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40B5407A" w:rsidR="6DE90158" w:rsidRDefault="6DE90158" w:rsidP="00465306">
      <w:pPr>
        <w:jc w:val="center"/>
        <w:rPr>
          <w:b/>
          <w:bCs/>
          <w:sz w:val="36"/>
          <w:szCs w:val="36"/>
        </w:rPr>
      </w:pPr>
      <w:r w:rsidRPr="005B6F68">
        <w:rPr>
          <w:b/>
          <w:bCs/>
          <w:sz w:val="36"/>
          <w:szCs w:val="36"/>
        </w:rPr>
        <w:t>Accenture Operations Twin</w:t>
      </w:r>
    </w:p>
    <w:p w14:paraId="1BF3BB5D" w14:textId="3EEFE715" w:rsidR="6DE90158" w:rsidRPr="00465306" w:rsidRDefault="003210BF" w:rsidP="00465306">
      <w:pPr>
        <w:ind w:firstLine="720"/>
        <w:jc w:val="center"/>
        <w:rPr>
          <w:b/>
          <w:bCs/>
          <w:sz w:val="40"/>
        </w:rPr>
      </w:pPr>
      <w:r w:rsidRPr="00465306">
        <w:rPr>
          <w:rFonts w:eastAsia="Graphik" w:cs="Graphik"/>
          <w:b/>
          <w:bCs/>
          <w:sz w:val="72"/>
          <w:szCs w:val="72"/>
        </w:rPr>
        <w:t>Operations Hierarchy</w:t>
      </w:r>
    </w:p>
    <w:p w14:paraId="0E9CEBC2" w14:textId="2C4C22BB" w:rsidR="6DE90158" w:rsidRPr="005B6F68" w:rsidRDefault="6DE90158" w:rsidP="00465306">
      <w:pPr>
        <w:jc w:val="center"/>
        <w:rPr>
          <w:b/>
          <w:bCs/>
          <w:sz w:val="36"/>
          <w:szCs w:val="36"/>
        </w:rPr>
      </w:pPr>
      <w:r w:rsidRPr="005B6F68">
        <w:rPr>
          <w:b/>
          <w:bCs/>
          <w:sz w:val="36"/>
          <w:szCs w:val="36"/>
        </w:rPr>
        <w:t>API REFERENCE</w:t>
      </w:r>
    </w:p>
    <w:p w14:paraId="5F1CE2C8" w14:textId="77777777" w:rsidR="00151A7F" w:rsidRDefault="00151A7F" w:rsidP="00465306">
      <w:pPr>
        <w:jc w:val="center"/>
        <w:rPr>
          <w:sz w:val="18"/>
          <w:szCs w:val="20"/>
        </w:rPr>
        <w:sectPr w:rsidR="00151A7F" w:rsidSect="00D631F0">
          <w:headerReference w:type="even" r:id="rId12"/>
          <w:headerReference w:type="default" r:id="rId13"/>
          <w:footerReference w:type="even" r:id="rId14"/>
          <w:footerReference w:type="default" r:id="rId15"/>
          <w:headerReference w:type="first" r:id="rId16"/>
          <w:footerReference w:type="first" r:id="rId17"/>
          <w:type w:val="continuous"/>
          <w:pgSz w:w="24480" w:h="17280" w:orient="landscape" w:code="5"/>
          <w:pgMar w:top="5954" w:right="1440" w:bottom="1440" w:left="1440" w:header="720" w:footer="720" w:gutter="0"/>
          <w:cols w:space="720"/>
          <w:docGrid w:linePitch="360"/>
        </w:sectPr>
      </w:pPr>
    </w:p>
    <w:p w14:paraId="79DE71D2" w14:textId="6F69F5A0" w:rsidR="00E42836" w:rsidRDefault="0033321A" w:rsidP="00465306">
      <w:pPr>
        <w:jc w:val="center"/>
      </w:pPr>
      <w:r w:rsidRPr="0033321A">
        <w:t>Release Version:</w:t>
      </w:r>
      <w:r w:rsidR="000650F4">
        <w:t xml:space="preserve"> </w:t>
      </w:r>
      <w:sdt>
        <w:sdtPr>
          <w:alias w:val="Release"/>
          <w:tag w:val="Release"/>
          <w:id w:val="-629011533"/>
          <w:placeholder>
            <w:docPart w:val="D944C1D8A54E47A4B60578D6D4C0FFC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473BE6BB-8859-4362-AABC-8B58E91704EA}"/>
          <w:text/>
        </w:sdtPr>
        <w:sdtContent>
          <w:r w:rsidR="00E83922">
            <w:t>2.</w:t>
          </w:r>
          <w:r w:rsidR="00490E19">
            <w:t>5</w:t>
          </w:r>
        </w:sdtContent>
      </w:sdt>
    </w:p>
    <w:p w14:paraId="6835149C" w14:textId="34483693" w:rsidR="00490E19" w:rsidRPr="00D631F0" w:rsidRDefault="00490E19" w:rsidP="00490E19">
      <w:pPr>
        <w:rPr>
          <w:b/>
          <w:bCs/>
          <w:color w:val="FFFFFF" w:themeColor="background1"/>
        </w:rPr>
      </w:pPr>
      <w:r w:rsidRPr="00D631F0">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D631F0" w:rsidRPr="00D631F0" w14:paraId="26440484" w14:textId="77777777" w:rsidTr="00490E19">
        <w:trPr>
          <w:tblHeader/>
          <w:tblCellSpacing w:w="15" w:type="dxa"/>
        </w:trPr>
        <w:tc>
          <w:tcPr>
            <w:tcW w:w="0" w:type="auto"/>
            <w:tcMar>
              <w:top w:w="15" w:type="dxa"/>
              <w:left w:w="15" w:type="dxa"/>
              <w:bottom w:w="15" w:type="dxa"/>
              <w:right w:w="15" w:type="dxa"/>
            </w:tcMar>
            <w:vAlign w:val="center"/>
            <w:hideMark/>
          </w:tcPr>
          <w:p w14:paraId="25317B3B" w14:textId="77777777" w:rsidR="00490E19" w:rsidRPr="00D631F0" w:rsidRDefault="00490E19">
            <w:pPr>
              <w:rPr>
                <w:b/>
                <w:bCs/>
                <w:color w:val="FFFFFF" w:themeColor="background1"/>
              </w:rPr>
            </w:pPr>
            <w:r w:rsidRPr="00D631F0">
              <w:rPr>
                <w:b/>
                <w:bCs/>
                <w:color w:val="FFFFFF" w:themeColor="background1"/>
              </w:rPr>
              <w:t>Field</w:t>
            </w:r>
          </w:p>
        </w:tc>
        <w:tc>
          <w:tcPr>
            <w:tcW w:w="0" w:type="auto"/>
            <w:tcMar>
              <w:top w:w="15" w:type="dxa"/>
              <w:left w:w="15" w:type="dxa"/>
              <w:bottom w:w="15" w:type="dxa"/>
              <w:right w:w="15" w:type="dxa"/>
            </w:tcMar>
            <w:vAlign w:val="center"/>
            <w:hideMark/>
          </w:tcPr>
          <w:p w14:paraId="76514153" w14:textId="77777777" w:rsidR="00490E19" w:rsidRPr="00D631F0" w:rsidRDefault="00490E19">
            <w:pPr>
              <w:rPr>
                <w:b/>
                <w:bCs/>
                <w:color w:val="FFFFFF" w:themeColor="background1"/>
              </w:rPr>
            </w:pPr>
            <w:r w:rsidRPr="00D631F0">
              <w:rPr>
                <w:b/>
                <w:bCs/>
                <w:color w:val="FFFFFF" w:themeColor="background1"/>
              </w:rPr>
              <w:t>Value</w:t>
            </w:r>
          </w:p>
        </w:tc>
      </w:tr>
      <w:tr w:rsidR="00D631F0" w:rsidRPr="00D631F0" w14:paraId="6F0B0857" w14:textId="77777777" w:rsidTr="00490E19">
        <w:trPr>
          <w:tblCellSpacing w:w="15" w:type="dxa"/>
        </w:trPr>
        <w:tc>
          <w:tcPr>
            <w:tcW w:w="0" w:type="auto"/>
            <w:tcMar>
              <w:top w:w="15" w:type="dxa"/>
              <w:left w:w="15" w:type="dxa"/>
              <w:bottom w:w="15" w:type="dxa"/>
              <w:right w:w="15" w:type="dxa"/>
            </w:tcMar>
            <w:vAlign w:val="center"/>
            <w:hideMark/>
          </w:tcPr>
          <w:p w14:paraId="1A6DFD12" w14:textId="77777777" w:rsidR="00490E19" w:rsidRPr="00D631F0" w:rsidRDefault="00490E19">
            <w:pPr>
              <w:rPr>
                <w:color w:val="FFFFFF" w:themeColor="background1"/>
              </w:rPr>
            </w:pPr>
            <w:r w:rsidRPr="00D631F0">
              <w:rPr>
                <w:b/>
                <w:bCs/>
                <w:color w:val="FFFFFF" w:themeColor="background1"/>
              </w:rPr>
              <w:t>Asset / Solution Name</w:t>
            </w:r>
          </w:p>
        </w:tc>
        <w:tc>
          <w:tcPr>
            <w:tcW w:w="0" w:type="auto"/>
            <w:tcMar>
              <w:top w:w="15" w:type="dxa"/>
              <w:left w:w="15" w:type="dxa"/>
              <w:bottom w:w="15" w:type="dxa"/>
              <w:right w:w="15" w:type="dxa"/>
            </w:tcMar>
            <w:vAlign w:val="center"/>
            <w:hideMark/>
          </w:tcPr>
          <w:p w14:paraId="08924919" w14:textId="77777777" w:rsidR="00490E19" w:rsidRPr="00D631F0" w:rsidRDefault="00490E19">
            <w:pPr>
              <w:rPr>
                <w:color w:val="FFFFFF" w:themeColor="background1"/>
              </w:rPr>
            </w:pPr>
            <w:r w:rsidRPr="00D631F0">
              <w:rPr>
                <w:color w:val="FFFFFF" w:themeColor="background1"/>
              </w:rPr>
              <w:t>Accenture Operations Twin / Operations Hierarchy</w:t>
            </w:r>
          </w:p>
        </w:tc>
      </w:tr>
      <w:tr w:rsidR="00D631F0" w:rsidRPr="00D631F0" w14:paraId="3474B68E" w14:textId="77777777" w:rsidTr="00490E19">
        <w:trPr>
          <w:tblCellSpacing w:w="15" w:type="dxa"/>
        </w:trPr>
        <w:tc>
          <w:tcPr>
            <w:tcW w:w="0" w:type="auto"/>
            <w:tcMar>
              <w:top w:w="15" w:type="dxa"/>
              <w:left w:w="15" w:type="dxa"/>
              <w:bottom w:w="15" w:type="dxa"/>
              <w:right w:w="15" w:type="dxa"/>
            </w:tcMar>
            <w:vAlign w:val="center"/>
            <w:hideMark/>
          </w:tcPr>
          <w:p w14:paraId="154BDDA8" w14:textId="77777777" w:rsidR="00490E19" w:rsidRPr="00D631F0" w:rsidRDefault="00490E19">
            <w:pPr>
              <w:rPr>
                <w:color w:val="FFFFFF" w:themeColor="background1"/>
              </w:rPr>
            </w:pPr>
            <w:r w:rsidRPr="00D631F0">
              <w:rPr>
                <w:b/>
                <w:bCs/>
                <w:color w:val="FFFFFF" w:themeColor="background1"/>
              </w:rPr>
              <w:t>Domain / Area</w:t>
            </w:r>
          </w:p>
        </w:tc>
        <w:tc>
          <w:tcPr>
            <w:tcW w:w="0" w:type="auto"/>
            <w:tcMar>
              <w:top w:w="15" w:type="dxa"/>
              <w:left w:w="15" w:type="dxa"/>
              <w:bottom w:w="15" w:type="dxa"/>
              <w:right w:w="15" w:type="dxa"/>
            </w:tcMar>
            <w:vAlign w:val="center"/>
            <w:hideMark/>
          </w:tcPr>
          <w:p w14:paraId="1A8326D0" w14:textId="77777777" w:rsidR="00490E19" w:rsidRPr="00D631F0" w:rsidRDefault="00490E19">
            <w:pPr>
              <w:rPr>
                <w:color w:val="FFFFFF" w:themeColor="background1"/>
              </w:rPr>
            </w:pPr>
            <w:r w:rsidRPr="00D631F0">
              <w:rPr>
                <w:color w:val="FFFFFF" w:themeColor="background1"/>
              </w:rPr>
              <w:t>Digital Twin / Asset Management</w:t>
            </w:r>
          </w:p>
        </w:tc>
      </w:tr>
      <w:tr w:rsidR="00D631F0" w:rsidRPr="00D631F0" w14:paraId="3DBE368C" w14:textId="77777777" w:rsidTr="00490E19">
        <w:trPr>
          <w:tblCellSpacing w:w="15" w:type="dxa"/>
        </w:trPr>
        <w:tc>
          <w:tcPr>
            <w:tcW w:w="0" w:type="auto"/>
            <w:tcMar>
              <w:top w:w="15" w:type="dxa"/>
              <w:left w:w="15" w:type="dxa"/>
              <w:bottom w:w="15" w:type="dxa"/>
              <w:right w:w="15" w:type="dxa"/>
            </w:tcMar>
            <w:vAlign w:val="center"/>
            <w:hideMark/>
          </w:tcPr>
          <w:p w14:paraId="7C8C39E0" w14:textId="77777777" w:rsidR="00490E19" w:rsidRPr="00D631F0" w:rsidRDefault="00490E19">
            <w:pPr>
              <w:rPr>
                <w:color w:val="FFFFFF" w:themeColor="background1"/>
              </w:rPr>
            </w:pPr>
            <w:r w:rsidRPr="00D631F0">
              <w:rPr>
                <w:b/>
                <w:bCs/>
                <w:color w:val="FFFFFF" w:themeColor="background1"/>
              </w:rPr>
              <w:t>Owner (Team/Person)</w:t>
            </w:r>
          </w:p>
        </w:tc>
        <w:tc>
          <w:tcPr>
            <w:tcW w:w="0" w:type="auto"/>
            <w:tcMar>
              <w:top w:w="15" w:type="dxa"/>
              <w:left w:w="15" w:type="dxa"/>
              <w:bottom w:w="15" w:type="dxa"/>
              <w:right w:w="15" w:type="dxa"/>
            </w:tcMar>
            <w:vAlign w:val="center"/>
            <w:hideMark/>
          </w:tcPr>
          <w:p w14:paraId="2A9553D7" w14:textId="77777777" w:rsidR="00490E19" w:rsidRPr="00D631F0" w:rsidRDefault="00490E19">
            <w:pPr>
              <w:rPr>
                <w:color w:val="FFFFFF" w:themeColor="background1"/>
              </w:rPr>
            </w:pPr>
            <w:r w:rsidRPr="00D631F0">
              <w:rPr>
                <w:color w:val="FFFFFF" w:themeColor="background1"/>
              </w:rPr>
              <w:t>Tournier, Florian</w:t>
            </w:r>
          </w:p>
        </w:tc>
      </w:tr>
      <w:tr w:rsidR="00D631F0" w:rsidRPr="00D631F0" w14:paraId="054D61D8" w14:textId="77777777" w:rsidTr="00490E19">
        <w:trPr>
          <w:tblCellSpacing w:w="15" w:type="dxa"/>
        </w:trPr>
        <w:tc>
          <w:tcPr>
            <w:tcW w:w="0" w:type="auto"/>
            <w:tcMar>
              <w:top w:w="15" w:type="dxa"/>
              <w:left w:w="15" w:type="dxa"/>
              <w:bottom w:w="15" w:type="dxa"/>
              <w:right w:w="15" w:type="dxa"/>
            </w:tcMar>
            <w:vAlign w:val="center"/>
            <w:hideMark/>
          </w:tcPr>
          <w:p w14:paraId="453F71B9" w14:textId="77777777" w:rsidR="00490E19" w:rsidRPr="00D631F0" w:rsidRDefault="00490E19">
            <w:pPr>
              <w:rPr>
                <w:color w:val="FFFFFF" w:themeColor="background1"/>
              </w:rPr>
            </w:pPr>
            <w:r w:rsidRPr="00D631F0">
              <w:rPr>
                <w:b/>
                <w:bCs/>
                <w:color w:val="FFFFFF" w:themeColor="background1"/>
              </w:rPr>
              <w:t>Reviewers</w:t>
            </w:r>
          </w:p>
        </w:tc>
        <w:tc>
          <w:tcPr>
            <w:tcW w:w="0" w:type="auto"/>
            <w:tcMar>
              <w:top w:w="15" w:type="dxa"/>
              <w:left w:w="15" w:type="dxa"/>
              <w:bottom w:w="15" w:type="dxa"/>
              <w:right w:w="15" w:type="dxa"/>
            </w:tcMar>
            <w:vAlign w:val="center"/>
            <w:hideMark/>
          </w:tcPr>
          <w:p w14:paraId="2DFAB062" w14:textId="77777777" w:rsidR="00490E19" w:rsidRPr="00D631F0" w:rsidRDefault="00490E19">
            <w:pPr>
              <w:rPr>
                <w:color w:val="FFFFFF" w:themeColor="background1"/>
              </w:rPr>
            </w:pPr>
            <w:r w:rsidRPr="00D631F0">
              <w:rPr>
                <w:color w:val="FFFFFF" w:themeColor="background1"/>
              </w:rPr>
              <w:t>Ranganathan, Balamurugan</w:t>
            </w:r>
          </w:p>
        </w:tc>
      </w:tr>
      <w:tr w:rsidR="00D631F0" w:rsidRPr="00D631F0" w14:paraId="4CCD32EF" w14:textId="77777777" w:rsidTr="00490E19">
        <w:trPr>
          <w:tblCellSpacing w:w="15" w:type="dxa"/>
        </w:trPr>
        <w:tc>
          <w:tcPr>
            <w:tcW w:w="0" w:type="auto"/>
            <w:tcMar>
              <w:top w:w="15" w:type="dxa"/>
              <w:left w:w="15" w:type="dxa"/>
              <w:bottom w:w="15" w:type="dxa"/>
              <w:right w:w="15" w:type="dxa"/>
            </w:tcMar>
            <w:vAlign w:val="center"/>
            <w:hideMark/>
          </w:tcPr>
          <w:p w14:paraId="04AF3E77" w14:textId="77777777" w:rsidR="00490E19" w:rsidRPr="00D631F0" w:rsidRDefault="00490E19">
            <w:pPr>
              <w:rPr>
                <w:color w:val="FFFFFF" w:themeColor="background1"/>
              </w:rPr>
            </w:pPr>
            <w:r w:rsidRPr="00D631F0">
              <w:rPr>
                <w:b/>
                <w:bCs/>
                <w:color w:val="FFFFFF" w:themeColor="background1"/>
              </w:rPr>
              <w:t>Status</w:t>
            </w:r>
          </w:p>
        </w:tc>
        <w:tc>
          <w:tcPr>
            <w:tcW w:w="0" w:type="auto"/>
            <w:tcMar>
              <w:top w:w="15" w:type="dxa"/>
              <w:left w:w="15" w:type="dxa"/>
              <w:bottom w:w="15" w:type="dxa"/>
              <w:right w:w="15" w:type="dxa"/>
            </w:tcMar>
            <w:vAlign w:val="center"/>
            <w:hideMark/>
          </w:tcPr>
          <w:p w14:paraId="51FC0809" w14:textId="6482EBEB" w:rsidR="00490E19" w:rsidRPr="00D631F0" w:rsidRDefault="00D631F0">
            <w:pPr>
              <w:rPr>
                <w:color w:val="FFFFFF" w:themeColor="background1"/>
              </w:rPr>
            </w:pPr>
            <w:r w:rsidRPr="00D631F0">
              <w:rPr>
                <w:color w:val="FFFFFF" w:themeColor="background1"/>
              </w:rPr>
              <w:t>Published</w:t>
            </w:r>
            <w:r w:rsidR="00490E19" w:rsidRPr="00D631F0">
              <w:rPr>
                <w:color w:val="FFFFFF" w:themeColor="background1"/>
              </w:rPr>
              <w:t xml:space="preserve"> / </w:t>
            </w:r>
            <w:r w:rsidRPr="00D631F0">
              <w:rPr>
                <w:color w:val="FFFFFF" w:themeColor="background1"/>
              </w:rPr>
              <w:t>Approved</w:t>
            </w:r>
          </w:p>
        </w:tc>
      </w:tr>
      <w:tr w:rsidR="00D631F0" w:rsidRPr="00D631F0" w14:paraId="543C43B3" w14:textId="77777777" w:rsidTr="00490E19">
        <w:trPr>
          <w:tblCellSpacing w:w="15" w:type="dxa"/>
        </w:trPr>
        <w:tc>
          <w:tcPr>
            <w:tcW w:w="0" w:type="auto"/>
            <w:tcMar>
              <w:top w:w="15" w:type="dxa"/>
              <w:left w:w="15" w:type="dxa"/>
              <w:bottom w:w="15" w:type="dxa"/>
              <w:right w:w="15" w:type="dxa"/>
            </w:tcMar>
            <w:vAlign w:val="center"/>
            <w:hideMark/>
          </w:tcPr>
          <w:p w14:paraId="7727E9B7" w14:textId="77777777" w:rsidR="00490E19" w:rsidRPr="00D631F0" w:rsidRDefault="00490E19">
            <w:pPr>
              <w:rPr>
                <w:color w:val="FFFFFF" w:themeColor="background1"/>
              </w:rPr>
            </w:pPr>
            <w:r w:rsidRPr="00D631F0">
              <w:rPr>
                <w:b/>
                <w:bCs/>
                <w:color w:val="FFFFFF" w:themeColor="background1"/>
              </w:rPr>
              <w:t>Confidentiality</w:t>
            </w:r>
          </w:p>
        </w:tc>
        <w:tc>
          <w:tcPr>
            <w:tcW w:w="0" w:type="auto"/>
            <w:tcMar>
              <w:top w:w="15" w:type="dxa"/>
              <w:left w:w="15" w:type="dxa"/>
              <w:bottom w:w="15" w:type="dxa"/>
              <w:right w:w="15" w:type="dxa"/>
            </w:tcMar>
            <w:vAlign w:val="center"/>
            <w:hideMark/>
          </w:tcPr>
          <w:p w14:paraId="513E0B17" w14:textId="77777777" w:rsidR="00490E19" w:rsidRPr="00D631F0" w:rsidRDefault="00490E19">
            <w:pPr>
              <w:rPr>
                <w:color w:val="FFFFFF" w:themeColor="background1"/>
              </w:rPr>
            </w:pPr>
            <w:r w:rsidRPr="00D631F0">
              <w:rPr>
                <w:color w:val="FFFFFF" w:themeColor="background1"/>
              </w:rPr>
              <w:t>Internal / Confidential</w:t>
            </w:r>
          </w:p>
        </w:tc>
      </w:tr>
      <w:tr w:rsidR="00D631F0" w:rsidRPr="00D631F0" w14:paraId="1E806F4D" w14:textId="77777777" w:rsidTr="00490E19">
        <w:trPr>
          <w:tblCellSpacing w:w="15" w:type="dxa"/>
        </w:trPr>
        <w:tc>
          <w:tcPr>
            <w:tcW w:w="0" w:type="auto"/>
            <w:tcMar>
              <w:top w:w="15" w:type="dxa"/>
              <w:left w:w="15" w:type="dxa"/>
              <w:bottom w:w="15" w:type="dxa"/>
              <w:right w:w="15" w:type="dxa"/>
            </w:tcMar>
            <w:vAlign w:val="center"/>
            <w:hideMark/>
          </w:tcPr>
          <w:p w14:paraId="26FE1BC5" w14:textId="77777777" w:rsidR="00490E19" w:rsidRPr="00D631F0" w:rsidRDefault="00490E19">
            <w:pPr>
              <w:rPr>
                <w:color w:val="FFFFFF" w:themeColor="background1"/>
              </w:rPr>
            </w:pPr>
            <w:r w:rsidRPr="00D631F0">
              <w:rPr>
                <w:b/>
                <w:bCs/>
                <w:color w:val="FFFFFF" w:themeColor="background1"/>
              </w:rPr>
              <w:t>Source of Truth</w:t>
            </w:r>
          </w:p>
        </w:tc>
        <w:tc>
          <w:tcPr>
            <w:tcW w:w="0" w:type="auto"/>
            <w:tcMar>
              <w:top w:w="15" w:type="dxa"/>
              <w:left w:w="15" w:type="dxa"/>
              <w:bottom w:w="15" w:type="dxa"/>
              <w:right w:w="15" w:type="dxa"/>
            </w:tcMar>
            <w:vAlign w:val="center"/>
            <w:hideMark/>
          </w:tcPr>
          <w:p w14:paraId="7D7C2410" w14:textId="77777777" w:rsidR="00490E19" w:rsidRPr="00D631F0" w:rsidRDefault="00490E19">
            <w:pPr>
              <w:rPr>
                <w:color w:val="FFFFFF" w:themeColor="background1"/>
              </w:rPr>
            </w:pPr>
            <w:hyperlink r:id="rId18" w:history="1">
              <w:r w:rsidRPr="00D631F0">
                <w:rPr>
                  <w:rStyle w:val="Hyperlink"/>
                  <w:color w:val="FFFFFF" w:themeColor="background1"/>
                </w:rPr>
                <w:t>Summary - Overview</w:t>
              </w:r>
            </w:hyperlink>
          </w:p>
        </w:tc>
      </w:tr>
      <w:tr w:rsidR="00D631F0" w:rsidRPr="00D631F0" w14:paraId="37ADF0AF" w14:textId="77777777" w:rsidTr="00490E19">
        <w:trPr>
          <w:tblCellSpacing w:w="15" w:type="dxa"/>
        </w:trPr>
        <w:tc>
          <w:tcPr>
            <w:tcW w:w="0" w:type="auto"/>
            <w:tcMar>
              <w:top w:w="15" w:type="dxa"/>
              <w:left w:w="15" w:type="dxa"/>
              <w:bottom w:w="15" w:type="dxa"/>
              <w:right w:w="15" w:type="dxa"/>
            </w:tcMar>
            <w:vAlign w:val="center"/>
            <w:hideMark/>
          </w:tcPr>
          <w:p w14:paraId="403AAF9E" w14:textId="77777777" w:rsidR="00490E19" w:rsidRPr="00D631F0" w:rsidRDefault="00490E19">
            <w:pPr>
              <w:rPr>
                <w:color w:val="FFFFFF" w:themeColor="background1"/>
              </w:rPr>
            </w:pPr>
            <w:r w:rsidRPr="00D631F0">
              <w:rPr>
                <w:b/>
                <w:bCs/>
                <w:color w:val="FFFFFF" w:themeColor="background1"/>
              </w:rPr>
              <w:t>Related Assets / Alternatives</w:t>
            </w:r>
          </w:p>
        </w:tc>
        <w:tc>
          <w:tcPr>
            <w:tcW w:w="0" w:type="auto"/>
            <w:tcMar>
              <w:top w:w="15" w:type="dxa"/>
              <w:left w:w="15" w:type="dxa"/>
              <w:bottom w:w="15" w:type="dxa"/>
              <w:right w:w="15" w:type="dxa"/>
            </w:tcMar>
            <w:vAlign w:val="center"/>
            <w:hideMark/>
          </w:tcPr>
          <w:p w14:paraId="267027A7" w14:textId="2F9D794E" w:rsidR="00490E19" w:rsidRPr="00D631F0" w:rsidRDefault="00490E19">
            <w:pPr>
              <w:rPr>
                <w:color w:val="FFFFFF" w:themeColor="background1"/>
              </w:rPr>
            </w:pPr>
            <w:r w:rsidRPr="00D631F0">
              <w:rPr>
                <w:color w:val="FFFFFF" w:themeColor="background1"/>
              </w:rPr>
              <w:t xml:space="preserve">Operations Hierarchy Deployment Guide, Operations Hierarchy </w:t>
            </w:r>
            <w:r w:rsidR="008C1519" w:rsidRPr="00D631F0">
              <w:rPr>
                <w:color w:val="FFFFFF" w:themeColor="background1"/>
              </w:rPr>
              <w:t>UI Guide</w:t>
            </w:r>
          </w:p>
        </w:tc>
      </w:tr>
    </w:tbl>
    <w:p w14:paraId="7067810A" w14:textId="77777777" w:rsidR="00537DEF" w:rsidRDefault="00537DEF" w:rsidP="00177FD4">
      <w:pPr>
        <w:jc w:val="center"/>
      </w:pPr>
    </w:p>
    <w:p w14:paraId="0D30F190" w14:textId="616AB604" w:rsidR="00490E19" w:rsidRDefault="00490E19" w:rsidP="00177FD4">
      <w:pPr>
        <w:jc w:val="center"/>
        <w:sectPr w:rsidR="00490E19" w:rsidSect="00D631F0">
          <w:type w:val="continuous"/>
          <w:pgSz w:w="24480" w:h="17280" w:orient="landscape" w:code="5"/>
          <w:pgMar w:top="5103" w:right="1440" w:bottom="1440" w:left="1440" w:header="720" w:footer="720" w:gutter="0"/>
          <w:cols w:space="720"/>
          <w:docGrid w:linePitch="360"/>
        </w:sectPr>
      </w:pPr>
    </w:p>
    <w:p w14:paraId="658D1FDE" w14:textId="06582A35" w:rsidR="00E42836" w:rsidRDefault="00E42836" w:rsidP="00177FD4">
      <w:pPr>
        <w:jc w:val="center"/>
      </w:pPr>
    </w:p>
    <w:p w14:paraId="07AD246D" w14:textId="77777777" w:rsidR="005B6F68" w:rsidRDefault="005B6F68" w:rsidP="00A861E0">
      <w:pPr>
        <w:sectPr w:rsidR="005B6F68" w:rsidSect="00182627">
          <w:pgSz w:w="24480" w:h="17280" w:orient="landscape" w:code="5"/>
          <w:pgMar w:top="1440" w:right="1440" w:bottom="1440" w:left="1440" w:header="720" w:footer="720" w:gutter="0"/>
          <w:cols w:space="720"/>
          <w:docGrid w:linePitch="360"/>
        </w:sectPr>
      </w:pPr>
    </w:p>
    <w:p w14:paraId="71B080EC" w14:textId="02B6EDC0" w:rsidR="008705AC" w:rsidRDefault="001F494A" w:rsidP="00D631F0">
      <w:pPr>
        <w:spacing w:after="240"/>
        <w:jc w:val="center"/>
        <w:rPr>
          <w:b/>
          <w:sz w:val="28"/>
          <w:szCs w:val="32"/>
        </w:rPr>
      </w:pPr>
      <w:r w:rsidRPr="001F494A">
        <w:rPr>
          <w:b/>
          <w:sz w:val="28"/>
          <w:szCs w:val="32"/>
        </w:rPr>
        <w:t>Contents</w:t>
      </w:r>
    </w:p>
    <w:p w14:paraId="62A757BC" w14:textId="7957E67A" w:rsidR="00167E6F" w:rsidRDefault="001F494A" w:rsidP="002F00B9">
      <w:pPr>
        <w:pStyle w:val="TOC1"/>
        <w:tabs>
          <w:tab w:val="right" w:leader="dot" w:pos="12392"/>
        </w:tabs>
        <w:spacing w:before="60" w:after="60"/>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7409141" w:history="1">
        <w:r w:rsidR="00167E6F" w:rsidRPr="00E72B06">
          <w:rPr>
            <w:rStyle w:val="Hyperlink"/>
            <w:noProof/>
          </w:rPr>
          <w:t>Introduction</w:t>
        </w:r>
        <w:r w:rsidR="00167E6F">
          <w:rPr>
            <w:noProof/>
            <w:webHidden/>
          </w:rPr>
          <w:tab/>
        </w:r>
        <w:r w:rsidR="00167E6F">
          <w:rPr>
            <w:noProof/>
            <w:webHidden/>
          </w:rPr>
          <w:fldChar w:fldCharType="begin"/>
        </w:r>
        <w:r w:rsidR="00167E6F">
          <w:rPr>
            <w:noProof/>
            <w:webHidden/>
          </w:rPr>
          <w:instrText xml:space="preserve"> PAGEREF _Toc217409141 \h </w:instrText>
        </w:r>
        <w:r w:rsidR="00167E6F">
          <w:rPr>
            <w:noProof/>
            <w:webHidden/>
          </w:rPr>
        </w:r>
        <w:r w:rsidR="00167E6F">
          <w:rPr>
            <w:noProof/>
            <w:webHidden/>
          </w:rPr>
          <w:fldChar w:fldCharType="separate"/>
        </w:r>
        <w:r w:rsidR="00460A98">
          <w:rPr>
            <w:noProof/>
            <w:webHidden/>
          </w:rPr>
          <w:t>3</w:t>
        </w:r>
        <w:r w:rsidR="00167E6F">
          <w:rPr>
            <w:noProof/>
            <w:webHidden/>
          </w:rPr>
          <w:fldChar w:fldCharType="end"/>
        </w:r>
      </w:hyperlink>
    </w:p>
    <w:p w14:paraId="48DDC387" w14:textId="6A54443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2" w:history="1">
        <w:r w:rsidRPr="00E72B06">
          <w:rPr>
            <w:rStyle w:val="Hyperlink"/>
            <w:noProof/>
          </w:rPr>
          <w:t>Target Audience</w:t>
        </w:r>
        <w:r>
          <w:rPr>
            <w:noProof/>
            <w:webHidden/>
          </w:rPr>
          <w:tab/>
        </w:r>
        <w:r>
          <w:rPr>
            <w:noProof/>
            <w:webHidden/>
          </w:rPr>
          <w:fldChar w:fldCharType="begin"/>
        </w:r>
        <w:r>
          <w:rPr>
            <w:noProof/>
            <w:webHidden/>
          </w:rPr>
          <w:instrText xml:space="preserve"> PAGEREF _Toc217409142 \h </w:instrText>
        </w:r>
        <w:r>
          <w:rPr>
            <w:noProof/>
            <w:webHidden/>
          </w:rPr>
        </w:r>
        <w:r>
          <w:rPr>
            <w:noProof/>
            <w:webHidden/>
          </w:rPr>
          <w:fldChar w:fldCharType="separate"/>
        </w:r>
        <w:r w:rsidR="00460A98">
          <w:rPr>
            <w:noProof/>
            <w:webHidden/>
          </w:rPr>
          <w:t>3</w:t>
        </w:r>
        <w:r>
          <w:rPr>
            <w:noProof/>
            <w:webHidden/>
          </w:rPr>
          <w:fldChar w:fldCharType="end"/>
        </w:r>
      </w:hyperlink>
    </w:p>
    <w:p w14:paraId="7EA2F206" w14:textId="30DCE8C2"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3" w:history="1">
        <w:r w:rsidRPr="00E72B06">
          <w:rPr>
            <w:rStyle w:val="Hyperlink"/>
            <w:noProof/>
          </w:rPr>
          <w:t>Purpose</w:t>
        </w:r>
        <w:r>
          <w:rPr>
            <w:noProof/>
            <w:webHidden/>
          </w:rPr>
          <w:tab/>
        </w:r>
        <w:r>
          <w:rPr>
            <w:noProof/>
            <w:webHidden/>
          </w:rPr>
          <w:fldChar w:fldCharType="begin"/>
        </w:r>
        <w:r>
          <w:rPr>
            <w:noProof/>
            <w:webHidden/>
          </w:rPr>
          <w:instrText xml:space="preserve"> PAGEREF _Toc217409143 \h </w:instrText>
        </w:r>
        <w:r>
          <w:rPr>
            <w:noProof/>
            <w:webHidden/>
          </w:rPr>
        </w:r>
        <w:r>
          <w:rPr>
            <w:noProof/>
            <w:webHidden/>
          </w:rPr>
          <w:fldChar w:fldCharType="separate"/>
        </w:r>
        <w:r w:rsidR="00460A98">
          <w:rPr>
            <w:noProof/>
            <w:webHidden/>
          </w:rPr>
          <w:t>3</w:t>
        </w:r>
        <w:r>
          <w:rPr>
            <w:noProof/>
            <w:webHidden/>
          </w:rPr>
          <w:fldChar w:fldCharType="end"/>
        </w:r>
      </w:hyperlink>
    </w:p>
    <w:p w14:paraId="4C2BC42B" w14:textId="3ED69BF1"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4" w:history="1">
        <w:r w:rsidRPr="00E72B06">
          <w:rPr>
            <w:rStyle w:val="Hyperlink"/>
            <w:noProof/>
          </w:rPr>
          <w:t>Prerequisites</w:t>
        </w:r>
        <w:r>
          <w:rPr>
            <w:noProof/>
            <w:webHidden/>
          </w:rPr>
          <w:tab/>
        </w:r>
        <w:r>
          <w:rPr>
            <w:noProof/>
            <w:webHidden/>
          </w:rPr>
          <w:fldChar w:fldCharType="begin"/>
        </w:r>
        <w:r>
          <w:rPr>
            <w:noProof/>
            <w:webHidden/>
          </w:rPr>
          <w:instrText xml:space="preserve"> PAGEREF _Toc217409144 \h </w:instrText>
        </w:r>
        <w:r>
          <w:rPr>
            <w:noProof/>
            <w:webHidden/>
          </w:rPr>
        </w:r>
        <w:r>
          <w:rPr>
            <w:noProof/>
            <w:webHidden/>
          </w:rPr>
          <w:fldChar w:fldCharType="separate"/>
        </w:r>
        <w:r w:rsidR="00460A98">
          <w:rPr>
            <w:noProof/>
            <w:webHidden/>
          </w:rPr>
          <w:t>3</w:t>
        </w:r>
        <w:r>
          <w:rPr>
            <w:noProof/>
            <w:webHidden/>
          </w:rPr>
          <w:fldChar w:fldCharType="end"/>
        </w:r>
      </w:hyperlink>
    </w:p>
    <w:p w14:paraId="4611865A" w14:textId="2E83A4B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5" w:history="1">
        <w:r w:rsidRPr="00E72B06">
          <w:rPr>
            <w:rStyle w:val="Hyperlink"/>
            <w:noProof/>
          </w:rPr>
          <w:t>Contacts</w:t>
        </w:r>
        <w:r>
          <w:rPr>
            <w:noProof/>
            <w:webHidden/>
          </w:rPr>
          <w:tab/>
        </w:r>
        <w:r>
          <w:rPr>
            <w:noProof/>
            <w:webHidden/>
          </w:rPr>
          <w:fldChar w:fldCharType="begin"/>
        </w:r>
        <w:r>
          <w:rPr>
            <w:noProof/>
            <w:webHidden/>
          </w:rPr>
          <w:instrText xml:space="preserve"> PAGEREF _Toc217409145 \h </w:instrText>
        </w:r>
        <w:r>
          <w:rPr>
            <w:noProof/>
            <w:webHidden/>
          </w:rPr>
        </w:r>
        <w:r>
          <w:rPr>
            <w:noProof/>
            <w:webHidden/>
          </w:rPr>
          <w:fldChar w:fldCharType="separate"/>
        </w:r>
        <w:r w:rsidR="00460A98">
          <w:rPr>
            <w:noProof/>
            <w:webHidden/>
          </w:rPr>
          <w:t>3</w:t>
        </w:r>
        <w:r>
          <w:rPr>
            <w:noProof/>
            <w:webHidden/>
          </w:rPr>
          <w:fldChar w:fldCharType="end"/>
        </w:r>
      </w:hyperlink>
    </w:p>
    <w:p w14:paraId="295C17A5" w14:textId="0E0E200E"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6" w:history="1">
        <w:r w:rsidRPr="00E72B06">
          <w:rPr>
            <w:rStyle w:val="Hyperlink"/>
            <w:noProof/>
          </w:rPr>
          <w:t>Related Links</w:t>
        </w:r>
        <w:r>
          <w:rPr>
            <w:noProof/>
            <w:webHidden/>
          </w:rPr>
          <w:tab/>
        </w:r>
        <w:r>
          <w:rPr>
            <w:noProof/>
            <w:webHidden/>
          </w:rPr>
          <w:fldChar w:fldCharType="begin"/>
        </w:r>
        <w:r>
          <w:rPr>
            <w:noProof/>
            <w:webHidden/>
          </w:rPr>
          <w:instrText xml:space="preserve"> PAGEREF _Toc217409146 \h </w:instrText>
        </w:r>
        <w:r>
          <w:rPr>
            <w:noProof/>
            <w:webHidden/>
          </w:rPr>
        </w:r>
        <w:r>
          <w:rPr>
            <w:noProof/>
            <w:webHidden/>
          </w:rPr>
          <w:fldChar w:fldCharType="separate"/>
        </w:r>
        <w:r w:rsidR="00460A98">
          <w:rPr>
            <w:noProof/>
            <w:webHidden/>
          </w:rPr>
          <w:t>3</w:t>
        </w:r>
        <w:r>
          <w:rPr>
            <w:noProof/>
            <w:webHidden/>
          </w:rPr>
          <w:fldChar w:fldCharType="end"/>
        </w:r>
      </w:hyperlink>
    </w:p>
    <w:p w14:paraId="4D03CC76" w14:textId="79229ABD"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7" w:history="1">
        <w:r w:rsidRPr="00E72B06">
          <w:rPr>
            <w:rStyle w:val="Hyperlink"/>
            <w:noProof/>
          </w:rPr>
          <w:t>Glossary</w:t>
        </w:r>
        <w:r>
          <w:rPr>
            <w:noProof/>
            <w:webHidden/>
          </w:rPr>
          <w:tab/>
        </w:r>
        <w:r>
          <w:rPr>
            <w:noProof/>
            <w:webHidden/>
          </w:rPr>
          <w:fldChar w:fldCharType="begin"/>
        </w:r>
        <w:r>
          <w:rPr>
            <w:noProof/>
            <w:webHidden/>
          </w:rPr>
          <w:instrText xml:space="preserve"> PAGEREF _Toc217409147 \h </w:instrText>
        </w:r>
        <w:r>
          <w:rPr>
            <w:noProof/>
            <w:webHidden/>
          </w:rPr>
        </w:r>
        <w:r>
          <w:rPr>
            <w:noProof/>
            <w:webHidden/>
          </w:rPr>
          <w:fldChar w:fldCharType="separate"/>
        </w:r>
        <w:r w:rsidR="00460A98">
          <w:rPr>
            <w:noProof/>
            <w:webHidden/>
          </w:rPr>
          <w:t>3</w:t>
        </w:r>
        <w:r>
          <w:rPr>
            <w:noProof/>
            <w:webHidden/>
          </w:rPr>
          <w:fldChar w:fldCharType="end"/>
        </w:r>
      </w:hyperlink>
    </w:p>
    <w:p w14:paraId="25C7BB90" w14:textId="291165D8"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48" w:history="1">
        <w:r w:rsidRPr="00E72B06">
          <w:rPr>
            <w:rStyle w:val="Hyperlink"/>
            <w:noProof/>
          </w:rPr>
          <w:t>OH Module APIs</w:t>
        </w:r>
        <w:r>
          <w:rPr>
            <w:noProof/>
            <w:webHidden/>
          </w:rPr>
          <w:tab/>
        </w:r>
        <w:r>
          <w:rPr>
            <w:noProof/>
            <w:webHidden/>
          </w:rPr>
          <w:fldChar w:fldCharType="begin"/>
        </w:r>
        <w:r>
          <w:rPr>
            <w:noProof/>
            <w:webHidden/>
          </w:rPr>
          <w:instrText xml:space="preserve"> PAGEREF _Toc217409148 \h </w:instrText>
        </w:r>
        <w:r>
          <w:rPr>
            <w:noProof/>
            <w:webHidden/>
          </w:rPr>
        </w:r>
        <w:r>
          <w:rPr>
            <w:noProof/>
            <w:webHidden/>
          </w:rPr>
          <w:fldChar w:fldCharType="separate"/>
        </w:r>
        <w:r w:rsidR="00460A98">
          <w:rPr>
            <w:noProof/>
            <w:webHidden/>
          </w:rPr>
          <w:t>4</w:t>
        </w:r>
        <w:r>
          <w:rPr>
            <w:noProof/>
            <w:webHidden/>
          </w:rPr>
          <w:fldChar w:fldCharType="end"/>
        </w:r>
      </w:hyperlink>
    </w:p>
    <w:p w14:paraId="7A733DFA" w14:textId="202F42F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9" w:history="1">
        <w:r w:rsidRPr="00E72B06">
          <w:rPr>
            <w:rStyle w:val="Hyperlink"/>
            <w:noProof/>
          </w:rPr>
          <w:t>GET- GetOperationsHierarchy</w:t>
        </w:r>
        <w:r>
          <w:rPr>
            <w:noProof/>
            <w:webHidden/>
          </w:rPr>
          <w:tab/>
        </w:r>
        <w:r>
          <w:rPr>
            <w:noProof/>
            <w:webHidden/>
          </w:rPr>
          <w:fldChar w:fldCharType="begin"/>
        </w:r>
        <w:r>
          <w:rPr>
            <w:noProof/>
            <w:webHidden/>
          </w:rPr>
          <w:instrText xml:space="preserve"> PAGEREF _Toc217409149 \h </w:instrText>
        </w:r>
        <w:r>
          <w:rPr>
            <w:noProof/>
            <w:webHidden/>
          </w:rPr>
        </w:r>
        <w:r>
          <w:rPr>
            <w:noProof/>
            <w:webHidden/>
          </w:rPr>
          <w:fldChar w:fldCharType="separate"/>
        </w:r>
        <w:r w:rsidR="00460A98">
          <w:rPr>
            <w:noProof/>
            <w:webHidden/>
          </w:rPr>
          <w:t>5</w:t>
        </w:r>
        <w:r>
          <w:rPr>
            <w:noProof/>
            <w:webHidden/>
          </w:rPr>
          <w:fldChar w:fldCharType="end"/>
        </w:r>
      </w:hyperlink>
    </w:p>
    <w:p w14:paraId="321DA8A4" w14:textId="4F383048"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0" w:history="1">
        <w:r w:rsidRPr="00E72B06">
          <w:rPr>
            <w:rStyle w:val="Hyperlink"/>
            <w:noProof/>
          </w:rPr>
          <w:t>GET- GetParentOperationsHierarchy</w:t>
        </w:r>
        <w:r>
          <w:rPr>
            <w:noProof/>
            <w:webHidden/>
          </w:rPr>
          <w:tab/>
        </w:r>
        <w:r>
          <w:rPr>
            <w:noProof/>
            <w:webHidden/>
          </w:rPr>
          <w:fldChar w:fldCharType="begin"/>
        </w:r>
        <w:r>
          <w:rPr>
            <w:noProof/>
            <w:webHidden/>
          </w:rPr>
          <w:instrText xml:space="preserve"> PAGEREF _Toc217409150 \h </w:instrText>
        </w:r>
        <w:r>
          <w:rPr>
            <w:noProof/>
            <w:webHidden/>
          </w:rPr>
        </w:r>
        <w:r>
          <w:rPr>
            <w:noProof/>
            <w:webHidden/>
          </w:rPr>
          <w:fldChar w:fldCharType="separate"/>
        </w:r>
        <w:r w:rsidR="00460A98">
          <w:rPr>
            <w:noProof/>
            <w:webHidden/>
          </w:rPr>
          <w:t>6</w:t>
        </w:r>
        <w:r>
          <w:rPr>
            <w:noProof/>
            <w:webHidden/>
          </w:rPr>
          <w:fldChar w:fldCharType="end"/>
        </w:r>
      </w:hyperlink>
    </w:p>
    <w:p w14:paraId="36DB6921" w14:textId="735251C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1" w:history="1">
        <w:r w:rsidRPr="00E72B06">
          <w:rPr>
            <w:rStyle w:val="Hyperlink"/>
            <w:noProof/>
          </w:rPr>
          <w:t>GET- GetChildOperationsHierarchy</w:t>
        </w:r>
        <w:r>
          <w:rPr>
            <w:noProof/>
            <w:webHidden/>
          </w:rPr>
          <w:tab/>
        </w:r>
        <w:r>
          <w:rPr>
            <w:noProof/>
            <w:webHidden/>
          </w:rPr>
          <w:fldChar w:fldCharType="begin"/>
        </w:r>
        <w:r>
          <w:rPr>
            <w:noProof/>
            <w:webHidden/>
          </w:rPr>
          <w:instrText xml:space="preserve"> PAGEREF _Toc217409151 \h </w:instrText>
        </w:r>
        <w:r>
          <w:rPr>
            <w:noProof/>
            <w:webHidden/>
          </w:rPr>
        </w:r>
        <w:r>
          <w:rPr>
            <w:noProof/>
            <w:webHidden/>
          </w:rPr>
          <w:fldChar w:fldCharType="separate"/>
        </w:r>
        <w:r w:rsidR="00460A98">
          <w:rPr>
            <w:noProof/>
            <w:webHidden/>
          </w:rPr>
          <w:t>7</w:t>
        </w:r>
        <w:r>
          <w:rPr>
            <w:noProof/>
            <w:webHidden/>
          </w:rPr>
          <w:fldChar w:fldCharType="end"/>
        </w:r>
      </w:hyperlink>
    </w:p>
    <w:p w14:paraId="1A5CF0C1" w14:textId="7E74E3E0"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2" w:history="1">
        <w:r w:rsidRPr="00E72B06">
          <w:rPr>
            <w:rStyle w:val="Hyperlink"/>
            <w:noProof/>
          </w:rPr>
          <w:t>POST- CreatePinAsset</w:t>
        </w:r>
        <w:r>
          <w:rPr>
            <w:noProof/>
            <w:webHidden/>
          </w:rPr>
          <w:tab/>
        </w:r>
        <w:r>
          <w:rPr>
            <w:noProof/>
            <w:webHidden/>
          </w:rPr>
          <w:fldChar w:fldCharType="begin"/>
        </w:r>
        <w:r>
          <w:rPr>
            <w:noProof/>
            <w:webHidden/>
          </w:rPr>
          <w:instrText xml:space="preserve"> PAGEREF _Toc217409152 \h </w:instrText>
        </w:r>
        <w:r>
          <w:rPr>
            <w:noProof/>
            <w:webHidden/>
          </w:rPr>
        </w:r>
        <w:r>
          <w:rPr>
            <w:noProof/>
            <w:webHidden/>
          </w:rPr>
          <w:fldChar w:fldCharType="separate"/>
        </w:r>
        <w:r w:rsidR="00460A98">
          <w:rPr>
            <w:noProof/>
            <w:webHidden/>
          </w:rPr>
          <w:t>8</w:t>
        </w:r>
        <w:r>
          <w:rPr>
            <w:noProof/>
            <w:webHidden/>
          </w:rPr>
          <w:fldChar w:fldCharType="end"/>
        </w:r>
      </w:hyperlink>
    </w:p>
    <w:p w14:paraId="7A8CE6D0" w14:textId="557298C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3" w:history="1">
        <w:r w:rsidRPr="00E72B06">
          <w:rPr>
            <w:rStyle w:val="Hyperlink"/>
            <w:noProof/>
          </w:rPr>
          <w:t>DELETE- UnpinAsset</w:t>
        </w:r>
        <w:r>
          <w:rPr>
            <w:noProof/>
            <w:webHidden/>
          </w:rPr>
          <w:tab/>
        </w:r>
        <w:r>
          <w:rPr>
            <w:noProof/>
            <w:webHidden/>
          </w:rPr>
          <w:fldChar w:fldCharType="begin"/>
        </w:r>
        <w:r>
          <w:rPr>
            <w:noProof/>
            <w:webHidden/>
          </w:rPr>
          <w:instrText xml:space="preserve"> PAGEREF _Toc217409153 \h </w:instrText>
        </w:r>
        <w:r>
          <w:rPr>
            <w:noProof/>
            <w:webHidden/>
          </w:rPr>
        </w:r>
        <w:r>
          <w:rPr>
            <w:noProof/>
            <w:webHidden/>
          </w:rPr>
          <w:fldChar w:fldCharType="separate"/>
        </w:r>
        <w:r w:rsidR="00460A98">
          <w:rPr>
            <w:noProof/>
            <w:webHidden/>
          </w:rPr>
          <w:t>9</w:t>
        </w:r>
        <w:r>
          <w:rPr>
            <w:noProof/>
            <w:webHidden/>
          </w:rPr>
          <w:fldChar w:fldCharType="end"/>
        </w:r>
      </w:hyperlink>
    </w:p>
    <w:p w14:paraId="0A7FBD71" w14:textId="77772F4D"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4" w:history="1">
        <w:r w:rsidRPr="00E72B06">
          <w:rPr>
            <w:rStyle w:val="Hyperlink"/>
            <w:noProof/>
          </w:rPr>
          <w:t>GET- GetPinAsset</w:t>
        </w:r>
        <w:r>
          <w:rPr>
            <w:noProof/>
            <w:webHidden/>
          </w:rPr>
          <w:tab/>
        </w:r>
        <w:r>
          <w:rPr>
            <w:noProof/>
            <w:webHidden/>
          </w:rPr>
          <w:fldChar w:fldCharType="begin"/>
        </w:r>
        <w:r>
          <w:rPr>
            <w:noProof/>
            <w:webHidden/>
          </w:rPr>
          <w:instrText xml:space="preserve"> PAGEREF _Toc217409154 \h </w:instrText>
        </w:r>
        <w:r>
          <w:rPr>
            <w:noProof/>
            <w:webHidden/>
          </w:rPr>
        </w:r>
        <w:r>
          <w:rPr>
            <w:noProof/>
            <w:webHidden/>
          </w:rPr>
          <w:fldChar w:fldCharType="separate"/>
        </w:r>
        <w:r w:rsidR="00460A98">
          <w:rPr>
            <w:noProof/>
            <w:webHidden/>
          </w:rPr>
          <w:t>10</w:t>
        </w:r>
        <w:r>
          <w:rPr>
            <w:noProof/>
            <w:webHidden/>
          </w:rPr>
          <w:fldChar w:fldCharType="end"/>
        </w:r>
      </w:hyperlink>
    </w:p>
    <w:p w14:paraId="61933F89" w14:textId="71F4823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5" w:history="1">
        <w:r w:rsidRPr="00E72B06">
          <w:rPr>
            <w:rStyle w:val="Hyperlink"/>
            <w:noProof/>
          </w:rPr>
          <w:t>POST- SearchAssets</w:t>
        </w:r>
        <w:r>
          <w:rPr>
            <w:noProof/>
            <w:webHidden/>
          </w:rPr>
          <w:tab/>
        </w:r>
        <w:r>
          <w:rPr>
            <w:noProof/>
            <w:webHidden/>
          </w:rPr>
          <w:fldChar w:fldCharType="begin"/>
        </w:r>
        <w:r>
          <w:rPr>
            <w:noProof/>
            <w:webHidden/>
          </w:rPr>
          <w:instrText xml:space="preserve"> PAGEREF _Toc217409155 \h </w:instrText>
        </w:r>
        <w:r>
          <w:rPr>
            <w:noProof/>
            <w:webHidden/>
          </w:rPr>
        </w:r>
        <w:r>
          <w:rPr>
            <w:noProof/>
            <w:webHidden/>
          </w:rPr>
          <w:fldChar w:fldCharType="separate"/>
        </w:r>
        <w:r w:rsidR="00460A98">
          <w:rPr>
            <w:noProof/>
            <w:webHidden/>
          </w:rPr>
          <w:t>11</w:t>
        </w:r>
        <w:r>
          <w:rPr>
            <w:noProof/>
            <w:webHidden/>
          </w:rPr>
          <w:fldChar w:fldCharType="end"/>
        </w:r>
      </w:hyperlink>
    </w:p>
    <w:p w14:paraId="68F96068" w14:textId="7ABE373B"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6" w:history="1">
        <w:r w:rsidRPr="00E72B06">
          <w:rPr>
            <w:rStyle w:val="Hyperlink"/>
            <w:noProof/>
          </w:rPr>
          <w:t>POST- GetAssetRagInsightPriority</w:t>
        </w:r>
        <w:r>
          <w:rPr>
            <w:noProof/>
            <w:webHidden/>
          </w:rPr>
          <w:tab/>
        </w:r>
        <w:r>
          <w:rPr>
            <w:noProof/>
            <w:webHidden/>
          </w:rPr>
          <w:fldChar w:fldCharType="begin"/>
        </w:r>
        <w:r>
          <w:rPr>
            <w:noProof/>
            <w:webHidden/>
          </w:rPr>
          <w:instrText xml:space="preserve"> PAGEREF _Toc217409156 \h </w:instrText>
        </w:r>
        <w:r>
          <w:rPr>
            <w:noProof/>
            <w:webHidden/>
          </w:rPr>
        </w:r>
        <w:r>
          <w:rPr>
            <w:noProof/>
            <w:webHidden/>
          </w:rPr>
          <w:fldChar w:fldCharType="separate"/>
        </w:r>
        <w:r w:rsidR="00460A98">
          <w:rPr>
            <w:noProof/>
            <w:webHidden/>
          </w:rPr>
          <w:t>12</w:t>
        </w:r>
        <w:r>
          <w:rPr>
            <w:noProof/>
            <w:webHidden/>
          </w:rPr>
          <w:fldChar w:fldCharType="end"/>
        </w:r>
      </w:hyperlink>
    </w:p>
    <w:p w14:paraId="41F4565D" w14:textId="0426C93E"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7" w:history="1">
        <w:r w:rsidRPr="00E72B06">
          <w:rPr>
            <w:rStyle w:val="Hyperlink"/>
            <w:noProof/>
          </w:rPr>
          <w:t>POST- SearchStringToDB</w:t>
        </w:r>
        <w:r>
          <w:rPr>
            <w:noProof/>
            <w:webHidden/>
          </w:rPr>
          <w:tab/>
        </w:r>
        <w:r>
          <w:rPr>
            <w:noProof/>
            <w:webHidden/>
          </w:rPr>
          <w:fldChar w:fldCharType="begin"/>
        </w:r>
        <w:r>
          <w:rPr>
            <w:noProof/>
            <w:webHidden/>
          </w:rPr>
          <w:instrText xml:space="preserve"> PAGEREF _Toc217409157 \h </w:instrText>
        </w:r>
        <w:r>
          <w:rPr>
            <w:noProof/>
            <w:webHidden/>
          </w:rPr>
        </w:r>
        <w:r>
          <w:rPr>
            <w:noProof/>
            <w:webHidden/>
          </w:rPr>
          <w:fldChar w:fldCharType="separate"/>
        </w:r>
        <w:r w:rsidR="00460A98">
          <w:rPr>
            <w:noProof/>
            <w:webHidden/>
          </w:rPr>
          <w:t>13</w:t>
        </w:r>
        <w:r>
          <w:rPr>
            <w:noProof/>
            <w:webHidden/>
          </w:rPr>
          <w:fldChar w:fldCharType="end"/>
        </w:r>
      </w:hyperlink>
    </w:p>
    <w:p w14:paraId="55A20CCB" w14:textId="122C61F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8" w:history="1">
        <w:r w:rsidRPr="00E72B06">
          <w:rPr>
            <w:rStyle w:val="Hyperlink"/>
            <w:noProof/>
          </w:rPr>
          <w:t>GET- GetEVStatusDetails</w:t>
        </w:r>
        <w:r>
          <w:rPr>
            <w:noProof/>
            <w:webHidden/>
          </w:rPr>
          <w:tab/>
        </w:r>
        <w:r>
          <w:rPr>
            <w:noProof/>
            <w:webHidden/>
          </w:rPr>
          <w:fldChar w:fldCharType="begin"/>
        </w:r>
        <w:r>
          <w:rPr>
            <w:noProof/>
            <w:webHidden/>
          </w:rPr>
          <w:instrText xml:space="preserve"> PAGEREF _Toc217409158 \h </w:instrText>
        </w:r>
        <w:r>
          <w:rPr>
            <w:noProof/>
            <w:webHidden/>
          </w:rPr>
        </w:r>
        <w:r>
          <w:rPr>
            <w:noProof/>
            <w:webHidden/>
          </w:rPr>
          <w:fldChar w:fldCharType="separate"/>
        </w:r>
        <w:r w:rsidR="00460A98">
          <w:rPr>
            <w:noProof/>
            <w:webHidden/>
          </w:rPr>
          <w:t>14</w:t>
        </w:r>
        <w:r>
          <w:rPr>
            <w:noProof/>
            <w:webHidden/>
          </w:rPr>
          <w:fldChar w:fldCharType="end"/>
        </w:r>
      </w:hyperlink>
    </w:p>
    <w:p w14:paraId="44D1ADE0" w14:textId="30149525"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9" w:history="1">
        <w:r w:rsidRPr="00E72B06">
          <w:rPr>
            <w:rStyle w:val="Hyperlink"/>
            <w:noProof/>
          </w:rPr>
          <w:t>GET- GetOHAssetPath</w:t>
        </w:r>
        <w:r>
          <w:rPr>
            <w:noProof/>
            <w:webHidden/>
          </w:rPr>
          <w:tab/>
        </w:r>
        <w:r>
          <w:rPr>
            <w:noProof/>
            <w:webHidden/>
          </w:rPr>
          <w:fldChar w:fldCharType="begin"/>
        </w:r>
        <w:r>
          <w:rPr>
            <w:noProof/>
            <w:webHidden/>
          </w:rPr>
          <w:instrText xml:space="preserve"> PAGEREF _Toc217409159 \h </w:instrText>
        </w:r>
        <w:r>
          <w:rPr>
            <w:noProof/>
            <w:webHidden/>
          </w:rPr>
        </w:r>
        <w:r>
          <w:rPr>
            <w:noProof/>
            <w:webHidden/>
          </w:rPr>
          <w:fldChar w:fldCharType="separate"/>
        </w:r>
        <w:r w:rsidR="00460A98">
          <w:rPr>
            <w:noProof/>
            <w:webHidden/>
          </w:rPr>
          <w:t>15</w:t>
        </w:r>
        <w:r>
          <w:rPr>
            <w:noProof/>
            <w:webHidden/>
          </w:rPr>
          <w:fldChar w:fldCharType="end"/>
        </w:r>
      </w:hyperlink>
    </w:p>
    <w:p w14:paraId="3B0833F5" w14:textId="481F5324"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0" w:history="1">
        <w:r w:rsidRPr="00E72B06">
          <w:rPr>
            <w:rStyle w:val="Hyperlink"/>
            <w:noProof/>
          </w:rPr>
          <w:t>GET- GetAssetDetails</w:t>
        </w:r>
        <w:r>
          <w:rPr>
            <w:noProof/>
            <w:webHidden/>
          </w:rPr>
          <w:tab/>
        </w:r>
        <w:r>
          <w:rPr>
            <w:noProof/>
            <w:webHidden/>
          </w:rPr>
          <w:fldChar w:fldCharType="begin"/>
        </w:r>
        <w:r>
          <w:rPr>
            <w:noProof/>
            <w:webHidden/>
          </w:rPr>
          <w:instrText xml:space="preserve"> PAGEREF _Toc217409160 \h </w:instrText>
        </w:r>
        <w:r>
          <w:rPr>
            <w:noProof/>
            <w:webHidden/>
          </w:rPr>
        </w:r>
        <w:r>
          <w:rPr>
            <w:noProof/>
            <w:webHidden/>
          </w:rPr>
          <w:fldChar w:fldCharType="separate"/>
        </w:r>
        <w:r w:rsidR="00460A98">
          <w:rPr>
            <w:noProof/>
            <w:webHidden/>
          </w:rPr>
          <w:t>16</w:t>
        </w:r>
        <w:r>
          <w:rPr>
            <w:noProof/>
            <w:webHidden/>
          </w:rPr>
          <w:fldChar w:fldCharType="end"/>
        </w:r>
      </w:hyperlink>
    </w:p>
    <w:p w14:paraId="44BDFFB7" w14:textId="524B8C68"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1" w:history="1">
        <w:r w:rsidRPr="00E72B06">
          <w:rPr>
            <w:rStyle w:val="Hyperlink"/>
            <w:noProof/>
          </w:rPr>
          <w:t>POST- SearchAssetsPath</w:t>
        </w:r>
        <w:r>
          <w:rPr>
            <w:noProof/>
            <w:webHidden/>
          </w:rPr>
          <w:tab/>
        </w:r>
        <w:r>
          <w:rPr>
            <w:noProof/>
            <w:webHidden/>
          </w:rPr>
          <w:fldChar w:fldCharType="begin"/>
        </w:r>
        <w:r>
          <w:rPr>
            <w:noProof/>
            <w:webHidden/>
          </w:rPr>
          <w:instrText xml:space="preserve"> PAGEREF _Toc217409161 \h </w:instrText>
        </w:r>
        <w:r>
          <w:rPr>
            <w:noProof/>
            <w:webHidden/>
          </w:rPr>
        </w:r>
        <w:r>
          <w:rPr>
            <w:noProof/>
            <w:webHidden/>
          </w:rPr>
          <w:fldChar w:fldCharType="separate"/>
        </w:r>
        <w:r w:rsidR="00460A98">
          <w:rPr>
            <w:noProof/>
            <w:webHidden/>
          </w:rPr>
          <w:t>17</w:t>
        </w:r>
        <w:r>
          <w:rPr>
            <w:noProof/>
            <w:webHidden/>
          </w:rPr>
          <w:fldChar w:fldCharType="end"/>
        </w:r>
      </w:hyperlink>
    </w:p>
    <w:p w14:paraId="4807F4C9" w14:textId="0604546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2" w:history="1">
        <w:r w:rsidRPr="00E72B06">
          <w:rPr>
            <w:rStyle w:val="Hyperlink"/>
            <w:noProof/>
          </w:rPr>
          <w:t>GET- GetPlantAssets</w:t>
        </w:r>
        <w:r>
          <w:rPr>
            <w:noProof/>
            <w:webHidden/>
          </w:rPr>
          <w:tab/>
        </w:r>
        <w:r>
          <w:rPr>
            <w:noProof/>
            <w:webHidden/>
          </w:rPr>
          <w:fldChar w:fldCharType="begin"/>
        </w:r>
        <w:r>
          <w:rPr>
            <w:noProof/>
            <w:webHidden/>
          </w:rPr>
          <w:instrText xml:space="preserve"> PAGEREF _Toc217409162 \h </w:instrText>
        </w:r>
        <w:r>
          <w:rPr>
            <w:noProof/>
            <w:webHidden/>
          </w:rPr>
        </w:r>
        <w:r>
          <w:rPr>
            <w:noProof/>
            <w:webHidden/>
          </w:rPr>
          <w:fldChar w:fldCharType="separate"/>
        </w:r>
        <w:r w:rsidR="00460A98">
          <w:rPr>
            <w:noProof/>
            <w:webHidden/>
          </w:rPr>
          <w:t>18</w:t>
        </w:r>
        <w:r>
          <w:rPr>
            <w:noProof/>
            <w:webHidden/>
          </w:rPr>
          <w:fldChar w:fldCharType="end"/>
        </w:r>
      </w:hyperlink>
    </w:p>
    <w:p w14:paraId="74468CAC" w14:textId="36F4C6D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3" w:history="1">
        <w:r w:rsidRPr="00E72B06">
          <w:rPr>
            <w:rStyle w:val="Hyperlink"/>
            <w:noProof/>
          </w:rPr>
          <w:t>GET- GetAssetTypes</w:t>
        </w:r>
        <w:r>
          <w:rPr>
            <w:noProof/>
            <w:webHidden/>
          </w:rPr>
          <w:tab/>
        </w:r>
        <w:r>
          <w:rPr>
            <w:noProof/>
            <w:webHidden/>
          </w:rPr>
          <w:fldChar w:fldCharType="begin"/>
        </w:r>
        <w:r>
          <w:rPr>
            <w:noProof/>
            <w:webHidden/>
          </w:rPr>
          <w:instrText xml:space="preserve"> PAGEREF _Toc217409163 \h </w:instrText>
        </w:r>
        <w:r>
          <w:rPr>
            <w:noProof/>
            <w:webHidden/>
          </w:rPr>
        </w:r>
        <w:r>
          <w:rPr>
            <w:noProof/>
            <w:webHidden/>
          </w:rPr>
          <w:fldChar w:fldCharType="separate"/>
        </w:r>
        <w:r w:rsidR="00460A98">
          <w:rPr>
            <w:noProof/>
            <w:webHidden/>
          </w:rPr>
          <w:t>19</w:t>
        </w:r>
        <w:r>
          <w:rPr>
            <w:noProof/>
            <w:webHidden/>
          </w:rPr>
          <w:fldChar w:fldCharType="end"/>
        </w:r>
      </w:hyperlink>
    </w:p>
    <w:p w14:paraId="518F9187" w14:textId="4E63239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4" w:history="1">
        <w:r w:rsidRPr="00E72B06">
          <w:rPr>
            <w:rStyle w:val="Hyperlink"/>
            <w:noProof/>
          </w:rPr>
          <w:t>GET- GetUnitSystemandTimezoneByUser</w:t>
        </w:r>
        <w:r>
          <w:rPr>
            <w:noProof/>
            <w:webHidden/>
          </w:rPr>
          <w:tab/>
        </w:r>
        <w:r>
          <w:rPr>
            <w:noProof/>
            <w:webHidden/>
          </w:rPr>
          <w:fldChar w:fldCharType="begin"/>
        </w:r>
        <w:r>
          <w:rPr>
            <w:noProof/>
            <w:webHidden/>
          </w:rPr>
          <w:instrText xml:space="preserve"> PAGEREF _Toc217409164 \h </w:instrText>
        </w:r>
        <w:r>
          <w:rPr>
            <w:noProof/>
            <w:webHidden/>
          </w:rPr>
        </w:r>
        <w:r>
          <w:rPr>
            <w:noProof/>
            <w:webHidden/>
          </w:rPr>
          <w:fldChar w:fldCharType="separate"/>
        </w:r>
        <w:r w:rsidR="00460A98">
          <w:rPr>
            <w:noProof/>
            <w:webHidden/>
          </w:rPr>
          <w:t>20</w:t>
        </w:r>
        <w:r>
          <w:rPr>
            <w:noProof/>
            <w:webHidden/>
          </w:rPr>
          <w:fldChar w:fldCharType="end"/>
        </w:r>
      </w:hyperlink>
    </w:p>
    <w:p w14:paraId="0BCEC961" w14:textId="277234E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5" w:history="1">
        <w:r w:rsidRPr="00E72B06">
          <w:rPr>
            <w:rStyle w:val="Hyperlink"/>
            <w:noProof/>
          </w:rPr>
          <w:t>GET- GetAssetTypesByPlant</w:t>
        </w:r>
        <w:r>
          <w:rPr>
            <w:noProof/>
            <w:webHidden/>
          </w:rPr>
          <w:tab/>
        </w:r>
        <w:r>
          <w:rPr>
            <w:noProof/>
            <w:webHidden/>
          </w:rPr>
          <w:fldChar w:fldCharType="begin"/>
        </w:r>
        <w:r>
          <w:rPr>
            <w:noProof/>
            <w:webHidden/>
          </w:rPr>
          <w:instrText xml:space="preserve"> PAGEREF _Toc217409165 \h </w:instrText>
        </w:r>
        <w:r>
          <w:rPr>
            <w:noProof/>
            <w:webHidden/>
          </w:rPr>
        </w:r>
        <w:r>
          <w:rPr>
            <w:noProof/>
            <w:webHidden/>
          </w:rPr>
          <w:fldChar w:fldCharType="separate"/>
        </w:r>
        <w:r w:rsidR="00460A98">
          <w:rPr>
            <w:noProof/>
            <w:webHidden/>
          </w:rPr>
          <w:t>21</w:t>
        </w:r>
        <w:r>
          <w:rPr>
            <w:noProof/>
            <w:webHidden/>
          </w:rPr>
          <w:fldChar w:fldCharType="end"/>
        </w:r>
      </w:hyperlink>
    </w:p>
    <w:p w14:paraId="17103FD8" w14:textId="2CB3B444"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6" w:history="1">
        <w:r w:rsidRPr="00E72B06">
          <w:rPr>
            <w:rStyle w:val="Hyperlink"/>
            <w:noProof/>
          </w:rPr>
          <w:t>GET- GetPlantsByUser</w:t>
        </w:r>
        <w:r>
          <w:rPr>
            <w:noProof/>
            <w:webHidden/>
          </w:rPr>
          <w:tab/>
        </w:r>
        <w:r>
          <w:rPr>
            <w:noProof/>
            <w:webHidden/>
          </w:rPr>
          <w:fldChar w:fldCharType="begin"/>
        </w:r>
        <w:r>
          <w:rPr>
            <w:noProof/>
            <w:webHidden/>
          </w:rPr>
          <w:instrText xml:space="preserve"> PAGEREF _Toc217409166 \h </w:instrText>
        </w:r>
        <w:r>
          <w:rPr>
            <w:noProof/>
            <w:webHidden/>
          </w:rPr>
        </w:r>
        <w:r>
          <w:rPr>
            <w:noProof/>
            <w:webHidden/>
          </w:rPr>
          <w:fldChar w:fldCharType="separate"/>
        </w:r>
        <w:r w:rsidR="00460A98">
          <w:rPr>
            <w:noProof/>
            <w:webHidden/>
          </w:rPr>
          <w:t>22</w:t>
        </w:r>
        <w:r>
          <w:rPr>
            <w:noProof/>
            <w:webHidden/>
          </w:rPr>
          <w:fldChar w:fldCharType="end"/>
        </w:r>
      </w:hyperlink>
    </w:p>
    <w:p w14:paraId="656DFE62" w14:textId="6BB701AC"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7" w:history="1">
        <w:r w:rsidRPr="00E72B06">
          <w:rPr>
            <w:rStyle w:val="Hyperlink"/>
            <w:noProof/>
          </w:rPr>
          <w:t>POST- ManageAssetRolePermissions</w:t>
        </w:r>
        <w:r>
          <w:rPr>
            <w:noProof/>
            <w:webHidden/>
          </w:rPr>
          <w:tab/>
        </w:r>
        <w:r>
          <w:rPr>
            <w:noProof/>
            <w:webHidden/>
          </w:rPr>
          <w:fldChar w:fldCharType="begin"/>
        </w:r>
        <w:r>
          <w:rPr>
            <w:noProof/>
            <w:webHidden/>
          </w:rPr>
          <w:instrText xml:space="preserve"> PAGEREF _Toc217409167 \h </w:instrText>
        </w:r>
        <w:r>
          <w:rPr>
            <w:noProof/>
            <w:webHidden/>
          </w:rPr>
        </w:r>
        <w:r>
          <w:rPr>
            <w:noProof/>
            <w:webHidden/>
          </w:rPr>
          <w:fldChar w:fldCharType="separate"/>
        </w:r>
        <w:r w:rsidR="00460A98">
          <w:rPr>
            <w:noProof/>
            <w:webHidden/>
          </w:rPr>
          <w:t>23</w:t>
        </w:r>
        <w:r>
          <w:rPr>
            <w:noProof/>
            <w:webHidden/>
          </w:rPr>
          <w:fldChar w:fldCharType="end"/>
        </w:r>
      </w:hyperlink>
    </w:p>
    <w:p w14:paraId="47C4E94A" w14:textId="221D2197"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68" w:history="1">
        <w:r w:rsidRPr="00E72B06">
          <w:rPr>
            <w:rStyle w:val="Hyperlink"/>
            <w:noProof/>
          </w:rPr>
          <w:t>OH Config APIs</w:t>
        </w:r>
        <w:r>
          <w:rPr>
            <w:noProof/>
            <w:webHidden/>
          </w:rPr>
          <w:tab/>
        </w:r>
        <w:r>
          <w:rPr>
            <w:noProof/>
            <w:webHidden/>
          </w:rPr>
          <w:fldChar w:fldCharType="begin"/>
        </w:r>
        <w:r>
          <w:rPr>
            <w:noProof/>
            <w:webHidden/>
          </w:rPr>
          <w:instrText xml:space="preserve"> PAGEREF _Toc217409168 \h </w:instrText>
        </w:r>
        <w:r>
          <w:rPr>
            <w:noProof/>
            <w:webHidden/>
          </w:rPr>
        </w:r>
        <w:r>
          <w:rPr>
            <w:noProof/>
            <w:webHidden/>
          </w:rPr>
          <w:fldChar w:fldCharType="separate"/>
        </w:r>
        <w:r w:rsidR="00460A98">
          <w:rPr>
            <w:noProof/>
            <w:webHidden/>
          </w:rPr>
          <w:t>24</w:t>
        </w:r>
        <w:r>
          <w:rPr>
            <w:noProof/>
            <w:webHidden/>
          </w:rPr>
          <w:fldChar w:fldCharType="end"/>
        </w:r>
      </w:hyperlink>
    </w:p>
    <w:p w14:paraId="6836A71A" w14:textId="2123FEB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9" w:history="1">
        <w:r w:rsidRPr="00E72B06">
          <w:rPr>
            <w:rStyle w:val="Hyperlink"/>
            <w:noProof/>
          </w:rPr>
          <w:t>POST- CreateOrUpdateOrReviveOrDeleteRoleAssetMappings</w:t>
        </w:r>
        <w:r>
          <w:rPr>
            <w:noProof/>
            <w:webHidden/>
          </w:rPr>
          <w:tab/>
        </w:r>
        <w:r>
          <w:rPr>
            <w:noProof/>
            <w:webHidden/>
          </w:rPr>
          <w:fldChar w:fldCharType="begin"/>
        </w:r>
        <w:r>
          <w:rPr>
            <w:noProof/>
            <w:webHidden/>
          </w:rPr>
          <w:instrText xml:space="preserve"> PAGEREF _Toc217409169 \h </w:instrText>
        </w:r>
        <w:r>
          <w:rPr>
            <w:noProof/>
            <w:webHidden/>
          </w:rPr>
        </w:r>
        <w:r>
          <w:rPr>
            <w:noProof/>
            <w:webHidden/>
          </w:rPr>
          <w:fldChar w:fldCharType="separate"/>
        </w:r>
        <w:r w:rsidR="00460A98">
          <w:rPr>
            <w:noProof/>
            <w:webHidden/>
          </w:rPr>
          <w:t>25</w:t>
        </w:r>
        <w:r>
          <w:rPr>
            <w:noProof/>
            <w:webHidden/>
          </w:rPr>
          <w:fldChar w:fldCharType="end"/>
        </w:r>
      </w:hyperlink>
    </w:p>
    <w:p w14:paraId="13B58DE1" w14:textId="0758177B"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0" w:history="1">
        <w:r w:rsidRPr="00E72B06">
          <w:rPr>
            <w:rStyle w:val="Hyperlink"/>
            <w:noProof/>
          </w:rPr>
          <w:t>GET- GetAssetsByRole</w:t>
        </w:r>
        <w:r>
          <w:rPr>
            <w:noProof/>
            <w:webHidden/>
          </w:rPr>
          <w:tab/>
        </w:r>
        <w:r>
          <w:rPr>
            <w:noProof/>
            <w:webHidden/>
          </w:rPr>
          <w:fldChar w:fldCharType="begin"/>
        </w:r>
        <w:r>
          <w:rPr>
            <w:noProof/>
            <w:webHidden/>
          </w:rPr>
          <w:instrText xml:space="preserve"> PAGEREF _Toc217409170 \h </w:instrText>
        </w:r>
        <w:r>
          <w:rPr>
            <w:noProof/>
            <w:webHidden/>
          </w:rPr>
        </w:r>
        <w:r>
          <w:rPr>
            <w:noProof/>
            <w:webHidden/>
          </w:rPr>
          <w:fldChar w:fldCharType="separate"/>
        </w:r>
        <w:r w:rsidR="00460A98">
          <w:rPr>
            <w:noProof/>
            <w:webHidden/>
          </w:rPr>
          <w:t>26</w:t>
        </w:r>
        <w:r>
          <w:rPr>
            <w:noProof/>
            <w:webHidden/>
          </w:rPr>
          <w:fldChar w:fldCharType="end"/>
        </w:r>
      </w:hyperlink>
    </w:p>
    <w:p w14:paraId="3710A6C3" w14:textId="0B84D4B5"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1" w:history="1">
        <w:r w:rsidRPr="00E72B06">
          <w:rPr>
            <w:rStyle w:val="Hyperlink"/>
            <w:noProof/>
          </w:rPr>
          <w:t>GET- GetRolesByPlant</w:t>
        </w:r>
        <w:r>
          <w:rPr>
            <w:noProof/>
            <w:webHidden/>
          </w:rPr>
          <w:tab/>
        </w:r>
        <w:r>
          <w:rPr>
            <w:noProof/>
            <w:webHidden/>
          </w:rPr>
          <w:fldChar w:fldCharType="begin"/>
        </w:r>
        <w:r>
          <w:rPr>
            <w:noProof/>
            <w:webHidden/>
          </w:rPr>
          <w:instrText xml:space="preserve"> PAGEREF _Toc217409171 \h </w:instrText>
        </w:r>
        <w:r>
          <w:rPr>
            <w:noProof/>
            <w:webHidden/>
          </w:rPr>
        </w:r>
        <w:r>
          <w:rPr>
            <w:noProof/>
            <w:webHidden/>
          </w:rPr>
          <w:fldChar w:fldCharType="separate"/>
        </w:r>
        <w:r w:rsidR="00460A98">
          <w:rPr>
            <w:noProof/>
            <w:webHidden/>
          </w:rPr>
          <w:t>27</w:t>
        </w:r>
        <w:r>
          <w:rPr>
            <w:noProof/>
            <w:webHidden/>
          </w:rPr>
          <w:fldChar w:fldCharType="end"/>
        </w:r>
      </w:hyperlink>
    </w:p>
    <w:p w14:paraId="14DA5F42" w14:textId="297A066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2" w:history="1">
        <w:r w:rsidRPr="00E72B06">
          <w:rPr>
            <w:rStyle w:val="Hyperlink"/>
            <w:noProof/>
          </w:rPr>
          <w:t>GET- GetPlantsByRoleIds</w:t>
        </w:r>
        <w:r>
          <w:rPr>
            <w:noProof/>
            <w:webHidden/>
          </w:rPr>
          <w:tab/>
        </w:r>
        <w:r>
          <w:rPr>
            <w:noProof/>
            <w:webHidden/>
          </w:rPr>
          <w:fldChar w:fldCharType="begin"/>
        </w:r>
        <w:r>
          <w:rPr>
            <w:noProof/>
            <w:webHidden/>
          </w:rPr>
          <w:instrText xml:space="preserve"> PAGEREF _Toc217409172 \h </w:instrText>
        </w:r>
        <w:r>
          <w:rPr>
            <w:noProof/>
            <w:webHidden/>
          </w:rPr>
        </w:r>
        <w:r>
          <w:rPr>
            <w:noProof/>
            <w:webHidden/>
          </w:rPr>
          <w:fldChar w:fldCharType="separate"/>
        </w:r>
        <w:r w:rsidR="00460A98">
          <w:rPr>
            <w:noProof/>
            <w:webHidden/>
          </w:rPr>
          <w:t>28</w:t>
        </w:r>
        <w:r>
          <w:rPr>
            <w:noProof/>
            <w:webHidden/>
          </w:rPr>
          <w:fldChar w:fldCharType="end"/>
        </w:r>
      </w:hyperlink>
    </w:p>
    <w:p w14:paraId="18852758" w14:textId="75FAFB1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3" w:history="1">
        <w:r w:rsidRPr="00E72B06">
          <w:rPr>
            <w:rStyle w:val="Hyperlink"/>
            <w:noProof/>
            <w:lang w:val="en-IN"/>
          </w:rPr>
          <w:t xml:space="preserve">GET- </w:t>
        </w:r>
        <w:r w:rsidRPr="00E72B06">
          <w:rPr>
            <w:rStyle w:val="Hyperlink"/>
            <w:noProof/>
          </w:rPr>
          <w:t>GetHighestLevelAssetsbyRoles</w:t>
        </w:r>
        <w:r>
          <w:rPr>
            <w:noProof/>
            <w:webHidden/>
          </w:rPr>
          <w:tab/>
        </w:r>
        <w:r>
          <w:rPr>
            <w:noProof/>
            <w:webHidden/>
          </w:rPr>
          <w:fldChar w:fldCharType="begin"/>
        </w:r>
        <w:r>
          <w:rPr>
            <w:noProof/>
            <w:webHidden/>
          </w:rPr>
          <w:instrText xml:space="preserve"> PAGEREF _Toc217409173 \h </w:instrText>
        </w:r>
        <w:r>
          <w:rPr>
            <w:noProof/>
            <w:webHidden/>
          </w:rPr>
        </w:r>
        <w:r>
          <w:rPr>
            <w:noProof/>
            <w:webHidden/>
          </w:rPr>
          <w:fldChar w:fldCharType="separate"/>
        </w:r>
        <w:r w:rsidR="00460A98">
          <w:rPr>
            <w:noProof/>
            <w:webHidden/>
          </w:rPr>
          <w:t>29</w:t>
        </w:r>
        <w:r>
          <w:rPr>
            <w:noProof/>
            <w:webHidden/>
          </w:rPr>
          <w:fldChar w:fldCharType="end"/>
        </w:r>
      </w:hyperlink>
    </w:p>
    <w:p w14:paraId="47430F91" w14:textId="24ECD2B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4" w:history="1">
        <w:r w:rsidRPr="00E72B06">
          <w:rPr>
            <w:rStyle w:val="Hyperlink"/>
            <w:noProof/>
          </w:rPr>
          <w:t>GET- BatchDetails API</w:t>
        </w:r>
        <w:r>
          <w:rPr>
            <w:noProof/>
            <w:webHidden/>
          </w:rPr>
          <w:tab/>
        </w:r>
        <w:r>
          <w:rPr>
            <w:noProof/>
            <w:webHidden/>
          </w:rPr>
          <w:fldChar w:fldCharType="begin"/>
        </w:r>
        <w:r>
          <w:rPr>
            <w:noProof/>
            <w:webHidden/>
          </w:rPr>
          <w:instrText xml:space="preserve"> PAGEREF _Toc217409174 \h </w:instrText>
        </w:r>
        <w:r>
          <w:rPr>
            <w:noProof/>
            <w:webHidden/>
          </w:rPr>
        </w:r>
        <w:r>
          <w:rPr>
            <w:noProof/>
            <w:webHidden/>
          </w:rPr>
          <w:fldChar w:fldCharType="separate"/>
        </w:r>
        <w:r w:rsidR="00460A98">
          <w:rPr>
            <w:noProof/>
            <w:webHidden/>
          </w:rPr>
          <w:t>30</w:t>
        </w:r>
        <w:r>
          <w:rPr>
            <w:noProof/>
            <w:webHidden/>
          </w:rPr>
          <w:fldChar w:fldCharType="end"/>
        </w:r>
      </w:hyperlink>
    </w:p>
    <w:p w14:paraId="72B91B25" w14:textId="201527E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5" w:history="1">
        <w:r w:rsidRPr="00E72B06">
          <w:rPr>
            <w:rStyle w:val="Hyperlink"/>
            <w:noProof/>
          </w:rPr>
          <w:t>GET - BatchAnalysis</w:t>
        </w:r>
        <w:r w:rsidRPr="00E72B06">
          <w:rPr>
            <w:rStyle w:val="Hyperlink"/>
            <w:noProof/>
            <w:lang w:val="en-GB"/>
          </w:rPr>
          <w:t xml:space="preserve"> API</w:t>
        </w:r>
        <w:r>
          <w:rPr>
            <w:noProof/>
            <w:webHidden/>
          </w:rPr>
          <w:tab/>
        </w:r>
        <w:r>
          <w:rPr>
            <w:noProof/>
            <w:webHidden/>
          </w:rPr>
          <w:fldChar w:fldCharType="begin"/>
        </w:r>
        <w:r>
          <w:rPr>
            <w:noProof/>
            <w:webHidden/>
          </w:rPr>
          <w:instrText xml:space="preserve"> PAGEREF _Toc217409175 \h </w:instrText>
        </w:r>
        <w:r>
          <w:rPr>
            <w:noProof/>
            <w:webHidden/>
          </w:rPr>
        </w:r>
        <w:r>
          <w:rPr>
            <w:noProof/>
            <w:webHidden/>
          </w:rPr>
          <w:fldChar w:fldCharType="separate"/>
        </w:r>
        <w:r w:rsidR="00460A98">
          <w:rPr>
            <w:noProof/>
            <w:webHidden/>
          </w:rPr>
          <w:t>31</w:t>
        </w:r>
        <w:r>
          <w:rPr>
            <w:noProof/>
            <w:webHidden/>
          </w:rPr>
          <w:fldChar w:fldCharType="end"/>
        </w:r>
      </w:hyperlink>
    </w:p>
    <w:p w14:paraId="425342BE" w14:textId="7BE98358"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76" w:history="1">
        <w:r w:rsidRPr="00E72B06">
          <w:rPr>
            <w:rStyle w:val="Hyperlink"/>
            <w:noProof/>
          </w:rPr>
          <w:t>Entity Viewer Config APIs</w:t>
        </w:r>
        <w:r>
          <w:rPr>
            <w:noProof/>
            <w:webHidden/>
          </w:rPr>
          <w:tab/>
        </w:r>
        <w:r>
          <w:rPr>
            <w:noProof/>
            <w:webHidden/>
          </w:rPr>
          <w:fldChar w:fldCharType="begin"/>
        </w:r>
        <w:r>
          <w:rPr>
            <w:noProof/>
            <w:webHidden/>
          </w:rPr>
          <w:instrText xml:space="preserve"> PAGEREF _Toc217409176 \h </w:instrText>
        </w:r>
        <w:r>
          <w:rPr>
            <w:noProof/>
            <w:webHidden/>
          </w:rPr>
        </w:r>
        <w:r>
          <w:rPr>
            <w:noProof/>
            <w:webHidden/>
          </w:rPr>
          <w:fldChar w:fldCharType="separate"/>
        </w:r>
        <w:r w:rsidR="00460A98">
          <w:rPr>
            <w:noProof/>
            <w:webHidden/>
          </w:rPr>
          <w:t>32</w:t>
        </w:r>
        <w:r>
          <w:rPr>
            <w:noProof/>
            <w:webHidden/>
          </w:rPr>
          <w:fldChar w:fldCharType="end"/>
        </w:r>
      </w:hyperlink>
    </w:p>
    <w:p w14:paraId="0F3446DF" w14:textId="4058FC40"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7" w:history="1">
        <w:r w:rsidRPr="00E72B06">
          <w:rPr>
            <w:rStyle w:val="Hyperlink"/>
            <w:noProof/>
          </w:rPr>
          <w:t>POST- AddEntityViewerConfiguration</w:t>
        </w:r>
        <w:r>
          <w:rPr>
            <w:noProof/>
            <w:webHidden/>
          </w:rPr>
          <w:tab/>
        </w:r>
        <w:r>
          <w:rPr>
            <w:noProof/>
            <w:webHidden/>
          </w:rPr>
          <w:fldChar w:fldCharType="begin"/>
        </w:r>
        <w:r>
          <w:rPr>
            <w:noProof/>
            <w:webHidden/>
          </w:rPr>
          <w:instrText xml:space="preserve"> PAGEREF _Toc217409177 \h </w:instrText>
        </w:r>
        <w:r>
          <w:rPr>
            <w:noProof/>
            <w:webHidden/>
          </w:rPr>
        </w:r>
        <w:r>
          <w:rPr>
            <w:noProof/>
            <w:webHidden/>
          </w:rPr>
          <w:fldChar w:fldCharType="separate"/>
        </w:r>
        <w:r w:rsidR="00460A98">
          <w:rPr>
            <w:noProof/>
            <w:webHidden/>
          </w:rPr>
          <w:t>32</w:t>
        </w:r>
        <w:r>
          <w:rPr>
            <w:noProof/>
            <w:webHidden/>
          </w:rPr>
          <w:fldChar w:fldCharType="end"/>
        </w:r>
      </w:hyperlink>
    </w:p>
    <w:p w14:paraId="638F964D" w14:textId="0390C56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8" w:history="1">
        <w:r w:rsidRPr="00E72B06">
          <w:rPr>
            <w:rStyle w:val="Hyperlink"/>
            <w:noProof/>
          </w:rPr>
          <w:t>GET- GetEntityViewerConfig</w:t>
        </w:r>
        <w:r>
          <w:rPr>
            <w:noProof/>
            <w:webHidden/>
          </w:rPr>
          <w:tab/>
        </w:r>
        <w:r>
          <w:rPr>
            <w:noProof/>
            <w:webHidden/>
          </w:rPr>
          <w:fldChar w:fldCharType="begin"/>
        </w:r>
        <w:r>
          <w:rPr>
            <w:noProof/>
            <w:webHidden/>
          </w:rPr>
          <w:instrText xml:space="preserve"> PAGEREF _Toc217409178 \h </w:instrText>
        </w:r>
        <w:r>
          <w:rPr>
            <w:noProof/>
            <w:webHidden/>
          </w:rPr>
        </w:r>
        <w:r>
          <w:rPr>
            <w:noProof/>
            <w:webHidden/>
          </w:rPr>
          <w:fldChar w:fldCharType="separate"/>
        </w:r>
        <w:r w:rsidR="00460A98">
          <w:rPr>
            <w:noProof/>
            <w:webHidden/>
          </w:rPr>
          <w:t>33</w:t>
        </w:r>
        <w:r>
          <w:rPr>
            <w:noProof/>
            <w:webHidden/>
          </w:rPr>
          <w:fldChar w:fldCharType="end"/>
        </w:r>
      </w:hyperlink>
    </w:p>
    <w:p w14:paraId="1685F825" w14:textId="488CA10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9" w:history="1">
        <w:r w:rsidRPr="00E72B06">
          <w:rPr>
            <w:rStyle w:val="Hyperlink"/>
            <w:noProof/>
          </w:rPr>
          <w:t>GET- GetEntityViewerConfigByAssetTypeAndPlantName</w:t>
        </w:r>
        <w:r>
          <w:rPr>
            <w:noProof/>
            <w:webHidden/>
          </w:rPr>
          <w:tab/>
        </w:r>
        <w:r>
          <w:rPr>
            <w:noProof/>
            <w:webHidden/>
          </w:rPr>
          <w:fldChar w:fldCharType="begin"/>
        </w:r>
        <w:r>
          <w:rPr>
            <w:noProof/>
            <w:webHidden/>
          </w:rPr>
          <w:instrText xml:space="preserve"> PAGEREF _Toc217409179 \h </w:instrText>
        </w:r>
        <w:r>
          <w:rPr>
            <w:noProof/>
            <w:webHidden/>
          </w:rPr>
        </w:r>
        <w:r>
          <w:rPr>
            <w:noProof/>
            <w:webHidden/>
          </w:rPr>
          <w:fldChar w:fldCharType="separate"/>
        </w:r>
        <w:r w:rsidR="00460A98">
          <w:rPr>
            <w:noProof/>
            <w:webHidden/>
          </w:rPr>
          <w:t>34</w:t>
        </w:r>
        <w:r>
          <w:rPr>
            <w:noProof/>
            <w:webHidden/>
          </w:rPr>
          <w:fldChar w:fldCharType="end"/>
        </w:r>
      </w:hyperlink>
    </w:p>
    <w:p w14:paraId="31CCBAB7" w14:textId="2C8D53B2" w:rsidR="001F494A" w:rsidRPr="001F494A" w:rsidRDefault="001F494A" w:rsidP="001F494A">
      <w:r>
        <w:fldChar w:fldCharType="end"/>
      </w:r>
    </w:p>
    <w:p w14:paraId="4BACF494" w14:textId="77777777" w:rsidR="00A861E0" w:rsidRDefault="00A861E0" w:rsidP="00A861E0">
      <w:pPr>
        <w:sectPr w:rsidR="00A861E0" w:rsidSect="009808C3">
          <w:type w:val="continuous"/>
          <w:pgSz w:w="24480" w:h="17280" w:orient="landscape" w:code="5"/>
          <w:pgMar w:top="720" w:right="8640" w:bottom="720" w:left="8640" w:header="720" w:footer="720" w:gutter="0"/>
          <w:cols w:space="720"/>
          <w:docGrid w:linePitch="360"/>
        </w:sectPr>
      </w:pPr>
      <w:bookmarkStart w:id="0" w:name="_Toc117670564"/>
    </w:p>
    <w:p w14:paraId="247A4423"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1" w:name="_Toc125467897"/>
    </w:p>
    <w:p w14:paraId="59B5DEC0" w14:textId="63A74712" w:rsidR="006B377E" w:rsidRPr="002A7343" w:rsidRDefault="0160BA3F" w:rsidP="00DB3222">
      <w:pPr>
        <w:pStyle w:val="Heading1"/>
      </w:pPr>
      <w:bookmarkStart w:id="2" w:name="_Toc217409141"/>
      <w:r w:rsidRPr="002A7343">
        <w:lastRenderedPageBreak/>
        <w:t>I</w:t>
      </w:r>
      <w:bookmarkStart w:id="3" w:name="OLE_LINK1"/>
      <w:r w:rsidR="466E84AA" w:rsidRPr="002A7343">
        <w:t>ntroduction</w:t>
      </w:r>
      <w:bookmarkEnd w:id="0"/>
      <w:bookmarkEnd w:id="1"/>
      <w:bookmarkEnd w:id="2"/>
    </w:p>
    <w:p w14:paraId="72D11D3C" w14:textId="77777777" w:rsidR="00817199" w:rsidRDefault="00817199" w:rsidP="00163314">
      <w:pPr>
        <w:sectPr w:rsidR="00817199" w:rsidSect="00182627">
          <w:pgSz w:w="24480" w:h="17280" w:orient="landscape" w:code="5"/>
          <w:pgMar w:top="1440" w:right="1440" w:bottom="1440" w:left="1440" w:header="720" w:footer="720" w:gutter="0"/>
          <w:cols w:space="720"/>
          <w:docGrid w:linePitch="360"/>
        </w:sectPr>
      </w:pPr>
      <w:bookmarkStart w:id="4" w:name="_Hlk115170763"/>
    </w:p>
    <w:p w14:paraId="6846456E" w14:textId="1E7578F9" w:rsidR="002A7343" w:rsidRPr="00163314" w:rsidRDefault="002A7343" w:rsidP="00163314">
      <w:r w:rsidRPr="00163314">
        <w:t xml:space="preserve">Accenture Operations Twin (AOT) is a </w:t>
      </w:r>
      <w:r w:rsidR="00A16BE3" w:rsidRPr="00163314">
        <w:t>collection</w:t>
      </w:r>
      <w:r w:rsidRPr="00163314">
        <w:t xml:space="preserve"> of software accelerators </w:t>
      </w:r>
      <w:r w:rsidR="00A16BE3" w:rsidRPr="00163314">
        <w:t xml:space="preserve">and tools that can be assembled </w:t>
      </w:r>
      <w:r w:rsidRPr="00163314">
        <w:t>to</w:t>
      </w:r>
      <w:r w:rsidR="00A16BE3" w:rsidRPr="00163314">
        <w:t xml:space="preserve"> deliver client solutions. AOT</w:t>
      </w:r>
      <w:r w:rsidRPr="00163314">
        <w:t xml:space="preserve"> accelerates the integration of product, process, and live data from disparate IT and OT systems, creating a comprehensive and contextualized view of operations to enable better decisions and optimized processes.</w:t>
      </w:r>
      <w:r w:rsidR="00A16BE3" w:rsidRPr="00163314">
        <w:t> </w:t>
      </w:r>
    </w:p>
    <w:p w14:paraId="7E3A08AE" w14:textId="02621AEC" w:rsidR="00DE79CA" w:rsidRPr="00163314" w:rsidRDefault="00BC5E22" w:rsidP="00163314">
      <w:r w:rsidRPr="00163314">
        <w:t xml:space="preserve">Operations Hierarchy is an AOT component that </w:t>
      </w:r>
      <w:bookmarkEnd w:id="3"/>
      <w:bookmarkEnd w:id="4"/>
      <w:r w:rsidR="49E54590" w:rsidRPr="00163314">
        <w:t>helps the user navigate through the plant's hierarchy and view the 360-degree information associated with each node. A node, also known as an entity, could be a Line, Unit, System, Sub-system, Equipment, or something similar. The Entity Viewer</w:t>
      </w:r>
      <w:r w:rsidR="588707D0" w:rsidRPr="00163314">
        <w:t xml:space="preserve"> </w:t>
      </w:r>
      <w:r w:rsidR="49E54590" w:rsidRPr="00163314">
        <w:t xml:space="preserve">provides a unified view that helps the business user to explore the contextualized data that in turn would help to speed up the problem investigation and analysis. </w:t>
      </w:r>
    </w:p>
    <w:p w14:paraId="3C8C5856" w14:textId="747BF786" w:rsidR="00464CEB" w:rsidRPr="00163314" w:rsidRDefault="00464CEB" w:rsidP="00163314">
      <w:r w:rsidRPr="00163314">
        <w:t xml:space="preserve">The Python-based Operations Hierarchy APIs are built and hosted on a cloud-agnostic Kubernetes environment. End users are </w:t>
      </w:r>
      <w:r w:rsidR="00BE60F5" w:rsidRPr="00163314">
        <w:t>provided with</w:t>
      </w:r>
      <w:r w:rsidRPr="00163314">
        <w:t xml:space="preserve"> access to these APIs via API Management (Azure Services</w:t>
      </w:r>
      <w:r w:rsidR="00544ADA" w:rsidRPr="00163314">
        <w:t>) that facilitates</w:t>
      </w:r>
      <w:r w:rsidRPr="00163314">
        <w:t xml:space="preserve"> </w:t>
      </w:r>
      <w:r w:rsidR="00001F67" w:rsidRPr="00163314">
        <w:t xml:space="preserve">the required </w:t>
      </w:r>
      <w:r w:rsidR="00544ADA" w:rsidRPr="00163314">
        <w:t>a</w:t>
      </w:r>
      <w:r w:rsidRPr="00163314">
        <w:t xml:space="preserve">uthentication. These APIs are developed using </w:t>
      </w:r>
      <w:r w:rsidR="00544ADA" w:rsidRPr="00163314">
        <w:t xml:space="preserve">the </w:t>
      </w:r>
      <w:r w:rsidRPr="00163314">
        <w:t>Flask</w:t>
      </w:r>
      <w:r w:rsidR="00544ADA" w:rsidRPr="00163314">
        <w:t xml:space="preserve"> </w:t>
      </w:r>
      <w:r w:rsidRPr="00163314">
        <w:t>microweb framework. It uses an Object Relational Mapper (ORM) approach to communicate with the database. SQL Alchemy is the SQL toolkit that has been used to achieve the ORM approach. All the time zones are in Epoch time (UTC) format.</w:t>
      </w:r>
    </w:p>
    <w:p w14:paraId="3D981B7F" w14:textId="6B0000DC" w:rsidR="00DE79CA" w:rsidRDefault="466E84AA" w:rsidP="00DB3222">
      <w:pPr>
        <w:pStyle w:val="Heading2"/>
      </w:pPr>
      <w:bookmarkStart w:id="5" w:name="_Toc117670565"/>
      <w:bookmarkStart w:id="6" w:name="_Toc125467898"/>
      <w:bookmarkStart w:id="7" w:name="_Toc217409142"/>
      <w:r w:rsidRPr="3976ED2A">
        <w:t>Target Audience</w:t>
      </w:r>
      <w:bookmarkEnd w:id="5"/>
      <w:bookmarkEnd w:id="6"/>
      <w:bookmarkEnd w:id="7"/>
    </w:p>
    <w:p w14:paraId="5BCEF960" w14:textId="237618A6" w:rsidR="00133512" w:rsidRDefault="3D80E5BD" w:rsidP="00817199">
      <w:pPr>
        <w:spacing w:after="120"/>
      </w:pPr>
      <w:r w:rsidRPr="0387F8AB">
        <w:t xml:space="preserve">This guide is designed for use by developers with the following skills: </w:t>
      </w:r>
    </w:p>
    <w:p w14:paraId="67CB5362" w14:textId="0571C037" w:rsidR="00133512" w:rsidRDefault="3D80E5BD" w:rsidP="00194CE4">
      <w:pPr>
        <w:numPr>
          <w:ilvl w:val="0"/>
          <w:numId w:val="7"/>
        </w:numPr>
      </w:pPr>
      <w:r w:rsidRPr="0387F8AB">
        <w:t>SQL Server Management studio</w:t>
      </w:r>
    </w:p>
    <w:p w14:paraId="57791D49" w14:textId="0D8A12F3" w:rsidR="00133512" w:rsidRDefault="3D80E5BD" w:rsidP="00194CE4">
      <w:pPr>
        <w:numPr>
          <w:ilvl w:val="0"/>
          <w:numId w:val="7"/>
        </w:numPr>
      </w:pPr>
      <w:r w:rsidRPr="0387F8AB">
        <w:t xml:space="preserve">Configure SQL database to Azure </w:t>
      </w:r>
      <w:r w:rsidR="00AF5AE1" w:rsidRPr="0387F8AB">
        <w:t>server</w:t>
      </w:r>
    </w:p>
    <w:p w14:paraId="00138C1D" w14:textId="05059EC4" w:rsidR="00133512" w:rsidRDefault="3D80E5BD" w:rsidP="00194CE4">
      <w:pPr>
        <w:numPr>
          <w:ilvl w:val="0"/>
          <w:numId w:val="7"/>
        </w:numPr>
      </w:pPr>
      <w:r w:rsidRPr="0387F8AB">
        <w:t>API</w:t>
      </w:r>
      <w:r w:rsidR="00171C90">
        <w:t>-</w:t>
      </w:r>
      <w:r w:rsidRPr="0387F8AB">
        <w:t xml:space="preserve">related </w:t>
      </w:r>
      <w:r w:rsidR="00746947">
        <w:t>DLL</w:t>
      </w:r>
    </w:p>
    <w:p w14:paraId="48E9AD68" w14:textId="43A8784E" w:rsidR="00133512" w:rsidRDefault="3D80E5BD" w:rsidP="00194CE4">
      <w:pPr>
        <w:numPr>
          <w:ilvl w:val="0"/>
          <w:numId w:val="7"/>
        </w:numPr>
      </w:pPr>
      <w:r w:rsidRPr="0387F8AB">
        <w:t>API Management Service</w:t>
      </w:r>
    </w:p>
    <w:p w14:paraId="0BC17852" w14:textId="2F6DA72D" w:rsidR="00133512" w:rsidRDefault="27F7DC46" w:rsidP="00DB3222">
      <w:pPr>
        <w:pStyle w:val="Heading2"/>
      </w:pPr>
      <w:bookmarkStart w:id="8" w:name="_Toc117670566"/>
      <w:bookmarkStart w:id="9" w:name="_Toc125467899"/>
      <w:bookmarkStart w:id="10" w:name="_Toc173508485"/>
      <w:bookmarkStart w:id="11" w:name="_Toc217409143"/>
      <w:r>
        <w:t>Purpose</w:t>
      </w:r>
      <w:bookmarkEnd w:id="8"/>
      <w:bookmarkEnd w:id="9"/>
      <w:bookmarkEnd w:id="10"/>
      <w:bookmarkEnd w:id="11"/>
    </w:p>
    <w:p w14:paraId="448528A4" w14:textId="6997DF40" w:rsidR="20AB396E" w:rsidRDefault="20AB396E" w:rsidP="00817199">
      <w:r w:rsidRPr="0387F8AB">
        <w:t xml:space="preserve">This reference document </w:t>
      </w:r>
      <w:r w:rsidR="002646A2">
        <w:t>describes the APIs</w:t>
      </w:r>
      <w:r w:rsidRPr="0387F8AB">
        <w:t xml:space="preserve"> used for</w:t>
      </w:r>
      <w:r w:rsidR="002646A2">
        <w:t xml:space="preserve"> Operation Hierarchy</w:t>
      </w:r>
      <w:r w:rsidRPr="0387F8AB">
        <w:t xml:space="preserve"> </w:t>
      </w:r>
      <w:r w:rsidR="00902A58">
        <w:t>C</w:t>
      </w:r>
      <w:r w:rsidRPr="0387F8AB">
        <w:t xml:space="preserve">onfiguration </w:t>
      </w:r>
      <w:r w:rsidR="00902A58">
        <w:t xml:space="preserve">and Entity Viewer Configuration </w:t>
      </w:r>
      <w:r w:rsidRPr="0387F8AB">
        <w:t>along with those that provide middleware functionality.</w:t>
      </w:r>
    </w:p>
    <w:p w14:paraId="659D9E54" w14:textId="05F77AE4" w:rsidR="00BF2231" w:rsidRDefault="32C688DF" w:rsidP="00DB3222">
      <w:pPr>
        <w:pStyle w:val="Heading2"/>
      </w:pPr>
      <w:bookmarkStart w:id="12" w:name="_Toc117670567"/>
      <w:bookmarkStart w:id="13" w:name="_Toc125467900"/>
      <w:bookmarkStart w:id="14" w:name="_Toc173508486"/>
      <w:bookmarkStart w:id="15" w:name="_Toc217409144"/>
      <w:r>
        <w:t>Prerequisites</w:t>
      </w:r>
      <w:bookmarkEnd w:id="12"/>
      <w:bookmarkEnd w:id="13"/>
      <w:bookmarkEnd w:id="14"/>
      <w:bookmarkEnd w:id="15"/>
    </w:p>
    <w:p w14:paraId="3422FF79" w14:textId="7D807512" w:rsidR="44D28C7C" w:rsidRDefault="44D28C7C" w:rsidP="00817199">
      <w:r w:rsidRPr="0387F8AB">
        <w:t xml:space="preserve">An API testing tool such as </w:t>
      </w:r>
      <w:hyperlink r:id="rId19">
        <w:r w:rsidRPr="0387F8AB">
          <w:rPr>
            <w:rFonts w:cs="Graphik"/>
          </w:rPr>
          <w:t>Postman</w:t>
        </w:r>
      </w:hyperlink>
      <w:r w:rsidR="00ED3165">
        <w:t xml:space="preserve"> may be useful.</w:t>
      </w:r>
    </w:p>
    <w:p w14:paraId="20B9A16A" w14:textId="106FE304" w:rsidR="44D28C7C" w:rsidRDefault="44D28C7C" w:rsidP="00DB3222">
      <w:pPr>
        <w:pStyle w:val="Heading2"/>
      </w:pPr>
      <w:bookmarkStart w:id="16" w:name="_Toc117670568"/>
      <w:bookmarkStart w:id="17" w:name="_Toc125467901"/>
      <w:bookmarkStart w:id="18" w:name="_Toc173508487"/>
      <w:bookmarkStart w:id="19" w:name="_Toc217409145"/>
      <w:r w:rsidRPr="0387F8AB">
        <w:t>Contacts</w:t>
      </w:r>
      <w:bookmarkEnd w:id="16"/>
      <w:bookmarkEnd w:id="17"/>
      <w:bookmarkEnd w:id="18"/>
      <w:bookmarkEnd w:id="19"/>
    </w:p>
    <w:p w14:paraId="590361B4" w14:textId="4748C4AF" w:rsidR="006A769B" w:rsidRDefault="000B36FD" w:rsidP="00194CE4">
      <w:pPr>
        <w:numPr>
          <w:ilvl w:val="0"/>
          <w:numId w:val="12"/>
        </w:numPr>
        <w:rPr>
          <w:rFonts w:eastAsiaTheme="minorEastAsia"/>
          <w:color w:val="0000FF"/>
          <w:u w:val="single"/>
        </w:rPr>
      </w:pPr>
      <w:hyperlink r:id="rId20" w:history="1">
        <w:r w:rsidRPr="006242E4">
          <w:rPr>
            <w:rStyle w:val="Hyperlink"/>
            <w:rFonts w:eastAsiaTheme="minorEastAsia"/>
          </w:rPr>
          <w:t>florian.tournier@accenture.com</w:t>
        </w:r>
      </w:hyperlink>
    </w:p>
    <w:p w14:paraId="70673B82" w14:textId="033D4DDC" w:rsidR="000B36FD" w:rsidRPr="006A769B" w:rsidRDefault="000B36FD" w:rsidP="00194CE4">
      <w:pPr>
        <w:numPr>
          <w:ilvl w:val="0"/>
          <w:numId w:val="12"/>
        </w:numPr>
        <w:rPr>
          <w:rFonts w:eastAsiaTheme="minorEastAsia"/>
          <w:color w:val="0000FF"/>
          <w:u w:val="single"/>
        </w:rPr>
      </w:pPr>
      <w:hyperlink r:id="rId21" w:history="1">
        <w:r w:rsidRPr="006242E4">
          <w:rPr>
            <w:rStyle w:val="Hyperlink"/>
            <w:rFonts w:eastAsiaTheme="minorEastAsia"/>
          </w:rPr>
          <w:t>b.h.ranganathan@accenture.com</w:t>
        </w:r>
      </w:hyperlink>
      <w:r>
        <w:rPr>
          <w:rFonts w:eastAsiaTheme="minorEastAsia"/>
          <w:color w:val="0000FF"/>
          <w:u w:val="single"/>
        </w:rPr>
        <w:t xml:space="preserve"> </w:t>
      </w:r>
    </w:p>
    <w:p w14:paraId="156A4F21" w14:textId="1CDF12FB" w:rsidR="44D28C7C" w:rsidRPr="002B58FA" w:rsidRDefault="44D28C7C" w:rsidP="00194CE4">
      <w:pPr>
        <w:numPr>
          <w:ilvl w:val="0"/>
          <w:numId w:val="12"/>
        </w:numPr>
        <w:rPr>
          <w:rFonts w:eastAsiaTheme="minorEastAsia"/>
          <w:color w:val="0000FF"/>
          <w:u w:val="single"/>
        </w:rPr>
      </w:pPr>
      <w:hyperlink r:id="rId22">
        <w:r w:rsidRPr="0A84548E">
          <w:rPr>
            <w:rFonts w:eastAsiaTheme="minorEastAsia"/>
            <w:color w:val="0000FF"/>
            <w:u w:val="single"/>
          </w:rPr>
          <w:t>rishabh.b.joshi@accenture.com</w:t>
        </w:r>
      </w:hyperlink>
    </w:p>
    <w:p w14:paraId="70D7418C" w14:textId="10AC56B5" w:rsidR="008B72C8" w:rsidRPr="000E75C3" w:rsidRDefault="00FD0890" w:rsidP="00DB3222">
      <w:pPr>
        <w:pStyle w:val="Heading2"/>
      </w:pPr>
      <w:bookmarkStart w:id="20" w:name="_Toc117670569"/>
      <w:bookmarkStart w:id="21" w:name="_Toc125467902"/>
      <w:bookmarkStart w:id="22" w:name="_Toc173508488"/>
      <w:r>
        <w:br w:type="column"/>
      </w:r>
      <w:bookmarkStart w:id="23" w:name="_Toc217409146"/>
      <w:r w:rsidR="4051BE70" w:rsidRPr="000E75C3">
        <w:t>Related Links</w:t>
      </w:r>
      <w:bookmarkEnd w:id="20"/>
      <w:bookmarkEnd w:id="21"/>
      <w:bookmarkEnd w:id="22"/>
      <w:bookmarkEnd w:id="23"/>
    </w:p>
    <w:p w14:paraId="34763401" w14:textId="40E1305A" w:rsidR="0046568E" w:rsidRPr="00397694" w:rsidRDefault="0046568E" w:rsidP="00194CE4">
      <w:pPr>
        <w:numPr>
          <w:ilvl w:val="0"/>
          <w:numId w:val="12"/>
        </w:numPr>
        <w:rPr>
          <w:rFonts w:eastAsiaTheme="minorEastAsia"/>
          <w:color w:val="0000FF"/>
          <w:u w:val="single"/>
        </w:rPr>
      </w:pPr>
      <w:hyperlink r:id="rId23">
        <w:r w:rsidRPr="00397694">
          <w:rPr>
            <w:rFonts w:eastAsiaTheme="minorEastAsia"/>
            <w:color w:val="0000FF"/>
            <w:u w:val="single"/>
          </w:rPr>
          <w:t xml:space="preserve">AOT </w:t>
        </w:r>
        <w:hyperlink r:id="rId24" w:history="1">
          <w:r w:rsidR="000E75C3" w:rsidRPr="00397694">
            <w:rPr>
              <w:rFonts w:eastAsiaTheme="minorEastAsia"/>
              <w:color w:val="0000FF"/>
              <w:u w:val="single"/>
            </w:rPr>
            <w:t>Documentation</w:t>
          </w:r>
        </w:hyperlink>
      </w:hyperlink>
      <w:r w:rsidR="007831D3" w:rsidRPr="00397694">
        <w:rPr>
          <w:rFonts w:eastAsiaTheme="minorEastAsia"/>
          <w:color w:val="0000FF"/>
          <w:u w:val="single"/>
        </w:rPr>
        <w:t xml:space="preserve"> </w:t>
      </w:r>
    </w:p>
    <w:p w14:paraId="1AE0D68B" w14:textId="28269FFF" w:rsidR="000E75C3" w:rsidRPr="00397694" w:rsidRDefault="000E75C3" w:rsidP="00194CE4">
      <w:pPr>
        <w:numPr>
          <w:ilvl w:val="0"/>
          <w:numId w:val="12"/>
        </w:numPr>
        <w:rPr>
          <w:rFonts w:eastAsiaTheme="minorEastAsia"/>
          <w:color w:val="0000FF"/>
          <w:u w:val="single"/>
        </w:rPr>
      </w:pPr>
      <w:r w:rsidRPr="00397694">
        <w:rPr>
          <w:rFonts w:eastAsiaTheme="minorEastAsia"/>
          <w:color w:val="0000FF"/>
          <w:u w:val="single"/>
        </w:rPr>
        <w:t xml:space="preserve">AOT OH </w:t>
      </w:r>
      <w:hyperlink r:id="rId25" w:history="1">
        <w:r w:rsidRPr="00397694">
          <w:rPr>
            <w:rFonts w:eastAsiaTheme="minorEastAsia"/>
            <w:color w:val="0000FF"/>
            <w:u w:val="single"/>
          </w:rPr>
          <w:t>Documentation</w:t>
        </w:r>
      </w:hyperlink>
    </w:p>
    <w:p w14:paraId="48F07CCE" w14:textId="3AB45D90" w:rsidR="00DE79CA" w:rsidRPr="00397694" w:rsidRDefault="0046568E" w:rsidP="00194CE4">
      <w:pPr>
        <w:numPr>
          <w:ilvl w:val="0"/>
          <w:numId w:val="12"/>
        </w:numPr>
        <w:rPr>
          <w:rFonts w:eastAsiaTheme="minorEastAsia"/>
          <w:color w:val="0000FF"/>
          <w:u w:val="single"/>
        </w:rPr>
      </w:pPr>
      <w:hyperlink r:id="rId26">
        <w:r w:rsidRPr="00397694">
          <w:rPr>
            <w:rFonts w:eastAsiaTheme="minorEastAsia"/>
            <w:color w:val="0000FF"/>
            <w:u w:val="single"/>
          </w:rPr>
          <w:t>AOT Release Notes</w:t>
        </w:r>
      </w:hyperlink>
    </w:p>
    <w:p w14:paraId="19A20156" w14:textId="1F439035" w:rsidR="00817199" w:rsidRDefault="00FD0890" w:rsidP="00FD0890">
      <w:pPr>
        <w:pStyle w:val="Heading2"/>
      </w:pPr>
      <w:bookmarkStart w:id="24" w:name="_Toc217409147"/>
      <w:r>
        <w:t>Glossary</w:t>
      </w:r>
      <w:bookmarkEnd w:id="24"/>
    </w:p>
    <w:tbl>
      <w:tblPr>
        <w:tblStyle w:val="TableGridLight"/>
        <w:tblW w:w="0" w:type="auto"/>
        <w:tblLook w:val="04A0" w:firstRow="1" w:lastRow="0" w:firstColumn="1" w:lastColumn="0" w:noHBand="0" w:noVBand="1"/>
      </w:tblPr>
      <w:tblGrid>
        <w:gridCol w:w="2497"/>
        <w:gridCol w:w="7573"/>
      </w:tblGrid>
      <w:tr w:rsidR="003F3011" w:rsidRPr="003F3011" w14:paraId="2B755F6F" w14:textId="77777777" w:rsidTr="00FD0890">
        <w:tc>
          <w:tcPr>
            <w:tcW w:w="0" w:type="auto"/>
            <w:shd w:val="clear" w:color="auto" w:fill="7030A0"/>
            <w:hideMark/>
          </w:tcPr>
          <w:p w14:paraId="53EC0DDD" w14:textId="77777777" w:rsidR="003F3011" w:rsidRPr="003F3011" w:rsidRDefault="003F3011" w:rsidP="00FD0890">
            <w:pPr>
              <w:jc w:val="left"/>
              <w:rPr>
                <w:color w:val="FFFFFF" w:themeColor="background1"/>
              </w:rPr>
            </w:pPr>
            <w:r w:rsidRPr="003F3011">
              <w:rPr>
                <w:color w:val="FFFFFF" w:themeColor="background1"/>
              </w:rPr>
              <w:t>Term</w:t>
            </w:r>
          </w:p>
        </w:tc>
        <w:tc>
          <w:tcPr>
            <w:tcW w:w="0" w:type="auto"/>
            <w:shd w:val="clear" w:color="auto" w:fill="7030A0"/>
            <w:hideMark/>
          </w:tcPr>
          <w:p w14:paraId="21DCB76C" w14:textId="77777777" w:rsidR="003F3011" w:rsidRPr="003F3011" w:rsidRDefault="003F3011" w:rsidP="00FD0890">
            <w:pPr>
              <w:jc w:val="left"/>
              <w:rPr>
                <w:color w:val="FFFFFF" w:themeColor="background1"/>
              </w:rPr>
            </w:pPr>
            <w:r w:rsidRPr="003F3011">
              <w:rPr>
                <w:color w:val="FFFFFF" w:themeColor="background1"/>
              </w:rPr>
              <w:t>Definition</w:t>
            </w:r>
          </w:p>
        </w:tc>
      </w:tr>
      <w:tr w:rsidR="003F3011" w:rsidRPr="003F3011" w14:paraId="718B74D1" w14:textId="77777777" w:rsidTr="00FD0890">
        <w:tc>
          <w:tcPr>
            <w:tcW w:w="0" w:type="auto"/>
            <w:hideMark/>
          </w:tcPr>
          <w:p w14:paraId="50DAFDD0" w14:textId="77777777" w:rsidR="003F3011" w:rsidRPr="003F3011" w:rsidRDefault="003F3011" w:rsidP="00FD0890">
            <w:pPr>
              <w:jc w:val="left"/>
            </w:pPr>
            <w:r w:rsidRPr="003F3011">
              <w:t>Accenture Operations Twin (AOT)</w:t>
            </w:r>
          </w:p>
        </w:tc>
        <w:tc>
          <w:tcPr>
            <w:tcW w:w="0" w:type="auto"/>
            <w:hideMark/>
          </w:tcPr>
          <w:p w14:paraId="7C480241" w14:textId="77777777" w:rsidR="003F3011" w:rsidRPr="003F3011" w:rsidRDefault="003F3011" w:rsidP="00FD0890">
            <w:pPr>
              <w:jc w:val="left"/>
            </w:pPr>
            <w:r w:rsidRPr="003F3011">
              <w:t>A suite of software accelerators and tools that integrate product, process, and live data from IT and OT systems, providing a comprehensive view of operations for better decision-making and process optimization.</w:t>
            </w:r>
          </w:p>
        </w:tc>
      </w:tr>
      <w:tr w:rsidR="003F3011" w:rsidRPr="003F3011" w14:paraId="7B219C54" w14:textId="77777777" w:rsidTr="00FD0890">
        <w:tc>
          <w:tcPr>
            <w:tcW w:w="0" w:type="auto"/>
            <w:hideMark/>
          </w:tcPr>
          <w:p w14:paraId="0E0D63D9" w14:textId="77777777" w:rsidR="003F3011" w:rsidRPr="003F3011" w:rsidRDefault="003F3011" w:rsidP="00FD0890">
            <w:pPr>
              <w:jc w:val="left"/>
            </w:pPr>
            <w:r w:rsidRPr="003F3011">
              <w:t>Operations Hierarchy</w:t>
            </w:r>
          </w:p>
        </w:tc>
        <w:tc>
          <w:tcPr>
            <w:tcW w:w="0" w:type="auto"/>
            <w:hideMark/>
          </w:tcPr>
          <w:p w14:paraId="32BC414B" w14:textId="13783F57" w:rsidR="003F3011" w:rsidRPr="003F3011" w:rsidRDefault="003F3011" w:rsidP="00FD0890">
            <w:pPr>
              <w:jc w:val="left"/>
            </w:pPr>
            <w:r w:rsidRPr="003F3011">
              <w:t>An AOT component that lets users navigate a plant</w:t>
            </w:r>
            <w:r w:rsidR="00F32CE2">
              <w:t>'</w:t>
            </w:r>
            <w:r w:rsidRPr="003F3011">
              <w:t>s hierarchy and view detailed, contextualized information for each node (entity), such as Line, Unit, System, Sub-system, or Equipment.</w:t>
            </w:r>
          </w:p>
        </w:tc>
      </w:tr>
      <w:tr w:rsidR="003F3011" w:rsidRPr="003F3011" w14:paraId="732C7F9F" w14:textId="77777777" w:rsidTr="00FD0890">
        <w:tc>
          <w:tcPr>
            <w:tcW w:w="0" w:type="auto"/>
            <w:hideMark/>
          </w:tcPr>
          <w:p w14:paraId="53774AA9" w14:textId="77777777" w:rsidR="003F3011" w:rsidRPr="003F3011" w:rsidRDefault="003F3011" w:rsidP="00FD0890">
            <w:pPr>
              <w:jc w:val="left"/>
            </w:pPr>
            <w:r w:rsidRPr="003F3011">
              <w:t>Entity Viewer</w:t>
            </w:r>
          </w:p>
        </w:tc>
        <w:tc>
          <w:tcPr>
            <w:tcW w:w="0" w:type="auto"/>
            <w:hideMark/>
          </w:tcPr>
          <w:p w14:paraId="227810E2" w14:textId="77777777" w:rsidR="003F3011" w:rsidRPr="003F3011" w:rsidRDefault="003F3011" w:rsidP="00FD0890">
            <w:pPr>
              <w:jc w:val="left"/>
            </w:pPr>
            <w:r w:rsidRPr="003F3011">
              <w:t>The unified interface within Operations Hierarchy for exploring contextualized data for each node, supporting problem investigation and analysis.</w:t>
            </w:r>
          </w:p>
        </w:tc>
      </w:tr>
      <w:tr w:rsidR="003F3011" w:rsidRPr="003F3011" w14:paraId="49CF44AC" w14:textId="77777777" w:rsidTr="00FD0890">
        <w:tc>
          <w:tcPr>
            <w:tcW w:w="0" w:type="auto"/>
            <w:hideMark/>
          </w:tcPr>
          <w:p w14:paraId="0D28E895" w14:textId="77777777" w:rsidR="003F3011" w:rsidRPr="003F3011" w:rsidRDefault="003F3011" w:rsidP="00FD0890">
            <w:pPr>
              <w:jc w:val="left"/>
            </w:pPr>
            <w:r w:rsidRPr="003F3011">
              <w:t>API Management (Azure Services)</w:t>
            </w:r>
          </w:p>
        </w:tc>
        <w:tc>
          <w:tcPr>
            <w:tcW w:w="0" w:type="auto"/>
            <w:hideMark/>
          </w:tcPr>
          <w:p w14:paraId="756F4C4E" w14:textId="77777777" w:rsidR="003F3011" w:rsidRPr="003F3011" w:rsidRDefault="003F3011" w:rsidP="00FD0890">
            <w:pPr>
              <w:jc w:val="left"/>
            </w:pPr>
            <w:r w:rsidRPr="003F3011">
              <w:t>Service that provides secure access to APIs, handling authentication and authorization for users.</w:t>
            </w:r>
          </w:p>
        </w:tc>
      </w:tr>
      <w:tr w:rsidR="003F3011" w:rsidRPr="003F3011" w14:paraId="4B0378C9" w14:textId="77777777" w:rsidTr="00FD0890">
        <w:tc>
          <w:tcPr>
            <w:tcW w:w="0" w:type="auto"/>
            <w:hideMark/>
          </w:tcPr>
          <w:p w14:paraId="2F8A4989" w14:textId="77777777" w:rsidR="003F3011" w:rsidRPr="003F3011" w:rsidRDefault="003F3011" w:rsidP="00FD0890">
            <w:pPr>
              <w:jc w:val="left"/>
            </w:pPr>
            <w:r w:rsidRPr="003F3011">
              <w:t>Asset / Solution Name</w:t>
            </w:r>
          </w:p>
        </w:tc>
        <w:tc>
          <w:tcPr>
            <w:tcW w:w="0" w:type="auto"/>
            <w:hideMark/>
          </w:tcPr>
          <w:p w14:paraId="6733D872" w14:textId="77777777" w:rsidR="003F3011" w:rsidRPr="003F3011" w:rsidRDefault="003F3011" w:rsidP="00FD0890">
            <w:pPr>
              <w:jc w:val="left"/>
            </w:pPr>
            <w:r w:rsidRPr="003F3011">
              <w:t>The specific solution or asset managed, here "Accenture Operations Twin / Operations Hierarchy."</w:t>
            </w:r>
          </w:p>
        </w:tc>
      </w:tr>
      <w:tr w:rsidR="003F3011" w:rsidRPr="003F3011" w14:paraId="203D5752" w14:textId="77777777" w:rsidTr="00FD0890">
        <w:tc>
          <w:tcPr>
            <w:tcW w:w="0" w:type="auto"/>
            <w:hideMark/>
          </w:tcPr>
          <w:p w14:paraId="5F3D9C05" w14:textId="77777777" w:rsidR="003F3011" w:rsidRPr="003F3011" w:rsidRDefault="003F3011" w:rsidP="00FD0890">
            <w:pPr>
              <w:jc w:val="left"/>
            </w:pPr>
            <w:r w:rsidRPr="003F3011">
              <w:t>Digital Twin</w:t>
            </w:r>
          </w:p>
        </w:tc>
        <w:tc>
          <w:tcPr>
            <w:tcW w:w="0" w:type="auto"/>
            <w:hideMark/>
          </w:tcPr>
          <w:p w14:paraId="59976653" w14:textId="77777777" w:rsidR="003F3011" w:rsidRPr="003F3011" w:rsidRDefault="003F3011" w:rsidP="00FD0890">
            <w:pPr>
              <w:jc w:val="left"/>
            </w:pPr>
            <w:r w:rsidRPr="003F3011">
              <w:t>A digital representation of physical assets, systems, or processes, used for asset management and operational insights.</w:t>
            </w:r>
          </w:p>
        </w:tc>
      </w:tr>
      <w:tr w:rsidR="00C25A80" w:rsidRPr="003F3011" w14:paraId="1FA52DD6" w14:textId="77777777" w:rsidTr="00FD0890">
        <w:tc>
          <w:tcPr>
            <w:tcW w:w="0" w:type="auto"/>
          </w:tcPr>
          <w:p w14:paraId="5498452B" w14:textId="7F8CDB57" w:rsidR="00C25A80" w:rsidRPr="003F3011" w:rsidRDefault="00C25A80" w:rsidP="00FD0890">
            <w:pPr>
              <w:jc w:val="left"/>
            </w:pPr>
            <w:r>
              <w:t>M/O</w:t>
            </w:r>
          </w:p>
        </w:tc>
        <w:tc>
          <w:tcPr>
            <w:tcW w:w="0" w:type="auto"/>
          </w:tcPr>
          <w:p w14:paraId="70A25BB5" w14:textId="169F268D" w:rsidR="00C25A80" w:rsidRPr="003F3011" w:rsidRDefault="00C25A80" w:rsidP="00FD0890">
            <w:pPr>
              <w:jc w:val="left"/>
            </w:pPr>
            <w:r>
              <w:t>Mandatory/Optional</w:t>
            </w:r>
          </w:p>
        </w:tc>
      </w:tr>
      <w:tr w:rsidR="003F3011" w:rsidRPr="003F3011" w14:paraId="34C991BD" w14:textId="77777777" w:rsidTr="00FD0890">
        <w:tc>
          <w:tcPr>
            <w:tcW w:w="0" w:type="auto"/>
            <w:hideMark/>
          </w:tcPr>
          <w:p w14:paraId="6C4B9E1B" w14:textId="77777777" w:rsidR="003F3011" w:rsidRPr="003F3011" w:rsidRDefault="003F3011" w:rsidP="00FD0890">
            <w:pPr>
              <w:jc w:val="left"/>
            </w:pPr>
            <w:r w:rsidRPr="003F3011">
              <w:t>Asset</w:t>
            </w:r>
          </w:p>
        </w:tc>
        <w:tc>
          <w:tcPr>
            <w:tcW w:w="0" w:type="auto"/>
            <w:hideMark/>
          </w:tcPr>
          <w:p w14:paraId="2BFD704A" w14:textId="77777777" w:rsidR="003F3011" w:rsidRPr="003F3011" w:rsidRDefault="003F3011" w:rsidP="00FD0890">
            <w:pPr>
              <w:jc w:val="left"/>
            </w:pPr>
            <w:r w:rsidRPr="003F3011">
              <w:t>Any entity in the operations hierarchy (Line, Unit, System, Sub-system, Equipment), each with metadata, external IDs, and hierarchical relationships.</w:t>
            </w:r>
          </w:p>
        </w:tc>
      </w:tr>
      <w:tr w:rsidR="003F3011" w:rsidRPr="003F3011" w14:paraId="748A3EA8" w14:textId="77777777" w:rsidTr="00FD0890">
        <w:tc>
          <w:tcPr>
            <w:tcW w:w="0" w:type="auto"/>
            <w:hideMark/>
          </w:tcPr>
          <w:p w14:paraId="33E8C4BF" w14:textId="77777777" w:rsidR="003F3011" w:rsidRPr="003F3011" w:rsidRDefault="003F3011" w:rsidP="00FD0890">
            <w:pPr>
              <w:jc w:val="left"/>
            </w:pPr>
            <w:r w:rsidRPr="003F3011">
              <w:t>AssetExternalId</w:t>
            </w:r>
          </w:p>
        </w:tc>
        <w:tc>
          <w:tcPr>
            <w:tcW w:w="0" w:type="auto"/>
            <w:hideMark/>
          </w:tcPr>
          <w:p w14:paraId="03D09900" w14:textId="77777777" w:rsidR="003F3011" w:rsidRPr="003F3011" w:rsidRDefault="003F3011" w:rsidP="00FD0890">
            <w:pPr>
              <w:jc w:val="left"/>
            </w:pPr>
            <w:r w:rsidRPr="003F3011">
              <w:t>Unique identifier for an asset, used in API requests to fetch or manipulate asset data.</w:t>
            </w:r>
          </w:p>
        </w:tc>
      </w:tr>
      <w:tr w:rsidR="003F3011" w:rsidRPr="003F3011" w14:paraId="6A03CB5D" w14:textId="77777777" w:rsidTr="00FD0890">
        <w:tc>
          <w:tcPr>
            <w:tcW w:w="0" w:type="auto"/>
            <w:hideMark/>
          </w:tcPr>
          <w:p w14:paraId="7692B2EE" w14:textId="77777777" w:rsidR="003F3011" w:rsidRPr="003F3011" w:rsidRDefault="003F3011" w:rsidP="00FD0890">
            <w:pPr>
              <w:jc w:val="left"/>
            </w:pPr>
            <w:r w:rsidRPr="003F3011">
              <w:t>ParentAssetId / ParentExternalId</w:t>
            </w:r>
          </w:p>
        </w:tc>
        <w:tc>
          <w:tcPr>
            <w:tcW w:w="0" w:type="auto"/>
            <w:hideMark/>
          </w:tcPr>
          <w:p w14:paraId="74E7570F" w14:textId="77777777" w:rsidR="003F3011" w:rsidRPr="003F3011" w:rsidRDefault="003F3011" w:rsidP="00FD0890">
            <w:pPr>
              <w:jc w:val="left"/>
            </w:pPr>
            <w:r w:rsidRPr="003F3011">
              <w:t>Unique identifier for the parent asset in the hierarchy, establishing relationships between assets.</w:t>
            </w:r>
          </w:p>
        </w:tc>
      </w:tr>
      <w:tr w:rsidR="003F3011" w:rsidRPr="003F3011" w14:paraId="442E7963" w14:textId="77777777" w:rsidTr="00FD0890">
        <w:tc>
          <w:tcPr>
            <w:tcW w:w="0" w:type="auto"/>
            <w:hideMark/>
          </w:tcPr>
          <w:p w14:paraId="2E9DA4CC" w14:textId="77777777" w:rsidR="003F3011" w:rsidRPr="003F3011" w:rsidRDefault="003F3011" w:rsidP="00FD0890">
            <w:pPr>
              <w:jc w:val="left"/>
            </w:pPr>
            <w:r w:rsidRPr="003F3011">
              <w:t>Authorization Token</w:t>
            </w:r>
          </w:p>
        </w:tc>
        <w:tc>
          <w:tcPr>
            <w:tcW w:w="0" w:type="auto"/>
            <w:hideMark/>
          </w:tcPr>
          <w:p w14:paraId="70C8032B" w14:textId="77777777" w:rsidR="003F3011" w:rsidRPr="003F3011" w:rsidRDefault="003F3011" w:rsidP="00FD0890">
            <w:pPr>
              <w:jc w:val="left"/>
            </w:pPr>
            <w:r w:rsidRPr="003F3011">
              <w:t>Security token from Azure Active Directory, required for authenticating API requests.</w:t>
            </w:r>
          </w:p>
        </w:tc>
      </w:tr>
      <w:tr w:rsidR="003F3011" w:rsidRPr="003F3011" w14:paraId="76C19FD7" w14:textId="77777777" w:rsidTr="00FD0890">
        <w:tc>
          <w:tcPr>
            <w:tcW w:w="0" w:type="auto"/>
            <w:hideMark/>
          </w:tcPr>
          <w:p w14:paraId="45F3B30A" w14:textId="77777777" w:rsidR="003F3011" w:rsidRPr="003F3011" w:rsidRDefault="003F3011" w:rsidP="00FD0890">
            <w:pPr>
              <w:jc w:val="left"/>
            </w:pPr>
            <w:r w:rsidRPr="003F3011">
              <w:t>RAG Status</w:t>
            </w:r>
          </w:p>
        </w:tc>
        <w:tc>
          <w:tcPr>
            <w:tcW w:w="0" w:type="auto"/>
            <w:hideMark/>
          </w:tcPr>
          <w:p w14:paraId="31286BF0" w14:textId="77777777" w:rsidR="003F3011" w:rsidRPr="003F3011" w:rsidRDefault="003F3011" w:rsidP="00FD0890">
            <w:pPr>
              <w:jc w:val="left"/>
            </w:pPr>
            <w:r w:rsidRPr="003F3011">
              <w:t>Color-coded status (Red, Amber, Green) indicating the health or priority of an asset, used in dashboards and visualizations.</w:t>
            </w:r>
          </w:p>
        </w:tc>
      </w:tr>
      <w:tr w:rsidR="003F3011" w:rsidRPr="003F3011" w14:paraId="1AE237C2" w14:textId="77777777" w:rsidTr="00FD0890">
        <w:tc>
          <w:tcPr>
            <w:tcW w:w="0" w:type="auto"/>
            <w:hideMark/>
          </w:tcPr>
          <w:p w14:paraId="7D1DEA25" w14:textId="77777777" w:rsidR="003F3011" w:rsidRPr="003F3011" w:rsidRDefault="003F3011" w:rsidP="00FD0890">
            <w:pPr>
              <w:jc w:val="left"/>
            </w:pPr>
            <w:r w:rsidRPr="003F3011">
              <w:t>Cursor</w:t>
            </w:r>
          </w:p>
        </w:tc>
        <w:tc>
          <w:tcPr>
            <w:tcW w:w="0" w:type="auto"/>
            <w:hideMark/>
          </w:tcPr>
          <w:p w14:paraId="7FAC9522" w14:textId="77777777" w:rsidR="003F3011" w:rsidRPr="003F3011" w:rsidRDefault="003F3011" w:rsidP="00FD0890">
            <w:pPr>
              <w:jc w:val="left"/>
            </w:pPr>
            <w:r w:rsidRPr="003F3011">
              <w:t>Value used for pagination in API responses, allowing users to fetch additional data in subsequent requests.</w:t>
            </w:r>
          </w:p>
        </w:tc>
      </w:tr>
      <w:tr w:rsidR="003F3011" w:rsidRPr="003F3011" w14:paraId="6E80E6B7" w14:textId="77777777" w:rsidTr="00FD0890">
        <w:tc>
          <w:tcPr>
            <w:tcW w:w="0" w:type="auto"/>
            <w:hideMark/>
          </w:tcPr>
          <w:p w14:paraId="452B4CB7" w14:textId="77777777" w:rsidR="003F3011" w:rsidRPr="003F3011" w:rsidRDefault="003F3011" w:rsidP="00FD0890">
            <w:pPr>
              <w:jc w:val="left"/>
            </w:pPr>
            <w:r w:rsidRPr="003F3011">
              <w:t>Metadata</w:t>
            </w:r>
          </w:p>
        </w:tc>
        <w:tc>
          <w:tcPr>
            <w:tcW w:w="0" w:type="auto"/>
            <w:hideMark/>
          </w:tcPr>
          <w:p w14:paraId="292AEADD" w14:textId="77777777" w:rsidR="003F3011" w:rsidRPr="003F3011" w:rsidRDefault="003F3011" w:rsidP="00FD0890">
            <w:pPr>
              <w:jc w:val="left"/>
            </w:pPr>
            <w:r w:rsidRPr="003F3011">
              <w:t>Additional data describing an asset, such as type, source, creation time, and other attributes.</w:t>
            </w:r>
          </w:p>
        </w:tc>
      </w:tr>
      <w:tr w:rsidR="003F3011" w:rsidRPr="003F3011" w14:paraId="1448D995" w14:textId="77777777" w:rsidTr="00FD0890">
        <w:tc>
          <w:tcPr>
            <w:tcW w:w="0" w:type="auto"/>
            <w:hideMark/>
          </w:tcPr>
          <w:p w14:paraId="621FF0CA" w14:textId="77777777" w:rsidR="003F3011" w:rsidRPr="003F3011" w:rsidRDefault="003F3011" w:rsidP="00FD0890">
            <w:pPr>
              <w:jc w:val="left"/>
            </w:pPr>
            <w:r w:rsidRPr="003F3011">
              <w:t>PlantId / PlantName</w:t>
            </w:r>
          </w:p>
        </w:tc>
        <w:tc>
          <w:tcPr>
            <w:tcW w:w="0" w:type="auto"/>
            <w:hideMark/>
          </w:tcPr>
          <w:p w14:paraId="7E656E63" w14:textId="77777777" w:rsidR="003F3011" w:rsidRPr="003F3011" w:rsidRDefault="003F3011" w:rsidP="00FD0890">
            <w:pPr>
              <w:jc w:val="left"/>
            </w:pPr>
            <w:r w:rsidRPr="003F3011">
              <w:t>Identifiers and names for plant-level assets within the hierarchy.</w:t>
            </w:r>
          </w:p>
        </w:tc>
      </w:tr>
      <w:tr w:rsidR="003F3011" w:rsidRPr="003F3011" w14:paraId="1174B885" w14:textId="77777777" w:rsidTr="00FD0890">
        <w:tc>
          <w:tcPr>
            <w:tcW w:w="0" w:type="auto"/>
            <w:hideMark/>
          </w:tcPr>
          <w:p w14:paraId="49CFE84B" w14:textId="77777777" w:rsidR="003F3011" w:rsidRPr="003F3011" w:rsidRDefault="003F3011" w:rsidP="00FD0890">
            <w:pPr>
              <w:jc w:val="left"/>
            </w:pPr>
            <w:proofErr w:type="spellStart"/>
            <w:r w:rsidRPr="003F3011">
              <w:t>RoleAssetMappings</w:t>
            </w:r>
            <w:proofErr w:type="spellEnd"/>
          </w:p>
        </w:tc>
        <w:tc>
          <w:tcPr>
            <w:tcW w:w="0" w:type="auto"/>
            <w:hideMark/>
          </w:tcPr>
          <w:p w14:paraId="480F63CE" w14:textId="77777777" w:rsidR="003F3011" w:rsidRPr="003F3011" w:rsidRDefault="003F3011" w:rsidP="00FD0890">
            <w:pPr>
              <w:jc w:val="left"/>
            </w:pPr>
            <w:r w:rsidRPr="003F3011">
              <w:t>Mappings between user roles and assets, used for managing permissions and access within the hierarchy.</w:t>
            </w:r>
          </w:p>
        </w:tc>
      </w:tr>
      <w:tr w:rsidR="003F3011" w:rsidRPr="003F3011" w14:paraId="4377C9E8" w14:textId="77777777" w:rsidTr="00FD0890">
        <w:tc>
          <w:tcPr>
            <w:tcW w:w="0" w:type="auto"/>
            <w:hideMark/>
          </w:tcPr>
          <w:p w14:paraId="45D78242" w14:textId="77777777" w:rsidR="003F3011" w:rsidRPr="003F3011" w:rsidRDefault="003F3011" w:rsidP="00FD0890">
            <w:pPr>
              <w:jc w:val="left"/>
            </w:pPr>
            <w:r w:rsidRPr="003F3011">
              <w:t>Entity Viewer Configuration</w:t>
            </w:r>
          </w:p>
        </w:tc>
        <w:tc>
          <w:tcPr>
            <w:tcW w:w="0" w:type="auto"/>
            <w:hideMark/>
          </w:tcPr>
          <w:p w14:paraId="77AD03CD" w14:textId="77777777" w:rsidR="003F3011" w:rsidRPr="003F3011" w:rsidRDefault="003F3011" w:rsidP="00FD0890">
            <w:pPr>
              <w:jc w:val="left"/>
            </w:pPr>
            <w:r w:rsidRPr="003F3011">
              <w:t>APIs and templates for configuring the Entity Viewer component, specifying how asset data is displayed and organized.</w:t>
            </w:r>
          </w:p>
        </w:tc>
      </w:tr>
      <w:tr w:rsidR="003F3011" w:rsidRPr="003F3011" w14:paraId="67F32625" w14:textId="77777777" w:rsidTr="00FD0890">
        <w:tc>
          <w:tcPr>
            <w:tcW w:w="0" w:type="auto"/>
            <w:hideMark/>
          </w:tcPr>
          <w:p w14:paraId="65899BA0" w14:textId="77777777" w:rsidR="003F3011" w:rsidRPr="003F3011" w:rsidRDefault="003F3011" w:rsidP="00FD0890">
            <w:pPr>
              <w:jc w:val="left"/>
            </w:pPr>
            <w:r w:rsidRPr="003F3011">
              <w:t>ORM (Object Relational Mapper)</w:t>
            </w:r>
          </w:p>
        </w:tc>
        <w:tc>
          <w:tcPr>
            <w:tcW w:w="0" w:type="auto"/>
            <w:hideMark/>
          </w:tcPr>
          <w:p w14:paraId="6B243ADD" w14:textId="77777777" w:rsidR="003F3011" w:rsidRPr="003F3011" w:rsidRDefault="003F3011" w:rsidP="00FD0890">
            <w:pPr>
              <w:jc w:val="left"/>
            </w:pPr>
            <w:r w:rsidRPr="003F3011">
              <w:t>Programming technique for interacting with databases by mapping objects to tables, here using SQL Alchemy.</w:t>
            </w:r>
          </w:p>
        </w:tc>
      </w:tr>
      <w:tr w:rsidR="003F3011" w:rsidRPr="003F3011" w14:paraId="55F903F3" w14:textId="77777777" w:rsidTr="00FD0890">
        <w:tc>
          <w:tcPr>
            <w:tcW w:w="0" w:type="auto"/>
            <w:hideMark/>
          </w:tcPr>
          <w:p w14:paraId="760B4F00" w14:textId="77777777" w:rsidR="003F3011" w:rsidRPr="003F3011" w:rsidRDefault="003F3011" w:rsidP="00FD0890">
            <w:pPr>
              <w:jc w:val="left"/>
            </w:pPr>
            <w:r w:rsidRPr="003F3011">
              <w:t>Epoch Time (UTC)</w:t>
            </w:r>
          </w:p>
        </w:tc>
        <w:tc>
          <w:tcPr>
            <w:tcW w:w="0" w:type="auto"/>
            <w:hideMark/>
          </w:tcPr>
          <w:p w14:paraId="2AE2B2FB" w14:textId="77777777" w:rsidR="003F3011" w:rsidRPr="003F3011" w:rsidRDefault="003F3011" w:rsidP="00FD0890">
            <w:pPr>
              <w:jc w:val="left"/>
            </w:pPr>
            <w:r w:rsidRPr="003F3011">
              <w:t>Time format representing seconds since January 1, 1970 (UTC), used for timestamps in the system.</w:t>
            </w:r>
          </w:p>
        </w:tc>
      </w:tr>
    </w:tbl>
    <w:p w14:paraId="5B5B7551" w14:textId="77777777" w:rsidR="003F3011" w:rsidRDefault="003F3011" w:rsidP="00177FD4">
      <w:pPr>
        <w:sectPr w:rsidR="003F3011" w:rsidSect="00817199">
          <w:type w:val="continuous"/>
          <w:pgSz w:w="24480" w:h="17280" w:orient="landscape" w:code="5"/>
          <w:pgMar w:top="1440" w:right="1440" w:bottom="1440" w:left="1440" w:header="720" w:footer="720" w:gutter="0"/>
          <w:cols w:num="2" w:sep="1" w:space="1440"/>
          <w:docGrid w:linePitch="360"/>
        </w:sectPr>
      </w:pPr>
    </w:p>
    <w:p w14:paraId="009B3DAE" w14:textId="691CCAC4" w:rsidR="00264444" w:rsidRDefault="00264444" w:rsidP="00177FD4"/>
    <w:p w14:paraId="25379CD6" w14:textId="77777777" w:rsidR="005B6F68" w:rsidRDefault="005B6F68" w:rsidP="00A861E0">
      <w:pPr>
        <w:sectPr w:rsidR="005B6F68" w:rsidSect="00817199">
          <w:type w:val="continuous"/>
          <w:pgSz w:w="24480" w:h="17280" w:orient="landscape" w:code="5"/>
          <w:pgMar w:top="1440" w:right="1440" w:bottom="1440" w:left="1440" w:header="720" w:footer="720" w:gutter="0"/>
          <w:cols w:space="720"/>
          <w:docGrid w:linePitch="360"/>
        </w:sectPr>
      </w:pPr>
    </w:p>
    <w:p w14:paraId="0194C7FD"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25" w:name="_Toc117670570"/>
      <w:bookmarkStart w:id="26" w:name="_Toc125467903"/>
    </w:p>
    <w:bookmarkEnd w:id="25"/>
    <w:bookmarkEnd w:id="26"/>
    <w:p w14:paraId="7547F62E" w14:textId="77777777" w:rsidR="00182627" w:rsidRDefault="00182627" w:rsidP="009B3CB7">
      <w:pPr>
        <w:sectPr w:rsidR="00182627" w:rsidSect="00182627">
          <w:type w:val="continuous"/>
          <w:pgSz w:w="24480" w:h="17280" w:orient="landscape" w:code="5"/>
          <w:pgMar w:top="1440" w:right="1440" w:bottom="1440" w:left="1440" w:header="720" w:footer="720" w:gutter="0"/>
          <w:cols w:space="720"/>
          <w:docGrid w:linePitch="360"/>
        </w:sectPr>
      </w:pPr>
    </w:p>
    <w:p w14:paraId="79E185F1" w14:textId="7B388C65" w:rsidR="006E3517" w:rsidRDefault="006E3517" w:rsidP="00DB3222">
      <w:pPr>
        <w:pStyle w:val="Heading1"/>
      </w:pPr>
      <w:bookmarkStart w:id="27" w:name="_Toc217409148"/>
      <w:proofErr w:type="gramStart"/>
      <w:r>
        <w:lastRenderedPageBreak/>
        <w:t>OH</w:t>
      </w:r>
      <w:proofErr w:type="gramEnd"/>
      <w:r>
        <w:t xml:space="preserve"> Module APIs</w:t>
      </w:r>
      <w:bookmarkEnd w:id="27"/>
    </w:p>
    <w:p w14:paraId="33BB5250" w14:textId="6DE8C20E" w:rsidR="0027779C" w:rsidRDefault="0027779C" w:rsidP="004A79BD">
      <w:pPr>
        <w:ind w:right="9357"/>
        <w:rPr>
          <w:lang w:val="en-GB"/>
        </w:rPr>
      </w:pPr>
      <w:r w:rsidRPr="0027779C">
        <w:rPr>
          <w:lang w:val="en-GB"/>
        </w:rPr>
        <w:t xml:space="preserve">Operations Hierarchy Module APIs help in fetching the Operations Hierarchy information for the End Users to visualize and perform actions on the Operations Hierarchy data such as root assets, child assets, </w:t>
      </w:r>
      <w:r w:rsidR="004A79BD">
        <w:rPr>
          <w:lang w:val="en-GB"/>
        </w:rPr>
        <w:t xml:space="preserve">and </w:t>
      </w:r>
      <w:r w:rsidRPr="0027779C">
        <w:rPr>
          <w:lang w:val="en-GB"/>
        </w:rPr>
        <w:t>asset details</w:t>
      </w:r>
      <w:r w:rsidR="004A79BD">
        <w:rPr>
          <w:lang w:val="en-GB"/>
        </w:rPr>
        <w:t>.</w:t>
      </w:r>
    </w:p>
    <w:p w14:paraId="23597CA2" w14:textId="4723B9DA" w:rsidR="001F1A57" w:rsidRDefault="001F1A57" w:rsidP="004A79BD">
      <w:pPr>
        <w:ind w:right="9357"/>
        <w:rPr>
          <w:lang w:val="en-GB"/>
        </w:rPr>
      </w:pPr>
      <w:r>
        <w:rPr>
          <w:lang w:val="en-GB"/>
        </w:rPr>
        <w:t>The OH Module APIs are listed below and described in detail in the subsequent sections.</w:t>
      </w:r>
    </w:p>
    <w:p w14:paraId="0070025C" w14:textId="77777777" w:rsidR="006F14D2" w:rsidRDefault="006F14D2" w:rsidP="00194CE4">
      <w:pPr>
        <w:pStyle w:val="ListParagraph"/>
        <w:numPr>
          <w:ilvl w:val="0"/>
          <w:numId w:val="24"/>
        </w:numPr>
        <w:spacing w:before="20"/>
      </w:pPr>
      <w:r>
        <w:t>GET-GetOperationsHierarchy</w:t>
      </w:r>
    </w:p>
    <w:p w14:paraId="6417467B" w14:textId="77777777" w:rsidR="006F14D2" w:rsidRDefault="006F14D2" w:rsidP="00194CE4">
      <w:pPr>
        <w:pStyle w:val="ListParagraph"/>
        <w:numPr>
          <w:ilvl w:val="0"/>
          <w:numId w:val="24"/>
        </w:numPr>
        <w:spacing w:before="20"/>
      </w:pPr>
      <w:r>
        <w:t>GET-GetParentOperationsHierarchy</w:t>
      </w:r>
    </w:p>
    <w:p w14:paraId="6BF7CC53" w14:textId="77777777" w:rsidR="006F14D2" w:rsidRDefault="006F14D2" w:rsidP="00194CE4">
      <w:pPr>
        <w:pStyle w:val="ListParagraph"/>
        <w:numPr>
          <w:ilvl w:val="0"/>
          <w:numId w:val="24"/>
        </w:numPr>
        <w:spacing w:before="20"/>
      </w:pPr>
      <w:r>
        <w:t>GET-GetChildOperationsHierarchy</w:t>
      </w:r>
    </w:p>
    <w:p w14:paraId="1C668A2F" w14:textId="77777777" w:rsidR="006F14D2" w:rsidRDefault="006F14D2" w:rsidP="00194CE4">
      <w:pPr>
        <w:pStyle w:val="ListParagraph"/>
        <w:numPr>
          <w:ilvl w:val="0"/>
          <w:numId w:val="24"/>
        </w:numPr>
        <w:spacing w:before="20"/>
      </w:pPr>
      <w:r>
        <w:t>POST-CreatePinAsset</w:t>
      </w:r>
    </w:p>
    <w:p w14:paraId="24CFF4A2" w14:textId="77777777" w:rsidR="006F14D2" w:rsidRDefault="006F14D2" w:rsidP="00194CE4">
      <w:pPr>
        <w:pStyle w:val="ListParagraph"/>
        <w:numPr>
          <w:ilvl w:val="0"/>
          <w:numId w:val="24"/>
        </w:numPr>
        <w:spacing w:before="20"/>
      </w:pPr>
      <w:r>
        <w:t>DELETE-UnpinAsset</w:t>
      </w:r>
    </w:p>
    <w:p w14:paraId="58E8B03C" w14:textId="77777777" w:rsidR="006F14D2" w:rsidRDefault="006F14D2" w:rsidP="00194CE4">
      <w:pPr>
        <w:pStyle w:val="ListParagraph"/>
        <w:numPr>
          <w:ilvl w:val="0"/>
          <w:numId w:val="24"/>
        </w:numPr>
        <w:spacing w:before="20"/>
      </w:pPr>
      <w:r>
        <w:t>GET-GetpinAsset</w:t>
      </w:r>
    </w:p>
    <w:p w14:paraId="71BDCF47" w14:textId="77777777" w:rsidR="006F14D2" w:rsidRDefault="006F14D2" w:rsidP="00194CE4">
      <w:pPr>
        <w:pStyle w:val="ListParagraph"/>
        <w:numPr>
          <w:ilvl w:val="0"/>
          <w:numId w:val="24"/>
        </w:numPr>
        <w:spacing w:before="20"/>
      </w:pPr>
      <w:r>
        <w:t>POST-SearchAssets</w:t>
      </w:r>
    </w:p>
    <w:p w14:paraId="19C5BCB3" w14:textId="77777777" w:rsidR="006F14D2" w:rsidRDefault="006F14D2" w:rsidP="00194CE4">
      <w:pPr>
        <w:pStyle w:val="ListParagraph"/>
        <w:numPr>
          <w:ilvl w:val="0"/>
          <w:numId w:val="24"/>
        </w:numPr>
        <w:spacing w:before="20"/>
      </w:pPr>
      <w:r>
        <w:t>GET-GetAssetRagInsightPriority</w:t>
      </w:r>
    </w:p>
    <w:p w14:paraId="51E4D3B3" w14:textId="77777777" w:rsidR="006F14D2" w:rsidRPr="006F14D2" w:rsidRDefault="006F14D2" w:rsidP="00194CE4">
      <w:pPr>
        <w:pStyle w:val="ListParagraph"/>
        <w:numPr>
          <w:ilvl w:val="0"/>
          <w:numId w:val="24"/>
        </w:numPr>
        <w:spacing w:before="20"/>
        <w:rPr>
          <w:rFonts w:eastAsia="Graphik" w:cs="Graphik"/>
        </w:rPr>
      </w:pPr>
      <w:r>
        <w:t>POST-</w:t>
      </w:r>
      <w:r w:rsidRPr="006F14D2">
        <w:rPr>
          <w:rFonts w:eastAsia="Graphik" w:cs="Graphik"/>
        </w:rPr>
        <w:t>SearchStringToDB</w:t>
      </w:r>
    </w:p>
    <w:p w14:paraId="529A6E77" w14:textId="77777777" w:rsidR="006F14D2" w:rsidRDefault="006F14D2" w:rsidP="00194CE4">
      <w:pPr>
        <w:pStyle w:val="ListParagraph"/>
        <w:numPr>
          <w:ilvl w:val="0"/>
          <w:numId w:val="24"/>
        </w:numPr>
        <w:spacing w:before="20"/>
      </w:pPr>
      <w:r>
        <w:t>GET- GetEVStatusDetails</w:t>
      </w:r>
    </w:p>
    <w:p w14:paraId="098CAF6A" w14:textId="77777777" w:rsidR="006F14D2" w:rsidRDefault="006F14D2" w:rsidP="00194CE4">
      <w:pPr>
        <w:pStyle w:val="ListParagraph"/>
        <w:numPr>
          <w:ilvl w:val="0"/>
          <w:numId w:val="24"/>
        </w:numPr>
        <w:spacing w:before="20"/>
      </w:pPr>
      <w:r>
        <w:t>GET - GetOHAssetPath</w:t>
      </w:r>
    </w:p>
    <w:p w14:paraId="7532235C" w14:textId="77777777" w:rsidR="006F14D2" w:rsidRDefault="006F14D2" w:rsidP="00194CE4">
      <w:pPr>
        <w:pStyle w:val="ListParagraph"/>
        <w:numPr>
          <w:ilvl w:val="0"/>
          <w:numId w:val="24"/>
        </w:numPr>
        <w:spacing w:before="20"/>
      </w:pPr>
      <w:r>
        <w:t>GET – GetAssetDetails</w:t>
      </w:r>
    </w:p>
    <w:p w14:paraId="1F8386EC" w14:textId="77777777" w:rsidR="006F14D2" w:rsidRDefault="006F14D2" w:rsidP="00194CE4">
      <w:pPr>
        <w:pStyle w:val="ListParagraph"/>
        <w:numPr>
          <w:ilvl w:val="0"/>
          <w:numId w:val="24"/>
        </w:numPr>
        <w:spacing w:before="20"/>
      </w:pPr>
      <w:r>
        <w:t>POST-SearchAssetsPath</w:t>
      </w:r>
    </w:p>
    <w:p w14:paraId="13DBC103"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GET-GetPlantAssets</w:t>
      </w:r>
    </w:p>
    <w:p w14:paraId="7088492F"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GET-GetAssetTypes</w:t>
      </w:r>
    </w:p>
    <w:p w14:paraId="376C79A6" w14:textId="77777777" w:rsidR="006F14D2" w:rsidRDefault="006F14D2" w:rsidP="00194CE4">
      <w:pPr>
        <w:pStyle w:val="ListParagraph"/>
        <w:numPr>
          <w:ilvl w:val="0"/>
          <w:numId w:val="24"/>
        </w:numPr>
        <w:shd w:val="clear" w:color="auto" w:fill="FFFFFE"/>
        <w:spacing w:line="240" w:lineRule="atLeast"/>
      </w:pPr>
      <w:r>
        <w:t>GET- GetUnitSystemandTimezoneByUser</w:t>
      </w:r>
    </w:p>
    <w:p w14:paraId="5783AC98" w14:textId="77777777" w:rsidR="006F14D2" w:rsidRDefault="006F14D2" w:rsidP="00194CE4">
      <w:pPr>
        <w:pStyle w:val="ListParagraph"/>
        <w:numPr>
          <w:ilvl w:val="0"/>
          <w:numId w:val="24"/>
        </w:numPr>
        <w:shd w:val="clear" w:color="auto" w:fill="FFFFFE"/>
        <w:spacing w:line="240" w:lineRule="atLeast"/>
      </w:pPr>
      <w:r>
        <w:t>GET- GetAssetTypesByPlant</w:t>
      </w:r>
    </w:p>
    <w:p w14:paraId="71813482" w14:textId="77777777" w:rsidR="006F14D2" w:rsidRDefault="006F14D2" w:rsidP="00194CE4">
      <w:pPr>
        <w:pStyle w:val="ListParagraph"/>
        <w:numPr>
          <w:ilvl w:val="0"/>
          <w:numId w:val="24"/>
        </w:numPr>
        <w:shd w:val="clear" w:color="auto" w:fill="FFFFFE"/>
        <w:spacing w:line="240" w:lineRule="atLeast"/>
      </w:pPr>
      <w:bookmarkStart w:id="28" w:name="OLE_LINK7"/>
      <w:r>
        <w:t xml:space="preserve">GET- </w:t>
      </w:r>
      <w:r w:rsidRPr="00F30201">
        <w:t>GetPlantsByUser</w:t>
      </w:r>
      <w:bookmarkEnd w:id="28"/>
    </w:p>
    <w:p w14:paraId="04C851A5" w14:textId="77777777" w:rsidR="006F14D2" w:rsidRDefault="006F14D2" w:rsidP="00194CE4">
      <w:pPr>
        <w:pStyle w:val="ListParagraph"/>
        <w:numPr>
          <w:ilvl w:val="0"/>
          <w:numId w:val="24"/>
        </w:numPr>
        <w:shd w:val="clear" w:color="auto" w:fill="FFFFFE"/>
        <w:spacing w:line="240" w:lineRule="atLeast"/>
      </w:pPr>
      <w:r>
        <w:t>POST - ManageAssetRolePermissions</w:t>
      </w:r>
    </w:p>
    <w:p w14:paraId="62EBDCAA" w14:textId="774E3BEE" w:rsidR="001E4A1B" w:rsidRPr="0027779C" w:rsidRDefault="001E4A1B" w:rsidP="004A79BD">
      <w:pPr>
        <w:ind w:right="9357"/>
        <w:rPr>
          <w:lang w:val="en-GB"/>
        </w:rPr>
      </w:pPr>
    </w:p>
    <w:p w14:paraId="14BF62BC" w14:textId="77777777" w:rsidR="006E3517" w:rsidRDefault="006E3517" w:rsidP="0072446B"/>
    <w:p w14:paraId="00E36725"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19C0B70B" w14:textId="77777777" w:rsidR="00274216" w:rsidRDefault="00274216" w:rsidP="00DA3639">
      <w:pPr>
        <w:pStyle w:val="Heading2"/>
      </w:pPr>
      <w:bookmarkStart w:id="29" w:name="_Toc217409149"/>
      <w:r>
        <w:lastRenderedPageBreak/>
        <w:t>GET- GetOperationsHierarchy</w:t>
      </w:r>
      <w:bookmarkEnd w:id="29"/>
    </w:p>
    <w:p w14:paraId="113AE9E8" w14:textId="24DEF3AE" w:rsidR="00274216" w:rsidRDefault="00274216" w:rsidP="0035423A">
      <w:pPr>
        <w:spacing w:after="120"/>
        <w:ind w:right="11787"/>
      </w:pPr>
      <w:bookmarkStart w:id="30" w:name="OLE_LINK9"/>
      <w:r>
        <w:t>This</w:t>
      </w:r>
      <w:r w:rsidRPr="008A33C5">
        <w:t xml:space="preserve"> API is</w:t>
      </w:r>
      <w:r>
        <w:t xml:space="preserve"> used</w:t>
      </w:r>
      <w:r w:rsidRPr="008A33C5">
        <w:t xml:space="preserve"> </w:t>
      </w:r>
      <w:r w:rsidRPr="001079DA">
        <w:t xml:space="preserve">to get all the assets that </w:t>
      </w:r>
      <w:r w:rsidR="00665B0C">
        <w:t>are at a lower level than the given asset ID</w:t>
      </w:r>
      <w:r>
        <w:t xml:space="preserve">. </w:t>
      </w:r>
      <w:r w:rsidRPr="00FF32F4">
        <w:t xml:space="preserve">This will return </w:t>
      </w:r>
      <w:r>
        <w:t xml:space="preserve">a </w:t>
      </w:r>
      <w:r w:rsidRPr="00FF32F4">
        <w:t>success message or validation message based on the assetId provided</w:t>
      </w:r>
      <w:bookmarkEnd w:id="30"/>
      <w:r w:rsidRPr="00FF32F4">
        <w:t>.</w:t>
      </w:r>
    </w:p>
    <w:p w14:paraId="1C2C12A5" w14:textId="77777777" w:rsidR="00274216" w:rsidRDefault="00274216" w:rsidP="00274216">
      <w:pPr>
        <w:rPr>
          <w:b/>
          <w:bCs/>
        </w:rPr>
        <w:sectPr w:rsidR="00274216" w:rsidSect="00182627">
          <w:pgSz w:w="24480" w:h="17280" w:orient="landscape" w:code="5"/>
          <w:pgMar w:top="1440" w:right="1440" w:bottom="1440" w:left="1440" w:header="720" w:footer="720" w:gutter="0"/>
          <w:cols w:space="720"/>
          <w:docGrid w:linePitch="360"/>
        </w:sectPr>
      </w:pPr>
    </w:p>
    <w:p w14:paraId="61D4019B" w14:textId="4CAA618B" w:rsidR="00274216" w:rsidRPr="00FA1E40" w:rsidRDefault="00274216" w:rsidP="00993FA1">
      <w:pPr>
        <w:pStyle w:val="Heading3"/>
      </w:pPr>
      <w:r w:rsidRPr="00FA1E40">
        <w:t>API Precondition</w:t>
      </w:r>
      <w:r w:rsidR="00993FA1">
        <w:t>s</w:t>
      </w:r>
    </w:p>
    <w:p w14:paraId="1D4E83F5"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68291003" w14:textId="77777777" w:rsidR="00274216" w:rsidRDefault="00274216" w:rsidP="00194CE4">
      <w:pPr>
        <w:numPr>
          <w:ilvl w:val="0"/>
          <w:numId w:val="6"/>
        </w:numPr>
      </w:pPr>
      <w:r w:rsidRPr="0387F8AB">
        <w:t xml:space="preserve">Authorization token </w:t>
      </w:r>
    </w:p>
    <w:p w14:paraId="0A584445" w14:textId="77777777" w:rsidR="00274216" w:rsidRDefault="00274216" w:rsidP="00194CE4">
      <w:pPr>
        <w:numPr>
          <w:ilvl w:val="0"/>
          <w:numId w:val="6"/>
        </w:numPr>
      </w:pPr>
      <w:r>
        <w:t>A</w:t>
      </w:r>
      <w:r w:rsidRPr="00BB143D">
        <w:t>ssetid</w:t>
      </w:r>
    </w:p>
    <w:p w14:paraId="16C301AD" w14:textId="66AAEB09" w:rsidR="00CC51C6" w:rsidRPr="00993FA1" w:rsidRDefault="00C25A80" w:rsidP="00C25A8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0FC0299B" w14:textId="77777777" w:rsidTr="00C25A80">
        <w:trPr>
          <w:trHeight w:val="360"/>
        </w:trPr>
        <w:tc>
          <w:tcPr>
            <w:tcW w:w="1826" w:type="dxa"/>
            <w:shd w:val="clear" w:color="auto" w:fill="D9D9D9" w:themeFill="background1" w:themeFillShade="D9"/>
            <w:vAlign w:val="center"/>
          </w:tcPr>
          <w:p w14:paraId="22119E4F"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18F303CF"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3DE5DE23" w14:textId="77777777" w:rsidR="00274216" w:rsidRDefault="00274216" w:rsidP="000736FC">
            <w:pPr>
              <w:spacing w:after="0"/>
            </w:pPr>
            <w:r>
              <w:t>M/O*</w:t>
            </w:r>
          </w:p>
        </w:tc>
        <w:tc>
          <w:tcPr>
            <w:tcW w:w="1266" w:type="dxa"/>
            <w:shd w:val="clear" w:color="auto" w:fill="D9D9D9" w:themeFill="background1" w:themeFillShade="D9"/>
            <w:vAlign w:val="center"/>
          </w:tcPr>
          <w:p w14:paraId="3687B88F" w14:textId="77777777" w:rsidR="00274216" w:rsidRDefault="00274216" w:rsidP="000736FC">
            <w:pPr>
              <w:spacing w:after="0"/>
            </w:pPr>
            <w:r w:rsidRPr="0387F8AB">
              <w:t>Type</w:t>
            </w:r>
          </w:p>
        </w:tc>
      </w:tr>
      <w:tr w:rsidR="00274216" w14:paraId="7B31F7C1" w14:textId="77777777" w:rsidTr="00C25A80">
        <w:trPr>
          <w:trHeight w:val="250"/>
        </w:trPr>
        <w:tc>
          <w:tcPr>
            <w:tcW w:w="1826" w:type="dxa"/>
            <w:vAlign w:val="center"/>
          </w:tcPr>
          <w:p w14:paraId="5A08E91D" w14:textId="77777777" w:rsidR="00274216" w:rsidRDefault="00274216" w:rsidP="000736FC">
            <w:pPr>
              <w:spacing w:after="0"/>
            </w:pPr>
            <w:r w:rsidRPr="0387F8AB">
              <w:t>Authorization</w:t>
            </w:r>
          </w:p>
        </w:tc>
        <w:tc>
          <w:tcPr>
            <w:tcW w:w="6029" w:type="dxa"/>
            <w:vAlign w:val="center"/>
          </w:tcPr>
          <w:p w14:paraId="22E3D428" w14:textId="77777777" w:rsidR="00274216" w:rsidRDefault="00274216" w:rsidP="000736FC">
            <w:pPr>
              <w:spacing w:after="0"/>
            </w:pPr>
            <w:r w:rsidRPr="0387F8AB">
              <w:t>Token acquired from Azure AD based on the user credentials for further API calls.</w:t>
            </w:r>
          </w:p>
        </w:tc>
        <w:tc>
          <w:tcPr>
            <w:tcW w:w="1085" w:type="dxa"/>
            <w:vAlign w:val="center"/>
          </w:tcPr>
          <w:p w14:paraId="194EB51C" w14:textId="77777777" w:rsidR="00274216" w:rsidRDefault="00274216" w:rsidP="000736FC">
            <w:pPr>
              <w:spacing w:after="0"/>
            </w:pPr>
            <w:r w:rsidRPr="0387F8AB">
              <w:t>M</w:t>
            </w:r>
          </w:p>
        </w:tc>
        <w:tc>
          <w:tcPr>
            <w:tcW w:w="1266" w:type="dxa"/>
            <w:vAlign w:val="center"/>
          </w:tcPr>
          <w:p w14:paraId="7B86BDF2" w14:textId="77777777" w:rsidR="00274216" w:rsidRDefault="00274216" w:rsidP="000736FC">
            <w:pPr>
              <w:spacing w:after="0"/>
            </w:pPr>
            <w:r w:rsidRPr="0387F8AB">
              <w:t>String</w:t>
            </w:r>
          </w:p>
        </w:tc>
      </w:tr>
      <w:tr w:rsidR="00274216" w14:paraId="0FC0C611" w14:textId="77777777" w:rsidTr="00C25A80">
        <w:trPr>
          <w:trHeight w:val="54"/>
        </w:trPr>
        <w:tc>
          <w:tcPr>
            <w:tcW w:w="1826" w:type="dxa"/>
            <w:vAlign w:val="center"/>
          </w:tcPr>
          <w:p w14:paraId="46FA9748" w14:textId="77777777" w:rsidR="00274216" w:rsidRDefault="00274216" w:rsidP="000736FC">
            <w:pPr>
              <w:spacing w:after="0"/>
            </w:pPr>
            <w:r w:rsidRPr="0387F8AB">
              <w:t>Content-Type</w:t>
            </w:r>
          </w:p>
        </w:tc>
        <w:tc>
          <w:tcPr>
            <w:tcW w:w="6029" w:type="dxa"/>
            <w:vAlign w:val="center"/>
          </w:tcPr>
          <w:p w14:paraId="168A7BDA" w14:textId="77777777" w:rsidR="00274216" w:rsidRDefault="00274216" w:rsidP="000736FC">
            <w:pPr>
              <w:spacing w:after="0"/>
            </w:pPr>
            <w:r>
              <w:t>Type</w:t>
            </w:r>
            <w:r w:rsidRPr="0387F8AB">
              <w:t xml:space="preserve"> of content. E.g.- application/json</w:t>
            </w:r>
          </w:p>
        </w:tc>
        <w:tc>
          <w:tcPr>
            <w:tcW w:w="1085" w:type="dxa"/>
            <w:vAlign w:val="center"/>
          </w:tcPr>
          <w:p w14:paraId="59BE13BD" w14:textId="77777777" w:rsidR="00274216" w:rsidRDefault="00274216" w:rsidP="000736FC">
            <w:pPr>
              <w:spacing w:after="0"/>
            </w:pPr>
            <w:r w:rsidRPr="0387F8AB">
              <w:t>M</w:t>
            </w:r>
          </w:p>
        </w:tc>
        <w:tc>
          <w:tcPr>
            <w:tcW w:w="1266" w:type="dxa"/>
            <w:vAlign w:val="center"/>
          </w:tcPr>
          <w:p w14:paraId="6C0826AE" w14:textId="77777777" w:rsidR="00274216" w:rsidRDefault="00274216" w:rsidP="000736FC">
            <w:pPr>
              <w:spacing w:after="0"/>
            </w:pPr>
            <w:r w:rsidRPr="0387F8AB">
              <w:t>string</w:t>
            </w:r>
          </w:p>
        </w:tc>
      </w:tr>
    </w:tbl>
    <w:p w14:paraId="051F6613" w14:textId="77777777" w:rsidR="00C25A80" w:rsidRDefault="00C25A80"/>
    <w:p w14:paraId="0C0B5216" w14:textId="7A4BAFBE" w:rsidR="00C25A80" w:rsidRDefault="00C25A80" w:rsidP="00C25A8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5766E316" w14:textId="77777777" w:rsidTr="00C25A80">
        <w:trPr>
          <w:trHeight w:val="360"/>
        </w:trPr>
        <w:tc>
          <w:tcPr>
            <w:tcW w:w="1826" w:type="dxa"/>
            <w:shd w:val="clear" w:color="auto" w:fill="D9D9D9" w:themeFill="background1" w:themeFillShade="D9"/>
            <w:vAlign w:val="center"/>
          </w:tcPr>
          <w:p w14:paraId="4028EC98"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7D094AB2"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688399CE" w14:textId="77777777" w:rsidR="00274216" w:rsidRDefault="00274216" w:rsidP="000736FC">
            <w:pPr>
              <w:spacing w:after="0"/>
            </w:pPr>
            <w:r>
              <w:t>M/O</w:t>
            </w:r>
          </w:p>
        </w:tc>
        <w:tc>
          <w:tcPr>
            <w:tcW w:w="1266" w:type="dxa"/>
            <w:shd w:val="clear" w:color="auto" w:fill="D9D9D9" w:themeFill="background1" w:themeFillShade="D9"/>
            <w:vAlign w:val="center"/>
          </w:tcPr>
          <w:p w14:paraId="1BB05984" w14:textId="77777777" w:rsidR="00274216" w:rsidRDefault="00274216" w:rsidP="000736FC">
            <w:pPr>
              <w:spacing w:after="0"/>
            </w:pPr>
            <w:r w:rsidRPr="0387F8AB">
              <w:t>Type</w:t>
            </w:r>
          </w:p>
        </w:tc>
      </w:tr>
      <w:tr w:rsidR="00274216" w14:paraId="4CD6C68B" w14:textId="77777777" w:rsidTr="00C25A80">
        <w:trPr>
          <w:trHeight w:val="240"/>
        </w:trPr>
        <w:tc>
          <w:tcPr>
            <w:tcW w:w="1826" w:type="dxa"/>
            <w:vAlign w:val="center"/>
          </w:tcPr>
          <w:p w14:paraId="21229D6F" w14:textId="77777777" w:rsidR="00274216" w:rsidRDefault="00274216" w:rsidP="000736FC">
            <w:pPr>
              <w:spacing w:after="0"/>
            </w:pPr>
            <w:r w:rsidRPr="001F0760">
              <w:t>Assetid</w:t>
            </w:r>
          </w:p>
        </w:tc>
        <w:tc>
          <w:tcPr>
            <w:tcW w:w="6029" w:type="dxa"/>
            <w:vAlign w:val="center"/>
          </w:tcPr>
          <w:p w14:paraId="47FE6804" w14:textId="77777777" w:rsidR="00274216" w:rsidRDefault="00274216" w:rsidP="000736FC">
            <w:pPr>
              <w:spacing w:after="0"/>
            </w:pPr>
            <w:r w:rsidRPr="0387F8AB">
              <w:t xml:space="preserve">Provide the </w:t>
            </w:r>
            <w:r>
              <w:t>Asset External ID</w:t>
            </w:r>
            <w:r w:rsidRPr="0387F8AB">
              <w:t xml:space="preserve"> of </w:t>
            </w:r>
            <w:r>
              <w:t xml:space="preserve">an </w:t>
            </w:r>
            <w:r w:rsidRPr="0387F8AB">
              <w:t xml:space="preserve">existing </w:t>
            </w:r>
            <w:r>
              <w:t>asset. I</w:t>
            </w:r>
            <w:r w:rsidRPr="0387F8AB">
              <w:t xml:space="preserve">f the </w:t>
            </w:r>
            <w:r>
              <w:t xml:space="preserve">Asset is present, it will return the </w:t>
            </w:r>
            <w:r w:rsidRPr="00BE7E6C">
              <w:t>assets that are level(s) below</w:t>
            </w:r>
            <w:r>
              <w:t>.</w:t>
            </w:r>
          </w:p>
        </w:tc>
        <w:tc>
          <w:tcPr>
            <w:tcW w:w="1085" w:type="dxa"/>
            <w:vAlign w:val="center"/>
          </w:tcPr>
          <w:p w14:paraId="05E9403E" w14:textId="77777777" w:rsidR="00274216" w:rsidRDefault="00274216" w:rsidP="000736FC">
            <w:pPr>
              <w:spacing w:after="0"/>
            </w:pPr>
            <w:r w:rsidRPr="0387F8AB">
              <w:t>M</w:t>
            </w:r>
          </w:p>
        </w:tc>
        <w:tc>
          <w:tcPr>
            <w:tcW w:w="1266" w:type="dxa"/>
            <w:vAlign w:val="center"/>
          </w:tcPr>
          <w:p w14:paraId="60523561" w14:textId="77777777" w:rsidR="00274216" w:rsidRDefault="00274216" w:rsidP="000736FC">
            <w:pPr>
              <w:spacing w:after="0"/>
            </w:pPr>
            <w:r w:rsidRPr="0387F8AB">
              <w:t>String</w:t>
            </w:r>
          </w:p>
        </w:tc>
      </w:tr>
    </w:tbl>
    <w:p w14:paraId="668BA972" w14:textId="486D8A88" w:rsidR="00274216" w:rsidRDefault="00274216" w:rsidP="00274216"/>
    <w:p w14:paraId="1B75F5F7" w14:textId="4BCA3183" w:rsidR="00C25A80" w:rsidRDefault="00C25A80" w:rsidP="00C25A8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8"/>
        <w:gridCol w:w="7142"/>
        <w:gridCol w:w="1266"/>
      </w:tblGrid>
      <w:tr w:rsidR="00274216" w14:paraId="2327BD22" w14:textId="77777777" w:rsidTr="00C25A80">
        <w:trPr>
          <w:trHeight w:val="196"/>
        </w:trPr>
        <w:tc>
          <w:tcPr>
            <w:tcW w:w="1798" w:type="dxa"/>
            <w:shd w:val="clear" w:color="auto" w:fill="D9D9D9" w:themeFill="background1" w:themeFillShade="D9"/>
            <w:vAlign w:val="center"/>
          </w:tcPr>
          <w:p w14:paraId="69C6953F" w14:textId="77777777" w:rsidR="00274216" w:rsidRDefault="00274216" w:rsidP="000736FC">
            <w:pPr>
              <w:spacing w:after="0"/>
            </w:pPr>
            <w:r w:rsidRPr="0387F8AB">
              <w:t>Parameter</w:t>
            </w:r>
          </w:p>
        </w:tc>
        <w:tc>
          <w:tcPr>
            <w:tcW w:w="7142" w:type="dxa"/>
            <w:shd w:val="clear" w:color="auto" w:fill="D9D9D9" w:themeFill="background1" w:themeFillShade="D9"/>
            <w:vAlign w:val="center"/>
          </w:tcPr>
          <w:p w14:paraId="025887AE" w14:textId="77777777" w:rsidR="00274216" w:rsidRDefault="00274216" w:rsidP="000736FC">
            <w:pPr>
              <w:spacing w:after="0"/>
            </w:pPr>
            <w:r w:rsidRPr="0387F8AB">
              <w:t>Description</w:t>
            </w:r>
          </w:p>
        </w:tc>
        <w:tc>
          <w:tcPr>
            <w:tcW w:w="1266" w:type="dxa"/>
            <w:shd w:val="clear" w:color="auto" w:fill="D9D9D9" w:themeFill="background1" w:themeFillShade="D9"/>
            <w:vAlign w:val="center"/>
          </w:tcPr>
          <w:p w14:paraId="1959C002" w14:textId="77777777" w:rsidR="00274216" w:rsidRDefault="00274216" w:rsidP="000736FC">
            <w:pPr>
              <w:spacing w:after="0"/>
            </w:pPr>
            <w:r w:rsidRPr="0387F8AB">
              <w:t>Type</w:t>
            </w:r>
          </w:p>
        </w:tc>
      </w:tr>
      <w:tr w:rsidR="00274216" w14:paraId="375ED546" w14:textId="77777777" w:rsidTr="00C25A80">
        <w:trPr>
          <w:trHeight w:val="54"/>
        </w:trPr>
        <w:tc>
          <w:tcPr>
            <w:tcW w:w="1798" w:type="dxa"/>
            <w:vAlign w:val="center"/>
          </w:tcPr>
          <w:p w14:paraId="468F98DE" w14:textId="77777777" w:rsidR="00274216" w:rsidRDefault="00274216" w:rsidP="000736FC">
            <w:pPr>
              <w:spacing w:after="0"/>
            </w:pPr>
            <w:r w:rsidRPr="0387F8AB">
              <w:t>Server</w:t>
            </w:r>
          </w:p>
        </w:tc>
        <w:tc>
          <w:tcPr>
            <w:tcW w:w="7142" w:type="dxa"/>
            <w:vAlign w:val="center"/>
          </w:tcPr>
          <w:p w14:paraId="0DE85C7C" w14:textId="77777777" w:rsidR="00274216" w:rsidRDefault="00274216" w:rsidP="000736FC">
            <w:pPr>
              <w:spacing w:after="0"/>
            </w:pPr>
            <w:r w:rsidRPr="0387F8AB">
              <w:t>Contains information about how the server handles request</w:t>
            </w:r>
            <w:r>
              <w:t>s</w:t>
            </w:r>
            <w:r w:rsidRPr="0387F8AB">
              <w:t xml:space="preserve"> [e.g., Werkzeug/2.1.2 Python/3.9.7]</w:t>
            </w:r>
          </w:p>
        </w:tc>
        <w:tc>
          <w:tcPr>
            <w:tcW w:w="1266" w:type="dxa"/>
            <w:vAlign w:val="center"/>
          </w:tcPr>
          <w:p w14:paraId="2630C0BD" w14:textId="77777777" w:rsidR="00274216" w:rsidRDefault="00274216" w:rsidP="000736FC">
            <w:pPr>
              <w:spacing w:after="0"/>
            </w:pPr>
            <w:r w:rsidRPr="0387F8AB">
              <w:t>String</w:t>
            </w:r>
          </w:p>
        </w:tc>
      </w:tr>
      <w:tr w:rsidR="00274216" w14:paraId="4F3616CF" w14:textId="77777777" w:rsidTr="00C25A80">
        <w:trPr>
          <w:trHeight w:val="54"/>
        </w:trPr>
        <w:tc>
          <w:tcPr>
            <w:tcW w:w="1798" w:type="dxa"/>
            <w:vAlign w:val="center"/>
          </w:tcPr>
          <w:p w14:paraId="4C28A443" w14:textId="77777777" w:rsidR="00274216" w:rsidRDefault="00274216" w:rsidP="000736FC">
            <w:pPr>
              <w:spacing w:after="0"/>
            </w:pPr>
            <w:r w:rsidRPr="0387F8AB">
              <w:t>Content-Type</w:t>
            </w:r>
          </w:p>
        </w:tc>
        <w:tc>
          <w:tcPr>
            <w:tcW w:w="7142" w:type="dxa"/>
            <w:vAlign w:val="center"/>
          </w:tcPr>
          <w:p w14:paraId="4E328345" w14:textId="77777777" w:rsidR="00274216" w:rsidRDefault="00274216" w:rsidP="000736FC">
            <w:pPr>
              <w:spacing w:after="0"/>
            </w:pPr>
            <w:r>
              <w:t>Type</w:t>
            </w:r>
            <w:r w:rsidRPr="0387F8AB">
              <w:t xml:space="preserve"> of the content</w:t>
            </w:r>
          </w:p>
        </w:tc>
        <w:tc>
          <w:tcPr>
            <w:tcW w:w="1266" w:type="dxa"/>
            <w:vAlign w:val="center"/>
          </w:tcPr>
          <w:p w14:paraId="02E2BB3F" w14:textId="77777777" w:rsidR="00274216" w:rsidRDefault="00274216" w:rsidP="000736FC">
            <w:pPr>
              <w:spacing w:after="0"/>
            </w:pPr>
            <w:r w:rsidRPr="0387F8AB">
              <w:t>String</w:t>
            </w:r>
          </w:p>
        </w:tc>
      </w:tr>
      <w:tr w:rsidR="00274216" w14:paraId="4EBC3808" w14:textId="77777777" w:rsidTr="00C25A80">
        <w:trPr>
          <w:trHeight w:val="54"/>
        </w:trPr>
        <w:tc>
          <w:tcPr>
            <w:tcW w:w="1798" w:type="dxa"/>
            <w:vAlign w:val="center"/>
          </w:tcPr>
          <w:p w14:paraId="6915E282" w14:textId="77777777" w:rsidR="00274216" w:rsidRDefault="00274216" w:rsidP="000736FC">
            <w:pPr>
              <w:spacing w:after="0"/>
            </w:pPr>
            <w:r w:rsidRPr="0387F8AB">
              <w:t>Date</w:t>
            </w:r>
          </w:p>
        </w:tc>
        <w:tc>
          <w:tcPr>
            <w:tcW w:w="7142" w:type="dxa"/>
            <w:vAlign w:val="center"/>
          </w:tcPr>
          <w:p w14:paraId="079F87DF" w14:textId="77777777" w:rsidR="00274216" w:rsidRDefault="00274216" w:rsidP="000736FC">
            <w:pPr>
              <w:spacing w:after="0"/>
            </w:pPr>
            <w:r w:rsidRPr="0387F8AB">
              <w:t>Date of operation execution e.g. - [Tue, 17 May 2022 06:30:16 GMT]</w:t>
            </w:r>
          </w:p>
        </w:tc>
        <w:tc>
          <w:tcPr>
            <w:tcW w:w="1266" w:type="dxa"/>
            <w:vAlign w:val="center"/>
          </w:tcPr>
          <w:p w14:paraId="0E2C260B" w14:textId="77777777" w:rsidR="00274216" w:rsidRDefault="00274216" w:rsidP="000736FC">
            <w:pPr>
              <w:spacing w:after="0"/>
            </w:pPr>
            <w:r w:rsidRPr="0387F8AB">
              <w:t>Datetime</w:t>
            </w:r>
          </w:p>
        </w:tc>
      </w:tr>
      <w:tr w:rsidR="00274216" w14:paraId="584C2408" w14:textId="77777777" w:rsidTr="00C25A80">
        <w:trPr>
          <w:trHeight w:val="54"/>
        </w:trPr>
        <w:tc>
          <w:tcPr>
            <w:tcW w:w="1798" w:type="dxa"/>
            <w:vAlign w:val="center"/>
          </w:tcPr>
          <w:p w14:paraId="25BE620D" w14:textId="77777777" w:rsidR="00274216" w:rsidRDefault="00274216" w:rsidP="000736FC">
            <w:pPr>
              <w:spacing w:after="0"/>
            </w:pPr>
            <w:r w:rsidRPr="0387F8AB">
              <w:t>Content-Length</w:t>
            </w:r>
          </w:p>
        </w:tc>
        <w:tc>
          <w:tcPr>
            <w:tcW w:w="7142" w:type="dxa"/>
            <w:vAlign w:val="center"/>
          </w:tcPr>
          <w:p w14:paraId="13C449B8" w14:textId="77777777" w:rsidR="00274216" w:rsidRDefault="00274216" w:rsidP="000736FC">
            <w:pPr>
              <w:spacing w:after="0"/>
            </w:pPr>
            <w:r w:rsidRPr="0387F8AB">
              <w:t>Length of the content</w:t>
            </w:r>
          </w:p>
        </w:tc>
        <w:tc>
          <w:tcPr>
            <w:tcW w:w="1266" w:type="dxa"/>
            <w:vAlign w:val="center"/>
          </w:tcPr>
          <w:p w14:paraId="6C4CC5C6" w14:textId="77777777" w:rsidR="00274216" w:rsidRDefault="00274216" w:rsidP="000736FC">
            <w:pPr>
              <w:spacing w:after="0"/>
            </w:pPr>
            <w:r w:rsidRPr="0387F8AB">
              <w:t>Bytes</w:t>
            </w:r>
          </w:p>
        </w:tc>
      </w:tr>
      <w:tr w:rsidR="00274216" w14:paraId="1BF6D0A9" w14:textId="77777777" w:rsidTr="00C25A80">
        <w:trPr>
          <w:trHeight w:val="160"/>
        </w:trPr>
        <w:tc>
          <w:tcPr>
            <w:tcW w:w="1798" w:type="dxa"/>
            <w:vAlign w:val="center"/>
          </w:tcPr>
          <w:p w14:paraId="7C0F1E58" w14:textId="77777777" w:rsidR="00274216" w:rsidRDefault="00274216" w:rsidP="000736FC">
            <w:pPr>
              <w:spacing w:after="0"/>
            </w:pPr>
            <w:r w:rsidRPr="0387F8AB">
              <w:t>Connection</w:t>
            </w:r>
          </w:p>
        </w:tc>
        <w:tc>
          <w:tcPr>
            <w:tcW w:w="7142" w:type="dxa"/>
            <w:vAlign w:val="center"/>
          </w:tcPr>
          <w:p w14:paraId="6B0C1532" w14:textId="77777777" w:rsidR="00274216" w:rsidRDefault="00274216" w:rsidP="000736FC">
            <w:pPr>
              <w:spacing w:after="0"/>
            </w:pPr>
            <w:r w:rsidRPr="0387F8AB">
              <w:t>A general header specifying whether the current network connection stays open once the current transaction finishes</w:t>
            </w:r>
          </w:p>
        </w:tc>
        <w:tc>
          <w:tcPr>
            <w:tcW w:w="1266" w:type="dxa"/>
            <w:vAlign w:val="center"/>
          </w:tcPr>
          <w:p w14:paraId="4996097D" w14:textId="77777777" w:rsidR="00274216" w:rsidRDefault="00274216" w:rsidP="000736FC">
            <w:pPr>
              <w:spacing w:after="0"/>
            </w:pPr>
            <w:r w:rsidRPr="0387F8AB">
              <w:t xml:space="preserve"> </w:t>
            </w:r>
            <w:r>
              <w:t>String</w:t>
            </w:r>
          </w:p>
        </w:tc>
      </w:tr>
    </w:tbl>
    <w:p w14:paraId="23EEE794" w14:textId="77777777" w:rsidR="00274216" w:rsidRDefault="00274216" w:rsidP="00274216"/>
    <w:p w14:paraId="2396854D" w14:textId="2DFFEA5D" w:rsidR="00C25A80" w:rsidRDefault="00C25A80" w:rsidP="00C25A80">
      <w:pPr>
        <w:pStyle w:val="Heading3"/>
      </w:pPr>
      <w:r>
        <w:t>Output Body Parameters</w:t>
      </w:r>
    </w:p>
    <w:tbl>
      <w:tblPr>
        <w:tblW w:w="10206" w:type="dxa"/>
        <w:tblLayout w:type="fixed"/>
        <w:tblLook w:val="04A0" w:firstRow="1" w:lastRow="0" w:firstColumn="1" w:lastColumn="0" w:noHBand="0" w:noVBand="1"/>
      </w:tblPr>
      <w:tblGrid>
        <w:gridCol w:w="2590"/>
        <w:gridCol w:w="6350"/>
        <w:gridCol w:w="1266"/>
      </w:tblGrid>
      <w:tr w:rsidR="00BF7507" w14:paraId="6B47202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210C8E1A" w14:textId="77777777" w:rsidR="00BF7507" w:rsidRDefault="00BF7507">
            <w:pPr>
              <w:spacing w:after="0"/>
              <w:rPr>
                <w:b/>
                <w:bCs/>
              </w:rPr>
            </w:pPr>
            <w:r>
              <w:t>Parameter</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79B43729" w14:textId="77777777" w:rsidR="00BF7507" w:rsidRDefault="00BF7507">
            <w:pPr>
              <w:spacing w:after="0"/>
            </w:pPr>
            <w:r>
              <w:t>Description</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11B5172F" w14:textId="77777777" w:rsidR="00BF7507" w:rsidRDefault="00BF7507">
            <w:pPr>
              <w:spacing w:after="0"/>
            </w:pPr>
            <w:r>
              <w:t>Type</w:t>
            </w:r>
          </w:p>
        </w:tc>
      </w:tr>
      <w:tr w:rsidR="00BF7507" w14:paraId="249EC211"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A8FC84" w14:textId="77777777" w:rsidR="00BF7507" w:rsidRDefault="00BF7507">
            <w:pPr>
              <w:spacing w:after="0"/>
            </w:pPr>
            <w:r>
              <w:t>external_id</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EC1C1C" w14:textId="77777777" w:rsidR="00BF7507" w:rsidRDefault="00BF7507">
            <w:pPr>
              <w:spacing w:after="0"/>
            </w:pPr>
            <w:r>
              <w:t>The external ID of the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FF34F0" w14:textId="77777777" w:rsidR="00BF7507" w:rsidRDefault="00BF7507">
            <w:pPr>
              <w:spacing w:after="0"/>
            </w:pPr>
            <w:r>
              <w:t>String</w:t>
            </w:r>
          </w:p>
        </w:tc>
      </w:tr>
      <w:tr w:rsidR="00BF7507" w14:paraId="2E712C7D"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87C8B5" w14:textId="1B365654" w:rsidR="00BF7507" w:rsidRDefault="006B30FD">
            <w:pPr>
              <w:spacing w:after="0"/>
            </w:pPr>
            <w:r>
              <w:t>n</w:t>
            </w:r>
            <w:r w:rsidR="00BF7507">
              <w:t>ame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92BD358" w14:textId="77777777" w:rsidR="00BF7507" w:rsidRDefault="00BF7507">
            <w:pPr>
              <w:spacing w:after="0"/>
            </w:pPr>
            <w:r>
              <w:t>Name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157C018" w14:textId="77777777" w:rsidR="00BF7507" w:rsidRDefault="00BF7507">
            <w:pPr>
              <w:spacing w:after="0"/>
            </w:pPr>
            <w:r>
              <w:t>String</w:t>
            </w:r>
          </w:p>
        </w:tc>
      </w:tr>
      <w:tr w:rsidR="006B30FD" w14:paraId="5547E35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C256E2" w14:textId="63067ED1" w:rsidR="006B30FD" w:rsidRDefault="006B30FD">
            <w:pPr>
              <w:spacing w:after="0"/>
            </w:pPr>
            <w:r>
              <w:t>description</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BD593" w14:textId="56E8515A" w:rsidR="006B30FD" w:rsidRDefault="006B30FD">
            <w:pPr>
              <w:spacing w:after="0"/>
            </w:pPr>
            <w:r>
              <w:t xml:space="preserve">Description </w:t>
            </w:r>
            <w:r w:rsidR="007154EF">
              <w:t>of the asset</w:t>
            </w:r>
            <w:r w:rsidR="00F32CE2">
              <w:t>'</w:t>
            </w:r>
            <w:r w:rsidR="007154EF">
              <w:t>s data</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D2818" w14:textId="6C9499CC" w:rsidR="006B30FD" w:rsidRDefault="00ED7F5A">
            <w:pPr>
              <w:spacing w:after="0"/>
            </w:pPr>
            <w:r>
              <w:t>String</w:t>
            </w:r>
          </w:p>
        </w:tc>
      </w:tr>
      <w:tr w:rsidR="007154EF" w14:paraId="5A4C00D5"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CBB014" w14:textId="50B783F2" w:rsidR="007154EF" w:rsidRDefault="00ED7F5A">
            <w:pPr>
              <w:spacing w:after="0"/>
            </w:pPr>
            <w:r>
              <w:t>p</w:t>
            </w:r>
            <w:r w:rsidR="007154EF">
              <w:t>arent</w:t>
            </w:r>
            <w:r>
              <w:t>_</w:t>
            </w:r>
            <w:r w:rsidR="007154EF">
              <w:t>external</w:t>
            </w:r>
            <w:r>
              <w:t>_id</w:t>
            </w:r>
            <w:r w:rsidR="007154EF">
              <w:t xml:space="preserve"> </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ECF65" w14:textId="5AC7A7E4" w:rsidR="007154EF" w:rsidRDefault="00ED7F5A">
            <w:pPr>
              <w:spacing w:after="0"/>
            </w:pPr>
            <w:r>
              <w:t>The external ID of the parent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D757B1" w14:textId="4A8417D3" w:rsidR="007154EF" w:rsidRDefault="00ED7F5A">
            <w:pPr>
              <w:spacing w:after="0"/>
            </w:pPr>
            <w:r>
              <w:t>String</w:t>
            </w:r>
          </w:p>
        </w:tc>
      </w:tr>
      <w:tr w:rsidR="00BF7507" w14:paraId="7E91F9A0"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C49419" w14:textId="0D5F83A4" w:rsidR="00BF7507" w:rsidRDefault="00ED7F5A">
            <w:pPr>
              <w:spacing w:after="0"/>
            </w:pPr>
            <w:r>
              <w:t>m</w:t>
            </w:r>
            <w:r w:rsidR="00BF7507">
              <w:t>etadata</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E725101" w14:textId="77777777" w:rsidR="00BF7507" w:rsidRDefault="00BF7507">
            <w:pPr>
              <w:spacing w:after="0"/>
            </w:pPr>
            <w:r>
              <w:t xml:space="preserve"> Metadata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29A8FF9" w14:textId="77777777" w:rsidR="00BF7507" w:rsidRDefault="00BF7507">
            <w:pPr>
              <w:spacing w:after="0"/>
            </w:pPr>
            <w:r>
              <w:t>String</w:t>
            </w:r>
          </w:p>
        </w:tc>
      </w:tr>
      <w:tr w:rsidR="00BF7507" w14:paraId="088EC06E"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227BD8" w14:textId="77777777" w:rsidR="00BF7507" w:rsidRDefault="00BF7507">
            <w:pPr>
              <w:spacing w:after="0"/>
            </w:pPr>
            <w:r>
              <w:t>source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2F5DCAB" w14:textId="77777777" w:rsidR="00BF7507" w:rsidRDefault="00BF7507">
            <w:pPr>
              <w:spacing w:after="0"/>
              <w:rPr>
                <w:highlight w:val="lightGray"/>
              </w:rPr>
            </w:pPr>
            <w:r>
              <w:t xml:space="preserve"> Source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1F65BD" w14:textId="77777777" w:rsidR="00BF7507" w:rsidRDefault="00BF7507">
            <w:pPr>
              <w:spacing w:after="0"/>
            </w:pPr>
            <w:r>
              <w:t>String</w:t>
            </w:r>
          </w:p>
        </w:tc>
      </w:tr>
      <w:tr w:rsidR="00BF7507" w14:paraId="7C4F390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778FB59" w14:textId="77777777" w:rsidR="00BF7507" w:rsidRDefault="00BF7507">
            <w:pPr>
              <w:spacing w:after="0"/>
            </w:pPr>
            <w:r>
              <w:t>created_time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4F78CC" w14:textId="77777777" w:rsidR="00BF7507" w:rsidRDefault="00BF7507">
            <w:pPr>
              <w:spacing w:after="0"/>
            </w:pPr>
            <w:r>
              <w:t>The time when the asset is created</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DA006E" w14:textId="77777777" w:rsidR="00BF7507" w:rsidRDefault="00BF7507">
            <w:pPr>
              <w:spacing w:after="0"/>
            </w:pPr>
            <w:r>
              <w:t>String</w:t>
            </w:r>
          </w:p>
        </w:tc>
      </w:tr>
      <w:tr w:rsidR="00BF7507" w14:paraId="4C089C2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4B9CCF" w14:textId="77777777" w:rsidR="00BF7507" w:rsidRDefault="00BF7507">
            <w:pPr>
              <w:spacing w:after="0"/>
            </w:pPr>
            <w:r>
              <w:t>last_updated_time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CB6DF8" w14:textId="77777777" w:rsidR="00BF7507" w:rsidRDefault="00BF7507">
            <w:pPr>
              <w:spacing w:after="0"/>
            </w:pPr>
            <w:r>
              <w:t>The time when the asset is updated last time</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46827C" w14:textId="77777777" w:rsidR="00BF7507" w:rsidRDefault="00BF7507">
            <w:pPr>
              <w:spacing w:after="0"/>
            </w:pPr>
            <w:r>
              <w:t>String</w:t>
            </w:r>
          </w:p>
        </w:tc>
      </w:tr>
    </w:tbl>
    <w:p w14:paraId="0021F65D" w14:textId="314DF964" w:rsidR="00BF7507" w:rsidRPr="00823042" w:rsidRDefault="00BF7507" w:rsidP="004B0079">
      <w:pPr>
        <w:pStyle w:val="Heading3"/>
      </w:pPr>
      <w:r>
        <w:br w:type="column"/>
      </w:r>
      <w:r w:rsidR="004B0079">
        <w:t>API Specifications</w:t>
      </w:r>
    </w:p>
    <w:tbl>
      <w:tblPr>
        <w:tblW w:w="5000" w:type="pct"/>
        <w:tblLayout w:type="fixed"/>
        <w:tblLook w:val="04A0" w:firstRow="1" w:lastRow="0" w:firstColumn="1" w:lastColumn="0" w:noHBand="0" w:noVBand="1"/>
      </w:tblPr>
      <w:tblGrid>
        <w:gridCol w:w="2294"/>
        <w:gridCol w:w="7890"/>
      </w:tblGrid>
      <w:tr w:rsidR="00CC51C6" w14:paraId="787CBF1D" w14:textId="77777777" w:rsidTr="001C452E">
        <w:trPr>
          <w:trHeight w:val="67"/>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71BCE6" w14:textId="77777777" w:rsidR="00CC51C6" w:rsidRDefault="00CC51C6" w:rsidP="001C452E">
            <w:pPr>
              <w:spacing w:after="0"/>
              <w:jc w:val="left"/>
            </w:pPr>
            <w:r>
              <w:t>Protocol</w:t>
            </w:r>
          </w:p>
        </w:tc>
        <w:tc>
          <w:tcPr>
            <w:tcW w:w="7890" w:type="dxa"/>
            <w:tcBorders>
              <w:top w:val="single" w:sz="8" w:space="0" w:color="auto"/>
              <w:left w:val="single" w:sz="8" w:space="0" w:color="auto"/>
              <w:bottom w:val="single" w:sz="8" w:space="0" w:color="auto"/>
              <w:right w:val="single" w:sz="8" w:space="0" w:color="auto"/>
            </w:tcBorders>
            <w:hideMark/>
          </w:tcPr>
          <w:p w14:paraId="4F6889D6" w14:textId="77777777" w:rsidR="00CC51C6" w:rsidRPr="00A96839" w:rsidRDefault="00CC51C6" w:rsidP="001C452E">
            <w:pPr>
              <w:spacing w:after="0"/>
              <w:jc w:val="left"/>
              <w:rPr>
                <w:rFonts w:ascii="Consolas" w:hAnsi="Consolas"/>
              </w:rPr>
            </w:pPr>
            <w:r w:rsidRPr="00A96839">
              <w:rPr>
                <w:rFonts w:ascii="Consolas" w:hAnsi="Consolas"/>
              </w:rPr>
              <w:t xml:space="preserve"> HTTPS</w:t>
            </w:r>
          </w:p>
        </w:tc>
      </w:tr>
      <w:tr w:rsidR="00CC51C6" w14:paraId="2134DDD9"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4BCBCB6" w14:textId="72CC11BA" w:rsidR="00CC51C6" w:rsidRDefault="00CC51C6" w:rsidP="001C452E">
            <w:pPr>
              <w:spacing w:after="0"/>
              <w:jc w:val="left"/>
            </w:pPr>
            <w:bookmarkStart w:id="31" w:name="OLE_LINK23"/>
            <w:bookmarkStart w:id="32" w:name="_Hlk174090344"/>
            <w:r>
              <w:t>PATH</w:t>
            </w:r>
            <w:r w:rsidR="00507402">
              <w:t xml:space="preserve"> </w:t>
            </w:r>
            <w:r w:rsidR="00D23107">
              <w:t>AOT (Cognite)</w:t>
            </w:r>
            <w:r>
              <w:t xml:space="preserve"> </w:t>
            </w:r>
            <w:r w:rsidR="00DB75B6">
              <w:t>(Public Exposure)</w:t>
            </w:r>
          </w:p>
        </w:tc>
        <w:tc>
          <w:tcPr>
            <w:tcW w:w="7890" w:type="dxa"/>
            <w:tcBorders>
              <w:top w:val="single" w:sz="8" w:space="0" w:color="auto"/>
              <w:left w:val="single" w:sz="8" w:space="0" w:color="auto"/>
              <w:bottom w:val="single" w:sz="8" w:space="0" w:color="auto"/>
              <w:right w:val="single" w:sz="8" w:space="0" w:color="auto"/>
            </w:tcBorders>
            <w:hideMark/>
          </w:tcPr>
          <w:p w14:paraId="37A071A7" w14:textId="4560E08B" w:rsidR="00CC51C6" w:rsidRPr="00A96839" w:rsidRDefault="001C452E" w:rsidP="001C452E">
            <w:pPr>
              <w:spacing w:after="0"/>
              <w:jc w:val="left"/>
              <w:rPr>
                <w:rFonts w:ascii="Consolas" w:hAnsi="Consolas"/>
              </w:rPr>
            </w:pPr>
            <w:hyperlink r:id="rId27" w:history="1">
              <w:r w:rsidRPr="00A96839">
                <w:rPr>
                  <w:rStyle w:val="Hyperlink"/>
                  <w:rFonts w:ascii="Consolas" w:hAnsi="Consolas" w:cs="Graphik"/>
                </w:rPr>
                <w:t>https://apim-mw-aot-dev.azure-api.net/api/oh-module/assets/{assetId</w:t>
              </w:r>
            </w:hyperlink>
            <w:r w:rsidRPr="00A96839">
              <w:rPr>
                <w:rFonts w:ascii="Consolas" w:hAnsi="Consolas" w:cs="Graphik"/>
              </w:rPr>
              <w:t xml:space="preserve"> </w:t>
            </w:r>
            <w:r w:rsidR="00CC51C6" w:rsidRPr="00A96839">
              <w:rPr>
                <w:rFonts w:ascii="Consolas" w:hAnsi="Consolas" w:cs="Graphik"/>
              </w:rPr>
              <w:t>}</w:t>
            </w:r>
          </w:p>
        </w:tc>
      </w:tr>
      <w:bookmarkEnd w:id="31"/>
      <w:bookmarkEnd w:id="32"/>
      <w:tr w:rsidR="00507402" w14:paraId="501504D2"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BB15A9" w14:textId="3040D158" w:rsidR="00507402" w:rsidRDefault="00507402" w:rsidP="001C452E">
            <w:pPr>
              <w:spacing w:after="0"/>
              <w:jc w:val="left"/>
            </w:pPr>
            <w:r>
              <w:t xml:space="preserve">PATH </w:t>
            </w:r>
            <w:r w:rsidR="00D23107">
              <w:t>AOT (</w:t>
            </w:r>
            <w:r>
              <w:t>Azure</w:t>
            </w:r>
            <w:r w:rsidR="00D23107">
              <w:t>)</w:t>
            </w:r>
            <w:r>
              <w:t xml:space="preserve"> </w:t>
            </w:r>
            <w:r w:rsidR="00DB75B6">
              <w:t>(Public Exposure)</w:t>
            </w:r>
          </w:p>
        </w:tc>
        <w:tc>
          <w:tcPr>
            <w:tcW w:w="7890" w:type="dxa"/>
            <w:tcBorders>
              <w:top w:val="single" w:sz="8" w:space="0" w:color="auto"/>
              <w:left w:val="single" w:sz="8" w:space="0" w:color="auto"/>
              <w:bottom w:val="single" w:sz="8" w:space="0" w:color="auto"/>
              <w:right w:val="single" w:sz="8" w:space="0" w:color="auto"/>
            </w:tcBorders>
          </w:tcPr>
          <w:p w14:paraId="293ACE9C" w14:textId="222A908C" w:rsidR="00507402" w:rsidRPr="00A96839" w:rsidRDefault="001C452E" w:rsidP="001C452E">
            <w:pPr>
              <w:spacing w:after="0"/>
              <w:jc w:val="left"/>
              <w:rPr>
                <w:rFonts w:ascii="Consolas" w:hAnsi="Consolas" w:cs="Graphik"/>
              </w:rPr>
            </w:pPr>
            <w:hyperlink r:id="rId28" w:history="1">
              <w:r w:rsidRPr="00A96839">
                <w:rPr>
                  <w:rStyle w:val="Hyperlink"/>
                  <w:rFonts w:ascii="Consolas" w:hAnsi="Consolas" w:cs="Graphik"/>
                </w:rPr>
                <w:t>https://apim-aot-azure-dev.azure-api.net/api/oh-module/assets/{assetId}</w:t>
              </w:r>
            </w:hyperlink>
            <w:r w:rsidRPr="00A96839">
              <w:rPr>
                <w:rFonts w:ascii="Consolas" w:hAnsi="Consolas" w:cs="Graphik"/>
              </w:rPr>
              <w:t xml:space="preserve"> </w:t>
            </w:r>
          </w:p>
        </w:tc>
      </w:tr>
      <w:tr w:rsidR="00CC51C6" w14:paraId="7E9BF4C2" w14:textId="77777777" w:rsidTr="001C452E">
        <w:trPr>
          <w:trHeight w:val="55"/>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42FA0EE" w14:textId="77777777" w:rsidR="00CC51C6" w:rsidRDefault="00CC51C6" w:rsidP="001C452E">
            <w:pPr>
              <w:spacing w:after="0"/>
              <w:jc w:val="left"/>
            </w:pPr>
            <w:r>
              <w:t>METHOD</w:t>
            </w:r>
          </w:p>
        </w:tc>
        <w:tc>
          <w:tcPr>
            <w:tcW w:w="7890" w:type="dxa"/>
            <w:tcBorders>
              <w:top w:val="single" w:sz="8" w:space="0" w:color="auto"/>
              <w:left w:val="single" w:sz="8" w:space="0" w:color="auto"/>
              <w:bottom w:val="single" w:sz="8" w:space="0" w:color="auto"/>
              <w:right w:val="single" w:sz="8" w:space="0" w:color="auto"/>
            </w:tcBorders>
            <w:hideMark/>
          </w:tcPr>
          <w:p w14:paraId="323D8ECC" w14:textId="77777777" w:rsidR="00CC51C6" w:rsidRPr="00A96839" w:rsidRDefault="00CC51C6" w:rsidP="001C452E">
            <w:pPr>
              <w:spacing w:after="0"/>
              <w:jc w:val="left"/>
              <w:rPr>
                <w:rFonts w:ascii="Consolas" w:hAnsi="Consolas"/>
              </w:rPr>
            </w:pPr>
            <w:r w:rsidRPr="00A96839">
              <w:rPr>
                <w:rFonts w:ascii="Consolas" w:hAnsi="Consolas"/>
              </w:rPr>
              <w:t xml:space="preserve"> GET</w:t>
            </w:r>
          </w:p>
        </w:tc>
      </w:tr>
      <w:tr w:rsidR="00CC51C6" w14:paraId="6B96B966" w14:textId="77777777" w:rsidTr="001C452E">
        <w:trPr>
          <w:trHeight w:val="98"/>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009AFB6" w14:textId="77777777" w:rsidR="00CC51C6" w:rsidRDefault="00CC51C6" w:rsidP="001C452E">
            <w:pPr>
              <w:spacing w:after="0"/>
              <w:jc w:val="left"/>
            </w:pPr>
            <w:r>
              <w:t>CONTENT TYPE</w:t>
            </w:r>
          </w:p>
        </w:tc>
        <w:tc>
          <w:tcPr>
            <w:tcW w:w="7890" w:type="dxa"/>
            <w:tcBorders>
              <w:top w:val="single" w:sz="8" w:space="0" w:color="auto"/>
              <w:left w:val="single" w:sz="8" w:space="0" w:color="auto"/>
              <w:bottom w:val="single" w:sz="8" w:space="0" w:color="auto"/>
              <w:right w:val="single" w:sz="8" w:space="0" w:color="auto"/>
            </w:tcBorders>
            <w:hideMark/>
          </w:tcPr>
          <w:p w14:paraId="4EA6AF0F" w14:textId="77777777" w:rsidR="00CC51C6" w:rsidRPr="00A96839" w:rsidRDefault="00CC51C6" w:rsidP="001C452E">
            <w:pPr>
              <w:spacing w:after="0"/>
              <w:jc w:val="left"/>
              <w:rPr>
                <w:rFonts w:ascii="Consolas" w:hAnsi="Consolas"/>
              </w:rPr>
            </w:pPr>
            <w:r w:rsidRPr="00A96839">
              <w:rPr>
                <w:rFonts w:ascii="Consolas" w:hAnsi="Consolas"/>
              </w:rPr>
              <w:t>application / json</w:t>
            </w:r>
          </w:p>
        </w:tc>
      </w:tr>
    </w:tbl>
    <w:p w14:paraId="19BE1937" w14:textId="77777777" w:rsidR="00CC51C6" w:rsidRDefault="00CC51C6" w:rsidP="00274216">
      <w:pPr>
        <w:rPr>
          <w:sz w:val="28"/>
          <w:szCs w:val="32"/>
        </w:rPr>
      </w:pPr>
    </w:p>
    <w:p w14:paraId="5A13365F" w14:textId="77777777" w:rsidR="00823042" w:rsidRPr="00823042" w:rsidRDefault="00823042" w:rsidP="00274216">
      <w:pPr>
        <w:rPr>
          <w:sz w:val="28"/>
          <w:szCs w:val="32"/>
        </w:rPr>
      </w:pPr>
    </w:p>
    <w:p w14:paraId="7E39FF03" w14:textId="77777777" w:rsidR="00CC51C6" w:rsidRDefault="00CC51C6" w:rsidP="00C25A80">
      <w:pPr>
        <w:pStyle w:val="Heading3"/>
      </w:pPr>
      <w:r>
        <w:t>Sample JSON Response</w:t>
      </w:r>
    </w:p>
    <w:p w14:paraId="5D2231F4" w14:textId="77777777" w:rsidR="00195B34" w:rsidRPr="00F32CE2" w:rsidRDefault="00195B34" w:rsidP="00195B34">
      <w:pPr>
        <w:pStyle w:val="NoSpacing"/>
        <w:rPr>
          <w:rFonts w:ascii="Consolas" w:hAnsi="Consolas"/>
          <w:sz w:val="20"/>
          <w:szCs w:val="20"/>
        </w:rPr>
      </w:pPr>
      <w:bookmarkStart w:id="33" w:name="OLE_LINK11"/>
      <w:r w:rsidRPr="00F32CE2">
        <w:rPr>
          <w:rFonts w:ascii="Consolas" w:hAnsi="Consolas"/>
          <w:sz w:val="20"/>
          <w:szCs w:val="20"/>
        </w:rPr>
        <w:t>"Assets" : [</w:t>
      </w:r>
    </w:p>
    <w:p w14:paraId="03E3481E"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t xml:space="preserve">       {</w:t>
      </w:r>
    </w:p>
    <w:p w14:paraId="41525EA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 xml:space="preserve"> "external_id": "",</w:t>
      </w:r>
    </w:p>
    <w:p w14:paraId="1005BF2E"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 xml:space="preserve"> "name": "",</w:t>
      </w:r>
    </w:p>
    <w:p w14:paraId="4783F604"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"description": "",</w:t>
      </w:r>
    </w:p>
    <w:p w14:paraId="2C81DB09"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"parent_external_id": "",</w:t>
      </w:r>
    </w:p>
    <w:p w14:paraId="0CBCAB1C"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"source": "",</w:t>
      </w:r>
    </w:p>
    <w:p w14:paraId="3CFD058C"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"created_time": "",</w:t>
      </w:r>
    </w:p>
    <w:p w14:paraId="51CAA46D"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"last_updated_time": "",</w:t>
      </w:r>
    </w:p>
    <w:p w14:paraId="6612B7E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"metadata": {}</w:t>
      </w:r>
    </w:p>
    <w:bookmarkEnd w:id="33"/>
    <w:p w14:paraId="7725C546"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ab/>
        <w:t xml:space="preserve">       }</w:t>
      </w:r>
    </w:p>
    <w:p w14:paraId="7F0DFCA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w:t>
      </w:r>
    </w:p>
    <w:p w14:paraId="69BC2113" w14:textId="7494C340" w:rsidR="00274216" w:rsidRDefault="00274216" w:rsidP="00274216"/>
    <w:p w14:paraId="60519DD8" w14:textId="1E332E27" w:rsidR="004B0079" w:rsidRDefault="004B0079" w:rsidP="004B0079">
      <w:pPr>
        <w:pStyle w:val="Heading3"/>
      </w:pPr>
      <w:r>
        <w:t>Result</w:t>
      </w:r>
    </w:p>
    <w:tbl>
      <w:tblPr>
        <w:tblW w:w="4962" w:type="pct"/>
        <w:tblLayout w:type="fixed"/>
        <w:tblLook w:val="04A0" w:firstRow="1" w:lastRow="0" w:firstColumn="1" w:lastColumn="0" w:noHBand="0" w:noVBand="1"/>
      </w:tblPr>
      <w:tblGrid>
        <w:gridCol w:w="1482"/>
        <w:gridCol w:w="8625"/>
      </w:tblGrid>
      <w:tr w:rsidR="00274216" w14:paraId="00AC2401"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14DC671" w14:textId="77777777" w:rsidR="00274216" w:rsidRDefault="00274216" w:rsidP="000736FC">
            <w:pPr>
              <w:spacing w:after="0"/>
            </w:pPr>
            <w:r>
              <w:t>H</w:t>
            </w:r>
            <w:r w:rsidRPr="0387F8AB">
              <w:t>TTP Code</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FC2D682" w14:textId="77777777" w:rsidR="00274216" w:rsidRDefault="00274216" w:rsidP="000736FC">
            <w:pPr>
              <w:spacing w:after="0"/>
            </w:pPr>
            <w:r w:rsidRPr="0387F8AB">
              <w:t>Result Description</w:t>
            </w:r>
          </w:p>
        </w:tc>
      </w:tr>
      <w:tr w:rsidR="00274216" w14:paraId="34D0BC3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EDE79E" w14:textId="77777777" w:rsidR="00274216" w:rsidRDefault="00274216" w:rsidP="000736FC">
            <w:pPr>
              <w:spacing w:after="0"/>
            </w:pPr>
            <w:r w:rsidRPr="0387F8AB">
              <w:t>200</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B8D83" w14:textId="1F2E6122" w:rsidR="00274216" w:rsidRDefault="00274216" w:rsidP="000736FC">
            <w:pPr>
              <w:spacing w:after="0"/>
            </w:pPr>
            <w:r>
              <w:t>Operation h</w:t>
            </w:r>
            <w:r w:rsidRPr="00041E73">
              <w:t>ierarchy</w:t>
            </w:r>
            <w:r>
              <w:t xml:space="preserve"> is fetched.</w:t>
            </w:r>
          </w:p>
        </w:tc>
      </w:tr>
    </w:tbl>
    <w:p w14:paraId="69D1AEC7" w14:textId="77777777" w:rsidR="004B0079" w:rsidRDefault="004B0079"/>
    <w:p w14:paraId="05FDEF56" w14:textId="4BDBF54D" w:rsidR="004B0079" w:rsidRDefault="004B0079" w:rsidP="004B0079">
      <w:pPr>
        <w:pStyle w:val="Heading3"/>
      </w:pPr>
      <w:r>
        <w:t>Error Management</w:t>
      </w:r>
    </w:p>
    <w:tbl>
      <w:tblPr>
        <w:tblW w:w="4962" w:type="pct"/>
        <w:tblLayout w:type="fixed"/>
        <w:tblLook w:val="04A0" w:firstRow="1" w:lastRow="0" w:firstColumn="1" w:lastColumn="0" w:noHBand="0" w:noVBand="1"/>
      </w:tblPr>
      <w:tblGrid>
        <w:gridCol w:w="1482"/>
        <w:gridCol w:w="1344"/>
        <w:gridCol w:w="7281"/>
      </w:tblGrid>
      <w:tr w:rsidR="00274216" w14:paraId="4C621733" w14:textId="77777777" w:rsidTr="004B0079">
        <w:trPr>
          <w:cantSplit/>
        </w:trPr>
        <w:tc>
          <w:tcPr>
            <w:tcW w:w="1482"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tcPr>
          <w:p w14:paraId="20E146D7" w14:textId="77777777" w:rsidR="00274216" w:rsidRDefault="00274216" w:rsidP="000736FC">
            <w:pPr>
              <w:spacing w:after="0"/>
            </w:pPr>
            <w:r w:rsidRPr="0387F8AB">
              <w:t>HTTP Code</w:t>
            </w:r>
          </w:p>
        </w:tc>
        <w:tc>
          <w:tcPr>
            <w:tcW w:w="1344" w:type="dxa"/>
            <w:tcBorders>
              <w:top w:val="nil"/>
              <w:left w:val="nil"/>
              <w:bottom w:val="nil"/>
              <w:right w:val="single" w:sz="8" w:space="0" w:color="000000" w:themeColor="text1"/>
            </w:tcBorders>
            <w:shd w:val="clear" w:color="auto" w:fill="D9D9D9" w:themeFill="background1" w:themeFillShade="D9"/>
            <w:vAlign w:val="center"/>
          </w:tcPr>
          <w:p w14:paraId="7D675CE0" w14:textId="77777777" w:rsidR="00274216" w:rsidRDefault="00274216" w:rsidP="000736FC">
            <w:pPr>
              <w:spacing w:after="0"/>
            </w:pPr>
            <w:r w:rsidRPr="0387F8AB">
              <w:t>Error Code</w:t>
            </w:r>
          </w:p>
        </w:tc>
        <w:tc>
          <w:tcPr>
            <w:tcW w:w="7281"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tcPr>
          <w:p w14:paraId="0162F51D" w14:textId="77777777" w:rsidR="00274216" w:rsidRDefault="00274216" w:rsidP="000736FC">
            <w:pPr>
              <w:spacing w:after="0"/>
            </w:pPr>
            <w:r w:rsidRPr="0387F8AB">
              <w:t>Error Description</w:t>
            </w:r>
          </w:p>
        </w:tc>
      </w:tr>
      <w:tr w:rsidR="00274216" w14:paraId="4704D69A"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A20EC2C" w14:textId="77777777" w:rsidR="00274216" w:rsidRDefault="00274216" w:rsidP="000736FC">
            <w:pPr>
              <w:spacing w:after="0"/>
            </w:pPr>
            <w:r w:rsidRPr="0387F8AB">
              <w:t>500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0C1147D4" w14:textId="77777777" w:rsidR="00274216" w:rsidRDefault="00274216" w:rsidP="000736FC">
            <w:pPr>
              <w:spacing w:after="0"/>
            </w:pPr>
            <w:r w:rsidRPr="0387F8AB">
              <w:t>500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FD3C74" w14:textId="77777777" w:rsidR="00274216" w:rsidRDefault="00274216" w:rsidP="000736FC">
            <w:pPr>
              <w:spacing w:after="0"/>
            </w:pPr>
            <w:r w:rsidRPr="0387F8AB">
              <w:t>Generic Error</w:t>
            </w:r>
          </w:p>
        </w:tc>
      </w:tr>
      <w:tr w:rsidR="00274216" w14:paraId="173C710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A9AF15"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4BAE8A00" w14:textId="77777777" w:rsidR="00274216" w:rsidRDefault="00274216" w:rsidP="000736FC">
            <w:pPr>
              <w:spacing w:after="0"/>
            </w:pPr>
            <w:r w:rsidRPr="0387F8AB">
              <w:t>401</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7B6773" w14:textId="081B71C1" w:rsidR="00274216" w:rsidRDefault="00274216" w:rsidP="00F32CE2">
            <w:pPr>
              <w:ind w:left="360"/>
            </w:pPr>
            <w:r w:rsidRPr="0387F8AB">
              <w:t>Unauthorized User</w:t>
            </w:r>
            <w:r w:rsidR="00F32CE2">
              <w:t xml:space="preserve"> or </w:t>
            </w:r>
            <w:r w:rsidRPr="0387F8AB">
              <w:t>Header Token missing</w:t>
            </w:r>
          </w:p>
        </w:tc>
      </w:tr>
      <w:tr w:rsidR="00274216" w14:paraId="7802F904"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C930FA"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35689DF8" w14:textId="77777777" w:rsidR="00274216" w:rsidRDefault="00274216" w:rsidP="000736FC">
            <w:pPr>
              <w:spacing w:after="0"/>
            </w:pPr>
            <w:r w:rsidRPr="0387F8AB">
              <w:t>400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0E1330" w14:textId="70C594F0" w:rsidR="00274216" w:rsidRDefault="00274216" w:rsidP="00F32CE2">
            <w:pPr>
              <w:ind w:left="360"/>
            </w:pPr>
            <w:r w:rsidRPr="0387F8AB">
              <w:t>Bad request</w:t>
            </w:r>
            <w:r w:rsidR="00F32CE2">
              <w:t xml:space="preserve"> - </w:t>
            </w:r>
            <w:r w:rsidRPr="00861D1E">
              <w:t xml:space="preserve">Please enter </w:t>
            </w:r>
            <w:r>
              <w:t xml:space="preserve">a </w:t>
            </w:r>
            <w:r w:rsidRPr="00861D1E">
              <w:t xml:space="preserve">valid asset </w:t>
            </w:r>
            <w:r>
              <w:t>ID</w:t>
            </w:r>
          </w:p>
        </w:tc>
      </w:tr>
    </w:tbl>
    <w:p w14:paraId="251813D4" w14:textId="77777777" w:rsidR="00274216" w:rsidRDefault="00274216" w:rsidP="00274216">
      <w:pPr>
        <w:rPr>
          <w:b/>
          <w:bCs/>
          <w:color w:val="FFFFFF" w:themeColor="background1"/>
        </w:rPr>
        <w:sectPr w:rsidR="00274216" w:rsidSect="002B01E4">
          <w:type w:val="continuous"/>
          <w:pgSz w:w="24480" w:h="17280" w:orient="landscape" w:code="5"/>
          <w:pgMar w:top="1440" w:right="1440" w:bottom="1440" w:left="1440" w:header="720" w:footer="720" w:gutter="0"/>
          <w:cols w:num="2" w:space="1191"/>
          <w:docGrid w:linePitch="360"/>
        </w:sectPr>
      </w:pPr>
    </w:p>
    <w:p w14:paraId="311B704C" w14:textId="77777777" w:rsidR="00057CAB" w:rsidRDefault="00057CAB" w:rsidP="00274216">
      <w:pPr>
        <w:sectPr w:rsidR="00057CAB" w:rsidSect="00182627">
          <w:type w:val="continuous"/>
          <w:pgSz w:w="24480" w:h="17280" w:orient="landscape" w:code="5"/>
          <w:pgMar w:top="1440" w:right="1440" w:bottom="1440" w:left="1440" w:header="720" w:footer="720" w:gutter="0"/>
          <w:cols w:num="2" w:sep="1" w:space="720"/>
          <w:docGrid w:linePitch="360"/>
        </w:sectPr>
      </w:pPr>
      <w:bookmarkStart w:id="34" w:name="_Toc117670574"/>
      <w:bookmarkStart w:id="35" w:name="_Toc125467907"/>
    </w:p>
    <w:p w14:paraId="60D271F0" w14:textId="77777777" w:rsidR="00274216" w:rsidRDefault="00274216" w:rsidP="00DA3639">
      <w:pPr>
        <w:pStyle w:val="Heading2"/>
      </w:pPr>
      <w:bookmarkStart w:id="36" w:name="_Toc217409150"/>
      <w:r>
        <w:lastRenderedPageBreak/>
        <w:t>GET</w:t>
      </w:r>
      <w:r w:rsidRPr="0387F8AB">
        <w:t xml:space="preserve">- </w:t>
      </w:r>
      <w:bookmarkEnd w:id="34"/>
      <w:bookmarkEnd w:id="35"/>
      <w:r w:rsidRPr="00C817F6">
        <w:t>Get</w:t>
      </w:r>
      <w:r>
        <w:t>Parent</w:t>
      </w:r>
      <w:r w:rsidRPr="007C4265">
        <w:t>OperationsHierarchy</w:t>
      </w:r>
      <w:bookmarkEnd w:id="36"/>
    </w:p>
    <w:p w14:paraId="7CFB28FC" w14:textId="15298F48" w:rsidR="00FE0FCC" w:rsidRDefault="00274216" w:rsidP="009C2689">
      <w:pPr>
        <w:ind w:right="10685"/>
      </w:pPr>
      <w:r w:rsidRPr="00057CAB">
        <w:t xml:space="preserve">This API is used to get all the parent/root assets. This will return a success message or validation message. If the asset </w:t>
      </w:r>
      <w:r w:rsidR="00592C84">
        <w:t xml:space="preserve">only </w:t>
      </w:r>
      <w:r w:rsidRPr="00057CAB">
        <w:t>has metadata associated with it</w:t>
      </w:r>
      <w:r w:rsidR="0012206B">
        <w:t>,</w:t>
      </w:r>
      <w:r w:rsidRPr="00057CAB">
        <w:t xml:space="preserve"> then the API will fetch that asset.</w:t>
      </w:r>
    </w:p>
    <w:p w14:paraId="72FA1950" w14:textId="77777777" w:rsidR="00EC6CF7" w:rsidRDefault="00EC6CF7" w:rsidP="007C3F2C">
      <w:pPr>
        <w:rPr>
          <w:b/>
          <w:bCs/>
        </w:rPr>
        <w:sectPr w:rsidR="00EC6CF7" w:rsidSect="00182627">
          <w:pgSz w:w="24480" w:h="17280" w:orient="landscape" w:code="5"/>
          <w:pgMar w:top="1440" w:right="1440" w:bottom="1440" w:left="1440" w:header="720" w:footer="720" w:gutter="0"/>
          <w:cols w:space="720"/>
          <w:docGrid w:linePitch="360"/>
        </w:sectPr>
      </w:pPr>
    </w:p>
    <w:p w14:paraId="414440CB" w14:textId="18A69E45" w:rsidR="00274216" w:rsidRPr="00FE0FCC" w:rsidRDefault="00274216" w:rsidP="00BF595D">
      <w:pPr>
        <w:pStyle w:val="Heading3"/>
      </w:pPr>
      <w:r w:rsidRPr="00FE0FCC">
        <w:t>API Precondition</w:t>
      </w:r>
      <w:r w:rsidR="00BF595D">
        <w:t>s</w:t>
      </w:r>
    </w:p>
    <w:p w14:paraId="6C74A8D7" w14:textId="2A387814" w:rsidR="00FE0FCC" w:rsidRDefault="00FE0FCC" w:rsidP="007C3F2C">
      <w:r w:rsidRPr="00FE0FCC">
        <w:t>To fetch the response from the APIs, the Authorization token must exist</w:t>
      </w:r>
      <w:r>
        <w:t>.</w:t>
      </w:r>
    </w:p>
    <w:p w14:paraId="71E5BAD5" w14:textId="05EB0D08" w:rsidR="00054DB2" w:rsidRDefault="00054DB2" w:rsidP="00054DB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625F3EE2" w14:textId="77777777" w:rsidTr="00054DB2">
        <w:trPr>
          <w:trHeight w:val="526"/>
        </w:trPr>
        <w:tc>
          <w:tcPr>
            <w:tcW w:w="1795" w:type="dxa"/>
            <w:shd w:val="clear" w:color="auto" w:fill="D9D9D9" w:themeFill="background1" w:themeFillShade="D9"/>
            <w:vAlign w:val="center"/>
          </w:tcPr>
          <w:p w14:paraId="294D01F6" w14:textId="77777777" w:rsidR="00274216" w:rsidRDefault="00274216" w:rsidP="00370124">
            <w:pPr>
              <w:spacing w:after="0" w:line="240" w:lineRule="auto"/>
            </w:pPr>
            <w:r w:rsidRPr="0387F8AB">
              <w:t>Parameter</w:t>
            </w:r>
          </w:p>
        </w:tc>
        <w:tc>
          <w:tcPr>
            <w:tcW w:w="6203" w:type="dxa"/>
            <w:shd w:val="clear" w:color="auto" w:fill="D9D9D9" w:themeFill="background1" w:themeFillShade="D9"/>
            <w:vAlign w:val="center"/>
          </w:tcPr>
          <w:p w14:paraId="0A510AB2"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6213F759"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33050360" w14:textId="77777777" w:rsidR="00274216" w:rsidRDefault="00274216" w:rsidP="00370124">
            <w:pPr>
              <w:spacing w:after="0" w:line="240" w:lineRule="auto"/>
            </w:pPr>
            <w:r w:rsidRPr="0387F8AB">
              <w:t>Type</w:t>
            </w:r>
          </w:p>
        </w:tc>
      </w:tr>
      <w:tr w:rsidR="00274216" w14:paraId="1DB29B53" w14:textId="77777777" w:rsidTr="00054DB2">
        <w:trPr>
          <w:trHeight w:val="168"/>
        </w:trPr>
        <w:tc>
          <w:tcPr>
            <w:tcW w:w="1795" w:type="dxa"/>
            <w:vAlign w:val="center"/>
          </w:tcPr>
          <w:p w14:paraId="7AFC491A" w14:textId="77777777" w:rsidR="00274216" w:rsidRDefault="00274216" w:rsidP="00370124">
            <w:pPr>
              <w:spacing w:after="0" w:line="240" w:lineRule="auto"/>
            </w:pPr>
            <w:r w:rsidRPr="0387F8AB">
              <w:t>Authorization</w:t>
            </w:r>
          </w:p>
        </w:tc>
        <w:tc>
          <w:tcPr>
            <w:tcW w:w="6203" w:type="dxa"/>
            <w:vAlign w:val="center"/>
          </w:tcPr>
          <w:p w14:paraId="3B8D64F4" w14:textId="77777777" w:rsidR="00274216" w:rsidRDefault="00274216" w:rsidP="00370124">
            <w:pPr>
              <w:spacing w:after="0" w:line="240" w:lineRule="auto"/>
            </w:pPr>
            <w:r w:rsidRPr="0387F8AB">
              <w:t>Token acquired from Azure AD based on the user credentials for further API calls.</w:t>
            </w:r>
          </w:p>
        </w:tc>
        <w:tc>
          <w:tcPr>
            <w:tcW w:w="884" w:type="dxa"/>
            <w:vAlign w:val="center"/>
          </w:tcPr>
          <w:p w14:paraId="3A66BDE2" w14:textId="77777777" w:rsidR="00274216" w:rsidRDefault="00274216" w:rsidP="00370124">
            <w:pPr>
              <w:spacing w:after="0" w:line="240" w:lineRule="auto"/>
            </w:pPr>
            <w:r w:rsidRPr="0387F8AB">
              <w:t>M</w:t>
            </w:r>
          </w:p>
        </w:tc>
        <w:tc>
          <w:tcPr>
            <w:tcW w:w="1324" w:type="dxa"/>
            <w:vAlign w:val="center"/>
          </w:tcPr>
          <w:p w14:paraId="128F4765" w14:textId="77777777" w:rsidR="00274216" w:rsidRDefault="00274216" w:rsidP="00370124">
            <w:pPr>
              <w:spacing w:after="0" w:line="240" w:lineRule="auto"/>
            </w:pPr>
            <w:r w:rsidRPr="0387F8AB">
              <w:t>String</w:t>
            </w:r>
          </w:p>
        </w:tc>
      </w:tr>
      <w:tr w:rsidR="00274216" w14:paraId="71285B1C" w14:textId="77777777" w:rsidTr="00054DB2">
        <w:trPr>
          <w:trHeight w:val="78"/>
        </w:trPr>
        <w:tc>
          <w:tcPr>
            <w:tcW w:w="1795" w:type="dxa"/>
            <w:vAlign w:val="center"/>
          </w:tcPr>
          <w:p w14:paraId="67FD8A61" w14:textId="77777777" w:rsidR="00274216" w:rsidRDefault="00274216" w:rsidP="00370124">
            <w:pPr>
              <w:spacing w:after="0" w:line="240" w:lineRule="auto"/>
            </w:pPr>
            <w:r w:rsidRPr="0387F8AB">
              <w:t>Content-Type</w:t>
            </w:r>
          </w:p>
        </w:tc>
        <w:tc>
          <w:tcPr>
            <w:tcW w:w="6203" w:type="dxa"/>
            <w:vAlign w:val="center"/>
          </w:tcPr>
          <w:p w14:paraId="04B2932B" w14:textId="77777777" w:rsidR="00274216" w:rsidRDefault="00274216" w:rsidP="00370124">
            <w:pPr>
              <w:spacing w:after="0" w:line="240" w:lineRule="auto"/>
            </w:pPr>
            <w:r>
              <w:t>Type</w:t>
            </w:r>
            <w:r w:rsidRPr="0387F8AB">
              <w:t xml:space="preserve"> of content. E.g.- application/json</w:t>
            </w:r>
          </w:p>
        </w:tc>
        <w:tc>
          <w:tcPr>
            <w:tcW w:w="884" w:type="dxa"/>
            <w:vAlign w:val="center"/>
          </w:tcPr>
          <w:p w14:paraId="51C489A0" w14:textId="77777777" w:rsidR="00274216" w:rsidRDefault="00274216" w:rsidP="00370124">
            <w:pPr>
              <w:spacing w:after="0" w:line="240" w:lineRule="auto"/>
            </w:pPr>
            <w:r w:rsidRPr="0387F8AB">
              <w:t>M</w:t>
            </w:r>
          </w:p>
        </w:tc>
        <w:tc>
          <w:tcPr>
            <w:tcW w:w="1324" w:type="dxa"/>
            <w:vAlign w:val="center"/>
          </w:tcPr>
          <w:p w14:paraId="7BE09105" w14:textId="77777777" w:rsidR="00274216" w:rsidRDefault="00274216" w:rsidP="00370124">
            <w:pPr>
              <w:spacing w:after="0" w:line="240" w:lineRule="auto"/>
            </w:pPr>
            <w:r w:rsidRPr="0387F8AB">
              <w:t>String</w:t>
            </w:r>
          </w:p>
        </w:tc>
      </w:tr>
    </w:tbl>
    <w:p w14:paraId="42848448" w14:textId="77777777" w:rsidR="00054DB2" w:rsidRDefault="00054DB2"/>
    <w:p w14:paraId="7F52D0A0" w14:textId="00BF818E" w:rsidR="00054DB2" w:rsidRDefault="00054DB2" w:rsidP="00054DB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5E9A7888" w14:textId="77777777" w:rsidTr="00054DB2">
        <w:trPr>
          <w:trHeight w:val="360"/>
        </w:trPr>
        <w:tc>
          <w:tcPr>
            <w:tcW w:w="1795" w:type="dxa"/>
            <w:shd w:val="clear" w:color="auto" w:fill="D9D9D9" w:themeFill="background1" w:themeFillShade="D9"/>
            <w:vAlign w:val="center"/>
          </w:tcPr>
          <w:p w14:paraId="2406441C" w14:textId="77777777" w:rsidR="00274216" w:rsidRDefault="00274216" w:rsidP="00370124">
            <w:pPr>
              <w:spacing w:after="0" w:line="240" w:lineRule="auto"/>
            </w:pPr>
            <w:r>
              <w:t>P</w:t>
            </w:r>
            <w:r w:rsidRPr="0387F8AB">
              <w:t>arameter</w:t>
            </w:r>
          </w:p>
        </w:tc>
        <w:tc>
          <w:tcPr>
            <w:tcW w:w="6203" w:type="dxa"/>
            <w:shd w:val="clear" w:color="auto" w:fill="D9D9D9" w:themeFill="background1" w:themeFillShade="D9"/>
            <w:vAlign w:val="center"/>
          </w:tcPr>
          <w:p w14:paraId="1F6FAB7C"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1A127F34"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52A6A87C" w14:textId="77777777" w:rsidR="00274216" w:rsidRDefault="00274216" w:rsidP="00370124">
            <w:pPr>
              <w:spacing w:after="0" w:line="240" w:lineRule="auto"/>
            </w:pPr>
            <w:r w:rsidRPr="0387F8AB">
              <w:t>Type</w:t>
            </w:r>
          </w:p>
        </w:tc>
      </w:tr>
      <w:tr w:rsidR="00274216" w14:paraId="0BBE791A" w14:textId="77777777" w:rsidTr="00054DB2">
        <w:trPr>
          <w:trHeight w:val="255"/>
        </w:trPr>
        <w:tc>
          <w:tcPr>
            <w:tcW w:w="1795" w:type="dxa"/>
            <w:vAlign w:val="center"/>
          </w:tcPr>
          <w:p w14:paraId="670EF14A" w14:textId="77777777" w:rsidR="00274216" w:rsidRPr="00DE3598" w:rsidRDefault="00274216" w:rsidP="00370124">
            <w:pPr>
              <w:spacing w:after="0" w:line="240" w:lineRule="auto"/>
            </w:pPr>
            <w:r w:rsidRPr="000E029E">
              <w:t>Cursor</w:t>
            </w:r>
          </w:p>
        </w:tc>
        <w:tc>
          <w:tcPr>
            <w:tcW w:w="6203" w:type="dxa"/>
            <w:vAlign w:val="center"/>
          </w:tcPr>
          <w:p w14:paraId="434B95B3" w14:textId="32617870" w:rsidR="00274216" w:rsidRPr="0387F8AB" w:rsidRDefault="00274216" w:rsidP="00370124">
            <w:pPr>
              <w:spacing w:after="0" w:line="240" w:lineRule="auto"/>
            </w:pPr>
            <w:r>
              <w:t>Cursor value generated to point next set of information which needs to fetch on load more request from UI.</w:t>
            </w:r>
          </w:p>
        </w:tc>
        <w:tc>
          <w:tcPr>
            <w:tcW w:w="884" w:type="dxa"/>
            <w:vAlign w:val="center"/>
          </w:tcPr>
          <w:p w14:paraId="45BACA7F" w14:textId="77777777" w:rsidR="00274216" w:rsidRPr="0387F8AB" w:rsidRDefault="00274216" w:rsidP="00370124">
            <w:pPr>
              <w:spacing w:after="0" w:line="240" w:lineRule="auto"/>
            </w:pPr>
            <w:r>
              <w:t>O</w:t>
            </w:r>
          </w:p>
        </w:tc>
        <w:tc>
          <w:tcPr>
            <w:tcW w:w="1324" w:type="dxa"/>
            <w:vAlign w:val="center"/>
          </w:tcPr>
          <w:p w14:paraId="29F73524" w14:textId="77777777" w:rsidR="00274216" w:rsidRPr="0387F8AB" w:rsidRDefault="00274216" w:rsidP="00370124">
            <w:pPr>
              <w:spacing w:after="0" w:line="240" w:lineRule="auto"/>
            </w:pPr>
            <w:r>
              <w:t>String</w:t>
            </w:r>
          </w:p>
        </w:tc>
      </w:tr>
      <w:tr w:rsidR="00274216" w14:paraId="03092D15" w14:textId="77777777" w:rsidTr="00054DB2">
        <w:trPr>
          <w:trHeight w:val="255"/>
        </w:trPr>
        <w:tc>
          <w:tcPr>
            <w:tcW w:w="1795" w:type="dxa"/>
            <w:vAlign w:val="center"/>
          </w:tcPr>
          <w:p w14:paraId="253897D0" w14:textId="77777777" w:rsidR="00274216" w:rsidRPr="000E029E" w:rsidRDefault="00274216" w:rsidP="00370124">
            <w:pPr>
              <w:spacing w:after="0" w:line="240" w:lineRule="auto"/>
            </w:pPr>
            <w:r w:rsidRPr="000E029E">
              <w:t>Limit</w:t>
            </w:r>
          </w:p>
        </w:tc>
        <w:tc>
          <w:tcPr>
            <w:tcW w:w="6203" w:type="dxa"/>
            <w:vAlign w:val="center"/>
          </w:tcPr>
          <w:p w14:paraId="0724D757" w14:textId="77777777" w:rsidR="00274216" w:rsidRDefault="00274216" w:rsidP="00370124">
            <w:pPr>
              <w:spacing w:after="0" w:line="240" w:lineRule="auto"/>
            </w:pPr>
            <w:r>
              <w:t>The limit is a number to fetch assets.</w:t>
            </w:r>
          </w:p>
        </w:tc>
        <w:tc>
          <w:tcPr>
            <w:tcW w:w="884" w:type="dxa"/>
            <w:vAlign w:val="center"/>
          </w:tcPr>
          <w:p w14:paraId="2B65D0BD" w14:textId="77777777" w:rsidR="00274216" w:rsidRPr="0387F8AB" w:rsidRDefault="00274216" w:rsidP="00370124">
            <w:pPr>
              <w:spacing w:after="0" w:line="240" w:lineRule="auto"/>
            </w:pPr>
            <w:r>
              <w:t>O</w:t>
            </w:r>
          </w:p>
        </w:tc>
        <w:tc>
          <w:tcPr>
            <w:tcW w:w="1324" w:type="dxa"/>
            <w:vAlign w:val="center"/>
          </w:tcPr>
          <w:p w14:paraId="7C05BBF9" w14:textId="77777777" w:rsidR="00274216" w:rsidRPr="0387F8AB" w:rsidRDefault="00274216" w:rsidP="00370124">
            <w:pPr>
              <w:spacing w:after="0" w:line="240" w:lineRule="auto"/>
            </w:pPr>
            <w:r>
              <w:t>String</w:t>
            </w:r>
          </w:p>
        </w:tc>
      </w:tr>
    </w:tbl>
    <w:p w14:paraId="12132838" w14:textId="77777777" w:rsidR="00274216" w:rsidRDefault="00274216" w:rsidP="00274216"/>
    <w:p w14:paraId="7D32CF49" w14:textId="08944327" w:rsidR="00054DB2" w:rsidRDefault="00054DB2" w:rsidP="00054DB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0B387407" w14:textId="77777777" w:rsidTr="00054DB2">
        <w:trPr>
          <w:trHeight w:val="450"/>
        </w:trPr>
        <w:tc>
          <w:tcPr>
            <w:tcW w:w="2377" w:type="dxa"/>
            <w:shd w:val="clear" w:color="auto" w:fill="D9D9D9" w:themeFill="background1" w:themeFillShade="D9"/>
            <w:vAlign w:val="center"/>
            <w:hideMark/>
          </w:tcPr>
          <w:p w14:paraId="49673DBE" w14:textId="77777777" w:rsidR="00BE1E5F" w:rsidRDefault="00BE1E5F">
            <w:pPr>
              <w:spacing w:after="0" w:line="240" w:lineRule="auto"/>
            </w:pPr>
            <w:r>
              <w:t>Parameter</w:t>
            </w:r>
          </w:p>
        </w:tc>
        <w:tc>
          <w:tcPr>
            <w:tcW w:w="6415" w:type="dxa"/>
            <w:shd w:val="clear" w:color="auto" w:fill="D9D9D9" w:themeFill="background1" w:themeFillShade="D9"/>
            <w:vAlign w:val="center"/>
            <w:hideMark/>
          </w:tcPr>
          <w:p w14:paraId="18B88874" w14:textId="77777777" w:rsidR="00BE1E5F" w:rsidRDefault="00BE1E5F">
            <w:pPr>
              <w:spacing w:after="0" w:line="240" w:lineRule="auto"/>
            </w:pPr>
            <w:r>
              <w:t>Description</w:t>
            </w:r>
          </w:p>
        </w:tc>
        <w:tc>
          <w:tcPr>
            <w:tcW w:w="1414" w:type="dxa"/>
            <w:shd w:val="clear" w:color="auto" w:fill="D9D9D9" w:themeFill="background1" w:themeFillShade="D9"/>
            <w:vAlign w:val="center"/>
            <w:hideMark/>
          </w:tcPr>
          <w:p w14:paraId="7A57893A" w14:textId="77777777" w:rsidR="00BE1E5F" w:rsidRDefault="00BE1E5F">
            <w:pPr>
              <w:spacing w:after="0" w:line="240" w:lineRule="auto"/>
            </w:pPr>
            <w:r>
              <w:t>Type</w:t>
            </w:r>
          </w:p>
        </w:tc>
      </w:tr>
      <w:tr w:rsidR="00BE1E5F" w14:paraId="39361AFB" w14:textId="77777777" w:rsidTr="00054DB2">
        <w:trPr>
          <w:trHeight w:val="315"/>
        </w:trPr>
        <w:tc>
          <w:tcPr>
            <w:tcW w:w="2377" w:type="dxa"/>
            <w:vAlign w:val="center"/>
            <w:hideMark/>
          </w:tcPr>
          <w:p w14:paraId="0FC7F10F" w14:textId="77777777" w:rsidR="00BE1E5F" w:rsidRDefault="00BE1E5F">
            <w:pPr>
              <w:spacing w:after="0" w:line="240" w:lineRule="auto"/>
            </w:pPr>
            <w:r>
              <w:t>Server</w:t>
            </w:r>
          </w:p>
        </w:tc>
        <w:tc>
          <w:tcPr>
            <w:tcW w:w="6415" w:type="dxa"/>
            <w:vAlign w:val="center"/>
            <w:hideMark/>
          </w:tcPr>
          <w:p w14:paraId="04778EFD" w14:textId="77777777" w:rsidR="00BE1E5F" w:rsidRDefault="00BE1E5F">
            <w:pPr>
              <w:spacing w:after="0" w:line="240" w:lineRule="auto"/>
            </w:pPr>
            <w:r>
              <w:t xml:space="preserve">Contains information about how the server handles </w:t>
            </w:r>
            <w:bookmarkStart w:id="37" w:name="_Int_CUBkMQex"/>
            <w:r>
              <w:t>request</w:t>
            </w:r>
            <w:bookmarkEnd w:id="37"/>
            <w:r>
              <w:t>s [e.g., Werkzeug/2.1.2 Python/3.9.7]</w:t>
            </w:r>
          </w:p>
        </w:tc>
        <w:tc>
          <w:tcPr>
            <w:tcW w:w="1414" w:type="dxa"/>
            <w:vAlign w:val="center"/>
            <w:hideMark/>
          </w:tcPr>
          <w:p w14:paraId="79B53EC6" w14:textId="77777777" w:rsidR="00BE1E5F" w:rsidRDefault="00BE1E5F">
            <w:pPr>
              <w:spacing w:after="0" w:line="240" w:lineRule="auto"/>
            </w:pPr>
            <w:r>
              <w:t>String</w:t>
            </w:r>
          </w:p>
        </w:tc>
      </w:tr>
      <w:tr w:rsidR="00BE1E5F" w14:paraId="2F795596" w14:textId="77777777" w:rsidTr="00054DB2">
        <w:trPr>
          <w:trHeight w:val="315"/>
        </w:trPr>
        <w:tc>
          <w:tcPr>
            <w:tcW w:w="2377" w:type="dxa"/>
            <w:vAlign w:val="center"/>
            <w:hideMark/>
          </w:tcPr>
          <w:p w14:paraId="6BB5DC22" w14:textId="77777777" w:rsidR="00BE1E5F" w:rsidRDefault="00BE1E5F">
            <w:pPr>
              <w:spacing w:after="0" w:line="240" w:lineRule="auto"/>
            </w:pPr>
            <w:r>
              <w:t>Content-Type</w:t>
            </w:r>
          </w:p>
        </w:tc>
        <w:tc>
          <w:tcPr>
            <w:tcW w:w="6415" w:type="dxa"/>
            <w:vAlign w:val="center"/>
            <w:hideMark/>
          </w:tcPr>
          <w:p w14:paraId="3ACAF319" w14:textId="77777777" w:rsidR="00BE1E5F" w:rsidRDefault="00BE1E5F">
            <w:pPr>
              <w:spacing w:after="0" w:line="240" w:lineRule="auto"/>
            </w:pPr>
            <w:r>
              <w:t>Type of the content</w:t>
            </w:r>
          </w:p>
        </w:tc>
        <w:tc>
          <w:tcPr>
            <w:tcW w:w="1414" w:type="dxa"/>
            <w:vAlign w:val="center"/>
            <w:hideMark/>
          </w:tcPr>
          <w:p w14:paraId="16DCCB8B" w14:textId="77777777" w:rsidR="00BE1E5F" w:rsidRDefault="00BE1E5F">
            <w:pPr>
              <w:spacing w:after="0" w:line="240" w:lineRule="auto"/>
            </w:pPr>
            <w:r>
              <w:t>String</w:t>
            </w:r>
          </w:p>
        </w:tc>
      </w:tr>
      <w:tr w:rsidR="00BE1E5F" w14:paraId="6E097C02" w14:textId="77777777" w:rsidTr="00054DB2">
        <w:trPr>
          <w:trHeight w:val="315"/>
        </w:trPr>
        <w:tc>
          <w:tcPr>
            <w:tcW w:w="2377" w:type="dxa"/>
            <w:vAlign w:val="center"/>
            <w:hideMark/>
          </w:tcPr>
          <w:p w14:paraId="5CD516E9" w14:textId="77777777" w:rsidR="00BE1E5F" w:rsidRDefault="00BE1E5F">
            <w:pPr>
              <w:spacing w:after="0" w:line="240" w:lineRule="auto"/>
            </w:pPr>
            <w:r>
              <w:t>Date</w:t>
            </w:r>
          </w:p>
        </w:tc>
        <w:tc>
          <w:tcPr>
            <w:tcW w:w="6415" w:type="dxa"/>
            <w:vAlign w:val="center"/>
            <w:hideMark/>
          </w:tcPr>
          <w:p w14:paraId="75DCC40E" w14:textId="77777777" w:rsidR="00BE1E5F" w:rsidRDefault="00BE1E5F">
            <w:pPr>
              <w:spacing w:after="0" w:line="240" w:lineRule="auto"/>
            </w:pPr>
            <w:r>
              <w:t>Date of operation execution e.g. - [Tue, 17 May 2022 06:30:16 GMT]</w:t>
            </w:r>
          </w:p>
        </w:tc>
        <w:tc>
          <w:tcPr>
            <w:tcW w:w="1414" w:type="dxa"/>
            <w:vAlign w:val="center"/>
            <w:hideMark/>
          </w:tcPr>
          <w:p w14:paraId="315A3E01" w14:textId="77777777" w:rsidR="00BE1E5F" w:rsidRDefault="00BE1E5F">
            <w:pPr>
              <w:spacing w:after="0" w:line="240" w:lineRule="auto"/>
            </w:pPr>
            <w:r>
              <w:t>Datetime</w:t>
            </w:r>
          </w:p>
        </w:tc>
      </w:tr>
      <w:tr w:rsidR="00BE1E5F" w14:paraId="62B7149E" w14:textId="77777777" w:rsidTr="00054DB2">
        <w:trPr>
          <w:trHeight w:val="315"/>
        </w:trPr>
        <w:tc>
          <w:tcPr>
            <w:tcW w:w="2377" w:type="dxa"/>
            <w:vAlign w:val="center"/>
            <w:hideMark/>
          </w:tcPr>
          <w:p w14:paraId="7CE75C26" w14:textId="77777777" w:rsidR="00BE1E5F" w:rsidRDefault="00BE1E5F">
            <w:pPr>
              <w:spacing w:after="0" w:line="240" w:lineRule="auto"/>
            </w:pPr>
            <w:r>
              <w:t>Content-Length</w:t>
            </w:r>
          </w:p>
        </w:tc>
        <w:tc>
          <w:tcPr>
            <w:tcW w:w="6415" w:type="dxa"/>
            <w:vAlign w:val="center"/>
            <w:hideMark/>
          </w:tcPr>
          <w:p w14:paraId="52C70EB9" w14:textId="77777777" w:rsidR="00BE1E5F" w:rsidRDefault="00BE1E5F">
            <w:pPr>
              <w:spacing w:after="0" w:line="240" w:lineRule="auto"/>
            </w:pPr>
            <w:r>
              <w:t>Length of the content</w:t>
            </w:r>
          </w:p>
        </w:tc>
        <w:tc>
          <w:tcPr>
            <w:tcW w:w="1414" w:type="dxa"/>
            <w:vAlign w:val="center"/>
            <w:hideMark/>
          </w:tcPr>
          <w:p w14:paraId="398C9EDB" w14:textId="77777777" w:rsidR="00BE1E5F" w:rsidRDefault="00BE1E5F">
            <w:pPr>
              <w:spacing w:after="0" w:line="240" w:lineRule="auto"/>
            </w:pPr>
            <w:r>
              <w:t>Bytes</w:t>
            </w:r>
          </w:p>
        </w:tc>
      </w:tr>
      <w:tr w:rsidR="00BE1E5F" w14:paraId="6C8DB9E9" w14:textId="77777777" w:rsidTr="00054DB2">
        <w:trPr>
          <w:trHeight w:val="315"/>
        </w:trPr>
        <w:tc>
          <w:tcPr>
            <w:tcW w:w="2377" w:type="dxa"/>
            <w:vAlign w:val="center"/>
            <w:hideMark/>
          </w:tcPr>
          <w:p w14:paraId="249EE22B" w14:textId="77777777" w:rsidR="00BE1E5F" w:rsidRDefault="00BE1E5F">
            <w:pPr>
              <w:spacing w:after="0" w:line="240" w:lineRule="auto"/>
            </w:pPr>
            <w:r>
              <w:t>Connection</w:t>
            </w:r>
          </w:p>
        </w:tc>
        <w:tc>
          <w:tcPr>
            <w:tcW w:w="6415" w:type="dxa"/>
            <w:vAlign w:val="center"/>
            <w:hideMark/>
          </w:tcPr>
          <w:p w14:paraId="7E574D41" w14:textId="77777777" w:rsidR="00BE1E5F" w:rsidRDefault="00BE1E5F">
            <w:pPr>
              <w:spacing w:after="0" w:line="240" w:lineRule="auto"/>
            </w:pPr>
            <w:r>
              <w:t>A general header specifying whether the current network connection stays open once the current transaction finishes.</w:t>
            </w:r>
          </w:p>
        </w:tc>
        <w:tc>
          <w:tcPr>
            <w:tcW w:w="1414" w:type="dxa"/>
            <w:vAlign w:val="center"/>
            <w:hideMark/>
          </w:tcPr>
          <w:p w14:paraId="763BBB4F" w14:textId="77777777" w:rsidR="00BE1E5F" w:rsidRDefault="00BE1E5F">
            <w:pPr>
              <w:spacing w:after="0" w:line="240" w:lineRule="auto"/>
            </w:pPr>
            <w:r>
              <w:t>String</w:t>
            </w:r>
          </w:p>
        </w:tc>
      </w:tr>
    </w:tbl>
    <w:p w14:paraId="66A7A79D" w14:textId="77777777" w:rsidR="00054DB2" w:rsidRDefault="00054DB2"/>
    <w:p w14:paraId="5710DC5B" w14:textId="2917E5A2" w:rsidR="00054DB2" w:rsidRDefault="00054DB2" w:rsidP="00054DB2">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1A15E14D" w14:textId="77777777" w:rsidTr="00054DB2">
        <w:trPr>
          <w:trHeight w:val="315"/>
        </w:trPr>
        <w:tc>
          <w:tcPr>
            <w:tcW w:w="2377" w:type="dxa"/>
            <w:shd w:val="clear" w:color="auto" w:fill="E7E6E6" w:themeFill="background2"/>
            <w:vAlign w:val="center"/>
            <w:hideMark/>
          </w:tcPr>
          <w:p w14:paraId="078ABA6F" w14:textId="77777777" w:rsidR="00BE1E5F" w:rsidRDefault="00BE1E5F">
            <w:pPr>
              <w:spacing w:after="0" w:line="240" w:lineRule="auto"/>
              <w:rPr>
                <w:b/>
                <w:bCs/>
              </w:rPr>
            </w:pPr>
            <w:r>
              <w:t>Parameter</w:t>
            </w:r>
          </w:p>
        </w:tc>
        <w:tc>
          <w:tcPr>
            <w:tcW w:w="6415" w:type="dxa"/>
            <w:shd w:val="clear" w:color="auto" w:fill="E7E6E6" w:themeFill="background2"/>
            <w:vAlign w:val="center"/>
            <w:hideMark/>
          </w:tcPr>
          <w:p w14:paraId="701EF07D" w14:textId="77777777" w:rsidR="00BE1E5F" w:rsidRDefault="00BE1E5F">
            <w:pPr>
              <w:spacing w:after="0" w:line="240" w:lineRule="auto"/>
            </w:pPr>
            <w:r>
              <w:t>Description</w:t>
            </w:r>
          </w:p>
        </w:tc>
        <w:tc>
          <w:tcPr>
            <w:tcW w:w="1414" w:type="dxa"/>
            <w:shd w:val="clear" w:color="auto" w:fill="E7E6E6" w:themeFill="background2"/>
            <w:vAlign w:val="center"/>
            <w:hideMark/>
          </w:tcPr>
          <w:p w14:paraId="6DFCE624" w14:textId="77777777" w:rsidR="00BE1E5F" w:rsidRDefault="00BE1E5F">
            <w:pPr>
              <w:spacing w:after="0" w:line="240" w:lineRule="auto"/>
            </w:pPr>
            <w:r>
              <w:t>Type</w:t>
            </w:r>
          </w:p>
        </w:tc>
      </w:tr>
      <w:tr w:rsidR="00BE1E5F" w14:paraId="5AA44C1F" w14:textId="77777777" w:rsidTr="00054DB2">
        <w:trPr>
          <w:trHeight w:val="315"/>
        </w:trPr>
        <w:tc>
          <w:tcPr>
            <w:tcW w:w="2377" w:type="dxa"/>
            <w:hideMark/>
          </w:tcPr>
          <w:p w14:paraId="547101F1" w14:textId="77777777" w:rsidR="00BE1E5F" w:rsidRDefault="00BE1E5F">
            <w:pPr>
              <w:spacing w:after="0" w:line="240" w:lineRule="auto"/>
              <w:rPr>
                <w:highlight w:val="lightGray"/>
              </w:rPr>
            </w:pPr>
            <w:r>
              <w:t>AssetName</w:t>
            </w:r>
          </w:p>
        </w:tc>
        <w:tc>
          <w:tcPr>
            <w:tcW w:w="6415" w:type="dxa"/>
            <w:hideMark/>
          </w:tcPr>
          <w:p w14:paraId="0E645285" w14:textId="77777777" w:rsidR="00BE1E5F" w:rsidRDefault="00BE1E5F">
            <w:pPr>
              <w:spacing w:after="0" w:line="240" w:lineRule="auto"/>
              <w:rPr>
                <w:highlight w:val="lightGray"/>
              </w:rPr>
            </w:pPr>
            <w:r>
              <w:t>Name of asset</w:t>
            </w:r>
          </w:p>
        </w:tc>
        <w:tc>
          <w:tcPr>
            <w:tcW w:w="1414" w:type="dxa"/>
            <w:hideMark/>
          </w:tcPr>
          <w:p w14:paraId="39BE753C" w14:textId="77777777" w:rsidR="00BE1E5F" w:rsidRDefault="00BE1E5F">
            <w:pPr>
              <w:spacing w:after="0" w:line="240" w:lineRule="auto"/>
              <w:rPr>
                <w:highlight w:val="lightGray"/>
              </w:rPr>
            </w:pPr>
            <w:r>
              <w:t>String</w:t>
            </w:r>
          </w:p>
        </w:tc>
      </w:tr>
      <w:tr w:rsidR="00BE1E5F" w14:paraId="1B2381E5" w14:textId="77777777" w:rsidTr="00054DB2">
        <w:trPr>
          <w:trHeight w:val="315"/>
        </w:trPr>
        <w:tc>
          <w:tcPr>
            <w:tcW w:w="2377" w:type="dxa"/>
            <w:hideMark/>
          </w:tcPr>
          <w:p w14:paraId="6C092C7B" w14:textId="77777777" w:rsidR="00BE1E5F" w:rsidRDefault="00BE1E5F">
            <w:pPr>
              <w:spacing w:after="0" w:line="240" w:lineRule="auto"/>
            </w:pPr>
            <w:r>
              <w:t>AssetExternalId</w:t>
            </w:r>
          </w:p>
        </w:tc>
        <w:tc>
          <w:tcPr>
            <w:tcW w:w="6415" w:type="dxa"/>
            <w:hideMark/>
          </w:tcPr>
          <w:p w14:paraId="36FC681D" w14:textId="77777777" w:rsidR="00BE1E5F" w:rsidRDefault="00BE1E5F">
            <w:pPr>
              <w:spacing w:after="0" w:line="240" w:lineRule="auto"/>
            </w:pPr>
            <w:r>
              <w:t>The external ID of the asset</w:t>
            </w:r>
          </w:p>
        </w:tc>
        <w:tc>
          <w:tcPr>
            <w:tcW w:w="1414" w:type="dxa"/>
            <w:hideMark/>
          </w:tcPr>
          <w:p w14:paraId="0C32FD13" w14:textId="77777777" w:rsidR="00BE1E5F" w:rsidRDefault="00BE1E5F">
            <w:pPr>
              <w:spacing w:after="0" w:line="240" w:lineRule="auto"/>
            </w:pPr>
            <w:r>
              <w:t>String</w:t>
            </w:r>
          </w:p>
        </w:tc>
      </w:tr>
      <w:tr w:rsidR="00BE1E5F" w14:paraId="1B25531A" w14:textId="77777777" w:rsidTr="00054DB2">
        <w:trPr>
          <w:trHeight w:val="315"/>
        </w:trPr>
        <w:tc>
          <w:tcPr>
            <w:tcW w:w="2377" w:type="dxa"/>
            <w:hideMark/>
          </w:tcPr>
          <w:p w14:paraId="2B06812F" w14:textId="77777777" w:rsidR="00BE1E5F" w:rsidRDefault="00BE1E5F">
            <w:pPr>
              <w:spacing w:after="0" w:line="240" w:lineRule="auto"/>
            </w:pPr>
            <w:r>
              <w:t>AssetChildrenCount</w:t>
            </w:r>
          </w:p>
        </w:tc>
        <w:tc>
          <w:tcPr>
            <w:tcW w:w="6415" w:type="dxa"/>
            <w:hideMark/>
          </w:tcPr>
          <w:p w14:paraId="3396BF84" w14:textId="77777777" w:rsidR="00BE1E5F" w:rsidRDefault="00BE1E5F">
            <w:pPr>
              <w:spacing w:after="0" w:line="240" w:lineRule="auto"/>
            </w:pPr>
            <w:r>
              <w:t xml:space="preserve"> Count of direct children present in the asset</w:t>
            </w:r>
          </w:p>
        </w:tc>
        <w:tc>
          <w:tcPr>
            <w:tcW w:w="1414" w:type="dxa"/>
            <w:hideMark/>
          </w:tcPr>
          <w:p w14:paraId="393E03D2" w14:textId="77777777" w:rsidR="00BE1E5F" w:rsidRDefault="00BE1E5F">
            <w:pPr>
              <w:spacing w:after="0" w:line="240" w:lineRule="auto"/>
            </w:pPr>
            <w:r>
              <w:t>String</w:t>
            </w:r>
          </w:p>
        </w:tc>
      </w:tr>
      <w:tr w:rsidR="00BE1E5F" w14:paraId="07142A29" w14:textId="77777777" w:rsidTr="00054DB2">
        <w:trPr>
          <w:trHeight w:val="315"/>
        </w:trPr>
        <w:tc>
          <w:tcPr>
            <w:tcW w:w="2377" w:type="dxa"/>
            <w:hideMark/>
          </w:tcPr>
          <w:p w14:paraId="01F1CEB0" w14:textId="77777777" w:rsidR="00BE1E5F" w:rsidRDefault="00BE1E5F">
            <w:pPr>
              <w:spacing w:after="0" w:line="240" w:lineRule="auto"/>
            </w:pPr>
            <w:r>
              <w:t>AssetType</w:t>
            </w:r>
          </w:p>
        </w:tc>
        <w:tc>
          <w:tcPr>
            <w:tcW w:w="6415" w:type="dxa"/>
            <w:hideMark/>
          </w:tcPr>
          <w:p w14:paraId="3492D8EE" w14:textId="77777777" w:rsidR="00BE1E5F" w:rsidRDefault="00BE1E5F">
            <w:pPr>
              <w:spacing w:after="0" w:line="240" w:lineRule="auto"/>
            </w:pPr>
            <w:r>
              <w:t>This information is fetched from metadata which indicates the Type of asset.</w:t>
            </w:r>
          </w:p>
        </w:tc>
        <w:tc>
          <w:tcPr>
            <w:tcW w:w="1414" w:type="dxa"/>
            <w:hideMark/>
          </w:tcPr>
          <w:p w14:paraId="0098F5A3" w14:textId="77777777" w:rsidR="00BE1E5F" w:rsidRDefault="00BE1E5F">
            <w:pPr>
              <w:spacing w:after="0" w:line="240" w:lineRule="auto"/>
            </w:pPr>
            <w:r>
              <w:t>String</w:t>
            </w:r>
          </w:p>
        </w:tc>
      </w:tr>
      <w:tr w:rsidR="00DA0540" w14:paraId="30445180" w14:textId="77777777" w:rsidTr="00054DB2">
        <w:trPr>
          <w:trHeight w:val="315"/>
        </w:trPr>
        <w:tc>
          <w:tcPr>
            <w:tcW w:w="2377" w:type="dxa"/>
          </w:tcPr>
          <w:p w14:paraId="6CC81133" w14:textId="5E7FD829" w:rsidR="00DA0540" w:rsidRDefault="00DA0540">
            <w:pPr>
              <w:spacing w:after="0" w:line="240" w:lineRule="auto"/>
            </w:pPr>
            <w:r>
              <w:t>PlantId</w:t>
            </w:r>
          </w:p>
        </w:tc>
        <w:tc>
          <w:tcPr>
            <w:tcW w:w="6415" w:type="dxa"/>
          </w:tcPr>
          <w:p w14:paraId="5248C571" w14:textId="76A27741" w:rsidR="00DA0540" w:rsidRDefault="00DA0540">
            <w:pPr>
              <w:spacing w:after="0" w:line="240" w:lineRule="auto"/>
            </w:pPr>
            <w:r>
              <w:t>The external ID of the Plant asset</w:t>
            </w:r>
          </w:p>
        </w:tc>
        <w:tc>
          <w:tcPr>
            <w:tcW w:w="1414" w:type="dxa"/>
          </w:tcPr>
          <w:p w14:paraId="4CCB59E4" w14:textId="6CD0502D" w:rsidR="00DA0540" w:rsidRDefault="00DA0540">
            <w:pPr>
              <w:spacing w:after="0" w:line="240" w:lineRule="auto"/>
            </w:pPr>
            <w:r>
              <w:t>String</w:t>
            </w:r>
          </w:p>
        </w:tc>
      </w:tr>
      <w:tr w:rsidR="00BE1E5F" w14:paraId="12B7A731" w14:textId="77777777" w:rsidTr="00054DB2">
        <w:trPr>
          <w:trHeight w:val="315"/>
        </w:trPr>
        <w:tc>
          <w:tcPr>
            <w:tcW w:w="2377" w:type="dxa"/>
            <w:hideMark/>
          </w:tcPr>
          <w:p w14:paraId="2BA2265D" w14:textId="77777777" w:rsidR="00BE1E5F" w:rsidRDefault="00BE1E5F">
            <w:pPr>
              <w:spacing w:after="0" w:line="240" w:lineRule="auto"/>
            </w:pPr>
            <w:r>
              <w:t>nextCursor</w:t>
            </w:r>
          </w:p>
        </w:tc>
        <w:tc>
          <w:tcPr>
            <w:tcW w:w="6415" w:type="dxa"/>
          </w:tcPr>
          <w:p w14:paraId="06A676FF"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 w:val="21"/>
                <w:szCs w:val="21"/>
              </w:rPr>
              <w:t>Cursor for paging through results.</w:t>
            </w:r>
          </w:p>
          <w:p w14:paraId="3B2FCF1E"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Cs w:val="20"/>
              </w:rPr>
              <w:t>Example: </w:t>
            </w:r>
            <w:r>
              <w:t>nextCursor</w:t>
            </w:r>
            <w:r>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p w14:paraId="3429961E" w14:textId="77777777" w:rsidR="00BE1E5F" w:rsidRDefault="00BE1E5F">
            <w:pPr>
              <w:spacing w:after="0" w:line="240" w:lineRule="auto"/>
            </w:pPr>
          </w:p>
        </w:tc>
        <w:tc>
          <w:tcPr>
            <w:tcW w:w="1414" w:type="dxa"/>
            <w:hideMark/>
          </w:tcPr>
          <w:p w14:paraId="3A70C162" w14:textId="77777777" w:rsidR="00BE1E5F" w:rsidRDefault="00BE1E5F">
            <w:pPr>
              <w:spacing w:after="0" w:line="240" w:lineRule="auto"/>
            </w:pPr>
            <w:r>
              <w:t>String</w:t>
            </w:r>
          </w:p>
        </w:tc>
      </w:tr>
    </w:tbl>
    <w:p w14:paraId="5155DAD9" w14:textId="548D3362" w:rsidR="00FE0FCC" w:rsidRPr="00FE0FCC" w:rsidRDefault="00BE1E5F" w:rsidP="00274216">
      <w:pPr>
        <w:rPr>
          <w:sz w:val="4"/>
          <w:szCs w:val="6"/>
        </w:rPr>
      </w:pPr>
      <w:r>
        <w:br w:type="column"/>
      </w:r>
    </w:p>
    <w:p w14:paraId="1725A9A3" w14:textId="32C0690A" w:rsidR="005E797D" w:rsidRPr="00054DB2" w:rsidRDefault="00054DB2" w:rsidP="00054DB2">
      <w:pPr>
        <w:pStyle w:val="Heading3"/>
      </w:pPr>
      <w:r>
        <w:t>API Specifications</w:t>
      </w:r>
    </w:p>
    <w:tbl>
      <w:tblPr>
        <w:tblW w:w="5000" w:type="pct"/>
        <w:tblLayout w:type="fixed"/>
        <w:tblLook w:val="04A0" w:firstRow="1" w:lastRow="0" w:firstColumn="1" w:lastColumn="0" w:noHBand="0" w:noVBand="1"/>
      </w:tblPr>
      <w:tblGrid>
        <w:gridCol w:w="2117"/>
        <w:gridCol w:w="8067"/>
      </w:tblGrid>
      <w:tr w:rsidR="005E797D" w14:paraId="5ECB4068"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84E2E26" w14:textId="77777777" w:rsidR="005E797D" w:rsidRDefault="005E797D" w:rsidP="001C452E">
            <w:pPr>
              <w:spacing w:after="0"/>
              <w:jc w:val="left"/>
            </w:pPr>
            <w:r>
              <w:t>PROTOCOL</w:t>
            </w:r>
          </w:p>
        </w:tc>
        <w:tc>
          <w:tcPr>
            <w:tcW w:w="8067" w:type="dxa"/>
            <w:tcBorders>
              <w:top w:val="single" w:sz="8" w:space="0" w:color="auto"/>
              <w:left w:val="single" w:sz="8" w:space="0" w:color="auto"/>
              <w:bottom w:val="single" w:sz="8" w:space="0" w:color="auto"/>
              <w:right w:val="single" w:sz="8" w:space="0" w:color="auto"/>
            </w:tcBorders>
            <w:hideMark/>
          </w:tcPr>
          <w:p w14:paraId="5A4D33DB" w14:textId="77777777" w:rsidR="005E797D" w:rsidRDefault="005E797D" w:rsidP="001C452E">
            <w:pPr>
              <w:spacing w:after="0"/>
              <w:jc w:val="left"/>
            </w:pPr>
            <w:r>
              <w:t xml:space="preserve"> HTTPS</w:t>
            </w:r>
          </w:p>
        </w:tc>
      </w:tr>
      <w:tr w:rsidR="004271AF" w14:paraId="5DAE1532"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35E2AE1" w14:textId="7C451F16" w:rsidR="004271AF" w:rsidRDefault="004271AF" w:rsidP="001C452E">
            <w:pPr>
              <w:spacing w:after="0"/>
              <w:jc w:val="left"/>
            </w:pPr>
            <w:bookmarkStart w:id="38" w:name="_Hlk174090547"/>
            <w:r>
              <w:t xml:space="preserve">PATH </w:t>
            </w:r>
            <w:r w:rsidR="001A2C5F">
              <w:t xml:space="preserve">AOT (Cognite) </w:t>
            </w:r>
            <w:r w:rsidR="00DB75B6">
              <w:t>(Public Exposure)</w:t>
            </w:r>
          </w:p>
        </w:tc>
        <w:tc>
          <w:tcPr>
            <w:tcW w:w="8067" w:type="dxa"/>
            <w:tcBorders>
              <w:top w:val="single" w:sz="8" w:space="0" w:color="auto"/>
              <w:left w:val="single" w:sz="8" w:space="0" w:color="auto"/>
              <w:bottom w:val="single" w:sz="8" w:space="0" w:color="auto"/>
              <w:right w:val="single" w:sz="8" w:space="0" w:color="auto"/>
            </w:tcBorders>
            <w:hideMark/>
          </w:tcPr>
          <w:p w14:paraId="4E9FA5F2" w14:textId="77777777" w:rsidR="004271AF" w:rsidRPr="001C452E" w:rsidRDefault="004271AF" w:rsidP="001C452E">
            <w:pPr>
              <w:spacing w:after="0"/>
              <w:jc w:val="left"/>
              <w:rPr>
                <w:rStyle w:val="Hyperlink"/>
              </w:rPr>
            </w:pPr>
            <w:r w:rsidRPr="001C452E">
              <w:rPr>
                <w:rStyle w:val="Hyperlink"/>
              </w:rPr>
              <w:t xml:space="preserve"> https://apim-mw-aot-dev.azure-api.net/api/oh-module/parentassets</w:t>
            </w:r>
          </w:p>
        </w:tc>
      </w:tr>
      <w:tr w:rsidR="004271AF" w14:paraId="2A557D83" w14:textId="77777777" w:rsidTr="001C452E">
        <w:trPr>
          <w:trHeight w:val="10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672CC8B" w14:textId="136B05C7" w:rsidR="004271AF" w:rsidRDefault="004271AF" w:rsidP="001C452E">
            <w:pPr>
              <w:spacing w:after="0"/>
              <w:jc w:val="left"/>
            </w:pPr>
            <w:r>
              <w:t xml:space="preserve">PATH </w:t>
            </w:r>
            <w:r w:rsidR="001A2C5F">
              <w:t>AOT (</w:t>
            </w:r>
            <w:r>
              <w:t>Azure</w:t>
            </w:r>
            <w:r w:rsidR="001A2C5F">
              <w:t xml:space="preserve">) </w:t>
            </w:r>
            <w:r w:rsidR="00DB75B6">
              <w:t>(Public Exposure)</w:t>
            </w:r>
          </w:p>
        </w:tc>
        <w:tc>
          <w:tcPr>
            <w:tcW w:w="8067" w:type="dxa"/>
            <w:tcBorders>
              <w:top w:val="single" w:sz="8" w:space="0" w:color="auto"/>
              <w:left w:val="single" w:sz="8" w:space="0" w:color="auto"/>
              <w:bottom w:val="single" w:sz="8" w:space="0" w:color="auto"/>
              <w:right w:val="single" w:sz="8" w:space="0" w:color="auto"/>
            </w:tcBorders>
            <w:hideMark/>
          </w:tcPr>
          <w:p w14:paraId="6D1DC683" w14:textId="425578D4" w:rsidR="004271AF" w:rsidRPr="001C452E" w:rsidRDefault="004271AF" w:rsidP="001C452E">
            <w:pPr>
              <w:spacing w:after="0"/>
              <w:jc w:val="left"/>
              <w:rPr>
                <w:rStyle w:val="Hyperlink"/>
              </w:rPr>
            </w:pPr>
            <w:r w:rsidRPr="001C452E">
              <w:rPr>
                <w:rStyle w:val="Hyperlink"/>
              </w:rPr>
              <w:t xml:space="preserve"> https://apim-aot</w:t>
            </w:r>
            <w:r w:rsidR="00C97B0F" w:rsidRPr="001C452E">
              <w:rPr>
                <w:rStyle w:val="Hyperlink"/>
              </w:rPr>
              <w:t>-azure</w:t>
            </w:r>
            <w:r w:rsidRPr="001C452E">
              <w:rPr>
                <w:rStyle w:val="Hyperlink"/>
              </w:rPr>
              <w:t>-dev.azure-api.net/api/oh-module/parentassets</w:t>
            </w:r>
          </w:p>
        </w:tc>
      </w:tr>
      <w:bookmarkEnd w:id="38"/>
      <w:tr w:rsidR="005E797D" w14:paraId="540A9AFB" w14:textId="77777777" w:rsidTr="001C452E">
        <w:trPr>
          <w:trHeight w:val="13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CBCD00D" w14:textId="77777777" w:rsidR="005E797D" w:rsidRDefault="005E797D" w:rsidP="001C452E">
            <w:pPr>
              <w:spacing w:after="0"/>
              <w:jc w:val="left"/>
            </w:pPr>
            <w:r>
              <w:t>METHOD</w:t>
            </w:r>
          </w:p>
        </w:tc>
        <w:tc>
          <w:tcPr>
            <w:tcW w:w="8067" w:type="dxa"/>
            <w:tcBorders>
              <w:top w:val="single" w:sz="8" w:space="0" w:color="auto"/>
              <w:left w:val="single" w:sz="8" w:space="0" w:color="auto"/>
              <w:bottom w:val="single" w:sz="8" w:space="0" w:color="auto"/>
              <w:right w:val="single" w:sz="8" w:space="0" w:color="auto"/>
            </w:tcBorders>
            <w:hideMark/>
          </w:tcPr>
          <w:p w14:paraId="628644CF" w14:textId="77777777" w:rsidR="005E797D" w:rsidRDefault="005E797D" w:rsidP="001C452E">
            <w:pPr>
              <w:spacing w:after="0"/>
              <w:jc w:val="left"/>
            </w:pPr>
            <w:r>
              <w:t>GET</w:t>
            </w:r>
          </w:p>
        </w:tc>
      </w:tr>
      <w:tr w:rsidR="005E797D" w14:paraId="4419204A" w14:textId="77777777" w:rsidTr="001C452E">
        <w:trPr>
          <w:trHeight w:val="240"/>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5E86A99" w14:textId="77777777" w:rsidR="005E797D" w:rsidRDefault="005E797D" w:rsidP="001C452E">
            <w:pPr>
              <w:spacing w:after="0"/>
              <w:jc w:val="left"/>
            </w:pPr>
            <w:r>
              <w:t>CONTENT TYPE</w:t>
            </w:r>
          </w:p>
        </w:tc>
        <w:tc>
          <w:tcPr>
            <w:tcW w:w="8067" w:type="dxa"/>
            <w:tcBorders>
              <w:top w:val="single" w:sz="8" w:space="0" w:color="auto"/>
              <w:left w:val="single" w:sz="8" w:space="0" w:color="auto"/>
              <w:bottom w:val="single" w:sz="8" w:space="0" w:color="auto"/>
              <w:right w:val="single" w:sz="8" w:space="0" w:color="auto"/>
            </w:tcBorders>
            <w:hideMark/>
          </w:tcPr>
          <w:p w14:paraId="304E3A23" w14:textId="77777777" w:rsidR="005E797D" w:rsidRDefault="005E797D" w:rsidP="001C452E">
            <w:pPr>
              <w:spacing w:after="0"/>
              <w:jc w:val="left"/>
            </w:pPr>
            <w:r>
              <w:t>application / json</w:t>
            </w:r>
          </w:p>
        </w:tc>
      </w:tr>
    </w:tbl>
    <w:p w14:paraId="47FE6479" w14:textId="23FEBBB1" w:rsidR="00BE1E5F" w:rsidRDefault="00BE1E5F" w:rsidP="00274216"/>
    <w:p w14:paraId="1528ABDD" w14:textId="77777777" w:rsidR="005E797D" w:rsidRDefault="005E797D" w:rsidP="00054DB2">
      <w:pPr>
        <w:pStyle w:val="Heading3"/>
      </w:pPr>
      <w:r>
        <w:t>Sample JSON Response</w:t>
      </w:r>
    </w:p>
    <w:p w14:paraId="5455E811"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7EB4C983" w14:textId="77777777" w:rsidR="005E797D" w:rsidRPr="00C03867" w:rsidRDefault="005E797D" w:rsidP="005E797D">
      <w:pPr>
        <w:spacing w:after="0"/>
        <w:ind w:left="720"/>
        <w:rPr>
          <w:rFonts w:ascii="Consolas" w:hAnsi="Consolas"/>
        </w:rPr>
      </w:pPr>
      <w:r w:rsidRPr="00C03867">
        <w:rPr>
          <w:rFonts w:ascii="Consolas" w:hAnsi="Consolas"/>
        </w:rPr>
        <w:t xml:space="preserve">                  "Parent Details": [</w:t>
      </w:r>
    </w:p>
    <w:p w14:paraId="78A391A9"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3617EFF7" w14:textId="77777777" w:rsidR="005E797D" w:rsidRPr="00C03867" w:rsidRDefault="005E797D" w:rsidP="005E797D">
      <w:pPr>
        <w:spacing w:after="0"/>
        <w:ind w:left="720"/>
        <w:rPr>
          <w:rFonts w:ascii="Consolas" w:hAnsi="Consolas"/>
        </w:rPr>
      </w:pPr>
      <w:r w:rsidRPr="00C03867">
        <w:rPr>
          <w:rFonts w:ascii="Consolas" w:hAnsi="Consolas"/>
        </w:rPr>
        <w:t xml:space="preserve">                      "AssetName": "",</w:t>
      </w:r>
    </w:p>
    <w:p w14:paraId="4F5D9C0A" w14:textId="77777777" w:rsidR="005E797D" w:rsidRPr="00C03867" w:rsidRDefault="005E797D" w:rsidP="005E797D">
      <w:pPr>
        <w:spacing w:after="0"/>
        <w:ind w:left="720"/>
        <w:rPr>
          <w:rFonts w:ascii="Consolas" w:hAnsi="Consolas"/>
        </w:rPr>
      </w:pPr>
      <w:r w:rsidRPr="00C03867">
        <w:rPr>
          <w:rFonts w:ascii="Consolas" w:hAnsi="Consolas"/>
        </w:rPr>
        <w:t xml:space="preserve">                      "AssetExternalId": "",</w:t>
      </w:r>
    </w:p>
    <w:p w14:paraId="55380625" w14:textId="61EA8BED" w:rsidR="005E797D" w:rsidRPr="00C03867" w:rsidRDefault="005E797D" w:rsidP="005E797D">
      <w:pPr>
        <w:spacing w:after="0"/>
        <w:ind w:left="720"/>
        <w:rPr>
          <w:rFonts w:ascii="Consolas" w:hAnsi="Consolas"/>
        </w:rPr>
      </w:pPr>
      <w:r w:rsidRPr="00C03867">
        <w:rPr>
          <w:rFonts w:ascii="Consolas" w:hAnsi="Consolas"/>
        </w:rPr>
        <w:t xml:space="preserve">                  </w:t>
      </w:r>
    </w:p>
    <w:p w14:paraId="6150A377" w14:textId="77777777" w:rsidR="005E797D" w:rsidRPr="00C03867" w:rsidRDefault="005E797D" w:rsidP="005E797D">
      <w:pPr>
        <w:spacing w:after="0"/>
        <w:ind w:left="720"/>
        <w:rPr>
          <w:rFonts w:ascii="Consolas" w:hAnsi="Consolas"/>
        </w:rPr>
      </w:pPr>
      <w:r w:rsidRPr="00C03867">
        <w:rPr>
          <w:rFonts w:ascii="Consolas" w:hAnsi="Consolas"/>
        </w:rPr>
        <w:t xml:space="preserve">                      "AssetChildrenCount": "",</w:t>
      </w:r>
    </w:p>
    <w:p w14:paraId="6D9BE6E4" w14:textId="524FC32B" w:rsidR="005E797D" w:rsidRPr="00C03867" w:rsidRDefault="005E797D" w:rsidP="005E797D">
      <w:pPr>
        <w:spacing w:after="0"/>
        <w:ind w:left="720"/>
        <w:rPr>
          <w:rFonts w:ascii="Consolas" w:hAnsi="Consolas"/>
        </w:rPr>
      </w:pPr>
      <w:r w:rsidRPr="00C03867">
        <w:rPr>
          <w:rFonts w:ascii="Consolas" w:hAnsi="Consolas"/>
        </w:rPr>
        <w:t xml:space="preserve">                      "AssetType": ""</w:t>
      </w:r>
      <w:r w:rsidR="001055EB" w:rsidRPr="00C03867">
        <w:rPr>
          <w:rFonts w:ascii="Consolas" w:hAnsi="Consolas"/>
        </w:rPr>
        <w:t>,</w:t>
      </w:r>
    </w:p>
    <w:p w14:paraId="2AD9DECA" w14:textId="6C1D8A63" w:rsidR="001055EB" w:rsidRPr="00C03867" w:rsidRDefault="001055EB" w:rsidP="005E797D">
      <w:pPr>
        <w:spacing w:after="0"/>
        <w:ind w:left="720"/>
        <w:rPr>
          <w:rFonts w:ascii="Consolas" w:hAnsi="Consolas"/>
        </w:rPr>
      </w:pPr>
      <w:r w:rsidRPr="00C03867">
        <w:rPr>
          <w:rFonts w:ascii="Consolas" w:hAnsi="Consolas"/>
        </w:rPr>
        <w:t xml:space="preserve">                      "PlantId": ""</w:t>
      </w:r>
    </w:p>
    <w:p w14:paraId="10F5B0CB"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3C8C07E1"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63171C0D" w14:textId="77777777" w:rsidR="005E797D" w:rsidRPr="00C03867" w:rsidRDefault="005E797D" w:rsidP="005E797D">
      <w:pPr>
        <w:spacing w:after="0"/>
        <w:ind w:left="720"/>
        <w:rPr>
          <w:rFonts w:ascii="Consolas" w:hAnsi="Consolas"/>
        </w:rPr>
      </w:pPr>
      <w:r w:rsidRPr="00C03867">
        <w:rPr>
          <w:rFonts w:ascii="Consolas" w:hAnsi="Consolas"/>
        </w:rPr>
        <w:t xml:space="preserve">                  "nextCursor": ""</w:t>
      </w:r>
    </w:p>
    <w:p w14:paraId="089C0C59" w14:textId="77777777" w:rsidR="005E797D" w:rsidRPr="00C03867" w:rsidRDefault="005E797D" w:rsidP="005E797D">
      <w:pPr>
        <w:ind w:left="720"/>
        <w:rPr>
          <w:rFonts w:ascii="Consolas" w:hAnsi="Consolas"/>
        </w:rPr>
      </w:pPr>
      <w:r w:rsidRPr="00C03867">
        <w:rPr>
          <w:rFonts w:ascii="Consolas" w:hAnsi="Consolas"/>
        </w:rPr>
        <w:t xml:space="preserve">                }</w:t>
      </w:r>
    </w:p>
    <w:p w14:paraId="25D0108B" w14:textId="77777777" w:rsidR="005E797D" w:rsidRDefault="005E797D" w:rsidP="00274216"/>
    <w:p w14:paraId="0AF01459" w14:textId="6AB3D65E" w:rsidR="00054DB2" w:rsidRDefault="00054DB2" w:rsidP="00054DB2">
      <w:pPr>
        <w:pStyle w:val="Heading3"/>
      </w:pPr>
      <w:r>
        <w:t>Result</w:t>
      </w:r>
    </w:p>
    <w:tbl>
      <w:tblPr>
        <w:tblW w:w="5000" w:type="pct"/>
        <w:tblLayout w:type="fixed"/>
        <w:tblLook w:val="04A0" w:firstRow="1" w:lastRow="0" w:firstColumn="1" w:lastColumn="0" w:noHBand="0" w:noVBand="1"/>
      </w:tblPr>
      <w:tblGrid>
        <w:gridCol w:w="1628"/>
        <w:gridCol w:w="8556"/>
      </w:tblGrid>
      <w:tr w:rsidR="00274216" w14:paraId="100C6BAA"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3FA988F" w14:textId="77777777" w:rsidR="00274216" w:rsidRDefault="00274216" w:rsidP="00370124">
            <w:pPr>
              <w:spacing w:after="0" w:line="240" w:lineRule="auto"/>
            </w:pPr>
            <w:r w:rsidRPr="0387F8AB">
              <w:t>HTTP Code</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BB5082" w14:textId="77777777" w:rsidR="00274216" w:rsidRDefault="00274216" w:rsidP="00370124">
            <w:pPr>
              <w:spacing w:after="0" w:line="240" w:lineRule="auto"/>
            </w:pPr>
            <w:r w:rsidRPr="0387F8AB">
              <w:t>Result Description</w:t>
            </w:r>
          </w:p>
        </w:tc>
      </w:tr>
      <w:tr w:rsidR="00274216" w14:paraId="109F0EC7"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B0378" w14:textId="77777777" w:rsidR="00274216" w:rsidRDefault="00274216" w:rsidP="00370124">
            <w:pPr>
              <w:spacing w:after="0" w:line="240" w:lineRule="auto"/>
            </w:pPr>
            <w:r w:rsidRPr="0387F8AB">
              <w:t>200</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0DA9A" w14:textId="06B3F31D" w:rsidR="00274216" w:rsidRDefault="00274216" w:rsidP="00370124">
            <w:pPr>
              <w:spacing w:after="0" w:line="240" w:lineRule="auto"/>
            </w:pPr>
            <w:r>
              <w:t>All parent/root assets fetched using pagination</w:t>
            </w:r>
          </w:p>
        </w:tc>
      </w:tr>
    </w:tbl>
    <w:p w14:paraId="77D981A6" w14:textId="77777777" w:rsidR="00054DB2" w:rsidRDefault="00054DB2"/>
    <w:p w14:paraId="025FCA69" w14:textId="374DE270" w:rsidR="00054DB2" w:rsidRDefault="00054DB2" w:rsidP="00054DB2">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274216" w14:paraId="21370FD1" w14:textId="77777777" w:rsidTr="00054DB2">
        <w:tc>
          <w:tcPr>
            <w:tcW w:w="1628" w:type="dxa"/>
            <w:shd w:val="clear" w:color="auto" w:fill="D9D9D9" w:themeFill="background1" w:themeFillShade="D9"/>
            <w:vAlign w:val="center"/>
          </w:tcPr>
          <w:p w14:paraId="2C1DC480" w14:textId="77777777" w:rsidR="00274216" w:rsidRDefault="00274216" w:rsidP="00370124">
            <w:pPr>
              <w:spacing w:after="0" w:line="240" w:lineRule="auto"/>
            </w:pPr>
            <w:r w:rsidRPr="0387F8AB">
              <w:t>HTTP Code</w:t>
            </w:r>
          </w:p>
        </w:tc>
        <w:tc>
          <w:tcPr>
            <w:tcW w:w="1339" w:type="dxa"/>
            <w:shd w:val="clear" w:color="auto" w:fill="D9D9D9" w:themeFill="background1" w:themeFillShade="D9"/>
            <w:vAlign w:val="center"/>
          </w:tcPr>
          <w:p w14:paraId="0D082809" w14:textId="77777777" w:rsidR="00274216" w:rsidRDefault="00274216" w:rsidP="00370124">
            <w:pPr>
              <w:spacing w:after="0" w:line="240" w:lineRule="auto"/>
            </w:pPr>
            <w:r w:rsidRPr="0387F8AB">
              <w:t>Error Code</w:t>
            </w:r>
          </w:p>
        </w:tc>
        <w:tc>
          <w:tcPr>
            <w:tcW w:w="7217" w:type="dxa"/>
            <w:shd w:val="clear" w:color="auto" w:fill="D9D9D9" w:themeFill="background1" w:themeFillShade="D9"/>
            <w:vAlign w:val="center"/>
          </w:tcPr>
          <w:p w14:paraId="0CF4AA54" w14:textId="77777777" w:rsidR="00274216" w:rsidRDefault="00274216" w:rsidP="00370124">
            <w:pPr>
              <w:spacing w:after="0" w:line="240" w:lineRule="auto"/>
            </w:pPr>
            <w:r w:rsidRPr="0387F8AB">
              <w:t>Error Description</w:t>
            </w:r>
          </w:p>
        </w:tc>
      </w:tr>
      <w:tr w:rsidR="00274216" w14:paraId="04E332F6" w14:textId="77777777" w:rsidTr="00054DB2">
        <w:tc>
          <w:tcPr>
            <w:tcW w:w="1628" w:type="dxa"/>
            <w:vAlign w:val="center"/>
          </w:tcPr>
          <w:p w14:paraId="58667A59" w14:textId="77777777" w:rsidR="00274216" w:rsidRDefault="00274216" w:rsidP="00370124">
            <w:pPr>
              <w:spacing w:after="0" w:line="240" w:lineRule="auto"/>
            </w:pPr>
            <w:r w:rsidRPr="0387F8AB">
              <w:t>500</w:t>
            </w:r>
          </w:p>
        </w:tc>
        <w:tc>
          <w:tcPr>
            <w:tcW w:w="1339" w:type="dxa"/>
            <w:vAlign w:val="center"/>
          </w:tcPr>
          <w:p w14:paraId="6E7095BA" w14:textId="77777777" w:rsidR="00274216" w:rsidRDefault="00274216" w:rsidP="00370124">
            <w:pPr>
              <w:spacing w:after="0" w:line="240" w:lineRule="auto"/>
            </w:pPr>
            <w:r w:rsidRPr="0387F8AB">
              <w:t>500</w:t>
            </w:r>
          </w:p>
        </w:tc>
        <w:tc>
          <w:tcPr>
            <w:tcW w:w="7217" w:type="dxa"/>
            <w:vAlign w:val="center"/>
          </w:tcPr>
          <w:p w14:paraId="702CE1E6" w14:textId="77777777" w:rsidR="00274216" w:rsidRDefault="00274216" w:rsidP="00370124">
            <w:pPr>
              <w:spacing w:after="0" w:line="240" w:lineRule="auto"/>
            </w:pPr>
            <w:r w:rsidRPr="0387F8AB">
              <w:t xml:space="preserve">      Generic Error</w:t>
            </w:r>
          </w:p>
        </w:tc>
      </w:tr>
      <w:tr w:rsidR="00274216" w14:paraId="1958D639" w14:textId="77777777" w:rsidTr="00054DB2">
        <w:tc>
          <w:tcPr>
            <w:tcW w:w="1628" w:type="dxa"/>
            <w:vAlign w:val="center"/>
          </w:tcPr>
          <w:p w14:paraId="1B26CB54" w14:textId="77777777" w:rsidR="00274216" w:rsidRDefault="00274216" w:rsidP="00370124">
            <w:pPr>
              <w:spacing w:after="0" w:line="240" w:lineRule="auto"/>
            </w:pPr>
            <w:r w:rsidRPr="0387F8AB">
              <w:t>400</w:t>
            </w:r>
          </w:p>
        </w:tc>
        <w:tc>
          <w:tcPr>
            <w:tcW w:w="1339" w:type="dxa"/>
            <w:vAlign w:val="center"/>
          </w:tcPr>
          <w:p w14:paraId="3A5325B1" w14:textId="77777777" w:rsidR="00274216" w:rsidRDefault="00274216" w:rsidP="00370124">
            <w:pPr>
              <w:spacing w:after="0" w:line="240" w:lineRule="auto"/>
            </w:pPr>
            <w:r w:rsidRPr="0387F8AB">
              <w:t>401</w:t>
            </w:r>
          </w:p>
        </w:tc>
        <w:tc>
          <w:tcPr>
            <w:tcW w:w="7217" w:type="dxa"/>
            <w:vAlign w:val="center"/>
          </w:tcPr>
          <w:p w14:paraId="15848E6E" w14:textId="59068135" w:rsidR="00274216" w:rsidRDefault="00274216" w:rsidP="00C03867">
            <w:pPr>
              <w:ind w:left="360"/>
            </w:pPr>
            <w:r w:rsidRPr="0387F8AB">
              <w:t>Unauthorized User</w:t>
            </w:r>
            <w:r w:rsidR="00C03867">
              <w:t xml:space="preserve"> or </w:t>
            </w:r>
            <w:r w:rsidRPr="0387F8AB">
              <w:t>Header Token missing</w:t>
            </w:r>
          </w:p>
        </w:tc>
      </w:tr>
      <w:tr w:rsidR="00274216" w14:paraId="034B6FE9" w14:textId="77777777" w:rsidTr="00054DB2">
        <w:tc>
          <w:tcPr>
            <w:tcW w:w="1628" w:type="dxa"/>
            <w:vAlign w:val="center"/>
          </w:tcPr>
          <w:p w14:paraId="001F0E65" w14:textId="77777777" w:rsidR="00274216" w:rsidRDefault="00274216" w:rsidP="00370124">
            <w:pPr>
              <w:spacing w:after="0" w:line="240" w:lineRule="auto"/>
            </w:pPr>
            <w:r w:rsidRPr="0387F8AB">
              <w:t>400</w:t>
            </w:r>
          </w:p>
        </w:tc>
        <w:tc>
          <w:tcPr>
            <w:tcW w:w="1339" w:type="dxa"/>
            <w:vAlign w:val="center"/>
          </w:tcPr>
          <w:p w14:paraId="4277E952" w14:textId="77777777" w:rsidR="00274216" w:rsidRDefault="00274216" w:rsidP="00370124">
            <w:pPr>
              <w:spacing w:after="0" w:line="240" w:lineRule="auto"/>
            </w:pPr>
            <w:r w:rsidRPr="0387F8AB">
              <w:t>400</w:t>
            </w:r>
          </w:p>
        </w:tc>
        <w:tc>
          <w:tcPr>
            <w:tcW w:w="7217" w:type="dxa"/>
            <w:vAlign w:val="center"/>
          </w:tcPr>
          <w:p w14:paraId="3BFA102D" w14:textId="1580F3F6" w:rsidR="00274216" w:rsidRDefault="00274216" w:rsidP="00C03867">
            <w:pPr>
              <w:ind w:left="360"/>
            </w:pPr>
            <w:r w:rsidRPr="0387F8AB">
              <w:t>Bad request</w:t>
            </w:r>
            <w:r w:rsidR="00C03867">
              <w:t xml:space="preserve"> - </w:t>
            </w:r>
            <w:r w:rsidRPr="001B26F9">
              <w:t>Error while fetching Root assets</w:t>
            </w:r>
          </w:p>
        </w:tc>
      </w:tr>
    </w:tbl>
    <w:p w14:paraId="67ED6C9B" w14:textId="151F0CA9" w:rsidR="007F3DFA" w:rsidRDefault="007F3DFA" w:rsidP="00EC6CF7">
      <w:pPr>
        <w:sectPr w:rsidR="007F3DFA" w:rsidSect="002B01E4">
          <w:type w:val="continuous"/>
          <w:pgSz w:w="24480" w:h="17280" w:orient="landscape" w:code="5"/>
          <w:pgMar w:top="1440" w:right="1440" w:bottom="1440" w:left="1440" w:header="720" w:footer="720" w:gutter="0"/>
          <w:cols w:num="2" w:space="1191"/>
          <w:docGrid w:linePitch="360"/>
        </w:sectPr>
      </w:pPr>
      <w:bookmarkStart w:id="39" w:name="_Toc117670575"/>
      <w:bookmarkStart w:id="40" w:name="_Toc125467908"/>
    </w:p>
    <w:p w14:paraId="63356A49" w14:textId="77777777" w:rsidR="009C2689" w:rsidRDefault="009C2689" w:rsidP="00274216">
      <w:pPr>
        <w:sectPr w:rsidR="009C2689" w:rsidSect="007F3DFA">
          <w:type w:val="continuous"/>
          <w:pgSz w:w="24480" w:h="17280" w:orient="landscape" w:code="5"/>
          <w:pgMar w:top="1440" w:right="1440" w:bottom="1440" w:left="1440" w:header="720" w:footer="720" w:gutter="0"/>
          <w:cols w:space="720"/>
          <w:docGrid w:linePitch="360"/>
        </w:sectPr>
      </w:pPr>
    </w:p>
    <w:p w14:paraId="0407F363" w14:textId="77777777" w:rsidR="00274216" w:rsidRDefault="00274216" w:rsidP="00DA3639">
      <w:pPr>
        <w:pStyle w:val="Heading2"/>
      </w:pPr>
      <w:bookmarkStart w:id="41" w:name="_Toc217409151"/>
      <w:r w:rsidRPr="0387F8AB">
        <w:lastRenderedPageBreak/>
        <w:t xml:space="preserve">GET- </w:t>
      </w:r>
      <w:bookmarkEnd w:id="39"/>
      <w:bookmarkEnd w:id="40"/>
      <w:r w:rsidRPr="002F6BAC">
        <w:t>GetChildOperationsHierarchy</w:t>
      </w:r>
      <w:bookmarkEnd w:id="41"/>
    </w:p>
    <w:p w14:paraId="4010CF51" w14:textId="0125C32D" w:rsidR="00274216" w:rsidRDefault="00274216" w:rsidP="003D0E1D">
      <w:pPr>
        <w:ind w:right="10543"/>
      </w:pPr>
      <w:r>
        <w:t>This</w:t>
      </w:r>
      <w:r w:rsidRPr="0387F8AB">
        <w:t xml:space="preserve"> API </w:t>
      </w:r>
      <w:r>
        <w:t xml:space="preserve">is used </w:t>
      </w:r>
      <w:r w:rsidRPr="005163B4">
        <w:t>to get children</w:t>
      </w:r>
      <w:r>
        <w:t xml:space="preserve"> assets</w:t>
      </w:r>
      <w:r w:rsidRPr="005163B4">
        <w:t xml:space="preserve"> for a particular parent asset.</w:t>
      </w:r>
      <w:r>
        <w:t xml:space="preserve"> </w:t>
      </w:r>
      <w:r w:rsidRPr="005163B4">
        <w:t xml:space="preserve">This </w:t>
      </w:r>
      <w:r w:rsidR="003D0E1D">
        <w:t>returns</w:t>
      </w:r>
      <w:r w:rsidRPr="005163B4">
        <w:t xml:space="preserve"> </w:t>
      </w:r>
      <w:r>
        <w:t xml:space="preserve">a </w:t>
      </w:r>
      <w:r w:rsidRPr="005163B4">
        <w:t xml:space="preserve">success message or validation message. If AssetType is not present in </w:t>
      </w:r>
      <w:r>
        <w:t>the a</w:t>
      </w:r>
      <w:r w:rsidRPr="005163B4">
        <w:t xml:space="preserve">sset </w:t>
      </w:r>
      <w:r>
        <w:t>m</w:t>
      </w:r>
      <w:r w:rsidRPr="005163B4">
        <w:t>etadata</w:t>
      </w:r>
      <w:r>
        <w:t>,</w:t>
      </w:r>
      <w:r w:rsidRPr="005163B4">
        <w:t xml:space="preserve"> the default value for AssetType is "NA".</w:t>
      </w:r>
    </w:p>
    <w:p w14:paraId="5FEE32A9" w14:textId="77777777" w:rsidR="00274216" w:rsidRDefault="00274216" w:rsidP="00274216">
      <w:pPr>
        <w:rPr>
          <w:b/>
          <w:bCs/>
          <w:sz w:val="24"/>
          <w:szCs w:val="28"/>
        </w:rPr>
        <w:sectPr w:rsidR="00274216" w:rsidSect="009C2689">
          <w:pgSz w:w="24480" w:h="17280" w:orient="landscape" w:code="5"/>
          <w:pgMar w:top="1440" w:right="1440" w:bottom="1440" w:left="1440" w:header="720" w:footer="720" w:gutter="0"/>
          <w:cols w:space="720"/>
          <w:docGrid w:linePitch="360"/>
        </w:sectPr>
      </w:pPr>
    </w:p>
    <w:p w14:paraId="501A6E3C" w14:textId="4C60BF3C" w:rsidR="00274216" w:rsidRPr="00A24B6E" w:rsidRDefault="00274216" w:rsidP="00495959">
      <w:pPr>
        <w:pStyle w:val="Heading3"/>
      </w:pPr>
      <w:r w:rsidRPr="00A24B6E">
        <w:t>API Precondition</w:t>
      </w:r>
      <w:r w:rsidR="00495959">
        <w:t>s</w:t>
      </w:r>
    </w:p>
    <w:p w14:paraId="2103E2C5" w14:textId="77777777" w:rsidR="00274216" w:rsidRDefault="00274216" w:rsidP="00274216">
      <w:r w:rsidRPr="0387F8AB">
        <w:t xml:space="preserve">To fetch the response from the APIs, the </w:t>
      </w:r>
      <w:r>
        <w:t>authorization token must</w:t>
      </w:r>
      <w:r w:rsidRPr="0387F8AB">
        <w:t xml:space="preserve"> exist. </w:t>
      </w:r>
    </w:p>
    <w:p w14:paraId="73024FED" w14:textId="63B5B360" w:rsidR="00495959" w:rsidRPr="00171C90" w:rsidRDefault="00495959" w:rsidP="00495959">
      <w:pPr>
        <w:pStyle w:val="Heading3"/>
      </w:pPr>
      <w:r>
        <w:t>Input Header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6534E24B"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5CDD16"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9A708D"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DCD013"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2756AD" w14:textId="77777777" w:rsidR="00274216" w:rsidRPr="00FB6F9B" w:rsidRDefault="00274216" w:rsidP="005F4F26">
            <w:pPr>
              <w:spacing w:after="0"/>
              <w:rPr>
                <w:sz w:val="18"/>
                <w:szCs w:val="20"/>
              </w:rPr>
            </w:pPr>
            <w:r w:rsidRPr="00FB6F9B">
              <w:rPr>
                <w:sz w:val="18"/>
                <w:szCs w:val="20"/>
              </w:rPr>
              <w:t>Type</w:t>
            </w:r>
          </w:p>
        </w:tc>
      </w:tr>
      <w:tr w:rsidR="00274216" w:rsidRPr="00FB6F9B" w14:paraId="0F2895E4"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vAlign w:val="center"/>
          </w:tcPr>
          <w:p w14:paraId="38DA40F8" w14:textId="77777777" w:rsidR="00274216" w:rsidRPr="00FB6F9B" w:rsidRDefault="00274216" w:rsidP="005F4F26">
            <w:pPr>
              <w:spacing w:after="0"/>
              <w:rPr>
                <w:sz w:val="18"/>
                <w:szCs w:val="20"/>
              </w:rPr>
            </w:pPr>
            <w:r w:rsidRPr="00FB6F9B">
              <w:rPr>
                <w:sz w:val="18"/>
                <w:szCs w:val="20"/>
              </w:rPr>
              <w:t>Authorization</w:t>
            </w:r>
          </w:p>
        </w:tc>
        <w:tc>
          <w:tcPr>
            <w:tcW w:w="5776" w:type="dxa"/>
            <w:tcBorders>
              <w:top w:val="single" w:sz="4" w:space="0" w:color="auto"/>
              <w:left w:val="single" w:sz="4" w:space="0" w:color="auto"/>
              <w:bottom w:val="single" w:sz="4" w:space="0" w:color="auto"/>
              <w:right w:val="single" w:sz="4" w:space="0" w:color="auto"/>
            </w:tcBorders>
            <w:vAlign w:val="center"/>
          </w:tcPr>
          <w:p w14:paraId="27FB4F40" w14:textId="77777777" w:rsidR="00274216" w:rsidRPr="00FB6F9B" w:rsidRDefault="00274216" w:rsidP="005F4F26">
            <w:pPr>
              <w:spacing w:after="0"/>
              <w:rPr>
                <w:sz w:val="18"/>
                <w:szCs w:val="20"/>
              </w:rPr>
            </w:pPr>
            <w:r w:rsidRPr="00FB6F9B">
              <w:rPr>
                <w:sz w:val="18"/>
                <w:szCs w:val="20"/>
              </w:rPr>
              <w:t>Token acquired from Azure AD based on the user credentials for further API calls.</w:t>
            </w:r>
          </w:p>
        </w:tc>
        <w:tc>
          <w:tcPr>
            <w:tcW w:w="905" w:type="dxa"/>
            <w:tcBorders>
              <w:top w:val="single" w:sz="4" w:space="0" w:color="auto"/>
              <w:left w:val="single" w:sz="4" w:space="0" w:color="auto"/>
              <w:bottom w:val="single" w:sz="4" w:space="0" w:color="auto"/>
              <w:right w:val="single" w:sz="4" w:space="0" w:color="auto"/>
            </w:tcBorders>
            <w:vAlign w:val="center"/>
          </w:tcPr>
          <w:p w14:paraId="6F1C05F7"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211DCC05" w14:textId="77777777" w:rsidR="00274216" w:rsidRPr="00FB6F9B" w:rsidRDefault="00274216" w:rsidP="005F4F26">
            <w:pPr>
              <w:spacing w:after="0"/>
              <w:rPr>
                <w:sz w:val="18"/>
                <w:szCs w:val="20"/>
              </w:rPr>
            </w:pPr>
            <w:r w:rsidRPr="00FB6F9B">
              <w:rPr>
                <w:sz w:val="18"/>
                <w:szCs w:val="20"/>
              </w:rPr>
              <w:t>String</w:t>
            </w:r>
          </w:p>
        </w:tc>
      </w:tr>
    </w:tbl>
    <w:p w14:paraId="15850BA8" w14:textId="77777777" w:rsidR="00495959" w:rsidRDefault="00495959"/>
    <w:p w14:paraId="6E12C93A" w14:textId="631B3CA3" w:rsidR="00495959" w:rsidRDefault="00495959" w:rsidP="00495959">
      <w:pPr>
        <w:pStyle w:val="Heading3"/>
      </w:pPr>
      <w:r>
        <w:t>Input Query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125F84CC"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F731E9"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28067"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4B136"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4F042A" w14:textId="77777777" w:rsidR="00274216" w:rsidRPr="00FB6F9B" w:rsidRDefault="00274216" w:rsidP="005F4F26">
            <w:pPr>
              <w:spacing w:after="0"/>
              <w:rPr>
                <w:sz w:val="18"/>
                <w:szCs w:val="20"/>
              </w:rPr>
            </w:pPr>
            <w:r w:rsidRPr="00FB6F9B">
              <w:rPr>
                <w:sz w:val="18"/>
                <w:szCs w:val="20"/>
              </w:rPr>
              <w:t>Type</w:t>
            </w:r>
          </w:p>
        </w:tc>
      </w:tr>
      <w:tr w:rsidR="00274216" w:rsidRPr="00FB6F9B" w14:paraId="3930E9A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5763FCD" w14:textId="77777777" w:rsidR="00274216" w:rsidRPr="00FB6F9B" w:rsidRDefault="00274216" w:rsidP="005F4F26">
            <w:pPr>
              <w:spacing w:after="0"/>
              <w:rPr>
                <w:sz w:val="18"/>
                <w:szCs w:val="20"/>
              </w:rPr>
            </w:pPr>
            <w:r w:rsidRPr="00FB6F9B">
              <w:rPr>
                <w:sz w:val="18"/>
                <w:szCs w:val="20"/>
              </w:rPr>
              <w:t>Asset_ExternalIds</w:t>
            </w:r>
          </w:p>
        </w:tc>
        <w:tc>
          <w:tcPr>
            <w:tcW w:w="5776" w:type="dxa"/>
            <w:tcBorders>
              <w:top w:val="single" w:sz="4" w:space="0" w:color="auto"/>
              <w:left w:val="single" w:sz="4" w:space="0" w:color="auto"/>
              <w:bottom w:val="single" w:sz="4" w:space="0" w:color="auto"/>
              <w:right w:val="single" w:sz="4" w:space="0" w:color="auto"/>
            </w:tcBorders>
            <w:vAlign w:val="center"/>
          </w:tcPr>
          <w:p w14:paraId="547A966E" w14:textId="77777777" w:rsidR="00274216" w:rsidRPr="00FB6F9B" w:rsidRDefault="00274216" w:rsidP="005F4F26">
            <w:pPr>
              <w:spacing w:after="0"/>
              <w:rPr>
                <w:sz w:val="18"/>
                <w:szCs w:val="20"/>
              </w:rPr>
            </w:pPr>
            <w:r w:rsidRPr="00FB6F9B">
              <w:rPr>
                <w:sz w:val="18"/>
                <w:szCs w:val="20"/>
              </w:rPr>
              <w:t xml:space="preserve">Provide asset external </w:t>
            </w:r>
            <w:r>
              <w:rPr>
                <w:sz w:val="18"/>
                <w:szCs w:val="20"/>
              </w:rPr>
              <w:t>ID</w:t>
            </w:r>
            <w:r w:rsidRPr="00FB6F9B">
              <w:rPr>
                <w:sz w:val="18"/>
                <w:szCs w:val="20"/>
              </w:rPr>
              <w:t>s of assets.</w:t>
            </w:r>
          </w:p>
        </w:tc>
        <w:tc>
          <w:tcPr>
            <w:tcW w:w="905" w:type="dxa"/>
            <w:tcBorders>
              <w:top w:val="single" w:sz="4" w:space="0" w:color="auto"/>
              <w:left w:val="single" w:sz="4" w:space="0" w:color="auto"/>
              <w:bottom w:val="single" w:sz="4" w:space="0" w:color="auto"/>
              <w:right w:val="single" w:sz="4" w:space="0" w:color="auto"/>
            </w:tcBorders>
            <w:vAlign w:val="center"/>
          </w:tcPr>
          <w:p w14:paraId="7DE9D6A5"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0EDC6C3C" w14:textId="77777777" w:rsidR="00274216" w:rsidRPr="00FB6F9B" w:rsidRDefault="00274216" w:rsidP="005F4F26">
            <w:pPr>
              <w:spacing w:after="0"/>
              <w:rPr>
                <w:sz w:val="18"/>
                <w:szCs w:val="20"/>
              </w:rPr>
            </w:pPr>
            <w:r w:rsidRPr="00FB6F9B">
              <w:rPr>
                <w:sz w:val="18"/>
                <w:szCs w:val="20"/>
              </w:rPr>
              <w:t>String</w:t>
            </w:r>
          </w:p>
        </w:tc>
      </w:tr>
      <w:tr w:rsidR="00274216" w:rsidRPr="00FB6F9B" w14:paraId="364E7B4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24816E50" w14:textId="77777777" w:rsidR="00274216" w:rsidRPr="00FB6F9B" w:rsidRDefault="00274216" w:rsidP="005F4F26">
            <w:pPr>
              <w:spacing w:after="0"/>
              <w:rPr>
                <w:sz w:val="18"/>
                <w:szCs w:val="20"/>
              </w:rPr>
            </w:pPr>
            <w:r w:rsidRPr="00FB6F9B">
              <w:rPr>
                <w:sz w:val="18"/>
                <w:szCs w:val="20"/>
              </w:rPr>
              <w:t>Cursor</w:t>
            </w:r>
          </w:p>
        </w:tc>
        <w:tc>
          <w:tcPr>
            <w:tcW w:w="5776" w:type="dxa"/>
            <w:tcBorders>
              <w:top w:val="single" w:sz="4" w:space="0" w:color="auto"/>
              <w:left w:val="single" w:sz="4" w:space="0" w:color="auto"/>
              <w:bottom w:val="single" w:sz="4" w:space="0" w:color="auto"/>
              <w:right w:val="single" w:sz="4" w:space="0" w:color="auto"/>
            </w:tcBorders>
            <w:vAlign w:val="center"/>
          </w:tcPr>
          <w:p w14:paraId="1471AC16" w14:textId="059FFD18" w:rsidR="00274216" w:rsidRPr="00FB6F9B" w:rsidRDefault="00274216" w:rsidP="005F4F26">
            <w:pPr>
              <w:spacing w:after="0"/>
              <w:rPr>
                <w:sz w:val="18"/>
                <w:szCs w:val="20"/>
              </w:rPr>
            </w:pPr>
            <w:r w:rsidRPr="00FB6F9B">
              <w:rPr>
                <w:sz w:val="18"/>
                <w:szCs w:val="20"/>
              </w:rPr>
              <w:t>Cursor value generated to point next set of information which needs to fetch on load more request from UI.</w:t>
            </w:r>
          </w:p>
        </w:tc>
        <w:tc>
          <w:tcPr>
            <w:tcW w:w="905" w:type="dxa"/>
            <w:tcBorders>
              <w:top w:val="single" w:sz="4" w:space="0" w:color="auto"/>
              <w:left w:val="single" w:sz="4" w:space="0" w:color="auto"/>
              <w:bottom w:val="single" w:sz="4" w:space="0" w:color="auto"/>
              <w:right w:val="single" w:sz="4" w:space="0" w:color="auto"/>
            </w:tcBorders>
            <w:vAlign w:val="center"/>
          </w:tcPr>
          <w:p w14:paraId="67E3843C"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1E54CD23" w14:textId="77777777" w:rsidR="00274216" w:rsidRPr="00FB6F9B" w:rsidRDefault="00274216" w:rsidP="005F4F26">
            <w:pPr>
              <w:spacing w:after="0"/>
              <w:rPr>
                <w:sz w:val="18"/>
                <w:szCs w:val="20"/>
              </w:rPr>
            </w:pPr>
            <w:r w:rsidRPr="00FB6F9B">
              <w:rPr>
                <w:sz w:val="18"/>
                <w:szCs w:val="20"/>
              </w:rPr>
              <w:t>String</w:t>
            </w:r>
          </w:p>
        </w:tc>
      </w:tr>
      <w:tr w:rsidR="00274216" w:rsidRPr="00FB6F9B" w14:paraId="54DD5E40"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BDD0CAA" w14:textId="77777777" w:rsidR="00274216" w:rsidRPr="00FB6F9B" w:rsidRDefault="00274216" w:rsidP="005F4F26">
            <w:pPr>
              <w:spacing w:after="0"/>
              <w:rPr>
                <w:sz w:val="18"/>
                <w:szCs w:val="20"/>
              </w:rPr>
            </w:pPr>
            <w:r w:rsidRPr="00FB6F9B">
              <w:rPr>
                <w:sz w:val="18"/>
                <w:szCs w:val="20"/>
              </w:rPr>
              <w:t>Limit</w:t>
            </w:r>
          </w:p>
        </w:tc>
        <w:tc>
          <w:tcPr>
            <w:tcW w:w="5776" w:type="dxa"/>
            <w:tcBorders>
              <w:top w:val="single" w:sz="4" w:space="0" w:color="auto"/>
              <w:left w:val="single" w:sz="4" w:space="0" w:color="auto"/>
              <w:bottom w:val="single" w:sz="4" w:space="0" w:color="auto"/>
              <w:right w:val="single" w:sz="4" w:space="0" w:color="auto"/>
            </w:tcBorders>
            <w:vAlign w:val="center"/>
          </w:tcPr>
          <w:p w14:paraId="6A3BD1D6" w14:textId="77777777" w:rsidR="00274216" w:rsidRPr="00FB6F9B" w:rsidRDefault="00274216" w:rsidP="005F4F26">
            <w:pPr>
              <w:spacing w:after="0"/>
              <w:rPr>
                <w:sz w:val="18"/>
                <w:szCs w:val="20"/>
              </w:rPr>
            </w:pPr>
            <w:r>
              <w:rPr>
                <w:sz w:val="18"/>
                <w:szCs w:val="20"/>
              </w:rPr>
              <w:t>The l</w:t>
            </w:r>
            <w:r w:rsidRPr="00FB6F9B">
              <w:rPr>
                <w:sz w:val="18"/>
                <w:szCs w:val="20"/>
              </w:rPr>
              <w:t>imit is a number to fetch assets.</w:t>
            </w:r>
          </w:p>
        </w:tc>
        <w:tc>
          <w:tcPr>
            <w:tcW w:w="905" w:type="dxa"/>
            <w:tcBorders>
              <w:top w:val="single" w:sz="4" w:space="0" w:color="auto"/>
              <w:left w:val="single" w:sz="4" w:space="0" w:color="auto"/>
              <w:bottom w:val="single" w:sz="4" w:space="0" w:color="auto"/>
              <w:right w:val="single" w:sz="4" w:space="0" w:color="auto"/>
            </w:tcBorders>
            <w:vAlign w:val="center"/>
          </w:tcPr>
          <w:p w14:paraId="13EDF728"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2B2F690A" w14:textId="77777777" w:rsidR="00274216" w:rsidRPr="00FB6F9B" w:rsidRDefault="00274216" w:rsidP="005F4F26">
            <w:pPr>
              <w:spacing w:after="0"/>
              <w:rPr>
                <w:sz w:val="18"/>
                <w:szCs w:val="20"/>
              </w:rPr>
            </w:pPr>
            <w:r w:rsidRPr="00FB6F9B">
              <w:rPr>
                <w:sz w:val="18"/>
                <w:szCs w:val="20"/>
              </w:rPr>
              <w:t>String</w:t>
            </w:r>
          </w:p>
        </w:tc>
      </w:tr>
    </w:tbl>
    <w:p w14:paraId="4B75B13D" w14:textId="77777777" w:rsidR="00274216" w:rsidRDefault="00274216" w:rsidP="00274216"/>
    <w:p w14:paraId="15A77171" w14:textId="5E3DDEB6" w:rsidR="00495959" w:rsidRDefault="00495959" w:rsidP="000A1D99">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1077C58A" w14:textId="77777777" w:rsidTr="000A1D99">
        <w:trPr>
          <w:trHeight w:val="450"/>
        </w:trPr>
        <w:tc>
          <w:tcPr>
            <w:tcW w:w="2415" w:type="dxa"/>
            <w:shd w:val="clear" w:color="auto" w:fill="D9D9D9" w:themeFill="background1" w:themeFillShade="D9"/>
            <w:vAlign w:val="center"/>
          </w:tcPr>
          <w:p w14:paraId="5E5B8DEA" w14:textId="77777777" w:rsidR="00274216" w:rsidRPr="00FB6F9B" w:rsidRDefault="00274216" w:rsidP="005F4F26">
            <w:pPr>
              <w:spacing w:after="0"/>
              <w:rPr>
                <w:sz w:val="18"/>
                <w:szCs w:val="20"/>
              </w:rPr>
            </w:pPr>
            <w:r w:rsidRPr="00FB6F9B">
              <w:rPr>
                <w:sz w:val="18"/>
                <w:szCs w:val="20"/>
              </w:rPr>
              <w:t>Parameter</w:t>
            </w:r>
          </w:p>
        </w:tc>
        <w:tc>
          <w:tcPr>
            <w:tcW w:w="6444" w:type="dxa"/>
            <w:shd w:val="clear" w:color="auto" w:fill="D9D9D9" w:themeFill="background1" w:themeFillShade="D9"/>
            <w:vAlign w:val="center"/>
          </w:tcPr>
          <w:p w14:paraId="79603168"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D9D9D9" w:themeFill="background1" w:themeFillShade="D9"/>
            <w:vAlign w:val="center"/>
          </w:tcPr>
          <w:p w14:paraId="7A545618" w14:textId="77777777" w:rsidR="00274216" w:rsidRPr="00FB6F9B" w:rsidRDefault="00274216" w:rsidP="005F4F26">
            <w:pPr>
              <w:spacing w:after="0"/>
              <w:rPr>
                <w:sz w:val="18"/>
                <w:szCs w:val="20"/>
              </w:rPr>
            </w:pPr>
            <w:r w:rsidRPr="00FB6F9B">
              <w:rPr>
                <w:sz w:val="18"/>
                <w:szCs w:val="20"/>
              </w:rPr>
              <w:t>Type</w:t>
            </w:r>
          </w:p>
        </w:tc>
      </w:tr>
      <w:tr w:rsidR="00274216" w:rsidRPr="00FB6F9B" w14:paraId="3EACDBF7" w14:textId="77777777" w:rsidTr="000A1D99">
        <w:trPr>
          <w:trHeight w:val="315"/>
        </w:trPr>
        <w:tc>
          <w:tcPr>
            <w:tcW w:w="2415" w:type="dxa"/>
            <w:vAlign w:val="center"/>
          </w:tcPr>
          <w:p w14:paraId="5DE20B7C" w14:textId="77777777" w:rsidR="00274216" w:rsidRPr="00FB6F9B" w:rsidRDefault="00274216" w:rsidP="005F4F26">
            <w:pPr>
              <w:spacing w:after="0"/>
              <w:rPr>
                <w:sz w:val="18"/>
                <w:szCs w:val="20"/>
              </w:rPr>
            </w:pPr>
            <w:r w:rsidRPr="00FB6F9B">
              <w:rPr>
                <w:sz w:val="18"/>
                <w:szCs w:val="20"/>
              </w:rPr>
              <w:t>Server</w:t>
            </w:r>
          </w:p>
        </w:tc>
        <w:tc>
          <w:tcPr>
            <w:tcW w:w="6444" w:type="dxa"/>
            <w:vAlign w:val="center"/>
          </w:tcPr>
          <w:p w14:paraId="43DF7168" w14:textId="77777777" w:rsidR="00274216" w:rsidRPr="00FB6F9B" w:rsidRDefault="00274216" w:rsidP="005F4F26">
            <w:pPr>
              <w:spacing w:after="0"/>
              <w:rPr>
                <w:sz w:val="18"/>
                <w:szCs w:val="20"/>
              </w:rPr>
            </w:pPr>
            <w:r w:rsidRPr="00FB6F9B">
              <w:rPr>
                <w:sz w:val="18"/>
                <w:szCs w:val="20"/>
              </w:rPr>
              <w:t>Contains information about how the server handles request</w:t>
            </w:r>
            <w:r>
              <w:rPr>
                <w:sz w:val="18"/>
                <w:szCs w:val="20"/>
              </w:rPr>
              <w:t>s</w:t>
            </w:r>
            <w:r w:rsidRPr="00FB6F9B">
              <w:rPr>
                <w:sz w:val="18"/>
                <w:szCs w:val="20"/>
              </w:rPr>
              <w:t xml:space="preserve"> [e.g., Werkzeug/2.1.2 Python/3.9.7]</w:t>
            </w:r>
          </w:p>
        </w:tc>
        <w:tc>
          <w:tcPr>
            <w:tcW w:w="1347" w:type="dxa"/>
            <w:vAlign w:val="center"/>
          </w:tcPr>
          <w:p w14:paraId="6E0E890E" w14:textId="77777777" w:rsidR="00274216" w:rsidRPr="00FB6F9B" w:rsidRDefault="00274216" w:rsidP="005F4F26">
            <w:pPr>
              <w:spacing w:after="0"/>
              <w:rPr>
                <w:sz w:val="18"/>
                <w:szCs w:val="20"/>
              </w:rPr>
            </w:pPr>
            <w:r w:rsidRPr="00FB6F9B">
              <w:rPr>
                <w:sz w:val="18"/>
                <w:szCs w:val="20"/>
              </w:rPr>
              <w:t>String</w:t>
            </w:r>
          </w:p>
        </w:tc>
      </w:tr>
      <w:tr w:rsidR="00274216" w:rsidRPr="00FB6F9B" w14:paraId="69AB7AAC" w14:textId="77777777" w:rsidTr="000A1D99">
        <w:trPr>
          <w:trHeight w:val="315"/>
        </w:trPr>
        <w:tc>
          <w:tcPr>
            <w:tcW w:w="2415" w:type="dxa"/>
            <w:vAlign w:val="center"/>
          </w:tcPr>
          <w:p w14:paraId="087F7291" w14:textId="77777777" w:rsidR="00274216" w:rsidRPr="00FB6F9B" w:rsidRDefault="00274216" w:rsidP="005F4F26">
            <w:pPr>
              <w:spacing w:after="0"/>
              <w:rPr>
                <w:sz w:val="18"/>
                <w:szCs w:val="20"/>
              </w:rPr>
            </w:pPr>
            <w:r w:rsidRPr="00FB6F9B">
              <w:rPr>
                <w:sz w:val="18"/>
                <w:szCs w:val="20"/>
              </w:rPr>
              <w:t>Content-Type</w:t>
            </w:r>
          </w:p>
        </w:tc>
        <w:tc>
          <w:tcPr>
            <w:tcW w:w="6444" w:type="dxa"/>
            <w:vAlign w:val="center"/>
          </w:tcPr>
          <w:p w14:paraId="1C5AE45E" w14:textId="77777777" w:rsidR="00274216" w:rsidRPr="00FB6F9B" w:rsidRDefault="00274216" w:rsidP="005F4F26">
            <w:pPr>
              <w:spacing w:after="0"/>
              <w:rPr>
                <w:sz w:val="18"/>
                <w:szCs w:val="20"/>
              </w:rPr>
            </w:pPr>
            <w:r w:rsidRPr="00FB6F9B">
              <w:rPr>
                <w:sz w:val="18"/>
                <w:szCs w:val="20"/>
              </w:rPr>
              <w:t>Type of the content</w:t>
            </w:r>
          </w:p>
        </w:tc>
        <w:tc>
          <w:tcPr>
            <w:tcW w:w="1347" w:type="dxa"/>
            <w:vAlign w:val="center"/>
          </w:tcPr>
          <w:p w14:paraId="65F7ACC2" w14:textId="77777777" w:rsidR="00274216" w:rsidRPr="00FB6F9B" w:rsidRDefault="00274216" w:rsidP="005F4F26">
            <w:pPr>
              <w:spacing w:after="0"/>
              <w:rPr>
                <w:sz w:val="18"/>
                <w:szCs w:val="20"/>
              </w:rPr>
            </w:pPr>
            <w:r w:rsidRPr="00FB6F9B">
              <w:rPr>
                <w:sz w:val="18"/>
                <w:szCs w:val="20"/>
              </w:rPr>
              <w:t>String</w:t>
            </w:r>
          </w:p>
        </w:tc>
      </w:tr>
      <w:tr w:rsidR="00274216" w:rsidRPr="00FB6F9B" w14:paraId="7ED0ECF8" w14:textId="77777777" w:rsidTr="000A1D99">
        <w:trPr>
          <w:trHeight w:val="315"/>
        </w:trPr>
        <w:tc>
          <w:tcPr>
            <w:tcW w:w="2415" w:type="dxa"/>
            <w:vAlign w:val="center"/>
          </w:tcPr>
          <w:p w14:paraId="728DFD69" w14:textId="77777777" w:rsidR="00274216" w:rsidRPr="00FB6F9B" w:rsidRDefault="00274216" w:rsidP="005F4F26">
            <w:pPr>
              <w:spacing w:after="0"/>
              <w:rPr>
                <w:sz w:val="18"/>
                <w:szCs w:val="20"/>
              </w:rPr>
            </w:pPr>
            <w:r w:rsidRPr="00FB6F9B">
              <w:rPr>
                <w:sz w:val="18"/>
                <w:szCs w:val="20"/>
              </w:rPr>
              <w:t>Date</w:t>
            </w:r>
          </w:p>
        </w:tc>
        <w:tc>
          <w:tcPr>
            <w:tcW w:w="6444" w:type="dxa"/>
            <w:vAlign w:val="center"/>
          </w:tcPr>
          <w:p w14:paraId="4C3F98AF" w14:textId="77777777" w:rsidR="00274216" w:rsidRPr="00FB6F9B" w:rsidRDefault="00274216" w:rsidP="005F4F26">
            <w:pPr>
              <w:spacing w:after="0"/>
              <w:rPr>
                <w:sz w:val="18"/>
                <w:szCs w:val="20"/>
              </w:rPr>
            </w:pPr>
            <w:r w:rsidRPr="00FB6F9B">
              <w:rPr>
                <w:sz w:val="18"/>
                <w:szCs w:val="20"/>
              </w:rPr>
              <w:t>Date of operation execution e.g. - [Tue, 17 May 2022 06:30:16 GMT]</w:t>
            </w:r>
          </w:p>
        </w:tc>
        <w:tc>
          <w:tcPr>
            <w:tcW w:w="1347" w:type="dxa"/>
            <w:vAlign w:val="center"/>
          </w:tcPr>
          <w:p w14:paraId="3ED14F03" w14:textId="77777777" w:rsidR="00274216" w:rsidRPr="00FB6F9B" w:rsidRDefault="00274216" w:rsidP="005F4F26">
            <w:pPr>
              <w:spacing w:after="0"/>
              <w:rPr>
                <w:sz w:val="18"/>
                <w:szCs w:val="20"/>
              </w:rPr>
            </w:pPr>
            <w:r w:rsidRPr="00FB6F9B">
              <w:rPr>
                <w:sz w:val="18"/>
                <w:szCs w:val="20"/>
              </w:rPr>
              <w:t>Datetime</w:t>
            </w:r>
          </w:p>
        </w:tc>
      </w:tr>
      <w:tr w:rsidR="00274216" w:rsidRPr="00FB6F9B" w14:paraId="65FF9389" w14:textId="77777777" w:rsidTr="000A1D99">
        <w:trPr>
          <w:trHeight w:val="315"/>
        </w:trPr>
        <w:tc>
          <w:tcPr>
            <w:tcW w:w="2415" w:type="dxa"/>
            <w:vAlign w:val="center"/>
          </w:tcPr>
          <w:p w14:paraId="301FDFDB" w14:textId="77777777" w:rsidR="00274216" w:rsidRPr="00FB6F9B" w:rsidRDefault="00274216" w:rsidP="005F4F26">
            <w:pPr>
              <w:spacing w:after="0"/>
              <w:rPr>
                <w:sz w:val="18"/>
                <w:szCs w:val="20"/>
              </w:rPr>
            </w:pPr>
            <w:r w:rsidRPr="00FB6F9B">
              <w:rPr>
                <w:sz w:val="18"/>
                <w:szCs w:val="20"/>
              </w:rPr>
              <w:t>Content-Length</w:t>
            </w:r>
          </w:p>
        </w:tc>
        <w:tc>
          <w:tcPr>
            <w:tcW w:w="6444" w:type="dxa"/>
            <w:vAlign w:val="center"/>
          </w:tcPr>
          <w:p w14:paraId="51DB8E7A" w14:textId="77777777" w:rsidR="00274216" w:rsidRPr="00FB6F9B" w:rsidRDefault="00274216" w:rsidP="005F4F26">
            <w:pPr>
              <w:spacing w:after="0"/>
              <w:rPr>
                <w:sz w:val="18"/>
                <w:szCs w:val="20"/>
              </w:rPr>
            </w:pPr>
            <w:r w:rsidRPr="00FB6F9B">
              <w:rPr>
                <w:sz w:val="18"/>
                <w:szCs w:val="20"/>
              </w:rPr>
              <w:t>Length of the content</w:t>
            </w:r>
          </w:p>
        </w:tc>
        <w:tc>
          <w:tcPr>
            <w:tcW w:w="1347" w:type="dxa"/>
            <w:vAlign w:val="center"/>
          </w:tcPr>
          <w:p w14:paraId="6EF5C7D1" w14:textId="77777777" w:rsidR="00274216" w:rsidRPr="00FB6F9B" w:rsidRDefault="00274216" w:rsidP="005F4F26">
            <w:pPr>
              <w:spacing w:after="0"/>
              <w:rPr>
                <w:sz w:val="18"/>
                <w:szCs w:val="20"/>
              </w:rPr>
            </w:pPr>
            <w:r w:rsidRPr="00FB6F9B">
              <w:rPr>
                <w:sz w:val="18"/>
                <w:szCs w:val="20"/>
              </w:rPr>
              <w:t>Bytes</w:t>
            </w:r>
          </w:p>
        </w:tc>
      </w:tr>
      <w:tr w:rsidR="00274216" w:rsidRPr="00FB6F9B" w14:paraId="3DBC7E9C" w14:textId="77777777" w:rsidTr="000A1D99">
        <w:trPr>
          <w:trHeight w:val="315"/>
        </w:trPr>
        <w:tc>
          <w:tcPr>
            <w:tcW w:w="2415" w:type="dxa"/>
            <w:vAlign w:val="center"/>
          </w:tcPr>
          <w:p w14:paraId="18CBDD4B" w14:textId="77777777" w:rsidR="00274216" w:rsidRPr="00FB6F9B" w:rsidRDefault="00274216" w:rsidP="005F4F26">
            <w:pPr>
              <w:spacing w:after="0"/>
              <w:rPr>
                <w:sz w:val="18"/>
                <w:szCs w:val="20"/>
              </w:rPr>
            </w:pPr>
            <w:r w:rsidRPr="00FB6F9B">
              <w:rPr>
                <w:sz w:val="18"/>
                <w:szCs w:val="20"/>
              </w:rPr>
              <w:t>Connection</w:t>
            </w:r>
          </w:p>
        </w:tc>
        <w:tc>
          <w:tcPr>
            <w:tcW w:w="6444" w:type="dxa"/>
            <w:vAlign w:val="center"/>
          </w:tcPr>
          <w:p w14:paraId="5FF536A6" w14:textId="77777777" w:rsidR="00274216" w:rsidRPr="00FB6F9B" w:rsidRDefault="00274216" w:rsidP="005F4F26">
            <w:pPr>
              <w:spacing w:after="0"/>
              <w:rPr>
                <w:sz w:val="18"/>
                <w:szCs w:val="20"/>
              </w:rPr>
            </w:pPr>
            <w:r w:rsidRPr="00FB6F9B">
              <w:rPr>
                <w:sz w:val="18"/>
                <w:szCs w:val="20"/>
              </w:rPr>
              <w:t>A general header specifying whether the current network connection stays open once the current transaction finishes</w:t>
            </w:r>
          </w:p>
        </w:tc>
        <w:tc>
          <w:tcPr>
            <w:tcW w:w="1347" w:type="dxa"/>
            <w:vAlign w:val="center"/>
          </w:tcPr>
          <w:p w14:paraId="5D3E652E" w14:textId="77777777" w:rsidR="00274216" w:rsidRPr="00FB6F9B" w:rsidRDefault="00274216" w:rsidP="005F4F26">
            <w:pPr>
              <w:spacing w:after="0"/>
              <w:rPr>
                <w:sz w:val="18"/>
                <w:szCs w:val="20"/>
              </w:rPr>
            </w:pPr>
            <w:r w:rsidRPr="00FB6F9B">
              <w:rPr>
                <w:sz w:val="18"/>
                <w:szCs w:val="20"/>
              </w:rPr>
              <w:t>String</w:t>
            </w:r>
          </w:p>
        </w:tc>
      </w:tr>
    </w:tbl>
    <w:p w14:paraId="3AE5CA25" w14:textId="77777777" w:rsidR="000A1D99" w:rsidRDefault="000A1D99"/>
    <w:p w14:paraId="5F928FF3" w14:textId="217A7AB4" w:rsidR="00706374" w:rsidRDefault="00706374" w:rsidP="00706374">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7FD958A4" w14:textId="77777777" w:rsidTr="000A1D99">
        <w:trPr>
          <w:trHeight w:val="315"/>
        </w:trPr>
        <w:tc>
          <w:tcPr>
            <w:tcW w:w="2415" w:type="dxa"/>
            <w:shd w:val="clear" w:color="auto" w:fill="E7E6E6" w:themeFill="background2"/>
            <w:vAlign w:val="center"/>
          </w:tcPr>
          <w:p w14:paraId="66238A1C" w14:textId="77777777" w:rsidR="00274216" w:rsidRPr="00FB6F9B" w:rsidRDefault="00274216" w:rsidP="005F4F26">
            <w:pPr>
              <w:spacing w:after="0"/>
              <w:rPr>
                <w:b/>
                <w:bCs/>
                <w:sz w:val="18"/>
                <w:szCs w:val="20"/>
              </w:rPr>
            </w:pPr>
            <w:r w:rsidRPr="00FB6F9B">
              <w:rPr>
                <w:sz w:val="18"/>
                <w:szCs w:val="20"/>
              </w:rPr>
              <w:t>Parameter</w:t>
            </w:r>
          </w:p>
        </w:tc>
        <w:tc>
          <w:tcPr>
            <w:tcW w:w="6444" w:type="dxa"/>
            <w:shd w:val="clear" w:color="auto" w:fill="E7E6E6" w:themeFill="background2"/>
            <w:vAlign w:val="center"/>
          </w:tcPr>
          <w:p w14:paraId="7C764BFB"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E7E6E6" w:themeFill="background2"/>
            <w:vAlign w:val="center"/>
          </w:tcPr>
          <w:p w14:paraId="614DC708" w14:textId="77777777" w:rsidR="00274216" w:rsidRPr="00FB6F9B" w:rsidRDefault="00274216" w:rsidP="005F4F26">
            <w:pPr>
              <w:spacing w:after="0"/>
              <w:rPr>
                <w:sz w:val="18"/>
                <w:szCs w:val="20"/>
              </w:rPr>
            </w:pPr>
            <w:r w:rsidRPr="00FB6F9B">
              <w:rPr>
                <w:sz w:val="18"/>
                <w:szCs w:val="20"/>
              </w:rPr>
              <w:t>Type</w:t>
            </w:r>
          </w:p>
        </w:tc>
      </w:tr>
      <w:tr w:rsidR="00274216" w:rsidRPr="00FB6F9B" w14:paraId="5E89B6D7" w14:textId="77777777" w:rsidTr="000A1D99">
        <w:trPr>
          <w:trHeight w:val="315"/>
        </w:trPr>
        <w:tc>
          <w:tcPr>
            <w:tcW w:w="2415" w:type="dxa"/>
          </w:tcPr>
          <w:p w14:paraId="502A8A82" w14:textId="77777777" w:rsidR="00274216" w:rsidRPr="00FB6F9B" w:rsidRDefault="00274216" w:rsidP="005F4F26">
            <w:pPr>
              <w:spacing w:after="0"/>
              <w:rPr>
                <w:sz w:val="18"/>
                <w:szCs w:val="20"/>
                <w:highlight w:val="lightGray"/>
              </w:rPr>
            </w:pPr>
            <w:r w:rsidRPr="00FB6F9B">
              <w:rPr>
                <w:sz w:val="18"/>
                <w:szCs w:val="20"/>
              </w:rPr>
              <w:t>AssetName</w:t>
            </w:r>
          </w:p>
        </w:tc>
        <w:tc>
          <w:tcPr>
            <w:tcW w:w="6444" w:type="dxa"/>
          </w:tcPr>
          <w:p w14:paraId="0B106BAE" w14:textId="77777777" w:rsidR="00274216" w:rsidRPr="00FB6F9B" w:rsidRDefault="00274216" w:rsidP="005F4F26">
            <w:pPr>
              <w:spacing w:after="0"/>
              <w:rPr>
                <w:sz w:val="18"/>
                <w:szCs w:val="20"/>
                <w:highlight w:val="lightGray"/>
              </w:rPr>
            </w:pPr>
            <w:r w:rsidRPr="00FB6F9B">
              <w:rPr>
                <w:sz w:val="18"/>
                <w:szCs w:val="20"/>
              </w:rPr>
              <w:t>Name of asset</w:t>
            </w:r>
          </w:p>
        </w:tc>
        <w:tc>
          <w:tcPr>
            <w:tcW w:w="1347" w:type="dxa"/>
          </w:tcPr>
          <w:p w14:paraId="0FFFAC82" w14:textId="77777777" w:rsidR="00274216" w:rsidRPr="00FB6F9B" w:rsidRDefault="00274216" w:rsidP="005F4F26">
            <w:pPr>
              <w:spacing w:after="0"/>
              <w:rPr>
                <w:sz w:val="18"/>
                <w:szCs w:val="20"/>
                <w:highlight w:val="lightGray"/>
              </w:rPr>
            </w:pPr>
            <w:r w:rsidRPr="00FB6F9B">
              <w:rPr>
                <w:sz w:val="18"/>
                <w:szCs w:val="20"/>
              </w:rPr>
              <w:t>String</w:t>
            </w:r>
          </w:p>
        </w:tc>
      </w:tr>
      <w:tr w:rsidR="00274216" w:rsidRPr="00FB6F9B" w14:paraId="74AF616D" w14:textId="77777777" w:rsidTr="000A1D99">
        <w:trPr>
          <w:trHeight w:val="315"/>
        </w:trPr>
        <w:tc>
          <w:tcPr>
            <w:tcW w:w="2415" w:type="dxa"/>
          </w:tcPr>
          <w:p w14:paraId="6438381C" w14:textId="77777777" w:rsidR="00274216" w:rsidRPr="00FB6F9B" w:rsidRDefault="00274216" w:rsidP="005F4F26">
            <w:pPr>
              <w:spacing w:after="0"/>
              <w:rPr>
                <w:sz w:val="18"/>
                <w:szCs w:val="20"/>
              </w:rPr>
            </w:pPr>
            <w:r w:rsidRPr="00FB6F9B">
              <w:rPr>
                <w:sz w:val="18"/>
                <w:szCs w:val="20"/>
              </w:rPr>
              <w:t>AssetExternalId</w:t>
            </w:r>
          </w:p>
        </w:tc>
        <w:tc>
          <w:tcPr>
            <w:tcW w:w="6444" w:type="dxa"/>
          </w:tcPr>
          <w:p w14:paraId="5BCD7A7D" w14:textId="77777777" w:rsidR="00274216" w:rsidRPr="00FB6F9B" w:rsidRDefault="00274216" w:rsidP="005F4F26">
            <w:pPr>
              <w:spacing w:after="0"/>
              <w:rPr>
                <w:sz w:val="18"/>
                <w:szCs w:val="20"/>
              </w:rPr>
            </w:pPr>
            <w:r>
              <w:rPr>
                <w:sz w:val="18"/>
                <w:szCs w:val="20"/>
              </w:rPr>
              <w:t>The e</w:t>
            </w:r>
            <w:r w:rsidRPr="00FB6F9B">
              <w:rPr>
                <w:sz w:val="18"/>
                <w:szCs w:val="20"/>
              </w:rPr>
              <w:t xml:space="preserve">xternal ID of </w:t>
            </w:r>
            <w:r>
              <w:rPr>
                <w:sz w:val="18"/>
                <w:szCs w:val="20"/>
              </w:rPr>
              <w:t xml:space="preserve">the </w:t>
            </w:r>
            <w:r w:rsidRPr="00FB6F9B">
              <w:rPr>
                <w:sz w:val="18"/>
                <w:szCs w:val="20"/>
              </w:rPr>
              <w:t>asset</w:t>
            </w:r>
          </w:p>
        </w:tc>
        <w:tc>
          <w:tcPr>
            <w:tcW w:w="1347" w:type="dxa"/>
          </w:tcPr>
          <w:p w14:paraId="74E0F1F6" w14:textId="77777777" w:rsidR="00274216" w:rsidRPr="00FB6F9B" w:rsidRDefault="00274216" w:rsidP="005F4F26">
            <w:pPr>
              <w:spacing w:after="0"/>
              <w:rPr>
                <w:sz w:val="18"/>
                <w:szCs w:val="20"/>
              </w:rPr>
            </w:pPr>
            <w:r w:rsidRPr="00FB6F9B">
              <w:rPr>
                <w:sz w:val="18"/>
                <w:szCs w:val="20"/>
              </w:rPr>
              <w:t>String</w:t>
            </w:r>
          </w:p>
        </w:tc>
      </w:tr>
      <w:tr w:rsidR="00274216" w:rsidRPr="00FB6F9B" w14:paraId="36E8E3FD" w14:textId="77777777" w:rsidTr="000A1D99">
        <w:trPr>
          <w:trHeight w:val="315"/>
        </w:trPr>
        <w:tc>
          <w:tcPr>
            <w:tcW w:w="2415" w:type="dxa"/>
          </w:tcPr>
          <w:p w14:paraId="40721B28" w14:textId="77777777" w:rsidR="00274216" w:rsidRPr="00FB6F9B" w:rsidRDefault="00274216" w:rsidP="005F4F26">
            <w:pPr>
              <w:spacing w:after="0"/>
              <w:rPr>
                <w:sz w:val="18"/>
                <w:szCs w:val="20"/>
              </w:rPr>
            </w:pPr>
            <w:r w:rsidRPr="00FB6F9B">
              <w:rPr>
                <w:sz w:val="18"/>
                <w:szCs w:val="20"/>
              </w:rPr>
              <w:t>AssetChildrenCount</w:t>
            </w:r>
          </w:p>
        </w:tc>
        <w:tc>
          <w:tcPr>
            <w:tcW w:w="6444" w:type="dxa"/>
          </w:tcPr>
          <w:p w14:paraId="748897EF" w14:textId="77777777" w:rsidR="00274216" w:rsidRPr="00FB6F9B" w:rsidRDefault="00274216" w:rsidP="005F4F26">
            <w:pPr>
              <w:spacing w:after="0"/>
              <w:rPr>
                <w:sz w:val="18"/>
                <w:szCs w:val="20"/>
              </w:rPr>
            </w:pPr>
            <w:r w:rsidRPr="00FB6F9B">
              <w:rPr>
                <w:sz w:val="18"/>
                <w:szCs w:val="20"/>
              </w:rPr>
              <w:t xml:space="preserve"> Count of direct children</w:t>
            </w:r>
          </w:p>
        </w:tc>
        <w:tc>
          <w:tcPr>
            <w:tcW w:w="1347" w:type="dxa"/>
          </w:tcPr>
          <w:p w14:paraId="373993D3" w14:textId="77777777" w:rsidR="00274216" w:rsidRPr="00FB6F9B" w:rsidRDefault="00274216" w:rsidP="005F4F26">
            <w:pPr>
              <w:spacing w:after="0"/>
              <w:rPr>
                <w:sz w:val="18"/>
                <w:szCs w:val="20"/>
              </w:rPr>
            </w:pPr>
            <w:r w:rsidRPr="00FB6F9B">
              <w:rPr>
                <w:sz w:val="18"/>
                <w:szCs w:val="20"/>
              </w:rPr>
              <w:t>String</w:t>
            </w:r>
          </w:p>
        </w:tc>
      </w:tr>
      <w:tr w:rsidR="00274216" w:rsidRPr="00FB6F9B" w14:paraId="32D0F0B5" w14:textId="77777777" w:rsidTr="000A1D99">
        <w:trPr>
          <w:trHeight w:val="315"/>
        </w:trPr>
        <w:tc>
          <w:tcPr>
            <w:tcW w:w="2415" w:type="dxa"/>
          </w:tcPr>
          <w:p w14:paraId="1F7F2EB0" w14:textId="77777777" w:rsidR="00274216" w:rsidRPr="00FB6F9B" w:rsidRDefault="00274216" w:rsidP="005F4F26">
            <w:pPr>
              <w:spacing w:after="0"/>
              <w:rPr>
                <w:sz w:val="18"/>
                <w:szCs w:val="20"/>
              </w:rPr>
            </w:pPr>
            <w:r w:rsidRPr="00FB6F9B">
              <w:rPr>
                <w:sz w:val="18"/>
                <w:szCs w:val="20"/>
              </w:rPr>
              <w:t>AssetType</w:t>
            </w:r>
          </w:p>
        </w:tc>
        <w:tc>
          <w:tcPr>
            <w:tcW w:w="6444" w:type="dxa"/>
          </w:tcPr>
          <w:p w14:paraId="6D2EDE3E" w14:textId="77777777" w:rsidR="00274216" w:rsidRPr="00FB6F9B" w:rsidRDefault="00274216" w:rsidP="005F4F26">
            <w:pPr>
              <w:spacing w:after="0"/>
              <w:rPr>
                <w:sz w:val="18"/>
                <w:szCs w:val="20"/>
              </w:rPr>
            </w:pPr>
            <w:r w:rsidRPr="00FB6F9B">
              <w:rPr>
                <w:sz w:val="18"/>
                <w:szCs w:val="20"/>
              </w:rPr>
              <w:t>This information is fetched from metadata which indicates the Type of asset.</w:t>
            </w:r>
          </w:p>
        </w:tc>
        <w:tc>
          <w:tcPr>
            <w:tcW w:w="1347" w:type="dxa"/>
          </w:tcPr>
          <w:p w14:paraId="3A10D53A" w14:textId="77777777" w:rsidR="00274216" w:rsidRPr="00FB6F9B" w:rsidRDefault="00274216" w:rsidP="005F4F26">
            <w:pPr>
              <w:spacing w:after="0"/>
              <w:rPr>
                <w:sz w:val="18"/>
                <w:szCs w:val="20"/>
              </w:rPr>
            </w:pPr>
            <w:r w:rsidRPr="00FB6F9B">
              <w:rPr>
                <w:sz w:val="18"/>
                <w:szCs w:val="20"/>
              </w:rPr>
              <w:t>String</w:t>
            </w:r>
          </w:p>
        </w:tc>
      </w:tr>
      <w:tr w:rsidR="00274216" w:rsidRPr="00FB6F9B" w14:paraId="1DA57E8A" w14:textId="77777777" w:rsidTr="000A1D99">
        <w:trPr>
          <w:trHeight w:val="315"/>
        </w:trPr>
        <w:tc>
          <w:tcPr>
            <w:tcW w:w="2415" w:type="dxa"/>
          </w:tcPr>
          <w:p w14:paraId="14AF130B" w14:textId="6A7EBB83" w:rsidR="00274216" w:rsidRPr="00FB6F9B" w:rsidRDefault="00C015C1" w:rsidP="005F4F26">
            <w:pPr>
              <w:spacing w:after="0"/>
              <w:rPr>
                <w:sz w:val="18"/>
                <w:szCs w:val="20"/>
              </w:rPr>
            </w:pPr>
            <w:r>
              <w:t>PlantId</w:t>
            </w:r>
          </w:p>
        </w:tc>
        <w:tc>
          <w:tcPr>
            <w:tcW w:w="6444" w:type="dxa"/>
          </w:tcPr>
          <w:p w14:paraId="1B7A44D2" w14:textId="336B27F9" w:rsidR="00274216" w:rsidRPr="00FB6F9B" w:rsidRDefault="00C015C1" w:rsidP="005F4F26">
            <w:pPr>
              <w:spacing w:after="0"/>
              <w:rPr>
                <w:sz w:val="18"/>
                <w:szCs w:val="20"/>
              </w:rPr>
            </w:pPr>
            <w:r>
              <w:t>The external ID of the Plant asset</w:t>
            </w:r>
          </w:p>
        </w:tc>
        <w:tc>
          <w:tcPr>
            <w:tcW w:w="1347" w:type="dxa"/>
          </w:tcPr>
          <w:p w14:paraId="3CAEEC21" w14:textId="77777777" w:rsidR="00274216" w:rsidRPr="00FB6F9B" w:rsidRDefault="00274216" w:rsidP="005F4F26">
            <w:pPr>
              <w:spacing w:after="0"/>
              <w:rPr>
                <w:sz w:val="18"/>
                <w:szCs w:val="20"/>
              </w:rPr>
            </w:pPr>
            <w:r w:rsidRPr="00FB6F9B">
              <w:rPr>
                <w:sz w:val="18"/>
                <w:szCs w:val="20"/>
              </w:rPr>
              <w:t>String</w:t>
            </w:r>
          </w:p>
        </w:tc>
      </w:tr>
      <w:tr w:rsidR="00274216" w:rsidRPr="00FB6F9B" w14:paraId="623065C3" w14:textId="77777777" w:rsidTr="000A1D99">
        <w:trPr>
          <w:trHeight w:val="315"/>
        </w:trPr>
        <w:tc>
          <w:tcPr>
            <w:tcW w:w="2415" w:type="dxa"/>
          </w:tcPr>
          <w:p w14:paraId="70F431B9" w14:textId="77777777" w:rsidR="00274216" w:rsidRPr="00FB6F9B" w:rsidRDefault="00274216" w:rsidP="005F4F26">
            <w:pPr>
              <w:spacing w:after="0"/>
              <w:rPr>
                <w:sz w:val="18"/>
                <w:szCs w:val="20"/>
              </w:rPr>
            </w:pPr>
            <w:r w:rsidRPr="00FB6F9B">
              <w:rPr>
                <w:sz w:val="18"/>
                <w:szCs w:val="20"/>
              </w:rPr>
              <w:t>nextCursor</w:t>
            </w:r>
          </w:p>
        </w:tc>
        <w:tc>
          <w:tcPr>
            <w:tcW w:w="6444" w:type="dxa"/>
          </w:tcPr>
          <w:p w14:paraId="63246BE2" w14:textId="77777777" w:rsidR="00274216" w:rsidRPr="00FB6F9B" w:rsidRDefault="00274216" w:rsidP="005F4F26">
            <w:pPr>
              <w:shd w:val="clear" w:color="auto" w:fill="FFFFFF"/>
              <w:spacing w:after="0" w:line="360" w:lineRule="atLeast"/>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Cursor for paging through results.</w:t>
            </w:r>
          </w:p>
          <w:p w14:paraId="074BA9AD" w14:textId="77777777" w:rsidR="00274216" w:rsidRPr="00BE4A69" w:rsidRDefault="00274216" w:rsidP="005F4F26">
            <w:pPr>
              <w:shd w:val="clear" w:color="auto" w:fill="FFFFFF"/>
              <w:spacing w:after="0" w:line="240" w:lineRule="auto"/>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Example: </w:t>
            </w:r>
            <w:r w:rsidRPr="00FB6F9B">
              <w:rPr>
                <w:sz w:val="18"/>
                <w:szCs w:val="20"/>
              </w:rPr>
              <w:t>nextCursor</w:t>
            </w:r>
            <w:r w:rsidRPr="00456591">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tc>
        <w:tc>
          <w:tcPr>
            <w:tcW w:w="1347" w:type="dxa"/>
          </w:tcPr>
          <w:p w14:paraId="7CB90CE3" w14:textId="77777777" w:rsidR="00274216" w:rsidRPr="00FB6F9B" w:rsidRDefault="00274216" w:rsidP="005F4F26">
            <w:pPr>
              <w:spacing w:after="0"/>
              <w:rPr>
                <w:sz w:val="18"/>
                <w:szCs w:val="20"/>
              </w:rPr>
            </w:pPr>
            <w:r w:rsidRPr="00FB6F9B">
              <w:rPr>
                <w:sz w:val="18"/>
                <w:szCs w:val="20"/>
              </w:rPr>
              <w:t>String</w:t>
            </w:r>
          </w:p>
        </w:tc>
      </w:tr>
    </w:tbl>
    <w:p w14:paraId="4737B1B0" w14:textId="77777777" w:rsidR="00274216" w:rsidRDefault="00274216" w:rsidP="00274216"/>
    <w:p w14:paraId="285B478F" w14:textId="3B9BBDF0" w:rsidR="005865D7" w:rsidRDefault="005865D7" w:rsidP="00706374">
      <w:pPr>
        <w:pStyle w:val="Heading3"/>
      </w:pPr>
      <w:r>
        <w:br w:type="column"/>
      </w:r>
      <w:r w:rsidR="00706374">
        <w:t>API Specifications</w:t>
      </w:r>
    </w:p>
    <w:tbl>
      <w:tblPr>
        <w:tblW w:w="4450" w:type="pct"/>
        <w:tblLayout w:type="fixed"/>
        <w:tblLook w:val="04A0" w:firstRow="1" w:lastRow="0" w:firstColumn="1" w:lastColumn="0" w:noHBand="0" w:noVBand="1"/>
      </w:tblPr>
      <w:tblGrid>
        <w:gridCol w:w="2076"/>
        <w:gridCol w:w="6988"/>
      </w:tblGrid>
      <w:tr w:rsidR="005865D7" w14:paraId="68994872" w14:textId="77777777" w:rsidTr="001C452E">
        <w:trPr>
          <w:trHeight w:val="16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B7D41" w14:textId="77777777" w:rsidR="005865D7" w:rsidRDefault="005865D7" w:rsidP="001C452E">
            <w:pPr>
              <w:spacing w:after="0"/>
              <w:jc w:val="left"/>
            </w:pPr>
            <w:bookmarkStart w:id="42" w:name="_Hlk161075651"/>
            <w:r>
              <w:t>PROTOCOL</w:t>
            </w:r>
          </w:p>
        </w:tc>
        <w:tc>
          <w:tcPr>
            <w:tcW w:w="6988" w:type="dxa"/>
            <w:tcBorders>
              <w:top w:val="single" w:sz="8" w:space="0" w:color="auto"/>
              <w:left w:val="single" w:sz="8" w:space="0" w:color="auto"/>
              <w:bottom w:val="single" w:sz="8" w:space="0" w:color="auto"/>
              <w:right w:val="single" w:sz="8" w:space="0" w:color="auto"/>
            </w:tcBorders>
            <w:hideMark/>
          </w:tcPr>
          <w:p w14:paraId="3F70E1F5" w14:textId="77777777" w:rsidR="005865D7" w:rsidRDefault="005865D7" w:rsidP="001C452E">
            <w:pPr>
              <w:spacing w:after="0"/>
              <w:jc w:val="left"/>
            </w:pPr>
            <w:r>
              <w:t xml:space="preserve"> HTTPS</w:t>
            </w:r>
          </w:p>
        </w:tc>
      </w:tr>
      <w:tr w:rsidR="005865D7" w14:paraId="018DF239"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B7D3273" w14:textId="27AAB91C" w:rsidR="005865D7" w:rsidRDefault="005865D7" w:rsidP="001C452E">
            <w:pPr>
              <w:spacing w:after="0"/>
              <w:jc w:val="left"/>
            </w:pPr>
            <w:bookmarkStart w:id="43" w:name="_Hlk174090616"/>
            <w:r>
              <w:t>PATH</w:t>
            </w:r>
            <w:r w:rsidR="00C97B0F">
              <w:t xml:space="preserve"> </w:t>
            </w:r>
            <w:r w:rsidR="00D8766A">
              <w:t>AOT (Cognite)</w:t>
            </w:r>
            <w:r>
              <w:t xml:space="preserve"> </w:t>
            </w:r>
            <w:r w:rsidR="00DB75B6">
              <w:t>(Public Exposure)</w:t>
            </w:r>
          </w:p>
        </w:tc>
        <w:tc>
          <w:tcPr>
            <w:tcW w:w="6988" w:type="dxa"/>
            <w:tcBorders>
              <w:top w:val="single" w:sz="8" w:space="0" w:color="auto"/>
              <w:left w:val="single" w:sz="8" w:space="0" w:color="auto"/>
              <w:bottom w:val="single" w:sz="8" w:space="0" w:color="auto"/>
              <w:right w:val="single" w:sz="8" w:space="0" w:color="auto"/>
            </w:tcBorders>
            <w:hideMark/>
          </w:tcPr>
          <w:p w14:paraId="6D055B56" w14:textId="77777777" w:rsidR="005865D7" w:rsidRPr="001C452E" w:rsidRDefault="005865D7" w:rsidP="001C452E">
            <w:pPr>
              <w:spacing w:after="0"/>
              <w:jc w:val="left"/>
              <w:rPr>
                <w:rStyle w:val="Hyperlink"/>
              </w:rPr>
            </w:pPr>
            <w:hyperlink r:id="rId29" w:history="1">
              <w:r w:rsidRPr="001C452E">
                <w:rPr>
                  <w:rStyle w:val="Hyperlink"/>
                </w:rPr>
                <w:t>https://apim-mw-aot-dev.azure-api.net/api/oh-module/childassets</w:t>
              </w:r>
            </w:hyperlink>
          </w:p>
        </w:tc>
      </w:tr>
      <w:bookmarkEnd w:id="43"/>
      <w:tr w:rsidR="00C97B0F" w14:paraId="5965F2F2"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633912D" w14:textId="2E3C868C" w:rsidR="00C97B0F" w:rsidRDefault="00C97B0F" w:rsidP="001C452E">
            <w:pPr>
              <w:spacing w:after="0"/>
              <w:jc w:val="left"/>
            </w:pPr>
            <w:r>
              <w:t xml:space="preserve">PATH </w:t>
            </w:r>
            <w:r w:rsidR="00D8766A">
              <w:t>AOT (</w:t>
            </w:r>
            <w:r>
              <w:t>Azure</w:t>
            </w:r>
            <w:r w:rsidR="00D8766A">
              <w:t>)</w:t>
            </w:r>
            <w:r>
              <w:t xml:space="preserve"> </w:t>
            </w:r>
            <w:r w:rsidR="00DB75B6">
              <w:t>(Public Exposure)</w:t>
            </w:r>
          </w:p>
        </w:tc>
        <w:tc>
          <w:tcPr>
            <w:tcW w:w="6988" w:type="dxa"/>
            <w:tcBorders>
              <w:top w:val="single" w:sz="8" w:space="0" w:color="auto"/>
              <w:left w:val="single" w:sz="8" w:space="0" w:color="auto"/>
              <w:bottom w:val="single" w:sz="8" w:space="0" w:color="auto"/>
              <w:right w:val="single" w:sz="8" w:space="0" w:color="auto"/>
            </w:tcBorders>
            <w:hideMark/>
          </w:tcPr>
          <w:p w14:paraId="635545DC" w14:textId="20D61050" w:rsidR="00C97B0F" w:rsidRPr="001C452E" w:rsidRDefault="00C97B0F" w:rsidP="001C452E">
            <w:pPr>
              <w:spacing w:after="0"/>
              <w:jc w:val="left"/>
              <w:rPr>
                <w:rStyle w:val="Hyperlink"/>
              </w:rPr>
            </w:pPr>
            <w:hyperlink r:id="rId30" w:history="1">
              <w:r w:rsidRPr="001C452E">
                <w:rPr>
                  <w:rStyle w:val="Hyperlink"/>
                </w:rPr>
                <w:t>https://apim-aot-azure-dev.azure-api.net/api/oh-module/childassets</w:t>
              </w:r>
            </w:hyperlink>
          </w:p>
        </w:tc>
      </w:tr>
      <w:tr w:rsidR="005865D7" w14:paraId="656D22AE" w14:textId="77777777" w:rsidTr="001C452E">
        <w:trPr>
          <w:trHeight w:val="13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923179" w14:textId="77777777" w:rsidR="005865D7" w:rsidRDefault="005865D7" w:rsidP="001C452E">
            <w:pPr>
              <w:spacing w:after="0"/>
              <w:jc w:val="left"/>
            </w:pPr>
            <w:r>
              <w:t>METHOD</w:t>
            </w:r>
          </w:p>
        </w:tc>
        <w:tc>
          <w:tcPr>
            <w:tcW w:w="6988" w:type="dxa"/>
            <w:tcBorders>
              <w:top w:val="single" w:sz="8" w:space="0" w:color="auto"/>
              <w:left w:val="single" w:sz="8" w:space="0" w:color="auto"/>
              <w:bottom w:val="single" w:sz="8" w:space="0" w:color="auto"/>
              <w:right w:val="single" w:sz="8" w:space="0" w:color="auto"/>
            </w:tcBorders>
            <w:hideMark/>
          </w:tcPr>
          <w:p w14:paraId="2C80D4B6" w14:textId="77777777" w:rsidR="005865D7" w:rsidRDefault="005865D7" w:rsidP="001C452E">
            <w:pPr>
              <w:spacing w:after="0"/>
              <w:jc w:val="left"/>
            </w:pPr>
            <w:r>
              <w:t xml:space="preserve"> GET</w:t>
            </w:r>
          </w:p>
        </w:tc>
      </w:tr>
      <w:tr w:rsidR="005865D7" w14:paraId="7C4403EF" w14:textId="77777777" w:rsidTr="001C452E">
        <w:trPr>
          <w:trHeight w:val="240"/>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6D861E0" w14:textId="77777777" w:rsidR="005865D7" w:rsidRDefault="005865D7" w:rsidP="001C452E">
            <w:pPr>
              <w:spacing w:after="0"/>
              <w:jc w:val="left"/>
            </w:pPr>
            <w:r>
              <w:t>CONTENT TYPE</w:t>
            </w:r>
          </w:p>
        </w:tc>
        <w:tc>
          <w:tcPr>
            <w:tcW w:w="6988" w:type="dxa"/>
            <w:tcBorders>
              <w:top w:val="single" w:sz="8" w:space="0" w:color="auto"/>
              <w:left w:val="single" w:sz="8" w:space="0" w:color="auto"/>
              <w:bottom w:val="single" w:sz="8" w:space="0" w:color="auto"/>
              <w:right w:val="single" w:sz="8" w:space="0" w:color="auto"/>
            </w:tcBorders>
            <w:hideMark/>
          </w:tcPr>
          <w:p w14:paraId="562FA118" w14:textId="77777777" w:rsidR="005865D7" w:rsidRDefault="005865D7" w:rsidP="001C452E">
            <w:pPr>
              <w:spacing w:after="0"/>
              <w:jc w:val="left"/>
            </w:pPr>
            <w:r>
              <w:t>application / json</w:t>
            </w:r>
          </w:p>
        </w:tc>
      </w:tr>
      <w:bookmarkEnd w:id="42"/>
    </w:tbl>
    <w:p w14:paraId="5857EF71" w14:textId="77777777" w:rsidR="005865D7" w:rsidRDefault="005865D7" w:rsidP="005865D7"/>
    <w:p w14:paraId="4089B990" w14:textId="77777777" w:rsidR="005865D7" w:rsidRDefault="005865D7" w:rsidP="00706374">
      <w:pPr>
        <w:pStyle w:val="Heading3"/>
      </w:pPr>
      <w:r>
        <w:t>Sample JSON Response</w:t>
      </w:r>
    </w:p>
    <w:p w14:paraId="7EA09849"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71FF1397" w14:textId="77777777" w:rsidR="005865D7" w:rsidRPr="00A96839" w:rsidRDefault="005865D7" w:rsidP="005865D7">
      <w:pPr>
        <w:spacing w:after="0"/>
        <w:ind w:left="720"/>
        <w:rPr>
          <w:rFonts w:ascii="Consolas" w:hAnsi="Consolas"/>
        </w:rPr>
      </w:pPr>
      <w:r w:rsidRPr="00A96839">
        <w:rPr>
          <w:rFonts w:ascii="Consolas" w:hAnsi="Consolas"/>
        </w:rPr>
        <w:t xml:space="preserve">                  "Child Details": [</w:t>
      </w:r>
    </w:p>
    <w:p w14:paraId="619F776C"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3DB555E8" w14:textId="77777777" w:rsidR="005865D7" w:rsidRPr="00A96839" w:rsidRDefault="005865D7" w:rsidP="005865D7">
      <w:pPr>
        <w:spacing w:after="0"/>
        <w:ind w:left="720"/>
        <w:rPr>
          <w:rFonts w:ascii="Consolas" w:hAnsi="Consolas"/>
        </w:rPr>
      </w:pPr>
      <w:r w:rsidRPr="00A96839">
        <w:rPr>
          <w:rFonts w:ascii="Consolas" w:hAnsi="Consolas"/>
        </w:rPr>
        <w:t xml:space="preserve">                      "AssetName": "",</w:t>
      </w:r>
    </w:p>
    <w:p w14:paraId="70AD7FCB" w14:textId="77777777" w:rsidR="005865D7" w:rsidRPr="00A96839" w:rsidRDefault="005865D7" w:rsidP="005865D7">
      <w:pPr>
        <w:spacing w:after="0"/>
        <w:ind w:left="720"/>
        <w:rPr>
          <w:rFonts w:ascii="Consolas" w:hAnsi="Consolas"/>
        </w:rPr>
      </w:pPr>
      <w:r w:rsidRPr="00A96839">
        <w:rPr>
          <w:rFonts w:ascii="Consolas" w:hAnsi="Consolas"/>
        </w:rPr>
        <w:t xml:space="preserve">                      "AssetExternalId": "",</w:t>
      </w:r>
    </w:p>
    <w:p w14:paraId="4B0C78C5" w14:textId="77777777" w:rsidR="005865D7" w:rsidRPr="00A96839" w:rsidRDefault="005865D7" w:rsidP="005865D7">
      <w:pPr>
        <w:spacing w:after="0"/>
        <w:ind w:left="720"/>
        <w:rPr>
          <w:rFonts w:ascii="Consolas" w:hAnsi="Consolas"/>
        </w:rPr>
      </w:pPr>
      <w:r w:rsidRPr="00A96839">
        <w:rPr>
          <w:rFonts w:ascii="Consolas" w:hAnsi="Consolas"/>
        </w:rPr>
        <w:t xml:space="preserve">                      "AssetId": "",</w:t>
      </w:r>
    </w:p>
    <w:p w14:paraId="3881F84E" w14:textId="77777777" w:rsidR="005865D7" w:rsidRPr="00A96839" w:rsidRDefault="005865D7" w:rsidP="005865D7">
      <w:pPr>
        <w:spacing w:after="0"/>
        <w:ind w:left="720"/>
        <w:rPr>
          <w:rFonts w:ascii="Consolas" w:hAnsi="Consolas"/>
        </w:rPr>
      </w:pPr>
      <w:r w:rsidRPr="00A96839">
        <w:rPr>
          <w:rFonts w:ascii="Consolas" w:hAnsi="Consolas"/>
        </w:rPr>
        <w:t xml:space="preserve">                      "AssetChildrenCount": "",</w:t>
      </w:r>
    </w:p>
    <w:p w14:paraId="6D1FA0E6" w14:textId="77777777" w:rsidR="005865D7" w:rsidRPr="00A96839" w:rsidRDefault="005865D7" w:rsidP="005865D7">
      <w:pPr>
        <w:spacing w:after="0"/>
        <w:ind w:left="720"/>
        <w:rPr>
          <w:rFonts w:ascii="Consolas" w:hAnsi="Consolas"/>
        </w:rPr>
      </w:pPr>
      <w:r w:rsidRPr="00A96839">
        <w:rPr>
          <w:rFonts w:ascii="Consolas" w:hAnsi="Consolas"/>
        </w:rPr>
        <w:t xml:space="preserve">                      "AssetType": "",</w:t>
      </w:r>
    </w:p>
    <w:p w14:paraId="716C8C37" w14:textId="597F1A12" w:rsidR="005865D7" w:rsidRPr="00A96839" w:rsidRDefault="005865D7" w:rsidP="005865D7">
      <w:pPr>
        <w:spacing w:after="0"/>
        <w:ind w:left="720"/>
        <w:rPr>
          <w:rFonts w:ascii="Consolas" w:hAnsi="Consolas"/>
        </w:rPr>
      </w:pPr>
      <w:r w:rsidRPr="00A96839">
        <w:rPr>
          <w:rFonts w:ascii="Consolas" w:hAnsi="Consolas"/>
        </w:rPr>
        <w:t xml:space="preserve">                      "Plant</w:t>
      </w:r>
      <w:r w:rsidR="00BF53A4" w:rsidRPr="00A96839">
        <w:rPr>
          <w:rFonts w:ascii="Consolas" w:hAnsi="Consolas"/>
        </w:rPr>
        <w:t>Id</w:t>
      </w:r>
      <w:r w:rsidRPr="00A96839">
        <w:rPr>
          <w:rFonts w:ascii="Consolas" w:hAnsi="Consolas"/>
        </w:rPr>
        <w:t>": ""</w:t>
      </w:r>
    </w:p>
    <w:p w14:paraId="6C4C1323"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3D871AFA"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0322CD01" w14:textId="77777777" w:rsidR="005865D7" w:rsidRPr="00A96839" w:rsidRDefault="005865D7" w:rsidP="005865D7">
      <w:pPr>
        <w:spacing w:after="0"/>
        <w:ind w:left="720"/>
        <w:rPr>
          <w:rFonts w:ascii="Consolas" w:hAnsi="Consolas"/>
        </w:rPr>
      </w:pPr>
      <w:r w:rsidRPr="00A96839">
        <w:rPr>
          <w:rFonts w:ascii="Consolas" w:hAnsi="Consolas"/>
        </w:rPr>
        <w:t xml:space="preserve">                  "nextCursor": ""</w:t>
      </w:r>
    </w:p>
    <w:p w14:paraId="691F4D38"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624386C8" w14:textId="77777777" w:rsidR="005865D7" w:rsidRDefault="005865D7" w:rsidP="00274216"/>
    <w:p w14:paraId="142B5B83" w14:textId="5DABC11A" w:rsidR="005865D7" w:rsidRDefault="00706374" w:rsidP="00706374">
      <w:pPr>
        <w:pStyle w:val="Heading3"/>
      </w:pPr>
      <w:r>
        <w:t>Result</w:t>
      </w:r>
    </w:p>
    <w:tbl>
      <w:tblPr>
        <w:tblW w:w="4500" w:type="pct"/>
        <w:tblLayout w:type="fixed"/>
        <w:tblLook w:val="04A0" w:firstRow="1" w:lastRow="0" w:firstColumn="1" w:lastColumn="0" w:noHBand="0" w:noVBand="1"/>
      </w:tblPr>
      <w:tblGrid>
        <w:gridCol w:w="1322"/>
        <w:gridCol w:w="7844"/>
      </w:tblGrid>
      <w:tr w:rsidR="005865D7" w14:paraId="70F7D1B3"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A359B8B" w14:textId="77777777" w:rsidR="005865D7" w:rsidRDefault="005865D7">
            <w:pPr>
              <w:spacing w:after="0"/>
              <w:rPr>
                <w:sz w:val="18"/>
                <w:szCs w:val="20"/>
              </w:rPr>
            </w:pPr>
            <w:bookmarkStart w:id="44" w:name="_Hlk161076890"/>
            <w:r>
              <w:rPr>
                <w:sz w:val="18"/>
                <w:szCs w:val="20"/>
              </w:rPr>
              <w:t>HTTP Code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59CF1E0" w14:textId="77777777" w:rsidR="005865D7" w:rsidRDefault="005865D7">
            <w:pPr>
              <w:spacing w:after="0"/>
              <w:rPr>
                <w:sz w:val="18"/>
                <w:szCs w:val="20"/>
              </w:rPr>
            </w:pPr>
            <w:r>
              <w:rPr>
                <w:sz w:val="18"/>
                <w:szCs w:val="20"/>
              </w:rPr>
              <w:t>Result Description</w:t>
            </w:r>
          </w:p>
        </w:tc>
      </w:tr>
      <w:tr w:rsidR="005865D7" w14:paraId="4F0C0487"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34AA20" w14:textId="77777777" w:rsidR="005865D7" w:rsidRDefault="005865D7">
            <w:pPr>
              <w:spacing w:after="0"/>
              <w:rPr>
                <w:sz w:val="18"/>
                <w:szCs w:val="20"/>
              </w:rPr>
            </w:pPr>
            <w:r>
              <w:rPr>
                <w:sz w:val="18"/>
                <w:szCs w:val="20"/>
              </w:rPr>
              <w:t>200</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6F6F41" w14:textId="1C0EAA17" w:rsidR="005865D7" w:rsidRDefault="005865D7">
            <w:pPr>
              <w:spacing w:after="0"/>
              <w:rPr>
                <w:sz w:val="18"/>
                <w:szCs w:val="20"/>
              </w:rPr>
            </w:pPr>
            <w:r>
              <w:rPr>
                <w:sz w:val="18"/>
                <w:szCs w:val="20"/>
              </w:rPr>
              <w:t>All child assets for a particular asset get fetched using pagination.</w:t>
            </w:r>
          </w:p>
        </w:tc>
      </w:tr>
    </w:tbl>
    <w:p w14:paraId="24277A01" w14:textId="77777777" w:rsidR="00706374" w:rsidRDefault="00706374"/>
    <w:p w14:paraId="6486E9EB" w14:textId="2048904D" w:rsidR="005865D7" w:rsidRDefault="00706374" w:rsidP="005243E2">
      <w:pPr>
        <w:pStyle w:val="Heading3"/>
      </w:pPr>
      <w:r>
        <w:t>Error Management</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5243E2" w:rsidRPr="005243E2" w14:paraId="19283C55"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06D131" w14:textId="77777777" w:rsidR="005243E2" w:rsidRPr="005243E2" w:rsidRDefault="005243E2" w:rsidP="005243E2">
            <w:r w:rsidRPr="005243E2">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94406F" w14:textId="77777777" w:rsidR="005243E2" w:rsidRPr="005243E2" w:rsidRDefault="005243E2" w:rsidP="005243E2">
            <w:r w:rsidRPr="005243E2">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78B0ED" w14:textId="77777777" w:rsidR="005243E2" w:rsidRPr="005243E2" w:rsidRDefault="005243E2" w:rsidP="005243E2">
            <w:r w:rsidRPr="005243E2">
              <w:t>Error Description</w:t>
            </w:r>
          </w:p>
        </w:tc>
      </w:tr>
      <w:tr w:rsidR="005243E2" w:rsidRPr="005243E2" w14:paraId="01F1CC00"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79F4040" w14:textId="77777777" w:rsidR="005243E2" w:rsidRPr="005243E2" w:rsidRDefault="005243E2" w:rsidP="005243E2">
            <w:r w:rsidRPr="005243E2">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7370BA01" w14:textId="77777777" w:rsidR="005243E2" w:rsidRPr="005243E2" w:rsidRDefault="005243E2" w:rsidP="005243E2">
            <w:r w:rsidRPr="005243E2">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469CA1A3" w14:textId="77777777" w:rsidR="005243E2" w:rsidRPr="005243E2" w:rsidRDefault="005243E2" w:rsidP="005243E2">
            <w:r w:rsidRPr="005243E2">
              <w:t xml:space="preserve">      Generic Error</w:t>
            </w:r>
          </w:p>
        </w:tc>
      </w:tr>
      <w:tr w:rsidR="005243E2" w:rsidRPr="005243E2" w14:paraId="1762A58A"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42BD10D"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0FFFAA48" w14:textId="77777777" w:rsidR="005243E2" w:rsidRPr="005243E2" w:rsidRDefault="005243E2" w:rsidP="005243E2">
            <w:r w:rsidRPr="005243E2">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E344C5E" w14:textId="77777777" w:rsidR="005243E2" w:rsidRPr="005243E2" w:rsidRDefault="005243E2" w:rsidP="005243E2">
            <w:r w:rsidRPr="005243E2">
              <w:t>Unauthorized User or Header Token missing</w:t>
            </w:r>
          </w:p>
        </w:tc>
      </w:tr>
      <w:tr w:rsidR="005243E2" w:rsidRPr="005243E2" w14:paraId="687A4413"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E756E7B"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3A1C4C3C" w14:textId="77777777" w:rsidR="005243E2" w:rsidRPr="005243E2" w:rsidRDefault="005243E2" w:rsidP="005243E2">
            <w:r w:rsidRPr="005243E2">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6AA574AF" w14:textId="77777777" w:rsidR="005243E2" w:rsidRPr="005243E2" w:rsidRDefault="005243E2" w:rsidP="005243E2">
            <w:r w:rsidRPr="005243E2">
              <w:t>Bad request - Error while fetching Root assets</w:t>
            </w:r>
          </w:p>
        </w:tc>
      </w:tr>
    </w:tbl>
    <w:p w14:paraId="75BCC912" w14:textId="381A412F" w:rsidR="005243E2" w:rsidRDefault="005243E2" w:rsidP="00274216">
      <w:pPr>
        <w:sectPr w:rsidR="005243E2" w:rsidSect="00743192">
          <w:type w:val="continuous"/>
          <w:pgSz w:w="24480" w:h="17280" w:orient="landscape" w:code="5"/>
          <w:pgMar w:top="1440" w:right="1440" w:bottom="1440" w:left="1440" w:header="720" w:footer="720" w:gutter="0"/>
          <w:cols w:num="2" w:space="1191"/>
          <w:docGrid w:linePitch="360"/>
        </w:sectPr>
      </w:pPr>
    </w:p>
    <w:p w14:paraId="5AE215B5" w14:textId="77777777" w:rsidR="00274216" w:rsidRDefault="00274216" w:rsidP="00DA3639">
      <w:pPr>
        <w:pStyle w:val="Heading2"/>
      </w:pPr>
      <w:bookmarkStart w:id="45" w:name="_Toc217409152"/>
      <w:r w:rsidRPr="00282617">
        <w:lastRenderedPageBreak/>
        <w:t>POST-</w:t>
      </w:r>
      <w:r>
        <w:t xml:space="preserve"> </w:t>
      </w:r>
      <w:r w:rsidRPr="00282617">
        <w:t>CreatePinAsset</w:t>
      </w:r>
      <w:bookmarkEnd w:id="45"/>
      <w:r w:rsidRPr="00282617">
        <w:t xml:space="preserve"> </w:t>
      </w:r>
    </w:p>
    <w:p w14:paraId="2E679832" w14:textId="77777777" w:rsidR="00274216" w:rsidRDefault="00274216" w:rsidP="00274216">
      <w:r>
        <w:t>This</w:t>
      </w:r>
      <w:r w:rsidRPr="001F5E55">
        <w:t xml:space="preserve"> API </w:t>
      </w:r>
      <w:r>
        <w:t xml:space="preserve">is used </w:t>
      </w:r>
      <w:r w:rsidRPr="001F5E55">
        <w:t>to pin the given asset in the asset hierarchy using the AssetId and ParentAssetId.</w:t>
      </w:r>
    </w:p>
    <w:p w14:paraId="69A6C500" w14:textId="77777777" w:rsidR="000C1601" w:rsidRDefault="000C1601" w:rsidP="00274216">
      <w:pPr>
        <w:rPr>
          <w:b/>
          <w:bCs/>
          <w:sz w:val="24"/>
          <w:szCs w:val="28"/>
        </w:rPr>
        <w:sectPr w:rsidR="000C1601" w:rsidSect="00182627">
          <w:pgSz w:w="24480" w:h="17280" w:orient="landscape" w:code="5"/>
          <w:pgMar w:top="1440" w:right="1440" w:bottom="1440" w:left="1440" w:header="720" w:footer="720" w:gutter="0"/>
          <w:cols w:space="720"/>
          <w:docGrid w:linePitch="360"/>
        </w:sectPr>
      </w:pPr>
    </w:p>
    <w:p w14:paraId="48E9E9B7" w14:textId="6D4BD635" w:rsidR="00274216" w:rsidRPr="00CD3A9C" w:rsidRDefault="00274216" w:rsidP="00706374">
      <w:pPr>
        <w:pStyle w:val="Heading3"/>
      </w:pPr>
      <w:r w:rsidRPr="00CD3A9C">
        <w:t>API Precondition</w:t>
      </w:r>
      <w:r w:rsidR="00706374">
        <w:t>s</w:t>
      </w:r>
    </w:p>
    <w:p w14:paraId="50B7FA14" w14:textId="77777777" w:rsidR="00274216" w:rsidRDefault="00274216" w:rsidP="00274216">
      <w:r w:rsidRPr="0387F8AB">
        <w:t>To fetch the response from the APIs, the following entities</w:t>
      </w:r>
      <w:r>
        <w:t xml:space="preserve"> must</w:t>
      </w:r>
      <w:r w:rsidRPr="0387F8AB">
        <w:t xml:space="preserve"> exist. </w:t>
      </w:r>
    </w:p>
    <w:p w14:paraId="3D01C0FC" w14:textId="77777777" w:rsidR="00274216" w:rsidRDefault="00274216" w:rsidP="00194CE4">
      <w:pPr>
        <w:numPr>
          <w:ilvl w:val="0"/>
          <w:numId w:val="2"/>
        </w:numPr>
      </w:pPr>
      <w:r w:rsidRPr="0387F8AB">
        <w:t xml:space="preserve">Authorization token </w:t>
      </w:r>
    </w:p>
    <w:p w14:paraId="075556B9" w14:textId="77777777" w:rsidR="00274216" w:rsidRDefault="00274216" w:rsidP="00194CE4">
      <w:pPr>
        <w:numPr>
          <w:ilvl w:val="0"/>
          <w:numId w:val="2"/>
        </w:numPr>
      </w:pPr>
      <w:r w:rsidRPr="0387F8AB">
        <w:t>Content-Type</w:t>
      </w:r>
    </w:p>
    <w:p w14:paraId="6FEC9C25" w14:textId="77777777" w:rsidR="00274216" w:rsidRDefault="00274216" w:rsidP="00194CE4">
      <w:pPr>
        <w:numPr>
          <w:ilvl w:val="0"/>
          <w:numId w:val="2"/>
        </w:numPr>
      </w:pPr>
      <w:r w:rsidRPr="00E00B27">
        <w:t>AssetExternalId</w:t>
      </w:r>
    </w:p>
    <w:p w14:paraId="632F2655" w14:textId="77777777" w:rsidR="00274216" w:rsidRDefault="00274216" w:rsidP="00194CE4">
      <w:pPr>
        <w:numPr>
          <w:ilvl w:val="0"/>
          <w:numId w:val="2"/>
        </w:numPr>
      </w:pPr>
      <w:r w:rsidRPr="00E00B27">
        <w:t>ParentExternalId</w:t>
      </w:r>
    </w:p>
    <w:p w14:paraId="4C2D7888" w14:textId="77777777" w:rsidR="00174AD8" w:rsidRDefault="00174AD8" w:rsidP="00174AD8"/>
    <w:p w14:paraId="41552095" w14:textId="386C3EEF" w:rsidR="000C1601" w:rsidRDefault="00706374" w:rsidP="00706374">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0C88B811" w14:textId="77777777" w:rsidTr="00706374">
        <w:trPr>
          <w:trHeight w:val="259"/>
        </w:trPr>
        <w:tc>
          <w:tcPr>
            <w:tcW w:w="1935" w:type="dxa"/>
            <w:shd w:val="clear" w:color="auto" w:fill="D9D9D9" w:themeFill="background1" w:themeFillShade="D9"/>
            <w:vAlign w:val="center"/>
            <w:hideMark/>
          </w:tcPr>
          <w:p w14:paraId="2482E68C"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4CD33BE3"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5EAD41B0"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37BDEF0E" w14:textId="77777777" w:rsidR="000C1601" w:rsidRDefault="000C1601">
            <w:pPr>
              <w:spacing w:after="0"/>
              <w:rPr>
                <w:sz w:val="18"/>
                <w:szCs w:val="20"/>
              </w:rPr>
            </w:pPr>
            <w:r>
              <w:rPr>
                <w:sz w:val="18"/>
                <w:szCs w:val="20"/>
              </w:rPr>
              <w:t>Type</w:t>
            </w:r>
          </w:p>
        </w:tc>
      </w:tr>
      <w:tr w:rsidR="000C1601" w14:paraId="4B84E3B9" w14:textId="77777777" w:rsidTr="00706374">
        <w:trPr>
          <w:trHeight w:val="259"/>
        </w:trPr>
        <w:tc>
          <w:tcPr>
            <w:tcW w:w="1935" w:type="dxa"/>
            <w:vAlign w:val="center"/>
            <w:hideMark/>
          </w:tcPr>
          <w:p w14:paraId="740A1EB1" w14:textId="77777777" w:rsidR="000C1601" w:rsidRDefault="000C1601">
            <w:pPr>
              <w:spacing w:after="0"/>
              <w:rPr>
                <w:sz w:val="18"/>
                <w:szCs w:val="20"/>
              </w:rPr>
            </w:pPr>
            <w:r>
              <w:rPr>
                <w:sz w:val="18"/>
                <w:szCs w:val="20"/>
              </w:rPr>
              <w:t>Authorization</w:t>
            </w:r>
          </w:p>
        </w:tc>
        <w:tc>
          <w:tcPr>
            <w:tcW w:w="5839" w:type="dxa"/>
            <w:vAlign w:val="center"/>
            <w:hideMark/>
          </w:tcPr>
          <w:p w14:paraId="4348672F" w14:textId="77777777" w:rsidR="000C1601" w:rsidRDefault="000C1601">
            <w:pPr>
              <w:spacing w:after="0"/>
              <w:rPr>
                <w:sz w:val="18"/>
                <w:szCs w:val="20"/>
              </w:rPr>
            </w:pPr>
            <w:r>
              <w:rPr>
                <w:sz w:val="18"/>
                <w:szCs w:val="20"/>
              </w:rPr>
              <w:t xml:space="preserve">Token acquired from Azure AD based on the user credentials for further API calls. </w:t>
            </w:r>
          </w:p>
        </w:tc>
        <w:tc>
          <w:tcPr>
            <w:tcW w:w="1136" w:type="dxa"/>
            <w:vAlign w:val="center"/>
            <w:hideMark/>
          </w:tcPr>
          <w:p w14:paraId="4BAB4BB8" w14:textId="77777777" w:rsidR="000C1601" w:rsidRDefault="000C1601">
            <w:pPr>
              <w:spacing w:after="0"/>
              <w:rPr>
                <w:sz w:val="18"/>
                <w:szCs w:val="20"/>
              </w:rPr>
            </w:pPr>
            <w:r>
              <w:rPr>
                <w:sz w:val="18"/>
                <w:szCs w:val="20"/>
              </w:rPr>
              <w:t>M</w:t>
            </w:r>
          </w:p>
        </w:tc>
        <w:tc>
          <w:tcPr>
            <w:tcW w:w="1296" w:type="dxa"/>
            <w:vAlign w:val="center"/>
            <w:hideMark/>
          </w:tcPr>
          <w:p w14:paraId="05849CED" w14:textId="77777777" w:rsidR="000C1601" w:rsidRDefault="000C1601">
            <w:pPr>
              <w:spacing w:after="0"/>
              <w:rPr>
                <w:sz w:val="18"/>
                <w:szCs w:val="20"/>
              </w:rPr>
            </w:pPr>
            <w:r>
              <w:rPr>
                <w:sz w:val="18"/>
                <w:szCs w:val="20"/>
              </w:rPr>
              <w:t>String</w:t>
            </w:r>
          </w:p>
        </w:tc>
      </w:tr>
      <w:tr w:rsidR="000C1601" w14:paraId="70391DE8" w14:textId="77777777" w:rsidTr="00706374">
        <w:trPr>
          <w:trHeight w:val="259"/>
        </w:trPr>
        <w:tc>
          <w:tcPr>
            <w:tcW w:w="1935" w:type="dxa"/>
            <w:vAlign w:val="center"/>
            <w:hideMark/>
          </w:tcPr>
          <w:p w14:paraId="44210FD1" w14:textId="77777777" w:rsidR="000C1601" w:rsidRDefault="000C1601">
            <w:pPr>
              <w:spacing w:after="0"/>
              <w:rPr>
                <w:sz w:val="18"/>
                <w:szCs w:val="20"/>
              </w:rPr>
            </w:pPr>
            <w:r>
              <w:rPr>
                <w:sz w:val="18"/>
                <w:szCs w:val="20"/>
              </w:rPr>
              <w:t>Content-Type</w:t>
            </w:r>
          </w:p>
        </w:tc>
        <w:tc>
          <w:tcPr>
            <w:tcW w:w="5839" w:type="dxa"/>
            <w:vAlign w:val="center"/>
            <w:hideMark/>
          </w:tcPr>
          <w:p w14:paraId="43689613" w14:textId="77777777" w:rsidR="000C1601" w:rsidRDefault="000C1601">
            <w:pPr>
              <w:spacing w:after="0"/>
              <w:rPr>
                <w:sz w:val="18"/>
                <w:szCs w:val="20"/>
              </w:rPr>
            </w:pPr>
            <w:r>
              <w:rPr>
                <w:sz w:val="18"/>
                <w:szCs w:val="20"/>
              </w:rPr>
              <w:t>Type of content. E.g.- application/json</w:t>
            </w:r>
          </w:p>
        </w:tc>
        <w:tc>
          <w:tcPr>
            <w:tcW w:w="1136" w:type="dxa"/>
            <w:vAlign w:val="center"/>
            <w:hideMark/>
          </w:tcPr>
          <w:p w14:paraId="1E5225E1" w14:textId="77777777" w:rsidR="000C1601" w:rsidRDefault="000C1601">
            <w:pPr>
              <w:spacing w:after="0"/>
              <w:rPr>
                <w:sz w:val="18"/>
                <w:szCs w:val="20"/>
              </w:rPr>
            </w:pPr>
            <w:r>
              <w:rPr>
                <w:sz w:val="18"/>
                <w:szCs w:val="20"/>
              </w:rPr>
              <w:t>M</w:t>
            </w:r>
          </w:p>
        </w:tc>
        <w:tc>
          <w:tcPr>
            <w:tcW w:w="1296" w:type="dxa"/>
            <w:vAlign w:val="center"/>
            <w:hideMark/>
          </w:tcPr>
          <w:p w14:paraId="5083ED72" w14:textId="77777777" w:rsidR="000C1601" w:rsidRDefault="000C1601">
            <w:pPr>
              <w:spacing w:after="0"/>
              <w:rPr>
                <w:sz w:val="18"/>
                <w:szCs w:val="20"/>
              </w:rPr>
            </w:pPr>
            <w:r>
              <w:rPr>
                <w:sz w:val="18"/>
                <w:szCs w:val="20"/>
              </w:rPr>
              <w:t>String</w:t>
            </w:r>
          </w:p>
        </w:tc>
      </w:tr>
    </w:tbl>
    <w:p w14:paraId="188302E0" w14:textId="77777777" w:rsidR="00706374" w:rsidRDefault="00706374"/>
    <w:p w14:paraId="4EC6BEBA" w14:textId="67131A35" w:rsidR="00706374" w:rsidRDefault="00706374" w:rsidP="00706374">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3D5B03D4" w14:textId="77777777" w:rsidTr="00706374">
        <w:trPr>
          <w:trHeight w:val="259"/>
        </w:trPr>
        <w:tc>
          <w:tcPr>
            <w:tcW w:w="1935" w:type="dxa"/>
            <w:shd w:val="clear" w:color="auto" w:fill="D9D9D9" w:themeFill="background1" w:themeFillShade="D9"/>
            <w:vAlign w:val="center"/>
            <w:hideMark/>
          </w:tcPr>
          <w:p w14:paraId="28799757"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5BAFBE71"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0029ED17"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63793E61" w14:textId="77777777" w:rsidR="000C1601" w:rsidRDefault="000C1601">
            <w:pPr>
              <w:spacing w:after="0"/>
              <w:rPr>
                <w:sz w:val="18"/>
                <w:szCs w:val="20"/>
              </w:rPr>
            </w:pPr>
            <w:r>
              <w:rPr>
                <w:sz w:val="18"/>
                <w:szCs w:val="20"/>
              </w:rPr>
              <w:t>Type</w:t>
            </w:r>
          </w:p>
        </w:tc>
      </w:tr>
      <w:tr w:rsidR="000C1601" w14:paraId="5C8540F7" w14:textId="77777777" w:rsidTr="00706374">
        <w:trPr>
          <w:trHeight w:val="259"/>
        </w:trPr>
        <w:tc>
          <w:tcPr>
            <w:tcW w:w="1935" w:type="dxa"/>
            <w:vAlign w:val="center"/>
            <w:hideMark/>
          </w:tcPr>
          <w:p w14:paraId="67AEB627" w14:textId="77777777" w:rsidR="000C1601" w:rsidRDefault="000C1601">
            <w:pPr>
              <w:spacing w:after="0"/>
              <w:rPr>
                <w:sz w:val="18"/>
                <w:szCs w:val="20"/>
              </w:rPr>
            </w:pPr>
            <w:r>
              <w:rPr>
                <w:sz w:val="18"/>
                <w:szCs w:val="20"/>
              </w:rPr>
              <w:t>AssetId</w:t>
            </w:r>
          </w:p>
        </w:tc>
        <w:tc>
          <w:tcPr>
            <w:tcW w:w="5839" w:type="dxa"/>
            <w:vAlign w:val="center"/>
            <w:hideMark/>
          </w:tcPr>
          <w:p w14:paraId="348EE3B7" w14:textId="0CF2B2DF" w:rsidR="000C1601" w:rsidRDefault="000C1601">
            <w:pPr>
              <w:spacing w:after="0"/>
              <w:rPr>
                <w:sz w:val="18"/>
                <w:szCs w:val="20"/>
              </w:rPr>
            </w:pPr>
            <w:r>
              <w:rPr>
                <w:sz w:val="18"/>
                <w:szCs w:val="20"/>
              </w:rPr>
              <w:t>Provide assetid of the existing asset hierarchy to pin it.</w:t>
            </w:r>
          </w:p>
        </w:tc>
        <w:tc>
          <w:tcPr>
            <w:tcW w:w="1136" w:type="dxa"/>
            <w:vAlign w:val="center"/>
            <w:hideMark/>
          </w:tcPr>
          <w:p w14:paraId="68C2AC62" w14:textId="77777777" w:rsidR="000C1601" w:rsidRDefault="000C1601">
            <w:pPr>
              <w:spacing w:after="0"/>
              <w:rPr>
                <w:sz w:val="18"/>
                <w:szCs w:val="20"/>
              </w:rPr>
            </w:pPr>
            <w:r>
              <w:rPr>
                <w:sz w:val="18"/>
                <w:szCs w:val="20"/>
              </w:rPr>
              <w:t>M</w:t>
            </w:r>
          </w:p>
        </w:tc>
        <w:tc>
          <w:tcPr>
            <w:tcW w:w="1296" w:type="dxa"/>
            <w:vAlign w:val="center"/>
            <w:hideMark/>
          </w:tcPr>
          <w:p w14:paraId="0F5C21B1" w14:textId="77777777" w:rsidR="000C1601" w:rsidRDefault="000C1601">
            <w:pPr>
              <w:spacing w:after="0"/>
              <w:rPr>
                <w:sz w:val="18"/>
                <w:szCs w:val="20"/>
              </w:rPr>
            </w:pPr>
            <w:r>
              <w:rPr>
                <w:sz w:val="18"/>
                <w:szCs w:val="20"/>
              </w:rPr>
              <w:t>String</w:t>
            </w:r>
          </w:p>
        </w:tc>
      </w:tr>
      <w:tr w:rsidR="000C1601" w14:paraId="7FC5C466" w14:textId="77777777" w:rsidTr="00706374">
        <w:trPr>
          <w:trHeight w:val="259"/>
        </w:trPr>
        <w:tc>
          <w:tcPr>
            <w:tcW w:w="1935" w:type="dxa"/>
            <w:vAlign w:val="center"/>
            <w:hideMark/>
          </w:tcPr>
          <w:p w14:paraId="7F1A305F" w14:textId="77777777" w:rsidR="000C1601" w:rsidRDefault="000C1601">
            <w:pPr>
              <w:spacing w:after="0"/>
              <w:rPr>
                <w:sz w:val="18"/>
                <w:szCs w:val="20"/>
              </w:rPr>
            </w:pPr>
            <w:r>
              <w:rPr>
                <w:sz w:val="18"/>
                <w:szCs w:val="20"/>
              </w:rPr>
              <w:t>ParentAssetId</w:t>
            </w:r>
          </w:p>
        </w:tc>
        <w:tc>
          <w:tcPr>
            <w:tcW w:w="5839" w:type="dxa"/>
            <w:vAlign w:val="center"/>
            <w:hideMark/>
          </w:tcPr>
          <w:p w14:paraId="2ABEBB40" w14:textId="77777777" w:rsidR="000C1601" w:rsidRDefault="000C1601">
            <w:pPr>
              <w:spacing w:after="0"/>
              <w:rPr>
                <w:sz w:val="18"/>
                <w:szCs w:val="20"/>
              </w:rPr>
            </w:pPr>
            <w:r>
              <w:rPr>
                <w:sz w:val="18"/>
                <w:szCs w:val="20"/>
              </w:rPr>
              <w:t>Provide RootAssetId of an asset, which the given assetid needs to follow to be pinned in the asset hierarchy.</w:t>
            </w:r>
          </w:p>
        </w:tc>
        <w:tc>
          <w:tcPr>
            <w:tcW w:w="1136" w:type="dxa"/>
            <w:vAlign w:val="center"/>
            <w:hideMark/>
          </w:tcPr>
          <w:p w14:paraId="72226123" w14:textId="77777777" w:rsidR="000C1601" w:rsidRDefault="000C1601">
            <w:pPr>
              <w:spacing w:after="0"/>
              <w:rPr>
                <w:sz w:val="18"/>
                <w:szCs w:val="20"/>
              </w:rPr>
            </w:pPr>
            <w:r>
              <w:rPr>
                <w:sz w:val="18"/>
                <w:szCs w:val="20"/>
              </w:rPr>
              <w:t>M</w:t>
            </w:r>
          </w:p>
        </w:tc>
        <w:tc>
          <w:tcPr>
            <w:tcW w:w="1296" w:type="dxa"/>
            <w:vAlign w:val="center"/>
            <w:hideMark/>
          </w:tcPr>
          <w:p w14:paraId="2BF56238" w14:textId="77777777" w:rsidR="000C1601" w:rsidRDefault="000C1601">
            <w:pPr>
              <w:spacing w:after="0"/>
              <w:rPr>
                <w:sz w:val="18"/>
                <w:szCs w:val="20"/>
              </w:rPr>
            </w:pPr>
            <w:r>
              <w:rPr>
                <w:sz w:val="18"/>
                <w:szCs w:val="20"/>
              </w:rPr>
              <w:t>String</w:t>
            </w:r>
          </w:p>
        </w:tc>
      </w:tr>
    </w:tbl>
    <w:p w14:paraId="610C76E3" w14:textId="77777777" w:rsidR="000C1601" w:rsidRDefault="000C1601" w:rsidP="000C1601">
      <w:pPr>
        <w:rPr>
          <w:sz w:val="2"/>
          <w:szCs w:val="2"/>
        </w:rPr>
      </w:pPr>
    </w:p>
    <w:p w14:paraId="7903189D" w14:textId="12508E18" w:rsidR="00743192" w:rsidRDefault="00706374" w:rsidP="00706374">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3"/>
        <w:gridCol w:w="7006"/>
        <w:gridCol w:w="1417"/>
      </w:tblGrid>
      <w:tr w:rsidR="000C1601" w14:paraId="09CE47F7" w14:textId="77777777" w:rsidTr="00706374">
        <w:trPr>
          <w:trHeight w:val="276"/>
        </w:trPr>
        <w:tc>
          <w:tcPr>
            <w:tcW w:w="1783" w:type="dxa"/>
            <w:shd w:val="clear" w:color="auto" w:fill="D9D9D9" w:themeFill="background1" w:themeFillShade="D9"/>
            <w:vAlign w:val="center"/>
            <w:hideMark/>
          </w:tcPr>
          <w:p w14:paraId="4A11DACC" w14:textId="77777777" w:rsidR="000C1601" w:rsidRDefault="000C1601">
            <w:pPr>
              <w:spacing w:after="0" w:line="240" w:lineRule="auto"/>
              <w:rPr>
                <w:sz w:val="18"/>
                <w:szCs w:val="20"/>
              </w:rPr>
            </w:pPr>
            <w:r>
              <w:rPr>
                <w:sz w:val="18"/>
                <w:szCs w:val="20"/>
              </w:rPr>
              <w:t>Parameter</w:t>
            </w:r>
          </w:p>
        </w:tc>
        <w:tc>
          <w:tcPr>
            <w:tcW w:w="7006" w:type="dxa"/>
            <w:shd w:val="clear" w:color="auto" w:fill="D9D9D9" w:themeFill="background1" w:themeFillShade="D9"/>
            <w:vAlign w:val="center"/>
            <w:hideMark/>
          </w:tcPr>
          <w:p w14:paraId="2A039C60" w14:textId="77777777" w:rsidR="000C1601" w:rsidRDefault="000C1601">
            <w:pPr>
              <w:spacing w:after="0" w:line="240" w:lineRule="auto"/>
              <w:rPr>
                <w:sz w:val="18"/>
                <w:szCs w:val="20"/>
              </w:rPr>
            </w:pPr>
            <w:r>
              <w:rPr>
                <w:sz w:val="18"/>
                <w:szCs w:val="20"/>
              </w:rPr>
              <w:t>Description</w:t>
            </w:r>
          </w:p>
        </w:tc>
        <w:tc>
          <w:tcPr>
            <w:tcW w:w="1417" w:type="dxa"/>
            <w:shd w:val="clear" w:color="auto" w:fill="D9D9D9" w:themeFill="background1" w:themeFillShade="D9"/>
            <w:vAlign w:val="center"/>
            <w:hideMark/>
          </w:tcPr>
          <w:p w14:paraId="6792E7AA" w14:textId="77777777" w:rsidR="000C1601" w:rsidRDefault="000C1601">
            <w:pPr>
              <w:spacing w:after="0" w:line="240" w:lineRule="auto"/>
              <w:rPr>
                <w:sz w:val="18"/>
                <w:szCs w:val="20"/>
              </w:rPr>
            </w:pPr>
            <w:r>
              <w:rPr>
                <w:sz w:val="18"/>
                <w:szCs w:val="20"/>
              </w:rPr>
              <w:t>Type</w:t>
            </w:r>
          </w:p>
        </w:tc>
      </w:tr>
      <w:tr w:rsidR="000C1601" w14:paraId="510E21BB" w14:textId="77777777" w:rsidTr="00706374">
        <w:trPr>
          <w:trHeight w:val="193"/>
        </w:trPr>
        <w:tc>
          <w:tcPr>
            <w:tcW w:w="1783" w:type="dxa"/>
            <w:vAlign w:val="center"/>
            <w:hideMark/>
          </w:tcPr>
          <w:p w14:paraId="49AB9516" w14:textId="77777777" w:rsidR="000C1601" w:rsidRDefault="000C1601">
            <w:pPr>
              <w:spacing w:after="0" w:line="240" w:lineRule="auto"/>
              <w:rPr>
                <w:sz w:val="18"/>
                <w:szCs w:val="20"/>
              </w:rPr>
            </w:pPr>
            <w:r>
              <w:rPr>
                <w:sz w:val="18"/>
                <w:szCs w:val="20"/>
              </w:rPr>
              <w:t>Server</w:t>
            </w:r>
          </w:p>
        </w:tc>
        <w:tc>
          <w:tcPr>
            <w:tcW w:w="7006" w:type="dxa"/>
            <w:vAlign w:val="center"/>
            <w:hideMark/>
          </w:tcPr>
          <w:p w14:paraId="56835C56" w14:textId="77777777" w:rsidR="000C1601" w:rsidRDefault="000C1601">
            <w:pPr>
              <w:spacing w:after="0" w:line="240" w:lineRule="auto"/>
              <w:rPr>
                <w:sz w:val="18"/>
                <w:szCs w:val="20"/>
              </w:rPr>
            </w:pPr>
            <w:r>
              <w:rPr>
                <w:sz w:val="18"/>
                <w:szCs w:val="20"/>
              </w:rPr>
              <w:t>Contains information about how the server handles requests [e.g., Werkzeug/2.1.2 Python/3.9.7]</w:t>
            </w:r>
          </w:p>
        </w:tc>
        <w:tc>
          <w:tcPr>
            <w:tcW w:w="1417" w:type="dxa"/>
            <w:vAlign w:val="center"/>
            <w:hideMark/>
          </w:tcPr>
          <w:p w14:paraId="087A25F0" w14:textId="77777777" w:rsidR="000C1601" w:rsidRDefault="000C1601">
            <w:pPr>
              <w:spacing w:after="0" w:line="240" w:lineRule="auto"/>
              <w:rPr>
                <w:sz w:val="18"/>
                <w:szCs w:val="20"/>
              </w:rPr>
            </w:pPr>
            <w:r>
              <w:rPr>
                <w:sz w:val="18"/>
                <w:szCs w:val="20"/>
              </w:rPr>
              <w:t>String</w:t>
            </w:r>
          </w:p>
        </w:tc>
      </w:tr>
      <w:tr w:rsidR="000C1601" w14:paraId="4D1E6F60" w14:textId="77777777" w:rsidTr="00706374">
        <w:trPr>
          <w:trHeight w:val="193"/>
        </w:trPr>
        <w:tc>
          <w:tcPr>
            <w:tcW w:w="1783" w:type="dxa"/>
            <w:vAlign w:val="center"/>
            <w:hideMark/>
          </w:tcPr>
          <w:p w14:paraId="2630EFF5" w14:textId="77777777" w:rsidR="000C1601" w:rsidRDefault="000C1601">
            <w:pPr>
              <w:spacing w:after="0" w:line="240" w:lineRule="auto"/>
              <w:rPr>
                <w:sz w:val="18"/>
                <w:szCs w:val="20"/>
              </w:rPr>
            </w:pPr>
            <w:r>
              <w:rPr>
                <w:sz w:val="18"/>
                <w:szCs w:val="20"/>
              </w:rPr>
              <w:t>Content-Type</w:t>
            </w:r>
          </w:p>
        </w:tc>
        <w:tc>
          <w:tcPr>
            <w:tcW w:w="7006" w:type="dxa"/>
            <w:vAlign w:val="center"/>
            <w:hideMark/>
          </w:tcPr>
          <w:p w14:paraId="3E72487F" w14:textId="77777777" w:rsidR="000C1601" w:rsidRDefault="000C1601">
            <w:pPr>
              <w:spacing w:after="0" w:line="240" w:lineRule="auto"/>
              <w:rPr>
                <w:sz w:val="18"/>
                <w:szCs w:val="20"/>
              </w:rPr>
            </w:pPr>
            <w:r>
              <w:rPr>
                <w:sz w:val="18"/>
                <w:szCs w:val="20"/>
              </w:rPr>
              <w:t>Type of the content</w:t>
            </w:r>
          </w:p>
        </w:tc>
        <w:tc>
          <w:tcPr>
            <w:tcW w:w="1417" w:type="dxa"/>
            <w:vAlign w:val="center"/>
            <w:hideMark/>
          </w:tcPr>
          <w:p w14:paraId="4153F658" w14:textId="77777777" w:rsidR="000C1601" w:rsidRDefault="000C1601">
            <w:pPr>
              <w:spacing w:after="0" w:line="240" w:lineRule="auto"/>
              <w:rPr>
                <w:sz w:val="18"/>
                <w:szCs w:val="20"/>
              </w:rPr>
            </w:pPr>
            <w:r>
              <w:rPr>
                <w:sz w:val="18"/>
                <w:szCs w:val="20"/>
              </w:rPr>
              <w:t>String</w:t>
            </w:r>
          </w:p>
        </w:tc>
      </w:tr>
      <w:tr w:rsidR="000C1601" w14:paraId="38C04FF7" w14:textId="77777777" w:rsidTr="00706374">
        <w:trPr>
          <w:trHeight w:val="193"/>
        </w:trPr>
        <w:tc>
          <w:tcPr>
            <w:tcW w:w="1783" w:type="dxa"/>
            <w:vAlign w:val="center"/>
            <w:hideMark/>
          </w:tcPr>
          <w:p w14:paraId="23A394D0" w14:textId="77777777" w:rsidR="000C1601" w:rsidRDefault="000C1601">
            <w:pPr>
              <w:spacing w:after="0" w:line="240" w:lineRule="auto"/>
              <w:rPr>
                <w:sz w:val="18"/>
                <w:szCs w:val="20"/>
              </w:rPr>
            </w:pPr>
            <w:r>
              <w:rPr>
                <w:sz w:val="18"/>
                <w:szCs w:val="20"/>
              </w:rPr>
              <w:t>Date</w:t>
            </w:r>
          </w:p>
        </w:tc>
        <w:tc>
          <w:tcPr>
            <w:tcW w:w="7006" w:type="dxa"/>
            <w:vAlign w:val="center"/>
            <w:hideMark/>
          </w:tcPr>
          <w:p w14:paraId="5590A85B" w14:textId="77777777" w:rsidR="000C1601" w:rsidRDefault="000C1601">
            <w:pPr>
              <w:spacing w:after="0" w:line="240" w:lineRule="auto"/>
              <w:rPr>
                <w:sz w:val="18"/>
                <w:szCs w:val="20"/>
              </w:rPr>
            </w:pPr>
            <w:r>
              <w:rPr>
                <w:sz w:val="18"/>
                <w:szCs w:val="20"/>
              </w:rPr>
              <w:t>Date of operation execution e.g. - [Tue, 17 May 2022 06:30:16 GMT]</w:t>
            </w:r>
          </w:p>
        </w:tc>
        <w:tc>
          <w:tcPr>
            <w:tcW w:w="1417" w:type="dxa"/>
            <w:vAlign w:val="center"/>
            <w:hideMark/>
          </w:tcPr>
          <w:p w14:paraId="29979F20" w14:textId="77777777" w:rsidR="000C1601" w:rsidRDefault="000C1601">
            <w:pPr>
              <w:spacing w:after="0" w:line="240" w:lineRule="auto"/>
              <w:rPr>
                <w:sz w:val="18"/>
                <w:szCs w:val="20"/>
              </w:rPr>
            </w:pPr>
            <w:r>
              <w:rPr>
                <w:sz w:val="18"/>
                <w:szCs w:val="20"/>
              </w:rPr>
              <w:t>Datetime</w:t>
            </w:r>
          </w:p>
        </w:tc>
      </w:tr>
      <w:tr w:rsidR="000C1601" w14:paraId="5A5E5F30" w14:textId="77777777" w:rsidTr="00706374">
        <w:trPr>
          <w:trHeight w:val="193"/>
        </w:trPr>
        <w:tc>
          <w:tcPr>
            <w:tcW w:w="1783" w:type="dxa"/>
            <w:vAlign w:val="center"/>
            <w:hideMark/>
          </w:tcPr>
          <w:p w14:paraId="44C87931" w14:textId="77777777" w:rsidR="000C1601" w:rsidRDefault="000C1601">
            <w:pPr>
              <w:spacing w:after="0" w:line="240" w:lineRule="auto"/>
              <w:rPr>
                <w:sz w:val="18"/>
                <w:szCs w:val="20"/>
              </w:rPr>
            </w:pPr>
            <w:r>
              <w:rPr>
                <w:sz w:val="18"/>
                <w:szCs w:val="20"/>
              </w:rPr>
              <w:t>Content-Length</w:t>
            </w:r>
          </w:p>
        </w:tc>
        <w:tc>
          <w:tcPr>
            <w:tcW w:w="7006" w:type="dxa"/>
            <w:vAlign w:val="center"/>
            <w:hideMark/>
          </w:tcPr>
          <w:p w14:paraId="59DE2B0F" w14:textId="77777777" w:rsidR="000C1601" w:rsidRDefault="000C1601">
            <w:pPr>
              <w:spacing w:after="0" w:line="240" w:lineRule="auto"/>
              <w:rPr>
                <w:sz w:val="18"/>
                <w:szCs w:val="20"/>
              </w:rPr>
            </w:pPr>
            <w:r>
              <w:rPr>
                <w:sz w:val="18"/>
                <w:szCs w:val="20"/>
              </w:rPr>
              <w:t>Length of the content</w:t>
            </w:r>
          </w:p>
        </w:tc>
        <w:tc>
          <w:tcPr>
            <w:tcW w:w="1417" w:type="dxa"/>
            <w:vAlign w:val="center"/>
            <w:hideMark/>
          </w:tcPr>
          <w:p w14:paraId="3B26CB9F" w14:textId="77777777" w:rsidR="000C1601" w:rsidRDefault="000C1601">
            <w:pPr>
              <w:spacing w:after="0" w:line="240" w:lineRule="auto"/>
              <w:rPr>
                <w:sz w:val="18"/>
                <w:szCs w:val="20"/>
              </w:rPr>
            </w:pPr>
            <w:r>
              <w:rPr>
                <w:sz w:val="18"/>
                <w:szCs w:val="20"/>
              </w:rPr>
              <w:t>Bytes</w:t>
            </w:r>
          </w:p>
        </w:tc>
      </w:tr>
      <w:tr w:rsidR="000C1601" w14:paraId="12EC1732" w14:textId="77777777" w:rsidTr="00706374">
        <w:trPr>
          <w:trHeight w:val="193"/>
        </w:trPr>
        <w:tc>
          <w:tcPr>
            <w:tcW w:w="1783" w:type="dxa"/>
            <w:vAlign w:val="center"/>
            <w:hideMark/>
          </w:tcPr>
          <w:p w14:paraId="717698C4" w14:textId="77777777" w:rsidR="000C1601" w:rsidRDefault="000C1601">
            <w:pPr>
              <w:spacing w:after="0" w:line="240" w:lineRule="auto"/>
              <w:rPr>
                <w:sz w:val="18"/>
                <w:szCs w:val="20"/>
              </w:rPr>
            </w:pPr>
            <w:r>
              <w:rPr>
                <w:sz w:val="18"/>
                <w:szCs w:val="20"/>
              </w:rPr>
              <w:t>Connection</w:t>
            </w:r>
          </w:p>
        </w:tc>
        <w:tc>
          <w:tcPr>
            <w:tcW w:w="7006" w:type="dxa"/>
            <w:vAlign w:val="center"/>
            <w:hideMark/>
          </w:tcPr>
          <w:p w14:paraId="6DCF795B" w14:textId="77777777" w:rsidR="000C1601" w:rsidRDefault="000C1601">
            <w:pPr>
              <w:spacing w:after="0" w:line="240" w:lineRule="auto"/>
              <w:rPr>
                <w:sz w:val="18"/>
                <w:szCs w:val="20"/>
              </w:rPr>
            </w:pPr>
            <w:r>
              <w:rPr>
                <w:sz w:val="18"/>
                <w:szCs w:val="20"/>
              </w:rPr>
              <w:t>A general header specifying whether the current network connection stays open once the current transaction finishes</w:t>
            </w:r>
          </w:p>
        </w:tc>
        <w:tc>
          <w:tcPr>
            <w:tcW w:w="1417" w:type="dxa"/>
            <w:vAlign w:val="center"/>
            <w:hideMark/>
          </w:tcPr>
          <w:p w14:paraId="4B6F9676" w14:textId="77777777" w:rsidR="000C1601" w:rsidRDefault="000C1601">
            <w:pPr>
              <w:spacing w:after="0" w:line="240" w:lineRule="auto"/>
              <w:rPr>
                <w:sz w:val="18"/>
                <w:szCs w:val="20"/>
              </w:rPr>
            </w:pPr>
            <w:r>
              <w:rPr>
                <w:sz w:val="18"/>
                <w:szCs w:val="20"/>
              </w:rPr>
              <w:t xml:space="preserve"> String</w:t>
            </w:r>
          </w:p>
        </w:tc>
      </w:tr>
    </w:tbl>
    <w:p w14:paraId="0D9E20A8" w14:textId="369CAD36" w:rsidR="000C1601" w:rsidRDefault="000C1601" w:rsidP="00706374">
      <w:pPr>
        <w:pStyle w:val="Heading3"/>
      </w:pPr>
      <w:r>
        <w:br w:type="column"/>
      </w:r>
      <w:r w:rsidR="00706374">
        <w:t>API Specifications</w:t>
      </w:r>
    </w:p>
    <w:tbl>
      <w:tblPr>
        <w:tblW w:w="10206" w:type="dxa"/>
        <w:tblLayout w:type="fixed"/>
        <w:tblLook w:val="04A0" w:firstRow="1" w:lastRow="0" w:firstColumn="1" w:lastColumn="0" w:noHBand="0" w:noVBand="1"/>
      </w:tblPr>
      <w:tblGrid>
        <w:gridCol w:w="2422"/>
        <w:gridCol w:w="7784"/>
      </w:tblGrid>
      <w:tr w:rsidR="00274216" w14:paraId="48B4DAFC"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2DE847D" w14:textId="77777777" w:rsidR="00274216" w:rsidRDefault="00274216" w:rsidP="001C452E">
            <w:pPr>
              <w:spacing w:after="0"/>
              <w:jc w:val="left"/>
            </w:pPr>
            <w:r w:rsidRPr="0387F8AB">
              <w:t>PROTOCOL</w:t>
            </w:r>
          </w:p>
        </w:tc>
        <w:tc>
          <w:tcPr>
            <w:tcW w:w="7784" w:type="dxa"/>
            <w:tcBorders>
              <w:top w:val="single" w:sz="8" w:space="0" w:color="auto"/>
              <w:left w:val="single" w:sz="8" w:space="0" w:color="auto"/>
              <w:bottom w:val="single" w:sz="8" w:space="0" w:color="auto"/>
              <w:right w:val="single" w:sz="8" w:space="0" w:color="auto"/>
            </w:tcBorders>
          </w:tcPr>
          <w:p w14:paraId="4D8D81AE" w14:textId="77777777" w:rsidR="00274216" w:rsidRDefault="00274216" w:rsidP="001C452E">
            <w:pPr>
              <w:spacing w:after="0"/>
              <w:jc w:val="left"/>
            </w:pPr>
            <w:r w:rsidRPr="0387F8AB">
              <w:t xml:space="preserve"> HTTPS</w:t>
            </w:r>
          </w:p>
        </w:tc>
      </w:tr>
      <w:tr w:rsidR="00B830E7" w14:paraId="7A2226BB"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0DC36DE" w14:textId="3F14DC29" w:rsidR="00B830E7" w:rsidRDefault="00B830E7" w:rsidP="001C452E">
            <w:pPr>
              <w:spacing w:after="0"/>
              <w:jc w:val="left"/>
            </w:pPr>
            <w:bookmarkStart w:id="46" w:name="_Hlk174090663"/>
            <w:r>
              <w:t xml:space="preserve">PATH </w:t>
            </w:r>
            <w:r w:rsidR="006171D4">
              <w:t>AOT (Cognite)</w:t>
            </w:r>
            <w:r>
              <w:t xml:space="preserve"> </w:t>
            </w:r>
            <w:r w:rsidR="00DB75B6">
              <w:t>(Public Exposure)</w:t>
            </w:r>
          </w:p>
        </w:tc>
        <w:tc>
          <w:tcPr>
            <w:tcW w:w="7784" w:type="dxa"/>
            <w:tcBorders>
              <w:top w:val="single" w:sz="8" w:space="0" w:color="auto"/>
              <w:left w:val="single" w:sz="8" w:space="0" w:color="auto"/>
              <w:bottom w:val="single" w:sz="8" w:space="0" w:color="auto"/>
              <w:right w:val="single" w:sz="8" w:space="0" w:color="auto"/>
            </w:tcBorders>
          </w:tcPr>
          <w:p w14:paraId="3B31A20A" w14:textId="77777777" w:rsidR="00B830E7" w:rsidRPr="001C452E" w:rsidRDefault="00B830E7" w:rsidP="001C452E">
            <w:pPr>
              <w:spacing w:after="0"/>
              <w:jc w:val="left"/>
              <w:rPr>
                <w:rStyle w:val="Hyperlink"/>
              </w:rPr>
            </w:pPr>
            <w:r w:rsidRPr="001C452E">
              <w:rPr>
                <w:rStyle w:val="Hyperlink"/>
              </w:rPr>
              <w:t>https://apim-mw-aot-dev.azure-api.net/api/oh-module/assets/pin</w:t>
            </w:r>
          </w:p>
        </w:tc>
      </w:tr>
      <w:tr w:rsidR="00274216" w14:paraId="0DA523AF" w14:textId="77777777" w:rsidTr="001C452E">
        <w:trPr>
          <w:trHeight w:val="10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5D41C92A" w14:textId="5309118E" w:rsidR="00274216" w:rsidRDefault="00274216" w:rsidP="001C452E">
            <w:pPr>
              <w:spacing w:after="0"/>
              <w:jc w:val="left"/>
            </w:pPr>
            <w:r w:rsidRPr="0387F8AB">
              <w:t>PATH</w:t>
            </w:r>
            <w:r w:rsidR="00B830E7">
              <w:t xml:space="preserve"> </w:t>
            </w:r>
            <w:r w:rsidR="006171D4">
              <w:t>AOT (</w:t>
            </w:r>
            <w:r w:rsidR="00B830E7">
              <w:t>Azure</w:t>
            </w:r>
            <w:r w:rsidR="006171D4">
              <w:t>)</w:t>
            </w:r>
            <w:r w:rsidRPr="0387F8AB">
              <w:t xml:space="preserve"> </w:t>
            </w:r>
            <w:r w:rsidR="00DB75B6">
              <w:t>(Public Exposure)</w:t>
            </w:r>
          </w:p>
        </w:tc>
        <w:tc>
          <w:tcPr>
            <w:tcW w:w="7784" w:type="dxa"/>
            <w:tcBorders>
              <w:top w:val="single" w:sz="8" w:space="0" w:color="auto"/>
              <w:left w:val="single" w:sz="8" w:space="0" w:color="auto"/>
              <w:bottom w:val="single" w:sz="8" w:space="0" w:color="auto"/>
              <w:right w:val="single" w:sz="8" w:space="0" w:color="auto"/>
            </w:tcBorders>
          </w:tcPr>
          <w:p w14:paraId="3FCF455F" w14:textId="3825C700" w:rsidR="00274216" w:rsidRPr="001C452E" w:rsidRDefault="00274216" w:rsidP="001C452E">
            <w:pPr>
              <w:spacing w:after="0"/>
              <w:jc w:val="left"/>
              <w:rPr>
                <w:rStyle w:val="Hyperlink"/>
              </w:rPr>
            </w:pPr>
            <w:r w:rsidRPr="001C452E">
              <w:rPr>
                <w:rStyle w:val="Hyperlink"/>
              </w:rPr>
              <w:t>https://apim-aot</w:t>
            </w:r>
            <w:r w:rsidR="00306868" w:rsidRPr="001C452E">
              <w:rPr>
                <w:rStyle w:val="Hyperlink"/>
              </w:rPr>
              <w:t>-azure</w:t>
            </w:r>
            <w:r w:rsidRPr="001C452E">
              <w:rPr>
                <w:rStyle w:val="Hyperlink"/>
              </w:rPr>
              <w:t>-dev.azure-api.net/api/oh-module/assets/pin</w:t>
            </w:r>
          </w:p>
        </w:tc>
      </w:tr>
      <w:bookmarkEnd w:id="46"/>
      <w:tr w:rsidR="00274216" w14:paraId="26B7F66D" w14:textId="77777777" w:rsidTr="001C452E">
        <w:trPr>
          <w:trHeight w:val="13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13569FB5" w14:textId="77777777" w:rsidR="00274216" w:rsidRDefault="00274216" w:rsidP="001C452E">
            <w:pPr>
              <w:spacing w:after="0"/>
              <w:jc w:val="left"/>
            </w:pPr>
            <w:r w:rsidRPr="0387F8AB">
              <w:t>METHOD</w:t>
            </w:r>
          </w:p>
        </w:tc>
        <w:tc>
          <w:tcPr>
            <w:tcW w:w="7784" w:type="dxa"/>
            <w:tcBorders>
              <w:top w:val="single" w:sz="8" w:space="0" w:color="auto"/>
              <w:left w:val="single" w:sz="8" w:space="0" w:color="auto"/>
              <w:bottom w:val="single" w:sz="8" w:space="0" w:color="auto"/>
              <w:right w:val="single" w:sz="8" w:space="0" w:color="auto"/>
            </w:tcBorders>
          </w:tcPr>
          <w:p w14:paraId="7D399FE4" w14:textId="77777777" w:rsidR="00274216" w:rsidRDefault="00274216" w:rsidP="001C452E">
            <w:pPr>
              <w:spacing w:after="0"/>
              <w:jc w:val="left"/>
            </w:pPr>
            <w:r w:rsidRPr="0387F8AB">
              <w:t xml:space="preserve"> POST</w:t>
            </w:r>
          </w:p>
        </w:tc>
      </w:tr>
      <w:tr w:rsidR="00274216" w14:paraId="39FCA282" w14:textId="77777777" w:rsidTr="001C452E">
        <w:trPr>
          <w:trHeight w:val="240"/>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7A756C2A" w14:textId="77777777" w:rsidR="00274216" w:rsidRDefault="00274216" w:rsidP="001C452E">
            <w:pPr>
              <w:spacing w:after="0"/>
              <w:jc w:val="left"/>
            </w:pPr>
            <w:r w:rsidRPr="0387F8AB">
              <w:t>CONTENT TYPE</w:t>
            </w:r>
          </w:p>
        </w:tc>
        <w:tc>
          <w:tcPr>
            <w:tcW w:w="7784" w:type="dxa"/>
            <w:tcBorders>
              <w:top w:val="single" w:sz="8" w:space="0" w:color="auto"/>
              <w:left w:val="single" w:sz="8" w:space="0" w:color="auto"/>
              <w:bottom w:val="single" w:sz="8" w:space="0" w:color="auto"/>
              <w:right w:val="single" w:sz="8" w:space="0" w:color="auto"/>
            </w:tcBorders>
          </w:tcPr>
          <w:p w14:paraId="05C38CC9" w14:textId="77777777" w:rsidR="00274216" w:rsidRDefault="00274216" w:rsidP="001C452E">
            <w:pPr>
              <w:spacing w:after="0"/>
              <w:jc w:val="left"/>
            </w:pPr>
            <w:r w:rsidRPr="0387F8AB">
              <w:t>application / json</w:t>
            </w:r>
          </w:p>
        </w:tc>
      </w:tr>
    </w:tbl>
    <w:p w14:paraId="33C622A4" w14:textId="77777777" w:rsidR="000C1601" w:rsidRDefault="000C1601" w:rsidP="00274216">
      <w:pPr>
        <w:rPr>
          <w:b/>
          <w:bCs/>
          <w:sz w:val="24"/>
          <w:szCs w:val="28"/>
        </w:rPr>
      </w:pPr>
    </w:p>
    <w:p w14:paraId="2BF32481" w14:textId="68EEFF54" w:rsidR="00274216" w:rsidRDefault="00274216" w:rsidP="00706374">
      <w:pPr>
        <w:pStyle w:val="Heading3"/>
      </w:pPr>
      <w:r w:rsidRPr="0089205E">
        <w:t xml:space="preserve">Sample </w:t>
      </w:r>
      <w:r>
        <w:t xml:space="preserve">JSON Request and </w:t>
      </w:r>
      <w:r w:rsidRPr="0089205E">
        <w:t>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23"/>
        <w:gridCol w:w="8083"/>
      </w:tblGrid>
      <w:tr w:rsidR="00274216" w14:paraId="46D3DE6D" w14:textId="77777777" w:rsidTr="00842BA5">
        <w:tc>
          <w:tcPr>
            <w:tcW w:w="2122" w:type="dxa"/>
            <w:shd w:val="clear" w:color="auto" w:fill="E7E6E6" w:themeFill="background2"/>
          </w:tcPr>
          <w:p w14:paraId="29CC2316" w14:textId="77777777" w:rsidR="00274216" w:rsidRDefault="00274216" w:rsidP="00174AD8">
            <w:pPr>
              <w:spacing w:after="0"/>
            </w:pPr>
            <w:r>
              <w:t>Request</w:t>
            </w:r>
          </w:p>
        </w:tc>
        <w:tc>
          <w:tcPr>
            <w:tcW w:w="8079" w:type="dxa"/>
          </w:tcPr>
          <w:p w14:paraId="176ABBA4" w14:textId="77777777" w:rsidR="00274216" w:rsidRPr="007C44B8" w:rsidRDefault="00274216" w:rsidP="00174AD8">
            <w:pPr>
              <w:spacing w:after="0"/>
              <w:rPr>
                <w:rFonts w:ascii="Consolas" w:hAnsi="Consolas"/>
              </w:rPr>
            </w:pPr>
            <w:r w:rsidRPr="007C44B8">
              <w:rPr>
                <w:rFonts w:ascii="Consolas" w:hAnsi="Consolas"/>
              </w:rPr>
              <w:t xml:space="preserve">{    </w:t>
            </w:r>
          </w:p>
          <w:p w14:paraId="74AD4257" w14:textId="77777777" w:rsidR="00274216" w:rsidRPr="007C44B8" w:rsidRDefault="00274216" w:rsidP="00174AD8">
            <w:pPr>
              <w:spacing w:after="0"/>
              <w:rPr>
                <w:rFonts w:ascii="Consolas" w:hAnsi="Consolas"/>
              </w:rPr>
            </w:pPr>
            <w:r w:rsidRPr="007C44B8">
              <w:rPr>
                <w:rFonts w:ascii="Consolas" w:hAnsi="Consolas"/>
              </w:rPr>
              <w:t xml:space="preserve">     " AssetExternalId": "",</w:t>
            </w:r>
          </w:p>
          <w:p w14:paraId="35D6F38D" w14:textId="77777777" w:rsidR="00274216" w:rsidRPr="007C44B8" w:rsidRDefault="00274216" w:rsidP="00174AD8">
            <w:pPr>
              <w:spacing w:after="0"/>
              <w:rPr>
                <w:rFonts w:ascii="Consolas" w:hAnsi="Consolas"/>
              </w:rPr>
            </w:pPr>
            <w:r w:rsidRPr="007C44B8">
              <w:rPr>
                <w:rFonts w:ascii="Consolas" w:hAnsi="Consolas"/>
              </w:rPr>
              <w:t xml:space="preserve">     " ParentExternalId": ""</w:t>
            </w:r>
          </w:p>
          <w:p w14:paraId="124A2A16" w14:textId="77777777" w:rsidR="00274216" w:rsidRPr="007C44B8" w:rsidRDefault="00274216" w:rsidP="00174AD8">
            <w:pPr>
              <w:spacing w:after="0"/>
              <w:rPr>
                <w:rFonts w:ascii="Consolas" w:hAnsi="Consolas"/>
              </w:rPr>
            </w:pPr>
            <w:r w:rsidRPr="007C44B8">
              <w:rPr>
                <w:rFonts w:ascii="Consolas" w:hAnsi="Consolas"/>
              </w:rPr>
              <w:t>}</w:t>
            </w:r>
          </w:p>
          <w:p w14:paraId="423D5ADE" w14:textId="77777777" w:rsidR="00274216" w:rsidRPr="007C44B8" w:rsidRDefault="00274216" w:rsidP="00174AD8">
            <w:pPr>
              <w:spacing w:after="0"/>
              <w:rPr>
                <w:rFonts w:ascii="Consolas" w:hAnsi="Consolas"/>
              </w:rPr>
            </w:pPr>
          </w:p>
        </w:tc>
      </w:tr>
      <w:tr w:rsidR="00274216" w14:paraId="03204A89" w14:textId="77777777" w:rsidTr="00842BA5">
        <w:tc>
          <w:tcPr>
            <w:tcW w:w="2122" w:type="dxa"/>
            <w:shd w:val="clear" w:color="auto" w:fill="E7E6E6" w:themeFill="background2"/>
          </w:tcPr>
          <w:p w14:paraId="4908C507" w14:textId="77777777" w:rsidR="00274216" w:rsidRDefault="00274216" w:rsidP="00174AD8">
            <w:pPr>
              <w:spacing w:after="0"/>
            </w:pPr>
            <w:r>
              <w:t>Response Type 1</w:t>
            </w:r>
          </w:p>
        </w:tc>
        <w:tc>
          <w:tcPr>
            <w:tcW w:w="8079" w:type="dxa"/>
          </w:tcPr>
          <w:p w14:paraId="707B77AE" w14:textId="77777777" w:rsidR="00274216" w:rsidRPr="007C44B8" w:rsidRDefault="00274216" w:rsidP="00174AD8">
            <w:pPr>
              <w:spacing w:after="0"/>
              <w:rPr>
                <w:rFonts w:ascii="Consolas" w:hAnsi="Consolas"/>
              </w:rPr>
            </w:pPr>
            <w:r w:rsidRPr="007C44B8">
              <w:rPr>
                <w:rFonts w:ascii="Consolas" w:hAnsi="Consolas"/>
              </w:rPr>
              <w:t>Whenever the asset is pinned successfully, then the following response will be returned.</w:t>
            </w:r>
          </w:p>
          <w:p w14:paraId="4BAB3BC1" w14:textId="77777777" w:rsidR="00274216" w:rsidRPr="007C44B8" w:rsidRDefault="00274216" w:rsidP="00174AD8">
            <w:pPr>
              <w:spacing w:after="0"/>
              <w:rPr>
                <w:rFonts w:ascii="Consolas" w:hAnsi="Consolas"/>
              </w:rPr>
            </w:pPr>
            <w:r w:rsidRPr="007C44B8">
              <w:rPr>
                <w:rFonts w:ascii="Consolas" w:hAnsi="Consolas"/>
              </w:rPr>
              <w:t>{"message":"Asset successfully pinned in the asset hierarchy"}</w:t>
            </w:r>
          </w:p>
        </w:tc>
      </w:tr>
      <w:tr w:rsidR="00274216" w14:paraId="13D21C76" w14:textId="77777777" w:rsidTr="00842BA5">
        <w:tc>
          <w:tcPr>
            <w:tcW w:w="2122" w:type="dxa"/>
            <w:shd w:val="clear" w:color="auto" w:fill="E7E6E6" w:themeFill="background2"/>
          </w:tcPr>
          <w:p w14:paraId="08D82112" w14:textId="77777777" w:rsidR="00274216" w:rsidRDefault="00274216" w:rsidP="00174AD8">
            <w:pPr>
              <w:spacing w:after="0"/>
            </w:pPr>
            <w:r>
              <w:t>Response Type 2</w:t>
            </w:r>
          </w:p>
        </w:tc>
        <w:tc>
          <w:tcPr>
            <w:tcW w:w="8079" w:type="dxa"/>
          </w:tcPr>
          <w:p w14:paraId="667964F7" w14:textId="77777777" w:rsidR="00274216" w:rsidRPr="007C44B8" w:rsidRDefault="00274216" w:rsidP="00174AD8">
            <w:pPr>
              <w:spacing w:after="0"/>
              <w:rPr>
                <w:rFonts w:ascii="Consolas" w:hAnsi="Consolas"/>
              </w:rPr>
            </w:pPr>
            <w:r w:rsidRPr="007C44B8">
              <w:rPr>
                <w:rFonts w:ascii="Consolas" w:hAnsi="Consolas"/>
              </w:rPr>
              <w:t>Whenever the given AssetExternalId / ParentExternalId already has a preexisting asset, which is pinned, the following response will be returned.</w:t>
            </w:r>
          </w:p>
          <w:p w14:paraId="5A2335C1" w14:textId="77777777" w:rsidR="00274216" w:rsidRPr="007C44B8" w:rsidRDefault="00274216" w:rsidP="00174AD8">
            <w:pPr>
              <w:spacing w:after="0"/>
              <w:rPr>
                <w:rFonts w:ascii="Consolas" w:hAnsi="Consolas"/>
              </w:rPr>
            </w:pPr>
            <w:r w:rsidRPr="007C44B8">
              <w:rPr>
                <w:rFonts w:ascii="Consolas" w:hAnsi="Consolas"/>
              </w:rPr>
              <w:t>{"message":"Pinned asset already exists with the given AssetExternalId / ParentExternalId "}</w:t>
            </w:r>
          </w:p>
        </w:tc>
      </w:tr>
      <w:tr w:rsidR="00274216" w14:paraId="76699ACD" w14:textId="77777777" w:rsidTr="00842BA5">
        <w:tc>
          <w:tcPr>
            <w:tcW w:w="2122" w:type="dxa"/>
            <w:shd w:val="clear" w:color="auto" w:fill="E7E6E6" w:themeFill="background2"/>
          </w:tcPr>
          <w:p w14:paraId="7E9A8B31" w14:textId="77777777" w:rsidR="00274216" w:rsidRDefault="00274216" w:rsidP="00174AD8">
            <w:pPr>
              <w:spacing w:after="0"/>
            </w:pPr>
            <w:r>
              <w:t>Response Type 3</w:t>
            </w:r>
          </w:p>
        </w:tc>
        <w:tc>
          <w:tcPr>
            <w:tcW w:w="8079" w:type="dxa"/>
          </w:tcPr>
          <w:p w14:paraId="09DADD13" w14:textId="256EE001" w:rsidR="00274216" w:rsidRPr="007C44B8" w:rsidRDefault="00274216" w:rsidP="00174AD8">
            <w:pPr>
              <w:spacing w:after="0"/>
              <w:rPr>
                <w:rFonts w:ascii="Consolas" w:hAnsi="Consolas"/>
              </w:rPr>
            </w:pPr>
            <w:r w:rsidRPr="007C44B8">
              <w:rPr>
                <w:rFonts w:ascii="Consolas" w:hAnsi="Consolas"/>
              </w:rPr>
              <w:t>Whenever the given AssetExternalId / ParentExternalId is not valid or not presen</w:t>
            </w:r>
            <w:r w:rsidR="00EF1869" w:rsidRPr="007C44B8">
              <w:rPr>
                <w:rFonts w:ascii="Consolas" w:hAnsi="Consolas"/>
              </w:rPr>
              <w:t>t</w:t>
            </w:r>
            <w:r w:rsidRPr="007C44B8">
              <w:rPr>
                <w:rFonts w:ascii="Consolas" w:hAnsi="Consolas"/>
              </w:rPr>
              <w:t>, then the following response will be returned.</w:t>
            </w:r>
          </w:p>
          <w:p w14:paraId="2C5FE890" w14:textId="1ED0A856" w:rsidR="00274216" w:rsidRPr="007C44B8" w:rsidRDefault="00274216" w:rsidP="00174AD8">
            <w:pPr>
              <w:spacing w:after="0"/>
              <w:rPr>
                <w:rFonts w:ascii="Consolas" w:hAnsi="Consolas"/>
              </w:rPr>
            </w:pPr>
            <w:r w:rsidRPr="007C44B8">
              <w:rPr>
                <w:rFonts w:ascii="Consolas" w:hAnsi="Consolas"/>
              </w:rPr>
              <w:t>{"message":"The given AssetExternalId / ParentExternalId is not valid or does not exist"}</w:t>
            </w:r>
          </w:p>
        </w:tc>
      </w:tr>
    </w:tbl>
    <w:p w14:paraId="4C64970B" w14:textId="77777777" w:rsidR="00274216" w:rsidRDefault="00274216" w:rsidP="00274216">
      <w:pPr>
        <w:rPr>
          <w:b/>
          <w:bCs/>
          <w:sz w:val="24"/>
          <w:szCs w:val="28"/>
        </w:rPr>
      </w:pPr>
    </w:p>
    <w:p w14:paraId="04B4AA12" w14:textId="48483FFA" w:rsidR="00706374" w:rsidRPr="007679AE" w:rsidRDefault="00706374" w:rsidP="00706374">
      <w:pPr>
        <w:pStyle w:val="Heading3"/>
        <w:spacing w:after="0"/>
      </w:pPr>
      <w:r>
        <w:t>Result</w:t>
      </w:r>
    </w:p>
    <w:p w14:paraId="1DFF268A" w14:textId="77777777" w:rsidR="00274216" w:rsidRPr="006C2BE2" w:rsidRDefault="00274216" w:rsidP="00274216">
      <w:pPr>
        <w:rPr>
          <w:sz w:val="2"/>
          <w:szCs w:val="2"/>
        </w:rPr>
      </w:pPr>
    </w:p>
    <w:p w14:paraId="60BD4B06" w14:textId="77777777" w:rsidR="00274216" w:rsidRPr="006C2BE2" w:rsidRDefault="00274216" w:rsidP="00274216">
      <w:pPr>
        <w:rPr>
          <w:sz w:val="2"/>
          <w:szCs w:val="2"/>
        </w:rPr>
      </w:pPr>
    </w:p>
    <w:tbl>
      <w:tblPr>
        <w:tblW w:w="10206" w:type="dxa"/>
        <w:tblLayout w:type="fixed"/>
        <w:tblLook w:val="04A0" w:firstRow="1" w:lastRow="0" w:firstColumn="1" w:lastColumn="0" w:noHBand="0" w:noVBand="1"/>
      </w:tblPr>
      <w:tblGrid>
        <w:gridCol w:w="1861"/>
        <w:gridCol w:w="8345"/>
      </w:tblGrid>
      <w:tr w:rsidR="00274216" w:rsidRPr="00DE7404" w14:paraId="4BAB8466"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8F40A42" w14:textId="77777777" w:rsidR="00274216" w:rsidRPr="00DE7404" w:rsidRDefault="00274216" w:rsidP="00B40E70">
            <w:pPr>
              <w:spacing w:after="0" w:line="240" w:lineRule="auto"/>
              <w:rPr>
                <w:sz w:val="18"/>
                <w:szCs w:val="20"/>
              </w:rPr>
            </w:pPr>
            <w:r w:rsidRPr="00DE7404">
              <w:rPr>
                <w:sz w:val="18"/>
                <w:szCs w:val="20"/>
              </w:rPr>
              <w:t>HTTP Code</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53A6117" w14:textId="77777777" w:rsidR="00274216" w:rsidRPr="00DE7404" w:rsidRDefault="00274216" w:rsidP="00B40E70">
            <w:pPr>
              <w:spacing w:after="0" w:line="240" w:lineRule="auto"/>
              <w:rPr>
                <w:sz w:val="18"/>
                <w:szCs w:val="20"/>
              </w:rPr>
            </w:pPr>
            <w:r w:rsidRPr="00DE7404">
              <w:rPr>
                <w:sz w:val="18"/>
                <w:szCs w:val="20"/>
              </w:rPr>
              <w:t>Result Description</w:t>
            </w:r>
          </w:p>
        </w:tc>
      </w:tr>
      <w:tr w:rsidR="00274216" w:rsidRPr="00DE7404" w14:paraId="6CD7EC99"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31D1E" w14:textId="77777777" w:rsidR="00274216" w:rsidRPr="00DE7404" w:rsidRDefault="00274216" w:rsidP="00B40E70">
            <w:pPr>
              <w:spacing w:after="0" w:line="240" w:lineRule="auto"/>
              <w:rPr>
                <w:sz w:val="18"/>
                <w:szCs w:val="20"/>
              </w:rPr>
            </w:pPr>
            <w:r w:rsidRPr="00DE7404">
              <w:rPr>
                <w:sz w:val="18"/>
                <w:szCs w:val="20"/>
              </w:rPr>
              <w:t>200</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80B622" w14:textId="77777777" w:rsidR="00274216" w:rsidRPr="00DE7404" w:rsidRDefault="00274216" w:rsidP="00B40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18"/>
                <w:szCs w:val="20"/>
              </w:rPr>
            </w:pPr>
            <w:r w:rsidRPr="00DE7404">
              <w:rPr>
                <w:sz w:val="18"/>
                <w:szCs w:val="20"/>
              </w:rPr>
              <w:t>"Asset successfully pinned in the asset hierarchy."</w:t>
            </w:r>
          </w:p>
        </w:tc>
      </w:tr>
    </w:tbl>
    <w:p w14:paraId="5A8DF16C" w14:textId="77777777" w:rsidR="00706374" w:rsidRDefault="00706374"/>
    <w:p w14:paraId="7FE5F50A" w14:textId="05B5A693" w:rsidR="000C1601" w:rsidRDefault="00706374" w:rsidP="005243E2">
      <w:pPr>
        <w:pStyle w:val="Heading3"/>
      </w:pPr>
      <w:r>
        <w:t>Error Managemen</w:t>
      </w:r>
      <w:r w:rsidR="00174AD8">
        <w:t>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5243E2" w:rsidRPr="005243E2" w14:paraId="41AB0450"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BA863A" w14:textId="77777777" w:rsidR="005243E2" w:rsidRPr="005243E2" w:rsidRDefault="005243E2" w:rsidP="005243E2">
            <w:r w:rsidRPr="005243E2">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BC3682" w14:textId="77777777" w:rsidR="005243E2" w:rsidRPr="005243E2" w:rsidRDefault="005243E2" w:rsidP="005243E2">
            <w:r w:rsidRPr="005243E2">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841875" w14:textId="77777777" w:rsidR="005243E2" w:rsidRPr="005243E2" w:rsidRDefault="005243E2" w:rsidP="005243E2">
            <w:r w:rsidRPr="005243E2">
              <w:t>Error Description</w:t>
            </w:r>
          </w:p>
        </w:tc>
      </w:tr>
      <w:tr w:rsidR="005243E2" w:rsidRPr="005243E2" w14:paraId="2EE6E235"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58D159A9" w14:textId="77777777" w:rsidR="005243E2" w:rsidRPr="005243E2" w:rsidRDefault="005243E2" w:rsidP="005243E2">
            <w:r w:rsidRPr="005243E2">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7269981C" w14:textId="77777777" w:rsidR="005243E2" w:rsidRPr="005243E2" w:rsidRDefault="005243E2" w:rsidP="005243E2">
            <w:r w:rsidRPr="005243E2">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7FD63B4" w14:textId="77777777" w:rsidR="005243E2" w:rsidRPr="005243E2" w:rsidRDefault="005243E2" w:rsidP="005243E2">
            <w:r w:rsidRPr="005243E2">
              <w:t xml:space="preserve">      Generic Error</w:t>
            </w:r>
          </w:p>
        </w:tc>
      </w:tr>
      <w:tr w:rsidR="005243E2" w:rsidRPr="005243E2" w14:paraId="7C0A5BF1"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6A80E1B8"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6D604135" w14:textId="77777777" w:rsidR="005243E2" w:rsidRPr="005243E2" w:rsidRDefault="005243E2" w:rsidP="005243E2">
            <w:r w:rsidRPr="005243E2">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20B287A4" w14:textId="77777777" w:rsidR="005243E2" w:rsidRPr="005243E2" w:rsidRDefault="005243E2" w:rsidP="005243E2">
            <w:r w:rsidRPr="005243E2">
              <w:t>Unauthorized User or Header Token missing</w:t>
            </w:r>
          </w:p>
        </w:tc>
      </w:tr>
      <w:tr w:rsidR="005243E2" w:rsidRPr="005243E2" w14:paraId="6C00CE9D"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47623B0"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3343E996" w14:textId="77777777" w:rsidR="005243E2" w:rsidRPr="005243E2" w:rsidRDefault="005243E2" w:rsidP="005243E2">
            <w:r w:rsidRPr="005243E2">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4F64E061" w14:textId="77777777" w:rsidR="005243E2" w:rsidRPr="005243E2" w:rsidRDefault="005243E2" w:rsidP="005243E2">
            <w:r w:rsidRPr="005243E2">
              <w:t>Bad request - Error while fetching Root assets</w:t>
            </w:r>
          </w:p>
        </w:tc>
      </w:tr>
    </w:tbl>
    <w:p w14:paraId="3DE07E9F" w14:textId="77777777" w:rsidR="005243E2" w:rsidRDefault="005243E2" w:rsidP="00274216">
      <w:pPr>
        <w:sectPr w:rsidR="005243E2" w:rsidSect="00743192">
          <w:type w:val="continuous"/>
          <w:pgSz w:w="24480" w:h="17280" w:orient="landscape" w:code="5"/>
          <w:pgMar w:top="1440" w:right="1440" w:bottom="1440" w:left="1440" w:header="720" w:footer="720" w:gutter="0"/>
          <w:cols w:num="2" w:space="1191"/>
          <w:docGrid w:linePitch="360"/>
        </w:sectPr>
      </w:pPr>
    </w:p>
    <w:p w14:paraId="686669A2" w14:textId="77777777" w:rsidR="000C1601" w:rsidRDefault="000C1601" w:rsidP="00274216">
      <w:pPr>
        <w:sectPr w:rsidR="000C1601" w:rsidSect="000C1601">
          <w:type w:val="continuous"/>
          <w:pgSz w:w="24480" w:h="17280" w:orient="landscape" w:code="5"/>
          <w:pgMar w:top="1440" w:right="1440" w:bottom="1440" w:left="1440" w:header="720" w:footer="720" w:gutter="0"/>
          <w:cols w:space="720"/>
          <w:docGrid w:linePitch="360"/>
        </w:sectPr>
      </w:pPr>
    </w:p>
    <w:p w14:paraId="36E31112" w14:textId="77777777" w:rsidR="00274216" w:rsidRDefault="00274216" w:rsidP="00DA3639">
      <w:pPr>
        <w:pStyle w:val="Heading2"/>
      </w:pPr>
      <w:bookmarkStart w:id="47" w:name="_Toc217409153"/>
      <w:r>
        <w:lastRenderedPageBreak/>
        <w:t>DELETE</w:t>
      </w:r>
      <w:r w:rsidRPr="00BE5CC1">
        <w:t xml:space="preserve">- </w:t>
      </w:r>
      <w:r w:rsidRPr="00D56558">
        <w:t>UnpinAsset</w:t>
      </w:r>
      <w:bookmarkEnd w:id="47"/>
    </w:p>
    <w:p w14:paraId="4012B256" w14:textId="77777777" w:rsidR="00274216" w:rsidRDefault="00274216" w:rsidP="00274216">
      <w:r>
        <w:t>This</w:t>
      </w:r>
      <w:r w:rsidRPr="001F5E55">
        <w:t xml:space="preserve"> API </w:t>
      </w:r>
      <w:r>
        <w:t xml:space="preserve">is used </w:t>
      </w:r>
      <w:r w:rsidRPr="00D56558">
        <w:t>to unpin</w:t>
      </w:r>
      <w:r>
        <w:t xml:space="preserve"> the </w:t>
      </w:r>
      <w:r w:rsidRPr="00D56558">
        <w:t>asset from the pinned assets list</w:t>
      </w:r>
      <w:r w:rsidRPr="001F5E55">
        <w:t>.</w:t>
      </w:r>
    </w:p>
    <w:p w14:paraId="28505C12" w14:textId="77777777" w:rsidR="00274216" w:rsidRDefault="00274216" w:rsidP="00274216">
      <w:pPr>
        <w:rPr>
          <w:b/>
          <w:bCs/>
          <w:sz w:val="24"/>
          <w:szCs w:val="28"/>
        </w:rPr>
        <w:sectPr w:rsidR="00274216" w:rsidSect="000C1601">
          <w:pgSz w:w="24480" w:h="17280" w:orient="landscape" w:code="5"/>
          <w:pgMar w:top="1440" w:right="1440" w:bottom="1440" w:left="1440" w:header="720" w:footer="720" w:gutter="0"/>
          <w:cols w:space="720"/>
          <w:docGrid w:linePitch="360"/>
        </w:sectPr>
      </w:pPr>
    </w:p>
    <w:p w14:paraId="2DE8D550" w14:textId="0775DECA" w:rsidR="00274216" w:rsidRPr="009812F6" w:rsidRDefault="00274216" w:rsidP="00174AD8">
      <w:pPr>
        <w:pStyle w:val="Heading3"/>
      </w:pPr>
      <w:r w:rsidRPr="009812F6">
        <w:t>API Precondition</w:t>
      </w:r>
      <w:r w:rsidR="00174AD8">
        <w:t>s</w:t>
      </w:r>
    </w:p>
    <w:p w14:paraId="584C2F6F" w14:textId="77777777" w:rsidR="00274216" w:rsidRDefault="00274216" w:rsidP="00274216">
      <w:r w:rsidRPr="0387F8AB">
        <w:t xml:space="preserve">To fetch the response from the APIs, the following entities exist. </w:t>
      </w:r>
    </w:p>
    <w:p w14:paraId="7DC49933" w14:textId="77777777" w:rsidR="00274216" w:rsidRDefault="00274216" w:rsidP="00194CE4">
      <w:pPr>
        <w:numPr>
          <w:ilvl w:val="0"/>
          <w:numId w:val="2"/>
        </w:numPr>
      </w:pPr>
      <w:r w:rsidRPr="0387F8AB">
        <w:t xml:space="preserve">Authorization token </w:t>
      </w:r>
    </w:p>
    <w:p w14:paraId="7A363E99" w14:textId="77777777" w:rsidR="00274216" w:rsidRDefault="00274216" w:rsidP="00194CE4">
      <w:pPr>
        <w:numPr>
          <w:ilvl w:val="0"/>
          <w:numId w:val="2"/>
        </w:numPr>
      </w:pPr>
      <w:r w:rsidRPr="0387F8AB">
        <w:t>Content-Type</w:t>
      </w:r>
    </w:p>
    <w:p w14:paraId="477A3965" w14:textId="68B90C2A" w:rsidR="001368DB" w:rsidRDefault="00174AD8"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5E7F88BB" w14:textId="77777777" w:rsidTr="009D56DB">
        <w:trPr>
          <w:trHeight w:val="259"/>
        </w:trPr>
        <w:tc>
          <w:tcPr>
            <w:tcW w:w="2166" w:type="dxa"/>
            <w:shd w:val="clear" w:color="auto" w:fill="D9D9D9" w:themeFill="background1" w:themeFillShade="D9"/>
            <w:vAlign w:val="center"/>
          </w:tcPr>
          <w:p w14:paraId="09946CB9"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1E1BA65D"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25C9F742" w14:textId="77777777" w:rsidR="00274216" w:rsidRDefault="00274216" w:rsidP="00181A3E">
            <w:pPr>
              <w:spacing w:after="0"/>
            </w:pPr>
            <w:r>
              <w:t>M/O</w:t>
            </w:r>
          </w:p>
        </w:tc>
        <w:tc>
          <w:tcPr>
            <w:tcW w:w="1340" w:type="dxa"/>
            <w:shd w:val="clear" w:color="auto" w:fill="D9D9D9" w:themeFill="background1" w:themeFillShade="D9"/>
            <w:vAlign w:val="center"/>
          </w:tcPr>
          <w:p w14:paraId="501F5EAA" w14:textId="77777777" w:rsidR="00274216" w:rsidRDefault="00274216" w:rsidP="00181A3E">
            <w:pPr>
              <w:spacing w:after="0"/>
            </w:pPr>
            <w:r w:rsidRPr="0387F8AB">
              <w:t>Type</w:t>
            </w:r>
          </w:p>
        </w:tc>
      </w:tr>
      <w:tr w:rsidR="00274216" w14:paraId="165AAEC1" w14:textId="77777777" w:rsidTr="009D56DB">
        <w:trPr>
          <w:trHeight w:val="259"/>
        </w:trPr>
        <w:tc>
          <w:tcPr>
            <w:tcW w:w="2166" w:type="dxa"/>
            <w:vAlign w:val="center"/>
          </w:tcPr>
          <w:p w14:paraId="5DAD5A21" w14:textId="77777777" w:rsidR="00274216" w:rsidRDefault="00274216" w:rsidP="00181A3E">
            <w:pPr>
              <w:spacing w:after="0"/>
            </w:pPr>
            <w:r w:rsidRPr="0387F8AB">
              <w:t>Authorization</w:t>
            </w:r>
          </w:p>
        </w:tc>
        <w:tc>
          <w:tcPr>
            <w:tcW w:w="5862" w:type="dxa"/>
            <w:vAlign w:val="center"/>
          </w:tcPr>
          <w:p w14:paraId="5E6788EA" w14:textId="77777777" w:rsidR="00274216" w:rsidRDefault="00274216" w:rsidP="00181A3E">
            <w:pPr>
              <w:spacing w:after="0"/>
            </w:pPr>
            <w:r w:rsidRPr="0387F8AB">
              <w:t xml:space="preserve">Token acquired from Azure AD based on the user credentials for further API calls. </w:t>
            </w:r>
          </w:p>
        </w:tc>
        <w:tc>
          <w:tcPr>
            <w:tcW w:w="838" w:type="dxa"/>
            <w:vAlign w:val="center"/>
          </w:tcPr>
          <w:p w14:paraId="44FC6C8C" w14:textId="77777777" w:rsidR="00274216" w:rsidRDefault="00274216" w:rsidP="00181A3E">
            <w:pPr>
              <w:spacing w:after="0"/>
            </w:pPr>
            <w:r w:rsidRPr="0387F8AB">
              <w:t>M</w:t>
            </w:r>
          </w:p>
        </w:tc>
        <w:tc>
          <w:tcPr>
            <w:tcW w:w="1340" w:type="dxa"/>
            <w:vAlign w:val="center"/>
          </w:tcPr>
          <w:p w14:paraId="22DD1426" w14:textId="77777777" w:rsidR="00274216" w:rsidRDefault="00274216" w:rsidP="00181A3E">
            <w:pPr>
              <w:spacing w:after="0"/>
            </w:pPr>
            <w:r w:rsidRPr="0387F8AB">
              <w:t>String</w:t>
            </w:r>
          </w:p>
        </w:tc>
      </w:tr>
      <w:tr w:rsidR="00274216" w14:paraId="1FB780C7" w14:textId="77777777" w:rsidTr="009D56DB">
        <w:trPr>
          <w:trHeight w:val="259"/>
        </w:trPr>
        <w:tc>
          <w:tcPr>
            <w:tcW w:w="2166" w:type="dxa"/>
            <w:vAlign w:val="center"/>
          </w:tcPr>
          <w:p w14:paraId="2FEED763" w14:textId="77777777" w:rsidR="00274216" w:rsidRDefault="00274216" w:rsidP="00181A3E">
            <w:pPr>
              <w:spacing w:after="0"/>
            </w:pPr>
            <w:r w:rsidRPr="0387F8AB">
              <w:t>Content-Type</w:t>
            </w:r>
          </w:p>
        </w:tc>
        <w:tc>
          <w:tcPr>
            <w:tcW w:w="5862" w:type="dxa"/>
            <w:vAlign w:val="center"/>
          </w:tcPr>
          <w:p w14:paraId="78C9D06C" w14:textId="77777777" w:rsidR="00274216" w:rsidRDefault="00274216" w:rsidP="00181A3E">
            <w:pPr>
              <w:spacing w:after="0"/>
            </w:pPr>
            <w:r>
              <w:t>Type</w:t>
            </w:r>
            <w:r w:rsidRPr="0387F8AB">
              <w:t xml:space="preserve"> of content. E.g.- application/json</w:t>
            </w:r>
          </w:p>
        </w:tc>
        <w:tc>
          <w:tcPr>
            <w:tcW w:w="838" w:type="dxa"/>
            <w:vAlign w:val="center"/>
          </w:tcPr>
          <w:p w14:paraId="714DA8CE" w14:textId="77777777" w:rsidR="00274216" w:rsidRDefault="00274216" w:rsidP="00181A3E">
            <w:pPr>
              <w:spacing w:after="0"/>
            </w:pPr>
            <w:r w:rsidRPr="0387F8AB">
              <w:t>M</w:t>
            </w:r>
          </w:p>
        </w:tc>
        <w:tc>
          <w:tcPr>
            <w:tcW w:w="1340" w:type="dxa"/>
            <w:vAlign w:val="center"/>
          </w:tcPr>
          <w:p w14:paraId="4B51E47E" w14:textId="77777777" w:rsidR="00274216" w:rsidRDefault="00274216" w:rsidP="00181A3E">
            <w:pPr>
              <w:spacing w:after="0"/>
            </w:pPr>
            <w:r w:rsidRPr="0387F8AB">
              <w:t>String</w:t>
            </w:r>
          </w:p>
        </w:tc>
      </w:tr>
    </w:tbl>
    <w:p w14:paraId="3B2091D4" w14:textId="2805AD34" w:rsidR="009D56DB" w:rsidRDefault="009D56DB"/>
    <w:p w14:paraId="2D03FC19" w14:textId="567B79A6" w:rsidR="009D56DB" w:rsidRDefault="009D56DB" w:rsidP="009D56DB">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7EB0A982" w14:textId="77777777" w:rsidTr="009D56DB">
        <w:trPr>
          <w:trHeight w:val="259"/>
        </w:trPr>
        <w:tc>
          <w:tcPr>
            <w:tcW w:w="2166" w:type="dxa"/>
            <w:shd w:val="clear" w:color="auto" w:fill="D9D9D9" w:themeFill="background1" w:themeFillShade="D9"/>
            <w:vAlign w:val="center"/>
          </w:tcPr>
          <w:p w14:paraId="0A56A986"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39B225D0"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026175E2" w14:textId="77777777" w:rsidR="00274216" w:rsidRDefault="00274216" w:rsidP="00181A3E">
            <w:pPr>
              <w:spacing w:after="0"/>
            </w:pPr>
            <w:r>
              <w:t>M/O</w:t>
            </w:r>
          </w:p>
        </w:tc>
        <w:tc>
          <w:tcPr>
            <w:tcW w:w="1340" w:type="dxa"/>
            <w:shd w:val="clear" w:color="auto" w:fill="D9D9D9" w:themeFill="background1" w:themeFillShade="D9"/>
            <w:vAlign w:val="center"/>
          </w:tcPr>
          <w:p w14:paraId="6FF3FFFE" w14:textId="77777777" w:rsidR="00274216" w:rsidRDefault="00274216" w:rsidP="00181A3E">
            <w:pPr>
              <w:spacing w:after="0"/>
            </w:pPr>
            <w:r w:rsidRPr="0387F8AB">
              <w:t>Type</w:t>
            </w:r>
          </w:p>
        </w:tc>
      </w:tr>
      <w:tr w:rsidR="00274216" w14:paraId="415A6052" w14:textId="77777777" w:rsidTr="009D56DB">
        <w:trPr>
          <w:trHeight w:val="259"/>
        </w:trPr>
        <w:tc>
          <w:tcPr>
            <w:tcW w:w="2166" w:type="dxa"/>
            <w:vAlign w:val="center"/>
          </w:tcPr>
          <w:p w14:paraId="5A63E945" w14:textId="77777777" w:rsidR="00274216" w:rsidRDefault="00274216" w:rsidP="00181A3E">
            <w:pPr>
              <w:spacing w:after="0"/>
            </w:pPr>
            <w:r w:rsidRPr="00A44CD6">
              <w:t>AssetId</w:t>
            </w:r>
          </w:p>
        </w:tc>
        <w:tc>
          <w:tcPr>
            <w:tcW w:w="5862" w:type="dxa"/>
            <w:vAlign w:val="center"/>
          </w:tcPr>
          <w:p w14:paraId="45F8DE72" w14:textId="77777777" w:rsidR="00274216" w:rsidRDefault="00274216" w:rsidP="00181A3E">
            <w:pPr>
              <w:spacing w:after="0"/>
            </w:pPr>
            <w:r w:rsidRPr="00D56558">
              <w:t>Provide AssetId of a pinned asset which needs to be unpinned from the list of pinned assets and to be deleted from the database as well</w:t>
            </w:r>
          </w:p>
        </w:tc>
        <w:tc>
          <w:tcPr>
            <w:tcW w:w="838" w:type="dxa"/>
            <w:vAlign w:val="center"/>
          </w:tcPr>
          <w:p w14:paraId="777AA835" w14:textId="77777777" w:rsidR="00274216" w:rsidRDefault="00274216" w:rsidP="00181A3E">
            <w:pPr>
              <w:spacing w:after="0"/>
            </w:pPr>
            <w:r w:rsidRPr="0387F8AB">
              <w:t>M</w:t>
            </w:r>
          </w:p>
        </w:tc>
        <w:tc>
          <w:tcPr>
            <w:tcW w:w="1340" w:type="dxa"/>
            <w:vAlign w:val="center"/>
          </w:tcPr>
          <w:p w14:paraId="3793EF91" w14:textId="77777777" w:rsidR="00274216" w:rsidRDefault="00274216" w:rsidP="00181A3E">
            <w:pPr>
              <w:spacing w:after="0"/>
            </w:pPr>
            <w:r w:rsidRPr="0387F8AB">
              <w:t>String</w:t>
            </w:r>
          </w:p>
        </w:tc>
      </w:tr>
    </w:tbl>
    <w:p w14:paraId="432E110A" w14:textId="77777777" w:rsidR="00274216" w:rsidRDefault="00274216" w:rsidP="00274216"/>
    <w:p w14:paraId="08909F15" w14:textId="1A50278E"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6445"/>
        <w:gridCol w:w="1570"/>
      </w:tblGrid>
      <w:tr w:rsidR="00274216" w14:paraId="320F7AD5" w14:textId="77777777" w:rsidTr="009D56DB">
        <w:trPr>
          <w:trHeight w:val="276"/>
        </w:trPr>
        <w:tc>
          <w:tcPr>
            <w:tcW w:w="2191" w:type="dxa"/>
            <w:shd w:val="clear" w:color="auto" w:fill="D9D9D9" w:themeFill="background1" w:themeFillShade="D9"/>
            <w:vAlign w:val="center"/>
          </w:tcPr>
          <w:p w14:paraId="518E6C63" w14:textId="77777777" w:rsidR="00274216" w:rsidRDefault="00274216" w:rsidP="00181A3E">
            <w:pPr>
              <w:spacing w:after="0" w:line="240" w:lineRule="auto"/>
            </w:pPr>
            <w:r w:rsidRPr="0387F8AB">
              <w:t>Parameter</w:t>
            </w:r>
          </w:p>
        </w:tc>
        <w:tc>
          <w:tcPr>
            <w:tcW w:w="6445" w:type="dxa"/>
            <w:shd w:val="clear" w:color="auto" w:fill="D9D9D9" w:themeFill="background1" w:themeFillShade="D9"/>
            <w:vAlign w:val="center"/>
          </w:tcPr>
          <w:p w14:paraId="5FE0E6DB" w14:textId="77777777" w:rsidR="00274216" w:rsidRDefault="00274216" w:rsidP="00181A3E">
            <w:pPr>
              <w:spacing w:after="0" w:line="240" w:lineRule="auto"/>
            </w:pPr>
            <w:r w:rsidRPr="0387F8AB">
              <w:t>Description</w:t>
            </w:r>
          </w:p>
        </w:tc>
        <w:tc>
          <w:tcPr>
            <w:tcW w:w="1570" w:type="dxa"/>
            <w:shd w:val="clear" w:color="auto" w:fill="D9D9D9" w:themeFill="background1" w:themeFillShade="D9"/>
            <w:vAlign w:val="center"/>
          </w:tcPr>
          <w:p w14:paraId="5205580B" w14:textId="77777777" w:rsidR="00274216" w:rsidRDefault="00274216" w:rsidP="00181A3E">
            <w:pPr>
              <w:spacing w:after="0" w:line="240" w:lineRule="auto"/>
            </w:pPr>
            <w:r w:rsidRPr="0387F8AB">
              <w:t>Type</w:t>
            </w:r>
          </w:p>
        </w:tc>
      </w:tr>
      <w:tr w:rsidR="00274216" w14:paraId="370DE52B" w14:textId="77777777" w:rsidTr="009D56DB">
        <w:trPr>
          <w:trHeight w:val="193"/>
        </w:trPr>
        <w:tc>
          <w:tcPr>
            <w:tcW w:w="2191" w:type="dxa"/>
            <w:vAlign w:val="center"/>
          </w:tcPr>
          <w:p w14:paraId="16E8193E" w14:textId="77777777" w:rsidR="00274216" w:rsidRDefault="00274216" w:rsidP="00181A3E">
            <w:pPr>
              <w:spacing w:after="0" w:line="240" w:lineRule="auto"/>
            </w:pPr>
            <w:r w:rsidRPr="0387F8AB">
              <w:t>Server</w:t>
            </w:r>
          </w:p>
        </w:tc>
        <w:tc>
          <w:tcPr>
            <w:tcW w:w="6445" w:type="dxa"/>
            <w:vAlign w:val="center"/>
          </w:tcPr>
          <w:p w14:paraId="611D2D86" w14:textId="77777777" w:rsidR="00274216" w:rsidRDefault="00274216" w:rsidP="00181A3E">
            <w:pPr>
              <w:spacing w:after="0" w:line="240" w:lineRule="auto"/>
            </w:pPr>
            <w:r w:rsidRPr="0387F8AB">
              <w:t>Contains information about how the server handles request</w:t>
            </w:r>
            <w:r>
              <w:t>s</w:t>
            </w:r>
            <w:r w:rsidRPr="0387F8AB">
              <w:t xml:space="preserve"> [e.g., Werkzeug/2.1.2 Python/3.9.7]</w:t>
            </w:r>
          </w:p>
        </w:tc>
        <w:tc>
          <w:tcPr>
            <w:tcW w:w="1570" w:type="dxa"/>
            <w:vAlign w:val="center"/>
          </w:tcPr>
          <w:p w14:paraId="37684AE4" w14:textId="77777777" w:rsidR="00274216" w:rsidRDefault="00274216" w:rsidP="00181A3E">
            <w:pPr>
              <w:spacing w:after="0" w:line="240" w:lineRule="auto"/>
            </w:pPr>
            <w:r w:rsidRPr="0387F8AB">
              <w:t>String</w:t>
            </w:r>
          </w:p>
        </w:tc>
      </w:tr>
      <w:tr w:rsidR="00274216" w14:paraId="58CB99EC" w14:textId="77777777" w:rsidTr="009D56DB">
        <w:trPr>
          <w:trHeight w:val="193"/>
        </w:trPr>
        <w:tc>
          <w:tcPr>
            <w:tcW w:w="2191" w:type="dxa"/>
            <w:vAlign w:val="center"/>
          </w:tcPr>
          <w:p w14:paraId="2B1D8262" w14:textId="77777777" w:rsidR="00274216" w:rsidRDefault="00274216" w:rsidP="00181A3E">
            <w:pPr>
              <w:spacing w:after="0" w:line="240" w:lineRule="auto"/>
            </w:pPr>
            <w:r w:rsidRPr="0387F8AB">
              <w:t>Content-Type</w:t>
            </w:r>
          </w:p>
        </w:tc>
        <w:tc>
          <w:tcPr>
            <w:tcW w:w="6445" w:type="dxa"/>
            <w:vAlign w:val="center"/>
          </w:tcPr>
          <w:p w14:paraId="261FA253" w14:textId="77777777" w:rsidR="00274216" w:rsidRDefault="00274216" w:rsidP="00181A3E">
            <w:pPr>
              <w:spacing w:after="0" w:line="240" w:lineRule="auto"/>
            </w:pPr>
            <w:r>
              <w:t>Type</w:t>
            </w:r>
            <w:r w:rsidRPr="0387F8AB">
              <w:t xml:space="preserve"> of the content</w:t>
            </w:r>
          </w:p>
        </w:tc>
        <w:tc>
          <w:tcPr>
            <w:tcW w:w="1570" w:type="dxa"/>
            <w:vAlign w:val="center"/>
          </w:tcPr>
          <w:p w14:paraId="26A310E3" w14:textId="77777777" w:rsidR="00274216" w:rsidRDefault="00274216" w:rsidP="00181A3E">
            <w:pPr>
              <w:spacing w:after="0" w:line="240" w:lineRule="auto"/>
            </w:pPr>
            <w:r w:rsidRPr="0387F8AB">
              <w:t>String</w:t>
            </w:r>
          </w:p>
        </w:tc>
      </w:tr>
      <w:tr w:rsidR="00274216" w14:paraId="479A2A03" w14:textId="77777777" w:rsidTr="009D56DB">
        <w:trPr>
          <w:trHeight w:val="193"/>
        </w:trPr>
        <w:tc>
          <w:tcPr>
            <w:tcW w:w="2191" w:type="dxa"/>
            <w:vAlign w:val="center"/>
          </w:tcPr>
          <w:p w14:paraId="15DCDB30" w14:textId="77777777" w:rsidR="00274216" w:rsidRDefault="00274216" w:rsidP="00181A3E">
            <w:pPr>
              <w:spacing w:after="0" w:line="240" w:lineRule="auto"/>
            </w:pPr>
            <w:r w:rsidRPr="0387F8AB">
              <w:t>Date</w:t>
            </w:r>
          </w:p>
        </w:tc>
        <w:tc>
          <w:tcPr>
            <w:tcW w:w="6445" w:type="dxa"/>
            <w:vAlign w:val="center"/>
          </w:tcPr>
          <w:p w14:paraId="54D17BDB" w14:textId="77777777" w:rsidR="00274216" w:rsidRDefault="00274216" w:rsidP="00181A3E">
            <w:pPr>
              <w:spacing w:after="0" w:line="240" w:lineRule="auto"/>
            </w:pPr>
            <w:r w:rsidRPr="0387F8AB">
              <w:t>Date of operation execution e.g. - [Tue, 17 May 2022 06:30:16 GMT]</w:t>
            </w:r>
          </w:p>
        </w:tc>
        <w:tc>
          <w:tcPr>
            <w:tcW w:w="1570" w:type="dxa"/>
            <w:vAlign w:val="center"/>
          </w:tcPr>
          <w:p w14:paraId="03895BFA" w14:textId="77777777" w:rsidR="00274216" w:rsidRDefault="00274216" w:rsidP="00181A3E">
            <w:pPr>
              <w:spacing w:after="0" w:line="240" w:lineRule="auto"/>
            </w:pPr>
            <w:r w:rsidRPr="0387F8AB">
              <w:t>Datetime</w:t>
            </w:r>
          </w:p>
        </w:tc>
      </w:tr>
      <w:tr w:rsidR="00274216" w14:paraId="499F18DB" w14:textId="77777777" w:rsidTr="009D56DB">
        <w:trPr>
          <w:trHeight w:val="193"/>
        </w:trPr>
        <w:tc>
          <w:tcPr>
            <w:tcW w:w="2191" w:type="dxa"/>
            <w:vAlign w:val="center"/>
          </w:tcPr>
          <w:p w14:paraId="004A84AB" w14:textId="77777777" w:rsidR="00274216" w:rsidRDefault="00274216" w:rsidP="00181A3E">
            <w:pPr>
              <w:spacing w:after="0" w:line="240" w:lineRule="auto"/>
            </w:pPr>
            <w:r w:rsidRPr="0387F8AB">
              <w:t>Content-Length</w:t>
            </w:r>
          </w:p>
        </w:tc>
        <w:tc>
          <w:tcPr>
            <w:tcW w:w="6445" w:type="dxa"/>
            <w:vAlign w:val="center"/>
          </w:tcPr>
          <w:p w14:paraId="45D043DA" w14:textId="77777777" w:rsidR="00274216" w:rsidRDefault="00274216" w:rsidP="00181A3E">
            <w:pPr>
              <w:spacing w:after="0" w:line="240" w:lineRule="auto"/>
            </w:pPr>
            <w:r w:rsidRPr="0387F8AB">
              <w:t>Length of the content</w:t>
            </w:r>
          </w:p>
        </w:tc>
        <w:tc>
          <w:tcPr>
            <w:tcW w:w="1570" w:type="dxa"/>
            <w:vAlign w:val="center"/>
          </w:tcPr>
          <w:p w14:paraId="61C7D0B8" w14:textId="77777777" w:rsidR="00274216" w:rsidRDefault="00274216" w:rsidP="00181A3E">
            <w:pPr>
              <w:spacing w:after="0" w:line="240" w:lineRule="auto"/>
            </w:pPr>
            <w:r w:rsidRPr="0387F8AB">
              <w:t>Bytes</w:t>
            </w:r>
          </w:p>
        </w:tc>
      </w:tr>
      <w:tr w:rsidR="00274216" w14:paraId="446A3542" w14:textId="77777777" w:rsidTr="009D56DB">
        <w:trPr>
          <w:trHeight w:val="193"/>
        </w:trPr>
        <w:tc>
          <w:tcPr>
            <w:tcW w:w="2191" w:type="dxa"/>
            <w:vAlign w:val="center"/>
          </w:tcPr>
          <w:p w14:paraId="7789669E" w14:textId="77777777" w:rsidR="00274216" w:rsidRDefault="00274216" w:rsidP="00181A3E">
            <w:pPr>
              <w:spacing w:after="0" w:line="240" w:lineRule="auto"/>
            </w:pPr>
            <w:r w:rsidRPr="0387F8AB">
              <w:t>Connection</w:t>
            </w:r>
          </w:p>
        </w:tc>
        <w:tc>
          <w:tcPr>
            <w:tcW w:w="6445" w:type="dxa"/>
            <w:vAlign w:val="center"/>
          </w:tcPr>
          <w:p w14:paraId="6D32AC2A" w14:textId="77777777" w:rsidR="00274216" w:rsidRDefault="00274216" w:rsidP="00181A3E">
            <w:pPr>
              <w:spacing w:after="0" w:line="240" w:lineRule="auto"/>
            </w:pPr>
            <w:r w:rsidRPr="0387F8AB">
              <w:t>A general header specifying whether the current network connection stays open once the current transaction finishes</w:t>
            </w:r>
          </w:p>
        </w:tc>
        <w:tc>
          <w:tcPr>
            <w:tcW w:w="1570" w:type="dxa"/>
            <w:vAlign w:val="center"/>
          </w:tcPr>
          <w:p w14:paraId="4C03AF55" w14:textId="77777777" w:rsidR="00274216" w:rsidRDefault="00274216" w:rsidP="00181A3E">
            <w:pPr>
              <w:spacing w:after="0" w:line="240" w:lineRule="auto"/>
            </w:pPr>
            <w:r w:rsidRPr="0387F8AB">
              <w:t xml:space="preserve"> </w:t>
            </w:r>
            <w:r>
              <w:t>String</w:t>
            </w:r>
          </w:p>
        </w:tc>
      </w:tr>
    </w:tbl>
    <w:p w14:paraId="3989F59A" w14:textId="77777777" w:rsidR="00274216" w:rsidRDefault="00274216" w:rsidP="00274216"/>
    <w:p w14:paraId="7ED471DA" w14:textId="42AB7050" w:rsidR="00C17313" w:rsidRDefault="001368DB" w:rsidP="009D56DB">
      <w:pPr>
        <w:pStyle w:val="Heading3"/>
      </w:pPr>
      <w:r>
        <w:br w:type="column"/>
      </w:r>
      <w:r w:rsidR="009D56DB">
        <w:t>API Specifications</w:t>
      </w:r>
    </w:p>
    <w:tbl>
      <w:tblPr>
        <w:tblW w:w="10206" w:type="dxa"/>
        <w:tblLayout w:type="fixed"/>
        <w:tblLook w:val="04A0" w:firstRow="1" w:lastRow="0" w:firstColumn="1" w:lastColumn="0" w:noHBand="0" w:noVBand="1"/>
      </w:tblPr>
      <w:tblGrid>
        <w:gridCol w:w="2543"/>
        <w:gridCol w:w="7663"/>
      </w:tblGrid>
      <w:tr w:rsidR="001368DB" w14:paraId="375D4AAD"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24C2D5" w14:textId="77777777" w:rsidR="001368DB" w:rsidRDefault="001368DB" w:rsidP="00F64948">
            <w:pPr>
              <w:spacing w:after="0" w:line="240" w:lineRule="auto"/>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53532272" w14:textId="77777777" w:rsidR="001368DB" w:rsidRPr="007C44B8" w:rsidRDefault="001368DB" w:rsidP="00F64948">
            <w:pPr>
              <w:spacing w:after="0" w:line="240" w:lineRule="auto"/>
              <w:jc w:val="left"/>
              <w:rPr>
                <w:rFonts w:ascii="Consolas" w:hAnsi="Consolas"/>
              </w:rPr>
            </w:pPr>
            <w:r w:rsidRPr="007C44B8">
              <w:rPr>
                <w:rFonts w:ascii="Consolas" w:hAnsi="Consolas"/>
              </w:rPr>
              <w:t xml:space="preserve"> HTTPS</w:t>
            </w:r>
          </w:p>
        </w:tc>
      </w:tr>
      <w:tr w:rsidR="00306868" w14:paraId="24C0CF62"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139B5D" w14:textId="4EEE9239" w:rsidR="00306868" w:rsidRDefault="00306868" w:rsidP="00F64948">
            <w:pPr>
              <w:spacing w:after="0" w:line="240" w:lineRule="auto"/>
              <w:jc w:val="left"/>
            </w:pPr>
            <w:bookmarkStart w:id="48" w:name="_Hlk174090729"/>
            <w:r>
              <w:t xml:space="preserve">PATH </w:t>
            </w:r>
            <w:r w:rsidR="00EF1869">
              <w:t>AOT (Cognite)</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7C3BFF5F" w14:textId="1241A9D4" w:rsidR="00306868" w:rsidRPr="007C44B8" w:rsidRDefault="00306868" w:rsidP="00F64948">
            <w:pPr>
              <w:spacing w:after="0" w:line="240" w:lineRule="auto"/>
              <w:jc w:val="left"/>
              <w:rPr>
                <w:rStyle w:val="Hyperlink"/>
                <w:rFonts w:ascii="Consolas" w:hAnsi="Consolas"/>
              </w:rPr>
            </w:pPr>
            <w:hyperlink r:id="rId31" w:history="1">
              <w:r w:rsidRPr="007C44B8">
                <w:rPr>
                  <w:rStyle w:val="Hyperlink"/>
                  <w:rFonts w:ascii="Consolas" w:hAnsi="Consolas"/>
                </w:rPr>
                <w:t>https://apim-mw-aot-dev.azure-api.net/api/oh-module/assets/{assetid}/unpin</w:t>
              </w:r>
            </w:hyperlink>
            <w:r w:rsidR="00F64948" w:rsidRPr="007C44B8">
              <w:rPr>
                <w:rStyle w:val="Hyperlink"/>
                <w:rFonts w:ascii="Consolas" w:hAnsi="Consolas"/>
              </w:rPr>
              <w:t xml:space="preserve"> </w:t>
            </w:r>
            <w:r w:rsidRPr="007C44B8">
              <w:rPr>
                <w:rStyle w:val="Hyperlink"/>
                <w:rFonts w:ascii="Consolas" w:hAnsi="Consolas"/>
              </w:rPr>
              <w:t xml:space="preserve"> </w:t>
            </w:r>
          </w:p>
        </w:tc>
      </w:tr>
      <w:tr w:rsidR="001368DB" w14:paraId="777765B8" w14:textId="77777777" w:rsidTr="00F64948">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106B1D5" w14:textId="27724730" w:rsidR="001368DB" w:rsidRDefault="001368DB" w:rsidP="00F64948">
            <w:pPr>
              <w:spacing w:after="0" w:line="240" w:lineRule="auto"/>
              <w:jc w:val="left"/>
            </w:pPr>
            <w:r>
              <w:t>PATH</w:t>
            </w:r>
            <w:r w:rsidR="00306868">
              <w:t xml:space="preserve"> </w:t>
            </w:r>
            <w:r w:rsidR="00EF1869">
              <w:t>AOT (</w:t>
            </w:r>
            <w:r w:rsidR="00306868">
              <w:t>Azure</w:t>
            </w:r>
            <w:r w:rsidR="00EF1869">
              <w:t>)</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48E0E9D5" w14:textId="7C1CD6BF" w:rsidR="001368DB" w:rsidRPr="007C44B8" w:rsidRDefault="00306868" w:rsidP="00F64948">
            <w:pPr>
              <w:spacing w:after="0" w:line="240" w:lineRule="auto"/>
              <w:jc w:val="left"/>
              <w:rPr>
                <w:rStyle w:val="Hyperlink"/>
                <w:rFonts w:ascii="Consolas" w:hAnsi="Consolas"/>
              </w:rPr>
            </w:pPr>
            <w:hyperlink r:id="rId32" w:history="1">
              <w:r w:rsidRPr="007C44B8">
                <w:rPr>
                  <w:rStyle w:val="Hyperlink"/>
                  <w:rFonts w:ascii="Consolas" w:hAnsi="Consolas"/>
                </w:rPr>
                <w:t>https://apim-aot-azure-dev.azure-api.net/api/oh-module/assets/{assetid}/unpin</w:t>
              </w:r>
            </w:hyperlink>
            <w:r w:rsidR="00F64948" w:rsidRPr="007C44B8">
              <w:rPr>
                <w:rStyle w:val="Hyperlink"/>
                <w:rFonts w:ascii="Consolas" w:hAnsi="Consolas"/>
              </w:rPr>
              <w:t xml:space="preserve"> </w:t>
            </w:r>
            <w:r w:rsidR="001368DB" w:rsidRPr="007C44B8">
              <w:rPr>
                <w:rStyle w:val="Hyperlink"/>
                <w:rFonts w:ascii="Consolas" w:hAnsi="Consolas"/>
              </w:rPr>
              <w:t xml:space="preserve"> </w:t>
            </w:r>
          </w:p>
        </w:tc>
      </w:tr>
      <w:bookmarkEnd w:id="48"/>
      <w:tr w:rsidR="001368DB" w14:paraId="5CC90245" w14:textId="77777777" w:rsidTr="00F64948">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A863FC7" w14:textId="77777777" w:rsidR="001368DB" w:rsidRDefault="001368DB" w:rsidP="00F64948">
            <w:pPr>
              <w:spacing w:after="0" w:line="240" w:lineRule="auto"/>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4B49798D" w14:textId="77777777" w:rsidR="001368DB" w:rsidRPr="007C44B8" w:rsidRDefault="001368DB" w:rsidP="00F64948">
            <w:pPr>
              <w:spacing w:after="0" w:line="240" w:lineRule="auto"/>
              <w:jc w:val="left"/>
              <w:rPr>
                <w:rFonts w:ascii="Consolas" w:hAnsi="Consolas"/>
              </w:rPr>
            </w:pPr>
            <w:r w:rsidRPr="007C44B8">
              <w:rPr>
                <w:rFonts w:ascii="Consolas" w:hAnsi="Consolas"/>
              </w:rPr>
              <w:t xml:space="preserve"> DELETE</w:t>
            </w:r>
          </w:p>
        </w:tc>
      </w:tr>
      <w:tr w:rsidR="001368DB" w14:paraId="60468D2F" w14:textId="77777777" w:rsidTr="00F64948">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668E80F" w14:textId="77777777" w:rsidR="001368DB" w:rsidRDefault="001368DB" w:rsidP="00F64948">
            <w:pPr>
              <w:spacing w:after="0" w:line="240" w:lineRule="auto"/>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219B5CDF" w14:textId="77777777" w:rsidR="001368DB" w:rsidRPr="007C44B8" w:rsidRDefault="001368DB" w:rsidP="00F64948">
            <w:pPr>
              <w:spacing w:after="0" w:line="240" w:lineRule="auto"/>
              <w:jc w:val="left"/>
              <w:rPr>
                <w:rFonts w:ascii="Consolas" w:hAnsi="Consolas"/>
              </w:rPr>
            </w:pPr>
            <w:r w:rsidRPr="007C44B8">
              <w:rPr>
                <w:rFonts w:ascii="Consolas" w:hAnsi="Consolas"/>
              </w:rPr>
              <w:t>application / json</w:t>
            </w:r>
          </w:p>
        </w:tc>
      </w:tr>
    </w:tbl>
    <w:p w14:paraId="57A24807" w14:textId="77777777" w:rsidR="001368DB" w:rsidRDefault="001368DB" w:rsidP="001368DB">
      <w:pPr>
        <w:rPr>
          <w:b/>
          <w:bCs/>
          <w:sz w:val="24"/>
          <w:szCs w:val="28"/>
        </w:rPr>
      </w:pPr>
    </w:p>
    <w:p w14:paraId="0DA32A6E" w14:textId="401097F4" w:rsidR="001368DB" w:rsidRDefault="001368DB" w:rsidP="009D56DB">
      <w:pPr>
        <w:pStyle w:val="Heading3"/>
      </w:pPr>
      <w:r>
        <w:t>Sample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08"/>
        <w:gridCol w:w="7698"/>
      </w:tblGrid>
      <w:tr w:rsidR="001368DB" w14:paraId="562A6DE4"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79F7615" w14:textId="77777777" w:rsidR="001368DB" w:rsidRDefault="001368DB">
            <w:r>
              <w:t>Response Type 1</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1DF57" w14:textId="77777777" w:rsidR="001368DB" w:rsidRPr="007C44B8" w:rsidRDefault="001368DB">
            <w:pPr>
              <w:rPr>
                <w:rFonts w:ascii="Consolas" w:hAnsi="Consolas"/>
              </w:rPr>
            </w:pPr>
            <w:r w:rsidRPr="007C44B8">
              <w:rPr>
                <w:rFonts w:ascii="Consolas" w:hAnsi="Consolas"/>
              </w:rPr>
              <w:t>Whenever the given AssetId is valid and exists in the pinned asset list, it will be unpinned and deleted, and the following response will be returned.</w:t>
            </w:r>
          </w:p>
          <w:p w14:paraId="5061F308" w14:textId="77777777" w:rsidR="001368DB" w:rsidRPr="007C44B8" w:rsidRDefault="001368DB">
            <w:pPr>
              <w:rPr>
                <w:rFonts w:ascii="Consolas" w:hAnsi="Consolas"/>
              </w:rPr>
            </w:pPr>
          </w:p>
          <w:p w14:paraId="58B55F5C" w14:textId="77777777" w:rsidR="001368DB" w:rsidRPr="007C44B8" w:rsidRDefault="001368DB">
            <w:pPr>
              <w:rPr>
                <w:rFonts w:ascii="Consolas" w:hAnsi="Consolas"/>
              </w:rPr>
            </w:pPr>
            <w:r w:rsidRPr="007C44B8">
              <w:rPr>
                <w:rFonts w:ascii="Consolas" w:hAnsi="Consolas"/>
              </w:rPr>
              <w:t>{"message":"Asset successfully unpinned in the asset hierarchy"}</w:t>
            </w:r>
          </w:p>
          <w:p w14:paraId="41182403" w14:textId="77777777" w:rsidR="001368DB" w:rsidRPr="007C44B8" w:rsidRDefault="001368DB">
            <w:pPr>
              <w:rPr>
                <w:rFonts w:ascii="Consolas" w:hAnsi="Consolas"/>
              </w:rPr>
            </w:pPr>
          </w:p>
        </w:tc>
      </w:tr>
      <w:tr w:rsidR="001368DB" w14:paraId="3563BA36"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4C6A5C3" w14:textId="77777777" w:rsidR="001368DB" w:rsidRDefault="001368DB">
            <w:r>
              <w:t>Response Type 2</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1ECD3" w14:textId="77777777" w:rsidR="001368DB" w:rsidRPr="007C44B8" w:rsidRDefault="001368DB">
            <w:pPr>
              <w:rPr>
                <w:rFonts w:ascii="Consolas" w:hAnsi="Consolas"/>
              </w:rPr>
            </w:pPr>
            <w:r w:rsidRPr="007C44B8">
              <w:rPr>
                <w:rFonts w:ascii="Consolas" w:hAnsi="Consolas"/>
              </w:rPr>
              <w:t>Whenever the given AssetId is not valid and does not exist in the pinned asset list, the following response will be returned.</w:t>
            </w:r>
          </w:p>
          <w:p w14:paraId="67774353" w14:textId="77777777" w:rsidR="001368DB" w:rsidRPr="007C44B8" w:rsidRDefault="001368DB">
            <w:pPr>
              <w:rPr>
                <w:rFonts w:ascii="Consolas" w:hAnsi="Consolas"/>
              </w:rPr>
            </w:pPr>
          </w:p>
          <w:p w14:paraId="655EBDD6" w14:textId="77777777" w:rsidR="001368DB" w:rsidRPr="007C44B8" w:rsidRDefault="001368DB">
            <w:pPr>
              <w:rPr>
                <w:rFonts w:ascii="Consolas" w:hAnsi="Consolas"/>
              </w:rPr>
            </w:pPr>
            <w:r w:rsidRPr="007C44B8">
              <w:rPr>
                <w:rFonts w:ascii="Consolas" w:hAnsi="Consolas"/>
              </w:rPr>
              <w:t>{"message":"Cannot Delete: This Assetid is not valid or not pinned"}</w:t>
            </w:r>
          </w:p>
          <w:p w14:paraId="7EA5B027" w14:textId="77777777" w:rsidR="001368DB" w:rsidRPr="007C44B8" w:rsidRDefault="001368DB">
            <w:pPr>
              <w:rPr>
                <w:rFonts w:ascii="Consolas" w:hAnsi="Consolas"/>
              </w:rPr>
            </w:pPr>
          </w:p>
        </w:tc>
      </w:tr>
    </w:tbl>
    <w:p w14:paraId="4DEB6EC7" w14:textId="77777777" w:rsidR="001368DB" w:rsidRDefault="001368DB" w:rsidP="001368DB"/>
    <w:p w14:paraId="5288A201" w14:textId="03D6E7A8" w:rsidR="001368DB" w:rsidRDefault="009D56DB" w:rsidP="009D56DB">
      <w:pPr>
        <w:pStyle w:val="Heading3"/>
      </w:pPr>
      <w:r>
        <w:t>Result</w:t>
      </w:r>
    </w:p>
    <w:tbl>
      <w:tblPr>
        <w:tblW w:w="10206" w:type="dxa"/>
        <w:tblLayout w:type="fixed"/>
        <w:tblLook w:val="04A0" w:firstRow="1" w:lastRow="0" w:firstColumn="1" w:lastColumn="0" w:noHBand="0" w:noVBand="1"/>
      </w:tblPr>
      <w:tblGrid>
        <w:gridCol w:w="1811"/>
        <w:gridCol w:w="8395"/>
      </w:tblGrid>
      <w:tr w:rsidR="00274216" w14:paraId="4AE1B3AE"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B680B6C" w14:textId="77777777" w:rsidR="00274216" w:rsidRDefault="00274216" w:rsidP="00181A3E">
            <w:pPr>
              <w:spacing w:after="0"/>
            </w:pPr>
            <w:r w:rsidRPr="0387F8AB">
              <w:t>HTTP Code</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8AF4E5" w14:textId="77777777" w:rsidR="00274216" w:rsidRDefault="00274216" w:rsidP="00181A3E">
            <w:pPr>
              <w:spacing w:after="0"/>
            </w:pPr>
            <w:r w:rsidRPr="0387F8AB">
              <w:t>Result Description</w:t>
            </w:r>
          </w:p>
        </w:tc>
      </w:tr>
      <w:tr w:rsidR="00274216" w14:paraId="07D5F8F7"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706C8" w14:textId="77777777" w:rsidR="00274216" w:rsidRDefault="00274216" w:rsidP="00181A3E">
            <w:pPr>
              <w:spacing w:after="0"/>
            </w:pPr>
            <w:r w:rsidRPr="0387F8AB">
              <w:t>200</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C1387" w14:textId="77777777" w:rsidR="00274216" w:rsidRDefault="00274216" w:rsidP="0018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30331">
              <w:t>"</w:t>
            </w:r>
            <w:r w:rsidRPr="00B24236">
              <w:t xml:space="preserve"> Asset successfully unpinned in the asset hierarchy.</w:t>
            </w:r>
            <w:r w:rsidRPr="00A30331">
              <w:t>"</w:t>
            </w:r>
          </w:p>
        </w:tc>
      </w:tr>
    </w:tbl>
    <w:p w14:paraId="75D04B48" w14:textId="77777777" w:rsidR="009D56DB" w:rsidRDefault="009D56DB"/>
    <w:p w14:paraId="346BE536" w14:textId="5554EDCD" w:rsidR="009D56DB" w:rsidRDefault="009D56DB" w:rsidP="009D56D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371"/>
        <w:gridCol w:w="7391"/>
      </w:tblGrid>
      <w:tr w:rsidR="003C47F5" w:rsidRPr="003C47F5" w14:paraId="74439B1B"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1DDB2E" w14:textId="77777777" w:rsidR="003C47F5" w:rsidRPr="003C47F5" w:rsidRDefault="003C47F5" w:rsidP="003C47F5">
            <w:r w:rsidRPr="003C47F5">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6E4DEC" w14:textId="77777777" w:rsidR="003C47F5" w:rsidRPr="003C47F5" w:rsidRDefault="003C47F5" w:rsidP="003C47F5">
            <w:r w:rsidRPr="003C47F5">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B04B3F" w14:textId="77777777" w:rsidR="003C47F5" w:rsidRPr="003C47F5" w:rsidRDefault="003C47F5" w:rsidP="003C47F5">
            <w:r w:rsidRPr="003C47F5">
              <w:t>Error Description</w:t>
            </w:r>
          </w:p>
        </w:tc>
      </w:tr>
      <w:tr w:rsidR="003C47F5" w:rsidRPr="003C47F5" w14:paraId="1A7196F1"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60A2583D" w14:textId="77777777" w:rsidR="003C47F5" w:rsidRPr="003C47F5" w:rsidRDefault="003C47F5" w:rsidP="003C47F5">
            <w:r w:rsidRPr="003C47F5">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4F1FF8B2" w14:textId="77777777" w:rsidR="003C47F5" w:rsidRPr="003C47F5" w:rsidRDefault="003C47F5" w:rsidP="003C47F5">
            <w:r w:rsidRPr="003C47F5">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1894AB05" w14:textId="77777777" w:rsidR="003C47F5" w:rsidRPr="003C47F5" w:rsidRDefault="003C47F5" w:rsidP="003C47F5">
            <w:r w:rsidRPr="003C47F5">
              <w:t xml:space="preserve">      Generic Error</w:t>
            </w:r>
          </w:p>
        </w:tc>
      </w:tr>
      <w:tr w:rsidR="003C47F5" w:rsidRPr="003C47F5" w14:paraId="7ABD13CE"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12B850E7" w14:textId="77777777" w:rsidR="003C47F5" w:rsidRPr="003C47F5" w:rsidRDefault="003C47F5" w:rsidP="003C47F5">
            <w:r w:rsidRPr="003C47F5">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44046DFB" w14:textId="77777777" w:rsidR="003C47F5" w:rsidRPr="003C47F5" w:rsidRDefault="003C47F5" w:rsidP="003C47F5">
            <w:r w:rsidRPr="003C47F5">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78FC1BA2" w14:textId="77777777" w:rsidR="003C47F5" w:rsidRPr="003C47F5" w:rsidRDefault="003C47F5" w:rsidP="003C47F5">
            <w:r w:rsidRPr="003C47F5">
              <w:t>Unauthorized User or Header Token missing</w:t>
            </w:r>
          </w:p>
        </w:tc>
      </w:tr>
      <w:tr w:rsidR="003C47F5" w:rsidRPr="003C47F5" w14:paraId="2C0C6F27"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42ADACB6" w14:textId="77777777" w:rsidR="003C47F5" w:rsidRPr="003C47F5" w:rsidRDefault="003C47F5" w:rsidP="003C47F5">
            <w:r w:rsidRPr="003C47F5">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1BC7AB18" w14:textId="77777777" w:rsidR="003C47F5" w:rsidRPr="003C47F5" w:rsidRDefault="003C47F5" w:rsidP="003C47F5">
            <w:r w:rsidRPr="003C47F5">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5FB7D8D" w14:textId="55E0CE08" w:rsidR="003C47F5" w:rsidRPr="003C47F5" w:rsidRDefault="00A00325" w:rsidP="003C47F5">
            <w:r w:rsidRPr="00A00325">
              <w:t>This Assetid is not valid or not pinned, so you cannot delete it.</w:t>
            </w:r>
          </w:p>
        </w:tc>
      </w:tr>
    </w:tbl>
    <w:p w14:paraId="21E052E4" w14:textId="77777777" w:rsidR="003C47F5" w:rsidRPr="003C47F5" w:rsidRDefault="003C47F5" w:rsidP="003C47F5"/>
    <w:p w14:paraId="2E675A75" w14:textId="77777777" w:rsidR="00274216" w:rsidRDefault="00274216" w:rsidP="00274216">
      <w:pPr>
        <w:sectPr w:rsidR="00274216" w:rsidSect="001368DB">
          <w:type w:val="continuous"/>
          <w:pgSz w:w="24480" w:h="17280" w:orient="landscape" w:code="5"/>
          <w:pgMar w:top="1440" w:right="1440" w:bottom="1440" w:left="1440" w:header="720" w:footer="720" w:gutter="0"/>
          <w:cols w:num="2" w:space="720"/>
          <w:docGrid w:linePitch="360"/>
        </w:sectPr>
      </w:pPr>
    </w:p>
    <w:p w14:paraId="1325537F" w14:textId="77777777" w:rsidR="00842BA5" w:rsidRDefault="00842BA5" w:rsidP="00274216">
      <w:pPr>
        <w:sectPr w:rsidR="00842BA5" w:rsidSect="00842BA5">
          <w:type w:val="continuous"/>
          <w:pgSz w:w="24480" w:h="17280" w:orient="landscape" w:code="5"/>
          <w:pgMar w:top="1440" w:right="1440" w:bottom="1440" w:left="1440" w:header="720" w:footer="720" w:gutter="0"/>
          <w:cols w:space="720"/>
          <w:docGrid w:linePitch="360"/>
        </w:sectPr>
      </w:pPr>
    </w:p>
    <w:p w14:paraId="6CA94A15" w14:textId="77777777" w:rsidR="00274216" w:rsidRDefault="00274216" w:rsidP="00DA3639">
      <w:pPr>
        <w:pStyle w:val="Heading2"/>
      </w:pPr>
      <w:bookmarkStart w:id="49" w:name="_Toc217409154"/>
      <w:r>
        <w:lastRenderedPageBreak/>
        <w:t>GET</w:t>
      </w:r>
      <w:r w:rsidRPr="00BE5CC1">
        <w:t xml:space="preserve">- </w:t>
      </w:r>
      <w:r w:rsidRPr="00B24236">
        <w:t>GetPinAsset</w:t>
      </w:r>
      <w:bookmarkEnd w:id="49"/>
    </w:p>
    <w:p w14:paraId="358BE823" w14:textId="77777777" w:rsidR="00274216" w:rsidRDefault="00274216" w:rsidP="00274216">
      <w:pPr>
        <w:spacing w:before="120"/>
      </w:pPr>
      <w:r>
        <w:t>This</w:t>
      </w:r>
      <w:r w:rsidRPr="001F5E55">
        <w:t xml:space="preserve"> API </w:t>
      </w:r>
      <w:r>
        <w:t xml:space="preserve">is used to </w:t>
      </w:r>
      <w:r w:rsidRPr="00B24236">
        <w:t xml:space="preserve">retrieve </w:t>
      </w:r>
      <w:r>
        <w:t xml:space="preserve">the assets </w:t>
      </w:r>
      <w:r w:rsidRPr="00B24236">
        <w:t>pinned by</w:t>
      </w:r>
      <w:r>
        <w:t xml:space="preserve"> the</w:t>
      </w:r>
      <w:r w:rsidRPr="00B24236">
        <w:t xml:space="preserve"> user</w:t>
      </w:r>
      <w:r w:rsidRPr="001F5E55">
        <w:t>.</w:t>
      </w:r>
    </w:p>
    <w:p w14:paraId="53555EC1" w14:textId="77777777" w:rsidR="00274216" w:rsidRDefault="00274216" w:rsidP="00274216">
      <w:pPr>
        <w:rPr>
          <w:b/>
          <w:bCs/>
          <w:sz w:val="24"/>
          <w:szCs w:val="28"/>
        </w:rPr>
        <w:sectPr w:rsidR="00274216" w:rsidSect="00842BA5">
          <w:pgSz w:w="24480" w:h="17280" w:orient="landscape" w:code="5"/>
          <w:pgMar w:top="1440" w:right="1440" w:bottom="1440" w:left="1440" w:header="720" w:footer="720" w:gutter="0"/>
          <w:cols w:space="720"/>
          <w:docGrid w:linePitch="360"/>
        </w:sectPr>
      </w:pPr>
    </w:p>
    <w:p w14:paraId="78413BD3" w14:textId="77777777" w:rsidR="009D56DB" w:rsidRPr="009D56DB" w:rsidRDefault="009D56DB" w:rsidP="009D56DB"/>
    <w:p w14:paraId="0D20FC5D" w14:textId="270EA79F" w:rsidR="00274216" w:rsidRPr="00420B1C" w:rsidRDefault="00274216" w:rsidP="009D56DB">
      <w:pPr>
        <w:pStyle w:val="Heading3"/>
      </w:pPr>
      <w:r w:rsidRPr="00420B1C">
        <w:t>API Precondition</w:t>
      </w:r>
      <w:r w:rsidR="009D56DB">
        <w:t>s</w:t>
      </w:r>
    </w:p>
    <w:p w14:paraId="457E44FD" w14:textId="77777777" w:rsidR="00274216" w:rsidRDefault="00274216" w:rsidP="00274216">
      <w:r w:rsidRPr="0387F8AB">
        <w:t>To fetch the response from the APIs, the following entities</w:t>
      </w:r>
      <w:r>
        <w:t xml:space="preserve"> must</w:t>
      </w:r>
      <w:r w:rsidRPr="0387F8AB">
        <w:t xml:space="preserve"> exist. </w:t>
      </w:r>
    </w:p>
    <w:p w14:paraId="18298983" w14:textId="77777777" w:rsidR="00274216" w:rsidRDefault="00274216" w:rsidP="00194CE4">
      <w:pPr>
        <w:numPr>
          <w:ilvl w:val="0"/>
          <w:numId w:val="2"/>
        </w:numPr>
      </w:pPr>
      <w:r w:rsidRPr="0387F8AB">
        <w:t xml:space="preserve">Authorization token </w:t>
      </w:r>
    </w:p>
    <w:p w14:paraId="0C8D13C6" w14:textId="77777777" w:rsidR="00274216" w:rsidRDefault="00274216" w:rsidP="00194CE4">
      <w:pPr>
        <w:numPr>
          <w:ilvl w:val="0"/>
          <w:numId w:val="2"/>
        </w:numPr>
      </w:pPr>
      <w:r w:rsidRPr="0387F8AB">
        <w:t>Content-Type</w:t>
      </w:r>
    </w:p>
    <w:p w14:paraId="4FB56E56" w14:textId="79219588" w:rsidR="00274216" w:rsidRDefault="009D56DB" w:rsidP="009D56DB">
      <w:pPr>
        <w:pStyle w:val="Heading3"/>
      </w:pPr>
      <w:r>
        <w:t>Input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946"/>
        <w:gridCol w:w="763"/>
        <w:gridCol w:w="1218"/>
      </w:tblGrid>
      <w:tr w:rsidR="00274216" w14:paraId="227683EE" w14:textId="77777777" w:rsidTr="009D56DB">
        <w:trPr>
          <w:trHeight w:val="259"/>
        </w:trPr>
        <w:tc>
          <w:tcPr>
            <w:tcW w:w="1665" w:type="dxa"/>
            <w:shd w:val="clear" w:color="auto" w:fill="D9D9D9" w:themeFill="background1" w:themeFillShade="D9"/>
            <w:vAlign w:val="center"/>
          </w:tcPr>
          <w:p w14:paraId="4BB9B0BF" w14:textId="77777777" w:rsidR="00274216" w:rsidRDefault="00274216" w:rsidP="009B6DAD">
            <w:pPr>
              <w:spacing w:after="0" w:line="240" w:lineRule="auto"/>
            </w:pPr>
            <w:r w:rsidRPr="0387F8AB">
              <w:t>Parameter</w:t>
            </w:r>
          </w:p>
        </w:tc>
        <w:tc>
          <w:tcPr>
            <w:tcW w:w="5940" w:type="dxa"/>
            <w:shd w:val="clear" w:color="auto" w:fill="D9D9D9" w:themeFill="background1" w:themeFillShade="D9"/>
            <w:vAlign w:val="center"/>
          </w:tcPr>
          <w:p w14:paraId="2DBE7EBB" w14:textId="77777777" w:rsidR="00274216" w:rsidRDefault="00274216" w:rsidP="009B6DAD">
            <w:pPr>
              <w:spacing w:after="0" w:line="240" w:lineRule="auto"/>
            </w:pPr>
            <w:r w:rsidRPr="0387F8AB">
              <w:t>Description</w:t>
            </w:r>
          </w:p>
        </w:tc>
        <w:tc>
          <w:tcPr>
            <w:tcW w:w="762" w:type="dxa"/>
            <w:shd w:val="clear" w:color="auto" w:fill="D9D9D9" w:themeFill="background1" w:themeFillShade="D9"/>
            <w:vAlign w:val="center"/>
          </w:tcPr>
          <w:p w14:paraId="0010A2A1" w14:textId="77777777" w:rsidR="00274216" w:rsidRDefault="00274216" w:rsidP="009B6DAD">
            <w:pPr>
              <w:spacing w:after="0" w:line="240" w:lineRule="auto"/>
            </w:pPr>
            <w:r>
              <w:t>M/O</w:t>
            </w:r>
          </w:p>
        </w:tc>
        <w:tc>
          <w:tcPr>
            <w:tcW w:w="1217" w:type="dxa"/>
            <w:shd w:val="clear" w:color="auto" w:fill="D9D9D9" w:themeFill="background1" w:themeFillShade="D9"/>
            <w:vAlign w:val="center"/>
          </w:tcPr>
          <w:p w14:paraId="193BB409" w14:textId="77777777" w:rsidR="00274216" w:rsidRDefault="00274216" w:rsidP="009B6DAD">
            <w:pPr>
              <w:spacing w:after="0" w:line="240" w:lineRule="auto"/>
            </w:pPr>
            <w:r w:rsidRPr="0387F8AB">
              <w:t>Type</w:t>
            </w:r>
          </w:p>
        </w:tc>
      </w:tr>
      <w:tr w:rsidR="00274216" w14:paraId="1E14A0B3" w14:textId="77777777" w:rsidTr="009D56DB">
        <w:trPr>
          <w:trHeight w:val="259"/>
        </w:trPr>
        <w:tc>
          <w:tcPr>
            <w:tcW w:w="1665" w:type="dxa"/>
            <w:vAlign w:val="center"/>
          </w:tcPr>
          <w:p w14:paraId="37B00D9C" w14:textId="77777777" w:rsidR="00274216" w:rsidRDefault="00274216" w:rsidP="009B6DAD">
            <w:pPr>
              <w:spacing w:after="0" w:line="240" w:lineRule="auto"/>
            </w:pPr>
            <w:r w:rsidRPr="0387F8AB">
              <w:t>Authorization</w:t>
            </w:r>
          </w:p>
        </w:tc>
        <w:tc>
          <w:tcPr>
            <w:tcW w:w="5940" w:type="dxa"/>
            <w:vAlign w:val="center"/>
          </w:tcPr>
          <w:p w14:paraId="7806DA42" w14:textId="77777777" w:rsidR="00274216" w:rsidRDefault="00274216" w:rsidP="009B6DAD">
            <w:pPr>
              <w:spacing w:after="0" w:line="240" w:lineRule="auto"/>
            </w:pPr>
            <w:r w:rsidRPr="0387F8AB">
              <w:t xml:space="preserve">Token acquired from Azure AD based on the user credentials for further API calls. </w:t>
            </w:r>
          </w:p>
        </w:tc>
        <w:tc>
          <w:tcPr>
            <w:tcW w:w="762" w:type="dxa"/>
            <w:vAlign w:val="center"/>
          </w:tcPr>
          <w:p w14:paraId="39F005D8" w14:textId="77777777" w:rsidR="00274216" w:rsidRDefault="00274216" w:rsidP="009B6DAD">
            <w:pPr>
              <w:spacing w:after="0" w:line="240" w:lineRule="auto"/>
            </w:pPr>
            <w:r w:rsidRPr="0387F8AB">
              <w:t>M</w:t>
            </w:r>
          </w:p>
        </w:tc>
        <w:tc>
          <w:tcPr>
            <w:tcW w:w="1217" w:type="dxa"/>
            <w:vAlign w:val="center"/>
          </w:tcPr>
          <w:p w14:paraId="481D10A7" w14:textId="77777777" w:rsidR="00274216" w:rsidRDefault="00274216" w:rsidP="009B6DAD">
            <w:pPr>
              <w:spacing w:after="0" w:line="240" w:lineRule="auto"/>
            </w:pPr>
            <w:r w:rsidRPr="0387F8AB">
              <w:t>String</w:t>
            </w:r>
          </w:p>
        </w:tc>
      </w:tr>
      <w:tr w:rsidR="00274216" w14:paraId="3635B019" w14:textId="77777777" w:rsidTr="009D56DB">
        <w:trPr>
          <w:trHeight w:val="259"/>
        </w:trPr>
        <w:tc>
          <w:tcPr>
            <w:tcW w:w="1665" w:type="dxa"/>
            <w:vAlign w:val="center"/>
          </w:tcPr>
          <w:p w14:paraId="1865B830" w14:textId="77777777" w:rsidR="00274216" w:rsidRDefault="00274216" w:rsidP="009B6DAD">
            <w:pPr>
              <w:spacing w:after="0" w:line="240" w:lineRule="auto"/>
            </w:pPr>
            <w:r w:rsidRPr="0387F8AB">
              <w:t>Content-Type</w:t>
            </w:r>
          </w:p>
        </w:tc>
        <w:tc>
          <w:tcPr>
            <w:tcW w:w="5940" w:type="dxa"/>
            <w:vAlign w:val="center"/>
          </w:tcPr>
          <w:p w14:paraId="1157D604" w14:textId="77777777" w:rsidR="00274216" w:rsidRDefault="00274216" w:rsidP="009B6DAD">
            <w:pPr>
              <w:spacing w:after="0" w:line="240" w:lineRule="auto"/>
            </w:pPr>
            <w:r>
              <w:t>Type</w:t>
            </w:r>
            <w:r w:rsidRPr="0387F8AB">
              <w:t xml:space="preserve"> of content. E.g.- application/json</w:t>
            </w:r>
          </w:p>
        </w:tc>
        <w:tc>
          <w:tcPr>
            <w:tcW w:w="762" w:type="dxa"/>
            <w:vAlign w:val="center"/>
          </w:tcPr>
          <w:p w14:paraId="71BA235A" w14:textId="77777777" w:rsidR="00274216" w:rsidRDefault="00274216" w:rsidP="009B6DAD">
            <w:pPr>
              <w:spacing w:after="0" w:line="240" w:lineRule="auto"/>
            </w:pPr>
            <w:r w:rsidRPr="0387F8AB">
              <w:t>M</w:t>
            </w:r>
          </w:p>
        </w:tc>
        <w:tc>
          <w:tcPr>
            <w:tcW w:w="1217" w:type="dxa"/>
            <w:vAlign w:val="center"/>
          </w:tcPr>
          <w:p w14:paraId="0CEB33FA" w14:textId="77777777" w:rsidR="00274216" w:rsidRDefault="00274216" w:rsidP="009B6DAD">
            <w:pPr>
              <w:spacing w:after="0" w:line="240" w:lineRule="auto"/>
            </w:pPr>
            <w:r w:rsidRPr="0387F8AB">
              <w:t>String</w:t>
            </w:r>
          </w:p>
        </w:tc>
      </w:tr>
    </w:tbl>
    <w:p w14:paraId="44B1845A" w14:textId="77777777" w:rsidR="00274216" w:rsidRDefault="00274216" w:rsidP="00274216"/>
    <w:p w14:paraId="51B93158" w14:textId="49E6EC49" w:rsidR="00274216" w:rsidRDefault="009D56DB" w:rsidP="009D56DB">
      <w:pPr>
        <w:pStyle w:val="Heading3"/>
      </w:pPr>
      <w:r>
        <w:t>Output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296EDE9E" w14:textId="77777777" w:rsidTr="009D56DB">
        <w:trPr>
          <w:trHeight w:val="276"/>
        </w:trPr>
        <w:tc>
          <w:tcPr>
            <w:tcW w:w="1972" w:type="dxa"/>
            <w:shd w:val="clear" w:color="auto" w:fill="D9D9D9" w:themeFill="background1" w:themeFillShade="D9"/>
            <w:vAlign w:val="center"/>
          </w:tcPr>
          <w:p w14:paraId="504980CA" w14:textId="77777777" w:rsidR="00274216" w:rsidRDefault="00274216" w:rsidP="009B6DAD">
            <w:pPr>
              <w:spacing w:after="0" w:line="240" w:lineRule="auto"/>
            </w:pPr>
            <w:r w:rsidRPr="0387F8AB">
              <w:t>Parameter</w:t>
            </w:r>
          </w:p>
        </w:tc>
        <w:tc>
          <w:tcPr>
            <w:tcW w:w="6404" w:type="dxa"/>
            <w:shd w:val="clear" w:color="auto" w:fill="D9D9D9" w:themeFill="background1" w:themeFillShade="D9"/>
            <w:vAlign w:val="center"/>
          </w:tcPr>
          <w:p w14:paraId="2EDEA824" w14:textId="77777777" w:rsidR="00274216" w:rsidRDefault="00274216" w:rsidP="009B6DAD">
            <w:pPr>
              <w:spacing w:after="0" w:line="240" w:lineRule="auto"/>
            </w:pPr>
            <w:r w:rsidRPr="0387F8AB">
              <w:t>Description</w:t>
            </w:r>
          </w:p>
        </w:tc>
        <w:tc>
          <w:tcPr>
            <w:tcW w:w="1218" w:type="dxa"/>
            <w:shd w:val="clear" w:color="auto" w:fill="D9D9D9" w:themeFill="background1" w:themeFillShade="D9"/>
            <w:vAlign w:val="center"/>
          </w:tcPr>
          <w:p w14:paraId="2EE52FFE" w14:textId="77777777" w:rsidR="00274216" w:rsidRDefault="00274216" w:rsidP="009B6DAD">
            <w:pPr>
              <w:spacing w:after="0" w:line="240" w:lineRule="auto"/>
            </w:pPr>
            <w:r w:rsidRPr="0387F8AB">
              <w:t>Type</w:t>
            </w:r>
          </w:p>
        </w:tc>
      </w:tr>
      <w:tr w:rsidR="00274216" w14:paraId="7C313730" w14:textId="77777777" w:rsidTr="009D56DB">
        <w:trPr>
          <w:trHeight w:val="193"/>
        </w:trPr>
        <w:tc>
          <w:tcPr>
            <w:tcW w:w="1972" w:type="dxa"/>
            <w:vAlign w:val="center"/>
          </w:tcPr>
          <w:p w14:paraId="1D5F27D8" w14:textId="77777777" w:rsidR="00274216" w:rsidRDefault="00274216" w:rsidP="009B6DAD">
            <w:pPr>
              <w:spacing w:after="0" w:line="240" w:lineRule="auto"/>
            </w:pPr>
            <w:r w:rsidRPr="0387F8AB">
              <w:t>Server</w:t>
            </w:r>
          </w:p>
        </w:tc>
        <w:tc>
          <w:tcPr>
            <w:tcW w:w="6404" w:type="dxa"/>
            <w:vAlign w:val="center"/>
          </w:tcPr>
          <w:p w14:paraId="66885824" w14:textId="77777777" w:rsidR="00274216" w:rsidRDefault="00274216" w:rsidP="009B6DAD">
            <w:pPr>
              <w:spacing w:after="0" w:line="240" w:lineRule="auto"/>
            </w:pPr>
            <w:r w:rsidRPr="0387F8AB">
              <w:t>Contains information about how the server handles request</w:t>
            </w:r>
            <w:r>
              <w:t>s</w:t>
            </w:r>
            <w:r w:rsidRPr="0387F8AB">
              <w:t xml:space="preserve"> [e.g., Werkzeug/2.1.2 Python/3.9.7]</w:t>
            </w:r>
          </w:p>
        </w:tc>
        <w:tc>
          <w:tcPr>
            <w:tcW w:w="1218" w:type="dxa"/>
            <w:vAlign w:val="center"/>
          </w:tcPr>
          <w:p w14:paraId="17AA52A5" w14:textId="77777777" w:rsidR="00274216" w:rsidRDefault="00274216" w:rsidP="009B6DAD">
            <w:pPr>
              <w:spacing w:after="0" w:line="240" w:lineRule="auto"/>
            </w:pPr>
            <w:r w:rsidRPr="0387F8AB">
              <w:t>String</w:t>
            </w:r>
          </w:p>
        </w:tc>
      </w:tr>
      <w:tr w:rsidR="00274216" w14:paraId="57127DD6" w14:textId="77777777" w:rsidTr="009D56DB">
        <w:trPr>
          <w:trHeight w:val="193"/>
        </w:trPr>
        <w:tc>
          <w:tcPr>
            <w:tcW w:w="1972" w:type="dxa"/>
            <w:vAlign w:val="center"/>
          </w:tcPr>
          <w:p w14:paraId="071F35EF" w14:textId="77777777" w:rsidR="00274216" w:rsidRDefault="00274216" w:rsidP="009B6DAD">
            <w:pPr>
              <w:spacing w:after="0" w:line="240" w:lineRule="auto"/>
            </w:pPr>
            <w:r w:rsidRPr="0387F8AB">
              <w:t>Content-Type</w:t>
            </w:r>
          </w:p>
        </w:tc>
        <w:tc>
          <w:tcPr>
            <w:tcW w:w="6404" w:type="dxa"/>
            <w:vAlign w:val="center"/>
          </w:tcPr>
          <w:p w14:paraId="5364D14A" w14:textId="77777777" w:rsidR="00274216" w:rsidRDefault="00274216" w:rsidP="009B6DAD">
            <w:pPr>
              <w:spacing w:after="0" w:line="240" w:lineRule="auto"/>
            </w:pPr>
            <w:r>
              <w:t>Type</w:t>
            </w:r>
            <w:r w:rsidRPr="0387F8AB">
              <w:t xml:space="preserve"> of the content</w:t>
            </w:r>
          </w:p>
        </w:tc>
        <w:tc>
          <w:tcPr>
            <w:tcW w:w="1218" w:type="dxa"/>
            <w:vAlign w:val="center"/>
          </w:tcPr>
          <w:p w14:paraId="5DBDD7F3" w14:textId="77777777" w:rsidR="00274216" w:rsidRDefault="00274216" w:rsidP="009B6DAD">
            <w:pPr>
              <w:spacing w:after="0" w:line="240" w:lineRule="auto"/>
            </w:pPr>
            <w:r w:rsidRPr="0387F8AB">
              <w:t>String</w:t>
            </w:r>
          </w:p>
        </w:tc>
      </w:tr>
      <w:tr w:rsidR="00274216" w14:paraId="7AF4D56C" w14:textId="77777777" w:rsidTr="009D56DB">
        <w:trPr>
          <w:trHeight w:val="193"/>
        </w:trPr>
        <w:tc>
          <w:tcPr>
            <w:tcW w:w="1972" w:type="dxa"/>
            <w:vAlign w:val="center"/>
          </w:tcPr>
          <w:p w14:paraId="7B725E8B" w14:textId="77777777" w:rsidR="00274216" w:rsidRDefault="00274216" w:rsidP="009B6DAD">
            <w:pPr>
              <w:spacing w:after="0" w:line="240" w:lineRule="auto"/>
            </w:pPr>
            <w:r w:rsidRPr="0387F8AB">
              <w:t>Date</w:t>
            </w:r>
          </w:p>
        </w:tc>
        <w:tc>
          <w:tcPr>
            <w:tcW w:w="6404" w:type="dxa"/>
            <w:vAlign w:val="center"/>
          </w:tcPr>
          <w:p w14:paraId="6DA1F899" w14:textId="77777777" w:rsidR="00274216" w:rsidRDefault="00274216" w:rsidP="009B6DAD">
            <w:pPr>
              <w:spacing w:after="0" w:line="240" w:lineRule="auto"/>
            </w:pPr>
            <w:r w:rsidRPr="0387F8AB">
              <w:t>Date of operation execution e.g. - [Tue, 17 May 2022 06:30:16 GMT]</w:t>
            </w:r>
          </w:p>
        </w:tc>
        <w:tc>
          <w:tcPr>
            <w:tcW w:w="1218" w:type="dxa"/>
            <w:vAlign w:val="center"/>
          </w:tcPr>
          <w:p w14:paraId="79CAFA64" w14:textId="77777777" w:rsidR="00274216" w:rsidRDefault="00274216" w:rsidP="009B6DAD">
            <w:pPr>
              <w:spacing w:after="0" w:line="240" w:lineRule="auto"/>
            </w:pPr>
            <w:r w:rsidRPr="0387F8AB">
              <w:t>Datetime</w:t>
            </w:r>
          </w:p>
        </w:tc>
      </w:tr>
      <w:tr w:rsidR="00274216" w14:paraId="29A9C3EC" w14:textId="77777777" w:rsidTr="009D56DB">
        <w:trPr>
          <w:trHeight w:val="193"/>
        </w:trPr>
        <w:tc>
          <w:tcPr>
            <w:tcW w:w="1972" w:type="dxa"/>
            <w:vAlign w:val="center"/>
          </w:tcPr>
          <w:p w14:paraId="1DAC7D42" w14:textId="77777777" w:rsidR="00274216" w:rsidRDefault="00274216" w:rsidP="009B6DAD">
            <w:pPr>
              <w:spacing w:after="0" w:line="240" w:lineRule="auto"/>
            </w:pPr>
            <w:r w:rsidRPr="0387F8AB">
              <w:t>Content-Length</w:t>
            </w:r>
          </w:p>
        </w:tc>
        <w:tc>
          <w:tcPr>
            <w:tcW w:w="6404" w:type="dxa"/>
            <w:vAlign w:val="center"/>
          </w:tcPr>
          <w:p w14:paraId="7D4E0B8A" w14:textId="77777777" w:rsidR="00274216" w:rsidRDefault="00274216" w:rsidP="009B6DAD">
            <w:pPr>
              <w:spacing w:after="0" w:line="240" w:lineRule="auto"/>
            </w:pPr>
            <w:r w:rsidRPr="0387F8AB">
              <w:t>Length of the content</w:t>
            </w:r>
          </w:p>
        </w:tc>
        <w:tc>
          <w:tcPr>
            <w:tcW w:w="1218" w:type="dxa"/>
            <w:vAlign w:val="center"/>
          </w:tcPr>
          <w:p w14:paraId="361DA0AC" w14:textId="77777777" w:rsidR="00274216" w:rsidRDefault="00274216" w:rsidP="009B6DAD">
            <w:pPr>
              <w:spacing w:after="0" w:line="240" w:lineRule="auto"/>
            </w:pPr>
            <w:r w:rsidRPr="0387F8AB">
              <w:t>Bytes</w:t>
            </w:r>
          </w:p>
        </w:tc>
      </w:tr>
      <w:tr w:rsidR="00274216" w14:paraId="2A56F90B" w14:textId="77777777" w:rsidTr="009D56DB">
        <w:trPr>
          <w:trHeight w:val="193"/>
        </w:trPr>
        <w:tc>
          <w:tcPr>
            <w:tcW w:w="1972" w:type="dxa"/>
            <w:vAlign w:val="center"/>
          </w:tcPr>
          <w:p w14:paraId="70CDFB9D" w14:textId="77777777" w:rsidR="00274216" w:rsidRDefault="00274216" w:rsidP="009B6DAD">
            <w:pPr>
              <w:spacing w:after="0" w:line="240" w:lineRule="auto"/>
            </w:pPr>
            <w:r w:rsidRPr="0387F8AB">
              <w:t>Connection</w:t>
            </w:r>
          </w:p>
        </w:tc>
        <w:tc>
          <w:tcPr>
            <w:tcW w:w="6404" w:type="dxa"/>
            <w:vAlign w:val="center"/>
          </w:tcPr>
          <w:p w14:paraId="293AAFCC" w14:textId="77777777" w:rsidR="00274216" w:rsidRDefault="00274216" w:rsidP="009B6DAD">
            <w:pPr>
              <w:spacing w:after="0" w:line="240" w:lineRule="auto"/>
            </w:pPr>
            <w:r w:rsidRPr="0387F8AB">
              <w:t>A general header specifying whether the current network connection stays open once the current transaction finishes</w:t>
            </w:r>
          </w:p>
        </w:tc>
        <w:tc>
          <w:tcPr>
            <w:tcW w:w="1218" w:type="dxa"/>
            <w:vAlign w:val="center"/>
          </w:tcPr>
          <w:p w14:paraId="4B76DF07" w14:textId="77777777" w:rsidR="00274216" w:rsidRDefault="00274216" w:rsidP="009B6DAD">
            <w:pPr>
              <w:spacing w:after="0" w:line="240" w:lineRule="auto"/>
            </w:pPr>
            <w:r>
              <w:t>String</w:t>
            </w:r>
          </w:p>
        </w:tc>
      </w:tr>
    </w:tbl>
    <w:p w14:paraId="6DD0E1E6" w14:textId="77777777" w:rsidR="009D56DB" w:rsidRDefault="009D56DB"/>
    <w:p w14:paraId="515B9466" w14:textId="57452265" w:rsidR="009D56DB" w:rsidRDefault="009D56DB" w:rsidP="009D56DB">
      <w:pPr>
        <w:pStyle w:val="Heading3"/>
      </w:pPr>
      <w:r>
        <w:t>Output Body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4FF997F8" w14:textId="77777777" w:rsidTr="009D56DB">
        <w:trPr>
          <w:trHeight w:val="193"/>
        </w:trPr>
        <w:tc>
          <w:tcPr>
            <w:tcW w:w="9594" w:type="dxa"/>
            <w:gridSpan w:val="3"/>
            <w:shd w:val="clear" w:color="auto" w:fill="AEAAAA" w:themeFill="background2" w:themeFillShade="BF"/>
            <w:vAlign w:val="center"/>
          </w:tcPr>
          <w:p w14:paraId="659CEB3E" w14:textId="77777777" w:rsidR="00274216" w:rsidRPr="0387F8AB" w:rsidRDefault="00274216" w:rsidP="009B6DAD">
            <w:pPr>
              <w:spacing w:after="0" w:line="240" w:lineRule="auto"/>
            </w:pPr>
            <w:r w:rsidRPr="00E26D49">
              <w:rPr>
                <w:b/>
                <w:bCs/>
              </w:rPr>
              <w:t>BODY</w:t>
            </w:r>
          </w:p>
        </w:tc>
      </w:tr>
      <w:tr w:rsidR="00274216" w14:paraId="3FCA5319" w14:textId="77777777" w:rsidTr="009D56DB">
        <w:trPr>
          <w:trHeight w:val="193"/>
        </w:trPr>
        <w:tc>
          <w:tcPr>
            <w:tcW w:w="1972" w:type="dxa"/>
            <w:shd w:val="clear" w:color="auto" w:fill="E7E6E6" w:themeFill="background2"/>
            <w:vAlign w:val="center"/>
          </w:tcPr>
          <w:p w14:paraId="3547D4E5" w14:textId="77777777" w:rsidR="00274216" w:rsidRPr="00E26D49" w:rsidRDefault="00274216" w:rsidP="009B6DAD">
            <w:pPr>
              <w:spacing w:after="0" w:line="240" w:lineRule="auto"/>
              <w:rPr>
                <w:b/>
                <w:bCs/>
              </w:rPr>
            </w:pPr>
            <w:r w:rsidRPr="00E26D49">
              <w:t>Parameter</w:t>
            </w:r>
          </w:p>
        </w:tc>
        <w:tc>
          <w:tcPr>
            <w:tcW w:w="6404" w:type="dxa"/>
            <w:shd w:val="clear" w:color="auto" w:fill="E7E6E6" w:themeFill="background2"/>
            <w:vAlign w:val="center"/>
          </w:tcPr>
          <w:p w14:paraId="1FBF19D4" w14:textId="77777777" w:rsidR="00274216" w:rsidRPr="0387F8AB" w:rsidRDefault="00274216" w:rsidP="009B6DAD">
            <w:pPr>
              <w:spacing w:after="0" w:line="240" w:lineRule="auto"/>
            </w:pPr>
            <w:r w:rsidRPr="00E26D49">
              <w:t>Description</w:t>
            </w:r>
          </w:p>
        </w:tc>
        <w:tc>
          <w:tcPr>
            <w:tcW w:w="1218" w:type="dxa"/>
            <w:shd w:val="clear" w:color="auto" w:fill="E7E6E6" w:themeFill="background2"/>
            <w:vAlign w:val="center"/>
          </w:tcPr>
          <w:p w14:paraId="014E9C2E" w14:textId="77777777" w:rsidR="00274216" w:rsidRPr="0387F8AB" w:rsidRDefault="00274216" w:rsidP="009B6DAD">
            <w:pPr>
              <w:spacing w:after="0" w:line="240" w:lineRule="auto"/>
            </w:pPr>
            <w:r w:rsidRPr="00E26D49">
              <w:t>Type</w:t>
            </w:r>
          </w:p>
        </w:tc>
      </w:tr>
      <w:tr w:rsidR="00274216" w14:paraId="4301FD96" w14:textId="77777777" w:rsidTr="009D56DB">
        <w:trPr>
          <w:trHeight w:val="193"/>
        </w:trPr>
        <w:tc>
          <w:tcPr>
            <w:tcW w:w="1972" w:type="dxa"/>
          </w:tcPr>
          <w:p w14:paraId="4FE2BD60" w14:textId="77777777" w:rsidR="00274216" w:rsidRPr="00E26D49" w:rsidRDefault="00274216" w:rsidP="009B6DAD">
            <w:pPr>
              <w:spacing w:after="0" w:line="240" w:lineRule="auto"/>
            </w:pPr>
            <w:r>
              <w:t>AssetName</w:t>
            </w:r>
          </w:p>
        </w:tc>
        <w:tc>
          <w:tcPr>
            <w:tcW w:w="6404" w:type="dxa"/>
          </w:tcPr>
          <w:p w14:paraId="4887E244" w14:textId="77777777" w:rsidR="00274216" w:rsidRPr="00E26D49" w:rsidRDefault="00274216" w:rsidP="009B6DAD">
            <w:pPr>
              <w:spacing w:after="0" w:line="240" w:lineRule="auto"/>
            </w:pPr>
            <w:r>
              <w:t>Name of asset</w:t>
            </w:r>
          </w:p>
        </w:tc>
        <w:tc>
          <w:tcPr>
            <w:tcW w:w="1218" w:type="dxa"/>
          </w:tcPr>
          <w:p w14:paraId="2000351B" w14:textId="77777777" w:rsidR="00274216" w:rsidRPr="00E26D49" w:rsidRDefault="00274216" w:rsidP="009B6DAD">
            <w:pPr>
              <w:spacing w:after="0" w:line="240" w:lineRule="auto"/>
            </w:pPr>
            <w:r w:rsidRPr="0387F8AB">
              <w:t>String</w:t>
            </w:r>
          </w:p>
        </w:tc>
      </w:tr>
      <w:tr w:rsidR="00274216" w14:paraId="3A15A003" w14:textId="77777777" w:rsidTr="009D56DB">
        <w:trPr>
          <w:trHeight w:val="193"/>
        </w:trPr>
        <w:tc>
          <w:tcPr>
            <w:tcW w:w="1972" w:type="dxa"/>
          </w:tcPr>
          <w:p w14:paraId="3E6A46D9" w14:textId="77777777" w:rsidR="00274216" w:rsidRDefault="00274216" w:rsidP="009B6DAD">
            <w:pPr>
              <w:spacing w:after="0" w:line="240" w:lineRule="auto"/>
            </w:pPr>
            <w:r>
              <w:t>AssetExternalId</w:t>
            </w:r>
          </w:p>
        </w:tc>
        <w:tc>
          <w:tcPr>
            <w:tcW w:w="6404" w:type="dxa"/>
          </w:tcPr>
          <w:p w14:paraId="0E2CC721" w14:textId="77777777" w:rsidR="00274216" w:rsidRDefault="00274216" w:rsidP="009B6DAD">
            <w:pPr>
              <w:spacing w:after="0" w:line="240" w:lineRule="auto"/>
            </w:pPr>
            <w:r>
              <w:t>The external ID of the asset</w:t>
            </w:r>
          </w:p>
        </w:tc>
        <w:tc>
          <w:tcPr>
            <w:tcW w:w="1218" w:type="dxa"/>
          </w:tcPr>
          <w:p w14:paraId="66DFFDB9" w14:textId="77777777" w:rsidR="00274216" w:rsidRPr="0387F8AB" w:rsidRDefault="00274216" w:rsidP="009B6DAD">
            <w:pPr>
              <w:spacing w:after="0" w:line="240" w:lineRule="auto"/>
            </w:pPr>
            <w:r w:rsidRPr="0387F8AB">
              <w:t>String</w:t>
            </w:r>
          </w:p>
        </w:tc>
      </w:tr>
      <w:tr w:rsidR="00274216" w14:paraId="45DB399D" w14:textId="77777777" w:rsidTr="009D56DB">
        <w:trPr>
          <w:trHeight w:val="193"/>
        </w:trPr>
        <w:tc>
          <w:tcPr>
            <w:tcW w:w="1972" w:type="dxa"/>
          </w:tcPr>
          <w:p w14:paraId="6AA86BF4" w14:textId="77777777" w:rsidR="00274216" w:rsidRDefault="00274216" w:rsidP="009B6DAD">
            <w:pPr>
              <w:spacing w:after="0" w:line="240" w:lineRule="auto"/>
            </w:pPr>
            <w:r>
              <w:t>AssetId</w:t>
            </w:r>
          </w:p>
        </w:tc>
        <w:tc>
          <w:tcPr>
            <w:tcW w:w="6404" w:type="dxa"/>
          </w:tcPr>
          <w:p w14:paraId="5A4259D0" w14:textId="77777777" w:rsidR="00274216" w:rsidRDefault="00274216" w:rsidP="009B6DAD">
            <w:pPr>
              <w:spacing w:after="0" w:line="240" w:lineRule="auto"/>
            </w:pPr>
            <w:r>
              <w:t xml:space="preserve"> ID of asset</w:t>
            </w:r>
          </w:p>
        </w:tc>
        <w:tc>
          <w:tcPr>
            <w:tcW w:w="1218" w:type="dxa"/>
          </w:tcPr>
          <w:p w14:paraId="3E7C692A" w14:textId="77777777" w:rsidR="00274216" w:rsidRPr="0387F8AB" w:rsidRDefault="00274216" w:rsidP="009B6DAD">
            <w:pPr>
              <w:spacing w:after="0" w:line="240" w:lineRule="auto"/>
            </w:pPr>
            <w:r w:rsidRPr="0387F8AB">
              <w:t>String</w:t>
            </w:r>
          </w:p>
        </w:tc>
      </w:tr>
      <w:tr w:rsidR="00274216" w14:paraId="5892C6EE" w14:textId="77777777" w:rsidTr="009D56DB">
        <w:trPr>
          <w:trHeight w:val="193"/>
        </w:trPr>
        <w:tc>
          <w:tcPr>
            <w:tcW w:w="1972" w:type="dxa"/>
          </w:tcPr>
          <w:p w14:paraId="063E0F36" w14:textId="77777777" w:rsidR="00274216" w:rsidRDefault="00274216" w:rsidP="009B6DAD">
            <w:pPr>
              <w:spacing w:after="0" w:line="240" w:lineRule="auto"/>
            </w:pPr>
            <w:r w:rsidRPr="00373915">
              <w:t>ParentExternalId</w:t>
            </w:r>
          </w:p>
        </w:tc>
        <w:tc>
          <w:tcPr>
            <w:tcW w:w="6404" w:type="dxa"/>
          </w:tcPr>
          <w:p w14:paraId="15DA2F8F" w14:textId="77777777" w:rsidR="00274216" w:rsidRDefault="00274216" w:rsidP="009B6DAD">
            <w:pPr>
              <w:spacing w:after="0" w:line="240" w:lineRule="auto"/>
            </w:pPr>
            <w:r>
              <w:t xml:space="preserve"> Id of parent asset.</w:t>
            </w:r>
          </w:p>
        </w:tc>
        <w:tc>
          <w:tcPr>
            <w:tcW w:w="1218" w:type="dxa"/>
          </w:tcPr>
          <w:p w14:paraId="6E5F497A" w14:textId="77777777" w:rsidR="00274216" w:rsidRPr="0387F8AB" w:rsidRDefault="00274216" w:rsidP="009B6DAD">
            <w:pPr>
              <w:spacing w:after="0" w:line="240" w:lineRule="auto"/>
            </w:pPr>
            <w:r w:rsidRPr="0387F8AB">
              <w:t>String</w:t>
            </w:r>
          </w:p>
        </w:tc>
      </w:tr>
      <w:tr w:rsidR="00274216" w14:paraId="40A14AD4" w14:textId="77777777" w:rsidTr="009D56DB">
        <w:trPr>
          <w:trHeight w:val="193"/>
        </w:trPr>
        <w:tc>
          <w:tcPr>
            <w:tcW w:w="1972" w:type="dxa"/>
          </w:tcPr>
          <w:p w14:paraId="11E66ACF" w14:textId="77777777" w:rsidR="00274216" w:rsidRDefault="00274216" w:rsidP="009B6DAD">
            <w:pPr>
              <w:spacing w:after="0" w:line="240" w:lineRule="auto"/>
            </w:pPr>
            <w:r>
              <w:t>AssetType</w:t>
            </w:r>
          </w:p>
        </w:tc>
        <w:tc>
          <w:tcPr>
            <w:tcW w:w="6404" w:type="dxa"/>
          </w:tcPr>
          <w:p w14:paraId="4F9C5294" w14:textId="77777777" w:rsidR="00274216" w:rsidRDefault="00274216" w:rsidP="009B6DAD">
            <w:pPr>
              <w:spacing w:after="0" w:line="240" w:lineRule="auto"/>
            </w:pPr>
            <w:r>
              <w:t>This information is fetched from metadata which indicates the Type of asset.</w:t>
            </w:r>
          </w:p>
        </w:tc>
        <w:tc>
          <w:tcPr>
            <w:tcW w:w="1218" w:type="dxa"/>
          </w:tcPr>
          <w:p w14:paraId="3B18C744" w14:textId="77777777" w:rsidR="00274216" w:rsidRPr="0387F8AB" w:rsidRDefault="00274216" w:rsidP="009B6DAD">
            <w:pPr>
              <w:spacing w:after="0" w:line="240" w:lineRule="auto"/>
            </w:pPr>
            <w:r w:rsidRPr="0387F8AB">
              <w:t>String</w:t>
            </w:r>
          </w:p>
        </w:tc>
      </w:tr>
    </w:tbl>
    <w:p w14:paraId="51CA3136" w14:textId="77777777" w:rsidR="00274216" w:rsidRDefault="00274216" w:rsidP="00274216"/>
    <w:p w14:paraId="1B6A54CC" w14:textId="7F08F3D7" w:rsidR="00842BA5" w:rsidRDefault="00842BA5" w:rsidP="00274216">
      <w:r>
        <w:br w:type="column"/>
      </w:r>
    </w:p>
    <w:p w14:paraId="480BE6DF" w14:textId="7641E8E1" w:rsidR="00842BA5" w:rsidRDefault="009D56DB" w:rsidP="009D56DB">
      <w:pPr>
        <w:pStyle w:val="Heading3"/>
      </w:pPr>
      <w:r>
        <w:t>API Specifications</w:t>
      </w:r>
    </w:p>
    <w:p w14:paraId="0E5FF585" w14:textId="77777777" w:rsidR="00842BA5" w:rsidRDefault="00842BA5" w:rsidP="004A4F1D">
      <w:pPr>
        <w:spacing w:after="0"/>
      </w:pPr>
    </w:p>
    <w:tbl>
      <w:tblPr>
        <w:tblW w:w="4550" w:type="pct"/>
        <w:tblLayout w:type="fixed"/>
        <w:tblLook w:val="04A0" w:firstRow="1" w:lastRow="0" w:firstColumn="1" w:lastColumn="0" w:noHBand="0" w:noVBand="1"/>
      </w:tblPr>
      <w:tblGrid>
        <w:gridCol w:w="1975"/>
        <w:gridCol w:w="7507"/>
      </w:tblGrid>
      <w:tr w:rsidR="00842BA5" w14:paraId="5071747E"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4BA0242" w14:textId="77777777" w:rsidR="00842BA5" w:rsidRDefault="00842BA5" w:rsidP="00F040FC">
            <w:pPr>
              <w:spacing w:after="0" w:line="240" w:lineRule="auto"/>
              <w:jc w:val="left"/>
            </w:pPr>
            <w:r>
              <w:t>PROTOCOL</w:t>
            </w:r>
          </w:p>
        </w:tc>
        <w:tc>
          <w:tcPr>
            <w:tcW w:w="7507" w:type="dxa"/>
            <w:tcBorders>
              <w:top w:val="single" w:sz="8" w:space="0" w:color="auto"/>
              <w:left w:val="single" w:sz="8" w:space="0" w:color="auto"/>
              <w:bottom w:val="single" w:sz="8" w:space="0" w:color="auto"/>
              <w:right w:val="single" w:sz="8" w:space="0" w:color="auto"/>
            </w:tcBorders>
            <w:hideMark/>
          </w:tcPr>
          <w:p w14:paraId="1EF5A2C0" w14:textId="77777777" w:rsidR="00842BA5" w:rsidRDefault="00842BA5" w:rsidP="00F040FC">
            <w:pPr>
              <w:spacing w:after="0" w:line="240" w:lineRule="auto"/>
              <w:jc w:val="left"/>
            </w:pPr>
            <w:r>
              <w:t xml:space="preserve"> HTTPS</w:t>
            </w:r>
          </w:p>
        </w:tc>
      </w:tr>
      <w:tr w:rsidR="00AD0738" w14:paraId="37FC04D6"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9D7092F" w14:textId="7BCEADEB" w:rsidR="00AD0738" w:rsidRDefault="00AD0738" w:rsidP="00F040FC">
            <w:pPr>
              <w:spacing w:after="0" w:line="240" w:lineRule="auto"/>
              <w:jc w:val="left"/>
            </w:pPr>
            <w:bookmarkStart w:id="50" w:name="_Hlk174090764"/>
            <w:r>
              <w:t xml:space="preserve">PATH </w:t>
            </w:r>
            <w:r w:rsidR="00EF1869">
              <w:t>AOT (Cognite)</w:t>
            </w:r>
            <w:r>
              <w:t xml:space="preserve"> </w:t>
            </w:r>
            <w:r w:rsidR="00DB75B6">
              <w:t>(Public Exposure)</w:t>
            </w:r>
          </w:p>
        </w:tc>
        <w:tc>
          <w:tcPr>
            <w:tcW w:w="7507" w:type="dxa"/>
            <w:tcBorders>
              <w:top w:val="single" w:sz="8" w:space="0" w:color="auto"/>
              <w:left w:val="single" w:sz="8" w:space="0" w:color="auto"/>
              <w:bottom w:val="single" w:sz="8" w:space="0" w:color="auto"/>
              <w:right w:val="single" w:sz="8" w:space="0" w:color="auto"/>
            </w:tcBorders>
            <w:hideMark/>
          </w:tcPr>
          <w:p w14:paraId="39882B90" w14:textId="188D7E33" w:rsidR="00AD0738" w:rsidRPr="007B491C" w:rsidRDefault="00AD0738" w:rsidP="00F040FC">
            <w:pPr>
              <w:spacing w:after="0" w:line="240" w:lineRule="auto"/>
              <w:jc w:val="left"/>
              <w:rPr>
                <w:rStyle w:val="Hyperlink"/>
              </w:rPr>
            </w:pPr>
            <w:hyperlink r:id="rId33" w:history="1">
              <w:r w:rsidRPr="007B491C">
                <w:rPr>
                  <w:rStyle w:val="Hyperlink"/>
                </w:rPr>
                <w:t>https://apim-mw-aot-dev.azure-api.net/api/oh-module/assets/getpinasset</w:t>
              </w:r>
            </w:hyperlink>
            <w:r w:rsidRPr="007B491C">
              <w:rPr>
                <w:rStyle w:val="Hyperlink"/>
              </w:rPr>
              <w:t xml:space="preserve"> </w:t>
            </w:r>
            <w:r w:rsidR="007B491C" w:rsidRPr="007B491C">
              <w:rPr>
                <w:rStyle w:val="Hyperlink"/>
              </w:rPr>
              <w:t xml:space="preserve"> </w:t>
            </w:r>
          </w:p>
        </w:tc>
      </w:tr>
      <w:tr w:rsidR="00842BA5" w14:paraId="7A9245C2" w14:textId="77777777" w:rsidTr="007B491C">
        <w:trPr>
          <w:trHeight w:val="10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8EF053" w14:textId="03175A69" w:rsidR="00842BA5" w:rsidRDefault="00842BA5" w:rsidP="00F040FC">
            <w:pPr>
              <w:spacing w:after="0" w:line="240" w:lineRule="auto"/>
              <w:jc w:val="left"/>
            </w:pPr>
            <w:r>
              <w:t xml:space="preserve">PATH </w:t>
            </w:r>
            <w:r w:rsidR="00EF1869">
              <w:t>AOT (</w:t>
            </w:r>
            <w:r w:rsidR="00AD0738">
              <w:t>Azure</w:t>
            </w:r>
            <w:r w:rsidR="00EF1869">
              <w:t>)</w:t>
            </w:r>
            <w:r w:rsidR="00306868">
              <w:t xml:space="preserve"> </w:t>
            </w:r>
            <w:r w:rsidR="00DB75B6">
              <w:t>(Public Exposure)</w:t>
            </w:r>
          </w:p>
        </w:tc>
        <w:tc>
          <w:tcPr>
            <w:tcW w:w="7507" w:type="dxa"/>
            <w:tcBorders>
              <w:top w:val="single" w:sz="8" w:space="0" w:color="auto"/>
              <w:left w:val="single" w:sz="8" w:space="0" w:color="auto"/>
              <w:bottom w:val="single" w:sz="8" w:space="0" w:color="auto"/>
              <w:right w:val="single" w:sz="8" w:space="0" w:color="auto"/>
            </w:tcBorders>
            <w:hideMark/>
          </w:tcPr>
          <w:p w14:paraId="25A65EDF" w14:textId="7B299E9A" w:rsidR="00842BA5" w:rsidRDefault="007B491C" w:rsidP="00F040FC">
            <w:pPr>
              <w:spacing w:after="0" w:line="240" w:lineRule="auto"/>
              <w:jc w:val="left"/>
            </w:pPr>
            <w:hyperlink r:id="rId34" w:history="1">
              <w:r w:rsidRPr="000A1AC8">
                <w:rPr>
                  <w:rStyle w:val="Hyperlink"/>
                </w:rPr>
                <w:t>https://apim-aot-azure-dev.azure-api.net/api/oh-module/assets/getpinasse t</w:t>
              </w:r>
            </w:hyperlink>
            <w:r w:rsidR="00842BA5">
              <w:t xml:space="preserve"> </w:t>
            </w:r>
          </w:p>
        </w:tc>
      </w:tr>
      <w:bookmarkEnd w:id="50"/>
      <w:tr w:rsidR="00842BA5" w14:paraId="07A56D5D" w14:textId="77777777" w:rsidTr="007B491C">
        <w:trPr>
          <w:trHeight w:val="13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8B1EE2" w14:textId="77777777" w:rsidR="00842BA5" w:rsidRDefault="00842BA5" w:rsidP="00F040FC">
            <w:pPr>
              <w:spacing w:after="0" w:line="240" w:lineRule="auto"/>
              <w:jc w:val="left"/>
            </w:pPr>
            <w:r>
              <w:t>METHOD</w:t>
            </w:r>
          </w:p>
        </w:tc>
        <w:tc>
          <w:tcPr>
            <w:tcW w:w="7507" w:type="dxa"/>
            <w:tcBorders>
              <w:top w:val="single" w:sz="8" w:space="0" w:color="auto"/>
              <w:left w:val="single" w:sz="8" w:space="0" w:color="auto"/>
              <w:bottom w:val="single" w:sz="8" w:space="0" w:color="auto"/>
              <w:right w:val="single" w:sz="8" w:space="0" w:color="auto"/>
            </w:tcBorders>
            <w:hideMark/>
          </w:tcPr>
          <w:p w14:paraId="6C2CA43B" w14:textId="77777777" w:rsidR="00842BA5" w:rsidRDefault="00842BA5" w:rsidP="00F040FC">
            <w:pPr>
              <w:spacing w:after="0" w:line="240" w:lineRule="auto"/>
              <w:jc w:val="left"/>
            </w:pPr>
            <w:r>
              <w:t xml:space="preserve"> GET</w:t>
            </w:r>
          </w:p>
        </w:tc>
      </w:tr>
      <w:tr w:rsidR="00842BA5" w14:paraId="3C40B661" w14:textId="77777777" w:rsidTr="007B491C">
        <w:trPr>
          <w:trHeight w:val="240"/>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0613B0F" w14:textId="77777777" w:rsidR="00842BA5" w:rsidRDefault="00842BA5" w:rsidP="00F040FC">
            <w:pPr>
              <w:spacing w:after="0" w:line="240" w:lineRule="auto"/>
              <w:jc w:val="left"/>
            </w:pPr>
            <w:r>
              <w:t>CONTENT TYPE</w:t>
            </w:r>
          </w:p>
        </w:tc>
        <w:tc>
          <w:tcPr>
            <w:tcW w:w="7507" w:type="dxa"/>
            <w:tcBorders>
              <w:top w:val="single" w:sz="8" w:space="0" w:color="auto"/>
              <w:left w:val="single" w:sz="8" w:space="0" w:color="auto"/>
              <w:bottom w:val="single" w:sz="8" w:space="0" w:color="auto"/>
              <w:right w:val="single" w:sz="8" w:space="0" w:color="auto"/>
            </w:tcBorders>
            <w:hideMark/>
          </w:tcPr>
          <w:p w14:paraId="5D23AA14" w14:textId="77777777" w:rsidR="00842BA5" w:rsidRDefault="00842BA5" w:rsidP="00F040FC">
            <w:pPr>
              <w:spacing w:after="0" w:line="240" w:lineRule="auto"/>
              <w:jc w:val="left"/>
            </w:pPr>
            <w:r>
              <w:t>application / json</w:t>
            </w:r>
          </w:p>
        </w:tc>
      </w:tr>
    </w:tbl>
    <w:p w14:paraId="1BACEDBB" w14:textId="77777777" w:rsidR="00842BA5" w:rsidRDefault="00842BA5" w:rsidP="00274216"/>
    <w:p w14:paraId="6C991B74" w14:textId="77777777" w:rsidR="00842BA5" w:rsidRDefault="00842BA5" w:rsidP="00842BA5">
      <w:pPr>
        <w:rPr>
          <w:b/>
          <w:bCs/>
          <w:sz w:val="24"/>
          <w:szCs w:val="28"/>
        </w:rPr>
      </w:pPr>
    </w:p>
    <w:p w14:paraId="34D81110" w14:textId="5FDE420F" w:rsidR="00842BA5" w:rsidRDefault="00842BA5" w:rsidP="009D56DB">
      <w:pPr>
        <w:pStyle w:val="Heading3"/>
      </w:pPr>
      <w:r>
        <w:t>Sample JSON Response</w:t>
      </w:r>
    </w:p>
    <w:p w14:paraId="6013575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w:t>
      </w:r>
    </w:p>
    <w:p w14:paraId="610BB911"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"Assets": [</w:t>
      </w:r>
    </w:p>
    <w:p w14:paraId="19C7AE0D"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1C6CD947"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"AssetName": "",</w:t>
      </w:r>
    </w:p>
    <w:p w14:paraId="16D8473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"AssetExternalId": "",</w:t>
      </w:r>
    </w:p>
    <w:p w14:paraId="0231F62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"AssetId": "",</w:t>
      </w:r>
    </w:p>
    <w:p w14:paraId="51BE28B0"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"ParentExternalId": "",</w:t>
      </w:r>
    </w:p>
    <w:p w14:paraId="072BC9F3"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"AssetType": ""</w:t>
      </w:r>
    </w:p>
    <w:p w14:paraId="35EF29D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33262B80"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5A5F9F05"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w:t>
      </w:r>
    </w:p>
    <w:p w14:paraId="216474A2" w14:textId="77777777" w:rsidR="00842BA5" w:rsidRPr="00F040FC" w:rsidRDefault="00842BA5" w:rsidP="00842BA5"/>
    <w:p w14:paraId="26DE3C6B" w14:textId="41546B80" w:rsidR="00842BA5" w:rsidRDefault="009D56DB" w:rsidP="009D56DB">
      <w:pPr>
        <w:pStyle w:val="Heading3"/>
      </w:pPr>
      <w:r>
        <w:t>Result</w:t>
      </w:r>
    </w:p>
    <w:tbl>
      <w:tblPr>
        <w:tblW w:w="8925" w:type="dxa"/>
        <w:tblLayout w:type="fixed"/>
        <w:tblLook w:val="04A0" w:firstRow="1" w:lastRow="0" w:firstColumn="1" w:lastColumn="0" w:noHBand="0" w:noVBand="1"/>
      </w:tblPr>
      <w:tblGrid>
        <w:gridCol w:w="1550"/>
        <w:gridCol w:w="7375"/>
      </w:tblGrid>
      <w:tr w:rsidR="00842BA5" w14:paraId="4110115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C170A65" w14:textId="77777777" w:rsidR="00842BA5" w:rsidRDefault="00842BA5">
            <w:pPr>
              <w:spacing w:after="0" w:line="240" w:lineRule="auto"/>
            </w:pPr>
            <w:r>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AF6971D" w14:textId="77777777" w:rsidR="00842BA5" w:rsidRDefault="00842BA5">
            <w:pPr>
              <w:spacing w:after="0" w:line="240" w:lineRule="auto"/>
            </w:pPr>
            <w:r>
              <w:t>Result Description</w:t>
            </w:r>
          </w:p>
        </w:tc>
      </w:tr>
      <w:tr w:rsidR="00842BA5" w14:paraId="5ADD193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7646B2" w14:textId="77777777" w:rsidR="00842BA5" w:rsidRDefault="00842BA5">
            <w:pPr>
              <w:spacing w:after="0" w:line="240" w:lineRule="auto"/>
            </w:pPr>
            <w:r>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82D973" w14:textId="77777777" w:rsidR="00842BA5" w:rsidRDefault="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AssetId and UserId mapping </w:t>
            </w:r>
            <w:proofErr w:type="gramStart"/>
            <w:r>
              <w:t>is</w:t>
            </w:r>
            <w:proofErr w:type="gramEnd"/>
            <w:r>
              <w:t xml:space="preserve"> present then </w:t>
            </w:r>
            <w:proofErr w:type="gramStart"/>
            <w:r>
              <w:t>returns</w:t>
            </w:r>
            <w:proofErr w:type="gramEnd"/>
            <w:r>
              <w:t xml:space="preserve"> the aforementioned response.</w:t>
            </w:r>
          </w:p>
        </w:tc>
      </w:tr>
    </w:tbl>
    <w:p w14:paraId="5CD8715E" w14:textId="77777777" w:rsidR="009D56DB" w:rsidRDefault="009D56DB"/>
    <w:p w14:paraId="12BF24A7" w14:textId="6E07D635" w:rsidR="00842BA5" w:rsidRDefault="009D56DB" w:rsidP="001A480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424"/>
        <w:gridCol w:w="7391"/>
      </w:tblGrid>
      <w:tr w:rsidR="001A480B" w:rsidRPr="001A480B" w14:paraId="102C5668" w14:textId="77777777" w:rsidTr="001A480B">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34CE67" w14:textId="77777777" w:rsidR="001A480B" w:rsidRPr="001A480B" w:rsidRDefault="001A480B" w:rsidP="001A480B">
            <w:r w:rsidRPr="001A480B">
              <w:t>HTTP Code</w:t>
            </w:r>
          </w:p>
        </w:tc>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DF0E53" w14:textId="77777777" w:rsidR="001A480B" w:rsidRPr="001A480B" w:rsidRDefault="001A480B" w:rsidP="001A480B">
            <w:r w:rsidRPr="001A480B">
              <w:t>Error Code</w:t>
            </w:r>
          </w:p>
        </w:tc>
        <w:tc>
          <w:tcPr>
            <w:tcW w:w="7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3555E0" w14:textId="77777777" w:rsidR="001A480B" w:rsidRPr="001A480B" w:rsidRDefault="001A480B" w:rsidP="001A480B">
            <w:r w:rsidRPr="001A480B">
              <w:t>Error Description</w:t>
            </w:r>
          </w:p>
        </w:tc>
      </w:tr>
      <w:tr w:rsidR="001A480B" w:rsidRPr="001A480B" w14:paraId="76FB12C8"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0FFB9A11" w14:textId="77777777" w:rsidR="001A480B" w:rsidRPr="001A480B" w:rsidRDefault="001A480B" w:rsidP="001A480B">
            <w:r w:rsidRPr="001A480B">
              <w:t>500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42524030" w14:textId="77777777" w:rsidR="001A480B" w:rsidRPr="001A480B" w:rsidRDefault="001A480B" w:rsidP="001A480B">
            <w:r w:rsidRPr="001A480B">
              <w:t>500</w:t>
            </w:r>
          </w:p>
        </w:tc>
        <w:tc>
          <w:tcPr>
            <w:tcW w:w="7391" w:type="dxa"/>
            <w:tcBorders>
              <w:top w:val="single" w:sz="4" w:space="0" w:color="auto"/>
              <w:left w:val="single" w:sz="4" w:space="0" w:color="auto"/>
              <w:bottom w:val="single" w:sz="4" w:space="0" w:color="auto"/>
              <w:right w:val="single" w:sz="4" w:space="0" w:color="auto"/>
            </w:tcBorders>
            <w:vAlign w:val="center"/>
            <w:hideMark/>
          </w:tcPr>
          <w:p w14:paraId="68754C40" w14:textId="77777777" w:rsidR="001A480B" w:rsidRPr="001A480B" w:rsidRDefault="001A480B" w:rsidP="001A480B">
            <w:r w:rsidRPr="001A480B">
              <w:t xml:space="preserve">      Generic Error</w:t>
            </w:r>
          </w:p>
        </w:tc>
      </w:tr>
      <w:tr w:rsidR="001A480B" w:rsidRPr="001A480B" w14:paraId="703B034C"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190C7334" w14:textId="77777777" w:rsidR="001A480B" w:rsidRPr="001A480B" w:rsidRDefault="001A480B" w:rsidP="001A480B">
            <w:r w:rsidRPr="001A480B">
              <w:t>400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0DAC3EC7" w14:textId="77777777" w:rsidR="001A480B" w:rsidRPr="001A480B" w:rsidRDefault="001A480B" w:rsidP="001A480B">
            <w:r w:rsidRPr="001A480B">
              <w:t>401</w:t>
            </w:r>
          </w:p>
        </w:tc>
        <w:tc>
          <w:tcPr>
            <w:tcW w:w="7391" w:type="dxa"/>
            <w:tcBorders>
              <w:top w:val="single" w:sz="4" w:space="0" w:color="auto"/>
              <w:left w:val="single" w:sz="4" w:space="0" w:color="auto"/>
              <w:bottom w:val="single" w:sz="4" w:space="0" w:color="auto"/>
              <w:right w:val="single" w:sz="4" w:space="0" w:color="auto"/>
            </w:tcBorders>
            <w:vAlign w:val="center"/>
            <w:hideMark/>
          </w:tcPr>
          <w:p w14:paraId="23F10434" w14:textId="77777777" w:rsidR="001A480B" w:rsidRPr="001A480B" w:rsidRDefault="001A480B" w:rsidP="001A480B">
            <w:r w:rsidRPr="001A480B">
              <w:t>Unauthorized User or Header Token missing</w:t>
            </w:r>
          </w:p>
        </w:tc>
      </w:tr>
      <w:tr w:rsidR="001A480B" w:rsidRPr="001A480B" w14:paraId="1CB620FC"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22FA7498" w14:textId="77777777" w:rsidR="001A480B" w:rsidRPr="001A480B" w:rsidRDefault="001A480B" w:rsidP="001A480B">
            <w:r w:rsidRPr="001A480B">
              <w:t>400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7D57B9F7" w14:textId="77777777" w:rsidR="001A480B" w:rsidRPr="001A480B" w:rsidRDefault="001A480B" w:rsidP="001A480B">
            <w:r w:rsidRPr="001A480B">
              <w:t>400</w:t>
            </w:r>
          </w:p>
        </w:tc>
        <w:tc>
          <w:tcPr>
            <w:tcW w:w="7391" w:type="dxa"/>
            <w:tcBorders>
              <w:top w:val="single" w:sz="4" w:space="0" w:color="auto"/>
              <w:left w:val="single" w:sz="4" w:space="0" w:color="auto"/>
              <w:bottom w:val="single" w:sz="4" w:space="0" w:color="auto"/>
              <w:right w:val="single" w:sz="4" w:space="0" w:color="auto"/>
            </w:tcBorders>
            <w:vAlign w:val="center"/>
            <w:hideMark/>
          </w:tcPr>
          <w:p w14:paraId="29863543" w14:textId="77777777" w:rsidR="001A480B" w:rsidRPr="001A480B" w:rsidRDefault="001A480B" w:rsidP="001A480B">
            <w:r w:rsidRPr="001A480B">
              <w:t>This Assetid is not valid or not pinned, so you cannot delete it.</w:t>
            </w:r>
          </w:p>
        </w:tc>
      </w:tr>
    </w:tbl>
    <w:p w14:paraId="06C079AA" w14:textId="36C08F04" w:rsidR="001A480B" w:rsidRDefault="001A480B" w:rsidP="00274216">
      <w:pPr>
        <w:sectPr w:rsidR="001A480B" w:rsidSect="00182627">
          <w:type w:val="continuous"/>
          <w:pgSz w:w="24480" w:h="17280" w:orient="landscape" w:code="5"/>
          <w:pgMar w:top="1440" w:right="1440" w:bottom="1440" w:left="1440" w:header="720" w:footer="720" w:gutter="0"/>
          <w:cols w:num="2" w:space="720"/>
          <w:docGrid w:linePitch="360"/>
        </w:sectPr>
      </w:pPr>
    </w:p>
    <w:p w14:paraId="54EEB75E" w14:textId="77777777" w:rsidR="00274216" w:rsidRDefault="00274216" w:rsidP="00DA3639">
      <w:pPr>
        <w:pStyle w:val="Heading2"/>
      </w:pPr>
      <w:bookmarkStart w:id="51" w:name="_Toc217409155"/>
      <w:bookmarkStart w:id="52" w:name="_Toc117670577"/>
      <w:bookmarkStart w:id="53" w:name="_Toc125467910"/>
      <w:r w:rsidRPr="0387F8AB">
        <w:lastRenderedPageBreak/>
        <w:t xml:space="preserve">POST- </w:t>
      </w:r>
      <w:r w:rsidRPr="00407A80">
        <w:t>SearchAssets</w:t>
      </w:r>
      <w:bookmarkEnd w:id="51"/>
    </w:p>
    <w:p w14:paraId="64FD8117" w14:textId="77777777" w:rsidR="00274216" w:rsidRDefault="00274216" w:rsidP="00274216">
      <w:r>
        <w:t>This</w:t>
      </w:r>
      <w:r w:rsidRPr="0387F8AB">
        <w:t xml:space="preserve"> API is </w:t>
      </w:r>
      <w:r>
        <w:t xml:space="preserve">used </w:t>
      </w:r>
      <w:r w:rsidRPr="00407A80">
        <w:t>to search the given assets in the asset hierarchy using the AssetName</w:t>
      </w:r>
      <w:r>
        <w:t>. It will show the first 10 search results.</w:t>
      </w:r>
    </w:p>
    <w:p w14:paraId="6C4E376E"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FB15C44" w14:textId="6A4F36E6" w:rsidR="00274216" w:rsidRPr="001A7773" w:rsidRDefault="00274216" w:rsidP="009D56DB">
      <w:pPr>
        <w:pStyle w:val="Heading3"/>
      </w:pPr>
      <w:r w:rsidRPr="001A7773">
        <w:t>API Precondition</w:t>
      </w:r>
      <w:r w:rsidR="009D56DB">
        <w:t>s</w:t>
      </w:r>
    </w:p>
    <w:p w14:paraId="222D665C" w14:textId="77777777" w:rsidR="00274216" w:rsidRDefault="00274216" w:rsidP="00274216">
      <w:r w:rsidRPr="0387F8AB">
        <w:t>To fetch the response from the APIs, the following entities</w:t>
      </w:r>
      <w:r>
        <w:t xml:space="preserve"> must</w:t>
      </w:r>
      <w:r w:rsidRPr="0387F8AB">
        <w:t xml:space="preserve"> exist. </w:t>
      </w:r>
    </w:p>
    <w:p w14:paraId="42BCA01A" w14:textId="77777777" w:rsidR="00274216" w:rsidRDefault="00274216" w:rsidP="00194CE4">
      <w:pPr>
        <w:numPr>
          <w:ilvl w:val="0"/>
          <w:numId w:val="3"/>
        </w:numPr>
      </w:pPr>
      <w:r w:rsidRPr="0387F8AB">
        <w:t xml:space="preserve">Authorization token </w:t>
      </w:r>
    </w:p>
    <w:p w14:paraId="5956E6A0" w14:textId="77777777" w:rsidR="00274216" w:rsidRDefault="00274216" w:rsidP="00194CE4">
      <w:pPr>
        <w:numPr>
          <w:ilvl w:val="0"/>
          <w:numId w:val="3"/>
        </w:numPr>
      </w:pPr>
      <w:r>
        <w:t>A</w:t>
      </w:r>
      <w:r w:rsidRPr="00407A80">
        <w:t>ssetname</w:t>
      </w:r>
    </w:p>
    <w:p w14:paraId="78BA2BE6" w14:textId="121B5889" w:rsidR="00274216" w:rsidRDefault="009D56DB" w:rsidP="009D56DB">
      <w:pPr>
        <w:pStyle w:val="Heading3"/>
      </w:pPr>
      <w:r>
        <w:t>Input Header Parameters</w:t>
      </w:r>
    </w:p>
    <w:p w14:paraId="5DE63897" w14:textId="77777777" w:rsidR="00274216" w:rsidRPr="0008756A" w:rsidRDefault="00274216" w:rsidP="00274216">
      <w:pPr>
        <w:spacing w:after="0"/>
        <w:rPr>
          <w:sz w:val="2"/>
          <w:szCs w:val="2"/>
        </w:rPr>
      </w:pP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11A6B91F" w14:textId="77777777" w:rsidTr="009D56DB">
        <w:trPr>
          <w:trHeight w:val="360"/>
        </w:trPr>
        <w:tc>
          <w:tcPr>
            <w:tcW w:w="1667" w:type="dxa"/>
            <w:shd w:val="clear" w:color="auto" w:fill="D9D9D9" w:themeFill="background1" w:themeFillShade="D9"/>
            <w:vAlign w:val="center"/>
          </w:tcPr>
          <w:p w14:paraId="4BF766AA"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6D2A66B1"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0EB27377"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6F0443B7" w14:textId="77777777" w:rsidR="00274216" w:rsidRDefault="00274216" w:rsidP="00502A1D">
            <w:pPr>
              <w:spacing w:after="0" w:line="240" w:lineRule="auto"/>
            </w:pPr>
            <w:r w:rsidRPr="0387F8AB">
              <w:t>Type</w:t>
            </w:r>
          </w:p>
        </w:tc>
      </w:tr>
      <w:tr w:rsidR="00274216" w14:paraId="495756D1" w14:textId="77777777" w:rsidTr="009D56DB">
        <w:trPr>
          <w:trHeight w:val="360"/>
        </w:trPr>
        <w:tc>
          <w:tcPr>
            <w:tcW w:w="1667" w:type="dxa"/>
            <w:vAlign w:val="center"/>
          </w:tcPr>
          <w:p w14:paraId="441894A2" w14:textId="77777777" w:rsidR="00274216" w:rsidRDefault="00274216" w:rsidP="00502A1D">
            <w:pPr>
              <w:spacing w:after="0" w:line="240" w:lineRule="auto"/>
            </w:pPr>
            <w:r w:rsidRPr="0387F8AB">
              <w:t>Authorization</w:t>
            </w:r>
          </w:p>
        </w:tc>
        <w:tc>
          <w:tcPr>
            <w:tcW w:w="5183" w:type="dxa"/>
            <w:vAlign w:val="center"/>
          </w:tcPr>
          <w:p w14:paraId="7E0AD16E" w14:textId="77777777" w:rsidR="00274216" w:rsidRDefault="00274216" w:rsidP="00502A1D">
            <w:pPr>
              <w:spacing w:after="0" w:line="240" w:lineRule="auto"/>
            </w:pPr>
            <w:r w:rsidRPr="0387F8AB">
              <w:t xml:space="preserve">Token acquired from Azure AD based on the user credentials for further API calls. </w:t>
            </w:r>
          </w:p>
        </w:tc>
        <w:tc>
          <w:tcPr>
            <w:tcW w:w="915" w:type="dxa"/>
            <w:vAlign w:val="center"/>
          </w:tcPr>
          <w:p w14:paraId="00116D37" w14:textId="77777777" w:rsidR="00274216" w:rsidRDefault="00274216" w:rsidP="00502A1D">
            <w:pPr>
              <w:spacing w:after="0" w:line="240" w:lineRule="auto"/>
            </w:pPr>
            <w:r w:rsidRPr="0387F8AB">
              <w:t>M</w:t>
            </w:r>
          </w:p>
        </w:tc>
        <w:tc>
          <w:tcPr>
            <w:tcW w:w="1219" w:type="dxa"/>
            <w:vAlign w:val="center"/>
          </w:tcPr>
          <w:p w14:paraId="37977B06" w14:textId="77777777" w:rsidR="00274216" w:rsidRDefault="00274216" w:rsidP="00502A1D">
            <w:pPr>
              <w:spacing w:after="0" w:line="240" w:lineRule="auto"/>
            </w:pPr>
            <w:r w:rsidRPr="0387F8AB">
              <w:t>String</w:t>
            </w:r>
          </w:p>
        </w:tc>
      </w:tr>
      <w:tr w:rsidR="00274216" w14:paraId="108E1B03" w14:textId="77777777" w:rsidTr="009D56DB">
        <w:trPr>
          <w:trHeight w:val="360"/>
        </w:trPr>
        <w:tc>
          <w:tcPr>
            <w:tcW w:w="1667" w:type="dxa"/>
            <w:vAlign w:val="center"/>
          </w:tcPr>
          <w:p w14:paraId="36AA7BE6" w14:textId="77777777" w:rsidR="00274216" w:rsidRDefault="00274216" w:rsidP="00502A1D">
            <w:pPr>
              <w:spacing w:after="0" w:line="240" w:lineRule="auto"/>
            </w:pPr>
            <w:r w:rsidRPr="0387F8AB">
              <w:t>Content-Type</w:t>
            </w:r>
          </w:p>
        </w:tc>
        <w:tc>
          <w:tcPr>
            <w:tcW w:w="5183" w:type="dxa"/>
            <w:vAlign w:val="center"/>
          </w:tcPr>
          <w:p w14:paraId="455FF694" w14:textId="77777777" w:rsidR="00274216" w:rsidRDefault="00274216" w:rsidP="00502A1D">
            <w:pPr>
              <w:spacing w:after="0" w:line="240" w:lineRule="auto"/>
            </w:pPr>
            <w:r>
              <w:t>Type</w:t>
            </w:r>
            <w:r w:rsidRPr="0387F8AB">
              <w:t xml:space="preserve"> of content. E.g.- application/json</w:t>
            </w:r>
          </w:p>
        </w:tc>
        <w:tc>
          <w:tcPr>
            <w:tcW w:w="915" w:type="dxa"/>
            <w:vAlign w:val="center"/>
          </w:tcPr>
          <w:p w14:paraId="0D83654F" w14:textId="77777777" w:rsidR="00274216" w:rsidRDefault="00274216" w:rsidP="00502A1D">
            <w:pPr>
              <w:spacing w:after="0" w:line="240" w:lineRule="auto"/>
            </w:pPr>
            <w:r w:rsidRPr="0387F8AB">
              <w:t>M</w:t>
            </w:r>
          </w:p>
        </w:tc>
        <w:tc>
          <w:tcPr>
            <w:tcW w:w="1219" w:type="dxa"/>
            <w:vAlign w:val="center"/>
          </w:tcPr>
          <w:p w14:paraId="04D23D80" w14:textId="77777777" w:rsidR="00274216" w:rsidRDefault="00274216" w:rsidP="00502A1D">
            <w:pPr>
              <w:spacing w:after="0" w:line="240" w:lineRule="auto"/>
            </w:pPr>
            <w:r w:rsidRPr="0387F8AB">
              <w:t>String</w:t>
            </w:r>
          </w:p>
        </w:tc>
      </w:tr>
    </w:tbl>
    <w:p w14:paraId="5140DCC1" w14:textId="77777777" w:rsidR="009D56DB" w:rsidRDefault="009D56DB"/>
    <w:p w14:paraId="7DFD7A6E" w14:textId="29F81B06" w:rsidR="009D56DB" w:rsidRDefault="009D56DB" w:rsidP="009D56DB">
      <w:pPr>
        <w:pStyle w:val="Heading3"/>
      </w:pPr>
      <w:r>
        <w:t>Input Body Parameters</w:t>
      </w: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57AD67F0" w14:textId="77777777" w:rsidTr="009D56DB">
        <w:trPr>
          <w:trHeight w:val="360"/>
        </w:trPr>
        <w:tc>
          <w:tcPr>
            <w:tcW w:w="1667" w:type="dxa"/>
            <w:shd w:val="clear" w:color="auto" w:fill="D9D9D9" w:themeFill="background1" w:themeFillShade="D9"/>
            <w:vAlign w:val="center"/>
          </w:tcPr>
          <w:p w14:paraId="275FCDE0"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2169E3EB"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7659642B"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5E64AF7E" w14:textId="77777777" w:rsidR="00274216" w:rsidRDefault="00274216" w:rsidP="00502A1D">
            <w:pPr>
              <w:spacing w:after="0" w:line="240" w:lineRule="auto"/>
            </w:pPr>
            <w:r w:rsidRPr="0387F8AB">
              <w:t>Type</w:t>
            </w:r>
          </w:p>
        </w:tc>
      </w:tr>
      <w:tr w:rsidR="00274216" w14:paraId="31491E8C" w14:textId="77777777" w:rsidTr="009D56DB">
        <w:trPr>
          <w:trHeight w:val="255"/>
        </w:trPr>
        <w:tc>
          <w:tcPr>
            <w:tcW w:w="1667" w:type="dxa"/>
            <w:vAlign w:val="center"/>
          </w:tcPr>
          <w:p w14:paraId="327942FF" w14:textId="77777777" w:rsidR="00274216" w:rsidRDefault="00274216" w:rsidP="00502A1D">
            <w:pPr>
              <w:spacing w:after="0" w:line="240" w:lineRule="auto"/>
            </w:pPr>
            <w:r w:rsidRPr="007D26D6">
              <w:t>Asset</w:t>
            </w:r>
            <w:r>
              <w:t>N</w:t>
            </w:r>
            <w:r w:rsidRPr="007D26D6">
              <w:t>ame</w:t>
            </w:r>
          </w:p>
        </w:tc>
        <w:tc>
          <w:tcPr>
            <w:tcW w:w="5183" w:type="dxa"/>
            <w:vAlign w:val="center"/>
          </w:tcPr>
          <w:p w14:paraId="710BFE2F" w14:textId="77777777" w:rsidR="00274216" w:rsidRDefault="00274216" w:rsidP="00502A1D">
            <w:pPr>
              <w:spacing w:after="0" w:line="240" w:lineRule="auto"/>
            </w:pPr>
            <w:r w:rsidRPr="0387F8AB">
              <w:t>Provide asset</w:t>
            </w:r>
            <w:r>
              <w:t xml:space="preserve"> name for search</w:t>
            </w:r>
          </w:p>
        </w:tc>
        <w:tc>
          <w:tcPr>
            <w:tcW w:w="915" w:type="dxa"/>
            <w:vAlign w:val="center"/>
          </w:tcPr>
          <w:p w14:paraId="74235133" w14:textId="77777777" w:rsidR="00274216" w:rsidRDefault="00274216" w:rsidP="00502A1D">
            <w:pPr>
              <w:spacing w:after="0" w:line="240" w:lineRule="auto"/>
            </w:pPr>
            <w:r w:rsidRPr="0387F8AB">
              <w:t>M</w:t>
            </w:r>
          </w:p>
        </w:tc>
        <w:tc>
          <w:tcPr>
            <w:tcW w:w="1219" w:type="dxa"/>
            <w:vAlign w:val="center"/>
          </w:tcPr>
          <w:p w14:paraId="09EF02BF" w14:textId="77777777" w:rsidR="00274216" w:rsidRDefault="00274216" w:rsidP="00502A1D">
            <w:pPr>
              <w:spacing w:after="0" w:line="240" w:lineRule="auto"/>
            </w:pPr>
            <w:r w:rsidRPr="0387F8AB">
              <w:t>String</w:t>
            </w:r>
          </w:p>
        </w:tc>
      </w:tr>
    </w:tbl>
    <w:p w14:paraId="5D25AD6F" w14:textId="77777777" w:rsidR="00274216" w:rsidRDefault="00274216" w:rsidP="00274216">
      <w:pPr>
        <w:spacing w:after="0"/>
      </w:pPr>
    </w:p>
    <w:p w14:paraId="0BEF8CF9" w14:textId="6203B503" w:rsidR="009D56DB" w:rsidRDefault="009D56DB" w:rsidP="009D56DB">
      <w:pPr>
        <w:pStyle w:val="Heading3"/>
      </w:pPr>
      <w:r>
        <w:t>Output Header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7C91366D" w14:textId="77777777" w:rsidTr="009D56DB">
        <w:trPr>
          <w:trHeight w:val="450"/>
        </w:trPr>
        <w:tc>
          <w:tcPr>
            <w:tcW w:w="1968" w:type="dxa"/>
            <w:shd w:val="clear" w:color="auto" w:fill="D9D9D9" w:themeFill="background1" w:themeFillShade="D9"/>
            <w:vAlign w:val="center"/>
            <w:hideMark/>
          </w:tcPr>
          <w:p w14:paraId="006E5F9A"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2556391D"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77D9E0C7" w14:textId="77777777" w:rsidR="00D90661" w:rsidRDefault="00D90661">
            <w:pPr>
              <w:spacing w:after="0" w:line="240" w:lineRule="auto"/>
            </w:pPr>
            <w:r>
              <w:t>Type</w:t>
            </w:r>
          </w:p>
        </w:tc>
      </w:tr>
      <w:tr w:rsidR="00D90661" w14:paraId="41785E3F" w14:textId="77777777" w:rsidTr="009D56DB">
        <w:trPr>
          <w:trHeight w:val="315"/>
        </w:trPr>
        <w:tc>
          <w:tcPr>
            <w:tcW w:w="1968" w:type="dxa"/>
            <w:vAlign w:val="center"/>
            <w:hideMark/>
          </w:tcPr>
          <w:p w14:paraId="69E1ED0E" w14:textId="77777777" w:rsidR="00D90661" w:rsidRDefault="00D90661">
            <w:pPr>
              <w:spacing w:after="0" w:line="240" w:lineRule="auto"/>
            </w:pPr>
            <w:r>
              <w:t>Server</w:t>
            </w:r>
          </w:p>
        </w:tc>
        <w:tc>
          <w:tcPr>
            <w:tcW w:w="5632" w:type="dxa"/>
            <w:vAlign w:val="center"/>
            <w:hideMark/>
          </w:tcPr>
          <w:p w14:paraId="1B501CDC" w14:textId="77777777" w:rsidR="00D90661" w:rsidRDefault="00D90661">
            <w:pPr>
              <w:spacing w:after="0" w:line="240" w:lineRule="auto"/>
            </w:pPr>
            <w:r>
              <w:t>Contains information about how the server handles requests [e.g., Werkzeug/2.1.2 Python/3.9.7]</w:t>
            </w:r>
          </w:p>
        </w:tc>
        <w:tc>
          <w:tcPr>
            <w:tcW w:w="1370" w:type="dxa"/>
            <w:vAlign w:val="center"/>
            <w:hideMark/>
          </w:tcPr>
          <w:p w14:paraId="6B6FF78A" w14:textId="77777777" w:rsidR="00D90661" w:rsidRDefault="00D90661">
            <w:pPr>
              <w:spacing w:after="0" w:line="240" w:lineRule="auto"/>
            </w:pPr>
            <w:r>
              <w:t>String</w:t>
            </w:r>
          </w:p>
        </w:tc>
      </w:tr>
      <w:tr w:rsidR="00D90661" w14:paraId="1A13B581" w14:textId="77777777" w:rsidTr="009D56DB">
        <w:trPr>
          <w:trHeight w:val="315"/>
        </w:trPr>
        <w:tc>
          <w:tcPr>
            <w:tcW w:w="1968" w:type="dxa"/>
            <w:vAlign w:val="center"/>
            <w:hideMark/>
          </w:tcPr>
          <w:p w14:paraId="41C46D21" w14:textId="77777777" w:rsidR="00D90661" w:rsidRDefault="00D90661">
            <w:pPr>
              <w:spacing w:after="0" w:line="240" w:lineRule="auto"/>
            </w:pPr>
            <w:r>
              <w:t>Content-Type</w:t>
            </w:r>
          </w:p>
        </w:tc>
        <w:tc>
          <w:tcPr>
            <w:tcW w:w="5632" w:type="dxa"/>
            <w:vAlign w:val="center"/>
            <w:hideMark/>
          </w:tcPr>
          <w:p w14:paraId="279B6774" w14:textId="77777777" w:rsidR="00D90661" w:rsidRDefault="00D90661">
            <w:pPr>
              <w:spacing w:after="0" w:line="240" w:lineRule="auto"/>
            </w:pPr>
            <w:r>
              <w:t>Type of the content</w:t>
            </w:r>
          </w:p>
        </w:tc>
        <w:tc>
          <w:tcPr>
            <w:tcW w:w="1370" w:type="dxa"/>
            <w:vAlign w:val="center"/>
            <w:hideMark/>
          </w:tcPr>
          <w:p w14:paraId="0FDC862A" w14:textId="77777777" w:rsidR="00D90661" w:rsidRDefault="00D90661">
            <w:pPr>
              <w:spacing w:after="0" w:line="240" w:lineRule="auto"/>
            </w:pPr>
            <w:r>
              <w:t>String</w:t>
            </w:r>
          </w:p>
        </w:tc>
      </w:tr>
      <w:tr w:rsidR="00D90661" w14:paraId="71E671D1" w14:textId="77777777" w:rsidTr="009D56DB">
        <w:trPr>
          <w:trHeight w:val="315"/>
        </w:trPr>
        <w:tc>
          <w:tcPr>
            <w:tcW w:w="1968" w:type="dxa"/>
            <w:vAlign w:val="center"/>
            <w:hideMark/>
          </w:tcPr>
          <w:p w14:paraId="0126CAD7" w14:textId="77777777" w:rsidR="00D90661" w:rsidRDefault="00D90661">
            <w:pPr>
              <w:spacing w:after="0" w:line="240" w:lineRule="auto"/>
            </w:pPr>
            <w:r>
              <w:t>Date</w:t>
            </w:r>
          </w:p>
        </w:tc>
        <w:tc>
          <w:tcPr>
            <w:tcW w:w="5632" w:type="dxa"/>
            <w:vAlign w:val="center"/>
            <w:hideMark/>
          </w:tcPr>
          <w:p w14:paraId="48405DB1" w14:textId="77777777" w:rsidR="00D90661" w:rsidRDefault="00D90661">
            <w:pPr>
              <w:spacing w:after="0" w:line="240" w:lineRule="auto"/>
            </w:pPr>
            <w:r>
              <w:t>Date of operation execution e.g. - [Tue, 17 May 2022 06:30:16 GMT]</w:t>
            </w:r>
          </w:p>
        </w:tc>
        <w:tc>
          <w:tcPr>
            <w:tcW w:w="1370" w:type="dxa"/>
            <w:vAlign w:val="center"/>
            <w:hideMark/>
          </w:tcPr>
          <w:p w14:paraId="685722FF" w14:textId="77777777" w:rsidR="00D90661" w:rsidRDefault="00D90661">
            <w:pPr>
              <w:spacing w:after="0" w:line="240" w:lineRule="auto"/>
            </w:pPr>
            <w:r>
              <w:t>Datetime</w:t>
            </w:r>
          </w:p>
        </w:tc>
      </w:tr>
      <w:tr w:rsidR="00D90661" w14:paraId="581AC476" w14:textId="77777777" w:rsidTr="009D56DB">
        <w:trPr>
          <w:trHeight w:val="315"/>
        </w:trPr>
        <w:tc>
          <w:tcPr>
            <w:tcW w:w="1968" w:type="dxa"/>
            <w:vAlign w:val="center"/>
            <w:hideMark/>
          </w:tcPr>
          <w:p w14:paraId="30A94F52" w14:textId="77777777" w:rsidR="00D90661" w:rsidRDefault="00D90661">
            <w:pPr>
              <w:spacing w:after="0" w:line="240" w:lineRule="auto"/>
            </w:pPr>
            <w:r>
              <w:t>Content-Length</w:t>
            </w:r>
          </w:p>
        </w:tc>
        <w:tc>
          <w:tcPr>
            <w:tcW w:w="5632" w:type="dxa"/>
            <w:vAlign w:val="center"/>
            <w:hideMark/>
          </w:tcPr>
          <w:p w14:paraId="6A54C1F2" w14:textId="77777777" w:rsidR="00D90661" w:rsidRDefault="00D90661">
            <w:pPr>
              <w:spacing w:after="0" w:line="240" w:lineRule="auto"/>
            </w:pPr>
            <w:r>
              <w:t>Length of the content</w:t>
            </w:r>
          </w:p>
        </w:tc>
        <w:tc>
          <w:tcPr>
            <w:tcW w:w="1370" w:type="dxa"/>
            <w:vAlign w:val="center"/>
            <w:hideMark/>
          </w:tcPr>
          <w:p w14:paraId="50A153DA" w14:textId="77777777" w:rsidR="00D90661" w:rsidRDefault="00D90661">
            <w:pPr>
              <w:spacing w:after="0" w:line="240" w:lineRule="auto"/>
            </w:pPr>
            <w:r>
              <w:t>Bytes</w:t>
            </w:r>
          </w:p>
        </w:tc>
      </w:tr>
      <w:tr w:rsidR="00D90661" w14:paraId="17C4A357" w14:textId="77777777" w:rsidTr="009D56DB">
        <w:trPr>
          <w:trHeight w:val="315"/>
        </w:trPr>
        <w:tc>
          <w:tcPr>
            <w:tcW w:w="1968" w:type="dxa"/>
            <w:vAlign w:val="center"/>
            <w:hideMark/>
          </w:tcPr>
          <w:p w14:paraId="15EFBCC9" w14:textId="77777777" w:rsidR="00D90661" w:rsidRDefault="00D90661">
            <w:pPr>
              <w:spacing w:after="0" w:line="240" w:lineRule="auto"/>
            </w:pPr>
            <w:r>
              <w:t>Connection</w:t>
            </w:r>
          </w:p>
        </w:tc>
        <w:tc>
          <w:tcPr>
            <w:tcW w:w="5632" w:type="dxa"/>
            <w:vAlign w:val="center"/>
            <w:hideMark/>
          </w:tcPr>
          <w:p w14:paraId="292A1D4C" w14:textId="77777777" w:rsidR="00D90661" w:rsidRDefault="00D90661">
            <w:pPr>
              <w:spacing w:after="0" w:line="240" w:lineRule="auto"/>
            </w:pPr>
            <w:r>
              <w:t>A general header specifying whether the current network connection stays open once the current transaction finishes</w:t>
            </w:r>
          </w:p>
        </w:tc>
        <w:tc>
          <w:tcPr>
            <w:tcW w:w="1370" w:type="dxa"/>
            <w:vAlign w:val="center"/>
            <w:hideMark/>
          </w:tcPr>
          <w:p w14:paraId="4FB2C1E1" w14:textId="77777777" w:rsidR="00D90661" w:rsidRDefault="00D90661">
            <w:pPr>
              <w:spacing w:after="0" w:line="240" w:lineRule="auto"/>
            </w:pPr>
            <w:r>
              <w:t>String</w:t>
            </w:r>
          </w:p>
        </w:tc>
      </w:tr>
    </w:tbl>
    <w:p w14:paraId="5B62801F" w14:textId="77777777" w:rsidR="009D56DB" w:rsidRDefault="009D56DB"/>
    <w:p w14:paraId="0655297F" w14:textId="1186ACF6" w:rsidR="009D56DB" w:rsidRDefault="009D56DB" w:rsidP="009D56DB">
      <w:pPr>
        <w:pStyle w:val="Heading3"/>
      </w:pPr>
      <w:r>
        <w:t>Output Body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53E80DBB" w14:textId="77777777" w:rsidTr="009D56DB">
        <w:trPr>
          <w:trHeight w:val="406"/>
        </w:trPr>
        <w:tc>
          <w:tcPr>
            <w:tcW w:w="1968" w:type="dxa"/>
            <w:shd w:val="clear" w:color="auto" w:fill="D9D9D9" w:themeFill="background1" w:themeFillShade="D9"/>
            <w:vAlign w:val="center"/>
            <w:hideMark/>
          </w:tcPr>
          <w:p w14:paraId="5AAD4626"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4469100C"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0D9979F3" w14:textId="77777777" w:rsidR="00D90661" w:rsidRDefault="00D90661">
            <w:pPr>
              <w:spacing w:after="0" w:line="240" w:lineRule="auto"/>
            </w:pPr>
            <w:r>
              <w:t>Type</w:t>
            </w:r>
          </w:p>
        </w:tc>
      </w:tr>
      <w:tr w:rsidR="00D90661" w14:paraId="14DEE79F" w14:textId="77777777" w:rsidTr="009D56DB">
        <w:trPr>
          <w:trHeight w:val="264"/>
        </w:trPr>
        <w:tc>
          <w:tcPr>
            <w:tcW w:w="1968" w:type="dxa"/>
            <w:hideMark/>
          </w:tcPr>
          <w:p w14:paraId="0863B074" w14:textId="77777777" w:rsidR="00D90661" w:rsidRDefault="00D90661">
            <w:pPr>
              <w:spacing w:after="0" w:line="240" w:lineRule="auto"/>
            </w:pPr>
            <w:r>
              <w:t xml:space="preserve">AssetName </w:t>
            </w:r>
          </w:p>
        </w:tc>
        <w:tc>
          <w:tcPr>
            <w:tcW w:w="5632" w:type="dxa"/>
            <w:hideMark/>
          </w:tcPr>
          <w:p w14:paraId="73750CBB" w14:textId="77777777" w:rsidR="00D90661" w:rsidRDefault="00D90661">
            <w:pPr>
              <w:spacing w:after="0" w:line="240" w:lineRule="auto"/>
            </w:pPr>
            <w:r>
              <w:t>Name of asset</w:t>
            </w:r>
          </w:p>
        </w:tc>
        <w:tc>
          <w:tcPr>
            <w:tcW w:w="1370" w:type="dxa"/>
            <w:hideMark/>
          </w:tcPr>
          <w:p w14:paraId="6C7663C8" w14:textId="77777777" w:rsidR="00D90661" w:rsidRDefault="00D90661">
            <w:pPr>
              <w:spacing w:after="0" w:line="240" w:lineRule="auto"/>
            </w:pPr>
            <w:r>
              <w:t>String</w:t>
            </w:r>
          </w:p>
        </w:tc>
      </w:tr>
      <w:tr w:rsidR="00D90661" w14:paraId="10876AEC" w14:textId="77777777" w:rsidTr="009D56DB">
        <w:trPr>
          <w:trHeight w:val="270"/>
        </w:trPr>
        <w:tc>
          <w:tcPr>
            <w:tcW w:w="1968" w:type="dxa"/>
            <w:hideMark/>
          </w:tcPr>
          <w:p w14:paraId="46686AE5" w14:textId="77777777" w:rsidR="00D90661" w:rsidRDefault="00D90661">
            <w:pPr>
              <w:spacing w:after="0" w:line="240" w:lineRule="auto"/>
            </w:pPr>
            <w:r>
              <w:t>AssetExternalId</w:t>
            </w:r>
          </w:p>
        </w:tc>
        <w:tc>
          <w:tcPr>
            <w:tcW w:w="5632" w:type="dxa"/>
            <w:hideMark/>
          </w:tcPr>
          <w:p w14:paraId="2ED9AC82" w14:textId="0AF50C17" w:rsidR="00D90661" w:rsidRDefault="00CE68CD">
            <w:pPr>
              <w:spacing w:after="0" w:line="240" w:lineRule="auto"/>
            </w:pPr>
            <w:r>
              <w:t>The e</w:t>
            </w:r>
            <w:r w:rsidR="00D90661">
              <w:t xml:space="preserve">xternal </w:t>
            </w:r>
            <w:r>
              <w:t>ID</w:t>
            </w:r>
            <w:r w:rsidR="00D90661">
              <w:t xml:space="preserve"> of </w:t>
            </w:r>
            <w:r>
              <w:t xml:space="preserve">the </w:t>
            </w:r>
            <w:r w:rsidR="00D90661">
              <w:t>asset</w:t>
            </w:r>
          </w:p>
        </w:tc>
        <w:tc>
          <w:tcPr>
            <w:tcW w:w="1370" w:type="dxa"/>
            <w:hideMark/>
          </w:tcPr>
          <w:p w14:paraId="6FBBBE7B" w14:textId="77777777" w:rsidR="00D90661" w:rsidRDefault="00D90661">
            <w:pPr>
              <w:spacing w:after="0" w:line="240" w:lineRule="auto"/>
            </w:pPr>
            <w:r>
              <w:t>String</w:t>
            </w:r>
          </w:p>
        </w:tc>
      </w:tr>
      <w:tr w:rsidR="00D90661" w14:paraId="09DACD5B" w14:textId="77777777" w:rsidTr="009D56DB">
        <w:trPr>
          <w:trHeight w:val="261"/>
        </w:trPr>
        <w:tc>
          <w:tcPr>
            <w:tcW w:w="1968" w:type="dxa"/>
            <w:hideMark/>
          </w:tcPr>
          <w:p w14:paraId="361DAB7D" w14:textId="77777777" w:rsidR="00D90661" w:rsidRDefault="00D90661">
            <w:pPr>
              <w:spacing w:after="0" w:line="240" w:lineRule="auto"/>
            </w:pPr>
            <w:r>
              <w:t>AssetType</w:t>
            </w:r>
          </w:p>
        </w:tc>
        <w:tc>
          <w:tcPr>
            <w:tcW w:w="5632" w:type="dxa"/>
            <w:hideMark/>
          </w:tcPr>
          <w:p w14:paraId="2B48A664" w14:textId="77777777" w:rsidR="00D90661" w:rsidRDefault="00D90661">
            <w:pPr>
              <w:spacing w:after="0" w:line="240" w:lineRule="auto"/>
            </w:pPr>
            <w:r>
              <w:t>This information is fetched from metadata which indicates the Type of asset.</w:t>
            </w:r>
          </w:p>
        </w:tc>
        <w:tc>
          <w:tcPr>
            <w:tcW w:w="1370" w:type="dxa"/>
            <w:hideMark/>
          </w:tcPr>
          <w:p w14:paraId="1D2404D9" w14:textId="77777777" w:rsidR="00D90661" w:rsidRDefault="00D90661">
            <w:pPr>
              <w:spacing w:after="0" w:line="240" w:lineRule="auto"/>
            </w:pPr>
            <w:r>
              <w:t>String</w:t>
            </w:r>
          </w:p>
        </w:tc>
      </w:tr>
      <w:tr w:rsidR="00D90661" w14:paraId="2BA1C5EC" w14:textId="77777777" w:rsidTr="009D56DB">
        <w:trPr>
          <w:trHeight w:val="266"/>
        </w:trPr>
        <w:tc>
          <w:tcPr>
            <w:tcW w:w="1968" w:type="dxa"/>
            <w:hideMark/>
          </w:tcPr>
          <w:p w14:paraId="2A04CB57" w14:textId="77777777" w:rsidR="00D90661" w:rsidRDefault="00D90661">
            <w:pPr>
              <w:spacing w:after="0" w:line="240" w:lineRule="auto"/>
            </w:pPr>
            <w:r>
              <w:t>AssetPath</w:t>
            </w:r>
          </w:p>
        </w:tc>
        <w:tc>
          <w:tcPr>
            <w:tcW w:w="5632" w:type="dxa"/>
            <w:hideMark/>
          </w:tcPr>
          <w:p w14:paraId="14F993B0" w14:textId="77777777" w:rsidR="00D90661" w:rsidRDefault="00D90661">
            <w:pPr>
              <w:spacing w:after="0" w:line="240" w:lineRule="auto"/>
            </w:pPr>
            <w:r>
              <w:t>Path of asset</w:t>
            </w:r>
          </w:p>
        </w:tc>
        <w:tc>
          <w:tcPr>
            <w:tcW w:w="1370" w:type="dxa"/>
            <w:hideMark/>
          </w:tcPr>
          <w:p w14:paraId="45A37A90" w14:textId="77777777" w:rsidR="00D90661" w:rsidRDefault="00D90661">
            <w:pPr>
              <w:spacing w:after="0" w:line="240" w:lineRule="auto"/>
            </w:pPr>
            <w:r>
              <w:t>String</w:t>
            </w:r>
          </w:p>
        </w:tc>
      </w:tr>
    </w:tbl>
    <w:p w14:paraId="2D5BE6A5" w14:textId="77777777" w:rsidR="00D90661" w:rsidRDefault="00D90661" w:rsidP="00274216">
      <w:pPr>
        <w:spacing w:after="0"/>
      </w:pPr>
    </w:p>
    <w:p w14:paraId="45156888" w14:textId="5D41780C" w:rsidR="00D90661" w:rsidRDefault="00D90661" w:rsidP="009D56DB">
      <w:pPr>
        <w:pStyle w:val="Heading3"/>
      </w:pPr>
      <w:r>
        <w:br w:type="column"/>
      </w:r>
      <w:r w:rsidR="009D56DB">
        <w:t>API Specifications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18"/>
        <w:gridCol w:w="7788"/>
      </w:tblGrid>
      <w:tr w:rsidR="00D90661" w14:paraId="1DA6EBD8"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BF34261" w14:textId="77777777" w:rsidR="00D90661" w:rsidRDefault="00D90661" w:rsidP="00F040FC">
            <w:pPr>
              <w:jc w:val="left"/>
            </w:pPr>
            <w:r>
              <w:t>PROTOCOL</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6653E" w14:textId="77777777" w:rsidR="00D90661" w:rsidRPr="007C44B8" w:rsidRDefault="00D90661" w:rsidP="00F040FC">
            <w:pPr>
              <w:jc w:val="left"/>
              <w:rPr>
                <w:rFonts w:ascii="Consolas" w:hAnsi="Consolas"/>
              </w:rPr>
            </w:pPr>
            <w:r w:rsidRPr="007C44B8">
              <w:rPr>
                <w:rFonts w:ascii="Consolas" w:hAnsi="Consolas"/>
              </w:rPr>
              <w:t xml:space="preserve"> HTTPS</w:t>
            </w:r>
          </w:p>
        </w:tc>
      </w:tr>
      <w:tr w:rsidR="00766B3F" w14:paraId="68C58580"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7573249" w14:textId="79B6BC3E" w:rsidR="00766B3F" w:rsidRDefault="00766B3F" w:rsidP="00F040FC">
            <w:pPr>
              <w:jc w:val="left"/>
            </w:pPr>
            <w:bookmarkStart w:id="54" w:name="_Hlk174090918"/>
            <w:r>
              <w:t xml:space="preserve">PATH </w:t>
            </w:r>
            <w:r w:rsidR="00B0113C">
              <w:t>AOT (Cognite)</w:t>
            </w:r>
            <w:r>
              <w:t xml:space="preserve"> </w:t>
            </w:r>
            <w:r w:rsidR="00DB75B6">
              <w:t>(Public Exposure)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0DE1B" w14:textId="4EAAF6A1" w:rsidR="00766B3F" w:rsidRPr="007C44B8" w:rsidRDefault="00766B3F" w:rsidP="00F040FC">
            <w:pPr>
              <w:jc w:val="left"/>
              <w:rPr>
                <w:rFonts w:ascii="Consolas" w:hAnsi="Consolas"/>
              </w:rPr>
            </w:pPr>
            <w:r w:rsidRPr="007C44B8">
              <w:rPr>
                <w:rFonts w:ascii="Consolas" w:hAnsi="Consolas"/>
              </w:rPr>
              <w:t xml:space="preserve"> </w:t>
            </w:r>
            <w:hyperlink r:id="rId35" w:history="1">
              <w:r w:rsidR="00F040FC" w:rsidRPr="007C44B8">
                <w:rPr>
                  <w:rStyle w:val="Hyperlink"/>
                  <w:rFonts w:ascii="Consolas" w:hAnsi="Consolas"/>
                </w:rPr>
                <w:t>https://apim-mw-aot-dev.azure-api.net/api/oh-module/searchassetspath/{assetname}</w:t>
              </w:r>
            </w:hyperlink>
            <w:r w:rsidR="00F040FC" w:rsidRPr="007C44B8">
              <w:rPr>
                <w:rFonts w:ascii="Consolas" w:hAnsi="Consolas"/>
              </w:rPr>
              <w:t xml:space="preserve"> </w:t>
            </w:r>
          </w:p>
        </w:tc>
      </w:tr>
      <w:tr w:rsidR="00D90661" w14:paraId="447B7523" w14:textId="77777777" w:rsidTr="00F040FC">
        <w:trPr>
          <w:trHeight w:val="10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7B27BBC" w14:textId="7B4FF43F" w:rsidR="00D90661" w:rsidRDefault="00D90661" w:rsidP="00F040FC">
            <w:pPr>
              <w:jc w:val="left"/>
            </w:pPr>
            <w:r>
              <w:t>PATH</w:t>
            </w:r>
            <w:r w:rsidR="00766B3F">
              <w:t xml:space="preserve"> </w:t>
            </w:r>
            <w:r w:rsidR="00B0113C">
              <w:t>AOT (</w:t>
            </w:r>
            <w:r w:rsidR="00766B3F">
              <w:t>Azure</w:t>
            </w:r>
            <w:r w:rsidR="00B0113C">
              <w:t xml:space="preserve">) </w:t>
            </w:r>
            <w:r w:rsidR="00DB75B6">
              <w:t>(Public Exposure)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1B2F8" w14:textId="72AA18A7" w:rsidR="00D90661" w:rsidRPr="007C44B8" w:rsidRDefault="00D90661" w:rsidP="00F040FC">
            <w:pPr>
              <w:jc w:val="left"/>
              <w:rPr>
                <w:rFonts w:ascii="Consolas" w:hAnsi="Consolas"/>
              </w:rPr>
            </w:pPr>
            <w:r w:rsidRPr="007C44B8">
              <w:rPr>
                <w:rFonts w:ascii="Consolas" w:hAnsi="Consolas"/>
              </w:rPr>
              <w:t xml:space="preserve"> </w:t>
            </w:r>
            <w:hyperlink r:id="rId36" w:history="1">
              <w:r w:rsidR="00F040FC" w:rsidRPr="007C44B8">
                <w:rPr>
                  <w:rStyle w:val="Hyperlink"/>
                  <w:rFonts w:ascii="Consolas" w:hAnsi="Consolas"/>
                </w:rPr>
                <w:t>https://apim-aot-azure-dev.azure-api.net/api/oh-module/searchassetspath/{assetname}</w:t>
              </w:r>
            </w:hyperlink>
            <w:r w:rsidR="00F040FC" w:rsidRPr="007C44B8">
              <w:rPr>
                <w:rFonts w:ascii="Consolas" w:hAnsi="Consolas"/>
              </w:rPr>
              <w:t xml:space="preserve"> </w:t>
            </w:r>
          </w:p>
        </w:tc>
      </w:tr>
      <w:bookmarkEnd w:id="54"/>
      <w:tr w:rsidR="00D90661" w14:paraId="1881DF93" w14:textId="77777777" w:rsidTr="00F040FC">
        <w:trPr>
          <w:trHeight w:val="13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F499D86" w14:textId="77777777" w:rsidR="00D90661" w:rsidRDefault="00D90661" w:rsidP="00F040FC">
            <w:pPr>
              <w:jc w:val="left"/>
            </w:pPr>
            <w:r>
              <w:t>METHOD</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D0767" w14:textId="77777777" w:rsidR="00D90661" w:rsidRPr="007C44B8" w:rsidRDefault="00D90661" w:rsidP="00F040FC">
            <w:pPr>
              <w:jc w:val="left"/>
              <w:rPr>
                <w:rFonts w:ascii="Consolas" w:hAnsi="Consolas"/>
              </w:rPr>
            </w:pPr>
            <w:r w:rsidRPr="007C44B8">
              <w:rPr>
                <w:rFonts w:ascii="Consolas" w:hAnsi="Consolas"/>
              </w:rPr>
              <w:t xml:space="preserve"> POST</w:t>
            </w:r>
          </w:p>
        </w:tc>
      </w:tr>
      <w:tr w:rsidR="00D90661" w14:paraId="3AF33F82" w14:textId="77777777" w:rsidTr="00F040FC">
        <w:trPr>
          <w:trHeight w:val="24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96AC61F" w14:textId="77777777" w:rsidR="00D90661" w:rsidRDefault="00D90661" w:rsidP="00F040FC">
            <w:pPr>
              <w:jc w:val="left"/>
            </w:pPr>
            <w:r>
              <w:t>CONTENT TYPE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F6430" w14:textId="77777777" w:rsidR="00D90661" w:rsidRPr="007C44B8" w:rsidRDefault="00D90661" w:rsidP="00F040FC">
            <w:pPr>
              <w:jc w:val="left"/>
              <w:rPr>
                <w:rFonts w:ascii="Consolas" w:hAnsi="Consolas"/>
              </w:rPr>
            </w:pPr>
            <w:r w:rsidRPr="007C44B8">
              <w:rPr>
                <w:rFonts w:ascii="Consolas" w:hAnsi="Consolas"/>
              </w:rPr>
              <w:t>application / json</w:t>
            </w:r>
          </w:p>
        </w:tc>
      </w:tr>
    </w:tbl>
    <w:p w14:paraId="346BF595" w14:textId="77777777" w:rsidR="00680018" w:rsidRDefault="00680018" w:rsidP="00274216">
      <w:pPr>
        <w:spacing w:after="0"/>
      </w:pPr>
    </w:p>
    <w:p w14:paraId="28CF85F8" w14:textId="77777777" w:rsidR="00592E07" w:rsidRDefault="00592E07" w:rsidP="00D90661">
      <w:pPr>
        <w:rPr>
          <w:b/>
          <w:bCs/>
          <w:sz w:val="24"/>
          <w:szCs w:val="28"/>
        </w:rPr>
      </w:pPr>
    </w:p>
    <w:p w14:paraId="08196524" w14:textId="76D01C03" w:rsidR="00D90661" w:rsidRDefault="00D90661" w:rsidP="009D56DB">
      <w:pPr>
        <w:pStyle w:val="Heading3"/>
      </w:pPr>
      <w:bookmarkStart w:id="55" w:name="OLE_LINK14"/>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64"/>
        <w:gridCol w:w="7042"/>
      </w:tblGrid>
      <w:tr w:rsidR="00D90661" w:rsidRPr="00F040FC" w14:paraId="53828C1D"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149C38F" w14:textId="77777777" w:rsidR="00D90661" w:rsidRPr="00F040FC" w:rsidRDefault="00D90661">
            <w:pPr>
              <w:rPr>
                <w:b/>
                <w:bCs/>
              </w:rPr>
            </w:pPr>
            <w:r w:rsidRPr="00F040FC">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5E0289B" w14:textId="77777777" w:rsidR="00D90661" w:rsidRPr="00F040FC" w:rsidRDefault="00D90661">
            <w:pPr>
              <w:rPr>
                <w:b/>
                <w:bCs/>
              </w:rPr>
            </w:pPr>
            <w:r w:rsidRPr="00F040FC">
              <w:rPr>
                <w:b/>
                <w:bCs/>
              </w:rPr>
              <w:t>Response</w:t>
            </w:r>
          </w:p>
        </w:tc>
      </w:tr>
      <w:tr w:rsidR="00D90661" w:rsidRPr="00F040FC" w14:paraId="367DC69C"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60B27" w14:textId="77777777" w:rsidR="00D90661" w:rsidRPr="007C44B8" w:rsidRDefault="00D90661" w:rsidP="00236E1A">
            <w:pPr>
              <w:spacing w:after="0"/>
              <w:rPr>
                <w:rFonts w:ascii="Consolas" w:hAnsi="Consolas"/>
              </w:rPr>
            </w:pPr>
            <w:r w:rsidRPr="007C44B8">
              <w:rPr>
                <w:rFonts w:ascii="Consolas" w:hAnsi="Consolas"/>
              </w:rPr>
              <w:t>{</w:t>
            </w:r>
          </w:p>
          <w:p w14:paraId="6426B01B" w14:textId="77777777" w:rsidR="00D90661" w:rsidRPr="007C44B8" w:rsidRDefault="00D90661" w:rsidP="00236E1A">
            <w:pPr>
              <w:shd w:val="clear" w:color="auto" w:fill="FFFFFE"/>
              <w:spacing w:after="0" w:line="255" w:lineRule="atLeast"/>
              <w:rPr>
                <w:rFonts w:ascii="Consolas" w:eastAsia="Times New Roman" w:hAnsi="Consolas"/>
                <w:color w:val="000000"/>
                <w:sz w:val="21"/>
                <w:szCs w:val="21"/>
                <w:lang w:eastAsia="en-IN"/>
              </w:rPr>
            </w:pPr>
            <w:r w:rsidRPr="007C44B8">
              <w:rPr>
                <w:rFonts w:ascii="Consolas" w:hAnsi="Consolas"/>
              </w:rPr>
              <w:t xml:space="preserve">     "Filter": [""]</w:t>
            </w:r>
          </w:p>
          <w:p w14:paraId="3B3EECF3" w14:textId="77777777" w:rsidR="00D90661" w:rsidRPr="007C44B8" w:rsidRDefault="00D90661" w:rsidP="00236E1A">
            <w:pPr>
              <w:spacing w:after="0"/>
              <w:rPr>
                <w:rFonts w:ascii="Consolas" w:hAnsi="Consolas"/>
              </w:rPr>
            </w:pPr>
            <w:r w:rsidRPr="007C44B8">
              <w:rPr>
                <w:rFonts w:ascii="Consolas" w:hAnsi="Consolas"/>
              </w:rPr>
              <w:t>}</w:t>
            </w:r>
          </w:p>
          <w:p w14:paraId="78150AC1" w14:textId="77777777" w:rsidR="00D90661" w:rsidRPr="007C44B8" w:rsidRDefault="00D90661" w:rsidP="00236E1A">
            <w:pPr>
              <w:spacing w:after="0"/>
              <w:rPr>
                <w:rFonts w:ascii="Consolas" w:hAnsi="Consola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A7E34"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w:t>
            </w:r>
          </w:p>
          <w:p w14:paraId="76D886E6"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"Assets": [</w:t>
            </w:r>
          </w:p>
          <w:p w14:paraId="6BBC28FA"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w:t>
            </w:r>
          </w:p>
          <w:p w14:paraId="2C7CEFBD"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"AssetName": "",</w:t>
            </w:r>
          </w:p>
          <w:p w14:paraId="5005F54F"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"AssetExternalId": "",</w:t>
            </w:r>
          </w:p>
          <w:p w14:paraId="0FA0B4C3"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"AssetType": "",</w:t>
            </w:r>
          </w:p>
          <w:p w14:paraId="2343673F"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"AssetPath": ""</w:t>
            </w:r>
          </w:p>
          <w:p w14:paraId="6BDC9D86"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w:t>
            </w:r>
          </w:p>
          <w:p w14:paraId="0D37F34F" w14:textId="5068F88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w:t>
            </w:r>
          </w:p>
        </w:tc>
      </w:tr>
      <w:bookmarkEnd w:id="55"/>
    </w:tbl>
    <w:p w14:paraId="54353554" w14:textId="77777777" w:rsidR="00680018" w:rsidRDefault="00680018" w:rsidP="00274216">
      <w:pPr>
        <w:spacing w:after="0"/>
      </w:pPr>
    </w:p>
    <w:p w14:paraId="18FCA8C1" w14:textId="5BC540F9" w:rsidR="00D90661" w:rsidRDefault="009D56DB" w:rsidP="009D56DB">
      <w:pPr>
        <w:pStyle w:val="Heading3"/>
      </w:pPr>
      <w:r>
        <w:t>Result</w:t>
      </w:r>
    </w:p>
    <w:tbl>
      <w:tblPr>
        <w:tblW w:w="10206" w:type="dxa"/>
        <w:tblLayout w:type="fixed"/>
        <w:tblLook w:val="04A0" w:firstRow="1" w:lastRow="0" w:firstColumn="1" w:lastColumn="0" w:noHBand="0" w:noVBand="1"/>
      </w:tblPr>
      <w:tblGrid>
        <w:gridCol w:w="1720"/>
        <w:gridCol w:w="8486"/>
      </w:tblGrid>
      <w:tr w:rsidR="00D90661" w14:paraId="383B5F22"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143341" w14:textId="77777777" w:rsidR="00D90661" w:rsidRDefault="00D90661">
            <w:pPr>
              <w:spacing w:after="0" w:line="240" w:lineRule="auto"/>
              <w:rPr>
                <w:b/>
                <w:bCs/>
              </w:rPr>
            </w:pPr>
            <w:r>
              <w:rPr>
                <w:b/>
                <w:bCs/>
              </w:rPr>
              <w:t>HTTP Code</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8FEF64B" w14:textId="77777777" w:rsidR="00D90661" w:rsidRDefault="00D90661">
            <w:pPr>
              <w:spacing w:after="0" w:line="240" w:lineRule="auto"/>
              <w:rPr>
                <w:b/>
                <w:bCs/>
              </w:rPr>
            </w:pPr>
            <w:r>
              <w:rPr>
                <w:b/>
                <w:bCs/>
              </w:rPr>
              <w:t>Result Description</w:t>
            </w:r>
          </w:p>
        </w:tc>
      </w:tr>
      <w:tr w:rsidR="00D90661" w14:paraId="2599E99F"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BD648E" w14:textId="77777777" w:rsidR="00D90661" w:rsidRDefault="00D90661">
            <w:pPr>
              <w:spacing w:after="0" w:line="240" w:lineRule="auto"/>
            </w:pPr>
            <w:r>
              <w:t>200</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C7872E" w14:textId="77777777" w:rsidR="00D90661" w:rsidRDefault="00D90661">
            <w:pPr>
              <w:spacing w:after="0" w:line="240" w:lineRule="auto"/>
            </w:pPr>
            <w:r>
              <w:t xml:space="preserve">The result is a list of all searched assets whose names consist of the searched asset name </w:t>
            </w:r>
          </w:p>
        </w:tc>
      </w:tr>
    </w:tbl>
    <w:p w14:paraId="5E7FDDCC" w14:textId="77777777" w:rsidR="009D56DB" w:rsidRDefault="009D56DB"/>
    <w:p w14:paraId="69BC850C" w14:textId="723CD9D4" w:rsidR="009D56DB" w:rsidRDefault="009D56DB" w:rsidP="009D56D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0"/>
        <w:gridCol w:w="1559"/>
        <w:gridCol w:w="6927"/>
      </w:tblGrid>
      <w:tr w:rsidR="00D90661" w14:paraId="6CF2CC1A" w14:textId="77777777" w:rsidTr="00D7038C">
        <w:tc>
          <w:tcPr>
            <w:tcW w:w="1720" w:type="dxa"/>
            <w:shd w:val="clear" w:color="auto" w:fill="D9D9D9" w:themeFill="background1" w:themeFillShade="D9"/>
            <w:vAlign w:val="center"/>
            <w:hideMark/>
          </w:tcPr>
          <w:p w14:paraId="64B7D407" w14:textId="77777777" w:rsidR="00D90661" w:rsidRDefault="00D90661">
            <w:pPr>
              <w:spacing w:after="0" w:line="240" w:lineRule="auto"/>
            </w:pPr>
            <w:r>
              <w:t>HTTP Code</w:t>
            </w:r>
          </w:p>
        </w:tc>
        <w:tc>
          <w:tcPr>
            <w:tcW w:w="1559" w:type="dxa"/>
            <w:shd w:val="clear" w:color="auto" w:fill="D9D9D9" w:themeFill="background1" w:themeFillShade="D9"/>
            <w:vAlign w:val="center"/>
            <w:hideMark/>
          </w:tcPr>
          <w:p w14:paraId="7B4DF7F1" w14:textId="77777777" w:rsidR="00D90661" w:rsidRDefault="00D90661">
            <w:pPr>
              <w:spacing w:after="0" w:line="240" w:lineRule="auto"/>
            </w:pPr>
            <w:r>
              <w:t>Error Code</w:t>
            </w:r>
          </w:p>
        </w:tc>
        <w:tc>
          <w:tcPr>
            <w:tcW w:w="6927" w:type="dxa"/>
            <w:shd w:val="clear" w:color="auto" w:fill="D9D9D9" w:themeFill="background1" w:themeFillShade="D9"/>
            <w:vAlign w:val="center"/>
            <w:hideMark/>
          </w:tcPr>
          <w:p w14:paraId="792DCBDD" w14:textId="77777777" w:rsidR="00D90661" w:rsidRDefault="00D90661">
            <w:pPr>
              <w:spacing w:after="0" w:line="240" w:lineRule="auto"/>
            </w:pPr>
            <w:r>
              <w:t>Error Description</w:t>
            </w:r>
          </w:p>
        </w:tc>
      </w:tr>
      <w:tr w:rsidR="00D90661" w14:paraId="5FA7F962" w14:textId="77777777" w:rsidTr="00D7038C">
        <w:tc>
          <w:tcPr>
            <w:tcW w:w="1720" w:type="dxa"/>
            <w:vAlign w:val="center"/>
            <w:hideMark/>
          </w:tcPr>
          <w:p w14:paraId="398CF429" w14:textId="77777777" w:rsidR="00D90661" w:rsidRDefault="00D90661">
            <w:pPr>
              <w:spacing w:after="0" w:line="240" w:lineRule="auto"/>
            </w:pPr>
            <w:r>
              <w:t>500</w:t>
            </w:r>
          </w:p>
        </w:tc>
        <w:tc>
          <w:tcPr>
            <w:tcW w:w="1559" w:type="dxa"/>
            <w:vAlign w:val="center"/>
            <w:hideMark/>
          </w:tcPr>
          <w:p w14:paraId="6F7FA654" w14:textId="77777777" w:rsidR="00D90661" w:rsidRDefault="00D90661">
            <w:pPr>
              <w:spacing w:after="0" w:line="240" w:lineRule="auto"/>
            </w:pPr>
            <w:r>
              <w:t>500</w:t>
            </w:r>
          </w:p>
        </w:tc>
        <w:tc>
          <w:tcPr>
            <w:tcW w:w="6927" w:type="dxa"/>
            <w:vAlign w:val="center"/>
            <w:hideMark/>
          </w:tcPr>
          <w:p w14:paraId="0F1CD1C4" w14:textId="77777777" w:rsidR="00D90661" w:rsidRDefault="00D90661">
            <w:pPr>
              <w:spacing w:after="0" w:line="240" w:lineRule="auto"/>
            </w:pPr>
            <w:r>
              <w:t>Generic Error</w:t>
            </w:r>
          </w:p>
        </w:tc>
      </w:tr>
      <w:tr w:rsidR="00D90661" w14:paraId="005D7CF4" w14:textId="77777777" w:rsidTr="00D7038C">
        <w:tc>
          <w:tcPr>
            <w:tcW w:w="1720" w:type="dxa"/>
            <w:vAlign w:val="center"/>
            <w:hideMark/>
          </w:tcPr>
          <w:p w14:paraId="4A1712BF" w14:textId="77777777" w:rsidR="00D90661" w:rsidRDefault="00D90661">
            <w:pPr>
              <w:spacing w:after="0" w:line="240" w:lineRule="auto"/>
            </w:pPr>
            <w:r>
              <w:t>400</w:t>
            </w:r>
          </w:p>
        </w:tc>
        <w:tc>
          <w:tcPr>
            <w:tcW w:w="1559" w:type="dxa"/>
            <w:vAlign w:val="center"/>
            <w:hideMark/>
          </w:tcPr>
          <w:p w14:paraId="723703AC" w14:textId="77777777" w:rsidR="00D90661" w:rsidRDefault="00D90661">
            <w:pPr>
              <w:spacing w:after="0" w:line="240" w:lineRule="auto"/>
            </w:pPr>
            <w:r>
              <w:t>401</w:t>
            </w:r>
          </w:p>
        </w:tc>
        <w:tc>
          <w:tcPr>
            <w:tcW w:w="6927" w:type="dxa"/>
            <w:vAlign w:val="center"/>
            <w:hideMark/>
          </w:tcPr>
          <w:p w14:paraId="405462C2" w14:textId="2F9B6CD0" w:rsidR="00D90661" w:rsidRDefault="00D90661" w:rsidP="007D0EEB">
            <w:pPr>
              <w:spacing w:line="256" w:lineRule="auto"/>
              <w:ind w:left="360"/>
            </w:pPr>
            <w:r>
              <w:t>Unauthorized User</w:t>
            </w:r>
            <w:r w:rsidR="007D0EEB">
              <w:t xml:space="preserve"> or </w:t>
            </w:r>
            <w:r>
              <w:t>Header Token missing</w:t>
            </w:r>
          </w:p>
        </w:tc>
      </w:tr>
      <w:tr w:rsidR="00D90661" w14:paraId="198389B3" w14:textId="77777777" w:rsidTr="00D7038C">
        <w:tc>
          <w:tcPr>
            <w:tcW w:w="1720" w:type="dxa"/>
            <w:vAlign w:val="center"/>
            <w:hideMark/>
          </w:tcPr>
          <w:p w14:paraId="1D8F5344" w14:textId="77777777" w:rsidR="00D90661" w:rsidRDefault="00D90661">
            <w:pPr>
              <w:spacing w:after="0" w:line="240" w:lineRule="auto"/>
            </w:pPr>
            <w:r>
              <w:t>400</w:t>
            </w:r>
          </w:p>
        </w:tc>
        <w:tc>
          <w:tcPr>
            <w:tcW w:w="1559" w:type="dxa"/>
            <w:vAlign w:val="center"/>
            <w:hideMark/>
          </w:tcPr>
          <w:p w14:paraId="1E7A1B24" w14:textId="77777777" w:rsidR="00D90661" w:rsidRDefault="00D90661">
            <w:pPr>
              <w:spacing w:after="0" w:line="240" w:lineRule="auto"/>
            </w:pPr>
            <w:r>
              <w:t>400</w:t>
            </w:r>
          </w:p>
        </w:tc>
        <w:tc>
          <w:tcPr>
            <w:tcW w:w="6927" w:type="dxa"/>
            <w:vAlign w:val="center"/>
            <w:hideMark/>
          </w:tcPr>
          <w:p w14:paraId="5DF84BDF" w14:textId="5199D266" w:rsidR="00D90661" w:rsidRDefault="00D90661" w:rsidP="007D0EEB">
            <w:pPr>
              <w:spacing w:line="256" w:lineRule="auto"/>
              <w:ind w:left="360"/>
            </w:pPr>
            <w:r>
              <w:t>Bad request</w:t>
            </w:r>
            <w:r w:rsidR="007D0EEB">
              <w:t xml:space="preserve"> - </w:t>
            </w:r>
            <w:r>
              <w:t>Error while searching Assets in Asset Hierarchy</w:t>
            </w:r>
          </w:p>
        </w:tc>
      </w:tr>
    </w:tbl>
    <w:p w14:paraId="296E8D8D" w14:textId="77777777" w:rsidR="00D90661" w:rsidRDefault="00D90661" w:rsidP="00274216">
      <w:pPr>
        <w:spacing w:after="0"/>
      </w:pPr>
    </w:p>
    <w:p w14:paraId="43080A28" w14:textId="1DCCB79E" w:rsidR="00274216" w:rsidRPr="0008756A" w:rsidRDefault="00274216" w:rsidP="00274216">
      <w:pPr>
        <w:spacing w:after="0"/>
        <w:rPr>
          <w:sz w:val="2"/>
          <w:szCs w:val="2"/>
        </w:rPr>
      </w:pPr>
    </w:p>
    <w:p w14:paraId="1D134087"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sectPr w:rsidR="00274216" w:rsidSect="00182627">
          <w:type w:val="continuous"/>
          <w:pgSz w:w="24480" w:h="17280" w:orient="landscape" w:code="5"/>
          <w:pgMar w:top="1440" w:right="1440" w:bottom="1440" w:left="1440" w:header="720" w:footer="720" w:gutter="0"/>
          <w:cols w:num="2" w:space="720"/>
          <w:docGrid w:linePitch="360"/>
        </w:sectPr>
      </w:pPr>
    </w:p>
    <w:p w14:paraId="069F4B4C"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pPr>
    </w:p>
    <w:bookmarkEnd w:id="52"/>
    <w:bookmarkEnd w:id="53"/>
    <w:p w14:paraId="2818445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1521B5B2" w14:textId="77777777" w:rsidR="00274216" w:rsidRDefault="00274216" w:rsidP="00DA3639">
      <w:pPr>
        <w:pStyle w:val="Heading2"/>
      </w:pPr>
      <w:bookmarkStart w:id="56" w:name="_Toc117670579"/>
      <w:bookmarkStart w:id="57" w:name="_Toc125467912"/>
      <w:bookmarkStart w:id="58" w:name="_Toc217409156"/>
      <w:r w:rsidRPr="0387F8AB">
        <w:lastRenderedPageBreak/>
        <w:t>POST-</w:t>
      </w:r>
      <w:bookmarkEnd w:id="56"/>
      <w:bookmarkEnd w:id="57"/>
      <w:r>
        <w:t xml:space="preserve"> </w:t>
      </w:r>
      <w:r w:rsidRPr="00DE3598">
        <w:t>GetAssetRagInsightPriority</w:t>
      </w:r>
      <w:bookmarkEnd w:id="58"/>
    </w:p>
    <w:p w14:paraId="4944227D" w14:textId="77777777" w:rsidR="00274216" w:rsidRDefault="00274216" w:rsidP="00274216">
      <w:pPr>
        <w:sectPr w:rsidR="00274216" w:rsidSect="00182627">
          <w:pgSz w:w="24480" w:h="17280" w:orient="landscape" w:code="5"/>
          <w:pgMar w:top="1440" w:right="1440" w:bottom="1440" w:left="1440" w:header="720" w:footer="720" w:gutter="0"/>
          <w:cols w:space="720"/>
          <w:docGrid w:linePitch="360"/>
        </w:sectPr>
      </w:pPr>
    </w:p>
    <w:p w14:paraId="55EBF16C" w14:textId="574510CA" w:rsidR="00274216" w:rsidRDefault="00274216" w:rsidP="00274216">
      <w:pPr>
        <w:spacing w:before="360"/>
      </w:pPr>
      <w:r w:rsidRPr="00906546">
        <w:t>GetAssetRagInsightPriority API provide</w:t>
      </w:r>
      <w:r w:rsidR="000E249A">
        <w:t>s</w:t>
      </w:r>
      <w:r>
        <w:t xml:space="preserve"> the</w:t>
      </w:r>
      <w:r w:rsidRPr="00906546">
        <w:t xml:space="preserve"> color of </w:t>
      </w:r>
      <w:r>
        <w:t xml:space="preserve">the </w:t>
      </w:r>
      <w:r w:rsidRPr="00906546">
        <w:t xml:space="preserve">dot </w:t>
      </w:r>
      <w:r>
        <w:t>that</w:t>
      </w:r>
      <w:r w:rsidRPr="00906546">
        <w:t xml:space="preserve"> </w:t>
      </w:r>
      <w:r w:rsidR="000E249A">
        <w:t>is</w:t>
      </w:r>
      <w:r w:rsidRPr="00906546">
        <w:t xml:space="preserve"> display</w:t>
      </w:r>
      <w:r>
        <w:t>ed</w:t>
      </w:r>
      <w:r w:rsidRPr="00906546">
        <w:t xml:space="preserve"> on</w:t>
      </w:r>
      <w:r>
        <w:t xml:space="preserve"> the</w:t>
      </w:r>
      <w:r w:rsidRPr="00906546">
        <w:t xml:space="preserve"> OH UI. Internally</w:t>
      </w:r>
      <w:r>
        <w:t>,</w:t>
      </w:r>
      <w:r w:rsidRPr="00906546">
        <w:t xml:space="preserve"> this API integrate</w:t>
      </w:r>
      <w:r w:rsidR="00712DFF">
        <w:t>s</w:t>
      </w:r>
      <w:r w:rsidRPr="00906546">
        <w:t xml:space="preserve"> RAG Status API and Insights list API.</w:t>
      </w:r>
      <w:r>
        <w:t xml:space="preserve"> The color of the dot is assigned as per the conditions mentioned in the table on the side. </w:t>
      </w:r>
    </w:p>
    <w:p w14:paraId="0E15231F" w14:textId="0BF02D57" w:rsidR="002E16DE" w:rsidRDefault="00274216">
      <w:r>
        <w:t xml:space="preserve">For any other scenario or condition, the API returns </w:t>
      </w:r>
      <w:r w:rsidR="00F32CE2">
        <w:t>'</w:t>
      </w:r>
      <w:r>
        <w:t>NA</w:t>
      </w:r>
      <w:r w:rsidR="00F32CE2">
        <w:t>'</w:t>
      </w:r>
      <w:r>
        <w:t xml:space="preserve"> for that particular asset.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3"/>
        <w:gridCol w:w="7229"/>
      </w:tblGrid>
      <w:tr w:rsidR="00274216" w14:paraId="7B6DC7A5" w14:textId="77777777" w:rsidTr="00632B5D">
        <w:tc>
          <w:tcPr>
            <w:tcW w:w="1413" w:type="dxa"/>
            <w:shd w:val="clear" w:color="auto" w:fill="E7E6E6" w:themeFill="background2"/>
          </w:tcPr>
          <w:p w14:paraId="3A6FA4F4" w14:textId="77777777" w:rsidR="00274216" w:rsidRDefault="00274216" w:rsidP="00632B5D">
            <w:pPr>
              <w:spacing w:before="40" w:after="40"/>
            </w:pPr>
            <w:r>
              <w:br w:type="column"/>
              <w:t>Red</w:t>
            </w:r>
          </w:p>
        </w:tc>
        <w:tc>
          <w:tcPr>
            <w:tcW w:w="7229" w:type="dxa"/>
          </w:tcPr>
          <w:p w14:paraId="6817FDBA" w14:textId="77777777" w:rsidR="00274216" w:rsidRDefault="00274216" w:rsidP="00632B5D">
            <w:pPr>
              <w:spacing w:before="40" w:after="40"/>
            </w:pPr>
            <w:r w:rsidRPr="00897B76">
              <w:t>RAG Status is Red or Insight Priority is High</w:t>
            </w:r>
          </w:p>
        </w:tc>
      </w:tr>
      <w:tr w:rsidR="00274216" w14:paraId="15E9044D" w14:textId="77777777" w:rsidTr="00632B5D">
        <w:tc>
          <w:tcPr>
            <w:tcW w:w="1413" w:type="dxa"/>
            <w:shd w:val="clear" w:color="auto" w:fill="E7E6E6" w:themeFill="background2"/>
          </w:tcPr>
          <w:p w14:paraId="3D91078B" w14:textId="77777777" w:rsidR="00274216" w:rsidRDefault="00274216" w:rsidP="00632B5D">
            <w:pPr>
              <w:spacing w:before="40" w:after="40"/>
            </w:pPr>
            <w:r>
              <w:t>Amber</w:t>
            </w:r>
          </w:p>
        </w:tc>
        <w:tc>
          <w:tcPr>
            <w:tcW w:w="7229" w:type="dxa"/>
          </w:tcPr>
          <w:p w14:paraId="7FDB2A0C" w14:textId="77777777" w:rsidR="00274216" w:rsidRDefault="00274216" w:rsidP="00632B5D">
            <w:pPr>
              <w:spacing w:before="40" w:after="40"/>
            </w:pPr>
            <w:r w:rsidRPr="00897B76">
              <w:t>RAG Status is Amber or Insight Priority is Medium</w:t>
            </w:r>
          </w:p>
        </w:tc>
      </w:tr>
      <w:tr w:rsidR="00274216" w14:paraId="5CFA811D" w14:textId="77777777" w:rsidTr="00632B5D">
        <w:tc>
          <w:tcPr>
            <w:tcW w:w="1413" w:type="dxa"/>
            <w:shd w:val="clear" w:color="auto" w:fill="E7E6E6" w:themeFill="background2"/>
          </w:tcPr>
          <w:p w14:paraId="2756ADDB" w14:textId="77777777" w:rsidR="00274216" w:rsidRDefault="00274216" w:rsidP="00632B5D">
            <w:pPr>
              <w:spacing w:before="40" w:after="40"/>
            </w:pPr>
            <w:r>
              <w:t>Green</w:t>
            </w:r>
          </w:p>
        </w:tc>
        <w:tc>
          <w:tcPr>
            <w:tcW w:w="7229" w:type="dxa"/>
          </w:tcPr>
          <w:p w14:paraId="3080EC6B" w14:textId="184491FD" w:rsidR="00274216" w:rsidRDefault="00274216" w:rsidP="00632B5D">
            <w:pPr>
              <w:spacing w:before="40" w:after="40"/>
            </w:pPr>
            <w:r w:rsidRPr="00906546">
              <w:t>RAG Status is Green or Insight Priority is Low</w:t>
            </w:r>
            <w:r>
              <w:t xml:space="preserve">. </w:t>
            </w:r>
          </w:p>
        </w:tc>
      </w:tr>
    </w:tbl>
    <w:p w14:paraId="03D94B5F" w14:textId="77777777" w:rsidR="009719EB" w:rsidRDefault="009719EB" w:rsidP="00274216">
      <w:pPr>
        <w:rPr>
          <w:b/>
          <w:bCs/>
          <w:sz w:val="24"/>
          <w:szCs w:val="28"/>
        </w:rPr>
      </w:pPr>
    </w:p>
    <w:p w14:paraId="3452C510" w14:textId="05874634" w:rsidR="00274216" w:rsidRPr="00843A99" w:rsidRDefault="00274216" w:rsidP="009D56DB">
      <w:pPr>
        <w:pStyle w:val="Heading3"/>
      </w:pPr>
      <w:r w:rsidRPr="00843A99">
        <w:t>API Precondition</w:t>
      </w:r>
      <w:r w:rsidR="009D56DB">
        <w:t>s</w:t>
      </w:r>
    </w:p>
    <w:p w14:paraId="665ECC87" w14:textId="77777777" w:rsidR="00274216" w:rsidRDefault="00274216" w:rsidP="00274216">
      <w:r w:rsidRPr="0387F8AB">
        <w:t xml:space="preserve">To fetch the response from the APIs, the following entities </w:t>
      </w:r>
      <w:r>
        <w:t xml:space="preserve">must </w:t>
      </w:r>
      <w:r w:rsidRPr="0387F8AB">
        <w:t xml:space="preserve">exist. </w:t>
      </w:r>
    </w:p>
    <w:p w14:paraId="1E6008A3" w14:textId="77777777" w:rsidR="00656A9C" w:rsidRDefault="00274216" w:rsidP="00194CE4">
      <w:pPr>
        <w:numPr>
          <w:ilvl w:val="0"/>
          <w:numId w:val="3"/>
        </w:numPr>
      </w:pPr>
      <w:r w:rsidRPr="0387F8AB">
        <w:t>Authorization token</w:t>
      </w:r>
    </w:p>
    <w:p w14:paraId="51691AA1" w14:textId="646BF68B" w:rsidR="00712DFF" w:rsidRDefault="00656A9C" w:rsidP="00194CE4">
      <w:pPr>
        <w:numPr>
          <w:ilvl w:val="0"/>
          <w:numId w:val="3"/>
        </w:numPr>
        <w:spacing w:line="256" w:lineRule="auto"/>
      </w:pPr>
      <w:r>
        <w:t>Asset_ExternalIds</w:t>
      </w:r>
    </w:p>
    <w:p w14:paraId="44F17B05" w14:textId="0C7A9B83" w:rsidR="00712DFF" w:rsidRDefault="009D56DB"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018BC6E8" w14:textId="77777777" w:rsidTr="009D56DB">
        <w:trPr>
          <w:trHeight w:val="360"/>
        </w:trPr>
        <w:tc>
          <w:tcPr>
            <w:tcW w:w="2275" w:type="dxa"/>
            <w:shd w:val="clear" w:color="auto" w:fill="D9D9D9" w:themeFill="background1" w:themeFillShade="D9"/>
            <w:vAlign w:val="center"/>
          </w:tcPr>
          <w:p w14:paraId="5A935BB4"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6231F110"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30F9E980"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7E7FA28C"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5EFF8782" w14:textId="77777777" w:rsidTr="009D56DB">
        <w:trPr>
          <w:trHeight w:val="360"/>
        </w:trPr>
        <w:tc>
          <w:tcPr>
            <w:tcW w:w="2275" w:type="dxa"/>
            <w:vAlign w:val="center"/>
          </w:tcPr>
          <w:p w14:paraId="6A5A5113" w14:textId="77777777" w:rsidR="00274216" w:rsidRPr="00564B1B" w:rsidRDefault="00274216" w:rsidP="00632B5D">
            <w:pPr>
              <w:spacing w:after="0" w:line="240" w:lineRule="auto"/>
              <w:contextualSpacing/>
              <w:rPr>
                <w:sz w:val="18"/>
                <w:szCs w:val="20"/>
              </w:rPr>
            </w:pPr>
            <w:r w:rsidRPr="00564B1B">
              <w:rPr>
                <w:sz w:val="18"/>
                <w:szCs w:val="20"/>
              </w:rPr>
              <w:t>Authorization</w:t>
            </w:r>
          </w:p>
        </w:tc>
        <w:tc>
          <w:tcPr>
            <w:tcW w:w="5641" w:type="dxa"/>
            <w:vAlign w:val="center"/>
          </w:tcPr>
          <w:p w14:paraId="25E538D8" w14:textId="77777777" w:rsidR="00274216" w:rsidRPr="00564B1B" w:rsidRDefault="00274216" w:rsidP="00632B5D">
            <w:pPr>
              <w:spacing w:after="0" w:line="240" w:lineRule="auto"/>
              <w:contextualSpacing/>
              <w:rPr>
                <w:sz w:val="18"/>
                <w:szCs w:val="20"/>
              </w:rPr>
            </w:pPr>
            <w:r w:rsidRPr="00564B1B">
              <w:rPr>
                <w:sz w:val="18"/>
                <w:szCs w:val="20"/>
              </w:rPr>
              <w:t xml:space="preserve">Token acquired from Azure AD based on the user credentials for further API calls. </w:t>
            </w:r>
          </w:p>
        </w:tc>
        <w:tc>
          <w:tcPr>
            <w:tcW w:w="916" w:type="dxa"/>
            <w:vAlign w:val="center"/>
          </w:tcPr>
          <w:p w14:paraId="65C28DD5"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73C81CA3" w14:textId="77777777" w:rsidR="00274216" w:rsidRPr="00564B1B" w:rsidRDefault="00274216" w:rsidP="00632B5D">
            <w:pPr>
              <w:spacing w:after="0" w:line="240" w:lineRule="auto"/>
              <w:contextualSpacing/>
              <w:rPr>
                <w:sz w:val="18"/>
                <w:szCs w:val="20"/>
              </w:rPr>
            </w:pPr>
            <w:r w:rsidRPr="00564B1B">
              <w:rPr>
                <w:sz w:val="18"/>
                <w:szCs w:val="20"/>
              </w:rPr>
              <w:t>String</w:t>
            </w:r>
          </w:p>
        </w:tc>
      </w:tr>
      <w:tr w:rsidR="00274216" w14:paraId="5EE91A6C" w14:textId="77777777" w:rsidTr="009D56DB">
        <w:trPr>
          <w:trHeight w:val="360"/>
        </w:trPr>
        <w:tc>
          <w:tcPr>
            <w:tcW w:w="2275" w:type="dxa"/>
            <w:vAlign w:val="center"/>
          </w:tcPr>
          <w:p w14:paraId="0BFE6E75" w14:textId="77777777" w:rsidR="00274216" w:rsidRPr="00564B1B" w:rsidRDefault="00274216" w:rsidP="00632B5D">
            <w:pPr>
              <w:spacing w:after="0" w:line="240" w:lineRule="auto"/>
              <w:contextualSpacing/>
              <w:rPr>
                <w:sz w:val="18"/>
                <w:szCs w:val="20"/>
              </w:rPr>
            </w:pPr>
            <w:r w:rsidRPr="00564B1B">
              <w:rPr>
                <w:sz w:val="18"/>
                <w:szCs w:val="20"/>
              </w:rPr>
              <w:t>Content-Type</w:t>
            </w:r>
          </w:p>
        </w:tc>
        <w:tc>
          <w:tcPr>
            <w:tcW w:w="5641" w:type="dxa"/>
            <w:vAlign w:val="center"/>
          </w:tcPr>
          <w:p w14:paraId="3AE02505" w14:textId="77777777" w:rsidR="00274216" w:rsidRPr="00564B1B" w:rsidRDefault="00274216" w:rsidP="00632B5D">
            <w:pPr>
              <w:spacing w:after="0" w:line="240" w:lineRule="auto"/>
              <w:contextualSpacing/>
              <w:rPr>
                <w:sz w:val="18"/>
                <w:szCs w:val="20"/>
              </w:rPr>
            </w:pPr>
            <w:r w:rsidRPr="00564B1B">
              <w:rPr>
                <w:sz w:val="18"/>
                <w:szCs w:val="20"/>
              </w:rPr>
              <w:t>Type of content. E.g.- application/json</w:t>
            </w:r>
          </w:p>
        </w:tc>
        <w:tc>
          <w:tcPr>
            <w:tcW w:w="916" w:type="dxa"/>
            <w:vAlign w:val="center"/>
          </w:tcPr>
          <w:p w14:paraId="43F8F23B"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40718AD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5E721B7A" w14:textId="77777777" w:rsidR="009D56DB" w:rsidRDefault="009D56DB"/>
    <w:p w14:paraId="2158C806" w14:textId="6DFF2BAD" w:rsidR="009D56DB" w:rsidRDefault="009D56DB" w:rsidP="009D56D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6E5DE5CC" w14:textId="77777777" w:rsidTr="009D56DB">
        <w:trPr>
          <w:trHeight w:val="360"/>
        </w:trPr>
        <w:tc>
          <w:tcPr>
            <w:tcW w:w="2275" w:type="dxa"/>
            <w:shd w:val="clear" w:color="auto" w:fill="D9D9D9" w:themeFill="background1" w:themeFillShade="D9"/>
            <w:vAlign w:val="center"/>
          </w:tcPr>
          <w:p w14:paraId="62B4FF09"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54A8E04C"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6DB1B041"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54C395FD"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2E5D6372" w14:textId="77777777" w:rsidTr="009D56DB">
        <w:trPr>
          <w:trHeight w:val="255"/>
        </w:trPr>
        <w:tc>
          <w:tcPr>
            <w:tcW w:w="2275" w:type="dxa"/>
            <w:vAlign w:val="center"/>
          </w:tcPr>
          <w:p w14:paraId="2345A99D" w14:textId="77777777" w:rsidR="00274216" w:rsidRPr="00564B1B" w:rsidRDefault="00274216" w:rsidP="00632B5D">
            <w:pPr>
              <w:spacing w:after="0" w:line="240" w:lineRule="auto"/>
              <w:contextualSpacing/>
              <w:rPr>
                <w:sz w:val="18"/>
                <w:szCs w:val="20"/>
              </w:rPr>
            </w:pPr>
            <w:r w:rsidRPr="00564B1B">
              <w:rPr>
                <w:sz w:val="18"/>
                <w:szCs w:val="20"/>
              </w:rPr>
              <w:t>Asset_ExternalIds</w:t>
            </w:r>
          </w:p>
        </w:tc>
        <w:tc>
          <w:tcPr>
            <w:tcW w:w="5641" w:type="dxa"/>
            <w:vAlign w:val="center"/>
          </w:tcPr>
          <w:p w14:paraId="4288B218" w14:textId="77777777" w:rsidR="00274216" w:rsidRPr="00564B1B" w:rsidRDefault="00274216" w:rsidP="00632B5D">
            <w:pPr>
              <w:spacing w:after="0" w:line="240" w:lineRule="auto"/>
              <w:contextualSpacing/>
              <w:rPr>
                <w:sz w:val="18"/>
                <w:szCs w:val="20"/>
              </w:rPr>
            </w:pPr>
            <w:r w:rsidRPr="00564B1B">
              <w:rPr>
                <w:sz w:val="18"/>
                <w:szCs w:val="20"/>
              </w:rPr>
              <w:t xml:space="preserve">Provide asset external </w:t>
            </w:r>
            <w:r>
              <w:rPr>
                <w:sz w:val="18"/>
                <w:szCs w:val="20"/>
              </w:rPr>
              <w:t>ID</w:t>
            </w:r>
            <w:r w:rsidRPr="00564B1B">
              <w:rPr>
                <w:sz w:val="18"/>
                <w:szCs w:val="20"/>
              </w:rPr>
              <w:t>s of assets.</w:t>
            </w:r>
          </w:p>
        </w:tc>
        <w:tc>
          <w:tcPr>
            <w:tcW w:w="916" w:type="dxa"/>
            <w:vAlign w:val="center"/>
          </w:tcPr>
          <w:p w14:paraId="11251631"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56D1169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4FBCE128" w14:textId="77777777" w:rsidR="00274216" w:rsidRDefault="00274216" w:rsidP="00274216"/>
    <w:p w14:paraId="11D3A88B" w14:textId="0ACB1114"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05687AF9" w14:textId="77777777" w:rsidTr="009D56DB">
        <w:trPr>
          <w:trHeight w:val="450"/>
        </w:trPr>
        <w:tc>
          <w:tcPr>
            <w:tcW w:w="1998" w:type="dxa"/>
            <w:shd w:val="clear" w:color="auto" w:fill="D9D9D9" w:themeFill="background1" w:themeFillShade="D9"/>
            <w:vAlign w:val="center"/>
            <w:hideMark/>
          </w:tcPr>
          <w:p w14:paraId="6AA3E54E"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2CA0D1F4"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A357B5" w14:textId="77777777" w:rsidR="00656A9C" w:rsidRDefault="00656A9C">
            <w:pPr>
              <w:spacing w:after="0" w:line="240" w:lineRule="auto"/>
              <w:rPr>
                <w:sz w:val="18"/>
                <w:szCs w:val="20"/>
              </w:rPr>
            </w:pPr>
            <w:r>
              <w:rPr>
                <w:sz w:val="18"/>
                <w:szCs w:val="20"/>
              </w:rPr>
              <w:t>Type</w:t>
            </w:r>
          </w:p>
        </w:tc>
      </w:tr>
      <w:tr w:rsidR="00656A9C" w14:paraId="629F0E98" w14:textId="77777777" w:rsidTr="009D56DB">
        <w:trPr>
          <w:trHeight w:val="315"/>
        </w:trPr>
        <w:tc>
          <w:tcPr>
            <w:tcW w:w="1998" w:type="dxa"/>
            <w:vAlign w:val="center"/>
            <w:hideMark/>
          </w:tcPr>
          <w:p w14:paraId="1442491F" w14:textId="77777777" w:rsidR="00656A9C" w:rsidRDefault="00656A9C">
            <w:pPr>
              <w:spacing w:after="0" w:line="240" w:lineRule="auto"/>
              <w:rPr>
                <w:sz w:val="18"/>
                <w:szCs w:val="20"/>
              </w:rPr>
            </w:pPr>
            <w:r>
              <w:rPr>
                <w:sz w:val="18"/>
                <w:szCs w:val="20"/>
              </w:rPr>
              <w:t>Server</w:t>
            </w:r>
          </w:p>
        </w:tc>
        <w:tc>
          <w:tcPr>
            <w:tcW w:w="6700" w:type="dxa"/>
            <w:vAlign w:val="center"/>
            <w:hideMark/>
          </w:tcPr>
          <w:p w14:paraId="4DFBF99C" w14:textId="77777777" w:rsidR="00656A9C" w:rsidRDefault="00656A9C">
            <w:pPr>
              <w:spacing w:after="0" w:line="240" w:lineRule="auto"/>
              <w:rPr>
                <w:sz w:val="18"/>
                <w:szCs w:val="20"/>
              </w:rPr>
            </w:pPr>
            <w:r>
              <w:rPr>
                <w:sz w:val="18"/>
                <w:szCs w:val="20"/>
              </w:rPr>
              <w:t xml:space="preserve">Contains information about how the server handles </w:t>
            </w:r>
            <w:bookmarkStart w:id="59" w:name="_Int_xJXG5xNb"/>
            <w:r>
              <w:rPr>
                <w:sz w:val="18"/>
                <w:szCs w:val="20"/>
              </w:rPr>
              <w:t>request</w:t>
            </w:r>
            <w:bookmarkEnd w:id="59"/>
            <w:r>
              <w:rPr>
                <w:sz w:val="18"/>
                <w:szCs w:val="20"/>
              </w:rPr>
              <w:t>s [e.g., Werkzeug/2.1.2 Python/3.9.7]</w:t>
            </w:r>
          </w:p>
        </w:tc>
        <w:tc>
          <w:tcPr>
            <w:tcW w:w="1508" w:type="dxa"/>
            <w:vAlign w:val="center"/>
            <w:hideMark/>
          </w:tcPr>
          <w:p w14:paraId="56A3BD39" w14:textId="77777777" w:rsidR="00656A9C" w:rsidRDefault="00656A9C">
            <w:pPr>
              <w:spacing w:after="0" w:line="240" w:lineRule="auto"/>
              <w:rPr>
                <w:sz w:val="18"/>
                <w:szCs w:val="20"/>
              </w:rPr>
            </w:pPr>
            <w:r>
              <w:rPr>
                <w:sz w:val="18"/>
                <w:szCs w:val="20"/>
              </w:rPr>
              <w:t>String</w:t>
            </w:r>
          </w:p>
        </w:tc>
      </w:tr>
      <w:tr w:rsidR="00656A9C" w14:paraId="16ED792A" w14:textId="77777777" w:rsidTr="009D56DB">
        <w:trPr>
          <w:trHeight w:val="315"/>
        </w:trPr>
        <w:tc>
          <w:tcPr>
            <w:tcW w:w="1998" w:type="dxa"/>
            <w:vAlign w:val="center"/>
            <w:hideMark/>
          </w:tcPr>
          <w:p w14:paraId="0AFFC3B9" w14:textId="77777777" w:rsidR="00656A9C" w:rsidRDefault="00656A9C">
            <w:pPr>
              <w:spacing w:after="0" w:line="240" w:lineRule="auto"/>
              <w:rPr>
                <w:sz w:val="18"/>
                <w:szCs w:val="20"/>
              </w:rPr>
            </w:pPr>
            <w:r>
              <w:rPr>
                <w:sz w:val="18"/>
                <w:szCs w:val="20"/>
              </w:rPr>
              <w:t>Content-Type</w:t>
            </w:r>
          </w:p>
        </w:tc>
        <w:tc>
          <w:tcPr>
            <w:tcW w:w="6700" w:type="dxa"/>
            <w:vAlign w:val="center"/>
            <w:hideMark/>
          </w:tcPr>
          <w:p w14:paraId="11045645" w14:textId="77777777" w:rsidR="00656A9C" w:rsidRDefault="00656A9C">
            <w:pPr>
              <w:spacing w:after="0" w:line="240" w:lineRule="auto"/>
              <w:rPr>
                <w:sz w:val="18"/>
                <w:szCs w:val="20"/>
              </w:rPr>
            </w:pPr>
            <w:r>
              <w:rPr>
                <w:sz w:val="18"/>
                <w:szCs w:val="20"/>
              </w:rPr>
              <w:t>Type of the content</w:t>
            </w:r>
          </w:p>
        </w:tc>
        <w:tc>
          <w:tcPr>
            <w:tcW w:w="1508" w:type="dxa"/>
            <w:vAlign w:val="center"/>
            <w:hideMark/>
          </w:tcPr>
          <w:p w14:paraId="6E6E422C" w14:textId="77777777" w:rsidR="00656A9C" w:rsidRDefault="00656A9C">
            <w:pPr>
              <w:spacing w:after="0" w:line="240" w:lineRule="auto"/>
              <w:rPr>
                <w:sz w:val="18"/>
                <w:szCs w:val="20"/>
              </w:rPr>
            </w:pPr>
            <w:r>
              <w:rPr>
                <w:sz w:val="18"/>
                <w:szCs w:val="20"/>
              </w:rPr>
              <w:t>String</w:t>
            </w:r>
          </w:p>
        </w:tc>
      </w:tr>
      <w:tr w:rsidR="00656A9C" w14:paraId="298D4AD8" w14:textId="77777777" w:rsidTr="009D56DB">
        <w:trPr>
          <w:trHeight w:val="315"/>
        </w:trPr>
        <w:tc>
          <w:tcPr>
            <w:tcW w:w="1998" w:type="dxa"/>
            <w:vAlign w:val="center"/>
            <w:hideMark/>
          </w:tcPr>
          <w:p w14:paraId="2F4DF861" w14:textId="77777777" w:rsidR="00656A9C" w:rsidRDefault="00656A9C">
            <w:pPr>
              <w:spacing w:after="0" w:line="240" w:lineRule="auto"/>
              <w:rPr>
                <w:sz w:val="18"/>
                <w:szCs w:val="20"/>
              </w:rPr>
            </w:pPr>
            <w:r>
              <w:rPr>
                <w:sz w:val="18"/>
                <w:szCs w:val="20"/>
              </w:rPr>
              <w:t>Date</w:t>
            </w:r>
          </w:p>
        </w:tc>
        <w:tc>
          <w:tcPr>
            <w:tcW w:w="6700" w:type="dxa"/>
            <w:vAlign w:val="center"/>
            <w:hideMark/>
          </w:tcPr>
          <w:p w14:paraId="5D3E7CF3" w14:textId="77777777" w:rsidR="00656A9C" w:rsidRDefault="00656A9C">
            <w:pPr>
              <w:spacing w:after="0" w:line="240" w:lineRule="auto"/>
              <w:rPr>
                <w:sz w:val="18"/>
                <w:szCs w:val="20"/>
              </w:rPr>
            </w:pPr>
            <w:r>
              <w:rPr>
                <w:sz w:val="18"/>
                <w:szCs w:val="20"/>
              </w:rPr>
              <w:t>Date of operation execution e.g. - [Tue, 17 May 2022 06:30:16 GMT]</w:t>
            </w:r>
          </w:p>
        </w:tc>
        <w:tc>
          <w:tcPr>
            <w:tcW w:w="1508" w:type="dxa"/>
            <w:vAlign w:val="center"/>
            <w:hideMark/>
          </w:tcPr>
          <w:p w14:paraId="414C5CB4" w14:textId="77777777" w:rsidR="00656A9C" w:rsidRDefault="00656A9C">
            <w:pPr>
              <w:spacing w:after="0" w:line="240" w:lineRule="auto"/>
              <w:rPr>
                <w:sz w:val="18"/>
                <w:szCs w:val="20"/>
              </w:rPr>
            </w:pPr>
            <w:r>
              <w:rPr>
                <w:sz w:val="18"/>
                <w:szCs w:val="20"/>
              </w:rPr>
              <w:t>Datetime</w:t>
            </w:r>
          </w:p>
        </w:tc>
      </w:tr>
      <w:tr w:rsidR="00656A9C" w14:paraId="7158110F" w14:textId="77777777" w:rsidTr="009D56DB">
        <w:trPr>
          <w:trHeight w:val="315"/>
        </w:trPr>
        <w:tc>
          <w:tcPr>
            <w:tcW w:w="1998" w:type="dxa"/>
            <w:vAlign w:val="center"/>
            <w:hideMark/>
          </w:tcPr>
          <w:p w14:paraId="2C7D1810" w14:textId="77777777" w:rsidR="00656A9C" w:rsidRDefault="00656A9C">
            <w:pPr>
              <w:spacing w:after="0" w:line="240" w:lineRule="auto"/>
              <w:rPr>
                <w:sz w:val="18"/>
                <w:szCs w:val="20"/>
              </w:rPr>
            </w:pPr>
            <w:r>
              <w:rPr>
                <w:sz w:val="18"/>
                <w:szCs w:val="20"/>
              </w:rPr>
              <w:t>Content-Length</w:t>
            </w:r>
          </w:p>
        </w:tc>
        <w:tc>
          <w:tcPr>
            <w:tcW w:w="6700" w:type="dxa"/>
            <w:vAlign w:val="center"/>
            <w:hideMark/>
          </w:tcPr>
          <w:p w14:paraId="5610DE40" w14:textId="77777777" w:rsidR="00656A9C" w:rsidRDefault="00656A9C">
            <w:pPr>
              <w:spacing w:after="0" w:line="240" w:lineRule="auto"/>
              <w:rPr>
                <w:sz w:val="18"/>
                <w:szCs w:val="20"/>
              </w:rPr>
            </w:pPr>
            <w:r>
              <w:rPr>
                <w:sz w:val="18"/>
                <w:szCs w:val="20"/>
              </w:rPr>
              <w:t>Length of the content</w:t>
            </w:r>
          </w:p>
        </w:tc>
        <w:tc>
          <w:tcPr>
            <w:tcW w:w="1508" w:type="dxa"/>
            <w:vAlign w:val="center"/>
            <w:hideMark/>
          </w:tcPr>
          <w:p w14:paraId="602B1F2E" w14:textId="77777777" w:rsidR="00656A9C" w:rsidRDefault="00656A9C">
            <w:pPr>
              <w:spacing w:after="0" w:line="240" w:lineRule="auto"/>
              <w:rPr>
                <w:sz w:val="18"/>
                <w:szCs w:val="20"/>
              </w:rPr>
            </w:pPr>
            <w:r>
              <w:rPr>
                <w:sz w:val="18"/>
                <w:szCs w:val="20"/>
              </w:rPr>
              <w:t>Bytes</w:t>
            </w:r>
          </w:p>
        </w:tc>
      </w:tr>
      <w:tr w:rsidR="00656A9C" w14:paraId="0C41DD16" w14:textId="77777777" w:rsidTr="009D56DB">
        <w:trPr>
          <w:trHeight w:val="315"/>
        </w:trPr>
        <w:tc>
          <w:tcPr>
            <w:tcW w:w="1998" w:type="dxa"/>
            <w:vAlign w:val="center"/>
            <w:hideMark/>
          </w:tcPr>
          <w:p w14:paraId="5A93551F" w14:textId="77777777" w:rsidR="00656A9C" w:rsidRDefault="00656A9C">
            <w:pPr>
              <w:spacing w:after="0" w:line="240" w:lineRule="auto"/>
              <w:rPr>
                <w:sz w:val="18"/>
                <w:szCs w:val="20"/>
              </w:rPr>
            </w:pPr>
            <w:r>
              <w:rPr>
                <w:sz w:val="18"/>
                <w:szCs w:val="20"/>
              </w:rPr>
              <w:t>Connection</w:t>
            </w:r>
          </w:p>
        </w:tc>
        <w:tc>
          <w:tcPr>
            <w:tcW w:w="6700" w:type="dxa"/>
            <w:vAlign w:val="center"/>
            <w:hideMark/>
          </w:tcPr>
          <w:p w14:paraId="61357D05" w14:textId="77777777" w:rsidR="00656A9C" w:rsidRDefault="00656A9C">
            <w:pPr>
              <w:spacing w:after="0" w:line="240" w:lineRule="auto"/>
              <w:rPr>
                <w:sz w:val="18"/>
                <w:szCs w:val="20"/>
              </w:rPr>
            </w:pPr>
            <w:r>
              <w:rPr>
                <w:sz w:val="18"/>
                <w:szCs w:val="20"/>
              </w:rPr>
              <w:t>A general header specifying whether the current network connection stays open once the current transaction finishes</w:t>
            </w:r>
          </w:p>
        </w:tc>
        <w:tc>
          <w:tcPr>
            <w:tcW w:w="1508" w:type="dxa"/>
            <w:vAlign w:val="center"/>
            <w:hideMark/>
          </w:tcPr>
          <w:p w14:paraId="5C0A2532" w14:textId="77777777" w:rsidR="00656A9C" w:rsidRDefault="00656A9C">
            <w:pPr>
              <w:spacing w:after="0" w:line="240" w:lineRule="auto"/>
              <w:rPr>
                <w:sz w:val="18"/>
                <w:szCs w:val="20"/>
              </w:rPr>
            </w:pPr>
            <w:r>
              <w:rPr>
                <w:sz w:val="18"/>
                <w:szCs w:val="20"/>
              </w:rPr>
              <w:t>String</w:t>
            </w:r>
          </w:p>
        </w:tc>
      </w:tr>
    </w:tbl>
    <w:p w14:paraId="35CCECCB" w14:textId="77777777" w:rsidR="009D56DB" w:rsidRDefault="009D56DB"/>
    <w:p w14:paraId="7EC550FE" w14:textId="24C22967" w:rsidR="009D56DB" w:rsidRDefault="009D56DB" w:rsidP="009D56DB">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64CEA2BC" w14:textId="77777777" w:rsidTr="009D56DB">
        <w:trPr>
          <w:trHeight w:val="456"/>
        </w:trPr>
        <w:tc>
          <w:tcPr>
            <w:tcW w:w="1998" w:type="dxa"/>
            <w:shd w:val="clear" w:color="auto" w:fill="D9D9D9" w:themeFill="background1" w:themeFillShade="D9"/>
            <w:vAlign w:val="center"/>
            <w:hideMark/>
          </w:tcPr>
          <w:p w14:paraId="2435E6F7"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42EA4668"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9BD1DC" w14:textId="77777777" w:rsidR="00656A9C" w:rsidRDefault="00656A9C">
            <w:pPr>
              <w:spacing w:after="0" w:line="240" w:lineRule="auto"/>
              <w:rPr>
                <w:sz w:val="18"/>
                <w:szCs w:val="20"/>
              </w:rPr>
            </w:pPr>
            <w:r>
              <w:rPr>
                <w:sz w:val="18"/>
                <w:szCs w:val="20"/>
              </w:rPr>
              <w:t>Type</w:t>
            </w:r>
          </w:p>
        </w:tc>
      </w:tr>
      <w:tr w:rsidR="00656A9C" w14:paraId="6EC3DCE4" w14:textId="77777777" w:rsidTr="009D56DB">
        <w:trPr>
          <w:trHeight w:val="303"/>
        </w:trPr>
        <w:tc>
          <w:tcPr>
            <w:tcW w:w="1998" w:type="dxa"/>
            <w:hideMark/>
          </w:tcPr>
          <w:p w14:paraId="664600E1" w14:textId="77777777" w:rsidR="00656A9C" w:rsidRDefault="00656A9C">
            <w:pPr>
              <w:spacing w:after="0" w:line="240" w:lineRule="auto"/>
              <w:rPr>
                <w:sz w:val="18"/>
                <w:szCs w:val="20"/>
              </w:rPr>
            </w:pPr>
            <w:r>
              <w:rPr>
                <w:sz w:val="18"/>
                <w:szCs w:val="20"/>
              </w:rPr>
              <w:t xml:space="preserve">Asset_ExternalId </w:t>
            </w:r>
          </w:p>
        </w:tc>
        <w:tc>
          <w:tcPr>
            <w:tcW w:w="6700" w:type="dxa"/>
            <w:hideMark/>
          </w:tcPr>
          <w:p w14:paraId="269C97E0" w14:textId="77777777" w:rsidR="00656A9C" w:rsidRDefault="00656A9C">
            <w:pPr>
              <w:spacing w:after="0" w:line="240" w:lineRule="auto"/>
              <w:rPr>
                <w:sz w:val="18"/>
                <w:szCs w:val="20"/>
              </w:rPr>
            </w:pPr>
            <w:r>
              <w:rPr>
                <w:sz w:val="18"/>
                <w:szCs w:val="20"/>
              </w:rPr>
              <w:t>External id of the asset.</w:t>
            </w:r>
          </w:p>
        </w:tc>
        <w:tc>
          <w:tcPr>
            <w:tcW w:w="1508" w:type="dxa"/>
            <w:hideMark/>
          </w:tcPr>
          <w:p w14:paraId="607B2193" w14:textId="77777777" w:rsidR="00656A9C" w:rsidRDefault="00656A9C">
            <w:pPr>
              <w:spacing w:after="0" w:line="240" w:lineRule="auto"/>
              <w:rPr>
                <w:sz w:val="18"/>
                <w:szCs w:val="20"/>
              </w:rPr>
            </w:pPr>
            <w:r>
              <w:rPr>
                <w:sz w:val="18"/>
                <w:szCs w:val="20"/>
              </w:rPr>
              <w:t>String</w:t>
            </w:r>
          </w:p>
        </w:tc>
      </w:tr>
    </w:tbl>
    <w:p w14:paraId="5E2FD00A" w14:textId="77777777" w:rsidR="00656A9C" w:rsidRDefault="00656A9C" w:rsidP="00274216"/>
    <w:p w14:paraId="2566223F" w14:textId="77777777" w:rsidR="00274216" w:rsidRPr="0008756A" w:rsidRDefault="00274216" w:rsidP="00274216">
      <w:pPr>
        <w:spacing w:after="0"/>
        <w:rPr>
          <w:sz w:val="2"/>
          <w:szCs w:val="2"/>
        </w:rPr>
      </w:pPr>
      <w:r>
        <w:br w:type="column"/>
      </w:r>
    </w:p>
    <w:p w14:paraId="097167AA" w14:textId="56A5FFB1" w:rsidR="00656A9C" w:rsidRDefault="009D56DB" w:rsidP="009D56DB">
      <w:pPr>
        <w:pStyle w:val="Heading3"/>
      </w:pPr>
      <w:r>
        <w:t>API Specifications</w:t>
      </w:r>
    </w:p>
    <w:tbl>
      <w:tblPr>
        <w:tblW w:w="485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2"/>
        <w:gridCol w:w="7906"/>
      </w:tblGrid>
      <w:tr w:rsidR="00712DFF" w14:paraId="5D83523C"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61C9011" w14:textId="77777777" w:rsidR="00712DFF" w:rsidRDefault="00712DFF" w:rsidP="001A4A29">
            <w:pPr>
              <w:jc w:val="left"/>
            </w:pPr>
            <w:r>
              <w:t>PROTOCOL</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FC348" w14:textId="77777777" w:rsidR="00712DFF" w:rsidRDefault="00712DFF" w:rsidP="001A4A29">
            <w:pPr>
              <w:jc w:val="left"/>
            </w:pPr>
            <w:r>
              <w:t xml:space="preserve"> HTTPS</w:t>
            </w:r>
          </w:p>
        </w:tc>
      </w:tr>
      <w:tr w:rsidR="0006782A" w14:paraId="3D0839FA"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1081251" w14:textId="5B72D28C" w:rsidR="0006782A" w:rsidRDefault="0006782A" w:rsidP="001A4A29">
            <w:pPr>
              <w:jc w:val="left"/>
            </w:pPr>
            <w:bookmarkStart w:id="60" w:name="_Hlk174090962"/>
            <w:r>
              <w:t xml:space="preserve">PATH </w:t>
            </w:r>
            <w:bookmarkStart w:id="61" w:name="OLE_LINK21"/>
            <w:r w:rsidR="007747E0">
              <w:t>AOT (Cognite)</w:t>
            </w:r>
            <w:bookmarkEnd w:id="61"/>
            <w:r>
              <w:t xml:space="preserve"> </w:t>
            </w:r>
            <w:r w:rsidR="00DB75B6">
              <w:t>(Public Exposure)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39282" w14:textId="0C1538C4" w:rsidR="0006782A" w:rsidRPr="001A4A29" w:rsidRDefault="0006782A" w:rsidP="001A4A29">
            <w:pPr>
              <w:jc w:val="left"/>
              <w:rPr>
                <w:rStyle w:val="Hyperlink"/>
              </w:rPr>
            </w:pPr>
            <w:hyperlink r:id="rId37" w:history="1">
              <w:r w:rsidRPr="001A4A29">
                <w:rPr>
                  <w:rStyle w:val="Hyperlink"/>
                </w:rPr>
                <w:t>https://apim-mw-aot-dev.azure-api.net/api/oh-module/getassetraginsightpriority</w:t>
              </w:r>
            </w:hyperlink>
            <w:r w:rsidR="001A4A29" w:rsidRPr="001A4A29">
              <w:rPr>
                <w:rStyle w:val="Hyperlink"/>
              </w:rPr>
              <w:t xml:space="preserve"> </w:t>
            </w:r>
            <w:r w:rsidRPr="001A4A29">
              <w:rPr>
                <w:rStyle w:val="Hyperlink"/>
              </w:rPr>
              <w:t xml:space="preserve"> </w:t>
            </w:r>
          </w:p>
        </w:tc>
      </w:tr>
      <w:tr w:rsidR="00712DFF" w14:paraId="33D86C47" w14:textId="77777777" w:rsidTr="001A4A29">
        <w:trPr>
          <w:trHeight w:val="186"/>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1F6A0AA" w14:textId="3DC9CE4E" w:rsidR="00712DFF" w:rsidRDefault="00712DFF" w:rsidP="001A4A29">
            <w:pPr>
              <w:jc w:val="left"/>
            </w:pPr>
            <w:r>
              <w:t>PATH</w:t>
            </w:r>
            <w:r w:rsidR="0006782A">
              <w:t xml:space="preserve"> </w:t>
            </w:r>
            <w:r w:rsidR="00E4359C">
              <w:t>AOT (</w:t>
            </w:r>
            <w:r w:rsidR="0006782A">
              <w:t>Azure</w:t>
            </w:r>
            <w:r w:rsidR="00E4359C">
              <w:t>)</w:t>
            </w:r>
            <w:r>
              <w:t xml:space="preserve"> </w:t>
            </w:r>
            <w:r w:rsidR="00DB75B6">
              <w:t>(Public Exposure)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E5D92" w14:textId="252F6702" w:rsidR="00712DFF" w:rsidRPr="001A4A29" w:rsidRDefault="0006782A" w:rsidP="001A4A29">
            <w:pPr>
              <w:jc w:val="left"/>
              <w:rPr>
                <w:rStyle w:val="Hyperlink"/>
              </w:rPr>
            </w:pPr>
            <w:hyperlink r:id="rId38" w:history="1">
              <w:r w:rsidRPr="001A4A29">
                <w:rPr>
                  <w:rStyle w:val="Hyperlink"/>
                </w:rPr>
                <w:t>https://apim-aot-azure-dev.azure-api.net/api/oh-module/getassetraginsightpriority</w:t>
              </w:r>
            </w:hyperlink>
            <w:r w:rsidR="001A4A29" w:rsidRPr="001A4A29">
              <w:rPr>
                <w:rStyle w:val="Hyperlink"/>
              </w:rPr>
              <w:t xml:space="preserve"> </w:t>
            </w:r>
            <w:r w:rsidR="00712DFF" w:rsidRPr="001A4A29">
              <w:rPr>
                <w:rStyle w:val="Hyperlink"/>
              </w:rPr>
              <w:t xml:space="preserve"> </w:t>
            </w:r>
          </w:p>
        </w:tc>
      </w:tr>
      <w:bookmarkEnd w:id="60"/>
      <w:tr w:rsidR="00712DFF" w14:paraId="2FFBE720" w14:textId="77777777" w:rsidTr="001A4A29">
        <w:trPr>
          <w:trHeight w:val="240"/>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0BEA927" w14:textId="77777777" w:rsidR="00712DFF" w:rsidRDefault="00712DFF" w:rsidP="001A4A29">
            <w:pPr>
              <w:jc w:val="left"/>
            </w:pPr>
            <w:r>
              <w:t>METHOD</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BE9F9" w14:textId="77777777" w:rsidR="00712DFF" w:rsidRDefault="00712DFF" w:rsidP="001A4A29">
            <w:pPr>
              <w:jc w:val="left"/>
            </w:pPr>
            <w:r>
              <w:t xml:space="preserve"> POST</w:t>
            </w:r>
          </w:p>
        </w:tc>
      </w:tr>
      <w:tr w:rsidR="00712DFF" w14:paraId="72C1B274" w14:textId="77777777" w:rsidTr="001A4A29">
        <w:trPr>
          <w:trHeight w:val="427"/>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DDE7F3A" w14:textId="77777777" w:rsidR="00712DFF" w:rsidRDefault="00712DFF" w:rsidP="001A4A29">
            <w:pPr>
              <w:jc w:val="left"/>
            </w:pPr>
            <w:r>
              <w:t>CONTENT TYPE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3D4A7" w14:textId="77777777" w:rsidR="00712DFF" w:rsidRDefault="00712DFF" w:rsidP="001A4A29">
            <w:pPr>
              <w:jc w:val="left"/>
            </w:pPr>
            <w:r>
              <w:t>application / json</w:t>
            </w:r>
          </w:p>
        </w:tc>
      </w:tr>
    </w:tbl>
    <w:p w14:paraId="59172884" w14:textId="77777777" w:rsidR="00712DFF" w:rsidRDefault="00712DFF" w:rsidP="00274216"/>
    <w:p w14:paraId="64BA5B3D" w14:textId="77777777" w:rsidR="00656A9C" w:rsidRDefault="00656A9C" w:rsidP="00274216"/>
    <w:p w14:paraId="4777A88D" w14:textId="77777777" w:rsidR="00712DFF" w:rsidRDefault="00712DFF" w:rsidP="009D56DB">
      <w:pPr>
        <w:pStyle w:val="Heading3"/>
      </w:pPr>
      <w:r>
        <w:t>Sample JSON Request and Response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5812"/>
      </w:tblGrid>
      <w:tr w:rsidR="00712DFF" w14:paraId="39378DBC"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48A0648" w14:textId="77777777" w:rsidR="00712DFF" w:rsidRDefault="00712DFF">
            <w:r>
              <w:t>Request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E1FE8EC" w14:textId="77777777" w:rsidR="00712DFF" w:rsidRDefault="00712DFF">
            <w:r>
              <w:t>Response</w:t>
            </w:r>
          </w:p>
        </w:tc>
      </w:tr>
      <w:tr w:rsidR="00712DFF" w14:paraId="04842B31"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4543A2" w14:textId="77777777" w:rsidR="00712DFF" w:rsidRPr="007C44B8" w:rsidRDefault="00712DFF">
            <w:pPr>
              <w:rPr>
                <w:rFonts w:ascii="Consolas" w:hAnsi="Consolas"/>
              </w:rPr>
            </w:pPr>
            <w:r w:rsidRPr="007C44B8">
              <w:rPr>
                <w:rFonts w:ascii="Consolas" w:hAnsi="Consolas"/>
              </w:rPr>
              <w:t>{</w:t>
            </w:r>
          </w:p>
          <w:p w14:paraId="33406BA1" w14:textId="77777777" w:rsidR="00712DFF" w:rsidRPr="007C44B8" w:rsidRDefault="00712DFF">
            <w:pPr>
              <w:rPr>
                <w:rFonts w:ascii="Consolas" w:hAnsi="Consolas"/>
              </w:rPr>
            </w:pPr>
            <w:r w:rsidRPr="007C44B8">
              <w:rPr>
                <w:rFonts w:ascii="Consolas" w:hAnsi="Consolas"/>
              </w:rPr>
              <w:t xml:space="preserve">     " Asset_ExternalIds": ""</w:t>
            </w:r>
          </w:p>
          <w:p w14:paraId="496DC7CB" w14:textId="77777777" w:rsidR="00712DFF" w:rsidRPr="007C44B8" w:rsidRDefault="00712DFF">
            <w:pPr>
              <w:rPr>
                <w:rFonts w:ascii="Consolas" w:hAnsi="Consolas"/>
              </w:rPr>
            </w:pPr>
            <w:r w:rsidRPr="007C44B8">
              <w:rPr>
                <w:rFonts w:ascii="Consolas" w:hAnsi="Consolas"/>
              </w:rPr>
              <w: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69B74" w14:textId="77777777" w:rsidR="00712DFF" w:rsidRPr="007C44B8" w:rsidRDefault="00712DFF">
            <w:pPr>
              <w:rPr>
                <w:rFonts w:ascii="Consolas" w:hAnsi="Consolas"/>
              </w:rPr>
            </w:pPr>
            <w:r w:rsidRPr="007C44B8">
              <w:rPr>
                <w:rFonts w:ascii="Consolas" w:hAnsi="Consolas"/>
              </w:rPr>
              <w:t>{</w:t>
            </w:r>
          </w:p>
          <w:p w14:paraId="13D6696A" w14:textId="77777777" w:rsidR="00712DFF" w:rsidRPr="007C44B8" w:rsidRDefault="00712DFF">
            <w:pPr>
              <w:rPr>
                <w:rFonts w:ascii="Consolas" w:hAnsi="Consolas"/>
              </w:rPr>
            </w:pPr>
            <w:r w:rsidRPr="007C44B8">
              <w:rPr>
                <w:rFonts w:ascii="Consolas" w:hAnsi="Consolas"/>
              </w:rPr>
              <w:t xml:space="preserve">    "AssetsDotColor": </w:t>
            </w:r>
          </w:p>
          <w:p w14:paraId="2396CACC" w14:textId="77777777" w:rsidR="00712DFF" w:rsidRPr="007C44B8" w:rsidRDefault="00712DFF">
            <w:pPr>
              <w:rPr>
                <w:rFonts w:ascii="Consolas" w:hAnsi="Consolas"/>
              </w:rPr>
            </w:pPr>
            <w:r w:rsidRPr="007C44B8">
              <w:rPr>
                <w:rFonts w:ascii="Consolas" w:hAnsi="Consolas"/>
              </w:rPr>
              <w:t xml:space="preserve">    [   </w:t>
            </w:r>
          </w:p>
          <w:p w14:paraId="6AEEABEE" w14:textId="77777777" w:rsidR="00712DFF" w:rsidRPr="007C44B8" w:rsidRDefault="00712DFF">
            <w:pPr>
              <w:rPr>
                <w:rFonts w:ascii="Consolas" w:hAnsi="Consolas"/>
              </w:rPr>
            </w:pPr>
            <w:r w:rsidRPr="007C44B8">
              <w:rPr>
                <w:rFonts w:ascii="Consolas" w:hAnsi="Consolas"/>
              </w:rPr>
              <w:t xml:space="preserve">       {</w:t>
            </w:r>
          </w:p>
          <w:p w14:paraId="6146AFA9" w14:textId="77777777" w:rsidR="00712DFF" w:rsidRPr="007C44B8" w:rsidRDefault="00712DFF">
            <w:pPr>
              <w:rPr>
                <w:rFonts w:ascii="Consolas" w:hAnsi="Consolas"/>
              </w:rPr>
            </w:pPr>
            <w:r w:rsidRPr="007C44B8">
              <w:rPr>
                <w:rFonts w:ascii="Consolas" w:hAnsi="Consolas"/>
              </w:rPr>
              <w:t xml:space="preserve">            "Asset_ExternalId": "Dot Colour"</w:t>
            </w:r>
          </w:p>
          <w:p w14:paraId="6FCDDD4E" w14:textId="77777777" w:rsidR="00712DFF" w:rsidRPr="007C44B8" w:rsidRDefault="00712DFF">
            <w:pPr>
              <w:rPr>
                <w:rFonts w:ascii="Consolas" w:hAnsi="Consolas"/>
              </w:rPr>
            </w:pPr>
            <w:r w:rsidRPr="007C44B8">
              <w:rPr>
                <w:rFonts w:ascii="Consolas" w:hAnsi="Consolas"/>
              </w:rPr>
              <w:t xml:space="preserve">        }</w:t>
            </w:r>
          </w:p>
          <w:p w14:paraId="47AFDD4A" w14:textId="77777777" w:rsidR="00712DFF" w:rsidRPr="007C44B8" w:rsidRDefault="00712DFF">
            <w:pPr>
              <w:rPr>
                <w:rFonts w:ascii="Consolas" w:hAnsi="Consolas"/>
              </w:rPr>
            </w:pPr>
            <w:r w:rsidRPr="007C44B8">
              <w:rPr>
                <w:rFonts w:ascii="Consolas" w:hAnsi="Consolas"/>
              </w:rPr>
              <w:t xml:space="preserve"> ]</w:t>
            </w:r>
          </w:p>
          <w:p w14:paraId="40C945B6" w14:textId="77777777" w:rsidR="00712DFF" w:rsidRPr="007C44B8" w:rsidRDefault="00712DFF">
            <w:pPr>
              <w:rPr>
                <w:rFonts w:ascii="Consolas" w:hAnsi="Consolas"/>
              </w:rPr>
            </w:pPr>
            <w:r w:rsidRPr="007C44B8">
              <w:rPr>
                <w:rFonts w:ascii="Consolas" w:hAnsi="Consolas"/>
              </w:rPr>
              <w:t>}</w:t>
            </w:r>
          </w:p>
        </w:tc>
      </w:tr>
    </w:tbl>
    <w:p w14:paraId="357EF5EE" w14:textId="77777777" w:rsidR="00712DFF" w:rsidRDefault="00712DFF" w:rsidP="00274216"/>
    <w:p w14:paraId="22819ECD" w14:textId="45DABFAB" w:rsidR="00712DFF" w:rsidRDefault="009D56DB" w:rsidP="009D56DB">
      <w:pPr>
        <w:pStyle w:val="Heading3"/>
      </w:pPr>
      <w:r>
        <w:t>Result</w:t>
      </w:r>
    </w:p>
    <w:tbl>
      <w:tblPr>
        <w:tblW w:w="4850" w:type="pct"/>
        <w:tblLayout w:type="fixed"/>
        <w:tblLook w:val="04A0" w:firstRow="1" w:lastRow="0" w:firstColumn="1" w:lastColumn="0" w:noHBand="0" w:noVBand="1"/>
      </w:tblPr>
      <w:tblGrid>
        <w:gridCol w:w="1466"/>
        <w:gridCol w:w="8412"/>
      </w:tblGrid>
      <w:tr w:rsidR="00712DFF" w14:paraId="7B50F202"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9790F4B" w14:textId="77777777" w:rsidR="00712DFF" w:rsidRDefault="00712DFF">
            <w:pPr>
              <w:spacing w:after="0" w:line="240" w:lineRule="auto"/>
              <w:rPr>
                <w:sz w:val="18"/>
                <w:szCs w:val="18"/>
              </w:rPr>
            </w:pPr>
            <w:r>
              <w:rPr>
                <w:sz w:val="18"/>
                <w:szCs w:val="18"/>
              </w:rPr>
              <w:t>HTTP Code</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44CA489" w14:textId="77777777" w:rsidR="00712DFF" w:rsidRDefault="00712DFF">
            <w:pPr>
              <w:spacing w:after="0" w:line="240" w:lineRule="auto"/>
              <w:rPr>
                <w:sz w:val="18"/>
                <w:szCs w:val="18"/>
              </w:rPr>
            </w:pPr>
            <w:r>
              <w:rPr>
                <w:sz w:val="18"/>
                <w:szCs w:val="18"/>
              </w:rPr>
              <w:t>Result Description</w:t>
            </w:r>
          </w:p>
        </w:tc>
      </w:tr>
      <w:tr w:rsidR="00712DFF" w14:paraId="1FEE9DBC"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61398D" w14:textId="77777777" w:rsidR="00712DFF" w:rsidRDefault="00712DFF">
            <w:pPr>
              <w:spacing w:after="0" w:line="240" w:lineRule="auto"/>
              <w:rPr>
                <w:sz w:val="18"/>
                <w:szCs w:val="18"/>
              </w:rPr>
            </w:pPr>
            <w:r>
              <w:rPr>
                <w:sz w:val="18"/>
                <w:szCs w:val="18"/>
              </w:rPr>
              <w:t>200</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E9B5C2" w14:textId="77777777" w:rsidR="00712DFF" w:rsidRDefault="00712DFF">
            <w:pPr>
              <w:spacing w:after="0" w:line="240" w:lineRule="auto"/>
              <w:rPr>
                <w:sz w:val="18"/>
                <w:szCs w:val="18"/>
              </w:rPr>
            </w:pPr>
            <w:r>
              <w:rPr>
                <w:sz w:val="18"/>
                <w:szCs w:val="18"/>
              </w:rPr>
              <w:t>The result is the asset external ID and the color of the dot</w:t>
            </w:r>
          </w:p>
        </w:tc>
      </w:tr>
    </w:tbl>
    <w:p w14:paraId="42D3C3E9" w14:textId="77777777" w:rsidR="009D56DB" w:rsidRDefault="009D56DB"/>
    <w:p w14:paraId="5E81F914" w14:textId="4687BF52" w:rsidR="009D56DB" w:rsidRDefault="009D56DB" w:rsidP="009D56DB">
      <w:pPr>
        <w:pStyle w:val="Heading3"/>
      </w:pPr>
      <w:r>
        <w:t>Error Management</w:t>
      </w:r>
    </w:p>
    <w:tbl>
      <w:tblPr>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8"/>
        <w:gridCol w:w="1181"/>
        <w:gridCol w:w="7239"/>
      </w:tblGrid>
      <w:tr w:rsidR="00712DFF" w14:paraId="4D2CA507" w14:textId="77777777" w:rsidTr="00D7038C">
        <w:tc>
          <w:tcPr>
            <w:tcW w:w="1466" w:type="dxa"/>
            <w:shd w:val="clear" w:color="auto" w:fill="D9D9D9" w:themeFill="background1" w:themeFillShade="D9"/>
            <w:vAlign w:val="center"/>
            <w:hideMark/>
          </w:tcPr>
          <w:p w14:paraId="64FFBC01" w14:textId="77777777" w:rsidR="00712DFF" w:rsidRDefault="00712DFF">
            <w:pPr>
              <w:spacing w:after="0" w:line="240" w:lineRule="auto"/>
              <w:rPr>
                <w:sz w:val="18"/>
                <w:szCs w:val="18"/>
              </w:rPr>
            </w:pPr>
            <w:r>
              <w:rPr>
                <w:sz w:val="18"/>
                <w:szCs w:val="18"/>
              </w:rPr>
              <w:t>HTTP Code</w:t>
            </w:r>
          </w:p>
        </w:tc>
        <w:tc>
          <w:tcPr>
            <w:tcW w:w="1180" w:type="dxa"/>
            <w:shd w:val="clear" w:color="auto" w:fill="D9D9D9" w:themeFill="background1" w:themeFillShade="D9"/>
            <w:vAlign w:val="center"/>
            <w:hideMark/>
          </w:tcPr>
          <w:p w14:paraId="41DC6813" w14:textId="77777777" w:rsidR="00712DFF" w:rsidRDefault="00712DFF">
            <w:pPr>
              <w:spacing w:after="0" w:line="240" w:lineRule="auto"/>
              <w:rPr>
                <w:sz w:val="18"/>
                <w:szCs w:val="18"/>
              </w:rPr>
            </w:pPr>
            <w:r>
              <w:rPr>
                <w:sz w:val="18"/>
                <w:szCs w:val="18"/>
              </w:rPr>
              <w:t>Error Code</w:t>
            </w:r>
          </w:p>
        </w:tc>
        <w:tc>
          <w:tcPr>
            <w:tcW w:w="7232" w:type="dxa"/>
            <w:shd w:val="clear" w:color="auto" w:fill="D9D9D9" w:themeFill="background1" w:themeFillShade="D9"/>
            <w:vAlign w:val="center"/>
            <w:hideMark/>
          </w:tcPr>
          <w:p w14:paraId="3F918874" w14:textId="77777777" w:rsidR="00712DFF" w:rsidRDefault="00712DFF">
            <w:pPr>
              <w:spacing w:after="0" w:line="240" w:lineRule="auto"/>
              <w:rPr>
                <w:sz w:val="18"/>
                <w:szCs w:val="18"/>
              </w:rPr>
            </w:pPr>
            <w:r>
              <w:rPr>
                <w:sz w:val="18"/>
                <w:szCs w:val="18"/>
              </w:rPr>
              <w:t>Error Description</w:t>
            </w:r>
          </w:p>
        </w:tc>
      </w:tr>
      <w:tr w:rsidR="00712DFF" w14:paraId="796BF2C7" w14:textId="77777777" w:rsidTr="00D7038C">
        <w:tc>
          <w:tcPr>
            <w:tcW w:w="1466" w:type="dxa"/>
            <w:vAlign w:val="center"/>
            <w:hideMark/>
          </w:tcPr>
          <w:p w14:paraId="44C3E40B" w14:textId="77777777" w:rsidR="00712DFF" w:rsidRDefault="00712DFF">
            <w:pPr>
              <w:spacing w:after="0" w:line="240" w:lineRule="auto"/>
              <w:rPr>
                <w:sz w:val="18"/>
                <w:szCs w:val="18"/>
              </w:rPr>
            </w:pPr>
            <w:r>
              <w:rPr>
                <w:sz w:val="18"/>
                <w:szCs w:val="18"/>
              </w:rPr>
              <w:t>500</w:t>
            </w:r>
          </w:p>
        </w:tc>
        <w:tc>
          <w:tcPr>
            <w:tcW w:w="1180" w:type="dxa"/>
            <w:vAlign w:val="center"/>
            <w:hideMark/>
          </w:tcPr>
          <w:p w14:paraId="2A10666B" w14:textId="77777777" w:rsidR="00712DFF" w:rsidRDefault="00712DFF">
            <w:pPr>
              <w:spacing w:after="0" w:line="240" w:lineRule="auto"/>
              <w:rPr>
                <w:sz w:val="18"/>
                <w:szCs w:val="18"/>
              </w:rPr>
            </w:pPr>
            <w:r>
              <w:rPr>
                <w:sz w:val="18"/>
                <w:szCs w:val="18"/>
              </w:rPr>
              <w:t>500</w:t>
            </w:r>
          </w:p>
        </w:tc>
        <w:tc>
          <w:tcPr>
            <w:tcW w:w="7232" w:type="dxa"/>
            <w:vAlign w:val="center"/>
            <w:hideMark/>
          </w:tcPr>
          <w:p w14:paraId="5235EA57" w14:textId="77777777" w:rsidR="00712DFF" w:rsidRDefault="00712DFF">
            <w:pPr>
              <w:spacing w:after="0" w:line="240" w:lineRule="auto"/>
              <w:rPr>
                <w:sz w:val="18"/>
                <w:szCs w:val="18"/>
              </w:rPr>
            </w:pPr>
            <w:r>
              <w:rPr>
                <w:sz w:val="18"/>
                <w:szCs w:val="18"/>
              </w:rPr>
              <w:t>Generic Error</w:t>
            </w:r>
          </w:p>
        </w:tc>
      </w:tr>
      <w:tr w:rsidR="00712DFF" w14:paraId="3F5B5CA2" w14:textId="77777777" w:rsidTr="00D7038C">
        <w:tc>
          <w:tcPr>
            <w:tcW w:w="1466" w:type="dxa"/>
            <w:vAlign w:val="center"/>
            <w:hideMark/>
          </w:tcPr>
          <w:p w14:paraId="3D4DC111" w14:textId="77777777" w:rsidR="00712DFF" w:rsidRDefault="00712DFF">
            <w:pPr>
              <w:spacing w:after="0" w:line="240" w:lineRule="auto"/>
              <w:rPr>
                <w:sz w:val="18"/>
                <w:szCs w:val="18"/>
              </w:rPr>
            </w:pPr>
            <w:r>
              <w:rPr>
                <w:sz w:val="18"/>
                <w:szCs w:val="18"/>
              </w:rPr>
              <w:t>400</w:t>
            </w:r>
          </w:p>
        </w:tc>
        <w:tc>
          <w:tcPr>
            <w:tcW w:w="1180" w:type="dxa"/>
            <w:vAlign w:val="center"/>
            <w:hideMark/>
          </w:tcPr>
          <w:p w14:paraId="6AF47DEB" w14:textId="77777777" w:rsidR="00712DFF" w:rsidRDefault="00712DFF">
            <w:pPr>
              <w:spacing w:after="0" w:line="240" w:lineRule="auto"/>
              <w:rPr>
                <w:sz w:val="18"/>
                <w:szCs w:val="18"/>
              </w:rPr>
            </w:pPr>
            <w:r>
              <w:rPr>
                <w:sz w:val="18"/>
                <w:szCs w:val="18"/>
              </w:rPr>
              <w:t>401</w:t>
            </w:r>
          </w:p>
        </w:tc>
        <w:tc>
          <w:tcPr>
            <w:tcW w:w="7232" w:type="dxa"/>
            <w:vAlign w:val="center"/>
            <w:hideMark/>
          </w:tcPr>
          <w:p w14:paraId="5DD13E99" w14:textId="07DBE446" w:rsidR="00712DFF" w:rsidRDefault="00712DFF" w:rsidP="007D0EEB">
            <w:pPr>
              <w:spacing w:line="256" w:lineRule="auto"/>
              <w:ind w:left="360"/>
              <w:rPr>
                <w:sz w:val="18"/>
                <w:szCs w:val="18"/>
              </w:rPr>
            </w:pPr>
            <w:r>
              <w:rPr>
                <w:sz w:val="18"/>
                <w:szCs w:val="18"/>
              </w:rPr>
              <w:t>Unauthorized User</w:t>
            </w:r>
            <w:r w:rsidR="007D0EEB">
              <w:rPr>
                <w:sz w:val="18"/>
                <w:szCs w:val="18"/>
              </w:rPr>
              <w:t xml:space="preserve"> or </w:t>
            </w:r>
            <w:r>
              <w:rPr>
                <w:sz w:val="18"/>
                <w:szCs w:val="18"/>
              </w:rPr>
              <w:t>Header Token missing</w:t>
            </w:r>
          </w:p>
        </w:tc>
      </w:tr>
      <w:tr w:rsidR="00712DFF" w14:paraId="063D0000" w14:textId="77777777" w:rsidTr="00D7038C">
        <w:tc>
          <w:tcPr>
            <w:tcW w:w="1466" w:type="dxa"/>
            <w:vAlign w:val="center"/>
            <w:hideMark/>
          </w:tcPr>
          <w:p w14:paraId="2EFD7FA8" w14:textId="77777777" w:rsidR="00712DFF" w:rsidRDefault="00712DFF">
            <w:pPr>
              <w:spacing w:after="0" w:line="240" w:lineRule="auto"/>
              <w:rPr>
                <w:sz w:val="18"/>
                <w:szCs w:val="18"/>
              </w:rPr>
            </w:pPr>
            <w:r>
              <w:rPr>
                <w:sz w:val="18"/>
                <w:szCs w:val="18"/>
              </w:rPr>
              <w:t>400</w:t>
            </w:r>
          </w:p>
        </w:tc>
        <w:tc>
          <w:tcPr>
            <w:tcW w:w="1180" w:type="dxa"/>
            <w:vAlign w:val="center"/>
            <w:hideMark/>
          </w:tcPr>
          <w:p w14:paraId="4E170A7A" w14:textId="77777777" w:rsidR="00712DFF" w:rsidRDefault="00712DFF">
            <w:pPr>
              <w:spacing w:after="0" w:line="240" w:lineRule="auto"/>
              <w:rPr>
                <w:sz w:val="18"/>
                <w:szCs w:val="18"/>
              </w:rPr>
            </w:pPr>
            <w:r>
              <w:rPr>
                <w:sz w:val="18"/>
                <w:szCs w:val="18"/>
              </w:rPr>
              <w:t>400</w:t>
            </w:r>
          </w:p>
        </w:tc>
        <w:tc>
          <w:tcPr>
            <w:tcW w:w="7232" w:type="dxa"/>
            <w:vAlign w:val="center"/>
            <w:hideMark/>
          </w:tcPr>
          <w:p w14:paraId="5B0FBFC6" w14:textId="78374DA5" w:rsidR="00712DFF" w:rsidRDefault="00712DFF" w:rsidP="007D0EEB">
            <w:pPr>
              <w:spacing w:line="256" w:lineRule="auto"/>
              <w:ind w:left="360"/>
              <w:rPr>
                <w:sz w:val="18"/>
                <w:szCs w:val="18"/>
              </w:rPr>
            </w:pPr>
            <w:r>
              <w:rPr>
                <w:sz w:val="18"/>
                <w:szCs w:val="18"/>
              </w:rPr>
              <w:t>Bad request</w:t>
            </w:r>
            <w:r w:rsidR="007D0EEB">
              <w:rPr>
                <w:sz w:val="18"/>
                <w:szCs w:val="18"/>
              </w:rPr>
              <w:t xml:space="preserve"> - </w:t>
            </w:r>
            <w:r>
              <w:rPr>
                <w:sz w:val="18"/>
                <w:szCs w:val="18"/>
              </w:rPr>
              <w:t>Error while fetching RAG Status and Insight priority of Assets</w:t>
            </w:r>
          </w:p>
        </w:tc>
      </w:tr>
    </w:tbl>
    <w:p w14:paraId="18BF97E2" w14:textId="77777777" w:rsidR="00712DFF" w:rsidRDefault="00712DFF" w:rsidP="00274216"/>
    <w:p w14:paraId="36136A51" w14:textId="77777777" w:rsidR="00712DFF" w:rsidRDefault="00712DFF" w:rsidP="00274216"/>
    <w:p w14:paraId="1BA35227" w14:textId="62AD86A6" w:rsidR="00712DFF" w:rsidRDefault="00712DFF" w:rsidP="00274216">
      <w:pPr>
        <w:sectPr w:rsidR="00712DFF" w:rsidSect="00712DFF">
          <w:type w:val="continuous"/>
          <w:pgSz w:w="24480" w:h="17280" w:orient="landscape" w:code="5"/>
          <w:pgMar w:top="1440" w:right="1440" w:bottom="1440" w:left="1440" w:header="720" w:footer="720" w:gutter="0"/>
          <w:cols w:num="2" w:space="1191"/>
          <w:docGrid w:linePitch="360"/>
        </w:sectPr>
      </w:pPr>
    </w:p>
    <w:p w14:paraId="639363BA"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69CFF90F" w14:textId="77777777" w:rsidR="00274216" w:rsidRDefault="00274216" w:rsidP="00DA3639">
      <w:pPr>
        <w:pStyle w:val="Heading2"/>
      </w:pPr>
      <w:bookmarkStart w:id="62" w:name="_Toc217409157"/>
      <w:r>
        <w:lastRenderedPageBreak/>
        <w:t>POST</w:t>
      </w:r>
      <w:r w:rsidRPr="0387F8AB">
        <w:t xml:space="preserve">- </w:t>
      </w:r>
      <w:r>
        <w:t>SearchStringToDB</w:t>
      </w:r>
      <w:bookmarkEnd w:id="62"/>
    </w:p>
    <w:p w14:paraId="6A929627" w14:textId="0B9F9A25" w:rsidR="00274216" w:rsidRDefault="00274216" w:rsidP="00274216">
      <w:pPr>
        <w:spacing w:after="120"/>
      </w:pPr>
      <w:r>
        <w:t>This</w:t>
      </w:r>
      <w:r w:rsidRPr="008A33C5">
        <w:t xml:space="preserve"> API </w:t>
      </w:r>
      <w:r>
        <w:t xml:space="preserve">is used </w:t>
      </w:r>
      <w:r w:rsidRPr="000C7354">
        <w:t xml:space="preserve">to store </w:t>
      </w:r>
      <w:r>
        <w:t xml:space="preserve">the </w:t>
      </w:r>
      <w:r w:rsidRPr="000C7354">
        <w:t>search</w:t>
      </w:r>
      <w:r>
        <w:t>ed</w:t>
      </w:r>
      <w:r w:rsidRPr="000C7354">
        <w:t xml:space="preserve"> asset</w:t>
      </w:r>
      <w:r w:rsidR="00F32CE2">
        <w:t>'</w:t>
      </w:r>
      <w:r>
        <w:t>s</w:t>
      </w:r>
      <w:r w:rsidRPr="000C7354">
        <w:t xml:space="preserve"> ExternalId,</w:t>
      </w:r>
      <w:r>
        <w:t xml:space="preserve"> </w:t>
      </w:r>
      <w:r w:rsidRPr="000C7354">
        <w:t>AssetName,</w:t>
      </w:r>
      <w:r>
        <w:t xml:space="preserve"> </w:t>
      </w:r>
      <w:r w:rsidRPr="000C7354">
        <w:t>AssetType,</w:t>
      </w:r>
      <w:r>
        <w:t xml:space="preserve"> </w:t>
      </w:r>
      <w:r w:rsidRPr="000C7354">
        <w:t>AssetPath in the OH Database.</w:t>
      </w:r>
    </w:p>
    <w:p w14:paraId="149750FA"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C0A5580" w14:textId="3DE61B2A" w:rsidR="00274216" w:rsidRPr="00405463" w:rsidRDefault="00274216" w:rsidP="009D56DB">
      <w:pPr>
        <w:pStyle w:val="Heading3"/>
      </w:pPr>
      <w:r w:rsidRPr="00405463">
        <w:t>API Precondition</w:t>
      </w:r>
      <w:r w:rsidR="009D56DB">
        <w:t>s</w:t>
      </w:r>
    </w:p>
    <w:p w14:paraId="037EB857"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2F7294DC" w14:textId="77777777" w:rsidR="00274216" w:rsidRDefault="00274216" w:rsidP="00194CE4">
      <w:pPr>
        <w:numPr>
          <w:ilvl w:val="0"/>
          <w:numId w:val="6"/>
        </w:numPr>
      </w:pPr>
      <w:r w:rsidRPr="0387F8AB">
        <w:t xml:space="preserve">Authorization token </w:t>
      </w:r>
    </w:p>
    <w:p w14:paraId="59C578B0" w14:textId="77777777" w:rsidR="00274216" w:rsidRDefault="00274216" w:rsidP="00194CE4">
      <w:pPr>
        <w:numPr>
          <w:ilvl w:val="0"/>
          <w:numId w:val="6"/>
        </w:numPr>
      </w:pPr>
      <w:r w:rsidRPr="000C7354">
        <w:t>AssetExternalId</w:t>
      </w:r>
    </w:p>
    <w:p w14:paraId="07B3DDB2" w14:textId="77777777" w:rsidR="00274216" w:rsidRDefault="00274216" w:rsidP="00194CE4">
      <w:pPr>
        <w:numPr>
          <w:ilvl w:val="0"/>
          <w:numId w:val="6"/>
        </w:numPr>
      </w:pPr>
      <w:r w:rsidRPr="000C7354">
        <w:t>AssetName</w:t>
      </w:r>
    </w:p>
    <w:p w14:paraId="1A4C9C68" w14:textId="77777777" w:rsidR="00274216" w:rsidRDefault="00274216" w:rsidP="00194CE4">
      <w:pPr>
        <w:numPr>
          <w:ilvl w:val="0"/>
          <w:numId w:val="6"/>
        </w:numPr>
      </w:pPr>
      <w:r w:rsidRPr="000C7354">
        <w:t>AssetType</w:t>
      </w:r>
    </w:p>
    <w:p w14:paraId="0818F1BD" w14:textId="77777777" w:rsidR="00274216" w:rsidRDefault="00274216" w:rsidP="00194CE4">
      <w:pPr>
        <w:numPr>
          <w:ilvl w:val="0"/>
          <w:numId w:val="6"/>
        </w:numPr>
      </w:pPr>
      <w:r w:rsidRPr="000C7354">
        <w:t>AssetPath</w:t>
      </w:r>
    </w:p>
    <w:p w14:paraId="0E9F280F" w14:textId="77777777" w:rsidR="00274216" w:rsidRDefault="00274216" w:rsidP="00D0747F">
      <w:pPr>
        <w:rPr>
          <w:b/>
          <w:bCs/>
          <w:sz w:val="24"/>
          <w:szCs w:val="28"/>
        </w:rPr>
      </w:pPr>
    </w:p>
    <w:p w14:paraId="280A5400" w14:textId="2E98793D" w:rsidR="00D0747F" w:rsidRDefault="002F2502" w:rsidP="002F250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7A0631CF" w14:textId="77777777" w:rsidTr="002F2502">
        <w:trPr>
          <w:trHeight w:val="360"/>
        </w:trPr>
        <w:tc>
          <w:tcPr>
            <w:tcW w:w="2189" w:type="dxa"/>
            <w:shd w:val="clear" w:color="auto" w:fill="D9D9D9" w:themeFill="background1" w:themeFillShade="D9"/>
            <w:vAlign w:val="center"/>
          </w:tcPr>
          <w:p w14:paraId="667F52E9"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9C9394"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3AD673E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502A18CC" w14:textId="77777777" w:rsidR="00274216" w:rsidRDefault="00274216" w:rsidP="005005E6">
            <w:pPr>
              <w:spacing w:after="0" w:line="240" w:lineRule="auto"/>
              <w:contextualSpacing/>
            </w:pPr>
            <w:r w:rsidRPr="0387F8AB">
              <w:t>Type</w:t>
            </w:r>
          </w:p>
        </w:tc>
      </w:tr>
      <w:tr w:rsidR="00274216" w14:paraId="4ED41AAE" w14:textId="77777777" w:rsidTr="002F2502">
        <w:trPr>
          <w:trHeight w:val="250"/>
        </w:trPr>
        <w:tc>
          <w:tcPr>
            <w:tcW w:w="2189" w:type="dxa"/>
            <w:vAlign w:val="center"/>
          </w:tcPr>
          <w:p w14:paraId="5AB1BB06" w14:textId="77777777" w:rsidR="00274216" w:rsidRDefault="00274216" w:rsidP="005005E6">
            <w:pPr>
              <w:spacing w:after="0" w:line="240" w:lineRule="auto"/>
              <w:contextualSpacing/>
            </w:pPr>
            <w:r w:rsidRPr="0387F8AB">
              <w:t>Authorization</w:t>
            </w:r>
          </w:p>
        </w:tc>
        <w:tc>
          <w:tcPr>
            <w:tcW w:w="5973" w:type="dxa"/>
            <w:vAlign w:val="center"/>
          </w:tcPr>
          <w:p w14:paraId="6F60B383" w14:textId="77777777" w:rsidR="00274216" w:rsidRDefault="00274216" w:rsidP="005005E6">
            <w:pPr>
              <w:spacing w:after="0" w:line="240" w:lineRule="auto"/>
              <w:contextualSpacing/>
            </w:pPr>
            <w:r w:rsidRPr="0387F8AB">
              <w:t>Token acquired from Azure AD based on the user credentials for further API calls.</w:t>
            </w:r>
          </w:p>
        </w:tc>
        <w:tc>
          <w:tcPr>
            <w:tcW w:w="787" w:type="dxa"/>
            <w:vAlign w:val="center"/>
          </w:tcPr>
          <w:p w14:paraId="6BD39CBA" w14:textId="77777777" w:rsidR="00274216" w:rsidRDefault="00274216" w:rsidP="005005E6">
            <w:pPr>
              <w:spacing w:after="0" w:line="240" w:lineRule="auto"/>
              <w:contextualSpacing/>
            </w:pPr>
            <w:r w:rsidRPr="0387F8AB">
              <w:t>M</w:t>
            </w:r>
          </w:p>
        </w:tc>
        <w:tc>
          <w:tcPr>
            <w:tcW w:w="1257" w:type="dxa"/>
            <w:vAlign w:val="center"/>
          </w:tcPr>
          <w:p w14:paraId="30307A64" w14:textId="77777777" w:rsidR="00274216" w:rsidRDefault="00274216" w:rsidP="005005E6">
            <w:pPr>
              <w:spacing w:after="0" w:line="240" w:lineRule="auto"/>
              <w:contextualSpacing/>
            </w:pPr>
            <w:r w:rsidRPr="0387F8AB">
              <w:t>String</w:t>
            </w:r>
          </w:p>
        </w:tc>
      </w:tr>
      <w:tr w:rsidR="00274216" w14:paraId="7597ADBA" w14:textId="77777777" w:rsidTr="002F2502">
        <w:trPr>
          <w:trHeight w:val="54"/>
        </w:trPr>
        <w:tc>
          <w:tcPr>
            <w:tcW w:w="2189" w:type="dxa"/>
            <w:vAlign w:val="center"/>
          </w:tcPr>
          <w:p w14:paraId="3A106293" w14:textId="77777777" w:rsidR="00274216" w:rsidRDefault="00274216" w:rsidP="005005E6">
            <w:pPr>
              <w:spacing w:after="0" w:line="240" w:lineRule="auto"/>
              <w:contextualSpacing/>
            </w:pPr>
            <w:r w:rsidRPr="0387F8AB">
              <w:t>Content-Type</w:t>
            </w:r>
          </w:p>
        </w:tc>
        <w:tc>
          <w:tcPr>
            <w:tcW w:w="5973" w:type="dxa"/>
            <w:vAlign w:val="center"/>
          </w:tcPr>
          <w:p w14:paraId="21A26151" w14:textId="77777777" w:rsidR="00274216" w:rsidRDefault="00274216" w:rsidP="005005E6">
            <w:pPr>
              <w:spacing w:after="0" w:line="240" w:lineRule="auto"/>
              <w:contextualSpacing/>
            </w:pPr>
            <w:r>
              <w:t>Type</w:t>
            </w:r>
            <w:r w:rsidRPr="0387F8AB">
              <w:t xml:space="preserve"> of content. E.g.- application/json</w:t>
            </w:r>
          </w:p>
        </w:tc>
        <w:tc>
          <w:tcPr>
            <w:tcW w:w="787" w:type="dxa"/>
            <w:vAlign w:val="center"/>
          </w:tcPr>
          <w:p w14:paraId="6D7C37F1" w14:textId="77777777" w:rsidR="00274216" w:rsidRDefault="00274216" w:rsidP="005005E6">
            <w:pPr>
              <w:spacing w:after="0" w:line="240" w:lineRule="auto"/>
              <w:contextualSpacing/>
            </w:pPr>
            <w:r w:rsidRPr="0387F8AB">
              <w:t>M</w:t>
            </w:r>
          </w:p>
        </w:tc>
        <w:tc>
          <w:tcPr>
            <w:tcW w:w="1257" w:type="dxa"/>
            <w:vAlign w:val="center"/>
          </w:tcPr>
          <w:p w14:paraId="517AF862" w14:textId="77777777" w:rsidR="00274216" w:rsidRDefault="00274216" w:rsidP="005005E6">
            <w:pPr>
              <w:spacing w:after="0" w:line="240" w:lineRule="auto"/>
              <w:contextualSpacing/>
            </w:pPr>
            <w:r w:rsidRPr="0387F8AB">
              <w:t>String</w:t>
            </w:r>
          </w:p>
        </w:tc>
      </w:tr>
    </w:tbl>
    <w:p w14:paraId="50ADB678" w14:textId="77777777" w:rsidR="002F2502" w:rsidRDefault="002F2502"/>
    <w:p w14:paraId="6B6B9296" w14:textId="1749F0CE" w:rsidR="002F2502" w:rsidRDefault="002F2502" w:rsidP="002F250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428997E1" w14:textId="77777777" w:rsidTr="002F2502">
        <w:trPr>
          <w:trHeight w:val="360"/>
        </w:trPr>
        <w:tc>
          <w:tcPr>
            <w:tcW w:w="2189" w:type="dxa"/>
            <w:shd w:val="clear" w:color="auto" w:fill="D9D9D9" w:themeFill="background1" w:themeFillShade="D9"/>
            <w:vAlign w:val="center"/>
          </w:tcPr>
          <w:p w14:paraId="114FCBCE"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4A5F40"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6934E3A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2D0F645A" w14:textId="77777777" w:rsidR="00274216" w:rsidRDefault="00274216" w:rsidP="005005E6">
            <w:pPr>
              <w:spacing w:after="0" w:line="240" w:lineRule="auto"/>
              <w:contextualSpacing/>
            </w:pPr>
            <w:r w:rsidRPr="0387F8AB">
              <w:t>Type</w:t>
            </w:r>
          </w:p>
        </w:tc>
      </w:tr>
      <w:tr w:rsidR="00274216" w14:paraId="56B25E48" w14:textId="77777777" w:rsidTr="002F2502">
        <w:trPr>
          <w:trHeight w:val="240"/>
        </w:trPr>
        <w:tc>
          <w:tcPr>
            <w:tcW w:w="2189" w:type="dxa"/>
            <w:vAlign w:val="center"/>
          </w:tcPr>
          <w:p w14:paraId="33945BA5" w14:textId="77777777" w:rsidR="00274216" w:rsidRDefault="00274216" w:rsidP="005005E6">
            <w:pPr>
              <w:spacing w:after="0" w:line="240" w:lineRule="auto"/>
              <w:contextualSpacing/>
            </w:pPr>
            <w:r w:rsidRPr="00AD0BA5">
              <w:t>AssetExternalId</w:t>
            </w:r>
          </w:p>
        </w:tc>
        <w:tc>
          <w:tcPr>
            <w:tcW w:w="5973" w:type="dxa"/>
            <w:vAlign w:val="center"/>
          </w:tcPr>
          <w:p w14:paraId="5D8C98AA" w14:textId="77777777" w:rsidR="00274216" w:rsidRDefault="00274216" w:rsidP="005005E6">
            <w:pPr>
              <w:spacing w:after="0" w:line="240" w:lineRule="auto"/>
              <w:contextualSpacing/>
            </w:pPr>
            <w:r w:rsidRPr="0387F8AB">
              <w:t xml:space="preserve">Provide the </w:t>
            </w:r>
            <w:r>
              <w:t>Asset External ID</w:t>
            </w:r>
            <w:r w:rsidRPr="0387F8AB">
              <w:t xml:space="preserve"> of </w:t>
            </w:r>
            <w:r>
              <w:t xml:space="preserve">an </w:t>
            </w:r>
            <w:r w:rsidRPr="0387F8AB">
              <w:t xml:space="preserve">existing </w:t>
            </w:r>
            <w:r>
              <w:t>asset.</w:t>
            </w:r>
          </w:p>
        </w:tc>
        <w:tc>
          <w:tcPr>
            <w:tcW w:w="787" w:type="dxa"/>
            <w:vAlign w:val="center"/>
          </w:tcPr>
          <w:p w14:paraId="75C995C9" w14:textId="77777777" w:rsidR="00274216" w:rsidRDefault="00274216" w:rsidP="005005E6">
            <w:pPr>
              <w:spacing w:after="0" w:line="240" w:lineRule="auto"/>
              <w:contextualSpacing/>
            </w:pPr>
            <w:r w:rsidRPr="0387F8AB">
              <w:t>M</w:t>
            </w:r>
          </w:p>
        </w:tc>
        <w:tc>
          <w:tcPr>
            <w:tcW w:w="1257" w:type="dxa"/>
            <w:vAlign w:val="center"/>
          </w:tcPr>
          <w:p w14:paraId="51842CAA" w14:textId="77777777" w:rsidR="00274216" w:rsidRDefault="00274216" w:rsidP="005005E6">
            <w:pPr>
              <w:spacing w:after="0" w:line="240" w:lineRule="auto"/>
              <w:contextualSpacing/>
            </w:pPr>
            <w:r w:rsidRPr="0387F8AB">
              <w:t>String</w:t>
            </w:r>
          </w:p>
        </w:tc>
      </w:tr>
      <w:tr w:rsidR="00274216" w14:paraId="742D3B4F" w14:textId="77777777" w:rsidTr="002F2502">
        <w:trPr>
          <w:trHeight w:val="240"/>
        </w:trPr>
        <w:tc>
          <w:tcPr>
            <w:tcW w:w="2189" w:type="dxa"/>
            <w:vAlign w:val="center"/>
          </w:tcPr>
          <w:p w14:paraId="13D7D8E9" w14:textId="77777777" w:rsidR="00274216" w:rsidRPr="00AD0BA5" w:rsidRDefault="00274216" w:rsidP="005005E6">
            <w:pPr>
              <w:spacing w:after="0" w:line="240" w:lineRule="auto"/>
              <w:contextualSpacing/>
            </w:pPr>
            <w:r>
              <w:t>AssetName</w:t>
            </w:r>
          </w:p>
        </w:tc>
        <w:tc>
          <w:tcPr>
            <w:tcW w:w="5973" w:type="dxa"/>
            <w:vAlign w:val="center"/>
          </w:tcPr>
          <w:p w14:paraId="5AA91392" w14:textId="77777777" w:rsidR="00274216" w:rsidRPr="0387F8AB" w:rsidRDefault="00274216" w:rsidP="005005E6">
            <w:pPr>
              <w:spacing w:after="0" w:line="240" w:lineRule="auto"/>
              <w:contextualSpacing/>
            </w:pPr>
            <w:r>
              <w:t>Provide asset name of existing asset</w:t>
            </w:r>
          </w:p>
        </w:tc>
        <w:tc>
          <w:tcPr>
            <w:tcW w:w="787" w:type="dxa"/>
            <w:vAlign w:val="center"/>
          </w:tcPr>
          <w:p w14:paraId="2360B955" w14:textId="77777777" w:rsidR="00274216" w:rsidRPr="0387F8AB" w:rsidRDefault="00274216" w:rsidP="005005E6">
            <w:pPr>
              <w:spacing w:after="0" w:line="240" w:lineRule="auto"/>
              <w:contextualSpacing/>
            </w:pPr>
            <w:r>
              <w:t>M</w:t>
            </w:r>
          </w:p>
        </w:tc>
        <w:tc>
          <w:tcPr>
            <w:tcW w:w="1257" w:type="dxa"/>
            <w:vAlign w:val="center"/>
          </w:tcPr>
          <w:p w14:paraId="50B2BDEE" w14:textId="77777777" w:rsidR="00274216" w:rsidRPr="0387F8AB" w:rsidRDefault="00274216" w:rsidP="005005E6">
            <w:pPr>
              <w:spacing w:after="0" w:line="240" w:lineRule="auto"/>
              <w:contextualSpacing/>
            </w:pPr>
            <w:r>
              <w:t>String</w:t>
            </w:r>
          </w:p>
        </w:tc>
      </w:tr>
      <w:tr w:rsidR="00274216" w14:paraId="55C8A0FF" w14:textId="77777777" w:rsidTr="002F2502">
        <w:trPr>
          <w:trHeight w:val="240"/>
        </w:trPr>
        <w:tc>
          <w:tcPr>
            <w:tcW w:w="2189" w:type="dxa"/>
            <w:vAlign w:val="center"/>
          </w:tcPr>
          <w:p w14:paraId="06493C77" w14:textId="77777777" w:rsidR="00274216" w:rsidRDefault="00274216" w:rsidP="005005E6">
            <w:pPr>
              <w:spacing w:after="0" w:line="240" w:lineRule="auto"/>
              <w:contextualSpacing/>
            </w:pPr>
            <w:r>
              <w:t>AssetType</w:t>
            </w:r>
          </w:p>
        </w:tc>
        <w:tc>
          <w:tcPr>
            <w:tcW w:w="5973" w:type="dxa"/>
            <w:vAlign w:val="center"/>
          </w:tcPr>
          <w:p w14:paraId="42A150F6" w14:textId="77777777" w:rsidR="00274216" w:rsidRDefault="00274216" w:rsidP="005005E6">
            <w:pPr>
              <w:spacing w:after="0" w:line="240" w:lineRule="auto"/>
              <w:contextualSpacing/>
            </w:pPr>
            <w:r>
              <w:t>Provide asset type of existing asset</w:t>
            </w:r>
          </w:p>
        </w:tc>
        <w:tc>
          <w:tcPr>
            <w:tcW w:w="787" w:type="dxa"/>
            <w:vAlign w:val="center"/>
          </w:tcPr>
          <w:p w14:paraId="41ABBBE4" w14:textId="77777777" w:rsidR="00274216" w:rsidRDefault="00274216" w:rsidP="005005E6">
            <w:pPr>
              <w:spacing w:after="0" w:line="240" w:lineRule="auto"/>
              <w:contextualSpacing/>
            </w:pPr>
            <w:r>
              <w:t>O</w:t>
            </w:r>
          </w:p>
        </w:tc>
        <w:tc>
          <w:tcPr>
            <w:tcW w:w="1257" w:type="dxa"/>
            <w:vAlign w:val="center"/>
          </w:tcPr>
          <w:p w14:paraId="74540173" w14:textId="77777777" w:rsidR="00274216" w:rsidRDefault="00274216" w:rsidP="005005E6">
            <w:pPr>
              <w:spacing w:after="0" w:line="240" w:lineRule="auto"/>
              <w:contextualSpacing/>
            </w:pPr>
            <w:r>
              <w:t>String</w:t>
            </w:r>
          </w:p>
        </w:tc>
      </w:tr>
      <w:tr w:rsidR="00274216" w14:paraId="1E066EFA" w14:textId="77777777" w:rsidTr="002F2502">
        <w:trPr>
          <w:trHeight w:val="240"/>
        </w:trPr>
        <w:tc>
          <w:tcPr>
            <w:tcW w:w="2189" w:type="dxa"/>
            <w:vAlign w:val="center"/>
          </w:tcPr>
          <w:p w14:paraId="0CD5392C" w14:textId="77777777" w:rsidR="00274216" w:rsidRDefault="00274216" w:rsidP="005005E6">
            <w:pPr>
              <w:spacing w:after="0" w:line="240" w:lineRule="auto"/>
              <w:contextualSpacing/>
            </w:pPr>
            <w:r>
              <w:t>AssetPath</w:t>
            </w:r>
          </w:p>
        </w:tc>
        <w:tc>
          <w:tcPr>
            <w:tcW w:w="5973" w:type="dxa"/>
            <w:vAlign w:val="center"/>
          </w:tcPr>
          <w:p w14:paraId="6AFEFAFD" w14:textId="77777777" w:rsidR="00274216" w:rsidRDefault="00274216" w:rsidP="005005E6">
            <w:pPr>
              <w:spacing w:after="0" w:line="240" w:lineRule="auto"/>
              <w:contextualSpacing/>
            </w:pPr>
            <w:r>
              <w:t>Provide asset path of existing asset</w:t>
            </w:r>
          </w:p>
        </w:tc>
        <w:tc>
          <w:tcPr>
            <w:tcW w:w="787" w:type="dxa"/>
            <w:vAlign w:val="center"/>
          </w:tcPr>
          <w:p w14:paraId="52EFA9FB" w14:textId="77777777" w:rsidR="00274216" w:rsidRDefault="00274216" w:rsidP="005005E6">
            <w:pPr>
              <w:spacing w:after="0" w:line="240" w:lineRule="auto"/>
              <w:contextualSpacing/>
            </w:pPr>
            <w:r>
              <w:t>M</w:t>
            </w:r>
          </w:p>
        </w:tc>
        <w:tc>
          <w:tcPr>
            <w:tcW w:w="1257" w:type="dxa"/>
            <w:vAlign w:val="center"/>
          </w:tcPr>
          <w:p w14:paraId="4F58D594" w14:textId="77777777" w:rsidR="00274216" w:rsidRDefault="00274216" w:rsidP="005005E6">
            <w:pPr>
              <w:spacing w:after="0" w:line="240" w:lineRule="auto"/>
              <w:contextualSpacing/>
            </w:pPr>
            <w:r>
              <w:t>String</w:t>
            </w:r>
          </w:p>
        </w:tc>
      </w:tr>
    </w:tbl>
    <w:p w14:paraId="77DC28FC" w14:textId="77777777" w:rsidR="00274216" w:rsidRDefault="00274216" w:rsidP="00274216">
      <w:r w:rsidRPr="0387F8AB">
        <w:t xml:space="preserve"> </w:t>
      </w:r>
    </w:p>
    <w:p w14:paraId="78D72454" w14:textId="7BA34D1E" w:rsidR="002F2502" w:rsidRDefault="002F2502" w:rsidP="002F250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7073"/>
        <w:gridCol w:w="1414"/>
      </w:tblGrid>
      <w:tr w:rsidR="00274216" w14:paraId="6DED0353" w14:textId="77777777" w:rsidTr="002F2502">
        <w:trPr>
          <w:trHeight w:val="196"/>
        </w:trPr>
        <w:tc>
          <w:tcPr>
            <w:tcW w:w="1719" w:type="dxa"/>
            <w:shd w:val="clear" w:color="auto" w:fill="D9D9D9" w:themeFill="background1" w:themeFillShade="D9"/>
            <w:vAlign w:val="center"/>
          </w:tcPr>
          <w:p w14:paraId="1074B3EC" w14:textId="77777777" w:rsidR="00274216" w:rsidRDefault="00274216" w:rsidP="005005E6">
            <w:pPr>
              <w:spacing w:after="0" w:line="240" w:lineRule="auto"/>
              <w:contextualSpacing/>
            </w:pPr>
            <w:r w:rsidRPr="0387F8AB">
              <w:t>Parameter</w:t>
            </w:r>
          </w:p>
        </w:tc>
        <w:tc>
          <w:tcPr>
            <w:tcW w:w="7073" w:type="dxa"/>
            <w:shd w:val="clear" w:color="auto" w:fill="D9D9D9" w:themeFill="background1" w:themeFillShade="D9"/>
            <w:vAlign w:val="center"/>
          </w:tcPr>
          <w:p w14:paraId="6827289E" w14:textId="77777777" w:rsidR="00274216" w:rsidRDefault="00274216" w:rsidP="005005E6">
            <w:pPr>
              <w:spacing w:after="0" w:line="240" w:lineRule="auto"/>
              <w:contextualSpacing/>
            </w:pPr>
            <w:r w:rsidRPr="0387F8AB">
              <w:t>Description</w:t>
            </w:r>
          </w:p>
        </w:tc>
        <w:tc>
          <w:tcPr>
            <w:tcW w:w="1414" w:type="dxa"/>
            <w:shd w:val="clear" w:color="auto" w:fill="D9D9D9" w:themeFill="background1" w:themeFillShade="D9"/>
            <w:vAlign w:val="center"/>
          </w:tcPr>
          <w:p w14:paraId="414E24F8" w14:textId="77777777" w:rsidR="00274216" w:rsidRDefault="00274216" w:rsidP="005005E6">
            <w:pPr>
              <w:spacing w:after="0" w:line="240" w:lineRule="auto"/>
              <w:contextualSpacing/>
            </w:pPr>
            <w:r w:rsidRPr="0387F8AB">
              <w:t>Type</w:t>
            </w:r>
          </w:p>
        </w:tc>
      </w:tr>
      <w:tr w:rsidR="00274216" w14:paraId="7065113C" w14:textId="77777777" w:rsidTr="002F2502">
        <w:trPr>
          <w:trHeight w:val="54"/>
        </w:trPr>
        <w:tc>
          <w:tcPr>
            <w:tcW w:w="1719" w:type="dxa"/>
            <w:vAlign w:val="center"/>
          </w:tcPr>
          <w:p w14:paraId="38A58110" w14:textId="77777777" w:rsidR="00274216" w:rsidRDefault="00274216" w:rsidP="005005E6">
            <w:pPr>
              <w:spacing w:after="0" w:line="240" w:lineRule="auto"/>
              <w:contextualSpacing/>
            </w:pPr>
            <w:r w:rsidRPr="0387F8AB">
              <w:t>Server</w:t>
            </w:r>
          </w:p>
        </w:tc>
        <w:tc>
          <w:tcPr>
            <w:tcW w:w="7073" w:type="dxa"/>
            <w:vAlign w:val="center"/>
          </w:tcPr>
          <w:p w14:paraId="40550AAB" w14:textId="77777777" w:rsidR="00274216" w:rsidRDefault="00274216" w:rsidP="005005E6">
            <w:pPr>
              <w:spacing w:after="0" w:line="240" w:lineRule="auto"/>
              <w:contextualSpacing/>
            </w:pPr>
            <w:r w:rsidRPr="0387F8AB">
              <w:t>Contains information about how the server handles request</w:t>
            </w:r>
            <w:r>
              <w:t>s</w:t>
            </w:r>
            <w:r w:rsidRPr="0387F8AB">
              <w:t xml:space="preserve"> [e.g., Werkzeug/2.1.2 Python/3.9.7]</w:t>
            </w:r>
          </w:p>
        </w:tc>
        <w:tc>
          <w:tcPr>
            <w:tcW w:w="1414" w:type="dxa"/>
            <w:vAlign w:val="center"/>
          </w:tcPr>
          <w:p w14:paraId="19872361" w14:textId="77777777" w:rsidR="00274216" w:rsidRDefault="00274216" w:rsidP="005005E6">
            <w:pPr>
              <w:spacing w:after="0" w:line="240" w:lineRule="auto"/>
              <w:contextualSpacing/>
            </w:pPr>
            <w:r w:rsidRPr="0387F8AB">
              <w:t>String</w:t>
            </w:r>
          </w:p>
        </w:tc>
      </w:tr>
      <w:tr w:rsidR="00274216" w14:paraId="2EBC3F5B" w14:textId="77777777" w:rsidTr="002F2502">
        <w:trPr>
          <w:trHeight w:val="54"/>
        </w:trPr>
        <w:tc>
          <w:tcPr>
            <w:tcW w:w="1719" w:type="dxa"/>
            <w:vAlign w:val="center"/>
          </w:tcPr>
          <w:p w14:paraId="70531232" w14:textId="77777777" w:rsidR="00274216" w:rsidRDefault="00274216" w:rsidP="005005E6">
            <w:pPr>
              <w:spacing w:after="0" w:line="240" w:lineRule="auto"/>
              <w:contextualSpacing/>
            </w:pPr>
            <w:r w:rsidRPr="0387F8AB">
              <w:t>Content-Type</w:t>
            </w:r>
          </w:p>
        </w:tc>
        <w:tc>
          <w:tcPr>
            <w:tcW w:w="7073" w:type="dxa"/>
            <w:vAlign w:val="center"/>
          </w:tcPr>
          <w:p w14:paraId="3DEDFB7B" w14:textId="77777777" w:rsidR="00274216" w:rsidRDefault="00274216" w:rsidP="005005E6">
            <w:pPr>
              <w:spacing w:after="0" w:line="240" w:lineRule="auto"/>
              <w:contextualSpacing/>
            </w:pPr>
            <w:r>
              <w:t>Type</w:t>
            </w:r>
            <w:r w:rsidRPr="0387F8AB">
              <w:t xml:space="preserve"> of the content</w:t>
            </w:r>
          </w:p>
        </w:tc>
        <w:tc>
          <w:tcPr>
            <w:tcW w:w="1414" w:type="dxa"/>
            <w:vAlign w:val="center"/>
          </w:tcPr>
          <w:p w14:paraId="6DD56623" w14:textId="77777777" w:rsidR="00274216" w:rsidRDefault="00274216" w:rsidP="005005E6">
            <w:pPr>
              <w:spacing w:after="0" w:line="240" w:lineRule="auto"/>
              <w:contextualSpacing/>
            </w:pPr>
            <w:r w:rsidRPr="0387F8AB">
              <w:t>String</w:t>
            </w:r>
          </w:p>
        </w:tc>
      </w:tr>
      <w:tr w:rsidR="00274216" w14:paraId="7CC2022B" w14:textId="77777777" w:rsidTr="002F2502">
        <w:trPr>
          <w:trHeight w:val="54"/>
        </w:trPr>
        <w:tc>
          <w:tcPr>
            <w:tcW w:w="1719" w:type="dxa"/>
            <w:vAlign w:val="center"/>
          </w:tcPr>
          <w:p w14:paraId="06D75C9B" w14:textId="77777777" w:rsidR="00274216" w:rsidRDefault="00274216" w:rsidP="005005E6">
            <w:pPr>
              <w:spacing w:after="0" w:line="240" w:lineRule="auto"/>
              <w:contextualSpacing/>
            </w:pPr>
            <w:r w:rsidRPr="0387F8AB">
              <w:t>Date</w:t>
            </w:r>
          </w:p>
        </w:tc>
        <w:tc>
          <w:tcPr>
            <w:tcW w:w="7073" w:type="dxa"/>
            <w:vAlign w:val="center"/>
          </w:tcPr>
          <w:p w14:paraId="0F0851EC" w14:textId="77777777" w:rsidR="00274216" w:rsidRDefault="00274216" w:rsidP="005005E6">
            <w:pPr>
              <w:spacing w:after="0" w:line="240" w:lineRule="auto"/>
              <w:contextualSpacing/>
            </w:pPr>
            <w:r w:rsidRPr="0387F8AB">
              <w:t>Date of operation execution e.g. - [Tue, 17 May 2022 06:30:16 GMT]</w:t>
            </w:r>
          </w:p>
        </w:tc>
        <w:tc>
          <w:tcPr>
            <w:tcW w:w="1414" w:type="dxa"/>
            <w:vAlign w:val="center"/>
          </w:tcPr>
          <w:p w14:paraId="4D3B7345" w14:textId="77777777" w:rsidR="00274216" w:rsidRDefault="00274216" w:rsidP="005005E6">
            <w:pPr>
              <w:spacing w:after="0" w:line="240" w:lineRule="auto"/>
              <w:contextualSpacing/>
            </w:pPr>
            <w:r w:rsidRPr="0387F8AB">
              <w:t>Datetime</w:t>
            </w:r>
          </w:p>
        </w:tc>
      </w:tr>
      <w:tr w:rsidR="00274216" w14:paraId="30C7B6B3" w14:textId="77777777" w:rsidTr="002F2502">
        <w:trPr>
          <w:trHeight w:val="54"/>
        </w:trPr>
        <w:tc>
          <w:tcPr>
            <w:tcW w:w="1719" w:type="dxa"/>
            <w:vAlign w:val="center"/>
          </w:tcPr>
          <w:p w14:paraId="39DA1F3C" w14:textId="77777777" w:rsidR="00274216" w:rsidRDefault="00274216" w:rsidP="005005E6">
            <w:pPr>
              <w:spacing w:after="0" w:line="240" w:lineRule="auto"/>
              <w:contextualSpacing/>
            </w:pPr>
            <w:r w:rsidRPr="0387F8AB">
              <w:t>Content-Length</w:t>
            </w:r>
          </w:p>
        </w:tc>
        <w:tc>
          <w:tcPr>
            <w:tcW w:w="7073" w:type="dxa"/>
            <w:vAlign w:val="center"/>
          </w:tcPr>
          <w:p w14:paraId="7FED251F" w14:textId="77777777" w:rsidR="00274216" w:rsidRDefault="00274216" w:rsidP="005005E6">
            <w:pPr>
              <w:spacing w:after="0" w:line="240" w:lineRule="auto"/>
              <w:contextualSpacing/>
            </w:pPr>
            <w:r w:rsidRPr="0387F8AB">
              <w:t>Length of the content</w:t>
            </w:r>
          </w:p>
        </w:tc>
        <w:tc>
          <w:tcPr>
            <w:tcW w:w="1414" w:type="dxa"/>
            <w:vAlign w:val="center"/>
          </w:tcPr>
          <w:p w14:paraId="47B61EC8" w14:textId="77777777" w:rsidR="00274216" w:rsidRDefault="00274216" w:rsidP="005005E6">
            <w:pPr>
              <w:spacing w:after="0" w:line="240" w:lineRule="auto"/>
              <w:contextualSpacing/>
            </w:pPr>
            <w:r w:rsidRPr="0387F8AB">
              <w:t>Bytes</w:t>
            </w:r>
          </w:p>
        </w:tc>
      </w:tr>
      <w:tr w:rsidR="00274216" w14:paraId="66EBB665" w14:textId="77777777" w:rsidTr="002F2502">
        <w:trPr>
          <w:trHeight w:val="160"/>
        </w:trPr>
        <w:tc>
          <w:tcPr>
            <w:tcW w:w="1719" w:type="dxa"/>
            <w:vAlign w:val="center"/>
          </w:tcPr>
          <w:p w14:paraId="78B8B4E9" w14:textId="77777777" w:rsidR="00274216" w:rsidRDefault="00274216" w:rsidP="005005E6">
            <w:pPr>
              <w:spacing w:after="0" w:line="240" w:lineRule="auto"/>
              <w:contextualSpacing/>
            </w:pPr>
            <w:r w:rsidRPr="0387F8AB">
              <w:t>Connection</w:t>
            </w:r>
          </w:p>
        </w:tc>
        <w:tc>
          <w:tcPr>
            <w:tcW w:w="7073" w:type="dxa"/>
            <w:vAlign w:val="center"/>
          </w:tcPr>
          <w:p w14:paraId="61013E36" w14:textId="77777777" w:rsidR="00274216" w:rsidRDefault="00274216" w:rsidP="005005E6">
            <w:pPr>
              <w:spacing w:after="0" w:line="240" w:lineRule="auto"/>
              <w:contextualSpacing/>
            </w:pPr>
            <w:r w:rsidRPr="0387F8AB">
              <w:t>A general header specifying whether the current network connection stays open once the current transaction finishes</w:t>
            </w:r>
          </w:p>
        </w:tc>
        <w:tc>
          <w:tcPr>
            <w:tcW w:w="1414" w:type="dxa"/>
            <w:vAlign w:val="center"/>
          </w:tcPr>
          <w:p w14:paraId="07BC894B" w14:textId="77777777" w:rsidR="00274216" w:rsidRDefault="00274216" w:rsidP="005005E6">
            <w:pPr>
              <w:spacing w:after="0" w:line="240" w:lineRule="auto"/>
              <w:contextualSpacing/>
            </w:pPr>
            <w:r w:rsidRPr="0387F8AB">
              <w:t>String</w:t>
            </w:r>
          </w:p>
        </w:tc>
      </w:tr>
    </w:tbl>
    <w:p w14:paraId="7845C7AE" w14:textId="77777777" w:rsidR="00D0747F" w:rsidRDefault="00D0747F" w:rsidP="00274216"/>
    <w:p w14:paraId="1835D375" w14:textId="7545C961" w:rsidR="00274216" w:rsidRDefault="00D0747F" w:rsidP="002F2502">
      <w:pPr>
        <w:pStyle w:val="Heading3"/>
      </w:pPr>
      <w:r>
        <w:br w:type="column"/>
      </w:r>
      <w:r w:rsidR="002F2502">
        <w:t xml:space="preserve">API </w:t>
      </w:r>
      <w:r w:rsidR="001F0044">
        <w:t>Specifications</w:t>
      </w:r>
    </w:p>
    <w:tbl>
      <w:tblPr>
        <w:tblW w:w="10206" w:type="dxa"/>
        <w:tblLayout w:type="fixed"/>
        <w:tblLook w:val="04A0" w:firstRow="1" w:lastRow="0" w:firstColumn="1" w:lastColumn="0" w:noHBand="0" w:noVBand="1"/>
      </w:tblPr>
      <w:tblGrid>
        <w:gridCol w:w="2348"/>
        <w:gridCol w:w="7858"/>
      </w:tblGrid>
      <w:tr w:rsidR="00D0747F" w14:paraId="79BCB7FE"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FD5AF" w14:textId="77777777" w:rsidR="00D0747F" w:rsidRDefault="00D0747F" w:rsidP="001A4A29">
            <w:pPr>
              <w:spacing w:line="240" w:lineRule="auto"/>
              <w:contextualSpacing/>
              <w:jc w:val="left"/>
            </w:pPr>
            <w:r>
              <w:t>Protocol</w:t>
            </w:r>
          </w:p>
        </w:tc>
        <w:tc>
          <w:tcPr>
            <w:tcW w:w="7858" w:type="dxa"/>
            <w:tcBorders>
              <w:top w:val="single" w:sz="8" w:space="0" w:color="auto"/>
              <w:left w:val="single" w:sz="8" w:space="0" w:color="auto"/>
              <w:bottom w:val="single" w:sz="8" w:space="0" w:color="auto"/>
              <w:right w:val="single" w:sz="8" w:space="0" w:color="auto"/>
            </w:tcBorders>
            <w:hideMark/>
          </w:tcPr>
          <w:p w14:paraId="6DF561FA" w14:textId="77777777" w:rsidR="00D0747F" w:rsidRDefault="00D0747F" w:rsidP="001A4A29">
            <w:pPr>
              <w:spacing w:line="240" w:lineRule="auto"/>
              <w:contextualSpacing/>
              <w:jc w:val="left"/>
            </w:pPr>
            <w:r>
              <w:t xml:space="preserve"> HTTPS</w:t>
            </w:r>
          </w:p>
        </w:tc>
      </w:tr>
      <w:tr w:rsidR="00C83872" w14:paraId="3C199044"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83BE449" w14:textId="6560439A" w:rsidR="00C83872" w:rsidRDefault="00C83872" w:rsidP="001A4A29">
            <w:pPr>
              <w:spacing w:line="240" w:lineRule="auto"/>
              <w:contextualSpacing/>
              <w:jc w:val="left"/>
            </w:pPr>
            <w:bookmarkStart w:id="63" w:name="_Hlk174091009"/>
            <w:r>
              <w:t xml:space="preserve">PATH </w:t>
            </w:r>
            <w:r w:rsidR="00E4359C" w:rsidRPr="00E4359C">
              <w:t>AOT (Cognite)</w:t>
            </w:r>
            <w:r>
              <w:t xml:space="preserve"> </w:t>
            </w:r>
            <w:r w:rsidR="00DB75B6">
              <w:t>(Public Exposure)</w:t>
            </w:r>
          </w:p>
        </w:tc>
        <w:tc>
          <w:tcPr>
            <w:tcW w:w="7858" w:type="dxa"/>
            <w:tcBorders>
              <w:top w:val="single" w:sz="8" w:space="0" w:color="auto"/>
              <w:left w:val="single" w:sz="8" w:space="0" w:color="auto"/>
              <w:bottom w:val="single" w:sz="8" w:space="0" w:color="auto"/>
              <w:right w:val="single" w:sz="8" w:space="0" w:color="auto"/>
            </w:tcBorders>
            <w:hideMark/>
          </w:tcPr>
          <w:p w14:paraId="2CB1CD31" w14:textId="78785483" w:rsidR="00C83872" w:rsidRPr="001A4A29" w:rsidRDefault="00C83872" w:rsidP="001A4A29">
            <w:pPr>
              <w:spacing w:line="240" w:lineRule="auto"/>
              <w:contextualSpacing/>
              <w:jc w:val="left"/>
              <w:rPr>
                <w:rStyle w:val="Hyperlink"/>
              </w:rPr>
            </w:pPr>
            <w:hyperlink r:id="rId39" w:history="1">
              <w:r w:rsidRPr="001A4A29">
                <w:rPr>
                  <w:rStyle w:val="Hyperlink"/>
                </w:rPr>
                <w:t>https://apim-mw-aot-dev.azure-api.net/api/oh-module/searches</w:t>
              </w:r>
            </w:hyperlink>
            <w:r w:rsidR="001A4A29" w:rsidRPr="001A4A29">
              <w:rPr>
                <w:rStyle w:val="Hyperlink"/>
              </w:rPr>
              <w:t xml:space="preserve"> </w:t>
            </w:r>
            <w:r w:rsidRPr="001A4A29">
              <w:rPr>
                <w:rStyle w:val="Hyperlink"/>
              </w:rPr>
              <w:t xml:space="preserve"> </w:t>
            </w:r>
            <w:r w:rsidR="001A4A29" w:rsidRPr="001A4A29">
              <w:rPr>
                <w:rStyle w:val="Hyperlink"/>
              </w:rPr>
              <w:t xml:space="preserve"> </w:t>
            </w:r>
          </w:p>
        </w:tc>
      </w:tr>
      <w:tr w:rsidR="00D0747F" w14:paraId="7B42EA55" w14:textId="77777777" w:rsidTr="001A4A29">
        <w:trPr>
          <w:trHeight w:val="43"/>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7EB74FF" w14:textId="782EAE1D" w:rsidR="00D0747F" w:rsidRDefault="00D0747F" w:rsidP="001A4A29">
            <w:pPr>
              <w:spacing w:line="240" w:lineRule="auto"/>
              <w:contextualSpacing/>
              <w:jc w:val="left"/>
            </w:pPr>
            <w:r>
              <w:t>PATH</w:t>
            </w:r>
            <w:r w:rsidR="00C83872">
              <w:t xml:space="preserve"> </w:t>
            </w:r>
            <w:r w:rsidR="008A4ACB">
              <w:t>AOT (</w:t>
            </w:r>
            <w:r w:rsidR="00C83872">
              <w:t>Azure</w:t>
            </w:r>
            <w:r w:rsidR="008A4ACB">
              <w:t>)</w:t>
            </w:r>
            <w:r>
              <w:t xml:space="preserve"> </w:t>
            </w:r>
            <w:r w:rsidR="00DB75B6">
              <w:t>(Public Exposure)</w:t>
            </w:r>
          </w:p>
        </w:tc>
        <w:tc>
          <w:tcPr>
            <w:tcW w:w="7858" w:type="dxa"/>
            <w:tcBorders>
              <w:top w:val="single" w:sz="8" w:space="0" w:color="auto"/>
              <w:left w:val="single" w:sz="8" w:space="0" w:color="auto"/>
              <w:bottom w:val="single" w:sz="8" w:space="0" w:color="auto"/>
              <w:right w:val="single" w:sz="8" w:space="0" w:color="auto"/>
            </w:tcBorders>
            <w:hideMark/>
          </w:tcPr>
          <w:p w14:paraId="7EF43FDC" w14:textId="3B4F274B" w:rsidR="00D0747F" w:rsidRPr="001A4A29" w:rsidRDefault="00112F88" w:rsidP="001A4A29">
            <w:pPr>
              <w:spacing w:line="240" w:lineRule="auto"/>
              <w:contextualSpacing/>
              <w:jc w:val="left"/>
              <w:rPr>
                <w:rStyle w:val="Hyperlink"/>
              </w:rPr>
            </w:pPr>
            <w:hyperlink r:id="rId40" w:history="1">
              <w:r w:rsidRPr="001A4A29">
                <w:rPr>
                  <w:rStyle w:val="Hyperlink"/>
                </w:rPr>
                <w:t>https://apim-aot-azure-dev.azure-api.net/api/oh-module/searches</w:t>
              </w:r>
            </w:hyperlink>
            <w:r w:rsidR="00D0747F" w:rsidRPr="001A4A29">
              <w:rPr>
                <w:rStyle w:val="Hyperlink"/>
              </w:rPr>
              <w:t xml:space="preserve"> </w:t>
            </w:r>
            <w:r w:rsidR="001A4A29" w:rsidRPr="001A4A29">
              <w:rPr>
                <w:rStyle w:val="Hyperlink"/>
              </w:rPr>
              <w:t xml:space="preserve"> </w:t>
            </w:r>
          </w:p>
        </w:tc>
      </w:tr>
      <w:bookmarkEnd w:id="63"/>
      <w:tr w:rsidR="00D0747F" w14:paraId="0F1FD00B"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124B231" w14:textId="77777777" w:rsidR="00D0747F" w:rsidRDefault="00D0747F" w:rsidP="001A4A29">
            <w:pPr>
              <w:spacing w:line="240" w:lineRule="auto"/>
              <w:contextualSpacing/>
              <w:jc w:val="left"/>
            </w:pPr>
            <w:r>
              <w:t>METHOD</w:t>
            </w:r>
          </w:p>
        </w:tc>
        <w:tc>
          <w:tcPr>
            <w:tcW w:w="7858" w:type="dxa"/>
            <w:tcBorders>
              <w:top w:val="single" w:sz="8" w:space="0" w:color="auto"/>
              <w:left w:val="single" w:sz="8" w:space="0" w:color="auto"/>
              <w:bottom w:val="single" w:sz="8" w:space="0" w:color="auto"/>
              <w:right w:val="single" w:sz="8" w:space="0" w:color="auto"/>
            </w:tcBorders>
            <w:hideMark/>
          </w:tcPr>
          <w:p w14:paraId="07D4F0A0" w14:textId="77777777" w:rsidR="00D0747F" w:rsidRDefault="00D0747F" w:rsidP="001A4A29">
            <w:pPr>
              <w:spacing w:line="240" w:lineRule="auto"/>
              <w:contextualSpacing/>
              <w:jc w:val="left"/>
            </w:pPr>
            <w:r>
              <w:t xml:space="preserve"> POST</w:t>
            </w:r>
          </w:p>
        </w:tc>
      </w:tr>
      <w:tr w:rsidR="00D0747F" w14:paraId="0FE62AE9" w14:textId="77777777" w:rsidTr="001A4A29">
        <w:trPr>
          <w:trHeight w:val="98"/>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7CE606" w14:textId="77777777" w:rsidR="00D0747F" w:rsidRDefault="00D0747F" w:rsidP="001A4A29">
            <w:pPr>
              <w:spacing w:line="240" w:lineRule="auto"/>
              <w:contextualSpacing/>
              <w:jc w:val="left"/>
            </w:pPr>
            <w:r>
              <w:t>CONTENT TYPE</w:t>
            </w:r>
          </w:p>
        </w:tc>
        <w:tc>
          <w:tcPr>
            <w:tcW w:w="7858" w:type="dxa"/>
            <w:tcBorders>
              <w:top w:val="single" w:sz="8" w:space="0" w:color="auto"/>
              <w:left w:val="single" w:sz="8" w:space="0" w:color="auto"/>
              <w:bottom w:val="single" w:sz="8" w:space="0" w:color="auto"/>
              <w:right w:val="single" w:sz="8" w:space="0" w:color="auto"/>
            </w:tcBorders>
            <w:hideMark/>
          </w:tcPr>
          <w:p w14:paraId="1C915E95" w14:textId="77777777" w:rsidR="00D0747F" w:rsidRDefault="00D0747F" w:rsidP="001A4A29">
            <w:pPr>
              <w:spacing w:line="240" w:lineRule="auto"/>
              <w:contextualSpacing/>
              <w:jc w:val="left"/>
            </w:pPr>
            <w:r>
              <w:t>application / json</w:t>
            </w:r>
          </w:p>
        </w:tc>
      </w:tr>
    </w:tbl>
    <w:p w14:paraId="6BAB89D2" w14:textId="77777777" w:rsidR="00D0747F" w:rsidRDefault="00D0747F" w:rsidP="00D0747F"/>
    <w:p w14:paraId="0C08E9A4" w14:textId="42EF26AD" w:rsidR="00D0747F" w:rsidRDefault="00D0747F" w:rsidP="002F2502">
      <w:pPr>
        <w:pStyle w:val="Heading3"/>
      </w:pPr>
      <w:r>
        <w:t xml:space="preserve"> Sample JSON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35"/>
        <w:gridCol w:w="7571"/>
      </w:tblGrid>
      <w:tr w:rsidR="00D0747F" w14:paraId="571AEA2F"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CF7E682" w14:textId="77777777" w:rsidR="00D0747F" w:rsidRDefault="00D0747F" w:rsidP="007C151A">
            <w:pPr>
              <w:spacing w:after="0"/>
            </w:pPr>
            <w:r>
              <w:t>Response Type1</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2F054" w14:textId="77777777" w:rsidR="00D0747F" w:rsidRPr="007C44B8" w:rsidRDefault="00D0747F" w:rsidP="007C151A">
            <w:pPr>
              <w:spacing w:after="0"/>
              <w:rPr>
                <w:rFonts w:ascii="Consolas" w:hAnsi="Consolas"/>
              </w:rPr>
            </w:pPr>
            <w:r w:rsidRPr="007C44B8">
              <w:rPr>
                <w:rFonts w:ascii="Consolas" w:hAnsi="Consolas"/>
              </w:rPr>
              <w:t>Whenever the details get stored in the database, then the following response will be returned.</w:t>
            </w:r>
          </w:p>
          <w:p w14:paraId="51DA9DF5" w14:textId="77777777" w:rsidR="00D0747F" w:rsidRPr="007C44B8" w:rsidRDefault="00D0747F" w:rsidP="007C151A">
            <w:pPr>
              <w:spacing w:after="0"/>
              <w:rPr>
                <w:rFonts w:ascii="Consolas" w:hAnsi="Consolas"/>
              </w:rPr>
            </w:pPr>
            <w:r w:rsidRPr="007C44B8">
              <w:rPr>
                <w:rFonts w:ascii="Consolas" w:hAnsi="Consolas"/>
              </w:rPr>
              <w:t>{</w:t>
            </w:r>
          </w:p>
          <w:p w14:paraId="4AEA98DE" w14:textId="77777777" w:rsidR="00D0747F" w:rsidRPr="007C44B8" w:rsidRDefault="00D0747F" w:rsidP="007C151A">
            <w:pPr>
              <w:spacing w:after="0"/>
              <w:rPr>
                <w:rFonts w:ascii="Consolas" w:hAnsi="Consolas"/>
              </w:rPr>
            </w:pPr>
            <w:r w:rsidRPr="007C44B8">
              <w:rPr>
                <w:rFonts w:ascii="Consolas" w:hAnsi="Consolas"/>
              </w:rPr>
              <w:t xml:space="preserve">    "message": "Recent Search saved into Database."</w:t>
            </w:r>
          </w:p>
          <w:p w14:paraId="42306EE4" w14:textId="4C5F7ABC" w:rsidR="00D0747F" w:rsidRPr="007C44B8" w:rsidRDefault="00D0747F" w:rsidP="007C151A">
            <w:pPr>
              <w:spacing w:after="0"/>
              <w:rPr>
                <w:rFonts w:ascii="Consolas" w:hAnsi="Consolas"/>
              </w:rPr>
            </w:pPr>
            <w:r w:rsidRPr="007C44B8">
              <w:rPr>
                <w:rFonts w:ascii="Consolas" w:hAnsi="Consolas"/>
              </w:rPr>
              <w:t>}</w:t>
            </w:r>
          </w:p>
        </w:tc>
      </w:tr>
      <w:tr w:rsidR="00D0747F" w14:paraId="64203671"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E96E03F" w14:textId="77777777" w:rsidR="00D0747F" w:rsidRDefault="00D0747F" w:rsidP="007C151A">
            <w:pPr>
              <w:spacing w:after="0"/>
            </w:pPr>
            <w:r>
              <w:t>Response Type2</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59C31" w14:textId="77777777" w:rsidR="00D0747F" w:rsidRPr="007C44B8" w:rsidRDefault="00D0747F" w:rsidP="007C151A">
            <w:pPr>
              <w:spacing w:after="0"/>
              <w:rPr>
                <w:rFonts w:ascii="Consolas" w:hAnsi="Consolas"/>
              </w:rPr>
            </w:pPr>
            <w:r w:rsidRPr="007C44B8">
              <w:rPr>
                <w:rFonts w:ascii="Consolas" w:hAnsi="Consolas"/>
              </w:rPr>
              <w:t>Whenever any issue occurs in storing the search asset details in the database, the following response will be returned.</w:t>
            </w:r>
          </w:p>
          <w:p w14:paraId="66E5CC54" w14:textId="77777777" w:rsidR="00D0747F" w:rsidRPr="007C44B8" w:rsidRDefault="00D0747F" w:rsidP="007C151A">
            <w:pPr>
              <w:spacing w:after="0"/>
              <w:rPr>
                <w:rFonts w:ascii="Consolas" w:hAnsi="Consolas"/>
              </w:rPr>
            </w:pPr>
            <w:r w:rsidRPr="007C44B8">
              <w:rPr>
                <w:rFonts w:ascii="Consolas" w:hAnsi="Consolas"/>
              </w:rPr>
              <w:t>{</w:t>
            </w:r>
          </w:p>
          <w:p w14:paraId="18DCAC21" w14:textId="77777777" w:rsidR="00D0747F" w:rsidRPr="007C44B8" w:rsidRDefault="00D0747F" w:rsidP="007C151A">
            <w:pPr>
              <w:spacing w:after="0"/>
              <w:rPr>
                <w:rFonts w:ascii="Consolas" w:hAnsi="Consolas"/>
              </w:rPr>
            </w:pPr>
            <w:r w:rsidRPr="007C44B8">
              <w:rPr>
                <w:rFonts w:ascii="Consolas" w:hAnsi="Consolas"/>
              </w:rPr>
              <w:t xml:space="preserve">    "message": "Error Message",</w:t>
            </w:r>
          </w:p>
          <w:p w14:paraId="64C419E5" w14:textId="77777777" w:rsidR="00D0747F" w:rsidRPr="007C44B8" w:rsidRDefault="00D0747F" w:rsidP="007C151A">
            <w:pPr>
              <w:spacing w:after="0"/>
              <w:rPr>
                <w:rFonts w:ascii="Consolas" w:hAnsi="Consolas"/>
              </w:rPr>
            </w:pPr>
            <w:r w:rsidRPr="007C44B8">
              <w:rPr>
                <w:rFonts w:ascii="Consolas" w:hAnsi="Consolas"/>
              </w:rPr>
              <w:t xml:space="preserve">    "error": "Exception"</w:t>
            </w:r>
          </w:p>
          <w:p w14:paraId="0988E75B" w14:textId="5AE29886" w:rsidR="00D0747F" w:rsidRPr="007C44B8" w:rsidRDefault="00D0747F" w:rsidP="007C151A">
            <w:pPr>
              <w:spacing w:after="0"/>
              <w:rPr>
                <w:rFonts w:ascii="Consolas" w:hAnsi="Consolas"/>
              </w:rPr>
            </w:pPr>
            <w:r w:rsidRPr="007C44B8">
              <w:rPr>
                <w:rFonts w:ascii="Consolas" w:hAnsi="Consolas"/>
              </w:rPr>
              <w:t>}</w:t>
            </w:r>
          </w:p>
        </w:tc>
      </w:tr>
    </w:tbl>
    <w:p w14:paraId="1CE2B567" w14:textId="77777777" w:rsidR="00D0747F" w:rsidRDefault="00D0747F" w:rsidP="00274216"/>
    <w:p w14:paraId="7E15444B" w14:textId="585850DD" w:rsidR="002F2502" w:rsidRDefault="002F2502" w:rsidP="001F0044">
      <w:pPr>
        <w:pStyle w:val="Heading3"/>
      </w:pPr>
      <w:r>
        <w:t>Result</w:t>
      </w:r>
    </w:p>
    <w:tbl>
      <w:tblPr>
        <w:tblW w:w="10206" w:type="dxa"/>
        <w:tblLayout w:type="fixed"/>
        <w:tblLook w:val="04A0" w:firstRow="1" w:lastRow="0" w:firstColumn="1" w:lastColumn="0" w:noHBand="0" w:noVBand="1"/>
      </w:tblPr>
      <w:tblGrid>
        <w:gridCol w:w="1875"/>
        <w:gridCol w:w="8331"/>
      </w:tblGrid>
      <w:tr w:rsidR="00D0747F" w14:paraId="59F2007E"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46838E" w14:textId="77777777" w:rsidR="00D0747F" w:rsidRDefault="00D0747F">
            <w:pPr>
              <w:spacing w:after="0" w:line="240" w:lineRule="auto"/>
            </w:pPr>
            <w:r>
              <w:t>HTTP Code</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E31DCD6" w14:textId="77777777" w:rsidR="00D0747F" w:rsidRDefault="00D0747F">
            <w:pPr>
              <w:spacing w:after="0" w:line="240" w:lineRule="auto"/>
            </w:pPr>
            <w:r>
              <w:t>Result Description</w:t>
            </w:r>
          </w:p>
        </w:tc>
      </w:tr>
      <w:tr w:rsidR="00D0747F" w14:paraId="2B2B521D"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09BA44" w14:textId="77777777" w:rsidR="00D0747F" w:rsidRDefault="00D0747F">
            <w:pPr>
              <w:spacing w:after="0" w:line="240" w:lineRule="auto"/>
            </w:pPr>
            <w:r>
              <w:t>200</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3B8A08" w14:textId="77777777" w:rsidR="00D0747F" w:rsidRDefault="00D0747F">
            <w:pPr>
              <w:spacing w:after="0" w:line="240" w:lineRule="auto"/>
            </w:pPr>
            <w:r>
              <w:t>Recent Search saved into Database.</w:t>
            </w:r>
          </w:p>
        </w:tc>
      </w:tr>
    </w:tbl>
    <w:p w14:paraId="51A5AAB7" w14:textId="77777777" w:rsidR="001F0044" w:rsidRDefault="001F0044"/>
    <w:p w14:paraId="32D5904C" w14:textId="686EDAB3" w:rsidR="001F0044" w:rsidRDefault="001F0044" w:rsidP="001F0044">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1730"/>
        <w:gridCol w:w="6601"/>
      </w:tblGrid>
      <w:tr w:rsidR="00D0747F" w14:paraId="2CE954B6" w14:textId="77777777" w:rsidTr="00D7038C">
        <w:trPr>
          <w:cantSplit/>
        </w:trPr>
        <w:tc>
          <w:tcPr>
            <w:tcW w:w="1875" w:type="dxa"/>
            <w:shd w:val="clear" w:color="auto" w:fill="D9D9D9" w:themeFill="background1" w:themeFillShade="D9"/>
            <w:vAlign w:val="center"/>
            <w:hideMark/>
          </w:tcPr>
          <w:p w14:paraId="68F1A6ED" w14:textId="77777777" w:rsidR="00D0747F" w:rsidRDefault="00D0747F">
            <w:pPr>
              <w:spacing w:after="0" w:line="240" w:lineRule="auto"/>
            </w:pPr>
            <w:r>
              <w:t>HTTP Code</w:t>
            </w:r>
          </w:p>
        </w:tc>
        <w:tc>
          <w:tcPr>
            <w:tcW w:w="1730" w:type="dxa"/>
            <w:shd w:val="clear" w:color="auto" w:fill="D9D9D9" w:themeFill="background1" w:themeFillShade="D9"/>
            <w:vAlign w:val="center"/>
            <w:hideMark/>
          </w:tcPr>
          <w:p w14:paraId="199DB801" w14:textId="77777777" w:rsidR="00D0747F" w:rsidRDefault="00D0747F">
            <w:pPr>
              <w:spacing w:after="0" w:line="240" w:lineRule="auto"/>
            </w:pPr>
            <w:r>
              <w:t>Error Code</w:t>
            </w:r>
          </w:p>
        </w:tc>
        <w:tc>
          <w:tcPr>
            <w:tcW w:w="6601" w:type="dxa"/>
            <w:shd w:val="clear" w:color="auto" w:fill="D9D9D9" w:themeFill="background1" w:themeFillShade="D9"/>
            <w:vAlign w:val="center"/>
            <w:hideMark/>
          </w:tcPr>
          <w:p w14:paraId="52A8B309" w14:textId="77777777" w:rsidR="00D0747F" w:rsidRDefault="00D0747F">
            <w:pPr>
              <w:spacing w:after="0" w:line="240" w:lineRule="auto"/>
            </w:pPr>
            <w:r>
              <w:t>Error Description</w:t>
            </w:r>
          </w:p>
        </w:tc>
      </w:tr>
      <w:tr w:rsidR="00D0747F" w14:paraId="43A8AB8D" w14:textId="77777777" w:rsidTr="00D7038C">
        <w:trPr>
          <w:cantSplit/>
        </w:trPr>
        <w:tc>
          <w:tcPr>
            <w:tcW w:w="1875" w:type="dxa"/>
            <w:vAlign w:val="center"/>
            <w:hideMark/>
          </w:tcPr>
          <w:p w14:paraId="0E6387F0" w14:textId="77777777" w:rsidR="00D0747F" w:rsidRDefault="00D0747F">
            <w:pPr>
              <w:spacing w:after="0" w:line="240" w:lineRule="auto"/>
            </w:pPr>
            <w:r>
              <w:t>500</w:t>
            </w:r>
          </w:p>
        </w:tc>
        <w:tc>
          <w:tcPr>
            <w:tcW w:w="1730" w:type="dxa"/>
            <w:vAlign w:val="center"/>
            <w:hideMark/>
          </w:tcPr>
          <w:p w14:paraId="1B62B00C" w14:textId="77777777" w:rsidR="00D0747F" w:rsidRDefault="00D0747F">
            <w:pPr>
              <w:spacing w:after="0" w:line="240" w:lineRule="auto"/>
            </w:pPr>
            <w:r>
              <w:t>500</w:t>
            </w:r>
          </w:p>
        </w:tc>
        <w:tc>
          <w:tcPr>
            <w:tcW w:w="6601" w:type="dxa"/>
            <w:vAlign w:val="center"/>
            <w:hideMark/>
          </w:tcPr>
          <w:p w14:paraId="34087621" w14:textId="77777777" w:rsidR="00D0747F" w:rsidRDefault="00D0747F">
            <w:pPr>
              <w:spacing w:after="0" w:line="240" w:lineRule="auto"/>
            </w:pPr>
            <w:r>
              <w:t>Generic Error</w:t>
            </w:r>
          </w:p>
        </w:tc>
      </w:tr>
      <w:tr w:rsidR="00D0747F" w14:paraId="2080E11F" w14:textId="77777777" w:rsidTr="00D7038C">
        <w:trPr>
          <w:cantSplit/>
        </w:trPr>
        <w:tc>
          <w:tcPr>
            <w:tcW w:w="1875" w:type="dxa"/>
            <w:vAlign w:val="center"/>
            <w:hideMark/>
          </w:tcPr>
          <w:p w14:paraId="38CA18B7" w14:textId="77777777" w:rsidR="00D0747F" w:rsidRDefault="00D0747F">
            <w:pPr>
              <w:spacing w:after="0" w:line="240" w:lineRule="auto"/>
            </w:pPr>
            <w:r>
              <w:t>400</w:t>
            </w:r>
          </w:p>
        </w:tc>
        <w:tc>
          <w:tcPr>
            <w:tcW w:w="1730" w:type="dxa"/>
            <w:vAlign w:val="center"/>
            <w:hideMark/>
          </w:tcPr>
          <w:p w14:paraId="3C22EBD0" w14:textId="77777777" w:rsidR="00D0747F" w:rsidRDefault="00D0747F">
            <w:pPr>
              <w:spacing w:after="0" w:line="240" w:lineRule="auto"/>
            </w:pPr>
            <w:r>
              <w:t>401</w:t>
            </w:r>
          </w:p>
        </w:tc>
        <w:tc>
          <w:tcPr>
            <w:tcW w:w="6601" w:type="dxa"/>
            <w:vAlign w:val="center"/>
            <w:hideMark/>
          </w:tcPr>
          <w:p w14:paraId="564E9A43" w14:textId="2A4CFC95" w:rsidR="00D0747F" w:rsidRDefault="00D0747F" w:rsidP="007D0EEB">
            <w:pPr>
              <w:spacing w:line="256" w:lineRule="auto"/>
              <w:ind w:left="360"/>
            </w:pPr>
            <w:r>
              <w:t>Unauthorized User</w:t>
            </w:r>
            <w:r w:rsidR="007D0EEB">
              <w:t xml:space="preserve"> or </w:t>
            </w:r>
            <w:r>
              <w:t>Header Token missing</w:t>
            </w:r>
          </w:p>
        </w:tc>
      </w:tr>
      <w:tr w:rsidR="00D0747F" w14:paraId="1D822DEF" w14:textId="77777777" w:rsidTr="00D7038C">
        <w:trPr>
          <w:cantSplit/>
        </w:trPr>
        <w:tc>
          <w:tcPr>
            <w:tcW w:w="1875" w:type="dxa"/>
            <w:vAlign w:val="center"/>
            <w:hideMark/>
          </w:tcPr>
          <w:p w14:paraId="0B492181" w14:textId="77777777" w:rsidR="00D0747F" w:rsidRDefault="00D0747F">
            <w:pPr>
              <w:spacing w:after="0" w:line="240" w:lineRule="auto"/>
            </w:pPr>
            <w:r>
              <w:t>400</w:t>
            </w:r>
          </w:p>
        </w:tc>
        <w:tc>
          <w:tcPr>
            <w:tcW w:w="1730" w:type="dxa"/>
            <w:vAlign w:val="center"/>
            <w:hideMark/>
          </w:tcPr>
          <w:p w14:paraId="0F971108" w14:textId="77777777" w:rsidR="00D0747F" w:rsidRDefault="00D0747F">
            <w:pPr>
              <w:spacing w:after="0" w:line="240" w:lineRule="auto"/>
            </w:pPr>
            <w:r>
              <w:t>400</w:t>
            </w:r>
          </w:p>
        </w:tc>
        <w:tc>
          <w:tcPr>
            <w:tcW w:w="6601" w:type="dxa"/>
            <w:vAlign w:val="center"/>
            <w:hideMark/>
          </w:tcPr>
          <w:p w14:paraId="742A801F" w14:textId="2870A902" w:rsidR="00D0747F" w:rsidRDefault="00D0747F" w:rsidP="007D0EEB">
            <w:pPr>
              <w:spacing w:line="256" w:lineRule="auto"/>
              <w:ind w:left="360"/>
            </w:pPr>
            <w:r>
              <w:t>Bad request</w:t>
            </w:r>
            <w:r w:rsidR="007D0EEB">
              <w:t xml:space="preserve"> - </w:t>
            </w:r>
            <w:r>
              <w:t>Missing request body</w:t>
            </w:r>
          </w:p>
        </w:tc>
      </w:tr>
    </w:tbl>
    <w:p w14:paraId="040B6E59" w14:textId="77777777" w:rsidR="00D0747F" w:rsidRDefault="00D0747F" w:rsidP="00274216"/>
    <w:p w14:paraId="3C6D5ED6" w14:textId="77777777" w:rsidR="00D0747F" w:rsidRDefault="00D0747F" w:rsidP="00274216"/>
    <w:p w14:paraId="7BC12AB6" w14:textId="4055F38E" w:rsidR="00D0747F" w:rsidRDefault="00D0747F" w:rsidP="00274216">
      <w:pPr>
        <w:sectPr w:rsidR="00D0747F" w:rsidSect="00D0747F">
          <w:type w:val="continuous"/>
          <w:pgSz w:w="24480" w:h="17280" w:orient="landscape" w:code="5"/>
          <w:pgMar w:top="1440" w:right="1440" w:bottom="1440" w:left="1440" w:header="720" w:footer="720" w:gutter="0"/>
          <w:cols w:num="2" w:space="1191"/>
          <w:docGrid w:linePitch="360"/>
        </w:sectPr>
      </w:pPr>
    </w:p>
    <w:p w14:paraId="74CCB6E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4564A902" w14:textId="77777777" w:rsidR="00274216" w:rsidRDefault="00274216" w:rsidP="00DA3639">
      <w:pPr>
        <w:pStyle w:val="Heading2"/>
      </w:pPr>
      <w:bookmarkStart w:id="64" w:name="_Toc217409158"/>
      <w:r>
        <w:lastRenderedPageBreak/>
        <w:t>GET</w:t>
      </w:r>
      <w:r w:rsidRPr="0387F8AB">
        <w:t xml:space="preserve">- </w:t>
      </w:r>
      <w:r w:rsidRPr="00906E0F">
        <w:t>GetEVStatusDetails</w:t>
      </w:r>
      <w:bookmarkEnd w:id="64"/>
    </w:p>
    <w:p w14:paraId="41B48605" w14:textId="5BE914C1" w:rsidR="00274216" w:rsidRDefault="00274216" w:rsidP="00274216">
      <w:pPr>
        <w:spacing w:after="120"/>
      </w:pPr>
      <w:r>
        <w:t>This</w:t>
      </w:r>
      <w:r w:rsidRPr="008A33C5">
        <w:t xml:space="preserve"> API is</w:t>
      </w:r>
      <w:r>
        <w:t xml:space="preserve"> used</w:t>
      </w:r>
      <w:r w:rsidRPr="008A33C5">
        <w:t xml:space="preserve"> </w:t>
      </w:r>
      <w:r w:rsidRPr="001079DA">
        <w:t>to get all the asset</w:t>
      </w:r>
      <w:r>
        <w:t>-specific information.</w:t>
      </w:r>
      <w:r w:rsidRPr="00FF32F4">
        <w:t xml:space="preserve"> This will return </w:t>
      </w:r>
      <w:r>
        <w:t xml:space="preserve">asset details from the general and metadata fields </w:t>
      </w:r>
      <w:r w:rsidRPr="00FF32F4">
        <w:t xml:space="preserve">or </w:t>
      </w:r>
      <w:r>
        <w:t xml:space="preserve">a </w:t>
      </w:r>
      <w:r w:rsidRPr="00FF32F4">
        <w:t xml:space="preserve">validation message </w:t>
      </w:r>
      <w:r>
        <w:t xml:space="preserve">for the provided </w:t>
      </w:r>
      <w:r w:rsidRPr="00FF32F4">
        <w:t>asse</w:t>
      </w:r>
      <w:r>
        <w:t xml:space="preserve">t external </w:t>
      </w:r>
      <w:r w:rsidRPr="00FF32F4">
        <w:t>I</w:t>
      </w:r>
      <w:r>
        <w:t>D</w:t>
      </w:r>
      <w:r w:rsidRPr="00FF32F4">
        <w:t>.</w:t>
      </w:r>
    </w:p>
    <w:p w14:paraId="458654EB" w14:textId="77777777" w:rsidR="00274216" w:rsidRDefault="00274216" w:rsidP="00274216">
      <w:pPr>
        <w:rPr>
          <w:b/>
          <w:bCs/>
          <w:sz w:val="24"/>
          <w:szCs w:val="28"/>
        </w:rPr>
        <w:sectPr w:rsidR="00274216" w:rsidSect="004F7FAD">
          <w:pgSz w:w="24480" w:h="17280" w:orient="landscape" w:code="5"/>
          <w:pgMar w:top="1440" w:right="1440" w:bottom="1440" w:left="1440" w:header="720" w:footer="720" w:gutter="0"/>
          <w:cols w:space="720"/>
          <w:docGrid w:linePitch="360"/>
        </w:sectPr>
      </w:pPr>
    </w:p>
    <w:p w14:paraId="4D7492D0" w14:textId="22B3D967" w:rsidR="00274216" w:rsidRPr="0081348A" w:rsidRDefault="00274216" w:rsidP="001F0044">
      <w:pPr>
        <w:pStyle w:val="Heading3"/>
      </w:pPr>
      <w:r w:rsidRPr="0081348A">
        <w:t>API Precondition</w:t>
      </w:r>
      <w:r w:rsidR="001F0044">
        <w:t>s</w:t>
      </w:r>
    </w:p>
    <w:p w14:paraId="0C310E6E"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510355C5" w14:textId="77777777" w:rsidR="00274216" w:rsidRDefault="00274216" w:rsidP="00194CE4">
      <w:pPr>
        <w:numPr>
          <w:ilvl w:val="0"/>
          <w:numId w:val="6"/>
        </w:numPr>
      </w:pPr>
      <w:r w:rsidRPr="0387F8AB">
        <w:t xml:space="preserve">Authorization token </w:t>
      </w:r>
    </w:p>
    <w:p w14:paraId="07FE4F2C" w14:textId="77777777" w:rsidR="00274216" w:rsidRDefault="00274216" w:rsidP="00194CE4">
      <w:pPr>
        <w:numPr>
          <w:ilvl w:val="0"/>
          <w:numId w:val="6"/>
        </w:numPr>
      </w:pPr>
      <w:r w:rsidRPr="00AD0BA5">
        <w:t>AssetExternalId</w:t>
      </w:r>
    </w:p>
    <w:p w14:paraId="422FEDFA" w14:textId="77777777" w:rsidR="00274216" w:rsidRDefault="00274216" w:rsidP="00194CE4">
      <w:pPr>
        <w:numPr>
          <w:ilvl w:val="0"/>
          <w:numId w:val="6"/>
        </w:numPr>
      </w:pPr>
      <w:r w:rsidRPr="0080565B">
        <w:t>SubSectionName</w:t>
      </w:r>
    </w:p>
    <w:p w14:paraId="43C962FE" w14:textId="77777777" w:rsidR="00274216" w:rsidRDefault="00274216" w:rsidP="00194CE4">
      <w:pPr>
        <w:numPr>
          <w:ilvl w:val="0"/>
          <w:numId w:val="6"/>
        </w:numPr>
      </w:pPr>
      <w:r>
        <w:t>Dimension</w:t>
      </w:r>
    </w:p>
    <w:p w14:paraId="3AE57618" w14:textId="7B0A33A0" w:rsidR="00D7038C" w:rsidRDefault="00D7038C" w:rsidP="00D7038C">
      <w:pPr>
        <w:pStyle w:val="Heading3"/>
      </w:pPr>
      <w:r>
        <w:t>Input Header Parameters</w:t>
      </w:r>
    </w:p>
    <w:p w14:paraId="2C2160D9" w14:textId="77777777" w:rsidR="00274216" w:rsidRPr="0008756A" w:rsidRDefault="00274216" w:rsidP="00274216">
      <w:pPr>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4F51A1DE" w14:textId="77777777" w:rsidTr="00D7038C">
        <w:trPr>
          <w:trHeight w:val="360"/>
        </w:trPr>
        <w:tc>
          <w:tcPr>
            <w:tcW w:w="2051" w:type="dxa"/>
            <w:shd w:val="clear" w:color="auto" w:fill="D9D9D9" w:themeFill="background1" w:themeFillShade="D9"/>
            <w:vAlign w:val="center"/>
          </w:tcPr>
          <w:p w14:paraId="7268738B"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2C258D9D"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37B68C17"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71290FD7" w14:textId="77777777" w:rsidR="00274216" w:rsidRDefault="00274216" w:rsidP="000C4709">
            <w:pPr>
              <w:spacing w:after="0" w:line="240" w:lineRule="auto"/>
            </w:pPr>
            <w:r w:rsidRPr="0387F8AB">
              <w:t>Type</w:t>
            </w:r>
          </w:p>
        </w:tc>
      </w:tr>
      <w:tr w:rsidR="00274216" w14:paraId="28C65A2C" w14:textId="77777777" w:rsidTr="00D7038C">
        <w:trPr>
          <w:trHeight w:val="250"/>
        </w:trPr>
        <w:tc>
          <w:tcPr>
            <w:tcW w:w="2051" w:type="dxa"/>
            <w:vAlign w:val="center"/>
          </w:tcPr>
          <w:p w14:paraId="09BB97BF" w14:textId="77777777" w:rsidR="00274216" w:rsidRDefault="00274216" w:rsidP="000C4709">
            <w:pPr>
              <w:spacing w:after="0" w:line="240" w:lineRule="auto"/>
            </w:pPr>
            <w:r w:rsidRPr="0387F8AB">
              <w:t>Authorization</w:t>
            </w:r>
          </w:p>
        </w:tc>
        <w:tc>
          <w:tcPr>
            <w:tcW w:w="6307" w:type="dxa"/>
            <w:vAlign w:val="center"/>
          </w:tcPr>
          <w:p w14:paraId="7CB9228B" w14:textId="77777777" w:rsidR="00274216" w:rsidRDefault="00274216" w:rsidP="000C4709">
            <w:pPr>
              <w:spacing w:after="0" w:line="240" w:lineRule="auto"/>
            </w:pPr>
            <w:r w:rsidRPr="0387F8AB">
              <w:t>Token acquired from Azure AD based on the user credentials for further API calls.</w:t>
            </w:r>
          </w:p>
        </w:tc>
        <w:tc>
          <w:tcPr>
            <w:tcW w:w="949" w:type="dxa"/>
            <w:vAlign w:val="center"/>
          </w:tcPr>
          <w:p w14:paraId="656F3C7C" w14:textId="77777777" w:rsidR="00274216" w:rsidRDefault="00274216" w:rsidP="000C4709">
            <w:pPr>
              <w:spacing w:after="0" w:line="240" w:lineRule="auto"/>
            </w:pPr>
            <w:r w:rsidRPr="0387F8AB">
              <w:t>M</w:t>
            </w:r>
          </w:p>
        </w:tc>
        <w:tc>
          <w:tcPr>
            <w:tcW w:w="887" w:type="dxa"/>
            <w:vAlign w:val="center"/>
          </w:tcPr>
          <w:p w14:paraId="777042FA" w14:textId="77777777" w:rsidR="00274216" w:rsidRDefault="00274216" w:rsidP="000C4709">
            <w:pPr>
              <w:spacing w:after="0" w:line="240" w:lineRule="auto"/>
            </w:pPr>
            <w:r w:rsidRPr="0387F8AB">
              <w:t>String</w:t>
            </w:r>
          </w:p>
        </w:tc>
      </w:tr>
      <w:tr w:rsidR="00274216" w14:paraId="7B92F7D4" w14:textId="77777777" w:rsidTr="00D7038C">
        <w:trPr>
          <w:trHeight w:val="54"/>
        </w:trPr>
        <w:tc>
          <w:tcPr>
            <w:tcW w:w="2051" w:type="dxa"/>
            <w:vAlign w:val="center"/>
          </w:tcPr>
          <w:p w14:paraId="5C7E0C72" w14:textId="77777777" w:rsidR="00274216" w:rsidRDefault="00274216" w:rsidP="000C4709">
            <w:pPr>
              <w:spacing w:after="0" w:line="240" w:lineRule="auto"/>
            </w:pPr>
            <w:r w:rsidRPr="0387F8AB">
              <w:t>Content-Type</w:t>
            </w:r>
          </w:p>
        </w:tc>
        <w:tc>
          <w:tcPr>
            <w:tcW w:w="6307" w:type="dxa"/>
            <w:vAlign w:val="center"/>
          </w:tcPr>
          <w:p w14:paraId="6AB04FAC" w14:textId="77777777" w:rsidR="00274216" w:rsidRDefault="00274216" w:rsidP="000C4709">
            <w:pPr>
              <w:spacing w:after="0" w:line="240" w:lineRule="auto"/>
            </w:pPr>
            <w:r>
              <w:t>Type</w:t>
            </w:r>
            <w:r w:rsidRPr="0387F8AB">
              <w:t xml:space="preserve"> of content. E.g.- application/json</w:t>
            </w:r>
          </w:p>
        </w:tc>
        <w:tc>
          <w:tcPr>
            <w:tcW w:w="949" w:type="dxa"/>
            <w:vAlign w:val="center"/>
          </w:tcPr>
          <w:p w14:paraId="08ED66A9" w14:textId="77777777" w:rsidR="00274216" w:rsidRDefault="00274216" w:rsidP="000C4709">
            <w:pPr>
              <w:spacing w:after="0" w:line="240" w:lineRule="auto"/>
            </w:pPr>
            <w:r w:rsidRPr="0387F8AB">
              <w:t>M</w:t>
            </w:r>
          </w:p>
        </w:tc>
        <w:tc>
          <w:tcPr>
            <w:tcW w:w="887" w:type="dxa"/>
            <w:vAlign w:val="center"/>
          </w:tcPr>
          <w:p w14:paraId="16880776" w14:textId="77777777" w:rsidR="00274216" w:rsidRDefault="00274216" w:rsidP="000C4709">
            <w:pPr>
              <w:spacing w:after="0" w:line="240" w:lineRule="auto"/>
            </w:pPr>
            <w:r w:rsidRPr="0387F8AB">
              <w:t>string</w:t>
            </w:r>
          </w:p>
        </w:tc>
      </w:tr>
    </w:tbl>
    <w:p w14:paraId="79EA7BA4" w14:textId="77777777" w:rsidR="00D7038C" w:rsidRDefault="00D7038C"/>
    <w:p w14:paraId="23F1E269" w14:textId="1514CC09" w:rsidR="00D7038C" w:rsidRDefault="00D7038C" w:rsidP="00D7038C">
      <w:pPr>
        <w:pStyle w:val="Heading3"/>
      </w:pPr>
      <w:r>
        <w:t>Input Query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3C338527" w14:textId="77777777" w:rsidTr="00D7038C">
        <w:trPr>
          <w:trHeight w:val="360"/>
        </w:trPr>
        <w:tc>
          <w:tcPr>
            <w:tcW w:w="2051" w:type="dxa"/>
            <w:shd w:val="clear" w:color="auto" w:fill="D9D9D9" w:themeFill="background1" w:themeFillShade="D9"/>
            <w:vAlign w:val="center"/>
          </w:tcPr>
          <w:p w14:paraId="16C23A73"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34491722"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73094685"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45E34DFC" w14:textId="77777777" w:rsidR="00274216" w:rsidRDefault="00274216" w:rsidP="000C4709">
            <w:pPr>
              <w:spacing w:after="0" w:line="240" w:lineRule="auto"/>
            </w:pPr>
            <w:r w:rsidRPr="0387F8AB">
              <w:t>Type</w:t>
            </w:r>
          </w:p>
        </w:tc>
      </w:tr>
      <w:tr w:rsidR="00274216" w14:paraId="49F8C640" w14:textId="77777777" w:rsidTr="00D7038C">
        <w:trPr>
          <w:trHeight w:val="240"/>
        </w:trPr>
        <w:tc>
          <w:tcPr>
            <w:tcW w:w="2051" w:type="dxa"/>
            <w:vAlign w:val="center"/>
          </w:tcPr>
          <w:p w14:paraId="1F880362" w14:textId="77777777" w:rsidR="00274216" w:rsidRDefault="00274216" w:rsidP="000C4709">
            <w:pPr>
              <w:spacing w:after="0" w:line="240" w:lineRule="auto"/>
            </w:pPr>
            <w:r w:rsidRPr="00AD0BA5">
              <w:t>AssetExternalId</w:t>
            </w:r>
          </w:p>
        </w:tc>
        <w:tc>
          <w:tcPr>
            <w:tcW w:w="6307" w:type="dxa"/>
            <w:vAlign w:val="center"/>
          </w:tcPr>
          <w:p w14:paraId="3FF694C1" w14:textId="77777777" w:rsidR="00274216" w:rsidRDefault="00274216" w:rsidP="000C4709">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949" w:type="dxa"/>
            <w:vAlign w:val="center"/>
          </w:tcPr>
          <w:p w14:paraId="71B574E5" w14:textId="77777777" w:rsidR="00274216" w:rsidRDefault="00274216" w:rsidP="000C4709">
            <w:pPr>
              <w:spacing w:after="0" w:line="240" w:lineRule="auto"/>
            </w:pPr>
            <w:r w:rsidRPr="0387F8AB">
              <w:t>M</w:t>
            </w:r>
          </w:p>
        </w:tc>
        <w:tc>
          <w:tcPr>
            <w:tcW w:w="887" w:type="dxa"/>
            <w:vAlign w:val="center"/>
          </w:tcPr>
          <w:p w14:paraId="59526BA7" w14:textId="77777777" w:rsidR="00274216" w:rsidRDefault="00274216" w:rsidP="000C4709">
            <w:pPr>
              <w:spacing w:after="0" w:line="240" w:lineRule="auto"/>
            </w:pPr>
            <w:r w:rsidRPr="0387F8AB">
              <w:t>String</w:t>
            </w:r>
          </w:p>
        </w:tc>
      </w:tr>
      <w:tr w:rsidR="00274216" w14:paraId="25983DF0" w14:textId="77777777" w:rsidTr="00D7038C">
        <w:trPr>
          <w:trHeight w:val="240"/>
        </w:trPr>
        <w:tc>
          <w:tcPr>
            <w:tcW w:w="2051" w:type="dxa"/>
            <w:vAlign w:val="center"/>
          </w:tcPr>
          <w:p w14:paraId="67DA6442" w14:textId="77777777" w:rsidR="00274216" w:rsidRPr="00AD0BA5" w:rsidRDefault="00274216" w:rsidP="000C4709">
            <w:pPr>
              <w:spacing w:after="0" w:line="240" w:lineRule="auto"/>
            </w:pPr>
            <w:r>
              <w:t>SubSectionName</w:t>
            </w:r>
          </w:p>
        </w:tc>
        <w:tc>
          <w:tcPr>
            <w:tcW w:w="6307" w:type="dxa"/>
            <w:vAlign w:val="center"/>
          </w:tcPr>
          <w:p w14:paraId="40451E1B" w14:textId="77777777" w:rsidR="00274216" w:rsidRPr="0387F8AB" w:rsidRDefault="00274216" w:rsidP="000C4709">
            <w:pPr>
              <w:spacing w:after="0" w:line="240" w:lineRule="auto"/>
            </w:pPr>
            <w:r>
              <w:t>Provide the subsection name of the entity viewer tab</w:t>
            </w:r>
          </w:p>
        </w:tc>
        <w:tc>
          <w:tcPr>
            <w:tcW w:w="949" w:type="dxa"/>
            <w:vAlign w:val="center"/>
          </w:tcPr>
          <w:p w14:paraId="36A0BB64" w14:textId="77777777" w:rsidR="00274216" w:rsidRPr="0387F8AB" w:rsidRDefault="00274216" w:rsidP="000C4709">
            <w:pPr>
              <w:spacing w:after="0" w:line="240" w:lineRule="auto"/>
            </w:pPr>
            <w:r>
              <w:t>O</w:t>
            </w:r>
          </w:p>
        </w:tc>
        <w:tc>
          <w:tcPr>
            <w:tcW w:w="887" w:type="dxa"/>
            <w:vAlign w:val="center"/>
          </w:tcPr>
          <w:p w14:paraId="4F41AD0A" w14:textId="77777777" w:rsidR="00274216" w:rsidRPr="0387F8AB" w:rsidRDefault="00274216" w:rsidP="000C4709">
            <w:pPr>
              <w:spacing w:after="0" w:line="240" w:lineRule="auto"/>
            </w:pPr>
            <w:r>
              <w:t>String</w:t>
            </w:r>
          </w:p>
        </w:tc>
      </w:tr>
      <w:tr w:rsidR="00274216" w14:paraId="3CAF87B6" w14:textId="77777777" w:rsidTr="00D7038C">
        <w:trPr>
          <w:trHeight w:val="240"/>
        </w:trPr>
        <w:tc>
          <w:tcPr>
            <w:tcW w:w="2051" w:type="dxa"/>
            <w:vAlign w:val="center"/>
          </w:tcPr>
          <w:p w14:paraId="5C8CE9D7" w14:textId="77777777" w:rsidR="00274216" w:rsidRPr="00AD0BA5" w:rsidRDefault="00274216" w:rsidP="000C4709">
            <w:pPr>
              <w:spacing w:after="0" w:line="240" w:lineRule="auto"/>
            </w:pPr>
            <w:r w:rsidRPr="00AD0BA5">
              <w:t>Dimension</w:t>
            </w:r>
          </w:p>
        </w:tc>
        <w:tc>
          <w:tcPr>
            <w:tcW w:w="6307" w:type="dxa"/>
            <w:vAlign w:val="center"/>
          </w:tcPr>
          <w:p w14:paraId="24F3CC27" w14:textId="6945FB6D" w:rsidR="00274216" w:rsidRPr="0387F8AB" w:rsidRDefault="00274216" w:rsidP="000C4709">
            <w:pPr>
              <w:spacing w:after="0" w:line="240" w:lineRule="auto"/>
            </w:pPr>
            <w:r>
              <w:t>It will consist of the parameter list which needs to be fetched.</w:t>
            </w:r>
          </w:p>
        </w:tc>
        <w:tc>
          <w:tcPr>
            <w:tcW w:w="949" w:type="dxa"/>
            <w:vAlign w:val="center"/>
          </w:tcPr>
          <w:p w14:paraId="37EBAEFD" w14:textId="77777777" w:rsidR="00274216" w:rsidRPr="0387F8AB" w:rsidRDefault="00274216" w:rsidP="000C4709">
            <w:pPr>
              <w:spacing w:after="0" w:line="240" w:lineRule="auto"/>
            </w:pPr>
            <w:r>
              <w:t>O</w:t>
            </w:r>
          </w:p>
        </w:tc>
        <w:tc>
          <w:tcPr>
            <w:tcW w:w="887" w:type="dxa"/>
            <w:vAlign w:val="center"/>
          </w:tcPr>
          <w:p w14:paraId="67A4E9F0" w14:textId="77777777" w:rsidR="00274216" w:rsidRPr="0387F8AB" w:rsidRDefault="00274216" w:rsidP="000C4709">
            <w:pPr>
              <w:spacing w:after="0" w:line="240" w:lineRule="auto"/>
            </w:pPr>
            <w:r>
              <w:t>String</w:t>
            </w:r>
          </w:p>
        </w:tc>
      </w:tr>
    </w:tbl>
    <w:p w14:paraId="34F61DB2" w14:textId="77777777" w:rsidR="00274216" w:rsidRPr="0008756A" w:rsidRDefault="00274216" w:rsidP="00274216">
      <w:pPr>
        <w:rPr>
          <w:sz w:val="8"/>
          <w:szCs w:val="10"/>
        </w:rPr>
      </w:pPr>
      <w:r w:rsidRPr="0387F8AB">
        <w:t xml:space="preserve"> </w:t>
      </w:r>
    </w:p>
    <w:p w14:paraId="0E2904F8" w14:textId="7A16DF48" w:rsidR="004F7FAD" w:rsidRDefault="00D7038C" w:rsidP="00D7038C">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3119784C" w14:textId="77777777" w:rsidTr="00D7038C">
        <w:trPr>
          <w:trHeight w:val="196"/>
        </w:trPr>
        <w:tc>
          <w:tcPr>
            <w:tcW w:w="1886" w:type="dxa"/>
            <w:shd w:val="clear" w:color="auto" w:fill="D9D9D9" w:themeFill="background1" w:themeFillShade="D9"/>
            <w:vAlign w:val="center"/>
            <w:hideMark/>
          </w:tcPr>
          <w:p w14:paraId="5918F8EF" w14:textId="77777777" w:rsidR="00292849" w:rsidRDefault="00292849">
            <w:pPr>
              <w:spacing w:after="0" w:line="240" w:lineRule="auto"/>
            </w:pPr>
            <w:r>
              <w:t>Parameter</w:t>
            </w:r>
          </w:p>
        </w:tc>
        <w:tc>
          <w:tcPr>
            <w:tcW w:w="7411" w:type="dxa"/>
            <w:shd w:val="clear" w:color="auto" w:fill="D9D9D9" w:themeFill="background1" w:themeFillShade="D9"/>
            <w:vAlign w:val="center"/>
            <w:hideMark/>
          </w:tcPr>
          <w:p w14:paraId="2E12DCE4" w14:textId="77777777" w:rsidR="00292849" w:rsidRDefault="00292849">
            <w:pPr>
              <w:spacing w:after="0" w:line="240" w:lineRule="auto"/>
            </w:pPr>
            <w:r>
              <w:t>Description</w:t>
            </w:r>
          </w:p>
        </w:tc>
        <w:tc>
          <w:tcPr>
            <w:tcW w:w="897" w:type="dxa"/>
            <w:shd w:val="clear" w:color="auto" w:fill="D9D9D9" w:themeFill="background1" w:themeFillShade="D9"/>
            <w:vAlign w:val="center"/>
            <w:hideMark/>
          </w:tcPr>
          <w:p w14:paraId="24B0E3A2" w14:textId="77777777" w:rsidR="00292849" w:rsidRDefault="00292849">
            <w:pPr>
              <w:spacing w:after="0" w:line="240" w:lineRule="auto"/>
            </w:pPr>
            <w:r>
              <w:t>Type</w:t>
            </w:r>
          </w:p>
        </w:tc>
      </w:tr>
      <w:tr w:rsidR="00292849" w14:paraId="0FA0DDAC" w14:textId="77777777" w:rsidTr="00D7038C">
        <w:trPr>
          <w:trHeight w:val="54"/>
        </w:trPr>
        <w:tc>
          <w:tcPr>
            <w:tcW w:w="1886" w:type="dxa"/>
            <w:vAlign w:val="center"/>
            <w:hideMark/>
          </w:tcPr>
          <w:p w14:paraId="3928C929" w14:textId="77777777" w:rsidR="00292849" w:rsidRDefault="00292849">
            <w:pPr>
              <w:spacing w:after="0" w:line="240" w:lineRule="auto"/>
            </w:pPr>
            <w:r>
              <w:t>Server</w:t>
            </w:r>
          </w:p>
        </w:tc>
        <w:tc>
          <w:tcPr>
            <w:tcW w:w="7411" w:type="dxa"/>
            <w:vAlign w:val="center"/>
            <w:hideMark/>
          </w:tcPr>
          <w:p w14:paraId="6CBA03A8" w14:textId="77777777" w:rsidR="00292849" w:rsidRDefault="00292849">
            <w:pPr>
              <w:spacing w:after="0" w:line="240" w:lineRule="auto"/>
            </w:pPr>
            <w:r>
              <w:t>Contains information about how the server handles requests [e.g., Werkzeug/2.1.2 Python/3.9.7]</w:t>
            </w:r>
          </w:p>
        </w:tc>
        <w:tc>
          <w:tcPr>
            <w:tcW w:w="897" w:type="dxa"/>
            <w:vAlign w:val="center"/>
            <w:hideMark/>
          </w:tcPr>
          <w:p w14:paraId="372B3519" w14:textId="77777777" w:rsidR="00292849" w:rsidRDefault="00292849">
            <w:pPr>
              <w:spacing w:after="0" w:line="240" w:lineRule="auto"/>
            </w:pPr>
            <w:r>
              <w:t>String</w:t>
            </w:r>
          </w:p>
        </w:tc>
      </w:tr>
      <w:tr w:rsidR="00292849" w14:paraId="393E3CD2" w14:textId="77777777" w:rsidTr="00D7038C">
        <w:trPr>
          <w:trHeight w:val="54"/>
        </w:trPr>
        <w:tc>
          <w:tcPr>
            <w:tcW w:w="1886" w:type="dxa"/>
            <w:vAlign w:val="center"/>
            <w:hideMark/>
          </w:tcPr>
          <w:p w14:paraId="2964BDF1" w14:textId="77777777" w:rsidR="00292849" w:rsidRDefault="00292849">
            <w:pPr>
              <w:spacing w:after="0" w:line="240" w:lineRule="auto"/>
            </w:pPr>
            <w:r>
              <w:t>Content-Type</w:t>
            </w:r>
          </w:p>
        </w:tc>
        <w:tc>
          <w:tcPr>
            <w:tcW w:w="7411" w:type="dxa"/>
            <w:vAlign w:val="center"/>
            <w:hideMark/>
          </w:tcPr>
          <w:p w14:paraId="18D791B5" w14:textId="77777777" w:rsidR="00292849" w:rsidRDefault="00292849">
            <w:pPr>
              <w:spacing w:after="0" w:line="240" w:lineRule="auto"/>
            </w:pPr>
            <w:r>
              <w:t>Type of the content</w:t>
            </w:r>
          </w:p>
        </w:tc>
        <w:tc>
          <w:tcPr>
            <w:tcW w:w="897" w:type="dxa"/>
            <w:vAlign w:val="center"/>
            <w:hideMark/>
          </w:tcPr>
          <w:p w14:paraId="20FD875A" w14:textId="77777777" w:rsidR="00292849" w:rsidRDefault="00292849">
            <w:pPr>
              <w:spacing w:after="0" w:line="240" w:lineRule="auto"/>
            </w:pPr>
            <w:r>
              <w:t>String</w:t>
            </w:r>
          </w:p>
        </w:tc>
      </w:tr>
      <w:tr w:rsidR="00292849" w14:paraId="1343D3BE" w14:textId="77777777" w:rsidTr="00D7038C">
        <w:trPr>
          <w:trHeight w:val="54"/>
        </w:trPr>
        <w:tc>
          <w:tcPr>
            <w:tcW w:w="1886" w:type="dxa"/>
            <w:vAlign w:val="center"/>
            <w:hideMark/>
          </w:tcPr>
          <w:p w14:paraId="23B015D0" w14:textId="77777777" w:rsidR="00292849" w:rsidRDefault="00292849">
            <w:pPr>
              <w:spacing w:after="0" w:line="240" w:lineRule="auto"/>
            </w:pPr>
            <w:r>
              <w:t>Date</w:t>
            </w:r>
          </w:p>
        </w:tc>
        <w:tc>
          <w:tcPr>
            <w:tcW w:w="7411" w:type="dxa"/>
            <w:vAlign w:val="center"/>
            <w:hideMark/>
          </w:tcPr>
          <w:p w14:paraId="35419804" w14:textId="77777777" w:rsidR="00292849" w:rsidRDefault="00292849">
            <w:pPr>
              <w:spacing w:after="0" w:line="240" w:lineRule="auto"/>
            </w:pPr>
            <w:r>
              <w:t>Date of operation execution e.g. - [Tue, 17 May 2022 06:30:16 GMT]</w:t>
            </w:r>
          </w:p>
        </w:tc>
        <w:tc>
          <w:tcPr>
            <w:tcW w:w="897" w:type="dxa"/>
            <w:vAlign w:val="center"/>
            <w:hideMark/>
          </w:tcPr>
          <w:p w14:paraId="3071A7EC" w14:textId="77777777" w:rsidR="00292849" w:rsidRDefault="00292849">
            <w:pPr>
              <w:spacing w:after="0" w:line="240" w:lineRule="auto"/>
            </w:pPr>
            <w:r>
              <w:t>Datetime</w:t>
            </w:r>
          </w:p>
        </w:tc>
      </w:tr>
      <w:tr w:rsidR="00292849" w14:paraId="6E62DAA5" w14:textId="77777777" w:rsidTr="00D7038C">
        <w:trPr>
          <w:trHeight w:val="54"/>
        </w:trPr>
        <w:tc>
          <w:tcPr>
            <w:tcW w:w="1886" w:type="dxa"/>
            <w:vAlign w:val="center"/>
            <w:hideMark/>
          </w:tcPr>
          <w:p w14:paraId="2C1ECCAF" w14:textId="77777777" w:rsidR="00292849" w:rsidRDefault="00292849">
            <w:pPr>
              <w:spacing w:after="0" w:line="240" w:lineRule="auto"/>
            </w:pPr>
            <w:r>
              <w:t>Content-Length</w:t>
            </w:r>
          </w:p>
        </w:tc>
        <w:tc>
          <w:tcPr>
            <w:tcW w:w="7411" w:type="dxa"/>
            <w:vAlign w:val="center"/>
            <w:hideMark/>
          </w:tcPr>
          <w:p w14:paraId="349F12F1" w14:textId="77777777" w:rsidR="00292849" w:rsidRDefault="00292849">
            <w:pPr>
              <w:spacing w:after="0" w:line="240" w:lineRule="auto"/>
            </w:pPr>
            <w:r>
              <w:t>Length of the content</w:t>
            </w:r>
          </w:p>
        </w:tc>
        <w:tc>
          <w:tcPr>
            <w:tcW w:w="897" w:type="dxa"/>
            <w:vAlign w:val="center"/>
            <w:hideMark/>
          </w:tcPr>
          <w:p w14:paraId="55A67853" w14:textId="77777777" w:rsidR="00292849" w:rsidRDefault="00292849">
            <w:pPr>
              <w:spacing w:after="0" w:line="240" w:lineRule="auto"/>
            </w:pPr>
            <w:r>
              <w:t>Bytes</w:t>
            </w:r>
          </w:p>
        </w:tc>
      </w:tr>
      <w:tr w:rsidR="00292849" w14:paraId="0D298EE8" w14:textId="77777777" w:rsidTr="00D7038C">
        <w:trPr>
          <w:trHeight w:val="160"/>
        </w:trPr>
        <w:tc>
          <w:tcPr>
            <w:tcW w:w="1886" w:type="dxa"/>
            <w:vAlign w:val="center"/>
            <w:hideMark/>
          </w:tcPr>
          <w:p w14:paraId="616AEB9E" w14:textId="77777777" w:rsidR="00292849" w:rsidRDefault="00292849">
            <w:pPr>
              <w:spacing w:after="0" w:line="240" w:lineRule="auto"/>
            </w:pPr>
            <w:r>
              <w:t>Connection</w:t>
            </w:r>
          </w:p>
        </w:tc>
        <w:tc>
          <w:tcPr>
            <w:tcW w:w="7411" w:type="dxa"/>
            <w:vAlign w:val="center"/>
            <w:hideMark/>
          </w:tcPr>
          <w:p w14:paraId="5DDDFA04" w14:textId="77777777" w:rsidR="00292849" w:rsidRDefault="00292849">
            <w:pPr>
              <w:spacing w:after="0" w:line="240" w:lineRule="auto"/>
            </w:pPr>
            <w:r>
              <w:t>A general header specifying whether the current network connection stays open once the current transaction finishes</w:t>
            </w:r>
          </w:p>
        </w:tc>
        <w:tc>
          <w:tcPr>
            <w:tcW w:w="897" w:type="dxa"/>
            <w:vAlign w:val="center"/>
            <w:hideMark/>
          </w:tcPr>
          <w:p w14:paraId="27CD61B1" w14:textId="77777777" w:rsidR="00292849" w:rsidRDefault="00292849">
            <w:pPr>
              <w:spacing w:after="0" w:line="240" w:lineRule="auto"/>
            </w:pPr>
            <w:r>
              <w:t>String</w:t>
            </w:r>
          </w:p>
        </w:tc>
      </w:tr>
    </w:tbl>
    <w:p w14:paraId="709D1DA8" w14:textId="77777777" w:rsidR="00D7038C" w:rsidRDefault="00D7038C"/>
    <w:p w14:paraId="3061025E" w14:textId="7C588052" w:rsidR="00D7038C" w:rsidRDefault="00D7038C" w:rsidP="00D7038C">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1B6AD733" w14:textId="77777777" w:rsidTr="00D7038C">
        <w:trPr>
          <w:trHeight w:val="160"/>
        </w:trPr>
        <w:tc>
          <w:tcPr>
            <w:tcW w:w="1886" w:type="dxa"/>
            <w:shd w:val="clear" w:color="auto" w:fill="E7E6E6" w:themeFill="background2"/>
            <w:vAlign w:val="center"/>
            <w:hideMark/>
          </w:tcPr>
          <w:p w14:paraId="5CC9E6C7" w14:textId="77777777" w:rsidR="00292849" w:rsidRDefault="00292849">
            <w:pPr>
              <w:spacing w:after="0" w:line="240" w:lineRule="auto"/>
              <w:rPr>
                <w:b/>
                <w:bCs/>
              </w:rPr>
            </w:pPr>
            <w:r>
              <w:t>Parameter</w:t>
            </w:r>
          </w:p>
        </w:tc>
        <w:tc>
          <w:tcPr>
            <w:tcW w:w="7411" w:type="dxa"/>
            <w:shd w:val="clear" w:color="auto" w:fill="E7E6E6" w:themeFill="background2"/>
            <w:vAlign w:val="center"/>
            <w:hideMark/>
          </w:tcPr>
          <w:p w14:paraId="48A73D21" w14:textId="77777777" w:rsidR="00292849" w:rsidRDefault="00292849">
            <w:pPr>
              <w:spacing w:after="0" w:line="240" w:lineRule="auto"/>
            </w:pPr>
            <w:r>
              <w:t>Description</w:t>
            </w:r>
          </w:p>
        </w:tc>
        <w:tc>
          <w:tcPr>
            <w:tcW w:w="897" w:type="dxa"/>
            <w:shd w:val="clear" w:color="auto" w:fill="E7E6E6" w:themeFill="background2"/>
            <w:vAlign w:val="center"/>
            <w:hideMark/>
          </w:tcPr>
          <w:p w14:paraId="52E0F6D9" w14:textId="77777777" w:rsidR="00292849" w:rsidRDefault="00292849">
            <w:pPr>
              <w:spacing w:after="0" w:line="240" w:lineRule="auto"/>
            </w:pPr>
            <w:r>
              <w:t>Type</w:t>
            </w:r>
          </w:p>
        </w:tc>
      </w:tr>
      <w:tr w:rsidR="00292849" w14:paraId="2A4E3B9E" w14:textId="77777777" w:rsidTr="00D7038C">
        <w:trPr>
          <w:trHeight w:val="160"/>
        </w:trPr>
        <w:tc>
          <w:tcPr>
            <w:tcW w:w="1886" w:type="dxa"/>
            <w:hideMark/>
          </w:tcPr>
          <w:p w14:paraId="6CCE765F" w14:textId="77777777" w:rsidR="00292849" w:rsidRDefault="00292849">
            <w:pPr>
              <w:spacing w:after="0" w:line="240" w:lineRule="auto"/>
            </w:pPr>
            <w:r>
              <w:t>Header</w:t>
            </w:r>
          </w:p>
        </w:tc>
        <w:tc>
          <w:tcPr>
            <w:tcW w:w="7411" w:type="dxa"/>
            <w:hideMark/>
          </w:tcPr>
          <w:p w14:paraId="47A01937" w14:textId="77777777" w:rsidR="00292849" w:rsidRDefault="00292849">
            <w:pPr>
              <w:spacing w:after="0" w:line="240" w:lineRule="auto"/>
            </w:pPr>
            <w:r>
              <w:t>Get the header details according to the specified dimension.</w:t>
            </w:r>
          </w:p>
        </w:tc>
        <w:tc>
          <w:tcPr>
            <w:tcW w:w="897" w:type="dxa"/>
            <w:hideMark/>
          </w:tcPr>
          <w:p w14:paraId="63F432D0" w14:textId="77777777" w:rsidR="00292849" w:rsidRDefault="00292849">
            <w:pPr>
              <w:spacing w:after="0" w:line="240" w:lineRule="auto"/>
            </w:pPr>
            <w:r>
              <w:t>String</w:t>
            </w:r>
          </w:p>
        </w:tc>
      </w:tr>
      <w:tr w:rsidR="00292849" w14:paraId="200493F0" w14:textId="77777777" w:rsidTr="00D7038C">
        <w:trPr>
          <w:trHeight w:val="160"/>
        </w:trPr>
        <w:tc>
          <w:tcPr>
            <w:tcW w:w="1886" w:type="dxa"/>
            <w:hideMark/>
          </w:tcPr>
          <w:p w14:paraId="1651DF03" w14:textId="77777777" w:rsidR="00292849" w:rsidRDefault="00292849">
            <w:pPr>
              <w:spacing w:after="0" w:line="240" w:lineRule="auto"/>
            </w:pPr>
            <w:r>
              <w:t>Details</w:t>
            </w:r>
          </w:p>
        </w:tc>
        <w:tc>
          <w:tcPr>
            <w:tcW w:w="7411" w:type="dxa"/>
            <w:hideMark/>
          </w:tcPr>
          <w:p w14:paraId="5DE53BEC" w14:textId="1799B97C" w:rsidR="00292849" w:rsidRDefault="00292849">
            <w:pPr>
              <w:spacing w:after="0" w:line="240" w:lineRule="auto"/>
            </w:pPr>
            <w:r>
              <w:t>Details of Asset</w:t>
            </w:r>
          </w:p>
        </w:tc>
        <w:tc>
          <w:tcPr>
            <w:tcW w:w="897" w:type="dxa"/>
            <w:hideMark/>
          </w:tcPr>
          <w:p w14:paraId="3E38B1AA" w14:textId="77777777" w:rsidR="00292849" w:rsidRDefault="00292849">
            <w:pPr>
              <w:spacing w:after="0" w:line="240" w:lineRule="auto"/>
            </w:pPr>
            <w:r>
              <w:t>String</w:t>
            </w:r>
          </w:p>
        </w:tc>
      </w:tr>
    </w:tbl>
    <w:p w14:paraId="09D70DE3" w14:textId="77777777" w:rsidR="00292849" w:rsidRDefault="00292849"/>
    <w:p w14:paraId="77F87840" w14:textId="493E980A" w:rsidR="00375AD4" w:rsidRDefault="00375AD4" w:rsidP="00D7038C">
      <w:pPr>
        <w:pStyle w:val="Heading3"/>
      </w:pPr>
      <w:r>
        <w:br w:type="column"/>
      </w:r>
      <w:r w:rsidR="00D7038C">
        <w:t>API Specifications</w:t>
      </w:r>
    </w:p>
    <w:tbl>
      <w:tblPr>
        <w:tblW w:w="4950" w:type="pct"/>
        <w:tblLayout w:type="fixed"/>
        <w:tblLook w:val="04A0" w:firstRow="1" w:lastRow="0" w:firstColumn="1" w:lastColumn="0" w:noHBand="0" w:noVBand="1"/>
      </w:tblPr>
      <w:tblGrid>
        <w:gridCol w:w="1945"/>
        <w:gridCol w:w="8137"/>
      </w:tblGrid>
      <w:tr w:rsidR="00292849" w14:paraId="3010CDBB"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074CA01" w14:textId="77777777" w:rsidR="00292849" w:rsidRDefault="00292849" w:rsidP="00CF6CC1">
            <w:pPr>
              <w:spacing w:after="0" w:line="240" w:lineRule="auto"/>
              <w:jc w:val="left"/>
            </w:pPr>
            <w:r>
              <w:t>Protocol</w:t>
            </w:r>
          </w:p>
        </w:tc>
        <w:tc>
          <w:tcPr>
            <w:tcW w:w="8137" w:type="dxa"/>
            <w:tcBorders>
              <w:top w:val="single" w:sz="8" w:space="0" w:color="auto"/>
              <w:left w:val="single" w:sz="8" w:space="0" w:color="auto"/>
              <w:bottom w:val="single" w:sz="8" w:space="0" w:color="auto"/>
              <w:right w:val="single" w:sz="8" w:space="0" w:color="auto"/>
            </w:tcBorders>
            <w:hideMark/>
          </w:tcPr>
          <w:p w14:paraId="6B762FB3" w14:textId="77777777" w:rsidR="00292849" w:rsidRPr="007C44B8" w:rsidRDefault="00292849" w:rsidP="00CF6CC1">
            <w:pPr>
              <w:spacing w:after="0" w:line="240" w:lineRule="auto"/>
              <w:jc w:val="left"/>
              <w:rPr>
                <w:rFonts w:ascii="Consolas" w:hAnsi="Consolas"/>
              </w:rPr>
            </w:pPr>
            <w:r w:rsidRPr="007C44B8">
              <w:rPr>
                <w:rFonts w:ascii="Consolas" w:hAnsi="Consolas"/>
              </w:rPr>
              <w:t xml:space="preserve"> HTTPS</w:t>
            </w:r>
          </w:p>
        </w:tc>
      </w:tr>
      <w:tr w:rsidR="00112F88" w14:paraId="561F03A5"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AF88EC3" w14:textId="66B81399" w:rsidR="00112F88" w:rsidRDefault="00112F88" w:rsidP="00CF6CC1">
            <w:pPr>
              <w:spacing w:after="0" w:line="240" w:lineRule="auto"/>
              <w:jc w:val="left"/>
            </w:pPr>
            <w:bookmarkStart w:id="65" w:name="_Hlk174091048"/>
            <w:r>
              <w:t xml:space="preserve">PATH </w:t>
            </w:r>
            <w:r w:rsidR="0063324A">
              <w:t>AOT (Cognite)</w:t>
            </w:r>
            <w:r>
              <w:t xml:space="preserve"> </w:t>
            </w:r>
            <w:r w:rsidR="00DB75B6">
              <w:t>(Public Exposure)</w:t>
            </w:r>
          </w:p>
        </w:tc>
        <w:tc>
          <w:tcPr>
            <w:tcW w:w="8137" w:type="dxa"/>
            <w:tcBorders>
              <w:top w:val="single" w:sz="8" w:space="0" w:color="auto"/>
              <w:left w:val="single" w:sz="8" w:space="0" w:color="auto"/>
              <w:bottom w:val="single" w:sz="8" w:space="0" w:color="auto"/>
              <w:right w:val="single" w:sz="8" w:space="0" w:color="auto"/>
            </w:tcBorders>
            <w:hideMark/>
          </w:tcPr>
          <w:p w14:paraId="4C899B7E" w14:textId="55C1025C" w:rsidR="00112F88" w:rsidRPr="007C44B8" w:rsidRDefault="00112F88" w:rsidP="00CF6CC1">
            <w:pPr>
              <w:spacing w:after="0" w:line="240" w:lineRule="auto"/>
              <w:jc w:val="left"/>
              <w:rPr>
                <w:rStyle w:val="Hyperlink"/>
                <w:rFonts w:ascii="Consolas" w:hAnsi="Consolas"/>
              </w:rPr>
            </w:pPr>
            <w:hyperlink r:id="rId41" w:history="1">
              <w:r w:rsidRPr="007C44B8">
                <w:rPr>
                  <w:rStyle w:val="Hyperlink"/>
                  <w:rFonts w:ascii="Consolas" w:hAnsi="Consolas"/>
                </w:rPr>
                <w:t>https://apim-mw-aot-dev.azure-api.net/api/oh-module/getevstatusdetails?AssetExternalId={AssetExternalId}&amp;SubSectionName={SubSectionName}&amp;Dimension={Dimension}</w:t>
              </w:r>
            </w:hyperlink>
            <w:r w:rsidR="00CF6CC1" w:rsidRPr="007C44B8">
              <w:rPr>
                <w:rStyle w:val="Hyperlink"/>
                <w:rFonts w:ascii="Consolas" w:hAnsi="Consolas"/>
              </w:rPr>
              <w:t xml:space="preserve"> </w:t>
            </w:r>
          </w:p>
        </w:tc>
      </w:tr>
      <w:tr w:rsidR="00292849" w14:paraId="4A866073" w14:textId="77777777" w:rsidTr="00CF6CC1">
        <w:trPr>
          <w:trHeight w:val="850"/>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FB14166" w14:textId="00B59117" w:rsidR="00292849" w:rsidRDefault="00292849" w:rsidP="00CF6CC1">
            <w:pPr>
              <w:spacing w:after="0" w:line="240" w:lineRule="auto"/>
              <w:jc w:val="left"/>
            </w:pPr>
            <w:r>
              <w:t>PATH</w:t>
            </w:r>
            <w:r w:rsidR="00112F88">
              <w:t xml:space="preserve"> </w:t>
            </w:r>
            <w:r w:rsidR="0063324A">
              <w:t>AOT (</w:t>
            </w:r>
            <w:r w:rsidR="00112F88">
              <w:t>Azu</w:t>
            </w:r>
            <w:r w:rsidR="0063324A">
              <w:t>r</w:t>
            </w:r>
            <w:r w:rsidR="00112F88">
              <w:t>e</w:t>
            </w:r>
            <w:r w:rsidR="0063324A">
              <w:t>)</w:t>
            </w:r>
            <w:r>
              <w:t xml:space="preserve"> </w:t>
            </w:r>
            <w:r w:rsidR="00DB75B6">
              <w:t>(Public Exposure)</w:t>
            </w:r>
          </w:p>
        </w:tc>
        <w:tc>
          <w:tcPr>
            <w:tcW w:w="8137" w:type="dxa"/>
            <w:tcBorders>
              <w:top w:val="single" w:sz="8" w:space="0" w:color="auto"/>
              <w:left w:val="single" w:sz="8" w:space="0" w:color="auto"/>
              <w:bottom w:val="single" w:sz="8" w:space="0" w:color="auto"/>
              <w:right w:val="single" w:sz="8" w:space="0" w:color="auto"/>
            </w:tcBorders>
            <w:hideMark/>
          </w:tcPr>
          <w:p w14:paraId="1E269DF4" w14:textId="142E7812" w:rsidR="00292849" w:rsidRPr="007C44B8" w:rsidRDefault="00112F88" w:rsidP="00CF6CC1">
            <w:pPr>
              <w:spacing w:after="0" w:line="240" w:lineRule="auto"/>
              <w:jc w:val="left"/>
              <w:rPr>
                <w:rStyle w:val="Hyperlink"/>
                <w:rFonts w:ascii="Consolas" w:hAnsi="Consolas"/>
              </w:rPr>
            </w:pPr>
            <w:hyperlink r:id="rId42" w:history="1">
              <w:r w:rsidRPr="007C44B8">
                <w:rPr>
                  <w:rStyle w:val="Hyperlink"/>
                  <w:rFonts w:ascii="Consolas" w:hAnsi="Consolas"/>
                </w:rPr>
                <w:t>https://apim-aot-azure-dev.azure-api.net/api/oh-module/getevstatusdetails?AssetExternalId={AssetExternalId}&amp;SubSectionName={SubSectionName}&amp;Dimension={Dimension}</w:t>
              </w:r>
            </w:hyperlink>
            <w:r w:rsidR="00CF6CC1" w:rsidRPr="007C44B8">
              <w:rPr>
                <w:rStyle w:val="Hyperlink"/>
                <w:rFonts w:ascii="Consolas" w:hAnsi="Consolas"/>
              </w:rPr>
              <w:t xml:space="preserve"> </w:t>
            </w:r>
          </w:p>
        </w:tc>
      </w:tr>
      <w:bookmarkEnd w:id="65"/>
      <w:tr w:rsidR="00292849" w14:paraId="01AF0181" w14:textId="77777777" w:rsidTr="00CF6CC1">
        <w:trPr>
          <w:trHeight w:val="53"/>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EE835" w14:textId="77777777" w:rsidR="00292849" w:rsidRDefault="00292849" w:rsidP="00CF6CC1">
            <w:pPr>
              <w:spacing w:after="0" w:line="240" w:lineRule="auto"/>
              <w:jc w:val="left"/>
            </w:pPr>
            <w:r>
              <w:t>METHOD</w:t>
            </w:r>
          </w:p>
        </w:tc>
        <w:tc>
          <w:tcPr>
            <w:tcW w:w="8137" w:type="dxa"/>
            <w:tcBorders>
              <w:top w:val="single" w:sz="8" w:space="0" w:color="auto"/>
              <w:left w:val="single" w:sz="8" w:space="0" w:color="auto"/>
              <w:bottom w:val="single" w:sz="8" w:space="0" w:color="auto"/>
              <w:right w:val="single" w:sz="8" w:space="0" w:color="auto"/>
            </w:tcBorders>
            <w:hideMark/>
          </w:tcPr>
          <w:p w14:paraId="428EF738" w14:textId="77777777" w:rsidR="00292849" w:rsidRPr="007C44B8" w:rsidRDefault="00292849" w:rsidP="00CF6CC1">
            <w:pPr>
              <w:spacing w:after="0" w:line="240" w:lineRule="auto"/>
              <w:jc w:val="left"/>
              <w:rPr>
                <w:rFonts w:ascii="Consolas" w:hAnsi="Consolas"/>
              </w:rPr>
            </w:pPr>
            <w:r w:rsidRPr="007C44B8">
              <w:rPr>
                <w:rFonts w:ascii="Consolas" w:hAnsi="Consolas"/>
              </w:rPr>
              <w:t xml:space="preserve"> GET</w:t>
            </w:r>
          </w:p>
        </w:tc>
      </w:tr>
      <w:tr w:rsidR="00292849" w14:paraId="1518AF08" w14:textId="77777777" w:rsidTr="00CF6CC1">
        <w:trPr>
          <w:trHeight w:val="9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1D96364" w14:textId="77777777" w:rsidR="00292849" w:rsidRDefault="00292849" w:rsidP="00CF6CC1">
            <w:pPr>
              <w:spacing w:after="0" w:line="240" w:lineRule="auto"/>
              <w:jc w:val="left"/>
            </w:pPr>
            <w:r>
              <w:t>CONTENT TYPE</w:t>
            </w:r>
          </w:p>
        </w:tc>
        <w:tc>
          <w:tcPr>
            <w:tcW w:w="8137" w:type="dxa"/>
            <w:tcBorders>
              <w:top w:val="single" w:sz="8" w:space="0" w:color="auto"/>
              <w:left w:val="single" w:sz="8" w:space="0" w:color="auto"/>
              <w:bottom w:val="single" w:sz="8" w:space="0" w:color="auto"/>
              <w:right w:val="single" w:sz="8" w:space="0" w:color="auto"/>
            </w:tcBorders>
            <w:hideMark/>
          </w:tcPr>
          <w:p w14:paraId="7BC6CFA4" w14:textId="77777777" w:rsidR="00292849" w:rsidRPr="007C44B8" w:rsidRDefault="00292849" w:rsidP="00CF6CC1">
            <w:pPr>
              <w:spacing w:after="0" w:line="240" w:lineRule="auto"/>
              <w:jc w:val="left"/>
              <w:rPr>
                <w:rFonts w:ascii="Consolas" w:hAnsi="Consolas"/>
              </w:rPr>
            </w:pPr>
            <w:r w:rsidRPr="007C44B8">
              <w:rPr>
                <w:rFonts w:ascii="Consolas" w:hAnsi="Consolas"/>
              </w:rPr>
              <w:t>application / json</w:t>
            </w:r>
          </w:p>
        </w:tc>
      </w:tr>
    </w:tbl>
    <w:p w14:paraId="6EFF8179" w14:textId="77777777" w:rsidR="00292849" w:rsidRDefault="00292849" w:rsidP="00292849"/>
    <w:p w14:paraId="5B16E84E" w14:textId="77777777" w:rsidR="00292849" w:rsidRDefault="00292849" w:rsidP="00D7038C">
      <w:pPr>
        <w:pStyle w:val="Heading3"/>
      </w:pPr>
      <w:r>
        <w:t>Sample JSON Response</w:t>
      </w:r>
    </w:p>
    <w:p w14:paraId="18DAE12A"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1FFCC028"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"header": [</w:t>
      </w:r>
    </w:p>
    <w:p w14:paraId="3E648557"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"key1",</w:t>
      </w:r>
    </w:p>
    <w:p w14:paraId="315C2709"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"key2"</w:t>
      </w:r>
    </w:p>
    <w:p w14:paraId="3752423C"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69C3D9F3"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"details": [</w:t>
      </w:r>
    </w:p>
    <w:p w14:paraId="198D3D89"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5A7E66B7"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"key1": "value1",</w:t>
      </w:r>
    </w:p>
    <w:p w14:paraId="3E37724B"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"key2": "value2"</w:t>
      </w:r>
    </w:p>
    <w:p w14:paraId="70286BBA"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59B9BF85"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45F54262" w14:textId="77777777" w:rsidR="00292849" w:rsidRPr="000755E5" w:rsidRDefault="00292849" w:rsidP="00292849">
      <w:pPr>
        <w:spacing w:after="0"/>
        <w:ind w:left="720"/>
        <w:rPr>
          <w:rFonts w:ascii="Consolas" w:hAnsi="Consolas"/>
          <w:szCs w:val="20"/>
        </w:rPr>
      </w:pPr>
      <w:r w:rsidRPr="000755E5">
        <w:rPr>
          <w:rFonts w:ascii="Consolas" w:eastAsia="Times New Roman" w:hAnsi="Consolas" w:cs="Times New Roman"/>
          <w:color w:val="000000"/>
          <w:szCs w:val="20"/>
        </w:rPr>
        <w:t xml:space="preserve"> }</w:t>
      </w:r>
      <w:r w:rsidRPr="000755E5">
        <w:rPr>
          <w:rFonts w:ascii="Consolas" w:hAnsi="Consolas"/>
          <w:szCs w:val="20"/>
        </w:rPr>
        <w:t xml:space="preserve">             </w:t>
      </w:r>
    </w:p>
    <w:p w14:paraId="6D00871C" w14:textId="77777777" w:rsidR="00292849" w:rsidRDefault="00292849" w:rsidP="00292849">
      <w:pPr>
        <w:spacing w:after="0"/>
        <w:ind w:left="720"/>
      </w:pPr>
    </w:p>
    <w:p w14:paraId="05353FE1" w14:textId="055BB872" w:rsidR="00292849" w:rsidRDefault="00D7038C" w:rsidP="00D7038C">
      <w:pPr>
        <w:pStyle w:val="Heading3"/>
      </w:pPr>
      <w:r>
        <w:t>Result</w:t>
      </w:r>
    </w:p>
    <w:tbl>
      <w:tblPr>
        <w:tblW w:w="9771" w:type="dxa"/>
        <w:tblLayout w:type="fixed"/>
        <w:tblLook w:val="04A0" w:firstRow="1" w:lastRow="0" w:firstColumn="1" w:lastColumn="0" w:noHBand="0" w:noVBand="1"/>
      </w:tblPr>
      <w:tblGrid>
        <w:gridCol w:w="1550"/>
        <w:gridCol w:w="8221"/>
      </w:tblGrid>
      <w:tr w:rsidR="00274216" w14:paraId="4CB7067F" w14:textId="77777777" w:rsidTr="000C4709">
        <w:trPr>
          <w:cantSplit/>
          <w:trHeight w:val="78"/>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0DE0191" w14:textId="77777777" w:rsidR="00274216" w:rsidRDefault="00274216" w:rsidP="000C4709">
            <w:pPr>
              <w:spacing w:after="0" w:line="240" w:lineRule="auto"/>
            </w:pPr>
            <w:r w:rsidRPr="0387F8AB">
              <w:t>HTTP Code</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EEF197" w14:textId="77777777" w:rsidR="00274216" w:rsidRDefault="00274216" w:rsidP="000C4709">
            <w:pPr>
              <w:spacing w:after="0" w:line="240" w:lineRule="auto"/>
            </w:pPr>
            <w:r w:rsidRPr="0387F8AB">
              <w:t>Result Description</w:t>
            </w:r>
          </w:p>
        </w:tc>
      </w:tr>
      <w:tr w:rsidR="00274216" w14:paraId="4EB46ED5" w14:textId="77777777" w:rsidTr="000C4709">
        <w:trPr>
          <w:cantSplit/>
          <w:trHeight w:val="84"/>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10B68" w14:textId="77777777" w:rsidR="00274216" w:rsidRDefault="00274216" w:rsidP="000C4709">
            <w:pPr>
              <w:spacing w:after="0" w:line="240" w:lineRule="auto"/>
            </w:pPr>
            <w:r w:rsidRPr="0387F8AB">
              <w:t>200</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9F6363" w14:textId="2BA31C73" w:rsidR="00274216" w:rsidRDefault="00274216" w:rsidP="000C4709">
            <w:pPr>
              <w:spacing w:after="0" w:line="240" w:lineRule="auto"/>
            </w:pPr>
            <w:r>
              <w:t>Get asset details</w:t>
            </w:r>
          </w:p>
        </w:tc>
      </w:tr>
    </w:tbl>
    <w:p w14:paraId="399DDD44" w14:textId="77777777" w:rsidR="00D7038C" w:rsidRDefault="00D7038C"/>
    <w:p w14:paraId="081DE3EF" w14:textId="4485ECB7" w:rsidR="00D7038C" w:rsidRDefault="00D7038C" w:rsidP="00D7038C">
      <w:pPr>
        <w:pStyle w:val="Heading3"/>
      </w:pPr>
      <w:r>
        <w:t>Error Management</w:t>
      </w: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417"/>
        <w:gridCol w:w="6804"/>
      </w:tblGrid>
      <w:tr w:rsidR="00274216" w14:paraId="55109F63" w14:textId="77777777" w:rsidTr="00D7038C">
        <w:trPr>
          <w:cantSplit/>
          <w:trHeight w:val="84"/>
        </w:trPr>
        <w:tc>
          <w:tcPr>
            <w:tcW w:w="1550" w:type="dxa"/>
            <w:shd w:val="clear" w:color="auto" w:fill="D9D9D9" w:themeFill="background1" w:themeFillShade="D9"/>
            <w:vAlign w:val="center"/>
          </w:tcPr>
          <w:p w14:paraId="06216650" w14:textId="77777777" w:rsidR="00274216" w:rsidRDefault="00274216" w:rsidP="000C4709">
            <w:pPr>
              <w:spacing w:after="0" w:line="240" w:lineRule="auto"/>
            </w:pPr>
            <w:r w:rsidRPr="0387F8AB">
              <w:t>HTTP Code</w:t>
            </w:r>
          </w:p>
        </w:tc>
        <w:tc>
          <w:tcPr>
            <w:tcW w:w="1417" w:type="dxa"/>
            <w:shd w:val="clear" w:color="auto" w:fill="D9D9D9" w:themeFill="background1" w:themeFillShade="D9"/>
            <w:vAlign w:val="center"/>
          </w:tcPr>
          <w:p w14:paraId="4A5EADFB" w14:textId="77777777" w:rsidR="00274216" w:rsidRDefault="00274216" w:rsidP="000C4709">
            <w:pPr>
              <w:spacing w:after="0" w:line="240" w:lineRule="auto"/>
            </w:pPr>
            <w:r w:rsidRPr="0387F8AB">
              <w:t>Error Code</w:t>
            </w:r>
          </w:p>
        </w:tc>
        <w:tc>
          <w:tcPr>
            <w:tcW w:w="6804" w:type="dxa"/>
            <w:shd w:val="clear" w:color="auto" w:fill="D9D9D9" w:themeFill="background1" w:themeFillShade="D9"/>
            <w:vAlign w:val="center"/>
          </w:tcPr>
          <w:p w14:paraId="2D454263" w14:textId="77777777" w:rsidR="00274216" w:rsidRDefault="00274216" w:rsidP="000C4709">
            <w:pPr>
              <w:spacing w:after="0" w:line="240" w:lineRule="auto"/>
            </w:pPr>
            <w:r w:rsidRPr="0387F8AB">
              <w:t>Error Description</w:t>
            </w:r>
          </w:p>
        </w:tc>
      </w:tr>
      <w:tr w:rsidR="00274216" w14:paraId="1EB1A155" w14:textId="77777777" w:rsidTr="00D7038C">
        <w:trPr>
          <w:cantSplit/>
          <w:trHeight w:val="78"/>
        </w:trPr>
        <w:tc>
          <w:tcPr>
            <w:tcW w:w="1550" w:type="dxa"/>
            <w:vAlign w:val="center"/>
          </w:tcPr>
          <w:p w14:paraId="79BF877B" w14:textId="77777777" w:rsidR="00274216" w:rsidRDefault="00274216" w:rsidP="000C4709">
            <w:pPr>
              <w:spacing w:after="0" w:line="240" w:lineRule="auto"/>
            </w:pPr>
            <w:r w:rsidRPr="0387F8AB">
              <w:t>500</w:t>
            </w:r>
          </w:p>
        </w:tc>
        <w:tc>
          <w:tcPr>
            <w:tcW w:w="1417" w:type="dxa"/>
            <w:vAlign w:val="center"/>
          </w:tcPr>
          <w:p w14:paraId="43BD76D0" w14:textId="77777777" w:rsidR="00274216" w:rsidRDefault="00274216" w:rsidP="000C4709">
            <w:pPr>
              <w:spacing w:after="0" w:line="240" w:lineRule="auto"/>
            </w:pPr>
            <w:r w:rsidRPr="0387F8AB">
              <w:t>500</w:t>
            </w:r>
          </w:p>
        </w:tc>
        <w:tc>
          <w:tcPr>
            <w:tcW w:w="6804" w:type="dxa"/>
            <w:vAlign w:val="center"/>
          </w:tcPr>
          <w:p w14:paraId="5683F096" w14:textId="77777777" w:rsidR="00274216" w:rsidRDefault="00274216" w:rsidP="000C4709">
            <w:pPr>
              <w:spacing w:after="0" w:line="240" w:lineRule="auto"/>
            </w:pPr>
            <w:r w:rsidRPr="0387F8AB">
              <w:t>Generic Error</w:t>
            </w:r>
          </w:p>
        </w:tc>
      </w:tr>
      <w:tr w:rsidR="00274216" w14:paraId="1E3F087E" w14:textId="77777777" w:rsidTr="00D7038C">
        <w:trPr>
          <w:cantSplit/>
          <w:trHeight w:val="168"/>
        </w:trPr>
        <w:tc>
          <w:tcPr>
            <w:tcW w:w="1550" w:type="dxa"/>
            <w:vAlign w:val="center"/>
          </w:tcPr>
          <w:p w14:paraId="1F86F081" w14:textId="77777777" w:rsidR="00274216" w:rsidRDefault="00274216" w:rsidP="000C4709">
            <w:pPr>
              <w:spacing w:after="0" w:line="240" w:lineRule="auto"/>
            </w:pPr>
            <w:r w:rsidRPr="0387F8AB">
              <w:t>400</w:t>
            </w:r>
          </w:p>
        </w:tc>
        <w:tc>
          <w:tcPr>
            <w:tcW w:w="1417" w:type="dxa"/>
            <w:vAlign w:val="center"/>
          </w:tcPr>
          <w:p w14:paraId="16C5484D" w14:textId="77777777" w:rsidR="00274216" w:rsidRDefault="00274216" w:rsidP="000C4709">
            <w:pPr>
              <w:spacing w:after="0" w:line="240" w:lineRule="auto"/>
            </w:pPr>
            <w:r w:rsidRPr="0387F8AB">
              <w:t>401</w:t>
            </w:r>
          </w:p>
        </w:tc>
        <w:tc>
          <w:tcPr>
            <w:tcW w:w="6804" w:type="dxa"/>
            <w:vAlign w:val="center"/>
          </w:tcPr>
          <w:p w14:paraId="4DC51EE5" w14:textId="174E3ADE" w:rsidR="00274216" w:rsidRDefault="00274216" w:rsidP="007D0EEB">
            <w:pPr>
              <w:ind w:left="360"/>
            </w:pPr>
            <w:r w:rsidRPr="0387F8AB">
              <w:t>Unauthorized User</w:t>
            </w:r>
            <w:r w:rsidR="007D0EEB">
              <w:t xml:space="preserve"> or </w:t>
            </w:r>
            <w:r w:rsidRPr="0387F8AB">
              <w:t>Header Token missing</w:t>
            </w:r>
          </w:p>
        </w:tc>
      </w:tr>
      <w:tr w:rsidR="00274216" w14:paraId="4B08F09F" w14:textId="77777777" w:rsidTr="00D7038C">
        <w:trPr>
          <w:cantSplit/>
          <w:trHeight w:val="247"/>
        </w:trPr>
        <w:tc>
          <w:tcPr>
            <w:tcW w:w="1550" w:type="dxa"/>
            <w:vAlign w:val="center"/>
          </w:tcPr>
          <w:p w14:paraId="73358052" w14:textId="77777777" w:rsidR="00274216" w:rsidRDefault="00274216" w:rsidP="000C4709">
            <w:pPr>
              <w:spacing w:after="0" w:line="240" w:lineRule="auto"/>
            </w:pPr>
            <w:r w:rsidRPr="0387F8AB">
              <w:t>400</w:t>
            </w:r>
          </w:p>
        </w:tc>
        <w:tc>
          <w:tcPr>
            <w:tcW w:w="1417" w:type="dxa"/>
            <w:vAlign w:val="center"/>
          </w:tcPr>
          <w:p w14:paraId="6688AC9E" w14:textId="77777777" w:rsidR="00274216" w:rsidRDefault="00274216" w:rsidP="000C4709">
            <w:pPr>
              <w:spacing w:after="0" w:line="240" w:lineRule="auto"/>
            </w:pPr>
            <w:r w:rsidRPr="0387F8AB">
              <w:t>400</w:t>
            </w:r>
          </w:p>
        </w:tc>
        <w:tc>
          <w:tcPr>
            <w:tcW w:w="6804" w:type="dxa"/>
            <w:vAlign w:val="center"/>
          </w:tcPr>
          <w:p w14:paraId="7A6D37F7" w14:textId="40E5068A" w:rsidR="00274216" w:rsidRDefault="00274216" w:rsidP="007D0EEB">
            <w:pPr>
              <w:ind w:left="360"/>
            </w:pPr>
            <w:r w:rsidRPr="0387F8AB">
              <w:t>Bad request</w:t>
            </w:r>
            <w:r w:rsidR="007D0EEB">
              <w:t xml:space="preserve"> - </w:t>
            </w:r>
            <w:r w:rsidRPr="00B973CD">
              <w:t xml:space="preserve">Please provide </w:t>
            </w:r>
            <w:r>
              <w:t xml:space="preserve">a </w:t>
            </w:r>
            <w:r w:rsidRPr="00B973CD">
              <w:t>valid asset</w:t>
            </w:r>
            <w:r w:rsidR="007D0EEB">
              <w:t xml:space="preserve"> - </w:t>
            </w:r>
            <w:r w:rsidRPr="00B973CD">
              <w:t xml:space="preserve">Please pass </w:t>
            </w:r>
            <w:r>
              <w:t xml:space="preserve">the </w:t>
            </w:r>
            <w:r w:rsidRPr="00B973CD">
              <w:t>required query string parameters</w:t>
            </w:r>
          </w:p>
        </w:tc>
      </w:tr>
    </w:tbl>
    <w:p w14:paraId="2E391FCD" w14:textId="77777777" w:rsidR="00375AD4" w:rsidRDefault="00375AD4" w:rsidP="00274216">
      <w:pPr>
        <w:rPr>
          <w:sz w:val="2"/>
          <w:szCs w:val="2"/>
        </w:rPr>
        <w:sectPr w:rsidR="00375AD4" w:rsidSect="00375AD4">
          <w:type w:val="continuous"/>
          <w:pgSz w:w="24480" w:h="17280" w:orient="landscape" w:code="5"/>
          <w:pgMar w:top="1440" w:right="1440" w:bottom="1440" w:left="1440" w:header="720" w:footer="720" w:gutter="0"/>
          <w:cols w:num="2" w:space="1191"/>
          <w:docGrid w:linePitch="360"/>
        </w:sectPr>
      </w:pPr>
    </w:p>
    <w:p w14:paraId="3103E133" w14:textId="56B04C53" w:rsidR="00274216" w:rsidRPr="0008756A" w:rsidRDefault="00274216" w:rsidP="00274216">
      <w:pPr>
        <w:rPr>
          <w:sz w:val="2"/>
          <w:szCs w:val="2"/>
        </w:rPr>
      </w:pPr>
    </w:p>
    <w:p w14:paraId="6D444F40" w14:textId="77777777" w:rsidR="004F7FAD" w:rsidRDefault="004F7FAD" w:rsidP="000C4709">
      <w:pPr>
        <w:spacing w:after="0" w:line="240" w:lineRule="auto"/>
        <w:rPr>
          <w:b/>
          <w:bCs/>
          <w:color w:val="FFFFFF" w:themeColor="background1"/>
        </w:rPr>
        <w:sectPr w:rsidR="004F7FAD" w:rsidSect="004F7FAD">
          <w:type w:val="continuous"/>
          <w:pgSz w:w="24480" w:h="17280" w:orient="landscape" w:code="5"/>
          <w:pgMar w:top="1440" w:right="1440" w:bottom="1440" w:left="1440" w:header="720" w:footer="720" w:gutter="0"/>
          <w:cols w:space="720"/>
          <w:docGrid w:linePitch="360"/>
        </w:sectPr>
      </w:pPr>
    </w:p>
    <w:p w14:paraId="61D757F8" w14:textId="77777777" w:rsidR="00274216" w:rsidRDefault="00274216" w:rsidP="00DA3639">
      <w:pPr>
        <w:pStyle w:val="Heading2"/>
      </w:pPr>
      <w:bookmarkStart w:id="66" w:name="_Toc217409159"/>
      <w:r>
        <w:lastRenderedPageBreak/>
        <w:t>GET</w:t>
      </w:r>
      <w:r w:rsidRPr="00BE5CC1">
        <w:t xml:space="preserve">- </w:t>
      </w:r>
      <w:r w:rsidRPr="007F5F20">
        <w:t>GetOHAssetPath</w:t>
      </w:r>
      <w:bookmarkEnd w:id="66"/>
    </w:p>
    <w:p w14:paraId="1D569E56" w14:textId="77777777" w:rsidR="00274216" w:rsidRDefault="00274216" w:rsidP="00274216">
      <w:r>
        <w:t>This</w:t>
      </w:r>
      <w:r w:rsidRPr="001F5E55">
        <w:t xml:space="preserve"> </w:t>
      </w:r>
      <w:r>
        <w:t>API is used</w:t>
      </w:r>
      <w:r w:rsidRPr="0091181C">
        <w:t xml:space="preserve"> to get </w:t>
      </w:r>
      <w:r>
        <w:t xml:space="preserve">the </w:t>
      </w:r>
      <w:r w:rsidRPr="0091181C">
        <w:t>Operations Hierarchy asset's name and path.</w:t>
      </w:r>
    </w:p>
    <w:p w14:paraId="1D7F12C2" w14:textId="77777777" w:rsidR="00F21FF5" w:rsidRDefault="00F21FF5" w:rsidP="00274216">
      <w:pPr>
        <w:rPr>
          <w:b/>
          <w:bCs/>
          <w:sz w:val="24"/>
          <w:szCs w:val="28"/>
        </w:rPr>
        <w:sectPr w:rsidR="00F21FF5" w:rsidSect="00182627">
          <w:pgSz w:w="24480" w:h="17280" w:orient="landscape" w:code="5"/>
          <w:pgMar w:top="1440" w:right="1440" w:bottom="1440" w:left="1440" w:header="720" w:footer="720" w:gutter="0"/>
          <w:cols w:space="720"/>
          <w:docGrid w:linePitch="360"/>
        </w:sectPr>
      </w:pPr>
    </w:p>
    <w:p w14:paraId="1F4B7A67" w14:textId="77777777" w:rsidR="00274216" w:rsidRPr="00A87ECE" w:rsidRDefault="00274216" w:rsidP="00ED6CE0">
      <w:pPr>
        <w:pStyle w:val="Heading3"/>
      </w:pPr>
      <w:r w:rsidRPr="00A87ECE">
        <w:t>API Precondition</w:t>
      </w:r>
    </w:p>
    <w:p w14:paraId="2DA38CA6" w14:textId="77777777" w:rsidR="00274216" w:rsidRDefault="00274216" w:rsidP="00274216">
      <w:r w:rsidRPr="0387F8AB">
        <w:t xml:space="preserve">To fetch the response from the APIs, the following entities </w:t>
      </w:r>
      <w:r>
        <w:t xml:space="preserve">must </w:t>
      </w:r>
      <w:r w:rsidRPr="0387F8AB">
        <w:t xml:space="preserve">exist. </w:t>
      </w:r>
    </w:p>
    <w:p w14:paraId="76577DDD" w14:textId="77777777" w:rsidR="00274216" w:rsidRDefault="00274216" w:rsidP="00194CE4">
      <w:pPr>
        <w:numPr>
          <w:ilvl w:val="0"/>
          <w:numId w:val="2"/>
        </w:numPr>
      </w:pPr>
      <w:r w:rsidRPr="0387F8AB">
        <w:t xml:space="preserve">Authorization token </w:t>
      </w:r>
    </w:p>
    <w:p w14:paraId="15848505" w14:textId="77777777" w:rsidR="00274216" w:rsidRDefault="00274216" w:rsidP="00194CE4">
      <w:pPr>
        <w:numPr>
          <w:ilvl w:val="0"/>
          <w:numId w:val="2"/>
        </w:numPr>
      </w:pPr>
      <w:r w:rsidRPr="00E00B27">
        <w:t>AssetExternalId</w:t>
      </w:r>
    </w:p>
    <w:p w14:paraId="0BA655AF" w14:textId="14E5EE2F" w:rsidR="00274216" w:rsidRDefault="00ED6CE0" w:rsidP="00ED6CE0">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1AA9FA06" w14:textId="77777777" w:rsidTr="00ED6CE0">
        <w:trPr>
          <w:trHeight w:val="259"/>
        </w:trPr>
        <w:tc>
          <w:tcPr>
            <w:tcW w:w="2225" w:type="dxa"/>
            <w:shd w:val="clear" w:color="auto" w:fill="D9D9D9" w:themeFill="background1" w:themeFillShade="D9"/>
            <w:vAlign w:val="center"/>
          </w:tcPr>
          <w:p w14:paraId="1478CB6E"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7920F0C2"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7FC12C59"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30CF4580" w14:textId="77777777" w:rsidR="00274216" w:rsidRDefault="00274216" w:rsidP="00647331">
            <w:pPr>
              <w:spacing w:after="0" w:line="240" w:lineRule="auto"/>
            </w:pPr>
            <w:r w:rsidRPr="0387F8AB">
              <w:t>Type</w:t>
            </w:r>
          </w:p>
        </w:tc>
      </w:tr>
      <w:tr w:rsidR="00274216" w14:paraId="109A0FA9" w14:textId="77777777" w:rsidTr="00ED6CE0">
        <w:trPr>
          <w:trHeight w:val="259"/>
        </w:trPr>
        <w:tc>
          <w:tcPr>
            <w:tcW w:w="2225" w:type="dxa"/>
            <w:vAlign w:val="center"/>
          </w:tcPr>
          <w:p w14:paraId="05E96657" w14:textId="77777777" w:rsidR="00274216" w:rsidRDefault="00274216" w:rsidP="00647331">
            <w:pPr>
              <w:spacing w:after="0" w:line="240" w:lineRule="auto"/>
            </w:pPr>
            <w:r w:rsidRPr="0387F8AB">
              <w:t>Authorization</w:t>
            </w:r>
          </w:p>
        </w:tc>
        <w:tc>
          <w:tcPr>
            <w:tcW w:w="6258" w:type="dxa"/>
            <w:vAlign w:val="center"/>
          </w:tcPr>
          <w:p w14:paraId="6607C6E2" w14:textId="77777777" w:rsidR="00274216" w:rsidRDefault="00274216" w:rsidP="00647331">
            <w:pPr>
              <w:spacing w:after="0" w:line="240" w:lineRule="auto"/>
            </w:pPr>
            <w:r w:rsidRPr="0387F8AB">
              <w:t xml:space="preserve">Token acquired from Azure AD based on the user credentials for further API calls. </w:t>
            </w:r>
          </w:p>
        </w:tc>
        <w:tc>
          <w:tcPr>
            <w:tcW w:w="762" w:type="dxa"/>
            <w:vAlign w:val="center"/>
          </w:tcPr>
          <w:p w14:paraId="5365BD8B" w14:textId="77777777" w:rsidR="00274216" w:rsidRDefault="00274216" w:rsidP="00647331">
            <w:pPr>
              <w:spacing w:after="0" w:line="240" w:lineRule="auto"/>
            </w:pPr>
            <w:r w:rsidRPr="0387F8AB">
              <w:t>M</w:t>
            </w:r>
          </w:p>
        </w:tc>
        <w:tc>
          <w:tcPr>
            <w:tcW w:w="978" w:type="dxa"/>
            <w:vAlign w:val="center"/>
          </w:tcPr>
          <w:p w14:paraId="0125577D" w14:textId="77777777" w:rsidR="00274216" w:rsidRDefault="00274216" w:rsidP="00647331">
            <w:pPr>
              <w:spacing w:after="0" w:line="240" w:lineRule="auto"/>
            </w:pPr>
            <w:r w:rsidRPr="0387F8AB">
              <w:t>String</w:t>
            </w:r>
          </w:p>
        </w:tc>
      </w:tr>
      <w:tr w:rsidR="00274216" w14:paraId="3941433A" w14:textId="77777777" w:rsidTr="00ED6CE0">
        <w:trPr>
          <w:trHeight w:val="259"/>
        </w:trPr>
        <w:tc>
          <w:tcPr>
            <w:tcW w:w="2225" w:type="dxa"/>
            <w:vAlign w:val="center"/>
          </w:tcPr>
          <w:p w14:paraId="0157712F" w14:textId="77777777" w:rsidR="00274216" w:rsidRDefault="00274216" w:rsidP="00647331">
            <w:pPr>
              <w:spacing w:after="0" w:line="240" w:lineRule="auto"/>
            </w:pPr>
            <w:r w:rsidRPr="0387F8AB">
              <w:t>Content-Type</w:t>
            </w:r>
          </w:p>
        </w:tc>
        <w:tc>
          <w:tcPr>
            <w:tcW w:w="6258" w:type="dxa"/>
            <w:vAlign w:val="center"/>
          </w:tcPr>
          <w:p w14:paraId="129DCC31" w14:textId="77777777" w:rsidR="00274216" w:rsidRDefault="00274216" w:rsidP="00647331">
            <w:pPr>
              <w:spacing w:after="0" w:line="240" w:lineRule="auto"/>
            </w:pPr>
            <w:r>
              <w:t>Type</w:t>
            </w:r>
            <w:r w:rsidRPr="0387F8AB">
              <w:t xml:space="preserve"> of content. E.g.- application/json</w:t>
            </w:r>
          </w:p>
        </w:tc>
        <w:tc>
          <w:tcPr>
            <w:tcW w:w="762" w:type="dxa"/>
            <w:vAlign w:val="center"/>
          </w:tcPr>
          <w:p w14:paraId="4AAF20CC" w14:textId="77777777" w:rsidR="00274216" w:rsidRDefault="00274216" w:rsidP="00647331">
            <w:pPr>
              <w:spacing w:after="0" w:line="240" w:lineRule="auto"/>
            </w:pPr>
            <w:r w:rsidRPr="0387F8AB">
              <w:t>M</w:t>
            </w:r>
          </w:p>
        </w:tc>
        <w:tc>
          <w:tcPr>
            <w:tcW w:w="978" w:type="dxa"/>
            <w:vAlign w:val="center"/>
          </w:tcPr>
          <w:p w14:paraId="3B8A0727" w14:textId="77777777" w:rsidR="00274216" w:rsidRDefault="00274216" w:rsidP="00647331">
            <w:pPr>
              <w:spacing w:after="0" w:line="240" w:lineRule="auto"/>
            </w:pPr>
            <w:r w:rsidRPr="0387F8AB">
              <w:t>String</w:t>
            </w:r>
          </w:p>
        </w:tc>
      </w:tr>
    </w:tbl>
    <w:p w14:paraId="1F8A2CD6" w14:textId="77777777" w:rsidR="00ED6CE0" w:rsidRDefault="00ED6CE0"/>
    <w:p w14:paraId="3D60A70C" w14:textId="208EA4AA" w:rsidR="00ED6CE0" w:rsidRDefault="00ED6CE0" w:rsidP="00ED6CE0">
      <w:pPr>
        <w:pStyle w:val="Heading3"/>
      </w:pPr>
      <w:r>
        <w:t>Input Body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5732DD30" w14:textId="77777777" w:rsidTr="00ED6CE0">
        <w:trPr>
          <w:trHeight w:val="259"/>
        </w:trPr>
        <w:tc>
          <w:tcPr>
            <w:tcW w:w="2225" w:type="dxa"/>
            <w:shd w:val="clear" w:color="auto" w:fill="D9D9D9" w:themeFill="background1" w:themeFillShade="D9"/>
            <w:vAlign w:val="center"/>
          </w:tcPr>
          <w:p w14:paraId="5E80FD78"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1588BEF6"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3A129917"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7687EA42" w14:textId="77777777" w:rsidR="00274216" w:rsidRDefault="00274216" w:rsidP="00647331">
            <w:pPr>
              <w:spacing w:after="0" w:line="240" w:lineRule="auto"/>
            </w:pPr>
            <w:r w:rsidRPr="0387F8AB">
              <w:t>Type</w:t>
            </w:r>
          </w:p>
        </w:tc>
      </w:tr>
      <w:tr w:rsidR="00274216" w14:paraId="307A5030" w14:textId="77777777" w:rsidTr="00ED6CE0">
        <w:trPr>
          <w:trHeight w:val="259"/>
        </w:trPr>
        <w:tc>
          <w:tcPr>
            <w:tcW w:w="2225" w:type="dxa"/>
          </w:tcPr>
          <w:p w14:paraId="555C53FA" w14:textId="77777777" w:rsidR="00274216" w:rsidRDefault="00274216" w:rsidP="00647331">
            <w:pPr>
              <w:spacing w:after="0" w:line="240" w:lineRule="auto"/>
            </w:pPr>
            <w:r>
              <w:t>AssetExternalId</w:t>
            </w:r>
          </w:p>
        </w:tc>
        <w:tc>
          <w:tcPr>
            <w:tcW w:w="6258" w:type="dxa"/>
          </w:tcPr>
          <w:p w14:paraId="520E79FB" w14:textId="77777777" w:rsidR="00274216" w:rsidRDefault="00274216" w:rsidP="00647331">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762" w:type="dxa"/>
            <w:vAlign w:val="center"/>
          </w:tcPr>
          <w:p w14:paraId="106A7C0F" w14:textId="77777777" w:rsidR="00274216" w:rsidRDefault="00274216" w:rsidP="00647331">
            <w:pPr>
              <w:spacing w:after="0" w:line="240" w:lineRule="auto"/>
            </w:pPr>
            <w:r w:rsidRPr="0387F8AB">
              <w:t>M</w:t>
            </w:r>
          </w:p>
        </w:tc>
        <w:tc>
          <w:tcPr>
            <w:tcW w:w="978" w:type="dxa"/>
            <w:vAlign w:val="center"/>
          </w:tcPr>
          <w:p w14:paraId="6026182D" w14:textId="77777777" w:rsidR="00274216" w:rsidRDefault="00274216" w:rsidP="00647331">
            <w:pPr>
              <w:spacing w:after="0" w:line="240" w:lineRule="auto"/>
            </w:pPr>
            <w:r w:rsidRPr="0387F8AB">
              <w:t>String</w:t>
            </w:r>
          </w:p>
        </w:tc>
      </w:tr>
    </w:tbl>
    <w:p w14:paraId="5F63131C" w14:textId="77777777" w:rsidR="00274216" w:rsidRDefault="00274216" w:rsidP="00274216"/>
    <w:p w14:paraId="487DAD80" w14:textId="21A8D545" w:rsidR="00ED6CE0" w:rsidRDefault="00ED6CE0" w:rsidP="00ED6CE0">
      <w:pPr>
        <w:pStyle w:val="Heading3"/>
      </w:pPr>
      <w:r>
        <w:t>Output Header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06B406DF" w14:textId="77777777" w:rsidTr="00ED6CE0">
        <w:trPr>
          <w:trHeight w:val="276"/>
        </w:trPr>
        <w:tc>
          <w:tcPr>
            <w:tcW w:w="2057" w:type="dxa"/>
            <w:shd w:val="clear" w:color="auto" w:fill="D9D9D9" w:themeFill="background1" w:themeFillShade="D9"/>
            <w:vAlign w:val="center"/>
            <w:hideMark/>
          </w:tcPr>
          <w:p w14:paraId="2B3F088B" w14:textId="77777777" w:rsidR="00F21FF5" w:rsidRDefault="00F21FF5">
            <w:pPr>
              <w:spacing w:after="0" w:line="240" w:lineRule="auto"/>
            </w:pPr>
            <w:r>
              <w:t>Parameter</w:t>
            </w:r>
          </w:p>
        </w:tc>
        <w:tc>
          <w:tcPr>
            <w:tcW w:w="6790" w:type="dxa"/>
            <w:shd w:val="clear" w:color="auto" w:fill="D9D9D9" w:themeFill="background1" w:themeFillShade="D9"/>
            <w:vAlign w:val="center"/>
            <w:hideMark/>
          </w:tcPr>
          <w:p w14:paraId="2C3798F6" w14:textId="77777777" w:rsidR="00F21FF5" w:rsidRDefault="00F21FF5">
            <w:pPr>
              <w:spacing w:after="0" w:line="240" w:lineRule="auto"/>
            </w:pPr>
            <w:r>
              <w:t>Description</w:t>
            </w:r>
          </w:p>
        </w:tc>
        <w:tc>
          <w:tcPr>
            <w:tcW w:w="1245" w:type="dxa"/>
            <w:shd w:val="clear" w:color="auto" w:fill="D9D9D9" w:themeFill="background1" w:themeFillShade="D9"/>
            <w:vAlign w:val="center"/>
            <w:hideMark/>
          </w:tcPr>
          <w:p w14:paraId="6BF3E563" w14:textId="77777777" w:rsidR="00F21FF5" w:rsidRDefault="00F21FF5">
            <w:pPr>
              <w:spacing w:after="0" w:line="240" w:lineRule="auto"/>
            </w:pPr>
            <w:r>
              <w:t>Type</w:t>
            </w:r>
          </w:p>
        </w:tc>
      </w:tr>
      <w:tr w:rsidR="00F21FF5" w14:paraId="73D9689A" w14:textId="77777777" w:rsidTr="00ED6CE0">
        <w:trPr>
          <w:trHeight w:val="193"/>
        </w:trPr>
        <w:tc>
          <w:tcPr>
            <w:tcW w:w="2057" w:type="dxa"/>
            <w:vAlign w:val="center"/>
            <w:hideMark/>
          </w:tcPr>
          <w:p w14:paraId="43784EE3" w14:textId="77777777" w:rsidR="00F21FF5" w:rsidRDefault="00F21FF5">
            <w:pPr>
              <w:spacing w:after="0" w:line="240" w:lineRule="auto"/>
            </w:pPr>
            <w:r>
              <w:t>Server</w:t>
            </w:r>
          </w:p>
        </w:tc>
        <w:tc>
          <w:tcPr>
            <w:tcW w:w="6790" w:type="dxa"/>
            <w:vAlign w:val="center"/>
            <w:hideMark/>
          </w:tcPr>
          <w:p w14:paraId="797724F1" w14:textId="77777777" w:rsidR="00F21FF5" w:rsidRDefault="00F21FF5">
            <w:pPr>
              <w:spacing w:after="0" w:line="240" w:lineRule="auto"/>
            </w:pPr>
            <w:r>
              <w:t>Contains information about how the server handles requests [e.g., Werkzeug/2.1.2 Python/3.9.7]</w:t>
            </w:r>
          </w:p>
        </w:tc>
        <w:tc>
          <w:tcPr>
            <w:tcW w:w="1245" w:type="dxa"/>
            <w:vAlign w:val="center"/>
            <w:hideMark/>
          </w:tcPr>
          <w:p w14:paraId="6AD12084" w14:textId="77777777" w:rsidR="00F21FF5" w:rsidRDefault="00F21FF5">
            <w:pPr>
              <w:spacing w:after="0" w:line="240" w:lineRule="auto"/>
            </w:pPr>
            <w:r>
              <w:t>String</w:t>
            </w:r>
          </w:p>
        </w:tc>
      </w:tr>
      <w:tr w:rsidR="00F21FF5" w14:paraId="20151589" w14:textId="77777777" w:rsidTr="00ED6CE0">
        <w:trPr>
          <w:trHeight w:val="193"/>
        </w:trPr>
        <w:tc>
          <w:tcPr>
            <w:tcW w:w="2057" w:type="dxa"/>
            <w:vAlign w:val="center"/>
            <w:hideMark/>
          </w:tcPr>
          <w:p w14:paraId="768ED780" w14:textId="77777777" w:rsidR="00F21FF5" w:rsidRDefault="00F21FF5">
            <w:pPr>
              <w:spacing w:after="0" w:line="240" w:lineRule="auto"/>
            </w:pPr>
            <w:r>
              <w:t>Content-Type</w:t>
            </w:r>
          </w:p>
        </w:tc>
        <w:tc>
          <w:tcPr>
            <w:tcW w:w="6790" w:type="dxa"/>
            <w:vAlign w:val="center"/>
            <w:hideMark/>
          </w:tcPr>
          <w:p w14:paraId="60EE3791" w14:textId="77777777" w:rsidR="00F21FF5" w:rsidRDefault="00F21FF5">
            <w:pPr>
              <w:spacing w:after="0" w:line="240" w:lineRule="auto"/>
            </w:pPr>
            <w:r>
              <w:t>Type of the content</w:t>
            </w:r>
          </w:p>
        </w:tc>
        <w:tc>
          <w:tcPr>
            <w:tcW w:w="1245" w:type="dxa"/>
            <w:vAlign w:val="center"/>
            <w:hideMark/>
          </w:tcPr>
          <w:p w14:paraId="2DD6AF70" w14:textId="77777777" w:rsidR="00F21FF5" w:rsidRDefault="00F21FF5">
            <w:pPr>
              <w:spacing w:after="0" w:line="240" w:lineRule="auto"/>
            </w:pPr>
            <w:r>
              <w:t>String</w:t>
            </w:r>
          </w:p>
        </w:tc>
      </w:tr>
      <w:tr w:rsidR="00F21FF5" w14:paraId="68471859" w14:textId="77777777" w:rsidTr="00ED6CE0">
        <w:trPr>
          <w:trHeight w:val="193"/>
        </w:trPr>
        <w:tc>
          <w:tcPr>
            <w:tcW w:w="2057" w:type="dxa"/>
            <w:vAlign w:val="center"/>
            <w:hideMark/>
          </w:tcPr>
          <w:p w14:paraId="63E7E4EF" w14:textId="77777777" w:rsidR="00F21FF5" w:rsidRDefault="00F21FF5">
            <w:pPr>
              <w:spacing w:after="0" w:line="240" w:lineRule="auto"/>
            </w:pPr>
            <w:r>
              <w:t>Date</w:t>
            </w:r>
          </w:p>
        </w:tc>
        <w:tc>
          <w:tcPr>
            <w:tcW w:w="6790" w:type="dxa"/>
            <w:vAlign w:val="center"/>
            <w:hideMark/>
          </w:tcPr>
          <w:p w14:paraId="52469F8E" w14:textId="77777777" w:rsidR="00F21FF5" w:rsidRDefault="00F21FF5">
            <w:pPr>
              <w:spacing w:after="0" w:line="240" w:lineRule="auto"/>
            </w:pPr>
            <w:r>
              <w:t>Date of operation execution e.g. - [Tue, 17 May 2022 06:30:16 GMT]</w:t>
            </w:r>
          </w:p>
        </w:tc>
        <w:tc>
          <w:tcPr>
            <w:tcW w:w="1245" w:type="dxa"/>
            <w:vAlign w:val="center"/>
            <w:hideMark/>
          </w:tcPr>
          <w:p w14:paraId="7A63F8A7" w14:textId="77777777" w:rsidR="00F21FF5" w:rsidRDefault="00F21FF5">
            <w:pPr>
              <w:spacing w:after="0" w:line="240" w:lineRule="auto"/>
            </w:pPr>
            <w:r>
              <w:t>Datetime</w:t>
            </w:r>
          </w:p>
        </w:tc>
      </w:tr>
      <w:tr w:rsidR="00F21FF5" w14:paraId="52870AA7" w14:textId="77777777" w:rsidTr="00ED6CE0">
        <w:trPr>
          <w:trHeight w:val="193"/>
        </w:trPr>
        <w:tc>
          <w:tcPr>
            <w:tcW w:w="2057" w:type="dxa"/>
            <w:vAlign w:val="center"/>
            <w:hideMark/>
          </w:tcPr>
          <w:p w14:paraId="0A7E0DF0" w14:textId="77777777" w:rsidR="00F21FF5" w:rsidRDefault="00F21FF5">
            <w:pPr>
              <w:spacing w:after="0" w:line="240" w:lineRule="auto"/>
            </w:pPr>
            <w:r>
              <w:t>Content-Length</w:t>
            </w:r>
          </w:p>
        </w:tc>
        <w:tc>
          <w:tcPr>
            <w:tcW w:w="6790" w:type="dxa"/>
            <w:vAlign w:val="center"/>
            <w:hideMark/>
          </w:tcPr>
          <w:p w14:paraId="20E9707A" w14:textId="77777777" w:rsidR="00F21FF5" w:rsidRDefault="00F21FF5">
            <w:pPr>
              <w:spacing w:after="0" w:line="240" w:lineRule="auto"/>
            </w:pPr>
            <w:r>
              <w:t>Length of the content</w:t>
            </w:r>
          </w:p>
        </w:tc>
        <w:tc>
          <w:tcPr>
            <w:tcW w:w="1245" w:type="dxa"/>
            <w:vAlign w:val="center"/>
            <w:hideMark/>
          </w:tcPr>
          <w:p w14:paraId="368CCC51" w14:textId="77777777" w:rsidR="00F21FF5" w:rsidRDefault="00F21FF5">
            <w:pPr>
              <w:spacing w:after="0" w:line="240" w:lineRule="auto"/>
            </w:pPr>
            <w:r>
              <w:t>Bytes</w:t>
            </w:r>
          </w:p>
        </w:tc>
      </w:tr>
      <w:tr w:rsidR="00F21FF5" w14:paraId="79C63E42" w14:textId="77777777" w:rsidTr="00ED6CE0">
        <w:trPr>
          <w:trHeight w:val="193"/>
        </w:trPr>
        <w:tc>
          <w:tcPr>
            <w:tcW w:w="2057" w:type="dxa"/>
            <w:vAlign w:val="center"/>
            <w:hideMark/>
          </w:tcPr>
          <w:p w14:paraId="21B09098" w14:textId="77777777" w:rsidR="00F21FF5" w:rsidRDefault="00F21FF5">
            <w:pPr>
              <w:spacing w:after="0" w:line="240" w:lineRule="auto"/>
            </w:pPr>
            <w:r>
              <w:t>Connection</w:t>
            </w:r>
          </w:p>
        </w:tc>
        <w:tc>
          <w:tcPr>
            <w:tcW w:w="6790" w:type="dxa"/>
            <w:vAlign w:val="center"/>
            <w:hideMark/>
          </w:tcPr>
          <w:p w14:paraId="0DA7EE97" w14:textId="77777777" w:rsidR="00F21FF5" w:rsidRDefault="00F21FF5">
            <w:pPr>
              <w:spacing w:after="0" w:line="240" w:lineRule="auto"/>
            </w:pPr>
            <w:r>
              <w:t>A general header specifying whether the current network connection stays open once the current transaction finishes</w:t>
            </w:r>
          </w:p>
        </w:tc>
        <w:tc>
          <w:tcPr>
            <w:tcW w:w="1245" w:type="dxa"/>
            <w:vAlign w:val="center"/>
            <w:hideMark/>
          </w:tcPr>
          <w:p w14:paraId="7E78C263" w14:textId="77777777" w:rsidR="00F21FF5" w:rsidRDefault="00F21FF5">
            <w:pPr>
              <w:spacing w:after="0" w:line="240" w:lineRule="auto"/>
            </w:pPr>
            <w:r>
              <w:t>String</w:t>
            </w:r>
          </w:p>
        </w:tc>
      </w:tr>
    </w:tbl>
    <w:p w14:paraId="2F4B7483" w14:textId="77777777" w:rsidR="00ED6CE0" w:rsidRDefault="00ED6CE0"/>
    <w:p w14:paraId="29E8DDD3" w14:textId="6C8AEE51" w:rsidR="00ED6CE0" w:rsidRDefault="00ED6CE0" w:rsidP="00ED6CE0">
      <w:pPr>
        <w:pStyle w:val="Heading3"/>
      </w:pPr>
      <w:r>
        <w:t>Output Body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39EC3EE6" w14:textId="77777777" w:rsidTr="00ED6CE0">
        <w:trPr>
          <w:trHeight w:val="160"/>
        </w:trPr>
        <w:tc>
          <w:tcPr>
            <w:tcW w:w="2057" w:type="dxa"/>
            <w:shd w:val="clear" w:color="auto" w:fill="E7E6E6" w:themeFill="background2"/>
            <w:vAlign w:val="center"/>
            <w:hideMark/>
          </w:tcPr>
          <w:p w14:paraId="28E363DA" w14:textId="77777777" w:rsidR="00F21FF5" w:rsidRDefault="00F21FF5">
            <w:pPr>
              <w:spacing w:after="0" w:line="240" w:lineRule="auto"/>
              <w:rPr>
                <w:b/>
                <w:bCs/>
              </w:rPr>
            </w:pPr>
            <w:r>
              <w:t>Parameter</w:t>
            </w:r>
          </w:p>
        </w:tc>
        <w:tc>
          <w:tcPr>
            <w:tcW w:w="6790" w:type="dxa"/>
            <w:shd w:val="clear" w:color="auto" w:fill="E7E6E6" w:themeFill="background2"/>
            <w:vAlign w:val="center"/>
            <w:hideMark/>
          </w:tcPr>
          <w:p w14:paraId="367A6781" w14:textId="77777777" w:rsidR="00F21FF5" w:rsidRDefault="00F21FF5">
            <w:pPr>
              <w:spacing w:after="0" w:line="240" w:lineRule="auto"/>
            </w:pPr>
            <w:r>
              <w:t>Description</w:t>
            </w:r>
          </w:p>
        </w:tc>
        <w:tc>
          <w:tcPr>
            <w:tcW w:w="1245" w:type="dxa"/>
            <w:shd w:val="clear" w:color="auto" w:fill="E7E6E6" w:themeFill="background2"/>
            <w:vAlign w:val="center"/>
            <w:hideMark/>
          </w:tcPr>
          <w:p w14:paraId="10E19A61" w14:textId="77777777" w:rsidR="00F21FF5" w:rsidRDefault="00F21FF5">
            <w:pPr>
              <w:spacing w:after="0" w:line="240" w:lineRule="auto"/>
            </w:pPr>
            <w:r>
              <w:t>Type</w:t>
            </w:r>
          </w:p>
        </w:tc>
      </w:tr>
      <w:tr w:rsidR="00F21FF5" w14:paraId="6307CACD" w14:textId="77777777" w:rsidTr="00ED6CE0">
        <w:trPr>
          <w:trHeight w:val="160"/>
        </w:trPr>
        <w:tc>
          <w:tcPr>
            <w:tcW w:w="2057" w:type="dxa"/>
            <w:hideMark/>
          </w:tcPr>
          <w:p w14:paraId="3735D838" w14:textId="77777777" w:rsidR="00F21FF5" w:rsidRDefault="00F21FF5">
            <w:pPr>
              <w:spacing w:after="0" w:line="240" w:lineRule="auto"/>
            </w:pPr>
            <w:r>
              <w:t>name</w:t>
            </w:r>
          </w:p>
        </w:tc>
        <w:tc>
          <w:tcPr>
            <w:tcW w:w="6790" w:type="dxa"/>
            <w:hideMark/>
          </w:tcPr>
          <w:p w14:paraId="27B4ADF1" w14:textId="77777777" w:rsidR="00F21FF5" w:rsidRDefault="00F21FF5">
            <w:pPr>
              <w:spacing w:after="0" w:line="240" w:lineRule="auto"/>
            </w:pPr>
            <w:r>
              <w:t>Name of the asset.</w:t>
            </w:r>
          </w:p>
        </w:tc>
        <w:tc>
          <w:tcPr>
            <w:tcW w:w="1245" w:type="dxa"/>
            <w:hideMark/>
          </w:tcPr>
          <w:p w14:paraId="5981C8F8" w14:textId="77777777" w:rsidR="00F21FF5" w:rsidRDefault="00F21FF5">
            <w:pPr>
              <w:spacing w:after="0" w:line="240" w:lineRule="auto"/>
            </w:pPr>
            <w:r>
              <w:t>String</w:t>
            </w:r>
          </w:p>
        </w:tc>
      </w:tr>
      <w:tr w:rsidR="00F21FF5" w14:paraId="17FF71D9" w14:textId="77777777" w:rsidTr="00ED6CE0">
        <w:trPr>
          <w:trHeight w:val="160"/>
        </w:trPr>
        <w:tc>
          <w:tcPr>
            <w:tcW w:w="2057" w:type="dxa"/>
            <w:hideMark/>
          </w:tcPr>
          <w:p w14:paraId="3CFC0C37" w14:textId="77777777" w:rsidR="00F21FF5" w:rsidRDefault="00F21FF5">
            <w:pPr>
              <w:spacing w:after="0" w:line="240" w:lineRule="auto"/>
            </w:pPr>
            <w:r>
              <w:t>description</w:t>
            </w:r>
          </w:p>
        </w:tc>
        <w:tc>
          <w:tcPr>
            <w:tcW w:w="6790" w:type="dxa"/>
            <w:hideMark/>
          </w:tcPr>
          <w:p w14:paraId="2C6D697B" w14:textId="1AA9F1F9" w:rsidR="00F21FF5" w:rsidRDefault="00F21FF5">
            <w:pPr>
              <w:spacing w:after="0" w:line="240" w:lineRule="auto"/>
            </w:pPr>
            <w:r>
              <w:t xml:space="preserve">Details of Asset. </w:t>
            </w:r>
          </w:p>
        </w:tc>
        <w:tc>
          <w:tcPr>
            <w:tcW w:w="1245" w:type="dxa"/>
            <w:hideMark/>
          </w:tcPr>
          <w:p w14:paraId="7C7462CE" w14:textId="77777777" w:rsidR="00F21FF5" w:rsidRDefault="00F21FF5">
            <w:pPr>
              <w:spacing w:after="0" w:line="240" w:lineRule="auto"/>
            </w:pPr>
            <w:r>
              <w:t>String</w:t>
            </w:r>
          </w:p>
        </w:tc>
      </w:tr>
      <w:tr w:rsidR="00F21FF5" w14:paraId="1ED4B2B8" w14:textId="77777777" w:rsidTr="00ED6CE0">
        <w:trPr>
          <w:trHeight w:val="160"/>
        </w:trPr>
        <w:tc>
          <w:tcPr>
            <w:tcW w:w="2057" w:type="dxa"/>
            <w:hideMark/>
          </w:tcPr>
          <w:p w14:paraId="3DBF52CC" w14:textId="77777777" w:rsidR="00F21FF5" w:rsidRDefault="00F21FF5">
            <w:pPr>
              <w:spacing w:after="0" w:line="240" w:lineRule="auto"/>
            </w:pPr>
            <w:r>
              <w:t>AssetType</w:t>
            </w:r>
          </w:p>
        </w:tc>
        <w:tc>
          <w:tcPr>
            <w:tcW w:w="6790" w:type="dxa"/>
            <w:hideMark/>
          </w:tcPr>
          <w:p w14:paraId="6FD82217" w14:textId="77777777" w:rsidR="00F21FF5" w:rsidRDefault="00F21FF5">
            <w:pPr>
              <w:spacing w:after="0" w:line="240" w:lineRule="auto"/>
            </w:pPr>
            <w:r>
              <w:t>Type of the asset.</w:t>
            </w:r>
          </w:p>
        </w:tc>
        <w:tc>
          <w:tcPr>
            <w:tcW w:w="1245" w:type="dxa"/>
            <w:hideMark/>
          </w:tcPr>
          <w:p w14:paraId="51A0BF38" w14:textId="77777777" w:rsidR="00F21FF5" w:rsidRDefault="00F21FF5">
            <w:pPr>
              <w:spacing w:after="0" w:line="240" w:lineRule="auto"/>
            </w:pPr>
            <w:r>
              <w:t>String</w:t>
            </w:r>
          </w:p>
        </w:tc>
      </w:tr>
      <w:tr w:rsidR="00F21FF5" w14:paraId="0D2AAB91" w14:textId="77777777" w:rsidTr="00ED6CE0">
        <w:trPr>
          <w:trHeight w:val="160"/>
        </w:trPr>
        <w:tc>
          <w:tcPr>
            <w:tcW w:w="2057" w:type="dxa"/>
            <w:hideMark/>
          </w:tcPr>
          <w:p w14:paraId="60D8FB7B" w14:textId="77777777" w:rsidR="00F21FF5" w:rsidRDefault="00F21FF5">
            <w:pPr>
              <w:spacing w:after="0" w:line="240" w:lineRule="auto"/>
            </w:pPr>
            <w:r>
              <w:t>asset_path</w:t>
            </w:r>
          </w:p>
        </w:tc>
        <w:tc>
          <w:tcPr>
            <w:tcW w:w="6790" w:type="dxa"/>
            <w:hideMark/>
          </w:tcPr>
          <w:p w14:paraId="7F349830" w14:textId="77777777" w:rsidR="00F21FF5" w:rsidRDefault="00F21FF5">
            <w:pPr>
              <w:spacing w:after="0" w:line="240" w:lineRule="auto"/>
            </w:pPr>
            <w:r>
              <w:t>Path of the asset.</w:t>
            </w:r>
          </w:p>
        </w:tc>
        <w:tc>
          <w:tcPr>
            <w:tcW w:w="1245" w:type="dxa"/>
            <w:hideMark/>
          </w:tcPr>
          <w:p w14:paraId="1FBF68F8" w14:textId="77777777" w:rsidR="00F21FF5" w:rsidRDefault="00F21FF5">
            <w:pPr>
              <w:spacing w:after="0" w:line="240" w:lineRule="auto"/>
            </w:pPr>
            <w:r>
              <w:t>String</w:t>
            </w:r>
          </w:p>
        </w:tc>
      </w:tr>
    </w:tbl>
    <w:p w14:paraId="07513FAB" w14:textId="77777777" w:rsidR="00F21FF5" w:rsidRDefault="00F21FF5" w:rsidP="00274216"/>
    <w:p w14:paraId="0A413CBF" w14:textId="3A8D04BB" w:rsidR="00F21FF5" w:rsidRDefault="00F21FF5"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3"/>
        <w:gridCol w:w="7663"/>
      </w:tblGrid>
      <w:tr w:rsidR="00F21FF5" w14:paraId="3BB90355"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C91D276" w14:textId="77777777" w:rsidR="00F21FF5" w:rsidRDefault="00F21FF5" w:rsidP="00CF6CC1">
            <w:pPr>
              <w:spacing w:after="0"/>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2143A90C" w14:textId="77777777" w:rsidR="00F21FF5" w:rsidRPr="000755E5" w:rsidRDefault="00F21FF5" w:rsidP="00CF6CC1">
            <w:pPr>
              <w:spacing w:after="0"/>
              <w:jc w:val="left"/>
              <w:rPr>
                <w:rFonts w:ascii="Consolas" w:hAnsi="Consolas"/>
              </w:rPr>
            </w:pPr>
            <w:r w:rsidRPr="000755E5">
              <w:rPr>
                <w:rFonts w:ascii="Consolas" w:hAnsi="Consolas"/>
              </w:rPr>
              <w:t xml:space="preserve"> HTTPS</w:t>
            </w:r>
          </w:p>
        </w:tc>
      </w:tr>
      <w:tr w:rsidR="00775856" w14:paraId="37ACCCA9"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49887E1" w14:textId="0032F762" w:rsidR="00775856" w:rsidRDefault="00775856" w:rsidP="00CF6CC1">
            <w:pPr>
              <w:spacing w:after="0"/>
              <w:jc w:val="left"/>
            </w:pPr>
            <w:bookmarkStart w:id="67" w:name="_Hlk174091121"/>
            <w:r>
              <w:t xml:space="preserve">PATH </w:t>
            </w:r>
            <w:r w:rsidR="00DC151C" w:rsidRPr="00DC151C">
              <w:t>AOT (Cognite)</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4AA1AE69" w14:textId="2955B7A4" w:rsidR="00775856" w:rsidRPr="000755E5" w:rsidRDefault="00775856" w:rsidP="00CF6CC1">
            <w:pPr>
              <w:spacing w:after="0"/>
              <w:jc w:val="left"/>
              <w:rPr>
                <w:rStyle w:val="Hyperlink"/>
                <w:rFonts w:ascii="Consolas" w:hAnsi="Consolas"/>
              </w:rPr>
            </w:pPr>
            <w:hyperlink r:id="rId43" w:history="1">
              <w:r w:rsidRPr="000755E5">
                <w:rPr>
                  <w:rStyle w:val="Hyperlink"/>
                  <w:rFonts w:ascii="Consolas" w:hAnsi="Consolas"/>
                </w:rPr>
                <w:t>https://apim-mw-aot-dev.azure-api.net/api/oh-module/getohassetpath/{asset_external_id}</w:t>
              </w:r>
            </w:hyperlink>
            <w:r w:rsidRPr="000755E5">
              <w:rPr>
                <w:rStyle w:val="Hyperlink"/>
                <w:rFonts w:ascii="Consolas" w:hAnsi="Consolas"/>
              </w:rPr>
              <w:t xml:space="preserve"> </w:t>
            </w:r>
            <w:r w:rsidR="00CF6CC1" w:rsidRPr="000755E5">
              <w:rPr>
                <w:rStyle w:val="Hyperlink"/>
                <w:rFonts w:ascii="Consolas" w:hAnsi="Consolas"/>
              </w:rPr>
              <w:t xml:space="preserve"> </w:t>
            </w:r>
          </w:p>
        </w:tc>
      </w:tr>
      <w:tr w:rsidR="00F21FF5" w14:paraId="5646664E" w14:textId="77777777" w:rsidTr="00CF6CC1">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3C1A2C7" w14:textId="174D08D8" w:rsidR="00F21FF5" w:rsidRDefault="00F21FF5" w:rsidP="00CF6CC1">
            <w:pPr>
              <w:spacing w:after="0"/>
              <w:jc w:val="left"/>
            </w:pPr>
            <w:r>
              <w:t xml:space="preserve">PATH </w:t>
            </w:r>
            <w:r w:rsidR="00DC151C">
              <w:t>AOT (</w:t>
            </w:r>
            <w:r w:rsidR="00775856">
              <w:t>Azure</w:t>
            </w:r>
            <w:r w:rsidR="00DC151C">
              <w:t>)</w:t>
            </w:r>
            <w:r w:rsidR="00775856">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768E9065" w14:textId="5872DAEE" w:rsidR="00F21FF5" w:rsidRPr="000755E5" w:rsidRDefault="00A67051" w:rsidP="00CF6CC1">
            <w:pPr>
              <w:spacing w:after="0"/>
              <w:jc w:val="left"/>
              <w:rPr>
                <w:rStyle w:val="Hyperlink"/>
                <w:rFonts w:ascii="Consolas" w:hAnsi="Consolas"/>
              </w:rPr>
            </w:pPr>
            <w:hyperlink r:id="rId44" w:history="1">
              <w:r w:rsidRPr="000755E5">
                <w:rPr>
                  <w:rStyle w:val="Hyperlink"/>
                  <w:rFonts w:ascii="Consolas" w:hAnsi="Consolas"/>
                </w:rPr>
                <w:t>https://apim-aot-azure-dev.azure-api.net/api/oh-module/getohassetpath/{asset_external_id}</w:t>
              </w:r>
            </w:hyperlink>
            <w:r w:rsidR="00F21FF5" w:rsidRPr="000755E5">
              <w:rPr>
                <w:rStyle w:val="Hyperlink"/>
                <w:rFonts w:ascii="Consolas" w:hAnsi="Consolas"/>
              </w:rPr>
              <w:t xml:space="preserve"> </w:t>
            </w:r>
            <w:r w:rsidR="00CF6CC1" w:rsidRPr="000755E5">
              <w:rPr>
                <w:rStyle w:val="Hyperlink"/>
                <w:rFonts w:ascii="Consolas" w:hAnsi="Consolas"/>
              </w:rPr>
              <w:t xml:space="preserve"> </w:t>
            </w:r>
          </w:p>
        </w:tc>
      </w:tr>
      <w:bookmarkEnd w:id="67"/>
      <w:tr w:rsidR="00F21FF5" w14:paraId="424129E6" w14:textId="77777777" w:rsidTr="00CF6CC1">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5CFA2AA" w14:textId="77777777" w:rsidR="00F21FF5" w:rsidRDefault="00F21FF5" w:rsidP="00CF6CC1">
            <w:pPr>
              <w:spacing w:after="0"/>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69A035E9" w14:textId="77777777" w:rsidR="00F21FF5" w:rsidRPr="000755E5" w:rsidRDefault="00F21FF5" w:rsidP="00CF6CC1">
            <w:pPr>
              <w:spacing w:after="0"/>
              <w:jc w:val="left"/>
              <w:rPr>
                <w:rFonts w:ascii="Consolas" w:hAnsi="Consolas"/>
              </w:rPr>
            </w:pPr>
            <w:r w:rsidRPr="000755E5">
              <w:rPr>
                <w:rFonts w:ascii="Consolas" w:hAnsi="Consolas"/>
              </w:rPr>
              <w:t xml:space="preserve"> GET</w:t>
            </w:r>
          </w:p>
        </w:tc>
      </w:tr>
      <w:tr w:rsidR="00F21FF5" w14:paraId="05CF7992" w14:textId="77777777" w:rsidTr="00CF6CC1">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F138DD" w14:textId="77777777" w:rsidR="00F21FF5" w:rsidRDefault="00F21FF5" w:rsidP="00CF6CC1">
            <w:pPr>
              <w:spacing w:after="0"/>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391F6E19" w14:textId="77777777" w:rsidR="00F21FF5" w:rsidRPr="000755E5" w:rsidRDefault="00F21FF5" w:rsidP="00CF6CC1">
            <w:pPr>
              <w:spacing w:after="0"/>
              <w:jc w:val="left"/>
              <w:rPr>
                <w:rFonts w:ascii="Consolas" w:hAnsi="Consolas"/>
              </w:rPr>
            </w:pPr>
            <w:r w:rsidRPr="000755E5">
              <w:rPr>
                <w:rFonts w:ascii="Consolas" w:hAnsi="Consolas"/>
              </w:rPr>
              <w:t>application / json</w:t>
            </w:r>
          </w:p>
        </w:tc>
      </w:tr>
    </w:tbl>
    <w:p w14:paraId="4D1127F3" w14:textId="77777777" w:rsidR="00F21FF5" w:rsidRDefault="00F21FF5" w:rsidP="00F21FF5">
      <w:pPr>
        <w:rPr>
          <w:b/>
          <w:bCs/>
          <w:sz w:val="24"/>
          <w:szCs w:val="28"/>
        </w:rPr>
      </w:pPr>
    </w:p>
    <w:p w14:paraId="03778A45" w14:textId="2BF06FD6" w:rsidR="00F21FF5" w:rsidRDefault="00F21FF5" w:rsidP="00ED6CE0">
      <w:pPr>
        <w:pStyle w:val="Heading3"/>
      </w:pPr>
      <w:r>
        <w:t>Sample Response</w:t>
      </w:r>
    </w:p>
    <w:p w14:paraId="1C001D56" w14:textId="77777777" w:rsidR="00F21FF5" w:rsidRPr="000755E5" w:rsidRDefault="00F21FF5" w:rsidP="00F21FF5">
      <w:pPr>
        <w:spacing w:after="0"/>
        <w:ind w:left="720"/>
        <w:rPr>
          <w:rFonts w:ascii="Consolas" w:hAnsi="Consolas"/>
        </w:rPr>
      </w:pPr>
      <w:r w:rsidRPr="000755E5">
        <w:rPr>
          <w:rFonts w:ascii="Consolas" w:hAnsi="Consolas"/>
        </w:rPr>
        <w:t>{</w:t>
      </w:r>
    </w:p>
    <w:p w14:paraId="4B721C6C" w14:textId="77777777" w:rsidR="00F21FF5" w:rsidRPr="000755E5" w:rsidRDefault="00F21FF5" w:rsidP="00F21FF5">
      <w:pPr>
        <w:spacing w:after="0"/>
        <w:ind w:left="720"/>
        <w:rPr>
          <w:rFonts w:ascii="Consolas" w:hAnsi="Consolas"/>
        </w:rPr>
      </w:pPr>
      <w:r w:rsidRPr="000755E5">
        <w:rPr>
          <w:rFonts w:ascii="Consolas" w:hAnsi="Consolas"/>
        </w:rPr>
        <w:t xml:space="preserve">    "AssetDetails": {</w:t>
      </w:r>
    </w:p>
    <w:p w14:paraId="73B92D34" w14:textId="77777777" w:rsidR="00F21FF5" w:rsidRPr="000755E5" w:rsidRDefault="00F21FF5" w:rsidP="00F21FF5">
      <w:pPr>
        <w:spacing w:after="0"/>
        <w:ind w:left="720"/>
        <w:rPr>
          <w:rFonts w:ascii="Consolas" w:hAnsi="Consolas"/>
        </w:rPr>
      </w:pPr>
      <w:r w:rsidRPr="000755E5">
        <w:rPr>
          <w:rFonts w:ascii="Consolas" w:hAnsi="Consolas"/>
        </w:rPr>
        <w:t xml:space="preserve">        "name": " ",</w:t>
      </w:r>
    </w:p>
    <w:p w14:paraId="22081928" w14:textId="77777777" w:rsidR="00F21FF5" w:rsidRPr="000755E5" w:rsidRDefault="00F21FF5" w:rsidP="00F21FF5">
      <w:pPr>
        <w:spacing w:after="0"/>
        <w:ind w:left="720"/>
        <w:rPr>
          <w:rFonts w:ascii="Consolas" w:hAnsi="Consolas"/>
        </w:rPr>
      </w:pPr>
      <w:r w:rsidRPr="000755E5">
        <w:rPr>
          <w:rFonts w:ascii="Consolas" w:hAnsi="Consolas"/>
        </w:rPr>
        <w:t xml:space="preserve">        "description": "   ",</w:t>
      </w:r>
    </w:p>
    <w:p w14:paraId="2BB9D159" w14:textId="77777777" w:rsidR="00F21FF5" w:rsidRPr="000755E5" w:rsidRDefault="00F21FF5" w:rsidP="00F21FF5">
      <w:pPr>
        <w:spacing w:after="0"/>
        <w:ind w:left="720"/>
        <w:rPr>
          <w:rFonts w:ascii="Consolas" w:hAnsi="Consolas"/>
        </w:rPr>
      </w:pPr>
      <w:r w:rsidRPr="000755E5">
        <w:rPr>
          <w:rFonts w:ascii="Consolas" w:hAnsi="Consolas"/>
        </w:rPr>
        <w:t xml:space="preserve">        "metadata": {</w:t>
      </w:r>
    </w:p>
    <w:p w14:paraId="12A1178E" w14:textId="77777777" w:rsidR="00F21FF5" w:rsidRPr="000755E5" w:rsidRDefault="00F21FF5" w:rsidP="00F21FF5">
      <w:pPr>
        <w:spacing w:after="0"/>
        <w:ind w:left="720"/>
        <w:rPr>
          <w:rFonts w:ascii="Consolas" w:hAnsi="Consolas"/>
        </w:rPr>
      </w:pPr>
      <w:r w:rsidRPr="000755E5">
        <w:rPr>
          <w:rFonts w:ascii="Consolas" w:hAnsi="Consolas"/>
        </w:rPr>
        <w:t xml:space="preserve">            "AssetType": " "</w:t>
      </w:r>
    </w:p>
    <w:p w14:paraId="49115C5B" w14:textId="77777777" w:rsidR="00F21FF5" w:rsidRPr="000755E5" w:rsidRDefault="00F21FF5" w:rsidP="00F21FF5">
      <w:pPr>
        <w:spacing w:after="0"/>
        <w:ind w:left="720"/>
        <w:rPr>
          <w:rFonts w:ascii="Consolas" w:hAnsi="Consolas"/>
        </w:rPr>
      </w:pPr>
      <w:r w:rsidRPr="000755E5">
        <w:rPr>
          <w:rFonts w:ascii="Consolas" w:hAnsi="Consolas"/>
        </w:rPr>
        <w:t xml:space="preserve">        },</w:t>
      </w:r>
    </w:p>
    <w:p w14:paraId="3A10EA9F" w14:textId="77777777" w:rsidR="00F21FF5" w:rsidRPr="000755E5" w:rsidRDefault="00F21FF5" w:rsidP="00F21FF5">
      <w:pPr>
        <w:spacing w:after="0"/>
        <w:ind w:left="720"/>
        <w:rPr>
          <w:rFonts w:ascii="Consolas" w:hAnsi="Consolas"/>
        </w:rPr>
      </w:pPr>
      <w:r w:rsidRPr="000755E5">
        <w:rPr>
          <w:rFonts w:ascii="Consolas" w:hAnsi="Consolas"/>
        </w:rPr>
        <w:t xml:space="preserve">        "asset_path": ""</w:t>
      </w:r>
    </w:p>
    <w:p w14:paraId="3605AE41" w14:textId="77777777" w:rsidR="00F21FF5" w:rsidRPr="000755E5" w:rsidRDefault="00F21FF5" w:rsidP="00F21FF5">
      <w:pPr>
        <w:spacing w:after="0"/>
        <w:ind w:left="720"/>
        <w:rPr>
          <w:rFonts w:ascii="Consolas" w:hAnsi="Consolas"/>
        </w:rPr>
      </w:pPr>
      <w:r w:rsidRPr="000755E5">
        <w:rPr>
          <w:rFonts w:ascii="Consolas" w:hAnsi="Consolas"/>
        </w:rPr>
        <w:t xml:space="preserve">    }</w:t>
      </w:r>
    </w:p>
    <w:p w14:paraId="37E2ACC2" w14:textId="1C086955" w:rsidR="00F21FF5" w:rsidRPr="000755E5" w:rsidRDefault="00F21FF5" w:rsidP="00F21FF5">
      <w:pPr>
        <w:ind w:left="720"/>
        <w:rPr>
          <w:rFonts w:ascii="Consolas" w:hAnsi="Consolas"/>
        </w:rPr>
      </w:pPr>
      <w:r w:rsidRPr="000755E5">
        <w:rPr>
          <w:rFonts w:ascii="Consolas" w:hAnsi="Consolas"/>
        </w:rPr>
        <w:t>}</w:t>
      </w:r>
    </w:p>
    <w:p w14:paraId="645EB55D" w14:textId="1BEC4ACF" w:rsidR="00F21FF5"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8844"/>
      </w:tblGrid>
      <w:tr w:rsidR="00274216" w14:paraId="087315E4" w14:textId="77777777" w:rsidTr="00ED6CE0">
        <w:trPr>
          <w:trHeight w:val="248"/>
        </w:trPr>
        <w:tc>
          <w:tcPr>
            <w:tcW w:w="1362" w:type="dxa"/>
            <w:shd w:val="clear" w:color="auto" w:fill="D9D9D9" w:themeFill="background1" w:themeFillShade="D9"/>
          </w:tcPr>
          <w:p w14:paraId="76E0F28F" w14:textId="77777777" w:rsidR="00274216" w:rsidRDefault="00274216" w:rsidP="00647331">
            <w:pPr>
              <w:spacing w:after="0" w:line="240" w:lineRule="auto"/>
            </w:pPr>
            <w:r w:rsidRPr="0387F8AB">
              <w:t>HTTP Code</w:t>
            </w:r>
          </w:p>
        </w:tc>
        <w:tc>
          <w:tcPr>
            <w:tcW w:w="8844" w:type="dxa"/>
            <w:shd w:val="clear" w:color="auto" w:fill="D9D9D9" w:themeFill="background1" w:themeFillShade="D9"/>
          </w:tcPr>
          <w:p w14:paraId="2EC64C8A" w14:textId="77777777" w:rsidR="00274216" w:rsidRDefault="00274216" w:rsidP="00647331">
            <w:pPr>
              <w:spacing w:after="0" w:line="240" w:lineRule="auto"/>
            </w:pPr>
            <w:r w:rsidRPr="0387F8AB">
              <w:t>Result Description</w:t>
            </w:r>
          </w:p>
        </w:tc>
      </w:tr>
      <w:tr w:rsidR="00274216" w14:paraId="5AB79158" w14:textId="77777777" w:rsidTr="00ED6CE0">
        <w:trPr>
          <w:trHeight w:val="267"/>
        </w:trPr>
        <w:tc>
          <w:tcPr>
            <w:tcW w:w="1362" w:type="dxa"/>
          </w:tcPr>
          <w:p w14:paraId="421B7171" w14:textId="77777777" w:rsidR="00274216" w:rsidRDefault="00274216" w:rsidP="00647331">
            <w:pPr>
              <w:spacing w:after="0" w:line="240" w:lineRule="auto"/>
            </w:pPr>
            <w:r w:rsidRPr="0387F8AB">
              <w:t>200</w:t>
            </w:r>
          </w:p>
        </w:tc>
        <w:tc>
          <w:tcPr>
            <w:tcW w:w="8844" w:type="dxa"/>
          </w:tcPr>
          <w:p w14:paraId="31DBDCEF" w14:textId="56FDC3BD" w:rsidR="00274216" w:rsidRDefault="00274216" w:rsidP="00647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Fetched </w:t>
            </w:r>
            <w:r w:rsidRPr="00A30331">
              <w:t xml:space="preserve">Asset </w:t>
            </w:r>
            <w:r>
              <w:t xml:space="preserve">details </w:t>
            </w:r>
            <w:r w:rsidRPr="00A30331">
              <w:t>successfully.</w:t>
            </w:r>
          </w:p>
        </w:tc>
      </w:tr>
    </w:tbl>
    <w:p w14:paraId="5C90D6CD" w14:textId="77777777" w:rsidR="00ED6CE0" w:rsidRDefault="00ED6CE0"/>
    <w:p w14:paraId="393D487E" w14:textId="37262827"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1423"/>
        <w:gridCol w:w="7421"/>
      </w:tblGrid>
      <w:tr w:rsidR="00274216" w14:paraId="4DBB93E1" w14:textId="77777777" w:rsidTr="00ED6CE0">
        <w:trPr>
          <w:trHeight w:val="267"/>
        </w:trPr>
        <w:tc>
          <w:tcPr>
            <w:tcW w:w="1362" w:type="dxa"/>
            <w:shd w:val="clear" w:color="auto" w:fill="D9D9D9" w:themeFill="background1" w:themeFillShade="D9"/>
            <w:vAlign w:val="center"/>
          </w:tcPr>
          <w:p w14:paraId="456BBE86" w14:textId="77777777" w:rsidR="00274216" w:rsidRDefault="00274216" w:rsidP="00647331">
            <w:pPr>
              <w:spacing w:after="0" w:line="240" w:lineRule="auto"/>
            </w:pPr>
            <w:r w:rsidRPr="0387F8AB">
              <w:t>HTTP Code</w:t>
            </w:r>
          </w:p>
        </w:tc>
        <w:tc>
          <w:tcPr>
            <w:tcW w:w="1423" w:type="dxa"/>
            <w:shd w:val="clear" w:color="auto" w:fill="D9D9D9" w:themeFill="background1" w:themeFillShade="D9"/>
            <w:vAlign w:val="center"/>
          </w:tcPr>
          <w:p w14:paraId="5178FA4A" w14:textId="77777777" w:rsidR="00274216" w:rsidRDefault="00274216" w:rsidP="00647331">
            <w:pPr>
              <w:spacing w:after="0" w:line="240" w:lineRule="auto"/>
            </w:pPr>
            <w:r w:rsidRPr="0387F8AB">
              <w:t>Error Code</w:t>
            </w:r>
          </w:p>
        </w:tc>
        <w:tc>
          <w:tcPr>
            <w:tcW w:w="7421" w:type="dxa"/>
            <w:shd w:val="clear" w:color="auto" w:fill="D9D9D9" w:themeFill="background1" w:themeFillShade="D9"/>
            <w:vAlign w:val="center"/>
          </w:tcPr>
          <w:p w14:paraId="2926BA08" w14:textId="77777777" w:rsidR="00274216" w:rsidRDefault="00274216" w:rsidP="00647331">
            <w:pPr>
              <w:spacing w:after="0" w:line="240" w:lineRule="auto"/>
            </w:pPr>
            <w:r w:rsidRPr="0387F8AB">
              <w:t>Error Description</w:t>
            </w:r>
          </w:p>
        </w:tc>
      </w:tr>
      <w:tr w:rsidR="00274216" w14:paraId="71A5C520" w14:textId="77777777" w:rsidTr="00ED6CE0">
        <w:trPr>
          <w:trHeight w:val="248"/>
        </w:trPr>
        <w:tc>
          <w:tcPr>
            <w:tcW w:w="1362" w:type="dxa"/>
            <w:vAlign w:val="center"/>
          </w:tcPr>
          <w:p w14:paraId="302509D0" w14:textId="77777777" w:rsidR="00274216" w:rsidRDefault="00274216" w:rsidP="00647331">
            <w:pPr>
              <w:spacing w:after="0" w:line="240" w:lineRule="auto"/>
            </w:pPr>
            <w:r w:rsidRPr="0387F8AB">
              <w:t>500</w:t>
            </w:r>
          </w:p>
        </w:tc>
        <w:tc>
          <w:tcPr>
            <w:tcW w:w="1423" w:type="dxa"/>
            <w:vAlign w:val="center"/>
          </w:tcPr>
          <w:p w14:paraId="17F639B2" w14:textId="77777777" w:rsidR="00274216" w:rsidRDefault="00274216" w:rsidP="00647331">
            <w:pPr>
              <w:spacing w:after="0" w:line="240" w:lineRule="auto"/>
            </w:pPr>
            <w:r w:rsidRPr="0387F8AB">
              <w:t>500</w:t>
            </w:r>
          </w:p>
        </w:tc>
        <w:tc>
          <w:tcPr>
            <w:tcW w:w="7421" w:type="dxa"/>
            <w:vAlign w:val="center"/>
          </w:tcPr>
          <w:p w14:paraId="5C101FEE" w14:textId="77777777" w:rsidR="00274216" w:rsidRDefault="00274216" w:rsidP="00647331">
            <w:pPr>
              <w:spacing w:after="0" w:line="240" w:lineRule="auto"/>
            </w:pPr>
            <w:r w:rsidRPr="0387F8AB">
              <w:t xml:space="preserve">      Generic Error</w:t>
            </w:r>
          </w:p>
        </w:tc>
      </w:tr>
      <w:tr w:rsidR="00274216" w14:paraId="13852919" w14:textId="77777777" w:rsidTr="00ED6CE0">
        <w:trPr>
          <w:trHeight w:val="534"/>
        </w:trPr>
        <w:tc>
          <w:tcPr>
            <w:tcW w:w="1362" w:type="dxa"/>
            <w:vAlign w:val="center"/>
          </w:tcPr>
          <w:p w14:paraId="7F884A64" w14:textId="77777777" w:rsidR="00274216" w:rsidRDefault="00274216" w:rsidP="00647331">
            <w:pPr>
              <w:spacing w:after="0" w:line="240" w:lineRule="auto"/>
            </w:pPr>
            <w:r w:rsidRPr="0387F8AB">
              <w:t>400</w:t>
            </w:r>
          </w:p>
        </w:tc>
        <w:tc>
          <w:tcPr>
            <w:tcW w:w="1423" w:type="dxa"/>
            <w:vAlign w:val="center"/>
          </w:tcPr>
          <w:p w14:paraId="2A9AE294" w14:textId="77777777" w:rsidR="00274216" w:rsidRDefault="00274216" w:rsidP="00647331">
            <w:pPr>
              <w:spacing w:after="0" w:line="240" w:lineRule="auto"/>
            </w:pPr>
            <w:r w:rsidRPr="0387F8AB">
              <w:t>401</w:t>
            </w:r>
          </w:p>
        </w:tc>
        <w:tc>
          <w:tcPr>
            <w:tcW w:w="7421" w:type="dxa"/>
            <w:vAlign w:val="center"/>
          </w:tcPr>
          <w:p w14:paraId="120CE3A0" w14:textId="17B30EF5" w:rsidR="00274216" w:rsidRDefault="00274216" w:rsidP="00D933C8">
            <w:pPr>
              <w:ind w:left="360"/>
            </w:pPr>
            <w:r w:rsidRPr="0387F8AB">
              <w:t>Unauthorized User</w:t>
            </w:r>
            <w:r w:rsidR="00D933C8">
              <w:t xml:space="preserve"> or </w:t>
            </w:r>
            <w:r w:rsidRPr="0387F8AB">
              <w:t>Header Token missing</w:t>
            </w:r>
          </w:p>
        </w:tc>
      </w:tr>
      <w:tr w:rsidR="00274216" w14:paraId="176A07DB" w14:textId="77777777" w:rsidTr="00ED6CE0">
        <w:trPr>
          <w:trHeight w:val="517"/>
        </w:trPr>
        <w:tc>
          <w:tcPr>
            <w:tcW w:w="1362" w:type="dxa"/>
            <w:vAlign w:val="center"/>
          </w:tcPr>
          <w:p w14:paraId="768671DB" w14:textId="77777777" w:rsidR="00274216" w:rsidRDefault="00274216" w:rsidP="00647331">
            <w:pPr>
              <w:spacing w:after="0" w:line="240" w:lineRule="auto"/>
            </w:pPr>
            <w:r w:rsidRPr="0387F8AB">
              <w:t>400</w:t>
            </w:r>
          </w:p>
        </w:tc>
        <w:tc>
          <w:tcPr>
            <w:tcW w:w="1423" w:type="dxa"/>
            <w:vAlign w:val="center"/>
          </w:tcPr>
          <w:p w14:paraId="1ECACD3B" w14:textId="77777777" w:rsidR="00274216" w:rsidRDefault="00274216" w:rsidP="00647331">
            <w:pPr>
              <w:spacing w:after="0" w:line="240" w:lineRule="auto"/>
            </w:pPr>
            <w:r w:rsidRPr="0387F8AB">
              <w:t>400</w:t>
            </w:r>
          </w:p>
        </w:tc>
        <w:tc>
          <w:tcPr>
            <w:tcW w:w="7421" w:type="dxa"/>
            <w:vAlign w:val="center"/>
          </w:tcPr>
          <w:p w14:paraId="7FB6806E" w14:textId="41964C6E" w:rsidR="00274216" w:rsidRDefault="00274216" w:rsidP="00D933C8">
            <w:pPr>
              <w:ind w:left="360"/>
            </w:pPr>
            <w:r w:rsidRPr="0387F8AB">
              <w:t>Bad request</w:t>
            </w:r>
            <w:r w:rsidR="00D933C8">
              <w:t xml:space="preserve"> - </w:t>
            </w:r>
            <w:r w:rsidRPr="00D56558">
              <w:t>The given AssetId</w:t>
            </w:r>
            <w:r>
              <w:t xml:space="preserve"> </w:t>
            </w:r>
            <w:r w:rsidRPr="00D56558">
              <w:t>/</w:t>
            </w:r>
            <w:r>
              <w:t xml:space="preserve"> </w:t>
            </w:r>
            <w:r w:rsidRPr="00D56558">
              <w:t xml:space="preserve">ParenetAssetId is not valid or </w:t>
            </w:r>
            <w:r>
              <w:t xml:space="preserve">does </w:t>
            </w:r>
            <w:r w:rsidRPr="00D56558">
              <w:t>not exist</w:t>
            </w:r>
            <w:r w:rsidR="00864113">
              <w:t>.</w:t>
            </w:r>
          </w:p>
        </w:tc>
      </w:tr>
    </w:tbl>
    <w:p w14:paraId="59BC14D4" w14:textId="69BD44BA" w:rsidR="00274216" w:rsidRDefault="00274216" w:rsidP="00274216"/>
    <w:p w14:paraId="046241D5" w14:textId="77777777" w:rsidR="00274216" w:rsidRDefault="00274216" w:rsidP="00274216"/>
    <w:p w14:paraId="158000A5" w14:textId="77777777" w:rsidR="00F21FF5" w:rsidRDefault="00F21FF5" w:rsidP="00274216"/>
    <w:p w14:paraId="2EFF6828" w14:textId="77777777" w:rsidR="00F21FF5" w:rsidRDefault="00F21FF5" w:rsidP="00274216">
      <w:pPr>
        <w:sectPr w:rsidR="00F21FF5" w:rsidSect="00F21FF5">
          <w:type w:val="continuous"/>
          <w:pgSz w:w="24480" w:h="17280" w:orient="landscape" w:code="5"/>
          <w:pgMar w:top="1440" w:right="1440" w:bottom="1440" w:left="1440" w:header="720" w:footer="720" w:gutter="0"/>
          <w:cols w:num="2" w:space="1191"/>
          <w:docGrid w:linePitch="360"/>
        </w:sectPr>
      </w:pPr>
    </w:p>
    <w:p w14:paraId="174B8B8B" w14:textId="77777777" w:rsidR="00F21FF5" w:rsidRDefault="00F21FF5" w:rsidP="00274216">
      <w:pPr>
        <w:sectPr w:rsidR="00F21FF5" w:rsidSect="00F21FF5">
          <w:type w:val="continuous"/>
          <w:pgSz w:w="24480" w:h="17280" w:orient="landscape" w:code="5"/>
          <w:pgMar w:top="1440" w:right="1440" w:bottom="1440" w:left="1440" w:header="720" w:footer="720" w:gutter="0"/>
          <w:cols w:space="720"/>
          <w:docGrid w:linePitch="360"/>
        </w:sectPr>
      </w:pPr>
    </w:p>
    <w:p w14:paraId="29D36767" w14:textId="77777777" w:rsidR="00274216" w:rsidRDefault="00274216" w:rsidP="00DA3639">
      <w:pPr>
        <w:pStyle w:val="Heading2"/>
      </w:pPr>
      <w:bookmarkStart w:id="68" w:name="_Toc217409160"/>
      <w:bookmarkStart w:id="69" w:name="OLE_LINK2"/>
      <w:r>
        <w:lastRenderedPageBreak/>
        <w:t>GET</w:t>
      </w:r>
      <w:r w:rsidRPr="00BE5CC1">
        <w:t xml:space="preserve">- </w:t>
      </w:r>
      <w:r w:rsidRPr="00F739A1">
        <w:t>GetAssetDetails</w:t>
      </w:r>
      <w:bookmarkEnd w:id="68"/>
    </w:p>
    <w:p w14:paraId="0C590835" w14:textId="77777777" w:rsidR="002D75C6" w:rsidRDefault="002D75C6" w:rsidP="00274216">
      <w:pPr>
        <w:sectPr w:rsidR="002D75C6" w:rsidSect="00F21FF5">
          <w:pgSz w:w="24480" w:h="17280" w:orient="landscape" w:code="5"/>
          <w:pgMar w:top="1440" w:right="1440" w:bottom="1440" w:left="1440" w:header="720" w:footer="720" w:gutter="0"/>
          <w:cols w:space="720"/>
          <w:docGrid w:linePitch="360"/>
        </w:sectPr>
      </w:pPr>
    </w:p>
    <w:p w14:paraId="2E329EC1" w14:textId="0D38B6D8" w:rsidR="00274216" w:rsidRDefault="00274216" w:rsidP="00274216">
      <w:r>
        <w:t>This</w:t>
      </w:r>
      <w:r w:rsidRPr="001F5E55">
        <w:t xml:space="preserve"> </w:t>
      </w:r>
      <w:r>
        <w:t>API</w:t>
      </w:r>
      <w:r w:rsidRPr="0091181C">
        <w:t xml:space="preserve"> </w:t>
      </w:r>
      <w:r>
        <w:t xml:space="preserve">is used to </w:t>
      </w:r>
      <w:r w:rsidRPr="00F739A1">
        <w:t xml:space="preserve">get one or more specific asset details based on </w:t>
      </w:r>
      <w:r>
        <w:t xml:space="preserve">the </w:t>
      </w:r>
      <w:r w:rsidRPr="00F739A1">
        <w:t xml:space="preserve">asset external </w:t>
      </w:r>
      <w:r>
        <w:t>ID</w:t>
      </w:r>
      <w:r w:rsidRPr="00F739A1">
        <w:t>.</w:t>
      </w:r>
    </w:p>
    <w:p w14:paraId="67011EC3" w14:textId="77777777" w:rsidR="00274216" w:rsidRDefault="00274216" w:rsidP="00274216">
      <w:pPr>
        <w:rPr>
          <w:b/>
          <w:bCs/>
          <w:sz w:val="24"/>
          <w:szCs w:val="28"/>
        </w:rPr>
        <w:sectPr w:rsidR="00274216" w:rsidSect="002D75C6">
          <w:type w:val="continuous"/>
          <w:pgSz w:w="24480" w:h="17280" w:orient="landscape" w:code="5"/>
          <w:pgMar w:top="1440" w:right="1440" w:bottom="1440" w:left="1440" w:header="720" w:footer="720" w:gutter="0"/>
          <w:cols w:space="720"/>
          <w:docGrid w:linePitch="360"/>
        </w:sectPr>
      </w:pPr>
    </w:p>
    <w:p w14:paraId="31061813" w14:textId="5261E632" w:rsidR="00274216" w:rsidRPr="00F8769D" w:rsidRDefault="00274216" w:rsidP="00ED6CE0">
      <w:pPr>
        <w:pStyle w:val="Heading3"/>
      </w:pPr>
      <w:r w:rsidRPr="00F8769D">
        <w:t>API Precondition</w:t>
      </w:r>
      <w:r w:rsidR="00ED6CE0">
        <w:t>s</w:t>
      </w:r>
    </w:p>
    <w:p w14:paraId="51D666B2" w14:textId="77777777" w:rsidR="00274216" w:rsidRDefault="00274216" w:rsidP="00274216">
      <w:r w:rsidRPr="0387F8AB">
        <w:t>To fetch the response from the APIs, the following entities</w:t>
      </w:r>
      <w:r>
        <w:t xml:space="preserve"> must</w:t>
      </w:r>
      <w:r w:rsidRPr="0387F8AB">
        <w:t xml:space="preserve"> exist. </w:t>
      </w:r>
    </w:p>
    <w:p w14:paraId="292E93AE" w14:textId="77777777" w:rsidR="00274216" w:rsidRDefault="00274216" w:rsidP="00194CE4">
      <w:pPr>
        <w:numPr>
          <w:ilvl w:val="0"/>
          <w:numId w:val="2"/>
        </w:numPr>
      </w:pPr>
      <w:r w:rsidRPr="0387F8AB">
        <w:t xml:space="preserve">Authorization token </w:t>
      </w:r>
    </w:p>
    <w:p w14:paraId="7AE44BF4" w14:textId="77777777" w:rsidR="00274216" w:rsidRDefault="00274216" w:rsidP="00194CE4">
      <w:pPr>
        <w:numPr>
          <w:ilvl w:val="0"/>
          <w:numId w:val="2"/>
        </w:numPr>
      </w:pPr>
      <w:r w:rsidRPr="00F739A1">
        <w:t>Assets</w:t>
      </w:r>
    </w:p>
    <w:p w14:paraId="270DE05A" w14:textId="3028C614" w:rsidR="002D75C6"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3BEC9C36" w14:textId="77777777" w:rsidTr="00ED6CE0">
        <w:trPr>
          <w:trHeight w:val="259"/>
        </w:trPr>
        <w:tc>
          <w:tcPr>
            <w:tcW w:w="1935" w:type="dxa"/>
            <w:shd w:val="clear" w:color="auto" w:fill="D9D9D9" w:themeFill="background1" w:themeFillShade="D9"/>
            <w:vAlign w:val="center"/>
          </w:tcPr>
          <w:p w14:paraId="43E2595F"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5D8B5C83"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466906F9"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463D6230" w14:textId="77777777" w:rsidR="00274216" w:rsidRDefault="00274216" w:rsidP="00F80016">
            <w:pPr>
              <w:spacing w:after="0" w:line="240" w:lineRule="auto"/>
            </w:pPr>
            <w:r w:rsidRPr="0387F8AB">
              <w:t>Type</w:t>
            </w:r>
          </w:p>
        </w:tc>
      </w:tr>
      <w:tr w:rsidR="00274216" w14:paraId="45BD7C0E" w14:textId="77777777" w:rsidTr="00ED6CE0">
        <w:trPr>
          <w:trHeight w:val="259"/>
        </w:trPr>
        <w:tc>
          <w:tcPr>
            <w:tcW w:w="1935" w:type="dxa"/>
            <w:vAlign w:val="center"/>
          </w:tcPr>
          <w:p w14:paraId="7F31961C" w14:textId="77777777" w:rsidR="00274216" w:rsidRDefault="00274216" w:rsidP="00F80016">
            <w:pPr>
              <w:spacing w:after="0" w:line="240" w:lineRule="auto"/>
            </w:pPr>
            <w:r w:rsidRPr="0387F8AB">
              <w:t>Authorization</w:t>
            </w:r>
          </w:p>
        </w:tc>
        <w:tc>
          <w:tcPr>
            <w:tcW w:w="6051" w:type="dxa"/>
            <w:vAlign w:val="center"/>
          </w:tcPr>
          <w:p w14:paraId="2C58AFDA" w14:textId="77777777" w:rsidR="00274216" w:rsidRDefault="00274216" w:rsidP="00F80016">
            <w:pPr>
              <w:spacing w:after="0" w:line="240" w:lineRule="auto"/>
            </w:pPr>
            <w:r w:rsidRPr="0387F8AB">
              <w:t xml:space="preserve">Token acquired from Azure AD based on the user credentials for further API calls. </w:t>
            </w:r>
          </w:p>
        </w:tc>
        <w:tc>
          <w:tcPr>
            <w:tcW w:w="1034" w:type="dxa"/>
            <w:vAlign w:val="center"/>
          </w:tcPr>
          <w:p w14:paraId="615F0573" w14:textId="77777777" w:rsidR="00274216" w:rsidRDefault="00274216" w:rsidP="00F80016">
            <w:pPr>
              <w:spacing w:after="0" w:line="240" w:lineRule="auto"/>
            </w:pPr>
            <w:r w:rsidRPr="0387F8AB">
              <w:t>M</w:t>
            </w:r>
          </w:p>
        </w:tc>
        <w:tc>
          <w:tcPr>
            <w:tcW w:w="1186" w:type="dxa"/>
            <w:vAlign w:val="center"/>
          </w:tcPr>
          <w:p w14:paraId="15610304" w14:textId="77777777" w:rsidR="00274216" w:rsidRDefault="00274216" w:rsidP="00F80016">
            <w:pPr>
              <w:spacing w:after="0" w:line="240" w:lineRule="auto"/>
            </w:pPr>
            <w:r w:rsidRPr="0387F8AB">
              <w:t>String</w:t>
            </w:r>
          </w:p>
        </w:tc>
      </w:tr>
      <w:tr w:rsidR="00274216" w14:paraId="6D786836" w14:textId="77777777" w:rsidTr="00ED6CE0">
        <w:trPr>
          <w:trHeight w:val="259"/>
        </w:trPr>
        <w:tc>
          <w:tcPr>
            <w:tcW w:w="1935" w:type="dxa"/>
            <w:vAlign w:val="center"/>
          </w:tcPr>
          <w:p w14:paraId="114D097E" w14:textId="77777777" w:rsidR="00274216" w:rsidRDefault="00274216" w:rsidP="00F80016">
            <w:pPr>
              <w:spacing w:after="0" w:line="240" w:lineRule="auto"/>
            </w:pPr>
            <w:r w:rsidRPr="0387F8AB">
              <w:t>Content-Type</w:t>
            </w:r>
          </w:p>
        </w:tc>
        <w:tc>
          <w:tcPr>
            <w:tcW w:w="6051" w:type="dxa"/>
            <w:vAlign w:val="center"/>
          </w:tcPr>
          <w:p w14:paraId="5371E989" w14:textId="77777777" w:rsidR="00274216" w:rsidRDefault="00274216" w:rsidP="00F80016">
            <w:pPr>
              <w:spacing w:after="0" w:line="240" w:lineRule="auto"/>
            </w:pPr>
            <w:r>
              <w:t>Type</w:t>
            </w:r>
            <w:r w:rsidRPr="0387F8AB">
              <w:t xml:space="preserve"> of content. E.g.- application/json</w:t>
            </w:r>
          </w:p>
        </w:tc>
        <w:tc>
          <w:tcPr>
            <w:tcW w:w="1034" w:type="dxa"/>
            <w:vAlign w:val="center"/>
          </w:tcPr>
          <w:p w14:paraId="5419008A" w14:textId="77777777" w:rsidR="00274216" w:rsidRDefault="00274216" w:rsidP="00F80016">
            <w:pPr>
              <w:spacing w:after="0" w:line="240" w:lineRule="auto"/>
            </w:pPr>
            <w:r w:rsidRPr="0387F8AB">
              <w:t>M</w:t>
            </w:r>
          </w:p>
        </w:tc>
        <w:tc>
          <w:tcPr>
            <w:tcW w:w="1186" w:type="dxa"/>
            <w:vAlign w:val="center"/>
          </w:tcPr>
          <w:p w14:paraId="5E368AD1" w14:textId="77777777" w:rsidR="00274216" w:rsidRDefault="00274216" w:rsidP="00F80016">
            <w:pPr>
              <w:spacing w:after="0" w:line="240" w:lineRule="auto"/>
            </w:pPr>
            <w:r w:rsidRPr="0387F8AB">
              <w:t>String</w:t>
            </w:r>
          </w:p>
        </w:tc>
      </w:tr>
    </w:tbl>
    <w:p w14:paraId="45024332" w14:textId="77777777" w:rsidR="00ED6CE0" w:rsidRDefault="00ED6CE0"/>
    <w:p w14:paraId="4D7F4DE1" w14:textId="01FACC88"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42459B8D" w14:textId="77777777" w:rsidTr="00ED6CE0">
        <w:trPr>
          <w:trHeight w:val="259"/>
        </w:trPr>
        <w:tc>
          <w:tcPr>
            <w:tcW w:w="1935" w:type="dxa"/>
            <w:shd w:val="clear" w:color="auto" w:fill="D9D9D9" w:themeFill="background1" w:themeFillShade="D9"/>
            <w:vAlign w:val="center"/>
          </w:tcPr>
          <w:p w14:paraId="4B1157E0"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73650ADC"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065E8CA4"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744626A6" w14:textId="77777777" w:rsidR="00274216" w:rsidRDefault="00274216" w:rsidP="00F80016">
            <w:pPr>
              <w:spacing w:after="0" w:line="240" w:lineRule="auto"/>
            </w:pPr>
            <w:r w:rsidRPr="0387F8AB">
              <w:t>Type</w:t>
            </w:r>
          </w:p>
        </w:tc>
      </w:tr>
      <w:tr w:rsidR="00274216" w14:paraId="02938AC5" w14:textId="77777777" w:rsidTr="00ED6CE0">
        <w:trPr>
          <w:trHeight w:val="259"/>
        </w:trPr>
        <w:tc>
          <w:tcPr>
            <w:tcW w:w="1935" w:type="dxa"/>
          </w:tcPr>
          <w:p w14:paraId="036D43C6" w14:textId="77777777" w:rsidR="00274216" w:rsidRDefault="00274216" w:rsidP="00F80016">
            <w:pPr>
              <w:spacing w:after="0" w:line="240" w:lineRule="auto"/>
            </w:pPr>
            <w:r>
              <w:t>Assets</w:t>
            </w:r>
          </w:p>
        </w:tc>
        <w:tc>
          <w:tcPr>
            <w:tcW w:w="6051" w:type="dxa"/>
          </w:tcPr>
          <w:p w14:paraId="11CDA45A" w14:textId="77777777" w:rsidR="00274216" w:rsidRDefault="00274216" w:rsidP="00F80016">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1034" w:type="dxa"/>
            <w:vAlign w:val="center"/>
          </w:tcPr>
          <w:p w14:paraId="1926C4A0" w14:textId="77777777" w:rsidR="00274216" w:rsidRDefault="00274216" w:rsidP="00F80016">
            <w:pPr>
              <w:spacing w:after="0" w:line="240" w:lineRule="auto"/>
            </w:pPr>
            <w:r w:rsidRPr="0387F8AB">
              <w:t>M</w:t>
            </w:r>
          </w:p>
        </w:tc>
        <w:tc>
          <w:tcPr>
            <w:tcW w:w="1186" w:type="dxa"/>
            <w:vAlign w:val="center"/>
          </w:tcPr>
          <w:p w14:paraId="7F51DCE0" w14:textId="77777777" w:rsidR="00274216" w:rsidRDefault="00274216" w:rsidP="00F80016">
            <w:pPr>
              <w:spacing w:after="0" w:line="240" w:lineRule="auto"/>
            </w:pPr>
            <w:r w:rsidRPr="0387F8AB">
              <w:t>String</w:t>
            </w:r>
          </w:p>
        </w:tc>
      </w:tr>
    </w:tbl>
    <w:p w14:paraId="713F51C0" w14:textId="77777777" w:rsidR="00274216" w:rsidRDefault="00274216" w:rsidP="00274216"/>
    <w:p w14:paraId="698E4402" w14:textId="591644E3" w:rsidR="00274216"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274216" w14:paraId="039FAFB7" w14:textId="77777777" w:rsidTr="00ED6CE0">
        <w:trPr>
          <w:trHeight w:val="276"/>
        </w:trPr>
        <w:tc>
          <w:tcPr>
            <w:tcW w:w="1943" w:type="dxa"/>
            <w:shd w:val="clear" w:color="auto" w:fill="D9D9D9" w:themeFill="background1" w:themeFillShade="D9"/>
            <w:vAlign w:val="center"/>
          </w:tcPr>
          <w:p w14:paraId="7475D146" w14:textId="77777777" w:rsidR="00274216" w:rsidRDefault="00274216" w:rsidP="00F80016">
            <w:pPr>
              <w:spacing w:after="0" w:line="240" w:lineRule="auto"/>
            </w:pPr>
            <w:r w:rsidRPr="0387F8AB">
              <w:t>Parameter</w:t>
            </w:r>
          </w:p>
        </w:tc>
        <w:tc>
          <w:tcPr>
            <w:tcW w:w="7062" w:type="dxa"/>
            <w:shd w:val="clear" w:color="auto" w:fill="D9D9D9" w:themeFill="background1" w:themeFillShade="D9"/>
            <w:vAlign w:val="center"/>
          </w:tcPr>
          <w:p w14:paraId="66EA5799" w14:textId="77777777" w:rsidR="00274216" w:rsidRDefault="00274216" w:rsidP="00F80016">
            <w:pPr>
              <w:spacing w:after="0" w:line="240" w:lineRule="auto"/>
            </w:pPr>
            <w:r w:rsidRPr="0387F8AB">
              <w:t>Description</w:t>
            </w:r>
          </w:p>
        </w:tc>
        <w:tc>
          <w:tcPr>
            <w:tcW w:w="1201" w:type="dxa"/>
            <w:shd w:val="clear" w:color="auto" w:fill="D9D9D9" w:themeFill="background1" w:themeFillShade="D9"/>
            <w:vAlign w:val="center"/>
          </w:tcPr>
          <w:p w14:paraId="472F7B72" w14:textId="77777777" w:rsidR="00274216" w:rsidRDefault="00274216" w:rsidP="00F80016">
            <w:pPr>
              <w:spacing w:after="0" w:line="240" w:lineRule="auto"/>
            </w:pPr>
            <w:r w:rsidRPr="0387F8AB">
              <w:t>Type</w:t>
            </w:r>
          </w:p>
        </w:tc>
      </w:tr>
      <w:tr w:rsidR="00274216" w14:paraId="5754ADBD" w14:textId="77777777" w:rsidTr="00ED6CE0">
        <w:trPr>
          <w:trHeight w:val="193"/>
        </w:trPr>
        <w:tc>
          <w:tcPr>
            <w:tcW w:w="1943" w:type="dxa"/>
            <w:vAlign w:val="center"/>
          </w:tcPr>
          <w:p w14:paraId="2024B728" w14:textId="77777777" w:rsidR="00274216" w:rsidRDefault="00274216" w:rsidP="00F80016">
            <w:pPr>
              <w:spacing w:after="0" w:line="240" w:lineRule="auto"/>
            </w:pPr>
            <w:r w:rsidRPr="0387F8AB">
              <w:t>Server</w:t>
            </w:r>
          </w:p>
        </w:tc>
        <w:tc>
          <w:tcPr>
            <w:tcW w:w="7062" w:type="dxa"/>
            <w:vAlign w:val="center"/>
          </w:tcPr>
          <w:p w14:paraId="3B932B6F" w14:textId="77777777" w:rsidR="00274216" w:rsidRDefault="00274216" w:rsidP="00F80016">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7F61A1E" w14:textId="77777777" w:rsidR="00274216" w:rsidRDefault="00274216" w:rsidP="00F80016">
            <w:pPr>
              <w:spacing w:after="0" w:line="240" w:lineRule="auto"/>
            </w:pPr>
            <w:r w:rsidRPr="0387F8AB">
              <w:t>String</w:t>
            </w:r>
          </w:p>
        </w:tc>
      </w:tr>
      <w:tr w:rsidR="00274216" w14:paraId="731A4A32" w14:textId="77777777" w:rsidTr="00ED6CE0">
        <w:trPr>
          <w:trHeight w:val="193"/>
        </w:trPr>
        <w:tc>
          <w:tcPr>
            <w:tcW w:w="1943" w:type="dxa"/>
            <w:vAlign w:val="center"/>
          </w:tcPr>
          <w:p w14:paraId="669A1861" w14:textId="77777777" w:rsidR="00274216" w:rsidRDefault="00274216" w:rsidP="00F80016">
            <w:pPr>
              <w:spacing w:after="0" w:line="240" w:lineRule="auto"/>
            </w:pPr>
            <w:r w:rsidRPr="0387F8AB">
              <w:t>Content-Type</w:t>
            </w:r>
          </w:p>
        </w:tc>
        <w:tc>
          <w:tcPr>
            <w:tcW w:w="7062" w:type="dxa"/>
            <w:vAlign w:val="center"/>
          </w:tcPr>
          <w:p w14:paraId="40A63095" w14:textId="77777777" w:rsidR="00274216" w:rsidRDefault="00274216" w:rsidP="00F80016">
            <w:pPr>
              <w:spacing w:after="0" w:line="240" w:lineRule="auto"/>
            </w:pPr>
            <w:r>
              <w:t>Type</w:t>
            </w:r>
            <w:r w:rsidRPr="0387F8AB">
              <w:t xml:space="preserve"> of the content</w:t>
            </w:r>
          </w:p>
        </w:tc>
        <w:tc>
          <w:tcPr>
            <w:tcW w:w="1201" w:type="dxa"/>
            <w:vAlign w:val="center"/>
          </w:tcPr>
          <w:p w14:paraId="42A29AD2" w14:textId="77777777" w:rsidR="00274216" w:rsidRDefault="00274216" w:rsidP="00F80016">
            <w:pPr>
              <w:spacing w:after="0" w:line="240" w:lineRule="auto"/>
            </w:pPr>
            <w:r w:rsidRPr="0387F8AB">
              <w:t>String</w:t>
            </w:r>
          </w:p>
        </w:tc>
      </w:tr>
      <w:tr w:rsidR="00274216" w14:paraId="5DF9C391" w14:textId="77777777" w:rsidTr="00ED6CE0">
        <w:trPr>
          <w:trHeight w:val="193"/>
        </w:trPr>
        <w:tc>
          <w:tcPr>
            <w:tcW w:w="1943" w:type="dxa"/>
            <w:vAlign w:val="center"/>
          </w:tcPr>
          <w:p w14:paraId="529D4D2F" w14:textId="77777777" w:rsidR="00274216" w:rsidRDefault="00274216" w:rsidP="00F80016">
            <w:pPr>
              <w:spacing w:after="0" w:line="240" w:lineRule="auto"/>
            </w:pPr>
            <w:r w:rsidRPr="0387F8AB">
              <w:t>Date</w:t>
            </w:r>
          </w:p>
        </w:tc>
        <w:tc>
          <w:tcPr>
            <w:tcW w:w="7062" w:type="dxa"/>
            <w:vAlign w:val="center"/>
          </w:tcPr>
          <w:p w14:paraId="77A6E900" w14:textId="77777777" w:rsidR="00274216" w:rsidRDefault="00274216" w:rsidP="00F80016">
            <w:pPr>
              <w:spacing w:after="0" w:line="240" w:lineRule="auto"/>
            </w:pPr>
            <w:r w:rsidRPr="0387F8AB">
              <w:t>Date of operation execution e.g. - [Tue, 17 May 2022 06:30:16 GMT]</w:t>
            </w:r>
          </w:p>
        </w:tc>
        <w:tc>
          <w:tcPr>
            <w:tcW w:w="1201" w:type="dxa"/>
            <w:vAlign w:val="center"/>
          </w:tcPr>
          <w:p w14:paraId="5945988A" w14:textId="77777777" w:rsidR="00274216" w:rsidRDefault="00274216" w:rsidP="00F80016">
            <w:pPr>
              <w:spacing w:after="0" w:line="240" w:lineRule="auto"/>
            </w:pPr>
            <w:r w:rsidRPr="0387F8AB">
              <w:t>Datetime</w:t>
            </w:r>
          </w:p>
        </w:tc>
      </w:tr>
      <w:tr w:rsidR="00274216" w14:paraId="673F99B1" w14:textId="77777777" w:rsidTr="00ED6CE0">
        <w:trPr>
          <w:trHeight w:val="193"/>
        </w:trPr>
        <w:tc>
          <w:tcPr>
            <w:tcW w:w="1943" w:type="dxa"/>
            <w:vAlign w:val="center"/>
          </w:tcPr>
          <w:p w14:paraId="51D07EEC" w14:textId="77777777" w:rsidR="00274216" w:rsidRDefault="00274216" w:rsidP="00F80016">
            <w:pPr>
              <w:spacing w:after="0" w:line="240" w:lineRule="auto"/>
            </w:pPr>
            <w:r w:rsidRPr="0387F8AB">
              <w:t>Content-Length</w:t>
            </w:r>
          </w:p>
        </w:tc>
        <w:tc>
          <w:tcPr>
            <w:tcW w:w="7062" w:type="dxa"/>
            <w:vAlign w:val="center"/>
          </w:tcPr>
          <w:p w14:paraId="46A1F721" w14:textId="77777777" w:rsidR="00274216" w:rsidRDefault="00274216" w:rsidP="00F80016">
            <w:pPr>
              <w:spacing w:after="0" w:line="240" w:lineRule="auto"/>
            </w:pPr>
            <w:r w:rsidRPr="0387F8AB">
              <w:t>Length of the content</w:t>
            </w:r>
          </w:p>
        </w:tc>
        <w:tc>
          <w:tcPr>
            <w:tcW w:w="1201" w:type="dxa"/>
            <w:vAlign w:val="center"/>
          </w:tcPr>
          <w:p w14:paraId="4E928D32" w14:textId="77777777" w:rsidR="00274216" w:rsidRDefault="00274216" w:rsidP="00F80016">
            <w:pPr>
              <w:spacing w:after="0" w:line="240" w:lineRule="auto"/>
            </w:pPr>
            <w:r w:rsidRPr="0387F8AB">
              <w:t>Bytes</w:t>
            </w:r>
          </w:p>
        </w:tc>
      </w:tr>
      <w:tr w:rsidR="00274216" w14:paraId="3812AE52" w14:textId="77777777" w:rsidTr="00ED6CE0">
        <w:trPr>
          <w:trHeight w:val="193"/>
        </w:trPr>
        <w:tc>
          <w:tcPr>
            <w:tcW w:w="1943" w:type="dxa"/>
            <w:vAlign w:val="center"/>
          </w:tcPr>
          <w:p w14:paraId="0DF81609" w14:textId="77777777" w:rsidR="00274216" w:rsidRDefault="00274216" w:rsidP="00F80016">
            <w:pPr>
              <w:spacing w:after="0" w:line="240" w:lineRule="auto"/>
            </w:pPr>
            <w:r w:rsidRPr="0387F8AB">
              <w:t>Connection</w:t>
            </w:r>
          </w:p>
        </w:tc>
        <w:tc>
          <w:tcPr>
            <w:tcW w:w="7062" w:type="dxa"/>
            <w:vAlign w:val="center"/>
          </w:tcPr>
          <w:p w14:paraId="01721EFB" w14:textId="77777777" w:rsidR="00274216" w:rsidRDefault="00274216" w:rsidP="00F80016">
            <w:pPr>
              <w:spacing w:after="0" w:line="240" w:lineRule="auto"/>
            </w:pPr>
            <w:r w:rsidRPr="0387F8AB">
              <w:t>A general header specifying whether the current network connection stays open once the current transaction finishes</w:t>
            </w:r>
          </w:p>
        </w:tc>
        <w:tc>
          <w:tcPr>
            <w:tcW w:w="1201" w:type="dxa"/>
            <w:vAlign w:val="center"/>
          </w:tcPr>
          <w:p w14:paraId="121B3025" w14:textId="77777777" w:rsidR="00274216" w:rsidRDefault="00274216" w:rsidP="00F80016">
            <w:pPr>
              <w:spacing w:after="0" w:line="240" w:lineRule="auto"/>
            </w:pPr>
            <w:r>
              <w:t>String</w:t>
            </w:r>
          </w:p>
        </w:tc>
      </w:tr>
    </w:tbl>
    <w:p w14:paraId="2488A8F0" w14:textId="77777777" w:rsidR="00274216" w:rsidRDefault="00274216" w:rsidP="00274216"/>
    <w:p w14:paraId="1537C7C8" w14:textId="7786C747" w:rsidR="00ED6CE0"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4D468C" w14:paraId="37E52713" w14:textId="77777777" w:rsidTr="00ED6CE0">
        <w:tc>
          <w:tcPr>
            <w:tcW w:w="1746" w:type="dxa"/>
            <w:shd w:val="clear" w:color="auto" w:fill="D9D9D9" w:themeFill="background1" w:themeFillShade="D9"/>
            <w:hideMark/>
          </w:tcPr>
          <w:p w14:paraId="257590BD" w14:textId="77777777" w:rsidR="004D468C" w:rsidRDefault="004D468C">
            <w:pPr>
              <w:spacing w:after="0" w:line="240" w:lineRule="auto"/>
            </w:pPr>
            <w:r>
              <w:t>HTTP Code</w:t>
            </w:r>
          </w:p>
        </w:tc>
        <w:tc>
          <w:tcPr>
            <w:tcW w:w="8460" w:type="dxa"/>
            <w:shd w:val="clear" w:color="auto" w:fill="D9D9D9" w:themeFill="background1" w:themeFillShade="D9"/>
            <w:hideMark/>
          </w:tcPr>
          <w:p w14:paraId="2A3E6CEA" w14:textId="77777777" w:rsidR="004D468C" w:rsidRDefault="004D468C">
            <w:pPr>
              <w:spacing w:after="0" w:line="240" w:lineRule="auto"/>
            </w:pPr>
            <w:r>
              <w:t>Result Description</w:t>
            </w:r>
          </w:p>
        </w:tc>
      </w:tr>
      <w:tr w:rsidR="004D468C" w14:paraId="2EC07673" w14:textId="77777777" w:rsidTr="00ED6CE0">
        <w:tc>
          <w:tcPr>
            <w:tcW w:w="1746" w:type="dxa"/>
            <w:hideMark/>
          </w:tcPr>
          <w:p w14:paraId="6D18C41D" w14:textId="77777777" w:rsidR="004D468C" w:rsidRDefault="004D468C">
            <w:pPr>
              <w:spacing w:after="0" w:line="240" w:lineRule="auto"/>
            </w:pPr>
            <w:r>
              <w:t>200</w:t>
            </w:r>
          </w:p>
        </w:tc>
        <w:tc>
          <w:tcPr>
            <w:tcW w:w="8460" w:type="dxa"/>
            <w:hideMark/>
          </w:tcPr>
          <w:p w14:paraId="6A287FEC" w14:textId="4D02367F" w:rsidR="004D468C" w:rsidRDefault="004D4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If all the external IDs in the assets list are found.</w:t>
            </w:r>
          </w:p>
        </w:tc>
      </w:tr>
    </w:tbl>
    <w:p w14:paraId="26CB5AC5" w14:textId="77777777" w:rsidR="00ED6CE0" w:rsidRDefault="00ED6CE0"/>
    <w:p w14:paraId="4150D100" w14:textId="08D77A7A"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4D468C" w14:paraId="12B98A10" w14:textId="77777777" w:rsidTr="00ED6CE0">
        <w:tc>
          <w:tcPr>
            <w:tcW w:w="1746" w:type="dxa"/>
            <w:shd w:val="clear" w:color="auto" w:fill="D9D9D9" w:themeFill="background1" w:themeFillShade="D9"/>
            <w:vAlign w:val="center"/>
            <w:hideMark/>
          </w:tcPr>
          <w:p w14:paraId="5CBF63E6" w14:textId="77777777" w:rsidR="004D468C" w:rsidRDefault="004D468C">
            <w:pPr>
              <w:spacing w:after="0" w:line="240" w:lineRule="auto"/>
            </w:pPr>
            <w:r>
              <w:t>HTTP Code</w:t>
            </w:r>
          </w:p>
        </w:tc>
        <w:tc>
          <w:tcPr>
            <w:tcW w:w="1596" w:type="dxa"/>
            <w:shd w:val="clear" w:color="auto" w:fill="D9D9D9" w:themeFill="background1" w:themeFillShade="D9"/>
            <w:vAlign w:val="center"/>
            <w:hideMark/>
          </w:tcPr>
          <w:p w14:paraId="35685AFA" w14:textId="77777777" w:rsidR="004D468C" w:rsidRDefault="004D468C">
            <w:pPr>
              <w:spacing w:after="0" w:line="240" w:lineRule="auto"/>
            </w:pPr>
            <w:r>
              <w:t>Error Code</w:t>
            </w:r>
          </w:p>
        </w:tc>
        <w:tc>
          <w:tcPr>
            <w:tcW w:w="6864" w:type="dxa"/>
            <w:shd w:val="clear" w:color="auto" w:fill="D9D9D9" w:themeFill="background1" w:themeFillShade="D9"/>
            <w:vAlign w:val="center"/>
            <w:hideMark/>
          </w:tcPr>
          <w:p w14:paraId="7F76FC49" w14:textId="77777777" w:rsidR="004D468C" w:rsidRDefault="004D468C">
            <w:pPr>
              <w:spacing w:after="0" w:line="240" w:lineRule="auto"/>
            </w:pPr>
            <w:r>
              <w:t>Error Description</w:t>
            </w:r>
          </w:p>
        </w:tc>
      </w:tr>
      <w:tr w:rsidR="004D468C" w14:paraId="75B3A09D" w14:textId="77777777" w:rsidTr="00ED6CE0">
        <w:tc>
          <w:tcPr>
            <w:tcW w:w="1746" w:type="dxa"/>
            <w:vAlign w:val="center"/>
            <w:hideMark/>
          </w:tcPr>
          <w:p w14:paraId="72F23FEE" w14:textId="77777777" w:rsidR="004D468C" w:rsidRDefault="004D468C">
            <w:pPr>
              <w:spacing w:after="0" w:line="240" w:lineRule="auto"/>
            </w:pPr>
            <w:r>
              <w:t>500</w:t>
            </w:r>
          </w:p>
        </w:tc>
        <w:tc>
          <w:tcPr>
            <w:tcW w:w="1596" w:type="dxa"/>
            <w:vAlign w:val="center"/>
            <w:hideMark/>
          </w:tcPr>
          <w:p w14:paraId="528B8F89" w14:textId="77777777" w:rsidR="004D468C" w:rsidRDefault="004D468C">
            <w:pPr>
              <w:spacing w:after="0" w:line="240" w:lineRule="auto"/>
            </w:pPr>
            <w:r>
              <w:t>500</w:t>
            </w:r>
          </w:p>
        </w:tc>
        <w:tc>
          <w:tcPr>
            <w:tcW w:w="6864" w:type="dxa"/>
            <w:vAlign w:val="center"/>
            <w:hideMark/>
          </w:tcPr>
          <w:p w14:paraId="4F0E6132" w14:textId="77777777" w:rsidR="004D468C" w:rsidRDefault="004D468C">
            <w:pPr>
              <w:spacing w:after="0" w:line="240" w:lineRule="auto"/>
            </w:pPr>
            <w:r>
              <w:t xml:space="preserve">      Generic Error</w:t>
            </w:r>
          </w:p>
        </w:tc>
      </w:tr>
      <w:tr w:rsidR="004D468C" w14:paraId="16EE75A2" w14:textId="77777777" w:rsidTr="00ED6CE0">
        <w:tc>
          <w:tcPr>
            <w:tcW w:w="1746" w:type="dxa"/>
            <w:vAlign w:val="center"/>
            <w:hideMark/>
          </w:tcPr>
          <w:p w14:paraId="0725A4FE" w14:textId="77777777" w:rsidR="004D468C" w:rsidRDefault="004D468C">
            <w:pPr>
              <w:spacing w:after="0" w:line="240" w:lineRule="auto"/>
            </w:pPr>
            <w:r>
              <w:t>400</w:t>
            </w:r>
          </w:p>
        </w:tc>
        <w:tc>
          <w:tcPr>
            <w:tcW w:w="1596" w:type="dxa"/>
            <w:vAlign w:val="center"/>
            <w:hideMark/>
          </w:tcPr>
          <w:p w14:paraId="4A3764C9" w14:textId="77777777" w:rsidR="004D468C" w:rsidRDefault="004D468C">
            <w:pPr>
              <w:spacing w:after="0" w:line="240" w:lineRule="auto"/>
            </w:pPr>
            <w:r>
              <w:t>401</w:t>
            </w:r>
          </w:p>
        </w:tc>
        <w:tc>
          <w:tcPr>
            <w:tcW w:w="6864" w:type="dxa"/>
            <w:vAlign w:val="center"/>
            <w:hideMark/>
          </w:tcPr>
          <w:p w14:paraId="232D2B9A" w14:textId="37D58261" w:rsidR="004D468C" w:rsidRDefault="004D468C" w:rsidP="00E915FF">
            <w:pPr>
              <w:spacing w:line="256" w:lineRule="auto"/>
              <w:ind w:left="360"/>
            </w:pPr>
            <w:r>
              <w:t>Unauthorized User</w:t>
            </w:r>
            <w:r w:rsidR="00E915FF">
              <w:t xml:space="preserve"> or </w:t>
            </w:r>
            <w:r>
              <w:t>Header Token missing</w:t>
            </w:r>
          </w:p>
        </w:tc>
      </w:tr>
      <w:tr w:rsidR="004D468C" w14:paraId="293628C7" w14:textId="77777777" w:rsidTr="00ED6CE0">
        <w:tc>
          <w:tcPr>
            <w:tcW w:w="1746" w:type="dxa"/>
            <w:vAlign w:val="center"/>
            <w:hideMark/>
          </w:tcPr>
          <w:p w14:paraId="552394A7" w14:textId="77777777" w:rsidR="004D468C" w:rsidRDefault="004D468C">
            <w:pPr>
              <w:spacing w:after="0" w:line="240" w:lineRule="auto"/>
            </w:pPr>
            <w:r>
              <w:t>400</w:t>
            </w:r>
          </w:p>
        </w:tc>
        <w:tc>
          <w:tcPr>
            <w:tcW w:w="1596" w:type="dxa"/>
            <w:vAlign w:val="center"/>
            <w:hideMark/>
          </w:tcPr>
          <w:p w14:paraId="510AAB79" w14:textId="77777777" w:rsidR="004D468C" w:rsidRDefault="004D468C">
            <w:pPr>
              <w:spacing w:after="0" w:line="240" w:lineRule="auto"/>
            </w:pPr>
            <w:r>
              <w:t>400</w:t>
            </w:r>
          </w:p>
        </w:tc>
        <w:tc>
          <w:tcPr>
            <w:tcW w:w="6864" w:type="dxa"/>
            <w:vAlign w:val="center"/>
            <w:hideMark/>
          </w:tcPr>
          <w:p w14:paraId="216134E0" w14:textId="77777777" w:rsidR="004D468C" w:rsidRDefault="004D468C" w:rsidP="00E915FF">
            <w:pPr>
              <w:spacing w:line="256" w:lineRule="auto"/>
              <w:ind w:left="360"/>
            </w:pPr>
            <w:r>
              <w:t>Bad request</w:t>
            </w:r>
          </w:p>
        </w:tc>
      </w:tr>
      <w:bookmarkEnd w:id="69"/>
    </w:tbl>
    <w:p w14:paraId="34A0C9E8" w14:textId="77777777" w:rsidR="004D468C" w:rsidRDefault="004D468C" w:rsidP="00274216"/>
    <w:p w14:paraId="35495031" w14:textId="69D020A6" w:rsidR="003A621E" w:rsidRDefault="003A621E"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0"/>
        <w:gridCol w:w="7666"/>
      </w:tblGrid>
      <w:tr w:rsidR="003A621E" w14:paraId="06F02B6F"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CF2F62" w14:textId="77777777" w:rsidR="003A621E" w:rsidRDefault="003A621E" w:rsidP="00CF6CC1">
            <w:pPr>
              <w:spacing w:after="0" w:line="240" w:lineRule="auto"/>
              <w:jc w:val="left"/>
            </w:pPr>
            <w:bookmarkStart w:id="70" w:name="OLE_LINK4"/>
            <w:r>
              <w:t>PROTOCOL</w:t>
            </w:r>
          </w:p>
        </w:tc>
        <w:tc>
          <w:tcPr>
            <w:tcW w:w="7666" w:type="dxa"/>
            <w:tcBorders>
              <w:top w:val="single" w:sz="8" w:space="0" w:color="auto"/>
              <w:left w:val="single" w:sz="8" w:space="0" w:color="auto"/>
              <w:bottom w:val="single" w:sz="8" w:space="0" w:color="auto"/>
              <w:right w:val="single" w:sz="8" w:space="0" w:color="auto"/>
            </w:tcBorders>
            <w:hideMark/>
          </w:tcPr>
          <w:p w14:paraId="16599D31" w14:textId="77777777" w:rsidR="003A621E" w:rsidRPr="00F0763B" w:rsidRDefault="003A621E" w:rsidP="00CF6CC1">
            <w:pPr>
              <w:spacing w:after="0" w:line="240" w:lineRule="auto"/>
              <w:jc w:val="left"/>
              <w:rPr>
                <w:rFonts w:ascii="Consolas" w:hAnsi="Consolas"/>
              </w:rPr>
            </w:pPr>
            <w:r w:rsidRPr="00F0763B">
              <w:rPr>
                <w:rFonts w:ascii="Consolas" w:hAnsi="Consolas"/>
              </w:rPr>
              <w:t xml:space="preserve"> HTTPS</w:t>
            </w:r>
          </w:p>
        </w:tc>
      </w:tr>
      <w:tr w:rsidR="00A67051" w14:paraId="0A5E47F5"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097D8C" w14:textId="56025D07" w:rsidR="00A67051" w:rsidRDefault="00A67051" w:rsidP="00CF6CC1">
            <w:pPr>
              <w:spacing w:after="0" w:line="240" w:lineRule="auto"/>
              <w:jc w:val="left"/>
            </w:pPr>
            <w:bookmarkStart w:id="71" w:name="_Hlk174091173"/>
            <w:r>
              <w:t xml:space="preserve">PATH </w:t>
            </w:r>
            <w:r w:rsidR="003C73F2" w:rsidRPr="003C73F2">
              <w:t>AOT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10222E7E" w14:textId="77F912F3" w:rsidR="00A67051" w:rsidRPr="00F0763B" w:rsidRDefault="00CF6CC1" w:rsidP="00CF6CC1">
            <w:pPr>
              <w:spacing w:after="0" w:line="240" w:lineRule="auto"/>
              <w:jc w:val="left"/>
              <w:rPr>
                <w:rFonts w:ascii="Consolas" w:hAnsi="Consolas"/>
              </w:rPr>
            </w:pPr>
            <w:hyperlink r:id="rId45" w:history="1">
              <w:r w:rsidRPr="00F0763B">
                <w:rPr>
                  <w:rStyle w:val="Hyperlink"/>
                  <w:rFonts w:ascii="Consolas" w:hAnsi="Consolas"/>
                </w:rPr>
                <w:t>https://apim-mw-aot-dev.azure-api.net/api/oh-module/assetdetails?Assets={Assets}</w:t>
              </w:r>
            </w:hyperlink>
            <w:r w:rsidRPr="00F0763B">
              <w:rPr>
                <w:rFonts w:ascii="Consolas" w:hAnsi="Consolas"/>
              </w:rPr>
              <w:t xml:space="preserve"> </w:t>
            </w:r>
          </w:p>
        </w:tc>
      </w:tr>
      <w:tr w:rsidR="003A621E" w14:paraId="0E56E7A5" w14:textId="77777777" w:rsidTr="00CF6CC1">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6BEF181" w14:textId="2A2BE4A0" w:rsidR="003A621E" w:rsidRDefault="003A621E" w:rsidP="00CF6CC1">
            <w:pPr>
              <w:spacing w:after="0" w:line="240" w:lineRule="auto"/>
              <w:jc w:val="left"/>
            </w:pPr>
            <w:r>
              <w:t xml:space="preserve">PATH </w:t>
            </w:r>
            <w:r w:rsidR="003C73F2">
              <w:t>AOT (</w:t>
            </w:r>
            <w:r w:rsidR="00A67051">
              <w:t>Azure</w:t>
            </w:r>
            <w:r w:rsidR="003C73F2">
              <w:t>)</w:t>
            </w:r>
            <w:r w:rsidR="00A67051">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2643B3D6" w14:textId="18D77B01" w:rsidR="003A621E" w:rsidRPr="00F0763B" w:rsidRDefault="00CF6CC1" w:rsidP="00CF6CC1">
            <w:pPr>
              <w:spacing w:after="0" w:line="240" w:lineRule="auto"/>
              <w:jc w:val="left"/>
              <w:rPr>
                <w:rFonts w:ascii="Consolas" w:hAnsi="Consolas"/>
              </w:rPr>
            </w:pPr>
            <w:hyperlink r:id="rId46" w:history="1">
              <w:r w:rsidRPr="00F0763B">
                <w:rPr>
                  <w:rStyle w:val="Hyperlink"/>
                  <w:rFonts w:ascii="Consolas" w:hAnsi="Consolas" w:cs="Graphik"/>
                </w:rPr>
                <w:t>https://apim-aot-azure-dev.azure-api.net/api/oh-module/assetdetails?Assets={Assets}</w:t>
              </w:r>
            </w:hyperlink>
            <w:r w:rsidRPr="00F0763B">
              <w:rPr>
                <w:rFonts w:ascii="Consolas" w:hAnsi="Consolas" w:cs="Graphik"/>
              </w:rPr>
              <w:t xml:space="preserve"> </w:t>
            </w:r>
          </w:p>
        </w:tc>
      </w:tr>
      <w:bookmarkEnd w:id="71"/>
      <w:tr w:rsidR="003A621E" w14:paraId="16ADA2E9" w14:textId="77777777" w:rsidTr="00CF6CC1">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0162AF" w14:textId="77777777" w:rsidR="003A621E" w:rsidRDefault="003A621E"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4B33A0D3" w14:textId="77777777" w:rsidR="003A621E" w:rsidRPr="00F0763B" w:rsidRDefault="003A621E" w:rsidP="00CF6CC1">
            <w:pPr>
              <w:spacing w:after="0" w:line="240" w:lineRule="auto"/>
              <w:jc w:val="left"/>
              <w:rPr>
                <w:rFonts w:ascii="Consolas" w:hAnsi="Consolas"/>
              </w:rPr>
            </w:pPr>
            <w:r w:rsidRPr="00F0763B">
              <w:rPr>
                <w:rFonts w:ascii="Consolas" w:hAnsi="Consolas"/>
              </w:rPr>
              <w:t xml:space="preserve"> GET</w:t>
            </w:r>
          </w:p>
        </w:tc>
      </w:tr>
      <w:tr w:rsidR="003A621E" w14:paraId="48FD323F" w14:textId="77777777" w:rsidTr="00CF6CC1">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E4F7979" w14:textId="77777777" w:rsidR="003A621E" w:rsidRDefault="003A621E"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69F3CC9A" w14:textId="77777777" w:rsidR="003A621E" w:rsidRPr="00F0763B" w:rsidRDefault="003A621E" w:rsidP="00CF6CC1">
            <w:pPr>
              <w:spacing w:after="0" w:line="240" w:lineRule="auto"/>
              <w:jc w:val="left"/>
              <w:rPr>
                <w:rFonts w:ascii="Consolas" w:hAnsi="Consolas"/>
              </w:rPr>
            </w:pPr>
            <w:r w:rsidRPr="00F0763B">
              <w:rPr>
                <w:rFonts w:ascii="Consolas" w:hAnsi="Consolas"/>
              </w:rPr>
              <w:t>application / json</w:t>
            </w:r>
          </w:p>
        </w:tc>
      </w:tr>
    </w:tbl>
    <w:p w14:paraId="214E47FB" w14:textId="77777777" w:rsidR="003A621E" w:rsidRDefault="003A621E" w:rsidP="003A621E">
      <w:pPr>
        <w:rPr>
          <w:b/>
          <w:bCs/>
          <w:sz w:val="24"/>
          <w:szCs w:val="28"/>
        </w:rPr>
      </w:pPr>
    </w:p>
    <w:p w14:paraId="347D6FDB" w14:textId="20FCE79D" w:rsidR="003A621E" w:rsidRDefault="003A621E" w:rsidP="00ED6CE0">
      <w:pPr>
        <w:pStyle w:val="Heading3"/>
      </w:pPr>
      <w:r>
        <w:t>Sample Response</w:t>
      </w:r>
    </w:p>
    <w:p w14:paraId="4B38FDA6" w14:textId="77777777" w:rsidR="003A621E" w:rsidRPr="00F0763B" w:rsidRDefault="003A621E" w:rsidP="003A621E">
      <w:pPr>
        <w:spacing w:after="0"/>
        <w:ind w:left="720"/>
        <w:rPr>
          <w:rFonts w:ascii="Consolas" w:hAnsi="Consolas"/>
        </w:rPr>
      </w:pPr>
      <w:r w:rsidRPr="00F0763B">
        <w:rPr>
          <w:rFonts w:ascii="Consolas" w:hAnsi="Consolas"/>
        </w:rPr>
        <w:t>{</w:t>
      </w:r>
    </w:p>
    <w:p w14:paraId="6467A205" w14:textId="77777777" w:rsidR="003A621E" w:rsidRPr="00F0763B" w:rsidRDefault="003A621E" w:rsidP="003A621E">
      <w:pPr>
        <w:spacing w:after="0"/>
        <w:ind w:left="720"/>
        <w:rPr>
          <w:rFonts w:ascii="Consolas" w:hAnsi="Consolas"/>
        </w:rPr>
      </w:pPr>
      <w:r w:rsidRPr="00F0763B">
        <w:rPr>
          <w:rFonts w:ascii="Consolas" w:hAnsi="Consolas"/>
        </w:rPr>
        <w:t xml:space="preserve">    "Assets":</w:t>
      </w:r>
    </w:p>
    <w:p w14:paraId="76BF760D"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2A20C191"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45AEA06E" w14:textId="77777777" w:rsidR="003A621E" w:rsidRPr="00F0763B" w:rsidRDefault="003A621E" w:rsidP="003A621E">
      <w:pPr>
        <w:spacing w:after="0"/>
        <w:ind w:left="720"/>
        <w:rPr>
          <w:rFonts w:ascii="Consolas" w:hAnsi="Consolas"/>
        </w:rPr>
      </w:pPr>
      <w:r w:rsidRPr="00F0763B">
        <w:rPr>
          <w:rFonts w:ascii="Consolas" w:hAnsi="Consolas"/>
        </w:rPr>
        <w:t xml:space="preserve">            "AssetExternalId": "",</w:t>
      </w:r>
    </w:p>
    <w:p w14:paraId="574D841C" w14:textId="77777777" w:rsidR="003A621E" w:rsidRPr="00F0763B" w:rsidRDefault="003A621E" w:rsidP="003A621E">
      <w:pPr>
        <w:spacing w:after="0"/>
        <w:ind w:left="720"/>
        <w:rPr>
          <w:rFonts w:ascii="Consolas" w:hAnsi="Consolas"/>
        </w:rPr>
      </w:pPr>
      <w:r w:rsidRPr="00F0763B">
        <w:rPr>
          <w:rFonts w:ascii="Consolas" w:hAnsi="Consolas"/>
        </w:rPr>
        <w:t xml:space="preserve">            "Name": "",</w:t>
      </w:r>
    </w:p>
    <w:p w14:paraId="53D21271" w14:textId="77777777" w:rsidR="003A621E" w:rsidRPr="00F0763B" w:rsidRDefault="003A621E" w:rsidP="003A621E">
      <w:pPr>
        <w:spacing w:after="0"/>
        <w:ind w:left="720"/>
        <w:rPr>
          <w:rFonts w:ascii="Consolas" w:hAnsi="Consolas"/>
        </w:rPr>
      </w:pPr>
      <w:r w:rsidRPr="00F0763B">
        <w:rPr>
          <w:rFonts w:ascii="Consolas" w:hAnsi="Consolas"/>
        </w:rPr>
        <w:t xml:space="preserve">            "Metadata": {},</w:t>
      </w:r>
    </w:p>
    <w:p w14:paraId="3D1A64F3" w14:textId="77777777" w:rsidR="003A621E" w:rsidRPr="00F0763B" w:rsidRDefault="003A621E" w:rsidP="003A621E">
      <w:pPr>
        <w:spacing w:after="0"/>
        <w:ind w:left="720"/>
        <w:rPr>
          <w:rFonts w:ascii="Consolas" w:hAnsi="Consolas"/>
        </w:rPr>
      </w:pPr>
      <w:r w:rsidRPr="00F0763B">
        <w:rPr>
          <w:rFonts w:ascii="Consolas" w:hAnsi="Consolas"/>
        </w:rPr>
        <w:t xml:space="preserve">            "Source": "",</w:t>
      </w:r>
    </w:p>
    <w:p w14:paraId="389F8755" w14:textId="77777777" w:rsidR="003A621E" w:rsidRPr="00F0763B" w:rsidRDefault="003A621E" w:rsidP="003A621E">
      <w:pPr>
        <w:spacing w:after="0"/>
        <w:ind w:left="720"/>
        <w:rPr>
          <w:rFonts w:ascii="Consolas" w:hAnsi="Consolas"/>
        </w:rPr>
      </w:pPr>
      <w:r w:rsidRPr="00F0763B">
        <w:rPr>
          <w:rFonts w:ascii="Consolas" w:hAnsi="Consolas"/>
        </w:rPr>
        <w:t xml:space="preserve">            "CreatedTime": "",</w:t>
      </w:r>
    </w:p>
    <w:p w14:paraId="5B17A58A" w14:textId="77777777" w:rsidR="003A621E" w:rsidRPr="00F0763B" w:rsidRDefault="003A621E" w:rsidP="003A621E">
      <w:pPr>
        <w:spacing w:after="0"/>
        <w:ind w:left="720"/>
        <w:rPr>
          <w:rFonts w:ascii="Consolas" w:hAnsi="Consolas"/>
        </w:rPr>
      </w:pPr>
      <w:r w:rsidRPr="00F0763B">
        <w:rPr>
          <w:rFonts w:ascii="Consolas" w:hAnsi="Consolas"/>
        </w:rPr>
        <w:t xml:space="preserve">            "LastUpdatedTime": ""</w:t>
      </w:r>
    </w:p>
    <w:p w14:paraId="35367AEC"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061676C5"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26D71E89" w14:textId="77777777" w:rsidR="003A621E" w:rsidRPr="00F0763B" w:rsidRDefault="003A621E" w:rsidP="003A621E">
      <w:pPr>
        <w:spacing w:after="0"/>
        <w:ind w:left="720"/>
        <w:rPr>
          <w:rFonts w:ascii="Consolas" w:hAnsi="Consolas"/>
        </w:rPr>
      </w:pPr>
      <w:r w:rsidRPr="00F0763B">
        <w:rPr>
          <w:rFonts w:ascii="Consolas" w:hAnsi="Consolas"/>
        </w:rPr>
        <w:t>}</w:t>
      </w:r>
    </w:p>
    <w:p w14:paraId="25BB45BD" w14:textId="091089B4" w:rsidR="003A621E" w:rsidRPr="00181B72" w:rsidRDefault="003A621E" w:rsidP="00ED6CE0">
      <w:pPr>
        <w:pStyle w:val="Heading3"/>
      </w:pPr>
      <w:r w:rsidRPr="00181B72">
        <w:t>Response Types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10"/>
        <w:gridCol w:w="9396"/>
      </w:tblGrid>
      <w:tr w:rsidR="003A621E" w14:paraId="362A9E54"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6F2094" w14:textId="77777777" w:rsidR="003A621E" w:rsidRDefault="003A621E" w:rsidP="007C151A">
            <w:pPr>
              <w:spacing w:after="0"/>
            </w:pPr>
            <w:r>
              <w:t>1</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19B17" w14:textId="0B0D03A7" w:rsidR="003A621E" w:rsidRPr="000755E5" w:rsidRDefault="003A621E" w:rsidP="007C151A">
            <w:pPr>
              <w:spacing w:after="0"/>
              <w:rPr>
                <w:rFonts w:ascii="Consolas" w:hAnsi="Consolas"/>
              </w:rPr>
            </w:pPr>
            <w:r w:rsidRPr="000755E5">
              <w:rPr>
                <w:rFonts w:ascii="Consolas" w:hAnsi="Consolas"/>
              </w:rPr>
              <w:t>If some of the external IDs in the list do not have any assets, then the following response will be returned.</w:t>
            </w:r>
          </w:p>
          <w:p w14:paraId="65E7AC93" w14:textId="77777777" w:rsidR="003A621E" w:rsidRPr="000755E5" w:rsidRDefault="003A621E" w:rsidP="007C151A">
            <w:pPr>
              <w:spacing w:after="0"/>
              <w:rPr>
                <w:rFonts w:ascii="Consolas" w:hAnsi="Consolas"/>
              </w:rPr>
            </w:pPr>
            <w:r w:rsidRPr="000755E5">
              <w:rPr>
                <w:rFonts w:ascii="Consolas" w:hAnsi="Consolas"/>
              </w:rPr>
              <w:t>{</w:t>
            </w:r>
          </w:p>
          <w:p w14:paraId="03D480E9" w14:textId="47FDA292" w:rsidR="003A621E" w:rsidRPr="000755E5" w:rsidRDefault="003A621E" w:rsidP="007C151A">
            <w:pPr>
              <w:spacing w:after="0"/>
              <w:rPr>
                <w:rFonts w:ascii="Consolas" w:hAnsi="Consolas"/>
              </w:rPr>
            </w:pPr>
            <w:r w:rsidRPr="000755E5">
              <w:rPr>
                <w:rFonts w:ascii="Consolas" w:hAnsi="Consolas"/>
              </w:rPr>
              <w:t xml:space="preserve">    "message": "No assets found for the following external IDs: asset1, asset2. "</w:t>
            </w:r>
          </w:p>
          <w:p w14:paraId="0A6227A4" w14:textId="77777777" w:rsidR="003A621E" w:rsidRPr="000755E5" w:rsidRDefault="003A621E" w:rsidP="007C151A">
            <w:pPr>
              <w:spacing w:after="0"/>
              <w:rPr>
                <w:rFonts w:ascii="Consolas" w:hAnsi="Consolas"/>
              </w:rPr>
            </w:pPr>
            <w:r w:rsidRPr="000755E5">
              <w:rPr>
                <w:rFonts w:ascii="Consolas" w:hAnsi="Consolas"/>
              </w:rPr>
              <w:t>}</w:t>
            </w:r>
          </w:p>
          <w:p w14:paraId="72976C82" w14:textId="77777777" w:rsidR="003A621E" w:rsidRPr="000755E5" w:rsidRDefault="003A621E" w:rsidP="007C151A">
            <w:pPr>
              <w:spacing w:after="0"/>
              <w:rPr>
                <w:rFonts w:ascii="Consolas" w:hAnsi="Consolas"/>
              </w:rPr>
            </w:pPr>
          </w:p>
        </w:tc>
      </w:tr>
      <w:tr w:rsidR="003A621E" w14:paraId="1588E231"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08D3F6" w14:textId="77777777" w:rsidR="003A621E" w:rsidRDefault="003A621E" w:rsidP="007C151A">
            <w:pPr>
              <w:spacing w:after="0"/>
            </w:pPr>
            <w:r>
              <w:t>2</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36DF" w14:textId="23E86DF6" w:rsidR="003A621E" w:rsidRPr="000755E5" w:rsidRDefault="003A621E" w:rsidP="007C151A">
            <w:pPr>
              <w:spacing w:after="0"/>
              <w:rPr>
                <w:rFonts w:ascii="Consolas" w:hAnsi="Consolas"/>
              </w:rPr>
            </w:pPr>
            <w:r w:rsidRPr="000755E5">
              <w:rPr>
                <w:rFonts w:ascii="Consolas" w:hAnsi="Consolas"/>
              </w:rPr>
              <w:t>If all the external IDs are not found, then the following response will be returned.</w:t>
            </w:r>
          </w:p>
          <w:p w14:paraId="4B1DCCD2" w14:textId="77777777" w:rsidR="003A621E" w:rsidRPr="000755E5" w:rsidRDefault="003A621E" w:rsidP="007C151A">
            <w:pPr>
              <w:spacing w:after="0"/>
              <w:rPr>
                <w:rFonts w:ascii="Consolas" w:hAnsi="Consolas"/>
              </w:rPr>
            </w:pPr>
            <w:r w:rsidRPr="000755E5">
              <w:rPr>
                <w:rFonts w:ascii="Consolas" w:hAnsi="Consolas"/>
              </w:rPr>
              <w:t>{</w:t>
            </w:r>
          </w:p>
          <w:p w14:paraId="51477CE3" w14:textId="77777777" w:rsidR="003A621E" w:rsidRPr="000755E5" w:rsidRDefault="003A621E" w:rsidP="007C151A">
            <w:pPr>
              <w:spacing w:after="0"/>
              <w:rPr>
                <w:rFonts w:ascii="Consolas" w:hAnsi="Consolas"/>
              </w:rPr>
            </w:pPr>
            <w:r w:rsidRPr="000755E5">
              <w:rPr>
                <w:rFonts w:ascii="Consolas" w:hAnsi="Consolas"/>
              </w:rPr>
              <w:t xml:space="preserve">    "message": "No assets found for the provided external IDs."</w:t>
            </w:r>
          </w:p>
          <w:p w14:paraId="3E8F002F" w14:textId="77777777" w:rsidR="003A621E" w:rsidRPr="000755E5" w:rsidRDefault="003A621E" w:rsidP="007C151A">
            <w:pPr>
              <w:spacing w:after="0"/>
              <w:rPr>
                <w:rFonts w:ascii="Consolas" w:hAnsi="Consolas"/>
              </w:rPr>
            </w:pPr>
            <w:r w:rsidRPr="000755E5">
              <w:rPr>
                <w:rFonts w:ascii="Consolas" w:hAnsi="Consolas"/>
              </w:rPr>
              <w:t>}</w:t>
            </w:r>
          </w:p>
          <w:p w14:paraId="0F06DE3F" w14:textId="77777777" w:rsidR="003A621E" w:rsidRPr="000755E5" w:rsidRDefault="003A621E" w:rsidP="007C151A">
            <w:pPr>
              <w:spacing w:after="0"/>
              <w:rPr>
                <w:rFonts w:ascii="Consolas" w:hAnsi="Consolas"/>
              </w:rPr>
            </w:pPr>
          </w:p>
        </w:tc>
      </w:tr>
      <w:tr w:rsidR="003A621E" w14:paraId="25944795"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F5A3A55" w14:textId="77777777" w:rsidR="003A621E" w:rsidRDefault="003A621E" w:rsidP="007C151A">
            <w:pPr>
              <w:spacing w:after="0"/>
            </w:pPr>
            <w:r>
              <w:t>3</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CA221" w14:textId="77777777" w:rsidR="003A621E" w:rsidRPr="000755E5" w:rsidRDefault="003A621E" w:rsidP="007C151A">
            <w:pPr>
              <w:spacing w:after="0"/>
              <w:rPr>
                <w:rFonts w:ascii="Consolas" w:hAnsi="Consolas"/>
              </w:rPr>
            </w:pPr>
            <w:r w:rsidRPr="000755E5">
              <w:rPr>
                <w:rFonts w:ascii="Consolas" w:hAnsi="Consolas"/>
              </w:rPr>
              <w:t>If the assets list is empty, then the following response will be returned.</w:t>
            </w:r>
          </w:p>
          <w:p w14:paraId="5F6477E5" w14:textId="77777777" w:rsidR="003A621E" w:rsidRPr="000755E5" w:rsidRDefault="003A621E" w:rsidP="007C151A">
            <w:pPr>
              <w:spacing w:after="0"/>
              <w:rPr>
                <w:rFonts w:ascii="Consolas" w:hAnsi="Consolas"/>
              </w:rPr>
            </w:pPr>
            <w:r w:rsidRPr="000755E5">
              <w:rPr>
                <w:rFonts w:ascii="Consolas" w:hAnsi="Consolas"/>
              </w:rPr>
              <w:t>{</w:t>
            </w:r>
          </w:p>
          <w:p w14:paraId="2C5876F7" w14:textId="0CF16B81" w:rsidR="003A621E" w:rsidRPr="000755E5" w:rsidRDefault="003A621E" w:rsidP="007C151A">
            <w:pPr>
              <w:spacing w:after="0"/>
              <w:rPr>
                <w:rFonts w:ascii="Consolas" w:hAnsi="Consolas"/>
              </w:rPr>
            </w:pPr>
            <w:r w:rsidRPr="000755E5">
              <w:rPr>
                <w:rFonts w:ascii="Consolas" w:hAnsi="Consolas"/>
              </w:rPr>
              <w:t xml:space="preserve">    'message</w:t>
            </w:r>
            <w:r w:rsidR="00F32CE2" w:rsidRPr="000755E5">
              <w:rPr>
                <w:rFonts w:ascii="Consolas" w:hAnsi="Consolas"/>
              </w:rPr>
              <w:t>'</w:t>
            </w:r>
            <w:r w:rsidRPr="000755E5">
              <w:rPr>
                <w:rFonts w:ascii="Consolas" w:hAnsi="Consolas"/>
              </w:rPr>
              <w:t>:</w:t>
            </w:r>
            <w:r w:rsidR="00F32CE2" w:rsidRPr="000755E5">
              <w:rPr>
                <w:rFonts w:ascii="Consolas" w:hAnsi="Consolas"/>
              </w:rPr>
              <w:t>"</w:t>
            </w:r>
            <w:r w:rsidRPr="000755E5">
              <w:rPr>
                <w:rFonts w:ascii="Consolas" w:hAnsi="Consolas"/>
              </w:rPr>
              <w:t xml:space="preserve"> Assets list is empty. Please provide a list of external IDs to retrieve asset details."</w:t>
            </w:r>
          </w:p>
          <w:p w14:paraId="58D8B559" w14:textId="77777777" w:rsidR="003A621E" w:rsidRPr="000755E5" w:rsidRDefault="003A621E" w:rsidP="007C151A">
            <w:pPr>
              <w:spacing w:after="0"/>
              <w:rPr>
                <w:rFonts w:ascii="Consolas" w:hAnsi="Consolas"/>
              </w:rPr>
            </w:pPr>
            <w:r w:rsidRPr="000755E5">
              <w:rPr>
                <w:rFonts w:ascii="Consolas" w:hAnsi="Consolas"/>
              </w:rPr>
              <w:t>}</w:t>
            </w:r>
          </w:p>
          <w:p w14:paraId="0CB20C73" w14:textId="77777777" w:rsidR="003A621E" w:rsidRPr="000755E5" w:rsidRDefault="003A621E" w:rsidP="007C151A">
            <w:pPr>
              <w:spacing w:after="0"/>
              <w:rPr>
                <w:rFonts w:ascii="Consolas" w:hAnsi="Consolas"/>
              </w:rPr>
            </w:pPr>
          </w:p>
        </w:tc>
      </w:tr>
      <w:bookmarkEnd w:id="70"/>
    </w:tbl>
    <w:p w14:paraId="448AF49F" w14:textId="77777777" w:rsidR="003A621E" w:rsidRDefault="003A621E" w:rsidP="003A621E">
      <w:pPr>
        <w:spacing w:after="0"/>
      </w:pPr>
    </w:p>
    <w:p w14:paraId="21D75B45" w14:textId="77777777" w:rsidR="003A621E" w:rsidRDefault="003A621E" w:rsidP="003A621E">
      <w:pPr>
        <w:rPr>
          <w:b/>
          <w:bCs/>
          <w:sz w:val="24"/>
          <w:szCs w:val="28"/>
        </w:rPr>
      </w:pPr>
    </w:p>
    <w:p w14:paraId="7D772132" w14:textId="77777777" w:rsidR="003A621E" w:rsidRDefault="003A621E" w:rsidP="00274216"/>
    <w:p w14:paraId="045C241A" w14:textId="77777777" w:rsidR="003A621E" w:rsidRDefault="003A621E" w:rsidP="00274216">
      <w:pPr>
        <w:sectPr w:rsidR="003A621E" w:rsidSect="003A621E">
          <w:type w:val="continuous"/>
          <w:pgSz w:w="24480" w:h="17280" w:orient="landscape" w:code="5"/>
          <w:pgMar w:top="1440" w:right="1440" w:bottom="1440" w:left="1440" w:header="720" w:footer="720" w:gutter="0"/>
          <w:cols w:num="2" w:space="1191"/>
          <w:docGrid w:linePitch="360"/>
        </w:sectPr>
      </w:pPr>
    </w:p>
    <w:p w14:paraId="2523DEBA" w14:textId="77777777" w:rsidR="002D75C6" w:rsidRDefault="002D75C6" w:rsidP="00274216"/>
    <w:p w14:paraId="4F7E4F5F" w14:textId="77777777" w:rsidR="00274216" w:rsidRDefault="00274216" w:rsidP="00274216">
      <w:pPr>
        <w:sectPr w:rsidR="00274216" w:rsidSect="002D75C6">
          <w:type w:val="continuous"/>
          <w:pgSz w:w="24480" w:h="17280" w:orient="landscape" w:code="5"/>
          <w:pgMar w:top="1440" w:right="1440" w:bottom="1440" w:left="1440" w:header="720" w:footer="720" w:gutter="0"/>
          <w:cols w:space="720"/>
          <w:docGrid w:linePitch="360"/>
        </w:sectPr>
      </w:pPr>
    </w:p>
    <w:p w14:paraId="6FBBA7FE" w14:textId="77777777" w:rsidR="004D468C" w:rsidRDefault="004D468C" w:rsidP="00274216">
      <w:pPr>
        <w:sectPr w:rsidR="004D468C" w:rsidSect="002D75C6">
          <w:type w:val="continuous"/>
          <w:pgSz w:w="24480" w:h="17280" w:orient="landscape" w:code="5"/>
          <w:pgMar w:top="1440" w:right="1440" w:bottom="1440" w:left="1440" w:header="720" w:footer="720" w:gutter="0"/>
          <w:cols w:num="2" w:sep="1" w:space="720"/>
          <w:docGrid w:linePitch="360"/>
        </w:sectPr>
      </w:pPr>
    </w:p>
    <w:p w14:paraId="036868D4" w14:textId="77777777" w:rsidR="00274216" w:rsidRDefault="00274216" w:rsidP="00DA3639">
      <w:pPr>
        <w:pStyle w:val="Heading2"/>
      </w:pPr>
      <w:bookmarkStart w:id="72" w:name="_Toc217409161"/>
      <w:r>
        <w:lastRenderedPageBreak/>
        <w:t>POST- SearchAssetsPath</w:t>
      </w:r>
      <w:bookmarkEnd w:id="72"/>
    </w:p>
    <w:p w14:paraId="2B20A9E9" w14:textId="77777777" w:rsidR="007C4704" w:rsidRDefault="007C4704" w:rsidP="00274216">
      <w:pPr>
        <w:spacing w:before="20"/>
        <w:sectPr w:rsidR="007C4704" w:rsidSect="004D468C">
          <w:pgSz w:w="24480" w:h="17280" w:orient="landscape" w:code="5"/>
          <w:pgMar w:top="1440" w:right="1440" w:bottom="1440" w:left="1440" w:header="720" w:footer="720" w:gutter="0"/>
          <w:cols w:num="2" w:sep="1" w:space="720"/>
          <w:docGrid w:linePitch="360"/>
        </w:sectPr>
      </w:pPr>
    </w:p>
    <w:p w14:paraId="578A4AC1" w14:textId="09AC1670" w:rsidR="00274216" w:rsidRPr="003C7629" w:rsidRDefault="00274216" w:rsidP="00274216">
      <w:pPr>
        <w:spacing w:before="20"/>
      </w:pPr>
      <w:r>
        <w:t>This</w:t>
      </w:r>
      <w:r w:rsidRPr="001F5E55">
        <w:t xml:space="preserve"> </w:t>
      </w:r>
      <w:r w:rsidRPr="0069036F">
        <w:t xml:space="preserve">API </w:t>
      </w:r>
      <w:r>
        <w:t xml:space="preserve">is used </w:t>
      </w:r>
      <w:r w:rsidRPr="00EC3230">
        <w:t>to</w:t>
      </w:r>
      <w:r>
        <w:t xml:space="preserve"> get the path of the searched assets in </w:t>
      </w:r>
      <w:r w:rsidR="004E3A79">
        <w:t xml:space="preserve">the </w:t>
      </w:r>
      <w:r>
        <w:t>asset hierarchy.</w:t>
      </w:r>
    </w:p>
    <w:p w14:paraId="39FC3433" w14:textId="77777777" w:rsidR="00372C8E" w:rsidRDefault="00372C8E" w:rsidP="00274216">
      <w:pPr>
        <w:rPr>
          <w:b/>
          <w:bCs/>
          <w:sz w:val="24"/>
          <w:szCs w:val="28"/>
        </w:rPr>
        <w:sectPr w:rsidR="00372C8E" w:rsidSect="007C4704">
          <w:type w:val="continuous"/>
          <w:pgSz w:w="24480" w:h="17280" w:orient="landscape" w:code="5"/>
          <w:pgMar w:top="1440" w:right="1440" w:bottom="1440" w:left="1440" w:header="720" w:footer="720" w:gutter="0"/>
          <w:cols w:space="720"/>
          <w:docGrid w:linePitch="360"/>
        </w:sectPr>
      </w:pPr>
    </w:p>
    <w:p w14:paraId="6F62C1BA" w14:textId="5A7F7AB5" w:rsidR="00274216" w:rsidRPr="00466206" w:rsidRDefault="00274216" w:rsidP="00ED6CE0">
      <w:pPr>
        <w:pStyle w:val="Heading3"/>
      </w:pPr>
      <w:bookmarkStart w:id="73" w:name="OLE_LINK25"/>
      <w:r w:rsidRPr="00466206">
        <w:t>API Precondition</w:t>
      </w:r>
      <w:r w:rsidR="00ED6CE0">
        <w:t>s</w:t>
      </w:r>
    </w:p>
    <w:p w14:paraId="3AAEE0D3" w14:textId="77777777" w:rsidR="00274216" w:rsidRDefault="00274216" w:rsidP="00274216">
      <w:r w:rsidRPr="0387F8AB">
        <w:t>To fetch the response from the APIs, the following entities</w:t>
      </w:r>
      <w:r>
        <w:t xml:space="preserve"> must</w:t>
      </w:r>
      <w:r w:rsidRPr="0387F8AB">
        <w:t xml:space="preserve"> exist. </w:t>
      </w:r>
    </w:p>
    <w:p w14:paraId="61F3D9FD" w14:textId="77777777" w:rsidR="00274216" w:rsidRDefault="00274216" w:rsidP="00194CE4">
      <w:pPr>
        <w:numPr>
          <w:ilvl w:val="0"/>
          <w:numId w:val="2"/>
        </w:numPr>
      </w:pPr>
      <w:r w:rsidRPr="0387F8AB">
        <w:t xml:space="preserve">Authorization token </w:t>
      </w:r>
    </w:p>
    <w:p w14:paraId="69C1588A" w14:textId="661702CE" w:rsidR="00274216" w:rsidRPr="00CF64BB" w:rsidRDefault="00274216" w:rsidP="00194CE4">
      <w:pPr>
        <w:numPr>
          <w:ilvl w:val="0"/>
          <w:numId w:val="2"/>
        </w:numPr>
      </w:pPr>
      <w:r w:rsidRPr="00F739A1">
        <w:t>Asset</w:t>
      </w:r>
      <w:r>
        <w:t>Name</w:t>
      </w:r>
    </w:p>
    <w:p w14:paraId="636BF45F" w14:textId="3689744B" w:rsidR="0064124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49D4BC11" w14:textId="77777777" w:rsidTr="00ED6CE0">
        <w:trPr>
          <w:trHeight w:val="259"/>
        </w:trPr>
        <w:tc>
          <w:tcPr>
            <w:tcW w:w="2519" w:type="dxa"/>
            <w:shd w:val="clear" w:color="auto" w:fill="D9D9D9" w:themeFill="background1" w:themeFillShade="D9"/>
            <w:vAlign w:val="center"/>
          </w:tcPr>
          <w:p w14:paraId="0E5235B3"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02E2C602"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50D2F41F"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7EC2859" w14:textId="77777777" w:rsidR="00274216" w:rsidRDefault="00274216" w:rsidP="00362033">
            <w:pPr>
              <w:spacing w:after="0" w:line="240" w:lineRule="auto"/>
            </w:pPr>
            <w:r w:rsidRPr="0387F8AB">
              <w:t>Type</w:t>
            </w:r>
          </w:p>
        </w:tc>
      </w:tr>
      <w:tr w:rsidR="00274216" w14:paraId="7EF16B20" w14:textId="77777777" w:rsidTr="00ED6CE0">
        <w:trPr>
          <w:trHeight w:val="259"/>
        </w:trPr>
        <w:tc>
          <w:tcPr>
            <w:tcW w:w="2519" w:type="dxa"/>
            <w:vAlign w:val="center"/>
          </w:tcPr>
          <w:p w14:paraId="013FBAEF" w14:textId="77777777" w:rsidR="00274216" w:rsidRDefault="00274216" w:rsidP="00362033">
            <w:pPr>
              <w:spacing w:after="0" w:line="240" w:lineRule="auto"/>
            </w:pPr>
            <w:r w:rsidRPr="0387F8AB">
              <w:t>Authorization</w:t>
            </w:r>
          </w:p>
        </w:tc>
        <w:tc>
          <w:tcPr>
            <w:tcW w:w="5794" w:type="dxa"/>
            <w:vAlign w:val="center"/>
          </w:tcPr>
          <w:p w14:paraId="04F325BD" w14:textId="77777777" w:rsidR="00274216" w:rsidRDefault="00274216" w:rsidP="00362033">
            <w:pPr>
              <w:spacing w:after="0" w:line="240" w:lineRule="auto"/>
            </w:pPr>
            <w:r w:rsidRPr="0387F8AB">
              <w:t xml:space="preserve">Token acquired from Azure AD based on the user credentials for further API calls. </w:t>
            </w:r>
          </w:p>
        </w:tc>
        <w:tc>
          <w:tcPr>
            <w:tcW w:w="945" w:type="dxa"/>
            <w:vAlign w:val="center"/>
          </w:tcPr>
          <w:p w14:paraId="7EFB7F00" w14:textId="77777777" w:rsidR="00274216" w:rsidRDefault="00274216" w:rsidP="00362033">
            <w:pPr>
              <w:spacing w:after="0" w:line="240" w:lineRule="auto"/>
            </w:pPr>
            <w:r w:rsidRPr="0387F8AB">
              <w:t>M</w:t>
            </w:r>
          </w:p>
        </w:tc>
        <w:tc>
          <w:tcPr>
            <w:tcW w:w="948" w:type="dxa"/>
            <w:vAlign w:val="center"/>
          </w:tcPr>
          <w:p w14:paraId="1144294F" w14:textId="77777777" w:rsidR="00274216" w:rsidRDefault="00274216" w:rsidP="00362033">
            <w:pPr>
              <w:spacing w:after="0" w:line="240" w:lineRule="auto"/>
            </w:pPr>
            <w:r w:rsidRPr="0387F8AB">
              <w:t>String</w:t>
            </w:r>
          </w:p>
        </w:tc>
      </w:tr>
      <w:tr w:rsidR="00274216" w14:paraId="6888D0CA" w14:textId="77777777" w:rsidTr="00ED6CE0">
        <w:trPr>
          <w:trHeight w:val="259"/>
        </w:trPr>
        <w:tc>
          <w:tcPr>
            <w:tcW w:w="2519" w:type="dxa"/>
            <w:vAlign w:val="center"/>
          </w:tcPr>
          <w:p w14:paraId="0EA7AA02" w14:textId="77777777" w:rsidR="00274216" w:rsidRDefault="00274216" w:rsidP="00362033">
            <w:pPr>
              <w:spacing w:after="0" w:line="240" w:lineRule="auto"/>
            </w:pPr>
            <w:r w:rsidRPr="0387F8AB">
              <w:t>Content-Type</w:t>
            </w:r>
          </w:p>
        </w:tc>
        <w:tc>
          <w:tcPr>
            <w:tcW w:w="5794" w:type="dxa"/>
            <w:vAlign w:val="center"/>
          </w:tcPr>
          <w:p w14:paraId="5131BA1C" w14:textId="77777777" w:rsidR="00274216" w:rsidRDefault="00274216" w:rsidP="00362033">
            <w:pPr>
              <w:spacing w:after="0" w:line="240" w:lineRule="auto"/>
            </w:pPr>
            <w:r>
              <w:t>Type</w:t>
            </w:r>
            <w:r w:rsidRPr="0387F8AB">
              <w:t xml:space="preserve"> of content. E.g.- application/json</w:t>
            </w:r>
          </w:p>
        </w:tc>
        <w:tc>
          <w:tcPr>
            <w:tcW w:w="945" w:type="dxa"/>
            <w:vAlign w:val="center"/>
          </w:tcPr>
          <w:p w14:paraId="7BBDA487" w14:textId="77777777" w:rsidR="00274216" w:rsidRDefault="00274216" w:rsidP="00362033">
            <w:pPr>
              <w:spacing w:after="0" w:line="240" w:lineRule="auto"/>
            </w:pPr>
            <w:r w:rsidRPr="0387F8AB">
              <w:t>M</w:t>
            </w:r>
          </w:p>
        </w:tc>
        <w:tc>
          <w:tcPr>
            <w:tcW w:w="948" w:type="dxa"/>
            <w:vAlign w:val="center"/>
          </w:tcPr>
          <w:p w14:paraId="355DBF83" w14:textId="77777777" w:rsidR="00274216" w:rsidRDefault="00274216" w:rsidP="00362033">
            <w:pPr>
              <w:spacing w:after="0" w:line="240" w:lineRule="auto"/>
            </w:pPr>
            <w:r w:rsidRPr="0387F8AB">
              <w:t>String</w:t>
            </w:r>
          </w:p>
        </w:tc>
      </w:tr>
    </w:tbl>
    <w:p w14:paraId="71842440" w14:textId="77777777" w:rsidR="00ED6CE0" w:rsidRDefault="00ED6CE0"/>
    <w:p w14:paraId="54797C45" w14:textId="5D42FF1D"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0FEFD852" w14:textId="77777777" w:rsidTr="00ED6CE0">
        <w:trPr>
          <w:trHeight w:val="259"/>
        </w:trPr>
        <w:tc>
          <w:tcPr>
            <w:tcW w:w="2519" w:type="dxa"/>
            <w:shd w:val="clear" w:color="auto" w:fill="D9D9D9" w:themeFill="background1" w:themeFillShade="D9"/>
            <w:vAlign w:val="center"/>
          </w:tcPr>
          <w:p w14:paraId="73087ED8"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27F70B59"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4B7B17F1"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C5264BF" w14:textId="77777777" w:rsidR="00274216" w:rsidRDefault="00274216" w:rsidP="00362033">
            <w:pPr>
              <w:spacing w:after="0" w:line="240" w:lineRule="auto"/>
            </w:pPr>
            <w:r w:rsidRPr="0387F8AB">
              <w:t>Type</w:t>
            </w:r>
          </w:p>
        </w:tc>
      </w:tr>
      <w:tr w:rsidR="00274216" w14:paraId="39E4A3BF" w14:textId="77777777" w:rsidTr="00ED6CE0">
        <w:trPr>
          <w:trHeight w:val="259"/>
        </w:trPr>
        <w:tc>
          <w:tcPr>
            <w:tcW w:w="2519" w:type="dxa"/>
          </w:tcPr>
          <w:p w14:paraId="7F4A6899" w14:textId="77777777" w:rsidR="00274216" w:rsidRDefault="00274216" w:rsidP="00362033">
            <w:pPr>
              <w:spacing w:after="0" w:line="240" w:lineRule="auto"/>
            </w:pPr>
            <w:r>
              <w:t>AssetName</w:t>
            </w:r>
          </w:p>
        </w:tc>
        <w:tc>
          <w:tcPr>
            <w:tcW w:w="5794" w:type="dxa"/>
          </w:tcPr>
          <w:p w14:paraId="649BB93B" w14:textId="77777777" w:rsidR="00274216" w:rsidRDefault="00274216" w:rsidP="00362033">
            <w:pPr>
              <w:spacing w:after="0" w:line="240" w:lineRule="auto"/>
            </w:pPr>
            <w:r w:rsidRPr="00EC3230">
              <w:t xml:space="preserve">Please provide </w:t>
            </w:r>
            <w:r>
              <w:t>the asset name of an existing asset</w:t>
            </w:r>
          </w:p>
        </w:tc>
        <w:tc>
          <w:tcPr>
            <w:tcW w:w="945" w:type="dxa"/>
            <w:vAlign w:val="center"/>
          </w:tcPr>
          <w:p w14:paraId="451DEBD1" w14:textId="77777777" w:rsidR="00274216" w:rsidRDefault="00274216" w:rsidP="00362033">
            <w:pPr>
              <w:spacing w:after="0" w:line="240" w:lineRule="auto"/>
            </w:pPr>
            <w:r w:rsidRPr="0387F8AB">
              <w:t>M</w:t>
            </w:r>
          </w:p>
        </w:tc>
        <w:tc>
          <w:tcPr>
            <w:tcW w:w="948" w:type="dxa"/>
            <w:vAlign w:val="center"/>
          </w:tcPr>
          <w:p w14:paraId="27EC9389" w14:textId="77777777" w:rsidR="00274216" w:rsidRDefault="00274216" w:rsidP="00362033">
            <w:pPr>
              <w:spacing w:after="0" w:line="240" w:lineRule="auto"/>
            </w:pPr>
            <w:r w:rsidRPr="0387F8AB">
              <w:t>String</w:t>
            </w:r>
          </w:p>
        </w:tc>
      </w:tr>
    </w:tbl>
    <w:p w14:paraId="136A99FA" w14:textId="77777777" w:rsidR="00274216" w:rsidRDefault="00274216" w:rsidP="00274216"/>
    <w:p w14:paraId="2BB25504" w14:textId="647E963E" w:rsidR="00ED6CE0" w:rsidRDefault="00ED6CE0" w:rsidP="00ED6CE0">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6854"/>
        <w:gridCol w:w="1331"/>
      </w:tblGrid>
      <w:tr w:rsidR="00274216" w14:paraId="2F37EEF2" w14:textId="77777777" w:rsidTr="00ED6CE0">
        <w:trPr>
          <w:trHeight w:val="276"/>
        </w:trPr>
        <w:tc>
          <w:tcPr>
            <w:tcW w:w="2074" w:type="dxa"/>
            <w:shd w:val="clear" w:color="auto" w:fill="D9D9D9" w:themeFill="background1" w:themeFillShade="D9"/>
            <w:vAlign w:val="center"/>
          </w:tcPr>
          <w:p w14:paraId="3354137D" w14:textId="77777777" w:rsidR="00274216" w:rsidRDefault="00274216" w:rsidP="00362033">
            <w:pPr>
              <w:spacing w:after="0" w:line="240" w:lineRule="auto"/>
            </w:pPr>
            <w:r w:rsidRPr="0387F8AB">
              <w:t>Parameter</w:t>
            </w:r>
          </w:p>
        </w:tc>
        <w:tc>
          <w:tcPr>
            <w:tcW w:w="6847" w:type="dxa"/>
            <w:shd w:val="clear" w:color="auto" w:fill="D9D9D9" w:themeFill="background1" w:themeFillShade="D9"/>
            <w:vAlign w:val="center"/>
          </w:tcPr>
          <w:p w14:paraId="3B7C7009" w14:textId="77777777" w:rsidR="00274216" w:rsidRDefault="00274216" w:rsidP="00362033">
            <w:pPr>
              <w:spacing w:after="0" w:line="240" w:lineRule="auto"/>
            </w:pPr>
            <w:r w:rsidRPr="0387F8AB">
              <w:t>Description</w:t>
            </w:r>
          </w:p>
        </w:tc>
        <w:tc>
          <w:tcPr>
            <w:tcW w:w="1330" w:type="dxa"/>
            <w:shd w:val="clear" w:color="auto" w:fill="D9D9D9" w:themeFill="background1" w:themeFillShade="D9"/>
            <w:vAlign w:val="center"/>
          </w:tcPr>
          <w:p w14:paraId="2FE2EA01" w14:textId="77777777" w:rsidR="00274216" w:rsidRDefault="00274216" w:rsidP="00362033">
            <w:pPr>
              <w:spacing w:after="0" w:line="240" w:lineRule="auto"/>
            </w:pPr>
            <w:r w:rsidRPr="0387F8AB">
              <w:t>Type</w:t>
            </w:r>
          </w:p>
        </w:tc>
      </w:tr>
      <w:tr w:rsidR="00274216" w14:paraId="4EF8D152" w14:textId="77777777" w:rsidTr="00ED6CE0">
        <w:trPr>
          <w:trHeight w:val="193"/>
        </w:trPr>
        <w:tc>
          <w:tcPr>
            <w:tcW w:w="2074" w:type="dxa"/>
            <w:vAlign w:val="center"/>
          </w:tcPr>
          <w:p w14:paraId="0FD697CD" w14:textId="77777777" w:rsidR="00274216" w:rsidRDefault="00274216" w:rsidP="00362033">
            <w:pPr>
              <w:spacing w:after="0" w:line="240" w:lineRule="auto"/>
            </w:pPr>
            <w:r w:rsidRPr="0387F8AB">
              <w:t>Server</w:t>
            </w:r>
          </w:p>
        </w:tc>
        <w:tc>
          <w:tcPr>
            <w:tcW w:w="6847" w:type="dxa"/>
            <w:vAlign w:val="center"/>
          </w:tcPr>
          <w:p w14:paraId="368A5DCD" w14:textId="77777777" w:rsidR="00274216" w:rsidRDefault="00274216" w:rsidP="00362033">
            <w:pPr>
              <w:spacing w:after="0" w:line="240" w:lineRule="auto"/>
            </w:pPr>
            <w:r w:rsidRPr="0387F8AB">
              <w:t>Contains information about how the server handles request</w:t>
            </w:r>
            <w:r>
              <w:t>s</w:t>
            </w:r>
            <w:r w:rsidRPr="0387F8AB">
              <w:t xml:space="preserve"> [e.g., Werkzeug/2.1.2 Python/3.9.7]</w:t>
            </w:r>
          </w:p>
        </w:tc>
        <w:tc>
          <w:tcPr>
            <w:tcW w:w="1330" w:type="dxa"/>
            <w:vAlign w:val="center"/>
          </w:tcPr>
          <w:p w14:paraId="753D6280" w14:textId="77777777" w:rsidR="00274216" w:rsidRDefault="00274216" w:rsidP="00362033">
            <w:pPr>
              <w:spacing w:after="0" w:line="240" w:lineRule="auto"/>
            </w:pPr>
            <w:r w:rsidRPr="0387F8AB">
              <w:t>String</w:t>
            </w:r>
          </w:p>
        </w:tc>
      </w:tr>
      <w:tr w:rsidR="00274216" w14:paraId="0389F57F" w14:textId="77777777" w:rsidTr="00ED6CE0">
        <w:trPr>
          <w:trHeight w:val="193"/>
        </w:trPr>
        <w:tc>
          <w:tcPr>
            <w:tcW w:w="2074" w:type="dxa"/>
            <w:vAlign w:val="center"/>
          </w:tcPr>
          <w:p w14:paraId="3A830457" w14:textId="77777777" w:rsidR="00274216" w:rsidRDefault="00274216" w:rsidP="00362033">
            <w:pPr>
              <w:spacing w:after="0" w:line="240" w:lineRule="auto"/>
            </w:pPr>
            <w:r w:rsidRPr="0387F8AB">
              <w:t>Content-Type</w:t>
            </w:r>
          </w:p>
        </w:tc>
        <w:tc>
          <w:tcPr>
            <w:tcW w:w="6847" w:type="dxa"/>
            <w:vAlign w:val="center"/>
          </w:tcPr>
          <w:p w14:paraId="4F4A575E" w14:textId="77777777" w:rsidR="00274216" w:rsidRDefault="00274216" w:rsidP="00362033">
            <w:pPr>
              <w:spacing w:after="0" w:line="240" w:lineRule="auto"/>
            </w:pPr>
            <w:r>
              <w:t>Type</w:t>
            </w:r>
            <w:r w:rsidRPr="0387F8AB">
              <w:t xml:space="preserve"> of the content</w:t>
            </w:r>
          </w:p>
        </w:tc>
        <w:tc>
          <w:tcPr>
            <w:tcW w:w="1330" w:type="dxa"/>
            <w:vAlign w:val="center"/>
          </w:tcPr>
          <w:p w14:paraId="7206A236" w14:textId="77777777" w:rsidR="00274216" w:rsidRDefault="00274216" w:rsidP="00362033">
            <w:pPr>
              <w:spacing w:after="0" w:line="240" w:lineRule="auto"/>
            </w:pPr>
            <w:r w:rsidRPr="0387F8AB">
              <w:t>String</w:t>
            </w:r>
          </w:p>
        </w:tc>
      </w:tr>
      <w:tr w:rsidR="00274216" w14:paraId="1C47723A" w14:textId="77777777" w:rsidTr="00ED6CE0">
        <w:trPr>
          <w:trHeight w:val="193"/>
        </w:trPr>
        <w:tc>
          <w:tcPr>
            <w:tcW w:w="2074" w:type="dxa"/>
            <w:vAlign w:val="center"/>
          </w:tcPr>
          <w:p w14:paraId="5E9BB09F" w14:textId="77777777" w:rsidR="00274216" w:rsidRDefault="00274216" w:rsidP="00362033">
            <w:pPr>
              <w:spacing w:after="0" w:line="240" w:lineRule="auto"/>
            </w:pPr>
            <w:r w:rsidRPr="0387F8AB">
              <w:t>Date</w:t>
            </w:r>
          </w:p>
        </w:tc>
        <w:tc>
          <w:tcPr>
            <w:tcW w:w="6847" w:type="dxa"/>
            <w:vAlign w:val="center"/>
          </w:tcPr>
          <w:p w14:paraId="15D3B967" w14:textId="77777777" w:rsidR="00274216" w:rsidRDefault="00274216" w:rsidP="00362033">
            <w:pPr>
              <w:spacing w:after="0" w:line="240" w:lineRule="auto"/>
            </w:pPr>
            <w:r w:rsidRPr="0387F8AB">
              <w:t>Date of operation execution e.g. - [Tue, 17 May 2022 06:30:16 GMT]</w:t>
            </w:r>
          </w:p>
        </w:tc>
        <w:tc>
          <w:tcPr>
            <w:tcW w:w="1330" w:type="dxa"/>
            <w:vAlign w:val="center"/>
          </w:tcPr>
          <w:p w14:paraId="767C5EA2" w14:textId="77777777" w:rsidR="00274216" w:rsidRDefault="00274216" w:rsidP="00362033">
            <w:pPr>
              <w:spacing w:after="0" w:line="240" w:lineRule="auto"/>
            </w:pPr>
            <w:r w:rsidRPr="0387F8AB">
              <w:t>Datetime</w:t>
            </w:r>
          </w:p>
        </w:tc>
      </w:tr>
      <w:tr w:rsidR="00274216" w14:paraId="35A4C555" w14:textId="77777777" w:rsidTr="00ED6CE0">
        <w:trPr>
          <w:trHeight w:val="193"/>
        </w:trPr>
        <w:tc>
          <w:tcPr>
            <w:tcW w:w="2074" w:type="dxa"/>
            <w:vAlign w:val="center"/>
          </w:tcPr>
          <w:p w14:paraId="7BF5DAD5" w14:textId="77777777" w:rsidR="00274216" w:rsidRDefault="00274216" w:rsidP="00362033">
            <w:pPr>
              <w:spacing w:after="0" w:line="240" w:lineRule="auto"/>
            </w:pPr>
            <w:r w:rsidRPr="0387F8AB">
              <w:t>Content-Length</w:t>
            </w:r>
          </w:p>
        </w:tc>
        <w:tc>
          <w:tcPr>
            <w:tcW w:w="6847" w:type="dxa"/>
            <w:vAlign w:val="center"/>
          </w:tcPr>
          <w:p w14:paraId="21D90D53" w14:textId="77777777" w:rsidR="00274216" w:rsidRDefault="00274216" w:rsidP="00362033">
            <w:pPr>
              <w:spacing w:after="0" w:line="240" w:lineRule="auto"/>
            </w:pPr>
            <w:r w:rsidRPr="0387F8AB">
              <w:t>Length of the content</w:t>
            </w:r>
          </w:p>
        </w:tc>
        <w:tc>
          <w:tcPr>
            <w:tcW w:w="1330" w:type="dxa"/>
            <w:vAlign w:val="center"/>
          </w:tcPr>
          <w:p w14:paraId="1EE0EB04" w14:textId="77777777" w:rsidR="00274216" w:rsidRDefault="00274216" w:rsidP="00362033">
            <w:pPr>
              <w:spacing w:after="0" w:line="240" w:lineRule="auto"/>
            </w:pPr>
            <w:r w:rsidRPr="0387F8AB">
              <w:t>Bytes</w:t>
            </w:r>
          </w:p>
        </w:tc>
      </w:tr>
      <w:tr w:rsidR="00274216" w14:paraId="38AEA02B" w14:textId="77777777" w:rsidTr="00ED6CE0">
        <w:trPr>
          <w:trHeight w:val="193"/>
        </w:trPr>
        <w:tc>
          <w:tcPr>
            <w:tcW w:w="2074" w:type="dxa"/>
            <w:vAlign w:val="center"/>
          </w:tcPr>
          <w:p w14:paraId="0D330F4B" w14:textId="77777777" w:rsidR="00274216" w:rsidRDefault="00274216" w:rsidP="00362033">
            <w:pPr>
              <w:spacing w:after="0" w:line="240" w:lineRule="auto"/>
            </w:pPr>
            <w:r w:rsidRPr="0387F8AB">
              <w:t>Connection</w:t>
            </w:r>
          </w:p>
        </w:tc>
        <w:tc>
          <w:tcPr>
            <w:tcW w:w="6847" w:type="dxa"/>
            <w:vAlign w:val="center"/>
          </w:tcPr>
          <w:p w14:paraId="7ADE79AC" w14:textId="77777777" w:rsidR="00274216" w:rsidRDefault="00274216" w:rsidP="00362033">
            <w:pPr>
              <w:spacing w:after="0" w:line="240" w:lineRule="auto"/>
            </w:pPr>
            <w:r w:rsidRPr="0387F8AB">
              <w:t>A general header specifying whether the current network connection stays open once the current transaction finishes</w:t>
            </w:r>
          </w:p>
        </w:tc>
        <w:tc>
          <w:tcPr>
            <w:tcW w:w="1330" w:type="dxa"/>
            <w:vAlign w:val="center"/>
          </w:tcPr>
          <w:p w14:paraId="43EEBBFD" w14:textId="77777777" w:rsidR="00274216" w:rsidRDefault="00274216" w:rsidP="00362033">
            <w:pPr>
              <w:spacing w:after="0" w:line="240" w:lineRule="auto"/>
            </w:pPr>
            <w:r>
              <w:t>String</w:t>
            </w:r>
          </w:p>
        </w:tc>
      </w:tr>
    </w:tbl>
    <w:p w14:paraId="0179D242" w14:textId="77777777" w:rsidR="00274216" w:rsidRDefault="00274216" w:rsidP="00274216">
      <w:pPr>
        <w:rPr>
          <w:rFonts w:ascii="Consolas" w:eastAsia="Times New Roman" w:hAnsi="Consolas" w:cs="Times New Roman"/>
          <w:color w:val="000000"/>
          <w:sz w:val="18"/>
          <w:szCs w:val="18"/>
        </w:rPr>
      </w:pPr>
    </w:p>
    <w:p w14:paraId="459EB24C" w14:textId="03C843A9" w:rsidR="00CF64BB" w:rsidRPr="00DD0BBD" w:rsidRDefault="00372C8E" w:rsidP="00ED6CE0">
      <w:pPr>
        <w:pStyle w:val="Heading3"/>
        <w:rPr>
          <w:sz w:val="8"/>
          <w:szCs w:val="8"/>
        </w:rPr>
      </w:pPr>
      <w:r>
        <w:br w:type="column"/>
      </w:r>
      <w:r w:rsidR="00ED6CE0">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CF64BB" w14:paraId="6DAE6F84" w14:textId="77777777" w:rsidTr="00CF6CC1">
        <w:tc>
          <w:tcPr>
            <w:tcW w:w="2830" w:type="dxa"/>
            <w:shd w:val="clear" w:color="auto" w:fill="E7E6E6" w:themeFill="background2"/>
          </w:tcPr>
          <w:p w14:paraId="09753B8B" w14:textId="5B93DC38" w:rsidR="00CF64BB" w:rsidRDefault="00CF64BB" w:rsidP="00CF6CC1">
            <w:pPr>
              <w:jc w:val="left"/>
              <w:rPr>
                <w:rFonts w:ascii="Consolas" w:eastAsia="Times New Roman" w:hAnsi="Consolas"/>
                <w:color w:val="000000"/>
                <w:sz w:val="18"/>
                <w:szCs w:val="18"/>
              </w:rPr>
            </w:pPr>
            <w:r>
              <w:t>PROTOCOL</w:t>
            </w:r>
          </w:p>
        </w:tc>
        <w:tc>
          <w:tcPr>
            <w:tcW w:w="7364" w:type="dxa"/>
          </w:tcPr>
          <w:p w14:paraId="7179EE0D" w14:textId="4E6E0CD3" w:rsidR="00CF64BB" w:rsidRPr="000755E5" w:rsidRDefault="00CF64BB" w:rsidP="00CF6CC1">
            <w:pPr>
              <w:jc w:val="left"/>
              <w:rPr>
                <w:rFonts w:ascii="Consolas" w:eastAsia="Times New Roman" w:hAnsi="Consolas"/>
                <w:color w:val="000000"/>
                <w:sz w:val="18"/>
                <w:szCs w:val="18"/>
              </w:rPr>
            </w:pPr>
            <w:r w:rsidRPr="000755E5">
              <w:rPr>
                <w:rFonts w:ascii="Consolas" w:hAnsi="Consolas"/>
              </w:rPr>
              <w:t xml:space="preserve"> HTTPS</w:t>
            </w:r>
          </w:p>
        </w:tc>
      </w:tr>
      <w:tr w:rsidR="00B0380D" w14:paraId="18901A62" w14:textId="77777777" w:rsidTr="00CF6CC1">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4E87F5AF" w14:textId="0D3779DA" w:rsidR="00B0380D" w:rsidRPr="00B0380D" w:rsidRDefault="00B0380D" w:rsidP="00CF6CC1">
            <w:pPr>
              <w:jc w:val="left"/>
            </w:pPr>
            <w:bookmarkStart w:id="74" w:name="_Hlk174091210"/>
            <w:r>
              <w:t xml:space="preserve">PATH </w:t>
            </w:r>
            <w:r w:rsidR="00E331FA" w:rsidRPr="00E331FA">
              <w:t>AOT (Cognite)</w:t>
            </w:r>
            <w:r w:rsidR="00E331FA">
              <w:t xml:space="preserv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91324" w14:textId="1118E9FE" w:rsidR="00B0380D" w:rsidRPr="000755E5" w:rsidRDefault="00B0380D" w:rsidP="00CF6CC1">
            <w:pPr>
              <w:jc w:val="left"/>
              <w:rPr>
                <w:rStyle w:val="Hyperlink"/>
                <w:rFonts w:ascii="Consolas" w:hAnsi="Consolas"/>
              </w:rPr>
            </w:pPr>
            <w:hyperlink r:id="rId47" w:history="1">
              <w:r w:rsidRPr="000755E5">
                <w:rPr>
                  <w:rStyle w:val="Hyperlink"/>
                  <w:rFonts w:ascii="Consolas" w:hAnsi="Consolas"/>
                </w:rPr>
                <w:t>https://apim-mw-aot-dev.azure-api.net/api/oh-module/searchassetspath/{assetname}</w:t>
              </w:r>
            </w:hyperlink>
            <w:r w:rsidR="00CF6CC1" w:rsidRPr="000755E5">
              <w:rPr>
                <w:rStyle w:val="Hyperlink"/>
                <w:rFonts w:ascii="Consolas" w:hAnsi="Consolas"/>
              </w:rPr>
              <w:t xml:space="preserve"> </w:t>
            </w:r>
          </w:p>
        </w:tc>
      </w:tr>
      <w:tr w:rsidR="00CF64BB" w14:paraId="646A4BD5" w14:textId="77777777" w:rsidTr="00CF6CC1">
        <w:tc>
          <w:tcPr>
            <w:tcW w:w="2830" w:type="dxa"/>
            <w:shd w:val="clear" w:color="auto" w:fill="E7E6E6" w:themeFill="background2"/>
          </w:tcPr>
          <w:p w14:paraId="57F91276" w14:textId="54A38632" w:rsidR="00CF64BB" w:rsidRDefault="00CF64BB" w:rsidP="00CF6CC1">
            <w:pPr>
              <w:jc w:val="left"/>
              <w:rPr>
                <w:rFonts w:ascii="Consolas" w:eastAsia="Times New Roman" w:hAnsi="Consolas"/>
                <w:color w:val="000000"/>
                <w:sz w:val="18"/>
                <w:szCs w:val="18"/>
              </w:rPr>
            </w:pPr>
            <w:r>
              <w:t xml:space="preserve">PATH </w:t>
            </w:r>
            <w:r w:rsidR="00E331FA">
              <w:t>AOT (</w:t>
            </w:r>
            <w:r w:rsidR="00B0380D">
              <w:t>Azure</w:t>
            </w:r>
            <w:r w:rsidR="00E331FA">
              <w:t xml:space="preserve">) </w:t>
            </w:r>
            <w:r w:rsidR="00DB75B6">
              <w:t>(Public Exposure)</w:t>
            </w:r>
          </w:p>
        </w:tc>
        <w:tc>
          <w:tcPr>
            <w:tcW w:w="7364" w:type="dxa"/>
          </w:tcPr>
          <w:p w14:paraId="09462E49" w14:textId="03D57A23" w:rsidR="00CF64BB" w:rsidRPr="000755E5" w:rsidRDefault="00A959DE" w:rsidP="00CF6CC1">
            <w:pPr>
              <w:jc w:val="left"/>
              <w:rPr>
                <w:rStyle w:val="Hyperlink"/>
                <w:rFonts w:ascii="Consolas" w:hAnsi="Consolas"/>
              </w:rPr>
            </w:pPr>
            <w:hyperlink r:id="rId48" w:history="1">
              <w:r w:rsidRPr="000755E5">
                <w:rPr>
                  <w:rStyle w:val="Hyperlink"/>
                  <w:rFonts w:ascii="Consolas" w:hAnsi="Consolas"/>
                </w:rPr>
                <w:t>https://apim-aot-azure-dev.azure-api.net/api/oh-module/searchassetspath/{assetname}</w:t>
              </w:r>
            </w:hyperlink>
            <w:r w:rsidR="00CF64BB" w:rsidRPr="000755E5">
              <w:rPr>
                <w:rStyle w:val="Hyperlink"/>
                <w:rFonts w:ascii="Consolas" w:hAnsi="Consolas"/>
              </w:rPr>
              <w:t xml:space="preserve"> </w:t>
            </w:r>
            <w:r w:rsidR="00CF6CC1" w:rsidRPr="000755E5">
              <w:rPr>
                <w:rStyle w:val="Hyperlink"/>
                <w:rFonts w:ascii="Consolas" w:hAnsi="Consolas"/>
              </w:rPr>
              <w:t xml:space="preserve"> </w:t>
            </w:r>
          </w:p>
        </w:tc>
      </w:tr>
      <w:bookmarkEnd w:id="74"/>
      <w:tr w:rsidR="00CF64BB" w14:paraId="1465FF43" w14:textId="77777777" w:rsidTr="00CF6CC1">
        <w:tc>
          <w:tcPr>
            <w:tcW w:w="2830" w:type="dxa"/>
            <w:shd w:val="clear" w:color="auto" w:fill="E7E6E6" w:themeFill="background2"/>
          </w:tcPr>
          <w:p w14:paraId="5CEC15C0" w14:textId="4E6ED424" w:rsidR="00CF64BB" w:rsidRDefault="00CF64BB" w:rsidP="00CF6CC1">
            <w:pPr>
              <w:jc w:val="left"/>
              <w:rPr>
                <w:rFonts w:ascii="Consolas" w:eastAsia="Times New Roman" w:hAnsi="Consolas"/>
                <w:color w:val="000000"/>
                <w:sz w:val="18"/>
                <w:szCs w:val="18"/>
              </w:rPr>
            </w:pPr>
            <w:r>
              <w:t>METHOD</w:t>
            </w:r>
          </w:p>
        </w:tc>
        <w:tc>
          <w:tcPr>
            <w:tcW w:w="7364" w:type="dxa"/>
          </w:tcPr>
          <w:p w14:paraId="680B4BC0" w14:textId="5EE2BEBC" w:rsidR="00CF64BB" w:rsidRPr="000755E5" w:rsidRDefault="00CF64BB" w:rsidP="00CF6CC1">
            <w:pPr>
              <w:jc w:val="left"/>
              <w:rPr>
                <w:rFonts w:ascii="Consolas" w:eastAsia="Times New Roman" w:hAnsi="Consolas"/>
                <w:color w:val="000000"/>
                <w:sz w:val="18"/>
                <w:szCs w:val="18"/>
              </w:rPr>
            </w:pPr>
            <w:r w:rsidRPr="000755E5">
              <w:rPr>
                <w:rFonts w:ascii="Consolas" w:hAnsi="Consolas"/>
              </w:rPr>
              <w:t xml:space="preserve"> POST</w:t>
            </w:r>
          </w:p>
        </w:tc>
      </w:tr>
      <w:tr w:rsidR="00CF64BB" w14:paraId="7A7E24F4" w14:textId="77777777" w:rsidTr="00CF6CC1">
        <w:tc>
          <w:tcPr>
            <w:tcW w:w="2830" w:type="dxa"/>
            <w:shd w:val="clear" w:color="auto" w:fill="E7E6E6" w:themeFill="background2"/>
          </w:tcPr>
          <w:p w14:paraId="27FE6025" w14:textId="0CCD49D0" w:rsidR="00CF64BB" w:rsidRDefault="00CF64BB" w:rsidP="00CF6CC1">
            <w:pPr>
              <w:jc w:val="left"/>
              <w:rPr>
                <w:rFonts w:ascii="Consolas" w:eastAsia="Times New Roman" w:hAnsi="Consolas"/>
                <w:color w:val="000000"/>
                <w:sz w:val="18"/>
                <w:szCs w:val="18"/>
              </w:rPr>
            </w:pPr>
            <w:r>
              <w:t>CONTENT TYPE</w:t>
            </w:r>
          </w:p>
        </w:tc>
        <w:tc>
          <w:tcPr>
            <w:tcW w:w="7364" w:type="dxa"/>
          </w:tcPr>
          <w:p w14:paraId="64BB24C2" w14:textId="3BBC10A2" w:rsidR="00CF64BB" w:rsidRPr="000755E5" w:rsidRDefault="00CF64BB" w:rsidP="00CF6CC1">
            <w:pPr>
              <w:jc w:val="left"/>
              <w:rPr>
                <w:rFonts w:ascii="Consolas" w:eastAsia="Times New Roman" w:hAnsi="Consolas"/>
                <w:color w:val="000000"/>
                <w:sz w:val="18"/>
                <w:szCs w:val="18"/>
              </w:rPr>
            </w:pPr>
            <w:r w:rsidRPr="000755E5">
              <w:rPr>
                <w:rFonts w:ascii="Consolas" w:hAnsi="Consolas"/>
              </w:rPr>
              <w:t>application / json</w:t>
            </w:r>
          </w:p>
        </w:tc>
      </w:tr>
    </w:tbl>
    <w:p w14:paraId="2D1D9707" w14:textId="77777777" w:rsidR="00CF64BB" w:rsidRDefault="00CF64BB" w:rsidP="00274216">
      <w:pPr>
        <w:rPr>
          <w:rFonts w:ascii="Consolas" w:eastAsia="Times New Roman" w:hAnsi="Consolas" w:cs="Times New Roman"/>
          <w:color w:val="000000"/>
          <w:sz w:val="18"/>
          <w:szCs w:val="18"/>
        </w:rPr>
      </w:pPr>
    </w:p>
    <w:p w14:paraId="46EE59AC" w14:textId="77777777" w:rsidR="00372C8E" w:rsidRDefault="00372C8E" w:rsidP="00ED6CE0">
      <w:pPr>
        <w:pStyle w:val="Heading3"/>
      </w:pPr>
      <w:bookmarkStart w:id="75" w:name="OLE_LINK8"/>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12"/>
        <w:gridCol w:w="8194"/>
      </w:tblGrid>
      <w:tr w:rsidR="00372C8E" w14:paraId="3DC4D4E9"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0F30270" w14:textId="77777777" w:rsidR="00372C8E" w:rsidRDefault="00372C8E">
            <w:pPr>
              <w:rPr>
                <w:b/>
                <w:bCs/>
              </w:rPr>
            </w:pPr>
            <w:r>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5B14C31" w14:textId="77777777" w:rsidR="00372C8E" w:rsidRDefault="00372C8E">
            <w:pPr>
              <w:rPr>
                <w:b/>
                <w:bCs/>
              </w:rPr>
            </w:pPr>
            <w:r>
              <w:rPr>
                <w:b/>
                <w:bCs/>
              </w:rPr>
              <w:t>Response</w:t>
            </w:r>
          </w:p>
        </w:tc>
      </w:tr>
      <w:tr w:rsidR="00372C8E" w14:paraId="6AA57FA1"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8B1B5" w14:textId="77777777" w:rsidR="00372C8E" w:rsidRPr="000755E5" w:rsidRDefault="00372C8E" w:rsidP="005958CD">
            <w:pPr>
              <w:spacing w:after="0"/>
              <w:rPr>
                <w:rFonts w:ascii="Consolas" w:hAnsi="Consolas"/>
              </w:rPr>
            </w:pPr>
            <w:r w:rsidRPr="000755E5">
              <w:rPr>
                <w:rFonts w:ascii="Consolas" w:hAnsi="Consolas"/>
              </w:rPr>
              <w:t>{</w:t>
            </w:r>
          </w:p>
          <w:p w14:paraId="0B36360A" w14:textId="77777777" w:rsidR="00372C8E" w:rsidRPr="000755E5" w:rsidRDefault="00372C8E" w:rsidP="005958CD">
            <w:pPr>
              <w:shd w:val="clear" w:color="auto" w:fill="FFFFFE"/>
              <w:spacing w:after="0" w:line="255" w:lineRule="atLeast"/>
              <w:rPr>
                <w:rFonts w:ascii="Consolas" w:eastAsia="Times New Roman" w:hAnsi="Consolas"/>
                <w:color w:val="000000"/>
                <w:sz w:val="21"/>
                <w:szCs w:val="21"/>
                <w:lang w:eastAsia="en-IN"/>
              </w:rPr>
            </w:pPr>
            <w:r w:rsidRPr="000755E5">
              <w:rPr>
                <w:rFonts w:ascii="Consolas" w:hAnsi="Consolas"/>
              </w:rPr>
              <w:t xml:space="preserve">     "Filter": [""]</w:t>
            </w:r>
          </w:p>
          <w:p w14:paraId="39C3C379" w14:textId="77777777" w:rsidR="00372C8E" w:rsidRPr="000755E5" w:rsidRDefault="00372C8E" w:rsidP="005958CD">
            <w:pPr>
              <w:spacing w:after="0"/>
              <w:rPr>
                <w:rFonts w:ascii="Consolas" w:hAnsi="Consolas"/>
              </w:rPr>
            </w:pPr>
            <w:r w:rsidRPr="000755E5">
              <w:rPr>
                <w:rFonts w:ascii="Consolas" w:hAnsi="Consolas"/>
              </w:rPr>
              <w:t>}</w:t>
            </w:r>
          </w:p>
          <w:p w14:paraId="262EC862" w14:textId="77777777" w:rsidR="00372C8E" w:rsidRPr="000755E5" w:rsidRDefault="00372C8E" w:rsidP="005958CD">
            <w:pPr>
              <w:spacing w:after="0"/>
              <w:rPr>
                <w:rFonts w:ascii="Consolas" w:hAnsi="Consola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A1FC1" w14:textId="77777777" w:rsidR="00372C8E" w:rsidRPr="000755E5" w:rsidRDefault="00372C8E" w:rsidP="005958CD">
            <w:pPr>
              <w:spacing w:after="0"/>
              <w:ind w:left="720"/>
              <w:rPr>
                <w:rFonts w:ascii="Consolas" w:hAnsi="Consolas"/>
              </w:rPr>
            </w:pPr>
            <w:r w:rsidRPr="000755E5">
              <w:rPr>
                <w:rFonts w:ascii="Consolas" w:eastAsia="Times New Roman" w:hAnsi="Consolas"/>
                <w:color w:val="000000"/>
                <w:sz w:val="18"/>
                <w:szCs w:val="18"/>
              </w:rPr>
              <w:t> </w:t>
            </w:r>
            <w:r w:rsidRPr="000755E5">
              <w:rPr>
                <w:rFonts w:ascii="Consolas" w:hAnsi="Consolas"/>
              </w:rPr>
              <w:t>{</w:t>
            </w:r>
          </w:p>
          <w:p w14:paraId="44312C3E" w14:textId="77777777" w:rsidR="00372C8E" w:rsidRPr="000755E5" w:rsidRDefault="00372C8E" w:rsidP="005958CD">
            <w:pPr>
              <w:spacing w:after="0"/>
              <w:ind w:left="720"/>
              <w:rPr>
                <w:rFonts w:ascii="Consolas" w:hAnsi="Consolas"/>
              </w:rPr>
            </w:pPr>
            <w:r w:rsidRPr="000755E5">
              <w:rPr>
                <w:rFonts w:ascii="Consolas" w:hAnsi="Consolas"/>
              </w:rPr>
              <w:t xml:space="preserve">                "Assets": [</w:t>
            </w:r>
          </w:p>
          <w:p w14:paraId="2D7B2D8D" w14:textId="77777777" w:rsidR="00372C8E" w:rsidRPr="000755E5" w:rsidRDefault="00372C8E" w:rsidP="005958CD">
            <w:pPr>
              <w:spacing w:after="0"/>
              <w:ind w:left="720"/>
              <w:rPr>
                <w:rFonts w:ascii="Consolas" w:hAnsi="Consolas"/>
              </w:rPr>
            </w:pPr>
            <w:r w:rsidRPr="000755E5">
              <w:rPr>
                <w:rFonts w:ascii="Consolas" w:hAnsi="Consolas"/>
              </w:rPr>
              <w:t>                                        {</w:t>
            </w:r>
          </w:p>
          <w:p w14:paraId="698F4AB2" w14:textId="77777777" w:rsidR="00372C8E" w:rsidRPr="000755E5" w:rsidRDefault="00372C8E" w:rsidP="005958CD">
            <w:pPr>
              <w:spacing w:after="0"/>
              <w:ind w:left="720"/>
              <w:rPr>
                <w:rFonts w:ascii="Consolas" w:hAnsi="Consolas"/>
              </w:rPr>
            </w:pPr>
            <w:r w:rsidRPr="000755E5">
              <w:rPr>
                <w:rFonts w:ascii="Consolas" w:hAnsi="Consolas"/>
              </w:rPr>
              <w:t>                                            "AssetName": "",</w:t>
            </w:r>
          </w:p>
          <w:p w14:paraId="39316BA7" w14:textId="77777777" w:rsidR="00372C8E" w:rsidRPr="000755E5" w:rsidRDefault="00372C8E" w:rsidP="005958CD">
            <w:pPr>
              <w:spacing w:after="0"/>
              <w:ind w:left="720"/>
              <w:rPr>
                <w:rFonts w:ascii="Consolas" w:hAnsi="Consolas"/>
              </w:rPr>
            </w:pPr>
            <w:r w:rsidRPr="000755E5">
              <w:rPr>
                <w:rFonts w:ascii="Consolas" w:hAnsi="Consolas"/>
              </w:rPr>
              <w:t>                                            "AssetExternalId": "",</w:t>
            </w:r>
          </w:p>
          <w:p w14:paraId="37FBA91B" w14:textId="77777777" w:rsidR="00372C8E" w:rsidRPr="000755E5" w:rsidRDefault="00372C8E" w:rsidP="005958CD">
            <w:pPr>
              <w:spacing w:after="0"/>
              <w:ind w:left="720"/>
              <w:rPr>
                <w:rFonts w:ascii="Consolas" w:hAnsi="Consolas"/>
              </w:rPr>
            </w:pPr>
            <w:r w:rsidRPr="000755E5">
              <w:rPr>
                <w:rFonts w:ascii="Consolas" w:hAnsi="Consolas"/>
              </w:rPr>
              <w:t>                                            "AssetType": "",</w:t>
            </w:r>
          </w:p>
          <w:p w14:paraId="4C933691" w14:textId="77777777" w:rsidR="00372C8E" w:rsidRPr="000755E5" w:rsidRDefault="00372C8E" w:rsidP="005958CD">
            <w:pPr>
              <w:spacing w:after="0"/>
              <w:ind w:left="720"/>
              <w:rPr>
                <w:rFonts w:ascii="Consolas" w:hAnsi="Consolas"/>
              </w:rPr>
            </w:pPr>
            <w:r w:rsidRPr="000755E5">
              <w:rPr>
                <w:rFonts w:ascii="Consolas" w:hAnsi="Consolas"/>
              </w:rPr>
              <w:t>                                            "Assetrootid": "",</w:t>
            </w:r>
          </w:p>
          <w:p w14:paraId="46A136A3" w14:textId="77777777" w:rsidR="00372C8E" w:rsidRPr="000755E5" w:rsidRDefault="00372C8E" w:rsidP="005958CD">
            <w:pPr>
              <w:spacing w:after="0"/>
              <w:ind w:left="720"/>
              <w:rPr>
                <w:rFonts w:ascii="Consolas" w:hAnsi="Consolas"/>
              </w:rPr>
            </w:pPr>
            <w:r w:rsidRPr="000755E5">
              <w:rPr>
                <w:rFonts w:ascii="Consolas" w:hAnsi="Consolas"/>
              </w:rPr>
              <w:t>                                            "RootAssetName": "",</w:t>
            </w:r>
          </w:p>
          <w:p w14:paraId="31B9DC83" w14:textId="77777777" w:rsidR="00372C8E" w:rsidRPr="000755E5" w:rsidRDefault="00372C8E" w:rsidP="005958CD">
            <w:pPr>
              <w:spacing w:after="0"/>
              <w:ind w:left="720"/>
              <w:rPr>
                <w:rFonts w:ascii="Consolas" w:hAnsi="Consolas"/>
              </w:rPr>
            </w:pPr>
            <w:r w:rsidRPr="000755E5">
              <w:rPr>
                <w:rFonts w:ascii="Consolas" w:hAnsi="Consolas"/>
              </w:rPr>
              <w:t>                                            "Path": ""</w:t>
            </w:r>
          </w:p>
          <w:p w14:paraId="424D6A80" w14:textId="77777777" w:rsidR="00372C8E" w:rsidRPr="000755E5" w:rsidRDefault="00372C8E" w:rsidP="005958CD">
            <w:pPr>
              <w:spacing w:after="0"/>
              <w:ind w:left="720"/>
              <w:rPr>
                <w:rFonts w:ascii="Consolas" w:hAnsi="Consolas"/>
              </w:rPr>
            </w:pPr>
            <w:r w:rsidRPr="000755E5">
              <w:rPr>
                <w:rFonts w:ascii="Consolas" w:hAnsi="Consolas"/>
              </w:rPr>
              <w:t>                                        }</w:t>
            </w:r>
          </w:p>
          <w:p w14:paraId="2EFB9355" w14:textId="77777777" w:rsidR="00372C8E" w:rsidRPr="000755E5" w:rsidRDefault="00372C8E" w:rsidP="005958CD">
            <w:pPr>
              <w:spacing w:after="0"/>
              <w:ind w:left="720"/>
              <w:rPr>
                <w:rFonts w:ascii="Consolas" w:hAnsi="Consolas"/>
              </w:rPr>
            </w:pPr>
            <w:r w:rsidRPr="000755E5">
              <w:rPr>
                <w:rFonts w:ascii="Consolas" w:hAnsi="Consolas"/>
              </w:rPr>
              <w:t>                                    ]</w:t>
            </w:r>
          </w:p>
          <w:p w14:paraId="044FEDC3" w14:textId="77777777" w:rsidR="00372C8E" w:rsidRPr="000755E5" w:rsidRDefault="00372C8E" w:rsidP="005958CD">
            <w:pPr>
              <w:spacing w:after="0"/>
              <w:ind w:left="720"/>
              <w:rPr>
                <w:rFonts w:ascii="Consolas" w:hAnsi="Consolas"/>
              </w:rPr>
            </w:pPr>
            <w:r w:rsidRPr="000755E5">
              <w:rPr>
                <w:rFonts w:ascii="Consolas" w:hAnsi="Consolas"/>
              </w:rPr>
              <w:t xml:space="preserve">  }</w:t>
            </w:r>
          </w:p>
          <w:p w14:paraId="09610911" w14:textId="77777777" w:rsidR="00372C8E" w:rsidRPr="000755E5" w:rsidRDefault="00372C8E" w:rsidP="005958CD">
            <w:pPr>
              <w:spacing w:after="0"/>
              <w:rPr>
                <w:rFonts w:ascii="Consolas" w:hAnsi="Consolas"/>
              </w:rPr>
            </w:pPr>
          </w:p>
        </w:tc>
      </w:tr>
      <w:bookmarkEnd w:id="75"/>
    </w:tbl>
    <w:p w14:paraId="6A1E3501" w14:textId="77777777" w:rsidR="00372C8E" w:rsidRDefault="00372C8E" w:rsidP="00372C8E">
      <w:pPr>
        <w:ind w:left="720"/>
        <w:rPr>
          <w:b/>
          <w:bCs/>
          <w:sz w:val="24"/>
          <w:szCs w:val="28"/>
        </w:rPr>
      </w:pPr>
    </w:p>
    <w:p w14:paraId="1A0010BE" w14:textId="26118990" w:rsidR="00274216" w:rsidRPr="00F5271B" w:rsidRDefault="00ED6CE0" w:rsidP="00ED6CE0">
      <w:pPr>
        <w:pStyle w:val="Heading3"/>
      </w:pPr>
      <w:r>
        <w:t>Result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274216" w14:paraId="3DCB9FF5" w14:textId="77777777" w:rsidTr="00ED6CE0">
        <w:trPr>
          <w:jc w:val="center"/>
        </w:trPr>
        <w:tc>
          <w:tcPr>
            <w:tcW w:w="2385" w:type="dxa"/>
            <w:shd w:val="clear" w:color="auto" w:fill="D9D9D9" w:themeFill="background1" w:themeFillShade="D9"/>
          </w:tcPr>
          <w:p w14:paraId="0F8F0711" w14:textId="77777777" w:rsidR="00274216" w:rsidRDefault="00274216" w:rsidP="00362033">
            <w:pPr>
              <w:spacing w:after="0" w:line="240" w:lineRule="auto"/>
            </w:pPr>
            <w:r w:rsidRPr="0387F8AB">
              <w:t>HTTP Code</w:t>
            </w:r>
          </w:p>
        </w:tc>
        <w:tc>
          <w:tcPr>
            <w:tcW w:w="7821" w:type="dxa"/>
            <w:shd w:val="clear" w:color="auto" w:fill="D9D9D9" w:themeFill="background1" w:themeFillShade="D9"/>
          </w:tcPr>
          <w:p w14:paraId="7D0ED9EF" w14:textId="77777777" w:rsidR="00274216" w:rsidRDefault="00274216" w:rsidP="00362033">
            <w:pPr>
              <w:spacing w:after="0" w:line="240" w:lineRule="auto"/>
            </w:pPr>
            <w:r w:rsidRPr="0387F8AB">
              <w:t>Result Description</w:t>
            </w:r>
          </w:p>
        </w:tc>
      </w:tr>
      <w:tr w:rsidR="00274216" w14:paraId="22096519" w14:textId="77777777" w:rsidTr="00ED6CE0">
        <w:trPr>
          <w:jc w:val="center"/>
        </w:trPr>
        <w:tc>
          <w:tcPr>
            <w:tcW w:w="2385" w:type="dxa"/>
          </w:tcPr>
          <w:p w14:paraId="47C456D7" w14:textId="77777777" w:rsidR="00274216" w:rsidRDefault="00274216" w:rsidP="00362033">
            <w:pPr>
              <w:spacing w:after="0" w:line="240" w:lineRule="auto"/>
            </w:pPr>
            <w:r w:rsidRPr="0387F8AB">
              <w:t>200</w:t>
            </w:r>
          </w:p>
        </w:tc>
        <w:tc>
          <w:tcPr>
            <w:tcW w:w="7821" w:type="dxa"/>
          </w:tcPr>
          <w:p w14:paraId="524451F7" w14:textId="77777777" w:rsidR="00274216" w:rsidRDefault="00274216" w:rsidP="00362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387F8AB">
              <w:t xml:space="preserve">The result is a list of all </w:t>
            </w:r>
            <w:r>
              <w:t>searched assets</w:t>
            </w:r>
            <w:r w:rsidRPr="0387F8AB">
              <w:t xml:space="preserve"> </w:t>
            </w:r>
            <w:r>
              <w:t xml:space="preserve">along with their paths </w:t>
            </w:r>
            <w:r w:rsidRPr="0387F8AB">
              <w:t xml:space="preserve">whose names </w:t>
            </w:r>
            <w:r>
              <w:t>consist of the searched asset name</w:t>
            </w:r>
          </w:p>
        </w:tc>
      </w:tr>
    </w:tbl>
    <w:p w14:paraId="4C3D01E5" w14:textId="77777777" w:rsidR="00ED6CE0" w:rsidRDefault="00ED6CE0"/>
    <w:p w14:paraId="23406988" w14:textId="05CD4710" w:rsidR="00ED6CE0" w:rsidRDefault="00ED6CE0" w:rsidP="00ED6CE0">
      <w:pPr>
        <w:pStyle w:val="Heading3"/>
      </w:pPr>
      <w:r>
        <w:t>Error Management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274216" w14:paraId="53DDA72E" w14:textId="77777777" w:rsidTr="00ED6CE0">
        <w:trPr>
          <w:jc w:val="center"/>
        </w:trPr>
        <w:tc>
          <w:tcPr>
            <w:tcW w:w="2385" w:type="dxa"/>
            <w:shd w:val="clear" w:color="auto" w:fill="D9D9D9" w:themeFill="background1" w:themeFillShade="D9"/>
            <w:vAlign w:val="center"/>
          </w:tcPr>
          <w:p w14:paraId="207AA83C" w14:textId="77777777" w:rsidR="00274216" w:rsidRDefault="00274216" w:rsidP="00362033">
            <w:pPr>
              <w:spacing w:after="0" w:line="240" w:lineRule="auto"/>
            </w:pPr>
            <w:r w:rsidRPr="0387F8AB">
              <w:t>HTTP Code</w:t>
            </w:r>
          </w:p>
        </w:tc>
        <w:tc>
          <w:tcPr>
            <w:tcW w:w="2964" w:type="dxa"/>
            <w:shd w:val="clear" w:color="auto" w:fill="D9D9D9" w:themeFill="background1" w:themeFillShade="D9"/>
            <w:vAlign w:val="center"/>
          </w:tcPr>
          <w:p w14:paraId="1C94BE85" w14:textId="77777777" w:rsidR="00274216" w:rsidRDefault="00274216" w:rsidP="00362033">
            <w:pPr>
              <w:spacing w:after="0" w:line="240" w:lineRule="auto"/>
            </w:pPr>
            <w:r w:rsidRPr="0387F8AB">
              <w:t>Error Code</w:t>
            </w:r>
          </w:p>
        </w:tc>
        <w:tc>
          <w:tcPr>
            <w:tcW w:w="4857" w:type="dxa"/>
            <w:shd w:val="clear" w:color="auto" w:fill="D9D9D9" w:themeFill="background1" w:themeFillShade="D9"/>
            <w:vAlign w:val="center"/>
          </w:tcPr>
          <w:p w14:paraId="115DBB0D" w14:textId="77777777" w:rsidR="00274216" w:rsidRDefault="00274216" w:rsidP="00362033">
            <w:pPr>
              <w:spacing w:after="0" w:line="240" w:lineRule="auto"/>
            </w:pPr>
            <w:r w:rsidRPr="0387F8AB">
              <w:t>Error Description</w:t>
            </w:r>
          </w:p>
        </w:tc>
      </w:tr>
      <w:tr w:rsidR="00274216" w14:paraId="7DEF6AD6" w14:textId="77777777" w:rsidTr="00ED6CE0">
        <w:trPr>
          <w:jc w:val="center"/>
        </w:trPr>
        <w:tc>
          <w:tcPr>
            <w:tcW w:w="2385" w:type="dxa"/>
            <w:vAlign w:val="center"/>
          </w:tcPr>
          <w:p w14:paraId="79637828" w14:textId="77777777" w:rsidR="00274216" w:rsidRDefault="00274216" w:rsidP="00362033">
            <w:pPr>
              <w:spacing w:after="0" w:line="240" w:lineRule="auto"/>
            </w:pPr>
            <w:r w:rsidRPr="0387F8AB">
              <w:t>500</w:t>
            </w:r>
          </w:p>
        </w:tc>
        <w:tc>
          <w:tcPr>
            <w:tcW w:w="2964" w:type="dxa"/>
            <w:vAlign w:val="center"/>
          </w:tcPr>
          <w:p w14:paraId="78059EAC" w14:textId="77777777" w:rsidR="00274216" w:rsidRDefault="00274216" w:rsidP="00362033">
            <w:pPr>
              <w:spacing w:after="0" w:line="240" w:lineRule="auto"/>
            </w:pPr>
            <w:r w:rsidRPr="0387F8AB">
              <w:t>500</w:t>
            </w:r>
          </w:p>
        </w:tc>
        <w:tc>
          <w:tcPr>
            <w:tcW w:w="4857" w:type="dxa"/>
            <w:vAlign w:val="center"/>
          </w:tcPr>
          <w:p w14:paraId="0AA52E57" w14:textId="77777777" w:rsidR="00274216" w:rsidRDefault="00274216" w:rsidP="00362033">
            <w:pPr>
              <w:spacing w:after="0" w:line="240" w:lineRule="auto"/>
            </w:pPr>
            <w:r w:rsidRPr="0387F8AB">
              <w:t xml:space="preserve">      Generic Error</w:t>
            </w:r>
          </w:p>
        </w:tc>
      </w:tr>
      <w:tr w:rsidR="00274216" w14:paraId="3DE22BBD" w14:textId="77777777" w:rsidTr="00ED6CE0">
        <w:trPr>
          <w:jc w:val="center"/>
        </w:trPr>
        <w:tc>
          <w:tcPr>
            <w:tcW w:w="2385" w:type="dxa"/>
            <w:vAlign w:val="center"/>
          </w:tcPr>
          <w:p w14:paraId="64E28C86" w14:textId="77777777" w:rsidR="00274216" w:rsidRDefault="00274216" w:rsidP="00362033">
            <w:pPr>
              <w:spacing w:after="0" w:line="240" w:lineRule="auto"/>
            </w:pPr>
            <w:r w:rsidRPr="0387F8AB">
              <w:t>400</w:t>
            </w:r>
          </w:p>
        </w:tc>
        <w:tc>
          <w:tcPr>
            <w:tcW w:w="2964" w:type="dxa"/>
            <w:vAlign w:val="center"/>
          </w:tcPr>
          <w:p w14:paraId="6235E963" w14:textId="77777777" w:rsidR="00274216" w:rsidRDefault="00274216" w:rsidP="00362033">
            <w:pPr>
              <w:spacing w:after="0" w:line="240" w:lineRule="auto"/>
            </w:pPr>
            <w:r w:rsidRPr="0387F8AB">
              <w:t>401</w:t>
            </w:r>
          </w:p>
        </w:tc>
        <w:tc>
          <w:tcPr>
            <w:tcW w:w="4857" w:type="dxa"/>
            <w:vAlign w:val="center"/>
          </w:tcPr>
          <w:p w14:paraId="54222B40" w14:textId="4BA63C39" w:rsidR="00274216" w:rsidRDefault="00274216" w:rsidP="00D933C8">
            <w:pPr>
              <w:ind w:left="360"/>
            </w:pPr>
            <w:r w:rsidRPr="0387F8AB">
              <w:t>Unauthorized User</w:t>
            </w:r>
            <w:r w:rsidR="00D933C8">
              <w:t xml:space="preserve"> or </w:t>
            </w:r>
            <w:r w:rsidRPr="0387F8AB">
              <w:t>Header Token missing</w:t>
            </w:r>
          </w:p>
        </w:tc>
      </w:tr>
      <w:tr w:rsidR="00274216" w14:paraId="5E9321A2" w14:textId="77777777" w:rsidTr="00ED6CE0">
        <w:trPr>
          <w:jc w:val="center"/>
        </w:trPr>
        <w:tc>
          <w:tcPr>
            <w:tcW w:w="2385" w:type="dxa"/>
            <w:vAlign w:val="center"/>
          </w:tcPr>
          <w:p w14:paraId="28B4C44F" w14:textId="77777777" w:rsidR="00274216" w:rsidRDefault="00274216" w:rsidP="00362033">
            <w:pPr>
              <w:spacing w:after="0" w:line="240" w:lineRule="auto"/>
            </w:pPr>
            <w:r w:rsidRPr="0387F8AB">
              <w:t>400</w:t>
            </w:r>
          </w:p>
        </w:tc>
        <w:tc>
          <w:tcPr>
            <w:tcW w:w="2964" w:type="dxa"/>
            <w:vAlign w:val="center"/>
          </w:tcPr>
          <w:p w14:paraId="39DBCB96" w14:textId="77777777" w:rsidR="00274216" w:rsidRDefault="00274216" w:rsidP="00362033">
            <w:pPr>
              <w:spacing w:after="0" w:line="240" w:lineRule="auto"/>
            </w:pPr>
            <w:r w:rsidRPr="0387F8AB">
              <w:t>400</w:t>
            </w:r>
          </w:p>
        </w:tc>
        <w:tc>
          <w:tcPr>
            <w:tcW w:w="4857" w:type="dxa"/>
            <w:vAlign w:val="center"/>
          </w:tcPr>
          <w:p w14:paraId="401E1EDF" w14:textId="77777777" w:rsidR="00274216" w:rsidRDefault="00274216" w:rsidP="00D933C8">
            <w:pPr>
              <w:ind w:left="360"/>
            </w:pPr>
            <w:r w:rsidRPr="0387F8AB">
              <w:t>Bad request</w:t>
            </w:r>
          </w:p>
        </w:tc>
      </w:tr>
    </w:tbl>
    <w:p w14:paraId="4D7E2EC6" w14:textId="77777777" w:rsidR="00274216" w:rsidRDefault="00274216" w:rsidP="00274216">
      <w:pPr>
        <w:rPr>
          <w:rFonts w:ascii="Consolas" w:hAnsi="Consolas" w:cstheme="minorHAnsi"/>
        </w:rPr>
      </w:pPr>
    </w:p>
    <w:p w14:paraId="7CD5437C" w14:textId="77777777" w:rsidR="00274216" w:rsidRDefault="00274216" w:rsidP="00274216">
      <w:pPr>
        <w:sectPr w:rsidR="00274216" w:rsidSect="00372C8E">
          <w:type w:val="continuous"/>
          <w:pgSz w:w="24480" w:h="17280" w:orient="landscape" w:code="5"/>
          <w:pgMar w:top="1440" w:right="1440" w:bottom="1440" w:left="1440" w:header="720" w:footer="720" w:gutter="0"/>
          <w:cols w:num="2" w:space="1191"/>
          <w:docGrid w:linePitch="360"/>
        </w:sectPr>
      </w:pPr>
    </w:p>
    <w:p w14:paraId="4758936F" w14:textId="28ECA782" w:rsidR="00274216" w:rsidRDefault="00274216" w:rsidP="00DA3639">
      <w:pPr>
        <w:pStyle w:val="Heading2"/>
      </w:pPr>
      <w:bookmarkStart w:id="76" w:name="_Toc217409162"/>
      <w:bookmarkEnd w:id="73"/>
      <w:r>
        <w:lastRenderedPageBreak/>
        <w:t xml:space="preserve">GET- </w:t>
      </w:r>
      <w:r w:rsidR="00D24114">
        <w:t>GetPlantAssets</w:t>
      </w:r>
      <w:bookmarkEnd w:id="76"/>
    </w:p>
    <w:p w14:paraId="53EED2FD" w14:textId="77777777" w:rsidR="00533E1E" w:rsidRDefault="00533E1E" w:rsidP="00274216">
      <w:pPr>
        <w:spacing w:before="20"/>
        <w:sectPr w:rsidR="00533E1E"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2C1CD41B" w14:textId="1BC5ADDF" w:rsidR="00274216" w:rsidRPr="00447DF9" w:rsidRDefault="00274216" w:rsidP="00274216">
      <w:pPr>
        <w:spacing w:before="20"/>
      </w:pPr>
      <w:r>
        <w:t>This</w:t>
      </w:r>
      <w:r w:rsidRPr="001F5E55">
        <w:t xml:space="preserve"> </w:t>
      </w:r>
      <w:r>
        <w:t>API</w:t>
      </w:r>
      <w:r w:rsidRPr="0091181C">
        <w:t xml:space="preserve"> </w:t>
      </w:r>
      <w:r>
        <w:t xml:space="preserve">is used to </w:t>
      </w:r>
      <w:r w:rsidRPr="00B60C30">
        <w:t>get the</w:t>
      </w:r>
      <w:r>
        <w:t xml:space="preserve"> list of all the plant</w:t>
      </w:r>
      <w:r w:rsidR="004E3A79">
        <w:t>-</w:t>
      </w:r>
      <w:r>
        <w:t xml:space="preserve">level assets from </w:t>
      </w:r>
      <w:r w:rsidR="004E3A79">
        <w:t xml:space="preserve">the </w:t>
      </w:r>
      <w:r>
        <w:t>asset hierarchy.</w:t>
      </w:r>
    </w:p>
    <w:p w14:paraId="388F0B7A" w14:textId="77777777" w:rsidR="00925018" w:rsidRDefault="00925018" w:rsidP="00274216">
      <w:pPr>
        <w:rPr>
          <w:b/>
          <w:bCs/>
          <w:sz w:val="24"/>
          <w:szCs w:val="28"/>
        </w:rPr>
        <w:sectPr w:rsidR="00925018" w:rsidSect="00182627">
          <w:type w:val="continuous"/>
          <w:pgSz w:w="24480" w:h="17280" w:orient="landscape" w:code="5"/>
          <w:pgMar w:top="1440" w:right="1440" w:bottom="1440" w:left="1440" w:header="720" w:footer="720" w:gutter="0"/>
          <w:cols w:space="720"/>
          <w:docGrid w:linePitch="360"/>
        </w:sectPr>
      </w:pPr>
    </w:p>
    <w:p w14:paraId="6901CDEC" w14:textId="1910BE26" w:rsidR="00274216" w:rsidRPr="00F8769D" w:rsidRDefault="00274216" w:rsidP="00ED6CE0">
      <w:pPr>
        <w:pStyle w:val="Heading3"/>
      </w:pPr>
      <w:r w:rsidRPr="00F8769D">
        <w:t>API Precondition</w:t>
      </w:r>
      <w:r w:rsidR="00ED6CE0">
        <w:t>s</w:t>
      </w:r>
    </w:p>
    <w:p w14:paraId="60E982AA" w14:textId="64929E2D" w:rsidR="00274216" w:rsidRDefault="00274216" w:rsidP="00925018">
      <w:r w:rsidRPr="0387F8AB">
        <w:t xml:space="preserve">To fetch the response from the APIs, the </w:t>
      </w:r>
      <w:r w:rsidR="00925018">
        <w:t xml:space="preserve">Authorization token </w:t>
      </w:r>
      <w:r>
        <w:t>must</w:t>
      </w:r>
      <w:r w:rsidRPr="0387F8AB">
        <w:t xml:space="preserve"> exist. </w:t>
      </w:r>
    </w:p>
    <w:p w14:paraId="5CE5A5F5" w14:textId="2CACDB63" w:rsidR="00274216" w:rsidRPr="00DD0BB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6223"/>
        <w:gridCol w:w="958"/>
        <w:gridCol w:w="1121"/>
      </w:tblGrid>
      <w:tr w:rsidR="00274216" w14:paraId="484769FC" w14:textId="77777777" w:rsidTr="00ED6CE0">
        <w:trPr>
          <w:trHeight w:val="290"/>
        </w:trPr>
        <w:tc>
          <w:tcPr>
            <w:tcW w:w="1904" w:type="dxa"/>
            <w:shd w:val="clear" w:color="auto" w:fill="D9D9D9" w:themeFill="background1" w:themeFillShade="D9"/>
            <w:vAlign w:val="center"/>
          </w:tcPr>
          <w:p w14:paraId="77493038" w14:textId="77777777" w:rsidR="00274216" w:rsidRDefault="00274216" w:rsidP="00FF3288">
            <w:pPr>
              <w:spacing w:after="0" w:line="240" w:lineRule="auto"/>
            </w:pPr>
            <w:r w:rsidRPr="0387F8AB">
              <w:t>Parameter</w:t>
            </w:r>
          </w:p>
        </w:tc>
        <w:tc>
          <w:tcPr>
            <w:tcW w:w="6223" w:type="dxa"/>
            <w:shd w:val="clear" w:color="auto" w:fill="D9D9D9" w:themeFill="background1" w:themeFillShade="D9"/>
            <w:vAlign w:val="center"/>
          </w:tcPr>
          <w:p w14:paraId="4DCBC5A3" w14:textId="77777777" w:rsidR="00274216" w:rsidRDefault="00274216" w:rsidP="00FF3288">
            <w:pPr>
              <w:spacing w:after="0" w:line="240" w:lineRule="auto"/>
            </w:pPr>
            <w:r w:rsidRPr="0387F8AB">
              <w:t>Description</w:t>
            </w:r>
          </w:p>
        </w:tc>
        <w:tc>
          <w:tcPr>
            <w:tcW w:w="958" w:type="dxa"/>
            <w:shd w:val="clear" w:color="auto" w:fill="D9D9D9" w:themeFill="background1" w:themeFillShade="D9"/>
            <w:vAlign w:val="center"/>
          </w:tcPr>
          <w:p w14:paraId="1D69CA45" w14:textId="77777777" w:rsidR="00274216" w:rsidRDefault="00274216" w:rsidP="00FF3288">
            <w:pPr>
              <w:spacing w:after="0" w:line="240" w:lineRule="auto"/>
            </w:pPr>
            <w:r>
              <w:t>M/O</w:t>
            </w:r>
          </w:p>
        </w:tc>
        <w:tc>
          <w:tcPr>
            <w:tcW w:w="1121" w:type="dxa"/>
            <w:shd w:val="clear" w:color="auto" w:fill="D9D9D9" w:themeFill="background1" w:themeFillShade="D9"/>
            <w:vAlign w:val="center"/>
          </w:tcPr>
          <w:p w14:paraId="7E817A8D" w14:textId="77777777" w:rsidR="00274216" w:rsidRDefault="00274216" w:rsidP="00FF3288">
            <w:pPr>
              <w:spacing w:after="0" w:line="240" w:lineRule="auto"/>
            </w:pPr>
            <w:r w:rsidRPr="0387F8AB">
              <w:t>Type</w:t>
            </w:r>
          </w:p>
        </w:tc>
      </w:tr>
      <w:tr w:rsidR="00274216" w14:paraId="45A7C612" w14:textId="77777777" w:rsidTr="00ED6CE0">
        <w:trPr>
          <w:trHeight w:val="290"/>
        </w:trPr>
        <w:tc>
          <w:tcPr>
            <w:tcW w:w="1904" w:type="dxa"/>
            <w:vAlign w:val="center"/>
          </w:tcPr>
          <w:p w14:paraId="76B9BEA3" w14:textId="77777777" w:rsidR="00274216" w:rsidRDefault="00274216" w:rsidP="00FF3288">
            <w:pPr>
              <w:spacing w:after="0" w:line="240" w:lineRule="auto"/>
            </w:pPr>
            <w:r w:rsidRPr="0387F8AB">
              <w:t>Authorization</w:t>
            </w:r>
          </w:p>
        </w:tc>
        <w:tc>
          <w:tcPr>
            <w:tcW w:w="6223" w:type="dxa"/>
            <w:vAlign w:val="center"/>
          </w:tcPr>
          <w:p w14:paraId="4ED3681A" w14:textId="77777777" w:rsidR="00274216" w:rsidRDefault="00274216" w:rsidP="00FF3288">
            <w:pPr>
              <w:spacing w:after="0" w:line="240" w:lineRule="auto"/>
            </w:pPr>
            <w:r w:rsidRPr="0387F8AB">
              <w:t xml:space="preserve">Token acquired from Azure AD based on the user credentials for further API calls. </w:t>
            </w:r>
          </w:p>
        </w:tc>
        <w:tc>
          <w:tcPr>
            <w:tcW w:w="958" w:type="dxa"/>
            <w:vAlign w:val="center"/>
          </w:tcPr>
          <w:p w14:paraId="1F4D9513" w14:textId="77777777" w:rsidR="00274216" w:rsidRDefault="00274216" w:rsidP="00FF3288">
            <w:pPr>
              <w:spacing w:after="0" w:line="240" w:lineRule="auto"/>
            </w:pPr>
            <w:r w:rsidRPr="0387F8AB">
              <w:t>M</w:t>
            </w:r>
          </w:p>
        </w:tc>
        <w:tc>
          <w:tcPr>
            <w:tcW w:w="1121" w:type="dxa"/>
            <w:vAlign w:val="center"/>
          </w:tcPr>
          <w:p w14:paraId="7E5CB564" w14:textId="77777777" w:rsidR="00274216" w:rsidRDefault="00274216" w:rsidP="00FF3288">
            <w:pPr>
              <w:spacing w:after="0" w:line="240" w:lineRule="auto"/>
            </w:pPr>
            <w:r w:rsidRPr="0387F8AB">
              <w:t>String</w:t>
            </w:r>
          </w:p>
        </w:tc>
      </w:tr>
      <w:tr w:rsidR="00274216" w14:paraId="2770EE9E" w14:textId="77777777" w:rsidTr="00ED6CE0">
        <w:trPr>
          <w:trHeight w:val="290"/>
        </w:trPr>
        <w:tc>
          <w:tcPr>
            <w:tcW w:w="1904" w:type="dxa"/>
            <w:vAlign w:val="center"/>
          </w:tcPr>
          <w:p w14:paraId="50668D69" w14:textId="77777777" w:rsidR="00274216" w:rsidRDefault="00274216" w:rsidP="00FF3288">
            <w:pPr>
              <w:spacing w:after="0" w:line="240" w:lineRule="auto"/>
            </w:pPr>
            <w:r w:rsidRPr="0387F8AB">
              <w:t>Content-Type</w:t>
            </w:r>
          </w:p>
        </w:tc>
        <w:tc>
          <w:tcPr>
            <w:tcW w:w="6223" w:type="dxa"/>
            <w:vAlign w:val="center"/>
          </w:tcPr>
          <w:p w14:paraId="094BCC11" w14:textId="77777777" w:rsidR="00274216" w:rsidRDefault="00274216" w:rsidP="00FF3288">
            <w:pPr>
              <w:spacing w:after="0" w:line="240" w:lineRule="auto"/>
            </w:pPr>
            <w:r>
              <w:t>Type</w:t>
            </w:r>
            <w:r w:rsidRPr="0387F8AB">
              <w:t xml:space="preserve"> of content. E.g.- application/json</w:t>
            </w:r>
          </w:p>
        </w:tc>
        <w:tc>
          <w:tcPr>
            <w:tcW w:w="958" w:type="dxa"/>
            <w:vAlign w:val="center"/>
          </w:tcPr>
          <w:p w14:paraId="3BE05043" w14:textId="77777777" w:rsidR="00274216" w:rsidRDefault="00274216" w:rsidP="00FF3288">
            <w:pPr>
              <w:spacing w:after="0" w:line="240" w:lineRule="auto"/>
            </w:pPr>
            <w:r w:rsidRPr="0387F8AB">
              <w:t>M</w:t>
            </w:r>
          </w:p>
        </w:tc>
        <w:tc>
          <w:tcPr>
            <w:tcW w:w="1121" w:type="dxa"/>
            <w:vAlign w:val="center"/>
          </w:tcPr>
          <w:p w14:paraId="2773FB00" w14:textId="77777777" w:rsidR="00274216" w:rsidRDefault="00274216" w:rsidP="00FF3288">
            <w:pPr>
              <w:spacing w:after="0" w:line="240" w:lineRule="auto"/>
            </w:pPr>
            <w:r w:rsidRPr="0387F8AB">
              <w:t>String</w:t>
            </w:r>
          </w:p>
        </w:tc>
      </w:tr>
    </w:tbl>
    <w:p w14:paraId="6FDF1D50" w14:textId="2B751D18" w:rsidR="00274216" w:rsidRDefault="00274216" w:rsidP="00274216"/>
    <w:p w14:paraId="17FFFEA9" w14:textId="1DBA55DA" w:rsidR="00533E1E"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274216" w14:paraId="2900C37F" w14:textId="77777777" w:rsidTr="00ED6CE0">
        <w:trPr>
          <w:trHeight w:val="276"/>
        </w:trPr>
        <w:tc>
          <w:tcPr>
            <w:tcW w:w="1945" w:type="dxa"/>
            <w:shd w:val="clear" w:color="auto" w:fill="D9D9D9" w:themeFill="background1" w:themeFillShade="D9"/>
            <w:vAlign w:val="center"/>
          </w:tcPr>
          <w:p w14:paraId="365A2A91" w14:textId="77777777" w:rsidR="00274216" w:rsidRDefault="00274216" w:rsidP="00FF3288">
            <w:pPr>
              <w:spacing w:after="0" w:line="240" w:lineRule="auto"/>
            </w:pPr>
            <w:bookmarkStart w:id="77" w:name="_Hlk163064763"/>
            <w:r w:rsidRPr="0387F8AB">
              <w:t>Parameter</w:t>
            </w:r>
          </w:p>
        </w:tc>
        <w:tc>
          <w:tcPr>
            <w:tcW w:w="7058" w:type="dxa"/>
            <w:shd w:val="clear" w:color="auto" w:fill="D9D9D9" w:themeFill="background1" w:themeFillShade="D9"/>
            <w:vAlign w:val="center"/>
          </w:tcPr>
          <w:p w14:paraId="3C1FCC40" w14:textId="77777777" w:rsidR="00274216" w:rsidRDefault="00274216" w:rsidP="00FF3288">
            <w:pPr>
              <w:spacing w:after="0" w:line="240" w:lineRule="auto"/>
            </w:pPr>
            <w:r w:rsidRPr="0387F8AB">
              <w:t>Description</w:t>
            </w:r>
          </w:p>
        </w:tc>
        <w:tc>
          <w:tcPr>
            <w:tcW w:w="1203" w:type="dxa"/>
            <w:shd w:val="clear" w:color="auto" w:fill="D9D9D9" w:themeFill="background1" w:themeFillShade="D9"/>
            <w:vAlign w:val="center"/>
          </w:tcPr>
          <w:p w14:paraId="2AEB8958" w14:textId="77777777" w:rsidR="00274216" w:rsidRDefault="00274216" w:rsidP="00FF3288">
            <w:pPr>
              <w:spacing w:after="0" w:line="240" w:lineRule="auto"/>
            </w:pPr>
            <w:r w:rsidRPr="0387F8AB">
              <w:t>Type</w:t>
            </w:r>
          </w:p>
        </w:tc>
      </w:tr>
      <w:tr w:rsidR="00274216" w14:paraId="2DB3660D" w14:textId="77777777" w:rsidTr="00ED6CE0">
        <w:trPr>
          <w:trHeight w:val="193"/>
        </w:trPr>
        <w:tc>
          <w:tcPr>
            <w:tcW w:w="1945" w:type="dxa"/>
            <w:vAlign w:val="center"/>
          </w:tcPr>
          <w:p w14:paraId="1D58A067" w14:textId="77777777" w:rsidR="00274216" w:rsidRDefault="00274216" w:rsidP="00FF3288">
            <w:pPr>
              <w:spacing w:after="0" w:line="240" w:lineRule="auto"/>
            </w:pPr>
            <w:r w:rsidRPr="0387F8AB">
              <w:t>Server</w:t>
            </w:r>
          </w:p>
        </w:tc>
        <w:tc>
          <w:tcPr>
            <w:tcW w:w="7058" w:type="dxa"/>
            <w:vAlign w:val="center"/>
          </w:tcPr>
          <w:p w14:paraId="6C0E4AE9" w14:textId="77777777" w:rsidR="00274216" w:rsidRDefault="00274216" w:rsidP="00FF3288">
            <w:pPr>
              <w:spacing w:after="0" w:line="240" w:lineRule="auto"/>
            </w:pPr>
            <w:r w:rsidRPr="0387F8AB">
              <w:t>Contains information about how the server handles request</w:t>
            </w:r>
            <w:r>
              <w:t>s</w:t>
            </w:r>
            <w:r w:rsidRPr="0387F8AB">
              <w:t xml:space="preserve"> [e.g., Werkzeug/2.1.2 Python/3.9.7]</w:t>
            </w:r>
          </w:p>
        </w:tc>
        <w:tc>
          <w:tcPr>
            <w:tcW w:w="1203" w:type="dxa"/>
            <w:vAlign w:val="center"/>
          </w:tcPr>
          <w:p w14:paraId="7B5CAF06" w14:textId="77777777" w:rsidR="00274216" w:rsidRDefault="00274216" w:rsidP="00FF3288">
            <w:pPr>
              <w:spacing w:after="0" w:line="240" w:lineRule="auto"/>
            </w:pPr>
            <w:r w:rsidRPr="0387F8AB">
              <w:t>String</w:t>
            </w:r>
          </w:p>
        </w:tc>
      </w:tr>
      <w:tr w:rsidR="00274216" w14:paraId="082418B6" w14:textId="77777777" w:rsidTr="00ED6CE0">
        <w:trPr>
          <w:trHeight w:val="193"/>
        </w:trPr>
        <w:tc>
          <w:tcPr>
            <w:tcW w:w="1945" w:type="dxa"/>
            <w:vAlign w:val="center"/>
          </w:tcPr>
          <w:p w14:paraId="565ED7B7" w14:textId="77777777" w:rsidR="00274216" w:rsidRDefault="00274216" w:rsidP="00FF3288">
            <w:pPr>
              <w:spacing w:after="0" w:line="240" w:lineRule="auto"/>
            </w:pPr>
            <w:r w:rsidRPr="0387F8AB">
              <w:t>Content-Type</w:t>
            </w:r>
          </w:p>
        </w:tc>
        <w:tc>
          <w:tcPr>
            <w:tcW w:w="7058" w:type="dxa"/>
            <w:vAlign w:val="center"/>
          </w:tcPr>
          <w:p w14:paraId="0F865CE7" w14:textId="77777777" w:rsidR="00274216" w:rsidRDefault="00274216" w:rsidP="00FF3288">
            <w:pPr>
              <w:spacing w:after="0" w:line="240" w:lineRule="auto"/>
            </w:pPr>
            <w:r>
              <w:t>Type</w:t>
            </w:r>
            <w:r w:rsidRPr="0387F8AB">
              <w:t xml:space="preserve"> of the content</w:t>
            </w:r>
          </w:p>
        </w:tc>
        <w:tc>
          <w:tcPr>
            <w:tcW w:w="1203" w:type="dxa"/>
            <w:vAlign w:val="center"/>
          </w:tcPr>
          <w:p w14:paraId="30A6C018" w14:textId="77777777" w:rsidR="00274216" w:rsidRDefault="00274216" w:rsidP="00FF3288">
            <w:pPr>
              <w:spacing w:after="0" w:line="240" w:lineRule="auto"/>
            </w:pPr>
            <w:r w:rsidRPr="0387F8AB">
              <w:t>String</w:t>
            </w:r>
          </w:p>
        </w:tc>
      </w:tr>
      <w:tr w:rsidR="00274216" w14:paraId="68D6E023" w14:textId="77777777" w:rsidTr="00ED6CE0">
        <w:trPr>
          <w:trHeight w:val="193"/>
        </w:trPr>
        <w:tc>
          <w:tcPr>
            <w:tcW w:w="1945" w:type="dxa"/>
            <w:vAlign w:val="center"/>
          </w:tcPr>
          <w:p w14:paraId="6BD4B63C" w14:textId="77777777" w:rsidR="00274216" w:rsidRDefault="00274216" w:rsidP="00FF3288">
            <w:pPr>
              <w:spacing w:after="0" w:line="240" w:lineRule="auto"/>
            </w:pPr>
            <w:r w:rsidRPr="0387F8AB">
              <w:t>Date</w:t>
            </w:r>
          </w:p>
        </w:tc>
        <w:tc>
          <w:tcPr>
            <w:tcW w:w="7058" w:type="dxa"/>
            <w:vAlign w:val="center"/>
          </w:tcPr>
          <w:p w14:paraId="5A601DDF" w14:textId="77777777" w:rsidR="00274216" w:rsidRDefault="00274216" w:rsidP="00FF3288">
            <w:pPr>
              <w:spacing w:after="0" w:line="240" w:lineRule="auto"/>
            </w:pPr>
            <w:r w:rsidRPr="0387F8AB">
              <w:t>Date of operation execution e.g. - [Tue, 17 May 2022 06:30:16 GMT]</w:t>
            </w:r>
          </w:p>
        </w:tc>
        <w:tc>
          <w:tcPr>
            <w:tcW w:w="1203" w:type="dxa"/>
            <w:vAlign w:val="center"/>
          </w:tcPr>
          <w:p w14:paraId="3466DA71" w14:textId="77777777" w:rsidR="00274216" w:rsidRDefault="00274216" w:rsidP="00FF3288">
            <w:pPr>
              <w:spacing w:after="0" w:line="240" w:lineRule="auto"/>
            </w:pPr>
            <w:r w:rsidRPr="0387F8AB">
              <w:t>Datetime</w:t>
            </w:r>
          </w:p>
        </w:tc>
      </w:tr>
      <w:tr w:rsidR="00274216" w14:paraId="26FC881C" w14:textId="77777777" w:rsidTr="00ED6CE0">
        <w:trPr>
          <w:trHeight w:val="193"/>
        </w:trPr>
        <w:tc>
          <w:tcPr>
            <w:tcW w:w="1945" w:type="dxa"/>
            <w:vAlign w:val="center"/>
          </w:tcPr>
          <w:p w14:paraId="16619CAC" w14:textId="77777777" w:rsidR="00274216" w:rsidRDefault="00274216" w:rsidP="00FF3288">
            <w:pPr>
              <w:spacing w:after="0" w:line="240" w:lineRule="auto"/>
            </w:pPr>
            <w:r w:rsidRPr="0387F8AB">
              <w:t>Content-Length</w:t>
            </w:r>
          </w:p>
        </w:tc>
        <w:tc>
          <w:tcPr>
            <w:tcW w:w="7058" w:type="dxa"/>
            <w:vAlign w:val="center"/>
          </w:tcPr>
          <w:p w14:paraId="39C432EC" w14:textId="77777777" w:rsidR="00274216" w:rsidRDefault="00274216" w:rsidP="00FF3288">
            <w:pPr>
              <w:spacing w:after="0" w:line="240" w:lineRule="auto"/>
            </w:pPr>
            <w:r w:rsidRPr="0387F8AB">
              <w:t>Length of the content</w:t>
            </w:r>
          </w:p>
        </w:tc>
        <w:tc>
          <w:tcPr>
            <w:tcW w:w="1203" w:type="dxa"/>
            <w:vAlign w:val="center"/>
          </w:tcPr>
          <w:p w14:paraId="36E269AB" w14:textId="77777777" w:rsidR="00274216" w:rsidRDefault="00274216" w:rsidP="00FF3288">
            <w:pPr>
              <w:spacing w:after="0" w:line="240" w:lineRule="auto"/>
            </w:pPr>
            <w:r w:rsidRPr="0387F8AB">
              <w:t>Bytes</w:t>
            </w:r>
          </w:p>
        </w:tc>
      </w:tr>
      <w:tr w:rsidR="00274216" w14:paraId="1CA67811" w14:textId="77777777" w:rsidTr="00ED6CE0">
        <w:trPr>
          <w:trHeight w:val="193"/>
        </w:trPr>
        <w:tc>
          <w:tcPr>
            <w:tcW w:w="1945" w:type="dxa"/>
            <w:vAlign w:val="center"/>
          </w:tcPr>
          <w:p w14:paraId="40FE5C7C" w14:textId="77777777" w:rsidR="00274216" w:rsidRDefault="00274216" w:rsidP="00FF3288">
            <w:pPr>
              <w:spacing w:after="0" w:line="240" w:lineRule="auto"/>
            </w:pPr>
            <w:r w:rsidRPr="0387F8AB">
              <w:t>Connection</w:t>
            </w:r>
          </w:p>
        </w:tc>
        <w:tc>
          <w:tcPr>
            <w:tcW w:w="7058" w:type="dxa"/>
            <w:vAlign w:val="center"/>
          </w:tcPr>
          <w:p w14:paraId="792ED15E" w14:textId="77777777" w:rsidR="00274216" w:rsidRDefault="00274216" w:rsidP="00FF3288">
            <w:pPr>
              <w:spacing w:after="0" w:line="240" w:lineRule="auto"/>
            </w:pPr>
            <w:r w:rsidRPr="0387F8AB">
              <w:t>A general header specifying whether the current network connection stays open once the current transaction finishes</w:t>
            </w:r>
          </w:p>
        </w:tc>
        <w:tc>
          <w:tcPr>
            <w:tcW w:w="1203" w:type="dxa"/>
            <w:vAlign w:val="center"/>
          </w:tcPr>
          <w:p w14:paraId="1422F890" w14:textId="77777777" w:rsidR="00274216" w:rsidRDefault="00274216" w:rsidP="00FF3288">
            <w:pPr>
              <w:spacing w:after="0" w:line="240" w:lineRule="auto"/>
            </w:pPr>
            <w:r>
              <w:t>String</w:t>
            </w:r>
          </w:p>
        </w:tc>
      </w:tr>
      <w:bookmarkEnd w:id="77"/>
    </w:tbl>
    <w:p w14:paraId="11607412" w14:textId="77777777" w:rsidR="00274216" w:rsidRDefault="00274216" w:rsidP="00274216"/>
    <w:p w14:paraId="285AB10F" w14:textId="6DE1CDBC" w:rsidR="00ED6CE0" w:rsidRDefault="00ED6CE0" w:rsidP="00ED6CE0">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7054"/>
        <w:gridCol w:w="1202"/>
      </w:tblGrid>
      <w:tr w:rsidR="00D64AF8" w14:paraId="70D6B48C" w14:textId="77777777" w:rsidTr="00ED6CE0">
        <w:trPr>
          <w:trHeight w:val="276"/>
        </w:trPr>
        <w:tc>
          <w:tcPr>
            <w:tcW w:w="1944" w:type="dxa"/>
            <w:shd w:val="clear" w:color="auto" w:fill="D9D9D9" w:themeFill="background1" w:themeFillShade="D9"/>
            <w:vAlign w:val="center"/>
            <w:hideMark/>
          </w:tcPr>
          <w:p w14:paraId="56906A90" w14:textId="77777777" w:rsidR="00D64AF8" w:rsidRDefault="00D64AF8">
            <w:pPr>
              <w:spacing w:after="0" w:line="240" w:lineRule="auto"/>
            </w:pPr>
            <w:bookmarkStart w:id="78" w:name="_Hlk163065231"/>
            <w:r>
              <w:t>Parameter</w:t>
            </w:r>
          </w:p>
        </w:tc>
        <w:tc>
          <w:tcPr>
            <w:tcW w:w="7054" w:type="dxa"/>
            <w:shd w:val="clear" w:color="auto" w:fill="D9D9D9" w:themeFill="background1" w:themeFillShade="D9"/>
            <w:vAlign w:val="center"/>
            <w:hideMark/>
          </w:tcPr>
          <w:p w14:paraId="7D54EAAE" w14:textId="77777777" w:rsidR="00D64AF8" w:rsidRDefault="00D64AF8">
            <w:pPr>
              <w:spacing w:after="0" w:line="240" w:lineRule="auto"/>
            </w:pPr>
            <w:r>
              <w:t>Description</w:t>
            </w:r>
          </w:p>
        </w:tc>
        <w:tc>
          <w:tcPr>
            <w:tcW w:w="1202" w:type="dxa"/>
            <w:shd w:val="clear" w:color="auto" w:fill="D9D9D9" w:themeFill="background1" w:themeFillShade="D9"/>
            <w:vAlign w:val="center"/>
            <w:hideMark/>
          </w:tcPr>
          <w:p w14:paraId="3DBC0348" w14:textId="77777777" w:rsidR="00D64AF8" w:rsidRDefault="00D64AF8">
            <w:pPr>
              <w:spacing w:after="0" w:line="240" w:lineRule="auto"/>
            </w:pPr>
            <w:r>
              <w:t>Type</w:t>
            </w:r>
          </w:p>
        </w:tc>
      </w:tr>
      <w:tr w:rsidR="00D64AF8" w14:paraId="323A1805" w14:textId="77777777" w:rsidTr="00ED6CE0">
        <w:trPr>
          <w:trHeight w:val="193"/>
        </w:trPr>
        <w:tc>
          <w:tcPr>
            <w:tcW w:w="1944" w:type="dxa"/>
            <w:vAlign w:val="center"/>
            <w:hideMark/>
          </w:tcPr>
          <w:p w14:paraId="77D9656D" w14:textId="3DB9987F" w:rsidR="00D64AF8" w:rsidRDefault="00A02E14">
            <w:pPr>
              <w:spacing w:after="0" w:line="240" w:lineRule="auto"/>
            </w:pPr>
            <w:r>
              <w:t>PlantId</w:t>
            </w:r>
          </w:p>
        </w:tc>
        <w:tc>
          <w:tcPr>
            <w:tcW w:w="7054" w:type="dxa"/>
            <w:vAlign w:val="center"/>
            <w:hideMark/>
          </w:tcPr>
          <w:p w14:paraId="6A150F7D" w14:textId="77437802" w:rsidR="00D64AF8" w:rsidRDefault="00A02E14">
            <w:pPr>
              <w:spacing w:after="0" w:line="240" w:lineRule="auto"/>
            </w:pPr>
            <w:r>
              <w:t>The plant</w:t>
            </w:r>
            <w:r w:rsidR="00F32CE2">
              <w:t>'</w:t>
            </w:r>
            <w:r>
              <w:t xml:space="preserve">s asset </w:t>
            </w:r>
            <w:r w:rsidR="00C8011E">
              <w:t>ext</w:t>
            </w:r>
            <w:r w:rsidR="00D35E46">
              <w:t>e</w:t>
            </w:r>
            <w:r w:rsidR="00C8011E">
              <w:t xml:space="preserve">rnal </w:t>
            </w:r>
            <w:r>
              <w:t>ID</w:t>
            </w:r>
          </w:p>
        </w:tc>
        <w:tc>
          <w:tcPr>
            <w:tcW w:w="1202" w:type="dxa"/>
            <w:vAlign w:val="center"/>
            <w:hideMark/>
          </w:tcPr>
          <w:p w14:paraId="45002938" w14:textId="77777777" w:rsidR="00D64AF8" w:rsidRDefault="00D64AF8">
            <w:pPr>
              <w:spacing w:after="0" w:line="240" w:lineRule="auto"/>
            </w:pPr>
            <w:r>
              <w:t>String</w:t>
            </w:r>
          </w:p>
        </w:tc>
      </w:tr>
      <w:tr w:rsidR="00D64AF8" w14:paraId="0FB59718" w14:textId="77777777" w:rsidTr="00ED6CE0">
        <w:trPr>
          <w:trHeight w:val="193"/>
        </w:trPr>
        <w:tc>
          <w:tcPr>
            <w:tcW w:w="1944" w:type="dxa"/>
            <w:vAlign w:val="center"/>
            <w:hideMark/>
          </w:tcPr>
          <w:p w14:paraId="79B84703" w14:textId="1FBFDE5D" w:rsidR="00D64AF8" w:rsidRDefault="00A02E14">
            <w:pPr>
              <w:spacing w:after="0" w:line="240" w:lineRule="auto"/>
            </w:pPr>
            <w:r>
              <w:t>PlantName</w:t>
            </w:r>
          </w:p>
        </w:tc>
        <w:tc>
          <w:tcPr>
            <w:tcW w:w="7054" w:type="dxa"/>
            <w:vAlign w:val="center"/>
            <w:hideMark/>
          </w:tcPr>
          <w:p w14:paraId="2D893E12" w14:textId="64908830" w:rsidR="00D64AF8" w:rsidRDefault="00A02E14">
            <w:pPr>
              <w:spacing w:after="0" w:line="240" w:lineRule="auto"/>
            </w:pPr>
            <w:r>
              <w:t>The plant</w:t>
            </w:r>
            <w:r w:rsidR="00F32CE2">
              <w:t>'</w:t>
            </w:r>
            <w:r>
              <w:t>s asset name</w:t>
            </w:r>
          </w:p>
        </w:tc>
        <w:tc>
          <w:tcPr>
            <w:tcW w:w="1202" w:type="dxa"/>
            <w:vAlign w:val="center"/>
            <w:hideMark/>
          </w:tcPr>
          <w:p w14:paraId="051EF54F" w14:textId="77777777" w:rsidR="00D64AF8" w:rsidRDefault="00D64AF8">
            <w:pPr>
              <w:spacing w:after="0" w:line="240" w:lineRule="auto"/>
            </w:pPr>
            <w:r>
              <w:t>String</w:t>
            </w:r>
          </w:p>
        </w:tc>
      </w:tr>
      <w:bookmarkEnd w:id="78"/>
    </w:tbl>
    <w:p w14:paraId="32C295BD" w14:textId="77777777" w:rsidR="00D64AF8" w:rsidRDefault="00D64AF8" w:rsidP="00274216"/>
    <w:p w14:paraId="4E022660" w14:textId="03B4AFD0" w:rsidR="00925018" w:rsidRDefault="00925018" w:rsidP="00274216">
      <w:r>
        <w:br w:type="column"/>
      </w:r>
    </w:p>
    <w:p w14:paraId="5B512501" w14:textId="77777777" w:rsidR="00925018" w:rsidRDefault="00925018" w:rsidP="00274216"/>
    <w:p w14:paraId="3F704648" w14:textId="2869A112" w:rsidR="00925018" w:rsidRDefault="00ED6CE0" w:rsidP="00ED6CE0">
      <w:pPr>
        <w:pStyle w:val="Heading3"/>
      </w:pPr>
      <w:r>
        <w:t>API Specifications</w:t>
      </w:r>
    </w:p>
    <w:tbl>
      <w:tblPr>
        <w:tblW w:w="10206" w:type="dxa"/>
        <w:tblLayout w:type="fixed"/>
        <w:tblLook w:val="04A0" w:firstRow="1" w:lastRow="0" w:firstColumn="1" w:lastColumn="0" w:noHBand="0" w:noVBand="1"/>
      </w:tblPr>
      <w:tblGrid>
        <w:gridCol w:w="2540"/>
        <w:gridCol w:w="7666"/>
      </w:tblGrid>
      <w:tr w:rsidR="00925018" w14:paraId="10BE416E"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A3746" w14:textId="77777777" w:rsidR="00925018" w:rsidRDefault="00925018" w:rsidP="00CF6CC1">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16673739" w14:textId="77777777" w:rsidR="00925018" w:rsidRDefault="00925018" w:rsidP="00CF6CC1">
            <w:pPr>
              <w:spacing w:after="0" w:line="240" w:lineRule="auto"/>
              <w:jc w:val="left"/>
            </w:pPr>
            <w:r>
              <w:t xml:space="preserve"> HTTPS</w:t>
            </w:r>
          </w:p>
        </w:tc>
      </w:tr>
      <w:tr w:rsidR="00A959DE" w14:paraId="2D1237D9"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80CD2D4" w14:textId="36335749" w:rsidR="00A959DE" w:rsidRDefault="00A959DE" w:rsidP="00CF6CC1">
            <w:pPr>
              <w:spacing w:after="0" w:line="240" w:lineRule="auto"/>
              <w:jc w:val="left"/>
            </w:pPr>
            <w:bookmarkStart w:id="79" w:name="_Hlk174091254"/>
            <w:r>
              <w:t xml:space="preserve">PATH </w:t>
            </w:r>
            <w:r w:rsidR="00E331FA" w:rsidRPr="00E331FA">
              <w:t>AOT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0F00CF02" w14:textId="674C7E8C" w:rsidR="00A959DE" w:rsidRPr="00CF6CC1" w:rsidRDefault="00A959DE" w:rsidP="00CF6CC1">
            <w:pPr>
              <w:spacing w:after="0" w:line="240" w:lineRule="auto"/>
              <w:jc w:val="left"/>
              <w:rPr>
                <w:rStyle w:val="Hyperlink"/>
              </w:rPr>
            </w:pPr>
            <w:hyperlink r:id="rId49" w:history="1">
              <w:r w:rsidRPr="00CF6CC1">
                <w:rPr>
                  <w:rStyle w:val="Hyperlink"/>
                </w:rPr>
                <w:t>https://apim-mw-aot-dev.azure-api.net/api/oh-module/plantlist</w:t>
              </w:r>
            </w:hyperlink>
            <w:r w:rsidR="00CF6CC1" w:rsidRPr="00CF6CC1">
              <w:rPr>
                <w:rStyle w:val="Hyperlink"/>
              </w:rPr>
              <w:t xml:space="preserve"> </w:t>
            </w:r>
          </w:p>
        </w:tc>
      </w:tr>
      <w:tr w:rsidR="00925018" w14:paraId="071887E7" w14:textId="77777777" w:rsidTr="00CF6CC1">
        <w:trPr>
          <w:trHeight w:val="113"/>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E0C385" w14:textId="5922CDA5" w:rsidR="00925018" w:rsidRDefault="00925018" w:rsidP="00CF6CC1">
            <w:pPr>
              <w:spacing w:after="0" w:line="240" w:lineRule="auto"/>
              <w:jc w:val="left"/>
            </w:pPr>
            <w:r>
              <w:t xml:space="preserve">PATH </w:t>
            </w:r>
            <w:r w:rsidR="00E331FA">
              <w:t>AOT (</w:t>
            </w:r>
            <w:r w:rsidR="00A959DE">
              <w:t>Azure</w:t>
            </w:r>
            <w:r w:rsidR="00E331FA">
              <w:t>)</w:t>
            </w:r>
            <w:r w:rsidR="00A959DE">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62B9A5BF" w14:textId="7C9FB179" w:rsidR="00925018" w:rsidRPr="00CF6CC1" w:rsidRDefault="00A959DE" w:rsidP="00CF6CC1">
            <w:pPr>
              <w:spacing w:after="0" w:line="240" w:lineRule="auto"/>
              <w:jc w:val="left"/>
              <w:rPr>
                <w:rStyle w:val="Hyperlink"/>
              </w:rPr>
            </w:pPr>
            <w:hyperlink r:id="rId50" w:history="1">
              <w:r w:rsidRPr="00CF6CC1">
                <w:rPr>
                  <w:rStyle w:val="Hyperlink"/>
                </w:rPr>
                <w:t>https://apim-aot-azure-dev.azure-api.net/api/oh-module/plantlist</w:t>
              </w:r>
            </w:hyperlink>
            <w:r w:rsidR="00CF6CC1" w:rsidRPr="00CF6CC1">
              <w:rPr>
                <w:rStyle w:val="Hyperlink"/>
              </w:rPr>
              <w:t xml:space="preserve"> </w:t>
            </w:r>
          </w:p>
        </w:tc>
      </w:tr>
      <w:bookmarkEnd w:id="79"/>
      <w:tr w:rsidR="00925018" w14:paraId="6C7EAF07" w14:textId="77777777" w:rsidTr="00CF6CC1">
        <w:trPr>
          <w:trHeight w:val="14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225187" w14:textId="77777777" w:rsidR="00925018" w:rsidRDefault="00925018"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69E931D" w14:textId="77777777" w:rsidR="00925018" w:rsidRDefault="00925018" w:rsidP="00CF6CC1">
            <w:pPr>
              <w:spacing w:after="0" w:line="240" w:lineRule="auto"/>
              <w:jc w:val="left"/>
            </w:pPr>
            <w:r>
              <w:t xml:space="preserve"> GET</w:t>
            </w:r>
          </w:p>
        </w:tc>
      </w:tr>
      <w:tr w:rsidR="00925018" w14:paraId="7FC2A4F1" w14:textId="77777777" w:rsidTr="00CF6CC1">
        <w:trPr>
          <w:trHeight w:val="26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0D842C" w14:textId="77777777" w:rsidR="00925018" w:rsidRDefault="00925018"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489463BA" w14:textId="77777777" w:rsidR="00925018" w:rsidRDefault="00925018" w:rsidP="00CF6CC1">
            <w:pPr>
              <w:spacing w:after="0" w:line="240" w:lineRule="auto"/>
              <w:jc w:val="left"/>
            </w:pPr>
            <w:r>
              <w:t>application / json</w:t>
            </w:r>
          </w:p>
        </w:tc>
      </w:tr>
    </w:tbl>
    <w:p w14:paraId="693EB19A" w14:textId="77777777" w:rsidR="00925018" w:rsidRDefault="00925018" w:rsidP="00925018">
      <w:pPr>
        <w:rPr>
          <w:b/>
          <w:bCs/>
          <w:sz w:val="24"/>
          <w:szCs w:val="28"/>
        </w:rPr>
      </w:pPr>
    </w:p>
    <w:p w14:paraId="25304B1F" w14:textId="77777777" w:rsidR="00925018" w:rsidRDefault="00925018" w:rsidP="00ED6CE0">
      <w:pPr>
        <w:pStyle w:val="Heading3"/>
      </w:pPr>
      <w:r>
        <w:t>Sample Response</w:t>
      </w:r>
    </w:p>
    <w:p w14:paraId="38ABD24A"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w:t>
      </w:r>
    </w:p>
    <w:p w14:paraId="32AF442B"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"plantlist": [</w:t>
      </w:r>
    </w:p>
    <w:p w14:paraId="08D6E397"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36E5D3A6"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"PlantId": "",</w:t>
      </w:r>
    </w:p>
    <w:p w14:paraId="29F55F32"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"PlantName": ""</w:t>
      </w:r>
    </w:p>
    <w:p w14:paraId="4551DD7A"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70AA62C4"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539BE40D"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"PlantId": "",</w:t>
      </w:r>
    </w:p>
    <w:p w14:paraId="1E88A177"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"PlantName": ""</w:t>
      </w:r>
    </w:p>
    <w:p w14:paraId="7AA7046E"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7461E49F"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6A8CA0EB"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w:t>
      </w:r>
    </w:p>
    <w:p w14:paraId="67C257D4" w14:textId="77777777" w:rsidR="00925018" w:rsidRDefault="00925018" w:rsidP="00925018"/>
    <w:p w14:paraId="6A7BA749" w14:textId="670A582E" w:rsidR="00ED6CE0" w:rsidRDefault="00ED6CE0" w:rsidP="00ED6CE0">
      <w:pPr>
        <w:pStyle w:val="Heading3"/>
      </w:pPr>
      <w:r>
        <w:t>Result</w:t>
      </w:r>
    </w:p>
    <w:tbl>
      <w:tblPr>
        <w:tblW w:w="10206" w:type="dxa"/>
        <w:tblLayout w:type="fixed"/>
        <w:tblLook w:val="04A0" w:firstRow="1" w:lastRow="0" w:firstColumn="1" w:lastColumn="0" w:noHBand="0" w:noVBand="1"/>
      </w:tblPr>
      <w:tblGrid>
        <w:gridCol w:w="1746"/>
        <w:gridCol w:w="8460"/>
      </w:tblGrid>
      <w:tr w:rsidR="00925018" w14:paraId="1772A6B9"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E7D12A9" w14:textId="77777777" w:rsidR="00925018" w:rsidRDefault="00925018">
            <w:pPr>
              <w:spacing w:after="0" w:line="240" w:lineRule="auto"/>
            </w:pPr>
            <w:r>
              <w:t>HTTP Code</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F41B967" w14:textId="77777777" w:rsidR="00925018" w:rsidRDefault="00925018">
            <w:pPr>
              <w:spacing w:after="0" w:line="240" w:lineRule="auto"/>
            </w:pPr>
            <w:r>
              <w:t>Result Description</w:t>
            </w:r>
          </w:p>
        </w:tc>
      </w:tr>
      <w:tr w:rsidR="00925018" w14:paraId="49B2DA46"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72B5E4" w14:textId="77777777" w:rsidR="00925018" w:rsidRDefault="00925018">
            <w:pPr>
              <w:spacing w:after="0" w:line="240" w:lineRule="auto"/>
            </w:pPr>
            <w:r>
              <w:t>200</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B8A585" w14:textId="4E885184" w:rsidR="00925018" w:rsidRDefault="00D23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235EE">
              <w:t>The list of all the plant level assets fetched along with their Plant I</w:t>
            </w:r>
            <w:r w:rsidR="00CE68CD">
              <w:t>D</w:t>
            </w:r>
            <w:r w:rsidRPr="00D235EE">
              <w:t>s and Plant Names.</w:t>
            </w:r>
          </w:p>
        </w:tc>
      </w:tr>
    </w:tbl>
    <w:p w14:paraId="03AF6303" w14:textId="77777777" w:rsidR="00ED6CE0" w:rsidRDefault="00ED6CE0"/>
    <w:p w14:paraId="20AC7199" w14:textId="34968A4D"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925018" w14:paraId="19E61B85" w14:textId="77777777" w:rsidTr="00ED6CE0">
        <w:tc>
          <w:tcPr>
            <w:tcW w:w="1746" w:type="dxa"/>
            <w:shd w:val="clear" w:color="auto" w:fill="D9D9D9" w:themeFill="background1" w:themeFillShade="D9"/>
            <w:vAlign w:val="center"/>
            <w:hideMark/>
          </w:tcPr>
          <w:p w14:paraId="150C9315" w14:textId="77777777" w:rsidR="00925018" w:rsidRDefault="00925018">
            <w:pPr>
              <w:spacing w:after="0" w:line="240" w:lineRule="auto"/>
            </w:pPr>
            <w:r>
              <w:t>HTTP Code</w:t>
            </w:r>
          </w:p>
        </w:tc>
        <w:tc>
          <w:tcPr>
            <w:tcW w:w="1596" w:type="dxa"/>
            <w:shd w:val="clear" w:color="auto" w:fill="D9D9D9" w:themeFill="background1" w:themeFillShade="D9"/>
            <w:vAlign w:val="center"/>
            <w:hideMark/>
          </w:tcPr>
          <w:p w14:paraId="1E734966" w14:textId="77777777" w:rsidR="00925018" w:rsidRDefault="00925018">
            <w:pPr>
              <w:spacing w:after="0" w:line="240" w:lineRule="auto"/>
            </w:pPr>
            <w:r>
              <w:t>Error Code</w:t>
            </w:r>
          </w:p>
        </w:tc>
        <w:tc>
          <w:tcPr>
            <w:tcW w:w="6864" w:type="dxa"/>
            <w:shd w:val="clear" w:color="auto" w:fill="D9D9D9" w:themeFill="background1" w:themeFillShade="D9"/>
            <w:vAlign w:val="center"/>
            <w:hideMark/>
          </w:tcPr>
          <w:p w14:paraId="47D38D72" w14:textId="77777777" w:rsidR="00925018" w:rsidRDefault="00925018">
            <w:pPr>
              <w:spacing w:after="0" w:line="240" w:lineRule="auto"/>
            </w:pPr>
            <w:r>
              <w:t>Error Description</w:t>
            </w:r>
          </w:p>
        </w:tc>
      </w:tr>
      <w:tr w:rsidR="00925018" w14:paraId="393E4E09" w14:textId="77777777" w:rsidTr="00ED6CE0">
        <w:tc>
          <w:tcPr>
            <w:tcW w:w="1746" w:type="dxa"/>
            <w:vAlign w:val="center"/>
            <w:hideMark/>
          </w:tcPr>
          <w:p w14:paraId="2BBA6D46" w14:textId="77777777" w:rsidR="00925018" w:rsidRDefault="00925018">
            <w:pPr>
              <w:spacing w:after="0" w:line="240" w:lineRule="auto"/>
            </w:pPr>
            <w:r>
              <w:t>500</w:t>
            </w:r>
          </w:p>
        </w:tc>
        <w:tc>
          <w:tcPr>
            <w:tcW w:w="1596" w:type="dxa"/>
            <w:vAlign w:val="center"/>
            <w:hideMark/>
          </w:tcPr>
          <w:p w14:paraId="29FED37F" w14:textId="77777777" w:rsidR="00925018" w:rsidRDefault="00925018">
            <w:pPr>
              <w:spacing w:after="0" w:line="240" w:lineRule="auto"/>
            </w:pPr>
            <w:r>
              <w:t>500</w:t>
            </w:r>
          </w:p>
        </w:tc>
        <w:tc>
          <w:tcPr>
            <w:tcW w:w="6864" w:type="dxa"/>
            <w:vAlign w:val="center"/>
            <w:hideMark/>
          </w:tcPr>
          <w:p w14:paraId="30048A67" w14:textId="77777777" w:rsidR="00925018" w:rsidRDefault="00925018">
            <w:pPr>
              <w:spacing w:after="0" w:line="240" w:lineRule="auto"/>
            </w:pPr>
            <w:r>
              <w:t xml:space="preserve">      Generic Error</w:t>
            </w:r>
          </w:p>
        </w:tc>
      </w:tr>
      <w:tr w:rsidR="00925018" w14:paraId="0FFBCB99" w14:textId="77777777" w:rsidTr="00ED6CE0">
        <w:tc>
          <w:tcPr>
            <w:tcW w:w="1746" w:type="dxa"/>
            <w:vAlign w:val="center"/>
            <w:hideMark/>
          </w:tcPr>
          <w:p w14:paraId="26448716" w14:textId="77777777" w:rsidR="00925018" w:rsidRDefault="00925018">
            <w:pPr>
              <w:spacing w:after="0" w:line="240" w:lineRule="auto"/>
            </w:pPr>
            <w:r>
              <w:t>400</w:t>
            </w:r>
          </w:p>
        </w:tc>
        <w:tc>
          <w:tcPr>
            <w:tcW w:w="1596" w:type="dxa"/>
            <w:vAlign w:val="center"/>
            <w:hideMark/>
          </w:tcPr>
          <w:p w14:paraId="2DFF2C56" w14:textId="77777777" w:rsidR="00925018" w:rsidRDefault="00925018">
            <w:pPr>
              <w:spacing w:after="0" w:line="240" w:lineRule="auto"/>
            </w:pPr>
            <w:r>
              <w:t>401</w:t>
            </w:r>
          </w:p>
        </w:tc>
        <w:tc>
          <w:tcPr>
            <w:tcW w:w="6864" w:type="dxa"/>
            <w:vAlign w:val="center"/>
            <w:hideMark/>
          </w:tcPr>
          <w:p w14:paraId="19A953AD" w14:textId="3B7A7765" w:rsidR="00925018" w:rsidRDefault="00925018" w:rsidP="00D933C8">
            <w:pPr>
              <w:spacing w:line="256" w:lineRule="auto"/>
              <w:ind w:left="360"/>
            </w:pPr>
            <w:r>
              <w:t>Unauthorized User</w:t>
            </w:r>
            <w:r w:rsidR="00D933C8">
              <w:t xml:space="preserve"> or </w:t>
            </w:r>
            <w:r>
              <w:t>Header Token missing</w:t>
            </w:r>
          </w:p>
        </w:tc>
      </w:tr>
      <w:tr w:rsidR="00925018" w14:paraId="4FC4627E" w14:textId="77777777" w:rsidTr="00ED6CE0">
        <w:tc>
          <w:tcPr>
            <w:tcW w:w="1746" w:type="dxa"/>
            <w:vAlign w:val="center"/>
            <w:hideMark/>
          </w:tcPr>
          <w:p w14:paraId="49BE6574" w14:textId="77777777" w:rsidR="00925018" w:rsidRDefault="00925018">
            <w:pPr>
              <w:spacing w:after="0" w:line="240" w:lineRule="auto"/>
            </w:pPr>
            <w:r>
              <w:t>400</w:t>
            </w:r>
          </w:p>
        </w:tc>
        <w:tc>
          <w:tcPr>
            <w:tcW w:w="1596" w:type="dxa"/>
            <w:vAlign w:val="center"/>
            <w:hideMark/>
          </w:tcPr>
          <w:p w14:paraId="2846E7D0" w14:textId="77777777" w:rsidR="00925018" w:rsidRDefault="00925018">
            <w:pPr>
              <w:spacing w:after="0" w:line="240" w:lineRule="auto"/>
            </w:pPr>
            <w:r>
              <w:t>400</w:t>
            </w:r>
          </w:p>
        </w:tc>
        <w:tc>
          <w:tcPr>
            <w:tcW w:w="6864" w:type="dxa"/>
            <w:vAlign w:val="center"/>
            <w:hideMark/>
          </w:tcPr>
          <w:p w14:paraId="4337D3C7" w14:textId="77777777" w:rsidR="00925018" w:rsidRDefault="00925018" w:rsidP="00D933C8">
            <w:pPr>
              <w:spacing w:line="256" w:lineRule="auto"/>
              <w:ind w:left="360"/>
            </w:pPr>
            <w:r>
              <w:t>Bad request</w:t>
            </w:r>
          </w:p>
        </w:tc>
      </w:tr>
    </w:tbl>
    <w:p w14:paraId="690017C4" w14:textId="77777777" w:rsidR="00925018" w:rsidRDefault="00925018" w:rsidP="00274216"/>
    <w:p w14:paraId="20F19890" w14:textId="77777777" w:rsidR="00925018" w:rsidRDefault="00925018" w:rsidP="00274216"/>
    <w:p w14:paraId="2401E90D" w14:textId="77777777" w:rsidR="00274216" w:rsidRDefault="00274216" w:rsidP="00274216">
      <w:pPr>
        <w:sectPr w:rsidR="00274216" w:rsidSect="00925018">
          <w:type w:val="continuous"/>
          <w:pgSz w:w="24480" w:h="17280" w:orient="landscape" w:code="5"/>
          <w:pgMar w:top="1440" w:right="1440" w:bottom="1440" w:left="1440" w:header="720" w:footer="720" w:gutter="0"/>
          <w:cols w:num="2" w:space="1191"/>
          <w:docGrid w:linePitch="360"/>
        </w:sectPr>
      </w:pPr>
    </w:p>
    <w:p w14:paraId="0DEA4EB3" w14:textId="77777777" w:rsidR="00AB52D3" w:rsidRDefault="00AB52D3" w:rsidP="0003348A">
      <w:pPr>
        <w:sectPr w:rsidR="00AB52D3" w:rsidSect="00AB52D3">
          <w:type w:val="continuous"/>
          <w:pgSz w:w="24480" w:h="17280" w:orient="landscape" w:code="5"/>
          <w:pgMar w:top="1440" w:right="1440" w:bottom="1440" w:left="1440" w:header="720" w:footer="720" w:gutter="0"/>
          <w:cols w:sep="1" w:space="567"/>
          <w:docGrid w:linePitch="360"/>
        </w:sectPr>
      </w:pPr>
    </w:p>
    <w:p w14:paraId="1F48B51C" w14:textId="69B884EE" w:rsidR="00F50DAF" w:rsidRDefault="0003348A" w:rsidP="00DA3639">
      <w:pPr>
        <w:pStyle w:val="Heading2"/>
      </w:pPr>
      <w:bookmarkStart w:id="80" w:name="_Toc217409163"/>
      <w:r>
        <w:lastRenderedPageBreak/>
        <w:t>GET- Get</w:t>
      </w:r>
      <w:r w:rsidRPr="00EC3C89">
        <w:t>Asset</w:t>
      </w:r>
      <w:r>
        <w:t>Types</w:t>
      </w:r>
      <w:bookmarkEnd w:id="80"/>
    </w:p>
    <w:p w14:paraId="16553D0D" w14:textId="09DEC3F7" w:rsidR="0003348A" w:rsidRPr="00205717" w:rsidRDefault="0003348A" w:rsidP="0003348A">
      <w:pPr>
        <w:shd w:val="clear" w:color="auto" w:fill="FFFFFE"/>
        <w:spacing w:after="0" w:line="240" w:lineRule="atLeast"/>
        <w:rPr>
          <w:rFonts w:ascii="Consolas" w:eastAsia="Times New Roman" w:hAnsi="Consolas" w:cs="Times New Roman"/>
          <w:color w:val="000000"/>
          <w:sz w:val="18"/>
          <w:szCs w:val="18"/>
        </w:rPr>
      </w:pPr>
      <w:r>
        <w:t>This</w:t>
      </w:r>
      <w:r w:rsidRPr="001F5E55">
        <w:t xml:space="preserve"> </w:t>
      </w:r>
      <w:r>
        <w:t>API</w:t>
      </w:r>
      <w:r w:rsidRPr="0091181C">
        <w:t xml:space="preserve"> </w:t>
      </w:r>
      <w:r>
        <w:t>is used to</w:t>
      </w:r>
      <w:r w:rsidRPr="00205717">
        <w:t xml:space="preserve"> get </w:t>
      </w:r>
      <w:r>
        <w:t xml:space="preserve">the </w:t>
      </w:r>
      <w:r w:rsidRPr="00205717">
        <w:t>asset types</w:t>
      </w:r>
      <w:r>
        <w:t xml:space="preserve"> of assets in </w:t>
      </w:r>
      <w:r w:rsidR="004E3A79">
        <w:t xml:space="preserve">the </w:t>
      </w:r>
      <w:r>
        <w:t>asset hierarchy.</w:t>
      </w:r>
    </w:p>
    <w:p w14:paraId="3AE37771" w14:textId="77777777" w:rsidR="00F50DAF" w:rsidRDefault="00F50DAF" w:rsidP="0003348A">
      <w:pPr>
        <w:rPr>
          <w:b/>
          <w:bCs/>
          <w:sz w:val="24"/>
          <w:szCs w:val="28"/>
        </w:rPr>
      </w:pPr>
    </w:p>
    <w:p w14:paraId="66D08017" w14:textId="77777777" w:rsidR="00AB52D3" w:rsidRDefault="00AB52D3" w:rsidP="0003348A">
      <w:pPr>
        <w:rPr>
          <w:b/>
          <w:bCs/>
          <w:sz w:val="24"/>
          <w:szCs w:val="28"/>
        </w:rPr>
        <w:sectPr w:rsidR="00AB52D3" w:rsidSect="00AB52D3">
          <w:pgSz w:w="24480" w:h="17280" w:orient="landscape" w:code="5"/>
          <w:pgMar w:top="1440" w:right="1440" w:bottom="1440" w:left="1440" w:header="720" w:footer="720" w:gutter="0"/>
          <w:cols w:sep="1" w:space="567"/>
          <w:docGrid w:linePitch="360"/>
        </w:sectPr>
      </w:pPr>
    </w:p>
    <w:p w14:paraId="5F13E646" w14:textId="53271B68" w:rsidR="0003348A" w:rsidRPr="00F8769D" w:rsidRDefault="0003348A" w:rsidP="001C5CFE">
      <w:pPr>
        <w:pStyle w:val="Heading3"/>
      </w:pPr>
      <w:r w:rsidRPr="00F8769D">
        <w:t>API Precondition</w:t>
      </w:r>
      <w:r w:rsidR="001C5CFE">
        <w:t>s</w:t>
      </w:r>
    </w:p>
    <w:p w14:paraId="1976015F" w14:textId="699B6D47" w:rsidR="0003348A" w:rsidRDefault="0003348A" w:rsidP="0003348A">
      <w:r w:rsidRPr="0387F8AB">
        <w:t xml:space="preserve">To fetch the response from the APIs, the </w:t>
      </w:r>
      <w:r w:rsidR="00F50DAF" w:rsidRPr="00F50DAF">
        <w:t xml:space="preserve">·Authorization token </w:t>
      </w:r>
      <w:r>
        <w:t>must</w:t>
      </w:r>
      <w:r w:rsidRPr="0387F8AB">
        <w:t xml:space="preserve"> exist. </w:t>
      </w:r>
    </w:p>
    <w:p w14:paraId="11E31BAD" w14:textId="741F3B17" w:rsidR="00F50DAF"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6029"/>
        <w:gridCol w:w="927"/>
        <w:gridCol w:w="1406"/>
      </w:tblGrid>
      <w:tr w:rsidR="0003348A" w14:paraId="087A4293" w14:textId="77777777" w:rsidTr="001C5CFE">
        <w:trPr>
          <w:trHeight w:val="259"/>
        </w:trPr>
        <w:tc>
          <w:tcPr>
            <w:tcW w:w="1844" w:type="dxa"/>
            <w:shd w:val="clear" w:color="auto" w:fill="D9D9D9" w:themeFill="background1" w:themeFillShade="D9"/>
            <w:vAlign w:val="center"/>
          </w:tcPr>
          <w:p w14:paraId="6A78F062" w14:textId="77777777" w:rsidR="0003348A" w:rsidRDefault="0003348A" w:rsidP="002C0CCA">
            <w:pPr>
              <w:spacing w:after="0" w:line="240" w:lineRule="auto"/>
            </w:pPr>
            <w:r w:rsidRPr="0387F8AB">
              <w:t>Parameter</w:t>
            </w:r>
          </w:p>
        </w:tc>
        <w:tc>
          <w:tcPr>
            <w:tcW w:w="6029" w:type="dxa"/>
            <w:shd w:val="clear" w:color="auto" w:fill="D9D9D9" w:themeFill="background1" w:themeFillShade="D9"/>
            <w:vAlign w:val="center"/>
          </w:tcPr>
          <w:p w14:paraId="3CAABF36" w14:textId="77777777" w:rsidR="0003348A" w:rsidRDefault="0003348A" w:rsidP="002C0CCA">
            <w:pPr>
              <w:spacing w:after="0" w:line="240" w:lineRule="auto"/>
            </w:pPr>
            <w:r w:rsidRPr="0387F8AB">
              <w:t>Description</w:t>
            </w:r>
          </w:p>
        </w:tc>
        <w:tc>
          <w:tcPr>
            <w:tcW w:w="927" w:type="dxa"/>
            <w:shd w:val="clear" w:color="auto" w:fill="D9D9D9" w:themeFill="background1" w:themeFillShade="D9"/>
            <w:vAlign w:val="center"/>
          </w:tcPr>
          <w:p w14:paraId="7D764BC3" w14:textId="77777777" w:rsidR="0003348A" w:rsidRDefault="0003348A" w:rsidP="002C0CCA">
            <w:pPr>
              <w:spacing w:after="0" w:line="240" w:lineRule="auto"/>
            </w:pPr>
            <w:r>
              <w:t>M/O</w:t>
            </w:r>
          </w:p>
        </w:tc>
        <w:tc>
          <w:tcPr>
            <w:tcW w:w="1406" w:type="dxa"/>
            <w:shd w:val="clear" w:color="auto" w:fill="D9D9D9" w:themeFill="background1" w:themeFillShade="D9"/>
            <w:vAlign w:val="center"/>
          </w:tcPr>
          <w:p w14:paraId="3E456D2E" w14:textId="77777777" w:rsidR="0003348A" w:rsidRDefault="0003348A" w:rsidP="002C0CCA">
            <w:pPr>
              <w:spacing w:after="0" w:line="240" w:lineRule="auto"/>
            </w:pPr>
            <w:r w:rsidRPr="0387F8AB">
              <w:t>Type</w:t>
            </w:r>
          </w:p>
        </w:tc>
      </w:tr>
      <w:tr w:rsidR="0003348A" w14:paraId="2DE760BD" w14:textId="77777777" w:rsidTr="001C5CFE">
        <w:trPr>
          <w:trHeight w:val="259"/>
        </w:trPr>
        <w:tc>
          <w:tcPr>
            <w:tcW w:w="1844" w:type="dxa"/>
            <w:vAlign w:val="center"/>
          </w:tcPr>
          <w:p w14:paraId="5558B21B" w14:textId="77777777" w:rsidR="0003348A" w:rsidRDefault="0003348A" w:rsidP="002C0CCA">
            <w:pPr>
              <w:spacing w:after="0" w:line="240" w:lineRule="auto"/>
            </w:pPr>
            <w:r w:rsidRPr="0387F8AB">
              <w:t>Authorization</w:t>
            </w:r>
          </w:p>
        </w:tc>
        <w:tc>
          <w:tcPr>
            <w:tcW w:w="6029" w:type="dxa"/>
            <w:vAlign w:val="center"/>
          </w:tcPr>
          <w:p w14:paraId="46B59232" w14:textId="77777777" w:rsidR="0003348A" w:rsidRDefault="0003348A" w:rsidP="002C0CCA">
            <w:pPr>
              <w:spacing w:after="0" w:line="240" w:lineRule="auto"/>
            </w:pPr>
            <w:r w:rsidRPr="0387F8AB">
              <w:t xml:space="preserve">Token acquired from Azure AD based on the user credentials for further API calls. </w:t>
            </w:r>
          </w:p>
        </w:tc>
        <w:tc>
          <w:tcPr>
            <w:tcW w:w="927" w:type="dxa"/>
            <w:vAlign w:val="center"/>
          </w:tcPr>
          <w:p w14:paraId="3EB66094" w14:textId="77777777" w:rsidR="0003348A" w:rsidRDefault="0003348A" w:rsidP="002C0CCA">
            <w:pPr>
              <w:spacing w:after="0" w:line="240" w:lineRule="auto"/>
            </w:pPr>
            <w:r w:rsidRPr="0387F8AB">
              <w:t>M</w:t>
            </w:r>
          </w:p>
        </w:tc>
        <w:tc>
          <w:tcPr>
            <w:tcW w:w="1406" w:type="dxa"/>
            <w:vAlign w:val="center"/>
          </w:tcPr>
          <w:p w14:paraId="75A3F47D" w14:textId="77777777" w:rsidR="0003348A" w:rsidRDefault="0003348A" w:rsidP="002C0CCA">
            <w:pPr>
              <w:spacing w:after="0" w:line="240" w:lineRule="auto"/>
            </w:pPr>
            <w:r w:rsidRPr="0387F8AB">
              <w:t>String</w:t>
            </w:r>
          </w:p>
        </w:tc>
      </w:tr>
      <w:tr w:rsidR="0003348A" w14:paraId="6BBC5FAF" w14:textId="77777777" w:rsidTr="001C5CFE">
        <w:trPr>
          <w:trHeight w:val="259"/>
        </w:trPr>
        <w:tc>
          <w:tcPr>
            <w:tcW w:w="1844" w:type="dxa"/>
            <w:vAlign w:val="center"/>
          </w:tcPr>
          <w:p w14:paraId="2076F9EB" w14:textId="77777777" w:rsidR="0003348A" w:rsidRDefault="0003348A" w:rsidP="002C0CCA">
            <w:pPr>
              <w:spacing w:after="0" w:line="240" w:lineRule="auto"/>
            </w:pPr>
            <w:r w:rsidRPr="0387F8AB">
              <w:t>Content-Type</w:t>
            </w:r>
          </w:p>
        </w:tc>
        <w:tc>
          <w:tcPr>
            <w:tcW w:w="6029" w:type="dxa"/>
            <w:vAlign w:val="center"/>
          </w:tcPr>
          <w:p w14:paraId="0F5E7C3F" w14:textId="77777777" w:rsidR="0003348A" w:rsidRDefault="0003348A" w:rsidP="002C0CCA">
            <w:pPr>
              <w:spacing w:after="0" w:line="240" w:lineRule="auto"/>
            </w:pPr>
            <w:r>
              <w:t>Type</w:t>
            </w:r>
            <w:r w:rsidRPr="0387F8AB">
              <w:t xml:space="preserve"> of content. E.g.- application/json</w:t>
            </w:r>
          </w:p>
        </w:tc>
        <w:tc>
          <w:tcPr>
            <w:tcW w:w="927" w:type="dxa"/>
            <w:vAlign w:val="center"/>
          </w:tcPr>
          <w:p w14:paraId="36D1487E" w14:textId="77777777" w:rsidR="0003348A" w:rsidRDefault="0003348A" w:rsidP="002C0CCA">
            <w:pPr>
              <w:spacing w:after="0" w:line="240" w:lineRule="auto"/>
            </w:pPr>
            <w:r w:rsidRPr="0387F8AB">
              <w:t>M</w:t>
            </w:r>
          </w:p>
        </w:tc>
        <w:tc>
          <w:tcPr>
            <w:tcW w:w="1406" w:type="dxa"/>
            <w:vAlign w:val="center"/>
          </w:tcPr>
          <w:p w14:paraId="15D6C7D1" w14:textId="77777777" w:rsidR="0003348A" w:rsidRDefault="0003348A" w:rsidP="002C0CCA">
            <w:pPr>
              <w:spacing w:after="0" w:line="240" w:lineRule="auto"/>
            </w:pPr>
            <w:r w:rsidRPr="0387F8AB">
              <w:t>String</w:t>
            </w:r>
          </w:p>
        </w:tc>
      </w:tr>
    </w:tbl>
    <w:p w14:paraId="5B978493" w14:textId="77777777" w:rsidR="00F50DAF" w:rsidRDefault="00F50DAF" w:rsidP="0003348A"/>
    <w:p w14:paraId="282F36C0" w14:textId="0CB69965"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03348A" w14:paraId="6C259F78" w14:textId="77777777" w:rsidTr="001C5CFE">
        <w:trPr>
          <w:trHeight w:val="276"/>
        </w:trPr>
        <w:tc>
          <w:tcPr>
            <w:tcW w:w="1943" w:type="dxa"/>
            <w:shd w:val="clear" w:color="auto" w:fill="D9D9D9" w:themeFill="background1" w:themeFillShade="D9"/>
            <w:vAlign w:val="center"/>
          </w:tcPr>
          <w:p w14:paraId="2C910CF7" w14:textId="77777777" w:rsidR="0003348A" w:rsidRDefault="0003348A" w:rsidP="002C0CCA">
            <w:pPr>
              <w:spacing w:after="0" w:line="240" w:lineRule="auto"/>
            </w:pPr>
            <w:r w:rsidRPr="0387F8AB">
              <w:t>Parameter</w:t>
            </w:r>
          </w:p>
        </w:tc>
        <w:tc>
          <w:tcPr>
            <w:tcW w:w="7062" w:type="dxa"/>
            <w:shd w:val="clear" w:color="auto" w:fill="D9D9D9" w:themeFill="background1" w:themeFillShade="D9"/>
            <w:vAlign w:val="center"/>
          </w:tcPr>
          <w:p w14:paraId="53AB336D" w14:textId="77777777" w:rsidR="0003348A" w:rsidRDefault="0003348A" w:rsidP="002C0CCA">
            <w:pPr>
              <w:spacing w:after="0" w:line="240" w:lineRule="auto"/>
            </w:pPr>
            <w:r w:rsidRPr="0387F8AB">
              <w:t>Description</w:t>
            </w:r>
          </w:p>
        </w:tc>
        <w:tc>
          <w:tcPr>
            <w:tcW w:w="1201" w:type="dxa"/>
            <w:shd w:val="clear" w:color="auto" w:fill="D9D9D9" w:themeFill="background1" w:themeFillShade="D9"/>
            <w:vAlign w:val="center"/>
          </w:tcPr>
          <w:p w14:paraId="69E0B250" w14:textId="77777777" w:rsidR="0003348A" w:rsidRDefault="0003348A" w:rsidP="002C0CCA">
            <w:pPr>
              <w:spacing w:after="0" w:line="240" w:lineRule="auto"/>
            </w:pPr>
            <w:r w:rsidRPr="0387F8AB">
              <w:t>Type</w:t>
            </w:r>
          </w:p>
        </w:tc>
      </w:tr>
      <w:tr w:rsidR="0003348A" w14:paraId="27166E7E" w14:textId="77777777" w:rsidTr="001C5CFE">
        <w:trPr>
          <w:trHeight w:val="193"/>
        </w:trPr>
        <w:tc>
          <w:tcPr>
            <w:tcW w:w="1943" w:type="dxa"/>
            <w:vAlign w:val="center"/>
          </w:tcPr>
          <w:p w14:paraId="7A63BAD2" w14:textId="77777777" w:rsidR="0003348A" w:rsidRDefault="0003348A" w:rsidP="002C0CCA">
            <w:pPr>
              <w:spacing w:after="0" w:line="240" w:lineRule="auto"/>
            </w:pPr>
            <w:r w:rsidRPr="0387F8AB">
              <w:t>Server</w:t>
            </w:r>
          </w:p>
        </w:tc>
        <w:tc>
          <w:tcPr>
            <w:tcW w:w="7062" w:type="dxa"/>
            <w:vAlign w:val="center"/>
          </w:tcPr>
          <w:p w14:paraId="5F0310C9" w14:textId="77777777" w:rsidR="0003348A" w:rsidRDefault="0003348A" w:rsidP="002C0CCA">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3A7CAA9" w14:textId="77777777" w:rsidR="0003348A" w:rsidRDefault="0003348A" w:rsidP="002C0CCA">
            <w:pPr>
              <w:spacing w:after="0" w:line="240" w:lineRule="auto"/>
            </w:pPr>
            <w:r w:rsidRPr="0387F8AB">
              <w:t>String</w:t>
            </w:r>
          </w:p>
        </w:tc>
      </w:tr>
      <w:tr w:rsidR="0003348A" w14:paraId="7250BE81" w14:textId="77777777" w:rsidTr="001C5CFE">
        <w:trPr>
          <w:trHeight w:val="193"/>
        </w:trPr>
        <w:tc>
          <w:tcPr>
            <w:tcW w:w="1943" w:type="dxa"/>
            <w:vAlign w:val="center"/>
          </w:tcPr>
          <w:p w14:paraId="22999AFC" w14:textId="77777777" w:rsidR="0003348A" w:rsidRDefault="0003348A" w:rsidP="002C0CCA">
            <w:pPr>
              <w:spacing w:after="0" w:line="240" w:lineRule="auto"/>
            </w:pPr>
            <w:r w:rsidRPr="0387F8AB">
              <w:t>Content-Type</w:t>
            </w:r>
          </w:p>
        </w:tc>
        <w:tc>
          <w:tcPr>
            <w:tcW w:w="7062" w:type="dxa"/>
            <w:vAlign w:val="center"/>
          </w:tcPr>
          <w:p w14:paraId="79DB8CC3" w14:textId="77777777" w:rsidR="0003348A" w:rsidRDefault="0003348A" w:rsidP="002C0CCA">
            <w:pPr>
              <w:spacing w:after="0" w:line="240" w:lineRule="auto"/>
            </w:pPr>
            <w:r>
              <w:t>Type</w:t>
            </w:r>
            <w:r w:rsidRPr="0387F8AB">
              <w:t xml:space="preserve"> of the content</w:t>
            </w:r>
          </w:p>
        </w:tc>
        <w:tc>
          <w:tcPr>
            <w:tcW w:w="1201" w:type="dxa"/>
            <w:vAlign w:val="center"/>
          </w:tcPr>
          <w:p w14:paraId="76B3FF29" w14:textId="77777777" w:rsidR="0003348A" w:rsidRDefault="0003348A" w:rsidP="002C0CCA">
            <w:pPr>
              <w:spacing w:after="0" w:line="240" w:lineRule="auto"/>
            </w:pPr>
            <w:r w:rsidRPr="0387F8AB">
              <w:t>String</w:t>
            </w:r>
          </w:p>
        </w:tc>
      </w:tr>
      <w:tr w:rsidR="0003348A" w14:paraId="7D90C4F7" w14:textId="77777777" w:rsidTr="001C5CFE">
        <w:trPr>
          <w:trHeight w:val="193"/>
        </w:trPr>
        <w:tc>
          <w:tcPr>
            <w:tcW w:w="1943" w:type="dxa"/>
            <w:vAlign w:val="center"/>
          </w:tcPr>
          <w:p w14:paraId="1EA94963" w14:textId="77777777" w:rsidR="0003348A" w:rsidRDefault="0003348A" w:rsidP="002C0CCA">
            <w:pPr>
              <w:spacing w:after="0" w:line="240" w:lineRule="auto"/>
            </w:pPr>
            <w:r w:rsidRPr="0387F8AB">
              <w:t>Date</w:t>
            </w:r>
          </w:p>
        </w:tc>
        <w:tc>
          <w:tcPr>
            <w:tcW w:w="7062" w:type="dxa"/>
            <w:vAlign w:val="center"/>
          </w:tcPr>
          <w:p w14:paraId="5F710B71" w14:textId="77777777" w:rsidR="0003348A" w:rsidRDefault="0003348A" w:rsidP="002C0CCA">
            <w:pPr>
              <w:spacing w:after="0" w:line="240" w:lineRule="auto"/>
            </w:pPr>
            <w:r w:rsidRPr="0387F8AB">
              <w:t>Date of operation execution e.g. - [Tue, 17 May 2022 06:30:16 GMT]</w:t>
            </w:r>
          </w:p>
        </w:tc>
        <w:tc>
          <w:tcPr>
            <w:tcW w:w="1201" w:type="dxa"/>
            <w:vAlign w:val="center"/>
          </w:tcPr>
          <w:p w14:paraId="0ED0DBE6" w14:textId="77777777" w:rsidR="0003348A" w:rsidRDefault="0003348A" w:rsidP="002C0CCA">
            <w:pPr>
              <w:spacing w:after="0" w:line="240" w:lineRule="auto"/>
            </w:pPr>
            <w:r w:rsidRPr="0387F8AB">
              <w:t>Datetime</w:t>
            </w:r>
          </w:p>
        </w:tc>
      </w:tr>
      <w:tr w:rsidR="0003348A" w14:paraId="2B103B1B" w14:textId="77777777" w:rsidTr="001C5CFE">
        <w:trPr>
          <w:trHeight w:val="193"/>
        </w:trPr>
        <w:tc>
          <w:tcPr>
            <w:tcW w:w="1943" w:type="dxa"/>
            <w:vAlign w:val="center"/>
          </w:tcPr>
          <w:p w14:paraId="35E143B3" w14:textId="77777777" w:rsidR="0003348A" w:rsidRDefault="0003348A" w:rsidP="002C0CCA">
            <w:pPr>
              <w:spacing w:after="0" w:line="240" w:lineRule="auto"/>
            </w:pPr>
            <w:r w:rsidRPr="0387F8AB">
              <w:t>Content-Length</w:t>
            </w:r>
          </w:p>
        </w:tc>
        <w:tc>
          <w:tcPr>
            <w:tcW w:w="7062" w:type="dxa"/>
            <w:vAlign w:val="center"/>
          </w:tcPr>
          <w:p w14:paraId="1DEEE932" w14:textId="77777777" w:rsidR="0003348A" w:rsidRDefault="0003348A" w:rsidP="002C0CCA">
            <w:pPr>
              <w:spacing w:after="0" w:line="240" w:lineRule="auto"/>
            </w:pPr>
            <w:r w:rsidRPr="0387F8AB">
              <w:t>Length of the content</w:t>
            </w:r>
          </w:p>
        </w:tc>
        <w:tc>
          <w:tcPr>
            <w:tcW w:w="1201" w:type="dxa"/>
            <w:vAlign w:val="center"/>
          </w:tcPr>
          <w:p w14:paraId="7174DB5C" w14:textId="77777777" w:rsidR="0003348A" w:rsidRDefault="0003348A" w:rsidP="002C0CCA">
            <w:pPr>
              <w:spacing w:after="0" w:line="240" w:lineRule="auto"/>
            </w:pPr>
            <w:r w:rsidRPr="0387F8AB">
              <w:t>Bytes</w:t>
            </w:r>
          </w:p>
        </w:tc>
      </w:tr>
      <w:tr w:rsidR="0003348A" w14:paraId="1015E225" w14:textId="77777777" w:rsidTr="001C5CFE">
        <w:trPr>
          <w:trHeight w:val="193"/>
        </w:trPr>
        <w:tc>
          <w:tcPr>
            <w:tcW w:w="1943" w:type="dxa"/>
            <w:vAlign w:val="center"/>
          </w:tcPr>
          <w:p w14:paraId="28B836D4" w14:textId="77777777" w:rsidR="0003348A" w:rsidRDefault="0003348A" w:rsidP="002C0CCA">
            <w:pPr>
              <w:spacing w:after="0" w:line="240" w:lineRule="auto"/>
            </w:pPr>
            <w:r w:rsidRPr="0387F8AB">
              <w:t>Connection</w:t>
            </w:r>
          </w:p>
        </w:tc>
        <w:tc>
          <w:tcPr>
            <w:tcW w:w="7062" w:type="dxa"/>
            <w:vAlign w:val="center"/>
          </w:tcPr>
          <w:p w14:paraId="3E1C2973" w14:textId="77777777" w:rsidR="0003348A" w:rsidRDefault="0003348A" w:rsidP="002C0CCA">
            <w:pPr>
              <w:spacing w:after="0" w:line="240" w:lineRule="auto"/>
            </w:pPr>
            <w:r w:rsidRPr="0387F8AB">
              <w:t>A general header specifying whether the current network connection stays open once the current transaction finishes</w:t>
            </w:r>
          </w:p>
        </w:tc>
        <w:tc>
          <w:tcPr>
            <w:tcW w:w="1201" w:type="dxa"/>
            <w:vAlign w:val="center"/>
          </w:tcPr>
          <w:p w14:paraId="596EF0B9" w14:textId="77777777" w:rsidR="0003348A" w:rsidRDefault="0003348A" w:rsidP="002C0CCA">
            <w:pPr>
              <w:spacing w:after="0" w:line="240" w:lineRule="auto"/>
            </w:pPr>
            <w:r>
              <w:t>String</w:t>
            </w:r>
          </w:p>
        </w:tc>
      </w:tr>
    </w:tbl>
    <w:p w14:paraId="241D1D21" w14:textId="77777777" w:rsidR="0003348A" w:rsidRDefault="0003348A" w:rsidP="0003348A"/>
    <w:p w14:paraId="4AA613C4" w14:textId="2522EB28" w:rsidR="00F50DAF" w:rsidRDefault="008B11E1" w:rsidP="0003348A">
      <w:r>
        <w:br w:type="column"/>
      </w:r>
    </w:p>
    <w:p w14:paraId="405D046B" w14:textId="77777777" w:rsidR="00F50DAF" w:rsidRDefault="00F50DAF" w:rsidP="0003348A"/>
    <w:p w14:paraId="6EACFB9B" w14:textId="36546B28" w:rsidR="00F50DAF" w:rsidRPr="00DD0BBD" w:rsidRDefault="001C5CFE" w:rsidP="001C5CFE">
      <w:pPr>
        <w:pStyle w:val="Heading3"/>
      </w:pPr>
      <w:r>
        <w:t>API Specifications</w:t>
      </w:r>
    </w:p>
    <w:tbl>
      <w:tblPr>
        <w:tblW w:w="10467" w:type="dxa"/>
        <w:tblLayout w:type="fixed"/>
        <w:tblLook w:val="04A0" w:firstRow="1" w:lastRow="0" w:firstColumn="1" w:lastColumn="0" w:noHBand="0" w:noVBand="1"/>
      </w:tblPr>
      <w:tblGrid>
        <w:gridCol w:w="2605"/>
        <w:gridCol w:w="7862"/>
      </w:tblGrid>
      <w:tr w:rsidR="00F50DAF" w14:paraId="5A1B3C1E"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891E13" w14:textId="77777777" w:rsidR="00F50DAF" w:rsidRDefault="00F50DAF" w:rsidP="00CF6CC1">
            <w:pPr>
              <w:spacing w:after="0" w:line="240" w:lineRule="auto"/>
              <w:jc w:val="left"/>
            </w:pPr>
            <w:r>
              <w:t>PROTOCOL</w:t>
            </w:r>
          </w:p>
        </w:tc>
        <w:tc>
          <w:tcPr>
            <w:tcW w:w="7862" w:type="dxa"/>
            <w:tcBorders>
              <w:top w:val="single" w:sz="8" w:space="0" w:color="auto"/>
              <w:left w:val="single" w:sz="8" w:space="0" w:color="auto"/>
              <w:bottom w:val="single" w:sz="8" w:space="0" w:color="auto"/>
              <w:right w:val="single" w:sz="8" w:space="0" w:color="auto"/>
            </w:tcBorders>
            <w:hideMark/>
          </w:tcPr>
          <w:p w14:paraId="61537779" w14:textId="77777777" w:rsidR="00F50DAF" w:rsidRDefault="00F50DAF" w:rsidP="00CF6CC1">
            <w:pPr>
              <w:spacing w:after="0" w:line="240" w:lineRule="auto"/>
              <w:jc w:val="left"/>
            </w:pPr>
            <w:r>
              <w:t xml:space="preserve"> HTTPS</w:t>
            </w:r>
          </w:p>
        </w:tc>
      </w:tr>
      <w:tr w:rsidR="009F3B11" w14:paraId="6AD34C27"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01DE0B5" w14:textId="6C2CDCF7" w:rsidR="009F3B11" w:rsidRDefault="009F3B11" w:rsidP="00CF6CC1">
            <w:pPr>
              <w:spacing w:after="0" w:line="240" w:lineRule="auto"/>
              <w:jc w:val="left"/>
            </w:pPr>
            <w:bookmarkStart w:id="81" w:name="_Hlk174091283"/>
            <w:r>
              <w:t xml:space="preserve">PATH </w:t>
            </w:r>
            <w:r w:rsidR="00E331FA" w:rsidRPr="00E331FA">
              <w:t>AOT (Cognite)</w:t>
            </w:r>
            <w:r>
              <w:t xml:space="preserve"> </w:t>
            </w:r>
            <w:r w:rsidR="00DB75B6">
              <w:t>(Public Exposure)</w:t>
            </w:r>
          </w:p>
        </w:tc>
        <w:tc>
          <w:tcPr>
            <w:tcW w:w="7862" w:type="dxa"/>
            <w:tcBorders>
              <w:top w:val="single" w:sz="8" w:space="0" w:color="auto"/>
              <w:left w:val="single" w:sz="8" w:space="0" w:color="auto"/>
              <w:bottom w:val="single" w:sz="8" w:space="0" w:color="auto"/>
              <w:right w:val="single" w:sz="8" w:space="0" w:color="auto"/>
            </w:tcBorders>
            <w:hideMark/>
          </w:tcPr>
          <w:p w14:paraId="5542480F" w14:textId="5A026A5B" w:rsidR="009F3B11" w:rsidRPr="009F3B11" w:rsidRDefault="00CF6CC1" w:rsidP="00CF6CC1">
            <w:pPr>
              <w:spacing w:after="0" w:line="240" w:lineRule="auto"/>
              <w:jc w:val="left"/>
            </w:pPr>
            <w:hyperlink r:id="rId51" w:history="1">
              <w:r w:rsidRPr="000A1AC8">
                <w:rPr>
                  <w:rStyle w:val="Hyperlink"/>
                </w:rPr>
                <w:t>https://apim-mw-aot-dev.azure-api.net/api/oh-module/metadata/assettype</w:t>
              </w:r>
            </w:hyperlink>
            <w:r>
              <w:t xml:space="preserve"> </w:t>
            </w:r>
          </w:p>
        </w:tc>
      </w:tr>
      <w:tr w:rsidR="00F50DAF" w14:paraId="3E43E86A" w14:textId="77777777" w:rsidTr="00CF6CC1">
        <w:trPr>
          <w:trHeight w:val="130"/>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1DE2F9A" w14:textId="18DD27E2" w:rsidR="00F50DAF" w:rsidRDefault="00F50DAF" w:rsidP="00CF6CC1">
            <w:pPr>
              <w:spacing w:after="0" w:line="240" w:lineRule="auto"/>
              <w:jc w:val="left"/>
            </w:pPr>
            <w:r>
              <w:t xml:space="preserve">PATH </w:t>
            </w:r>
            <w:r w:rsidR="00E331FA">
              <w:t>AOT (</w:t>
            </w:r>
            <w:r w:rsidR="009F3B11">
              <w:t>Azure</w:t>
            </w:r>
            <w:r w:rsidR="00E331FA">
              <w:t>)</w:t>
            </w:r>
            <w:r w:rsidR="009F3B11">
              <w:t xml:space="preserve"> </w:t>
            </w:r>
            <w:r w:rsidR="00DB75B6">
              <w:t>(Public Exposure)</w:t>
            </w:r>
          </w:p>
        </w:tc>
        <w:tc>
          <w:tcPr>
            <w:tcW w:w="7862" w:type="dxa"/>
            <w:tcBorders>
              <w:top w:val="single" w:sz="8" w:space="0" w:color="auto"/>
              <w:left w:val="single" w:sz="8" w:space="0" w:color="auto"/>
              <w:bottom w:val="single" w:sz="8" w:space="0" w:color="auto"/>
              <w:right w:val="single" w:sz="8" w:space="0" w:color="auto"/>
            </w:tcBorders>
            <w:hideMark/>
          </w:tcPr>
          <w:p w14:paraId="23D50595" w14:textId="78C66FFC" w:rsidR="00F50DAF" w:rsidRDefault="00CF6CC1" w:rsidP="00CF6CC1">
            <w:pPr>
              <w:spacing w:after="0" w:line="240" w:lineRule="auto"/>
              <w:jc w:val="left"/>
              <w:rPr>
                <w:rFonts w:cs="Graphik"/>
              </w:rPr>
            </w:pPr>
            <w:hyperlink r:id="rId52" w:history="1">
              <w:r w:rsidRPr="000A1AC8">
                <w:rPr>
                  <w:rStyle w:val="Hyperlink"/>
                  <w:rFonts w:cs="Graphik"/>
                </w:rPr>
                <w:t>https://apim-aot-azure-dev.azure-api.net/api/oh-module/metadata/assettype</w:t>
              </w:r>
            </w:hyperlink>
            <w:r>
              <w:rPr>
                <w:rFonts w:cs="Graphik"/>
              </w:rPr>
              <w:t xml:space="preserve"> </w:t>
            </w:r>
          </w:p>
        </w:tc>
      </w:tr>
      <w:bookmarkEnd w:id="81"/>
      <w:tr w:rsidR="00F50DAF" w14:paraId="1260A96A" w14:textId="77777777" w:rsidTr="00CF6CC1">
        <w:trPr>
          <w:trHeight w:val="16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E3808B1" w14:textId="77777777" w:rsidR="00F50DAF" w:rsidRDefault="00F50DAF" w:rsidP="00CF6CC1">
            <w:pPr>
              <w:spacing w:after="0" w:line="240" w:lineRule="auto"/>
              <w:jc w:val="left"/>
            </w:pPr>
            <w:r>
              <w:t>METHOD</w:t>
            </w:r>
          </w:p>
        </w:tc>
        <w:tc>
          <w:tcPr>
            <w:tcW w:w="7862" w:type="dxa"/>
            <w:tcBorders>
              <w:top w:val="single" w:sz="8" w:space="0" w:color="auto"/>
              <w:left w:val="single" w:sz="8" w:space="0" w:color="auto"/>
              <w:bottom w:val="single" w:sz="8" w:space="0" w:color="auto"/>
              <w:right w:val="single" w:sz="8" w:space="0" w:color="auto"/>
            </w:tcBorders>
            <w:hideMark/>
          </w:tcPr>
          <w:p w14:paraId="56B25480" w14:textId="77777777" w:rsidR="00F50DAF" w:rsidRDefault="00F50DAF" w:rsidP="00CF6CC1">
            <w:pPr>
              <w:spacing w:after="0" w:line="240" w:lineRule="auto"/>
              <w:jc w:val="left"/>
            </w:pPr>
            <w:r>
              <w:t xml:space="preserve"> GET</w:t>
            </w:r>
          </w:p>
        </w:tc>
      </w:tr>
      <w:tr w:rsidR="00F50DAF" w14:paraId="5F127FF9" w14:textId="77777777" w:rsidTr="00CF6CC1">
        <w:trPr>
          <w:trHeight w:val="29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50051A" w14:textId="77777777" w:rsidR="00F50DAF" w:rsidRDefault="00F50DAF" w:rsidP="00CF6CC1">
            <w:pPr>
              <w:spacing w:after="0" w:line="240" w:lineRule="auto"/>
              <w:jc w:val="left"/>
            </w:pPr>
            <w:r>
              <w:t>CONTENT TYPE</w:t>
            </w:r>
          </w:p>
        </w:tc>
        <w:tc>
          <w:tcPr>
            <w:tcW w:w="7862" w:type="dxa"/>
            <w:tcBorders>
              <w:top w:val="single" w:sz="8" w:space="0" w:color="auto"/>
              <w:left w:val="single" w:sz="8" w:space="0" w:color="auto"/>
              <w:bottom w:val="single" w:sz="8" w:space="0" w:color="auto"/>
              <w:right w:val="single" w:sz="8" w:space="0" w:color="auto"/>
            </w:tcBorders>
            <w:hideMark/>
          </w:tcPr>
          <w:p w14:paraId="15E075C3" w14:textId="77777777" w:rsidR="00F50DAF" w:rsidRDefault="00F50DAF" w:rsidP="00CF6CC1">
            <w:pPr>
              <w:spacing w:after="0" w:line="240" w:lineRule="auto"/>
              <w:jc w:val="left"/>
            </w:pPr>
            <w:r>
              <w:t>application / json</w:t>
            </w:r>
          </w:p>
        </w:tc>
      </w:tr>
    </w:tbl>
    <w:p w14:paraId="63C44DE5" w14:textId="77777777" w:rsidR="00F50DAF" w:rsidRDefault="00F50DAF" w:rsidP="00F50DAF">
      <w:pPr>
        <w:rPr>
          <w:b/>
          <w:bCs/>
          <w:sz w:val="24"/>
          <w:szCs w:val="28"/>
        </w:rPr>
      </w:pPr>
    </w:p>
    <w:p w14:paraId="7CED2D3E" w14:textId="77777777" w:rsidR="00F50DAF" w:rsidRDefault="00F50DAF" w:rsidP="001C5CFE">
      <w:pPr>
        <w:pStyle w:val="Heading3"/>
      </w:pPr>
      <w:r>
        <w:t>Sample Response</w:t>
      </w:r>
    </w:p>
    <w:p w14:paraId="31EDA8AC"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056C9FC9"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"filters": [</w:t>
      </w:r>
    </w:p>
    <w:p w14:paraId="333A9892"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69FBD581"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"assetType": ""</w:t>
      </w:r>
    </w:p>
    <w:p w14:paraId="7D3AA61A"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E033765"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6C70F295"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"assetType": ""</w:t>
      </w:r>
    </w:p>
    <w:p w14:paraId="4417369D"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99701DF"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12FA3E0"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52031AF4" w14:textId="77777777" w:rsidR="00F50DAF" w:rsidRDefault="00F50DAF" w:rsidP="0003348A"/>
    <w:p w14:paraId="6A052319" w14:textId="42D961E6" w:rsidR="00F50DAF"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F50DAF" w14:paraId="72B9CE5B" w14:textId="77777777" w:rsidTr="001C5CFE">
        <w:tc>
          <w:tcPr>
            <w:tcW w:w="1746" w:type="dxa"/>
            <w:shd w:val="clear" w:color="auto" w:fill="D9D9D9" w:themeFill="background1" w:themeFillShade="D9"/>
            <w:hideMark/>
          </w:tcPr>
          <w:p w14:paraId="2E52DA29" w14:textId="77777777" w:rsidR="00F50DAF" w:rsidRDefault="00F50DAF">
            <w:pPr>
              <w:spacing w:after="0" w:line="240" w:lineRule="auto"/>
            </w:pPr>
            <w:r>
              <w:t>HTTP Code</w:t>
            </w:r>
          </w:p>
        </w:tc>
        <w:tc>
          <w:tcPr>
            <w:tcW w:w="8460" w:type="dxa"/>
            <w:shd w:val="clear" w:color="auto" w:fill="D9D9D9" w:themeFill="background1" w:themeFillShade="D9"/>
            <w:hideMark/>
          </w:tcPr>
          <w:p w14:paraId="3B883082" w14:textId="77777777" w:rsidR="00F50DAF" w:rsidRDefault="00F50DAF">
            <w:pPr>
              <w:spacing w:after="0" w:line="240" w:lineRule="auto"/>
            </w:pPr>
            <w:r>
              <w:t>Result Description</w:t>
            </w:r>
          </w:p>
        </w:tc>
      </w:tr>
      <w:tr w:rsidR="00F50DAF" w14:paraId="07C2F5D2" w14:textId="77777777" w:rsidTr="001C5CFE">
        <w:tc>
          <w:tcPr>
            <w:tcW w:w="1746" w:type="dxa"/>
            <w:hideMark/>
          </w:tcPr>
          <w:p w14:paraId="5D2E5ECF" w14:textId="77777777" w:rsidR="00F50DAF" w:rsidRDefault="00F50DAF">
            <w:pPr>
              <w:spacing w:after="0" w:line="240" w:lineRule="auto"/>
            </w:pPr>
            <w:r>
              <w:t>200</w:t>
            </w:r>
          </w:p>
        </w:tc>
        <w:tc>
          <w:tcPr>
            <w:tcW w:w="8460" w:type="dxa"/>
            <w:hideMark/>
          </w:tcPr>
          <w:p w14:paraId="56F81ED0" w14:textId="77777777" w:rsidR="00F50DAF" w:rsidRDefault="00F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list of all the asset types is fetched.</w:t>
            </w:r>
          </w:p>
        </w:tc>
      </w:tr>
    </w:tbl>
    <w:p w14:paraId="4ABAA018" w14:textId="77777777" w:rsidR="001C5CFE" w:rsidRDefault="001C5CFE"/>
    <w:p w14:paraId="3769F5B5" w14:textId="2D1A404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F50DAF" w14:paraId="01E70AC7" w14:textId="77777777" w:rsidTr="001C5CFE">
        <w:tc>
          <w:tcPr>
            <w:tcW w:w="1746" w:type="dxa"/>
            <w:shd w:val="clear" w:color="auto" w:fill="D9D9D9" w:themeFill="background1" w:themeFillShade="D9"/>
            <w:vAlign w:val="center"/>
            <w:hideMark/>
          </w:tcPr>
          <w:p w14:paraId="6938D8CB" w14:textId="77777777" w:rsidR="00F50DAF" w:rsidRDefault="00F50DAF">
            <w:pPr>
              <w:spacing w:after="0" w:line="240" w:lineRule="auto"/>
            </w:pPr>
            <w:r>
              <w:t>HTTP Code</w:t>
            </w:r>
          </w:p>
        </w:tc>
        <w:tc>
          <w:tcPr>
            <w:tcW w:w="1596" w:type="dxa"/>
            <w:shd w:val="clear" w:color="auto" w:fill="D9D9D9" w:themeFill="background1" w:themeFillShade="D9"/>
            <w:vAlign w:val="center"/>
            <w:hideMark/>
          </w:tcPr>
          <w:p w14:paraId="44E1DF14" w14:textId="77777777" w:rsidR="00F50DAF" w:rsidRDefault="00F50DAF">
            <w:pPr>
              <w:spacing w:after="0" w:line="240" w:lineRule="auto"/>
            </w:pPr>
            <w:r>
              <w:t>Error Code</w:t>
            </w:r>
          </w:p>
        </w:tc>
        <w:tc>
          <w:tcPr>
            <w:tcW w:w="6864" w:type="dxa"/>
            <w:shd w:val="clear" w:color="auto" w:fill="D9D9D9" w:themeFill="background1" w:themeFillShade="D9"/>
            <w:vAlign w:val="center"/>
            <w:hideMark/>
          </w:tcPr>
          <w:p w14:paraId="2837DB5B" w14:textId="77777777" w:rsidR="00F50DAF" w:rsidRDefault="00F50DAF">
            <w:pPr>
              <w:spacing w:after="0" w:line="240" w:lineRule="auto"/>
            </w:pPr>
            <w:r>
              <w:t>Error Description</w:t>
            </w:r>
          </w:p>
        </w:tc>
      </w:tr>
      <w:tr w:rsidR="00F50DAF" w14:paraId="4384693C" w14:textId="77777777" w:rsidTr="001C5CFE">
        <w:tc>
          <w:tcPr>
            <w:tcW w:w="1746" w:type="dxa"/>
            <w:vAlign w:val="center"/>
            <w:hideMark/>
          </w:tcPr>
          <w:p w14:paraId="17952A2B" w14:textId="77777777" w:rsidR="00F50DAF" w:rsidRDefault="00F50DAF">
            <w:pPr>
              <w:spacing w:after="0" w:line="240" w:lineRule="auto"/>
            </w:pPr>
            <w:r>
              <w:t>500</w:t>
            </w:r>
          </w:p>
        </w:tc>
        <w:tc>
          <w:tcPr>
            <w:tcW w:w="1596" w:type="dxa"/>
            <w:vAlign w:val="center"/>
            <w:hideMark/>
          </w:tcPr>
          <w:p w14:paraId="507F7E1A" w14:textId="77777777" w:rsidR="00F50DAF" w:rsidRDefault="00F50DAF">
            <w:pPr>
              <w:spacing w:after="0" w:line="240" w:lineRule="auto"/>
            </w:pPr>
            <w:r>
              <w:t>500</w:t>
            </w:r>
          </w:p>
        </w:tc>
        <w:tc>
          <w:tcPr>
            <w:tcW w:w="6864" w:type="dxa"/>
            <w:vAlign w:val="center"/>
            <w:hideMark/>
          </w:tcPr>
          <w:p w14:paraId="46158B0E" w14:textId="77777777" w:rsidR="00F50DAF" w:rsidRDefault="00F50DAF">
            <w:pPr>
              <w:spacing w:after="0" w:line="240" w:lineRule="auto"/>
            </w:pPr>
            <w:r>
              <w:t xml:space="preserve">      Generic Error</w:t>
            </w:r>
          </w:p>
        </w:tc>
      </w:tr>
      <w:tr w:rsidR="00F50DAF" w14:paraId="70632844" w14:textId="77777777" w:rsidTr="001C5CFE">
        <w:tc>
          <w:tcPr>
            <w:tcW w:w="1746" w:type="dxa"/>
            <w:vAlign w:val="center"/>
            <w:hideMark/>
          </w:tcPr>
          <w:p w14:paraId="49C5F1C5" w14:textId="77777777" w:rsidR="00F50DAF" w:rsidRDefault="00F50DAF">
            <w:pPr>
              <w:spacing w:after="0" w:line="240" w:lineRule="auto"/>
            </w:pPr>
            <w:r>
              <w:t>400</w:t>
            </w:r>
          </w:p>
        </w:tc>
        <w:tc>
          <w:tcPr>
            <w:tcW w:w="1596" w:type="dxa"/>
            <w:vAlign w:val="center"/>
            <w:hideMark/>
          </w:tcPr>
          <w:p w14:paraId="49D8FDA3" w14:textId="77777777" w:rsidR="00F50DAF" w:rsidRDefault="00F50DAF">
            <w:pPr>
              <w:spacing w:after="0" w:line="240" w:lineRule="auto"/>
            </w:pPr>
            <w:r>
              <w:t>401</w:t>
            </w:r>
          </w:p>
        </w:tc>
        <w:tc>
          <w:tcPr>
            <w:tcW w:w="6864" w:type="dxa"/>
            <w:vAlign w:val="center"/>
            <w:hideMark/>
          </w:tcPr>
          <w:p w14:paraId="748A1561" w14:textId="07FBA6BD" w:rsidR="00F50DAF" w:rsidRDefault="00F50DAF" w:rsidP="00D933C8">
            <w:pPr>
              <w:spacing w:line="256" w:lineRule="auto"/>
              <w:ind w:left="360"/>
            </w:pPr>
            <w:r>
              <w:t>Unauthorized User</w:t>
            </w:r>
            <w:r w:rsidR="00D933C8">
              <w:t xml:space="preserve"> or </w:t>
            </w:r>
            <w:r>
              <w:t>Header Token missing</w:t>
            </w:r>
          </w:p>
        </w:tc>
      </w:tr>
      <w:tr w:rsidR="00F50DAF" w14:paraId="1AA4108D" w14:textId="77777777" w:rsidTr="001C5CFE">
        <w:tc>
          <w:tcPr>
            <w:tcW w:w="1746" w:type="dxa"/>
            <w:vAlign w:val="center"/>
            <w:hideMark/>
          </w:tcPr>
          <w:p w14:paraId="270CA6A0" w14:textId="77777777" w:rsidR="00F50DAF" w:rsidRDefault="00F50DAF">
            <w:pPr>
              <w:spacing w:after="0" w:line="240" w:lineRule="auto"/>
            </w:pPr>
            <w:r>
              <w:t>400</w:t>
            </w:r>
          </w:p>
        </w:tc>
        <w:tc>
          <w:tcPr>
            <w:tcW w:w="1596" w:type="dxa"/>
            <w:vAlign w:val="center"/>
            <w:hideMark/>
          </w:tcPr>
          <w:p w14:paraId="2B610D96" w14:textId="77777777" w:rsidR="00F50DAF" w:rsidRDefault="00F50DAF">
            <w:pPr>
              <w:spacing w:after="0" w:line="240" w:lineRule="auto"/>
            </w:pPr>
            <w:r>
              <w:t>400</w:t>
            </w:r>
          </w:p>
        </w:tc>
        <w:tc>
          <w:tcPr>
            <w:tcW w:w="6864" w:type="dxa"/>
            <w:vAlign w:val="center"/>
            <w:hideMark/>
          </w:tcPr>
          <w:p w14:paraId="4552F594" w14:textId="77777777" w:rsidR="00F50DAF" w:rsidRDefault="00F50DAF" w:rsidP="00D933C8">
            <w:pPr>
              <w:spacing w:line="256" w:lineRule="auto"/>
              <w:ind w:left="360"/>
            </w:pPr>
            <w:r>
              <w:t>Bad request</w:t>
            </w:r>
          </w:p>
        </w:tc>
      </w:tr>
    </w:tbl>
    <w:p w14:paraId="6D69C653" w14:textId="77777777" w:rsidR="00AB52D3" w:rsidRDefault="00AB52D3" w:rsidP="0003348A">
      <w:pPr>
        <w:sectPr w:rsidR="00AB52D3" w:rsidSect="008B11E1">
          <w:type w:val="continuous"/>
          <w:pgSz w:w="24480" w:h="17280" w:orient="landscape" w:code="5"/>
          <w:pgMar w:top="1440" w:right="1440" w:bottom="1440" w:left="1440" w:header="720" w:footer="720" w:gutter="0"/>
          <w:cols w:num="2" w:space="1191"/>
          <w:docGrid w:linePitch="360"/>
        </w:sectPr>
      </w:pPr>
    </w:p>
    <w:p w14:paraId="3184D37E" w14:textId="77777777" w:rsidR="006250A5" w:rsidRDefault="006250A5" w:rsidP="0003348A">
      <w:pPr>
        <w:sectPr w:rsidR="006250A5" w:rsidSect="00182627">
          <w:type w:val="continuous"/>
          <w:pgSz w:w="24480" w:h="17280" w:orient="landscape" w:code="5"/>
          <w:pgMar w:top="1440" w:right="1440" w:bottom="1440" w:left="1440" w:header="720" w:footer="720" w:gutter="0"/>
          <w:cols w:space="720"/>
          <w:docGrid w:linePitch="360"/>
        </w:sectPr>
      </w:pPr>
    </w:p>
    <w:p w14:paraId="6E338BE8" w14:textId="77777777" w:rsidR="0003348A" w:rsidRDefault="0003348A" w:rsidP="00DA3639">
      <w:pPr>
        <w:pStyle w:val="Heading2"/>
      </w:pPr>
      <w:bookmarkStart w:id="82" w:name="_Toc217409164"/>
      <w:r w:rsidRPr="00564C6C">
        <w:lastRenderedPageBreak/>
        <w:t>GET- GetUnitSystemandTimezoneByUser</w:t>
      </w:r>
      <w:bookmarkEnd w:id="82"/>
    </w:p>
    <w:p w14:paraId="4A8B413C" w14:textId="762BD030" w:rsidR="0003348A" w:rsidRDefault="0003348A" w:rsidP="0003348A">
      <w:r>
        <w:t xml:space="preserve">This </w:t>
      </w:r>
      <w:r w:rsidRPr="00564C6C">
        <w:t>API </w:t>
      </w:r>
      <w:r>
        <w:t xml:space="preserve">is used </w:t>
      </w:r>
      <w:r w:rsidRPr="00564C6C">
        <w:t>to fetch user</w:t>
      </w:r>
      <w:r w:rsidR="004E3A79">
        <w:t>-</w:t>
      </w:r>
      <w:r w:rsidRPr="00564C6C">
        <w:t>specific Unit System and Time</w:t>
      </w:r>
      <w:r>
        <w:t xml:space="preserve"> </w:t>
      </w:r>
      <w:r w:rsidRPr="00564C6C">
        <w:t>Zone</w:t>
      </w:r>
      <w:r>
        <w:t>.</w:t>
      </w:r>
    </w:p>
    <w:p w14:paraId="4FB26263" w14:textId="77777777" w:rsidR="006250A5" w:rsidRDefault="006250A5" w:rsidP="0003348A">
      <w:pPr>
        <w:rPr>
          <w:b/>
          <w:bCs/>
          <w:sz w:val="24"/>
          <w:szCs w:val="28"/>
        </w:rPr>
        <w:sectPr w:rsidR="006250A5" w:rsidSect="006250A5">
          <w:pgSz w:w="24480" w:h="17280" w:orient="landscape" w:code="5"/>
          <w:pgMar w:top="1440" w:right="1440" w:bottom="1440" w:left="1440" w:header="720" w:footer="720" w:gutter="0"/>
          <w:cols w:space="720"/>
          <w:docGrid w:linePitch="360"/>
        </w:sectPr>
      </w:pPr>
    </w:p>
    <w:p w14:paraId="5B5281AC" w14:textId="5DE657DD" w:rsidR="0003348A" w:rsidRPr="00F8769D" w:rsidRDefault="0003348A" w:rsidP="001C5CFE">
      <w:pPr>
        <w:pStyle w:val="Heading3"/>
      </w:pPr>
      <w:r w:rsidRPr="00F8769D">
        <w:t>API Precondition</w:t>
      </w:r>
      <w:r w:rsidR="001C5CFE">
        <w:t>s</w:t>
      </w:r>
    </w:p>
    <w:p w14:paraId="122770D5" w14:textId="46F9566A" w:rsidR="0003348A" w:rsidRDefault="0003348A" w:rsidP="006250A5">
      <w:bookmarkStart w:id="83" w:name="OLE_LINK17"/>
      <w:r w:rsidRPr="0387F8AB">
        <w:t xml:space="preserve">To fetch the response from the APIs, the </w:t>
      </w:r>
      <w:r w:rsidR="006250A5" w:rsidRPr="006250A5">
        <w:t xml:space="preserve">Authorization token </w:t>
      </w:r>
      <w:r>
        <w:t>must</w:t>
      </w:r>
      <w:r w:rsidRPr="0387F8AB">
        <w:t xml:space="preserve"> exist.</w:t>
      </w:r>
      <w:bookmarkEnd w:id="83"/>
      <w:r w:rsidRPr="0387F8AB">
        <w:t xml:space="preserve"> </w:t>
      </w:r>
    </w:p>
    <w:p w14:paraId="23B7BFD0" w14:textId="232323F1" w:rsidR="0003348A" w:rsidRDefault="001C5CFE" w:rsidP="001C5CFE">
      <w:pPr>
        <w:pStyle w:val="Heading3"/>
      </w:pPr>
      <w:bookmarkStart w:id="84" w:name="OLE_LINK18"/>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6227"/>
        <w:gridCol w:w="957"/>
        <w:gridCol w:w="1117"/>
      </w:tblGrid>
      <w:tr w:rsidR="0003348A" w14:paraId="61CF7A3D" w14:textId="77777777" w:rsidTr="001C5CFE">
        <w:trPr>
          <w:trHeight w:val="259"/>
        </w:trPr>
        <w:tc>
          <w:tcPr>
            <w:tcW w:w="1905" w:type="dxa"/>
            <w:shd w:val="clear" w:color="auto" w:fill="D9D9D9" w:themeFill="background1" w:themeFillShade="D9"/>
            <w:vAlign w:val="center"/>
          </w:tcPr>
          <w:p w14:paraId="2C952532" w14:textId="77777777" w:rsidR="0003348A" w:rsidRDefault="0003348A" w:rsidP="004B0353">
            <w:pPr>
              <w:spacing w:after="0" w:line="240" w:lineRule="auto"/>
            </w:pPr>
            <w:bookmarkStart w:id="85" w:name="OLE_LINK16"/>
            <w:r w:rsidRPr="0387F8AB">
              <w:t>Parameter</w:t>
            </w:r>
          </w:p>
        </w:tc>
        <w:tc>
          <w:tcPr>
            <w:tcW w:w="6227" w:type="dxa"/>
            <w:shd w:val="clear" w:color="auto" w:fill="D9D9D9" w:themeFill="background1" w:themeFillShade="D9"/>
            <w:vAlign w:val="center"/>
          </w:tcPr>
          <w:p w14:paraId="70C0A915" w14:textId="77777777" w:rsidR="0003348A" w:rsidRDefault="0003348A" w:rsidP="004B0353">
            <w:pPr>
              <w:spacing w:after="0" w:line="240" w:lineRule="auto"/>
            </w:pPr>
            <w:r w:rsidRPr="0387F8AB">
              <w:t>Description</w:t>
            </w:r>
          </w:p>
        </w:tc>
        <w:tc>
          <w:tcPr>
            <w:tcW w:w="957" w:type="dxa"/>
            <w:shd w:val="clear" w:color="auto" w:fill="D9D9D9" w:themeFill="background1" w:themeFillShade="D9"/>
            <w:vAlign w:val="center"/>
          </w:tcPr>
          <w:p w14:paraId="2A237421" w14:textId="77777777" w:rsidR="0003348A" w:rsidRDefault="0003348A" w:rsidP="004B0353">
            <w:pPr>
              <w:spacing w:after="0" w:line="240" w:lineRule="auto"/>
            </w:pPr>
            <w:r>
              <w:t>M/O</w:t>
            </w:r>
          </w:p>
        </w:tc>
        <w:tc>
          <w:tcPr>
            <w:tcW w:w="1117" w:type="dxa"/>
            <w:shd w:val="clear" w:color="auto" w:fill="D9D9D9" w:themeFill="background1" w:themeFillShade="D9"/>
            <w:vAlign w:val="center"/>
          </w:tcPr>
          <w:p w14:paraId="2D2AE63D" w14:textId="77777777" w:rsidR="0003348A" w:rsidRDefault="0003348A" w:rsidP="004B0353">
            <w:pPr>
              <w:spacing w:after="0" w:line="240" w:lineRule="auto"/>
            </w:pPr>
            <w:r w:rsidRPr="0387F8AB">
              <w:t>Type</w:t>
            </w:r>
          </w:p>
        </w:tc>
      </w:tr>
      <w:tr w:rsidR="0003348A" w14:paraId="76A4A02D" w14:textId="77777777" w:rsidTr="001C5CFE">
        <w:trPr>
          <w:trHeight w:val="259"/>
        </w:trPr>
        <w:tc>
          <w:tcPr>
            <w:tcW w:w="1905" w:type="dxa"/>
            <w:vAlign w:val="center"/>
          </w:tcPr>
          <w:p w14:paraId="6F916C52" w14:textId="77777777" w:rsidR="0003348A" w:rsidRDefault="0003348A" w:rsidP="004B0353">
            <w:pPr>
              <w:spacing w:after="0" w:line="240" w:lineRule="auto"/>
            </w:pPr>
            <w:r w:rsidRPr="0387F8AB">
              <w:t>Authorization</w:t>
            </w:r>
          </w:p>
        </w:tc>
        <w:tc>
          <w:tcPr>
            <w:tcW w:w="6227" w:type="dxa"/>
            <w:vAlign w:val="center"/>
          </w:tcPr>
          <w:p w14:paraId="38F570CA" w14:textId="77777777" w:rsidR="0003348A" w:rsidRDefault="0003348A" w:rsidP="004B0353">
            <w:pPr>
              <w:spacing w:after="0" w:line="240" w:lineRule="auto"/>
            </w:pPr>
            <w:r w:rsidRPr="0387F8AB">
              <w:t xml:space="preserve">Token acquired from Azure AD based on the user credentials for further API calls. </w:t>
            </w:r>
          </w:p>
        </w:tc>
        <w:tc>
          <w:tcPr>
            <w:tcW w:w="957" w:type="dxa"/>
            <w:vAlign w:val="center"/>
          </w:tcPr>
          <w:p w14:paraId="3AF4B78C" w14:textId="77777777" w:rsidR="0003348A" w:rsidRDefault="0003348A" w:rsidP="004B0353">
            <w:pPr>
              <w:spacing w:after="0" w:line="240" w:lineRule="auto"/>
            </w:pPr>
            <w:r w:rsidRPr="0387F8AB">
              <w:t>M</w:t>
            </w:r>
          </w:p>
        </w:tc>
        <w:tc>
          <w:tcPr>
            <w:tcW w:w="1117" w:type="dxa"/>
            <w:vAlign w:val="center"/>
          </w:tcPr>
          <w:p w14:paraId="5932383F" w14:textId="77777777" w:rsidR="0003348A" w:rsidRDefault="0003348A" w:rsidP="004B0353">
            <w:pPr>
              <w:spacing w:after="0" w:line="240" w:lineRule="auto"/>
            </w:pPr>
            <w:r w:rsidRPr="0387F8AB">
              <w:t>String</w:t>
            </w:r>
          </w:p>
        </w:tc>
      </w:tr>
      <w:tr w:rsidR="0003348A" w14:paraId="5224101F" w14:textId="77777777" w:rsidTr="001C5CFE">
        <w:trPr>
          <w:trHeight w:val="259"/>
        </w:trPr>
        <w:tc>
          <w:tcPr>
            <w:tcW w:w="1905" w:type="dxa"/>
            <w:vAlign w:val="center"/>
          </w:tcPr>
          <w:p w14:paraId="24A1CFA4" w14:textId="77777777" w:rsidR="0003348A" w:rsidRDefault="0003348A" w:rsidP="004B0353">
            <w:pPr>
              <w:spacing w:after="0" w:line="240" w:lineRule="auto"/>
            </w:pPr>
            <w:r w:rsidRPr="0387F8AB">
              <w:t>Content-Type</w:t>
            </w:r>
          </w:p>
        </w:tc>
        <w:tc>
          <w:tcPr>
            <w:tcW w:w="6227" w:type="dxa"/>
            <w:vAlign w:val="center"/>
          </w:tcPr>
          <w:p w14:paraId="6EA792A1" w14:textId="77777777" w:rsidR="0003348A" w:rsidRDefault="0003348A" w:rsidP="004B0353">
            <w:pPr>
              <w:spacing w:after="0" w:line="240" w:lineRule="auto"/>
            </w:pPr>
            <w:r>
              <w:t>Type</w:t>
            </w:r>
            <w:r w:rsidRPr="0387F8AB">
              <w:t xml:space="preserve"> of content. E.g.- application/json</w:t>
            </w:r>
          </w:p>
        </w:tc>
        <w:tc>
          <w:tcPr>
            <w:tcW w:w="957" w:type="dxa"/>
            <w:vAlign w:val="center"/>
          </w:tcPr>
          <w:p w14:paraId="2DB11257" w14:textId="77777777" w:rsidR="0003348A" w:rsidRDefault="0003348A" w:rsidP="004B0353">
            <w:pPr>
              <w:spacing w:after="0" w:line="240" w:lineRule="auto"/>
            </w:pPr>
            <w:r w:rsidRPr="0387F8AB">
              <w:t>M</w:t>
            </w:r>
          </w:p>
        </w:tc>
        <w:tc>
          <w:tcPr>
            <w:tcW w:w="1117" w:type="dxa"/>
            <w:vAlign w:val="center"/>
          </w:tcPr>
          <w:p w14:paraId="7D196426" w14:textId="77777777" w:rsidR="0003348A" w:rsidRDefault="0003348A" w:rsidP="004B0353">
            <w:pPr>
              <w:spacing w:after="0" w:line="240" w:lineRule="auto"/>
            </w:pPr>
            <w:r w:rsidRPr="0387F8AB">
              <w:t>String</w:t>
            </w:r>
          </w:p>
        </w:tc>
      </w:tr>
      <w:bookmarkEnd w:id="85"/>
    </w:tbl>
    <w:p w14:paraId="4C8B5B17" w14:textId="77777777" w:rsidR="0003348A" w:rsidRDefault="0003348A" w:rsidP="0003348A"/>
    <w:p w14:paraId="782E2792" w14:textId="71C864A5" w:rsidR="001C5CFE"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6250A5" w14:paraId="153C1B64" w14:textId="77777777" w:rsidTr="001C5CFE">
        <w:trPr>
          <w:trHeight w:val="276"/>
        </w:trPr>
        <w:tc>
          <w:tcPr>
            <w:tcW w:w="1943" w:type="dxa"/>
            <w:shd w:val="clear" w:color="auto" w:fill="D9D9D9" w:themeFill="background1" w:themeFillShade="D9"/>
            <w:vAlign w:val="center"/>
            <w:hideMark/>
          </w:tcPr>
          <w:p w14:paraId="77B837B3" w14:textId="77777777" w:rsidR="006250A5" w:rsidRDefault="006250A5">
            <w:pPr>
              <w:spacing w:after="0" w:line="240" w:lineRule="auto"/>
            </w:pPr>
            <w:r>
              <w:t>Parameter</w:t>
            </w:r>
          </w:p>
        </w:tc>
        <w:tc>
          <w:tcPr>
            <w:tcW w:w="7062" w:type="dxa"/>
            <w:shd w:val="clear" w:color="auto" w:fill="D9D9D9" w:themeFill="background1" w:themeFillShade="D9"/>
            <w:vAlign w:val="center"/>
            <w:hideMark/>
          </w:tcPr>
          <w:p w14:paraId="713DC10A" w14:textId="77777777" w:rsidR="006250A5" w:rsidRDefault="006250A5">
            <w:pPr>
              <w:spacing w:after="0" w:line="240" w:lineRule="auto"/>
            </w:pPr>
            <w:r>
              <w:t>Description</w:t>
            </w:r>
          </w:p>
        </w:tc>
        <w:tc>
          <w:tcPr>
            <w:tcW w:w="1201" w:type="dxa"/>
            <w:shd w:val="clear" w:color="auto" w:fill="D9D9D9" w:themeFill="background1" w:themeFillShade="D9"/>
            <w:vAlign w:val="center"/>
            <w:hideMark/>
          </w:tcPr>
          <w:p w14:paraId="692395F1" w14:textId="77777777" w:rsidR="006250A5" w:rsidRDefault="006250A5">
            <w:pPr>
              <w:spacing w:after="0" w:line="240" w:lineRule="auto"/>
            </w:pPr>
            <w:r>
              <w:t>Type</w:t>
            </w:r>
          </w:p>
        </w:tc>
      </w:tr>
      <w:tr w:rsidR="006250A5" w14:paraId="4BD61B19" w14:textId="77777777" w:rsidTr="001C5CFE">
        <w:trPr>
          <w:trHeight w:val="193"/>
        </w:trPr>
        <w:tc>
          <w:tcPr>
            <w:tcW w:w="1943" w:type="dxa"/>
            <w:vAlign w:val="center"/>
            <w:hideMark/>
          </w:tcPr>
          <w:p w14:paraId="3DF380D4" w14:textId="77777777" w:rsidR="006250A5" w:rsidRDefault="006250A5">
            <w:pPr>
              <w:spacing w:after="0" w:line="240" w:lineRule="auto"/>
            </w:pPr>
            <w:r>
              <w:t>Server</w:t>
            </w:r>
          </w:p>
        </w:tc>
        <w:tc>
          <w:tcPr>
            <w:tcW w:w="7062" w:type="dxa"/>
            <w:vAlign w:val="center"/>
            <w:hideMark/>
          </w:tcPr>
          <w:p w14:paraId="41A21304" w14:textId="77777777" w:rsidR="006250A5" w:rsidRDefault="006250A5">
            <w:pPr>
              <w:spacing w:after="0" w:line="240" w:lineRule="auto"/>
            </w:pPr>
            <w:r>
              <w:t>Contains information about how the server handles requests [e.g., Werkzeug/2.1.2 Python/3.9.7]</w:t>
            </w:r>
          </w:p>
        </w:tc>
        <w:tc>
          <w:tcPr>
            <w:tcW w:w="1201" w:type="dxa"/>
            <w:vAlign w:val="center"/>
            <w:hideMark/>
          </w:tcPr>
          <w:p w14:paraId="01C05DAB" w14:textId="77777777" w:rsidR="006250A5" w:rsidRDefault="006250A5">
            <w:pPr>
              <w:spacing w:after="0" w:line="240" w:lineRule="auto"/>
            </w:pPr>
            <w:r>
              <w:t>String</w:t>
            </w:r>
          </w:p>
        </w:tc>
      </w:tr>
      <w:tr w:rsidR="006250A5" w14:paraId="21235FAA" w14:textId="77777777" w:rsidTr="001C5CFE">
        <w:trPr>
          <w:trHeight w:val="193"/>
        </w:trPr>
        <w:tc>
          <w:tcPr>
            <w:tcW w:w="1943" w:type="dxa"/>
            <w:vAlign w:val="center"/>
            <w:hideMark/>
          </w:tcPr>
          <w:p w14:paraId="6FDA6DD7" w14:textId="77777777" w:rsidR="006250A5" w:rsidRDefault="006250A5">
            <w:pPr>
              <w:spacing w:after="0" w:line="240" w:lineRule="auto"/>
            </w:pPr>
            <w:r>
              <w:t>Content-Type</w:t>
            </w:r>
          </w:p>
        </w:tc>
        <w:tc>
          <w:tcPr>
            <w:tcW w:w="7062" w:type="dxa"/>
            <w:vAlign w:val="center"/>
            <w:hideMark/>
          </w:tcPr>
          <w:p w14:paraId="29B4C732" w14:textId="77777777" w:rsidR="006250A5" w:rsidRDefault="006250A5">
            <w:pPr>
              <w:spacing w:after="0" w:line="240" w:lineRule="auto"/>
            </w:pPr>
            <w:r>
              <w:t>Type of the content</w:t>
            </w:r>
          </w:p>
        </w:tc>
        <w:tc>
          <w:tcPr>
            <w:tcW w:w="1201" w:type="dxa"/>
            <w:vAlign w:val="center"/>
            <w:hideMark/>
          </w:tcPr>
          <w:p w14:paraId="174A86D5" w14:textId="77777777" w:rsidR="006250A5" w:rsidRDefault="006250A5">
            <w:pPr>
              <w:spacing w:after="0" w:line="240" w:lineRule="auto"/>
            </w:pPr>
            <w:r>
              <w:t>String</w:t>
            </w:r>
          </w:p>
        </w:tc>
      </w:tr>
      <w:tr w:rsidR="006250A5" w14:paraId="72A5541B" w14:textId="77777777" w:rsidTr="001C5CFE">
        <w:trPr>
          <w:trHeight w:val="193"/>
        </w:trPr>
        <w:tc>
          <w:tcPr>
            <w:tcW w:w="1943" w:type="dxa"/>
            <w:vAlign w:val="center"/>
            <w:hideMark/>
          </w:tcPr>
          <w:p w14:paraId="6519BEC5" w14:textId="77777777" w:rsidR="006250A5" w:rsidRDefault="006250A5">
            <w:pPr>
              <w:spacing w:after="0" w:line="240" w:lineRule="auto"/>
            </w:pPr>
            <w:r>
              <w:t>Date</w:t>
            </w:r>
          </w:p>
        </w:tc>
        <w:tc>
          <w:tcPr>
            <w:tcW w:w="7062" w:type="dxa"/>
            <w:vAlign w:val="center"/>
            <w:hideMark/>
          </w:tcPr>
          <w:p w14:paraId="27B86662" w14:textId="77777777" w:rsidR="006250A5" w:rsidRDefault="006250A5">
            <w:pPr>
              <w:spacing w:after="0" w:line="240" w:lineRule="auto"/>
            </w:pPr>
            <w:r>
              <w:t>Date of operation execution e.g. - [Tue, 17 May 2022 06:30:16 GMT]</w:t>
            </w:r>
          </w:p>
        </w:tc>
        <w:tc>
          <w:tcPr>
            <w:tcW w:w="1201" w:type="dxa"/>
            <w:vAlign w:val="center"/>
            <w:hideMark/>
          </w:tcPr>
          <w:p w14:paraId="683C76C5" w14:textId="77777777" w:rsidR="006250A5" w:rsidRDefault="006250A5">
            <w:pPr>
              <w:spacing w:after="0" w:line="240" w:lineRule="auto"/>
            </w:pPr>
            <w:r>
              <w:t>Datetime</w:t>
            </w:r>
          </w:p>
        </w:tc>
      </w:tr>
      <w:tr w:rsidR="006250A5" w14:paraId="1C959B4E" w14:textId="77777777" w:rsidTr="001C5CFE">
        <w:trPr>
          <w:trHeight w:val="193"/>
        </w:trPr>
        <w:tc>
          <w:tcPr>
            <w:tcW w:w="1943" w:type="dxa"/>
            <w:vAlign w:val="center"/>
            <w:hideMark/>
          </w:tcPr>
          <w:p w14:paraId="4B988944" w14:textId="77777777" w:rsidR="006250A5" w:rsidRDefault="006250A5">
            <w:pPr>
              <w:spacing w:after="0" w:line="240" w:lineRule="auto"/>
            </w:pPr>
            <w:r>
              <w:t>Content-Length</w:t>
            </w:r>
          </w:p>
        </w:tc>
        <w:tc>
          <w:tcPr>
            <w:tcW w:w="7062" w:type="dxa"/>
            <w:vAlign w:val="center"/>
            <w:hideMark/>
          </w:tcPr>
          <w:p w14:paraId="35D6E07A" w14:textId="77777777" w:rsidR="006250A5" w:rsidRDefault="006250A5">
            <w:pPr>
              <w:spacing w:after="0" w:line="240" w:lineRule="auto"/>
            </w:pPr>
            <w:r>
              <w:t>Length of the content</w:t>
            </w:r>
          </w:p>
        </w:tc>
        <w:tc>
          <w:tcPr>
            <w:tcW w:w="1201" w:type="dxa"/>
            <w:vAlign w:val="center"/>
            <w:hideMark/>
          </w:tcPr>
          <w:p w14:paraId="0F6E7BF2" w14:textId="77777777" w:rsidR="006250A5" w:rsidRDefault="006250A5">
            <w:pPr>
              <w:spacing w:after="0" w:line="240" w:lineRule="auto"/>
            </w:pPr>
            <w:r>
              <w:t>Bytes</w:t>
            </w:r>
          </w:p>
        </w:tc>
      </w:tr>
      <w:tr w:rsidR="006250A5" w14:paraId="35F6DFBA" w14:textId="77777777" w:rsidTr="001C5CFE">
        <w:trPr>
          <w:trHeight w:val="193"/>
        </w:trPr>
        <w:tc>
          <w:tcPr>
            <w:tcW w:w="1943" w:type="dxa"/>
            <w:vAlign w:val="center"/>
            <w:hideMark/>
          </w:tcPr>
          <w:p w14:paraId="3273AF24" w14:textId="77777777" w:rsidR="006250A5" w:rsidRDefault="006250A5">
            <w:pPr>
              <w:spacing w:after="0" w:line="240" w:lineRule="auto"/>
            </w:pPr>
            <w:r>
              <w:t>Connection</w:t>
            </w:r>
          </w:p>
        </w:tc>
        <w:tc>
          <w:tcPr>
            <w:tcW w:w="7062" w:type="dxa"/>
            <w:vAlign w:val="center"/>
            <w:hideMark/>
          </w:tcPr>
          <w:p w14:paraId="1B12CD93" w14:textId="77777777" w:rsidR="006250A5" w:rsidRDefault="006250A5">
            <w:pPr>
              <w:spacing w:after="0" w:line="240" w:lineRule="auto"/>
            </w:pPr>
            <w:r>
              <w:t>A general header specifying whether the current network connection stays open once the current transaction finishes</w:t>
            </w:r>
          </w:p>
        </w:tc>
        <w:tc>
          <w:tcPr>
            <w:tcW w:w="1201" w:type="dxa"/>
            <w:vAlign w:val="center"/>
            <w:hideMark/>
          </w:tcPr>
          <w:p w14:paraId="3B653D8B" w14:textId="77777777" w:rsidR="006250A5" w:rsidRDefault="006250A5">
            <w:pPr>
              <w:spacing w:after="0" w:line="240" w:lineRule="auto"/>
            </w:pPr>
            <w:r>
              <w:t>String</w:t>
            </w:r>
          </w:p>
        </w:tc>
      </w:tr>
    </w:tbl>
    <w:p w14:paraId="25D1CC7C" w14:textId="77777777" w:rsidR="006250A5" w:rsidRDefault="006250A5" w:rsidP="0003348A"/>
    <w:bookmarkEnd w:id="84"/>
    <w:p w14:paraId="63BCB7C3" w14:textId="7501A578" w:rsidR="006250A5" w:rsidRDefault="006250A5" w:rsidP="0003348A">
      <w:r>
        <w:br w:type="column"/>
      </w:r>
    </w:p>
    <w:p w14:paraId="3CE175D8" w14:textId="77777777" w:rsidR="006250A5" w:rsidRDefault="006250A5" w:rsidP="0003348A"/>
    <w:p w14:paraId="198E6724" w14:textId="5F140F58" w:rsidR="006250A5" w:rsidRDefault="001C5CFE" w:rsidP="001C5CFE">
      <w:pPr>
        <w:pStyle w:val="Heading3"/>
      </w:pPr>
      <w:bookmarkStart w:id="86" w:name="OLE_LINK19"/>
      <w:r>
        <w:t>API Specifications</w:t>
      </w:r>
    </w:p>
    <w:tbl>
      <w:tblPr>
        <w:tblW w:w="10206" w:type="dxa"/>
        <w:tblLayout w:type="fixed"/>
        <w:tblLook w:val="04A0" w:firstRow="1" w:lastRow="0" w:firstColumn="1" w:lastColumn="0" w:noHBand="0" w:noVBand="1"/>
      </w:tblPr>
      <w:tblGrid>
        <w:gridCol w:w="2540"/>
        <w:gridCol w:w="7666"/>
      </w:tblGrid>
      <w:tr w:rsidR="006250A5" w14:paraId="1391466A"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F175C" w14:textId="77777777" w:rsidR="006250A5" w:rsidRDefault="006250A5" w:rsidP="00E0624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29E00E4C" w14:textId="77777777" w:rsidR="006250A5" w:rsidRDefault="006250A5" w:rsidP="00E0624E">
            <w:pPr>
              <w:spacing w:after="0" w:line="240" w:lineRule="auto"/>
              <w:jc w:val="left"/>
            </w:pPr>
            <w:r>
              <w:t xml:space="preserve"> HTTPS</w:t>
            </w:r>
          </w:p>
        </w:tc>
      </w:tr>
      <w:tr w:rsidR="009F3B11" w14:paraId="7EFC12D4"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63DD61" w14:textId="49AFD3D8" w:rsidR="009F3B11" w:rsidRDefault="009F3B11" w:rsidP="00E0624E">
            <w:pPr>
              <w:spacing w:after="0" w:line="240" w:lineRule="auto"/>
              <w:jc w:val="left"/>
            </w:pPr>
            <w:bookmarkStart w:id="87" w:name="_Hlk174091314"/>
            <w:r>
              <w:t xml:space="preserve">PATH </w:t>
            </w:r>
            <w:r w:rsidR="00E331FA" w:rsidRPr="00E331FA">
              <w:t>AOT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4C30961F" w14:textId="04F55F65" w:rsidR="009F3B11" w:rsidRPr="009F3B11" w:rsidRDefault="00E0624E" w:rsidP="00E0624E">
            <w:pPr>
              <w:spacing w:after="0" w:line="240" w:lineRule="auto"/>
              <w:jc w:val="left"/>
            </w:pPr>
            <w:hyperlink r:id="rId53" w:history="1">
              <w:r w:rsidRPr="000A1AC8">
                <w:rPr>
                  <w:rStyle w:val="Hyperlink"/>
                </w:rPr>
                <w:t>https://apim-mw-aot-dev.azure-api.net/api/oh-module/configuration/metadata/unitsystemandtimezone/byuser</w:t>
              </w:r>
            </w:hyperlink>
            <w:r>
              <w:t xml:space="preserve"> </w:t>
            </w:r>
          </w:p>
        </w:tc>
      </w:tr>
      <w:tr w:rsidR="006250A5" w14:paraId="2F203191" w14:textId="77777777" w:rsidTr="00E0624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7470AF4" w14:textId="4861A318" w:rsidR="006250A5" w:rsidRDefault="006250A5" w:rsidP="00E0624E">
            <w:pPr>
              <w:spacing w:after="0" w:line="240" w:lineRule="auto"/>
              <w:jc w:val="left"/>
            </w:pPr>
            <w:r>
              <w:t xml:space="preserve">PATH </w:t>
            </w:r>
            <w:r w:rsidR="00E331FA">
              <w:t>AOT (</w:t>
            </w:r>
            <w:r w:rsidR="009F3B11">
              <w:t>Azure</w:t>
            </w:r>
            <w:r w:rsidR="00E331FA">
              <w:t>)</w:t>
            </w:r>
            <w:r w:rsidR="009F3B11">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0B7C0032" w14:textId="57697CCA" w:rsidR="006250A5" w:rsidRDefault="00E0624E" w:rsidP="00E0624E">
            <w:pPr>
              <w:spacing w:after="0" w:line="240" w:lineRule="auto"/>
              <w:jc w:val="left"/>
              <w:rPr>
                <w:rFonts w:cs="Graphik"/>
              </w:rPr>
            </w:pPr>
            <w:hyperlink r:id="rId54" w:history="1">
              <w:r w:rsidRPr="000A1AC8">
                <w:rPr>
                  <w:rStyle w:val="Hyperlink"/>
                  <w:rFonts w:cs="Graphik"/>
                </w:rPr>
                <w:t>https://apim-aot-azure-dev.azure-api.net/api/oh-module/configuration/metadata/unitsystemandtimezone/byuser</w:t>
              </w:r>
            </w:hyperlink>
            <w:r>
              <w:rPr>
                <w:rFonts w:cs="Graphik"/>
              </w:rPr>
              <w:t xml:space="preserve"> </w:t>
            </w:r>
          </w:p>
        </w:tc>
      </w:tr>
      <w:bookmarkEnd w:id="87"/>
      <w:tr w:rsidR="006250A5" w14:paraId="7F760399" w14:textId="77777777" w:rsidTr="00E0624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11A5262" w14:textId="77777777" w:rsidR="006250A5" w:rsidRDefault="006250A5" w:rsidP="00E0624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9D730BF" w14:textId="77777777" w:rsidR="006250A5" w:rsidRDefault="006250A5" w:rsidP="00E0624E">
            <w:pPr>
              <w:spacing w:after="0" w:line="240" w:lineRule="auto"/>
              <w:jc w:val="left"/>
            </w:pPr>
            <w:r>
              <w:t xml:space="preserve"> GET</w:t>
            </w:r>
          </w:p>
        </w:tc>
      </w:tr>
      <w:tr w:rsidR="006250A5" w14:paraId="55848A53" w14:textId="77777777" w:rsidTr="00E0624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7505AE" w14:textId="77777777" w:rsidR="006250A5" w:rsidRDefault="006250A5" w:rsidP="00E0624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3D67E337" w14:textId="77777777" w:rsidR="006250A5" w:rsidRDefault="006250A5" w:rsidP="00E0624E">
            <w:pPr>
              <w:spacing w:after="0" w:line="240" w:lineRule="auto"/>
              <w:jc w:val="left"/>
            </w:pPr>
            <w:r>
              <w:t>application / json</w:t>
            </w:r>
          </w:p>
        </w:tc>
      </w:tr>
    </w:tbl>
    <w:p w14:paraId="58BB67B8" w14:textId="77777777" w:rsidR="006250A5" w:rsidRDefault="006250A5" w:rsidP="006250A5">
      <w:pPr>
        <w:rPr>
          <w:b/>
          <w:bCs/>
          <w:sz w:val="24"/>
          <w:szCs w:val="28"/>
        </w:rPr>
      </w:pPr>
    </w:p>
    <w:p w14:paraId="2886E852" w14:textId="77777777" w:rsidR="006250A5" w:rsidRDefault="006250A5" w:rsidP="001C5CFE">
      <w:pPr>
        <w:pStyle w:val="Heading3"/>
      </w:pPr>
      <w:bookmarkStart w:id="88" w:name="OLE_LINK20"/>
      <w:bookmarkEnd w:id="86"/>
      <w:r>
        <w:t>Sample Response</w:t>
      </w:r>
    </w:p>
    <w:p w14:paraId="5A8B4989"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2C90EC01"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"Unit System":"",</w:t>
      </w:r>
    </w:p>
    <w:p w14:paraId="4EBAB708"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"TimeZone":""</w:t>
      </w:r>
    </w:p>
    <w:p w14:paraId="6C0C917C"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5B7C0C2B" w14:textId="77777777" w:rsidR="006250A5" w:rsidRDefault="006250A5" w:rsidP="0003348A"/>
    <w:p w14:paraId="2C50425C" w14:textId="0AA053D2" w:rsidR="006250A5"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03348A" w14:paraId="24D2378D" w14:textId="77777777" w:rsidTr="001C5CFE">
        <w:tc>
          <w:tcPr>
            <w:tcW w:w="1746" w:type="dxa"/>
            <w:shd w:val="clear" w:color="auto" w:fill="D9D9D9" w:themeFill="background1" w:themeFillShade="D9"/>
          </w:tcPr>
          <w:p w14:paraId="1932556D" w14:textId="77777777" w:rsidR="0003348A" w:rsidRDefault="0003348A" w:rsidP="004B0353">
            <w:pPr>
              <w:spacing w:after="0" w:line="240" w:lineRule="auto"/>
            </w:pPr>
            <w:r w:rsidRPr="0387F8AB">
              <w:t>HTTP Code</w:t>
            </w:r>
          </w:p>
        </w:tc>
        <w:tc>
          <w:tcPr>
            <w:tcW w:w="8460" w:type="dxa"/>
            <w:shd w:val="clear" w:color="auto" w:fill="D9D9D9" w:themeFill="background1" w:themeFillShade="D9"/>
          </w:tcPr>
          <w:p w14:paraId="3B0408CB" w14:textId="77777777" w:rsidR="0003348A" w:rsidRDefault="0003348A" w:rsidP="004B0353">
            <w:pPr>
              <w:spacing w:after="0" w:line="240" w:lineRule="auto"/>
            </w:pPr>
            <w:r w:rsidRPr="0387F8AB">
              <w:t>Result Description</w:t>
            </w:r>
          </w:p>
        </w:tc>
      </w:tr>
      <w:tr w:rsidR="0003348A" w14:paraId="132CFA80" w14:textId="77777777" w:rsidTr="001C5CFE">
        <w:tc>
          <w:tcPr>
            <w:tcW w:w="1746" w:type="dxa"/>
          </w:tcPr>
          <w:p w14:paraId="2FA9F3F7" w14:textId="77777777" w:rsidR="0003348A" w:rsidRDefault="0003348A" w:rsidP="004B0353">
            <w:pPr>
              <w:spacing w:after="0" w:line="240" w:lineRule="auto"/>
            </w:pPr>
            <w:r w:rsidRPr="0387F8AB">
              <w:t>200</w:t>
            </w:r>
          </w:p>
        </w:tc>
        <w:tc>
          <w:tcPr>
            <w:tcW w:w="8460" w:type="dxa"/>
          </w:tcPr>
          <w:p w14:paraId="2601191B" w14:textId="40DC4531" w:rsidR="0003348A" w:rsidRDefault="0003348A" w:rsidP="004B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user</w:t>
            </w:r>
            <w:r w:rsidR="004E3A79">
              <w:t>-</w:t>
            </w:r>
            <w:r>
              <w:t>specific UoM and Time Zone are fetched.</w:t>
            </w:r>
          </w:p>
        </w:tc>
      </w:tr>
    </w:tbl>
    <w:p w14:paraId="1BD3D720" w14:textId="77777777" w:rsidR="001C5CFE" w:rsidRDefault="001C5CFE"/>
    <w:p w14:paraId="3262DCF6" w14:textId="310D3325"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03348A" w14:paraId="7D7FB5ED" w14:textId="77777777" w:rsidTr="001C5CFE">
        <w:tc>
          <w:tcPr>
            <w:tcW w:w="1746" w:type="dxa"/>
            <w:shd w:val="clear" w:color="auto" w:fill="D9D9D9" w:themeFill="background1" w:themeFillShade="D9"/>
            <w:vAlign w:val="center"/>
          </w:tcPr>
          <w:p w14:paraId="32193070" w14:textId="77777777" w:rsidR="0003348A" w:rsidRDefault="0003348A" w:rsidP="004B0353">
            <w:pPr>
              <w:spacing w:after="0" w:line="240" w:lineRule="auto"/>
            </w:pPr>
            <w:r w:rsidRPr="0387F8AB">
              <w:t>HTTP Code</w:t>
            </w:r>
          </w:p>
        </w:tc>
        <w:tc>
          <w:tcPr>
            <w:tcW w:w="1596" w:type="dxa"/>
            <w:shd w:val="clear" w:color="auto" w:fill="D9D9D9" w:themeFill="background1" w:themeFillShade="D9"/>
            <w:vAlign w:val="center"/>
          </w:tcPr>
          <w:p w14:paraId="0B640BA3" w14:textId="77777777" w:rsidR="0003348A" w:rsidRDefault="0003348A" w:rsidP="004B0353">
            <w:pPr>
              <w:spacing w:after="0" w:line="240" w:lineRule="auto"/>
            </w:pPr>
            <w:r w:rsidRPr="0387F8AB">
              <w:t>Error Code</w:t>
            </w:r>
          </w:p>
        </w:tc>
        <w:tc>
          <w:tcPr>
            <w:tcW w:w="6864" w:type="dxa"/>
            <w:shd w:val="clear" w:color="auto" w:fill="D9D9D9" w:themeFill="background1" w:themeFillShade="D9"/>
            <w:vAlign w:val="center"/>
          </w:tcPr>
          <w:p w14:paraId="181F229E" w14:textId="77777777" w:rsidR="0003348A" w:rsidRDefault="0003348A" w:rsidP="004B0353">
            <w:pPr>
              <w:spacing w:after="0" w:line="240" w:lineRule="auto"/>
            </w:pPr>
            <w:r w:rsidRPr="0387F8AB">
              <w:t>Error Description</w:t>
            </w:r>
          </w:p>
        </w:tc>
      </w:tr>
      <w:tr w:rsidR="0003348A" w14:paraId="10547939" w14:textId="77777777" w:rsidTr="001C5CFE">
        <w:tc>
          <w:tcPr>
            <w:tcW w:w="1746" w:type="dxa"/>
            <w:vAlign w:val="center"/>
          </w:tcPr>
          <w:p w14:paraId="27733D96" w14:textId="77777777" w:rsidR="0003348A" w:rsidRDefault="0003348A" w:rsidP="004B0353">
            <w:pPr>
              <w:spacing w:after="0" w:line="240" w:lineRule="auto"/>
            </w:pPr>
            <w:r w:rsidRPr="0387F8AB">
              <w:t>500</w:t>
            </w:r>
          </w:p>
        </w:tc>
        <w:tc>
          <w:tcPr>
            <w:tcW w:w="1596" w:type="dxa"/>
            <w:vAlign w:val="center"/>
          </w:tcPr>
          <w:p w14:paraId="0B0E59F8" w14:textId="77777777" w:rsidR="0003348A" w:rsidRDefault="0003348A" w:rsidP="004B0353">
            <w:pPr>
              <w:spacing w:after="0" w:line="240" w:lineRule="auto"/>
            </w:pPr>
            <w:r w:rsidRPr="0387F8AB">
              <w:t>500</w:t>
            </w:r>
          </w:p>
        </w:tc>
        <w:tc>
          <w:tcPr>
            <w:tcW w:w="6864" w:type="dxa"/>
            <w:vAlign w:val="center"/>
          </w:tcPr>
          <w:p w14:paraId="409E3498" w14:textId="77777777" w:rsidR="0003348A" w:rsidRDefault="0003348A" w:rsidP="004B0353">
            <w:pPr>
              <w:spacing w:after="0" w:line="240" w:lineRule="auto"/>
            </w:pPr>
            <w:r w:rsidRPr="0387F8AB">
              <w:t xml:space="preserve">      Generic Error</w:t>
            </w:r>
          </w:p>
        </w:tc>
      </w:tr>
      <w:tr w:rsidR="0003348A" w14:paraId="1D66DCAD" w14:textId="77777777" w:rsidTr="001C5CFE">
        <w:tc>
          <w:tcPr>
            <w:tcW w:w="1746" w:type="dxa"/>
            <w:vAlign w:val="center"/>
          </w:tcPr>
          <w:p w14:paraId="13BB368F" w14:textId="77777777" w:rsidR="0003348A" w:rsidRDefault="0003348A" w:rsidP="004B0353">
            <w:pPr>
              <w:spacing w:after="0" w:line="240" w:lineRule="auto"/>
            </w:pPr>
            <w:r w:rsidRPr="0387F8AB">
              <w:t>400</w:t>
            </w:r>
          </w:p>
        </w:tc>
        <w:tc>
          <w:tcPr>
            <w:tcW w:w="1596" w:type="dxa"/>
            <w:vAlign w:val="center"/>
          </w:tcPr>
          <w:p w14:paraId="1028BDEE" w14:textId="77777777" w:rsidR="0003348A" w:rsidRDefault="0003348A" w:rsidP="004B0353">
            <w:pPr>
              <w:spacing w:after="0" w:line="240" w:lineRule="auto"/>
            </w:pPr>
            <w:r w:rsidRPr="0387F8AB">
              <w:t>401</w:t>
            </w:r>
          </w:p>
        </w:tc>
        <w:tc>
          <w:tcPr>
            <w:tcW w:w="6864" w:type="dxa"/>
            <w:vAlign w:val="center"/>
          </w:tcPr>
          <w:p w14:paraId="70F90CA4" w14:textId="2F2FD6BC" w:rsidR="0003348A" w:rsidRDefault="0003348A" w:rsidP="00D933C8">
            <w:pPr>
              <w:ind w:left="360"/>
            </w:pPr>
            <w:r w:rsidRPr="0387F8AB">
              <w:t>Unauthorized User</w:t>
            </w:r>
            <w:r w:rsidR="00D933C8">
              <w:t xml:space="preserve"> or </w:t>
            </w:r>
            <w:r w:rsidRPr="0387F8AB">
              <w:t>Header Token missing</w:t>
            </w:r>
          </w:p>
        </w:tc>
      </w:tr>
      <w:tr w:rsidR="0003348A" w14:paraId="0EA101E3" w14:textId="77777777" w:rsidTr="001C5CFE">
        <w:tc>
          <w:tcPr>
            <w:tcW w:w="1746" w:type="dxa"/>
            <w:vAlign w:val="center"/>
          </w:tcPr>
          <w:p w14:paraId="0E2C9E4F" w14:textId="77777777" w:rsidR="0003348A" w:rsidRDefault="0003348A" w:rsidP="004B0353">
            <w:pPr>
              <w:spacing w:after="0" w:line="240" w:lineRule="auto"/>
            </w:pPr>
            <w:r w:rsidRPr="0387F8AB">
              <w:t>400</w:t>
            </w:r>
          </w:p>
        </w:tc>
        <w:tc>
          <w:tcPr>
            <w:tcW w:w="1596" w:type="dxa"/>
            <w:vAlign w:val="center"/>
          </w:tcPr>
          <w:p w14:paraId="60C1FEC9" w14:textId="77777777" w:rsidR="0003348A" w:rsidRDefault="0003348A" w:rsidP="004B0353">
            <w:pPr>
              <w:spacing w:after="0" w:line="240" w:lineRule="auto"/>
            </w:pPr>
            <w:r w:rsidRPr="0387F8AB">
              <w:t>400</w:t>
            </w:r>
          </w:p>
        </w:tc>
        <w:tc>
          <w:tcPr>
            <w:tcW w:w="6864" w:type="dxa"/>
            <w:vAlign w:val="center"/>
          </w:tcPr>
          <w:p w14:paraId="0D5846CE" w14:textId="77777777" w:rsidR="0003348A" w:rsidRDefault="0003348A" w:rsidP="00D933C8">
            <w:pPr>
              <w:ind w:left="360"/>
            </w:pPr>
            <w:r w:rsidRPr="0387F8AB">
              <w:t>Bad request</w:t>
            </w:r>
          </w:p>
        </w:tc>
      </w:tr>
    </w:tbl>
    <w:p w14:paraId="09755319" w14:textId="77777777" w:rsidR="006250A5" w:rsidRDefault="006250A5" w:rsidP="0003348A">
      <w:pPr>
        <w:sectPr w:rsidR="006250A5" w:rsidSect="006250A5">
          <w:type w:val="continuous"/>
          <w:pgSz w:w="24480" w:h="17280" w:orient="landscape" w:code="5"/>
          <w:pgMar w:top="1440" w:right="1440" w:bottom="1440" w:left="1440" w:header="720" w:footer="720" w:gutter="0"/>
          <w:cols w:num="2" w:space="1191"/>
          <w:docGrid w:linePitch="360"/>
        </w:sectPr>
      </w:pPr>
    </w:p>
    <w:p w14:paraId="51D22C05" w14:textId="27A05C03" w:rsidR="0003348A" w:rsidRDefault="0003348A" w:rsidP="0003348A"/>
    <w:p w14:paraId="6AA7DD94" w14:textId="77777777" w:rsidR="0003348A" w:rsidRDefault="0003348A" w:rsidP="0003348A">
      <w:pPr>
        <w:sectPr w:rsidR="0003348A" w:rsidSect="006250A5">
          <w:type w:val="continuous"/>
          <w:pgSz w:w="24480" w:h="17280" w:orient="landscape" w:code="5"/>
          <w:pgMar w:top="1440" w:right="1440" w:bottom="1440" w:left="1440" w:header="720" w:footer="720" w:gutter="0"/>
          <w:cols w:space="720"/>
          <w:docGrid w:linePitch="360"/>
        </w:sectPr>
      </w:pPr>
    </w:p>
    <w:p w14:paraId="6B427474" w14:textId="77777777" w:rsidR="0003348A" w:rsidRPr="007B3443" w:rsidRDefault="0003348A" w:rsidP="00DA3639">
      <w:pPr>
        <w:pStyle w:val="Heading2"/>
      </w:pPr>
      <w:bookmarkStart w:id="89" w:name="_Toc217409165"/>
      <w:bookmarkEnd w:id="88"/>
      <w:r>
        <w:lastRenderedPageBreak/>
        <w:t>GET-</w:t>
      </w:r>
      <w:r w:rsidRPr="00564C6C">
        <w:t xml:space="preserve"> GetAssetTypesByPlant</w:t>
      </w:r>
      <w:bookmarkEnd w:id="89"/>
      <w:r>
        <w:t xml:space="preserve"> </w:t>
      </w:r>
    </w:p>
    <w:p w14:paraId="372B5113" w14:textId="77777777" w:rsidR="00E35814" w:rsidRDefault="00E35814" w:rsidP="0003348A">
      <w:pPr>
        <w:shd w:val="clear" w:color="auto" w:fill="FFFFFE"/>
        <w:spacing w:line="240" w:lineRule="atLeast"/>
        <w:sectPr w:rsidR="00E35814"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6F7A7A94" w14:textId="2D200D5F" w:rsidR="0003348A" w:rsidRPr="00564C6C" w:rsidRDefault="0003348A" w:rsidP="0003348A">
      <w:pPr>
        <w:shd w:val="clear" w:color="auto" w:fill="FFFFFE"/>
        <w:spacing w:line="240" w:lineRule="atLeast"/>
      </w:pPr>
      <w:bookmarkStart w:id="90" w:name="OLE_LINK13"/>
      <w:bookmarkStart w:id="91" w:name="OLE_LINK12"/>
      <w:r w:rsidRPr="00D5720A">
        <w:t xml:space="preserve">This API is used to get all asset types present for a specific plant in </w:t>
      </w:r>
      <w:r w:rsidR="004E3A79">
        <w:t xml:space="preserve">the </w:t>
      </w:r>
      <w:r w:rsidRPr="00D5720A">
        <w:t>asset hierarchy.</w:t>
      </w:r>
    </w:p>
    <w:bookmarkEnd w:id="90"/>
    <w:p w14:paraId="3BADB877" w14:textId="77777777" w:rsidR="00E35814" w:rsidRDefault="00E35814" w:rsidP="0003348A">
      <w:pPr>
        <w:rPr>
          <w:b/>
          <w:bCs/>
          <w:sz w:val="24"/>
          <w:szCs w:val="28"/>
        </w:rPr>
        <w:sectPr w:rsidR="00E35814" w:rsidSect="00182627">
          <w:type w:val="continuous"/>
          <w:pgSz w:w="24480" w:h="17280" w:orient="landscape" w:code="5"/>
          <w:pgMar w:top="1440" w:right="1440" w:bottom="1440" w:left="1440" w:header="720" w:footer="720" w:gutter="0"/>
          <w:cols w:space="720"/>
          <w:docGrid w:linePitch="360"/>
        </w:sectPr>
      </w:pPr>
    </w:p>
    <w:p w14:paraId="48BD6418" w14:textId="77777777" w:rsidR="0003348A" w:rsidRPr="00F8769D" w:rsidRDefault="0003348A" w:rsidP="0003348A">
      <w:pPr>
        <w:rPr>
          <w:b/>
          <w:bCs/>
          <w:sz w:val="24"/>
          <w:szCs w:val="28"/>
        </w:rPr>
      </w:pPr>
      <w:bookmarkStart w:id="92" w:name="OLE_LINK15"/>
      <w:r w:rsidRPr="00F8769D">
        <w:rPr>
          <w:b/>
          <w:bCs/>
          <w:sz w:val="24"/>
          <w:szCs w:val="28"/>
        </w:rPr>
        <w:t>API Precondition</w:t>
      </w:r>
    </w:p>
    <w:p w14:paraId="24B5CEF4" w14:textId="77777777" w:rsidR="0003348A" w:rsidRDefault="0003348A" w:rsidP="0003348A">
      <w:r w:rsidRPr="0387F8AB">
        <w:t>To fetch the response from the APIs, the following entities</w:t>
      </w:r>
      <w:r>
        <w:t xml:space="preserve"> must</w:t>
      </w:r>
      <w:r w:rsidRPr="0387F8AB">
        <w:t xml:space="preserve"> exist. </w:t>
      </w:r>
    </w:p>
    <w:p w14:paraId="6DD11F22" w14:textId="77777777" w:rsidR="0003348A" w:rsidRDefault="0003348A" w:rsidP="00194CE4">
      <w:pPr>
        <w:numPr>
          <w:ilvl w:val="0"/>
          <w:numId w:val="2"/>
        </w:numPr>
      </w:pPr>
      <w:r w:rsidRPr="0387F8AB">
        <w:t xml:space="preserve">Authorization token </w:t>
      </w:r>
    </w:p>
    <w:p w14:paraId="0AA459E9" w14:textId="77777777" w:rsidR="0003348A" w:rsidRDefault="0003348A" w:rsidP="00194CE4">
      <w:pPr>
        <w:numPr>
          <w:ilvl w:val="0"/>
          <w:numId w:val="2"/>
        </w:numPr>
      </w:pPr>
      <w:r>
        <w:t>AssetExternalID</w:t>
      </w:r>
    </w:p>
    <w:bookmarkEnd w:id="91"/>
    <w:bookmarkEnd w:id="92"/>
    <w:p w14:paraId="547AC633" w14:textId="77777777" w:rsidR="0003348A" w:rsidRDefault="0003348A" w:rsidP="0003348A">
      <w:pPr>
        <w:spacing w:after="0" w:line="240" w:lineRule="auto"/>
        <w:rPr>
          <w:b/>
          <w:bCs/>
          <w:color w:val="FFFFFF" w:themeColor="background1"/>
        </w:rPr>
      </w:pPr>
    </w:p>
    <w:p w14:paraId="14F46B52" w14:textId="56E99D5C" w:rsidR="001C5CFE"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14:paraId="08FCE8D3" w14:textId="77777777" w:rsidTr="001C5CFE">
        <w:trPr>
          <w:trHeight w:val="259"/>
        </w:trPr>
        <w:tc>
          <w:tcPr>
            <w:tcW w:w="2519" w:type="dxa"/>
            <w:shd w:val="clear" w:color="auto" w:fill="D9D9D9" w:themeFill="background1" w:themeFillShade="D9"/>
            <w:vAlign w:val="center"/>
          </w:tcPr>
          <w:p w14:paraId="7995B04B"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E991B16"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52B12648"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1168BC5" w14:textId="77777777" w:rsidR="0003348A" w:rsidRDefault="0003348A" w:rsidP="002B0577">
            <w:pPr>
              <w:spacing w:after="0" w:line="240" w:lineRule="auto"/>
            </w:pPr>
            <w:r w:rsidRPr="0387F8AB">
              <w:t>Type</w:t>
            </w:r>
          </w:p>
        </w:tc>
      </w:tr>
      <w:tr w:rsidR="0003348A" w14:paraId="52451DE4" w14:textId="77777777" w:rsidTr="001C5CFE">
        <w:trPr>
          <w:trHeight w:val="259"/>
        </w:trPr>
        <w:tc>
          <w:tcPr>
            <w:tcW w:w="2519" w:type="dxa"/>
            <w:vAlign w:val="center"/>
          </w:tcPr>
          <w:p w14:paraId="697C9BA0" w14:textId="77777777" w:rsidR="0003348A" w:rsidRDefault="0003348A" w:rsidP="002B0577">
            <w:pPr>
              <w:spacing w:after="0" w:line="240" w:lineRule="auto"/>
            </w:pPr>
            <w:r w:rsidRPr="0387F8AB">
              <w:t>Authorization</w:t>
            </w:r>
          </w:p>
        </w:tc>
        <w:tc>
          <w:tcPr>
            <w:tcW w:w="5794" w:type="dxa"/>
            <w:vAlign w:val="center"/>
          </w:tcPr>
          <w:p w14:paraId="6C6B3312" w14:textId="77777777" w:rsidR="0003348A" w:rsidRDefault="0003348A" w:rsidP="002B0577">
            <w:pPr>
              <w:spacing w:after="0" w:line="240" w:lineRule="auto"/>
            </w:pPr>
            <w:r w:rsidRPr="0387F8AB">
              <w:t xml:space="preserve">Token acquired from Azure AD based on the user credentials for further API calls. </w:t>
            </w:r>
          </w:p>
        </w:tc>
        <w:tc>
          <w:tcPr>
            <w:tcW w:w="945" w:type="dxa"/>
            <w:vAlign w:val="center"/>
          </w:tcPr>
          <w:p w14:paraId="67933398" w14:textId="77777777" w:rsidR="0003348A" w:rsidRDefault="0003348A" w:rsidP="002B0577">
            <w:pPr>
              <w:spacing w:after="0" w:line="240" w:lineRule="auto"/>
            </w:pPr>
            <w:r w:rsidRPr="0387F8AB">
              <w:t>M</w:t>
            </w:r>
          </w:p>
        </w:tc>
        <w:tc>
          <w:tcPr>
            <w:tcW w:w="948" w:type="dxa"/>
            <w:vAlign w:val="center"/>
          </w:tcPr>
          <w:p w14:paraId="152F4A61" w14:textId="77777777" w:rsidR="0003348A" w:rsidRDefault="0003348A" w:rsidP="002B0577">
            <w:pPr>
              <w:spacing w:after="0" w:line="240" w:lineRule="auto"/>
            </w:pPr>
            <w:r w:rsidRPr="0387F8AB">
              <w:t>String</w:t>
            </w:r>
          </w:p>
        </w:tc>
      </w:tr>
      <w:tr w:rsidR="0003348A" w14:paraId="04E4E875" w14:textId="77777777" w:rsidTr="001C5CFE">
        <w:trPr>
          <w:trHeight w:val="259"/>
        </w:trPr>
        <w:tc>
          <w:tcPr>
            <w:tcW w:w="2519" w:type="dxa"/>
            <w:vAlign w:val="center"/>
          </w:tcPr>
          <w:p w14:paraId="40988593" w14:textId="77777777" w:rsidR="0003348A" w:rsidRDefault="0003348A" w:rsidP="002B0577">
            <w:pPr>
              <w:spacing w:after="0" w:line="240" w:lineRule="auto"/>
            </w:pPr>
            <w:r w:rsidRPr="0387F8AB">
              <w:t>Content-Type</w:t>
            </w:r>
          </w:p>
        </w:tc>
        <w:tc>
          <w:tcPr>
            <w:tcW w:w="5794" w:type="dxa"/>
            <w:vAlign w:val="center"/>
          </w:tcPr>
          <w:p w14:paraId="364938C3" w14:textId="77777777" w:rsidR="0003348A" w:rsidRDefault="0003348A" w:rsidP="002B0577">
            <w:pPr>
              <w:spacing w:after="0" w:line="240" w:lineRule="auto"/>
            </w:pPr>
            <w:r>
              <w:t>Type</w:t>
            </w:r>
            <w:r w:rsidRPr="0387F8AB">
              <w:t xml:space="preserve"> of content. E.g.- application/json</w:t>
            </w:r>
          </w:p>
        </w:tc>
        <w:tc>
          <w:tcPr>
            <w:tcW w:w="945" w:type="dxa"/>
            <w:vAlign w:val="center"/>
          </w:tcPr>
          <w:p w14:paraId="32135AF2" w14:textId="77777777" w:rsidR="0003348A" w:rsidRDefault="0003348A" w:rsidP="002B0577">
            <w:pPr>
              <w:spacing w:after="0" w:line="240" w:lineRule="auto"/>
            </w:pPr>
            <w:r w:rsidRPr="0387F8AB">
              <w:t>M</w:t>
            </w:r>
          </w:p>
        </w:tc>
        <w:tc>
          <w:tcPr>
            <w:tcW w:w="948" w:type="dxa"/>
            <w:vAlign w:val="center"/>
          </w:tcPr>
          <w:p w14:paraId="2B94C20B" w14:textId="77777777" w:rsidR="0003348A" w:rsidRDefault="0003348A" w:rsidP="002B0577">
            <w:pPr>
              <w:spacing w:after="0" w:line="240" w:lineRule="auto"/>
            </w:pPr>
            <w:r w:rsidRPr="0387F8AB">
              <w:t>String</w:t>
            </w:r>
          </w:p>
        </w:tc>
      </w:tr>
    </w:tbl>
    <w:p w14:paraId="7FA07F3C" w14:textId="77777777" w:rsidR="001C5CFE" w:rsidRDefault="001C5CFE"/>
    <w:p w14:paraId="525B4048" w14:textId="20309E16" w:rsidR="001C5CFE" w:rsidRDefault="001C5CFE" w:rsidP="001C5CFE">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rsidRPr="009643F7" w14:paraId="5EE9BD43" w14:textId="77777777" w:rsidTr="001C5CFE">
        <w:trPr>
          <w:trHeight w:val="140"/>
        </w:trPr>
        <w:tc>
          <w:tcPr>
            <w:tcW w:w="10206" w:type="dxa"/>
            <w:gridSpan w:val="4"/>
            <w:shd w:val="clear" w:color="auto" w:fill="AEAAAA" w:themeFill="background2" w:themeFillShade="BF"/>
            <w:vAlign w:val="center"/>
          </w:tcPr>
          <w:p w14:paraId="5CB6766B" w14:textId="77777777" w:rsidR="0003348A" w:rsidRPr="009643F7" w:rsidRDefault="0003348A" w:rsidP="002B0577">
            <w:pPr>
              <w:spacing w:after="0" w:line="240" w:lineRule="auto"/>
              <w:rPr>
                <w:b/>
                <w:bCs/>
              </w:rPr>
            </w:pPr>
            <w:r>
              <w:rPr>
                <w:b/>
                <w:bCs/>
              </w:rPr>
              <w:t>BODY</w:t>
            </w:r>
            <w:r w:rsidRPr="009643F7">
              <w:rPr>
                <w:b/>
                <w:bCs/>
              </w:rPr>
              <w:t xml:space="preserve"> PARAM</w:t>
            </w:r>
          </w:p>
        </w:tc>
      </w:tr>
      <w:tr w:rsidR="0003348A" w14:paraId="14A2BF8B" w14:textId="77777777" w:rsidTr="001C5CFE">
        <w:trPr>
          <w:trHeight w:val="259"/>
        </w:trPr>
        <w:tc>
          <w:tcPr>
            <w:tcW w:w="2519" w:type="dxa"/>
            <w:shd w:val="clear" w:color="auto" w:fill="D9D9D9" w:themeFill="background1" w:themeFillShade="D9"/>
            <w:vAlign w:val="center"/>
          </w:tcPr>
          <w:p w14:paraId="480E9DBD"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3C632CD"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1597C5D5"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A8D2A75" w14:textId="77777777" w:rsidR="0003348A" w:rsidRDefault="0003348A" w:rsidP="002B0577">
            <w:pPr>
              <w:spacing w:after="0" w:line="240" w:lineRule="auto"/>
            </w:pPr>
            <w:r w:rsidRPr="0387F8AB">
              <w:t>Type</w:t>
            </w:r>
          </w:p>
        </w:tc>
      </w:tr>
      <w:tr w:rsidR="0003348A" w14:paraId="2AB14840" w14:textId="77777777" w:rsidTr="001C5CFE">
        <w:trPr>
          <w:trHeight w:val="259"/>
        </w:trPr>
        <w:tc>
          <w:tcPr>
            <w:tcW w:w="2519" w:type="dxa"/>
          </w:tcPr>
          <w:p w14:paraId="429B06D8" w14:textId="77777777" w:rsidR="0003348A" w:rsidRDefault="0003348A" w:rsidP="002B0577">
            <w:pPr>
              <w:spacing w:after="0" w:line="240" w:lineRule="auto"/>
            </w:pPr>
            <w:r>
              <w:t>AssetExternalID</w:t>
            </w:r>
          </w:p>
        </w:tc>
        <w:tc>
          <w:tcPr>
            <w:tcW w:w="5794" w:type="dxa"/>
          </w:tcPr>
          <w:p w14:paraId="50627405" w14:textId="2EDE9C54" w:rsidR="0003348A" w:rsidRDefault="0003348A" w:rsidP="002B0577">
            <w:pPr>
              <w:spacing w:after="0" w:line="240" w:lineRule="auto"/>
            </w:pPr>
            <w:r w:rsidRPr="00EC3230">
              <w:t xml:space="preserve">Please provide </w:t>
            </w:r>
            <w:r>
              <w:t xml:space="preserve">the asset external </w:t>
            </w:r>
            <w:r w:rsidR="004E3A79">
              <w:t>ID</w:t>
            </w:r>
            <w:r>
              <w:t xml:space="preserve"> of an existing plant asset</w:t>
            </w:r>
          </w:p>
        </w:tc>
        <w:tc>
          <w:tcPr>
            <w:tcW w:w="945" w:type="dxa"/>
            <w:vAlign w:val="center"/>
          </w:tcPr>
          <w:p w14:paraId="6C09BEB4" w14:textId="77777777" w:rsidR="0003348A" w:rsidRDefault="0003348A" w:rsidP="002B0577">
            <w:pPr>
              <w:spacing w:after="0" w:line="240" w:lineRule="auto"/>
            </w:pPr>
            <w:r w:rsidRPr="0387F8AB">
              <w:t>M</w:t>
            </w:r>
          </w:p>
        </w:tc>
        <w:tc>
          <w:tcPr>
            <w:tcW w:w="948" w:type="dxa"/>
            <w:vAlign w:val="center"/>
          </w:tcPr>
          <w:p w14:paraId="4CE5E5E4" w14:textId="77777777" w:rsidR="0003348A" w:rsidRDefault="0003348A" w:rsidP="002B0577">
            <w:pPr>
              <w:spacing w:after="0" w:line="240" w:lineRule="auto"/>
            </w:pPr>
            <w:r w:rsidRPr="0387F8AB">
              <w:t>String</w:t>
            </w:r>
          </w:p>
        </w:tc>
      </w:tr>
    </w:tbl>
    <w:p w14:paraId="6E2D92B8" w14:textId="77777777" w:rsidR="0003348A" w:rsidRDefault="0003348A" w:rsidP="0003348A"/>
    <w:p w14:paraId="01E02392" w14:textId="65EF7310"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03348A" w14:paraId="7691CDAA" w14:textId="77777777" w:rsidTr="001C5CFE">
        <w:trPr>
          <w:trHeight w:val="276"/>
        </w:trPr>
        <w:tc>
          <w:tcPr>
            <w:tcW w:w="1945" w:type="dxa"/>
            <w:shd w:val="clear" w:color="auto" w:fill="D9D9D9" w:themeFill="background1" w:themeFillShade="D9"/>
            <w:vAlign w:val="center"/>
          </w:tcPr>
          <w:p w14:paraId="12E1BD22" w14:textId="77777777" w:rsidR="0003348A" w:rsidRDefault="0003348A" w:rsidP="002B0577">
            <w:pPr>
              <w:spacing w:after="0" w:line="240" w:lineRule="auto"/>
            </w:pPr>
            <w:r w:rsidRPr="0387F8AB">
              <w:t>Parameter</w:t>
            </w:r>
          </w:p>
        </w:tc>
        <w:tc>
          <w:tcPr>
            <w:tcW w:w="7058" w:type="dxa"/>
            <w:shd w:val="clear" w:color="auto" w:fill="D9D9D9" w:themeFill="background1" w:themeFillShade="D9"/>
            <w:vAlign w:val="center"/>
          </w:tcPr>
          <w:p w14:paraId="7921707A" w14:textId="77777777" w:rsidR="0003348A" w:rsidRDefault="0003348A" w:rsidP="002B0577">
            <w:pPr>
              <w:spacing w:after="0" w:line="240" w:lineRule="auto"/>
            </w:pPr>
            <w:r w:rsidRPr="0387F8AB">
              <w:t>Description</w:t>
            </w:r>
          </w:p>
        </w:tc>
        <w:tc>
          <w:tcPr>
            <w:tcW w:w="1203" w:type="dxa"/>
            <w:shd w:val="clear" w:color="auto" w:fill="D9D9D9" w:themeFill="background1" w:themeFillShade="D9"/>
            <w:vAlign w:val="center"/>
          </w:tcPr>
          <w:p w14:paraId="12E50231" w14:textId="77777777" w:rsidR="0003348A" w:rsidRDefault="0003348A" w:rsidP="002B0577">
            <w:pPr>
              <w:spacing w:after="0" w:line="240" w:lineRule="auto"/>
            </w:pPr>
            <w:r w:rsidRPr="0387F8AB">
              <w:t>Type</w:t>
            </w:r>
          </w:p>
        </w:tc>
      </w:tr>
      <w:tr w:rsidR="0003348A" w14:paraId="4B00FBC5" w14:textId="77777777" w:rsidTr="001C5CFE">
        <w:trPr>
          <w:trHeight w:val="193"/>
        </w:trPr>
        <w:tc>
          <w:tcPr>
            <w:tcW w:w="1945" w:type="dxa"/>
            <w:vAlign w:val="center"/>
          </w:tcPr>
          <w:p w14:paraId="528BF7FB" w14:textId="77777777" w:rsidR="0003348A" w:rsidRDefault="0003348A" w:rsidP="002B0577">
            <w:pPr>
              <w:spacing w:after="0" w:line="240" w:lineRule="auto"/>
            </w:pPr>
            <w:r w:rsidRPr="0387F8AB">
              <w:t>Server</w:t>
            </w:r>
          </w:p>
        </w:tc>
        <w:tc>
          <w:tcPr>
            <w:tcW w:w="7058" w:type="dxa"/>
            <w:vAlign w:val="center"/>
          </w:tcPr>
          <w:p w14:paraId="5EB53086" w14:textId="77777777" w:rsidR="0003348A" w:rsidRDefault="0003348A" w:rsidP="002B0577">
            <w:pPr>
              <w:spacing w:after="0" w:line="240" w:lineRule="auto"/>
            </w:pPr>
            <w:r w:rsidRPr="0387F8AB">
              <w:t>Contains information about how the server handles request</w:t>
            </w:r>
            <w:r>
              <w:t>s</w:t>
            </w:r>
            <w:r w:rsidRPr="0387F8AB">
              <w:t xml:space="preserve"> [e.g., Werkzeug/2.1.2 Python/3.9.7]</w:t>
            </w:r>
          </w:p>
        </w:tc>
        <w:tc>
          <w:tcPr>
            <w:tcW w:w="1203" w:type="dxa"/>
            <w:vAlign w:val="center"/>
          </w:tcPr>
          <w:p w14:paraId="68136470" w14:textId="77777777" w:rsidR="0003348A" w:rsidRDefault="0003348A" w:rsidP="002B0577">
            <w:pPr>
              <w:spacing w:after="0" w:line="240" w:lineRule="auto"/>
            </w:pPr>
            <w:r w:rsidRPr="0387F8AB">
              <w:t>String</w:t>
            </w:r>
          </w:p>
        </w:tc>
      </w:tr>
      <w:tr w:rsidR="0003348A" w14:paraId="4BABA79D" w14:textId="77777777" w:rsidTr="001C5CFE">
        <w:trPr>
          <w:trHeight w:val="193"/>
        </w:trPr>
        <w:tc>
          <w:tcPr>
            <w:tcW w:w="1945" w:type="dxa"/>
            <w:vAlign w:val="center"/>
          </w:tcPr>
          <w:p w14:paraId="7FC7A1A9" w14:textId="77777777" w:rsidR="0003348A" w:rsidRDefault="0003348A" w:rsidP="002B0577">
            <w:pPr>
              <w:spacing w:after="0" w:line="240" w:lineRule="auto"/>
            </w:pPr>
            <w:r w:rsidRPr="0387F8AB">
              <w:t>Content-Type</w:t>
            </w:r>
          </w:p>
        </w:tc>
        <w:tc>
          <w:tcPr>
            <w:tcW w:w="7058" w:type="dxa"/>
            <w:vAlign w:val="center"/>
          </w:tcPr>
          <w:p w14:paraId="2891BC38" w14:textId="77777777" w:rsidR="0003348A" w:rsidRDefault="0003348A" w:rsidP="002B0577">
            <w:pPr>
              <w:spacing w:after="0" w:line="240" w:lineRule="auto"/>
            </w:pPr>
            <w:r>
              <w:t>Type</w:t>
            </w:r>
            <w:r w:rsidRPr="0387F8AB">
              <w:t xml:space="preserve"> of the content</w:t>
            </w:r>
          </w:p>
        </w:tc>
        <w:tc>
          <w:tcPr>
            <w:tcW w:w="1203" w:type="dxa"/>
            <w:vAlign w:val="center"/>
          </w:tcPr>
          <w:p w14:paraId="79EE7281" w14:textId="77777777" w:rsidR="0003348A" w:rsidRDefault="0003348A" w:rsidP="002B0577">
            <w:pPr>
              <w:spacing w:after="0" w:line="240" w:lineRule="auto"/>
            </w:pPr>
            <w:r w:rsidRPr="0387F8AB">
              <w:t>String</w:t>
            </w:r>
          </w:p>
        </w:tc>
      </w:tr>
      <w:tr w:rsidR="0003348A" w14:paraId="6FFC707C" w14:textId="77777777" w:rsidTr="001C5CFE">
        <w:trPr>
          <w:trHeight w:val="193"/>
        </w:trPr>
        <w:tc>
          <w:tcPr>
            <w:tcW w:w="1945" w:type="dxa"/>
            <w:vAlign w:val="center"/>
          </w:tcPr>
          <w:p w14:paraId="134A097B" w14:textId="77777777" w:rsidR="0003348A" w:rsidRDefault="0003348A" w:rsidP="002B0577">
            <w:pPr>
              <w:spacing w:after="0" w:line="240" w:lineRule="auto"/>
            </w:pPr>
            <w:r w:rsidRPr="0387F8AB">
              <w:t>Date</w:t>
            </w:r>
          </w:p>
        </w:tc>
        <w:tc>
          <w:tcPr>
            <w:tcW w:w="7058" w:type="dxa"/>
            <w:vAlign w:val="center"/>
          </w:tcPr>
          <w:p w14:paraId="1A5A6630" w14:textId="77777777" w:rsidR="0003348A" w:rsidRDefault="0003348A" w:rsidP="002B0577">
            <w:pPr>
              <w:spacing w:after="0" w:line="240" w:lineRule="auto"/>
            </w:pPr>
            <w:r w:rsidRPr="0387F8AB">
              <w:t>Date of operation execution e.g. - [Tue, 17 May 2022 06:30:16 GMT]</w:t>
            </w:r>
          </w:p>
        </w:tc>
        <w:tc>
          <w:tcPr>
            <w:tcW w:w="1203" w:type="dxa"/>
            <w:vAlign w:val="center"/>
          </w:tcPr>
          <w:p w14:paraId="190F0340" w14:textId="77777777" w:rsidR="0003348A" w:rsidRDefault="0003348A" w:rsidP="002B0577">
            <w:pPr>
              <w:spacing w:after="0" w:line="240" w:lineRule="auto"/>
            </w:pPr>
            <w:r w:rsidRPr="0387F8AB">
              <w:t>Datetime</w:t>
            </w:r>
          </w:p>
        </w:tc>
      </w:tr>
      <w:tr w:rsidR="0003348A" w14:paraId="24FE1349" w14:textId="77777777" w:rsidTr="001C5CFE">
        <w:trPr>
          <w:trHeight w:val="193"/>
        </w:trPr>
        <w:tc>
          <w:tcPr>
            <w:tcW w:w="1945" w:type="dxa"/>
            <w:vAlign w:val="center"/>
          </w:tcPr>
          <w:p w14:paraId="427434C4" w14:textId="77777777" w:rsidR="0003348A" w:rsidRDefault="0003348A" w:rsidP="002B0577">
            <w:pPr>
              <w:spacing w:after="0" w:line="240" w:lineRule="auto"/>
            </w:pPr>
            <w:r w:rsidRPr="0387F8AB">
              <w:t>Content-Length</w:t>
            </w:r>
          </w:p>
        </w:tc>
        <w:tc>
          <w:tcPr>
            <w:tcW w:w="7058" w:type="dxa"/>
            <w:vAlign w:val="center"/>
          </w:tcPr>
          <w:p w14:paraId="7F191672" w14:textId="77777777" w:rsidR="0003348A" w:rsidRDefault="0003348A" w:rsidP="002B0577">
            <w:pPr>
              <w:spacing w:after="0" w:line="240" w:lineRule="auto"/>
            </w:pPr>
            <w:r w:rsidRPr="0387F8AB">
              <w:t>Length of the content</w:t>
            </w:r>
          </w:p>
        </w:tc>
        <w:tc>
          <w:tcPr>
            <w:tcW w:w="1203" w:type="dxa"/>
            <w:vAlign w:val="center"/>
          </w:tcPr>
          <w:p w14:paraId="007F0C0E" w14:textId="77777777" w:rsidR="0003348A" w:rsidRDefault="0003348A" w:rsidP="002B0577">
            <w:pPr>
              <w:spacing w:after="0" w:line="240" w:lineRule="auto"/>
            </w:pPr>
            <w:r w:rsidRPr="0387F8AB">
              <w:t>Bytes</w:t>
            </w:r>
          </w:p>
        </w:tc>
      </w:tr>
      <w:tr w:rsidR="0003348A" w14:paraId="34F05D9E" w14:textId="77777777" w:rsidTr="001C5CFE">
        <w:trPr>
          <w:trHeight w:val="193"/>
        </w:trPr>
        <w:tc>
          <w:tcPr>
            <w:tcW w:w="1945" w:type="dxa"/>
            <w:vAlign w:val="center"/>
          </w:tcPr>
          <w:p w14:paraId="423692B7" w14:textId="77777777" w:rsidR="0003348A" w:rsidRDefault="0003348A" w:rsidP="002B0577">
            <w:pPr>
              <w:spacing w:after="0" w:line="240" w:lineRule="auto"/>
            </w:pPr>
            <w:r w:rsidRPr="0387F8AB">
              <w:t>Connection</w:t>
            </w:r>
          </w:p>
        </w:tc>
        <w:tc>
          <w:tcPr>
            <w:tcW w:w="7058" w:type="dxa"/>
            <w:vAlign w:val="center"/>
          </w:tcPr>
          <w:p w14:paraId="42A7487D" w14:textId="77777777" w:rsidR="0003348A" w:rsidRDefault="0003348A" w:rsidP="002B0577">
            <w:pPr>
              <w:spacing w:after="0" w:line="240" w:lineRule="auto"/>
            </w:pPr>
            <w:r w:rsidRPr="0387F8AB">
              <w:t>A general header specifying whether the current network connection stays open once the current transaction finishes</w:t>
            </w:r>
          </w:p>
        </w:tc>
        <w:tc>
          <w:tcPr>
            <w:tcW w:w="1203" w:type="dxa"/>
            <w:vAlign w:val="center"/>
          </w:tcPr>
          <w:p w14:paraId="2694C904" w14:textId="77777777" w:rsidR="0003348A" w:rsidRDefault="0003348A" w:rsidP="002B0577">
            <w:pPr>
              <w:spacing w:after="0" w:line="240" w:lineRule="auto"/>
            </w:pPr>
            <w:r>
              <w:t>String</w:t>
            </w:r>
          </w:p>
        </w:tc>
      </w:tr>
    </w:tbl>
    <w:p w14:paraId="044454F6" w14:textId="77777777" w:rsidR="0003348A" w:rsidRDefault="0003348A" w:rsidP="0003348A"/>
    <w:p w14:paraId="1C18CE83" w14:textId="526C55FC" w:rsidR="003D44EE" w:rsidRPr="00DD0BBD" w:rsidRDefault="003D44EE" w:rsidP="001C5CFE">
      <w:pPr>
        <w:pStyle w:val="Heading3"/>
      </w:pPr>
      <w:r>
        <w:br w:type="column"/>
      </w:r>
      <w:r w:rsidR="001C5CFE">
        <w:t>API Specifications</w:t>
      </w:r>
    </w:p>
    <w:tbl>
      <w:tblPr>
        <w:tblW w:w="10206" w:type="dxa"/>
        <w:tblLayout w:type="fixed"/>
        <w:tblLook w:val="04A0" w:firstRow="1" w:lastRow="0" w:firstColumn="1" w:lastColumn="0" w:noHBand="0" w:noVBand="1"/>
      </w:tblPr>
      <w:tblGrid>
        <w:gridCol w:w="2540"/>
        <w:gridCol w:w="7666"/>
      </w:tblGrid>
      <w:tr w:rsidR="00E35814" w14:paraId="62E3508C"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F628288" w14:textId="77777777" w:rsidR="00E35814" w:rsidRDefault="00E35814" w:rsidP="001C5CF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41368043" w14:textId="77777777" w:rsidR="00E35814" w:rsidRPr="000755E5" w:rsidRDefault="00E35814" w:rsidP="001C5CFE">
            <w:pPr>
              <w:spacing w:after="0" w:line="240" w:lineRule="auto"/>
              <w:jc w:val="left"/>
              <w:rPr>
                <w:rFonts w:ascii="Consolas" w:hAnsi="Consolas"/>
              </w:rPr>
            </w:pPr>
            <w:r w:rsidRPr="000755E5">
              <w:rPr>
                <w:rFonts w:ascii="Consolas" w:hAnsi="Consolas"/>
              </w:rPr>
              <w:t xml:space="preserve"> HTTPS</w:t>
            </w:r>
          </w:p>
        </w:tc>
      </w:tr>
      <w:tr w:rsidR="00503340" w14:paraId="71059210"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280E1A" w14:textId="7DBFBE85" w:rsidR="00503340" w:rsidRDefault="00503340" w:rsidP="001C5CFE">
            <w:pPr>
              <w:spacing w:after="0" w:line="240" w:lineRule="auto"/>
              <w:jc w:val="left"/>
            </w:pPr>
            <w:bookmarkStart w:id="93" w:name="_Hlk174091349"/>
            <w:r>
              <w:t xml:space="preserve">PATH </w:t>
            </w:r>
            <w:r w:rsidR="00587458" w:rsidRPr="00587458">
              <w:t>AOT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65B1CCAA" w14:textId="3E070E1F" w:rsidR="00503340" w:rsidRPr="000755E5" w:rsidRDefault="001C5CFE" w:rsidP="001C5CFE">
            <w:pPr>
              <w:spacing w:after="0" w:line="240" w:lineRule="auto"/>
              <w:jc w:val="left"/>
              <w:rPr>
                <w:rFonts w:ascii="Consolas" w:hAnsi="Consolas"/>
              </w:rPr>
            </w:pPr>
            <w:hyperlink r:id="rId55" w:history="1">
              <w:r w:rsidRPr="000755E5">
                <w:rPr>
                  <w:rStyle w:val="Hyperlink"/>
                  <w:rFonts w:ascii="Consolas" w:hAnsi="Consolas"/>
                </w:rPr>
                <w:t>https://apim-mw-aot-dev.azure-api.net/api/oh-module/assettypes/byplant?asset_id={asset_id}</w:t>
              </w:r>
            </w:hyperlink>
            <w:r w:rsidRPr="000755E5">
              <w:rPr>
                <w:rFonts w:ascii="Consolas" w:hAnsi="Consolas"/>
              </w:rPr>
              <w:t xml:space="preserve"> </w:t>
            </w:r>
          </w:p>
        </w:tc>
      </w:tr>
      <w:tr w:rsidR="00E35814" w14:paraId="44B20B60" w14:textId="77777777" w:rsidTr="001C5CF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95EC44" w14:textId="64D8F419" w:rsidR="00E35814" w:rsidRDefault="00E35814" w:rsidP="001C5CFE">
            <w:pPr>
              <w:spacing w:after="0" w:line="240" w:lineRule="auto"/>
              <w:jc w:val="left"/>
            </w:pPr>
            <w:r>
              <w:t xml:space="preserve">PATH </w:t>
            </w:r>
            <w:r w:rsidR="00587458">
              <w:t>AOT (</w:t>
            </w:r>
            <w:r w:rsidR="00503340">
              <w:t>Azure</w:t>
            </w:r>
            <w:r w:rsidR="00587458">
              <w:t>)</w:t>
            </w:r>
            <w:r w:rsidR="00503340">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2395CBA4" w14:textId="5E4BF7A7" w:rsidR="00E35814" w:rsidRPr="000755E5" w:rsidRDefault="001C5CFE" w:rsidP="001C5CFE">
            <w:pPr>
              <w:spacing w:after="0" w:line="240" w:lineRule="auto"/>
              <w:jc w:val="left"/>
              <w:rPr>
                <w:rFonts w:ascii="Consolas" w:hAnsi="Consolas" w:cs="Graphik"/>
              </w:rPr>
            </w:pPr>
            <w:hyperlink r:id="rId56" w:history="1">
              <w:r w:rsidRPr="000755E5">
                <w:rPr>
                  <w:rStyle w:val="Hyperlink"/>
                  <w:rFonts w:ascii="Consolas" w:hAnsi="Consolas" w:cs="Graphik"/>
                </w:rPr>
                <w:t>https://apim-aot-azure-dev.azure-api.net/api/oh-module/assettypes/byplant?asset_id={asset_id}</w:t>
              </w:r>
            </w:hyperlink>
            <w:r w:rsidRPr="000755E5">
              <w:rPr>
                <w:rFonts w:ascii="Consolas" w:hAnsi="Consolas" w:cs="Graphik"/>
              </w:rPr>
              <w:t xml:space="preserve"> </w:t>
            </w:r>
          </w:p>
        </w:tc>
      </w:tr>
      <w:bookmarkEnd w:id="93"/>
      <w:tr w:rsidR="00E35814" w14:paraId="52168845" w14:textId="77777777" w:rsidTr="001C5CF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B2F92" w14:textId="77777777" w:rsidR="00E35814" w:rsidRDefault="00E35814" w:rsidP="001C5CF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140D021B" w14:textId="77777777" w:rsidR="00E35814" w:rsidRPr="000755E5" w:rsidRDefault="00E35814" w:rsidP="001C5CFE">
            <w:pPr>
              <w:spacing w:after="0" w:line="240" w:lineRule="auto"/>
              <w:jc w:val="left"/>
              <w:rPr>
                <w:rFonts w:ascii="Consolas" w:hAnsi="Consolas"/>
              </w:rPr>
            </w:pPr>
            <w:r w:rsidRPr="000755E5">
              <w:rPr>
                <w:rFonts w:ascii="Consolas" w:hAnsi="Consolas"/>
              </w:rPr>
              <w:t xml:space="preserve"> GET</w:t>
            </w:r>
          </w:p>
        </w:tc>
      </w:tr>
      <w:tr w:rsidR="00E35814" w14:paraId="76284A94" w14:textId="77777777" w:rsidTr="001C5CF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769D54" w14:textId="77777777" w:rsidR="00E35814" w:rsidRDefault="00E35814" w:rsidP="001C5CF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727E6652" w14:textId="77777777" w:rsidR="00E35814" w:rsidRPr="000755E5" w:rsidRDefault="00E35814" w:rsidP="001C5CFE">
            <w:pPr>
              <w:spacing w:after="0" w:line="240" w:lineRule="auto"/>
              <w:jc w:val="left"/>
              <w:rPr>
                <w:rFonts w:ascii="Consolas" w:hAnsi="Consolas"/>
              </w:rPr>
            </w:pPr>
            <w:r w:rsidRPr="000755E5">
              <w:rPr>
                <w:rFonts w:ascii="Consolas" w:hAnsi="Consolas"/>
              </w:rPr>
              <w:t>application / json</w:t>
            </w:r>
          </w:p>
        </w:tc>
      </w:tr>
    </w:tbl>
    <w:p w14:paraId="02C1F419" w14:textId="77777777" w:rsidR="00E35814" w:rsidRDefault="00E35814" w:rsidP="00E35814">
      <w:pPr>
        <w:rPr>
          <w:b/>
          <w:bCs/>
          <w:sz w:val="24"/>
          <w:szCs w:val="28"/>
        </w:rPr>
      </w:pPr>
    </w:p>
    <w:p w14:paraId="65BE1EF3" w14:textId="77777777" w:rsidR="00E35814" w:rsidRDefault="00E35814" w:rsidP="001C5CFE">
      <w:pPr>
        <w:pStyle w:val="Heading3"/>
      </w:pPr>
      <w:r>
        <w:t>Sample Response</w:t>
      </w:r>
    </w:p>
    <w:p w14:paraId="49B62F23"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6D3B40E8"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"AssetTypes": []</w:t>
      </w:r>
    </w:p>
    <w:p w14:paraId="1535F367"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w:t>
      </w:r>
    </w:p>
    <w:p w14:paraId="51C77847" w14:textId="53FB9D3F" w:rsidR="00E35814"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E35814" w14:paraId="754A02BC" w14:textId="77777777" w:rsidTr="001C5CFE">
        <w:tc>
          <w:tcPr>
            <w:tcW w:w="1746" w:type="dxa"/>
            <w:shd w:val="clear" w:color="auto" w:fill="D9D9D9" w:themeFill="background1" w:themeFillShade="D9"/>
            <w:hideMark/>
          </w:tcPr>
          <w:p w14:paraId="735799A5" w14:textId="77777777" w:rsidR="00E35814" w:rsidRDefault="00E35814">
            <w:pPr>
              <w:spacing w:after="0" w:line="240" w:lineRule="auto"/>
            </w:pPr>
            <w:r>
              <w:t>HTTP Code</w:t>
            </w:r>
          </w:p>
        </w:tc>
        <w:tc>
          <w:tcPr>
            <w:tcW w:w="8460" w:type="dxa"/>
            <w:shd w:val="clear" w:color="auto" w:fill="D9D9D9" w:themeFill="background1" w:themeFillShade="D9"/>
            <w:hideMark/>
          </w:tcPr>
          <w:p w14:paraId="02AE56F1" w14:textId="77777777" w:rsidR="00E35814" w:rsidRDefault="00E35814">
            <w:pPr>
              <w:spacing w:after="0" w:line="240" w:lineRule="auto"/>
            </w:pPr>
            <w:r>
              <w:t>Result Description</w:t>
            </w:r>
          </w:p>
        </w:tc>
      </w:tr>
      <w:tr w:rsidR="00E35814" w14:paraId="19B3F5A7" w14:textId="77777777" w:rsidTr="001C5CFE">
        <w:tc>
          <w:tcPr>
            <w:tcW w:w="1746" w:type="dxa"/>
            <w:hideMark/>
          </w:tcPr>
          <w:p w14:paraId="3357E66D" w14:textId="77777777" w:rsidR="00E35814" w:rsidRDefault="00E35814">
            <w:pPr>
              <w:spacing w:after="0" w:line="240" w:lineRule="auto"/>
            </w:pPr>
            <w:r>
              <w:t>200</w:t>
            </w:r>
          </w:p>
        </w:tc>
        <w:tc>
          <w:tcPr>
            <w:tcW w:w="8460" w:type="dxa"/>
            <w:hideMark/>
          </w:tcPr>
          <w:p w14:paraId="4E2FC561" w14:textId="5048600B" w:rsidR="00E35814" w:rsidRDefault="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list of all the asset types is fetched for the given plant asset external </w:t>
            </w:r>
            <w:r w:rsidR="004E3A79">
              <w:t>ID</w:t>
            </w:r>
            <w:r>
              <w:t>.</w:t>
            </w:r>
          </w:p>
        </w:tc>
      </w:tr>
    </w:tbl>
    <w:p w14:paraId="4A5D5E09" w14:textId="77777777" w:rsidR="001C5CFE" w:rsidRDefault="001C5CFE"/>
    <w:p w14:paraId="7F8E8CAF" w14:textId="17302FD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E35814" w14:paraId="3BCDE185" w14:textId="77777777" w:rsidTr="001C5CFE">
        <w:tc>
          <w:tcPr>
            <w:tcW w:w="1746" w:type="dxa"/>
            <w:shd w:val="clear" w:color="auto" w:fill="D9D9D9" w:themeFill="background1" w:themeFillShade="D9"/>
            <w:vAlign w:val="center"/>
            <w:hideMark/>
          </w:tcPr>
          <w:p w14:paraId="4F1F3440" w14:textId="77777777" w:rsidR="00E35814" w:rsidRDefault="00E35814">
            <w:pPr>
              <w:spacing w:after="0" w:line="240" w:lineRule="auto"/>
            </w:pPr>
            <w:r>
              <w:t>HTTP Code</w:t>
            </w:r>
          </w:p>
        </w:tc>
        <w:tc>
          <w:tcPr>
            <w:tcW w:w="1596" w:type="dxa"/>
            <w:shd w:val="clear" w:color="auto" w:fill="D9D9D9" w:themeFill="background1" w:themeFillShade="D9"/>
            <w:vAlign w:val="center"/>
            <w:hideMark/>
          </w:tcPr>
          <w:p w14:paraId="7B2449C6" w14:textId="77777777" w:rsidR="00E35814" w:rsidRDefault="00E35814">
            <w:pPr>
              <w:spacing w:after="0" w:line="240" w:lineRule="auto"/>
            </w:pPr>
            <w:r>
              <w:t>Error Code</w:t>
            </w:r>
          </w:p>
        </w:tc>
        <w:tc>
          <w:tcPr>
            <w:tcW w:w="6864" w:type="dxa"/>
            <w:shd w:val="clear" w:color="auto" w:fill="D9D9D9" w:themeFill="background1" w:themeFillShade="D9"/>
            <w:vAlign w:val="center"/>
            <w:hideMark/>
          </w:tcPr>
          <w:p w14:paraId="3A2F188E" w14:textId="77777777" w:rsidR="00E35814" w:rsidRDefault="00E35814">
            <w:pPr>
              <w:spacing w:after="0" w:line="240" w:lineRule="auto"/>
            </w:pPr>
            <w:r>
              <w:t>Error Description</w:t>
            </w:r>
          </w:p>
        </w:tc>
      </w:tr>
      <w:tr w:rsidR="00E35814" w14:paraId="2DD8878A" w14:textId="77777777" w:rsidTr="001C5CFE">
        <w:tc>
          <w:tcPr>
            <w:tcW w:w="1746" w:type="dxa"/>
            <w:vAlign w:val="center"/>
            <w:hideMark/>
          </w:tcPr>
          <w:p w14:paraId="64516E4D" w14:textId="77777777" w:rsidR="00E35814" w:rsidRDefault="00E35814">
            <w:pPr>
              <w:spacing w:after="0" w:line="240" w:lineRule="auto"/>
            </w:pPr>
            <w:r>
              <w:t>500</w:t>
            </w:r>
          </w:p>
        </w:tc>
        <w:tc>
          <w:tcPr>
            <w:tcW w:w="1596" w:type="dxa"/>
            <w:vAlign w:val="center"/>
            <w:hideMark/>
          </w:tcPr>
          <w:p w14:paraId="230168A6" w14:textId="77777777" w:rsidR="00E35814" w:rsidRDefault="00E35814">
            <w:pPr>
              <w:spacing w:after="0" w:line="240" w:lineRule="auto"/>
            </w:pPr>
            <w:r>
              <w:t>500</w:t>
            </w:r>
          </w:p>
        </w:tc>
        <w:tc>
          <w:tcPr>
            <w:tcW w:w="6864" w:type="dxa"/>
            <w:vAlign w:val="center"/>
            <w:hideMark/>
          </w:tcPr>
          <w:p w14:paraId="081878A2" w14:textId="77777777" w:rsidR="00E35814" w:rsidRDefault="00E35814">
            <w:pPr>
              <w:spacing w:after="0" w:line="240" w:lineRule="auto"/>
            </w:pPr>
            <w:r>
              <w:t xml:space="preserve">      Generic Error</w:t>
            </w:r>
          </w:p>
        </w:tc>
      </w:tr>
      <w:tr w:rsidR="00E35814" w14:paraId="69E3913E" w14:textId="77777777" w:rsidTr="001C5CFE">
        <w:tc>
          <w:tcPr>
            <w:tcW w:w="1746" w:type="dxa"/>
            <w:vAlign w:val="center"/>
            <w:hideMark/>
          </w:tcPr>
          <w:p w14:paraId="66D484CF" w14:textId="77777777" w:rsidR="00E35814" w:rsidRDefault="00E35814">
            <w:pPr>
              <w:spacing w:after="0" w:line="240" w:lineRule="auto"/>
            </w:pPr>
            <w:r>
              <w:t>400</w:t>
            </w:r>
          </w:p>
        </w:tc>
        <w:tc>
          <w:tcPr>
            <w:tcW w:w="1596" w:type="dxa"/>
            <w:vAlign w:val="center"/>
            <w:hideMark/>
          </w:tcPr>
          <w:p w14:paraId="01F7E493" w14:textId="77777777" w:rsidR="00E35814" w:rsidRDefault="00E35814">
            <w:pPr>
              <w:spacing w:after="0" w:line="240" w:lineRule="auto"/>
            </w:pPr>
            <w:r>
              <w:t>401</w:t>
            </w:r>
          </w:p>
        </w:tc>
        <w:tc>
          <w:tcPr>
            <w:tcW w:w="6864" w:type="dxa"/>
            <w:vAlign w:val="center"/>
            <w:hideMark/>
          </w:tcPr>
          <w:p w14:paraId="4B0A6C24" w14:textId="0775F2D8" w:rsidR="00E35814" w:rsidRDefault="00E35814" w:rsidP="000334E4">
            <w:pPr>
              <w:spacing w:line="256" w:lineRule="auto"/>
              <w:ind w:left="360"/>
            </w:pPr>
            <w:r>
              <w:t>Unauthorized User</w:t>
            </w:r>
            <w:r w:rsidR="000334E4">
              <w:t xml:space="preserve"> or </w:t>
            </w:r>
            <w:r>
              <w:t>Header Token missing</w:t>
            </w:r>
          </w:p>
        </w:tc>
      </w:tr>
      <w:tr w:rsidR="00E35814" w14:paraId="2B9AE984" w14:textId="77777777" w:rsidTr="001C5CFE">
        <w:tc>
          <w:tcPr>
            <w:tcW w:w="1746" w:type="dxa"/>
            <w:vAlign w:val="center"/>
            <w:hideMark/>
          </w:tcPr>
          <w:p w14:paraId="5A47F481" w14:textId="77777777" w:rsidR="00E35814" w:rsidRDefault="00E35814">
            <w:pPr>
              <w:spacing w:after="0" w:line="240" w:lineRule="auto"/>
            </w:pPr>
            <w:r>
              <w:t>400</w:t>
            </w:r>
          </w:p>
        </w:tc>
        <w:tc>
          <w:tcPr>
            <w:tcW w:w="1596" w:type="dxa"/>
            <w:vAlign w:val="center"/>
            <w:hideMark/>
          </w:tcPr>
          <w:p w14:paraId="157BD1CE" w14:textId="77777777" w:rsidR="00E35814" w:rsidRDefault="00E35814">
            <w:pPr>
              <w:spacing w:after="0" w:line="240" w:lineRule="auto"/>
            </w:pPr>
            <w:r>
              <w:t>400</w:t>
            </w:r>
          </w:p>
        </w:tc>
        <w:tc>
          <w:tcPr>
            <w:tcW w:w="6864" w:type="dxa"/>
            <w:vAlign w:val="center"/>
            <w:hideMark/>
          </w:tcPr>
          <w:p w14:paraId="4A2C969D" w14:textId="77777777" w:rsidR="00E35814" w:rsidRDefault="00E35814" w:rsidP="00D933C8">
            <w:pPr>
              <w:spacing w:line="256" w:lineRule="auto"/>
              <w:ind w:left="360"/>
            </w:pPr>
            <w:r>
              <w:t>Bad request</w:t>
            </w:r>
          </w:p>
        </w:tc>
      </w:tr>
    </w:tbl>
    <w:p w14:paraId="4BB876D2" w14:textId="77777777" w:rsidR="0003348A" w:rsidRDefault="0003348A" w:rsidP="0003348A"/>
    <w:p w14:paraId="3C6F6678" w14:textId="77777777" w:rsidR="00E35814" w:rsidRDefault="00E35814" w:rsidP="0003348A"/>
    <w:p w14:paraId="508BA4E1" w14:textId="77777777" w:rsidR="0003348A" w:rsidRDefault="0003348A" w:rsidP="0003348A">
      <w:pPr>
        <w:sectPr w:rsidR="0003348A" w:rsidSect="00E35814">
          <w:type w:val="continuous"/>
          <w:pgSz w:w="24480" w:h="17280" w:orient="landscape" w:code="5"/>
          <w:pgMar w:top="1440" w:right="1440" w:bottom="1440" w:left="1440" w:header="720" w:footer="720" w:gutter="0"/>
          <w:cols w:num="2" w:space="1191"/>
          <w:docGrid w:linePitch="360"/>
        </w:sectPr>
      </w:pPr>
    </w:p>
    <w:p w14:paraId="040DCDC7" w14:textId="5373050F" w:rsidR="004F2811" w:rsidRDefault="00C21736" w:rsidP="00DA3639">
      <w:pPr>
        <w:pStyle w:val="Heading2"/>
      </w:pPr>
      <w:bookmarkStart w:id="94" w:name="_Toc217409166"/>
      <w:bookmarkStart w:id="95" w:name="OLE_LINK24"/>
      <w:r w:rsidRPr="0035586B">
        <w:lastRenderedPageBreak/>
        <w:t>GET- GetPlantsByUser</w:t>
      </w:r>
      <w:bookmarkEnd w:id="94"/>
    </w:p>
    <w:bookmarkEnd w:id="95"/>
    <w:p w14:paraId="66CC450D" w14:textId="1D8EA50F" w:rsidR="0034081C" w:rsidRDefault="0034081C" w:rsidP="00F67C34">
      <w:pPr>
        <w:shd w:val="clear" w:color="auto" w:fill="FFFFFE"/>
        <w:spacing w:line="240" w:lineRule="atLeast"/>
      </w:pPr>
      <w:r w:rsidRPr="001D5811">
        <w:t xml:space="preserve">This API is used to </w:t>
      </w:r>
      <w:r w:rsidR="001D5811" w:rsidRPr="001D5811">
        <w:t>get the list of asset details of plants and assets above the plant level</w:t>
      </w:r>
      <w:r w:rsidR="00F67C34">
        <w:t xml:space="preserve"> </w:t>
      </w:r>
      <w:r w:rsidR="001D5811" w:rsidRPr="001D5811">
        <w:t>based on the User Roles.</w:t>
      </w:r>
    </w:p>
    <w:p w14:paraId="7770716B" w14:textId="27B86E4C" w:rsidR="002F6DBC" w:rsidRPr="002F6DBC" w:rsidRDefault="002F6DBC" w:rsidP="00FD4423">
      <w:pPr>
        <w:pStyle w:val="Heading3"/>
      </w:pPr>
      <w:r w:rsidRPr="002F6DBC">
        <w:t>API Precondition</w:t>
      </w:r>
      <w:r w:rsidR="00FD4423">
        <w:t>s</w:t>
      </w:r>
    </w:p>
    <w:p w14:paraId="488E5EEE" w14:textId="2B84F1DB" w:rsidR="00F67C34" w:rsidRDefault="00075B6C" w:rsidP="00F67C34">
      <w:pPr>
        <w:shd w:val="clear" w:color="auto" w:fill="FFFFFE"/>
        <w:spacing w:line="240" w:lineRule="atLeast"/>
      </w:pPr>
      <w:r w:rsidRPr="00075B6C">
        <w:t>To fetch the response from the APIs, the Authorization token must exist.</w:t>
      </w:r>
    </w:p>
    <w:p w14:paraId="1C8B403F" w14:textId="77777777" w:rsidR="00FD4423" w:rsidRDefault="00FD4423" w:rsidP="00FD4423">
      <w:pPr>
        <w:pStyle w:val="Heading3"/>
      </w:pPr>
      <w:r>
        <w:t>API Specifications</w:t>
      </w:r>
    </w:p>
    <w:tbl>
      <w:tblPr>
        <w:tblW w:w="10200" w:type="dxa"/>
        <w:tblLayout w:type="fixed"/>
        <w:tblLook w:val="04A0" w:firstRow="1" w:lastRow="0" w:firstColumn="1" w:lastColumn="0" w:noHBand="0" w:noVBand="1"/>
      </w:tblPr>
      <w:tblGrid>
        <w:gridCol w:w="2539"/>
        <w:gridCol w:w="7661"/>
      </w:tblGrid>
      <w:tr w:rsidR="00FD4423" w14:paraId="1F1BB984"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2C79DE" w14:textId="77777777" w:rsidR="00FD4423" w:rsidRDefault="00FD4423">
            <w:pPr>
              <w:jc w:val="left"/>
            </w:pPr>
            <w:r>
              <w:t>PROTOCOL</w:t>
            </w:r>
          </w:p>
        </w:tc>
        <w:tc>
          <w:tcPr>
            <w:tcW w:w="7661" w:type="dxa"/>
            <w:tcBorders>
              <w:top w:val="single" w:sz="8" w:space="0" w:color="auto"/>
              <w:left w:val="single" w:sz="8" w:space="0" w:color="auto"/>
              <w:bottom w:val="single" w:sz="8" w:space="0" w:color="auto"/>
              <w:right w:val="single" w:sz="8" w:space="0" w:color="auto"/>
            </w:tcBorders>
            <w:hideMark/>
          </w:tcPr>
          <w:p w14:paraId="364C1057" w14:textId="77777777" w:rsidR="00FD4423" w:rsidRDefault="00FD4423">
            <w:pPr>
              <w:jc w:val="left"/>
            </w:pPr>
            <w:r>
              <w:t xml:space="preserve"> HTTPS</w:t>
            </w:r>
          </w:p>
        </w:tc>
      </w:tr>
      <w:tr w:rsidR="00FD4423" w14:paraId="60042D40"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5A8C39D" w14:textId="2293CF5F" w:rsidR="00FD4423" w:rsidRDefault="00FD4423">
            <w:pPr>
              <w:jc w:val="left"/>
            </w:pPr>
            <w:bookmarkStart w:id="96" w:name="_Hlk174091414"/>
            <w:r>
              <w:t xml:space="preserve">PATH AOT (Cognite) </w:t>
            </w:r>
            <w:r w:rsidR="00DB75B6">
              <w:t>(Public Exposure)</w:t>
            </w:r>
          </w:p>
        </w:tc>
        <w:tc>
          <w:tcPr>
            <w:tcW w:w="7661" w:type="dxa"/>
            <w:tcBorders>
              <w:top w:val="single" w:sz="8" w:space="0" w:color="auto"/>
              <w:left w:val="single" w:sz="8" w:space="0" w:color="auto"/>
              <w:bottom w:val="single" w:sz="8" w:space="0" w:color="auto"/>
              <w:right w:val="single" w:sz="8" w:space="0" w:color="auto"/>
            </w:tcBorders>
            <w:hideMark/>
          </w:tcPr>
          <w:p w14:paraId="36651C87" w14:textId="77777777" w:rsidR="00FD4423" w:rsidRDefault="00FD4423">
            <w:pPr>
              <w:jc w:val="left"/>
            </w:pPr>
            <w:hyperlink r:id="rId57" w:history="1">
              <w:r>
                <w:rPr>
                  <w:rStyle w:val="Hyperlink"/>
                </w:rPr>
                <w:t>https://apim-mw-aot-dev.azure-api.net/api/oh-module/plants/byuser</w:t>
              </w:r>
            </w:hyperlink>
            <w:r>
              <w:t xml:space="preserve"> </w:t>
            </w:r>
          </w:p>
        </w:tc>
      </w:tr>
      <w:tr w:rsidR="00FD4423" w14:paraId="3B1EFAE4" w14:textId="77777777" w:rsidTr="00FD4423">
        <w:trPr>
          <w:trHeight w:val="10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B48D1A9" w14:textId="2F525C2A" w:rsidR="00FD4423" w:rsidRDefault="00FD4423">
            <w:pPr>
              <w:jc w:val="left"/>
            </w:pPr>
            <w:r>
              <w:t xml:space="preserve">PATH AOT (Azure) </w:t>
            </w:r>
            <w:r w:rsidR="00DB75B6">
              <w:t>(Public Exposure)</w:t>
            </w:r>
          </w:p>
        </w:tc>
        <w:tc>
          <w:tcPr>
            <w:tcW w:w="7661" w:type="dxa"/>
            <w:tcBorders>
              <w:top w:val="single" w:sz="8" w:space="0" w:color="auto"/>
              <w:left w:val="single" w:sz="8" w:space="0" w:color="auto"/>
              <w:bottom w:val="single" w:sz="8" w:space="0" w:color="auto"/>
              <w:right w:val="single" w:sz="8" w:space="0" w:color="auto"/>
            </w:tcBorders>
            <w:hideMark/>
          </w:tcPr>
          <w:p w14:paraId="539FF8F7" w14:textId="77777777" w:rsidR="00FD4423" w:rsidRDefault="00FD4423">
            <w:pPr>
              <w:jc w:val="left"/>
            </w:pPr>
            <w:hyperlink r:id="rId58" w:history="1">
              <w:r>
                <w:rPr>
                  <w:rStyle w:val="Hyperlink"/>
                </w:rPr>
                <w:t>https://apim-aot-azure-dev.azure-api.net/api/oh-module/plants/byuser</w:t>
              </w:r>
            </w:hyperlink>
            <w:r>
              <w:t xml:space="preserve"> </w:t>
            </w:r>
          </w:p>
        </w:tc>
        <w:bookmarkEnd w:id="96"/>
      </w:tr>
      <w:tr w:rsidR="00FD4423" w14:paraId="572255D9" w14:textId="77777777" w:rsidTr="00FD4423">
        <w:trPr>
          <w:trHeight w:val="13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8BCA88" w14:textId="77777777" w:rsidR="00FD4423" w:rsidRDefault="00FD4423">
            <w:pPr>
              <w:jc w:val="left"/>
            </w:pPr>
            <w:r>
              <w:t>METHOD</w:t>
            </w:r>
          </w:p>
        </w:tc>
        <w:tc>
          <w:tcPr>
            <w:tcW w:w="7661" w:type="dxa"/>
            <w:tcBorders>
              <w:top w:val="single" w:sz="8" w:space="0" w:color="auto"/>
              <w:left w:val="single" w:sz="8" w:space="0" w:color="auto"/>
              <w:bottom w:val="single" w:sz="8" w:space="0" w:color="auto"/>
              <w:right w:val="single" w:sz="8" w:space="0" w:color="auto"/>
            </w:tcBorders>
            <w:hideMark/>
          </w:tcPr>
          <w:p w14:paraId="43E584BE" w14:textId="77777777" w:rsidR="00FD4423" w:rsidRDefault="00FD4423">
            <w:pPr>
              <w:jc w:val="left"/>
            </w:pPr>
            <w:r>
              <w:t xml:space="preserve"> GET</w:t>
            </w:r>
          </w:p>
        </w:tc>
      </w:tr>
      <w:tr w:rsidR="00FD4423" w14:paraId="28FAEE79" w14:textId="77777777" w:rsidTr="00FD4423">
        <w:trPr>
          <w:trHeight w:val="240"/>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B444417" w14:textId="77777777" w:rsidR="00FD4423" w:rsidRDefault="00FD4423">
            <w:pPr>
              <w:jc w:val="left"/>
            </w:pPr>
            <w:r>
              <w:t>CONTENT TYPE</w:t>
            </w:r>
          </w:p>
        </w:tc>
        <w:tc>
          <w:tcPr>
            <w:tcW w:w="7661" w:type="dxa"/>
            <w:tcBorders>
              <w:top w:val="single" w:sz="8" w:space="0" w:color="auto"/>
              <w:left w:val="single" w:sz="8" w:space="0" w:color="auto"/>
              <w:bottom w:val="single" w:sz="8" w:space="0" w:color="auto"/>
              <w:right w:val="single" w:sz="8" w:space="0" w:color="auto"/>
            </w:tcBorders>
            <w:hideMark/>
          </w:tcPr>
          <w:p w14:paraId="64F51386" w14:textId="77777777" w:rsidR="00FD4423" w:rsidRDefault="00FD4423">
            <w:pPr>
              <w:jc w:val="left"/>
            </w:pPr>
            <w:r>
              <w:t>application / json</w:t>
            </w:r>
          </w:p>
        </w:tc>
      </w:tr>
    </w:tbl>
    <w:p w14:paraId="3D9B55EC" w14:textId="77777777" w:rsidR="00FD4423" w:rsidRDefault="00FD4423" w:rsidP="00FD4423">
      <w:pPr>
        <w:shd w:val="clear" w:color="auto" w:fill="FFFFFE"/>
        <w:spacing w:line="240" w:lineRule="atLeast"/>
        <w:rPr>
          <w:b/>
          <w:bCs/>
        </w:rPr>
      </w:pPr>
    </w:p>
    <w:p w14:paraId="7694FF59" w14:textId="498C3A13" w:rsidR="00C350EB" w:rsidRPr="00C350EB" w:rsidRDefault="00FD4423" w:rsidP="00FD4423">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6223"/>
        <w:gridCol w:w="957"/>
        <w:gridCol w:w="1117"/>
      </w:tblGrid>
      <w:tr w:rsidR="00C350EB" w:rsidRPr="00C350EB" w14:paraId="63A54102" w14:textId="77777777" w:rsidTr="00FD4423">
        <w:trPr>
          <w:trHeight w:val="259"/>
        </w:trPr>
        <w:tc>
          <w:tcPr>
            <w:tcW w:w="1903" w:type="dxa"/>
            <w:shd w:val="clear" w:color="auto" w:fill="D9D9D9" w:themeFill="background1" w:themeFillShade="D9"/>
            <w:vAlign w:val="center"/>
            <w:hideMark/>
          </w:tcPr>
          <w:p w14:paraId="3FF61997" w14:textId="77777777" w:rsidR="00C350EB" w:rsidRPr="009B7067" w:rsidRDefault="00C350EB" w:rsidP="009B7067">
            <w:r w:rsidRPr="009B7067">
              <w:t>Parameter</w:t>
            </w:r>
          </w:p>
        </w:tc>
        <w:tc>
          <w:tcPr>
            <w:tcW w:w="6223" w:type="dxa"/>
            <w:shd w:val="clear" w:color="auto" w:fill="D9D9D9" w:themeFill="background1" w:themeFillShade="D9"/>
            <w:vAlign w:val="center"/>
            <w:hideMark/>
          </w:tcPr>
          <w:p w14:paraId="5F409E14" w14:textId="77777777" w:rsidR="00C350EB" w:rsidRPr="009B7067" w:rsidRDefault="00C350EB" w:rsidP="009B7067">
            <w:r w:rsidRPr="009B7067">
              <w:t>Description</w:t>
            </w:r>
          </w:p>
        </w:tc>
        <w:tc>
          <w:tcPr>
            <w:tcW w:w="957" w:type="dxa"/>
            <w:shd w:val="clear" w:color="auto" w:fill="D9D9D9" w:themeFill="background1" w:themeFillShade="D9"/>
            <w:vAlign w:val="center"/>
            <w:hideMark/>
          </w:tcPr>
          <w:p w14:paraId="4CFD5881" w14:textId="77777777" w:rsidR="00C350EB" w:rsidRPr="009B7067" w:rsidRDefault="00C350EB" w:rsidP="009B7067">
            <w:r w:rsidRPr="009B7067">
              <w:t>M/O</w:t>
            </w:r>
          </w:p>
        </w:tc>
        <w:tc>
          <w:tcPr>
            <w:tcW w:w="1117" w:type="dxa"/>
            <w:shd w:val="clear" w:color="auto" w:fill="D9D9D9" w:themeFill="background1" w:themeFillShade="D9"/>
            <w:vAlign w:val="center"/>
            <w:hideMark/>
          </w:tcPr>
          <w:p w14:paraId="2E3934A4" w14:textId="77777777" w:rsidR="00C350EB" w:rsidRPr="009B7067" w:rsidRDefault="00C350EB" w:rsidP="009B7067">
            <w:r w:rsidRPr="009B7067">
              <w:t>Type</w:t>
            </w:r>
          </w:p>
        </w:tc>
      </w:tr>
      <w:tr w:rsidR="00C350EB" w:rsidRPr="00C350EB" w14:paraId="1771AC8E" w14:textId="77777777" w:rsidTr="00FD4423">
        <w:trPr>
          <w:trHeight w:val="259"/>
        </w:trPr>
        <w:tc>
          <w:tcPr>
            <w:tcW w:w="1903" w:type="dxa"/>
            <w:vAlign w:val="center"/>
            <w:hideMark/>
          </w:tcPr>
          <w:p w14:paraId="55BBC3DD" w14:textId="77777777" w:rsidR="00C350EB" w:rsidRPr="00C350EB" w:rsidRDefault="00C350EB" w:rsidP="00C350EB">
            <w:pPr>
              <w:shd w:val="clear" w:color="auto" w:fill="FFFFFE"/>
              <w:spacing w:line="240" w:lineRule="atLeast"/>
            </w:pPr>
            <w:r w:rsidRPr="00C350EB">
              <w:t>Authorization</w:t>
            </w:r>
          </w:p>
        </w:tc>
        <w:tc>
          <w:tcPr>
            <w:tcW w:w="6223" w:type="dxa"/>
            <w:vAlign w:val="center"/>
            <w:hideMark/>
          </w:tcPr>
          <w:p w14:paraId="1F55E2D5" w14:textId="77777777" w:rsidR="00C350EB" w:rsidRPr="00C350EB" w:rsidRDefault="00C350EB" w:rsidP="00C350EB">
            <w:pPr>
              <w:shd w:val="clear" w:color="auto" w:fill="FFFFFE"/>
              <w:spacing w:line="240" w:lineRule="atLeast"/>
            </w:pPr>
            <w:r w:rsidRPr="00C350EB">
              <w:t xml:space="preserve">Token acquired from Azure AD based on the user credentials for further API calls. </w:t>
            </w:r>
          </w:p>
        </w:tc>
        <w:tc>
          <w:tcPr>
            <w:tcW w:w="957" w:type="dxa"/>
            <w:vAlign w:val="center"/>
            <w:hideMark/>
          </w:tcPr>
          <w:p w14:paraId="3CEBCE49"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D55963E" w14:textId="77777777" w:rsidR="00C350EB" w:rsidRPr="00C350EB" w:rsidRDefault="00C350EB" w:rsidP="00C350EB">
            <w:pPr>
              <w:shd w:val="clear" w:color="auto" w:fill="FFFFFE"/>
              <w:spacing w:line="240" w:lineRule="atLeast"/>
            </w:pPr>
            <w:r w:rsidRPr="00C350EB">
              <w:t>String</w:t>
            </w:r>
          </w:p>
        </w:tc>
      </w:tr>
      <w:tr w:rsidR="00C350EB" w:rsidRPr="00C350EB" w14:paraId="619B8645" w14:textId="77777777" w:rsidTr="00FD4423">
        <w:trPr>
          <w:trHeight w:val="259"/>
        </w:trPr>
        <w:tc>
          <w:tcPr>
            <w:tcW w:w="1903" w:type="dxa"/>
            <w:vAlign w:val="center"/>
            <w:hideMark/>
          </w:tcPr>
          <w:p w14:paraId="7EF589DD" w14:textId="77777777" w:rsidR="00C350EB" w:rsidRPr="00C350EB" w:rsidRDefault="00C350EB" w:rsidP="00C350EB">
            <w:pPr>
              <w:shd w:val="clear" w:color="auto" w:fill="FFFFFE"/>
              <w:spacing w:line="240" w:lineRule="atLeast"/>
            </w:pPr>
            <w:r w:rsidRPr="00C350EB">
              <w:t>Content-Type</w:t>
            </w:r>
          </w:p>
        </w:tc>
        <w:tc>
          <w:tcPr>
            <w:tcW w:w="6223" w:type="dxa"/>
            <w:vAlign w:val="center"/>
            <w:hideMark/>
          </w:tcPr>
          <w:p w14:paraId="2CB6F206" w14:textId="77777777" w:rsidR="00C350EB" w:rsidRPr="00C350EB" w:rsidRDefault="00C350EB" w:rsidP="00C350EB">
            <w:pPr>
              <w:shd w:val="clear" w:color="auto" w:fill="FFFFFE"/>
              <w:spacing w:line="240" w:lineRule="atLeast"/>
            </w:pPr>
            <w:r w:rsidRPr="00C350EB">
              <w:t>Type of content. E.g.- application/json</w:t>
            </w:r>
          </w:p>
        </w:tc>
        <w:tc>
          <w:tcPr>
            <w:tcW w:w="957" w:type="dxa"/>
            <w:vAlign w:val="center"/>
            <w:hideMark/>
          </w:tcPr>
          <w:p w14:paraId="016FAB12"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40291AE" w14:textId="77777777" w:rsidR="00C350EB" w:rsidRPr="00C350EB" w:rsidRDefault="00C350EB" w:rsidP="00C350EB">
            <w:pPr>
              <w:shd w:val="clear" w:color="auto" w:fill="FFFFFE"/>
              <w:spacing w:line="240" w:lineRule="atLeast"/>
            </w:pPr>
            <w:r w:rsidRPr="00C350EB">
              <w:t>String</w:t>
            </w:r>
          </w:p>
        </w:tc>
      </w:tr>
    </w:tbl>
    <w:p w14:paraId="267AE40A" w14:textId="77777777" w:rsidR="00C350EB" w:rsidRDefault="00C350EB" w:rsidP="00C350EB">
      <w:pPr>
        <w:shd w:val="clear" w:color="auto" w:fill="FFFFFE"/>
        <w:spacing w:line="240" w:lineRule="atLeast"/>
      </w:pPr>
    </w:p>
    <w:p w14:paraId="57976911" w14:textId="73AA2BD6" w:rsidR="00FD4423" w:rsidRPr="00C350EB" w:rsidRDefault="00FD4423" w:rsidP="00FD4423">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2"/>
        <w:gridCol w:w="7058"/>
        <w:gridCol w:w="1200"/>
      </w:tblGrid>
      <w:tr w:rsidR="00C350EB" w:rsidRPr="00C350EB" w14:paraId="03633AE5" w14:textId="77777777" w:rsidTr="00FD4423">
        <w:trPr>
          <w:trHeight w:val="276"/>
        </w:trPr>
        <w:tc>
          <w:tcPr>
            <w:tcW w:w="1942" w:type="dxa"/>
            <w:shd w:val="clear" w:color="auto" w:fill="D9D9D9" w:themeFill="background1" w:themeFillShade="D9"/>
            <w:vAlign w:val="center"/>
            <w:hideMark/>
          </w:tcPr>
          <w:p w14:paraId="7E8B2D30" w14:textId="77777777" w:rsidR="00C350EB" w:rsidRPr="009B7067" w:rsidRDefault="00C350EB" w:rsidP="009B7067">
            <w:r w:rsidRPr="009B7067">
              <w:t>Parameter</w:t>
            </w:r>
          </w:p>
        </w:tc>
        <w:tc>
          <w:tcPr>
            <w:tcW w:w="7058" w:type="dxa"/>
            <w:shd w:val="clear" w:color="auto" w:fill="D9D9D9" w:themeFill="background1" w:themeFillShade="D9"/>
            <w:vAlign w:val="center"/>
            <w:hideMark/>
          </w:tcPr>
          <w:p w14:paraId="3C519608" w14:textId="77777777" w:rsidR="00C350EB" w:rsidRPr="009B7067" w:rsidRDefault="00C350EB" w:rsidP="009B7067">
            <w:r w:rsidRPr="009B7067">
              <w:t>Description</w:t>
            </w:r>
          </w:p>
        </w:tc>
        <w:tc>
          <w:tcPr>
            <w:tcW w:w="1200" w:type="dxa"/>
            <w:shd w:val="clear" w:color="auto" w:fill="D9D9D9" w:themeFill="background1" w:themeFillShade="D9"/>
            <w:vAlign w:val="center"/>
            <w:hideMark/>
          </w:tcPr>
          <w:p w14:paraId="20F573AB" w14:textId="77777777" w:rsidR="00C350EB" w:rsidRPr="009B7067" w:rsidRDefault="00C350EB" w:rsidP="009B7067">
            <w:r w:rsidRPr="009B7067">
              <w:t>Type</w:t>
            </w:r>
          </w:p>
        </w:tc>
      </w:tr>
      <w:tr w:rsidR="00C350EB" w:rsidRPr="00C350EB" w14:paraId="645B2CA5" w14:textId="77777777" w:rsidTr="00FD4423">
        <w:trPr>
          <w:trHeight w:val="193"/>
        </w:trPr>
        <w:tc>
          <w:tcPr>
            <w:tcW w:w="1942" w:type="dxa"/>
            <w:vAlign w:val="center"/>
            <w:hideMark/>
          </w:tcPr>
          <w:p w14:paraId="10D71985" w14:textId="77777777" w:rsidR="00C350EB" w:rsidRPr="00C350EB" w:rsidRDefault="00C350EB" w:rsidP="00C350EB">
            <w:pPr>
              <w:shd w:val="clear" w:color="auto" w:fill="FFFFFE"/>
              <w:spacing w:line="240" w:lineRule="atLeast"/>
            </w:pPr>
            <w:r w:rsidRPr="00C350EB">
              <w:t>Server</w:t>
            </w:r>
          </w:p>
        </w:tc>
        <w:tc>
          <w:tcPr>
            <w:tcW w:w="7058" w:type="dxa"/>
            <w:vAlign w:val="center"/>
            <w:hideMark/>
          </w:tcPr>
          <w:p w14:paraId="26FAAAE1" w14:textId="77777777" w:rsidR="00C350EB" w:rsidRPr="00C350EB" w:rsidRDefault="00C350EB" w:rsidP="00C350EB">
            <w:pPr>
              <w:shd w:val="clear" w:color="auto" w:fill="FFFFFE"/>
              <w:spacing w:line="240" w:lineRule="atLeast"/>
            </w:pPr>
            <w:r w:rsidRPr="00C350EB">
              <w:t>Contains information about how the server handles requests [e.g., Werkzeug/2.1.2 Python/3.9.7]</w:t>
            </w:r>
          </w:p>
        </w:tc>
        <w:tc>
          <w:tcPr>
            <w:tcW w:w="1200" w:type="dxa"/>
            <w:vAlign w:val="center"/>
            <w:hideMark/>
          </w:tcPr>
          <w:p w14:paraId="797A4FFA" w14:textId="77777777" w:rsidR="00C350EB" w:rsidRPr="00C350EB" w:rsidRDefault="00C350EB" w:rsidP="00C350EB">
            <w:pPr>
              <w:shd w:val="clear" w:color="auto" w:fill="FFFFFE"/>
              <w:spacing w:line="240" w:lineRule="atLeast"/>
            </w:pPr>
            <w:r w:rsidRPr="00C350EB">
              <w:t>String</w:t>
            </w:r>
          </w:p>
        </w:tc>
      </w:tr>
      <w:tr w:rsidR="00C350EB" w:rsidRPr="00C350EB" w14:paraId="7F0019FD" w14:textId="77777777" w:rsidTr="00FD4423">
        <w:trPr>
          <w:trHeight w:val="193"/>
        </w:trPr>
        <w:tc>
          <w:tcPr>
            <w:tcW w:w="1942" w:type="dxa"/>
            <w:vAlign w:val="center"/>
            <w:hideMark/>
          </w:tcPr>
          <w:p w14:paraId="18CC957A" w14:textId="77777777" w:rsidR="00C350EB" w:rsidRPr="00C350EB" w:rsidRDefault="00C350EB" w:rsidP="00C350EB">
            <w:pPr>
              <w:shd w:val="clear" w:color="auto" w:fill="FFFFFE"/>
              <w:spacing w:line="240" w:lineRule="atLeast"/>
            </w:pPr>
            <w:r w:rsidRPr="00C350EB">
              <w:t>Content-Type</w:t>
            </w:r>
          </w:p>
        </w:tc>
        <w:tc>
          <w:tcPr>
            <w:tcW w:w="7058" w:type="dxa"/>
            <w:vAlign w:val="center"/>
            <w:hideMark/>
          </w:tcPr>
          <w:p w14:paraId="7B8F337F" w14:textId="77777777" w:rsidR="00C350EB" w:rsidRPr="00C350EB" w:rsidRDefault="00C350EB" w:rsidP="00C350EB">
            <w:pPr>
              <w:shd w:val="clear" w:color="auto" w:fill="FFFFFE"/>
              <w:spacing w:line="240" w:lineRule="atLeast"/>
            </w:pPr>
            <w:r w:rsidRPr="00C350EB">
              <w:t>Type of the content</w:t>
            </w:r>
          </w:p>
        </w:tc>
        <w:tc>
          <w:tcPr>
            <w:tcW w:w="1200" w:type="dxa"/>
            <w:vAlign w:val="center"/>
            <w:hideMark/>
          </w:tcPr>
          <w:p w14:paraId="3FB78899" w14:textId="77777777" w:rsidR="00C350EB" w:rsidRPr="00C350EB" w:rsidRDefault="00C350EB" w:rsidP="00C350EB">
            <w:pPr>
              <w:shd w:val="clear" w:color="auto" w:fill="FFFFFE"/>
              <w:spacing w:line="240" w:lineRule="atLeast"/>
            </w:pPr>
            <w:r w:rsidRPr="00C350EB">
              <w:t>String</w:t>
            </w:r>
          </w:p>
        </w:tc>
      </w:tr>
      <w:tr w:rsidR="00C350EB" w:rsidRPr="00C350EB" w14:paraId="3E5EDE7D" w14:textId="77777777" w:rsidTr="00FD4423">
        <w:trPr>
          <w:trHeight w:val="193"/>
        </w:trPr>
        <w:tc>
          <w:tcPr>
            <w:tcW w:w="1942" w:type="dxa"/>
            <w:vAlign w:val="center"/>
            <w:hideMark/>
          </w:tcPr>
          <w:p w14:paraId="41F1F8E5" w14:textId="77777777" w:rsidR="00C350EB" w:rsidRPr="00C350EB" w:rsidRDefault="00C350EB" w:rsidP="00C350EB">
            <w:pPr>
              <w:shd w:val="clear" w:color="auto" w:fill="FFFFFE"/>
              <w:spacing w:line="240" w:lineRule="atLeast"/>
            </w:pPr>
            <w:r w:rsidRPr="00C350EB">
              <w:t>Date</w:t>
            </w:r>
          </w:p>
        </w:tc>
        <w:tc>
          <w:tcPr>
            <w:tcW w:w="7058" w:type="dxa"/>
            <w:vAlign w:val="center"/>
            <w:hideMark/>
          </w:tcPr>
          <w:p w14:paraId="7AE637F0" w14:textId="77777777" w:rsidR="00C350EB" w:rsidRPr="00C350EB" w:rsidRDefault="00C350EB" w:rsidP="00C350EB">
            <w:pPr>
              <w:shd w:val="clear" w:color="auto" w:fill="FFFFFE"/>
              <w:spacing w:line="240" w:lineRule="atLeast"/>
            </w:pPr>
            <w:r w:rsidRPr="00C350EB">
              <w:t>Date of operation execution e.g. - [Tue, 17 May 2022 06:30:16 GMT]</w:t>
            </w:r>
          </w:p>
        </w:tc>
        <w:tc>
          <w:tcPr>
            <w:tcW w:w="1200" w:type="dxa"/>
            <w:vAlign w:val="center"/>
            <w:hideMark/>
          </w:tcPr>
          <w:p w14:paraId="6CFCEEB7" w14:textId="77777777" w:rsidR="00C350EB" w:rsidRPr="00C350EB" w:rsidRDefault="00C350EB" w:rsidP="00C350EB">
            <w:pPr>
              <w:shd w:val="clear" w:color="auto" w:fill="FFFFFE"/>
              <w:spacing w:line="240" w:lineRule="atLeast"/>
            </w:pPr>
            <w:r w:rsidRPr="00C350EB">
              <w:t>Datetime</w:t>
            </w:r>
          </w:p>
        </w:tc>
      </w:tr>
      <w:tr w:rsidR="00C350EB" w:rsidRPr="00C350EB" w14:paraId="5E7CFC1B" w14:textId="77777777" w:rsidTr="00FD4423">
        <w:trPr>
          <w:trHeight w:val="193"/>
        </w:trPr>
        <w:tc>
          <w:tcPr>
            <w:tcW w:w="1942" w:type="dxa"/>
            <w:vAlign w:val="center"/>
            <w:hideMark/>
          </w:tcPr>
          <w:p w14:paraId="588A2C90" w14:textId="77777777" w:rsidR="00C350EB" w:rsidRPr="00C350EB" w:rsidRDefault="00C350EB" w:rsidP="00C350EB">
            <w:pPr>
              <w:shd w:val="clear" w:color="auto" w:fill="FFFFFE"/>
              <w:spacing w:line="240" w:lineRule="atLeast"/>
            </w:pPr>
            <w:r w:rsidRPr="00C350EB">
              <w:t>Content-Length</w:t>
            </w:r>
          </w:p>
        </w:tc>
        <w:tc>
          <w:tcPr>
            <w:tcW w:w="7058" w:type="dxa"/>
            <w:vAlign w:val="center"/>
            <w:hideMark/>
          </w:tcPr>
          <w:p w14:paraId="47DC7145" w14:textId="77777777" w:rsidR="00C350EB" w:rsidRPr="00C350EB" w:rsidRDefault="00C350EB" w:rsidP="00C350EB">
            <w:pPr>
              <w:shd w:val="clear" w:color="auto" w:fill="FFFFFE"/>
              <w:spacing w:line="240" w:lineRule="atLeast"/>
            </w:pPr>
            <w:r w:rsidRPr="00C350EB">
              <w:t>Length of the content</w:t>
            </w:r>
          </w:p>
        </w:tc>
        <w:tc>
          <w:tcPr>
            <w:tcW w:w="1200" w:type="dxa"/>
            <w:vAlign w:val="center"/>
            <w:hideMark/>
          </w:tcPr>
          <w:p w14:paraId="6EF23F8D" w14:textId="77777777" w:rsidR="00C350EB" w:rsidRPr="00C350EB" w:rsidRDefault="00C350EB" w:rsidP="00C350EB">
            <w:pPr>
              <w:shd w:val="clear" w:color="auto" w:fill="FFFFFE"/>
              <w:spacing w:line="240" w:lineRule="atLeast"/>
            </w:pPr>
            <w:r w:rsidRPr="00C350EB">
              <w:t>Bytes</w:t>
            </w:r>
          </w:p>
        </w:tc>
      </w:tr>
      <w:tr w:rsidR="00C350EB" w:rsidRPr="00C350EB" w14:paraId="2D95248C" w14:textId="77777777" w:rsidTr="00FD4423">
        <w:trPr>
          <w:trHeight w:val="193"/>
        </w:trPr>
        <w:tc>
          <w:tcPr>
            <w:tcW w:w="1942" w:type="dxa"/>
            <w:vAlign w:val="center"/>
            <w:hideMark/>
          </w:tcPr>
          <w:p w14:paraId="7BE0899F" w14:textId="77777777" w:rsidR="00C350EB" w:rsidRPr="00C350EB" w:rsidRDefault="00C350EB" w:rsidP="00C350EB">
            <w:pPr>
              <w:shd w:val="clear" w:color="auto" w:fill="FFFFFE"/>
              <w:spacing w:line="240" w:lineRule="atLeast"/>
            </w:pPr>
            <w:r w:rsidRPr="00C350EB">
              <w:t>Connection</w:t>
            </w:r>
          </w:p>
        </w:tc>
        <w:tc>
          <w:tcPr>
            <w:tcW w:w="7058" w:type="dxa"/>
            <w:vAlign w:val="center"/>
            <w:hideMark/>
          </w:tcPr>
          <w:p w14:paraId="700C9597" w14:textId="77777777" w:rsidR="00C350EB" w:rsidRPr="00C350EB" w:rsidRDefault="00C350EB" w:rsidP="00C350EB">
            <w:pPr>
              <w:shd w:val="clear" w:color="auto" w:fill="FFFFFE"/>
              <w:spacing w:line="240" w:lineRule="atLeast"/>
            </w:pPr>
            <w:r w:rsidRPr="00C350EB">
              <w:t>A general header specifying whether the current network connection stays open once the current transaction finishes</w:t>
            </w:r>
          </w:p>
        </w:tc>
        <w:tc>
          <w:tcPr>
            <w:tcW w:w="1200" w:type="dxa"/>
            <w:vAlign w:val="center"/>
            <w:hideMark/>
          </w:tcPr>
          <w:p w14:paraId="2DD3B360" w14:textId="77777777" w:rsidR="00C350EB" w:rsidRPr="00C350EB" w:rsidRDefault="00C350EB" w:rsidP="00C350EB">
            <w:pPr>
              <w:shd w:val="clear" w:color="auto" w:fill="FFFFFE"/>
              <w:spacing w:line="240" w:lineRule="atLeast"/>
            </w:pPr>
            <w:r w:rsidRPr="00C350EB">
              <w:t>String</w:t>
            </w:r>
          </w:p>
        </w:tc>
      </w:tr>
    </w:tbl>
    <w:p w14:paraId="4DA7CAF4" w14:textId="77777777" w:rsidR="00C350EB" w:rsidRPr="00C350EB" w:rsidRDefault="00C350EB" w:rsidP="00C350EB">
      <w:pPr>
        <w:shd w:val="clear" w:color="auto" w:fill="FFFFFE"/>
        <w:spacing w:line="240" w:lineRule="atLeast"/>
      </w:pPr>
    </w:p>
    <w:p w14:paraId="3EDCB707" w14:textId="2703E21F" w:rsidR="00536780" w:rsidRDefault="00300AA2" w:rsidP="00536780">
      <w:pPr>
        <w:shd w:val="clear" w:color="auto" w:fill="FFFFFE"/>
        <w:spacing w:line="240" w:lineRule="atLeast"/>
      </w:pPr>
      <w:r>
        <w:br w:type="column"/>
      </w:r>
    </w:p>
    <w:p w14:paraId="176B04E4" w14:textId="77777777" w:rsidR="00FD4423" w:rsidRDefault="00FD4423" w:rsidP="00536780">
      <w:pPr>
        <w:shd w:val="clear" w:color="auto" w:fill="FFFFFE"/>
        <w:spacing w:line="240" w:lineRule="atLeast"/>
      </w:pPr>
    </w:p>
    <w:p w14:paraId="02DBBB5C" w14:textId="77777777" w:rsidR="00C705A9" w:rsidRPr="00C705A9" w:rsidRDefault="00C705A9" w:rsidP="00FD4423">
      <w:pPr>
        <w:pStyle w:val="Heading3"/>
      </w:pPr>
      <w:r w:rsidRPr="00C705A9">
        <w:t>Sample Response</w:t>
      </w:r>
    </w:p>
    <w:p w14:paraId="535835F0"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w:t>
      </w:r>
    </w:p>
    <w:p w14:paraId="7A1A0848"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"Assets": [</w:t>
      </w:r>
    </w:p>
    <w:p w14:paraId="53BCB907"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0A131996"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"external_id": "",</w:t>
      </w:r>
    </w:p>
    <w:p w14:paraId="19C95361"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"name": "",</w:t>
      </w:r>
    </w:p>
    <w:p w14:paraId="5B907971"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"description":"",</w:t>
      </w:r>
    </w:p>
    <w:p w14:paraId="508FCFA6"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"parent_external_id": "",</w:t>
      </w:r>
    </w:p>
    <w:p w14:paraId="381DE6DA"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"source": "",</w:t>
      </w:r>
    </w:p>
    <w:p w14:paraId="6E2E00F9"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"metadata": {}</w:t>
      </w:r>
    </w:p>
    <w:p w14:paraId="75E8511B"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6C7C745D"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7D8901DA"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w:t>
      </w:r>
    </w:p>
    <w:p w14:paraId="57C5D3F8" w14:textId="0AEDB3B5" w:rsidR="00C705A9" w:rsidRPr="00C705A9" w:rsidRDefault="00FD4423" w:rsidP="00FD4423">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8455"/>
      </w:tblGrid>
      <w:tr w:rsidR="00C705A9" w:rsidRPr="00C705A9" w14:paraId="319E7472" w14:textId="77777777" w:rsidTr="00FD4423">
        <w:tc>
          <w:tcPr>
            <w:tcW w:w="1745" w:type="dxa"/>
            <w:shd w:val="clear" w:color="auto" w:fill="D9D9D9" w:themeFill="background1" w:themeFillShade="D9"/>
            <w:hideMark/>
          </w:tcPr>
          <w:p w14:paraId="4F3D4998" w14:textId="77777777" w:rsidR="00C705A9" w:rsidRPr="006510F9" w:rsidRDefault="00C705A9" w:rsidP="006510F9">
            <w:r w:rsidRPr="006510F9">
              <w:t>HTTP Code</w:t>
            </w:r>
          </w:p>
        </w:tc>
        <w:tc>
          <w:tcPr>
            <w:tcW w:w="8455" w:type="dxa"/>
            <w:shd w:val="clear" w:color="auto" w:fill="D9D9D9" w:themeFill="background1" w:themeFillShade="D9"/>
            <w:hideMark/>
          </w:tcPr>
          <w:p w14:paraId="7D3D3EC8" w14:textId="77777777" w:rsidR="00C705A9" w:rsidRPr="006510F9" w:rsidRDefault="00C705A9" w:rsidP="006510F9">
            <w:r w:rsidRPr="006510F9">
              <w:t>Result Description</w:t>
            </w:r>
          </w:p>
        </w:tc>
      </w:tr>
      <w:tr w:rsidR="00C705A9" w:rsidRPr="00C705A9" w14:paraId="364609B7" w14:textId="77777777" w:rsidTr="00FD4423">
        <w:tc>
          <w:tcPr>
            <w:tcW w:w="1745" w:type="dxa"/>
            <w:hideMark/>
          </w:tcPr>
          <w:p w14:paraId="26E60192" w14:textId="77777777" w:rsidR="00C705A9" w:rsidRPr="00C705A9" w:rsidRDefault="00C705A9" w:rsidP="00C705A9">
            <w:pPr>
              <w:shd w:val="clear" w:color="auto" w:fill="FFFFFE"/>
              <w:spacing w:line="240" w:lineRule="atLeast"/>
            </w:pPr>
            <w:r w:rsidRPr="00C705A9">
              <w:t>200</w:t>
            </w:r>
          </w:p>
        </w:tc>
        <w:tc>
          <w:tcPr>
            <w:tcW w:w="8455" w:type="dxa"/>
            <w:hideMark/>
          </w:tcPr>
          <w:p w14:paraId="60D714CE" w14:textId="0EB89698" w:rsidR="00C705A9" w:rsidRPr="00C705A9" w:rsidRDefault="00C705A9" w:rsidP="00C705A9">
            <w:pPr>
              <w:shd w:val="clear" w:color="auto" w:fill="FFFFFE"/>
              <w:spacing w:line="240" w:lineRule="atLeast"/>
            </w:pPr>
            <w:r w:rsidRPr="00C705A9">
              <w:t xml:space="preserve">The user-specific </w:t>
            </w:r>
            <w:r w:rsidR="001D2AB9">
              <w:t>plant assets and assets above plant level are fetched</w:t>
            </w:r>
            <w:r w:rsidRPr="00C705A9">
              <w:t>.</w:t>
            </w:r>
          </w:p>
        </w:tc>
      </w:tr>
    </w:tbl>
    <w:p w14:paraId="17F33061" w14:textId="77777777" w:rsidR="00FD4423" w:rsidRDefault="00FD4423"/>
    <w:p w14:paraId="2ACB1252" w14:textId="30B64C92" w:rsidR="00FD4423" w:rsidRDefault="00FD4423" w:rsidP="00FD4423">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1595"/>
        <w:gridCol w:w="6860"/>
      </w:tblGrid>
      <w:tr w:rsidR="00C705A9" w:rsidRPr="00C705A9" w14:paraId="7C7DB3CB" w14:textId="77777777" w:rsidTr="00FD4423">
        <w:tc>
          <w:tcPr>
            <w:tcW w:w="1745" w:type="dxa"/>
            <w:shd w:val="clear" w:color="auto" w:fill="D9D9D9" w:themeFill="background1" w:themeFillShade="D9"/>
            <w:vAlign w:val="center"/>
            <w:hideMark/>
          </w:tcPr>
          <w:p w14:paraId="2F67D643" w14:textId="77777777" w:rsidR="00C705A9" w:rsidRPr="006510F9" w:rsidRDefault="00C705A9" w:rsidP="006510F9">
            <w:r w:rsidRPr="006510F9">
              <w:t>HTTP Code</w:t>
            </w:r>
          </w:p>
        </w:tc>
        <w:tc>
          <w:tcPr>
            <w:tcW w:w="1595" w:type="dxa"/>
            <w:shd w:val="clear" w:color="auto" w:fill="D9D9D9" w:themeFill="background1" w:themeFillShade="D9"/>
            <w:vAlign w:val="center"/>
            <w:hideMark/>
          </w:tcPr>
          <w:p w14:paraId="3D93954B" w14:textId="77777777" w:rsidR="00C705A9" w:rsidRPr="006510F9" w:rsidRDefault="00C705A9" w:rsidP="006510F9">
            <w:r w:rsidRPr="006510F9">
              <w:t>Error Code</w:t>
            </w:r>
          </w:p>
        </w:tc>
        <w:tc>
          <w:tcPr>
            <w:tcW w:w="6860" w:type="dxa"/>
            <w:shd w:val="clear" w:color="auto" w:fill="D9D9D9" w:themeFill="background1" w:themeFillShade="D9"/>
            <w:vAlign w:val="center"/>
            <w:hideMark/>
          </w:tcPr>
          <w:p w14:paraId="61D326A0" w14:textId="77777777" w:rsidR="00C705A9" w:rsidRPr="006510F9" w:rsidRDefault="00C705A9" w:rsidP="006510F9">
            <w:r w:rsidRPr="006510F9">
              <w:t>Error Description</w:t>
            </w:r>
          </w:p>
        </w:tc>
      </w:tr>
      <w:tr w:rsidR="00C705A9" w:rsidRPr="00C705A9" w14:paraId="5AFB040A" w14:textId="77777777" w:rsidTr="00FD4423">
        <w:tc>
          <w:tcPr>
            <w:tcW w:w="1745" w:type="dxa"/>
            <w:vAlign w:val="center"/>
            <w:hideMark/>
          </w:tcPr>
          <w:p w14:paraId="7D67739F" w14:textId="77777777" w:rsidR="00C705A9" w:rsidRPr="00C705A9" w:rsidRDefault="00C705A9" w:rsidP="00C705A9">
            <w:pPr>
              <w:shd w:val="clear" w:color="auto" w:fill="FFFFFE"/>
              <w:spacing w:line="240" w:lineRule="atLeast"/>
            </w:pPr>
            <w:r w:rsidRPr="00C705A9">
              <w:t>500</w:t>
            </w:r>
          </w:p>
        </w:tc>
        <w:tc>
          <w:tcPr>
            <w:tcW w:w="1595" w:type="dxa"/>
            <w:vAlign w:val="center"/>
            <w:hideMark/>
          </w:tcPr>
          <w:p w14:paraId="04CB84CA" w14:textId="77777777" w:rsidR="00C705A9" w:rsidRPr="00C705A9" w:rsidRDefault="00C705A9" w:rsidP="00C705A9">
            <w:pPr>
              <w:shd w:val="clear" w:color="auto" w:fill="FFFFFE"/>
              <w:spacing w:line="240" w:lineRule="atLeast"/>
            </w:pPr>
            <w:r w:rsidRPr="00C705A9">
              <w:t>500</w:t>
            </w:r>
          </w:p>
        </w:tc>
        <w:tc>
          <w:tcPr>
            <w:tcW w:w="6860" w:type="dxa"/>
            <w:vAlign w:val="center"/>
            <w:hideMark/>
          </w:tcPr>
          <w:p w14:paraId="0EB1EDC3" w14:textId="77777777" w:rsidR="00C705A9" w:rsidRPr="00C705A9" w:rsidRDefault="00C705A9" w:rsidP="00C705A9">
            <w:pPr>
              <w:shd w:val="clear" w:color="auto" w:fill="FFFFFE"/>
              <w:spacing w:line="240" w:lineRule="atLeast"/>
            </w:pPr>
            <w:r w:rsidRPr="00C705A9">
              <w:t xml:space="preserve">      Generic Error</w:t>
            </w:r>
          </w:p>
        </w:tc>
      </w:tr>
      <w:tr w:rsidR="00C705A9" w:rsidRPr="00C705A9" w14:paraId="4EEAEB95" w14:textId="77777777" w:rsidTr="00FD4423">
        <w:tc>
          <w:tcPr>
            <w:tcW w:w="1745" w:type="dxa"/>
            <w:vAlign w:val="center"/>
            <w:hideMark/>
          </w:tcPr>
          <w:p w14:paraId="6AD6E84B"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519A7E54" w14:textId="77777777" w:rsidR="00C705A9" w:rsidRPr="00C705A9" w:rsidRDefault="00C705A9" w:rsidP="00C705A9">
            <w:pPr>
              <w:shd w:val="clear" w:color="auto" w:fill="FFFFFE"/>
              <w:spacing w:line="240" w:lineRule="atLeast"/>
            </w:pPr>
            <w:r w:rsidRPr="00C705A9">
              <w:t>401</w:t>
            </w:r>
          </w:p>
        </w:tc>
        <w:tc>
          <w:tcPr>
            <w:tcW w:w="6860" w:type="dxa"/>
            <w:vAlign w:val="center"/>
            <w:hideMark/>
          </w:tcPr>
          <w:p w14:paraId="6058EF8D" w14:textId="65EDF9A4" w:rsidR="00C705A9" w:rsidRPr="00C705A9" w:rsidRDefault="00C705A9" w:rsidP="000334E4">
            <w:pPr>
              <w:shd w:val="clear" w:color="auto" w:fill="FFFFFE"/>
              <w:spacing w:line="240" w:lineRule="atLeast"/>
              <w:ind w:left="360"/>
            </w:pPr>
            <w:r w:rsidRPr="00C705A9">
              <w:t>Unauthorized User</w:t>
            </w:r>
            <w:r w:rsidR="000334E4">
              <w:t xml:space="preserve"> or </w:t>
            </w:r>
            <w:r w:rsidRPr="00C705A9">
              <w:t>Header Token missing</w:t>
            </w:r>
          </w:p>
        </w:tc>
      </w:tr>
      <w:tr w:rsidR="00C705A9" w:rsidRPr="00C705A9" w14:paraId="047A714C" w14:textId="77777777" w:rsidTr="00FD4423">
        <w:tc>
          <w:tcPr>
            <w:tcW w:w="1745" w:type="dxa"/>
            <w:vAlign w:val="center"/>
            <w:hideMark/>
          </w:tcPr>
          <w:p w14:paraId="255C9A88"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6CA1205B" w14:textId="77777777" w:rsidR="00C705A9" w:rsidRPr="00C705A9" w:rsidRDefault="00C705A9" w:rsidP="00C705A9">
            <w:pPr>
              <w:shd w:val="clear" w:color="auto" w:fill="FFFFFE"/>
              <w:spacing w:line="240" w:lineRule="atLeast"/>
            </w:pPr>
            <w:r w:rsidRPr="00C705A9">
              <w:t>400</w:t>
            </w:r>
          </w:p>
        </w:tc>
        <w:tc>
          <w:tcPr>
            <w:tcW w:w="6860" w:type="dxa"/>
            <w:vAlign w:val="center"/>
            <w:hideMark/>
          </w:tcPr>
          <w:p w14:paraId="7C6331CD" w14:textId="77777777" w:rsidR="00C705A9" w:rsidRPr="00C705A9" w:rsidRDefault="00C705A9" w:rsidP="000334E4">
            <w:pPr>
              <w:shd w:val="clear" w:color="auto" w:fill="FFFFFE"/>
              <w:spacing w:line="240" w:lineRule="atLeast"/>
              <w:ind w:left="360"/>
            </w:pPr>
            <w:r w:rsidRPr="00C705A9">
              <w:t>Bad request</w:t>
            </w:r>
          </w:p>
        </w:tc>
      </w:tr>
    </w:tbl>
    <w:p w14:paraId="685932C5" w14:textId="77777777" w:rsidR="00C705A9" w:rsidRPr="00C705A9" w:rsidRDefault="00C705A9" w:rsidP="00C705A9">
      <w:pPr>
        <w:shd w:val="clear" w:color="auto" w:fill="FFFFFE"/>
        <w:spacing w:line="240" w:lineRule="atLeast"/>
        <w:sectPr w:rsidR="00C705A9" w:rsidRPr="00C705A9" w:rsidSect="00C705A9">
          <w:pgSz w:w="24480" w:h="17280" w:orient="landscape"/>
          <w:pgMar w:top="1440" w:right="1440" w:bottom="1440" w:left="1440" w:header="720" w:footer="720" w:gutter="0"/>
          <w:cols w:num="2" w:space="1191"/>
        </w:sectPr>
      </w:pPr>
    </w:p>
    <w:p w14:paraId="40FD9851" w14:textId="77777777" w:rsidR="00C705A9" w:rsidRPr="00C705A9" w:rsidRDefault="00C705A9" w:rsidP="00C705A9">
      <w:pPr>
        <w:shd w:val="clear" w:color="auto" w:fill="FFFFFE"/>
        <w:spacing w:line="240" w:lineRule="atLeast"/>
      </w:pPr>
    </w:p>
    <w:p w14:paraId="5BC932B7" w14:textId="77777777" w:rsidR="00C705A9" w:rsidRPr="00C705A9" w:rsidRDefault="00C705A9" w:rsidP="00C705A9">
      <w:pPr>
        <w:shd w:val="clear" w:color="auto" w:fill="FFFFFE"/>
        <w:spacing w:line="240" w:lineRule="atLeast"/>
        <w:sectPr w:rsidR="00C705A9" w:rsidRPr="00C705A9" w:rsidSect="00C705A9">
          <w:type w:val="continuous"/>
          <w:pgSz w:w="24480" w:h="17280" w:orient="landscape"/>
          <w:pgMar w:top="1440" w:right="1440" w:bottom="1440" w:left="1440" w:header="720" w:footer="720" w:gutter="0"/>
          <w:cols w:space="720"/>
        </w:sectPr>
      </w:pPr>
    </w:p>
    <w:p w14:paraId="774DAC20" w14:textId="095018F7" w:rsidR="009D1D23" w:rsidRDefault="00960115" w:rsidP="004D6254">
      <w:pPr>
        <w:pStyle w:val="Heading2"/>
      </w:pPr>
      <w:bookmarkStart w:id="97" w:name="_Toc217409167"/>
      <w:r>
        <w:lastRenderedPageBreak/>
        <w:t>POST</w:t>
      </w:r>
      <w:r w:rsidR="009D1D23" w:rsidRPr="009D1D23">
        <w:t xml:space="preserve">- </w:t>
      </w:r>
      <w:r>
        <w:t>ManageAssetRolePermissions</w:t>
      </w:r>
      <w:bookmarkEnd w:id="97"/>
    </w:p>
    <w:p w14:paraId="17A9751E" w14:textId="77777777" w:rsidR="000D4C67" w:rsidRDefault="00991340" w:rsidP="009D1D23">
      <w:r>
        <w:t>This API is used to</w:t>
      </w:r>
      <w:r w:rsidRPr="00991340">
        <w:t xml:space="preserve"> create, update or delete role permissions for assets</w:t>
      </w:r>
      <w:r w:rsidR="000D4C67">
        <w:t>.</w:t>
      </w:r>
    </w:p>
    <w:p w14:paraId="05DC6A6F" w14:textId="7FA76688" w:rsidR="000D4C67" w:rsidRPr="000D36D8" w:rsidRDefault="000D4C67" w:rsidP="00FD4423">
      <w:pPr>
        <w:pStyle w:val="Heading3"/>
      </w:pPr>
      <w:r w:rsidRPr="000D36D8">
        <w:t>API Precondition</w:t>
      </w:r>
      <w:r w:rsidR="00FD4423">
        <w:t>s</w:t>
      </w:r>
    </w:p>
    <w:p w14:paraId="47A2EB6C" w14:textId="7634E682" w:rsidR="000D36D8" w:rsidRDefault="000D4C67" w:rsidP="000D4C67">
      <w:pPr>
        <w:sectPr w:rsidR="000D36D8" w:rsidSect="00182627">
          <w:pgSz w:w="24480" w:h="17280" w:orient="landscape" w:code="5"/>
          <w:pgMar w:top="1440" w:right="1440" w:bottom="1440" w:left="1440" w:header="720" w:footer="720" w:gutter="0"/>
          <w:cols w:space="720"/>
          <w:docGrid w:linePitch="360"/>
        </w:sectPr>
      </w:pPr>
      <w:r w:rsidRPr="000D4C67">
        <w:t>To fetch the response from the APIs, the Authorization token</w:t>
      </w:r>
      <w:r w:rsidR="00BD4786">
        <w:t xml:space="preserve"> must exist</w:t>
      </w:r>
      <w:r w:rsidR="002319B9">
        <w:t>.</w:t>
      </w:r>
    </w:p>
    <w:p w14:paraId="51C1262D" w14:textId="0CA71437" w:rsidR="000D4C67" w:rsidRPr="000D4C67" w:rsidRDefault="00FD4423" w:rsidP="00FD4423">
      <w:pPr>
        <w:pStyle w:val="Heading3"/>
      </w:pPr>
      <w:r>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0D36D8" w14:paraId="0602E62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5EACBDBF" w14:textId="77777777" w:rsidR="000D36D8" w:rsidRDefault="000D36D8">
            <w:r>
              <w:t>PROTOCOL</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841D9" w14:textId="77777777" w:rsidR="000D36D8" w:rsidRDefault="000D36D8">
            <w:r>
              <w:t xml:space="preserve"> HTTPS</w:t>
            </w:r>
          </w:p>
        </w:tc>
      </w:tr>
      <w:tr w:rsidR="000D36D8" w14:paraId="15109BC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844CC46" w14:textId="20B6454C" w:rsidR="000D36D8" w:rsidRDefault="000D36D8">
            <w:r>
              <w:t xml:space="preserve">PATH AOT (Cognite)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D6C4D" w14:textId="77777777" w:rsidR="000D36D8" w:rsidRDefault="000D36D8">
            <w:hyperlink r:id="rId59" w:history="1">
              <w:r>
                <w:rPr>
                  <w:rStyle w:val="Hyperlink"/>
                </w:rPr>
                <w:t>https://apim-mw-aot-dev.azure-api.net/api/oh-module/mappings/AssetWithRole</w:t>
              </w:r>
            </w:hyperlink>
            <w:r>
              <w:t xml:space="preserve"> </w:t>
            </w:r>
          </w:p>
        </w:tc>
      </w:tr>
      <w:tr w:rsidR="000D36D8" w14:paraId="02B1EFB8"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9348738" w14:textId="45105A15" w:rsidR="000D36D8" w:rsidRDefault="000D36D8">
            <w:r>
              <w:t xml:space="preserve">PATH AOT (Azure)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44118" w14:textId="77777777" w:rsidR="000D36D8" w:rsidRDefault="000D36D8">
            <w:hyperlink r:id="rId60" w:history="1">
              <w:r>
                <w:rPr>
                  <w:rStyle w:val="Hyperlink"/>
                </w:rPr>
                <w:t>https://apim-aot-azure-dev.azure-api.net/api/oh-module/mappings/AssetWithRole</w:t>
              </w:r>
            </w:hyperlink>
            <w:r>
              <w:t xml:space="preserve"> </w:t>
            </w:r>
          </w:p>
        </w:tc>
      </w:tr>
      <w:tr w:rsidR="000D36D8" w14:paraId="0CFB324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7F460995" w14:textId="77777777" w:rsidR="000D36D8" w:rsidRDefault="000D36D8">
            <w:r>
              <w:t>METHOD</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A8B9F" w14:textId="77777777" w:rsidR="000D36D8" w:rsidRDefault="000D36D8">
            <w:r>
              <w:t xml:space="preserve"> POST</w:t>
            </w:r>
          </w:p>
        </w:tc>
      </w:tr>
      <w:tr w:rsidR="000D36D8" w14:paraId="47833A0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1BC557CA" w14:textId="77777777" w:rsidR="000D36D8" w:rsidRDefault="000D36D8">
            <w:r>
              <w:t>CONTENT TYPE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5B37A" w14:textId="77777777" w:rsidR="000D36D8" w:rsidRDefault="000D36D8">
            <w:r>
              <w:t>application / json</w:t>
            </w:r>
          </w:p>
        </w:tc>
      </w:tr>
      <w:tr w:rsidR="000D36D8" w14:paraId="7EF754ED"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47C96216" w14:textId="2FCD751A" w:rsidR="000D36D8" w:rsidRDefault="000D36D8">
            <w:r>
              <w:t>Sample JSON Request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4C647" w14:textId="6BB23EAF" w:rsidR="000D36D8" w:rsidRDefault="000D36D8">
            <w:hyperlink r:id="rId61" w:history="1">
              <w:r w:rsidRPr="00533980">
                <w:rPr>
                  <w:rStyle w:val="Hyperlink"/>
                </w:rPr>
                <w:t>Link</w:t>
              </w:r>
            </w:hyperlink>
          </w:p>
        </w:tc>
      </w:tr>
      <w:tr w:rsidR="000D36D8" w14:paraId="58EC6E4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261B1B6D" w14:textId="5469623C" w:rsidR="000D36D8" w:rsidRDefault="000D36D8">
            <w:r>
              <w:t>Sample JSON Response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7E3D6" w14:textId="63621CD5" w:rsidR="000D36D8" w:rsidRDefault="002319B9">
            <w:hyperlink r:id="rId62" w:history="1">
              <w:r w:rsidRPr="00E850F6">
                <w:rPr>
                  <w:rStyle w:val="Hyperlink"/>
                </w:rPr>
                <w:t>Link</w:t>
              </w:r>
            </w:hyperlink>
          </w:p>
        </w:tc>
      </w:tr>
    </w:tbl>
    <w:p w14:paraId="79E25C85" w14:textId="781DEE36" w:rsidR="000D4C67" w:rsidRDefault="000D36D8" w:rsidP="00744B2C">
      <w:pPr>
        <w:pStyle w:val="Heading3"/>
      </w:pPr>
      <w:r>
        <w:br w:type="column"/>
      </w:r>
      <w:r w:rsidR="00744B2C">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0D36D8" w14:paraId="70C6EC71" w14:textId="77777777" w:rsidTr="00744B2C">
        <w:tc>
          <w:tcPr>
            <w:tcW w:w="2383" w:type="dxa"/>
            <w:shd w:val="clear" w:color="auto" w:fill="D9D9D9" w:themeFill="background1" w:themeFillShade="D9"/>
            <w:hideMark/>
          </w:tcPr>
          <w:p w14:paraId="50CC4CA1" w14:textId="77777777" w:rsidR="000D36D8" w:rsidRDefault="000D36D8">
            <w:r>
              <w:t>HTTP Code</w:t>
            </w:r>
          </w:p>
        </w:tc>
        <w:tc>
          <w:tcPr>
            <w:tcW w:w="7817" w:type="dxa"/>
            <w:shd w:val="clear" w:color="auto" w:fill="D9D9D9" w:themeFill="background1" w:themeFillShade="D9"/>
            <w:hideMark/>
          </w:tcPr>
          <w:p w14:paraId="48A4AE7E" w14:textId="77777777" w:rsidR="000D36D8" w:rsidRDefault="000D36D8">
            <w:r>
              <w:t>Result Description</w:t>
            </w:r>
          </w:p>
        </w:tc>
      </w:tr>
      <w:tr w:rsidR="000D36D8" w14:paraId="13AADD8D" w14:textId="77777777" w:rsidTr="00744B2C">
        <w:tc>
          <w:tcPr>
            <w:tcW w:w="2383" w:type="dxa"/>
            <w:hideMark/>
          </w:tcPr>
          <w:p w14:paraId="1A698EA2" w14:textId="77777777" w:rsidR="000D36D8" w:rsidRDefault="000D36D8">
            <w:r>
              <w:t>200</w:t>
            </w:r>
          </w:p>
        </w:tc>
        <w:tc>
          <w:tcPr>
            <w:tcW w:w="7817" w:type="dxa"/>
            <w:hideMark/>
          </w:tcPr>
          <w:p w14:paraId="5E919FC3" w14:textId="77777777" w:rsidR="000D36D8" w:rsidRDefault="000D36D8">
            <w:r>
              <w:t>The result is the details of the assets and their associated role permissions.</w:t>
            </w:r>
          </w:p>
        </w:tc>
      </w:tr>
    </w:tbl>
    <w:p w14:paraId="5738010D" w14:textId="77777777" w:rsidR="00744B2C" w:rsidRDefault="00744B2C"/>
    <w:p w14:paraId="34EAA633" w14:textId="30BB2E82" w:rsidR="00744B2C" w:rsidRDefault="00744B2C" w:rsidP="00744B2C">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0D36D8" w14:paraId="7A4E8058" w14:textId="77777777" w:rsidTr="00744B2C">
        <w:tc>
          <w:tcPr>
            <w:tcW w:w="2383" w:type="dxa"/>
            <w:shd w:val="clear" w:color="auto" w:fill="D9D9D9" w:themeFill="background1" w:themeFillShade="D9"/>
            <w:vAlign w:val="center"/>
            <w:hideMark/>
          </w:tcPr>
          <w:p w14:paraId="502A3D4A" w14:textId="77777777" w:rsidR="000D36D8" w:rsidRDefault="000D36D8">
            <w:r>
              <w:t>HTTP Code</w:t>
            </w:r>
          </w:p>
        </w:tc>
        <w:tc>
          <w:tcPr>
            <w:tcW w:w="2963" w:type="dxa"/>
            <w:shd w:val="clear" w:color="auto" w:fill="D9D9D9" w:themeFill="background1" w:themeFillShade="D9"/>
            <w:vAlign w:val="center"/>
            <w:hideMark/>
          </w:tcPr>
          <w:p w14:paraId="7F7E1992" w14:textId="77777777" w:rsidR="000D36D8" w:rsidRDefault="000D36D8">
            <w:r>
              <w:t>Error Code</w:t>
            </w:r>
          </w:p>
        </w:tc>
        <w:tc>
          <w:tcPr>
            <w:tcW w:w="4854" w:type="dxa"/>
            <w:shd w:val="clear" w:color="auto" w:fill="D9D9D9" w:themeFill="background1" w:themeFillShade="D9"/>
            <w:vAlign w:val="center"/>
            <w:hideMark/>
          </w:tcPr>
          <w:p w14:paraId="23A7E024" w14:textId="77777777" w:rsidR="000D36D8" w:rsidRDefault="000D36D8">
            <w:r>
              <w:t>Error Description</w:t>
            </w:r>
          </w:p>
        </w:tc>
      </w:tr>
      <w:tr w:rsidR="000D36D8" w14:paraId="438A2EC9" w14:textId="77777777" w:rsidTr="00744B2C">
        <w:tc>
          <w:tcPr>
            <w:tcW w:w="2383" w:type="dxa"/>
            <w:vAlign w:val="center"/>
            <w:hideMark/>
          </w:tcPr>
          <w:p w14:paraId="309EA3CF" w14:textId="77777777" w:rsidR="000D36D8" w:rsidRDefault="000D36D8">
            <w:r>
              <w:t>500</w:t>
            </w:r>
          </w:p>
        </w:tc>
        <w:tc>
          <w:tcPr>
            <w:tcW w:w="2963" w:type="dxa"/>
            <w:vAlign w:val="center"/>
            <w:hideMark/>
          </w:tcPr>
          <w:p w14:paraId="50FF0F25" w14:textId="77777777" w:rsidR="000D36D8" w:rsidRDefault="000D36D8">
            <w:r>
              <w:t>500</w:t>
            </w:r>
          </w:p>
        </w:tc>
        <w:tc>
          <w:tcPr>
            <w:tcW w:w="4854" w:type="dxa"/>
            <w:vAlign w:val="center"/>
            <w:hideMark/>
          </w:tcPr>
          <w:p w14:paraId="63F4DB33" w14:textId="77777777" w:rsidR="000D36D8" w:rsidRDefault="000D36D8">
            <w:r>
              <w:t xml:space="preserve">      Generic Error</w:t>
            </w:r>
          </w:p>
        </w:tc>
      </w:tr>
      <w:tr w:rsidR="000D36D8" w14:paraId="5C07ED4D" w14:textId="77777777" w:rsidTr="00744B2C">
        <w:tc>
          <w:tcPr>
            <w:tcW w:w="2383" w:type="dxa"/>
            <w:vAlign w:val="center"/>
            <w:hideMark/>
          </w:tcPr>
          <w:p w14:paraId="2731A725" w14:textId="77777777" w:rsidR="000D36D8" w:rsidRDefault="000D36D8">
            <w:r>
              <w:t>400</w:t>
            </w:r>
          </w:p>
        </w:tc>
        <w:tc>
          <w:tcPr>
            <w:tcW w:w="2963" w:type="dxa"/>
            <w:vAlign w:val="center"/>
            <w:hideMark/>
          </w:tcPr>
          <w:p w14:paraId="36E5ECEA" w14:textId="77777777" w:rsidR="000D36D8" w:rsidRDefault="000D36D8">
            <w:r>
              <w:t>401</w:t>
            </w:r>
          </w:p>
        </w:tc>
        <w:tc>
          <w:tcPr>
            <w:tcW w:w="4854" w:type="dxa"/>
            <w:vAlign w:val="center"/>
            <w:hideMark/>
          </w:tcPr>
          <w:p w14:paraId="06614104" w14:textId="1A2E52F3" w:rsidR="000D36D8" w:rsidRDefault="000D36D8" w:rsidP="000334E4">
            <w:r>
              <w:t>Unauthorized User</w:t>
            </w:r>
            <w:r w:rsidR="000334E4">
              <w:t xml:space="preserve"> or </w:t>
            </w:r>
            <w:r>
              <w:t>Header Token missing</w:t>
            </w:r>
          </w:p>
        </w:tc>
      </w:tr>
      <w:tr w:rsidR="000D36D8" w14:paraId="20EEE79C" w14:textId="77777777" w:rsidTr="00744B2C">
        <w:tc>
          <w:tcPr>
            <w:tcW w:w="2383" w:type="dxa"/>
            <w:vAlign w:val="center"/>
            <w:hideMark/>
          </w:tcPr>
          <w:p w14:paraId="37277B50" w14:textId="77777777" w:rsidR="000D36D8" w:rsidRDefault="000D36D8">
            <w:r>
              <w:t>400</w:t>
            </w:r>
          </w:p>
        </w:tc>
        <w:tc>
          <w:tcPr>
            <w:tcW w:w="2963" w:type="dxa"/>
            <w:vAlign w:val="center"/>
            <w:hideMark/>
          </w:tcPr>
          <w:p w14:paraId="00B28BD3" w14:textId="77777777" w:rsidR="000D36D8" w:rsidRDefault="000D36D8">
            <w:r>
              <w:t>400</w:t>
            </w:r>
          </w:p>
        </w:tc>
        <w:tc>
          <w:tcPr>
            <w:tcW w:w="4854" w:type="dxa"/>
            <w:vAlign w:val="center"/>
            <w:hideMark/>
          </w:tcPr>
          <w:p w14:paraId="5CAAD65F" w14:textId="77777777" w:rsidR="000D36D8" w:rsidRDefault="000D36D8">
            <w:r>
              <w:t>Bad request</w:t>
            </w:r>
          </w:p>
        </w:tc>
      </w:tr>
    </w:tbl>
    <w:p w14:paraId="794AF44A" w14:textId="77777777" w:rsidR="000D36D8" w:rsidRDefault="000D36D8" w:rsidP="000D4C67"/>
    <w:p w14:paraId="502E6693"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0A142E12" w14:textId="77777777" w:rsidR="000D36D8" w:rsidRDefault="000D36D8" w:rsidP="000D4C67"/>
    <w:p w14:paraId="6C6F4C52" w14:textId="77777777" w:rsidR="000D36D8" w:rsidRDefault="000D36D8" w:rsidP="000D4C67">
      <w:pPr>
        <w:sectPr w:rsidR="000D36D8" w:rsidSect="000D36D8">
          <w:type w:val="continuous"/>
          <w:pgSz w:w="24480" w:h="17280" w:orient="landscape" w:code="5"/>
          <w:pgMar w:top="1440" w:right="1440" w:bottom="1440" w:left="1440" w:header="720" w:footer="720" w:gutter="0"/>
          <w:cols w:space="720"/>
          <w:docGrid w:linePitch="360"/>
        </w:sectPr>
      </w:pPr>
    </w:p>
    <w:p w14:paraId="22DC2EFF" w14:textId="5966BD2A" w:rsidR="000D36D8" w:rsidRPr="000D4C67" w:rsidRDefault="00744B2C" w:rsidP="00744B2C">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6"/>
        <w:gridCol w:w="5791"/>
        <w:gridCol w:w="945"/>
        <w:gridCol w:w="948"/>
      </w:tblGrid>
      <w:tr w:rsidR="000D4C67" w:rsidRPr="000D4C67" w14:paraId="0AC91DDE" w14:textId="77777777" w:rsidTr="00744B2C">
        <w:trPr>
          <w:trHeight w:val="259"/>
        </w:trPr>
        <w:tc>
          <w:tcPr>
            <w:tcW w:w="2516" w:type="dxa"/>
            <w:shd w:val="clear" w:color="auto" w:fill="D9D9D9" w:themeFill="background1" w:themeFillShade="D9"/>
            <w:vAlign w:val="center"/>
            <w:hideMark/>
          </w:tcPr>
          <w:p w14:paraId="11AAD29C" w14:textId="77777777" w:rsidR="000D4C67" w:rsidRPr="000D4C67" w:rsidRDefault="000D4C67" w:rsidP="000D4C67">
            <w:r w:rsidRPr="000D4C67">
              <w:t>Parameter</w:t>
            </w:r>
          </w:p>
        </w:tc>
        <w:tc>
          <w:tcPr>
            <w:tcW w:w="5791" w:type="dxa"/>
            <w:shd w:val="clear" w:color="auto" w:fill="D9D9D9" w:themeFill="background1" w:themeFillShade="D9"/>
            <w:vAlign w:val="center"/>
            <w:hideMark/>
          </w:tcPr>
          <w:p w14:paraId="615E5694" w14:textId="77777777" w:rsidR="000D4C67" w:rsidRPr="000D4C67" w:rsidRDefault="000D4C67" w:rsidP="000D4C67">
            <w:r w:rsidRPr="000D4C67">
              <w:t>Description</w:t>
            </w:r>
          </w:p>
        </w:tc>
        <w:tc>
          <w:tcPr>
            <w:tcW w:w="945" w:type="dxa"/>
            <w:shd w:val="clear" w:color="auto" w:fill="D9D9D9" w:themeFill="background1" w:themeFillShade="D9"/>
            <w:vAlign w:val="center"/>
            <w:hideMark/>
          </w:tcPr>
          <w:p w14:paraId="7B2C5689" w14:textId="77777777" w:rsidR="000D4C67" w:rsidRPr="000D4C67" w:rsidRDefault="000D4C67" w:rsidP="000D4C67">
            <w:r w:rsidRPr="000D4C67">
              <w:t>M/O</w:t>
            </w:r>
          </w:p>
        </w:tc>
        <w:tc>
          <w:tcPr>
            <w:tcW w:w="948" w:type="dxa"/>
            <w:shd w:val="clear" w:color="auto" w:fill="D9D9D9" w:themeFill="background1" w:themeFillShade="D9"/>
            <w:vAlign w:val="center"/>
            <w:hideMark/>
          </w:tcPr>
          <w:p w14:paraId="6F00BFC0" w14:textId="77777777" w:rsidR="000D4C67" w:rsidRPr="000D4C67" w:rsidRDefault="000D4C67" w:rsidP="000D4C67">
            <w:r w:rsidRPr="000D4C67">
              <w:t>Type</w:t>
            </w:r>
          </w:p>
        </w:tc>
      </w:tr>
      <w:tr w:rsidR="000D4C67" w:rsidRPr="000D4C67" w14:paraId="0904381D" w14:textId="77777777" w:rsidTr="00744B2C">
        <w:trPr>
          <w:trHeight w:val="259"/>
        </w:trPr>
        <w:tc>
          <w:tcPr>
            <w:tcW w:w="2516" w:type="dxa"/>
            <w:vAlign w:val="center"/>
            <w:hideMark/>
          </w:tcPr>
          <w:p w14:paraId="608B7D87" w14:textId="77777777" w:rsidR="000D4C67" w:rsidRPr="000D4C67" w:rsidRDefault="000D4C67" w:rsidP="000D4C67">
            <w:r w:rsidRPr="000D4C67">
              <w:t>Authorization</w:t>
            </w:r>
          </w:p>
        </w:tc>
        <w:tc>
          <w:tcPr>
            <w:tcW w:w="5791" w:type="dxa"/>
            <w:vAlign w:val="center"/>
            <w:hideMark/>
          </w:tcPr>
          <w:p w14:paraId="625B8081" w14:textId="77777777" w:rsidR="000D4C67" w:rsidRPr="000D4C67" w:rsidRDefault="000D4C67" w:rsidP="000D4C67">
            <w:r w:rsidRPr="000D4C67">
              <w:t xml:space="preserve">Token acquired from Azure AD based on the user credentials for further API calls. </w:t>
            </w:r>
          </w:p>
        </w:tc>
        <w:tc>
          <w:tcPr>
            <w:tcW w:w="945" w:type="dxa"/>
            <w:vAlign w:val="center"/>
            <w:hideMark/>
          </w:tcPr>
          <w:p w14:paraId="6B5DB43F" w14:textId="77777777" w:rsidR="000D4C67" w:rsidRPr="000D4C67" w:rsidRDefault="000D4C67" w:rsidP="000D4C67">
            <w:r w:rsidRPr="000D4C67">
              <w:t>M</w:t>
            </w:r>
          </w:p>
        </w:tc>
        <w:tc>
          <w:tcPr>
            <w:tcW w:w="948" w:type="dxa"/>
            <w:vAlign w:val="center"/>
            <w:hideMark/>
          </w:tcPr>
          <w:p w14:paraId="04D8B77F" w14:textId="77777777" w:rsidR="000D4C67" w:rsidRPr="000D4C67" w:rsidRDefault="000D4C67" w:rsidP="000D4C67">
            <w:r w:rsidRPr="000D4C67">
              <w:t>String</w:t>
            </w:r>
          </w:p>
        </w:tc>
      </w:tr>
      <w:tr w:rsidR="000D4C67" w:rsidRPr="000D4C67" w14:paraId="758662B9" w14:textId="77777777" w:rsidTr="00744B2C">
        <w:trPr>
          <w:trHeight w:val="259"/>
        </w:trPr>
        <w:tc>
          <w:tcPr>
            <w:tcW w:w="2516" w:type="dxa"/>
            <w:vAlign w:val="center"/>
            <w:hideMark/>
          </w:tcPr>
          <w:p w14:paraId="01E97420" w14:textId="77777777" w:rsidR="000D4C67" w:rsidRPr="000D4C67" w:rsidRDefault="000D4C67" w:rsidP="000D4C67">
            <w:r w:rsidRPr="000D4C67">
              <w:t>Content-Type</w:t>
            </w:r>
          </w:p>
        </w:tc>
        <w:tc>
          <w:tcPr>
            <w:tcW w:w="5791" w:type="dxa"/>
            <w:vAlign w:val="center"/>
            <w:hideMark/>
          </w:tcPr>
          <w:p w14:paraId="74189CF4" w14:textId="77777777" w:rsidR="000D4C67" w:rsidRPr="000D4C67" w:rsidRDefault="000D4C67" w:rsidP="000D4C67">
            <w:r w:rsidRPr="000D4C67">
              <w:t>Type of content. E.g.- application/json</w:t>
            </w:r>
          </w:p>
        </w:tc>
        <w:tc>
          <w:tcPr>
            <w:tcW w:w="945" w:type="dxa"/>
            <w:vAlign w:val="center"/>
            <w:hideMark/>
          </w:tcPr>
          <w:p w14:paraId="6F4A38B9" w14:textId="77777777" w:rsidR="000D4C67" w:rsidRPr="000D4C67" w:rsidRDefault="000D4C67" w:rsidP="000D4C67">
            <w:r w:rsidRPr="000D4C67">
              <w:t>M</w:t>
            </w:r>
          </w:p>
        </w:tc>
        <w:tc>
          <w:tcPr>
            <w:tcW w:w="948" w:type="dxa"/>
            <w:vAlign w:val="center"/>
            <w:hideMark/>
          </w:tcPr>
          <w:p w14:paraId="0D6EFA56" w14:textId="77777777" w:rsidR="000D4C67" w:rsidRPr="000D4C67" w:rsidRDefault="000D4C67" w:rsidP="000D4C67">
            <w:r w:rsidRPr="000D4C67">
              <w:t>String</w:t>
            </w:r>
          </w:p>
        </w:tc>
      </w:tr>
    </w:tbl>
    <w:p w14:paraId="0B02149B" w14:textId="6A880A66" w:rsidR="000D4C67" w:rsidRPr="000D4C67" w:rsidRDefault="000D36D8" w:rsidP="00744B2C">
      <w:pPr>
        <w:pStyle w:val="Heading3"/>
      </w:pPr>
      <w:r>
        <w:br w:type="column"/>
      </w:r>
      <w:r w:rsidR="00744B2C">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0"/>
        <w:gridCol w:w="6966"/>
        <w:gridCol w:w="1354"/>
      </w:tblGrid>
      <w:tr w:rsidR="000D4C67" w:rsidRPr="000D4C67" w14:paraId="7982D62D" w14:textId="77777777" w:rsidTr="003911A1">
        <w:trPr>
          <w:trHeight w:val="276"/>
        </w:trPr>
        <w:tc>
          <w:tcPr>
            <w:tcW w:w="2110" w:type="dxa"/>
            <w:shd w:val="clear" w:color="auto" w:fill="D9D9D9" w:themeFill="background1" w:themeFillShade="D9"/>
            <w:vAlign w:val="center"/>
            <w:hideMark/>
          </w:tcPr>
          <w:p w14:paraId="016365B0" w14:textId="77777777" w:rsidR="000D4C67" w:rsidRPr="000D4C67" w:rsidRDefault="000D4C67" w:rsidP="000D4C67">
            <w:r w:rsidRPr="000D4C67">
              <w:t>Parameter</w:t>
            </w:r>
          </w:p>
        </w:tc>
        <w:tc>
          <w:tcPr>
            <w:tcW w:w="6966" w:type="dxa"/>
            <w:shd w:val="clear" w:color="auto" w:fill="D9D9D9" w:themeFill="background1" w:themeFillShade="D9"/>
            <w:vAlign w:val="center"/>
            <w:hideMark/>
          </w:tcPr>
          <w:p w14:paraId="5D40D053" w14:textId="77777777" w:rsidR="000D4C67" w:rsidRPr="000D4C67" w:rsidRDefault="000D4C67" w:rsidP="000D4C67">
            <w:r w:rsidRPr="000D4C67">
              <w:t>Description</w:t>
            </w:r>
          </w:p>
        </w:tc>
        <w:tc>
          <w:tcPr>
            <w:tcW w:w="1354" w:type="dxa"/>
            <w:shd w:val="clear" w:color="auto" w:fill="D9D9D9" w:themeFill="background1" w:themeFillShade="D9"/>
            <w:vAlign w:val="center"/>
            <w:hideMark/>
          </w:tcPr>
          <w:p w14:paraId="1A84F39F" w14:textId="77777777" w:rsidR="000D4C67" w:rsidRPr="000D4C67" w:rsidRDefault="000D4C67" w:rsidP="000D4C67">
            <w:r w:rsidRPr="000D4C67">
              <w:t>Type</w:t>
            </w:r>
          </w:p>
        </w:tc>
      </w:tr>
      <w:tr w:rsidR="000D4C67" w:rsidRPr="000D4C67" w14:paraId="51D2669D" w14:textId="77777777" w:rsidTr="003911A1">
        <w:trPr>
          <w:trHeight w:val="193"/>
        </w:trPr>
        <w:tc>
          <w:tcPr>
            <w:tcW w:w="2110" w:type="dxa"/>
            <w:vAlign w:val="center"/>
            <w:hideMark/>
          </w:tcPr>
          <w:p w14:paraId="2B5F7E20" w14:textId="77777777" w:rsidR="000D4C67" w:rsidRPr="000D4C67" w:rsidRDefault="000D4C67" w:rsidP="000D4C67">
            <w:r w:rsidRPr="000D4C67">
              <w:t>Server</w:t>
            </w:r>
          </w:p>
        </w:tc>
        <w:tc>
          <w:tcPr>
            <w:tcW w:w="6966" w:type="dxa"/>
            <w:vAlign w:val="center"/>
            <w:hideMark/>
          </w:tcPr>
          <w:p w14:paraId="09765C2F" w14:textId="77777777" w:rsidR="000D4C67" w:rsidRPr="000D4C67" w:rsidRDefault="000D4C67" w:rsidP="000D4C67">
            <w:r w:rsidRPr="000D4C67">
              <w:t>Contains information about how the server handles requests [e.g., Werkzeug/2.1.2 Python/3.9.7]</w:t>
            </w:r>
          </w:p>
        </w:tc>
        <w:tc>
          <w:tcPr>
            <w:tcW w:w="1354" w:type="dxa"/>
            <w:vAlign w:val="center"/>
            <w:hideMark/>
          </w:tcPr>
          <w:p w14:paraId="1CBB204A" w14:textId="77777777" w:rsidR="000D4C67" w:rsidRPr="000D4C67" w:rsidRDefault="000D4C67" w:rsidP="000D4C67">
            <w:r w:rsidRPr="000D4C67">
              <w:t>String</w:t>
            </w:r>
          </w:p>
        </w:tc>
      </w:tr>
      <w:tr w:rsidR="000D4C67" w:rsidRPr="000D4C67" w14:paraId="63FE175B" w14:textId="77777777" w:rsidTr="003911A1">
        <w:trPr>
          <w:trHeight w:val="193"/>
        </w:trPr>
        <w:tc>
          <w:tcPr>
            <w:tcW w:w="2110" w:type="dxa"/>
            <w:vAlign w:val="center"/>
            <w:hideMark/>
          </w:tcPr>
          <w:p w14:paraId="0FB76390" w14:textId="77777777" w:rsidR="000D4C67" w:rsidRPr="000D4C67" w:rsidRDefault="000D4C67" w:rsidP="000D4C67">
            <w:r w:rsidRPr="000D4C67">
              <w:t>Content-Type</w:t>
            </w:r>
          </w:p>
        </w:tc>
        <w:tc>
          <w:tcPr>
            <w:tcW w:w="6966" w:type="dxa"/>
            <w:vAlign w:val="center"/>
            <w:hideMark/>
          </w:tcPr>
          <w:p w14:paraId="09734C94" w14:textId="77777777" w:rsidR="000D4C67" w:rsidRPr="000D4C67" w:rsidRDefault="000D4C67" w:rsidP="000D4C67">
            <w:r w:rsidRPr="000D4C67">
              <w:t>Type of the content</w:t>
            </w:r>
          </w:p>
        </w:tc>
        <w:tc>
          <w:tcPr>
            <w:tcW w:w="1354" w:type="dxa"/>
            <w:vAlign w:val="center"/>
            <w:hideMark/>
          </w:tcPr>
          <w:p w14:paraId="274D8543" w14:textId="77777777" w:rsidR="000D4C67" w:rsidRPr="000D4C67" w:rsidRDefault="000D4C67" w:rsidP="000D4C67">
            <w:r w:rsidRPr="000D4C67">
              <w:t>String</w:t>
            </w:r>
          </w:p>
        </w:tc>
      </w:tr>
      <w:tr w:rsidR="000D4C67" w:rsidRPr="000D4C67" w14:paraId="48F46664" w14:textId="77777777" w:rsidTr="003911A1">
        <w:trPr>
          <w:trHeight w:val="193"/>
        </w:trPr>
        <w:tc>
          <w:tcPr>
            <w:tcW w:w="2110" w:type="dxa"/>
            <w:vAlign w:val="center"/>
            <w:hideMark/>
          </w:tcPr>
          <w:p w14:paraId="25D2EADB" w14:textId="77777777" w:rsidR="000D4C67" w:rsidRPr="000D4C67" w:rsidRDefault="000D4C67" w:rsidP="000D4C67">
            <w:r w:rsidRPr="000D4C67">
              <w:t>Date</w:t>
            </w:r>
          </w:p>
        </w:tc>
        <w:tc>
          <w:tcPr>
            <w:tcW w:w="6966" w:type="dxa"/>
            <w:vAlign w:val="center"/>
            <w:hideMark/>
          </w:tcPr>
          <w:p w14:paraId="2788A382" w14:textId="77777777" w:rsidR="000D4C67" w:rsidRPr="000D4C67" w:rsidRDefault="000D4C67" w:rsidP="000D4C67">
            <w:r w:rsidRPr="000D4C67">
              <w:t>Date of operation execution e.g. - [Tue, 17 May 2022 06:30:16 GMT]</w:t>
            </w:r>
          </w:p>
        </w:tc>
        <w:tc>
          <w:tcPr>
            <w:tcW w:w="1354" w:type="dxa"/>
            <w:vAlign w:val="center"/>
            <w:hideMark/>
          </w:tcPr>
          <w:p w14:paraId="3FF584CC" w14:textId="77777777" w:rsidR="000D4C67" w:rsidRPr="000D4C67" w:rsidRDefault="000D4C67" w:rsidP="000D4C67">
            <w:r w:rsidRPr="000D4C67">
              <w:t>Datetime</w:t>
            </w:r>
          </w:p>
        </w:tc>
      </w:tr>
      <w:tr w:rsidR="000D4C67" w:rsidRPr="000D4C67" w14:paraId="7C59C2D1" w14:textId="77777777" w:rsidTr="003911A1">
        <w:trPr>
          <w:trHeight w:val="193"/>
        </w:trPr>
        <w:tc>
          <w:tcPr>
            <w:tcW w:w="2110" w:type="dxa"/>
            <w:vAlign w:val="center"/>
            <w:hideMark/>
          </w:tcPr>
          <w:p w14:paraId="6308F3D3" w14:textId="77777777" w:rsidR="000D4C67" w:rsidRPr="000D4C67" w:rsidRDefault="000D4C67" w:rsidP="000D4C67">
            <w:r w:rsidRPr="000D4C67">
              <w:t>Content-Length</w:t>
            </w:r>
          </w:p>
        </w:tc>
        <w:tc>
          <w:tcPr>
            <w:tcW w:w="6966" w:type="dxa"/>
            <w:vAlign w:val="center"/>
            <w:hideMark/>
          </w:tcPr>
          <w:p w14:paraId="697EDC43" w14:textId="77777777" w:rsidR="000D4C67" w:rsidRPr="000D4C67" w:rsidRDefault="000D4C67" w:rsidP="000D4C67">
            <w:r w:rsidRPr="000D4C67">
              <w:t>Length of the content</w:t>
            </w:r>
          </w:p>
        </w:tc>
        <w:tc>
          <w:tcPr>
            <w:tcW w:w="1354" w:type="dxa"/>
            <w:vAlign w:val="center"/>
            <w:hideMark/>
          </w:tcPr>
          <w:p w14:paraId="42D4E4C9" w14:textId="77777777" w:rsidR="000D4C67" w:rsidRPr="000D4C67" w:rsidRDefault="000D4C67" w:rsidP="000D4C67">
            <w:r w:rsidRPr="000D4C67">
              <w:t>Bytes</w:t>
            </w:r>
          </w:p>
        </w:tc>
      </w:tr>
      <w:tr w:rsidR="000D4C67" w:rsidRPr="000D4C67" w14:paraId="786056DC" w14:textId="77777777" w:rsidTr="003911A1">
        <w:trPr>
          <w:trHeight w:val="193"/>
        </w:trPr>
        <w:tc>
          <w:tcPr>
            <w:tcW w:w="2110" w:type="dxa"/>
            <w:vAlign w:val="center"/>
            <w:hideMark/>
          </w:tcPr>
          <w:p w14:paraId="1A93B6ED" w14:textId="77777777" w:rsidR="000D4C67" w:rsidRPr="000D4C67" w:rsidRDefault="000D4C67" w:rsidP="000D4C67">
            <w:r w:rsidRPr="000D4C67">
              <w:t>Connection</w:t>
            </w:r>
          </w:p>
        </w:tc>
        <w:tc>
          <w:tcPr>
            <w:tcW w:w="6966" w:type="dxa"/>
            <w:vAlign w:val="center"/>
            <w:hideMark/>
          </w:tcPr>
          <w:p w14:paraId="2FDD6443" w14:textId="77777777" w:rsidR="000D4C67" w:rsidRPr="000D4C67" w:rsidRDefault="000D4C67" w:rsidP="000D4C67">
            <w:r w:rsidRPr="000D4C67">
              <w:t>A general header specifying whether the current network connection stays open once the current transaction finishes</w:t>
            </w:r>
          </w:p>
        </w:tc>
        <w:tc>
          <w:tcPr>
            <w:tcW w:w="1354" w:type="dxa"/>
            <w:vAlign w:val="center"/>
            <w:hideMark/>
          </w:tcPr>
          <w:p w14:paraId="5B5C20BA" w14:textId="77777777" w:rsidR="000D4C67" w:rsidRPr="000D4C67" w:rsidRDefault="000D4C67" w:rsidP="000D4C67">
            <w:r w:rsidRPr="000D4C67">
              <w:t>String</w:t>
            </w:r>
          </w:p>
        </w:tc>
      </w:tr>
    </w:tbl>
    <w:p w14:paraId="22F12737" w14:textId="77777777" w:rsidR="000D4C67" w:rsidRPr="000D4C67" w:rsidRDefault="000D4C67" w:rsidP="000D4C67"/>
    <w:p w14:paraId="04CFE505"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187A3509" w14:textId="561C2A87" w:rsidR="000D4C67" w:rsidRPr="000D4C67" w:rsidRDefault="000D4C67" w:rsidP="000D4C67"/>
    <w:p w14:paraId="519FF376" w14:textId="77777777" w:rsidR="000D4C67" w:rsidRPr="000D4C67" w:rsidRDefault="000D4C67" w:rsidP="000D4C67"/>
    <w:p w14:paraId="661CA982" w14:textId="77777777" w:rsidR="0078163B" w:rsidRPr="004D6254" w:rsidRDefault="0078163B" w:rsidP="004D6254"/>
    <w:p w14:paraId="766E598D" w14:textId="77777777" w:rsidR="004D6254" w:rsidRDefault="004D6254" w:rsidP="00DA3639">
      <w:pPr>
        <w:pStyle w:val="Heading1"/>
        <w:sectPr w:rsidR="004D6254" w:rsidSect="000D36D8">
          <w:type w:val="continuous"/>
          <w:pgSz w:w="24480" w:h="17280" w:orient="landscape" w:code="5"/>
          <w:pgMar w:top="1440" w:right="1440" w:bottom="1440" w:left="1440" w:header="720" w:footer="720" w:gutter="0"/>
          <w:cols w:space="720"/>
          <w:docGrid w:linePitch="360"/>
        </w:sectPr>
      </w:pPr>
    </w:p>
    <w:p w14:paraId="3DCF91B2" w14:textId="5F3E2B56" w:rsidR="006E3517" w:rsidRDefault="006E3517" w:rsidP="00DA3639">
      <w:pPr>
        <w:pStyle w:val="Heading1"/>
      </w:pPr>
      <w:bookmarkStart w:id="98" w:name="_Toc217409168"/>
      <w:proofErr w:type="gramStart"/>
      <w:r>
        <w:lastRenderedPageBreak/>
        <w:t>OH</w:t>
      </w:r>
      <w:proofErr w:type="gramEnd"/>
      <w:r>
        <w:t xml:space="preserve"> Config APIs</w:t>
      </w:r>
      <w:bookmarkEnd w:id="98"/>
    </w:p>
    <w:p w14:paraId="1C44374F" w14:textId="396433F0" w:rsidR="008779C0" w:rsidRDefault="008779C0" w:rsidP="0035423A">
      <w:pPr>
        <w:ind w:right="9357"/>
        <w:rPr>
          <w:lang w:val="en-GB"/>
        </w:rPr>
      </w:pPr>
      <w:r w:rsidRPr="008779C0">
        <w:rPr>
          <w:lang w:val="en-GB"/>
        </w:rPr>
        <w:t xml:space="preserve">Operations Hierarchy Configuration APIs help in configuring various components of the Operations Hierarchy </w:t>
      </w:r>
      <w:r w:rsidR="004E3A79">
        <w:rPr>
          <w:lang w:val="en-GB"/>
        </w:rPr>
        <w:t>for</w:t>
      </w:r>
      <w:r w:rsidRPr="008779C0">
        <w:rPr>
          <w:lang w:val="en-GB"/>
        </w:rPr>
        <w:t xml:space="preserve"> People Management Roles in a </w:t>
      </w:r>
      <w:r w:rsidR="00687BFD">
        <w:rPr>
          <w:lang w:val="en-GB"/>
        </w:rPr>
        <w:t>m</w:t>
      </w:r>
      <w:r w:rsidRPr="008779C0">
        <w:rPr>
          <w:lang w:val="en-GB"/>
        </w:rPr>
        <w:t>ulti</w:t>
      </w:r>
      <w:r w:rsidR="00C63C19">
        <w:rPr>
          <w:lang w:val="en-GB"/>
        </w:rPr>
        <w:t>-</w:t>
      </w:r>
      <w:r w:rsidRPr="008779C0">
        <w:rPr>
          <w:lang w:val="en-GB"/>
        </w:rPr>
        <w:t>plant architecture.</w:t>
      </w:r>
    </w:p>
    <w:p w14:paraId="14739A4E" w14:textId="28F931A3" w:rsidR="00C978A2" w:rsidRDefault="00744B2C" w:rsidP="008779C0">
      <w:pPr>
        <w:rPr>
          <w:lang w:val="en-GB"/>
        </w:rPr>
      </w:pPr>
      <w:r>
        <w:rPr>
          <w:lang w:val="en-GB"/>
        </w:rPr>
        <w:t>The OH Config APIs are listed below and are described further in the subsequent sections.</w:t>
      </w:r>
    </w:p>
    <w:p w14:paraId="254C3852" w14:textId="77777777" w:rsidR="00744B2C" w:rsidRDefault="00744B2C" w:rsidP="00194CE4">
      <w:pPr>
        <w:pStyle w:val="ListParagraph"/>
        <w:numPr>
          <w:ilvl w:val="0"/>
          <w:numId w:val="25"/>
        </w:numPr>
        <w:spacing w:before="20"/>
      </w:pPr>
      <w:r>
        <w:t>POST-CreateOrUpdateOrReviveOrDeleteRoleAssetMappings</w:t>
      </w:r>
    </w:p>
    <w:p w14:paraId="78196EF6" w14:textId="77777777" w:rsidR="00744B2C" w:rsidRDefault="00744B2C" w:rsidP="00194CE4">
      <w:pPr>
        <w:pStyle w:val="ListParagraph"/>
        <w:numPr>
          <w:ilvl w:val="0"/>
          <w:numId w:val="25"/>
        </w:numPr>
        <w:spacing w:before="20"/>
      </w:pPr>
      <w:r>
        <w:t>GET-GetAssetsByRole</w:t>
      </w:r>
    </w:p>
    <w:p w14:paraId="02C2D705" w14:textId="77777777" w:rsidR="00744B2C" w:rsidRDefault="00744B2C" w:rsidP="00194CE4">
      <w:pPr>
        <w:pStyle w:val="ListParagraph"/>
        <w:numPr>
          <w:ilvl w:val="0"/>
          <w:numId w:val="25"/>
        </w:numPr>
        <w:spacing w:before="20"/>
      </w:pPr>
      <w:r>
        <w:t>GET- GetRolesByPlant</w:t>
      </w:r>
    </w:p>
    <w:p w14:paraId="07BF93D7" w14:textId="77777777" w:rsidR="00744B2C" w:rsidRDefault="00744B2C" w:rsidP="00194CE4">
      <w:pPr>
        <w:pStyle w:val="ListParagraph"/>
        <w:numPr>
          <w:ilvl w:val="0"/>
          <w:numId w:val="25"/>
        </w:numPr>
        <w:spacing w:before="20"/>
      </w:pPr>
      <w:r>
        <w:t>GET- GetPlantsByRoleIds</w:t>
      </w:r>
    </w:p>
    <w:p w14:paraId="5B975B59" w14:textId="77777777" w:rsidR="00744B2C" w:rsidRDefault="00744B2C" w:rsidP="00194CE4">
      <w:pPr>
        <w:pStyle w:val="ListParagraph"/>
        <w:numPr>
          <w:ilvl w:val="0"/>
          <w:numId w:val="25"/>
        </w:numPr>
      </w:pPr>
      <w:r>
        <w:t>GET-</w:t>
      </w:r>
      <w:r w:rsidRPr="00744B2C">
        <w:rPr>
          <w:rFonts w:ascii="Segoe UI" w:hAnsi="Segoe UI" w:cs="Segoe UI"/>
          <w:bCs/>
          <w:spacing w:val="-10"/>
          <w:kern w:val="36"/>
          <w:sz w:val="48"/>
          <w:szCs w:val="48"/>
        </w:rPr>
        <w:t xml:space="preserve"> </w:t>
      </w:r>
      <w:r w:rsidRPr="00201ED4">
        <w:t>GetHighestLevelAssetsbyRoles</w:t>
      </w:r>
    </w:p>
    <w:p w14:paraId="5E276A21" w14:textId="77777777" w:rsidR="00C978A2" w:rsidRPr="008779C0" w:rsidRDefault="00C978A2" w:rsidP="008779C0">
      <w:pPr>
        <w:rPr>
          <w:lang w:val="en-GB"/>
        </w:rPr>
      </w:pPr>
    </w:p>
    <w:p w14:paraId="33C09ECA" w14:textId="77777777" w:rsidR="006E3517" w:rsidRDefault="006E3517" w:rsidP="0072446B"/>
    <w:p w14:paraId="2EF8A5B9"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6DBEA214" w14:textId="77777777" w:rsidR="00EC59F6" w:rsidRDefault="00EC59F6" w:rsidP="00EC59F6">
      <w:pPr>
        <w:sectPr w:rsidR="00EC59F6" w:rsidSect="00687BFD">
          <w:type w:val="continuous"/>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5BDCAF38" w14:textId="77777777" w:rsidR="006354B1" w:rsidRDefault="006354B1" w:rsidP="00BA1067">
      <w:pPr>
        <w:sectPr w:rsidR="006354B1" w:rsidSect="00EC59F6">
          <w:type w:val="continuous"/>
          <w:pgSz w:w="24480" w:h="17280" w:orient="landscape" w:code="5"/>
          <w:pgMar w:top="1440" w:right="1440" w:bottom="1440" w:left="1440" w:header="720" w:footer="720" w:gutter="0"/>
          <w:cols w:space="720"/>
          <w:docGrid w:linePitch="360"/>
        </w:sectPr>
      </w:pPr>
      <w:bookmarkStart w:id="99" w:name="OLE_LINK3"/>
    </w:p>
    <w:p w14:paraId="6EBB2489" w14:textId="77777777" w:rsidR="004B0069" w:rsidRDefault="004B0069" w:rsidP="00BA1067">
      <w:pPr>
        <w:sectPr w:rsidR="004B0069" w:rsidSect="00EC59F6">
          <w:type w:val="continuous"/>
          <w:pgSz w:w="24480" w:h="17280" w:orient="landscape" w:code="5"/>
          <w:pgMar w:top="1440" w:right="1440" w:bottom="1440" w:left="1440" w:header="720" w:footer="720" w:gutter="0"/>
          <w:cols w:space="720"/>
          <w:docGrid w:linePitch="360"/>
        </w:sectPr>
      </w:pPr>
    </w:p>
    <w:p w14:paraId="40289F7F" w14:textId="11D59F6A" w:rsidR="0003348A" w:rsidRDefault="0003348A" w:rsidP="00DA3639">
      <w:pPr>
        <w:pStyle w:val="Heading2"/>
      </w:pPr>
      <w:bookmarkStart w:id="100" w:name="_Toc217409169"/>
      <w:r w:rsidRPr="00DC6B11">
        <w:lastRenderedPageBreak/>
        <w:t>POST-</w:t>
      </w:r>
      <w:r>
        <w:t xml:space="preserve"> </w:t>
      </w:r>
      <w:r w:rsidRPr="00DC6B11">
        <w:t>CreateOrUpdateOrReviveOrDeleteRoleAssetMappings</w:t>
      </w:r>
      <w:bookmarkEnd w:id="100"/>
    </w:p>
    <w:bookmarkEnd w:id="99"/>
    <w:p w14:paraId="717BA92B" w14:textId="6923F9DE" w:rsidR="0003348A" w:rsidRDefault="0003348A" w:rsidP="0003348A">
      <w:pPr>
        <w:rPr>
          <w:lang w:val="en-IN"/>
        </w:rPr>
      </w:pPr>
      <w:r>
        <w:rPr>
          <w:lang w:val="en-IN"/>
        </w:rPr>
        <w:t xml:space="preserve">This API is used </w:t>
      </w:r>
      <w:r w:rsidRPr="00346A0E">
        <w:rPr>
          <w:lang w:val="en-IN"/>
        </w:rPr>
        <w:t>to create</w:t>
      </w:r>
      <w:r w:rsidR="006B34A1">
        <w:rPr>
          <w:lang w:val="en-IN"/>
        </w:rPr>
        <w:t xml:space="preserve">, </w:t>
      </w:r>
      <w:r w:rsidRPr="00346A0E">
        <w:rPr>
          <w:lang w:val="en-IN"/>
        </w:rPr>
        <w:t>update</w:t>
      </w:r>
      <w:r w:rsidR="006B34A1">
        <w:rPr>
          <w:lang w:val="en-IN"/>
        </w:rPr>
        <w:t xml:space="preserve">, </w:t>
      </w:r>
      <w:r w:rsidRPr="00346A0E">
        <w:rPr>
          <w:lang w:val="en-IN"/>
        </w:rPr>
        <w:t>revive</w:t>
      </w:r>
      <w:r w:rsidR="006B34A1">
        <w:rPr>
          <w:lang w:val="en-IN"/>
        </w:rPr>
        <w:t>,</w:t>
      </w:r>
      <w:r w:rsidRPr="00346A0E">
        <w:rPr>
          <w:lang w:val="en-IN"/>
        </w:rPr>
        <w:t xml:space="preserve"> or delete Role to Asset mappings in </w:t>
      </w:r>
      <w:r w:rsidR="006B34A1">
        <w:rPr>
          <w:lang w:val="en-IN"/>
        </w:rPr>
        <w:t xml:space="preserve">the </w:t>
      </w:r>
      <w:r w:rsidRPr="00346A0E">
        <w:rPr>
          <w:lang w:val="en-IN"/>
        </w:rPr>
        <w:t>OH config database</w:t>
      </w:r>
      <w:r>
        <w:rPr>
          <w:lang w:val="en-IN"/>
        </w:rPr>
        <w:t>.</w:t>
      </w:r>
    </w:p>
    <w:p w14:paraId="3289F359" w14:textId="77777777" w:rsidR="001054AA" w:rsidRDefault="001054AA" w:rsidP="0003348A">
      <w:pPr>
        <w:rPr>
          <w:b/>
          <w:bCs/>
          <w:sz w:val="24"/>
          <w:szCs w:val="28"/>
        </w:rPr>
        <w:sectPr w:rsidR="001054AA" w:rsidSect="004B0069">
          <w:pgSz w:w="24480" w:h="17280" w:orient="landscape" w:code="5"/>
          <w:pgMar w:top="1440" w:right="1440" w:bottom="1440" w:left="1440" w:header="720" w:footer="720" w:gutter="0"/>
          <w:cols w:space="720"/>
          <w:docGrid w:linePitch="360"/>
        </w:sectPr>
      </w:pPr>
    </w:p>
    <w:p w14:paraId="3015D540" w14:textId="35EDBB81" w:rsidR="0003348A" w:rsidRPr="00F8769D" w:rsidRDefault="0003348A" w:rsidP="0003348A">
      <w:pPr>
        <w:rPr>
          <w:b/>
          <w:bCs/>
          <w:sz w:val="24"/>
          <w:szCs w:val="28"/>
        </w:rPr>
      </w:pPr>
      <w:r w:rsidRPr="00F8769D">
        <w:rPr>
          <w:b/>
          <w:bCs/>
          <w:sz w:val="24"/>
          <w:szCs w:val="28"/>
        </w:rPr>
        <w:t>API Precondition</w:t>
      </w:r>
      <w:r w:rsidR="00744B2C">
        <w:rPr>
          <w:b/>
          <w:bCs/>
          <w:sz w:val="24"/>
          <w:szCs w:val="28"/>
        </w:rPr>
        <w:t>s</w:t>
      </w:r>
    </w:p>
    <w:p w14:paraId="50A2D130" w14:textId="77777777" w:rsidR="0003348A" w:rsidRDefault="0003348A" w:rsidP="0003348A">
      <w:r w:rsidRPr="0387F8AB">
        <w:t xml:space="preserve">To fetch the response from the APIs, the </w:t>
      </w:r>
      <w:r w:rsidR="004264A2" w:rsidRPr="004264A2">
        <w:t xml:space="preserve">Authorization token </w:t>
      </w:r>
      <w:r>
        <w:t>must</w:t>
      </w:r>
      <w:r w:rsidRPr="0387F8AB">
        <w:t xml:space="preserve"> exist. </w:t>
      </w:r>
    </w:p>
    <w:p w14:paraId="60EEA054" w14:textId="584955D0" w:rsidR="00536A0B" w:rsidRDefault="00536A0B" w:rsidP="00536A0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1054AA" w:rsidRPr="00AA089D" w14:paraId="5767FDB4" w14:textId="77777777" w:rsidTr="00536A0B">
        <w:trPr>
          <w:trHeight w:val="259"/>
        </w:trPr>
        <w:tc>
          <w:tcPr>
            <w:tcW w:w="2520" w:type="dxa"/>
            <w:shd w:val="clear" w:color="auto" w:fill="D9D9D9" w:themeFill="background1" w:themeFillShade="D9"/>
            <w:vAlign w:val="center"/>
            <w:hideMark/>
          </w:tcPr>
          <w:p w14:paraId="51A38BD2" w14:textId="77777777" w:rsidR="001054AA" w:rsidRPr="00AA089D" w:rsidRDefault="001054AA">
            <w:pPr>
              <w:spacing w:after="0" w:line="240" w:lineRule="auto"/>
              <w:rPr>
                <w:sz w:val="18"/>
                <w:szCs w:val="20"/>
              </w:rPr>
            </w:pPr>
            <w:r w:rsidRPr="00AA089D">
              <w:rPr>
                <w:sz w:val="18"/>
                <w:szCs w:val="20"/>
              </w:rPr>
              <w:t>Parameter</w:t>
            </w:r>
          </w:p>
        </w:tc>
        <w:tc>
          <w:tcPr>
            <w:tcW w:w="5635" w:type="dxa"/>
            <w:shd w:val="clear" w:color="auto" w:fill="D9D9D9" w:themeFill="background1" w:themeFillShade="D9"/>
            <w:vAlign w:val="center"/>
            <w:hideMark/>
          </w:tcPr>
          <w:p w14:paraId="0A37D2C8" w14:textId="77777777" w:rsidR="001054AA" w:rsidRPr="00AA089D" w:rsidRDefault="001054AA">
            <w:pPr>
              <w:spacing w:after="0" w:line="240" w:lineRule="auto"/>
              <w:rPr>
                <w:sz w:val="18"/>
                <w:szCs w:val="20"/>
              </w:rPr>
            </w:pPr>
            <w:r w:rsidRPr="00AA089D">
              <w:rPr>
                <w:sz w:val="18"/>
                <w:szCs w:val="20"/>
              </w:rPr>
              <w:t>Description</w:t>
            </w:r>
          </w:p>
        </w:tc>
        <w:tc>
          <w:tcPr>
            <w:tcW w:w="1024" w:type="dxa"/>
            <w:shd w:val="clear" w:color="auto" w:fill="D9D9D9" w:themeFill="background1" w:themeFillShade="D9"/>
            <w:vAlign w:val="center"/>
            <w:hideMark/>
          </w:tcPr>
          <w:p w14:paraId="1A9DEDD1" w14:textId="77777777" w:rsidR="001054AA" w:rsidRPr="00AA089D" w:rsidRDefault="001054AA">
            <w:pPr>
              <w:spacing w:after="0" w:line="240" w:lineRule="auto"/>
              <w:rPr>
                <w:sz w:val="18"/>
                <w:szCs w:val="20"/>
              </w:rPr>
            </w:pPr>
            <w:r w:rsidRPr="00AA089D">
              <w:rPr>
                <w:sz w:val="18"/>
                <w:szCs w:val="20"/>
              </w:rPr>
              <w:t>M/O</w:t>
            </w:r>
          </w:p>
        </w:tc>
        <w:tc>
          <w:tcPr>
            <w:tcW w:w="1027" w:type="dxa"/>
            <w:shd w:val="clear" w:color="auto" w:fill="D9D9D9" w:themeFill="background1" w:themeFillShade="D9"/>
            <w:vAlign w:val="center"/>
            <w:hideMark/>
          </w:tcPr>
          <w:p w14:paraId="37B93661" w14:textId="77777777" w:rsidR="001054AA" w:rsidRPr="00AA089D" w:rsidRDefault="001054AA">
            <w:pPr>
              <w:spacing w:after="0" w:line="240" w:lineRule="auto"/>
              <w:rPr>
                <w:sz w:val="18"/>
                <w:szCs w:val="20"/>
              </w:rPr>
            </w:pPr>
            <w:r w:rsidRPr="00AA089D">
              <w:rPr>
                <w:sz w:val="18"/>
                <w:szCs w:val="20"/>
              </w:rPr>
              <w:t>Type</w:t>
            </w:r>
          </w:p>
        </w:tc>
      </w:tr>
      <w:tr w:rsidR="001054AA" w:rsidRPr="00AA089D" w14:paraId="3F0DE1BB" w14:textId="77777777" w:rsidTr="00536A0B">
        <w:trPr>
          <w:trHeight w:val="259"/>
        </w:trPr>
        <w:tc>
          <w:tcPr>
            <w:tcW w:w="2520" w:type="dxa"/>
            <w:vAlign w:val="center"/>
            <w:hideMark/>
          </w:tcPr>
          <w:p w14:paraId="4B7CD3C2" w14:textId="77777777" w:rsidR="001054AA" w:rsidRPr="00AA089D" w:rsidRDefault="001054AA">
            <w:pPr>
              <w:spacing w:after="0" w:line="240" w:lineRule="auto"/>
              <w:rPr>
                <w:sz w:val="18"/>
                <w:szCs w:val="20"/>
              </w:rPr>
            </w:pPr>
            <w:r w:rsidRPr="00AA089D">
              <w:rPr>
                <w:sz w:val="18"/>
                <w:szCs w:val="20"/>
              </w:rPr>
              <w:t>Authorization</w:t>
            </w:r>
          </w:p>
        </w:tc>
        <w:tc>
          <w:tcPr>
            <w:tcW w:w="5635" w:type="dxa"/>
            <w:vAlign w:val="center"/>
            <w:hideMark/>
          </w:tcPr>
          <w:p w14:paraId="0ED48C80" w14:textId="77777777" w:rsidR="001054AA" w:rsidRPr="00AA089D" w:rsidRDefault="001054AA">
            <w:pPr>
              <w:spacing w:after="0" w:line="240" w:lineRule="auto"/>
              <w:rPr>
                <w:sz w:val="18"/>
                <w:szCs w:val="20"/>
              </w:rPr>
            </w:pPr>
            <w:r w:rsidRPr="00AA089D">
              <w:rPr>
                <w:sz w:val="18"/>
                <w:szCs w:val="20"/>
              </w:rPr>
              <w:t xml:space="preserve">Token acquired from Azure AD based on the user credentials for further API calls. </w:t>
            </w:r>
          </w:p>
        </w:tc>
        <w:tc>
          <w:tcPr>
            <w:tcW w:w="1024" w:type="dxa"/>
            <w:vAlign w:val="center"/>
            <w:hideMark/>
          </w:tcPr>
          <w:p w14:paraId="0B1EC7DF"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36E6606C"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7B2B12C3" w14:textId="77777777" w:rsidTr="00536A0B">
        <w:trPr>
          <w:trHeight w:val="259"/>
        </w:trPr>
        <w:tc>
          <w:tcPr>
            <w:tcW w:w="2520" w:type="dxa"/>
            <w:vAlign w:val="center"/>
            <w:hideMark/>
          </w:tcPr>
          <w:p w14:paraId="12999C40" w14:textId="77777777" w:rsidR="001054AA" w:rsidRPr="00AA089D" w:rsidRDefault="001054AA">
            <w:pPr>
              <w:spacing w:after="0" w:line="240" w:lineRule="auto"/>
              <w:rPr>
                <w:sz w:val="18"/>
                <w:szCs w:val="20"/>
              </w:rPr>
            </w:pPr>
            <w:r w:rsidRPr="00AA089D">
              <w:rPr>
                <w:sz w:val="18"/>
                <w:szCs w:val="20"/>
              </w:rPr>
              <w:t>Content-Type</w:t>
            </w:r>
          </w:p>
        </w:tc>
        <w:tc>
          <w:tcPr>
            <w:tcW w:w="5635" w:type="dxa"/>
            <w:vAlign w:val="center"/>
            <w:hideMark/>
          </w:tcPr>
          <w:p w14:paraId="2A0C0A82" w14:textId="77777777" w:rsidR="001054AA" w:rsidRPr="00AA089D" w:rsidRDefault="001054AA">
            <w:pPr>
              <w:spacing w:after="0" w:line="240" w:lineRule="auto"/>
              <w:rPr>
                <w:sz w:val="18"/>
                <w:szCs w:val="20"/>
              </w:rPr>
            </w:pPr>
            <w:r w:rsidRPr="00AA089D">
              <w:rPr>
                <w:sz w:val="18"/>
                <w:szCs w:val="20"/>
              </w:rPr>
              <w:t>Type of content. E.g.- application/json</w:t>
            </w:r>
          </w:p>
        </w:tc>
        <w:tc>
          <w:tcPr>
            <w:tcW w:w="1024" w:type="dxa"/>
            <w:vAlign w:val="center"/>
            <w:hideMark/>
          </w:tcPr>
          <w:p w14:paraId="2AFBED1A"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1DC3CA0D" w14:textId="77777777" w:rsidR="001054AA" w:rsidRPr="00AA089D" w:rsidRDefault="001054AA">
            <w:pPr>
              <w:spacing w:after="0" w:line="240" w:lineRule="auto"/>
              <w:rPr>
                <w:sz w:val="18"/>
                <w:szCs w:val="20"/>
              </w:rPr>
            </w:pPr>
            <w:r w:rsidRPr="00AA089D">
              <w:rPr>
                <w:sz w:val="18"/>
                <w:szCs w:val="20"/>
              </w:rPr>
              <w:t>String</w:t>
            </w:r>
          </w:p>
        </w:tc>
      </w:tr>
    </w:tbl>
    <w:p w14:paraId="11400F95" w14:textId="45738092" w:rsidR="0003348A" w:rsidRDefault="0003348A" w:rsidP="004264A2"/>
    <w:p w14:paraId="733B343B" w14:textId="5A64968C" w:rsidR="00536A0B" w:rsidRDefault="00536A0B" w:rsidP="00536A0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1054AA" w:rsidRPr="00AA089D" w14:paraId="2839BFAD" w14:textId="77777777" w:rsidTr="00536A0B">
        <w:trPr>
          <w:trHeight w:val="276"/>
        </w:trPr>
        <w:tc>
          <w:tcPr>
            <w:tcW w:w="1943" w:type="dxa"/>
            <w:shd w:val="clear" w:color="auto" w:fill="D9D9D9" w:themeFill="background1" w:themeFillShade="D9"/>
            <w:vAlign w:val="center"/>
            <w:hideMark/>
          </w:tcPr>
          <w:p w14:paraId="6A991B32" w14:textId="77777777" w:rsidR="001054AA" w:rsidRPr="00AA089D" w:rsidRDefault="001054AA">
            <w:pPr>
              <w:spacing w:after="0" w:line="240" w:lineRule="auto"/>
              <w:rPr>
                <w:sz w:val="18"/>
                <w:szCs w:val="20"/>
              </w:rPr>
            </w:pPr>
            <w:r w:rsidRPr="00AA089D">
              <w:rPr>
                <w:sz w:val="18"/>
                <w:szCs w:val="20"/>
              </w:rPr>
              <w:t>Parameter</w:t>
            </w:r>
          </w:p>
        </w:tc>
        <w:tc>
          <w:tcPr>
            <w:tcW w:w="7062" w:type="dxa"/>
            <w:shd w:val="clear" w:color="auto" w:fill="D9D9D9" w:themeFill="background1" w:themeFillShade="D9"/>
            <w:vAlign w:val="center"/>
            <w:hideMark/>
          </w:tcPr>
          <w:p w14:paraId="0EB543C7" w14:textId="77777777" w:rsidR="001054AA" w:rsidRPr="00AA089D" w:rsidRDefault="001054AA">
            <w:pPr>
              <w:spacing w:after="0" w:line="240" w:lineRule="auto"/>
              <w:rPr>
                <w:sz w:val="18"/>
                <w:szCs w:val="20"/>
              </w:rPr>
            </w:pPr>
            <w:r w:rsidRPr="00AA089D">
              <w:rPr>
                <w:sz w:val="18"/>
                <w:szCs w:val="20"/>
              </w:rPr>
              <w:t>Description</w:t>
            </w:r>
          </w:p>
        </w:tc>
        <w:tc>
          <w:tcPr>
            <w:tcW w:w="1201" w:type="dxa"/>
            <w:shd w:val="clear" w:color="auto" w:fill="D9D9D9" w:themeFill="background1" w:themeFillShade="D9"/>
            <w:vAlign w:val="center"/>
            <w:hideMark/>
          </w:tcPr>
          <w:p w14:paraId="5AF5F15F" w14:textId="77777777" w:rsidR="001054AA" w:rsidRPr="00AA089D" w:rsidRDefault="001054AA">
            <w:pPr>
              <w:spacing w:after="0" w:line="240" w:lineRule="auto"/>
              <w:rPr>
                <w:sz w:val="18"/>
                <w:szCs w:val="20"/>
              </w:rPr>
            </w:pPr>
            <w:r w:rsidRPr="00AA089D">
              <w:rPr>
                <w:sz w:val="18"/>
                <w:szCs w:val="20"/>
              </w:rPr>
              <w:t>Type</w:t>
            </w:r>
          </w:p>
        </w:tc>
      </w:tr>
      <w:tr w:rsidR="001054AA" w:rsidRPr="00AA089D" w14:paraId="79D9E2CD" w14:textId="77777777" w:rsidTr="00536A0B">
        <w:trPr>
          <w:trHeight w:val="193"/>
        </w:trPr>
        <w:tc>
          <w:tcPr>
            <w:tcW w:w="1943" w:type="dxa"/>
            <w:vAlign w:val="center"/>
            <w:hideMark/>
          </w:tcPr>
          <w:p w14:paraId="4A7B147B" w14:textId="77777777" w:rsidR="001054AA" w:rsidRPr="00AA089D" w:rsidRDefault="001054AA">
            <w:pPr>
              <w:spacing w:after="0" w:line="240" w:lineRule="auto"/>
              <w:rPr>
                <w:sz w:val="18"/>
                <w:szCs w:val="20"/>
              </w:rPr>
            </w:pPr>
            <w:r w:rsidRPr="00AA089D">
              <w:rPr>
                <w:sz w:val="18"/>
                <w:szCs w:val="20"/>
              </w:rPr>
              <w:t>Server</w:t>
            </w:r>
          </w:p>
        </w:tc>
        <w:tc>
          <w:tcPr>
            <w:tcW w:w="7062" w:type="dxa"/>
            <w:vAlign w:val="center"/>
            <w:hideMark/>
          </w:tcPr>
          <w:p w14:paraId="6ECD9B35" w14:textId="77777777" w:rsidR="001054AA" w:rsidRPr="00AA089D" w:rsidRDefault="001054AA">
            <w:pPr>
              <w:spacing w:after="0" w:line="240" w:lineRule="auto"/>
              <w:rPr>
                <w:sz w:val="18"/>
                <w:szCs w:val="20"/>
              </w:rPr>
            </w:pPr>
            <w:r w:rsidRPr="00AA089D">
              <w:rPr>
                <w:sz w:val="18"/>
                <w:szCs w:val="20"/>
              </w:rPr>
              <w:t>Contains information about how the server handles requests [e.g., Werkzeug/2.1.2 Python/3.9.7]</w:t>
            </w:r>
          </w:p>
        </w:tc>
        <w:tc>
          <w:tcPr>
            <w:tcW w:w="1201" w:type="dxa"/>
            <w:vAlign w:val="center"/>
            <w:hideMark/>
          </w:tcPr>
          <w:p w14:paraId="60C82901"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6F62421F" w14:textId="77777777" w:rsidTr="00536A0B">
        <w:trPr>
          <w:trHeight w:val="193"/>
        </w:trPr>
        <w:tc>
          <w:tcPr>
            <w:tcW w:w="1943" w:type="dxa"/>
            <w:vAlign w:val="center"/>
            <w:hideMark/>
          </w:tcPr>
          <w:p w14:paraId="36DED1B4" w14:textId="77777777" w:rsidR="001054AA" w:rsidRPr="00AA089D" w:rsidRDefault="001054AA">
            <w:pPr>
              <w:spacing w:after="0" w:line="240" w:lineRule="auto"/>
              <w:rPr>
                <w:sz w:val="18"/>
                <w:szCs w:val="20"/>
              </w:rPr>
            </w:pPr>
            <w:r w:rsidRPr="00AA089D">
              <w:rPr>
                <w:sz w:val="18"/>
                <w:szCs w:val="20"/>
              </w:rPr>
              <w:t>Content-Type</w:t>
            </w:r>
          </w:p>
        </w:tc>
        <w:tc>
          <w:tcPr>
            <w:tcW w:w="7062" w:type="dxa"/>
            <w:vAlign w:val="center"/>
            <w:hideMark/>
          </w:tcPr>
          <w:p w14:paraId="1D1FAA5A" w14:textId="77777777" w:rsidR="001054AA" w:rsidRPr="00AA089D" w:rsidRDefault="001054AA">
            <w:pPr>
              <w:spacing w:after="0" w:line="240" w:lineRule="auto"/>
              <w:rPr>
                <w:sz w:val="18"/>
                <w:szCs w:val="20"/>
              </w:rPr>
            </w:pPr>
            <w:r w:rsidRPr="00AA089D">
              <w:rPr>
                <w:sz w:val="18"/>
                <w:szCs w:val="20"/>
              </w:rPr>
              <w:t>Type of the content</w:t>
            </w:r>
          </w:p>
        </w:tc>
        <w:tc>
          <w:tcPr>
            <w:tcW w:w="1201" w:type="dxa"/>
            <w:vAlign w:val="center"/>
            <w:hideMark/>
          </w:tcPr>
          <w:p w14:paraId="62D70EDE"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4F1890E8" w14:textId="77777777" w:rsidTr="00536A0B">
        <w:trPr>
          <w:trHeight w:val="193"/>
        </w:trPr>
        <w:tc>
          <w:tcPr>
            <w:tcW w:w="1943" w:type="dxa"/>
            <w:vAlign w:val="center"/>
            <w:hideMark/>
          </w:tcPr>
          <w:p w14:paraId="278F998C" w14:textId="77777777" w:rsidR="001054AA" w:rsidRPr="00AA089D" w:rsidRDefault="001054AA">
            <w:pPr>
              <w:spacing w:after="0" w:line="240" w:lineRule="auto"/>
              <w:rPr>
                <w:sz w:val="18"/>
                <w:szCs w:val="20"/>
              </w:rPr>
            </w:pPr>
            <w:r w:rsidRPr="00AA089D">
              <w:rPr>
                <w:sz w:val="18"/>
                <w:szCs w:val="20"/>
              </w:rPr>
              <w:t>Date</w:t>
            </w:r>
          </w:p>
        </w:tc>
        <w:tc>
          <w:tcPr>
            <w:tcW w:w="7062" w:type="dxa"/>
            <w:vAlign w:val="center"/>
            <w:hideMark/>
          </w:tcPr>
          <w:p w14:paraId="4B02541E" w14:textId="77777777" w:rsidR="001054AA" w:rsidRPr="00AA089D" w:rsidRDefault="001054AA">
            <w:pPr>
              <w:spacing w:after="0" w:line="240" w:lineRule="auto"/>
              <w:rPr>
                <w:sz w:val="18"/>
                <w:szCs w:val="20"/>
              </w:rPr>
            </w:pPr>
            <w:r w:rsidRPr="00AA089D">
              <w:rPr>
                <w:sz w:val="18"/>
                <w:szCs w:val="20"/>
              </w:rPr>
              <w:t>Date of operation execution e.g. - [Tue, 17 May 2022 06:30:16 GMT]</w:t>
            </w:r>
          </w:p>
        </w:tc>
        <w:tc>
          <w:tcPr>
            <w:tcW w:w="1201" w:type="dxa"/>
            <w:vAlign w:val="center"/>
            <w:hideMark/>
          </w:tcPr>
          <w:p w14:paraId="3361EEF2" w14:textId="77777777" w:rsidR="001054AA" w:rsidRPr="00AA089D" w:rsidRDefault="001054AA">
            <w:pPr>
              <w:spacing w:after="0" w:line="240" w:lineRule="auto"/>
              <w:rPr>
                <w:sz w:val="18"/>
                <w:szCs w:val="20"/>
              </w:rPr>
            </w:pPr>
            <w:r w:rsidRPr="00AA089D">
              <w:rPr>
                <w:sz w:val="18"/>
                <w:szCs w:val="20"/>
              </w:rPr>
              <w:t>Datetime</w:t>
            </w:r>
          </w:p>
        </w:tc>
      </w:tr>
      <w:tr w:rsidR="001054AA" w:rsidRPr="00AA089D" w14:paraId="0B9A7E1E" w14:textId="77777777" w:rsidTr="00536A0B">
        <w:trPr>
          <w:trHeight w:val="193"/>
        </w:trPr>
        <w:tc>
          <w:tcPr>
            <w:tcW w:w="1943" w:type="dxa"/>
            <w:vAlign w:val="center"/>
            <w:hideMark/>
          </w:tcPr>
          <w:p w14:paraId="7C7BE9B2" w14:textId="77777777" w:rsidR="001054AA" w:rsidRPr="00AA089D" w:rsidRDefault="001054AA">
            <w:pPr>
              <w:spacing w:after="0" w:line="240" w:lineRule="auto"/>
              <w:rPr>
                <w:sz w:val="18"/>
                <w:szCs w:val="20"/>
              </w:rPr>
            </w:pPr>
            <w:r w:rsidRPr="00AA089D">
              <w:rPr>
                <w:sz w:val="18"/>
                <w:szCs w:val="20"/>
              </w:rPr>
              <w:t>Content-Length</w:t>
            </w:r>
          </w:p>
        </w:tc>
        <w:tc>
          <w:tcPr>
            <w:tcW w:w="7062" w:type="dxa"/>
            <w:vAlign w:val="center"/>
            <w:hideMark/>
          </w:tcPr>
          <w:p w14:paraId="38C15491" w14:textId="77777777" w:rsidR="001054AA" w:rsidRPr="00AA089D" w:rsidRDefault="001054AA">
            <w:pPr>
              <w:spacing w:after="0" w:line="240" w:lineRule="auto"/>
              <w:rPr>
                <w:sz w:val="18"/>
                <w:szCs w:val="20"/>
              </w:rPr>
            </w:pPr>
            <w:r w:rsidRPr="00AA089D">
              <w:rPr>
                <w:sz w:val="18"/>
                <w:szCs w:val="20"/>
              </w:rPr>
              <w:t>Length of the content</w:t>
            </w:r>
          </w:p>
        </w:tc>
        <w:tc>
          <w:tcPr>
            <w:tcW w:w="1201" w:type="dxa"/>
            <w:vAlign w:val="center"/>
            <w:hideMark/>
          </w:tcPr>
          <w:p w14:paraId="6BD5FEBD" w14:textId="77777777" w:rsidR="001054AA" w:rsidRPr="00AA089D" w:rsidRDefault="001054AA">
            <w:pPr>
              <w:spacing w:after="0" w:line="240" w:lineRule="auto"/>
              <w:rPr>
                <w:sz w:val="18"/>
                <w:szCs w:val="20"/>
              </w:rPr>
            </w:pPr>
            <w:r w:rsidRPr="00AA089D">
              <w:rPr>
                <w:sz w:val="18"/>
                <w:szCs w:val="20"/>
              </w:rPr>
              <w:t>Bytes</w:t>
            </w:r>
          </w:p>
        </w:tc>
      </w:tr>
      <w:tr w:rsidR="001054AA" w:rsidRPr="00AA089D" w14:paraId="57784FCC" w14:textId="77777777" w:rsidTr="00536A0B">
        <w:trPr>
          <w:trHeight w:val="193"/>
        </w:trPr>
        <w:tc>
          <w:tcPr>
            <w:tcW w:w="1943" w:type="dxa"/>
            <w:vAlign w:val="center"/>
            <w:hideMark/>
          </w:tcPr>
          <w:p w14:paraId="40E4F647" w14:textId="77777777" w:rsidR="001054AA" w:rsidRPr="00AA089D" w:rsidRDefault="001054AA">
            <w:pPr>
              <w:spacing w:after="0" w:line="240" w:lineRule="auto"/>
              <w:rPr>
                <w:sz w:val="18"/>
                <w:szCs w:val="20"/>
              </w:rPr>
            </w:pPr>
            <w:r w:rsidRPr="00AA089D">
              <w:rPr>
                <w:sz w:val="18"/>
                <w:szCs w:val="20"/>
              </w:rPr>
              <w:t>Connection</w:t>
            </w:r>
          </w:p>
        </w:tc>
        <w:tc>
          <w:tcPr>
            <w:tcW w:w="7062" w:type="dxa"/>
            <w:vAlign w:val="center"/>
            <w:hideMark/>
          </w:tcPr>
          <w:p w14:paraId="2AC8D02B" w14:textId="77777777" w:rsidR="001054AA" w:rsidRPr="00AA089D" w:rsidRDefault="001054AA">
            <w:pPr>
              <w:spacing w:after="0" w:line="240" w:lineRule="auto"/>
              <w:rPr>
                <w:sz w:val="18"/>
                <w:szCs w:val="20"/>
              </w:rPr>
            </w:pPr>
            <w:r w:rsidRPr="00AA089D">
              <w:rPr>
                <w:sz w:val="18"/>
                <w:szCs w:val="20"/>
              </w:rPr>
              <w:t>A general header specifying whether the current network connection stays open once the current transaction finishes</w:t>
            </w:r>
          </w:p>
        </w:tc>
        <w:tc>
          <w:tcPr>
            <w:tcW w:w="1201" w:type="dxa"/>
            <w:vAlign w:val="center"/>
            <w:hideMark/>
          </w:tcPr>
          <w:p w14:paraId="74E6DB4F" w14:textId="77777777" w:rsidR="001054AA" w:rsidRPr="00AA089D" w:rsidRDefault="001054AA">
            <w:pPr>
              <w:spacing w:after="0" w:line="240" w:lineRule="auto"/>
              <w:rPr>
                <w:sz w:val="18"/>
                <w:szCs w:val="20"/>
              </w:rPr>
            </w:pPr>
            <w:r w:rsidRPr="00AA089D">
              <w:rPr>
                <w:sz w:val="18"/>
                <w:szCs w:val="20"/>
              </w:rPr>
              <w:t>String</w:t>
            </w:r>
          </w:p>
        </w:tc>
      </w:tr>
    </w:tbl>
    <w:p w14:paraId="61F01764" w14:textId="77777777" w:rsidR="001054AA" w:rsidRDefault="001054AA" w:rsidP="004264A2"/>
    <w:p w14:paraId="699A1F73" w14:textId="19173A8C" w:rsidR="00536A0B" w:rsidRDefault="00536A0B" w:rsidP="00536A0B">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1054AA" w:rsidRPr="00AA089D" w14:paraId="499210B6" w14:textId="77777777" w:rsidTr="00536A0B">
        <w:tc>
          <w:tcPr>
            <w:tcW w:w="1746" w:type="dxa"/>
            <w:shd w:val="clear" w:color="auto" w:fill="D9D9D9" w:themeFill="background1" w:themeFillShade="D9"/>
            <w:hideMark/>
          </w:tcPr>
          <w:p w14:paraId="5BC92E5A" w14:textId="77777777" w:rsidR="001054AA" w:rsidRPr="00AA089D" w:rsidRDefault="001054AA">
            <w:pPr>
              <w:spacing w:after="0" w:line="240" w:lineRule="auto"/>
              <w:rPr>
                <w:sz w:val="18"/>
                <w:szCs w:val="20"/>
              </w:rPr>
            </w:pPr>
            <w:r w:rsidRPr="00AA089D">
              <w:rPr>
                <w:sz w:val="18"/>
                <w:szCs w:val="20"/>
              </w:rPr>
              <w:t>HTTP Code</w:t>
            </w:r>
          </w:p>
        </w:tc>
        <w:tc>
          <w:tcPr>
            <w:tcW w:w="8460" w:type="dxa"/>
            <w:shd w:val="clear" w:color="auto" w:fill="D9D9D9" w:themeFill="background1" w:themeFillShade="D9"/>
            <w:hideMark/>
          </w:tcPr>
          <w:p w14:paraId="500421D0" w14:textId="77777777" w:rsidR="001054AA" w:rsidRPr="00AA089D" w:rsidRDefault="001054AA">
            <w:pPr>
              <w:spacing w:after="0" w:line="240" w:lineRule="auto"/>
              <w:rPr>
                <w:sz w:val="18"/>
                <w:szCs w:val="20"/>
              </w:rPr>
            </w:pPr>
            <w:r w:rsidRPr="00AA089D">
              <w:rPr>
                <w:sz w:val="18"/>
                <w:szCs w:val="20"/>
              </w:rPr>
              <w:t>Result Description</w:t>
            </w:r>
          </w:p>
        </w:tc>
      </w:tr>
      <w:tr w:rsidR="001054AA" w:rsidRPr="00AA089D" w14:paraId="1CBC9658" w14:textId="77777777" w:rsidTr="00536A0B">
        <w:tc>
          <w:tcPr>
            <w:tcW w:w="1746" w:type="dxa"/>
            <w:hideMark/>
          </w:tcPr>
          <w:p w14:paraId="03980265" w14:textId="77777777" w:rsidR="001054AA" w:rsidRPr="00AA089D" w:rsidRDefault="001054AA">
            <w:pPr>
              <w:spacing w:after="0" w:line="240" w:lineRule="auto"/>
              <w:rPr>
                <w:sz w:val="18"/>
                <w:szCs w:val="20"/>
              </w:rPr>
            </w:pPr>
            <w:r w:rsidRPr="00AA089D">
              <w:rPr>
                <w:sz w:val="18"/>
                <w:szCs w:val="20"/>
              </w:rPr>
              <w:t>200</w:t>
            </w:r>
          </w:p>
        </w:tc>
        <w:tc>
          <w:tcPr>
            <w:tcW w:w="8460" w:type="dxa"/>
            <w:hideMark/>
          </w:tcPr>
          <w:p w14:paraId="79A07BDC" w14:textId="3048DE50" w:rsidR="001054AA" w:rsidRPr="00AA089D" w:rsidRDefault="001054AA">
            <w:pPr>
              <w:shd w:val="clear" w:color="auto" w:fill="FFFFFE"/>
              <w:spacing w:after="0" w:line="240" w:lineRule="atLeast"/>
              <w:rPr>
                <w:sz w:val="18"/>
                <w:szCs w:val="20"/>
              </w:rPr>
            </w:pPr>
            <w:r w:rsidRPr="00AA089D">
              <w:rPr>
                <w:sz w:val="18"/>
                <w:szCs w:val="20"/>
              </w:rPr>
              <w:t>Role</w:t>
            </w:r>
            <w:r w:rsidR="00B270E0">
              <w:rPr>
                <w:sz w:val="18"/>
                <w:szCs w:val="20"/>
              </w:rPr>
              <w:t>-</w:t>
            </w:r>
            <w:r w:rsidRPr="00AA089D">
              <w:rPr>
                <w:sz w:val="18"/>
                <w:szCs w:val="20"/>
              </w:rPr>
              <w:t>to</w:t>
            </w:r>
            <w:r w:rsidR="00B270E0">
              <w:rPr>
                <w:sz w:val="18"/>
                <w:szCs w:val="20"/>
              </w:rPr>
              <w:t>-</w:t>
            </w:r>
            <w:r w:rsidRPr="00AA089D">
              <w:rPr>
                <w:sz w:val="18"/>
                <w:szCs w:val="20"/>
              </w:rPr>
              <w:t>asset mappings are successfully Created/Updated/Revived/Deleted.</w:t>
            </w:r>
          </w:p>
        </w:tc>
      </w:tr>
    </w:tbl>
    <w:p w14:paraId="3D649315" w14:textId="77777777" w:rsidR="00536A0B" w:rsidRDefault="00536A0B"/>
    <w:p w14:paraId="72077299" w14:textId="1C88AC02" w:rsidR="00536A0B" w:rsidRDefault="00536A0B">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1054AA" w:rsidRPr="00AA089D" w14:paraId="2DA0B6D4" w14:textId="77777777" w:rsidTr="00536A0B">
        <w:tc>
          <w:tcPr>
            <w:tcW w:w="1746" w:type="dxa"/>
            <w:shd w:val="clear" w:color="auto" w:fill="D9D9D9" w:themeFill="background1" w:themeFillShade="D9"/>
            <w:vAlign w:val="center"/>
            <w:hideMark/>
          </w:tcPr>
          <w:p w14:paraId="134DBBB3" w14:textId="77777777" w:rsidR="001054AA" w:rsidRPr="00AA089D" w:rsidRDefault="001054AA">
            <w:pPr>
              <w:spacing w:after="0" w:line="240" w:lineRule="auto"/>
              <w:rPr>
                <w:sz w:val="18"/>
                <w:szCs w:val="20"/>
              </w:rPr>
            </w:pPr>
            <w:r w:rsidRPr="00AA089D">
              <w:rPr>
                <w:sz w:val="18"/>
                <w:szCs w:val="20"/>
              </w:rPr>
              <w:t>HTTP Code</w:t>
            </w:r>
          </w:p>
        </w:tc>
        <w:tc>
          <w:tcPr>
            <w:tcW w:w="1596" w:type="dxa"/>
            <w:shd w:val="clear" w:color="auto" w:fill="D9D9D9" w:themeFill="background1" w:themeFillShade="D9"/>
            <w:vAlign w:val="center"/>
            <w:hideMark/>
          </w:tcPr>
          <w:p w14:paraId="28267D60" w14:textId="77777777" w:rsidR="001054AA" w:rsidRPr="00AA089D" w:rsidRDefault="001054AA">
            <w:pPr>
              <w:spacing w:after="0" w:line="240" w:lineRule="auto"/>
              <w:rPr>
                <w:sz w:val="18"/>
                <w:szCs w:val="20"/>
              </w:rPr>
            </w:pPr>
            <w:r w:rsidRPr="00AA089D">
              <w:rPr>
                <w:sz w:val="18"/>
                <w:szCs w:val="20"/>
              </w:rPr>
              <w:t>Error Code</w:t>
            </w:r>
          </w:p>
        </w:tc>
        <w:tc>
          <w:tcPr>
            <w:tcW w:w="6864" w:type="dxa"/>
            <w:shd w:val="clear" w:color="auto" w:fill="D9D9D9" w:themeFill="background1" w:themeFillShade="D9"/>
            <w:vAlign w:val="center"/>
            <w:hideMark/>
          </w:tcPr>
          <w:p w14:paraId="67A48575" w14:textId="77777777" w:rsidR="001054AA" w:rsidRPr="00AA089D" w:rsidRDefault="001054AA">
            <w:pPr>
              <w:spacing w:after="0" w:line="240" w:lineRule="auto"/>
              <w:rPr>
                <w:sz w:val="18"/>
                <w:szCs w:val="20"/>
              </w:rPr>
            </w:pPr>
            <w:r w:rsidRPr="00AA089D">
              <w:rPr>
                <w:sz w:val="18"/>
                <w:szCs w:val="20"/>
              </w:rPr>
              <w:t>Error Description</w:t>
            </w:r>
          </w:p>
        </w:tc>
      </w:tr>
      <w:tr w:rsidR="001054AA" w:rsidRPr="00AA089D" w14:paraId="52401819" w14:textId="77777777" w:rsidTr="00536A0B">
        <w:tc>
          <w:tcPr>
            <w:tcW w:w="1746" w:type="dxa"/>
            <w:vAlign w:val="center"/>
            <w:hideMark/>
          </w:tcPr>
          <w:p w14:paraId="0992B298" w14:textId="77777777" w:rsidR="001054AA" w:rsidRPr="00AA089D" w:rsidRDefault="001054AA">
            <w:pPr>
              <w:spacing w:after="0" w:line="240" w:lineRule="auto"/>
              <w:rPr>
                <w:sz w:val="18"/>
                <w:szCs w:val="20"/>
              </w:rPr>
            </w:pPr>
            <w:r w:rsidRPr="00AA089D">
              <w:rPr>
                <w:sz w:val="18"/>
                <w:szCs w:val="20"/>
              </w:rPr>
              <w:t>500</w:t>
            </w:r>
          </w:p>
        </w:tc>
        <w:tc>
          <w:tcPr>
            <w:tcW w:w="1596" w:type="dxa"/>
            <w:vAlign w:val="center"/>
            <w:hideMark/>
          </w:tcPr>
          <w:p w14:paraId="5BDA20F2" w14:textId="77777777" w:rsidR="001054AA" w:rsidRPr="00AA089D" w:rsidRDefault="001054AA">
            <w:pPr>
              <w:spacing w:after="0" w:line="240" w:lineRule="auto"/>
              <w:rPr>
                <w:sz w:val="18"/>
                <w:szCs w:val="20"/>
              </w:rPr>
            </w:pPr>
            <w:r w:rsidRPr="00AA089D">
              <w:rPr>
                <w:sz w:val="18"/>
                <w:szCs w:val="20"/>
              </w:rPr>
              <w:t>500</w:t>
            </w:r>
          </w:p>
        </w:tc>
        <w:tc>
          <w:tcPr>
            <w:tcW w:w="6864" w:type="dxa"/>
            <w:vAlign w:val="center"/>
            <w:hideMark/>
          </w:tcPr>
          <w:p w14:paraId="5A2ED8CD" w14:textId="77777777" w:rsidR="001054AA" w:rsidRPr="00AA089D" w:rsidRDefault="001054AA">
            <w:pPr>
              <w:spacing w:after="0" w:line="240" w:lineRule="auto"/>
              <w:rPr>
                <w:sz w:val="18"/>
                <w:szCs w:val="20"/>
              </w:rPr>
            </w:pPr>
            <w:r w:rsidRPr="00AA089D">
              <w:rPr>
                <w:sz w:val="18"/>
                <w:szCs w:val="20"/>
              </w:rPr>
              <w:t xml:space="preserve">      Generic Error</w:t>
            </w:r>
          </w:p>
        </w:tc>
      </w:tr>
      <w:tr w:rsidR="001054AA" w:rsidRPr="00AA089D" w14:paraId="545EC1BE" w14:textId="77777777" w:rsidTr="00536A0B">
        <w:tc>
          <w:tcPr>
            <w:tcW w:w="1746" w:type="dxa"/>
            <w:vAlign w:val="center"/>
            <w:hideMark/>
          </w:tcPr>
          <w:p w14:paraId="7FE958EF"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3605D192" w14:textId="77777777" w:rsidR="001054AA" w:rsidRPr="00AA089D" w:rsidRDefault="001054AA">
            <w:pPr>
              <w:spacing w:after="0" w:line="240" w:lineRule="auto"/>
              <w:rPr>
                <w:sz w:val="18"/>
                <w:szCs w:val="20"/>
              </w:rPr>
            </w:pPr>
            <w:r w:rsidRPr="00AA089D">
              <w:rPr>
                <w:sz w:val="18"/>
                <w:szCs w:val="20"/>
              </w:rPr>
              <w:t>401</w:t>
            </w:r>
          </w:p>
        </w:tc>
        <w:tc>
          <w:tcPr>
            <w:tcW w:w="6864" w:type="dxa"/>
            <w:vAlign w:val="center"/>
            <w:hideMark/>
          </w:tcPr>
          <w:p w14:paraId="406095C7" w14:textId="7931F77D" w:rsidR="001054AA" w:rsidRPr="00AA089D" w:rsidRDefault="001054AA" w:rsidP="00772193">
            <w:pPr>
              <w:spacing w:line="256" w:lineRule="auto"/>
              <w:ind w:left="360"/>
              <w:rPr>
                <w:sz w:val="18"/>
                <w:szCs w:val="20"/>
              </w:rPr>
            </w:pPr>
            <w:r w:rsidRPr="00AA089D">
              <w:rPr>
                <w:sz w:val="18"/>
                <w:szCs w:val="20"/>
              </w:rPr>
              <w:t>Unauthorized User</w:t>
            </w:r>
            <w:r w:rsidR="00772193">
              <w:rPr>
                <w:sz w:val="18"/>
                <w:szCs w:val="20"/>
              </w:rPr>
              <w:t xml:space="preserve"> or </w:t>
            </w:r>
            <w:r w:rsidRPr="00AA089D">
              <w:rPr>
                <w:sz w:val="18"/>
                <w:szCs w:val="20"/>
              </w:rPr>
              <w:t>Header Token missing</w:t>
            </w:r>
          </w:p>
        </w:tc>
      </w:tr>
      <w:tr w:rsidR="001054AA" w:rsidRPr="00AA089D" w14:paraId="1C02955F" w14:textId="77777777" w:rsidTr="00536A0B">
        <w:tc>
          <w:tcPr>
            <w:tcW w:w="1746" w:type="dxa"/>
            <w:vAlign w:val="center"/>
            <w:hideMark/>
          </w:tcPr>
          <w:p w14:paraId="523B76AE"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4E44D730" w14:textId="77777777" w:rsidR="001054AA" w:rsidRPr="00AA089D" w:rsidRDefault="001054AA">
            <w:pPr>
              <w:spacing w:after="0" w:line="240" w:lineRule="auto"/>
              <w:rPr>
                <w:sz w:val="18"/>
                <w:szCs w:val="20"/>
              </w:rPr>
            </w:pPr>
            <w:r w:rsidRPr="00AA089D">
              <w:rPr>
                <w:sz w:val="18"/>
                <w:szCs w:val="20"/>
              </w:rPr>
              <w:t>400</w:t>
            </w:r>
          </w:p>
        </w:tc>
        <w:tc>
          <w:tcPr>
            <w:tcW w:w="6864" w:type="dxa"/>
            <w:vAlign w:val="center"/>
            <w:hideMark/>
          </w:tcPr>
          <w:p w14:paraId="42002E72" w14:textId="77777777" w:rsidR="001054AA" w:rsidRPr="00AA089D" w:rsidRDefault="001054AA" w:rsidP="00772193">
            <w:pPr>
              <w:spacing w:line="256" w:lineRule="auto"/>
              <w:ind w:left="360"/>
              <w:rPr>
                <w:sz w:val="18"/>
                <w:szCs w:val="20"/>
              </w:rPr>
            </w:pPr>
            <w:r w:rsidRPr="00AA089D">
              <w:rPr>
                <w:sz w:val="18"/>
                <w:szCs w:val="20"/>
              </w:rPr>
              <w:t>Bad request</w:t>
            </w:r>
          </w:p>
        </w:tc>
      </w:tr>
    </w:tbl>
    <w:p w14:paraId="4E0C894F" w14:textId="77777777" w:rsidR="001054AA" w:rsidRDefault="001054AA" w:rsidP="004264A2"/>
    <w:p w14:paraId="538AEABD" w14:textId="135C468E" w:rsidR="00A40C76" w:rsidRDefault="00A40C76" w:rsidP="004264A2">
      <w:r>
        <w:br w:type="column"/>
      </w:r>
    </w:p>
    <w:p w14:paraId="35BF3282" w14:textId="788D047D" w:rsidR="005D10F1" w:rsidRDefault="00536A0B" w:rsidP="00536A0B">
      <w:pPr>
        <w:pStyle w:val="Heading3"/>
      </w:pPr>
      <w:r>
        <w:t>API Specifications</w:t>
      </w:r>
    </w:p>
    <w:tbl>
      <w:tblPr>
        <w:tblW w:w="10206" w:type="dxa"/>
        <w:tblLayout w:type="fixed"/>
        <w:tblLook w:val="04A0" w:firstRow="1" w:lastRow="0" w:firstColumn="1" w:lastColumn="0" w:noHBand="0" w:noVBand="1"/>
      </w:tblPr>
      <w:tblGrid>
        <w:gridCol w:w="2540"/>
        <w:gridCol w:w="7666"/>
      </w:tblGrid>
      <w:tr w:rsidR="0003348A" w:rsidRPr="00AA089D" w14:paraId="1E9EFC0D"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A2853E" w14:textId="5BDC1F3D" w:rsidR="0003348A" w:rsidRPr="00AA089D" w:rsidRDefault="00B63464" w:rsidP="003A2C5A">
            <w:pPr>
              <w:spacing w:after="0" w:line="240" w:lineRule="auto"/>
              <w:jc w:val="left"/>
              <w:rPr>
                <w:sz w:val="18"/>
                <w:szCs w:val="20"/>
              </w:rPr>
            </w:pPr>
            <w:r w:rsidRPr="00AA089D">
              <w:rPr>
                <w:sz w:val="18"/>
                <w:szCs w:val="20"/>
              </w:rPr>
              <w:br w:type="column"/>
            </w:r>
            <w:r w:rsidR="0003348A" w:rsidRPr="00AA089D">
              <w:rPr>
                <w:sz w:val="18"/>
                <w:szCs w:val="20"/>
              </w:rPr>
              <w:t>PROTOCOL</w:t>
            </w:r>
          </w:p>
        </w:tc>
        <w:tc>
          <w:tcPr>
            <w:tcW w:w="7666" w:type="dxa"/>
            <w:tcBorders>
              <w:top w:val="single" w:sz="8" w:space="0" w:color="auto"/>
              <w:left w:val="single" w:sz="8" w:space="0" w:color="auto"/>
              <w:bottom w:val="single" w:sz="8" w:space="0" w:color="auto"/>
              <w:right w:val="single" w:sz="8" w:space="0" w:color="auto"/>
            </w:tcBorders>
          </w:tcPr>
          <w:p w14:paraId="32DE8B9E" w14:textId="77777777" w:rsidR="0003348A" w:rsidRPr="00AA089D" w:rsidRDefault="0003348A" w:rsidP="003A2C5A">
            <w:pPr>
              <w:spacing w:after="0" w:line="240" w:lineRule="auto"/>
              <w:jc w:val="left"/>
              <w:rPr>
                <w:sz w:val="18"/>
                <w:szCs w:val="20"/>
              </w:rPr>
            </w:pPr>
            <w:r w:rsidRPr="00AA089D">
              <w:rPr>
                <w:sz w:val="18"/>
                <w:szCs w:val="20"/>
              </w:rPr>
              <w:t xml:space="preserve"> HTTPS</w:t>
            </w:r>
          </w:p>
        </w:tc>
      </w:tr>
      <w:tr w:rsidR="00A80845" w14:paraId="5EABBA95"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24F09121" w14:textId="40D7C85D" w:rsidR="00A80845" w:rsidRDefault="00A80845" w:rsidP="003A2C5A">
            <w:pPr>
              <w:spacing w:after="0" w:line="240" w:lineRule="auto"/>
              <w:jc w:val="left"/>
              <w:rPr>
                <w:sz w:val="18"/>
                <w:szCs w:val="20"/>
              </w:rPr>
            </w:pPr>
            <w:bookmarkStart w:id="101" w:name="_Hlk174091450"/>
            <w:r>
              <w:rPr>
                <w:sz w:val="18"/>
                <w:szCs w:val="20"/>
              </w:rPr>
              <w:t xml:space="preserve">PATH </w:t>
            </w:r>
            <w:bookmarkStart w:id="102" w:name="OLE_LINK22"/>
            <w:r w:rsidR="00F703A1">
              <w:rPr>
                <w:sz w:val="18"/>
                <w:szCs w:val="20"/>
              </w:rPr>
              <w:t>AOT (Cognite)</w:t>
            </w:r>
            <w:bookmarkEnd w:id="102"/>
            <w:r>
              <w:rPr>
                <w:sz w:val="18"/>
                <w:szCs w:val="20"/>
              </w:rPr>
              <w:t xml:space="preserve"> </w:t>
            </w:r>
            <w:r w:rsidR="00DB75B6">
              <w:rPr>
                <w:sz w:val="18"/>
                <w:szCs w:val="20"/>
              </w:rPr>
              <w:t>(Public Exposure)</w:t>
            </w:r>
          </w:p>
        </w:tc>
        <w:tc>
          <w:tcPr>
            <w:tcW w:w="7666" w:type="dxa"/>
            <w:tcBorders>
              <w:top w:val="single" w:sz="8" w:space="0" w:color="auto"/>
              <w:left w:val="single" w:sz="8" w:space="0" w:color="auto"/>
              <w:bottom w:val="single" w:sz="8" w:space="0" w:color="auto"/>
              <w:right w:val="single" w:sz="8" w:space="0" w:color="auto"/>
            </w:tcBorders>
          </w:tcPr>
          <w:p w14:paraId="3BFC71EF" w14:textId="05CF3B1D" w:rsidR="00A80845" w:rsidRPr="00A80845" w:rsidRDefault="003A2C5A" w:rsidP="003A2C5A">
            <w:pPr>
              <w:spacing w:after="0" w:line="240" w:lineRule="auto"/>
              <w:jc w:val="left"/>
              <w:rPr>
                <w:sz w:val="18"/>
                <w:szCs w:val="20"/>
              </w:rPr>
            </w:pPr>
            <w:hyperlink r:id="rId63" w:history="1">
              <w:r w:rsidRPr="00D17442">
                <w:rPr>
                  <w:rStyle w:val="Hyperlink"/>
                  <w:sz w:val="18"/>
                  <w:szCs w:val="20"/>
                </w:rPr>
                <w:t>https://apim-mw-aot-dev.azure-api.net/api/operation-heirarchy/mappings/RoleToAssets</w:t>
              </w:r>
            </w:hyperlink>
            <w:r>
              <w:rPr>
                <w:sz w:val="18"/>
                <w:szCs w:val="20"/>
              </w:rPr>
              <w:t xml:space="preserve"> </w:t>
            </w:r>
          </w:p>
        </w:tc>
      </w:tr>
      <w:tr w:rsidR="0003348A" w:rsidRPr="00AA089D" w14:paraId="6BE46737" w14:textId="77777777" w:rsidTr="003A2C5A">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5438356B" w14:textId="5C0C4CD7" w:rsidR="0003348A" w:rsidRPr="00AA089D" w:rsidRDefault="0003348A" w:rsidP="003A2C5A">
            <w:pPr>
              <w:spacing w:after="0" w:line="240" w:lineRule="auto"/>
              <w:jc w:val="left"/>
              <w:rPr>
                <w:sz w:val="18"/>
                <w:szCs w:val="20"/>
              </w:rPr>
            </w:pPr>
            <w:r w:rsidRPr="00AA089D">
              <w:rPr>
                <w:sz w:val="18"/>
                <w:szCs w:val="20"/>
              </w:rPr>
              <w:t xml:space="preserve">PATH </w:t>
            </w:r>
            <w:r w:rsidR="00F703A1">
              <w:rPr>
                <w:sz w:val="18"/>
                <w:szCs w:val="20"/>
              </w:rPr>
              <w:t>AOT (</w:t>
            </w:r>
            <w:r w:rsidR="00A80845">
              <w:rPr>
                <w:sz w:val="18"/>
                <w:szCs w:val="20"/>
              </w:rPr>
              <w:t>Azure</w:t>
            </w:r>
            <w:r w:rsidR="00F703A1">
              <w:rPr>
                <w:sz w:val="18"/>
                <w:szCs w:val="20"/>
              </w:rPr>
              <w:t>)</w:t>
            </w:r>
            <w:r w:rsidR="00A80845">
              <w:rPr>
                <w:sz w:val="18"/>
                <w:szCs w:val="20"/>
              </w:rPr>
              <w:t xml:space="preserve"> </w:t>
            </w:r>
            <w:r w:rsidR="00DB75B6">
              <w:rPr>
                <w:sz w:val="18"/>
                <w:szCs w:val="20"/>
              </w:rPr>
              <w:t>(Public Exposure)</w:t>
            </w:r>
          </w:p>
        </w:tc>
        <w:tc>
          <w:tcPr>
            <w:tcW w:w="7666" w:type="dxa"/>
            <w:tcBorders>
              <w:top w:val="single" w:sz="8" w:space="0" w:color="auto"/>
              <w:left w:val="single" w:sz="8" w:space="0" w:color="auto"/>
              <w:bottom w:val="single" w:sz="8" w:space="0" w:color="auto"/>
              <w:right w:val="single" w:sz="8" w:space="0" w:color="auto"/>
            </w:tcBorders>
          </w:tcPr>
          <w:p w14:paraId="0B663AA4" w14:textId="78A44B2B" w:rsidR="0003348A" w:rsidRPr="00AA089D" w:rsidRDefault="003A2C5A" w:rsidP="003A2C5A">
            <w:pPr>
              <w:spacing w:after="0" w:line="240" w:lineRule="auto"/>
              <w:jc w:val="left"/>
              <w:rPr>
                <w:rFonts w:cs="Graphik"/>
                <w:sz w:val="18"/>
                <w:szCs w:val="20"/>
              </w:rPr>
            </w:pPr>
            <w:hyperlink r:id="rId64" w:history="1">
              <w:r w:rsidRPr="00D17442">
                <w:rPr>
                  <w:rStyle w:val="Hyperlink"/>
                  <w:rFonts w:cs="Graphik"/>
                  <w:sz w:val="18"/>
                  <w:szCs w:val="20"/>
                </w:rPr>
                <w:t>https://apim-aot-azure-dev.azure-api.net/api/operation-heirarchy/mappings/RoleToAssets</w:t>
              </w:r>
            </w:hyperlink>
            <w:r>
              <w:rPr>
                <w:rFonts w:cs="Graphik"/>
                <w:sz w:val="18"/>
                <w:szCs w:val="20"/>
              </w:rPr>
              <w:t xml:space="preserve"> </w:t>
            </w:r>
          </w:p>
        </w:tc>
      </w:tr>
      <w:bookmarkEnd w:id="101"/>
      <w:tr w:rsidR="0003348A" w:rsidRPr="00AA089D" w14:paraId="5519FF11" w14:textId="77777777" w:rsidTr="003A2C5A">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4588751" w14:textId="77777777" w:rsidR="0003348A" w:rsidRPr="00AA089D" w:rsidRDefault="0003348A" w:rsidP="003A2C5A">
            <w:pPr>
              <w:spacing w:after="0" w:line="240" w:lineRule="auto"/>
              <w:jc w:val="left"/>
              <w:rPr>
                <w:sz w:val="18"/>
                <w:szCs w:val="20"/>
              </w:rPr>
            </w:pPr>
            <w:r w:rsidRPr="00AA089D">
              <w:rPr>
                <w:sz w:val="18"/>
                <w:szCs w:val="20"/>
              </w:rPr>
              <w:t>METHOD</w:t>
            </w:r>
          </w:p>
        </w:tc>
        <w:tc>
          <w:tcPr>
            <w:tcW w:w="7666" w:type="dxa"/>
            <w:tcBorders>
              <w:top w:val="single" w:sz="8" w:space="0" w:color="auto"/>
              <w:left w:val="single" w:sz="8" w:space="0" w:color="auto"/>
              <w:bottom w:val="single" w:sz="8" w:space="0" w:color="auto"/>
              <w:right w:val="single" w:sz="8" w:space="0" w:color="auto"/>
            </w:tcBorders>
          </w:tcPr>
          <w:p w14:paraId="434BFC47" w14:textId="77777777" w:rsidR="0003348A" w:rsidRPr="00AA089D" w:rsidRDefault="0003348A" w:rsidP="003A2C5A">
            <w:pPr>
              <w:spacing w:after="0" w:line="240" w:lineRule="auto"/>
              <w:jc w:val="left"/>
              <w:rPr>
                <w:sz w:val="18"/>
                <w:szCs w:val="20"/>
              </w:rPr>
            </w:pPr>
            <w:r w:rsidRPr="00AA089D">
              <w:rPr>
                <w:sz w:val="18"/>
                <w:szCs w:val="20"/>
              </w:rPr>
              <w:t xml:space="preserve"> GET</w:t>
            </w:r>
          </w:p>
        </w:tc>
      </w:tr>
      <w:tr w:rsidR="0003348A" w:rsidRPr="00AA089D" w14:paraId="0EB3CF2D"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5B0FC2" w14:textId="77777777" w:rsidR="0003348A" w:rsidRPr="00AA089D" w:rsidRDefault="0003348A" w:rsidP="003A2C5A">
            <w:pPr>
              <w:spacing w:after="0" w:line="240" w:lineRule="auto"/>
              <w:jc w:val="left"/>
              <w:rPr>
                <w:sz w:val="18"/>
                <w:szCs w:val="20"/>
              </w:rPr>
            </w:pPr>
            <w:r w:rsidRPr="00AA089D">
              <w:rPr>
                <w:sz w:val="18"/>
                <w:szCs w:val="20"/>
              </w:rPr>
              <w:t>CONTENT TYPE</w:t>
            </w:r>
          </w:p>
        </w:tc>
        <w:tc>
          <w:tcPr>
            <w:tcW w:w="7666" w:type="dxa"/>
            <w:tcBorders>
              <w:top w:val="single" w:sz="8" w:space="0" w:color="auto"/>
              <w:left w:val="single" w:sz="8" w:space="0" w:color="auto"/>
              <w:bottom w:val="single" w:sz="8" w:space="0" w:color="auto"/>
              <w:right w:val="single" w:sz="8" w:space="0" w:color="auto"/>
            </w:tcBorders>
          </w:tcPr>
          <w:p w14:paraId="7D78647B" w14:textId="77777777" w:rsidR="0003348A" w:rsidRPr="00AA089D" w:rsidRDefault="0003348A" w:rsidP="003A2C5A">
            <w:pPr>
              <w:spacing w:after="0" w:line="240" w:lineRule="auto"/>
              <w:jc w:val="left"/>
              <w:rPr>
                <w:sz w:val="18"/>
                <w:szCs w:val="20"/>
              </w:rPr>
            </w:pPr>
            <w:r w:rsidRPr="00AA089D">
              <w:rPr>
                <w:sz w:val="18"/>
                <w:szCs w:val="20"/>
              </w:rPr>
              <w:t>application / json</w:t>
            </w:r>
          </w:p>
        </w:tc>
      </w:tr>
      <w:tr w:rsidR="00A40C76" w:rsidRPr="00AA089D" w14:paraId="5F12E678"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17EB530" w14:textId="784AFF45" w:rsidR="00A40C76" w:rsidRPr="00AA089D" w:rsidRDefault="00A40C76" w:rsidP="003A2C5A">
            <w:pPr>
              <w:spacing w:after="0" w:line="240" w:lineRule="auto"/>
              <w:jc w:val="left"/>
              <w:rPr>
                <w:sz w:val="18"/>
                <w:szCs w:val="20"/>
              </w:rPr>
            </w:pPr>
            <w:r w:rsidRPr="00AA089D">
              <w:rPr>
                <w:sz w:val="18"/>
                <w:szCs w:val="20"/>
              </w:rPr>
              <w:t>Sample Request Body</w:t>
            </w:r>
          </w:p>
        </w:tc>
        <w:tc>
          <w:tcPr>
            <w:tcW w:w="7666" w:type="dxa"/>
            <w:tcBorders>
              <w:top w:val="single" w:sz="8" w:space="0" w:color="auto"/>
              <w:left w:val="single" w:sz="8" w:space="0" w:color="auto"/>
              <w:bottom w:val="single" w:sz="8" w:space="0" w:color="auto"/>
              <w:right w:val="single" w:sz="8" w:space="0" w:color="auto"/>
            </w:tcBorders>
          </w:tcPr>
          <w:p w14:paraId="64F9D2A5" w14:textId="0C88972C" w:rsidR="00A40C76" w:rsidRPr="00765472" w:rsidRDefault="00A40C76" w:rsidP="003A2C5A">
            <w:pPr>
              <w:spacing w:after="0" w:line="240" w:lineRule="auto"/>
              <w:jc w:val="left"/>
              <w:rPr>
                <w:b/>
                <w:bCs/>
                <w:sz w:val="18"/>
                <w:szCs w:val="20"/>
              </w:rPr>
            </w:pPr>
            <w:hyperlink r:id="rId65" w:history="1">
              <w:r w:rsidRPr="00765472">
                <w:rPr>
                  <w:b/>
                  <w:bCs/>
                  <w:color w:val="4472C4" w:themeColor="accent1"/>
                  <w:sz w:val="18"/>
                  <w:szCs w:val="20"/>
                </w:rPr>
                <w:t>Link</w:t>
              </w:r>
            </w:hyperlink>
          </w:p>
        </w:tc>
      </w:tr>
    </w:tbl>
    <w:p w14:paraId="5511D2A2" w14:textId="77777777" w:rsidR="005D10F1" w:rsidRDefault="005D10F1" w:rsidP="00A40C76">
      <w:pPr>
        <w:rPr>
          <w:b/>
          <w:bCs/>
          <w:sz w:val="24"/>
          <w:szCs w:val="28"/>
        </w:rPr>
      </w:pPr>
    </w:p>
    <w:p w14:paraId="69D0CC93" w14:textId="73E937E2" w:rsidR="00A40C76" w:rsidRDefault="0003348A" w:rsidP="00536A0B">
      <w:pPr>
        <w:pStyle w:val="Heading3"/>
      </w:pPr>
      <w:r w:rsidRPr="00F8769D">
        <w:t>Sample Re</w:t>
      </w:r>
      <w:r w:rsidR="00A40C76">
        <w:t>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62"/>
        <w:gridCol w:w="9644"/>
      </w:tblGrid>
      <w:tr w:rsidR="0003348A" w:rsidRPr="009C541B" w14:paraId="762B7AD4" w14:textId="77777777" w:rsidTr="00A76E50">
        <w:tc>
          <w:tcPr>
            <w:tcW w:w="562" w:type="dxa"/>
            <w:shd w:val="clear" w:color="auto" w:fill="E7E6E6" w:themeFill="background2"/>
          </w:tcPr>
          <w:p w14:paraId="1D3F18F7" w14:textId="77777777" w:rsidR="0003348A" w:rsidRPr="009C541B" w:rsidRDefault="0003348A" w:rsidP="004B0069">
            <w:pPr>
              <w:spacing w:after="0"/>
              <w:rPr>
                <w:sz w:val="18"/>
                <w:szCs w:val="18"/>
              </w:rPr>
            </w:pPr>
            <w:r w:rsidRPr="009C541B">
              <w:rPr>
                <w:sz w:val="18"/>
                <w:szCs w:val="18"/>
              </w:rPr>
              <w:t>1</w:t>
            </w:r>
          </w:p>
        </w:tc>
        <w:tc>
          <w:tcPr>
            <w:tcW w:w="9644" w:type="dxa"/>
          </w:tcPr>
          <w:p w14:paraId="18AD7521"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If any of the </w:t>
            </w:r>
            <w:r w:rsidRPr="00772193">
              <w:rPr>
                <w:rFonts w:ascii="Consolas" w:hAnsi="Consolas"/>
                <w:i/>
                <w:iCs/>
                <w:sz w:val="18"/>
                <w:szCs w:val="18"/>
              </w:rPr>
              <w:t>RoleID</w:t>
            </w:r>
            <w:r w:rsidRPr="00772193">
              <w:rPr>
                <w:rFonts w:ascii="Consolas" w:hAnsi="Consolas"/>
                <w:sz w:val="18"/>
                <w:szCs w:val="18"/>
              </w:rPr>
              <w:t>, </w:t>
            </w:r>
            <w:r w:rsidRPr="00772193">
              <w:rPr>
                <w:rFonts w:ascii="Consolas" w:hAnsi="Consolas"/>
                <w:i/>
                <w:iCs/>
                <w:sz w:val="18"/>
                <w:szCs w:val="18"/>
              </w:rPr>
              <w:t>PlantID</w:t>
            </w:r>
            <w:r w:rsidRPr="00772193">
              <w:rPr>
                <w:rFonts w:ascii="Consolas" w:hAnsi="Consolas"/>
                <w:sz w:val="18"/>
                <w:szCs w:val="18"/>
              </w:rPr>
              <w:t> &amp; </w:t>
            </w:r>
            <w:r w:rsidRPr="00772193">
              <w:rPr>
                <w:rFonts w:ascii="Consolas" w:hAnsi="Consolas"/>
                <w:i/>
                <w:iCs/>
                <w:sz w:val="18"/>
                <w:szCs w:val="18"/>
              </w:rPr>
              <w:t>RoleOperation</w:t>
            </w:r>
            <w:r w:rsidRPr="00772193">
              <w:rPr>
                <w:rFonts w:ascii="Consolas" w:hAnsi="Consolas"/>
                <w:sz w:val="18"/>
                <w:szCs w:val="18"/>
              </w:rPr>
              <w:t> is not provided in the request body, then the following response will be returned.</w:t>
            </w:r>
          </w:p>
          <w:p w14:paraId="51732BB5"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4A60ABD9"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 xml:space="preserve">    "message": "</w:t>
            </w:r>
            <w:r w:rsidRPr="00772193">
              <w:rPr>
                <w:rFonts w:ascii="Consolas" w:hAnsi="Consolas"/>
                <w:b/>
                <w:i/>
                <w:sz w:val="18"/>
                <w:szCs w:val="18"/>
              </w:rPr>
              <w:t xml:space="preserve"> </w:t>
            </w:r>
            <w:r w:rsidRPr="00772193">
              <w:rPr>
                <w:rFonts w:ascii="Consolas" w:hAnsi="Consolas"/>
                <w:sz w:val="18"/>
                <w:szCs w:val="18"/>
              </w:rPr>
              <w:t>"Please provide a valid request body to process the request."</w:t>
            </w:r>
          </w:p>
          <w:p w14:paraId="126CE21F" w14:textId="60F9ED43"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59733AC9" w14:textId="77777777" w:rsidTr="00A76E50">
        <w:tc>
          <w:tcPr>
            <w:tcW w:w="562" w:type="dxa"/>
            <w:shd w:val="clear" w:color="auto" w:fill="E7E6E6" w:themeFill="background2"/>
          </w:tcPr>
          <w:p w14:paraId="7D14005D" w14:textId="77777777" w:rsidR="0003348A" w:rsidRPr="009C541B" w:rsidRDefault="0003348A" w:rsidP="004B0069">
            <w:pPr>
              <w:spacing w:after="0"/>
              <w:rPr>
                <w:sz w:val="18"/>
                <w:szCs w:val="18"/>
              </w:rPr>
            </w:pPr>
            <w:r w:rsidRPr="009C541B">
              <w:rPr>
                <w:sz w:val="18"/>
                <w:szCs w:val="18"/>
              </w:rPr>
              <w:t>2</w:t>
            </w:r>
          </w:p>
        </w:tc>
        <w:tc>
          <w:tcPr>
            <w:tcW w:w="9644" w:type="dxa"/>
          </w:tcPr>
          <w:p w14:paraId="035ED89D"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invalid, then the following response will be returned.</w:t>
            </w:r>
          </w:p>
          <w:p w14:paraId="68A8B701"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2B819581"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"message": "</w:t>
            </w:r>
            <w:r w:rsidRPr="00772193">
              <w:rPr>
                <w:rFonts w:ascii="Consolas" w:eastAsiaTheme="minorHAnsi" w:hAnsi="Consolas" w:cs="Times New Roman"/>
                <w:b/>
                <w:i/>
                <w:sz w:val="18"/>
                <w:szCs w:val="18"/>
              </w:rPr>
              <w:t xml:space="preserve"> </w:t>
            </w:r>
            <w:r w:rsidRPr="00772193">
              <w:rPr>
                <w:rFonts w:ascii="Consolas" w:eastAsiaTheme="minorHAnsi" w:hAnsi="Consolas" w:cs="Times New Roman"/>
                <w:sz w:val="18"/>
                <w:szCs w:val="18"/>
              </w:rPr>
              <w:t>Please provide a valid Role Operation to process the request.</w:t>
            </w:r>
            <w:r w:rsidRPr="00772193">
              <w:rPr>
                <w:rFonts w:ascii="Consolas" w:hAnsi="Consolas"/>
                <w:sz w:val="18"/>
                <w:szCs w:val="18"/>
              </w:rPr>
              <w:t>"</w:t>
            </w:r>
          </w:p>
          <w:p w14:paraId="38CADC53" w14:textId="23A58191"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03957C3B" w14:textId="77777777" w:rsidTr="00A76E50">
        <w:tc>
          <w:tcPr>
            <w:tcW w:w="562" w:type="dxa"/>
            <w:shd w:val="clear" w:color="auto" w:fill="E7E6E6" w:themeFill="background2"/>
          </w:tcPr>
          <w:p w14:paraId="34A31AAB" w14:textId="77777777" w:rsidR="0003348A" w:rsidRPr="009C541B" w:rsidRDefault="0003348A" w:rsidP="004B0069">
            <w:pPr>
              <w:spacing w:after="0"/>
              <w:rPr>
                <w:sz w:val="18"/>
                <w:szCs w:val="18"/>
              </w:rPr>
            </w:pPr>
            <w:r w:rsidRPr="009C541B">
              <w:rPr>
                <w:sz w:val="18"/>
                <w:szCs w:val="18"/>
              </w:rPr>
              <w:t>3</w:t>
            </w:r>
          </w:p>
        </w:tc>
        <w:tc>
          <w:tcPr>
            <w:tcW w:w="9644" w:type="dxa"/>
          </w:tcPr>
          <w:p w14:paraId="7042F04E" w14:textId="10408516"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Create</w:t>
            </w:r>
            <w:r w:rsidR="00F32CE2" w:rsidRPr="00772193">
              <w:rPr>
                <w:rFonts w:ascii="Consolas" w:hAnsi="Consolas"/>
                <w:sz w:val="18"/>
                <w:szCs w:val="18"/>
              </w:rPr>
              <w:t>'</w:t>
            </w:r>
            <w:r w:rsidRPr="00772193">
              <w:rPr>
                <w:rFonts w:ascii="Consolas" w:hAnsi="Consolas"/>
                <w:sz w:val="18"/>
                <w:szCs w:val="18"/>
              </w:rPr>
              <w:t>, the API will create</w:t>
            </w:r>
            <w:r w:rsidR="0041256E" w:rsidRPr="00772193">
              <w:rPr>
                <w:rFonts w:ascii="Consolas" w:hAnsi="Consolas"/>
                <w:sz w:val="18"/>
                <w:szCs w:val="18"/>
              </w:rPr>
              <w:t xml:space="preserve"> </w:t>
            </w:r>
            <w:r w:rsidR="00F06E1D" w:rsidRPr="00772193">
              <w:rPr>
                <w:rFonts w:ascii="Consolas" w:hAnsi="Consolas"/>
                <w:sz w:val="18"/>
                <w:szCs w:val="18"/>
              </w:rPr>
              <w:t>the</w:t>
            </w:r>
            <w:r w:rsidRPr="00772193">
              <w:rPr>
                <w:rFonts w:ascii="Consolas" w:hAnsi="Consolas"/>
                <w:sz w:val="18"/>
                <w:szCs w:val="18"/>
              </w:rPr>
              <w:t xml:space="preserve"> </w:t>
            </w:r>
            <w:r w:rsidR="00F06E1D" w:rsidRPr="00772193">
              <w:rPr>
                <w:rFonts w:ascii="Consolas" w:hAnsi="Consolas"/>
                <w:sz w:val="18"/>
                <w:szCs w:val="18"/>
              </w:rPr>
              <w:t>r</w:t>
            </w:r>
            <w:r w:rsidRPr="00772193">
              <w:rPr>
                <w:rFonts w:ascii="Consolas" w:hAnsi="Consolas"/>
                <w:sz w:val="18"/>
                <w:szCs w:val="18"/>
              </w:rPr>
              <w:t>ole belong</w:t>
            </w:r>
            <w:r w:rsidR="00F06E1D" w:rsidRPr="00772193">
              <w:rPr>
                <w:rFonts w:ascii="Consolas" w:hAnsi="Consolas"/>
                <w:sz w:val="18"/>
                <w:szCs w:val="18"/>
              </w:rPr>
              <w:t>ing</w:t>
            </w:r>
            <w:r w:rsidRPr="00772193">
              <w:rPr>
                <w:rFonts w:ascii="Consolas" w:hAnsi="Consolas"/>
                <w:sz w:val="18"/>
                <w:szCs w:val="18"/>
              </w:rPr>
              <w:t xml:space="preserve"> to Plant mapping </w:t>
            </w:r>
            <w:r w:rsidR="00F06E1D" w:rsidRPr="00772193">
              <w:rPr>
                <w:rFonts w:ascii="Consolas" w:hAnsi="Consolas"/>
                <w:sz w:val="18"/>
                <w:szCs w:val="18"/>
              </w:rPr>
              <w:t>and the</w:t>
            </w:r>
            <w:r w:rsidRPr="00772193">
              <w:rPr>
                <w:rFonts w:ascii="Consolas" w:hAnsi="Consolas"/>
                <w:sz w:val="18"/>
                <w:szCs w:val="18"/>
              </w:rPr>
              <w:t xml:space="preserve"> </w:t>
            </w:r>
            <w:r w:rsidR="00F06E1D" w:rsidRPr="00772193">
              <w:rPr>
                <w:rFonts w:ascii="Consolas" w:hAnsi="Consolas"/>
                <w:sz w:val="18"/>
                <w:szCs w:val="18"/>
              </w:rPr>
              <w:t>r</w:t>
            </w:r>
            <w:r w:rsidRPr="00772193">
              <w:rPr>
                <w:rFonts w:ascii="Consolas" w:hAnsi="Consolas"/>
                <w:sz w:val="18"/>
                <w:szCs w:val="18"/>
              </w:rPr>
              <w:t xml:space="preserve">ole to </w:t>
            </w:r>
            <w:r w:rsidR="00F06E1D" w:rsidRPr="00772193">
              <w:rPr>
                <w:rFonts w:ascii="Consolas" w:hAnsi="Consolas"/>
                <w:sz w:val="18"/>
                <w:szCs w:val="18"/>
              </w:rPr>
              <w:t>a</w:t>
            </w:r>
            <w:r w:rsidRPr="00772193">
              <w:rPr>
                <w:rFonts w:ascii="Consolas" w:hAnsi="Consolas"/>
                <w:sz w:val="18"/>
                <w:szCs w:val="18"/>
              </w:rPr>
              <w:t>sset mappings based on the request body</w:t>
            </w:r>
            <w:r w:rsidR="00F06E1D" w:rsidRPr="00772193">
              <w:rPr>
                <w:rFonts w:ascii="Consolas" w:hAnsi="Consolas"/>
                <w:sz w:val="18"/>
                <w:szCs w:val="18"/>
              </w:rPr>
              <w:t>.</w:t>
            </w:r>
            <w:r w:rsidRPr="00772193">
              <w:rPr>
                <w:rFonts w:ascii="Consolas" w:hAnsi="Consolas"/>
                <w:sz w:val="18"/>
                <w:szCs w:val="18"/>
              </w:rPr>
              <w:t xml:space="preserve"> </w:t>
            </w:r>
            <w:r w:rsidR="00F06E1D" w:rsidRPr="00772193">
              <w:rPr>
                <w:rFonts w:ascii="Consolas" w:hAnsi="Consolas"/>
                <w:sz w:val="18"/>
                <w:szCs w:val="18"/>
              </w:rPr>
              <w:t>The</w:t>
            </w:r>
            <w:r w:rsidRPr="00772193">
              <w:rPr>
                <w:rFonts w:ascii="Consolas" w:hAnsi="Consolas"/>
                <w:sz w:val="18"/>
                <w:szCs w:val="18"/>
              </w:rPr>
              <w:t xml:space="preserve"> following response will be returned.</w:t>
            </w:r>
          </w:p>
          <w:p w14:paraId="5309C68A"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39126CAE"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2E0332B" w14:textId="5FFF7AB1" w:rsidR="0003348A" w:rsidRPr="00772193" w:rsidRDefault="0003348A" w:rsidP="004B0069">
            <w:pPr>
              <w:spacing w:after="0"/>
              <w:rPr>
                <w:rFonts w:ascii="Consolas" w:hAnsi="Consolas"/>
                <w:sz w:val="18"/>
                <w:szCs w:val="18"/>
              </w:rPr>
            </w:pPr>
            <w:r w:rsidRPr="00772193">
              <w:rPr>
                <w:rFonts w:ascii="Consolas" w:hAnsi="Consolas"/>
                <w:sz w:val="18"/>
                <w:szCs w:val="18"/>
              </w:rPr>
              <w:t xml:space="preserve">  </w:t>
            </w:r>
            <w:r w:rsidR="00F32CE2" w:rsidRPr="00772193">
              <w:rPr>
                <w:rFonts w:ascii="Consolas" w:hAnsi="Consolas"/>
                <w:sz w:val="18"/>
                <w:szCs w:val="18"/>
              </w:rPr>
              <w:t>"</w:t>
            </w:r>
            <w:r w:rsidRPr="00772193">
              <w:rPr>
                <w:rFonts w:ascii="Consolas" w:hAnsi="Consolas"/>
                <w:sz w:val="18"/>
                <w:szCs w:val="18"/>
              </w:rPr>
              <w:t>message</w:t>
            </w:r>
            <w:r w:rsidR="00F32CE2" w:rsidRPr="00772193">
              <w:rPr>
                <w:rFonts w:ascii="Consolas" w:hAnsi="Consolas"/>
                <w:sz w:val="18"/>
                <w:szCs w:val="18"/>
              </w:rPr>
              <w:t>"</w:t>
            </w:r>
            <w:r w:rsidRPr="00772193">
              <w:rPr>
                <w:rFonts w:ascii="Consolas" w:hAnsi="Consolas"/>
                <w:sz w:val="18"/>
                <w:szCs w:val="18"/>
              </w:rPr>
              <w:t>:</w:t>
            </w:r>
            <w:r w:rsidR="00F32CE2" w:rsidRPr="00772193">
              <w:rPr>
                <w:rFonts w:ascii="Consolas" w:hAnsi="Consolas"/>
                <w:sz w:val="18"/>
                <w:szCs w:val="18"/>
              </w:rPr>
              <w:t>"</w:t>
            </w:r>
            <w:r w:rsidRPr="00772193">
              <w:rPr>
                <w:rFonts w:ascii="Consolas" w:hAnsi="Consolas"/>
                <w:sz w:val="18"/>
                <w:szCs w:val="18"/>
              </w:rPr>
              <w:t xml:space="preserve"> Assets list is empty. Please provide a list of external IDs to retrieve asset details."</w:t>
            </w:r>
          </w:p>
          <w:p w14:paraId="2EF83852" w14:textId="4F3BD6AA"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0C3D8B10" w14:textId="77777777" w:rsidTr="00A76E50">
        <w:tc>
          <w:tcPr>
            <w:tcW w:w="562" w:type="dxa"/>
            <w:shd w:val="clear" w:color="auto" w:fill="E7E6E6" w:themeFill="background2"/>
          </w:tcPr>
          <w:p w14:paraId="18CBA021" w14:textId="77777777" w:rsidR="0003348A" w:rsidRPr="009C541B" w:rsidRDefault="0003348A" w:rsidP="004B0069">
            <w:pPr>
              <w:spacing w:after="0"/>
              <w:rPr>
                <w:sz w:val="18"/>
                <w:szCs w:val="18"/>
              </w:rPr>
            </w:pPr>
            <w:r w:rsidRPr="009C541B">
              <w:rPr>
                <w:sz w:val="18"/>
                <w:szCs w:val="18"/>
              </w:rPr>
              <w:t>4</w:t>
            </w:r>
          </w:p>
        </w:tc>
        <w:tc>
          <w:tcPr>
            <w:tcW w:w="9644" w:type="dxa"/>
          </w:tcPr>
          <w:p w14:paraId="56CACA69" w14:textId="713A0AE6"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Update</w:t>
            </w:r>
            <w:r w:rsidR="00F32CE2" w:rsidRPr="00772193">
              <w:rPr>
                <w:rFonts w:ascii="Consolas" w:hAnsi="Consolas"/>
                <w:sz w:val="18"/>
                <w:szCs w:val="18"/>
              </w:rPr>
              <w:t>'</w:t>
            </w:r>
            <w:r w:rsidRPr="00772193">
              <w:rPr>
                <w:rFonts w:ascii="Consolas" w:hAnsi="Consolas"/>
                <w:sz w:val="18"/>
                <w:szCs w:val="18"/>
              </w:rPr>
              <w:t>, the API will create or remove Role to Asset mappings based on the request body and the following response will be returned.</w:t>
            </w:r>
          </w:p>
          <w:p w14:paraId="3CC3EF5E"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43C2BF17"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2129BC4F" w14:textId="017C5658"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updated.</w:t>
            </w:r>
            <w:r w:rsidRPr="00772193">
              <w:rPr>
                <w:rFonts w:ascii="Consolas" w:hAnsi="Consolas"/>
                <w:sz w:val="18"/>
                <w:szCs w:val="18"/>
              </w:rPr>
              <w:t>"</w:t>
            </w:r>
          </w:p>
          <w:p w14:paraId="38576800" w14:textId="358ADD03"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7FC91218" w14:textId="77777777" w:rsidTr="00A76E50">
        <w:tc>
          <w:tcPr>
            <w:tcW w:w="562" w:type="dxa"/>
            <w:shd w:val="clear" w:color="auto" w:fill="E7E6E6" w:themeFill="background2"/>
          </w:tcPr>
          <w:p w14:paraId="300CAE18" w14:textId="77777777" w:rsidR="0003348A" w:rsidRPr="009C541B" w:rsidRDefault="0003348A" w:rsidP="004B0069">
            <w:pPr>
              <w:spacing w:after="0"/>
              <w:rPr>
                <w:sz w:val="18"/>
                <w:szCs w:val="18"/>
              </w:rPr>
            </w:pPr>
            <w:r w:rsidRPr="009C541B">
              <w:rPr>
                <w:sz w:val="18"/>
                <w:szCs w:val="18"/>
              </w:rPr>
              <w:t>5</w:t>
            </w:r>
          </w:p>
        </w:tc>
        <w:tc>
          <w:tcPr>
            <w:tcW w:w="9644" w:type="dxa"/>
          </w:tcPr>
          <w:p w14:paraId="717F9AEB" w14:textId="3B7F0AD0"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Revive</w:t>
            </w:r>
            <w:r w:rsidR="00F32CE2" w:rsidRPr="00772193">
              <w:rPr>
                <w:rFonts w:ascii="Consolas" w:hAnsi="Consolas"/>
                <w:sz w:val="18"/>
                <w:szCs w:val="18"/>
              </w:rPr>
              <w:t>'</w:t>
            </w:r>
            <w:r w:rsidRPr="00772193">
              <w:rPr>
                <w:rFonts w:ascii="Consolas" w:hAnsi="Consolas"/>
                <w:sz w:val="18"/>
                <w:szCs w:val="18"/>
              </w:rPr>
              <w:t xml:space="preserve">, the API will revive </w:t>
            </w:r>
            <w:r w:rsidR="0041256E" w:rsidRPr="00772193">
              <w:rPr>
                <w:rFonts w:ascii="Consolas" w:hAnsi="Consolas"/>
                <w:sz w:val="18"/>
                <w:szCs w:val="18"/>
              </w:rPr>
              <w:t>the r</w:t>
            </w:r>
            <w:r w:rsidRPr="00772193">
              <w:rPr>
                <w:rFonts w:ascii="Consolas" w:hAnsi="Consolas"/>
                <w:sz w:val="18"/>
                <w:szCs w:val="18"/>
              </w:rPr>
              <w:t>ole</w:t>
            </w:r>
            <w:r w:rsidR="0041256E" w:rsidRPr="00772193">
              <w:rPr>
                <w:rFonts w:ascii="Consolas" w:hAnsi="Consolas"/>
                <w:sz w:val="18"/>
                <w:szCs w:val="18"/>
              </w:rPr>
              <w:t xml:space="preserve"> that</w:t>
            </w:r>
            <w:r w:rsidRPr="00772193">
              <w:rPr>
                <w:rFonts w:ascii="Consolas" w:hAnsi="Consolas"/>
                <w:sz w:val="18"/>
                <w:szCs w:val="18"/>
              </w:rPr>
              <w:t xml:space="preserve"> belongs to</w:t>
            </w:r>
            <w:r w:rsidR="0041256E" w:rsidRPr="00772193">
              <w:rPr>
                <w:rFonts w:ascii="Consolas" w:hAnsi="Consolas"/>
                <w:sz w:val="18"/>
                <w:szCs w:val="18"/>
              </w:rPr>
              <w:t xml:space="preserve"> the</w:t>
            </w:r>
            <w:r w:rsidRPr="00772193">
              <w:rPr>
                <w:rFonts w:ascii="Consolas" w:hAnsi="Consolas"/>
                <w:sz w:val="18"/>
                <w:szCs w:val="18"/>
              </w:rPr>
              <w:t xml:space="preserve"> </w:t>
            </w:r>
            <w:r w:rsidR="0041256E" w:rsidRPr="00772193">
              <w:rPr>
                <w:rFonts w:ascii="Consolas" w:hAnsi="Consolas"/>
                <w:sz w:val="18"/>
                <w:szCs w:val="18"/>
              </w:rPr>
              <w:t>p</w:t>
            </w:r>
            <w:r w:rsidRPr="00772193">
              <w:rPr>
                <w:rFonts w:ascii="Consolas" w:hAnsi="Consolas"/>
                <w:sz w:val="18"/>
                <w:szCs w:val="18"/>
              </w:rPr>
              <w:t xml:space="preserve">lant mapping </w:t>
            </w:r>
            <w:r w:rsidR="0041256E" w:rsidRPr="00772193">
              <w:rPr>
                <w:rFonts w:ascii="Consolas" w:hAnsi="Consolas"/>
                <w:sz w:val="18"/>
                <w:szCs w:val="18"/>
              </w:rPr>
              <w:t>and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w:t>
            </w:r>
            <w:r w:rsidR="0041256E" w:rsidRPr="00772193">
              <w:rPr>
                <w:rFonts w:ascii="Consolas" w:hAnsi="Consolas"/>
                <w:sz w:val="18"/>
                <w:szCs w:val="18"/>
              </w:rPr>
              <w:t>,</w:t>
            </w:r>
            <w:r w:rsidRPr="00772193">
              <w:rPr>
                <w:rFonts w:ascii="Consolas" w:hAnsi="Consolas"/>
                <w:sz w:val="18"/>
                <w:szCs w:val="18"/>
              </w:rPr>
              <w:t xml:space="preserve"> a</w:t>
            </w:r>
            <w:r w:rsidR="0041256E" w:rsidRPr="00772193">
              <w:rPr>
                <w:rFonts w:ascii="Consolas" w:hAnsi="Consolas"/>
                <w:sz w:val="18"/>
                <w:szCs w:val="18"/>
              </w:rPr>
              <w:t>s well as</w:t>
            </w:r>
            <w:r w:rsidRPr="00772193">
              <w:rPr>
                <w:rFonts w:ascii="Consolas" w:hAnsi="Consolas"/>
                <w:sz w:val="18"/>
                <w:szCs w:val="18"/>
              </w:rPr>
              <w:t xml:space="preserve"> create or remove</w:t>
            </w:r>
            <w:r w:rsidR="0041256E" w:rsidRPr="00772193">
              <w:rPr>
                <w:rFonts w:ascii="Consolas" w:hAnsi="Consolas"/>
                <w:sz w:val="18"/>
                <w:szCs w:val="18"/>
              </w:rPr>
              <w:t xml:space="preserve">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 based on the request body</w:t>
            </w:r>
            <w:r w:rsidR="0041256E" w:rsidRPr="00772193">
              <w:rPr>
                <w:rFonts w:ascii="Consolas" w:hAnsi="Consolas"/>
                <w:sz w:val="18"/>
                <w:szCs w:val="18"/>
              </w:rPr>
              <w:t>.</w:t>
            </w:r>
            <w:r w:rsidRPr="00772193">
              <w:rPr>
                <w:rFonts w:ascii="Consolas" w:hAnsi="Consolas"/>
                <w:sz w:val="18"/>
                <w:szCs w:val="18"/>
              </w:rPr>
              <w:t xml:space="preserve">  </w:t>
            </w:r>
            <w:r w:rsidR="0041256E" w:rsidRPr="00772193">
              <w:rPr>
                <w:rFonts w:ascii="Consolas" w:hAnsi="Consolas"/>
                <w:sz w:val="18"/>
                <w:szCs w:val="18"/>
              </w:rPr>
              <w:t>T</w:t>
            </w:r>
            <w:r w:rsidRPr="00772193">
              <w:rPr>
                <w:rFonts w:ascii="Consolas" w:hAnsi="Consolas"/>
                <w:sz w:val="18"/>
                <w:szCs w:val="18"/>
              </w:rPr>
              <w:t>he following response will be returned.</w:t>
            </w:r>
          </w:p>
          <w:p w14:paraId="47671F29"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5A23300D"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2F7397E" w14:textId="3ED7DC78"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revived.</w:t>
            </w:r>
            <w:r w:rsidRPr="00772193">
              <w:rPr>
                <w:rFonts w:ascii="Consolas" w:hAnsi="Consolas"/>
                <w:sz w:val="18"/>
                <w:szCs w:val="18"/>
              </w:rPr>
              <w:t>"</w:t>
            </w:r>
          </w:p>
          <w:p w14:paraId="17D2746C" w14:textId="67FD2139"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35B97E77" w14:textId="77777777" w:rsidTr="00A76E50">
        <w:tc>
          <w:tcPr>
            <w:tcW w:w="562" w:type="dxa"/>
            <w:shd w:val="clear" w:color="auto" w:fill="E7E6E6" w:themeFill="background2"/>
          </w:tcPr>
          <w:p w14:paraId="5FC83221" w14:textId="77777777" w:rsidR="0003348A" w:rsidRPr="009C541B" w:rsidRDefault="0003348A" w:rsidP="004B0069">
            <w:pPr>
              <w:spacing w:after="0"/>
              <w:rPr>
                <w:sz w:val="18"/>
                <w:szCs w:val="18"/>
              </w:rPr>
            </w:pPr>
            <w:r w:rsidRPr="009C541B">
              <w:rPr>
                <w:sz w:val="18"/>
                <w:szCs w:val="18"/>
              </w:rPr>
              <w:t>6</w:t>
            </w:r>
          </w:p>
        </w:tc>
        <w:tc>
          <w:tcPr>
            <w:tcW w:w="9644" w:type="dxa"/>
          </w:tcPr>
          <w:p w14:paraId="1E380F4E" w14:textId="78B41AB3"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Delete</w:t>
            </w:r>
            <w:r w:rsidR="00F32CE2" w:rsidRPr="00772193">
              <w:rPr>
                <w:rFonts w:ascii="Consolas" w:hAnsi="Consolas"/>
                <w:sz w:val="18"/>
                <w:szCs w:val="18"/>
              </w:rPr>
              <w:t>'</w:t>
            </w:r>
            <w:r w:rsidRPr="00772193">
              <w:rPr>
                <w:rFonts w:ascii="Consolas" w:hAnsi="Consolas"/>
                <w:sz w:val="18"/>
                <w:szCs w:val="18"/>
              </w:rPr>
              <w:t xml:space="preserve">, the API will delete </w:t>
            </w:r>
            <w:r w:rsidR="0041256E" w:rsidRPr="00772193">
              <w:rPr>
                <w:rFonts w:ascii="Consolas" w:hAnsi="Consolas"/>
                <w:sz w:val="18"/>
                <w:szCs w:val="18"/>
              </w:rPr>
              <w:t>the r</w:t>
            </w:r>
            <w:r w:rsidRPr="00772193">
              <w:rPr>
                <w:rFonts w:ascii="Consolas" w:hAnsi="Consolas"/>
                <w:sz w:val="18"/>
                <w:szCs w:val="18"/>
              </w:rPr>
              <w:t>ole belong</w:t>
            </w:r>
            <w:r w:rsidR="0041256E" w:rsidRPr="00772193">
              <w:rPr>
                <w:rFonts w:ascii="Consolas" w:hAnsi="Consolas"/>
                <w:sz w:val="18"/>
                <w:szCs w:val="18"/>
              </w:rPr>
              <w:t>ing</w:t>
            </w:r>
            <w:r w:rsidRPr="00772193">
              <w:rPr>
                <w:rFonts w:ascii="Consolas" w:hAnsi="Consolas"/>
                <w:sz w:val="18"/>
                <w:szCs w:val="18"/>
              </w:rPr>
              <w:t xml:space="preserve"> to </w:t>
            </w:r>
            <w:r w:rsidR="0041256E" w:rsidRPr="00772193">
              <w:rPr>
                <w:rFonts w:ascii="Consolas" w:hAnsi="Consolas"/>
                <w:sz w:val="18"/>
                <w:szCs w:val="18"/>
              </w:rPr>
              <w:t>the p</w:t>
            </w:r>
            <w:r w:rsidRPr="00772193">
              <w:rPr>
                <w:rFonts w:ascii="Consolas" w:hAnsi="Consolas"/>
                <w:sz w:val="18"/>
                <w:szCs w:val="18"/>
              </w:rPr>
              <w:t xml:space="preserve">lant mapping </w:t>
            </w:r>
            <w:r w:rsidR="0041256E" w:rsidRPr="00772193">
              <w:rPr>
                <w:rFonts w:ascii="Consolas" w:hAnsi="Consolas"/>
                <w:sz w:val="18"/>
                <w:szCs w:val="18"/>
              </w:rPr>
              <w:t>and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w:t>
            </w:r>
            <w:r w:rsidR="0041256E" w:rsidRPr="00772193">
              <w:rPr>
                <w:rFonts w:ascii="Consolas" w:hAnsi="Consolas"/>
                <w:sz w:val="18"/>
                <w:szCs w:val="18"/>
              </w:rPr>
              <w:t>.</w:t>
            </w:r>
            <w:r w:rsidRPr="00772193">
              <w:rPr>
                <w:rFonts w:ascii="Consolas" w:hAnsi="Consolas"/>
                <w:sz w:val="18"/>
                <w:szCs w:val="18"/>
              </w:rPr>
              <w:t xml:space="preserve"> </w:t>
            </w:r>
            <w:r w:rsidR="0041256E" w:rsidRPr="00772193">
              <w:rPr>
                <w:rFonts w:ascii="Consolas" w:hAnsi="Consolas"/>
                <w:sz w:val="18"/>
                <w:szCs w:val="18"/>
              </w:rPr>
              <w:t>T</w:t>
            </w:r>
            <w:r w:rsidRPr="00772193">
              <w:rPr>
                <w:rFonts w:ascii="Consolas" w:hAnsi="Consolas"/>
                <w:sz w:val="18"/>
                <w:szCs w:val="18"/>
              </w:rPr>
              <w:t>he following response will be returned.</w:t>
            </w:r>
          </w:p>
          <w:p w14:paraId="67AFEBB7"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62F2B727"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4692DAF" w14:textId="1651EFBF"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deleted.</w:t>
            </w:r>
            <w:r w:rsidRPr="00772193">
              <w:rPr>
                <w:rFonts w:ascii="Consolas" w:hAnsi="Consolas"/>
                <w:sz w:val="18"/>
                <w:szCs w:val="18"/>
              </w:rPr>
              <w:t>"</w:t>
            </w:r>
          </w:p>
          <w:p w14:paraId="019B1677" w14:textId="0C8C9B07"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1F62EE9C" w14:textId="77777777" w:rsidTr="00A76E50">
        <w:tc>
          <w:tcPr>
            <w:tcW w:w="562" w:type="dxa"/>
            <w:shd w:val="clear" w:color="auto" w:fill="E7E6E6" w:themeFill="background2"/>
          </w:tcPr>
          <w:p w14:paraId="28356DA8" w14:textId="77777777" w:rsidR="0003348A" w:rsidRPr="009C541B" w:rsidRDefault="0003348A" w:rsidP="004B0069">
            <w:pPr>
              <w:spacing w:after="0"/>
              <w:rPr>
                <w:sz w:val="18"/>
                <w:szCs w:val="18"/>
              </w:rPr>
            </w:pPr>
            <w:r w:rsidRPr="009C541B">
              <w:rPr>
                <w:sz w:val="18"/>
                <w:szCs w:val="18"/>
              </w:rPr>
              <w:t>7</w:t>
            </w:r>
          </w:p>
        </w:tc>
        <w:tc>
          <w:tcPr>
            <w:tcW w:w="9644" w:type="dxa"/>
          </w:tcPr>
          <w:p w14:paraId="24BC7D7B" w14:textId="0EA23323" w:rsidR="0003348A" w:rsidRPr="00772193" w:rsidRDefault="0003348A" w:rsidP="004B0069">
            <w:pPr>
              <w:spacing w:after="0"/>
              <w:rPr>
                <w:rFonts w:ascii="Consolas" w:hAnsi="Consolas"/>
                <w:sz w:val="18"/>
                <w:szCs w:val="18"/>
              </w:rPr>
            </w:pPr>
            <w:r w:rsidRPr="00772193">
              <w:rPr>
                <w:rFonts w:ascii="Consolas" w:hAnsi="Consolas"/>
                <w:sz w:val="18"/>
                <w:szCs w:val="18"/>
              </w:rPr>
              <w:t>If any unknown exception occurs in the API</w:t>
            </w:r>
            <w:r w:rsidR="001D2F2A" w:rsidRPr="00772193">
              <w:rPr>
                <w:rFonts w:ascii="Consolas" w:hAnsi="Consolas"/>
                <w:sz w:val="18"/>
                <w:szCs w:val="18"/>
              </w:rPr>
              <w:t>,</w:t>
            </w:r>
            <w:r w:rsidRPr="00772193">
              <w:rPr>
                <w:rFonts w:ascii="Consolas" w:hAnsi="Consolas"/>
                <w:sz w:val="18"/>
                <w:szCs w:val="18"/>
              </w:rPr>
              <w:t xml:space="preserve"> the following response will be returned.</w:t>
            </w:r>
          </w:p>
          <w:p w14:paraId="6E269B0B"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w:t>
            </w:r>
          </w:p>
          <w:p w14:paraId="5A16DA26"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 xml:space="preserve">    "error": "",</w:t>
            </w:r>
          </w:p>
          <w:p w14:paraId="39BBC609"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 xml:space="preserve">    "message": "Error occurred while creating or updating or reviving or deleting Role to Assets mappings in OH config database."</w:t>
            </w:r>
          </w:p>
          <w:p w14:paraId="3B28982E" w14:textId="2B2ACCDA"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w:t>
            </w:r>
          </w:p>
        </w:tc>
      </w:tr>
    </w:tbl>
    <w:p w14:paraId="33359F36" w14:textId="77777777" w:rsidR="0003348A" w:rsidRDefault="0003348A" w:rsidP="0003348A"/>
    <w:p w14:paraId="2B299F2E" w14:textId="77777777" w:rsidR="0003348A" w:rsidRDefault="0003348A" w:rsidP="0003348A">
      <w:pPr>
        <w:sectPr w:rsidR="0003348A" w:rsidSect="001054AA">
          <w:type w:val="continuous"/>
          <w:pgSz w:w="24480" w:h="17280" w:orient="landscape" w:code="5"/>
          <w:pgMar w:top="1440" w:right="1440" w:bottom="1440" w:left="1440" w:header="720" w:footer="720" w:gutter="0"/>
          <w:cols w:num="2" w:space="1134"/>
          <w:docGrid w:linePitch="360"/>
        </w:sectPr>
      </w:pPr>
    </w:p>
    <w:p w14:paraId="01A50904" w14:textId="77777777" w:rsidR="003B6A54" w:rsidRPr="001855E2" w:rsidRDefault="003B6A54" w:rsidP="00DA3639">
      <w:pPr>
        <w:pStyle w:val="Heading2"/>
      </w:pPr>
      <w:bookmarkStart w:id="103" w:name="_Toc217409170"/>
      <w:r w:rsidRPr="00801EDF">
        <w:lastRenderedPageBreak/>
        <w:t>GET-</w:t>
      </w:r>
      <w:r>
        <w:t xml:space="preserve"> </w:t>
      </w:r>
      <w:r w:rsidRPr="001855E2">
        <w:t>GetAssetsByRole</w:t>
      </w:r>
      <w:bookmarkEnd w:id="103"/>
    </w:p>
    <w:p w14:paraId="76856C90" w14:textId="77777777" w:rsidR="00B270E0" w:rsidRDefault="00B270E0" w:rsidP="003B6A54">
      <w:pPr>
        <w:rPr>
          <w:lang w:val="en-IN"/>
        </w:rPr>
        <w:sectPr w:rsidR="00B270E0" w:rsidSect="00B270E0">
          <w:pgSz w:w="24480" w:h="17280" w:orient="landscape" w:code="5"/>
          <w:pgMar w:top="1440" w:right="1440" w:bottom="1440" w:left="1440" w:header="720" w:footer="720" w:gutter="0"/>
          <w:cols w:sep="1" w:space="720"/>
          <w:docGrid w:linePitch="360"/>
        </w:sectPr>
      </w:pPr>
    </w:p>
    <w:p w14:paraId="3357A2A4" w14:textId="77777777" w:rsidR="003B6A54" w:rsidRDefault="003B6A54" w:rsidP="003B6A54">
      <w:pPr>
        <w:rPr>
          <w:lang w:val="en-IN"/>
        </w:rPr>
      </w:pPr>
      <w:r>
        <w:rPr>
          <w:lang w:val="en-IN"/>
        </w:rPr>
        <w:t xml:space="preserve">This API is used </w:t>
      </w:r>
      <w:r w:rsidRPr="00346A0E">
        <w:rPr>
          <w:lang w:val="en-IN"/>
        </w:rPr>
        <w:t>to</w:t>
      </w:r>
      <w:r>
        <w:rPr>
          <w:lang w:val="en-IN"/>
        </w:rPr>
        <w:t xml:space="preserve"> </w:t>
      </w:r>
      <w:r w:rsidRPr="00801EDF">
        <w:rPr>
          <w:lang w:val="en-IN"/>
        </w:rPr>
        <w:t>retrieve all assets by role.</w:t>
      </w:r>
    </w:p>
    <w:p w14:paraId="44072C4B" w14:textId="6E8AACFD" w:rsidR="003B6A54" w:rsidRPr="00420B1C" w:rsidRDefault="003B6A54" w:rsidP="00536A0B">
      <w:pPr>
        <w:pStyle w:val="Heading3"/>
      </w:pPr>
      <w:r w:rsidRPr="00420B1C">
        <w:t>API Precondition</w:t>
      </w:r>
      <w:r w:rsidR="00536A0B">
        <w:t>s</w:t>
      </w:r>
    </w:p>
    <w:p w14:paraId="623B1FDC" w14:textId="219273BD" w:rsidR="003B6A54" w:rsidRDefault="003B6A54" w:rsidP="003B6A54">
      <w:r w:rsidRPr="0387F8AB">
        <w:t xml:space="preserve">To fetch the response from the APIs, the </w:t>
      </w:r>
      <w:r w:rsidR="00B270E0" w:rsidRPr="00B270E0">
        <w:t>·</w:t>
      </w:r>
      <w:r w:rsidR="00B270E0" w:rsidRPr="00B270E0">
        <w:tab/>
        <w:t xml:space="preserve">Authorization token </w:t>
      </w:r>
      <w:r>
        <w:t>must</w:t>
      </w:r>
      <w:r w:rsidRPr="0387F8AB">
        <w:t xml:space="preserve"> exist. </w:t>
      </w:r>
    </w:p>
    <w:p w14:paraId="309BDD92" w14:textId="5C18D138" w:rsidR="003B6A54" w:rsidRDefault="0050232C" w:rsidP="0050232C">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2FDBE57F" w14:textId="77777777" w:rsidTr="0057023B">
        <w:trPr>
          <w:trHeight w:val="259"/>
        </w:trPr>
        <w:tc>
          <w:tcPr>
            <w:tcW w:w="2520" w:type="dxa"/>
            <w:shd w:val="clear" w:color="auto" w:fill="D9D9D9" w:themeFill="background1" w:themeFillShade="D9"/>
            <w:vAlign w:val="center"/>
          </w:tcPr>
          <w:p w14:paraId="54AF8F93"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6E23EDA4"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7360945A"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5B283090" w14:textId="77777777" w:rsidR="003B6A54" w:rsidRDefault="003B6A54" w:rsidP="00476126">
            <w:pPr>
              <w:spacing w:after="0" w:line="240" w:lineRule="auto"/>
            </w:pPr>
            <w:r w:rsidRPr="0387F8AB">
              <w:t>Type</w:t>
            </w:r>
          </w:p>
        </w:tc>
      </w:tr>
      <w:tr w:rsidR="003B6A54" w14:paraId="3FBA9FAF" w14:textId="77777777" w:rsidTr="0057023B">
        <w:trPr>
          <w:trHeight w:val="259"/>
        </w:trPr>
        <w:tc>
          <w:tcPr>
            <w:tcW w:w="2520" w:type="dxa"/>
            <w:vAlign w:val="center"/>
          </w:tcPr>
          <w:p w14:paraId="2200032B" w14:textId="77777777" w:rsidR="003B6A54" w:rsidRDefault="003B6A54" w:rsidP="00476126">
            <w:pPr>
              <w:spacing w:after="0" w:line="240" w:lineRule="auto"/>
            </w:pPr>
            <w:r w:rsidRPr="0387F8AB">
              <w:t>Authorization</w:t>
            </w:r>
          </w:p>
        </w:tc>
        <w:tc>
          <w:tcPr>
            <w:tcW w:w="5635" w:type="dxa"/>
            <w:vAlign w:val="center"/>
          </w:tcPr>
          <w:p w14:paraId="75864DC7" w14:textId="77777777" w:rsidR="003B6A54" w:rsidRDefault="003B6A54" w:rsidP="00476126">
            <w:pPr>
              <w:spacing w:after="0" w:line="240" w:lineRule="auto"/>
            </w:pPr>
            <w:r w:rsidRPr="0387F8AB">
              <w:t xml:space="preserve">Token acquired from Azure AD based on the user credentials for further API calls. </w:t>
            </w:r>
          </w:p>
        </w:tc>
        <w:tc>
          <w:tcPr>
            <w:tcW w:w="1024" w:type="dxa"/>
            <w:vAlign w:val="center"/>
          </w:tcPr>
          <w:p w14:paraId="3C62BE3C" w14:textId="77777777" w:rsidR="003B6A54" w:rsidRDefault="003B6A54" w:rsidP="00476126">
            <w:pPr>
              <w:spacing w:after="0" w:line="240" w:lineRule="auto"/>
            </w:pPr>
            <w:r w:rsidRPr="0387F8AB">
              <w:t>M</w:t>
            </w:r>
          </w:p>
        </w:tc>
        <w:tc>
          <w:tcPr>
            <w:tcW w:w="1027" w:type="dxa"/>
            <w:vAlign w:val="center"/>
          </w:tcPr>
          <w:p w14:paraId="3328CFDA" w14:textId="77777777" w:rsidR="003B6A54" w:rsidRDefault="003B6A54" w:rsidP="00476126">
            <w:pPr>
              <w:spacing w:after="0" w:line="240" w:lineRule="auto"/>
            </w:pPr>
            <w:r w:rsidRPr="0387F8AB">
              <w:t>String</w:t>
            </w:r>
          </w:p>
        </w:tc>
      </w:tr>
      <w:tr w:rsidR="003B6A54" w14:paraId="71AA00BE" w14:textId="77777777" w:rsidTr="0057023B">
        <w:trPr>
          <w:trHeight w:val="259"/>
        </w:trPr>
        <w:tc>
          <w:tcPr>
            <w:tcW w:w="2520" w:type="dxa"/>
            <w:vAlign w:val="center"/>
          </w:tcPr>
          <w:p w14:paraId="758CCCF8" w14:textId="77777777" w:rsidR="003B6A54" w:rsidRDefault="003B6A54" w:rsidP="00476126">
            <w:pPr>
              <w:spacing w:after="0" w:line="240" w:lineRule="auto"/>
            </w:pPr>
            <w:r w:rsidRPr="0387F8AB">
              <w:t>Content-Type</w:t>
            </w:r>
          </w:p>
        </w:tc>
        <w:tc>
          <w:tcPr>
            <w:tcW w:w="5635" w:type="dxa"/>
            <w:vAlign w:val="center"/>
          </w:tcPr>
          <w:p w14:paraId="35A0427A" w14:textId="77777777" w:rsidR="003B6A54" w:rsidRDefault="003B6A54" w:rsidP="00476126">
            <w:pPr>
              <w:spacing w:after="0" w:line="240" w:lineRule="auto"/>
            </w:pPr>
            <w:r>
              <w:t>Type</w:t>
            </w:r>
            <w:r w:rsidRPr="0387F8AB">
              <w:t xml:space="preserve"> of content. E.g.- application/json</w:t>
            </w:r>
          </w:p>
        </w:tc>
        <w:tc>
          <w:tcPr>
            <w:tcW w:w="1024" w:type="dxa"/>
            <w:vAlign w:val="center"/>
          </w:tcPr>
          <w:p w14:paraId="602309E0" w14:textId="77777777" w:rsidR="003B6A54" w:rsidRDefault="003B6A54" w:rsidP="00476126">
            <w:pPr>
              <w:spacing w:after="0" w:line="240" w:lineRule="auto"/>
            </w:pPr>
            <w:r w:rsidRPr="0387F8AB">
              <w:t>M</w:t>
            </w:r>
          </w:p>
        </w:tc>
        <w:tc>
          <w:tcPr>
            <w:tcW w:w="1027" w:type="dxa"/>
            <w:vAlign w:val="center"/>
          </w:tcPr>
          <w:p w14:paraId="3B3EC21F" w14:textId="77777777" w:rsidR="003B6A54" w:rsidRDefault="003B6A54" w:rsidP="00476126">
            <w:pPr>
              <w:spacing w:after="0" w:line="240" w:lineRule="auto"/>
            </w:pPr>
            <w:r w:rsidRPr="0387F8AB">
              <w:t>String</w:t>
            </w:r>
          </w:p>
        </w:tc>
      </w:tr>
    </w:tbl>
    <w:p w14:paraId="13698457" w14:textId="77777777" w:rsidR="0050232C" w:rsidRDefault="0050232C"/>
    <w:p w14:paraId="0037AB34" w14:textId="4821DA49" w:rsidR="0057023B" w:rsidRDefault="0057023B" w:rsidP="0057023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3FFF88B2" w14:textId="77777777" w:rsidTr="0057023B">
        <w:trPr>
          <w:trHeight w:val="259"/>
        </w:trPr>
        <w:tc>
          <w:tcPr>
            <w:tcW w:w="2520" w:type="dxa"/>
            <w:shd w:val="clear" w:color="auto" w:fill="D9D9D9" w:themeFill="background1" w:themeFillShade="D9"/>
            <w:vAlign w:val="center"/>
          </w:tcPr>
          <w:p w14:paraId="31F15DCB"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13A7F291"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2D115289"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0C980B8B" w14:textId="77777777" w:rsidR="003B6A54" w:rsidRDefault="003B6A54" w:rsidP="00476126">
            <w:pPr>
              <w:spacing w:after="0" w:line="240" w:lineRule="auto"/>
            </w:pPr>
            <w:r w:rsidRPr="0387F8AB">
              <w:t>Type</w:t>
            </w:r>
          </w:p>
        </w:tc>
      </w:tr>
      <w:tr w:rsidR="003B6A54" w14:paraId="3B78C886" w14:textId="77777777" w:rsidTr="0057023B">
        <w:trPr>
          <w:trHeight w:val="259"/>
        </w:trPr>
        <w:tc>
          <w:tcPr>
            <w:tcW w:w="2520" w:type="dxa"/>
          </w:tcPr>
          <w:p w14:paraId="492BED27" w14:textId="77777777" w:rsidR="003B6A54" w:rsidRDefault="003B6A54" w:rsidP="00476126">
            <w:pPr>
              <w:spacing w:after="0" w:line="240" w:lineRule="auto"/>
            </w:pPr>
            <w:r>
              <w:t>Source (optional)</w:t>
            </w:r>
          </w:p>
        </w:tc>
        <w:tc>
          <w:tcPr>
            <w:tcW w:w="5635" w:type="dxa"/>
          </w:tcPr>
          <w:p w14:paraId="3535DEDD" w14:textId="387CED77" w:rsidR="003B6A54" w:rsidRDefault="003B6A54" w:rsidP="00476126">
            <w:pPr>
              <w:spacing w:after="0" w:line="240" w:lineRule="auto"/>
            </w:pPr>
            <w:r w:rsidRPr="00EC3230">
              <w:t xml:space="preserve">Please </w:t>
            </w:r>
            <w:r>
              <w:t xml:space="preserve">specify </w:t>
            </w:r>
            <w:r w:rsidRPr="00EC0777">
              <w:t xml:space="preserve">to fetch specific Role to Asset mappings from </w:t>
            </w:r>
            <w:r w:rsidR="00A76BC9">
              <w:t>the OH</w:t>
            </w:r>
            <w:r w:rsidRPr="00EC0777">
              <w:t xml:space="preserve"> config database.</w:t>
            </w:r>
          </w:p>
        </w:tc>
        <w:tc>
          <w:tcPr>
            <w:tcW w:w="1024" w:type="dxa"/>
            <w:vAlign w:val="center"/>
          </w:tcPr>
          <w:p w14:paraId="6EB39B20" w14:textId="77777777" w:rsidR="003B6A54" w:rsidRDefault="003B6A54" w:rsidP="00476126">
            <w:pPr>
              <w:spacing w:after="0" w:line="240" w:lineRule="auto"/>
            </w:pPr>
            <w:r w:rsidRPr="0387F8AB">
              <w:t>M</w:t>
            </w:r>
          </w:p>
        </w:tc>
        <w:tc>
          <w:tcPr>
            <w:tcW w:w="1027" w:type="dxa"/>
            <w:vAlign w:val="center"/>
          </w:tcPr>
          <w:p w14:paraId="7B530877" w14:textId="77777777" w:rsidR="003B6A54" w:rsidRDefault="003B6A54" w:rsidP="00476126">
            <w:pPr>
              <w:spacing w:after="0" w:line="240" w:lineRule="auto"/>
            </w:pPr>
            <w:r w:rsidRPr="0387F8AB">
              <w:t>String</w:t>
            </w:r>
          </w:p>
        </w:tc>
      </w:tr>
      <w:tr w:rsidR="003B6A54" w14:paraId="69753E29" w14:textId="77777777" w:rsidTr="0057023B">
        <w:trPr>
          <w:trHeight w:val="259"/>
        </w:trPr>
        <w:tc>
          <w:tcPr>
            <w:tcW w:w="2520" w:type="dxa"/>
          </w:tcPr>
          <w:p w14:paraId="23B189EF" w14:textId="77777777" w:rsidR="003B6A54" w:rsidRDefault="003B6A54" w:rsidP="00476126">
            <w:pPr>
              <w:spacing w:after="0" w:line="240" w:lineRule="auto"/>
            </w:pPr>
            <w:r w:rsidRPr="00EC0777">
              <w:t>IsDeletedRole</w:t>
            </w:r>
            <w:r>
              <w:t xml:space="preserve"> (optional)</w:t>
            </w:r>
          </w:p>
        </w:tc>
        <w:tc>
          <w:tcPr>
            <w:tcW w:w="5635" w:type="dxa"/>
          </w:tcPr>
          <w:p w14:paraId="6D0553B6" w14:textId="15249BE2" w:rsidR="003B6A54" w:rsidRPr="00EC3230" w:rsidRDefault="003B6A54" w:rsidP="00476126">
            <w:pPr>
              <w:spacing w:after="0" w:line="240" w:lineRule="auto"/>
            </w:pPr>
            <w:r w:rsidRPr="00EC0777">
              <w:t xml:space="preserve">Please specify as </w:t>
            </w:r>
            <w:r w:rsidRPr="00EC0777">
              <w:rPr>
                <w:b/>
                <w:bCs/>
              </w:rPr>
              <w:t>true</w:t>
            </w:r>
            <w:r w:rsidRPr="00EC0777">
              <w:t xml:space="preserve"> to fetch inactive Role to Asset mappings from </w:t>
            </w:r>
            <w:r w:rsidR="00A76BC9">
              <w:t>the OH</w:t>
            </w:r>
            <w:r w:rsidRPr="00EC0777">
              <w:t xml:space="preserve"> config database.</w:t>
            </w:r>
          </w:p>
        </w:tc>
        <w:tc>
          <w:tcPr>
            <w:tcW w:w="1024" w:type="dxa"/>
            <w:vAlign w:val="center"/>
          </w:tcPr>
          <w:p w14:paraId="00696EAC" w14:textId="77777777" w:rsidR="003B6A54" w:rsidRPr="0387F8AB" w:rsidRDefault="003B6A54" w:rsidP="00476126">
            <w:pPr>
              <w:spacing w:after="0" w:line="240" w:lineRule="auto"/>
            </w:pPr>
            <w:r>
              <w:t xml:space="preserve">M </w:t>
            </w:r>
          </w:p>
        </w:tc>
        <w:tc>
          <w:tcPr>
            <w:tcW w:w="1027" w:type="dxa"/>
            <w:vAlign w:val="center"/>
          </w:tcPr>
          <w:p w14:paraId="67C77235" w14:textId="77777777" w:rsidR="003B6A54" w:rsidRPr="0387F8AB" w:rsidRDefault="003B6A54" w:rsidP="00476126">
            <w:pPr>
              <w:spacing w:after="0" w:line="240" w:lineRule="auto"/>
            </w:pPr>
            <w:r>
              <w:t>String</w:t>
            </w:r>
          </w:p>
        </w:tc>
      </w:tr>
    </w:tbl>
    <w:p w14:paraId="096E47B3" w14:textId="77777777" w:rsidR="003B6A54" w:rsidRDefault="003B6A54" w:rsidP="003B6A54"/>
    <w:p w14:paraId="7D0B0061" w14:textId="5DC6267A" w:rsidR="0057023B" w:rsidRDefault="0057023B" w:rsidP="0057023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1F9E04CD" w14:textId="77777777" w:rsidTr="0057023B">
        <w:trPr>
          <w:trHeight w:val="276"/>
        </w:trPr>
        <w:tc>
          <w:tcPr>
            <w:tcW w:w="1943" w:type="dxa"/>
            <w:shd w:val="clear" w:color="auto" w:fill="D9D9D9" w:themeFill="background1" w:themeFillShade="D9"/>
            <w:vAlign w:val="center"/>
          </w:tcPr>
          <w:p w14:paraId="2C79A866" w14:textId="77777777" w:rsidR="003B6A54" w:rsidRDefault="003B6A54" w:rsidP="00476126">
            <w:pPr>
              <w:spacing w:after="0" w:line="240" w:lineRule="auto"/>
            </w:pPr>
            <w:r w:rsidRPr="0387F8AB">
              <w:t>Parameter</w:t>
            </w:r>
          </w:p>
        </w:tc>
        <w:tc>
          <w:tcPr>
            <w:tcW w:w="7062" w:type="dxa"/>
            <w:shd w:val="clear" w:color="auto" w:fill="D9D9D9" w:themeFill="background1" w:themeFillShade="D9"/>
            <w:vAlign w:val="center"/>
          </w:tcPr>
          <w:p w14:paraId="523E0A99" w14:textId="77777777" w:rsidR="003B6A54" w:rsidRDefault="003B6A54" w:rsidP="00476126">
            <w:pPr>
              <w:spacing w:after="0" w:line="240" w:lineRule="auto"/>
            </w:pPr>
            <w:r w:rsidRPr="0387F8AB">
              <w:t>Description</w:t>
            </w:r>
          </w:p>
        </w:tc>
        <w:tc>
          <w:tcPr>
            <w:tcW w:w="1201" w:type="dxa"/>
            <w:shd w:val="clear" w:color="auto" w:fill="D9D9D9" w:themeFill="background1" w:themeFillShade="D9"/>
            <w:vAlign w:val="center"/>
          </w:tcPr>
          <w:p w14:paraId="31297C9B" w14:textId="77777777" w:rsidR="003B6A54" w:rsidRDefault="003B6A54" w:rsidP="00476126">
            <w:pPr>
              <w:spacing w:after="0" w:line="240" w:lineRule="auto"/>
            </w:pPr>
            <w:r w:rsidRPr="0387F8AB">
              <w:t>Type</w:t>
            </w:r>
          </w:p>
        </w:tc>
      </w:tr>
      <w:tr w:rsidR="003B6A54" w14:paraId="43C8C60A" w14:textId="77777777" w:rsidTr="0057023B">
        <w:trPr>
          <w:trHeight w:val="193"/>
        </w:trPr>
        <w:tc>
          <w:tcPr>
            <w:tcW w:w="1943" w:type="dxa"/>
            <w:vAlign w:val="center"/>
          </w:tcPr>
          <w:p w14:paraId="0C2AF2AF" w14:textId="77777777" w:rsidR="003B6A54" w:rsidRDefault="003B6A54" w:rsidP="00476126">
            <w:pPr>
              <w:spacing w:after="0" w:line="240" w:lineRule="auto"/>
            </w:pPr>
            <w:r w:rsidRPr="0387F8AB">
              <w:t>Server</w:t>
            </w:r>
          </w:p>
        </w:tc>
        <w:tc>
          <w:tcPr>
            <w:tcW w:w="7062" w:type="dxa"/>
            <w:vAlign w:val="center"/>
          </w:tcPr>
          <w:p w14:paraId="66ACDE9E" w14:textId="77777777" w:rsidR="003B6A54" w:rsidRDefault="003B6A54" w:rsidP="00476126">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0E53256" w14:textId="77777777" w:rsidR="003B6A54" w:rsidRDefault="003B6A54" w:rsidP="00476126">
            <w:pPr>
              <w:spacing w:after="0" w:line="240" w:lineRule="auto"/>
            </w:pPr>
            <w:r w:rsidRPr="0387F8AB">
              <w:t>String</w:t>
            </w:r>
          </w:p>
        </w:tc>
      </w:tr>
      <w:tr w:rsidR="003B6A54" w14:paraId="465F681D" w14:textId="77777777" w:rsidTr="0057023B">
        <w:trPr>
          <w:trHeight w:val="193"/>
        </w:trPr>
        <w:tc>
          <w:tcPr>
            <w:tcW w:w="1943" w:type="dxa"/>
            <w:vAlign w:val="center"/>
          </w:tcPr>
          <w:p w14:paraId="08623B56" w14:textId="77777777" w:rsidR="003B6A54" w:rsidRDefault="003B6A54" w:rsidP="00476126">
            <w:pPr>
              <w:spacing w:after="0" w:line="240" w:lineRule="auto"/>
            </w:pPr>
            <w:r w:rsidRPr="0387F8AB">
              <w:t>Content-Type</w:t>
            </w:r>
          </w:p>
        </w:tc>
        <w:tc>
          <w:tcPr>
            <w:tcW w:w="7062" w:type="dxa"/>
            <w:vAlign w:val="center"/>
          </w:tcPr>
          <w:p w14:paraId="3B8B1395" w14:textId="77777777" w:rsidR="003B6A54" w:rsidRDefault="003B6A54" w:rsidP="00476126">
            <w:pPr>
              <w:spacing w:after="0" w:line="240" w:lineRule="auto"/>
            </w:pPr>
            <w:r>
              <w:t>Type</w:t>
            </w:r>
            <w:r w:rsidRPr="0387F8AB">
              <w:t xml:space="preserve"> of the content</w:t>
            </w:r>
          </w:p>
        </w:tc>
        <w:tc>
          <w:tcPr>
            <w:tcW w:w="1201" w:type="dxa"/>
            <w:vAlign w:val="center"/>
          </w:tcPr>
          <w:p w14:paraId="617AFD97" w14:textId="77777777" w:rsidR="003B6A54" w:rsidRDefault="003B6A54" w:rsidP="00476126">
            <w:pPr>
              <w:spacing w:after="0" w:line="240" w:lineRule="auto"/>
            </w:pPr>
            <w:r w:rsidRPr="0387F8AB">
              <w:t>String</w:t>
            </w:r>
          </w:p>
        </w:tc>
      </w:tr>
      <w:tr w:rsidR="003B6A54" w14:paraId="7BA2F3C9" w14:textId="77777777" w:rsidTr="0057023B">
        <w:trPr>
          <w:trHeight w:val="193"/>
        </w:trPr>
        <w:tc>
          <w:tcPr>
            <w:tcW w:w="1943" w:type="dxa"/>
            <w:vAlign w:val="center"/>
          </w:tcPr>
          <w:p w14:paraId="552A0DB4" w14:textId="77777777" w:rsidR="003B6A54" w:rsidRDefault="003B6A54" w:rsidP="00476126">
            <w:pPr>
              <w:spacing w:after="0" w:line="240" w:lineRule="auto"/>
            </w:pPr>
            <w:r w:rsidRPr="0387F8AB">
              <w:t>Date</w:t>
            </w:r>
          </w:p>
        </w:tc>
        <w:tc>
          <w:tcPr>
            <w:tcW w:w="7062" w:type="dxa"/>
            <w:vAlign w:val="center"/>
          </w:tcPr>
          <w:p w14:paraId="495CA52E" w14:textId="77777777" w:rsidR="003B6A54" w:rsidRDefault="003B6A54" w:rsidP="00476126">
            <w:pPr>
              <w:spacing w:after="0" w:line="240" w:lineRule="auto"/>
            </w:pPr>
            <w:r w:rsidRPr="0387F8AB">
              <w:t>Date of operation execution e.g. - [Tue, 17 May 2022 06:30:16 GMT]</w:t>
            </w:r>
          </w:p>
        </w:tc>
        <w:tc>
          <w:tcPr>
            <w:tcW w:w="1201" w:type="dxa"/>
            <w:vAlign w:val="center"/>
          </w:tcPr>
          <w:p w14:paraId="0239BA0B" w14:textId="77777777" w:rsidR="003B6A54" w:rsidRDefault="003B6A54" w:rsidP="00476126">
            <w:pPr>
              <w:spacing w:after="0" w:line="240" w:lineRule="auto"/>
            </w:pPr>
            <w:r w:rsidRPr="0387F8AB">
              <w:t>Datetime</w:t>
            </w:r>
          </w:p>
        </w:tc>
      </w:tr>
      <w:tr w:rsidR="003B6A54" w14:paraId="3EE299E0" w14:textId="77777777" w:rsidTr="0057023B">
        <w:trPr>
          <w:trHeight w:val="193"/>
        </w:trPr>
        <w:tc>
          <w:tcPr>
            <w:tcW w:w="1943" w:type="dxa"/>
            <w:vAlign w:val="center"/>
          </w:tcPr>
          <w:p w14:paraId="356F6447" w14:textId="77777777" w:rsidR="003B6A54" w:rsidRDefault="003B6A54" w:rsidP="00476126">
            <w:pPr>
              <w:spacing w:after="0" w:line="240" w:lineRule="auto"/>
            </w:pPr>
            <w:r w:rsidRPr="0387F8AB">
              <w:t>Content-Length</w:t>
            </w:r>
          </w:p>
        </w:tc>
        <w:tc>
          <w:tcPr>
            <w:tcW w:w="7062" w:type="dxa"/>
            <w:vAlign w:val="center"/>
          </w:tcPr>
          <w:p w14:paraId="0D66C4BF" w14:textId="77777777" w:rsidR="003B6A54" w:rsidRDefault="003B6A54" w:rsidP="00476126">
            <w:pPr>
              <w:spacing w:after="0" w:line="240" w:lineRule="auto"/>
            </w:pPr>
            <w:r w:rsidRPr="0387F8AB">
              <w:t>Length of the content</w:t>
            </w:r>
          </w:p>
        </w:tc>
        <w:tc>
          <w:tcPr>
            <w:tcW w:w="1201" w:type="dxa"/>
            <w:vAlign w:val="center"/>
          </w:tcPr>
          <w:p w14:paraId="3A969BC5" w14:textId="77777777" w:rsidR="003B6A54" w:rsidRDefault="003B6A54" w:rsidP="00476126">
            <w:pPr>
              <w:spacing w:after="0" w:line="240" w:lineRule="auto"/>
            </w:pPr>
            <w:r w:rsidRPr="0387F8AB">
              <w:t>Bytes</w:t>
            </w:r>
          </w:p>
        </w:tc>
      </w:tr>
      <w:tr w:rsidR="003B6A54" w14:paraId="546A0680" w14:textId="77777777" w:rsidTr="0057023B">
        <w:trPr>
          <w:trHeight w:val="193"/>
        </w:trPr>
        <w:tc>
          <w:tcPr>
            <w:tcW w:w="1943" w:type="dxa"/>
            <w:vAlign w:val="center"/>
          </w:tcPr>
          <w:p w14:paraId="163600E4" w14:textId="77777777" w:rsidR="003B6A54" w:rsidRDefault="003B6A54" w:rsidP="00476126">
            <w:pPr>
              <w:spacing w:after="0" w:line="240" w:lineRule="auto"/>
            </w:pPr>
            <w:r w:rsidRPr="0387F8AB">
              <w:t>Connection</w:t>
            </w:r>
          </w:p>
        </w:tc>
        <w:tc>
          <w:tcPr>
            <w:tcW w:w="7062" w:type="dxa"/>
            <w:vAlign w:val="center"/>
          </w:tcPr>
          <w:p w14:paraId="30CCEE7D" w14:textId="77777777" w:rsidR="003B6A54" w:rsidRDefault="003B6A54" w:rsidP="00476126">
            <w:pPr>
              <w:spacing w:after="0" w:line="240" w:lineRule="auto"/>
            </w:pPr>
            <w:r w:rsidRPr="0387F8AB">
              <w:t>A general header specifying whether the current network connection stays open once the current transaction finishes</w:t>
            </w:r>
          </w:p>
        </w:tc>
        <w:tc>
          <w:tcPr>
            <w:tcW w:w="1201" w:type="dxa"/>
            <w:vAlign w:val="center"/>
          </w:tcPr>
          <w:p w14:paraId="40E60C13" w14:textId="77777777" w:rsidR="003B6A54" w:rsidRDefault="003B6A54" w:rsidP="00476126">
            <w:pPr>
              <w:spacing w:after="0" w:line="240" w:lineRule="auto"/>
            </w:pPr>
            <w:r>
              <w:t>String</w:t>
            </w:r>
          </w:p>
        </w:tc>
      </w:tr>
    </w:tbl>
    <w:p w14:paraId="2616A0A2" w14:textId="77777777" w:rsidR="003B6A54" w:rsidRDefault="003B6A54" w:rsidP="003B6A54"/>
    <w:p w14:paraId="3F392D4B" w14:textId="59592827" w:rsidR="0057023B" w:rsidRDefault="0057023B" w:rsidP="0057023B">
      <w:pPr>
        <w:pStyle w:val="Heading3"/>
      </w:pPr>
      <w:r>
        <w:t>Result</w:t>
      </w:r>
    </w:p>
    <w:tbl>
      <w:tblPr>
        <w:tblW w:w="10206" w:type="dxa"/>
        <w:tblLayout w:type="fixed"/>
        <w:tblLook w:val="04A0" w:firstRow="1" w:lastRow="0" w:firstColumn="1" w:lastColumn="0" w:noHBand="0" w:noVBand="1"/>
      </w:tblPr>
      <w:tblGrid>
        <w:gridCol w:w="1773"/>
        <w:gridCol w:w="8433"/>
      </w:tblGrid>
      <w:tr w:rsidR="00B270E0" w14:paraId="0A1793ED"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7626BC9" w14:textId="77777777" w:rsidR="00B270E0" w:rsidRDefault="00B270E0">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5CDFAB4" w14:textId="77777777" w:rsidR="00B270E0" w:rsidRDefault="00B270E0">
            <w:pPr>
              <w:spacing w:after="0" w:line="240" w:lineRule="auto"/>
            </w:pPr>
            <w:r>
              <w:t>Result Description</w:t>
            </w:r>
          </w:p>
        </w:tc>
      </w:tr>
      <w:tr w:rsidR="00B270E0" w14:paraId="7B7E2EE9"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59297FB" w14:textId="77777777" w:rsidR="00B270E0" w:rsidRDefault="00B270E0">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DD4A75" w14:textId="36D71321" w:rsidR="00B270E0"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B270E0">
              <w:t>ist of assets is retrieved based on the RoleID.</w:t>
            </w:r>
          </w:p>
        </w:tc>
      </w:tr>
    </w:tbl>
    <w:p w14:paraId="57DBA193" w14:textId="77777777" w:rsidR="0057023B" w:rsidRDefault="0057023B"/>
    <w:p w14:paraId="6505FBBA" w14:textId="731331FA" w:rsidR="0057023B" w:rsidRDefault="0057023B" w:rsidP="0057023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B270E0" w14:paraId="733888A9" w14:textId="77777777" w:rsidTr="0057023B">
        <w:tc>
          <w:tcPr>
            <w:tcW w:w="1773" w:type="dxa"/>
            <w:shd w:val="clear" w:color="auto" w:fill="D9D9D9" w:themeFill="background1" w:themeFillShade="D9"/>
            <w:vAlign w:val="center"/>
            <w:hideMark/>
          </w:tcPr>
          <w:p w14:paraId="2A4FB754" w14:textId="77777777" w:rsidR="00B270E0" w:rsidRDefault="00B270E0">
            <w:pPr>
              <w:spacing w:after="0" w:line="240" w:lineRule="auto"/>
            </w:pPr>
            <w:r>
              <w:t>HTTP Code</w:t>
            </w:r>
          </w:p>
        </w:tc>
        <w:tc>
          <w:tcPr>
            <w:tcW w:w="1459" w:type="dxa"/>
            <w:shd w:val="clear" w:color="auto" w:fill="D9D9D9" w:themeFill="background1" w:themeFillShade="D9"/>
            <w:vAlign w:val="center"/>
            <w:hideMark/>
          </w:tcPr>
          <w:p w14:paraId="4F38E702" w14:textId="77777777" w:rsidR="00B270E0" w:rsidRDefault="00B270E0">
            <w:pPr>
              <w:spacing w:after="0" w:line="240" w:lineRule="auto"/>
            </w:pPr>
            <w:r>
              <w:t>Error Code</w:t>
            </w:r>
          </w:p>
        </w:tc>
        <w:tc>
          <w:tcPr>
            <w:tcW w:w="6974" w:type="dxa"/>
            <w:shd w:val="clear" w:color="auto" w:fill="D9D9D9" w:themeFill="background1" w:themeFillShade="D9"/>
            <w:vAlign w:val="center"/>
            <w:hideMark/>
          </w:tcPr>
          <w:p w14:paraId="55031B3B" w14:textId="77777777" w:rsidR="00B270E0" w:rsidRDefault="00B270E0">
            <w:pPr>
              <w:spacing w:after="0" w:line="240" w:lineRule="auto"/>
            </w:pPr>
            <w:r>
              <w:t>Error Description</w:t>
            </w:r>
          </w:p>
        </w:tc>
      </w:tr>
      <w:tr w:rsidR="00B270E0" w14:paraId="6BBC3EF4" w14:textId="77777777" w:rsidTr="0057023B">
        <w:tc>
          <w:tcPr>
            <w:tcW w:w="1773" w:type="dxa"/>
            <w:vAlign w:val="center"/>
            <w:hideMark/>
          </w:tcPr>
          <w:p w14:paraId="5ADFC09E" w14:textId="77777777" w:rsidR="00B270E0" w:rsidRDefault="00B270E0">
            <w:pPr>
              <w:spacing w:after="0" w:line="240" w:lineRule="auto"/>
            </w:pPr>
            <w:r>
              <w:t>500</w:t>
            </w:r>
          </w:p>
        </w:tc>
        <w:tc>
          <w:tcPr>
            <w:tcW w:w="1459" w:type="dxa"/>
            <w:vAlign w:val="center"/>
            <w:hideMark/>
          </w:tcPr>
          <w:p w14:paraId="54ED45BD" w14:textId="77777777" w:rsidR="00B270E0" w:rsidRDefault="00B270E0">
            <w:pPr>
              <w:spacing w:after="0" w:line="240" w:lineRule="auto"/>
            </w:pPr>
            <w:r>
              <w:t>500</w:t>
            </w:r>
          </w:p>
        </w:tc>
        <w:tc>
          <w:tcPr>
            <w:tcW w:w="6974" w:type="dxa"/>
            <w:vAlign w:val="center"/>
            <w:hideMark/>
          </w:tcPr>
          <w:p w14:paraId="2D99436C" w14:textId="77777777" w:rsidR="00B270E0" w:rsidRDefault="00B270E0">
            <w:pPr>
              <w:spacing w:after="0" w:line="240" w:lineRule="auto"/>
            </w:pPr>
            <w:r>
              <w:t xml:space="preserve">      Generic Error</w:t>
            </w:r>
          </w:p>
        </w:tc>
      </w:tr>
      <w:tr w:rsidR="00B270E0" w14:paraId="10A95607" w14:textId="77777777" w:rsidTr="0057023B">
        <w:tc>
          <w:tcPr>
            <w:tcW w:w="1773" w:type="dxa"/>
            <w:vAlign w:val="center"/>
            <w:hideMark/>
          </w:tcPr>
          <w:p w14:paraId="2FC803BD" w14:textId="77777777" w:rsidR="00B270E0" w:rsidRDefault="00B270E0">
            <w:pPr>
              <w:spacing w:after="0" w:line="240" w:lineRule="auto"/>
            </w:pPr>
            <w:r>
              <w:t>400</w:t>
            </w:r>
          </w:p>
        </w:tc>
        <w:tc>
          <w:tcPr>
            <w:tcW w:w="1459" w:type="dxa"/>
            <w:vAlign w:val="center"/>
            <w:hideMark/>
          </w:tcPr>
          <w:p w14:paraId="27442F1F" w14:textId="77777777" w:rsidR="00B270E0" w:rsidRDefault="00B270E0">
            <w:pPr>
              <w:spacing w:after="0" w:line="240" w:lineRule="auto"/>
            </w:pPr>
            <w:r>
              <w:t>401</w:t>
            </w:r>
          </w:p>
        </w:tc>
        <w:tc>
          <w:tcPr>
            <w:tcW w:w="6974" w:type="dxa"/>
            <w:vAlign w:val="center"/>
            <w:hideMark/>
          </w:tcPr>
          <w:p w14:paraId="41F28A1D" w14:textId="73B78BEE" w:rsidR="00B270E0" w:rsidRDefault="00B270E0" w:rsidP="004956D1">
            <w:pPr>
              <w:spacing w:line="254" w:lineRule="auto"/>
              <w:ind w:left="360"/>
            </w:pPr>
            <w:r>
              <w:t>Unauthorized User</w:t>
            </w:r>
            <w:r w:rsidR="004956D1">
              <w:t xml:space="preserve"> or </w:t>
            </w:r>
            <w:r>
              <w:t>Header Token missing</w:t>
            </w:r>
          </w:p>
        </w:tc>
      </w:tr>
      <w:tr w:rsidR="00B270E0" w14:paraId="161F51D3" w14:textId="77777777" w:rsidTr="0057023B">
        <w:tc>
          <w:tcPr>
            <w:tcW w:w="1773" w:type="dxa"/>
            <w:vAlign w:val="center"/>
            <w:hideMark/>
          </w:tcPr>
          <w:p w14:paraId="4B55F5B4" w14:textId="77777777" w:rsidR="00B270E0" w:rsidRDefault="00B270E0">
            <w:pPr>
              <w:spacing w:after="0" w:line="240" w:lineRule="auto"/>
            </w:pPr>
            <w:r>
              <w:t>400</w:t>
            </w:r>
          </w:p>
        </w:tc>
        <w:tc>
          <w:tcPr>
            <w:tcW w:w="1459" w:type="dxa"/>
            <w:vAlign w:val="center"/>
            <w:hideMark/>
          </w:tcPr>
          <w:p w14:paraId="3BBFC5D8" w14:textId="77777777" w:rsidR="00B270E0" w:rsidRDefault="00B270E0">
            <w:pPr>
              <w:spacing w:after="0" w:line="240" w:lineRule="auto"/>
            </w:pPr>
            <w:r>
              <w:t>400</w:t>
            </w:r>
          </w:p>
        </w:tc>
        <w:tc>
          <w:tcPr>
            <w:tcW w:w="6974" w:type="dxa"/>
            <w:vAlign w:val="center"/>
            <w:hideMark/>
          </w:tcPr>
          <w:p w14:paraId="29575331" w14:textId="21F4EDDE" w:rsidR="00B270E0" w:rsidRDefault="00B270E0" w:rsidP="004956D1">
            <w:pPr>
              <w:spacing w:line="254" w:lineRule="auto"/>
              <w:ind w:left="360"/>
            </w:pPr>
            <w:r>
              <w:t>Bad request</w:t>
            </w:r>
            <w:r w:rsidR="004956D1">
              <w:t xml:space="preserve"> - </w:t>
            </w:r>
            <w:r>
              <w:t>The pinned asset is not present for this user</w:t>
            </w:r>
          </w:p>
        </w:tc>
      </w:tr>
    </w:tbl>
    <w:p w14:paraId="2D23FE84" w14:textId="77777777" w:rsidR="00B270E0" w:rsidRDefault="00B270E0" w:rsidP="003B6A54"/>
    <w:p w14:paraId="7796D816" w14:textId="4158A58D" w:rsidR="00B270E0" w:rsidRDefault="00B270E0" w:rsidP="003B6A54">
      <w:r>
        <w:br w:type="column"/>
      </w:r>
    </w:p>
    <w:p w14:paraId="5A64F264" w14:textId="77777777" w:rsidR="00B270E0" w:rsidRDefault="00B270E0" w:rsidP="003B6A54"/>
    <w:p w14:paraId="27AE82EB" w14:textId="77777777" w:rsidR="00B270E0" w:rsidRDefault="00B270E0" w:rsidP="003B6A54"/>
    <w:p w14:paraId="166BD232" w14:textId="5ACFC993" w:rsidR="00B270E0" w:rsidRDefault="0057023B" w:rsidP="0057023B">
      <w:pPr>
        <w:pStyle w:val="Heading3"/>
      </w:pPr>
      <w:r>
        <w:t>API Specifications</w:t>
      </w:r>
    </w:p>
    <w:p w14:paraId="524821B3" w14:textId="77777777" w:rsidR="00B270E0" w:rsidRPr="00E54C45" w:rsidRDefault="00B270E0" w:rsidP="003B6A54">
      <w:pPr>
        <w:rPr>
          <w:sz w:val="2"/>
          <w:szCs w:val="2"/>
        </w:rPr>
      </w:pPr>
    </w:p>
    <w:tbl>
      <w:tblPr>
        <w:tblW w:w="10206" w:type="dxa"/>
        <w:tblLook w:val="04A0" w:firstRow="1" w:lastRow="0" w:firstColumn="1" w:lastColumn="0" w:noHBand="0" w:noVBand="1"/>
      </w:tblPr>
      <w:tblGrid>
        <w:gridCol w:w="2357"/>
        <w:gridCol w:w="7849"/>
      </w:tblGrid>
      <w:tr w:rsidR="00B270E0" w14:paraId="7AB888A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E1C62B4" w14:textId="77777777" w:rsidR="00B270E0" w:rsidRDefault="00B270E0" w:rsidP="0057023B">
            <w:pPr>
              <w:spacing w:after="0" w:line="240" w:lineRule="auto"/>
              <w:jc w:val="left"/>
            </w:pPr>
            <w:r>
              <w:t>PROTOCOL</w:t>
            </w:r>
          </w:p>
        </w:tc>
        <w:tc>
          <w:tcPr>
            <w:tcW w:w="7849" w:type="dxa"/>
            <w:tcBorders>
              <w:top w:val="single" w:sz="8" w:space="0" w:color="auto"/>
              <w:left w:val="single" w:sz="8" w:space="0" w:color="auto"/>
              <w:bottom w:val="single" w:sz="8" w:space="0" w:color="auto"/>
              <w:right w:val="single" w:sz="8" w:space="0" w:color="auto"/>
            </w:tcBorders>
            <w:hideMark/>
          </w:tcPr>
          <w:p w14:paraId="22037BFE" w14:textId="77777777" w:rsidR="00B270E0" w:rsidRPr="00411C96" w:rsidRDefault="00B270E0" w:rsidP="0057023B">
            <w:pPr>
              <w:spacing w:after="0" w:line="240" w:lineRule="auto"/>
              <w:jc w:val="left"/>
              <w:rPr>
                <w:rFonts w:ascii="Consolas" w:hAnsi="Consolas"/>
              </w:rPr>
            </w:pPr>
            <w:r w:rsidRPr="00411C96">
              <w:rPr>
                <w:rFonts w:ascii="Consolas" w:hAnsi="Consolas"/>
              </w:rPr>
              <w:t xml:space="preserve"> HTTPS</w:t>
            </w:r>
          </w:p>
        </w:tc>
      </w:tr>
      <w:tr w:rsidR="00D82F4C" w14:paraId="2CD00A3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ABD2453" w14:textId="4C5A5251" w:rsidR="00D82F4C" w:rsidRDefault="00D82F4C" w:rsidP="0057023B">
            <w:pPr>
              <w:spacing w:after="0" w:line="240" w:lineRule="auto"/>
              <w:jc w:val="left"/>
            </w:pPr>
            <w:bookmarkStart w:id="104" w:name="_Hlk174091481"/>
            <w:r>
              <w:t xml:space="preserve">PATH </w:t>
            </w:r>
            <w:r w:rsidR="007323A2" w:rsidRPr="007323A2">
              <w:t>AOT (Cognite)</w:t>
            </w:r>
            <w:r>
              <w:t xml:space="preserve"> </w:t>
            </w:r>
            <w:r w:rsidR="00DB75B6">
              <w:t>(Public Exposure)</w:t>
            </w:r>
          </w:p>
        </w:tc>
        <w:tc>
          <w:tcPr>
            <w:tcW w:w="7849" w:type="dxa"/>
            <w:tcBorders>
              <w:top w:val="single" w:sz="8" w:space="0" w:color="auto"/>
              <w:left w:val="single" w:sz="8" w:space="0" w:color="auto"/>
              <w:bottom w:val="single" w:sz="8" w:space="0" w:color="auto"/>
              <w:right w:val="single" w:sz="8" w:space="0" w:color="auto"/>
            </w:tcBorders>
            <w:hideMark/>
          </w:tcPr>
          <w:p w14:paraId="65273959" w14:textId="3F9E5C7A" w:rsidR="00D82F4C" w:rsidRPr="00411C96" w:rsidRDefault="003A2C5A" w:rsidP="0057023B">
            <w:pPr>
              <w:spacing w:after="0" w:line="240" w:lineRule="auto"/>
              <w:jc w:val="left"/>
              <w:rPr>
                <w:rFonts w:ascii="Consolas" w:hAnsi="Consolas"/>
              </w:rPr>
            </w:pPr>
            <w:hyperlink r:id="rId66" w:history="1">
              <w:r w:rsidRPr="00411C96">
                <w:rPr>
                  <w:rStyle w:val="Hyperlink"/>
                  <w:rFonts w:ascii="Consolas" w:hAnsi="Consolas"/>
                </w:rPr>
                <w:t>https://apim-mw-aot-dev.azure-api.net/api/operation-heirarchy/roles/{roleId}/Assets</w:t>
              </w:r>
            </w:hyperlink>
            <w:r w:rsidRPr="00411C96">
              <w:rPr>
                <w:rFonts w:ascii="Consolas" w:hAnsi="Consolas"/>
              </w:rPr>
              <w:t xml:space="preserve"> </w:t>
            </w:r>
          </w:p>
        </w:tc>
      </w:tr>
      <w:tr w:rsidR="00B270E0" w14:paraId="2CBEB44D" w14:textId="77777777" w:rsidTr="0057023B">
        <w:trPr>
          <w:trHeight w:val="10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45E5BA9" w14:textId="76056634" w:rsidR="00B270E0" w:rsidRDefault="00B270E0" w:rsidP="0057023B">
            <w:pPr>
              <w:spacing w:after="0" w:line="240" w:lineRule="auto"/>
              <w:jc w:val="left"/>
            </w:pPr>
            <w:r>
              <w:t>PATH</w:t>
            </w:r>
            <w:r w:rsidR="00D82F4C">
              <w:t xml:space="preserve"> </w:t>
            </w:r>
            <w:r w:rsidR="007323A2">
              <w:t>AOT (</w:t>
            </w:r>
            <w:r w:rsidR="00D82F4C">
              <w:t>Azure</w:t>
            </w:r>
            <w:r w:rsidR="007323A2">
              <w:t>)</w:t>
            </w:r>
            <w:r>
              <w:t xml:space="preserve"> </w:t>
            </w:r>
            <w:r w:rsidR="00DB75B6">
              <w:t>(Public Exposure)</w:t>
            </w:r>
          </w:p>
        </w:tc>
        <w:tc>
          <w:tcPr>
            <w:tcW w:w="7849" w:type="dxa"/>
            <w:tcBorders>
              <w:top w:val="single" w:sz="8" w:space="0" w:color="auto"/>
              <w:left w:val="single" w:sz="8" w:space="0" w:color="auto"/>
              <w:bottom w:val="single" w:sz="8" w:space="0" w:color="auto"/>
              <w:right w:val="single" w:sz="8" w:space="0" w:color="auto"/>
            </w:tcBorders>
            <w:hideMark/>
          </w:tcPr>
          <w:p w14:paraId="02EF2DDA" w14:textId="18DFCAD8" w:rsidR="00B270E0" w:rsidRPr="00411C96" w:rsidRDefault="003A2C5A" w:rsidP="0057023B">
            <w:pPr>
              <w:spacing w:after="0" w:line="240" w:lineRule="auto"/>
              <w:jc w:val="left"/>
              <w:rPr>
                <w:rFonts w:ascii="Consolas" w:hAnsi="Consolas" w:cs="Graphik"/>
              </w:rPr>
            </w:pPr>
            <w:hyperlink r:id="rId67" w:history="1">
              <w:r w:rsidRPr="00411C96">
                <w:rPr>
                  <w:rStyle w:val="Hyperlink"/>
                  <w:rFonts w:ascii="Consolas" w:hAnsi="Consolas" w:cs="Graphik"/>
                </w:rPr>
                <w:t>https://apim-aot-azure-dev.azure-api.net/api/operation-heirarchy/roles/{roleId}/Assets</w:t>
              </w:r>
            </w:hyperlink>
            <w:r w:rsidRPr="00411C96">
              <w:rPr>
                <w:rFonts w:ascii="Consolas" w:hAnsi="Consolas" w:cs="Graphik"/>
              </w:rPr>
              <w:t xml:space="preserve"> </w:t>
            </w:r>
          </w:p>
        </w:tc>
      </w:tr>
      <w:bookmarkEnd w:id="104"/>
      <w:tr w:rsidR="00B270E0" w14:paraId="17319123" w14:textId="77777777" w:rsidTr="0057023B">
        <w:trPr>
          <w:trHeight w:val="13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17B8FB" w14:textId="77777777" w:rsidR="00B270E0" w:rsidRDefault="00B270E0" w:rsidP="0057023B">
            <w:pPr>
              <w:spacing w:after="0" w:line="240" w:lineRule="auto"/>
              <w:jc w:val="left"/>
            </w:pPr>
            <w:r>
              <w:t>METHOD</w:t>
            </w:r>
          </w:p>
        </w:tc>
        <w:tc>
          <w:tcPr>
            <w:tcW w:w="7849" w:type="dxa"/>
            <w:tcBorders>
              <w:top w:val="single" w:sz="8" w:space="0" w:color="auto"/>
              <w:left w:val="single" w:sz="8" w:space="0" w:color="auto"/>
              <w:bottom w:val="single" w:sz="8" w:space="0" w:color="auto"/>
              <w:right w:val="single" w:sz="8" w:space="0" w:color="auto"/>
            </w:tcBorders>
            <w:hideMark/>
          </w:tcPr>
          <w:p w14:paraId="482038D8" w14:textId="77777777" w:rsidR="00B270E0" w:rsidRPr="00411C96" w:rsidRDefault="00B270E0" w:rsidP="0057023B">
            <w:pPr>
              <w:spacing w:after="0" w:line="240" w:lineRule="auto"/>
              <w:jc w:val="left"/>
              <w:rPr>
                <w:rFonts w:ascii="Consolas" w:hAnsi="Consolas"/>
              </w:rPr>
            </w:pPr>
            <w:r w:rsidRPr="00411C96">
              <w:rPr>
                <w:rFonts w:ascii="Consolas" w:hAnsi="Consolas"/>
              </w:rPr>
              <w:t xml:space="preserve"> GET</w:t>
            </w:r>
          </w:p>
        </w:tc>
      </w:tr>
      <w:tr w:rsidR="00B270E0" w14:paraId="4C473760" w14:textId="77777777" w:rsidTr="0057023B">
        <w:trPr>
          <w:trHeight w:val="240"/>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9996F2" w14:textId="77777777" w:rsidR="00B270E0" w:rsidRDefault="00B270E0" w:rsidP="0057023B">
            <w:pPr>
              <w:spacing w:after="0" w:line="240" w:lineRule="auto"/>
              <w:jc w:val="left"/>
            </w:pPr>
            <w:r>
              <w:t>CONTENT TYPE</w:t>
            </w:r>
          </w:p>
        </w:tc>
        <w:tc>
          <w:tcPr>
            <w:tcW w:w="7849" w:type="dxa"/>
            <w:tcBorders>
              <w:top w:val="single" w:sz="8" w:space="0" w:color="auto"/>
              <w:left w:val="single" w:sz="8" w:space="0" w:color="auto"/>
              <w:bottom w:val="single" w:sz="8" w:space="0" w:color="auto"/>
              <w:right w:val="single" w:sz="8" w:space="0" w:color="auto"/>
            </w:tcBorders>
            <w:hideMark/>
          </w:tcPr>
          <w:p w14:paraId="1640BAB4" w14:textId="77777777" w:rsidR="00B270E0" w:rsidRPr="00411C96" w:rsidRDefault="00B270E0" w:rsidP="0057023B">
            <w:pPr>
              <w:spacing w:after="0" w:line="240" w:lineRule="auto"/>
              <w:jc w:val="left"/>
              <w:rPr>
                <w:rFonts w:ascii="Consolas" w:hAnsi="Consolas"/>
              </w:rPr>
            </w:pPr>
            <w:r w:rsidRPr="00411C96">
              <w:rPr>
                <w:rFonts w:ascii="Consolas" w:hAnsi="Consolas"/>
              </w:rPr>
              <w:t>application / json</w:t>
            </w:r>
          </w:p>
        </w:tc>
      </w:tr>
    </w:tbl>
    <w:p w14:paraId="63242940" w14:textId="77777777" w:rsidR="00B270E0" w:rsidRDefault="00B270E0" w:rsidP="00B270E0">
      <w:pPr>
        <w:rPr>
          <w:b/>
          <w:bCs/>
          <w:sz w:val="24"/>
          <w:szCs w:val="28"/>
        </w:rPr>
      </w:pPr>
    </w:p>
    <w:p w14:paraId="7D4F721C" w14:textId="77777777" w:rsidR="00B270E0" w:rsidRDefault="00B270E0" w:rsidP="00B270E0">
      <w:pPr>
        <w:rPr>
          <w:b/>
          <w:bCs/>
          <w:sz w:val="24"/>
          <w:szCs w:val="28"/>
        </w:rPr>
      </w:pPr>
    </w:p>
    <w:p w14:paraId="6BD991A8" w14:textId="77777777" w:rsidR="00B270E0" w:rsidRDefault="00B270E0" w:rsidP="0057023B">
      <w:pPr>
        <w:pStyle w:val="Heading3"/>
      </w:pPr>
      <w:r>
        <w:t>Sample JSON Response</w:t>
      </w:r>
    </w:p>
    <w:p w14:paraId="14B5D30B"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w:t>
      </w:r>
    </w:p>
    <w:p w14:paraId="1E6E0DF6"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"Assets": [</w:t>
      </w:r>
    </w:p>
    <w:p w14:paraId="7F1A5C5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3155B533"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"AssetExternalId": "",</w:t>
      </w:r>
    </w:p>
    <w:p w14:paraId="40152A8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"AssetName": "",</w:t>
      </w:r>
    </w:p>
    <w:p w14:paraId="070DAEC7"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"AssetType": "",</w:t>
      </w:r>
    </w:p>
    <w:p w14:paraId="32F6B613"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"MultiPlantAsset":""</w:t>
      </w:r>
    </w:p>
    <w:p w14:paraId="3DB3D011"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3641FBDC"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1C67FF0A"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"AssetExternalId": "",</w:t>
      </w:r>
    </w:p>
    <w:p w14:paraId="5CAFED7C"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"AssetName": "",</w:t>
      </w:r>
    </w:p>
    <w:p w14:paraId="6436997E"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"AssetType": "",</w:t>
      </w:r>
    </w:p>
    <w:p w14:paraId="1DAB62BF"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"MultiPlantAsset":""</w:t>
      </w:r>
    </w:p>
    <w:p w14:paraId="52F8096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108DDAB0"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720908DB" w14:textId="2D0B47BD" w:rsidR="00B270E0" w:rsidRPr="004956D1" w:rsidRDefault="00B270E0" w:rsidP="00B270E0">
      <w:pPr>
        <w:rPr>
          <w:rFonts w:ascii="Consolas" w:hAnsi="Consolas"/>
        </w:rPr>
      </w:pPr>
      <w:r w:rsidRPr="004956D1">
        <w:rPr>
          <w:rFonts w:ascii="Consolas" w:eastAsia="Times New Roman" w:hAnsi="Consolas" w:cs="Courier New"/>
          <w:szCs w:val="20"/>
        </w:rPr>
        <w:t xml:space="preserve">    ]</w:t>
      </w:r>
    </w:p>
    <w:p w14:paraId="717E5A7C" w14:textId="77777777" w:rsidR="00B270E0" w:rsidRPr="00E0624E" w:rsidRDefault="00B270E0" w:rsidP="003B6A54"/>
    <w:p w14:paraId="2E6EB305" w14:textId="77777777" w:rsidR="00B270E0" w:rsidRPr="00E0624E" w:rsidRDefault="00B270E0" w:rsidP="003B6A54"/>
    <w:p w14:paraId="2B3DD3FD" w14:textId="77777777" w:rsidR="00B270E0" w:rsidRDefault="00B270E0" w:rsidP="003B6A54"/>
    <w:p w14:paraId="02882EED" w14:textId="67D681C8" w:rsidR="00B270E0" w:rsidRDefault="00B270E0" w:rsidP="003B6A54">
      <w:pPr>
        <w:sectPr w:rsidR="00B270E0" w:rsidSect="00B270E0">
          <w:type w:val="continuous"/>
          <w:pgSz w:w="24480" w:h="17280" w:orient="landscape" w:code="5"/>
          <w:pgMar w:top="1440" w:right="1440" w:bottom="1440" w:left="1440" w:header="720" w:footer="720" w:gutter="0"/>
          <w:cols w:num="2" w:space="1134"/>
          <w:docGrid w:linePitch="360"/>
        </w:sectPr>
      </w:pPr>
    </w:p>
    <w:p w14:paraId="0BD16437" w14:textId="77777777" w:rsidR="003B6A54" w:rsidRPr="00CB1D26" w:rsidRDefault="003B6A54" w:rsidP="00DA3639">
      <w:pPr>
        <w:pStyle w:val="Heading2"/>
      </w:pPr>
      <w:bookmarkStart w:id="105" w:name="_Toc217409171"/>
      <w:r>
        <w:lastRenderedPageBreak/>
        <w:t xml:space="preserve">GET- </w:t>
      </w:r>
      <w:r w:rsidRPr="00CB1D26">
        <w:t>GetRolesByPlant</w:t>
      </w:r>
      <w:bookmarkEnd w:id="105"/>
    </w:p>
    <w:p w14:paraId="4854B39C" w14:textId="77777777" w:rsidR="00B270E0" w:rsidRDefault="00B270E0" w:rsidP="003B6A54">
      <w:pPr>
        <w:rPr>
          <w:lang w:val="en-IN"/>
        </w:rPr>
        <w:sectPr w:rsidR="00B270E0" w:rsidSect="00182627">
          <w:pgSz w:w="24480" w:h="17280" w:orient="landscape" w:code="5"/>
          <w:pgMar w:top="1440" w:right="1440" w:bottom="1440" w:left="1440" w:header="720" w:footer="720" w:gutter="0"/>
          <w:cols w:num="2" w:sep="1" w:space="720"/>
          <w:docGrid w:linePitch="360"/>
        </w:sectPr>
      </w:pPr>
    </w:p>
    <w:p w14:paraId="7AFE5483" w14:textId="77777777" w:rsidR="003B6A54" w:rsidRDefault="003B6A54" w:rsidP="003B6A54">
      <w:r>
        <w:rPr>
          <w:lang w:val="en-IN"/>
        </w:rPr>
        <w:t xml:space="preserve">This API is used to </w:t>
      </w:r>
      <w:r w:rsidRPr="00DC6B11">
        <w:t>retrieve all </w:t>
      </w:r>
      <w:r>
        <w:t xml:space="preserve">the </w:t>
      </w:r>
      <w:r w:rsidRPr="00DC6B11">
        <w:t>roles </w:t>
      </w:r>
      <w:r w:rsidRPr="00CB1D26">
        <w:t xml:space="preserve">based on </w:t>
      </w:r>
      <w:r>
        <w:t>AssetE</w:t>
      </w:r>
      <w:r w:rsidRPr="00CB1D26">
        <w:t>xternalId of the Plant given in the URL.</w:t>
      </w:r>
    </w:p>
    <w:p w14:paraId="2A440609" w14:textId="77777777" w:rsidR="0095092B" w:rsidRDefault="0095092B" w:rsidP="003B6A54">
      <w:pPr>
        <w:rPr>
          <w:b/>
          <w:bCs/>
          <w:sz w:val="24"/>
          <w:szCs w:val="28"/>
        </w:rPr>
        <w:sectPr w:rsidR="0095092B" w:rsidSect="00B270E0">
          <w:type w:val="continuous"/>
          <w:pgSz w:w="24480" w:h="17280" w:orient="landscape" w:code="5"/>
          <w:pgMar w:top="1440" w:right="1440" w:bottom="1440" w:left="1440" w:header="720" w:footer="720" w:gutter="0"/>
          <w:cols w:space="720"/>
          <w:docGrid w:linePitch="360"/>
        </w:sectPr>
      </w:pPr>
    </w:p>
    <w:p w14:paraId="09FD312F" w14:textId="29E9FA86" w:rsidR="003B6A54" w:rsidRPr="00420B1C" w:rsidRDefault="003B6A54" w:rsidP="0057023B">
      <w:pPr>
        <w:pStyle w:val="Heading3"/>
      </w:pPr>
      <w:r w:rsidRPr="00420B1C">
        <w:t>API Precondition</w:t>
      </w:r>
      <w:r w:rsidR="0057023B">
        <w:t>s</w:t>
      </w:r>
    </w:p>
    <w:p w14:paraId="35C4D783" w14:textId="25C3C892" w:rsidR="003B6A54" w:rsidRDefault="003B6A54" w:rsidP="0095092B">
      <w:r w:rsidRPr="0387F8AB">
        <w:t xml:space="preserve">To fetch the response from the APIs, the </w:t>
      </w:r>
      <w:r w:rsidR="0095092B" w:rsidRPr="0095092B">
        <w:t xml:space="preserve">Authorization token </w:t>
      </w:r>
      <w:r>
        <w:t>must</w:t>
      </w:r>
      <w:r w:rsidRPr="0387F8AB">
        <w:t xml:space="preserve"> exist. </w:t>
      </w:r>
    </w:p>
    <w:p w14:paraId="22B23911" w14:textId="1C7F96EC" w:rsidR="0095092B" w:rsidRPr="00E54C45" w:rsidRDefault="0057023B" w:rsidP="0057023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95092B" w14:paraId="39922165" w14:textId="77777777" w:rsidTr="00404FA7">
        <w:trPr>
          <w:trHeight w:val="259"/>
        </w:trPr>
        <w:tc>
          <w:tcPr>
            <w:tcW w:w="2520" w:type="dxa"/>
            <w:shd w:val="clear" w:color="auto" w:fill="D9D9D9" w:themeFill="background1" w:themeFillShade="D9"/>
            <w:vAlign w:val="center"/>
            <w:hideMark/>
          </w:tcPr>
          <w:p w14:paraId="11D169C9" w14:textId="77777777" w:rsidR="0095092B" w:rsidRDefault="0095092B">
            <w:pPr>
              <w:spacing w:after="0" w:line="240" w:lineRule="auto"/>
            </w:pPr>
            <w:r>
              <w:t>Parameter</w:t>
            </w:r>
          </w:p>
        </w:tc>
        <w:tc>
          <w:tcPr>
            <w:tcW w:w="5635" w:type="dxa"/>
            <w:shd w:val="clear" w:color="auto" w:fill="D9D9D9" w:themeFill="background1" w:themeFillShade="D9"/>
            <w:vAlign w:val="center"/>
            <w:hideMark/>
          </w:tcPr>
          <w:p w14:paraId="29D3FA92" w14:textId="77777777" w:rsidR="0095092B" w:rsidRDefault="0095092B">
            <w:pPr>
              <w:spacing w:after="0" w:line="240" w:lineRule="auto"/>
            </w:pPr>
            <w:r>
              <w:t>Description</w:t>
            </w:r>
          </w:p>
        </w:tc>
        <w:tc>
          <w:tcPr>
            <w:tcW w:w="1024" w:type="dxa"/>
            <w:shd w:val="clear" w:color="auto" w:fill="D9D9D9" w:themeFill="background1" w:themeFillShade="D9"/>
            <w:vAlign w:val="center"/>
            <w:hideMark/>
          </w:tcPr>
          <w:p w14:paraId="44406F82" w14:textId="77777777" w:rsidR="0095092B" w:rsidRDefault="0095092B">
            <w:pPr>
              <w:spacing w:after="0" w:line="240" w:lineRule="auto"/>
            </w:pPr>
            <w:r>
              <w:t>M/O</w:t>
            </w:r>
          </w:p>
        </w:tc>
        <w:tc>
          <w:tcPr>
            <w:tcW w:w="1027" w:type="dxa"/>
            <w:shd w:val="clear" w:color="auto" w:fill="D9D9D9" w:themeFill="background1" w:themeFillShade="D9"/>
            <w:vAlign w:val="center"/>
            <w:hideMark/>
          </w:tcPr>
          <w:p w14:paraId="7702981A" w14:textId="77777777" w:rsidR="0095092B" w:rsidRDefault="0095092B">
            <w:pPr>
              <w:spacing w:after="0" w:line="240" w:lineRule="auto"/>
            </w:pPr>
            <w:r>
              <w:t>Type</w:t>
            </w:r>
          </w:p>
        </w:tc>
      </w:tr>
      <w:tr w:rsidR="0095092B" w14:paraId="6ED5385F" w14:textId="77777777" w:rsidTr="00404FA7">
        <w:trPr>
          <w:trHeight w:val="259"/>
        </w:trPr>
        <w:tc>
          <w:tcPr>
            <w:tcW w:w="2520" w:type="dxa"/>
            <w:vAlign w:val="center"/>
            <w:hideMark/>
          </w:tcPr>
          <w:p w14:paraId="3617F496" w14:textId="77777777" w:rsidR="0095092B" w:rsidRDefault="0095092B">
            <w:pPr>
              <w:spacing w:after="0" w:line="240" w:lineRule="auto"/>
            </w:pPr>
            <w:r>
              <w:t>Authorization</w:t>
            </w:r>
          </w:p>
        </w:tc>
        <w:tc>
          <w:tcPr>
            <w:tcW w:w="5635" w:type="dxa"/>
            <w:vAlign w:val="center"/>
            <w:hideMark/>
          </w:tcPr>
          <w:p w14:paraId="500EF09D" w14:textId="77777777" w:rsidR="0095092B" w:rsidRDefault="0095092B">
            <w:pPr>
              <w:spacing w:after="0" w:line="240" w:lineRule="auto"/>
            </w:pPr>
            <w:r>
              <w:t xml:space="preserve">Token acquired from Azure AD based on the user credentials for further API calls. </w:t>
            </w:r>
          </w:p>
        </w:tc>
        <w:tc>
          <w:tcPr>
            <w:tcW w:w="1024" w:type="dxa"/>
            <w:vAlign w:val="center"/>
            <w:hideMark/>
          </w:tcPr>
          <w:p w14:paraId="683193DF" w14:textId="77777777" w:rsidR="0095092B" w:rsidRDefault="0095092B">
            <w:pPr>
              <w:spacing w:after="0" w:line="240" w:lineRule="auto"/>
            </w:pPr>
            <w:r>
              <w:t>M</w:t>
            </w:r>
          </w:p>
        </w:tc>
        <w:tc>
          <w:tcPr>
            <w:tcW w:w="1027" w:type="dxa"/>
            <w:vAlign w:val="center"/>
            <w:hideMark/>
          </w:tcPr>
          <w:p w14:paraId="5102ADE0" w14:textId="77777777" w:rsidR="0095092B" w:rsidRDefault="0095092B">
            <w:pPr>
              <w:spacing w:after="0" w:line="240" w:lineRule="auto"/>
            </w:pPr>
            <w:r>
              <w:t>String</w:t>
            </w:r>
          </w:p>
        </w:tc>
      </w:tr>
      <w:tr w:rsidR="0095092B" w14:paraId="3C2934B5" w14:textId="77777777" w:rsidTr="00404FA7">
        <w:trPr>
          <w:trHeight w:val="259"/>
        </w:trPr>
        <w:tc>
          <w:tcPr>
            <w:tcW w:w="2520" w:type="dxa"/>
            <w:vAlign w:val="center"/>
            <w:hideMark/>
          </w:tcPr>
          <w:p w14:paraId="04E09817" w14:textId="77777777" w:rsidR="0095092B" w:rsidRDefault="0095092B">
            <w:pPr>
              <w:spacing w:after="0" w:line="240" w:lineRule="auto"/>
            </w:pPr>
            <w:r>
              <w:t>Content-Type</w:t>
            </w:r>
          </w:p>
        </w:tc>
        <w:tc>
          <w:tcPr>
            <w:tcW w:w="5635" w:type="dxa"/>
            <w:vAlign w:val="center"/>
            <w:hideMark/>
          </w:tcPr>
          <w:p w14:paraId="37375C55" w14:textId="77777777" w:rsidR="0095092B" w:rsidRDefault="0095092B">
            <w:pPr>
              <w:spacing w:after="0" w:line="240" w:lineRule="auto"/>
            </w:pPr>
            <w:r>
              <w:t>Type of content. E.g.- application/json</w:t>
            </w:r>
          </w:p>
        </w:tc>
        <w:tc>
          <w:tcPr>
            <w:tcW w:w="1024" w:type="dxa"/>
            <w:vAlign w:val="center"/>
            <w:hideMark/>
          </w:tcPr>
          <w:p w14:paraId="61DE08A3" w14:textId="77777777" w:rsidR="0095092B" w:rsidRDefault="0095092B">
            <w:pPr>
              <w:spacing w:after="0" w:line="240" w:lineRule="auto"/>
            </w:pPr>
            <w:r>
              <w:t>M</w:t>
            </w:r>
          </w:p>
        </w:tc>
        <w:tc>
          <w:tcPr>
            <w:tcW w:w="1027" w:type="dxa"/>
            <w:vAlign w:val="center"/>
            <w:hideMark/>
          </w:tcPr>
          <w:p w14:paraId="1DFE344D" w14:textId="77777777" w:rsidR="0095092B" w:rsidRDefault="0095092B">
            <w:pPr>
              <w:spacing w:after="0" w:line="240" w:lineRule="auto"/>
            </w:pPr>
            <w:r>
              <w:t>String</w:t>
            </w:r>
          </w:p>
        </w:tc>
      </w:tr>
    </w:tbl>
    <w:p w14:paraId="705E9FB4" w14:textId="77777777" w:rsidR="00404FA7" w:rsidRDefault="00404FA7"/>
    <w:p w14:paraId="1C8F58F0" w14:textId="668BD361" w:rsidR="00404FA7" w:rsidRDefault="00404FA7" w:rsidP="00404FA7">
      <w:pPr>
        <w:pStyle w:val="Heading3"/>
      </w:pPr>
      <w:r>
        <w:t>Input Body Parameters</w:t>
      </w:r>
    </w:p>
    <w:tbl>
      <w:tblPr>
        <w:tblW w:w="10206" w:type="dxa"/>
        <w:tblLayout w:type="fixed"/>
        <w:tblLook w:val="04A0" w:firstRow="1" w:lastRow="0" w:firstColumn="1" w:lastColumn="0" w:noHBand="0" w:noVBand="1"/>
      </w:tblPr>
      <w:tblGrid>
        <w:gridCol w:w="2520"/>
        <w:gridCol w:w="5635"/>
        <w:gridCol w:w="1024"/>
        <w:gridCol w:w="1027"/>
      </w:tblGrid>
      <w:tr w:rsidR="0095092B" w14:paraId="584F0511" w14:textId="77777777" w:rsidTr="0057023B">
        <w:trPr>
          <w:trHeight w:val="140"/>
        </w:trPr>
        <w:tc>
          <w:tcPr>
            <w:tcW w:w="10206" w:type="dxa"/>
            <w:gridSpan w:val="4"/>
            <w:tcBorders>
              <w:top w:val="single" w:sz="8" w:space="0" w:color="auto"/>
              <w:left w:val="single" w:sz="8" w:space="0" w:color="auto"/>
              <w:bottom w:val="single" w:sz="8" w:space="0" w:color="auto"/>
              <w:right w:val="single" w:sz="8" w:space="0" w:color="auto"/>
            </w:tcBorders>
            <w:shd w:val="clear" w:color="auto" w:fill="AEAAAA" w:themeFill="background2" w:themeFillShade="BF"/>
            <w:vAlign w:val="center"/>
            <w:hideMark/>
          </w:tcPr>
          <w:p w14:paraId="13D7C937" w14:textId="77777777" w:rsidR="0095092B" w:rsidRDefault="0095092B">
            <w:pPr>
              <w:spacing w:after="0" w:line="240" w:lineRule="auto"/>
              <w:rPr>
                <w:b/>
                <w:bCs/>
              </w:rPr>
            </w:pPr>
            <w:r>
              <w:rPr>
                <w:b/>
                <w:bCs/>
              </w:rPr>
              <w:t>BODY PARAM</w:t>
            </w:r>
          </w:p>
        </w:tc>
      </w:tr>
      <w:tr w:rsidR="0095092B" w14:paraId="79DF0213"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A823EF4" w14:textId="77777777" w:rsidR="0095092B" w:rsidRDefault="0095092B">
            <w:pPr>
              <w:spacing w:after="0" w:line="240" w:lineRule="auto"/>
            </w:pPr>
            <w:r>
              <w:t>Parameter</w:t>
            </w:r>
          </w:p>
        </w:tc>
        <w:tc>
          <w:tcPr>
            <w:tcW w:w="5635"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21B6186B" w14:textId="77777777" w:rsidR="0095092B" w:rsidRDefault="0095092B">
            <w:pPr>
              <w:spacing w:after="0" w:line="240" w:lineRule="auto"/>
            </w:pPr>
            <w:r>
              <w:t>Description</w:t>
            </w:r>
          </w:p>
        </w:tc>
        <w:tc>
          <w:tcPr>
            <w:tcW w:w="102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1D38B6C" w14:textId="77777777" w:rsidR="0095092B" w:rsidRDefault="0095092B">
            <w:pPr>
              <w:spacing w:after="0" w:line="240" w:lineRule="auto"/>
            </w:pPr>
            <w:r>
              <w:t>M/O</w:t>
            </w:r>
          </w:p>
        </w:tc>
        <w:tc>
          <w:tcPr>
            <w:tcW w:w="1027"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0B98A42D" w14:textId="77777777" w:rsidR="0095092B" w:rsidRDefault="0095092B">
            <w:pPr>
              <w:spacing w:after="0" w:line="240" w:lineRule="auto"/>
            </w:pPr>
            <w:r>
              <w:t>Type</w:t>
            </w:r>
          </w:p>
        </w:tc>
      </w:tr>
      <w:tr w:rsidR="0095092B" w14:paraId="4BD2A5EA"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hideMark/>
          </w:tcPr>
          <w:p w14:paraId="7B5F87CA" w14:textId="77777777" w:rsidR="0095092B" w:rsidRDefault="0095092B">
            <w:pPr>
              <w:spacing w:after="0" w:line="240" w:lineRule="auto"/>
            </w:pPr>
            <w:r>
              <w:t>IncludeDeletedRoles (optional)</w:t>
            </w:r>
          </w:p>
        </w:tc>
        <w:tc>
          <w:tcPr>
            <w:tcW w:w="5635" w:type="dxa"/>
            <w:tcBorders>
              <w:top w:val="single" w:sz="8" w:space="0" w:color="auto"/>
              <w:left w:val="single" w:sz="8" w:space="0" w:color="auto"/>
              <w:bottom w:val="single" w:sz="8" w:space="0" w:color="auto"/>
              <w:right w:val="single" w:sz="8" w:space="0" w:color="auto"/>
            </w:tcBorders>
            <w:hideMark/>
          </w:tcPr>
          <w:p w14:paraId="1AE93803" w14:textId="77777777" w:rsidR="0095092B" w:rsidRDefault="0095092B">
            <w:pPr>
              <w:spacing w:after="0" w:line="240" w:lineRule="auto"/>
            </w:pPr>
            <w:r>
              <w:t>Please specify as true to fetch both active &amp; inactive Roles based on Plant.</w:t>
            </w:r>
          </w:p>
        </w:tc>
        <w:tc>
          <w:tcPr>
            <w:tcW w:w="1024" w:type="dxa"/>
            <w:tcBorders>
              <w:top w:val="single" w:sz="8" w:space="0" w:color="auto"/>
              <w:left w:val="single" w:sz="8" w:space="0" w:color="auto"/>
              <w:bottom w:val="single" w:sz="8" w:space="0" w:color="auto"/>
              <w:right w:val="single" w:sz="8" w:space="0" w:color="auto"/>
            </w:tcBorders>
            <w:vAlign w:val="center"/>
            <w:hideMark/>
          </w:tcPr>
          <w:p w14:paraId="001686A9" w14:textId="77777777" w:rsidR="0095092B" w:rsidRDefault="0095092B">
            <w:pPr>
              <w:spacing w:after="0" w:line="240" w:lineRule="auto"/>
            </w:pPr>
            <w:r>
              <w:t xml:space="preserve">M </w:t>
            </w:r>
          </w:p>
        </w:tc>
        <w:tc>
          <w:tcPr>
            <w:tcW w:w="1027" w:type="dxa"/>
            <w:tcBorders>
              <w:top w:val="single" w:sz="8" w:space="0" w:color="auto"/>
              <w:left w:val="single" w:sz="8" w:space="0" w:color="auto"/>
              <w:bottom w:val="single" w:sz="8" w:space="0" w:color="auto"/>
              <w:right w:val="single" w:sz="8" w:space="0" w:color="auto"/>
            </w:tcBorders>
            <w:vAlign w:val="center"/>
            <w:hideMark/>
          </w:tcPr>
          <w:p w14:paraId="7B38C461" w14:textId="77777777" w:rsidR="0095092B" w:rsidRDefault="0095092B">
            <w:pPr>
              <w:spacing w:after="0" w:line="240" w:lineRule="auto"/>
            </w:pPr>
            <w:r>
              <w:t>String</w:t>
            </w:r>
          </w:p>
        </w:tc>
      </w:tr>
    </w:tbl>
    <w:p w14:paraId="2E298948" w14:textId="77777777" w:rsidR="0095092B" w:rsidRDefault="0095092B" w:rsidP="0095092B"/>
    <w:p w14:paraId="0A8459F0" w14:textId="53405BCF" w:rsidR="0095092B"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95092B" w14:paraId="049E8770" w14:textId="77777777" w:rsidTr="00404FA7">
        <w:trPr>
          <w:trHeight w:val="276"/>
        </w:trPr>
        <w:tc>
          <w:tcPr>
            <w:tcW w:w="1943" w:type="dxa"/>
            <w:shd w:val="clear" w:color="auto" w:fill="D9D9D9" w:themeFill="background1" w:themeFillShade="D9"/>
            <w:vAlign w:val="center"/>
            <w:hideMark/>
          </w:tcPr>
          <w:p w14:paraId="1B13E4E3" w14:textId="77777777" w:rsidR="0095092B" w:rsidRDefault="0095092B">
            <w:pPr>
              <w:spacing w:after="0" w:line="240" w:lineRule="auto"/>
            </w:pPr>
            <w:r>
              <w:t>Parameter</w:t>
            </w:r>
          </w:p>
        </w:tc>
        <w:tc>
          <w:tcPr>
            <w:tcW w:w="7062" w:type="dxa"/>
            <w:shd w:val="clear" w:color="auto" w:fill="D9D9D9" w:themeFill="background1" w:themeFillShade="D9"/>
            <w:vAlign w:val="center"/>
            <w:hideMark/>
          </w:tcPr>
          <w:p w14:paraId="65409A1A" w14:textId="77777777" w:rsidR="0095092B" w:rsidRDefault="0095092B">
            <w:pPr>
              <w:spacing w:after="0" w:line="240" w:lineRule="auto"/>
            </w:pPr>
            <w:r>
              <w:t>Description</w:t>
            </w:r>
          </w:p>
        </w:tc>
        <w:tc>
          <w:tcPr>
            <w:tcW w:w="1201" w:type="dxa"/>
            <w:shd w:val="clear" w:color="auto" w:fill="D9D9D9" w:themeFill="background1" w:themeFillShade="D9"/>
            <w:vAlign w:val="center"/>
            <w:hideMark/>
          </w:tcPr>
          <w:p w14:paraId="7A64B5C7" w14:textId="77777777" w:rsidR="0095092B" w:rsidRDefault="0095092B">
            <w:pPr>
              <w:spacing w:after="0" w:line="240" w:lineRule="auto"/>
            </w:pPr>
            <w:r>
              <w:t>Type</w:t>
            </w:r>
          </w:p>
        </w:tc>
      </w:tr>
      <w:tr w:rsidR="0095092B" w14:paraId="25F40061" w14:textId="77777777" w:rsidTr="00404FA7">
        <w:trPr>
          <w:trHeight w:val="193"/>
        </w:trPr>
        <w:tc>
          <w:tcPr>
            <w:tcW w:w="1943" w:type="dxa"/>
            <w:vAlign w:val="center"/>
            <w:hideMark/>
          </w:tcPr>
          <w:p w14:paraId="50BE75C7" w14:textId="77777777" w:rsidR="0095092B" w:rsidRDefault="0095092B">
            <w:pPr>
              <w:spacing w:after="0" w:line="240" w:lineRule="auto"/>
            </w:pPr>
            <w:r>
              <w:t>Server</w:t>
            </w:r>
          </w:p>
        </w:tc>
        <w:tc>
          <w:tcPr>
            <w:tcW w:w="7062" w:type="dxa"/>
            <w:vAlign w:val="center"/>
            <w:hideMark/>
          </w:tcPr>
          <w:p w14:paraId="35B945EF" w14:textId="77777777" w:rsidR="0095092B" w:rsidRDefault="0095092B">
            <w:pPr>
              <w:spacing w:after="0" w:line="240" w:lineRule="auto"/>
            </w:pPr>
            <w:r>
              <w:t>Contains information about how the server handles requests [e.g., Werkzeug/2.1.2 Python/3.9.7]</w:t>
            </w:r>
          </w:p>
        </w:tc>
        <w:tc>
          <w:tcPr>
            <w:tcW w:w="1201" w:type="dxa"/>
            <w:vAlign w:val="center"/>
            <w:hideMark/>
          </w:tcPr>
          <w:p w14:paraId="1FBCB838" w14:textId="77777777" w:rsidR="0095092B" w:rsidRDefault="0095092B">
            <w:pPr>
              <w:spacing w:after="0" w:line="240" w:lineRule="auto"/>
            </w:pPr>
            <w:r>
              <w:t>String</w:t>
            </w:r>
          </w:p>
        </w:tc>
      </w:tr>
      <w:tr w:rsidR="0095092B" w14:paraId="0E1283C5" w14:textId="77777777" w:rsidTr="00404FA7">
        <w:trPr>
          <w:trHeight w:val="193"/>
        </w:trPr>
        <w:tc>
          <w:tcPr>
            <w:tcW w:w="1943" w:type="dxa"/>
            <w:vAlign w:val="center"/>
            <w:hideMark/>
          </w:tcPr>
          <w:p w14:paraId="1CBF6062" w14:textId="77777777" w:rsidR="0095092B" w:rsidRDefault="0095092B">
            <w:pPr>
              <w:spacing w:after="0" w:line="240" w:lineRule="auto"/>
            </w:pPr>
            <w:r>
              <w:t>Content-Type</w:t>
            </w:r>
          </w:p>
        </w:tc>
        <w:tc>
          <w:tcPr>
            <w:tcW w:w="7062" w:type="dxa"/>
            <w:vAlign w:val="center"/>
            <w:hideMark/>
          </w:tcPr>
          <w:p w14:paraId="74E14C97" w14:textId="77777777" w:rsidR="0095092B" w:rsidRDefault="0095092B">
            <w:pPr>
              <w:spacing w:after="0" w:line="240" w:lineRule="auto"/>
            </w:pPr>
            <w:r>
              <w:t>Type of the content</w:t>
            </w:r>
          </w:p>
        </w:tc>
        <w:tc>
          <w:tcPr>
            <w:tcW w:w="1201" w:type="dxa"/>
            <w:vAlign w:val="center"/>
            <w:hideMark/>
          </w:tcPr>
          <w:p w14:paraId="02443784" w14:textId="77777777" w:rsidR="0095092B" w:rsidRDefault="0095092B">
            <w:pPr>
              <w:spacing w:after="0" w:line="240" w:lineRule="auto"/>
            </w:pPr>
            <w:r>
              <w:t>String</w:t>
            </w:r>
          </w:p>
        </w:tc>
      </w:tr>
      <w:tr w:rsidR="0095092B" w14:paraId="3A19BC5C" w14:textId="77777777" w:rsidTr="00404FA7">
        <w:trPr>
          <w:trHeight w:val="193"/>
        </w:trPr>
        <w:tc>
          <w:tcPr>
            <w:tcW w:w="1943" w:type="dxa"/>
            <w:vAlign w:val="center"/>
            <w:hideMark/>
          </w:tcPr>
          <w:p w14:paraId="7755D49D" w14:textId="77777777" w:rsidR="0095092B" w:rsidRDefault="0095092B">
            <w:pPr>
              <w:spacing w:after="0" w:line="240" w:lineRule="auto"/>
            </w:pPr>
            <w:r>
              <w:t>Date</w:t>
            </w:r>
          </w:p>
        </w:tc>
        <w:tc>
          <w:tcPr>
            <w:tcW w:w="7062" w:type="dxa"/>
            <w:vAlign w:val="center"/>
            <w:hideMark/>
          </w:tcPr>
          <w:p w14:paraId="32CA76C8" w14:textId="77777777" w:rsidR="0095092B" w:rsidRDefault="0095092B">
            <w:pPr>
              <w:spacing w:after="0" w:line="240" w:lineRule="auto"/>
            </w:pPr>
            <w:r>
              <w:t>Date of operation execution e.g. - [Tue, 17 May 2022 06:30:16 GMT]</w:t>
            </w:r>
          </w:p>
        </w:tc>
        <w:tc>
          <w:tcPr>
            <w:tcW w:w="1201" w:type="dxa"/>
            <w:vAlign w:val="center"/>
            <w:hideMark/>
          </w:tcPr>
          <w:p w14:paraId="1C3BB84A" w14:textId="77777777" w:rsidR="0095092B" w:rsidRDefault="0095092B">
            <w:pPr>
              <w:spacing w:after="0" w:line="240" w:lineRule="auto"/>
            </w:pPr>
            <w:r>
              <w:t>Datetime</w:t>
            </w:r>
          </w:p>
        </w:tc>
      </w:tr>
      <w:tr w:rsidR="0095092B" w14:paraId="7518CCD9" w14:textId="77777777" w:rsidTr="00404FA7">
        <w:trPr>
          <w:trHeight w:val="193"/>
        </w:trPr>
        <w:tc>
          <w:tcPr>
            <w:tcW w:w="1943" w:type="dxa"/>
            <w:vAlign w:val="center"/>
            <w:hideMark/>
          </w:tcPr>
          <w:p w14:paraId="085BE839" w14:textId="77777777" w:rsidR="0095092B" w:rsidRDefault="0095092B">
            <w:pPr>
              <w:spacing w:after="0" w:line="240" w:lineRule="auto"/>
            </w:pPr>
            <w:r>
              <w:t>Content-Length</w:t>
            </w:r>
          </w:p>
        </w:tc>
        <w:tc>
          <w:tcPr>
            <w:tcW w:w="7062" w:type="dxa"/>
            <w:vAlign w:val="center"/>
            <w:hideMark/>
          </w:tcPr>
          <w:p w14:paraId="48E87B2B" w14:textId="77777777" w:rsidR="0095092B" w:rsidRDefault="0095092B">
            <w:pPr>
              <w:spacing w:after="0" w:line="240" w:lineRule="auto"/>
            </w:pPr>
            <w:r>
              <w:t>Length of the content</w:t>
            </w:r>
          </w:p>
        </w:tc>
        <w:tc>
          <w:tcPr>
            <w:tcW w:w="1201" w:type="dxa"/>
            <w:vAlign w:val="center"/>
            <w:hideMark/>
          </w:tcPr>
          <w:p w14:paraId="19C9FDC2" w14:textId="77777777" w:rsidR="0095092B" w:rsidRDefault="0095092B">
            <w:pPr>
              <w:spacing w:after="0" w:line="240" w:lineRule="auto"/>
            </w:pPr>
            <w:r>
              <w:t>Bytes</w:t>
            </w:r>
          </w:p>
        </w:tc>
      </w:tr>
      <w:tr w:rsidR="0095092B" w14:paraId="23556606" w14:textId="77777777" w:rsidTr="00404FA7">
        <w:trPr>
          <w:trHeight w:val="193"/>
        </w:trPr>
        <w:tc>
          <w:tcPr>
            <w:tcW w:w="1943" w:type="dxa"/>
            <w:vAlign w:val="center"/>
            <w:hideMark/>
          </w:tcPr>
          <w:p w14:paraId="537784B6" w14:textId="77777777" w:rsidR="0095092B" w:rsidRDefault="0095092B">
            <w:pPr>
              <w:spacing w:after="0" w:line="240" w:lineRule="auto"/>
            </w:pPr>
            <w:r>
              <w:t>Connection</w:t>
            </w:r>
          </w:p>
        </w:tc>
        <w:tc>
          <w:tcPr>
            <w:tcW w:w="7062" w:type="dxa"/>
            <w:vAlign w:val="center"/>
            <w:hideMark/>
          </w:tcPr>
          <w:p w14:paraId="2B2B18E7" w14:textId="77777777" w:rsidR="0095092B" w:rsidRDefault="0095092B">
            <w:pPr>
              <w:spacing w:after="0" w:line="240" w:lineRule="auto"/>
            </w:pPr>
            <w:r>
              <w:t>A general header specifying whether the current network connection stays open once the current transaction finishes</w:t>
            </w:r>
          </w:p>
        </w:tc>
        <w:tc>
          <w:tcPr>
            <w:tcW w:w="1201" w:type="dxa"/>
            <w:vAlign w:val="center"/>
            <w:hideMark/>
          </w:tcPr>
          <w:p w14:paraId="2F672724" w14:textId="77777777" w:rsidR="0095092B" w:rsidRDefault="0095092B">
            <w:pPr>
              <w:spacing w:after="0" w:line="240" w:lineRule="auto"/>
            </w:pPr>
            <w:r>
              <w:t>String</w:t>
            </w:r>
          </w:p>
        </w:tc>
      </w:tr>
    </w:tbl>
    <w:p w14:paraId="0361561C" w14:textId="77777777" w:rsidR="0095092B" w:rsidRDefault="0095092B" w:rsidP="0095092B"/>
    <w:p w14:paraId="62B77E43" w14:textId="3ABCAA27" w:rsidR="0095092B" w:rsidRPr="00EC0777" w:rsidRDefault="0095092B" w:rsidP="00404FA7">
      <w:pPr>
        <w:pStyle w:val="Heading3"/>
      </w:pPr>
      <w:r>
        <w:br w:type="column"/>
      </w:r>
      <w:r w:rsidR="00404FA7">
        <w:t>API Specifications</w:t>
      </w:r>
    </w:p>
    <w:tbl>
      <w:tblPr>
        <w:tblW w:w="10206" w:type="dxa"/>
        <w:tblInd w:w="80" w:type="dxa"/>
        <w:tblLook w:val="04A0" w:firstRow="1" w:lastRow="0" w:firstColumn="1" w:lastColumn="0" w:noHBand="0" w:noVBand="1"/>
      </w:tblPr>
      <w:tblGrid>
        <w:gridCol w:w="2129"/>
        <w:gridCol w:w="8077"/>
      </w:tblGrid>
      <w:tr w:rsidR="003B6A54" w14:paraId="42CB9716" w14:textId="77777777" w:rsidTr="00985FB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5B8C9946" w14:textId="77777777" w:rsidR="003B6A54" w:rsidRDefault="003B6A54" w:rsidP="00040265">
            <w:pPr>
              <w:spacing w:after="0" w:line="240" w:lineRule="auto"/>
            </w:pPr>
            <w:r w:rsidRPr="0387F8AB">
              <w:t>PROTOCOL</w:t>
            </w:r>
          </w:p>
        </w:tc>
        <w:tc>
          <w:tcPr>
            <w:tcW w:w="0" w:type="auto"/>
            <w:tcBorders>
              <w:top w:val="single" w:sz="8" w:space="0" w:color="auto"/>
              <w:left w:val="single" w:sz="8" w:space="0" w:color="auto"/>
              <w:bottom w:val="single" w:sz="8" w:space="0" w:color="auto"/>
              <w:right w:val="single" w:sz="8" w:space="0" w:color="auto"/>
            </w:tcBorders>
            <w:vAlign w:val="center"/>
          </w:tcPr>
          <w:p w14:paraId="3BE106B8" w14:textId="77777777" w:rsidR="003B6A54" w:rsidRPr="00411C96" w:rsidRDefault="003B6A54" w:rsidP="00040265">
            <w:pPr>
              <w:spacing w:after="0" w:line="240" w:lineRule="auto"/>
              <w:rPr>
                <w:rFonts w:ascii="Consolas" w:hAnsi="Consolas"/>
              </w:rPr>
            </w:pPr>
            <w:r w:rsidRPr="00411C96">
              <w:rPr>
                <w:rFonts w:ascii="Consolas" w:hAnsi="Consolas"/>
              </w:rPr>
              <w:t xml:space="preserve"> HTTPS</w:t>
            </w:r>
          </w:p>
        </w:tc>
      </w:tr>
      <w:tr w:rsidR="00D82F4C" w14:paraId="6740A3BB"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23A7C37" w14:textId="0BBB65C2" w:rsidR="00D82F4C" w:rsidRDefault="00D82F4C">
            <w:pPr>
              <w:spacing w:after="0" w:line="240" w:lineRule="auto"/>
            </w:pPr>
            <w:bookmarkStart w:id="106" w:name="_Hlk174091504"/>
            <w:r>
              <w:t xml:space="preserve">PATH </w:t>
            </w:r>
            <w:r w:rsidR="007323A2" w:rsidRPr="007323A2">
              <w:t>AOT (Cognite)</w:t>
            </w:r>
            <w:r>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tcPr>
          <w:p w14:paraId="78BC34C0" w14:textId="484F7755" w:rsidR="00D82F4C" w:rsidRPr="00411C96" w:rsidRDefault="003A2C5A">
            <w:pPr>
              <w:spacing w:after="0" w:line="240" w:lineRule="auto"/>
              <w:rPr>
                <w:rFonts w:ascii="Consolas" w:hAnsi="Consolas"/>
              </w:rPr>
            </w:pPr>
            <w:hyperlink r:id="rId68" w:history="1">
              <w:r w:rsidRPr="00411C96">
                <w:rPr>
                  <w:rStyle w:val="Hyperlink"/>
                  <w:rFonts w:ascii="Consolas" w:hAnsi="Consolas"/>
                </w:rPr>
                <w:t>https://apim-mw-aot-dev.azure-api.net/api/operation-heirarchy/plant/{plant_id}/Roles</w:t>
              </w:r>
            </w:hyperlink>
            <w:r w:rsidRPr="00411C96">
              <w:rPr>
                <w:rFonts w:ascii="Consolas" w:hAnsi="Consolas"/>
              </w:rPr>
              <w:t xml:space="preserve"> </w:t>
            </w:r>
          </w:p>
        </w:tc>
      </w:tr>
      <w:tr w:rsidR="003B6A54" w14:paraId="48EDEF49" w14:textId="77777777" w:rsidTr="00985FBC">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7700375" w14:textId="18495510" w:rsidR="003B6A54" w:rsidRDefault="003B6A54" w:rsidP="00040265">
            <w:pPr>
              <w:spacing w:after="0" w:line="240" w:lineRule="auto"/>
            </w:pPr>
            <w:r w:rsidRPr="0387F8AB">
              <w:t>PATH</w:t>
            </w:r>
            <w:r w:rsidR="00D82F4C">
              <w:t xml:space="preserve"> </w:t>
            </w:r>
            <w:r w:rsidR="007323A2">
              <w:t>AOT (</w:t>
            </w:r>
            <w:r w:rsidR="00D82F4C">
              <w:t>Azure</w:t>
            </w:r>
            <w:r w:rsidR="007323A2">
              <w:t>)</w:t>
            </w:r>
            <w:r w:rsidRPr="0387F8AB">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tcPr>
          <w:p w14:paraId="3F415886" w14:textId="7E6A9E6E" w:rsidR="003B6A54" w:rsidRPr="00411C96" w:rsidRDefault="003A2C5A" w:rsidP="00040265">
            <w:pPr>
              <w:spacing w:after="0" w:line="240" w:lineRule="auto"/>
              <w:rPr>
                <w:rFonts w:ascii="Consolas" w:hAnsi="Consolas" w:cs="Graphik"/>
              </w:rPr>
            </w:pPr>
            <w:hyperlink r:id="rId69" w:history="1">
              <w:r w:rsidRPr="00411C96">
                <w:rPr>
                  <w:rStyle w:val="Hyperlink"/>
                  <w:rFonts w:ascii="Consolas" w:hAnsi="Consolas" w:cs="Graphik"/>
                </w:rPr>
                <w:t>https://apim-aot-azure-dev.azure-api.net/api/operation-heirarchy/plant/{plant_id}/Roles</w:t>
              </w:r>
            </w:hyperlink>
            <w:r w:rsidRPr="00411C96">
              <w:rPr>
                <w:rFonts w:ascii="Consolas" w:hAnsi="Consolas" w:cs="Graphik"/>
              </w:rPr>
              <w:t xml:space="preserve"> </w:t>
            </w:r>
          </w:p>
        </w:tc>
      </w:tr>
      <w:bookmarkEnd w:id="106"/>
      <w:tr w:rsidR="003B6A54" w14:paraId="5C6A4C12" w14:textId="77777777" w:rsidTr="00985FBC">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B019EDB" w14:textId="77777777" w:rsidR="003B6A54" w:rsidRDefault="003B6A54" w:rsidP="00040265">
            <w:pPr>
              <w:spacing w:after="0" w:line="240" w:lineRule="auto"/>
            </w:pPr>
            <w:r w:rsidRPr="0387F8AB">
              <w:t>METHOD</w:t>
            </w:r>
          </w:p>
        </w:tc>
        <w:tc>
          <w:tcPr>
            <w:tcW w:w="0" w:type="auto"/>
            <w:tcBorders>
              <w:top w:val="single" w:sz="8" w:space="0" w:color="auto"/>
              <w:left w:val="single" w:sz="8" w:space="0" w:color="auto"/>
              <w:bottom w:val="single" w:sz="8" w:space="0" w:color="auto"/>
              <w:right w:val="single" w:sz="8" w:space="0" w:color="auto"/>
            </w:tcBorders>
            <w:vAlign w:val="center"/>
          </w:tcPr>
          <w:p w14:paraId="38382182" w14:textId="77777777" w:rsidR="003B6A54" w:rsidRPr="00411C96" w:rsidRDefault="003B6A54" w:rsidP="00040265">
            <w:pPr>
              <w:spacing w:after="0" w:line="240" w:lineRule="auto"/>
              <w:rPr>
                <w:rFonts w:ascii="Consolas" w:hAnsi="Consolas"/>
              </w:rPr>
            </w:pPr>
            <w:r w:rsidRPr="00411C96">
              <w:rPr>
                <w:rFonts w:ascii="Consolas" w:hAnsi="Consolas"/>
              </w:rPr>
              <w:t xml:space="preserve"> GET</w:t>
            </w:r>
          </w:p>
        </w:tc>
      </w:tr>
      <w:tr w:rsidR="003B6A54" w14:paraId="1C880DCA" w14:textId="77777777" w:rsidTr="00985FBC">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4F53231" w14:textId="77777777" w:rsidR="003B6A54" w:rsidRDefault="003B6A54" w:rsidP="00040265">
            <w:pPr>
              <w:spacing w:after="0" w:line="240" w:lineRule="auto"/>
            </w:pPr>
            <w:r w:rsidRPr="0387F8AB">
              <w:t>CONTENT TYPE</w:t>
            </w:r>
          </w:p>
        </w:tc>
        <w:tc>
          <w:tcPr>
            <w:tcW w:w="0" w:type="auto"/>
            <w:tcBorders>
              <w:top w:val="single" w:sz="8" w:space="0" w:color="auto"/>
              <w:left w:val="single" w:sz="8" w:space="0" w:color="auto"/>
              <w:bottom w:val="single" w:sz="8" w:space="0" w:color="auto"/>
              <w:right w:val="single" w:sz="8" w:space="0" w:color="auto"/>
            </w:tcBorders>
            <w:vAlign w:val="center"/>
          </w:tcPr>
          <w:p w14:paraId="7D9371F7" w14:textId="77777777" w:rsidR="003B6A54" w:rsidRPr="00411C96" w:rsidRDefault="003B6A54" w:rsidP="00040265">
            <w:pPr>
              <w:spacing w:after="0" w:line="240" w:lineRule="auto"/>
              <w:rPr>
                <w:rFonts w:ascii="Consolas" w:hAnsi="Consolas"/>
              </w:rPr>
            </w:pPr>
            <w:r w:rsidRPr="00411C96">
              <w:rPr>
                <w:rFonts w:ascii="Consolas" w:hAnsi="Consolas"/>
              </w:rPr>
              <w:t>application / json</w:t>
            </w:r>
          </w:p>
        </w:tc>
      </w:tr>
    </w:tbl>
    <w:p w14:paraId="2A85B801" w14:textId="77777777" w:rsidR="003B6A54" w:rsidRPr="00420B1C" w:rsidRDefault="003B6A54" w:rsidP="003B6A54">
      <w:pPr>
        <w:rPr>
          <w:b/>
          <w:bCs/>
          <w:sz w:val="24"/>
          <w:szCs w:val="28"/>
        </w:rPr>
      </w:pPr>
    </w:p>
    <w:p w14:paraId="66F0CBFD" w14:textId="77777777" w:rsidR="003B6A54" w:rsidRPr="00DB6BEA" w:rsidRDefault="003B6A54" w:rsidP="00404FA7">
      <w:pPr>
        <w:pStyle w:val="Heading3"/>
      </w:pPr>
      <w:r w:rsidRPr="00DB6BEA">
        <w:t>Sample JSON Response</w:t>
      </w:r>
    </w:p>
    <w:p w14:paraId="3ECE89A5" w14:textId="77777777" w:rsidR="003B6A54" w:rsidRPr="009A4CC1" w:rsidRDefault="003B6A54" w:rsidP="003B6A54">
      <w:pPr>
        <w:rPr>
          <w:rFonts w:ascii="Consolas" w:hAnsi="Consolas"/>
        </w:rPr>
      </w:pPr>
      <w:r w:rsidRPr="009A4CC1">
        <w:rPr>
          <w:rFonts w:ascii="Consolas" w:hAnsi="Consolas"/>
        </w:rPr>
        <w:t>{</w:t>
      </w:r>
    </w:p>
    <w:p w14:paraId="14834587" w14:textId="77777777" w:rsidR="003B6A54" w:rsidRPr="009A4CC1" w:rsidRDefault="003B6A54" w:rsidP="003B6A54">
      <w:pPr>
        <w:rPr>
          <w:rFonts w:ascii="Consolas" w:hAnsi="Consolas"/>
        </w:rPr>
      </w:pPr>
      <w:r w:rsidRPr="009A4CC1">
        <w:rPr>
          <w:rFonts w:ascii="Consolas" w:hAnsi="Consolas"/>
        </w:rPr>
        <w:t xml:space="preserve">    "Roles": [</w:t>
      </w:r>
    </w:p>
    <w:p w14:paraId="0B0F0392" w14:textId="77777777" w:rsidR="003B6A54" w:rsidRPr="009A4CC1" w:rsidRDefault="003B6A54" w:rsidP="003B6A54">
      <w:pPr>
        <w:rPr>
          <w:rFonts w:ascii="Consolas" w:hAnsi="Consolas"/>
        </w:rPr>
      </w:pPr>
      <w:r w:rsidRPr="009A4CC1">
        <w:rPr>
          <w:rFonts w:ascii="Consolas" w:hAnsi="Consolas"/>
        </w:rPr>
        <w:t xml:space="preserve">                     " ",</w:t>
      </w:r>
    </w:p>
    <w:p w14:paraId="5A089C01" w14:textId="77777777" w:rsidR="003B6A54" w:rsidRPr="009A4CC1" w:rsidRDefault="003B6A54" w:rsidP="003B6A54">
      <w:pPr>
        <w:rPr>
          <w:rFonts w:ascii="Consolas" w:hAnsi="Consolas"/>
        </w:rPr>
      </w:pPr>
      <w:r w:rsidRPr="009A4CC1">
        <w:rPr>
          <w:rFonts w:ascii="Consolas" w:hAnsi="Consolas"/>
        </w:rPr>
        <w:t xml:space="preserve">                     " "</w:t>
      </w:r>
    </w:p>
    <w:p w14:paraId="1755B366" w14:textId="77777777" w:rsidR="003B6A54" w:rsidRPr="009A4CC1" w:rsidRDefault="003B6A54" w:rsidP="003B6A54">
      <w:pPr>
        <w:rPr>
          <w:rFonts w:ascii="Consolas" w:hAnsi="Consolas"/>
        </w:rPr>
      </w:pPr>
      <w:r w:rsidRPr="009A4CC1">
        <w:rPr>
          <w:rFonts w:ascii="Consolas" w:hAnsi="Consolas"/>
        </w:rPr>
        <w:t xml:space="preserve">                    ]</w:t>
      </w:r>
    </w:p>
    <w:p w14:paraId="79559E4A" w14:textId="77777777" w:rsidR="003B6A54" w:rsidRPr="009A4CC1" w:rsidRDefault="003B6A54" w:rsidP="003B6A54">
      <w:pPr>
        <w:rPr>
          <w:rFonts w:ascii="Consolas" w:hAnsi="Consolas"/>
        </w:rPr>
      </w:pPr>
      <w:r w:rsidRPr="009A4CC1">
        <w:rPr>
          <w:rFonts w:ascii="Consolas" w:hAnsi="Consolas"/>
        </w:rPr>
        <w:t>}</w:t>
      </w:r>
    </w:p>
    <w:p w14:paraId="6298010C" w14:textId="20919532" w:rsidR="0095092B"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95092B" w14:paraId="4EB4B992"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6AED939" w14:textId="77777777" w:rsidR="0095092B" w:rsidRDefault="0095092B">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CD050B3" w14:textId="77777777" w:rsidR="0095092B" w:rsidRDefault="0095092B">
            <w:pPr>
              <w:spacing w:after="0" w:line="240" w:lineRule="auto"/>
            </w:pPr>
            <w:r>
              <w:t>Result Description</w:t>
            </w:r>
          </w:p>
        </w:tc>
      </w:tr>
      <w:tr w:rsidR="0095092B" w14:paraId="151E9304"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3FE804" w14:textId="77777777" w:rsidR="0095092B" w:rsidRDefault="0095092B">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B489FD" w14:textId="15887048" w:rsidR="0095092B"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95092B">
              <w:t>ist of roles is retrieved based on the AssetExternalID of the Plant.</w:t>
            </w:r>
          </w:p>
        </w:tc>
      </w:tr>
    </w:tbl>
    <w:p w14:paraId="66A8EDBF" w14:textId="77777777" w:rsidR="00404FA7" w:rsidRDefault="00404FA7"/>
    <w:p w14:paraId="46C2E0B7" w14:textId="239E3BC7"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95092B" w14:paraId="74C53827" w14:textId="77777777" w:rsidTr="00404FA7">
        <w:tc>
          <w:tcPr>
            <w:tcW w:w="1773" w:type="dxa"/>
            <w:shd w:val="clear" w:color="auto" w:fill="D9D9D9" w:themeFill="background1" w:themeFillShade="D9"/>
            <w:vAlign w:val="center"/>
            <w:hideMark/>
          </w:tcPr>
          <w:p w14:paraId="14B2D322" w14:textId="77777777" w:rsidR="0095092B" w:rsidRDefault="0095092B">
            <w:pPr>
              <w:spacing w:after="0" w:line="240" w:lineRule="auto"/>
            </w:pPr>
            <w:r>
              <w:t>HTTP Code</w:t>
            </w:r>
          </w:p>
        </w:tc>
        <w:tc>
          <w:tcPr>
            <w:tcW w:w="1459" w:type="dxa"/>
            <w:shd w:val="clear" w:color="auto" w:fill="D9D9D9" w:themeFill="background1" w:themeFillShade="D9"/>
            <w:vAlign w:val="center"/>
            <w:hideMark/>
          </w:tcPr>
          <w:p w14:paraId="2B5A7500" w14:textId="77777777" w:rsidR="0095092B" w:rsidRDefault="0095092B">
            <w:pPr>
              <w:spacing w:after="0" w:line="240" w:lineRule="auto"/>
            </w:pPr>
            <w:r>
              <w:t>Error Code</w:t>
            </w:r>
          </w:p>
        </w:tc>
        <w:tc>
          <w:tcPr>
            <w:tcW w:w="6974" w:type="dxa"/>
            <w:shd w:val="clear" w:color="auto" w:fill="D9D9D9" w:themeFill="background1" w:themeFillShade="D9"/>
            <w:vAlign w:val="center"/>
            <w:hideMark/>
          </w:tcPr>
          <w:p w14:paraId="48475CF0" w14:textId="77777777" w:rsidR="0095092B" w:rsidRDefault="0095092B">
            <w:pPr>
              <w:spacing w:after="0" w:line="240" w:lineRule="auto"/>
            </w:pPr>
            <w:r>
              <w:t>Error Description</w:t>
            </w:r>
          </w:p>
        </w:tc>
      </w:tr>
      <w:tr w:rsidR="0095092B" w14:paraId="5CB8AD51" w14:textId="77777777" w:rsidTr="00404FA7">
        <w:tc>
          <w:tcPr>
            <w:tcW w:w="1773" w:type="dxa"/>
            <w:vAlign w:val="center"/>
            <w:hideMark/>
          </w:tcPr>
          <w:p w14:paraId="4D082F9F" w14:textId="77777777" w:rsidR="0095092B" w:rsidRDefault="0095092B">
            <w:pPr>
              <w:spacing w:after="0" w:line="240" w:lineRule="auto"/>
            </w:pPr>
            <w:r>
              <w:t>500</w:t>
            </w:r>
          </w:p>
        </w:tc>
        <w:tc>
          <w:tcPr>
            <w:tcW w:w="1459" w:type="dxa"/>
            <w:vAlign w:val="center"/>
            <w:hideMark/>
          </w:tcPr>
          <w:p w14:paraId="4E17BF8D" w14:textId="77777777" w:rsidR="0095092B" w:rsidRDefault="0095092B">
            <w:pPr>
              <w:spacing w:after="0" w:line="240" w:lineRule="auto"/>
            </w:pPr>
            <w:r>
              <w:t>500</w:t>
            </w:r>
          </w:p>
        </w:tc>
        <w:tc>
          <w:tcPr>
            <w:tcW w:w="6974" w:type="dxa"/>
            <w:vAlign w:val="center"/>
            <w:hideMark/>
          </w:tcPr>
          <w:p w14:paraId="001C676F" w14:textId="77777777" w:rsidR="0095092B" w:rsidRDefault="0095092B">
            <w:pPr>
              <w:spacing w:after="0" w:line="240" w:lineRule="auto"/>
            </w:pPr>
            <w:r>
              <w:t xml:space="preserve">      Generic Error</w:t>
            </w:r>
          </w:p>
        </w:tc>
      </w:tr>
      <w:tr w:rsidR="0095092B" w14:paraId="6BB3320B" w14:textId="77777777" w:rsidTr="00404FA7">
        <w:tc>
          <w:tcPr>
            <w:tcW w:w="1773" w:type="dxa"/>
            <w:vAlign w:val="center"/>
            <w:hideMark/>
          </w:tcPr>
          <w:p w14:paraId="33DDEBC6" w14:textId="77777777" w:rsidR="0095092B" w:rsidRDefault="0095092B">
            <w:pPr>
              <w:spacing w:after="0" w:line="240" w:lineRule="auto"/>
            </w:pPr>
            <w:r>
              <w:t>400</w:t>
            </w:r>
          </w:p>
        </w:tc>
        <w:tc>
          <w:tcPr>
            <w:tcW w:w="1459" w:type="dxa"/>
            <w:vAlign w:val="center"/>
            <w:hideMark/>
          </w:tcPr>
          <w:p w14:paraId="63AAC9A5" w14:textId="77777777" w:rsidR="0095092B" w:rsidRDefault="0095092B">
            <w:pPr>
              <w:spacing w:after="0" w:line="240" w:lineRule="auto"/>
            </w:pPr>
            <w:r>
              <w:t>401</w:t>
            </w:r>
          </w:p>
        </w:tc>
        <w:tc>
          <w:tcPr>
            <w:tcW w:w="6974" w:type="dxa"/>
            <w:vAlign w:val="center"/>
            <w:hideMark/>
          </w:tcPr>
          <w:p w14:paraId="5A50E021" w14:textId="5451B29E" w:rsidR="0095092B" w:rsidRDefault="0095092B" w:rsidP="009A4CC1">
            <w:pPr>
              <w:spacing w:line="256" w:lineRule="auto"/>
              <w:ind w:left="360"/>
            </w:pPr>
            <w:r>
              <w:t>Unauthorized User</w:t>
            </w:r>
            <w:r w:rsidR="009A4CC1">
              <w:t xml:space="preserve"> or </w:t>
            </w:r>
            <w:r>
              <w:t>Header Token missing</w:t>
            </w:r>
          </w:p>
        </w:tc>
      </w:tr>
      <w:tr w:rsidR="0095092B" w14:paraId="40F739B5" w14:textId="77777777" w:rsidTr="00404FA7">
        <w:tc>
          <w:tcPr>
            <w:tcW w:w="1773" w:type="dxa"/>
            <w:vAlign w:val="center"/>
            <w:hideMark/>
          </w:tcPr>
          <w:p w14:paraId="5493CAF4" w14:textId="77777777" w:rsidR="0095092B" w:rsidRDefault="0095092B">
            <w:pPr>
              <w:spacing w:after="0" w:line="240" w:lineRule="auto"/>
            </w:pPr>
            <w:r>
              <w:t>400</w:t>
            </w:r>
          </w:p>
        </w:tc>
        <w:tc>
          <w:tcPr>
            <w:tcW w:w="1459" w:type="dxa"/>
            <w:vAlign w:val="center"/>
            <w:hideMark/>
          </w:tcPr>
          <w:p w14:paraId="44DDCF54" w14:textId="77777777" w:rsidR="0095092B" w:rsidRDefault="0095092B">
            <w:pPr>
              <w:spacing w:after="0" w:line="240" w:lineRule="auto"/>
            </w:pPr>
            <w:r>
              <w:t>400</w:t>
            </w:r>
          </w:p>
        </w:tc>
        <w:tc>
          <w:tcPr>
            <w:tcW w:w="6974" w:type="dxa"/>
            <w:vAlign w:val="center"/>
            <w:hideMark/>
          </w:tcPr>
          <w:p w14:paraId="7D29A04A" w14:textId="6B96D5A9" w:rsidR="0095092B" w:rsidRDefault="0095092B" w:rsidP="009A4CC1">
            <w:pPr>
              <w:spacing w:line="256" w:lineRule="auto"/>
              <w:ind w:left="360"/>
            </w:pPr>
            <w:r>
              <w:t>Bad request</w:t>
            </w:r>
            <w:r w:rsidR="009A4CC1">
              <w:t xml:space="preserve"> - </w:t>
            </w:r>
            <w:r>
              <w:t>The pinned asset is not present for this user</w:t>
            </w:r>
          </w:p>
        </w:tc>
      </w:tr>
    </w:tbl>
    <w:p w14:paraId="7FAD0FD7" w14:textId="77777777" w:rsidR="0095092B" w:rsidRDefault="0095092B" w:rsidP="003B6A54"/>
    <w:p w14:paraId="0D4D458B" w14:textId="77777777" w:rsidR="0095092B" w:rsidRDefault="0095092B" w:rsidP="003B6A54"/>
    <w:p w14:paraId="099E1866" w14:textId="77777777" w:rsidR="003B6A54" w:rsidRDefault="003B6A54" w:rsidP="003B6A54">
      <w:pPr>
        <w:sectPr w:rsidR="003B6A54" w:rsidSect="0095092B">
          <w:type w:val="continuous"/>
          <w:pgSz w:w="24480" w:h="17280" w:orient="landscape" w:code="5"/>
          <w:pgMar w:top="1440" w:right="1440" w:bottom="1440" w:left="1440" w:header="720" w:footer="720" w:gutter="0"/>
          <w:cols w:num="2" w:space="1134"/>
          <w:docGrid w:linePitch="360"/>
        </w:sectPr>
      </w:pPr>
    </w:p>
    <w:p w14:paraId="48DC5482" w14:textId="77777777" w:rsidR="00604109" w:rsidRDefault="00604109" w:rsidP="003B6A54">
      <w:pPr>
        <w:sectPr w:rsidR="00604109" w:rsidSect="00604109">
          <w:type w:val="continuous"/>
          <w:pgSz w:w="24480" w:h="17280" w:orient="landscape" w:code="5"/>
          <w:pgMar w:top="1440" w:right="1440" w:bottom="1440" w:left="1440" w:header="720" w:footer="720" w:gutter="0"/>
          <w:cols w:space="720"/>
          <w:docGrid w:linePitch="360"/>
        </w:sectPr>
      </w:pPr>
    </w:p>
    <w:p w14:paraId="29CEDCC8" w14:textId="77777777" w:rsidR="003B6A54" w:rsidRDefault="003B6A54" w:rsidP="00DA3639">
      <w:pPr>
        <w:pStyle w:val="Heading2"/>
      </w:pPr>
      <w:bookmarkStart w:id="107" w:name="_Toc217409172"/>
      <w:bookmarkStart w:id="108" w:name="OLE_LINK5"/>
      <w:r w:rsidRPr="00486E1C">
        <w:lastRenderedPageBreak/>
        <w:t>GET-</w:t>
      </w:r>
      <w:r>
        <w:t xml:space="preserve"> </w:t>
      </w:r>
      <w:r w:rsidRPr="00486E1C">
        <w:t>GetPlantsByRoleIds</w:t>
      </w:r>
      <w:bookmarkEnd w:id="107"/>
    </w:p>
    <w:p w14:paraId="7FF89C40" w14:textId="3723A434" w:rsidR="003B6A54" w:rsidRPr="00DC6B11" w:rsidRDefault="003B6A54" w:rsidP="003B6A54">
      <w:pPr>
        <w:spacing w:before="20"/>
      </w:pPr>
      <w:r>
        <w:rPr>
          <w:lang w:val="en-IN"/>
        </w:rPr>
        <w:t xml:space="preserve">This API is used to </w:t>
      </w:r>
      <w:r w:rsidRPr="00486E1C">
        <w:rPr>
          <w:lang w:val="en-IN"/>
        </w:rPr>
        <w:t>retrieve the Plant details based on Role I</w:t>
      </w:r>
      <w:r w:rsidR="004C1141">
        <w:rPr>
          <w:lang w:val="en-IN"/>
        </w:rPr>
        <w:t>D</w:t>
      </w:r>
      <w:r w:rsidRPr="00486E1C">
        <w:rPr>
          <w:lang w:val="en-IN"/>
        </w:rPr>
        <w:t>s</w:t>
      </w:r>
      <w:r>
        <w:rPr>
          <w:lang w:val="en-IN"/>
        </w:rPr>
        <w:t>.</w:t>
      </w:r>
    </w:p>
    <w:p w14:paraId="47A2CA88" w14:textId="77777777" w:rsidR="00604109" w:rsidRDefault="00604109" w:rsidP="003B6A54">
      <w:pPr>
        <w:rPr>
          <w:b/>
          <w:bCs/>
          <w:sz w:val="24"/>
          <w:szCs w:val="28"/>
        </w:rPr>
        <w:sectPr w:rsidR="00604109" w:rsidSect="00604109">
          <w:pgSz w:w="24480" w:h="17280" w:orient="landscape" w:code="5"/>
          <w:pgMar w:top="1440" w:right="1440" w:bottom="1440" w:left="1440" w:header="720" w:footer="720" w:gutter="0"/>
          <w:cols w:space="720"/>
          <w:docGrid w:linePitch="360"/>
        </w:sectPr>
      </w:pPr>
    </w:p>
    <w:p w14:paraId="7F8F3AE8" w14:textId="4F28C3F0" w:rsidR="003B6A54" w:rsidRPr="00420B1C" w:rsidRDefault="003B6A54" w:rsidP="00404FA7">
      <w:pPr>
        <w:pStyle w:val="Heading3"/>
      </w:pPr>
      <w:r w:rsidRPr="00420B1C">
        <w:t>API Precondition</w:t>
      </w:r>
      <w:r w:rsidR="00404FA7">
        <w:t>s</w:t>
      </w:r>
    </w:p>
    <w:p w14:paraId="34D3D9A2" w14:textId="5749A1CB" w:rsidR="003B6A54" w:rsidRDefault="003B6A54" w:rsidP="003B6A54">
      <w:r w:rsidRPr="0387F8AB">
        <w:t xml:space="preserve">To fetch the response from the APIs, the </w:t>
      </w:r>
      <w:r w:rsidR="00604109" w:rsidRPr="00604109">
        <w:t xml:space="preserve">Authorization token </w:t>
      </w:r>
      <w:r w:rsidR="003A5932">
        <w:t xml:space="preserve">and the list of Role IDs </w:t>
      </w:r>
      <w:r>
        <w:t>must</w:t>
      </w:r>
      <w:r w:rsidRPr="0387F8AB">
        <w:t xml:space="preserve"> exist. </w:t>
      </w:r>
    </w:p>
    <w:p w14:paraId="3E19E010" w14:textId="286D7855" w:rsidR="003B6A54" w:rsidRDefault="00404FA7" w:rsidP="00404FA7">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A416E4C" w14:textId="77777777" w:rsidTr="00404FA7">
        <w:trPr>
          <w:trHeight w:val="259"/>
        </w:trPr>
        <w:tc>
          <w:tcPr>
            <w:tcW w:w="2520" w:type="dxa"/>
            <w:shd w:val="clear" w:color="auto" w:fill="D9D9D9" w:themeFill="background1" w:themeFillShade="D9"/>
            <w:vAlign w:val="center"/>
          </w:tcPr>
          <w:p w14:paraId="3C42D0E4"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6A5486A8"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47BEB971"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7ADCF8CB" w14:textId="77777777" w:rsidR="003B6A54" w:rsidRDefault="003B6A54" w:rsidP="003F388A">
            <w:pPr>
              <w:spacing w:after="0" w:line="240" w:lineRule="auto"/>
            </w:pPr>
            <w:r w:rsidRPr="0387F8AB">
              <w:t>Type</w:t>
            </w:r>
          </w:p>
        </w:tc>
      </w:tr>
      <w:tr w:rsidR="003B6A54" w14:paraId="2CE6979F" w14:textId="77777777" w:rsidTr="00404FA7">
        <w:trPr>
          <w:trHeight w:val="259"/>
        </w:trPr>
        <w:tc>
          <w:tcPr>
            <w:tcW w:w="2520" w:type="dxa"/>
            <w:vAlign w:val="center"/>
          </w:tcPr>
          <w:p w14:paraId="0B31187A" w14:textId="77777777" w:rsidR="003B6A54" w:rsidRDefault="003B6A54" w:rsidP="003F388A">
            <w:pPr>
              <w:spacing w:after="0" w:line="240" w:lineRule="auto"/>
            </w:pPr>
            <w:r w:rsidRPr="0387F8AB">
              <w:t>Authorization</w:t>
            </w:r>
          </w:p>
        </w:tc>
        <w:tc>
          <w:tcPr>
            <w:tcW w:w="5635" w:type="dxa"/>
            <w:vAlign w:val="center"/>
          </w:tcPr>
          <w:p w14:paraId="7584C301" w14:textId="77777777" w:rsidR="003B6A54" w:rsidRDefault="003B6A54" w:rsidP="003F388A">
            <w:pPr>
              <w:spacing w:after="0" w:line="240" w:lineRule="auto"/>
            </w:pPr>
            <w:r w:rsidRPr="0387F8AB">
              <w:t xml:space="preserve">Token acquired from Azure AD based on the user credentials for further API calls. </w:t>
            </w:r>
          </w:p>
        </w:tc>
        <w:tc>
          <w:tcPr>
            <w:tcW w:w="1024" w:type="dxa"/>
            <w:vAlign w:val="center"/>
          </w:tcPr>
          <w:p w14:paraId="0139F088" w14:textId="77777777" w:rsidR="003B6A54" w:rsidRDefault="003B6A54" w:rsidP="003F388A">
            <w:pPr>
              <w:spacing w:after="0" w:line="240" w:lineRule="auto"/>
            </w:pPr>
            <w:r w:rsidRPr="0387F8AB">
              <w:t>M</w:t>
            </w:r>
          </w:p>
        </w:tc>
        <w:tc>
          <w:tcPr>
            <w:tcW w:w="1027" w:type="dxa"/>
            <w:vAlign w:val="center"/>
          </w:tcPr>
          <w:p w14:paraId="26CD4BED" w14:textId="77777777" w:rsidR="003B6A54" w:rsidRDefault="003B6A54" w:rsidP="003F388A">
            <w:pPr>
              <w:spacing w:after="0" w:line="240" w:lineRule="auto"/>
            </w:pPr>
            <w:r w:rsidRPr="0387F8AB">
              <w:t>String</w:t>
            </w:r>
          </w:p>
        </w:tc>
      </w:tr>
      <w:tr w:rsidR="003B6A54" w14:paraId="4A5013FA" w14:textId="77777777" w:rsidTr="00404FA7">
        <w:trPr>
          <w:trHeight w:val="259"/>
        </w:trPr>
        <w:tc>
          <w:tcPr>
            <w:tcW w:w="2520" w:type="dxa"/>
            <w:vAlign w:val="center"/>
          </w:tcPr>
          <w:p w14:paraId="2553698B" w14:textId="77777777" w:rsidR="003B6A54" w:rsidRDefault="003B6A54" w:rsidP="003F388A">
            <w:pPr>
              <w:spacing w:after="0" w:line="240" w:lineRule="auto"/>
            </w:pPr>
            <w:r w:rsidRPr="0387F8AB">
              <w:t>Content-Type</w:t>
            </w:r>
          </w:p>
        </w:tc>
        <w:tc>
          <w:tcPr>
            <w:tcW w:w="5635" w:type="dxa"/>
            <w:vAlign w:val="center"/>
          </w:tcPr>
          <w:p w14:paraId="0C04D33A" w14:textId="77777777" w:rsidR="003B6A54" w:rsidRDefault="003B6A54" w:rsidP="003F388A">
            <w:pPr>
              <w:spacing w:after="0" w:line="240" w:lineRule="auto"/>
            </w:pPr>
            <w:r>
              <w:t>Type</w:t>
            </w:r>
            <w:r w:rsidRPr="0387F8AB">
              <w:t xml:space="preserve"> of content. E.g.- application/json</w:t>
            </w:r>
          </w:p>
        </w:tc>
        <w:tc>
          <w:tcPr>
            <w:tcW w:w="1024" w:type="dxa"/>
            <w:vAlign w:val="center"/>
          </w:tcPr>
          <w:p w14:paraId="30280C1C" w14:textId="77777777" w:rsidR="003B6A54" w:rsidRDefault="003B6A54" w:rsidP="003F388A">
            <w:pPr>
              <w:spacing w:after="0" w:line="240" w:lineRule="auto"/>
            </w:pPr>
            <w:r w:rsidRPr="0387F8AB">
              <w:t>M</w:t>
            </w:r>
          </w:p>
        </w:tc>
        <w:tc>
          <w:tcPr>
            <w:tcW w:w="1027" w:type="dxa"/>
            <w:vAlign w:val="center"/>
          </w:tcPr>
          <w:p w14:paraId="0B655A91" w14:textId="77777777" w:rsidR="003B6A54" w:rsidRDefault="003B6A54" w:rsidP="003F388A">
            <w:pPr>
              <w:spacing w:after="0" w:line="240" w:lineRule="auto"/>
            </w:pPr>
            <w:r w:rsidRPr="0387F8AB">
              <w:t>String</w:t>
            </w:r>
          </w:p>
        </w:tc>
      </w:tr>
    </w:tbl>
    <w:p w14:paraId="732A1A80" w14:textId="77777777" w:rsidR="00404FA7" w:rsidRDefault="00404FA7"/>
    <w:p w14:paraId="249C432D" w14:textId="3BC25585" w:rsidR="00404FA7" w:rsidRDefault="00404FA7" w:rsidP="00404FA7">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28A22E4" w14:textId="77777777" w:rsidTr="00404FA7">
        <w:trPr>
          <w:trHeight w:val="259"/>
        </w:trPr>
        <w:tc>
          <w:tcPr>
            <w:tcW w:w="2520" w:type="dxa"/>
            <w:shd w:val="clear" w:color="auto" w:fill="D9D9D9" w:themeFill="background1" w:themeFillShade="D9"/>
            <w:vAlign w:val="center"/>
          </w:tcPr>
          <w:p w14:paraId="5F0EFBA0"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5CD814DF"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68A5907E"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32A517AD" w14:textId="77777777" w:rsidR="003B6A54" w:rsidRDefault="003B6A54" w:rsidP="003F388A">
            <w:pPr>
              <w:spacing w:after="0" w:line="240" w:lineRule="auto"/>
            </w:pPr>
            <w:r w:rsidRPr="0387F8AB">
              <w:t>Type</w:t>
            </w:r>
          </w:p>
        </w:tc>
      </w:tr>
      <w:tr w:rsidR="003B6A54" w14:paraId="74A5AEB0" w14:textId="77777777" w:rsidTr="00404FA7">
        <w:trPr>
          <w:trHeight w:val="259"/>
        </w:trPr>
        <w:tc>
          <w:tcPr>
            <w:tcW w:w="2520" w:type="dxa"/>
          </w:tcPr>
          <w:p w14:paraId="08692C8B" w14:textId="77777777" w:rsidR="003B6A54" w:rsidRDefault="003B6A54" w:rsidP="003F388A">
            <w:pPr>
              <w:spacing w:after="0" w:line="240" w:lineRule="auto"/>
            </w:pPr>
            <w:r w:rsidRPr="009F45D7">
              <w:t>RoleIds</w:t>
            </w:r>
          </w:p>
        </w:tc>
        <w:tc>
          <w:tcPr>
            <w:tcW w:w="5635" w:type="dxa"/>
          </w:tcPr>
          <w:p w14:paraId="45DE8E50" w14:textId="77777777" w:rsidR="003B6A54" w:rsidRPr="00EC3230" w:rsidRDefault="003B6A54" w:rsidP="003F388A">
            <w:pPr>
              <w:spacing w:after="0" w:line="240" w:lineRule="auto"/>
            </w:pPr>
            <w:r w:rsidRPr="00EC0777">
              <w:t xml:space="preserve">Please </w:t>
            </w:r>
            <w:r>
              <w:t>provide the list of RoleIDs.</w:t>
            </w:r>
          </w:p>
        </w:tc>
        <w:tc>
          <w:tcPr>
            <w:tcW w:w="1024" w:type="dxa"/>
            <w:vAlign w:val="center"/>
          </w:tcPr>
          <w:p w14:paraId="06067E48" w14:textId="77777777" w:rsidR="003B6A54" w:rsidRPr="0387F8AB" w:rsidRDefault="003B6A54" w:rsidP="003F388A">
            <w:pPr>
              <w:spacing w:after="0" w:line="240" w:lineRule="auto"/>
            </w:pPr>
            <w:r>
              <w:t xml:space="preserve">M </w:t>
            </w:r>
          </w:p>
        </w:tc>
        <w:tc>
          <w:tcPr>
            <w:tcW w:w="1027" w:type="dxa"/>
            <w:vAlign w:val="center"/>
          </w:tcPr>
          <w:p w14:paraId="42273193" w14:textId="77777777" w:rsidR="003B6A54" w:rsidRPr="0387F8AB" w:rsidRDefault="003B6A54" w:rsidP="003F388A">
            <w:pPr>
              <w:spacing w:after="0" w:line="240" w:lineRule="auto"/>
            </w:pPr>
            <w:r>
              <w:t>String</w:t>
            </w:r>
          </w:p>
        </w:tc>
      </w:tr>
    </w:tbl>
    <w:p w14:paraId="67F4BC8B" w14:textId="6FF7A9E1" w:rsidR="003B6A54" w:rsidRDefault="003B6A54" w:rsidP="003B6A54"/>
    <w:p w14:paraId="3DCEB581" w14:textId="5C2578C3" w:rsidR="00604109"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2829F12D" w14:textId="77777777" w:rsidTr="00404FA7">
        <w:trPr>
          <w:trHeight w:val="276"/>
        </w:trPr>
        <w:tc>
          <w:tcPr>
            <w:tcW w:w="1943" w:type="dxa"/>
            <w:shd w:val="clear" w:color="auto" w:fill="D9D9D9" w:themeFill="background1" w:themeFillShade="D9"/>
            <w:vAlign w:val="center"/>
          </w:tcPr>
          <w:p w14:paraId="07ABBBD0" w14:textId="77777777" w:rsidR="003B6A54" w:rsidRDefault="003B6A54" w:rsidP="003F388A">
            <w:pPr>
              <w:spacing w:after="0" w:line="240" w:lineRule="auto"/>
            </w:pPr>
            <w:r w:rsidRPr="0387F8AB">
              <w:t>Parameter</w:t>
            </w:r>
          </w:p>
        </w:tc>
        <w:tc>
          <w:tcPr>
            <w:tcW w:w="7062" w:type="dxa"/>
            <w:shd w:val="clear" w:color="auto" w:fill="D9D9D9" w:themeFill="background1" w:themeFillShade="D9"/>
            <w:vAlign w:val="center"/>
          </w:tcPr>
          <w:p w14:paraId="6250E0EB" w14:textId="77777777" w:rsidR="003B6A54" w:rsidRDefault="003B6A54" w:rsidP="003F388A">
            <w:pPr>
              <w:spacing w:after="0" w:line="240" w:lineRule="auto"/>
            </w:pPr>
            <w:r w:rsidRPr="0387F8AB">
              <w:t>Description</w:t>
            </w:r>
          </w:p>
        </w:tc>
        <w:tc>
          <w:tcPr>
            <w:tcW w:w="1201" w:type="dxa"/>
            <w:shd w:val="clear" w:color="auto" w:fill="D9D9D9" w:themeFill="background1" w:themeFillShade="D9"/>
            <w:vAlign w:val="center"/>
          </w:tcPr>
          <w:p w14:paraId="53D186B7" w14:textId="77777777" w:rsidR="003B6A54" w:rsidRDefault="003B6A54" w:rsidP="003F388A">
            <w:pPr>
              <w:spacing w:after="0" w:line="240" w:lineRule="auto"/>
            </w:pPr>
            <w:r w:rsidRPr="0387F8AB">
              <w:t>Type</w:t>
            </w:r>
          </w:p>
        </w:tc>
      </w:tr>
      <w:tr w:rsidR="003B6A54" w14:paraId="18C14E05" w14:textId="77777777" w:rsidTr="00404FA7">
        <w:trPr>
          <w:trHeight w:val="193"/>
        </w:trPr>
        <w:tc>
          <w:tcPr>
            <w:tcW w:w="1943" w:type="dxa"/>
            <w:vAlign w:val="center"/>
          </w:tcPr>
          <w:p w14:paraId="6C1604E4" w14:textId="77777777" w:rsidR="003B6A54" w:rsidRDefault="003B6A54" w:rsidP="003F388A">
            <w:pPr>
              <w:spacing w:after="0" w:line="240" w:lineRule="auto"/>
            </w:pPr>
            <w:r w:rsidRPr="0387F8AB">
              <w:t>Server</w:t>
            </w:r>
          </w:p>
        </w:tc>
        <w:tc>
          <w:tcPr>
            <w:tcW w:w="7062" w:type="dxa"/>
            <w:vAlign w:val="center"/>
          </w:tcPr>
          <w:p w14:paraId="23C68BDA" w14:textId="77777777" w:rsidR="003B6A54" w:rsidRDefault="003B6A54" w:rsidP="003F388A">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2EFE8C3" w14:textId="77777777" w:rsidR="003B6A54" w:rsidRDefault="003B6A54" w:rsidP="003F388A">
            <w:pPr>
              <w:spacing w:after="0" w:line="240" w:lineRule="auto"/>
            </w:pPr>
            <w:r w:rsidRPr="0387F8AB">
              <w:t>String</w:t>
            </w:r>
          </w:p>
        </w:tc>
      </w:tr>
      <w:tr w:rsidR="003B6A54" w14:paraId="3E3D2B65" w14:textId="77777777" w:rsidTr="00404FA7">
        <w:trPr>
          <w:trHeight w:val="193"/>
        </w:trPr>
        <w:tc>
          <w:tcPr>
            <w:tcW w:w="1943" w:type="dxa"/>
            <w:vAlign w:val="center"/>
          </w:tcPr>
          <w:p w14:paraId="4ADACCBD" w14:textId="77777777" w:rsidR="003B6A54" w:rsidRDefault="003B6A54" w:rsidP="003F388A">
            <w:pPr>
              <w:spacing w:after="0" w:line="240" w:lineRule="auto"/>
            </w:pPr>
            <w:r w:rsidRPr="0387F8AB">
              <w:t>Content-Type</w:t>
            </w:r>
          </w:p>
        </w:tc>
        <w:tc>
          <w:tcPr>
            <w:tcW w:w="7062" w:type="dxa"/>
            <w:vAlign w:val="center"/>
          </w:tcPr>
          <w:p w14:paraId="46ED4DF8" w14:textId="77777777" w:rsidR="003B6A54" w:rsidRDefault="003B6A54" w:rsidP="003F388A">
            <w:pPr>
              <w:spacing w:after="0" w:line="240" w:lineRule="auto"/>
            </w:pPr>
            <w:r>
              <w:t>Type</w:t>
            </w:r>
            <w:r w:rsidRPr="0387F8AB">
              <w:t xml:space="preserve"> of the content</w:t>
            </w:r>
          </w:p>
        </w:tc>
        <w:tc>
          <w:tcPr>
            <w:tcW w:w="1201" w:type="dxa"/>
            <w:vAlign w:val="center"/>
          </w:tcPr>
          <w:p w14:paraId="18D4FEBC" w14:textId="77777777" w:rsidR="003B6A54" w:rsidRDefault="003B6A54" w:rsidP="003F388A">
            <w:pPr>
              <w:spacing w:after="0" w:line="240" w:lineRule="auto"/>
            </w:pPr>
            <w:r w:rsidRPr="0387F8AB">
              <w:t>String</w:t>
            </w:r>
          </w:p>
        </w:tc>
      </w:tr>
      <w:tr w:rsidR="003B6A54" w14:paraId="2751E806" w14:textId="77777777" w:rsidTr="00404FA7">
        <w:trPr>
          <w:trHeight w:val="193"/>
        </w:trPr>
        <w:tc>
          <w:tcPr>
            <w:tcW w:w="1943" w:type="dxa"/>
            <w:vAlign w:val="center"/>
          </w:tcPr>
          <w:p w14:paraId="4BB684E7" w14:textId="77777777" w:rsidR="003B6A54" w:rsidRDefault="003B6A54" w:rsidP="003F388A">
            <w:pPr>
              <w:spacing w:after="0" w:line="240" w:lineRule="auto"/>
            </w:pPr>
            <w:r w:rsidRPr="0387F8AB">
              <w:t>Date</w:t>
            </w:r>
          </w:p>
        </w:tc>
        <w:tc>
          <w:tcPr>
            <w:tcW w:w="7062" w:type="dxa"/>
            <w:vAlign w:val="center"/>
          </w:tcPr>
          <w:p w14:paraId="34156923" w14:textId="77777777" w:rsidR="003B6A54" w:rsidRDefault="003B6A54" w:rsidP="003F388A">
            <w:pPr>
              <w:spacing w:after="0" w:line="240" w:lineRule="auto"/>
            </w:pPr>
            <w:r w:rsidRPr="0387F8AB">
              <w:t>Date of operation execution e.g. - [Tue, 17 May 2022 06:30:16 GMT]</w:t>
            </w:r>
          </w:p>
        </w:tc>
        <w:tc>
          <w:tcPr>
            <w:tcW w:w="1201" w:type="dxa"/>
            <w:vAlign w:val="center"/>
          </w:tcPr>
          <w:p w14:paraId="346F27AD" w14:textId="77777777" w:rsidR="003B6A54" w:rsidRDefault="003B6A54" w:rsidP="003F388A">
            <w:pPr>
              <w:spacing w:after="0" w:line="240" w:lineRule="auto"/>
            </w:pPr>
            <w:r w:rsidRPr="0387F8AB">
              <w:t>Datetime</w:t>
            </w:r>
          </w:p>
        </w:tc>
      </w:tr>
      <w:tr w:rsidR="003B6A54" w14:paraId="696BE8C8" w14:textId="77777777" w:rsidTr="00404FA7">
        <w:trPr>
          <w:trHeight w:val="193"/>
        </w:trPr>
        <w:tc>
          <w:tcPr>
            <w:tcW w:w="1943" w:type="dxa"/>
            <w:vAlign w:val="center"/>
          </w:tcPr>
          <w:p w14:paraId="0C3EEF4C" w14:textId="77777777" w:rsidR="003B6A54" w:rsidRDefault="003B6A54" w:rsidP="003F388A">
            <w:pPr>
              <w:spacing w:after="0" w:line="240" w:lineRule="auto"/>
            </w:pPr>
            <w:r w:rsidRPr="0387F8AB">
              <w:t>Content-Length</w:t>
            </w:r>
          </w:p>
        </w:tc>
        <w:tc>
          <w:tcPr>
            <w:tcW w:w="7062" w:type="dxa"/>
            <w:vAlign w:val="center"/>
          </w:tcPr>
          <w:p w14:paraId="656EE42A" w14:textId="77777777" w:rsidR="003B6A54" w:rsidRDefault="003B6A54" w:rsidP="003F388A">
            <w:pPr>
              <w:spacing w:after="0" w:line="240" w:lineRule="auto"/>
            </w:pPr>
            <w:r w:rsidRPr="0387F8AB">
              <w:t>Length of the content</w:t>
            </w:r>
          </w:p>
        </w:tc>
        <w:tc>
          <w:tcPr>
            <w:tcW w:w="1201" w:type="dxa"/>
            <w:vAlign w:val="center"/>
          </w:tcPr>
          <w:p w14:paraId="6A3409E1" w14:textId="77777777" w:rsidR="003B6A54" w:rsidRDefault="003B6A54" w:rsidP="003F388A">
            <w:pPr>
              <w:spacing w:after="0" w:line="240" w:lineRule="auto"/>
            </w:pPr>
            <w:r w:rsidRPr="0387F8AB">
              <w:t>Bytes</w:t>
            </w:r>
          </w:p>
        </w:tc>
      </w:tr>
      <w:tr w:rsidR="003B6A54" w14:paraId="5BE07831" w14:textId="77777777" w:rsidTr="00404FA7">
        <w:trPr>
          <w:trHeight w:val="193"/>
        </w:trPr>
        <w:tc>
          <w:tcPr>
            <w:tcW w:w="1943" w:type="dxa"/>
            <w:vAlign w:val="center"/>
          </w:tcPr>
          <w:p w14:paraId="6BCE3E02" w14:textId="77777777" w:rsidR="003B6A54" w:rsidRDefault="003B6A54" w:rsidP="003F388A">
            <w:pPr>
              <w:spacing w:after="0" w:line="240" w:lineRule="auto"/>
            </w:pPr>
            <w:r w:rsidRPr="0387F8AB">
              <w:t>Connection</w:t>
            </w:r>
          </w:p>
        </w:tc>
        <w:tc>
          <w:tcPr>
            <w:tcW w:w="7062" w:type="dxa"/>
            <w:vAlign w:val="center"/>
          </w:tcPr>
          <w:p w14:paraId="622DCE82" w14:textId="77777777" w:rsidR="003B6A54" w:rsidRDefault="003B6A54" w:rsidP="003F388A">
            <w:pPr>
              <w:spacing w:after="0" w:line="240" w:lineRule="auto"/>
            </w:pPr>
            <w:r w:rsidRPr="0387F8AB">
              <w:t>A general header specifying whether the current network connection stays open once the current transaction finishes</w:t>
            </w:r>
          </w:p>
        </w:tc>
        <w:tc>
          <w:tcPr>
            <w:tcW w:w="1201" w:type="dxa"/>
            <w:vAlign w:val="center"/>
          </w:tcPr>
          <w:p w14:paraId="12582DC4" w14:textId="77777777" w:rsidR="003B6A54" w:rsidRDefault="003B6A54" w:rsidP="003F388A">
            <w:pPr>
              <w:spacing w:after="0" w:line="240" w:lineRule="auto"/>
            </w:pPr>
            <w:r>
              <w:t>String</w:t>
            </w:r>
          </w:p>
        </w:tc>
      </w:tr>
    </w:tbl>
    <w:p w14:paraId="68BF5366" w14:textId="77777777" w:rsidR="003B6A54" w:rsidRDefault="003B6A54" w:rsidP="003B6A54"/>
    <w:p w14:paraId="0E585B09" w14:textId="44C1A1DA" w:rsidR="00404FA7" w:rsidRDefault="00404FA7" w:rsidP="00404FA7">
      <w:pPr>
        <w:pStyle w:val="Heading3"/>
      </w:pPr>
      <w:r>
        <w:t>Output Body Parameters</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0"/>
        <w:gridCol w:w="6992"/>
        <w:gridCol w:w="1193"/>
      </w:tblGrid>
      <w:tr w:rsidR="003A5932" w:rsidRPr="001242A6" w14:paraId="70552A54" w14:textId="77777777" w:rsidTr="00404FA7">
        <w:trPr>
          <w:trHeight w:val="276"/>
        </w:trPr>
        <w:tc>
          <w:tcPr>
            <w:tcW w:w="1930" w:type="dxa"/>
            <w:shd w:val="clear" w:color="auto" w:fill="D9D9D9" w:themeFill="background1" w:themeFillShade="D9"/>
            <w:vAlign w:val="center"/>
            <w:hideMark/>
          </w:tcPr>
          <w:p w14:paraId="37844E2E" w14:textId="77777777" w:rsidR="003A5932" w:rsidRPr="00D96811" w:rsidRDefault="003A5932">
            <w:pPr>
              <w:spacing w:after="0" w:line="240" w:lineRule="auto"/>
            </w:pPr>
            <w:r w:rsidRPr="00D96811">
              <w:t>Parameter</w:t>
            </w:r>
          </w:p>
        </w:tc>
        <w:tc>
          <w:tcPr>
            <w:tcW w:w="6992" w:type="dxa"/>
            <w:shd w:val="clear" w:color="auto" w:fill="D9D9D9" w:themeFill="background1" w:themeFillShade="D9"/>
            <w:vAlign w:val="center"/>
            <w:hideMark/>
          </w:tcPr>
          <w:p w14:paraId="69B81359" w14:textId="77777777" w:rsidR="003A5932" w:rsidRPr="00D96811" w:rsidRDefault="003A5932">
            <w:pPr>
              <w:spacing w:after="0" w:line="240" w:lineRule="auto"/>
            </w:pPr>
            <w:r w:rsidRPr="00D96811">
              <w:t>Description</w:t>
            </w:r>
          </w:p>
        </w:tc>
        <w:tc>
          <w:tcPr>
            <w:tcW w:w="1193" w:type="dxa"/>
            <w:shd w:val="clear" w:color="auto" w:fill="D9D9D9" w:themeFill="background1" w:themeFillShade="D9"/>
            <w:vAlign w:val="center"/>
            <w:hideMark/>
          </w:tcPr>
          <w:p w14:paraId="55CB38F6" w14:textId="77777777" w:rsidR="003A5932" w:rsidRPr="00D96811" w:rsidRDefault="003A5932">
            <w:pPr>
              <w:spacing w:after="0" w:line="240" w:lineRule="auto"/>
            </w:pPr>
            <w:r w:rsidRPr="00D96811">
              <w:t>Type</w:t>
            </w:r>
          </w:p>
        </w:tc>
      </w:tr>
      <w:tr w:rsidR="003A5932" w:rsidRPr="001242A6" w14:paraId="6774978B" w14:textId="77777777" w:rsidTr="00404FA7">
        <w:trPr>
          <w:trHeight w:val="193"/>
        </w:trPr>
        <w:tc>
          <w:tcPr>
            <w:tcW w:w="1930" w:type="dxa"/>
            <w:vAlign w:val="center"/>
            <w:hideMark/>
          </w:tcPr>
          <w:p w14:paraId="0E45C71D" w14:textId="3A54DDA0" w:rsidR="003A5932" w:rsidRPr="00D96811" w:rsidRDefault="003A5932">
            <w:pPr>
              <w:spacing w:after="0" w:line="240" w:lineRule="auto"/>
            </w:pPr>
            <w:r w:rsidRPr="00D96811">
              <w:t>Plant</w:t>
            </w:r>
            <w:r w:rsidR="005C590F" w:rsidRPr="00D96811">
              <w:t xml:space="preserve"> External </w:t>
            </w:r>
            <w:r w:rsidRPr="00D96811">
              <w:t>I</w:t>
            </w:r>
            <w:r w:rsidR="005C590F" w:rsidRPr="00D96811">
              <w:t>D</w:t>
            </w:r>
          </w:p>
        </w:tc>
        <w:tc>
          <w:tcPr>
            <w:tcW w:w="6992" w:type="dxa"/>
            <w:vAlign w:val="center"/>
            <w:hideMark/>
          </w:tcPr>
          <w:p w14:paraId="25F45AE9" w14:textId="531E2140" w:rsidR="003A5932" w:rsidRPr="00D96811" w:rsidRDefault="005C590F">
            <w:pPr>
              <w:spacing w:after="0" w:line="240" w:lineRule="auto"/>
            </w:pPr>
            <w:r w:rsidRPr="00D96811">
              <w:t>External ID of the plant asset</w:t>
            </w:r>
          </w:p>
        </w:tc>
        <w:tc>
          <w:tcPr>
            <w:tcW w:w="1193" w:type="dxa"/>
            <w:vAlign w:val="center"/>
            <w:hideMark/>
          </w:tcPr>
          <w:p w14:paraId="2A50590A" w14:textId="77777777" w:rsidR="003A5932" w:rsidRPr="00D96811" w:rsidRDefault="003A5932">
            <w:pPr>
              <w:spacing w:after="0" w:line="240" w:lineRule="auto"/>
            </w:pPr>
            <w:r w:rsidRPr="00D96811">
              <w:t>String</w:t>
            </w:r>
          </w:p>
        </w:tc>
      </w:tr>
      <w:tr w:rsidR="003A5932" w:rsidRPr="001242A6" w14:paraId="002ADF85" w14:textId="77777777" w:rsidTr="00404FA7">
        <w:trPr>
          <w:trHeight w:val="193"/>
        </w:trPr>
        <w:tc>
          <w:tcPr>
            <w:tcW w:w="1930" w:type="dxa"/>
            <w:vAlign w:val="center"/>
            <w:hideMark/>
          </w:tcPr>
          <w:p w14:paraId="7EE69133" w14:textId="77777777" w:rsidR="003A5932" w:rsidRPr="00D96811" w:rsidRDefault="003A5932">
            <w:pPr>
              <w:spacing w:after="0" w:line="240" w:lineRule="auto"/>
            </w:pPr>
            <w:r w:rsidRPr="00D96811">
              <w:t>PlantName</w:t>
            </w:r>
          </w:p>
        </w:tc>
        <w:tc>
          <w:tcPr>
            <w:tcW w:w="6992" w:type="dxa"/>
            <w:vAlign w:val="center"/>
            <w:hideMark/>
          </w:tcPr>
          <w:p w14:paraId="6E5D4C55" w14:textId="053491B4" w:rsidR="003A5932" w:rsidRPr="00D96811" w:rsidRDefault="003A5932">
            <w:pPr>
              <w:spacing w:after="0" w:line="240" w:lineRule="auto"/>
            </w:pPr>
            <w:r w:rsidRPr="00D96811">
              <w:t>The plant</w:t>
            </w:r>
            <w:r w:rsidR="00F32CE2">
              <w:t>'</w:t>
            </w:r>
            <w:r w:rsidRPr="00D96811">
              <w:t>s asset name</w:t>
            </w:r>
          </w:p>
        </w:tc>
        <w:tc>
          <w:tcPr>
            <w:tcW w:w="1193" w:type="dxa"/>
            <w:vAlign w:val="center"/>
            <w:hideMark/>
          </w:tcPr>
          <w:p w14:paraId="0C464DFF" w14:textId="77777777" w:rsidR="003A5932" w:rsidRPr="00D96811" w:rsidRDefault="003A5932">
            <w:pPr>
              <w:spacing w:after="0" w:line="240" w:lineRule="auto"/>
            </w:pPr>
            <w:r w:rsidRPr="00D96811">
              <w:t>String</w:t>
            </w:r>
          </w:p>
        </w:tc>
      </w:tr>
    </w:tbl>
    <w:p w14:paraId="234398D2" w14:textId="77777777" w:rsidR="00F029F5" w:rsidRDefault="00F029F5"/>
    <w:p w14:paraId="3F712DBA" w14:textId="03337EAC" w:rsidR="00404FA7" w:rsidRDefault="00404FA7" w:rsidP="00404FA7">
      <w:pPr>
        <w:pStyle w:val="Heading3"/>
      </w:pPr>
      <w:r>
        <w:t>API Specifications</w:t>
      </w:r>
    </w:p>
    <w:tbl>
      <w:tblPr>
        <w:tblpPr w:leftFromText="180" w:rightFromText="180" w:vertAnchor="text" w:tblpY="1"/>
        <w:tblOverlap w:val="never"/>
        <w:tblW w:w="10200" w:type="dxa"/>
        <w:tblLayout w:type="fixed"/>
        <w:tblLook w:val="04A0" w:firstRow="1" w:lastRow="0" w:firstColumn="1" w:lastColumn="0" w:noHBand="0" w:noVBand="1"/>
      </w:tblPr>
      <w:tblGrid>
        <w:gridCol w:w="2113"/>
        <w:gridCol w:w="8087"/>
      </w:tblGrid>
      <w:tr w:rsidR="00604109" w:rsidRPr="001242A6" w14:paraId="1153139C"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07EA7B2" w14:textId="77777777" w:rsidR="00604109" w:rsidRPr="00D96811" w:rsidRDefault="00604109" w:rsidP="00D82F4C">
            <w:pPr>
              <w:spacing w:after="0" w:line="240" w:lineRule="auto"/>
            </w:pPr>
            <w:r w:rsidRPr="00D96811">
              <w:t>PROTOCOL</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5F41EEB" w14:textId="77777777" w:rsidR="00604109" w:rsidRPr="00FB4F9E" w:rsidRDefault="00604109" w:rsidP="00D82F4C">
            <w:pPr>
              <w:spacing w:after="0" w:line="240" w:lineRule="auto"/>
              <w:rPr>
                <w:rFonts w:ascii="Consolas" w:hAnsi="Consolas"/>
              </w:rPr>
            </w:pPr>
            <w:r w:rsidRPr="00FB4F9E">
              <w:rPr>
                <w:rFonts w:ascii="Consolas" w:hAnsi="Consolas"/>
              </w:rPr>
              <w:t xml:space="preserve"> HTTPS</w:t>
            </w:r>
          </w:p>
        </w:tc>
      </w:tr>
      <w:tr w:rsidR="00D82F4C" w14:paraId="7A9DCC53"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14820768" w14:textId="63F6C72D" w:rsidR="00D82F4C" w:rsidRDefault="00D82F4C" w:rsidP="00D82F4C">
            <w:pPr>
              <w:spacing w:after="0" w:line="240" w:lineRule="auto"/>
            </w:pPr>
            <w:bookmarkStart w:id="109" w:name="_Hlk174091530"/>
            <w:r>
              <w:t>PATH</w:t>
            </w:r>
            <w:r w:rsidR="007323A2" w:rsidRPr="007323A2">
              <w:rPr>
                <w:sz w:val="18"/>
                <w:szCs w:val="20"/>
              </w:rPr>
              <w:t xml:space="preserve"> </w:t>
            </w:r>
            <w:r w:rsidR="007323A2" w:rsidRPr="007323A2">
              <w:t>AOT (Cognite)</w:t>
            </w:r>
            <w:r>
              <w:t xml:space="preserve"> </w:t>
            </w:r>
            <w:r w:rsidR="00DB75B6">
              <w:t>(Public Exposure)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B62DBF9" w14:textId="63739C37" w:rsidR="00D82F4C" w:rsidRPr="00FB4F9E" w:rsidRDefault="003A2C5A" w:rsidP="00D82F4C">
            <w:pPr>
              <w:spacing w:after="0" w:line="240" w:lineRule="auto"/>
              <w:rPr>
                <w:rFonts w:ascii="Consolas" w:hAnsi="Consolas"/>
              </w:rPr>
            </w:pPr>
            <w:hyperlink r:id="rId70" w:history="1">
              <w:r w:rsidRPr="00FB4F9E">
                <w:rPr>
                  <w:rStyle w:val="Hyperlink"/>
                  <w:rFonts w:ascii="Consolas" w:hAnsi="Consolas"/>
                </w:rPr>
                <w:t>https://apim-mw-aot-dev.azure-api.net/api/operation-heirarchy/plants/byRoleIds?RoleIds={RoleIds}</w:t>
              </w:r>
            </w:hyperlink>
            <w:r w:rsidRPr="00FB4F9E">
              <w:rPr>
                <w:rFonts w:ascii="Consolas" w:hAnsi="Consolas"/>
              </w:rPr>
              <w:t xml:space="preserve"> </w:t>
            </w:r>
          </w:p>
        </w:tc>
      </w:tr>
      <w:tr w:rsidR="00604109" w:rsidRPr="001242A6" w14:paraId="296AFC81" w14:textId="77777777" w:rsidTr="00D82F4C">
        <w:trPr>
          <w:trHeight w:val="10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3B241346" w14:textId="026F2318" w:rsidR="00604109" w:rsidRPr="00D96811" w:rsidRDefault="00604109" w:rsidP="00D82F4C">
            <w:pPr>
              <w:spacing w:after="0" w:line="240" w:lineRule="auto"/>
            </w:pPr>
            <w:r w:rsidRPr="00D96811">
              <w:t>PATH</w:t>
            </w:r>
            <w:r w:rsidR="00D82F4C">
              <w:t xml:space="preserve"> </w:t>
            </w:r>
            <w:r w:rsidR="007323A2">
              <w:t>AOT (</w:t>
            </w:r>
            <w:r w:rsidR="00D82F4C">
              <w:t>Azure</w:t>
            </w:r>
            <w:r w:rsidR="007323A2">
              <w:t>)</w:t>
            </w:r>
            <w:r w:rsidRPr="00D96811">
              <w:t xml:space="preserve"> </w:t>
            </w:r>
            <w:r w:rsidR="00DB75B6">
              <w:t>(Public Exposure)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720448D5" w14:textId="154CCB55" w:rsidR="00604109" w:rsidRPr="00FB4F9E" w:rsidRDefault="003A2C5A" w:rsidP="00D82F4C">
            <w:pPr>
              <w:spacing w:after="0" w:line="240" w:lineRule="auto"/>
              <w:rPr>
                <w:rFonts w:ascii="Consolas" w:hAnsi="Consolas" w:cs="Graphik"/>
              </w:rPr>
            </w:pPr>
            <w:hyperlink r:id="rId71" w:history="1">
              <w:r w:rsidRPr="00FB4F9E">
                <w:rPr>
                  <w:rStyle w:val="Hyperlink"/>
                  <w:rFonts w:ascii="Consolas" w:hAnsi="Consolas" w:cs="Graphik"/>
                </w:rPr>
                <w:t>https://apim-aot-azure-dev.azure-api.net/api/operation-heirarchy/plants/byRoleIds?RoleIds={RoleIds}</w:t>
              </w:r>
            </w:hyperlink>
            <w:r w:rsidRPr="00FB4F9E">
              <w:rPr>
                <w:rFonts w:ascii="Consolas" w:hAnsi="Consolas" w:cs="Graphik"/>
              </w:rPr>
              <w:t xml:space="preserve"> </w:t>
            </w:r>
          </w:p>
        </w:tc>
      </w:tr>
      <w:bookmarkEnd w:id="109"/>
      <w:tr w:rsidR="00604109" w:rsidRPr="001242A6" w14:paraId="62D5F0F2" w14:textId="77777777" w:rsidTr="00D82F4C">
        <w:trPr>
          <w:trHeight w:val="13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865B4B6" w14:textId="77777777" w:rsidR="00604109" w:rsidRPr="00D96811" w:rsidRDefault="00604109" w:rsidP="00D82F4C">
            <w:pPr>
              <w:spacing w:after="0" w:line="240" w:lineRule="auto"/>
            </w:pPr>
            <w:r w:rsidRPr="00D96811">
              <w:t>METHOD</w:t>
            </w:r>
          </w:p>
        </w:tc>
        <w:tc>
          <w:tcPr>
            <w:tcW w:w="8087" w:type="dxa"/>
            <w:tcBorders>
              <w:top w:val="single" w:sz="8" w:space="0" w:color="auto"/>
              <w:left w:val="single" w:sz="8" w:space="0" w:color="auto"/>
              <w:bottom w:val="single" w:sz="8" w:space="0" w:color="auto"/>
              <w:right w:val="single" w:sz="8" w:space="0" w:color="auto"/>
            </w:tcBorders>
            <w:vAlign w:val="center"/>
            <w:hideMark/>
          </w:tcPr>
          <w:p w14:paraId="40D26769" w14:textId="77777777" w:rsidR="00604109" w:rsidRPr="00FB4F9E" w:rsidRDefault="00604109" w:rsidP="00D82F4C">
            <w:pPr>
              <w:spacing w:after="0" w:line="240" w:lineRule="auto"/>
              <w:rPr>
                <w:rFonts w:ascii="Consolas" w:hAnsi="Consolas"/>
              </w:rPr>
            </w:pPr>
            <w:r w:rsidRPr="00FB4F9E">
              <w:rPr>
                <w:rFonts w:ascii="Consolas" w:hAnsi="Consolas"/>
              </w:rPr>
              <w:t xml:space="preserve"> GET</w:t>
            </w:r>
          </w:p>
        </w:tc>
      </w:tr>
      <w:tr w:rsidR="00604109" w:rsidRPr="001242A6" w14:paraId="53091521" w14:textId="77777777" w:rsidTr="00D82F4C">
        <w:trPr>
          <w:trHeight w:val="240"/>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48970E5" w14:textId="77777777" w:rsidR="00604109" w:rsidRPr="00D96811" w:rsidRDefault="00604109" w:rsidP="00D82F4C">
            <w:pPr>
              <w:spacing w:after="0" w:line="240" w:lineRule="auto"/>
            </w:pPr>
            <w:r w:rsidRPr="00D96811">
              <w:t>CONTENT TYPE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67BCDA21" w14:textId="77777777" w:rsidR="00604109" w:rsidRPr="00FB4F9E" w:rsidRDefault="00604109" w:rsidP="00D82F4C">
            <w:pPr>
              <w:spacing w:after="0" w:line="240" w:lineRule="auto"/>
              <w:rPr>
                <w:rFonts w:ascii="Consolas" w:hAnsi="Consolas"/>
              </w:rPr>
            </w:pPr>
            <w:r w:rsidRPr="00FB4F9E">
              <w:rPr>
                <w:rFonts w:ascii="Consolas" w:hAnsi="Consolas"/>
              </w:rPr>
              <w:t>application / json</w:t>
            </w:r>
          </w:p>
        </w:tc>
      </w:tr>
    </w:tbl>
    <w:p w14:paraId="1E7C7778" w14:textId="339FFD86" w:rsidR="00604109" w:rsidRDefault="00D82F4C" w:rsidP="00604109">
      <w:pPr>
        <w:rPr>
          <w:b/>
          <w:bCs/>
          <w:sz w:val="24"/>
          <w:szCs w:val="28"/>
        </w:rPr>
      </w:pPr>
      <w:r>
        <w:rPr>
          <w:b/>
          <w:bCs/>
          <w:sz w:val="24"/>
          <w:szCs w:val="28"/>
        </w:rPr>
        <w:br w:type="textWrapping" w:clear="all"/>
      </w:r>
    </w:p>
    <w:p w14:paraId="28000053" w14:textId="3BE4D453" w:rsidR="00604109" w:rsidRDefault="00BC6865" w:rsidP="00404FA7">
      <w:pPr>
        <w:pStyle w:val="Heading3"/>
      </w:pPr>
      <w:r>
        <w:br w:type="column"/>
      </w:r>
      <w:r w:rsidR="00604109">
        <w:t>Sample JSON Response</w:t>
      </w:r>
    </w:p>
    <w:p w14:paraId="326C73BC" w14:textId="77777777" w:rsidR="00CC545D" w:rsidRPr="00FB4F9E" w:rsidRDefault="00CC545D" w:rsidP="00CC545D">
      <w:pPr>
        <w:pStyle w:val="NoSpacing"/>
        <w:rPr>
          <w:rFonts w:ascii="Consolas" w:hAnsi="Consolas"/>
          <w:sz w:val="20"/>
          <w:szCs w:val="20"/>
        </w:rPr>
      </w:pPr>
      <w:bookmarkStart w:id="110" w:name="OLE_LINK10"/>
      <w:r w:rsidRPr="00FB4F9E">
        <w:rPr>
          <w:rFonts w:ascii="Consolas" w:hAnsi="Consolas"/>
          <w:sz w:val="20"/>
          <w:szCs w:val="20"/>
        </w:rPr>
        <w:t>{</w:t>
      </w:r>
    </w:p>
    <w:p w14:paraId="05A0BA55"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"&lt;RoleID&gt;": {</w:t>
      </w:r>
    </w:p>
    <w:p w14:paraId="021909DA"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"PlantExternalId": "",</w:t>
      </w:r>
    </w:p>
    <w:p w14:paraId="159BA1CD"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"PlantName": ""</w:t>
      </w:r>
    </w:p>
    <w:p w14:paraId="0E9AF265" w14:textId="77777777" w:rsidR="00CC545D" w:rsidRPr="00FB4F9E" w:rsidRDefault="00CC545D" w:rsidP="00CC545D">
      <w:pPr>
        <w:pStyle w:val="NoSpacing"/>
        <w:rPr>
          <w:rFonts w:ascii="Consolas" w:hAnsi="Consolas"/>
          <w:sz w:val="20"/>
          <w:szCs w:val="20"/>
        </w:rPr>
      </w:pPr>
    </w:p>
    <w:p w14:paraId="6951CAA8"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w:t>
      </w:r>
    </w:p>
    <w:p w14:paraId="01D87131"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"&lt;RoleID&gt;": {</w:t>
      </w:r>
    </w:p>
    <w:p w14:paraId="677B1654"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"PlantExternalId": "",</w:t>
      </w:r>
    </w:p>
    <w:p w14:paraId="781470D4"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"PlantName": ""</w:t>
      </w:r>
    </w:p>
    <w:p w14:paraId="43395D77"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w:t>
      </w:r>
    </w:p>
    <w:p w14:paraId="0AC3802A"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w:t>
      </w:r>
      <w:bookmarkEnd w:id="110"/>
    </w:p>
    <w:p w14:paraId="52E742C1" w14:textId="77777777" w:rsidR="00604109" w:rsidRDefault="00604109" w:rsidP="00604109"/>
    <w:p w14:paraId="06CE828B" w14:textId="60C68BEF" w:rsidR="00404FA7"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604109" w14:paraId="5C545D0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4278EFB" w14:textId="77777777" w:rsidR="00604109" w:rsidRDefault="00604109">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CA4E0E3" w14:textId="77777777" w:rsidR="00604109" w:rsidRDefault="00604109">
            <w:pPr>
              <w:spacing w:after="0" w:line="240" w:lineRule="auto"/>
            </w:pPr>
            <w:r>
              <w:t>Result Description</w:t>
            </w:r>
          </w:p>
        </w:tc>
      </w:tr>
      <w:tr w:rsidR="00604109" w14:paraId="2D48402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819310" w14:textId="77777777" w:rsidR="00604109" w:rsidRDefault="00604109">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F38529" w14:textId="0DF4D526" w:rsidR="00604109" w:rsidRDefault="004C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5126">
              <w:t>A list of Plants with associated Plant IDs and Plant Names is retrieved based on the Role IDs.</w:t>
            </w:r>
          </w:p>
        </w:tc>
      </w:tr>
    </w:tbl>
    <w:p w14:paraId="060D3E49" w14:textId="77777777" w:rsidR="00404FA7" w:rsidRDefault="00404FA7"/>
    <w:p w14:paraId="3BD10835" w14:textId="4EF8C5CB"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604109" w14:paraId="147B717B" w14:textId="77777777" w:rsidTr="00404FA7">
        <w:tc>
          <w:tcPr>
            <w:tcW w:w="1773" w:type="dxa"/>
            <w:shd w:val="clear" w:color="auto" w:fill="D9D9D9" w:themeFill="background1" w:themeFillShade="D9"/>
            <w:vAlign w:val="center"/>
            <w:hideMark/>
          </w:tcPr>
          <w:p w14:paraId="10D4801A" w14:textId="77777777" w:rsidR="00604109" w:rsidRDefault="00604109">
            <w:pPr>
              <w:spacing w:after="0" w:line="240" w:lineRule="auto"/>
            </w:pPr>
            <w:r>
              <w:t>HTTP Code</w:t>
            </w:r>
          </w:p>
        </w:tc>
        <w:tc>
          <w:tcPr>
            <w:tcW w:w="1459" w:type="dxa"/>
            <w:shd w:val="clear" w:color="auto" w:fill="D9D9D9" w:themeFill="background1" w:themeFillShade="D9"/>
            <w:vAlign w:val="center"/>
            <w:hideMark/>
          </w:tcPr>
          <w:p w14:paraId="43430E6E" w14:textId="77777777" w:rsidR="00604109" w:rsidRDefault="00604109">
            <w:pPr>
              <w:spacing w:after="0" w:line="240" w:lineRule="auto"/>
            </w:pPr>
            <w:r>
              <w:t>Error Code</w:t>
            </w:r>
          </w:p>
        </w:tc>
        <w:tc>
          <w:tcPr>
            <w:tcW w:w="6974" w:type="dxa"/>
            <w:shd w:val="clear" w:color="auto" w:fill="D9D9D9" w:themeFill="background1" w:themeFillShade="D9"/>
            <w:vAlign w:val="center"/>
            <w:hideMark/>
          </w:tcPr>
          <w:p w14:paraId="7E8D7982" w14:textId="77777777" w:rsidR="00604109" w:rsidRDefault="00604109">
            <w:pPr>
              <w:spacing w:after="0" w:line="240" w:lineRule="auto"/>
            </w:pPr>
            <w:r>
              <w:t>Error Description</w:t>
            </w:r>
          </w:p>
        </w:tc>
      </w:tr>
      <w:tr w:rsidR="00604109" w14:paraId="782F71DE" w14:textId="77777777" w:rsidTr="00404FA7">
        <w:tc>
          <w:tcPr>
            <w:tcW w:w="1773" w:type="dxa"/>
            <w:vAlign w:val="center"/>
            <w:hideMark/>
          </w:tcPr>
          <w:p w14:paraId="5EBD3BE5" w14:textId="77777777" w:rsidR="00604109" w:rsidRDefault="00604109">
            <w:pPr>
              <w:spacing w:after="0" w:line="240" w:lineRule="auto"/>
            </w:pPr>
            <w:r>
              <w:t>500</w:t>
            </w:r>
          </w:p>
        </w:tc>
        <w:tc>
          <w:tcPr>
            <w:tcW w:w="1459" w:type="dxa"/>
            <w:vAlign w:val="center"/>
            <w:hideMark/>
          </w:tcPr>
          <w:p w14:paraId="1CAFB395" w14:textId="77777777" w:rsidR="00604109" w:rsidRDefault="00604109">
            <w:pPr>
              <w:spacing w:after="0" w:line="240" w:lineRule="auto"/>
            </w:pPr>
            <w:r>
              <w:t>500</w:t>
            </w:r>
          </w:p>
        </w:tc>
        <w:tc>
          <w:tcPr>
            <w:tcW w:w="6974" w:type="dxa"/>
            <w:vAlign w:val="center"/>
            <w:hideMark/>
          </w:tcPr>
          <w:p w14:paraId="1B892A7B" w14:textId="77777777" w:rsidR="00604109" w:rsidRDefault="00604109">
            <w:pPr>
              <w:spacing w:after="0" w:line="240" w:lineRule="auto"/>
            </w:pPr>
            <w:r>
              <w:t xml:space="preserve">      Generic Error</w:t>
            </w:r>
          </w:p>
        </w:tc>
      </w:tr>
      <w:tr w:rsidR="00604109" w14:paraId="300DEF0B" w14:textId="77777777" w:rsidTr="00404FA7">
        <w:tc>
          <w:tcPr>
            <w:tcW w:w="1773" w:type="dxa"/>
            <w:vAlign w:val="center"/>
            <w:hideMark/>
          </w:tcPr>
          <w:p w14:paraId="4F3052E6" w14:textId="77777777" w:rsidR="00604109" w:rsidRDefault="00604109">
            <w:pPr>
              <w:spacing w:after="0" w:line="240" w:lineRule="auto"/>
            </w:pPr>
            <w:r>
              <w:t>400</w:t>
            </w:r>
          </w:p>
        </w:tc>
        <w:tc>
          <w:tcPr>
            <w:tcW w:w="1459" w:type="dxa"/>
            <w:vAlign w:val="center"/>
            <w:hideMark/>
          </w:tcPr>
          <w:p w14:paraId="0BE92823" w14:textId="77777777" w:rsidR="00604109" w:rsidRDefault="00604109">
            <w:pPr>
              <w:spacing w:after="0" w:line="240" w:lineRule="auto"/>
            </w:pPr>
            <w:r>
              <w:t>401</w:t>
            </w:r>
          </w:p>
        </w:tc>
        <w:tc>
          <w:tcPr>
            <w:tcW w:w="6974" w:type="dxa"/>
            <w:vAlign w:val="center"/>
            <w:hideMark/>
          </w:tcPr>
          <w:p w14:paraId="6D31F196" w14:textId="0750A5B9" w:rsidR="00604109" w:rsidRDefault="00604109" w:rsidP="00FB4F9E">
            <w:pPr>
              <w:spacing w:line="256" w:lineRule="auto"/>
              <w:ind w:left="360"/>
            </w:pPr>
            <w:r>
              <w:t>Unauthorized User</w:t>
            </w:r>
            <w:r w:rsidR="00FB4F9E">
              <w:t xml:space="preserve"> or </w:t>
            </w:r>
            <w:r>
              <w:t>Header Token missing</w:t>
            </w:r>
          </w:p>
        </w:tc>
      </w:tr>
      <w:tr w:rsidR="00604109" w14:paraId="16D45F30" w14:textId="77777777" w:rsidTr="00404FA7">
        <w:tc>
          <w:tcPr>
            <w:tcW w:w="1773" w:type="dxa"/>
            <w:vAlign w:val="center"/>
            <w:hideMark/>
          </w:tcPr>
          <w:p w14:paraId="21985409" w14:textId="77777777" w:rsidR="00604109" w:rsidRDefault="00604109">
            <w:pPr>
              <w:spacing w:after="0" w:line="240" w:lineRule="auto"/>
            </w:pPr>
            <w:r>
              <w:t>400</w:t>
            </w:r>
          </w:p>
        </w:tc>
        <w:tc>
          <w:tcPr>
            <w:tcW w:w="1459" w:type="dxa"/>
            <w:vAlign w:val="center"/>
            <w:hideMark/>
          </w:tcPr>
          <w:p w14:paraId="6BDCAB58" w14:textId="77777777" w:rsidR="00604109" w:rsidRDefault="00604109">
            <w:pPr>
              <w:spacing w:after="0" w:line="240" w:lineRule="auto"/>
            </w:pPr>
            <w:r>
              <w:t>400</w:t>
            </w:r>
          </w:p>
        </w:tc>
        <w:tc>
          <w:tcPr>
            <w:tcW w:w="6974" w:type="dxa"/>
            <w:vAlign w:val="center"/>
            <w:hideMark/>
          </w:tcPr>
          <w:p w14:paraId="0BA63327" w14:textId="77777777" w:rsidR="00604109" w:rsidRDefault="00604109" w:rsidP="00FB4F9E">
            <w:pPr>
              <w:spacing w:line="256" w:lineRule="auto"/>
              <w:ind w:left="360"/>
            </w:pPr>
            <w:r>
              <w:t>Bad request</w:t>
            </w:r>
          </w:p>
          <w:p w14:paraId="02050D1A" w14:textId="5CCF6914" w:rsidR="00604109" w:rsidRDefault="00604109" w:rsidP="00FB4F9E">
            <w:pPr>
              <w:spacing w:line="256" w:lineRule="auto"/>
            </w:pPr>
          </w:p>
        </w:tc>
      </w:tr>
    </w:tbl>
    <w:p w14:paraId="55EBEFB9" w14:textId="77777777" w:rsidR="00102903" w:rsidRDefault="00102903" w:rsidP="00CA2A67"/>
    <w:p w14:paraId="54B24F30" w14:textId="77777777" w:rsidR="00BC6865" w:rsidRDefault="00BC6865" w:rsidP="00CA2A67">
      <w:pPr>
        <w:sectPr w:rsidR="00BC6865" w:rsidSect="00BC6865">
          <w:type w:val="continuous"/>
          <w:pgSz w:w="24480" w:h="17280" w:orient="landscape"/>
          <w:pgMar w:top="1440" w:right="1440" w:bottom="1440" w:left="1440" w:header="720" w:footer="720" w:gutter="0"/>
          <w:cols w:num="2" w:space="720"/>
        </w:sectPr>
      </w:pPr>
    </w:p>
    <w:p w14:paraId="09774125" w14:textId="77777777" w:rsidR="00244646" w:rsidRDefault="00244646" w:rsidP="00CA2A67"/>
    <w:p w14:paraId="5966AD6C" w14:textId="77777777" w:rsidR="0041375A" w:rsidRDefault="0041375A" w:rsidP="00B87199"/>
    <w:bookmarkEnd w:id="108"/>
    <w:p w14:paraId="1C757EAE" w14:textId="77777777" w:rsidR="004B0069" w:rsidRDefault="004B0069" w:rsidP="00BA1067">
      <w:pPr>
        <w:rPr>
          <w:highlight w:val="yellow"/>
          <w:lang w:val="en-IN"/>
        </w:rPr>
        <w:sectPr w:rsidR="004B0069" w:rsidSect="00102903">
          <w:type w:val="continuous"/>
          <w:pgSz w:w="24480" w:h="17280" w:orient="landscape"/>
          <w:pgMar w:top="1440" w:right="1440" w:bottom="1440" w:left="1440" w:header="720" w:footer="720" w:gutter="0"/>
          <w:cols w:space="720"/>
        </w:sectPr>
      </w:pPr>
    </w:p>
    <w:p w14:paraId="0E52D9DE" w14:textId="77777777" w:rsidR="009A7754" w:rsidRPr="009A7754" w:rsidRDefault="00102903" w:rsidP="00DA3639">
      <w:pPr>
        <w:pStyle w:val="Heading2"/>
      </w:pPr>
      <w:bookmarkStart w:id="111" w:name="_Toc217409173"/>
      <w:r w:rsidRPr="00BC6865">
        <w:rPr>
          <w:lang w:val="en-IN"/>
        </w:rPr>
        <w:lastRenderedPageBreak/>
        <w:t xml:space="preserve">GET- </w:t>
      </w:r>
      <w:r w:rsidR="009A7754" w:rsidRPr="00BC6865">
        <w:t>GetHighestLevelAssetsbyRoles</w:t>
      </w:r>
      <w:bookmarkEnd w:id="111"/>
    </w:p>
    <w:p w14:paraId="0D340ABB" w14:textId="28D61094" w:rsidR="00102903" w:rsidRPr="00102903" w:rsidRDefault="00102903" w:rsidP="00102903">
      <w:r w:rsidRPr="00102903">
        <w:rPr>
          <w:lang w:val="en-IN"/>
        </w:rPr>
        <w:t>This API is used to retrieve the</w:t>
      </w:r>
      <w:r w:rsidR="002F4327">
        <w:t xml:space="preserve"> </w:t>
      </w:r>
      <w:r w:rsidR="00244646" w:rsidRPr="002F4327">
        <w:t>highest-level</w:t>
      </w:r>
      <w:r w:rsidR="002F4327" w:rsidRPr="002F4327">
        <w:t xml:space="preserve"> assets for provided list of role ids in the query parameter from </w:t>
      </w:r>
      <w:r w:rsidR="007112EF">
        <w:t>OH</w:t>
      </w:r>
      <w:r w:rsidR="002F4327" w:rsidRPr="002F4327">
        <w:t xml:space="preserve"> config database</w:t>
      </w:r>
      <w:r w:rsidRPr="00102903">
        <w:rPr>
          <w:lang w:val="en-IN"/>
        </w:rPr>
        <w:t>.</w:t>
      </w:r>
    </w:p>
    <w:p w14:paraId="208C5412" w14:textId="77777777" w:rsidR="009C273F" w:rsidRPr="00102903" w:rsidRDefault="009C273F" w:rsidP="00102903">
      <w:pPr>
        <w:sectPr w:rsidR="009C273F" w:rsidRPr="00102903" w:rsidSect="004B0069">
          <w:pgSz w:w="24480" w:h="17280" w:orient="landscape"/>
          <w:pgMar w:top="1440" w:right="1440" w:bottom="1440" w:left="1440" w:header="720" w:footer="720" w:gutter="0"/>
          <w:cols w:space="720"/>
        </w:sectPr>
      </w:pPr>
    </w:p>
    <w:p w14:paraId="2AE713AF" w14:textId="46429CC3" w:rsidR="00244646" w:rsidRPr="00F51388" w:rsidRDefault="00102903" w:rsidP="009C273F">
      <w:pPr>
        <w:pStyle w:val="Heading3"/>
      </w:pPr>
      <w:r w:rsidRPr="00F51388">
        <w:t>API Precondition</w:t>
      </w:r>
      <w:r w:rsidR="009C273F">
        <w:t>s</w:t>
      </w:r>
    </w:p>
    <w:p w14:paraId="20A958C8" w14:textId="7FAE0B31" w:rsidR="00102903" w:rsidRDefault="00102903" w:rsidP="00102903">
      <w:r w:rsidRPr="00102903">
        <w:t xml:space="preserve">To fetch the response from the APIs, the Authorization token and the list of Role IDs must exist. </w:t>
      </w:r>
    </w:p>
    <w:p w14:paraId="6760C90A" w14:textId="340E77DA" w:rsidR="00F51388" w:rsidRPr="00102903" w:rsidRDefault="009C273F" w:rsidP="009C273F">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50873B3A" w14:textId="77777777" w:rsidTr="009C273F">
        <w:trPr>
          <w:trHeight w:val="259"/>
        </w:trPr>
        <w:tc>
          <w:tcPr>
            <w:tcW w:w="2519" w:type="dxa"/>
            <w:shd w:val="clear" w:color="auto" w:fill="D9D9D9" w:themeFill="background1" w:themeFillShade="D9"/>
            <w:vAlign w:val="center"/>
            <w:hideMark/>
          </w:tcPr>
          <w:p w14:paraId="7E61E16B"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0C11C81A"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2136353C"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37A50395" w14:textId="77777777" w:rsidR="00102903" w:rsidRPr="00102903" w:rsidRDefault="00102903" w:rsidP="00102903">
            <w:r w:rsidRPr="00102903">
              <w:t>Type</w:t>
            </w:r>
          </w:p>
        </w:tc>
      </w:tr>
      <w:tr w:rsidR="00102903" w:rsidRPr="00102903" w14:paraId="44255EA7" w14:textId="77777777" w:rsidTr="009C273F">
        <w:trPr>
          <w:trHeight w:val="259"/>
        </w:trPr>
        <w:tc>
          <w:tcPr>
            <w:tcW w:w="2519" w:type="dxa"/>
            <w:vAlign w:val="center"/>
            <w:hideMark/>
          </w:tcPr>
          <w:p w14:paraId="6EF80093" w14:textId="77777777" w:rsidR="00102903" w:rsidRPr="00102903" w:rsidRDefault="00102903" w:rsidP="00102903">
            <w:r w:rsidRPr="00102903">
              <w:t>Authorization</w:t>
            </w:r>
          </w:p>
        </w:tc>
        <w:tc>
          <w:tcPr>
            <w:tcW w:w="5632" w:type="dxa"/>
            <w:vAlign w:val="center"/>
            <w:hideMark/>
          </w:tcPr>
          <w:p w14:paraId="3B3B05CF" w14:textId="77777777" w:rsidR="00102903" w:rsidRPr="00102903" w:rsidRDefault="00102903" w:rsidP="00102903">
            <w:r w:rsidRPr="00102903">
              <w:t xml:space="preserve">Token acquired from Azure AD based on the user credentials for further API calls. </w:t>
            </w:r>
          </w:p>
        </w:tc>
        <w:tc>
          <w:tcPr>
            <w:tcW w:w="1023" w:type="dxa"/>
            <w:vAlign w:val="center"/>
            <w:hideMark/>
          </w:tcPr>
          <w:p w14:paraId="625A9A28" w14:textId="77777777" w:rsidR="00102903" w:rsidRPr="00102903" w:rsidRDefault="00102903" w:rsidP="00102903">
            <w:r w:rsidRPr="00102903">
              <w:t>M</w:t>
            </w:r>
          </w:p>
        </w:tc>
        <w:tc>
          <w:tcPr>
            <w:tcW w:w="1026" w:type="dxa"/>
            <w:vAlign w:val="center"/>
            <w:hideMark/>
          </w:tcPr>
          <w:p w14:paraId="48D8E711" w14:textId="77777777" w:rsidR="00102903" w:rsidRPr="00102903" w:rsidRDefault="00102903" w:rsidP="00102903">
            <w:r w:rsidRPr="00102903">
              <w:t>String</w:t>
            </w:r>
          </w:p>
        </w:tc>
      </w:tr>
      <w:tr w:rsidR="00102903" w:rsidRPr="00102903" w14:paraId="68D276AE" w14:textId="77777777" w:rsidTr="009C273F">
        <w:trPr>
          <w:trHeight w:val="259"/>
        </w:trPr>
        <w:tc>
          <w:tcPr>
            <w:tcW w:w="2519" w:type="dxa"/>
            <w:vAlign w:val="center"/>
            <w:hideMark/>
          </w:tcPr>
          <w:p w14:paraId="68AD0096" w14:textId="77777777" w:rsidR="00102903" w:rsidRPr="00102903" w:rsidRDefault="00102903" w:rsidP="00102903">
            <w:r w:rsidRPr="00102903">
              <w:t>Content-Type</w:t>
            </w:r>
          </w:p>
        </w:tc>
        <w:tc>
          <w:tcPr>
            <w:tcW w:w="5632" w:type="dxa"/>
            <w:vAlign w:val="center"/>
            <w:hideMark/>
          </w:tcPr>
          <w:p w14:paraId="4FFC651D" w14:textId="77777777" w:rsidR="00102903" w:rsidRPr="00102903" w:rsidRDefault="00102903" w:rsidP="00102903">
            <w:r w:rsidRPr="00102903">
              <w:t>Type of content. E.g.- application/json</w:t>
            </w:r>
          </w:p>
        </w:tc>
        <w:tc>
          <w:tcPr>
            <w:tcW w:w="1023" w:type="dxa"/>
            <w:vAlign w:val="center"/>
            <w:hideMark/>
          </w:tcPr>
          <w:p w14:paraId="20BFF596" w14:textId="77777777" w:rsidR="00102903" w:rsidRPr="00102903" w:rsidRDefault="00102903" w:rsidP="00102903">
            <w:r w:rsidRPr="00102903">
              <w:t>M</w:t>
            </w:r>
          </w:p>
        </w:tc>
        <w:tc>
          <w:tcPr>
            <w:tcW w:w="1026" w:type="dxa"/>
            <w:vAlign w:val="center"/>
            <w:hideMark/>
          </w:tcPr>
          <w:p w14:paraId="7F3D2C1E" w14:textId="77777777" w:rsidR="00102903" w:rsidRPr="00102903" w:rsidRDefault="00102903" w:rsidP="00102903">
            <w:r w:rsidRPr="00102903">
              <w:t>String</w:t>
            </w:r>
          </w:p>
        </w:tc>
      </w:tr>
    </w:tbl>
    <w:p w14:paraId="1CDC48B0" w14:textId="77777777" w:rsidR="009C273F" w:rsidRDefault="009C273F"/>
    <w:p w14:paraId="4B8731C7" w14:textId="7D160EC7" w:rsidR="009C273F" w:rsidRDefault="009C273F" w:rsidP="009C273F">
      <w:pPr>
        <w:pStyle w:val="Heading3"/>
      </w:pPr>
      <w:r>
        <w:t>Input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7824FEBC" w14:textId="77777777" w:rsidTr="009C273F">
        <w:trPr>
          <w:trHeight w:val="140"/>
        </w:trPr>
        <w:tc>
          <w:tcPr>
            <w:tcW w:w="10200" w:type="dxa"/>
            <w:gridSpan w:val="4"/>
            <w:shd w:val="clear" w:color="auto" w:fill="AEAAAA" w:themeFill="background2" w:themeFillShade="BF"/>
            <w:vAlign w:val="center"/>
            <w:hideMark/>
          </w:tcPr>
          <w:p w14:paraId="6D1FCDBF" w14:textId="77777777" w:rsidR="00102903" w:rsidRPr="00102903" w:rsidRDefault="00102903" w:rsidP="00102903">
            <w:r w:rsidRPr="00102903">
              <w:t>BODY PARAM</w:t>
            </w:r>
          </w:p>
        </w:tc>
      </w:tr>
      <w:tr w:rsidR="00102903" w:rsidRPr="00102903" w14:paraId="62227117" w14:textId="77777777" w:rsidTr="009C273F">
        <w:trPr>
          <w:trHeight w:val="259"/>
        </w:trPr>
        <w:tc>
          <w:tcPr>
            <w:tcW w:w="2519" w:type="dxa"/>
            <w:shd w:val="clear" w:color="auto" w:fill="D9D9D9" w:themeFill="background1" w:themeFillShade="D9"/>
            <w:vAlign w:val="center"/>
            <w:hideMark/>
          </w:tcPr>
          <w:p w14:paraId="3E4D774C"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3CE661F8"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6D494C3F"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2FFEEEF8" w14:textId="77777777" w:rsidR="00102903" w:rsidRPr="00102903" w:rsidRDefault="00102903" w:rsidP="00102903">
            <w:r w:rsidRPr="00102903">
              <w:t>Type</w:t>
            </w:r>
          </w:p>
        </w:tc>
      </w:tr>
      <w:tr w:rsidR="00102903" w:rsidRPr="00102903" w14:paraId="3921844F" w14:textId="77777777" w:rsidTr="009C273F">
        <w:trPr>
          <w:trHeight w:val="259"/>
        </w:trPr>
        <w:tc>
          <w:tcPr>
            <w:tcW w:w="2519" w:type="dxa"/>
            <w:hideMark/>
          </w:tcPr>
          <w:p w14:paraId="5E5966C1" w14:textId="77777777" w:rsidR="00102903" w:rsidRPr="00102903" w:rsidRDefault="00102903" w:rsidP="00102903">
            <w:r w:rsidRPr="00102903">
              <w:t>RoleIds</w:t>
            </w:r>
          </w:p>
        </w:tc>
        <w:tc>
          <w:tcPr>
            <w:tcW w:w="5632" w:type="dxa"/>
            <w:hideMark/>
          </w:tcPr>
          <w:p w14:paraId="26C7ED6E" w14:textId="77777777" w:rsidR="00102903" w:rsidRPr="00102903" w:rsidRDefault="00102903" w:rsidP="00102903">
            <w:r w:rsidRPr="00102903">
              <w:t>Please provide the list of RoleIDs.</w:t>
            </w:r>
          </w:p>
        </w:tc>
        <w:tc>
          <w:tcPr>
            <w:tcW w:w="1023" w:type="dxa"/>
            <w:vAlign w:val="center"/>
            <w:hideMark/>
          </w:tcPr>
          <w:p w14:paraId="5EEC5D57" w14:textId="77777777" w:rsidR="00102903" w:rsidRPr="00102903" w:rsidRDefault="00102903" w:rsidP="00102903">
            <w:r w:rsidRPr="00102903">
              <w:t xml:space="preserve">M </w:t>
            </w:r>
          </w:p>
        </w:tc>
        <w:tc>
          <w:tcPr>
            <w:tcW w:w="1026" w:type="dxa"/>
            <w:vAlign w:val="center"/>
            <w:hideMark/>
          </w:tcPr>
          <w:p w14:paraId="2CC5BE47" w14:textId="77777777" w:rsidR="00102903" w:rsidRPr="00102903" w:rsidRDefault="00102903" w:rsidP="00102903">
            <w:r w:rsidRPr="00102903">
              <w:t>String</w:t>
            </w:r>
          </w:p>
        </w:tc>
      </w:tr>
    </w:tbl>
    <w:p w14:paraId="55DD8E5C" w14:textId="77777777" w:rsidR="00102903" w:rsidRPr="00102903" w:rsidRDefault="00102903" w:rsidP="00102903"/>
    <w:p w14:paraId="2FAB3A16" w14:textId="1336224F" w:rsidR="00102903" w:rsidRPr="00102903" w:rsidRDefault="009C273F" w:rsidP="009C273F">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0"/>
        <w:gridCol w:w="6130"/>
        <w:gridCol w:w="1200"/>
      </w:tblGrid>
      <w:tr w:rsidR="00AD2792" w:rsidRPr="00102903" w14:paraId="78F406B4" w14:textId="77777777" w:rsidTr="009C273F">
        <w:trPr>
          <w:trHeight w:val="276"/>
        </w:trPr>
        <w:tc>
          <w:tcPr>
            <w:tcW w:w="2870" w:type="dxa"/>
            <w:shd w:val="clear" w:color="auto" w:fill="D9D9D9" w:themeFill="background1" w:themeFillShade="D9"/>
            <w:vAlign w:val="center"/>
            <w:hideMark/>
          </w:tcPr>
          <w:p w14:paraId="47DEEBE0" w14:textId="77777777" w:rsidR="00102903" w:rsidRPr="00102903" w:rsidRDefault="00102903" w:rsidP="00102903">
            <w:r w:rsidRPr="00102903">
              <w:t>Parameter</w:t>
            </w:r>
          </w:p>
        </w:tc>
        <w:tc>
          <w:tcPr>
            <w:tcW w:w="6130" w:type="dxa"/>
            <w:shd w:val="clear" w:color="auto" w:fill="D9D9D9" w:themeFill="background1" w:themeFillShade="D9"/>
            <w:vAlign w:val="center"/>
            <w:hideMark/>
          </w:tcPr>
          <w:p w14:paraId="4E0BBB61" w14:textId="77777777" w:rsidR="00102903" w:rsidRPr="00102903" w:rsidRDefault="00102903" w:rsidP="00102903">
            <w:r w:rsidRPr="00102903">
              <w:t>Description</w:t>
            </w:r>
          </w:p>
        </w:tc>
        <w:tc>
          <w:tcPr>
            <w:tcW w:w="1200" w:type="dxa"/>
            <w:shd w:val="clear" w:color="auto" w:fill="D9D9D9" w:themeFill="background1" w:themeFillShade="D9"/>
            <w:vAlign w:val="center"/>
            <w:hideMark/>
          </w:tcPr>
          <w:p w14:paraId="33204B43" w14:textId="77777777" w:rsidR="00102903" w:rsidRPr="00102903" w:rsidRDefault="00102903" w:rsidP="00102903">
            <w:r w:rsidRPr="00102903">
              <w:t>Type</w:t>
            </w:r>
          </w:p>
        </w:tc>
      </w:tr>
      <w:tr w:rsidR="00102903" w:rsidRPr="00102903" w14:paraId="6C59ACD1" w14:textId="77777777" w:rsidTr="009C273F">
        <w:trPr>
          <w:trHeight w:val="193"/>
        </w:trPr>
        <w:tc>
          <w:tcPr>
            <w:tcW w:w="2870" w:type="dxa"/>
            <w:vAlign w:val="center"/>
            <w:hideMark/>
          </w:tcPr>
          <w:p w14:paraId="44B21E87" w14:textId="77777777" w:rsidR="00102903" w:rsidRPr="00102903" w:rsidRDefault="00102903" w:rsidP="00102903">
            <w:r w:rsidRPr="00102903">
              <w:t>Server</w:t>
            </w:r>
          </w:p>
        </w:tc>
        <w:tc>
          <w:tcPr>
            <w:tcW w:w="6130" w:type="dxa"/>
            <w:vAlign w:val="center"/>
            <w:hideMark/>
          </w:tcPr>
          <w:p w14:paraId="0049F3B1" w14:textId="77777777" w:rsidR="00102903" w:rsidRPr="00102903" w:rsidRDefault="00102903" w:rsidP="00102903">
            <w:r w:rsidRPr="00102903">
              <w:t>Contains information about how the server handles requests [e.g., Werkzeug/2.1.2 Python/3.9.7]</w:t>
            </w:r>
          </w:p>
        </w:tc>
        <w:tc>
          <w:tcPr>
            <w:tcW w:w="1200" w:type="dxa"/>
            <w:vAlign w:val="center"/>
            <w:hideMark/>
          </w:tcPr>
          <w:p w14:paraId="30168E31" w14:textId="77777777" w:rsidR="00102903" w:rsidRPr="00102903" w:rsidRDefault="00102903" w:rsidP="00102903">
            <w:r w:rsidRPr="00102903">
              <w:t>String</w:t>
            </w:r>
          </w:p>
        </w:tc>
      </w:tr>
      <w:tr w:rsidR="00102903" w:rsidRPr="00102903" w14:paraId="0FC2406C" w14:textId="77777777" w:rsidTr="009C273F">
        <w:trPr>
          <w:trHeight w:val="193"/>
        </w:trPr>
        <w:tc>
          <w:tcPr>
            <w:tcW w:w="2870" w:type="dxa"/>
            <w:vAlign w:val="center"/>
            <w:hideMark/>
          </w:tcPr>
          <w:p w14:paraId="4747ACEF" w14:textId="77777777" w:rsidR="00102903" w:rsidRPr="00102903" w:rsidRDefault="00102903" w:rsidP="00102903">
            <w:r w:rsidRPr="00102903">
              <w:t>Content-Type</w:t>
            </w:r>
          </w:p>
        </w:tc>
        <w:tc>
          <w:tcPr>
            <w:tcW w:w="6130" w:type="dxa"/>
            <w:vAlign w:val="center"/>
            <w:hideMark/>
          </w:tcPr>
          <w:p w14:paraId="23C232F4" w14:textId="77777777" w:rsidR="00102903" w:rsidRPr="00102903" w:rsidRDefault="00102903" w:rsidP="00102903">
            <w:r w:rsidRPr="00102903">
              <w:t>Type of the content</w:t>
            </w:r>
          </w:p>
        </w:tc>
        <w:tc>
          <w:tcPr>
            <w:tcW w:w="1200" w:type="dxa"/>
            <w:vAlign w:val="center"/>
            <w:hideMark/>
          </w:tcPr>
          <w:p w14:paraId="6C298438" w14:textId="77777777" w:rsidR="00102903" w:rsidRPr="00102903" w:rsidRDefault="00102903" w:rsidP="00102903">
            <w:r w:rsidRPr="00102903">
              <w:t>String</w:t>
            </w:r>
          </w:p>
        </w:tc>
      </w:tr>
      <w:tr w:rsidR="00102903" w:rsidRPr="00102903" w14:paraId="541C5861" w14:textId="77777777" w:rsidTr="009C273F">
        <w:trPr>
          <w:trHeight w:val="193"/>
        </w:trPr>
        <w:tc>
          <w:tcPr>
            <w:tcW w:w="2870" w:type="dxa"/>
            <w:vAlign w:val="center"/>
            <w:hideMark/>
          </w:tcPr>
          <w:p w14:paraId="2A2E2E40" w14:textId="77777777" w:rsidR="00102903" w:rsidRPr="00102903" w:rsidRDefault="00102903" w:rsidP="00102903">
            <w:r w:rsidRPr="00102903">
              <w:t>Date</w:t>
            </w:r>
          </w:p>
        </w:tc>
        <w:tc>
          <w:tcPr>
            <w:tcW w:w="6130" w:type="dxa"/>
            <w:vAlign w:val="center"/>
            <w:hideMark/>
          </w:tcPr>
          <w:p w14:paraId="48B11DDF" w14:textId="77777777" w:rsidR="00102903" w:rsidRPr="00102903" w:rsidRDefault="00102903" w:rsidP="00102903">
            <w:r w:rsidRPr="00102903">
              <w:t>Date of operation execution e.g. - [Tue, 17 May 2022 06:30:16 GMT]</w:t>
            </w:r>
          </w:p>
        </w:tc>
        <w:tc>
          <w:tcPr>
            <w:tcW w:w="1200" w:type="dxa"/>
            <w:vAlign w:val="center"/>
            <w:hideMark/>
          </w:tcPr>
          <w:p w14:paraId="4DD3DEEF" w14:textId="77777777" w:rsidR="00102903" w:rsidRPr="00102903" w:rsidRDefault="00102903" w:rsidP="00102903">
            <w:r w:rsidRPr="00102903">
              <w:t>Datetime</w:t>
            </w:r>
          </w:p>
        </w:tc>
      </w:tr>
      <w:tr w:rsidR="00102903" w:rsidRPr="00102903" w14:paraId="34DD367F" w14:textId="77777777" w:rsidTr="009C273F">
        <w:trPr>
          <w:trHeight w:val="193"/>
        </w:trPr>
        <w:tc>
          <w:tcPr>
            <w:tcW w:w="2870" w:type="dxa"/>
            <w:vAlign w:val="center"/>
            <w:hideMark/>
          </w:tcPr>
          <w:p w14:paraId="5E776E1C" w14:textId="77777777" w:rsidR="00102903" w:rsidRPr="00102903" w:rsidRDefault="00102903" w:rsidP="00102903">
            <w:r w:rsidRPr="00102903">
              <w:t>Content-Length</w:t>
            </w:r>
          </w:p>
        </w:tc>
        <w:tc>
          <w:tcPr>
            <w:tcW w:w="6130" w:type="dxa"/>
            <w:vAlign w:val="center"/>
            <w:hideMark/>
          </w:tcPr>
          <w:p w14:paraId="26C7FF17" w14:textId="77777777" w:rsidR="00102903" w:rsidRPr="00102903" w:rsidRDefault="00102903" w:rsidP="00102903">
            <w:r w:rsidRPr="00102903">
              <w:t>Length of the content</w:t>
            </w:r>
          </w:p>
        </w:tc>
        <w:tc>
          <w:tcPr>
            <w:tcW w:w="1200" w:type="dxa"/>
            <w:vAlign w:val="center"/>
            <w:hideMark/>
          </w:tcPr>
          <w:p w14:paraId="6191E3CE" w14:textId="77777777" w:rsidR="00102903" w:rsidRPr="00102903" w:rsidRDefault="00102903" w:rsidP="00102903">
            <w:r w:rsidRPr="00102903">
              <w:t>Bytes</w:t>
            </w:r>
          </w:p>
        </w:tc>
      </w:tr>
      <w:tr w:rsidR="00102903" w:rsidRPr="00102903" w14:paraId="26636484" w14:textId="77777777" w:rsidTr="009C273F">
        <w:trPr>
          <w:trHeight w:val="193"/>
        </w:trPr>
        <w:tc>
          <w:tcPr>
            <w:tcW w:w="2870" w:type="dxa"/>
            <w:vAlign w:val="center"/>
            <w:hideMark/>
          </w:tcPr>
          <w:p w14:paraId="258065C1" w14:textId="77777777" w:rsidR="00102903" w:rsidRPr="00102903" w:rsidRDefault="00102903" w:rsidP="00102903">
            <w:r w:rsidRPr="00102903">
              <w:t>Connection</w:t>
            </w:r>
          </w:p>
        </w:tc>
        <w:tc>
          <w:tcPr>
            <w:tcW w:w="6130" w:type="dxa"/>
            <w:vAlign w:val="center"/>
            <w:hideMark/>
          </w:tcPr>
          <w:p w14:paraId="49CC58C2" w14:textId="77777777" w:rsidR="00102903" w:rsidRPr="00102903" w:rsidRDefault="00102903" w:rsidP="00102903">
            <w:r w:rsidRPr="00102903">
              <w:t>A general header specifying whether the current network connection stays open once the current transaction finishes</w:t>
            </w:r>
          </w:p>
        </w:tc>
        <w:tc>
          <w:tcPr>
            <w:tcW w:w="1200" w:type="dxa"/>
            <w:vAlign w:val="center"/>
            <w:hideMark/>
          </w:tcPr>
          <w:p w14:paraId="3F75D46E" w14:textId="77777777" w:rsidR="00102903" w:rsidRPr="00102903" w:rsidRDefault="00102903" w:rsidP="00102903">
            <w:r w:rsidRPr="00102903">
              <w:t>String</w:t>
            </w:r>
          </w:p>
        </w:tc>
      </w:tr>
    </w:tbl>
    <w:p w14:paraId="4E13ECA6" w14:textId="77777777" w:rsidR="00102903" w:rsidRDefault="00102903" w:rsidP="00102903"/>
    <w:p w14:paraId="2D2FD617" w14:textId="1B85F96B" w:rsidR="009C273F" w:rsidRPr="00102903" w:rsidRDefault="009C273F" w:rsidP="009C273F">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0"/>
        <w:gridCol w:w="5948"/>
        <w:gridCol w:w="1202"/>
      </w:tblGrid>
      <w:tr w:rsidR="00AD2792" w:rsidRPr="00102903" w14:paraId="1B480112" w14:textId="77777777" w:rsidTr="009C273F">
        <w:trPr>
          <w:trHeight w:val="276"/>
        </w:trPr>
        <w:tc>
          <w:tcPr>
            <w:tcW w:w="3050" w:type="dxa"/>
            <w:shd w:val="clear" w:color="auto" w:fill="D9D9D9" w:themeFill="background1" w:themeFillShade="D9"/>
            <w:vAlign w:val="center"/>
            <w:hideMark/>
          </w:tcPr>
          <w:p w14:paraId="56DC1D64" w14:textId="77777777" w:rsidR="00102903" w:rsidRPr="00102903" w:rsidRDefault="00102903" w:rsidP="00102903">
            <w:r w:rsidRPr="00102903">
              <w:t>Parameter</w:t>
            </w:r>
          </w:p>
        </w:tc>
        <w:tc>
          <w:tcPr>
            <w:tcW w:w="5948" w:type="dxa"/>
            <w:shd w:val="clear" w:color="auto" w:fill="D9D9D9" w:themeFill="background1" w:themeFillShade="D9"/>
            <w:vAlign w:val="center"/>
            <w:hideMark/>
          </w:tcPr>
          <w:p w14:paraId="5560762B" w14:textId="77777777" w:rsidR="00102903" w:rsidRPr="00102903" w:rsidRDefault="00102903" w:rsidP="00102903">
            <w:r w:rsidRPr="00102903">
              <w:t>Description</w:t>
            </w:r>
          </w:p>
        </w:tc>
        <w:tc>
          <w:tcPr>
            <w:tcW w:w="1202" w:type="dxa"/>
            <w:shd w:val="clear" w:color="auto" w:fill="D9D9D9" w:themeFill="background1" w:themeFillShade="D9"/>
            <w:vAlign w:val="center"/>
            <w:hideMark/>
          </w:tcPr>
          <w:p w14:paraId="70A23E96" w14:textId="77777777" w:rsidR="00102903" w:rsidRPr="00102903" w:rsidRDefault="00102903" w:rsidP="00102903">
            <w:r w:rsidRPr="00102903">
              <w:t>Type</w:t>
            </w:r>
          </w:p>
        </w:tc>
      </w:tr>
      <w:tr w:rsidR="00102903" w:rsidRPr="00102903" w14:paraId="1EC8B2DE" w14:textId="77777777" w:rsidTr="009C273F">
        <w:trPr>
          <w:trHeight w:val="193"/>
        </w:trPr>
        <w:tc>
          <w:tcPr>
            <w:tcW w:w="3050" w:type="dxa"/>
            <w:vAlign w:val="center"/>
            <w:hideMark/>
          </w:tcPr>
          <w:p w14:paraId="345DDDB1" w14:textId="3C35FF02" w:rsidR="00102903" w:rsidRPr="00102903" w:rsidRDefault="0026622E" w:rsidP="00102903">
            <w:r>
              <w:t>Asset</w:t>
            </w:r>
            <w:r w:rsidR="00102903" w:rsidRPr="00102903">
              <w:t xml:space="preserve"> ID</w:t>
            </w:r>
          </w:p>
        </w:tc>
        <w:tc>
          <w:tcPr>
            <w:tcW w:w="5948" w:type="dxa"/>
            <w:vAlign w:val="center"/>
            <w:hideMark/>
          </w:tcPr>
          <w:p w14:paraId="100E9417" w14:textId="1F59806C" w:rsidR="00102903" w:rsidRPr="00102903" w:rsidRDefault="00102903" w:rsidP="00102903">
            <w:r w:rsidRPr="00102903">
              <w:t>External ID of the asset</w:t>
            </w:r>
          </w:p>
        </w:tc>
        <w:tc>
          <w:tcPr>
            <w:tcW w:w="1202" w:type="dxa"/>
            <w:vAlign w:val="center"/>
            <w:hideMark/>
          </w:tcPr>
          <w:p w14:paraId="1A53E018" w14:textId="77777777" w:rsidR="00102903" w:rsidRPr="00102903" w:rsidRDefault="00102903" w:rsidP="00102903">
            <w:r w:rsidRPr="00102903">
              <w:t>String</w:t>
            </w:r>
          </w:p>
        </w:tc>
      </w:tr>
    </w:tbl>
    <w:p w14:paraId="232439D7" w14:textId="77777777" w:rsidR="00102903" w:rsidRPr="00102903" w:rsidRDefault="00102903" w:rsidP="00102903"/>
    <w:p w14:paraId="05D7FB40" w14:textId="2630966D" w:rsidR="00102903" w:rsidRPr="00102903" w:rsidRDefault="00222A10" w:rsidP="00796718">
      <w:pPr>
        <w:pStyle w:val="Heading3"/>
      </w:pPr>
      <w:r>
        <w:br w:type="column"/>
      </w:r>
      <w:r w:rsidR="009C273F">
        <w:t xml:space="preserve">API </w:t>
      </w:r>
      <w:r w:rsidR="009C273F" w:rsidRPr="00796718">
        <w:t>Specifications</w:t>
      </w:r>
    </w:p>
    <w:tbl>
      <w:tblPr>
        <w:tblW w:w="10206" w:type="dxa"/>
        <w:tblInd w:w="80" w:type="dxa"/>
        <w:tblLook w:val="04A0" w:firstRow="1" w:lastRow="0" w:firstColumn="1" w:lastColumn="0" w:noHBand="0" w:noVBand="1"/>
      </w:tblPr>
      <w:tblGrid>
        <w:gridCol w:w="2129"/>
        <w:gridCol w:w="8077"/>
      </w:tblGrid>
      <w:tr w:rsidR="00102903" w:rsidRPr="00102903" w14:paraId="075B7EBE" w14:textId="77777777" w:rsidTr="00102903">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9CE724F" w14:textId="77777777" w:rsidR="00102903" w:rsidRPr="00F51388" w:rsidRDefault="00102903" w:rsidP="00102903">
            <w:r w:rsidRPr="00F51388">
              <w:t>PROTOCOL</w:t>
            </w:r>
          </w:p>
        </w:tc>
        <w:tc>
          <w:tcPr>
            <w:tcW w:w="0" w:type="auto"/>
            <w:tcBorders>
              <w:top w:val="single" w:sz="8" w:space="0" w:color="auto"/>
              <w:left w:val="single" w:sz="8" w:space="0" w:color="auto"/>
              <w:bottom w:val="single" w:sz="8" w:space="0" w:color="auto"/>
              <w:right w:val="single" w:sz="8" w:space="0" w:color="auto"/>
            </w:tcBorders>
            <w:vAlign w:val="center"/>
            <w:hideMark/>
          </w:tcPr>
          <w:p w14:paraId="1004130C" w14:textId="77777777" w:rsidR="00102903" w:rsidRPr="00FB4F9E" w:rsidRDefault="00102903" w:rsidP="00102903">
            <w:pPr>
              <w:rPr>
                <w:rFonts w:ascii="Consolas" w:hAnsi="Consolas"/>
              </w:rPr>
            </w:pPr>
            <w:r w:rsidRPr="00FB4F9E">
              <w:rPr>
                <w:rFonts w:ascii="Consolas" w:hAnsi="Consolas"/>
              </w:rPr>
              <w:t xml:space="preserve"> HTTPS</w:t>
            </w:r>
          </w:p>
        </w:tc>
      </w:tr>
      <w:tr w:rsidR="00D82F4C" w14:paraId="06177031"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C674A63" w14:textId="5EB6464A" w:rsidR="00D82F4C" w:rsidRPr="00F51388" w:rsidRDefault="00D82F4C">
            <w:bookmarkStart w:id="112" w:name="_Hlk174091562"/>
            <w:r w:rsidRPr="00F51388">
              <w:t xml:space="preserve">PATH </w:t>
            </w:r>
            <w:r w:rsidR="00753C1A" w:rsidRPr="00F51388">
              <w:t>AOT (Cognite)</w:t>
            </w:r>
            <w:r w:rsidRPr="00F51388">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319D9986" w14:textId="6167ABD6" w:rsidR="00D82F4C" w:rsidRPr="00FB4F9E" w:rsidRDefault="003A2C5A" w:rsidP="003A2C5A">
            <w:pPr>
              <w:spacing w:line="256" w:lineRule="auto"/>
              <w:rPr>
                <w:rFonts w:ascii="Consolas" w:hAnsi="Consolas"/>
              </w:rPr>
            </w:pPr>
            <w:hyperlink r:id="rId72" w:history="1">
              <w:r w:rsidRPr="00FB4F9E">
                <w:rPr>
                  <w:rStyle w:val="Hyperlink"/>
                  <w:rFonts w:ascii="Consolas" w:hAnsi="Consolas"/>
                </w:rPr>
                <w:t>https://apim-mw-aot-dev.azure-api.net/api/operation-heirarchy/assets/highest-level/byRoleIds?ids={ids}</w:t>
              </w:r>
            </w:hyperlink>
            <w:r w:rsidRPr="00FB4F9E">
              <w:rPr>
                <w:rFonts w:ascii="Consolas" w:hAnsi="Consolas"/>
              </w:rPr>
              <w:t xml:space="preserve"> </w:t>
            </w:r>
          </w:p>
        </w:tc>
      </w:tr>
      <w:tr w:rsidR="00102903" w:rsidRPr="00102903" w14:paraId="49C75E76" w14:textId="77777777" w:rsidTr="00102903">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5C19E828" w14:textId="2954103C" w:rsidR="00102903" w:rsidRPr="00F51388" w:rsidRDefault="00102903" w:rsidP="00102903">
            <w:r w:rsidRPr="00F51388">
              <w:t>PATH</w:t>
            </w:r>
            <w:r w:rsidR="00D82F4C" w:rsidRPr="00F51388">
              <w:t xml:space="preserve"> </w:t>
            </w:r>
            <w:r w:rsidR="00753C1A" w:rsidRPr="00F51388">
              <w:t>AOT (Azure)</w:t>
            </w:r>
            <w:r w:rsidRPr="00F51388">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68EC3C04" w14:textId="5794531F" w:rsidR="00B61DC0" w:rsidRPr="00FB4F9E" w:rsidRDefault="003A2C5A" w:rsidP="003A2C5A">
            <w:pPr>
              <w:rPr>
                <w:rFonts w:ascii="Consolas" w:hAnsi="Consolas"/>
              </w:rPr>
            </w:pPr>
            <w:hyperlink r:id="rId73" w:history="1">
              <w:r w:rsidRPr="00FB4F9E">
                <w:rPr>
                  <w:rStyle w:val="Hyperlink"/>
                  <w:rFonts w:ascii="Consolas" w:hAnsi="Consolas"/>
                </w:rPr>
                <w:t>https://apim-aot-azure-dev.azure-api.net/api/operation-heirarchy/assets/highest-level/byRoleIds?ids={ids}</w:t>
              </w:r>
            </w:hyperlink>
            <w:r w:rsidRPr="00FB4F9E">
              <w:rPr>
                <w:rFonts w:ascii="Consolas" w:hAnsi="Consolas"/>
              </w:rPr>
              <w:t xml:space="preserve"> </w:t>
            </w:r>
          </w:p>
        </w:tc>
      </w:tr>
      <w:bookmarkEnd w:id="112"/>
      <w:tr w:rsidR="00102903" w:rsidRPr="00102903" w14:paraId="7B57646A" w14:textId="77777777" w:rsidTr="00102903">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07FBC1F" w14:textId="77777777" w:rsidR="00102903" w:rsidRPr="00F51388" w:rsidRDefault="00102903" w:rsidP="00102903">
            <w:r w:rsidRPr="00F51388">
              <w:t>METHOD</w:t>
            </w:r>
          </w:p>
        </w:tc>
        <w:tc>
          <w:tcPr>
            <w:tcW w:w="0" w:type="auto"/>
            <w:tcBorders>
              <w:top w:val="single" w:sz="8" w:space="0" w:color="auto"/>
              <w:left w:val="single" w:sz="8" w:space="0" w:color="auto"/>
              <w:bottom w:val="single" w:sz="8" w:space="0" w:color="auto"/>
              <w:right w:val="single" w:sz="8" w:space="0" w:color="auto"/>
            </w:tcBorders>
            <w:vAlign w:val="center"/>
            <w:hideMark/>
          </w:tcPr>
          <w:p w14:paraId="3F60B047" w14:textId="77777777" w:rsidR="00102903" w:rsidRPr="00FB4F9E" w:rsidRDefault="00102903" w:rsidP="00102903">
            <w:pPr>
              <w:rPr>
                <w:rFonts w:ascii="Consolas" w:hAnsi="Consolas"/>
              </w:rPr>
            </w:pPr>
            <w:r w:rsidRPr="00FB4F9E">
              <w:rPr>
                <w:rFonts w:ascii="Consolas" w:hAnsi="Consolas"/>
              </w:rPr>
              <w:t xml:space="preserve"> GET</w:t>
            </w:r>
          </w:p>
        </w:tc>
      </w:tr>
      <w:tr w:rsidR="00102903" w:rsidRPr="00102903" w14:paraId="5379B018" w14:textId="77777777" w:rsidTr="00102903">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62B42CE5" w14:textId="77777777" w:rsidR="00102903" w:rsidRPr="00F51388" w:rsidRDefault="00102903" w:rsidP="00102903">
            <w:r w:rsidRPr="00F51388">
              <w:t>CONTENT TYPE</w:t>
            </w:r>
          </w:p>
        </w:tc>
        <w:tc>
          <w:tcPr>
            <w:tcW w:w="0" w:type="auto"/>
            <w:tcBorders>
              <w:top w:val="single" w:sz="8" w:space="0" w:color="auto"/>
              <w:left w:val="single" w:sz="8" w:space="0" w:color="auto"/>
              <w:bottom w:val="single" w:sz="8" w:space="0" w:color="auto"/>
              <w:right w:val="single" w:sz="8" w:space="0" w:color="auto"/>
            </w:tcBorders>
            <w:vAlign w:val="center"/>
            <w:hideMark/>
          </w:tcPr>
          <w:p w14:paraId="352B26BB" w14:textId="77777777" w:rsidR="00102903" w:rsidRPr="00FB4F9E" w:rsidRDefault="00102903" w:rsidP="00102903">
            <w:pPr>
              <w:rPr>
                <w:rFonts w:ascii="Consolas" w:hAnsi="Consolas"/>
              </w:rPr>
            </w:pPr>
            <w:r w:rsidRPr="00FB4F9E">
              <w:rPr>
                <w:rFonts w:ascii="Consolas" w:hAnsi="Consolas"/>
              </w:rPr>
              <w:t>application / json</w:t>
            </w:r>
          </w:p>
        </w:tc>
      </w:tr>
    </w:tbl>
    <w:p w14:paraId="7E657297" w14:textId="77777777" w:rsidR="00102903" w:rsidRPr="00102903" w:rsidRDefault="00102903" w:rsidP="00102903"/>
    <w:p w14:paraId="14E9FDF3" w14:textId="77777777" w:rsidR="00102903" w:rsidRPr="00F51388" w:rsidRDefault="00102903" w:rsidP="009C273F">
      <w:pPr>
        <w:pStyle w:val="Heading3"/>
      </w:pPr>
      <w:r w:rsidRPr="00F51388">
        <w:t>Sample JSON Response</w:t>
      </w:r>
    </w:p>
    <w:p w14:paraId="34151C48" w14:textId="77777777" w:rsidR="00293A6C" w:rsidRPr="00D9004C" w:rsidRDefault="00293A6C" w:rsidP="00BC6865">
      <w:pPr>
        <w:spacing w:after="0"/>
        <w:rPr>
          <w:rFonts w:ascii="Consolas" w:hAnsi="Consolas"/>
        </w:rPr>
      </w:pPr>
      <w:r w:rsidRPr="00D9004C">
        <w:rPr>
          <w:rFonts w:ascii="Consolas" w:hAnsi="Consolas"/>
        </w:rPr>
        <w:t>{</w:t>
      </w:r>
    </w:p>
    <w:p w14:paraId="28EAB360" w14:textId="77777777" w:rsidR="00293A6C" w:rsidRPr="00D9004C" w:rsidRDefault="00293A6C" w:rsidP="00BC6865">
      <w:pPr>
        <w:spacing w:after="0"/>
        <w:rPr>
          <w:rFonts w:ascii="Consolas" w:hAnsi="Consolas"/>
        </w:rPr>
      </w:pPr>
      <w:r w:rsidRPr="00D9004C">
        <w:rPr>
          <w:rFonts w:ascii="Consolas" w:hAnsi="Consolas"/>
        </w:rPr>
        <w:t xml:space="preserve">   "Assets": [</w:t>
      </w:r>
    </w:p>
    <w:p w14:paraId="4EF02CB6" w14:textId="77777777" w:rsidR="00293A6C" w:rsidRPr="00D9004C" w:rsidRDefault="00293A6C" w:rsidP="00BC6865">
      <w:pPr>
        <w:spacing w:after="0"/>
        <w:rPr>
          <w:rFonts w:ascii="Consolas" w:hAnsi="Consolas"/>
        </w:rPr>
      </w:pPr>
      <w:r w:rsidRPr="00D9004C">
        <w:rPr>
          <w:rFonts w:ascii="Consolas" w:hAnsi="Consolas"/>
        </w:rPr>
        <w:t xml:space="preserve">               {</w:t>
      </w:r>
    </w:p>
    <w:p w14:paraId="6EF01CDA" w14:textId="77777777" w:rsidR="00293A6C" w:rsidRPr="00D9004C" w:rsidRDefault="00293A6C" w:rsidP="00BC6865">
      <w:pPr>
        <w:spacing w:after="0"/>
        <w:rPr>
          <w:rFonts w:ascii="Consolas" w:hAnsi="Consolas"/>
        </w:rPr>
      </w:pPr>
      <w:r w:rsidRPr="00D9004C">
        <w:rPr>
          <w:rFonts w:ascii="Consolas" w:hAnsi="Consolas"/>
        </w:rPr>
        <w:t xml:space="preserve">                 "AssetId": ""</w:t>
      </w:r>
    </w:p>
    <w:p w14:paraId="0C8FD621" w14:textId="77777777" w:rsidR="00293A6C" w:rsidRPr="00D9004C" w:rsidRDefault="00293A6C" w:rsidP="00BC6865">
      <w:pPr>
        <w:spacing w:after="0"/>
        <w:rPr>
          <w:rFonts w:ascii="Consolas" w:hAnsi="Consolas"/>
        </w:rPr>
      </w:pPr>
      <w:r w:rsidRPr="00D9004C">
        <w:rPr>
          <w:rFonts w:ascii="Consolas" w:hAnsi="Consolas"/>
        </w:rPr>
        <w:t xml:space="preserve">               },</w:t>
      </w:r>
    </w:p>
    <w:p w14:paraId="05165814" w14:textId="77777777" w:rsidR="00293A6C" w:rsidRPr="00D9004C" w:rsidRDefault="00293A6C" w:rsidP="00BC6865">
      <w:pPr>
        <w:spacing w:after="0"/>
        <w:rPr>
          <w:rFonts w:ascii="Consolas" w:hAnsi="Consolas"/>
        </w:rPr>
      </w:pPr>
      <w:r w:rsidRPr="00D9004C">
        <w:rPr>
          <w:rFonts w:ascii="Consolas" w:hAnsi="Consolas"/>
        </w:rPr>
        <w:t xml:space="preserve">               {</w:t>
      </w:r>
    </w:p>
    <w:p w14:paraId="453DB18F" w14:textId="77777777" w:rsidR="00293A6C" w:rsidRPr="00D9004C" w:rsidRDefault="00293A6C" w:rsidP="00BC6865">
      <w:pPr>
        <w:spacing w:after="0"/>
        <w:rPr>
          <w:rFonts w:ascii="Consolas" w:hAnsi="Consolas"/>
        </w:rPr>
      </w:pPr>
      <w:r w:rsidRPr="00D9004C">
        <w:rPr>
          <w:rFonts w:ascii="Consolas" w:hAnsi="Consolas"/>
        </w:rPr>
        <w:t xml:space="preserve">                 "AssetId": ""</w:t>
      </w:r>
    </w:p>
    <w:p w14:paraId="6AD1A0ED" w14:textId="77777777" w:rsidR="00293A6C" w:rsidRPr="00D9004C" w:rsidRDefault="00293A6C" w:rsidP="00BC6865">
      <w:pPr>
        <w:spacing w:after="0"/>
        <w:rPr>
          <w:rFonts w:ascii="Consolas" w:hAnsi="Consolas"/>
        </w:rPr>
      </w:pPr>
      <w:r w:rsidRPr="00D9004C">
        <w:rPr>
          <w:rFonts w:ascii="Consolas" w:hAnsi="Consolas"/>
        </w:rPr>
        <w:t xml:space="preserve">               }</w:t>
      </w:r>
    </w:p>
    <w:p w14:paraId="0717861C" w14:textId="77777777" w:rsidR="00293A6C" w:rsidRPr="00D9004C" w:rsidRDefault="00293A6C" w:rsidP="00BC6865">
      <w:pPr>
        <w:spacing w:after="0"/>
        <w:rPr>
          <w:rFonts w:ascii="Consolas" w:hAnsi="Consolas"/>
        </w:rPr>
      </w:pPr>
      <w:r w:rsidRPr="00D9004C">
        <w:rPr>
          <w:rFonts w:ascii="Consolas" w:hAnsi="Consolas"/>
        </w:rPr>
        <w:t xml:space="preserve">        ]</w:t>
      </w:r>
    </w:p>
    <w:p w14:paraId="2C8083C4" w14:textId="77777777" w:rsidR="00293A6C" w:rsidRPr="00D9004C" w:rsidRDefault="00293A6C" w:rsidP="00BC6865">
      <w:pPr>
        <w:spacing w:after="0"/>
        <w:rPr>
          <w:rFonts w:ascii="Consolas" w:hAnsi="Consolas"/>
        </w:rPr>
      </w:pPr>
      <w:r w:rsidRPr="00D9004C">
        <w:rPr>
          <w:rFonts w:ascii="Consolas" w:hAnsi="Consolas"/>
        </w:rPr>
        <w:t xml:space="preserve"> }</w:t>
      </w:r>
    </w:p>
    <w:p w14:paraId="14B3C8B0" w14:textId="77777777" w:rsidR="00102903" w:rsidRPr="00D9004C" w:rsidRDefault="00102903" w:rsidP="00BC6865">
      <w:pPr>
        <w:spacing w:after="0"/>
        <w:rPr>
          <w:rFonts w:ascii="Consolas" w:hAnsi="Consolas"/>
        </w:rPr>
      </w:pPr>
      <w:r w:rsidRPr="00D9004C">
        <w:rPr>
          <w:rFonts w:ascii="Consolas" w:hAnsi="Consolas"/>
        </w:rPr>
        <w:t>}</w:t>
      </w:r>
    </w:p>
    <w:p w14:paraId="5026D0C4" w14:textId="77777777" w:rsidR="00102903" w:rsidRDefault="00102903" w:rsidP="00102903"/>
    <w:p w14:paraId="29D69823" w14:textId="4E61FB4E" w:rsidR="00F51388" w:rsidRPr="00102903" w:rsidRDefault="009C273F" w:rsidP="009C273F">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7690"/>
      </w:tblGrid>
      <w:tr w:rsidR="00AD2792" w:rsidRPr="00102903" w14:paraId="45ACFE9C" w14:textId="77777777" w:rsidTr="009C273F">
        <w:tc>
          <w:tcPr>
            <w:tcW w:w="2510" w:type="dxa"/>
            <w:shd w:val="clear" w:color="auto" w:fill="D9D9D9" w:themeFill="background1" w:themeFillShade="D9"/>
            <w:hideMark/>
          </w:tcPr>
          <w:p w14:paraId="7C23DE52" w14:textId="77777777" w:rsidR="00102903" w:rsidRPr="00F51388" w:rsidRDefault="00102903" w:rsidP="00102903">
            <w:pPr>
              <w:rPr>
                <w:b/>
                <w:bCs/>
              </w:rPr>
            </w:pPr>
            <w:r w:rsidRPr="00F51388">
              <w:rPr>
                <w:b/>
                <w:bCs/>
              </w:rPr>
              <w:t>HTTP Code</w:t>
            </w:r>
          </w:p>
        </w:tc>
        <w:tc>
          <w:tcPr>
            <w:tcW w:w="7690" w:type="dxa"/>
            <w:shd w:val="clear" w:color="auto" w:fill="D9D9D9" w:themeFill="background1" w:themeFillShade="D9"/>
            <w:hideMark/>
          </w:tcPr>
          <w:p w14:paraId="0714D7F1" w14:textId="77777777" w:rsidR="00102903" w:rsidRPr="00F51388" w:rsidRDefault="00102903" w:rsidP="00102903">
            <w:pPr>
              <w:rPr>
                <w:b/>
                <w:bCs/>
              </w:rPr>
            </w:pPr>
            <w:r w:rsidRPr="00F51388">
              <w:rPr>
                <w:b/>
                <w:bCs/>
              </w:rPr>
              <w:t>Result Description</w:t>
            </w:r>
          </w:p>
        </w:tc>
      </w:tr>
      <w:tr w:rsidR="00102903" w:rsidRPr="00102903" w14:paraId="5AA60206" w14:textId="77777777" w:rsidTr="009C273F">
        <w:tc>
          <w:tcPr>
            <w:tcW w:w="2510" w:type="dxa"/>
            <w:hideMark/>
          </w:tcPr>
          <w:p w14:paraId="18B07A25" w14:textId="77777777" w:rsidR="00102903" w:rsidRPr="00102903" w:rsidRDefault="00102903" w:rsidP="00102903">
            <w:r w:rsidRPr="00102903">
              <w:t>200</w:t>
            </w:r>
          </w:p>
        </w:tc>
        <w:tc>
          <w:tcPr>
            <w:tcW w:w="7690" w:type="dxa"/>
            <w:hideMark/>
          </w:tcPr>
          <w:p w14:paraId="454A9E41" w14:textId="055F8FCF" w:rsidR="00102903" w:rsidRPr="00102903" w:rsidRDefault="00102903" w:rsidP="00102903">
            <w:r w:rsidRPr="00102903">
              <w:t xml:space="preserve">A list of </w:t>
            </w:r>
            <w:r w:rsidR="00293A6C">
              <w:t>assets</w:t>
            </w:r>
            <w:r w:rsidRPr="00102903">
              <w:t xml:space="preserve"> with associated </w:t>
            </w:r>
            <w:r w:rsidR="00293A6C">
              <w:t>Asset External</w:t>
            </w:r>
            <w:r w:rsidRPr="00102903">
              <w:t xml:space="preserve"> IDs is retrieved based on the Role IDs.</w:t>
            </w:r>
          </w:p>
        </w:tc>
      </w:tr>
    </w:tbl>
    <w:p w14:paraId="1A2C8199" w14:textId="77777777" w:rsidR="009C273F" w:rsidRDefault="009C273F"/>
    <w:p w14:paraId="67BBBB21" w14:textId="4B893E8B" w:rsidR="009C273F" w:rsidRDefault="009C273F" w:rsidP="009C273F">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2340"/>
        <w:gridCol w:w="5350"/>
      </w:tblGrid>
      <w:tr w:rsidR="001A56AC" w:rsidRPr="00102903" w14:paraId="5774BF22" w14:textId="77777777" w:rsidTr="009C273F">
        <w:tc>
          <w:tcPr>
            <w:tcW w:w="2510" w:type="dxa"/>
            <w:shd w:val="clear" w:color="auto" w:fill="D9D9D9" w:themeFill="background1" w:themeFillShade="D9"/>
            <w:vAlign w:val="center"/>
            <w:hideMark/>
          </w:tcPr>
          <w:p w14:paraId="6938EB3B" w14:textId="77777777" w:rsidR="00102903" w:rsidRPr="00F51388" w:rsidRDefault="00102903" w:rsidP="00102903">
            <w:pPr>
              <w:rPr>
                <w:b/>
                <w:bCs/>
              </w:rPr>
            </w:pPr>
            <w:r w:rsidRPr="00F51388">
              <w:rPr>
                <w:b/>
                <w:bCs/>
              </w:rPr>
              <w:t>HTTP Code</w:t>
            </w:r>
          </w:p>
        </w:tc>
        <w:tc>
          <w:tcPr>
            <w:tcW w:w="2340" w:type="dxa"/>
            <w:shd w:val="clear" w:color="auto" w:fill="D9D9D9" w:themeFill="background1" w:themeFillShade="D9"/>
            <w:vAlign w:val="center"/>
            <w:hideMark/>
          </w:tcPr>
          <w:p w14:paraId="47A537E9" w14:textId="77777777" w:rsidR="00102903" w:rsidRPr="00F51388" w:rsidRDefault="00102903" w:rsidP="00102903">
            <w:pPr>
              <w:rPr>
                <w:b/>
                <w:bCs/>
              </w:rPr>
            </w:pPr>
            <w:r w:rsidRPr="00F51388">
              <w:rPr>
                <w:b/>
                <w:bCs/>
              </w:rPr>
              <w:t>Error Code</w:t>
            </w:r>
          </w:p>
        </w:tc>
        <w:tc>
          <w:tcPr>
            <w:tcW w:w="5350" w:type="dxa"/>
            <w:shd w:val="clear" w:color="auto" w:fill="D9D9D9" w:themeFill="background1" w:themeFillShade="D9"/>
            <w:vAlign w:val="center"/>
            <w:hideMark/>
          </w:tcPr>
          <w:p w14:paraId="285EBAB1" w14:textId="77777777" w:rsidR="00102903" w:rsidRPr="00F51388" w:rsidRDefault="00102903" w:rsidP="00102903">
            <w:pPr>
              <w:rPr>
                <w:b/>
                <w:bCs/>
              </w:rPr>
            </w:pPr>
            <w:r w:rsidRPr="00F51388">
              <w:rPr>
                <w:b/>
                <w:bCs/>
              </w:rPr>
              <w:t>Error Description</w:t>
            </w:r>
          </w:p>
        </w:tc>
      </w:tr>
      <w:tr w:rsidR="001A56AC" w:rsidRPr="00102903" w14:paraId="678BC5B4" w14:textId="77777777" w:rsidTr="009C273F">
        <w:tc>
          <w:tcPr>
            <w:tcW w:w="2510" w:type="dxa"/>
            <w:vAlign w:val="center"/>
            <w:hideMark/>
          </w:tcPr>
          <w:p w14:paraId="3380F83B" w14:textId="77777777" w:rsidR="00102903" w:rsidRPr="00102903" w:rsidRDefault="00102903" w:rsidP="00102903">
            <w:r w:rsidRPr="00102903">
              <w:t>500</w:t>
            </w:r>
          </w:p>
        </w:tc>
        <w:tc>
          <w:tcPr>
            <w:tcW w:w="2340" w:type="dxa"/>
            <w:vAlign w:val="center"/>
            <w:hideMark/>
          </w:tcPr>
          <w:p w14:paraId="75BFCC0B" w14:textId="77777777" w:rsidR="00102903" w:rsidRPr="00102903" w:rsidRDefault="00102903" w:rsidP="00102903">
            <w:r w:rsidRPr="00102903">
              <w:t>500</w:t>
            </w:r>
          </w:p>
        </w:tc>
        <w:tc>
          <w:tcPr>
            <w:tcW w:w="5350" w:type="dxa"/>
            <w:vAlign w:val="center"/>
            <w:hideMark/>
          </w:tcPr>
          <w:p w14:paraId="5A03AF51" w14:textId="77777777" w:rsidR="00102903" w:rsidRPr="00102903" w:rsidRDefault="00102903" w:rsidP="00102903">
            <w:r w:rsidRPr="00102903">
              <w:t xml:space="preserve">      Generic Error</w:t>
            </w:r>
          </w:p>
        </w:tc>
      </w:tr>
      <w:tr w:rsidR="001A56AC" w:rsidRPr="00102903" w14:paraId="42895256" w14:textId="77777777" w:rsidTr="009C273F">
        <w:tc>
          <w:tcPr>
            <w:tcW w:w="2510" w:type="dxa"/>
            <w:vAlign w:val="center"/>
            <w:hideMark/>
          </w:tcPr>
          <w:p w14:paraId="1EE75158" w14:textId="77777777" w:rsidR="00102903" w:rsidRPr="00102903" w:rsidRDefault="00102903" w:rsidP="00102903">
            <w:r w:rsidRPr="00102903">
              <w:t>400</w:t>
            </w:r>
          </w:p>
        </w:tc>
        <w:tc>
          <w:tcPr>
            <w:tcW w:w="2340" w:type="dxa"/>
            <w:vAlign w:val="center"/>
            <w:hideMark/>
          </w:tcPr>
          <w:p w14:paraId="2B285564" w14:textId="77777777" w:rsidR="00102903" w:rsidRPr="00102903" w:rsidRDefault="00102903" w:rsidP="00102903">
            <w:r w:rsidRPr="00102903">
              <w:t>401</w:t>
            </w:r>
          </w:p>
        </w:tc>
        <w:tc>
          <w:tcPr>
            <w:tcW w:w="5350" w:type="dxa"/>
            <w:vAlign w:val="center"/>
            <w:hideMark/>
          </w:tcPr>
          <w:p w14:paraId="29152D2B" w14:textId="5F9A2EBE" w:rsidR="00102903" w:rsidRPr="00102903" w:rsidRDefault="00102903" w:rsidP="00FB4F9E">
            <w:r w:rsidRPr="00102903">
              <w:t>Unauthorized User</w:t>
            </w:r>
            <w:r w:rsidR="00FB4F9E">
              <w:t xml:space="preserve"> or </w:t>
            </w:r>
            <w:r w:rsidRPr="00102903">
              <w:t>Header Token missing</w:t>
            </w:r>
          </w:p>
        </w:tc>
      </w:tr>
      <w:tr w:rsidR="001A56AC" w:rsidRPr="00102903" w14:paraId="62474F65" w14:textId="77777777" w:rsidTr="009C273F">
        <w:tc>
          <w:tcPr>
            <w:tcW w:w="2510" w:type="dxa"/>
            <w:vAlign w:val="center"/>
            <w:hideMark/>
          </w:tcPr>
          <w:p w14:paraId="4153601F" w14:textId="77777777" w:rsidR="00102903" w:rsidRPr="00102903" w:rsidRDefault="00102903" w:rsidP="00102903">
            <w:r w:rsidRPr="00102903">
              <w:t>400</w:t>
            </w:r>
          </w:p>
        </w:tc>
        <w:tc>
          <w:tcPr>
            <w:tcW w:w="2340" w:type="dxa"/>
            <w:vAlign w:val="center"/>
            <w:hideMark/>
          </w:tcPr>
          <w:p w14:paraId="369B665F" w14:textId="77777777" w:rsidR="00102903" w:rsidRPr="00102903" w:rsidRDefault="00102903" w:rsidP="00102903">
            <w:r w:rsidRPr="00102903">
              <w:t>400</w:t>
            </w:r>
          </w:p>
        </w:tc>
        <w:tc>
          <w:tcPr>
            <w:tcW w:w="5350" w:type="dxa"/>
            <w:vAlign w:val="center"/>
            <w:hideMark/>
          </w:tcPr>
          <w:p w14:paraId="2A1C89AF" w14:textId="7E6ADF10" w:rsidR="00102903" w:rsidRPr="00102903" w:rsidRDefault="00102903" w:rsidP="00102903">
            <w:r w:rsidRPr="00102903">
              <w:t>Bad request</w:t>
            </w:r>
          </w:p>
        </w:tc>
      </w:tr>
    </w:tbl>
    <w:p w14:paraId="1BA21AB9" w14:textId="77777777" w:rsidR="00102903" w:rsidRPr="00102903" w:rsidRDefault="00102903" w:rsidP="00102903"/>
    <w:p w14:paraId="16E82A47" w14:textId="77777777" w:rsidR="00222A10" w:rsidRDefault="00222A10" w:rsidP="003B6A54">
      <w:pPr>
        <w:sectPr w:rsidR="00222A10" w:rsidSect="00222A10">
          <w:type w:val="continuous"/>
          <w:pgSz w:w="24480" w:h="17280" w:orient="landscape" w:code="5"/>
          <w:pgMar w:top="1440" w:right="1440" w:bottom="1440" w:left="1440" w:header="720" w:footer="720" w:gutter="0"/>
          <w:cols w:num="2" w:space="1134"/>
          <w:docGrid w:linePitch="360"/>
        </w:sectPr>
      </w:pPr>
    </w:p>
    <w:p w14:paraId="6A21EF15" w14:textId="77777777" w:rsidR="00604109" w:rsidRDefault="00604109" w:rsidP="003B6A54"/>
    <w:p w14:paraId="63AAB00C"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76ED0A13" w14:textId="77777777" w:rsidR="009D6747" w:rsidRPr="009D6747" w:rsidRDefault="009D6747" w:rsidP="00796718">
      <w:pPr>
        <w:pStyle w:val="Heading2"/>
      </w:pPr>
      <w:bookmarkStart w:id="113" w:name="_Toc217409174"/>
      <w:r w:rsidRPr="009D6747">
        <w:lastRenderedPageBreak/>
        <w:t xml:space="preserve">GET- </w:t>
      </w:r>
      <w:proofErr w:type="spellStart"/>
      <w:r w:rsidRPr="009D6747">
        <w:t>BatchDetails</w:t>
      </w:r>
      <w:proofErr w:type="spellEnd"/>
      <w:r w:rsidRPr="009D6747">
        <w:t xml:space="preserve"> API</w:t>
      </w:r>
      <w:bookmarkEnd w:id="113"/>
    </w:p>
    <w:p w14:paraId="7EA86838" w14:textId="4E55D0FF" w:rsidR="009D6747" w:rsidRPr="009D6747" w:rsidRDefault="009D6747" w:rsidP="009D6747">
      <w:r w:rsidRPr="009D6747">
        <w:t xml:space="preserve">This API is used to get </w:t>
      </w:r>
      <w:r w:rsidR="00222A10" w:rsidRPr="009D6747">
        <w:t xml:space="preserve">batch details </w:t>
      </w:r>
      <w:r w:rsidRPr="009D6747">
        <w:t>based on</w:t>
      </w:r>
      <w:r w:rsidR="00222A10">
        <w:t xml:space="preserve"> the</w:t>
      </w:r>
      <w:r w:rsidRPr="009D6747">
        <w:t xml:space="preserve"> batch number</w:t>
      </w:r>
      <w:r w:rsidR="00222A10">
        <w:t>.</w:t>
      </w:r>
    </w:p>
    <w:p w14:paraId="0ABE5F98" w14:textId="77777777" w:rsidR="00222A10" w:rsidRDefault="00222A10" w:rsidP="00796718">
      <w:pPr>
        <w:pStyle w:val="Heading3"/>
        <w:sectPr w:rsidR="00222A10" w:rsidSect="00222A10">
          <w:pgSz w:w="24480" w:h="17280" w:orient="landscape" w:code="5"/>
          <w:pgMar w:top="1440" w:right="1440" w:bottom="1440" w:left="1440" w:header="720" w:footer="720" w:gutter="0"/>
          <w:cols w:space="1134"/>
          <w:docGrid w:linePitch="360"/>
        </w:sectPr>
      </w:pPr>
    </w:p>
    <w:p w14:paraId="7DD7C791" w14:textId="1942146B" w:rsidR="009D6747" w:rsidRPr="009D6747" w:rsidRDefault="009D6747" w:rsidP="00796718">
      <w:pPr>
        <w:pStyle w:val="Heading3"/>
      </w:pPr>
      <w:r w:rsidRPr="009D6747">
        <w:t xml:space="preserve">API </w:t>
      </w:r>
      <w:r w:rsidR="00796718" w:rsidRPr="009D6747">
        <w:t>Preconditions</w:t>
      </w:r>
    </w:p>
    <w:p w14:paraId="5A1011CA" w14:textId="77777777" w:rsidR="009D6747" w:rsidRPr="009D6747" w:rsidRDefault="009D6747" w:rsidP="009D6747">
      <w:r w:rsidRPr="009D6747">
        <w:t xml:space="preserve">To fetch the response from the APIs, the following entities must exist. </w:t>
      </w:r>
    </w:p>
    <w:p w14:paraId="35876600" w14:textId="77777777" w:rsidR="009D6747" w:rsidRPr="009D6747" w:rsidRDefault="009D6747" w:rsidP="00796718">
      <w:pPr>
        <w:pStyle w:val="ListParagraph"/>
        <w:numPr>
          <w:ilvl w:val="0"/>
          <w:numId w:val="31"/>
        </w:numPr>
      </w:pPr>
      <w:r w:rsidRPr="009D6747">
        <w:t xml:space="preserve">Authorization token </w:t>
      </w:r>
    </w:p>
    <w:p w14:paraId="2660CBE5" w14:textId="77777777" w:rsidR="009D6747" w:rsidRPr="009D6747" w:rsidRDefault="009D6747" w:rsidP="00796718">
      <w:pPr>
        <w:pStyle w:val="ListParagraph"/>
        <w:numPr>
          <w:ilvl w:val="0"/>
          <w:numId w:val="31"/>
        </w:numPr>
      </w:pPr>
      <w:r w:rsidRPr="009D6747">
        <w:t>Content-Type</w:t>
      </w:r>
    </w:p>
    <w:p w14:paraId="4367178A" w14:textId="77777777" w:rsidR="009D6747" w:rsidRPr="009D6747" w:rsidRDefault="009D6747" w:rsidP="00796718">
      <w:pPr>
        <w:pStyle w:val="Heading3"/>
      </w:pPr>
      <w:r w:rsidRPr="009D6747">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9D6747" w:rsidRPr="009D6747" w14:paraId="1F75793B"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FED9AE" w14:textId="77777777" w:rsidR="009D6747" w:rsidRPr="009D6747" w:rsidRDefault="009D6747" w:rsidP="00462E6C">
            <w:pPr>
              <w:spacing w:after="120"/>
            </w:pPr>
            <w:r w:rsidRPr="009D6747">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F1CC2B" w14:textId="77777777" w:rsidR="009D6747" w:rsidRPr="009D6747" w:rsidRDefault="009D6747" w:rsidP="00462E6C">
            <w:pPr>
              <w:spacing w:after="120"/>
            </w:pPr>
            <w:r w:rsidRPr="009D6747">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324CF0" w14:textId="77777777" w:rsidR="009D6747" w:rsidRPr="009D6747" w:rsidRDefault="009D6747" w:rsidP="00462E6C">
            <w:pPr>
              <w:spacing w:after="120"/>
            </w:pPr>
            <w:r w:rsidRPr="009D6747">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BE5953" w14:textId="77777777" w:rsidR="009D6747" w:rsidRPr="009D6747" w:rsidRDefault="009D6747" w:rsidP="00462E6C">
            <w:pPr>
              <w:spacing w:after="120"/>
            </w:pPr>
            <w:r w:rsidRPr="009D6747">
              <w:t>Type</w:t>
            </w:r>
          </w:p>
        </w:tc>
      </w:tr>
      <w:tr w:rsidR="009D6747" w:rsidRPr="009D6747" w14:paraId="51995F32"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78B8891F" w14:textId="77777777" w:rsidR="009D6747" w:rsidRPr="009D6747" w:rsidRDefault="009D6747" w:rsidP="00462E6C">
            <w:pPr>
              <w:spacing w:after="120"/>
            </w:pPr>
            <w:r w:rsidRPr="009D6747">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5A716F68" w14:textId="77777777" w:rsidR="009D6747" w:rsidRPr="00754C4E" w:rsidRDefault="009D6747" w:rsidP="00462E6C">
            <w:pPr>
              <w:spacing w:after="120"/>
              <w:rPr>
                <w:rFonts w:ascii="Consolas" w:hAnsi="Consolas"/>
              </w:rPr>
            </w:pPr>
            <w:r w:rsidRPr="00754C4E">
              <w:rPr>
                <w:rFonts w:ascii="Consolas" w:hAnsi="Consolas"/>
              </w:rPr>
              <w:t xml:space="preserve">Token acquired from Azure AD based on the user credentials for further API calls. </w:t>
            </w:r>
            <w:r w:rsidRPr="00754C4E">
              <w:rPr>
                <w:rFonts w:ascii="Consolas" w:hAnsi="Consolas"/>
                <w:lang w:val="en-IN"/>
              </w:rPr>
              <w:t>. e.g., msal, accesstoken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4CCBE071"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46E2BF6" w14:textId="77777777" w:rsidR="009D6747" w:rsidRPr="009D6747" w:rsidRDefault="009D6747" w:rsidP="00462E6C">
            <w:pPr>
              <w:spacing w:after="120"/>
            </w:pPr>
            <w:r w:rsidRPr="009D6747">
              <w:t>String</w:t>
            </w:r>
          </w:p>
        </w:tc>
      </w:tr>
      <w:tr w:rsidR="009D6747" w:rsidRPr="009D6747" w14:paraId="00950CD9"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03E5F169" w14:textId="77777777" w:rsidR="009D6747" w:rsidRPr="009D6747" w:rsidRDefault="009D6747" w:rsidP="00462E6C">
            <w:pPr>
              <w:spacing w:after="120"/>
            </w:pPr>
            <w:r w:rsidRPr="009D6747">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276B005E" w14:textId="77777777" w:rsidR="009D6747" w:rsidRPr="00754C4E" w:rsidRDefault="009D6747" w:rsidP="00462E6C">
            <w:pPr>
              <w:spacing w:after="120"/>
              <w:rPr>
                <w:rFonts w:ascii="Consolas" w:hAnsi="Consolas"/>
              </w:rPr>
            </w:pPr>
            <w:r w:rsidRPr="00754C4E">
              <w:rPr>
                <w:rFonts w:ascii="Consolas" w:hAnsi="Consolas"/>
              </w:rPr>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EF9EAF7"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4B7F73F" w14:textId="77777777" w:rsidR="009D6747" w:rsidRPr="009D6747" w:rsidRDefault="009D6747" w:rsidP="00462E6C">
            <w:pPr>
              <w:spacing w:after="120"/>
            </w:pPr>
            <w:r w:rsidRPr="009D6747">
              <w:t>String</w:t>
            </w:r>
          </w:p>
        </w:tc>
      </w:tr>
    </w:tbl>
    <w:p w14:paraId="23F7A987" w14:textId="77777777" w:rsidR="009D6747" w:rsidRPr="009D6747" w:rsidRDefault="009D6747" w:rsidP="00796718">
      <w:pPr>
        <w:pStyle w:val="Heading3"/>
      </w:pPr>
      <w:r w:rsidRPr="009D6747">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9D6747" w:rsidRPr="009D6747" w14:paraId="29454550"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F7708" w14:textId="77777777" w:rsidR="009D6747" w:rsidRPr="009D6747" w:rsidRDefault="009D6747" w:rsidP="00462E6C">
            <w:pPr>
              <w:spacing w:after="120"/>
            </w:pPr>
            <w:r w:rsidRPr="009D6747">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F669B1" w14:textId="77777777" w:rsidR="009D6747" w:rsidRPr="009D6747" w:rsidRDefault="009D6747" w:rsidP="00462E6C">
            <w:pPr>
              <w:spacing w:after="120"/>
            </w:pPr>
            <w:r w:rsidRPr="009D6747">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41617A" w14:textId="77777777" w:rsidR="009D6747" w:rsidRPr="009D6747" w:rsidRDefault="009D6747" w:rsidP="00462E6C">
            <w:pPr>
              <w:spacing w:after="120"/>
            </w:pPr>
            <w:r w:rsidRPr="009D6747">
              <w:t>Type</w:t>
            </w:r>
          </w:p>
        </w:tc>
      </w:tr>
      <w:tr w:rsidR="009D6747" w:rsidRPr="009D6747" w14:paraId="1E1E3FDF"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180C62F" w14:textId="77777777" w:rsidR="009D6747" w:rsidRPr="009D6747" w:rsidRDefault="009D6747" w:rsidP="00462E6C">
            <w:pPr>
              <w:spacing w:after="120"/>
            </w:pPr>
            <w:r w:rsidRPr="009D6747">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43FD4CA" w14:textId="77777777" w:rsidR="009D6747" w:rsidRPr="009D6747" w:rsidRDefault="009D6747" w:rsidP="00462E6C">
            <w:pPr>
              <w:spacing w:after="120"/>
            </w:pPr>
            <w:r w:rsidRPr="009D6747">
              <w:t>Contains information about how the server handles requests [e.g., Werkzeug/2.1.2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3FD30972" w14:textId="77777777" w:rsidR="009D6747" w:rsidRPr="009D6747" w:rsidRDefault="009D6747" w:rsidP="00462E6C">
            <w:pPr>
              <w:spacing w:after="120"/>
            </w:pPr>
            <w:r w:rsidRPr="009D6747">
              <w:t>String</w:t>
            </w:r>
          </w:p>
        </w:tc>
      </w:tr>
      <w:tr w:rsidR="009D6747" w:rsidRPr="009D6747" w14:paraId="220584F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0984FF3E" w14:textId="77777777" w:rsidR="009D6747" w:rsidRPr="009D6747" w:rsidRDefault="009D6747" w:rsidP="00462E6C">
            <w:pPr>
              <w:spacing w:after="120"/>
            </w:pPr>
            <w:r w:rsidRPr="009D6747">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E40ADF6" w14:textId="77777777" w:rsidR="009D6747" w:rsidRPr="009D6747" w:rsidRDefault="009D6747" w:rsidP="00462E6C">
            <w:pPr>
              <w:spacing w:after="120"/>
            </w:pPr>
            <w:r w:rsidRPr="009D6747">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25E984D" w14:textId="77777777" w:rsidR="009D6747" w:rsidRPr="009D6747" w:rsidRDefault="009D6747" w:rsidP="00462E6C">
            <w:pPr>
              <w:spacing w:after="120"/>
            </w:pPr>
            <w:r w:rsidRPr="009D6747">
              <w:t>String</w:t>
            </w:r>
          </w:p>
        </w:tc>
      </w:tr>
      <w:tr w:rsidR="009D6747" w:rsidRPr="009D6747" w14:paraId="24F89BF8"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8CA93AE" w14:textId="77777777" w:rsidR="009D6747" w:rsidRPr="009D6747" w:rsidRDefault="009D6747" w:rsidP="00462E6C">
            <w:pPr>
              <w:spacing w:after="120"/>
            </w:pPr>
            <w:r w:rsidRPr="009D6747">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E904A89" w14:textId="77777777" w:rsidR="009D6747" w:rsidRPr="009D6747" w:rsidRDefault="009D6747" w:rsidP="00462E6C">
            <w:pPr>
              <w:spacing w:after="120"/>
            </w:pPr>
            <w:r w:rsidRPr="009D6747">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08838D2" w14:textId="77777777" w:rsidR="009D6747" w:rsidRPr="009D6747" w:rsidRDefault="009D6747" w:rsidP="00462E6C">
            <w:pPr>
              <w:spacing w:after="120"/>
            </w:pPr>
            <w:r w:rsidRPr="009D6747">
              <w:t>Datetime</w:t>
            </w:r>
          </w:p>
        </w:tc>
      </w:tr>
      <w:tr w:rsidR="009D6747" w:rsidRPr="009D6747" w14:paraId="63AB79E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70843E1A" w14:textId="77777777" w:rsidR="009D6747" w:rsidRPr="009D6747" w:rsidRDefault="009D6747" w:rsidP="00462E6C">
            <w:pPr>
              <w:spacing w:after="120"/>
            </w:pPr>
            <w:r w:rsidRPr="009D6747">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C4F5073" w14:textId="77777777" w:rsidR="009D6747" w:rsidRPr="009D6747" w:rsidRDefault="009D6747" w:rsidP="00462E6C">
            <w:pPr>
              <w:spacing w:after="120"/>
            </w:pPr>
            <w:r w:rsidRPr="009D6747">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9CE1FEC" w14:textId="77777777" w:rsidR="009D6747" w:rsidRPr="009D6747" w:rsidRDefault="009D6747" w:rsidP="00462E6C">
            <w:pPr>
              <w:spacing w:after="120"/>
            </w:pPr>
            <w:r w:rsidRPr="009D6747">
              <w:t>Bytes</w:t>
            </w:r>
          </w:p>
        </w:tc>
      </w:tr>
      <w:tr w:rsidR="009D6747" w:rsidRPr="009D6747" w14:paraId="25DCF364"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4704C3D" w14:textId="77777777" w:rsidR="009D6747" w:rsidRPr="009D6747" w:rsidRDefault="009D6747" w:rsidP="00462E6C">
            <w:pPr>
              <w:spacing w:after="120"/>
            </w:pPr>
            <w:r w:rsidRPr="009D6747">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3299847" w14:textId="77777777" w:rsidR="009D6747" w:rsidRPr="009D6747" w:rsidRDefault="009D6747" w:rsidP="00462E6C">
            <w:pPr>
              <w:spacing w:after="120"/>
            </w:pPr>
            <w:r w:rsidRPr="009D6747">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0DC3A6A6" w14:textId="77777777" w:rsidR="009D6747" w:rsidRPr="009D6747" w:rsidRDefault="009D6747" w:rsidP="00462E6C">
            <w:pPr>
              <w:spacing w:after="120"/>
            </w:pPr>
            <w:r w:rsidRPr="009D6747">
              <w:t>String</w:t>
            </w:r>
          </w:p>
        </w:tc>
      </w:tr>
    </w:tbl>
    <w:p w14:paraId="519E6650" w14:textId="77777777" w:rsidR="001B04AD" w:rsidRPr="009D6747" w:rsidRDefault="001B04AD" w:rsidP="001B04AD">
      <w:pPr>
        <w:pStyle w:val="Heading3"/>
      </w:pPr>
      <w:r w:rsidRPr="009D6747">
        <w:t>Result</w:t>
      </w:r>
    </w:p>
    <w:tbl>
      <w:tblPr>
        <w:tblW w:w="8925" w:type="dxa"/>
        <w:tblLayout w:type="fixed"/>
        <w:tblLook w:val="04A0" w:firstRow="1" w:lastRow="0" w:firstColumn="1" w:lastColumn="0" w:noHBand="0" w:noVBand="1"/>
      </w:tblPr>
      <w:tblGrid>
        <w:gridCol w:w="1550"/>
        <w:gridCol w:w="7375"/>
      </w:tblGrid>
      <w:tr w:rsidR="001B04AD" w:rsidRPr="009D6747" w14:paraId="1A28182D"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4C7F4B6" w14:textId="77777777" w:rsidR="001B04AD" w:rsidRPr="009D6747" w:rsidRDefault="001B04AD" w:rsidP="001F72BA">
            <w:pPr>
              <w:spacing w:after="120"/>
            </w:pPr>
            <w:r w:rsidRPr="009D6747">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603C84D" w14:textId="77777777" w:rsidR="001B04AD" w:rsidRPr="009D6747" w:rsidRDefault="001B04AD" w:rsidP="001F72BA">
            <w:pPr>
              <w:spacing w:after="120"/>
            </w:pPr>
            <w:r w:rsidRPr="009D6747">
              <w:t>Result Description</w:t>
            </w:r>
          </w:p>
        </w:tc>
      </w:tr>
      <w:tr w:rsidR="001B04AD" w:rsidRPr="009D6747" w14:paraId="3ECFA81F"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3446E6" w14:textId="77777777" w:rsidR="001B04AD" w:rsidRPr="009D6747" w:rsidRDefault="001B04AD" w:rsidP="001F72BA">
            <w:pPr>
              <w:spacing w:after="120"/>
            </w:pPr>
            <w:r w:rsidRPr="009D6747">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390A325" w14:textId="77777777" w:rsidR="001B04AD" w:rsidRPr="009D6747" w:rsidRDefault="001B04AD" w:rsidP="001F72BA">
            <w:pPr>
              <w:spacing w:after="120"/>
            </w:pPr>
            <w:r w:rsidRPr="009D6747">
              <w:rPr>
                <w:lang w:val="en-IN"/>
              </w:rPr>
              <w:t>Operation executed successfully</w:t>
            </w:r>
          </w:p>
        </w:tc>
      </w:tr>
    </w:tbl>
    <w:p w14:paraId="3F717365" w14:textId="77777777" w:rsidR="001B04AD" w:rsidRPr="009D6747" w:rsidRDefault="001B04AD" w:rsidP="001B04AD">
      <w:pPr>
        <w:pStyle w:val="Heading3"/>
      </w:pPr>
      <w:r w:rsidRPr="009D6747">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1B04AD" w:rsidRPr="009D6747" w14:paraId="2A678EB2" w14:textId="77777777" w:rsidTr="001F72BA">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64C420" w14:textId="77777777" w:rsidR="001B04AD" w:rsidRPr="009D6747" w:rsidRDefault="001B04AD" w:rsidP="001F72BA">
            <w:pPr>
              <w:spacing w:after="120"/>
            </w:pPr>
            <w:r w:rsidRPr="009D6747">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C5090A" w14:textId="77777777" w:rsidR="001B04AD" w:rsidRPr="009D6747" w:rsidRDefault="001B04AD" w:rsidP="001F72BA">
            <w:pPr>
              <w:spacing w:after="120"/>
            </w:pPr>
            <w:r w:rsidRPr="009D6747">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C9ED" w14:textId="77777777" w:rsidR="001B04AD" w:rsidRPr="009D6747" w:rsidRDefault="001B04AD" w:rsidP="001F72BA">
            <w:pPr>
              <w:spacing w:after="120"/>
            </w:pPr>
            <w:r w:rsidRPr="009D6747">
              <w:t>Error Description</w:t>
            </w:r>
          </w:p>
        </w:tc>
      </w:tr>
      <w:tr w:rsidR="001B04AD" w:rsidRPr="009D6747" w14:paraId="4FC24455"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1DA1768" w14:textId="77777777" w:rsidR="001B04AD" w:rsidRPr="009D6747" w:rsidRDefault="001B04AD" w:rsidP="001F72BA">
            <w:pPr>
              <w:spacing w:after="120"/>
            </w:pPr>
            <w:r w:rsidRPr="009D6747">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C0DB55" w14:textId="77777777" w:rsidR="001B04AD" w:rsidRPr="009D6747" w:rsidRDefault="001B04AD" w:rsidP="001F72BA">
            <w:pPr>
              <w:spacing w:after="120"/>
            </w:pPr>
            <w:r w:rsidRPr="009D6747">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2FAB0A98" w14:textId="77777777" w:rsidR="001B04AD" w:rsidRPr="009D6747" w:rsidRDefault="001B04AD" w:rsidP="001F72BA">
            <w:pPr>
              <w:spacing w:after="120"/>
            </w:pPr>
            <w:r w:rsidRPr="009D6747">
              <w:t xml:space="preserve">      Generic Error</w:t>
            </w:r>
          </w:p>
        </w:tc>
      </w:tr>
      <w:tr w:rsidR="001B04AD" w:rsidRPr="009D6747" w14:paraId="0F6F7F4E"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AC445EC"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BB4ECC" w14:textId="77777777" w:rsidR="001B04AD" w:rsidRPr="009D6747" w:rsidRDefault="001B04AD" w:rsidP="001F72BA">
            <w:pPr>
              <w:spacing w:after="120"/>
            </w:pPr>
            <w:r w:rsidRPr="009D6747">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28F66438" w14:textId="77AA6DC8" w:rsidR="001B04AD" w:rsidRPr="009D6747" w:rsidRDefault="001B04AD" w:rsidP="00754C4E">
            <w:pPr>
              <w:spacing w:after="120"/>
            </w:pPr>
            <w:r w:rsidRPr="009D6747">
              <w:t>Unauthorized User</w:t>
            </w:r>
            <w:r w:rsidR="00754C4E">
              <w:t xml:space="preserve"> or </w:t>
            </w:r>
            <w:r w:rsidRPr="009D6747">
              <w:t>Header Token missing</w:t>
            </w:r>
          </w:p>
        </w:tc>
      </w:tr>
      <w:tr w:rsidR="001B04AD" w:rsidRPr="009D6747" w14:paraId="1D48F219"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43738756"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21BCA54" w14:textId="77777777" w:rsidR="001B04AD" w:rsidRPr="009D6747" w:rsidRDefault="001B04AD" w:rsidP="001F72BA">
            <w:pPr>
              <w:spacing w:after="120"/>
            </w:pPr>
            <w:r w:rsidRPr="009D6747">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5D478F15" w14:textId="73F1ACD9" w:rsidR="001B04AD" w:rsidRPr="009D6747" w:rsidRDefault="001B04AD" w:rsidP="00754C4E">
            <w:pPr>
              <w:spacing w:after="120"/>
            </w:pPr>
            <w:r w:rsidRPr="009D6747">
              <w:t>Bad request</w:t>
            </w:r>
            <w:r w:rsidR="00754C4E">
              <w:t xml:space="preserve"> - </w:t>
            </w:r>
            <w:r w:rsidRPr="009D6747">
              <w:t>The pinned asset is not present for this user</w:t>
            </w:r>
          </w:p>
        </w:tc>
      </w:tr>
    </w:tbl>
    <w:p w14:paraId="3E981DB6" w14:textId="77777777" w:rsidR="00A96734" w:rsidRPr="009D6747" w:rsidRDefault="00222A10" w:rsidP="00A96734">
      <w:pPr>
        <w:pStyle w:val="Heading3"/>
      </w:pPr>
      <w:r>
        <w:br w:type="column"/>
      </w:r>
      <w:r w:rsidR="00A96734" w:rsidRPr="009D6747">
        <w:t>API Specifications</w:t>
      </w:r>
    </w:p>
    <w:tbl>
      <w:tblPr>
        <w:tblW w:w="4550" w:type="pct"/>
        <w:tblLayout w:type="fixed"/>
        <w:tblLook w:val="04A0" w:firstRow="1" w:lastRow="0" w:firstColumn="1" w:lastColumn="0" w:noHBand="0" w:noVBand="1"/>
      </w:tblPr>
      <w:tblGrid>
        <w:gridCol w:w="1939"/>
        <w:gridCol w:w="7355"/>
      </w:tblGrid>
      <w:tr w:rsidR="00A96734" w:rsidRPr="009D6747" w14:paraId="514E2B26"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CB8B34B" w14:textId="77777777" w:rsidR="00A96734" w:rsidRPr="009D6747" w:rsidRDefault="00A96734" w:rsidP="001A6DD0">
            <w:pPr>
              <w:spacing w:after="120"/>
            </w:pPr>
            <w:r w:rsidRPr="009D6747">
              <w:t>PROTOCOL</w:t>
            </w:r>
          </w:p>
        </w:tc>
        <w:tc>
          <w:tcPr>
            <w:tcW w:w="7355" w:type="dxa"/>
            <w:tcBorders>
              <w:top w:val="single" w:sz="8" w:space="0" w:color="auto"/>
              <w:left w:val="single" w:sz="8" w:space="0" w:color="auto"/>
              <w:bottom w:val="single" w:sz="8" w:space="0" w:color="auto"/>
              <w:right w:val="single" w:sz="8" w:space="0" w:color="auto"/>
            </w:tcBorders>
            <w:hideMark/>
          </w:tcPr>
          <w:p w14:paraId="04C33ED5" w14:textId="77777777" w:rsidR="00A96734" w:rsidRPr="00754C4E" w:rsidRDefault="00A96734" w:rsidP="001A6DD0">
            <w:pPr>
              <w:spacing w:after="120"/>
              <w:rPr>
                <w:rFonts w:ascii="Consolas" w:hAnsi="Consolas"/>
              </w:rPr>
            </w:pPr>
            <w:r w:rsidRPr="00754C4E">
              <w:rPr>
                <w:rFonts w:ascii="Consolas" w:hAnsi="Consolas"/>
              </w:rPr>
              <w:t xml:space="preserve"> HTTPS</w:t>
            </w:r>
          </w:p>
        </w:tc>
      </w:tr>
      <w:tr w:rsidR="00A96734" w:rsidRPr="009D6747" w14:paraId="330A5CE9"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EDA2C5E" w14:textId="573BBB96" w:rsidR="00A96734" w:rsidRPr="009D6747" w:rsidRDefault="00A96734" w:rsidP="001A6DD0">
            <w:pPr>
              <w:spacing w:after="120"/>
            </w:pPr>
            <w:r w:rsidRPr="009D6747">
              <w:t xml:space="preserve">PATH AOT </w:t>
            </w:r>
            <w:r w:rsidR="00DB75B6">
              <w:t>(Public Exposure)</w:t>
            </w:r>
          </w:p>
        </w:tc>
        <w:tc>
          <w:tcPr>
            <w:tcW w:w="7355" w:type="dxa"/>
            <w:tcBorders>
              <w:top w:val="single" w:sz="8" w:space="0" w:color="auto"/>
              <w:left w:val="single" w:sz="8" w:space="0" w:color="auto"/>
              <w:bottom w:val="single" w:sz="8" w:space="0" w:color="auto"/>
              <w:right w:val="single" w:sz="8" w:space="0" w:color="auto"/>
            </w:tcBorders>
            <w:hideMark/>
          </w:tcPr>
          <w:p w14:paraId="52E4EAA3" w14:textId="77777777" w:rsidR="00A96734" w:rsidRPr="00754C4E" w:rsidRDefault="00A96734" w:rsidP="001A6DD0">
            <w:pPr>
              <w:spacing w:after="120"/>
              <w:rPr>
                <w:rFonts w:ascii="Consolas" w:hAnsi="Consolas"/>
              </w:rPr>
            </w:pPr>
            <w:hyperlink r:id="rId74" w:history="1">
              <w:r w:rsidRPr="00754C4E">
                <w:rPr>
                  <w:rFonts w:ascii="Consolas" w:hAnsi="Consolas"/>
                </w:rPr>
                <w:t>https://apim-aot-azure-dev.azure-api.net/api/productionmanager/batches/{batchid}</w:t>
              </w:r>
            </w:hyperlink>
            <w:r w:rsidRPr="00754C4E">
              <w:rPr>
                <w:rFonts w:ascii="Consolas" w:hAnsi="Consolas"/>
              </w:rPr>
              <w:t xml:space="preserve"> </w:t>
            </w:r>
          </w:p>
        </w:tc>
      </w:tr>
      <w:tr w:rsidR="00A96734" w:rsidRPr="009D6747" w14:paraId="26FC9E9C" w14:textId="77777777" w:rsidTr="001A6DD0">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F9B2D7D" w14:textId="77777777" w:rsidR="00A96734" w:rsidRPr="009D6747" w:rsidRDefault="00A96734" w:rsidP="001A6DD0">
            <w:pPr>
              <w:spacing w:after="120"/>
            </w:pPr>
            <w:r w:rsidRPr="009D6747">
              <w:t>METHOD</w:t>
            </w:r>
          </w:p>
        </w:tc>
        <w:tc>
          <w:tcPr>
            <w:tcW w:w="7355" w:type="dxa"/>
            <w:tcBorders>
              <w:top w:val="single" w:sz="8" w:space="0" w:color="auto"/>
              <w:left w:val="single" w:sz="8" w:space="0" w:color="auto"/>
              <w:bottom w:val="single" w:sz="8" w:space="0" w:color="auto"/>
              <w:right w:val="single" w:sz="8" w:space="0" w:color="auto"/>
            </w:tcBorders>
            <w:hideMark/>
          </w:tcPr>
          <w:p w14:paraId="6F2CDBE4" w14:textId="77777777" w:rsidR="00A96734" w:rsidRPr="00754C4E" w:rsidRDefault="00A96734" w:rsidP="001A6DD0">
            <w:pPr>
              <w:spacing w:after="120"/>
              <w:rPr>
                <w:rFonts w:ascii="Consolas" w:hAnsi="Consolas"/>
              </w:rPr>
            </w:pPr>
            <w:r w:rsidRPr="00754C4E">
              <w:rPr>
                <w:rFonts w:ascii="Consolas" w:hAnsi="Consolas"/>
              </w:rPr>
              <w:t xml:space="preserve"> GET</w:t>
            </w:r>
          </w:p>
        </w:tc>
      </w:tr>
      <w:tr w:rsidR="00A96734" w:rsidRPr="009D6747" w14:paraId="7636DD6E" w14:textId="77777777" w:rsidTr="001A6DD0">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45D85FD" w14:textId="77777777" w:rsidR="00A96734" w:rsidRPr="009D6747" w:rsidRDefault="00A96734" w:rsidP="001A6DD0">
            <w:pPr>
              <w:spacing w:after="120"/>
            </w:pPr>
            <w:r w:rsidRPr="009D6747">
              <w:t>CONTENT TYPE</w:t>
            </w:r>
          </w:p>
        </w:tc>
        <w:tc>
          <w:tcPr>
            <w:tcW w:w="7355" w:type="dxa"/>
            <w:tcBorders>
              <w:top w:val="single" w:sz="8" w:space="0" w:color="auto"/>
              <w:left w:val="single" w:sz="8" w:space="0" w:color="auto"/>
              <w:bottom w:val="single" w:sz="8" w:space="0" w:color="auto"/>
              <w:right w:val="single" w:sz="8" w:space="0" w:color="auto"/>
            </w:tcBorders>
            <w:hideMark/>
          </w:tcPr>
          <w:p w14:paraId="52EA010B" w14:textId="77777777" w:rsidR="00A96734" w:rsidRPr="00754C4E" w:rsidRDefault="00A96734" w:rsidP="001A6DD0">
            <w:pPr>
              <w:spacing w:after="120"/>
              <w:rPr>
                <w:rFonts w:ascii="Consolas" w:hAnsi="Consolas"/>
              </w:rPr>
            </w:pPr>
            <w:r w:rsidRPr="00754C4E">
              <w:rPr>
                <w:rFonts w:ascii="Consolas" w:hAnsi="Consolas"/>
              </w:rPr>
              <w:t>application / json</w:t>
            </w:r>
          </w:p>
        </w:tc>
      </w:tr>
    </w:tbl>
    <w:p w14:paraId="39CDAF36" w14:textId="31D9CE61" w:rsidR="009D6747" w:rsidRPr="009D6747" w:rsidRDefault="009D6747" w:rsidP="00796718">
      <w:pPr>
        <w:pStyle w:val="Heading3"/>
      </w:pPr>
      <w:r w:rsidRPr="009D6747">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2"/>
        <w:gridCol w:w="6080"/>
        <w:gridCol w:w="1261"/>
      </w:tblGrid>
      <w:tr w:rsidR="009D6747" w:rsidRPr="009D6747" w14:paraId="304475C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77462C" w14:textId="77777777" w:rsidR="009D6747" w:rsidRPr="009D6747" w:rsidRDefault="009D6747" w:rsidP="00462E6C">
            <w:pPr>
              <w:spacing w:after="120"/>
            </w:pPr>
            <w:r w:rsidRPr="009D6747">
              <w:t>Parameter</w:t>
            </w:r>
          </w:p>
        </w:tc>
        <w:tc>
          <w:tcPr>
            <w:tcW w:w="60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ECBF912" w14:textId="77777777" w:rsidR="009D6747" w:rsidRPr="009D6747" w:rsidRDefault="009D6747" w:rsidP="00462E6C">
            <w:pPr>
              <w:spacing w:after="120"/>
            </w:pPr>
            <w:r w:rsidRPr="009D6747">
              <w:t>Description</w:t>
            </w:r>
          </w:p>
        </w:tc>
        <w:tc>
          <w:tcPr>
            <w:tcW w:w="12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1F27BD" w14:textId="77777777" w:rsidR="009D6747" w:rsidRPr="009D6747" w:rsidRDefault="009D6747" w:rsidP="00462E6C">
            <w:pPr>
              <w:spacing w:after="120"/>
            </w:pPr>
            <w:r w:rsidRPr="009D6747">
              <w:t>Type</w:t>
            </w:r>
          </w:p>
        </w:tc>
      </w:tr>
      <w:tr w:rsidR="009D6747" w:rsidRPr="009D6747" w14:paraId="30746F8D"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D66E700" w14:textId="77777777" w:rsidR="009D6747" w:rsidRPr="009D6747" w:rsidRDefault="009D6747" w:rsidP="00462E6C">
            <w:pPr>
              <w:spacing w:after="120"/>
            </w:pPr>
            <w:proofErr w:type="spellStart"/>
            <w:r w:rsidRPr="009D6747">
              <w:t>Batch_ID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FB8BC12" w14:textId="77777777" w:rsidR="009D6747" w:rsidRPr="009D6747" w:rsidRDefault="009D6747" w:rsidP="00462E6C">
            <w:pPr>
              <w:spacing w:after="120"/>
            </w:pPr>
            <w:r w:rsidRPr="009D6747">
              <w:t>Name of the Batch</w:t>
            </w:r>
          </w:p>
        </w:tc>
        <w:tc>
          <w:tcPr>
            <w:tcW w:w="1261" w:type="dxa"/>
            <w:tcBorders>
              <w:top w:val="single" w:sz="4" w:space="0" w:color="auto"/>
              <w:left w:val="single" w:sz="4" w:space="0" w:color="auto"/>
              <w:bottom w:val="single" w:sz="4" w:space="0" w:color="auto"/>
              <w:right w:val="single" w:sz="4" w:space="0" w:color="auto"/>
            </w:tcBorders>
            <w:hideMark/>
          </w:tcPr>
          <w:p w14:paraId="6D13ECE8" w14:textId="77777777" w:rsidR="009D6747" w:rsidRPr="009D6747" w:rsidRDefault="009D6747" w:rsidP="00462E6C">
            <w:pPr>
              <w:spacing w:after="120"/>
            </w:pPr>
            <w:r w:rsidRPr="009D6747">
              <w:t>String</w:t>
            </w:r>
          </w:p>
        </w:tc>
      </w:tr>
      <w:tr w:rsidR="009D6747" w:rsidRPr="009D6747" w14:paraId="25F146BE"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DE84405" w14:textId="77777777" w:rsidR="009D6747" w:rsidRPr="009D6747" w:rsidRDefault="009D6747" w:rsidP="00462E6C">
            <w:pPr>
              <w:spacing w:after="120"/>
            </w:pPr>
            <w:proofErr w:type="spellStart"/>
            <w:r w:rsidRPr="009D6747">
              <w:t>Start_Time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2865ED0" w14:textId="77777777" w:rsidR="009D6747" w:rsidRPr="009D6747" w:rsidRDefault="009D6747" w:rsidP="00462E6C">
            <w:pPr>
              <w:spacing w:after="120"/>
            </w:pPr>
            <w:r w:rsidRPr="009D6747">
              <w:t>Start Time of the Batch</w:t>
            </w:r>
          </w:p>
        </w:tc>
        <w:tc>
          <w:tcPr>
            <w:tcW w:w="1261" w:type="dxa"/>
            <w:tcBorders>
              <w:top w:val="single" w:sz="4" w:space="0" w:color="auto"/>
              <w:left w:val="single" w:sz="4" w:space="0" w:color="auto"/>
              <w:bottom w:val="single" w:sz="4" w:space="0" w:color="auto"/>
              <w:right w:val="single" w:sz="4" w:space="0" w:color="auto"/>
            </w:tcBorders>
            <w:hideMark/>
          </w:tcPr>
          <w:p w14:paraId="07F03A17" w14:textId="77777777" w:rsidR="009D6747" w:rsidRPr="009D6747" w:rsidRDefault="009D6747" w:rsidP="00462E6C">
            <w:pPr>
              <w:spacing w:after="120"/>
            </w:pPr>
            <w:r w:rsidRPr="009D6747">
              <w:t>String</w:t>
            </w:r>
          </w:p>
        </w:tc>
      </w:tr>
      <w:tr w:rsidR="009D6747" w:rsidRPr="009D6747" w14:paraId="2BE1010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33BE51" w14:textId="77777777" w:rsidR="009D6747" w:rsidRPr="009D6747" w:rsidRDefault="009D6747" w:rsidP="00462E6C">
            <w:pPr>
              <w:spacing w:after="120"/>
            </w:pPr>
            <w:proofErr w:type="spellStart"/>
            <w:r w:rsidRPr="009D6747">
              <w:t>End_Time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018F45B" w14:textId="77777777" w:rsidR="009D6747" w:rsidRPr="009D6747" w:rsidRDefault="009D6747" w:rsidP="00462E6C">
            <w:pPr>
              <w:spacing w:after="120"/>
            </w:pPr>
            <w:r w:rsidRPr="009D6747">
              <w:t>End Time of the Batch</w:t>
            </w:r>
          </w:p>
        </w:tc>
        <w:tc>
          <w:tcPr>
            <w:tcW w:w="1261" w:type="dxa"/>
            <w:tcBorders>
              <w:top w:val="single" w:sz="4" w:space="0" w:color="auto"/>
              <w:left w:val="single" w:sz="4" w:space="0" w:color="auto"/>
              <w:bottom w:val="single" w:sz="4" w:space="0" w:color="auto"/>
              <w:right w:val="single" w:sz="4" w:space="0" w:color="auto"/>
            </w:tcBorders>
            <w:hideMark/>
          </w:tcPr>
          <w:p w14:paraId="1863131D" w14:textId="77777777" w:rsidR="009D6747" w:rsidRPr="009D6747" w:rsidRDefault="009D6747" w:rsidP="00462E6C">
            <w:pPr>
              <w:spacing w:after="120"/>
            </w:pPr>
            <w:r w:rsidRPr="009D6747">
              <w:t>String</w:t>
            </w:r>
          </w:p>
        </w:tc>
      </w:tr>
      <w:tr w:rsidR="009D6747" w:rsidRPr="009D6747" w14:paraId="761E3B2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1F11393" w14:textId="77777777" w:rsidR="009D6747" w:rsidRPr="009D6747" w:rsidRDefault="009D6747" w:rsidP="00462E6C">
            <w:pPr>
              <w:spacing w:after="120"/>
            </w:pPr>
            <w:r w:rsidRPr="009D6747">
              <w:t>Product</w:t>
            </w:r>
          </w:p>
        </w:tc>
        <w:tc>
          <w:tcPr>
            <w:tcW w:w="6080" w:type="dxa"/>
            <w:tcBorders>
              <w:top w:val="single" w:sz="4" w:space="0" w:color="auto"/>
              <w:left w:val="single" w:sz="4" w:space="0" w:color="auto"/>
              <w:bottom w:val="single" w:sz="4" w:space="0" w:color="auto"/>
              <w:right w:val="single" w:sz="4" w:space="0" w:color="auto"/>
            </w:tcBorders>
            <w:hideMark/>
          </w:tcPr>
          <w:p w14:paraId="4888EAC8" w14:textId="77777777" w:rsidR="009D6747" w:rsidRPr="009D6747" w:rsidRDefault="009D6747" w:rsidP="00462E6C">
            <w:pPr>
              <w:spacing w:after="120"/>
            </w:pPr>
            <w:r w:rsidRPr="009D6747">
              <w:t>Name of the Product</w:t>
            </w:r>
          </w:p>
        </w:tc>
        <w:tc>
          <w:tcPr>
            <w:tcW w:w="1261" w:type="dxa"/>
            <w:tcBorders>
              <w:top w:val="single" w:sz="4" w:space="0" w:color="auto"/>
              <w:left w:val="single" w:sz="4" w:space="0" w:color="auto"/>
              <w:bottom w:val="single" w:sz="4" w:space="0" w:color="auto"/>
              <w:right w:val="single" w:sz="4" w:space="0" w:color="auto"/>
            </w:tcBorders>
            <w:hideMark/>
          </w:tcPr>
          <w:p w14:paraId="47A3E893" w14:textId="77777777" w:rsidR="009D6747" w:rsidRPr="009D6747" w:rsidRDefault="009D6747" w:rsidP="00462E6C">
            <w:pPr>
              <w:spacing w:after="120"/>
            </w:pPr>
            <w:r w:rsidRPr="009D6747">
              <w:t>String</w:t>
            </w:r>
          </w:p>
        </w:tc>
      </w:tr>
      <w:tr w:rsidR="009D6747" w:rsidRPr="009D6747" w14:paraId="66BB72D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D0024A" w14:textId="77777777" w:rsidR="009D6747" w:rsidRPr="009D6747" w:rsidRDefault="009D6747" w:rsidP="00462E6C">
            <w:pPr>
              <w:spacing w:after="120"/>
            </w:pPr>
            <w:proofErr w:type="spellStart"/>
            <w:r w:rsidRPr="009D6747">
              <w:t>Process_Area</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6F4907F" w14:textId="77777777" w:rsidR="009D6747" w:rsidRPr="009D6747" w:rsidRDefault="009D6747" w:rsidP="00462E6C">
            <w:pPr>
              <w:spacing w:after="120"/>
            </w:pPr>
            <w:r w:rsidRPr="009D6747">
              <w:t>Name of the Process Area</w:t>
            </w:r>
          </w:p>
        </w:tc>
        <w:tc>
          <w:tcPr>
            <w:tcW w:w="1261" w:type="dxa"/>
            <w:tcBorders>
              <w:top w:val="single" w:sz="4" w:space="0" w:color="auto"/>
              <w:left w:val="single" w:sz="4" w:space="0" w:color="auto"/>
              <w:bottom w:val="single" w:sz="4" w:space="0" w:color="auto"/>
              <w:right w:val="single" w:sz="4" w:space="0" w:color="auto"/>
            </w:tcBorders>
            <w:hideMark/>
          </w:tcPr>
          <w:p w14:paraId="2F583A25" w14:textId="77777777" w:rsidR="009D6747" w:rsidRPr="009D6747" w:rsidRDefault="009D6747" w:rsidP="00462E6C">
            <w:pPr>
              <w:spacing w:after="120"/>
            </w:pPr>
            <w:r w:rsidRPr="009D6747">
              <w:t>String</w:t>
            </w:r>
          </w:p>
        </w:tc>
      </w:tr>
      <w:tr w:rsidR="009D6747" w:rsidRPr="009D6747" w14:paraId="324D05B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0323E75" w14:textId="77777777" w:rsidR="009D6747" w:rsidRPr="009D6747" w:rsidRDefault="009D6747" w:rsidP="00462E6C">
            <w:pPr>
              <w:spacing w:after="120"/>
            </w:pPr>
            <w:proofErr w:type="spellStart"/>
            <w:r w:rsidRPr="009D6747">
              <w:t>Product_Order</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6292F4DB" w14:textId="77777777" w:rsidR="009D6747" w:rsidRPr="009D6747" w:rsidRDefault="009D6747" w:rsidP="00462E6C">
            <w:pPr>
              <w:spacing w:after="120"/>
            </w:pPr>
            <w:r w:rsidRPr="009D6747">
              <w:t>Name of the  Product Order</w:t>
            </w:r>
          </w:p>
        </w:tc>
        <w:tc>
          <w:tcPr>
            <w:tcW w:w="1261" w:type="dxa"/>
            <w:tcBorders>
              <w:top w:val="single" w:sz="4" w:space="0" w:color="auto"/>
              <w:left w:val="single" w:sz="4" w:space="0" w:color="auto"/>
              <w:bottom w:val="single" w:sz="4" w:space="0" w:color="auto"/>
              <w:right w:val="single" w:sz="4" w:space="0" w:color="auto"/>
            </w:tcBorders>
            <w:hideMark/>
          </w:tcPr>
          <w:p w14:paraId="3AC8540B" w14:textId="77777777" w:rsidR="009D6747" w:rsidRPr="009D6747" w:rsidRDefault="009D6747" w:rsidP="00462E6C">
            <w:pPr>
              <w:spacing w:after="120"/>
            </w:pPr>
            <w:r w:rsidRPr="009D6747">
              <w:t>String</w:t>
            </w:r>
          </w:p>
        </w:tc>
      </w:tr>
      <w:tr w:rsidR="009D6747" w:rsidRPr="009D6747" w14:paraId="493492B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FE0D72E" w14:textId="77777777" w:rsidR="009D6747" w:rsidRPr="009D6747" w:rsidRDefault="009D6747" w:rsidP="00462E6C">
            <w:pPr>
              <w:spacing w:after="120"/>
            </w:pPr>
            <w:proofErr w:type="spellStart"/>
            <w:r w:rsidRPr="009D6747">
              <w:t>Recipe_ID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FABE529" w14:textId="77777777" w:rsidR="009D6747" w:rsidRPr="009D6747" w:rsidRDefault="009D6747" w:rsidP="00462E6C">
            <w:pPr>
              <w:spacing w:after="120"/>
            </w:pPr>
            <w:r w:rsidRPr="009D6747">
              <w:t>ID of the Recipe</w:t>
            </w:r>
          </w:p>
        </w:tc>
        <w:tc>
          <w:tcPr>
            <w:tcW w:w="1261" w:type="dxa"/>
            <w:tcBorders>
              <w:top w:val="single" w:sz="4" w:space="0" w:color="auto"/>
              <w:left w:val="single" w:sz="4" w:space="0" w:color="auto"/>
              <w:bottom w:val="single" w:sz="4" w:space="0" w:color="auto"/>
              <w:right w:val="single" w:sz="4" w:space="0" w:color="auto"/>
            </w:tcBorders>
            <w:hideMark/>
          </w:tcPr>
          <w:p w14:paraId="008353DA" w14:textId="77777777" w:rsidR="009D6747" w:rsidRPr="009D6747" w:rsidRDefault="009D6747" w:rsidP="00462E6C">
            <w:pPr>
              <w:spacing w:after="120"/>
            </w:pPr>
            <w:r w:rsidRPr="009D6747">
              <w:t>String</w:t>
            </w:r>
          </w:p>
        </w:tc>
      </w:tr>
      <w:tr w:rsidR="009D6747" w:rsidRPr="009D6747" w14:paraId="1AE55B1A"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ED12A9" w14:textId="77777777" w:rsidR="009D6747" w:rsidRPr="009D6747" w:rsidRDefault="009D6747" w:rsidP="00462E6C">
            <w:pPr>
              <w:spacing w:after="120"/>
            </w:pPr>
            <w:proofErr w:type="spellStart"/>
            <w:r w:rsidRPr="009D6747">
              <w:t>Recipe_Name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21F1815D" w14:textId="77777777" w:rsidR="009D6747" w:rsidRPr="009D6747" w:rsidRDefault="009D6747" w:rsidP="00462E6C">
            <w:pPr>
              <w:spacing w:after="120"/>
            </w:pPr>
            <w:r w:rsidRPr="009D6747">
              <w:t>Name of the Recipe</w:t>
            </w:r>
          </w:p>
        </w:tc>
        <w:tc>
          <w:tcPr>
            <w:tcW w:w="1261" w:type="dxa"/>
            <w:tcBorders>
              <w:top w:val="single" w:sz="4" w:space="0" w:color="auto"/>
              <w:left w:val="single" w:sz="4" w:space="0" w:color="auto"/>
              <w:bottom w:val="single" w:sz="4" w:space="0" w:color="auto"/>
              <w:right w:val="single" w:sz="4" w:space="0" w:color="auto"/>
            </w:tcBorders>
            <w:hideMark/>
          </w:tcPr>
          <w:p w14:paraId="48FC8774" w14:textId="77777777" w:rsidR="009D6747" w:rsidRPr="009D6747" w:rsidRDefault="009D6747" w:rsidP="00462E6C">
            <w:pPr>
              <w:spacing w:after="120"/>
            </w:pPr>
            <w:r w:rsidRPr="009D6747">
              <w:t>String</w:t>
            </w:r>
          </w:p>
        </w:tc>
      </w:tr>
      <w:tr w:rsidR="009D6747" w:rsidRPr="009D6747" w14:paraId="6C00D8F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6BE4AA17" w14:textId="77777777" w:rsidR="009D6747" w:rsidRPr="009D6747" w:rsidRDefault="009D6747" w:rsidP="00462E6C">
            <w:pPr>
              <w:spacing w:after="120"/>
            </w:pPr>
            <w:proofErr w:type="spellStart"/>
            <w:r w:rsidRPr="009D6747">
              <w:t>Consumed_Batch_ID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3E5E36A8" w14:textId="77777777" w:rsidR="009D6747" w:rsidRPr="009D6747" w:rsidRDefault="009D6747" w:rsidP="00462E6C">
            <w:pPr>
              <w:spacing w:after="120"/>
            </w:pPr>
            <w:r w:rsidRPr="009D6747">
              <w:t>ID of consumed batch</w:t>
            </w:r>
          </w:p>
        </w:tc>
        <w:tc>
          <w:tcPr>
            <w:tcW w:w="1261" w:type="dxa"/>
            <w:tcBorders>
              <w:top w:val="single" w:sz="4" w:space="0" w:color="auto"/>
              <w:left w:val="single" w:sz="4" w:space="0" w:color="auto"/>
              <w:bottom w:val="single" w:sz="4" w:space="0" w:color="auto"/>
              <w:right w:val="single" w:sz="4" w:space="0" w:color="auto"/>
            </w:tcBorders>
            <w:hideMark/>
          </w:tcPr>
          <w:p w14:paraId="3F63A013" w14:textId="77777777" w:rsidR="009D6747" w:rsidRPr="009D6747" w:rsidRDefault="009D6747" w:rsidP="00462E6C">
            <w:pPr>
              <w:spacing w:after="120"/>
            </w:pPr>
            <w:r w:rsidRPr="009D6747">
              <w:t>String</w:t>
            </w:r>
          </w:p>
        </w:tc>
      </w:tr>
      <w:tr w:rsidR="009D6747" w:rsidRPr="009D6747" w14:paraId="3CF9EB47"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79029F5" w14:textId="77777777" w:rsidR="009D6747" w:rsidRPr="009D6747" w:rsidRDefault="009D6747" w:rsidP="00462E6C">
            <w:pPr>
              <w:spacing w:after="120"/>
            </w:pPr>
            <w:proofErr w:type="spellStart"/>
            <w:r w:rsidRPr="009D6747">
              <w:t>Batch_Status</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0A69F0D"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4330AA16" w14:textId="77777777" w:rsidR="009D6747" w:rsidRPr="009D6747" w:rsidRDefault="009D6747" w:rsidP="00462E6C">
            <w:pPr>
              <w:spacing w:after="120"/>
            </w:pPr>
            <w:r w:rsidRPr="009D6747">
              <w:t>String</w:t>
            </w:r>
          </w:p>
        </w:tc>
      </w:tr>
      <w:tr w:rsidR="009D6747" w:rsidRPr="009D6747" w14:paraId="02A7F9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5AC3E21A" w14:textId="77777777" w:rsidR="009D6747" w:rsidRPr="009D6747" w:rsidRDefault="009D6747" w:rsidP="00462E6C">
            <w:pPr>
              <w:spacing w:after="120"/>
            </w:pPr>
            <w:proofErr w:type="spellStart"/>
            <w:r w:rsidRPr="009D6747">
              <w:t>Order_Status</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27C5DB16" w14:textId="77777777" w:rsidR="009D6747" w:rsidRPr="009D6747" w:rsidRDefault="009D6747" w:rsidP="00462E6C">
            <w:pPr>
              <w:spacing w:after="120"/>
            </w:pPr>
            <w:r w:rsidRPr="009D6747">
              <w:t>Status of the Order</w:t>
            </w:r>
          </w:p>
        </w:tc>
        <w:tc>
          <w:tcPr>
            <w:tcW w:w="1261" w:type="dxa"/>
            <w:tcBorders>
              <w:top w:val="single" w:sz="4" w:space="0" w:color="auto"/>
              <w:left w:val="single" w:sz="4" w:space="0" w:color="auto"/>
              <w:bottom w:val="single" w:sz="4" w:space="0" w:color="auto"/>
              <w:right w:val="single" w:sz="4" w:space="0" w:color="auto"/>
            </w:tcBorders>
            <w:hideMark/>
          </w:tcPr>
          <w:p w14:paraId="6C729416" w14:textId="77777777" w:rsidR="009D6747" w:rsidRPr="009D6747" w:rsidRDefault="009D6747" w:rsidP="00462E6C">
            <w:pPr>
              <w:spacing w:after="120"/>
            </w:pPr>
            <w:r w:rsidRPr="009D6747">
              <w:t>String</w:t>
            </w:r>
          </w:p>
        </w:tc>
      </w:tr>
      <w:tr w:rsidR="009D6747" w:rsidRPr="009D6747" w14:paraId="6E4E232F"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11E06F9" w14:textId="77777777" w:rsidR="009D6747" w:rsidRPr="009D6747" w:rsidRDefault="009D6747" w:rsidP="00462E6C">
            <w:pPr>
              <w:spacing w:after="120"/>
            </w:pPr>
            <w:proofErr w:type="spellStart"/>
            <w:r w:rsidRPr="009D6747">
              <w:t>Batch_Critical_Time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7FE2305" w14:textId="77777777" w:rsidR="009D6747" w:rsidRPr="009D6747" w:rsidRDefault="009D6747" w:rsidP="00462E6C">
            <w:pPr>
              <w:spacing w:after="120"/>
            </w:pPr>
            <w:r w:rsidRPr="009D6747">
              <w:t>Critical time of Batch</w:t>
            </w:r>
          </w:p>
        </w:tc>
        <w:tc>
          <w:tcPr>
            <w:tcW w:w="1261" w:type="dxa"/>
            <w:tcBorders>
              <w:top w:val="single" w:sz="4" w:space="0" w:color="auto"/>
              <w:left w:val="single" w:sz="4" w:space="0" w:color="auto"/>
              <w:bottom w:val="single" w:sz="4" w:space="0" w:color="auto"/>
              <w:right w:val="single" w:sz="4" w:space="0" w:color="auto"/>
            </w:tcBorders>
            <w:hideMark/>
          </w:tcPr>
          <w:p w14:paraId="6B92803A" w14:textId="77777777" w:rsidR="009D6747" w:rsidRPr="009D6747" w:rsidRDefault="009D6747" w:rsidP="00462E6C">
            <w:pPr>
              <w:spacing w:after="120"/>
            </w:pPr>
            <w:r w:rsidRPr="009D6747">
              <w:t>String</w:t>
            </w:r>
          </w:p>
        </w:tc>
      </w:tr>
      <w:tr w:rsidR="009D6747" w:rsidRPr="009D6747" w14:paraId="133243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6A8B47D" w14:textId="77777777" w:rsidR="009D6747" w:rsidRPr="009D6747" w:rsidRDefault="009D6747" w:rsidP="00462E6C">
            <w:pPr>
              <w:spacing w:after="120"/>
            </w:pPr>
            <w:proofErr w:type="spellStart"/>
            <w:r w:rsidRPr="009D6747">
              <w:t>UOM_Material</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1210756" w14:textId="77777777" w:rsidR="009D6747" w:rsidRPr="009D6747" w:rsidRDefault="009D6747" w:rsidP="00462E6C">
            <w:pPr>
              <w:spacing w:after="120"/>
            </w:pPr>
            <w:r w:rsidRPr="009D6747">
              <w:t>Name of the UOM Material</w:t>
            </w:r>
          </w:p>
        </w:tc>
        <w:tc>
          <w:tcPr>
            <w:tcW w:w="1261" w:type="dxa"/>
            <w:tcBorders>
              <w:top w:val="single" w:sz="4" w:space="0" w:color="auto"/>
              <w:left w:val="single" w:sz="4" w:space="0" w:color="auto"/>
              <w:bottom w:val="single" w:sz="4" w:space="0" w:color="auto"/>
              <w:right w:val="single" w:sz="4" w:space="0" w:color="auto"/>
            </w:tcBorders>
            <w:hideMark/>
          </w:tcPr>
          <w:p w14:paraId="7B23459B" w14:textId="77777777" w:rsidR="009D6747" w:rsidRPr="009D6747" w:rsidRDefault="009D6747" w:rsidP="00462E6C">
            <w:pPr>
              <w:spacing w:after="120"/>
            </w:pPr>
            <w:r w:rsidRPr="009D6747">
              <w:t>String</w:t>
            </w:r>
          </w:p>
        </w:tc>
      </w:tr>
      <w:tr w:rsidR="009D6747" w:rsidRPr="009D6747" w14:paraId="4758CCB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A57000C" w14:textId="77777777" w:rsidR="009D6747" w:rsidRPr="009D6747" w:rsidRDefault="009D6747" w:rsidP="00462E6C">
            <w:pPr>
              <w:spacing w:after="120"/>
            </w:pPr>
            <w:proofErr w:type="spellStart"/>
            <w:r w:rsidRPr="009D6747">
              <w:t>Expected_Start_Time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6A99531" w14:textId="77777777" w:rsidR="009D6747" w:rsidRPr="009D6747" w:rsidRDefault="009D6747" w:rsidP="00462E6C">
            <w:pPr>
              <w:spacing w:after="120"/>
            </w:pPr>
            <w:r w:rsidRPr="009D6747">
              <w:t xml:space="preserve">Batch </w:t>
            </w:r>
            <w:proofErr w:type="spellStart"/>
            <w:r w:rsidRPr="009D6747">
              <w:t>Expected_Start_Time</w:t>
            </w:r>
            <w:proofErr w:type="spellEnd"/>
          </w:p>
        </w:tc>
        <w:tc>
          <w:tcPr>
            <w:tcW w:w="1261" w:type="dxa"/>
            <w:tcBorders>
              <w:top w:val="single" w:sz="4" w:space="0" w:color="auto"/>
              <w:left w:val="single" w:sz="4" w:space="0" w:color="auto"/>
              <w:bottom w:val="single" w:sz="4" w:space="0" w:color="auto"/>
              <w:right w:val="single" w:sz="4" w:space="0" w:color="auto"/>
            </w:tcBorders>
            <w:hideMark/>
          </w:tcPr>
          <w:p w14:paraId="72CD418E" w14:textId="77777777" w:rsidR="009D6747" w:rsidRPr="009D6747" w:rsidRDefault="009D6747" w:rsidP="00462E6C">
            <w:pPr>
              <w:spacing w:after="120"/>
            </w:pPr>
            <w:r w:rsidRPr="009D6747">
              <w:t>String</w:t>
            </w:r>
          </w:p>
        </w:tc>
      </w:tr>
      <w:tr w:rsidR="009D6747" w:rsidRPr="009D6747" w14:paraId="491EF0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B334B8" w14:textId="77777777" w:rsidR="009D6747" w:rsidRPr="009D6747" w:rsidRDefault="009D6747" w:rsidP="00462E6C">
            <w:pPr>
              <w:spacing w:after="120"/>
            </w:pPr>
            <w:proofErr w:type="spellStart"/>
            <w:r w:rsidRPr="009D6747">
              <w:t>Expected_End_Time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9FA4A50" w14:textId="77777777" w:rsidR="009D6747" w:rsidRPr="009D6747" w:rsidRDefault="009D6747" w:rsidP="00462E6C">
            <w:pPr>
              <w:spacing w:after="120"/>
            </w:pPr>
            <w:r w:rsidRPr="009D6747">
              <w:t xml:space="preserve">Batch </w:t>
            </w:r>
            <w:proofErr w:type="spellStart"/>
            <w:r w:rsidRPr="009D6747">
              <w:t>Expected_End_Time</w:t>
            </w:r>
            <w:proofErr w:type="spellEnd"/>
          </w:p>
        </w:tc>
        <w:tc>
          <w:tcPr>
            <w:tcW w:w="1261" w:type="dxa"/>
            <w:tcBorders>
              <w:top w:val="single" w:sz="4" w:space="0" w:color="auto"/>
              <w:left w:val="single" w:sz="4" w:space="0" w:color="auto"/>
              <w:bottom w:val="single" w:sz="4" w:space="0" w:color="auto"/>
              <w:right w:val="single" w:sz="4" w:space="0" w:color="auto"/>
            </w:tcBorders>
            <w:hideMark/>
          </w:tcPr>
          <w:p w14:paraId="7201C63C" w14:textId="77777777" w:rsidR="009D6747" w:rsidRPr="009D6747" w:rsidRDefault="009D6747" w:rsidP="00462E6C">
            <w:pPr>
              <w:spacing w:after="120"/>
            </w:pPr>
            <w:r w:rsidRPr="009D6747">
              <w:t>String</w:t>
            </w:r>
          </w:p>
        </w:tc>
      </w:tr>
      <w:tr w:rsidR="009D6747" w:rsidRPr="009D6747" w14:paraId="57DA4C48"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2FFE5C8" w14:textId="77777777" w:rsidR="009D6747" w:rsidRPr="009D6747" w:rsidRDefault="009D6747" w:rsidP="00462E6C">
            <w:pPr>
              <w:spacing w:after="120"/>
            </w:pPr>
            <w:r w:rsidRPr="009D6747">
              <w:t>Status</w:t>
            </w:r>
          </w:p>
        </w:tc>
        <w:tc>
          <w:tcPr>
            <w:tcW w:w="6080" w:type="dxa"/>
            <w:tcBorders>
              <w:top w:val="single" w:sz="4" w:space="0" w:color="auto"/>
              <w:left w:val="single" w:sz="4" w:space="0" w:color="auto"/>
              <w:bottom w:val="single" w:sz="4" w:space="0" w:color="auto"/>
              <w:right w:val="single" w:sz="4" w:space="0" w:color="auto"/>
            </w:tcBorders>
            <w:hideMark/>
          </w:tcPr>
          <w:p w14:paraId="6E1F1434"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3956F3F8" w14:textId="77777777" w:rsidR="009D6747" w:rsidRPr="009D6747" w:rsidRDefault="009D6747" w:rsidP="00462E6C">
            <w:pPr>
              <w:spacing w:after="120"/>
            </w:pPr>
            <w:r w:rsidRPr="009D6747">
              <w:t>String</w:t>
            </w:r>
          </w:p>
        </w:tc>
      </w:tr>
    </w:tbl>
    <w:p w14:paraId="4DD0478F" w14:textId="77777777" w:rsidR="009D6747" w:rsidRDefault="009D6747" w:rsidP="00796718">
      <w:pPr>
        <w:pStyle w:val="Heading3"/>
      </w:pPr>
      <w:r w:rsidRPr="009D6747">
        <w:t>Sample JSON Response</w:t>
      </w:r>
    </w:p>
    <w:p w14:paraId="782672DC" w14:textId="0D0A4E27" w:rsidR="00462E6C" w:rsidRPr="00462E6C" w:rsidRDefault="00462E6C" w:rsidP="00462E6C">
      <w:hyperlink r:id="rId75" w:history="1">
        <w:r w:rsidRPr="00462E6C">
          <w:rPr>
            <w:rStyle w:val="Hyperlink"/>
          </w:rPr>
          <w:t>Link</w:t>
        </w:r>
      </w:hyperlink>
    </w:p>
    <w:p w14:paraId="4465F334" w14:textId="77777777" w:rsidR="00222A10" w:rsidRDefault="00222A10" w:rsidP="009D6747">
      <w:pPr>
        <w:sectPr w:rsidR="00222A10" w:rsidSect="00222A10">
          <w:type w:val="continuous"/>
          <w:pgSz w:w="24480" w:h="17280" w:orient="landscape" w:code="5"/>
          <w:pgMar w:top="1440" w:right="1440" w:bottom="1440" w:left="1440" w:header="720" w:footer="720" w:gutter="0"/>
          <w:cols w:num="2" w:space="1134"/>
          <w:docGrid w:linePitch="360"/>
        </w:sectPr>
      </w:pPr>
    </w:p>
    <w:p w14:paraId="5ED86BC6"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6BB86163" w14:textId="403E2B7A" w:rsidR="00A4773C" w:rsidRPr="00A4773C" w:rsidRDefault="00D631F0" w:rsidP="00796718">
      <w:pPr>
        <w:pStyle w:val="Heading2"/>
        <w:rPr>
          <w:lang w:val="en-GB"/>
        </w:rPr>
      </w:pPr>
      <w:bookmarkStart w:id="114" w:name="_Toc217409175"/>
      <w:r>
        <w:lastRenderedPageBreak/>
        <w:t xml:space="preserve">GET - </w:t>
      </w:r>
      <w:proofErr w:type="spellStart"/>
      <w:r w:rsidR="00AB567B">
        <w:t>BatchAnalysis</w:t>
      </w:r>
      <w:proofErr w:type="spellEnd"/>
      <w:r w:rsidR="00A4773C" w:rsidRPr="00A4773C">
        <w:rPr>
          <w:lang w:val="en-GB"/>
        </w:rPr>
        <w:t xml:space="preserve"> API</w:t>
      </w:r>
      <w:bookmarkEnd w:id="114"/>
    </w:p>
    <w:p w14:paraId="48C5E834" w14:textId="381D12DD" w:rsidR="00222A10" w:rsidRDefault="00616196" w:rsidP="000A5ACB">
      <w:r w:rsidRPr="00616196">
        <w:t xml:space="preserve">Batch Analysis </w:t>
      </w:r>
      <w:r w:rsidR="00796718" w:rsidRPr="00616196">
        <w:t>API</w:t>
      </w:r>
      <w:r w:rsidRPr="00616196">
        <w:t xml:space="preserve"> is a </w:t>
      </w:r>
      <w:r w:rsidR="00490D78">
        <w:t>GET</w:t>
      </w:r>
      <w:r w:rsidRPr="00616196">
        <w:t xml:space="preserve"> operation</w:t>
      </w:r>
      <w:r w:rsidR="00490D78">
        <w:t>, but functions as POST</w:t>
      </w:r>
      <w:r w:rsidRPr="00616196">
        <w:t xml:space="preserve"> due to the limitation of query parameters </w:t>
      </w:r>
      <w:r w:rsidR="00490D78">
        <w:t xml:space="preserve">that </w:t>
      </w:r>
      <w:r w:rsidRPr="00616196">
        <w:t xml:space="preserve">can be sent in the header. </w:t>
      </w:r>
      <w:r w:rsidR="00490D78">
        <w:t>I</w:t>
      </w:r>
      <w:r w:rsidRPr="00616196">
        <w:t xml:space="preserve">t expects process area, </w:t>
      </w:r>
      <w:proofErr w:type="spellStart"/>
      <w:r w:rsidRPr="00616196">
        <w:t>forward_Ref,Backward_Ref,start</w:t>
      </w:r>
      <w:proofErr w:type="spellEnd"/>
      <w:r w:rsidRPr="00616196">
        <w:t xml:space="preserve"> date, end date, and attributes list. </w:t>
      </w:r>
    </w:p>
    <w:p w14:paraId="2077D2E1" w14:textId="77777777" w:rsidR="00A149F2" w:rsidRDefault="00A149F2" w:rsidP="00222A10">
      <w:pPr>
        <w:pStyle w:val="Heading3"/>
        <w:sectPr w:rsidR="00A149F2" w:rsidSect="00A96734">
          <w:pgSz w:w="24480" w:h="17280" w:orient="landscape" w:code="5"/>
          <w:pgMar w:top="1440" w:right="1440" w:bottom="1440" w:left="1440" w:header="720" w:footer="720" w:gutter="0"/>
          <w:cols w:space="1134"/>
          <w:docGrid w:linePitch="360"/>
        </w:sectPr>
      </w:pPr>
    </w:p>
    <w:p w14:paraId="2D135338" w14:textId="5A60AB75" w:rsidR="00616196" w:rsidRPr="00616196" w:rsidRDefault="00616196" w:rsidP="00222A10">
      <w:pPr>
        <w:pStyle w:val="Heading3"/>
      </w:pPr>
      <w:r w:rsidRPr="00616196">
        <w:t xml:space="preserve">API </w:t>
      </w:r>
      <w:r w:rsidR="00222A10" w:rsidRPr="00616196">
        <w:t>Preconditions</w:t>
      </w:r>
    </w:p>
    <w:p w14:paraId="596C5632" w14:textId="77777777" w:rsidR="00616196" w:rsidRPr="00616196" w:rsidRDefault="00616196" w:rsidP="000A5ACB">
      <w:r w:rsidRPr="00616196">
        <w:t xml:space="preserve">To fetch the response from the APIs, the following entities must exist. </w:t>
      </w:r>
    </w:p>
    <w:p w14:paraId="2C33A79D" w14:textId="77777777" w:rsidR="00616196" w:rsidRPr="00616196" w:rsidRDefault="00616196" w:rsidP="00222A10">
      <w:pPr>
        <w:pStyle w:val="ListParagraph"/>
        <w:numPr>
          <w:ilvl w:val="0"/>
          <w:numId w:val="32"/>
        </w:numPr>
      </w:pPr>
      <w:r w:rsidRPr="00616196">
        <w:t xml:space="preserve">Authorization token </w:t>
      </w:r>
    </w:p>
    <w:p w14:paraId="54B1F7A5" w14:textId="77777777" w:rsidR="00616196" w:rsidRPr="00616196" w:rsidRDefault="00616196" w:rsidP="00222A10">
      <w:pPr>
        <w:pStyle w:val="ListParagraph"/>
        <w:numPr>
          <w:ilvl w:val="0"/>
          <w:numId w:val="32"/>
        </w:numPr>
      </w:pPr>
      <w:r w:rsidRPr="00616196">
        <w:t>Content-Type</w:t>
      </w:r>
    </w:p>
    <w:p w14:paraId="36409145" w14:textId="77777777" w:rsidR="00616196" w:rsidRPr="00616196" w:rsidRDefault="00616196" w:rsidP="00222A10">
      <w:pPr>
        <w:pStyle w:val="Heading3"/>
      </w:pPr>
      <w:r w:rsidRPr="00616196">
        <w:t>API Specifications</w:t>
      </w:r>
    </w:p>
    <w:tbl>
      <w:tblPr>
        <w:tblW w:w="4550" w:type="pct"/>
        <w:tblLayout w:type="fixed"/>
        <w:tblLook w:val="04A0" w:firstRow="1" w:lastRow="0" w:firstColumn="1" w:lastColumn="0" w:noHBand="0" w:noVBand="1"/>
      </w:tblPr>
      <w:tblGrid>
        <w:gridCol w:w="1939"/>
        <w:gridCol w:w="7355"/>
      </w:tblGrid>
      <w:tr w:rsidR="00616196" w:rsidRPr="00616196" w14:paraId="7659876A"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6D3FAF1" w14:textId="77777777" w:rsidR="00616196" w:rsidRPr="00616196" w:rsidRDefault="00616196" w:rsidP="00D569D2">
            <w:pPr>
              <w:spacing w:after="0"/>
            </w:pPr>
            <w:r w:rsidRPr="00616196">
              <w:t>PROTOCOL</w:t>
            </w:r>
          </w:p>
        </w:tc>
        <w:tc>
          <w:tcPr>
            <w:tcW w:w="7355" w:type="dxa"/>
            <w:tcBorders>
              <w:top w:val="single" w:sz="8" w:space="0" w:color="auto"/>
              <w:left w:val="single" w:sz="8" w:space="0" w:color="auto"/>
              <w:bottom w:val="single" w:sz="8" w:space="0" w:color="auto"/>
              <w:right w:val="single" w:sz="8" w:space="0" w:color="auto"/>
            </w:tcBorders>
            <w:hideMark/>
          </w:tcPr>
          <w:p w14:paraId="1D4EE2A5" w14:textId="77777777" w:rsidR="00616196" w:rsidRPr="00616196" w:rsidRDefault="00616196" w:rsidP="00D569D2">
            <w:pPr>
              <w:spacing w:after="0"/>
            </w:pPr>
            <w:r w:rsidRPr="00616196">
              <w:t xml:space="preserve"> HTTPS</w:t>
            </w:r>
          </w:p>
        </w:tc>
      </w:tr>
      <w:tr w:rsidR="00616196" w:rsidRPr="00616196" w14:paraId="38EF386F"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ACE58B" w14:textId="53DFC895" w:rsidR="00616196" w:rsidRPr="00616196" w:rsidRDefault="00616196" w:rsidP="00D569D2">
            <w:pPr>
              <w:spacing w:after="0"/>
            </w:pPr>
            <w:r w:rsidRPr="00616196">
              <w:t xml:space="preserve">PATH AOT </w:t>
            </w:r>
            <w:r w:rsidR="00DB75B6">
              <w:t>(Public Exposure)</w:t>
            </w:r>
          </w:p>
        </w:tc>
        <w:tc>
          <w:tcPr>
            <w:tcW w:w="7355" w:type="dxa"/>
            <w:tcBorders>
              <w:top w:val="single" w:sz="8" w:space="0" w:color="auto"/>
              <w:left w:val="single" w:sz="8" w:space="0" w:color="auto"/>
              <w:bottom w:val="single" w:sz="8" w:space="0" w:color="auto"/>
              <w:right w:val="single" w:sz="8" w:space="0" w:color="auto"/>
            </w:tcBorders>
            <w:hideMark/>
          </w:tcPr>
          <w:p w14:paraId="7AEEDF08" w14:textId="7C045EE3" w:rsidR="00616196" w:rsidRPr="00616196" w:rsidRDefault="00A96734" w:rsidP="00D569D2">
            <w:pPr>
              <w:spacing w:after="0"/>
            </w:pPr>
            <w:hyperlink r:id="rId76" w:history="1">
              <w:r w:rsidRPr="00DC7C23">
                <w:rPr>
                  <w:rStyle w:val="Hyperlink"/>
                </w:rPr>
                <w:t>https://apim-aot-azure-dev.azure-api.net/api/productionmanager/batchanalysis</w:t>
              </w:r>
            </w:hyperlink>
            <w:r>
              <w:t xml:space="preserve"> </w:t>
            </w:r>
          </w:p>
        </w:tc>
      </w:tr>
      <w:tr w:rsidR="00616196" w:rsidRPr="00616196" w14:paraId="00FDB438" w14:textId="77777777" w:rsidTr="00A96734">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C54BDFC" w14:textId="77777777" w:rsidR="00616196" w:rsidRPr="00616196" w:rsidRDefault="00616196" w:rsidP="00D569D2">
            <w:pPr>
              <w:spacing w:after="0"/>
            </w:pPr>
            <w:r w:rsidRPr="00616196">
              <w:t>METHOD</w:t>
            </w:r>
          </w:p>
        </w:tc>
        <w:tc>
          <w:tcPr>
            <w:tcW w:w="7355" w:type="dxa"/>
            <w:tcBorders>
              <w:top w:val="single" w:sz="8" w:space="0" w:color="auto"/>
              <w:left w:val="single" w:sz="8" w:space="0" w:color="auto"/>
              <w:bottom w:val="single" w:sz="8" w:space="0" w:color="auto"/>
              <w:right w:val="single" w:sz="8" w:space="0" w:color="auto"/>
            </w:tcBorders>
            <w:hideMark/>
          </w:tcPr>
          <w:p w14:paraId="6A094735" w14:textId="77777777" w:rsidR="00616196" w:rsidRPr="00616196" w:rsidRDefault="00616196" w:rsidP="00D569D2">
            <w:pPr>
              <w:spacing w:after="0"/>
            </w:pPr>
            <w:r w:rsidRPr="00616196">
              <w:t xml:space="preserve"> GET</w:t>
            </w:r>
          </w:p>
        </w:tc>
      </w:tr>
      <w:tr w:rsidR="00616196" w:rsidRPr="00616196" w14:paraId="7C01E714" w14:textId="77777777" w:rsidTr="00A96734">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FF77467" w14:textId="77777777" w:rsidR="00616196" w:rsidRPr="00616196" w:rsidRDefault="00616196" w:rsidP="00D569D2">
            <w:pPr>
              <w:spacing w:after="0"/>
            </w:pPr>
            <w:r w:rsidRPr="00616196">
              <w:t>CONTENT TYPE</w:t>
            </w:r>
          </w:p>
        </w:tc>
        <w:tc>
          <w:tcPr>
            <w:tcW w:w="7355" w:type="dxa"/>
            <w:tcBorders>
              <w:top w:val="single" w:sz="8" w:space="0" w:color="auto"/>
              <w:left w:val="single" w:sz="8" w:space="0" w:color="auto"/>
              <w:bottom w:val="single" w:sz="8" w:space="0" w:color="auto"/>
              <w:right w:val="single" w:sz="8" w:space="0" w:color="auto"/>
            </w:tcBorders>
            <w:hideMark/>
          </w:tcPr>
          <w:p w14:paraId="733965C3" w14:textId="77777777" w:rsidR="00616196" w:rsidRPr="00616196" w:rsidRDefault="00616196" w:rsidP="00D569D2">
            <w:pPr>
              <w:spacing w:after="0"/>
            </w:pPr>
            <w:r w:rsidRPr="00616196">
              <w:t>application / json</w:t>
            </w:r>
          </w:p>
        </w:tc>
      </w:tr>
    </w:tbl>
    <w:p w14:paraId="6E7887D6" w14:textId="77777777" w:rsidR="00616196" w:rsidRPr="00616196" w:rsidRDefault="00616196" w:rsidP="00222A10">
      <w:pPr>
        <w:pStyle w:val="Heading3"/>
      </w:pPr>
      <w:r w:rsidRPr="00616196">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616196" w:rsidRPr="00616196" w14:paraId="20C46167"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001AB3" w14:textId="77777777" w:rsidR="00616196" w:rsidRPr="00616196" w:rsidRDefault="00616196" w:rsidP="00D569D2">
            <w:pPr>
              <w:spacing w:after="0"/>
            </w:pPr>
            <w:r w:rsidRPr="00616196">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0D058B" w14:textId="77777777" w:rsidR="00616196" w:rsidRPr="00616196" w:rsidRDefault="00616196" w:rsidP="00D569D2">
            <w:pPr>
              <w:spacing w:after="0"/>
            </w:pPr>
            <w:r w:rsidRPr="00616196">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9A6808" w14:textId="77777777" w:rsidR="00616196" w:rsidRPr="00616196" w:rsidRDefault="00616196" w:rsidP="00D569D2">
            <w:pPr>
              <w:spacing w:after="0"/>
            </w:pPr>
            <w:r w:rsidRPr="00616196">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95E022" w14:textId="77777777" w:rsidR="00616196" w:rsidRPr="00616196" w:rsidRDefault="00616196" w:rsidP="00D569D2">
            <w:pPr>
              <w:spacing w:after="0"/>
            </w:pPr>
            <w:r w:rsidRPr="00616196">
              <w:t>Type</w:t>
            </w:r>
          </w:p>
        </w:tc>
      </w:tr>
      <w:tr w:rsidR="00616196" w:rsidRPr="00616196" w14:paraId="16DD1661"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28D97939" w14:textId="77777777" w:rsidR="00616196" w:rsidRPr="00616196" w:rsidRDefault="00616196" w:rsidP="00D569D2">
            <w:pPr>
              <w:spacing w:after="0"/>
            </w:pPr>
            <w:r w:rsidRPr="00616196">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3A0C3A27" w14:textId="77777777" w:rsidR="00616196" w:rsidRPr="00754C4E" w:rsidRDefault="00616196" w:rsidP="00D569D2">
            <w:pPr>
              <w:spacing w:after="0"/>
              <w:rPr>
                <w:rFonts w:ascii="Consolas" w:hAnsi="Consolas"/>
              </w:rPr>
            </w:pPr>
            <w:r w:rsidRPr="00754C4E">
              <w:rPr>
                <w:rFonts w:ascii="Consolas" w:hAnsi="Consolas"/>
              </w:rPr>
              <w:t xml:space="preserve">Token acquired from Azure AD based on the user credentials for further API calls. </w:t>
            </w:r>
            <w:r w:rsidRPr="00754C4E">
              <w:rPr>
                <w:rFonts w:ascii="Consolas" w:hAnsi="Consolas"/>
                <w:lang w:val="en-IN"/>
              </w:rPr>
              <w:t>. e.g., msal, accesstoken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021FB7B9"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5D7E79C" w14:textId="77777777" w:rsidR="00616196" w:rsidRPr="00616196" w:rsidRDefault="00616196" w:rsidP="00D569D2">
            <w:pPr>
              <w:spacing w:after="0"/>
            </w:pPr>
            <w:r w:rsidRPr="00616196">
              <w:t>String</w:t>
            </w:r>
          </w:p>
        </w:tc>
      </w:tr>
      <w:tr w:rsidR="00616196" w:rsidRPr="00616196" w14:paraId="03DF5E77"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3AB05564" w14:textId="77777777" w:rsidR="00616196" w:rsidRPr="00616196" w:rsidRDefault="00616196" w:rsidP="00D569D2">
            <w:pPr>
              <w:spacing w:after="0"/>
            </w:pPr>
            <w:r w:rsidRPr="00616196">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19C8A21D" w14:textId="77777777" w:rsidR="00616196" w:rsidRPr="00754C4E" w:rsidRDefault="00616196" w:rsidP="00D569D2">
            <w:pPr>
              <w:spacing w:after="0"/>
              <w:rPr>
                <w:rFonts w:ascii="Consolas" w:hAnsi="Consolas"/>
              </w:rPr>
            </w:pPr>
            <w:r w:rsidRPr="00754C4E">
              <w:rPr>
                <w:rFonts w:ascii="Consolas" w:hAnsi="Consolas"/>
              </w:rPr>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10002A2"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871E15C" w14:textId="77777777" w:rsidR="00616196" w:rsidRPr="00616196" w:rsidRDefault="00616196" w:rsidP="00D569D2">
            <w:pPr>
              <w:spacing w:after="0"/>
            </w:pPr>
            <w:r w:rsidRPr="00616196">
              <w:t>String</w:t>
            </w:r>
          </w:p>
        </w:tc>
      </w:tr>
    </w:tbl>
    <w:p w14:paraId="14ABAB1B" w14:textId="71FC15B1" w:rsidR="00616196" w:rsidRPr="00616196" w:rsidRDefault="00B97592" w:rsidP="00222A10">
      <w:pPr>
        <w:pStyle w:val="Heading3"/>
      </w:pPr>
      <w:r>
        <w:t>Sample Request</w:t>
      </w:r>
    </w:p>
    <w:p w14:paraId="18CFF00C" w14:textId="77777777" w:rsidR="00616196" w:rsidRPr="00754C4E" w:rsidRDefault="00616196" w:rsidP="000A5ACB">
      <w:pPr>
        <w:rPr>
          <w:rFonts w:ascii="Consolas" w:hAnsi="Consolas"/>
        </w:rPr>
      </w:pPr>
      <w:r w:rsidRPr="00754C4E">
        <w:rPr>
          <w:rFonts w:ascii="Consolas" w:hAnsi="Consolas"/>
        </w:rPr>
        <w:t>{</w:t>
      </w:r>
      <w:proofErr w:type="spellStart"/>
      <w:r w:rsidRPr="00754C4E">
        <w:rPr>
          <w:rFonts w:ascii="Consolas" w:hAnsi="Consolas"/>
        </w:rPr>
        <w:t>starttime</w:t>
      </w:r>
      <w:proofErr w:type="spellEnd"/>
      <w:r w:rsidRPr="00754C4E">
        <w:rPr>
          <w:rFonts w:ascii="Consolas" w:hAnsi="Consolas"/>
        </w:rPr>
        <w:t>=2025-06-29T10:10:43.911Z,</w:t>
      </w:r>
      <w:r w:rsidRPr="00754C4E">
        <w:rPr>
          <w:rFonts w:ascii="Consolas" w:hAnsi="Consolas"/>
        </w:rPr>
        <w:br/>
      </w:r>
      <w:proofErr w:type="spellStart"/>
      <w:r w:rsidRPr="00754C4E">
        <w:rPr>
          <w:rFonts w:ascii="Consolas" w:hAnsi="Consolas"/>
        </w:rPr>
        <w:t>endtime</w:t>
      </w:r>
      <w:proofErr w:type="spellEnd"/>
      <w:r w:rsidRPr="00754C4E">
        <w:rPr>
          <w:rFonts w:ascii="Consolas" w:hAnsi="Consolas"/>
        </w:rPr>
        <w:t>=2025-07-29T10:10:43.890Z,</w:t>
      </w:r>
      <w:r w:rsidRPr="00754C4E">
        <w:rPr>
          <w:rFonts w:ascii="Consolas" w:hAnsi="Consolas"/>
        </w:rPr>
        <w:br/>
      </w:r>
      <w:proofErr w:type="spellStart"/>
      <w:r w:rsidRPr="00754C4E">
        <w:rPr>
          <w:rFonts w:ascii="Consolas" w:hAnsi="Consolas"/>
        </w:rPr>
        <w:t>processid</w:t>
      </w:r>
      <w:proofErr w:type="spellEnd"/>
      <w:r w:rsidRPr="00754C4E">
        <w:rPr>
          <w:rFonts w:ascii="Consolas" w:hAnsi="Consolas"/>
        </w:rPr>
        <w:t>="PROC_003",</w:t>
      </w:r>
      <w:r w:rsidRPr="00754C4E">
        <w:rPr>
          <w:rFonts w:ascii="Consolas" w:hAnsi="Consolas"/>
        </w:rPr>
        <w:br/>
        <w:t>attributes="C-PC-G1-R1-CT1-PM-PMP-DS-L1-WS:raw_material_weighing_station_batch_min",</w:t>
      </w:r>
      <w:r w:rsidRPr="00754C4E">
        <w:rPr>
          <w:rFonts w:ascii="Consolas" w:hAnsi="Consolas"/>
        </w:rPr>
        <w:br/>
      </w:r>
      <w:proofErr w:type="spellStart"/>
      <w:r w:rsidRPr="00754C4E">
        <w:rPr>
          <w:rFonts w:ascii="Consolas" w:hAnsi="Consolas"/>
        </w:rPr>
        <w:t>forward_ref</w:t>
      </w:r>
      <w:proofErr w:type="spellEnd"/>
      <w:r w:rsidRPr="00754C4E">
        <w:rPr>
          <w:rFonts w:ascii="Consolas" w:hAnsi="Consolas"/>
        </w:rPr>
        <w:t>="PROC_005",</w:t>
      </w:r>
      <w:r w:rsidRPr="00754C4E">
        <w:rPr>
          <w:rFonts w:ascii="Consolas" w:hAnsi="Consolas"/>
        </w:rPr>
        <w:br/>
      </w:r>
      <w:proofErr w:type="spellStart"/>
      <w:r w:rsidRPr="00754C4E">
        <w:rPr>
          <w:rFonts w:ascii="Consolas" w:hAnsi="Consolas"/>
        </w:rPr>
        <w:t>backward_ref</w:t>
      </w:r>
      <w:proofErr w:type="spellEnd"/>
      <w:r w:rsidRPr="00754C4E">
        <w:rPr>
          <w:rFonts w:ascii="Consolas" w:hAnsi="Consolas"/>
        </w:rPr>
        <w:t>="PROC_001"}</w:t>
      </w:r>
    </w:p>
    <w:p w14:paraId="24CD0148" w14:textId="77777777" w:rsidR="00616196" w:rsidRPr="00616196" w:rsidRDefault="00616196" w:rsidP="00222A10">
      <w:pPr>
        <w:pStyle w:val="Heading3"/>
      </w:pPr>
      <w:r w:rsidRPr="00616196">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616196" w:rsidRPr="00616196" w14:paraId="1D769277"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B6DB3B" w14:textId="77777777" w:rsidR="00616196" w:rsidRPr="00616196" w:rsidRDefault="00616196" w:rsidP="00D569D2">
            <w:pPr>
              <w:spacing w:after="0"/>
            </w:pPr>
            <w:r w:rsidRPr="00616196">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5497D" w14:textId="77777777" w:rsidR="00616196" w:rsidRPr="00616196" w:rsidRDefault="00616196" w:rsidP="00D569D2">
            <w:pPr>
              <w:spacing w:after="0"/>
            </w:pPr>
            <w:r w:rsidRPr="00616196">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E11F31" w14:textId="77777777" w:rsidR="00616196" w:rsidRPr="00616196" w:rsidRDefault="00616196" w:rsidP="00D569D2">
            <w:pPr>
              <w:spacing w:after="0"/>
            </w:pPr>
            <w:r w:rsidRPr="00616196">
              <w:t>Type</w:t>
            </w:r>
          </w:p>
        </w:tc>
      </w:tr>
      <w:tr w:rsidR="00616196" w:rsidRPr="00616196" w14:paraId="6ED2A9A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8DD95DA" w14:textId="77777777" w:rsidR="00616196" w:rsidRPr="00616196" w:rsidRDefault="00616196" w:rsidP="00D569D2">
            <w:pPr>
              <w:spacing w:after="0"/>
            </w:pPr>
            <w:r w:rsidRPr="00616196">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7CAB5FF" w14:textId="77777777" w:rsidR="00616196" w:rsidRPr="00616196" w:rsidRDefault="00616196" w:rsidP="00D569D2">
            <w:pPr>
              <w:spacing w:after="0"/>
            </w:pPr>
            <w:r w:rsidRPr="00616196">
              <w:t>Contains information about how the server handles requests [e.g., Werkzeug/2.1.2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6B4BD65" w14:textId="77777777" w:rsidR="00616196" w:rsidRPr="00616196" w:rsidRDefault="00616196" w:rsidP="00D569D2">
            <w:pPr>
              <w:spacing w:after="0"/>
            </w:pPr>
            <w:r w:rsidRPr="00616196">
              <w:t>String</w:t>
            </w:r>
          </w:p>
        </w:tc>
      </w:tr>
      <w:tr w:rsidR="00616196" w:rsidRPr="00616196" w14:paraId="6ABBD9E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22C33CF8" w14:textId="77777777" w:rsidR="00616196" w:rsidRPr="00616196" w:rsidRDefault="00616196" w:rsidP="00D569D2">
            <w:pPr>
              <w:spacing w:after="0"/>
            </w:pPr>
            <w:r w:rsidRPr="00616196">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3706ACB8" w14:textId="77777777" w:rsidR="00616196" w:rsidRPr="00616196" w:rsidRDefault="00616196" w:rsidP="00D569D2">
            <w:pPr>
              <w:spacing w:after="0"/>
            </w:pPr>
            <w:r w:rsidRPr="00616196">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161CD248" w14:textId="77777777" w:rsidR="00616196" w:rsidRPr="00616196" w:rsidRDefault="00616196" w:rsidP="00D569D2">
            <w:pPr>
              <w:spacing w:after="0"/>
            </w:pPr>
            <w:r w:rsidRPr="00616196">
              <w:t>String</w:t>
            </w:r>
          </w:p>
        </w:tc>
      </w:tr>
      <w:tr w:rsidR="00616196" w:rsidRPr="00616196" w14:paraId="1781BDFE"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3A3C3F8" w14:textId="77777777" w:rsidR="00616196" w:rsidRPr="00616196" w:rsidRDefault="00616196" w:rsidP="00D569D2">
            <w:pPr>
              <w:spacing w:after="0"/>
            </w:pPr>
            <w:r w:rsidRPr="00616196">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7CA1D263" w14:textId="77777777" w:rsidR="00616196" w:rsidRPr="00616196" w:rsidRDefault="00616196" w:rsidP="00D569D2">
            <w:pPr>
              <w:spacing w:after="0"/>
            </w:pPr>
            <w:r w:rsidRPr="00616196">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6711233D" w14:textId="77777777" w:rsidR="00616196" w:rsidRPr="00616196" w:rsidRDefault="00616196" w:rsidP="00D569D2">
            <w:pPr>
              <w:spacing w:after="0"/>
            </w:pPr>
            <w:r w:rsidRPr="00616196">
              <w:t>Datetime</w:t>
            </w:r>
          </w:p>
        </w:tc>
      </w:tr>
      <w:tr w:rsidR="00616196" w:rsidRPr="00616196" w14:paraId="3C7107F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7628327" w14:textId="77777777" w:rsidR="00616196" w:rsidRPr="00616196" w:rsidRDefault="00616196" w:rsidP="00D569D2">
            <w:pPr>
              <w:spacing w:after="0"/>
            </w:pPr>
            <w:r w:rsidRPr="00616196">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94E4CC1" w14:textId="77777777" w:rsidR="00616196" w:rsidRPr="00616196" w:rsidRDefault="00616196" w:rsidP="00D569D2">
            <w:pPr>
              <w:spacing w:after="0"/>
            </w:pPr>
            <w:r w:rsidRPr="00616196">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BE35CEE" w14:textId="77777777" w:rsidR="00616196" w:rsidRPr="00616196" w:rsidRDefault="00616196" w:rsidP="00D569D2">
            <w:pPr>
              <w:spacing w:after="0"/>
            </w:pPr>
            <w:r w:rsidRPr="00616196">
              <w:t>Bytes</w:t>
            </w:r>
          </w:p>
        </w:tc>
      </w:tr>
      <w:tr w:rsidR="00616196" w:rsidRPr="00616196" w14:paraId="7FE15129"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574BE2C7" w14:textId="77777777" w:rsidR="00616196" w:rsidRPr="00616196" w:rsidRDefault="00616196" w:rsidP="00D569D2">
            <w:pPr>
              <w:spacing w:after="0"/>
            </w:pPr>
            <w:r w:rsidRPr="00616196">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547C7C9" w14:textId="77777777" w:rsidR="00616196" w:rsidRPr="00616196" w:rsidRDefault="00616196" w:rsidP="00D569D2">
            <w:pPr>
              <w:spacing w:after="0"/>
            </w:pPr>
            <w:r w:rsidRPr="00616196">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7DC8152D" w14:textId="77777777" w:rsidR="00616196" w:rsidRPr="00616196" w:rsidRDefault="00616196" w:rsidP="00D569D2">
            <w:pPr>
              <w:spacing w:after="0"/>
            </w:pPr>
            <w:r w:rsidRPr="00616196">
              <w:t>String</w:t>
            </w:r>
          </w:p>
        </w:tc>
      </w:tr>
    </w:tbl>
    <w:p w14:paraId="77BA2084" w14:textId="32E5390B" w:rsidR="00616196" w:rsidRPr="00616196" w:rsidRDefault="00A149F2" w:rsidP="00222A10">
      <w:pPr>
        <w:pStyle w:val="Heading3"/>
      </w:pPr>
      <w:r>
        <w:br w:type="column"/>
      </w:r>
      <w:r w:rsidR="00616196" w:rsidRPr="00616196">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919"/>
        <w:gridCol w:w="1262"/>
      </w:tblGrid>
      <w:tr w:rsidR="00616196" w:rsidRPr="00616196" w14:paraId="486705C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B3483E" w14:textId="77777777" w:rsidR="00616196" w:rsidRPr="00616196" w:rsidRDefault="00616196" w:rsidP="00D569D2">
            <w:pPr>
              <w:spacing w:after="0"/>
            </w:pPr>
            <w:r w:rsidRPr="00616196">
              <w:t>Parameter</w:t>
            </w:r>
          </w:p>
        </w:tc>
        <w:tc>
          <w:tcPr>
            <w:tcW w:w="5919"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E74FF5" w14:textId="77777777" w:rsidR="00616196" w:rsidRPr="00616196" w:rsidRDefault="00616196" w:rsidP="00D569D2">
            <w:pPr>
              <w:spacing w:after="0"/>
            </w:pPr>
            <w:r w:rsidRPr="00616196">
              <w:t>Description</w:t>
            </w:r>
          </w:p>
        </w:tc>
        <w:tc>
          <w:tcPr>
            <w:tcW w:w="12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EF35740" w14:textId="77777777" w:rsidR="00616196" w:rsidRPr="00616196" w:rsidRDefault="00616196" w:rsidP="00D569D2">
            <w:pPr>
              <w:spacing w:after="0"/>
            </w:pPr>
            <w:r w:rsidRPr="00616196">
              <w:t>Type</w:t>
            </w:r>
          </w:p>
        </w:tc>
      </w:tr>
      <w:tr w:rsidR="00616196" w:rsidRPr="00616196" w14:paraId="3BEBC37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33562AE4" w14:textId="77777777" w:rsidR="00616196" w:rsidRPr="00616196" w:rsidRDefault="00616196" w:rsidP="00D569D2">
            <w:pPr>
              <w:spacing w:after="0"/>
            </w:pPr>
            <w:proofErr w:type="spellStart"/>
            <w:r w:rsidRPr="00616196">
              <w:t>AggregationFunction</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0BB8471F" w14:textId="77777777" w:rsidR="00616196" w:rsidRPr="00616196" w:rsidRDefault="00616196" w:rsidP="00D569D2">
            <w:pPr>
              <w:spacing w:after="0"/>
            </w:pPr>
            <w:r w:rsidRPr="00616196">
              <w:t>Name of the aggregation function</w:t>
            </w:r>
          </w:p>
        </w:tc>
        <w:tc>
          <w:tcPr>
            <w:tcW w:w="1262" w:type="dxa"/>
            <w:tcBorders>
              <w:top w:val="single" w:sz="4" w:space="0" w:color="auto"/>
              <w:left w:val="single" w:sz="4" w:space="0" w:color="auto"/>
              <w:bottom w:val="single" w:sz="4" w:space="0" w:color="auto"/>
              <w:right w:val="single" w:sz="4" w:space="0" w:color="auto"/>
            </w:tcBorders>
            <w:hideMark/>
          </w:tcPr>
          <w:p w14:paraId="378D1F05" w14:textId="77777777" w:rsidR="00616196" w:rsidRPr="00616196" w:rsidRDefault="00616196" w:rsidP="00D569D2">
            <w:pPr>
              <w:spacing w:after="0"/>
            </w:pPr>
            <w:r w:rsidRPr="00616196">
              <w:t>String</w:t>
            </w:r>
          </w:p>
        </w:tc>
      </w:tr>
      <w:tr w:rsidR="00616196" w:rsidRPr="00616196" w14:paraId="67905FDF"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5EB71628" w14:textId="77777777" w:rsidR="00616196" w:rsidRPr="00616196" w:rsidRDefault="00616196" w:rsidP="00D569D2">
            <w:pPr>
              <w:spacing w:after="0"/>
            </w:pPr>
            <w:r w:rsidRPr="00616196">
              <w:t>AttributeName</w:t>
            </w:r>
          </w:p>
        </w:tc>
        <w:tc>
          <w:tcPr>
            <w:tcW w:w="5919" w:type="dxa"/>
            <w:tcBorders>
              <w:top w:val="single" w:sz="4" w:space="0" w:color="auto"/>
              <w:left w:val="single" w:sz="4" w:space="0" w:color="auto"/>
              <w:bottom w:val="single" w:sz="4" w:space="0" w:color="auto"/>
              <w:right w:val="single" w:sz="4" w:space="0" w:color="auto"/>
            </w:tcBorders>
            <w:hideMark/>
          </w:tcPr>
          <w:p w14:paraId="30D9D985" w14:textId="77777777" w:rsidR="00616196" w:rsidRPr="00616196" w:rsidRDefault="00616196" w:rsidP="00D569D2">
            <w:pPr>
              <w:spacing w:after="0"/>
            </w:pPr>
            <w:r w:rsidRPr="00616196">
              <w:t>Name of the Attribute</w:t>
            </w:r>
          </w:p>
        </w:tc>
        <w:tc>
          <w:tcPr>
            <w:tcW w:w="1262" w:type="dxa"/>
            <w:tcBorders>
              <w:top w:val="single" w:sz="4" w:space="0" w:color="auto"/>
              <w:left w:val="single" w:sz="4" w:space="0" w:color="auto"/>
              <w:bottom w:val="single" w:sz="4" w:space="0" w:color="auto"/>
              <w:right w:val="single" w:sz="4" w:space="0" w:color="auto"/>
            </w:tcBorders>
            <w:hideMark/>
          </w:tcPr>
          <w:p w14:paraId="307A86C1" w14:textId="77777777" w:rsidR="00616196" w:rsidRPr="00616196" w:rsidRDefault="00616196" w:rsidP="00D569D2">
            <w:pPr>
              <w:spacing w:after="0"/>
            </w:pPr>
            <w:r w:rsidRPr="00616196">
              <w:t>String</w:t>
            </w:r>
          </w:p>
        </w:tc>
      </w:tr>
      <w:tr w:rsidR="00616196" w:rsidRPr="00616196" w14:paraId="4C0872F8"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8BACBF9" w14:textId="77777777" w:rsidR="00616196" w:rsidRPr="00616196" w:rsidRDefault="00616196" w:rsidP="00D569D2">
            <w:pPr>
              <w:spacing w:after="0"/>
            </w:pPr>
            <w:r w:rsidRPr="00616196">
              <w:t>AttributeId</w:t>
            </w:r>
          </w:p>
        </w:tc>
        <w:tc>
          <w:tcPr>
            <w:tcW w:w="5919" w:type="dxa"/>
            <w:tcBorders>
              <w:top w:val="single" w:sz="4" w:space="0" w:color="auto"/>
              <w:left w:val="single" w:sz="4" w:space="0" w:color="auto"/>
              <w:bottom w:val="single" w:sz="4" w:space="0" w:color="auto"/>
              <w:right w:val="single" w:sz="4" w:space="0" w:color="auto"/>
            </w:tcBorders>
            <w:hideMark/>
          </w:tcPr>
          <w:p w14:paraId="212FE0C2" w14:textId="77777777" w:rsidR="00616196" w:rsidRPr="00616196" w:rsidRDefault="00616196" w:rsidP="00D569D2">
            <w:pPr>
              <w:spacing w:after="0"/>
            </w:pPr>
            <w:r w:rsidRPr="00616196">
              <w:t>Id of the attribute</w:t>
            </w:r>
          </w:p>
        </w:tc>
        <w:tc>
          <w:tcPr>
            <w:tcW w:w="1262" w:type="dxa"/>
            <w:tcBorders>
              <w:top w:val="single" w:sz="4" w:space="0" w:color="auto"/>
              <w:left w:val="single" w:sz="4" w:space="0" w:color="auto"/>
              <w:bottom w:val="single" w:sz="4" w:space="0" w:color="auto"/>
              <w:right w:val="single" w:sz="4" w:space="0" w:color="auto"/>
            </w:tcBorders>
          </w:tcPr>
          <w:p w14:paraId="3408AE03" w14:textId="3CD8AD6E" w:rsidR="00616196" w:rsidRPr="00616196" w:rsidRDefault="00616196" w:rsidP="00D569D2">
            <w:pPr>
              <w:spacing w:after="0"/>
            </w:pPr>
            <w:r w:rsidRPr="00616196">
              <w:t>String</w:t>
            </w:r>
          </w:p>
        </w:tc>
      </w:tr>
      <w:tr w:rsidR="00616196" w:rsidRPr="00616196" w14:paraId="301248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7B2F71AD" w14:textId="77777777" w:rsidR="00616196" w:rsidRPr="00616196" w:rsidRDefault="00616196" w:rsidP="00D569D2">
            <w:pPr>
              <w:spacing w:after="0"/>
            </w:pPr>
            <w:r w:rsidRPr="00616196">
              <w:t>AttributeType</w:t>
            </w:r>
          </w:p>
        </w:tc>
        <w:tc>
          <w:tcPr>
            <w:tcW w:w="5919" w:type="dxa"/>
            <w:tcBorders>
              <w:top w:val="single" w:sz="4" w:space="0" w:color="auto"/>
              <w:left w:val="single" w:sz="4" w:space="0" w:color="auto"/>
              <w:bottom w:val="single" w:sz="4" w:space="0" w:color="auto"/>
              <w:right w:val="single" w:sz="4" w:space="0" w:color="auto"/>
            </w:tcBorders>
            <w:hideMark/>
          </w:tcPr>
          <w:p w14:paraId="6628F507" w14:textId="77777777" w:rsidR="00616196" w:rsidRPr="00616196" w:rsidRDefault="00616196" w:rsidP="00D569D2">
            <w:pPr>
              <w:spacing w:after="0"/>
            </w:pPr>
            <w:r w:rsidRPr="00616196">
              <w:t xml:space="preserve">Type of the </w:t>
            </w:r>
            <w:proofErr w:type="spellStart"/>
            <w:r w:rsidRPr="00616196">
              <w:t>attribut</w:t>
            </w:r>
            <w:proofErr w:type="spellEnd"/>
          </w:p>
        </w:tc>
        <w:tc>
          <w:tcPr>
            <w:tcW w:w="1262" w:type="dxa"/>
            <w:tcBorders>
              <w:top w:val="single" w:sz="4" w:space="0" w:color="auto"/>
              <w:left w:val="single" w:sz="4" w:space="0" w:color="auto"/>
              <w:bottom w:val="single" w:sz="4" w:space="0" w:color="auto"/>
              <w:right w:val="single" w:sz="4" w:space="0" w:color="auto"/>
            </w:tcBorders>
          </w:tcPr>
          <w:p w14:paraId="40E1C368" w14:textId="697772CF" w:rsidR="00616196" w:rsidRPr="00616196" w:rsidRDefault="00616196" w:rsidP="00D569D2">
            <w:pPr>
              <w:spacing w:after="0"/>
            </w:pPr>
            <w:r w:rsidRPr="00616196">
              <w:t>String</w:t>
            </w:r>
          </w:p>
        </w:tc>
      </w:tr>
      <w:tr w:rsidR="00616196" w:rsidRPr="00616196" w14:paraId="61FFDA38" w14:textId="77777777" w:rsidTr="00A149F2">
        <w:trPr>
          <w:trHeight w:val="570"/>
        </w:trPr>
        <w:tc>
          <w:tcPr>
            <w:tcW w:w="2122" w:type="dxa"/>
            <w:tcBorders>
              <w:top w:val="single" w:sz="4" w:space="0" w:color="auto"/>
              <w:left w:val="single" w:sz="4" w:space="0" w:color="auto"/>
              <w:bottom w:val="single" w:sz="4" w:space="0" w:color="auto"/>
              <w:right w:val="single" w:sz="4" w:space="0" w:color="auto"/>
            </w:tcBorders>
            <w:hideMark/>
          </w:tcPr>
          <w:p w14:paraId="486B5097" w14:textId="77777777" w:rsidR="00616196" w:rsidRPr="00616196" w:rsidRDefault="00616196" w:rsidP="00D569D2">
            <w:pPr>
              <w:spacing w:after="0"/>
            </w:pPr>
            <w:proofErr w:type="spellStart"/>
            <w:r w:rsidRPr="00616196">
              <w:t>EPQAId</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57FF7C4F" w14:textId="77777777" w:rsidR="00616196" w:rsidRPr="00616196" w:rsidRDefault="00616196" w:rsidP="00D569D2">
            <w:pPr>
              <w:spacing w:after="0"/>
            </w:pPr>
            <w:r w:rsidRPr="00616196">
              <w:t xml:space="preserve">ID of the </w:t>
            </w:r>
            <w:proofErr w:type="spellStart"/>
            <w:r w:rsidRPr="00616196">
              <w:t>EPQAId</w:t>
            </w:r>
            <w:proofErr w:type="spellEnd"/>
          </w:p>
        </w:tc>
        <w:tc>
          <w:tcPr>
            <w:tcW w:w="1262" w:type="dxa"/>
            <w:tcBorders>
              <w:top w:val="single" w:sz="4" w:space="0" w:color="auto"/>
              <w:left w:val="single" w:sz="4" w:space="0" w:color="auto"/>
              <w:bottom w:val="single" w:sz="4" w:space="0" w:color="auto"/>
              <w:right w:val="single" w:sz="4" w:space="0" w:color="auto"/>
            </w:tcBorders>
          </w:tcPr>
          <w:p w14:paraId="56DC71A0" w14:textId="233D3C78" w:rsidR="00616196" w:rsidRPr="00616196" w:rsidRDefault="00616196" w:rsidP="00D569D2">
            <w:pPr>
              <w:spacing w:after="0"/>
            </w:pPr>
            <w:r w:rsidRPr="00616196">
              <w:t>String</w:t>
            </w:r>
          </w:p>
        </w:tc>
      </w:tr>
      <w:tr w:rsidR="00616196" w:rsidRPr="00616196" w14:paraId="0392A22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F63810B" w14:textId="77777777" w:rsidR="00616196" w:rsidRPr="00616196" w:rsidRDefault="00616196" w:rsidP="00D569D2">
            <w:pPr>
              <w:spacing w:after="0"/>
            </w:pPr>
            <w:proofErr w:type="spellStart"/>
            <w:r w:rsidRPr="00616196">
              <w:t>HistoricalStdDev</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175A4FA7" w14:textId="77777777" w:rsidR="00616196" w:rsidRPr="00616196" w:rsidRDefault="00616196" w:rsidP="00D569D2">
            <w:pPr>
              <w:spacing w:after="0"/>
            </w:pPr>
            <w:r w:rsidRPr="00616196">
              <w:t xml:space="preserve">Name of the </w:t>
            </w:r>
            <w:proofErr w:type="spellStart"/>
            <w:r w:rsidRPr="00616196">
              <w:t>EPQAId</w:t>
            </w:r>
            <w:proofErr w:type="spellEnd"/>
          </w:p>
        </w:tc>
        <w:tc>
          <w:tcPr>
            <w:tcW w:w="1262" w:type="dxa"/>
            <w:tcBorders>
              <w:top w:val="single" w:sz="4" w:space="0" w:color="auto"/>
              <w:left w:val="single" w:sz="4" w:space="0" w:color="auto"/>
              <w:bottom w:val="single" w:sz="4" w:space="0" w:color="auto"/>
              <w:right w:val="single" w:sz="4" w:space="0" w:color="auto"/>
            </w:tcBorders>
          </w:tcPr>
          <w:p w14:paraId="7EAE662C" w14:textId="39D2A18B" w:rsidR="00616196" w:rsidRPr="00616196" w:rsidRDefault="00B97592" w:rsidP="00D569D2">
            <w:pPr>
              <w:spacing w:after="0"/>
            </w:pPr>
            <w:r>
              <w:t>String</w:t>
            </w:r>
          </w:p>
        </w:tc>
      </w:tr>
      <w:tr w:rsidR="00616196" w:rsidRPr="00616196" w14:paraId="074A2E2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B63182B" w14:textId="77777777" w:rsidR="00616196" w:rsidRPr="00616196" w:rsidRDefault="00616196" w:rsidP="00D569D2">
            <w:pPr>
              <w:spacing w:after="0"/>
            </w:pPr>
            <w:proofErr w:type="spellStart"/>
            <w:r w:rsidRPr="00616196">
              <w:t>LowerControlLimit</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13A30257" w14:textId="77777777" w:rsidR="00616196" w:rsidRPr="00616196" w:rsidRDefault="00616196" w:rsidP="00D569D2">
            <w:pPr>
              <w:spacing w:after="0"/>
            </w:pPr>
            <w:r w:rsidRPr="00616196">
              <w:t xml:space="preserve">Value of </w:t>
            </w:r>
            <w:proofErr w:type="spellStart"/>
            <w:r w:rsidRPr="00616196">
              <w:t>LowerControlLimit</w:t>
            </w:r>
            <w:proofErr w:type="spellEnd"/>
          </w:p>
        </w:tc>
        <w:tc>
          <w:tcPr>
            <w:tcW w:w="1262" w:type="dxa"/>
            <w:tcBorders>
              <w:top w:val="single" w:sz="4" w:space="0" w:color="auto"/>
              <w:left w:val="single" w:sz="4" w:space="0" w:color="auto"/>
              <w:bottom w:val="single" w:sz="4" w:space="0" w:color="auto"/>
              <w:right w:val="single" w:sz="4" w:space="0" w:color="auto"/>
            </w:tcBorders>
          </w:tcPr>
          <w:p w14:paraId="6F9D797A" w14:textId="5ACEA7FB" w:rsidR="00616196" w:rsidRPr="00616196" w:rsidRDefault="00B97592" w:rsidP="00D569D2">
            <w:pPr>
              <w:spacing w:after="0"/>
            </w:pPr>
            <w:r>
              <w:t>String</w:t>
            </w:r>
          </w:p>
        </w:tc>
      </w:tr>
      <w:tr w:rsidR="00616196" w:rsidRPr="00616196" w14:paraId="2E3D9CDC"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43D9CA03" w14:textId="77777777" w:rsidR="00616196" w:rsidRPr="00616196" w:rsidRDefault="00616196" w:rsidP="00D569D2">
            <w:pPr>
              <w:spacing w:after="0"/>
            </w:pPr>
            <w:r w:rsidRPr="00616196">
              <w:t>Process</w:t>
            </w:r>
          </w:p>
        </w:tc>
        <w:tc>
          <w:tcPr>
            <w:tcW w:w="5919" w:type="dxa"/>
            <w:tcBorders>
              <w:top w:val="single" w:sz="4" w:space="0" w:color="auto"/>
              <w:left w:val="single" w:sz="4" w:space="0" w:color="auto"/>
              <w:bottom w:val="single" w:sz="4" w:space="0" w:color="auto"/>
              <w:right w:val="single" w:sz="4" w:space="0" w:color="auto"/>
            </w:tcBorders>
            <w:hideMark/>
          </w:tcPr>
          <w:p w14:paraId="1527BD3E" w14:textId="77777777" w:rsidR="00616196" w:rsidRPr="00616196" w:rsidRDefault="00616196" w:rsidP="00D569D2">
            <w:pPr>
              <w:spacing w:after="0"/>
            </w:pPr>
            <w:r w:rsidRPr="00616196">
              <w:t>Name of the Process</w:t>
            </w:r>
          </w:p>
        </w:tc>
        <w:tc>
          <w:tcPr>
            <w:tcW w:w="1262" w:type="dxa"/>
            <w:tcBorders>
              <w:top w:val="single" w:sz="4" w:space="0" w:color="auto"/>
              <w:left w:val="single" w:sz="4" w:space="0" w:color="auto"/>
              <w:bottom w:val="single" w:sz="4" w:space="0" w:color="auto"/>
              <w:right w:val="single" w:sz="4" w:space="0" w:color="auto"/>
            </w:tcBorders>
          </w:tcPr>
          <w:p w14:paraId="3093B96F" w14:textId="22D51388" w:rsidR="00616196" w:rsidRPr="00616196" w:rsidRDefault="00B97592" w:rsidP="00D569D2">
            <w:pPr>
              <w:spacing w:after="0"/>
            </w:pPr>
            <w:r>
              <w:t>String</w:t>
            </w:r>
          </w:p>
        </w:tc>
      </w:tr>
      <w:tr w:rsidR="00616196" w:rsidRPr="00616196" w14:paraId="58F5DB10"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0CB76CFB" w14:textId="77777777" w:rsidR="00616196" w:rsidRPr="00616196" w:rsidRDefault="00616196" w:rsidP="00D569D2">
            <w:pPr>
              <w:spacing w:after="0"/>
            </w:pPr>
            <w:r w:rsidRPr="00616196">
              <w:t>Product</w:t>
            </w:r>
          </w:p>
        </w:tc>
        <w:tc>
          <w:tcPr>
            <w:tcW w:w="5919" w:type="dxa"/>
            <w:tcBorders>
              <w:top w:val="single" w:sz="4" w:space="0" w:color="auto"/>
              <w:left w:val="single" w:sz="4" w:space="0" w:color="auto"/>
              <w:bottom w:val="single" w:sz="4" w:space="0" w:color="auto"/>
              <w:right w:val="single" w:sz="4" w:space="0" w:color="auto"/>
            </w:tcBorders>
            <w:hideMark/>
          </w:tcPr>
          <w:p w14:paraId="73DC907A" w14:textId="77777777" w:rsidR="00616196" w:rsidRPr="00616196" w:rsidRDefault="00616196" w:rsidP="00D569D2">
            <w:pPr>
              <w:spacing w:after="0"/>
            </w:pPr>
            <w:r w:rsidRPr="00616196">
              <w:t>Name of the Product</w:t>
            </w:r>
          </w:p>
        </w:tc>
        <w:tc>
          <w:tcPr>
            <w:tcW w:w="1262" w:type="dxa"/>
            <w:tcBorders>
              <w:top w:val="single" w:sz="4" w:space="0" w:color="auto"/>
              <w:left w:val="single" w:sz="4" w:space="0" w:color="auto"/>
              <w:bottom w:val="single" w:sz="4" w:space="0" w:color="auto"/>
              <w:right w:val="single" w:sz="4" w:space="0" w:color="auto"/>
            </w:tcBorders>
          </w:tcPr>
          <w:p w14:paraId="6F9F9A78" w14:textId="1C6992BB" w:rsidR="00616196" w:rsidRPr="00616196" w:rsidRDefault="00B97592" w:rsidP="00D569D2">
            <w:pPr>
              <w:spacing w:after="0"/>
            </w:pPr>
            <w:r>
              <w:t>String</w:t>
            </w:r>
          </w:p>
        </w:tc>
      </w:tr>
      <w:tr w:rsidR="00616196" w:rsidRPr="00616196" w14:paraId="7D8284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6AE1DD2F" w14:textId="77777777" w:rsidR="00616196" w:rsidRPr="00616196" w:rsidRDefault="00616196" w:rsidP="00D569D2">
            <w:pPr>
              <w:spacing w:after="0"/>
            </w:pPr>
            <w:r w:rsidRPr="00616196">
              <w:t>UOM</w:t>
            </w:r>
          </w:p>
        </w:tc>
        <w:tc>
          <w:tcPr>
            <w:tcW w:w="5919" w:type="dxa"/>
            <w:tcBorders>
              <w:top w:val="single" w:sz="4" w:space="0" w:color="auto"/>
              <w:left w:val="single" w:sz="4" w:space="0" w:color="auto"/>
              <w:bottom w:val="single" w:sz="4" w:space="0" w:color="auto"/>
              <w:right w:val="single" w:sz="4" w:space="0" w:color="auto"/>
            </w:tcBorders>
            <w:hideMark/>
          </w:tcPr>
          <w:p w14:paraId="75EF553F" w14:textId="77777777" w:rsidR="00616196" w:rsidRPr="00616196" w:rsidRDefault="00616196" w:rsidP="00D569D2">
            <w:pPr>
              <w:spacing w:after="0"/>
            </w:pPr>
            <w:r w:rsidRPr="00616196">
              <w:t>Unit of Measure</w:t>
            </w:r>
          </w:p>
        </w:tc>
        <w:tc>
          <w:tcPr>
            <w:tcW w:w="1262" w:type="dxa"/>
            <w:tcBorders>
              <w:top w:val="single" w:sz="4" w:space="0" w:color="auto"/>
              <w:left w:val="single" w:sz="4" w:space="0" w:color="auto"/>
              <w:bottom w:val="single" w:sz="4" w:space="0" w:color="auto"/>
              <w:right w:val="single" w:sz="4" w:space="0" w:color="auto"/>
            </w:tcBorders>
          </w:tcPr>
          <w:p w14:paraId="79A657C8" w14:textId="4DDACCA6" w:rsidR="00616196" w:rsidRPr="00616196" w:rsidRDefault="00B97592" w:rsidP="00D569D2">
            <w:pPr>
              <w:spacing w:after="0"/>
            </w:pPr>
            <w:r>
              <w:t>String</w:t>
            </w:r>
          </w:p>
        </w:tc>
      </w:tr>
      <w:tr w:rsidR="00616196" w:rsidRPr="00616196" w14:paraId="39D046A6"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13194B92" w14:textId="77777777" w:rsidR="00616196" w:rsidRPr="00616196" w:rsidRDefault="00616196" w:rsidP="00D569D2">
            <w:pPr>
              <w:spacing w:after="0"/>
            </w:pPr>
            <w:proofErr w:type="spellStart"/>
            <w:r w:rsidRPr="00616196">
              <w:t>UpperControlLimit</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4C74E74C" w14:textId="77777777" w:rsidR="00616196" w:rsidRPr="00616196" w:rsidRDefault="00616196" w:rsidP="00D569D2">
            <w:pPr>
              <w:spacing w:after="0"/>
            </w:pPr>
            <w:r w:rsidRPr="00616196">
              <w:t>Value of Upper Control Limit</w:t>
            </w:r>
          </w:p>
        </w:tc>
        <w:tc>
          <w:tcPr>
            <w:tcW w:w="1262" w:type="dxa"/>
            <w:tcBorders>
              <w:top w:val="single" w:sz="4" w:space="0" w:color="auto"/>
              <w:left w:val="single" w:sz="4" w:space="0" w:color="auto"/>
              <w:bottom w:val="single" w:sz="4" w:space="0" w:color="auto"/>
              <w:right w:val="single" w:sz="4" w:space="0" w:color="auto"/>
            </w:tcBorders>
          </w:tcPr>
          <w:p w14:paraId="3BDA1E7C" w14:textId="150AF782" w:rsidR="00616196" w:rsidRPr="00616196" w:rsidRDefault="00B97592" w:rsidP="00D569D2">
            <w:pPr>
              <w:spacing w:after="0"/>
            </w:pPr>
            <w:r>
              <w:t>String</w:t>
            </w:r>
          </w:p>
        </w:tc>
      </w:tr>
    </w:tbl>
    <w:p w14:paraId="752D32E0" w14:textId="77777777" w:rsidR="00616196" w:rsidRPr="00616196" w:rsidRDefault="00616196" w:rsidP="00DC5635">
      <w:pPr>
        <w:pStyle w:val="Heading3"/>
      </w:pPr>
      <w:r w:rsidRPr="00616196">
        <w:t>Sample JSON Response</w:t>
      </w:r>
    </w:p>
    <w:p w14:paraId="6205B582" w14:textId="77777777" w:rsidR="00616196" w:rsidRPr="00754C4E" w:rsidRDefault="00616196" w:rsidP="00DC5635">
      <w:pPr>
        <w:jc w:val="left"/>
        <w:rPr>
          <w:rFonts w:ascii="Consolas" w:hAnsi="Consolas"/>
        </w:rPr>
      </w:pPr>
      <w:r w:rsidRPr="00754C4E">
        <w:rPr>
          <w:rFonts w:ascii="Consolas" w:hAnsi="Consolas"/>
        </w:rPr>
        <w:t>{</w:t>
      </w:r>
      <w:r w:rsidRPr="00754C4E">
        <w:rPr>
          <w:rFonts w:ascii="Consolas" w:hAnsi="Consolas"/>
        </w:rPr>
        <w:br/>
        <w:t xml:space="preserve">    "</w:t>
      </w:r>
      <w:proofErr w:type="spellStart"/>
      <w:r w:rsidRPr="00754C4E">
        <w:rPr>
          <w:rFonts w:ascii="Consolas" w:hAnsi="Consolas"/>
        </w:rPr>
        <w:t>BatchAttributeList</w:t>
      </w:r>
      <w:proofErr w:type="spellEnd"/>
      <w:r w:rsidRPr="00754C4E">
        <w:rPr>
          <w:rFonts w:ascii="Consolas" w:hAnsi="Consolas"/>
        </w:rPr>
        <w:t>": [</w:t>
      </w:r>
      <w:r w:rsidRPr="00754C4E">
        <w:rPr>
          <w:rFonts w:ascii="Consolas" w:hAnsi="Consolas"/>
        </w:rPr>
        <w:br/>
        <w:t xml:space="preserve">        {</w:t>
      </w:r>
      <w:r w:rsidRPr="00754C4E">
        <w:rPr>
          <w:rFonts w:ascii="Consolas" w:hAnsi="Consolas"/>
        </w:rPr>
        <w:br/>
        <w:t xml:space="preserve">            "</w:t>
      </w:r>
      <w:proofErr w:type="spellStart"/>
      <w:r w:rsidRPr="00754C4E">
        <w:rPr>
          <w:rFonts w:ascii="Consolas" w:hAnsi="Consolas"/>
        </w:rPr>
        <w:t>AggregationFunction</w:t>
      </w:r>
      <w:proofErr w:type="spellEnd"/>
      <w:r w:rsidRPr="00754C4E">
        <w:rPr>
          <w:rFonts w:ascii="Consolas" w:hAnsi="Consolas"/>
        </w:rPr>
        <w:t>": "MINIMUM",</w:t>
      </w:r>
      <w:r w:rsidRPr="00754C4E">
        <w:rPr>
          <w:rFonts w:ascii="Consolas" w:hAnsi="Consolas"/>
        </w:rPr>
        <w:br/>
        <w:t xml:space="preserve">            "AttributeId": "C-PC-G1-R1-CT1-PM-PMP-DS-L1-WS:raw_material_weighing_station_batch_min",</w:t>
      </w:r>
      <w:r w:rsidRPr="00754C4E">
        <w:rPr>
          <w:rFonts w:ascii="Consolas" w:hAnsi="Consolas"/>
        </w:rPr>
        <w:br/>
        <w:t xml:space="preserve">            "AttributeName": "</w:t>
      </w:r>
      <w:proofErr w:type="spellStart"/>
      <w:r w:rsidRPr="00754C4E">
        <w:rPr>
          <w:rFonts w:ascii="Consolas" w:hAnsi="Consolas"/>
        </w:rPr>
        <w:t>raw_material_weighing_station</w:t>
      </w:r>
      <w:proofErr w:type="spellEnd"/>
      <w:r w:rsidRPr="00754C4E">
        <w:rPr>
          <w:rFonts w:ascii="Consolas" w:hAnsi="Consolas"/>
        </w:rPr>
        <w:t>",</w:t>
      </w:r>
      <w:r w:rsidRPr="00754C4E">
        <w:rPr>
          <w:rFonts w:ascii="Consolas" w:hAnsi="Consolas"/>
        </w:rPr>
        <w:br/>
        <w:t xml:space="preserve">            "AttributeType": "Batch Attribute",</w:t>
      </w:r>
      <w:r w:rsidRPr="00754C4E">
        <w:rPr>
          <w:rFonts w:ascii="Consolas" w:hAnsi="Consolas"/>
        </w:rPr>
        <w:br/>
        <w:t xml:space="preserve">            "Criticality": "No",</w:t>
      </w:r>
      <w:r w:rsidRPr="00754C4E">
        <w:rPr>
          <w:rFonts w:ascii="Consolas" w:hAnsi="Consolas"/>
        </w:rPr>
        <w:br/>
        <w:t xml:space="preserve">            "Data": [],</w:t>
      </w:r>
      <w:r w:rsidRPr="00754C4E">
        <w:rPr>
          <w:rFonts w:ascii="Consolas" w:hAnsi="Consolas"/>
        </w:rPr>
        <w:br/>
        <w:t xml:space="preserve">            "</w:t>
      </w:r>
      <w:proofErr w:type="spellStart"/>
      <w:r w:rsidRPr="00754C4E">
        <w:rPr>
          <w:rFonts w:ascii="Consolas" w:hAnsi="Consolas"/>
        </w:rPr>
        <w:t>EPQAId</w:t>
      </w:r>
      <w:proofErr w:type="spellEnd"/>
      <w:r w:rsidRPr="00754C4E">
        <w:rPr>
          <w:rFonts w:ascii="Consolas" w:hAnsi="Consolas"/>
        </w:rPr>
        <w:t>": 1887,</w:t>
      </w:r>
      <w:r w:rsidRPr="00754C4E">
        <w:rPr>
          <w:rFonts w:ascii="Consolas" w:hAnsi="Consolas"/>
        </w:rPr>
        <w:br/>
        <w:t xml:space="preserve">            "</w:t>
      </w:r>
      <w:proofErr w:type="spellStart"/>
      <w:r w:rsidRPr="00754C4E">
        <w:rPr>
          <w:rFonts w:ascii="Consolas" w:hAnsi="Consolas"/>
        </w:rPr>
        <w:t>HistoricalStdDev</w:t>
      </w:r>
      <w:proofErr w:type="spellEnd"/>
      <w:r w:rsidRPr="00754C4E">
        <w:rPr>
          <w:rFonts w:ascii="Consolas" w:hAnsi="Consolas"/>
        </w:rPr>
        <w:t>": "228.25",</w:t>
      </w:r>
      <w:r w:rsidRPr="00754C4E">
        <w:rPr>
          <w:rFonts w:ascii="Consolas" w:hAnsi="Consolas"/>
        </w:rPr>
        <w:br/>
        <w:t xml:space="preserve">            "</w:t>
      </w:r>
      <w:proofErr w:type="spellStart"/>
      <w:r w:rsidRPr="00754C4E">
        <w:rPr>
          <w:rFonts w:ascii="Consolas" w:hAnsi="Consolas"/>
        </w:rPr>
        <w:t>LowerControlLimit</w:t>
      </w:r>
      <w:proofErr w:type="spellEnd"/>
      <w:r w:rsidRPr="00754C4E">
        <w:rPr>
          <w:rFonts w:ascii="Consolas" w:hAnsi="Consolas"/>
        </w:rPr>
        <w:t>": 1.0,</w:t>
      </w:r>
      <w:r w:rsidRPr="00754C4E">
        <w:rPr>
          <w:rFonts w:ascii="Consolas" w:hAnsi="Consolas"/>
        </w:rPr>
        <w:br/>
        <w:t xml:space="preserve">            "Process": "PROCESS 9",</w:t>
      </w:r>
      <w:r w:rsidRPr="00754C4E">
        <w:rPr>
          <w:rFonts w:ascii="Consolas" w:hAnsi="Consolas"/>
        </w:rPr>
        <w:br/>
        <w:t xml:space="preserve">            "Product": "Product DP2",</w:t>
      </w:r>
      <w:r w:rsidRPr="00754C4E">
        <w:rPr>
          <w:rFonts w:ascii="Consolas" w:hAnsi="Consolas"/>
        </w:rPr>
        <w:br/>
        <w:t xml:space="preserve">            "UOM": "-",</w:t>
      </w:r>
      <w:r w:rsidRPr="00754C4E">
        <w:rPr>
          <w:rFonts w:ascii="Consolas" w:hAnsi="Consolas"/>
        </w:rPr>
        <w:br/>
        <w:t xml:space="preserve">            "</w:t>
      </w:r>
      <w:proofErr w:type="spellStart"/>
      <w:r w:rsidRPr="00754C4E">
        <w:rPr>
          <w:rFonts w:ascii="Consolas" w:hAnsi="Consolas"/>
        </w:rPr>
        <w:t>UpperControlLimit</w:t>
      </w:r>
      <w:proofErr w:type="spellEnd"/>
      <w:r w:rsidRPr="00754C4E">
        <w:rPr>
          <w:rFonts w:ascii="Consolas" w:hAnsi="Consolas"/>
        </w:rPr>
        <w:t>": 10.0</w:t>
      </w:r>
      <w:r w:rsidRPr="00754C4E">
        <w:rPr>
          <w:rFonts w:ascii="Consolas" w:hAnsi="Consolas"/>
        </w:rPr>
        <w:br/>
        <w:t xml:space="preserve">        },</w:t>
      </w:r>
    </w:p>
    <w:p w14:paraId="10111911" w14:textId="77777777" w:rsidR="00616196" w:rsidRPr="00616196" w:rsidRDefault="00616196" w:rsidP="00DC5635">
      <w:pPr>
        <w:pStyle w:val="Heading3"/>
      </w:pPr>
      <w:r w:rsidRPr="00616196">
        <w:t>Result</w:t>
      </w:r>
    </w:p>
    <w:tbl>
      <w:tblPr>
        <w:tblW w:w="8925" w:type="dxa"/>
        <w:tblLayout w:type="fixed"/>
        <w:tblLook w:val="04A0" w:firstRow="1" w:lastRow="0" w:firstColumn="1" w:lastColumn="0" w:noHBand="0" w:noVBand="1"/>
      </w:tblPr>
      <w:tblGrid>
        <w:gridCol w:w="1550"/>
        <w:gridCol w:w="7375"/>
      </w:tblGrid>
      <w:tr w:rsidR="00616196" w:rsidRPr="00616196" w14:paraId="7FAF7A1D"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FB56AC" w14:textId="77777777" w:rsidR="00616196" w:rsidRPr="00616196" w:rsidRDefault="00616196" w:rsidP="00D569D2">
            <w:pPr>
              <w:spacing w:after="0"/>
            </w:pPr>
            <w:r w:rsidRPr="00616196">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738F8DA" w14:textId="77777777" w:rsidR="00616196" w:rsidRPr="00616196" w:rsidRDefault="00616196" w:rsidP="00D569D2">
            <w:pPr>
              <w:spacing w:after="0"/>
            </w:pPr>
            <w:r w:rsidRPr="00616196">
              <w:t>Result Description</w:t>
            </w:r>
          </w:p>
        </w:tc>
      </w:tr>
      <w:tr w:rsidR="00616196" w:rsidRPr="00616196" w14:paraId="60CB5649"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ECB036" w14:textId="77777777" w:rsidR="00616196" w:rsidRPr="00616196" w:rsidRDefault="00616196" w:rsidP="00D569D2">
            <w:pPr>
              <w:spacing w:after="0"/>
            </w:pPr>
            <w:r w:rsidRPr="00616196">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30BCE4" w14:textId="77777777" w:rsidR="00616196" w:rsidRPr="00616196" w:rsidRDefault="00616196" w:rsidP="00D569D2">
            <w:pPr>
              <w:spacing w:after="0"/>
            </w:pPr>
            <w:r w:rsidRPr="00616196">
              <w:rPr>
                <w:lang w:val="en-IN"/>
              </w:rPr>
              <w:t>Operation executed successfully</w:t>
            </w:r>
          </w:p>
        </w:tc>
      </w:tr>
    </w:tbl>
    <w:p w14:paraId="453B27EF" w14:textId="77777777" w:rsidR="00616196" w:rsidRPr="00616196" w:rsidRDefault="00616196" w:rsidP="00DC5635">
      <w:pPr>
        <w:pStyle w:val="Heading3"/>
      </w:pPr>
      <w:r w:rsidRPr="00616196">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616196" w:rsidRPr="00616196" w14:paraId="0D242488" w14:textId="77777777">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77E627" w14:textId="77777777" w:rsidR="00616196" w:rsidRPr="00616196" w:rsidRDefault="00616196" w:rsidP="00D569D2">
            <w:pPr>
              <w:spacing w:after="0"/>
            </w:pPr>
            <w:r w:rsidRPr="00616196">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C50FFA" w14:textId="77777777" w:rsidR="00616196" w:rsidRPr="00616196" w:rsidRDefault="00616196" w:rsidP="00D569D2">
            <w:pPr>
              <w:spacing w:after="0"/>
            </w:pPr>
            <w:r w:rsidRPr="00616196">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02D14C" w14:textId="77777777" w:rsidR="00616196" w:rsidRPr="00616196" w:rsidRDefault="00616196" w:rsidP="00D569D2">
            <w:pPr>
              <w:spacing w:after="0"/>
            </w:pPr>
            <w:r w:rsidRPr="00616196">
              <w:t>Error Description</w:t>
            </w:r>
          </w:p>
        </w:tc>
      </w:tr>
      <w:tr w:rsidR="00616196" w:rsidRPr="00616196" w14:paraId="2C2CC56F"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3E9A39AB" w14:textId="77777777" w:rsidR="00616196" w:rsidRPr="00616196" w:rsidRDefault="00616196" w:rsidP="00D569D2">
            <w:pPr>
              <w:spacing w:after="0"/>
            </w:pPr>
            <w:r w:rsidRPr="00616196">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A31ACE" w14:textId="77777777" w:rsidR="00616196" w:rsidRPr="00616196" w:rsidRDefault="00616196" w:rsidP="00D569D2">
            <w:pPr>
              <w:spacing w:after="0"/>
            </w:pPr>
            <w:r w:rsidRPr="00616196">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354827D4" w14:textId="77777777" w:rsidR="00616196" w:rsidRPr="00616196" w:rsidRDefault="00616196" w:rsidP="00D569D2">
            <w:pPr>
              <w:spacing w:after="0"/>
            </w:pPr>
            <w:r w:rsidRPr="00616196">
              <w:t xml:space="preserve">      Generic Error</w:t>
            </w:r>
          </w:p>
        </w:tc>
      </w:tr>
      <w:tr w:rsidR="00616196" w:rsidRPr="00616196" w14:paraId="45583D45"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4C9F0FDC"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305147" w14:textId="77777777" w:rsidR="00616196" w:rsidRPr="00616196" w:rsidRDefault="00616196" w:rsidP="00D569D2">
            <w:pPr>
              <w:spacing w:after="0"/>
            </w:pPr>
            <w:r w:rsidRPr="00616196">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5FEA94B8" w14:textId="6CB57A3B" w:rsidR="00616196" w:rsidRPr="00616196" w:rsidRDefault="00616196" w:rsidP="00754C4E">
            <w:pPr>
              <w:spacing w:after="0"/>
            </w:pPr>
            <w:r w:rsidRPr="00616196">
              <w:t>Unauthorized User</w:t>
            </w:r>
            <w:r w:rsidR="00754C4E">
              <w:t xml:space="preserve"> or </w:t>
            </w:r>
            <w:r w:rsidRPr="00616196">
              <w:t>Header Token missing</w:t>
            </w:r>
          </w:p>
        </w:tc>
      </w:tr>
      <w:tr w:rsidR="00616196" w:rsidRPr="00616196" w14:paraId="5CCF734C"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65336584"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FCA76E7" w14:textId="77777777" w:rsidR="00616196" w:rsidRPr="00616196" w:rsidRDefault="00616196" w:rsidP="00D569D2">
            <w:pPr>
              <w:spacing w:after="0"/>
            </w:pPr>
            <w:r w:rsidRPr="00616196">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67D7CC8F" w14:textId="2A067A93" w:rsidR="00616196" w:rsidRPr="00616196" w:rsidRDefault="00616196" w:rsidP="006553D1">
            <w:pPr>
              <w:spacing w:after="0"/>
            </w:pPr>
            <w:r w:rsidRPr="00616196">
              <w:t>Bad request</w:t>
            </w:r>
            <w:r w:rsidR="006553D1">
              <w:t xml:space="preserve"> - </w:t>
            </w:r>
            <w:r w:rsidRPr="00616196">
              <w:t>The pinned asset is not present for this user</w:t>
            </w:r>
          </w:p>
        </w:tc>
      </w:tr>
    </w:tbl>
    <w:p w14:paraId="3184D0C2" w14:textId="77777777" w:rsidR="00616196" w:rsidRDefault="00616196" w:rsidP="000A5ACB"/>
    <w:p w14:paraId="4D6FCE49" w14:textId="0E839CC5" w:rsidR="00604109" w:rsidRDefault="00604109" w:rsidP="003B6A54">
      <w:pPr>
        <w:sectPr w:rsidR="00604109" w:rsidSect="00A149F2">
          <w:type w:val="continuous"/>
          <w:pgSz w:w="24480" w:h="17280" w:orient="landscape" w:code="5"/>
          <w:pgMar w:top="1440" w:right="1440" w:bottom="1440" w:left="1440" w:header="720" w:footer="720" w:gutter="0"/>
          <w:cols w:num="2" w:space="1134"/>
          <w:docGrid w:linePitch="360"/>
        </w:sectPr>
      </w:pPr>
    </w:p>
    <w:p w14:paraId="14DA9FD2" w14:textId="23CD84AD" w:rsidR="006E3517" w:rsidRDefault="006E3517" w:rsidP="00730D00">
      <w:pPr>
        <w:pStyle w:val="Heading1"/>
      </w:pPr>
      <w:bookmarkStart w:id="115" w:name="_Toc217409176"/>
      <w:r>
        <w:lastRenderedPageBreak/>
        <w:t>Entity Viewer Config APIs</w:t>
      </w:r>
      <w:bookmarkEnd w:id="115"/>
    </w:p>
    <w:p w14:paraId="10CF5746" w14:textId="5F2EC673" w:rsidR="008779C0" w:rsidRDefault="008779C0" w:rsidP="00DD0D00">
      <w:pPr>
        <w:ind w:right="9357"/>
        <w:rPr>
          <w:lang w:val="en-GB"/>
        </w:rPr>
      </w:pPr>
      <w:r w:rsidRPr="008779C0">
        <w:rPr>
          <w:lang w:val="en-GB"/>
        </w:rPr>
        <w:t>Operations Hierarchy Entity Viewer Configuration APIs help in configuring the Entity Viewer component of Operations Hierarchy which is used to show 360-degree information of an asset in the Asset Hierarchy.</w:t>
      </w:r>
    </w:p>
    <w:p w14:paraId="3ED4B88D" w14:textId="792E8520" w:rsidR="009C273F" w:rsidRPr="008779C0" w:rsidRDefault="009C273F" w:rsidP="00DD0D00">
      <w:pPr>
        <w:ind w:right="9357"/>
        <w:rPr>
          <w:lang w:val="en-GB"/>
        </w:rPr>
      </w:pPr>
      <w:r>
        <w:rPr>
          <w:lang w:val="en-GB"/>
        </w:rPr>
        <w:t>The EV Configuration APIs are listed below and are described further in the subsequent sections.</w:t>
      </w:r>
    </w:p>
    <w:p w14:paraId="64CDC4CB" w14:textId="77777777" w:rsidR="009C273F" w:rsidRDefault="009C273F" w:rsidP="00194CE4">
      <w:pPr>
        <w:pStyle w:val="ListParagraph"/>
        <w:numPr>
          <w:ilvl w:val="0"/>
          <w:numId w:val="26"/>
        </w:numPr>
        <w:spacing w:before="20"/>
      </w:pPr>
      <w:bookmarkStart w:id="116" w:name="_Toc117670573"/>
      <w:r>
        <w:t>POST - AddEntityViewerConfiguration</w:t>
      </w:r>
    </w:p>
    <w:p w14:paraId="450389EB" w14:textId="77777777" w:rsidR="009C273F" w:rsidRDefault="009C273F" w:rsidP="00194CE4">
      <w:pPr>
        <w:pStyle w:val="ListParagraph"/>
        <w:numPr>
          <w:ilvl w:val="0"/>
          <w:numId w:val="26"/>
        </w:numPr>
        <w:spacing w:before="20"/>
      </w:pPr>
      <w:r>
        <w:t>GET - GetEntityViewerConfig</w:t>
      </w:r>
    </w:p>
    <w:p w14:paraId="33CEE4F9" w14:textId="77777777" w:rsidR="009C273F" w:rsidRDefault="009C273F" w:rsidP="00194CE4">
      <w:pPr>
        <w:pStyle w:val="ListParagraph"/>
        <w:numPr>
          <w:ilvl w:val="0"/>
          <w:numId w:val="26"/>
        </w:numPr>
        <w:spacing w:before="20"/>
      </w:pPr>
      <w:r>
        <w:t>GET - GetEntityViewerConfigByAssetTypeAndPlantName</w:t>
      </w:r>
    </w:p>
    <w:p w14:paraId="60353DD4" w14:textId="77777777" w:rsidR="009C2A01" w:rsidRPr="00760EE7" w:rsidRDefault="009C2A01" w:rsidP="009B3CB7">
      <w:pPr>
        <w:spacing w:before="20" w:after="0" w:line="240" w:lineRule="auto"/>
        <w:rPr>
          <w:rFonts w:ascii="Cambria" w:hAnsi="Cambria" w:cs="Times New Roman"/>
          <w:szCs w:val="20"/>
        </w:rPr>
      </w:pPr>
    </w:p>
    <w:p w14:paraId="4D0B3675" w14:textId="5E9F52BC" w:rsidR="0049769C" w:rsidRDefault="0049769C" w:rsidP="00730D00">
      <w:pPr>
        <w:pStyle w:val="Heading2"/>
      </w:pPr>
      <w:bookmarkStart w:id="117" w:name="_Toc217409177"/>
      <w:bookmarkEnd w:id="116"/>
      <w:r>
        <w:t>POST</w:t>
      </w:r>
      <w:r w:rsidRPr="00BE5CC1">
        <w:t xml:space="preserve">- </w:t>
      </w:r>
      <w:r w:rsidRPr="00EC3230">
        <w:t>AddEntityViewerConfiguration</w:t>
      </w:r>
      <w:bookmarkEnd w:id="117"/>
    </w:p>
    <w:p w14:paraId="42350297" w14:textId="5723AFAE" w:rsidR="0049769C" w:rsidRDefault="0049769C" w:rsidP="009B3CB7">
      <w:r>
        <w:t>This</w:t>
      </w:r>
      <w:r w:rsidRPr="001F5E55">
        <w:t xml:space="preserve"> </w:t>
      </w:r>
      <w:r w:rsidRPr="0069036F">
        <w:t xml:space="preserve">API </w:t>
      </w:r>
      <w:r>
        <w:t xml:space="preserve">is used </w:t>
      </w:r>
      <w:r w:rsidRPr="00EC3230">
        <w:t xml:space="preserve">to add </w:t>
      </w:r>
      <w:r>
        <w:t>E</w:t>
      </w:r>
      <w:r w:rsidRPr="00EC3230">
        <w:t xml:space="preserve">ntity </w:t>
      </w:r>
      <w:r>
        <w:t>V</w:t>
      </w:r>
      <w:r w:rsidRPr="00EC3230">
        <w:t>iewer template data to</w:t>
      </w:r>
      <w:r w:rsidR="00466206">
        <w:t xml:space="preserve"> the</w:t>
      </w:r>
      <w:r w:rsidRPr="00EC3230">
        <w:t xml:space="preserve"> OH Config database</w:t>
      </w:r>
      <w:r w:rsidRPr="0091181C">
        <w:t>.</w:t>
      </w:r>
    </w:p>
    <w:p w14:paraId="3B7A308C" w14:textId="77777777" w:rsidR="009D397D" w:rsidRDefault="009D397D" w:rsidP="009B3CB7">
      <w:pPr>
        <w:rPr>
          <w:b/>
          <w:bCs/>
          <w:sz w:val="24"/>
          <w:szCs w:val="28"/>
        </w:rPr>
        <w:sectPr w:rsidR="009D397D" w:rsidSect="005E3F33">
          <w:pgSz w:w="24480" w:h="17280" w:orient="landscape" w:code="5"/>
          <w:pgMar w:top="1440" w:right="1440" w:bottom="1440" w:left="1440" w:header="720" w:footer="720" w:gutter="0"/>
          <w:cols w:space="720"/>
          <w:docGrid w:linePitch="360"/>
        </w:sectPr>
      </w:pPr>
    </w:p>
    <w:p w14:paraId="06B13DC4" w14:textId="542D264F" w:rsidR="0049769C" w:rsidRPr="00466206" w:rsidRDefault="0049769C" w:rsidP="009C273F">
      <w:pPr>
        <w:pStyle w:val="Heading3"/>
      </w:pPr>
      <w:r w:rsidRPr="00466206">
        <w:t>API Precondition</w:t>
      </w:r>
      <w:r w:rsidR="009C273F">
        <w:t>s</w:t>
      </w:r>
    </w:p>
    <w:p w14:paraId="54F46367" w14:textId="2575B558" w:rsidR="0049769C" w:rsidRDefault="00466206" w:rsidP="009B3CB7">
      <w:r w:rsidRPr="00466206">
        <w:t>To fetch the response from the APIs, the Authorization token must exist.</w:t>
      </w:r>
    </w:p>
    <w:p w14:paraId="04C00DAE" w14:textId="7D978861" w:rsidR="005E3F33" w:rsidRDefault="009C273F" w:rsidP="009C273F">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49769C" w14:paraId="22966C7C" w14:textId="77777777" w:rsidTr="009C273F">
        <w:trPr>
          <w:trHeight w:val="259"/>
        </w:trPr>
        <w:tc>
          <w:tcPr>
            <w:tcW w:w="2520" w:type="dxa"/>
            <w:shd w:val="clear" w:color="auto" w:fill="D9D9D9" w:themeFill="background1" w:themeFillShade="D9"/>
            <w:vAlign w:val="center"/>
          </w:tcPr>
          <w:p w14:paraId="32FCD5A2" w14:textId="77777777" w:rsidR="0049769C" w:rsidRDefault="0049769C" w:rsidP="009B3CB7">
            <w:pPr>
              <w:spacing w:after="0" w:line="240" w:lineRule="auto"/>
            </w:pPr>
            <w:r w:rsidRPr="0387F8AB">
              <w:t>Parameter</w:t>
            </w:r>
          </w:p>
        </w:tc>
        <w:tc>
          <w:tcPr>
            <w:tcW w:w="5635" w:type="dxa"/>
            <w:shd w:val="clear" w:color="auto" w:fill="D9D9D9" w:themeFill="background1" w:themeFillShade="D9"/>
            <w:vAlign w:val="center"/>
          </w:tcPr>
          <w:p w14:paraId="289C87C3" w14:textId="77777777" w:rsidR="0049769C" w:rsidRDefault="0049769C" w:rsidP="009B3CB7">
            <w:pPr>
              <w:spacing w:after="0" w:line="240" w:lineRule="auto"/>
            </w:pPr>
            <w:r w:rsidRPr="0387F8AB">
              <w:t>Description</w:t>
            </w:r>
          </w:p>
        </w:tc>
        <w:tc>
          <w:tcPr>
            <w:tcW w:w="1024" w:type="dxa"/>
            <w:shd w:val="clear" w:color="auto" w:fill="D9D9D9" w:themeFill="background1" w:themeFillShade="D9"/>
            <w:vAlign w:val="center"/>
          </w:tcPr>
          <w:p w14:paraId="18110A80" w14:textId="77777777" w:rsidR="0049769C" w:rsidRDefault="0049769C" w:rsidP="009B3CB7">
            <w:pPr>
              <w:spacing w:after="0" w:line="240" w:lineRule="auto"/>
            </w:pPr>
            <w:r>
              <w:t>M/O</w:t>
            </w:r>
          </w:p>
        </w:tc>
        <w:tc>
          <w:tcPr>
            <w:tcW w:w="1027" w:type="dxa"/>
            <w:shd w:val="clear" w:color="auto" w:fill="D9D9D9" w:themeFill="background1" w:themeFillShade="D9"/>
            <w:vAlign w:val="center"/>
          </w:tcPr>
          <w:p w14:paraId="60CC8EFD" w14:textId="77777777" w:rsidR="0049769C" w:rsidRDefault="0049769C" w:rsidP="009B3CB7">
            <w:pPr>
              <w:spacing w:after="0" w:line="240" w:lineRule="auto"/>
            </w:pPr>
            <w:r w:rsidRPr="0387F8AB">
              <w:t>Type</w:t>
            </w:r>
          </w:p>
        </w:tc>
      </w:tr>
      <w:tr w:rsidR="0049769C" w14:paraId="2F19CC42" w14:textId="77777777" w:rsidTr="009C273F">
        <w:trPr>
          <w:trHeight w:val="259"/>
        </w:trPr>
        <w:tc>
          <w:tcPr>
            <w:tcW w:w="2520" w:type="dxa"/>
            <w:vAlign w:val="center"/>
          </w:tcPr>
          <w:p w14:paraId="7FCC8C16" w14:textId="77777777" w:rsidR="0049769C" w:rsidRDefault="0049769C" w:rsidP="009B3CB7">
            <w:pPr>
              <w:spacing w:after="0" w:line="240" w:lineRule="auto"/>
            </w:pPr>
            <w:r w:rsidRPr="0387F8AB">
              <w:t>Authorization</w:t>
            </w:r>
          </w:p>
        </w:tc>
        <w:tc>
          <w:tcPr>
            <w:tcW w:w="5635" w:type="dxa"/>
            <w:vAlign w:val="center"/>
          </w:tcPr>
          <w:p w14:paraId="65272D4A" w14:textId="77777777" w:rsidR="0049769C" w:rsidRDefault="0049769C" w:rsidP="009B3CB7">
            <w:pPr>
              <w:spacing w:after="0" w:line="240" w:lineRule="auto"/>
            </w:pPr>
            <w:r w:rsidRPr="0387F8AB">
              <w:t xml:space="preserve">Token acquired from Azure AD based on the user credentials for further API calls. </w:t>
            </w:r>
          </w:p>
        </w:tc>
        <w:tc>
          <w:tcPr>
            <w:tcW w:w="1024" w:type="dxa"/>
            <w:vAlign w:val="center"/>
          </w:tcPr>
          <w:p w14:paraId="2B014F1E" w14:textId="77777777" w:rsidR="0049769C" w:rsidRDefault="0049769C" w:rsidP="009B3CB7">
            <w:pPr>
              <w:spacing w:after="0" w:line="240" w:lineRule="auto"/>
            </w:pPr>
            <w:r w:rsidRPr="0387F8AB">
              <w:t>M</w:t>
            </w:r>
          </w:p>
        </w:tc>
        <w:tc>
          <w:tcPr>
            <w:tcW w:w="1027" w:type="dxa"/>
            <w:vAlign w:val="center"/>
          </w:tcPr>
          <w:p w14:paraId="6C450691" w14:textId="77777777" w:rsidR="0049769C" w:rsidRDefault="0049769C" w:rsidP="009B3CB7">
            <w:pPr>
              <w:spacing w:after="0" w:line="240" w:lineRule="auto"/>
            </w:pPr>
            <w:r w:rsidRPr="0387F8AB">
              <w:t>String</w:t>
            </w:r>
          </w:p>
        </w:tc>
      </w:tr>
      <w:tr w:rsidR="0049769C" w14:paraId="6754CA90" w14:textId="77777777" w:rsidTr="009C273F">
        <w:trPr>
          <w:trHeight w:val="259"/>
        </w:trPr>
        <w:tc>
          <w:tcPr>
            <w:tcW w:w="2520" w:type="dxa"/>
            <w:vAlign w:val="center"/>
          </w:tcPr>
          <w:p w14:paraId="0BBDC2E4" w14:textId="77777777" w:rsidR="0049769C" w:rsidRDefault="0049769C" w:rsidP="009B3CB7">
            <w:pPr>
              <w:spacing w:after="0" w:line="240" w:lineRule="auto"/>
            </w:pPr>
            <w:r w:rsidRPr="0387F8AB">
              <w:t>Content-Type</w:t>
            </w:r>
          </w:p>
        </w:tc>
        <w:tc>
          <w:tcPr>
            <w:tcW w:w="5635" w:type="dxa"/>
            <w:vAlign w:val="center"/>
          </w:tcPr>
          <w:p w14:paraId="09EA602D" w14:textId="77777777" w:rsidR="0049769C" w:rsidRDefault="0049769C" w:rsidP="009B3CB7">
            <w:pPr>
              <w:spacing w:after="0" w:line="240" w:lineRule="auto"/>
            </w:pPr>
            <w:r>
              <w:t>Type</w:t>
            </w:r>
            <w:r w:rsidRPr="0387F8AB">
              <w:t xml:space="preserve"> of content. E.g.- application/json</w:t>
            </w:r>
          </w:p>
        </w:tc>
        <w:tc>
          <w:tcPr>
            <w:tcW w:w="1024" w:type="dxa"/>
            <w:vAlign w:val="center"/>
          </w:tcPr>
          <w:p w14:paraId="7F784C6D" w14:textId="77777777" w:rsidR="0049769C" w:rsidRDefault="0049769C" w:rsidP="009B3CB7">
            <w:pPr>
              <w:spacing w:after="0" w:line="240" w:lineRule="auto"/>
            </w:pPr>
            <w:r w:rsidRPr="0387F8AB">
              <w:t>M</w:t>
            </w:r>
          </w:p>
        </w:tc>
        <w:tc>
          <w:tcPr>
            <w:tcW w:w="1027" w:type="dxa"/>
            <w:vAlign w:val="center"/>
          </w:tcPr>
          <w:p w14:paraId="4518E6A3" w14:textId="331547BB" w:rsidR="0049769C" w:rsidRDefault="009D397D" w:rsidP="009B3CB7">
            <w:pPr>
              <w:spacing w:after="0" w:line="240" w:lineRule="auto"/>
            </w:pPr>
            <w:r w:rsidRPr="0387F8AB">
              <w:t>String</w:t>
            </w:r>
          </w:p>
        </w:tc>
      </w:tr>
    </w:tbl>
    <w:p w14:paraId="65F7F251" w14:textId="77777777" w:rsidR="009C273F" w:rsidRDefault="009C273F"/>
    <w:p w14:paraId="55EFF7C7" w14:textId="02C9E62E" w:rsidR="009C273F" w:rsidRDefault="009C273F" w:rsidP="009C273F">
      <w:pPr>
        <w:pStyle w:val="Heading3"/>
      </w:pPr>
      <w:r>
        <w:t>Input Body Parameters</w:t>
      </w:r>
    </w:p>
    <w:tbl>
      <w:tblPr>
        <w:tblStyle w:val="TableGrid"/>
        <w:tblW w:w="10206" w:type="dxa"/>
        <w:tblLayout w:type="fixed"/>
        <w:tblLook w:val="04A0" w:firstRow="1" w:lastRow="0" w:firstColumn="1" w:lastColumn="0" w:noHBand="0" w:noVBand="1"/>
      </w:tblPr>
      <w:tblGrid>
        <w:gridCol w:w="2520"/>
        <w:gridCol w:w="5635"/>
        <w:gridCol w:w="1024"/>
        <w:gridCol w:w="1027"/>
      </w:tblGrid>
      <w:tr w:rsidR="0049769C" w14:paraId="3A182810" w14:textId="77777777" w:rsidTr="00EB375E">
        <w:trPr>
          <w:trHeight w:val="259"/>
        </w:trPr>
        <w:tc>
          <w:tcPr>
            <w:tcW w:w="2520" w:type="dxa"/>
            <w:shd w:val="clear" w:color="auto" w:fill="E7E6E6" w:themeFill="background2"/>
          </w:tcPr>
          <w:p w14:paraId="1616787D" w14:textId="77777777" w:rsidR="0049769C" w:rsidRDefault="0049769C" w:rsidP="009B3CB7">
            <w:r w:rsidRPr="0387F8AB">
              <w:t>Parameter</w:t>
            </w:r>
          </w:p>
        </w:tc>
        <w:tc>
          <w:tcPr>
            <w:tcW w:w="5635" w:type="dxa"/>
            <w:shd w:val="clear" w:color="auto" w:fill="E7E6E6" w:themeFill="background2"/>
          </w:tcPr>
          <w:p w14:paraId="77191977" w14:textId="77777777" w:rsidR="0049769C" w:rsidRDefault="0049769C" w:rsidP="009B3CB7">
            <w:r w:rsidRPr="0387F8AB">
              <w:t>Description</w:t>
            </w:r>
          </w:p>
        </w:tc>
        <w:tc>
          <w:tcPr>
            <w:tcW w:w="1024" w:type="dxa"/>
            <w:shd w:val="clear" w:color="auto" w:fill="E7E6E6" w:themeFill="background2"/>
          </w:tcPr>
          <w:p w14:paraId="18F2E411" w14:textId="77777777" w:rsidR="0049769C" w:rsidRDefault="0049769C" w:rsidP="009B3CB7">
            <w:r>
              <w:t>M/O</w:t>
            </w:r>
          </w:p>
        </w:tc>
        <w:tc>
          <w:tcPr>
            <w:tcW w:w="1027" w:type="dxa"/>
            <w:shd w:val="clear" w:color="auto" w:fill="E7E6E6" w:themeFill="background2"/>
          </w:tcPr>
          <w:p w14:paraId="39242124" w14:textId="77777777" w:rsidR="0049769C" w:rsidRDefault="0049769C" w:rsidP="009B3CB7">
            <w:r w:rsidRPr="0387F8AB">
              <w:t>Type</w:t>
            </w:r>
          </w:p>
        </w:tc>
      </w:tr>
      <w:tr w:rsidR="0049769C" w14:paraId="64AD9F3A" w14:textId="77777777" w:rsidTr="009C273F">
        <w:trPr>
          <w:trHeight w:val="259"/>
        </w:trPr>
        <w:tc>
          <w:tcPr>
            <w:tcW w:w="2520" w:type="dxa"/>
          </w:tcPr>
          <w:p w14:paraId="4BC5BA50" w14:textId="77777777" w:rsidR="0049769C" w:rsidRDefault="0049769C" w:rsidP="009B3CB7">
            <w:r w:rsidRPr="00EC3230">
              <w:t>foldername/filename</w:t>
            </w:r>
          </w:p>
        </w:tc>
        <w:tc>
          <w:tcPr>
            <w:tcW w:w="5635" w:type="dxa"/>
          </w:tcPr>
          <w:p w14:paraId="7B897A5B" w14:textId="06592FE3" w:rsidR="0049769C" w:rsidRDefault="0049769C" w:rsidP="009B3CB7">
            <w:r w:rsidRPr="00EC3230">
              <w:t xml:space="preserve">Please provide </w:t>
            </w:r>
            <w:r w:rsidR="00CF2A96">
              <w:t xml:space="preserve">a </w:t>
            </w:r>
            <w:r w:rsidRPr="00EC3230">
              <w:t xml:space="preserve">valid path </w:t>
            </w:r>
            <w:r w:rsidR="00CF2A96">
              <w:t>for</w:t>
            </w:r>
            <w:r w:rsidRPr="00EC3230">
              <w:t xml:space="preserve"> </w:t>
            </w:r>
            <w:r w:rsidR="00CF2A96">
              <w:t xml:space="preserve">the </w:t>
            </w:r>
            <w:r w:rsidRPr="00EC3230">
              <w:t>entity viewer template</w:t>
            </w:r>
          </w:p>
        </w:tc>
        <w:tc>
          <w:tcPr>
            <w:tcW w:w="1024" w:type="dxa"/>
          </w:tcPr>
          <w:p w14:paraId="6427F974" w14:textId="77777777" w:rsidR="0049769C" w:rsidRDefault="0049769C" w:rsidP="009B3CB7">
            <w:r w:rsidRPr="0387F8AB">
              <w:t>M</w:t>
            </w:r>
          </w:p>
        </w:tc>
        <w:tc>
          <w:tcPr>
            <w:tcW w:w="1027" w:type="dxa"/>
          </w:tcPr>
          <w:p w14:paraId="6C99D5D8" w14:textId="77777777" w:rsidR="0049769C" w:rsidRDefault="0049769C" w:rsidP="009B3CB7">
            <w:r w:rsidRPr="0387F8AB">
              <w:t>String</w:t>
            </w:r>
          </w:p>
        </w:tc>
      </w:tr>
    </w:tbl>
    <w:p w14:paraId="73C2534D" w14:textId="77777777" w:rsidR="0049769C" w:rsidRDefault="0049769C" w:rsidP="009B3CB7"/>
    <w:p w14:paraId="5A67B1EA" w14:textId="0BF8254F" w:rsidR="00EB375E" w:rsidRDefault="00EB375E" w:rsidP="00EB375E">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6873"/>
        <w:gridCol w:w="1335"/>
      </w:tblGrid>
      <w:tr w:rsidR="0049769C" w14:paraId="46FED593" w14:textId="77777777" w:rsidTr="00EB375E">
        <w:trPr>
          <w:trHeight w:val="276"/>
        </w:trPr>
        <w:tc>
          <w:tcPr>
            <w:tcW w:w="2080" w:type="dxa"/>
            <w:shd w:val="clear" w:color="auto" w:fill="D9D9D9" w:themeFill="background1" w:themeFillShade="D9"/>
            <w:vAlign w:val="center"/>
          </w:tcPr>
          <w:p w14:paraId="3BE66FBF" w14:textId="77777777" w:rsidR="0049769C" w:rsidRDefault="0049769C" w:rsidP="009B3CB7">
            <w:pPr>
              <w:spacing w:after="0" w:line="240" w:lineRule="auto"/>
            </w:pPr>
            <w:r w:rsidRPr="0387F8AB">
              <w:t>Parameter</w:t>
            </w:r>
          </w:p>
        </w:tc>
        <w:tc>
          <w:tcPr>
            <w:tcW w:w="6866" w:type="dxa"/>
            <w:shd w:val="clear" w:color="auto" w:fill="D9D9D9" w:themeFill="background1" w:themeFillShade="D9"/>
            <w:vAlign w:val="center"/>
          </w:tcPr>
          <w:p w14:paraId="1259B6E0" w14:textId="77777777" w:rsidR="0049769C" w:rsidRDefault="0049769C" w:rsidP="009B3CB7">
            <w:pPr>
              <w:spacing w:after="0" w:line="240" w:lineRule="auto"/>
            </w:pPr>
            <w:r w:rsidRPr="0387F8AB">
              <w:t>Description</w:t>
            </w:r>
          </w:p>
        </w:tc>
        <w:tc>
          <w:tcPr>
            <w:tcW w:w="1334" w:type="dxa"/>
            <w:shd w:val="clear" w:color="auto" w:fill="D9D9D9" w:themeFill="background1" w:themeFillShade="D9"/>
            <w:vAlign w:val="center"/>
          </w:tcPr>
          <w:p w14:paraId="16C9639A" w14:textId="77777777" w:rsidR="0049769C" w:rsidRDefault="0049769C" w:rsidP="009B3CB7">
            <w:pPr>
              <w:spacing w:after="0" w:line="240" w:lineRule="auto"/>
            </w:pPr>
            <w:r w:rsidRPr="0387F8AB">
              <w:t>Type</w:t>
            </w:r>
          </w:p>
        </w:tc>
      </w:tr>
      <w:tr w:rsidR="0049769C" w14:paraId="388F2DF7" w14:textId="77777777" w:rsidTr="00EB375E">
        <w:trPr>
          <w:trHeight w:val="193"/>
        </w:trPr>
        <w:tc>
          <w:tcPr>
            <w:tcW w:w="2080" w:type="dxa"/>
            <w:vAlign w:val="center"/>
          </w:tcPr>
          <w:p w14:paraId="39543EF2" w14:textId="77777777" w:rsidR="0049769C" w:rsidRDefault="0049769C" w:rsidP="009B3CB7">
            <w:pPr>
              <w:spacing w:after="0" w:line="240" w:lineRule="auto"/>
            </w:pPr>
            <w:r w:rsidRPr="0387F8AB">
              <w:t>Server</w:t>
            </w:r>
          </w:p>
        </w:tc>
        <w:tc>
          <w:tcPr>
            <w:tcW w:w="6866" w:type="dxa"/>
            <w:vAlign w:val="center"/>
          </w:tcPr>
          <w:p w14:paraId="6FFF9BE2" w14:textId="268EDD86" w:rsidR="0049769C" w:rsidRDefault="0049769C" w:rsidP="009B3CB7">
            <w:pPr>
              <w:spacing w:after="0" w:line="240" w:lineRule="auto"/>
            </w:pPr>
            <w:r w:rsidRPr="0387F8AB">
              <w:t>Contains information about how the server handles request</w:t>
            </w:r>
            <w:r w:rsidR="00CF2A96">
              <w:t>s</w:t>
            </w:r>
            <w:r w:rsidRPr="0387F8AB">
              <w:t xml:space="preserve"> [e.g., Werkzeug/2.1.2 Python/3.9.7]</w:t>
            </w:r>
          </w:p>
        </w:tc>
        <w:tc>
          <w:tcPr>
            <w:tcW w:w="1334" w:type="dxa"/>
            <w:vAlign w:val="center"/>
          </w:tcPr>
          <w:p w14:paraId="3C0C225D" w14:textId="77777777" w:rsidR="0049769C" w:rsidRDefault="0049769C" w:rsidP="009B3CB7">
            <w:pPr>
              <w:spacing w:after="0" w:line="240" w:lineRule="auto"/>
            </w:pPr>
            <w:r w:rsidRPr="0387F8AB">
              <w:t>String</w:t>
            </w:r>
          </w:p>
        </w:tc>
      </w:tr>
      <w:tr w:rsidR="0049769C" w14:paraId="3B39DD3F" w14:textId="77777777" w:rsidTr="00EB375E">
        <w:trPr>
          <w:trHeight w:val="193"/>
        </w:trPr>
        <w:tc>
          <w:tcPr>
            <w:tcW w:w="2080" w:type="dxa"/>
            <w:vAlign w:val="center"/>
          </w:tcPr>
          <w:p w14:paraId="67E330F3" w14:textId="77777777" w:rsidR="0049769C" w:rsidRDefault="0049769C" w:rsidP="009B3CB7">
            <w:pPr>
              <w:spacing w:after="0" w:line="240" w:lineRule="auto"/>
            </w:pPr>
            <w:r w:rsidRPr="0387F8AB">
              <w:t>Content-Type</w:t>
            </w:r>
          </w:p>
        </w:tc>
        <w:tc>
          <w:tcPr>
            <w:tcW w:w="6866" w:type="dxa"/>
            <w:vAlign w:val="center"/>
          </w:tcPr>
          <w:p w14:paraId="11D9BA6A" w14:textId="77777777" w:rsidR="0049769C" w:rsidRDefault="0049769C" w:rsidP="009B3CB7">
            <w:pPr>
              <w:spacing w:after="0" w:line="240" w:lineRule="auto"/>
            </w:pPr>
            <w:r>
              <w:t>Type</w:t>
            </w:r>
            <w:r w:rsidRPr="0387F8AB">
              <w:t xml:space="preserve"> of the content</w:t>
            </w:r>
          </w:p>
        </w:tc>
        <w:tc>
          <w:tcPr>
            <w:tcW w:w="1334" w:type="dxa"/>
            <w:vAlign w:val="center"/>
          </w:tcPr>
          <w:p w14:paraId="68D129B4" w14:textId="4FED8844" w:rsidR="0049769C" w:rsidRDefault="009D397D" w:rsidP="009B3CB7">
            <w:pPr>
              <w:spacing w:after="0" w:line="240" w:lineRule="auto"/>
            </w:pPr>
            <w:r w:rsidRPr="0387F8AB">
              <w:t>String</w:t>
            </w:r>
          </w:p>
        </w:tc>
      </w:tr>
      <w:tr w:rsidR="0049769C" w14:paraId="2AD30C27" w14:textId="77777777" w:rsidTr="00EB375E">
        <w:trPr>
          <w:trHeight w:val="193"/>
        </w:trPr>
        <w:tc>
          <w:tcPr>
            <w:tcW w:w="2080" w:type="dxa"/>
            <w:vAlign w:val="center"/>
          </w:tcPr>
          <w:p w14:paraId="35E98138" w14:textId="77777777" w:rsidR="0049769C" w:rsidRDefault="0049769C" w:rsidP="009B3CB7">
            <w:pPr>
              <w:spacing w:after="0" w:line="240" w:lineRule="auto"/>
            </w:pPr>
            <w:r w:rsidRPr="0387F8AB">
              <w:t>Date</w:t>
            </w:r>
          </w:p>
        </w:tc>
        <w:tc>
          <w:tcPr>
            <w:tcW w:w="6866" w:type="dxa"/>
            <w:vAlign w:val="center"/>
          </w:tcPr>
          <w:p w14:paraId="5A0F182F" w14:textId="77777777" w:rsidR="0049769C" w:rsidRDefault="0049769C" w:rsidP="009B3CB7">
            <w:pPr>
              <w:spacing w:after="0" w:line="240" w:lineRule="auto"/>
            </w:pPr>
            <w:r w:rsidRPr="0387F8AB">
              <w:t>Date of operation execution e.g. - [Tue, 17 May 2022 06:30:16 GMT]</w:t>
            </w:r>
          </w:p>
        </w:tc>
        <w:tc>
          <w:tcPr>
            <w:tcW w:w="1334" w:type="dxa"/>
            <w:vAlign w:val="center"/>
          </w:tcPr>
          <w:p w14:paraId="101FB0EC" w14:textId="74E6F009" w:rsidR="0049769C" w:rsidRDefault="009D397D" w:rsidP="009B3CB7">
            <w:pPr>
              <w:spacing w:after="0" w:line="240" w:lineRule="auto"/>
            </w:pPr>
            <w:r w:rsidRPr="0387F8AB">
              <w:t>Datetime</w:t>
            </w:r>
          </w:p>
        </w:tc>
      </w:tr>
      <w:tr w:rsidR="0049769C" w14:paraId="1592B988" w14:textId="77777777" w:rsidTr="00EB375E">
        <w:trPr>
          <w:trHeight w:val="193"/>
        </w:trPr>
        <w:tc>
          <w:tcPr>
            <w:tcW w:w="2080" w:type="dxa"/>
            <w:vAlign w:val="center"/>
          </w:tcPr>
          <w:p w14:paraId="7D85F367" w14:textId="77777777" w:rsidR="0049769C" w:rsidRDefault="0049769C" w:rsidP="009B3CB7">
            <w:pPr>
              <w:spacing w:after="0" w:line="240" w:lineRule="auto"/>
            </w:pPr>
            <w:r w:rsidRPr="0387F8AB">
              <w:t>Content-Length</w:t>
            </w:r>
          </w:p>
        </w:tc>
        <w:tc>
          <w:tcPr>
            <w:tcW w:w="6866" w:type="dxa"/>
            <w:vAlign w:val="center"/>
          </w:tcPr>
          <w:p w14:paraId="16D7C250" w14:textId="77777777" w:rsidR="0049769C" w:rsidRDefault="0049769C" w:rsidP="009B3CB7">
            <w:pPr>
              <w:spacing w:after="0" w:line="240" w:lineRule="auto"/>
            </w:pPr>
            <w:r w:rsidRPr="0387F8AB">
              <w:t>Length of the content</w:t>
            </w:r>
          </w:p>
        </w:tc>
        <w:tc>
          <w:tcPr>
            <w:tcW w:w="1334" w:type="dxa"/>
            <w:vAlign w:val="center"/>
          </w:tcPr>
          <w:p w14:paraId="6E462F55" w14:textId="685E60AA" w:rsidR="0049769C" w:rsidRDefault="009D397D" w:rsidP="009B3CB7">
            <w:pPr>
              <w:spacing w:after="0" w:line="240" w:lineRule="auto"/>
            </w:pPr>
            <w:r w:rsidRPr="0387F8AB">
              <w:t>Bytes</w:t>
            </w:r>
          </w:p>
        </w:tc>
      </w:tr>
      <w:tr w:rsidR="0049769C" w14:paraId="0F84092F" w14:textId="77777777" w:rsidTr="00EB375E">
        <w:trPr>
          <w:trHeight w:val="193"/>
        </w:trPr>
        <w:tc>
          <w:tcPr>
            <w:tcW w:w="2080" w:type="dxa"/>
            <w:vAlign w:val="center"/>
          </w:tcPr>
          <w:p w14:paraId="38E44E61" w14:textId="77777777" w:rsidR="0049769C" w:rsidRDefault="0049769C" w:rsidP="009B3CB7">
            <w:pPr>
              <w:spacing w:after="0" w:line="240" w:lineRule="auto"/>
            </w:pPr>
            <w:r w:rsidRPr="0387F8AB">
              <w:t>Connection</w:t>
            </w:r>
          </w:p>
        </w:tc>
        <w:tc>
          <w:tcPr>
            <w:tcW w:w="6866" w:type="dxa"/>
            <w:vAlign w:val="center"/>
          </w:tcPr>
          <w:p w14:paraId="299FAD04" w14:textId="77777777" w:rsidR="0049769C" w:rsidRDefault="0049769C" w:rsidP="009B3CB7">
            <w:pPr>
              <w:spacing w:after="0" w:line="240" w:lineRule="auto"/>
            </w:pPr>
            <w:r w:rsidRPr="0387F8AB">
              <w:t>A general header specifying whether the current network connection stays open once the current transaction finishes</w:t>
            </w:r>
          </w:p>
        </w:tc>
        <w:tc>
          <w:tcPr>
            <w:tcW w:w="1334" w:type="dxa"/>
            <w:vAlign w:val="center"/>
          </w:tcPr>
          <w:p w14:paraId="6DBD3AC2" w14:textId="260AAABF" w:rsidR="0049769C" w:rsidRDefault="009D397D" w:rsidP="009B3CB7">
            <w:pPr>
              <w:spacing w:after="0" w:line="240" w:lineRule="auto"/>
            </w:pPr>
            <w:r>
              <w:t>String</w:t>
            </w:r>
          </w:p>
        </w:tc>
      </w:tr>
    </w:tbl>
    <w:p w14:paraId="4D2F7807" w14:textId="77777777" w:rsidR="009D397D" w:rsidRDefault="009D397D" w:rsidP="009B3CB7">
      <w:pPr>
        <w:rPr>
          <w:rFonts w:ascii="Consolas" w:eastAsia="Times New Roman" w:hAnsi="Consolas" w:cs="Times New Roman"/>
          <w:color w:val="000000"/>
          <w:sz w:val="18"/>
          <w:szCs w:val="18"/>
        </w:rPr>
      </w:pPr>
    </w:p>
    <w:p w14:paraId="69D63758" w14:textId="22F8AB01" w:rsidR="004E253B" w:rsidRDefault="004E253B" w:rsidP="009B3CB7">
      <w:pPr>
        <w:rPr>
          <w:rFonts w:ascii="Consolas" w:eastAsia="Times New Roman" w:hAnsi="Consolas" w:cs="Times New Roman"/>
          <w:color w:val="000000"/>
          <w:sz w:val="18"/>
          <w:szCs w:val="18"/>
        </w:rPr>
      </w:pPr>
      <w:r>
        <w:rPr>
          <w:rFonts w:ascii="Consolas" w:eastAsia="Times New Roman" w:hAnsi="Consolas" w:cs="Times New Roman"/>
          <w:color w:val="000000"/>
          <w:sz w:val="18"/>
          <w:szCs w:val="18"/>
        </w:rPr>
        <w:br w:type="column"/>
      </w:r>
    </w:p>
    <w:p w14:paraId="7C118DA8" w14:textId="77777777" w:rsidR="004E253B" w:rsidRDefault="004E253B" w:rsidP="009B3CB7">
      <w:pPr>
        <w:rPr>
          <w:rFonts w:ascii="Consolas" w:eastAsia="Times New Roman" w:hAnsi="Consolas" w:cs="Times New Roman"/>
          <w:color w:val="000000"/>
          <w:sz w:val="18"/>
          <w:szCs w:val="18"/>
        </w:rPr>
      </w:pPr>
    </w:p>
    <w:p w14:paraId="44918B58" w14:textId="62E8DE10" w:rsidR="004E253B" w:rsidRDefault="00EB375E" w:rsidP="00EB375E">
      <w:pPr>
        <w:pStyle w:val="Heading3"/>
      </w:pPr>
      <w:r>
        <w:t xml:space="preserve">API </w:t>
      </w:r>
      <w:proofErr w:type="spellStart"/>
      <w:r>
        <w:t>Specficiations</w:t>
      </w:r>
      <w:proofErr w:type="spellEnd"/>
    </w:p>
    <w:p w14:paraId="5043BF54" w14:textId="77777777" w:rsidR="00F77804" w:rsidRPr="00F77804" w:rsidRDefault="00F77804" w:rsidP="009B3CB7">
      <w:pPr>
        <w:rPr>
          <w:rFonts w:ascii="Consolas" w:eastAsia="Times New Roman" w:hAnsi="Consolas" w:cs="Times New Roman"/>
          <w:color w:val="000000"/>
          <w:sz w:val="2"/>
          <w:szCs w:val="2"/>
        </w:rPr>
      </w:pPr>
    </w:p>
    <w:tbl>
      <w:tblPr>
        <w:tblW w:w="4500" w:type="pct"/>
        <w:tblLayout w:type="fixed"/>
        <w:tblLook w:val="04A0" w:firstRow="1" w:lastRow="0" w:firstColumn="1" w:lastColumn="0" w:noHBand="0" w:noVBand="1"/>
      </w:tblPr>
      <w:tblGrid>
        <w:gridCol w:w="1919"/>
        <w:gridCol w:w="7273"/>
      </w:tblGrid>
      <w:tr w:rsidR="00B76197" w14:paraId="1AEFF1F2"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64B2139" w14:textId="77777777" w:rsidR="00B76197" w:rsidRDefault="00B76197" w:rsidP="00E850F6">
            <w:pPr>
              <w:spacing w:after="0" w:line="240" w:lineRule="auto"/>
              <w:jc w:val="left"/>
            </w:pPr>
            <w:r>
              <w:t>PROTOCOL</w:t>
            </w:r>
          </w:p>
        </w:tc>
        <w:tc>
          <w:tcPr>
            <w:tcW w:w="7273" w:type="dxa"/>
            <w:tcBorders>
              <w:top w:val="single" w:sz="8" w:space="0" w:color="auto"/>
              <w:left w:val="single" w:sz="8" w:space="0" w:color="auto"/>
              <w:bottom w:val="single" w:sz="8" w:space="0" w:color="auto"/>
              <w:right w:val="single" w:sz="8" w:space="0" w:color="auto"/>
            </w:tcBorders>
            <w:hideMark/>
          </w:tcPr>
          <w:p w14:paraId="3B4681D7" w14:textId="77777777" w:rsidR="00B76197" w:rsidRDefault="00B76197" w:rsidP="00E850F6">
            <w:pPr>
              <w:spacing w:after="0" w:line="240" w:lineRule="auto"/>
              <w:jc w:val="left"/>
            </w:pPr>
            <w:r>
              <w:t xml:space="preserve"> HTTPS</w:t>
            </w:r>
          </w:p>
        </w:tc>
      </w:tr>
      <w:tr w:rsidR="0075528F" w14:paraId="7B49FEE9"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619A473" w14:textId="789621AD" w:rsidR="0075528F" w:rsidRDefault="0075528F" w:rsidP="00E850F6">
            <w:pPr>
              <w:spacing w:after="0" w:line="240" w:lineRule="auto"/>
              <w:jc w:val="left"/>
            </w:pPr>
            <w:bookmarkStart w:id="118" w:name="_Hlk174091588"/>
            <w:r>
              <w:t xml:space="preserve">PATH </w:t>
            </w:r>
            <w:r w:rsidR="005E039F" w:rsidRPr="005E039F">
              <w:t>AOT (Cognite)</w:t>
            </w:r>
            <w:r>
              <w:t xml:space="preserve"> </w:t>
            </w:r>
            <w:r w:rsidR="00DB75B6">
              <w:t>(Public Exposure)</w:t>
            </w:r>
          </w:p>
        </w:tc>
        <w:tc>
          <w:tcPr>
            <w:tcW w:w="7273" w:type="dxa"/>
            <w:tcBorders>
              <w:top w:val="single" w:sz="8" w:space="0" w:color="auto"/>
              <w:left w:val="single" w:sz="8" w:space="0" w:color="auto"/>
              <w:bottom w:val="single" w:sz="8" w:space="0" w:color="auto"/>
              <w:right w:val="single" w:sz="8" w:space="0" w:color="auto"/>
            </w:tcBorders>
            <w:hideMark/>
          </w:tcPr>
          <w:p w14:paraId="20C68787" w14:textId="4D191853" w:rsidR="0075528F" w:rsidRPr="0075528F" w:rsidRDefault="00E850F6" w:rsidP="00E850F6">
            <w:pPr>
              <w:spacing w:after="0" w:line="240" w:lineRule="auto"/>
              <w:jc w:val="left"/>
            </w:pPr>
            <w:hyperlink r:id="rId77" w:history="1">
              <w:r w:rsidRPr="000A1AC8">
                <w:rPr>
                  <w:rStyle w:val="Hyperlink"/>
                </w:rPr>
                <w:t>https://apim-mw-aot-dev.azure-api.net/api/entity-viewer-config/configuration/entityviewer/addconfig</w:t>
              </w:r>
            </w:hyperlink>
            <w:r>
              <w:t xml:space="preserve"> </w:t>
            </w:r>
          </w:p>
        </w:tc>
      </w:tr>
      <w:tr w:rsidR="00B76197" w14:paraId="1CEC7E71" w14:textId="77777777" w:rsidTr="00E850F6">
        <w:trPr>
          <w:trHeight w:val="10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21866B" w14:textId="630541D0" w:rsidR="00B76197" w:rsidRDefault="00B76197" w:rsidP="00E850F6">
            <w:pPr>
              <w:spacing w:after="0" w:line="240" w:lineRule="auto"/>
              <w:jc w:val="left"/>
            </w:pPr>
            <w:r>
              <w:t>PATH</w:t>
            </w:r>
            <w:r w:rsidR="0075528F">
              <w:t xml:space="preserve"> </w:t>
            </w:r>
            <w:r w:rsidR="005E039F">
              <w:t>AOT (</w:t>
            </w:r>
            <w:r w:rsidR="0075528F">
              <w:t>Azure</w:t>
            </w:r>
            <w:r w:rsidR="005E039F">
              <w:t>)</w:t>
            </w:r>
            <w:r>
              <w:t xml:space="preserve"> </w:t>
            </w:r>
            <w:r w:rsidR="00DB75B6">
              <w:t>(Public Exposure)</w:t>
            </w:r>
          </w:p>
        </w:tc>
        <w:tc>
          <w:tcPr>
            <w:tcW w:w="7273" w:type="dxa"/>
            <w:tcBorders>
              <w:top w:val="single" w:sz="8" w:space="0" w:color="auto"/>
              <w:left w:val="single" w:sz="8" w:space="0" w:color="auto"/>
              <w:bottom w:val="single" w:sz="8" w:space="0" w:color="auto"/>
              <w:right w:val="single" w:sz="8" w:space="0" w:color="auto"/>
            </w:tcBorders>
            <w:hideMark/>
          </w:tcPr>
          <w:p w14:paraId="5B2E5E82" w14:textId="43B995DA" w:rsidR="00B76197" w:rsidRDefault="00E850F6" w:rsidP="00E850F6">
            <w:pPr>
              <w:spacing w:after="0" w:line="240" w:lineRule="auto"/>
              <w:jc w:val="left"/>
              <w:rPr>
                <w:rFonts w:cs="Graphik"/>
              </w:rPr>
            </w:pPr>
            <w:hyperlink r:id="rId78" w:history="1">
              <w:r w:rsidRPr="000A1AC8">
                <w:rPr>
                  <w:rStyle w:val="Hyperlink"/>
                  <w:rFonts w:cs="Graphik"/>
                </w:rPr>
                <w:t>https://apim-aot-azure-dev.azure-api.net/api/entity-viewer-config/configuration/entityviewer/addconfig</w:t>
              </w:r>
            </w:hyperlink>
            <w:r>
              <w:rPr>
                <w:rFonts w:cs="Graphik"/>
              </w:rPr>
              <w:t xml:space="preserve"> </w:t>
            </w:r>
          </w:p>
        </w:tc>
      </w:tr>
      <w:bookmarkEnd w:id="118"/>
      <w:tr w:rsidR="00B76197" w14:paraId="34CF007E" w14:textId="77777777" w:rsidTr="00E850F6">
        <w:trPr>
          <w:trHeight w:val="139"/>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BB7E08" w14:textId="77777777" w:rsidR="00B76197" w:rsidRDefault="00B76197" w:rsidP="00E850F6">
            <w:pPr>
              <w:spacing w:after="0" w:line="240" w:lineRule="auto"/>
              <w:jc w:val="left"/>
            </w:pPr>
            <w:r>
              <w:t>METHOD</w:t>
            </w:r>
          </w:p>
        </w:tc>
        <w:tc>
          <w:tcPr>
            <w:tcW w:w="7273" w:type="dxa"/>
            <w:tcBorders>
              <w:top w:val="single" w:sz="8" w:space="0" w:color="auto"/>
              <w:left w:val="single" w:sz="8" w:space="0" w:color="auto"/>
              <w:bottom w:val="single" w:sz="8" w:space="0" w:color="auto"/>
              <w:right w:val="single" w:sz="8" w:space="0" w:color="auto"/>
            </w:tcBorders>
            <w:hideMark/>
          </w:tcPr>
          <w:p w14:paraId="2EDECF9A" w14:textId="77777777" w:rsidR="00B76197" w:rsidRDefault="00B76197" w:rsidP="00E850F6">
            <w:pPr>
              <w:spacing w:after="0" w:line="240" w:lineRule="auto"/>
              <w:jc w:val="left"/>
            </w:pPr>
            <w:r>
              <w:t xml:space="preserve"> POST</w:t>
            </w:r>
          </w:p>
        </w:tc>
      </w:tr>
      <w:tr w:rsidR="00B76197" w14:paraId="1405E023" w14:textId="77777777" w:rsidTr="00E850F6">
        <w:trPr>
          <w:trHeight w:val="24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452A86F" w14:textId="77777777" w:rsidR="00B76197" w:rsidRDefault="00B76197" w:rsidP="00E850F6">
            <w:pPr>
              <w:spacing w:after="0" w:line="240" w:lineRule="auto"/>
              <w:jc w:val="left"/>
            </w:pPr>
            <w:r>
              <w:t>CONTENT TYPE</w:t>
            </w:r>
          </w:p>
        </w:tc>
        <w:tc>
          <w:tcPr>
            <w:tcW w:w="7273" w:type="dxa"/>
            <w:tcBorders>
              <w:top w:val="single" w:sz="8" w:space="0" w:color="auto"/>
              <w:left w:val="single" w:sz="8" w:space="0" w:color="auto"/>
              <w:bottom w:val="single" w:sz="8" w:space="0" w:color="auto"/>
              <w:right w:val="single" w:sz="8" w:space="0" w:color="auto"/>
            </w:tcBorders>
            <w:hideMark/>
          </w:tcPr>
          <w:p w14:paraId="721468D0" w14:textId="77777777" w:rsidR="00B76197" w:rsidRDefault="00B76197" w:rsidP="00E850F6">
            <w:pPr>
              <w:spacing w:after="0" w:line="240" w:lineRule="auto"/>
              <w:jc w:val="left"/>
            </w:pPr>
            <w:r>
              <w:t>application / json</w:t>
            </w:r>
          </w:p>
        </w:tc>
      </w:tr>
    </w:tbl>
    <w:p w14:paraId="407459D5" w14:textId="77777777" w:rsidR="00B76197" w:rsidRDefault="00B76197" w:rsidP="00B76197"/>
    <w:p w14:paraId="4AA72648" w14:textId="77777777" w:rsidR="00B76197" w:rsidRDefault="00B76197" w:rsidP="00EB375E">
      <w:pPr>
        <w:pStyle w:val="Heading3"/>
      </w:pPr>
      <w:r>
        <w:t>Sample Response</w:t>
      </w:r>
    </w:p>
    <w:p w14:paraId="09747333" w14:textId="77777777" w:rsidR="00B76197" w:rsidRPr="006553D1" w:rsidRDefault="00B76197" w:rsidP="00B76197">
      <w:pPr>
        <w:ind w:left="720"/>
        <w:rPr>
          <w:rFonts w:ascii="Consolas" w:hAnsi="Consolas"/>
        </w:rPr>
      </w:pPr>
      <w:r w:rsidRPr="006553D1">
        <w:rPr>
          <w:rFonts w:ascii="Consolas" w:eastAsia="Times New Roman" w:hAnsi="Consolas" w:cs="Times New Roman"/>
          <w:color w:val="000000"/>
          <w:sz w:val="18"/>
          <w:szCs w:val="18"/>
        </w:rPr>
        <w:t> </w:t>
      </w:r>
      <w:r w:rsidRPr="006553D1">
        <w:rPr>
          <w:rFonts w:ascii="Consolas" w:hAnsi="Consolas"/>
        </w:rPr>
        <w:t>{</w:t>
      </w:r>
    </w:p>
    <w:p w14:paraId="5374133D" w14:textId="77777777" w:rsidR="00B76197" w:rsidRPr="006553D1" w:rsidRDefault="00B76197" w:rsidP="00B76197">
      <w:pPr>
        <w:ind w:left="720"/>
        <w:rPr>
          <w:rFonts w:ascii="Consolas" w:hAnsi="Consolas"/>
        </w:rPr>
      </w:pPr>
      <w:r w:rsidRPr="006553D1">
        <w:rPr>
          <w:rFonts w:ascii="Consolas" w:hAnsi="Consolas"/>
        </w:rPr>
        <w:t xml:space="preserve">                "example": "Successfully added entity viewer template to OH config database."</w:t>
      </w:r>
    </w:p>
    <w:p w14:paraId="47F98AD0" w14:textId="41FC9234" w:rsidR="005E3F33" w:rsidRPr="006553D1" w:rsidRDefault="00B76197" w:rsidP="00B76197">
      <w:pPr>
        <w:ind w:left="720"/>
        <w:rPr>
          <w:rFonts w:ascii="Consolas" w:hAnsi="Consolas"/>
        </w:rPr>
      </w:pPr>
      <w:r w:rsidRPr="006553D1">
        <w:rPr>
          <w:rFonts w:ascii="Consolas" w:hAnsi="Consolas"/>
        </w:rPr>
        <w:t xml:space="preserve">  }</w:t>
      </w:r>
    </w:p>
    <w:p w14:paraId="174BC76E" w14:textId="0E5D4427" w:rsidR="0049769C" w:rsidRPr="00F5271B" w:rsidRDefault="00EB375E" w:rsidP="00EB375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49769C" w14:paraId="1469360E" w14:textId="77777777" w:rsidTr="00EB375E">
        <w:tc>
          <w:tcPr>
            <w:tcW w:w="2385" w:type="dxa"/>
            <w:shd w:val="clear" w:color="auto" w:fill="D9D9D9" w:themeFill="background1" w:themeFillShade="D9"/>
          </w:tcPr>
          <w:p w14:paraId="512E848D" w14:textId="77777777" w:rsidR="0049769C" w:rsidRDefault="0049769C" w:rsidP="009B3CB7">
            <w:pPr>
              <w:spacing w:after="0" w:line="240" w:lineRule="auto"/>
            </w:pPr>
            <w:r w:rsidRPr="0387F8AB">
              <w:t>HTTP Code</w:t>
            </w:r>
          </w:p>
        </w:tc>
        <w:tc>
          <w:tcPr>
            <w:tcW w:w="7821" w:type="dxa"/>
            <w:shd w:val="clear" w:color="auto" w:fill="D9D9D9" w:themeFill="background1" w:themeFillShade="D9"/>
          </w:tcPr>
          <w:p w14:paraId="009FFAE8" w14:textId="77777777" w:rsidR="0049769C" w:rsidRDefault="0049769C" w:rsidP="009B3CB7">
            <w:pPr>
              <w:spacing w:after="0" w:line="240" w:lineRule="auto"/>
            </w:pPr>
            <w:r w:rsidRPr="0387F8AB">
              <w:t>Result Description</w:t>
            </w:r>
          </w:p>
        </w:tc>
      </w:tr>
      <w:tr w:rsidR="0049769C" w14:paraId="7F141335" w14:textId="77777777" w:rsidTr="00EB375E">
        <w:tc>
          <w:tcPr>
            <w:tcW w:w="2385" w:type="dxa"/>
          </w:tcPr>
          <w:p w14:paraId="234B6B2A" w14:textId="77777777" w:rsidR="0049769C" w:rsidRDefault="0049769C" w:rsidP="009B3CB7">
            <w:pPr>
              <w:spacing w:after="0" w:line="240" w:lineRule="auto"/>
            </w:pPr>
            <w:r w:rsidRPr="0387F8AB">
              <w:t>200</w:t>
            </w:r>
          </w:p>
        </w:tc>
        <w:tc>
          <w:tcPr>
            <w:tcW w:w="7821" w:type="dxa"/>
          </w:tcPr>
          <w:p w14:paraId="1F5AF274" w14:textId="77777777" w:rsidR="0049769C" w:rsidRDefault="0049769C"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Successfully added entity viewer template to OH config database</w:t>
            </w:r>
          </w:p>
        </w:tc>
      </w:tr>
    </w:tbl>
    <w:p w14:paraId="03AA7150" w14:textId="77777777" w:rsidR="00EB375E" w:rsidRDefault="00EB375E"/>
    <w:p w14:paraId="22C3E572" w14:textId="47E3C6E8" w:rsidR="00EB375E" w:rsidRDefault="00EB375E" w:rsidP="00EB375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49769C" w14:paraId="469012C0" w14:textId="77777777" w:rsidTr="00EB375E">
        <w:tc>
          <w:tcPr>
            <w:tcW w:w="2385" w:type="dxa"/>
            <w:shd w:val="clear" w:color="auto" w:fill="D9D9D9" w:themeFill="background1" w:themeFillShade="D9"/>
            <w:vAlign w:val="center"/>
          </w:tcPr>
          <w:p w14:paraId="26F406A6" w14:textId="77777777" w:rsidR="0049769C" w:rsidRDefault="0049769C" w:rsidP="009B3CB7">
            <w:pPr>
              <w:spacing w:after="0" w:line="240" w:lineRule="auto"/>
            </w:pPr>
            <w:r w:rsidRPr="0387F8AB">
              <w:t>HTTP Code</w:t>
            </w:r>
          </w:p>
        </w:tc>
        <w:tc>
          <w:tcPr>
            <w:tcW w:w="2964" w:type="dxa"/>
            <w:shd w:val="clear" w:color="auto" w:fill="D9D9D9" w:themeFill="background1" w:themeFillShade="D9"/>
            <w:vAlign w:val="center"/>
          </w:tcPr>
          <w:p w14:paraId="7AAFC4A0" w14:textId="77777777" w:rsidR="0049769C" w:rsidRDefault="0049769C" w:rsidP="009B3CB7">
            <w:pPr>
              <w:spacing w:after="0" w:line="240" w:lineRule="auto"/>
            </w:pPr>
            <w:r w:rsidRPr="0387F8AB">
              <w:t>Error Code</w:t>
            </w:r>
          </w:p>
        </w:tc>
        <w:tc>
          <w:tcPr>
            <w:tcW w:w="4857" w:type="dxa"/>
            <w:shd w:val="clear" w:color="auto" w:fill="D9D9D9" w:themeFill="background1" w:themeFillShade="D9"/>
            <w:vAlign w:val="center"/>
          </w:tcPr>
          <w:p w14:paraId="4417226A" w14:textId="77777777" w:rsidR="0049769C" w:rsidRDefault="0049769C" w:rsidP="009B3CB7">
            <w:pPr>
              <w:spacing w:after="0" w:line="240" w:lineRule="auto"/>
            </w:pPr>
            <w:r w:rsidRPr="0387F8AB">
              <w:t>Error Description</w:t>
            </w:r>
          </w:p>
        </w:tc>
      </w:tr>
      <w:tr w:rsidR="0049769C" w14:paraId="466BFAA5" w14:textId="77777777" w:rsidTr="00EB375E">
        <w:tc>
          <w:tcPr>
            <w:tcW w:w="2385" w:type="dxa"/>
            <w:vAlign w:val="center"/>
          </w:tcPr>
          <w:p w14:paraId="202C2C37" w14:textId="77777777" w:rsidR="0049769C" w:rsidRDefault="0049769C" w:rsidP="009B3CB7">
            <w:pPr>
              <w:spacing w:after="0" w:line="240" w:lineRule="auto"/>
            </w:pPr>
            <w:r w:rsidRPr="0387F8AB">
              <w:t>500</w:t>
            </w:r>
          </w:p>
        </w:tc>
        <w:tc>
          <w:tcPr>
            <w:tcW w:w="2964" w:type="dxa"/>
            <w:vAlign w:val="center"/>
          </w:tcPr>
          <w:p w14:paraId="59A8F300" w14:textId="77777777" w:rsidR="0049769C" w:rsidRDefault="0049769C" w:rsidP="009B3CB7">
            <w:pPr>
              <w:spacing w:after="0" w:line="240" w:lineRule="auto"/>
            </w:pPr>
            <w:r w:rsidRPr="0387F8AB">
              <w:t>500</w:t>
            </w:r>
          </w:p>
        </w:tc>
        <w:tc>
          <w:tcPr>
            <w:tcW w:w="4857" w:type="dxa"/>
            <w:vAlign w:val="center"/>
          </w:tcPr>
          <w:p w14:paraId="417F299B" w14:textId="77777777" w:rsidR="0049769C" w:rsidRDefault="0049769C" w:rsidP="009B3CB7">
            <w:pPr>
              <w:spacing w:after="0" w:line="240" w:lineRule="auto"/>
            </w:pPr>
            <w:r w:rsidRPr="0387F8AB">
              <w:t xml:space="preserve">      Generic Error</w:t>
            </w:r>
          </w:p>
        </w:tc>
      </w:tr>
      <w:tr w:rsidR="0049769C" w14:paraId="001ABF64" w14:textId="77777777" w:rsidTr="00EB375E">
        <w:tc>
          <w:tcPr>
            <w:tcW w:w="2385" w:type="dxa"/>
            <w:vAlign w:val="center"/>
          </w:tcPr>
          <w:p w14:paraId="377B75E4" w14:textId="77777777" w:rsidR="0049769C" w:rsidRDefault="0049769C" w:rsidP="009B3CB7">
            <w:pPr>
              <w:spacing w:after="0" w:line="240" w:lineRule="auto"/>
            </w:pPr>
            <w:r w:rsidRPr="0387F8AB">
              <w:t>400</w:t>
            </w:r>
          </w:p>
        </w:tc>
        <w:tc>
          <w:tcPr>
            <w:tcW w:w="2964" w:type="dxa"/>
            <w:vAlign w:val="center"/>
          </w:tcPr>
          <w:p w14:paraId="16667F87" w14:textId="77777777" w:rsidR="0049769C" w:rsidRDefault="0049769C" w:rsidP="009B3CB7">
            <w:pPr>
              <w:spacing w:after="0" w:line="240" w:lineRule="auto"/>
            </w:pPr>
            <w:r w:rsidRPr="0387F8AB">
              <w:t>401</w:t>
            </w:r>
          </w:p>
        </w:tc>
        <w:tc>
          <w:tcPr>
            <w:tcW w:w="4857" w:type="dxa"/>
            <w:vAlign w:val="center"/>
          </w:tcPr>
          <w:p w14:paraId="5C09D41A" w14:textId="7C2BBBBB" w:rsidR="0049769C" w:rsidRDefault="0049769C" w:rsidP="006553D1">
            <w:pPr>
              <w:ind w:left="360"/>
            </w:pPr>
            <w:r w:rsidRPr="0387F8AB">
              <w:t>Unauthorized User</w:t>
            </w:r>
            <w:r w:rsidR="006553D1">
              <w:t xml:space="preserve"> or </w:t>
            </w:r>
            <w:r w:rsidRPr="0387F8AB">
              <w:t>Header Token missing</w:t>
            </w:r>
          </w:p>
        </w:tc>
      </w:tr>
      <w:tr w:rsidR="0049769C" w14:paraId="09DC4448" w14:textId="77777777" w:rsidTr="00EB375E">
        <w:tc>
          <w:tcPr>
            <w:tcW w:w="2385" w:type="dxa"/>
            <w:vAlign w:val="center"/>
          </w:tcPr>
          <w:p w14:paraId="1D2D1FEB" w14:textId="77777777" w:rsidR="0049769C" w:rsidRDefault="0049769C" w:rsidP="009B3CB7">
            <w:pPr>
              <w:spacing w:after="0" w:line="240" w:lineRule="auto"/>
            </w:pPr>
            <w:r w:rsidRPr="0387F8AB">
              <w:t>400</w:t>
            </w:r>
          </w:p>
        </w:tc>
        <w:tc>
          <w:tcPr>
            <w:tcW w:w="2964" w:type="dxa"/>
            <w:vAlign w:val="center"/>
          </w:tcPr>
          <w:p w14:paraId="672E43E0" w14:textId="77777777" w:rsidR="0049769C" w:rsidRDefault="0049769C" w:rsidP="009B3CB7">
            <w:pPr>
              <w:spacing w:after="0" w:line="240" w:lineRule="auto"/>
            </w:pPr>
            <w:r w:rsidRPr="0387F8AB">
              <w:t>400</w:t>
            </w:r>
          </w:p>
        </w:tc>
        <w:tc>
          <w:tcPr>
            <w:tcW w:w="4857" w:type="dxa"/>
            <w:vAlign w:val="center"/>
          </w:tcPr>
          <w:p w14:paraId="74EED7DE" w14:textId="77777777" w:rsidR="0049769C" w:rsidRDefault="0049769C" w:rsidP="006553D1">
            <w:pPr>
              <w:ind w:left="360"/>
            </w:pPr>
            <w:r w:rsidRPr="0387F8AB">
              <w:t>Bad request</w:t>
            </w:r>
          </w:p>
        </w:tc>
      </w:tr>
    </w:tbl>
    <w:p w14:paraId="62342F88" w14:textId="77777777" w:rsidR="0049769C" w:rsidRDefault="0049769C" w:rsidP="009B3CB7">
      <w:pPr>
        <w:rPr>
          <w:rFonts w:ascii="Consolas" w:hAnsi="Consolas" w:cstheme="minorHAnsi"/>
        </w:rPr>
      </w:pPr>
    </w:p>
    <w:p w14:paraId="287BB9A4" w14:textId="77777777" w:rsidR="009D397D" w:rsidRDefault="009D397D" w:rsidP="009B3CB7">
      <w:pPr>
        <w:sectPr w:rsidR="009D397D" w:rsidSect="00B76197">
          <w:type w:val="continuous"/>
          <w:pgSz w:w="24480" w:h="17280" w:orient="landscape" w:code="5"/>
          <w:pgMar w:top="1440" w:right="1440" w:bottom="1440" w:left="1440" w:header="720" w:footer="720" w:gutter="0"/>
          <w:cols w:num="2" w:space="1134"/>
          <w:docGrid w:linePitch="360"/>
        </w:sectPr>
      </w:pPr>
    </w:p>
    <w:p w14:paraId="216B65A5" w14:textId="77777777" w:rsidR="0090242F" w:rsidRDefault="0090242F" w:rsidP="009B3CB7">
      <w:pPr>
        <w:sectPr w:rsidR="0090242F" w:rsidSect="0090242F">
          <w:type w:val="continuous"/>
          <w:pgSz w:w="24480" w:h="17280" w:orient="landscape" w:code="5"/>
          <w:pgMar w:top="1440" w:right="1440" w:bottom="1440" w:left="1440" w:header="720" w:footer="720" w:gutter="0"/>
          <w:cols w:sep="1" w:space="720"/>
          <w:docGrid w:linePitch="360"/>
        </w:sectPr>
      </w:pPr>
    </w:p>
    <w:p w14:paraId="0FD171E3" w14:textId="77777777" w:rsidR="00CD3B48" w:rsidRDefault="00CD3B48" w:rsidP="009B3CB7">
      <w:pPr>
        <w:sectPr w:rsidR="00CD3B48" w:rsidSect="00182627">
          <w:type w:val="continuous"/>
          <w:pgSz w:w="24480" w:h="17280" w:orient="landscape" w:code="5"/>
          <w:pgMar w:top="1440" w:right="1440" w:bottom="1440" w:left="1440" w:header="720" w:footer="720" w:gutter="0"/>
          <w:cols w:space="720"/>
          <w:docGrid w:linePitch="360"/>
        </w:sectPr>
      </w:pPr>
    </w:p>
    <w:p w14:paraId="48FC419A" w14:textId="2135DC6D" w:rsidR="000D7E40" w:rsidRDefault="000D7E40" w:rsidP="00730D00">
      <w:pPr>
        <w:pStyle w:val="Heading2"/>
      </w:pPr>
      <w:bookmarkStart w:id="119" w:name="_Toc217409178"/>
      <w:r>
        <w:lastRenderedPageBreak/>
        <w:t>GET</w:t>
      </w:r>
      <w:r w:rsidRPr="00BE5CC1">
        <w:t xml:space="preserve">- </w:t>
      </w:r>
      <w:r w:rsidRPr="00157613">
        <w:t>GetEntityView</w:t>
      </w:r>
      <w:r w:rsidRPr="0090242F">
        <w:t>erConfig</w:t>
      </w:r>
      <w:bookmarkEnd w:id="119"/>
    </w:p>
    <w:p w14:paraId="106D9773" w14:textId="77777777" w:rsidR="000D7E40" w:rsidRDefault="000D7E40" w:rsidP="009B3CB7">
      <w:r>
        <w:t>This</w:t>
      </w:r>
      <w:r w:rsidRPr="001F5E55">
        <w:t xml:space="preserve"> </w:t>
      </w:r>
      <w:r w:rsidRPr="0069036F">
        <w:t xml:space="preserve">API </w:t>
      </w:r>
      <w:r>
        <w:t xml:space="preserve">is used </w:t>
      </w:r>
      <w:r w:rsidRPr="00157613">
        <w:t xml:space="preserve">to get </w:t>
      </w:r>
      <w:r>
        <w:t>E</w:t>
      </w:r>
      <w:r w:rsidRPr="00157613">
        <w:t xml:space="preserve">ntity </w:t>
      </w:r>
      <w:r>
        <w:t>V</w:t>
      </w:r>
      <w:r w:rsidRPr="00157613">
        <w:t xml:space="preserve">iewer config </w:t>
      </w:r>
      <w:r>
        <w:t>details</w:t>
      </w:r>
      <w:r w:rsidRPr="0091181C">
        <w:t>.</w:t>
      </w:r>
    </w:p>
    <w:p w14:paraId="5757DCD6" w14:textId="0B652314" w:rsidR="000D7E40" w:rsidRPr="000031A5" w:rsidRDefault="000D7E40" w:rsidP="007B0D8A">
      <w:pPr>
        <w:pStyle w:val="Heading3"/>
      </w:pPr>
      <w:r w:rsidRPr="000031A5">
        <w:t>API Precondition</w:t>
      </w:r>
      <w:r w:rsidR="007B0D8A">
        <w:t>s</w:t>
      </w:r>
    </w:p>
    <w:p w14:paraId="39C9EBCB" w14:textId="1A08BEBC" w:rsidR="000D7E40" w:rsidRDefault="000D7E40" w:rsidP="009B3CB7">
      <w:r w:rsidRPr="0387F8AB">
        <w:t>To fetch the response from the APIs,</w:t>
      </w:r>
      <w:r w:rsidR="000031A5">
        <w:t xml:space="preserve"> the authorization token </w:t>
      </w:r>
      <w:r w:rsidR="00772F21">
        <w:t xml:space="preserve">and PlantName query parameter </w:t>
      </w:r>
      <w:r w:rsidR="000031A5">
        <w:t>must exist.</w:t>
      </w:r>
      <w:r w:rsidRPr="0387F8AB">
        <w:t xml:space="preserve"> </w:t>
      </w:r>
      <w:r w:rsidR="00772F21">
        <w:t>AssetType is an optional query parameter.</w:t>
      </w:r>
    </w:p>
    <w:p w14:paraId="1F9D960F" w14:textId="77777777" w:rsidR="007B0D8A" w:rsidRDefault="007B0D8A" w:rsidP="007B0D8A">
      <w:pPr>
        <w:pStyle w:val="Heading3"/>
      </w:pPr>
      <w:r>
        <w:t>API Specifications</w:t>
      </w:r>
    </w:p>
    <w:tbl>
      <w:tblPr>
        <w:tblW w:w="10200" w:type="dxa"/>
        <w:tblLayout w:type="fixed"/>
        <w:tblLook w:val="04A0" w:firstRow="1" w:lastRow="0" w:firstColumn="1" w:lastColumn="0" w:noHBand="0" w:noVBand="1"/>
      </w:tblPr>
      <w:tblGrid>
        <w:gridCol w:w="2635"/>
        <w:gridCol w:w="7565"/>
      </w:tblGrid>
      <w:tr w:rsidR="007B0D8A" w14:paraId="0F5426B0"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B9292CA" w14:textId="77777777" w:rsidR="007B0D8A" w:rsidRDefault="007B0D8A">
            <w:pPr>
              <w:jc w:val="left"/>
            </w:pPr>
            <w:r>
              <w:t>PROTOCOL</w:t>
            </w:r>
          </w:p>
        </w:tc>
        <w:tc>
          <w:tcPr>
            <w:tcW w:w="7570" w:type="dxa"/>
            <w:tcBorders>
              <w:top w:val="single" w:sz="8" w:space="0" w:color="auto"/>
              <w:left w:val="single" w:sz="8" w:space="0" w:color="auto"/>
              <w:bottom w:val="single" w:sz="8" w:space="0" w:color="auto"/>
              <w:right w:val="single" w:sz="8" w:space="0" w:color="auto"/>
            </w:tcBorders>
            <w:hideMark/>
          </w:tcPr>
          <w:p w14:paraId="41164B51" w14:textId="77777777" w:rsidR="007B0D8A" w:rsidRPr="00662133" w:rsidRDefault="007B0D8A">
            <w:pPr>
              <w:jc w:val="left"/>
              <w:rPr>
                <w:rFonts w:ascii="Consolas" w:hAnsi="Consolas"/>
              </w:rPr>
            </w:pPr>
            <w:r w:rsidRPr="00662133">
              <w:rPr>
                <w:rFonts w:ascii="Consolas" w:hAnsi="Consolas"/>
              </w:rPr>
              <w:t xml:space="preserve"> HTTPS</w:t>
            </w:r>
          </w:p>
        </w:tc>
      </w:tr>
      <w:tr w:rsidR="007B0D8A" w14:paraId="18194E89"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5CF39F" w14:textId="1D5AFBF0" w:rsidR="007B0D8A" w:rsidRDefault="007B0D8A">
            <w:pPr>
              <w:jc w:val="left"/>
            </w:pPr>
            <w:bookmarkStart w:id="120" w:name="_Hlk174091616"/>
            <w:r>
              <w:t xml:space="preserve">PATH AOT (Cognite) </w:t>
            </w:r>
            <w:r w:rsidR="00DB75B6">
              <w:t>(Public Exposure)</w:t>
            </w:r>
          </w:p>
        </w:tc>
        <w:tc>
          <w:tcPr>
            <w:tcW w:w="7570" w:type="dxa"/>
            <w:tcBorders>
              <w:top w:val="single" w:sz="8" w:space="0" w:color="auto"/>
              <w:left w:val="single" w:sz="8" w:space="0" w:color="auto"/>
              <w:bottom w:val="single" w:sz="8" w:space="0" w:color="auto"/>
              <w:right w:val="single" w:sz="8" w:space="0" w:color="auto"/>
            </w:tcBorders>
            <w:hideMark/>
          </w:tcPr>
          <w:p w14:paraId="4AFAF1C1" w14:textId="77777777" w:rsidR="007B0D8A" w:rsidRPr="00662133" w:rsidRDefault="007B0D8A">
            <w:pPr>
              <w:jc w:val="left"/>
              <w:rPr>
                <w:rFonts w:ascii="Consolas" w:hAnsi="Consolas"/>
              </w:rPr>
            </w:pPr>
            <w:hyperlink r:id="rId79" w:history="1">
              <w:r w:rsidRPr="00662133">
                <w:rPr>
                  <w:rStyle w:val="Hyperlink"/>
                  <w:rFonts w:ascii="Consolas" w:hAnsi="Consolas"/>
                </w:rPr>
                <w:t>https://apim-mw-aot-dev.azure-api.net/api/entity-viewer-config/configuration/entityviewer/getconfig?plant_name={plant_name}</w:t>
              </w:r>
            </w:hyperlink>
            <w:r w:rsidRPr="00662133">
              <w:rPr>
                <w:rFonts w:ascii="Consolas" w:hAnsi="Consolas"/>
              </w:rPr>
              <w:t xml:space="preserve"> </w:t>
            </w:r>
          </w:p>
        </w:tc>
      </w:tr>
      <w:tr w:rsidR="007B0D8A" w14:paraId="23FFFE68" w14:textId="77777777" w:rsidTr="007B0D8A">
        <w:trPr>
          <w:trHeight w:val="10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E693F2" w14:textId="356E96A9" w:rsidR="007B0D8A" w:rsidRDefault="007B0D8A">
            <w:pPr>
              <w:jc w:val="left"/>
            </w:pPr>
            <w:r>
              <w:t xml:space="preserve">PATH AOT (Azure) </w:t>
            </w:r>
            <w:r w:rsidR="00DB75B6">
              <w:t>(Public Exposure)</w:t>
            </w:r>
          </w:p>
        </w:tc>
        <w:tc>
          <w:tcPr>
            <w:tcW w:w="7570" w:type="dxa"/>
            <w:tcBorders>
              <w:top w:val="single" w:sz="8" w:space="0" w:color="auto"/>
              <w:left w:val="single" w:sz="8" w:space="0" w:color="auto"/>
              <w:bottom w:val="single" w:sz="8" w:space="0" w:color="auto"/>
              <w:right w:val="single" w:sz="8" w:space="0" w:color="auto"/>
            </w:tcBorders>
            <w:hideMark/>
          </w:tcPr>
          <w:p w14:paraId="31C66AE7" w14:textId="77777777" w:rsidR="007B0D8A" w:rsidRPr="00662133" w:rsidRDefault="007B0D8A">
            <w:pPr>
              <w:jc w:val="left"/>
              <w:rPr>
                <w:rFonts w:ascii="Consolas" w:hAnsi="Consolas" w:cs="Graphik"/>
              </w:rPr>
            </w:pPr>
            <w:hyperlink r:id="rId80" w:history="1">
              <w:r w:rsidRPr="00662133">
                <w:rPr>
                  <w:rStyle w:val="Hyperlink"/>
                  <w:rFonts w:ascii="Consolas" w:hAnsi="Consolas" w:cs="Graphik"/>
                </w:rPr>
                <w:t>https://apim-aot-azure-dev.azure-api.net/api/entity-viewer-config/configuration/entityviewer/getconfig?plant_name={plant_name}</w:t>
              </w:r>
            </w:hyperlink>
            <w:r w:rsidRPr="00662133">
              <w:rPr>
                <w:rFonts w:ascii="Consolas" w:hAnsi="Consolas" w:cs="Graphik"/>
              </w:rPr>
              <w:t xml:space="preserve"> </w:t>
            </w:r>
          </w:p>
        </w:tc>
        <w:bookmarkEnd w:id="120"/>
      </w:tr>
      <w:tr w:rsidR="007B0D8A" w14:paraId="44AE18F6" w14:textId="77777777" w:rsidTr="007B0D8A">
        <w:trPr>
          <w:trHeight w:val="13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CF9122" w14:textId="77777777" w:rsidR="007B0D8A" w:rsidRDefault="007B0D8A">
            <w:pPr>
              <w:jc w:val="left"/>
            </w:pPr>
            <w:r>
              <w:t>METHOD</w:t>
            </w:r>
          </w:p>
        </w:tc>
        <w:tc>
          <w:tcPr>
            <w:tcW w:w="7570" w:type="dxa"/>
            <w:tcBorders>
              <w:top w:val="single" w:sz="8" w:space="0" w:color="auto"/>
              <w:left w:val="single" w:sz="8" w:space="0" w:color="auto"/>
              <w:bottom w:val="single" w:sz="8" w:space="0" w:color="auto"/>
              <w:right w:val="single" w:sz="8" w:space="0" w:color="auto"/>
            </w:tcBorders>
            <w:hideMark/>
          </w:tcPr>
          <w:p w14:paraId="6BFF856A" w14:textId="77777777" w:rsidR="007B0D8A" w:rsidRPr="00662133" w:rsidRDefault="007B0D8A">
            <w:pPr>
              <w:jc w:val="left"/>
              <w:rPr>
                <w:rFonts w:ascii="Consolas" w:hAnsi="Consolas"/>
              </w:rPr>
            </w:pPr>
            <w:r w:rsidRPr="00662133">
              <w:rPr>
                <w:rFonts w:ascii="Consolas" w:hAnsi="Consolas"/>
              </w:rPr>
              <w:t xml:space="preserve"> GET</w:t>
            </w:r>
          </w:p>
        </w:tc>
      </w:tr>
      <w:tr w:rsidR="007B0D8A" w14:paraId="301D698D" w14:textId="77777777" w:rsidTr="007B0D8A">
        <w:trPr>
          <w:trHeight w:val="240"/>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6006D1B" w14:textId="77777777" w:rsidR="007B0D8A" w:rsidRDefault="007B0D8A">
            <w:pPr>
              <w:jc w:val="left"/>
            </w:pPr>
            <w:r>
              <w:t>CONTENT TYPE</w:t>
            </w:r>
          </w:p>
        </w:tc>
        <w:tc>
          <w:tcPr>
            <w:tcW w:w="7570" w:type="dxa"/>
            <w:tcBorders>
              <w:top w:val="single" w:sz="8" w:space="0" w:color="auto"/>
              <w:left w:val="single" w:sz="8" w:space="0" w:color="auto"/>
              <w:bottom w:val="single" w:sz="8" w:space="0" w:color="auto"/>
              <w:right w:val="single" w:sz="8" w:space="0" w:color="auto"/>
            </w:tcBorders>
            <w:hideMark/>
          </w:tcPr>
          <w:p w14:paraId="3966998C" w14:textId="77777777" w:rsidR="007B0D8A" w:rsidRPr="00662133" w:rsidRDefault="007B0D8A">
            <w:pPr>
              <w:jc w:val="left"/>
              <w:rPr>
                <w:rFonts w:ascii="Consolas" w:hAnsi="Consolas"/>
              </w:rPr>
            </w:pPr>
            <w:r w:rsidRPr="00662133">
              <w:rPr>
                <w:rFonts w:ascii="Consolas" w:hAnsi="Consolas"/>
              </w:rPr>
              <w:t>application / json</w:t>
            </w:r>
          </w:p>
        </w:tc>
      </w:tr>
    </w:tbl>
    <w:p w14:paraId="736709F4" w14:textId="77777777" w:rsidR="007B0D8A" w:rsidRDefault="007B0D8A" w:rsidP="007B0D8A"/>
    <w:p w14:paraId="50D48A8A" w14:textId="45D6C387" w:rsidR="0090242F"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23DDB9EB" w14:textId="77777777" w:rsidTr="007B0D8A">
        <w:trPr>
          <w:trHeight w:val="259"/>
        </w:trPr>
        <w:tc>
          <w:tcPr>
            <w:tcW w:w="2520" w:type="dxa"/>
            <w:shd w:val="clear" w:color="auto" w:fill="D9D9D9" w:themeFill="background1" w:themeFillShade="D9"/>
            <w:vAlign w:val="center"/>
          </w:tcPr>
          <w:p w14:paraId="162A059E"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65264B59"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09258414"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7F48B892" w14:textId="77777777" w:rsidR="00772F21" w:rsidRDefault="00772F21" w:rsidP="009B3CB7">
            <w:pPr>
              <w:spacing w:after="0" w:line="240" w:lineRule="auto"/>
            </w:pPr>
            <w:r w:rsidRPr="0387F8AB">
              <w:t>Type</w:t>
            </w:r>
          </w:p>
        </w:tc>
      </w:tr>
      <w:tr w:rsidR="00772F21" w14:paraId="17693582" w14:textId="77777777" w:rsidTr="007B0D8A">
        <w:trPr>
          <w:trHeight w:val="259"/>
        </w:trPr>
        <w:tc>
          <w:tcPr>
            <w:tcW w:w="2520" w:type="dxa"/>
            <w:vAlign w:val="center"/>
          </w:tcPr>
          <w:p w14:paraId="0C323009" w14:textId="77777777" w:rsidR="00772F21" w:rsidRDefault="00772F21" w:rsidP="009B3CB7">
            <w:pPr>
              <w:spacing w:after="0" w:line="240" w:lineRule="auto"/>
            </w:pPr>
            <w:r w:rsidRPr="0387F8AB">
              <w:t>Authorization</w:t>
            </w:r>
          </w:p>
        </w:tc>
        <w:tc>
          <w:tcPr>
            <w:tcW w:w="5635" w:type="dxa"/>
            <w:vAlign w:val="center"/>
          </w:tcPr>
          <w:p w14:paraId="7C697D91" w14:textId="77777777" w:rsidR="00772F21" w:rsidRDefault="00772F21" w:rsidP="009B3CB7">
            <w:pPr>
              <w:spacing w:after="0" w:line="240" w:lineRule="auto"/>
            </w:pPr>
            <w:r w:rsidRPr="0387F8AB">
              <w:t xml:space="preserve">Token acquired from Azure AD based on the user credentials for further API calls. </w:t>
            </w:r>
          </w:p>
        </w:tc>
        <w:tc>
          <w:tcPr>
            <w:tcW w:w="1024" w:type="dxa"/>
            <w:vAlign w:val="center"/>
          </w:tcPr>
          <w:p w14:paraId="76031BA2" w14:textId="77777777" w:rsidR="00772F21" w:rsidRDefault="00772F21" w:rsidP="009B3CB7">
            <w:pPr>
              <w:spacing w:after="0" w:line="240" w:lineRule="auto"/>
            </w:pPr>
            <w:r w:rsidRPr="0387F8AB">
              <w:t>M</w:t>
            </w:r>
          </w:p>
        </w:tc>
        <w:tc>
          <w:tcPr>
            <w:tcW w:w="1027" w:type="dxa"/>
            <w:vAlign w:val="center"/>
          </w:tcPr>
          <w:p w14:paraId="70480EB5" w14:textId="77777777" w:rsidR="00772F21" w:rsidRDefault="00772F21" w:rsidP="009B3CB7">
            <w:pPr>
              <w:spacing w:after="0" w:line="240" w:lineRule="auto"/>
            </w:pPr>
            <w:r w:rsidRPr="0387F8AB">
              <w:t>String</w:t>
            </w:r>
          </w:p>
        </w:tc>
      </w:tr>
      <w:tr w:rsidR="00772F21" w14:paraId="03241AC1" w14:textId="77777777" w:rsidTr="007B0D8A">
        <w:trPr>
          <w:trHeight w:val="259"/>
        </w:trPr>
        <w:tc>
          <w:tcPr>
            <w:tcW w:w="2520" w:type="dxa"/>
            <w:vAlign w:val="center"/>
          </w:tcPr>
          <w:p w14:paraId="3A368A87" w14:textId="77777777" w:rsidR="00772F21" w:rsidRDefault="00772F21" w:rsidP="009B3CB7">
            <w:pPr>
              <w:spacing w:after="0" w:line="240" w:lineRule="auto"/>
            </w:pPr>
            <w:r w:rsidRPr="0387F8AB">
              <w:t>Content-Type</w:t>
            </w:r>
          </w:p>
        </w:tc>
        <w:tc>
          <w:tcPr>
            <w:tcW w:w="5635" w:type="dxa"/>
            <w:vAlign w:val="center"/>
          </w:tcPr>
          <w:p w14:paraId="596D2FC3" w14:textId="77777777" w:rsidR="00772F21" w:rsidRDefault="00772F21" w:rsidP="009B3CB7">
            <w:pPr>
              <w:spacing w:after="0" w:line="240" w:lineRule="auto"/>
            </w:pPr>
            <w:r>
              <w:t>Type</w:t>
            </w:r>
            <w:r w:rsidRPr="0387F8AB">
              <w:t xml:space="preserve"> of content. E.g.- application/json</w:t>
            </w:r>
          </w:p>
        </w:tc>
        <w:tc>
          <w:tcPr>
            <w:tcW w:w="1024" w:type="dxa"/>
            <w:vAlign w:val="center"/>
          </w:tcPr>
          <w:p w14:paraId="4CCE3A0F" w14:textId="77777777" w:rsidR="00772F21" w:rsidRDefault="00772F21" w:rsidP="009B3CB7">
            <w:pPr>
              <w:spacing w:after="0" w:line="240" w:lineRule="auto"/>
            </w:pPr>
            <w:r w:rsidRPr="0387F8AB">
              <w:t>M</w:t>
            </w:r>
          </w:p>
        </w:tc>
        <w:tc>
          <w:tcPr>
            <w:tcW w:w="1027" w:type="dxa"/>
            <w:vAlign w:val="center"/>
          </w:tcPr>
          <w:p w14:paraId="1E9632B5" w14:textId="77777777" w:rsidR="00772F21" w:rsidRDefault="00772F21" w:rsidP="009B3CB7">
            <w:pPr>
              <w:spacing w:after="0" w:line="240" w:lineRule="auto"/>
            </w:pPr>
            <w:r w:rsidRPr="0387F8AB">
              <w:t>String</w:t>
            </w:r>
          </w:p>
        </w:tc>
      </w:tr>
    </w:tbl>
    <w:p w14:paraId="1FA5FE48" w14:textId="77777777" w:rsidR="007B0D8A" w:rsidRDefault="007B0D8A"/>
    <w:p w14:paraId="5977541B" w14:textId="121C9B76" w:rsidR="007B0D8A" w:rsidRDefault="007B0D8A" w:rsidP="007B0D8A">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408B9261" w14:textId="77777777" w:rsidTr="007B0D8A">
        <w:trPr>
          <w:trHeight w:val="259"/>
        </w:trPr>
        <w:tc>
          <w:tcPr>
            <w:tcW w:w="2520" w:type="dxa"/>
            <w:shd w:val="clear" w:color="auto" w:fill="D9D9D9" w:themeFill="background1" w:themeFillShade="D9"/>
            <w:vAlign w:val="center"/>
          </w:tcPr>
          <w:p w14:paraId="12CBCCA6"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2F76B88C"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7892AE32"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2E319E1D" w14:textId="77777777" w:rsidR="00772F21" w:rsidRDefault="00772F21" w:rsidP="009B3CB7">
            <w:pPr>
              <w:spacing w:after="0" w:line="240" w:lineRule="auto"/>
            </w:pPr>
            <w:r w:rsidRPr="0387F8AB">
              <w:t>Type</w:t>
            </w:r>
          </w:p>
        </w:tc>
      </w:tr>
      <w:tr w:rsidR="00772F21" w14:paraId="73C99D5D" w14:textId="77777777" w:rsidTr="007B0D8A">
        <w:trPr>
          <w:trHeight w:val="259"/>
        </w:trPr>
        <w:tc>
          <w:tcPr>
            <w:tcW w:w="2520" w:type="dxa"/>
          </w:tcPr>
          <w:p w14:paraId="457B76E5" w14:textId="2DE1E3A4" w:rsidR="00772F21" w:rsidRDefault="00772F21" w:rsidP="009B3CB7">
            <w:pPr>
              <w:spacing w:after="0" w:line="240" w:lineRule="auto"/>
            </w:pPr>
            <w:r>
              <w:t>PlantN</w:t>
            </w:r>
            <w:r w:rsidRPr="00EC3230">
              <w:t>ame</w:t>
            </w:r>
          </w:p>
        </w:tc>
        <w:tc>
          <w:tcPr>
            <w:tcW w:w="5635" w:type="dxa"/>
          </w:tcPr>
          <w:p w14:paraId="2C8CF8FF" w14:textId="07C6651A" w:rsidR="00772F21" w:rsidRDefault="00772F21" w:rsidP="009B3CB7">
            <w:pPr>
              <w:spacing w:after="0" w:line="240" w:lineRule="auto"/>
            </w:pPr>
            <w:r w:rsidRPr="00EC3230">
              <w:t xml:space="preserve">Please provide </w:t>
            </w:r>
            <w:r>
              <w:t>the name of the Plant.</w:t>
            </w:r>
          </w:p>
        </w:tc>
        <w:tc>
          <w:tcPr>
            <w:tcW w:w="1024" w:type="dxa"/>
            <w:vAlign w:val="center"/>
          </w:tcPr>
          <w:p w14:paraId="37392541" w14:textId="77777777" w:rsidR="00772F21" w:rsidRDefault="00772F21" w:rsidP="009B3CB7">
            <w:pPr>
              <w:spacing w:after="0" w:line="240" w:lineRule="auto"/>
            </w:pPr>
            <w:r w:rsidRPr="0387F8AB">
              <w:t>M</w:t>
            </w:r>
          </w:p>
        </w:tc>
        <w:tc>
          <w:tcPr>
            <w:tcW w:w="1027" w:type="dxa"/>
            <w:vAlign w:val="center"/>
          </w:tcPr>
          <w:p w14:paraId="2657078E" w14:textId="77777777" w:rsidR="00772F21" w:rsidRDefault="00772F21" w:rsidP="009B3CB7">
            <w:pPr>
              <w:spacing w:after="0" w:line="240" w:lineRule="auto"/>
            </w:pPr>
            <w:r w:rsidRPr="0387F8AB">
              <w:t>String</w:t>
            </w:r>
          </w:p>
        </w:tc>
      </w:tr>
      <w:tr w:rsidR="00772F21" w14:paraId="3A5F49F0" w14:textId="77777777" w:rsidTr="007B0D8A">
        <w:trPr>
          <w:trHeight w:val="259"/>
        </w:trPr>
        <w:tc>
          <w:tcPr>
            <w:tcW w:w="2520" w:type="dxa"/>
          </w:tcPr>
          <w:p w14:paraId="27BEACF2" w14:textId="0E237446" w:rsidR="00772F21" w:rsidRDefault="00772F21" w:rsidP="009B3CB7">
            <w:pPr>
              <w:spacing w:after="0" w:line="240" w:lineRule="auto"/>
            </w:pPr>
            <w:r>
              <w:t>AssetType (optional)</w:t>
            </w:r>
          </w:p>
        </w:tc>
        <w:tc>
          <w:tcPr>
            <w:tcW w:w="5635" w:type="dxa"/>
          </w:tcPr>
          <w:p w14:paraId="58FD7855" w14:textId="61214C04" w:rsidR="00772F21" w:rsidRPr="00EC3230" w:rsidRDefault="00772F21" w:rsidP="009B3CB7">
            <w:pPr>
              <w:spacing w:after="0" w:line="240" w:lineRule="auto"/>
            </w:pPr>
            <w:r>
              <w:t xml:space="preserve">Please provide the Type of the asset. </w:t>
            </w:r>
          </w:p>
        </w:tc>
        <w:tc>
          <w:tcPr>
            <w:tcW w:w="1024" w:type="dxa"/>
            <w:vAlign w:val="center"/>
          </w:tcPr>
          <w:p w14:paraId="0EFE4C78" w14:textId="77777777" w:rsidR="00772F21" w:rsidRPr="0387F8AB" w:rsidRDefault="00772F21" w:rsidP="009B3CB7">
            <w:pPr>
              <w:spacing w:after="0" w:line="240" w:lineRule="auto"/>
            </w:pPr>
          </w:p>
        </w:tc>
        <w:tc>
          <w:tcPr>
            <w:tcW w:w="1027" w:type="dxa"/>
            <w:vAlign w:val="center"/>
          </w:tcPr>
          <w:p w14:paraId="4CC8472C" w14:textId="77777777" w:rsidR="00772F21" w:rsidRPr="0387F8AB" w:rsidRDefault="00772F21" w:rsidP="009B3CB7">
            <w:pPr>
              <w:spacing w:after="0" w:line="240" w:lineRule="auto"/>
            </w:pPr>
          </w:p>
        </w:tc>
      </w:tr>
    </w:tbl>
    <w:p w14:paraId="4CC8D7D8" w14:textId="77777777" w:rsidR="000D7E40" w:rsidRDefault="000D7E40" w:rsidP="009B3CB7"/>
    <w:p w14:paraId="1E3E6606" w14:textId="166037F7" w:rsidR="007B0D8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2"/>
        <w:gridCol w:w="7458"/>
        <w:gridCol w:w="1176"/>
      </w:tblGrid>
      <w:tr w:rsidR="000D7E40" w14:paraId="0801A94D" w14:textId="77777777" w:rsidTr="007B0D8A">
        <w:trPr>
          <w:trHeight w:val="276"/>
        </w:trPr>
        <w:tc>
          <w:tcPr>
            <w:tcW w:w="1572" w:type="dxa"/>
            <w:shd w:val="clear" w:color="auto" w:fill="D9D9D9" w:themeFill="background1" w:themeFillShade="D9"/>
            <w:vAlign w:val="center"/>
          </w:tcPr>
          <w:p w14:paraId="7B5FF6CC" w14:textId="77777777" w:rsidR="000D7E40" w:rsidRDefault="000D7E40" w:rsidP="009B3CB7">
            <w:pPr>
              <w:spacing w:after="0" w:line="240" w:lineRule="auto"/>
            </w:pPr>
            <w:r w:rsidRPr="0387F8AB">
              <w:t>Parameter</w:t>
            </w:r>
          </w:p>
        </w:tc>
        <w:tc>
          <w:tcPr>
            <w:tcW w:w="7458" w:type="dxa"/>
            <w:shd w:val="clear" w:color="auto" w:fill="D9D9D9" w:themeFill="background1" w:themeFillShade="D9"/>
            <w:vAlign w:val="center"/>
          </w:tcPr>
          <w:p w14:paraId="2B8BDBEF" w14:textId="77777777" w:rsidR="000D7E40" w:rsidRDefault="000D7E40" w:rsidP="009B3CB7">
            <w:pPr>
              <w:spacing w:after="0" w:line="240" w:lineRule="auto"/>
            </w:pPr>
            <w:r w:rsidRPr="0387F8AB">
              <w:t>Description</w:t>
            </w:r>
          </w:p>
        </w:tc>
        <w:tc>
          <w:tcPr>
            <w:tcW w:w="1176" w:type="dxa"/>
            <w:shd w:val="clear" w:color="auto" w:fill="D9D9D9" w:themeFill="background1" w:themeFillShade="D9"/>
            <w:vAlign w:val="center"/>
          </w:tcPr>
          <w:p w14:paraId="2F8121FD" w14:textId="77777777" w:rsidR="000D7E40" w:rsidRDefault="000D7E40" w:rsidP="009B3CB7">
            <w:pPr>
              <w:spacing w:after="0" w:line="240" w:lineRule="auto"/>
            </w:pPr>
            <w:r w:rsidRPr="0387F8AB">
              <w:t>Type</w:t>
            </w:r>
          </w:p>
        </w:tc>
      </w:tr>
      <w:tr w:rsidR="000D7E40" w14:paraId="3BA898F4" w14:textId="77777777" w:rsidTr="007B0D8A">
        <w:trPr>
          <w:trHeight w:val="193"/>
        </w:trPr>
        <w:tc>
          <w:tcPr>
            <w:tcW w:w="1572" w:type="dxa"/>
            <w:vAlign w:val="center"/>
          </w:tcPr>
          <w:p w14:paraId="42C89FE7" w14:textId="77777777" w:rsidR="000D7E40" w:rsidRDefault="000D7E40" w:rsidP="009B3CB7">
            <w:pPr>
              <w:spacing w:after="0" w:line="240" w:lineRule="auto"/>
            </w:pPr>
            <w:r w:rsidRPr="0387F8AB">
              <w:t>Server</w:t>
            </w:r>
          </w:p>
        </w:tc>
        <w:tc>
          <w:tcPr>
            <w:tcW w:w="7458" w:type="dxa"/>
            <w:vAlign w:val="center"/>
          </w:tcPr>
          <w:p w14:paraId="25AB2BD9" w14:textId="51D53126" w:rsidR="000D7E40" w:rsidRDefault="000D7E40" w:rsidP="009B3CB7">
            <w:pPr>
              <w:spacing w:after="0" w:line="240" w:lineRule="auto"/>
            </w:pPr>
            <w:r w:rsidRPr="0387F8AB">
              <w:t>Contains information about how the server handles request</w:t>
            </w:r>
            <w:r w:rsidR="00CF2A96">
              <w:t>s</w:t>
            </w:r>
            <w:r w:rsidRPr="0387F8AB">
              <w:t xml:space="preserve"> [e.g., Werkzeug/2.1.2 Python/3.9.7]</w:t>
            </w:r>
          </w:p>
        </w:tc>
        <w:tc>
          <w:tcPr>
            <w:tcW w:w="1176" w:type="dxa"/>
            <w:vAlign w:val="center"/>
          </w:tcPr>
          <w:p w14:paraId="32BDEFE3" w14:textId="77777777" w:rsidR="000D7E40" w:rsidRDefault="000D7E40" w:rsidP="009B3CB7">
            <w:pPr>
              <w:spacing w:after="0" w:line="240" w:lineRule="auto"/>
            </w:pPr>
            <w:r w:rsidRPr="0387F8AB">
              <w:t>String</w:t>
            </w:r>
          </w:p>
        </w:tc>
      </w:tr>
      <w:tr w:rsidR="000D7E40" w14:paraId="6AF20674" w14:textId="77777777" w:rsidTr="007B0D8A">
        <w:trPr>
          <w:trHeight w:val="193"/>
        </w:trPr>
        <w:tc>
          <w:tcPr>
            <w:tcW w:w="1572" w:type="dxa"/>
            <w:vAlign w:val="center"/>
          </w:tcPr>
          <w:p w14:paraId="4E00990A" w14:textId="77777777" w:rsidR="000D7E40" w:rsidRDefault="000D7E40" w:rsidP="009B3CB7">
            <w:pPr>
              <w:spacing w:after="0" w:line="240" w:lineRule="auto"/>
            </w:pPr>
            <w:r w:rsidRPr="0387F8AB">
              <w:t>Content-Type</w:t>
            </w:r>
          </w:p>
        </w:tc>
        <w:tc>
          <w:tcPr>
            <w:tcW w:w="7458" w:type="dxa"/>
            <w:vAlign w:val="center"/>
          </w:tcPr>
          <w:p w14:paraId="07FBEAA7" w14:textId="77777777" w:rsidR="000D7E40" w:rsidRDefault="000D7E40" w:rsidP="009B3CB7">
            <w:pPr>
              <w:spacing w:after="0" w:line="240" w:lineRule="auto"/>
            </w:pPr>
            <w:r>
              <w:t>Type</w:t>
            </w:r>
            <w:r w:rsidRPr="0387F8AB">
              <w:t xml:space="preserve"> of the content</w:t>
            </w:r>
          </w:p>
        </w:tc>
        <w:tc>
          <w:tcPr>
            <w:tcW w:w="1176" w:type="dxa"/>
            <w:vAlign w:val="center"/>
          </w:tcPr>
          <w:p w14:paraId="6665D039" w14:textId="5D1532C7" w:rsidR="000D7E40" w:rsidRDefault="009A2B28" w:rsidP="009B3CB7">
            <w:pPr>
              <w:spacing w:after="0" w:line="240" w:lineRule="auto"/>
            </w:pPr>
            <w:r w:rsidRPr="0387F8AB">
              <w:t>String</w:t>
            </w:r>
          </w:p>
        </w:tc>
      </w:tr>
      <w:tr w:rsidR="000D7E40" w14:paraId="5F30C413" w14:textId="77777777" w:rsidTr="007B0D8A">
        <w:trPr>
          <w:trHeight w:val="193"/>
        </w:trPr>
        <w:tc>
          <w:tcPr>
            <w:tcW w:w="1572" w:type="dxa"/>
            <w:vAlign w:val="center"/>
          </w:tcPr>
          <w:p w14:paraId="61EE719F" w14:textId="77777777" w:rsidR="000D7E40" w:rsidRDefault="000D7E40" w:rsidP="009B3CB7">
            <w:pPr>
              <w:spacing w:after="0" w:line="240" w:lineRule="auto"/>
            </w:pPr>
            <w:r w:rsidRPr="0387F8AB">
              <w:t>Date</w:t>
            </w:r>
          </w:p>
        </w:tc>
        <w:tc>
          <w:tcPr>
            <w:tcW w:w="7458" w:type="dxa"/>
            <w:vAlign w:val="center"/>
          </w:tcPr>
          <w:p w14:paraId="1389C6BE" w14:textId="77777777" w:rsidR="000D7E40" w:rsidRDefault="000D7E40" w:rsidP="009B3CB7">
            <w:pPr>
              <w:spacing w:after="0" w:line="240" w:lineRule="auto"/>
            </w:pPr>
            <w:r w:rsidRPr="0387F8AB">
              <w:t>Date of operation execution e.g. - [Tue, 17 May 2022 06:30:16 GMT]</w:t>
            </w:r>
          </w:p>
        </w:tc>
        <w:tc>
          <w:tcPr>
            <w:tcW w:w="1176" w:type="dxa"/>
            <w:vAlign w:val="center"/>
          </w:tcPr>
          <w:p w14:paraId="279A22AB" w14:textId="5B2C8B0E" w:rsidR="000D7E40" w:rsidRDefault="009A2B28" w:rsidP="009B3CB7">
            <w:pPr>
              <w:spacing w:after="0" w:line="240" w:lineRule="auto"/>
            </w:pPr>
            <w:r w:rsidRPr="0387F8AB">
              <w:t>Datetime</w:t>
            </w:r>
          </w:p>
        </w:tc>
      </w:tr>
      <w:tr w:rsidR="000D7E40" w14:paraId="0909DA2E" w14:textId="77777777" w:rsidTr="007B0D8A">
        <w:trPr>
          <w:trHeight w:val="193"/>
        </w:trPr>
        <w:tc>
          <w:tcPr>
            <w:tcW w:w="1572" w:type="dxa"/>
            <w:vAlign w:val="center"/>
          </w:tcPr>
          <w:p w14:paraId="6CDEF174" w14:textId="77777777" w:rsidR="000D7E40" w:rsidRDefault="000D7E40" w:rsidP="009B3CB7">
            <w:pPr>
              <w:spacing w:after="0" w:line="240" w:lineRule="auto"/>
            </w:pPr>
            <w:r w:rsidRPr="0387F8AB">
              <w:t>Content-Length</w:t>
            </w:r>
          </w:p>
        </w:tc>
        <w:tc>
          <w:tcPr>
            <w:tcW w:w="7458" w:type="dxa"/>
            <w:vAlign w:val="center"/>
          </w:tcPr>
          <w:p w14:paraId="3FE1E634" w14:textId="77777777" w:rsidR="000D7E40" w:rsidRDefault="000D7E40" w:rsidP="009B3CB7">
            <w:pPr>
              <w:spacing w:after="0" w:line="240" w:lineRule="auto"/>
            </w:pPr>
            <w:r w:rsidRPr="0387F8AB">
              <w:t>Length of the content</w:t>
            </w:r>
          </w:p>
        </w:tc>
        <w:tc>
          <w:tcPr>
            <w:tcW w:w="1176" w:type="dxa"/>
            <w:vAlign w:val="center"/>
          </w:tcPr>
          <w:p w14:paraId="5849247E" w14:textId="54B527AF" w:rsidR="000D7E40" w:rsidRDefault="009A2B28" w:rsidP="009B3CB7">
            <w:pPr>
              <w:spacing w:after="0" w:line="240" w:lineRule="auto"/>
            </w:pPr>
            <w:r w:rsidRPr="0387F8AB">
              <w:t>Bytes</w:t>
            </w:r>
          </w:p>
        </w:tc>
      </w:tr>
      <w:tr w:rsidR="000D7E40" w14:paraId="149597E8" w14:textId="77777777" w:rsidTr="007B0D8A">
        <w:trPr>
          <w:trHeight w:val="193"/>
        </w:trPr>
        <w:tc>
          <w:tcPr>
            <w:tcW w:w="1572" w:type="dxa"/>
            <w:vAlign w:val="center"/>
          </w:tcPr>
          <w:p w14:paraId="5A03D979" w14:textId="77777777" w:rsidR="000D7E40" w:rsidRDefault="000D7E40" w:rsidP="009B3CB7">
            <w:pPr>
              <w:spacing w:after="0" w:line="240" w:lineRule="auto"/>
            </w:pPr>
            <w:r w:rsidRPr="0387F8AB">
              <w:t>Connection</w:t>
            </w:r>
          </w:p>
        </w:tc>
        <w:tc>
          <w:tcPr>
            <w:tcW w:w="7458" w:type="dxa"/>
            <w:vAlign w:val="center"/>
          </w:tcPr>
          <w:p w14:paraId="60BACABA" w14:textId="77777777" w:rsidR="000D7E40" w:rsidRDefault="000D7E40" w:rsidP="009B3CB7">
            <w:pPr>
              <w:spacing w:after="0" w:line="240" w:lineRule="auto"/>
            </w:pPr>
            <w:r w:rsidRPr="0387F8AB">
              <w:t>A general header specifying whether the current network connection stays open once the current transaction finishes</w:t>
            </w:r>
          </w:p>
        </w:tc>
        <w:tc>
          <w:tcPr>
            <w:tcW w:w="1176" w:type="dxa"/>
            <w:vAlign w:val="center"/>
          </w:tcPr>
          <w:p w14:paraId="79001E41" w14:textId="42A1222F" w:rsidR="000D7E40" w:rsidRDefault="009A2B28" w:rsidP="009B3CB7">
            <w:pPr>
              <w:spacing w:after="0" w:line="240" w:lineRule="auto"/>
            </w:pPr>
            <w:r>
              <w:t>String</w:t>
            </w:r>
          </w:p>
        </w:tc>
      </w:tr>
    </w:tbl>
    <w:p w14:paraId="49F14F29" w14:textId="77777777" w:rsidR="000D7E40" w:rsidRDefault="000D7E40" w:rsidP="009B3CB7"/>
    <w:p w14:paraId="1F1CC036" w14:textId="2D069C7A" w:rsidR="00CD3B48" w:rsidRDefault="00CD3B48" w:rsidP="009B3CB7">
      <w:r>
        <w:br w:type="column"/>
      </w:r>
    </w:p>
    <w:p w14:paraId="1A32817F" w14:textId="77777777" w:rsidR="00CD3B48" w:rsidRDefault="00CD3B48" w:rsidP="009B3CB7"/>
    <w:p w14:paraId="2FF9C036" w14:textId="77777777" w:rsidR="00536C7C" w:rsidRDefault="00536C7C" w:rsidP="00CD3B48">
      <w:pPr>
        <w:rPr>
          <w:b/>
          <w:bCs/>
          <w:sz w:val="24"/>
          <w:szCs w:val="28"/>
        </w:rPr>
      </w:pPr>
    </w:p>
    <w:p w14:paraId="2AEF0F85" w14:textId="4683239B" w:rsidR="00CD3B48" w:rsidRDefault="00CD3B48" w:rsidP="007B0D8A">
      <w:pPr>
        <w:pStyle w:val="Heading3"/>
      </w:pPr>
      <w:bookmarkStart w:id="121" w:name="OLE_LINK6"/>
      <w:r>
        <w:t>Sample Response</w:t>
      </w:r>
    </w:p>
    <w:bookmarkEnd w:id="121"/>
    <w:p w14:paraId="303325E1" w14:textId="77777777" w:rsidR="00CD3B48" w:rsidRPr="006553D1" w:rsidRDefault="00CD3B48" w:rsidP="00CD3B48">
      <w:pPr>
        <w:spacing w:after="0"/>
        <w:rPr>
          <w:rFonts w:ascii="Consolas" w:hAnsi="Consolas"/>
        </w:rPr>
      </w:pPr>
      <w:r w:rsidRPr="006553D1">
        <w:rPr>
          <w:rFonts w:ascii="Consolas" w:eastAsia="Times New Roman" w:hAnsi="Consolas" w:cs="Times New Roman"/>
          <w:color w:val="000000"/>
          <w:sz w:val="18"/>
          <w:szCs w:val="18"/>
        </w:rPr>
        <w:t> </w:t>
      </w:r>
      <w:r w:rsidRPr="006553D1">
        <w:rPr>
          <w:rFonts w:ascii="Consolas" w:hAnsi="Consolas"/>
        </w:rPr>
        <w:t>{</w:t>
      </w:r>
    </w:p>
    <w:p w14:paraId="3540E3EF" w14:textId="77777777" w:rsidR="00CD3B48" w:rsidRPr="006553D1" w:rsidRDefault="00CD3B48" w:rsidP="00CD3B48">
      <w:pPr>
        <w:spacing w:after="0"/>
        <w:rPr>
          <w:rFonts w:ascii="Consolas" w:hAnsi="Consolas"/>
        </w:rPr>
      </w:pPr>
      <w:r w:rsidRPr="006553D1">
        <w:rPr>
          <w:rFonts w:ascii="Consolas" w:hAnsi="Consolas"/>
        </w:rPr>
        <w:t xml:space="preserve">  "</w:t>
      </w:r>
      <w:proofErr w:type="spellStart"/>
      <w:r w:rsidRPr="006553D1">
        <w:rPr>
          <w:rFonts w:ascii="Consolas" w:hAnsi="Consolas"/>
        </w:rPr>
        <w:t>EntityViewerConfig</w:t>
      </w:r>
      <w:proofErr w:type="spellEnd"/>
      <w:r w:rsidRPr="006553D1">
        <w:rPr>
          <w:rFonts w:ascii="Consolas" w:hAnsi="Consolas"/>
        </w:rPr>
        <w:t>": [</w:t>
      </w:r>
    </w:p>
    <w:p w14:paraId="15750E56" w14:textId="77777777" w:rsidR="00CD3B48" w:rsidRPr="006553D1" w:rsidRDefault="00CD3B48" w:rsidP="00CD3B48">
      <w:pPr>
        <w:spacing w:after="0"/>
        <w:rPr>
          <w:rFonts w:ascii="Consolas" w:hAnsi="Consolas"/>
        </w:rPr>
      </w:pPr>
      <w:r w:rsidRPr="006553D1">
        <w:rPr>
          <w:rFonts w:ascii="Consolas" w:hAnsi="Consolas"/>
        </w:rPr>
        <w:t xml:space="preserve">    {</w:t>
      </w:r>
    </w:p>
    <w:p w14:paraId="46B3A9CC" w14:textId="77777777" w:rsidR="00CD3B48" w:rsidRPr="006553D1" w:rsidRDefault="00CD3B48" w:rsidP="00CD3B48">
      <w:pPr>
        <w:spacing w:after="0"/>
        <w:rPr>
          <w:rFonts w:ascii="Consolas" w:hAnsi="Consolas"/>
        </w:rPr>
      </w:pPr>
      <w:r w:rsidRPr="006553D1">
        <w:rPr>
          <w:rFonts w:ascii="Consolas" w:hAnsi="Consolas"/>
        </w:rPr>
        <w:t xml:space="preserve">      "CreatedOn": "",</w:t>
      </w:r>
    </w:p>
    <w:p w14:paraId="7585C58E" w14:textId="77777777" w:rsidR="00CD3B48" w:rsidRPr="006553D1" w:rsidRDefault="00CD3B48" w:rsidP="00CD3B48">
      <w:pPr>
        <w:spacing w:after="0"/>
        <w:rPr>
          <w:rFonts w:ascii="Consolas" w:hAnsi="Consolas"/>
        </w:rPr>
      </w:pPr>
      <w:r w:rsidRPr="006553D1">
        <w:rPr>
          <w:rFonts w:ascii="Consolas" w:hAnsi="Consolas"/>
        </w:rPr>
        <w:t xml:space="preserve">      "CreatedById": "",</w:t>
      </w:r>
    </w:p>
    <w:p w14:paraId="27F8DF9C" w14:textId="77777777" w:rsidR="00CD3B48" w:rsidRPr="006553D1" w:rsidRDefault="00CD3B48" w:rsidP="00CD3B48">
      <w:pPr>
        <w:spacing w:after="0"/>
        <w:rPr>
          <w:rFonts w:ascii="Consolas" w:hAnsi="Consolas"/>
        </w:rPr>
      </w:pPr>
      <w:r w:rsidRPr="006553D1">
        <w:rPr>
          <w:rFonts w:ascii="Consolas" w:hAnsi="Consolas"/>
        </w:rPr>
        <w:t xml:space="preserve">      "CreatedByUserName": "",</w:t>
      </w:r>
    </w:p>
    <w:p w14:paraId="11A72370" w14:textId="77777777" w:rsidR="00CD3B48" w:rsidRPr="006553D1" w:rsidRDefault="00CD3B48" w:rsidP="00CD3B48">
      <w:pPr>
        <w:spacing w:after="0"/>
        <w:rPr>
          <w:rFonts w:ascii="Consolas" w:hAnsi="Consolas"/>
        </w:rPr>
      </w:pPr>
      <w:r w:rsidRPr="006553D1">
        <w:rPr>
          <w:rFonts w:ascii="Consolas" w:hAnsi="Consolas"/>
        </w:rPr>
        <w:t xml:space="preserve">      "Version": "",</w:t>
      </w:r>
    </w:p>
    <w:p w14:paraId="54074944" w14:textId="77777777" w:rsidR="00CD3B48" w:rsidRPr="006553D1" w:rsidRDefault="00CD3B48" w:rsidP="00CD3B48">
      <w:pPr>
        <w:spacing w:after="0"/>
        <w:rPr>
          <w:rFonts w:ascii="Consolas" w:hAnsi="Consolas"/>
        </w:rPr>
      </w:pPr>
      <w:r w:rsidRPr="006553D1">
        <w:rPr>
          <w:rFonts w:ascii="Consolas" w:hAnsi="Consolas"/>
        </w:rPr>
        <w:t xml:space="preserve">      "AssetType": "",</w:t>
      </w:r>
    </w:p>
    <w:p w14:paraId="36929DC8" w14:textId="7F8FDA84" w:rsidR="00CD3B48" w:rsidRPr="006553D1" w:rsidRDefault="00CD3B48" w:rsidP="00CD3B48">
      <w:pPr>
        <w:spacing w:after="0"/>
        <w:rPr>
          <w:rFonts w:ascii="Consolas" w:hAnsi="Consolas"/>
        </w:rPr>
      </w:pPr>
      <w:r w:rsidRPr="006553D1">
        <w:rPr>
          <w:rFonts w:ascii="Consolas" w:hAnsi="Consolas"/>
        </w:rPr>
        <w:t xml:space="preserve">      "Plant</w:t>
      </w:r>
      <w:r w:rsidR="007823AA" w:rsidRPr="006553D1">
        <w:rPr>
          <w:rFonts w:ascii="Consolas" w:hAnsi="Consolas"/>
        </w:rPr>
        <w:t>Id</w:t>
      </w:r>
      <w:r w:rsidRPr="006553D1">
        <w:rPr>
          <w:rFonts w:ascii="Consolas" w:hAnsi="Consolas"/>
        </w:rPr>
        <w:t>": "",</w:t>
      </w:r>
    </w:p>
    <w:p w14:paraId="31BBC099" w14:textId="77777777" w:rsidR="00CD3B48" w:rsidRPr="006553D1" w:rsidRDefault="00CD3B48" w:rsidP="00CD3B48">
      <w:pPr>
        <w:spacing w:after="0"/>
        <w:rPr>
          <w:rFonts w:ascii="Consolas" w:hAnsi="Consolas"/>
        </w:rPr>
      </w:pPr>
      <w:r w:rsidRPr="006553D1">
        <w:rPr>
          <w:rFonts w:ascii="Consolas" w:hAnsi="Consolas"/>
        </w:rPr>
        <w:t xml:space="preserve">      "UpdatedOn": "",</w:t>
      </w:r>
    </w:p>
    <w:p w14:paraId="0AD8773D" w14:textId="77777777" w:rsidR="00CD3B48" w:rsidRPr="006553D1" w:rsidRDefault="00CD3B48" w:rsidP="00CD3B48">
      <w:pPr>
        <w:spacing w:after="0"/>
        <w:rPr>
          <w:rFonts w:ascii="Consolas" w:hAnsi="Consolas"/>
        </w:rPr>
      </w:pPr>
      <w:r w:rsidRPr="006553D1">
        <w:rPr>
          <w:rFonts w:ascii="Consolas" w:hAnsi="Consolas"/>
        </w:rPr>
        <w:t xml:space="preserve">      "UpdatedById": "",</w:t>
      </w:r>
    </w:p>
    <w:p w14:paraId="2D6327D8" w14:textId="77777777" w:rsidR="00CD3B48" w:rsidRPr="006553D1" w:rsidRDefault="00CD3B48" w:rsidP="00CD3B48">
      <w:pPr>
        <w:spacing w:after="0"/>
        <w:rPr>
          <w:rFonts w:ascii="Consolas" w:hAnsi="Consolas"/>
        </w:rPr>
      </w:pPr>
      <w:r w:rsidRPr="006553D1">
        <w:rPr>
          <w:rFonts w:ascii="Consolas" w:hAnsi="Consolas"/>
        </w:rPr>
        <w:t xml:space="preserve">      "UpdatedByUserName": ""</w:t>
      </w:r>
    </w:p>
    <w:p w14:paraId="4FFC4449" w14:textId="77777777" w:rsidR="00CD3B48" w:rsidRPr="006553D1" w:rsidRDefault="00CD3B48" w:rsidP="00CD3B48">
      <w:pPr>
        <w:spacing w:after="0"/>
        <w:rPr>
          <w:rFonts w:ascii="Consolas" w:hAnsi="Consolas"/>
        </w:rPr>
      </w:pPr>
      <w:r w:rsidRPr="006553D1">
        <w:rPr>
          <w:rFonts w:ascii="Consolas" w:hAnsi="Consolas"/>
        </w:rPr>
        <w:t xml:space="preserve">      "FilePath": ""</w:t>
      </w:r>
    </w:p>
    <w:p w14:paraId="1BD494EA" w14:textId="77777777" w:rsidR="00CD3B48" w:rsidRPr="006553D1" w:rsidRDefault="00CD3B48" w:rsidP="00CD3B48">
      <w:pPr>
        <w:spacing w:after="0"/>
        <w:rPr>
          <w:rFonts w:ascii="Consolas" w:hAnsi="Consolas"/>
        </w:rPr>
      </w:pPr>
      <w:r w:rsidRPr="006553D1">
        <w:rPr>
          <w:rFonts w:ascii="Consolas" w:hAnsi="Consolas"/>
        </w:rPr>
        <w:t xml:space="preserve">    }</w:t>
      </w:r>
    </w:p>
    <w:p w14:paraId="45619A2B" w14:textId="77777777" w:rsidR="00CD3B48" w:rsidRPr="006553D1" w:rsidRDefault="00CD3B48" w:rsidP="00CD3B48">
      <w:pPr>
        <w:spacing w:after="0"/>
        <w:rPr>
          <w:rFonts w:ascii="Consolas" w:hAnsi="Consolas"/>
        </w:rPr>
      </w:pPr>
      <w:r w:rsidRPr="006553D1">
        <w:rPr>
          <w:rFonts w:ascii="Consolas" w:hAnsi="Consolas"/>
        </w:rPr>
        <w:t xml:space="preserve">  ]</w:t>
      </w:r>
    </w:p>
    <w:p w14:paraId="4C643033" w14:textId="77777777" w:rsidR="00CD3B48" w:rsidRPr="006553D1" w:rsidRDefault="00CD3B48" w:rsidP="00CD3B48">
      <w:pPr>
        <w:spacing w:after="0"/>
        <w:rPr>
          <w:rFonts w:ascii="Consolas" w:hAnsi="Consolas"/>
        </w:rPr>
      </w:pPr>
      <w:r w:rsidRPr="006553D1">
        <w:rPr>
          <w:rFonts w:ascii="Consolas" w:hAnsi="Consolas"/>
        </w:rPr>
        <w:t>}</w:t>
      </w:r>
    </w:p>
    <w:p w14:paraId="0CD2436A" w14:textId="34676306" w:rsidR="007B0D8A" w:rsidRDefault="007B0D8A" w:rsidP="007B0D8A">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7786"/>
      </w:tblGrid>
      <w:tr w:rsidR="000D7E40" w14:paraId="40E91CC0" w14:textId="77777777" w:rsidTr="007B0D8A">
        <w:tc>
          <w:tcPr>
            <w:tcW w:w="2420" w:type="dxa"/>
            <w:shd w:val="clear" w:color="auto" w:fill="D9D9D9" w:themeFill="background1" w:themeFillShade="D9"/>
          </w:tcPr>
          <w:p w14:paraId="30A856EB" w14:textId="77777777" w:rsidR="000D7E40" w:rsidRDefault="000D7E40" w:rsidP="009B3CB7">
            <w:pPr>
              <w:spacing w:after="0" w:line="240" w:lineRule="auto"/>
            </w:pPr>
            <w:r w:rsidRPr="0387F8AB">
              <w:t>HTTP Code</w:t>
            </w:r>
          </w:p>
        </w:tc>
        <w:tc>
          <w:tcPr>
            <w:tcW w:w="7786" w:type="dxa"/>
            <w:shd w:val="clear" w:color="auto" w:fill="D9D9D9" w:themeFill="background1" w:themeFillShade="D9"/>
          </w:tcPr>
          <w:p w14:paraId="451B3C67" w14:textId="77777777" w:rsidR="000D7E40" w:rsidRDefault="000D7E40" w:rsidP="009B3CB7">
            <w:pPr>
              <w:spacing w:after="0" w:line="240" w:lineRule="auto"/>
            </w:pPr>
            <w:r w:rsidRPr="0387F8AB">
              <w:t>Result Description</w:t>
            </w:r>
          </w:p>
        </w:tc>
      </w:tr>
      <w:tr w:rsidR="000D7E40" w14:paraId="1A8B8A2B" w14:textId="77777777" w:rsidTr="007B0D8A">
        <w:tc>
          <w:tcPr>
            <w:tcW w:w="2420" w:type="dxa"/>
          </w:tcPr>
          <w:p w14:paraId="4A00C9B7" w14:textId="77777777" w:rsidR="000D7E40" w:rsidRDefault="000D7E40" w:rsidP="009B3CB7">
            <w:pPr>
              <w:spacing w:after="0" w:line="240" w:lineRule="auto"/>
            </w:pPr>
            <w:r w:rsidRPr="0387F8AB">
              <w:t>200</w:t>
            </w:r>
          </w:p>
        </w:tc>
        <w:tc>
          <w:tcPr>
            <w:tcW w:w="7786" w:type="dxa"/>
          </w:tcPr>
          <w:p w14:paraId="1B4754C3" w14:textId="7ACB65FA" w:rsidR="000D7E40" w:rsidRDefault="000D7E40"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Get entity viewer config details according to </w:t>
            </w:r>
            <w:r w:rsidR="00CF2A96">
              <w:t xml:space="preserve">the </w:t>
            </w:r>
            <w:r>
              <w:t>asset type and plant name</w:t>
            </w:r>
          </w:p>
        </w:tc>
      </w:tr>
    </w:tbl>
    <w:p w14:paraId="187399FA" w14:textId="77777777" w:rsidR="007B0D8A" w:rsidRDefault="007B0D8A"/>
    <w:p w14:paraId="1FD29D75" w14:textId="3AF19326" w:rsidR="007B0D8A" w:rsidRDefault="007B0D8A" w:rsidP="007B0D8A">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3008"/>
        <w:gridCol w:w="4778"/>
      </w:tblGrid>
      <w:tr w:rsidR="000D7E40" w14:paraId="5A5765D9" w14:textId="77777777" w:rsidTr="007B0D8A">
        <w:tc>
          <w:tcPr>
            <w:tcW w:w="2420" w:type="dxa"/>
            <w:shd w:val="clear" w:color="auto" w:fill="D9D9D9" w:themeFill="background1" w:themeFillShade="D9"/>
            <w:vAlign w:val="center"/>
          </w:tcPr>
          <w:p w14:paraId="1B40CB4A" w14:textId="77777777" w:rsidR="000D7E40" w:rsidRDefault="000D7E40" w:rsidP="009B3CB7">
            <w:pPr>
              <w:spacing w:after="0" w:line="240" w:lineRule="auto"/>
            </w:pPr>
            <w:r w:rsidRPr="0387F8AB">
              <w:t>HTTP Code</w:t>
            </w:r>
          </w:p>
        </w:tc>
        <w:tc>
          <w:tcPr>
            <w:tcW w:w="3008" w:type="dxa"/>
            <w:shd w:val="clear" w:color="auto" w:fill="D9D9D9" w:themeFill="background1" w:themeFillShade="D9"/>
            <w:vAlign w:val="center"/>
          </w:tcPr>
          <w:p w14:paraId="1FC395E0" w14:textId="77777777" w:rsidR="000D7E40" w:rsidRDefault="000D7E40" w:rsidP="009B3CB7">
            <w:pPr>
              <w:spacing w:after="0" w:line="240" w:lineRule="auto"/>
            </w:pPr>
            <w:r w:rsidRPr="0387F8AB">
              <w:t>Error Code</w:t>
            </w:r>
          </w:p>
        </w:tc>
        <w:tc>
          <w:tcPr>
            <w:tcW w:w="4778" w:type="dxa"/>
            <w:shd w:val="clear" w:color="auto" w:fill="D9D9D9" w:themeFill="background1" w:themeFillShade="D9"/>
            <w:vAlign w:val="center"/>
          </w:tcPr>
          <w:p w14:paraId="2D596A7F" w14:textId="77777777" w:rsidR="000D7E40" w:rsidRDefault="000D7E40" w:rsidP="009B3CB7">
            <w:pPr>
              <w:spacing w:after="0" w:line="240" w:lineRule="auto"/>
            </w:pPr>
            <w:r w:rsidRPr="0387F8AB">
              <w:t>Error Description</w:t>
            </w:r>
          </w:p>
        </w:tc>
      </w:tr>
      <w:tr w:rsidR="000D7E40" w14:paraId="1CDB8C07" w14:textId="77777777" w:rsidTr="007B0D8A">
        <w:tc>
          <w:tcPr>
            <w:tcW w:w="2420" w:type="dxa"/>
            <w:vAlign w:val="center"/>
          </w:tcPr>
          <w:p w14:paraId="65EB1C42" w14:textId="77777777" w:rsidR="000D7E40" w:rsidRDefault="000D7E40" w:rsidP="009B3CB7">
            <w:pPr>
              <w:spacing w:after="0" w:line="240" w:lineRule="auto"/>
            </w:pPr>
            <w:r w:rsidRPr="0387F8AB">
              <w:t>500</w:t>
            </w:r>
          </w:p>
        </w:tc>
        <w:tc>
          <w:tcPr>
            <w:tcW w:w="3008" w:type="dxa"/>
            <w:vAlign w:val="center"/>
          </w:tcPr>
          <w:p w14:paraId="07A7F56F" w14:textId="77777777" w:rsidR="000D7E40" w:rsidRDefault="000D7E40" w:rsidP="009B3CB7">
            <w:pPr>
              <w:spacing w:after="0" w:line="240" w:lineRule="auto"/>
            </w:pPr>
            <w:r w:rsidRPr="0387F8AB">
              <w:t>500</w:t>
            </w:r>
          </w:p>
        </w:tc>
        <w:tc>
          <w:tcPr>
            <w:tcW w:w="4778" w:type="dxa"/>
            <w:vAlign w:val="center"/>
          </w:tcPr>
          <w:p w14:paraId="517F548D" w14:textId="77777777" w:rsidR="000D7E40" w:rsidRDefault="000D7E40" w:rsidP="009B3CB7">
            <w:pPr>
              <w:spacing w:after="0" w:line="240" w:lineRule="auto"/>
            </w:pPr>
            <w:r w:rsidRPr="0387F8AB">
              <w:t xml:space="preserve">      Generic Error</w:t>
            </w:r>
          </w:p>
        </w:tc>
      </w:tr>
      <w:tr w:rsidR="000D7E40" w14:paraId="1FDB8DA2" w14:textId="77777777" w:rsidTr="007B0D8A">
        <w:tc>
          <w:tcPr>
            <w:tcW w:w="2420" w:type="dxa"/>
            <w:vAlign w:val="center"/>
          </w:tcPr>
          <w:p w14:paraId="2D97A41D" w14:textId="77777777" w:rsidR="000D7E40" w:rsidRDefault="000D7E40" w:rsidP="009B3CB7">
            <w:pPr>
              <w:spacing w:after="0" w:line="240" w:lineRule="auto"/>
            </w:pPr>
            <w:r w:rsidRPr="0387F8AB">
              <w:t>400</w:t>
            </w:r>
          </w:p>
        </w:tc>
        <w:tc>
          <w:tcPr>
            <w:tcW w:w="3008" w:type="dxa"/>
            <w:vAlign w:val="center"/>
          </w:tcPr>
          <w:p w14:paraId="2D7FAF86" w14:textId="77777777" w:rsidR="000D7E40" w:rsidRDefault="000D7E40" w:rsidP="009B3CB7">
            <w:pPr>
              <w:spacing w:after="0" w:line="240" w:lineRule="auto"/>
            </w:pPr>
            <w:r w:rsidRPr="0387F8AB">
              <w:t>401</w:t>
            </w:r>
          </w:p>
        </w:tc>
        <w:tc>
          <w:tcPr>
            <w:tcW w:w="4778" w:type="dxa"/>
            <w:vAlign w:val="center"/>
          </w:tcPr>
          <w:p w14:paraId="64580598" w14:textId="2A61BB82" w:rsidR="000D7E40" w:rsidRDefault="000D7E40" w:rsidP="006553D1">
            <w:pPr>
              <w:ind w:left="360"/>
            </w:pPr>
            <w:r w:rsidRPr="0387F8AB">
              <w:t>Unauthorized User</w:t>
            </w:r>
            <w:r w:rsidR="006553D1">
              <w:t xml:space="preserve"> or </w:t>
            </w:r>
            <w:r w:rsidRPr="0387F8AB">
              <w:t>Header Token missing</w:t>
            </w:r>
          </w:p>
        </w:tc>
      </w:tr>
      <w:tr w:rsidR="000D7E40" w14:paraId="25F60DBC" w14:textId="77777777" w:rsidTr="007B0D8A">
        <w:tc>
          <w:tcPr>
            <w:tcW w:w="2420" w:type="dxa"/>
            <w:vAlign w:val="center"/>
          </w:tcPr>
          <w:p w14:paraId="44D54B87" w14:textId="77777777" w:rsidR="000D7E40" w:rsidRDefault="000D7E40" w:rsidP="009B3CB7">
            <w:pPr>
              <w:spacing w:after="0" w:line="240" w:lineRule="auto"/>
            </w:pPr>
            <w:r w:rsidRPr="0387F8AB">
              <w:t>400</w:t>
            </w:r>
          </w:p>
        </w:tc>
        <w:tc>
          <w:tcPr>
            <w:tcW w:w="3008" w:type="dxa"/>
            <w:vAlign w:val="center"/>
          </w:tcPr>
          <w:p w14:paraId="45BF656A" w14:textId="77777777" w:rsidR="000D7E40" w:rsidRDefault="000D7E40" w:rsidP="009B3CB7">
            <w:pPr>
              <w:spacing w:after="0" w:line="240" w:lineRule="auto"/>
            </w:pPr>
            <w:r w:rsidRPr="0387F8AB">
              <w:t>400</w:t>
            </w:r>
          </w:p>
        </w:tc>
        <w:tc>
          <w:tcPr>
            <w:tcW w:w="4778" w:type="dxa"/>
            <w:vAlign w:val="center"/>
          </w:tcPr>
          <w:p w14:paraId="5AA27883" w14:textId="77777777" w:rsidR="000D7E40" w:rsidRDefault="000D7E40" w:rsidP="006553D1">
            <w:pPr>
              <w:ind w:left="360"/>
            </w:pPr>
            <w:r w:rsidRPr="0387F8AB">
              <w:t>Bad request</w:t>
            </w:r>
          </w:p>
        </w:tc>
      </w:tr>
    </w:tbl>
    <w:p w14:paraId="1CA3D5CA" w14:textId="77777777" w:rsidR="00CD3B48" w:rsidRDefault="00CD3B48" w:rsidP="009B3CB7">
      <w:pPr>
        <w:sectPr w:rsidR="00CD3B48" w:rsidSect="00CD3B48">
          <w:pgSz w:w="24480" w:h="17280" w:orient="landscape" w:code="5"/>
          <w:pgMar w:top="1440" w:right="1440" w:bottom="1440" w:left="1440" w:header="720" w:footer="720" w:gutter="0"/>
          <w:cols w:num="2" w:space="1134"/>
          <w:docGrid w:linePitch="360"/>
        </w:sectPr>
      </w:pPr>
    </w:p>
    <w:p w14:paraId="442894DE" w14:textId="77777777" w:rsidR="007B0D8A" w:rsidRDefault="007B0D8A" w:rsidP="00730D00">
      <w:pPr>
        <w:pStyle w:val="Heading2"/>
        <w:sectPr w:rsidR="007B0D8A" w:rsidSect="008E72B1">
          <w:type w:val="continuous"/>
          <w:pgSz w:w="24480" w:h="17280" w:orient="landscape" w:code="5"/>
          <w:pgMar w:top="1440" w:right="1440" w:bottom="1440" w:left="1440" w:header="720" w:footer="720" w:gutter="0"/>
          <w:cols w:num="2" w:space="1134"/>
          <w:docGrid w:linePitch="360"/>
        </w:sectPr>
      </w:pPr>
    </w:p>
    <w:p w14:paraId="3EC20E18" w14:textId="2A560B2E" w:rsidR="00E81295" w:rsidRDefault="00E81295" w:rsidP="00730D00">
      <w:pPr>
        <w:pStyle w:val="Heading2"/>
      </w:pPr>
      <w:bookmarkStart w:id="122" w:name="_Toc217409179"/>
      <w:r>
        <w:lastRenderedPageBreak/>
        <w:t>GET</w:t>
      </w:r>
      <w:r w:rsidRPr="00BE5CC1">
        <w:t xml:space="preserve">- </w:t>
      </w:r>
      <w:r w:rsidRPr="00E81295">
        <w:t>GetEntityViewerConfigByAssetTypeAndPlantName</w:t>
      </w:r>
      <w:bookmarkEnd w:id="122"/>
    </w:p>
    <w:p w14:paraId="35A38496" w14:textId="0EABBED5" w:rsidR="00E81295" w:rsidRDefault="00E81295" w:rsidP="00E81295">
      <w:r>
        <w:t>This</w:t>
      </w:r>
      <w:r w:rsidRPr="001F5E55">
        <w:t xml:space="preserve"> </w:t>
      </w:r>
      <w:r w:rsidRPr="0069036F">
        <w:t xml:space="preserve">API </w:t>
      </w:r>
      <w:r w:rsidR="00E44683">
        <w:t xml:space="preserve">is used </w:t>
      </w:r>
      <w:r w:rsidRPr="00E81295">
        <w:t xml:space="preserve">to get </w:t>
      </w:r>
      <w:r w:rsidR="00E44683">
        <w:t>E</w:t>
      </w:r>
      <w:r w:rsidRPr="00E81295">
        <w:t xml:space="preserve">ntity </w:t>
      </w:r>
      <w:r w:rsidR="00E44683">
        <w:t>V</w:t>
      </w:r>
      <w:r w:rsidRPr="00E81295">
        <w:t>iewer config</w:t>
      </w:r>
      <w:r w:rsidR="00E44683">
        <w:t>uration details</w:t>
      </w:r>
      <w:r w:rsidRPr="00E81295">
        <w:t xml:space="preserve"> </w:t>
      </w:r>
      <w:r w:rsidR="00E44683">
        <w:t xml:space="preserve">based on </w:t>
      </w:r>
      <w:r w:rsidR="00B22D32">
        <w:t xml:space="preserve">the </w:t>
      </w:r>
      <w:r w:rsidR="00E44683">
        <w:t>Asset Type and Plant Name</w:t>
      </w:r>
      <w:r w:rsidRPr="0091181C">
        <w:t>.</w:t>
      </w:r>
    </w:p>
    <w:p w14:paraId="5D224E79" w14:textId="083602FE" w:rsidR="00E81295" w:rsidRPr="00B22D32" w:rsidRDefault="00E81295" w:rsidP="007B0D8A">
      <w:pPr>
        <w:pStyle w:val="Heading3"/>
      </w:pPr>
      <w:r w:rsidRPr="00B22D32">
        <w:t>API Precondition</w:t>
      </w:r>
      <w:r w:rsidR="007B0D8A">
        <w:t>s</w:t>
      </w:r>
    </w:p>
    <w:p w14:paraId="395A1C50" w14:textId="7E0BA1F7" w:rsidR="00E81295" w:rsidRPr="005E34F3" w:rsidRDefault="00E81295" w:rsidP="005E34F3">
      <w:r w:rsidRPr="0387F8AB">
        <w:t xml:space="preserve">To fetch the response from the APIs, </w:t>
      </w:r>
      <w:r w:rsidR="00B22D32" w:rsidRPr="0387F8AB">
        <w:t xml:space="preserve">the </w:t>
      </w:r>
      <w:r w:rsidRPr="005E34F3">
        <w:t>Authorization token</w:t>
      </w:r>
      <w:r w:rsidR="009D3AA6">
        <w:t xml:space="preserve">, </w:t>
      </w:r>
      <w:r w:rsidRPr="005E34F3">
        <w:t>Asset</w:t>
      </w:r>
      <w:r w:rsidR="00772F21" w:rsidRPr="005E34F3">
        <w:t>T</w:t>
      </w:r>
      <w:r w:rsidRPr="005E34F3">
        <w:t>ype</w:t>
      </w:r>
      <w:r w:rsidR="009D3AA6">
        <w:t xml:space="preserve">, and </w:t>
      </w:r>
      <w:r w:rsidR="002D1246" w:rsidRPr="005E34F3">
        <w:t>P</w:t>
      </w:r>
      <w:r w:rsidRPr="005E34F3">
        <w:t>lant</w:t>
      </w:r>
      <w:r w:rsidR="00772F21" w:rsidRPr="005E34F3">
        <w:t>N</w:t>
      </w:r>
      <w:r w:rsidRPr="005E34F3">
        <w:t>ame</w:t>
      </w:r>
      <w:r w:rsidR="009D3AA6">
        <w:t xml:space="preserve"> must already exist.</w:t>
      </w:r>
    </w:p>
    <w:p w14:paraId="0FD09487" w14:textId="77777777" w:rsidR="007B0D8A" w:rsidRDefault="007B0D8A" w:rsidP="007B0D8A">
      <w:pPr>
        <w:pStyle w:val="Heading3"/>
      </w:pPr>
      <w:r>
        <w:t>API Specifications</w:t>
      </w:r>
    </w:p>
    <w:tbl>
      <w:tblPr>
        <w:tblW w:w="10206" w:type="dxa"/>
        <w:tblLayout w:type="fixed"/>
        <w:tblLook w:val="04A0" w:firstRow="1" w:lastRow="0" w:firstColumn="1" w:lastColumn="0" w:noHBand="0" w:noVBand="1"/>
      </w:tblPr>
      <w:tblGrid>
        <w:gridCol w:w="2803"/>
        <w:gridCol w:w="7403"/>
      </w:tblGrid>
      <w:tr w:rsidR="007B0D8A" w14:paraId="7520E4D7"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FDEA88D" w14:textId="77777777" w:rsidR="007B0D8A" w:rsidRDefault="007B0D8A" w:rsidP="007D516E">
            <w:pPr>
              <w:spacing w:after="0" w:line="240" w:lineRule="auto"/>
              <w:jc w:val="left"/>
            </w:pPr>
            <w:r>
              <w:t>PROTOCOL</w:t>
            </w:r>
          </w:p>
        </w:tc>
        <w:tc>
          <w:tcPr>
            <w:tcW w:w="7403" w:type="dxa"/>
            <w:tcBorders>
              <w:top w:val="single" w:sz="8" w:space="0" w:color="auto"/>
              <w:left w:val="single" w:sz="8" w:space="0" w:color="auto"/>
              <w:bottom w:val="single" w:sz="8" w:space="0" w:color="auto"/>
              <w:right w:val="single" w:sz="8" w:space="0" w:color="auto"/>
            </w:tcBorders>
            <w:hideMark/>
          </w:tcPr>
          <w:p w14:paraId="2BF51B31" w14:textId="77777777" w:rsidR="007B0D8A" w:rsidRPr="007E03BC" w:rsidRDefault="007B0D8A" w:rsidP="007D516E">
            <w:pPr>
              <w:spacing w:after="0" w:line="240" w:lineRule="auto"/>
              <w:jc w:val="left"/>
              <w:rPr>
                <w:rFonts w:ascii="Consolas" w:hAnsi="Consolas"/>
              </w:rPr>
            </w:pPr>
            <w:r w:rsidRPr="007E03BC">
              <w:rPr>
                <w:rFonts w:ascii="Consolas" w:hAnsi="Consolas"/>
              </w:rPr>
              <w:t xml:space="preserve"> HTTPS</w:t>
            </w:r>
          </w:p>
        </w:tc>
      </w:tr>
      <w:tr w:rsidR="007B0D8A" w14:paraId="57E90372"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9F7F53C" w14:textId="732ED771" w:rsidR="007B0D8A" w:rsidRDefault="007B0D8A" w:rsidP="007D516E">
            <w:pPr>
              <w:spacing w:after="0" w:line="240" w:lineRule="auto"/>
              <w:jc w:val="left"/>
            </w:pPr>
            <w:bookmarkStart w:id="123" w:name="_Hlk174091639"/>
            <w:r>
              <w:t xml:space="preserve">PATH </w:t>
            </w:r>
            <w:r w:rsidRPr="002E0B04">
              <w:t>AOT (Cognite)</w:t>
            </w:r>
            <w:r>
              <w:t xml:space="preserve"> </w:t>
            </w:r>
            <w:r w:rsidR="00DB75B6">
              <w:t>(Public Exposure)</w:t>
            </w:r>
          </w:p>
        </w:tc>
        <w:tc>
          <w:tcPr>
            <w:tcW w:w="7403" w:type="dxa"/>
            <w:tcBorders>
              <w:top w:val="single" w:sz="8" w:space="0" w:color="auto"/>
              <w:left w:val="single" w:sz="8" w:space="0" w:color="auto"/>
              <w:bottom w:val="single" w:sz="8" w:space="0" w:color="auto"/>
              <w:right w:val="single" w:sz="8" w:space="0" w:color="auto"/>
            </w:tcBorders>
            <w:hideMark/>
          </w:tcPr>
          <w:p w14:paraId="0887AC48" w14:textId="77777777" w:rsidR="007B0D8A" w:rsidRPr="007E03BC" w:rsidRDefault="007B0D8A" w:rsidP="007D516E">
            <w:pPr>
              <w:spacing w:after="0" w:line="240" w:lineRule="auto"/>
              <w:jc w:val="left"/>
              <w:rPr>
                <w:rFonts w:ascii="Consolas" w:hAnsi="Consolas"/>
              </w:rPr>
            </w:pPr>
            <w:hyperlink r:id="rId81" w:history="1">
              <w:r w:rsidRPr="007E03BC">
                <w:rPr>
                  <w:rStyle w:val="Hyperlink"/>
                  <w:rFonts w:ascii="Consolas" w:hAnsi="Consolas"/>
                </w:rPr>
                <w:t>https://apim-mw-aot-dev.azure-api.net/api/oh-module/configuration/entityviewer/getconfig/{assettype}/{plantname}</w:t>
              </w:r>
            </w:hyperlink>
            <w:r w:rsidRPr="007E03BC">
              <w:rPr>
                <w:rFonts w:ascii="Consolas" w:hAnsi="Consolas"/>
              </w:rPr>
              <w:t xml:space="preserve"> </w:t>
            </w:r>
          </w:p>
        </w:tc>
      </w:tr>
      <w:tr w:rsidR="007B0D8A" w14:paraId="1953B654" w14:textId="77777777" w:rsidTr="007D516E">
        <w:trPr>
          <w:trHeight w:val="10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361C95" w14:textId="51C1AA81" w:rsidR="007B0D8A" w:rsidRDefault="007B0D8A" w:rsidP="007D516E">
            <w:pPr>
              <w:spacing w:after="0" w:line="240" w:lineRule="auto"/>
              <w:jc w:val="left"/>
            </w:pPr>
            <w:r>
              <w:t xml:space="preserve">PATH AOT (Azure) </w:t>
            </w:r>
            <w:r w:rsidR="00DB75B6">
              <w:t>(Public Exposure)</w:t>
            </w:r>
          </w:p>
        </w:tc>
        <w:tc>
          <w:tcPr>
            <w:tcW w:w="7403" w:type="dxa"/>
            <w:tcBorders>
              <w:top w:val="single" w:sz="8" w:space="0" w:color="auto"/>
              <w:left w:val="single" w:sz="8" w:space="0" w:color="auto"/>
              <w:bottom w:val="single" w:sz="8" w:space="0" w:color="auto"/>
              <w:right w:val="single" w:sz="8" w:space="0" w:color="auto"/>
            </w:tcBorders>
            <w:hideMark/>
          </w:tcPr>
          <w:p w14:paraId="33F356BF" w14:textId="77777777" w:rsidR="007B0D8A" w:rsidRPr="007E03BC" w:rsidRDefault="007B0D8A" w:rsidP="007D516E">
            <w:pPr>
              <w:spacing w:after="0" w:line="240" w:lineRule="auto"/>
              <w:jc w:val="left"/>
              <w:rPr>
                <w:rFonts w:ascii="Consolas" w:hAnsi="Consolas"/>
              </w:rPr>
            </w:pPr>
            <w:hyperlink r:id="rId82" w:history="1">
              <w:r w:rsidRPr="007E03BC">
                <w:rPr>
                  <w:rStyle w:val="Hyperlink"/>
                  <w:rFonts w:ascii="Consolas" w:hAnsi="Consolas" w:cs="Graphik"/>
                </w:rPr>
                <w:t>https://apim-aot-azure-dev.azure-api.net/api/oh-module/configuration/entityviewer/getconfig/{assettype}/{plantname}</w:t>
              </w:r>
            </w:hyperlink>
            <w:r w:rsidRPr="007E03BC">
              <w:rPr>
                <w:rFonts w:ascii="Consolas" w:hAnsi="Consolas" w:cs="Graphik"/>
              </w:rPr>
              <w:t xml:space="preserve"> </w:t>
            </w:r>
          </w:p>
        </w:tc>
      </w:tr>
      <w:bookmarkEnd w:id="123"/>
      <w:tr w:rsidR="007B0D8A" w14:paraId="512F5D4D" w14:textId="77777777" w:rsidTr="007D516E">
        <w:trPr>
          <w:trHeight w:val="13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867F4B" w14:textId="77777777" w:rsidR="007B0D8A" w:rsidRDefault="007B0D8A" w:rsidP="007D516E">
            <w:pPr>
              <w:spacing w:after="0" w:line="240" w:lineRule="auto"/>
              <w:jc w:val="left"/>
            </w:pPr>
            <w:r>
              <w:t>METHOD</w:t>
            </w:r>
          </w:p>
        </w:tc>
        <w:tc>
          <w:tcPr>
            <w:tcW w:w="7403" w:type="dxa"/>
            <w:tcBorders>
              <w:top w:val="single" w:sz="8" w:space="0" w:color="auto"/>
              <w:left w:val="single" w:sz="8" w:space="0" w:color="auto"/>
              <w:bottom w:val="single" w:sz="8" w:space="0" w:color="auto"/>
              <w:right w:val="single" w:sz="8" w:space="0" w:color="auto"/>
            </w:tcBorders>
            <w:hideMark/>
          </w:tcPr>
          <w:p w14:paraId="31CE44BA" w14:textId="77777777" w:rsidR="007B0D8A" w:rsidRPr="007E03BC" w:rsidRDefault="007B0D8A" w:rsidP="007D516E">
            <w:pPr>
              <w:spacing w:after="0" w:line="240" w:lineRule="auto"/>
              <w:jc w:val="left"/>
              <w:rPr>
                <w:rFonts w:ascii="Consolas" w:hAnsi="Consolas"/>
              </w:rPr>
            </w:pPr>
            <w:r w:rsidRPr="007E03BC">
              <w:rPr>
                <w:rFonts w:ascii="Consolas" w:hAnsi="Consolas"/>
              </w:rPr>
              <w:t xml:space="preserve"> GET</w:t>
            </w:r>
          </w:p>
        </w:tc>
      </w:tr>
      <w:tr w:rsidR="007B0D8A" w14:paraId="4E080B0E"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1B22A0" w14:textId="77777777" w:rsidR="007B0D8A" w:rsidRDefault="007B0D8A" w:rsidP="007D516E">
            <w:pPr>
              <w:spacing w:after="0" w:line="240" w:lineRule="auto"/>
              <w:jc w:val="left"/>
            </w:pPr>
            <w:r>
              <w:t>CONTENT TYPE</w:t>
            </w:r>
          </w:p>
        </w:tc>
        <w:tc>
          <w:tcPr>
            <w:tcW w:w="7403" w:type="dxa"/>
            <w:tcBorders>
              <w:top w:val="single" w:sz="8" w:space="0" w:color="auto"/>
              <w:left w:val="single" w:sz="8" w:space="0" w:color="auto"/>
              <w:bottom w:val="single" w:sz="8" w:space="0" w:color="auto"/>
              <w:right w:val="single" w:sz="8" w:space="0" w:color="auto"/>
            </w:tcBorders>
            <w:hideMark/>
          </w:tcPr>
          <w:p w14:paraId="290C0AD3" w14:textId="77777777" w:rsidR="007B0D8A" w:rsidRPr="007E03BC" w:rsidRDefault="007B0D8A" w:rsidP="007D516E">
            <w:pPr>
              <w:spacing w:after="0" w:line="240" w:lineRule="auto"/>
              <w:jc w:val="left"/>
              <w:rPr>
                <w:rFonts w:ascii="Consolas" w:hAnsi="Consolas"/>
              </w:rPr>
            </w:pPr>
            <w:r w:rsidRPr="007E03BC">
              <w:rPr>
                <w:rFonts w:ascii="Consolas" w:hAnsi="Consolas"/>
              </w:rPr>
              <w:t>application / json</w:t>
            </w:r>
          </w:p>
        </w:tc>
      </w:tr>
      <w:tr w:rsidR="007B0D8A" w14:paraId="4779A64B"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9D0017" w14:textId="77777777" w:rsidR="007B0D8A" w:rsidRDefault="007B0D8A" w:rsidP="007D516E">
            <w:pPr>
              <w:spacing w:after="0" w:line="240" w:lineRule="auto"/>
              <w:jc w:val="left"/>
            </w:pPr>
            <w:r>
              <w:t>SAMPLE RESPONSE</w:t>
            </w:r>
          </w:p>
        </w:tc>
        <w:tc>
          <w:tcPr>
            <w:tcW w:w="7403" w:type="dxa"/>
            <w:tcBorders>
              <w:top w:val="single" w:sz="8" w:space="0" w:color="auto"/>
              <w:left w:val="single" w:sz="8" w:space="0" w:color="auto"/>
              <w:bottom w:val="single" w:sz="8" w:space="0" w:color="auto"/>
              <w:right w:val="single" w:sz="8" w:space="0" w:color="auto"/>
            </w:tcBorders>
            <w:hideMark/>
          </w:tcPr>
          <w:p w14:paraId="13192A54" w14:textId="77777777" w:rsidR="007B0D8A" w:rsidRPr="007E03BC" w:rsidRDefault="007B0D8A" w:rsidP="007D516E">
            <w:pPr>
              <w:spacing w:after="0" w:line="240" w:lineRule="auto"/>
              <w:jc w:val="left"/>
              <w:rPr>
                <w:rFonts w:ascii="Consolas" w:hAnsi="Consolas"/>
              </w:rPr>
            </w:pPr>
            <w:hyperlink r:id="rId83" w:history="1">
              <w:r w:rsidRPr="007E03BC">
                <w:rPr>
                  <w:rFonts w:ascii="Consolas" w:hAnsi="Consolas"/>
                </w:rPr>
                <w:t>Link</w:t>
              </w:r>
            </w:hyperlink>
            <w:r w:rsidRPr="007E03BC">
              <w:rPr>
                <w:rFonts w:ascii="Consolas" w:hAnsi="Consolas"/>
              </w:rPr>
              <w:t xml:space="preserve"> </w:t>
            </w:r>
          </w:p>
        </w:tc>
      </w:tr>
    </w:tbl>
    <w:p w14:paraId="20ED538E" w14:textId="77777777" w:rsidR="007B0D8A" w:rsidRDefault="007B0D8A" w:rsidP="007B0D8A">
      <w:pPr>
        <w:rPr>
          <w:b/>
          <w:bCs/>
        </w:rPr>
      </w:pPr>
    </w:p>
    <w:p w14:paraId="7A2DB402" w14:textId="1D9085F7" w:rsidR="007B0D8A"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E123845" w14:textId="77777777" w:rsidTr="007B0D8A">
        <w:trPr>
          <w:trHeight w:val="259"/>
        </w:trPr>
        <w:tc>
          <w:tcPr>
            <w:tcW w:w="1924" w:type="dxa"/>
            <w:shd w:val="clear" w:color="auto" w:fill="D9D9D9" w:themeFill="background1" w:themeFillShade="D9"/>
            <w:vAlign w:val="center"/>
          </w:tcPr>
          <w:p w14:paraId="11004EE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3E0DAAC"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431ECFF" w14:textId="6CF0F733" w:rsidR="00E81295" w:rsidRDefault="00DB6BEA" w:rsidP="00B22D32">
            <w:pPr>
              <w:spacing w:after="0" w:line="240" w:lineRule="auto"/>
            </w:pPr>
            <w:r>
              <w:t>M/O</w:t>
            </w:r>
          </w:p>
        </w:tc>
        <w:tc>
          <w:tcPr>
            <w:tcW w:w="945" w:type="dxa"/>
            <w:shd w:val="clear" w:color="auto" w:fill="D9D9D9" w:themeFill="background1" w:themeFillShade="D9"/>
            <w:vAlign w:val="center"/>
          </w:tcPr>
          <w:p w14:paraId="3A5DDDC9" w14:textId="77777777" w:rsidR="00E81295" w:rsidRDefault="00E81295" w:rsidP="00B22D32">
            <w:pPr>
              <w:spacing w:after="0" w:line="240" w:lineRule="auto"/>
            </w:pPr>
            <w:r w:rsidRPr="0387F8AB">
              <w:t>Type</w:t>
            </w:r>
          </w:p>
        </w:tc>
      </w:tr>
      <w:tr w:rsidR="00E81295" w14:paraId="290709A7" w14:textId="77777777" w:rsidTr="007B0D8A">
        <w:trPr>
          <w:trHeight w:val="259"/>
        </w:trPr>
        <w:tc>
          <w:tcPr>
            <w:tcW w:w="1924" w:type="dxa"/>
            <w:vAlign w:val="center"/>
          </w:tcPr>
          <w:p w14:paraId="5C057725" w14:textId="77777777" w:rsidR="00E81295" w:rsidRDefault="00E81295" w:rsidP="00B22D32">
            <w:pPr>
              <w:spacing w:after="0" w:line="240" w:lineRule="auto"/>
            </w:pPr>
            <w:r w:rsidRPr="0387F8AB">
              <w:t>Authorization</w:t>
            </w:r>
          </w:p>
        </w:tc>
        <w:tc>
          <w:tcPr>
            <w:tcW w:w="6395" w:type="dxa"/>
            <w:vAlign w:val="center"/>
          </w:tcPr>
          <w:p w14:paraId="58B8BC9A" w14:textId="77777777" w:rsidR="00E81295" w:rsidRDefault="00E81295" w:rsidP="00B22D32">
            <w:pPr>
              <w:spacing w:after="0" w:line="240" w:lineRule="auto"/>
            </w:pPr>
            <w:r w:rsidRPr="0387F8AB">
              <w:t xml:space="preserve">Token acquired from Azure AD based on the user credentials for further API calls. </w:t>
            </w:r>
          </w:p>
        </w:tc>
        <w:tc>
          <w:tcPr>
            <w:tcW w:w="942" w:type="dxa"/>
            <w:vAlign w:val="center"/>
          </w:tcPr>
          <w:p w14:paraId="42284AF1" w14:textId="77777777" w:rsidR="00E81295" w:rsidRDefault="00E81295" w:rsidP="00B22D32">
            <w:pPr>
              <w:spacing w:after="0" w:line="240" w:lineRule="auto"/>
            </w:pPr>
            <w:r w:rsidRPr="0387F8AB">
              <w:t>M</w:t>
            </w:r>
          </w:p>
        </w:tc>
        <w:tc>
          <w:tcPr>
            <w:tcW w:w="945" w:type="dxa"/>
            <w:vAlign w:val="center"/>
          </w:tcPr>
          <w:p w14:paraId="1ECFE814" w14:textId="77777777" w:rsidR="00E81295" w:rsidRDefault="00E81295" w:rsidP="00B22D32">
            <w:pPr>
              <w:spacing w:after="0" w:line="240" w:lineRule="auto"/>
            </w:pPr>
            <w:r w:rsidRPr="0387F8AB">
              <w:t>String</w:t>
            </w:r>
          </w:p>
        </w:tc>
      </w:tr>
      <w:tr w:rsidR="00E81295" w14:paraId="6B97A148" w14:textId="77777777" w:rsidTr="007B0D8A">
        <w:trPr>
          <w:trHeight w:val="259"/>
        </w:trPr>
        <w:tc>
          <w:tcPr>
            <w:tcW w:w="1924" w:type="dxa"/>
            <w:vAlign w:val="center"/>
          </w:tcPr>
          <w:p w14:paraId="0E0A22F6" w14:textId="77777777" w:rsidR="00E81295" w:rsidRDefault="00E81295" w:rsidP="00B22D32">
            <w:pPr>
              <w:spacing w:after="0" w:line="240" w:lineRule="auto"/>
            </w:pPr>
            <w:r w:rsidRPr="0387F8AB">
              <w:t>Content-Type</w:t>
            </w:r>
          </w:p>
        </w:tc>
        <w:tc>
          <w:tcPr>
            <w:tcW w:w="6395" w:type="dxa"/>
            <w:vAlign w:val="center"/>
          </w:tcPr>
          <w:p w14:paraId="35EC024C" w14:textId="0E38AE66" w:rsidR="00E81295" w:rsidRDefault="003852EB" w:rsidP="00B22D32">
            <w:pPr>
              <w:spacing w:after="0" w:line="240" w:lineRule="auto"/>
            </w:pPr>
            <w:r>
              <w:t>Type</w:t>
            </w:r>
            <w:r w:rsidR="00E81295" w:rsidRPr="0387F8AB">
              <w:t xml:space="preserve"> of content. E.g.- application/json</w:t>
            </w:r>
          </w:p>
        </w:tc>
        <w:tc>
          <w:tcPr>
            <w:tcW w:w="942" w:type="dxa"/>
            <w:vAlign w:val="center"/>
          </w:tcPr>
          <w:p w14:paraId="3A20E9AA" w14:textId="77777777" w:rsidR="00E81295" w:rsidRDefault="00E81295" w:rsidP="00B22D32">
            <w:pPr>
              <w:spacing w:after="0" w:line="240" w:lineRule="auto"/>
            </w:pPr>
            <w:r w:rsidRPr="0387F8AB">
              <w:t>M</w:t>
            </w:r>
          </w:p>
        </w:tc>
        <w:tc>
          <w:tcPr>
            <w:tcW w:w="945" w:type="dxa"/>
            <w:vAlign w:val="center"/>
          </w:tcPr>
          <w:p w14:paraId="1BB0E03F" w14:textId="12F17A33" w:rsidR="00E81295" w:rsidRDefault="00B22D32" w:rsidP="00B22D32">
            <w:pPr>
              <w:spacing w:after="0" w:line="240" w:lineRule="auto"/>
            </w:pPr>
            <w:r w:rsidRPr="0387F8AB">
              <w:t>String</w:t>
            </w:r>
          </w:p>
        </w:tc>
      </w:tr>
    </w:tbl>
    <w:p w14:paraId="0364E8DE" w14:textId="77777777" w:rsidR="007B0D8A" w:rsidRDefault="007B0D8A"/>
    <w:p w14:paraId="0C95DA24" w14:textId="717BF211" w:rsidR="007B0D8A" w:rsidRDefault="007B0D8A" w:rsidP="007B0D8A">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059786E" w14:textId="77777777" w:rsidTr="007B0D8A">
        <w:trPr>
          <w:trHeight w:val="259"/>
        </w:trPr>
        <w:tc>
          <w:tcPr>
            <w:tcW w:w="1924" w:type="dxa"/>
            <w:shd w:val="clear" w:color="auto" w:fill="D9D9D9" w:themeFill="background1" w:themeFillShade="D9"/>
            <w:vAlign w:val="center"/>
          </w:tcPr>
          <w:p w14:paraId="3D4367A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DED860E"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C3CACFC" w14:textId="3984E694" w:rsidR="00E81295" w:rsidRDefault="00DB6BEA" w:rsidP="00B22D32">
            <w:pPr>
              <w:spacing w:after="0" w:line="240" w:lineRule="auto"/>
            </w:pPr>
            <w:r>
              <w:t>M/O</w:t>
            </w:r>
          </w:p>
        </w:tc>
        <w:tc>
          <w:tcPr>
            <w:tcW w:w="945" w:type="dxa"/>
            <w:shd w:val="clear" w:color="auto" w:fill="D9D9D9" w:themeFill="background1" w:themeFillShade="D9"/>
            <w:vAlign w:val="center"/>
          </w:tcPr>
          <w:p w14:paraId="3EC540F3" w14:textId="77777777" w:rsidR="00E81295" w:rsidRDefault="00E81295" w:rsidP="00B22D32">
            <w:pPr>
              <w:spacing w:after="0" w:line="240" w:lineRule="auto"/>
            </w:pPr>
            <w:r w:rsidRPr="0387F8AB">
              <w:t>Type</w:t>
            </w:r>
          </w:p>
        </w:tc>
      </w:tr>
      <w:tr w:rsidR="00E81295" w14:paraId="179AF145" w14:textId="77777777" w:rsidTr="007B0D8A">
        <w:trPr>
          <w:trHeight w:val="259"/>
        </w:trPr>
        <w:tc>
          <w:tcPr>
            <w:tcW w:w="1924" w:type="dxa"/>
          </w:tcPr>
          <w:p w14:paraId="736DD8BE" w14:textId="27646073" w:rsidR="00E81295" w:rsidRDefault="00E44683" w:rsidP="00B22D32">
            <w:pPr>
              <w:spacing w:after="0" w:line="240" w:lineRule="auto"/>
            </w:pPr>
            <w:r w:rsidRPr="00E81295">
              <w:t>A</w:t>
            </w:r>
            <w:r w:rsidR="00E81295" w:rsidRPr="00E81295">
              <w:t>ssettype</w:t>
            </w:r>
          </w:p>
        </w:tc>
        <w:tc>
          <w:tcPr>
            <w:tcW w:w="6395" w:type="dxa"/>
          </w:tcPr>
          <w:p w14:paraId="5820E77C" w14:textId="017301B9" w:rsidR="00E81295" w:rsidRDefault="00E81295" w:rsidP="00B22D32">
            <w:pPr>
              <w:spacing w:after="0" w:line="240" w:lineRule="auto"/>
            </w:pPr>
            <w:r w:rsidRPr="0387F8AB">
              <w:t xml:space="preserve">Provide the </w:t>
            </w:r>
            <w:r>
              <w:t>asset type</w:t>
            </w:r>
          </w:p>
        </w:tc>
        <w:tc>
          <w:tcPr>
            <w:tcW w:w="942" w:type="dxa"/>
            <w:vAlign w:val="center"/>
          </w:tcPr>
          <w:p w14:paraId="015D60A2" w14:textId="77777777" w:rsidR="00E81295" w:rsidRDefault="00E81295" w:rsidP="00B22D32">
            <w:pPr>
              <w:spacing w:after="0" w:line="240" w:lineRule="auto"/>
            </w:pPr>
            <w:r w:rsidRPr="0387F8AB">
              <w:t>M</w:t>
            </w:r>
          </w:p>
        </w:tc>
        <w:tc>
          <w:tcPr>
            <w:tcW w:w="945" w:type="dxa"/>
            <w:vAlign w:val="center"/>
          </w:tcPr>
          <w:p w14:paraId="7650DF7F" w14:textId="77777777" w:rsidR="00E81295" w:rsidRDefault="00E81295" w:rsidP="00B22D32">
            <w:pPr>
              <w:spacing w:after="0" w:line="240" w:lineRule="auto"/>
            </w:pPr>
            <w:r w:rsidRPr="0387F8AB">
              <w:t>String</w:t>
            </w:r>
          </w:p>
        </w:tc>
      </w:tr>
      <w:tr w:rsidR="00E81295" w14:paraId="78BACB4C" w14:textId="77777777" w:rsidTr="007B0D8A">
        <w:trPr>
          <w:trHeight w:val="259"/>
        </w:trPr>
        <w:tc>
          <w:tcPr>
            <w:tcW w:w="1924" w:type="dxa"/>
          </w:tcPr>
          <w:p w14:paraId="2E2692E6" w14:textId="63CAA964" w:rsidR="00E81295" w:rsidRPr="008A3650" w:rsidRDefault="00E44683" w:rsidP="00B22D32">
            <w:pPr>
              <w:spacing w:after="0" w:line="240" w:lineRule="auto"/>
            </w:pPr>
            <w:r w:rsidRPr="00E81295">
              <w:t>P</w:t>
            </w:r>
            <w:r w:rsidR="00E81295" w:rsidRPr="00E81295">
              <w:t>lantname</w:t>
            </w:r>
          </w:p>
        </w:tc>
        <w:tc>
          <w:tcPr>
            <w:tcW w:w="6395" w:type="dxa"/>
          </w:tcPr>
          <w:p w14:paraId="18DE4930" w14:textId="5953DDD2" w:rsidR="00E81295" w:rsidRPr="0387F8AB" w:rsidRDefault="00E81295" w:rsidP="00B22D32">
            <w:pPr>
              <w:spacing w:after="0" w:line="240" w:lineRule="auto"/>
            </w:pPr>
            <w:r>
              <w:t>Provide the plant name</w:t>
            </w:r>
          </w:p>
        </w:tc>
        <w:tc>
          <w:tcPr>
            <w:tcW w:w="942" w:type="dxa"/>
            <w:vAlign w:val="center"/>
          </w:tcPr>
          <w:p w14:paraId="22AA82CB" w14:textId="77777777" w:rsidR="00E81295" w:rsidRPr="0387F8AB" w:rsidRDefault="00E81295" w:rsidP="00B22D32">
            <w:pPr>
              <w:spacing w:after="0" w:line="240" w:lineRule="auto"/>
            </w:pPr>
            <w:r>
              <w:t>M</w:t>
            </w:r>
          </w:p>
        </w:tc>
        <w:tc>
          <w:tcPr>
            <w:tcW w:w="945" w:type="dxa"/>
            <w:vAlign w:val="center"/>
          </w:tcPr>
          <w:p w14:paraId="02685CBF" w14:textId="77777777" w:rsidR="00E81295" w:rsidRPr="0387F8AB" w:rsidRDefault="00E81295" w:rsidP="00B22D32">
            <w:pPr>
              <w:spacing w:after="0" w:line="240" w:lineRule="auto"/>
            </w:pPr>
            <w:r>
              <w:t>String</w:t>
            </w:r>
          </w:p>
        </w:tc>
      </w:tr>
    </w:tbl>
    <w:p w14:paraId="14676C8D" w14:textId="615A5D63" w:rsidR="00E81295" w:rsidRDefault="00E81295" w:rsidP="00D6068D"/>
    <w:p w14:paraId="4B419B5C" w14:textId="41002C0C" w:rsidR="0008756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6965"/>
        <w:gridCol w:w="1176"/>
      </w:tblGrid>
      <w:tr w:rsidR="00E81295" w14:paraId="5AFF1428" w14:textId="77777777" w:rsidTr="007B0D8A">
        <w:trPr>
          <w:trHeight w:val="276"/>
        </w:trPr>
        <w:tc>
          <w:tcPr>
            <w:tcW w:w="2065" w:type="dxa"/>
            <w:shd w:val="clear" w:color="auto" w:fill="D9D9D9" w:themeFill="background1" w:themeFillShade="D9"/>
            <w:vAlign w:val="center"/>
          </w:tcPr>
          <w:p w14:paraId="0902AE50" w14:textId="77777777" w:rsidR="00E81295" w:rsidRDefault="00E81295" w:rsidP="00B22D32">
            <w:pPr>
              <w:spacing w:after="0" w:line="240" w:lineRule="auto"/>
            </w:pPr>
            <w:r w:rsidRPr="0387F8AB">
              <w:t>Parameter</w:t>
            </w:r>
          </w:p>
        </w:tc>
        <w:tc>
          <w:tcPr>
            <w:tcW w:w="6965" w:type="dxa"/>
            <w:shd w:val="clear" w:color="auto" w:fill="D9D9D9" w:themeFill="background1" w:themeFillShade="D9"/>
            <w:vAlign w:val="center"/>
          </w:tcPr>
          <w:p w14:paraId="46E5DF0C" w14:textId="77777777" w:rsidR="00E81295" w:rsidRDefault="00E81295" w:rsidP="00B22D32">
            <w:pPr>
              <w:spacing w:after="0" w:line="240" w:lineRule="auto"/>
            </w:pPr>
            <w:r w:rsidRPr="0387F8AB">
              <w:t>Description</w:t>
            </w:r>
          </w:p>
        </w:tc>
        <w:tc>
          <w:tcPr>
            <w:tcW w:w="1176" w:type="dxa"/>
            <w:shd w:val="clear" w:color="auto" w:fill="D9D9D9" w:themeFill="background1" w:themeFillShade="D9"/>
            <w:vAlign w:val="center"/>
          </w:tcPr>
          <w:p w14:paraId="7BAA9ABC" w14:textId="77777777" w:rsidR="00E81295" w:rsidRDefault="00E81295" w:rsidP="00B22D32">
            <w:pPr>
              <w:spacing w:after="0" w:line="240" w:lineRule="auto"/>
            </w:pPr>
            <w:r w:rsidRPr="0387F8AB">
              <w:t>Type</w:t>
            </w:r>
          </w:p>
        </w:tc>
      </w:tr>
      <w:tr w:rsidR="00E81295" w14:paraId="1079EC8F" w14:textId="77777777" w:rsidTr="007B0D8A">
        <w:trPr>
          <w:trHeight w:val="193"/>
        </w:trPr>
        <w:tc>
          <w:tcPr>
            <w:tcW w:w="2065" w:type="dxa"/>
            <w:vAlign w:val="center"/>
          </w:tcPr>
          <w:p w14:paraId="06B53819" w14:textId="77777777" w:rsidR="00E81295" w:rsidRDefault="00E81295" w:rsidP="00B22D32">
            <w:pPr>
              <w:spacing w:after="0" w:line="240" w:lineRule="auto"/>
            </w:pPr>
            <w:r w:rsidRPr="0387F8AB">
              <w:t>Server</w:t>
            </w:r>
          </w:p>
        </w:tc>
        <w:tc>
          <w:tcPr>
            <w:tcW w:w="6965" w:type="dxa"/>
            <w:vAlign w:val="center"/>
          </w:tcPr>
          <w:p w14:paraId="7135CA55" w14:textId="68142C97" w:rsidR="00E81295" w:rsidRDefault="00E81295" w:rsidP="00B22D32">
            <w:pPr>
              <w:spacing w:after="0" w:line="240" w:lineRule="auto"/>
            </w:pPr>
            <w:r w:rsidRPr="0387F8AB">
              <w:t>Contains information about how the server handles request</w:t>
            </w:r>
            <w:r w:rsidR="00CF2A96">
              <w:t>s</w:t>
            </w:r>
            <w:r w:rsidRPr="0387F8AB">
              <w:t xml:space="preserve"> [e.g., Werkzeug/2.1.2 Python/3.9.7]</w:t>
            </w:r>
          </w:p>
        </w:tc>
        <w:tc>
          <w:tcPr>
            <w:tcW w:w="1176" w:type="dxa"/>
            <w:vAlign w:val="center"/>
          </w:tcPr>
          <w:p w14:paraId="37A00203" w14:textId="77777777" w:rsidR="00E81295" w:rsidRDefault="00E81295" w:rsidP="00B22D32">
            <w:pPr>
              <w:spacing w:after="0" w:line="240" w:lineRule="auto"/>
            </w:pPr>
            <w:r w:rsidRPr="0387F8AB">
              <w:t>String</w:t>
            </w:r>
          </w:p>
        </w:tc>
      </w:tr>
      <w:tr w:rsidR="00E81295" w14:paraId="3455971E" w14:textId="77777777" w:rsidTr="007B0D8A">
        <w:trPr>
          <w:trHeight w:val="193"/>
        </w:trPr>
        <w:tc>
          <w:tcPr>
            <w:tcW w:w="2065" w:type="dxa"/>
            <w:vAlign w:val="center"/>
          </w:tcPr>
          <w:p w14:paraId="3074D7A8" w14:textId="77777777" w:rsidR="00E81295" w:rsidRDefault="00E81295" w:rsidP="00B22D32">
            <w:pPr>
              <w:spacing w:after="0" w:line="240" w:lineRule="auto"/>
            </w:pPr>
            <w:r w:rsidRPr="0387F8AB">
              <w:t>Content-Type</w:t>
            </w:r>
          </w:p>
        </w:tc>
        <w:tc>
          <w:tcPr>
            <w:tcW w:w="6965" w:type="dxa"/>
            <w:vAlign w:val="center"/>
          </w:tcPr>
          <w:p w14:paraId="0D821A3B" w14:textId="1ACA78F0" w:rsidR="00E81295" w:rsidRDefault="003852EB" w:rsidP="00B22D32">
            <w:pPr>
              <w:spacing w:after="0" w:line="240" w:lineRule="auto"/>
            </w:pPr>
            <w:r>
              <w:t>Type</w:t>
            </w:r>
            <w:r w:rsidR="00E81295" w:rsidRPr="0387F8AB">
              <w:t xml:space="preserve"> of the content</w:t>
            </w:r>
          </w:p>
        </w:tc>
        <w:tc>
          <w:tcPr>
            <w:tcW w:w="1176" w:type="dxa"/>
            <w:vAlign w:val="center"/>
          </w:tcPr>
          <w:p w14:paraId="533506E0" w14:textId="222BE58C" w:rsidR="00E81295" w:rsidRDefault="00B22D32" w:rsidP="00B22D32">
            <w:pPr>
              <w:spacing w:after="0" w:line="240" w:lineRule="auto"/>
            </w:pPr>
            <w:r w:rsidRPr="0387F8AB">
              <w:t>String</w:t>
            </w:r>
          </w:p>
        </w:tc>
      </w:tr>
      <w:tr w:rsidR="00E81295" w14:paraId="7BA3F744" w14:textId="77777777" w:rsidTr="007B0D8A">
        <w:trPr>
          <w:trHeight w:val="193"/>
        </w:trPr>
        <w:tc>
          <w:tcPr>
            <w:tcW w:w="2065" w:type="dxa"/>
            <w:vAlign w:val="center"/>
          </w:tcPr>
          <w:p w14:paraId="52932846" w14:textId="77777777" w:rsidR="00E81295" w:rsidRDefault="00E81295" w:rsidP="00B22D32">
            <w:pPr>
              <w:spacing w:after="0" w:line="240" w:lineRule="auto"/>
            </w:pPr>
            <w:r w:rsidRPr="0387F8AB">
              <w:t>Date</w:t>
            </w:r>
          </w:p>
        </w:tc>
        <w:tc>
          <w:tcPr>
            <w:tcW w:w="6965" w:type="dxa"/>
            <w:vAlign w:val="center"/>
          </w:tcPr>
          <w:p w14:paraId="727CDF1E" w14:textId="77777777" w:rsidR="00E81295" w:rsidRDefault="00E81295" w:rsidP="00B22D32">
            <w:pPr>
              <w:spacing w:after="0" w:line="240" w:lineRule="auto"/>
            </w:pPr>
            <w:r w:rsidRPr="0387F8AB">
              <w:t>Date of operation execution e.g. - [Tue, 17 May 2022 06:30:16 GMT]</w:t>
            </w:r>
          </w:p>
        </w:tc>
        <w:tc>
          <w:tcPr>
            <w:tcW w:w="1176" w:type="dxa"/>
            <w:vAlign w:val="center"/>
          </w:tcPr>
          <w:p w14:paraId="3B886BFF" w14:textId="10D97394" w:rsidR="00E81295" w:rsidRDefault="00B22D32" w:rsidP="00B22D32">
            <w:pPr>
              <w:spacing w:after="0" w:line="240" w:lineRule="auto"/>
            </w:pPr>
            <w:r w:rsidRPr="0387F8AB">
              <w:t>Datetime</w:t>
            </w:r>
          </w:p>
        </w:tc>
      </w:tr>
      <w:tr w:rsidR="00E81295" w14:paraId="30A93975" w14:textId="77777777" w:rsidTr="007B0D8A">
        <w:trPr>
          <w:trHeight w:val="193"/>
        </w:trPr>
        <w:tc>
          <w:tcPr>
            <w:tcW w:w="2065" w:type="dxa"/>
            <w:vAlign w:val="center"/>
          </w:tcPr>
          <w:p w14:paraId="5C51DF8A" w14:textId="77777777" w:rsidR="00E81295" w:rsidRDefault="00E81295" w:rsidP="00B22D32">
            <w:pPr>
              <w:spacing w:after="0" w:line="240" w:lineRule="auto"/>
            </w:pPr>
            <w:r w:rsidRPr="0387F8AB">
              <w:t>Content-Length</w:t>
            </w:r>
          </w:p>
        </w:tc>
        <w:tc>
          <w:tcPr>
            <w:tcW w:w="6965" w:type="dxa"/>
            <w:vAlign w:val="center"/>
          </w:tcPr>
          <w:p w14:paraId="4BF9AA71" w14:textId="77777777" w:rsidR="00E81295" w:rsidRDefault="00E81295" w:rsidP="00B22D32">
            <w:pPr>
              <w:spacing w:after="0" w:line="240" w:lineRule="auto"/>
            </w:pPr>
            <w:r w:rsidRPr="0387F8AB">
              <w:t>Length of the content</w:t>
            </w:r>
          </w:p>
        </w:tc>
        <w:tc>
          <w:tcPr>
            <w:tcW w:w="1176" w:type="dxa"/>
            <w:vAlign w:val="center"/>
          </w:tcPr>
          <w:p w14:paraId="440C8DD0" w14:textId="34A7D142" w:rsidR="00E81295" w:rsidRDefault="00B22D32" w:rsidP="00B22D32">
            <w:pPr>
              <w:spacing w:after="0" w:line="240" w:lineRule="auto"/>
            </w:pPr>
            <w:r w:rsidRPr="0387F8AB">
              <w:t>Bytes</w:t>
            </w:r>
          </w:p>
        </w:tc>
      </w:tr>
      <w:tr w:rsidR="00E81295" w14:paraId="65842B6F" w14:textId="77777777" w:rsidTr="007B0D8A">
        <w:trPr>
          <w:trHeight w:val="193"/>
        </w:trPr>
        <w:tc>
          <w:tcPr>
            <w:tcW w:w="2065" w:type="dxa"/>
            <w:vAlign w:val="center"/>
          </w:tcPr>
          <w:p w14:paraId="670E0FA0" w14:textId="77777777" w:rsidR="00E81295" w:rsidRDefault="00E81295" w:rsidP="00B22D32">
            <w:pPr>
              <w:spacing w:after="0" w:line="240" w:lineRule="auto"/>
            </w:pPr>
            <w:r w:rsidRPr="0387F8AB">
              <w:t>Connection</w:t>
            </w:r>
          </w:p>
        </w:tc>
        <w:tc>
          <w:tcPr>
            <w:tcW w:w="6965" w:type="dxa"/>
            <w:vAlign w:val="center"/>
          </w:tcPr>
          <w:p w14:paraId="217A49F7" w14:textId="77777777" w:rsidR="00E81295" w:rsidRDefault="00E81295" w:rsidP="00B22D32">
            <w:pPr>
              <w:spacing w:after="0" w:line="240" w:lineRule="auto"/>
            </w:pPr>
            <w:r w:rsidRPr="0387F8AB">
              <w:t>A general header specifying whether the current network connection stays open once the current transaction finishes</w:t>
            </w:r>
          </w:p>
        </w:tc>
        <w:tc>
          <w:tcPr>
            <w:tcW w:w="1176" w:type="dxa"/>
            <w:vAlign w:val="center"/>
          </w:tcPr>
          <w:p w14:paraId="6B743E3A" w14:textId="535A8013" w:rsidR="00E81295" w:rsidRDefault="00B22D32" w:rsidP="00B22D32">
            <w:pPr>
              <w:spacing w:after="0" w:line="240" w:lineRule="auto"/>
            </w:pPr>
            <w:r>
              <w:t>String</w:t>
            </w:r>
          </w:p>
        </w:tc>
      </w:tr>
    </w:tbl>
    <w:p w14:paraId="1A831E9D" w14:textId="77777777" w:rsidR="00E81295" w:rsidRDefault="00E81295" w:rsidP="00E81295"/>
    <w:p w14:paraId="4893B5F7" w14:textId="65B8A65C" w:rsidR="004E75F6" w:rsidRDefault="004E75F6" w:rsidP="00E81295">
      <w:r>
        <w:br w:type="column"/>
      </w:r>
    </w:p>
    <w:p w14:paraId="7663DC22" w14:textId="77777777" w:rsidR="004E75F6" w:rsidRDefault="004E75F6" w:rsidP="00E81295"/>
    <w:p w14:paraId="145E1925" w14:textId="71F9755C" w:rsidR="007B0D8A" w:rsidRDefault="007B0D8A" w:rsidP="007B0D8A">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3B66DE" w14:paraId="533F273B" w14:textId="77777777" w:rsidTr="007B0D8A">
        <w:tc>
          <w:tcPr>
            <w:tcW w:w="2383" w:type="dxa"/>
            <w:shd w:val="clear" w:color="auto" w:fill="D9D9D9" w:themeFill="background1" w:themeFillShade="D9"/>
            <w:hideMark/>
          </w:tcPr>
          <w:p w14:paraId="03344CE7" w14:textId="77777777" w:rsidR="003B66DE" w:rsidRDefault="003B66DE">
            <w:pPr>
              <w:spacing w:after="0" w:line="240" w:lineRule="auto"/>
            </w:pPr>
            <w:r>
              <w:t>HTTP Code</w:t>
            </w:r>
          </w:p>
        </w:tc>
        <w:tc>
          <w:tcPr>
            <w:tcW w:w="7817" w:type="dxa"/>
            <w:shd w:val="clear" w:color="auto" w:fill="D9D9D9" w:themeFill="background1" w:themeFillShade="D9"/>
            <w:hideMark/>
          </w:tcPr>
          <w:p w14:paraId="0876DE69" w14:textId="77777777" w:rsidR="003B66DE" w:rsidRDefault="003B66DE">
            <w:pPr>
              <w:spacing w:after="0" w:line="240" w:lineRule="auto"/>
            </w:pPr>
            <w:r>
              <w:t>Result Description</w:t>
            </w:r>
          </w:p>
        </w:tc>
      </w:tr>
      <w:tr w:rsidR="003B66DE" w14:paraId="3D0E9A9A" w14:textId="77777777" w:rsidTr="007B0D8A">
        <w:tc>
          <w:tcPr>
            <w:tcW w:w="2383" w:type="dxa"/>
            <w:hideMark/>
          </w:tcPr>
          <w:p w14:paraId="38D0DF09" w14:textId="77777777" w:rsidR="003B66DE" w:rsidRDefault="003B66DE">
            <w:pPr>
              <w:spacing w:after="0" w:line="240" w:lineRule="auto"/>
            </w:pPr>
            <w:r>
              <w:t>200</w:t>
            </w:r>
          </w:p>
        </w:tc>
        <w:tc>
          <w:tcPr>
            <w:tcW w:w="7817" w:type="dxa"/>
            <w:hideMark/>
          </w:tcPr>
          <w:p w14:paraId="40093A4E" w14:textId="77777777" w:rsidR="003B66DE" w:rsidRDefault="003B6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Get entity viewer config details according to the asset type and plant name</w:t>
            </w:r>
          </w:p>
        </w:tc>
      </w:tr>
    </w:tbl>
    <w:p w14:paraId="4AF62930" w14:textId="77777777" w:rsidR="007B0D8A" w:rsidRDefault="007B0D8A"/>
    <w:p w14:paraId="1878B1E2" w14:textId="1897E4CB" w:rsidR="007B0D8A" w:rsidRDefault="007B0D8A" w:rsidP="007B0D8A">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3B66DE" w14:paraId="67D220E5" w14:textId="77777777" w:rsidTr="007B0D8A">
        <w:tc>
          <w:tcPr>
            <w:tcW w:w="2383" w:type="dxa"/>
            <w:shd w:val="clear" w:color="auto" w:fill="D9D9D9" w:themeFill="background1" w:themeFillShade="D9"/>
            <w:vAlign w:val="center"/>
            <w:hideMark/>
          </w:tcPr>
          <w:p w14:paraId="014DDC3A" w14:textId="77777777" w:rsidR="003B66DE" w:rsidRDefault="003B66DE">
            <w:pPr>
              <w:spacing w:after="0" w:line="240" w:lineRule="auto"/>
            </w:pPr>
            <w:r>
              <w:t>HTTP Code</w:t>
            </w:r>
          </w:p>
        </w:tc>
        <w:tc>
          <w:tcPr>
            <w:tcW w:w="2963" w:type="dxa"/>
            <w:shd w:val="clear" w:color="auto" w:fill="D9D9D9" w:themeFill="background1" w:themeFillShade="D9"/>
            <w:vAlign w:val="center"/>
            <w:hideMark/>
          </w:tcPr>
          <w:p w14:paraId="23063FB0" w14:textId="77777777" w:rsidR="003B66DE" w:rsidRDefault="003B66DE">
            <w:pPr>
              <w:spacing w:after="0" w:line="240" w:lineRule="auto"/>
            </w:pPr>
            <w:r>
              <w:t>Error Code</w:t>
            </w:r>
          </w:p>
        </w:tc>
        <w:tc>
          <w:tcPr>
            <w:tcW w:w="4854" w:type="dxa"/>
            <w:shd w:val="clear" w:color="auto" w:fill="D9D9D9" w:themeFill="background1" w:themeFillShade="D9"/>
            <w:vAlign w:val="center"/>
            <w:hideMark/>
          </w:tcPr>
          <w:p w14:paraId="41C619A2" w14:textId="77777777" w:rsidR="003B66DE" w:rsidRDefault="003B66DE">
            <w:pPr>
              <w:spacing w:after="0" w:line="240" w:lineRule="auto"/>
            </w:pPr>
            <w:r>
              <w:t>Error Description</w:t>
            </w:r>
          </w:p>
        </w:tc>
      </w:tr>
      <w:tr w:rsidR="003B66DE" w14:paraId="2C2CD533" w14:textId="77777777" w:rsidTr="007B0D8A">
        <w:tc>
          <w:tcPr>
            <w:tcW w:w="2383" w:type="dxa"/>
            <w:vAlign w:val="center"/>
            <w:hideMark/>
          </w:tcPr>
          <w:p w14:paraId="0344ECD4" w14:textId="77777777" w:rsidR="003B66DE" w:rsidRDefault="003B66DE">
            <w:pPr>
              <w:spacing w:after="0" w:line="240" w:lineRule="auto"/>
            </w:pPr>
            <w:r>
              <w:t>500</w:t>
            </w:r>
          </w:p>
        </w:tc>
        <w:tc>
          <w:tcPr>
            <w:tcW w:w="2963" w:type="dxa"/>
            <w:vAlign w:val="center"/>
            <w:hideMark/>
          </w:tcPr>
          <w:p w14:paraId="063E2942" w14:textId="77777777" w:rsidR="003B66DE" w:rsidRDefault="003B66DE">
            <w:pPr>
              <w:spacing w:after="0" w:line="240" w:lineRule="auto"/>
            </w:pPr>
            <w:r>
              <w:t>500</w:t>
            </w:r>
          </w:p>
        </w:tc>
        <w:tc>
          <w:tcPr>
            <w:tcW w:w="4854" w:type="dxa"/>
            <w:vAlign w:val="center"/>
            <w:hideMark/>
          </w:tcPr>
          <w:p w14:paraId="19C16AD9" w14:textId="77777777" w:rsidR="003B66DE" w:rsidRDefault="003B66DE">
            <w:pPr>
              <w:spacing w:after="0" w:line="240" w:lineRule="auto"/>
            </w:pPr>
            <w:r>
              <w:t xml:space="preserve">      Generic Error</w:t>
            </w:r>
          </w:p>
        </w:tc>
      </w:tr>
      <w:tr w:rsidR="003B66DE" w14:paraId="429ACF0F" w14:textId="77777777" w:rsidTr="007B0D8A">
        <w:tc>
          <w:tcPr>
            <w:tcW w:w="2383" w:type="dxa"/>
            <w:vAlign w:val="center"/>
            <w:hideMark/>
          </w:tcPr>
          <w:p w14:paraId="4EFBCFF8" w14:textId="77777777" w:rsidR="003B66DE" w:rsidRDefault="003B66DE">
            <w:pPr>
              <w:spacing w:after="0" w:line="240" w:lineRule="auto"/>
            </w:pPr>
            <w:r>
              <w:t>400</w:t>
            </w:r>
          </w:p>
        </w:tc>
        <w:tc>
          <w:tcPr>
            <w:tcW w:w="2963" w:type="dxa"/>
            <w:vAlign w:val="center"/>
            <w:hideMark/>
          </w:tcPr>
          <w:p w14:paraId="2D663566" w14:textId="77777777" w:rsidR="003B66DE" w:rsidRDefault="003B66DE">
            <w:pPr>
              <w:spacing w:after="0" w:line="240" w:lineRule="auto"/>
            </w:pPr>
            <w:r>
              <w:t>401</w:t>
            </w:r>
          </w:p>
        </w:tc>
        <w:tc>
          <w:tcPr>
            <w:tcW w:w="4854" w:type="dxa"/>
            <w:vAlign w:val="center"/>
            <w:hideMark/>
          </w:tcPr>
          <w:p w14:paraId="445316B4" w14:textId="046B4D87" w:rsidR="003B66DE" w:rsidRDefault="003B66DE" w:rsidP="007E03BC">
            <w:pPr>
              <w:spacing w:line="256" w:lineRule="auto"/>
              <w:ind w:left="360"/>
            </w:pPr>
            <w:r>
              <w:t>Unauthorized User</w:t>
            </w:r>
            <w:r w:rsidR="007E03BC">
              <w:t xml:space="preserve"> or </w:t>
            </w:r>
            <w:r>
              <w:t>Header Token missing</w:t>
            </w:r>
          </w:p>
        </w:tc>
      </w:tr>
      <w:tr w:rsidR="003B66DE" w14:paraId="578F772A" w14:textId="77777777" w:rsidTr="007B0D8A">
        <w:tc>
          <w:tcPr>
            <w:tcW w:w="2383" w:type="dxa"/>
            <w:vAlign w:val="center"/>
            <w:hideMark/>
          </w:tcPr>
          <w:p w14:paraId="480639DB" w14:textId="77777777" w:rsidR="003B66DE" w:rsidRDefault="003B66DE">
            <w:pPr>
              <w:spacing w:after="0" w:line="240" w:lineRule="auto"/>
            </w:pPr>
            <w:r>
              <w:t>400</w:t>
            </w:r>
          </w:p>
        </w:tc>
        <w:tc>
          <w:tcPr>
            <w:tcW w:w="2963" w:type="dxa"/>
            <w:vAlign w:val="center"/>
            <w:hideMark/>
          </w:tcPr>
          <w:p w14:paraId="31E6645F" w14:textId="77777777" w:rsidR="003B66DE" w:rsidRDefault="003B66DE">
            <w:pPr>
              <w:spacing w:after="0" w:line="240" w:lineRule="auto"/>
            </w:pPr>
            <w:r>
              <w:t>400</w:t>
            </w:r>
          </w:p>
        </w:tc>
        <w:tc>
          <w:tcPr>
            <w:tcW w:w="4854" w:type="dxa"/>
            <w:vAlign w:val="center"/>
            <w:hideMark/>
          </w:tcPr>
          <w:p w14:paraId="6EA553DF" w14:textId="77777777" w:rsidR="003B66DE" w:rsidRDefault="003B66DE" w:rsidP="007E03BC">
            <w:pPr>
              <w:spacing w:line="256" w:lineRule="auto"/>
              <w:ind w:left="360"/>
            </w:pPr>
            <w:r>
              <w:t>Bad request</w:t>
            </w:r>
          </w:p>
        </w:tc>
      </w:tr>
    </w:tbl>
    <w:p w14:paraId="7074E036" w14:textId="77777777" w:rsidR="004E75F6" w:rsidRPr="004E75F6" w:rsidRDefault="004E75F6" w:rsidP="004E75F6"/>
    <w:p w14:paraId="34A5325B" w14:textId="7000F99D" w:rsidR="000D70B8" w:rsidRPr="000D70B8" w:rsidRDefault="000D70B8" w:rsidP="007B0D8A">
      <w:pPr>
        <w:pStyle w:val="Heading3"/>
      </w:pPr>
      <w:r w:rsidRPr="000D70B8">
        <w:t>Sample Response</w:t>
      </w:r>
    </w:p>
    <w:p w14:paraId="7B3F5673" w14:textId="17E63108" w:rsidR="00E81295" w:rsidRPr="00E850F6" w:rsidRDefault="004E75F6" w:rsidP="009D3AA6">
      <w:pPr>
        <w:spacing w:after="0"/>
        <w:rPr>
          <w:rFonts w:eastAsia="Times New Roman" w:cs="Times New Roman"/>
          <w:color w:val="000000"/>
          <w:sz w:val="18"/>
          <w:szCs w:val="18"/>
        </w:rPr>
      </w:pPr>
      <w:hyperlink r:id="rId84" w:history="1">
        <w:r w:rsidRPr="004E75F6">
          <w:rPr>
            <w:rStyle w:val="Hyperlink"/>
            <w:rFonts w:eastAsia="Times New Roman" w:cs="Times New Roman"/>
            <w:sz w:val="18"/>
            <w:szCs w:val="18"/>
          </w:rPr>
          <w:t>LINK</w:t>
        </w:r>
      </w:hyperlink>
    </w:p>
    <w:sectPr w:rsidR="00E81295" w:rsidRPr="00E850F6" w:rsidSect="007B0D8A">
      <w:pgSz w:w="24480" w:h="17280" w:orient="landscape" w:code="5"/>
      <w:pgMar w:top="1440" w:right="1440" w:bottom="1440" w:left="1440" w:header="720" w:footer="720" w:gutter="0"/>
      <w:cols w:num="2" w:space="113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0E51" w14:textId="77777777" w:rsidR="00946EB0" w:rsidRDefault="00946EB0" w:rsidP="008A33C5">
      <w:r>
        <w:separator/>
      </w:r>
    </w:p>
  </w:endnote>
  <w:endnote w:type="continuationSeparator" w:id="0">
    <w:p w14:paraId="58E24EE1" w14:textId="77777777" w:rsidR="00946EB0" w:rsidRDefault="00946EB0" w:rsidP="008A33C5">
      <w:r>
        <w:continuationSeparator/>
      </w:r>
    </w:p>
  </w:endnote>
  <w:endnote w:type="continuationNotice" w:id="1">
    <w:p w14:paraId="74A7E120" w14:textId="77777777" w:rsidR="00946EB0" w:rsidRDefault="00946EB0"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8A4" w14:textId="77777777" w:rsidR="000B38E6" w:rsidRDefault="000B38E6">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66871600" w:rsidR="00E42836" w:rsidRDefault="001B542B" w:rsidP="008A33C5">
    <w:r>
      <w:t>© 202</w:t>
    </w:r>
    <w:r w:rsidR="006F678F">
      <w:t>5</w:t>
    </w:r>
    <w:r>
      <w:t xml:space="preserve"> Accenture. All rights reserved.</w:t>
    </w:r>
    <w:r w:rsidRPr="001B542B">
      <w:ptab w:relativeTo="margin" w:alignment="center" w:leader="none"/>
    </w:r>
    <w:r w:rsidR="00BC3CD2">
      <w:t xml:space="preserve">                Document Version</w:t>
    </w:r>
    <w:r w:rsidR="008F60C2">
      <w:t xml:space="preserve"> </w:t>
    </w:r>
    <w:sdt>
      <w:sdtPr>
        <w:alias w:val="Label"/>
        <w:tag w:val="DLCPolicyLabelValue"/>
        <w:id w:val="1707599840"/>
        <w:lock w:val="contentLocked"/>
        <w:placeholder>
          <w:docPart w:val="1FD442E44FC247728E457A439E12CEB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Content>
        <w:r w:rsidR="009808C3">
          <w:t>35.0</w:t>
        </w:r>
      </w:sdtContent>
    </w:sdt>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18C6" w14:textId="77777777" w:rsidR="000B38E6" w:rsidRDefault="000B38E6">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4EEF" w14:textId="77777777" w:rsidR="00946EB0" w:rsidRDefault="00946EB0" w:rsidP="008A33C5">
      <w:r>
        <w:separator/>
      </w:r>
    </w:p>
  </w:footnote>
  <w:footnote w:type="continuationSeparator" w:id="0">
    <w:p w14:paraId="4C3F7D17" w14:textId="77777777" w:rsidR="00946EB0" w:rsidRDefault="00946EB0" w:rsidP="008A33C5">
      <w:r>
        <w:continuationSeparator/>
      </w:r>
    </w:p>
  </w:footnote>
  <w:footnote w:type="continuationNotice" w:id="1">
    <w:p w14:paraId="5CC8C10F" w14:textId="77777777" w:rsidR="00946EB0" w:rsidRDefault="00946EB0"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B5A1" w14:textId="77777777" w:rsidR="000B38E6" w:rsidRDefault="000B38E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7D3B" w14:textId="1C1216DA" w:rsidR="001D5CD7" w:rsidRDefault="006A63BA">
    <w:pPr>
      <w:pStyle w:val="Header"/>
    </w:pPr>
    <w:r>
      <w:rPr>
        <w:noProof/>
      </w:rPr>
      <w:drawing>
        <wp:inline distT="0" distB="0" distL="0" distR="0" wp14:anchorId="194B75D2" wp14:editId="49FF5DF8">
          <wp:extent cx="1499710" cy="144000"/>
          <wp:effectExtent l="0" t="0" r="0" b="8890"/>
          <wp:docPr id="2499359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595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710" cy="144000"/>
                  </a:xfrm>
                  <a:prstGeom prst="rect">
                    <a:avLst/>
                  </a:prstGeom>
                </pic:spPr>
              </pic:pic>
            </a:graphicData>
          </a:graphic>
        </wp:inline>
      </w:drawing>
    </w:r>
    <w:r>
      <w:ptab w:relativeTo="margin" w:alignment="center" w:leader="none"/>
    </w:r>
    <w:r>
      <w:ptab w:relativeTo="margin" w:alignment="right" w:leader="none"/>
    </w:r>
    <w:hyperlink r:id="rId2" w:history="1">
      <w:r w:rsidR="00B66A80">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837A" w14:textId="77777777" w:rsidR="000B38E6" w:rsidRDefault="000B38E6">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xJXG5xNb" int2:invalidationBookmarkName="" int2:hashCode="CI4psKsAeVYN6l" int2:id="Xeo6dvr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0458AD"/>
    <w:multiLevelType w:val="hybridMultilevel"/>
    <w:tmpl w:val="35729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pStyle w:val="Numberedlist"/>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BC1BA9"/>
    <w:multiLevelType w:val="hybridMultilevel"/>
    <w:tmpl w:val="7A849192"/>
    <w:lvl w:ilvl="0" w:tplc="F88CBB0C">
      <w:start w:val="1"/>
      <w:numFmt w:val="bullet"/>
      <w:lvlText w:val="·"/>
      <w:lvlJc w:val="left"/>
      <w:pPr>
        <w:ind w:left="720" w:hanging="360"/>
      </w:pPr>
      <w:rPr>
        <w:rFonts w:ascii="Symbol" w:hAnsi="Symbol" w:hint="default"/>
      </w:rPr>
    </w:lvl>
    <w:lvl w:ilvl="1" w:tplc="39F243F4">
      <w:start w:val="1"/>
      <w:numFmt w:val="bullet"/>
      <w:lvlText w:val="o"/>
      <w:lvlJc w:val="left"/>
      <w:pPr>
        <w:ind w:left="1440" w:hanging="360"/>
      </w:pPr>
      <w:rPr>
        <w:rFonts w:ascii="Courier New" w:hAnsi="Courier New" w:hint="default"/>
      </w:rPr>
    </w:lvl>
    <w:lvl w:ilvl="2" w:tplc="5F8261AA">
      <w:start w:val="1"/>
      <w:numFmt w:val="bullet"/>
      <w:lvlText w:val=""/>
      <w:lvlJc w:val="left"/>
      <w:pPr>
        <w:ind w:left="2160" w:hanging="360"/>
      </w:pPr>
      <w:rPr>
        <w:rFonts w:ascii="Wingdings" w:hAnsi="Wingdings" w:hint="default"/>
      </w:rPr>
    </w:lvl>
    <w:lvl w:ilvl="3" w:tplc="0CA6B174">
      <w:start w:val="1"/>
      <w:numFmt w:val="bullet"/>
      <w:lvlText w:val=""/>
      <w:lvlJc w:val="left"/>
      <w:pPr>
        <w:ind w:left="2880" w:hanging="360"/>
      </w:pPr>
      <w:rPr>
        <w:rFonts w:ascii="Symbol" w:hAnsi="Symbol" w:hint="default"/>
      </w:rPr>
    </w:lvl>
    <w:lvl w:ilvl="4" w:tplc="3B22E59A">
      <w:start w:val="1"/>
      <w:numFmt w:val="bullet"/>
      <w:lvlText w:val="o"/>
      <w:lvlJc w:val="left"/>
      <w:pPr>
        <w:ind w:left="3600" w:hanging="360"/>
      </w:pPr>
      <w:rPr>
        <w:rFonts w:ascii="Courier New" w:hAnsi="Courier New" w:hint="default"/>
      </w:rPr>
    </w:lvl>
    <w:lvl w:ilvl="5" w:tplc="0A48E570">
      <w:start w:val="1"/>
      <w:numFmt w:val="bullet"/>
      <w:lvlText w:val=""/>
      <w:lvlJc w:val="left"/>
      <w:pPr>
        <w:ind w:left="4320" w:hanging="360"/>
      </w:pPr>
      <w:rPr>
        <w:rFonts w:ascii="Wingdings" w:hAnsi="Wingdings" w:hint="default"/>
      </w:rPr>
    </w:lvl>
    <w:lvl w:ilvl="6" w:tplc="8C22604A">
      <w:start w:val="1"/>
      <w:numFmt w:val="bullet"/>
      <w:lvlText w:val=""/>
      <w:lvlJc w:val="left"/>
      <w:pPr>
        <w:ind w:left="5040" w:hanging="360"/>
      </w:pPr>
      <w:rPr>
        <w:rFonts w:ascii="Symbol" w:hAnsi="Symbol" w:hint="default"/>
      </w:rPr>
    </w:lvl>
    <w:lvl w:ilvl="7" w:tplc="677ECCBE">
      <w:start w:val="1"/>
      <w:numFmt w:val="bullet"/>
      <w:lvlText w:val="o"/>
      <w:lvlJc w:val="left"/>
      <w:pPr>
        <w:ind w:left="5760" w:hanging="360"/>
      </w:pPr>
      <w:rPr>
        <w:rFonts w:ascii="Courier New" w:hAnsi="Courier New" w:hint="default"/>
      </w:rPr>
    </w:lvl>
    <w:lvl w:ilvl="8" w:tplc="1F4C1128">
      <w:start w:val="1"/>
      <w:numFmt w:val="bullet"/>
      <w:lvlText w:val=""/>
      <w:lvlJc w:val="left"/>
      <w:pPr>
        <w:ind w:left="6480" w:hanging="360"/>
      </w:pPr>
      <w:rPr>
        <w:rFonts w:ascii="Wingdings" w:hAnsi="Wingdings" w:hint="default"/>
      </w:rPr>
    </w:lvl>
  </w:abstractNum>
  <w:abstractNum w:abstractNumId="11" w15:restartNumberingAfterBreak="0">
    <w:nsid w:val="3EE767CF"/>
    <w:multiLevelType w:val="hybridMultilevel"/>
    <w:tmpl w:val="7E9A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0569C"/>
    <w:multiLevelType w:val="hybridMultilevel"/>
    <w:tmpl w:val="D91A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883787"/>
    <w:multiLevelType w:val="hybridMultilevel"/>
    <w:tmpl w:val="1F4C2DCC"/>
    <w:lvl w:ilvl="0" w:tplc="36CEC7C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10800"/>
    <w:multiLevelType w:val="hybridMultilevel"/>
    <w:tmpl w:val="EBD862EA"/>
    <w:lvl w:ilvl="0" w:tplc="38E64908">
      <w:start w:val="1"/>
      <w:numFmt w:val="bullet"/>
      <w:lvlText w:val="·"/>
      <w:lvlJc w:val="left"/>
      <w:pPr>
        <w:ind w:left="720" w:hanging="360"/>
      </w:pPr>
      <w:rPr>
        <w:rFonts w:ascii="Symbol" w:hAnsi="Symbol" w:hint="default"/>
      </w:rPr>
    </w:lvl>
    <w:lvl w:ilvl="1" w:tplc="41769EE2">
      <w:start w:val="1"/>
      <w:numFmt w:val="bullet"/>
      <w:lvlText w:val="o"/>
      <w:lvlJc w:val="left"/>
      <w:pPr>
        <w:ind w:left="1440" w:hanging="360"/>
      </w:pPr>
      <w:rPr>
        <w:rFonts w:ascii="Courier New" w:hAnsi="Courier New" w:hint="default"/>
      </w:rPr>
    </w:lvl>
    <w:lvl w:ilvl="2" w:tplc="AA90D874">
      <w:start w:val="1"/>
      <w:numFmt w:val="bullet"/>
      <w:lvlText w:val=""/>
      <w:lvlJc w:val="left"/>
      <w:pPr>
        <w:ind w:left="2160" w:hanging="360"/>
      </w:pPr>
      <w:rPr>
        <w:rFonts w:ascii="Wingdings" w:hAnsi="Wingdings" w:hint="default"/>
      </w:rPr>
    </w:lvl>
    <w:lvl w:ilvl="3" w:tplc="82A45460">
      <w:start w:val="1"/>
      <w:numFmt w:val="bullet"/>
      <w:lvlText w:val=""/>
      <w:lvlJc w:val="left"/>
      <w:pPr>
        <w:ind w:left="2880" w:hanging="360"/>
      </w:pPr>
      <w:rPr>
        <w:rFonts w:ascii="Symbol" w:hAnsi="Symbol" w:hint="default"/>
      </w:rPr>
    </w:lvl>
    <w:lvl w:ilvl="4" w:tplc="809448DE">
      <w:start w:val="1"/>
      <w:numFmt w:val="bullet"/>
      <w:lvlText w:val="o"/>
      <w:lvlJc w:val="left"/>
      <w:pPr>
        <w:ind w:left="3600" w:hanging="360"/>
      </w:pPr>
      <w:rPr>
        <w:rFonts w:ascii="Courier New" w:hAnsi="Courier New" w:hint="default"/>
      </w:rPr>
    </w:lvl>
    <w:lvl w:ilvl="5" w:tplc="EF926DE0">
      <w:start w:val="1"/>
      <w:numFmt w:val="bullet"/>
      <w:lvlText w:val=""/>
      <w:lvlJc w:val="left"/>
      <w:pPr>
        <w:ind w:left="4320" w:hanging="360"/>
      </w:pPr>
      <w:rPr>
        <w:rFonts w:ascii="Wingdings" w:hAnsi="Wingdings" w:hint="default"/>
      </w:rPr>
    </w:lvl>
    <w:lvl w:ilvl="6" w:tplc="B1FA5D66">
      <w:start w:val="1"/>
      <w:numFmt w:val="bullet"/>
      <w:lvlText w:val=""/>
      <w:lvlJc w:val="left"/>
      <w:pPr>
        <w:ind w:left="5040" w:hanging="360"/>
      </w:pPr>
      <w:rPr>
        <w:rFonts w:ascii="Symbol" w:hAnsi="Symbol" w:hint="default"/>
      </w:rPr>
    </w:lvl>
    <w:lvl w:ilvl="7" w:tplc="71BA6BE2">
      <w:start w:val="1"/>
      <w:numFmt w:val="bullet"/>
      <w:lvlText w:val="o"/>
      <w:lvlJc w:val="left"/>
      <w:pPr>
        <w:ind w:left="5760" w:hanging="360"/>
      </w:pPr>
      <w:rPr>
        <w:rFonts w:ascii="Courier New" w:hAnsi="Courier New" w:hint="default"/>
      </w:rPr>
    </w:lvl>
    <w:lvl w:ilvl="8" w:tplc="1554A0DC">
      <w:start w:val="1"/>
      <w:numFmt w:val="bullet"/>
      <w:lvlText w:val=""/>
      <w:lvlJc w:val="left"/>
      <w:pPr>
        <w:ind w:left="6480" w:hanging="360"/>
      </w:pPr>
      <w:rPr>
        <w:rFonts w:ascii="Wingdings" w:hAnsi="Wingdings" w:hint="default"/>
      </w:rPr>
    </w:lvl>
  </w:abstractNum>
  <w:abstractNum w:abstractNumId="15" w15:restartNumberingAfterBreak="0">
    <w:nsid w:val="50617FF3"/>
    <w:multiLevelType w:val="hybridMultilevel"/>
    <w:tmpl w:val="EED4EE76"/>
    <w:lvl w:ilvl="0" w:tplc="C4E29D7C">
      <w:start w:val="1"/>
      <w:numFmt w:val="bullet"/>
      <w:lvlText w:val="·"/>
      <w:lvlJc w:val="left"/>
      <w:pPr>
        <w:ind w:left="720" w:hanging="360"/>
      </w:pPr>
      <w:rPr>
        <w:rFonts w:ascii="Symbol" w:hAnsi="Symbol" w:hint="default"/>
      </w:rPr>
    </w:lvl>
    <w:lvl w:ilvl="1" w:tplc="0430F3E0">
      <w:start w:val="1"/>
      <w:numFmt w:val="bullet"/>
      <w:lvlText w:val="o"/>
      <w:lvlJc w:val="left"/>
      <w:pPr>
        <w:ind w:left="1440" w:hanging="360"/>
      </w:pPr>
      <w:rPr>
        <w:rFonts w:ascii="Courier New" w:hAnsi="Courier New" w:hint="default"/>
      </w:rPr>
    </w:lvl>
    <w:lvl w:ilvl="2" w:tplc="71D473B4">
      <w:start w:val="1"/>
      <w:numFmt w:val="bullet"/>
      <w:lvlText w:val=""/>
      <w:lvlJc w:val="left"/>
      <w:pPr>
        <w:ind w:left="2160" w:hanging="360"/>
      </w:pPr>
      <w:rPr>
        <w:rFonts w:ascii="Wingdings" w:hAnsi="Wingdings" w:hint="default"/>
      </w:rPr>
    </w:lvl>
    <w:lvl w:ilvl="3" w:tplc="3D7AFA9C">
      <w:start w:val="1"/>
      <w:numFmt w:val="bullet"/>
      <w:lvlText w:val=""/>
      <w:lvlJc w:val="left"/>
      <w:pPr>
        <w:ind w:left="2880" w:hanging="360"/>
      </w:pPr>
      <w:rPr>
        <w:rFonts w:ascii="Symbol" w:hAnsi="Symbol" w:hint="default"/>
      </w:rPr>
    </w:lvl>
    <w:lvl w:ilvl="4" w:tplc="ECF2BB9A">
      <w:start w:val="1"/>
      <w:numFmt w:val="bullet"/>
      <w:lvlText w:val="o"/>
      <w:lvlJc w:val="left"/>
      <w:pPr>
        <w:ind w:left="3600" w:hanging="360"/>
      </w:pPr>
      <w:rPr>
        <w:rFonts w:ascii="Courier New" w:hAnsi="Courier New" w:hint="default"/>
      </w:rPr>
    </w:lvl>
    <w:lvl w:ilvl="5" w:tplc="A030FA86">
      <w:start w:val="1"/>
      <w:numFmt w:val="bullet"/>
      <w:lvlText w:val=""/>
      <w:lvlJc w:val="left"/>
      <w:pPr>
        <w:ind w:left="4320" w:hanging="360"/>
      </w:pPr>
      <w:rPr>
        <w:rFonts w:ascii="Wingdings" w:hAnsi="Wingdings" w:hint="default"/>
      </w:rPr>
    </w:lvl>
    <w:lvl w:ilvl="6" w:tplc="B14C429A">
      <w:start w:val="1"/>
      <w:numFmt w:val="bullet"/>
      <w:lvlText w:val=""/>
      <w:lvlJc w:val="left"/>
      <w:pPr>
        <w:ind w:left="5040" w:hanging="360"/>
      </w:pPr>
      <w:rPr>
        <w:rFonts w:ascii="Symbol" w:hAnsi="Symbol" w:hint="default"/>
      </w:rPr>
    </w:lvl>
    <w:lvl w:ilvl="7" w:tplc="73FE63DC">
      <w:start w:val="1"/>
      <w:numFmt w:val="bullet"/>
      <w:lvlText w:val="o"/>
      <w:lvlJc w:val="left"/>
      <w:pPr>
        <w:ind w:left="5760" w:hanging="360"/>
      </w:pPr>
      <w:rPr>
        <w:rFonts w:ascii="Courier New" w:hAnsi="Courier New" w:hint="default"/>
      </w:rPr>
    </w:lvl>
    <w:lvl w:ilvl="8" w:tplc="53BE395E">
      <w:start w:val="1"/>
      <w:numFmt w:val="bullet"/>
      <w:lvlText w:val=""/>
      <w:lvlJc w:val="left"/>
      <w:pPr>
        <w:ind w:left="6480" w:hanging="360"/>
      </w:pPr>
      <w:rPr>
        <w:rFonts w:ascii="Wingdings" w:hAnsi="Wingdings" w:hint="default"/>
      </w:rPr>
    </w:lvl>
  </w:abstractNum>
  <w:abstractNum w:abstractNumId="16" w15:restartNumberingAfterBreak="0">
    <w:nsid w:val="57702230"/>
    <w:multiLevelType w:val="hybridMultilevel"/>
    <w:tmpl w:val="7AEE6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0825F1"/>
    <w:multiLevelType w:val="hybridMultilevel"/>
    <w:tmpl w:val="EE96A3F6"/>
    <w:lvl w:ilvl="0" w:tplc="803878F2">
      <w:start w:val="1"/>
      <w:numFmt w:val="bullet"/>
      <w:lvlText w:val="·"/>
      <w:lvlJc w:val="left"/>
      <w:pPr>
        <w:ind w:left="720" w:hanging="360"/>
      </w:pPr>
      <w:rPr>
        <w:rFonts w:ascii="Symbol" w:hAnsi="Symbol" w:hint="default"/>
      </w:rPr>
    </w:lvl>
    <w:lvl w:ilvl="1" w:tplc="430ECC2E">
      <w:start w:val="1"/>
      <w:numFmt w:val="bullet"/>
      <w:lvlText w:val="o"/>
      <w:lvlJc w:val="left"/>
      <w:pPr>
        <w:ind w:left="1440" w:hanging="360"/>
      </w:pPr>
      <w:rPr>
        <w:rFonts w:ascii="Courier New" w:hAnsi="Courier New" w:hint="default"/>
      </w:rPr>
    </w:lvl>
    <w:lvl w:ilvl="2" w:tplc="A4F00DA4">
      <w:start w:val="1"/>
      <w:numFmt w:val="bullet"/>
      <w:lvlText w:val=""/>
      <w:lvlJc w:val="left"/>
      <w:pPr>
        <w:ind w:left="2160" w:hanging="360"/>
      </w:pPr>
      <w:rPr>
        <w:rFonts w:ascii="Wingdings" w:hAnsi="Wingdings" w:hint="default"/>
      </w:rPr>
    </w:lvl>
    <w:lvl w:ilvl="3" w:tplc="BD62EFBE">
      <w:start w:val="1"/>
      <w:numFmt w:val="bullet"/>
      <w:lvlText w:val=""/>
      <w:lvlJc w:val="left"/>
      <w:pPr>
        <w:ind w:left="2880" w:hanging="360"/>
      </w:pPr>
      <w:rPr>
        <w:rFonts w:ascii="Symbol" w:hAnsi="Symbol" w:hint="default"/>
      </w:rPr>
    </w:lvl>
    <w:lvl w:ilvl="4" w:tplc="F91C3B20">
      <w:start w:val="1"/>
      <w:numFmt w:val="bullet"/>
      <w:lvlText w:val="o"/>
      <w:lvlJc w:val="left"/>
      <w:pPr>
        <w:ind w:left="3600" w:hanging="360"/>
      </w:pPr>
      <w:rPr>
        <w:rFonts w:ascii="Courier New" w:hAnsi="Courier New" w:hint="default"/>
      </w:rPr>
    </w:lvl>
    <w:lvl w:ilvl="5" w:tplc="9E3CD02E">
      <w:start w:val="1"/>
      <w:numFmt w:val="bullet"/>
      <w:lvlText w:val=""/>
      <w:lvlJc w:val="left"/>
      <w:pPr>
        <w:ind w:left="4320" w:hanging="360"/>
      </w:pPr>
      <w:rPr>
        <w:rFonts w:ascii="Wingdings" w:hAnsi="Wingdings" w:hint="default"/>
      </w:rPr>
    </w:lvl>
    <w:lvl w:ilvl="6" w:tplc="1B82A5B4">
      <w:start w:val="1"/>
      <w:numFmt w:val="bullet"/>
      <w:lvlText w:val=""/>
      <w:lvlJc w:val="left"/>
      <w:pPr>
        <w:ind w:left="5040" w:hanging="360"/>
      </w:pPr>
      <w:rPr>
        <w:rFonts w:ascii="Symbol" w:hAnsi="Symbol" w:hint="default"/>
      </w:rPr>
    </w:lvl>
    <w:lvl w:ilvl="7" w:tplc="703E7FCE">
      <w:start w:val="1"/>
      <w:numFmt w:val="bullet"/>
      <w:lvlText w:val="o"/>
      <w:lvlJc w:val="left"/>
      <w:pPr>
        <w:ind w:left="5760" w:hanging="360"/>
      </w:pPr>
      <w:rPr>
        <w:rFonts w:ascii="Courier New" w:hAnsi="Courier New" w:hint="default"/>
      </w:rPr>
    </w:lvl>
    <w:lvl w:ilvl="8" w:tplc="A124843E">
      <w:start w:val="1"/>
      <w:numFmt w:val="bullet"/>
      <w:lvlText w:val=""/>
      <w:lvlJc w:val="left"/>
      <w:pPr>
        <w:ind w:left="6480" w:hanging="360"/>
      </w:pPr>
      <w:rPr>
        <w:rFonts w:ascii="Wingdings" w:hAnsi="Wingdings" w:hint="default"/>
      </w:rPr>
    </w:lvl>
  </w:abstractNum>
  <w:abstractNum w:abstractNumId="18" w15:restartNumberingAfterBreak="0">
    <w:nsid w:val="738E68AB"/>
    <w:multiLevelType w:val="hybridMultilevel"/>
    <w:tmpl w:val="59C68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B2DC21"/>
    <w:multiLevelType w:val="hybridMultilevel"/>
    <w:tmpl w:val="9F74B954"/>
    <w:lvl w:ilvl="0" w:tplc="66C623DE">
      <w:start w:val="1"/>
      <w:numFmt w:val="bullet"/>
      <w:lvlText w:val="·"/>
      <w:lvlJc w:val="left"/>
      <w:pPr>
        <w:ind w:left="720" w:hanging="360"/>
      </w:pPr>
      <w:rPr>
        <w:rFonts w:ascii="Symbol" w:hAnsi="Symbol" w:hint="default"/>
      </w:rPr>
    </w:lvl>
    <w:lvl w:ilvl="1" w:tplc="4F3C448A">
      <w:start w:val="1"/>
      <w:numFmt w:val="bullet"/>
      <w:lvlText w:val="o"/>
      <w:lvlJc w:val="left"/>
      <w:pPr>
        <w:ind w:left="1440" w:hanging="360"/>
      </w:pPr>
      <w:rPr>
        <w:rFonts w:ascii="Courier New" w:hAnsi="Courier New" w:hint="default"/>
      </w:rPr>
    </w:lvl>
    <w:lvl w:ilvl="2" w:tplc="BCAC9650">
      <w:start w:val="1"/>
      <w:numFmt w:val="bullet"/>
      <w:lvlText w:val=""/>
      <w:lvlJc w:val="left"/>
      <w:pPr>
        <w:ind w:left="2160" w:hanging="360"/>
      </w:pPr>
      <w:rPr>
        <w:rFonts w:ascii="Wingdings" w:hAnsi="Wingdings" w:hint="default"/>
      </w:rPr>
    </w:lvl>
    <w:lvl w:ilvl="3" w:tplc="202E02C6">
      <w:start w:val="1"/>
      <w:numFmt w:val="bullet"/>
      <w:lvlText w:val=""/>
      <w:lvlJc w:val="left"/>
      <w:pPr>
        <w:ind w:left="2880" w:hanging="360"/>
      </w:pPr>
      <w:rPr>
        <w:rFonts w:ascii="Symbol" w:hAnsi="Symbol" w:hint="default"/>
      </w:rPr>
    </w:lvl>
    <w:lvl w:ilvl="4" w:tplc="E6DE6B70">
      <w:start w:val="1"/>
      <w:numFmt w:val="bullet"/>
      <w:lvlText w:val="o"/>
      <w:lvlJc w:val="left"/>
      <w:pPr>
        <w:ind w:left="3600" w:hanging="360"/>
      </w:pPr>
      <w:rPr>
        <w:rFonts w:ascii="Courier New" w:hAnsi="Courier New" w:hint="default"/>
      </w:rPr>
    </w:lvl>
    <w:lvl w:ilvl="5" w:tplc="3A8213DA">
      <w:start w:val="1"/>
      <w:numFmt w:val="bullet"/>
      <w:lvlText w:val=""/>
      <w:lvlJc w:val="left"/>
      <w:pPr>
        <w:ind w:left="4320" w:hanging="360"/>
      </w:pPr>
      <w:rPr>
        <w:rFonts w:ascii="Wingdings" w:hAnsi="Wingdings" w:hint="default"/>
      </w:rPr>
    </w:lvl>
    <w:lvl w:ilvl="6" w:tplc="D6CAB28A">
      <w:start w:val="1"/>
      <w:numFmt w:val="bullet"/>
      <w:lvlText w:val=""/>
      <w:lvlJc w:val="left"/>
      <w:pPr>
        <w:ind w:left="5040" w:hanging="360"/>
      </w:pPr>
      <w:rPr>
        <w:rFonts w:ascii="Symbol" w:hAnsi="Symbol" w:hint="default"/>
      </w:rPr>
    </w:lvl>
    <w:lvl w:ilvl="7" w:tplc="FB081DB8">
      <w:start w:val="1"/>
      <w:numFmt w:val="bullet"/>
      <w:lvlText w:val="o"/>
      <w:lvlJc w:val="left"/>
      <w:pPr>
        <w:ind w:left="5760" w:hanging="360"/>
      </w:pPr>
      <w:rPr>
        <w:rFonts w:ascii="Courier New" w:hAnsi="Courier New" w:hint="default"/>
      </w:rPr>
    </w:lvl>
    <w:lvl w:ilvl="8" w:tplc="702E22EA">
      <w:start w:val="1"/>
      <w:numFmt w:val="bullet"/>
      <w:lvlText w:val=""/>
      <w:lvlJc w:val="left"/>
      <w:pPr>
        <w:ind w:left="6480" w:hanging="360"/>
      </w:pPr>
      <w:rPr>
        <w:rFonts w:ascii="Wingdings" w:hAnsi="Wingdings" w:hint="default"/>
      </w:rPr>
    </w:lvl>
  </w:abstractNum>
  <w:abstractNum w:abstractNumId="20"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1619415490">
    <w:abstractNumId w:val="15"/>
  </w:num>
  <w:num w:numId="2" w16cid:durableId="37319521">
    <w:abstractNumId w:val="19"/>
  </w:num>
  <w:num w:numId="3" w16cid:durableId="1400059584">
    <w:abstractNumId w:val="10"/>
  </w:num>
  <w:num w:numId="4" w16cid:durableId="634918053">
    <w:abstractNumId w:val="8"/>
  </w:num>
  <w:num w:numId="5" w16cid:durableId="648754354">
    <w:abstractNumId w:val="7"/>
  </w:num>
  <w:num w:numId="6" w16cid:durableId="968978134">
    <w:abstractNumId w:val="5"/>
  </w:num>
  <w:num w:numId="7" w16cid:durableId="1516385220">
    <w:abstractNumId w:val="20"/>
  </w:num>
  <w:num w:numId="8" w16cid:durableId="1902862263">
    <w:abstractNumId w:val="2"/>
  </w:num>
  <w:num w:numId="9" w16cid:durableId="1433936213">
    <w:abstractNumId w:val="1"/>
  </w:num>
  <w:num w:numId="10" w16cid:durableId="1261135586">
    <w:abstractNumId w:val="0"/>
  </w:num>
  <w:num w:numId="11" w16cid:durableId="1957708768">
    <w:abstractNumId w:val="4"/>
  </w:num>
  <w:num w:numId="12" w16cid:durableId="1878539119">
    <w:abstractNumId w:val="13"/>
  </w:num>
  <w:num w:numId="13" w16cid:durableId="1318680820">
    <w:abstractNumId w:val="14"/>
  </w:num>
  <w:num w:numId="14" w16cid:durableId="1301574113">
    <w:abstractNumId w:val="15"/>
  </w:num>
  <w:num w:numId="15" w16cid:durableId="1312368134">
    <w:abstractNumId w:val="17"/>
  </w:num>
  <w:num w:numId="16" w16cid:durableId="31879244">
    <w:abstractNumId w:val="7"/>
  </w:num>
  <w:num w:numId="17" w16cid:durableId="2061204917">
    <w:abstractNumId w:val="15"/>
  </w:num>
  <w:num w:numId="18" w16cid:durableId="1401709266">
    <w:abstractNumId w:val="15"/>
  </w:num>
  <w:num w:numId="19" w16cid:durableId="819227367">
    <w:abstractNumId w:val="15"/>
  </w:num>
  <w:num w:numId="20" w16cid:durableId="2122143729">
    <w:abstractNumId w:val="6"/>
  </w:num>
  <w:num w:numId="21" w16cid:durableId="49808471">
    <w:abstractNumId w:val="9"/>
  </w:num>
  <w:num w:numId="22" w16cid:durableId="1967392412">
    <w:abstractNumId w:val="15"/>
  </w:num>
  <w:num w:numId="23" w16cid:durableId="984239346">
    <w:abstractNumId w:val="15"/>
  </w:num>
  <w:num w:numId="24" w16cid:durableId="1131359586">
    <w:abstractNumId w:val="11"/>
  </w:num>
  <w:num w:numId="25" w16cid:durableId="408776580">
    <w:abstractNumId w:val="16"/>
  </w:num>
  <w:num w:numId="26" w16cid:durableId="1206672800">
    <w:abstractNumId w:val="3"/>
  </w:num>
  <w:num w:numId="27" w16cid:durableId="1710911451">
    <w:abstractNumId w:val="19"/>
  </w:num>
  <w:num w:numId="28" w16cid:durableId="1744838798">
    <w:abstractNumId w:val="15"/>
  </w:num>
  <w:num w:numId="29" w16cid:durableId="975767861">
    <w:abstractNumId w:val="19"/>
  </w:num>
  <w:num w:numId="30" w16cid:durableId="798185804">
    <w:abstractNumId w:val="15"/>
  </w:num>
  <w:num w:numId="31" w16cid:durableId="436682694">
    <w:abstractNumId w:val="12"/>
  </w:num>
  <w:num w:numId="32" w16cid:durableId="22868680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uzMMeEXx+gV0u7f/YfNUFbJTtkvXo0skZmKptUm0kBAmDW/uIkxFE02FbXPv8iLoR4Lw679foj4v++LvOBDSZw==" w:salt="fffqK0BtyqLpcQ3UiQhE/w=="/>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a8FAKJPPxQtAAAA"/>
  </w:docVars>
  <w:rsids>
    <w:rsidRoot w:val="006D4100"/>
    <w:rsid w:val="0000098B"/>
    <w:rsid w:val="0000106D"/>
    <w:rsid w:val="0000134B"/>
    <w:rsid w:val="00001456"/>
    <w:rsid w:val="00001F67"/>
    <w:rsid w:val="000029FD"/>
    <w:rsid w:val="00002BD5"/>
    <w:rsid w:val="000031A5"/>
    <w:rsid w:val="00005059"/>
    <w:rsid w:val="00005309"/>
    <w:rsid w:val="00006068"/>
    <w:rsid w:val="000070E7"/>
    <w:rsid w:val="0001073A"/>
    <w:rsid w:val="00015ABB"/>
    <w:rsid w:val="00017223"/>
    <w:rsid w:val="00020A9B"/>
    <w:rsid w:val="0002479D"/>
    <w:rsid w:val="00026237"/>
    <w:rsid w:val="00030918"/>
    <w:rsid w:val="000309DE"/>
    <w:rsid w:val="00031A83"/>
    <w:rsid w:val="0003348A"/>
    <w:rsid w:val="00033498"/>
    <w:rsid w:val="000334E4"/>
    <w:rsid w:val="00035576"/>
    <w:rsid w:val="00035945"/>
    <w:rsid w:val="00035B2F"/>
    <w:rsid w:val="0003699F"/>
    <w:rsid w:val="00036CBB"/>
    <w:rsid w:val="000417CE"/>
    <w:rsid w:val="00041E73"/>
    <w:rsid w:val="0004234B"/>
    <w:rsid w:val="0004358F"/>
    <w:rsid w:val="00044C40"/>
    <w:rsid w:val="0004533D"/>
    <w:rsid w:val="00045DDA"/>
    <w:rsid w:val="00046A3E"/>
    <w:rsid w:val="00046D18"/>
    <w:rsid w:val="000474A0"/>
    <w:rsid w:val="00050864"/>
    <w:rsid w:val="00050DBF"/>
    <w:rsid w:val="0005264A"/>
    <w:rsid w:val="00052654"/>
    <w:rsid w:val="0005283E"/>
    <w:rsid w:val="0005382D"/>
    <w:rsid w:val="00054DB2"/>
    <w:rsid w:val="000554E7"/>
    <w:rsid w:val="00057CAB"/>
    <w:rsid w:val="00060D28"/>
    <w:rsid w:val="0006119D"/>
    <w:rsid w:val="0006284A"/>
    <w:rsid w:val="00062B83"/>
    <w:rsid w:val="0006493D"/>
    <w:rsid w:val="00064A38"/>
    <w:rsid w:val="000650F4"/>
    <w:rsid w:val="0006782A"/>
    <w:rsid w:val="00067DF4"/>
    <w:rsid w:val="00070686"/>
    <w:rsid w:val="000755E5"/>
    <w:rsid w:val="00075B6C"/>
    <w:rsid w:val="00076384"/>
    <w:rsid w:val="0007656A"/>
    <w:rsid w:val="00076B87"/>
    <w:rsid w:val="00076C87"/>
    <w:rsid w:val="0008078B"/>
    <w:rsid w:val="0008269E"/>
    <w:rsid w:val="00085296"/>
    <w:rsid w:val="0008756A"/>
    <w:rsid w:val="00087838"/>
    <w:rsid w:val="00087DAC"/>
    <w:rsid w:val="00094090"/>
    <w:rsid w:val="000943A5"/>
    <w:rsid w:val="000965C0"/>
    <w:rsid w:val="00096F7B"/>
    <w:rsid w:val="0009701C"/>
    <w:rsid w:val="000A037B"/>
    <w:rsid w:val="000A0497"/>
    <w:rsid w:val="000A1D99"/>
    <w:rsid w:val="000A30D5"/>
    <w:rsid w:val="000A4323"/>
    <w:rsid w:val="000A5410"/>
    <w:rsid w:val="000A59A4"/>
    <w:rsid w:val="000A5ACB"/>
    <w:rsid w:val="000A648C"/>
    <w:rsid w:val="000B113A"/>
    <w:rsid w:val="000B2976"/>
    <w:rsid w:val="000B36FD"/>
    <w:rsid w:val="000B3800"/>
    <w:rsid w:val="000B38E6"/>
    <w:rsid w:val="000B6F99"/>
    <w:rsid w:val="000B7EC7"/>
    <w:rsid w:val="000C0494"/>
    <w:rsid w:val="000C0955"/>
    <w:rsid w:val="000C0ADD"/>
    <w:rsid w:val="000C13E2"/>
    <w:rsid w:val="000C1601"/>
    <w:rsid w:val="000C2D43"/>
    <w:rsid w:val="000C2D70"/>
    <w:rsid w:val="000C3BF6"/>
    <w:rsid w:val="000C3DF8"/>
    <w:rsid w:val="000C5C52"/>
    <w:rsid w:val="000C69BE"/>
    <w:rsid w:val="000C6AA6"/>
    <w:rsid w:val="000C7354"/>
    <w:rsid w:val="000C759E"/>
    <w:rsid w:val="000C7B8B"/>
    <w:rsid w:val="000D1009"/>
    <w:rsid w:val="000D1D87"/>
    <w:rsid w:val="000D33F8"/>
    <w:rsid w:val="000D36D8"/>
    <w:rsid w:val="000D4C67"/>
    <w:rsid w:val="000D52B5"/>
    <w:rsid w:val="000D5DF3"/>
    <w:rsid w:val="000D70B8"/>
    <w:rsid w:val="000D7E40"/>
    <w:rsid w:val="000E029E"/>
    <w:rsid w:val="000E1667"/>
    <w:rsid w:val="000E249A"/>
    <w:rsid w:val="000E2DED"/>
    <w:rsid w:val="000E739E"/>
    <w:rsid w:val="000E7589"/>
    <w:rsid w:val="000E75C3"/>
    <w:rsid w:val="000F0E21"/>
    <w:rsid w:val="000F2B93"/>
    <w:rsid w:val="000F2C4B"/>
    <w:rsid w:val="000F3186"/>
    <w:rsid w:val="000F5B00"/>
    <w:rsid w:val="000F5B52"/>
    <w:rsid w:val="000F6062"/>
    <w:rsid w:val="000F6731"/>
    <w:rsid w:val="000F7161"/>
    <w:rsid w:val="00100C88"/>
    <w:rsid w:val="00100DA5"/>
    <w:rsid w:val="001017F3"/>
    <w:rsid w:val="00101A31"/>
    <w:rsid w:val="00101D2F"/>
    <w:rsid w:val="00101D76"/>
    <w:rsid w:val="00102903"/>
    <w:rsid w:val="00103047"/>
    <w:rsid w:val="00103F25"/>
    <w:rsid w:val="00104162"/>
    <w:rsid w:val="001054AA"/>
    <w:rsid w:val="001055EB"/>
    <w:rsid w:val="00105968"/>
    <w:rsid w:val="00106209"/>
    <w:rsid w:val="00106ED2"/>
    <w:rsid w:val="0010720A"/>
    <w:rsid w:val="001079DA"/>
    <w:rsid w:val="00110A01"/>
    <w:rsid w:val="001116D1"/>
    <w:rsid w:val="00111F9A"/>
    <w:rsid w:val="00112D68"/>
    <w:rsid w:val="00112F88"/>
    <w:rsid w:val="001165FF"/>
    <w:rsid w:val="00117A11"/>
    <w:rsid w:val="001215DF"/>
    <w:rsid w:val="001217FF"/>
    <w:rsid w:val="0012206B"/>
    <w:rsid w:val="00123DB9"/>
    <w:rsid w:val="00123E62"/>
    <w:rsid w:val="001242A6"/>
    <w:rsid w:val="00124D32"/>
    <w:rsid w:val="00126310"/>
    <w:rsid w:val="00130570"/>
    <w:rsid w:val="00130BBE"/>
    <w:rsid w:val="00131094"/>
    <w:rsid w:val="00131BB7"/>
    <w:rsid w:val="00133512"/>
    <w:rsid w:val="00133A25"/>
    <w:rsid w:val="0013434C"/>
    <w:rsid w:val="001354B8"/>
    <w:rsid w:val="00135B1C"/>
    <w:rsid w:val="001361C8"/>
    <w:rsid w:val="001368DB"/>
    <w:rsid w:val="00140986"/>
    <w:rsid w:val="001409C6"/>
    <w:rsid w:val="00141457"/>
    <w:rsid w:val="001419EF"/>
    <w:rsid w:val="00143044"/>
    <w:rsid w:val="00144032"/>
    <w:rsid w:val="00144B17"/>
    <w:rsid w:val="00147BD9"/>
    <w:rsid w:val="00150FDB"/>
    <w:rsid w:val="001511AB"/>
    <w:rsid w:val="0015165A"/>
    <w:rsid w:val="00151A7F"/>
    <w:rsid w:val="00153E79"/>
    <w:rsid w:val="00154AE1"/>
    <w:rsid w:val="00154EF3"/>
    <w:rsid w:val="00155BB6"/>
    <w:rsid w:val="00157565"/>
    <w:rsid w:val="00157613"/>
    <w:rsid w:val="00160B46"/>
    <w:rsid w:val="00161959"/>
    <w:rsid w:val="00161FA8"/>
    <w:rsid w:val="001625A8"/>
    <w:rsid w:val="0016266B"/>
    <w:rsid w:val="00163304"/>
    <w:rsid w:val="00163314"/>
    <w:rsid w:val="00163CC0"/>
    <w:rsid w:val="001644B6"/>
    <w:rsid w:val="00164EA8"/>
    <w:rsid w:val="001650D2"/>
    <w:rsid w:val="0016547C"/>
    <w:rsid w:val="0016574B"/>
    <w:rsid w:val="00165DF8"/>
    <w:rsid w:val="00167645"/>
    <w:rsid w:val="00167E6F"/>
    <w:rsid w:val="00171301"/>
    <w:rsid w:val="00171C90"/>
    <w:rsid w:val="001722F4"/>
    <w:rsid w:val="00174AD8"/>
    <w:rsid w:val="00175D75"/>
    <w:rsid w:val="00177890"/>
    <w:rsid w:val="00177FD4"/>
    <w:rsid w:val="00180A0A"/>
    <w:rsid w:val="00180D1D"/>
    <w:rsid w:val="00180F3A"/>
    <w:rsid w:val="00180FB0"/>
    <w:rsid w:val="00181B72"/>
    <w:rsid w:val="00182627"/>
    <w:rsid w:val="0018410A"/>
    <w:rsid w:val="001855E2"/>
    <w:rsid w:val="0018565B"/>
    <w:rsid w:val="001859A7"/>
    <w:rsid w:val="001860DC"/>
    <w:rsid w:val="001914DF"/>
    <w:rsid w:val="00191779"/>
    <w:rsid w:val="00191D95"/>
    <w:rsid w:val="00192277"/>
    <w:rsid w:val="00194422"/>
    <w:rsid w:val="00194CE4"/>
    <w:rsid w:val="00195079"/>
    <w:rsid w:val="00195B34"/>
    <w:rsid w:val="001A0748"/>
    <w:rsid w:val="001A2BB5"/>
    <w:rsid w:val="001A2C5F"/>
    <w:rsid w:val="001A3995"/>
    <w:rsid w:val="001A480B"/>
    <w:rsid w:val="001A4885"/>
    <w:rsid w:val="001A4A29"/>
    <w:rsid w:val="001A4E75"/>
    <w:rsid w:val="001A529E"/>
    <w:rsid w:val="001A56AC"/>
    <w:rsid w:val="001A5C55"/>
    <w:rsid w:val="001A685E"/>
    <w:rsid w:val="001A7773"/>
    <w:rsid w:val="001B04AD"/>
    <w:rsid w:val="001B06A8"/>
    <w:rsid w:val="001B26F9"/>
    <w:rsid w:val="001B2F65"/>
    <w:rsid w:val="001B33A9"/>
    <w:rsid w:val="001B3BA4"/>
    <w:rsid w:val="001B542B"/>
    <w:rsid w:val="001C00A9"/>
    <w:rsid w:val="001C09BA"/>
    <w:rsid w:val="001C152B"/>
    <w:rsid w:val="001C2701"/>
    <w:rsid w:val="001C3444"/>
    <w:rsid w:val="001C38C6"/>
    <w:rsid w:val="001C452E"/>
    <w:rsid w:val="001C46A7"/>
    <w:rsid w:val="001C5BAC"/>
    <w:rsid w:val="001C5CFE"/>
    <w:rsid w:val="001C6E2B"/>
    <w:rsid w:val="001C781B"/>
    <w:rsid w:val="001D1BDA"/>
    <w:rsid w:val="001D1FEB"/>
    <w:rsid w:val="001D273D"/>
    <w:rsid w:val="001D2AB9"/>
    <w:rsid w:val="001D2F2A"/>
    <w:rsid w:val="001D36F8"/>
    <w:rsid w:val="001D4230"/>
    <w:rsid w:val="001D4D81"/>
    <w:rsid w:val="001D5811"/>
    <w:rsid w:val="001D5CD7"/>
    <w:rsid w:val="001E006A"/>
    <w:rsid w:val="001E0247"/>
    <w:rsid w:val="001E035B"/>
    <w:rsid w:val="001E0385"/>
    <w:rsid w:val="001E0B80"/>
    <w:rsid w:val="001E1D5E"/>
    <w:rsid w:val="001E2561"/>
    <w:rsid w:val="001E2DD4"/>
    <w:rsid w:val="001E36F4"/>
    <w:rsid w:val="001E43CC"/>
    <w:rsid w:val="001E4A1B"/>
    <w:rsid w:val="001E5A19"/>
    <w:rsid w:val="001E72F2"/>
    <w:rsid w:val="001E7B0E"/>
    <w:rsid w:val="001E7D0D"/>
    <w:rsid w:val="001F0044"/>
    <w:rsid w:val="001F0760"/>
    <w:rsid w:val="001F1A57"/>
    <w:rsid w:val="001F1E6A"/>
    <w:rsid w:val="001F1F45"/>
    <w:rsid w:val="001F3AB9"/>
    <w:rsid w:val="001F494A"/>
    <w:rsid w:val="001F5556"/>
    <w:rsid w:val="001F5E55"/>
    <w:rsid w:val="002012D1"/>
    <w:rsid w:val="0020155C"/>
    <w:rsid w:val="002017BB"/>
    <w:rsid w:val="00201ED4"/>
    <w:rsid w:val="00202091"/>
    <w:rsid w:val="00203749"/>
    <w:rsid w:val="00205717"/>
    <w:rsid w:val="00206E7C"/>
    <w:rsid w:val="0020792D"/>
    <w:rsid w:val="00210284"/>
    <w:rsid w:val="002102C4"/>
    <w:rsid w:val="00211401"/>
    <w:rsid w:val="00211F1C"/>
    <w:rsid w:val="00212EBF"/>
    <w:rsid w:val="002132F0"/>
    <w:rsid w:val="00214ED4"/>
    <w:rsid w:val="002154B5"/>
    <w:rsid w:val="00216D73"/>
    <w:rsid w:val="00217C90"/>
    <w:rsid w:val="0022004C"/>
    <w:rsid w:val="0022020E"/>
    <w:rsid w:val="00221D2F"/>
    <w:rsid w:val="00221F06"/>
    <w:rsid w:val="00222A10"/>
    <w:rsid w:val="00222AF7"/>
    <w:rsid w:val="00222B96"/>
    <w:rsid w:val="00222F0E"/>
    <w:rsid w:val="00223A65"/>
    <w:rsid w:val="00223E96"/>
    <w:rsid w:val="002248D7"/>
    <w:rsid w:val="002274A0"/>
    <w:rsid w:val="00227BBC"/>
    <w:rsid w:val="00230487"/>
    <w:rsid w:val="00230A7A"/>
    <w:rsid w:val="00231995"/>
    <w:rsid w:val="002319B9"/>
    <w:rsid w:val="00232485"/>
    <w:rsid w:val="00236E1A"/>
    <w:rsid w:val="0024149C"/>
    <w:rsid w:val="0024212E"/>
    <w:rsid w:val="00244646"/>
    <w:rsid w:val="002447D9"/>
    <w:rsid w:val="00244ACA"/>
    <w:rsid w:val="0024693D"/>
    <w:rsid w:val="00246C31"/>
    <w:rsid w:val="00251813"/>
    <w:rsid w:val="002575D5"/>
    <w:rsid w:val="002600E2"/>
    <w:rsid w:val="002618A3"/>
    <w:rsid w:val="00262908"/>
    <w:rsid w:val="00263013"/>
    <w:rsid w:val="00264444"/>
    <w:rsid w:val="002646A2"/>
    <w:rsid w:val="0026574F"/>
    <w:rsid w:val="00266170"/>
    <w:rsid w:val="0026622E"/>
    <w:rsid w:val="00267452"/>
    <w:rsid w:val="00270E03"/>
    <w:rsid w:val="0027235E"/>
    <w:rsid w:val="00273ED3"/>
    <w:rsid w:val="00274216"/>
    <w:rsid w:val="00275F52"/>
    <w:rsid w:val="00276677"/>
    <w:rsid w:val="002774DC"/>
    <w:rsid w:val="0027779C"/>
    <w:rsid w:val="00277B4C"/>
    <w:rsid w:val="00277B50"/>
    <w:rsid w:val="00280B72"/>
    <w:rsid w:val="002818A9"/>
    <w:rsid w:val="00281B12"/>
    <w:rsid w:val="00282617"/>
    <w:rsid w:val="0028528A"/>
    <w:rsid w:val="0028669A"/>
    <w:rsid w:val="00286CBF"/>
    <w:rsid w:val="002916E9"/>
    <w:rsid w:val="002924BB"/>
    <w:rsid w:val="00292849"/>
    <w:rsid w:val="00293A6C"/>
    <w:rsid w:val="00297763"/>
    <w:rsid w:val="002A4720"/>
    <w:rsid w:val="002A4C34"/>
    <w:rsid w:val="002A4D2B"/>
    <w:rsid w:val="002A6375"/>
    <w:rsid w:val="002A70F0"/>
    <w:rsid w:val="002A7343"/>
    <w:rsid w:val="002B01E4"/>
    <w:rsid w:val="002B0A99"/>
    <w:rsid w:val="002B333E"/>
    <w:rsid w:val="002B58FA"/>
    <w:rsid w:val="002B7005"/>
    <w:rsid w:val="002B7A7B"/>
    <w:rsid w:val="002C0F09"/>
    <w:rsid w:val="002C1B2E"/>
    <w:rsid w:val="002C23C9"/>
    <w:rsid w:val="002C2D37"/>
    <w:rsid w:val="002C5650"/>
    <w:rsid w:val="002C6352"/>
    <w:rsid w:val="002C6606"/>
    <w:rsid w:val="002C72A0"/>
    <w:rsid w:val="002C7D28"/>
    <w:rsid w:val="002D1246"/>
    <w:rsid w:val="002D4500"/>
    <w:rsid w:val="002D4D8E"/>
    <w:rsid w:val="002D518B"/>
    <w:rsid w:val="002D6551"/>
    <w:rsid w:val="002D6859"/>
    <w:rsid w:val="002D6D5B"/>
    <w:rsid w:val="002D706D"/>
    <w:rsid w:val="002D75C6"/>
    <w:rsid w:val="002E037C"/>
    <w:rsid w:val="002E0AE0"/>
    <w:rsid w:val="002E0B04"/>
    <w:rsid w:val="002E16DE"/>
    <w:rsid w:val="002E3979"/>
    <w:rsid w:val="002E3E55"/>
    <w:rsid w:val="002E45E6"/>
    <w:rsid w:val="002E60BB"/>
    <w:rsid w:val="002F00B9"/>
    <w:rsid w:val="002F014F"/>
    <w:rsid w:val="002F0B46"/>
    <w:rsid w:val="002F2502"/>
    <w:rsid w:val="002F35B0"/>
    <w:rsid w:val="002F4327"/>
    <w:rsid w:val="002F63A4"/>
    <w:rsid w:val="002F6988"/>
    <w:rsid w:val="002F6BAC"/>
    <w:rsid w:val="002F6DBC"/>
    <w:rsid w:val="00300099"/>
    <w:rsid w:val="00300259"/>
    <w:rsid w:val="00300AA2"/>
    <w:rsid w:val="003015C6"/>
    <w:rsid w:val="003022A3"/>
    <w:rsid w:val="00302926"/>
    <w:rsid w:val="0030403C"/>
    <w:rsid w:val="00306868"/>
    <w:rsid w:val="00306B8E"/>
    <w:rsid w:val="0030729D"/>
    <w:rsid w:val="00307DA8"/>
    <w:rsid w:val="00310DC7"/>
    <w:rsid w:val="00313EAB"/>
    <w:rsid w:val="00315730"/>
    <w:rsid w:val="00316677"/>
    <w:rsid w:val="003179C2"/>
    <w:rsid w:val="00317A70"/>
    <w:rsid w:val="00317B7E"/>
    <w:rsid w:val="00317B89"/>
    <w:rsid w:val="00320AB9"/>
    <w:rsid w:val="003210BF"/>
    <w:rsid w:val="00322766"/>
    <w:rsid w:val="00322F53"/>
    <w:rsid w:val="0032373C"/>
    <w:rsid w:val="00323827"/>
    <w:rsid w:val="003246AA"/>
    <w:rsid w:val="003301C9"/>
    <w:rsid w:val="003304C1"/>
    <w:rsid w:val="00331903"/>
    <w:rsid w:val="0033321A"/>
    <w:rsid w:val="00333C9D"/>
    <w:rsid w:val="00335B87"/>
    <w:rsid w:val="0033755E"/>
    <w:rsid w:val="003376F0"/>
    <w:rsid w:val="0034081C"/>
    <w:rsid w:val="003416B0"/>
    <w:rsid w:val="00342B48"/>
    <w:rsid w:val="0034362E"/>
    <w:rsid w:val="00344D9D"/>
    <w:rsid w:val="00345811"/>
    <w:rsid w:val="00345B65"/>
    <w:rsid w:val="00346A0E"/>
    <w:rsid w:val="00347BA3"/>
    <w:rsid w:val="00347FB4"/>
    <w:rsid w:val="0034D2A7"/>
    <w:rsid w:val="003507D3"/>
    <w:rsid w:val="00351319"/>
    <w:rsid w:val="00351732"/>
    <w:rsid w:val="00352F36"/>
    <w:rsid w:val="003541E4"/>
    <w:rsid w:val="0035423A"/>
    <w:rsid w:val="0035586B"/>
    <w:rsid w:val="00357332"/>
    <w:rsid w:val="003631DB"/>
    <w:rsid w:val="003637F6"/>
    <w:rsid w:val="00364103"/>
    <w:rsid w:val="003654C1"/>
    <w:rsid w:val="0036759B"/>
    <w:rsid w:val="00367F96"/>
    <w:rsid w:val="00370732"/>
    <w:rsid w:val="003712A6"/>
    <w:rsid w:val="0037176C"/>
    <w:rsid w:val="00372329"/>
    <w:rsid w:val="00372C8E"/>
    <w:rsid w:val="00373915"/>
    <w:rsid w:val="003745A1"/>
    <w:rsid w:val="00374869"/>
    <w:rsid w:val="0037518C"/>
    <w:rsid w:val="003759C9"/>
    <w:rsid w:val="00375ACE"/>
    <w:rsid w:val="00375AD4"/>
    <w:rsid w:val="00376042"/>
    <w:rsid w:val="00376106"/>
    <w:rsid w:val="00376E45"/>
    <w:rsid w:val="003809BA"/>
    <w:rsid w:val="00381DD8"/>
    <w:rsid w:val="00383C02"/>
    <w:rsid w:val="00384DBB"/>
    <w:rsid w:val="003852B4"/>
    <w:rsid w:val="003852EB"/>
    <w:rsid w:val="00385411"/>
    <w:rsid w:val="0038578E"/>
    <w:rsid w:val="00385886"/>
    <w:rsid w:val="003859BE"/>
    <w:rsid w:val="00386126"/>
    <w:rsid w:val="00387C30"/>
    <w:rsid w:val="003900EC"/>
    <w:rsid w:val="0039068B"/>
    <w:rsid w:val="003911A1"/>
    <w:rsid w:val="00391E94"/>
    <w:rsid w:val="00392416"/>
    <w:rsid w:val="00394258"/>
    <w:rsid w:val="00394C52"/>
    <w:rsid w:val="0039613C"/>
    <w:rsid w:val="00396890"/>
    <w:rsid w:val="00396C61"/>
    <w:rsid w:val="00397694"/>
    <w:rsid w:val="0039793E"/>
    <w:rsid w:val="0039795E"/>
    <w:rsid w:val="003A00AA"/>
    <w:rsid w:val="003A06F2"/>
    <w:rsid w:val="003A2251"/>
    <w:rsid w:val="003A2C5A"/>
    <w:rsid w:val="003A5428"/>
    <w:rsid w:val="003A5932"/>
    <w:rsid w:val="003A59C2"/>
    <w:rsid w:val="003A5F89"/>
    <w:rsid w:val="003A60B3"/>
    <w:rsid w:val="003A621E"/>
    <w:rsid w:val="003A7501"/>
    <w:rsid w:val="003A7C44"/>
    <w:rsid w:val="003B08D6"/>
    <w:rsid w:val="003B143A"/>
    <w:rsid w:val="003B170B"/>
    <w:rsid w:val="003B223D"/>
    <w:rsid w:val="003B259C"/>
    <w:rsid w:val="003B40AF"/>
    <w:rsid w:val="003B4CB1"/>
    <w:rsid w:val="003B65FA"/>
    <w:rsid w:val="003B66DE"/>
    <w:rsid w:val="003B6919"/>
    <w:rsid w:val="003B6A54"/>
    <w:rsid w:val="003B7241"/>
    <w:rsid w:val="003B7F01"/>
    <w:rsid w:val="003C15C6"/>
    <w:rsid w:val="003C258A"/>
    <w:rsid w:val="003C297A"/>
    <w:rsid w:val="003C409C"/>
    <w:rsid w:val="003C4405"/>
    <w:rsid w:val="003C47F5"/>
    <w:rsid w:val="003C4FA3"/>
    <w:rsid w:val="003C56D1"/>
    <w:rsid w:val="003C5769"/>
    <w:rsid w:val="003C5A96"/>
    <w:rsid w:val="003C73F2"/>
    <w:rsid w:val="003D0BC5"/>
    <w:rsid w:val="003D0BC8"/>
    <w:rsid w:val="003D0E1D"/>
    <w:rsid w:val="003D44EE"/>
    <w:rsid w:val="003D633E"/>
    <w:rsid w:val="003D63DF"/>
    <w:rsid w:val="003D6934"/>
    <w:rsid w:val="003D7685"/>
    <w:rsid w:val="003D7AEC"/>
    <w:rsid w:val="003E0A07"/>
    <w:rsid w:val="003E11FD"/>
    <w:rsid w:val="003E349F"/>
    <w:rsid w:val="003E3875"/>
    <w:rsid w:val="003E4A0F"/>
    <w:rsid w:val="003E4DA4"/>
    <w:rsid w:val="003E607B"/>
    <w:rsid w:val="003E65B3"/>
    <w:rsid w:val="003E778E"/>
    <w:rsid w:val="003E7824"/>
    <w:rsid w:val="003F1778"/>
    <w:rsid w:val="003F25C4"/>
    <w:rsid w:val="003F2D08"/>
    <w:rsid w:val="003F3011"/>
    <w:rsid w:val="003F336F"/>
    <w:rsid w:val="003F4FD3"/>
    <w:rsid w:val="003F5C49"/>
    <w:rsid w:val="003F79CE"/>
    <w:rsid w:val="003F7B98"/>
    <w:rsid w:val="00401105"/>
    <w:rsid w:val="00401D99"/>
    <w:rsid w:val="0040345E"/>
    <w:rsid w:val="00404D2B"/>
    <w:rsid w:val="00404FA7"/>
    <w:rsid w:val="00405463"/>
    <w:rsid w:val="0040556C"/>
    <w:rsid w:val="00406122"/>
    <w:rsid w:val="00406DD4"/>
    <w:rsid w:val="004076A2"/>
    <w:rsid w:val="00407AFE"/>
    <w:rsid w:val="00410606"/>
    <w:rsid w:val="00410A68"/>
    <w:rsid w:val="00411C96"/>
    <w:rsid w:val="00412407"/>
    <w:rsid w:val="0041256E"/>
    <w:rsid w:val="0041274D"/>
    <w:rsid w:val="004127F9"/>
    <w:rsid w:val="00412DEC"/>
    <w:rsid w:val="004132EC"/>
    <w:rsid w:val="0041375A"/>
    <w:rsid w:val="004150EC"/>
    <w:rsid w:val="00416117"/>
    <w:rsid w:val="00417626"/>
    <w:rsid w:val="0041781A"/>
    <w:rsid w:val="004203C0"/>
    <w:rsid w:val="00420B1C"/>
    <w:rsid w:val="004213E6"/>
    <w:rsid w:val="00421EC0"/>
    <w:rsid w:val="004229B3"/>
    <w:rsid w:val="00422B75"/>
    <w:rsid w:val="00423CE7"/>
    <w:rsid w:val="00423D32"/>
    <w:rsid w:val="00424F21"/>
    <w:rsid w:val="00425097"/>
    <w:rsid w:val="004264A2"/>
    <w:rsid w:val="004271AF"/>
    <w:rsid w:val="00431341"/>
    <w:rsid w:val="00431396"/>
    <w:rsid w:val="00431D07"/>
    <w:rsid w:val="004339ED"/>
    <w:rsid w:val="0043441F"/>
    <w:rsid w:val="00436EE9"/>
    <w:rsid w:val="0043771E"/>
    <w:rsid w:val="00437F13"/>
    <w:rsid w:val="00440BEB"/>
    <w:rsid w:val="00440C28"/>
    <w:rsid w:val="0044133A"/>
    <w:rsid w:val="00442471"/>
    <w:rsid w:val="004433EF"/>
    <w:rsid w:val="0044470D"/>
    <w:rsid w:val="00444CCD"/>
    <w:rsid w:val="00447DF9"/>
    <w:rsid w:val="00453F91"/>
    <w:rsid w:val="004548C0"/>
    <w:rsid w:val="00455FE6"/>
    <w:rsid w:val="00456591"/>
    <w:rsid w:val="00457CDF"/>
    <w:rsid w:val="004605D4"/>
    <w:rsid w:val="0046062B"/>
    <w:rsid w:val="00460A87"/>
    <w:rsid w:val="00460A98"/>
    <w:rsid w:val="004610B4"/>
    <w:rsid w:val="00462E6C"/>
    <w:rsid w:val="00464CEB"/>
    <w:rsid w:val="00465306"/>
    <w:rsid w:val="0046568E"/>
    <w:rsid w:val="00466206"/>
    <w:rsid w:val="0046740E"/>
    <w:rsid w:val="00467FAC"/>
    <w:rsid w:val="004704E9"/>
    <w:rsid w:val="004718BD"/>
    <w:rsid w:val="00475A23"/>
    <w:rsid w:val="00477C59"/>
    <w:rsid w:val="00480153"/>
    <w:rsid w:val="00480776"/>
    <w:rsid w:val="00480C93"/>
    <w:rsid w:val="00483196"/>
    <w:rsid w:val="004841E8"/>
    <w:rsid w:val="00484649"/>
    <w:rsid w:val="00485224"/>
    <w:rsid w:val="00486E1C"/>
    <w:rsid w:val="00490D78"/>
    <w:rsid w:val="00490E19"/>
    <w:rsid w:val="00493A9A"/>
    <w:rsid w:val="00493F9C"/>
    <w:rsid w:val="00494C7E"/>
    <w:rsid w:val="004956D1"/>
    <w:rsid w:val="00495959"/>
    <w:rsid w:val="00495AA2"/>
    <w:rsid w:val="0049720F"/>
    <w:rsid w:val="00497279"/>
    <w:rsid w:val="0049769C"/>
    <w:rsid w:val="004A2513"/>
    <w:rsid w:val="004A4F1D"/>
    <w:rsid w:val="004A5003"/>
    <w:rsid w:val="004A6C42"/>
    <w:rsid w:val="004A79BD"/>
    <w:rsid w:val="004B0069"/>
    <w:rsid w:val="004B0079"/>
    <w:rsid w:val="004B016C"/>
    <w:rsid w:val="004B0454"/>
    <w:rsid w:val="004B1615"/>
    <w:rsid w:val="004B19F0"/>
    <w:rsid w:val="004B2F50"/>
    <w:rsid w:val="004B4AEA"/>
    <w:rsid w:val="004B504C"/>
    <w:rsid w:val="004B58CA"/>
    <w:rsid w:val="004B6EED"/>
    <w:rsid w:val="004B7CA7"/>
    <w:rsid w:val="004C1141"/>
    <w:rsid w:val="004C20F8"/>
    <w:rsid w:val="004C33A1"/>
    <w:rsid w:val="004C3647"/>
    <w:rsid w:val="004C5126"/>
    <w:rsid w:val="004C5A97"/>
    <w:rsid w:val="004C61D2"/>
    <w:rsid w:val="004C6685"/>
    <w:rsid w:val="004C7D8F"/>
    <w:rsid w:val="004D1411"/>
    <w:rsid w:val="004D2FEE"/>
    <w:rsid w:val="004D34D8"/>
    <w:rsid w:val="004D468C"/>
    <w:rsid w:val="004D4C2E"/>
    <w:rsid w:val="004D6254"/>
    <w:rsid w:val="004D6413"/>
    <w:rsid w:val="004D64ED"/>
    <w:rsid w:val="004D6942"/>
    <w:rsid w:val="004D71BB"/>
    <w:rsid w:val="004E0552"/>
    <w:rsid w:val="004E0ADE"/>
    <w:rsid w:val="004E1368"/>
    <w:rsid w:val="004E24F3"/>
    <w:rsid w:val="004E253B"/>
    <w:rsid w:val="004E380E"/>
    <w:rsid w:val="004E3A79"/>
    <w:rsid w:val="004E3EB5"/>
    <w:rsid w:val="004E41D2"/>
    <w:rsid w:val="004E4CC6"/>
    <w:rsid w:val="004E5AF2"/>
    <w:rsid w:val="004E75F6"/>
    <w:rsid w:val="004F1C46"/>
    <w:rsid w:val="004F2811"/>
    <w:rsid w:val="004F29FF"/>
    <w:rsid w:val="004F4401"/>
    <w:rsid w:val="004F4B1A"/>
    <w:rsid w:val="004F6184"/>
    <w:rsid w:val="004F62B6"/>
    <w:rsid w:val="004F6A05"/>
    <w:rsid w:val="004F6C1A"/>
    <w:rsid w:val="004F6F7C"/>
    <w:rsid w:val="004F7FAD"/>
    <w:rsid w:val="005010E9"/>
    <w:rsid w:val="0050111D"/>
    <w:rsid w:val="00501135"/>
    <w:rsid w:val="00501221"/>
    <w:rsid w:val="0050232C"/>
    <w:rsid w:val="00502A55"/>
    <w:rsid w:val="00502A7D"/>
    <w:rsid w:val="00503340"/>
    <w:rsid w:val="0050426E"/>
    <w:rsid w:val="005050BC"/>
    <w:rsid w:val="00506778"/>
    <w:rsid w:val="00507402"/>
    <w:rsid w:val="0050777F"/>
    <w:rsid w:val="00513A5A"/>
    <w:rsid w:val="00514AEE"/>
    <w:rsid w:val="00515EBA"/>
    <w:rsid w:val="005161CD"/>
    <w:rsid w:val="005163B4"/>
    <w:rsid w:val="00516CC3"/>
    <w:rsid w:val="00516F0F"/>
    <w:rsid w:val="005216A0"/>
    <w:rsid w:val="00521CD6"/>
    <w:rsid w:val="0052286E"/>
    <w:rsid w:val="005229F8"/>
    <w:rsid w:val="00523BBF"/>
    <w:rsid w:val="005243E2"/>
    <w:rsid w:val="00524CD9"/>
    <w:rsid w:val="0052582E"/>
    <w:rsid w:val="00527D0B"/>
    <w:rsid w:val="00527DA8"/>
    <w:rsid w:val="0053097D"/>
    <w:rsid w:val="0053144E"/>
    <w:rsid w:val="00532192"/>
    <w:rsid w:val="005323CE"/>
    <w:rsid w:val="00533980"/>
    <w:rsid w:val="00533B30"/>
    <w:rsid w:val="00533E1E"/>
    <w:rsid w:val="00534428"/>
    <w:rsid w:val="005357FC"/>
    <w:rsid w:val="00535CA1"/>
    <w:rsid w:val="00536780"/>
    <w:rsid w:val="00536A0B"/>
    <w:rsid w:val="00536BCB"/>
    <w:rsid w:val="00536C7C"/>
    <w:rsid w:val="00537048"/>
    <w:rsid w:val="00537584"/>
    <w:rsid w:val="00537DEF"/>
    <w:rsid w:val="005406B6"/>
    <w:rsid w:val="00540EA8"/>
    <w:rsid w:val="00541617"/>
    <w:rsid w:val="00543350"/>
    <w:rsid w:val="00544ADA"/>
    <w:rsid w:val="00547049"/>
    <w:rsid w:val="00547578"/>
    <w:rsid w:val="005475D8"/>
    <w:rsid w:val="00550399"/>
    <w:rsid w:val="0055167E"/>
    <w:rsid w:val="0055180A"/>
    <w:rsid w:val="00552767"/>
    <w:rsid w:val="00553299"/>
    <w:rsid w:val="00554271"/>
    <w:rsid w:val="00555E1F"/>
    <w:rsid w:val="00556453"/>
    <w:rsid w:val="0056068D"/>
    <w:rsid w:val="00560AB8"/>
    <w:rsid w:val="005617F3"/>
    <w:rsid w:val="00562465"/>
    <w:rsid w:val="00563A3D"/>
    <w:rsid w:val="00564B1B"/>
    <w:rsid w:val="00564C6C"/>
    <w:rsid w:val="0056530F"/>
    <w:rsid w:val="00567735"/>
    <w:rsid w:val="0057023B"/>
    <w:rsid w:val="00570DBF"/>
    <w:rsid w:val="0057174D"/>
    <w:rsid w:val="0057184C"/>
    <w:rsid w:val="005723C1"/>
    <w:rsid w:val="0057249F"/>
    <w:rsid w:val="00573EDB"/>
    <w:rsid w:val="00574D29"/>
    <w:rsid w:val="0057797A"/>
    <w:rsid w:val="00577BD7"/>
    <w:rsid w:val="00580FEA"/>
    <w:rsid w:val="0058104B"/>
    <w:rsid w:val="00581E83"/>
    <w:rsid w:val="00582637"/>
    <w:rsid w:val="005836F2"/>
    <w:rsid w:val="00583CF0"/>
    <w:rsid w:val="0058594D"/>
    <w:rsid w:val="005865D7"/>
    <w:rsid w:val="00587458"/>
    <w:rsid w:val="0058761A"/>
    <w:rsid w:val="00591162"/>
    <w:rsid w:val="00592656"/>
    <w:rsid w:val="00592C84"/>
    <w:rsid w:val="00592D95"/>
    <w:rsid w:val="00592E07"/>
    <w:rsid w:val="005941C3"/>
    <w:rsid w:val="005958CD"/>
    <w:rsid w:val="00595DFE"/>
    <w:rsid w:val="00596F8B"/>
    <w:rsid w:val="005978A2"/>
    <w:rsid w:val="00597B10"/>
    <w:rsid w:val="005A03B6"/>
    <w:rsid w:val="005A1704"/>
    <w:rsid w:val="005A3F60"/>
    <w:rsid w:val="005A4E9D"/>
    <w:rsid w:val="005A64A9"/>
    <w:rsid w:val="005A65B4"/>
    <w:rsid w:val="005A69A3"/>
    <w:rsid w:val="005B0604"/>
    <w:rsid w:val="005B2122"/>
    <w:rsid w:val="005B41D5"/>
    <w:rsid w:val="005B4EA0"/>
    <w:rsid w:val="005B62FE"/>
    <w:rsid w:val="005B692D"/>
    <w:rsid w:val="005B6F68"/>
    <w:rsid w:val="005B76A2"/>
    <w:rsid w:val="005C0658"/>
    <w:rsid w:val="005C1ED1"/>
    <w:rsid w:val="005C282B"/>
    <w:rsid w:val="005C2CE4"/>
    <w:rsid w:val="005C4531"/>
    <w:rsid w:val="005C590F"/>
    <w:rsid w:val="005C5A8B"/>
    <w:rsid w:val="005C6D8D"/>
    <w:rsid w:val="005C7AF8"/>
    <w:rsid w:val="005C7DFF"/>
    <w:rsid w:val="005D032C"/>
    <w:rsid w:val="005D061C"/>
    <w:rsid w:val="005D06F5"/>
    <w:rsid w:val="005D07FB"/>
    <w:rsid w:val="005D0C2B"/>
    <w:rsid w:val="005D0F38"/>
    <w:rsid w:val="005D10A3"/>
    <w:rsid w:val="005D10F1"/>
    <w:rsid w:val="005D1C71"/>
    <w:rsid w:val="005D2A9E"/>
    <w:rsid w:val="005D4CFB"/>
    <w:rsid w:val="005D79FC"/>
    <w:rsid w:val="005D7E06"/>
    <w:rsid w:val="005E02D0"/>
    <w:rsid w:val="005E039F"/>
    <w:rsid w:val="005E0A5C"/>
    <w:rsid w:val="005E1B32"/>
    <w:rsid w:val="005E2B45"/>
    <w:rsid w:val="005E30E4"/>
    <w:rsid w:val="005E34F3"/>
    <w:rsid w:val="005E3F33"/>
    <w:rsid w:val="005E4641"/>
    <w:rsid w:val="005E7299"/>
    <w:rsid w:val="005E797D"/>
    <w:rsid w:val="005F0C2D"/>
    <w:rsid w:val="005F0CB4"/>
    <w:rsid w:val="005F1FD3"/>
    <w:rsid w:val="005F2844"/>
    <w:rsid w:val="005F31F4"/>
    <w:rsid w:val="005F48CC"/>
    <w:rsid w:val="005F4CC4"/>
    <w:rsid w:val="005F4F46"/>
    <w:rsid w:val="005F5D13"/>
    <w:rsid w:val="005F6138"/>
    <w:rsid w:val="005F6224"/>
    <w:rsid w:val="005F6FAB"/>
    <w:rsid w:val="005F7132"/>
    <w:rsid w:val="005F7B80"/>
    <w:rsid w:val="00602F7D"/>
    <w:rsid w:val="00603043"/>
    <w:rsid w:val="00603C7C"/>
    <w:rsid w:val="00604109"/>
    <w:rsid w:val="006047AB"/>
    <w:rsid w:val="006055A0"/>
    <w:rsid w:val="0060659B"/>
    <w:rsid w:val="00607B76"/>
    <w:rsid w:val="0061182A"/>
    <w:rsid w:val="00614051"/>
    <w:rsid w:val="006141D9"/>
    <w:rsid w:val="006148C4"/>
    <w:rsid w:val="00616196"/>
    <w:rsid w:val="006171D4"/>
    <w:rsid w:val="00617612"/>
    <w:rsid w:val="00617719"/>
    <w:rsid w:val="00621921"/>
    <w:rsid w:val="006222DD"/>
    <w:rsid w:val="006226D6"/>
    <w:rsid w:val="006235FD"/>
    <w:rsid w:val="0062500F"/>
    <w:rsid w:val="006250A5"/>
    <w:rsid w:val="006259E1"/>
    <w:rsid w:val="00625D56"/>
    <w:rsid w:val="006265A8"/>
    <w:rsid w:val="00627A33"/>
    <w:rsid w:val="00627EF0"/>
    <w:rsid w:val="006311F7"/>
    <w:rsid w:val="0063324A"/>
    <w:rsid w:val="006354B1"/>
    <w:rsid w:val="00637E79"/>
    <w:rsid w:val="0064124D"/>
    <w:rsid w:val="006415B2"/>
    <w:rsid w:val="006415E8"/>
    <w:rsid w:val="00642228"/>
    <w:rsid w:val="00643E83"/>
    <w:rsid w:val="0064494A"/>
    <w:rsid w:val="00645F1E"/>
    <w:rsid w:val="00646711"/>
    <w:rsid w:val="00647819"/>
    <w:rsid w:val="006507D9"/>
    <w:rsid w:val="00650B8C"/>
    <w:rsid w:val="006510F9"/>
    <w:rsid w:val="00653D59"/>
    <w:rsid w:val="00653FC8"/>
    <w:rsid w:val="006542AC"/>
    <w:rsid w:val="00654E3F"/>
    <w:rsid w:val="006553D1"/>
    <w:rsid w:val="00656A9C"/>
    <w:rsid w:val="006574D4"/>
    <w:rsid w:val="00657636"/>
    <w:rsid w:val="00657C4A"/>
    <w:rsid w:val="00660C88"/>
    <w:rsid w:val="00661001"/>
    <w:rsid w:val="00662133"/>
    <w:rsid w:val="00664081"/>
    <w:rsid w:val="006649FB"/>
    <w:rsid w:val="00665B0C"/>
    <w:rsid w:val="006664A4"/>
    <w:rsid w:val="00666C68"/>
    <w:rsid w:val="006709A7"/>
    <w:rsid w:val="006709CD"/>
    <w:rsid w:val="00670E91"/>
    <w:rsid w:val="00671993"/>
    <w:rsid w:val="00672446"/>
    <w:rsid w:val="0067347E"/>
    <w:rsid w:val="006735D3"/>
    <w:rsid w:val="00676A79"/>
    <w:rsid w:val="00680018"/>
    <w:rsid w:val="006801C9"/>
    <w:rsid w:val="00681D69"/>
    <w:rsid w:val="0068347D"/>
    <w:rsid w:val="00683D87"/>
    <w:rsid w:val="00685E22"/>
    <w:rsid w:val="00686819"/>
    <w:rsid w:val="00686BD1"/>
    <w:rsid w:val="00686ECA"/>
    <w:rsid w:val="006876FB"/>
    <w:rsid w:val="006878E0"/>
    <w:rsid w:val="00687BFD"/>
    <w:rsid w:val="0069036F"/>
    <w:rsid w:val="00692D8E"/>
    <w:rsid w:val="00693D55"/>
    <w:rsid w:val="00694C0D"/>
    <w:rsid w:val="00695573"/>
    <w:rsid w:val="006A03AA"/>
    <w:rsid w:val="006A0657"/>
    <w:rsid w:val="006A1437"/>
    <w:rsid w:val="006A28E5"/>
    <w:rsid w:val="006A2ECF"/>
    <w:rsid w:val="006A3A14"/>
    <w:rsid w:val="006A5D46"/>
    <w:rsid w:val="006A63BA"/>
    <w:rsid w:val="006A6F3C"/>
    <w:rsid w:val="006A769B"/>
    <w:rsid w:val="006B0913"/>
    <w:rsid w:val="006B30FD"/>
    <w:rsid w:val="006B34A1"/>
    <w:rsid w:val="006B377E"/>
    <w:rsid w:val="006B3953"/>
    <w:rsid w:val="006B4852"/>
    <w:rsid w:val="006B48F1"/>
    <w:rsid w:val="006B4C06"/>
    <w:rsid w:val="006B7D52"/>
    <w:rsid w:val="006C01EC"/>
    <w:rsid w:val="006C1AFC"/>
    <w:rsid w:val="006C224C"/>
    <w:rsid w:val="006C2BE2"/>
    <w:rsid w:val="006C4883"/>
    <w:rsid w:val="006C4F0E"/>
    <w:rsid w:val="006C4F96"/>
    <w:rsid w:val="006C5EFE"/>
    <w:rsid w:val="006C79B4"/>
    <w:rsid w:val="006C7DF7"/>
    <w:rsid w:val="006D070F"/>
    <w:rsid w:val="006D11EB"/>
    <w:rsid w:val="006D2B9F"/>
    <w:rsid w:val="006D4100"/>
    <w:rsid w:val="006D5A54"/>
    <w:rsid w:val="006D5B28"/>
    <w:rsid w:val="006D5B3C"/>
    <w:rsid w:val="006D692A"/>
    <w:rsid w:val="006D7100"/>
    <w:rsid w:val="006D7514"/>
    <w:rsid w:val="006E049C"/>
    <w:rsid w:val="006E116D"/>
    <w:rsid w:val="006E1977"/>
    <w:rsid w:val="006E19D2"/>
    <w:rsid w:val="006E1E2D"/>
    <w:rsid w:val="006E2CD0"/>
    <w:rsid w:val="006E3230"/>
    <w:rsid w:val="006E3517"/>
    <w:rsid w:val="006E4759"/>
    <w:rsid w:val="006E4ABB"/>
    <w:rsid w:val="006E52BE"/>
    <w:rsid w:val="006E778F"/>
    <w:rsid w:val="006F11BA"/>
    <w:rsid w:val="006F12A5"/>
    <w:rsid w:val="006F14D2"/>
    <w:rsid w:val="006F154E"/>
    <w:rsid w:val="006F24DF"/>
    <w:rsid w:val="006F469A"/>
    <w:rsid w:val="006F46FD"/>
    <w:rsid w:val="006F4FAE"/>
    <w:rsid w:val="006F678F"/>
    <w:rsid w:val="006F7A48"/>
    <w:rsid w:val="006F7E84"/>
    <w:rsid w:val="0070062C"/>
    <w:rsid w:val="00701349"/>
    <w:rsid w:val="00701B2D"/>
    <w:rsid w:val="007025C6"/>
    <w:rsid w:val="00702F3A"/>
    <w:rsid w:val="00703021"/>
    <w:rsid w:val="00703BC4"/>
    <w:rsid w:val="00705BDE"/>
    <w:rsid w:val="00706374"/>
    <w:rsid w:val="007071C7"/>
    <w:rsid w:val="00710152"/>
    <w:rsid w:val="00710E8E"/>
    <w:rsid w:val="0071105E"/>
    <w:rsid w:val="007112EF"/>
    <w:rsid w:val="007115CE"/>
    <w:rsid w:val="00712767"/>
    <w:rsid w:val="00712DFF"/>
    <w:rsid w:val="00712F12"/>
    <w:rsid w:val="007154EF"/>
    <w:rsid w:val="00717270"/>
    <w:rsid w:val="007222F7"/>
    <w:rsid w:val="00722FDA"/>
    <w:rsid w:val="00723834"/>
    <w:rsid w:val="00723BF7"/>
    <w:rsid w:val="0072446B"/>
    <w:rsid w:val="00725F46"/>
    <w:rsid w:val="00726CEB"/>
    <w:rsid w:val="00727490"/>
    <w:rsid w:val="0073042B"/>
    <w:rsid w:val="0073085E"/>
    <w:rsid w:val="00730D00"/>
    <w:rsid w:val="007323A2"/>
    <w:rsid w:val="00734AE4"/>
    <w:rsid w:val="0073511E"/>
    <w:rsid w:val="007362A0"/>
    <w:rsid w:val="00737325"/>
    <w:rsid w:val="0074102A"/>
    <w:rsid w:val="007417D8"/>
    <w:rsid w:val="00743192"/>
    <w:rsid w:val="0074339D"/>
    <w:rsid w:val="0074383B"/>
    <w:rsid w:val="007440FB"/>
    <w:rsid w:val="00744428"/>
    <w:rsid w:val="007444E3"/>
    <w:rsid w:val="00744B2C"/>
    <w:rsid w:val="00745832"/>
    <w:rsid w:val="00746947"/>
    <w:rsid w:val="00746DD8"/>
    <w:rsid w:val="007508F3"/>
    <w:rsid w:val="007509A3"/>
    <w:rsid w:val="00751C6F"/>
    <w:rsid w:val="007532D8"/>
    <w:rsid w:val="007534E4"/>
    <w:rsid w:val="00753C1A"/>
    <w:rsid w:val="00754020"/>
    <w:rsid w:val="00754C4E"/>
    <w:rsid w:val="00754EB7"/>
    <w:rsid w:val="0075528F"/>
    <w:rsid w:val="007555B9"/>
    <w:rsid w:val="007603D6"/>
    <w:rsid w:val="00760B97"/>
    <w:rsid w:val="00760DB6"/>
    <w:rsid w:val="00760EE7"/>
    <w:rsid w:val="00761AB3"/>
    <w:rsid w:val="00761BF3"/>
    <w:rsid w:val="007623E8"/>
    <w:rsid w:val="00762709"/>
    <w:rsid w:val="0076344E"/>
    <w:rsid w:val="00764170"/>
    <w:rsid w:val="00765472"/>
    <w:rsid w:val="007666DA"/>
    <w:rsid w:val="00766B3F"/>
    <w:rsid w:val="00767883"/>
    <w:rsid w:val="007679AE"/>
    <w:rsid w:val="007703B0"/>
    <w:rsid w:val="00772193"/>
    <w:rsid w:val="0077271F"/>
    <w:rsid w:val="00772F21"/>
    <w:rsid w:val="00773C87"/>
    <w:rsid w:val="007747E0"/>
    <w:rsid w:val="00774E3B"/>
    <w:rsid w:val="007753A4"/>
    <w:rsid w:val="007756EA"/>
    <w:rsid w:val="00775856"/>
    <w:rsid w:val="00776C10"/>
    <w:rsid w:val="007771F0"/>
    <w:rsid w:val="007802F7"/>
    <w:rsid w:val="00780A1D"/>
    <w:rsid w:val="00780E33"/>
    <w:rsid w:val="0078163B"/>
    <w:rsid w:val="0078170A"/>
    <w:rsid w:val="007817E9"/>
    <w:rsid w:val="007818F2"/>
    <w:rsid w:val="007823AA"/>
    <w:rsid w:val="007829CE"/>
    <w:rsid w:val="00782CB2"/>
    <w:rsid w:val="007831D3"/>
    <w:rsid w:val="00783AE2"/>
    <w:rsid w:val="00783C17"/>
    <w:rsid w:val="00786A77"/>
    <w:rsid w:val="00786D4F"/>
    <w:rsid w:val="00787BC5"/>
    <w:rsid w:val="00790E0F"/>
    <w:rsid w:val="0079329C"/>
    <w:rsid w:val="00793913"/>
    <w:rsid w:val="00793CAB"/>
    <w:rsid w:val="00794EB5"/>
    <w:rsid w:val="00795D5B"/>
    <w:rsid w:val="00796718"/>
    <w:rsid w:val="007970B4"/>
    <w:rsid w:val="00797C15"/>
    <w:rsid w:val="00797C98"/>
    <w:rsid w:val="00797CA2"/>
    <w:rsid w:val="00797CBC"/>
    <w:rsid w:val="007A02A3"/>
    <w:rsid w:val="007A0492"/>
    <w:rsid w:val="007A137D"/>
    <w:rsid w:val="007A39D7"/>
    <w:rsid w:val="007A3CDE"/>
    <w:rsid w:val="007B0D8A"/>
    <w:rsid w:val="007B17F4"/>
    <w:rsid w:val="007B2093"/>
    <w:rsid w:val="007B2775"/>
    <w:rsid w:val="007B2B65"/>
    <w:rsid w:val="007B3443"/>
    <w:rsid w:val="007B491C"/>
    <w:rsid w:val="007B4B96"/>
    <w:rsid w:val="007B5696"/>
    <w:rsid w:val="007B61B9"/>
    <w:rsid w:val="007B7246"/>
    <w:rsid w:val="007B7664"/>
    <w:rsid w:val="007B7D3F"/>
    <w:rsid w:val="007C13B8"/>
    <w:rsid w:val="007C151A"/>
    <w:rsid w:val="007C3F2C"/>
    <w:rsid w:val="007C4265"/>
    <w:rsid w:val="007C44B8"/>
    <w:rsid w:val="007C4704"/>
    <w:rsid w:val="007C5873"/>
    <w:rsid w:val="007C6298"/>
    <w:rsid w:val="007C6DA0"/>
    <w:rsid w:val="007C70A9"/>
    <w:rsid w:val="007D0857"/>
    <w:rsid w:val="007D0EEB"/>
    <w:rsid w:val="007D28AC"/>
    <w:rsid w:val="007D2AA2"/>
    <w:rsid w:val="007D4493"/>
    <w:rsid w:val="007D4BD6"/>
    <w:rsid w:val="007D4F18"/>
    <w:rsid w:val="007D59BB"/>
    <w:rsid w:val="007D60C8"/>
    <w:rsid w:val="007D7F53"/>
    <w:rsid w:val="007E03BC"/>
    <w:rsid w:val="007E0E19"/>
    <w:rsid w:val="007E1AC7"/>
    <w:rsid w:val="007E2EBC"/>
    <w:rsid w:val="007E365B"/>
    <w:rsid w:val="007E3C78"/>
    <w:rsid w:val="007E5E08"/>
    <w:rsid w:val="007E6892"/>
    <w:rsid w:val="007F1DFE"/>
    <w:rsid w:val="007F2CFE"/>
    <w:rsid w:val="007F3444"/>
    <w:rsid w:val="007F3DFA"/>
    <w:rsid w:val="007F6BDA"/>
    <w:rsid w:val="0080079B"/>
    <w:rsid w:val="00800A33"/>
    <w:rsid w:val="00800E2A"/>
    <w:rsid w:val="00801969"/>
    <w:rsid w:val="00801AE7"/>
    <w:rsid w:val="00801EDF"/>
    <w:rsid w:val="00803414"/>
    <w:rsid w:val="00803E73"/>
    <w:rsid w:val="0080565B"/>
    <w:rsid w:val="0080587F"/>
    <w:rsid w:val="00805BDA"/>
    <w:rsid w:val="008064CC"/>
    <w:rsid w:val="0080688E"/>
    <w:rsid w:val="00806F8E"/>
    <w:rsid w:val="0080746D"/>
    <w:rsid w:val="00807BB4"/>
    <w:rsid w:val="00807F0B"/>
    <w:rsid w:val="00810A1B"/>
    <w:rsid w:val="00812A39"/>
    <w:rsid w:val="0081348A"/>
    <w:rsid w:val="00813B26"/>
    <w:rsid w:val="00816B74"/>
    <w:rsid w:val="00817143"/>
    <w:rsid w:val="00817199"/>
    <w:rsid w:val="0082092F"/>
    <w:rsid w:val="008209A2"/>
    <w:rsid w:val="008226CF"/>
    <w:rsid w:val="00823042"/>
    <w:rsid w:val="00825024"/>
    <w:rsid w:val="008257DC"/>
    <w:rsid w:val="008277C2"/>
    <w:rsid w:val="00831F39"/>
    <w:rsid w:val="00832419"/>
    <w:rsid w:val="008342D4"/>
    <w:rsid w:val="00834BCB"/>
    <w:rsid w:val="0083585C"/>
    <w:rsid w:val="00835C79"/>
    <w:rsid w:val="0083634B"/>
    <w:rsid w:val="0083678C"/>
    <w:rsid w:val="00841173"/>
    <w:rsid w:val="00842BA5"/>
    <w:rsid w:val="00842BC0"/>
    <w:rsid w:val="00843A93"/>
    <w:rsid w:val="00843A99"/>
    <w:rsid w:val="00844161"/>
    <w:rsid w:val="008444B8"/>
    <w:rsid w:val="00844D6F"/>
    <w:rsid w:val="00845277"/>
    <w:rsid w:val="008468F4"/>
    <w:rsid w:val="00846CBB"/>
    <w:rsid w:val="00846FF4"/>
    <w:rsid w:val="008502C4"/>
    <w:rsid w:val="00850662"/>
    <w:rsid w:val="00850B3E"/>
    <w:rsid w:val="00851862"/>
    <w:rsid w:val="00851E60"/>
    <w:rsid w:val="008522A8"/>
    <w:rsid w:val="00855FB3"/>
    <w:rsid w:val="008566A8"/>
    <w:rsid w:val="008567E3"/>
    <w:rsid w:val="00861106"/>
    <w:rsid w:val="00861D1E"/>
    <w:rsid w:val="00862238"/>
    <w:rsid w:val="00864113"/>
    <w:rsid w:val="00865548"/>
    <w:rsid w:val="00865B93"/>
    <w:rsid w:val="00867658"/>
    <w:rsid w:val="008704B3"/>
    <w:rsid w:val="00870515"/>
    <w:rsid w:val="008705AC"/>
    <w:rsid w:val="00870A3A"/>
    <w:rsid w:val="008712C5"/>
    <w:rsid w:val="008715DC"/>
    <w:rsid w:val="00872A13"/>
    <w:rsid w:val="0087352C"/>
    <w:rsid w:val="0087501F"/>
    <w:rsid w:val="00875DD7"/>
    <w:rsid w:val="008761FA"/>
    <w:rsid w:val="008779C0"/>
    <w:rsid w:val="00877DFD"/>
    <w:rsid w:val="00882F72"/>
    <w:rsid w:val="00883C7E"/>
    <w:rsid w:val="00885863"/>
    <w:rsid w:val="00887059"/>
    <w:rsid w:val="008872D0"/>
    <w:rsid w:val="00890111"/>
    <w:rsid w:val="0089205E"/>
    <w:rsid w:val="008929B3"/>
    <w:rsid w:val="0089321C"/>
    <w:rsid w:val="008936C2"/>
    <w:rsid w:val="0089549A"/>
    <w:rsid w:val="00897302"/>
    <w:rsid w:val="00897418"/>
    <w:rsid w:val="00897A0B"/>
    <w:rsid w:val="00897B76"/>
    <w:rsid w:val="008A0DDC"/>
    <w:rsid w:val="008A0E7E"/>
    <w:rsid w:val="008A28BA"/>
    <w:rsid w:val="008A2BD4"/>
    <w:rsid w:val="008A33C5"/>
    <w:rsid w:val="008A34F5"/>
    <w:rsid w:val="008A3650"/>
    <w:rsid w:val="008A4ACB"/>
    <w:rsid w:val="008A584D"/>
    <w:rsid w:val="008A5E54"/>
    <w:rsid w:val="008A634F"/>
    <w:rsid w:val="008A7BA5"/>
    <w:rsid w:val="008B11E1"/>
    <w:rsid w:val="008B47E8"/>
    <w:rsid w:val="008B4F53"/>
    <w:rsid w:val="008B5098"/>
    <w:rsid w:val="008B5C0E"/>
    <w:rsid w:val="008B5D5F"/>
    <w:rsid w:val="008B68BC"/>
    <w:rsid w:val="008B72C8"/>
    <w:rsid w:val="008C1519"/>
    <w:rsid w:val="008C16BA"/>
    <w:rsid w:val="008C1882"/>
    <w:rsid w:val="008C1A15"/>
    <w:rsid w:val="008C230B"/>
    <w:rsid w:val="008C358B"/>
    <w:rsid w:val="008C41E8"/>
    <w:rsid w:val="008C6009"/>
    <w:rsid w:val="008C7457"/>
    <w:rsid w:val="008D00EE"/>
    <w:rsid w:val="008D0598"/>
    <w:rsid w:val="008D12D0"/>
    <w:rsid w:val="008D1FA8"/>
    <w:rsid w:val="008D2B86"/>
    <w:rsid w:val="008D333E"/>
    <w:rsid w:val="008D3C46"/>
    <w:rsid w:val="008D4400"/>
    <w:rsid w:val="008D502B"/>
    <w:rsid w:val="008D6BD7"/>
    <w:rsid w:val="008D6D94"/>
    <w:rsid w:val="008D7AB4"/>
    <w:rsid w:val="008E0392"/>
    <w:rsid w:val="008E341B"/>
    <w:rsid w:val="008E4155"/>
    <w:rsid w:val="008E72B1"/>
    <w:rsid w:val="008F0747"/>
    <w:rsid w:val="008F0E56"/>
    <w:rsid w:val="008F1671"/>
    <w:rsid w:val="008F2A8F"/>
    <w:rsid w:val="008F32F0"/>
    <w:rsid w:val="008F33CA"/>
    <w:rsid w:val="008F3D61"/>
    <w:rsid w:val="008F3F28"/>
    <w:rsid w:val="008F487F"/>
    <w:rsid w:val="008F60C2"/>
    <w:rsid w:val="008F7FB8"/>
    <w:rsid w:val="00900719"/>
    <w:rsid w:val="00900C9F"/>
    <w:rsid w:val="0090242F"/>
    <w:rsid w:val="00902A58"/>
    <w:rsid w:val="0090301B"/>
    <w:rsid w:val="00903C42"/>
    <w:rsid w:val="009052DE"/>
    <w:rsid w:val="00906546"/>
    <w:rsid w:val="00907263"/>
    <w:rsid w:val="00907A47"/>
    <w:rsid w:val="00910FEC"/>
    <w:rsid w:val="009125C4"/>
    <w:rsid w:val="00915938"/>
    <w:rsid w:val="009166C5"/>
    <w:rsid w:val="00917F68"/>
    <w:rsid w:val="009206AD"/>
    <w:rsid w:val="0092110F"/>
    <w:rsid w:val="009229DA"/>
    <w:rsid w:val="00922EFA"/>
    <w:rsid w:val="009233F6"/>
    <w:rsid w:val="00925018"/>
    <w:rsid w:val="00926218"/>
    <w:rsid w:val="009308EF"/>
    <w:rsid w:val="009325B8"/>
    <w:rsid w:val="00933EB7"/>
    <w:rsid w:val="00933F13"/>
    <w:rsid w:val="0093512D"/>
    <w:rsid w:val="009362B7"/>
    <w:rsid w:val="0093642B"/>
    <w:rsid w:val="00936C2D"/>
    <w:rsid w:val="0094022D"/>
    <w:rsid w:val="009408B3"/>
    <w:rsid w:val="00940D4F"/>
    <w:rsid w:val="00941655"/>
    <w:rsid w:val="00943BDF"/>
    <w:rsid w:val="00943EDF"/>
    <w:rsid w:val="009442B8"/>
    <w:rsid w:val="00944FDA"/>
    <w:rsid w:val="00946EB0"/>
    <w:rsid w:val="00947BF4"/>
    <w:rsid w:val="0095092B"/>
    <w:rsid w:val="00950CB5"/>
    <w:rsid w:val="00951B9D"/>
    <w:rsid w:val="009531F5"/>
    <w:rsid w:val="00954586"/>
    <w:rsid w:val="00954B1A"/>
    <w:rsid w:val="009555A7"/>
    <w:rsid w:val="0095592D"/>
    <w:rsid w:val="00957777"/>
    <w:rsid w:val="009600E3"/>
    <w:rsid w:val="00960115"/>
    <w:rsid w:val="0096199C"/>
    <w:rsid w:val="00962F03"/>
    <w:rsid w:val="009636A0"/>
    <w:rsid w:val="00963A01"/>
    <w:rsid w:val="00963F5D"/>
    <w:rsid w:val="00964035"/>
    <w:rsid w:val="009643F7"/>
    <w:rsid w:val="00966590"/>
    <w:rsid w:val="00966910"/>
    <w:rsid w:val="009679CD"/>
    <w:rsid w:val="00967A2B"/>
    <w:rsid w:val="009719EB"/>
    <w:rsid w:val="00971D38"/>
    <w:rsid w:val="009743B9"/>
    <w:rsid w:val="009762CA"/>
    <w:rsid w:val="009771C5"/>
    <w:rsid w:val="009808C3"/>
    <w:rsid w:val="009812F6"/>
    <w:rsid w:val="009835CA"/>
    <w:rsid w:val="00985112"/>
    <w:rsid w:val="00985729"/>
    <w:rsid w:val="00985FBC"/>
    <w:rsid w:val="009862C8"/>
    <w:rsid w:val="0099002E"/>
    <w:rsid w:val="009903DB"/>
    <w:rsid w:val="00991340"/>
    <w:rsid w:val="0099155E"/>
    <w:rsid w:val="00991ABE"/>
    <w:rsid w:val="00991F64"/>
    <w:rsid w:val="0099331F"/>
    <w:rsid w:val="00993FA1"/>
    <w:rsid w:val="009951AD"/>
    <w:rsid w:val="00997B5E"/>
    <w:rsid w:val="009A1BCF"/>
    <w:rsid w:val="009A2B28"/>
    <w:rsid w:val="009A2CDE"/>
    <w:rsid w:val="009A3997"/>
    <w:rsid w:val="009A3DAD"/>
    <w:rsid w:val="009A49C6"/>
    <w:rsid w:val="009A4CC1"/>
    <w:rsid w:val="009A7754"/>
    <w:rsid w:val="009A7760"/>
    <w:rsid w:val="009A7D1E"/>
    <w:rsid w:val="009B0417"/>
    <w:rsid w:val="009B22DC"/>
    <w:rsid w:val="009B24D5"/>
    <w:rsid w:val="009B352C"/>
    <w:rsid w:val="009B3CB7"/>
    <w:rsid w:val="009B4D53"/>
    <w:rsid w:val="009B62B2"/>
    <w:rsid w:val="009B6BFC"/>
    <w:rsid w:val="009B6E96"/>
    <w:rsid w:val="009B7067"/>
    <w:rsid w:val="009C0612"/>
    <w:rsid w:val="009C2689"/>
    <w:rsid w:val="009C273F"/>
    <w:rsid w:val="009C2A01"/>
    <w:rsid w:val="009C2E04"/>
    <w:rsid w:val="009C52A8"/>
    <w:rsid w:val="009C5352"/>
    <w:rsid w:val="009C541B"/>
    <w:rsid w:val="009C7086"/>
    <w:rsid w:val="009C7F31"/>
    <w:rsid w:val="009D0223"/>
    <w:rsid w:val="009D0621"/>
    <w:rsid w:val="009D1D23"/>
    <w:rsid w:val="009D28E2"/>
    <w:rsid w:val="009D313D"/>
    <w:rsid w:val="009D397D"/>
    <w:rsid w:val="009D3AA6"/>
    <w:rsid w:val="009D4986"/>
    <w:rsid w:val="009D56DB"/>
    <w:rsid w:val="009D638A"/>
    <w:rsid w:val="009D6747"/>
    <w:rsid w:val="009E217F"/>
    <w:rsid w:val="009E446E"/>
    <w:rsid w:val="009E46C3"/>
    <w:rsid w:val="009E539C"/>
    <w:rsid w:val="009E5521"/>
    <w:rsid w:val="009E55B7"/>
    <w:rsid w:val="009E69F2"/>
    <w:rsid w:val="009E6A77"/>
    <w:rsid w:val="009E731A"/>
    <w:rsid w:val="009E748D"/>
    <w:rsid w:val="009F0546"/>
    <w:rsid w:val="009F1734"/>
    <w:rsid w:val="009F1B49"/>
    <w:rsid w:val="009F1C94"/>
    <w:rsid w:val="009F3B11"/>
    <w:rsid w:val="009F45D7"/>
    <w:rsid w:val="009F4648"/>
    <w:rsid w:val="009F6B20"/>
    <w:rsid w:val="009F7F85"/>
    <w:rsid w:val="00A00325"/>
    <w:rsid w:val="00A005B7"/>
    <w:rsid w:val="00A02E14"/>
    <w:rsid w:val="00A03B36"/>
    <w:rsid w:val="00A05A25"/>
    <w:rsid w:val="00A11EF3"/>
    <w:rsid w:val="00A12376"/>
    <w:rsid w:val="00A13509"/>
    <w:rsid w:val="00A1365E"/>
    <w:rsid w:val="00A13A76"/>
    <w:rsid w:val="00A149F2"/>
    <w:rsid w:val="00A15150"/>
    <w:rsid w:val="00A152F2"/>
    <w:rsid w:val="00A15CFC"/>
    <w:rsid w:val="00A16309"/>
    <w:rsid w:val="00A16AFB"/>
    <w:rsid w:val="00A16BE3"/>
    <w:rsid w:val="00A17153"/>
    <w:rsid w:val="00A219C4"/>
    <w:rsid w:val="00A24B6E"/>
    <w:rsid w:val="00A2606E"/>
    <w:rsid w:val="00A26922"/>
    <w:rsid w:val="00A27A35"/>
    <w:rsid w:val="00A27BFB"/>
    <w:rsid w:val="00A30331"/>
    <w:rsid w:val="00A31F34"/>
    <w:rsid w:val="00A3272B"/>
    <w:rsid w:val="00A32BB3"/>
    <w:rsid w:val="00A32EE4"/>
    <w:rsid w:val="00A33875"/>
    <w:rsid w:val="00A33EA1"/>
    <w:rsid w:val="00A3473F"/>
    <w:rsid w:val="00A3761A"/>
    <w:rsid w:val="00A40C76"/>
    <w:rsid w:val="00A41006"/>
    <w:rsid w:val="00A418B9"/>
    <w:rsid w:val="00A42884"/>
    <w:rsid w:val="00A43954"/>
    <w:rsid w:val="00A43B54"/>
    <w:rsid w:val="00A4414F"/>
    <w:rsid w:val="00A44CD6"/>
    <w:rsid w:val="00A4773C"/>
    <w:rsid w:val="00A50226"/>
    <w:rsid w:val="00A5200A"/>
    <w:rsid w:val="00A53F99"/>
    <w:rsid w:val="00A5530C"/>
    <w:rsid w:val="00A56110"/>
    <w:rsid w:val="00A5626F"/>
    <w:rsid w:val="00A5694B"/>
    <w:rsid w:val="00A6068D"/>
    <w:rsid w:val="00A61109"/>
    <w:rsid w:val="00A62D27"/>
    <w:rsid w:val="00A63515"/>
    <w:rsid w:val="00A63DF5"/>
    <w:rsid w:val="00A644CE"/>
    <w:rsid w:val="00A65556"/>
    <w:rsid w:val="00A67051"/>
    <w:rsid w:val="00A677B3"/>
    <w:rsid w:val="00A7118B"/>
    <w:rsid w:val="00A7285B"/>
    <w:rsid w:val="00A7354C"/>
    <w:rsid w:val="00A74883"/>
    <w:rsid w:val="00A74D79"/>
    <w:rsid w:val="00A74E0C"/>
    <w:rsid w:val="00A7612D"/>
    <w:rsid w:val="00A76BC9"/>
    <w:rsid w:val="00A76E50"/>
    <w:rsid w:val="00A77556"/>
    <w:rsid w:val="00A80845"/>
    <w:rsid w:val="00A80BCF"/>
    <w:rsid w:val="00A81FE9"/>
    <w:rsid w:val="00A820F4"/>
    <w:rsid w:val="00A83FEF"/>
    <w:rsid w:val="00A85DFA"/>
    <w:rsid w:val="00A861E0"/>
    <w:rsid w:val="00A86B0D"/>
    <w:rsid w:val="00A87CAC"/>
    <w:rsid w:val="00A87ECE"/>
    <w:rsid w:val="00A904D0"/>
    <w:rsid w:val="00A90D76"/>
    <w:rsid w:val="00A919E6"/>
    <w:rsid w:val="00A955A8"/>
    <w:rsid w:val="00A959DE"/>
    <w:rsid w:val="00A95EDF"/>
    <w:rsid w:val="00A9606D"/>
    <w:rsid w:val="00A9655B"/>
    <w:rsid w:val="00A96734"/>
    <w:rsid w:val="00A96839"/>
    <w:rsid w:val="00AA089D"/>
    <w:rsid w:val="00AA0B97"/>
    <w:rsid w:val="00AA30DA"/>
    <w:rsid w:val="00AA3478"/>
    <w:rsid w:val="00AA36C4"/>
    <w:rsid w:val="00AA4060"/>
    <w:rsid w:val="00AA4126"/>
    <w:rsid w:val="00AA4882"/>
    <w:rsid w:val="00AA68E3"/>
    <w:rsid w:val="00AB0783"/>
    <w:rsid w:val="00AB1865"/>
    <w:rsid w:val="00AB3507"/>
    <w:rsid w:val="00AB3538"/>
    <w:rsid w:val="00AB3FB0"/>
    <w:rsid w:val="00AB52D3"/>
    <w:rsid w:val="00AB567B"/>
    <w:rsid w:val="00AB61A2"/>
    <w:rsid w:val="00AB6A0B"/>
    <w:rsid w:val="00AB6AE7"/>
    <w:rsid w:val="00AB6E3D"/>
    <w:rsid w:val="00AB709D"/>
    <w:rsid w:val="00AC0AF4"/>
    <w:rsid w:val="00AC156B"/>
    <w:rsid w:val="00AC18F6"/>
    <w:rsid w:val="00AC196E"/>
    <w:rsid w:val="00AC28ED"/>
    <w:rsid w:val="00AC5DED"/>
    <w:rsid w:val="00AC64C8"/>
    <w:rsid w:val="00AC656A"/>
    <w:rsid w:val="00AC710F"/>
    <w:rsid w:val="00AD0738"/>
    <w:rsid w:val="00AD24DB"/>
    <w:rsid w:val="00AD2792"/>
    <w:rsid w:val="00AD2EC7"/>
    <w:rsid w:val="00AD67EB"/>
    <w:rsid w:val="00AE0CE4"/>
    <w:rsid w:val="00AE206D"/>
    <w:rsid w:val="00AE2269"/>
    <w:rsid w:val="00AE2BA3"/>
    <w:rsid w:val="00AE5B40"/>
    <w:rsid w:val="00AE7C45"/>
    <w:rsid w:val="00AF088D"/>
    <w:rsid w:val="00AF1A4D"/>
    <w:rsid w:val="00AF2E73"/>
    <w:rsid w:val="00AF3489"/>
    <w:rsid w:val="00AF35E6"/>
    <w:rsid w:val="00AF4AF2"/>
    <w:rsid w:val="00AF4FB5"/>
    <w:rsid w:val="00AF5AE1"/>
    <w:rsid w:val="00AF6AD2"/>
    <w:rsid w:val="00AF6E44"/>
    <w:rsid w:val="00AF7FB8"/>
    <w:rsid w:val="00AF7FE8"/>
    <w:rsid w:val="00B0113C"/>
    <w:rsid w:val="00B012FE"/>
    <w:rsid w:val="00B016BE"/>
    <w:rsid w:val="00B01DC7"/>
    <w:rsid w:val="00B01ECF"/>
    <w:rsid w:val="00B02606"/>
    <w:rsid w:val="00B0265E"/>
    <w:rsid w:val="00B034F7"/>
    <w:rsid w:val="00B0380D"/>
    <w:rsid w:val="00B04F23"/>
    <w:rsid w:val="00B06ED3"/>
    <w:rsid w:val="00B101EA"/>
    <w:rsid w:val="00B106CC"/>
    <w:rsid w:val="00B11A6B"/>
    <w:rsid w:val="00B121B1"/>
    <w:rsid w:val="00B12F43"/>
    <w:rsid w:val="00B14577"/>
    <w:rsid w:val="00B17B63"/>
    <w:rsid w:val="00B17F7B"/>
    <w:rsid w:val="00B22128"/>
    <w:rsid w:val="00B22D32"/>
    <w:rsid w:val="00B23778"/>
    <w:rsid w:val="00B24236"/>
    <w:rsid w:val="00B265AF"/>
    <w:rsid w:val="00B26714"/>
    <w:rsid w:val="00B270E0"/>
    <w:rsid w:val="00B27B0D"/>
    <w:rsid w:val="00B313C1"/>
    <w:rsid w:val="00B326A1"/>
    <w:rsid w:val="00B332D3"/>
    <w:rsid w:val="00B33857"/>
    <w:rsid w:val="00B3429D"/>
    <w:rsid w:val="00B34D87"/>
    <w:rsid w:val="00B35AEE"/>
    <w:rsid w:val="00B35F3A"/>
    <w:rsid w:val="00B35FAA"/>
    <w:rsid w:val="00B3616A"/>
    <w:rsid w:val="00B36E69"/>
    <w:rsid w:val="00B39B01"/>
    <w:rsid w:val="00B411D9"/>
    <w:rsid w:val="00B41364"/>
    <w:rsid w:val="00B41707"/>
    <w:rsid w:val="00B43866"/>
    <w:rsid w:val="00B4448B"/>
    <w:rsid w:val="00B44948"/>
    <w:rsid w:val="00B44DF2"/>
    <w:rsid w:val="00B45011"/>
    <w:rsid w:val="00B45242"/>
    <w:rsid w:val="00B45E2F"/>
    <w:rsid w:val="00B4737F"/>
    <w:rsid w:val="00B47C4D"/>
    <w:rsid w:val="00B522BE"/>
    <w:rsid w:val="00B53243"/>
    <w:rsid w:val="00B60C30"/>
    <w:rsid w:val="00B61DC0"/>
    <w:rsid w:val="00B63464"/>
    <w:rsid w:val="00B640DE"/>
    <w:rsid w:val="00B6526D"/>
    <w:rsid w:val="00B669C0"/>
    <w:rsid w:val="00B66A80"/>
    <w:rsid w:val="00B67CF7"/>
    <w:rsid w:val="00B70C5C"/>
    <w:rsid w:val="00B71AAE"/>
    <w:rsid w:val="00B72176"/>
    <w:rsid w:val="00B76197"/>
    <w:rsid w:val="00B76C91"/>
    <w:rsid w:val="00B76CC8"/>
    <w:rsid w:val="00B774F2"/>
    <w:rsid w:val="00B77D67"/>
    <w:rsid w:val="00B80932"/>
    <w:rsid w:val="00B80BAE"/>
    <w:rsid w:val="00B80F97"/>
    <w:rsid w:val="00B81E4F"/>
    <w:rsid w:val="00B830E7"/>
    <w:rsid w:val="00B832E2"/>
    <w:rsid w:val="00B84920"/>
    <w:rsid w:val="00B8683E"/>
    <w:rsid w:val="00B868E8"/>
    <w:rsid w:val="00B8706B"/>
    <w:rsid w:val="00B87199"/>
    <w:rsid w:val="00B90124"/>
    <w:rsid w:val="00B935F4"/>
    <w:rsid w:val="00B948B1"/>
    <w:rsid w:val="00B95BBA"/>
    <w:rsid w:val="00B9699D"/>
    <w:rsid w:val="00B973CD"/>
    <w:rsid w:val="00B97592"/>
    <w:rsid w:val="00B975DD"/>
    <w:rsid w:val="00BA05A4"/>
    <w:rsid w:val="00BA0837"/>
    <w:rsid w:val="00BA0BAA"/>
    <w:rsid w:val="00BA1067"/>
    <w:rsid w:val="00BA2DB6"/>
    <w:rsid w:val="00BA2E0B"/>
    <w:rsid w:val="00BA364A"/>
    <w:rsid w:val="00BA45EC"/>
    <w:rsid w:val="00BA491D"/>
    <w:rsid w:val="00BA64F4"/>
    <w:rsid w:val="00BA706A"/>
    <w:rsid w:val="00BA71AB"/>
    <w:rsid w:val="00BB10DD"/>
    <w:rsid w:val="00BB126B"/>
    <w:rsid w:val="00BB143D"/>
    <w:rsid w:val="00BB1687"/>
    <w:rsid w:val="00BB26CE"/>
    <w:rsid w:val="00BB2BF6"/>
    <w:rsid w:val="00BB3149"/>
    <w:rsid w:val="00BB4A62"/>
    <w:rsid w:val="00BB4CB1"/>
    <w:rsid w:val="00BB5233"/>
    <w:rsid w:val="00BC2104"/>
    <w:rsid w:val="00BC34C6"/>
    <w:rsid w:val="00BC3CD2"/>
    <w:rsid w:val="00BC5E22"/>
    <w:rsid w:val="00BC6865"/>
    <w:rsid w:val="00BC71B3"/>
    <w:rsid w:val="00BC71CF"/>
    <w:rsid w:val="00BC7380"/>
    <w:rsid w:val="00BC77A9"/>
    <w:rsid w:val="00BC7D0A"/>
    <w:rsid w:val="00BD0286"/>
    <w:rsid w:val="00BD05F6"/>
    <w:rsid w:val="00BD0E21"/>
    <w:rsid w:val="00BD0F33"/>
    <w:rsid w:val="00BD1B44"/>
    <w:rsid w:val="00BD1DA9"/>
    <w:rsid w:val="00BD2BD0"/>
    <w:rsid w:val="00BD4786"/>
    <w:rsid w:val="00BD4D27"/>
    <w:rsid w:val="00BE1E5F"/>
    <w:rsid w:val="00BE25E0"/>
    <w:rsid w:val="00BE4A69"/>
    <w:rsid w:val="00BE5C50"/>
    <w:rsid w:val="00BE5CC1"/>
    <w:rsid w:val="00BE60F5"/>
    <w:rsid w:val="00BE7E6C"/>
    <w:rsid w:val="00BF0C8E"/>
    <w:rsid w:val="00BF0E78"/>
    <w:rsid w:val="00BF0F9D"/>
    <w:rsid w:val="00BF10C4"/>
    <w:rsid w:val="00BF2231"/>
    <w:rsid w:val="00BF2369"/>
    <w:rsid w:val="00BF37DD"/>
    <w:rsid w:val="00BF53A4"/>
    <w:rsid w:val="00BF595D"/>
    <w:rsid w:val="00BF6452"/>
    <w:rsid w:val="00BF6617"/>
    <w:rsid w:val="00BF7476"/>
    <w:rsid w:val="00BF7507"/>
    <w:rsid w:val="00C015C1"/>
    <w:rsid w:val="00C022E9"/>
    <w:rsid w:val="00C032CE"/>
    <w:rsid w:val="00C03867"/>
    <w:rsid w:val="00C066C4"/>
    <w:rsid w:val="00C066CC"/>
    <w:rsid w:val="00C11D91"/>
    <w:rsid w:val="00C12A15"/>
    <w:rsid w:val="00C12AB5"/>
    <w:rsid w:val="00C13179"/>
    <w:rsid w:val="00C13DA3"/>
    <w:rsid w:val="00C148B2"/>
    <w:rsid w:val="00C1582E"/>
    <w:rsid w:val="00C15EC9"/>
    <w:rsid w:val="00C1687E"/>
    <w:rsid w:val="00C171F5"/>
    <w:rsid w:val="00C17313"/>
    <w:rsid w:val="00C17573"/>
    <w:rsid w:val="00C179A0"/>
    <w:rsid w:val="00C2032B"/>
    <w:rsid w:val="00C21677"/>
    <w:rsid w:val="00C21736"/>
    <w:rsid w:val="00C2189B"/>
    <w:rsid w:val="00C223ED"/>
    <w:rsid w:val="00C2584F"/>
    <w:rsid w:val="00C25A80"/>
    <w:rsid w:val="00C266DE"/>
    <w:rsid w:val="00C26BFC"/>
    <w:rsid w:val="00C2741C"/>
    <w:rsid w:val="00C32695"/>
    <w:rsid w:val="00C350EB"/>
    <w:rsid w:val="00C3514D"/>
    <w:rsid w:val="00C37F58"/>
    <w:rsid w:val="00C41BE3"/>
    <w:rsid w:val="00C43DD4"/>
    <w:rsid w:val="00C45386"/>
    <w:rsid w:val="00C459EC"/>
    <w:rsid w:val="00C5043A"/>
    <w:rsid w:val="00C517A8"/>
    <w:rsid w:val="00C52BE2"/>
    <w:rsid w:val="00C54193"/>
    <w:rsid w:val="00C546B3"/>
    <w:rsid w:val="00C54BDE"/>
    <w:rsid w:val="00C5577B"/>
    <w:rsid w:val="00C566C0"/>
    <w:rsid w:val="00C56BD2"/>
    <w:rsid w:val="00C60249"/>
    <w:rsid w:val="00C6040A"/>
    <w:rsid w:val="00C61D5A"/>
    <w:rsid w:val="00C61F8A"/>
    <w:rsid w:val="00C625BB"/>
    <w:rsid w:val="00C630EF"/>
    <w:rsid w:val="00C63C19"/>
    <w:rsid w:val="00C65391"/>
    <w:rsid w:val="00C66699"/>
    <w:rsid w:val="00C6740B"/>
    <w:rsid w:val="00C67838"/>
    <w:rsid w:val="00C705A9"/>
    <w:rsid w:val="00C7096F"/>
    <w:rsid w:val="00C70CAB"/>
    <w:rsid w:val="00C73703"/>
    <w:rsid w:val="00C7383B"/>
    <w:rsid w:val="00C74399"/>
    <w:rsid w:val="00C755D4"/>
    <w:rsid w:val="00C76120"/>
    <w:rsid w:val="00C772AB"/>
    <w:rsid w:val="00C8011E"/>
    <w:rsid w:val="00C817F6"/>
    <w:rsid w:val="00C81DEC"/>
    <w:rsid w:val="00C824CB"/>
    <w:rsid w:val="00C83872"/>
    <w:rsid w:val="00C83969"/>
    <w:rsid w:val="00C83FAB"/>
    <w:rsid w:val="00C84E69"/>
    <w:rsid w:val="00C854E4"/>
    <w:rsid w:val="00C861ED"/>
    <w:rsid w:val="00C861F0"/>
    <w:rsid w:val="00C9110F"/>
    <w:rsid w:val="00C915D2"/>
    <w:rsid w:val="00C915F9"/>
    <w:rsid w:val="00C92B33"/>
    <w:rsid w:val="00C93D21"/>
    <w:rsid w:val="00C95A40"/>
    <w:rsid w:val="00C970CC"/>
    <w:rsid w:val="00C970DA"/>
    <w:rsid w:val="00C978A2"/>
    <w:rsid w:val="00C97B0F"/>
    <w:rsid w:val="00CA2297"/>
    <w:rsid w:val="00CA2A67"/>
    <w:rsid w:val="00CA2D08"/>
    <w:rsid w:val="00CA34F1"/>
    <w:rsid w:val="00CA66D8"/>
    <w:rsid w:val="00CB1D26"/>
    <w:rsid w:val="00CB2A97"/>
    <w:rsid w:val="00CB2DCA"/>
    <w:rsid w:val="00CB4D20"/>
    <w:rsid w:val="00CB4E26"/>
    <w:rsid w:val="00CB6689"/>
    <w:rsid w:val="00CB7DAB"/>
    <w:rsid w:val="00CC0077"/>
    <w:rsid w:val="00CC08FC"/>
    <w:rsid w:val="00CC1312"/>
    <w:rsid w:val="00CC18C4"/>
    <w:rsid w:val="00CC2548"/>
    <w:rsid w:val="00CC3102"/>
    <w:rsid w:val="00CC365C"/>
    <w:rsid w:val="00CC3EC7"/>
    <w:rsid w:val="00CC42F6"/>
    <w:rsid w:val="00CC51C6"/>
    <w:rsid w:val="00CC545D"/>
    <w:rsid w:val="00CC580C"/>
    <w:rsid w:val="00CC5CC4"/>
    <w:rsid w:val="00CC6D69"/>
    <w:rsid w:val="00CC75C3"/>
    <w:rsid w:val="00CD1D25"/>
    <w:rsid w:val="00CD3A9C"/>
    <w:rsid w:val="00CD3B48"/>
    <w:rsid w:val="00CD43A2"/>
    <w:rsid w:val="00CD4461"/>
    <w:rsid w:val="00CD4675"/>
    <w:rsid w:val="00CD5ED8"/>
    <w:rsid w:val="00CD6D7E"/>
    <w:rsid w:val="00CE06C8"/>
    <w:rsid w:val="00CE13EA"/>
    <w:rsid w:val="00CE14E3"/>
    <w:rsid w:val="00CE15E9"/>
    <w:rsid w:val="00CE18AA"/>
    <w:rsid w:val="00CE1D95"/>
    <w:rsid w:val="00CE2B4A"/>
    <w:rsid w:val="00CE3A74"/>
    <w:rsid w:val="00CE5A44"/>
    <w:rsid w:val="00CE68CD"/>
    <w:rsid w:val="00CE6FD3"/>
    <w:rsid w:val="00CE7251"/>
    <w:rsid w:val="00CF10DE"/>
    <w:rsid w:val="00CF24D9"/>
    <w:rsid w:val="00CF2A96"/>
    <w:rsid w:val="00CF3048"/>
    <w:rsid w:val="00CF4594"/>
    <w:rsid w:val="00CF48B1"/>
    <w:rsid w:val="00CF4ADA"/>
    <w:rsid w:val="00CF6139"/>
    <w:rsid w:val="00CF64BB"/>
    <w:rsid w:val="00CF6848"/>
    <w:rsid w:val="00CF6B21"/>
    <w:rsid w:val="00CF6CC1"/>
    <w:rsid w:val="00CF7F7E"/>
    <w:rsid w:val="00D005A7"/>
    <w:rsid w:val="00D00DC7"/>
    <w:rsid w:val="00D00FB6"/>
    <w:rsid w:val="00D041C7"/>
    <w:rsid w:val="00D042A4"/>
    <w:rsid w:val="00D04B5E"/>
    <w:rsid w:val="00D065D9"/>
    <w:rsid w:val="00D06A53"/>
    <w:rsid w:val="00D06C74"/>
    <w:rsid w:val="00D0702E"/>
    <w:rsid w:val="00D0747F"/>
    <w:rsid w:val="00D10A3E"/>
    <w:rsid w:val="00D1139E"/>
    <w:rsid w:val="00D12146"/>
    <w:rsid w:val="00D12300"/>
    <w:rsid w:val="00D12E5B"/>
    <w:rsid w:val="00D13803"/>
    <w:rsid w:val="00D13A71"/>
    <w:rsid w:val="00D15586"/>
    <w:rsid w:val="00D1573A"/>
    <w:rsid w:val="00D16774"/>
    <w:rsid w:val="00D21075"/>
    <w:rsid w:val="00D2145C"/>
    <w:rsid w:val="00D21619"/>
    <w:rsid w:val="00D216EE"/>
    <w:rsid w:val="00D22F12"/>
    <w:rsid w:val="00D23107"/>
    <w:rsid w:val="00D235EE"/>
    <w:rsid w:val="00D24114"/>
    <w:rsid w:val="00D27C08"/>
    <w:rsid w:val="00D30E05"/>
    <w:rsid w:val="00D31169"/>
    <w:rsid w:val="00D34C41"/>
    <w:rsid w:val="00D35E46"/>
    <w:rsid w:val="00D35FD5"/>
    <w:rsid w:val="00D3676A"/>
    <w:rsid w:val="00D41395"/>
    <w:rsid w:val="00D427E3"/>
    <w:rsid w:val="00D43835"/>
    <w:rsid w:val="00D43A84"/>
    <w:rsid w:val="00D44F46"/>
    <w:rsid w:val="00D45847"/>
    <w:rsid w:val="00D463C8"/>
    <w:rsid w:val="00D47769"/>
    <w:rsid w:val="00D510E1"/>
    <w:rsid w:val="00D519CB"/>
    <w:rsid w:val="00D5256E"/>
    <w:rsid w:val="00D55BCC"/>
    <w:rsid w:val="00D56398"/>
    <w:rsid w:val="00D56558"/>
    <w:rsid w:val="00D569D2"/>
    <w:rsid w:val="00D5720A"/>
    <w:rsid w:val="00D573AF"/>
    <w:rsid w:val="00D6068D"/>
    <w:rsid w:val="00D6177C"/>
    <w:rsid w:val="00D621D7"/>
    <w:rsid w:val="00D62253"/>
    <w:rsid w:val="00D62D5A"/>
    <w:rsid w:val="00D631F0"/>
    <w:rsid w:val="00D63F75"/>
    <w:rsid w:val="00D64AF8"/>
    <w:rsid w:val="00D64D51"/>
    <w:rsid w:val="00D65686"/>
    <w:rsid w:val="00D661EE"/>
    <w:rsid w:val="00D662C9"/>
    <w:rsid w:val="00D67441"/>
    <w:rsid w:val="00D675D9"/>
    <w:rsid w:val="00D701E9"/>
    <w:rsid w:val="00D7038C"/>
    <w:rsid w:val="00D73AA8"/>
    <w:rsid w:val="00D741F7"/>
    <w:rsid w:val="00D7700A"/>
    <w:rsid w:val="00D77C02"/>
    <w:rsid w:val="00D8061C"/>
    <w:rsid w:val="00D820B5"/>
    <w:rsid w:val="00D82F4C"/>
    <w:rsid w:val="00D831A7"/>
    <w:rsid w:val="00D85E00"/>
    <w:rsid w:val="00D868A5"/>
    <w:rsid w:val="00D87309"/>
    <w:rsid w:val="00D8766A"/>
    <w:rsid w:val="00D9004C"/>
    <w:rsid w:val="00D90661"/>
    <w:rsid w:val="00D909BC"/>
    <w:rsid w:val="00D90E66"/>
    <w:rsid w:val="00D91989"/>
    <w:rsid w:val="00D91F99"/>
    <w:rsid w:val="00D923BC"/>
    <w:rsid w:val="00D929D1"/>
    <w:rsid w:val="00D933C8"/>
    <w:rsid w:val="00D93F67"/>
    <w:rsid w:val="00D94341"/>
    <w:rsid w:val="00D943C6"/>
    <w:rsid w:val="00D948EF"/>
    <w:rsid w:val="00D94AB8"/>
    <w:rsid w:val="00D95603"/>
    <w:rsid w:val="00D95A7B"/>
    <w:rsid w:val="00D9603C"/>
    <w:rsid w:val="00D96811"/>
    <w:rsid w:val="00D969C7"/>
    <w:rsid w:val="00D96EF2"/>
    <w:rsid w:val="00D976C8"/>
    <w:rsid w:val="00DA01C8"/>
    <w:rsid w:val="00DA0540"/>
    <w:rsid w:val="00DA0685"/>
    <w:rsid w:val="00DA266F"/>
    <w:rsid w:val="00DA348D"/>
    <w:rsid w:val="00DA3639"/>
    <w:rsid w:val="00DA4B69"/>
    <w:rsid w:val="00DA546F"/>
    <w:rsid w:val="00DA54E4"/>
    <w:rsid w:val="00DA5961"/>
    <w:rsid w:val="00DA5D43"/>
    <w:rsid w:val="00DA61E5"/>
    <w:rsid w:val="00DA6287"/>
    <w:rsid w:val="00DA6741"/>
    <w:rsid w:val="00DB2070"/>
    <w:rsid w:val="00DB25A3"/>
    <w:rsid w:val="00DB3222"/>
    <w:rsid w:val="00DB6BEA"/>
    <w:rsid w:val="00DB75B6"/>
    <w:rsid w:val="00DB7DB3"/>
    <w:rsid w:val="00DB7F21"/>
    <w:rsid w:val="00DC0609"/>
    <w:rsid w:val="00DC151C"/>
    <w:rsid w:val="00DC27F8"/>
    <w:rsid w:val="00DC2AD6"/>
    <w:rsid w:val="00DC5635"/>
    <w:rsid w:val="00DC56D6"/>
    <w:rsid w:val="00DC594B"/>
    <w:rsid w:val="00DC5B3C"/>
    <w:rsid w:val="00DC5BE6"/>
    <w:rsid w:val="00DC5E21"/>
    <w:rsid w:val="00DC6B11"/>
    <w:rsid w:val="00DD0BBD"/>
    <w:rsid w:val="00DD0D00"/>
    <w:rsid w:val="00DD215A"/>
    <w:rsid w:val="00DD4AD8"/>
    <w:rsid w:val="00DD5BE9"/>
    <w:rsid w:val="00DD5CAE"/>
    <w:rsid w:val="00DD6B33"/>
    <w:rsid w:val="00DE0878"/>
    <w:rsid w:val="00DE0E64"/>
    <w:rsid w:val="00DE13CC"/>
    <w:rsid w:val="00DE162C"/>
    <w:rsid w:val="00DE2313"/>
    <w:rsid w:val="00DE3598"/>
    <w:rsid w:val="00DE5567"/>
    <w:rsid w:val="00DE556F"/>
    <w:rsid w:val="00DE6340"/>
    <w:rsid w:val="00DE6E12"/>
    <w:rsid w:val="00DE7404"/>
    <w:rsid w:val="00DE79CA"/>
    <w:rsid w:val="00DF099B"/>
    <w:rsid w:val="00DF10D8"/>
    <w:rsid w:val="00DF2244"/>
    <w:rsid w:val="00DF5246"/>
    <w:rsid w:val="00DF6DE0"/>
    <w:rsid w:val="00DF6E9E"/>
    <w:rsid w:val="00DF6ED0"/>
    <w:rsid w:val="00E0007A"/>
    <w:rsid w:val="00E00B27"/>
    <w:rsid w:val="00E00B90"/>
    <w:rsid w:val="00E00F51"/>
    <w:rsid w:val="00E01086"/>
    <w:rsid w:val="00E0290E"/>
    <w:rsid w:val="00E03244"/>
    <w:rsid w:val="00E03923"/>
    <w:rsid w:val="00E03F68"/>
    <w:rsid w:val="00E049AE"/>
    <w:rsid w:val="00E04F32"/>
    <w:rsid w:val="00E05655"/>
    <w:rsid w:val="00E05EC6"/>
    <w:rsid w:val="00E0624E"/>
    <w:rsid w:val="00E07CE4"/>
    <w:rsid w:val="00E1178D"/>
    <w:rsid w:val="00E12093"/>
    <w:rsid w:val="00E1240D"/>
    <w:rsid w:val="00E150DA"/>
    <w:rsid w:val="00E1589A"/>
    <w:rsid w:val="00E2040A"/>
    <w:rsid w:val="00E2073F"/>
    <w:rsid w:val="00E213B5"/>
    <w:rsid w:val="00E21DD4"/>
    <w:rsid w:val="00E2387D"/>
    <w:rsid w:val="00E243E4"/>
    <w:rsid w:val="00E2516C"/>
    <w:rsid w:val="00E256D3"/>
    <w:rsid w:val="00E25F48"/>
    <w:rsid w:val="00E26D49"/>
    <w:rsid w:val="00E275E6"/>
    <w:rsid w:val="00E31126"/>
    <w:rsid w:val="00E312A3"/>
    <w:rsid w:val="00E331FA"/>
    <w:rsid w:val="00E33CB2"/>
    <w:rsid w:val="00E3488C"/>
    <w:rsid w:val="00E35178"/>
    <w:rsid w:val="00E35814"/>
    <w:rsid w:val="00E369B5"/>
    <w:rsid w:val="00E37A9E"/>
    <w:rsid w:val="00E40363"/>
    <w:rsid w:val="00E406CD"/>
    <w:rsid w:val="00E41B86"/>
    <w:rsid w:val="00E42836"/>
    <w:rsid w:val="00E42BF8"/>
    <w:rsid w:val="00E4352D"/>
    <w:rsid w:val="00E4359C"/>
    <w:rsid w:val="00E44683"/>
    <w:rsid w:val="00E44A75"/>
    <w:rsid w:val="00E455E0"/>
    <w:rsid w:val="00E465EE"/>
    <w:rsid w:val="00E46868"/>
    <w:rsid w:val="00E46A20"/>
    <w:rsid w:val="00E47A4F"/>
    <w:rsid w:val="00E50196"/>
    <w:rsid w:val="00E50C46"/>
    <w:rsid w:val="00E536A2"/>
    <w:rsid w:val="00E54C45"/>
    <w:rsid w:val="00E551D1"/>
    <w:rsid w:val="00E55AEA"/>
    <w:rsid w:val="00E57A8C"/>
    <w:rsid w:val="00E60B18"/>
    <w:rsid w:val="00E61733"/>
    <w:rsid w:val="00E62090"/>
    <w:rsid w:val="00E626F5"/>
    <w:rsid w:val="00E6290B"/>
    <w:rsid w:val="00E6535A"/>
    <w:rsid w:val="00E653A0"/>
    <w:rsid w:val="00E65E1E"/>
    <w:rsid w:val="00E669A7"/>
    <w:rsid w:val="00E66AC9"/>
    <w:rsid w:val="00E6766A"/>
    <w:rsid w:val="00E67DEB"/>
    <w:rsid w:val="00E71C16"/>
    <w:rsid w:val="00E71CBF"/>
    <w:rsid w:val="00E73DB0"/>
    <w:rsid w:val="00E74BD9"/>
    <w:rsid w:val="00E80725"/>
    <w:rsid w:val="00E81295"/>
    <w:rsid w:val="00E81E66"/>
    <w:rsid w:val="00E81E71"/>
    <w:rsid w:val="00E83922"/>
    <w:rsid w:val="00E850F6"/>
    <w:rsid w:val="00E86F69"/>
    <w:rsid w:val="00E871A6"/>
    <w:rsid w:val="00E915FF"/>
    <w:rsid w:val="00E91625"/>
    <w:rsid w:val="00E91AA2"/>
    <w:rsid w:val="00E91E37"/>
    <w:rsid w:val="00E94D53"/>
    <w:rsid w:val="00E96317"/>
    <w:rsid w:val="00EA1943"/>
    <w:rsid w:val="00EA1F60"/>
    <w:rsid w:val="00EA2084"/>
    <w:rsid w:val="00EA2CA3"/>
    <w:rsid w:val="00EA2FBB"/>
    <w:rsid w:val="00EA3EA4"/>
    <w:rsid w:val="00EA5026"/>
    <w:rsid w:val="00EA62F8"/>
    <w:rsid w:val="00EA7D95"/>
    <w:rsid w:val="00EB0159"/>
    <w:rsid w:val="00EB2777"/>
    <w:rsid w:val="00EB3571"/>
    <w:rsid w:val="00EB375E"/>
    <w:rsid w:val="00EC0215"/>
    <w:rsid w:val="00EC0777"/>
    <w:rsid w:val="00EC120D"/>
    <w:rsid w:val="00EC2DC4"/>
    <w:rsid w:val="00EC2FCE"/>
    <w:rsid w:val="00EC3230"/>
    <w:rsid w:val="00EC3C89"/>
    <w:rsid w:val="00EC44A2"/>
    <w:rsid w:val="00EC4E22"/>
    <w:rsid w:val="00EC5257"/>
    <w:rsid w:val="00EC57DA"/>
    <w:rsid w:val="00EC59F6"/>
    <w:rsid w:val="00EC6766"/>
    <w:rsid w:val="00EC68DC"/>
    <w:rsid w:val="00EC6CF7"/>
    <w:rsid w:val="00ED1008"/>
    <w:rsid w:val="00ED118D"/>
    <w:rsid w:val="00ED1B51"/>
    <w:rsid w:val="00ED1E75"/>
    <w:rsid w:val="00ED1FF9"/>
    <w:rsid w:val="00ED2396"/>
    <w:rsid w:val="00ED257A"/>
    <w:rsid w:val="00ED2945"/>
    <w:rsid w:val="00ED2D7A"/>
    <w:rsid w:val="00ED3165"/>
    <w:rsid w:val="00ED4785"/>
    <w:rsid w:val="00ED53C2"/>
    <w:rsid w:val="00ED6CE0"/>
    <w:rsid w:val="00ED74F6"/>
    <w:rsid w:val="00ED7513"/>
    <w:rsid w:val="00ED7F5A"/>
    <w:rsid w:val="00EE0E7A"/>
    <w:rsid w:val="00EE19E6"/>
    <w:rsid w:val="00EE3834"/>
    <w:rsid w:val="00EE39C5"/>
    <w:rsid w:val="00EE4DA1"/>
    <w:rsid w:val="00EE5376"/>
    <w:rsid w:val="00EE58ED"/>
    <w:rsid w:val="00EE5BDC"/>
    <w:rsid w:val="00EE5E32"/>
    <w:rsid w:val="00EE6B90"/>
    <w:rsid w:val="00EE7C18"/>
    <w:rsid w:val="00EF0368"/>
    <w:rsid w:val="00EF1869"/>
    <w:rsid w:val="00EF1EEA"/>
    <w:rsid w:val="00EF2407"/>
    <w:rsid w:val="00EF3A7C"/>
    <w:rsid w:val="00EF3B10"/>
    <w:rsid w:val="00EF4E59"/>
    <w:rsid w:val="00EF54C5"/>
    <w:rsid w:val="00EF7E93"/>
    <w:rsid w:val="00F018C5"/>
    <w:rsid w:val="00F0200A"/>
    <w:rsid w:val="00F022B6"/>
    <w:rsid w:val="00F029F5"/>
    <w:rsid w:val="00F02B61"/>
    <w:rsid w:val="00F040FC"/>
    <w:rsid w:val="00F05598"/>
    <w:rsid w:val="00F056EF"/>
    <w:rsid w:val="00F06E1D"/>
    <w:rsid w:val="00F0763B"/>
    <w:rsid w:val="00F07A18"/>
    <w:rsid w:val="00F07F6E"/>
    <w:rsid w:val="00F12342"/>
    <w:rsid w:val="00F12DE8"/>
    <w:rsid w:val="00F15C20"/>
    <w:rsid w:val="00F160DC"/>
    <w:rsid w:val="00F167F7"/>
    <w:rsid w:val="00F1723A"/>
    <w:rsid w:val="00F172B3"/>
    <w:rsid w:val="00F21312"/>
    <w:rsid w:val="00F21FF5"/>
    <w:rsid w:val="00F22486"/>
    <w:rsid w:val="00F229FE"/>
    <w:rsid w:val="00F23B4D"/>
    <w:rsid w:val="00F27B1D"/>
    <w:rsid w:val="00F27B93"/>
    <w:rsid w:val="00F30201"/>
    <w:rsid w:val="00F310C4"/>
    <w:rsid w:val="00F31C9A"/>
    <w:rsid w:val="00F32864"/>
    <w:rsid w:val="00F32CE2"/>
    <w:rsid w:val="00F34D71"/>
    <w:rsid w:val="00F35C9B"/>
    <w:rsid w:val="00F35CBC"/>
    <w:rsid w:val="00F40116"/>
    <w:rsid w:val="00F40778"/>
    <w:rsid w:val="00F40BE5"/>
    <w:rsid w:val="00F41455"/>
    <w:rsid w:val="00F41669"/>
    <w:rsid w:val="00F41EB6"/>
    <w:rsid w:val="00F4463B"/>
    <w:rsid w:val="00F44D4C"/>
    <w:rsid w:val="00F44F79"/>
    <w:rsid w:val="00F50DAF"/>
    <w:rsid w:val="00F51388"/>
    <w:rsid w:val="00F51534"/>
    <w:rsid w:val="00F5191C"/>
    <w:rsid w:val="00F51C39"/>
    <w:rsid w:val="00F51CF8"/>
    <w:rsid w:val="00F523F2"/>
    <w:rsid w:val="00F5271B"/>
    <w:rsid w:val="00F5432A"/>
    <w:rsid w:val="00F55968"/>
    <w:rsid w:val="00F56BEA"/>
    <w:rsid w:val="00F573D2"/>
    <w:rsid w:val="00F606DA"/>
    <w:rsid w:val="00F61441"/>
    <w:rsid w:val="00F62314"/>
    <w:rsid w:val="00F62CF4"/>
    <w:rsid w:val="00F63725"/>
    <w:rsid w:val="00F64948"/>
    <w:rsid w:val="00F65A72"/>
    <w:rsid w:val="00F65D97"/>
    <w:rsid w:val="00F66553"/>
    <w:rsid w:val="00F66CDA"/>
    <w:rsid w:val="00F6731D"/>
    <w:rsid w:val="00F67C34"/>
    <w:rsid w:val="00F703A1"/>
    <w:rsid w:val="00F70426"/>
    <w:rsid w:val="00F712E1"/>
    <w:rsid w:val="00F718FF"/>
    <w:rsid w:val="00F739A1"/>
    <w:rsid w:val="00F74AFA"/>
    <w:rsid w:val="00F76F6C"/>
    <w:rsid w:val="00F77804"/>
    <w:rsid w:val="00F8065F"/>
    <w:rsid w:val="00F81200"/>
    <w:rsid w:val="00F8185B"/>
    <w:rsid w:val="00F856AD"/>
    <w:rsid w:val="00F85B61"/>
    <w:rsid w:val="00F85DA5"/>
    <w:rsid w:val="00F86285"/>
    <w:rsid w:val="00F86A1C"/>
    <w:rsid w:val="00F86DFE"/>
    <w:rsid w:val="00F8769D"/>
    <w:rsid w:val="00F87951"/>
    <w:rsid w:val="00F90887"/>
    <w:rsid w:val="00F93503"/>
    <w:rsid w:val="00F9465D"/>
    <w:rsid w:val="00F949AF"/>
    <w:rsid w:val="00F9628E"/>
    <w:rsid w:val="00F973FA"/>
    <w:rsid w:val="00FA00AB"/>
    <w:rsid w:val="00FA01FE"/>
    <w:rsid w:val="00FA1E40"/>
    <w:rsid w:val="00FA20AF"/>
    <w:rsid w:val="00FA286B"/>
    <w:rsid w:val="00FA368B"/>
    <w:rsid w:val="00FA3B07"/>
    <w:rsid w:val="00FA4CF3"/>
    <w:rsid w:val="00FA55C3"/>
    <w:rsid w:val="00FA62C7"/>
    <w:rsid w:val="00FA6E91"/>
    <w:rsid w:val="00FB1325"/>
    <w:rsid w:val="00FB1A1C"/>
    <w:rsid w:val="00FB3754"/>
    <w:rsid w:val="00FB44E4"/>
    <w:rsid w:val="00FB4891"/>
    <w:rsid w:val="00FB4F9E"/>
    <w:rsid w:val="00FB5C32"/>
    <w:rsid w:val="00FB6F9B"/>
    <w:rsid w:val="00FC0026"/>
    <w:rsid w:val="00FC1A6C"/>
    <w:rsid w:val="00FC2CB0"/>
    <w:rsid w:val="00FC31A6"/>
    <w:rsid w:val="00FC3234"/>
    <w:rsid w:val="00FC3375"/>
    <w:rsid w:val="00FC36C1"/>
    <w:rsid w:val="00FC3A39"/>
    <w:rsid w:val="00FC4163"/>
    <w:rsid w:val="00FC47E5"/>
    <w:rsid w:val="00FC4FD7"/>
    <w:rsid w:val="00FC5B08"/>
    <w:rsid w:val="00FC67E5"/>
    <w:rsid w:val="00FC6A4C"/>
    <w:rsid w:val="00FD085E"/>
    <w:rsid w:val="00FD087D"/>
    <w:rsid w:val="00FD0890"/>
    <w:rsid w:val="00FD0F54"/>
    <w:rsid w:val="00FD1814"/>
    <w:rsid w:val="00FD1BC6"/>
    <w:rsid w:val="00FD329C"/>
    <w:rsid w:val="00FD4423"/>
    <w:rsid w:val="00FD6087"/>
    <w:rsid w:val="00FE029B"/>
    <w:rsid w:val="00FE0FCC"/>
    <w:rsid w:val="00FE28A3"/>
    <w:rsid w:val="00FE2B87"/>
    <w:rsid w:val="00FE2E4C"/>
    <w:rsid w:val="00FE2F55"/>
    <w:rsid w:val="00FE3215"/>
    <w:rsid w:val="00FE42C1"/>
    <w:rsid w:val="00FE6004"/>
    <w:rsid w:val="00FE63EA"/>
    <w:rsid w:val="00FE642D"/>
    <w:rsid w:val="00FF27F5"/>
    <w:rsid w:val="00FF2982"/>
    <w:rsid w:val="00FF2DF6"/>
    <w:rsid w:val="00FF32F4"/>
    <w:rsid w:val="00FF44E3"/>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1DFE05C"/>
    <w:rsid w:val="024B5878"/>
    <w:rsid w:val="0294B939"/>
    <w:rsid w:val="02A19423"/>
    <w:rsid w:val="02A66C74"/>
    <w:rsid w:val="03171469"/>
    <w:rsid w:val="0387F8AB"/>
    <w:rsid w:val="042D2AD8"/>
    <w:rsid w:val="0433983C"/>
    <w:rsid w:val="0443CEA4"/>
    <w:rsid w:val="04534E8D"/>
    <w:rsid w:val="047C70B2"/>
    <w:rsid w:val="04B4B501"/>
    <w:rsid w:val="05DD6201"/>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4441D"/>
    <w:rsid w:val="09655231"/>
    <w:rsid w:val="0A034928"/>
    <w:rsid w:val="0A0EC640"/>
    <w:rsid w:val="0A0F8F1A"/>
    <w:rsid w:val="0A304CE4"/>
    <w:rsid w:val="0A84548E"/>
    <w:rsid w:val="0AC71F7B"/>
    <w:rsid w:val="0AD432A5"/>
    <w:rsid w:val="0B012292"/>
    <w:rsid w:val="0B1F0248"/>
    <w:rsid w:val="0C2931E5"/>
    <w:rsid w:val="0C33E087"/>
    <w:rsid w:val="0C90BDDF"/>
    <w:rsid w:val="0CAED0BC"/>
    <w:rsid w:val="0D76B7FC"/>
    <w:rsid w:val="0DBC7283"/>
    <w:rsid w:val="0DFEC03D"/>
    <w:rsid w:val="0EE50604"/>
    <w:rsid w:val="0FE1FEBA"/>
    <w:rsid w:val="0FE2D099"/>
    <w:rsid w:val="100C1CFE"/>
    <w:rsid w:val="1021B15D"/>
    <w:rsid w:val="11559F17"/>
    <w:rsid w:val="1193D701"/>
    <w:rsid w:val="11958087"/>
    <w:rsid w:val="11ADFE52"/>
    <w:rsid w:val="121A4AD4"/>
    <w:rsid w:val="122B63C6"/>
    <w:rsid w:val="12A3C028"/>
    <w:rsid w:val="1359521F"/>
    <w:rsid w:val="1396C858"/>
    <w:rsid w:val="13D3B141"/>
    <w:rsid w:val="144A4096"/>
    <w:rsid w:val="145E09DC"/>
    <w:rsid w:val="14B585C6"/>
    <w:rsid w:val="14C7EBB2"/>
    <w:rsid w:val="14D37C58"/>
    <w:rsid w:val="14F38B86"/>
    <w:rsid w:val="15085AB3"/>
    <w:rsid w:val="15174457"/>
    <w:rsid w:val="15580AA4"/>
    <w:rsid w:val="15766A5A"/>
    <w:rsid w:val="158BF517"/>
    <w:rsid w:val="1651403E"/>
    <w:rsid w:val="16A10F98"/>
    <w:rsid w:val="16E82258"/>
    <w:rsid w:val="16EC8599"/>
    <w:rsid w:val="16F9F60E"/>
    <w:rsid w:val="17123ABB"/>
    <w:rsid w:val="17364D78"/>
    <w:rsid w:val="173E1C94"/>
    <w:rsid w:val="176538A0"/>
    <w:rsid w:val="178C7A26"/>
    <w:rsid w:val="179D9C63"/>
    <w:rsid w:val="17DA4168"/>
    <w:rsid w:val="17DB3F3A"/>
    <w:rsid w:val="17DD554F"/>
    <w:rsid w:val="17E7BF05"/>
    <w:rsid w:val="17ED1F4F"/>
    <w:rsid w:val="185840FE"/>
    <w:rsid w:val="185BCF30"/>
    <w:rsid w:val="18711B5C"/>
    <w:rsid w:val="19069FA6"/>
    <w:rsid w:val="1942A80C"/>
    <w:rsid w:val="19526C28"/>
    <w:rsid w:val="195889B1"/>
    <w:rsid w:val="1974D6C4"/>
    <w:rsid w:val="19BA2C16"/>
    <w:rsid w:val="19BEEB75"/>
    <w:rsid w:val="1A73A6C3"/>
    <w:rsid w:val="1A811881"/>
    <w:rsid w:val="1ACC734D"/>
    <w:rsid w:val="1AFEC0F1"/>
    <w:rsid w:val="1AFFA09C"/>
    <w:rsid w:val="1B10BA97"/>
    <w:rsid w:val="1B1D295E"/>
    <w:rsid w:val="1C3FA55F"/>
    <w:rsid w:val="1C62D617"/>
    <w:rsid w:val="1C75A150"/>
    <w:rsid w:val="1C9A9152"/>
    <w:rsid w:val="1C9CDC5B"/>
    <w:rsid w:val="1CD5D131"/>
    <w:rsid w:val="1CD60402"/>
    <w:rsid w:val="1D27FF8B"/>
    <w:rsid w:val="1D5BC71D"/>
    <w:rsid w:val="1DA20CC7"/>
    <w:rsid w:val="1DB96421"/>
    <w:rsid w:val="1E03F1E1"/>
    <w:rsid w:val="1E14B136"/>
    <w:rsid w:val="1EB119AB"/>
    <w:rsid w:val="1F3850B8"/>
    <w:rsid w:val="1F9E8380"/>
    <w:rsid w:val="1FE88D52"/>
    <w:rsid w:val="2026133B"/>
    <w:rsid w:val="20773FAB"/>
    <w:rsid w:val="207EB072"/>
    <w:rsid w:val="20AB396E"/>
    <w:rsid w:val="20B91D01"/>
    <w:rsid w:val="20D5E47A"/>
    <w:rsid w:val="211AE994"/>
    <w:rsid w:val="21389092"/>
    <w:rsid w:val="21AE899A"/>
    <w:rsid w:val="21D10E5C"/>
    <w:rsid w:val="21E27B1B"/>
    <w:rsid w:val="220D87C3"/>
    <w:rsid w:val="2240BCC6"/>
    <w:rsid w:val="224E7B46"/>
    <w:rsid w:val="22593D48"/>
    <w:rsid w:val="225F7CEA"/>
    <w:rsid w:val="226E28BC"/>
    <w:rsid w:val="230DA6DE"/>
    <w:rsid w:val="2337B0CC"/>
    <w:rsid w:val="233C4358"/>
    <w:rsid w:val="234B85F1"/>
    <w:rsid w:val="2353A484"/>
    <w:rsid w:val="235538E4"/>
    <w:rsid w:val="23A86C68"/>
    <w:rsid w:val="23A95824"/>
    <w:rsid w:val="23B92AD8"/>
    <w:rsid w:val="2427E0DB"/>
    <w:rsid w:val="24855AB3"/>
    <w:rsid w:val="249A32E8"/>
    <w:rsid w:val="249C7B9D"/>
    <w:rsid w:val="249F83BC"/>
    <w:rsid w:val="25929575"/>
    <w:rsid w:val="25C43AB8"/>
    <w:rsid w:val="2648BE2C"/>
    <w:rsid w:val="2663BDEB"/>
    <w:rsid w:val="266F518E"/>
    <w:rsid w:val="26CEE1D1"/>
    <w:rsid w:val="26EE7B4F"/>
    <w:rsid w:val="2739D658"/>
    <w:rsid w:val="273BE98E"/>
    <w:rsid w:val="275D1F6F"/>
    <w:rsid w:val="2772DF0F"/>
    <w:rsid w:val="2788F5D3"/>
    <w:rsid w:val="27B3FDD9"/>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23D273"/>
    <w:rsid w:val="2A3D98AA"/>
    <w:rsid w:val="2A644F2D"/>
    <w:rsid w:val="2AA3BDA4"/>
    <w:rsid w:val="2AB81A40"/>
    <w:rsid w:val="2AD95C12"/>
    <w:rsid w:val="2B330761"/>
    <w:rsid w:val="2B7E2473"/>
    <w:rsid w:val="2B9B1F86"/>
    <w:rsid w:val="2BA9F1E5"/>
    <w:rsid w:val="2BE93C4A"/>
    <w:rsid w:val="2BED6A6D"/>
    <w:rsid w:val="2C86733E"/>
    <w:rsid w:val="2CB117AC"/>
    <w:rsid w:val="2D048974"/>
    <w:rsid w:val="2D5DE2F1"/>
    <w:rsid w:val="2D6CFEA8"/>
    <w:rsid w:val="2D76A3F7"/>
    <w:rsid w:val="2E22C5F5"/>
    <w:rsid w:val="2E354ADF"/>
    <w:rsid w:val="2E6AA823"/>
    <w:rsid w:val="2E739A29"/>
    <w:rsid w:val="2EC57299"/>
    <w:rsid w:val="2EDE8098"/>
    <w:rsid w:val="2F5A32D7"/>
    <w:rsid w:val="2F5F8C58"/>
    <w:rsid w:val="2F81FB8B"/>
    <w:rsid w:val="2FBD9162"/>
    <w:rsid w:val="2FC11F73"/>
    <w:rsid w:val="2FC642A8"/>
    <w:rsid w:val="2FF09534"/>
    <w:rsid w:val="300A6D60"/>
    <w:rsid w:val="300EA83C"/>
    <w:rsid w:val="3012CAEE"/>
    <w:rsid w:val="305188FC"/>
    <w:rsid w:val="30B225D7"/>
    <w:rsid w:val="30DA7B00"/>
    <w:rsid w:val="3106ED5F"/>
    <w:rsid w:val="31592696"/>
    <w:rsid w:val="329A3385"/>
    <w:rsid w:val="32B99C4D"/>
    <w:rsid w:val="32C688DF"/>
    <w:rsid w:val="32DFF320"/>
    <w:rsid w:val="3324F0E9"/>
    <w:rsid w:val="3352B8B4"/>
    <w:rsid w:val="335F292A"/>
    <w:rsid w:val="33CFF194"/>
    <w:rsid w:val="34686A55"/>
    <w:rsid w:val="34C45F35"/>
    <w:rsid w:val="34D6A55C"/>
    <w:rsid w:val="34DDDE83"/>
    <w:rsid w:val="34FF7D24"/>
    <w:rsid w:val="35AF89F4"/>
    <w:rsid w:val="35E0D01E"/>
    <w:rsid w:val="35F8F6FB"/>
    <w:rsid w:val="36131C5B"/>
    <w:rsid w:val="364F0F42"/>
    <w:rsid w:val="3672C242"/>
    <w:rsid w:val="36768547"/>
    <w:rsid w:val="3677600A"/>
    <w:rsid w:val="368C31F4"/>
    <w:rsid w:val="36D3CAEA"/>
    <w:rsid w:val="370C0C66"/>
    <w:rsid w:val="372B9E12"/>
    <w:rsid w:val="3732D84A"/>
    <w:rsid w:val="3756AB77"/>
    <w:rsid w:val="37AF449F"/>
    <w:rsid w:val="37BC3F8D"/>
    <w:rsid w:val="37DC2D25"/>
    <w:rsid w:val="3804773F"/>
    <w:rsid w:val="382BD326"/>
    <w:rsid w:val="38841767"/>
    <w:rsid w:val="38F6F1F0"/>
    <w:rsid w:val="3907E7AA"/>
    <w:rsid w:val="3976ED2A"/>
    <w:rsid w:val="3977FD5F"/>
    <w:rsid w:val="3A1DA980"/>
    <w:rsid w:val="3A6D4009"/>
    <w:rsid w:val="3AC6F1DE"/>
    <w:rsid w:val="3ADFA5AD"/>
    <w:rsid w:val="3B8F2299"/>
    <w:rsid w:val="3BAEA4DD"/>
    <w:rsid w:val="3BDCD05C"/>
    <w:rsid w:val="3D7318BB"/>
    <w:rsid w:val="3D80E5BD"/>
    <w:rsid w:val="3DE063FF"/>
    <w:rsid w:val="3E40162A"/>
    <w:rsid w:val="3E49C9E6"/>
    <w:rsid w:val="3EF80506"/>
    <w:rsid w:val="3F80424C"/>
    <w:rsid w:val="3F872326"/>
    <w:rsid w:val="3F95FADA"/>
    <w:rsid w:val="3FFF3877"/>
    <w:rsid w:val="4051BE70"/>
    <w:rsid w:val="40845A83"/>
    <w:rsid w:val="40C7423E"/>
    <w:rsid w:val="40CCCE55"/>
    <w:rsid w:val="414FD99F"/>
    <w:rsid w:val="41A731D8"/>
    <w:rsid w:val="41B2190E"/>
    <w:rsid w:val="41D5FA4F"/>
    <w:rsid w:val="423B20ED"/>
    <w:rsid w:val="424296FB"/>
    <w:rsid w:val="424FDDCF"/>
    <w:rsid w:val="42721780"/>
    <w:rsid w:val="4285DAE6"/>
    <w:rsid w:val="429531AD"/>
    <w:rsid w:val="4298BB10"/>
    <w:rsid w:val="42BB16C4"/>
    <w:rsid w:val="42BCF0E0"/>
    <w:rsid w:val="43143AA4"/>
    <w:rsid w:val="4346F715"/>
    <w:rsid w:val="434DBE12"/>
    <w:rsid w:val="4399031B"/>
    <w:rsid w:val="445BC793"/>
    <w:rsid w:val="445C9F71"/>
    <w:rsid w:val="44C0AFF4"/>
    <w:rsid w:val="44C29DB3"/>
    <w:rsid w:val="44C6AFD4"/>
    <w:rsid w:val="44D22A4F"/>
    <w:rsid w:val="44D28C7C"/>
    <w:rsid w:val="44F6391C"/>
    <w:rsid w:val="4508DD0D"/>
    <w:rsid w:val="457007F6"/>
    <w:rsid w:val="4589106A"/>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CC3ABB"/>
    <w:rsid w:val="49D0D009"/>
    <w:rsid w:val="49E54590"/>
    <w:rsid w:val="4A1E2EAC"/>
    <w:rsid w:val="4A71058F"/>
    <w:rsid w:val="4A84F0CD"/>
    <w:rsid w:val="4ABB3663"/>
    <w:rsid w:val="4AC264A3"/>
    <w:rsid w:val="4B11F19F"/>
    <w:rsid w:val="4B217203"/>
    <w:rsid w:val="4B28041D"/>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6E8C36"/>
    <w:rsid w:val="517DEBCC"/>
    <w:rsid w:val="51DE107B"/>
    <w:rsid w:val="5273CDCB"/>
    <w:rsid w:val="52AE08C6"/>
    <w:rsid w:val="53622EE0"/>
    <w:rsid w:val="53A9E495"/>
    <w:rsid w:val="53B4854D"/>
    <w:rsid w:val="53CEA79B"/>
    <w:rsid w:val="53CFB16A"/>
    <w:rsid w:val="53E80B14"/>
    <w:rsid w:val="53F7F06D"/>
    <w:rsid w:val="53FC78AC"/>
    <w:rsid w:val="540DF969"/>
    <w:rsid w:val="541259C9"/>
    <w:rsid w:val="54A5E0A8"/>
    <w:rsid w:val="54D1C971"/>
    <w:rsid w:val="554710FB"/>
    <w:rsid w:val="55791CFA"/>
    <w:rsid w:val="55D8EE38"/>
    <w:rsid w:val="55E1093A"/>
    <w:rsid w:val="5654A446"/>
    <w:rsid w:val="56773ABE"/>
    <w:rsid w:val="5683B39B"/>
    <w:rsid w:val="568E5D85"/>
    <w:rsid w:val="56920480"/>
    <w:rsid w:val="569DC927"/>
    <w:rsid w:val="56AA8BED"/>
    <w:rsid w:val="56E2D323"/>
    <w:rsid w:val="5788B165"/>
    <w:rsid w:val="57B3A48E"/>
    <w:rsid w:val="57DCD24D"/>
    <w:rsid w:val="5818CB9E"/>
    <w:rsid w:val="584AF30E"/>
    <w:rsid w:val="588707D0"/>
    <w:rsid w:val="58B1C6F9"/>
    <w:rsid w:val="58E16A8C"/>
    <w:rsid w:val="58E90F16"/>
    <w:rsid w:val="59023773"/>
    <w:rsid w:val="59224D63"/>
    <w:rsid w:val="59A26DB8"/>
    <w:rsid w:val="5A02C279"/>
    <w:rsid w:val="5A37B590"/>
    <w:rsid w:val="5A5E926D"/>
    <w:rsid w:val="5A83BFB1"/>
    <w:rsid w:val="5AACA85D"/>
    <w:rsid w:val="5B04FCF3"/>
    <w:rsid w:val="5B1546E4"/>
    <w:rsid w:val="5B237FFE"/>
    <w:rsid w:val="5B3D922D"/>
    <w:rsid w:val="5B9E92DA"/>
    <w:rsid w:val="5BEE6234"/>
    <w:rsid w:val="5C05C20E"/>
    <w:rsid w:val="5C1F3900"/>
    <w:rsid w:val="5C20AFD8"/>
    <w:rsid w:val="5C39D835"/>
    <w:rsid w:val="5C82EA4D"/>
    <w:rsid w:val="5CB61D4D"/>
    <w:rsid w:val="5CC4E22C"/>
    <w:rsid w:val="5CE726CD"/>
    <w:rsid w:val="5D3558EE"/>
    <w:rsid w:val="5D55F304"/>
    <w:rsid w:val="5D722F18"/>
    <w:rsid w:val="5DB13E16"/>
    <w:rsid w:val="5DD35F83"/>
    <w:rsid w:val="5E10E875"/>
    <w:rsid w:val="5E1F8C20"/>
    <w:rsid w:val="5E28A014"/>
    <w:rsid w:val="5E8EC580"/>
    <w:rsid w:val="5EB0B113"/>
    <w:rsid w:val="5EFD4DFD"/>
    <w:rsid w:val="5F2A9E5F"/>
    <w:rsid w:val="5F596DAE"/>
    <w:rsid w:val="5F598032"/>
    <w:rsid w:val="5F5E507A"/>
    <w:rsid w:val="5F7178F7"/>
    <w:rsid w:val="5F972E19"/>
    <w:rsid w:val="5FAF70F9"/>
    <w:rsid w:val="5FE25E2F"/>
    <w:rsid w:val="5FF8AB09"/>
    <w:rsid w:val="5FFDCD62"/>
    <w:rsid w:val="600EB015"/>
    <w:rsid w:val="603B48F0"/>
    <w:rsid w:val="606565AE"/>
    <w:rsid w:val="60A5D128"/>
    <w:rsid w:val="612F60DA"/>
    <w:rsid w:val="61B2CF19"/>
    <w:rsid w:val="61BC3AFD"/>
    <w:rsid w:val="61C1F68F"/>
    <w:rsid w:val="61D9CB40"/>
    <w:rsid w:val="61E740FC"/>
    <w:rsid w:val="62213E69"/>
    <w:rsid w:val="6242BF66"/>
    <w:rsid w:val="62D30AB5"/>
    <w:rsid w:val="62ECE10B"/>
    <w:rsid w:val="62F115C1"/>
    <w:rsid w:val="634736E4"/>
    <w:rsid w:val="6376063D"/>
    <w:rsid w:val="63FE6C47"/>
    <w:rsid w:val="6414CFA4"/>
    <w:rsid w:val="646A7F6F"/>
    <w:rsid w:val="64AD9279"/>
    <w:rsid w:val="653FD057"/>
    <w:rsid w:val="6567EC7C"/>
    <w:rsid w:val="6593756B"/>
    <w:rsid w:val="661B0900"/>
    <w:rsid w:val="66510FDB"/>
    <w:rsid w:val="665C9F48"/>
    <w:rsid w:val="66B7F8E3"/>
    <w:rsid w:val="66D85E4E"/>
    <w:rsid w:val="66DFCE90"/>
    <w:rsid w:val="673B0E8F"/>
    <w:rsid w:val="67685CC8"/>
    <w:rsid w:val="67796A82"/>
    <w:rsid w:val="677C8ADC"/>
    <w:rsid w:val="67CCF483"/>
    <w:rsid w:val="67F86FA9"/>
    <w:rsid w:val="68195D53"/>
    <w:rsid w:val="68801251"/>
    <w:rsid w:val="68C75807"/>
    <w:rsid w:val="69185B3D"/>
    <w:rsid w:val="691D5586"/>
    <w:rsid w:val="69217C5B"/>
    <w:rsid w:val="69403BC4"/>
    <w:rsid w:val="69486E11"/>
    <w:rsid w:val="69856DAB"/>
    <w:rsid w:val="698C699E"/>
    <w:rsid w:val="69948E9F"/>
    <w:rsid w:val="69D14556"/>
    <w:rsid w:val="6A0D21BD"/>
    <w:rsid w:val="6A25F335"/>
    <w:rsid w:val="6A57FC3E"/>
    <w:rsid w:val="6A5E47A6"/>
    <w:rsid w:val="6A5F3B9F"/>
    <w:rsid w:val="6A9B4C3D"/>
    <w:rsid w:val="6AB4EA6D"/>
    <w:rsid w:val="6AC420F4"/>
    <w:rsid w:val="6B18B091"/>
    <w:rsid w:val="6B6D15B7"/>
    <w:rsid w:val="6BC62C0D"/>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446997"/>
    <w:rsid w:val="7070D7E0"/>
    <w:rsid w:val="70A6AC30"/>
    <w:rsid w:val="70B7F8FC"/>
    <w:rsid w:val="70E77D0E"/>
    <w:rsid w:val="713678F9"/>
    <w:rsid w:val="714D6370"/>
    <w:rsid w:val="719FA084"/>
    <w:rsid w:val="71AC2A86"/>
    <w:rsid w:val="720CA841"/>
    <w:rsid w:val="7242EC88"/>
    <w:rsid w:val="72689B61"/>
    <w:rsid w:val="72B5D291"/>
    <w:rsid w:val="72DD421B"/>
    <w:rsid w:val="72F7A8E6"/>
    <w:rsid w:val="7307B732"/>
    <w:rsid w:val="7309F5EE"/>
    <w:rsid w:val="731704BD"/>
    <w:rsid w:val="73224888"/>
    <w:rsid w:val="73A122AD"/>
    <w:rsid w:val="73D0DB59"/>
    <w:rsid w:val="743898F3"/>
    <w:rsid w:val="7440EA54"/>
    <w:rsid w:val="7449D30D"/>
    <w:rsid w:val="74B5F2E8"/>
    <w:rsid w:val="753CF30E"/>
    <w:rsid w:val="75492AD6"/>
    <w:rsid w:val="7562D417"/>
    <w:rsid w:val="757A8D4A"/>
    <w:rsid w:val="75B355CA"/>
    <w:rsid w:val="75B3880F"/>
    <w:rsid w:val="75FCD349"/>
    <w:rsid w:val="763FCACF"/>
    <w:rsid w:val="769D8568"/>
    <w:rsid w:val="76B079DB"/>
    <w:rsid w:val="76B7B5E4"/>
    <w:rsid w:val="76C6F107"/>
    <w:rsid w:val="76CC3257"/>
    <w:rsid w:val="7704AE4E"/>
    <w:rsid w:val="778173CF"/>
    <w:rsid w:val="778E8EC8"/>
    <w:rsid w:val="77A901A5"/>
    <w:rsid w:val="782847B5"/>
    <w:rsid w:val="78400D6C"/>
    <w:rsid w:val="785AF4D7"/>
    <w:rsid w:val="78690FDD"/>
    <w:rsid w:val="79084620"/>
    <w:rsid w:val="79780C8E"/>
    <w:rsid w:val="797BAB7D"/>
    <w:rsid w:val="79A449D3"/>
    <w:rsid w:val="79EEBEC8"/>
    <w:rsid w:val="7A09199D"/>
    <w:rsid w:val="7A110723"/>
    <w:rsid w:val="7A65462B"/>
    <w:rsid w:val="7AA56395"/>
    <w:rsid w:val="7AE542F7"/>
    <w:rsid w:val="7B3085D1"/>
    <w:rsid w:val="7B33158D"/>
    <w:rsid w:val="7BCD6C5B"/>
    <w:rsid w:val="7C477520"/>
    <w:rsid w:val="7C823BA1"/>
    <w:rsid w:val="7D097583"/>
    <w:rsid w:val="7D272B2C"/>
    <w:rsid w:val="7D297FC1"/>
    <w:rsid w:val="7D472BDA"/>
    <w:rsid w:val="7D62D1E1"/>
    <w:rsid w:val="7DAF9947"/>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511B6A42-C0E8-4109-B078-C4623EBA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9808C3"/>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9808C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locked/>
    <w:rsid w:val="009808C3"/>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locked/>
    <w:rsid w:val="009808C3"/>
    <w:pPr>
      <w:outlineLvl w:val="2"/>
    </w:pPr>
    <w:rPr>
      <w:b/>
      <w:bCs/>
      <w:sz w:val="22"/>
      <w:szCs w:val="24"/>
    </w:rPr>
  </w:style>
  <w:style w:type="paragraph" w:styleId="Heading4">
    <w:name w:val="heading 4"/>
    <w:basedOn w:val="Normal"/>
    <w:next w:val="Normal"/>
    <w:link w:val="Heading4Char"/>
    <w:uiPriority w:val="9"/>
    <w:unhideWhenUsed/>
    <w:qFormat/>
    <w:locked/>
    <w:rsid w:val="009808C3"/>
    <w:pPr>
      <w:outlineLvl w:val="3"/>
    </w:pPr>
    <w:rPr>
      <w:b/>
      <w:bCs/>
      <w:i/>
      <w:iCs/>
    </w:rPr>
  </w:style>
  <w:style w:type="paragraph" w:styleId="Heading5">
    <w:name w:val="heading 5"/>
    <w:basedOn w:val="Normal"/>
    <w:next w:val="NormalIndent"/>
    <w:link w:val="Heading5Char"/>
    <w:autoRedefine/>
    <w:qFormat/>
    <w:locked/>
    <w:rsid w:val="0022020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22020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22020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22020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22020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808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8C3"/>
  </w:style>
  <w:style w:type="paragraph" w:styleId="ListParagraph">
    <w:name w:val="List Paragraph"/>
    <w:aliases w:val="TOC style,lp1,Bullet List,FooterText,List Paragraph_Number"/>
    <w:basedOn w:val="Normal"/>
    <w:link w:val="ListParagraphChar"/>
    <w:uiPriority w:val="34"/>
    <w:qFormat/>
    <w:locked/>
    <w:rsid w:val="009808C3"/>
    <w:pPr>
      <w:numPr>
        <w:numId w:val="20"/>
      </w:numPr>
      <w:spacing w:before="120" w:after="120" w:line="240" w:lineRule="auto"/>
      <w:ind w:right="720"/>
    </w:pPr>
  </w:style>
  <w:style w:type="character" w:customStyle="1" w:styleId="Heading2Char">
    <w:name w:val="Heading 2 Char"/>
    <w:basedOn w:val="DefaultParagraphFont"/>
    <w:link w:val="Heading2"/>
    <w:uiPriority w:val="9"/>
    <w:rsid w:val="009808C3"/>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9808C3"/>
    <w:rPr>
      <w:rFonts w:ascii="Graphik" w:hAnsi="Graphik"/>
      <w:b/>
      <w:bCs/>
      <w:kern w:val="2"/>
      <w:szCs w:val="24"/>
      <w14:ligatures w14:val="standardContextual"/>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9808C3"/>
    <w:rPr>
      <w:rFonts w:ascii="Graphik" w:hAnsi="Graphik"/>
      <w:kern w:val="2"/>
      <w:sz w:val="20"/>
      <w14:ligatures w14:val="standardContextual"/>
    </w:rPr>
  </w:style>
  <w:style w:type="character" w:styleId="CommentReference">
    <w:name w:val="annotation reference"/>
    <w:basedOn w:val="DefaultParagraphFont"/>
    <w:uiPriority w:val="99"/>
    <w:semiHidden/>
    <w:unhideWhenUsed/>
    <w:locked/>
    <w:rsid w:val="0022020E"/>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22020E"/>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eastAsia="Times New Roman" w:cstheme="minorHAnsi"/>
      <w:kern w:val="2"/>
      <w:shd w:val="clear" w:color="auto" w:fill="FFFFFE"/>
      <w14:ligatures w14:val="standardContextual"/>
    </w:rPr>
  </w:style>
  <w:style w:type="character" w:customStyle="1" w:styleId="Heading4Char">
    <w:name w:val="Heading 4 Char"/>
    <w:basedOn w:val="DefaultParagraphFont"/>
    <w:link w:val="Heading4"/>
    <w:uiPriority w:val="9"/>
    <w:rsid w:val="009808C3"/>
    <w:rPr>
      <w:rFonts w:ascii="Graphik" w:hAnsi="Graphik"/>
      <w:b/>
      <w:bCs/>
      <w:i/>
      <w:iCs/>
      <w:kern w:val="2"/>
      <w:sz w:val="20"/>
      <w14:ligatures w14:val="standardContextual"/>
    </w:rPr>
  </w:style>
  <w:style w:type="character" w:customStyle="1" w:styleId="Heading1Char">
    <w:name w:val="Heading 1 Char"/>
    <w:basedOn w:val="DefaultParagraphFont"/>
    <w:link w:val="Heading1"/>
    <w:rsid w:val="009808C3"/>
    <w:rPr>
      <w:rFonts w:ascii="Graphik" w:eastAsia="Times New Roman" w:hAnsi="Graphik"/>
      <w:b/>
      <w:kern w:val="2"/>
      <w:sz w:val="28"/>
      <w:szCs w:val="20"/>
      <w:lang w:val="en-GB"/>
      <w14:ligatures w14:val="standardContextual"/>
    </w:rPr>
  </w:style>
  <w:style w:type="character" w:customStyle="1" w:styleId="Heading5Char">
    <w:name w:val="Heading 5 Char"/>
    <w:basedOn w:val="DefaultParagraphFont"/>
    <w:link w:val="Heading5"/>
    <w:rsid w:val="0022020E"/>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22020E"/>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22020E"/>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22020E"/>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2020E"/>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9808C3"/>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locked/>
    <w:rsid w:val="009808C3"/>
    <w:pPr>
      <w:spacing w:after="100"/>
      <w:ind w:left="200"/>
    </w:pPr>
  </w:style>
  <w:style w:type="paragraph" w:styleId="TOC3">
    <w:name w:val="toc 3"/>
    <w:basedOn w:val="Normal"/>
    <w:next w:val="Normal"/>
    <w:autoRedefine/>
    <w:uiPriority w:val="39"/>
    <w:unhideWhenUsed/>
    <w:locked/>
    <w:rsid w:val="009808C3"/>
    <w:pPr>
      <w:spacing w:after="100"/>
      <w:ind w:left="400"/>
    </w:pPr>
  </w:style>
  <w:style w:type="character" w:styleId="Hyperlink">
    <w:name w:val="Hyperlink"/>
    <w:basedOn w:val="DefaultParagraphFont"/>
    <w:uiPriority w:val="99"/>
    <w:unhideWhenUsed/>
    <w:locked/>
    <w:rsid w:val="009808C3"/>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9808C3"/>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22020E"/>
    <w:pPr>
      <w:spacing w:before="200"/>
    </w:pPr>
    <w:rPr>
      <w:rFonts w:cs="Arial"/>
    </w:rPr>
  </w:style>
  <w:style w:type="paragraph" w:styleId="BalloonText">
    <w:name w:val="Balloon Text"/>
    <w:basedOn w:val="Normal"/>
    <w:link w:val="BalloonTextChar"/>
    <w:uiPriority w:val="99"/>
    <w:semiHidden/>
    <w:unhideWhenUsed/>
    <w:locked/>
    <w:rsid w:val="0022020E"/>
    <w:rPr>
      <w:rFonts w:ascii="Tahoma" w:hAnsi="Tahoma" w:cs="Tahoma"/>
      <w:sz w:val="16"/>
      <w:szCs w:val="16"/>
    </w:rPr>
  </w:style>
  <w:style w:type="character" w:customStyle="1" w:styleId="BalloonTextChar">
    <w:name w:val="Balloon Text Char"/>
    <w:basedOn w:val="DefaultParagraphFont"/>
    <w:link w:val="BalloonText"/>
    <w:uiPriority w:val="99"/>
    <w:semiHidden/>
    <w:rsid w:val="0022020E"/>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22020E"/>
    <w:rPr>
      <w:b/>
      <w:bCs/>
    </w:rPr>
  </w:style>
  <w:style w:type="character" w:customStyle="1" w:styleId="CommentSubjectChar">
    <w:name w:val="Comment Subject Char"/>
    <w:basedOn w:val="CommentTextChar"/>
    <w:link w:val="CommentSubject"/>
    <w:uiPriority w:val="99"/>
    <w:semiHidden/>
    <w:rsid w:val="0022020E"/>
    <w:rPr>
      <w:b/>
      <w:bCs/>
      <w:kern w:val="2"/>
      <w:szCs w:val="20"/>
      <w14:ligatures w14:val="standardContextual"/>
    </w:rPr>
  </w:style>
  <w:style w:type="paragraph" w:styleId="DocumentMap">
    <w:name w:val="Document Map"/>
    <w:basedOn w:val="Normal"/>
    <w:link w:val="DocumentMapChar"/>
    <w:uiPriority w:val="99"/>
    <w:semiHidden/>
    <w:unhideWhenUsed/>
    <w:locked/>
    <w:rsid w:val="0022020E"/>
    <w:rPr>
      <w:rFonts w:ascii="Lucida Grande" w:hAnsi="Lucida Grande"/>
    </w:rPr>
  </w:style>
  <w:style w:type="character" w:customStyle="1" w:styleId="DocumentMapChar">
    <w:name w:val="Document Map Char"/>
    <w:basedOn w:val="DefaultParagraphFont"/>
    <w:link w:val="DocumentMap"/>
    <w:uiPriority w:val="99"/>
    <w:semiHidden/>
    <w:rsid w:val="0022020E"/>
    <w:rPr>
      <w:rFonts w:ascii="Lucida Grande" w:hAnsi="Lucida Grande"/>
      <w:kern w:val="2"/>
      <w14:ligatures w14:val="standardContextual"/>
    </w:rPr>
  </w:style>
  <w:style w:type="paragraph" w:styleId="Footer">
    <w:name w:val="footer"/>
    <w:basedOn w:val="Normal"/>
    <w:link w:val="FooterChar"/>
    <w:uiPriority w:val="99"/>
    <w:unhideWhenUsed/>
    <w:locked/>
    <w:rsid w:val="00980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C3"/>
    <w:rPr>
      <w:rFonts w:ascii="Graphik" w:hAnsi="Graphik"/>
      <w:kern w:val="2"/>
      <w:sz w:val="20"/>
      <w14:ligatures w14:val="standardContextual"/>
    </w:rPr>
  </w:style>
  <w:style w:type="paragraph" w:styleId="Header">
    <w:name w:val="header"/>
    <w:basedOn w:val="Normal"/>
    <w:link w:val="HeaderChar"/>
    <w:uiPriority w:val="99"/>
    <w:unhideWhenUsed/>
    <w:locked/>
    <w:rsid w:val="00980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8C3"/>
    <w:rPr>
      <w:rFonts w:ascii="Graphik" w:hAnsi="Graphik"/>
      <w:kern w:val="2"/>
      <w:sz w:val="20"/>
      <w14:ligatures w14:val="standardContextual"/>
    </w:rPr>
  </w:style>
  <w:style w:type="paragraph" w:styleId="NormalIndent">
    <w:name w:val="Normal Indent"/>
    <w:basedOn w:val="Normal"/>
    <w:uiPriority w:val="99"/>
    <w:semiHidden/>
    <w:unhideWhenUsed/>
    <w:locked/>
    <w:rsid w:val="0022020E"/>
  </w:style>
  <w:style w:type="paragraph" w:styleId="ListBullet">
    <w:name w:val="List Bullet"/>
    <w:basedOn w:val="Normal"/>
    <w:uiPriority w:val="3"/>
    <w:qFormat/>
    <w:locked/>
    <w:rsid w:val="0022020E"/>
    <w:pPr>
      <w:numPr>
        <w:numId w:val="8"/>
      </w:numPr>
      <w:spacing w:after="60"/>
    </w:pPr>
    <w:rPr>
      <w:rFonts w:eastAsia="Times New Roman" w:cs="Arial"/>
      <w:lang w:val="de-DE"/>
    </w:rPr>
  </w:style>
  <w:style w:type="paragraph" w:styleId="ListBullet2">
    <w:name w:val="List Bullet 2"/>
    <w:basedOn w:val="Normal"/>
    <w:uiPriority w:val="99"/>
    <w:semiHidden/>
    <w:unhideWhenUsed/>
    <w:locked/>
    <w:rsid w:val="0022020E"/>
    <w:pPr>
      <w:numPr>
        <w:numId w:val="9"/>
      </w:numPr>
      <w:contextualSpacing/>
    </w:pPr>
  </w:style>
  <w:style w:type="paragraph" w:styleId="ListBullet3">
    <w:name w:val="List Bullet 3"/>
    <w:basedOn w:val="Normal"/>
    <w:uiPriority w:val="99"/>
    <w:semiHidden/>
    <w:unhideWhenUsed/>
    <w:locked/>
    <w:rsid w:val="0022020E"/>
    <w:pPr>
      <w:numPr>
        <w:numId w:val="10"/>
      </w:numPr>
      <w:contextualSpacing/>
    </w:pPr>
  </w:style>
  <w:style w:type="paragraph" w:customStyle="1" w:styleId="Numberedlist">
    <w:name w:val="Numbered list"/>
    <w:basedOn w:val="ListBullet"/>
    <w:qFormat/>
    <w:locked/>
    <w:rsid w:val="0022020E"/>
    <w:pPr>
      <w:numPr>
        <w:numId w:val="11"/>
      </w:numPr>
    </w:pPr>
  </w:style>
  <w:style w:type="character" w:styleId="PageNumber">
    <w:name w:val="page number"/>
    <w:basedOn w:val="DefaultParagraphFont"/>
    <w:uiPriority w:val="99"/>
    <w:semiHidden/>
    <w:unhideWhenUsed/>
    <w:locked/>
    <w:rsid w:val="0022020E"/>
  </w:style>
  <w:style w:type="paragraph" w:styleId="Subtitle">
    <w:name w:val="Subtitle"/>
    <w:basedOn w:val="Accenture"/>
    <w:next w:val="Normal"/>
    <w:link w:val="SubtitleChar"/>
    <w:uiPriority w:val="11"/>
    <w:qFormat/>
    <w:locked/>
    <w:rsid w:val="0022020E"/>
    <w:pPr>
      <w:ind w:left="1440" w:hanging="360"/>
      <w:jc w:val="left"/>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2020E"/>
    <w:rPr>
      <w:rFonts w:eastAsiaTheme="minorEastAsia"/>
      <w:color w:val="5A5A5A" w:themeColor="text1" w:themeTint="A5"/>
      <w:spacing w:val="15"/>
      <w:kern w:val="2"/>
      <w14:ligatures w14:val="standardContextual"/>
    </w:rPr>
  </w:style>
  <w:style w:type="paragraph" w:styleId="Title">
    <w:name w:val="Title"/>
    <w:basedOn w:val="Normal"/>
    <w:next w:val="Normal"/>
    <w:link w:val="TitleChar"/>
    <w:uiPriority w:val="10"/>
    <w:qFormat/>
    <w:locked/>
    <w:rsid w:val="0022020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2020E"/>
    <w:rPr>
      <w:rFonts w:eastAsiaTheme="majorEastAsia" w:cstheme="majorBidi"/>
      <w:b/>
      <w:spacing w:val="-10"/>
      <w:kern w:val="28"/>
      <w:sz w:val="72"/>
      <w:szCs w:val="56"/>
      <w14:ligatures w14:val="standardContextual"/>
    </w:rPr>
  </w:style>
  <w:style w:type="paragraph" w:styleId="Revision">
    <w:name w:val="Revision"/>
    <w:hidden/>
    <w:uiPriority w:val="99"/>
    <w:semiHidden/>
    <w:rsid w:val="00A87CAC"/>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kern w:val="2"/>
      <w:szCs w:val="20"/>
      <w14:ligatures w14:val="standardContextual"/>
    </w:rPr>
  </w:style>
  <w:style w:type="character" w:styleId="UnresolvedMention">
    <w:name w:val="Unresolved Mention"/>
    <w:basedOn w:val="DefaultParagraphFont"/>
    <w:uiPriority w:val="99"/>
    <w:unhideWhenUsed/>
    <w:rsid w:val="00A87CAC"/>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A87CAC"/>
    <w:rPr>
      <w:szCs w:val="20"/>
    </w:rPr>
  </w:style>
  <w:style w:type="character" w:customStyle="1" w:styleId="CommentTextChar">
    <w:name w:val="Comment Text Char"/>
    <w:basedOn w:val="DefaultParagraphFont"/>
    <w:link w:val="CommentText"/>
    <w:uiPriority w:val="99"/>
    <w:rsid w:val="0022020E"/>
    <w:rPr>
      <w:kern w:val="2"/>
      <w:szCs w:val="20"/>
      <w14:ligatures w14:val="standardContextual"/>
    </w:rPr>
  </w:style>
  <w:style w:type="paragraph" w:customStyle="1" w:styleId="CodeSample">
    <w:name w:val="Code Sample"/>
    <w:basedOn w:val="Normal"/>
    <w:link w:val="CodeSampleChar"/>
    <w:autoRedefine/>
    <w:qFormat/>
    <w:rsid w:val="00A87CAC"/>
    <w:pPr>
      <w:ind w:left="360"/>
    </w:pPr>
    <w:rPr>
      <w:rFonts w:ascii="Consolas" w:hAnsi="Consolas"/>
      <w:lang w:val="fr-FR"/>
    </w:rPr>
  </w:style>
  <w:style w:type="character" w:customStyle="1" w:styleId="CodeSampleChar">
    <w:name w:val="Code Sample Char"/>
    <w:basedOn w:val="DefaultParagraphFont"/>
    <w:link w:val="CodeSample"/>
    <w:rsid w:val="0022020E"/>
    <w:rPr>
      <w:rFonts w:ascii="Consolas" w:hAnsi="Consolas"/>
      <w:kern w:val="2"/>
      <w:lang w:val="fr-FR"/>
      <w14:ligatures w14:val="standardContextual"/>
    </w:rPr>
  </w:style>
  <w:style w:type="paragraph" w:customStyle="1" w:styleId="Content">
    <w:name w:val="Content"/>
    <w:link w:val="ContentChar"/>
    <w:rsid w:val="00A87CAC"/>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2020E"/>
    <w:rPr>
      <w:rFonts w:ascii="Graphik" w:hAnsi="Graphik" w:cs="Times New Roman"/>
      <w:b/>
      <w:kern w:val="2"/>
      <w:sz w:val="32"/>
      <w:szCs w:val="20"/>
      <w14:ligatures w14:val="standardContextual"/>
    </w:rPr>
  </w:style>
  <w:style w:type="character" w:styleId="Emphasis">
    <w:name w:val="Emphasis"/>
    <w:basedOn w:val="DefaultParagraphFont"/>
    <w:uiPriority w:val="20"/>
    <w:rsid w:val="00A87CAC"/>
    <w:rPr>
      <w:i/>
      <w:iCs/>
    </w:rPr>
  </w:style>
  <w:style w:type="character" w:styleId="Mention">
    <w:name w:val="Mention"/>
    <w:basedOn w:val="DefaultParagraphFont"/>
    <w:uiPriority w:val="99"/>
    <w:unhideWhenUsed/>
    <w:rsid w:val="00A87CAC"/>
    <w:rPr>
      <w:color w:val="2B579A"/>
      <w:shd w:val="clear" w:color="auto" w:fill="E1DFDD"/>
    </w:rPr>
  </w:style>
  <w:style w:type="paragraph" w:customStyle="1" w:styleId="Picture">
    <w:name w:val="Picture"/>
    <w:basedOn w:val="Accenture"/>
    <w:next w:val="Subtitle"/>
    <w:link w:val="PictureChar"/>
    <w:rsid w:val="00A87CAC"/>
    <w:pPr>
      <w:jc w:val="center"/>
    </w:pPr>
    <w:rPr>
      <w:noProof/>
    </w:rPr>
  </w:style>
  <w:style w:type="character" w:customStyle="1" w:styleId="PictureChar">
    <w:name w:val="Picture Char"/>
    <w:basedOn w:val="DefaultParagraphFont"/>
    <w:link w:val="Picture"/>
    <w:rsid w:val="0022020E"/>
    <w:rPr>
      <w:rFonts w:cs="Arial"/>
      <w:noProof/>
      <w:kern w:val="2"/>
      <w14:ligatures w14:val="standardContextual"/>
    </w:rPr>
  </w:style>
  <w:style w:type="paragraph" w:customStyle="1" w:styleId="Platzhalter">
    <w:name w:val="Platzhalter"/>
    <w:basedOn w:val="Normal"/>
    <w:rsid w:val="00A87CAC"/>
    <w:pPr>
      <w:jc w:val="center"/>
    </w:pPr>
    <w:rPr>
      <w:rFonts w:eastAsia="Times New Roman" w:cs="Arial"/>
      <w:szCs w:val="20"/>
    </w:rPr>
  </w:style>
  <w:style w:type="paragraph" w:customStyle="1" w:styleId="TOCHeading2">
    <w:name w:val="TOC Heading 2"/>
    <w:basedOn w:val="TOC1"/>
    <w:link w:val="TOCHeading2Char"/>
    <w:qFormat/>
    <w:rsid w:val="00A87CAC"/>
    <w:pPr>
      <w:tabs>
        <w:tab w:val="right" w:leader="dot" w:pos="9350"/>
      </w:tabs>
    </w:pPr>
    <w:rPr>
      <w:noProof/>
    </w:rPr>
  </w:style>
  <w:style w:type="character" w:customStyle="1" w:styleId="TOCHeading2Char">
    <w:name w:val="TOC Heading 2 Char"/>
    <w:basedOn w:val="DefaultParagraphFont"/>
    <w:link w:val="TOCHeading2"/>
    <w:rsid w:val="0022020E"/>
    <w:rPr>
      <w:rFonts w:eastAsia="Times New Roman"/>
      <w:b/>
      <w:noProof/>
      <w:kern w:val="2"/>
      <w14:ligatures w14:val="standardContextual"/>
    </w:rPr>
  </w:style>
  <w:style w:type="paragraph" w:customStyle="1" w:styleId="TOCHeading3">
    <w:name w:val="TOC Heading 3"/>
    <w:basedOn w:val="TOC2"/>
    <w:link w:val="TOCHeading3Char"/>
    <w:qFormat/>
    <w:rsid w:val="00A87CAC"/>
    <w:pPr>
      <w:tabs>
        <w:tab w:val="right" w:leader="dot" w:pos="9350"/>
      </w:tabs>
    </w:pPr>
  </w:style>
  <w:style w:type="character" w:customStyle="1" w:styleId="TOCHeading3Char">
    <w:name w:val="TOC Heading 3 Char"/>
    <w:basedOn w:val="DefaultParagraphFont"/>
    <w:link w:val="TOCHeading3"/>
    <w:rsid w:val="0022020E"/>
    <w:rPr>
      <w:rFonts w:eastAsia="Times New Roman" w:cs="Times New Roman"/>
      <w:kern w:val="2"/>
      <w14:ligatures w14:val="standardContextual"/>
    </w:rPr>
  </w:style>
  <w:style w:type="paragraph" w:customStyle="1" w:styleId="TOCHeading4Indented">
    <w:name w:val="TOC Heading 4 Indented"/>
    <w:basedOn w:val="TOC3"/>
    <w:link w:val="TOCHeading4IndentedChar"/>
    <w:qFormat/>
    <w:rsid w:val="00A87CA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2020E"/>
    <w:rPr>
      <w:noProof/>
      <w:kern w:val="2"/>
      <w14:ligatures w14:val="standardContextual"/>
    </w:rPr>
  </w:style>
  <w:style w:type="paragraph" w:styleId="NormalWeb">
    <w:name w:val="Normal (Web)"/>
    <w:basedOn w:val="Normal"/>
    <w:uiPriority w:val="99"/>
    <w:semiHidden/>
    <w:unhideWhenUsed/>
    <w:rsid w:val="00A87CAC"/>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A87CAC"/>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D820B5"/>
  </w:style>
  <w:style w:type="paragraph" w:styleId="NoSpacing">
    <w:name w:val="No Spacing"/>
    <w:uiPriority w:val="1"/>
    <w:qFormat/>
    <w:rsid w:val="001E006A"/>
    <w:pPr>
      <w:spacing w:after="0" w:line="240" w:lineRule="auto"/>
    </w:pPr>
    <w:rPr>
      <w:kern w:val="2"/>
      <w14:ligatures w14:val="standardContextual"/>
    </w:rPr>
  </w:style>
  <w:style w:type="paragraph" w:customStyle="1" w:styleId="Tight">
    <w:name w:val="Tight"/>
    <w:basedOn w:val="Normal"/>
    <w:link w:val="TightChar"/>
    <w:qFormat/>
    <w:rsid w:val="009808C3"/>
    <w:pPr>
      <w:spacing w:after="0"/>
    </w:pPr>
  </w:style>
  <w:style w:type="character" w:customStyle="1" w:styleId="TightChar">
    <w:name w:val="Tight Char"/>
    <w:basedOn w:val="DefaultParagraphFont"/>
    <w:link w:val="Tight"/>
    <w:rsid w:val="009808C3"/>
    <w:rPr>
      <w:rFonts w:ascii="Graphik" w:hAnsi="Graphik"/>
      <w:kern w:val="2"/>
      <w:sz w:val="20"/>
      <w14:ligatures w14:val="standardContextual"/>
    </w:rPr>
  </w:style>
  <w:style w:type="paragraph" w:customStyle="1" w:styleId="ProductName">
    <w:name w:val="Product_Name"/>
    <w:basedOn w:val="Normal"/>
    <w:link w:val="ProductNameChar"/>
    <w:qFormat/>
    <w:rsid w:val="009808C3"/>
    <w:pPr>
      <w:jc w:val="center"/>
    </w:pPr>
    <w:rPr>
      <w:b/>
      <w:bCs/>
      <w:sz w:val="56"/>
      <w:szCs w:val="72"/>
    </w:rPr>
  </w:style>
  <w:style w:type="character" w:customStyle="1" w:styleId="ProductNameChar">
    <w:name w:val="Product_Name Char"/>
    <w:basedOn w:val="DefaultParagraphFont"/>
    <w:link w:val="ProductName"/>
    <w:rsid w:val="009808C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808C3"/>
    <w:rPr>
      <w:sz w:val="36"/>
      <w:szCs w:val="40"/>
    </w:rPr>
  </w:style>
  <w:style w:type="character" w:customStyle="1" w:styleId="DocumentTypeChar">
    <w:name w:val="Document_Type Char"/>
    <w:basedOn w:val="ProductNameChar"/>
    <w:link w:val="DocumentType"/>
    <w:rsid w:val="009808C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808C3"/>
    <w:pPr>
      <w:numPr>
        <w:numId w:val="21"/>
      </w:numPr>
      <w:spacing w:before="60" w:after="60"/>
      <w:ind w:left="360"/>
    </w:pPr>
    <w:rPr>
      <w:rFonts w:eastAsia="Cambria" w:cs="Times New Roman"/>
    </w:rPr>
  </w:style>
  <w:style w:type="character" w:customStyle="1" w:styleId="TightLIstChar">
    <w:name w:val="Tight_LIst Char"/>
    <w:basedOn w:val="ListParagraphChar"/>
    <w:link w:val="TightLIst"/>
    <w:rsid w:val="009808C3"/>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9808C3"/>
    <w:pPr>
      <w:spacing w:before="100" w:beforeAutospacing="1" w:after="0"/>
      <w:jc w:val="left"/>
    </w:pPr>
  </w:style>
  <w:style w:type="character" w:customStyle="1" w:styleId="TightLeftAlignedChar">
    <w:name w:val="Tight_Left_Aligned Char"/>
    <w:basedOn w:val="DefaultParagraphFont"/>
    <w:link w:val="TightLeftAligned"/>
    <w:rsid w:val="009808C3"/>
    <w:rPr>
      <w:rFonts w:ascii="Graphik" w:hAnsi="Graphik"/>
      <w:kern w:val="2"/>
      <w:sz w:val="20"/>
      <w14:ligatures w14:val="standardContextual"/>
    </w:rPr>
  </w:style>
  <w:style w:type="paragraph" w:customStyle="1" w:styleId="TableHeader">
    <w:name w:val="Table_Header"/>
    <w:basedOn w:val="Normal"/>
    <w:link w:val="TableHeaderChar"/>
    <w:qFormat/>
    <w:rsid w:val="009808C3"/>
    <w:pPr>
      <w:spacing w:before="100" w:beforeAutospacing="1" w:after="0"/>
    </w:pPr>
    <w:rPr>
      <w:b/>
      <w:bCs/>
    </w:rPr>
  </w:style>
  <w:style w:type="character" w:customStyle="1" w:styleId="TableHeaderChar">
    <w:name w:val="Table_Header Char"/>
    <w:basedOn w:val="DefaultParagraphFont"/>
    <w:link w:val="TableHeader"/>
    <w:rsid w:val="009808C3"/>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4506094">
      <w:bodyDiv w:val="1"/>
      <w:marLeft w:val="0"/>
      <w:marRight w:val="0"/>
      <w:marTop w:val="0"/>
      <w:marBottom w:val="0"/>
      <w:divBdr>
        <w:top w:val="none" w:sz="0" w:space="0" w:color="auto"/>
        <w:left w:val="none" w:sz="0" w:space="0" w:color="auto"/>
        <w:bottom w:val="none" w:sz="0" w:space="0" w:color="auto"/>
        <w:right w:val="none" w:sz="0" w:space="0" w:color="auto"/>
      </w:divBdr>
      <w:divsChild>
        <w:div w:id="718280392">
          <w:marLeft w:val="0"/>
          <w:marRight w:val="0"/>
          <w:marTop w:val="0"/>
          <w:marBottom w:val="0"/>
          <w:divBdr>
            <w:top w:val="none" w:sz="0" w:space="0" w:color="auto"/>
            <w:left w:val="none" w:sz="0" w:space="0" w:color="auto"/>
            <w:bottom w:val="none" w:sz="0" w:space="0" w:color="auto"/>
            <w:right w:val="none" w:sz="0" w:space="0" w:color="auto"/>
          </w:divBdr>
          <w:divsChild>
            <w:div w:id="18849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78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4843343">
      <w:bodyDiv w:val="1"/>
      <w:marLeft w:val="0"/>
      <w:marRight w:val="0"/>
      <w:marTop w:val="0"/>
      <w:marBottom w:val="0"/>
      <w:divBdr>
        <w:top w:val="none" w:sz="0" w:space="0" w:color="auto"/>
        <w:left w:val="none" w:sz="0" w:space="0" w:color="auto"/>
        <w:bottom w:val="none" w:sz="0" w:space="0" w:color="auto"/>
        <w:right w:val="none" w:sz="0" w:space="0" w:color="auto"/>
      </w:divBdr>
    </w:div>
    <w:div w:id="48967399">
      <w:bodyDiv w:val="1"/>
      <w:marLeft w:val="0"/>
      <w:marRight w:val="0"/>
      <w:marTop w:val="0"/>
      <w:marBottom w:val="0"/>
      <w:divBdr>
        <w:top w:val="none" w:sz="0" w:space="0" w:color="auto"/>
        <w:left w:val="none" w:sz="0" w:space="0" w:color="auto"/>
        <w:bottom w:val="none" w:sz="0" w:space="0" w:color="auto"/>
        <w:right w:val="none" w:sz="0" w:space="0" w:color="auto"/>
      </w:divBdr>
      <w:divsChild>
        <w:div w:id="1954361944">
          <w:marLeft w:val="0"/>
          <w:marRight w:val="0"/>
          <w:marTop w:val="0"/>
          <w:marBottom w:val="0"/>
          <w:divBdr>
            <w:top w:val="none" w:sz="0" w:space="0" w:color="auto"/>
            <w:left w:val="none" w:sz="0" w:space="0" w:color="auto"/>
            <w:bottom w:val="none" w:sz="0" w:space="0" w:color="auto"/>
            <w:right w:val="none" w:sz="0" w:space="0" w:color="auto"/>
          </w:divBdr>
          <w:divsChild>
            <w:div w:id="13411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3937263">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169">
      <w:bodyDiv w:val="1"/>
      <w:marLeft w:val="0"/>
      <w:marRight w:val="0"/>
      <w:marTop w:val="0"/>
      <w:marBottom w:val="0"/>
      <w:divBdr>
        <w:top w:val="none" w:sz="0" w:space="0" w:color="auto"/>
        <w:left w:val="none" w:sz="0" w:space="0" w:color="auto"/>
        <w:bottom w:val="none" w:sz="0" w:space="0" w:color="auto"/>
        <w:right w:val="none" w:sz="0" w:space="0" w:color="auto"/>
      </w:divBdr>
    </w:div>
    <w:div w:id="58796672">
      <w:bodyDiv w:val="1"/>
      <w:marLeft w:val="0"/>
      <w:marRight w:val="0"/>
      <w:marTop w:val="0"/>
      <w:marBottom w:val="0"/>
      <w:divBdr>
        <w:top w:val="none" w:sz="0" w:space="0" w:color="auto"/>
        <w:left w:val="none" w:sz="0" w:space="0" w:color="auto"/>
        <w:bottom w:val="none" w:sz="0" w:space="0" w:color="auto"/>
        <w:right w:val="none" w:sz="0" w:space="0" w:color="auto"/>
      </w:divBdr>
    </w:div>
    <w:div w:id="66076632">
      <w:bodyDiv w:val="1"/>
      <w:marLeft w:val="0"/>
      <w:marRight w:val="0"/>
      <w:marTop w:val="0"/>
      <w:marBottom w:val="0"/>
      <w:divBdr>
        <w:top w:val="none" w:sz="0" w:space="0" w:color="auto"/>
        <w:left w:val="none" w:sz="0" w:space="0" w:color="auto"/>
        <w:bottom w:val="none" w:sz="0" w:space="0" w:color="auto"/>
        <w:right w:val="none" w:sz="0" w:space="0" w:color="auto"/>
      </w:divBdr>
    </w:div>
    <w:div w:id="70009705">
      <w:bodyDiv w:val="1"/>
      <w:marLeft w:val="0"/>
      <w:marRight w:val="0"/>
      <w:marTop w:val="0"/>
      <w:marBottom w:val="0"/>
      <w:divBdr>
        <w:top w:val="none" w:sz="0" w:space="0" w:color="auto"/>
        <w:left w:val="none" w:sz="0" w:space="0" w:color="auto"/>
        <w:bottom w:val="none" w:sz="0" w:space="0" w:color="auto"/>
        <w:right w:val="none" w:sz="0" w:space="0" w:color="auto"/>
      </w:divBdr>
    </w:div>
    <w:div w:id="84038478">
      <w:bodyDiv w:val="1"/>
      <w:marLeft w:val="0"/>
      <w:marRight w:val="0"/>
      <w:marTop w:val="0"/>
      <w:marBottom w:val="0"/>
      <w:divBdr>
        <w:top w:val="none" w:sz="0" w:space="0" w:color="auto"/>
        <w:left w:val="none" w:sz="0" w:space="0" w:color="auto"/>
        <w:bottom w:val="none" w:sz="0" w:space="0" w:color="auto"/>
        <w:right w:val="none" w:sz="0" w:space="0" w:color="auto"/>
      </w:divBdr>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13183326">
      <w:bodyDiv w:val="1"/>
      <w:marLeft w:val="0"/>
      <w:marRight w:val="0"/>
      <w:marTop w:val="0"/>
      <w:marBottom w:val="0"/>
      <w:divBdr>
        <w:top w:val="none" w:sz="0" w:space="0" w:color="auto"/>
        <w:left w:val="none" w:sz="0" w:space="0" w:color="auto"/>
        <w:bottom w:val="none" w:sz="0" w:space="0" w:color="auto"/>
        <w:right w:val="none" w:sz="0" w:space="0" w:color="auto"/>
      </w:divBdr>
      <w:divsChild>
        <w:div w:id="2023779953">
          <w:marLeft w:val="0"/>
          <w:marRight w:val="0"/>
          <w:marTop w:val="0"/>
          <w:marBottom w:val="0"/>
          <w:divBdr>
            <w:top w:val="none" w:sz="0" w:space="0" w:color="auto"/>
            <w:left w:val="none" w:sz="0" w:space="0" w:color="auto"/>
            <w:bottom w:val="none" w:sz="0" w:space="0" w:color="auto"/>
            <w:right w:val="none" w:sz="0" w:space="0" w:color="auto"/>
          </w:divBdr>
          <w:divsChild>
            <w:div w:id="1742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464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0973268">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094938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9821">
      <w:bodyDiv w:val="1"/>
      <w:marLeft w:val="0"/>
      <w:marRight w:val="0"/>
      <w:marTop w:val="0"/>
      <w:marBottom w:val="0"/>
      <w:divBdr>
        <w:top w:val="none" w:sz="0" w:space="0" w:color="auto"/>
        <w:left w:val="none" w:sz="0" w:space="0" w:color="auto"/>
        <w:bottom w:val="none" w:sz="0" w:space="0" w:color="auto"/>
        <w:right w:val="none" w:sz="0" w:space="0" w:color="auto"/>
      </w:divBdr>
    </w:div>
    <w:div w:id="176581786">
      <w:bodyDiv w:val="1"/>
      <w:marLeft w:val="0"/>
      <w:marRight w:val="0"/>
      <w:marTop w:val="0"/>
      <w:marBottom w:val="0"/>
      <w:divBdr>
        <w:top w:val="none" w:sz="0" w:space="0" w:color="auto"/>
        <w:left w:val="none" w:sz="0" w:space="0" w:color="auto"/>
        <w:bottom w:val="none" w:sz="0" w:space="0" w:color="auto"/>
        <w:right w:val="none" w:sz="0" w:space="0" w:color="auto"/>
      </w:divBdr>
    </w:div>
    <w:div w:id="184563242">
      <w:bodyDiv w:val="1"/>
      <w:marLeft w:val="0"/>
      <w:marRight w:val="0"/>
      <w:marTop w:val="0"/>
      <w:marBottom w:val="0"/>
      <w:divBdr>
        <w:top w:val="none" w:sz="0" w:space="0" w:color="auto"/>
        <w:left w:val="none" w:sz="0" w:space="0" w:color="auto"/>
        <w:bottom w:val="none" w:sz="0" w:space="0" w:color="auto"/>
        <w:right w:val="none" w:sz="0" w:space="0" w:color="auto"/>
      </w:divBdr>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189221127">
      <w:bodyDiv w:val="1"/>
      <w:marLeft w:val="0"/>
      <w:marRight w:val="0"/>
      <w:marTop w:val="0"/>
      <w:marBottom w:val="0"/>
      <w:divBdr>
        <w:top w:val="none" w:sz="0" w:space="0" w:color="auto"/>
        <w:left w:val="none" w:sz="0" w:space="0" w:color="auto"/>
        <w:bottom w:val="none" w:sz="0" w:space="0" w:color="auto"/>
        <w:right w:val="none" w:sz="0" w:space="0" w:color="auto"/>
      </w:divBdr>
    </w:div>
    <w:div w:id="194931225">
      <w:bodyDiv w:val="1"/>
      <w:marLeft w:val="0"/>
      <w:marRight w:val="0"/>
      <w:marTop w:val="0"/>
      <w:marBottom w:val="0"/>
      <w:divBdr>
        <w:top w:val="none" w:sz="0" w:space="0" w:color="auto"/>
        <w:left w:val="none" w:sz="0" w:space="0" w:color="auto"/>
        <w:bottom w:val="none" w:sz="0" w:space="0" w:color="auto"/>
        <w:right w:val="none" w:sz="0" w:space="0" w:color="auto"/>
      </w:divBdr>
    </w:div>
    <w:div w:id="195852696">
      <w:bodyDiv w:val="1"/>
      <w:marLeft w:val="0"/>
      <w:marRight w:val="0"/>
      <w:marTop w:val="0"/>
      <w:marBottom w:val="0"/>
      <w:divBdr>
        <w:top w:val="none" w:sz="0" w:space="0" w:color="auto"/>
        <w:left w:val="none" w:sz="0" w:space="0" w:color="auto"/>
        <w:bottom w:val="none" w:sz="0" w:space="0" w:color="auto"/>
        <w:right w:val="none" w:sz="0" w:space="0" w:color="auto"/>
      </w:divBdr>
    </w:div>
    <w:div w:id="197860089">
      <w:bodyDiv w:val="1"/>
      <w:marLeft w:val="0"/>
      <w:marRight w:val="0"/>
      <w:marTop w:val="0"/>
      <w:marBottom w:val="0"/>
      <w:divBdr>
        <w:top w:val="none" w:sz="0" w:space="0" w:color="auto"/>
        <w:left w:val="none" w:sz="0" w:space="0" w:color="auto"/>
        <w:bottom w:val="none" w:sz="0" w:space="0" w:color="auto"/>
        <w:right w:val="none" w:sz="0" w:space="0" w:color="auto"/>
      </w:divBdr>
    </w:div>
    <w:div w:id="203754975">
      <w:bodyDiv w:val="1"/>
      <w:marLeft w:val="0"/>
      <w:marRight w:val="0"/>
      <w:marTop w:val="0"/>
      <w:marBottom w:val="0"/>
      <w:divBdr>
        <w:top w:val="none" w:sz="0" w:space="0" w:color="auto"/>
        <w:left w:val="none" w:sz="0" w:space="0" w:color="auto"/>
        <w:bottom w:val="none" w:sz="0" w:space="0" w:color="auto"/>
        <w:right w:val="none" w:sz="0" w:space="0" w:color="auto"/>
      </w:divBdr>
      <w:divsChild>
        <w:div w:id="684288021">
          <w:marLeft w:val="0"/>
          <w:marRight w:val="0"/>
          <w:marTop w:val="0"/>
          <w:marBottom w:val="0"/>
          <w:divBdr>
            <w:top w:val="none" w:sz="0" w:space="0" w:color="auto"/>
            <w:left w:val="none" w:sz="0" w:space="0" w:color="auto"/>
            <w:bottom w:val="none" w:sz="0" w:space="0" w:color="auto"/>
            <w:right w:val="none" w:sz="0" w:space="0" w:color="auto"/>
          </w:divBdr>
          <w:divsChild>
            <w:div w:id="3747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9099">
      <w:bodyDiv w:val="1"/>
      <w:marLeft w:val="0"/>
      <w:marRight w:val="0"/>
      <w:marTop w:val="0"/>
      <w:marBottom w:val="0"/>
      <w:divBdr>
        <w:top w:val="none" w:sz="0" w:space="0" w:color="auto"/>
        <w:left w:val="none" w:sz="0" w:space="0" w:color="auto"/>
        <w:bottom w:val="none" w:sz="0" w:space="0" w:color="auto"/>
        <w:right w:val="none" w:sz="0" w:space="0" w:color="auto"/>
      </w:divBdr>
    </w:div>
    <w:div w:id="205412995">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228756">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326">
      <w:bodyDiv w:val="1"/>
      <w:marLeft w:val="0"/>
      <w:marRight w:val="0"/>
      <w:marTop w:val="0"/>
      <w:marBottom w:val="0"/>
      <w:divBdr>
        <w:top w:val="none" w:sz="0" w:space="0" w:color="auto"/>
        <w:left w:val="none" w:sz="0" w:space="0" w:color="auto"/>
        <w:bottom w:val="none" w:sz="0" w:space="0" w:color="auto"/>
        <w:right w:val="none" w:sz="0" w:space="0" w:color="auto"/>
      </w:divBdr>
    </w:div>
    <w:div w:id="251016355">
      <w:bodyDiv w:val="1"/>
      <w:marLeft w:val="0"/>
      <w:marRight w:val="0"/>
      <w:marTop w:val="0"/>
      <w:marBottom w:val="0"/>
      <w:divBdr>
        <w:top w:val="none" w:sz="0" w:space="0" w:color="auto"/>
        <w:left w:val="none" w:sz="0" w:space="0" w:color="auto"/>
        <w:bottom w:val="none" w:sz="0" w:space="0" w:color="auto"/>
        <w:right w:val="none" w:sz="0" w:space="0" w:color="auto"/>
      </w:divBdr>
    </w:div>
    <w:div w:id="266161249">
      <w:bodyDiv w:val="1"/>
      <w:marLeft w:val="0"/>
      <w:marRight w:val="0"/>
      <w:marTop w:val="0"/>
      <w:marBottom w:val="0"/>
      <w:divBdr>
        <w:top w:val="none" w:sz="0" w:space="0" w:color="auto"/>
        <w:left w:val="none" w:sz="0" w:space="0" w:color="auto"/>
        <w:bottom w:val="none" w:sz="0" w:space="0" w:color="auto"/>
        <w:right w:val="none" w:sz="0" w:space="0" w:color="auto"/>
      </w:divBdr>
      <w:divsChild>
        <w:div w:id="2077045690">
          <w:marLeft w:val="0"/>
          <w:marRight w:val="0"/>
          <w:marTop w:val="0"/>
          <w:marBottom w:val="0"/>
          <w:divBdr>
            <w:top w:val="none" w:sz="0" w:space="0" w:color="auto"/>
            <w:left w:val="none" w:sz="0" w:space="0" w:color="auto"/>
            <w:bottom w:val="none" w:sz="0" w:space="0" w:color="auto"/>
            <w:right w:val="none" w:sz="0" w:space="0" w:color="auto"/>
          </w:divBdr>
          <w:divsChild>
            <w:div w:id="12952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0669">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0562">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0907605">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37122412">
      <w:bodyDiv w:val="1"/>
      <w:marLeft w:val="0"/>
      <w:marRight w:val="0"/>
      <w:marTop w:val="0"/>
      <w:marBottom w:val="0"/>
      <w:divBdr>
        <w:top w:val="none" w:sz="0" w:space="0" w:color="auto"/>
        <w:left w:val="none" w:sz="0" w:space="0" w:color="auto"/>
        <w:bottom w:val="none" w:sz="0" w:space="0" w:color="auto"/>
        <w:right w:val="none" w:sz="0" w:space="0" w:color="auto"/>
      </w:divBdr>
    </w:div>
    <w:div w:id="340006773">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54230168">
      <w:bodyDiv w:val="1"/>
      <w:marLeft w:val="0"/>
      <w:marRight w:val="0"/>
      <w:marTop w:val="0"/>
      <w:marBottom w:val="0"/>
      <w:divBdr>
        <w:top w:val="none" w:sz="0" w:space="0" w:color="auto"/>
        <w:left w:val="none" w:sz="0" w:space="0" w:color="auto"/>
        <w:bottom w:val="none" w:sz="0" w:space="0" w:color="auto"/>
        <w:right w:val="none" w:sz="0" w:space="0" w:color="auto"/>
      </w:divBdr>
    </w:div>
    <w:div w:id="358161619">
      <w:bodyDiv w:val="1"/>
      <w:marLeft w:val="0"/>
      <w:marRight w:val="0"/>
      <w:marTop w:val="0"/>
      <w:marBottom w:val="0"/>
      <w:divBdr>
        <w:top w:val="none" w:sz="0" w:space="0" w:color="auto"/>
        <w:left w:val="none" w:sz="0" w:space="0" w:color="auto"/>
        <w:bottom w:val="none" w:sz="0" w:space="0" w:color="auto"/>
        <w:right w:val="none" w:sz="0" w:space="0" w:color="auto"/>
      </w:divBdr>
    </w:div>
    <w:div w:id="361132589">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2927205">
      <w:bodyDiv w:val="1"/>
      <w:marLeft w:val="0"/>
      <w:marRight w:val="0"/>
      <w:marTop w:val="0"/>
      <w:marBottom w:val="0"/>
      <w:divBdr>
        <w:top w:val="none" w:sz="0" w:space="0" w:color="auto"/>
        <w:left w:val="none" w:sz="0" w:space="0" w:color="auto"/>
        <w:bottom w:val="none" w:sz="0" w:space="0" w:color="auto"/>
        <w:right w:val="none" w:sz="0" w:space="0" w:color="auto"/>
      </w:divBdr>
    </w:div>
    <w:div w:id="387611920">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28046761">
      <w:bodyDiv w:val="1"/>
      <w:marLeft w:val="0"/>
      <w:marRight w:val="0"/>
      <w:marTop w:val="0"/>
      <w:marBottom w:val="0"/>
      <w:divBdr>
        <w:top w:val="none" w:sz="0" w:space="0" w:color="auto"/>
        <w:left w:val="none" w:sz="0" w:space="0" w:color="auto"/>
        <w:bottom w:val="none" w:sz="0" w:space="0" w:color="auto"/>
        <w:right w:val="none" w:sz="0" w:space="0" w:color="auto"/>
      </w:divBdr>
    </w:div>
    <w:div w:id="428700733">
      <w:bodyDiv w:val="1"/>
      <w:marLeft w:val="0"/>
      <w:marRight w:val="0"/>
      <w:marTop w:val="0"/>
      <w:marBottom w:val="0"/>
      <w:divBdr>
        <w:top w:val="none" w:sz="0" w:space="0" w:color="auto"/>
        <w:left w:val="none" w:sz="0" w:space="0" w:color="auto"/>
        <w:bottom w:val="none" w:sz="0" w:space="0" w:color="auto"/>
        <w:right w:val="none" w:sz="0" w:space="0" w:color="auto"/>
      </w:divBdr>
    </w:div>
    <w:div w:id="429156566">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6355">
      <w:bodyDiv w:val="1"/>
      <w:marLeft w:val="0"/>
      <w:marRight w:val="0"/>
      <w:marTop w:val="0"/>
      <w:marBottom w:val="0"/>
      <w:divBdr>
        <w:top w:val="none" w:sz="0" w:space="0" w:color="auto"/>
        <w:left w:val="none" w:sz="0" w:space="0" w:color="auto"/>
        <w:bottom w:val="none" w:sz="0" w:space="0" w:color="auto"/>
        <w:right w:val="none" w:sz="0" w:space="0" w:color="auto"/>
      </w:divBdr>
    </w:div>
    <w:div w:id="491794361">
      <w:bodyDiv w:val="1"/>
      <w:marLeft w:val="0"/>
      <w:marRight w:val="0"/>
      <w:marTop w:val="0"/>
      <w:marBottom w:val="0"/>
      <w:divBdr>
        <w:top w:val="none" w:sz="0" w:space="0" w:color="auto"/>
        <w:left w:val="none" w:sz="0" w:space="0" w:color="auto"/>
        <w:bottom w:val="none" w:sz="0" w:space="0" w:color="auto"/>
        <w:right w:val="none" w:sz="0" w:space="0" w:color="auto"/>
      </w:divBdr>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498274611">
      <w:bodyDiv w:val="1"/>
      <w:marLeft w:val="0"/>
      <w:marRight w:val="0"/>
      <w:marTop w:val="0"/>
      <w:marBottom w:val="0"/>
      <w:divBdr>
        <w:top w:val="none" w:sz="0" w:space="0" w:color="auto"/>
        <w:left w:val="none" w:sz="0" w:space="0" w:color="auto"/>
        <w:bottom w:val="none" w:sz="0" w:space="0" w:color="auto"/>
        <w:right w:val="none" w:sz="0" w:space="0" w:color="auto"/>
      </w:divBdr>
    </w:div>
    <w:div w:id="499929107">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18810059">
      <w:bodyDiv w:val="1"/>
      <w:marLeft w:val="0"/>
      <w:marRight w:val="0"/>
      <w:marTop w:val="0"/>
      <w:marBottom w:val="0"/>
      <w:divBdr>
        <w:top w:val="none" w:sz="0" w:space="0" w:color="auto"/>
        <w:left w:val="none" w:sz="0" w:space="0" w:color="auto"/>
        <w:bottom w:val="none" w:sz="0" w:space="0" w:color="auto"/>
        <w:right w:val="none" w:sz="0" w:space="0" w:color="auto"/>
      </w:divBdr>
      <w:divsChild>
        <w:div w:id="1411544783">
          <w:marLeft w:val="0"/>
          <w:marRight w:val="0"/>
          <w:marTop w:val="0"/>
          <w:marBottom w:val="0"/>
          <w:divBdr>
            <w:top w:val="none" w:sz="0" w:space="0" w:color="auto"/>
            <w:left w:val="none" w:sz="0" w:space="0" w:color="auto"/>
            <w:bottom w:val="none" w:sz="0" w:space="0" w:color="auto"/>
            <w:right w:val="none" w:sz="0" w:space="0" w:color="auto"/>
          </w:divBdr>
          <w:divsChild>
            <w:div w:id="9452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5328">
      <w:bodyDiv w:val="1"/>
      <w:marLeft w:val="0"/>
      <w:marRight w:val="0"/>
      <w:marTop w:val="0"/>
      <w:marBottom w:val="0"/>
      <w:divBdr>
        <w:top w:val="none" w:sz="0" w:space="0" w:color="auto"/>
        <w:left w:val="none" w:sz="0" w:space="0" w:color="auto"/>
        <w:bottom w:val="none" w:sz="0" w:space="0" w:color="auto"/>
        <w:right w:val="none" w:sz="0" w:space="0" w:color="auto"/>
      </w:divBdr>
    </w:div>
    <w:div w:id="534773825">
      <w:bodyDiv w:val="1"/>
      <w:marLeft w:val="0"/>
      <w:marRight w:val="0"/>
      <w:marTop w:val="0"/>
      <w:marBottom w:val="0"/>
      <w:divBdr>
        <w:top w:val="none" w:sz="0" w:space="0" w:color="auto"/>
        <w:left w:val="none" w:sz="0" w:space="0" w:color="auto"/>
        <w:bottom w:val="none" w:sz="0" w:space="0" w:color="auto"/>
        <w:right w:val="none" w:sz="0" w:space="0" w:color="auto"/>
      </w:divBdr>
      <w:divsChild>
        <w:div w:id="1971158549">
          <w:marLeft w:val="0"/>
          <w:marRight w:val="0"/>
          <w:marTop w:val="0"/>
          <w:marBottom w:val="0"/>
          <w:divBdr>
            <w:top w:val="none" w:sz="0" w:space="0" w:color="auto"/>
            <w:left w:val="none" w:sz="0" w:space="0" w:color="auto"/>
            <w:bottom w:val="none" w:sz="0" w:space="0" w:color="auto"/>
            <w:right w:val="none" w:sz="0" w:space="0" w:color="auto"/>
          </w:divBdr>
          <w:divsChild>
            <w:div w:id="1886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6803">
      <w:bodyDiv w:val="1"/>
      <w:marLeft w:val="0"/>
      <w:marRight w:val="0"/>
      <w:marTop w:val="0"/>
      <w:marBottom w:val="0"/>
      <w:divBdr>
        <w:top w:val="none" w:sz="0" w:space="0" w:color="auto"/>
        <w:left w:val="none" w:sz="0" w:space="0" w:color="auto"/>
        <w:bottom w:val="none" w:sz="0" w:space="0" w:color="auto"/>
        <w:right w:val="none" w:sz="0" w:space="0" w:color="auto"/>
      </w:divBdr>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067">
      <w:bodyDiv w:val="1"/>
      <w:marLeft w:val="0"/>
      <w:marRight w:val="0"/>
      <w:marTop w:val="0"/>
      <w:marBottom w:val="0"/>
      <w:divBdr>
        <w:top w:val="none" w:sz="0" w:space="0" w:color="auto"/>
        <w:left w:val="none" w:sz="0" w:space="0" w:color="auto"/>
        <w:bottom w:val="none" w:sz="0" w:space="0" w:color="auto"/>
        <w:right w:val="none" w:sz="0" w:space="0" w:color="auto"/>
      </w:divBdr>
    </w:div>
    <w:div w:id="584416737">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5747310">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274849">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5744892">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66833381">
      <w:bodyDiv w:val="1"/>
      <w:marLeft w:val="0"/>
      <w:marRight w:val="0"/>
      <w:marTop w:val="0"/>
      <w:marBottom w:val="0"/>
      <w:divBdr>
        <w:top w:val="none" w:sz="0" w:space="0" w:color="auto"/>
        <w:left w:val="none" w:sz="0" w:space="0" w:color="auto"/>
        <w:bottom w:val="none" w:sz="0" w:space="0" w:color="auto"/>
        <w:right w:val="none" w:sz="0" w:space="0" w:color="auto"/>
      </w:divBdr>
    </w:div>
    <w:div w:id="670909235">
      <w:bodyDiv w:val="1"/>
      <w:marLeft w:val="0"/>
      <w:marRight w:val="0"/>
      <w:marTop w:val="0"/>
      <w:marBottom w:val="0"/>
      <w:divBdr>
        <w:top w:val="none" w:sz="0" w:space="0" w:color="auto"/>
        <w:left w:val="none" w:sz="0" w:space="0" w:color="auto"/>
        <w:bottom w:val="none" w:sz="0" w:space="0" w:color="auto"/>
        <w:right w:val="none" w:sz="0" w:space="0" w:color="auto"/>
      </w:divBdr>
      <w:divsChild>
        <w:div w:id="1176991546">
          <w:marLeft w:val="0"/>
          <w:marRight w:val="0"/>
          <w:marTop w:val="0"/>
          <w:marBottom w:val="0"/>
          <w:divBdr>
            <w:top w:val="none" w:sz="0" w:space="0" w:color="auto"/>
            <w:left w:val="none" w:sz="0" w:space="0" w:color="auto"/>
            <w:bottom w:val="none" w:sz="0" w:space="0" w:color="auto"/>
            <w:right w:val="none" w:sz="0" w:space="0" w:color="auto"/>
          </w:divBdr>
          <w:divsChild>
            <w:div w:id="51197344">
              <w:marLeft w:val="0"/>
              <w:marRight w:val="0"/>
              <w:marTop w:val="0"/>
              <w:marBottom w:val="0"/>
              <w:divBdr>
                <w:top w:val="none" w:sz="0" w:space="0" w:color="auto"/>
                <w:left w:val="none" w:sz="0" w:space="0" w:color="auto"/>
                <w:bottom w:val="none" w:sz="0" w:space="0" w:color="auto"/>
                <w:right w:val="none" w:sz="0" w:space="0" w:color="auto"/>
              </w:divBdr>
            </w:div>
            <w:div w:id="164784801">
              <w:marLeft w:val="0"/>
              <w:marRight w:val="0"/>
              <w:marTop w:val="0"/>
              <w:marBottom w:val="0"/>
              <w:divBdr>
                <w:top w:val="none" w:sz="0" w:space="0" w:color="auto"/>
                <w:left w:val="none" w:sz="0" w:space="0" w:color="auto"/>
                <w:bottom w:val="none" w:sz="0" w:space="0" w:color="auto"/>
                <w:right w:val="none" w:sz="0" w:space="0" w:color="auto"/>
              </w:divBdr>
            </w:div>
            <w:div w:id="268779021">
              <w:marLeft w:val="0"/>
              <w:marRight w:val="0"/>
              <w:marTop w:val="0"/>
              <w:marBottom w:val="0"/>
              <w:divBdr>
                <w:top w:val="none" w:sz="0" w:space="0" w:color="auto"/>
                <w:left w:val="none" w:sz="0" w:space="0" w:color="auto"/>
                <w:bottom w:val="none" w:sz="0" w:space="0" w:color="auto"/>
                <w:right w:val="none" w:sz="0" w:space="0" w:color="auto"/>
              </w:divBdr>
            </w:div>
            <w:div w:id="326133781">
              <w:marLeft w:val="0"/>
              <w:marRight w:val="0"/>
              <w:marTop w:val="0"/>
              <w:marBottom w:val="0"/>
              <w:divBdr>
                <w:top w:val="none" w:sz="0" w:space="0" w:color="auto"/>
                <w:left w:val="none" w:sz="0" w:space="0" w:color="auto"/>
                <w:bottom w:val="none" w:sz="0" w:space="0" w:color="auto"/>
                <w:right w:val="none" w:sz="0" w:space="0" w:color="auto"/>
              </w:divBdr>
            </w:div>
            <w:div w:id="362559124">
              <w:marLeft w:val="0"/>
              <w:marRight w:val="0"/>
              <w:marTop w:val="0"/>
              <w:marBottom w:val="0"/>
              <w:divBdr>
                <w:top w:val="none" w:sz="0" w:space="0" w:color="auto"/>
                <w:left w:val="none" w:sz="0" w:space="0" w:color="auto"/>
                <w:bottom w:val="none" w:sz="0" w:space="0" w:color="auto"/>
                <w:right w:val="none" w:sz="0" w:space="0" w:color="auto"/>
              </w:divBdr>
            </w:div>
            <w:div w:id="608044813">
              <w:marLeft w:val="0"/>
              <w:marRight w:val="0"/>
              <w:marTop w:val="0"/>
              <w:marBottom w:val="0"/>
              <w:divBdr>
                <w:top w:val="none" w:sz="0" w:space="0" w:color="auto"/>
                <w:left w:val="none" w:sz="0" w:space="0" w:color="auto"/>
                <w:bottom w:val="none" w:sz="0" w:space="0" w:color="auto"/>
                <w:right w:val="none" w:sz="0" w:space="0" w:color="auto"/>
              </w:divBdr>
            </w:div>
            <w:div w:id="681057481">
              <w:marLeft w:val="0"/>
              <w:marRight w:val="0"/>
              <w:marTop w:val="0"/>
              <w:marBottom w:val="0"/>
              <w:divBdr>
                <w:top w:val="none" w:sz="0" w:space="0" w:color="auto"/>
                <w:left w:val="none" w:sz="0" w:space="0" w:color="auto"/>
                <w:bottom w:val="none" w:sz="0" w:space="0" w:color="auto"/>
                <w:right w:val="none" w:sz="0" w:space="0" w:color="auto"/>
              </w:divBdr>
            </w:div>
            <w:div w:id="968129362">
              <w:marLeft w:val="0"/>
              <w:marRight w:val="0"/>
              <w:marTop w:val="0"/>
              <w:marBottom w:val="0"/>
              <w:divBdr>
                <w:top w:val="none" w:sz="0" w:space="0" w:color="auto"/>
                <w:left w:val="none" w:sz="0" w:space="0" w:color="auto"/>
                <w:bottom w:val="none" w:sz="0" w:space="0" w:color="auto"/>
                <w:right w:val="none" w:sz="0" w:space="0" w:color="auto"/>
              </w:divBdr>
            </w:div>
            <w:div w:id="1374304788">
              <w:marLeft w:val="0"/>
              <w:marRight w:val="0"/>
              <w:marTop w:val="0"/>
              <w:marBottom w:val="0"/>
              <w:divBdr>
                <w:top w:val="none" w:sz="0" w:space="0" w:color="auto"/>
                <w:left w:val="none" w:sz="0" w:space="0" w:color="auto"/>
                <w:bottom w:val="none" w:sz="0" w:space="0" w:color="auto"/>
                <w:right w:val="none" w:sz="0" w:space="0" w:color="auto"/>
              </w:divBdr>
            </w:div>
            <w:div w:id="1528106851">
              <w:marLeft w:val="0"/>
              <w:marRight w:val="0"/>
              <w:marTop w:val="0"/>
              <w:marBottom w:val="0"/>
              <w:divBdr>
                <w:top w:val="none" w:sz="0" w:space="0" w:color="auto"/>
                <w:left w:val="none" w:sz="0" w:space="0" w:color="auto"/>
                <w:bottom w:val="none" w:sz="0" w:space="0" w:color="auto"/>
                <w:right w:val="none" w:sz="0" w:space="0" w:color="auto"/>
              </w:divBdr>
            </w:div>
            <w:div w:id="1772581316">
              <w:marLeft w:val="0"/>
              <w:marRight w:val="0"/>
              <w:marTop w:val="0"/>
              <w:marBottom w:val="0"/>
              <w:divBdr>
                <w:top w:val="none" w:sz="0" w:space="0" w:color="auto"/>
                <w:left w:val="none" w:sz="0" w:space="0" w:color="auto"/>
                <w:bottom w:val="none" w:sz="0" w:space="0" w:color="auto"/>
                <w:right w:val="none" w:sz="0" w:space="0" w:color="auto"/>
              </w:divBdr>
            </w:div>
            <w:div w:id="17739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4024">
      <w:bodyDiv w:val="1"/>
      <w:marLeft w:val="0"/>
      <w:marRight w:val="0"/>
      <w:marTop w:val="0"/>
      <w:marBottom w:val="0"/>
      <w:divBdr>
        <w:top w:val="none" w:sz="0" w:space="0" w:color="auto"/>
        <w:left w:val="none" w:sz="0" w:space="0" w:color="auto"/>
        <w:bottom w:val="none" w:sz="0" w:space="0" w:color="auto"/>
        <w:right w:val="none" w:sz="0" w:space="0" w:color="auto"/>
      </w:divBdr>
    </w:div>
    <w:div w:id="680013765">
      <w:bodyDiv w:val="1"/>
      <w:marLeft w:val="0"/>
      <w:marRight w:val="0"/>
      <w:marTop w:val="0"/>
      <w:marBottom w:val="0"/>
      <w:divBdr>
        <w:top w:val="none" w:sz="0" w:space="0" w:color="auto"/>
        <w:left w:val="none" w:sz="0" w:space="0" w:color="auto"/>
        <w:bottom w:val="none" w:sz="0" w:space="0" w:color="auto"/>
        <w:right w:val="none" w:sz="0" w:space="0" w:color="auto"/>
      </w:divBdr>
    </w:div>
    <w:div w:id="691298685">
      <w:bodyDiv w:val="1"/>
      <w:marLeft w:val="0"/>
      <w:marRight w:val="0"/>
      <w:marTop w:val="0"/>
      <w:marBottom w:val="0"/>
      <w:divBdr>
        <w:top w:val="none" w:sz="0" w:space="0" w:color="auto"/>
        <w:left w:val="none" w:sz="0" w:space="0" w:color="auto"/>
        <w:bottom w:val="none" w:sz="0" w:space="0" w:color="auto"/>
        <w:right w:val="none" w:sz="0" w:space="0" w:color="auto"/>
      </w:divBdr>
      <w:divsChild>
        <w:div w:id="2080445773">
          <w:marLeft w:val="0"/>
          <w:marRight w:val="0"/>
          <w:marTop w:val="0"/>
          <w:marBottom w:val="0"/>
          <w:divBdr>
            <w:top w:val="none" w:sz="0" w:space="0" w:color="auto"/>
            <w:left w:val="none" w:sz="0" w:space="0" w:color="auto"/>
            <w:bottom w:val="none" w:sz="0" w:space="0" w:color="auto"/>
            <w:right w:val="none" w:sz="0" w:space="0" w:color="auto"/>
          </w:divBdr>
          <w:divsChild>
            <w:div w:id="14227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2988">
      <w:bodyDiv w:val="1"/>
      <w:marLeft w:val="0"/>
      <w:marRight w:val="0"/>
      <w:marTop w:val="0"/>
      <w:marBottom w:val="0"/>
      <w:divBdr>
        <w:top w:val="none" w:sz="0" w:space="0" w:color="auto"/>
        <w:left w:val="none" w:sz="0" w:space="0" w:color="auto"/>
        <w:bottom w:val="none" w:sz="0" w:space="0" w:color="auto"/>
        <w:right w:val="none" w:sz="0" w:space="0" w:color="auto"/>
      </w:divBdr>
      <w:divsChild>
        <w:div w:id="1297569055">
          <w:marLeft w:val="0"/>
          <w:marRight w:val="0"/>
          <w:marTop w:val="0"/>
          <w:marBottom w:val="0"/>
          <w:divBdr>
            <w:top w:val="none" w:sz="0" w:space="0" w:color="auto"/>
            <w:left w:val="none" w:sz="0" w:space="0" w:color="auto"/>
            <w:bottom w:val="none" w:sz="0" w:space="0" w:color="auto"/>
            <w:right w:val="none" w:sz="0" w:space="0" w:color="auto"/>
          </w:divBdr>
          <w:divsChild>
            <w:div w:id="12956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4255942">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06179200">
      <w:bodyDiv w:val="1"/>
      <w:marLeft w:val="0"/>
      <w:marRight w:val="0"/>
      <w:marTop w:val="0"/>
      <w:marBottom w:val="0"/>
      <w:divBdr>
        <w:top w:val="none" w:sz="0" w:space="0" w:color="auto"/>
        <w:left w:val="none" w:sz="0" w:space="0" w:color="auto"/>
        <w:bottom w:val="none" w:sz="0" w:space="0" w:color="auto"/>
        <w:right w:val="none" w:sz="0" w:space="0" w:color="auto"/>
      </w:divBdr>
    </w:div>
    <w:div w:id="717514025">
      <w:bodyDiv w:val="1"/>
      <w:marLeft w:val="0"/>
      <w:marRight w:val="0"/>
      <w:marTop w:val="0"/>
      <w:marBottom w:val="0"/>
      <w:divBdr>
        <w:top w:val="none" w:sz="0" w:space="0" w:color="auto"/>
        <w:left w:val="none" w:sz="0" w:space="0" w:color="auto"/>
        <w:bottom w:val="none" w:sz="0" w:space="0" w:color="auto"/>
        <w:right w:val="none" w:sz="0" w:space="0" w:color="auto"/>
      </w:divBdr>
    </w:div>
    <w:div w:id="718434406">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19014309">
      <w:bodyDiv w:val="1"/>
      <w:marLeft w:val="0"/>
      <w:marRight w:val="0"/>
      <w:marTop w:val="0"/>
      <w:marBottom w:val="0"/>
      <w:divBdr>
        <w:top w:val="none" w:sz="0" w:space="0" w:color="auto"/>
        <w:left w:val="none" w:sz="0" w:space="0" w:color="auto"/>
        <w:bottom w:val="none" w:sz="0" w:space="0" w:color="auto"/>
        <w:right w:val="none" w:sz="0" w:space="0" w:color="auto"/>
      </w:divBdr>
    </w:div>
    <w:div w:id="719061582">
      <w:bodyDiv w:val="1"/>
      <w:marLeft w:val="0"/>
      <w:marRight w:val="0"/>
      <w:marTop w:val="0"/>
      <w:marBottom w:val="0"/>
      <w:divBdr>
        <w:top w:val="none" w:sz="0" w:space="0" w:color="auto"/>
        <w:left w:val="none" w:sz="0" w:space="0" w:color="auto"/>
        <w:bottom w:val="none" w:sz="0" w:space="0" w:color="auto"/>
        <w:right w:val="none" w:sz="0" w:space="0" w:color="auto"/>
      </w:divBdr>
    </w:div>
    <w:div w:id="737439618">
      <w:bodyDiv w:val="1"/>
      <w:marLeft w:val="0"/>
      <w:marRight w:val="0"/>
      <w:marTop w:val="0"/>
      <w:marBottom w:val="0"/>
      <w:divBdr>
        <w:top w:val="none" w:sz="0" w:space="0" w:color="auto"/>
        <w:left w:val="none" w:sz="0" w:space="0" w:color="auto"/>
        <w:bottom w:val="none" w:sz="0" w:space="0" w:color="auto"/>
        <w:right w:val="none" w:sz="0" w:space="0" w:color="auto"/>
      </w:divBdr>
    </w:div>
    <w:div w:id="738134896">
      <w:bodyDiv w:val="1"/>
      <w:marLeft w:val="0"/>
      <w:marRight w:val="0"/>
      <w:marTop w:val="0"/>
      <w:marBottom w:val="0"/>
      <w:divBdr>
        <w:top w:val="none" w:sz="0" w:space="0" w:color="auto"/>
        <w:left w:val="none" w:sz="0" w:space="0" w:color="auto"/>
        <w:bottom w:val="none" w:sz="0" w:space="0" w:color="auto"/>
        <w:right w:val="none" w:sz="0" w:space="0" w:color="auto"/>
      </w:divBdr>
    </w:div>
    <w:div w:id="738671083">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4503">
      <w:bodyDiv w:val="1"/>
      <w:marLeft w:val="0"/>
      <w:marRight w:val="0"/>
      <w:marTop w:val="0"/>
      <w:marBottom w:val="0"/>
      <w:divBdr>
        <w:top w:val="none" w:sz="0" w:space="0" w:color="auto"/>
        <w:left w:val="none" w:sz="0" w:space="0" w:color="auto"/>
        <w:bottom w:val="none" w:sz="0" w:space="0" w:color="auto"/>
        <w:right w:val="none" w:sz="0" w:space="0" w:color="auto"/>
      </w:divBdr>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156101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78425">
      <w:bodyDiv w:val="1"/>
      <w:marLeft w:val="0"/>
      <w:marRight w:val="0"/>
      <w:marTop w:val="0"/>
      <w:marBottom w:val="0"/>
      <w:divBdr>
        <w:top w:val="none" w:sz="0" w:space="0" w:color="auto"/>
        <w:left w:val="none" w:sz="0" w:space="0" w:color="auto"/>
        <w:bottom w:val="none" w:sz="0" w:space="0" w:color="auto"/>
        <w:right w:val="none" w:sz="0" w:space="0" w:color="auto"/>
      </w:divBdr>
      <w:divsChild>
        <w:div w:id="238099506">
          <w:marLeft w:val="0"/>
          <w:marRight w:val="0"/>
          <w:marTop w:val="0"/>
          <w:marBottom w:val="0"/>
          <w:divBdr>
            <w:top w:val="none" w:sz="0" w:space="0" w:color="auto"/>
            <w:left w:val="none" w:sz="0" w:space="0" w:color="auto"/>
            <w:bottom w:val="none" w:sz="0" w:space="0" w:color="auto"/>
            <w:right w:val="none" w:sz="0" w:space="0" w:color="auto"/>
          </w:divBdr>
          <w:divsChild>
            <w:div w:id="3265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8595">
      <w:bodyDiv w:val="1"/>
      <w:marLeft w:val="0"/>
      <w:marRight w:val="0"/>
      <w:marTop w:val="0"/>
      <w:marBottom w:val="0"/>
      <w:divBdr>
        <w:top w:val="none" w:sz="0" w:space="0" w:color="auto"/>
        <w:left w:val="none" w:sz="0" w:space="0" w:color="auto"/>
        <w:bottom w:val="none" w:sz="0" w:space="0" w:color="auto"/>
        <w:right w:val="none" w:sz="0" w:space="0" w:color="auto"/>
      </w:divBdr>
    </w:div>
    <w:div w:id="789857523">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06321550">
      <w:bodyDiv w:val="1"/>
      <w:marLeft w:val="0"/>
      <w:marRight w:val="0"/>
      <w:marTop w:val="0"/>
      <w:marBottom w:val="0"/>
      <w:divBdr>
        <w:top w:val="none" w:sz="0" w:space="0" w:color="auto"/>
        <w:left w:val="none" w:sz="0" w:space="0" w:color="auto"/>
        <w:bottom w:val="none" w:sz="0" w:space="0" w:color="auto"/>
        <w:right w:val="none" w:sz="0" w:space="0" w:color="auto"/>
      </w:divBdr>
    </w:div>
    <w:div w:id="806778626">
      <w:bodyDiv w:val="1"/>
      <w:marLeft w:val="0"/>
      <w:marRight w:val="0"/>
      <w:marTop w:val="0"/>
      <w:marBottom w:val="0"/>
      <w:divBdr>
        <w:top w:val="none" w:sz="0" w:space="0" w:color="auto"/>
        <w:left w:val="none" w:sz="0" w:space="0" w:color="auto"/>
        <w:bottom w:val="none" w:sz="0" w:space="0" w:color="auto"/>
        <w:right w:val="none" w:sz="0" w:space="0" w:color="auto"/>
      </w:divBdr>
    </w:div>
    <w:div w:id="808674033">
      <w:bodyDiv w:val="1"/>
      <w:marLeft w:val="0"/>
      <w:marRight w:val="0"/>
      <w:marTop w:val="0"/>
      <w:marBottom w:val="0"/>
      <w:divBdr>
        <w:top w:val="none" w:sz="0" w:space="0" w:color="auto"/>
        <w:left w:val="none" w:sz="0" w:space="0" w:color="auto"/>
        <w:bottom w:val="none" w:sz="0" w:space="0" w:color="auto"/>
        <w:right w:val="none" w:sz="0" w:space="0" w:color="auto"/>
      </w:divBdr>
      <w:divsChild>
        <w:div w:id="176043430">
          <w:marLeft w:val="0"/>
          <w:marRight w:val="0"/>
          <w:marTop w:val="0"/>
          <w:marBottom w:val="0"/>
          <w:divBdr>
            <w:top w:val="none" w:sz="0" w:space="0" w:color="auto"/>
            <w:left w:val="none" w:sz="0" w:space="0" w:color="auto"/>
            <w:bottom w:val="none" w:sz="0" w:space="0" w:color="auto"/>
            <w:right w:val="none" w:sz="0" w:space="0" w:color="auto"/>
          </w:divBdr>
          <w:divsChild>
            <w:div w:id="20006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2436">
      <w:bodyDiv w:val="1"/>
      <w:marLeft w:val="0"/>
      <w:marRight w:val="0"/>
      <w:marTop w:val="0"/>
      <w:marBottom w:val="0"/>
      <w:divBdr>
        <w:top w:val="none" w:sz="0" w:space="0" w:color="auto"/>
        <w:left w:val="none" w:sz="0" w:space="0" w:color="auto"/>
        <w:bottom w:val="none" w:sz="0" w:space="0" w:color="auto"/>
        <w:right w:val="none" w:sz="0" w:space="0" w:color="auto"/>
      </w:divBdr>
    </w:div>
    <w:div w:id="81332693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7138">
      <w:bodyDiv w:val="1"/>
      <w:marLeft w:val="0"/>
      <w:marRight w:val="0"/>
      <w:marTop w:val="0"/>
      <w:marBottom w:val="0"/>
      <w:divBdr>
        <w:top w:val="none" w:sz="0" w:space="0" w:color="auto"/>
        <w:left w:val="none" w:sz="0" w:space="0" w:color="auto"/>
        <w:bottom w:val="none" w:sz="0" w:space="0" w:color="auto"/>
        <w:right w:val="none" w:sz="0" w:space="0" w:color="auto"/>
      </w:divBdr>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36850253">
      <w:bodyDiv w:val="1"/>
      <w:marLeft w:val="0"/>
      <w:marRight w:val="0"/>
      <w:marTop w:val="0"/>
      <w:marBottom w:val="0"/>
      <w:divBdr>
        <w:top w:val="none" w:sz="0" w:space="0" w:color="auto"/>
        <w:left w:val="none" w:sz="0" w:space="0" w:color="auto"/>
        <w:bottom w:val="none" w:sz="0" w:space="0" w:color="auto"/>
        <w:right w:val="none" w:sz="0" w:space="0" w:color="auto"/>
      </w:divBdr>
      <w:divsChild>
        <w:div w:id="2097364711">
          <w:marLeft w:val="0"/>
          <w:marRight w:val="0"/>
          <w:marTop w:val="0"/>
          <w:marBottom w:val="0"/>
          <w:divBdr>
            <w:top w:val="none" w:sz="0" w:space="0" w:color="auto"/>
            <w:left w:val="none" w:sz="0" w:space="0" w:color="auto"/>
            <w:bottom w:val="none" w:sz="0" w:space="0" w:color="auto"/>
            <w:right w:val="none" w:sz="0" w:space="0" w:color="auto"/>
          </w:divBdr>
          <w:divsChild>
            <w:div w:id="562762425">
              <w:marLeft w:val="0"/>
              <w:marRight w:val="0"/>
              <w:marTop w:val="0"/>
              <w:marBottom w:val="0"/>
              <w:divBdr>
                <w:top w:val="none" w:sz="0" w:space="0" w:color="auto"/>
                <w:left w:val="none" w:sz="0" w:space="0" w:color="auto"/>
                <w:bottom w:val="none" w:sz="0" w:space="0" w:color="auto"/>
                <w:right w:val="none" w:sz="0" w:space="0" w:color="auto"/>
              </w:divBdr>
            </w:div>
            <w:div w:id="11278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6899">
      <w:bodyDiv w:val="1"/>
      <w:marLeft w:val="0"/>
      <w:marRight w:val="0"/>
      <w:marTop w:val="0"/>
      <w:marBottom w:val="0"/>
      <w:divBdr>
        <w:top w:val="none" w:sz="0" w:space="0" w:color="auto"/>
        <w:left w:val="none" w:sz="0" w:space="0" w:color="auto"/>
        <w:bottom w:val="none" w:sz="0" w:space="0" w:color="auto"/>
        <w:right w:val="none" w:sz="0" w:space="0" w:color="auto"/>
      </w:divBdr>
      <w:divsChild>
        <w:div w:id="1222861148">
          <w:marLeft w:val="0"/>
          <w:marRight w:val="0"/>
          <w:marTop w:val="0"/>
          <w:marBottom w:val="0"/>
          <w:divBdr>
            <w:top w:val="none" w:sz="0" w:space="0" w:color="auto"/>
            <w:left w:val="none" w:sz="0" w:space="0" w:color="auto"/>
            <w:bottom w:val="none" w:sz="0" w:space="0" w:color="auto"/>
            <w:right w:val="none" w:sz="0" w:space="0" w:color="auto"/>
          </w:divBdr>
          <w:divsChild>
            <w:div w:id="19421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54222593">
      <w:bodyDiv w:val="1"/>
      <w:marLeft w:val="0"/>
      <w:marRight w:val="0"/>
      <w:marTop w:val="0"/>
      <w:marBottom w:val="0"/>
      <w:divBdr>
        <w:top w:val="none" w:sz="0" w:space="0" w:color="auto"/>
        <w:left w:val="none" w:sz="0" w:space="0" w:color="auto"/>
        <w:bottom w:val="none" w:sz="0" w:space="0" w:color="auto"/>
        <w:right w:val="none" w:sz="0" w:space="0" w:color="auto"/>
      </w:divBdr>
    </w:div>
    <w:div w:id="866602997">
      <w:bodyDiv w:val="1"/>
      <w:marLeft w:val="0"/>
      <w:marRight w:val="0"/>
      <w:marTop w:val="0"/>
      <w:marBottom w:val="0"/>
      <w:divBdr>
        <w:top w:val="none" w:sz="0" w:space="0" w:color="auto"/>
        <w:left w:val="none" w:sz="0" w:space="0" w:color="auto"/>
        <w:bottom w:val="none" w:sz="0" w:space="0" w:color="auto"/>
        <w:right w:val="none" w:sz="0" w:space="0" w:color="auto"/>
      </w:divBdr>
    </w:div>
    <w:div w:id="869758109">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3714682">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674">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2790">
      <w:bodyDiv w:val="1"/>
      <w:marLeft w:val="0"/>
      <w:marRight w:val="0"/>
      <w:marTop w:val="0"/>
      <w:marBottom w:val="0"/>
      <w:divBdr>
        <w:top w:val="none" w:sz="0" w:space="0" w:color="auto"/>
        <w:left w:val="none" w:sz="0" w:space="0" w:color="auto"/>
        <w:bottom w:val="none" w:sz="0" w:space="0" w:color="auto"/>
        <w:right w:val="none" w:sz="0" w:space="0" w:color="auto"/>
      </w:divBdr>
    </w:div>
    <w:div w:id="930283909">
      <w:bodyDiv w:val="1"/>
      <w:marLeft w:val="0"/>
      <w:marRight w:val="0"/>
      <w:marTop w:val="0"/>
      <w:marBottom w:val="0"/>
      <w:divBdr>
        <w:top w:val="none" w:sz="0" w:space="0" w:color="auto"/>
        <w:left w:val="none" w:sz="0" w:space="0" w:color="auto"/>
        <w:bottom w:val="none" w:sz="0" w:space="0" w:color="auto"/>
        <w:right w:val="none" w:sz="0" w:space="0" w:color="auto"/>
      </w:divBdr>
      <w:divsChild>
        <w:div w:id="1981226197">
          <w:marLeft w:val="0"/>
          <w:marRight w:val="0"/>
          <w:marTop w:val="0"/>
          <w:marBottom w:val="0"/>
          <w:divBdr>
            <w:top w:val="none" w:sz="0" w:space="0" w:color="auto"/>
            <w:left w:val="none" w:sz="0" w:space="0" w:color="auto"/>
            <w:bottom w:val="none" w:sz="0" w:space="0" w:color="auto"/>
            <w:right w:val="none" w:sz="0" w:space="0" w:color="auto"/>
          </w:divBdr>
          <w:divsChild>
            <w:div w:id="15973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70473">
      <w:bodyDiv w:val="1"/>
      <w:marLeft w:val="0"/>
      <w:marRight w:val="0"/>
      <w:marTop w:val="0"/>
      <w:marBottom w:val="0"/>
      <w:divBdr>
        <w:top w:val="none" w:sz="0" w:space="0" w:color="auto"/>
        <w:left w:val="none" w:sz="0" w:space="0" w:color="auto"/>
        <w:bottom w:val="none" w:sz="0" w:space="0" w:color="auto"/>
        <w:right w:val="none" w:sz="0" w:space="0" w:color="auto"/>
      </w:divBdr>
    </w:div>
    <w:div w:id="93992016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46086367">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3586129">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60728">
      <w:bodyDiv w:val="1"/>
      <w:marLeft w:val="0"/>
      <w:marRight w:val="0"/>
      <w:marTop w:val="0"/>
      <w:marBottom w:val="0"/>
      <w:divBdr>
        <w:top w:val="none" w:sz="0" w:space="0" w:color="auto"/>
        <w:left w:val="none" w:sz="0" w:space="0" w:color="auto"/>
        <w:bottom w:val="none" w:sz="0" w:space="0" w:color="auto"/>
        <w:right w:val="none" w:sz="0" w:space="0" w:color="auto"/>
      </w:divBdr>
      <w:divsChild>
        <w:div w:id="911543658">
          <w:marLeft w:val="0"/>
          <w:marRight w:val="0"/>
          <w:marTop w:val="0"/>
          <w:marBottom w:val="0"/>
          <w:divBdr>
            <w:top w:val="none" w:sz="0" w:space="0" w:color="auto"/>
            <w:left w:val="none" w:sz="0" w:space="0" w:color="auto"/>
            <w:bottom w:val="none" w:sz="0" w:space="0" w:color="auto"/>
            <w:right w:val="none" w:sz="0" w:space="0" w:color="auto"/>
          </w:divBdr>
          <w:divsChild>
            <w:div w:id="8880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350">
      <w:bodyDiv w:val="1"/>
      <w:marLeft w:val="0"/>
      <w:marRight w:val="0"/>
      <w:marTop w:val="0"/>
      <w:marBottom w:val="0"/>
      <w:divBdr>
        <w:top w:val="none" w:sz="0" w:space="0" w:color="auto"/>
        <w:left w:val="none" w:sz="0" w:space="0" w:color="auto"/>
        <w:bottom w:val="none" w:sz="0" w:space="0" w:color="auto"/>
        <w:right w:val="none" w:sz="0" w:space="0" w:color="auto"/>
      </w:divBdr>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7786537">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287">
      <w:bodyDiv w:val="1"/>
      <w:marLeft w:val="0"/>
      <w:marRight w:val="0"/>
      <w:marTop w:val="0"/>
      <w:marBottom w:val="0"/>
      <w:divBdr>
        <w:top w:val="none" w:sz="0" w:space="0" w:color="auto"/>
        <w:left w:val="none" w:sz="0" w:space="0" w:color="auto"/>
        <w:bottom w:val="none" w:sz="0" w:space="0" w:color="auto"/>
        <w:right w:val="none" w:sz="0" w:space="0" w:color="auto"/>
      </w:divBdr>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6717">
      <w:bodyDiv w:val="1"/>
      <w:marLeft w:val="0"/>
      <w:marRight w:val="0"/>
      <w:marTop w:val="0"/>
      <w:marBottom w:val="0"/>
      <w:divBdr>
        <w:top w:val="none" w:sz="0" w:space="0" w:color="auto"/>
        <w:left w:val="none" w:sz="0" w:space="0" w:color="auto"/>
        <w:bottom w:val="none" w:sz="0" w:space="0" w:color="auto"/>
        <w:right w:val="none" w:sz="0" w:space="0" w:color="auto"/>
      </w:divBdr>
      <w:divsChild>
        <w:div w:id="590086676">
          <w:marLeft w:val="0"/>
          <w:marRight w:val="0"/>
          <w:marTop w:val="0"/>
          <w:marBottom w:val="0"/>
          <w:divBdr>
            <w:top w:val="none" w:sz="0" w:space="0" w:color="auto"/>
            <w:left w:val="none" w:sz="0" w:space="0" w:color="auto"/>
            <w:bottom w:val="none" w:sz="0" w:space="0" w:color="auto"/>
            <w:right w:val="none" w:sz="0" w:space="0" w:color="auto"/>
          </w:divBdr>
          <w:divsChild>
            <w:div w:id="4970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3657">
      <w:bodyDiv w:val="1"/>
      <w:marLeft w:val="0"/>
      <w:marRight w:val="0"/>
      <w:marTop w:val="0"/>
      <w:marBottom w:val="0"/>
      <w:divBdr>
        <w:top w:val="none" w:sz="0" w:space="0" w:color="auto"/>
        <w:left w:val="none" w:sz="0" w:space="0" w:color="auto"/>
        <w:bottom w:val="none" w:sz="0" w:space="0" w:color="auto"/>
        <w:right w:val="none" w:sz="0" w:space="0" w:color="auto"/>
      </w:divBdr>
    </w:div>
    <w:div w:id="1012145211">
      <w:bodyDiv w:val="1"/>
      <w:marLeft w:val="0"/>
      <w:marRight w:val="0"/>
      <w:marTop w:val="0"/>
      <w:marBottom w:val="0"/>
      <w:divBdr>
        <w:top w:val="none" w:sz="0" w:space="0" w:color="auto"/>
        <w:left w:val="none" w:sz="0" w:space="0" w:color="auto"/>
        <w:bottom w:val="none" w:sz="0" w:space="0" w:color="auto"/>
        <w:right w:val="none" w:sz="0" w:space="0" w:color="auto"/>
      </w:divBdr>
    </w:div>
    <w:div w:id="1017660713">
      <w:bodyDiv w:val="1"/>
      <w:marLeft w:val="0"/>
      <w:marRight w:val="0"/>
      <w:marTop w:val="0"/>
      <w:marBottom w:val="0"/>
      <w:divBdr>
        <w:top w:val="none" w:sz="0" w:space="0" w:color="auto"/>
        <w:left w:val="none" w:sz="0" w:space="0" w:color="auto"/>
        <w:bottom w:val="none" w:sz="0" w:space="0" w:color="auto"/>
        <w:right w:val="none" w:sz="0" w:space="0" w:color="auto"/>
      </w:divBdr>
      <w:divsChild>
        <w:div w:id="1757747490">
          <w:marLeft w:val="0"/>
          <w:marRight w:val="0"/>
          <w:marTop w:val="0"/>
          <w:marBottom w:val="0"/>
          <w:divBdr>
            <w:top w:val="none" w:sz="0" w:space="0" w:color="auto"/>
            <w:left w:val="none" w:sz="0" w:space="0" w:color="auto"/>
            <w:bottom w:val="none" w:sz="0" w:space="0" w:color="auto"/>
            <w:right w:val="none" w:sz="0" w:space="0" w:color="auto"/>
          </w:divBdr>
          <w:divsChild>
            <w:div w:id="4377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661">
      <w:bodyDiv w:val="1"/>
      <w:marLeft w:val="0"/>
      <w:marRight w:val="0"/>
      <w:marTop w:val="0"/>
      <w:marBottom w:val="0"/>
      <w:divBdr>
        <w:top w:val="none" w:sz="0" w:space="0" w:color="auto"/>
        <w:left w:val="none" w:sz="0" w:space="0" w:color="auto"/>
        <w:bottom w:val="none" w:sz="0" w:space="0" w:color="auto"/>
        <w:right w:val="none" w:sz="0" w:space="0" w:color="auto"/>
      </w:divBdr>
    </w:div>
    <w:div w:id="1027828903">
      <w:bodyDiv w:val="1"/>
      <w:marLeft w:val="0"/>
      <w:marRight w:val="0"/>
      <w:marTop w:val="0"/>
      <w:marBottom w:val="0"/>
      <w:divBdr>
        <w:top w:val="none" w:sz="0" w:space="0" w:color="auto"/>
        <w:left w:val="none" w:sz="0" w:space="0" w:color="auto"/>
        <w:bottom w:val="none" w:sz="0" w:space="0" w:color="auto"/>
        <w:right w:val="none" w:sz="0" w:space="0" w:color="auto"/>
      </w:divBdr>
    </w:div>
    <w:div w:id="103226431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8579177">
      <w:bodyDiv w:val="1"/>
      <w:marLeft w:val="0"/>
      <w:marRight w:val="0"/>
      <w:marTop w:val="0"/>
      <w:marBottom w:val="0"/>
      <w:divBdr>
        <w:top w:val="none" w:sz="0" w:space="0" w:color="auto"/>
        <w:left w:val="none" w:sz="0" w:space="0" w:color="auto"/>
        <w:bottom w:val="none" w:sz="0" w:space="0" w:color="auto"/>
        <w:right w:val="none" w:sz="0" w:space="0" w:color="auto"/>
      </w:divBdr>
    </w:div>
    <w:div w:id="1072119365">
      <w:bodyDiv w:val="1"/>
      <w:marLeft w:val="0"/>
      <w:marRight w:val="0"/>
      <w:marTop w:val="0"/>
      <w:marBottom w:val="0"/>
      <w:divBdr>
        <w:top w:val="none" w:sz="0" w:space="0" w:color="auto"/>
        <w:left w:val="none" w:sz="0" w:space="0" w:color="auto"/>
        <w:bottom w:val="none" w:sz="0" w:space="0" w:color="auto"/>
        <w:right w:val="none" w:sz="0" w:space="0" w:color="auto"/>
      </w:divBdr>
      <w:divsChild>
        <w:div w:id="1723674122">
          <w:marLeft w:val="0"/>
          <w:marRight w:val="0"/>
          <w:marTop w:val="0"/>
          <w:marBottom w:val="0"/>
          <w:divBdr>
            <w:top w:val="none" w:sz="0" w:space="0" w:color="auto"/>
            <w:left w:val="none" w:sz="0" w:space="0" w:color="auto"/>
            <w:bottom w:val="none" w:sz="0" w:space="0" w:color="auto"/>
            <w:right w:val="none" w:sz="0" w:space="0" w:color="auto"/>
          </w:divBdr>
          <w:divsChild>
            <w:div w:id="48497314">
              <w:marLeft w:val="0"/>
              <w:marRight w:val="0"/>
              <w:marTop w:val="0"/>
              <w:marBottom w:val="0"/>
              <w:divBdr>
                <w:top w:val="none" w:sz="0" w:space="0" w:color="auto"/>
                <w:left w:val="none" w:sz="0" w:space="0" w:color="auto"/>
                <w:bottom w:val="none" w:sz="0" w:space="0" w:color="auto"/>
                <w:right w:val="none" w:sz="0" w:space="0" w:color="auto"/>
              </w:divBdr>
            </w:div>
            <w:div w:id="220990372">
              <w:marLeft w:val="0"/>
              <w:marRight w:val="0"/>
              <w:marTop w:val="0"/>
              <w:marBottom w:val="0"/>
              <w:divBdr>
                <w:top w:val="none" w:sz="0" w:space="0" w:color="auto"/>
                <w:left w:val="none" w:sz="0" w:space="0" w:color="auto"/>
                <w:bottom w:val="none" w:sz="0" w:space="0" w:color="auto"/>
                <w:right w:val="none" w:sz="0" w:space="0" w:color="auto"/>
              </w:divBdr>
            </w:div>
            <w:div w:id="449594780">
              <w:marLeft w:val="0"/>
              <w:marRight w:val="0"/>
              <w:marTop w:val="0"/>
              <w:marBottom w:val="0"/>
              <w:divBdr>
                <w:top w:val="none" w:sz="0" w:space="0" w:color="auto"/>
                <w:left w:val="none" w:sz="0" w:space="0" w:color="auto"/>
                <w:bottom w:val="none" w:sz="0" w:space="0" w:color="auto"/>
                <w:right w:val="none" w:sz="0" w:space="0" w:color="auto"/>
              </w:divBdr>
            </w:div>
            <w:div w:id="52698493">
              <w:marLeft w:val="0"/>
              <w:marRight w:val="0"/>
              <w:marTop w:val="0"/>
              <w:marBottom w:val="0"/>
              <w:divBdr>
                <w:top w:val="none" w:sz="0" w:space="0" w:color="auto"/>
                <w:left w:val="none" w:sz="0" w:space="0" w:color="auto"/>
                <w:bottom w:val="none" w:sz="0" w:space="0" w:color="auto"/>
                <w:right w:val="none" w:sz="0" w:space="0" w:color="auto"/>
              </w:divBdr>
            </w:div>
            <w:div w:id="1484614519">
              <w:marLeft w:val="0"/>
              <w:marRight w:val="0"/>
              <w:marTop w:val="0"/>
              <w:marBottom w:val="0"/>
              <w:divBdr>
                <w:top w:val="none" w:sz="0" w:space="0" w:color="auto"/>
                <w:left w:val="none" w:sz="0" w:space="0" w:color="auto"/>
                <w:bottom w:val="none" w:sz="0" w:space="0" w:color="auto"/>
                <w:right w:val="none" w:sz="0" w:space="0" w:color="auto"/>
              </w:divBdr>
            </w:div>
            <w:div w:id="1764104825">
              <w:marLeft w:val="0"/>
              <w:marRight w:val="0"/>
              <w:marTop w:val="0"/>
              <w:marBottom w:val="0"/>
              <w:divBdr>
                <w:top w:val="none" w:sz="0" w:space="0" w:color="auto"/>
                <w:left w:val="none" w:sz="0" w:space="0" w:color="auto"/>
                <w:bottom w:val="none" w:sz="0" w:space="0" w:color="auto"/>
                <w:right w:val="none" w:sz="0" w:space="0" w:color="auto"/>
              </w:divBdr>
            </w:div>
            <w:div w:id="463542120">
              <w:marLeft w:val="0"/>
              <w:marRight w:val="0"/>
              <w:marTop w:val="0"/>
              <w:marBottom w:val="0"/>
              <w:divBdr>
                <w:top w:val="none" w:sz="0" w:space="0" w:color="auto"/>
                <w:left w:val="none" w:sz="0" w:space="0" w:color="auto"/>
                <w:bottom w:val="none" w:sz="0" w:space="0" w:color="auto"/>
                <w:right w:val="none" w:sz="0" w:space="0" w:color="auto"/>
              </w:divBdr>
            </w:div>
            <w:div w:id="244652719">
              <w:marLeft w:val="0"/>
              <w:marRight w:val="0"/>
              <w:marTop w:val="0"/>
              <w:marBottom w:val="0"/>
              <w:divBdr>
                <w:top w:val="none" w:sz="0" w:space="0" w:color="auto"/>
                <w:left w:val="none" w:sz="0" w:space="0" w:color="auto"/>
                <w:bottom w:val="none" w:sz="0" w:space="0" w:color="auto"/>
                <w:right w:val="none" w:sz="0" w:space="0" w:color="auto"/>
              </w:divBdr>
            </w:div>
            <w:div w:id="972292220">
              <w:marLeft w:val="0"/>
              <w:marRight w:val="0"/>
              <w:marTop w:val="0"/>
              <w:marBottom w:val="0"/>
              <w:divBdr>
                <w:top w:val="none" w:sz="0" w:space="0" w:color="auto"/>
                <w:left w:val="none" w:sz="0" w:space="0" w:color="auto"/>
                <w:bottom w:val="none" w:sz="0" w:space="0" w:color="auto"/>
                <w:right w:val="none" w:sz="0" w:space="0" w:color="auto"/>
              </w:divBdr>
            </w:div>
            <w:div w:id="283342062">
              <w:marLeft w:val="0"/>
              <w:marRight w:val="0"/>
              <w:marTop w:val="0"/>
              <w:marBottom w:val="0"/>
              <w:divBdr>
                <w:top w:val="none" w:sz="0" w:space="0" w:color="auto"/>
                <w:left w:val="none" w:sz="0" w:space="0" w:color="auto"/>
                <w:bottom w:val="none" w:sz="0" w:space="0" w:color="auto"/>
                <w:right w:val="none" w:sz="0" w:space="0" w:color="auto"/>
              </w:divBdr>
            </w:div>
            <w:div w:id="71129252">
              <w:marLeft w:val="0"/>
              <w:marRight w:val="0"/>
              <w:marTop w:val="0"/>
              <w:marBottom w:val="0"/>
              <w:divBdr>
                <w:top w:val="none" w:sz="0" w:space="0" w:color="auto"/>
                <w:left w:val="none" w:sz="0" w:space="0" w:color="auto"/>
                <w:bottom w:val="none" w:sz="0" w:space="0" w:color="auto"/>
                <w:right w:val="none" w:sz="0" w:space="0" w:color="auto"/>
              </w:divBdr>
            </w:div>
            <w:div w:id="877544184">
              <w:marLeft w:val="0"/>
              <w:marRight w:val="0"/>
              <w:marTop w:val="0"/>
              <w:marBottom w:val="0"/>
              <w:divBdr>
                <w:top w:val="none" w:sz="0" w:space="0" w:color="auto"/>
                <w:left w:val="none" w:sz="0" w:space="0" w:color="auto"/>
                <w:bottom w:val="none" w:sz="0" w:space="0" w:color="auto"/>
                <w:right w:val="none" w:sz="0" w:space="0" w:color="auto"/>
              </w:divBdr>
            </w:div>
            <w:div w:id="832373877">
              <w:marLeft w:val="0"/>
              <w:marRight w:val="0"/>
              <w:marTop w:val="0"/>
              <w:marBottom w:val="0"/>
              <w:divBdr>
                <w:top w:val="none" w:sz="0" w:space="0" w:color="auto"/>
                <w:left w:val="none" w:sz="0" w:space="0" w:color="auto"/>
                <w:bottom w:val="none" w:sz="0" w:space="0" w:color="auto"/>
                <w:right w:val="none" w:sz="0" w:space="0" w:color="auto"/>
              </w:divBdr>
            </w:div>
            <w:div w:id="314184791">
              <w:marLeft w:val="0"/>
              <w:marRight w:val="0"/>
              <w:marTop w:val="0"/>
              <w:marBottom w:val="0"/>
              <w:divBdr>
                <w:top w:val="none" w:sz="0" w:space="0" w:color="auto"/>
                <w:left w:val="none" w:sz="0" w:space="0" w:color="auto"/>
                <w:bottom w:val="none" w:sz="0" w:space="0" w:color="auto"/>
                <w:right w:val="none" w:sz="0" w:space="0" w:color="auto"/>
              </w:divBdr>
            </w:div>
            <w:div w:id="1344480675">
              <w:marLeft w:val="0"/>
              <w:marRight w:val="0"/>
              <w:marTop w:val="0"/>
              <w:marBottom w:val="0"/>
              <w:divBdr>
                <w:top w:val="none" w:sz="0" w:space="0" w:color="auto"/>
                <w:left w:val="none" w:sz="0" w:space="0" w:color="auto"/>
                <w:bottom w:val="none" w:sz="0" w:space="0" w:color="auto"/>
                <w:right w:val="none" w:sz="0" w:space="0" w:color="auto"/>
              </w:divBdr>
            </w:div>
            <w:div w:id="1948733758">
              <w:marLeft w:val="0"/>
              <w:marRight w:val="0"/>
              <w:marTop w:val="0"/>
              <w:marBottom w:val="0"/>
              <w:divBdr>
                <w:top w:val="none" w:sz="0" w:space="0" w:color="auto"/>
                <w:left w:val="none" w:sz="0" w:space="0" w:color="auto"/>
                <w:bottom w:val="none" w:sz="0" w:space="0" w:color="auto"/>
                <w:right w:val="none" w:sz="0" w:space="0" w:color="auto"/>
              </w:divBdr>
            </w:div>
            <w:div w:id="1356468230">
              <w:marLeft w:val="0"/>
              <w:marRight w:val="0"/>
              <w:marTop w:val="0"/>
              <w:marBottom w:val="0"/>
              <w:divBdr>
                <w:top w:val="none" w:sz="0" w:space="0" w:color="auto"/>
                <w:left w:val="none" w:sz="0" w:space="0" w:color="auto"/>
                <w:bottom w:val="none" w:sz="0" w:space="0" w:color="auto"/>
                <w:right w:val="none" w:sz="0" w:space="0" w:color="auto"/>
              </w:divBdr>
            </w:div>
            <w:div w:id="994264440">
              <w:marLeft w:val="0"/>
              <w:marRight w:val="0"/>
              <w:marTop w:val="0"/>
              <w:marBottom w:val="0"/>
              <w:divBdr>
                <w:top w:val="none" w:sz="0" w:space="0" w:color="auto"/>
                <w:left w:val="none" w:sz="0" w:space="0" w:color="auto"/>
                <w:bottom w:val="none" w:sz="0" w:space="0" w:color="auto"/>
                <w:right w:val="none" w:sz="0" w:space="0" w:color="auto"/>
              </w:divBdr>
            </w:div>
            <w:div w:id="924074235">
              <w:marLeft w:val="0"/>
              <w:marRight w:val="0"/>
              <w:marTop w:val="0"/>
              <w:marBottom w:val="0"/>
              <w:divBdr>
                <w:top w:val="none" w:sz="0" w:space="0" w:color="auto"/>
                <w:left w:val="none" w:sz="0" w:space="0" w:color="auto"/>
                <w:bottom w:val="none" w:sz="0" w:space="0" w:color="auto"/>
                <w:right w:val="none" w:sz="0" w:space="0" w:color="auto"/>
              </w:divBdr>
            </w:div>
            <w:div w:id="2011255786">
              <w:marLeft w:val="0"/>
              <w:marRight w:val="0"/>
              <w:marTop w:val="0"/>
              <w:marBottom w:val="0"/>
              <w:divBdr>
                <w:top w:val="none" w:sz="0" w:space="0" w:color="auto"/>
                <w:left w:val="none" w:sz="0" w:space="0" w:color="auto"/>
                <w:bottom w:val="none" w:sz="0" w:space="0" w:color="auto"/>
                <w:right w:val="none" w:sz="0" w:space="0" w:color="auto"/>
              </w:divBdr>
            </w:div>
            <w:div w:id="1408504122">
              <w:marLeft w:val="0"/>
              <w:marRight w:val="0"/>
              <w:marTop w:val="0"/>
              <w:marBottom w:val="0"/>
              <w:divBdr>
                <w:top w:val="none" w:sz="0" w:space="0" w:color="auto"/>
                <w:left w:val="none" w:sz="0" w:space="0" w:color="auto"/>
                <w:bottom w:val="none" w:sz="0" w:space="0" w:color="auto"/>
                <w:right w:val="none" w:sz="0" w:space="0" w:color="auto"/>
              </w:divBdr>
            </w:div>
            <w:div w:id="1740133581">
              <w:marLeft w:val="0"/>
              <w:marRight w:val="0"/>
              <w:marTop w:val="0"/>
              <w:marBottom w:val="0"/>
              <w:divBdr>
                <w:top w:val="none" w:sz="0" w:space="0" w:color="auto"/>
                <w:left w:val="none" w:sz="0" w:space="0" w:color="auto"/>
                <w:bottom w:val="none" w:sz="0" w:space="0" w:color="auto"/>
                <w:right w:val="none" w:sz="0" w:space="0" w:color="auto"/>
              </w:divBdr>
            </w:div>
            <w:div w:id="1453401648">
              <w:marLeft w:val="0"/>
              <w:marRight w:val="0"/>
              <w:marTop w:val="0"/>
              <w:marBottom w:val="0"/>
              <w:divBdr>
                <w:top w:val="none" w:sz="0" w:space="0" w:color="auto"/>
                <w:left w:val="none" w:sz="0" w:space="0" w:color="auto"/>
                <w:bottom w:val="none" w:sz="0" w:space="0" w:color="auto"/>
                <w:right w:val="none" w:sz="0" w:space="0" w:color="auto"/>
              </w:divBdr>
            </w:div>
            <w:div w:id="30618205">
              <w:marLeft w:val="0"/>
              <w:marRight w:val="0"/>
              <w:marTop w:val="0"/>
              <w:marBottom w:val="0"/>
              <w:divBdr>
                <w:top w:val="none" w:sz="0" w:space="0" w:color="auto"/>
                <w:left w:val="none" w:sz="0" w:space="0" w:color="auto"/>
                <w:bottom w:val="none" w:sz="0" w:space="0" w:color="auto"/>
                <w:right w:val="none" w:sz="0" w:space="0" w:color="auto"/>
              </w:divBdr>
            </w:div>
            <w:div w:id="598679116">
              <w:marLeft w:val="0"/>
              <w:marRight w:val="0"/>
              <w:marTop w:val="0"/>
              <w:marBottom w:val="0"/>
              <w:divBdr>
                <w:top w:val="none" w:sz="0" w:space="0" w:color="auto"/>
                <w:left w:val="none" w:sz="0" w:space="0" w:color="auto"/>
                <w:bottom w:val="none" w:sz="0" w:space="0" w:color="auto"/>
                <w:right w:val="none" w:sz="0" w:space="0" w:color="auto"/>
              </w:divBdr>
            </w:div>
            <w:div w:id="1500924278">
              <w:marLeft w:val="0"/>
              <w:marRight w:val="0"/>
              <w:marTop w:val="0"/>
              <w:marBottom w:val="0"/>
              <w:divBdr>
                <w:top w:val="none" w:sz="0" w:space="0" w:color="auto"/>
                <w:left w:val="none" w:sz="0" w:space="0" w:color="auto"/>
                <w:bottom w:val="none" w:sz="0" w:space="0" w:color="auto"/>
                <w:right w:val="none" w:sz="0" w:space="0" w:color="auto"/>
              </w:divBdr>
            </w:div>
            <w:div w:id="1325545786">
              <w:marLeft w:val="0"/>
              <w:marRight w:val="0"/>
              <w:marTop w:val="0"/>
              <w:marBottom w:val="0"/>
              <w:divBdr>
                <w:top w:val="none" w:sz="0" w:space="0" w:color="auto"/>
                <w:left w:val="none" w:sz="0" w:space="0" w:color="auto"/>
                <w:bottom w:val="none" w:sz="0" w:space="0" w:color="auto"/>
                <w:right w:val="none" w:sz="0" w:space="0" w:color="auto"/>
              </w:divBdr>
            </w:div>
            <w:div w:id="128212360">
              <w:marLeft w:val="0"/>
              <w:marRight w:val="0"/>
              <w:marTop w:val="0"/>
              <w:marBottom w:val="0"/>
              <w:divBdr>
                <w:top w:val="none" w:sz="0" w:space="0" w:color="auto"/>
                <w:left w:val="none" w:sz="0" w:space="0" w:color="auto"/>
                <w:bottom w:val="none" w:sz="0" w:space="0" w:color="auto"/>
                <w:right w:val="none" w:sz="0" w:space="0" w:color="auto"/>
              </w:divBdr>
            </w:div>
            <w:div w:id="1606961353">
              <w:marLeft w:val="0"/>
              <w:marRight w:val="0"/>
              <w:marTop w:val="0"/>
              <w:marBottom w:val="0"/>
              <w:divBdr>
                <w:top w:val="none" w:sz="0" w:space="0" w:color="auto"/>
                <w:left w:val="none" w:sz="0" w:space="0" w:color="auto"/>
                <w:bottom w:val="none" w:sz="0" w:space="0" w:color="auto"/>
                <w:right w:val="none" w:sz="0" w:space="0" w:color="auto"/>
              </w:divBdr>
            </w:div>
            <w:div w:id="1646817514">
              <w:marLeft w:val="0"/>
              <w:marRight w:val="0"/>
              <w:marTop w:val="0"/>
              <w:marBottom w:val="0"/>
              <w:divBdr>
                <w:top w:val="none" w:sz="0" w:space="0" w:color="auto"/>
                <w:left w:val="none" w:sz="0" w:space="0" w:color="auto"/>
                <w:bottom w:val="none" w:sz="0" w:space="0" w:color="auto"/>
                <w:right w:val="none" w:sz="0" w:space="0" w:color="auto"/>
              </w:divBdr>
            </w:div>
            <w:div w:id="2031296707">
              <w:marLeft w:val="0"/>
              <w:marRight w:val="0"/>
              <w:marTop w:val="0"/>
              <w:marBottom w:val="0"/>
              <w:divBdr>
                <w:top w:val="none" w:sz="0" w:space="0" w:color="auto"/>
                <w:left w:val="none" w:sz="0" w:space="0" w:color="auto"/>
                <w:bottom w:val="none" w:sz="0" w:space="0" w:color="auto"/>
                <w:right w:val="none" w:sz="0" w:space="0" w:color="auto"/>
              </w:divBdr>
            </w:div>
            <w:div w:id="1966353002">
              <w:marLeft w:val="0"/>
              <w:marRight w:val="0"/>
              <w:marTop w:val="0"/>
              <w:marBottom w:val="0"/>
              <w:divBdr>
                <w:top w:val="none" w:sz="0" w:space="0" w:color="auto"/>
                <w:left w:val="none" w:sz="0" w:space="0" w:color="auto"/>
                <w:bottom w:val="none" w:sz="0" w:space="0" w:color="auto"/>
                <w:right w:val="none" w:sz="0" w:space="0" w:color="auto"/>
              </w:divBdr>
            </w:div>
            <w:div w:id="836457961">
              <w:marLeft w:val="0"/>
              <w:marRight w:val="0"/>
              <w:marTop w:val="0"/>
              <w:marBottom w:val="0"/>
              <w:divBdr>
                <w:top w:val="none" w:sz="0" w:space="0" w:color="auto"/>
                <w:left w:val="none" w:sz="0" w:space="0" w:color="auto"/>
                <w:bottom w:val="none" w:sz="0" w:space="0" w:color="auto"/>
                <w:right w:val="none" w:sz="0" w:space="0" w:color="auto"/>
              </w:divBdr>
            </w:div>
            <w:div w:id="2129010213">
              <w:marLeft w:val="0"/>
              <w:marRight w:val="0"/>
              <w:marTop w:val="0"/>
              <w:marBottom w:val="0"/>
              <w:divBdr>
                <w:top w:val="none" w:sz="0" w:space="0" w:color="auto"/>
                <w:left w:val="none" w:sz="0" w:space="0" w:color="auto"/>
                <w:bottom w:val="none" w:sz="0" w:space="0" w:color="auto"/>
                <w:right w:val="none" w:sz="0" w:space="0" w:color="auto"/>
              </w:divBdr>
            </w:div>
            <w:div w:id="2014215078">
              <w:marLeft w:val="0"/>
              <w:marRight w:val="0"/>
              <w:marTop w:val="0"/>
              <w:marBottom w:val="0"/>
              <w:divBdr>
                <w:top w:val="none" w:sz="0" w:space="0" w:color="auto"/>
                <w:left w:val="none" w:sz="0" w:space="0" w:color="auto"/>
                <w:bottom w:val="none" w:sz="0" w:space="0" w:color="auto"/>
                <w:right w:val="none" w:sz="0" w:space="0" w:color="auto"/>
              </w:divBdr>
            </w:div>
            <w:div w:id="1278608815">
              <w:marLeft w:val="0"/>
              <w:marRight w:val="0"/>
              <w:marTop w:val="0"/>
              <w:marBottom w:val="0"/>
              <w:divBdr>
                <w:top w:val="none" w:sz="0" w:space="0" w:color="auto"/>
                <w:left w:val="none" w:sz="0" w:space="0" w:color="auto"/>
                <w:bottom w:val="none" w:sz="0" w:space="0" w:color="auto"/>
                <w:right w:val="none" w:sz="0" w:space="0" w:color="auto"/>
              </w:divBdr>
            </w:div>
            <w:div w:id="268662716">
              <w:marLeft w:val="0"/>
              <w:marRight w:val="0"/>
              <w:marTop w:val="0"/>
              <w:marBottom w:val="0"/>
              <w:divBdr>
                <w:top w:val="none" w:sz="0" w:space="0" w:color="auto"/>
                <w:left w:val="none" w:sz="0" w:space="0" w:color="auto"/>
                <w:bottom w:val="none" w:sz="0" w:space="0" w:color="auto"/>
                <w:right w:val="none" w:sz="0" w:space="0" w:color="auto"/>
              </w:divBdr>
            </w:div>
            <w:div w:id="51274374">
              <w:marLeft w:val="0"/>
              <w:marRight w:val="0"/>
              <w:marTop w:val="0"/>
              <w:marBottom w:val="0"/>
              <w:divBdr>
                <w:top w:val="none" w:sz="0" w:space="0" w:color="auto"/>
                <w:left w:val="none" w:sz="0" w:space="0" w:color="auto"/>
                <w:bottom w:val="none" w:sz="0" w:space="0" w:color="auto"/>
                <w:right w:val="none" w:sz="0" w:space="0" w:color="auto"/>
              </w:divBdr>
            </w:div>
            <w:div w:id="1578326468">
              <w:marLeft w:val="0"/>
              <w:marRight w:val="0"/>
              <w:marTop w:val="0"/>
              <w:marBottom w:val="0"/>
              <w:divBdr>
                <w:top w:val="none" w:sz="0" w:space="0" w:color="auto"/>
                <w:left w:val="none" w:sz="0" w:space="0" w:color="auto"/>
                <w:bottom w:val="none" w:sz="0" w:space="0" w:color="auto"/>
                <w:right w:val="none" w:sz="0" w:space="0" w:color="auto"/>
              </w:divBdr>
            </w:div>
            <w:div w:id="1312363940">
              <w:marLeft w:val="0"/>
              <w:marRight w:val="0"/>
              <w:marTop w:val="0"/>
              <w:marBottom w:val="0"/>
              <w:divBdr>
                <w:top w:val="none" w:sz="0" w:space="0" w:color="auto"/>
                <w:left w:val="none" w:sz="0" w:space="0" w:color="auto"/>
                <w:bottom w:val="none" w:sz="0" w:space="0" w:color="auto"/>
                <w:right w:val="none" w:sz="0" w:space="0" w:color="auto"/>
              </w:divBdr>
            </w:div>
            <w:div w:id="1407386609">
              <w:marLeft w:val="0"/>
              <w:marRight w:val="0"/>
              <w:marTop w:val="0"/>
              <w:marBottom w:val="0"/>
              <w:divBdr>
                <w:top w:val="none" w:sz="0" w:space="0" w:color="auto"/>
                <w:left w:val="none" w:sz="0" w:space="0" w:color="auto"/>
                <w:bottom w:val="none" w:sz="0" w:space="0" w:color="auto"/>
                <w:right w:val="none" w:sz="0" w:space="0" w:color="auto"/>
              </w:divBdr>
            </w:div>
            <w:div w:id="862091081">
              <w:marLeft w:val="0"/>
              <w:marRight w:val="0"/>
              <w:marTop w:val="0"/>
              <w:marBottom w:val="0"/>
              <w:divBdr>
                <w:top w:val="none" w:sz="0" w:space="0" w:color="auto"/>
                <w:left w:val="none" w:sz="0" w:space="0" w:color="auto"/>
                <w:bottom w:val="none" w:sz="0" w:space="0" w:color="auto"/>
                <w:right w:val="none" w:sz="0" w:space="0" w:color="auto"/>
              </w:divBdr>
            </w:div>
            <w:div w:id="1190266321">
              <w:marLeft w:val="0"/>
              <w:marRight w:val="0"/>
              <w:marTop w:val="0"/>
              <w:marBottom w:val="0"/>
              <w:divBdr>
                <w:top w:val="none" w:sz="0" w:space="0" w:color="auto"/>
                <w:left w:val="none" w:sz="0" w:space="0" w:color="auto"/>
                <w:bottom w:val="none" w:sz="0" w:space="0" w:color="auto"/>
                <w:right w:val="none" w:sz="0" w:space="0" w:color="auto"/>
              </w:divBdr>
            </w:div>
            <w:div w:id="788667730">
              <w:marLeft w:val="0"/>
              <w:marRight w:val="0"/>
              <w:marTop w:val="0"/>
              <w:marBottom w:val="0"/>
              <w:divBdr>
                <w:top w:val="none" w:sz="0" w:space="0" w:color="auto"/>
                <w:left w:val="none" w:sz="0" w:space="0" w:color="auto"/>
                <w:bottom w:val="none" w:sz="0" w:space="0" w:color="auto"/>
                <w:right w:val="none" w:sz="0" w:space="0" w:color="auto"/>
              </w:divBdr>
            </w:div>
            <w:div w:id="1487432158">
              <w:marLeft w:val="0"/>
              <w:marRight w:val="0"/>
              <w:marTop w:val="0"/>
              <w:marBottom w:val="0"/>
              <w:divBdr>
                <w:top w:val="none" w:sz="0" w:space="0" w:color="auto"/>
                <w:left w:val="none" w:sz="0" w:space="0" w:color="auto"/>
                <w:bottom w:val="none" w:sz="0" w:space="0" w:color="auto"/>
                <w:right w:val="none" w:sz="0" w:space="0" w:color="auto"/>
              </w:divBdr>
            </w:div>
            <w:div w:id="34090685">
              <w:marLeft w:val="0"/>
              <w:marRight w:val="0"/>
              <w:marTop w:val="0"/>
              <w:marBottom w:val="0"/>
              <w:divBdr>
                <w:top w:val="none" w:sz="0" w:space="0" w:color="auto"/>
                <w:left w:val="none" w:sz="0" w:space="0" w:color="auto"/>
                <w:bottom w:val="none" w:sz="0" w:space="0" w:color="auto"/>
                <w:right w:val="none" w:sz="0" w:space="0" w:color="auto"/>
              </w:divBdr>
            </w:div>
            <w:div w:id="340354959">
              <w:marLeft w:val="0"/>
              <w:marRight w:val="0"/>
              <w:marTop w:val="0"/>
              <w:marBottom w:val="0"/>
              <w:divBdr>
                <w:top w:val="none" w:sz="0" w:space="0" w:color="auto"/>
                <w:left w:val="none" w:sz="0" w:space="0" w:color="auto"/>
                <w:bottom w:val="none" w:sz="0" w:space="0" w:color="auto"/>
                <w:right w:val="none" w:sz="0" w:space="0" w:color="auto"/>
              </w:divBdr>
            </w:div>
            <w:div w:id="2077389864">
              <w:marLeft w:val="0"/>
              <w:marRight w:val="0"/>
              <w:marTop w:val="0"/>
              <w:marBottom w:val="0"/>
              <w:divBdr>
                <w:top w:val="none" w:sz="0" w:space="0" w:color="auto"/>
                <w:left w:val="none" w:sz="0" w:space="0" w:color="auto"/>
                <w:bottom w:val="none" w:sz="0" w:space="0" w:color="auto"/>
                <w:right w:val="none" w:sz="0" w:space="0" w:color="auto"/>
              </w:divBdr>
            </w:div>
            <w:div w:id="13091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6987">
      <w:bodyDiv w:val="1"/>
      <w:marLeft w:val="0"/>
      <w:marRight w:val="0"/>
      <w:marTop w:val="0"/>
      <w:marBottom w:val="0"/>
      <w:divBdr>
        <w:top w:val="none" w:sz="0" w:space="0" w:color="auto"/>
        <w:left w:val="none" w:sz="0" w:space="0" w:color="auto"/>
        <w:bottom w:val="none" w:sz="0" w:space="0" w:color="auto"/>
        <w:right w:val="none" w:sz="0" w:space="0" w:color="auto"/>
      </w:divBdr>
      <w:divsChild>
        <w:div w:id="1203983441">
          <w:marLeft w:val="0"/>
          <w:marRight w:val="0"/>
          <w:marTop w:val="0"/>
          <w:marBottom w:val="0"/>
          <w:divBdr>
            <w:top w:val="none" w:sz="0" w:space="0" w:color="auto"/>
            <w:left w:val="none" w:sz="0" w:space="0" w:color="auto"/>
            <w:bottom w:val="none" w:sz="0" w:space="0" w:color="auto"/>
            <w:right w:val="none" w:sz="0" w:space="0" w:color="auto"/>
          </w:divBdr>
          <w:divsChild>
            <w:div w:id="11796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131">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9268">
      <w:bodyDiv w:val="1"/>
      <w:marLeft w:val="0"/>
      <w:marRight w:val="0"/>
      <w:marTop w:val="0"/>
      <w:marBottom w:val="0"/>
      <w:divBdr>
        <w:top w:val="none" w:sz="0" w:space="0" w:color="auto"/>
        <w:left w:val="none" w:sz="0" w:space="0" w:color="auto"/>
        <w:bottom w:val="none" w:sz="0" w:space="0" w:color="auto"/>
        <w:right w:val="none" w:sz="0" w:space="0" w:color="auto"/>
      </w:divBdr>
      <w:divsChild>
        <w:div w:id="1861047694">
          <w:marLeft w:val="0"/>
          <w:marRight w:val="0"/>
          <w:marTop w:val="0"/>
          <w:marBottom w:val="0"/>
          <w:divBdr>
            <w:top w:val="none" w:sz="0" w:space="0" w:color="auto"/>
            <w:left w:val="none" w:sz="0" w:space="0" w:color="auto"/>
            <w:bottom w:val="none" w:sz="0" w:space="0" w:color="auto"/>
            <w:right w:val="none" w:sz="0" w:space="0" w:color="auto"/>
          </w:divBdr>
          <w:divsChild>
            <w:div w:id="945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10">
      <w:bodyDiv w:val="1"/>
      <w:marLeft w:val="0"/>
      <w:marRight w:val="0"/>
      <w:marTop w:val="0"/>
      <w:marBottom w:val="0"/>
      <w:divBdr>
        <w:top w:val="none" w:sz="0" w:space="0" w:color="auto"/>
        <w:left w:val="none" w:sz="0" w:space="0" w:color="auto"/>
        <w:bottom w:val="none" w:sz="0" w:space="0" w:color="auto"/>
        <w:right w:val="none" w:sz="0" w:space="0" w:color="auto"/>
      </w:divBdr>
    </w:div>
    <w:div w:id="1108239356">
      <w:bodyDiv w:val="1"/>
      <w:marLeft w:val="0"/>
      <w:marRight w:val="0"/>
      <w:marTop w:val="0"/>
      <w:marBottom w:val="0"/>
      <w:divBdr>
        <w:top w:val="none" w:sz="0" w:space="0" w:color="auto"/>
        <w:left w:val="none" w:sz="0" w:space="0" w:color="auto"/>
        <w:bottom w:val="none" w:sz="0" w:space="0" w:color="auto"/>
        <w:right w:val="none" w:sz="0" w:space="0" w:color="auto"/>
      </w:divBdr>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22991583">
      <w:bodyDiv w:val="1"/>
      <w:marLeft w:val="0"/>
      <w:marRight w:val="0"/>
      <w:marTop w:val="0"/>
      <w:marBottom w:val="0"/>
      <w:divBdr>
        <w:top w:val="none" w:sz="0" w:space="0" w:color="auto"/>
        <w:left w:val="none" w:sz="0" w:space="0" w:color="auto"/>
        <w:bottom w:val="none" w:sz="0" w:space="0" w:color="auto"/>
        <w:right w:val="none" w:sz="0" w:space="0" w:color="auto"/>
      </w:divBdr>
    </w:div>
    <w:div w:id="1128861169">
      <w:bodyDiv w:val="1"/>
      <w:marLeft w:val="0"/>
      <w:marRight w:val="0"/>
      <w:marTop w:val="0"/>
      <w:marBottom w:val="0"/>
      <w:divBdr>
        <w:top w:val="none" w:sz="0" w:space="0" w:color="auto"/>
        <w:left w:val="none" w:sz="0" w:space="0" w:color="auto"/>
        <w:bottom w:val="none" w:sz="0" w:space="0" w:color="auto"/>
        <w:right w:val="none" w:sz="0" w:space="0" w:color="auto"/>
      </w:divBdr>
    </w:div>
    <w:div w:id="1132791760">
      <w:bodyDiv w:val="1"/>
      <w:marLeft w:val="0"/>
      <w:marRight w:val="0"/>
      <w:marTop w:val="0"/>
      <w:marBottom w:val="0"/>
      <w:divBdr>
        <w:top w:val="none" w:sz="0" w:space="0" w:color="auto"/>
        <w:left w:val="none" w:sz="0" w:space="0" w:color="auto"/>
        <w:bottom w:val="none" w:sz="0" w:space="0" w:color="auto"/>
        <w:right w:val="none" w:sz="0" w:space="0" w:color="auto"/>
      </w:divBdr>
    </w:div>
    <w:div w:id="1136994358">
      <w:bodyDiv w:val="1"/>
      <w:marLeft w:val="0"/>
      <w:marRight w:val="0"/>
      <w:marTop w:val="0"/>
      <w:marBottom w:val="0"/>
      <w:divBdr>
        <w:top w:val="none" w:sz="0" w:space="0" w:color="auto"/>
        <w:left w:val="none" w:sz="0" w:space="0" w:color="auto"/>
        <w:bottom w:val="none" w:sz="0" w:space="0" w:color="auto"/>
        <w:right w:val="none" w:sz="0" w:space="0" w:color="auto"/>
      </w:divBdr>
    </w:div>
    <w:div w:id="1142236552">
      <w:bodyDiv w:val="1"/>
      <w:marLeft w:val="0"/>
      <w:marRight w:val="0"/>
      <w:marTop w:val="0"/>
      <w:marBottom w:val="0"/>
      <w:divBdr>
        <w:top w:val="none" w:sz="0" w:space="0" w:color="auto"/>
        <w:left w:val="none" w:sz="0" w:space="0" w:color="auto"/>
        <w:bottom w:val="none" w:sz="0" w:space="0" w:color="auto"/>
        <w:right w:val="none" w:sz="0" w:space="0" w:color="auto"/>
      </w:divBdr>
    </w:div>
    <w:div w:id="1152599884">
      <w:bodyDiv w:val="1"/>
      <w:marLeft w:val="0"/>
      <w:marRight w:val="0"/>
      <w:marTop w:val="0"/>
      <w:marBottom w:val="0"/>
      <w:divBdr>
        <w:top w:val="none" w:sz="0" w:space="0" w:color="auto"/>
        <w:left w:val="none" w:sz="0" w:space="0" w:color="auto"/>
        <w:bottom w:val="none" w:sz="0" w:space="0" w:color="auto"/>
        <w:right w:val="none" w:sz="0" w:space="0" w:color="auto"/>
      </w:divBdr>
    </w:div>
    <w:div w:id="1153177090">
      <w:bodyDiv w:val="1"/>
      <w:marLeft w:val="0"/>
      <w:marRight w:val="0"/>
      <w:marTop w:val="0"/>
      <w:marBottom w:val="0"/>
      <w:divBdr>
        <w:top w:val="none" w:sz="0" w:space="0" w:color="auto"/>
        <w:left w:val="none" w:sz="0" w:space="0" w:color="auto"/>
        <w:bottom w:val="none" w:sz="0" w:space="0" w:color="auto"/>
        <w:right w:val="none" w:sz="0" w:space="0" w:color="auto"/>
      </w:divBdr>
    </w:div>
    <w:div w:id="1155534118">
      <w:bodyDiv w:val="1"/>
      <w:marLeft w:val="0"/>
      <w:marRight w:val="0"/>
      <w:marTop w:val="0"/>
      <w:marBottom w:val="0"/>
      <w:divBdr>
        <w:top w:val="none" w:sz="0" w:space="0" w:color="auto"/>
        <w:left w:val="none" w:sz="0" w:space="0" w:color="auto"/>
        <w:bottom w:val="none" w:sz="0" w:space="0" w:color="auto"/>
        <w:right w:val="none" w:sz="0" w:space="0" w:color="auto"/>
      </w:divBdr>
      <w:divsChild>
        <w:div w:id="950014345">
          <w:marLeft w:val="0"/>
          <w:marRight w:val="0"/>
          <w:marTop w:val="0"/>
          <w:marBottom w:val="0"/>
          <w:divBdr>
            <w:top w:val="none" w:sz="0" w:space="0" w:color="auto"/>
            <w:left w:val="none" w:sz="0" w:space="0" w:color="auto"/>
            <w:bottom w:val="none" w:sz="0" w:space="0" w:color="auto"/>
            <w:right w:val="none" w:sz="0" w:space="0" w:color="auto"/>
          </w:divBdr>
          <w:divsChild>
            <w:div w:id="536817853">
              <w:marLeft w:val="0"/>
              <w:marRight w:val="0"/>
              <w:marTop w:val="0"/>
              <w:marBottom w:val="0"/>
              <w:divBdr>
                <w:top w:val="none" w:sz="0" w:space="0" w:color="auto"/>
                <w:left w:val="none" w:sz="0" w:space="0" w:color="auto"/>
                <w:bottom w:val="none" w:sz="0" w:space="0" w:color="auto"/>
                <w:right w:val="none" w:sz="0" w:space="0" w:color="auto"/>
              </w:divBdr>
            </w:div>
            <w:div w:id="1293443342">
              <w:marLeft w:val="0"/>
              <w:marRight w:val="0"/>
              <w:marTop w:val="0"/>
              <w:marBottom w:val="0"/>
              <w:divBdr>
                <w:top w:val="none" w:sz="0" w:space="0" w:color="auto"/>
                <w:left w:val="none" w:sz="0" w:space="0" w:color="auto"/>
                <w:bottom w:val="none" w:sz="0" w:space="0" w:color="auto"/>
                <w:right w:val="none" w:sz="0" w:space="0" w:color="auto"/>
              </w:divBdr>
            </w:div>
            <w:div w:id="1991128115">
              <w:marLeft w:val="0"/>
              <w:marRight w:val="0"/>
              <w:marTop w:val="0"/>
              <w:marBottom w:val="0"/>
              <w:divBdr>
                <w:top w:val="none" w:sz="0" w:space="0" w:color="auto"/>
                <w:left w:val="none" w:sz="0" w:space="0" w:color="auto"/>
                <w:bottom w:val="none" w:sz="0" w:space="0" w:color="auto"/>
                <w:right w:val="none" w:sz="0" w:space="0" w:color="auto"/>
              </w:divBdr>
            </w:div>
            <w:div w:id="518785483">
              <w:marLeft w:val="0"/>
              <w:marRight w:val="0"/>
              <w:marTop w:val="0"/>
              <w:marBottom w:val="0"/>
              <w:divBdr>
                <w:top w:val="none" w:sz="0" w:space="0" w:color="auto"/>
                <w:left w:val="none" w:sz="0" w:space="0" w:color="auto"/>
                <w:bottom w:val="none" w:sz="0" w:space="0" w:color="auto"/>
                <w:right w:val="none" w:sz="0" w:space="0" w:color="auto"/>
              </w:divBdr>
            </w:div>
            <w:div w:id="1313021600">
              <w:marLeft w:val="0"/>
              <w:marRight w:val="0"/>
              <w:marTop w:val="0"/>
              <w:marBottom w:val="0"/>
              <w:divBdr>
                <w:top w:val="none" w:sz="0" w:space="0" w:color="auto"/>
                <w:left w:val="none" w:sz="0" w:space="0" w:color="auto"/>
                <w:bottom w:val="none" w:sz="0" w:space="0" w:color="auto"/>
                <w:right w:val="none" w:sz="0" w:space="0" w:color="auto"/>
              </w:divBdr>
            </w:div>
            <w:div w:id="1857110135">
              <w:marLeft w:val="0"/>
              <w:marRight w:val="0"/>
              <w:marTop w:val="0"/>
              <w:marBottom w:val="0"/>
              <w:divBdr>
                <w:top w:val="none" w:sz="0" w:space="0" w:color="auto"/>
                <w:left w:val="none" w:sz="0" w:space="0" w:color="auto"/>
                <w:bottom w:val="none" w:sz="0" w:space="0" w:color="auto"/>
                <w:right w:val="none" w:sz="0" w:space="0" w:color="auto"/>
              </w:divBdr>
            </w:div>
            <w:div w:id="516694897">
              <w:marLeft w:val="0"/>
              <w:marRight w:val="0"/>
              <w:marTop w:val="0"/>
              <w:marBottom w:val="0"/>
              <w:divBdr>
                <w:top w:val="none" w:sz="0" w:space="0" w:color="auto"/>
                <w:left w:val="none" w:sz="0" w:space="0" w:color="auto"/>
                <w:bottom w:val="none" w:sz="0" w:space="0" w:color="auto"/>
                <w:right w:val="none" w:sz="0" w:space="0" w:color="auto"/>
              </w:divBdr>
            </w:div>
            <w:div w:id="728848789">
              <w:marLeft w:val="0"/>
              <w:marRight w:val="0"/>
              <w:marTop w:val="0"/>
              <w:marBottom w:val="0"/>
              <w:divBdr>
                <w:top w:val="none" w:sz="0" w:space="0" w:color="auto"/>
                <w:left w:val="none" w:sz="0" w:space="0" w:color="auto"/>
                <w:bottom w:val="none" w:sz="0" w:space="0" w:color="auto"/>
                <w:right w:val="none" w:sz="0" w:space="0" w:color="auto"/>
              </w:divBdr>
            </w:div>
            <w:div w:id="1031686830">
              <w:marLeft w:val="0"/>
              <w:marRight w:val="0"/>
              <w:marTop w:val="0"/>
              <w:marBottom w:val="0"/>
              <w:divBdr>
                <w:top w:val="none" w:sz="0" w:space="0" w:color="auto"/>
                <w:left w:val="none" w:sz="0" w:space="0" w:color="auto"/>
                <w:bottom w:val="none" w:sz="0" w:space="0" w:color="auto"/>
                <w:right w:val="none" w:sz="0" w:space="0" w:color="auto"/>
              </w:divBdr>
            </w:div>
            <w:div w:id="5036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8954">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4569">
      <w:bodyDiv w:val="1"/>
      <w:marLeft w:val="0"/>
      <w:marRight w:val="0"/>
      <w:marTop w:val="0"/>
      <w:marBottom w:val="0"/>
      <w:divBdr>
        <w:top w:val="none" w:sz="0" w:space="0" w:color="auto"/>
        <w:left w:val="none" w:sz="0" w:space="0" w:color="auto"/>
        <w:bottom w:val="none" w:sz="0" w:space="0" w:color="auto"/>
        <w:right w:val="none" w:sz="0" w:space="0" w:color="auto"/>
      </w:divBdr>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3410">
      <w:bodyDiv w:val="1"/>
      <w:marLeft w:val="0"/>
      <w:marRight w:val="0"/>
      <w:marTop w:val="0"/>
      <w:marBottom w:val="0"/>
      <w:divBdr>
        <w:top w:val="none" w:sz="0" w:space="0" w:color="auto"/>
        <w:left w:val="none" w:sz="0" w:space="0" w:color="auto"/>
        <w:bottom w:val="none" w:sz="0" w:space="0" w:color="auto"/>
        <w:right w:val="none" w:sz="0" w:space="0" w:color="auto"/>
      </w:divBdr>
    </w:div>
    <w:div w:id="1232303690">
      <w:bodyDiv w:val="1"/>
      <w:marLeft w:val="0"/>
      <w:marRight w:val="0"/>
      <w:marTop w:val="0"/>
      <w:marBottom w:val="0"/>
      <w:divBdr>
        <w:top w:val="none" w:sz="0" w:space="0" w:color="auto"/>
        <w:left w:val="none" w:sz="0" w:space="0" w:color="auto"/>
        <w:bottom w:val="none" w:sz="0" w:space="0" w:color="auto"/>
        <w:right w:val="none" w:sz="0" w:space="0" w:color="auto"/>
      </w:divBdr>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6421">
      <w:bodyDiv w:val="1"/>
      <w:marLeft w:val="0"/>
      <w:marRight w:val="0"/>
      <w:marTop w:val="0"/>
      <w:marBottom w:val="0"/>
      <w:divBdr>
        <w:top w:val="none" w:sz="0" w:space="0" w:color="auto"/>
        <w:left w:val="none" w:sz="0" w:space="0" w:color="auto"/>
        <w:bottom w:val="none" w:sz="0" w:space="0" w:color="auto"/>
        <w:right w:val="none" w:sz="0" w:space="0" w:color="auto"/>
      </w:divBdr>
      <w:divsChild>
        <w:div w:id="172038875">
          <w:marLeft w:val="0"/>
          <w:marRight w:val="0"/>
          <w:marTop w:val="0"/>
          <w:marBottom w:val="0"/>
          <w:divBdr>
            <w:top w:val="none" w:sz="0" w:space="0" w:color="auto"/>
            <w:left w:val="none" w:sz="0" w:space="0" w:color="auto"/>
            <w:bottom w:val="none" w:sz="0" w:space="0" w:color="auto"/>
            <w:right w:val="none" w:sz="0" w:space="0" w:color="auto"/>
          </w:divBdr>
        </w:div>
        <w:div w:id="1331445171">
          <w:marLeft w:val="0"/>
          <w:marRight w:val="0"/>
          <w:marTop w:val="0"/>
          <w:marBottom w:val="0"/>
          <w:divBdr>
            <w:top w:val="none" w:sz="0" w:space="0" w:color="auto"/>
            <w:left w:val="none" w:sz="0" w:space="0" w:color="auto"/>
            <w:bottom w:val="none" w:sz="0" w:space="0" w:color="auto"/>
            <w:right w:val="none" w:sz="0" w:space="0" w:color="auto"/>
          </w:divBdr>
        </w:div>
        <w:div w:id="341320447">
          <w:marLeft w:val="0"/>
          <w:marRight w:val="0"/>
          <w:marTop w:val="0"/>
          <w:marBottom w:val="0"/>
          <w:divBdr>
            <w:top w:val="none" w:sz="0" w:space="0" w:color="auto"/>
            <w:left w:val="none" w:sz="0" w:space="0" w:color="auto"/>
            <w:bottom w:val="none" w:sz="0" w:space="0" w:color="auto"/>
            <w:right w:val="none" w:sz="0" w:space="0" w:color="auto"/>
          </w:divBdr>
        </w:div>
        <w:div w:id="353775351">
          <w:marLeft w:val="0"/>
          <w:marRight w:val="0"/>
          <w:marTop w:val="0"/>
          <w:marBottom w:val="0"/>
          <w:divBdr>
            <w:top w:val="none" w:sz="0" w:space="0" w:color="auto"/>
            <w:left w:val="none" w:sz="0" w:space="0" w:color="auto"/>
            <w:bottom w:val="none" w:sz="0" w:space="0" w:color="auto"/>
            <w:right w:val="none" w:sz="0" w:space="0" w:color="auto"/>
          </w:divBdr>
        </w:div>
      </w:divsChild>
    </w:div>
    <w:div w:id="1244219585">
      <w:bodyDiv w:val="1"/>
      <w:marLeft w:val="0"/>
      <w:marRight w:val="0"/>
      <w:marTop w:val="0"/>
      <w:marBottom w:val="0"/>
      <w:divBdr>
        <w:top w:val="none" w:sz="0" w:space="0" w:color="auto"/>
        <w:left w:val="none" w:sz="0" w:space="0" w:color="auto"/>
        <w:bottom w:val="none" w:sz="0" w:space="0" w:color="auto"/>
        <w:right w:val="none" w:sz="0" w:space="0" w:color="auto"/>
      </w:divBdr>
    </w:div>
    <w:div w:id="1245143885">
      <w:bodyDiv w:val="1"/>
      <w:marLeft w:val="0"/>
      <w:marRight w:val="0"/>
      <w:marTop w:val="0"/>
      <w:marBottom w:val="0"/>
      <w:divBdr>
        <w:top w:val="none" w:sz="0" w:space="0" w:color="auto"/>
        <w:left w:val="none" w:sz="0" w:space="0" w:color="auto"/>
        <w:bottom w:val="none" w:sz="0" w:space="0" w:color="auto"/>
        <w:right w:val="none" w:sz="0" w:space="0" w:color="auto"/>
      </w:divBdr>
      <w:divsChild>
        <w:div w:id="2021008972">
          <w:marLeft w:val="0"/>
          <w:marRight w:val="0"/>
          <w:marTop w:val="0"/>
          <w:marBottom w:val="0"/>
          <w:divBdr>
            <w:top w:val="none" w:sz="0" w:space="0" w:color="auto"/>
            <w:left w:val="none" w:sz="0" w:space="0" w:color="auto"/>
            <w:bottom w:val="none" w:sz="0" w:space="0" w:color="auto"/>
            <w:right w:val="none" w:sz="0" w:space="0" w:color="auto"/>
          </w:divBdr>
          <w:divsChild>
            <w:div w:id="67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7954">
      <w:bodyDiv w:val="1"/>
      <w:marLeft w:val="0"/>
      <w:marRight w:val="0"/>
      <w:marTop w:val="0"/>
      <w:marBottom w:val="0"/>
      <w:divBdr>
        <w:top w:val="none" w:sz="0" w:space="0" w:color="auto"/>
        <w:left w:val="none" w:sz="0" w:space="0" w:color="auto"/>
        <w:bottom w:val="none" w:sz="0" w:space="0" w:color="auto"/>
        <w:right w:val="none" w:sz="0" w:space="0" w:color="auto"/>
      </w:divBdr>
    </w:div>
    <w:div w:id="1259557294">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67619052">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291327524">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2328">
      <w:bodyDiv w:val="1"/>
      <w:marLeft w:val="0"/>
      <w:marRight w:val="0"/>
      <w:marTop w:val="0"/>
      <w:marBottom w:val="0"/>
      <w:divBdr>
        <w:top w:val="none" w:sz="0" w:space="0" w:color="auto"/>
        <w:left w:val="none" w:sz="0" w:space="0" w:color="auto"/>
        <w:bottom w:val="none" w:sz="0" w:space="0" w:color="auto"/>
        <w:right w:val="none" w:sz="0" w:space="0" w:color="auto"/>
      </w:divBdr>
      <w:divsChild>
        <w:div w:id="169610409">
          <w:marLeft w:val="0"/>
          <w:marRight w:val="0"/>
          <w:marTop w:val="0"/>
          <w:marBottom w:val="0"/>
          <w:divBdr>
            <w:top w:val="none" w:sz="0" w:space="0" w:color="auto"/>
            <w:left w:val="none" w:sz="0" w:space="0" w:color="auto"/>
            <w:bottom w:val="none" w:sz="0" w:space="0" w:color="auto"/>
            <w:right w:val="none" w:sz="0" w:space="0" w:color="auto"/>
          </w:divBdr>
          <w:divsChild>
            <w:div w:id="2000575668">
              <w:marLeft w:val="0"/>
              <w:marRight w:val="0"/>
              <w:marTop w:val="0"/>
              <w:marBottom w:val="0"/>
              <w:divBdr>
                <w:top w:val="none" w:sz="0" w:space="0" w:color="auto"/>
                <w:left w:val="none" w:sz="0" w:space="0" w:color="auto"/>
                <w:bottom w:val="none" w:sz="0" w:space="0" w:color="auto"/>
                <w:right w:val="none" w:sz="0" w:space="0" w:color="auto"/>
              </w:divBdr>
            </w:div>
            <w:div w:id="2078817339">
              <w:marLeft w:val="0"/>
              <w:marRight w:val="0"/>
              <w:marTop w:val="0"/>
              <w:marBottom w:val="0"/>
              <w:divBdr>
                <w:top w:val="none" w:sz="0" w:space="0" w:color="auto"/>
                <w:left w:val="none" w:sz="0" w:space="0" w:color="auto"/>
                <w:bottom w:val="none" w:sz="0" w:space="0" w:color="auto"/>
                <w:right w:val="none" w:sz="0" w:space="0" w:color="auto"/>
              </w:divBdr>
            </w:div>
            <w:div w:id="1002204341">
              <w:marLeft w:val="0"/>
              <w:marRight w:val="0"/>
              <w:marTop w:val="0"/>
              <w:marBottom w:val="0"/>
              <w:divBdr>
                <w:top w:val="none" w:sz="0" w:space="0" w:color="auto"/>
                <w:left w:val="none" w:sz="0" w:space="0" w:color="auto"/>
                <w:bottom w:val="none" w:sz="0" w:space="0" w:color="auto"/>
                <w:right w:val="none" w:sz="0" w:space="0" w:color="auto"/>
              </w:divBdr>
            </w:div>
            <w:div w:id="18093813">
              <w:marLeft w:val="0"/>
              <w:marRight w:val="0"/>
              <w:marTop w:val="0"/>
              <w:marBottom w:val="0"/>
              <w:divBdr>
                <w:top w:val="none" w:sz="0" w:space="0" w:color="auto"/>
                <w:left w:val="none" w:sz="0" w:space="0" w:color="auto"/>
                <w:bottom w:val="none" w:sz="0" w:space="0" w:color="auto"/>
                <w:right w:val="none" w:sz="0" w:space="0" w:color="auto"/>
              </w:divBdr>
            </w:div>
            <w:div w:id="1067609287">
              <w:marLeft w:val="0"/>
              <w:marRight w:val="0"/>
              <w:marTop w:val="0"/>
              <w:marBottom w:val="0"/>
              <w:divBdr>
                <w:top w:val="none" w:sz="0" w:space="0" w:color="auto"/>
                <w:left w:val="none" w:sz="0" w:space="0" w:color="auto"/>
                <w:bottom w:val="none" w:sz="0" w:space="0" w:color="auto"/>
                <w:right w:val="none" w:sz="0" w:space="0" w:color="auto"/>
              </w:divBdr>
            </w:div>
            <w:div w:id="1223256310">
              <w:marLeft w:val="0"/>
              <w:marRight w:val="0"/>
              <w:marTop w:val="0"/>
              <w:marBottom w:val="0"/>
              <w:divBdr>
                <w:top w:val="none" w:sz="0" w:space="0" w:color="auto"/>
                <w:left w:val="none" w:sz="0" w:space="0" w:color="auto"/>
                <w:bottom w:val="none" w:sz="0" w:space="0" w:color="auto"/>
                <w:right w:val="none" w:sz="0" w:space="0" w:color="auto"/>
              </w:divBdr>
            </w:div>
            <w:div w:id="1276254972">
              <w:marLeft w:val="0"/>
              <w:marRight w:val="0"/>
              <w:marTop w:val="0"/>
              <w:marBottom w:val="0"/>
              <w:divBdr>
                <w:top w:val="none" w:sz="0" w:space="0" w:color="auto"/>
                <w:left w:val="none" w:sz="0" w:space="0" w:color="auto"/>
                <w:bottom w:val="none" w:sz="0" w:space="0" w:color="auto"/>
                <w:right w:val="none" w:sz="0" w:space="0" w:color="auto"/>
              </w:divBdr>
            </w:div>
            <w:div w:id="947740134">
              <w:marLeft w:val="0"/>
              <w:marRight w:val="0"/>
              <w:marTop w:val="0"/>
              <w:marBottom w:val="0"/>
              <w:divBdr>
                <w:top w:val="none" w:sz="0" w:space="0" w:color="auto"/>
                <w:left w:val="none" w:sz="0" w:space="0" w:color="auto"/>
                <w:bottom w:val="none" w:sz="0" w:space="0" w:color="auto"/>
                <w:right w:val="none" w:sz="0" w:space="0" w:color="auto"/>
              </w:divBdr>
            </w:div>
            <w:div w:id="1985159120">
              <w:marLeft w:val="0"/>
              <w:marRight w:val="0"/>
              <w:marTop w:val="0"/>
              <w:marBottom w:val="0"/>
              <w:divBdr>
                <w:top w:val="none" w:sz="0" w:space="0" w:color="auto"/>
                <w:left w:val="none" w:sz="0" w:space="0" w:color="auto"/>
                <w:bottom w:val="none" w:sz="0" w:space="0" w:color="auto"/>
                <w:right w:val="none" w:sz="0" w:space="0" w:color="auto"/>
              </w:divBdr>
            </w:div>
            <w:div w:id="1969582807">
              <w:marLeft w:val="0"/>
              <w:marRight w:val="0"/>
              <w:marTop w:val="0"/>
              <w:marBottom w:val="0"/>
              <w:divBdr>
                <w:top w:val="none" w:sz="0" w:space="0" w:color="auto"/>
                <w:left w:val="none" w:sz="0" w:space="0" w:color="auto"/>
                <w:bottom w:val="none" w:sz="0" w:space="0" w:color="auto"/>
                <w:right w:val="none" w:sz="0" w:space="0" w:color="auto"/>
              </w:divBdr>
            </w:div>
            <w:div w:id="1521967649">
              <w:marLeft w:val="0"/>
              <w:marRight w:val="0"/>
              <w:marTop w:val="0"/>
              <w:marBottom w:val="0"/>
              <w:divBdr>
                <w:top w:val="none" w:sz="0" w:space="0" w:color="auto"/>
                <w:left w:val="none" w:sz="0" w:space="0" w:color="auto"/>
                <w:bottom w:val="none" w:sz="0" w:space="0" w:color="auto"/>
                <w:right w:val="none" w:sz="0" w:space="0" w:color="auto"/>
              </w:divBdr>
            </w:div>
            <w:div w:id="1092553266">
              <w:marLeft w:val="0"/>
              <w:marRight w:val="0"/>
              <w:marTop w:val="0"/>
              <w:marBottom w:val="0"/>
              <w:divBdr>
                <w:top w:val="none" w:sz="0" w:space="0" w:color="auto"/>
                <w:left w:val="none" w:sz="0" w:space="0" w:color="auto"/>
                <w:bottom w:val="none" w:sz="0" w:space="0" w:color="auto"/>
                <w:right w:val="none" w:sz="0" w:space="0" w:color="auto"/>
              </w:divBdr>
            </w:div>
            <w:div w:id="831144150">
              <w:marLeft w:val="0"/>
              <w:marRight w:val="0"/>
              <w:marTop w:val="0"/>
              <w:marBottom w:val="0"/>
              <w:divBdr>
                <w:top w:val="none" w:sz="0" w:space="0" w:color="auto"/>
                <w:left w:val="none" w:sz="0" w:space="0" w:color="auto"/>
                <w:bottom w:val="none" w:sz="0" w:space="0" w:color="auto"/>
                <w:right w:val="none" w:sz="0" w:space="0" w:color="auto"/>
              </w:divBdr>
            </w:div>
            <w:div w:id="2056389089">
              <w:marLeft w:val="0"/>
              <w:marRight w:val="0"/>
              <w:marTop w:val="0"/>
              <w:marBottom w:val="0"/>
              <w:divBdr>
                <w:top w:val="none" w:sz="0" w:space="0" w:color="auto"/>
                <w:left w:val="none" w:sz="0" w:space="0" w:color="auto"/>
                <w:bottom w:val="none" w:sz="0" w:space="0" w:color="auto"/>
                <w:right w:val="none" w:sz="0" w:space="0" w:color="auto"/>
              </w:divBdr>
            </w:div>
            <w:div w:id="687412979">
              <w:marLeft w:val="0"/>
              <w:marRight w:val="0"/>
              <w:marTop w:val="0"/>
              <w:marBottom w:val="0"/>
              <w:divBdr>
                <w:top w:val="none" w:sz="0" w:space="0" w:color="auto"/>
                <w:left w:val="none" w:sz="0" w:space="0" w:color="auto"/>
                <w:bottom w:val="none" w:sz="0" w:space="0" w:color="auto"/>
                <w:right w:val="none" w:sz="0" w:space="0" w:color="auto"/>
              </w:divBdr>
            </w:div>
            <w:div w:id="1965235790">
              <w:marLeft w:val="0"/>
              <w:marRight w:val="0"/>
              <w:marTop w:val="0"/>
              <w:marBottom w:val="0"/>
              <w:divBdr>
                <w:top w:val="none" w:sz="0" w:space="0" w:color="auto"/>
                <w:left w:val="none" w:sz="0" w:space="0" w:color="auto"/>
                <w:bottom w:val="none" w:sz="0" w:space="0" w:color="auto"/>
                <w:right w:val="none" w:sz="0" w:space="0" w:color="auto"/>
              </w:divBdr>
            </w:div>
            <w:div w:id="339625220">
              <w:marLeft w:val="0"/>
              <w:marRight w:val="0"/>
              <w:marTop w:val="0"/>
              <w:marBottom w:val="0"/>
              <w:divBdr>
                <w:top w:val="none" w:sz="0" w:space="0" w:color="auto"/>
                <w:left w:val="none" w:sz="0" w:space="0" w:color="auto"/>
                <w:bottom w:val="none" w:sz="0" w:space="0" w:color="auto"/>
                <w:right w:val="none" w:sz="0" w:space="0" w:color="auto"/>
              </w:divBdr>
            </w:div>
            <w:div w:id="1024019798">
              <w:marLeft w:val="0"/>
              <w:marRight w:val="0"/>
              <w:marTop w:val="0"/>
              <w:marBottom w:val="0"/>
              <w:divBdr>
                <w:top w:val="none" w:sz="0" w:space="0" w:color="auto"/>
                <w:left w:val="none" w:sz="0" w:space="0" w:color="auto"/>
                <w:bottom w:val="none" w:sz="0" w:space="0" w:color="auto"/>
                <w:right w:val="none" w:sz="0" w:space="0" w:color="auto"/>
              </w:divBdr>
            </w:div>
            <w:div w:id="1943754844">
              <w:marLeft w:val="0"/>
              <w:marRight w:val="0"/>
              <w:marTop w:val="0"/>
              <w:marBottom w:val="0"/>
              <w:divBdr>
                <w:top w:val="none" w:sz="0" w:space="0" w:color="auto"/>
                <w:left w:val="none" w:sz="0" w:space="0" w:color="auto"/>
                <w:bottom w:val="none" w:sz="0" w:space="0" w:color="auto"/>
                <w:right w:val="none" w:sz="0" w:space="0" w:color="auto"/>
              </w:divBdr>
            </w:div>
            <w:div w:id="16063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2906380">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8260">
      <w:bodyDiv w:val="1"/>
      <w:marLeft w:val="0"/>
      <w:marRight w:val="0"/>
      <w:marTop w:val="0"/>
      <w:marBottom w:val="0"/>
      <w:divBdr>
        <w:top w:val="none" w:sz="0" w:space="0" w:color="auto"/>
        <w:left w:val="none" w:sz="0" w:space="0" w:color="auto"/>
        <w:bottom w:val="none" w:sz="0" w:space="0" w:color="auto"/>
        <w:right w:val="none" w:sz="0" w:space="0" w:color="auto"/>
      </w:divBdr>
    </w:div>
    <w:div w:id="1320429161">
      <w:bodyDiv w:val="1"/>
      <w:marLeft w:val="0"/>
      <w:marRight w:val="0"/>
      <w:marTop w:val="0"/>
      <w:marBottom w:val="0"/>
      <w:divBdr>
        <w:top w:val="none" w:sz="0" w:space="0" w:color="auto"/>
        <w:left w:val="none" w:sz="0" w:space="0" w:color="auto"/>
        <w:bottom w:val="none" w:sz="0" w:space="0" w:color="auto"/>
        <w:right w:val="none" w:sz="0" w:space="0" w:color="auto"/>
      </w:divBdr>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5844181">
      <w:bodyDiv w:val="1"/>
      <w:marLeft w:val="0"/>
      <w:marRight w:val="0"/>
      <w:marTop w:val="0"/>
      <w:marBottom w:val="0"/>
      <w:divBdr>
        <w:top w:val="none" w:sz="0" w:space="0" w:color="auto"/>
        <w:left w:val="none" w:sz="0" w:space="0" w:color="auto"/>
        <w:bottom w:val="none" w:sz="0" w:space="0" w:color="auto"/>
        <w:right w:val="none" w:sz="0" w:space="0" w:color="auto"/>
      </w:divBdr>
    </w:div>
    <w:div w:id="1338382938">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4355205">
      <w:bodyDiv w:val="1"/>
      <w:marLeft w:val="0"/>
      <w:marRight w:val="0"/>
      <w:marTop w:val="0"/>
      <w:marBottom w:val="0"/>
      <w:divBdr>
        <w:top w:val="none" w:sz="0" w:space="0" w:color="auto"/>
        <w:left w:val="none" w:sz="0" w:space="0" w:color="auto"/>
        <w:bottom w:val="none" w:sz="0" w:space="0" w:color="auto"/>
        <w:right w:val="none" w:sz="0" w:space="0" w:color="auto"/>
      </w:divBdr>
    </w:div>
    <w:div w:id="1345983512">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52073668">
      <w:bodyDiv w:val="1"/>
      <w:marLeft w:val="0"/>
      <w:marRight w:val="0"/>
      <w:marTop w:val="0"/>
      <w:marBottom w:val="0"/>
      <w:divBdr>
        <w:top w:val="none" w:sz="0" w:space="0" w:color="auto"/>
        <w:left w:val="none" w:sz="0" w:space="0" w:color="auto"/>
        <w:bottom w:val="none" w:sz="0" w:space="0" w:color="auto"/>
        <w:right w:val="none" w:sz="0" w:space="0" w:color="auto"/>
      </w:divBdr>
      <w:divsChild>
        <w:div w:id="1767770495">
          <w:marLeft w:val="0"/>
          <w:marRight w:val="0"/>
          <w:marTop w:val="0"/>
          <w:marBottom w:val="0"/>
          <w:divBdr>
            <w:top w:val="none" w:sz="0" w:space="0" w:color="auto"/>
            <w:left w:val="none" w:sz="0" w:space="0" w:color="auto"/>
            <w:bottom w:val="none" w:sz="0" w:space="0" w:color="auto"/>
            <w:right w:val="none" w:sz="0" w:space="0" w:color="auto"/>
          </w:divBdr>
          <w:divsChild>
            <w:div w:id="1417903783">
              <w:marLeft w:val="0"/>
              <w:marRight w:val="0"/>
              <w:marTop w:val="0"/>
              <w:marBottom w:val="0"/>
              <w:divBdr>
                <w:top w:val="none" w:sz="0" w:space="0" w:color="auto"/>
                <w:left w:val="none" w:sz="0" w:space="0" w:color="auto"/>
                <w:bottom w:val="none" w:sz="0" w:space="0" w:color="auto"/>
                <w:right w:val="none" w:sz="0" w:space="0" w:color="auto"/>
              </w:divBdr>
            </w:div>
            <w:div w:id="1906795286">
              <w:marLeft w:val="0"/>
              <w:marRight w:val="0"/>
              <w:marTop w:val="0"/>
              <w:marBottom w:val="0"/>
              <w:divBdr>
                <w:top w:val="none" w:sz="0" w:space="0" w:color="auto"/>
                <w:left w:val="none" w:sz="0" w:space="0" w:color="auto"/>
                <w:bottom w:val="none" w:sz="0" w:space="0" w:color="auto"/>
                <w:right w:val="none" w:sz="0" w:space="0" w:color="auto"/>
              </w:divBdr>
            </w:div>
            <w:div w:id="1932346771">
              <w:marLeft w:val="0"/>
              <w:marRight w:val="0"/>
              <w:marTop w:val="0"/>
              <w:marBottom w:val="0"/>
              <w:divBdr>
                <w:top w:val="none" w:sz="0" w:space="0" w:color="auto"/>
                <w:left w:val="none" w:sz="0" w:space="0" w:color="auto"/>
                <w:bottom w:val="none" w:sz="0" w:space="0" w:color="auto"/>
                <w:right w:val="none" w:sz="0" w:space="0" w:color="auto"/>
              </w:divBdr>
            </w:div>
            <w:div w:id="738135674">
              <w:marLeft w:val="0"/>
              <w:marRight w:val="0"/>
              <w:marTop w:val="0"/>
              <w:marBottom w:val="0"/>
              <w:divBdr>
                <w:top w:val="none" w:sz="0" w:space="0" w:color="auto"/>
                <w:left w:val="none" w:sz="0" w:space="0" w:color="auto"/>
                <w:bottom w:val="none" w:sz="0" w:space="0" w:color="auto"/>
                <w:right w:val="none" w:sz="0" w:space="0" w:color="auto"/>
              </w:divBdr>
            </w:div>
            <w:div w:id="1519927710">
              <w:marLeft w:val="0"/>
              <w:marRight w:val="0"/>
              <w:marTop w:val="0"/>
              <w:marBottom w:val="0"/>
              <w:divBdr>
                <w:top w:val="none" w:sz="0" w:space="0" w:color="auto"/>
                <w:left w:val="none" w:sz="0" w:space="0" w:color="auto"/>
                <w:bottom w:val="none" w:sz="0" w:space="0" w:color="auto"/>
                <w:right w:val="none" w:sz="0" w:space="0" w:color="auto"/>
              </w:divBdr>
            </w:div>
            <w:div w:id="1984963125">
              <w:marLeft w:val="0"/>
              <w:marRight w:val="0"/>
              <w:marTop w:val="0"/>
              <w:marBottom w:val="0"/>
              <w:divBdr>
                <w:top w:val="none" w:sz="0" w:space="0" w:color="auto"/>
                <w:left w:val="none" w:sz="0" w:space="0" w:color="auto"/>
                <w:bottom w:val="none" w:sz="0" w:space="0" w:color="auto"/>
                <w:right w:val="none" w:sz="0" w:space="0" w:color="auto"/>
              </w:divBdr>
            </w:div>
            <w:div w:id="1720981422">
              <w:marLeft w:val="0"/>
              <w:marRight w:val="0"/>
              <w:marTop w:val="0"/>
              <w:marBottom w:val="0"/>
              <w:divBdr>
                <w:top w:val="none" w:sz="0" w:space="0" w:color="auto"/>
                <w:left w:val="none" w:sz="0" w:space="0" w:color="auto"/>
                <w:bottom w:val="none" w:sz="0" w:space="0" w:color="auto"/>
                <w:right w:val="none" w:sz="0" w:space="0" w:color="auto"/>
              </w:divBdr>
            </w:div>
            <w:div w:id="74936280">
              <w:marLeft w:val="0"/>
              <w:marRight w:val="0"/>
              <w:marTop w:val="0"/>
              <w:marBottom w:val="0"/>
              <w:divBdr>
                <w:top w:val="none" w:sz="0" w:space="0" w:color="auto"/>
                <w:left w:val="none" w:sz="0" w:space="0" w:color="auto"/>
                <w:bottom w:val="none" w:sz="0" w:space="0" w:color="auto"/>
                <w:right w:val="none" w:sz="0" w:space="0" w:color="auto"/>
              </w:divBdr>
            </w:div>
            <w:div w:id="1518544079">
              <w:marLeft w:val="0"/>
              <w:marRight w:val="0"/>
              <w:marTop w:val="0"/>
              <w:marBottom w:val="0"/>
              <w:divBdr>
                <w:top w:val="none" w:sz="0" w:space="0" w:color="auto"/>
                <w:left w:val="none" w:sz="0" w:space="0" w:color="auto"/>
                <w:bottom w:val="none" w:sz="0" w:space="0" w:color="auto"/>
                <w:right w:val="none" w:sz="0" w:space="0" w:color="auto"/>
              </w:divBdr>
            </w:div>
            <w:div w:id="9801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5889">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73260976">
      <w:bodyDiv w:val="1"/>
      <w:marLeft w:val="0"/>
      <w:marRight w:val="0"/>
      <w:marTop w:val="0"/>
      <w:marBottom w:val="0"/>
      <w:divBdr>
        <w:top w:val="none" w:sz="0" w:space="0" w:color="auto"/>
        <w:left w:val="none" w:sz="0" w:space="0" w:color="auto"/>
        <w:bottom w:val="none" w:sz="0" w:space="0" w:color="auto"/>
        <w:right w:val="none" w:sz="0" w:space="0" w:color="auto"/>
      </w:divBdr>
    </w:div>
    <w:div w:id="1373766489">
      <w:bodyDiv w:val="1"/>
      <w:marLeft w:val="0"/>
      <w:marRight w:val="0"/>
      <w:marTop w:val="0"/>
      <w:marBottom w:val="0"/>
      <w:divBdr>
        <w:top w:val="none" w:sz="0" w:space="0" w:color="auto"/>
        <w:left w:val="none" w:sz="0" w:space="0" w:color="auto"/>
        <w:bottom w:val="none" w:sz="0" w:space="0" w:color="auto"/>
        <w:right w:val="none" w:sz="0" w:space="0" w:color="auto"/>
      </w:divBdr>
    </w:div>
    <w:div w:id="1392998576">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9038">
      <w:bodyDiv w:val="1"/>
      <w:marLeft w:val="0"/>
      <w:marRight w:val="0"/>
      <w:marTop w:val="0"/>
      <w:marBottom w:val="0"/>
      <w:divBdr>
        <w:top w:val="none" w:sz="0" w:space="0" w:color="auto"/>
        <w:left w:val="none" w:sz="0" w:space="0" w:color="auto"/>
        <w:bottom w:val="none" w:sz="0" w:space="0" w:color="auto"/>
        <w:right w:val="none" w:sz="0" w:space="0" w:color="auto"/>
      </w:divBdr>
      <w:divsChild>
        <w:div w:id="1955869144">
          <w:marLeft w:val="0"/>
          <w:marRight w:val="0"/>
          <w:marTop w:val="0"/>
          <w:marBottom w:val="0"/>
          <w:divBdr>
            <w:top w:val="none" w:sz="0" w:space="0" w:color="auto"/>
            <w:left w:val="none" w:sz="0" w:space="0" w:color="auto"/>
            <w:bottom w:val="none" w:sz="0" w:space="0" w:color="auto"/>
            <w:right w:val="none" w:sz="0" w:space="0" w:color="auto"/>
          </w:divBdr>
          <w:divsChild>
            <w:div w:id="7453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7935">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194">
      <w:bodyDiv w:val="1"/>
      <w:marLeft w:val="0"/>
      <w:marRight w:val="0"/>
      <w:marTop w:val="0"/>
      <w:marBottom w:val="0"/>
      <w:divBdr>
        <w:top w:val="none" w:sz="0" w:space="0" w:color="auto"/>
        <w:left w:val="none" w:sz="0" w:space="0" w:color="auto"/>
        <w:bottom w:val="none" w:sz="0" w:space="0" w:color="auto"/>
        <w:right w:val="none" w:sz="0" w:space="0" w:color="auto"/>
      </w:divBdr>
    </w:div>
    <w:div w:id="1442605263">
      <w:bodyDiv w:val="1"/>
      <w:marLeft w:val="0"/>
      <w:marRight w:val="0"/>
      <w:marTop w:val="0"/>
      <w:marBottom w:val="0"/>
      <w:divBdr>
        <w:top w:val="none" w:sz="0" w:space="0" w:color="auto"/>
        <w:left w:val="none" w:sz="0" w:space="0" w:color="auto"/>
        <w:bottom w:val="none" w:sz="0" w:space="0" w:color="auto"/>
        <w:right w:val="none" w:sz="0" w:space="0" w:color="auto"/>
      </w:divBdr>
      <w:divsChild>
        <w:div w:id="939220253">
          <w:marLeft w:val="0"/>
          <w:marRight w:val="0"/>
          <w:marTop w:val="0"/>
          <w:marBottom w:val="0"/>
          <w:divBdr>
            <w:top w:val="none" w:sz="0" w:space="0" w:color="auto"/>
            <w:left w:val="none" w:sz="0" w:space="0" w:color="auto"/>
            <w:bottom w:val="none" w:sz="0" w:space="0" w:color="auto"/>
            <w:right w:val="none" w:sz="0" w:space="0" w:color="auto"/>
          </w:divBdr>
          <w:divsChild>
            <w:div w:id="12849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4954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2018951">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8962086">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4850670">
      <w:bodyDiv w:val="1"/>
      <w:marLeft w:val="0"/>
      <w:marRight w:val="0"/>
      <w:marTop w:val="0"/>
      <w:marBottom w:val="0"/>
      <w:divBdr>
        <w:top w:val="none" w:sz="0" w:space="0" w:color="auto"/>
        <w:left w:val="none" w:sz="0" w:space="0" w:color="auto"/>
        <w:bottom w:val="none" w:sz="0" w:space="0" w:color="auto"/>
        <w:right w:val="none" w:sz="0" w:space="0" w:color="auto"/>
      </w:divBdr>
      <w:divsChild>
        <w:div w:id="2131823529">
          <w:marLeft w:val="0"/>
          <w:marRight w:val="0"/>
          <w:marTop w:val="0"/>
          <w:marBottom w:val="0"/>
          <w:divBdr>
            <w:top w:val="none" w:sz="0" w:space="0" w:color="auto"/>
            <w:left w:val="none" w:sz="0" w:space="0" w:color="auto"/>
            <w:bottom w:val="none" w:sz="0" w:space="0" w:color="auto"/>
            <w:right w:val="none" w:sz="0" w:space="0" w:color="auto"/>
          </w:divBdr>
          <w:divsChild>
            <w:div w:id="1967344542">
              <w:marLeft w:val="0"/>
              <w:marRight w:val="0"/>
              <w:marTop w:val="0"/>
              <w:marBottom w:val="0"/>
              <w:divBdr>
                <w:top w:val="none" w:sz="0" w:space="0" w:color="auto"/>
                <w:left w:val="none" w:sz="0" w:space="0" w:color="auto"/>
                <w:bottom w:val="none" w:sz="0" w:space="0" w:color="auto"/>
                <w:right w:val="none" w:sz="0" w:space="0" w:color="auto"/>
              </w:divBdr>
            </w:div>
            <w:div w:id="1651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2538">
      <w:bodyDiv w:val="1"/>
      <w:marLeft w:val="0"/>
      <w:marRight w:val="0"/>
      <w:marTop w:val="0"/>
      <w:marBottom w:val="0"/>
      <w:divBdr>
        <w:top w:val="none" w:sz="0" w:space="0" w:color="auto"/>
        <w:left w:val="none" w:sz="0" w:space="0" w:color="auto"/>
        <w:bottom w:val="none" w:sz="0" w:space="0" w:color="auto"/>
        <w:right w:val="none" w:sz="0" w:space="0" w:color="auto"/>
      </w:divBdr>
    </w:div>
    <w:div w:id="1487353021">
      <w:bodyDiv w:val="1"/>
      <w:marLeft w:val="0"/>
      <w:marRight w:val="0"/>
      <w:marTop w:val="0"/>
      <w:marBottom w:val="0"/>
      <w:divBdr>
        <w:top w:val="none" w:sz="0" w:space="0" w:color="auto"/>
        <w:left w:val="none" w:sz="0" w:space="0" w:color="auto"/>
        <w:bottom w:val="none" w:sz="0" w:space="0" w:color="auto"/>
        <w:right w:val="none" w:sz="0" w:space="0" w:color="auto"/>
      </w:divBdr>
    </w:div>
    <w:div w:id="149043655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283">
      <w:bodyDiv w:val="1"/>
      <w:marLeft w:val="0"/>
      <w:marRight w:val="0"/>
      <w:marTop w:val="0"/>
      <w:marBottom w:val="0"/>
      <w:divBdr>
        <w:top w:val="none" w:sz="0" w:space="0" w:color="auto"/>
        <w:left w:val="none" w:sz="0" w:space="0" w:color="auto"/>
        <w:bottom w:val="none" w:sz="0" w:space="0" w:color="auto"/>
        <w:right w:val="none" w:sz="0" w:space="0" w:color="auto"/>
      </w:divBdr>
    </w:div>
    <w:div w:id="1561016122">
      <w:bodyDiv w:val="1"/>
      <w:marLeft w:val="0"/>
      <w:marRight w:val="0"/>
      <w:marTop w:val="0"/>
      <w:marBottom w:val="0"/>
      <w:divBdr>
        <w:top w:val="none" w:sz="0" w:space="0" w:color="auto"/>
        <w:left w:val="none" w:sz="0" w:space="0" w:color="auto"/>
        <w:bottom w:val="none" w:sz="0" w:space="0" w:color="auto"/>
        <w:right w:val="none" w:sz="0" w:space="0" w:color="auto"/>
      </w:divBdr>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2643506">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20">
      <w:bodyDiv w:val="1"/>
      <w:marLeft w:val="0"/>
      <w:marRight w:val="0"/>
      <w:marTop w:val="0"/>
      <w:marBottom w:val="0"/>
      <w:divBdr>
        <w:top w:val="none" w:sz="0" w:space="0" w:color="auto"/>
        <w:left w:val="none" w:sz="0" w:space="0" w:color="auto"/>
        <w:bottom w:val="none" w:sz="0" w:space="0" w:color="auto"/>
        <w:right w:val="none" w:sz="0" w:space="0" w:color="auto"/>
      </w:divBdr>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8146">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67636276">
      <w:bodyDiv w:val="1"/>
      <w:marLeft w:val="0"/>
      <w:marRight w:val="0"/>
      <w:marTop w:val="0"/>
      <w:marBottom w:val="0"/>
      <w:divBdr>
        <w:top w:val="none" w:sz="0" w:space="0" w:color="auto"/>
        <w:left w:val="none" w:sz="0" w:space="0" w:color="auto"/>
        <w:bottom w:val="none" w:sz="0" w:space="0" w:color="auto"/>
        <w:right w:val="none" w:sz="0" w:space="0" w:color="auto"/>
      </w:divBdr>
      <w:divsChild>
        <w:div w:id="1956598712">
          <w:marLeft w:val="0"/>
          <w:marRight w:val="0"/>
          <w:marTop w:val="0"/>
          <w:marBottom w:val="0"/>
          <w:divBdr>
            <w:top w:val="none" w:sz="0" w:space="0" w:color="auto"/>
            <w:left w:val="none" w:sz="0" w:space="0" w:color="auto"/>
            <w:bottom w:val="none" w:sz="0" w:space="0" w:color="auto"/>
            <w:right w:val="none" w:sz="0" w:space="0" w:color="auto"/>
          </w:divBdr>
          <w:divsChild>
            <w:div w:id="11995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741">
      <w:bodyDiv w:val="1"/>
      <w:marLeft w:val="0"/>
      <w:marRight w:val="0"/>
      <w:marTop w:val="0"/>
      <w:marBottom w:val="0"/>
      <w:divBdr>
        <w:top w:val="none" w:sz="0" w:space="0" w:color="auto"/>
        <w:left w:val="none" w:sz="0" w:space="0" w:color="auto"/>
        <w:bottom w:val="none" w:sz="0" w:space="0" w:color="auto"/>
        <w:right w:val="none" w:sz="0" w:space="0" w:color="auto"/>
      </w:divBdr>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0862351">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29065241">
      <w:bodyDiv w:val="1"/>
      <w:marLeft w:val="0"/>
      <w:marRight w:val="0"/>
      <w:marTop w:val="0"/>
      <w:marBottom w:val="0"/>
      <w:divBdr>
        <w:top w:val="none" w:sz="0" w:space="0" w:color="auto"/>
        <w:left w:val="none" w:sz="0" w:space="0" w:color="auto"/>
        <w:bottom w:val="none" w:sz="0" w:space="0" w:color="auto"/>
        <w:right w:val="none" w:sz="0" w:space="0" w:color="auto"/>
      </w:divBdr>
    </w:div>
    <w:div w:id="1731535767">
      <w:bodyDiv w:val="1"/>
      <w:marLeft w:val="0"/>
      <w:marRight w:val="0"/>
      <w:marTop w:val="0"/>
      <w:marBottom w:val="0"/>
      <w:divBdr>
        <w:top w:val="none" w:sz="0" w:space="0" w:color="auto"/>
        <w:left w:val="none" w:sz="0" w:space="0" w:color="auto"/>
        <w:bottom w:val="none" w:sz="0" w:space="0" w:color="auto"/>
        <w:right w:val="none" w:sz="0" w:space="0" w:color="auto"/>
      </w:divBdr>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549">
      <w:bodyDiv w:val="1"/>
      <w:marLeft w:val="0"/>
      <w:marRight w:val="0"/>
      <w:marTop w:val="0"/>
      <w:marBottom w:val="0"/>
      <w:divBdr>
        <w:top w:val="none" w:sz="0" w:space="0" w:color="auto"/>
        <w:left w:val="none" w:sz="0" w:space="0" w:color="auto"/>
        <w:bottom w:val="none" w:sz="0" w:space="0" w:color="auto"/>
        <w:right w:val="none" w:sz="0" w:space="0" w:color="auto"/>
      </w:divBdr>
    </w:div>
    <w:div w:id="1737195031">
      <w:bodyDiv w:val="1"/>
      <w:marLeft w:val="0"/>
      <w:marRight w:val="0"/>
      <w:marTop w:val="0"/>
      <w:marBottom w:val="0"/>
      <w:divBdr>
        <w:top w:val="none" w:sz="0" w:space="0" w:color="auto"/>
        <w:left w:val="none" w:sz="0" w:space="0" w:color="auto"/>
        <w:bottom w:val="none" w:sz="0" w:space="0" w:color="auto"/>
        <w:right w:val="none" w:sz="0" w:space="0" w:color="auto"/>
      </w:divBdr>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65296891">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1487265">
      <w:bodyDiv w:val="1"/>
      <w:marLeft w:val="0"/>
      <w:marRight w:val="0"/>
      <w:marTop w:val="0"/>
      <w:marBottom w:val="0"/>
      <w:divBdr>
        <w:top w:val="none" w:sz="0" w:space="0" w:color="auto"/>
        <w:left w:val="none" w:sz="0" w:space="0" w:color="auto"/>
        <w:bottom w:val="none" w:sz="0" w:space="0" w:color="auto"/>
        <w:right w:val="none" w:sz="0" w:space="0" w:color="auto"/>
      </w:divBdr>
    </w:div>
    <w:div w:id="1782142210">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28751">
      <w:bodyDiv w:val="1"/>
      <w:marLeft w:val="0"/>
      <w:marRight w:val="0"/>
      <w:marTop w:val="0"/>
      <w:marBottom w:val="0"/>
      <w:divBdr>
        <w:top w:val="none" w:sz="0" w:space="0" w:color="auto"/>
        <w:left w:val="none" w:sz="0" w:space="0" w:color="auto"/>
        <w:bottom w:val="none" w:sz="0" w:space="0" w:color="auto"/>
        <w:right w:val="none" w:sz="0" w:space="0" w:color="auto"/>
      </w:divBdr>
    </w:div>
    <w:div w:id="1836334507">
      <w:bodyDiv w:val="1"/>
      <w:marLeft w:val="0"/>
      <w:marRight w:val="0"/>
      <w:marTop w:val="0"/>
      <w:marBottom w:val="0"/>
      <w:divBdr>
        <w:top w:val="none" w:sz="0" w:space="0" w:color="auto"/>
        <w:left w:val="none" w:sz="0" w:space="0" w:color="auto"/>
        <w:bottom w:val="none" w:sz="0" w:space="0" w:color="auto"/>
        <w:right w:val="none" w:sz="0" w:space="0" w:color="auto"/>
      </w:divBdr>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9849">
      <w:bodyDiv w:val="1"/>
      <w:marLeft w:val="0"/>
      <w:marRight w:val="0"/>
      <w:marTop w:val="0"/>
      <w:marBottom w:val="0"/>
      <w:divBdr>
        <w:top w:val="none" w:sz="0" w:space="0" w:color="auto"/>
        <w:left w:val="none" w:sz="0" w:space="0" w:color="auto"/>
        <w:bottom w:val="none" w:sz="0" w:space="0" w:color="auto"/>
        <w:right w:val="none" w:sz="0" w:space="0" w:color="auto"/>
      </w:divBdr>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1751">
      <w:bodyDiv w:val="1"/>
      <w:marLeft w:val="0"/>
      <w:marRight w:val="0"/>
      <w:marTop w:val="0"/>
      <w:marBottom w:val="0"/>
      <w:divBdr>
        <w:top w:val="none" w:sz="0" w:space="0" w:color="auto"/>
        <w:left w:val="none" w:sz="0" w:space="0" w:color="auto"/>
        <w:bottom w:val="none" w:sz="0" w:space="0" w:color="auto"/>
        <w:right w:val="none" w:sz="0" w:space="0" w:color="auto"/>
      </w:divBdr>
    </w:div>
    <w:div w:id="1860579226">
      <w:bodyDiv w:val="1"/>
      <w:marLeft w:val="0"/>
      <w:marRight w:val="0"/>
      <w:marTop w:val="0"/>
      <w:marBottom w:val="0"/>
      <w:divBdr>
        <w:top w:val="none" w:sz="0" w:space="0" w:color="auto"/>
        <w:left w:val="none" w:sz="0" w:space="0" w:color="auto"/>
        <w:bottom w:val="none" w:sz="0" w:space="0" w:color="auto"/>
        <w:right w:val="none" w:sz="0" w:space="0" w:color="auto"/>
      </w:divBdr>
    </w:div>
    <w:div w:id="1861384118">
      <w:bodyDiv w:val="1"/>
      <w:marLeft w:val="0"/>
      <w:marRight w:val="0"/>
      <w:marTop w:val="0"/>
      <w:marBottom w:val="0"/>
      <w:divBdr>
        <w:top w:val="none" w:sz="0" w:space="0" w:color="auto"/>
        <w:left w:val="none" w:sz="0" w:space="0" w:color="auto"/>
        <w:bottom w:val="none" w:sz="0" w:space="0" w:color="auto"/>
        <w:right w:val="none" w:sz="0" w:space="0" w:color="auto"/>
      </w:divBdr>
      <w:divsChild>
        <w:div w:id="1051422337">
          <w:marLeft w:val="0"/>
          <w:marRight w:val="0"/>
          <w:marTop w:val="0"/>
          <w:marBottom w:val="0"/>
          <w:divBdr>
            <w:top w:val="none" w:sz="0" w:space="0" w:color="auto"/>
            <w:left w:val="none" w:sz="0" w:space="0" w:color="auto"/>
            <w:bottom w:val="none" w:sz="0" w:space="0" w:color="auto"/>
            <w:right w:val="none" w:sz="0" w:space="0" w:color="auto"/>
          </w:divBdr>
          <w:divsChild>
            <w:div w:id="186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269">
      <w:bodyDiv w:val="1"/>
      <w:marLeft w:val="0"/>
      <w:marRight w:val="0"/>
      <w:marTop w:val="0"/>
      <w:marBottom w:val="0"/>
      <w:divBdr>
        <w:top w:val="none" w:sz="0" w:space="0" w:color="auto"/>
        <w:left w:val="none" w:sz="0" w:space="0" w:color="auto"/>
        <w:bottom w:val="none" w:sz="0" w:space="0" w:color="auto"/>
        <w:right w:val="none" w:sz="0" w:space="0" w:color="auto"/>
      </w:divBdr>
    </w:div>
    <w:div w:id="1874805278">
      <w:bodyDiv w:val="1"/>
      <w:marLeft w:val="0"/>
      <w:marRight w:val="0"/>
      <w:marTop w:val="0"/>
      <w:marBottom w:val="0"/>
      <w:divBdr>
        <w:top w:val="none" w:sz="0" w:space="0" w:color="auto"/>
        <w:left w:val="none" w:sz="0" w:space="0" w:color="auto"/>
        <w:bottom w:val="none" w:sz="0" w:space="0" w:color="auto"/>
        <w:right w:val="none" w:sz="0" w:space="0" w:color="auto"/>
      </w:divBdr>
    </w:div>
    <w:div w:id="1889762019">
      <w:bodyDiv w:val="1"/>
      <w:marLeft w:val="0"/>
      <w:marRight w:val="0"/>
      <w:marTop w:val="0"/>
      <w:marBottom w:val="0"/>
      <w:divBdr>
        <w:top w:val="none" w:sz="0" w:space="0" w:color="auto"/>
        <w:left w:val="none" w:sz="0" w:space="0" w:color="auto"/>
        <w:bottom w:val="none" w:sz="0" w:space="0" w:color="auto"/>
        <w:right w:val="none" w:sz="0" w:space="0" w:color="auto"/>
      </w:divBdr>
    </w:div>
    <w:div w:id="1896812338">
      <w:bodyDiv w:val="1"/>
      <w:marLeft w:val="0"/>
      <w:marRight w:val="0"/>
      <w:marTop w:val="0"/>
      <w:marBottom w:val="0"/>
      <w:divBdr>
        <w:top w:val="none" w:sz="0" w:space="0" w:color="auto"/>
        <w:left w:val="none" w:sz="0" w:space="0" w:color="auto"/>
        <w:bottom w:val="none" w:sz="0" w:space="0" w:color="auto"/>
        <w:right w:val="none" w:sz="0" w:space="0" w:color="auto"/>
      </w:divBdr>
      <w:divsChild>
        <w:div w:id="1806006684">
          <w:marLeft w:val="0"/>
          <w:marRight w:val="0"/>
          <w:marTop w:val="0"/>
          <w:marBottom w:val="0"/>
          <w:divBdr>
            <w:top w:val="none" w:sz="0" w:space="0" w:color="auto"/>
            <w:left w:val="none" w:sz="0" w:space="0" w:color="auto"/>
            <w:bottom w:val="none" w:sz="0" w:space="0" w:color="auto"/>
            <w:right w:val="none" w:sz="0" w:space="0" w:color="auto"/>
          </w:divBdr>
          <w:divsChild>
            <w:div w:id="14817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10840291">
      <w:bodyDiv w:val="1"/>
      <w:marLeft w:val="0"/>
      <w:marRight w:val="0"/>
      <w:marTop w:val="0"/>
      <w:marBottom w:val="0"/>
      <w:divBdr>
        <w:top w:val="none" w:sz="0" w:space="0" w:color="auto"/>
        <w:left w:val="none" w:sz="0" w:space="0" w:color="auto"/>
        <w:bottom w:val="none" w:sz="0" w:space="0" w:color="auto"/>
        <w:right w:val="none" w:sz="0" w:space="0" w:color="auto"/>
      </w:divBdr>
    </w:div>
    <w:div w:id="1916014804">
      <w:bodyDiv w:val="1"/>
      <w:marLeft w:val="0"/>
      <w:marRight w:val="0"/>
      <w:marTop w:val="0"/>
      <w:marBottom w:val="0"/>
      <w:divBdr>
        <w:top w:val="none" w:sz="0" w:space="0" w:color="auto"/>
        <w:left w:val="none" w:sz="0" w:space="0" w:color="auto"/>
        <w:bottom w:val="none" w:sz="0" w:space="0" w:color="auto"/>
        <w:right w:val="none" w:sz="0" w:space="0" w:color="auto"/>
      </w:divBdr>
    </w:div>
    <w:div w:id="1922133993">
      <w:bodyDiv w:val="1"/>
      <w:marLeft w:val="0"/>
      <w:marRight w:val="0"/>
      <w:marTop w:val="0"/>
      <w:marBottom w:val="0"/>
      <w:divBdr>
        <w:top w:val="none" w:sz="0" w:space="0" w:color="auto"/>
        <w:left w:val="none" w:sz="0" w:space="0" w:color="auto"/>
        <w:bottom w:val="none" w:sz="0" w:space="0" w:color="auto"/>
        <w:right w:val="none" w:sz="0" w:space="0" w:color="auto"/>
      </w:divBdr>
      <w:divsChild>
        <w:div w:id="1230381868">
          <w:marLeft w:val="0"/>
          <w:marRight w:val="0"/>
          <w:marTop w:val="0"/>
          <w:marBottom w:val="0"/>
          <w:divBdr>
            <w:top w:val="none" w:sz="0" w:space="0" w:color="auto"/>
            <w:left w:val="none" w:sz="0" w:space="0" w:color="auto"/>
            <w:bottom w:val="none" w:sz="0" w:space="0" w:color="auto"/>
            <w:right w:val="none" w:sz="0" w:space="0" w:color="auto"/>
          </w:divBdr>
          <w:divsChild>
            <w:div w:id="1296984583">
              <w:marLeft w:val="0"/>
              <w:marRight w:val="0"/>
              <w:marTop w:val="0"/>
              <w:marBottom w:val="0"/>
              <w:divBdr>
                <w:top w:val="none" w:sz="0" w:space="0" w:color="auto"/>
                <w:left w:val="none" w:sz="0" w:space="0" w:color="auto"/>
                <w:bottom w:val="none" w:sz="0" w:space="0" w:color="auto"/>
                <w:right w:val="none" w:sz="0" w:space="0" w:color="auto"/>
              </w:divBdr>
            </w:div>
            <w:div w:id="765348929">
              <w:marLeft w:val="0"/>
              <w:marRight w:val="0"/>
              <w:marTop w:val="0"/>
              <w:marBottom w:val="0"/>
              <w:divBdr>
                <w:top w:val="none" w:sz="0" w:space="0" w:color="auto"/>
                <w:left w:val="none" w:sz="0" w:space="0" w:color="auto"/>
                <w:bottom w:val="none" w:sz="0" w:space="0" w:color="auto"/>
                <w:right w:val="none" w:sz="0" w:space="0" w:color="auto"/>
              </w:divBdr>
            </w:div>
            <w:div w:id="74863565">
              <w:marLeft w:val="0"/>
              <w:marRight w:val="0"/>
              <w:marTop w:val="0"/>
              <w:marBottom w:val="0"/>
              <w:divBdr>
                <w:top w:val="none" w:sz="0" w:space="0" w:color="auto"/>
                <w:left w:val="none" w:sz="0" w:space="0" w:color="auto"/>
                <w:bottom w:val="none" w:sz="0" w:space="0" w:color="auto"/>
                <w:right w:val="none" w:sz="0" w:space="0" w:color="auto"/>
              </w:divBdr>
            </w:div>
            <w:div w:id="2025475534">
              <w:marLeft w:val="0"/>
              <w:marRight w:val="0"/>
              <w:marTop w:val="0"/>
              <w:marBottom w:val="0"/>
              <w:divBdr>
                <w:top w:val="none" w:sz="0" w:space="0" w:color="auto"/>
                <w:left w:val="none" w:sz="0" w:space="0" w:color="auto"/>
                <w:bottom w:val="none" w:sz="0" w:space="0" w:color="auto"/>
                <w:right w:val="none" w:sz="0" w:space="0" w:color="auto"/>
              </w:divBdr>
            </w:div>
            <w:div w:id="1868181867">
              <w:marLeft w:val="0"/>
              <w:marRight w:val="0"/>
              <w:marTop w:val="0"/>
              <w:marBottom w:val="0"/>
              <w:divBdr>
                <w:top w:val="none" w:sz="0" w:space="0" w:color="auto"/>
                <w:left w:val="none" w:sz="0" w:space="0" w:color="auto"/>
                <w:bottom w:val="none" w:sz="0" w:space="0" w:color="auto"/>
                <w:right w:val="none" w:sz="0" w:space="0" w:color="auto"/>
              </w:divBdr>
            </w:div>
            <w:div w:id="1868132007">
              <w:marLeft w:val="0"/>
              <w:marRight w:val="0"/>
              <w:marTop w:val="0"/>
              <w:marBottom w:val="0"/>
              <w:divBdr>
                <w:top w:val="none" w:sz="0" w:space="0" w:color="auto"/>
                <w:left w:val="none" w:sz="0" w:space="0" w:color="auto"/>
                <w:bottom w:val="none" w:sz="0" w:space="0" w:color="auto"/>
                <w:right w:val="none" w:sz="0" w:space="0" w:color="auto"/>
              </w:divBdr>
            </w:div>
            <w:div w:id="582761990">
              <w:marLeft w:val="0"/>
              <w:marRight w:val="0"/>
              <w:marTop w:val="0"/>
              <w:marBottom w:val="0"/>
              <w:divBdr>
                <w:top w:val="none" w:sz="0" w:space="0" w:color="auto"/>
                <w:left w:val="none" w:sz="0" w:space="0" w:color="auto"/>
                <w:bottom w:val="none" w:sz="0" w:space="0" w:color="auto"/>
                <w:right w:val="none" w:sz="0" w:space="0" w:color="auto"/>
              </w:divBdr>
            </w:div>
            <w:div w:id="1957439662">
              <w:marLeft w:val="0"/>
              <w:marRight w:val="0"/>
              <w:marTop w:val="0"/>
              <w:marBottom w:val="0"/>
              <w:divBdr>
                <w:top w:val="none" w:sz="0" w:space="0" w:color="auto"/>
                <w:left w:val="none" w:sz="0" w:space="0" w:color="auto"/>
                <w:bottom w:val="none" w:sz="0" w:space="0" w:color="auto"/>
                <w:right w:val="none" w:sz="0" w:space="0" w:color="auto"/>
              </w:divBdr>
            </w:div>
            <w:div w:id="820539122">
              <w:marLeft w:val="0"/>
              <w:marRight w:val="0"/>
              <w:marTop w:val="0"/>
              <w:marBottom w:val="0"/>
              <w:divBdr>
                <w:top w:val="none" w:sz="0" w:space="0" w:color="auto"/>
                <w:left w:val="none" w:sz="0" w:space="0" w:color="auto"/>
                <w:bottom w:val="none" w:sz="0" w:space="0" w:color="auto"/>
                <w:right w:val="none" w:sz="0" w:space="0" w:color="auto"/>
              </w:divBdr>
            </w:div>
            <w:div w:id="1927422693">
              <w:marLeft w:val="0"/>
              <w:marRight w:val="0"/>
              <w:marTop w:val="0"/>
              <w:marBottom w:val="0"/>
              <w:divBdr>
                <w:top w:val="none" w:sz="0" w:space="0" w:color="auto"/>
                <w:left w:val="none" w:sz="0" w:space="0" w:color="auto"/>
                <w:bottom w:val="none" w:sz="0" w:space="0" w:color="auto"/>
                <w:right w:val="none" w:sz="0" w:space="0" w:color="auto"/>
              </w:divBdr>
            </w:div>
            <w:div w:id="758403105">
              <w:marLeft w:val="0"/>
              <w:marRight w:val="0"/>
              <w:marTop w:val="0"/>
              <w:marBottom w:val="0"/>
              <w:divBdr>
                <w:top w:val="none" w:sz="0" w:space="0" w:color="auto"/>
                <w:left w:val="none" w:sz="0" w:space="0" w:color="auto"/>
                <w:bottom w:val="none" w:sz="0" w:space="0" w:color="auto"/>
                <w:right w:val="none" w:sz="0" w:space="0" w:color="auto"/>
              </w:divBdr>
            </w:div>
            <w:div w:id="789324447">
              <w:marLeft w:val="0"/>
              <w:marRight w:val="0"/>
              <w:marTop w:val="0"/>
              <w:marBottom w:val="0"/>
              <w:divBdr>
                <w:top w:val="none" w:sz="0" w:space="0" w:color="auto"/>
                <w:left w:val="none" w:sz="0" w:space="0" w:color="auto"/>
                <w:bottom w:val="none" w:sz="0" w:space="0" w:color="auto"/>
                <w:right w:val="none" w:sz="0" w:space="0" w:color="auto"/>
              </w:divBdr>
            </w:div>
            <w:div w:id="1038358640">
              <w:marLeft w:val="0"/>
              <w:marRight w:val="0"/>
              <w:marTop w:val="0"/>
              <w:marBottom w:val="0"/>
              <w:divBdr>
                <w:top w:val="none" w:sz="0" w:space="0" w:color="auto"/>
                <w:left w:val="none" w:sz="0" w:space="0" w:color="auto"/>
                <w:bottom w:val="none" w:sz="0" w:space="0" w:color="auto"/>
                <w:right w:val="none" w:sz="0" w:space="0" w:color="auto"/>
              </w:divBdr>
            </w:div>
            <w:div w:id="546452804">
              <w:marLeft w:val="0"/>
              <w:marRight w:val="0"/>
              <w:marTop w:val="0"/>
              <w:marBottom w:val="0"/>
              <w:divBdr>
                <w:top w:val="none" w:sz="0" w:space="0" w:color="auto"/>
                <w:left w:val="none" w:sz="0" w:space="0" w:color="auto"/>
                <w:bottom w:val="none" w:sz="0" w:space="0" w:color="auto"/>
                <w:right w:val="none" w:sz="0" w:space="0" w:color="auto"/>
              </w:divBdr>
            </w:div>
            <w:div w:id="4207286">
              <w:marLeft w:val="0"/>
              <w:marRight w:val="0"/>
              <w:marTop w:val="0"/>
              <w:marBottom w:val="0"/>
              <w:divBdr>
                <w:top w:val="none" w:sz="0" w:space="0" w:color="auto"/>
                <w:left w:val="none" w:sz="0" w:space="0" w:color="auto"/>
                <w:bottom w:val="none" w:sz="0" w:space="0" w:color="auto"/>
                <w:right w:val="none" w:sz="0" w:space="0" w:color="auto"/>
              </w:divBdr>
            </w:div>
            <w:div w:id="2016498247">
              <w:marLeft w:val="0"/>
              <w:marRight w:val="0"/>
              <w:marTop w:val="0"/>
              <w:marBottom w:val="0"/>
              <w:divBdr>
                <w:top w:val="none" w:sz="0" w:space="0" w:color="auto"/>
                <w:left w:val="none" w:sz="0" w:space="0" w:color="auto"/>
                <w:bottom w:val="none" w:sz="0" w:space="0" w:color="auto"/>
                <w:right w:val="none" w:sz="0" w:space="0" w:color="auto"/>
              </w:divBdr>
            </w:div>
            <w:div w:id="206769620">
              <w:marLeft w:val="0"/>
              <w:marRight w:val="0"/>
              <w:marTop w:val="0"/>
              <w:marBottom w:val="0"/>
              <w:divBdr>
                <w:top w:val="none" w:sz="0" w:space="0" w:color="auto"/>
                <w:left w:val="none" w:sz="0" w:space="0" w:color="auto"/>
                <w:bottom w:val="none" w:sz="0" w:space="0" w:color="auto"/>
                <w:right w:val="none" w:sz="0" w:space="0" w:color="auto"/>
              </w:divBdr>
            </w:div>
            <w:div w:id="107286440">
              <w:marLeft w:val="0"/>
              <w:marRight w:val="0"/>
              <w:marTop w:val="0"/>
              <w:marBottom w:val="0"/>
              <w:divBdr>
                <w:top w:val="none" w:sz="0" w:space="0" w:color="auto"/>
                <w:left w:val="none" w:sz="0" w:space="0" w:color="auto"/>
                <w:bottom w:val="none" w:sz="0" w:space="0" w:color="auto"/>
                <w:right w:val="none" w:sz="0" w:space="0" w:color="auto"/>
              </w:divBdr>
            </w:div>
            <w:div w:id="672488822">
              <w:marLeft w:val="0"/>
              <w:marRight w:val="0"/>
              <w:marTop w:val="0"/>
              <w:marBottom w:val="0"/>
              <w:divBdr>
                <w:top w:val="none" w:sz="0" w:space="0" w:color="auto"/>
                <w:left w:val="none" w:sz="0" w:space="0" w:color="auto"/>
                <w:bottom w:val="none" w:sz="0" w:space="0" w:color="auto"/>
                <w:right w:val="none" w:sz="0" w:space="0" w:color="auto"/>
              </w:divBdr>
            </w:div>
            <w:div w:id="265315106">
              <w:marLeft w:val="0"/>
              <w:marRight w:val="0"/>
              <w:marTop w:val="0"/>
              <w:marBottom w:val="0"/>
              <w:divBdr>
                <w:top w:val="none" w:sz="0" w:space="0" w:color="auto"/>
                <w:left w:val="none" w:sz="0" w:space="0" w:color="auto"/>
                <w:bottom w:val="none" w:sz="0" w:space="0" w:color="auto"/>
                <w:right w:val="none" w:sz="0" w:space="0" w:color="auto"/>
              </w:divBdr>
            </w:div>
            <w:div w:id="1136800820">
              <w:marLeft w:val="0"/>
              <w:marRight w:val="0"/>
              <w:marTop w:val="0"/>
              <w:marBottom w:val="0"/>
              <w:divBdr>
                <w:top w:val="none" w:sz="0" w:space="0" w:color="auto"/>
                <w:left w:val="none" w:sz="0" w:space="0" w:color="auto"/>
                <w:bottom w:val="none" w:sz="0" w:space="0" w:color="auto"/>
                <w:right w:val="none" w:sz="0" w:space="0" w:color="auto"/>
              </w:divBdr>
            </w:div>
            <w:div w:id="939528364">
              <w:marLeft w:val="0"/>
              <w:marRight w:val="0"/>
              <w:marTop w:val="0"/>
              <w:marBottom w:val="0"/>
              <w:divBdr>
                <w:top w:val="none" w:sz="0" w:space="0" w:color="auto"/>
                <w:left w:val="none" w:sz="0" w:space="0" w:color="auto"/>
                <w:bottom w:val="none" w:sz="0" w:space="0" w:color="auto"/>
                <w:right w:val="none" w:sz="0" w:space="0" w:color="auto"/>
              </w:divBdr>
            </w:div>
            <w:div w:id="848182122">
              <w:marLeft w:val="0"/>
              <w:marRight w:val="0"/>
              <w:marTop w:val="0"/>
              <w:marBottom w:val="0"/>
              <w:divBdr>
                <w:top w:val="none" w:sz="0" w:space="0" w:color="auto"/>
                <w:left w:val="none" w:sz="0" w:space="0" w:color="auto"/>
                <w:bottom w:val="none" w:sz="0" w:space="0" w:color="auto"/>
                <w:right w:val="none" w:sz="0" w:space="0" w:color="auto"/>
              </w:divBdr>
            </w:div>
            <w:div w:id="1836413540">
              <w:marLeft w:val="0"/>
              <w:marRight w:val="0"/>
              <w:marTop w:val="0"/>
              <w:marBottom w:val="0"/>
              <w:divBdr>
                <w:top w:val="none" w:sz="0" w:space="0" w:color="auto"/>
                <w:left w:val="none" w:sz="0" w:space="0" w:color="auto"/>
                <w:bottom w:val="none" w:sz="0" w:space="0" w:color="auto"/>
                <w:right w:val="none" w:sz="0" w:space="0" w:color="auto"/>
              </w:divBdr>
            </w:div>
            <w:div w:id="2146000352">
              <w:marLeft w:val="0"/>
              <w:marRight w:val="0"/>
              <w:marTop w:val="0"/>
              <w:marBottom w:val="0"/>
              <w:divBdr>
                <w:top w:val="none" w:sz="0" w:space="0" w:color="auto"/>
                <w:left w:val="none" w:sz="0" w:space="0" w:color="auto"/>
                <w:bottom w:val="none" w:sz="0" w:space="0" w:color="auto"/>
                <w:right w:val="none" w:sz="0" w:space="0" w:color="auto"/>
              </w:divBdr>
            </w:div>
            <w:div w:id="269705047">
              <w:marLeft w:val="0"/>
              <w:marRight w:val="0"/>
              <w:marTop w:val="0"/>
              <w:marBottom w:val="0"/>
              <w:divBdr>
                <w:top w:val="none" w:sz="0" w:space="0" w:color="auto"/>
                <w:left w:val="none" w:sz="0" w:space="0" w:color="auto"/>
                <w:bottom w:val="none" w:sz="0" w:space="0" w:color="auto"/>
                <w:right w:val="none" w:sz="0" w:space="0" w:color="auto"/>
              </w:divBdr>
            </w:div>
            <w:div w:id="755858320">
              <w:marLeft w:val="0"/>
              <w:marRight w:val="0"/>
              <w:marTop w:val="0"/>
              <w:marBottom w:val="0"/>
              <w:divBdr>
                <w:top w:val="none" w:sz="0" w:space="0" w:color="auto"/>
                <w:left w:val="none" w:sz="0" w:space="0" w:color="auto"/>
                <w:bottom w:val="none" w:sz="0" w:space="0" w:color="auto"/>
                <w:right w:val="none" w:sz="0" w:space="0" w:color="auto"/>
              </w:divBdr>
            </w:div>
            <w:div w:id="1794205611">
              <w:marLeft w:val="0"/>
              <w:marRight w:val="0"/>
              <w:marTop w:val="0"/>
              <w:marBottom w:val="0"/>
              <w:divBdr>
                <w:top w:val="none" w:sz="0" w:space="0" w:color="auto"/>
                <w:left w:val="none" w:sz="0" w:space="0" w:color="auto"/>
                <w:bottom w:val="none" w:sz="0" w:space="0" w:color="auto"/>
                <w:right w:val="none" w:sz="0" w:space="0" w:color="auto"/>
              </w:divBdr>
            </w:div>
            <w:div w:id="563639008">
              <w:marLeft w:val="0"/>
              <w:marRight w:val="0"/>
              <w:marTop w:val="0"/>
              <w:marBottom w:val="0"/>
              <w:divBdr>
                <w:top w:val="none" w:sz="0" w:space="0" w:color="auto"/>
                <w:left w:val="none" w:sz="0" w:space="0" w:color="auto"/>
                <w:bottom w:val="none" w:sz="0" w:space="0" w:color="auto"/>
                <w:right w:val="none" w:sz="0" w:space="0" w:color="auto"/>
              </w:divBdr>
            </w:div>
            <w:div w:id="760637450">
              <w:marLeft w:val="0"/>
              <w:marRight w:val="0"/>
              <w:marTop w:val="0"/>
              <w:marBottom w:val="0"/>
              <w:divBdr>
                <w:top w:val="none" w:sz="0" w:space="0" w:color="auto"/>
                <w:left w:val="none" w:sz="0" w:space="0" w:color="auto"/>
                <w:bottom w:val="none" w:sz="0" w:space="0" w:color="auto"/>
                <w:right w:val="none" w:sz="0" w:space="0" w:color="auto"/>
              </w:divBdr>
            </w:div>
            <w:div w:id="2072073415">
              <w:marLeft w:val="0"/>
              <w:marRight w:val="0"/>
              <w:marTop w:val="0"/>
              <w:marBottom w:val="0"/>
              <w:divBdr>
                <w:top w:val="none" w:sz="0" w:space="0" w:color="auto"/>
                <w:left w:val="none" w:sz="0" w:space="0" w:color="auto"/>
                <w:bottom w:val="none" w:sz="0" w:space="0" w:color="auto"/>
                <w:right w:val="none" w:sz="0" w:space="0" w:color="auto"/>
              </w:divBdr>
            </w:div>
            <w:div w:id="1959606540">
              <w:marLeft w:val="0"/>
              <w:marRight w:val="0"/>
              <w:marTop w:val="0"/>
              <w:marBottom w:val="0"/>
              <w:divBdr>
                <w:top w:val="none" w:sz="0" w:space="0" w:color="auto"/>
                <w:left w:val="none" w:sz="0" w:space="0" w:color="auto"/>
                <w:bottom w:val="none" w:sz="0" w:space="0" w:color="auto"/>
                <w:right w:val="none" w:sz="0" w:space="0" w:color="auto"/>
              </w:divBdr>
            </w:div>
            <w:div w:id="257252709">
              <w:marLeft w:val="0"/>
              <w:marRight w:val="0"/>
              <w:marTop w:val="0"/>
              <w:marBottom w:val="0"/>
              <w:divBdr>
                <w:top w:val="none" w:sz="0" w:space="0" w:color="auto"/>
                <w:left w:val="none" w:sz="0" w:space="0" w:color="auto"/>
                <w:bottom w:val="none" w:sz="0" w:space="0" w:color="auto"/>
                <w:right w:val="none" w:sz="0" w:space="0" w:color="auto"/>
              </w:divBdr>
            </w:div>
            <w:div w:id="379790019">
              <w:marLeft w:val="0"/>
              <w:marRight w:val="0"/>
              <w:marTop w:val="0"/>
              <w:marBottom w:val="0"/>
              <w:divBdr>
                <w:top w:val="none" w:sz="0" w:space="0" w:color="auto"/>
                <w:left w:val="none" w:sz="0" w:space="0" w:color="auto"/>
                <w:bottom w:val="none" w:sz="0" w:space="0" w:color="auto"/>
                <w:right w:val="none" w:sz="0" w:space="0" w:color="auto"/>
              </w:divBdr>
            </w:div>
            <w:div w:id="773671394">
              <w:marLeft w:val="0"/>
              <w:marRight w:val="0"/>
              <w:marTop w:val="0"/>
              <w:marBottom w:val="0"/>
              <w:divBdr>
                <w:top w:val="none" w:sz="0" w:space="0" w:color="auto"/>
                <w:left w:val="none" w:sz="0" w:space="0" w:color="auto"/>
                <w:bottom w:val="none" w:sz="0" w:space="0" w:color="auto"/>
                <w:right w:val="none" w:sz="0" w:space="0" w:color="auto"/>
              </w:divBdr>
            </w:div>
            <w:div w:id="147943662">
              <w:marLeft w:val="0"/>
              <w:marRight w:val="0"/>
              <w:marTop w:val="0"/>
              <w:marBottom w:val="0"/>
              <w:divBdr>
                <w:top w:val="none" w:sz="0" w:space="0" w:color="auto"/>
                <w:left w:val="none" w:sz="0" w:space="0" w:color="auto"/>
                <w:bottom w:val="none" w:sz="0" w:space="0" w:color="auto"/>
                <w:right w:val="none" w:sz="0" w:space="0" w:color="auto"/>
              </w:divBdr>
            </w:div>
            <w:div w:id="234626535">
              <w:marLeft w:val="0"/>
              <w:marRight w:val="0"/>
              <w:marTop w:val="0"/>
              <w:marBottom w:val="0"/>
              <w:divBdr>
                <w:top w:val="none" w:sz="0" w:space="0" w:color="auto"/>
                <w:left w:val="none" w:sz="0" w:space="0" w:color="auto"/>
                <w:bottom w:val="none" w:sz="0" w:space="0" w:color="auto"/>
                <w:right w:val="none" w:sz="0" w:space="0" w:color="auto"/>
              </w:divBdr>
            </w:div>
            <w:div w:id="1086658232">
              <w:marLeft w:val="0"/>
              <w:marRight w:val="0"/>
              <w:marTop w:val="0"/>
              <w:marBottom w:val="0"/>
              <w:divBdr>
                <w:top w:val="none" w:sz="0" w:space="0" w:color="auto"/>
                <w:left w:val="none" w:sz="0" w:space="0" w:color="auto"/>
                <w:bottom w:val="none" w:sz="0" w:space="0" w:color="auto"/>
                <w:right w:val="none" w:sz="0" w:space="0" w:color="auto"/>
              </w:divBdr>
            </w:div>
            <w:div w:id="211574975">
              <w:marLeft w:val="0"/>
              <w:marRight w:val="0"/>
              <w:marTop w:val="0"/>
              <w:marBottom w:val="0"/>
              <w:divBdr>
                <w:top w:val="none" w:sz="0" w:space="0" w:color="auto"/>
                <w:left w:val="none" w:sz="0" w:space="0" w:color="auto"/>
                <w:bottom w:val="none" w:sz="0" w:space="0" w:color="auto"/>
                <w:right w:val="none" w:sz="0" w:space="0" w:color="auto"/>
              </w:divBdr>
            </w:div>
            <w:div w:id="815756418">
              <w:marLeft w:val="0"/>
              <w:marRight w:val="0"/>
              <w:marTop w:val="0"/>
              <w:marBottom w:val="0"/>
              <w:divBdr>
                <w:top w:val="none" w:sz="0" w:space="0" w:color="auto"/>
                <w:left w:val="none" w:sz="0" w:space="0" w:color="auto"/>
                <w:bottom w:val="none" w:sz="0" w:space="0" w:color="auto"/>
                <w:right w:val="none" w:sz="0" w:space="0" w:color="auto"/>
              </w:divBdr>
            </w:div>
            <w:div w:id="1192911568">
              <w:marLeft w:val="0"/>
              <w:marRight w:val="0"/>
              <w:marTop w:val="0"/>
              <w:marBottom w:val="0"/>
              <w:divBdr>
                <w:top w:val="none" w:sz="0" w:space="0" w:color="auto"/>
                <w:left w:val="none" w:sz="0" w:space="0" w:color="auto"/>
                <w:bottom w:val="none" w:sz="0" w:space="0" w:color="auto"/>
                <w:right w:val="none" w:sz="0" w:space="0" w:color="auto"/>
              </w:divBdr>
            </w:div>
            <w:div w:id="1940142673">
              <w:marLeft w:val="0"/>
              <w:marRight w:val="0"/>
              <w:marTop w:val="0"/>
              <w:marBottom w:val="0"/>
              <w:divBdr>
                <w:top w:val="none" w:sz="0" w:space="0" w:color="auto"/>
                <w:left w:val="none" w:sz="0" w:space="0" w:color="auto"/>
                <w:bottom w:val="none" w:sz="0" w:space="0" w:color="auto"/>
                <w:right w:val="none" w:sz="0" w:space="0" w:color="auto"/>
              </w:divBdr>
            </w:div>
            <w:div w:id="1558859221">
              <w:marLeft w:val="0"/>
              <w:marRight w:val="0"/>
              <w:marTop w:val="0"/>
              <w:marBottom w:val="0"/>
              <w:divBdr>
                <w:top w:val="none" w:sz="0" w:space="0" w:color="auto"/>
                <w:left w:val="none" w:sz="0" w:space="0" w:color="auto"/>
                <w:bottom w:val="none" w:sz="0" w:space="0" w:color="auto"/>
                <w:right w:val="none" w:sz="0" w:space="0" w:color="auto"/>
              </w:divBdr>
            </w:div>
            <w:div w:id="231426797">
              <w:marLeft w:val="0"/>
              <w:marRight w:val="0"/>
              <w:marTop w:val="0"/>
              <w:marBottom w:val="0"/>
              <w:divBdr>
                <w:top w:val="none" w:sz="0" w:space="0" w:color="auto"/>
                <w:left w:val="none" w:sz="0" w:space="0" w:color="auto"/>
                <w:bottom w:val="none" w:sz="0" w:space="0" w:color="auto"/>
                <w:right w:val="none" w:sz="0" w:space="0" w:color="auto"/>
              </w:divBdr>
            </w:div>
            <w:div w:id="101263452">
              <w:marLeft w:val="0"/>
              <w:marRight w:val="0"/>
              <w:marTop w:val="0"/>
              <w:marBottom w:val="0"/>
              <w:divBdr>
                <w:top w:val="none" w:sz="0" w:space="0" w:color="auto"/>
                <w:left w:val="none" w:sz="0" w:space="0" w:color="auto"/>
                <w:bottom w:val="none" w:sz="0" w:space="0" w:color="auto"/>
                <w:right w:val="none" w:sz="0" w:space="0" w:color="auto"/>
              </w:divBdr>
            </w:div>
            <w:div w:id="1415085174">
              <w:marLeft w:val="0"/>
              <w:marRight w:val="0"/>
              <w:marTop w:val="0"/>
              <w:marBottom w:val="0"/>
              <w:divBdr>
                <w:top w:val="none" w:sz="0" w:space="0" w:color="auto"/>
                <w:left w:val="none" w:sz="0" w:space="0" w:color="auto"/>
                <w:bottom w:val="none" w:sz="0" w:space="0" w:color="auto"/>
                <w:right w:val="none" w:sz="0" w:space="0" w:color="auto"/>
              </w:divBdr>
            </w:div>
            <w:div w:id="1468091060">
              <w:marLeft w:val="0"/>
              <w:marRight w:val="0"/>
              <w:marTop w:val="0"/>
              <w:marBottom w:val="0"/>
              <w:divBdr>
                <w:top w:val="none" w:sz="0" w:space="0" w:color="auto"/>
                <w:left w:val="none" w:sz="0" w:space="0" w:color="auto"/>
                <w:bottom w:val="none" w:sz="0" w:space="0" w:color="auto"/>
                <w:right w:val="none" w:sz="0" w:space="0" w:color="auto"/>
              </w:divBdr>
            </w:div>
            <w:div w:id="1819154542">
              <w:marLeft w:val="0"/>
              <w:marRight w:val="0"/>
              <w:marTop w:val="0"/>
              <w:marBottom w:val="0"/>
              <w:divBdr>
                <w:top w:val="none" w:sz="0" w:space="0" w:color="auto"/>
                <w:left w:val="none" w:sz="0" w:space="0" w:color="auto"/>
                <w:bottom w:val="none" w:sz="0" w:space="0" w:color="auto"/>
                <w:right w:val="none" w:sz="0" w:space="0" w:color="auto"/>
              </w:divBdr>
            </w:div>
            <w:div w:id="13839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7488">
      <w:bodyDiv w:val="1"/>
      <w:marLeft w:val="0"/>
      <w:marRight w:val="0"/>
      <w:marTop w:val="0"/>
      <w:marBottom w:val="0"/>
      <w:divBdr>
        <w:top w:val="none" w:sz="0" w:space="0" w:color="auto"/>
        <w:left w:val="none" w:sz="0" w:space="0" w:color="auto"/>
        <w:bottom w:val="none" w:sz="0" w:space="0" w:color="auto"/>
        <w:right w:val="none" w:sz="0" w:space="0" w:color="auto"/>
      </w:divBdr>
    </w:div>
    <w:div w:id="193169967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7886654">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4360073">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120">
      <w:bodyDiv w:val="1"/>
      <w:marLeft w:val="0"/>
      <w:marRight w:val="0"/>
      <w:marTop w:val="0"/>
      <w:marBottom w:val="0"/>
      <w:divBdr>
        <w:top w:val="none" w:sz="0" w:space="0" w:color="auto"/>
        <w:left w:val="none" w:sz="0" w:space="0" w:color="auto"/>
        <w:bottom w:val="none" w:sz="0" w:space="0" w:color="auto"/>
        <w:right w:val="none" w:sz="0" w:space="0" w:color="auto"/>
      </w:divBdr>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0324">
      <w:bodyDiv w:val="1"/>
      <w:marLeft w:val="0"/>
      <w:marRight w:val="0"/>
      <w:marTop w:val="0"/>
      <w:marBottom w:val="0"/>
      <w:divBdr>
        <w:top w:val="none" w:sz="0" w:space="0" w:color="auto"/>
        <w:left w:val="none" w:sz="0" w:space="0" w:color="auto"/>
        <w:bottom w:val="none" w:sz="0" w:space="0" w:color="auto"/>
        <w:right w:val="none" w:sz="0" w:space="0" w:color="auto"/>
      </w:divBdr>
      <w:divsChild>
        <w:div w:id="61604914">
          <w:marLeft w:val="0"/>
          <w:marRight w:val="0"/>
          <w:marTop w:val="0"/>
          <w:marBottom w:val="0"/>
          <w:divBdr>
            <w:top w:val="none" w:sz="0" w:space="0" w:color="auto"/>
            <w:left w:val="none" w:sz="0" w:space="0" w:color="auto"/>
            <w:bottom w:val="none" w:sz="0" w:space="0" w:color="auto"/>
            <w:right w:val="none" w:sz="0" w:space="0" w:color="auto"/>
          </w:divBdr>
          <w:divsChild>
            <w:div w:id="1153109684">
              <w:marLeft w:val="0"/>
              <w:marRight w:val="0"/>
              <w:marTop w:val="0"/>
              <w:marBottom w:val="0"/>
              <w:divBdr>
                <w:top w:val="none" w:sz="0" w:space="0" w:color="auto"/>
                <w:left w:val="none" w:sz="0" w:space="0" w:color="auto"/>
                <w:bottom w:val="none" w:sz="0" w:space="0" w:color="auto"/>
                <w:right w:val="none" w:sz="0" w:space="0" w:color="auto"/>
              </w:divBdr>
            </w:div>
            <w:div w:id="367486871">
              <w:marLeft w:val="0"/>
              <w:marRight w:val="0"/>
              <w:marTop w:val="0"/>
              <w:marBottom w:val="0"/>
              <w:divBdr>
                <w:top w:val="none" w:sz="0" w:space="0" w:color="auto"/>
                <w:left w:val="none" w:sz="0" w:space="0" w:color="auto"/>
                <w:bottom w:val="none" w:sz="0" w:space="0" w:color="auto"/>
                <w:right w:val="none" w:sz="0" w:space="0" w:color="auto"/>
              </w:divBdr>
            </w:div>
            <w:div w:id="995959048">
              <w:marLeft w:val="0"/>
              <w:marRight w:val="0"/>
              <w:marTop w:val="0"/>
              <w:marBottom w:val="0"/>
              <w:divBdr>
                <w:top w:val="none" w:sz="0" w:space="0" w:color="auto"/>
                <w:left w:val="none" w:sz="0" w:space="0" w:color="auto"/>
                <w:bottom w:val="none" w:sz="0" w:space="0" w:color="auto"/>
                <w:right w:val="none" w:sz="0" w:space="0" w:color="auto"/>
              </w:divBdr>
            </w:div>
            <w:div w:id="1136529043">
              <w:marLeft w:val="0"/>
              <w:marRight w:val="0"/>
              <w:marTop w:val="0"/>
              <w:marBottom w:val="0"/>
              <w:divBdr>
                <w:top w:val="none" w:sz="0" w:space="0" w:color="auto"/>
                <w:left w:val="none" w:sz="0" w:space="0" w:color="auto"/>
                <w:bottom w:val="none" w:sz="0" w:space="0" w:color="auto"/>
                <w:right w:val="none" w:sz="0" w:space="0" w:color="auto"/>
              </w:divBdr>
            </w:div>
            <w:div w:id="740562648">
              <w:marLeft w:val="0"/>
              <w:marRight w:val="0"/>
              <w:marTop w:val="0"/>
              <w:marBottom w:val="0"/>
              <w:divBdr>
                <w:top w:val="none" w:sz="0" w:space="0" w:color="auto"/>
                <w:left w:val="none" w:sz="0" w:space="0" w:color="auto"/>
                <w:bottom w:val="none" w:sz="0" w:space="0" w:color="auto"/>
                <w:right w:val="none" w:sz="0" w:space="0" w:color="auto"/>
              </w:divBdr>
            </w:div>
            <w:div w:id="15213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30473">
      <w:bodyDiv w:val="1"/>
      <w:marLeft w:val="0"/>
      <w:marRight w:val="0"/>
      <w:marTop w:val="0"/>
      <w:marBottom w:val="0"/>
      <w:divBdr>
        <w:top w:val="none" w:sz="0" w:space="0" w:color="auto"/>
        <w:left w:val="none" w:sz="0" w:space="0" w:color="auto"/>
        <w:bottom w:val="none" w:sz="0" w:space="0" w:color="auto"/>
        <w:right w:val="none" w:sz="0" w:space="0" w:color="auto"/>
      </w:divBdr>
      <w:divsChild>
        <w:div w:id="285624682">
          <w:marLeft w:val="0"/>
          <w:marRight w:val="0"/>
          <w:marTop w:val="0"/>
          <w:marBottom w:val="0"/>
          <w:divBdr>
            <w:top w:val="none" w:sz="0" w:space="0" w:color="auto"/>
            <w:left w:val="none" w:sz="0" w:space="0" w:color="auto"/>
            <w:bottom w:val="none" w:sz="0" w:space="0" w:color="auto"/>
            <w:right w:val="none" w:sz="0" w:space="0" w:color="auto"/>
          </w:divBdr>
          <w:divsChild>
            <w:div w:id="17534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8492">
      <w:bodyDiv w:val="1"/>
      <w:marLeft w:val="0"/>
      <w:marRight w:val="0"/>
      <w:marTop w:val="0"/>
      <w:marBottom w:val="0"/>
      <w:divBdr>
        <w:top w:val="none" w:sz="0" w:space="0" w:color="auto"/>
        <w:left w:val="none" w:sz="0" w:space="0" w:color="auto"/>
        <w:bottom w:val="none" w:sz="0" w:space="0" w:color="auto"/>
        <w:right w:val="none" w:sz="0" w:space="0" w:color="auto"/>
      </w:divBdr>
    </w:div>
    <w:div w:id="1976372415">
      <w:bodyDiv w:val="1"/>
      <w:marLeft w:val="0"/>
      <w:marRight w:val="0"/>
      <w:marTop w:val="0"/>
      <w:marBottom w:val="0"/>
      <w:divBdr>
        <w:top w:val="none" w:sz="0" w:space="0" w:color="auto"/>
        <w:left w:val="none" w:sz="0" w:space="0" w:color="auto"/>
        <w:bottom w:val="none" w:sz="0" w:space="0" w:color="auto"/>
        <w:right w:val="none" w:sz="0" w:space="0" w:color="auto"/>
      </w:divBdr>
    </w:div>
    <w:div w:id="1976833291">
      <w:bodyDiv w:val="1"/>
      <w:marLeft w:val="0"/>
      <w:marRight w:val="0"/>
      <w:marTop w:val="0"/>
      <w:marBottom w:val="0"/>
      <w:divBdr>
        <w:top w:val="none" w:sz="0" w:space="0" w:color="auto"/>
        <w:left w:val="none" w:sz="0" w:space="0" w:color="auto"/>
        <w:bottom w:val="none" w:sz="0" w:space="0" w:color="auto"/>
        <w:right w:val="none" w:sz="0" w:space="0" w:color="auto"/>
      </w:divBdr>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1985771012">
      <w:bodyDiv w:val="1"/>
      <w:marLeft w:val="0"/>
      <w:marRight w:val="0"/>
      <w:marTop w:val="0"/>
      <w:marBottom w:val="0"/>
      <w:divBdr>
        <w:top w:val="none" w:sz="0" w:space="0" w:color="auto"/>
        <w:left w:val="none" w:sz="0" w:space="0" w:color="auto"/>
        <w:bottom w:val="none" w:sz="0" w:space="0" w:color="auto"/>
        <w:right w:val="none" w:sz="0" w:space="0" w:color="auto"/>
      </w:divBdr>
      <w:divsChild>
        <w:div w:id="465201870">
          <w:marLeft w:val="0"/>
          <w:marRight w:val="0"/>
          <w:marTop w:val="0"/>
          <w:marBottom w:val="0"/>
          <w:divBdr>
            <w:top w:val="none" w:sz="0" w:space="0" w:color="auto"/>
            <w:left w:val="none" w:sz="0" w:space="0" w:color="auto"/>
            <w:bottom w:val="none" w:sz="0" w:space="0" w:color="auto"/>
            <w:right w:val="none" w:sz="0" w:space="0" w:color="auto"/>
          </w:divBdr>
          <w:divsChild>
            <w:div w:id="4095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7114">
      <w:bodyDiv w:val="1"/>
      <w:marLeft w:val="0"/>
      <w:marRight w:val="0"/>
      <w:marTop w:val="0"/>
      <w:marBottom w:val="0"/>
      <w:divBdr>
        <w:top w:val="none" w:sz="0" w:space="0" w:color="auto"/>
        <w:left w:val="none" w:sz="0" w:space="0" w:color="auto"/>
        <w:bottom w:val="none" w:sz="0" w:space="0" w:color="auto"/>
        <w:right w:val="none" w:sz="0" w:space="0" w:color="auto"/>
      </w:divBdr>
    </w:div>
    <w:div w:id="2008941209">
      <w:bodyDiv w:val="1"/>
      <w:marLeft w:val="0"/>
      <w:marRight w:val="0"/>
      <w:marTop w:val="0"/>
      <w:marBottom w:val="0"/>
      <w:divBdr>
        <w:top w:val="none" w:sz="0" w:space="0" w:color="auto"/>
        <w:left w:val="none" w:sz="0" w:space="0" w:color="auto"/>
        <w:bottom w:val="none" w:sz="0" w:space="0" w:color="auto"/>
        <w:right w:val="none" w:sz="0" w:space="0" w:color="auto"/>
      </w:divBdr>
    </w:div>
    <w:div w:id="2030790057">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50298104">
      <w:bodyDiv w:val="1"/>
      <w:marLeft w:val="0"/>
      <w:marRight w:val="0"/>
      <w:marTop w:val="0"/>
      <w:marBottom w:val="0"/>
      <w:divBdr>
        <w:top w:val="none" w:sz="0" w:space="0" w:color="auto"/>
        <w:left w:val="none" w:sz="0" w:space="0" w:color="auto"/>
        <w:bottom w:val="none" w:sz="0" w:space="0" w:color="auto"/>
        <w:right w:val="none" w:sz="0" w:space="0" w:color="auto"/>
      </w:divBdr>
      <w:divsChild>
        <w:div w:id="480999048">
          <w:marLeft w:val="0"/>
          <w:marRight w:val="0"/>
          <w:marTop w:val="0"/>
          <w:marBottom w:val="0"/>
          <w:divBdr>
            <w:top w:val="none" w:sz="0" w:space="0" w:color="auto"/>
            <w:left w:val="none" w:sz="0" w:space="0" w:color="auto"/>
            <w:bottom w:val="none" w:sz="0" w:space="0" w:color="auto"/>
            <w:right w:val="none" w:sz="0" w:space="0" w:color="auto"/>
          </w:divBdr>
          <w:divsChild>
            <w:div w:id="13850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07434">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99650">
      <w:bodyDiv w:val="1"/>
      <w:marLeft w:val="0"/>
      <w:marRight w:val="0"/>
      <w:marTop w:val="0"/>
      <w:marBottom w:val="0"/>
      <w:divBdr>
        <w:top w:val="none" w:sz="0" w:space="0" w:color="auto"/>
        <w:left w:val="none" w:sz="0" w:space="0" w:color="auto"/>
        <w:bottom w:val="none" w:sz="0" w:space="0" w:color="auto"/>
        <w:right w:val="none" w:sz="0" w:space="0" w:color="auto"/>
      </w:divBdr>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085">
      <w:bodyDiv w:val="1"/>
      <w:marLeft w:val="0"/>
      <w:marRight w:val="0"/>
      <w:marTop w:val="0"/>
      <w:marBottom w:val="0"/>
      <w:divBdr>
        <w:top w:val="none" w:sz="0" w:space="0" w:color="auto"/>
        <w:left w:val="none" w:sz="0" w:space="0" w:color="auto"/>
        <w:bottom w:val="none" w:sz="0" w:space="0" w:color="auto"/>
        <w:right w:val="none" w:sz="0" w:space="0" w:color="auto"/>
      </w:divBdr>
    </w:div>
    <w:div w:id="2081370194">
      <w:bodyDiv w:val="1"/>
      <w:marLeft w:val="0"/>
      <w:marRight w:val="0"/>
      <w:marTop w:val="0"/>
      <w:marBottom w:val="0"/>
      <w:divBdr>
        <w:top w:val="none" w:sz="0" w:space="0" w:color="auto"/>
        <w:left w:val="none" w:sz="0" w:space="0" w:color="auto"/>
        <w:bottom w:val="none" w:sz="0" w:space="0" w:color="auto"/>
        <w:right w:val="none" w:sz="0" w:space="0" w:color="auto"/>
      </w:divBdr>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9641">
      <w:bodyDiv w:val="1"/>
      <w:marLeft w:val="0"/>
      <w:marRight w:val="0"/>
      <w:marTop w:val="0"/>
      <w:marBottom w:val="0"/>
      <w:divBdr>
        <w:top w:val="none" w:sz="0" w:space="0" w:color="auto"/>
        <w:left w:val="none" w:sz="0" w:space="0" w:color="auto"/>
        <w:bottom w:val="none" w:sz="0" w:space="0" w:color="auto"/>
        <w:right w:val="none" w:sz="0" w:space="0" w:color="auto"/>
      </w:divBdr>
      <w:divsChild>
        <w:div w:id="702754806">
          <w:marLeft w:val="0"/>
          <w:marRight w:val="0"/>
          <w:marTop w:val="0"/>
          <w:marBottom w:val="0"/>
          <w:divBdr>
            <w:top w:val="none" w:sz="0" w:space="0" w:color="auto"/>
            <w:left w:val="none" w:sz="0" w:space="0" w:color="auto"/>
            <w:bottom w:val="none" w:sz="0" w:space="0" w:color="auto"/>
            <w:right w:val="none" w:sz="0" w:space="0" w:color="auto"/>
          </w:divBdr>
          <w:divsChild>
            <w:div w:id="2284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275">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6189205">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dustryxdevhub.accenture.com/assetdetails/45" TargetMode="External"/><Relationship Id="rId21" Type="http://schemas.openxmlformats.org/officeDocument/2006/relationships/hyperlink" Target="mailto:b.h.ranganathan@accenture.com" TargetMode="External"/><Relationship Id="rId42" Type="http://schemas.openxmlformats.org/officeDocument/2006/relationships/hyperlink" Target="https://apim-aot-azure-dev.azure-api.net/api/oh-module/getevstatusdetails?AssetExternalId=%7bAssetExternalId%7d&amp;SubSectionName=%7bSubSectionName%7d&amp;Dimension=%7bDimension%7d" TargetMode="External"/><Relationship Id="rId47" Type="http://schemas.openxmlformats.org/officeDocument/2006/relationships/hyperlink" Target="https://apim-mw-aot-dev.azure-api.net/api/oh-module/searchassetspath/%7bassetname%7d" TargetMode="External"/><Relationship Id="rId63" Type="http://schemas.openxmlformats.org/officeDocument/2006/relationships/hyperlink" Target="https://apim-mw-aot-dev.azure-api.net/api/operation-heirarchy/mappings/RoleToAssets" TargetMode="External"/><Relationship Id="rId68" Type="http://schemas.openxmlformats.org/officeDocument/2006/relationships/hyperlink" Target="https://apim-mw-aot-dev.azure-api.net/api/operation-heirarchy/plant/%7bplant_id%7d/Roles" TargetMode="External"/><Relationship Id="rId84" Type="http://schemas.openxmlformats.org/officeDocument/2006/relationships/hyperlink" Target="https://ts.accenture.com/:t:/r/sites/GlobalDocTemplates/Published%20Documents/AOT/Linked%20Files/OH%20API%20Reference/GET_GetEntityViewerConfigByAssetTypeAndPlantName_Sample_Response.txt" TargetMode="External"/><Relationship Id="rId89" Type="http://schemas.microsoft.com/office/2020/10/relationships/intelligence" Target="intelligence2.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hyperlink" Target="https://apim-aot-azure-dev.azure-api.net/api/oh-module/assets/%7bassetid%7d/unpin" TargetMode="External"/><Relationship Id="rId37" Type="http://schemas.openxmlformats.org/officeDocument/2006/relationships/hyperlink" Target="https://apim-mw-aot-dev.azure-api.net/api/oh-module/getassetraginsightpriority" TargetMode="External"/><Relationship Id="rId53" Type="http://schemas.openxmlformats.org/officeDocument/2006/relationships/hyperlink" Target="https://apim-mw-aot-dev.azure-api.net/api/oh-module/configuration/metadata/unitsystemandtimezone/byuser" TargetMode="External"/><Relationship Id="rId58" Type="http://schemas.openxmlformats.org/officeDocument/2006/relationships/hyperlink" Target="https://apim-aot-azure-dev.azure-api.net/api/oh-module/plants/byuser" TargetMode="External"/><Relationship Id="rId74" Type="http://schemas.openxmlformats.org/officeDocument/2006/relationships/hyperlink" Target="https://apim-aot-azure-dev.azure-api.net/api/productionmanager/batches/%7bbatchid%7d" TargetMode="External"/><Relationship Id="rId79" Type="http://schemas.openxmlformats.org/officeDocument/2006/relationships/hyperlink" Target="https://apim-mw-aot-dev.azure-api.net/api/entity-viewer-config/configuration/entityviewer/getconfig?plant_name=%7bplant_name%7d" TargetMode="External"/><Relationship Id="rId5" Type="http://schemas.openxmlformats.org/officeDocument/2006/relationships/customXml" Target="../customXml/item5.xml"/><Relationship Id="rId14" Type="http://schemas.openxmlformats.org/officeDocument/2006/relationships/footer" Target="footer1.xml"/><Relationship Id="rId22" Type="http://schemas.openxmlformats.org/officeDocument/2006/relationships/hyperlink" Target="mailto:rishabh.b.joshi@accenture.com" TargetMode="External"/><Relationship Id="rId27" Type="http://schemas.openxmlformats.org/officeDocument/2006/relationships/hyperlink" Target="https://apim-mw-aot-dev.azure-api.net/api/oh-module/assets/%7bassetId" TargetMode="External"/><Relationship Id="rId30" Type="http://schemas.openxmlformats.org/officeDocument/2006/relationships/hyperlink" Target="https://apim-aot-azure-dev.azure-api.net/api/oh-module/childassets" TargetMode="External"/><Relationship Id="rId35" Type="http://schemas.openxmlformats.org/officeDocument/2006/relationships/hyperlink" Target="https://apim-mw-aot-dev.azure-api.net/api/oh-module/searchassetspath/%7bassetname%7d" TargetMode="External"/><Relationship Id="rId43" Type="http://schemas.openxmlformats.org/officeDocument/2006/relationships/hyperlink" Target="https://apim-mw-aot-dev.azure-api.net/api/oh-module/getohassetpath/%7basset_external_id%7d" TargetMode="External"/><Relationship Id="rId48" Type="http://schemas.openxmlformats.org/officeDocument/2006/relationships/hyperlink" Target="https://apim-aot-azure-dev.azure-api.net/api/oh-module/searchassetspath/%7bassetname%7d" TargetMode="External"/><Relationship Id="rId56" Type="http://schemas.openxmlformats.org/officeDocument/2006/relationships/hyperlink" Target="https://apim-aot-azure-dev.azure-api.net/api/oh-module/assettypes/byplant?asset_id=%7basset_id%7d" TargetMode="External"/><Relationship Id="rId64" Type="http://schemas.openxmlformats.org/officeDocument/2006/relationships/hyperlink" Target="https://apim-aot-azure-dev.azure-api.net/api/operation-heirarchy/mappings/RoleToAssets" TargetMode="External"/><Relationship Id="rId69" Type="http://schemas.openxmlformats.org/officeDocument/2006/relationships/hyperlink" Target="https://apim-aot-azure-dev.azure-api.net/api/operation-heirarchy/plant/%7bplant_id%7d/Roles" TargetMode="External"/><Relationship Id="rId77" Type="http://schemas.openxmlformats.org/officeDocument/2006/relationships/hyperlink" Target="https://apim-mw-aot-dev.azure-api.net/api/entity-viewer-config/configuration/entityviewer/addconfig" TargetMode="External"/><Relationship Id="rId8" Type="http://schemas.openxmlformats.org/officeDocument/2006/relationships/settings" Target="settings.xml"/><Relationship Id="rId51" Type="http://schemas.openxmlformats.org/officeDocument/2006/relationships/hyperlink" Target="https://apim-mw-aot-dev.azure-api.net/api/oh-module/metadata/assettype" TargetMode="External"/><Relationship Id="rId72" Type="http://schemas.openxmlformats.org/officeDocument/2006/relationships/hyperlink" Target="https://apim-mw-aot-dev.azure-api.net/api/operation-heirarchy/assets/highest-level/byRoleIds?ids=%7bids%7d" TargetMode="External"/><Relationship Id="rId80" Type="http://schemas.openxmlformats.org/officeDocument/2006/relationships/hyperlink" Target="https://apim-aot-azure-dev.azure-api.net/api/entity-viewer-config/configuration/entityviewer/getconfig?plant_name=%7bplant_name%7d"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dustryxdevhub.accenture.com/assetdetails/76" TargetMode="External"/><Relationship Id="rId33" Type="http://schemas.openxmlformats.org/officeDocument/2006/relationships/hyperlink" Target="https://apim-mw-aot-dev.azure-api.net/api/oh-module/assets/getpinasset" TargetMode="External"/><Relationship Id="rId38" Type="http://schemas.openxmlformats.org/officeDocument/2006/relationships/hyperlink" Target="https://apim-aot-azure-dev.azure-api.net/api/oh-module/getassetraginsightpriority" TargetMode="External"/><Relationship Id="rId46" Type="http://schemas.openxmlformats.org/officeDocument/2006/relationships/hyperlink" Target="https://apim-aot-azure-dev.azure-api.net/api/oh-module/assetdetails?Assets=%7bAssets%7d" TargetMode="External"/><Relationship Id="rId59" Type="http://schemas.openxmlformats.org/officeDocument/2006/relationships/hyperlink" Target="https://apim-mw-aot-dev.azure-api.net/api/oh-module/mappings/AssetWithRole" TargetMode="External"/><Relationship Id="rId67" Type="http://schemas.openxmlformats.org/officeDocument/2006/relationships/hyperlink" Target="https://apim-aot-azure-dev.azure-api.net/api/operation-heirarchy/roles/%7broleId%7d/Assets" TargetMode="External"/><Relationship Id="rId20" Type="http://schemas.openxmlformats.org/officeDocument/2006/relationships/hyperlink" Target="mailto:florian.tournier@accenture.com" TargetMode="External"/><Relationship Id="rId41" Type="http://schemas.openxmlformats.org/officeDocument/2006/relationships/hyperlink" Target="https://apim-mw-aot-dev.azure-api.net/api/oh-module/getevstatusdetails?AssetExternalId=%7bAssetExternalId%7d&amp;SubSectionName=%7bSubSectionName%7d&amp;Dimension=%7bDimension%7d" TargetMode="External"/><Relationship Id="rId54" Type="http://schemas.openxmlformats.org/officeDocument/2006/relationships/hyperlink" Target="https://apim-aot-azure-dev.azure-api.net/api/oh-module/configuration/metadata/unitsystemandtimezone/byuser" TargetMode="External"/><Relationship Id="rId62" Type="http://schemas.openxmlformats.org/officeDocument/2006/relationships/hyperlink" Target="https://ts.accenture.com/:t:/r/sites/GlobalDocTemplates/Published%20Documents/AOT/Linked%20Files/OH%20API%20Reference/POST_ManageAssetRolePermissions_Response.txt" TargetMode="External"/><Relationship Id="rId70" Type="http://schemas.openxmlformats.org/officeDocument/2006/relationships/hyperlink" Target="https://apim-mw-aot-dev.azure-api.net/api/operation-heirarchy/plants/byRoleIds?RoleIds=%7bRoleIds%7d" TargetMode="External"/><Relationship Id="rId75" Type="http://schemas.openxmlformats.org/officeDocument/2006/relationships/hyperlink" Target="https://ts.accenture.com/:t:/r/sites/GlobalDocTemplates/Published%20Documents/AOT/Linked%20Files/OH%20API%20Reference/GET_BatchDetails_Response.txt" TargetMode="External"/><Relationship Id="rId83" Type="http://schemas.openxmlformats.org/officeDocument/2006/relationships/hyperlink" Target="https://ts.accenture.com/:t:/r/sites/GlobalDocTemplates/Published%20Documents/AOT/Linked%20Files/AOT_GetEntityViewerConfigByAssetTypeAndPlantName_Sample_Response.txt" TargetMode="External"/><Relationship Id="rId88"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industryxdevhub.accenture.com/asset-home;search_text=aot" TargetMode="External"/><Relationship Id="rId28" Type="http://schemas.openxmlformats.org/officeDocument/2006/relationships/hyperlink" Target="https://apim-aot-azure-dev.azure-api.net/api/oh-module/assets/%7bassetId%7d" TargetMode="External"/><Relationship Id="rId36" Type="http://schemas.openxmlformats.org/officeDocument/2006/relationships/hyperlink" Target="https://apim-aot-azure-dev.azure-api.net/api/oh-module/searchassetspath/%7bassetname%7d" TargetMode="External"/><Relationship Id="rId49" Type="http://schemas.openxmlformats.org/officeDocument/2006/relationships/hyperlink" Target="https://apim-mw-aot-dev.azure-api.net/api/oh-module/plantlist" TargetMode="External"/><Relationship Id="rId57" Type="http://schemas.openxmlformats.org/officeDocument/2006/relationships/hyperlink" Target="https://apim-mw-aot-dev.azure-api.net/api/oh-module/plants/byuser" TargetMode="External"/><Relationship Id="rId10" Type="http://schemas.openxmlformats.org/officeDocument/2006/relationships/footnotes" Target="footnotes.xml"/><Relationship Id="rId31" Type="http://schemas.openxmlformats.org/officeDocument/2006/relationships/hyperlink" Target="https://apim-mw-aot-dev.azure-api.net/api/oh-module/assets/%7bassetid%7d/unpin" TargetMode="External"/><Relationship Id="rId44" Type="http://schemas.openxmlformats.org/officeDocument/2006/relationships/hyperlink" Target="https://apim-aot-azure-dev.azure-api.net/api/oh-module/getohassetpath/%7basset_external_id%7d" TargetMode="External"/><Relationship Id="rId52" Type="http://schemas.openxmlformats.org/officeDocument/2006/relationships/hyperlink" Target="https://apim-aot-azure-dev.azure-api.net/api/oh-module/metadata/assettype" TargetMode="External"/><Relationship Id="rId60" Type="http://schemas.openxmlformats.org/officeDocument/2006/relationships/hyperlink" Target="https://apim-aot-azure-dev.azure-api.net/api/oh-module/mappings/AssetWithRole" TargetMode="External"/><Relationship Id="rId65" Type="http://schemas.openxmlformats.org/officeDocument/2006/relationships/hyperlink" Target="https://ts.accenture.com/:t:/r/sites/GlobalDocTemplates/Published%20Documents/AOT/Linked%20Files/OH%20API%20Reference/POST_CreateOrUpdateOrReviveOrDeleteRoleAssetMappings_Request_Body.txt" TargetMode="External"/><Relationship Id="rId73" Type="http://schemas.openxmlformats.org/officeDocument/2006/relationships/hyperlink" Target="https://apim-aot-azure-dev.azure-api.net/api/operation-heirarchy/assets/highest-level/byRoleIds?ids=%7bids%7d" TargetMode="External"/><Relationship Id="rId78" Type="http://schemas.openxmlformats.org/officeDocument/2006/relationships/hyperlink" Target="https://apim-aot-azure-dev.azure-api.net/api/entity-viewer-config/configuration/entityviewer/addconfig" TargetMode="External"/><Relationship Id="rId81" Type="http://schemas.openxmlformats.org/officeDocument/2006/relationships/hyperlink" Target="https://apim-mw-aot-dev.azure-api.net/api/oh-module/configuration/entityviewer/getconfig/%7bassettype%7d/%7bplantname%7d" TargetMode="External"/><Relationship Id="rId86"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ev.azure.com/DigitalPlantProject/Marilyn%20V" TargetMode="External"/><Relationship Id="rId39" Type="http://schemas.openxmlformats.org/officeDocument/2006/relationships/hyperlink" Target="https://apim-mw-aot-dev.azure-api.net/api/oh-module/searches" TargetMode="External"/><Relationship Id="rId34" Type="http://schemas.openxmlformats.org/officeDocument/2006/relationships/hyperlink" Target="https://apim-aot-azure-dev.azure-api.net/api/oh-module/assets/getpinasse%20t" TargetMode="External"/><Relationship Id="rId50" Type="http://schemas.openxmlformats.org/officeDocument/2006/relationships/hyperlink" Target="https://apim-aot-azure-dev.azure-api.net/api/oh-module/plantlist" TargetMode="External"/><Relationship Id="rId55" Type="http://schemas.openxmlformats.org/officeDocument/2006/relationships/hyperlink" Target="https://apim-mw-aot-dev.azure-api.net/api/oh-module/assettypes/byplant?asset_id=%7basset_id%7d" TargetMode="External"/><Relationship Id="rId76" Type="http://schemas.openxmlformats.org/officeDocument/2006/relationships/hyperlink" Target="https://apim-aot-azure-dev.azure-api.net/api/productionmanager/batchanalysis" TargetMode="External"/><Relationship Id="rId7" Type="http://schemas.openxmlformats.org/officeDocument/2006/relationships/styles" Target="styles.xml"/><Relationship Id="rId71" Type="http://schemas.openxmlformats.org/officeDocument/2006/relationships/hyperlink" Target="https://apim-aot-azure-dev.azure-api.net/api/operation-heirarchy/plants/byRoleIds?RoleIds=%7bRoleIds%7d" TargetMode="External"/><Relationship Id="rId2" Type="http://schemas.openxmlformats.org/officeDocument/2006/relationships/customXml" Target="../customXml/item2.xml"/><Relationship Id="rId29" Type="http://schemas.openxmlformats.org/officeDocument/2006/relationships/hyperlink" Target="https://apim-mw-aot-dev.azure-api.net/api/oh-module/childassets" TargetMode="External"/><Relationship Id="rId24" Type="http://schemas.openxmlformats.org/officeDocument/2006/relationships/hyperlink" Target="https://industryxdevhub.accenture.com/asset-home;search_text=aot" TargetMode="External"/><Relationship Id="rId40" Type="http://schemas.openxmlformats.org/officeDocument/2006/relationships/hyperlink" Target="https://apim-aot-azure-dev.azure-api.net/api/oh-module/searches" TargetMode="External"/><Relationship Id="rId45" Type="http://schemas.openxmlformats.org/officeDocument/2006/relationships/hyperlink" Target="https://apim-mw-aot-dev.azure-api.net/api/oh-module/assetdetails?Assets=%7bAssets%7d" TargetMode="External"/><Relationship Id="rId66" Type="http://schemas.openxmlformats.org/officeDocument/2006/relationships/hyperlink" Target="https://apim-mw-aot-dev.azure-api.net/api/operation-heirarchy/roles/%7broleId%7d/Assets" TargetMode="External"/><Relationship Id="rId87" Type="http://schemas.openxmlformats.org/officeDocument/2006/relationships/theme" Target="theme/theme1.xml"/><Relationship Id="rId61" Type="http://schemas.openxmlformats.org/officeDocument/2006/relationships/hyperlink" Target="https://ts.accenture.com/:t:/r/sites/GlobalDocTemplates/Published%20Documents/AOT/Linked%20Files/OH%20API%20Reference/POST_ManageAssetRolePermissions_Request.txt" TargetMode="External"/><Relationship Id="rId82" Type="http://schemas.openxmlformats.org/officeDocument/2006/relationships/hyperlink" Target="https://apim-aot-azure-dev.azure-api.net/api/oh-module/configuration/entityviewer/getconfig/%7bassettype%7d/%7bplantname%7d" TargetMode="External"/><Relationship Id="rId19" Type="http://schemas.openxmlformats.org/officeDocument/2006/relationships/hyperlink" Target="https://app.getpostman.com/app/download/win64"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36F2FEA-3462-49E3-A95E-593845B60E6F}">
    <t:Anchor>
      <t:Comment id="681092618"/>
    </t:Anchor>
    <t:History>
      <t:Event id="{F2F1F3EA-D412-4242-807F-1C116A2AF55F}" time="2023-08-29T06:10:35.923Z">
        <t:Attribution userId="S::digvijay.gautam@accenture.com::3dc976af-7390-4eb4-9078-34abbc65edd3" userProvider="AD" userName="Gautam, Digvijay"/>
        <t:Anchor>
          <t:Comment id="681092617"/>
        </t:Anchor>
        <t:Create/>
      </t:Event>
      <t:Event id="{B11E1074-E76E-45A7-854C-76197C360E32}" time="2023-08-29T06:10:35.923Z">
        <t:Attribution userId="S::digvijay.gautam@accenture.com::3dc976af-7390-4eb4-9078-34abbc65edd3" userProvider="AD" userName="Gautam, Digvijay"/>
        <t:Anchor>
          <t:Comment id="681092617"/>
        </t:Anchor>
        <t:Assign userId="S::zara.farheen@accenture.com::d93a4821-0eb1-40a8-ac04-cb902bf4210f" userProvider="AD" userName="Farheen, Zara"/>
      </t:Event>
      <t:Event id="{E3FA9BD6-8212-4E2B-A0BA-1BE8A2D44EDE}" time="2023-08-29T06:10:35.923Z">
        <t:Attribution userId="S::digvijay.gautam@accenture.com::3dc976af-7390-4eb4-9078-34abbc65edd3" userProvider="AD" userName="Gautam, Digvijay"/>
        <t:Anchor>
          <t:Comment id="681092617"/>
        </t:Anchor>
        <t:SetTitle title="@Farheen, Zara updated the statement to provide clarity on both module and configuration APIs. Basically, middleware APIs include both module as well as configuration APIs."/>
      </t:Event>
      <t:Event id="{B3C536F1-E7B5-48F6-9ED7-4DF2159112F7}" time="2023-08-29T06:12:26.259Z">
        <t:Attribution userId="S::digvijay.gautam@accenture.com::3dc976af-7390-4eb4-9078-34abbc65edd3" userProvider="AD" userName="Gautam, Digvijay"/>
        <t:Progress percentComplete="100"/>
      </t:Event>
      <t:Event id="{1C51229C-EA59-4C71-9E4C-306E5C8EEB6D}" time="2023-08-29T07:40:41.162Z">
        <t:Attribution userId="S::zara.farheen@accenture.com::d93a4821-0eb1-40a8-ac04-cb902bf4210f" userProvider="AD" userName="Farheen, Zara"/>
        <t:Progress percentComplete="0"/>
      </t:Event>
      <t:Event id="{10BAB8A8-9A98-402E-A186-A2F386D9A7F4}" time="2023-08-29T07:41:56.197Z">
        <t:Attribution userId="S::zara.farheen@accenture.com::d93a4821-0eb1-40a8-ac04-cb902bf4210f" userProvider="AD" userName="Farheen, Zara"/>
        <t:Anchor>
          <t:Comment id="681092616"/>
        </t:Anchor>
        <t:UnassignAll/>
      </t:Event>
      <t:Event id="{1C806A86-6D12-45AF-B910-94959D99CBB4}" time="2023-08-29T07:41:56.197Z">
        <t:Attribution userId="S::zara.farheen@accenture.com::d93a4821-0eb1-40a8-ac04-cb902bf4210f" userProvider="AD" userName="Farheen, Zara"/>
        <t:Anchor>
          <t:Comment id="681092616"/>
        </t:Anchor>
        <t:Assign userId="S::digvijay.gautam@accenture.com::3dc976af-7390-4eb4-9078-34abbc65edd3" userProvider="AD" userName="Gautam, Digvijay"/>
      </t:Event>
      <t:Event id="{E430CB7D-3D21-4037-9D13-5821B3A25556}" time="2023-08-29T08:20:10.566Z">
        <t:Attribution userId="S::digvijay.gautam@accenture.com::3dc976af-7390-4eb4-9078-34abbc65edd3" userProvider="AD" userName="Gautam, Digvijay"/>
        <t:Anchor>
          <t:Comment id="681092614"/>
        </t:Anchor>
        <t:UnassignAll/>
      </t:Event>
      <t:Event id="{A0E1B685-7E74-48BC-8E8B-F2167E83D92F}" time="2023-08-29T08:20:10.566Z">
        <t:Attribution userId="S::digvijay.gautam@accenture.com::3dc976af-7390-4eb4-9078-34abbc65edd3" userProvider="AD" userName="Gautam, Digvijay"/>
        <t:Anchor>
          <t:Comment id="681092614"/>
        </t:Anchor>
        <t:Assign userId="S::zara.farheen@accenture.com::d93a4821-0eb1-40a8-ac04-cb902bf4210f" userProvider="AD" userName="Farheen, Zara"/>
      </t:Event>
      <t:Event id="{C96DAEBD-5E66-47C9-99AB-21CCEB7DD0B8}" time="2023-08-30T10:33:40.283Z">
        <t:Attribution userId="S::zara.farheen@accenture.com::d93a4821-0eb1-40a8-ac04-cb902bf4210f" userProvider="AD" userName="Farheen, Zara"/>
        <t:Progress percentComplete="100"/>
      </t:Event>
    </t:History>
  </t:Task>
  <t:Task id="{05877B82-7BE5-4652-B826-DB0D8BB9CD01}">
    <t:Anchor>
      <t:Comment id="681096260"/>
    </t:Anchor>
    <t:History>
      <t:Event id="{708AD62A-9DAE-43AF-A068-7FDA9D4DFC6D}" time="2023-08-30T10:16:29.467Z">
        <t:Attribution userId="S::digvijay.gautam@accenture.com::3dc976af-7390-4eb4-9078-34abbc65edd3" userProvider="AD" userName="Gautam, Digvijay"/>
        <t:Anchor>
          <t:Comment id="1312272603"/>
        </t:Anchor>
        <t:Create/>
      </t:Event>
      <t:Event id="{621F24FC-4E96-42AE-B980-D436E3CAE21C}" time="2023-08-30T10:16:29.467Z">
        <t:Attribution userId="S::digvijay.gautam@accenture.com::3dc976af-7390-4eb4-9078-34abbc65edd3" userProvider="AD" userName="Gautam, Digvijay"/>
        <t:Anchor>
          <t:Comment id="1312272603"/>
        </t:Anchor>
        <t:Assign userId="S::zara.farheen@accenture.com::d93a4821-0eb1-40a8-ac04-cb902bf4210f" userProvider="AD" userName="Farheen, Zara"/>
      </t:Event>
      <t:Event id="{D8C9DE81-2367-47C7-8889-40A420F4A86C}" time="2023-08-30T10:16:29.467Z">
        <t:Attribution userId="S::digvijay.gautam@accenture.com::3dc976af-7390-4eb4-9078-34abbc65edd3" userProvider="AD" userName="Gautam, Digvijay"/>
        <t:Anchor>
          <t:Comment id="1312272603"/>
        </t:Anchor>
        <t:SetTitle title="@Farheen, Zara Body Parameters are given here already as AssetId and ParentAssetId"/>
      </t:Event>
      <t:Event id="{04CACE95-26FF-4090-AC14-2D099A9F1C06}" time="2023-08-30T10:33:07.524Z">
        <t:Attribution userId="S::zara.farheen@accenture.com::d93a4821-0eb1-40a8-ac04-cb902bf4210f" userProvider="AD" userName="Farheen, Zara"/>
        <t:Progress percentComplete="100"/>
      </t:Event>
    </t:History>
  </t:Task>
  <t:Task id="{46526D9E-790F-4580-8E67-9A5B29C2A3D2}">
    <t:Anchor>
      <t:Comment id="1818830760"/>
    </t:Anchor>
    <t:History>
      <t:Event id="{482E2FAD-785B-4B7D-AA84-5A8C9765C7C9}" time="2023-11-21T23:34:26.386Z">
        <t:Attribution userId="S::edward.r.olson@accenture.com::dc6b8c1a-53c8-415a-8797-f9cedce5fcee" userProvider="AD" userName="Olson, Ed"/>
        <t:Anchor>
          <t:Comment id="1818830760"/>
        </t:Anchor>
        <t:Create/>
      </t:Event>
      <t:Event id="{0727A43B-22BD-450F-8A1D-30F08EFD79CC}" time="2023-11-21T23:34:26.386Z">
        <t:Attribution userId="S::edward.r.olson@accenture.com::dc6b8c1a-53c8-415a-8797-f9cedce5fcee" userProvider="AD" userName="Olson, Ed"/>
        <t:Anchor>
          <t:Comment id="1818830760"/>
        </t:Anchor>
        <t:Assign userId="S::zara.farheen@accenture.com::d93a4821-0eb1-40a8-ac04-cb902bf4210f" userProvider="AD" userName="Farheen, Zara"/>
      </t:Event>
      <t:Event id="{89FF0214-4A63-4E49-BF1E-422781AA6E43}" time="2023-11-21T23:34:26.386Z">
        <t:Attribution userId="S::edward.r.olson@accenture.com::dc6b8c1a-53c8-415a-8797-f9cedce5fcee" userProvider="AD" userName="Olson, Ed"/>
        <t:Anchor>
          <t:Comment id="1818830760"/>
        </t:Anchor>
        <t:SetTitle title="@Farheen, Zara I stopped here. Please continue formatting from abov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44C1D8A54E47A4B60578D6D4C0FFC1"/>
        <w:category>
          <w:name w:val="General"/>
          <w:gallery w:val="placeholder"/>
        </w:category>
        <w:types>
          <w:type w:val="bbPlcHdr"/>
        </w:types>
        <w:behaviors>
          <w:behavior w:val="content"/>
        </w:behaviors>
        <w:guid w:val="{D9D0374F-F5DE-486C-AEE2-AC0B47CD9F06}"/>
      </w:docPartPr>
      <w:docPartBody>
        <w:p w:rsidR="00CD1019" w:rsidRDefault="0080503D">
          <w:pPr>
            <w:pStyle w:val="D944C1D8A54E47A4B60578D6D4C0FFC1"/>
          </w:pPr>
          <w:r w:rsidRPr="00D165FF">
            <w:rPr>
              <w:rStyle w:val="PlaceholderText"/>
            </w:rPr>
            <w:t>[Release]</w:t>
          </w:r>
        </w:p>
      </w:docPartBody>
    </w:docPart>
    <w:docPart>
      <w:docPartPr>
        <w:name w:val="1FD442E44FC247728E457A439E12CEB1"/>
        <w:category>
          <w:name w:val="General"/>
          <w:gallery w:val="placeholder"/>
        </w:category>
        <w:types>
          <w:type w:val="bbPlcHdr"/>
        </w:types>
        <w:behaviors>
          <w:behavior w:val="content"/>
        </w:behaviors>
        <w:guid w:val="{80667F72-E02E-4CE3-BAB5-BAC6F1C7CA32}"/>
      </w:docPartPr>
      <w:docPartBody>
        <w:p w:rsidR="00F1279D" w:rsidRDefault="00F1279D">
          <w:r w:rsidRPr="00DC7C2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03BA6"/>
    <w:rsid w:val="00031462"/>
    <w:rsid w:val="0003208D"/>
    <w:rsid w:val="000364B8"/>
    <w:rsid w:val="0003699F"/>
    <w:rsid w:val="00071D93"/>
    <w:rsid w:val="000A530A"/>
    <w:rsid w:val="00140A97"/>
    <w:rsid w:val="0014395D"/>
    <w:rsid w:val="001575F6"/>
    <w:rsid w:val="001A5525"/>
    <w:rsid w:val="001B308E"/>
    <w:rsid w:val="00215B7A"/>
    <w:rsid w:val="00222D87"/>
    <w:rsid w:val="0027166C"/>
    <w:rsid w:val="00275D9B"/>
    <w:rsid w:val="00280BC2"/>
    <w:rsid w:val="00282356"/>
    <w:rsid w:val="00296D32"/>
    <w:rsid w:val="002A3C83"/>
    <w:rsid w:val="002D4500"/>
    <w:rsid w:val="002F376E"/>
    <w:rsid w:val="00343930"/>
    <w:rsid w:val="0037643B"/>
    <w:rsid w:val="00385555"/>
    <w:rsid w:val="003F584B"/>
    <w:rsid w:val="003F748C"/>
    <w:rsid w:val="00416D20"/>
    <w:rsid w:val="00420602"/>
    <w:rsid w:val="00451B9A"/>
    <w:rsid w:val="00455313"/>
    <w:rsid w:val="00456350"/>
    <w:rsid w:val="004878D1"/>
    <w:rsid w:val="004C2AB7"/>
    <w:rsid w:val="004F5AA0"/>
    <w:rsid w:val="00560933"/>
    <w:rsid w:val="00560AB8"/>
    <w:rsid w:val="00577ECA"/>
    <w:rsid w:val="00584C64"/>
    <w:rsid w:val="00587B56"/>
    <w:rsid w:val="005C282B"/>
    <w:rsid w:val="005D4BE2"/>
    <w:rsid w:val="005E2B45"/>
    <w:rsid w:val="005E4641"/>
    <w:rsid w:val="006056A8"/>
    <w:rsid w:val="00617EFA"/>
    <w:rsid w:val="006216DC"/>
    <w:rsid w:val="00621921"/>
    <w:rsid w:val="006316D3"/>
    <w:rsid w:val="00637ACC"/>
    <w:rsid w:val="00654CFC"/>
    <w:rsid w:val="0067510D"/>
    <w:rsid w:val="006841B0"/>
    <w:rsid w:val="00694287"/>
    <w:rsid w:val="006B1059"/>
    <w:rsid w:val="006B44B8"/>
    <w:rsid w:val="006B6C79"/>
    <w:rsid w:val="006C3FB6"/>
    <w:rsid w:val="006C5560"/>
    <w:rsid w:val="006D100F"/>
    <w:rsid w:val="006D5254"/>
    <w:rsid w:val="00710058"/>
    <w:rsid w:val="007362A0"/>
    <w:rsid w:val="00781367"/>
    <w:rsid w:val="007B4454"/>
    <w:rsid w:val="007C09FC"/>
    <w:rsid w:val="007C7569"/>
    <w:rsid w:val="007D2561"/>
    <w:rsid w:val="0080503D"/>
    <w:rsid w:val="00806059"/>
    <w:rsid w:val="00815019"/>
    <w:rsid w:val="008530E4"/>
    <w:rsid w:val="008566A8"/>
    <w:rsid w:val="00874CA1"/>
    <w:rsid w:val="008A0FC2"/>
    <w:rsid w:val="008A16AD"/>
    <w:rsid w:val="008B63E6"/>
    <w:rsid w:val="008C4474"/>
    <w:rsid w:val="008E2DEC"/>
    <w:rsid w:val="009308EF"/>
    <w:rsid w:val="009531F5"/>
    <w:rsid w:val="00993BFF"/>
    <w:rsid w:val="00994142"/>
    <w:rsid w:val="009C2E9A"/>
    <w:rsid w:val="009C7026"/>
    <w:rsid w:val="009D4AB5"/>
    <w:rsid w:val="009E446E"/>
    <w:rsid w:val="009F61F3"/>
    <w:rsid w:val="00A1062C"/>
    <w:rsid w:val="00A4368C"/>
    <w:rsid w:val="00A515DA"/>
    <w:rsid w:val="00A52B9D"/>
    <w:rsid w:val="00A86C1F"/>
    <w:rsid w:val="00A90D76"/>
    <w:rsid w:val="00A932EE"/>
    <w:rsid w:val="00A9655B"/>
    <w:rsid w:val="00AB3507"/>
    <w:rsid w:val="00AB35E7"/>
    <w:rsid w:val="00AB5823"/>
    <w:rsid w:val="00AB599C"/>
    <w:rsid w:val="00AD6DDD"/>
    <w:rsid w:val="00AE2860"/>
    <w:rsid w:val="00B04F23"/>
    <w:rsid w:val="00B21854"/>
    <w:rsid w:val="00B24942"/>
    <w:rsid w:val="00B52B4A"/>
    <w:rsid w:val="00B60F6A"/>
    <w:rsid w:val="00B632EA"/>
    <w:rsid w:val="00B90D06"/>
    <w:rsid w:val="00BA58F7"/>
    <w:rsid w:val="00BA665D"/>
    <w:rsid w:val="00BE5D0C"/>
    <w:rsid w:val="00C35D4F"/>
    <w:rsid w:val="00C6379A"/>
    <w:rsid w:val="00C7383B"/>
    <w:rsid w:val="00CA2CDB"/>
    <w:rsid w:val="00CC580C"/>
    <w:rsid w:val="00CD1019"/>
    <w:rsid w:val="00CE06C8"/>
    <w:rsid w:val="00CE6867"/>
    <w:rsid w:val="00CF55BD"/>
    <w:rsid w:val="00CF6848"/>
    <w:rsid w:val="00D0284A"/>
    <w:rsid w:val="00D37E8F"/>
    <w:rsid w:val="00D463C8"/>
    <w:rsid w:val="00D95A62"/>
    <w:rsid w:val="00DA1AD0"/>
    <w:rsid w:val="00DB1489"/>
    <w:rsid w:val="00DC7790"/>
    <w:rsid w:val="00E1426E"/>
    <w:rsid w:val="00E23F5C"/>
    <w:rsid w:val="00E465EE"/>
    <w:rsid w:val="00E50196"/>
    <w:rsid w:val="00E955E9"/>
    <w:rsid w:val="00EB0F3B"/>
    <w:rsid w:val="00EB30A7"/>
    <w:rsid w:val="00EE7F2C"/>
    <w:rsid w:val="00F04638"/>
    <w:rsid w:val="00F1279D"/>
    <w:rsid w:val="00F24033"/>
    <w:rsid w:val="00FA5372"/>
    <w:rsid w:val="00FC210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79D"/>
    <w:rPr>
      <w:color w:val="808080"/>
    </w:rPr>
  </w:style>
  <w:style w:type="paragraph" w:customStyle="1" w:styleId="D944C1D8A54E47A4B60578D6D4C0FFC1">
    <w:name w:val="D944C1D8A54E47A4B60578D6D4C0FFC1"/>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Ranganathan, Balamurugan</DisplayName>
        <AccountId>4777</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36.0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06994-CE82-4525-8860-098A0A3F9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FEFFB-A91B-4233-B81F-97EE8B69EC23}">
  <ds:schemaRefs>
    <ds:schemaRef ds:uri="office.server.policy"/>
  </ds:schemaRefs>
</ds:datastoreItem>
</file>

<file path=customXml/itemProps3.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5.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5115</TotalTime>
  <Pages>34</Pages>
  <Words>11047</Words>
  <Characters>69930</Characters>
  <Application>Microsoft Office Word</Application>
  <DocSecurity>0</DocSecurity>
  <Lines>4662</Lines>
  <Paragraphs>4048</Paragraphs>
  <ScaleCrop>false</ScaleCrop>
  <HeadingPairs>
    <vt:vector size="2" baseType="variant">
      <vt:variant>
        <vt:lpstr>Title</vt:lpstr>
      </vt:variant>
      <vt:variant>
        <vt:i4>1</vt:i4>
      </vt:variant>
    </vt:vector>
  </HeadingPairs>
  <TitlesOfParts>
    <vt:vector size="1" baseType="lpstr">
      <vt:lpstr>AOT Operations Hierarchy API Reference</vt:lpstr>
    </vt:vector>
  </TitlesOfParts>
  <Company/>
  <LinksUpToDate>false</LinksUpToDate>
  <CharactersWithSpaces>76929</CharactersWithSpaces>
  <SharedDoc>false</SharedDoc>
  <HLinks>
    <vt:vector size="330" baseType="variant">
      <vt:variant>
        <vt:i4>6750303</vt:i4>
      </vt:variant>
      <vt:variant>
        <vt:i4>270</vt:i4>
      </vt:variant>
      <vt:variant>
        <vt:i4>0</vt:i4>
      </vt:variant>
      <vt:variant>
        <vt:i4>5</vt:i4>
      </vt:variant>
      <vt:variant>
        <vt:lpwstr>https://ts.accenture.com/:t:/r/sites/GlobalDocTemplates/Published Documents/AOT/Linked Files/AOT_GetEntityViewerConfigByAssetTypeAndPlantName_Sample_Response.txt</vt:lpwstr>
      </vt:variant>
      <vt:variant>
        <vt:lpwstr/>
      </vt:variant>
      <vt:variant>
        <vt:i4>8323086</vt:i4>
      </vt:variant>
      <vt:variant>
        <vt:i4>267</vt:i4>
      </vt:variant>
      <vt:variant>
        <vt:i4>0</vt:i4>
      </vt:variant>
      <vt:variant>
        <vt:i4>5</vt:i4>
      </vt:variant>
      <vt:variant>
        <vt:lpwstr>https://ts.accenture.com/:t:/r/sites/GlobalDocTemplates/Published Documents/AOT/Linked Files/OH API Reference/POST_CreateOrUpdateOrReviveOrDeleteRoleAssetMappings_Request_Body.txt</vt:lpwstr>
      </vt:variant>
      <vt:variant>
        <vt:lpwstr/>
      </vt:variant>
      <vt:variant>
        <vt:i4>1310799</vt:i4>
      </vt:variant>
      <vt:variant>
        <vt:i4>264</vt:i4>
      </vt:variant>
      <vt:variant>
        <vt:i4>0</vt:i4>
      </vt:variant>
      <vt:variant>
        <vt:i4>5</vt:i4>
      </vt:variant>
      <vt:variant>
        <vt:lpwstr>https://apim-mw-aot-dev.azure-api.net/api/oh-module/plantlist</vt:lpwstr>
      </vt:variant>
      <vt:variant>
        <vt:lpwstr/>
      </vt:variant>
      <vt:variant>
        <vt:i4>589853</vt:i4>
      </vt:variant>
      <vt:variant>
        <vt:i4>261</vt:i4>
      </vt:variant>
      <vt:variant>
        <vt:i4>0</vt:i4>
      </vt:variant>
      <vt:variant>
        <vt:i4>5</vt:i4>
      </vt:variant>
      <vt:variant>
        <vt:lpwstr>https://apim-mw-aot-dev.azure-api.net/api/oh-module/searchassetspath/%7bassetname%7d</vt:lpwstr>
      </vt:variant>
      <vt:variant>
        <vt:lpwstr/>
      </vt:variant>
      <vt:variant>
        <vt:i4>5570650</vt:i4>
      </vt:variant>
      <vt:variant>
        <vt:i4>258</vt:i4>
      </vt:variant>
      <vt:variant>
        <vt:i4>0</vt:i4>
      </vt:variant>
      <vt:variant>
        <vt:i4>5</vt:i4>
      </vt:variant>
      <vt:variant>
        <vt:lpwstr>https://apim-mw-aot-dev.azure-api.net/api/oh-module/getohassetpath/%7basset_external_id%7d</vt:lpwstr>
      </vt:variant>
      <vt:variant>
        <vt:lpwstr/>
      </vt:variant>
      <vt:variant>
        <vt:i4>4128866</vt:i4>
      </vt:variant>
      <vt:variant>
        <vt:i4>255</vt:i4>
      </vt:variant>
      <vt:variant>
        <vt:i4>0</vt:i4>
      </vt:variant>
      <vt:variant>
        <vt:i4>5</vt:i4>
      </vt:variant>
      <vt:variant>
        <vt:lpwstr>https://apim-mw-aot-dev.azure-api.net/api/oh-module/getevstatusdetails?AssetExternalId=%7bAssetExternalId%7d&amp;SubSectionName=%7bSubSectionName%7d&amp;Dimension=%7bDimension%7d</vt:lpwstr>
      </vt:variant>
      <vt:variant>
        <vt:lpwstr/>
      </vt:variant>
      <vt:variant>
        <vt:i4>3866725</vt:i4>
      </vt:variant>
      <vt:variant>
        <vt:i4>252</vt:i4>
      </vt:variant>
      <vt:variant>
        <vt:i4>0</vt:i4>
      </vt:variant>
      <vt:variant>
        <vt:i4>5</vt:i4>
      </vt:variant>
      <vt:variant>
        <vt:lpwstr>https://apim-mw-aot-dev.azure-api.net/api/oh-module/eventsparametercount?asset_external_id=%7b%20asset_external_id%7d&amp;event_type=Events=%7bevent_type%7d&amp;property=%7bproperty%7d</vt:lpwstr>
      </vt:variant>
      <vt:variant>
        <vt:lpwstr/>
      </vt:variant>
      <vt:variant>
        <vt:i4>2359409</vt:i4>
      </vt:variant>
      <vt:variant>
        <vt:i4>249</vt:i4>
      </vt:variant>
      <vt:variant>
        <vt:i4>0</vt:i4>
      </vt:variant>
      <vt:variant>
        <vt:i4>5</vt:i4>
      </vt:variant>
      <vt:variant>
        <vt:lpwstr>https://apim-mw-aot-dev.azure-api.net/api/oh-module/asseteventsdata?asset_external_id=%7basset_external_id%7d&amp;event_type=%7bevent_type%7d&amp;dimension=%7bdimension%7d</vt:lpwstr>
      </vt:variant>
      <vt:variant>
        <vt:lpwstr/>
      </vt:variant>
      <vt:variant>
        <vt:i4>327767</vt:i4>
      </vt:variant>
      <vt:variant>
        <vt:i4>246</vt:i4>
      </vt:variant>
      <vt:variant>
        <vt:i4>0</vt:i4>
      </vt:variant>
      <vt:variant>
        <vt:i4>5</vt:i4>
      </vt:variant>
      <vt:variant>
        <vt:lpwstr>https://apim-mw-aot-dev.azure-api.net/api/oh-module/searches</vt:lpwstr>
      </vt:variant>
      <vt:variant>
        <vt:lpwstr/>
      </vt:variant>
      <vt:variant>
        <vt:i4>7274531</vt:i4>
      </vt:variant>
      <vt:variant>
        <vt:i4>243</vt:i4>
      </vt:variant>
      <vt:variant>
        <vt:i4>0</vt:i4>
      </vt:variant>
      <vt:variant>
        <vt:i4>5</vt:i4>
      </vt:variant>
      <vt:variant>
        <vt:lpwstr>https://apim-mw-aot-dev.azure-api.net/api/oh-module/getassetraginsightpriority</vt:lpwstr>
      </vt:variant>
      <vt:variant>
        <vt:lpwstr/>
      </vt:variant>
      <vt:variant>
        <vt:i4>7340135</vt:i4>
      </vt:variant>
      <vt:variant>
        <vt:i4>240</vt:i4>
      </vt:variant>
      <vt:variant>
        <vt:i4>0</vt:i4>
      </vt:variant>
      <vt:variant>
        <vt:i4>5</vt:i4>
      </vt:variant>
      <vt:variant>
        <vt:lpwstr>https://apim-mw-aot-dev.azure-api.net/api/oh-module/assets/getpinasset</vt:lpwstr>
      </vt:variant>
      <vt:variant>
        <vt:lpwstr/>
      </vt:variant>
      <vt:variant>
        <vt:i4>8257568</vt:i4>
      </vt:variant>
      <vt:variant>
        <vt:i4>237</vt:i4>
      </vt:variant>
      <vt:variant>
        <vt:i4>0</vt:i4>
      </vt:variant>
      <vt:variant>
        <vt:i4>5</vt:i4>
      </vt:variant>
      <vt:variant>
        <vt:lpwstr>https://apim-mw-aot-dev.azure-api.net/api/oh-module/assets/%7bassetid%7d/unpin</vt:lpwstr>
      </vt:variant>
      <vt:variant>
        <vt:lpwstr/>
      </vt:variant>
      <vt:variant>
        <vt:i4>7012411</vt:i4>
      </vt:variant>
      <vt:variant>
        <vt:i4>234</vt:i4>
      </vt:variant>
      <vt:variant>
        <vt:i4>0</vt:i4>
      </vt:variant>
      <vt:variant>
        <vt:i4>5</vt:i4>
      </vt:variant>
      <vt:variant>
        <vt:lpwstr>https://apim-mw-aot-dev.azure-api.net/api/oh-module/childassets</vt:lpwstr>
      </vt:variant>
      <vt:variant>
        <vt:lpwstr/>
      </vt:variant>
      <vt:variant>
        <vt:i4>524296</vt:i4>
      </vt:variant>
      <vt:variant>
        <vt:i4>231</vt:i4>
      </vt:variant>
      <vt:variant>
        <vt:i4>0</vt:i4>
      </vt:variant>
      <vt:variant>
        <vt:i4>5</vt:i4>
      </vt:variant>
      <vt:variant>
        <vt:lpwstr>https://industryxdevhub.accenture.com/assetdetails/45</vt:lpwstr>
      </vt:variant>
      <vt:variant>
        <vt:lpwstr/>
      </vt:variant>
      <vt:variant>
        <vt:i4>720904</vt:i4>
      </vt:variant>
      <vt:variant>
        <vt:i4>228</vt:i4>
      </vt:variant>
      <vt:variant>
        <vt:i4>0</vt:i4>
      </vt:variant>
      <vt:variant>
        <vt:i4>5</vt:i4>
      </vt:variant>
      <vt:variant>
        <vt:lpwstr>https://industryxdevhub.accenture.com/assetdetails/76</vt:lpwstr>
      </vt:variant>
      <vt:variant>
        <vt:lpwstr/>
      </vt:variant>
      <vt:variant>
        <vt:i4>3866704</vt:i4>
      </vt:variant>
      <vt:variant>
        <vt:i4>224</vt:i4>
      </vt:variant>
      <vt:variant>
        <vt:i4>0</vt:i4>
      </vt:variant>
      <vt:variant>
        <vt:i4>5</vt:i4>
      </vt:variant>
      <vt:variant>
        <vt:lpwstr>https://industryxdevhub.accenture.com/asset-home;search_text=aot</vt:lpwstr>
      </vt:variant>
      <vt:variant>
        <vt:lpwstr/>
      </vt:variant>
      <vt:variant>
        <vt:i4>3866704</vt:i4>
      </vt:variant>
      <vt:variant>
        <vt:i4>222</vt:i4>
      </vt:variant>
      <vt:variant>
        <vt:i4>0</vt:i4>
      </vt:variant>
      <vt:variant>
        <vt:i4>5</vt:i4>
      </vt:variant>
      <vt:variant>
        <vt:lpwstr>https://industryxdevhub.accenture.com/asset-home;search_text=aot</vt:lpwstr>
      </vt:variant>
      <vt:variant>
        <vt:lpwstr/>
      </vt:variant>
      <vt:variant>
        <vt:i4>655407</vt:i4>
      </vt:variant>
      <vt:variant>
        <vt:i4>219</vt:i4>
      </vt:variant>
      <vt:variant>
        <vt:i4>0</vt:i4>
      </vt:variant>
      <vt:variant>
        <vt:i4>5</vt:i4>
      </vt:variant>
      <vt:variant>
        <vt:lpwstr>mailto:rishabh.b.joshi@accenture.com</vt:lpwstr>
      </vt:variant>
      <vt:variant>
        <vt:lpwstr/>
      </vt:variant>
      <vt:variant>
        <vt:i4>5046324</vt:i4>
      </vt:variant>
      <vt:variant>
        <vt:i4>216</vt:i4>
      </vt:variant>
      <vt:variant>
        <vt:i4>0</vt:i4>
      </vt:variant>
      <vt:variant>
        <vt:i4>5</vt:i4>
      </vt:variant>
      <vt:variant>
        <vt:lpwstr>mailto:digvijay.gautam@accenture.com</vt:lpwstr>
      </vt:variant>
      <vt:variant>
        <vt:lpwstr/>
      </vt:variant>
      <vt:variant>
        <vt:i4>5963802</vt:i4>
      </vt:variant>
      <vt:variant>
        <vt:i4>213</vt:i4>
      </vt:variant>
      <vt:variant>
        <vt:i4>0</vt:i4>
      </vt:variant>
      <vt:variant>
        <vt:i4>5</vt:i4>
      </vt:variant>
      <vt:variant>
        <vt:lpwstr>https://app.getpostman.com/app/download/win64</vt:lpwstr>
      </vt:variant>
      <vt:variant>
        <vt:lpwstr/>
      </vt:variant>
      <vt:variant>
        <vt:i4>1835063</vt:i4>
      </vt:variant>
      <vt:variant>
        <vt:i4>206</vt:i4>
      </vt:variant>
      <vt:variant>
        <vt:i4>0</vt:i4>
      </vt:variant>
      <vt:variant>
        <vt:i4>5</vt:i4>
      </vt:variant>
      <vt:variant>
        <vt:lpwstr/>
      </vt:variant>
      <vt:variant>
        <vt:lpwstr>_Toc173508518</vt:lpwstr>
      </vt:variant>
      <vt:variant>
        <vt:i4>1835063</vt:i4>
      </vt:variant>
      <vt:variant>
        <vt:i4>200</vt:i4>
      </vt:variant>
      <vt:variant>
        <vt:i4>0</vt:i4>
      </vt:variant>
      <vt:variant>
        <vt:i4>5</vt:i4>
      </vt:variant>
      <vt:variant>
        <vt:lpwstr/>
      </vt:variant>
      <vt:variant>
        <vt:lpwstr>_Toc173508517</vt:lpwstr>
      </vt:variant>
      <vt:variant>
        <vt:i4>1835063</vt:i4>
      </vt:variant>
      <vt:variant>
        <vt:i4>194</vt:i4>
      </vt:variant>
      <vt:variant>
        <vt:i4>0</vt:i4>
      </vt:variant>
      <vt:variant>
        <vt:i4>5</vt:i4>
      </vt:variant>
      <vt:variant>
        <vt:lpwstr/>
      </vt:variant>
      <vt:variant>
        <vt:lpwstr>_Toc173508516</vt:lpwstr>
      </vt:variant>
      <vt:variant>
        <vt:i4>1835063</vt:i4>
      </vt:variant>
      <vt:variant>
        <vt:i4>188</vt:i4>
      </vt:variant>
      <vt:variant>
        <vt:i4>0</vt:i4>
      </vt:variant>
      <vt:variant>
        <vt:i4>5</vt:i4>
      </vt:variant>
      <vt:variant>
        <vt:lpwstr/>
      </vt:variant>
      <vt:variant>
        <vt:lpwstr>_Toc173508515</vt:lpwstr>
      </vt:variant>
      <vt:variant>
        <vt:i4>1835063</vt:i4>
      </vt:variant>
      <vt:variant>
        <vt:i4>182</vt:i4>
      </vt:variant>
      <vt:variant>
        <vt:i4>0</vt:i4>
      </vt:variant>
      <vt:variant>
        <vt:i4>5</vt:i4>
      </vt:variant>
      <vt:variant>
        <vt:lpwstr/>
      </vt:variant>
      <vt:variant>
        <vt:lpwstr>_Toc173508514</vt:lpwstr>
      </vt:variant>
      <vt:variant>
        <vt:i4>1835063</vt:i4>
      </vt:variant>
      <vt:variant>
        <vt:i4>176</vt:i4>
      </vt:variant>
      <vt:variant>
        <vt:i4>0</vt:i4>
      </vt:variant>
      <vt:variant>
        <vt:i4>5</vt:i4>
      </vt:variant>
      <vt:variant>
        <vt:lpwstr/>
      </vt:variant>
      <vt:variant>
        <vt:lpwstr>_Toc173508513</vt:lpwstr>
      </vt:variant>
      <vt:variant>
        <vt:i4>1835063</vt:i4>
      </vt:variant>
      <vt:variant>
        <vt:i4>170</vt:i4>
      </vt:variant>
      <vt:variant>
        <vt:i4>0</vt:i4>
      </vt:variant>
      <vt:variant>
        <vt:i4>5</vt:i4>
      </vt:variant>
      <vt:variant>
        <vt:lpwstr/>
      </vt:variant>
      <vt:variant>
        <vt:lpwstr>_Toc173508512</vt:lpwstr>
      </vt:variant>
      <vt:variant>
        <vt:i4>1835063</vt:i4>
      </vt:variant>
      <vt:variant>
        <vt:i4>164</vt:i4>
      </vt:variant>
      <vt:variant>
        <vt:i4>0</vt:i4>
      </vt:variant>
      <vt:variant>
        <vt:i4>5</vt:i4>
      </vt:variant>
      <vt:variant>
        <vt:lpwstr/>
      </vt:variant>
      <vt:variant>
        <vt:lpwstr>_Toc173508511</vt:lpwstr>
      </vt:variant>
      <vt:variant>
        <vt:i4>1835063</vt:i4>
      </vt:variant>
      <vt:variant>
        <vt:i4>158</vt:i4>
      </vt:variant>
      <vt:variant>
        <vt:i4>0</vt:i4>
      </vt:variant>
      <vt:variant>
        <vt:i4>5</vt:i4>
      </vt:variant>
      <vt:variant>
        <vt:lpwstr/>
      </vt:variant>
      <vt:variant>
        <vt:lpwstr>_Toc173508510</vt:lpwstr>
      </vt:variant>
      <vt:variant>
        <vt:i4>1900599</vt:i4>
      </vt:variant>
      <vt:variant>
        <vt:i4>152</vt:i4>
      </vt:variant>
      <vt:variant>
        <vt:i4>0</vt:i4>
      </vt:variant>
      <vt:variant>
        <vt:i4>5</vt:i4>
      </vt:variant>
      <vt:variant>
        <vt:lpwstr/>
      </vt:variant>
      <vt:variant>
        <vt:lpwstr>_Toc173508509</vt:lpwstr>
      </vt:variant>
      <vt:variant>
        <vt:i4>1900599</vt:i4>
      </vt:variant>
      <vt:variant>
        <vt:i4>146</vt:i4>
      </vt:variant>
      <vt:variant>
        <vt:i4>0</vt:i4>
      </vt:variant>
      <vt:variant>
        <vt:i4>5</vt:i4>
      </vt:variant>
      <vt:variant>
        <vt:lpwstr/>
      </vt:variant>
      <vt:variant>
        <vt:lpwstr>_Toc173508508</vt:lpwstr>
      </vt:variant>
      <vt:variant>
        <vt:i4>1900599</vt:i4>
      </vt:variant>
      <vt:variant>
        <vt:i4>140</vt:i4>
      </vt:variant>
      <vt:variant>
        <vt:i4>0</vt:i4>
      </vt:variant>
      <vt:variant>
        <vt:i4>5</vt:i4>
      </vt:variant>
      <vt:variant>
        <vt:lpwstr/>
      </vt:variant>
      <vt:variant>
        <vt:lpwstr>_Toc173508507</vt:lpwstr>
      </vt:variant>
      <vt:variant>
        <vt:i4>1900599</vt:i4>
      </vt:variant>
      <vt:variant>
        <vt:i4>134</vt:i4>
      </vt:variant>
      <vt:variant>
        <vt:i4>0</vt:i4>
      </vt:variant>
      <vt:variant>
        <vt:i4>5</vt:i4>
      </vt:variant>
      <vt:variant>
        <vt:lpwstr/>
      </vt:variant>
      <vt:variant>
        <vt:lpwstr>_Toc173508506</vt:lpwstr>
      </vt:variant>
      <vt:variant>
        <vt:i4>1900599</vt:i4>
      </vt:variant>
      <vt:variant>
        <vt:i4>128</vt:i4>
      </vt:variant>
      <vt:variant>
        <vt:i4>0</vt:i4>
      </vt:variant>
      <vt:variant>
        <vt:i4>5</vt:i4>
      </vt:variant>
      <vt:variant>
        <vt:lpwstr/>
      </vt:variant>
      <vt:variant>
        <vt:lpwstr>_Toc173508505</vt:lpwstr>
      </vt:variant>
      <vt:variant>
        <vt:i4>1900599</vt:i4>
      </vt:variant>
      <vt:variant>
        <vt:i4>122</vt:i4>
      </vt:variant>
      <vt:variant>
        <vt:i4>0</vt:i4>
      </vt:variant>
      <vt:variant>
        <vt:i4>5</vt:i4>
      </vt:variant>
      <vt:variant>
        <vt:lpwstr/>
      </vt:variant>
      <vt:variant>
        <vt:lpwstr>_Toc173508504</vt:lpwstr>
      </vt:variant>
      <vt:variant>
        <vt:i4>1900599</vt:i4>
      </vt:variant>
      <vt:variant>
        <vt:i4>116</vt:i4>
      </vt:variant>
      <vt:variant>
        <vt:i4>0</vt:i4>
      </vt:variant>
      <vt:variant>
        <vt:i4>5</vt:i4>
      </vt:variant>
      <vt:variant>
        <vt:lpwstr/>
      </vt:variant>
      <vt:variant>
        <vt:lpwstr>_Toc173508503</vt:lpwstr>
      </vt:variant>
      <vt:variant>
        <vt:i4>1900599</vt:i4>
      </vt:variant>
      <vt:variant>
        <vt:i4>110</vt:i4>
      </vt:variant>
      <vt:variant>
        <vt:i4>0</vt:i4>
      </vt:variant>
      <vt:variant>
        <vt:i4>5</vt:i4>
      </vt:variant>
      <vt:variant>
        <vt:lpwstr/>
      </vt:variant>
      <vt:variant>
        <vt:lpwstr>_Toc173508502</vt:lpwstr>
      </vt:variant>
      <vt:variant>
        <vt:i4>1900599</vt:i4>
      </vt:variant>
      <vt:variant>
        <vt:i4>104</vt:i4>
      </vt:variant>
      <vt:variant>
        <vt:i4>0</vt:i4>
      </vt:variant>
      <vt:variant>
        <vt:i4>5</vt:i4>
      </vt:variant>
      <vt:variant>
        <vt:lpwstr/>
      </vt:variant>
      <vt:variant>
        <vt:lpwstr>_Toc173508501</vt:lpwstr>
      </vt:variant>
      <vt:variant>
        <vt:i4>1900599</vt:i4>
      </vt:variant>
      <vt:variant>
        <vt:i4>98</vt:i4>
      </vt:variant>
      <vt:variant>
        <vt:i4>0</vt:i4>
      </vt:variant>
      <vt:variant>
        <vt:i4>5</vt:i4>
      </vt:variant>
      <vt:variant>
        <vt:lpwstr/>
      </vt:variant>
      <vt:variant>
        <vt:lpwstr>_Toc173508500</vt:lpwstr>
      </vt:variant>
      <vt:variant>
        <vt:i4>1310774</vt:i4>
      </vt:variant>
      <vt:variant>
        <vt:i4>92</vt:i4>
      </vt:variant>
      <vt:variant>
        <vt:i4>0</vt:i4>
      </vt:variant>
      <vt:variant>
        <vt:i4>5</vt:i4>
      </vt:variant>
      <vt:variant>
        <vt:lpwstr/>
      </vt:variant>
      <vt:variant>
        <vt:lpwstr>_Toc173508499</vt:lpwstr>
      </vt:variant>
      <vt:variant>
        <vt:i4>1310774</vt:i4>
      </vt:variant>
      <vt:variant>
        <vt:i4>86</vt:i4>
      </vt:variant>
      <vt:variant>
        <vt:i4>0</vt:i4>
      </vt:variant>
      <vt:variant>
        <vt:i4>5</vt:i4>
      </vt:variant>
      <vt:variant>
        <vt:lpwstr/>
      </vt:variant>
      <vt:variant>
        <vt:lpwstr>_Toc173508498</vt:lpwstr>
      </vt:variant>
      <vt:variant>
        <vt:i4>1310774</vt:i4>
      </vt:variant>
      <vt:variant>
        <vt:i4>80</vt:i4>
      </vt:variant>
      <vt:variant>
        <vt:i4>0</vt:i4>
      </vt:variant>
      <vt:variant>
        <vt:i4>5</vt:i4>
      </vt:variant>
      <vt:variant>
        <vt:lpwstr/>
      </vt:variant>
      <vt:variant>
        <vt:lpwstr>_Toc173508497</vt:lpwstr>
      </vt:variant>
      <vt:variant>
        <vt:i4>1310774</vt:i4>
      </vt:variant>
      <vt:variant>
        <vt:i4>74</vt:i4>
      </vt:variant>
      <vt:variant>
        <vt:i4>0</vt:i4>
      </vt:variant>
      <vt:variant>
        <vt:i4>5</vt:i4>
      </vt:variant>
      <vt:variant>
        <vt:lpwstr/>
      </vt:variant>
      <vt:variant>
        <vt:lpwstr>_Toc173508496</vt:lpwstr>
      </vt:variant>
      <vt:variant>
        <vt:i4>1310774</vt:i4>
      </vt:variant>
      <vt:variant>
        <vt:i4>68</vt:i4>
      </vt:variant>
      <vt:variant>
        <vt:i4>0</vt:i4>
      </vt:variant>
      <vt:variant>
        <vt:i4>5</vt:i4>
      </vt:variant>
      <vt:variant>
        <vt:lpwstr/>
      </vt:variant>
      <vt:variant>
        <vt:lpwstr>_Toc173508495</vt:lpwstr>
      </vt:variant>
      <vt:variant>
        <vt:i4>1310774</vt:i4>
      </vt:variant>
      <vt:variant>
        <vt:i4>62</vt:i4>
      </vt:variant>
      <vt:variant>
        <vt:i4>0</vt:i4>
      </vt:variant>
      <vt:variant>
        <vt:i4>5</vt:i4>
      </vt:variant>
      <vt:variant>
        <vt:lpwstr/>
      </vt:variant>
      <vt:variant>
        <vt:lpwstr>_Toc173508494</vt:lpwstr>
      </vt:variant>
      <vt:variant>
        <vt:i4>1310774</vt:i4>
      </vt:variant>
      <vt:variant>
        <vt:i4>56</vt:i4>
      </vt:variant>
      <vt:variant>
        <vt:i4>0</vt:i4>
      </vt:variant>
      <vt:variant>
        <vt:i4>5</vt:i4>
      </vt:variant>
      <vt:variant>
        <vt:lpwstr/>
      </vt:variant>
      <vt:variant>
        <vt:lpwstr>_Toc173508493</vt:lpwstr>
      </vt:variant>
      <vt:variant>
        <vt:i4>1310774</vt:i4>
      </vt:variant>
      <vt:variant>
        <vt:i4>50</vt:i4>
      </vt:variant>
      <vt:variant>
        <vt:i4>0</vt:i4>
      </vt:variant>
      <vt:variant>
        <vt:i4>5</vt:i4>
      </vt:variant>
      <vt:variant>
        <vt:lpwstr/>
      </vt:variant>
      <vt:variant>
        <vt:lpwstr>_Toc173508492</vt:lpwstr>
      </vt:variant>
      <vt:variant>
        <vt:i4>1310774</vt:i4>
      </vt:variant>
      <vt:variant>
        <vt:i4>44</vt:i4>
      </vt:variant>
      <vt:variant>
        <vt:i4>0</vt:i4>
      </vt:variant>
      <vt:variant>
        <vt:i4>5</vt:i4>
      </vt:variant>
      <vt:variant>
        <vt:lpwstr/>
      </vt:variant>
      <vt:variant>
        <vt:lpwstr>_Toc173508491</vt:lpwstr>
      </vt:variant>
      <vt:variant>
        <vt:i4>1310774</vt:i4>
      </vt:variant>
      <vt:variant>
        <vt:i4>38</vt:i4>
      </vt:variant>
      <vt:variant>
        <vt:i4>0</vt:i4>
      </vt:variant>
      <vt:variant>
        <vt:i4>5</vt:i4>
      </vt:variant>
      <vt:variant>
        <vt:lpwstr/>
      </vt:variant>
      <vt:variant>
        <vt:lpwstr>_Toc173508490</vt:lpwstr>
      </vt:variant>
      <vt:variant>
        <vt:i4>1376310</vt:i4>
      </vt:variant>
      <vt:variant>
        <vt:i4>32</vt:i4>
      </vt:variant>
      <vt:variant>
        <vt:i4>0</vt:i4>
      </vt:variant>
      <vt:variant>
        <vt:i4>5</vt:i4>
      </vt:variant>
      <vt:variant>
        <vt:lpwstr/>
      </vt:variant>
      <vt:variant>
        <vt:lpwstr>_Toc173508489</vt:lpwstr>
      </vt:variant>
      <vt:variant>
        <vt:i4>1376310</vt:i4>
      </vt:variant>
      <vt:variant>
        <vt:i4>26</vt:i4>
      </vt:variant>
      <vt:variant>
        <vt:i4>0</vt:i4>
      </vt:variant>
      <vt:variant>
        <vt:i4>5</vt:i4>
      </vt:variant>
      <vt:variant>
        <vt:lpwstr/>
      </vt:variant>
      <vt:variant>
        <vt:lpwstr>_Toc173508488</vt:lpwstr>
      </vt:variant>
      <vt:variant>
        <vt:i4>1376310</vt:i4>
      </vt:variant>
      <vt:variant>
        <vt:i4>20</vt:i4>
      </vt:variant>
      <vt:variant>
        <vt:i4>0</vt:i4>
      </vt:variant>
      <vt:variant>
        <vt:i4>5</vt:i4>
      </vt:variant>
      <vt:variant>
        <vt:lpwstr/>
      </vt:variant>
      <vt:variant>
        <vt:lpwstr>_Toc173508487</vt:lpwstr>
      </vt:variant>
      <vt:variant>
        <vt:i4>1376310</vt:i4>
      </vt:variant>
      <vt:variant>
        <vt:i4>14</vt:i4>
      </vt:variant>
      <vt:variant>
        <vt:i4>0</vt:i4>
      </vt:variant>
      <vt:variant>
        <vt:i4>5</vt:i4>
      </vt:variant>
      <vt:variant>
        <vt:lpwstr/>
      </vt:variant>
      <vt:variant>
        <vt:lpwstr>_Toc173508486</vt:lpwstr>
      </vt:variant>
      <vt:variant>
        <vt:i4>1376310</vt:i4>
      </vt:variant>
      <vt:variant>
        <vt:i4>8</vt:i4>
      </vt:variant>
      <vt:variant>
        <vt:i4>0</vt:i4>
      </vt:variant>
      <vt:variant>
        <vt:i4>5</vt:i4>
      </vt:variant>
      <vt:variant>
        <vt:lpwstr/>
      </vt:variant>
      <vt:variant>
        <vt:lpwstr>_Toc173508485</vt:lpwstr>
      </vt:variant>
      <vt:variant>
        <vt:i4>1376310</vt:i4>
      </vt:variant>
      <vt:variant>
        <vt:i4>2</vt:i4>
      </vt:variant>
      <vt:variant>
        <vt:i4>0</vt:i4>
      </vt:variant>
      <vt:variant>
        <vt:i4>5</vt:i4>
      </vt:variant>
      <vt:variant>
        <vt:lpwstr/>
      </vt:variant>
      <vt:variant>
        <vt:lpwstr>_Toc173508484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API Reference</dc:title>
  <dc:subject/>
  <dc:creator>Prathamesh Pingale, Snehanka</dc:creator>
  <cp:keywords>API</cp:keywords>
  <dc:description/>
  <cp:lastModifiedBy>Olson, Ed</cp:lastModifiedBy>
  <cp:revision>915</cp:revision>
  <cp:lastPrinted>2026-01-14T19:47:00Z</cp:lastPrinted>
  <dcterms:created xsi:type="dcterms:W3CDTF">2023-08-04T21:16:00Z</dcterms:created>
  <dcterms:modified xsi:type="dcterms:W3CDTF">2026-01-14T19:47:00Z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Copied">
    <vt:bool>false</vt:bool>
  </property>
  <property fmtid="{D5CDD505-2E9C-101B-9397-08002B2CF9AE}" pid="19" name="Doc Version">
    <vt:lpwstr>2.0</vt:lpwstr>
  </property>
  <property fmtid="{D5CDD505-2E9C-101B-9397-08002B2CF9AE}" pid="20" name="Project Acronym">
    <vt:lpwstr>AOT</vt:lpwstr>
  </property>
  <property fmtid="{D5CDD505-2E9C-101B-9397-08002B2CF9AE}" pid="21" name="RFTrigger">
    <vt:lpwstr>No</vt:lpwstr>
  </property>
</Properties>
</file>