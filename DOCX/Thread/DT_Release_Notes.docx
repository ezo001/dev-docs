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38371" w14:textId="7934B0F2" w:rsidR="00A5622F" w:rsidRDefault="00A5622F" w:rsidP="00CD5F57">
      <w:pPr>
        <w:pStyle w:val="DocumentType"/>
      </w:pPr>
      <w:r>
        <w:t>Digital Thread Foundations</w:t>
      </w:r>
    </w:p>
    <w:p w14:paraId="0A68A1D1" w14:textId="1F2CDBDA" w:rsidR="006D38C1" w:rsidRPr="006D38C1" w:rsidRDefault="00A5622F" w:rsidP="006C7CF0">
      <w:pPr>
        <w:spacing w:line="254" w:lineRule="auto"/>
        <w:ind w:left="460"/>
        <w:jc w:val="center"/>
        <w:rPr>
          <w:b/>
          <w:bCs/>
          <w:sz w:val="72"/>
          <w:szCs w:val="72"/>
        </w:rPr>
      </w:pPr>
      <w:r>
        <w:rPr>
          <w:b/>
          <w:bCs/>
          <w:sz w:val="72"/>
          <w:szCs w:val="72"/>
        </w:rPr>
        <w:t>Release 1.2</w:t>
      </w:r>
    </w:p>
    <w:p w14:paraId="62C81526" w14:textId="590DE445" w:rsidR="006C7CF0" w:rsidRDefault="006C7CF0" w:rsidP="00325895">
      <w:pPr>
        <w:spacing w:before="240" w:line="254" w:lineRule="auto"/>
        <w:ind w:left="460"/>
        <w:jc w:val="center"/>
        <w:rPr>
          <w:b/>
          <w:sz w:val="36"/>
        </w:rPr>
      </w:pPr>
      <w:r>
        <w:rPr>
          <w:b/>
          <w:sz w:val="36"/>
        </w:rPr>
        <w:t>RELEASE NOTES</w:t>
      </w:r>
    </w:p>
    <w:p w14:paraId="5A9D2182" w14:textId="4336A885" w:rsidR="00100770" w:rsidRPr="00CD5F57" w:rsidRDefault="00F9345C" w:rsidP="00325895">
      <w:pPr>
        <w:spacing w:before="360" w:line="256" w:lineRule="auto"/>
        <w:ind w:left="460" w:right="3"/>
        <w:jc w:val="center"/>
        <w:rPr>
          <w:color w:val="FFFFFF" w:themeColor="background1"/>
        </w:rPr>
      </w:pPr>
      <w:r w:rsidRPr="00CD5F57">
        <w:rPr>
          <w:color w:val="FFFFFF" w:themeColor="background1"/>
        </w:rPr>
        <w:t xml:space="preserve">Release Version: </w:t>
      </w:r>
      <w:sdt>
        <w:sdtPr>
          <w:rPr>
            <w:color w:val="FFFFFF" w:themeColor="background1"/>
          </w:rPr>
          <w:alias w:val="Release"/>
          <w:tag w:val="Release"/>
          <w:id w:val="1913272010"/>
          <w:placeholder>
            <w:docPart w:val="0176F7C804D34C90B8657E4445D27793"/>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3:Release[1]" w:storeItemID="{0C304092-294D-411A-807D-75C106398222}"/>
          <w:text/>
        </w:sdtPr>
        <w:sdtContent>
          <w:r w:rsidR="00B43A0C" w:rsidRPr="00CD5F57">
            <w:rPr>
              <w:color w:val="FFFFFF" w:themeColor="background1"/>
            </w:rPr>
            <w:t>1.2</w:t>
          </w:r>
        </w:sdtContent>
      </w:sdt>
    </w:p>
    <w:p w14:paraId="55961B5D" w14:textId="4394D8A5" w:rsidR="00CF1C43" w:rsidRPr="00A86739" w:rsidRDefault="00CF1C43" w:rsidP="00CF1C43">
      <w:pPr>
        <w:rPr>
          <w:color w:val="FFFFFF" w:themeColor="background1"/>
        </w:rPr>
      </w:pPr>
      <w:r w:rsidRPr="00A86739">
        <w:rPr>
          <w:color w:val="FFFFFF" w:themeColor="background1"/>
        </w:rPr>
        <w:t>Metadata Table</w:t>
      </w:r>
    </w:p>
    <w:tbl>
      <w:tblPr>
        <w:tblW w:w="0" w:type="auto"/>
        <w:tblCellSpacing w:w="15" w:type="dxa"/>
        <w:tblLook w:val="04A0" w:firstRow="1" w:lastRow="0" w:firstColumn="1" w:lastColumn="0" w:noHBand="0" w:noVBand="1"/>
      </w:tblPr>
      <w:tblGrid>
        <w:gridCol w:w="2937"/>
        <w:gridCol w:w="5881"/>
      </w:tblGrid>
      <w:tr w:rsidR="00A86739" w:rsidRPr="00A86739" w14:paraId="58FD3525" w14:textId="77777777">
        <w:trPr>
          <w:tblHeader/>
          <w:tblCellSpacing w:w="15" w:type="dxa"/>
        </w:trPr>
        <w:tc>
          <w:tcPr>
            <w:tcW w:w="0" w:type="auto"/>
            <w:tcMar>
              <w:top w:w="15" w:type="dxa"/>
              <w:left w:w="15" w:type="dxa"/>
              <w:bottom w:w="15" w:type="dxa"/>
              <w:right w:w="15" w:type="dxa"/>
            </w:tcMar>
            <w:vAlign w:val="center"/>
            <w:hideMark/>
          </w:tcPr>
          <w:p w14:paraId="419F7915" w14:textId="77777777" w:rsidR="00A86739" w:rsidRPr="00A86739" w:rsidRDefault="00A86739" w:rsidP="00A86739">
            <w:pPr>
              <w:spacing w:after="0" w:line="254" w:lineRule="auto"/>
              <w:rPr>
                <w:rFonts w:eastAsia="Calibri" w:cs="Times New Roman"/>
                <w:b/>
                <w:color w:val="FFFFFF" w:themeColor="background1"/>
              </w:rPr>
            </w:pPr>
            <w:r w:rsidRPr="00A86739">
              <w:rPr>
                <w:rFonts w:eastAsia="Calibri" w:cs="Times New Roman"/>
                <w:b/>
                <w:color w:val="FFFFFF" w:themeColor="background1"/>
              </w:rPr>
              <w:t>Field</w:t>
            </w:r>
          </w:p>
        </w:tc>
        <w:tc>
          <w:tcPr>
            <w:tcW w:w="0" w:type="auto"/>
            <w:tcMar>
              <w:top w:w="15" w:type="dxa"/>
              <w:left w:w="15" w:type="dxa"/>
              <w:bottom w:w="15" w:type="dxa"/>
              <w:right w:w="15" w:type="dxa"/>
            </w:tcMar>
            <w:vAlign w:val="center"/>
            <w:hideMark/>
          </w:tcPr>
          <w:p w14:paraId="1DF4F239" w14:textId="77777777" w:rsidR="00A86739" w:rsidRPr="00A86739" w:rsidRDefault="00A86739" w:rsidP="00A86739">
            <w:pPr>
              <w:spacing w:after="0" w:line="254" w:lineRule="auto"/>
              <w:rPr>
                <w:rFonts w:eastAsia="Calibri" w:cs="Times New Roman"/>
                <w:b/>
                <w:color w:val="FFFFFF" w:themeColor="background1"/>
              </w:rPr>
            </w:pPr>
            <w:r w:rsidRPr="00A86739">
              <w:rPr>
                <w:rFonts w:eastAsia="Calibri" w:cs="Times New Roman"/>
                <w:b/>
                <w:color w:val="FFFFFF" w:themeColor="background1"/>
              </w:rPr>
              <w:t>Value</w:t>
            </w:r>
          </w:p>
        </w:tc>
      </w:tr>
      <w:tr w:rsidR="00A86739" w:rsidRPr="00A86739" w14:paraId="67D2EF98" w14:textId="77777777">
        <w:trPr>
          <w:tblCellSpacing w:w="15" w:type="dxa"/>
        </w:trPr>
        <w:tc>
          <w:tcPr>
            <w:tcW w:w="0" w:type="auto"/>
            <w:tcMar>
              <w:top w:w="15" w:type="dxa"/>
              <w:left w:w="15" w:type="dxa"/>
              <w:bottom w:w="15" w:type="dxa"/>
              <w:right w:w="15" w:type="dxa"/>
            </w:tcMar>
            <w:vAlign w:val="center"/>
            <w:hideMark/>
          </w:tcPr>
          <w:p w14:paraId="04ECAE60" w14:textId="77777777" w:rsidR="00A86739" w:rsidRPr="00A86739" w:rsidRDefault="00A86739" w:rsidP="00A86739">
            <w:pPr>
              <w:spacing w:after="0" w:line="254" w:lineRule="auto"/>
              <w:rPr>
                <w:rFonts w:eastAsia="Calibri" w:cs="Times New Roman"/>
                <w:color w:val="FFFFFF" w:themeColor="background1"/>
              </w:rPr>
            </w:pPr>
            <w:r w:rsidRPr="00A86739">
              <w:rPr>
                <w:rFonts w:eastAsia="Calibri" w:cs="Times New Roman"/>
                <w:b/>
                <w:color w:val="FFFFFF" w:themeColor="background1"/>
              </w:rPr>
              <w:t>Asset / Solution Name</w:t>
            </w:r>
          </w:p>
        </w:tc>
        <w:tc>
          <w:tcPr>
            <w:tcW w:w="0" w:type="auto"/>
            <w:tcMar>
              <w:top w:w="15" w:type="dxa"/>
              <w:left w:w="15" w:type="dxa"/>
              <w:bottom w:w="15" w:type="dxa"/>
              <w:right w:w="15" w:type="dxa"/>
            </w:tcMar>
            <w:vAlign w:val="center"/>
            <w:hideMark/>
          </w:tcPr>
          <w:p w14:paraId="06EA5BDD" w14:textId="77777777" w:rsidR="00A86739" w:rsidRPr="00A86739" w:rsidRDefault="00A86739" w:rsidP="00A86739">
            <w:pPr>
              <w:spacing w:after="0" w:line="254" w:lineRule="auto"/>
              <w:rPr>
                <w:rFonts w:eastAsia="Calibri" w:cs="Times New Roman"/>
                <w:color w:val="FFFFFF" w:themeColor="background1"/>
              </w:rPr>
            </w:pPr>
            <w:r w:rsidRPr="00A86739">
              <w:rPr>
                <w:rFonts w:eastAsia="Calibri" w:cs="Times New Roman"/>
                <w:color w:val="FFFFFF" w:themeColor="background1"/>
              </w:rPr>
              <w:t>Digital Thread</w:t>
            </w:r>
          </w:p>
        </w:tc>
      </w:tr>
      <w:tr w:rsidR="00A86739" w:rsidRPr="00A86739" w14:paraId="0EA2FF8F" w14:textId="77777777">
        <w:trPr>
          <w:tblCellSpacing w:w="15" w:type="dxa"/>
        </w:trPr>
        <w:tc>
          <w:tcPr>
            <w:tcW w:w="0" w:type="auto"/>
            <w:tcMar>
              <w:top w:w="15" w:type="dxa"/>
              <w:left w:w="15" w:type="dxa"/>
              <w:bottom w:w="15" w:type="dxa"/>
              <w:right w:w="15" w:type="dxa"/>
            </w:tcMar>
            <w:vAlign w:val="center"/>
            <w:hideMark/>
          </w:tcPr>
          <w:p w14:paraId="223E90E8" w14:textId="77777777" w:rsidR="00A86739" w:rsidRPr="00A86739" w:rsidRDefault="00A86739" w:rsidP="00A86739">
            <w:pPr>
              <w:spacing w:after="0" w:line="254" w:lineRule="auto"/>
              <w:rPr>
                <w:rFonts w:eastAsia="Calibri" w:cs="Times New Roman"/>
                <w:color w:val="FFFFFF" w:themeColor="background1"/>
              </w:rPr>
            </w:pPr>
            <w:r w:rsidRPr="00A86739">
              <w:rPr>
                <w:rFonts w:eastAsia="Calibri" w:cs="Times New Roman"/>
                <w:b/>
                <w:color w:val="FFFFFF" w:themeColor="background1"/>
              </w:rPr>
              <w:t>Domain / Area</w:t>
            </w:r>
          </w:p>
        </w:tc>
        <w:tc>
          <w:tcPr>
            <w:tcW w:w="0" w:type="auto"/>
            <w:tcMar>
              <w:top w:w="15" w:type="dxa"/>
              <w:left w:w="15" w:type="dxa"/>
              <w:bottom w:w="15" w:type="dxa"/>
              <w:right w:w="15" w:type="dxa"/>
            </w:tcMar>
            <w:vAlign w:val="center"/>
            <w:hideMark/>
          </w:tcPr>
          <w:p w14:paraId="5549E354" w14:textId="77777777" w:rsidR="00A86739" w:rsidRPr="00A86739" w:rsidRDefault="00A86739" w:rsidP="00A86739">
            <w:pPr>
              <w:spacing w:after="0" w:line="254" w:lineRule="auto"/>
              <w:rPr>
                <w:rFonts w:eastAsia="Calibri" w:cs="Times New Roman"/>
                <w:color w:val="FFFFFF" w:themeColor="background1"/>
              </w:rPr>
            </w:pPr>
            <w:r w:rsidRPr="00A86739">
              <w:rPr>
                <w:rFonts w:eastAsia="Calibri" w:cs="Times New Roman"/>
                <w:color w:val="FFFFFF" w:themeColor="background1"/>
              </w:rPr>
              <w:t>Engineering</w:t>
            </w:r>
          </w:p>
        </w:tc>
      </w:tr>
      <w:tr w:rsidR="00A86739" w:rsidRPr="00A86739" w14:paraId="016509E0" w14:textId="77777777">
        <w:trPr>
          <w:tblCellSpacing w:w="15" w:type="dxa"/>
        </w:trPr>
        <w:tc>
          <w:tcPr>
            <w:tcW w:w="0" w:type="auto"/>
            <w:tcMar>
              <w:top w:w="15" w:type="dxa"/>
              <w:left w:w="15" w:type="dxa"/>
              <w:bottom w:w="15" w:type="dxa"/>
              <w:right w:w="15" w:type="dxa"/>
            </w:tcMar>
            <w:vAlign w:val="center"/>
            <w:hideMark/>
          </w:tcPr>
          <w:p w14:paraId="1E32D5F6" w14:textId="77777777" w:rsidR="00A86739" w:rsidRPr="00A86739" w:rsidRDefault="00A86739" w:rsidP="00A86739">
            <w:pPr>
              <w:spacing w:after="0" w:line="254" w:lineRule="auto"/>
              <w:rPr>
                <w:rFonts w:eastAsia="Calibri" w:cs="Times New Roman"/>
                <w:color w:val="FFFFFF" w:themeColor="background1"/>
              </w:rPr>
            </w:pPr>
            <w:r w:rsidRPr="00A86739">
              <w:rPr>
                <w:rFonts w:eastAsia="Calibri" w:cs="Times New Roman"/>
                <w:b/>
                <w:color w:val="FFFFFF" w:themeColor="background1"/>
              </w:rPr>
              <w:t>Owner (Team/Person)</w:t>
            </w:r>
          </w:p>
        </w:tc>
        <w:tc>
          <w:tcPr>
            <w:tcW w:w="0" w:type="auto"/>
            <w:tcMar>
              <w:top w:w="15" w:type="dxa"/>
              <w:left w:w="15" w:type="dxa"/>
              <w:bottom w:w="15" w:type="dxa"/>
              <w:right w:w="15" w:type="dxa"/>
            </w:tcMar>
            <w:vAlign w:val="center"/>
            <w:hideMark/>
          </w:tcPr>
          <w:p w14:paraId="1F46FD02" w14:textId="77777777" w:rsidR="00A86739" w:rsidRPr="00A86739" w:rsidRDefault="00A86739" w:rsidP="00A86739">
            <w:pPr>
              <w:spacing w:after="0" w:line="254" w:lineRule="auto"/>
              <w:rPr>
                <w:rFonts w:eastAsia="Calibri" w:cs="Times New Roman"/>
                <w:color w:val="FFFFFF" w:themeColor="background1"/>
              </w:rPr>
            </w:pPr>
            <w:r w:rsidRPr="00A86739">
              <w:rPr>
                <w:rFonts w:eastAsia="Calibri" w:cs="Times New Roman"/>
                <w:color w:val="FFFFFF" w:themeColor="background1"/>
              </w:rPr>
              <w:t>Karthik Ramachandra</w:t>
            </w:r>
          </w:p>
        </w:tc>
      </w:tr>
      <w:tr w:rsidR="00A86739" w:rsidRPr="00A86739" w14:paraId="772B0D85" w14:textId="77777777">
        <w:trPr>
          <w:tblCellSpacing w:w="15" w:type="dxa"/>
        </w:trPr>
        <w:tc>
          <w:tcPr>
            <w:tcW w:w="0" w:type="auto"/>
            <w:tcMar>
              <w:top w:w="15" w:type="dxa"/>
              <w:left w:w="15" w:type="dxa"/>
              <w:bottom w:w="15" w:type="dxa"/>
              <w:right w:w="15" w:type="dxa"/>
            </w:tcMar>
            <w:vAlign w:val="center"/>
            <w:hideMark/>
          </w:tcPr>
          <w:p w14:paraId="1C38892E" w14:textId="77777777" w:rsidR="00A86739" w:rsidRPr="00A86739" w:rsidRDefault="00A86739" w:rsidP="00A86739">
            <w:pPr>
              <w:spacing w:after="0" w:line="254" w:lineRule="auto"/>
              <w:rPr>
                <w:rFonts w:eastAsia="Calibri" w:cs="Times New Roman"/>
                <w:color w:val="FFFFFF" w:themeColor="background1"/>
              </w:rPr>
            </w:pPr>
            <w:r w:rsidRPr="00A86739">
              <w:rPr>
                <w:rFonts w:eastAsia="Calibri" w:cs="Times New Roman"/>
                <w:b/>
                <w:color w:val="FFFFFF" w:themeColor="background1"/>
              </w:rPr>
              <w:t>Reviewers</w:t>
            </w:r>
          </w:p>
        </w:tc>
        <w:tc>
          <w:tcPr>
            <w:tcW w:w="0" w:type="auto"/>
            <w:tcMar>
              <w:top w:w="15" w:type="dxa"/>
              <w:left w:w="15" w:type="dxa"/>
              <w:bottom w:w="15" w:type="dxa"/>
              <w:right w:w="15" w:type="dxa"/>
            </w:tcMar>
            <w:vAlign w:val="center"/>
            <w:hideMark/>
          </w:tcPr>
          <w:p w14:paraId="3FF36308" w14:textId="77777777" w:rsidR="00A86739" w:rsidRPr="00A86739" w:rsidRDefault="00A86739" w:rsidP="00A86739">
            <w:pPr>
              <w:spacing w:after="0" w:line="254" w:lineRule="auto"/>
              <w:rPr>
                <w:rFonts w:eastAsia="Calibri" w:cs="Times New Roman"/>
                <w:color w:val="FFFFFF" w:themeColor="background1"/>
              </w:rPr>
            </w:pPr>
            <w:r w:rsidRPr="00A86739">
              <w:rPr>
                <w:rFonts w:eastAsia="Calibri" w:cs="Times New Roman"/>
                <w:color w:val="FFFFFF" w:themeColor="background1"/>
              </w:rPr>
              <w:t>Karthik Ramachandra</w:t>
            </w:r>
          </w:p>
        </w:tc>
      </w:tr>
      <w:tr w:rsidR="00A86739" w:rsidRPr="00A86739" w14:paraId="06A7F397" w14:textId="77777777">
        <w:trPr>
          <w:tblCellSpacing w:w="15" w:type="dxa"/>
        </w:trPr>
        <w:tc>
          <w:tcPr>
            <w:tcW w:w="0" w:type="auto"/>
            <w:tcMar>
              <w:top w:w="15" w:type="dxa"/>
              <w:left w:w="15" w:type="dxa"/>
              <w:bottom w:w="15" w:type="dxa"/>
              <w:right w:w="15" w:type="dxa"/>
            </w:tcMar>
            <w:vAlign w:val="center"/>
            <w:hideMark/>
          </w:tcPr>
          <w:p w14:paraId="49B2A725" w14:textId="77777777" w:rsidR="00A86739" w:rsidRPr="00A86739" w:rsidRDefault="00A86739" w:rsidP="00A86739">
            <w:pPr>
              <w:spacing w:after="0" w:line="254" w:lineRule="auto"/>
              <w:rPr>
                <w:rFonts w:eastAsia="Calibri" w:cs="Times New Roman"/>
                <w:color w:val="FFFFFF" w:themeColor="background1"/>
              </w:rPr>
            </w:pPr>
            <w:r w:rsidRPr="00A86739">
              <w:rPr>
                <w:rFonts w:eastAsia="Calibri" w:cs="Times New Roman"/>
                <w:b/>
                <w:color w:val="FFFFFF" w:themeColor="background1"/>
              </w:rPr>
              <w:t>Status</w:t>
            </w:r>
          </w:p>
        </w:tc>
        <w:tc>
          <w:tcPr>
            <w:tcW w:w="0" w:type="auto"/>
            <w:tcMar>
              <w:top w:w="15" w:type="dxa"/>
              <w:left w:w="15" w:type="dxa"/>
              <w:bottom w:w="15" w:type="dxa"/>
              <w:right w:w="15" w:type="dxa"/>
            </w:tcMar>
            <w:vAlign w:val="center"/>
            <w:hideMark/>
          </w:tcPr>
          <w:p w14:paraId="65C30BC8" w14:textId="77777777" w:rsidR="00A86739" w:rsidRPr="00A86739" w:rsidRDefault="00A86739" w:rsidP="00A86739">
            <w:pPr>
              <w:spacing w:after="0" w:line="254" w:lineRule="auto"/>
              <w:rPr>
                <w:rFonts w:eastAsia="Calibri" w:cs="Times New Roman"/>
                <w:color w:val="FFFFFF" w:themeColor="background1"/>
              </w:rPr>
            </w:pPr>
            <w:r w:rsidRPr="00A86739">
              <w:rPr>
                <w:rFonts w:eastAsia="Calibri" w:cs="Times New Roman"/>
                <w:color w:val="FFFFFF" w:themeColor="background1"/>
              </w:rPr>
              <w:t>Approved / Complete</w:t>
            </w:r>
          </w:p>
        </w:tc>
      </w:tr>
      <w:tr w:rsidR="00A86739" w:rsidRPr="00A86739" w14:paraId="0F6F1758" w14:textId="77777777">
        <w:trPr>
          <w:tblCellSpacing w:w="15" w:type="dxa"/>
        </w:trPr>
        <w:tc>
          <w:tcPr>
            <w:tcW w:w="0" w:type="auto"/>
            <w:tcMar>
              <w:top w:w="15" w:type="dxa"/>
              <w:left w:w="15" w:type="dxa"/>
              <w:bottom w:w="15" w:type="dxa"/>
              <w:right w:w="15" w:type="dxa"/>
            </w:tcMar>
            <w:vAlign w:val="center"/>
            <w:hideMark/>
          </w:tcPr>
          <w:p w14:paraId="7438ABF6" w14:textId="77777777" w:rsidR="00A86739" w:rsidRPr="00A86739" w:rsidRDefault="00A86739" w:rsidP="00A86739">
            <w:pPr>
              <w:spacing w:after="0" w:line="254" w:lineRule="auto"/>
              <w:rPr>
                <w:rFonts w:eastAsia="Calibri" w:cs="Times New Roman"/>
                <w:color w:val="FFFFFF" w:themeColor="background1"/>
              </w:rPr>
            </w:pPr>
            <w:r w:rsidRPr="00A86739">
              <w:rPr>
                <w:rFonts w:eastAsia="Calibri" w:cs="Times New Roman"/>
                <w:b/>
                <w:color w:val="FFFFFF" w:themeColor="background1"/>
              </w:rPr>
              <w:t>Confidentiality</w:t>
            </w:r>
          </w:p>
        </w:tc>
        <w:tc>
          <w:tcPr>
            <w:tcW w:w="0" w:type="auto"/>
            <w:tcMar>
              <w:top w:w="15" w:type="dxa"/>
              <w:left w:w="15" w:type="dxa"/>
              <w:bottom w:w="15" w:type="dxa"/>
              <w:right w:w="15" w:type="dxa"/>
            </w:tcMar>
            <w:vAlign w:val="center"/>
            <w:hideMark/>
          </w:tcPr>
          <w:p w14:paraId="3D2A00D7" w14:textId="77777777" w:rsidR="00A86739" w:rsidRPr="00A86739" w:rsidRDefault="00A86739" w:rsidP="00A86739">
            <w:pPr>
              <w:spacing w:after="0" w:line="254" w:lineRule="auto"/>
              <w:rPr>
                <w:rFonts w:eastAsia="Calibri" w:cs="Times New Roman"/>
                <w:color w:val="FFFFFF" w:themeColor="background1"/>
              </w:rPr>
            </w:pPr>
            <w:r w:rsidRPr="00A86739">
              <w:rPr>
                <w:rFonts w:eastAsia="Calibri" w:cs="Times New Roman"/>
                <w:color w:val="FFFFFF" w:themeColor="background1"/>
              </w:rPr>
              <w:t>Internal / Confidential</w:t>
            </w:r>
          </w:p>
        </w:tc>
      </w:tr>
      <w:tr w:rsidR="00A86739" w:rsidRPr="00A86739" w14:paraId="794A33EC" w14:textId="77777777">
        <w:trPr>
          <w:tblCellSpacing w:w="15" w:type="dxa"/>
        </w:trPr>
        <w:tc>
          <w:tcPr>
            <w:tcW w:w="0" w:type="auto"/>
            <w:tcMar>
              <w:top w:w="15" w:type="dxa"/>
              <w:left w:w="15" w:type="dxa"/>
              <w:bottom w:w="15" w:type="dxa"/>
              <w:right w:w="15" w:type="dxa"/>
            </w:tcMar>
            <w:vAlign w:val="center"/>
            <w:hideMark/>
          </w:tcPr>
          <w:p w14:paraId="33DF3947" w14:textId="77777777" w:rsidR="00A86739" w:rsidRPr="00A86739" w:rsidRDefault="00A86739" w:rsidP="00A86739">
            <w:pPr>
              <w:spacing w:after="0" w:line="254" w:lineRule="auto"/>
              <w:rPr>
                <w:rFonts w:eastAsia="Calibri" w:cs="Times New Roman"/>
                <w:color w:val="FFFFFF" w:themeColor="background1"/>
              </w:rPr>
            </w:pPr>
            <w:r w:rsidRPr="00A86739">
              <w:rPr>
                <w:rFonts w:eastAsia="Calibri" w:cs="Times New Roman"/>
                <w:b/>
                <w:color w:val="FFFFFF" w:themeColor="background1"/>
              </w:rPr>
              <w:t>Source of Truth</w:t>
            </w:r>
          </w:p>
        </w:tc>
        <w:tc>
          <w:tcPr>
            <w:tcW w:w="0" w:type="auto"/>
            <w:tcMar>
              <w:top w:w="15" w:type="dxa"/>
              <w:left w:w="15" w:type="dxa"/>
              <w:bottom w:w="15" w:type="dxa"/>
              <w:right w:w="15" w:type="dxa"/>
            </w:tcMar>
            <w:vAlign w:val="center"/>
            <w:hideMark/>
          </w:tcPr>
          <w:p w14:paraId="15A51603" w14:textId="77777777" w:rsidR="00A86739" w:rsidRPr="00A86739" w:rsidRDefault="00A86739" w:rsidP="00A86739">
            <w:pPr>
              <w:spacing w:after="0" w:line="254" w:lineRule="auto"/>
              <w:rPr>
                <w:rFonts w:eastAsia="Calibri" w:cs="Times New Roman"/>
                <w:color w:val="FFFFFF" w:themeColor="background1"/>
              </w:rPr>
            </w:pPr>
            <w:r w:rsidRPr="00A86739">
              <w:rPr>
                <w:rFonts w:eastAsia="Calibri" w:cs="Times New Roman"/>
                <w:color w:val="FFFFFF" w:themeColor="background1"/>
              </w:rPr>
              <w:t>https://dev.azure.com/IXAssets/IXAssetsProject/_git/ixassets</w:t>
            </w:r>
          </w:p>
        </w:tc>
      </w:tr>
      <w:tr w:rsidR="00A86739" w:rsidRPr="00A86739" w14:paraId="34D353DF" w14:textId="77777777">
        <w:trPr>
          <w:tblCellSpacing w:w="15" w:type="dxa"/>
        </w:trPr>
        <w:tc>
          <w:tcPr>
            <w:tcW w:w="0" w:type="auto"/>
            <w:tcMar>
              <w:top w:w="15" w:type="dxa"/>
              <w:left w:w="15" w:type="dxa"/>
              <w:bottom w:w="15" w:type="dxa"/>
              <w:right w:w="15" w:type="dxa"/>
            </w:tcMar>
            <w:vAlign w:val="center"/>
            <w:hideMark/>
          </w:tcPr>
          <w:p w14:paraId="2EB6E5D6" w14:textId="77777777" w:rsidR="00A86739" w:rsidRPr="00A86739" w:rsidRDefault="00A86739" w:rsidP="00A86739">
            <w:pPr>
              <w:spacing w:after="0" w:line="254" w:lineRule="auto"/>
              <w:rPr>
                <w:rFonts w:eastAsia="Calibri" w:cs="Times New Roman"/>
                <w:color w:val="FFFFFF" w:themeColor="background1"/>
              </w:rPr>
            </w:pPr>
            <w:r w:rsidRPr="00A86739">
              <w:rPr>
                <w:rFonts w:eastAsia="Calibri" w:cs="Times New Roman"/>
                <w:b/>
                <w:color w:val="FFFFFF" w:themeColor="background1"/>
              </w:rPr>
              <w:t>Related Assets / Alternatives</w:t>
            </w:r>
          </w:p>
        </w:tc>
        <w:tc>
          <w:tcPr>
            <w:tcW w:w="0" w:type="auto"/>
            <w:tcMar>
              <w:top w:w="15" w:type="dxa"/>
              <w:left w:w="15" w:type="dxa"/>
              <w:bottom w:w="15" w:type="dxa"/>
              <w:right w:w="15" w:type="dxa"/>
            </w:tcMar>
            <w:vAlign w:val="center"/>
            <w:hideMark/>
          </w:tcPr>
          <w:p w14:paraId="399C1B62" w14:textId="77777777" w:rsidR="00A86739" w:rsidRPr="00A86739" w:rsidRDefault="00A86739" w:rsidP="00A86739">
            <w:pPr>
              <w:spacing w:after="0" w:line="254" w:lineRule="auto"/>
              <w:rPr>
                <w:rFonts w:eastAsia="Calibri" w:cs="Times New Roman"/>
                <w:color w:val="FFFFFF" w:themeColor="background1"/>
              </w:rPr>
            </w:pPr>
            <w:r w:rsidRPr="00A86739">
              <w:rPr>
                <w:rFonts w:eastAsia="Calibri" w:cs="Times New Roman"/>
                <w:color w:val="FFFFFF" w:themeColor="background1"/>
              </w:rPr>
              <w:t>AOT / Engineering Orchestration / Engineering Agents</w:t>
            </w:r>
          </w:p>
        </w:tc>
      </w:tr>
    </w:tbl>
    <w:p w14:paraId="5E683311" w14:textId="574F87B4" w:rsidR="00801AE3" w:rsidRDefault="00801AE3" w:rsidP="009F00C7">
      <w:pPr>
        <w:jc w:val="left"/>
        <w:sectPr w:rsidR="00801AE3" w:rsidSect="00A86739">
          <w:headerReference w:type="default" r:id="rId12"/>
          <w:footerReference w:type="default" r:id="rId13"/>
          <w:type w:val="continuous"/>
          <w:pgSz w:w="20160" w:h="15840" w:orient="landscape" w:code="5"/>
          <w:pgMar w:top="5760" w:right="1440" w:bottom="1440" w:left="1440" w:header="706" w:footer="706" w:gutter="0"/>
          <w:cols w:sep="1" w:space="1440"/>
          <w:docGrid w:linePitch="360"/>
        </w:sectPr>
      </w:pPr>
    </w:p>
    <w:p w14:paraId="03ADAA0C" w14:textId="2BB87044" w:rsidR="002D37FC" w:rsidRDefault="00100770" w:rsidP="009F00C7">
      <w:pPr>
        <w:pStyle w:val="Heading1"/>
        <w:jc w:val="left"/>
        <w:rPr>
          <w:sz w:val="32"/>
          <w:szCs w:val="32"/>
        </w:rPr>
        <w:sectPr w:rsidR="002D37FC" w:rsidSect="009F0347">
          <w:pgSz w:w="20160" w:h="15840" w:orient="landscape" w:code="5"/>
          <w:pgMar w:top="1440" w:right="1440" w:bottom="1440" w:left="1440" w:header="706" w:footer="706" w:gutter="0"/>
          <w:cols w:sep="1" w:space="1440"/>
          <w:docGrid w:linePitch="360"/>
        </w:sectPr>
      </w:pPr>
      <w:r w:rsidRPr="44319786">
        <w:rPr>
          <w:sz w:val="32"/>
          <w:szCs w:val="32"/>
        </w:rPr>
        <w:lastRenderedPageBreak/>
        <w:t xml:space="preserve">Introduction </w:t>
      </w:r>
      <w:bookmarkStart w:id="0" w:name="OLE_LINK1"/>
    </w:p>
    <w:p w14:paraId="0A96FD4C" w14:textId="5FAA9AF1" w:rsidR="00100770" w:rsidRPr="00AB01AA" w:rsidRDefault="50AE0D49" w:rsidP="0552EE2D">
      <w:r>
        <w:t>Industry X Digital Thread Foundations delivers industry-agnostic building blocks that create a virtualization layer over connected products, operations, and services. It provides a communication framework that connects different systems across the product lifecycle, enabling seamless data sharing and driving improvements in industrial and manufacturing processes. IX Digital Thread goes beyond data exchange to provide end-to-end, asset-relevant information that enhances efficiency and business value.</w:t>
      </w:r>
    </w:p>
    <w:p w14:paraId="27E4D9B8" w14:textId="56D26BCA" w:rsidR="00100770" w:rsidRPr="00AB01AA" w:rsidRDefault="50AE0D49" w:rsidP="0552EE2D">
      <w:r>
        <w:t>The 1.2 release introduces flexible, industry-agnostic building blocks that create a virtualization layer across connected products, operations, and services. It features improved Bill of Material (BOM) management through a structured and efficient workflow for converting Engineering BOMs (EBOMs) into Manufacturing BOMs (MBOMs)</w:t>
      </w:r>
      <w:r w:rsidR="311FDEE4">
        <w:t xml:space="preserve"> in batch</w:t>
      </w:r>
      <w:r>
        <w:t xml:space="preserve">. The conversion ensures accurate transformation of engineering data into manufacturable formats, with full traceability and version control. The comparison feature provides precise data analysis across systems, </w:t>
      </w:r>
      <w:r w:rsidR="00E75A27">
        <w:t>highlights</w:t>
      </w:r>
      <w:r>
        <w:t xml:space="preserve"> </w:t>
      </w:r>
      <w:r w:rsidDel="00253924">
        <w:t>discrepancies</w:t>
      </w:r>
      <w:r w:rsidR="00253924">
        <w:t xml:space="preserve"> </w:t>
      </w:r>
      <w:r w:rsidR="001B0AE3">
        <w:t>with</w:t>
      </w:r>
      <w:r>
        <w:t xml:space="preserve"> full traceability.</w:t>
      </w:r>
    </w:p>
    <w:p w14:paraId="54CE4329" w14:textId="15574C1B" w:rsidR="00100770" w:rsidRPr="00AB01AA" w:rsidRDefault="00536923" w:rsidP="0552EE2D">
      <w:r>
        <w:t>The new</w:t>
      </w:r>
      <w:r w:rsidR="5E16C4A9">
        <w:t xml:space="preserve"> Data Quality Check</w:t>
      </w:r>
      <w:r w:rsidR="00A553BB">
        <w:t xml:space="preserve"> feature allows</w:t>
      </w:r>
      <w:r w:rsidR="5E16C4A9">
        <w:t xml:space="preserve"> users to define quality checkpoints based on their preferences to ensure the accuracy and reliability of data throughout the digital thread. </w:t>
      </w:r>
      <w:r w:rsidR="009342B8">
        <w:t>Additionally, the new</w:t>
      </w:r>
      <w:r w:rsidR="5E16C4A9">
        <w:t xml:space="preserve"> Digital Thread Dashboard</w:t>
      </w:r>
      <w:r w:rsidR="009342B8">
        <w:t xml:space="preserve"> offers</w:t>
      </w:r>
      <w:r w:rsidR="5E16C4A9">
        <w:t xml:space="preserve"> comprehensive management access and insights into the entire digital thread ecosystem.</w:t>
      </w:r>
    </w:p>
    <w:bookmarkEnd w:id="0"/>
    <w:p w14:paraId="19F48E60" w14:textId="1D8AC1F8" w:rsidR="00100770" w:rsidRPr="00D51E6F" w:rsidRDefault="003B2AAA" w:rsidP="00D51E6F">
      <w:pPr>
        <w:pStyle w:val="Heading2"/>
      </w:pPr>
      <w:r w:rsidRPr="1329F8CB">
        <w:rPr>
          <w:rStyle w:val="Heading2Char"/>
          <w:sz w:val="28"/>
          <w:szCs w:val="28"/>
        </w:rPr>
        <w:br w:type="column"/>
      </w:r>
      <w:r w:rsidR="00100770" w:rsidRPr="00D51E6F">
        <w:t>Purpose</w:t>
      </w:r>
    </w:p>
    <w:p w14:paraId="2855C7CA" w14:textId="202DA4C8" w:rsidR="00A0574D" w:rsidRPr="00740EC8" w:rsidRDefault="00A0574D" w:rsidP="002A5CA2">
      <w:pPr>
        <w:jc w:val="left"/>
      </w:pPr>
      <w:bookmarkStart w:id="1" w:name="OLE_LINK7"/>
      <w:r w:rsidRPr="079DCDEB">
        <w:t xml:space="preserve">This document describes new features </w:t>
      </w:r>
      <w:r w:rsidR="00EE2EB8">
        <w:t>and</w:t>
      </w:r>
      <w:r w:rsidRPr="079DCDEB">
        <w:t xml:space="preserve"> enhancements to </w:t>
      </w:r>
      <w:r w:rsidR="002A312B">
        <w:t>IX</w:t>
      </w:r>
      <w:r w:rsidR="009B592A">
        <w:t xml:space="preserve"> </w:t>
      </w:r>
      <w:r w:rsidR="002A312B">
        <w:t>D</w:t>
      </w:r>
      <w:r w:rsidR="009B592A">
        <w:t xml:space="preserve">igital </w:t>
      </w:r>
      <w:r w:rsidR="002A312B">
        <w:t>T</w:t>
      </w:r>
      <w:r w:rsidR="009B592A">
        <w:t>hread Foundations</w:t>
      </w:r>
      <w:r w:rsidR="005B79A1">
        <w:t xml:space="preserve"> as part of the 1.2 release.</w:t>
      </w:r>
    </w:p>
    <w:bookmarkEnd w:id="1"/>
    <w:p w14:paraId="253F22ED" w14:textId="5BAD745C" w:rsidR="00100770" w:rsidRPr="00AB01AA" w:rsidRDefault="00100770" w:rsidP="009F00C7">
      <w:pPr>
        <w:pStyle w:val="Heading2"/>
        <w:jc w:val="left"/>
        <w:rPr>
          <w:sz w:val="28"/>
          <w:szCs w:val="28"/>
        </w:rPr>
      </w:pPr>
      <w:r w:rsidRPr="07BF7FA4">
        <w:rPr>
          <w:sz w:val="28"/>
          <w:szCs w:val="28"/>
        </w:rPr>
        <w:t>Target Audience</w:t>
      </w:r>
    </w:p>
    <w:p w14:paraId="612E1004" w14:textId="77777777" w:rsidR="00100770" w:rsidRPr="001770B4" w:rsidRDefault="00100770" w:rsidP="009F00C7">
      <w:pPr>
        <w:pStyle w:val="ListParagraph"/>
        <w:numPr>
          <w:ilvl w:val="0"/>
          <w:numId w:val="30"/>
        </w:numPr>
        <w:jc w:val="left"/>
      </w:pPr>
      <w:r w:rsidRPr="001770B4">
        <w:t xml:space="preserve">Asset Delivery Teams </w:t>
      </w:r>
    </w:p>
    <w:p w14:paraId="3F294697" w14:textId="77777777" w:rsidR="00100770" w:rsidRPr="001770B4" w:rsidRDefault="00100770" w:rsidP="009F00C7">
      <w:pPr>
        <w:pStyle w:val="ListParagraph"/>
        <w:numPr>
          <w:ilvl w:val="0"/>
          <w:numId w:val="30"/>
        </w:numPr>
        <w:jc w:val="left"/>
      </w:pPr>
      <w:r w:rsidRPr="001770B4">
        <w:t xml:space="preserve">Stakeholders, Solution Architects, Technical Architects </w:t>
      </w:r>
    </w:p>
    <w:p w14:paraId="2D85F73B" w14:textId="3802C8E9" w:rsidR="00100770" w:rsidRPr="00AB01AA" w:rsidRDefault="00100770" w:rsidP="009F00C7">
      <w:pPr>
        <w:pStyle w:val="Heading2"/>
        <w:jc w:val="left"/>
        <w:rPr>
          <w:sz w:val="28"/>
          <w:szCs w:val="28"/>
        </w:rPr>
      </w:pPr>
      <w:r w:rsidRPr="2D2E2651">
        <w:rPr>
          <w:sz w:val="28"/>
          <w:szCs w:val="28"/>
        </w:rPr>
        <w:t>Contacts</w:t>
      </w:r>
    </w:p>
    <w:bookmarkStart w:id="2" w:name="OLE_LINK2"/>
    <w:p w14:paraId="18EDE96C" w14:textId="773CC892" w:rsidR="00100770" w:rsidRPr="001770B4" w:rsidRDefault="00DE6DED" w:rsidP="009F00C7">
      <w:pPr>
        <w:pStyle w:val="ListParagraph"/>
        <w:numPr>
          <w:ilvl w:val="0"/>
          <w:numId w:val="31"/>
        </w:numPr>
        <w:jc w:val="left"/>
      </w:pPr>
      <w:r w:rsidRPr="001770B4">
        <w:fldChar w:fldCharType="begin"/>
      </w:r>
      <w:r>
        <w:instrText>HYPERLINK "mailto:florian.tournier@accenture.com"</w:instrText>
      </w:r>
      <w:r w:rsidRPr="001770B4">
        <w:fldChar w:fldCharType="separate"/>
      </w:r>
      <w:r w:rsidR="00423044" w:rsidRPr="003F309B">
        <w:rPr>
          <w:rStyle w:val="Hyperlink"/>
        </w:rPr>
        <w:t>florian.tournier@accenture.com</w:t>
      </w:r>
      <w:r w:rsidRPr="001770B4">
        <w:fldChar w:fldCharType="end"/>
      </w:r>
      <w:r w:rsidR="00423044" w:rsidRPr="001770B4">
        <w:t xml:space="preserve"> </w:t>
      </w:r>
      <w:r w:rsidR="00100770" w:rsidRPr="001770B4">
        <w:t xml:space="preserve"> </w:t>
      </w:r>
    </w:p>
    <w:p w14:paraId="7A209E69" w14:textId="77777777" w:rsidR="00100770" w:rsidRPr="001770B4" w:rsidRDefault="00100770" w:rsidP="009F00C7">
      <w:pPr>
        <w:pStyle w:val="ListParagraph"/>
        <w:numPr>
          <w:ilvl w:val="0"/>
          <w:numId w:val="31"/>
        </w:numPr>
        <w:jc w:val="left"/>
      </w:pPr>
      <w:hyperlink r:id="rId14">
        <w:r w:rsidRPr="001770B4">
          <w:rPr>
            <w:rStyle w:val="Hyperlink"/>
          </w:rPr>
          <w:t>laura.mosconi@accenture.com</w:t>
        </w:r>
      </w:hyperlink>
    </w:p>
    <w:p w14:paraId="506A1B9A" w14:textId="77777777" w:rsidR="00100770" w:rsidRDefault="00100770" w:rsidP="009F00C7">
      <w:pPr>
        <w:pStyle w:val="ListParagraph"/>
        <w:numPr>
          <w:ilvl w:val="0"/>
          <w:numId w:val="31"/>
        </w:numPr>
        <w:jc w:val="left"/>
      </w:pPr>
      <w:hyperlink r:id="rId15">
        <w:r w:rsidRPr="001770B4">
          <w:rPr>
            <w:rStyle w:val="Hyperlink"/>
          </w:rPr>
          <w:t>karthik.ramachandra@accenture.com</w:t>
        </w:r>
      </w:hyperlink>
    </w:p>
    <w:p w14:paraId="6CC160C4" w14:textId="51D12C65" w:rsidR="00E21785" w:rsidRDefault="00B51656" w:rsidP="009F00C7">
      <w:pPr>
        <w:pStyle w:val="ListParagraph"/>
        <w:numPr>
          <w:ilvl w:val="0"/>
          <w:numId w:val="31"/>
        </w:numPr>
        <w:jc w:val="left"/>
      </w:pPr>
      <w:hyperlink r:id="rId16" w:history="1">
        <w:r w:rsidRPr="0033653C">
          <w:rPr>
            <w:rStyle w:val="Hyperlink"/>
          </w:rPr>
          <w:t>vamsi.konambhotla@accenture.com</w:t>
        </w:r>
      </w:hyperlink>
      <w:r>
        <w:t xml:space="preserve"> </w:t>
      </w:r>
    </w:p>
    <w:p w14:paraId="36B375E5" w14:textId="4C153F9C" w:rsidR="00B51656" w:rsidRPr="001770B4" w:rsidRDefault="0083319D" w:rsidP="009F00C7">
      <w:pPr>
        <w:pStyle w:val="ListParagraph"/>
        <w:numPr>
          <w:ilvl w:val="0"/>
          <w:numId w:val="31"/>
        </w:numPr>
        <w:jc w:val="left"/>
      </w:pPr>
      <w:hyperlink r:id="rId17" w:history="1">
        <w:r w:rsidRPr="0033653C">
          <w:rPr>
            <w:rStyle w:val="Hyperlink"/>
          </w:rPr>
          <w:t>riju.dhar@accenture.com</w:t>
        </w:r>
      </w:hyperlink>
      <w:r>
        <w:t xml:space="preserve"> </w:t>
      </w:r>
    </w:p>
    <w:bookmarkEnd w:id="2"/>
    <w:p w14:paraId="6D2DDF76" w14:textId="77777777" w:rsidR="00100770" w:rsidRPr="00AB01AA" w:rsidRDefault="00100770" w:rsidP="009F00C7">
      <w:pPr>
        <w:pStyle w:val="Heading2"/>
        <w:jc w:val="left"/>
        <w:rPr>
          <w:sz w:val="28"/>
          <w:szCs w:val="28"/>
        </w:rPr>
      </w:pPr>
      <w:r w:rsidRPr="5EF6DC30">
        <w:rPr>
          <w:sz w:val="28"/>
          <w:szCs w:val="28"/>
        </w:rPr>
        <w:t xml:space="preserve">Related </w:t>
      </w:r>
      <w:r w:rsidRPr="15D99648">
        <w:rPr>
          <w:sz w:val="28"/>
          <w:szCs w:val="28"/>
        </w:rPr>
        <w:t xml:space="preserve">Links </w:t>
      </w:r>
    </w:p>
    <w:p w14:paraId="237B6AFC" w14:textId="3B3E6114" w:rsidR="000D6D0C" w:rsidRDefault="000D6D0C" w:rsidP="009F00C7">
      <w:pPr>
        <w:pStyle w:val="ListParagraph"/>
        <w:numPr>
          <w:ilvl w:val="0"/>
          <w:numId w:val="32"/>
        </w:numPr>
        <w:jc w:val="left"/>
      </w:pPr>
      <w:hyperlink r:id="rId18">
        <w:r w:rsidRPr="001770B4">
          <w:rPr>
            <w:rStyle w:val="Hyperlink"/>
          </w:rPr>
          <w:t>M</w:t>
        </w:r>
        <w:r w:rsidR="00261523" w:rsidRPr="001770B4">
          <w:rPr>
            <w:rStyle w:val="Hyperlink"/>
          </w:rPr>
          <w:t>icrosoft Azure Monitor</w:t>
        </w:r>
      </w:hyperlink>
    </w:p>
    <w:p w14:paraId="704AE632" w14:textId="1F4CD337" w:rsidR="00CA45BF" w:rsidRPr="001770B4" w:rsidRDefault="00CA45BF" w:rsidP="009F00C7">
      <w:pPr>
        <w:pStyle w:val="ListParagraph"/>
        <w:numPr>
          <w:ilvl w:val="0"/>
          <w:numId w:val="32"/>
        </w:numPr>
        <w:jc w:val="left"/>
      </w:pPr>
      <w:hyperlink r:id="rId19" w:history="1">
        <w:r w:rsidRPr="00CA45BF">
          <w:rPr>
            <w:rStyle w:val="Hyperlink"/>
          </w:rPr>
          <w:t>IX Digital Thread Foundations Documentation</w:t>
        </w:r>
      </w:hyperlink>
    </w:p>
    <w:p w14:paraId="5E7C60A2" w14:textId="688CD374" w:rsidR="00472D7C" w:rsidRPr="001770B4" w:rsidRDefault="00CA45BF" w:rsidP="009F00C7">
      <w:pPr>
        <w:pStyle w:val="ListParagraph"/>
        <w:numPr>
          <w:ilvl w:val="0"/>
          <w:numId w:val="32"/>
        </w:numPr>
        <w:jc w:val="left"/>
      </w:pPr>
      <w:hyperlink r:id="rId20" w:history="1">
        <w:r>
          <w:rPr>
            <w:rStyle w:val="Hyperlink"/>
          </w:rPr>
          <w:t>IX Digital Thread BOM Documentation</w:t>
        </w:r>
      </w:hyperlink>
    </w:p>
    <w:p w14:paraId="396C88F2" w14:textId="77777777" w:rsidR="00A46276" w:rsidRDefault="00A46276" w:rsidP="009F00C7">
      <w:pPr>
        <w:jc w:val="left"/>
      </w:pPr>
    </w:p>
    <w:p w14:paraId="71D9DB3F" w14:textId="6D50612E" w:rsidR="00472D7C" w:rsidRPr="00A46276" w:rsidRDefault="00472D7C" w:rsidP="009F00C7">
      <w:pPr>
        <w:jc w:val="left"/>
        <w:sectPr w:rsidR="00472D7C" w:rsidRPr="00A46276" w:rsidSect="009F0347">
          <w:type w:val="continuous"/>
          <w:pgSz w:w="20160" w:h="15840" w:orient="landscape" w:code="5"/>
          <w:pgMar w:top="1440" w:right="1440" w:bottom="1440" w:left="1440" w:header="706" w:footer="706" w:gutter="0"/>
          <w:cols w:num="2" w:sep="1" w:space="1440"/>
          <w:docGrid w:linePitch="360"/>
        </w:sectPr>
      </w:pPr>
    </w:p>
    <w:p w14:paraId="0D865E25" w14:textId="77777777" w:rsidR="00A46276" w:rsidRDefault="00A46276" w:rsidP="009F00C7">
      <w:pPr>
        <w:pStyle w:val="Heading1"/>
        <w:jc w:val="left"/>
        <w:sectPr w:rsidR="00A46276" w:rsidSect="009F0347">
          <w:type w:val="continuous"/>
          <w:pgSz w:w="20160" w:h="15840" w:orient="landscape" w:code="5"/>
          <w:pgMar w:top="1440" w:right="1440" w:bottom="1440" w:left="1440" w:header="706" w:footer="706" w:gutter="0"/>
          <w:cols w:sep="1" w:space="720"/>
          <w:docGrid w:linePitch="360"/>
        </w:sectPr>
      </w:pPr>
    </w:p>
    <w:p w14:paraId="3AFB65F6" w14:textId="0A908C34" w:rsidR="003C4718" w:rsidRDefault="00931CAA" w:rsidP="00000D13">
      <w:pPr>
        <w:pStyle w:val="Heading1"/>
        <w:jc w:val="left"/>
        <w:rPr>
          <w:rFonts w:eastAsia="Graphik" w:cs="Graphik"/>
          <w:sz w:val="32"/>
          <w:szCs w:val="32"/>
        </w:rPr>
      </w:pPr>
      <w:r w:rsidRPr="48E55E05">
        <w:rPr>
          <w:rFonts w:eastAsia="Graphik" w:cs="Graphik"/>
          <w:sz w:val="32"/>
          <w:szCs w:val="32"/>
        </w:rPr>
        <w:lastRenderedPageBreak/>
        <w:t>New Features and Enhancements</w:t>
      </w:r>
    </w:p>
    <w:p w14:paraId="4BDB5286" w14:textId="77777777" w:rsidR="00E21785" w:rsidRDefault="00E21785" w:rsidP="008430C6">
      <w:pPr>
        <w:pStyle w:val="Heading2"/>
        <w:sectPr w:rsidR="00E21785" w:rsidSect="009F0347">
          <w:pgSz w:w="20163" w:h="15840" w:orient="landscape" w:code="5"/>
          <w:pgMar w:top="1440" w:right="1440" w:bottom="1440" w:left="1440" w:header="709" w:footer="709" w:gutter="0"/>
          <w:cols w:sep="1" w:space="720"/>
          <w:docGrid w:linePitch="360"/>
        </w:sectPr>
      </w:pPr>
    </w:p>
    <w:p w14:paraId="3238F87B" w14:textId="6DEF513A" w:rsidR="00737998" w:rsidRPr="00737998" w:rsidRDefault="00E66BD2" w:rsidP="008430C6">
      <w:pPr>
        <w:pStyle w:val="Heading2"/>
      </w:pPr>
      <w:r>
        <w:t>BOM Management UI Enhancements</w:t>
      </w:r>
    </w:p>
    <w:p w14:paraId="4EA15DE6" w14:textId="4F6CDF8B" w:rsidR="00737998" w:rsidRPr="00737998" w:rsidRDefault="004C5AA4" w:rsidP="00737998">
      <w:pPr>
        <w:numPr>
          <w:ilvl w:val="0"/>
          <w:numId w:val="40"/>
        </w:numPr>
      </w:pPr>
      <w:r>
        <w:t>A new</w:t>
      </w:r>
      <w:r w:rsidR="00491C39">
        <w:t xml:space="preserve"> </w:t>
      </w:r>
      <w:r>
        <w:t>search-driven BOM interface</w:t>
      </w:r>
      <w:r w:rsidR="003029AA">
        <w:t xml:space="preserve"> </w:t>
      </w:r>
      <w:r w:rsidR="00174929">
        <w:t>has been</w:t>
      </w:r>
      <w:r w:rsidR="003029AA">
        <w:t xml:space="preserve"> implemented to enable users to quickly locate, convert (single or batch), </w:t>
      </w:r>
      <w:r w:rsidR="00737998" w:rsidRPr="00737998">
        <w:t>and compare BOMs from one unified entry point, significantly reducing navigation time.</w:t>
      </w:r>
    </w:p>
    <w:p w14:paraId="4525C9E9" w14:textId="183AF28B" w:rsidR="00737998" w:rsidRPr="00737998" w:rsidRDefault="008C1984" w:rsidP="00737998">
      <w:pPr>
        <w:numPr>
          <w:ilvl w:val="0"/>
          <w:numId w:val="40"/>
        </w:numPr>
      </w:pPr>
      <w:r>
        <w:t>N</w:t>
      </w:r>
      <w:r w:rsidR="00737998" w:rsidRPr="00737998">
        <w:t>avigation and layout</w:t>
      </w:r>
      <w:r>
        <w:t xml:space="preserve"> of the application have been enhanced</w:t>
      </w:r>
      <w:r w:rsidR="00737998" w:rsidRPr="00737998">
        <w:t xml:space="preserve"> to improve usability and overall user experience.</w:t>
      </w:r>
    </w:p>
    <w:p w14:paraId="55BFD71F" w14:textId="1EC9817E" w:rsidR="00737998" w:rsidRPr="00737998" w:rsidRDefault="00737998" w:rsidP="008430C6">
      <w:pPr>
        <w:pStyle w:val="Heading2"/>
      </w:pPr>
      <w:r w:rsidRPr="00737998">
        <w:t xml:space="preserve">BOM Conversion </w:t>
      </w:r>
      <w:r w:rsidR="00D52E68">
        <w:t>and</w:t>
      </w:r>
      <w:r w:rsidRPr="00737998">
        <w:t xml:space="preserve"> Comparison</w:t>
      </w:r>
    </w:p>
    <w:p w14:paraId="3BAC942F" w14:textId="1EC8AFD7" w:rsidR="00737998" w:rsidRPr="00737998" w:rsidRDefault="00615F01" w:rsidP="00737998">
      <w:pPr>
        <w:numPr>
          <w:ilvl w:val="0"/>
          <w:numId w:val="41"/>
        </w:numPr>
      </w:pPr>
      <w:r w:rsidRPr="0008234A">
        <w:t>B</w:t>
      </w:r>
      <w:r w:rsidR="00737998" w:rsidRPr="0008234A">
        <w:t>atch BOM conversion</w:t>
      </w:r>
      <w:r w:rsidRPr="0008234A">
        <w:t xml:space="preserve"> is now </w:t>
      </w:r>
      <w:r w:rsidR="0073126A" w:rsidRPr="0008234A">
        <w:t>available</w:t>
      </w:r>
      <w:r w:rsidR="00737998" w:rsidRPr="00737998">
        <w:t xml:space="preserve"> using configurable rules and templates, ensuring consistent and accurate BOM transformations at scale.</w:t>
      </w:r>
    </w:p>
    <w:p w14:paraId="66BD9355" w14:textId="1B68CC1F" w:rsidR="00737998" w:rsidRPr="00F12378" w:rsidRDefault="00F12378" w:rsidP="00737998">
      <w:pPr>
        <w:numPr>
          <w:ilvl w:val="0"/>
          <w:numId w:val="41"/>
        </w:numPr>
      </w:pPr>
      <w:r>
        <w:t>The application is now equipped with a</w:t>
      </w:r>
      <w:r w:rsidR="00737998" w:rsidRPr="00737998">
        <w:t xml:space="preserve"> </w:t>
      </w:r>
      <w:r w:rsidR="00737998" w:rsidRPr="0008234A">
        <w:t>high-fidelity</w:t>
      </w:r>
      <w:r w:rsidR="00737998" w:rsidRPr="00737998">
        <w:rPr>
          <w:b/>
          <w:bCs/>
        </w:rPr>
        <w:t xml:space="preserve"> </w:t>
      </w:r>
      <w:r w:rsidR="00737998" w:rsidRPr="0008234A">
        <w:t>BOM comparison engine</w:t>
      </w:r>
      <w:r w:rsidR="00737998" w:rsidRPr="00737998">
        <w:t xml:space="preserve"> that identifies differences and commonalities with full traceability, powered by </w:t>
      </w:r>
      <w:r w:rsidR="00737998" w:rsidRPr="0008234A">
        <w:t>Flink for streaming use cases and Java for processing</w:t>
      </w:r>
      <w:r w:rsidR="00737998" w:rsidRPr="00F12378">
        <w:t>.</w:t>
      </w:r>
    </w:p>
    <w:p w14:paraId="11CA0FEE" w14:textId="1E6B7D0F" w:rsidR="00737998" w:rsidRDefault="00F12378" w:rsidP="00737998">
      <w:pPr>
        <w:numPr>
          <w:ilvl w:val="0"/>
          <w:numId w:val="41"/>
        </w:numPr>
      </w:pPr>
      <w:r>
        <w:t>D</w:t>
      </w:r>
      <w:r w:rsidR="00737998" w:rsidRPr="00737998">
        <w:t>etailed comparison insights</w:t>
      </w:r>
      <w:r>
        <w:t xml:space="preserve"> are now enabled in the application</w:t>
      </w:r>
      <w:r w:rsidR="00737998" w:rsidRPr="00737998">
        <w:t xml:space="preserve"> to support engineering change analysis and decision-making.</w:t>
      </w:r>
    </w:p>
    <w:p w14:paraId="1161B67D" w14:textId="263A58DA" w:rsidR="00E66BD2" w:rsidRPr="00737998" w:rsidRDefault="00E66BD2" w:rsidP="0008234A">
      <w:pPr>
        <w:numPr>
          <w:ilvl w:val="0"/>
          <w:numId w:val="41"/>
        </w:numPr>
        <w:spacing w:line="256" w:lineRule="auto"/>
      </w:pPr>
      <w:r>
        <w:t>BOM conversion and comparison workflows now are intuitive with minimal manual steps, thus improving user productivity.</w:t>
      </w:r>
    </w:p>
    <w:p w14:paraId="0FD1CE18" w14:textId="14EB2D54" w:rsidR="00737998" w:rsidRPr="00737998" w:rsidRDefault="00014C44" w:rsidP="008430C6">
      <w:pPr>
        <w:pStyle w:val="Heading2"/>
      </w:pPr>
      <w:r>
        <w:t xml:space="preserve">BOM </w:t>
      </w:r>
      <w:r w:rsidR="00737998" w:rsidRPr="00737998">
        <w:t xml:space="preserve">Data Quality </w:t>
      </w:r>
      <w:r w:rsidR="0008234A">
        <w:t xml:space="preserve">Check </w:t>
      </w:r>
    </w:p>
    <w:p w14:paraId="7EDC1DC5" w14:textId="64DCEBE2" w:rsidR="00737998" w:rsidRPr="00737998" w:rsidRDefault="001C32E8" w:rsidP="0008234A">
      <w:r>
        <w:t xml:space="preserve">BOM </w:t>
      </w:r>
      <w:r w:rsidR="009B5AB8">
        <w:t>Data Quality Check feature is now available</w:t>
      </w:r>
      <w:r>
        <w:t xml:space="preserve"> in the application</w:t>
      </w:r>
      <w:r w:rsidR="009B5AB8">
        <w:t>. The</w:t>
      </w:r>
      <w:r>
        <w:t xml:space="preserve"> functionality is based on</w:t>
      </w:r>
      <w:r w:rsidR="009B5AB8">
        <w:t xml:space="preserve"> </w:t>
      </w:r>
      <w:r>
        <w:t xml:space="preserve">a </w:t>
      </w:r>
      <w:r w:rsidR="00737998" w:rsidRPr="0008234A">
        <w:t>customizable framework</w:t>
      </w:r>
      <w:r w:rsidR="00737998" w:rsidRPr="00737998">
        <w:t xml:space="preserve"> allowing users to define and enforce quality checkpoints tailored to their business rules.</w:t>
      </w:r>
    </w:p>
    <w:p w14:paraId="08FDE8A9" w14:textId="48F3A4FE" w:rsidR="00737998" w:rsidRPr="00737998" w:rsidRDefault="00737998" w:rsidP="008430C6">
      <w:pPr>
        <w:pStyle w:val="Heading2"/>
      </w:pPr>
      <w:r w:rsidRPr="00737998">
        <w:t>Digital Thread Monitoring</w:t>
      </w:r>
    </w:p>
    <w:p w14:paraId="0FD35A7D" w14:textId="1C88F0BF" w:rsidR="00737998" w:rsidRPr="00737998" w:rsidRDefault="00492126" w:rsidP="00737998">
      <w:pPr>
        <w:numPr>
          <w:ilvl w:val="0"/>
          <w:numId w:val="43"/>
        </w:numPr>
      </w:pPr>
      <w:r>
        <w:t>A</w:t>
      </w:r>
      <w:r w:rsidR="00737998" w:rsidRPr="00737998">
        <w:t xml:space="preserve"> </w:t>
      </w:r>
      <w:r w:rsidR="00737998" w:rsidRPr="00737998">
        <w:rPr>
          <w:b/>
          <w:bCs/>
        </w:rPr>
        <w:t>Digital Thread Dashboard</w:t>
      </w:r>
      <w:r w:rsidR="00737998" w:rsidRPr="00737998">
        <w:t xml:space="preserve"> </w:t>
      </w:r>
      <w:r>
        <w:t xml:space="preserve">is now available as part of the BOM </w:t>
      </w:r>
      <w:r w:rsidR="00DE467C">
        <w:t xml:space="preserve">management application. The dashboard </w:t>
      </w:r>
      <w:r w:rsidR="00737998" w:rsidRPr="00737998">
        <w:t>provid</w:t>
      </w:r>
      <w:r w:rsidR="00DE467C">
        <w:t>es</w:t>
      </w:r>
      <w:r w:rsidR="00737998" w:rsidRPr="00737998">
        <w:t xml:space="preserve"> a unified, real-time view of the entire digital thread ecosystem, including BOMs, integrations, and KPIs.</w:t>
      </w:r>
    </w:p>
    <w:p w14:paraId="3A431EA4" w14:textId="1D36AA69" w:rsidR="00737998" w:rsidRPr="00737998" w:rsidRDefault="00785223" w:rsidP="00737998">
      <w:pPr>
        <w:numPr>
          <w:ilvl w:val="0"/>
          <w:numId w:val="43"/>
        </w:numPr>
      </w:pPr>
      <w:r>
        <w:t xml:space="preserve">The </w:t>
      </w:r>
      <w:r w:rsidR="00737998" w:rsidRPr="00737998">
        <w:rPr>
          <w:b/>
          <w:bCs/>
        </w:rPr>
        <w:t>Monitoring Dashboard</w:t>
      </w:r>
      <w:r w:rsidR="00737998" w:rsidRPr="00737998">
        <w:t xml:space="preserve"> </w:t>
      </w:r>
      <w:r>
        <w:t>has been enhanced to</w:t>
      </w:r>
      <w:r w:rsidR="00737998" w:rsidRPr="00737998">
        <w:t>:</w:t>
      </w:r>
    </w:p>
    <w:p w14:paraId="3BFB3A04" w14:textId="55344F24" w:rsidR="00737998" w:rsidRPr="00737998" w:rsidRDefault="00737998" w:rsidP="00737998">
      <w:pPr>
        <w:numPr>
          <w:ilvl w:val="1"/>
          <w:numId w:val="43"/>
        </w:numPr>
      </w:pPr>
      <w:r w:rsidRPr="00737998">
        <w:t>Track BOM conversion and comparison status end-to-end</w:t>
      </w:r>
      <w:r w:rsidR="0008234A">
        <w:t>.</w:t>
      </w:r>
    </w:p>
    <w:p w14:paraId="2FED8D63" w14:textId="1993A258" w:rsidR="00737998" w:rsidRPr="00737998" w:rsidRDefault="00737998" w:rsidP="00737998">
      <w:pPr>
        <w:numPr>
          <w:ilvl w:val="1"/>
          <w:numId w:val="43"/>
        </w:numPr>
      </w:pPr>
      <w:r w:rsidRPr="00737998">
        <w:t>Display processing states, comments, and review feedback</w:t>
      </w:r>
      <w:r w:rsidR="0008234A">
        <w:t>.</w:t>
      </w:r>
    </w:p>
    <w:p w14:paraId="4755D1F3" w14:textId="4FC7CDA1" w:rsidR="00737998" w:rsidRPr="00737998" w:rsidRDefault="00737998" w:rsidP="00737998">
      <w:pPr>
        <w:numPr>
          <w:ilvl w:val="1"/>
          <w:numId w:val="43"/>
        </w:numPr>
      </w:pPr>
      <w:r w:rsidRPr="00737998">
        <w:t>Enable collaborative issue resolution and traceability</w:t>
      </w:r>
      <w:r w:rsidR="0008234A">
        <w:t>.</w:t>
      </w:r>
    </w:p>
    <w:p w14:paraId="1AF643F7" w14:textId="54D7534C" w:rsidR="00737998" w:rsidRPr="00737998" w:rsidRDefault="00E21785" w:rsidP="008430C6">
      <w:pPr>
        <w:pStyle w:val="Heading2"/>
      </w:pPr>
      <w:r>
        <w:br w:type="column"/>
      </w:r>
      <w:r w:rsidR="006756A4">
        <w:t>Connected Systems</w:t>
      </w:r>
    </w:p>
    <w:p w14:paraId="749A29C7" w14:textId="544F02A7" w:rsidR="00737998" w:rsidRPr="00D30A14" w:rsidRDefault="00737998" w:rsidP="00737998">
      <w:pPr>
        <w:numPr>
          <w:ilvl w:val="0"/>
          <w:numId w:val="44"/>
        </w:numPr>
      </w:pPr>
      <w:r w:rsidRPr="006756A4">
        <w:t>MBSE–PLM integration</w:t>
      </w:r>
      <w:r w:rsidRPr="00D30A14">
        <w:t xml:space="preserve"> </w:t>
      </w:r>
      <w:r w:rsidR="00AE2BF1" w:rsidRPr="00D30A14">
        <w:t xml:space="preserve">is implemented </w:t>
      </w:r>
      <w:r w:rsidRPr="00D30A14">
        <w:t>using CDC to ensure accurate, duplicate-free requirement synchronization with correct attribute mapping.</w:t>
      </w:r>
    </w:p>
    <w:p w14:paraId="3C32F439" w14:textId="2D036747" w:rsidR="0008234A" w:rsidRPr="00737998" w:rsidRDefault="0008234A" w:rsidP="0008234A">
      <w:pPr>
        <w:numPr>
          <w:ilvl w:val="0"/>
          <w:numId w:val="44"/>
        </w:numPr>
        <w:spacing w:line="256" w:lineRule="auto"/>
      </w:pPr>
      <w:r>
        <w:t>ALM–PLM synchronization has been done to maintain consistent requirement flow between systems with real-time updates.</w:t>
      </w:r>
    </w:p>
    <w:p w14:paraId="41D164D3" w14:textId="1A2E8C16" w:rsidR="00AE2BF1" w:rsidRPr="00737998" w:rsidRDefault="00737998" w:rsidP="0090012F">
      <w:pPr>
        <w:numPr>
          <w:ilvl w:val="0"/>
          <w:numId w:val="44"/>
        </w:numPr>
      </w:pPr>
      <w:r w:rsidRPr="006756A4">
        <w:t>PM–ALM triggering</w:t>
      </w:r>
      <w:r w:rsidR="006756A4">
        <w:t xml:space="preserve"> is </w:t>
      </w:r>
      <w:r w:rsidR="0008234A">
        <w:t>implemented to</w:t>
      </w:r>
      <w:r w:rsidRPr="00737998">
        <w:t xml:space="preserve"> automatically creat</w:t>
      </w:r>
      <w:r w:rsidR="0008234A">
        <w:t>e</w:t>
      </w:r>
      <w:r w:rsidRPr="00737998">
        <w:t xml:space="preserve"> Jira tasks when new Polarion requirements are </w:t>
      </w:r>
      <w:r w:rsidR="0008234A" w:rsidRPr="00737998">
        <w:t>added,</w:t>
      </w:r>
      <w:r w:rsidR="0008234A">
        <w:t xml:space="preserve"> thus</w:t>
      </w:r>
      <w:r w:rsidRPr="00737998">
        <w:t xml:space="preserve"> improving traceability and developer visibility.</w:t>
      </w:r>
    </w:p>
    <w:p w14:paraId="67B0F4FE" w14:textId="77777777" w:rsidR="00737998" w:rsidRDefault="00737998" w:rsidP="008430C6">
      <w:pPr>
        <w:pStyle w:val="Heading2"/>
      </w:pPr>
      <w:r w:rsidRPr="00737998">
        <w:t>Hybrid BOM Automation</w:t>
      </w:r>
    </w:p>
    <w:p w14:paraId="641774FA" w14:textId="237F5897" w:rsidR="00B93E47" w:rsidRPr="00B93E47" w:rsidRDefault="00B93E47" w:rsidP="0008234A">
      <w:r>
        <w:t>Hybrid BOM automation is now implemented, which</w:t>
      </w:r>
      <w:r w:rsidR="00E42C96">
        <w:t xml:space="preserve"> accelerates </w:t>
      </w:r>
      <w:r w:rsidR="009D5C6F">
        <w:t>generation</w:t>
      </w:r>
      <w:r w:rsidR="00E42C96">
        <w:t xml:space="preserve"> of manufacturing-ready BOMs by</w:t>
      </w:r>
      <w:r>
        <w:t xml:space="preserve"> automatically merg</w:t>
      </w:r>
      <w:r w:rsidR="00C507DC">
        <w:t>ing</w:t>
      </w:r>
      <w:r w:rsidR="009D5C6F">
        <w:t xml:space="preserve"> </w:t>
      </w:r>
      <w:r w:rsidR="009D5C6F">
        <w:rPr>
          <w:rFonts w:eastAsia="Graphik" w:cs="Graphik"/>
          <w:szCs w:val="20"/>
        </w:rPr>
        <w:t>EBOMs (from TC) with Design BOMs (from NX)</w:t>
      </w:r>
      <w:r w:rsidR="00E42C96">
        <w:t>:</w:t>
      </w:r>
    </w:p>
    <w:p w14:paraId="160B41AB" w14:textId="5AE2554F" w:rsidR="00737998" w:rsidRPr="00737998" w:rsidRDefault="00737998" w:rsidP="008430C6">
      <w:pPr>
        <w:pStyle w:val="Heading2"/>
      </w:pPr>
      <w:r w:rsidRPr="00737998">
        <w:t xml:space="preserve">Time-Series KPIs </w:t>
      </w:r>
    </w:p>
    <w:p w14:paraId="48E3055A" w14:textId="7126034B" w:rsidR="00737998" w:rsidRPr="0008234A" w:rsidRDefault="00737998" w:rsidP="0008234A">
      <w:r w:rsidRPr="0008234A">
        <w:t>Implemented real-time KPI pipelines using Apache Flink to process streaming data</w:t>
      </w:r>
      <w:r w:rsidR="00CA0EAE" w:rsidRPr="0008234A">
        <w:t xml:space="preserve"> and visualize raw versus transformed metrics for performance insights</w:t>
      </w:r>
      <w:r w:rsidRPr="0008234A">
        <w:t>.</w:t>
      </w:r>
    </w:p>
    <w:p w14:paraId="6CFBFDB7" w14:textId="77777777" w:rsidR="00737998" w:rsidRPr="00737998" w:rsidRDefault="00737998" w:rsidP="008430C6">
      <w:pPr>
        <w:pStyle w:val="Heading2"/>
      </w:pPr>
      <w:r w:rsidRPr="00737998">
        <w:t>App Config Network</w:t>
      </w:r>
    </w:p>
    <w:p w14:paraId="370BE024" w14:textId="77777777" w:rsidR="00E21785" w:rsidRDefault="00737998" w:rsidP="0008234A">
      <w:r w:rsidRPr="00737998">
        <w:t xml:space="preserve">Introduced the </w:t>
      </w:r>
      <w:r w:rsidRPr="0008234A">
        <w:t>App</w:t>
      </w:r>
      <w:r w:rsidRPr="00C229D9">
        <w:rPr>
          <w:b/>
          <w:bCs/>
        </w:rPr>
        <w:t xml:space="preserve"> </w:t>
      </w:r>
      <w:r w:rsidRPr="0008234A">
        <w:t>Config Network,</w:t>
      </w:r>
      <w:r w:rsidRPr="00737998">
        <w:t xml:space="preserve"> a flexible configuration framework enabling tailored IX Digital Thread deployments across multiple domains and use cases, aligned to specific business requirements</w:t>
      </w:r>
      <w:r w:rsidR="00BB0D33">
        <w:t>.</w:t>
      </w:r>
    </w:p>
    <w:sectPr w:rsidR="00E21785" w:rsidSect="009F0347">
      <w:type w:val="continuous"/>
      <w:pgSz w:w="20163" w:h="15840" w:orient="landscape" w:code="5"/>
      <w:pgMar w:top="1440" w:right="1440" w:bottom="1440" w:left="1440" w:header="709" w:footer="709" w:gutter="0"/>
      <w:cols w:num="2" w:sep="1" w:space="141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29EE6" w14:textId="77777777" w:rsidR="008A1426" w:rsidRDefault="008A1426" w:rsidP="00801AE3">
      <w:pPr>
        <w:spacing w:line="240" w:lineRule="auto"/>
      </w:pPr>
      <w:r>
        <w:separator/>
      </w:r>
    </w:p>
  </w:endnote>
  <w:endnote w:type="continuationSeparator" w:id="0">
    <w:p w14:paraId="61EB9384" w14:textId="77777777" w:rsidR="008A1426" w:rsidRDefault="008A1426" w:rsidP="00801AE3">
      <w:pPr>
        <w:spacing w:line="240" w:lineRule="auto"/>
      </w:pPr>
      <w:r>
        <w:continuationSeparator/>
      </w:r>
    </w:p>
  </w:endnote>
  <w:endnote w:type="continuationNotice" w:id="1">
    <w:p w14:paraId="4BDB9DB7" w14:textId="77777777" w:rsidR="008A1426" w:rsidRDefault="008A142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altName w:val="游明朝"/>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8D090" w14:textId="2A66AA97" w:rsidR="00801AE3" w:rsidRDefault="00801AE3" w:rsidP="00095A30">
    <w:pPr>
      <w:pStyle w:val="Footer"/>
      <w:spacing w:before="240"/>
    </w:pPr>
    <w:r>
      <w:rPr>
        <w:rFonts w:cs="Arial"/>
        <w:sz w:val="16"/>
        <w:szCs w:val="16"/>
      </w:rPr>
      <w:t>© 202</w:t>
    </w:r>
    <w:r w:rsidR="00992384">
      <w:rPr>
        <w:rFonts w:cs="Arial"/>
        <w:sz w:val="16"/>
        <w:szCs w:val="16"/>
      </w:rPr>
      <w:t>6</w:t>
    </w:r>
    <w:r>
      <w:rPr>
        <w:rFonts w:cs="Arial"/>
        <w:sz w:val="16"/>
        <w:szCs w:val="16"/>
      </w:rPr>
      <w:t xml:space="preserve"> Accenture. All rights reserved.</w:t>
    </w:r>
    <w:r w:rsidRPr="000B0789">
      <w:rPr>
        <w:rFonts w:cs="Arial"/>
        <w:sz w:val="16"/>
        <w:szCs w:val="16"/>
      </w:rPr>
      <w:ptab w:relativeTo="margin" w:alignment="center" w:leader="none"/>
    </w:r>
    <w:r>
      <w:rPr>
        <w:rFonts w:cs="Arial"/>
        <w:sz w:val="16"/>
        <w:szCs w:val="16"/>
      </w:rPr>
      <w:t xml:space="preserve">                                   Document Version:</w:t>
    </w:r>
    <w:r w:rsidR="00BB73A2">
      <w:rPr>
        <w:rFonts w:cs="Arial"/>
        <w:sz w:val="16"/>
        <w:szCs w:val="16"/>
      </w:rPr>
      <w:t xml:space="preserve"> </w:t>
    </w:r>
    <w:sdt>
      <w:sdtPr>
        <w:rPr>
          <w:rFonts w:cs="Arial"/>
          <w:sz w:val="16"/>
          <w:szCs w:val="16"/>
        </w:rPr>
        <w:alias w:val="Label"/>
        <w:tag w:val="DLCPolicyLabelValue"/>
        <w:id w:val="540865887"/>
        <w:lock w:val="contentLocked"/>
        <w:placeholder>
          <w:docPart w:val="5D33154CA8734D8C83EB0F91BC026A6E"/>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0C304092-294D-411A-807D-75C106398222}"/>
        <w:text w:multiLine="1"/>
      </w:sdtPr>
      <w:sdtContent>
        <w:r w:rsidR="00CF1C43">
          <w:rPr>
            <w:rFonts w:cs="Arial"/>
            <w:sz w:val="16"/>
            <w:szCs w:val="16"/>
          </w:rPr>
          <w:t>22.0</w:t>
        </w:r>
      </w:sdtContent>
    </w:sdt>
    <w:r w:rsidRPr="000B0789">
      <w:rPr>
        <w:rFonts w:cs="Arial"/>
        <w:sz w:val="16"/>
        <w:szCs w:val="16"/>
      </w:rPr>
      <w:ptab w:relativeTo="margin" w:alignment="right" w:leader="none"/>
    </w:r>
    <w:r w:rsidRPr="000B0789">
      <w:rPr>
        <w:rFonts w:cs="Arial"/>
        <w:sz w:val="16"/>
        <w:szCs w:val="16"/>
      </w:rPr>
      <w:fldChar w:fldCharType="begin"/>
    </w:r>
    <w:r w:rsidRPr="000B0789">
      <w:rPr>
        <w:rFonts w:cs="Arial"/>
        <w:sz w:val="16"/>
        <w:szCs w:val="16"/>
      </w:rPr>
      <w:instrText xml:space="preserve"> PAGE   \* MERGEFORMAT </w:instrText>
    </w:r>
    <w:r w:rsidRPr="000B0789">
      <w:rPr>
        <w:rFonts w:cs="Arial"/>
        <w:sz w:val="16"/>
        <w:szCs w:val="16"/>
      </w:rPr>
      <w:fldChar w:fldCharType="separate"/>
    </w:r>
    <w:r>
      <w:rPr>
        <w:rFonts w:cs="Arial"/>
        <w:sz w:val="16"/>
        <w:szCs w:val="16"/>
      </w:rPr>
      <w:t>6</w:t>
    </w:r>
    <w:r w:rsidRPr="000B0789">
      <w:rPr>
        <w:rFonts w:cs="Arial"/>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B2FF4" w14:textId="77777777" w:rsidR="008A1426" w:rsidRDefault="008A1426" w:rsidP="00801AE3">
      <w:pPr>
        <w:spacing w:line="240" w:lineRule="auto"/>
      </w:pPr>
      <w:r>
        <w:separator/>
      </w:r>
    </w:p>
  </w:footnote>
  <w:footnote w:type="continuationSeparator" w:id="0">
    <w:p w14:paraId="160B24A5" w14:textId="77777777" w:rsidR="008A1426" w:rsidRDefault="008A1426" w:rsidP="00801AE3">
      <w:pPr>
        <w:spacing w:line="240" w:lineRule="auto"/>
      </w:pPr>
      <w:r>
        <w:continuationSeparator/>
      </w:r>
    </w:p>
  </w:footnote>
  <w:footnote w:type="continuationNotice" w:id="1">
    <w:p w14:paraId="6DFC8C16" w14:textId="77777777" w:rsidR="008A1426" w:rsidRDefault="008A142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9354F" w14:textId="3F040C5B" w:rsidR="00C062FB" w:rsidRDefault="00C062FB">
    <w:pPr>
      <w:pStyle w:val="Header"/>
    </w:pPr>
    <w:r>
      <w:rPr>
        <w:noProof/>
        <w14:ligatures w14:val="none"/>
      </w:rPr>
      <w:drawing>
        <wp:inline distT="0" distB="0" distL="0" distR="0" wp14:anchorId="6E434FC0" wp14:editId="15F993BA">
          <wp:extent cx="1499505" cy="144000"/>
          <wp:effectExtent l="0" t="0" r="0" b="8890"/>
          <wp:docPr id="742909085" name="Picture 1" descr="Accenture Industry 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09085" name="Picture 1" descr="Accenture Industry X logo"/>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intelligence2.xml><?xml version="1.0" encoding="utf-8"?>
<int2:intelligence xmlns:int2="http://schemas.microsoft.com/office/intelligence/2020/intelligence" xmlns:oel="http://schemas.microsoft.com/office/2019/extlst">
  <int2:observations>
    <int2:textHash int2:hashCode="7hPwvVvB+PeoUW" int2:id="AvXr66Zm">
      <int2:state int2:value="Rejected" int2:type="AugLoop_Text_Critique"/>
    </int2:textHash>
    <int2:textHash int2:hashCode="AsWwj2QmZPmcc2" int2:id="DgZtcB5p">
      <int2:state int2:value="Rejected" int2:type="AugLoop_Text_Critique"/>
    </int2:textHash>
    <int2:textHash int2:hashCode="FXFLquc3USemi+" int2:id="F3CQI4Iv">
      <int2:state int2:value="Rejected" int2:type="AugLoop_Text_Critique"/>
    </int2:textHash>
    <int2:textHash int2:hashCode="LHrM4Ydzh1jC1m" int2:id="rzvoxTaD">
      <int2:state int2:value="Rejected" int2:type="AugLoop_Text_Critique"/>
    </int2:textHash>
    <int2:textHash int2:hashCode="Gg61fz1IFIrwHu" int2:id="uVJiBZE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34D1A3D"/>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3BB3D80"/>
    <w:multiLevelType w:val="multilevel"/>
    <w:tmpl w:val="21C6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A93631"/>
    <w:multiLevelType w:val="hybridMultilevel"/>
    <w:tmpl w:val="86304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E42608"/>
    <w:multiLevelType w:val="hybridMultilevel"/>
    <w:tmpl w:val="61322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0FDD5019"/>
    <w:multiLevelType w:val="multilevel"/>
    <w:tmpl w:val="2E38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15665B"/>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60627CA"/>
    <w:multiLevelType w:val="multilevel"/>
    <w:tmpl w:val="48069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F5CA2A"/>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C1C1071"/>
    <w:multiLevelType w:val="multilevel"/>
    <w:tmpl w:val="033A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9362F8"/>
    <w:multiLevelType w:val="hybridMultilevel"/>
    <w:tmpl w:val="120001D0"/>
    <w:lvl w:ilvl="0" w:tplc="330471F6">
      <w:start w:val="1"/>
      <w:numFmt w:val="bullet"/>
      <w:lvlText w:val="o"/>
      <w:lvlJc w:val="left"/>
      <w:pPr>
        <w:tabs>
          <w:tab w:val="num" w:pos="360"/>
        </w:tabs>
        <w:ind w:left="360" w:hanging="360"/>
      </w:pPr>
      <w:rPr>
        <w:rFonts w:ascii="Courier New" w:hAnsi="Courier New" w:hint="default"/>
      </w:rPr>
    </w:lvl>
    <w:lvl w:ilvl="1" w:tplc="04B84598">
      <w:start w:val="1"/>
      <w:numFmt w:val="bullet"/>
      <w:pStyle w:val="Style2"/>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DAE3055"/>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1ECB0194"/>
    <w:multiLevelType w:val="multilevel"/>
    <w:tmpl w:val="7376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5D4976"/>
    <w:multiLevelType w:val="multilevel"/>
    <w:tmpl w:val="F7A0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680BC8"/>
    <w:multiLevelType w:val="multilevel"/>
    <w:tmpl w:val="48069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B345C7"/>
    <w:multiLevelType w:val="hybridMultilevel"/>
    <w:tmpl w:val="6D92E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ED54B5"/>
    <w:multiLevelType w:val="multilevel"/>
    <w:tmpl w:val="E3C6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9B1BF8"/>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2ADE52ED"/>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F6EF77E"/>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38D61D82"/>
    <w:multiLevelType w:val="hybridMultilevel"/>
    <w:tmpl w:val="7200F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BDBB05"/>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41F15A78"/>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443D13C0"/>
    <w:multiLevelType w:val="hybridMultilevel"/>
    <w:tmpl w:val="AF46A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2239AE"/>
    <w:multiLevelType w:val="hybridMultilevel"/>
    <w:tmpl w:val="35881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78B5757"/>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484A0EF1"/>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4B2F6B00"/>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4C702C68"/>
    <w:multiLevelType w:val="multilevel"/>
    <w:tmpl w:val="9A82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1E2641"/>
    <w:multiLevelType w:val="hybridMultilevel"/>
    <w:tmpl w:val="7B563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5B42FD2"/>
    <w:multiLevelType w:val="multilevel"/>
    <w:tmpl w:val="844A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C468EC"/>
    <w:multiLevelType w:val="multilevel"/>
    <w:tmpl w:val="F6885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0246A4"/>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61D73569"/>
    <w:multiLevelType w:val="hybridMultilevel"/>
    <w:tmpl w:val="6826E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8C99DF"/>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64AF5339"/>
    <w:multiLevelType w:val="hybridMultilevel"/>
    <w:tmpl w:val="D5DE3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7650130"/>
    <w:multiLevelType w:val="hybridMultilevel"/>
    <w:tmpl w:val="FFFFFFFF"/>
    <w:lvl w:ilvl="0" w:tplc="823E25E0">
      <w:start w:val="1"/>
      <w:numFmt w:val="bullet"/>
      <w:lvlText w:val=""/>
      <w:lvlJc w:val="left"/>
      <w:pPr>
        <w:ind w:left="1080" w:hanging="360"/>
      </w:pPr>
      <w:rPr>
        <w:rFonts w:ascii="Symbol" w:hAnsi="Symbol" w:hint="default"/>
      </w:rPr>
    </w:lvl>
    <w:lvl w:ilvl="1" w:tplc="65A84E44">
      <w:start w:val="1"/>
      <w:numFmt w:val="bullet"/>
      <w:lvlText w:val="o"/>
      <w:lvlJc w:val="left"/>
      <w:pPr>
        <w:ind w:left="1800" w:hanging="360"/>
      </w:pPr>
      <w:rPr>
        <w:rFonts w:ascii="Courier New" w:hAnsi="Courier New" w:hint="default"/>
      </w:rPr>
    </w:lvl>
    <w:lvl w:ilvl="2" w:tplc="ECAE8DD6">
      <w:start w:val="1"/>
      <w:numFmt w:val="bullet"/>
      <w:lvlText w:val=""/>
      <w:lvlJc w:val="left"/>
      <w:pPr>
        <w:ind w:left="2520" w:hanging="360"/>
      </w:pPr>
      <w:rPr>
        <w:rFonts w:ascii="Wingdings" w:hAnsi="Wingdings" w:hint="default"/>
      </w:rPr>
    </w:lvl>
    <w:lvl w:ilvl="3" w:tplc="D87A430E">
      <w:start w:val="1"/>
      <w:numFmt w:val="bullet"/>
      <w:lvlText w:val=""/>
      <w:lvlJc w:val="left"/>
      <w:pPr>
        <w:ind w:left="3240" w:hanging="360"/>
      </w:pPr>
      <w:rPr>
        <w:rFonts w:ascii="Symbol" w:hAnsi="Symbol" w:hint="default"/>
      </w:rPr>
    </w:lvl>
    <w:lvl w:ilvl="4" w:tplc="C4D48FDC">
      <w:start w:val="1"/>
      <w:numFmt w:val="bullet"/>
      <w:lvlText w:val="o"/>
      <w:lvlJc w:val="left"/>
      <w:pPr>
        <w:ind w:left="3960" w:hanging="360"/>
      </w:pPr>
      <w:rPr>
        <w:rFonts w:ascii="Courier New" w:hAnsi="Courier New" w:hint="default"/>
      </w:rPr>
    </w:lvl>
    <w:lvl w:ilvl="5" w:tplc="4DBEE044">
      <w:start w:val="1"/>
      <w:numFmt w:val="bullet"/>
      <w:lvlText w:val=""/>
      <w:lvlJc w:val="left"/>
      <w:pPr>
        <w:ind w:left="4680" w:hanging="360"/>
      </w:pPr>
      <w:rPr>
        <w:rFonts w:ascii="Wingdings" w:hAnsi="Wingdings" w:hint="default"/>
      </w:rPr>
    </w:lvl>
    <w:lvl w:ilvl="6" w:tplc="13BA3698">
      <w:start w:val="1"/>
      <w:numFmt w:val="bullet"/>
      <w:lvlText w:val=""/>
      <w:lvlJc w:val="left"/>
      <w:pPr>
        <w:ind w:left="5400" w:hanging="360"/>
      </w:pPr>
      <w:rPr>
        <w:rFonts w:ascii="Symbol" w:hAnsi="Symbol" w:hint="default"/>
      </w:rPr>
    </w:lvl>
    <w:lvl w:ilvl="7" w:tplc="F4529D34">
      <w:start w:val="1"/>
      <w:numFmt w:val="bullet"/>
      <w:lvlText w:val="o"/>
      <w:lvlJc w:val="left"/>
      <w:pPr>
        <w:ind w:left="6120" w:hanging="360"/>
      </w:pPr>
      <w:rPr>
        <w:rFonts w:ascii="Courier New" w:hAnsi="Courier New" w:hint="default"/>
      </w:rPr>
    </w:lvl>
    <w:lvl w:ilvl="8" w:tplc="7AC6862C">
      <w:start w:val="1"/>
      <w:numFmt w:val="bullet"/>
      <w:lvlText w:val=""/>
      <w:lvlJc w:val="left"/>
      <w:pPr>
        <w:ind w:left="6840" w:hanging="360"/>
      </w:pPr>
      <w:rPr>
        <w:rFonts w:ascii="Wingdings" w:hAnsi="Wingdings" w:hint="default"/>
      </w:rPr>
    </w:lvl>
  </w:abstractNum>
  <w:abstractNum w:abstractNumId="42" w15:restartNumberingAfterBreak="0">
    <w:nsid w:val="6BF56D52"/>
    <w:multiLevelType w:val="hybridMultilevel"/>
    <w:tmpl w:val="48429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CC7A242"/>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6D9B4429"/>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72282662"/>
    <w:multiLevelType w:val="hybridMultilevel"/>
    <w:tmpl w:val="887A4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51E6536"/>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7DE50AC4"/>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922908716">
    <w:abstractNumId w:val="24"/>
  </w:num>
  <w:num w:numId="2" w16cid:durableId="820200553">
    <w:abstractNumId w:val="2"/>
  </w:num>
  <w:num w:numId="3" w16cid:durableId="939070222">
    <w:abstractNumId w:val="1"/>
  </w:num>
  <w:num w:numId="4" w16cid:durableId="591477427">
    <w:abstractNumId w:val="0"/>
  </w:num>
  <w:num w:numId="5" w16cid:durableId="843281262">
    <w:abstractNumId w:val="6"/>
  </w:num>
  <w:num w:numId="6" w16cid:durableId="741952972">
    <w:abstractNumId w:val="34"/>
  </w:num>
  <w:num w:numId="7" w16cid:durableId="1496922051">
    <w:abstractNumId w:val="45"/>
  </w:num>
  <w:num w:numId="8" w16cid:durableId="220334740">
    <w:abstractNumId w:val="5"/>
  </w:num>
  <w:num w:numId="9" w16cid:durableId="821697871">
    <w:abstractNumId w:val="8"/>
  </w:num>
  <w:num w:numId="10" w16cid:durableId="434985052">
    <w:abstractNumId w:val="23"/>
  </w:num>
  <w:num w:numId="11" w16cid:durableId="2089959332">
    <w:abstractNumId w:val="14"/>
  </w:num>
  <w:num w:numId="12" w16cid:durableId="1200169773">
    <w:abstractNumId w:val="32"/>
  </w:num>
  <w:num w:numId="13" w16cid:durableId="1958098018">
    <w:abstractNumId w:val="26"/>
  </w:num>
  <w:num w:numId="14" w16cid:durableId="435028926">
    <w:abstractNumId w:val="37"/>
  </w:num>
  <w:num w:numId="15" w16cid:durableId="1846241098">
    <w:abstractNumId w:val="31"/>
  </w:num>
  <w:num w:numId="16" w16cid:durableId="918246070">
    <w:abstractNumId w:val="27"/>
  </w:num>
  <w:num w:numId="17" w16cid:durableId="1087965808">
    <w:abstractNumId w:val="47"/>
  </w:num>
  <w:num w:numId="18" w16cid:durableId="1254818699">
    <w:abstractNumId w:val="15"/>
  </w:num>
  <w:num w:numId="19" w16cid:durableId="2516315">
    <w:abstractNumId w:val="22"/>
  </w:num>
  <w:num w:numId="20" w16cid:durableId="1497107051">
    <w:abstractNumId w:val="30"/>
  </w:num>
  <w:num w:numId="21" w16cid:durableId="1523976161">
    <w:abstractNumId w:val="44"/>
  </w:num>
  <w:num w:numId="22" w16cid:durableId="1061951099">
    <w:abstractNumId w:val="3"/>
  </w:num>
  <w:num w:numId="23" w16cid:durableId="766192366">
    <w:abstractNumId w:val="10"/>
  </w:num>
  <w:num w:numId="24" w16cid:durableId="453135993">
    <w:abstractNumId w:val="21"/>
  </w:num>
  <w:num w:numId="25" w16cid:durableId="941259669">
    <w:abstractNumId w:val="46"/>
  </w:num>
  <w:num w:numId="26" w16cid:durableId="2108768963">
    <w:abstractNumId w:val="39"/>
  </w:num>
  <w:num w:numId="27" w16cid:durableId="1593972477">
    <w:abstractNumId w:val="12"/>
  </w:num>
  <w:num w:numId="28" w16cid:durableId="309596304">
    <w:abstractNumId w:val="41"/>
  </w:num>
  <w:num w:numId="29" w16cid:durableId="1658143802">
    <w:abstractNumId w:val="43"/>
  </w:num>
  <w:num w:numId="30" w16cid:durableId="914706792">
    <w:abstractNumId w:val="28"/>
  </w:num>
  <w:num w:numId="31" w16cid:durableId="1065223349">
    <w:abstractNumId w:val="29"/>
  </w:num>
  <w:num w:numId="32" w16cid:durableId="919098054">
    <w:abstractNumId w:val="25"/>
  </w:num>
  <w:num w:numId="33" w16cid:durableId="1471828319">
    <w:abstractNumId w:val="38"/>
  </w:num>
  <w:num w:numId="34" w16cid:durableId="1786119725">
    <w:abstractNumId w:val="19"/>
  </w:num>
  <w:num w:numId="35" w16cid:durableId="156847862">
    <w:abstractNumId w:val="42"/>
  </w:num>
  <w:num w:numId="36" w16cid:durableId="949507163">
    <w:abstractNumId w:val="40"/>
  </w:num>
  <w:num w:numId="37" w16cid:durableId="1366637108">
    <w:abstractNumId w:val="7"/>
  </w:num>
  <w:num w:numId="38" w16cid:durableId="1389500197">
    <w:abstractNumId w:val="4"/>
  </w:num>
  <w:num w:numId="39" w16cid:durableId="302003861">
    <w:abstractNumId w:val="35"/>
  </w:num>
  <w:num w:numId="40" w16cid:durableId="835073188">
    <w:abstractNumId w:val="17"/>
  </w:num>
  <w:num w:numId="41" w16cid:durableId="933126064">
    <w:abstractNumId w:val="20"/>
  </w:num>
  <w:num w:numId="42" w16cid:durableId="1366448229">
    <w:abstractNumId w:val="16"/>
  </w:num>
  <w:num w:numId="43" w16cid:durableId="644511850">
    <w:abstractNumId w:val="36"/>
  </w:num>
  <w:num w:numId="44" w16cid:durableId="799155239">
    <w:abstractNumId w:val="33"/>
  </w:num>
  <w:num w:numId="45" w16cid:durableId="20977345">
    <w:abstractNumId w:val="11"/>
  </w:num>
  <w:num w:numId="46" w16cid:durableId="334304637">
    <w:abstractNumId w:val="9"/>
  </w:num>
  <w:num w:numId="47" w16cid:durableId="640427928">
    <w:abstractNumId w:val="13"/>
  </w:num>
  <w:num w:numId="48" w16cid:durableId="210578902">
    <w:abstractNumId w:val="17"/>
  </w:num>
  <w:num w:numId="49" w16cid:durableId="525027726">
    <w:abstractNumId w:val="18"/>
  </w:num>
  <w:num w:numId="50" w16cid:durableId="1695695317">
    <w:abstractNumId w:val="3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ocumentProtection w:edit="comments" w:enforcement="1" w:cryptProviderType="rsaAES" w:cryptAlgorithmClass="hash" w:cryptAlgorithmType="typeAny" w:cryptAlgorithmSid="14" w:cryptSpinCount="100000" w:hash="qZjDB8JJkfsZxXPhHxawbmM+LawjJk/zshQ2Df7RmknQNrCyqxa6xowqMZTGJKR85shQva9Q2ESXcsDlaOOAfg==" w:salt="EMD7t7HbvcdoEL7oEy769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U3NzY0MDcytzQwNjFR0lEKTi0uzszPAykwMq0FAAeLJZItAAAA"/>
  </w:docVars>
  <w:rsids>
    <w:rsidRoot w:val="0063170B"/>
    <w:rsid w:val="000002DE"/>
    <w:rsid w:val="00000775"/>
    <w:rsid w:val="00000D13"/>
    <w:rsid w:val="00001DA4"/>
    <w:rsid w:val="0000267D"/>
    <w:rsid w:val="0000360A"/>
    <w:rsid w:val="00003688"/>
    <w:rsid w:val="00003FC0"/>
    <w:rsid w:val="00004887"/>
    <w:rsid w:val="00004B75"/>
    <w:rsid w:val="00005DCD"/>
    <w:rsid w:val="00006365"/>
    <w:rsid w:val="00007877"/>
    <w:rsid w:val="00007DD4"/>
    <w:rsid w:val="00010A5B"/>
    <w:rsid w:val="0001166E"/>
    <w:rsid w:val="0001181B"/>
    <w:rsid w:val="00012DC2"/>
    <w:rsid w:val="000134D9"/>
    <w:rsid w:val="00013569"/>
    <w:rsid w:val="00013C5A"/>
    <w:rsid w:val="00014C44"/>
    <w:rsid w:val="00015B7F"/>
    <w:rsid w:val="000161D3"/>
    <w:rsid w:val="0001787D"/>
    <w:rsid w:val="00020398"/>
    <w:rsid w:val="0002178F"/>
    <w:rsid w:val="000218F3"/>
    <w:rsid w:val="00022507"/>
    <w:rsid w:val="00022E88"/>
    <w:rsid w:val="0002315B"/>
    <w:rsid w:val="00023AF8"/>
    <w:rsid w:val="00023E9E"/>
    <w:rsid w:val="000256FB"/>
    <w:rsid w:val="0002589D"/>
    <w:rsid w:val="00025F3F"/>
    <w:rsid w:val="000260F9"/>
    <w:rsid w:val="00026538"/>
    <w:rsid w:val="00026B5B"/>
    <w:rsid w:val="00027769"/>
    <w:rsid w:val="00027E6B"/>
    <w:rsid w:val="0003034C"/>
    <w:rsid w:val="00030F9A"/>
    <w:rsid w:val="000319DC"/>
    <w:rsid w:val="0003239F"/>
    <w:rsid w:val="00032A91"/>
    <w:rsid w:val="00033781"/>
    <w:rsid w:val="000348B3"/>
    <w:rsid w:val="00034BEE"/>
    <w:rsid w:val="00035553"/>
    <w:rsid w:val="00036600"/>
    <w:rsid w:val="00036BEC"/>
    <w:rsid w:val="00036D91"/>
    <w:rsid w:val="000400F6"/>
    <w:rsid w:val="000402B2"/>
    <w:rsid w:val="00040382"/>
    <w:rsid w:val="00040B61"/>
    <w:rsid w:val="000414F6"/>
    <w:rsid w:val="00041524"/>
    <w:rsid w:val="000415EF"/>
    <w:rsid w:val="00041919"/>
    <w:rsid w:val="00041D49"/>
    <w:rsid w:val="000422D7"/>
    <w:rsid w:val="00042905"/>
    <w:rsid w:val="00043D6F"/>
    <w:rsid w:val="00044245"/>
    <w:rsid w:val="000452A4"/>
    <w:rsid w:val="00045F52"/>
    <w:rsid w:val="00046D8C"/>
    <w:rsid w:val="00047139"/>
    <w:rsid w:val="000476DE"/>
    <w:rsid w:val="00047F89"/>
    <w:rsid w:val="000504C7"/>
    <w:rsid w:val="00050989"/>
    <w:rsid w:val="00050997"/>
    <w:rsid w:val="00050E7D"/>
    <w:rsid w:val="00052E38"/>
    <w:rsid w:val="0005300E"/>
    <w:rsid w:val="00053270"/>
    <w:rsid w:val="000533D8"/>
    <w:rsid w:val="00053A4C"/>
    <w:rsid w:val="000541DA"/>
    <w:rsid w:val="00055179"/>
    <w:rsid w:val="00055499"/>
    <w:rsid w:val="000555CB"/>
    <w:rsid w:val="00055E41"/>
    <w:rsid w:val="00055E51"/>
    <w:rsid w:val="00056856"/>
    <w:rsid w:val="000612FE"/>
    <w:rsid w:val="0006166D"/>
    <w:rsid w:val="0006183C"/>
    <w:rsid w:val="0006197E"/>
    <w:rsid w:val="000622B8"/>
    <w:rsid w:val="000629C8"/>
    <w:rsid w:val="00063327"/>
    <w:rsid w:val="00063E3F"/>
    <w:rsid w:val="000645B5"/>
    <w:rsid w:val="000647CE"/>
    <w:rsid w:val="000649E4"/>
    <w:rsid w:val="0006594A"/>
    <w:rsid w:val="00065EBB"/>
    <w:rsid w:val="000664B9"/>
    <w:rsid w:val="00066571"/>
    <w:rsid w:val="000665F2"/>
    <w:rsid w:val="00066714"/>
    <w:rsid w:val="00066EAF"/>
    <w:rsid w:val="00066F5A"/>
    <w:rsid w:val="000672D9"/>
    <w:rsid w:val="0007056E"/>
    <w:rsid w:val="00072B04"/>
    <w:rsid w:val="00072EB6"/>
    <w:rsid w:val="000732CA"/>
    <w:rsid w:val="000752F1"/>
    <w:rsid w:val="00077221"/>
    <w:rsid w:val="00080418"/>
    <w:rsid w:val="00080FC3"/>
    <w:rsid w:val="00081A5E"/>
    <w:rsid w:val="00081AB2"/>
    <w:rsid w:val="000820BA"/>
    <w:rsid w:val="0008234A"/>
    <w:rsid w:val="00082F06"/>
    <w:rsid w:val="00083794"/>
    <w:rsid w:val="00083EAF"/>
    <w:rsid w:val="0008457F"/>
    <w:rsid w:val="000848E0"/>
    <w:rsid w:val="00085245"/>
    <w:rsid w:val="00085602"/>
    <w:rsid w:val="00085779"/>
    <w:rsid w:val="000871B0"/>
    <w:rsid w:val="000873F0"/>
    <w:rsid w:val="00087BDB"/>
    <w:rsid w:val="000901ED"/>
    <w:rsid w:val="00090852"/>
    <w:rsid w:val="00090F9B"/>
    <w:rsid w:val="0009350E"/>
    <w:rsid w:val="00093874"/>
    <w:rsid w:val="0009407F"/>
    <w:rsid w:val="00094134"/>
    <w:rsid w:val="0009448B"/>
    <w:rsid w:val="00094A62"/>
    <w:rsid w:val="000955C9"/>
    <w:rsid w:val="00095A30"/>
    <w:rsid w:val="0009641C"/>
    <w:rsid w:val="0009725D"/>
    <w:rsid w:val="00097DD2"/>
    <w:rsid w:val="000A0618"/>
    <w:rsid w:val="000A18C0"/>
    <w:rsid w:val="000A1C2C"/>
    <w:rsid w:val="000A1D81"/>
    <w:rsid w:val="000A1FB8"/>
    <w:rsid w:val="000A3CF2"/>
    <w:rsid w:val="000A43E2"/>
    <w:rsid w:val="000A4A5D"/>
    <w:rsid w:val="000A519E"/>
    <w:rsid w:val="000A51ED"/>
    <w:rsid w:val="000A6218"/>
    <w:rsid w:val="000A68E9"/>
    <w:rsid w:val="000A726A"/>
    <w:rsid w:val="000A78B1"/>
    <w:rsid w:val="000B07EF"/>
    <w:rsid w:val="000B081A"/>
    <w:rsid w:val="000B1183"/>
    <w:rsid w:val="000B27D5"/>
    <w:rsid w:val="000B2CFF"/>
    <w:rsid w:val="000B3652"/>
    <w:rsid w:val="000B37CF"/>
    <w:rsid w:val="000B3908"/>
    <w:rsid w:val="000B40F2"/>
    <w:rsid w:val="000B4A17"/>
    <w:rsid w:val="000B57E9"/>
    <w:rsid w:val="000B5CC1"/>
    <w:rsid w:val="000B73AF"/>
    <w:rsid w:val="000B7FA1"/>
    <w:rsid w:val="000C091B"/>
    <w:rsid w:val="000C1032"/>
    <w:rsid w:val="000C27FE"/>
    <w:rsid w:val="000C46A3"/>
    <w:rsid w:val="000C4D64"/>
    <w:rsid w:val="000C4D77"/>
    <w:rsid w:val="000C4EEB"/>
    <w:rsid w:val="000C54B0"/>
    <w:rsid w:val="000C5552"/>
    <w:rsid w:val="000C61D8"/>
    <w:rsid w:val="000C6DBD"/>
    <w:rsid w:val="000C7462"/>
    <w:rsid w:val="000D003F"/>
    <w:rsid w:val="000D0D57"/>
    <w:rsid w:val="000D15E8"/>
    <w:rsid w:val="000D176D"/>
    <w:rsid w:val="000D28FA"/>
    <w:rsid w:val="000D2A17"/>
    <w:rsid w:val="000D2EC7"/>
    <w:rsid w:val="000D2FB0"/>
    <w:rsid w:val="000D3C0C"/>
    <w:rsid w:val="000D412A"/>
    <w:rsid w:val="000D45BA"/>
    <w:rsid w:val="000D5C97"/>
    <w:rsid w:val="000D6570"/>
    <w:rsid w:val="000D6D0C"/>
    <w:rsid w:val="000D6FB1"/>
    <w:rsid w:val="000D76F6"/>
    <w:rsid w:val="000D7AA7"/>
    <w:rsid w:val="000D7F5E"/>
    <w:rsid w:val="000E0373"/>
    <w:rsid w:val="000E0C20"/>
    <w:rsid w:val="000E1099"/>
    <w:rsid w:val="000E1FE2"/>
    <w:rsid w:val="000E2026"/>
    <w:rsid w:val="000E257E"/>
    <w:rsid w:val="000E28DC"/>
    <w:rsid w:val="000E2FE9"/>
    <w:rsid w:val="000E40BB"/>
    <w:rsid w:val="000E44B1"/>
    <w:rsid w:val="000E4E4D"/>
    <w:rsid w:val="000E531E"/>
    <w:rsid w:val="000E5447"/>
    <w:rsid w:val="000E5C3A"/>
    <w:rsid w:val="000E6214"/>
    <w:rsid w:val="000E73C5"/>
    <w:rsid w:val="000E79AC"/>
    <w:rsid w:val="000E7B40"/>
    <w:rsid w:val="000E7B61"/>
    <w:rsid w:val="000E7D1D"/>
    <w:rsid w:val="000F0022"/>
    <w:rsid w:val="000F05FC"/>
    <w:rsid w:val="000F0B5C"/>
    <w:rsid w:val="000F11DF"/>
    <w:rsid w:val="000F1219"/>
    <w:rsid w:val="000F1C45"/>
    <w:rsid w:val="000F1D5B"/>
    <w:rsid w:val="000F284A"/>
    <w:rsid w:val="000F287E"/>
    <w:rsid w:val="000F29AA"/>
    <w:rsid w:val="000F3D4A"/>
    <w:rsid w:val="000F3ED8"/>
    <w:rsid w:val="000F41F1"/>
    <w:rsid w:val="000F47EA"/>
    <w:rsid w:val="000F495A"/>
    <w:rsid w:val="000F5F6E"/>
    <w:rsid w:val="000F7D8F"/>
    <w:rsid w:val="001005F2"/>
    <w:rsid w:val="00100770"/>
    <w:rsid w:val="00101A8D"/>
    <w:rsid w:val="00101DAB"/>
    <w:rsid w:val="0010278F"/>
    <w:rsid w:val="0010293C"/>
    <w:rsid w:val="00102B29"/>
    <w:rsid w:val="00103B56"/>
    <w:rsid w:val="00103E9F"/>
    <w:rsid w:val="00104312"/>
    <w:rsid w:val="001046B1"/>
    <w:rsid w:val="0010486E"/>
    <w:rsid w:val="00104A98"/>
    <w:rsid w:val="00106CAD"/>
    <w:rsid w:val="00106D7C"/>
    <w:rsid w:val="00106F76"/>
    <w:rsid w:val="00107CB8"/>
    <w:rsid w:val="001108B2"/>
    <w:rsid w:val="001115BA"/>
    <w:rsid w:val="00111B1F"/>
    <w:rsid w:val="001123D3"/>
    <w:rsid w:val="001132A8"/>
    <w:rsid w:val="00113388"/>
    <w:rsid w:val="00114719"/>
    <w:rsid w:val="00114B3B"/>
    <w:rsid w:val="001158E9"/>
    <w:rsid w:val="00115BA7"/>
    <w:rsid w:val="00115D79"/>
    <w:rsid w:val="00116870"/>
    <w:rsid w:val="001168E3"/>
    <w:rsid w:val="00116DF2"/>
    <w:rsid w:val="00120089"/>
    <w:rsid w:val="001204D7"/>
    <w:rsid w:val="00120980"/>
    <w:rsid w:val="00120A30"/>
    <w:rsid w:val="00120F66"/>
    <w:rsid w:val="00121228"/>
    <w:rsid w:val="00121D3F"/>
    <w:rsid w:val="00121FF1"/>
    <w:rsid w:val="00122EA9"/>
    <w:rsid w:val="00123864"/>
    <w:rsid w:val="00123DCE"/>
    <w:rsid w:val="001248B2"/>
    <w:rsid w:val="00125544"/>
    <w:rsid w:val="00126FC4"/>
    <w:rsid w:val="00127AAC"/>
    <w:rsid w:val="00127F3D"/>
    <w:rsid w:val="00130932"/>
    <w:rsid w:val="00130AA5"/>
    <w:rsid w:val="00130B95"/>
    <w:rsid w:val="00130D00"/>
    <w:rsid w:val="00131173"/>
    <w:rsid w:val="00131E96"/>
    <w:rsid w:val="00132002"/>
    <w:rsid w:val="00133175"/>
    <w:rsid w:val="0013408D"/>
    <w:rsid w:val="00134E65"/>
    <w:rsid w:val="00135544"/>
    <w:rsid w:val="00136D2F"/>
    <w:rsid w:val="00137DD4"/>
    <w:rsid w:val="00140912"/>
    <w:rsid w:val="001409EF"/>
    <w:rsid w:val="00140F6C"/>
    <w:rsid w:val="00141349"/>
    <w:rsid w:val="0014191D"/>
    <w:rsid w:val="00142226"/>
    <w:rsid w:val="0014303E"/>
    <w:rsid w:val="00143A8F"/>
    <w:rsid w:val="001442FD"/>
    <w:rsid w:val="0014436B"/>
    <w:rsid w:val="00144664"/>
    <w:rsid w:val="00145328"/>
    <w:rsid w:val="00145F08"/>
    <w:rsid w:val="00146281"/>
    <w:rsid w:val="00147F52"/>
    <w:rsid w:val="00150EAA"/>
    <w:rsid w:val="0015109A"/>
    <w:rsid w:val="00151A43"/>
    <w:rsid w:val="00151D00"/>
    <w:rsid w:val="00152271"/>
    <w:rsid w:val="0015420E"/>
    <w:rsid w:val="00154520"/>
    <w:rsid w:val="001547B8"/>
    <w:rsid w:val="00154912"/>
    <w:rsid w:val="00154AE8"/>
    <w:rsid w:val="00154C60"/>
    <w:rsid w:val="00155D3B"/>
    <w:rsid w:val="0015627B"/>
    <w:rsid w:val="00156B61"/>
    <w:rsid w:val="00157253"/>
    <w:rsid w:val="00157642"/>
    <w:rsid w:val="001609BE"/>
    <w:rsid w:val="0016152B"/>
    <w:rsid w:val="001617A8"/>
    <w:rsid w:val="00161B56"/>
    <w:rsid w:val="00161E76"/>
    <w:rsid w:val="00161FD2"/>
    <w:rsid w:val="001628A2"/>
    <w:rsid w:val="00162B6F"/>
    <w:rsid w:val="00162C67"/>
    <w:rsid w:val="001630B3"/>
    <w:rsid w:val="00163660"/>
    <w:rsid w:val="00163928"/>
    <w:rsid w:val="00163BAE"/>
    <w:rsid w:val="0016455A"/>
    <w:rsid w:val="00164A7C"/>
    <w:rsid w:val="0016557D"/>
    <w:rsid w:val="001657CC"/>
    <w:rsid w:val="00165C2F"/>
    <w:rsid w:val="00165D16"/>
    <w:rsid w:val="001673A3"/>
    <w:rsid w:val="00170B05"/>
    <w:rsid w:val="00170FF8"/>
    <w:rsid w:val="00171EC2"/>
    <w:rsid w:val="00173017"/>
    <w:rsid w:val="00173D76"/>
    <w:rsid w:val="001746C7"/>
    <w:rsid w:val="00174929"/>
    <w:rsid w:val="00174E12"/>
    <w:rsid w:val="00175B58"/>
    <w:rsid w:val="00175CC5"/>
    <w:rsid w:val="00176BA3"/>
    <w:rsid w:val="001770B4"/>
    <w:rsid w:val="0017737A"/>
    <w:rsid w:val="00177911"/>
    <w:rsid w:val="00180B3E"/>
    <w:rsid w:val="00181FC8"/>
    <w:rsid w:val="00182623"/>
    <w:rsid w:val="001826DE"/>
    <w:rsid w:val="00183695"/>
    <w:rsid w:val="0018370B"/>
    <w:rsid w:val="00183905"/>
    <w:rsid w:val="00184DA8"/>
    <w:rsid w:val="001853BF"/>
    <w:rsid w:val="0018678E"/>
    <w:rsid w:val="001874B0"/>
    <w:rsid w:val="001878D9"/>
    <w:rsid w:val="00187DCC"/>
    <w:rsid w:val="0019009E"/>
    <w:rsid w:val="001906F5"/>
    <w:rsid w:val="00190B84"/>
    <w:rsid w:val="00191896"/>
    <w:rsid w:val="00192046"/>
    <w:rsid w:val="00192641"/>
    <w:rsid w:val="00192A9F"/>
    <w:rsid w:val="00193C07"/>
    <w:rsid w:val="00193C1F"/>
    <w:rsid w:val="001943D7"/>
    <w:rsid w:val="00194E4A"/>
    <w:rsid w:val="00195614"/>
    <w:rsid w:val="00195A83"/>
    <w:rsid w:val="00196579"/>
    <w:rsid w:val="0019702E"/>
    <w:rsid w:val="00197F89"/>
    <w:rsid w:val="001A099C"/>
    <w:rsid w:val="001A0D9A"/>
    <w:rsid w:val="001A12B8"/>
    <w:rsid w:val="001A165D"/>
    <w:rsid w:val="001A1AAF"/>
    <w:rsid w:val="001A1FE2"/>
    <w:rsid w:val="001A20F7"/>
    <w:rsid w:val="001A22C3"/>
    <w:rsid w:val="001A286B"/>
    <w:rsid w:val="001A29D1"/>
    <w:rsid w:val="001A3AC2"/>
    <w:rsid w:val="001A3AFF"/>
    <w:rsid w:val="001A4997"/>
    <w:rsid w:val="001A4E9A"/>
    <w:rsid w:val="001A5640"/>
    <w:rsid w:val="001A6CD5"/>
    <w:rsid w:val="001A6F6D"/>
    <w:rsid w:val="001A7791"/>
    <w:rsid w:val="001A7FBA"/>
    <w:rsid w:val="001B0335"/>
    <w:rsid w:val="001B0800"/>
    <w:rsid w:val="001B0AE3"/>
    <w:rsid w:val="001B1B4F"/>
    <w:rsid w:val="001B209A"/>
    <w:rsid w:val="001B32A4"/>
    <w:rsid w:val="001B35E3"/>
    <w:rsid w:val="001B365C"/>
    <w:rsid w:val="001B4872"/>
    <w:rsid w:val="001B4A78"/>
    <w:rsid w:val="001B577B"/>
    <w:rsid w:val="001B5AB9"/>
    <w:rsid w:val="001B5E6B"/>
    <w:rsid w:val="001B6549"/>
    <w:rsid w:val="001B7472"/>
    <w:rsid w:val="001B7B41"/>
    <w:rsid w:val="001C1883"/>
    <w:rsid w:val="001C1922"/>
    <w:rsid w:val="001C2452"/>
    <w:rsid w:val="001C2BD9"/>
    <w:rsid w:val="001C2D89"/>
    <w:rsid w:val="001C32E8"/>
    <w:rsid w:val="001C3EC2"/>
    <w:rsid w:val="001C4E5E"/>
    <w:rsid w:val="001C51A6"/>
    <w:rsid w:val="001C66E1"/>
    <w:rsid w:val="001D1469"/>
    <w:rsid w:val="001D1794"/>
    <w:rsid w:val="001D18C2"/>
    <w:rsid w:val="001D2059"/>
    <w:rsid w:val="001D2746"/>
    <w:rsid w:val="001D2AF9"/>
    <w:rsid w:val="001D3A1A"/>
    <w:rsid w:val="001D3ADF"/>
    <w:rsid w:val="001D3BC5"/>
    <w:rsid w:val="001D3F09"/>
    <w:rsid w:val="001D423F"/>
    <w:rsid w:val="001D5118"/>
    <w:rsid w:val="001D6402"/>
    <w:rsid w:val="001D65C1"/>
    <w:rsid w:val="001D6DCF"/>
    <w:rsid w:val="001D6FDF"/>
    <w:rsid w:val="001D7173"/>
    <w:rsid w:val="001D7354"/>
    <w:rsid w:val="001E03C6"/>
    <w:rsid w:val="001E0760"/>
    <w:rsid w:val="001E0C86"/>
    <w:rsid w:val="001E113D"/>
    <w:rsid w:val="001E14C3"/>
    <w:rsid w:val="001E171B"/>
    <w:rsid w:val="001E1B1D"/>
    <w:rsid w:val="001E1EDA"/>
    <w:rsid w:val="001E2296"/>
    <w:rsid w:val="001E23EC"/>
    <w:rsid w:val="001E2ADA"/>
    <w:rsid w:val="001E3483"/>
    <w:rsid w:val="001E3AE2"/>
    <w:rsid w:val="001E403B"/>
    <w:rsid w:val="001E416C"/>
    <w:rsid w:val="001E4A37"/>
    <w:rsid w:val="001E51DB"/>
    <w:rsid w:val="001E55C3"/>
    <w:rsid w:val="001E57E0"/>
    <w:rsid w:val="001E586E"/>
    <w:rsid w:val="001E5D05"/>
    <w:rsid w:val="001E7748"/>
    <w:rsid w:val="001E7C85"/>
    <w:rsid w:val="001F001C"/>
    <w:rsid w:val="001F0809"/>
    <w:rsid w:val="001F11FD"/>
    <w:rsid w:val="001F2064"/>
    <w:rsid w:val="001F2E69"/>
    <w:rsid w:val="001F346F"/>
    <w:rsid w:val="001F3BED"/>
    <w:rsid w:val="001F4FAE"/>
    <w:rsid w:val="001F51B5"/>
    <w:rsid w:val="001F7234"/>
    <w:rsid w:val="00201047"/>
    <w:rsid w:val="0020191C"/>
    <w:rsid w:val="0020249F"/>
    <w:rsid w:val="002024FC"/>
    <w:rsid w:val="002037BA"/>
    <w:rsid w:val="002043A4"/>
    <w:rsid w:val="002053C8"/>
    <w:rsid w:val="00205ED6"/>
    <w:rsid w:val="00206039"/>
    <w:rsid w:val="00206FAE"/>
    <w:rsid w:val="0020737C"/>
    <w:rsid w:val="00207DE5"/>
    <w:rsid w:val="00211A63"/>
    <w:rsid w:val="002123D5"/>
    <w:rsid w:val="00212FA2"/>
    <w:rsid w:val="00214021"/>
    <w:rsid w:val="002149BE"/>
    <w:rsid w:val="00215A7F"/>
    <w:rsid w:val="00215A81"/>
    <w:rsid w:val="00215B87"/>
    <w:rsid w:val="00215E45"/>
    <w:rsid w:val="00215ECE"/>
    <w:rsid w:val="00216438"/>
    <w:rsid w:val="00217132"/>
    <w:rsid w:val="0021723C"/>
    <w:rsid w:val="002175BB"/>
    <w:rsid w:val="00217712"/>
    <w:rsid w:val="00217F5A"/>
    <w:rsid w:val="00220280"/>
    <w:rsid w:val="0022040D"/>
    <w:rsid w:val="0022073A"/>
    <w:rsid w:val="002211FD"/>
    <w:rsid w:val="0022127C"/>
    <w:rsid w:val="00221A54"/>
    <w:rsid w:val="00221AE4"/>
    <w:rsid w:val="00221D16"/>
    <w:rsid w:val="00222571"/>
    <w:rsid w:val="00222EE6"/>
    <w:rsid w:val="0022432A"/>
    <w:rsid w:val="002256CC"/>
    <w:rsid w:val="00225D11"/>
    <w:rsid w:val="00226BED"/>
    <w:rsid w:val="0023094E"/>
    <w:rsid w:val="002309F0"/>
    <w:rsid w:val="00230D8E"/>
    <w:rsid w:val="00230FF4"/>
    <w:rsid w:val="00231687"/>
    <w:rsid w:val="0023177B"/>
    <w:rsid w:val="002319AD"/>
    <w:rsid w:val="002325AD"/>
    <w:rsid w:val="0023283C"/>
    <w:rsid w:val="00233B2F"/>
    <w:rsid w:val="00233D19"/>
    <w:rsid w:val="00234236"/>
    <w:rsid w:val="0023581C"/>
    <w:rsid w:val="00236477"/>
    <w:rsid w:val="00236635"/>
    <w:rsid w:val="00236E79"/>
    <w:rsid w:val="0023769D"/>
    <w:rsid w:val="00237B30"/>
    <w:rsid w:val="00237B8A"/>
    <w:rsid w:val="00237CE6"/>
    <w:rsid w:val="0024033B"/>
    <w:rsid w:val="00240DAC"/>
    <w:rsid w:val="00240EA3"/>
    <w:rsid w:val="00241732"/>
    <w:rsid w:val="00241C76"/>
    <w:rsid w:val="00242116"/>
    <w:rsid w:val="00243418"/>
    <w:rsid w:val="00243476"/>
    <w:rsid w:val="0024394A"/>
    <w:rsid w:val="00244F21"/>
    <w:rsid w:val="002456B3"/>
    <w:rsid w:val="0024581A"/>
    <w:rsid w:val="00247537"/>
    <w:rsid w:val="00250F34"/>
    <w:rsid w:val="002514E9"/>
    <w:rsid w:val="00251A33"/>
    <w:rsid w:val="002525C1"/>
    <w:rsid w:val="00252C76"/>
    <w:rsid w:val="00253317"/>
    <w:rsid w:val="00253924"/>
    <w:rsid w:val="00253B1E"/>
    <w:rsid w:val="0025527A"/>
    <w:rsid w:val="0025683A"/>
    <w:rsid w:val="00256FD1"/>
    <w:rsid w:val="00257428"/>
    <w:rsid w:val="00257509"/>
    <w:rsid w:val="00257C46"/>
    <w:rsid w:val="002611C3"/>
    <w:rsid w:val="0026125E"/>
    <w:rsid w:val="00261397"/>
    <w:rsid w:val="00261523"/>
    <w:rsid w:val="002615F6"/>
    <w:rsid w:val="002619FE"/>
    <w:rsid w:val="00262635"/>
    <w:rsid w:val="00262B61"/>
    <w:rsid w:val="00262D9D"/>
    <w:rsid w:val="00263AD4"/>
    <w:rsid w:val="0026433B"/>
    <w:rsid w:val="00265749"/>
    <w:rsid w:val="0026604A"/>
    <w:rsid w:val="002674A9"/>
    <w:rsid w:val="0026797D"/>
    <w:rsid w:val="0027024B"/>
    <w:rsid w:val="00271204"/>
    <w:rsid w:val="00271327"/>
    <w:rsid w:val="002719F4"/>
    <w:rsid w:val="0027222E"/>
    <w:rsid w:val="0027309C"/>
    <w:rsid w:val="0027439D"/>
    <w:rsid w:val="00274560"/>
    <w:rsid w:val="002746FD"/>
    <w:rsid w:val="00274D3B"/>
    <w:rsid w:val="002758D8"/>
    <w:rsid w:val="00275B3E"/>
    <w:rsid w:val="00275EB2"/>
    <w:rsid w:val="00276586"/>
    <w:rsid w:val="00276A09"/>
    <w:rsid w:val="00277087"/>
    <w:rsid w:val="00281781"/>
    <w:rsid w:val="002826DF"/>
    <w:rsid w:val="002828AB"/>
    <w:rsid w:val="002830E2"/>
    <w:rsid w:val="002832C4"/>
    <w:rsid w:val="00283478"/>
    <w:rsid w:val="00283678"/>
    <w:rsid w:val="0028542E"/>
    <w:rsid w:val="002854CF"/>
    <w:rsid w:val="00285757"/>
    <w:rsid w:val="00285857"/>
    <w:rsid w:val="002866C4"/>
    <w:rsid w:val="0028694F"/>
    <w:rsid w:val="00286D0C"/>
    <w:rsid w:val="00287441"/>
    <w:rsid w:val="00287471"/>
    <w:rsid w:val="002874D8"/>
    <w:rsid w:val="00290638"/>
    <w:rsid w:val="00291E02"/>
    <w:rsid w:val="0029294C"/>
    <w:rsid w:val="00292AD4"/>
    <w:rsid w:val="00292E0B"/>
    <w:rsid w:val="00292E18"/>
    <w:rsid w:val="00292EF2"/>
    <w:rsid w:val="00293211"/>
    <w:rsid w:val="0029350D"/>
    <w:rsid w:val="002937BE"/>
    <w:rsid w:val="00293EBA"/>
    <w:rsid w:val="00294289"/>
    <w:rsid w:val="002942B9"/>
    <w:rsid w:val="00294799"/>
    <w:rsid w:val="002951F5"/>
    <w:rsid w:val="002952EB"/>
    <w:rsid w:val="00295B5E"/>
    <w:rsid w:val="00296598"/>
    <w:rsid w:val="00297232"/>
    <w:rsid w:val="002A03FC"/>
    <w:rsid w:val="002A084D"/>
    <w:rsid w:val="002A1742"/>
    <w:rsid w:val="002A17BB"/>
    <w:rsid w:val="002A1A31"/>
    <w:rsid w:val="002A1EE7"/>
    <w:rsid w:val="002A28B2"/>
    <w:rsid w:val="002A312B"/>
    <w:rsid w:val="002A31F4"/>
    <w:rsid w:val="002A4624"/>
    <w:rsid w:val="002A5A90"/>
    <w:rsid w:val="002A5BDE"/>
    <w:rsid w:val="002A5CA2"/>
    <w:rsid w:val="002A7620"/>
    <w:rsid w:val="002B0B53"/>
    <w:rsid w:val="002B0DFE"/>
    <w:rsid w:val="002B11ED"/>
    <w:rsid w:val="002B12D9"/>
    <w:rsid w:val="002B1540"/>
    <w:rsid w:val="002B16B0"/>
    <w:rsid w:val="002B1731"/>
    <w:rsid w:val="002B195C"/>
    <w:rsid w:val="002B2112"/>
    <w:rsid w:val="002B2231"/>
    <w:rsid w:val="002B27D1"/>
    <w:rsid w:val="002B30DD"/>
    <w:rsid w:val="002B37E1"/>
    <w:rsid w:val="002B3FBE"/>
    <w:rsid w:val="002B4AF0"/>
    <w:rsid w:val="002B4BD6"/>
    <w:rsid w:val="002B61ED"/>
    <w:rsid w:val="002B64BB"/>
    <w:rsid w:val="002B6791"/>
    <w:rsid w:val="002B7A2D"/>
    <w:rsid w:val="002B7EB5"/>
    <w:rsid w:val="002C03EC"/>
    <w:rsid w:val="002C06C7"/>
    <w:rsid w:val="002C198B"/>
    <w:rsid w:val="002C261D"/>
    <w:rsid w:val="002C2ADD"/>
    <w:rsid w:val="002C3125"/>
    <w:rsid w:val="002C3466"/>
    <w:rsid w:val="002C3C6F"/>
    <w:rsid w:val="002C4661"/>
    <w:rsid w:val="002C4BDB"/>
    <w:rsid w:val="002C5616"/>
    <w:rsid w:val="002C65A3"/>
    <w:rsid w:val="002C65F7"/>
    <w:rsid w:val="002C694E"/>
    <w:rsid w:val="002D05D3"/>
    <w:rsid w:val="002D0F2E"/>
    <w:rsid w:val="002D15FE"/>
    <w:rsid w:val="002D1BF4"/>
    <w:rsid w:val="002D2A01"/>
    <w:rsid w:val="002D37FC"/>
    <w:rsid w:val="002D3AEA"/>
    <w:rsid w:val="002D4062"/>
    <w:rsid w:val="002D41B9"/>
    <w:rsid w:val="002D454F"/>
    <w:rsid w:val="002D470E"/>
    <w:rsid w:val="002D5E83"/>
    <w:rsid w:val="002D5F23"/>
    <w:rsid w:val="002D69E0"/>
    <w:rsid w:val="002D6C04"/>
    <w:rsid w:val="002D6D3B"/>
    <w:rsid w:val="002D6E5F"/>
    <w:rsid w:val="002D73AF"/>
    <w:rsid w:val="002D7A2F"/>
    <w:rsid w:val="002E07B7"/>
    <w:rsid w:val="002E0946"/>
    <w:rsid w:val="002E0987"/>
    <w:rsid w:val="002E0A59"/>
    <w:rsid w:val="002E15F4"/>
    <w:rsid w:val="002E1C8B"/>
    <w:rsid w:val="002E263D"/>
    <w:rsid w:val="002E286E"/>
    <w:rsid w:val="002E39A0"/>
    <w:rsid w:val="002E3CF0"/>
    <w:rsid w:val="002E4268"/>
    <w:rsid w:val="002E4339"/>
    <w:rsid w:val="002E50D1"/>
    <w:rsid w:val="002E531B"/>
    <w:rsid w:val="002E569F"/>
    <w:rsid w:val="002E5DB4"/>
    <w:rsid w:val="002E6CA1"/>
    <w:rsid w:val="002E71B8"/>
    <w:rsid w:val="002E720C"/>
    <w:rsid w:val="002F0019"/>
    <w:rsid w:val="002F1A95"/>
    <w:rsid w:val="002F1AE4"/>
    <w:rsid w:val="002F2312"/>
    <w:rsid w:val="002F2740"/>
    <w:rsid w:val="002F27AD"/>
    <w:rsid w:val="002F2EDB"/>
    <w:rsid w:val="002F2F2D"/>
    <w:rsid w:val="002F3263"/>
    <w:rsid w:val="002F3287"/>
    <w:rsid w:val="002F3CF6"/>
    <w:rsid w:val="002F4826"/>
    <w:rsid w:val="002F4C3E"/>
    <w:rsid w:val="002F4D84"/>
    <w:rsid w:val="002F5828"/>
    <w:rsid w:val="002F6AFD"/>
    <w:rsid w:val="002F7012"/>
    <w:rsid w:val="00300D3F"/>
    <w:rsid w:val="00301064"/>
    <w:rsid w:val="00301345"/>
    <w:rsid w:val="00301959"/>
    <w:rsid w:val="003022AF"/>
    <w:rsid w:val="003029AA"/>
    <w:rsid w:val="00302D41"/>
    <w:rsid w:val="00306019"/>
    <w:rsid w:val="00306047"/>
    <w:rsid w:val="003062A3"/>
    <w:rsid w:val="003070AF"/>
    <w:rsid w:val="003075CC"/>
    <w:rsid w:val="00307FAE"/>
    <w:rsid w:val="00311DE4"/>
    <w:rsid w:val="00312529"/>
    <w:rsid w:val="0031290E"/>
    <w:rsid w:val="003131DA"/>
    <w:rsid w:val="0031364B"/>
    <w:rsid w:val="00313673"/>
    <w:rsid w:val="003137D8"/>
    <w:rsid w:val="00313F7E"/>
    <w:rsid w:val="003144F9"/>
    <w:rsid w:val="003150FF"/>
    <w:rsid w:val="003156D5"/>
    <w:rsid w:val="00316DD1"/>
    <w:rsid w:val="003174C8"/>
    <w:rsid w:val="0031782E"/>
    <w:rsid w:val="00317D99"/>
    <w:rsid w:val="00320191"/>
    <w:rsid w:val="00320533"/>
    <w:rsid w:val="0032080E"/>
    <w:rsid w:val="00320B32"/>
    <w:rsid w:val="00321253"/>
    <w:rsid w:val="00321536"/>
    <w:rsid w:val="00321641"/>
    <w:rsid w:val="00321B23"/>
    <w:rsid w:val="00321C2C"/>
    <w:rsid w:val="00321FCE"/>
    <w:rsid w:val="00323094"/>
    <w:rsid w:val="0032384D"/>
    <w:rsid w:val="00323BC7"/>
    <w:rsid w:val="00323C2F"/>
    <w:rsid w:val="00323E4B"/>
    <w:rsid w:val="003248FF"/>
    <w:rsid w:val="00324A91"/>
    <w:rsid w:val="00324C44"/>
    <w:rsid w:val="003250C9"/>
    <w:rsid w:val="00325476"/>
    <w:rsid w:val="003255D4"/>
    <w:rsid w:val="00325895"/>
    <w:rsid w:val="00325ED9"/>
    <w:rsid w:val="0032604C"/>
    <w:rsid w:val="003261D6"/>
    <w:rsid w:val="00326290"/>
    <w:rsid w:val="00327104"/>
    <w:rsid w:val="003279C5"/>
    <w:rsid w:val="00330B1A"/>
    <w:rsid w:val="0033208B"/>
    <w:rsid w:val="00332209"/>
    <w:rsid w:val="003323E1"/>
    <w:rsid w:val="003324F2"/>
    <w:rsid w:val="00332C5F"/>
    <w:rsid w:val="00334508"/>
    <w:rsid w:val="00334BAB"/>
    <w:rsid w:val="00334BB0"/>
    <w:rsid w:val="003355A9"/>
    <w:rsid w:val="00335B1B"/>
    <w:rsid w:val="00336894"/>
    <w:rsid w:val="003374B8"/>
    <w:rsid w:val="00340A36"/>
    <w:rsid w:val="0034148B"/>
    <w:rsid w:val="0034167D"/>
    <w:rsid w:val="003416E6"/>
    <w:rsid w:val="0034173C"/>
    <w:rsid w:val="003417A7"/>
    <w:rsid w:val="00341C87"/>
    <w:rsid w:val="003420FA"/>
    <w:rsid w:val="0034215A"/>
    <w:rsid w:val="00342D4D"/>
    <w:rsid w:val="00342DC4"/>
    <w:rsid w:val="0034333C"/>
    <w:rsid w:val="003434FA"/>
    <w:rsid w:val="00343D7B"/>
    <w:rsid w:val="00344CD4"/>
    <w:rsid w:val="00345715"/>
    <w:rsid w:val="00345794"/>
    <w:rsid w:val="0034583E"/>
    <w:rsid w:val="00345885"/>
    <w:rsid w:val="00346E6B"/>
    <w:rsid w:val="00347371"/>
    <w:rsid w:val="00347EE3"/>
    <w:rsid w:val="00351FD2"/>
    <w:rsid w:val="00352548"/>
    <w:rsid w:val="00352982"/>
    <w:rsid w:val="00353442"/>
    <w:rsid w:val="003556CE"/>
    <w:rsid w:val="00355EAC"/>
    <w:rsid w:val="00355F03"/>
    <w:rsid w:val="00355F7F"/>
    <w:rsid w:val="00355FEE"/>
    <w:rsid w:val="003565B5"/>
    <w:rsid w:val="00356802"/>
    <w:rsid w:val="00356C7F"/>
    <w:rsid w:val="00356ED3"/>
    <w:rsid w:val="00357215"/>
    <w:rsid w:val="00360CF3"/>
    <w:rsid w:val="00360E2D"/>
    <w:rsid w:val="00360FD3"/>
    <w:rsid w:val="0036140C"/>
    <w:rsid w:val="0036228F"/>
    <w:rsid w:val="003633CF"/>
    <w:rsid w:val="0036351E"/>
    <w:rsid w:val="00363F40"/>
    <w:rsid w:val="00364879"/>
    <w:rsid w:val="00364C65"/>
    <w:rsid w:val="00364D1C"/>
    <w:rsid w:val="00364EEA"/>
    <w:rsid w:val="0036545D"/>
    <w:rsid w:val="003657A8"/>
    <w:rsid w:val="00365AE5"/>
    <w:rsid w:val="00365C5A"/>
    <w:rsid w:val="0036698F"/>
    <w:rsid w:val="00367813"/>
    <w:rsid w:val="00367FD2"/>
    <w:rsid w:val="00370154"/>
    <w:rsid w:val="003701F7"/>
    <w:rsid w:val="00370DB1"/>
    <w:rsid w:val="003718FF"/>
    <w:rsid w:val="003738F2"/>
    <w:rsid w:val="00375D3B"/>
    <w:rsid w:val="00376024"/>
    <w:rsid w:val="0037622A"/>
    <w:rsid w:val="00376A90"/>
    <w:rsid w:val="00377473"/>
    <w:rsid w:val="00380275"/>
    <w:rsid w:val="0038042A"/>
    <w:rsid w:val="003805C9"/>
    <w:rsid w:val="003806FE"/>
    <w:rsid w:val="00380EBF"/>
    <w:rsid w:val="00381149"/>
    <w:rsid w:val="00382617"/>
    <w:rsid w:val="00382848"/>
    <w:rsid w:val="00384154"/>
    <w:rsid w:val="00384F1D"/>
    <w:rsid w:val="00384F1E"/>
    <w:rsid w:val="00385809"/>
    <w:rsid w:val="003859A9"/>
    <w:rsid w:val="00385AF5"/>
    <w:rsid w:val="00385D8C"/>
    <w:rsid w:val="00386129"/>
    <w:rsid w:val="0038699D"/>
    <w:rsid w:val="003869F3"/>
    <w:rsid w:val="00386D75"/>
    <w:rsid w:val="00390893"/>
    <w:rsid w:val="003909C4"/>
    <w:rsid w:val="00391015"/>
    <w:rsid w:val="0039179C"/>
    <w:rsid w:val="00391E17"/>
    <w:rsid w:val="0039258D"/>
    <w:rsid w:val="00392C59"/>
    <w:rsid w:val="00392E38"/>
    <w:rsid w:val="00393DCB"/>
    <w:rsid w:val="003943BD"/>
    <w:rsid w:val="003949C2"/>
    <w:rsid w:val="003959EA"/>
    <w:rsid w:val="00395C1A"/>
    <w:rsid w:val="003966ED"/>
    <w:rsid w:val="00396855"/>
    <w:rsid w:val="00396A78"/>
    <w:rsid w:val="003978F1"/>
    <w:rsid w:val="003A0136"/>
    <w:rsid w:val="003A0DE8"/>
    <w:rsid w:val="003A0E3F"/>
    <w:rsid w:val="003A0F1A"/>
    <w:rsid w:val="003A10B2"/>
    <w:rsid w:val="003A1280"/>
    <w:rsid w:val="003A189B"/>
    <w:rsid w:val="003A1ADD"/>
    <w:rsid w:val="003A2AB3"/>
    <w:rsid w:val="003A5150"/>
    <w:rsid w:val="003A565C"/>
    <w:rsid w:val="003A58CB"/>
    <w:rsid w:val="003A715B"/>
    <w:rsid w:val="003B0AF0"/>
    <w:rsid w:val="003B0C1A"/>
    <w:rsid w:val="003B1165"/>
    <w:rsid w:val="003B17F2"/>
    <w:rsid w:val="003B18C3"/>
    <w:rsid w:val="003B19C6"/>
    <w:rsid w:val="003B1CB0"/>
    <w:rsid w:val="003B1FDE"/>
    <w:rsid w:val="003B2AAA"/>
    <w:rsid w:val="003B3136"/>
    <w:rsid w:val="003B3D8A"/>
    <w:rsid w:val="003B6DBE"/>
    <w:rsid w:val="003B6E90"/>
    <w:rsid w:val="003B7066"/>
    <w:rsid w:val="003B706A"/>
    <w:rsid w:val="003B76A1"/>
    <w:rsid w:val="003B7B0E"/>
    <w:rsid w:val="003B7F2A"/>
    <w:rsid w:val="003C0957"/>
    <w:rsid w:val="003C1476"/>
    <w:rsid w:val="003C39A3"/>
    <w:rsid w:val="003C4718"/>
    <w:rsid w:val="003C499C"/>
    <w:rsid w:val="003C6876"/>
    <w:rsid w:val="003C7F59"/>
    <w:rsid w:val="003D013C"/>
    <w:rsid w:val="003D0D29"/>
    <w:rsid w:val="003D0E38"/>
    <w:rsid w:val="003D118E"/>
    <w:rsid w:val="003D1F52"/>
    <w:rsid w:val="003D2E8D"/>
    <w:rsid w:val="003D3976"/>
    <w:rsid w:val="003D3DD3"/>
    <w:rsid w:val="003D4475"/>
    <w:rsid w:val="003D47E9"/>
    <w:rsid w:val="003D5310"/>
    <w:rsid w:val="003D534C"/>
    <w:rsid w:val="003D6354"/>
    <w:rsid w:val="003D7746"/>
    <w:rsid w:val="003D991C"/>
    <w:rsid w:val="003E0114"/>
    <w:rsid w:val="003E1481"/>
    <w:rsid w:val="003E1BCD"/>
    <w:rsid w:val="003E2CFD"/>
    <w:rsid w:val="003E2EF4"/>
    <w:rsid w:val="003E3095"/>
    <w:rsid w:val="003E77A6"/>
    <w:rsid w:val="003F0350"/>
    <w:rsid w:val="003F0406"/>
    <w:rsid w:val="003F049E"/>
    <w:rsid w:val="003F0E36"/>
    <w:rsid w:val="003F15B4"/>
    <w:rsid w:val="003F18F8"/>
    <w:rsid w:val="003F214C"/>
    <w:rsid w:val="003F259E"/>
    <w:rsid w:val="003F272F"/>
    <w:rsid w:val="003F2B0E"/>
    <w:rsid w:val="003F3031"/>
    <w:rsid w:val="003F37E7"/>
    <w:rsid w:val="003F43DB"/>
    <w:rsid w:val="003F4D9A"/>
    <w:rsid w:val="003F5675"/>
    <w:rsid w:val="003F5802"/>
    <w:rsid w:val="003F5D7A"/>
    <w:rsid w:val="003F6521"/>
    <w:rsid w:val="003F6574"/>
    <w:rsid w:val="003F68D4"/>
    <w:rsid w:val="003F68EC"/>
    <w:rsid w:val="003F69D4"/>
    <w:rsid w:val="003F704A"/>
    <w:rsid w:val="003F70E1"/>
    <w:rsid w:val="003F714F"/>
    <w:rsid w:val="003F79BE"/>
    <w:rsid w:val="00400BBD"/>
    <w:rsid w:val="00401484"/>
    <w:rsid w:val="004019A5"/>
    <w:rsid w:val="00401A92"/>
    <w:rsid w:val="004028C8"/>
    <w:rsid w:val="00402BEF"/>
    <w:rsid w:val="00403806"/>
    <w:rsid w:val="00403A8B"/>
    <w:rsid w:val="00403B92"/>
    <w:rsid w:val="0040461F"/>
    <w:rsid w:val="00404A08"/>
    <w:rsid w:val="00406579"/>
    <w:rsid w:val="00406EB4"/>
    <w:rsid w:val="00407112"/>
    <w:rsid w:val="0040736A"/>
    <w:rsid w:val="00407651"/>
    <w:rsid w:val="004076C1"/>
    <w:rsid w:val="004077B1"/>
    <w:rsid w:val="00407B20"/>
    <w:rsid w:val="00410023"/>
    <w:rsid w:val="0041048A"/>
    <w:rsid w:val="00410A4B"/>
    <w:rsid w:val="00410AF1"/>
    <w:rsid w:val="00410D6E"/>
    <w:rsid w:val="00411876"/>
    <w:rsid w:val="004122DA"/>
    <w:rsid w:val="00413035"/>
    <w:rsid w:val="00413CF3"/>
    <w:rsid w:val="004145C6"/>
    <w:rsid w:val="00414B34"/>
    <w:rsid w:val="00414CD3"/>
    <w:rsid w:val="00414DEC"/>
    <w:rsid w:val="004156D7"/>
    <w:rsid w:val="00415FBD"/>
    <w:rsid w:val="00416C12"/>
    <w:rsid w:val="00420007"/>
    <w:rsid w:val="00420F2E"/>
    <w:rsid w:val="00421098"/>
    <w:rsid w:val="00422C4E"/>
    <w:rsid w:val="00422CFC"/>
    <w:rsid w:val="00422EE2"/>
    <w:rsid w:val="00423044"/>
    <w:rsid w:val="0042318F"/>
    <w:rsid w:val="0042340E"/>
    <w:rsid w:val="00423DAC"/>
    <w:rsid w:val="0042413D"/>
    <w:rsid w:val="0042435C"/>
    <w:rsid w:val="004262F7"/>
    <w:rsid w:val="00426A19"/>
    <w:rsid w:val="00427426"/>
    <w:rsid w:val="004279FC"/>
    <w:rsid w:val="00427C58"/>
    <w:rsid w:val="00430280"/>
    <w:rsid w:val="0043059C"/>
    <w:rsid w:val="004308E2"/>
    <w:rsid w:val="0043155A"/>
    <w:rsid w:val="0043215D"/>
    <w:rsid w:val="004321BF"/>
    <w:rsid w:val="004333EA"/>
    <w:rsid w:val="004336B9"/>
    <w:rsid w:val="004339DE"/>
    <w:rsid w:val="00433B2C"/>
    <w:rsid w:val="00433B57"/>
    <w:rsid w:val="00433B9D"/>
    <w:rsid w:val="004356E5"/>
    <w:rsid w:val="00435AB5"/>
    <w:rsid w:val="00436334"/>
    <w:rsid w:val="00437796"/>
    <w:rsid w:val="004402D7"/>
    <w:rsid w:val="00442DA2"/>
    <w:rsid w:val="00443BC0"/>
    <w:rsid w:val="0044416C"/>
    <w:rsid w:val="00444254"/>
    <w:rsid w:val="004446E3"/>
    <w:rsid w:val="00444BA7"/>
    <w:rsid w:val="00446272"/>
    <w:rsid w:val="00446489"/>
    <w:rsid w:val="004466D0"/>
    <w:rsid w:val="0044731F"/>
    <w:rsid w:val="004479DD"/>
    <w:rsid w:val="004533CB"/>
    <w:rsid w:val="0045360B"/>
    <w:rsid w:val="0045361E"/>
    <w:rsid w:val="00453675"/>
    <w:rsid w:val="00453A7C"/>
    <w:rsid w:val="00453D29"/>
    <w:rsid w:val="00453DBF"/>
    <w:rsid w:val="0045453A"/>
    <w:rsid w:val="00454D26"/>
    <w:rsid w:val="00456E75"/>
    <w:rsid w:val="0046055E"/>
    <w:rsid w:val="0046164B"/>
    <w:rsid w:val="004617AC"/>
    <w:rsid w:val="00461CE1"/>
    <w:rsid w:val="00461EC8"/>
    <w:rsid w:val="004627B8"/>
    <w:rsid w:val="004637A2"/>
    <w:rsid w:val="00463D32"/>
    <w:rsid w:val="00464014"/>
    <w:rsid w:val="004652BB"/>
    <w:rsid w:val="00465D22"/>
    <w:rsid w:val="00465DB8"/>
    <w:rsid w:val="0046609C"/>
    <w:rsid w:val="00466240"/>
    <w:rsid w:val="00466A4C"/>
    <w:rsid w:val="00467749"/>
    <w:rsid w:val="004701B3"/>
    <w:rsid w:val="0047215D"/>
    <w:rsid w:val="00472D7C"/>
    <w:rsid w:val="00473018"/>
    <w:rsid w:val="00473616"/>
    <w:rsid w:val="00473750"/>
    <w:rsid w:val="004741CA"/>
    <w:rsid w:val="004744CB"/>
    <w:rsid w:val="00474670"/>
    <w:rsid w:val="004749B8"/>
    <w:rsid w:val="00474A2A"/>
    <w:rsid w:val="00474FBA"/>
    <w:rsid w:val="00475133"/>
    <w:rsid w:val="00475EEC"/>
    <w:rsid w:val="00475F5F"/>
    <w:rsid w:val="00476DD2"/>
    <w:rsid w:val="00477694"/>
    <w:rsid w:val="004776AF"/>
    <w:rsid w:val="00477A1B"/>
    <w:rsid w:val="004806E2"/>
    <w:rsid w:val="00480DF6"/>
    <w:rsid w:val="00481049"/>
    <w:rsid w:val="00482793"/>
    <w:rsid w:val="00482F33"/>
    <w:rsid w:val="00483BFE"/>
    <w:rsid w:val="00484247"/>
    <w:rsid w:val="004846BE"/>
    <w:rsid w:val="00484A3B"/>
    <w:rsid w:val="00484DE8"/>
    <w:rsid w:val="00484EFD"/>
    <w:rsid w:val="0048584B"/>
    <w:rsid w:val="004876DC"/>
    <w:rsid w:val="00487D4A"/>
    <w:rsid w:val="004901B0"/>
    <w:rsid w:val="004906D2"/>
    <w:rsid w:val="00490B53"/>
    <w:rsid w:val="00490E1E"/>
    <w:rsid w:val="004916D5"/>
    <w:rsid w:val="004917C4"/>
    <w:rsid w:val="00491C39"/>
    <w:rsid w:val="00492126"/>
    <w:rsid w:val="004923D8"/>
    <w:rsid w:val="0049275E"/>
    <w:rsid w:val="00492DF3"/>
    <w:rsid w:val="00493859"/>
    <w:rsid w:val="00493C1C"/>
    <w:rsid w:val="0049410D"/>
    <w:rsid w:val="00494761"/>
    <w:rsid w:val="00494DEF"/>
    <w:rsid w:val="00495AEF"/>
    <w:rsid w:val="00495FFF"/>
    <w:rsid w:val="004969DB"/>
    <w:rsid w:val="00496CA1"/>
    <w:rsid w:val="00496CE0"/>
    <w:rsid w:val="0049741E"/>
    <w:rsid w:val="00497FFB"/>
    <w:rsid w:val="004A01D5"/>
    <w:rsid w:val="004A0BEE"/>
    <w:rsid w:val="004A1B7A"/>
    <w:rsid w:val="004A2A90"/>
    <w:rsid w:val="004A2F21"/>
    <w:rsid w:val="004A31DD"/>
    <w:rsid w:val="004A3ABD"/>
    <w:rsid w:val="004A407B"/>
    <w:rsid w:val="004A4927"/>
    <w:rsid w:val="004A4B92"/>
    <w:rsid w:val="004A51EA"/>
    <w:rsid w:val="004A55FB"/>
    <w:rsid w:val="004A6B60"/>
    <w:rsid w:val="004A715D"/>
    <w:rsid w:val="004A780E"/>
    <w:rsid w:val="004A7980"/>
    <w:rsid w:val="004A7EDA"/>
    <w:rsid w:val="004B0BC2"/>
    <w:rsid w:val="004B2175"/>
    <w:rsid w:val="004B23D5"/>
    <w:rsid w:val="004B2AE3"/>
    <w:rsid w:val="004B37BE"/>
    <w:rsid w:val="004B5246"/>
    <w:rsid w:val="004B5663"/>
    <w:rsid w:val="004B5BB8"/>
    <w:rsid w:val="004B63C4"/>
    <w:rsid w:val="004B6822"/>
    <w:rsid w:val="004B6AE2"/>
    <w:rsid w:val="004B71D6"/>
    <w:rsid w:val="004B7453"/>
    <w:rsid w:val="004C04A4"/>
    <w:rsid w:val="004C04F9"/>
    <w:rsid w:val="004C09C0"/>
    <w:rsid w:val="004C2C33"/>
    <w:rsid w:val="004C3F4E"/>
    <w:rsid w:val="004C408C"/>
    <w:rsid w:val="004C4745"/>
    <w:rsid w:val="004C5AA4"/>
    <w:rsid w:val="004C5E6F"/>
    <w:rsid w:val="004C5F71"/>
    <w:rsid w:val="004C6E5B"/>
    <w:rsid w:val="004C6F34"/>
    <w:rsid w:val="004C7BEE"/>
    <w:rsid w:val="004C7D49"/>
    <w:rsid w:val="004D0141"/>
    <w:rsid w:val="004D2D88"/>
    <w:rsid w:val="004D3AAF"/>
    <w:rsid w:val="004D4ADF"/>
    <w:rsid w:val="004D4C84"/>
    <w:rsid w:val="004D710F"/>
    <w:rsid w:val="004D74CF"/>
    <w:rsid w:val="004D7934"/>
    <w:rsid w:val="004E1188"/>
    <w:rsid w:val="004E1F02"/>
    <w:rsid w:val="004E21F2"/>
    <w:rsid w:val="004E242B"/>
    <w:rsid w:val="004E47EC"/>
    <w:rsid w:val="004E4A18"/>
    <w:rsid w:val="004E4FC7"/>
    <w:rsid w:val="004E555C"/>
    <w:rsid w:val="004F01D3"/>
    <w:rsid w:val="004F069F"/>
    <w:rsid w:val="004F06DA"/>
    <w:rsid w:val="004F0B1D"/>
    <w:rsid w:val="004F12AE"/>
    <w:rsid w:val="004F1B2E"/>
    <w:rsid w:val="004F1F56"/>
    <w:rsid w:val="004F2558"/>
    <w:rsid w:val="004F2DB0"/>
    <w:rsid w:val="004F332B"/>
    <w:rsid w:val="004F36CB"/>
    <w:rsid w:val="004F3ADC"/>
    <w:rsid w:val="004F3B0D"/>
    <w:rsid w:val="004F4323"/>
    <w:rsid w:val="004F46CA"/>
    <w:rsid w:val="004F64D8"/>
    <w:rsid w:val="004F7057"/>
    <w:rsid w:val="004F7ECB"/>
    <w:rsid w:val="00500140"/>
    <w:rsid w:val="00500F6A"/>
    <w:rsid w:val="00501627"/>
    <w:rsid w:val="005017A9"/>
    <w:rsid w:val="005017F7"/>
    <w:rsid w:val="00502B66"/>
    <w:rsid w:val="00502EB1"/>
    <w:rsid w:val="005034DE"/>
    <w:rsid w:val="00503817"/>
    <w:rsid w:val="00503CCE"/>
    <w:rsid w:val="00503D42"/>
    <w:rsid w:val="005042DD"/>
    <w:rsid w:val="005048EC"/>
    <w:rsid w:val="00504914"/>
    <w:rsid w:val="00504B8D"/>
    <w:rsid w:val="00504DFA"/>
    <w:rsid w:val="005053CA"/>
    <w:rsid w:val="00506842"/>
    <w:rsid w:val="00506D26"/>
    <w:rsid w:val="005079E6"/>
    <w:rsid w:val="00510400"/>
    <w:rsid w:val="005104D2"/>
    <w:rsid w:val="005105D7"/>
    <w:rsid w:val="005108CF"/>
    <w:rsid w:val="00511572"/>
    <w:rsid w:val="00512242"/>
    <w:rsid w:val="005126B0"/>
    <w:rsid w:val="005126E8"/>
    <w:rsid w:val="00512791"/>
    <w:rsid w:val="00512BB1"/>
    <w:rsid w:val="0051308F"/>
    <w:rsid w:val="0051478A"/>
    <w:rsid w:val="005147A0"/>
    <w:rsid w:val="0051505C"/>
    <w:rsid w:val="00515CE6"/>
    <w:rsid w:val="005163C0"/>
    <w:rsid w:val="00517CE4"/>
    <w:rsid w:val="0052015D"/>
    <w:rsid w:val="0052051A"/>
    <w:rsid w:val="005205F8"/>
    <w:rsid w:val="00520BFC"/>
    <w:rsid w:val="00520E10"/>
    <w:rsid w:val="0052129D"/>
    <w:rsid w:val="00521FCC"/>
    <w:rsid w:val="0052280D"/>
    <w:rsid w:val="005244F6"/>
    <w:rsid w:val="005246DD"/>
    <w:rsid w:val="0052525E"/>
    <w:rsid w:val="00525A93"/>
    <w:rsid w:val="00526204"/>
    <w:rsid w:val="005263B5"/>
    <w:rsid w:val="00526850"/>
    <w:rsid w:val="00526B2A"/>
    <w:rsid w:val="005302FE"/>
    <w:rsid w:val="0053051E"/>
    <w:rsid w:val="00531140"/>
    <w:rsid w:val="005318E1"/>
    <w:rsid w:val="00531F1B"/>
    <w:rsid w:val="00532223"/>
    <w:rsid w:val="00533A59"/>
    <w:rsid w:val="00533E72"/>
    <w:rsid w:val="0053430C"/>
    <w:rsid w:val="00534614"/>
    <w:rsid w:val="005347E5"/>
    <w:rsid w:val="00534E12"/>
    <w:rsid w:val="005355A9"/>
    <w:rsid w:val="00535A7C"/>
    <w:rsid w:val="00535D1F"/>
    <w:rsid w:val="005360BF"/>
    <w:rsid w:val="00536923"/>
    <w:rsid w:val="00537785"/>
    <w:rsid w:val="00537D3C"/>
    <w:rsid w:val="005400BB"/>
    <w:rsid w:val="00541BA7"/>
    <w:rsid w:val="00542DC0"/>
    <w:rsid w:val="005430C8"/>
    <w:rsid w:val="005434BF"/>
    <w:rsid w:val="00544059"/>
    <w:rsid w:val="005444F9"/>
    <w:rsid w:val="00544597"/>
    <w:rsid w:val="005454B2"/>
    <w:rsid w:val="00545D17"/>
    <w:rsid w:val="0054688C"/>
    <w:rsid w:val="00546C90"/>
    <w:rsid w:val="0054701A"/>
    <w:rsid w:val="0054764F"/>
    <w:rsid w:val="0055059C"/>
    <w:rsid w:val="00550B0E"/>
    <w:rsid w:val="0055120A"/>
    <w:rsid w:val="005514D0"/>
    <w:rsid w:val="005520C0"/>
    <w:rsid w:val="0055240E"/>
    <w:rsid w:val="00552809"/>
    <w:rsid w:val="00553020"/>
    <w:rsid w:val="005546A7"/>
    <w:rsid w:val="005550E5"/>
    <w:rsid w:val="00555F55"/>
    <w:rsid w:val="00556092"/>
    <w:rsid w:val="005574F0"/>
    <w:rsid w:val="0056084D"/>
    <w:rsid w:val="005608FF"/>
    <w:rsid w:val="00561469"/>
    <w:rsid w:val="00561C98"/>
    <w:rsid w:val="00561DDE"/>
    <w:rsid w:val="00562BB4"/>
    <w:rsid w:val="00563DBB"/>
    <w:rsid w:val="00563EC6"/>
    <w:rsid w:val="00564167"/>
    <w:rsid w:val="00564E2B"/>
    <w:rsid w:val="00564F47"/>
    <w:rsid w:val="00565340"/>
    <w:rsid w:val="00565DB3"/>
    <w:rsid w:val="0056630F"/>
    <w:rsid w:val="0056694E"/>
    <w:rsid w:val="00566DAF"/>
    <w:rsid w:val="00567500"/>
    <w:rsid w:val="005704C7"/>
    <w:rsid w:val="00571FB1"/>
    <w:rsid w:val="00571FD7"/>
    <w:rsid w:val="0057217B"/>
    <w:rsid w:val="00572AB8"/>
    <w:rsid w:val="00573E10"/>
    <w:rsid w:val="00574658"/>
    <w:rsid w:val="00574E6A"/>
    <w:rsid w:val="005751FF"/>
    <w:rsid w:val="00575989"/>
    <w:rsid w:val="005763DE"/>
    <w:rsid w:val="00576AE6"/>
    <w:rsid w:val="00580149"/>
    <w:rsid w:val="005806BF"/>
    <w:rsid w:val="00580CF5"/>
    <w:rsid w:val="00580D37"/>
    <w:rsid w:val="00580DBD"/>
    <w:rsid w:val="00581161"/>
    <w:rsid w:val="005814A9"/>
    <w:rsid w:val="00582EF0"/>
    <w:rsid w:val="00583D10"/>
    <w:rsid w:val="00583E22"/>
    <w:rsid w:val="00583F9A"/>
    <w:rsid w:val="00584102"/>
    <w:rsid w:val="00584793"/>
    <w:rsid w:val="005851BF"/>
    <w:rsid w:val="0058533A"/>
    <w:rsid w:val="00585FBD"/>
    <w:rsid w:val="0058627A"/>
    <w:rsid w:val="00586799"/>
    <w:rsid w:val="00586995"/>
    <w:rsid w:val="00586D26"/>
    <w:rsid w:val="005874CE"/>
    <w:rsid w:val="00587865"/>
    <w:rsid w:val="005909E6"/>
    <w:rsid w:val="00591110"/>
    <w:rsid w:val="005911D2"/>
    <w:rsid w:val="00591E32"/>
    <w:rsid w:val="00592376"/>
    <w:rsid w:val="0059416E"/>
    <w:rsid w:val="0059434B"/>
    <w:rsid w:val="00594A06"/>
    <w:rsid w:val="00594EFE"/>
    <w:rsid w:val="005951E1"/>
    <w:rsid w:val="00595243"/>
    <w:rsid w:val="00595AAC"/>
    <w:rsid w:val="0059626D"/>
    <w:rsid w:val="00597029"/>
    <w:rsid w:val="00597817"/>
    <w:rsid w:val="00597A8C"/>
    <w:rsid w:val="005A06C0"/>
    <w:rsid w:val="005A10A0"/>
    <w:rsid w:val="005A14F2"/>
    <w:rsid w:val="005A2B28"/>
    <w:rsid w:val="005A3087"/>
    <w:rsid w:val="005A339C"/>
    <w:rsid w:val="005A4861"/>
    <w:rsid w:val="005A4DA5"/>
    <w:rsid w:val="005A50F8"/>
    <w:rsid w:val="005A7A11"/>
    <w:rsid w:val="005A7D4E"/>
    <w:rsid w:val="005B1453"/>
    <w:rsid w:val="005B147F"/>
    <w:rsid w:val="005B148A"/>
    <w:rsid w:val="005B1C8F"/>
    <w:rsid w:val="005B1DBB"/>
    <w:rsid w:val="005B25B5"/>
    <w:rsid w:val="005B3874"/>
    <w:rsid w:val="005B391C"/>
    <w:rsid w:val="005B3A91"/>
    <w:rsid w:val="005B50F8"/>
    <w:rsid w:val="005B5737"/>
    <w:rsid w:val="005B5A85"/>
    <w:rsid w:val="005B5BDD"/>
    <w:rsid w:val="005B65B5"/>
    <w:rsid w:val="005B6A53"/>
    <w:rsid w:val="005B7382"/>
    <w:rsid w:val="005B79A1"/>
    <w:rsid w:val="005C15FA"/>
    <w:rsid w:val="005C166C"/>
    <w:rsid w:val="005C182B"/>
    <w:rsid w:val="005C21CA"/>
    <w:rsid w:val="005C2D6E"/>
    <w:rsid w:val="005C36D1"/>
    <w:rsid w:val="005C3BE7"/>
    <w:rsid w:val="005C3E3A"/>
    <w:rsid w:val="005C3E5C"/>
    <w:rsid w:val="005C3F2D"/>
    <w:rsid w:val="005C4984"/>
    <w:rsid w:val="005C516A"/>
    <w:rsid w:val="005C5A94"/>
    <w:rsid w:val="005C5FBE"/>
    <w:rsid w:val="005C60F3"/>
    <w:rsid w:val="005C69D5"/>
    <w:rsid w:val="005C6A3A"/>
    <w:rsid w:val="005C6B18"/>
    <w:rsid w:val="005C6FE7"/>
    <w:rsid w:val="005C720A"/>
    <w:rsid w:val="005D1EA7"/>
    <w:rsid w:val="005D4575"/>
    <w:rsid w:val="005D4CCC"/>
    <w:rsid w:val="005D5DB4"/>
    <w:rsid w:val="005D67C7"/>
    <w:rsid w:val="005D6C9C"/>
    <w:rsid w:val="005D6E0B"/>
    <w:rsid w:val="005D79DA"/>
    <w:rsid w:val="005D7AE5"/>
    <w:rsid w:val="005E0DD2"/>
    <w:rsid w:val="005E1580"/>
    <w:rsid w:val="005E275A"/>
    <w:rsid w:val="005E2895"/>
    <w:rsid w:val="005E2CBE"/>
    <w:rsid w:val="005E333D"/>
    <w:rsid w:val="005E35B3"/>
    <w:rsid w:val="005E3E15"/>
    <w:rsid w:val="005E429A"/>
    <w:rsid w:val="005E4A3F"/>
    <w:rsid w:val="005E4AE5"/>
    <w:rsid w:val="005E56FE"/>
    <w:rsid w:val="005E67DD"/>
    <w:rsid w:val="005E6D43"/>
    <w:rsid w:val="005E7406"/>
    <w:rsid w:val="005E76BC"/>
    <w:rsid w:val="005E78F1"/>
    <w:rsid w:val="005E7BE9"/>
    <w:rsid w:val="005F0224"/>
    <w:rsid w:val="005F04D0"/>
    <w:rsid w:val="005F073E"/>
    <w:rsid w:val="005F124F"/>
    <w:rsid w:val="005F14D7"/>
    <w:rsid w:val="005F14DF"/>
    <w:rsid w:val="005F1EC5"/>
    <w:rsid w:val="005F37BF"/>
    <w:rsid w:val="005F3A3E"/>
    <w:rsid w:val="005F3CE8"/>
    <w:rsid w:val="005F403D"/>
    <w:rsid w:val="005F4158"/>
    <w:rsid w:val="005F47FD"/>
    <w:rsid w:val="005F4CF1"/>
    <w:rsid w:val="005F50D2"/>
    <w:rsid w:val="005F524E"/>
    <w:rsid w:val="005F5E18"/>
    <w:rsid w:val="005F6019"/>
    <w:rsid w:val="005F6393"/>
    <w:rsid w:val="005F69F7"/>
    <w:rsid w:val="005F6D52"/>
    <w:rsid w:val="005F7028"/>
    <w:rsid w:val="005F7B75"/>
    <w:rsid w:val="00600538"/>
    <w:rsid w:val="00600876"/>
    <w:rsid w:val="0060103B"/>
    <w:rsid w:val="00601752"/>
    <w:rsid w:val="00601DF6"/>
    <w:rsid w:val="00601FD6"/>
    <w:rsid w:val="0060245E"/>
    <w:rsid w:val="00602550"/>
    <w:rsid w:val="0060256E"/>
    <w:rsid w:val="00603156"/>
    <w:rsid w:val="00603AC5"/>
    <w:rsid w:val="006043EE"/>
    <w:rsid w:val="00604564"/>
    <w:rsid w:val="006045A4"/>
    <w:rsid w:val="00604B4C"/>
    <w:rsid w:val="00604EC8"/>
    <w:rsid w:val="00604F7E"/>
    <w:rsid w:val="006067D4"/>
    <w:rsid w:val="00606AFD"/>
    <w:rsid w:val="00606DC7"/>
    <w:rsid w:val="00606FDD"/>
    <w:rsid w:val="0060744E"/>
    <w:rsid w:val="006102C6"/>
    <w:rsid w:val="00610737"/>
    <w:rsid w:val="00610E80"/>
    <w:rsid w:val="00610F4F"/>
    <w:rsid w:val="00610FEB"/>
    <w:rsid w:val="0061100C"/>
    <w:rsid w:val="006110FF"/>
    <w:rsid w:val="006111C8"/>
    <w:rsid w:val="006112AF"/>
    <w:rsid w:val="00611DA5"/>
    <w:rsid w:val="00612319"/>
    <w:rsid w:val="00612669"/>
    <w:rsid w:val="0061268A"/>
    <w:rsid w:val="00614352"/>
    <w:rsid w:val="00615F01"/>
    <w:rsid w:val="0061625D"/>
    <w:rsid w:val="0061777F"/>
    <w:rsid w:val="00621338"/>
    <w:rsid w:val="00621575"/>
    <w:rsid w:val="00621667"/>
    <w:rsid w:val="006228C3"/>
    <w:rsid w:val="006230FE"/>
    <w:rsid w:val="0062316B"/>
    <w:rsid w:val="00623293"/>
    <w:rsid w:val="00623CD6"/>
    <w:rsid w:val="0062422B"/>
    <w:rsid w:val="0062592F"/>
    <w:rsid w:val="0062598B"/>
    <w:rsid w:val="00625F8C"/>
    <w:rsid w:val="00626C01"/>
    <w:rsid w:val="00626D35"/>
    <w:rsid w:val="00630BFF"/>
    <w:rsid w:val="00630CB5"/>
    <w:rsid w:val="00630E64"/>
    <w:rsid w:val="00630F0A"/>
    <w:rsid w:val="0063170B"/>
    <w:rsid w:val="00631ADF"/>
    <w:rsid w:val="00632F8C"/>
    <w:rsid w:val="00633482"/>
    <w:rsid w:val="00634B39"/>
    <w:rsid w:val="00634B6C"/>
    <w:rsid w:val="00635223"/>
    <w:rsid w:val="006355A2"/>
    <w:rsid w:val="006355C1"/>
    <w:rsid w:val="00635EC9"/>
    <w:rsid w:val="00636C44"/>
    <w:rsid w:val="00636CA0"/>
    <w:rsid w:val="0063709C"/>
    <w:rsid w:val="00637D06"/>
    <w:rsid w:val="0064048B"/>
    <w:rsid w:val="00640824"/>
    <w:rsid w:val="00640874"/>
    <w:rsid w:val="00640A18"/>
    <w:rsid w:val="00641C57"/>
    <w:rsid w:val="0064215B"/>
    <w:rsid w:val="00642C8D"/>
    <w:rsid w:val="00643205"/>
    <w:rsid w:val="00643BEB"/>
    <w:rsid w:val="006457E0"/>
    <w:rsid w:val="006463D7"/>
    <w:rsid w:val="0064649A"/>
    <w:rsid w:val="00647ADD"/>
    <w:rsid w:val="00650977"/>
    <w:rsid w:val="0065104D"/>
    <w:rsid w:val="0065158D"/>
    <w:rsid w:val="006516A3"/>
    <w:rsid w:val="00652BC8"/>
    <w:rsid w:val="00653943"/>
    <w:rsid w:val="0065524E"/>
    <w:rsid w:val="006554ED"/>
    <w:rsid w:val="00655CA9"/>
    <w:rsid w:val="00655CF2"/>
    <w:rsid w:val="00655D46"/>
    <w:rsid w:val="00657A76"/>
    <w:rsid w:val="00657E6A"/>
    <w:rsid w:val="00660AE8"/>
    <w:rsid w:val="00660B9E"/>
    <w:rsid w:val="00661C98"/>
    <w:rsid w:val="006637C9"/>
    <w:rsid w:val="00663B34"/>
    <w:rsid w:val="00663E0C"/>
    <w:rsid w:val="00664D5A"/>
    <w:rsid w:val="0066560F"/>
    <w:rsid w:val="00665C13"/>
    <w:rsid w:val="0066627F"/>
    <w:rsid w:val="00666753"/>
    <w:rsid w:val="00666865"/>
    <w:rsid w:val="00666C30"/>
    <w:rsid w:val="00670A08"/>
    <w:rsid w:val="0067133F"/>
    <w:rsid w:val="00671C5D"/>
    <w:rsid w:val="0067226E"/>
    <w:rsid w:val="00672552"/>
    <w:rsid w:val="0067266C"/>
    <w:rsid w:val="00672D42"/>
    <w:rsid w:val="00672E57"/>
    <w:rsid w:val="00672E66"/>
    <w:rsid w:val="00673080"/>
    <w:rsid w:val="0067383A"/>
    <w:rsid w:val="00675396"/>
    <w:rsid w:val="006755CA"/>
    <w:rsid w:val="006756A4"/>
    <w:rsid w:val="00675D49"/>
    <w:rsid w:val="006760E6"/>
    <w:rsid w:val="006767AA"/>
    <w:rsid w:val="00676922"/>
    <w:rsid w:val="00676B4A"/>
    <w:rsid w:val="00676E70"/>
    <w:rsid w:val="006808AD"/>
    <w:rsid w:val="00681014"/>
    <w:rsid w:val="006819E2"/>
    <w:rsid w:val="00681BB3"/>
    <w:rsid w:val="00682017"/>
    <w:rsid w:val="006826A9"/>
    <w:rsid w:val="0068338F"/>
    <w:rsid w:val="006834AB"/>
    <w:rsid w:val="00683E34"/>
    <w:rsid w:val="006842CF"/>
    <w:rsid w:val="00684765"/>
    <w:rsid w:val="00684AC8"/>
    <w:rsid w:val="00685FFB"/>
    <w:rsid w:val="0068704E"/>
    <w:rsid w:val="00687345"/>
    <w:rsid w:val="006873F1"/>
    <w:rsid w:val="0069008A"/>
    <w:rsid w:val="00692620"/>
    <w:rsid w:val="006938B3"/>
    <w:rsid w:val="00693AA0"/>
    <w:rsid w:val="006946DA"/>
    <w:rsid w:val="00694707"/>
    <w:rsid w:val="00694B9B"/>
    <w:rsid w:val="006956C2"/>
    <w:rsid w:val="006958CE"/>
    <w:rsid w:val="00695D2E"/>
    <w:rsid w:val="00696DD1"/>
    <w:rsid w:val="0069789D"/>
    <w:rsid w:val="00697CDF"/>
    <w:rsid w:val="006A0988"/>
    <w:rsid w:val="006A10A4"/>
    <w:rsid w:val="006A10B4"/>
    <w:rsid w:val="006A16A5"/>
    <w:rsid w:val="006A245A"/>
    <w:rsid w:val="006A3783"/>
    <w:rsid w:val="006A4103"/>
    <w:rsid w:val="006A42E0"/>
    <w:rsid w:val="006A50A8"/>
    <w:rsid w:val="006A5847"/>
    <w:rsid w:val="006A5BFF"/>
    <w:rsid w:val="006A628D"/>
    <w:rsid w:val="006A65AF"/>
    <w:rsid w:val="006A6A40"/>
    <w:rsid w:val="006A7544"/>
    <w:rsid w:val="006A7628"/>
    <w:rsid w:val="006A7AAD"/>
    <w:rsid w:val="006B17C2"/>
    <w:rsid w:val="006B272E"/>
    <w:rsid w:val="006B34A2"/>
    <w:rsid w:val="006B3AAB"/>
    <w:rsid w:val="006B3C50"/>
    <w:rsid w:val="006B59B7"/>
    <w:rsid w:val="006B5FDA"/>
    <w:rsid w:val="006B697F"/>
    <w:rsid w:val="006B6D0A"/>
    <w:rsid w:val="006B71BE"/>
    <w:rsid w:val="006B7447"/>
    <w:rsid w:val="006C00D7"/>
    <w:rsid w:val="006C020E"/>
    <w:rsid w:val="006C03D0"/>
    <w:rsid w:val="006C12C6"/>
    <w:rsid w:val="006C1FA1"/>
    <w:rsid w:val="006C214B"/>
    <w:rsid w:val="006C326C"/>
    <w:rsid w:val="006C448D"/>
    <w:rsid w:val="006C4771"/>
    <w:rsid w:val="006C55E3"/>
    <w:rsid w:val="006C5C11"/>
    <w:rsid w:val="006C7279"/>
    <w:rsid w:val="006C73BB"/>
    <w:rsid w:val="006C75F5"/>
    <w:rsid w:val="006C79E6"/>
    <w:rsid w:val="006C7BC1"/>
    <w:rsid w:val="006C7CB7"/>
    <w:rsid w:val="006C7CF0"/>
    <w:rsid w:val="006D0279"/>
    <w:rsid w:val="006D037D"/>
    <w:rsid w:val="006D03E8"/>
    <w:rsid w:val="006D153E"/>
    <w:rsid w:val="006D1A46"/>
    <w:rsid w:val="006D1B1D"/>
    <w:rsid w:val="006D1FB5"/>
    <w:rsid w:val="006D2F5D"/>
    <w:rsid w:val="006D38C1"/>
    <w:rsid w:val="006D489A"/>
    <w:rsid w:val="006D4CA4"/>
    <w:rsid w:val="006D6055"/>
    <w:rsid w:val="006D6601"/>
    <w:rsid w:val="006D7D8E"/>
    <w:rsid w:val="006E0048"/>
    <w:rsid w:val="006E00B6"/>
    <w:rsid w:val="006E04A3"/>
    <w:rsid w:val="006E07B6"/>
    <w:rsid w:val="006E18EF"/>
    <w:rsid w:val="006E30AD"/>
    <w:rsid w:val="006E399E"/>
    <w:rsid w:val="006E39FF"/>
    <w:rsid w:val="006E3DF5"/>
    <w:rsid w:val="006E3E04"/>
    <w:rsid w:val="006E47D3"/>
    <w:rsid w:val="006E4A46"/>
    <w:rsid w:val="006E50F4"/>
    <w:rsid w:val="006E5871"/>
    <w:rsid w:val="006E59EE"/>
    <w:rsid w:val="006E61FD"/>
    <w:rsid w:val="006E6A7F"/>
    <w:rsid w:val="006E72C0"/>
    <w:rsid w:val="006F04D5"/>
    <w:rsid w:val="006F0899"/>
    <w:rsid w:val="006F15BD"/>
    <w:rsid w:val="006F1605"/>
    <w:rsid w:val="006F1CC0"/>
    <w:rsid w:val="006F1D08"/>
    <w:rsid w:val="006F2401"/>
    <w:rsid w:val="006F28C0"/>
    <w:rsid w:val="006F3A06"/>
    <w:rsid w:val="006F4E0C"/>
    <w:rsid w:val="006F59F4"/>
    <w:rsid w:val="006F6067"/>
    <w:rsid w:val="006F620D"/>
    <w:rsid w:val="006F6763"/>
    <w:rsid w:val="006F70C7"/>
    <w:rsid w:val="006F77D0"/>
    <w:rsid w:val="00700CF2"/>
    <w:rsid w:val="00701449"/>
    <w:rsid w:val="0070166B"/>
    <w:rsid w:val="007017A7"/>
    <w:rsid w:val="007030C0"/>
    <w:rsid w:val="007033BE"/>
    <w:rsid w:val="00703485"/>
    <w:rsid w:val="00704761"/>
    <w:rsid w:val="00704BBE"/>
    <w:rsid w:val="007055DA"/>
    <w:rsid w:val="0070563B"/>
    <w:rsid w:val="00705E5D"/>
    <w:rsid w:val="00705E73"/>
    <w:rsid w:val="00706C45"/>
    <w:rsid w:val="00710039"/>
    <w:rsid w:val="0071032C"/>
    <w:rsid w:val="00710AD5"/>
    <w:rsid w:val="00711D3D"/>
    <w:rsid w:val="00712964"/>
    <w:rsid w:val="00712A2D"/>
    <w:rsid w:val="00712F0B"/>
    <w:rsid w:val="007144AF"/>
    <w:rsid w:val="0071521A"/>
    <w:rsid w:val="00715825"/>
    <w:rsid w:val="00715D34"/>
    <w:rsid w:val="00716674"/>
    <w:rsid w:val="00717470"/>
    <w:rsid w:val="00717E65"/>
    <w:rsid w:val="007207F2"/>
    <w:rsid w:val="00721234"/>
    <w:rsid w:val="007230DB"/>
    <w:rsid w:val="00723753"/>
    <w:rsid w:val="00723B5B"/>
    <w:rsid w:val="00723FC2"/>
    <w:rsid w:val="007256C8"/>
    <w:rsid w:val="00725F9E"/>
    <w:rsid w:val="0072610F"/>
    <w:rsid w:val="0072683D"/>
    <w:rsid w:val="00727673"/>
    <w:rsid w:val="00730A95"/>
    <w:rsid w:val="00730C6C"/>
    <w:rsid w:val="00730C92"/>
    <w:rsid w:val="00730CF1"/>
    <w:rsid w:val="0073126A"/>
    <w:rsid w:val="00731305"/>
    <w:rsid w:val="00731774"/>
    <w:rsid w:val="007319D1"/>
    <w:rsid w:val="00731B7D"/>
    <w:rsid w:val="00731BA6"/>
    <w:rsid w:val="00731DE1"/>
    <w:rsid w:val="00732149"/>
    <w:rsid w:val="007339CF"/>
    <w:rsid w:val="00733E09"/>
    <w:rsid w:val="00734462"/>
    <w:rsid w:val="00735B23"/>
    <w:rsid w:val="007368BD"/>
    <w:rsid w:val="00737998"/>
    <w:rsid w:val="007409C6"/>
    <w:rsid w:val="00740EC8"/>
    <w:rsid w:val="00741193"/>
    <w:rsid w:val="00741689"/>
    <w:rsid w:val="00741ADB"/>
    <w:rsid w:val="00741C94"/>
    <w:rsid w:val="007428E4"/>
    <w:rsid w:val="007430E3"/>
    <w:rsid w:val="0074312E"/>
    <w:rsid w:val="007432CF"/>
    <w:rsid w:val="007444F7"/>
    <w:rsid w:val="007447BD"/>
    <w:rsid w:val="00744855"/>
    <w:rsid w:val="00744C11"/>
    <w:rsid w:val="007450A4"/>
    <w:rsid w:val="00745A75"/>
    <w:rsid w:val="00745E99"/>
    <w:rsid w:val="0074769B"/>
    <w:rsid w:val="007514D9"/>
    <w:rsid w:val="00751BCB"/>
    <w:rsid w:val="00751BDA"/>
    <w:rsid w:val="00751D26"/>
    <w:rsid w:val="0075301F"/>
    <w:rsid w:val="0075347F"/>
    <w:rsid w:val="0075349B"/>
    <w:rsid w:val="00753764"/>
    <w:rsid w:val="00753B73"/>
    <w:rsid w:val="00753C85"/>
    <w:rsid w:val="00754714"/>
    <w:rsid w:val="00754C8F"/>
    <w:rsid w:val="00755642"/>
    <w:rsid w:val="007556AB"/>
    <w:rsid w:val="00755724"/>
    <w:rsid w:val="00756491"/>
    <w:rsid w:val="00756DA0"/>
    <w:rsid w:val="00757E57"/>
    <w:rsid w:val="00757F8D"/>
    <w:rsid w:val="0076023C"/>
    <w:rsid w:val="00760418"/>
    <w:rsid w:val="00760F29"/>
    <w:rsid w:val="00761026"/>
    <w:rsid w:val="00762355"/>
    <w:rsid w:val="00762BAB"/>
    <w:rsid w:val="00762BDA"/>
    <w:rsid w:val="00763607"/>
    <w:rsid w:val="007651BB"/>
    <w:rsid w:val="007653B8"/>
    <w:rsid w:val="00765C63"/>
    <w:rsid w:val="00766475"/>
    <w:rsid w:val="007666E8"/>
    <w:rsid w:val="00766EA2"/>
    <w:rsid w:val="0076738E"/>
    <w:rsid w:val="00770837"/>
    <w:rsid w:val="00770918"/>
    <w:rsid w:val="00770967"/>
    <w:rsid w:val="0077141D"/>
    <w:rsid w:val="00771B19"/>
    <w:rsid w:val="00771C0A"/>
    <w:rsid w:val="00772816"/>
    <w:rsid w:val="0077288D"/>
    <w:rsid w:val="00772D12"/>
    <w:rsid w:val="007736FE"/>
    <w:rsid w:val="00773F22"/>
    <w:rsid w:val="00774F57"/>
    <w:rsid w:val="0077513B"/>
    <w:rsid w:val="00776A65"/>
    <w:rsid w:val="00776B45"/>
    <w:rsid w:val="00777353"/>
    <w:rsid w:val="0077788A"/>
    <w:rsid w:val="00782324"/>
    <w:rsid w:val="00782492"/>
    <w:rsid w:val="0078268D"/>
    <w:rsid w:val="00782E65"/>
    <w:rsid w:val="00783038"/>
    <w:rsid w:val="00784398"/>
    <w:rsid w:val="0078474C"/>
    <w:rsid w:val="007847CF"/>
    <w:rsid w:val="0078518C"/>
    <w:rsid w:val="00785223"/>
    <w:rsid w:val="00785421"/>
    <w:rsid w:val="007856CE"/>
    <w:rsid w:val="00786F88"/>
    <w:rsid w:val="00787CBD"/>
    <w:rsid w:val="007907E8"/>
    <w:rsid w:val="00791006"/>
    <w:rsid w:val="00791F80"/>
    <w:rsid w:val="00792864"/>
    <w:rsid w:val="007928B4"/>
    <w:rsid w:val="00792D62"/>
    <w:rsid w:val="00793743"/>
    <w:rsid w:val="00793A36"/>
    <w:rsid w:val="0079420B"/>
    <w:rsid w:val="007950D8"/>
    <w:rsid w:val="00795C09"/>
    <w:rsid w:val="00796B21"/>
    <w:rsid w:val="007971DA"/>
    <w:rsid w:val="007A06DB"/>
    <w:rsid w:val="007A07A4"/>
    <w:rsid w:val="007A12CD"/>
    <w:rsid w:val="007A1527"/>
    <w:rsid w:val="007A1564"/>
    <w:rsid w:val="007A201C"/>
    <w:rsid w:val="007A2C6A"/>
    <w:rsid w:val="007A4220"/>
    <w:rsid w:val="007A44FB"/>
    <w:rsid w:val="007A4C0C"/>
    <w:rsid w:val="007A5B02"/>
    <w:rsid w:val="007A615C"/>
    <w:rsid w:val="007A6273"/>
    <w:rsid w:val="007A634E"/>
    <w:rsid w:val="007A79FF"/>
    <w:rsid w:val="007A7F1B"/>
    <w:rsid w:val="007B003C"/>
    <w:rsid w:val="007B1A34"/>
    <w:rsid w:val="007B217A"/>
    <w:rsid w:val="007B3812"/>
    <w:rsid w:val="007B45AC"/>
    <w:rsid w:val="007B5A89"/>
    <w:rsid w:val="007B5A93"/>
    <w:rsid w:val="007B5F55"/>
    <w:rsid w:val="007B765F"/>
    <w:rsid w:val="007B7AA8"/>
    <w:rsid w:val="007C1501"/>
    <w:rsid w:val="007C1C50"/>
    <w:rsid w:val="007C2AF7"/>
    <w:rsid w:val="007C498D"/>
    <w:rsid w:val="007C4C49"/>
    <w:rsid w:val="007C575D"/>
    <w:rsid w:val="007C6120"/>
    <w:rsid w:val="007C6141"/>
    <w:rsid w:val="007D04E3"/>
    <w:rsid w:val="007D0699"/>
    <w:rsid w:val="007D0B04"/>
    <w:rsid w:val="007D1459"/>
    <w:rsid w:val="007D1B62"/>
    <w:rsid w:val="007D2C5F"/>
    <w:rsid w:val="007D3025"/>
    <w:rsid w:val="007D4DFA"/>
    <w:rsid w:val="007D6158"/>
    <w:rsid w:val="007D6905"/>
    <w:rsid w:val="007D6BBE"/>
    <w:rsid w:val="007D6D61"/>
    <w:rsid w:val="007D73C0"/>
    <w:rsid w:val="007E08D3"/>
    <w:rsid w:val="007E12E6"/>
    <w:rsid w:val="007E2502"/>
    <w:rsid w:val="007E32A7"/>
    <w:rsid w:val="007E384D"/>
    <w:rsid w:val="007E40DB"/>
    <w:rsid w:val="007E4D87"/>
    <w:rsid w:val="007E7099"/>
    <w:rsid w:val="007E7689"/>
    <w:rsid w:val="007F06E1"/>
    <w:rsid w:val="007F0F0C"/>
    <w:rsid w:val="007F2A00"/>
    <w:rsid w:val="007F2CDB"/>
    <w:rsid w:val="007F3445"/>
    <w:rsid w:val="007F3846"/>
    <w:rsid w:val="007F39DD"/>
    <w:rsid w:val="007F3ACE"/>
    <w:rsid w:val="007F4911"/>
    <w:rsid w:val="007F5157"/>
    <w:rsid w:val="007F5A5E"/>
    <w:rsid w:val="007F6FBD"/>
    <w:rsid w:val="007F7C6E"/>
    <w:rsid w:val="0080133A"/>
    <w:rsid w:val="0080189B"/>
    <w:rsid w:val="00801AC2"/>
    <w:rsid w:val="00801AE3"/>
    <w:rsid w:val="008020F5"/>
    <w:rsid w:val="00802388"/>
    <w:rsid w:val="008026CA"/>
    <w:rsid w:val="00803445"/>
    <w:rsid w:val="00803453"/>
    <w:rsid w:val="008039F5"/>
    <w:rsid w:val="00803DB5"/>
    <w:rsid w:val="008041B3"/>
    <w:rsid w:val="008045AB"/>
    <w:rsid w:val="0080575D"/>
    <w:rsid w:val="00805D0C"/>
    <w:rsid w:val="00806157"/>
    <w:rsid w:val="00806966"/>
    <w:rsid w:val="0080763E"/>
    <w:rsid w:val="00807B5D"/>
    <w:rsid w:val="0081055B"/>
    <w:rsid w:val="00810D15"/>
    <w:rsid w:val="00810E1A"/>
    <w:rsid w:val="0081138D"/>
    <w:rsid w:val="00811A60"/>
    <w:rsid w:val="00811D12"/>
    <w:rsid w:val="00811DEE"/>
    <w:rsid w:val="00811E46"/>
    <w:rsid w:val="008120DD"/>
    <w:rsid w:val="00812329"/>
    <w:rsid w:val="00812C9D"/>
    <w:rsid w:val="00813480"/>
    <w:rsid w:val="0081451D"/>
    <w:rsid w:val="00814CF2"/>
    <w:rsid w:val="0081635F"/>
    <w:rsid w:val="008172D3"/>
    <w:rsid w:val="008176F7"/>
    <w:rsid w:val="00817E45"/>
    <w:rsid w:val="00817F9F"/>
    <w:rsid w:val="008208DD"/>
    <w:rsid w:val="008209E1"/>
    <w:rsid w:val="00822135"/>
    <w:rsid w:val="008247AB"/>
    <w:rsid w:val="00824D0C"/>
    <w:rsid w:val="00825EBB"/>
    <w:rsid w:val="00827588"/>
    <w:rsid w:val="0083011A"/>
    <w:rsid w:val="00830138"/>
    <w:rsid w:val="00830214"/>
    <w:rsid w:val="008303CF"/>
    <w:rsid w:val="00830727"/>
    <w:rsid w:val="00830D32"/>
    <w:rsid w:val="008315B6"/>
    <w:rsid w:val="00831B14"/>
    <w:rsid w:val="008320FC"/>
    <w:rsid w:val="00832B0F"/>
    <w:rsid w:val="0083319D"/>
    <w:rsid w:val="00834441"/>
    <w:rsid w:val="00834AD7"/>
    <w:rsid w:val="0083616D"/>
    <w:rsid w:val="00836F61"/>
    <w:rsid w:val="0083737D"/>
    <w:rsid w:val="00837493"/>
    <w:rsid w:val="00837D59"/>
    <w:rsid w:val="00840323"/>
    <w:rsid w:val="00840593"/>
    <w:rsid w:val="00840F36"/>
    <w:rsid w:val="008412EE"/>
    <w:rsid w:val="00841831"/>
    <w:rsid w:val="00842507"/>
    <w:rsid w:val="008427F6"/>
    <w:rsid w:val="00842C13"/>
    <w:rsid w:val="008430C6"/>
    <w:rsid w:val="008437E9"/>
    <w:rsid w:val="00843F52"/>
    <w:rsid w:val="00844D95"/>
    <w:rsid w:val="00845A28"/>
    <w:rsid w:val="0084632A"/>
    <w:rsid w:val="0084663B"/>
    <w:rsid w:val="00846F7E"/>
    <w:rsid w:val="00847105"/>
    <w:rsid w:val="008476D4"/>
    <w:rsid w:val="0084782E"/>
    <w:rsid w:val="00847BF1"/>
    <w:rsid w:val="008501EB"/>
    <w:rsid w:val="00851300"/>
    <w:rsid w:val="00851879"/>
    <w:rsid w:val="00851AE5"/>
    <w:rsid w:val="00851CD3"/>
    <w:rsid w:val="0085241C"/>
    <w:rsid w:val="00853E52"/>
    <w:rsid w:val="00854A57"/>
    <w:rsid w:val="00854FFA"/>
    <w:rsid w:val="00855746"/>
    <w:rsid w:val="00855B45"/>
    <w:rsid w:val="00856CC6"/>
    <w:rsid w:val="00857D5D"/>
    <w:rsid w:val="0086091C"/>
    <w:rsid w:val="00860E7A"/>
    <w:rsid w:val="00861664"/>
    <w:rsid w:val="0086167E"/>
    <w:rsid w:val="0086218F"/>
    <w:rsid w:val="00862B68"/>
    <w:rsid w:val="008633F5"/>
    <w:rsid w:val="00865590"/>
    <w:rsid w:val="00865DAD"/>
    <w:rsid w:val="00866924"/>
    <w:rsid w:val="00866B87"/>
    <w:rsid w:val="00866CF6"/>
    <w:rsid w:val="00866D15"/>
    <w:rsid w:val="00866FEC"/>
    <w:rsid w:val="00867190"/>
    <w:rsid w:val="00867290"/>
    <w:rsid w:val="00867B5B"/>
    <w:rsid w:val="00870314"/>
    <w:rsid w:val="0087047D"/>
    <w:rsid w:val="008711D1"/>
    <w:rsid w:val="008715F1"/>
    <w:rsid w:val="008715F7"/>
    <w:rsid w:val="00871F00"/>
    <w:rsid w:val="008720D2"/>
    <w:rsid w:val="00873289"/>
    <w:rsid w:val="00874399"/>
    <w:rsid w:val="008744F5"/>
    <w:rsid w:val="00874610"/>
    <w:rsid w:val="00874DE6"/>
    <w:rsid w:val="00874FD9"/>
    <w:rsid w:val="00874FEE"/>
    <w:rsid w:val="0087583E"/>
    <w:rsid w:val="00875878"/>
    <w:rsid w:val="008779A2"/>
    <w:rsid w:val="00877AAC"/>
    <w:rsid w:val="00877BEE"/>
    <w:rsid w:val="0088118F"/>
    <w:rsid w:val="008843F0"/>
    <w:rsid w:val="008848D3"/>
    <w:rsid w:val="00885198"/>
    <w:rsid w:val="008853C8"/>
    <w:rsid w:val="00885B22"/>
    <w:rsid w:val="00885BC0"/>
    <w:rsid w:val="00885CD2"/>
    <w:rsid w:val="00885EFD"/>
    <w:rsid w:val="008869F4"/>
    <w:rsid w:val="00886A00"/>
    <w:rsid w:val="00886A42"/>
    <w:rsid w:val="00886B9C"/>
    <w:rsid w:val="00887547"/>
    <w:rsid w:val="00887DD8"/>
    <w:rsid w:val="00890395"/>
    <w:rsid w:val="00890549"/>
    <w:rsid w:val="0089080B"/>
    <w:rsid w:val="008914E2"/>
    <w:rsid w:val="00891C1D"/>
    <w:rsid w:val="0089357F"/>
    <w:rsid w:val="0089380A"/>
    <w:rsid w:val="0089443D"/>
    <w:rsid w:val="00894B1F"/>
    <w:rsid w:val="0089508C"/>
    <w:rsid w:val="008952E2"/>
    <w:rsid w:val="00895535"/>
    <w:rsid w:val="00896326"/>
    <w:rsid w:val="00896464"/>
    <w:rsid w:val="00897461"/>
    <w:rsid w:val="008A0402"/>
    <w:rsid w:val="008A09A6"/>
    <w:rsid w:val="008A0CCE"/>
    <w:rsid w:val="008A13C2"/>
    <w:rsid w:val="008A1426"/>
    <w:rsid w:val="008A1539"/>
    <w:rsid w:val="008A1ACE"/>
    <w:rsid w:val="008A1C43"/>
    <w:rsid w:val="008A294D"/>
    <w:rsid w:val="008A2BC9"/>
    <w:rsid w:val="008A2DB9"/>
    <w:rsid w:val="008A4119"/>
    <w:rsid w:val="008A4DA3"/>
    <w:rsid w:val="008A52C6"/>
    <w:rsid w:val="008A5508"/>
    <w:rsid w:val="008A59DC"/>
    <w:rsid w:val="008A5F0F"/>
    <w:rsid w:val="008A6DD3"/>
    <w:rsid w:val="008A6FC5"/>
    <w:rsid w:val="008A7082"/>
    <w:rsid w:val="008A7853"/>
    <w:rsid w:val="008B0F73"/>
    <w:rsid w:val="008B136F"/>
    <w:rsid w:val="008B2A9A"/>
    <w:rsid w:val="008B4B97"/>
    <w:rsid w:val="008B5105"/>
    <w:rsid w:val="008B5917"/>
    <w:rsid w:val="008B7A76"/>
    <w:rsid w:val="008C114F"/>
    <w:rsid w:val="008C16BA"/>
    <w:rsid w:val="008C187B"/>
    <w:rsid w:val="008C1984"/>
    <w:rsid w:val="008C1FE0"/>
    <w:rsid w:val="008C21D0"/>
    <w:rsid w:val="008C2414"/>
    <w:rsid w:val="008C269D"/>
    <w:rsid w:val="008C2B99"/>
    <w:rsid w:val="008C2C6A"/>
    <w:rsid w:val="008C2ED9"/>
    <w:rsid w:val="008C2FFC"/>
    <w:rsid w:val="008C3AD0"/>
    <w:rsid w:val="008C3C07"/>
    <w:rsid w:val="008C4319"/>
    <w:rsid w:val="008C4504"/>
    <w:rsid w:val="008C4EB5"/>
    <w:rsid w:val="008C5104"/>
    <w:rsid w:val="008C5821"/>
    <w:rsid w:val="008C736C"/>
    <w:rsid w:val="008C7891"/>
    <w:rsid w:val="008D0056"/>
    <w:rsid w:val="008D078C"/>
    <w:rsid w:val="008D0BA8"/>
    <w:rsid w:val="008D18F6"/>
    <w:rsid w:val="008D2181"/>
    <w:rsid w:val="008D26FF"/>
    <w:rsid w:val="008D2754"/>
    <w:rsid w:val="008D29E2"/>
    <w:rsid w:val="008D3BF7"/>
    <w:rsid w:val="008D4491"/>
    <w:rsid w:val="008D4737"/>
    <w:rsid w:val="008D473C"/>
    <w:rsid w:val="008D47A7"/>
    <w:rsid w:val="008D4B15"/>
    <w:rsid w:val="008D4FCC"/>
    <w:rsid w:val="008D5D7A"/>
    <w:rsid w:val="008D6357"/>
    <w:rsid w:val="008D7036"/>
    <w:rsid w:val="008D7942"/>
    <w:rsid w:val="008E185A"/>
    <w:rsid w:val="008E190A"/>
    <w:rsid w:val="008E1C9F"/>
    <w:rsid w:val="008E1F9B"/>
    <w:rsid w:val="008E2434"/>
    <w:rsid w:val="008E2552"/>
    <w:rsid w:val="008E2742"/>
    <w:rsid w:val="008E2B62"/>
    <w:rsid w:val="008E3AE7"/>
    <w:rsid w:val="008E51BC"/>
    <w:rsid w:val="008E53AC"/>
    <w:rsid w:val="008E5ACB"/>
    <w:rsid w:val="008E69D5"/>
    <w:rsid w:val="008E6A0B"/>
    <w:rsid w:val="008E7015"/>
    <w:rsid w:val="008E719A"/>
    <w:rsid w:val="008E723F"/>
    <w:rsid w:val="008E7C8E"/>
    <w:rsid w:val="008F0679"/>
    <w:rsid w:val="008F17DD"/>
    <w:rsid w:val="008F1E8A"/>
    <w:rsid w:val="008F2763"/>
    <w:rsid w:val="008F27BA"/>
    <w:rsid w:val="008F2987"/>
    <w:rsid w:val="008F2A55"/>
    <w:rsid w:val="008F2AFD"/>
    <w:rsid w:val="008F37FF"/>
    <w:rsid w:val="008F38D9"/>
    <w:rsid w:val="008F4119"/>
    <w:rsid w:val="008F5A3B"/>
    <w:rsid w:val="008F650A"/>
    <w:rsid w:val="008F7745"/>
    <w:rsid w:val="0090012F"/>
    <w:rsid w:val="00900229"/>
    <w:rsid w:val="009006E1"/>
    <w:rsid w:val="00901640"/>
    <w:rsid w:val="00901667"/>
    <w:rsid w:val="0090245F"/>
    <w:rsid w:val="00902D2E"/>
    <w:rsid w:val="00904A74"/>
    <w:rsid w:val="00904E03"/>
    <w:rsid w:val="0090512A"/>
    <w:rsid w:val="00905246"/>
    <w:rsid w:val="00905D41"/>
    <w:rsid w:val="00906DCF"/>
    <w:rsid w:val="0090735C"/>
    <w:rsid w:val="00907FD9"/>
    <w:rsid w:val="0091070A"/>
    <w:rsid w:val="00910872"/>
    <w:rsid w:val="00911D11"/>
    <w:rsid w:val="00911DAC"/>
    <w:rsid w:val="00912D4A"/>
    <w:rsid w:val="00913193"/>
    <w:rsid w:val="00913478"/>
    <w:rsid w:val="00914481"/>
    <w:rsid w:val="009144A8"/>
    <w:rsid w:val="0091480D"/>
    <w:rsid w:val="00914CC9"/>
    <w:rsid w:val="00915BF8"/>
    <w:rsid w:val="00915E81"/>
    <w:rsid w:val="00916031"/>
    <w:rsid w:val="00916132"/>
    <w:rsid w:val="00916EAB"/>
    <w:rsid w:val="00917301"/>
    <w:rsid w:val="00917315"/>
    <w:rsid w:val="00917376"/>
    <w:rsid w:val="00917496"/>
    <w:rsid w:val="009175BA"/>
    <w:rsid w:val="00920754"/>
    <w:rsid w:val="00920763"/>
    <w:rsid w:val="00921147"/>
    <w:rsid w:val="00921ED1"/>
    <w:rsid w:val="009225DB"/>
    <w:rsid w:val="009242E6"/>
    <w:rsid w:val="0092510C"/>
    <w:rsid w:val="00925623"/>
    <w:rsid w:val="00926435"/>
    <w:rsid w:val="009264D0"/>
    <w:rsid w:val="00926BA7"/>
    <w:rsid w:val="00926D06"/>
    <w:rsid w:val="009279C4"/>
    <w:rsid w:val="00930341"/>
    <w:rsid w:val="00930402"/>
    <w:rsid w:val="00930723"/>
    <w:rsid w:val="00930918"/>
    <w:rsid w:val="00931858"/>
    <w:rsid w:val="00931CAA"/>
    <w:rsid w:val="0093245C"/>
    <w:rsid w:val="0093258A"/>
    <w:rsid w:val="009329B7"/>
    <w:rsid w:val="009329D6"/>
    <w:rsid w:val="00932C7C"/>
    <w:rsid w:val="009338FF"/>
    <w:rsid w:val="009342B8"/>
    <w:rsid w:val="009356F5"/>
    <w:rsid w:val="00935C89"/>
    <w:rsid w:val="0093750D"/>
    <w:rsid w:val="009378D3"/>
    <w:rsid w:val="0094036B"/>
    <w:rsid w:val="00941111"/>
    <w:rsid w:val="009411F4"/>
    <w:rsid w:val="009413A7"/>
    <w:rsid w:val="00941426"/>
    <w:rsid w:val="00941B5B"/>
    <w:rsid w:val="009424F7"/>
    <w:rsid w:val="009426F2"/>
    <w:rsid w:val="009428D4"/>
    <w:rsid w:val="00942CA4"/>
    <w:rsid w:val="00942CD4"/>
    <w:rsid w:val="00942D48"/>
    <w:rsid w:val="00943718"/>
    <w:rsid w:val="0094481C"/>
    <w:rsid w:val="00945004"/>
    <w:rsid w:val="00945831"/>
    <w:rsid w:val="009459F3"/>
    <w:rsid w:val="00945DE4"/>
    <w:rsid w:val="00946A8F"/>
    <w:rsid w:val="00946ACF"/>
    <w:rsid w:val="00946AE8"/>
    <w:rsid w:val="009500E7"/>
    <w:rsid w:val="0095059A"/>
    <w:rsid w:val="009505D6"/>
    <w:rsid w:val="0095061E"/>
    <w:rsid w:val="00950C1D"/>
    <w:rsid w:val="009513A9"/>
    <w:rsid w:val="00952464"/>
    <w:rsid w:val="0095250A"/>
    <w:rsid w:val="00952547"/>
    <w:rsid w:val="00952D7B"/>
    <w:rsid w:val="00953E8B"/>
    <w:rsid w:val="00953FFE"/>
    <w:rsid w:val="00954101"/>
    <w:rsid w:val="009547E2"/>
    <w:rsid w:val="00954FF8"/>
    <w:rsid w:val="009559A3"/>
    <w:rsid w:val="009561A6"/>
    <w:rsid w:val="00956A04"/>
    <w:rsid w:val="00956C81"/>
    <w:rsid w:val="009578A3"/>
    <w:rsid w:val="00957B2A"/>
    <w:rsid w:val="00960BA4"/>
    <w:rsid w:val="00961117"/>
    <w:rsid w:val="00961958"/>
    <w:rsid w:val="00963C5D"/>
    <w:rsid w:val="00964893"/>
    <w:rsid w:val="00964F93"/>
    <w:rsid w:val="0096518B"/>
    <w:rsid w:val="009656B9"/>
    <w:rsid w:val="00965874"/>
    <w:rsid w:val="0096705B"/>
    <w:rsid w:val="00967ABF"/>
    <w:rsid w:val="00970921"/>
    <w:rsid w:val="00970F4F"/>
    <w:rsid w:val="009716DF"/>
    <w:rsid w:val="00971818"/>
    <w:rsid w:val="009719C5"/>
    <w:rsid w:val="00971EA1"/>
    <w:rsid w:val="009729C4"/>
    <w:rsid w:val="00972EEC"/>
    <w:rsid w:val="009730BC"/>
    <w:rsid w:val="00973478"/>
    <w:rsid w:val="00973747"/>
    <w:rsid w:val="0097459D"/>
    <w:rsid w:val="00974DFC"/>
    <w:rsid w:val="00975094"/>
    <w:rsid w:val="009752E5"/>
    <w:rsid w:val="009756E9"/>
    <w:rsid w:val="00975A77"/>
    <w:rsid w:val="0097629E"/>
    <w:rsid w:val="00976891"/>
    <w:rsid w:val="00976A72"/>
    <w:rsid w:val="00976C20"/>
    <w:rsid w:val="00977E98"/>
    <w:rsid w:val="0098005E"/>
    <w:rsid w:val="00980174"/>
    <w:rsid w:val="009803D4"/>
    <w:rsid w:val="00980518"/>
    <w:rsid w:val="00981015"/>
    <w:rsid w:val="009827C1"/>
    <w:rsid w:val="0098335A"/>
    <w:rsid w:val="009839BF"/>
    <w:rsid w:val="009854BC"/>
    <w:rsid w:val="00990ECA"/>
    <w:rsid w:val="00991E40"/>
    <w:rsid w:val="00992277"/>
    <w:rsid w:val="00992384"/>
    <w:rsid w:val="00992541"/>
    <w:rsid w:val="0099340A"/>
    <w:rsid w:val="00993C2A"/>
    <w:rsid w:val="00993F64"/>
    <w:rsid w:val="00994831"/>
    <w:rsid w:val="00994B22"/>
    <w:rsid w:val="009959DD"/>
    <w:rsid w:val="00995F85"/>
    <w:rsid w:val="0099684A"/>
    <w:rsid w:val="009975A9"/>
    <w:rsid w:val="00997B20"/>
    <w:rsid w:val="009A0B17"/>
    <w:rsid w:val="009A1FFA"/>
    <w:rsid w:val="009A2062"/>
    <w:rsid w:val="009A2242"/>
    <w:rsid w:val="009A2264"/>
    <w:rsid w:val="009A25A9"/>
    <w:rsid w:val="009A26D0"/>
    <w:rsid w:val="009A27FC"/>
    <w:rsid w:val="009A37ED"/>
    <w:rsid w:val="009A39F2"/>
    <w:rsid w:val="009A4142"/>
    <w:rsid w:val="009A4D4E"/>
    <w:rsid w:val="009A5302"/>
    <w:rsid w:val="009A5661"/>
    <w:rsid w:val="009A56F4"/>
    <w:rsid w:val="009A5856"/>
    <w:rsid w:val="009A5B39"/>
    <w:rsid w:val="009A69C3"/>
    <w:rsid w:val="009A6B80"/>
    <w:rsid w:val="009B2927"/>
    <w:rsid w:val="009B2E67"/>
    <w:rsid w:val="009B2EF2"/>
    <w:rsid w:val="009B2FE3"/>
    <w:rsid w:val="009B33CB"/>
    <w:rsid w:val="009B371E"/>
    <w:rsid w:val="009B372B"/>
    <w:rsid w:val="009B40B7"/>
    <w:rsid w:val="009B42A9"/>
    <w:rsid w:val="009B4D65"/>
    <w:rsid w:val="009B592A"/>
    <w:rsid w:val="009B5953"/>
    <w:rsid w:val="009B5AB8"/>
    <w:rsid w:val="009B64DE"/>
    <w:rsid w:val="009B6522"/>
    <w:rsid w:val="009B7249"/>
    <w:rsid w:val="009B7656"/>
    <w:rsid w:val="009B7C4E"/>
    <w:rsid w:val="009C226C"/>
    <w:rsid w:val="009C31E6"/>
    <w:rsid w:val="009C41B6"/>
    <w:rsid w:val="009C41CB"/>
    <w:rsid w:val="009C45D8"/>
    <w:rsid w:val="009C48A8"/>
    <w:rsid w:val="009C5B98"/>
    <w:rsid w:val="009D268C"/>
    <w:rsid w:val="009D2795"/>
    <w:rsid w:val="009D30E8"/>
    <w:rsid w:val="009D30EA"/>
    <w:rsid w:val="009D3A8F"/>
    <w:rsid w:val="009D4235"/>
    <w:rsid w:val="009D46B8"/>
    <w:rsid w:val="009D48B6"/>
    <w:rsid w:val="009D4ED3"/>
    <w:rsid w:val="009D5489"/>
    <w:rsid w:val="009D598C"/>
    <w:rsid w:val="009D5C6F"/>
    <w:rsid w:val="009D6BD9"/>
    <w:rsid w:val="009D7296"/>
    <w:rsid w:val="009D75CD"/>
    <w:rsid w:val="009D765E"/>
    <w:rsid w:val="009D76FC"/>
    <w:rsid w:val="009D7B3F"/>
    <w:rsid w:val="009E0BCC"/>
    <w:rsid w:val="009E3BE2"/>
    <w:rsid w:val="009E3FF8"/>
    <w:rsid w:val="009E41E3"/>
    <w:rsid w:val="009E45D3"/>
    <w:rsid w:val="009E4E7D"/>
    <w:rsid w:val="009E4F85"/>
    <w:rsid w:val="009E50CF"/>
    <w:rsid w:val="009E622B"/>
    <w:rsid w:val="009E6552"/>
    <w:rsid w:val="009E6597"/>
    <w:rsid w:val="009E77DF"/>
    <w:rsid w:val="009E7A22"/>
    <w:rsid w:val="009E7BE9"/>
    <w:rsid w:val="009E7C0C"/>
    <w:rsid w:val="009E7C75"/>
    <w:rsid w:val="009E7EB5"/>
    <w:rsid w:val="009E7FD4"/>
    <w:rsid w:val="009F00C7"/>
    <w:rsid w:val="009F02A7"/>
    <w:rsid w:val="009F0347"/>
    <w:rsid w:val="009F034D"/>
    <w:rsid w:val="009F04C9"/>
    <w:rsid w:val="009F0F88"/>
    <w:rsid w:val="009F1B11"/>
    <w:rsid w:val="009F383A"/>
    <w:rsid w:val="009F48D0"/>
    <w:rsid w:val="009F5A36"/>
    <w:rsid w:val="009F665F"/>
    <w:rsid w:val="00A000A8"/>
    <w:rsid w:val="00A008F0"/>
    <w:rsid w:val="00A00CAE"/>
    <w:rsid w:val="00A010A5"/>
    <w:rsid w:val="00A016F1"/>
    <w:rsid w:val="00A01B42"/>
    <w:rsid w:val="00A01F44"/>
    <w:rsid w:val="00A04A50"/>
    <w:rsid w:val="00A04C8F"/>
    <w:rsid w:val="00A0539B"/>
    <w:rsid w:val="00A0574D"/>
    <w:rsid w:val="00A05E5E"/>
    <w:rsid w:val="00A05E98"/>
    <w:rsid w:val="00A066CB"/>
    <w:rsid w:val="00A069F4"/>
    <w:rsid w:val="00A06F30"/>
    <w:rsid w:val="00A07CFC"/>
    <w:rsid w:val="00A1040C"/>
    <w:rsid w:val="00A10C7A"/>
    <w:rsid w:val="00A10E2F"/>
    <w:rsid w:val="00A11632"/>
    <w:rsid w:val="00A11B3D"/>
    <w:rsid w:val="00A1230C"/>
    <w:rsid w:val="00A12952"/>
    <w:rsid w:val="00A12A15"/>
    <w:rsid w:val="00A12EBE"/>
    <w:rsid w:val="00A132F3"/>
    <w:rsid w:val="00A1334A"/>
    <w:rsid w:val="00A146DB"/>
    <w:rsid w:val="00A14B7A"/>
    <w:rsid w:val="00A15940"/>
    <w:rsid w:val="00A15F98"/>
    <w:rsid w:val="00A161A9"/>
    <w:rsid w:val="00A16201"/>
    <w:rsid w:val="00A162BA"/>
    <w:rsid w:val="00A16998"/>
    <w:rsid w:val="00A16B8A"/>
    <w:rsid w:val="00A16E6F"/>
    <w:rsid w:val="00A16FF3"/>
    <w:rsid w:val="00A17A45"/>
    <w:rsid w:val="00A17DDD"/>
    <w:rsid w:val="00A17EDF"/>
    <w:rsid w:val="00A20806"/>
    <w:rsid w:val="00A2096A"/>
    <w:rsid w:val="00A20BC4"/>
    <w:rsid w:val="00A21020"/>
    <w:rsid w:val="00A213BB"/>
    <w:rsid w:val="00A21BF5"/>
    <w:rsid w:val="00A21EAF"/>
    <w:rsid w:val="00A22883"/>
    <w:rsid w:val="00A22A94"/>
    <w:rsid w:val="00A23663"/>
    <w:rsid w:val="00A23D08"/>
    <w:rsid w:val="00A24151"/>
    <w:rsid w:val="00A25599"/>
    <w:rsid w:val="00A2594B"/>
    <w:rsid w:val="00A26193"/>
    <w:rsid w:val="00A266D5"/>
    <w:rsid w:val="00A26EAF"/>
    <w:rsid w:val="00A30A3A"/>
    <w:rsid w:val="00A314AF"/>
    <w:rsid w:val="00A31D45"/>
    <w:rsid w:val="00A32163"/>
    <w:rsid w:val="00A33116"/>
    <w:rsid w:val="00A340FD"/>
    <w:rsid w:val="00A34A61"/>
    <w:rsid w:val="00A352ED"/>
    <w:rsid w:val="00A40BD7"/>
    <w:rsid w:val="00A41353"/>
    <w:rsid w:val="00A41556"/>
    <w:rsid w:val="00A41A31"/>
    <w:rsid w:val="00A41AE1"/>
    <w:rsid w:val="00A42E0C"/>
    <w:rsid w:val="00A43105"/>
    <w:rsid w:val="00A43C6C"/>
    <w:rsid w:val="00A442D3"/>
    <w:rsid w:val="00A4438E"/>
    <w:rsid w:val="00A44645"/>
    <w:rsid w:val="00A45047"/>
    <w:rsid w:val="00A45178"/>
    <w:rsid w:val="00A45455"/>
    <w:rsid w:val="00A46276"/>
    <w:rsid w:val="00A46474"/>
    <w:rsid w:val="00A4654A"/>
    <w:rsid w:val="00A47651"/>
    <w:rsid w:val="00A50933"/>
    <w:rsid w:val="00A50F2A"/>
    <w:rsid w:val="00A51151"/>
    <w:rsid w:val="00A5234C"/>
    <w:rsid w:val="00A529FE"/>
    <w:rsid w:val="00A52B8F"/>
    <w:rsid w:val="00A5384C"/>
    <w:rsid w:val="00A53C7E"/>
    <w:rsid w:val="00A54040"/>
    <w:rsid w:val="00A5440B"/>
    <w:rsid w:val="00A551B8"/>
    <w:rsid w:val="00A553BB"/>
    <w:rsid w:val="00A55AA0"/>
    <w:rsid w:val="00A5622F"/>
    <w:rsid w:val="00A56781"/>
    <w:rsid w:val="00A579EC"/>
    <w:rsid w:val="00A57A6C"/>
    <w:rsid w:val="00A60252"/>
    <w:rsid w:val="00A61A68"/>
    <w:rsid w:val="00A61ADB"/>
    <w:rsid w:val="00A62679"/>
    <w:rsid w:val="00A62EAC"/>
    <w:rsid w:val="00A637EA"/>
    <w:rsid w:val="00A647DA"/>
    <w:rsid w:val="00A64961"/>
    <w:rsid w:val="00A6509B"/>
    <w:rsid w:val="00A65220"/>
    <w:rsid w:val="00A6589F"/>
    <w:rsid w:val="00A662CA"/>
    <w:rsid w:val="00A66925"/>
    <w:rsid w:val="00A6753F"/>
    <w:rsid w:val="00A67B80"/>
    <w:rsid w:val="00A704C1"/>
    <w:rsid w:val="00A70C5C"/>
    <w:rsid w:val="00A71BFA"/>
    <w:rsid w:val="00A729E2"/>
    <w:rsid w:val="00A734CF"/>
    <w:rsid w:val="00A7351E"/>
    <w:rsid w:val="00A74725"/>
    <w:rsid w:val="00A74DEA"/>
    <w:rsid w:val="00A75546"/>
    <w:rsid w:val="00A76184"/>
    <w:rsid w:val="00A76667"/>
    <w:rsid w:val="00A766AF"/>
    <w:rsid w:val="00A769C1"/>
    <w:rsid w:val="00A775DA"/>
    <w:rsid w:val="00A77AEB"/>
    <w:rsid w:val="00A8231B"/>
    <w:rsid w:val="00A82490"/>
    <w:rsid w:val="00A82E08"/>
    <w:rsid w:val="00A8381F"/>
    <w:rsid w:val="00A84992"/>
    <w:rsid w:val="00A84FC3"/>
    <w:rsid w:val="00A856FE"/>
    <w:rsid w:val="00A862B4"/>
    <w:rsid w:val="00A86739"/>
    <w:rsid w:val="00A8701C"/>
    <w:rsid w:val="00A872CD"/>
    <w:rsid w:val="00A9081B"/>
    <w:rsid w:val="00A91242"/>
    <w:rsid w:val="00A9134B"/>
    <w:rsid w:val="00A91BE5"/>
    <w:rsid w:val="00A92141"/>
    <w:rsid w:val="00A9239D"/>
    <w:rsid w:val="00A92883"/>
    <w:rsid w:val="00A93478"/>
    <w:rsid w:val="00A934C8"/>
    <w:rsid w:val="00A936B0"/>
    <w:rsid w:val="00A9390A"/>
    <w:rsid w:val="00A94B08"/>
    <w:rsid w:val="00A94CE6"/>
    <w:rsid w:val="00A953F6"/>
    <w:rsid w:val="00A95779"/>
    <w:rsid w:val="00A95FDA"/>
    <w:rsid w:val="00A96BE7"/>
    <w:rsid w:val="00A97BE5"/>
    <w:rsid w:val="00A97BE6"/>
    <w:rsid w:val="00A97DE4"/>
    <w:rsid w:val="00AA01E8"/>
    <w:rsid w:val="00AA0285"/>
    <w:rsid w:val="00AA0298"/>
    <w:rsid w:val="00AA06E4"/>
    <w:rsid w:val="00AA08C0"/>
    <w:rsid w:val="00AA0ECF"/>
    <w:rsid w:val="00AA101C"/>
    <w:rsid w:val="00AA2637"/>
    <w:rsid w:val="00AA3681"/>
    <w:rsid w:val="00AA3719"/>
    <w:rsid w:val="00AA5209"/>
    <w:rsid w:val="00AA5C32"/>
    <w:rsid w:val="00AA7FC6"/>
    <w:rsid w:val="00AB01AA"/>
    <w:rsid w:val="00AB065D"/>
    <w:rsid w:val="00AB0A17"/>
    <w:rsid w:val="00AB0D8F"/>
    <w:rsid w:val="00AB14B3"/>
    <w:rsid w:val="00AB167C"/>
    <w:rsid w:val="00AB1C97"/>
    <w:rsid w:val="00AB2C24"/>
    <w:rsid w:val="00AB2C98"/>
    <w:rsid w:val="00AB2F15"/>
    <w:rsid w:val="00AB3877"/>
    <w:rsid w:val="00AB3CFE"/>
    <w:rsid w:val="00AB3E6A"/>
    <w:rsid w:val="00AB4531"/>
    <w:rsid w:val="00AB51DF"/>
    <w:rsid w:val="00AB5582"/>
    <w:rsid w:val="00AB5AD0"/>
    <w:rsid w:val="00AB64C7"/>
    <w:rsid w:val="00AB684B"/>
    <w:rsid w:val="00AB6FA9"/>
    <w:rsid w:val="00AB7776"/>
    <w:rsid w:val="00AB7C57"/>
    <w:rsid w:val="00AC0B31"/>
    <w:rsid w:val="00AC10C2"/>
    <w:rsid w:val="00AC20A5"/>
    <w:rsid w:val="00AC2A78"/>
    <w:rsid w:val="00AC2F9E"/>
    <w:rsid w:val="00AC37AC"/>
    <w:rsid w:val="00AC3BF2"/>
    <w:rsid w:val="00AC44FC"/>
    <w:rsid w:val="00AC47A2"/>
    <w:rsid w:val="00AC4C98"/>
    <w:rsid w:val="00AC6541"/>
    <w:rsid w:val="00AC7944"/>
    <w:rsid w:val="00AC7A3F"/>
    <w:rsid w:val="00AC7AF2"/>
    <w:rsid w:val="00AD00AE"/>
    <w:rsid w:val="00AD0A3E"/>
    <w:rsid w:val="00AD14C4"/>
    <w:rsid w:val="00AD2E8E"/>
    <w:rsid w:val="00AD3161"/>
    <w:rsid w:val="00AD333F"/>
    <w:rsid w:val="00AD3CD3"/>
    <w:rsid w:val="00AD59EF"/>
    <w:rsid w:val="00AD5E20"/>
    <w:rsid w:val="00AD603D"/>
    <w:rsid w:val="00AD73CA"/>
    <w:rsid w:val="00AD768F"/>
    <w:rsid w:val="00AE053F"/>
    <w:rsid w:val="00AE1A5E"/>
    <w:rsid w:val="00AE1AD8"/>
    <w:rsid w:val="00AE2BF1"/>
    <w:rsid w:val="00AE2E32"/>
    <w:rsid w:val="00AE35C0"/>
    <w:rsid w:val="00AE379A"/>
    <w:rsid w:val="00AE392F"/>
    <w:rsid w:val="00AE4707"/>
    <w:rsid w:val="00AE62A5"/>
    <w:rsid w:val="00AE6F24"/>
    <w:rsid w:val="00AF0EC4"/>
    <w:rsid w:val="00AF229D"/>
    <w:rsid w:val="00AF357F"/>
    <w:rsid w:val="00AF40C0"/>
    <w:rsid w:val="00AF4801"/>
    <w:rsid w:val="00AF4AD4"/>
    <w:rsid w:val="00AF58E4"/>
    <w:rsid w:val="00AF5A24"/>
    <w:rsid w:val="00AF644C"/>
    <w:rsid w:val="00AF6FFD"/>
    <w:rsid w:val="00AF7909"/>
    <w:rsid w:val="00B00DA2"/>
    <w:rsid w:val="00B014A8"/>
    <w:rsid w:val="00B01FB9"/>
    <w:rsid w:val="00B028B3"/>
    <w:rsid w:val="00B03120"/>
    <w:rsid w:val="00B03C9C"/>
    <w:rsid w:val="00B040CC"/>
    <w:rsid w:val="00B04D0B"/>
    <w:rsid w:val="00B04F7F"/>
    <w:rsid w:val="00B05755"/>
    <w:rsid w:val="00B05831"/>
    <w:rsid w:val="00B05D51"/>
    <w:rsid w:val="00B05D8A"/>
    <w:rsid w:val="00B065D0"/>
    <w:rsid w:val="00B06AEE"/>
    <w:rsid w:val="00B07C14"/>
    <w:rsid w:val="00B13391"/>
    <w:rsid w:val="00B13B89"/>
    <w:rsid w:val="00B14F33"/>
    <w:rsid w:val="00B1540B"/>
    <w:rsid w:val="00B15BE5"/>
    <w:rsid w:val="00B164FA"/>
    <w:rsid w:val="00B17383"/>
    <w:rsid w:val="00B173C1"/>
    <w:rsid w:val="00B206A5"/>
    <w:rsid w:val="00B209D4"/>
    <w:rsid w:val="00B20A7F"/>
    <w:rsid w:val="00B216FC"/>
    <w:rsid w:val="00B21CE6"/>
    <w:rsid w:val="00B220CF"/>
    <w:rsid w:val="00B22202"/>
    <w:rsid w:val="00B22330"/>
    <w:rsid w:val="00B23DA4"/>
    <w:rsid w:val="00B254D3"/>
    <w:rsid w:val="00B2552A"/>
    <w:rsid w:val="00B25A23"/>
    <w:rsid w:val="00B261FB"/>
    <w:rsid w:val="00B2681F"/>
    <w:rsid w:val="00B26B7B"/>
    <w:rsid w:val="00B277F6"/>
    <w:rsid w:val="00B2789B"/>
    <w:rsid w:val="00B27F2C"/>
    <w:rsid w:val="00B30004"/>
    <w:rsid w:val="00B301BA"/>
    <w:rsid w:val="00B30219"/>
    <w:rsid w:val="00B30A1F"/>
    <w:rsid w:val="00B30E39"/>
    <w:rsid w:val="00B3148F"/>
    <w:rsid w:val="00B31AE5"/>
    <w:rsid w:val="00B31F05"/>
    <w:rsid w:val="00B32C0E"/>
    <w:rsid w:val="00B33D39"/>
    <w:rsid w:val="00B4121E"/>
    <w:rsid w:val="00B41A6C"/>
    <w:rsid w:val="00B4227B"/>
    <w:rsid w:val="00B42445"/>
    <w:rsid w:val="00B432AA"/>
    <w:rsid w:val="00B43414"/>
    <w:rsid w:val="00B43A0C"/>
    <w:rsid w:val="00B44446"/>
    <w:rsid w:val="00B44FCA"/>
    <w:rsid w:val="00B505FB"/>
    <w:rsid w:val="00B50DB7"/>
    <w:rsid w:val="00B51656"/>
    <w:rsid w:val="00B52574"/>
    <w:rsid w:val="00B528A5"/>
    <w:rsid w:val="00B52A15"/>
    <w:rsid w:val="00B54C6B"/>
    <w:rsid w:val="00B5540B"/>
    <w:rsid w:val="00B56259"/>
    <w:rsid w:val="00B56B36"/>
    <w:rsid w:val="00B56D99"/>
    <w:rsid w:val="00B5748B"/>
    <w:rsid w:val="00B57C3A"/>
    <w:rsid w:val="00B5AC23"/>
    <w:rsid w:val="00B60323"/>
    <w:rsid w:val="00B604D3"/>
    <w:rsid w:val="00B60BD1"/>
    <w:rsid w:val="00B60E9D"/>
    <w:rsid w:val="00B61274"/>
    <w:rsid w:val="00B61440"/>
    <w:rsid w:val="00B62574"/>
    <w:rsid w:val="00B630F3"/>
    <w:rsid w:val="00B6421A"/>
    <w:rsid w:val="00B642D1"/>
    <w:rsid w:val="00B64681"/>
    <w:rsid w:val="00B655BA"/>
    <w:rsid w:val="00B65B60"/>
    <w:rsid w:val="00B6627A"/>
    <w:rsid w:val="00B668BA"/>
    <w:rsid w:val="00B6708E"/>
    <w:rsid w:val="00B67137"/>
    <w:rsid w:val="00B6755A"/>
    <w:rsid w:val="00B714D8"/>
    <w:rsid w:val="00B71E60"/>
    <w:rsid w:val="00B71F09"/>
    <w:rsid w:val="00B720E6"/>
    <w:rsid w:val="00B73031"/>
    <w:rsid w:val="00B73243"/>
    <w:rsid w:val="00B73876"/>
    <w:rsid w:val="00B73FF1"/>
    <w:rsid w:val="00B744C8"/>
    <w:rsid w:val="00B7450A"/>
    <w:rsid w:val="00B74ED7"/>
    <w:rsid w:val="00B7528D"/>
    <w:rsid w:val="00B75486"/>
    <w:rsid w:val="00B75774"/>
    <w:rsid w:val="00B75985"/>
    <w:rsid w:val="00B75F39"/>
    <w:rsid w:val="00B80815"/>
    <w:rsid w:val="00B80936"/>
    <w:rsid w:val="00B80BF7"/>
    <w:rsid w:val="00B80DC5"/>
    <w:rsid w:val="00B8116D"/>
    <w:rsid w:val="00B81954"/>
    <w:rsid w:val="00B81A74"/>
    <w:rsid w:val="00B823F1"/>
    <w:rsid w:val="00B82728"/>
    <w:rsid w:val="00B8324A"/>
    <w:rsid w:val="00B85267"/>
    <w:rsid w:val="00B863D4"/>
    <w:rsid w:val="00B8643A"/>
    <w:rsid w:val="00B86B2B"/>
    <w:rsid w:val="00B873F6"/>
    <w:rsid w:val="00B876F3"/>
    <w:rsid w:val="00B87906"/>
    <w:rsid w:val="00B87D93"/>
    <w:rsid w:val="00B901AA"/>
    <w:rsid w:val="00B91386"/>
    <w:rsid w:val="00B921CA"/>
    <w:rsid w:val="00B922A8"/>
    <w:rsid w:val="00B93076"/>
    <w:rsid w:val="00B93121"/>
    <w:rsid w:val="00B93199"/>
    <w:rsid w:val="00B93596"/>
    <w:rsid w:val="00B93E47"/>
    <w:rsid w:val="00B940A3"/>
    <w:rsid w:val="00B9455E"/>
    <w:rsid w:val="00B95C4E"/>
    <w:rsid w:val="00B96343"/>
    <w:rsid w:val="00B965D5"/>
    <w:rsid w:val="00B969B0"/>
    <w:rsid w:val="00B972A8"/>
    <w:rsid w:val="00B97430"/>
    <w:rsid w:val="00B97E14"/>
    <w:rsid w:val="00BA00B5"/>
    <w:rsid w:val="00BA00DA"/>
    <w:rsid w:val="00BA0227"/>
    <w:rsid w:val="00BA0238"/>
    <w:rsid w:val="00BA0BB6"/>
    <w:rsid w:val="00BA0F39"/>
    <w:rsid w:val="00BA133D"/>
    <w:rsid w:val="00BA1732"/>
    <w:rsid w:val="00BA1ADA"/>
    <w:rsid w:val="00BA1EFA"/>
    <w:rsid w:val="00BA24D7"/>
    <w:rsid w:val="00BA2875"/>
    <w:rsid w:val="00BA2AE0"/>
    <w:rsid w:val="00BA2B64"/>
    <w:rsid w:val="00BA2B67"/>
    <w:rsid w:val="00BA3110"/>
    <w:rsid w:val="00BA3143"/>
    <w:rsid w:val="00BA3145"/>
    <w:rsid w:val="00BA4A47"/>
    <w:rsid w:val="00BA5057"/>
    <w:rsid w:val="00BA518D"/>
    <w:rsid w:val="00BA5498"/>
    <w:rsid w:val="00BA5EC8"/>
    <w:rsid w:val="00BA70F0"/>
    <w:rsid w:val="00BB09D6"/>
    <w:rsid w:val="00BB0D33"/>
    <w:rsid w:val="00BB0D47"/>
    <w:rsid w:val="00BB10ED"/>
    <w:rsid w:val="00BB1BAC"/>
    <w:rsid w:val="00BB36D3"/>
    <w:rsid w:val="00BB41E8"/>
    <w:rsid w:val="00BB4A4B"/>
    <w:rsid w:val="00BB53E5"/>
    <w:rsid w:val="00BB59BE"/>
    <w:rsid w:val="00BB5C0C"/>
    <w:rsid w:val="00BB5CA6"/>
    <w:rsid w:val="00BB5E02"/>
    <w:rsid w:val="00BB5E05"/>
    <w:rsid w:val="00BB68D0"/>
    <w:rsid w:val="00BB6BEA"/>
    <w:rsid w:val="00BB73A2"/>
    <w:rsid w:val="00BC0688"/>
    <w:rsid w:val="00BC1279"/>
    <w:rsid w:val="00BC2625"/>
    <w:rsid w:val="00BC2A00"/>
    <w:rsid w:val="00BC2B02"/>
    <w:rsid w:val="00BC35A1"/>
    <w:rsid w:val="00BC41DB"/>
    <w:rsid w:val="00BC5A35"/>
    <w:rsid w:val="00BC5ED4"/>
    <w:rsid w:val="00BC6DF5"/>
    <w:rsid w:val="00BC7023"/>
    <w:rsid w:val="00BC7102"/>
    <w:rsid w:val="00BC72E3"/>
    <w:rsid w:val="00BC7741"/>
    <w:rsid w:val="00BC797F"/>
    <w:rsid w:val="00BD05D1"/>
    <w:rsid w:val="00BD1323"/>
    <w:rsid w:val="00BD18F4"/>
    <w:rsid w:val="00BD1C04"/>
    <w:rsid w:val="00BD2368"/>
    <w:rsid w:val="00BD2B34"/>
    <w:rsid w:val="00BD2FA2"/>
    <w:rsid w:val="00BD3582"/>
    <w:rsid w:val="00BD3ABE"/>
    <w:rsid w:val="00BD3E1F"/>
    <w:rsid w:val="00BD4C71"/>
    <w:rsid w:val="00BD4CA3"/>
    <w:rsid w:val="00BD5558"/>
    <w:rsid w:val="00BD5AC8"/>
    <w:rsid w:val="00BD6EA3"/>
    <w:rsid w:val="00BD7457"/>
    <w:rsid w:val="00BD7906"/>
    <w:rsid w:val="00BD7E1D"/>
    <w:rsid w:val="00BE24FC"/>
    <w:rsid w:val="00BE2A40"/>
    <w:rsid w:val="00BE2C5C"/>
    <w:rsid w:val="00BE2E75"/>
    <w:rsid w:val="00BE32EF"/>
    <w:rsid w:val="00BE3495"/>
    <w:rsid w:val="00BE39ED"/>
    <w:rsid w:val="00BE61E8"/>
    <w:rsid w:val="00BE6E4C"/>
    <w:rsid w:val="00BE6EC2"/>
    <w:rsid w:val="00BE74DF"/>
    <w:rsid w:val="00BE75F6"/>
    <w:rsid w:val="00BE7610"/>
    <w:rsid w:val="00BF000C"/>
    <w:rsid w:val="00BF0319"/>
    <w:rsid w:val="00BF0528"/>
    <w:rsid w:val="00BF0E44"/>
    <w:rsid w:val="00BF1023"/>
    <w:rsid w:val="00BF10BB"/>
    <w:rsid w:val="00BF1A17"/>
    <w:rsid w:val="00BF1B0A"/>
    <w:rsid w:val="00BF43A4"/>
    <w:rsid w:val="00BF4546"/>
    <w:rsid w:val="00BF5E49"/>
    <w:rsid w:val="00BF640E"/>
    <w:rsid w:val="00BF6B48"/>
    <w:rsid w:val="00BF7B52"/>
    <w:rsid w:val="00C00757"/>
    <w:rsid w:val="00C03A97"/>
    <w:rsid w:val="00C03CD3"/>
    <w:rsid w:val="00C04308"/>
    <w:rsid w:val="00C050B2"/>
    <w:rsid w:val="00C06195"/>
    <w:rsid w:val="00C062FB"/>
    <w:rsid w:val="00C06967"/>
    <w:rsid w:val="00C06EC4"/>
    <w:rsid w:val="00C0794E"/>
    <w:rsid w:val="00C10477"/>
    <w:rsid w:val="00C1048A"/>
    <w:rsid w:val="00C10734"/>
    <w:rsid w:val="00C10ABC"/>
    <w:rsid w:val="00C10B62"/>
    <w:rsid w:val="00C113EE"/>
    <w:rsid w:val="00C1157E"/>
    <w:rsid w:val="00C126FD"/>
    <w:rsid w:val="00C12A1C"/>
    <w:rsid w:val="00C12C86"/>
    <w:rsid w:val="00C12F4A"/>
    <w:rsid w:val="00C1302B"/>
    <w:rsid w:val="00C13990"/>
    <w:rsid w:val="00C13FF3"/>
    <w:rsid w:val="00C148EF"/>
    <w:rsid w:val="00C14C20"/>
    <w:rsid w:val="00C1596F"/>
    <w:rsid w:val="00C166F0"/>
    <w:rsid w:val="00C169C7"/>
    <w:rsid w:val="00C1738C"/>
    <w:rsid w:val="00C17C30"/>
    <w:rsid w:val="00C20695"/>
    <w:rsid w:val="00C21B6F"/>
    <w:rsid w:val="00C229D9"/>
    <w:rsid w:val="00C23023"/>
    <w:rsid w:val="00C2342A"/>
    <w:rsid w:val="00C23E68"/>
    <w:rsid w:val="00C24196"/>
    <w:rsid w:val="00C2430F"/>
    <w:rsid w:val="00C24D24"/>
    <w:rsid w:val="00C24E11"/>
    <w:rsid w:val="00C250DF"/>
    <w:rsid w:val="00C252F1"/>
    <w:rsid w:val="00C25533"/>
    <w:rsid w:val="00C26094"/>
    <w:rsid w:val="00C26760"/>
    <w:rsid w:val="00C2691B"/>
    <w:rsid w:val="00C26922"/>
    <w:rsid w:val="00C31463"/>
    <w:rsid w:val="00C315B7"/>
    <w:rsid w:val="00C318C8"/>
    <w:rsid w:val="00C31A18"/>
    <w:rsid w:val="00C31DF1"/>
    <w:rsid w:val="00C322E8"/>
    <w:rsid w:val="00C32360"/>
    <w:rsid w:val="00C32CE5"/>
    <w:rsid w:val="00C337B4"/>
    <w:rsid w:val="00C342CE"/>
    <w:rsid w:val="00C34A71"/>
    <w:rsid w:val="00C34CA4"/>
    <w:rsid w:val="00C3542B"/>
    <w:rsid w:val="00C359A9"/>
    <w:rsid w:val="00C35C75"/>
    <w:rsid w:val="00C36635"/>
    <w:rsid w:val="00C37BDD"/>
    <w:rsid w:val="00C37F7C"/>
    <w:rsid w:val="00C40617"/>
    <w:rsid w:val="00C42226"/>
    <w:rsid w:val="00C424E0"/>
    <w:rsid w:val="00C42D55"/>
    <w:rsid w:val="00C4346D"/>
    <w:rsid w:val="00C43C1D"/>
    <w:rsid w:val="00C44033"/>
    <w:rsid w:val="00C44CE9"/>
    <w:rsid w:val="00C44E29"/>
    <w:rsid w:val="00C44FA3"/>
    <w:rsid w:val="00C45A2B"/>
    <w:rsid w:val="00C4643A"/>
    <w:rsid w:val="00C46D05"/>
    <w:rsid w:val="00C46EAC"/>
    <w:rsid w:val="00C47894"/>
    <w:rsid w:val="00C47BF3"/>
    <w:rsid w:val="00C47F93"/>
    <w:rsid w:val="00C502AA"/>
    <w:rsid w:val="00C50395"/>
    <w:rsid w:val="00C507DC"/>
    <w:rsid w:val="00C51985"/>
    <w:rsid w:val="00C5198B"/>
    <w:rsid w:val="00C52346"/>
    <w:rsid w:val="00C52C3E"/>
    <w:rsid w:val="00C531FB"/>
    <w:rsid w:val="00C5354A"/>
    <w:rsid w:val="00C538BF"/>
    <w:rsid w:val="00C53FB0"/>
    <w:rsid w:val="00C54066"/>
    <w:rsid w:val="00C5414B"/>
    <w:rsid w:val="00C569D7"/>
    <w:rsid w:val="00C56AEA"/>
    <w:rsid w:val="00C57268"/>
    <w:rsid w:val="00C57EEA"/>
    <w:rsid w:val="00C57FE8"/>
    <w:rsid w:val="00C6048A"/>
    <w:rsid w:val="00C6052F"/>
    <w:rsid w:val="00C608A2"/>
    <w:rsid w:val="00C611B9"/>
    <w:rsid w:val="00C61A87"/>
    <w:rsid w:val="00C62333"/>
    <w:rsid w:val="00C62948"/>
    <w:rsid w:val="00C6313C"/>
    <w:rsid w:val="00C6421B"/>
    <w:rsid w:val="00C646D6"/>
    <w:rsid w:val="00C6500A"/>
    <w:rsid w:val="00C670EA"/>
    <w:rsid w:val="00C6749E"/>
    <w:rsid w:val="00C67E37"/>
    <w:rsid w:val="00C70D60"/>
    <w:rsid w:val="00C71381"/>
    <w:rsid w:val="00C71C60"/>
    <w:rsid w:val="00C71DB0"/>
    <w:rsid w:val="00C71FC7"/>
    <w:rsid w:val="00C72800"/>
    <w:rsid w:val="00C72B4B"/>
    <w:rsid w:val="00C72F7D"/>
    <w:rsid w:val="00C739AD"/>
    <w:rsid w:val="00C73B1A"/>
    <w:rsid w:val="00C74B69"/>
    <w:rsid w:val="00C75FAD"/>
    <w:rsid w:val="00C77573"/>
    <w:rsid w:val="00C77A45"/>
    <w:rsid w:val="00C77E85"/>
    <w:rsid w:val="00C80C2F"/>
    <w:rsid w:val="00C81244"/>
    <w:rsid w:val="00C81A6F"/>
    <w:rsid w:val="00C8233E"/>
    <w:rsid w:val="00C82908"/>
    <w:rsid w:val="00C83516"/>
    <w:rsid w:val="00C83547"/>
    <w:rsid w:val="00C836E3"/>
    <w:rsid w:val="00C838B5"/>
    <w:rsid w:val="00C84708"/>
    <w:rsid w:val="00C849E5"/>
    <w:rsid w:val="00C84E00"/>
    <w:rsid w:val="00C8505D"/>
    <w:rsid w:val="00C8515D"/>
    <w:rsid w:val="00C8572A"/>
    <w:rsid w:val="00C85758"/>
    <w:rsid w:val="00C86A1C"/>
    <w:rsid w:val="00C86E4B"/>
    <w:rsid w:val="00C87535"/>
    <w:rsid w:val="00C90419"/>
    <w:rsid w:val="00C90C35"/>
    <w:rsid w:val="00C90D45"/>
    <w:rsid w:val="00C90D56"/>
    <w:rsid w:val="00C91070"/>
    <w:rsid w:val="00C91CEF"/>
    <w:rsid w:val="00C92067"/>
    <w:rsid w:val="00C92353"/>
    <w:rsid w:val="00C9301C"/>
    <w:rsid w:val="00C930C5"/>
    <w:rsid w:val="00C93734"/>
    <w:rsid w:val="00C94852"/>
    <w:rsid w:val="00C94A02"/>
    <w:rsid w:val="00C94A66"/>
    <w:rsid w:val="00C95351"/>
    <w:rsid w:val="00C96E5F"/>
    <w:rsid w:val="00C96F40"/>
    <w:rsid w:val="00C971C6"/>
    <w:rsid w:val="00CA0415"/>
    <w:rsid w:val="00CA0EAE"/>
    <w:rsid w:val="00CA156D"/>
    <w:rsid w:val="00CA1D3F"/>
    <w:rsid w:val="00CA2EBF"/>
    <w:rsid w:val="00CA319C"/>
    <w:rsid w:val="00CA354B"/>
    <w:rsid w:val="00CA45BF"/>
    <w:rsid w:val="00CA54B9"/>
    <w:rsid w:val="00CA5581"/>
    <w:rsid w:val="00CA59F0"/>
    <w:rsid w:val="00CA6355"/>
    <w:rsid w:val="00CA6EE8"/>
    <w:rsid w:val="00CA74AE"/>
    <w:rsid w:val="00CA783A"/>
    <w:rsid w:val="00CA78A4"/>
    <w:rsid w:val="00CB0A32"/>
    <w:rsid w:val="00CB10F5"/>
    <w:rsid w:val="00CB1D1F"/>
    <w:rsid w:val="00CB1DE4"/>
    <w:rsid w:val="00CB27C1"/>
    <w:rsid w:val="00CB3C22"/>
    <w:rsid w:val="00CB3C61"/>
    <w:rsid w:val="00CB3D7C"/>
    <w:rsid w:val="00CB40A5"/>
    <w:rsid w:val="00CB4369"/>
    <w:rsid w:val="00CB4E3D"/>
    <w:rsid w:val="00CB52A8"/>
    <w:rsid w:val="00CB53D2"/>
    <w:rsid w:val="00CB5FD5"/>
    <w:rsid w:val="00CB6310"/>
    <w:rsid w:val="00CB6F7A"/>
    <w:rsid w:val="00CB748E"/>
    <w:rsid w:val="00CB7C9D"/>
    <w:rsid w:val="00CB7E94"/>
    <w:rsid w:val="00CC1D2C"/>
    <w:rsid w:val="00CC1F7F"/>
    <w:rsid w:val="00CC23E8"/>
    <w:rsid w:val="00CC2787"/>
    <w:rsid w:val="00CC3E0F"/>
    <w:rsid w:val="00CC4512"/>
    <w:rsid w:val="00CC4944"/>
    <w:rsid w:val="00CC5EE3"/>
    <w:rsid w:val="00CC5F7B"/>
    <w:rsid w:val="00CD1BDC"/>
    <w:rsid w:val="00CD1D76"/>
    <w:rsid w:val="00CD2092"/>
    <w:rsid w:val="00CD22B9"/>
    <w:rsid w:val="00CD278C"/>
    <w:rsid w:val="00CD32CD"/>
    <w:rsid w:val="00CD3B66"/>
    <w:rsid w:val="00CD3BD7"/>
    <w:rsid w:val="00CD4517"/>
    <w:rsid w:val="00CD5E1E"/>
    <w:rsid w:val="00CD5F57"/>
    <w:rsid w:val="00CD6696"/>
    <w:rsid w:val="00CD681A"/>
    <w:rsid w:val="00CD6A57"/>
    <w:rsid w:val="00CD6D05"/>
    <w:rsid w:val="00CD755D"/>
    <w:rsid w:val="00CE0203"/>
    <w:rsid w:val="00CE0DCF"/>
    <w:rsid w:val="00CE15DE"/>
    <w:rsid w:val="00CE1AB0"/>
    <w:rsid w:val="00CE3F2E"/>
    <w:rsid w:val="00CE4EDD"/>
    <w:rsid w:val="00CE586A"/>
    <w:rsid w:val="00CE60F5"/>
    <w:rsid w:val="00CE753B"/>
    <w:rsid w:val="00CE7D18"/>
    <w:rsid w:val="00CF0AFC"/>
    <w:rsid w:val="00CF12F4"/>
    <w:rsid w:val="00CF1C43"/>
    <w:rsid w:val="00CF23BB"/>
    <w:rsid w:val="00CF2714"/>
    <w:rsid w:val="00CF2B8F"/>
    <w:rsid w:val="00CF2E28"/>
    <w:rsid w:val="00CF4595"/>
    <w:rsid w:val="00CF47E2"/>
    <w:rsid w:val="00CF48E4"/>
    <w:rsid w:val="00CF4FCD"/>
    <w:rsid w:val="00CF53D7"/>
    <w:rsid w:val="00CF6165"/>
    <w:rsid w:val="00CF6571"/>
    <w:rsid w:val="00CF6848"/>
    <w:rsid w:val="00CF6E3E"/>
    <w:rsid w:val="00D002F9"/>
    <w:rsid w:val="00D0076E"/>
    <w:rsid w:val="00D00B8D"/>
    <w:rsid w:val="00D00D4F"/>
    <w:rsid w:val="00D013D8"/>
    <w:rsid w:val="00D018F8"/>
    <w:rsid w:val="00D01C58"/>
    <w:rsid w:val="00D01FB3"/>
    <w:rsid w:val="00D03583"/>
    <w:rsid w:val="00D04144"/>
    <w:rsid w:val="00D0457E"/>
    <w:rsid w:val="00D04EEE"/>
    <w:rsid w:val="00D05991"/>
    <w:rsid w:val="00D06C01"/>
    <w:rsid w:val="00D075F7"/>
    <w:rsid w:val="00D07C33"/>
    <w:rsid w:val="00D07C8B"/>
    <w:rsid w:val="00D07F3A"/>
    <w:rsid w:val="00D104F6"/>
    <w:rsid w:val="00D10E9C"/>
    <w:rsid w:val="00D112AB"/>
    <w:rsid w:val="00D1157C"/>
    <w:rsid w:val="00D1171E"/>
    <w:rsid w:val="00D1235B"/>
    <w:rsid w:val="00D123E2"/>
    <w:rsid w:val="00D12E5C"/>
    <w:rsid w:val="00D12E77"/>
    <w:rsid w:val="00D13898"/>
    <w:rsid w:val="00D13A9B"/>
    <w:rsid w:val="00D13BF2"/>
    <w:rsid w:val="00D13F99"/>
    <w:rsid w:val="00D14861"/>
    <w:rsid w:val="00D15068"/>
    <w:rsid w:val="00D16615"/>
    <w:rsid w:val="00D16631"/>
    <w:rsid w:val="00D17835"/>
    <w:rsid w:val="00D17A87"/>
    <w:rsid w:val="00D209EE"/>
    <w:rsid w:val="00D213BC"/>
    <w:rsid w:val="00D213E2"/>
    <w:rsid w:val="00D22535"/>
    <w:rsid w:val="00D2257C"/>
    <w:rsid w:val="00D226D4"/>
    <w:rsid w:val="00D22921"/>
    <w:rsid w:val="00D23932"/>
    <w:rsid w:val="00D23E42"/>
    <w:rsid w:val="00D2529C"/>
    <w:rsid w:val="00D257A6"/>
    <w:rsid w:val="00D25A83"/>
    <w:rsid w:val="00D25B0C"/>
    <w:rsid w:val="00D25F7D"/>
    <w:rsid w:val="00D260B4"/>
    <w:rsid w:val="00D262FD"/>
    <w:rsid w:val="00D264EE"/>
    <w:rsid w:val="00D26C79"/>
    <w:rsid w:val="00D27532"/>
    <w:rsid w:val="00D27A7D"/>
    <w:rsid w:val="00D27C72"/>
    <w:rsid w:val="00D30113"/>
    <w:rsid w:val="00D309B3"/>
    <w:rsid w:val="00D30A14"/>
    <w:rsid w:val="00D30A73"/>
    <w:rsid w:val="00D32646"/>
    <w:rsid w:val="00D32E2A"/>
    <w:rsid w:val="00D32FC3"/>
    <w:rsid w:val="00D3304B"/>
    <w:rsid w:val="00D33745"/>
    <w:rsid w:val="00D337B3"/>
    <w:rsid w:val="00D339AB"/>
    <w:rsid w:val="00D34411"/>
    <w:rsid w:val="00D35197"/>
    <w:rsid w:val="00D359BA"/>
    <w:rsid w:val="00D35FC3"/>
    <w:rsid w:val="00D36D80"/>
    <w:rsid w:val="00D36FC7"/>
    <w:rsid w:val="00D37ECC"/>
    <w:rsid w:val="00D40329"/>
    <w:rsid w:val="00D41069"/>
    <w:rsid w:val="00D412AE"/>
    <w:rsid w:val="00D42276"/>
    <w:rsid w:val="00D42D4B"/>
    <w:rsid w:val="00D42DE0"/>
    <w:rsid w:val="00D431ED"/>
    <w:rsid w:val="00D434D0"/>
    <w:rsid w:val="00D4402A"/>
    <w:rsid w:val="00D446B4"/>
    <w:rsid w:val="00D44B78"/>
    <w:rsid w:val="00D452E7"/>
    <w:rsid w:val="00D45319"/>
    <w:rsid w:val="00D4581D"/>
    <w:rsid w:val="00D45D3F"/>
    <w:rsid w:val="00D464C5"/>
    <w:rsid w:val="00D477EA"/>
    <w:rsid w:val="00D5080D"/>
    <w:rsid w:val="00D50A4D"/>
    <w:rsid w:val="00D50AD1"/>
    <w:rsid w:val="00D50BC6"/>
    <w:rsid w:val="00D51D60"/>
    <w:rsid w:val="00D51E6F"/>
    <w:rsid w:val="00D52E68"/>
    <w:rsid w:val="00D5348A"/>
    <w:rsid w:val="00D5363F"/>
    <w:rsid w:val="00D53A2B"/>
    <w:rsid w:val="00D53C2E"/>
    <w:rsid w:val="00D53C43"/>
    <w:rsid w:val="00D5445E"/>
    <w:rsid w:val="00D5491A"/>
    <w:rsid w:val="00D54F53"/>
    <w:rsid w:val="00D550BD"/>
    <w:rsid w:val="00D556AC"/>
    <w:rsid w:val="00D55A7A"/>
    <w:rsid w:val="00D55E5B"/>
    <w:rsid w:val="00D56B29"/>
    <w:rsid w:val="00D57200"/>
    <w:rsid w:val="00D572AE"/>
    <w:rsid w:val="00D57438"/>
    <w:rsid w:val="00D575A1"/>
    <w:rsid w:val="00D60125"/>
    <w:rsid w:val="00D6053A"/>
    <w:rsid w:val="00D60B03"/>
    <w:rsid w:val="00D60DDE"/>
    <w:rsid w:val="00D619C3"/>
    <w:rsid w:val="00D61F60"/>
    <w:rsid w:val="00D6302A"/>
    <w:rsid w:val="00D637C3"/>
    <w:rsid w:val="00D637D6"/>
    <w:rsid w:val="00D65039"/>
    <w:rsid w:val="00D65779"/>
    <w:rsid w:val="00D65D02"/>
    <w:rsid w:val="00D66225"/>
    <w:rsid w:val="00D66FE5"/>
    <w:rsid w:val="00D6755E"/>
    <w:rsid w:val="00D7051A"/>
    <w:rsid w:val="00D707F9"/>
    <w:rsid w:val="00D70EC0"/>
    <w:rsid w:val="00D7109E"/>
    <w:rsid w:val="00D711B3"/>
    <w:rsid w:val="00D718EF"/>
    <w:rsid w:val="00D71E21"/>
    <w:rsid w:val="00D7227F"/>
    <w:rsid w:val="00D7290F"/>
    <w:rsid w:val="00D74076"/>
    <w:rsid w:val="00D74079"/>
    <w:rsid w:val="00D747E0"/>
    <w:rsid w:val="00D7536E"/>
    <w:rsid w:val="00D75680"/>
    <w:rsid w:val="00D75944"/>
    <w:rsid w:val="00D75A87"/>
    <w:rsid w:val="00D75CE2"/>
    <w:rsid w:val="00D76E8A"/>
    <w:rsid w:val="00D76ED7"/>
    <w:rsid w:val="00D77B72"/>
    <w:rsid w:val="00D77FAC"/>
    <w:rsid w:val="00D80B9D"/>
    <w:rsid w:val="00D810BC"/>
    <w:rsid w:val="00D8159D"/>
    <w:rsid w:val="00D817FD"/>
    <w:rsid w:val="00D817FE"/>
    <w:rsid w:val="00D81BF4"/>
    <w:rsid w:val="00D81FBC"/>
    <w:rsid w:val="00D829DC"/>
    <w:rsid w:val="00D83013"/>
    <w:rsid w:val="00D83672"/>
    <w:rsid w:val="00D83C0F"/>
    <w:rsid w:val="00D8548E"/>
    <w:rsid w:val="00D86A7D"/>
    <w:rsid w:val="00D90ABD"/>
    <w:rsid w:val="00D90C8B"/>
    <w:rsid w:val="00D910D9"/>
    <w:rsid w:val="00D912CB"/>
    <w:rsid w:val="00D927DB"/>
    <w:rsid w:val="00D9308E"/>
    <w:rsid w:val="00D93362"/>
    <w:rsid w:val="00D936AC"/>
    <w:rsid w:val="00D93DE9"/>
    <w:rsid w:val="00D945A1"/>
    <w:rsid w:val="00D9505A"/>
    <w:rsid w:val="00D95E61"/>
    <w:rsid w:val="00D95F13"/>
    <w:rsid w:val="00D95F1E"/>
    <w:rsid w:val="00D9600F"/>
    <w:rsid w:val="00D968EC"/>
    <w:rsid w:val="00D96C4F"/>
    <w:rsid w:val="00D975CB"/>
    <w:rsid w:val="00D97946"/>
    <w:rsid w:val="00D97F26"/>
    <w:rsid w:val="00DA07FD"/>
    <w:rsid w:val="00DA09AC"/>
    <w:rsid w:val="00DA0A77"/>
    <w:rsid w:val="00DA1979"/>
    <w:rsid w:val="00DA279E"/>
    <w:rsid w:val="00DA290F"/>
    <w:rsid w:val="00DA2CD2"/>
    <w:rsid w:val="00DA34C4"/>
    <w:rsid w:val="00DA3518"/>
    <w:rsid w:val="00DA368E"/>
    <w:rsid w:val="00DA36EC"/>
    <w:rsid w:val="00DA3DB6"/>
    <w:rsid w:val="00DA4336"/>
    <w:rsid w:val="00DA44E1"/>
    <w:rsid w:val="00DA49DB"/>
    <w:rsid w:val="00DA567B"/>
    <w:rsid w:val="00DA569A"/>
    <w:rsid w:val="00DA6931"/>
    <w:rsid w:val="00DA6A48"/>
    <w:rsid w:val="00DA78A1"/>
    <w:rsid w:val="00DA7A25"/>
    <w:rsid w:val="00DA7AE1"/>
    <w:rsid w:val="00DB0F29"/>
    <w:rsid w:val="00DB13DF"/>
    <w:rsid w:val="00DB15AE"/>
    <w:rsid w:val="00DB18D6"/>
    <w:rsid w:val="00DB1DBF"/>
    <w:rsid w:val="00DB24EE"/>
    <w:rsid w:val="00DB2C09"/>
    <w:rsid w:val="00DB3571"/>
    <w:rsid w:val="00DB3594"/>
    <w:rsid w:val="00DB412A"/>
    <w:rsid w:val="00DB560D"/>
    <w:rsid w:val="00DB568A"/>
    <w:rsid w:val="00DC03B5"/>
    <w:rsid w:val="00DC064F"/>
    <w:rsid w:val="00DC077F"/>
    <w:rsid w:val="00DC2097"/>
    <w:rsid w:val="00DC2C40"/>
    <w:rsid w:val="00DC2EE3"/>
    <w:rsid w:val="00DC36BE"/>
    <w:rsid w:val="00DC38E2"/>
    <w:rsid w:val="00DC398D"/>
    <w:rsid w:val="00DC3B32"/>
    <w:rsid w:val="00DC5080"/>
    <w:rsid w:val="00DC5784"/>
    <w:rsid w:val="00DC57C5"/>
    <w:rsid w:val="00DC64C1"/>
    <w:rsid w:val="00DC654B"/>
    <w:rsid w:val="00DC6BE9"/>
    <w:rsid w:val="00DC6C0A"/>
    <w:rsid w:val="00DC7FD4"/>
    <w:rsid w:val="00DD068D"/>
    <w:rsid w:val="00DD07B9"/>
    <w:rsid w:val="00DD1448"/>
    <w:rsid w:val="00DD34BA"/>
    <w:rsid w:val="00DD39E1"/>
    <w:rsid w:val="00DD3DF0"/>
    <w:rsid w:val="00DD4AA2"/>
    <w:rsid w:val="00DD54E1"/>
    <w:rsid w:val="00DD5690"/>
    <w:rsid w:val="00DD5B00"/>
    <w:rsid w:val="00DD6EC7"/>
    <w:rsid w:val="00DD72CC"/>
    <w:rsid w:val="00DD73F9"/>
    <w:rsid w:val="00DD7A00"/>
    <w:rsid w:val="00DD7ACF"/>
    <w:rsid w:val="00DD7B20"/>
    <w:rsid w:val="00DD7D4B"/>
    <w:rsid w:val="00DE07FB"/>
    <w:rsid w:val="00DE0A77"/>
    <w:rsid w:val="00DE16EB"/>
    <w:rsid w:val="00DE2773"/>
    <w:rsid w:val="00DE391B"/>
    <w:rsid w:val="00DE41B3"/>
    <w:rsid w:val="00DE467C"/>
    <w:rsid w:val="00DE5E98"/>
    <w:rsid w:val="00DE6C10"/>
    <w:rsid w:val="00DE6DED"/>
    <w:rsid w:val="00DE7620"/>
    <w:rsid w:val="00DE7E90"/>
    <w:rsid w:val="00DF0332"/>
    <w:rsid w:val="00DF0698"/>
    <w:rsid w:val="00DF077F"/>
    <w:rsid w:val="00DF0E0A"/>
    <w:rsid w:val="00DF25A0"/>
    <w:rsid w:val="00DF2ABF"/>
    <w:rsid w:val="00DF328B"/>
    <w:rsid w:val="00DF41DC"/>
    <w:rsid w:val="00DF508E"/>
    <w:rsid w:val="00DF5B80"/>
    <w:rsid w:val="00DF6331"/>
    <w:rsid w:val="00DF71FB"/>
    <w:rsid w:val="00DF7810"/>
    <w:rsid w:val="00E0030E"/>
    <w:rsid w:val="00E0055D"/>
    <w:rsid w:val="00E00915"/>
    <w:rsid w:val="00E00E6B"/>
    <w:rsid w:val="00E01624"/>
    <w:rsid w:val="00E0168B"/>
    <w:rsid w:val="00E01A03"/>
    <w:rsid w:val="00E01C3E"/>
    <w:rsid w:val="00E0213D"/>
    <w:rsid w:val="00E02976"/>
    <w:rsid w:val="00E02C2E"/>
    <w:rsid w:val="00E02CF5"/>
    <w:rsid w:val="00E02FB1"/>
    <w:rsid w:val="00E0338A"/>
    <w:rsid w:val="00E039A7"/>
    <w:rsid w:val="00E05054"/>
    <w:rsid w:val="00E050FD"/>
    <w:rsid w:val="00E051E2"/>
    <w:rsid w:val="00E05EB9"/>
    <w:rsid w:val="00E0641A"/>
    <w:rsid w:val="00E06BF2"/>
    <w:rsid w:val="00E07352"/>
    <w:rsid w:val="00E07355"/>
    <w:rsid w:val="00E07DCB"/>
    <w:rsid w:val="00E113CD"/>
    <w:rsid w:val="00E124FD"/>
    <w:rsid w:val="00E12859"/>
    <w:rsid w:val="00E128D1"/>
    <w:rsid w:val="00E13074"/>
    <w:rsid w:val="00E140DD"/>
    <w:rsid w:val="00E1660E"/>
    <w:rsid w:val="00E16718"/>
    <w:rsid w:val="00E167BC"/>
    <w:rsid w:val="00E16C07"/>
    <w:rsid w:val="00E17F01"/>
    <w:rsid w:val="00E2035C"/>
    <w:rsid w:val="00E20C30"/>
    <w:rsid w:val="00E215AA"/>
    <w:rsid w:val="00E21785"/>
    <w:rsid w:val="00E21BCA"/>
    <w:rsid w:val="00E21F27"/>
    <w:rsid w:val="00E22316"/>
    <w:rsid w:val="00E232F7"/>
    <w:rsid w:val="00E234A9"/>
    <w:rsid w:val="00E238A9"/>
    <w:rsid w:val="00E23AC3"/>
    <w:rsid w:val="00E24D76"/>
    <w:rsid w:val="00E25018"/>
    <w:rsid w:val="00E2632E"/>
    <w:rsid w:val="00E26351"/>
    <w:rsid w:val="00E27BFA"/>
    <w:rsid w:val="00E27E6A"/>
    <w:rsid w:val="00E301F9"/>
    <w:rsid w:val="00E32450"/>
    <w:rsid w:val="00E336AC"/>
    <w:rsid w:val="00E33995"/>
    <w:rsid w:val="00E33C02"/>
    <w:rsid w:val="00E34A8B"/>
    <w:rsid w:val="00E34F36"/>
    <w:rsid w:val="00E36387"/>
    <w:rsid w:val="00E36C9F"/>
    <w:rsid w:val="00E378D4"/>
    <w:rsid w:val="00E412F0"/>
    <w:rsid w:val="00E4158E"/>
    <w:rsid w:val="00E42C96"/>
    <w:rsid w:val="00E43C65"/>
    <w:rsid w:val="00E44B8A"/>
    <w:rsid w:val="00E44D07"/>
    <w:rsid w:val="00E450BD"/>
    <w:rsid w:val="00E4596E"/>
    <w:rsid w:val="00E46037"/>
    <w:rsid w:val="00E46587"/>
    <w:rsid w:val="00E465D1"/>
    <w:rsid w:val="00E501CA"/>
    <w:rsid w:val="00E50498"/>
    <w:rsid w:val="00E50A88"/>
    <w:rsid w:val="00E50DC9"/>
    <w:rsid w:val="00E5156D"/>
    <w:rsid w:val="00E52A68"/>
    <w:rsid w:val="00E535FD"/>
    <w:rsid w:val="00E53967"/>
    <w:rsid w:val="00E53A4B"/>
    <w:rsid w:val="00E53A60"/>
    <w:rsid w:val="00E53ACB"/>
    <w:rsid w:val="00E540B4"/>
    <w:rsid w:val="00E540F3"/>
    <w:rsid w:val="00E54123"/>
    <w:rsid w:val="00E546E5"/>
    <w:rsid w:val="00E54834"/>
    <w:rsid w:val="00E54B54"/>
    <w:rsid w:val="00E54D17"/>
    <w:rsid w:val="00E55120"/>
    <w:rsid w:val="00E552EE"/>
    <w:rsid w:val="00E56A0A"/>
    <w:rsid w:val="00E56E15"/>
    <w:rsid w:val="00E57247"/>
    <w:rsid w:val="00E5735C"/>
    <w:rsid w:val="00E60FEA"/>
    <w:rsid w:val="00E63244"/>
    <w:rsid w:val="00E63D60"/>
    <w:rsid w:val="00E6402A"/>
    <w:rsid w:val="00E647D7"/>
    <w:rsid w:val="00E65E5F"/>
    <w:rsid w:val="00E66BD2"/>
    <w:rsid w:val="00E670B3"/>
    <w:rsid w:val="00E677DA"/>
    <w:rsid w:val="00E70ECB"/>
    <w:rsid w:val="00E7179F"/>
    <w:rsid w:val="00E71866"/>
    <w:rsid w:val="00E71DB6"/>
    <w:rsid w:val="00E73FEC"/>
    <w:rsid w:val="00E744F3"/>
    <w:rsid w:val="00E7453E"/>
    <w:rsid w:val="00E74FAE"/>
    <w:rsid w:val="00E75182"/>
    <w:rsid w:val="00E758A1"/>
    <w:rsid w:val="00E75A27"/>
    <w:rsid w:val="00E75ADA"/>
    <w:rsid w:val="00E76232"/>
    <w:rsid w:val="00E76C26"/>
    <w:rsid w:val="00E76FE6"/>
    <w:rsid w:val="00E7705F"/>
    <w:rsid w:val="00E80495"/>
    <w:rsid w:val="00E811DB"/>
    <w:rsid w:val="00E8121D"/>
    <w:rsid w:val="00E81374"/>
    <w:rsid w:val="00E81C2D"/>
    <w:rsid w:val="00E82517"/>
    <w:rsid w:val="00E82D07"/>
    <w:rsid w:val="00E82D7F"/>
    <w:rsid w:val="00E83BAD"/>
    <w:rsid w:val="00E84089"/>
    <w:rsid w:val="00E84FF4"/>
    <w:rsid w:val="00E8521F"/>
    <w:rsid w:val="00E852CF"/>
    <w:rsid w:val="00E85307"/>
    <w:rsid w:val="00E85447"/>
    <w:rsid w:val="00E85497"/>
    <w:rsid w:val="00E85BC8"/>
    <w:rsid w:val="00E86EBF"/>
    <w:rsid w:val="00E87B50"/>
    <w:rsid w:val="00E87D50"/>
    <w:rsid w:val="00E90063"/>
    <w:rsid w:val="00E902D0"/>
    <w:rsid w:val="00E90465"/>
    <w:rsid w:val="00E90A37"/>
    <w:rsid w:val="00E9182C"/>
    <w:rsid w:val="00E918B5"/>
    <w:rsid w:val="00E91F8C"/>
    <w:rsid w:val="00E920D2"/>
    <w:rsid w:val="00E92ED7"/>
    <w:rsid w:val="00E9363B"/>
    <w:rsid w:val="00E93865"/>
    <w:rsid w:val="00E93931"/>
    <w:rsid w:val="00E93EAB"/>
    <w:rsid w:val="00E94871"/>
    <w:rsid w:val="00E95BC8"/>
    <w:rsid w:val="00E969B4"/>
    <w:rsid w:val="00E96A58"/>
    <w:rsid w:val="00E9720D"/>
    <w:rsid w:val="00EA012F"/>
    <w:rsid w:val="00EA14C7"/>
    <w:rsid w:val="00EA2082"/>
    <w:rsid w:val="00EA2ABF"/>
    <w:rsid w:val="00EA2F01"/>
    <w:rsid w:val="00EA34BF"/>
    <w:rsid w:val="00EA35EE"/>
    <w:rsid w:val="00EA3F54"/>
    <w:rsid w:val="00EA3FB4"/>
    <w:rsid w:val="00EA4075"/>
    <w:rsid w:val="00EA47F0"/>
    <w:rsid w:val="00EA48B7"/>
    <w:rsid w:val="00EA5312"/>
    <w:rsid w:val="00EA5CD4"/>
    <w:rsid w:val="00EA72D5"/>
    <w:rsid w:val="00EA7A2E"/>
    <w:rsid w:val="00EA7BC2"/>
    <w:rsid w:val="00EB0F98"/>
    <w:rsid w:val="00EB13AD"/>
    <w:rsid w:val="00EB1C75"/>
    <w:rsid w:val="00EB237A"/>
    <w:rsid w:val="00EB2CC6"/>
    <w:rsid w:val="00EB2CDE"/>
    <w:rsid w:val="00EB38E0"/>
    <w:rsid w:val="00EB5D34"/>
    <w:rsid w:val="00EB69D2"/>
    <w:rsid w:val="00EC0719"/>
    <w:rsid w:val="00EC081E"/>
    <w:rsid w:val="00EC1036"/>
    <w:rsid w:val="00EC1436"/>
    <w:rsid w:val="00EC1A6A"/>
    <w:rsid w:val="00EC2819"/>
    <w:rsid w:val="00EC2BB5"/>
    <w:rsid w:val="00EC2CCF"/>
    <w:rsid w:val="00EC39EC"/>
    <w:rsid w:val="00EC4706"/>
    <w:rsid w:val="00EC587E"/>
    <w:rsid w:val="00EC5D11"/>
    <w:rsid w:val="00EC66CF"/>
    <w:rsid w:val="00EC71C0"/>
    <w:rsid w:val="00ED07CA"/>
    <w:rsid w:val="00ED1440"/>
    <w:rsid w:val="00ED155B"/>
    <w:rsid w:val="00ED183C"/>
    <w:rsid w:val="00ED1892"/>
    <w:rsid w:val="00ED20E5"/>
    <w:rsid w:val="00ED2EE1"/>
    <w:rsid w:val="00ED4D6F"/>
    <w:rsid w:val="00ED5081"/>
    <w:rsid w:val="00ED5511"/>
    <w:rsid w:val="00ED65E1"/>
    <w:rsid w:val="00ED6952"/>
    <w:rsid w:val="00ED6E4A"/>
    <w:rsid w:val="00ED6FC0"/>
    <w:rsid w:val="00EE0343"/>
    <w:rsid w:val="00EE065F"/>
    <w:rsid w:val="00EE0DA9"/>
    <w:rsid w:val="00EE114A"/>
    <w:rsid w:val="00EE1943"/>
    <w:rsid w:val="00EE2EB8"/>
    <w:rsid w:val="00EE3DDF"/>
    <w:rsid w:val="00EE4078"/>
    <w:rsid w:val="00EE5141"/>
    <w:rsid w:val="00EE57D7"/>
    <w:rsid w:val="00EE62C5"/>
    <w:rsid w:val="00EE645C"/>
    <w:rsid w:val="00EE6AD7"/>
    <w:rsid w:val="00EE6B9D"/>
    <w:rsid w:val="00EE6DE6"/>
    <w:rsid w:val="00EF0622"/>
    <w:rsid w:val="00EF0EE3"/>
    <w:rsid w:val="00EF156C"/>
    <w:rsid w:val="00EF199B"/>
    <w:rsid w:val="00EF3289"/>
    <w:rsid w:val="00EF3530"/>
    <w:rsid w:val="00EF37AE"/>
    <w:rsid w:val="00EF48AF"/>
    <w:rsid w:val="00EF4E72"/>
    <w:rsid w:val="00EF5AE3"/>
    <w:rsid w:val="00EF5D90"/>
    <w:rsid w:val="00EF64C5"/>
    <w:rsid w:val="00EF68D8"/>
    <w:rsid w:val="00EF6CCB"/>
    <w:rsid w:val="00EF7176"/>
    <w:rsid w:val="00EF74AD"/>
    <w:rsid w:val="00F00C3B"/>
    <w:rsid w:val="00F01A24"/>
    <w:rsid w:val="00F01CDC"/>
    <w:rsid w:val="00F01F28"/>
    <w:rsid w:val="00F03506"/>
    <w:rsid w:val="00F03DCA"/>
    <w:rsid w:val="00F040A9"/>
    <w:rsid w:val="00F04649"/>
    <w:rsid w:val="00F048B6"/>
    <w:rsid w:val="00F059C7"/>
    <w:rsid w:val="00F06DA6"/>
    <w:rsid w:val="00F077FD"/>
    <w:rsid w:val="00F12378"/>
    <w:rsid w:val="00F1314D"/>
    <w:rsid w:val="00F13461"/>
    <w:rsid w:val="00F137A2"/>
    <w:rsid w:val="00F1448D"/>
    <w:rsid w:val="00F1536C"/>
    <w:rsid w:val="00F165BE"/>
    <w:rsid w:val="00F16CB4"/>
    <w:rsid w:val="00F16D7C"/>
    <w:rsid w:val="00F178A1"/>
    <w:rsid w:val="00F17B63"/>
    <w:rsid w:val="00F2123F"/>
    <w:rsid w:val="00F2124F"/>
    <w:rsid w:val="00F21DDE"/>
    <w:rsid w:val="00F22968"/>
    <w:rsid w:val="00F23792"/>
    <w:rsid w:val="00F2446F"/>
    <w:rsid w:val="00F24BF8"/>
    <w:rsid w:val="00F254A2"/>
    <w:rsid w:val="00F265E3"/>
    <w:rsid w:val="00F26651"/>
    <w:rsid w:val="00F267B1"/>
    <w:rsid w:val="00F26C78"/>
    <w:rsid w:val="00F27154"/>
    <w:rsid w:val="00F2765E"/>
    <w:rsid w:val="00F27E62"/>
    <w:rsid w:val="00F30060"/>
    <w:rsid w:val="00F3008A"/>
    <w:rsid w:val="00F30C10"/>
    <w:rsid w:val="00F323C4"/>
    <w:rsid w:val="00F32C27"/>
    <w:rsid w:val="00F33290"/>
    <w:rsid w:val="00F3338C"/>
    <w:rsid w:val="00F3397F"/>
    <w:rsid w:val="00F34061"/>
    <w:rsid w:val="00F340D0"/>
    <w:rsid w:val="00F35633"/>
    <w:rsid w:val="00F35684"/>
    <w:rsid w:val="00F36B0A"/>
    <w:rsid w:val="00F4021A"/>
    <w:rsid w:val="00F412F4"/>
    <w:rsid w:val="00F41386"/>
    <w:rsid w:val="00F4163F"/>
    <w:rsid w:val="00F418D4"/>
    <w:rsid w:val="00F41A97"/>
    <w:rsid w:val="00F41ED5"/>
    <w:rsid w:val="00F425FB"/>
    <w:rsid w:val="00F429EE"/>
    <w:rsid w:val="00F4355C"/>
    <w:rsid w:val="00F4428D"/>
    <w:rsid w:val="00F443F6"/>
    <w:rsid w:val="00F47263"/>
    <w:rsid w:val="00F47740"/>
    <w:rsid w:val="00F50E5E"/>
    <w:rsid w:val="00F513F9"/>
    <w:rsid w:val="00F52072"/>
    <w:rsid w:val="00F52BA1"/>
    <w:rsid w:val="00F5370D"/>
    <w:rsid w:val="00F53772"/>
    <w:rsid w:val="00F5399C"/>
    <w:rsid w:val="00F566C4"/>
    <w:rsid w:val="00F575C2"/>
    <w:rsid w:val="00F5765A"/>
    <w:rsid w:val="00F577EB"/>
    <w:rsid w:val="00F613EA"/>
    <w:rsid w:val="00F61917"/>
    <w:rsid w:val="00F61EA9"/>
    <w:rsid w:val="00F624DE"/>
    <w:rsid w:val="00F62988"/>
    <w:rsid w:val="00F63561"/>
    <w:rsid w:val="00F63DEE"/>
    <w:rsid w:val="00F64253"/>
    <w:rsid w:val="00F64539"/>
    <w:rsid w:val="00F6459E"/>
    <w:rsid w:val="00F64BEF"/>
    <w:rsid w:val="00F64C67"/>
    <w:rsid w:val="00F64E14"/>
    <w:rsid w:val="00F656A9"/>
    <w:rsid w:val="00F66283"/>
    <w:rsid w:val="00F66712"/>
    <w:rsid w:val="00F674DB"/>
    <w:rsid w:val="00F675F8"/>
    <w:rsid w:val="00F7068A"/>
    <w:rsid w:val="00F70DF1"/>
    <w:rsid w:val="00F71BFD"/>
    <w:rsid w:val="00F72775"/>
    <w:rsid w:val="00F745F9"/>
    <w:rsid w:val="00F75062"/>
    <w:rsid w:val="00F75B31"/>
    <w:rsid w:val="00F75DDD"/>
    <w:rsid w:val="00F76A05"/>
    <w:rsid w:val="00F77490"/>
    <w:rsid w:val="00F800FD"/>
    <w:rsid w:val="00F80AA3"/>
    <w:rsid w:val="00F81A39"/>
    <w:rsid w:val="00F81F32"/>
    <w:rsid w:val="00F81F7A"/>
    <w:rsid w:val="00F82075"/>
    <w:rsid w:val="00F8235D"/>
    <w:rsid w:val="00F8378C"/>
    <w:rsid w:val="00F84253"/>
    <w:rsid w:val="00F84490"/>
    <w:rsid w:val="00F848E3"/>
    <w:rsid w:val="00F849CB"/>
    <w:rsid w:val="00F862C5"/>
    <w:rsid w:val="00F86B67"/>
    <w:rsid w:val="00F87326"/>
    <w:rsid w:val="00F87762"/>
    <w:rsid w:val="00F877B3"/>
    <w:rsid w:val="00F87CCB"/>
    <w:rsid w:val="00F91EEC"/>
    <w:rsid w:val="00F921A2"/>
    <w:rsid w:val="00F92532"/>
    <w:rsid w:val="00F929D7"/>
    <w:rsid w:val="00F92C59"/>
    <w:rsid w:val="00F92FEB"/>
    <w:rsid w:val="00F932A7"/>
    <w:rsid w:val="00F9345C"/>
    <w:rsid w:val="00F93954"/>
    <w:rsid w:val="00F944CC"/>
    <w:rsid w:val="00F953F1"/>
    <w:rsid w:val="00F96404"/>
    <w:rsid w:val="00F9696D"/>
    <w:rsid w:val="00F97799"/>
    <w:rsid w:val="00F97B3F"/>
    <w:rsid w:val="00FA028A"/>
    <w:rsid w:val="00FA04F9"/>
    <w:rsid w:val="00FA0921"/>
    <w:rsid w:val="00FA1512"/>
    <w:rsid w:val="00FA2D5F"/>
    <w:rsid w:val="00FA349A"/>
    <w:rsid w:val="00FA35F0"/>
    <w:rsid w:val="00FA4441"/>
    <w:rsid w:val="00FA49B8"/>
    <w:rsid w:val="00FA49EB"/>
    <w:rsid w:val="00FA5178"/>
    <w:rsid w:val="00FA5F0F"/>
    <w:rsid w:val="00FA63F7"/>
    <w:rsid w:val="00FA6935"/>
    <w:rsid w:val="00FA6B74"/>
    <w:rsid w:val="00FA7029"/>
    <w:rsid w:val="00FA7295"/>
    <w:rsid w:val="00FA7DA1"/>
    <w:rsid w:val="00FB0E1C"/>
    <w:rsid w:val="00FB25DD"/>
    <w:rsid w:val="00FB33DE"/>
    <w:rsid w:val="00FB3E01"/>
    <w:rsid w:val="00FB42C5"/>
    <w:rsid w:val="00FB46D8"/>
    <w:rsid w:val="00FB49AE"/>
    <w:rsid w:val="00FB5156"/>
    <w:rsid w:val="00FB6100"/>
    <w:rsid w:val="00FB66B2"/>
    <w:rsid w:val="00FB752E"/>
    <w:rsid w:val="00FB7D90"/>
    <w:rsid w:val="00FC12FE"/>
    <w:rsid w:val="00FC1B0D"/>
    <w:rsid w:val="00FC1BA4"/>
    <w:rsid w:val="00FC2BEA"/>
    <w:rsid w:val="00FC2F3F"/>
    <w:rsid w:val="00FC3542"/>
    <w:rsid w:val="00FC4218"/>
    <w:rsid w:val="00FC4937"/>
    <w:rsid w:val="00FC4969"/>
    <w:rsid w:val="00FC4A79"/>
    <w:rsid w:val="00FC581F"/>
    <w:rsid w:val="00FC7D26"/>
    <w:rsid w:val="00FD088F"/>
    <w:rsid w:val="00FD0B91"/>
    <w:rsid w:val="00FD14A0"/>
    <w:rsid w:val="00FD1CE2"/>
    <w:rsid w:val="00FD25C0"/>
    <w:rsid w:val="00FD3DCC"/>
    <w:rsid w:val="00FD47F1"/>
    <w:rsid w:val="00FD5C88"/>
    <w:rsid w:val="00FD6DC7"/>
    <w:rsid w:val="00FD6F36"/>
    <w:rsid w:val="00FD6F95"/>
    <w:rsid w:val="00FD7F6E"/>
    <w:rsid w:val="00FE0A96"/>
    <w:rsid w:val="00FE0E74"/>
    <w:rsid w:val="00FE0FC5"/>
    <w:rsid w:val="00FE1710"/>
    <w:rsid w:val="00FE2738"/>
    <w:rsid w:val="00FE301C"/>
    <w:rsid w:val="00FE3068"/>
    <w:rsid w:val="00FE319B"/>
    <w:rsid w:val="00FE3B57"/>
    <w:rsid w:val="00FE4248"/>
    <w:rsid w:val="00FE4AD1"/>
    <w:rsid w:val="00FE4CEB"/>
    <w:rsid w:val="00FE6455"/>
    <w:rsid w:val="00FE70B2"/>
    <w:rsid w:val="00FE72C3"/>
    <w:rsid w:val="00FE7566"/>
    <w:rsid w:val="00FE7588"/>
    <w:rsid w:val="00FE7AE4"/>
    <w:rsid w:val="00FF0085"/>
    <w:rsid w:val="00FF03CE"/>
    <w:rsid w:val="00FF08F1"/>
    <w:rsid w:val="00FF0EA4"/>
    <w:rsid w:val="00FF2978"/>
    <w:rsid w:val="00FF385B"/>
    <w:rsid w:val="00FF3864"/>
    <w:rsid w:val="00FF4AF6"/>
    <w:rsid w:val="00FF5DEA"/>
    <w:rsid w:val="00FF62FB"/>
    <w:rsid w:val="00FF667E"/>
    <w:rsid w:val="00FF70E6"/>
    <w:rsid w:val="00FF7A36"/>
    <w:rsid w:val="011DFCF4"/>
    <w:rsid w:val="015CB126"/>
    <w:rsid w:val="01884B5A"/>
    <w:rsid w:val="01A8D97B"/>
    <w:rsid w:val="01AE0CF5"/>
    <w:rsid w:val="01BA2C1E"/>
    <w:rsid w:val="02138852"/>
    <w:rsid w:val="023E3398"/>
    <w:rsid w:val="02A9F013"/>
    <w:rsid w:val="02EB333C"/>
    <w:rsid w:val="030833BB"/>
    <w:rsid w:val="031F9B7F"/>
    <w:rsid w:val="03498702"/>
    <w:rsid w:val="03F83638"/>
    <w:rsid w:val="0421BF04"/>
    <w:rsid w:val="04298995"/>
    <w:rsid w:val="0449D63A"/>
    <w:rsid w:val="04862727"/>
    <w:rsid w:val="048FEB55"/>
    <w:rsid w:val="04A3E584"/>
    <w:rsid w:val="04C2B15C"/>
    <w:rsid w:val="04E13711"/>
    <w:rsid w:val="05155230"/>
    <w:rsid w:val="0552EE2D"/>
    <w:rsid w:val="05667DCE"/>
    <w:rsid w:val="0568B86A"/>
    <w:rsid w:val="05879960"/>
    <w:rsid w:val="05B6EFBC"/>
    <w:rsid w:val="05E4694D"/>
    <w:rsid w:val="0647B0B0"/>
    <w:rsid w:val="06E6F10C"/>
    <w:rsid w:val="070555CD"/>
    <w:rsid w:val="0716C60B"/>
    <w:rsid w:val="075A9DDD"/>
    <w:rsid w:val="078197B0"/>
    <w:rsid w:val="079DCDEB"/>
    <w:rsid w:val="07BF7FA4"/>
    <w:rsid w:val="0807D0B0"/>
    <w:rsid w:val="08089B2A"/>
    <w:rsid w:val="0832E9B4"/>
    <w:rsid w:val="08589727"/>
    <w:rsid w:val="086A3021"/>
    <w:rsid w:val="08A73AAD"/>
    <w:rsid w:val="08FC5C45"/>
    <w:rsid w:val="090D28E2"/>
    <w:rsid w:val="09646FD7"/>
    <w:rsid w:val="0976B3F5"/>
    <w:rsid w:val="09812AEE"/>
    <w:rsid w:val="09B06B7F"/>
    <w:rsid w:val="09C226A2"/>
    <w:rsid w:val="09DD1D56"/>
    <w:rsid w:val="0A8C1B80"/>
    <w:rsid w:val="0B19AC9A"/>
    <w:rsid w:val="0B1E22F3"/>
    <w:rsid w:val="0B4E91E5"/>
    <w:rsid w:val="0B818DB9"/>
    <w:rsid w:val="0BD4721B"/>
    <w:rsid w:val="0BD6F040"/>
    <w:rsid w:val="0BE2FFFD"/>
    <w:rsid w:val="0C19C4A6"/>
    <w:rsid w:val="0C6A5E21"/>
    <w:rsid w:val="0CB0D15B"/>
    <w:rsid w:val="0CF1DE66"/>
    <w:rsid w:val="0D229639"/>
    <w:rsid w:val="0D3B9BA1"/>
    <w:rsid w:val="0D406AA2"/>
    <w:rsid w:val="0D60B568"/>
    <w:rsid w:val="0D6EBE41"/>
    <w:rsid w:val="0DA54452"/>
    <w:rsid w:val="0E3B38C5"/>
    <w:rsid w:val="0E3B9836"/>
    <w:rsid w:val="0E7AC9E6"/>
    <w:rsid w:val="0E9BB2FB"/>
    <w:rsid w:val="0ED5976A"/>
    <w:rsid w:val="0F21EA2B"/>
    <w:rsid w:val="0F730649"/>
    <w:rsid w:val="0F975931"/>
    <w:rsid w:val="0FA83D29"/>
    <w:rsid w:val="0FA9F148"/>
    <w:rsid w:val="0FBC7C17"/>
    <w:rsid w:val="10251028"/>
    <w:rsid w:val="10350861"/>
    <w:rsid w:val="10487C4D"/>
    <w:rsid w:val="10548BEF"/>
    <w:rsid w:val="1061DD66"/>
    <w:rsid w:val="10EA952B"/>
    <w:rsid w:val="111A83CC"/>
    <w:rsid w:val="11353115"/>
    <w:rsid w:val="115EBAE3"/>
    <w:rsid w:val="116C2A75"/>
    <w:rsid w:val="118C23F5"/>
    <w:rsid w:val="11CFA63E"/>
    <w:rsid w:val="11D702A0"/>
    <w:rsid w:val="1213E1DD"/>
    <w:rsid w:val="12450C6A"/>
    <w:rsid w:val="12D1C610"/>
    <w:rsid w:val="13236126"/>
    <w:rsid w:val="1329F8CB"/>
    <w:rsid w:val="135EA7D8"/>
    <w:rsid w:val="138A9255"/>
    <w:rsid w:val="1394057E"/>
    <w:rsid w:val="1394629B"/>
    <w:rsid w:val="13EC846F"/>
    <w:rsid w:val="13FF05E6"/>
    <w:rsid w:val="142D9D4E"/>
    <w:rsid w:val="144A383F"/>
    <w:rsid w:val="14B2198B"/>
    <w:rsid w:val="1596F1B2"/>
    <w:rsid w:val="15A88D90"/>
    <w:rsid w:val="15C15CB4"/>
    <w:rsid w:val="15D99648"/>
    <w:rsid w:val="16039085"/>
    <w:rsid w:val="164078CB"/>
    <w:rsid w:val="16478D2F"/>
    <w:rsid w:val="1647A23E"/>
    <w:rsid w:val="165B7078"/>
    <w:rsid w:val="16706528"/>
    <w:rsid w:val="16736C34"/>
    <w:rsid w:val="16763C39"/>
    <w:rsid w:val="167B326F"/>
    <w:rsid w:val="168CDD62"/>
    <w:rsid w:val="16C5C3C0"/>
    <w:rsid w:val="171C0CAD"/>
    <w:rsid w:val="17399F18"/>
    <w:rsid w:val="1741AEDF"/>
    <w:rsid w:val="175DF032"/>
    <w:rsid w:val="17AB961A"/>
    <w:rsid w:val="17D751D8"/>
    <w:rsid w:val="189C2E32"/>
    <w:rsid w:val="18E2CD56"/>
    <w:rsid w:val="18FBD249"/>
    <w:rsid w:val="190D8DD4"/>
    <w:rsid w:val="195EFDBD"/>
    <w:rsid w:val="1960E93B"/>
    <w:rsid w:val="1978A627"/>
    <w:rsid w:val="19EDCE9B"/>
    <w:rsid w:val="1A2342F1"/>
    <w:rsid w:val="1A64FA87"/>
    <w:rsid w:val="1A8324D2"/>
    <w:rsid w:val="1AE6CA5C"/>
    <w:rsid w:val="1B11A6BD"/>
    <w:rsid w:val="1B438E0E"/>
    <w:rsid w:val="1B43F7EE"/>
    <w:rsid w:val="1B4979D7"/>
    <w:rsid w:val="1B780304"/>
    <w:rsid w:val="1BDB0F1A"/>
    <w:rsid w:val="1BEA72F4"/>
    <w:rsid w:val="1BF6E694"/>
    <w:rsid w:val="1BF93316"/>
    <w:rsid w:val="1C6C1326"/>
    <w:rsid w:val="1D3BCAAC"/>
    <w:rsid w:val="1D7A17B8"/>
    <w:rsid w:val="1E10A77E"/>
    <w:rsid w:val="1E1A779C"/>
    <w:rsid w:val="1E1C4A19"/>
    <w:rsid w:val="1E57768C"/>
    <w:rsid w:val="1E663CDE"/>
    <w:rsid w:val="1E711F60"/>
    <w:rsid w:val="1EC5DF5C"/>
    <w:rsid w:val="1F54CAD0"/>
    <w:rsid w:val="1F614BD8"/>
    <w:rsid w:val="1F627C3A"/>
    <w:rsid w:val="1F770609"/>
    <w:rsid w:val="1F9708BA"/>
    <w:rsid w:val="1F9B8449"/>
    <w:rsid w:val="1FA6B7BF"/>
    <w:rsid w:val="20169C69"/>
    <w:rsid w:val="205FF013"/>
    <w:rsid w:val="2081DEFB"/>
    <w:rsid w:val="2096CA88"/>
    <w:rsid w:val="20B65727"/>
    <w:rsid w:val="20E8740A"/>
    <w:rsid w:val="20EEE6C9"/>
    <w:rsid w:val="21CDA58A"/>
    <w:rsid w:val="21D44875"/>
    <w:rsid w:val="22045D86"/>
    <w:rsid w:val="222A058E"/>
    <w:rsid w:val="225C6D4E"/>
    <w:rsid w:val="225E8CDA"/>
    <w:rsid w:val="22800A2F"/>
    <w:rsid w:val="22CD5855"/>
    <w:rsid w:val="23142CE1"/>
    <w:rsid w:val="2385D8A3"/>
    <w:rsid w:val="23B741BD"/>
    <w:rsid w:val="23E8AC48"/>
    <w:rsid w:val="242D5550"/>
    <w:rsid w:val="243F24A1"/>
    <w:rsid w:val="2444E3A4"/>
    <w:rsid w:val="244AB5DA"/>
    <w:rsid w:val="2495BA79"/>
    <w:rsid w:val="250052C3"/>
    <w:rsid w:val="252D83B4"/>
    <w:rsid w:val="253E123B"/>
    <w:rsid w:val="253F644F"/>
    <w:rsid w:val="25614548"/>
    <w:rsid w:val="258C9911"/>
    <w:rsid w:val="25C1C470"/>
    <w:rsid w:val="25F416F4"/>
    <w:rsid w:val="25FD80F3"/>
    <w:rsid w:val="265DB5C0"/>
    <w:rsid w:val="26C2D012"/>
    <w:rsid w:val="26C8AFDE"/>
    <w:rsid w:val="26F69791"/>
    <w:rsid w:val="270F8480"/>
    <w:rsid w:val="272FE79D"/>
    <w:rsid w:val="279CABC8"/>
    <w:rsid w:val="27B934F3"/>
    <w:rsid w:val="27BB88E5"/>
    <w:rsid w:val="27E6997E"/>
    <w:rsid w:val="281009A7"/>
    <w:rsid w:val="282A29EB"/>
    <w:rsid w:val="284C3F01"/>
    <w:rsid w:val="2854CC77"/>
    <w:rsid w:val="2859A9E9"/>
    <w:rsid w:val="28809350"/>
    <w:rsid w:val="28865BAC"/>
    <w:rsid w:val="288F9EBC"/>
    <w:rsid w:val="28ADDD25"/>
    <w:rsid w:val="28B70A60"/>
    <w:rsid w:val="294C6127"/>
    <w:rsid w:val="295CF714"/>
    <w:rsid w:val="29950F94"/>
    <w:rsid w:val="29B2E992"/>
    <w:rsid w:val="29C9B395"/>
    <w:rsid w:val="2AC4916D"/>
    <w:rsid w:val="2B0634FE"/>
    <w:rsid w:val="2B360E7C"/>
    <w:rsid w:val="2B3AEB28"/>
    <w:rsid w:val="2B89EDC8"/>
    <w:rsid w:val="2BAE59DC"/>
    <w:rsid w:val="2BCD3255"/>
    <w:rsid w:val="2C2609A6"/>
    <w:rsid w:val="2C39F488"/>
    <w:rsid w:val="2C4944A0"/>
    <w:rsid w:val="2C9C0C9A"/>
    <w:rsid w:val="2CAC8592"/>
    <w:rsid w:val="2CAE8AEE"/>
    <w:rsid w:val="2CF3D18C"/>
    <w:rsid w:val="2D24F312"/>
    <w:rsid w:val="2D267990"/>
    <w:rsid w:val="2D2E2651"/>
    <w:rsid w:val="2D355B21"/>
    <w:rsid w:val="2D4976D5"/>
    <w:rsid w:val="2D7C1445"/>
    <w:rsid w:val="2D7DD2A6"/>
    <w:rsid w:val="2DD6F4AC"/>
    <w:rsid w:val="2DF29EB4"/>
    <w:rsid w:val="2DF2F589"/>
    <w:rsid w:val="2DF8AD62"/>
    <w:rsid w:val="2E550DBB"/>
    <w:rsid w:val="2E73FADA"/>
    <w:rsid w:val="2E826B26"/>
    <w:rsid w:val="2FB9397A"/>
    <w:rsid w:val="2FC7117B"/>
    <w:rsid w:val="2FE49205"/>
    <w:rsid w:val="301A43AB"/>
    <w:rsid w:val="3030A7E7"/>
    <w:rsid w:val="303BCAB6"/>
    <w:rsid w:val="304017EA"/>
    <w:rsid w:val="309BA5B9"/>
    <w:rsid w:val="3117ECDC"/>
    <w:rsid w:val="311FDEE4"/>
    <w:rsid w:val="314C4736"/>
    <w:rsid w:val="317E49C7"/>
    <w:rsid w:val="31BE5345"/>
    <w:rsid w:val="31D0A8D9"/>
    <w:rsid w:val="31E08FAF"/>
    <w:rsid w:val="31E59006"/>
    <w:rsid w:val="31E89C80"/>
    <w:rsid w:val="3217DD93"/>
    <w:rsid w:val="321BF86B"/>
    <w:rsid w:val="3232B71E"/>
    <w:rsid w:val="325A39FA"/>
    <w:rsid w:val="3295A2E9"/>
    <w:rsid w:val="32B8F392"/>
    <w:rsid w:val="336709B6"/>
    <w:rsid w:val="3372F962"/>
    <w:rsid w:val="339E490C"/>
    <w:rsid w:val="33D181BE"/>
    <w:rsid w:val="33FC40B1"/>
    <w:rsid w:val="34060E5C"/>
    <w:rsid w:val="34099992"/>
    <w:rsid w:val="34842235"/>
    <w:rsid w:val="34B9876D"/>
    <w:rsid w:val="34F6EEBB"/>
    <w:rsid w:val="34FA811D"/>
    <w:rsid w:val="35210073"/>
    <w:rsid w:val="3541DAC8"/>
    <w:rsid w:val="354C1CAC"/>
    <w:rsid w:val="355CDB70"/>
    <w:rsid w:val="356D16A5"/>
    <w:rsid w:val="3576401A"/>
    <w:rsid w:val="358EE8BE"/>
    <w:rsid w:val="35A2503A"/>
    <w:rsid w:val="35B45F7A"/>
    <w:rsid w:val="36143FF5"/>
    <w:rsid w:val="36462774"/>
    <w:rsid w:val="3650ADFC"/>
    <w:rsid w:val="3685E2A2"/>
    <w:rsid w:val="36A9F111"/>
    <w:rsid w:val="36D4AB13"/>
    <w:rsid w:val="36F8AFE3"/>
    <w:rsid w:val="372B29E1"/>
    <w:rsid w:val="3773AA31"/>
    <w:rsid w:val="3773C0EF"/>
    <w:rsid w:val="37AE287B"/>
    <w:rsid w:val="37B62691"/>
    <w:rsid w:val="382C0504"/>
    <w:rsid w:val="3832FB23"/>
    <w:rsid w:val="384AABD2"/>
    <w:rsid w:val="3861D978"/>
    <w:rsid w:val="39082A5D"/>
    <w:rsid w:val="390898FA"/>
    <w:rsid w:val="390E2ED3"/>
    <w:rsid w:val="395DC47F"/>
    <w:rsid w:val="39612706"/>
    <w:rsid w:val="39A533F1"/>
    <w:rsid w:val="39EB60CA"/>
    <w:rsid w:val="39F44D83"/>
    <w:rsid w:val="3A21A796"/>
    <w:rsid w:val="3A434F74"/>
    <w:rsid w:val="3A81137E"/>
    <w:rsid w:val="3A9F1296"/>
    <w:rsid w:val="3ACCD431"/>
    <w:rsid w:val="3AD331C9"/>
    <w:rsid w:val="3AD87904"/>
    <w:rsid w:val="3AFFCD1F"/>
    <w:rsid w:val="3B2236C7"/>
    <w:rsid w:val="3B277F4A"/>
    <w:rsid w:val="3B36FD41"/>
    <w:rsid w:val="3B5ACCEB"/>
    <w:rsid w:val="3B860882"/>
    <w:rsid w:val="3BA57F8F"/>
    <w:rsid w:val="3BB65F4C"/>
    <w:rsid w:val="3BCB1B65"/>
    <w:rsid w:val="3C0AD831"/>
    <w:rsid w:val="3C2B77C5"/>
    <w:rsid w:val="3C3737E7"/>
    <w:rsid w:val="3C4FF340"/>
    <w:rsid w:val="3C52FE54"/>
    <w:rsid w:val="3C88B026"/>
    <w:rsid w:val="3C9C714C"/>
    <w:rsid w:val="3CA0CC40"/>
    <w:rsid w:val="3CA5290D"/>
    <w:rsid w:val="3CBDC6F5"/>
    <w:rsid w:val="3CCE5D02"/>
    <w:rsid w:val="3D499AD9"/>
    <w:rsid w:val="3D50D349"/>
    <w:rsid w:val="3D5B2F13"/>
    <w:rsid w:val="3DAD1A54"/>
    <w:rsid w:val="3DBF50BD"/>
    <w:rsid w:val="3DFAB66E"/>
    <w:rsid w:val="3E0E46A0"/>
    <w:rsid w:val="3E7716CF"/>
    <w:rsid w:val="3EC5184C"/>
    <w:rsid w:val="3ED06EF1"/>
    <w:rsid w:val="3ED48EEA"/>
    <w:rsid w:val="3EE21A99"/>
    <w:rsid w:val="3EF744B5"/>
    <w:rsid w:val="3F043020"/>
    <w:rsid w:val="3F069B9B"/>
    <w:rsid w:val="3F2069CC"/>
    <w:rsid w:val="3F279AA9"/>
    <w:rsid w:val="3F5AFA3C"/>
    <w:rsid w:val="3F5BA897"/>
    <w:rsid w:val="3F96EBC8"/>
    <w:rsid w:val="3FADB81F"/>
    <w:rsid w:val="3FFC5EB8"/>
    <w:rsid w:val="4000E78C"/>
    <w:rsid w:val="4055DB87"/>
    <w:rsid w:val="406A26C5"/>
    <w:rsid w:val="407B8AD6"/>
    <w:rsid w:val="408C683F"/>
    <w:rsid w:val="409ACD19"/>
    <w:rsid w:val="40AD64C0"/>
    <w:rsid w:val="40DDF53E"/>
    <w:rsid w:val="40E96FBF"/>
    <w:rsid w:val="40F8AB24"/>
    <w:rsid w:val="412A3FE8"/>
    <w:rsid w:val="412BB48A"/>
    <w:rsid w:val="41411001"/>
    <w:rsid w:val="41FC85BA"/>
    <w:rsid w:val="42025E29"/>
    <w:rsid w:val="4208672E"/>
    <w:rsid w:val="421207BB"/>
    <w:rsid w:val="421E132F"/>
    <w:rsid w:val="4244C2D2"/>
    <w:rsid w:val="4256432F"/>
    <w:rsid w:val="425CA413"/>
    <w:rsid w:val="42644962"/>
    <w:rsid w:val="429E4EC6"/>
    <w:rsid w:val="42B67CF0"/>
    <w:rsid w:val="42C90924"/>
    <w:rsid w:val="42D7EF8C"/>
    <w:rsid w:val="436B2F28"/>
    <w:rsid w:val="4380F06A"/>
    <w:rsid w:val="438CDD64"/>
    <w:rsid w:val="43BE0A2C"/>
    <w:rsid w:val="43C457C4"/>
    <w:rsid w:val="43D85F74"/>
    <w:rsid w:val="43FD83DB"/>
    <w:rsid w:val="441281E8"/>
    <w:rsid w:val="44319786"/>
    <w:rsid w:val="443DBDF4"/>
    <w:rsid w:val="44682CEB"/>
    <w:rsid w:val="44A3823C"/>
    <w:rsid w:val="44B215E7"/>
    <w:rsid w:val="44BF777B"/>
    <w:rsid w:val="44E95A1C"/>
    <w:rsid w:val="450A5E57"/>
    <w:rsid w:val="45332826"/>
    <w:rsid w:val="454246E0"/>
    <w:rsid w:val="4561609D"/>
    <w:rsid w:val="45900187"/>
    <w:rsid w:val="45E45605"/>
    <w:rsid w:val="45FD2430"/>
    <w:rsid w:val="4627E36C"/>
    <w:rsid w:val="462A3836"/>
    <w:rsid w:val="4636A4E8"/>
    <w:rsid w:val="468FB9C7"/>
    <w:rsid w:val="46BA1A16"/>
    <w:rsid w:val="4736332E"/>
    <w:rsid w:val="473ACC01"/>
    <w:rsid w:val="476A4640"/>
    <w:rsid w:val="477E4AA3"/>
    <w:rsid w:val="47ACDD76"/>
    <w:rsid w:val="47EF54F1"/>
    <w:rsid w:val="48160EF9"/>
    <w:rsid w:val="484C2997"/>
    <w:rsid w:val="4873AD07"/>
    <w:rsid w:val="48799219"/>
    <w:rsid w:val="488EF3A3"/>
    <w:rsid w:val="48E55E05"/>
    <w:rsid w:val="48EFF619"/>
    <w:rsid w:val="490937AD"/>
    <w:rsid w:val="4944CD53"/>
    <w:rsid w:val="4998FE80"/>
    <w:rsid w:val="49A864BF"/>
    <w:rsid w:val="49C95497"/>
    <w:rsid w:val="49FC193F"/>
    <w:rsid w:val="4A2C319D"/>
    <w:rsid w:val="4A547C11"/>
    <w:rsid w:val="4A5BBA3E"/>
    <w:rsid w:val="4A60D939"/>
    <w:rsid w:val="4A8E86A6"/>
    <w:rsid w:val="4AA8B05F"/>
    <w:rsid w:val="4AE8C180"/>
    <w:rsid w:val="4B0BA9C9"/>
    <w:rsid w:val="4B2BFEE5"/>
    <w:rsid w:val="4B2DC883"/>
    <w:rsid w:val="4B859416"/>
    <w:rsid w:val="4B8DCC7B"/>
    <w:rsid w:val="4BD01CBC"/>
    <w:rsid w:val="4C287C84"/>
    <w:rsid w:val="4C894F5D"/>
    <w:rsid w:val="4C97A26D"/>
    <w:rsid w:val="4CA96121"/>
    <w:rsid w:val="4CDCE0C3"/>
    <w:rsid w:val="4D0F90DB"/>
    <w:rsid w:val="4D32934B"/>
    <w:rsid w:val="4D5774E3"/>
    <w:rsid w:val="4D87124A"/>
    <w:rsid w:val="4D8A8C46"/>
    <w:rsid w:val="4D935CEA"/>
    <w:rsid w:val="4DAB1B41"/>
    <w:rsid w:val="4DB243E8"/>
    <w:rsid w:val="4DF27A16"/>
    <w:rsid w:val="4E5E222F"/>
    <w:rsid w:val="4E60914F"/>
    <w:rsid w:val="4E6A314D"/>
    <w:rsid w:val="4F1AA3AB"/>
    <w:rsid w:val="4F559A34"/>
    <w:rsid w:val="4FCE3761"/>
    <w:rsid w:val="50148CC3"/>
    <w:rsid w:val="501DC3F8"/>
    <w:rsid w:val="5039A655"/>
    <w:rsid w:val="5054BA08"/>
    <w:rsid w:val="50908CE2"/>
    <w:rsid w:val="50AE0D49"/>
    <w:rsid w:val="50E05471"/>
    <w:rsid w:val="50F313C0"/>
    <w:rsid w:val="5101ED3F"/>
    <w:rsid w:val="512630BA"/>
    <w:rsid w:val="512685A9"/>
    <w:rsid w:val="512C683E"/>
    <w:rsid w:val="513C0D8A"/>
    <w:rsid w:val="515529E4"/>
    <w:rsid w:val="5197AF4D"/>
    <w:rsid w:val="51B0281B"/>
    <w:rsid w:val="522453FC"/>
    <w:rsid w:val="523DD5D9"/>
    <w:rsid w:val="524A6605"/>
    <w:rsid w:val="525D3233"/>
    <w:rsid w:val="52659480"/>
    <w:rsid w:val="527DB569"/>
    <w:rsid w:val="528F4FBF"/>
    <w:rsid w:val="52D90D9B"/>
    <w:rsid w:val="52DAC08B"/>
    <w:rsid w:val="52DB5940"/>
    <w:rsid w:val="530C0263"/>
    <w:rsid w:val="538AFBC4"/>
    <w:rsid w:val="539D195E"/>
    <w:rsid w:val="53C67D9C"/>
    <w:rsid w:val="53D8D073"/>
    <w:rsid w:val="53DA7201"/>
    <w:rsid w:val="53E88EC0"/>
    <w:rsid w:val="5440F426"/>
    <w:rsid w:val="54511C37"/>
    <w:rsid w:val="54549A5A"/>
    <w:rsid w:val="548485F6"/>
    <w:rsid w:val="54BDA7FD"/>
    <w:rsid w:val="54D179EB"/>
    <w:rsid w:val="550E78A2"/>
    <w:rsid w:val="55193E6F"/>
    <w:rsid w:val="557B2EF8"/>
    <w:rsid w:val="5585C728"/>
    <w:rsid w:val="55FB1012"/>
    <w:rsid w:val="55FEA0A5"/>
    <w:rsid w:val="563B5614"/>
    <w:rsid w:val="566F89A1"/>
    <w:rsid w:val="56917084"/>
    <w:rsid w:val="57571D72"/>
    <w:rsid w:val="577EE825"/>
    <w:rsid w:val="579134A5"/>
    <w:rsid w:val="57A720A7"/>
    <w:rsid w:val="57EF8C18"/>
    <w:rsid w:val="57FB6CA4"/>
    <w:rsid w:val="583E7DEC"/>
    <w:rsid w:val="58435B36"/>
    <w:rsid w:val="58467784"/>
    <w:rsid w:val="585921F9"/>
    <w:rsid w:val="58C70B00"/>
    <w:rsid w:val="58CF7DE8"/>
    <w:rsid w:val="58DFA448"/>
    <w:rsid w:val="58E76110"/>
    <w:rsid w:val="58F964B0"/>
    <w:rsid w:val="59547426"/>
    <w:rsid w:val="59846B7C"/>
    <w:rsid w:val="59D9433E"/>
    <w:rsid w:val="59F4F167"/>
    <w:rsid w:val="59FA0220"/>
    <w:rsid w:val="5A168A46"/>
    <w:rsid w:val="5A8C2790"/>
    <w:rsid w:val="5A9FF12D"/>
    <w:rsid w:val="5AC25A67"/>
    <w:rsid w:val="5AD284F7"/>
    <w:rsid w:val="5AEE79B2"/>
    <w:rsid w:val="5AF6D40B"/>
    <w:rsid w:val="5B337073"/>
    <w:rsid w:val="5B6FF778"/>
    <w:rsid w:val="5B7D9FB5"/>
    <w:rsid w:val="5B84AD02"/>
    <w:rsid w:val="5B98A31B"/>
    <w:rsid w:val="5BC48ADE"/>
    <w:rsid w:val="5C8CE1B0"/>
    <w:rsid w:val="5C914437"/>
    <w:rsid w:val="5D1596FD"/>
    <w:rsid w:val="5D21C193"/>
    <w:rsid w:val="5D6E6779"/>
    <w:rsid w:val="5D9A2FAC"/>
    <w:rsid w:val="5DB2A2AC"/>
    <w:rsid w:val="5DC219B2"/>
    <w:rsid w:val="5DF65B24"/>
    <w:rsid w:val="5DFF393C"/>
    <w:rsid w:val="5E16C4A9"/>
    <w:rsid w:val="5E1B4ECD"/>
    <w:rsid w:val="5E3684F6"/>
    <w:rsid w:val="5E4AFC89"/>
    <w:rsid w:val="5E85D209"/>
    <w:rsid w:val="5EF6DC30"/>
    <w:rsid w:val="5EFBD69F"/>
    <w:rsid w:val="5F046ACB"/>
    <w:rsid w:val="5F1A5697"/>
    <w:rsid w:val="5F4D4D48"/>
    <w:rsid w:val="5F72B16D"/>
    <w:rsid w:val="5F7CEDC1"/>
    <w:rsid w:val="5F96818D"/>
    <w:rsid w:val="5FC11583"/>
    <w:rsid w:val="5FEF1A65"/>
    <w:rsid w:val="607B1727"/>
    <w:rsid w:val="60B47F40"/>
    <w:rsid w:val="60C3DADC"/>
    <w:rsid w:val="60CAA3BE"/>
    <w:rsid w:val="60CFE05D"/>
    <w:rsid w:val="6137FF19"/>
    <w:rsid w:val="615A49D2"/>
    <w:rsid w:val="61DC5D4A"/>
    <w:rsid w:val="6206B75C"/>
    <w:rsid w:val="628689AD"/>
    <w:rsid w:val="62B2E73F"/>
    <w:rsid w:val="62D3D29F"/>
    <w:rsid w:val="62DB2A53"/>
    <w:rsid w:val="62E456EB"/>
    <w:rsid w:val="62EA58D6"/>
    <w:rsid w:val="635DD65C"/>
    <w:rsid w:val="6435AF37"/>
    <w:rsid w:val="643CC25A"/>
    <w:rsid w:val="6454443F"/>
    <w:rsid w:val="64C00586"/>
    <w:rsid w:val="64C1E980"/>
    <w:rsid w:val="64F21F27"/>
    <w:rsid w:val="65369AA4"/>
    <w:rsid w:val="653972B3"/>
    <w:rsid w:val="65642D18"/>
    <w:rsid w:val="657A85BB"/>
    <w:rsid w:val="657E9D9B"/>
    <w:rsid w:val="65809A93"/>
    <w:rsid w:val="65DFFD71"/>
    <w:rsid w:val="65F3DC3D"/>
    <w:rsid w:val="660C3610"/>
    <w:rsid w:val="66748911"/>
    <w:rsid w:val="66F20E67"/>
    <w:rsid w:val="672332A0"/>
    <w:rsid w:val="6728EAA4"/>
    <w:rsid w:val="67584366"/>
    <w:rsid w:val="67AB4A7A"/>
    <w:rsid w:val="67B7D68F"/>
    <w:rsid w:val="67C7360D"/>
    <w:rsid w:val="67E74E94"/>
    <w:rsid w:val="683B26E1"/>
    <w:rsid w:val="6869F08F"/>
    <w:rsid w:val="686FC4A1"/>
    <w:rsid w:val="691DCFB2"/>
    <w:rsid w:val="6947648B"/>
    <w:rsid w:val="6990DF9F"/>
    <w:rsid w:val="69A13F08"/>
    <w:rsid w:val="69A77C07"/>
    <w:rsid w:val="6A23D6FC"/>
    <w:rsid w:val="6A429B92"/>
    <w:rsid w:val="6A58146B"/>
    <w:rsid w:val="6A6137AF"/>
    <w:rsid w:val="6A7FC016"/>
    <w:rsid w:val="6AA649D8"/>
    <w:rsid w:val="6ACE4F8E"/>
    <w:rsid w:val="6B0F33F6"/>
    <w:rsid w:val="6B11169A"/>
    <w:rsid w:val="6B11EE28"/>
    <w:rsid w:val="6B1AD921"/>
    <w:rsid w:val="6B5BF138"/>
    <w:rsid w:val="6BA283E2"/>
    <w:rsid w:val="6BAAF154"/>
    <w:rsid w:val="6C2ED296"/>
    <w:rsid w:val="6C73F97E"/>
    <w:rsid w:val="6C8CE66C"/>
    <w:rsid w:val="6CA7217B"/>
    <w:rsid w:val="6CAE0D48"/>
    <w:rsid w:val="6CB4DE0B"/>
    <w:rsid w:val="6CDAFA1F"/>
    <w:rsid w:val="6CEB9215"/>
    <w:rsid w:val="6D2A5DE6"/>
    <w:rsid w:val="6D5E930A"/>
    <w:rsid w:val="6D86A594"/>
    <w:rsid w:val="6DC48A1C"/>
    <w:rsid w:val="6DF66877"/>
    <w:rsid w:val="6E2A8C2E"/>
    <w:rsid w:val="6E52FBFE"/>
    <w:rsid w:val="6EA29B93"/>
    <w:rsid w:val="6EB8DECB"/>
    <w:rsid w:val="6F132188"/>
    <w:rsid w:val="6F5CECD5"/>
    <w:rsid w:val="6F73E21B"/>
    <w:rsid w:val="6F875420"/>
    <w:rsid w:val="6F976FFD"/>
    <w:rsid w:val="6F98E217"/>
    <w:rsid w:val="6FE471C6"/>
    <w:rsid w:val="6FF19E96"/>
    <w:rsid w:val="7004D1B6"/>
    <w:rsid w:val="700DA8A6"/>
    <w:rsid w:val="7030BCD9"/>
    <w:rsid w:val="7035C5A0"/>
    <w:rsid w:val="7093F8C5"/>
    <w:rsid w:val="70B02D8B"/>
    <w:rsid w:val="70C05653"/>
    <w:rsid w:val="70EF0C53"/>
    <w:rsid w:val="70F8DF32"/>
    <w:rsid w:val="716E13A1"/>
    <w:rsid w:val="7188315C"/>
    <w:rsid w:val="71A405E2"/>
    <w:rsid w:val="71D2FE5E"/>
    <w:rsid w:val="72190DED"/>
    <w:rsid w:val="725E226F"/>
    <w:rsid w:val="726BCAD7"/>
    <w:rsid w:val="7270075E"/>
    <w:rsid w:val="7292AC09"/>
    <w:rsid w:val="72A9F35D"/>
    <w:rsid w:val="72B1425F"/>
    <w:rsid w:val="72B731B9"/>
    <w:rsid w:val="72C2BB95"/>
    <w:rsid w:val="72CB42EB"/>
    <w:rsid w:val="72D071D5"/>
    <w:rsid w:val="72E2B009"/>
    <w:rsid w:val="7378CA3A"/>
    <w:rsid w:val="73981054"/>
    <w:rsid w:val="73A1DB3E"/>
    <w:rsid w:val="73A428AE"/>
    <w:rsid w:val="743035EB"/>
    <w:rsid w:val="7439883B"/>
    <w:rsid w:val="74BB5D51"/>
    <w:rsid w:val="74C859FA"/>
    <w:rsid w:val="74CEE5C7"/>
    <w:rsid w:val="74F2CF4E"/>
    <w:rsid w:val="74FCA074"/>
    <w:rsid w:val="75138E3F"/>
    <w:rsid w:val="752F94F0"/>
    <w:rsid w:val="75F240D3"/>
    <w:rsid w:val="767B81FB"/>
    <w:rsid w:val="76870EF8"/>
    <w:rsid w:val="76E717E3"/>
    <w:rsid w:val="76E71DC5"/>
    <w:rsid w:val="772DBD3D"/>
    <w:rsid w:val="775FCEF1"/>
    <w:rsid w:val="77982153"/>
    <w:rsid w:val="77DDAEC8"/>
    <w:rsid w:val="782F566D"/>
    <w:rsid w:val="785730E4"/>
    <w:rsid w:val="7872B9C0"/>
    <w:rsid w:val="787652D3"/>
    <w:rsid w:val="78B8BA6D"/>
    <w:rsid w:val="78BB558F"/>
    <w:rsid w:val="78D14C1D"/>
    <w:rsid w:val="78D79CC7"/>
    <w:rsid w:val="78ED5D71"/>
    <w:rsid w:val="7919E0CE"/>
    <w:rsid w:val="797CFF63"/>
    <w:rsid w:val="79A6E39D"/>
    <w:rsid w:val="79D04D29"/>
    <w:rsid w:val="7A1B9FB5"/>
    <w:rsid w:val="7A343711"/>
    <w:rsid w:val="7A7EDD72"/>
    <w:rsid w:val="7AA694DD"/>
    <w:rsid w:val="7B04194D"/>
    <w:rsid w:val="7B769DF7"/>
    <w:rsid w:val="7BAFDC98"/>
    <w:rsid w:val="7BBF0BA1"/>
    <w:rsid w:val="7BC7BD15"/>
    <w:rsid w:val="7BDA032C"/>
    <w:rsid w:val="7BDEC124"/>
    <w:rsid w:val="7C10CA3D"/>
    <w:rsid w:val="7C6A9DA9"/>
    <w:rsid w:val="7CA79F0E"/>
    <w:rsid w:val="7CAF0FFA"/>
    <w:rsid w:val="7CBBB812"/>
    <w:rsid w:val="7CEF33C9"/>
    <w:rsid w:val="7D174E25"/>
    <w:rsid w:val="7D1F3089"/>
    <w:rsid w:val="7D89D386"/>
    <w:rsid w:val="7D9A141F"/>
    <w:rsid w:val="7DA87499"/>
    <w:rsid w:val="7DBA19C6"/>
    <w:rsid w:val="7DE120AA"/>
    <w:rsid w:val="7E1E7DF1"/>
    <w:rsid w:val="7E2767D9"/>
    <w:rsid w:val="7E2C8AAD"/>
    <w:rsid w:val="7E88AF89"/>
    <w:rsid w:val="7E93AF82"/>
    <w:rsid w:val="7ED3FA1F"/>
    <w:rsid w:val="7F1359BD"/>
    <w:rsid w:val="7F2FD57B"/>
    <w:rsid w:val="7F43A16B"/>
    <w:rsid w:val="7F4B21C6"/>
    <w:rsid w:val="7F52A742"/>
    <w:rsid w:val="7F76057F"/>
    <w:rsid w:val="7FA18A7C"/>
    <w:rsid w:val="7FC051E5"/>
    <w:rsid w:val="7FD31B3F"/>
    <w:rsid w:val="7FE3E5B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B8DBD5"/>
  <w15:chartTrackingRefBased/>
  <w15:docId w15:val="{D857C5BD-5E15-4C30-9CCD-C2E622095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C43"/>
    <w:pPr>
      <w:jc w:val="both"/>
    </w:pPr>
    <w:rPr>
      <w:rFonts w:ascii="Graphik" w:hAnsi="Graphik"/>
      <w:kern w:val="2"/>
      <w:sz w:val="20"/>
      <w:lang w:val="en-US"/>
      <w14:ligatures w14:val="standardContextual"/>
    </w:rPr>
  </w:style>
  <w:style w:type="paragraph" w:styleId="Heading1">
    <w:name w:val="heading 1"/>
    <w:basedOn w:val="Normal"/>
    <w:next w:val="Normal"/>
    <w:link w:val="Heading1Char"/>
    <w:autoRedefine/>
    <w:qFormat/>
    <w:rsid w:val="00CF1C43"/>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CF1C43"/>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CF1C43"/>
    <w:pPr>
      <w:outlineLvl w:val="2"/>
    </w:pPr>
    <w:rPr>
      <w:b/>
      <w:bCs/>
      <w:sz w:val="22"/>
      <w:szCs w:val="24"/>
    </w:rPr>
  </w:style>
  <w:style w:type="paragraph" w:styleId="Heading4">
    <w:name w:val="heading 4"/>
    <w:basedOn w:val="Normal"/>
    <w:next w:val="Normal"/>
    <w:link w:val="Heading4Char"/>
    <w:uiPriority w:val="9"/>
    <w:unhideWhenUsed/>
    <w:qFormat/>
    <w:rsid w:val="00CF1C43"/>
    <w:pPr>
      <w:outlineLvl w:val="3"/>
    </w:pPr>
    <w:rPr>
      <w:b/>
      <w:bCs/>
      <w:i/>
      <w:iCs/>
    </w:rPr>
  </w:style>
  <w:style w:type="paragraph" w:styleId="Heading5">
    <w:name w:val="heading 5"/>
    <w:basedOn w:val="Normal"/>
    <w:next w:val="NormalIndent"/>
    <w:link w:val="Heading5Char"/>
    <w:autoRedefine/>
    <w:qFormat/>
    <w:rsid w:val="00B4121E"/>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B4121E"/>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B4121E"/>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B4121E"/>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B4121E"/>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CF1C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1C43"/>
  </w:style>
  <w:style w:type="character" w:customStyle="1" w:styleId="Heading1Char">
    <w:name w:val="Heading 1 Char"/>
    <w:basedOn w:val="DefaultParagraphFont"/>
    <w:link w:val="Heading1"/>
    <w:rsid w:val="00CF1C43"/>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CF1C43"/>
    <w:rPr>
      <w:rFonts w:ascii="Graphik" w:eastAsiaTheme="majorEastAsia" w:hAnsi="Graphik" w:cstheme="majorBidi"/>
      <w:b/>
      <w:bCs/>
      <w:color w:val="7030A0"/>
      <w:kern w:val="2"/>
      <w:sz w:val="26"/>
      <w:szCs w:val="24"/>
      <w:lang w:val="en-US"/>
      <w14:ligatures w14:val="standardContextual"/>
    </w:rPr>
  </w:style>
  <w:style w:type="character" w:customStyle="1" w:styleId="Heading3Char">
    <w:name w:val="Heading 3 Char"/>
    <w:basedOn w:val="DefaultParagraphFont"/>
    <w:link w:val="Heading3"/>
    <w:uiPriority w:val="9"/>
    <w:rsid w:val="00CF1C43"/>
    <w:rPr>
      <w:rFonts w:ascii="Graphik" w:hAnsi="Graphik"/>
      <w:b/>
      <w:bCs/>
      <w:kern w:val="2"/>
      <w:szCs w:val="24"/>
      <w:lang w:val="en-US"/>
      <w14:ligatures w14:val="standardContextual"/>
    </w:rPr>
  </w:style>
  <w:style w:type="character" w:styleId="Hyperlink">
    <w:name w:val="Hyperlink"/>
    <w:basedOn w:val="DefaultParagraphFont"/>
    <w:uiPriority w:val="99"/>
    <w:unhideWhenUsed/>
    <w:rsid w:val="00CF1C43"/>
    <w:rPr>
      <w:color w:val="0563C1" w:themeColor="hyperlink"/>
      <w:u w:val="single"/>
    </w:rPr>
  </w:style>
  <w:style w:type="character" w:styleId="UnresolvedMention">
    <w:name w:val="Unresolved Mention"/>
    <w:basedOn w:val="DefaultParagraphFont"/>
    <w:uiPriority w:val="99"/>
    <w:unhideWhenUsed/>
    <w:rsid w:val="00B4121E"/>
    <w:rPr>
      <w:color w:val="605E5C"/>
      <w:shd w:val="clear" w:color="auto" w:fill="E1DFDD"/>
    </w:rPr>
  </w:style>
  <w:style w:type="paragraph" w:styleId="ListParagraph">
    <w:name w:val="List Paragraph"/>
    <w:basedOn w:val="Normal"/>
    <w:link w:val="ListParagraphChar"/>
    <w:uiPriority w:val="34"/>
    <w:qFormat/>
    <w:rsid w:val="00CF1C43"/>
    <w:pPr>
      <w:numPr>
        <w:numId w:val="9"/>
      </w:numPr>
      <w:spacing w:before="120" w:after="120" w:line="240" w:lineRule="auto"/>
      <w:ind w:right="720"/>
    </w:pPr>
  </w:style>
  <w:style w:type="paragraph" w:styleId="TOCHeading">
    <w:name w:val="TOC Heading"/>
    <w:basedOn w:val="Heading1"/>
    <w:next w:val="Normal"/>
    <w:uiPriority w:val="39"/>
    <w:unhideWhenUsed/>
    <w:qFormat/>
    <w:rsid w:val="00CF1C43"/>
    <w:pPr>
      <w:tabs>
        <w:tab w:val="clear" w:pos="1134"/>
      </w:tabs>
      <w:spacing w:after="0"/>
      <w:jc w:val="center"/>
      <w:outlineLvl w:val="9"/>
    </w:pPr>
    <w:rPr>
      <w:rFonts w:eastAsiaTheme="majorEastAsia" w:cstheme="majorBidi"/>
      <w:bCs/>
      <w:kern w:val="0"/>
      <w:sz w:val="32"/>
      <w:szCs w:val="32"/>
      <w:lang w:val="en-US"/>
      <w14:ligatures w14:val="none"/>
    </w:rPr>
  </w:style>
  <w:style w:type="paragraph" w:styleId="TOC1">
    <w:name w:val="toc 1"/>
    <w:basedOn w:val="Normal"/>
    <w:next w:val="Normal"/>
    <w:autoRedefine/>
    <w:uiPriority w:val="39"/>
    <w:unhideWhenUsed/>
    <w:rsid w:val="00CF1C43"/>
    <w:pPr>
      <w:spacing w:after="100"/>
    </w:pPr>
  </w:style>
  <w:style w:type="paragraph" w:styleId="TOC2">
    <w:name w:val="toc 2"/>
    <w:basedOn w:val="Normal"/>
    <w:next w:val="Normal"/>
    <w:autoRedefine/>
    <w:uiPriority w:val="39"/>
    <w:unhideWhenUsed/>
    <w:rsid w:val="00CF1C43"/>
    <w:pPr>
      <w:spacing w:after="100"/>
      <w:ind w:left="200"/>
    </w:pPr>
  </w:style>
  <w:style w:type="paragraph" w:styleId="TOC3">
    <w:name w:val="toc 3"/>
    <w:basedOn w:val="Normal"/>
    <w:next w:val="Normal"/>
    <w:autoRedefine/>
    <w:uiPriority w:val="39"/>
    <w:unhideWhenUsed/>
    <w:rsid w:val="00CF1C43"/>
    <w:pPr>
      <w:spacing w:after="100"/>
      <w:ind w:left="400"/>
    </w:pPr>
  </w:style>
  <w:style w:type="character" w:customStyle="1" w:styleId="Heading4Char">
    <w:name w:val="Heading 4 Char"/>
    <w:basedOn w:val="DefaultParagraphFont"/>
    <w:link w:val="Heading4"/>
    <w:uiPriority w:val="9"/>
    <w:rsid w:val="00CF1C43"/>
    <w:rPr>
      <w:rFonts w:ascii="Graphik" w:hAnsi="Graphik"/>
      <w:b/>
      <w:bCs/>
      <w:i/>
      <w:iCs/>
      <w:kern w:val="2"/>
      <w:sz w:val="20"/>
      <w:lang w:val="en-US"/>
      <w14:ligatures w14:val="standardContextual"/>
    </w:rPr>
  </w:style>
  <w:style w:type="character" w:customStyle="1" w:styleId="Heading5Char">
    <w:name w:val="Heading 5 Char"/>
    <w:basedOn w:val="DefaultParagraphFont"/>
    <w:link w:val="Heading5"/>
    <w:rsid w:val="00B4121E"/>
    <w:rPr>
      <w:rFonts w:ascii="Arial" w:eastAsia="Times New Roman" w:hAnsi="Arial" w:cs="Times New Roman"/>
      <w:kern w:val="2"/>
      <w:sz w:val="20"/>
      <w:szCs w:val="20"/>
      <w:lang w:val="en-US"/>
      <w14:ligatures w14:val="standardContextual"/>
    </w:rPr>
  </w:style>
  <w:style w:type="character" w:customStyle="1" w:styleId="Heading6Char">
    <w:name w:val="Heading 6 Char"/>
    <w:basedOn w:val="DefaultParagraphFont"/>
    <w:link w:val="Heading6"/>
    <w:rsid w:val="00B4121E"/>
    <w:rPr>
      <w:rFonts w:ascii="Arial" w:eastAsia="Times New Roman" w:hAnsi="Arial" w:cs="Times New Roman"/>
      <w:kern w:val="2"/>
      <w:sz w:val="18"/>
      <w:szCs w:val="20"/>
      <w:u w:val="single"/>
      <w:lang w:val="en-US"/>
      <w14:ligatures w14:val="standardContextual"/>
    </w:rPr>
  </w:style>
  <w:style w:type="character" w:customStyle="1" w:styleId="Heading7Char">
    <w:name w:val="Heading 7 Char"/>
    <w:basedOn w:val="DefaultParagraphFont"/>
    <w:link w:val="Heading7"/>
    <w:rsid w:val="00B4121E"/>
    <w:rPr>
      <w:rFonts w:ascii="Arial" w:eastAsia="Times New Roman" w:hAnsi="Arial" w:cs="Times New Roman"/>
      <w:i/>
      <w:kern w:val="2"/>
      <w:sz w:val="18"/>
      <w:szCs w:val="20"/>
      <w:lang w:val="en-US"/>
      <w14:ligatures w14:val="standardContextual"/>
    </w:rPr>
  </w:style>
  <w:style w:type="character" w:customStyle="1" w:styleId="Heading8Char">
    <w:name w:val="Heading 8 Char"/>
    <w:basedOn w:val="DefaultParagraphFont"/>
    <w:link w:val="Heading8"/>
    <w:rsid w:val="00B4121E"/>
    <w:rPr>
      <w:rFonts w:ascii="Arial" w:eastAsia="Times New Roman" w:hAnsi="Arial" w:cs="Times New Roman"/>
      <w:i/>
      <w:kern w:val="2"/>
      <w:sz w:val="18"/>
      <w:szCs w:val="20"/>
      <w:lang w:val="en-US"/>
      <w14:ligatures w14:val="standardContextual"/>
    </w:rPr>
  </w:style>
  <w:style w:type="character" w:customStyle="1" w:styleId="Heading9Char">
    <w:name w:val="Heading 9 Char"/>
    <w:basedOn w:val="DefaultParagraphFont"/>
    <w:link w:val="Heading9"/>
    <w:rsid w:val="00B4121E"/>
    <w:rPr>
      <w:rFonts w:ascii="Arial" w:eastAsia="Times New Roman" w:hAnsi="Arial" w:cs="Times New Roman"/>
      <w:b/>
      <w:i/>
      <w:kern w:val="2"/>
      <w:sz w:val="18"/>
      <w:szCs w:val="20"/>
      <w:lang w:val="en-US"/>
      <w14:ligatures w14:val="standardContextual"/>
    </w:rPr>
  </w:style>
  <w:style w:type="paragraph" w:styleId="NormalWeb">
    <w:name w:val="Normal (Web)"/>
    <w:basedOn w:val="Normal"/>
    <w:uiPriority w:val="99"/>
    <w:semiHidden/>
    <w:unhideWhenUsed/>
    <w:rsid w:val="00B4121E"/>
    <w:pPr>
      <w:spacing w:before="100" w:beforeAutospacing="1" w:after="100" w:afterAutospacing="1"/>
    </w:pPr>
    <w:rPr>
      <w:rFonts w:ascii="Times New Roman" w:eastAsia="Times New Roman" w:hAnsi="Times New Roman"/>
      <w:lang w:val="en-IE" w:eastAsia="en-GB"/>
    </w:rPr>
  </w:style>
  <w:style w:type="paragraph" w:customStyle="1" w:styleId="CodeSample">
    <w:name w:val="Code Sample"/>
    <w:basedOn w:val="Normal"/>
    <w:link w:val="CodeSampleChar"/>
    <w:autoRedefine/>
    <w:qFormat/>
    <w:rsid w:val="00B4121E"/>
    <w:pPr>
      <w:ind w:left="360"/>
    </w:pPr>
    <w:rPr>
      <w:rFonts w:ascii="Consolas" w:hAnsi="Consolas"/>
      <w:lang w:val="fr-FR"/>
    </w:rPr>
  </w:style>
  <w:style w:type="character" w:customStyle="1" w:styleId="CodeSampleChar">
    <w:name w:val="Code Sample Char"/>
    <w:basedOn w:val="DefaultParagraphFont"/>
    <w:link w:val="CodeSample"/>
    <w:rsid w:val="00B4121E"/>
    <w:rPr>
      <w:rFonts w:ascii="Consolas" w:hAnsi="Consolas"/>
      <w:kern w:val="2"/>
      <w:sz w:val="20"/>
      <w:lang w:val="fr-FR"/>
      <w14:ligatures w14:val="standardContextual"/>
    </w:rPr>
  </w:style>
  <w:style w:type="paragraph" w:customStyle="1" w:styleId="Accenture">
    <w:name w:val="Accenture"/>
    <w:basedOn w:val="Normal"/>
    <w:rsid w:val="00B4121E"/>
    <w:pPr>
      <w:spacing w:before="200"/>
    </w:pPr>
    <w:rPr>
      <w:rFonts w:cs="Arial"/>
    </w:rPr>
  </w:style>
  <w:style w:type="paragraph" w:styleId="BalloonText">
    <w:name w:val="Balloon Text"/>
    <w:basedOn w:val="Normal"/>
    <w:link w:val="BalloonTextChar"/>
    <w:uiPriority w:val="99"/>
    <w:semiHidden/>
    <w:unhideWhenUsed/>
    <w:rsid w:val="00B4121E"/>
    <w:rPr>
      <w:rFonts w:ascii="Tahoma" w:hAnsi="Tahoma" w:cs="Tahoma"/>
      <w:sz w:val="16"/>
      <w:szCs w:val="16"/>
    </w:rPr>
  </w:style>
  <w:style w:type="character" w:customStyle="1" w:styleId="BalloonTextChar">
    <w:name w:val="Balloon Text Char"/>
    <w:basedOn w:val="DefaultParagraphFont"/>
    <w:link w:val="BalloonText"/>
    <w:uiPriority w:val="99"/>
    <w:semiHidden/>
    <w:rsid w:val="00B4121E"/>
    <w:rPr>
      <w:rFonts w:ascii="Tahoma" w:hAnsi="Tahoma" w:cs="Tahoma"/>
      <w:kern w:val="2"/>
      <w:sz w:val="16"/>
      <w:szCs w:val="16"/>
      <w:lang w:val="en-US"/>
      <w14:ligatures w14:val="standardContextual"/>
    </w:rPr>
  </w:style>
  <w:style w:type="character" w:styleId="CommentReference">
    <w:name w:val="annotation reference"/>
    <w:basedOn w:val="DefaultParagraphFont"/>
    <w:uiPriority w:val="99"/>
    <w:semiHidden/>
    <w:unhideWhenUsed/>
    <w:rsid w:val="00B4121E"/>
    <w:rPr>
      <w:sz w:val="16"/>
      <w:szCs w:val="16"/>
    </w:rPr>
  </w:style>
  <w:style w:type="paragraph" w:styleId="CommentText">
    <w:name w:val="annotation text"/>
    <w:basedOn w:val="Normal"/>
    <w:link w:val="CommentTextChar"/>
    <w:uiPriority w:val="99"/>
    <w:unhideWhenUsed/>
    <w:rsid w:val="00B4121E"/>
    <w:rPr>
      <w:szCs w:val="20"/>
    </w:rPr>
  </w:style>
  <w:style w:type="character" w:customStyle="1" w:styleId="CommentTextChar">
    <w:name w:val="Comment Text Char"/>
    <w:basedOn w:val="DefaultParagraphFont"/>
    <w:link w:val="CommentText"/>
    <w:uiPriority w:val="99"/>
    <w:rsid w:val="00B4121E"/>
    <w:rPr>
      <w:rFonts w:ascii="Graphik" w:hAnsi="Graphik"/>
      <w:kern w:val="2"/>
      <w:sz w:val="20"/>
      <w:szCs w:val="20"/>
      <w:lang w:val="en-US"/>
      <w14:ligatures w14:val="standardContextual"/>
    </w:rPr>
  </w:style>
  <w:style w:type="paragraph" w:styleId="CommentSubject">
    <w:name w:val="annotation subject"/>
    <w:basedOn w:val="CommentText"/>
    <w:next w:val="CommentText"/>
    <w:link w:val="CommentSubjectChar"/>
    <w:uiPriority w:val="99"/>
    <w:semiHidden/>
    <w:unhideWhenUsed/>
    <w:rsid w:val="00B4121E"/>
    <w:rPr>
      <w:b/>
      <w:bCs/>
    </w:rPr>
  </w:style>
  <w:style w:type="character" w:customStyle="1" w:styleId="CommentSubjectChar">
    <w:name w:val="Comment Subject Char"/>
    <w:basedOn w:val="CommentTextChar"/>
    <w:link w:val="CommentSubject"/>
    <w:uiPriority w:val="99"/>
    <w:semiHidden/>
    <w:rsid w:val="00B4121E"/>
    <w:rPr>
      <w:rFonts w:ascii="Graphik" w:hAnsi="Graphik"/>
      <w:b/>
      <w:bCs/>
      <w:kern w:val="2"/>
      <w:sz w:val="20"/>
      <w:szCs w:val="20"/>
      <w:lang w:val="en-US"/>
      <w14:ligatures w14:val="standardContextual"/>
    </w:rPr>
  </w:style>
  <w:style w:type="paragraph" w:customStyle="1" w:styleId="Content">
    <w:name w:val="Content"/>
    <w:link w:val="ContentChar"/>
    <w:rsid w:val="00B4121E"/>
    <w:pPr>
      <w:keepLines/>
      <w:tabs>
        <w:tab w:val="left" w:pos="1134"/>
      </w:tabs>
      <w:spacing w:after="120" w:line="240" w:lineRule="auto"/>
      <w:jc w:val="center"/>
    </w:pPr>
    <w:rPr>
      <w:rFonts w:ascii="Graphik" w:hAnsi="Graphik" w:cs="Times New Roman"/>
      <w:b/>
      <w:kern w:val="2"/>
      <w:sz w:val="32"/>
      <w:szCs w:val="20"/>
      <w:lang w:val="en-US"/>
      <w14:ligatures w14:val="standardContextual"/>
    </w:rPr>
  </w:style>
  <w:style w:type="character" w:customStyle="1" w:styleId="ContentChar">
    <w:name w:val="Content Char"/>
    <w:basedOn w:val="DefaultParagraphFont"/>
    <w:link w:val="Content"/>
    <w:rsid w:val="00B4121E"/>
    <w:rPr>
      <w:rFonts w:ascii="Graphik" w:hAnsi="Graphik" w:cs="Times New Roman"/>
      <w:b/>
      <w:kern w:val="2"/>
      <w:sz w:val="32"/>
      <w:szCs w:val="20"/>
      <w:lang w:val="en-US"/>
      <w14:ligatures w14:val="standardContextual"/>
    </w:rPr>
  </w:style>
  <w:style w:type="paragraph" w:styleId="DocumentMap">
    <w:name w:val="Document Map"/>
    <w:basedOn w:val="Normal"/>
    <w:link w:val="DocumentMapChar"/>
    <w:uiPriority w:val="99"/>
    <w:semiHidden/>
    <w:unhideWhenUsed/>
    <w:rsid w:val="00B4121E"/>
    <w:rPr>
      <w:rFonts w:ascii="Lucida Grande" w:hAnsi="Lucida Grande"/>
    </w:rPr>
  </w:style>
  <w:style w:type="character" w:customStyle="1" w:styleId="DocumentMapChar">
    <w:name w:val="Document Map Char"/>
    <w:basedOn w:val="DefaultParagraphFont"/>
    <w:link w:val="DocumentMap"/>
    <w:uiPriority w:val="99"/>
    <w:semiHidden/>
    <w:rsid w:val="00B4121E"/>
    <w:rPr>
      <w:rFonts w:ascii="Lucida Grande" w:hAnsi="Lucida Grande"/>
      <w:kern w:val="2"/>
      <w:sz w:val="20"/>
      <w:lang w:val="en-US"/>
      <w14:ligatures w14:val="standardContextual"/>
    </w:rPr>
  </w:style>
  <w:style w:type="character" w:styleId="Emphasis">
    <w:name w:val="Emphasis"/>
    <w:basedOn w:val="DefaultParagraphFont"/>
    <w:uiPriority w:val="20"/>
    <w:rsid w:val="00B4121E"/>
    <w:rPr>
      <w:i/>
      <w:iCs/>
    </w:rPr>
  </w:style>
  <w:style w:type="paragraph" w:styleId="Footer">
    <w:name w:val="footer"/>
    <w:basedOn w:val="Normal"/>
    <w:link w:val="FooterChar"/>
    <w:uiPriority w:val="99"/>
    <w:unhideWhenUsed/>
    <w:rsid w:val="00CF1C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1C43"/>
    <w:rPr>
      <w:rFonts w:ascii="Graphik" w:hAnsi="Graphik"/>
      <w:kern w:val="2"/>
      <w:sz w:val="20"/>
      <w:lang w:val="en-US"/>
      <w14:ligatures w14:val="standardContextual"/>
    </w:rPr>
  </w:style>
  <w:style w:type="paragraph" w:styleId="Header">
    <w:name w:val="header"/>
    <w:basedOn w:val="Normal"/>
    <w:link w:val="HeaderChar"/>
    <w:uiPriority w:val="99"/>
    <w:unhideWhenUsed/>
    <w:rsid w:val="00CF1C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1C43"/>
    <w:rPr>
      <w:rFonts w:ascii="Graphik" w:hAnsi="Graphik"/>
      <w:kern w:val="2"/>
      <w:sz w:val="20"/>
      <w:lang w:val="en-US"/>
      <w14:ligatures w14:val="standardContextual"/>
    </w:rPr>
  </w:style>
  <w:style w:type="paragraph" w:styleId="NormalIndent">
    <w:name w:val="Normal Indent"/>
    <w:basedOn w:val="Normal"/>
    <w:uiPriority w:val="99"/>
    <w:semiHidden/>
    <w:unhideWhenUsed/>
    <w:rsid w:val="00B4121E"/>
    <w:pPr>
      <w:ind w:left="720"/>
    </w:pPr>
  </w:style>
  <w:style w:type="paragraph" w:styleId="ListBullet">
    <w:name w:val="List Bullet"/>
    <w:basedOn w:val="Normal"/>
    <w:uiPriority w:val="3"/>
    <w:qFormat/>
    <w:rsid w:val="00B4121E"/>
    <w:pPr>
      <w:numPr>
        <w:numId w:val="2"/>
      </w:numPr>
      <w:spacing w:after="60"/>
    </w:pPr>
    <w:rPr>
      <w:rFonts w:eastAsia="Times New Roman" w:cs="Arial"/>
      <w:lang w:val="de-DE"/>
    </w:rPr>
  </w:style>
  <w:style w:type="paragraph" w:styleId="ListBullet2">
    <w:name w:val="List Bullet 2"/>
    <w:basedOn w:val="Normal"/>
    <w:uiPriority w:val="99"/>
    <w:semiHidden/>
    <w:unhideWhenUsed/>
    <w:rsid w:val="00B4121E"/>
    <w:pPr>
      <w:numPr>
        <w:numId w:val="3"/>
      </w:numPr>
      <w:contextualSpacing/>
    </w:pPr>
  </w:style>
  <w:style w:type="paragraph" w:styleId="ListBullet3">
    <w:name w:val="List Bullet 3"/>
    <w:basedOn w:val="Normal"/>
    <w:uiPriority w:val="99"/>
    <w:semiHidden/>
    <w:unhideWhenUsed/>
    <w:rsid w:val="00B4121E"/>
    <w:pPr>
      <w:numPr>
        <w:numId w:val="4"/>
      </w:numPr>
      <w:contextualSpacing/>
    </w:pPr>
  </w:style>
  <w:style w:type="character" w:styleId="Mention">
    <w:name w:val="Mention"/>
    <w:basedOn w:val="DefaultParagraphFont"/>
    <w:uiPriority w:val="99"/>
    <w:unhideWhenUsed/>
    <w:rsid w:val="00B4121E"/>
    <w:rPr>
      <w:color w:val="2B579A"/>
      <w:shd w:val="clear" w:color="auto" w:fill="E1DFDD"/>
    </w:rPr>
  </w:style>
  <w:style w:type="paragraph" w:customStyle="1" w:styleId="Numberedlist">
    <w:name w:val="Numbered list"/>
    <w:basedOn w:val="ListBullet"/>
    <w:qFormat/>
    <w:rsid w:val="00B4121E"/>
    <w:pPr>
      <w:numPr>
        <w:numId w:val="5"/>
      </w:numPr>
    </w:pPr>
  </w:style>
  <w:style w:type="character" w:styleId="PageNumber">
    <w:name w:val="page number"/>
    <w:basedOn w:val="DefaultParagraphFont"/>
    <w:uiPriority w:val="99"/>
    <w:semiHidden/>
    <w:unhideWhenUsed/>
    <w:rsid w:val="00B4121E"/>
  </w:style>
  <w:style w:type="paragraph" w:customStyle="1" w:styleId="Picture">
    <w:name w:val="Picture"/>
    <w:basedOn w:val="Accenture"/>
    <w:next w:val="Subtitle"/>
    <w:link w:val="PictureChar"/>
    <w:rsid w:val="00B4121E"/>
    <w:pPr>
      <w:jc w:val="center"/>
    </w:pPr>
    <w:rPr>
      <w:noProof/>
    </w:rPr>
  </w:style>
  <w:style w:type="character" w:customStyle="1" w:styleId="PictureChar">
    <w:name w:val="Picture Char"/>
    <w:basedOn w:val="DefaultParagraphFont"/>
    <w:link w:val="Picture"/>
    <w:rsid w:val="00B4121E"/>
    <w:rPr>
      <w:rFonts w:ascii="Graphik" w:hAnsi="Graphik" w:cs="Arial"/>
      <w:noProof/>
      <w:kern w:val="2"/>
      <w:sz w:val="20"/>
      <w:lang w:val="en-US"/>
      <w14:ligatures w14:val="standardContextual"/>
    </w:rPr>
  </w:style>
  <w:style w:type="paragraph" w:styleId="Subtitle">
    <w:name w:val="Subtitle"/>
    <w:basedOn w:val="Accenture"/>
    <w:next w:val="Normal"/>
    <w:link w:val="SubtitleChar"/>
    <w:uiPriority w:val="11"/>
    <w:rsid w:val="00B4121E"/>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B4121E"/>
    <w:rPr>
      <w:rFonts w:ascii="Graphik" w:eastAsiaTheme="minorEastAsia" w:hAnsi="Graphik"/>
      <w:color w:val="5A5A5A" w:themeColor="text1" w:themeTint="A5"/>
      <w:spacing w:val="15"/>
      <w:kern w:val="2"/>
      <w:sz w:val="20"/>
      <w:lang w:val="en-US"/>
      <w14:ligatures w14:val="standardContextual"/>
    </w:rPr>
  </w:style>
  <w:style w:type="paragraph" w:customStyle="1" w:styleId="Platzhalter">
    <w:name w:val="Platzhalter"/>
    <w:basedOn w:val="Normal"/>
    <w:rsid w:val="00B4121E"/>
    <w:pPr>
      <w:jc w:val="center"/>
    </w:pPr>
    <w:rPr>
      <w:rFonts w:eastAsia="Times New Roman" w:cs="Arial"/>
      <w:szCs w:val="20"/>
    </w:rPr>
  </w:style>
  <w:style w:type="table" w:styleId="TableGrid">
    <w:name w:val="Table Grid"/>
    <w:basedOn w:val="TableNormal"/>
    <w:uiPriority w:val="39"/>
    <w:rsid w:val="00B4121E"/>
    <w:pPr>
      <w:spacing w:after="0" w:line="240" w:lineRule="auto"/>
    </w:pPr>
    <w:rPr>
      <w:rFonts w:ascii="Cambria" w:hAnsi="Cambria" w:cs="Times New Roman"/>
      <w:kern w:val="2"/>
      <w:sz w:val="20"/>
      <w:szCs w:val="20"/>
      <w:lang w:val="en-US"/>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00B4121E"/>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B4121E"/>
    <w:rPr>
      <w:rFonts w:ascii="Graphik" w:eastAsiaTheme="majorEastAsia" w:hAnsi="Graphik" w:cstheme="majorBidi"/>
      <w:b/>
      <w:spacing w:val="-10"/>
      <w:kern w:val="28"/>
      <w:sz w:val="72"/>
      <w:szCs w:val="56"/>
      <w:lang w:val="en-US"/>
      <w14:ligatures w14:val="standardContextual"/>
    </w:rPr>
  </w:style>
  <w:style w:type="paragraph" w:styleId="Revision">
    <w:name w:val="Revision"/>
    <w:hidden/>
    <w:uiPriority w:val="99"/>
    <w:semiHidden/>
    <w:rsid w:val="00B4121E"/>
    <w:pPr>
      <w:spacing w:before="80" w:after="80" w:line="240" w:lineRule="auto"/>
    </w:pPr>
    <w:rPr>
      <w:rFonts w:ascii="Calibri" w:eastAsia="Times New Roman" w:hAnsi="Calibri" w:cs="Times New Roman"/>
      <w:kern w:val="2"/>
      <w:sz w:val="24"/>
      <w:szCs w:val="20"/>
      <w:lang w:val="en-US"/>
      <w14:ligatures w14:val="standardContextual"/>
    </w:rPr>
  </w:style>
  <w:style w:type="paragraph" w:customStyle="1" w:styleId="Style1">
    <w:name w:val="Style1"/>
    <w:basedOn w:val="Normal"/>
    <w:link w:val="Style1Char"/>
    <w:rsid w:val="00B4121E"/>
    <w:rPr>
      <w:rFonts w:ascii="Consolas" w:hAnsi="Consolas"/>
    </w:rPr>
  </w:style>
  <w:style w:type="character" w:customStyle="1" w:styleId="Style1Char">
    <w:name w:val="Style1 Char"/>
    <w:basedOn w:val="DefaultParagraphFont"/>
    <w:link w:val="Style1"/>
    <w:rsid w:val="00B4121E"/>
    <w:rPr>
      <w:rFonts w:ascii="Consolas" w:hAnsi="Consolas"/>
      <w:kern w:val="2"/>
      <w:sz w:val="20"/>
      <w:lang w:val="en-US"/>
      <w14:ligatures w14:val="standardContextual"/>
    </w:rPr>
  </w:style>
  <w:style w:type="paragraph" w:customStyle="1" w:styleId="TOCHeading2">
    <w:name w:val="TOC Heading 2"/>
    <w:basedOn w:val="TOC1"/>
    <w:link w:val="TOCHeading2Char"/>
    <w:qFormat/>
    <w:rsid w:val="00B4121E"/>
    <w:pPr>
      <w:tabs>
        <w:tab w:val="right" w:leader="dot" w:pos="9350"/>
      </w:tabs>
    </w:pPr>
    <w:rPr>
      <w:noProof/>
    </w:rPr>
  </w:style>
  <w:style w:type="character" w:customStyle="1" w:styleId="TOCHeading2Char">
    <w:name w:val="TOC Heading 2 Char"/>
    <w:basedOn w:val="DefaultParagraphFont"/>
    <w:link w:val="TOCHeading2"/>
    <w:rsid w:val="00B4121E"/>
    <w:rPr>
      <w:rFonts w:ascii="Graphik" w:eastAsia="Times New Roman" w:hAnsi="Graphik"/>
      <w:b/>
      <w:noProof/>
      <w:kern w:val="2"/>
      <w:sz w:val="20"/>
      <w:lang w:val="en-US"/>
      <w14:ligatures w14:val="standardContextual"/>
    </w:rPr>
  </w:style>
  <w:style w:type="paragraph" w:customStyle="1" w:styleId="TOCHeading3">
    <w:name w:val="TOC Heading 3"/>
    <w:basedOn w:val="TOC2"/>
    <w:link w:val="TOCHeading3Char"/>
    <w:qFormat/>
    <w:rsid w:val="00B4121E"/>
    <w:pPr>
      <w:tabs>
        <w:tab w:val="right" w:leader="dot" w:pos="9350"/>
      </w:tabs>
    </w:pPr>
  </w:style>
  <w:style w:type="character" w:customStyle="1" w:styleId="TOCHeading3Char">
    <w:name w:val="TOC Heading 3 Char"/>
    <w:basedOn w:val="DefaultParagraphFont"/>
    <w:link w:val="TOCHeading3"/>
    <w:rsid w:val="00B4121E"/>
    <w:rPr>
      <w:rFonts w:ascii="Graphik" w:eastAsia="Times New Roman" w:hAnsi="Graphik" w:cs="Times New Roman"/>
      <w:kern w:val="2"/>
      <w:sz w:val="20"/>
      <w:lang w:val="en-US"/>
      <w14:ligatures w14:val="standardContextual"/>
    </w:rPr>
  </w:style>
  <w:style w:type="paragraph" w:customStyle="1" w:styleId="TOCHeading4Indented">
    <w:name w:val="TOC Heading 4 Indented"/>
    <w:basedOn w:val="TOC3"/>
    <w:link w:val="TOCHeading4IndentedChar"/>
    <w:qFormat/>
    <w:rsid w:val="00B4121E"/>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B4121E"/>
    <w:rPr>
      <w:rFonts w:ascii="Graphik" w:hAnsi="Graphik"/>
      <w:noProof/>
      <w:kern w:val="2"/>
      <w:sz w:val="20"/>
      <w:lang w:val="en-US"/>
      <w14:ligatures w14:val="standardContextual"/>
    </w:rPr>
  </w:style>
  <w:style w:type="character" w:styleId="PlaceholderText">
    <w:name w:val="Placeholder Text"/>
    <w:basedOn w:val="DefaultParagraphFont"/>
    <w:uiPriority w:val="99"/>
    <w:semiHidden/>
    <w:rsid w:val="00BB73A2"/>
    <w:rPr>
      <w:color w:val="808080"/>
    </w:rPr>
  </w:style>
  <w:style w:type="character" w:customStyle="1" w:styleId="ListParagraphChar">
    <w:name w:val="List Paragraph Char"/>
    <w:basedOn w:val="DefaultParagraphFont"/>
    <w:link w:val="ListParagraph"/>
    <w:uiPriority w:val="34"/>
    <w:rsid w:val="00CF1C43"/>
    <w:rPr>
      <w:rFonts w:ascii="Graphik" w:hAnsi="Graphik"/>
      <w:kern w:val="2"/>
      <w:sz w:val="20"/>
      <w:lang w:val="en-US"/>
      <w14:ligatures w14:val="standardContextual"/>
    </w:rPr>
  </w:style>
  <w:style w:type="character" w:styleId="FollowedHyperlink">
    <w:name w:val="FollowedHyperlink"/>
    <w:basedOn w:val="DefaultParagraphFont"/>
    <w:uiPriority w:val="99"/>
    <w:semiHidden/>
    <w:unhideWhenUsed/>
    <w:rsid w:val="00B173C1"/>
    <w:rPr>
      <w:color w:val="954F72" w:themeColor="followedHyperlink"/>
      <w:u w:val="single"/>
    </w:rPr>
  </w:style>
  <w:style w:type="character" w:customStyle="1" w:styleId="font231">
    <w:name w:val="font231"/>
    <w:basedOn w:val="DefaultParagraphFont"/>
    <w:rsid w:val="00B173C1"/>
    <w:rPr>
      <w:rFonts w:ascii="Graphik" w:hAnsi="Graphik" w:hint="default"/>
      <w:b/>
      <w:bCs/>
      <w:i w:val="0"/>
      <w:iCs w:val="0"/>
      <w:strike w:val="0"/>
      <w:dstrike w:val="0"/>
      <w:color w:val="000000"/>
      <w:sz w:val="16"/>
      <w:szCs w:val="16"/>
      <w:u w:val="none"/>
      <w:effect w:val="none"/>
    </w:rPr>
  </w:style>
  <w:style w:type="character" w:customStyle="1" w:styleId="font221">
    <w:name w:val="font221"/>
    <w:basedOn w:val="DefaultParagraphFont"/>
    <w:rsid w:val="00B173C1"/>
    <w:rPr>
      <w:rFonts w:ascii="Graphik" w:hAnsi="Graphik" w:hint="default"/>
      <w:b w:val="0"/>
      <w:bCs w:val="0"/>
      <w:i w:val="0"/>
      <w:iCs w:val="0"/>
      <w:strike w:val="0"/>
      <w:dstrike w:val="0"/>
      <w:color w:val="000000"/>
      <w:sz w:val="16"/>
      <w:szCs w:val="16"/>
      <w:u w:val="none"/>
      <w:effect w:val="none"/>
    </w:rPr>
  </w:style>
  <w:style w:type="character" w:customStyle="1" w:styleId="font251">
    <w:name w:val="font251"/>
    <w:basedOn w:val="DefaultParagraphFont"/>
    <w:rsid w:val="00B173C1"/>
    <w:rPr>
      <w:rFonts w:ascii="Graphik" w:hAnsi="Graphik" w:hint="default"/>
      <w:b w:val="0"/>
      <w:bCs w:val="0"/>
      <w:i/>
      <w:iCs/>
      <w:strike w:val="0"/>
      <w:dstrike w:val="0"/>
      <w:color w:val="000000"/>
      <w:sz w:val="16"/>
      <w:szCs w:val="16"/>
      <w:u w:val="none"/>
      <w:effect w:val="none"/>
    </w:rPr>
  </w:style>
  <w:style w:type="character" w:customStyle="1" w:styleId="ui-provider">
    <w:name w:val="ui-provider"/>
    <w:basedOn w:val="DefaultParagraphFont"/>
    <w:rsid w:val="000F3ED8"/>
  </w:style>
  <w:style w:type="paragraph" w:customStyle="1" w:styleId="Style2">
    <w:name w:val="Style2"/>
    <w:basedOn w:val="ListParagraph"/>
    <w:link w:val="Style2Char"/>
    <w:qFormat/>
    <w:rsid w:val="00004B75"/>
    <w:pPr>
      <w:numPr>
        <w:ilvl w:val="1"/>
        <w:numId w:val="11"/>
      </w:numPr>
      <w:spacing w:after="0"/>
    </w:pPr>
  </w:style>
  <w:style w:type="character" w:customStyle="1" w:styleId="Style2Char">
    <w:name w:val="Style2 Char"/>
    <w:basedOn w:val="ListParagraphChar"/>
    <w:link w:val="Style2"/>
    <w:rsid w:val="00004B75"/>
    <w:rPr>
      <w:rFonts w:ascii="Graphik" w:hAnsi="Graphik"/>
      <w:kern w:val="2"/>
      <w:sz w:val="20"/>
      <w:lang w:val="en-US"/>
      <w14:ligatures w14:val="standardContextual"/>
    </w:rPr>
  </w:style>
  <w:style w:type="paragraph" w:customStyle="1" w:styleId="Tight">
    <w:name w:val="Tight"/>
    <w:basedOn w:val="Normal"/>
    <w:link w:val="TightChar"/>
    <w:qFormat/>
    <w:rsid w:val="00CF1C43"/>
    <w:pPr>
      <w:spacing w:after="0"/>
    </w:pPr>
  </w:style>
  <w:style w:type="character" w:customStyle="1" w:styleId="TightChar">
    <w:name w:val="Tight Char"/>
    <w:basedOn w:val="DefaultParagraphFont"/>
    <w:link w:val="Tight"/>
    <w:rsid w:val="00CF1C43"/>
    <w:rPr>
      <w:rFonts w:ascii="Graphik" w:hAnsi="Graphik"/>
      <w:kern w:val="2"/>
      <w:sz w:val="20"/>
      <w:lang w:val="en-US"/>
      <w14:ligatures w14:val="standardContextual"/>
    </w:rPr>
  </w:style>
  <w:style w:type="paragraph" w:customStyle="1" w:styleId="ProductName">
    <w:name w:val="Product_Name"/>
    <w:basedOn w:val="Normal"/>
    <w:link w:val="ProductNameChar"/>
    <w:qFormat/>
    <w:rsid w:val="00CF1C43"/>
    <w:pPr>
      <w:jc w:val="center"/>
    </w:pPr>
    <w:rPr>
      <w:b/>
      <w:bCs/>
      <w:sz w:val="56"/>
      <w:szCs w:val="72"/>
    </w:rPr>
  </w:style>
  <w:style w:type="character" w:customStyle="1" w:styleId="ProductNameChar">
    <w:name w:val="Product_Name Char"/>
    <w:basedOn w:val="DefaultParagraphFont"/>
    <w:link w:val="ProductName"/>
    <w:rsid w:val="00CF1C43"/>
    <w:rPr>
      <w:rFonts w:ascii="Graphik" w:hAnsi="Graphik"/>
      <w:b/>
      <w:bCs/>
      <w:kern w:val="2"/>
      <w:sz w:val="56"/>
      <w:szCs w:val="72"/>
      <w:lang w:val="en-US"/>
      <w14:ligatures w14:val="standardContextual"/>
    </w:rPr>
  </w:style>
  <w:style w:type="paragraph" w:customStyle="1" w:styleId="DocumentType">
    <w:name w:val="Document_Type"/>
    <w:basedOn w:val="ProductName"/>
    <w:link w:val="DocumentTypeChar"/>
    <w:qFormat/>
    <w:rsid w:val="00CF1C43"/>
    <w:rPr>
      <w:sz w:val="36"/>
      <w:szCs w:val="40"/>
    </w:rPr>
  </w:style>
  <w:style w:type="character" w:customStyle="1" w:styleId="DocumentTypeChar">
    <w:name w:val="Document_Type Char"/>
    <w:basedOn w:val="ProductNameChar"/>
    <w:link w:val="DocumentType"/>
    <w:rsid w:val="00CF1C43"/>
    <w:rPr>
      <w:rFonts w:ascii="Graphik" w:hAnsi="Graphik"/>
      <w:b/>
      <w:bCs/>
      <w:kern w:val="2"/>
      <w:sz w:val="36"/>
      <w:szCs w:val="40"/>
      <w:lang w:val="en-US"/>
      <w14:ligatures w14:val="standardContextual"/>
    </w:rPr>
  </w:style>
  <w:style w:type="paragraph" w:customStyle="1" w:styleId="TightLIst">
    <w:name w:val="Tight_LIst"/>
    <w:basedOn w:val="ListParagraph"/>
    <w:link w:val="TightLIstChar"/>
    <w:qFormat/>
    <w:rsid w:val="00CF1C43"/>
    <w:pPr>
      <w:numPr>
        <w:numId w:val="10"/>
      </w:numPr>
      <w:spacing w:before="60" w:after="60"/>
      <w:ind w:left="360"/>
    </w:pPr>
    <w:rPr>
      <w:rFonts w:eastAsia="Cambria" w:cs="Times New Roman"/>
    </w:rPr>
  </w:style>
  <w:style w:type="character" w:customStyle="1" w:styleId="TightLIstChar">
    <w:name w:val="Tight_LIst Char"/>
    <w:basedOn w:val="ListParagraphChar"/>
    <w:link w:val="TightLIst"/>
    <w:rsid w:val="00CF1C43"/>
    <w:rPr>
      <w:rFonts w:ascii="Graphik" w:eastAsia="Cambria" w:hAnsi="Graphik" w:cs="Times New Roman"/>
      <w:kern w:val="2"/>
      <w:sz w:val="20"/>
      <w:lang w:val="en-US"/>
      <w14:ligatures w14:val="standardContextual"/>
    </w:rPr>
  </w:style>
  <w:style w:type="paragraph" w:customStyle="1" w:styleId="TightLeftAligned">
    <w:name w:val="Tight_Left_Aligned"/>
    <w:basedOn w:val="Normal"/>
    <w:link w:val="TightLeftAlignedChar"/>
    <w:qFormat/>
    <w:rsid w:val="00CF1C43"/>
    <w:pPr>
      <w:spacing w:before="100" w:beforeAutospacing="1" w:after="0"/>
      <w:jc w:val="left"/>
    </w:pPr>
  </w:style>
  <w:style w:type="character" w:customStyle="1" w:styleId="TightLeftAlignedChar">
    <w:name w:val="Tight_Left_Aligned Char"/>
    <w:basedOn w:val="DefaultParagraphFont"/>
    <w:link w:val="TightLeftAligned"/>
    <w:rsid w:val="00CF1C43"/>
    <w:rPr>
      <w:rFonts w:ascii="Graphik" w:hAnsi="Graphik"/>
      <w:kern w:val="2"/>
      <w:sz w:val="20"/>
      <w:lang w:val="en-US"/>
      <w14:ligatures w14:val="standardContextual"/>
    </w:rPr>
  </w:style>
  <w:style w:type="paragraph" w:customStyle="1" w:styleId="TableHeader">
    <w:name w:val="Table_Header"/>
    <w:basedOn w:val="Normal"/>
    <w:link w:val="TableHeaderChar"/>
    <w:qFormat/>
    <w:rsid w:val="00CF1C43"/>
    <w:pPr>
      <w:spacing w:before="100" w:beforeAutospacing="1" w:after="0"/>
    </w:pPr>
    <w:rPr>
      <w:b/>
      <w:bCs/>
    </w:rPr>
  </w:style>
  <w:style w:type="character" w:customStyle="1" w:styleId="TableHeaderChar">
    <w:name w:val="Table_Header Char"/>
    <w:basedOn w:val="DefaultParagraphFont"/>
    <w:link w:val="TableHeader"/>
    <w:rsid w:val="00CF1C43"/>
    <w:rPr>
      <w:rFonts w:ascii="Graphik" w:hAnsi="Graphik"/>
      <w:b/>
      <w:bCs/>
      <w:kern w:val="2"/>
      <w:sz w:val="20"/>
      <w:lang w:val="en-US"/>
      <w14:ligatures w14:val="standardContextual"/>
    </w:rPr>
  </w:style>
  <w:style w:type="paragraph" w:customStyle="1" w:styleId="paragraph">
    <w:name w:val="paragraph"/>
    <w:basedOn w:val="Normal"/>
    <w:uiPriority w:val="1"/>
    <w:rsid w:val="002B3FBE"/>
    <w:pPr>
      <w:spacing w:beforeAutospacing="1" w:afterAutospacing="1" w:line="240" w:lineRule="auto"/>
    </w:pPr>
    <w:rPr>
      <w:rFonts w:asciiTheme="minorHAnsi" w:eastAsiaTheme="minorEastAsia" w:hAnsiTheme="minorHAnsi"/>
      <w:sz w:val="24"/>
      <w:szCs w:val="24"/>
    </w:rPr>
  </w:style>
  <w:style w:type="table" w:customStyle="1" w:styleId="TableGrid1">
    <w:name w:val="Table Grid1"/>
    <w:basedOn w:val="TableNormal"/>
    <w:next w:val="TableGrid"/>
    <w:uiPriority w:val="39"/>
    <w:rsid w:val="00EB2CC6"/>
    <w:pPr>
      <w:spacing w:after="0" w:line="240" w:lineRule="auto"/>
    </w:pPr>
    <w:rPr>
      <w:rFonts w:ascii="Cambria" w:eastAsia="Calibri" w:hAnsi="Cambria" w:cs="Times New Roman"/>
      <w:sz w:val="20"/>
      <w:szCs w:val="20"/>
      <w:lang w:val="en-US"/>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2674">
      <w:bodyDiv w:val="1"/>
      <w:marLeft w:val="0"/>
      <w:marRight w:val="0"/>
      <w:marTop w:val="0"/>
      <w:marBottom w:val="0"/>
      <w:divBdr>
        <w:top w:val="none" w:sz="0" w:space="0" w:color="auto"/>
        <w:left w:val="none" w:sz="0" w:space="0" w:color="auto"/>
        <w:bottom w:val="none" w:sz="0" w:space="0" w:color="auto"/>
        <w:right w:val="none" w:sz="0" w:space="0" w:color="auto"/>
      </w:divBdr>
    </w:div>
    <w:div w:id="21059644">
      <w:bodyDiv w:val="1"/>
      <w:marLeft w:val="0"/>
      <w:marRight w:val="0"/>
      <w:marTop w:val="0"/>
      <w:marBottom w:val="0"/>
      <w:divBdr>
        <w:top w:val="none" w:sz="0" w:space="0" w:color="auto"/>
        <w:left w:val="none" w:sz="0" w:space="0" w:color="auto"/>
        <w:bottom w:val="none" w:sz="0" w:space="0" w:color="auto"/>
        <w:right w:val="none" w:sz="0" w:space="0" w:color="auto"/>
      </w:divBdr>
    </w:div>
    <w:div w:id="25453260">
      <w:bodyDiv w:val="1"/>
      <w:marLeft w:val="0"/>
      <w:marRight w:val="0"/>
      <w:marTop w:val="0"/>
      <w:marBottom w:val="0"/>
      <w:divBdr>
        <w:top w:val="none" w:sz="0" w:space="0" w:color="auto"/>
        <w:left w:val="none" w:sz="0" w:space="0" w:color="auto"/>
        <w:bottom w:val="none" w:sz="0" w:space="0" w:color="auto"/>
        <w:right w:val="none" w:sz="0" w:space="0" w:color="auto"/>
      </w:divBdr>
      <w:divsChild>
        <w:div w:id="492913295">
          <w:marLeft w:val="0"/>
          <w:marRight w:val="0"/>
          <w:marTop w:val="0"/>
          <w:marBottom w:val="0"/>
          <w:divBdr>
            <w:top w:val="none" w:sz="0" w:space="0" w:color="auto"/>
            <w:left w:val="none" w:sz="0" w:space="0" w:color="auto"/>
            <w:bottom w:val="none" w:sz="0" w:space="0" w:color="auto"/>
            <w:right w:val="none" w:sz="0" w:space="0" w:color="auto"/>
          </w:divBdr>
          <w:divsChild>
            <w:div w:id="213276176">
              <w:marLeft w:val="0"/>
              <w:marRight w:val="0"/>
              <w:marTop w:val="0"/>
              <w:marBottom w:val="0"/>
              <w:divBdr>
                <w:top w:val="none" w:sz="0" w:space="0" w:color="auto"/>
                <w:left w:val="none" w:sz="0" w:space="0" w:color="auto"/>
                <w:bottom w:val="none" w:sz="0" w:space="0" w:color="auto"/>
                <w:right w:val="none" w:sz="0" w:space="0" w:color="auto"/>
              </w:divBdr>
            </w:div>
            <w:div w:id="1489514715">
              <w:marLeft w:val="0"/>
              <w:marRight w:val="0"/>
              <w:marTop w:val="0"/>
              <w:marBottom w:val="0"/>
              <w:divBdr>
                <w:top w:val="none" w:sz="0" w:space="0" w:color="auto"/>
                <w:left w:val="none" w:sz="0" w:space="0" w:color="auto"/>
                <w:bottom w:val="none" w:sz="0" w:space="0" w:color="auto"/>
                <w:right w:val="none" w:sz="0" w:space="0" w:color="auto"/>
              </w:divBdr>
            </w:div>
            <w:div w:id="1724595542">
              <w:marLeft w:val="0"/>
              <w:marRight w:val="0"/>
              <w:marTop w:val="0"/>
              <w:marBottom w:val="0"/>
              <w:divBdr>
                <w:top w:val="none" w:sz="0" w:space="0" w:color="auto"/>
                <w:left w:val="none" w:sz="0" w:space="0" w:color="auto"/>
                <w:bottom w:val="none" w:sz="0" w:space="0" w:color="auto"/>
                <w:right w:val="none" w:sz="0" w:space="0" w:color="auto"/>
              </w:divBdr>
            </w:div>
          </w:divsChild>
        </w:div>
        <w:div w:id="1116174444">
          <w:marLeft w:val="0"/>
          <w:marRight w:val="0"/>
          <w:marTop w:val="0"/>
          <w:marBottom w:val="0"/>
          <w:divBdr>
            <w:top w:val="none" w:sz="0" w:space="0" w:color="auto"/>
            <w:left w:val="none" w:sz="0" w:space="0" w:color="auto"/>
            <w:bottom w:val="none" w:sz="0" w:space="0" w:color="auto"/>
            <w:right w:val="none" w:sz="0" w:space="0" w:color="auto"/>
          </w:divBdr>
          <w:divsChild>
            <w:div w:id="478347286">
              <w:marLeft w:val="0"/>
              <w:marRight w:val="0"/>
              <w:marTop w:val="0"/>
              <w:marBottom w:val="0"/>
              <w:divBdr>
                <w:top w:val="none" w:sz="0" w:space="0" w:color="auto"/>
                <w:left w:val="none" w:sz="0" w:space="0" w:color="auto"/>
                <w:bottom w:val="none" w:sz="0" w:space="0" w:color="auto"/>
                <w:right w:val="none" w:sz="0" w:space="0" w:color="auto"/>
              </w:divBdr>
            </w:div>
            <w:div w:id="740953948">
              <w:marLeft w:val="0"/>
              <w:marRight w:val="0"/>
              <w:marTop w:val="0"/>
              <w:marBottom w:val="0"/>
              <w:divBdr>
                <w:top w:val="none" w:sz="0" w:space="0" w:color="auto"/>
                <w:left w:val="none" w:sz="0" w:space="0" w:color="auto"/>
                <w:bottom w:val="none" w:sz="0" w:space="0" w:color="auto"/>
                <w:right w:val="none" w:sz="0" w:space="0" w:color="auto"/>
              </w:divBdr>
            </w:div>
            <w:div w:id="130038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88486">
      <w:bodyDiv w:val="1"/>
      <w:marLeft w:val="0"/>
      <w:marRight w:val="0"/>
      <w:marTop w:val="0"/>
      <w:marBottom w:val="0"/>
      <w:divBdr>
        <w:top w:val="none" w:sz="0" w:space="0" w:color="auto"/>
        <w:left w:val="none" w:sz="0" w:space="0" w:color="auto"/>
        <w:bottom w:val="none" w:sz="0" w:space="0" w:color="auto"/>
        <w:right w:val="none" w:sz="0" w:space="0" w:color="auto"/>
      </w:divBdr>
    </w:div>
    <w:div w:id="53357712">
      <w:bodyDiv w:val="1"/>
      <w:marLeft w:val="0"/>
      <w:marRight w:val="0"/>
      <w:marTop w:val="0"/>
      <w:marBottom w:val="0"/>
      <w:divBdr>
        <w:top w:val="none" w:sz="0" w:space="0" w:color="auto"/>
        <w:left w:val="none" w:sz="0" w:space="0" w:color="auto"/>
        <w:bottom w:val="none" w:sz="0" w:space="0" w:color="auto"/>
        <w:right w:val="none" w:sz="0" w:space="0" w:color="auto"/>
      </w:divBdr>
    </w:div>
    <w:div w:id="94836702">
      <w:bodyDiv w:val="1"/>
      <w:marLeft w:val="0"/>
      <w:marRight w:val="0"/>
      <w:marTop w:val="0"/>
      <w:marBottom w:val="0"/>
      <w:divBdr>
        <w:top w:val="none" w:sz="0" w:space="0" w:color="auto"/>
        <w:left w:val="none" w:sz="0" w:space="0" w:color="auto"/>
        <w:bottom w:val="none" w:sz="0" w:space="0" w:color="auto"/>
        <w:right w:val="none" w:sz="0" w:space="0" w:color="auto"/>
      </w:divBdr>
    </w:div>
    <w:div w:id="122383956">
      <w:bodyDiv w:val="1"/>
      <w:marLeft w:val="0"/>
      <w:marRight w:val="0"/>
      <w:marTop w:val="0"/>
      <w:marBottom w:val="0"/>
      <w:divBdr>
        <w:top w:val="none" w:sz="0" w:space="0" w:color="auto"/>
        <w:left w:val="none" w:sz="0" w:space="0" w:color="auto"/>
        <w:bottom w:val="none" w:sz="0" w:space="0" w:color="auto"/>
        <w:right w:val="none" w:sz="0" w:space="0" w:color="auto"/>
      </w:divBdr>
      <w:divsChild>
        <w:div w:id="12195058">
          <w:marLeft w:val="0"/>
          <w:marRight w:val="0"/>
          <w:marTop w:val="0"/>
          <w:marBottom w:val="0"/>
          <w:divBdr>
            <w:top w:val="none" w:sz="0" w:space="0" w:color="auto"/>
            <w:left w:val="none" w:sz="0" w:space="0" w:color="auto"/>
            <w:bottom w:val="none" w:sz="0" w:space="0" w:color="auto"/>
            <w:right w:val="none" w:sz="0" w:space="0" w:color="auto"/>
          </w:divBdr>
        </w:div>
        <w:div w:id="47605882">
          <w:marLeft w:val="0"/>
          <w:marRight w:val="0"/>
          <w:marTop w:val="0"/>
          <w:marBottom w:val="0"/>
          <w:divBdr>
            <w:top w:val="none" w:sz="0" w:space="0" w:color="auto"/>
            <w:left w:val="none" w:sz="0" w:space="0" w:color="auto"/>
            <w:bottom w:val="none" w:sz="0" w:space="0" w:color="auto"/>
            <w:right w:val="none" w:sz="0" w:space="0" w:color="auto"/>
          </w:divBdr>
        </w:div>
        <w:div w:id="144860628">
          <w:marLeft w:val="0"/>
          <w:marRight w:val="0"/>
          <w:marTop w:val="0"/>
          <w:marBottom w:val="0"/>
          <w:divBdr>
            <w:top w:val="none" w:sz="0" w:space="0" w:color="auto"/>
            <w:left w:val="none" w:sz="0" w:space="0" w:color="auto"/>
            <w:bottom w:val="none" w:sz="0" w:space="0" w:color="auto"/>
            <w:right w:val="none" w:sz="0" w:space="0" w:color="auto"/>
          </w:divBdr>
        </w:div>
        <w:div w:id="171452454">
          <w:marLeft w:val="0"/>
          <w:marRight w:val="0"/>
          <w:marTop w:val="0"/>
          <w:marBottom w:val="0"/>
          <w:divBdr>
            <w:top w:val="none" w:sz="0" w:space="0" w:color="auto"/>
            <w:left w:val="none" w:sz="0" w:space="0" w:color="auto"/>
            <w:bottom w:val="none" w:sz="0" w:space="0" w:color="auto"/>
            <w:right w:val="none" w:sz="0" w:space="0" w:color="auto"/>
          </w:divBdr>
        </w:div>
        <w:div w:id="324942332">
          <w:marLeft w:val="0"/>
          <w:marRight w:val="0"/>
          <w:marTop w:val="0"/>
          <w:marBottom w:val="0"/>
          <w:divBdr>
            <w:top w:val="none" w:sz="0" w:space="0" w:color="auto"/>
            <w:left w:val="none" w:sz="0" w:space="0" w:color="auto"/>
            <w:bottom w:val="none" w:sz="0" w:space="0" w:color="auto"/>
            <w:right w:val="none" w:sz="0" w:space="0" w:color="auto"/>
          </w:divBdr>
        </w:div>
        <w:div w:id="340932796">
          <w:marLeft w:val="0"/>
          <w:marRight w:val="0"/>
          <w:marTop w:val="0"/>
          <w:marBottom w:val="0"/>
          <w:divBdr>
            <w:top w:val="none" w:sz="0" w:space="0" w:color="auto"/>
            <w:left w:val="none" w:sz="0" w:space="0" w:color="auto"/>
            <w:bottom w:val="none" w:sz="0" w:space="0" w:color="auto"/>
            <w:right w:val="none" w:sz="0" w:space="0" w:color="auto"/>
          </w:divBdr>
        </w:div>
        <w:div w:id="427392920">
          <w:marLeft w:val="0"/>
          <w:marRight w:val="0"/>
          <w:marTop w:val="0"/>
          <w:marBottom w:val="0"/>
          <w:divBdr>
            <w:top w:val="none" w:sz="0" w:space="0" w:color="auto"/>
            <w:left w:val="none" w:sz="0" w:space="0" w:color="auto"/>
            <w:bottom w:val="none" w:sz="0" w:space="0" w:color="auto"/>
            <w:right w:val="none" w:sz="0" w:space="0" w:color="auto"/>
          </w:divBdr>
        </w:div>
        <w:div w:id="461584895">
          <w:marLeft w:val="0"/>
          <w:marRight w:val="0"/>
          <w:marTop w:val="0"/>
          <w:marBottom w:val="0"/>
          <w:divBdr>
            <w:top w:val="none" w:sz="0" w:space="0" w:color="auto"/>
            <w:left w:val="none" w:sz="0" w:space="0" w:color="auto"/>
            <w:bottom w:val="none" w:sz="0" w:space="0" w:color="auto"/>
            <w:right w:val="none" w:sz="0" w:space="0" w:color="auto"/>
          </w:divBdr>
        </w:div>
        <w:div w:id="474644031">
          <w:marLeft w:val="0"/>
          <w:marRight w:val="0"/>
          <w:marTop w:val="0"/>
          <w:marBottom w:val="0"/>
          <w:divBdr>
            <w:top w:val="none" w:sz="0" w:space="0" w:color="auto"/>
            <w:left w:val="none" w:sz="0" w:space="0" w:color="auto"/>
            <w:bottom w:val="none" w:sz="0" w:space="0" w:color="auto"/>
            <w:right w:val="none" w:sz="0" w:space="0" w:color="auto"/>
          </w:divBdr>
        </w:div>
        <w:div w:id="533808776">
          <w:marLeft w:val="0"/>
          <w:marRight w:val="0"/>
          <w:marTop w:val="0"/>
          <w:marBottom w:val="0"/>
          <w:divBdr>
            <w:top w:val="none" w:sz="0" w:space="0" w:color="auto"/>
            <w:left w:val="none" w:sz="0" w:space="0" w:color="auto"/>
            <w:bottom w:val="none" w:sz="0" w:space="0" w:color="auto"/>
            <w:right w:val="none" w:sz="0" w:space="0" w:color="auto"/>
          </w:divBdr>
        </w:div>
        <w:div w:id="540362063">
          <w:marLeft w:val="0"/>
          <w:marRight w:val="0"/>
          <w:marTop w:val="0"/>
          <w:marBottom w:val="0"/>
          <w:divBdr>
            <w:top w:val="none" w:sz="0" w:space="0" w:color="auto"/>
            <w:left w:val="none" w:sz="0" w:space="0" w:color="auto"/>
            <w:bottom w:val="none" w:sz="0" w:space="0" w:color="auto"/>
            <w:right w:val="none" w:sz="0" w:space="0" w:color="auto"/>
          </w:divBdr>
        </w:div>
        <w:div w:id="541358772">
          <w:marLeft w:val="0"/>
          <w:marRight w:val="0"/>
          <w:marTop w:val="0"/>
          <w:marBottom w:val="0"/>
          <w:divBdr>
            <w:top w:val="none" w:sz="0" w:space="0" w:color="auto"/>
            <w:left w:val="none" w:sz="0" w:space="0" w:color="auto"/>
            <w:bottom w:val="none" w:sz="0" w:space="0" w:color="auto"/>
            <w:right w:val="none" w:sz="0" w:space="0" w:color="auto"/>
          </w:divBdr>
        </w:div>
        <w:div w:id="549652347">
          <w:marLeft w:val="0"/>
          <w:marRight w:val="0"/>
          <w:marTop w:val="0"/>
          <w:marBottom w:val="0"/>
          <w:divBdr>
            <w:top w:val="none" w:sz="0" w:space="0" w:color="auto"/>
            <w:left w:val="none" w:sz="0" w:space="0" w:color="auto"/>
            <w:bottom w:val="none" w:sz="0" w:space="0" w:color="auto"/>
            <w:right w:val="none" w:sz="0" w:space="0" w:color="auto"/>
          </w:divBdr>
        </w:div>
        <w:div w:id="574095416">
          <w:marLeft w:val="0"/>
          <w:marRight w:val="0"/>
          <w:marTop w:val="0"/>
          <w:marBottom w:val="0"/>
          <w:divBdr>
            <w:top w:val="none" w:sz="0" w:space="0" w:color="auto"/>
            <w:left w:val="none" w:sz="0" w:space="0" w:color="auto"/>
            <w:bottom w:val="none" w:sz="0" w:space="0" w:color="auto"/>
            <w:right w:val="none" w:sz="0" w:space="0" w:color="auto"/>
          </w:divBdr>
        </w:div>
        <w:div w:id="668027200">
          <w:marLeft w:val="0"/>
          <w:marRight w:val="0"/>
          <w:marTop w:val="0"/>
          <w:marBottom w:val="0"/>
          <w:divBdr>
            <w:top w:val="none" w:sz="0" w:space="0" w:color="auto"/>
            <w:left w:val="none" w:sz="0" w:space="0" w:color="auto"/>
            <w:bottom w:val="none" w:sz="0" w:space="0" w:color="auto"/>
            <w:right w:val="none" w:sz="0" w:space="0" w:color="auto"/>
          </w:divBdr>
        </w:div>
        <w:div w:id="729578562">
          <w:marLeft w:val="0"/>
          <w:marRight w:val="0"/>
          <w:marTop w:val="0"/>
          <w:marBottom w:val="0"/>
          <w:divBdr>
            <w:top w:val="none" w:sz="0" w:space="0" w:color="auto"/>
            <w:left w:val="none" w:sz="0" w:space="0" w:color="auto"/>
            <w:bottom w:val="none" w:sz="0" w:space="0" w:color="auto"/>
            <w:right w:val="none" w:sz="0" w:space="0" w:color="auto"/>
          </w:divBdr>
        </w:div>
        <w:div w:id="765736348">
          <w:marLeft w:val="0"/>
          <w:marRight w:val="0"/>
          <w:marTop w:val="0"/>
          <w:marBottom w:val="0"/>
          <w:divBdr>
            <w:top w:val="none" w:sz="0" w:space="0" w:color="auto"/>
            <w:left w:val="none" w:sz="0" w:space="0" w:color="auto"/>
            <w:bottom w:val="none" w:sz="0" w:space="0" w:color="auto"/>
            <w:right w:val="none" w:sz="0" w:space="0" w:color="auto"/>
          </w:divBdr>
        </w:div>
        <w:div w:id="882055809">
          <w:marLeft w:val="0"/>
          <w:marRight w:val="0"/>
          <w:marTop w:val="0"/>
          <w:marBottom w:val="0"/>
          <w:divBdr>
            <w:top w:val="none" w:sz="0" w:space="0" w:color="auto"/>
            <w:left w:val="none" w:sz="0" w:space="0" w:color="auto"/>
            <w:bottom w:val="none" w:sz="0" w:space="0" w:color="auto"/>
            <w:right w:val="none" w:sz="0" w:space="0" w:color="auto"/>
          </w:divBdr>
        </w:div>
        <w:div w:id="910237601">
          <w:marLeft w:val="0"/>
          <w:marRight w:val="0"/>
          <w:marTop w:val="0"/>
          <w:marBottom w:val="0"/>
          <w:divBdr>
            <w:top w:val="none" w:sz="0" w:space="0" w:color="auto"/>
            <w:left w:val="none" w:sz="0" w:space="0" w:color="auto"/>
            <w:bottom w:val="none" w:sz="0" w:space="0" w:color="auto"/>
            <w:right w:val="none" w:sz="0" w:space="0" w:color="auto"/>
          </w:divBdr>
        </w:div>
        <w:div w:id="912815649">
          <w:marLeft w:val="0"/>
          <w:marRight w:val="0"/>
          <w:marTop w:val="0"/>
          <w:marBottom w:val="0"/>
          <w:divBdr>
            <w:top w:val="none" w:sz="0" w:space="0" w:color="auto"/>
            <w:left w:val="none" w:sz="0" w:space="0" w:color="auto"/>
            <w:bottom w:val="none" w:sz="0" w:space="0" w:color="auto"/>
            <w:right w:val="none" w:sz="0" w:space="0" w:color="auto"/>
          </w:divBdr>
        </w:div>
        <w:div w:id="969868273">
          <w:marLeft w:val="0"/>
          <w:marRight w:val="0"/>
          <w:marTop w:val="0"/>
          <w:marBottom w:val="0"/>
          <w:divBdr>
            <w:top w:val="none" w:sz="0" w:space="0" w:color="auto"/>
            <w:left w:val="none" w:sz="0" w:space="0" w:color="auto"/>
            <w:bottom w:val="none" w:sz="0" w:space="0" w:color="auto"/>
            <w:right w:val="none" w:sz="0" w:space="0" w:color="auto"/>
          </w:divBdr>
        </w:div>
        <w:div w:id="991522819">
          <w:marLeft w:val="0"/>
          <w:marRight w:val="0"/>
          <w:marTop w:val="0"/>
          <w:marBottom w:val="0"/>
          <w:divBdr>
            <w:top w:val="none" w:sz="0" w:space="0" w:color="auto"/>
            <w:left w:val="none" w:sz="0" w:space="0" w:color="auto"/>
            <w:bottom w:val="none" w:sz="0" w:space="0" w:color="auto"/>
            <w:right w:val="none" w:sz="0" w:space="0" w:color="auto"/>
          </w:divBdr>
        </w:div>
        <w:div w:id="1020397085">
          <w:marLeft w:val="0"/>
          <w:marRight w:val="0"/>
          <w:marTop w:val="0"/>
          <w:marBottom w:val="0"/>
          <w:divBdr>
            <w:top w:val="none" w:sz="0" w:space="0" w:color="auto"/>
            <w:left w:val="none" w:sz="0" w:space="0" w:color="auto"/>
            <w:bottom w:val="none" w:sz="0" w:space="0" w:color="auto"/>
            <w:right w:val="none" w:sz="0" w:space="0" w:color="auto"/>
          </w:divBdr>
        </w:div>
        <w:div w:id="1033844644">
          <w:marLeft w:val="0"/>
          <w:marRight w:val="0"/>
          <w:marTop w:val="0"/>
          <w:marBottom w:val="0"/>
          <w:divBdr>
            <w:top w:val="none" w:sz="0" w:space="0" w:color="auto"/>
            <w:left w:val="none" w:sz="0" w:space="0" w:color="auto"/>
            <w:bottom w:val="none" w:sz="0" w:space="0" w:color="auto"/>
            <w:right w:val="none" w:sz="0" w:space="0" w:color="auto"/>
          </w:divBdr>
        </w:div>
        <w:div w:id="1062093219">
          <w:marLeft w:val="0"/>
          <w:marRight w:val="0"/>
          <w:marTop w:val="0"/>
          <w:marBottom w:val="0"/>
          <w:divBdr>
            <w:top w:val="none" w:sz="0" w:space="0" w:color="auto"/>
            <w:left w:val="none" w:sz="0" w:space="0" w:color="auto"/>
            <w:bottom w:val="none" w:sz="0" w:space="0" w:color="auto"/>
            <w:right w:val="none" w:sz="0" w:space="0" w:color="auto"/>
          </w:divBdr>
        </w:div>
        <w:div w:id="1077094420">
          <w:marLeft w:val="0"/>
          <w:marRight w:val="0"/>
          <w:marTop w:val="0"/>
          <w:marBottom w:val="0"/>
          <w:divBdr>
            <w:top w:val="none" w:sz="0" w:space="0" w:color="auto"/>
            <w:left w:val="none" w:sz="0" w:space="0" w:color="auto"/>
            <w:bottom w:val="none" w:sz="0" w:space="0" w:color="auto"/>
            <w:right w:val="none" w:sz="0" w:space="0" w:color="auto"/>
          </w:divBdr>
        </w:div>
        <w:div w:id="1086803665">
          <w:marLeft w:val="0"/>
          <w:marRight w:val="0"/>
          <w:marTop w:val="0"/>
          <w:marBottom w:val="0"/>
          <w:divBdr>
            <w:top w:val="none" w:sz="0" w:space="0" w:color="auto"/>
            <w:left w:val="none" w:sz="0" w:space="0" w:color="auto"/>
            <w:bottom w:val="none" w:sz="0" w:space="0" w:color="auto"/>
            <w:right w:val="none" w:sz="0" w:space="0" w:color="auto"/>
          </w:divBdr>
        </w:div>
        <w:div w:id="1186792088">
          <w:marLeft w:val="0"/>
          <w:marRight w:val="0"/>
          <w:marTop w:val="0"/>
          <w:marBottom w:val="0"/>
          <w:divBdr>
            <w:top w:val="none" w:sz="0" w:space="0" w:color="auto"/>
            <w:left w:val="none" w:sz="0" w:space="0" w:color="auto"/>
            <w:bottom w:val="none" w:sz="0" w:space="0" w:color="auto"/>
            <w:right w:val="none" w:sz="0" w:space="0" w:color="auto"/>
          </w:divBdr>
        </w:div>
        <w:div w:id="1282226088">
          <w:marLeft w:val="0"/>
          <w:marRight w:val="0"/>
          <w:marTop w:val="0"/>
          <w:marBottom w:val="0"/>
          <w:divBdr>
            <w:top w:val="none" w:sz="0" w:space="0" w:color="auto"/>
            <w:left w:val="none" w:sz="0" w:space="0" w:color="auto"/>
            <w:bottom w:val="none" w:sz="0" w:space="0" w:color="auto"/>
            <w:right w:val="none" w:sz="0" w:space="0" w:color="auto"/>
          </w:divBdr>
        </w:div>
        <w:div w:id="1331834635">
          <w:marLeft w:val="0"/>
          <w:marRight w:val="0"/>
          <w:marTop w:val="0"/>
          <w:marBottom w:val="0"/>
          <w:divBdr>
            <w:top w:val="none" w:sz="0" w:space="0" w:color="auto"/>
            <w:left w:val="none" w:sz="0" w:space="0" w:color="auto"/>
            <w:bottom w:val="none" w:sz="0" w:space="0" w:color="auto"/>
            <w:right w:val="none" w:sz="0" w:space="0" w:color="auto"/>
          </w:divBdr>
        </w:div>
        <w:div w:id="1366053057">
          <w:marLeft w:val="0"/>
          <w:marRight w:val="0"/>
          <w:marTop w:val="0"/>
          <w:marBottom w:val="0"/>
          <w:divBdr>
            <w:top w:val="none" w:sz="0" w:space="0" w:color="auto"/>
            <w:left w:val="none" w:sz="0" w:space="0" w:color="auto"/>
            <w:bottom w:val="none" w:sz="0" w:space="0" w:color="auto"/>
            <w:right w:val="none" w:sz="0" w:space="0" w:color="auto"/>
          </w:divBdr>
        </w:div>
        <w:div w:id="1608387492">
          <w:marLeft w:val="0"/>
          <w:marRight w:val="0"/>
          <w:marTop w:val="0"/>
          <w:marBottom w:val="0"/>
          <w:divBdr>
            <w:top w:val="none" w:sz="0" w:space="0" w:color="auto"/>
            <w:left w:val="none" w:sz="0" w:space="0" w:color="auto"/>
            <w:bottom w:val="none" w:sz="0" w:space="0" w:color="auto"/>
            <w:right w:val="none" w:sz="0" w:space="0" w:color="auto"/>
          </w:divBdr>
        </w:div>
        <w:div w:id="1660033342">
          <w:marLeft w:val="0"/>
          <w:marRight w:val="0"/>
          <w:marTop w:val="0"/>
          <w:marBottom w:val="0"/>
          <w:divBdr>
            <w:top w:val="none" w:sz="0" w:space="0" w:color="auto"/>
            <w:left w:val="none" w:sz="0" w:space="0" w:color="auto"/>
            <w:bottom w:val="none" w:sz="0" w:space="0" w:color="auto"/>
            <w:right w:val="none" w:sz="0" w:space="0" w:color="auto"/>
          </w:divBdr>
        </w:div>
        <w:div w:id="1661812004">
          <w:marLeft w:val="0"/>
          <w:marRight w:val="0"/>
          <w:marTop w:val="0"/>
          <w:marBottom w:val="0"/>
          <w:divBdr>
            <w:top w:val="none" w:sz="0" w:space="0" w:color="auto"/>
            <w:left w:val="none" w:sz="0" w:space="0" w:color="auto"/>
            <w:bottom w:val="none" w:sz="0" w:space="0" w:color="auto"/>
            <w:right w:val="none" w:sz="0" w:space="0" w:color="auto"/>
          </w:divBdr>
        </w:div>
        <w:div w:id="1696344694">
          <w:marLeft w:val="0"/>
          <w:marRight w:val="0"/>
          <w:marTop w:val="0"/>
          <w:marBottom w:val="0"/>
          <w:divBdr>
            <w:top w:val="none" w:sz="0" w:space="0" w:color="auto"/>
            <w:left w:val="none" w:sz="0" w:space="0" w:color="auto"/>
            <w:bottom w:val="none" w:sz="0" w:space="0" w:color="auto"/>
            <w:right w:val="none" w:sz="0" w:space="0" w:color="auto"/>
          </w:divBdr>
        </w:div>
        <w:div w:id="1905870733">
          <w:marLeft w:val="0"/>
          <w:marRight w:val="0"/>
          <w:marTop w:val="0"/>
          <w:marBottom w:val="0"/>
          <w:divBdr>
            <w:top w:val="none" w:sz="0" w:space="0" w:color="auto"/>
            <w:left w:val="none" w:sz="0" w:space="0" w:color="auto"/>
            <w:bottom w:val="none" w:sz="0" w:space="0" w:color="auto"/>
            <w:right w:val="none" w:sz="0" w:space="0" w:color="auto"/>
          </w:divBdr>
        </w:div>
        <w:div w:id="1994749640">
          <w:marLeft w:val="0"/>
          <w:marRight w:val="0"/>
          <w:marTop w:val="0"/>
          <w:marBottom w:val="0"/>
          <w:divBdr>
            <w:top w:val="none" w:sz="0" w:space="0" w:color="auto"/>
            <w:left w:val="none" w:sz="0" w:space="0" w:color="auto"/>
            <w:bottom w:val="none" w:sz="0" w:space="0" w:color="auto"/>
            <w:right w:val="none" w:sz="0" w:space="0" w:color="auto"/>
          </w:divBdr>
        </w:div>
        <w:div w:id="2046637386">
          <w:marLeft w:val="0"/>
          <w:marRight w:val="0"/>
          <w:marTop w:val="0"/>
          <w:marBottom w:val="0"/>
          <w:divBdr>
            <w:top w:val="none" w:sz="0" w:space="0" w:color="auto"/>
            <w:left w:val="none" w:sz="0" w:space="0" w:color="auto"/>
            <w:bottom w:val="none" w:sz="0" w:space="0" w:color="auto"/>
            <w:right w:val="none" w:sz="0" w:space="0" w:color="auto"/>
          </w:divBdr>
        </w:div>
        <w:div w:id="2059931687">
          <w:marLeft w:val="0"/>
          <w:marRight w:val="0"/>
          <w:marTop w:val="0"/>
          <w:marBottom w:val="0"/>
          <w:divBdr>
            <w:top w:val="none" w:sz="0" w:space="0" w:color="auto"/>
            <w:left w:val="none" w:sz="0" w:space="0" w:color="auto"/>
            <w:bottom w:val="none" w:sz="0" w:space="0" w:color="auto"/>
            <w:right w:val="none" w:sz="0" w:space="0" w:color="auto"/>
          </w:divBdr>
        </w:div>
        <w:div w:id="2063940568">
          <w:marLeft w:val="0"/>
          <w:marRight w:val="0"/>
          <w:marTop w:val="0"/>
          <w:marBottom w:val="0"/>
          <w:divBdr>
            <w:top w:val="none" w:sz="0" w:space="0" w:color="auto"/>
            <w:left w:val="none" w:sz="0" w:space="0" w:color="auto"/>
            <w:bottom w:val="none" w:sz="0" w:space="0" w:color="auto"/>
            <w:right w:val="none" w:sz="0" w:space="0" w:color="auto"/>
          </w:divBdr>
        </w:div>
        <w:div w:id="2118669481">
          <w:marLeft w:val="0"/>
          <w:marRight w:val="0"/>
          <w:marTop w:val="0"/>
          <w:marBottom w:val="0"/>
          <w:divBdr>
            <w:top w:val="none" w:sz="0" w:space="0" w:color="auto"/>
            <w:left w:val="none" w:sz="0" w:space="0" w:color="auto"/>
            <w:bottom w:val="none" w:sz="0" w:space="0" w:color="auto"/>
            <w:right w:val="none" w:sz="0" w:space="0" w:color="auto"/>
          </w:divBdr>
        </w:div>
        <w:div w:id="2125999396">
          <w:marLeft w:val="0"/>
          <w:marRight w:val="0"/>
          <w:marTop w:val="0"/>
          <w:marBottom w:val="0"/>
          <w:divBdr>
            <w:top w:val="none" w:sz="0" w:space="0" w:color="auto"/>
            <w:left w:val="none" w:sz="0" w:space="0" w:color="auto"/>
            <w:bottom w:val="none" w:sz="0" w:space="0" w:color="auto"/>
            <w:right w:val="none" w:sz="0" w:space="0" w:color="auto"/>
          </w:divBdr>
        </w:div>
        <w:div w:id="2130782370">
          <w:marLeft w:val="0"/>
          <w:marRight w:val="0"/>
          <w:marTop w:val="0"/>
          <w:marBottom w:val="0"/>
          <w:divBdr>
            <w:top w:val="none" w:sz="0" w:space="0" w:color="auto"/>
            <w:left w:val="none" w:sz="0" w:space="0" w:color="auto"/>
            <w:bottom w:val="none" w:sz="0" w:space="0" w:color="auto"/>
            <w:right w:val="none" w:sz="0" w:space="0" w:color="auto"/>
          </w:divBdr>
        </w:div>
      </w:divsChild>
    </w:div>
    <w:div w:id="124347583">
      <w:bodyDiv w:val="1"/>
      <w:marLeft w:val="0"/>
      <w:marRight w:val="0"/>
      <w:marTop w:val="0"/>
      <w:marBottom w:val="0"/>
      <w:divBdr>
        <w:top w:val="none" w:sz="0" w:space="0" w:color="auto"/>
        <w:left w:val="none" w:sz="0" w:space="0" w:color="auto"/>
        <w:bottom w:val="none" w:sz="0" w:space="0" w:color="auto"/>
        <w:right w:val="none" w:sz="0" w:space="0" w:color="auto"/>
      </w:divBdr>
    </w:div>
    <w:div w:id="149565700">
      <w:bodyDiv w:val="1"/>
      <w:marLeft w:val="0"/>
      <w:marRight w:val="0"/>
      <w:marTop w:val="0"/>
      <w:marBottom w:val="0"/>
      <w:divBdr>
        <w:top w:val="none" w:sz="0" w:space="0" w:color="auto"/>
        <w:left w:val="none" w:sz="0" w:space="0" w:color="auto"/>
        <w:bottom w:val="none" w:sz="0" w:space="0" w:color="auto"/>
        <w:right w:val="none" w:sz="0" w:space="0" w:color="auto"/>
      </w:divBdr>
    </w:div>
    <w:div w:id="168328784">
      <w:bodyDiv w:val="1"/>
      <w:marLeft w:val="0"/>
      <w:marRight w:val="0"/>
      <w:marTop w:val="0"/>
      <w:marBottom w:val="0"/>
      <w:divBdr>
        <w:top w:val="none" w:sz="0" w:space="0" w:color="auto"/>
        <w:left w:val="none" w:sz="0" w:space="0" w:color="auto"/>
        <w:bottom w:val="none" w:sz="0" w:space="0" w:color="auto"/>
        <w:right w:val="none" w:sz="0" w:space="0" w:color="auto"/>
      </w:divBdr>
    </w:div>
    <w:div w:id="177276190">
      <w:bodyDiv w:val="1"/>
      <w:marLeft w:val="0"/>
      <w:marRight w:val="0"/>
      <w:marTop w:val="0"/>
      <w:marBottom w:val="0"/>
      <w:divBdr>
        <w:top w:val="none" w:sz="0" w:space="0" w:color="auto"/>
        <w:left w:val="none" w:sz="0" w:space="0" w:color="auto"/>
        <w:bottom w:val="none" w:sz="0" w:space="0" w:color="auto"/>
        <w:right w:val="none" w:sz="0" w:space="0" w:color="auto"/>
      </w:divBdr>
    </w:div>
    <w:div w:id="178397337">
      <w:bodyDiv w:val="1"/>
      <w:marLeft w:val="0"/>
      <w:marRight w:val="0"/>
      <w:marTop w:val="0"/>
      <w:marBottom w:val="0"/>
      <w:divBdr>
        <w:top w:val="none" w:sz="0" w:space="0" w:color="auto"/>
        <w:left w:val="none" w:sz="0" w:space="0" w:color="auto"/>
        <w:bottom w:val="none" w:sz="0" w:space="0" w:color="auto"/>
        <w:right w:val="none" w:sz="0" w:space="0" w:color="auto"/>
      </w:divBdr>
    </w:div>
    <w:div w:id="250360318">
      <w:bodyDiv w:val="1"/>
      <w:marLeft w:val="0"/>
      <w:marRight w:val="0"/>
      <w:marTop w:val="0"/>
      <w:marBottom w:val="0"/>
      <w:divBdr>
        <w:top w:val="none" w:sz="0" w:space="0" w:color="auto"/>
        <w:left w:val="none" w:sz="0" w:space="0" w:color="auto"/>
        <w:bottom w:val="none" w:sz="0" w:space="0" w:color="auto"/>
        <w:right w:val="none" w:sz="0" w:space="0" w:color="auto"/>
      </w:divBdr>
    </w:div>
    <w:div w:id="253246789">
      <w:bodyDiv w:val="1"/>
      <w:marLeft w:val="0"/>
      <w:marRight w:val="0"/>
      <w:marTop w:val="0"/>
      <w:marBottom w:val="0"/>
      <w:divBdr>
        <w:top w:val="none" w:sz="0" w:space="0" w:color="auto"/>
        <w:left w:val="none" w:sz="0" w:space="0" w:color="auto"/>
        <w:bottom w:val="none" w:sz="0" w:space="0" w:color="auto"/>
        <w:right w:val="none" w:sz="0" w:space="0" w:color="auto"/>
      </w:divBdr>
    </w:div>
    <w:div w:id="265190628">
      <w:bodyDiv w:val="1"/>
      <w:marLeft w:val="0"/>
      <w:marRight w:val="0"/>
      <w:marTop w:val="0"/>
      <w:marBottom w:val="0"/>
      <w:divBdr>
        <w:top w:val="none" w:sz="0" w:space="0" w:color="auto"/>
        <w:left w:val="none" w:sz="0" w:space="0" w:color="auto"/>
        <w:bottom w:val="none" w:sz="0" w:space="0" w:color="auto"/>
        <w:right w:val="none" w:sz="0" w:space="0" w:color="auto"/>
      </w:divBdr>
    </w:div>
    <w:div w:id="276526227">
      <w:bodyDiv w:val="1"/>
      <w:marLeft w:val="0"/>
      <w:marRight w:val="0"/>
      <w:marTop w:val="0"/>
      <w:marBottom w:val="0"/>
      <w:divBdr>
        <w:top w:val="none" w:sz="0" w:space="0" w:color="auto"/>
        <w:left w:val="none" w:sz="0" w:space="0" w:color="auto"/>
        <w:bottom w:val="none" w:sz="0" w:space="0" w:color="auto"/>
        <w:right w:val="none" w:sz="0" w:space="0" w:color="auto"/>
      </w:divBdr>
    </w:div>
    <w:div w:id="294944607">
      <w:bodyDiv w:val="1"/>
      <w:marLeft w:val="0"/>
      <w:marRight w:val="0"/>
      <w:marTop w:val="0"/>
      <w:marBottom w:val="0"/>
      <w:divBdr>
        <w:top w:val="none" w:sz="0" w:space="0" w:color="auto"/>
        <w:left w:val="none" w:sz="0" w:space="0" w:color="auto"/>
        <w:bottom w:val="none" w:sz="0" w:space="0" w:color="auto"/>
        <w:right w:val="none" w:sz="0" w:space="0" w:color="auto"/>
      </w:divBdr>
    </w:div>
    <w:div w:id="302085432">
      <w:bodyDiv w:val="1"/>
      <w:marLeft w:val="0"/>
      <w:marRight w:val="0"/>
      <w:marTop w:val="0"/>
      <w:marBottom w:val="0"/>
      <w:divBdr>
        <w:top w:val="none" w:sz="0" w:space="0" w:color="auto"/>
        <w:left w:val="none" w:sz="0" w:space="0" w:color="auto"/>
        <w:bottom w:val="none" w:sz="0" w:space="0" w:color="auto"/>
        <w:right w:val="none" w:sz="0" w:space="0" w:color="auto"/>
      </w:divBdr>
    </w:div>
    <w:div w:id="310911238">
      <w:bodyDiv w:val="1"/>
      <w:marLeft w:val="0"/>
      <w:marRight w:val="0"/>
      <w:marTop w:val="0"/>
      <w:marBottom w:val="0"/>
      <w:divBdr>
        <w:top w:val="none" w:sz="0" w:space="0" w:color="auto"/>
        <w:left w:val="none" w:sz="0" w:space="0" w:color="auto"/>
        <w:bottom w:val="none" w:sz="0" w:space="0" w:color="auto"/>
        <w:right w:val="none" w:sz="0" w:space="0" w:color="auto"/>
      </w:divBdr>
    </w:div>
    <w:div w:id="327947570">
      <w:bodyDiv w:val="1"/>
      <w:marLeft w:val="0"/>
      <w:marRight w:val="0"/>
      <w:marTop w:val="0"/>
      <w:marBottom w:val="0"/>
      <w:divBdr>
        <w:top w:val="none" w:sz="0" w:space="0" w:color="auto"/>
        <w:left w:val="none" w:sz="0" w:space="0" w:color="auto"/>
        <w:bottom w:val="none" w:sz="0" w:space="0" w:color="auto"/>
        <w:right w:val="none" w:sz="0" w:space="0" w:color="auto"/>
      </w:divBdr>
    </w:div>
    <w:div w:id="347945850">
      <w:bodyDiv w:val="1"/>
      <w:marLeft w:val="0"/>
      <w:marRight w:val="0"/>
      <w:marTop w:val="0"/>
      <w:marBottom w:val="0"/>
      <w:divBdr>
        <w:top w:val="none" w:sz="0" w:space="0" w:color="auto"/>
        <w:left w:val="none" w:sz="0" w:space="0" w:color="auto"/>
        <w:bottom w:val="none" w:sz="0" w:space="0" w:color="auto"/>
        <w:right w:val="none" w:sz="0" w:space="0" w:color="auto"/>
      </w:divBdr>
    </w:div>
    <w:div w:id="394667015">
      <w:bodyDiv w:val="1"/>
      <w:marLeft w:val="0"/>
      <w:marRight w:val="0"/>
      <w:marTop w:val="0"/>
      <w:marBottom w:val="0"/>
      <w:divBdr>
        <w:top w:val="none" w:sz="0" w:space="0" w:color="auto"/>
        <w:left w:val="none" w:sz="0" w:space="0" w:color="auto"/>
        <w:bottom w:val="none" w:sz="0" w:space="0" w:color="auto"/>
        <w:right w:val="none" w:sz="0" w:space="0" w:color="auto"/>
      </w:divBdr>
    </w:div>
    <w:div w:id="397747137">
      <w:bodyDiv w:val="1"/>
      <w:marLeft w:val="0"/>
      <w:marRight w:val="0"/>
      <w:marTop w:val="0"/>
      <w:marBottom w:val="0"/>
      <w:divBdr>
        <w:top w:val="none" w:sz="0" w:space="0" w:color="auto"/>
        <w:left w:val="none" w:sz="0" w:space="0" w:color="auto"/>
        <w:bottom w:val="none" w:sz="0" w:space="0" w:color="auto"/>
        <w:right w:val="none" w:sz="0" w:space="0" w:color="auto"/>
      </w:divBdr>
      <w:divsChild>
        <w:div w:id="10495693">
          <w:marLeft w:val="0"/>
          <w:marRight w:val="0"/>
          <w:marTop w:val="0"/>
          <w:marBottom w:val="0"/>
          <w:divBdr>
            <w:top w:val="none" w:sz="0" w:space="0" w:color="auto"/>
            <w:left w:val="none" w:sz="0" w:space="0" w:color="auto"/>
            <w:bottom w:val="none" w:sz="0" w:space="0" w:color="auto"/>
            <w:right w:val="none" w:sz="0" w:space="0" w:color="auto"/>
          </w:divBdr>
        </w:div>
        <w:div w:id="55209150">
          <w:marLeft w:val="0"/>
          <w:marRight w:val="0"/>
          <w:marTop w:val="0"/>
          <w:marBottom w:val="0"/>
          <w:divBdr>
            <w:top w:val="none" w:sz="0" w:space="0" w:color="auto"/>
            <w:left w:val="none" w:sz="0" w:space="0" w:color="auto"/>
            <w:bottom w:val="none" w:sz="0" w:space="0" w:color="auto"/>
            <w:right w:val="none" w:sz="0" w:space="0" w:color="auto"/>
          </w:divBdr>
        </w:div>
        <w:div w:id="149639415">
          <w:marLeft w:val="0"/>
          <w:marRight w:val="0"/>
          <w:marTop w:val="0"/>
          <w:marBottom w:val="0"/>
          <w:divBdr>
            <w:top w:val="none" w:sz="0" w:space="0" w:color="auto"/>
            <w:left w:val="none" w:sz="0" w:space="0" w:color="auto"/>
            <w:bottom w:val="none" w:sz="0" w:space="0" w:color="auto"/>
            <w:right w:val="none" w:sz="0" w:space="0" w:color="auto"/>
          </w:divBdr>
        </w:div>
        <w:div w:id="198586241">
          <w:marLeft w:val="0"/>
          <w:marRight w:val="0"/>
          <w:marTop w:val="0"/>
          <w:marBottom w:val="0"/>
          <w:divBdr>
            <w:top w:val="none" w:sz="0" w:space="0" w:color="auto"/>
            <w:left w:val="none" w:sz="0" w:space="0" w:color="auto"/>
            <w:bottom w:val="none" w:sz="0" w:space="0" w:color="auto"/>
            <w:right w:val="none" w:sz="0" w:space="0" w:color="auto"/>
          </w:divBdr>
        </w:div>
        <w:div w:id="305009736">
          <w:marLeft w:val="0"/>
          <w:marRight w:val="0"/>
          <w:marTop w:val="0"/>
          <w:marBottom w:val="0"/>
          <w:divBdr>
            <w:top w:val="none" w:sz="0" w:space="0" w:color="auto"/>
            <w:left w:val="none" w:sz="0" w:space="0" w:color="auto"/>
            <w:bottom w:val="none" w:sz="0" w:space="0" w:color="auto"/>
            <w:right w:val="none" w:sz="0" w:space="0" w:color="auto"/>
          </w:divBdr>
        </w:div>
        <w:div w:id="324867320">
          <w:marLeft w:val="0"/>
          <w:marRight w:val="0"/>
          <w:marTop w:val="0"/>
          <w:marBottom w:val="0"/>
          <w:divBdr>
            <w:top w:val="none" w:sz="0" w:space="0" w:color="auto"/>
            <w:left w:val="none" w:sz="0" w:space="0" w:color="auto"/>
            <w:bottom w:val="none" w:sz="0" w:space="0" w:color="auto"/>
            <w:right w:val="none" w:sz="0" w:space="0" w:color="auto"/>
          </w:divBdr>
        </w:div>
        <w:div w:id="327833606">
          <w:marLeft w:val="0"/>
          <w:marRight w:val="0"/>
          <w:marTop w:val="0"/>
          <w:marBottom w:val="0"/>
          <w:divBdr>
            <w:top w:val="none" w:sz="0" w:space="0" w:color="auto"/>
            <w:left w:val="none" w:sz="0" w:space="0" w:color="auto"/>
            <w:bottom w:val="none" w:sz="0" w:space="0" w:color="auto"/>
            <w:right w:val="none" w:sz="0" w:space="0" w:color="auto"/>
          </w:divBdr>
        </w:div>
        <w:div w:id="341858247">
          <w:marLeft w:val="0"/>
          <w:marRight w:val="0"/>
          <w:marTop w:val="0"/>
          <w:marBottom w:val="0"/>
          <w:divBdr>
            <w:top w:val="none" w:sz="0" w:space="0" w:color="auto"/>
            <w:left w:val="none" w:sz="0" w:space="0" w:color="auto"/>
            <w:bottom w:val="none" w:sz="0" w:space="0" w:color="auto"/>
            <w:right w:val="none" w:sz="0" w:space="0" w:color="auto"/>
          </w:divBdr>
        </w:div>
        <w:div w:id="380637481">
          <w:marLeft w:val="0"/>
          <w:marRight w:val="0"/>
          <w:marTop w:val="0"/>
          <w:marBottom w:val="0"/>
          <w:divBdr>
            <w:top w:val="none" w:sz="0" w:space="0" w:color="auto"/>
            <w:left w:val="none" w:sz="0" w:space="0" w:color="auto"/>
            <w:bottom w:val="none" w:sz="0" w:space="0" w:color="auto"/>
            <w:right w:val="none" w:sz="0" w:space="0" w:color="auto"/>
          </w:divBdr>
        </w:div>
        <w:div w:id="395974613">
          <w:marLeft w:val="0"/>
          <w:marRight w:val="0"/>
          <w:marTop w:val="0"/>
          <w:marBottom w:val="0"/>
          <w:divBdr>
            <w:top w:val="none" w:sz="0" w:space="0" w:color="auto"/>
            <w:left w:val="none" w:sz="0" w:space="0" w:color="auto"/>
            <w:bottom w:val="none" w:sz="0" w:space="0" w:color="auto"/>
            <w:right w:val="none" w:sz="0" w:space="0" w:color="auto"/>
          </w:divBdr>
        </w:div>
        <w:div w:id="407652736">
          <w:marLeft w:val="0"/>
          <w:marRight w:val="0"/>
          <w:marTop w:val="0"/>
          <w:marBottom w:val="0"/>
          <w:divBdr>
            <w:top w:val="none" w:sz="0" w:space="0" w:color="auto"/>
            <w:left w:val="none" w:sz="0" w:space="0" w:color="auto"/>
            <w:bottom w:val="none" w:sz="0" w:space="0" w:color="auto"/>
            <w:right w:val="none" w:sz="0" w:space="0" w:color="auto"/>
          </w:divBdr>
        </w:div>
        <w:div w:id="457182741">
          <w:marLeft w:val="0"/>
          <w:marRight w:val="0"/>
          <w:marTop w:val="0"/>
          <w:marBottom w:val="0"/>
          <w:divBdr>
            <w:top w:val="none" w:sz="0" w:space="0" w:color="auto"/>
            <w:left w:val="none" w:sz="0" w:space="0" w:color="auto"/>
            <w:bottom w:val="none" w:sz="0" w:space="0" w:color="auto"/>
            <w:right w:val="none" w:sz="0" w:space="0" w:color="auto"/>
          </w:divBdr>
        </w:div>
        <w:div w:id="496966711">
          <w:marLeft w:val="0"/>
          <w:marRight w:val="0"/>
          <w:marTop w:val="0"/>
          <w:marBottom w:val="0"/>
          <w:divBdr>
            <w:top w:val="none" w:sz="0" w:space="0" w:color="auto"/>
            <w:left w:val="none" w:sz="0" w:space="0" w:color="auto"/>
            <w:bottom w:val="none" w:sz="0" w:space="0" w:color="auto"/>
            <w:right w:val="none" w:sz="0" w:space="0" w:color="auto"/>
          </w:divBdr>
        </w:div>
        <w:div w:id="497888699">
          <w:marLeft w:val="0"/>
          <w:marRight w:val="0"/>
          <w:marTop w:val="0"/>
          <w:marBottom w:val="0"/>
          <w:divBdr>
            <w:top w:val="none" w:sz="0" w:space="0" w:color="auto"/>
            <w:left w:val="none" w:sz="0" w:space="0" w:color="auto"/>
            <w:bottom w:val="none" w:sz="0" w:space="0" w:color="auto"/>
            <w:right w:val="none" w:sz="0" w:space="0" w:color="auto"/>
          </w:divBdr>
        </w:div>
        <w:div w:id="533269473">
          <w:marLeft w:val="0"/>
          <w:marRight w:val="0"/>
          <w:marTop w:val="0"/>
          <w:marBottom w:val="0"/>
          <w:divBdr>
            <w:top w:val="none" w:sz="0" w:space="0" w:color="auto"/>
            <w:left w:val="none" w:sz="0" w:space="0" w:color="auto"/>
            <w:bottom w:val="none" w:sz="0" w:space="0" w:color="auto"/>
            <w:right w:val="none" w:sz="0" w:space="0" w:color="auto"/>
          </w:divBdr>
        </w:div>
        <w:div w:id="733427235">
          <w:marLeft w:val="0"/>
          <w:marRight w:val="0"/>
          <w:marTop w:val="0"/>
          <w:marBottom w:val="0"/>
          <w:divBdr>
            <w:top w:val="none" w:sz="0" w:space="0" w:color="auto"/>
            <w:left w:val="none" w:sz="0" w:space="0" w:color="auto"/>
            <w:bottom w:val="none" w:sz="0" w:space="0" w:color="auto"/>
            <w:right w:val="none" w:sz="0" w:space="0" w:color="auto"/>
          </w:divBdr>
        </w:div>
        <w:div w:id="822046598">
          <w:marLeft w:val="0"/>
          <w:marRight w:val="0"/>
          <w:marTop w:val="0"/>
          <w:marBottom w:val="0"/>
          <w:divBdr>
            <w:top w:val="none" w:sz="0" w:space="0" w:color="auto"/>
            <w:left w:val="none" w:sz="0" w:space="0" w:color="auto"/>
            <w:bottom w:val="none" w:sz="0" w:space="0" w:color="auto"/>
            <w:right w:val="none" w:sz="0" w:space="0" w:color="auto"/>
          </w:divBdr>
        </w:div>
        <w:div w:id="853769053">
          <w:marLeft w:val="0"/>
          <w:marRight w:val="0"/>
          <w:marTop w:val="0"/>
          <w:marBottom w:val="0"/>
          <w:divBdr>
            <w:top w:val="none" w:sz="0" w:space="0" w:color="auto"/>
            <w:left w:val="none" w:sz="0" w:space="0" w:color="auto"/>
            <w:bottom w:val="none" w:sz="0" w:space="0" w:color="auto"/>
            <w:right w:val="none" w:sz="0" w:space="0" w:color="auto"/>
          </w:divBdr>
        </w:div>
        <w:div w:id="942227309">
          <w:marLeft w:val="0"/>
          <w:marRight w:val="0"/>
          <w:marTop w:val="0"/>
          <w:marBottom w:val="0"/>
          <w:divBdr>
            <w:top w:val="none" w:sz="0" w:space="0" w:color="auto"/>
            <w:left w:val="none" w:sz="0" w:space="0" w:color="auto"/>
            <w:bottom w:val="none" w:sz="0" w:space="0" w:color="auto"/>
            <w:right w:val="none" w:sz="0" w:space="0" w:color="auto"/>
          </w:divBdr>
        </w:div>
        <w:div w:id="1026440730">
          <w:marLeft w:val="0"/>
          <w:marRight w:val="0"/>
          <w:marTop w:val="0"/>
          <w:marBottom w:val="0"/>
          <w:divBdr>
            <w:top w:val="none" w:sz="0" w:space="0" w:color="auto"/>
            <w:left w:val="none" w:sz="0" w:space="0" w:color="auto"/>
            <w:bottom w:val="none" w:sz="0" w:space="0" w:color="auto"/>
            <w:right w:val="none" w:sz="0" w:space="0" w:color="auto"/>
          </w:divBdr>
        </w:div>
        <w:div w:id="1101339632">
          <w:marLeft w:val="0"/>
          <w:marRight w:val="0"/>
          <w:marTop w:val="0"/>
          <w:marBottom w:val="0"/>
          <w:divBdr>
            <w:top w:val="none" w:sz="0" w:space="0" w:color="auto"/>
            <w:left w:val="none" w:sz="0" w:space="0" w:color="auto"/>
            <w:bottom w:val="none" w:sz="0" w:space="0" w:color="auto"/>
            <w:right w:val="none" w:sz="0" w:space="0" w:color="auto"/>
          </w:divBdr>
        </w:div>
        <w:div w:id="1104769502">
          <w:marLeft w:val="0"/>
          <w:marRight w:val="0"/>
          <w:marTop w:val="0"/>
          <w:marBottom w:val="0"/>
          <w:divBdr>
            <w:top w:val="none" w:sz="0" w:space="0" w:color="auto"/>
            <w:left w:val="none" w:sz="0" w:space="0" w:color="auto"/>
            <w:bottom w:val="none" w:sz="0" w:space="0" w:color="auto"/>
            <w:right w:val="none" w:sz="0" w:space="0" w:color="auto"/>
          </w:divBdr>
        </w:div>
        <w:div w:id="1115101666">
          <w:marLeft w:val="0"/>
          <w:marRight w:val="0"/>
          <w:marTop w:val="0"/>
          <w:marBottom w:val="0"/>
          <w:divBdr>
            <w:top w:val="none" w:sz="0" w:space="0" w:color="auto"/>
            <w:left w:val="none" w:sz="0" w:space="0" w:color="auto"/>
            <w:bottom w:val="none" w:sz="0" w:space="0" w:color="auto"/>
            <w:right w:val="none" w:sz="0" w:space="0" w:color="auto"/>
          </w:divBdr>
        </w:div>
        <w:div w:id="1140532506">
          <w:marLeft w:val="0"/>
          <w:marRight w:val="0"/>
          <w:marTop w:val="0"/>
          <w:marBottom w:val="0"/>
          <w:divBdr>
            <w:top w:val="none" w:sz="0" w:space="0" w:color="auto"/>
            <w:left w:val="none" w:sz="0" w:space="0" w:color="auto"/>
            <w:bottom w:val="none" w:sz="0" w:space="0" w:color="auto"/>
            <w:right w:val="none" w:sz="0" w:space="0" w:color="auto"/>
          </w:divBdr>
        </w:div>
        <w:div w:id="1143153280">
          <w:marLeft w:val="0"/>
          <w:marRight w:val="0"/>
          <w:marTop w:val="0"/>
          <w:marBottom w:val="0"/>
          <w:divBdr>
            <w:top w:val="none" w:sz="0" w:space="0" w:color="auto"/>
            <w:left w:val="none" w:sz="0" w:space="0" w:color="auto"/>
            <w:bottom w:val="none" w:sz="0" w:space="0" w:color="auto"/>
            <w:right w:val="none" w:sz="0" w:space="0" w:color="auto"/>
          </w:divBdr>
        </w:div>
        <w:div w:id="1212351741">
          <w:marLeft w:val="0"/>
          <w:marRight w:val="0"/>
          <w:marTop w:val="0"/>
          <w:marBottom w:val="0"/>
          <w:divBdr>
            <w:top w:val="none" w:sz="0" w:space="0" w:color="auto"/>
            <w:left w:val="none" w:sz="0" w:space="0" w:color="auto"/>
            <w:bottom w:val="none" w:sz="0" w:space="0" w:color="auto"/>
            <w:right w:val="none" w:sz="0" w:space="0" w:color="auto"/>
          </w:divBdr>
        </w:div>
        <w:div w:id="1306737588">
          <w:marLeft w:val="0"/>
          <w:marRight w:val="0"/>
          <w:marTop w:val="0"/>
          <w:marBottom w:val="0"/>
          <w:divBdr>
            <w:top w:val="none" w:sz="0" w:space="0" w:color="auto"/>
            <w:left w:val="none" w:sz="0" w:space="0" w:color="auto"/>
            <w:bottom w:val="none" w:sz="0" w:space="0" w:color="auto"/>
            <w:right w:val="none" w:sz="0" w:space="0" w:color="auto"/>
          </w:divBdr>
        </w:div>
        <w:div w:id="1325011444">
          <w:marLeft w:val="0"/>
          <w:marRight w:val="0"/>
          <w:marTop w:val="0"/>
          <w:marBottom w:val="0"/>
          <w:divBdr>
            <w:top w:val="none" w:sz="0" w:space="0" w:color="auto"/>
            <w:left w:val="none" w:sz="0" w:space="0" w:color="auto"/>
            <w:bottom w:val="none" w:sz="0" w:space="0" w:color="auto"/>
            <w:right w:val="none" w:sz="0" w:space="0" w:color="auto"/>
          </w:divBdr>
        </w:div>
        <w:div w:id="1355883678">
          <w:marLeft w:val="0"/>
          <w:marRight w:val="0"/>
          <w:marTop w:val="0"/>
          <w:marBottom w:val="0"/>
          <w:divBdr>
            <w:top w:val="none" w:sz="0" w:space="0" w:color="auto"/>
            <w:left w:val="none" w:sz="0" w:space="0" w:color="auto"/>
            <w:bottom w:val="none" w:sz="0" w:space="0" w:color="auto"/>
            <w:right w:val="none" w:sz="0" w:space="0" w:color="auto"/>
          </w:divBdr>
        </w:div>
        <w:div w:id="1365978454">
          <w:marLeft w:val="0"/>
          <w:marRight w:val="0"/>
          <w:marTop w:val="0"/>
          <w:marBottom w:val="0"/>
          <w:divBdr>
            <w:top w:val="none" w:sz="0" w:space="0" w:color="auto"/>
            <w:left w:val="none" w:sz="0" w:space="0" w:color="auto"/>
            <w:bottom w:val="none" w:sz="0" w:space="0" w:color="auto"/>
            <w:right w:val="none" w:sz="0" w:space="0" w:color="auto"/>
          </w:divBdr>
        </w:div>
        <w:div w:id="1401247899">
          <w:marLeft w:val="0"/>
          <w:marRight w:val="0"/>
          <w:marTop w:val="0"/>
          <w:marBottom w:val="0"/>
          <w:divBdr>
            <w:top w:val="none" w:sz="0" w:space="0" w:color="auto"/>
            <w:left w:val="none" w:sz="0" w:space="0" w:color="auto"/>
            <w:bottom w:val="none" w:sz="0" w:space="0" w:color="auto"/>
            <w:right w:val="none" w:sz="0" w:space="0" w:color="auto"/>
          </w:divBdr>
        </w:div>
        <w:div w:id="1459376298">
          <w:marLeft w:val="0"/>
          <w:marRight w:val="0"/>
          <w:marTop w:val="0"/>
          <w:marBottom w:val="0"/>
          <w:divBdr>
            <w:top w:val="none" w:sz="0" w:space="0" w:color="auto"/>
            <w:left w:val="none" w:sz="0" w:space="0" w:color="auto"/>
            <w:bottom w:val="none" w:sz="0" w:space="0" w:color="auto"/>
            <w:right w:val="none" w:sz="0" w:space="0" w:color="auto"/>
          </w:divBdr>
        </w:div>
        <w:div w:id="1480612270">
          <w:marLeft w:val="0"/>
          <w:marRight w:val="0"/>
          <w:marTop w:val="0"/>
          <w:marBottom w:val="0"/>
          <w:divBdr>
            <w:top w:val="none" w:sz="0" w:space="0" w:color="auto"/>
            <w:left w:val="none" w:sz="0" w:space="0" w:color="auto"/>
            <w:bottom w:val="none" w:sz="0" w:space="0" w:color="auto"/>
            <w:right w:val="none" w:sz="0" w:space="0" w:color="auto"/>
          </w:divBdr>
        </w:div>
        <w:div w:id="1481578694">
          <w:marLeft w:val="0"/>
          <w:marRight w:val="0"/>
          <w:marTop w:val="0"/>
          <w:marBottom w:val="0"/>
          <w:divBdr>
            <w:top w:val="none" w:sz="0" w:space="0" w:color="auto"/>
            <w:left w:val="none" w:sz="0" w:space="0" w:color="auto"/>
            <w:bottom w:val="none" w:sz="0" w:space="0" w:color="auto"/>
            <w:right w:val="none" w:sz="0" w:space="0" w:color="auto"/>
          </w:divBdr>
        </w:div>
        <w:div w:id="1678730549">
          <w:marLeft w:val="0"/>
          <w:marRight w:val="0"/>
          <w:marTop w:val="0"/>
          <w:marBottom w:val="0"/>
          <w:divBdr>
            <w:top w:val="none" w:sz="0" w:space="0" w:color="auto"/>
            <w:left w:val="none" w:sz="0" w:space="0" w:color="auto"/>
            <w:bottom w:val="none" w:sz="0" w:space="0" w:color="auto"/>
            <w:right w:val="none" w:sz="0" w:space="0" w:color="auto"/>
          </w:divBdr>
        </w:div>
        <w:div w:id="1697847730">
          <w:marLeft w:val="0"/>
          <w:marRight w:val="0"/>
          <w:marTop w:val="0"/>
          <w:marBottom w:val="0"/>
          <w:divBdr>
            <w:top w:val="none" w:sz="0" w:space="0" w:color="auto"/>
            <w:left w:val="none" w:sz="0" w:space="0" w:color="auto"/>
            <w:bottom w:val="none" w:sz="0" w:space="0" w:color="auto"/>
            <w:right w:val="none" w:sz="0" w:space="0" w:color="auto"/>
          </w:divBdr>
        </w:div>
        <w:div w:id="1876238664">
          <w:marLeft w:val="0"/>
          <w:marRight w:val="0"/>
          <w:marTop w:val="0"/>
          <w:marBottom w:val="0"/>
          <w:divBdr>
            <w:top w:val="none" w:sz="0" w:space="0" w:color="auto"/>
            <w:left w:val="none" w:sz="0" w:space="0" w:color="auto"/>
            <w:bottom w:val="none" w:sz="0" w:space="0" w:color="auto"/>
            <w:right w:val="none" w:sz="0" w:space="0" w:color="auto"/>
          </w:divBdr>
        </w:div>
        <w:div w:id="1936356370">
          <w:marLeft w:val="0"/>
          <w:marRight w:val="0"/>
          <w:marTop w:val="0"/>
          <w:marBottom w:val="0"/>
          <w:divBdr>
            <w:top w:val="none" w:sz="0" w:space="0" w:color="auto"/>
            <w:left w:val="none" w:sz="0" w:space="0" w:color="auto"/>
            <w:bottom w:val="none" w:sz="0" w:space="0" w:color="auto"/>
            <w:right w:val="none" w:sz="0" w:space="0" w:color="auto"/>
          </w:divBdr>
        </w:div>
        <w:div w:id="1962154169">
          <w:marLeft w:val="0"/>
          <w:marRight w:val="0"/>
          <w:marTop w:val="0"/>
          <w:marBottom w:val="0"/>
          <w:divBdr>
            <w:top w:val="none" w:sz="0" w:space="0" w:color="auto"/>
            <w:left w:val="none" w:sz="0" w:space="0" w:color="auto"/>
            <w:bottom w:val="none" w:sz="0" w:space="0" w:color="auto"/>
            <w:right w:val="none" w:sz="0" w:space="0" w:color="auto"/>
          </w:divBdr>
        </w:div>
        <w:div w:id="1980718512">
          <w:marLeft w:val="0"/>
          <w:marRight w:val="0"/>
          <w:marTop w:val="0"/>
          <w:marBottom w:val="0"/>
          <w:divBdr>
            <w:top w:val="none" w:sz="0" w:space="0" w:color="auto"/>
            <w:left w:val="none" w:sz="0" w:space="0" w:color="auto"/>
            <w:bottom w:val="none" w:sz="0" w:space="0" w:color="auto"/>
            <w:right w:val="none" w:sz="0" w:space="0" w:color="auto"/>
          </w:divBdr>
        </w:div>
        <w:div w:id="2053995956">
          <w:marLeft w:val="0"/>
          <w:marRight w:val="0"/>
          <w:marTop w:val="0"/>
          <w:marBottom w:val="0"/>
          <w:divBdr>
            <w:top w:val="none" w:sz="0" w:space="0" w:color="auto"/>
            <w:left w:val="none" w:sz="0" w:space="0" w:color="auto"/>
            <w:bottom w:val="none" w:sz="0" w:space="0" w:color="auto"/>
            <w:right w:val="none" w:sz="0" w:space="0" w:color="auto"/>
          </w:divBdr>
        </w:div>
        <w:div w:id="2057117122">
          <w:marLeft w:val="0"/>
          <w:marRight w:val="0"/>
          <w:marTop w:val="0"/>
          <w:marBottom w:val="0"/>
          <w:divBdr>
            <w:top w:val="none" w:sz="0" w:space="0" w:color="auto"/>
            <w:left w:val="none" w:sz="0" w:space="0" w:color="auto"/>
            <w:bottom w:val="none" w:sz="0" w:space="0" w:color="auto"/>
            <w:right w:val="none" w:sz="0" w:space="0" w:color="auto"/>
          </w:divBdr>
        </w:div>
        <w:div w:id="2133746673">
          <w:marLeft w:val="0"/>
          <w:marRight w:val="0"/>
          <w:marTop w:val="0"/>
          <w:marBottom w:val="0"/>
          <w:divBdr>
            <w:top w:val="none" w:sz="0" w:space="0" w:color="auto"/>
            <w:left w:val="none" w:sz="0" w:space="0" w:color="auto"/>
            <w:bottom w:val="none" w:sz="0" w:space="0" w:color="auto"/>
            <w:right w:val="none" w:sz="0" w:space="0" w:color="auto"/>
          </w:divBdr>
        </w:div>
      </w:divsChild>
    </w:div>
    <w:div w:id="398552118">
      <w:bodyDiv w:val="1"/>
      <w:marLeft w:val="0"/>
      <w:marRight w:val="0"/>
      <w:marTop w:val="0"/>
      <w:marBottom w:val="0"/>
      <w:divBdr>
        <w:top w:val="none" w:sz="0" w:space="0" w:color="auto"/>
        <w:left w:val="none" w:sz="0" w:space="0" w:color="auto"/>
        <w:bottom w:val="none" w:sz="0" w:space="0" w:color="auto"/>
        <w:right w:val="none" w:sz="0" w:space="0" w:color="auto"/>
      </w:divBdr>
    </w:div>
    <w:div w:id="402802788">
      <w:bodyDiv w:val="1"/>
      <w:marLeft w:val="0"/>
      <w:marRight w:val="0"/>
      <w:marTop w:val="0"/>
      <w:marBottom w:val="0"/>
      <w:divBdr>
        <w:top w:val="none" w:sz="0" w:space="0" w:color="auto"/>
        <w:left w:val="none" w:sz="0" w:space="0" w:color="auto"/>
        <w:bottom w:val="none" w:sz="0" w:space="0" w:color="auto"/>
        <w:right w:val="none" w:sz="0" w:space="0" w:color="auto"/>
      </w:divBdr>
    </w:div>
    <w:div w:id="410347707">
      <w:bodyDiv w:val="1"/>
      <w:marLeft w:val="0"/>
      <w:marRight w:val="0"/>
      <w:marTop w:val="0"/>
      <w:marBottom w:val="0"/>
      <w:divBdr>
        <w:top w:val="none" w:sz="0" w:space="0" w:color="auto"/>
        <w:left w:val="none" w:sz="0" w:space="0" w:color="auto"/>
        <w:bottom w:val="none" w:sz="0" w:space="0" w:color="auto"/>
        <w:right w:val="none" w:sz="0" w:space="0" w:color="auto"/>
      </w:divBdr>
    </w:div>
    <w:div w:id="411782836">
      <w:bodyDiv w:val="1"/>
      <w:marLeft w:val="0"/>
      <w:marRight w:val="0"/>
      <w:marTop w:val="0"/>
      <w:marBottom w:val="0"/>
      <w:divBdr>
        <w:top w:val="none" w:sz="0" w:space="0" w:color="auto"/>
        <w:left w:val="none" w:sz="0" w:space="0" w:color="auto"/>
        <w:bottom w:val="none" w:sz="0" w:space="0" w:color="auto"/>
        <w:right w:val="none" w:sz="0" w:space="0" w:color="auto"/>
      </w:divBdr>
    </w:div>
    <w:div w:id="435949210">
      <w:bodyDiv w:val="1"/>
      <w:marLeft w:val="0"/>
      <w:marRight w:val="0"/>
      <w:marTop w:val="0"/>
      <w:marBottom w:val="0"/>
      <w:divBdr>
        <w:top w:val="none" w:sz="0" w:space="0" w:color="auto"/>
        <w:left w:val="none" w:sz="0" w:space="0" w:color="auto"/>
        <w:bottom w:val="none" w:sz="0" w:space="0" w:color="auto"/>
        <w:right w:val="none" w:sz="0" w:space="0" w:color="auto"/>
      </w:divBdr>
      <w:divsChild>
        <w:div w:id="1264922805">
          <w:marLeft w:val="0"/>
          <w:marRight w:val="0"/>
          <w:marTop w:val="0"/>
          <w:marBottom w:val="0"/>
          <w:divBdr>
            <w:top w:val="none" w:sz="0" w:space="0" w:color="auto"/>
            <w:left w:val="none" w:sz="0" w:space="0" w:color="auto"/>
            <w:bottom w:val="none" w:sz="0" w:space="0" w:color="auto"/>
            <w:right w:val="none" w:sz="0" w:space="0" w:color="auto"/>
          </w:divBdr>
          <w:divsChild>
            <w:div w:id="925725517">
              <w:marLeft w:val="0"/>
              <w:marRight w:val="0"/>
              <w:marTop w:val="0"/>
              <w:marBottom w:val="0"/>
              <w:divBdr>
                <w:top w:val="none" w:sz="0" w:space="0" w:color="auto"/>
                <w:left w:val="none" w:sz="0" w:space="0" w:color="auto"/>
                <w:bottom w:val="none" w:sz="0" w:space="0" w:color="auto"/>
                <w:right w:val="none" w:sz="0" w:space="0" w:color="auto"/>
              </w:divBdr>
            </w:div>
            <w:div w:id="1458335787">
              <w:marLeft w:val="0"/>
              <w:marRight w:val="0"/>
              <w:marTop w:val="0"/>
              <w:marBottom w:val="0"/>
              <w:divBdr>
                <w:top w:val="none" w:sz="0" w:space="0" w:color="auto"/>
                <w:left w:val="none" w:sz="0" w:space="0" w:color="auto"/>
                <w:bottom w:val="none" w:sz="0" w:space="0" w:color="auto"/>
                <w:right w:val="none" w:sz="0" w:space="0" w:color="auto"/>
              </w:divBdr>
            </w:div>
            <w:div w:id="1535073425">
              <w:marLeft w:val="0"/>
              <w:marRight w:val="0"/>
              <w:marTop w:val="0"/>
              <w:marBottom w:val="0"/>
              <w:divBdr>
                <w:top w:val="none" w:sz="0" w:space="0" w:color="auto"/>
                <w:left w:val="none" w:sz="0" w:space="0" w:color="auto"/>
                <w:bottom w:val="none" w:sz="0" w:space="0" w:color="auto"/>
                <w:right w:val="none" w:sz="0" w:space="0" w:color="auto"/>
              </w:divBdr>
            </w:div>
          </w:divsChild>
        </w:div>
        <w:div w:id="1769307670">
          <w:marLeft w:val="0"/>
          <w:marRight w:val="0"/>
          <w:marTop w:val="0"/>
          <w:marBottom w:val="0"/>
          <w:divBdr>
            <w:top w:val="none" w:sz="0" w:space="0" w:color="auto"/>
            <w:left w:val="none" w:sz="0" w:space="0" w:color="auto"/>
            <w:bottom w:val="none" w:sz="0" w:space="0" w:color="auto"/>
            <w:right w:val="none" w:sz="0" w:space="0" w:color="auto"/>
          </w:divBdr>
          <w:divsChild>
            <w:div w:id="605695314">
              <w:marLeft w:val="0"/>
              <w:marRight w:val="0"/>
              <w:marTop w:val="0"/>
              <w:marBottom w:val="0"/>
              <w:divBdr>
                <w:top w:val="none" w:sz="0" w:space="0" w:color="auto"/>
                <w:left w:val="none" w:sz="0" w:space="0" w:color="auto"/>
                <w:bottom w:val="none" w:sz="0" w:space="0" w:color="auto"/>
                <w:right w:val="none" w:sz="0" w:space="0" w:color="auto"/>
              </w:divBdr>
            </w:div>
            <w:div w:id="771780812">
              <w:marLeft w:val="0"/>
              <w:marRight w:val="0"/>
              <w:marTop w:val="0"/>
              <w:marBottom w:val="0"/>
              <w:divBdr>
                <w:top w:val="none" w:sz="0" w:space="0" w:color="auto"/>
                <w:left w:val="none" w:sz="0" w:space="0" w:color="auto"/>
                <w:bottom w:val="none" w:sz="0" w:space="0" w:color="auto"/>
                <w:right w:val="none" w:sz="0" w:space="0" w:color="auto"/>
              </w:divBdr>
            </w:div>
            <w:div w:id="165625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551561">
      <w:bodyDiv w:val="1"/>
      <w:marLeft w:val="0"/>
      <w:marRight w:val="0"/>
      <w:marTop w:val="0"/>
      <w:marBottom w:val="0"/>
      <w:divBdr>
        <w:top w:val="none" w:sz="0" w:space="0" w:color="auto"/>
        <w:left w:val="none" w:sz="0" w:space="0" w:color="auto"/>
        <w:bottom w:val="none" w:sz="0" w:space="0" w:color="auto"/>
        <w:right w:val="none" w:sz="0" w:space="0" w:color="auto"/>
      </w:divBdr>
    </w:div>
    <w:div w:id="454909555">
      <w:bodyDiv w:val="1"/>
      <w:marLeft w:val="0"/>
      <w:marRight w:val="0"/>
      <w:marTop w:val="0"/>
      <w:marBottom w:val="0"/>
      <w:divBdr>
        <w:top w:val="none" w:sz="0" w:space="0" w:color="auto"/>
        <w:left w:val="none" w:sz="0" w:space="0" w:color="auto"/>
        <w:bottom w:val="none" w:sz="0" w:space="0" w:color="auto"/>
        <w:right w:val="none" w:sz="0" w:space="0" w:color="auto"/>
      </w:divBdr>
    </w:div>
    <w:div w:id="475336156">
      <w:bodyDiv w:val="1"/>
      <w:marLeft w:val="0"/>
      <w:marRight w:val="0"/>
      <w:marTop w:val="0"/>
      <w:marBottom w:val="0"/>
      <w:divBdr>
        <w:top w:val="none" w:sz="0" w:space="0" w:color="auto"/>
        <w:left w:val="none" w:sz="0" w:space="0" w:color="auto"/>
        <w:bottom w:val="none" w:sz="0" w:space="0" w:color="auto"/>
        <w:right w:val="none" w:sz="0" w:space="0" w:color="auto"/>
      </w:divBdr>
    </w:div>
    <w:div w:id="481584707">
      <w:bodyDiv w:val="1"/>
      <w:marLeft w:val="0"/>
      <w:marRight w:val="0"/>
      <w:marTop w:val="0"/>
      <w:marBottom w:val="0"/>
      <w:divBdr>
        <w:top w:val="none" w:sz="0" w:space="0" w:color="auto"/>
        <w:left w:val="none" w:sz="0" w:space="0" w:color="auto"/>
        <w:bottom w:val="none" w:sz="0" w:space="0" w:color="auto"/>
        <w:right w:val="none" w:sz="0" w:space="0" w:color="auto"/>
      </w:divBdr>
    </w:div>
    <w:div w:id="534926872">
      <w:bodyDiv w:val="1"/>
      <w:marLeft w:val="0"/>
      <w:marRight w:val="0"/>
      <w:marTop w:val="0"/>
      <w:marBottom w:val="0"/>
      <w:divBdr>
        <w:top w:val="none" w:sz="0" w:space="0" w:color="auto"/>
        <w:left w:val="none" w:sz="0" w:space="0" w:color="auto"/>
        <w:bottom w:val="none" w:sz="0" w:space="0" w:color="auto"/>
        <w:right w:val="none" w:sz="0" w:space="0" w:color="auto"/>
      </w:divBdr>
    </w:div>
    <w:div w:id="582300162">
      <w:bodyDiv w:val="1"/>
      <w:marLeft w:val="0"/>
      <w:marRight w:val="0"/>
      <w:marTop w:val="0"/>
      <w:marBottom w:val="0"/>
      <w:divBdr>
        <w:top w:val="none" w:sz="0" w:space="0" w:color="auto"/>
        <w:left w:val="none" w:sz="0" w:space="0" w:color="auto"/>
        <w:bottom w:val="none" w:sz="0" w:space="0" w:color="auto"/>
        <w:right w:val="none" w:sz="0" w:space="0" w:color="auto"/>
      </w:divBdr>
    </w:div>
    <w:div w:id="592787945">
      <w:bodyDiv w:val="1"/>
      <w:marLeft w:val="0"/>
      <w:marRight w:val="0"/>
      <w:marTop w:val="0"/>
      <w:marBottom w:val="0"/>
      <w:divBdr>
        <w:top w:val="none" w:sz="0" w:space="0" w:color="auto"/>
        <w:left w:val="none" w:sz="0" w:space="0" w:color="auto"/>
        <w:bottom w:val="none" w:sz="0" w:space="0" w:color="auto"/>
        <w:right w:val="none" w:sz="0" w:space="0" w:color="auto"/>
      </w:divBdr>
    </w:div>
    <w:div w:id="608389645">
      <w:bodyDiv w:val="1"/>
      <w:marLeft w:val="0"/>
      <w:marRight w:val="0"/>
      <w:marTop w:val="0"/>
      <w:marBottom w:val="0"/>
      <w:divBdr>
        <w:top w:val="none" w:sz="0" w:space="0" w:color="auto"/>
        <w:left w:val="none" w:sz="0" w:space="0" w:color="auto"/>
        <w:bottom w:val="none" w:sz="0" w:space="0" w:color="auto"/>
        <w:right w:val="none" w:sz="0" w:space="0" w:color="auto"/>
      </w:divBdr>
    </w:div>
    <w:div w:id="620652190">
      <w:bodyDiv w:val="1"/>
      <w:marLeft w:val="0"/>
      <w:marRight w:val="0"/>
      <w:marTop w:val="0"/>
      <w:marBottom w:val="0"/>
      <w:divBdr>
        <w:top w:val="none" w:sz="0" w:space="0" w:color="auto"/>
        <w:left w:val="none" w:sz="0" w:space="0" w:color="auto"/>
        <w:bottom w:val="none" w:sz="0" w:space="0" w:color="auto"/>
        <w:right w:val="none" w:sz="0" w:space="0" w:color="auto"/>
      </w:divBdr>
    </w:div>
    <w:div w:id="627904632">
      <w:bodyDiv w:val="1"/>
      <w:marLeft w:val="0"/>
      <w:marRight w:val="0"/>
      <w:marTop w:val="0"/>
      <w:marBottom w:val="0"/>
      <w:divBdr>
        <w:top w:val="none" w:sz="0" w:space="0" w:color="auto"/>
        <w:left w:val="none" w:sz="0" w:space="0" w:color="auto"/>
        <w:bottom w:val="none" w:sz="0" w:space="0" w:color="auto"/>
        <w:right w:val="none" w:sz="0" w:space="0" w:color="auto"/>
      </w:divBdr>
    </w:div>
    <w:div w:id="651255818">
      <w:bodyDiv w:val="1"/>
      <w:marLeft w:val="0"/>
      <w:marRight w:val="0"/>
      <w:marTop w:val="0"/>
      <w:marBottom w:val="0"/>
      <w:divBdr>
        <w:top w:val="none" w:sz="0" w:space="0" w:color="auto"/>
        <w:left w:val="none" w:sz="0" w:space="0" w:color="auto"/>
        <w:bottom w:val="none" w:sz="0" w:space="0" w:color="auto"/>
        <w:right w:val="none" w:sz="0" w:space="0" w:color="auto"/>
      </w:divBdr>
    </w:div>
    <w:div w:id="698093552">
      <w:bodyDiv w:val="1"/>
      <w:marLeft w:val="0"/>
      <w:marRight w:val="0"/>
      <w:marTop w:val="0"/>
      <w:marBottom w:val="0"/>
      <w:divBdr>
        <w:top w:val="none" w:sz="0" w:space="0" w:color="auto"/>
        <w:left w:val="none" w:sz="0" w:space="0" w:color="auto"/>
        <w:bottom w:val="none" w:sz="0" w:space="0" w:color="auto"/>
        <w:right w:val="none" w:sz="0" w:space="0" w:color="auto"/>
      </w:divBdr>
    </w:div>
    <w:div w:id="706414488">
      <w:bodyDiv w:val="1"/>
      <w:marLeft w:val="0"/>
      <w:marRight w:val="0"/>
      <w:marTop w:val="0"/>
      <w:marBottom w:val="0"/>
      <w:divBdr>
        <w:top w:val="none" w:sz="0" w:space="0" w:color="auto"/>
        <w:left w:val="none" w:sz="0" w:space="0" w:color="auto"/>
        <w:bottom w:val="none" w:sz="0" w:space="0" w:color="auto"/>
        <w:right w:val="none" w:sz="0" w:space="0" w:color="auto"/>
      </w:divBdr>
    </w:div>
    <w:div w:id="755516680">
      <w:bodyDiv w:val="1"/>
      <w:marLeft w:val="0"/>
      <w:marRight w:val="0"/>
      <w:marTop w:val="0"/>
      <w:marBottom w:val="0"/>
      <w:divBdr>
        <w:top w:val="none" w:sz="0" w:space="0" w:color="auto"/>
        <w:left w:val="none" w:sz="0" w:space="0" w:color="auto"/>
        <w:bottom w:val="none" w:sz="0" w:space="0" w:color="auto"/>
        <w:right w:val="none" w:sz="0" w:space="0" w:color="auto"/>
      </w:divBdr>
    </w:div>
    <w:div w:id="760879542">
      <w:bodyDiv w:val="1"/>
      <w:marLeft w:val="0"/>
      <w:marRight w:val="0"/>
      <w:marTop w:val="0"/>
      <w:marBottom w:val="0"/>
      <w:divBdr>
        <w:top w:val="none" w:sz="0" w:space="0" w:color="auto"/>
        <w:left w:val="none" w:sz="0" w:space="0" w:color="auto"/>
        <w:bottom w:val="none" w:sz="0" w:space="0" w:color="auto"/>
        <w:right w:val="none" w:sz="0" w:space="0" w:color="auto"/>
      </w:divBdr>
    </w:div>
    <w:div w:id="763376311">
      <w:bodyDiv w:val="1"/>
      <w:marLeft w:val="0"/>
      <w:marRight w:val="0"/>
      <w:marTop w:val="0"/>
      <w:marBottom w:val="0"/>
      <w:divBdr>
        <w:top w:val="none" w:sz="0" w:space="0" w:color="auto"/>
        <w:left w:val="none" w:sz="0" w:space="0" w:color="auto"/>
        <w:bottom w:val="none" w:sz="0" w:space="0" w:color="auto"/>
        <w:right w:val="none" w:sz="0" w:space="0" w:color="auto"/>
      </w:divBdr>
    </w:div>
    <w:div w:id="795759362">
      <w:bodyDiv w:val="1"/>
      <w:marLeft w:val="0"/>
      <w:marRight w:val="0"/>
      <w:marTop w:val="0"/>
      <w:marBottom w:val="0"/>
      <w:divBdr>
        <w:top w:val="none" w:sz="0" w:space="0" w:color="auto"/>
        <w:left w:val="none" w:sz="0" w:space="0" w:color="auto"/>
        <w:bottom w:val="none" w:sz="0" w:space="0" w:color="auto"/>
        <w:right w:val="none" w:sz="0" w:space="0" w:color="auto"/>
      </w:divBdr>
    </w:div>
    <w:div w:id="806511193">
      <w:bodyDiv w:val="1"/>
      <w:marLeft w:val="0"/>
      <w:marRight w:val="0"/>
      <w:marTop w:val="0"/>
      <w:marBottom w:val="0"/>
      <w:divBdr>
        <w:top w:val="none" w:sz="0" w:space="0" w:color="auto"/>
        <w:left w:val="none" w:sz="0" w:space="0" w:color="auto"/>
        <w:bottom w:val="none" w:sz="0" w:space="0" w:color="auto"/>
        <w:right w:val="none" w:sz="0" w:space="0" w:color="auto"/>
      </w:divBdr>
    </w:div>
    <w:div w:id="842937119">
      <w:bodyDiv w:val="1"/>
      <w:marLeft w:val="0"/>
      <w:marRight w:val="0"/>
      <w:marTop w:val="0"/>
      <w:marBottom w:val="0"/>
      <w:divBdr>
        <w:top w:val="none" w:sz="0" w:space="0" w:color="auto"/>
        <w:left w:val="none" w:sz="0" w:space="0" w:color="auto"/>
        <w:bottom w:val="none" w:sz="0" w:space="0" w:color="auto"/>
        <w:right w:val="none" w:sz="0" w:space="0" w:color="auto"/>
      </w:divBdr>
    </w:div>
    <w:div w:id="910118851">
      <w:bodyDiv w:val="1"/>
      <w:marLeft w:val="0"/>
      <w:marRight w:val="0"/>
      <w:marTop w:val="0"/>
      <w:marBottom w:val="0"/>
      <w:divBdr>
        <w:top w:val="none" w:sz="0" w:space="0" w:color="auto"/>
        <w:left w:val="none" w:sz="0" w:space="0" w:color="auto"/>
        <w:bottom w:val="none" w:sz="0" w:space="0" w:color="auto"/>
        <w:right w:val="none" w:sz="0" w:space="0" w:color="auto"/>
      </w:divBdr>
    </w:div>
    <w:div w:id="968971367">
      <w:bodyDiv w:val="1"/>
      <w:marLeft w:val="0"/>
      <w:marRight w:val="0"/>
      <w:marTop w:val="0"/>
      <w:marBottom w:val="0"/>
      <w:divBdr>
        <w:top w:val="none" w:sz="0" w:space="0" w:color="auto"/>
        <w:left w:val="none" w:sz="0" w:space="0" w:color="auto"/>
        <w:bottom w:val="none" w:sz="0" w:space="0" w:color="auto"/>
        <w:right w:val="none" w:sz="0" w:space="0" w:color="auto"/>
      </w:divBdr>
    </w:div>
    <w:div w:id="974215418">
      <w:bodyDiv w:val="1"/>
      <w:marLeft w:val="0"/>
      <w:marRight w:val="0"/>
      <w:marTop w:val="0"/>
      <w:marBottom w:val="0"/>
      <w:divBdr>
        <w:top w:val="none" w:sz="0" w:space="0" w:color="auto"/>
        <w:left w:val="none" w:sz="0" w:space="0" w:color="auto"/>
        <w:bottom w:val="none" w:sz="0" w:space="0" w:color="auto"/>
        <w:right w:val="none" w:sz="0" w:space="0" w:color="auto"/>
      </w:divBdr>
    </w:div>
    <w:div w:id="981347965">
      <w:bodyDiv w:val="1"/>
      <w:marLeft w:val="0"/>
      <w:marRight w:val="0"/>
      <w:marTop w:val="0"/>
      <w:marBottom w:val="0"/>
      <w:divBdr>
        <w:top w:val="none" w:sz="0" w:space="0" w:color="auto"/>
        <w:left w:val="none" w:sz="0" w:space="0" w:color="auto"/>
        <w:bottom w:val="none" w:sz="0" w:space="0" w:color="auto"/>
        <w:right w:val="none" w:sz="0" w:space="0" w:color="auto"/>
      </w:divBdr>
    </w:div>
    <w:div w:id="983001595">
      <w:bodyDiv w:val="1"/>
      <w:marLeft w:val="0"/>
      <w:marRight w:val="0"/>
      <w:marTop w:val="0"/>
      <w:marBottom w:val="0"/>
      <w:divBdr>
        <w:top w:val="none" w:sz="0" w:space="0" w:color="auto"/>
        <w:left w:val="none" w:sz="0" w:space="0" w:color="auto"/>
        <w:bottom w:val="none" w:sz="0" w:space="0" w:color="auto"/>
        <w:right w:val="none" w:sz="0" w:space="0" w:color="auto"/>
      </w:divBdr>
    </w:div>
    <w:div w:id="1017578528">
      <w:bodyDiv w:val="1"/>
      <w:marLeft w:val="0"/>
      <w:marRight w:val="0"/>
      <w:marTop w:val="0"/>
      <w:marBottom w:val="0"/>
      <w:divBdr>
        <w:top w:val="none" w:sz="0" w:space="0" w:color="auto"/>
        <w:left w:val="none" w:sz="0" w:space="0" w:color="auto"/>
        <w:bottom w:val="none" w:sz="0" w:space="0" w:color="auto"/>
        <w:right w:val="none" w:sz="0" w:space="0" w:color="auto"/>
      </w:divBdr>
    </w:div>
    <w:div w:id="1037242682">
      <w:bodyDiv w:val="1"/>
      <w:marLeft w:val="0"/>
      <w:marRight w:val="0"/>
      <w:marTop w:val="0"/>
      <w:marBottom w:val="0"/>
      <w:divBdr>
        <w:top w:val="none" w:sz="0" w:space="0" w:color="auto"/>
        <w:left w:val="none" w:sz="0" w:space="0" w:color="auto"/>
        <w:bottom w:val="none" w:sz="0" w:space="0" w:color="auto"/>
        <w:right w:val="none" w:sz="0" w:space="0" w:color="auto"/>
      </w:divBdr>
      <w:divsChild>
        <w:div w:id="776800455">
          <w:marLeft w:val="0"/>
          <w:marRight w:val="0"/>
          <w:marTop w:val="0"/>
          <w:marBottom w:val="0"/>
          <w:divBdr>
            <w:top w:val="none" w:sz="0" w:space="0" w:color="auto"/>
            <w:left w:val="none" w:sz="0" w:space="0" w:color="auto"/>
            <w:bottom w:val="none" w:sz="0" w:space="0" w:color="auto"/>
            <w:right w:val="none" w:sz="0" w:space="0" w:color="auto"/>
          </w:divBdr>
          <w:divsChild>
            <w:div w:id="758529078">
              <w:marLeft w:val="0"/>
              <w:marRight w:val="0"/>
              <w:marTop w:val="0"/>
              <w:marBottom w:val="0"/>
              <w:divBdr>
                <w:top w:val="none" w:sz="0" w:space="0" w:color="auto"/>
                <w:left w:val="none" w:sz="0" w:space="0" w:color="auto"/>
                <w:bottom w:val="none" w:sz="0" w:space="0" w:color="auto"/>
                <w:right w:val="none" w:sz="0" w:space="0" w:color="auto"/>
              </w:divBdr>
            </w:div>
            <w:div w:id="1409156891">
              <w:marLeft w:val="0"/>
              <w:marRight w:val="0"/>
              <w:marTop w:val="0"/>
              <w:marBottom w:val="0"/>
              <w:divBdr>
                <w:top w:val="none" w:sz="0" w:space="0" w:color="auto"/>
                <w:left w:val="none" w:sz="0" w:space="0" w:color="auto"/>
                <w:bottom w:val="none" w:sz="0" w:space="0" w:color="auto"/>
                <w:right w:val="none" w:sz="0" w:space="0" w:color="auto"/>
              </w:divBdr>
            </w:div>
            <w:div w:id="1898977930">
              <w:marLeft w:val="0"/>
              <w:marRight w:val="0"/>
              <w:marTop w:val="0"/>
              <w:marBottom w:val="0"/>
              <w:divBdr>
                <w:top w:val="none" w:sz="0" w:space="0" w:color="auto"/>
                <w:left w:val="none" w:sz="0" w:space="0" w:color="auto"/>
                <w:bottom w:val="none" w:sz="0" w:space="0" w:color="auto"/>
                <w:right w:val="none" w:sz="0" w:space="0" w:color="auto"/>
              </w:divBdr>
            </w:div>
          </w:divsChild>
        </w:div>
        <w:div w:id="816579078">
          <w:marLeft w:val="0"/>
          <w:marRight w:val="0"/>
          <w:marTop w:val="0"/>
          <w:marBottom w:val="0"/>
          <w:divBdr>
            <w:top w:val="none" w:sz="0" w:space="0" w:color="auto"/>
            <w:left w:val="none" w:sz="0" w:space="0" w:color="auto"/>
            <w:bottom w:val="none" w:sz="0" w:space="0" w:color="auto"/>
            <w:right w:val="none" w:sz="0" w:space="0" w:color="auto"/>
          </w:divBdr>
          <w:divsChild>
            <w:div w:id="414084695">
              <w:marLeft w:val="0"/>
              <w:marRight w:val="0"/>
              <w:marTop w:val="0"/>
              <w:marBottom w:val="0"/>
              <w:divBdr>
                <w:top w:val="none" w:sz="0" w:space="0" w:color="auto"/>
                <w:left w:val="none" w:sz="0" w:space="0" w:color="auto"/>
                <w:bottom w:val="none" w:sz="0" w:space="0" w:color="auto"/>
                <w:right w:val="none" w:sz="0" w:space="0" w:color="auto"/>
              </w:divBdr>
            </w:div>
            <w:div w:id="57791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371627">
      <w:bodyDiv w:val="1"/>
      <w:marLeft w:val="0"/>
      <w:marRight w:val="0"/>
      <w:marTop w:val="0"/>
      <w:marBottom w:val="0"/>
      <w:divBdr>
        <w:top w:val="none" w:sz="0" w:space="0" w:color="auto"/>
        <w:left w:val="none" w:sz="0" w:space="0" w:color="auto"/>
        <w:bottom w:val="none" w:sz="0" w:space="0" w:color="auto"/>
        <w:right w:val="none" w:sz="0" w:space="0" w:color="auto"/>
      </w:divBdr>
    </w:div>
    <w:div w:id="1086223212">
      <w:bodyDiv w:val="1"/>
      <w:marLeft w:val="0"/>
      <w:marRight w:val="0"/>
      <w:marTop w:val="0"/>
      <w:marBottom w:val="0"/>
      <w:divBdr>
        <w:top w:val="none" w:sz="0" w:space="0" w:color="auto"/>
        <w:left w:val="none" w:sz="0" w:space="0" w:color="auto"/>
        <w:bottom w:val="none" w:sz="0" w:space="0" w:color="auto"/>
        <w:right w:val="none" w:sz="0" w:space="0" w:color="auto"/>
      </w:divBdr>
    </w:div>
    <w:div w:id="1100754024">
      <w:bodyDiv w:val="1"/>
      <w:marLeft w:val="0"/>
      <w:marRight w:val="0"/>
      <w:marTop w:val="0"/>
      <w:marBottom w:val="0"/>
      <w:divBdr>
        <w:top w:val="none" w:sz="0" w:space="0" w:color="auto"/>
        <w:left w:val="none" w:sz="0" w:space="0" w:color="auto"/>
        <w:bottom w:val="none" w:sz="0" w:space="0" w:color="auto"/>
        <w:right w:val="none" w:sz="0" w:space="0" w:color="auto"/>
      </w:divBdr>
    </w:div>
    <w:div w:id="1106924203">
      <w:bodyDiv w:val="1"/>
      <w:marLeft w:val="0"/>
      <w:marRight w:val="0"/>
      <w:marTop w:val="0"/>
      <w:marBottom w:val="0"/>
      <w:divBdr>
        <w:top w:val="none" w:sz="0" w:space="0" w:color="auto"/>
        <w:left w:val="none" w:sz="0" w:space="0" w:color="auto"/>
        <w:bottom w:val="none" w:sz="0" w:space="0" w:color="auto"/>
        <w:right w:val="none" w:sz="0" w:space="0" w:color="auto"/>
      </w:divBdr>
    </w:div>
    <w:div w:id="1162890774">
      <w:bodyDiv w:val="1"/>
      <w:marLeft w:val="0"/>
      <w:marRight w:val="0"/>
      <w:marTop w:val="0"/>
      <w:marBottom w:val="0"/>
      <w:divBdr>
        <w:top w:val="none" w:sz="0" w:space="0" w:color="auto"/>
        <w:left w:val="none" w:sz="0" w:space="0" w:color="auto"/>
        <w:bottom w:val="none" w:sz="0" w:space="0" w:color="auto"/>
        <w:right w:val="none" w:sz="0" w:space="0" w:color="auto"/>
      </w:divBdr>
    </w:div>
    <w:div w:id="1185940856">
      <w:bodyDiv w:val="1"/>
      <w:marLeft w:val="0"/>
      <w:marRight w:val="0"/>
      <w:marTop w:val="0"/>
      <w:marBottom w:val="0"/>
      <w:divBdr>
        <w:top w:val="none" w:sz="0" w:space="0" w:color="auto"/>
        <w:left w:val="none" w:sz="0" w:space="0" w:color="auto"/>
        <w:bottom w:val="none" w:sz="0" w:space="0" w:color="auto"/>
        <w:right w:val="none" w:sz="0" w:space="0" w:color="auto"/>
      </w:divBdr>
    </w:div>
    <w:div w:id="1197936845">
      <w:bodyDiv w:val="1"/>
      <w:marLeft w:val="0"/>
      <w:marRight w:val="0"/>
      <w:marTop w:val="0"/>
      <w:marBottom w:val="0"/>
      <w:divBdr>
        <w:top w:val="none" w:sz="0" w:space="0" w:color="auto"/>
        <w:left w:val="none" w:sz="0" w:space="0" w:color="auto"/>
        <w:bottom w:val="none" w:sz="0" w:space="0" w:color="auto"/>
        <w:right w:val="none" w:sz="0" w:space="0" w:color="auto"/>
      </w:divBdr>
    </w:div>
    <w:div w:id="1220095419">
      <w:bodyDiv w:val="1"/>
      <w:marLeft w:val="0"/>
      <w:marRight w:val="0"/>
      <w:marTop w:val="0"/>
      <w:marBottom w:val="0"/>
      <w:divBdr>
        <w:top w:val="none" w:sz="0" w:space="0" w:color="auto"/>
        <w:left w:val="none" w:sz="0" w:space="0" w:color="auto"/>
        <w:bottom w:val="none" w:sz="0" w:space="0" w:color="auto"/>
        <w:right w:val="none" w:sz="0" w:space="0" w:color="auto"/>
      </w:divBdr>
    </w:div>
    <w:div w:id="1290278670">
      <w:bodyDiv w:val="1"/>
      <w:marLeft w:val="0"/>
      <w:marRight w:val="0"/>
      <w:marTop w:val="0"/>
      <w:marBottom w:val="0"/>
      <w:divBdr>
        <w:top w:val="none" w:sz="0" w:space="0" w:color="auto"/>
        <w:left w:val="none" w:sz="0" w:space="0" w:color="auto"/>
        <w:bottom w:val="none" w:sz="0" w:space="0" w:color="auto"/>
        <w:right w:val="none" w:sz="0" w:space="0" w:color="auto"/>
      </w:divBdr>
    </w:div>
    <w:div w:id="1306735454">
      <w:bodyDiv w:val="1"/>
      <w:marLeft w:val="0"/>
      <w:marRight w:val="0"/>
      <w:marTop w:val="0"/>
      <w:marBottom w:val="0"/>
      <w:divBdr>
        <w:top w:val="none" w:sz="0" w:space="0" w:color="auto"/>
        <w:left w:val="none" w:sz="0" w:space="0" w:color="auto"/>
        <w:bottom w:val="none" w:sz="0" w:space="0" w:color="auto"/>
        <w:right w:val="none" w:sz="0" w:space="0" w:color="auto"/>
      </w:divBdr>
    </w:div>
    <w:div w:id="1336566167">
      <w:bodyDiv w:val="1"/>
      <w:marLeft w:val="0"/>
      <w:marRight w:val="0"/>
      <w:marTop w:val="0"/>
      <w:marBottom w:val="0"/>
      <w:divBdr>
        <w:top w:val="none" w:sz="0" w:space="0" w:color="auto"/>
        <w:left w:val="none" w:sz="0" w:space="0" w:color="auto"/>
        <w:bottom w:val="none" w:sz="0" w:space="0" w:color="auto"/>
        <w:right w:val="none" w:sz="0" w:space="0" w:color="auto"/>
      </w:divBdr>
    </w:div>
    <w:div w:id="1346055260">
      <w:bodyDiv w:val="1"/>
      <w:marLeft w:val="0"/>
      <w:marRight w:val="0"/>
      <w:marTop w:val="0"/>
      <w:marBottom w:val="0"/>
      <w:divBdr>
        <w:top w:val="none" w:sz="0" w:space="0" w:color="auto"/>
        <w:left w:val="none" w:sz="0" w:space="0" w:color="auto"/>
        <w:bottom w:val="none" w:sz="0" w:space="0" w:color="auto"/>
        <w:right w:val="none" w:sz="0" w:space="0" w:color="auto"/>
      </w:divBdr>
    </w:div>
    <w:div w:id="1359506195">
      <w:bodyDiv w:val="1"/>
      <w:marLeft w:val="0"/>
      <w:marRight w:val="0"/>
      <w:marTop w:val="0"/>
      <w:marBottom w:val="0"/>
      <w:divBdr>
        <w:top w:val="none" w:sz="0" w:space="0" w:color="auto"/>
        <w:left w:val="none" w:sz="0" w:space="0" w:color="auto"/>
        <w:bottom w:val="none" w:sz="0" w:space="0" w:color="auto"/>
        <w:right w:val="none" w:sz="0" w:space="0" w:color="auto"/>
      </w:divBdr>
    </w:div>
    <w:div w:id="1369137701">
      <w:bodyDiv w:val="1"/>
      <w:marLeft w:val="0"/>
      <w:marRight w:val="0"/>
      <w:marTop w:val="0"/>
      <w:marBottom w:val="0"/>
      <w:divBdr>
        <w:top w:val="none" w:sz="0" w:space="0" w:color="auto"/>
        <w:left w:val="none" w:sz="0" w:space="0" w:color="auto"/>
        <w:bottom w:val="none" w:sz="0" w:space="0" w:color="auto"/>
        <w:right w:val="none" w:sz="0" w:space="0" w:color="auto"/>
      </w:divBdr>
    </w:div>
    <w:div w:id="1476482261">
      <w:bodyDiv w:val="1"/>
      <w:marLeft w:val="0"/>
      <w:marRight w:val="0"/>
      <w:marTop w:val="0"/>
      <w:marBottom w:val="0"/>
      <w:divBdr>
        <w:top w:val="none" w:sz="0" w:space="0" w:color="auto"/>
        <w:left w:val="none" w:sz="0" w:space="0" w:color="auto"/>
        <w:bottom w:val="none" w:sz="0" w:space="0" w:color="auto"/>
        <w:right w:val="none" w:sz="0" w:space="0" w:color="auto"/>
      </w:divBdr>
    </w:div>
    <w:div w:id="1478573810">
      <w:bodyDiv w:val="1"/>
      <w:marLeft w:val="0"/>
      <w:marRight w:val="0"/>
      <w:marTop w:val="0"/>
      <w:marBottom w:val="0"/>
      <w:divBdr>
        <w:top w:val="none" w:sz="0" w:space="0" w:color="auto"/>
        <w:left w:val="none" w:sz="0" w:space="0" w:color="auto"/>
        <w:bottom w:val="none" w:sz="0" w:space="0" w:color="auto"/>
        <w:right w:val="none" w:sz="0" w:space="0" w:color="auto"/>
      </w:divBdr>
    </w:div>
    <w:div w:id="1490898406">
      <w:bodyDiv w:val="1"/>
      <w:marLeft w:val="0"/>
      <w:marRight w:val="0"/>
      <w:marTop w:val="0"/>
      <w:marBottom w:val="0"/>
      <w:divBdr>
        <w:top w:val="none" w:sz="0" w:space="0" w:color="auto"/>
        <w:left w:val="none" w:sz="0" w:space="0" w:color="auto"/>
        <w:bottom w:val="none" w:sz="0" w:space="0" w:color="auto"/>
        <w:right w:val="none" w:sz="0" w:space="0" w:color="auto"/>
      </w:divBdr>
      <w:divsChild>
        <w:div w:id="725299152">
          <w:marLeft w:val="0"/>
          <w:marRight w:val="0"/>
          <w:marTop w:val="0"/>
          <w:marBottom w:val="0"/>
          <w:divBdr>
            <w:top w:val="none" w:sz="0" w:space="0" w:color="auto"/>
            <w:left w:val="none" w:sz="0" w:space="0" w:color="auto"/>
            <w:bottom w:val="none" w:sz="0" w:space="0" w:color="auto"/>
            <w:right w:val="none" w:sz="0" w:space="0" w:color="auto"/>
          </w:divBdr>
          <w:divsChild>
            <w:div w:id="28385350">
              <w:marLeft w:val="0"/>
              <w:marRight w:val="0"/>
              <w:marTop w:val="0"/>
              <w:marBottom w:val="0"/>
              <w:divBdr>
                <w:top w:val="none" w:sz="0" w:space="0" w:color="auto"/>
                <w:left w:val="none" w:sz="0" w:space="0" w:color="auto"/>
                <w:bottom w:val="none" w:sz="0" w:space="0" w:color="auto"/>
                <w:right w:val="none" w:sz="0" w:space="0" w:color="auto"/>
              </w:divBdr>
            </w:div>
            <w:div w:id="117837934">
              <w:marLeft w:val="0"/>
              <w:marRight w:val="0"/>
              <w:marTop w:val="0"/>
              <w:marBottom w:val="0"/>
              <w:divBdr>
                <w:top w:val="none" w:sz="0" w:space="0" w:color="auto"/>
                <w:left w:val="none" w:sz="0" w:space="0" w:color="auto"/>
                <w:bottom w:val="none" w:sz="0" w:space="0" w:color="auto"/>
                <w:right w:val="none" w:sz="0" w:space="0" w:color="auto"/>
              </w:divBdr>
            </w:div>
          </w:divsChild>
        </w:div>
        <w:div w:id="1063481851">
          <w:marLeft w:val="0"/>
          <w:marRight w:val="0"/>
          <w:marTop w:val="0"/>
          <w:marBottom w:val="0"/>
          <w:divBdr>
            <w:top w:val="none" w:sz="0" w:space="0" w:color="auto"/>
            <w:left w:val="none" w:sz="0" w:space="0" w:color="auto"/>
            <w:bottom w:val="none" w:sz="0" w:space="0" w:color="auto"/>
            <w:right w:val="none" w:sz="0" w:space="0" w:color="auto"/>
          </w:divBdr>
          <w:divsChild>
            <w:div w:id="1470049691">
              <w:marLeft w:val="0"/>
              <w:marRight w:val="0"/>
              <w:marTop w:val="0"/>
              <w:marBottom w:val="0"/>
              <w:divBdr>
                <w:top w:val="none" w:sz="0" w:space="0" w:color="auto"/>
                <w:left w:val="none" w:sz="0" w:space="0" w:color="auto"/>
                <w:bottom w:val="none" w:sz="0" w:space="0" w:color="auto"/>
                <w:right w:val="none" w:sz="0" w:space="0" w:color="auto"/>
              </w:divBdr>
            </w:div>
            <w:div w:id="1616250656">
              <w:marLeft w:val="0"/>
              <w:marRight w:val="0"/>
              <w:marTop w:val="0"/>
              <w:marBottom w:val="0"/>
              <w:divBdr>
                <w:top w:val="none" w:sz="0" w:space="0" w:color="auto"/>
                <w:left w:val="none" w:sz="0" w:space="0" w:color="auto"/>
                <w:bottom w:val="none" w:sz="0" w:space="0" w:color="auto"/>
                <w:right w:val="none" w:sz="0" w:space="0" w:color="auto"/>
              </w:divBdr>
            </w:div>
            <w:div w:id="18620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17128">
      <w:bodyDiv w:val="1"/>
      <w:marLeft w:val="0"/>
      <w:marRight w:val="0"/>
      <w:marTop w:val="0"/>
      <w:marBottom w:val="0"/>
      <w:divBdr>
        <w:top w:val="none" w:sz="0" w:space="0" w:color="auto"/>
        <w:left w:val="none" w:sz="0" w:space="0" w:color="auto"/>
        <w:bottom w:val="none" w:sz="0" w:space="0" w:color="auto"/>
        <w:right w:val="none" w:sz="0" w:space="0" w:color="auto"/>
      </w:divBdr>
    </w:div>
    <w:div w:id="1512722268">
      <w:bodyDiv w:val="1"/>
      <w:marLeft w:val="0"/>
      <w:marRight w:val="0"/>
      <w:marTop w:val="0"/>
      <w:marBottom w:val="0"/>
      <w:divBdr>
        <w:top w:val="none" w:sz="0" w:space="0" w:color="auto"/>
        <w:left w:val="none" w:sz="0" w:space="0" w:color="auto"/>
        <w:bottom w:val="none" w:sz="0" w:space="0" w:color="auto"/>
        <w:right w:val="none" w:sz="0" w:space="0" w:color="auto"/>
      </w:divBdr>
    </w:div>
    <w:div w:id="1527402775">
      <w:bodyDiv w:val="1"/>
      <w:marLeft w:val="0"/>
      <w:marRight w:val="0"/>
      <w:marTop w:val="0"/>
      <w:marBottom w:val="0"/>
      <w:divBdr>
        <w:top w:val="none" w:sz="0" w:space="0" w:color="auto"/>
        <w:left w:val="none" w:sz="0" w:space="0" w:color="auto"/>
        <w:bottom w:val="none" w:sz="0" w:space="0" w:color="auto"/>
        <w:right w:val="none" w:sz="0" w:space="0" w:color="auto"/>
      </w:divBdr>
    </w:div>
    <w:div w:id="1531525524">
      <w:bodyDiv w:val="1"/>
      <w:marLeft w:val="0"/>
      <w:marRight w:val="0"/>
      <w:marTop w:val="0"/>
      <w:marBottom w:val="0"/>
      <w:divBdr>
        <w:top w:val="none" w:sz="0" w:space="0" w:color="auto"/>
        <w:left w:val="none" w:sz="0" w:space="0" w:color="auto"/>
        <w:bottom w:val="none" w:sz="0" w:space="0" w:color="auto"/>
        <w:right w:val="none" w:sz="0" w:space="0" w:color="auto"/>
      </w:divBdr>
    </w:div>
    <w:div w:id="1586525359">
      <w:bodyDiv w:val="1"/>
      <w:marLeft w:val="0"/>
      <w:marRight w:val="0"/>
      <w:marTop w:val="0"/>
      <w:marBottom w:val="0"/>
      <w:divBdr>
        <w:top w:val="none" w:sz="0" w:space="0" w:color="auto"/>
        <w:left w:val="none" w:sz="0" w:space="0" w:color="auto"/>
        <w:bottom w:val="none" w:sz="0" w:space="0" w:color="auto"/>
        <w:right w:val="none" w:sz="0" w:space="0" w:color="auto"/>
      </w:divBdr>
    </w:div>
    <w:div w:id="1596284732">
      <w:bodyDiv w:val="1"/>
      <w:marLeft w:val="0"/>
      <w:marRight w:val="0"/>
      <w:marTop w:val="0"/>
      <w:marBottom w:val="0"/>
      <w:divBdr>
        <w:top w:val="none" w:sz="0" w:space="0" w:color="auto"/>
        <w:left w:val="none" w:sz="0" w:space="0" w:color="auto"/>
        <w:bottom w:val="none" w:sz="0" w:space="0" w:color="auto"/>
        <w:right w:val="none" w:sz="0" w:space="0" w:color="auto"/>
      </w:divBdr>
    </w:div>
    <w:div w:id="1598437929">
      <w:bodyDiv w:val="1"/>
      <w:marLeft w:val="0"/>
      <w:marRight w:val="0"/>
      <w:marTop w:val="0"/>
      <w:marBottom w:val="0"/>
      <w:divBdr>
        <w:top w:val="none" w:sz="0" w:space="0" w:color="auto"/>
        <w:left w:val="none" w:sz="0" w:space="0" w:color="auto"/>
        <w:bottom w:val="none" w:sz="0" w:space="0" w:color="auto"/>
        <w:right w:val="none" w:sz="0" w:space="0" w:color="auto"/>
      </w:divBdr>
    </w:div>
    <w:div w:id="1750274848">
      <w:bodyDiv w:val="1"/>
      <w:marLeft w:val="0"/>
      <w:marRight w:val="0"/>
      <w:marTop w:val="0"/>
      <w:marBottom w:val="0"/>
      <w:divBdr>
        <w:top w:val="none" w:sz="0" w:space="0" w:color="auto"/>
        <w:left w:val="none" w:sz="0" w:space="0" w:color="auto"/>
        <w:bottom w:val="none" w:sz="0" w:space="0" w:color="auto"/>
        <w:right w:val="none" w:sz="0" w:space="0" w:color="auto"/>
      </w:divBdr>
    </w:div>
    <w:div w:id="1757510915">
      <w:bodyDiv w:val="1"/>
      <w:marLeft w:val="0"/>
      <w:marRight w:val="0"/>
      <w:marTop w:val="0"/>
      <w:marBottom w:val="0"/>
      <w:divBdr>
        <w:top w:val="none" w:sz="0" w:space="0" w:color="auto"/>
        <w:left w:val="none" w:sz="0" w:space="0" w:color="auto"/>
        <w:bottom w:val="none" w:sz="0" w:space="0" w:color="auto"/>
        <w:right w:val="none" w:sz="0" w:space="0" w:color="auto"/>
      </w:divBdr>
    </w:div>
    <w:div w:id="1777168341">
      <w:bodyDiv w:val="1"/>
      <w:marLeft w:val="0"/>
      <w:marRight w:val="0"/>
      <w:marTop w:val="0"/>
      <w:marBottom w:val="0"/>
      <w:divBdr>
        <w:top w:val="none" w:sz="0" w:space="0" w:color="auto"/>
        <w:left w:val="none" w:sz="0" w:space="0" w:color="auto"/>
        <w:bottom w:val="none" w:sz="0" w:space="0" w:color="auto"/>
        <w:right w:val="none" w:sz="0" w:space="0" w:color="auto"/>
      </w:divBdr>
    </w:div>
    <w:div w:id="1878353022">
      <w:bodyDiv w:val="1"/>
      <w:marLeft w:val="0"/>
      <w:marRight w:val="0"/>
      <w:marTop w:val="0"/>
      <w:marBottom w:val="0"/>
      <w:divBdr>
        <w:top w:val="none" w:sz="0" w:space="0" w:color="auto"/>
        <w:left w:val="none" w:sz="0" w:space="0" w:color="auto"/>
        <w:bottom w:val="none" w:sz="0" w:space="0" w:color="auto"/>
        <w:right w:val="none" w:sz="0" w:space="0" w:color="auto"/>
      </w:divBdr>
    </w:div>
    <w:div w:id="1909916614">
      <w:bodyDiv w:val="1"/>
      <w:marLeft w:val="0"/>
      <w:marRight w:val="0"/>
      <w:marTop w:val="0"/>
      <w:marBottom w:val="0"/>
      <w:divBdr>
        <w:top w:val="none" w:sz="0" w:space="0" w:color="auto"/>
        <w:left w:val="none" w:sz="0" w:space="0" w:color="auto"/>
        <w:bottom w:val="none" w:sz="0" w:space="0" w:color="auto"/>
        <w:right w:val="none" w:sz="0" w:space="0" w:color="auto"/>
      </w:divBdr>
    </w:div>
    <w:div w:id="1912544006">
      <w:bodyDiv w:val="1"/>
      <w:marLeft w:val="0"/>
      <w:marRight w:val="0"/>
      <w:marTop w:val="0"/>
      <w:marBottom w:val="0"/>
      <w:divBdr>
        <w:top w:val="none" w:sz="0" w:space="0" w:color="auto"/>
        <w:left w:val="none" w:sz="0" w:space="0" w:color="auto"/>
        <w:bottom w:val="none" w:sz="0" w:space="0" w:color="auto"/>
        <w:right w:val="none" w:sz="0" w:space="0" w:color="auto"/>
      </w:divBdr>
    </w:div>
    <w:div w:id="1956403691">
      <w:bodyDiv w:val="1"/>
      <w:marLeft w:val="0"/>
      <w:marRight w:val="0"/>
      <w:marTop w:val="0"/>
      <w:marBottom w:val="0"/>
      <w:divBdr>
        <w:top w:val="none" w:sz="0" w:space="0" w:color="auto"/>
        <w:left w:val="none" w:sz="0" w:space="0" w:color="auto"/>
        <w:bottom w:val="none" w:sz="0" w:space="0" w:color="auto"/>
        <w:right w:val="none" w:sz="0" w:space="0" w:color="auto"/>
      </w:divBdr>
    </w:div>
    <w:div w:id="2063139614">
      <w:bodyDiv w:val="1"/>
      <w:marLeft w:val="0"/>
      <w:marRight w:val="0"/>
      <w:marTop w:val="0"/>
      <w:marBottom w:val="0"/>
      <w:divBdr>
        <w:top w:val="none" w:sz="0" w:space="0" w:color="auto"/>
        <w:left w:val="none" w:sz="0" w:space="0" w:color="auto"/>
        <w:bottom w:val="none" w:sz="0" w:space="0" w:color="auto"/>
        <w:right w:val="none" w:sz="0" w:space="0" w:color="auto"/>
      </w:divBdr>
    </w:div>
    <w:div w:id="2064209568">
      <w:bodyDiv w:val="1"/>
      <w:marLeft w:val="0"/>
      <w:marRight w:val="0"/>
      <w:marTop w:val="0"/>
      <w:marBottom w:val="0"/>
      <w:divBdr>
        <w:top w:val="none" w:sz="0" w:space="0" w:color="auto"/>
        <w:left w:val="none" w:sz="0" w:space="0" w:color="auto"/>
        <w:bottom w:val="none" w:sz="0" w:space="0" w:color="auto"/>
        <w:right w:val="none" w:sz="0" w:space="0" w:color="auto"/>
      </w:divBdr>
    </w:div>
    <w:div w:id="2071689685">
      <w:bodyDiv w:val="1"/>
      <w:marLeft w:val="0"/>
      <w:marRight w:val="0"/>
      <w:marTop w:val="0"/>
      <w:marBottom w:val="0"/>
      <w:divBdr>
        <w:top w:val="none" w:sz="0" w:space="0" w:color="auto"/>
        <w:left w:val="none" w:sz="0" w:space="0" w:color="auto"/>
        <w:bottom w:val="none" w:sz="0" w:space="0" w:color="auto"/>
        <w:right w:val="none" w:sz="0" w:space="0" w:color="auto"/>
      </w:divBdr>
    </w:div>
    <w:div w:id="2073113448">
      <w:bodyDiv w:val="1"/>
      <w:marLeft w:val="0"/>
      <w:marRight w:val="0"/>
      <w:marTop w:val="0"/>
      <w:marBottom w:val="0"/>
      <w:divBdr>
        <w:top w:val="none" w:sz="0" w:space="0" w:color="auto"/>
        <w:left w:val="none" w:sz="0" w:space="0" w:color="auto"/>
        <w:bottom w:val="none" w:sz="0" w:space="0" w:color="auto"/>
        <w:right w:val="none" w:sz="0" w:space="0" w:color="auto"/>
      </w:divBdr>
    </w:div>
    <w:div w:id="2082407194">
      <w:bodyDiv w:val="1"/>
      <w:marLeft w:val="0"/>
      <w:marRight w:val="0"/>
      <w:marTop w:val="0"/>
      <w:marBottom w:val="0"/>
      <w:divBdr>
        <w:top w:val="none" w:sz="0" w:space="0" w:color="auto"/>
        <w:left w:val="none" w:sz="0" w:space="0" w:color="auto"/>
        <w:bottom w:val="none" w:sz="0" w:space="0" w:color="auto"/>
        <w:right w:val="none" w:sz="0" w:space="0" w:color="auto"/>
      </w:divBdr>
    </w:div>
    <w:div w:id="2107725521">
      <w:bodyDiv w:val="1"/>
      <w:marLeft w:val="0"/>
      <w:marRight w:val="0"/>
      <w:marTop w:val="0"/>
      <w:marBottom w:val="0"/>
      <w:divBdr>
        <w:top w:val="none" w:sz="0" w:space="0" w:color="auto"/>
        <w:left w:val="none" w:sz="0" w:space="0" w:color="auto"/>
        <w:bottom w:val="none" w:sz="0" w:space="0" w:color="auto"/>
        <w:right w:val="none" w:sz="0" w:space="0" w:color="auto"/>
      </w:divBdr>
    </w:div>
    <w:div w:id="2139689297">
      <w:bodyDiv w:val="1"/>
      <w:marLeft w:val="0"/>
      <w:marRight w:val="0"/>
      <w:marTop w:val="0"/>
      <w:marBottom w:val="0"/>
      <w:divBdr>
        <w:top w:val="none" w:sz="0" w:space="0" w:color="auto"/>
        <w:left w:val="none" w:sz="0" w:space="0" w:color="auto"/>
        <w:bottom w:val="none" w:sz="0" w:space="0" w:color="auto"/>
        <w:right w:val="none" w:sz="0" w:space="0" w:color="auto"/>
      </w:divBdr>
    </w:div>
    <w:div w:id="2142720300">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https://learn.microsoft.com/en-us/azure/azure-monitor/"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mailto:riju.dhar@accenture.com" TargetMode="External"/><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yperlink" Target="mailto:vamsi.konambhotla@accenture.com" TargetMode="External"/><Relationship Id="rId20" Type="http://schemas.openxmlformats.org/officeDocument/2006/relationships/hyperlink" Target="https://industryxdevhub.accenture.com/assetdetails/115"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9/05/relationships/documenttasks" Target="documenttasks/documenttasks1.xml"/><Relationship Id="rId5" Type="http://schemas.openxmlformats.org/officeDocument/2006/relationships/customXml" Target="../customXml/item5.xml"/><Relationship Id="rId15" Type="http://schemas.openxmlformats.org/officeDocument/2006/relationships/hyperlink" Target="mailto:karthik.ramachandra@accenture.com" TargetMode="Externa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industryxdevhub.accenture.com/asset-home;search_text=ix%20digital%20thread"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laura.mosconi@accenture.com" TargetMode="Externa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C078FDCA-CCD6-42B3-AE8C-4F334AB01657}">
    <t:Anchor>
      <t:Comment id="309842651"/>
    </t:Anchor>
    <t:History>
      <t:Event id="{9CA96363-AC6F-4120-ADA3-72B2CBE6AFCA}" time="2023-10-19T15:26:03.582Z">
        <t:Attribution userId="S::edward.r.olson@accenture.com::dc6b8c1a-53c8-415a-8797-f9cedce5fcee" userProvider="AD" userName="Olson, Ed"/>
        <t:Anchor>
          <t:Comment id="309842651"/>
        </t:Anchor>
        <t:Create/>
      </t:Event>
      <t:Event id="{8FAF0F52-A73A-49D1-A76A-0F0A200F727D}" time="2023-10-19T15:26:03.582Z">
        <t:Attribution userId="S::edward.r.olson@accenture.com::dc6b8c1a-53c8-415a-8797-f9cedce5fcee" userProvider="AD" userName="Olson, Ed"/>
        <t:Anchor>
          <t:Comment id="309842651"/>
        </t:Anchor>
        <t:Assign userId="S::arjun.a.prakash@accenture.com::9b86177c-a86e-428e-b52a-5f7c9981da5b" userProvider="AD" userName="Prakash, Arjun"/>
      </t:Event>
      <t:Event id="{A139B1AF-5A7A-4B47-AA97-22B1BA9F4233}" time="2023-10-19T15:26:03.582Z">
        <t:Attribution userId="S::edward.r.olson@accenture.com::dc6b8c1a-53c8-415a-8797-f9cedce5fcee" userProvider="AD" userName="Olson, Ed"/>
        <t:Anchor>
          <t:Comment id="309842651"/>
        </t:Anchor>
        <t:SetTitle title="@Prakash, Arjun for each of these components, only CHANGES from EA1 should be listed. If nothing changed, then omit from this document. See IndustryXDeveloperHub (accenture.com) "/>
      </t:Event>
    </t:History>
  </t:Task>
  <t:Task id="{DD728841-6FA5-49DF-8E89-062DE5EDF400}">
    <t:Anchor>
      <t:Comment id="1146107326"/>
    </t:Anchor>
    <t:History>
      <t:Event id="{4261AD7D-83D3-4288-A6A7-0E8B8748F352}" time="2023-10-19T15:09:12.717Z">
        <t:Attribution userId="S::edward.r.olson@accenture.com::dc6b8c1a-53c8-415a-8797-f9cedce5fcee" userProvider="AD" userName="Olson, Ed"/>
        <t:Anchor>
          <t:Comment id="1146107326"/>
        </t:Anchor>
        <t:Create/>
      </t:Event>
      <t:Event id="{1C5F79E0-6E09-40AE-AE17-87C54189FE78}" time="2023-10-19T15:09:12.717Z">
        <t:Attribution userId="S::edward.r.olson@accenture.com::dc6b8c1a-53c8-415a-8797-f9cedce5fcee" userProvider="AD" userName="Olson, Ed"/>
        <t:Anchor>
          <t:Comment id="1146107326"/>
        </t:Anchor>
        <t:Assign userId="S::arjun.a.prakash@accenture.com::9b86177c-a86e-428e-b52a-5f7c9981da5b" userProvider="AD" userName="Prakash, Arjun"/>
      </t:Event>
      <t:Event id="{0D4441C7-6178-497C-8685-2BCC8ACD74C6}" time="2023-10-19T15:09:12.717Z">
        <t:Attribution userId="S::edward.r.olson@accenture.com::dc6b8c1a-53c8-415a-8797-f9cedce5fcee" userProvider="AD" userName="Olson, Ed"/>
        <t:Anchor>
          <t:Comment id="1146107326"/>
        </t:Anchor>
        <t:SetTitle title="@Prakash, Arjun each release notes document should be an update of the previous one. This paragraph should include highlights of what was accomplished since the EA1 release. To see release notes from other assets, please visit IndustryXDeveloperHub…"/>
      </t:Event>
    </t:History>
  </t:Task>
  <t:Task id="{81ADDDFA-B019-4D8F-BCB4-9366290DFC7D}">
    <t:Anchor>
      <t:Comment id="2105607694"/>
    </t:Anchor>
    <t:History>
      <t:Event id="{F5766689-AA71-419E-A241-F35C4E56A27F}" time="2023-10-19T15:27:31.303Z">
        <t:Attribution userId="S::edward.r.olson@accenture.com::dc6b8c1a-53c8-415a-8797-f9cedce5fcee" userProvider="AD" userName="Olson, Ed"/>
        <t:Anchor>
          <t:Comment id="2105607694"/>
        </t:Anchor>
        <t:Create/>
      </t:Event>
      <t:Event id="{9E5C3904-FB70-4B80-9EE9-03B8798BDB58}" time="2023-10-19T15:27:31.303Z">
        <t:Attribution userId="S::edward.r.olson@accenture.com::dc6b8c1a-53c8-415a-8797-f9cedce5fcee" userProvider="AD" userName="Olson, Ed"/>
        <t:Anchor>
          <t:Comment id="2105607694"/>
        </t:Anchor>
        <t:Assign userId="S::arjun.a.prakash@accenture.com::9b86177c-a86e-428e-b52a-5f7c9981da5b" userProvider="AD" userName="Prakash, Arjun"/>
      </t:Event>
      <t:Event id="{F57D38B3-5D2E-42A7-9462-2E36D51F25B9}" time="2023-10-19T15:27:31.303Z">
        <t:Attribution userId="S::edward.r.olson@accenture.com::dc6b8c1a-53c8-415a-8797-f9cedce5fcee" userProvider="AD" userName="Olson, Ed"/>
        <t:Anchor>
          <t:Comment id="2105607694"/>
        </t:Anchor>
        <t:SetTitle title="@Prakash, Arjun use this space to mention any bugs that exist in the release."/>
      </t:Event>
    </t:History>
  </t:Task>
  <t:Task id="{630F557C-AF61-4D6D-9276-EB3DA38B246D}">
    <t:Anchor>
      <t:Comment id="22725891"/>
    </t:Anchor>
    <t:History>
      <t:Event id="{5853782C-86DF-4A70-A5EE-1F4400A6DF3A}" time="2025-12-01T13:34:25.613Z">
        <t:Attribution userId="S::zara.farheen@accenture.com::d93a4821-0eb1-40a8-ac04-cb902bf4210f" userProvider="AD" userName="Farheen, Zara"/>
        <t:Anchor>
          <t:Comment id="22725891"/>
        </t:Anchor>
        <t:Create/>
      </t:Event>
      <t:Event id="{A455C5EC-71C7-4735-BA9E-A0D77EE2E31D}" time="2025-12-01T13:34:25.613Z">
        <t:Attribution userId="S::zara.farheen@accenture.com::d93a4821-0eb1-40a8-ac04-cb902bf4210f" userProvider="AD" userName="Farheen, Zara"/>
        <t:Anchor>
          <t:Comment id="22725891"/>
        </t:Anchor>
        <t:Assign userId="S::vamsi.konambhotla@accenture.com::574f5c73-2f6e-4827-98ad-c281fd4ae16f" userProvider="AD" userName="Konambhotla, Vamsi"/>
      </t:Event>
      <t:Event id="{036C0C7F-708A-4227-B9DB-5AFC71D3C346}" time="2025-12-01T13:34:25.613Z">
        <t:Attribution userId="S::zara.farheen@accenture.com::d93a4821-0eb1-40a8-ac04-cb902bf4210f" userProvider="AD" userName="Farheen, Zara"/>
        <t:Anchor>
          <t:Comment id="22725891"/>
        </t:Anchor>
        <t:SetTitle title="Do we not have any known issues and limitations this release? @Konambhotla, Vamsi "/>
      </t:Event>
      <t:Event id="{B325DF5C-86B4-420B-AACF-203017638DF6}" time="2026-01-07T13:26:31.643Z">
        <t:Attribution userId="S::zara.farheen@accenture.com::d93a4821-0eb1-40a8-ac04-cb902bf4210f" userProvider="AD" userName="Farheen, Zara"/>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176F7C804D34C90B8657E4445D27793"/>
        <w:category>
          <w:name w:val="General"/>
          <w:gallery w:val="placeholder"/>
        </w:category>
        <w:types>
          <w:type w:val="bbPlcHdr"/>
        </w:types>
        <w:behaviors>
          <w:behavior w:val="content"/>
        </w:behaviors>
        <w:guid w:val="{DA87895D-ED01-4790-8C19-F1049044ED20}"/>
      </w:docPartPr>
      <w:docPartBody>
        <w:p w:rsidR="00DE7A82" w:rsidRDefault="00FF6D4E">
          <w:r w:rsidRPr="00266D78">
            <w:rPr>
              <w:rStyle w:val="PlaceholderText"/>
            </w:rPr>
            <w:t>[Release]</w:t>
          </w:r>
        </w:p>
      </w:docPartBody>
    </w:docPart>
    <w:docPart>
      <w:docPartPr>
        <w:name w:val="5D33154CA8734D8C83EB0F91BC026A6E"/>
        <w:category>
          <w:name w:val="General"/>
          <w:gallery w:val="placeholder"/>
        </w:category>
        <w:types>
          <w:type w:val="bbPlcHdr"/>
        </w:types>
        <w:behaviors>
          <w:behavior w:val="content"/>
        </w:behaviors>
        <w:guid w:val="{B6EDCE19-F036-4732-A14E-EAD64AC1038A}"/>
      </w:docPartPr>
      <w:docPartBody>
        <w:p w:rsidR="005E667F" w:rsidRDefault="002461D8">
          <w:pPr>
            <w:pStyle w:val="5D33154CA8734D8C83EB0F91BC026A6E"/>
          </w:pPr>
          <w:r w:rsidRPr="0033653C">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altName w:val="游明朝"/>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C18"/>
    <w:rsid w:val="0005347E"/>
    <w:rsid w:val="00063E3F"/>
    <w:rsid w:val="00071716"/>
    <w:rsid w:val="000E1FE2"/>
    <w:rsid w:val="00100144"/>
    <w:rsid w:val="00175576"/>
    <w:rsid w:val="001873F8"/>
    <w:rsid w:val="00192A9F"/>
    <w:rsid w:val="001932D4"/>
    <w:rsid w:val="00195A48"/>
    <w:rsid w:val="001A0B3E"/>
    <w:rsid w:val="001A4997"/>
    <w:rsid w:val="001C2A97"/>
    <w:rsid w:val="001C310D"/>
    <w:rsid w:val="001D1469"/>
    <w:rsid w:val="001D55AB"/>
    <w:rsid w:val="001F1986"/>
    <w:rsid w:val="00216293"/>
    <w:rsid w:val="0022034E"/>
    <w:rsid w:val="0022040D"/>
    <w:rsid w:val="00245F72"/>
    <w:rsid w:val="002461D8"/>
    <w:rsid w:val="00257EB8"/>
    <w:rsid w:val="00260EDB"/>
    <w:rsid w:val="00273FCA"/>
    <w:rsid w:val="00321987"/>
    <w:rsid w:val="003241DD"/>
    <w:rsid w:val="00327104"/>
    <w:rsid w:val="0033213E"/>
    <w:rsid w:val="00334BB0"/>
    <w:rsid w:val="00340DCC"/>
    <w:rsid w:val="00343A47"/>
    <w:rsid w:val="0035182C"/>
    <w:rsid w:val="003A0E3F"/>
    <w:rsid w:val="003A121A"/>
    <w:rsid w:val="003F272F"/>
    <w:rsid w:val="003F5523"/>
    <w:rsid w:val="003F61B2"/>
    <w:rsid w:val="00412C8D"/>
    <w:rsid w:val="00417B42"/>
    <w:rsid w:val="00431E9B"/>
    <w:rsid w:val="00432390"/>
    <w:rsid w:val="00433E4A"/>
    <w:rsid w:val="0043673D"/>
    <w:rsid w:val="00442002"/>
    <w:rsid w:val="00456E75"/>
    <w:rsid w:val="0046164B"/>
    <w:rsid w:val="0046445A"/>
    <w:rsid w:val="004668C7"/>
    <w:rsid w:val="004E47EC"/>
    <w:rsid w:val="004F3863"/>
    <w:rsid w:val="004F7057"/>
    <w:rsid w:val="00506842"/>
    <w:rsid w:val="0050720E"/>
    <w:rsid w:val="005359C8"/>
    <w:rsid w:val="00576D74"/>
    <w:rsid w:val="005914FF"/>
    <w:rsid w:val="005E0DD2"/>
    <w:rsid w:val="005E667F"/>
    <w:rsid w:val="005F7060"/>
    <w:rsid w:val="006001E5"/>
    <w:rsid w:val="006032C8"/>
    <w:rsid w:val="00610FEB"/>
    <w:rsid w:val="00623CD6"/>
    <w:rsid w:val="00623DCE"/>
    <w:rsid w:val="00626D1F"/>
    <w:rsid w:val="0063201E"/>
    <w:rsid w:val="0064048B"/>
    <w:rsid w:val="006A65AF"/>
    <w:rsid w:val="006B06EE"/>
    <w:rsid w:val="006C1FA1"/>
    <w:rsid w:val="006C7CB7"/>
    <w:rsid w:val="006D08D9"/>
    <w:rsid w:val="006F3A06"/>
    <w:rsid w:val="00707C80"/>
    <w:rsid w:val="00721391"/>
    <w:rsid w:val="00731774"/>
    <w:rsid w:val="00781FBE"/>
    <w:rsid w:val="00794184"/>
    <w:rsid w:val="007C44A9"/>
    <w:rsid w:val="007E33DD"/>
    <w:rsid w:val="00807B5D"/>
    <w:rsid w:val="00851351"/>
    <w:rsid w:val="00857DE5"/>
    <w:rsid w:val="00861664"/>
    <w:rsid w:val="00892ED1"/>
    <w:rsid w:val="008C16BA"/>
    <w:rsid w:val="009408F8"/>
    <w:rsid w:val="00945831"/>
    <w:rsid w:val="00946ACF"/>
    <w:rsid w:val="009656B9"/>
    <w:rsid w:val="00971C18"/>
    <w:rsid w:val="00975094"/>
    <w:rsid w:val="00980274"/>
    <w:rsid w:val="009A3E55"/>
    <w:rsid w:val="009F3F51"/>
    <w:rsid w:val="00A224E3"/>
    <w:rsid w:val="00A30F3F"/>
    <w:rsid w:val="00A579EC"/>
    <w:rsid w:val="00A9390A"/>
    <w:rsid w:val="00AB2C2D"/>
    <w:rsid w:val="00AD603D"/>
    <w:rsid w:val="00B042C9"/>
    <w:rsid w:val="00B63124"/>
    <w:rsid w:val="00B93121"/>
    <w:rsid w:val="00C01457"/>
    <w:rsid w:val="00C303D4"/>
    <w:rsid w:val="00C3052D"/>
    <w:rsid w:val="00C318C8"/>
    <w:rsid w:val="00C34C8D"/>
    <w:rsid w:val="00C4204E"/>
    <w:rsid w:val="00C54BE0"/>
    <w:rsid w:val="00C5792C"/>
    <w:rsid w:val="00C700D9"/>
    <w:rsid w:val="00C75FAD"/>
    <w:rsid w:val="00CA4ECC"/>
    <w:rsid w:val="00CA642D"/>
    <w:rsid w:val="00CB1E7B"/>
    <w:rsid w:val="00CE4EDD"/>
    <w:rsid w:val="00CF6848"/>
    <w:rsid w:val="00D07C8B"/>
    <w:rsid w:val="00D14379"/>
    <w:rsid w:val="00D45682"/>
    <w:rsid w:val="00D611F3"/>
    <w:rsid w:val="00D82E58"/>
    <w:rsid w:val="00D9600F"/>
    <w:rsid w:val="00DA09AC"/>
    <w:rsid w:val="00DA569A"/>
    <w:rsid w:val="00DA58B1"/>
    <w:rsid w:val="00DB3A5C"/>
    <w:rsid w:val="00DE6C10"/>
    <w:rsid w:val="00DE7A82"/>
    <w:rsid w:val="00DF2ABF"/>
    <w:rsid w:val="00E02C2E"/>
    <w:rsid w:val="00E44534"/>
    <w:rsid w:val="00E74E4C"/>
    <w:rsid w:val="00E82D7F"/>
    <w:rsid w:val="00E94871"/>
    <w:rsid w:val="00E94FE3"/>
    <w:rsid w:val="00EA5C9E"/>
    <w:rsid w:val="00ED6E4A"/>
    <w:rsid w:val="00EE028B"/>
    <w:rsid w:val="00EE064C"/>
    <w:rsid w:val="00EE2C2E"/>
    <w:rsid w:val="00EE584C"/>
    <w:rsid w:val="00F071F2"/>
    <w:rsid w:val="00F07341"/>
    <w:rsid w:val="00F448D5"/>
    <w:rsid w:val="00F61917"/>
    <w:rsid w:val="00F75907"/>
    <w:rsid w:val="00FD2539"/>
    <w:rsid w:val="00FD34B6"/>
    <w:rsid w:val="00FE2983"/>
    <w:rsid w:val="00FE72C3"/>
    <w:rsid w:val="00FF1F03"/>
    <w:rsid w:val="00FF6D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61D8"/>
    <w:rPr>
      <w:color w:val="808080"/>
    </w:rPr>
  </w:style>
  <w:style w:type="paragraph" w:customStyle="1" w:styleId="5D33154CA8734D8C83EB0F91BC026A6E">
    <w:name w:val="5D33154CA8734D8C83EB0F91BC026A6E"/>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D68B356B9D8BA84CB215B65651358DA7|801092262" UniqueId="78d7763e-cf9f-4c45-9200-073382714c8a">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68B356B9D8BA84CB215B65651358DA7" ma:contentTypeVersion="33" ma:contentTypeDescription="Create a new document." ma:contentTypeScope="" ma:versionID="839bd157f5c24140e36079a7373d0467">
  <xsd:schema xmlns:xsd="http://www.w3.org/2001/XMLSchema" xmlns:xs="http://www.w3.org/2001/XMLSchema" xmlns:p="http://schemas.microsoft.com/office/2006/metadata/properties" xmlns:ns1="http://schemas.microsoft.com/sharepoint/v3" xmlns:ns2="c4bbe816-f9b7-401b-8d8f-485022adc0f2" xmlns:ns3="4dd2697e-1121-4f39-a4a5-b3e938ee93d2" targetNamespace="http://schemas.microsoft.com/office/2006/metadata/properties" ma:root="true" ma:fieldsID="b27c41698054ae599447388135161f3b" ns1:_="" ns2:_="" ns3:_="">
    <xsd:import namespace="http://schemas.microsoft.com/sharepoint/v3"/>
    <xsd:import namespace="c4bbe816-f9b7-401b-8d8f-485022adc0f2"/>
    <xsd:import namespace="4dd2697e-1121-4f39-a4a5-b3e938ee93d2"/>
    <xsd:element name="properties">
      <xsd:complexType>
        <xsd:sequence>
          <xsd:element name="documentManagement">
            <xsd:complexType>
              <xsd:all>
                <xsd:element ref="ns2:Completeness" minOccurs="0"/>
                <xsd:element ref="ns2:Approver" minOccurs="0"/>
                <xsd:element ref="ns2:Author1" minOccurs="0"/>
                <xsd:element ref="ns2:Pending_x0020_Content" minOccurs="0"/>
                <xsd:element ref="ns2:Pre-approval_x0020_QC" minOccurs="0"/>
                <xsd:element ref="ns2:Priority_x0020_Level" minOccurs="0"/>
                <xsd:element ref="ns2:Release" minOccurs="0"/>
                <xsd:element ref="ns2:SME" minOccurs="0"/>
                <xsd:element ref="ns2:Status_x0020_Flag" minOccurs="0"/>
                <xsd:element ref="ns3:_Flow_SignoffStatus" minOccurs="0"/>
                <xsd:element ref="ns2:TaxCatchAll" minOccurs="0"/>
                <xsd:element ref="ns2:TaxCatchAllLabel"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MediaServiceDateTaken" minOccurs="0"/>
                <xsd:element ref="ns3:MediaServiceGenerationTime" minOccurs="0"/>
                <xsd:element ref="ns3:MediaServiceEventHashCode" minOccurs="0"/>
                <xsd:element ref="ns3:MediaLengthInSeconds" minOccurs="0"/>
                <xsd:element ref="ns3:MediaServiceSearchProperties" minOccurs="0"/>
                <xsd:element ref="ns2:Release_x0020_Date" minOccurs="0"/>
                <xsd:element ref="ns2:Open_x0020_Comments" minOccurs="0"/>
                <xsd:element ref="ns2:Flow_x0020_Trigger" minOccurs="0"/>
                <xsd:element ref="ns2:BA" minOccurs="0"/>
                <xsd:element ref="ns3:UseCase_x002f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Completeness" ma:index="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5" nillable="true" ma:displayName="Pending Content" ma:internalName="Pending_x0020_Content">
      <xsd:simpleType>
        <xsd:restriction base="dms:Note">
          <xsd:maxLength value="255"/>
        </xsd:restriction>
      </xsd:simpleType>
    </xsd:element>
    <xsd:element name="Pre-approval_x0020_QC" ma:index="6" nillable="true" ma:displayName="Pre-approval QC" ma:default="Pending" ma:description="Site column for Pre-approval QC check" ma:format="RadioButtons" ma:internalName="Pre_x002d_approval_x0020_QC">
      <xsd:simpleType>
        <xsd:restriction base="dms:Choice">
          <xsd:enumeration value="Done"/>
          <xsd:enumeration value="Pending"/>
        </xsd:restriction>
      </xsd:simpleType>
    </xsd:element>
    <xsd:element name="Priority_x0020_Level" ma:index="7" nillable="true" ma:displayName="Priority Level" ma:default="Normal" ma:description="Site column for Priority" ma:format="Dropdown" ma:internalName="Priority_x0020_Level">
      <xsd:simpleType>
        <xsd:restriction base="dms:Choice">
          <xsd:enumeration value="Low"/>
          <xsd:enumeration value="Normal"/>
          <xsd:enumeration value="High"/>
          <xsd:enumeration value="Critical"/>
        </xsd:restriction>
      </xsd:simpleType>
    </xsd:element>
    <xsd:element name="Release" ma:index="8" nillable="true" ma:displayName="Release" ma:internalName="Release">
      <xsd:simpleType>
        <xsd:restriction base="dms:Text">
          <xsd:maxLength value="255"/>
        </xsd:restriction>
      </xsd:simpleType>
    </xsd:element>
    <xsd:element name="SME" ma:index="9" nillable="true" ma:displayName="SME" ma:description="Site column for SME"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_x0020_Flag" ma:index="10"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TaxCatchAll" ma:index="14"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Release_x0020_Date" ma:index="34" nillable="true" ma:displayName="Release Date" ma:description="The release date according to which the documents must be completed." ma:format="DateOnly" ma:internalName="Release_x0020_Date">
      <xsd:simpleType>
        <xsd:restriction base="dms:DateTime"/>
      </xsd:simpleType>
    </xsd:element>
    <xsd:element name="Open_x0020_Comments" ma:index="35"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6"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element name="BA" ma:index="37"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dd2697e-1121-4f39-a4a5-b3e938ee93d2" elementFormDefault="qualified">
    <xsd:import namespace="http://schemas.microsoft.com/office/2006/documentManagement/types"/>
    <xsd:import namespace="http://schemas.microsoft.com/office/infopath/2007/PartnerControls"/>
    <xsd:element name="_Flow_SignoffStatus" ma:index="11" nillable="true" ma:displayName="Sign-off status" ma:internalName="Sign_x002d_off_x0020_statu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4"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UseCase_x002f_Type" ma:index="38" nillable="true" ma:displayName="Use Case/Type" ma:description="Column to easily sort/group documents as per the use case, type, component, etc." ma:format="Dropdown" ma:internalName="UseCase_x002f_Type">
      <xsd:simpleType>
        <xsd:restriction base="dms:Choice">
          <xsd:enumeration value="General"/>
          <xsd:enumeration value="BOM Management"/>
          <xsd:enumeration value="Connectors"/>
          <xsd:enumeration value="Data Catalog"/>
          <xsd:enumeration value="Data Discovery Automation"/>
          <xsd:enumeration value="Data Products"/>
          <xsd:enumeration value="Part Classification"/>
          <xsd:enumeration value="BMS"/>
          <xsd:enumeration value="Azure Monitoring Dashboards"/>
          <xsd:enumeration value="Policy Engin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Release xmlns="c4bbe816-f9b7-401b-8d8f-485022adc0f2">1.2</Release>
    <Author1 xmlns="c4bbe816-f9b7-401b-8d8f-485022adc0f2">
      <UserInfo>
        <DisplayName>Konambhotla, Vamsi</DisplayName>
        <AccountId>3328</AccountId>
        <AccountType/>
      </UserInfo>
    </Author1>
    <TaxCatchAll xmlns="c4bbe816-f9b7-401b-8d8f-485022adc0f2" xsi:nil="true"/>
    <Approver xmlns="c4bbe816-f9b7-401b-8d8f-485022adc0f2">
      <UserInfo>
        <DisplayName>Ramachandra, Karthik</DisplayName>
        <AccountId>63</AccountId>
        <AccountType/>
      </UserInfo>
    </Approver>
    <SME xmlns="c4bbe816-f9b7-401b-8d8f-485022adc0f2">
      <UserInfo>
        <DisplayName>Dhar, Riju</DisplayName>
        <AccountId>1139</AccountId>
        <AccountType/>
      </UserInfo>
    </SME>
    <Status_x0020_Flag xmlns="c4bbe816-f9b7-401b-8d8f-485022adc0f2">PDF Created</Status_x0020_Flag>
    <Pending_x0020_Content xmlns="c4bbe816-f9b7-401b-8d8f-485022adc0f2">-</Pending_x0020_Content>
    <Completeness xmlns="c4bbe816-f9b7-401b-8d8f-485022adc0f2">100%</Completeness>
    <Pre-approval_x0020_QC xmlns="c4bbe816-f9b7-401b-8d8f-485022adc0f2">Done</Pre-approval_x0020_QC>
    <Priority_x0020_Level xmlns="c4bbe816-f9b7-401b-8d8f-485022adc0f2">High</Priority_x0020_Level>
    <_Flow_SignoffStatus xmlns="4dd2697e-1121-4f39-a4a5-b3e938ee93d2">Pending</_Flow_SignoffStatus>
    <DLCPolicyLabelClientValue xmlns="4dd2697e-1121-4f39-a4a5-b3e938ee93d2">{_UIVersionString}</DLCPolicyLabelClientValue>
    <DLCPolicyLabelLock xmlns="4dd2697e-1121-4f39-a4a5-b3e938ee93d2" xsi:nil="true"/>
    <DLCPolicyLabelValue xmlns="4dd2697e-1121-4f39-a4a5-b3e938ee93d2">23.0</DLCPolicyLabelValue>
    <Release_x0020_Date xmlns="c4bbe816-f9b7-401b-8d8f-485022adc0f2">2024-07-04T18:30:00+00:00</Release_x0020_Date>
    <Open_x0020_Comments xmlns="c4bbe816-f9b7-401b-8d8f-485022adc0f2" xsi:nil="true"/>
    <Flow_x0020_Trigger xmlns="c4bbe816-f9b7-401b-8d8f-485022adc0f2">No Action</Flow_x0020_Trigger>
    <BA xmlns="c4bbe816-f9b7-401b-8d8f-485022adc0f2">
      <UserInfo>
        <DisplayName>Dhar, Riju</DisplayName>
        <AccountId>1139</AccountId>
        <AccountType/>
      </UserInfo>
      <UserInfo>
        <DisplayName>Konambhotla, Vamsi</DisplayName>
        <AccountId>3328</AccountId>
        <AccountType/>
      </UserInfo>
    </BA>
    <UseCase_x002f_Type xmlns="4dd2697e-1121-4f39-a4a5-b3e938ee93d2">General</UseCase_x002f_Typ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010062-CD29-4526-868A-09A4F5D37C9A}">
  <ds:schemaRefs>
    <ds:schemaRef ds:uri="office.server.policy"/>
  </ds:schemaRefs>
</ds:datastoreItem>
</file>

<file path=customXml/itemProps2.xml><?xml version="1.0" encoding="utf-8"?>
<ds:datastoreItem xmlns:ds="http://schemas.openxmlformats.org/officeDocument/2006/customXml" ds:itemID="{FFCBA847-32AA-49B0-8401-FCDD6517B209}">
  <ds:schemaRefs>
    <ds:schemaRef ds:uri="http://schemas.microsoft.com/sharepoint/v3/contenttype/forms"/>
  </ds:schemaRefs>
</ds:datastoreItem>
</file>

<file path=customXml/itemProps3.xml><?xml version="1.0" encoding="utf-8"?>
<ds:datastoreItem xmlns:ds="http://schemas.openxmlformats.org/officeDocument/2006/customXml" ds:itemID="{1EFAE023-14BF-46E2-B2E6-9E007C8142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4dd2697e-1121-4f39-a4a5-b3e938ee93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C304092-294D-411A-807D-75C106398222}">
  <ds:schemaRefs>
    <ds:schemaRef ds:uri="http://schemas.microsoft.com/office/2006/metadata/properties"/>
    <ds:schemaRef ds:uri="http://schemas.microsoft.com/office/infopath/2007/PartnerControls"/>
    <ds:schemaRef ds:uri="c4bbe816-f9b7-401b-8d8f-485022adc0f2"/>
    <ds:schemaRef ds:uri="4dd2697e-1121-4f39-a4a5-b3e938ee93d2"/>
  </ds:schemaRefs>
</ds:datastoreItem>
</file>

<file path=customXml/itemProps5.xml><?xml version="1.0" encoding="utf-8"?>
<ds:datastoreItem xmlns:ds="http://schemas.openxmlformats.org/officeDocument/2006/customXml" ds:itemID="{3166C2A8-BA93-4B02-A1D1-62C2A027DC0B}">
  <ds:schemaRefs>
    <ds:schemaRef ds:uri="http://schemas.openxmlformats.org/officeDocument/2006/bibliography"/>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Doc_Team_Styles_Template_2024.dotx</Template>
  <TotalTime>242</TotalTime>
  <Pages>3</Pages>
  <Words>735</Words>
  <Characters>4907</Characters>
  <Application>Microsoft Office Word</Application>
  <DocSecurity>8</DocSecurity>
  <Lines>119</Lines>
  <Paragraphs>67</Paragraphs>
  <ScaleCrop>false</ScaleCrop>
  <HeadingPairs>
    <vt:vector size="2" baseType="variant">
      <vt:variant>
        <vt:lpstr>Title</vt:lpstr>
      </vt:variant>
      <vt:variant>
        <vt:i4>1</vt:i4>
      </vt:variant>
    </vt:vector>
  </HeadingPairs>
  <TitlesOfParts>
    <vt:vector size="1" baseType="lpstr">
      <vt:lpstr>Digital Thread Release Notes</vt:lpstr>
    </vt:vector>
  </TitlesOfParts>
  <Company/>
  <LinksUpToDate>false</LinksUpToDate>
  <CharactersWithSpaces>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Thread Release Notes</dc:title>
  <dc:subject/>
  <dc:creator>Bramhanapalli, Lokeswari</dc:creator>
  <cp:keywords/>
  <dc:description/>
  <cp:lastModifiedBy>Olson, Ed</cp:lastModifiedBy>
  <cp:revision>103</cp:revision>
  <cp:lastPrinted>2026-01-12T06:19:00Z</cp:lastPrinted>
  <dcterms:created xsi:type="dcterms:W3CDTF">2026-01-05T01:13:00Z</dcterms:created>
  <dcterms:modified xsi:type="dcterms:W3CDTF">2026-02-12T14:03:00Z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0x010100D68B356B9D8BA84CB215B65651358DA7</vt:lpwstr>
  </property>
  <property fmtid="{D5CDD505-2E9C-101B-9397-08002B2CF9AE}" pid="3" name="Doc Version">
    <vt:lpwstr>1.0</vt:lpwstr>
  </property>
  <property fmtid="{D5CDD505-2E9C-101B-9397-08002B2CF9AE}" pid="4" name="docLang">
    <vt:lpwstr>en</vt:lpwstr>
  </property>
</Properties>
</file>