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DC31" w14:textId="076AD50F" w:rsidR="00564CDE" w:rsidRPr="00981208" w:rsidRDefault="00866649" w:rsidP="00B6211D">
      <w:pPr>
        <w:jc w:val="center"/>
        <w:rPr>
          <w:b/>
          <w:sz w:val="36"/>
          <w:szCs w:val="36"/>
        </w:rPr>
      </w:pPr>
      <w:r>
        <w:rPr>
          <w:b/>
          <w:sz w:val="36"/>
          <w:szCs w:val="36"/>
        </w:rPr>
        <w:t>Digital Thread Foundations</w:t>
      </w:r>
    </w:p>
    <w:p w14:paraId="29ECA6CF" w14:textId="2664512C" w:rsidR="00564CDE" w:rsidRPr="00981208" w:rsidRDefault="00897BAE" w:rsidP="00564CDE">
      <w:pPr>
        <w:jc w:val="center"/>
        <w:rPr>
          <w:b/>
          <w:bCs/>
          <w:sz w:val="72"/>
          <w:szCs w:val="72"/>
        </w:rPr>
      </w:pPr>
      <w:r w:rsidRPr="00981208">
        <w:rPr>
          <w:b/>
          <w:bCs/>
          <w:sz w:val="72"/>
          <w:szCs w:val="72"/>
        </w:rPr>
        <w:t>DATA CATALOG</w:t>
      </w:r>
    </w:p>
    <w:p w14:paraId="74025D84" w14:textId="454D36E7" w:rsidR="00564CDE" w:rsidRPr="00981208" w:rsidRDefault="00B16C23" w:rsidP="00564CDE">
      <w:pPr>
        <w:jc w:val="center"/>
        <w:rPr>
          <w:b/>
          <w:sz w:val="36"/>
          <w:szCs w:val="36"/>
        </w:rPr>
      </w:pPr>
      <w:r>
        <w:rPr>
          <w:b/>
          <w:bCs/>
          <w:sz w:val="36"/>
          <w:szCs w:val="36"/>
        </w:rPr>
        <w:t>API REFERENCE</w:t>
      </w:r>
    </w:p>
    <w:p w14:paraId="55E2A764" w14:textId="0E7D6A74" w:rsidR="007546E1" w:rsidRPr="00981208" w:rsidRDefault="007546E1" w:rsidP="007546E1">
      <w:pPr>
        <w:jc w:val="center"/>
      </w:pPr>
      <w:r w:rsidRPr="00981208">
        <w:t xml:space="preserve">Release Version: </w:t>
      </w:r>
      <w:sdt>
        <w:sdtPr>
          <w:alias w:val="Release"/>
          <w:tag w:val="Release"/>
          <w:id w:val="1020670068"/>
          <w:placeholder>
            <w:docPart w:val="C973D0A22FFB4A5E9B6299590D48D63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342FBE">
            <w:t>1.2</w:t>
          </w:r>
        </w:sdtContent>
      </w:sdt>
    </w:p>
    <w:tbl>
      <w:tblPr>
        <w:tblW w:w="12870" w:type="dxa"/>
        <w:tblCellSpacing w:w="0" w:type="dxa"/>
        <w:tblLayout w:type="fixed"/>
        <w:tblCellMar>
          <w:left w:w="86" w:type="dxa"/>
          <w:right w:w="0" w:type="dxa"/>
        </w:tblCellMar>
        <w:tblLook w:val="04A0" w:firstRow="1" w:lastRow="0" w:firstColumn="1" w:lastColumn="0" w:noHBand="0" w:noVBand="1"/>
      </w:tblPr>
      <w:tblGrid>
        <w:gridCol w:w="4270"/>
        <w:gridCol w:w="8600"/>
      </w:tblGrid>
      <w:tr w:rsidR="00BE230E" w:rsidRPr="00BE230E" w14:paraId="1EB81E78" w14:textId="77777777">
        <w:trPr>
          <w:tblHeader/>
          <w:tblCellSpacing w:w="0" w:type="dxa"/>
        </w:trPr>
        <w:tc>
          <w:tcPr>
            <w:tcW w:w="1659" w:type="pct"/>
            <w:tcMar>
              <w:top w:w="15" w:type="dxa"/>
              <w:left w:w="15" w:type="dxa"/>
              <w:bottom w:w="15" w:type="dxa"/>
              <w:right w:w="15" w:type="dxa"/>
            </w:tcMar>
            <w:vAlign w:val="center"/>
            <w:hideMark/>
          </w:tcPr>
          <w:p w14:paraId="7E9CB0EF" w14:textId="77777777" w:rsidR="00BE230E" w:rsidRPr="00BE230E" w:rsidRDefault="00BE230E" w:rsidP="00BE230E">
            <w:pPr>
              <w:jc w:val="left"/>
              <w:rPr>
                <w:b/>
                <w:color w:val="FFFFFF" w:themeColor="background1"/>
              </w:rPr>
            </w:pPr>
            <w:r w:rsidRPr="00BE230E">
              <w:rPr>
                <w:b/>
                <w:color w:val="FFFFFF" w:themeColor="background1"/>
              </w:rPr>
              <w:t>Field</w:t>
            </w:r>
          </w:p>
        </w:tc>
        <w:tc>
          <w:tcPr>
            <w:tcW w:w="3341" w:type="pct"/>
            <w:tcMar>
              <w:top w:w="15" w:type="dxa"/>
              <w:left w:w="15" w:type="dxa"/>
              <w:bottom w:w="15" w:type="dxa"/>
              <w:right w:w="15" w:type="dxa"/>
            </w:tcMar>
            <w:vAlign w:val="center"/>
            <w:hideMark/>
          </w:tcPr>
          <w:p w14:paraId="5C3CACA5" w14:textId="77777777" w:rsidR="00BE230E" w:rsidRPr="00BE230E" w:rsidRDefault="00BE230E" w:rsidP="00BE230E">
            <w:pPr>
              <w:jc w:val="left"/>
              <w:rPr>
                <w:b/>
                <w:color w:val="FFFFFF" w:themeColor="background1"/>
              </w:rPr>
            </w:pPr>
            <w:r w:rsidRPr="00BE230E">
              <w:rPr>
                <w:b/>
                <w:color w:val="FFFFFF" w:themeColor="background1"/>
              </w:rPr>
              <w:t>Value</w:t>
            </w:r>
          </w:p>
        </w:tc>
      </w:tr>
      <w:tr w:rsidR="00BE230E" w:rsidRPr="00BE230E" w14:paraId="245F3240" w14:textId="77777777">
        <w:trPr>
          <w:tblCellSpacing w:w="0" w:type="dxa"/>
        </w:trPr>
        <w:tc>
          <w:tcPr>
            <w:tcW w:w="1659" w:type="pct"/>
            <w:tcMar>
              <w:top w:w="15" w:type="dxa"/>
              <w:left w:w="15" w:type="dxa"/>
              <w:bottom w:w="15" w:type="dxa"/>
              <w:right w:w="15" w:type="dxa"/>
            </w:tcMar>
            <w:vAlign w:val="center"/>
            <w:hideMark/>
          </w:tcPr>
          <w:p w14:paraId="1875A3FC" w14:textId="77777777" w:rsidR="00BE230E" w:rsidRPr="00BE230E" w:rsidRDefault="00BE230E" w:rsidP="00BE230E">
            <w:pPr>
              <w:jc w:val="left"/>
              <w:rPr>
                <w:color w:val="FFFFFF" w:themeColor="background1"/>
              </w:rPr>
            </w:pPr>
            <w:r w:rsidRPr="00BE230E">
              <w:rPr>
                <w:b/>
                <w:color w:val="FFFFFF" w:themeColor="background1"/>
              </w:rPr>
              <w:t>Asset / Solution Name</w:t>
            </w:r>
          </w:p>
        </w:tc>
        <w:tc>
          <w:tcPr>
            <w:tcW w:w="3341" w:type="pct"/>
            <w:tcMar>
              <w:top w:w="15" w:type="dxa"/>
              <w:left w:w="15" w:type="dxa"/>
              <w:bottom w:w="15" w:type="dxa"/>
              <w:right w:w="15" w:type="dxa"/>
            </w:tcMar>
            <w:vAlign w:val="center"/>
            <w:hideMark/>
          </w:tcPr>
          <w:p w14:paraId="7420AB79" w14:textId="77777777" w:rsidR="00BE230E" w:rsidRPr="00BE230E" w:rsidRDefault="00BE230E" w:rsidP="00BE230E">
            <w:pPr>
              <w:jc w:val="left"/>
              <w:rPr>
                <w:color w:val="FFFFFF" w:themeColor="background1"/>
              </w:rPr>
            </w:pPr>
            <w:r w:rsidRPr="00BE230E">
              <w:rPr>
                <w:color w:val="FFFFFF" w:themeColor="background1"/>
              </w:rPr>
              <w:t>Digital Thread</w:t>
            </w:r>
          </w:p>
        </w:tc>
      </w:tr>
      <w:tr w:rsidR="00BE230E" w:rsidRPr="00BE230E" w14:paraId="076A3134" w14:textId="77777777">
        <w:trPr>
          <w:tblCellSpacing w:w="0" w:type="dxa"/>
        </w:trPr>
        <w:tc>
          <w:tcPr>
            <w:tcW w:w="1659" w:type="pct"/>
            <w:tcMar>
              <w:top w:w="15" w:type="dxa"/>
              <w:left w:w="15" w:type="dxa"/>
              <w:bottom w:w="15" w:type="dxa"/>
              <w:right w:w="15" w:type="dxa"/>
            </w:tcMar>
            <w:vAlign w:val="center"/>
            <w:hideMark/>
          </w:tcPr>
          <w:p w14:paraId="73178D4D" w14:textId="77777777" w:rsidR="00BE230E" w:rsidRPr="00BE230E" w:rsidRDefault="00BE230E" w:rsidP="00BE230E">
            <w:pPr>
              <w:jc w:val="left"/>
              <w:rPr>
                <w:color w:val="FFFFFF" w:themeColor="background1"/>
              </w:rPr>
            </w:pPr>
            <w:r w:rsidRPr="00BE230E">
              <w:rPr>
                <w:b/>
                <w:color w:val="FFFFFF" w:themeColor="background1"/>
              </w:rPr>
              <w:t>Domain / Area</w:t>
            </w:r>
          </w:p>
        </w:tc>
        <w:tc>
          <w:tcPr>
            <w:tcW w:w="3341" w:type="pct"/>
            <w:tcMar>
              <w:top w:w="15" w:type="dxa"/>
              <w:left w:w="15" w:type="dxa"/>
              <w:bottom w:w="15" w:type="dxa"/>
              <w:right w:w="15" w:type="dxa"/>
            </w:tcMar>
            <w:vAlign w:val="center"/>
            <w:hideMark/>
          </w:tcPr>
          <w:p w14:paraId="6994AAD2" w14:textId="77777777" w:rsidR="00BE230E" w:rsidRPr="00BE230E" w:rsidRDefault="00BE230E" w:rsidP="00BE230E">
            <w:pPr>
              <w:jc w:val="left"/>
              <w:rPr>
                <w:color w:val="FFFFFF" w:themeColor="background1"/>
              </w:rPr>
            </w:pPr>
            <w:r w:rsidRPr="00BE230E">
              <w:rPr>
                <w:color w:val="FFFFFF" w:themeColor="background1"/>
              </w:rPr>
              <w:t>Engineering</w:t>
            </w:r>
          </w:p>
        </w:tc>
      </w:tr>
      <w:tr w:rsidR="00BE230E" w:rsidRPr="00BE230E" w14:paraId="7DD5F6EA" w14:textId="77777777">
        <w:trPr>
          <w:tblCellSpacing w:w="0" w:type="dxa"/>
        </w:trPr>
        <w:tc>
          <w:tcPr>
            <w:tcW w:w="1659" w:type="pct"/>
            <w:tcMar>
              <w:top w:w="15" w:type="dxa"/>
              <w:left w:w="15" w:type="dxa"/>
              <w:bottom w:w="15" w:type="dxa"/>
              <w:right w:w="15" w:type="dxa"/>
            </w:tcMar>
            <w:vAlign w:val="center"/>
            <w:hideMark/>
          </w:tcPr>
          <w:p w14:paraId="0FEE557C" w14:textId="77777777" w:rsidR="00BE230E" w:rsidRPr="00BE230E" w:rsidRDefault="00BE230E" w:rsidP="00BE230E">
            <w:pPr>
              <w:jc w:val="left"/>
              <w:rPr>
                <w:color w:val="FFFFFF" w:themeColor="background1"/>
              </w:rPr>
            </w:pPr>
            <w:r w:rsidRPr="00BE230E">
              <w:rPr>
                <w:b/>
                <w:color w:val="FFFFFF" w:themeColor="background1"/>
              </w:rPr>
              <w:t>Owner (Team/Person)</w:t>
            </w:r>
          </w:p>
        </w:tc>
        <w:tc>
          <w:tcPr>
            <w:tcW w:w="3341" w:type="pct"/>
            <w:tcMar>
              <w:top w:w="15" w:type="dxa"/>
              <w:left w:w="15" w:type="dxa"/>
              <w:bottom w:w="15" w:type="dxa"/>
              <w:right w:w="15" w:type="dxa"/>
            </w:tcMar>
            <w:vAlign w:val="center"/>
            <w:hideMark/>
          </w:tcPr>
          <w:p w14:paraId="4552355C" w14:textId="77777777" w:rsidR="00BE230E" w:rsidRPr="00BE230E" w:rsidRDefault="00BE230E" w:rsidP="00BE230E">
            <w:pPr>
              <w:jc w:val="left"/>
              <w:rPr>
                <w:color w:val="FFFFFF" w:themeColor="background1"/>
              </w:rPr>
            </w:pPr>
            <w:r w:rsidRPr="00BE230E">
              <w:rPr>
                <w:color w:val="FFFFFF" w:themeColor="background1"/>
              </w:rPr>
              <w:t>Karthik Ramachandra</w:t>
            </w:r>
          </w:p>
        </w:tc>
      </w:tr>
      <w:tr w:rsidR="00BE230E" w:rsidRPr="00BE230E" w14:paraId="6224EB44" w14:textId="77777777">
        <w:trPr>
          <w:tblCellSpacing w:w="0" w:type="dxa"/>
        </w:trPr>
        <w:tc>
          <w:tcPr>
            <w:tcW w:w="1659" w:type="pct"/>
            <w:tcMar>
              <w:top w:w="15" w:type="dxa"/>
              <w:left w:w="15" w:type="dxa"/>
              <w:bottom w:w="15" w:type="dxa"/>
              <w:right w:w="15" w:type="dxa"/>
            </w:tcMar>
            <w:vAlign w:val="center"/>
            <w:hideMark/>
          </w:tcPr>
          <w:p w14:paraId="146E6FD0" w14:textId="77777777" w:rsidR="00BE230E" w:rsidRPr="00BE230E" w:rsidRDefault="00BE230E" w:rsidP="00BE230E">
            <w:pPr>
              <w:jc w:val="left"/>
              <w:rPr>
                <w:color w:val="FFFFFF" w:themeColor="background1"/>
              </w:rPr>
            </w:pPr>
            <w:r w:rsidRPr="00BE230E">
              <w:rPr>
                <w:b/>
                <w:color w:val="FFFFFF" w:themeColor="background1"/>
              </w:rPr>
              <w:t>Reviewers</w:t>
            </w:r>
          </w:p>
        </w:tc>
        <w:tc>
          <w:tcPr>
            <w:tcW w:w="3341" w:type="pct"/>
            <w:tcMar>
              <w:top w:w="15" w:type="dxa"/>
              <w:left w:w="15" w:type="dxa"/>
              <w:bottom w:w="15" w:type="dxa"/>
              <w:right w:w="15" w:type="dxa"/>
            </w:tcMar>
            <w:vAlign w:val="center"/>
            <w:hideMark/>
          </w:tcPr>
          <w:p w14:paraId="6BC43B54" w14:textId="77777777" w:rsidR="00BE230E" w:rsidRPr="00BE230E" w:rsidRDefault="00BE230E" w:rsidP="00BE230E">
            <w:pPr>
              <w:jc w:val="left"/>
              <w:rPr>
                <w:color w:val="FFFFFF" w:themeColor="background1"/>
              </w:rPr>
            </w:pPr>
            <w:r w:rsidRPr="00BE230E">
              <w:rPr>
                <w:color w:val="FFFFFF" w:themeColor="background1"/>
              </w:rPr>
              <w:t>Karthik Ramachandra</w:t>
            </w:r>
          </w:p>
        </w:tc>
      </w:tr>
      <w:tr w:rsidR="00BE230E" w:rsidRPr="00BE230E" w14:paraId="54585466" w14:textId="77777777">
        <w:trPr>
          <w:tblCellSpacing w:w="0" w:type="dxa"/>
        </w:trPr>
        <w:tc>
          <w:tcPr>
            <w:tcW w:w="1659" w:type="pct"/>
            <w:tcMar>
              <w:top w:w="15" w:type="dxa"/>
              <w:left w:w="15" w:type="dxa"/>
              <w:bottom w:w="15" w:type="dxa"/>
              <w:right w:w="15" w:type="dxa"/>
            </w:tcMar>
            <w:vAlign w:val="center"/>
            <w:hideMark/>
          </w:tcPr>
          <w:p w14:paraId="3D628351" w14:textId="77777777" w:rsidR="00BE230E" w:rsidRPr="00BE230E" w:rsidRDefault="00BE230E" w:rsidP="00BE230E">
            <w:pPr>
              <w:jc w:val="left"/>
              <w:rPr>
                <w:color w:val="FFFFFF" w:themeColor="background1"/>
              </w:rPr>
            </w:pPr>
            <w:r w:rsidRPr="00BE230E">
              <w:rPr>
                <w:b/>
                <w:color w:val="FFFFFF" w:themeColor="background1"/>
              </w:rPr>
              <w:t>Status</w:t>
            </w:r>
          </w:p>
        </w:tc>
        <w:tc>
          <w:tcPr>
            <w:tcW w:w="3341" w:type="pct"/>
            <w:tcMar>
              <w:top w:w="15" w:type="dxa"/>
              <w:left w:w="15" w:type="dxa"/>
              <w:bottom w:w="15" w:type="dxa"/>
              <w:right w:w="15" w:type="dxa"/>
            </w:tcMar>
            <w:vAlign w:val="center"/>
            <w:hideMark/>
          </w:tcPr>
          <w:p w14:paraId="07549EAF" w14:textId="77777777" w:rsidR="00BE230E" w:rsidRPr="00BE230E" w:rsidRDefault="00BE230E" w:rsidP="00BE230E">
            <w:pPr>
              <w:jc w:val="left"/>
              <w:rPr>
                <w:color w:val="FFFFFF" w:themeColor="background1"/>
              </w:rPr>
            </w:pPr>
            <w:r w:rsidRPr="00BE230E">
              <w:rPr>
                <w:color w:val="FFFFFF" w:themeColor="background1"/>
              </w:rPr>
              <w:t>Approved / Complete</w:t>
            </w:r>
          </w:p>
        </w:tc>
      </w:tr>
      <w:tr w:rsidR="00BE230E" w:rsidRPr="00BE230E" w14:paraId="47DDA681" w14:textId="77777777">
        <w:trPr>
          <w:tblCellSpacing w:w="0" w:type="dxa"/>
        </w:trPr>
        <w:tc>
          <w:tcPr>
            <w:tcW w:w="1659" w:type="pct"/>
            <w:tcMar>
              <w:top w:w="15" w:type="dxa"/>
              <w:left w:w="15" w:type="dxa"/>
              <w:bottom w:w="15" w:type="dxa"/>
              <w:right w:w="15" w:type="dxa"/>
            </w:tcMar>
            <w:vAlign w:val="center"/>
            <w:hideMark/>
          </w:tcPr>
          <w:p w14:paraId="5BAAA911" w14:textId="77777777" w:rsidR="00BE230E" w:rsidRPr="00BE230E" w:rsidRDefault="00BE230E" w:rsidP="00BE230E">
            <w:pPr>
              <w:jc w:val="left"/>
              <w:rPr>
                <w:color w:val="FFFFFF" w:themeColor="background1"/>
              </w:rPr>
            </w:pPr>
            <w:r w:rsidRPr="00BE230E">
              <w:rPr>
                <w:b/>
                <w:color w:val="FFFFFF" w:themeColor="background1"/>
              </w:rPr>
              <w:t>Confidentiality</w:t>
            </w:r>
          </w:p>
        </w:tc>
        <w:tc>
          <w:tcPr>
            <w:tcW w:w="3341" w:type="pct"/>
            <w:tcMar>
              <w:top w:w="15" w:type="dxa"/>
              <w:left w:w="15" w:type="dxa"/>
              <w:bottom w:w="15" w:type="dxa"/>
              <w:right w:w="15" w:type="dxa"/>
            </w:tcMar>
            <w:vAlign w:val="center"/>
            <w:hideMark/>
          </w:tcPr>
          <w:p w14:paraId="3D24CD1D" w14:textId="77777777" w:rsidR="00BE230E" w:rsidRPr="00BE230E" w:rsidRDefault="00BE230E" w:rsidP="00BE230E">
            <w:pPr>
              <w:jc w:val="left"/>
              <w:rPr>
                <w:color w:val="FFFFFF" w:themeColor="background1"/>
              </w:rPr>
            </w:pPr>
            <w:r w:rsidRPr="00BE230E">
              <w:rPr>
                <w:color w:val="FFFFFF" w:themeColor="background1"/>
              </w:rPr>
              <w:t>Internal / Confidential</w:t>
            </w:r>
          </w:p>
        </w:tc>
      </w:tr>
      <w:tr w:rsidR="00BE230E" w:rsidRPr="00BE230E" w14:paraId="5524374B" w14:textId="77777777">
        <w:trPr>
          <w:tblCellSpacing w:w="0" w:type="dxa"/>
        </w:trPr>
        <w:tc>
          <w:tcPr>
            <w:tcW w:w="1659" w:type="pct"/>
            <w:tcMar>
              <w:top w:w="15" w:type="dxa"/>
              <w:left w:w="15" w:type="dxa"/>
              <w:bottom w:w="15" w:type="dxa"/>
              <w:right w:w="15" w:type="dxa"/>
            </w:tcMar>
            <w:vAlign w:val="center"/>
            <w:hideMark/>
          </w:tcPr>
          <w:p w14:paraId="1D497BF5" w14:textId="77777777" w:rsidR="00BE230E" w:rsidRPr="00BE230E" w:rsidRDefault="00BE230E" w:rsidP="00BE230E">
            <w:pPr>
              <w:jc w:val="left"/>
              <w:rPr>
                <w:color w:val="FFFFFF" w:themeColor="background1"/>
              </w:rPr>
            </w:pPr>
            <w:r w:rsidRPr="00BE230E">
              <w:rPr>
                <w:b/>
                <w:color w:val="FFFFFF" w:themeColor="background1"/>
              </w:rPr>
              <w:t>Source of Truth</w:t>
            </w:r>
          </w:p>
        </w:tc>
        <w:tc>
          <w:tcPr>
            <w:tcW w:w="3341" w:type="pct"/>
            <w:tcMar>
              <w:top w:w="15" w:type="dxa"/>
              <w:left w:w="15" w:type="dxa"/>
              <w:bottom w:w="15" w:type="dxa"/>
              <w:right w:w="15" w:type="dxa"/>
            </w:tcMar>
            <w:vAlign w:val="center"/>
            <w:hideMark/>
          </w:tcPr>
          <w:p w14:paraId="2725185C" w14:textId="77777777" w:rsidR="00BE230E" w:rsidRPr="00BE230E" w:rsidRDefault="00BE230E" w:rsidP="00BE230E">
            <w:pPr>
              <w:jc w:val="left"/>
              <w:rPr>
                <w:color w:val="FFFFFF" w:themeColor="background1"/>
              </w:rPr>
            </w:pPr>
            <w:r w:rsidRPr="00BE230E">
              <w:rPr>
                <w:color w:val="FFFFFF" w:themeColor="background1"/>
              </w:rPr>
              <w:t>https://dev.azure.com/IXAssets/IXAssetsProject/_git/ixassets</w:t>
            </w:r>
          </w:p>
        </w:tc>
      </w:tr>
      <w:tr w:rsidR="00BE230E" w:rsidRPr="00BE230E" w14:paraId="1451FA95" w14:textId="77777777">
        <w:trPr>
          <w:tblCellSpacing w:w="0" w:type="dxa"/>
        </w:trPr>
        <w:tc>
          <w:tcPr>
            <w:tcW w:w="1659" w:type="pct"/>
            <w:tcMar>
              <w:top w:w="15" w:type="dxa"/>
              <w:left w:w="15" w:type="dxa"/>
              <w:bottom w:w="15" w:type="dxa"/>
              <w:right w:w="15" w:type="dxa"/>
            </w:tcMar>
            <w:vAlign w:val="center"/>
            <w:hideMark/>
          </w:tcPr>
          <w:p w14:paraId="696A2916" w14:textId="77777777" w:rsidR="00BE230E" w:rsidRPr="00BE230E" w:rsidRDefault="00BE230E" w:rsidP="00BE230E">
            <w:pPr>
              <w:jc w:val="left"/>
              <w:rPr>
                <w:color w:val="FFFFFF" w:themeColor="background1"/>
              </w:rPr>
            </w:pPr>
            <w:r w:rsidRPr="00BE230E">
              <w:rPr>
                <w:b/>
                <w:color w:val="FFFFFF" w:themeColor="background1"/>
              </w:rPr>
              <w:t>Related Assets / Alternatives</w:t>
            </w:r>
          </w:p>
        </w:tc>
        <w:tc>
          <w:tcPr>
            <w:tcW w:w="3341" w:type="pct"/>
            <w:tcMar>
              <w:top w:w="15" w:type="dxa"/>
              <w:left w:w="15" w:type="dxa"/>
              <w:bottom w:w="15" w:type="dxa"/>
              <w:right w:w="15" w:type="dxa"/>
            </w:tcMar>
            <w:vAlign w:val="center"/>
            <w:hideMark/>
          </w:tcPr>
          <w:p w14:paraId="28B71FF6" w14:textId="77777777" w:rsidR="00BE230E" w:rsidRPr="00BE230E" w:rsidRDefault="00BE230E" w:rsidP="00BE230E">
            <w:pPr>
              <w:jc w:val="left"/>
              <w:rPr>
                <w:color w:val="FFFFFF" w:themeColor="background1"/>
              </w:rPr>
            </w:pPr>
            <w:r w:rsidRPr="00BE230E">
              <w:rPr>
                <w:color w:val="FFFFFF" w:themeColor="background1"/>
              </w:rPr>
              <w:t>AOT / Engineering Orchestration / Engineering Agents</w:t>
            </w:r>
          </w:p>
        </w:tc>
      </w:tr>
    </w:tbl>
    <w:p w14:paraId="449D754D" w14:textId="77777777" w:rsidR="00CB183B" w:rsidRDefault="00CB183B" w:rsidP="0035603E">
      <w:pPr>
        <w:jc w:val="left"/>
        <w:rPr>
          <w:b/>
          <w:bCs/>
          <w:sz w:val="32"/>
          <w:szCs w:val="36"/>
        </w:rPr>
        <w:sectPr w:rsidR="00CB183B" w:rsidSect="00866649">
          <w:headerReference w:type="default" r:id="rId12"/>
          <w:footerReference w:type="default" r:id="rId13"/>
          <w:type w:val="continuous"/>
          <w:pgSz w:w="15840" w:h="15840" w:orient="landscape" w:code="1"/>
          <w:pgMar w:top="5760" w:right="1440" w:bottom="1440" w:left="1440" w:header="720" w:footer="720" w:gutter="0"/>
          <w:cols w:space="720"/>
        </w:sectPr>
      </w:pPr>
    </w:p>
    <w:bookmarkStart w:id="0" w:name="OLE_LINK2" w:displacedByCustomXml="next"/>
    <w:bookmarkStart w:id="1" w:name="OLE_LINK1" w:displacedByCustomXml="next"/>
    <w:sdt>
      <w:sdtPr>
        <w:id w:val="366723195"/>
        <w:docPartObj>
          <w:docPartGallery w:val="Table of Contents"/>
          <w:docPartUnique/>
        </w:docPartObj>
      </w:sdtPr>
      <w:sdtEndPr>
        <w:rPr>
          <w:rFonts w:eastAsiaTheme="minorHAnsi" w:cstheme="minorBidi"/>
          <w:noProof/>
          <w:kern w:val="2"/>
          <w:sz w:val="20"/>
          <w:szCs w:val="22"/>
          <w14:ligatures w14:val="standardContextual"/>
        </w:rPr>
      </w:sdtEndPr>
      <w:sdtContent>
        <w:p w14:paraId="72152BB5" w14:textId="6E854D27" w:rsidR="00DE60CF" w:rsidRDefault="00DE60CF">
          <w:pPr>
            <w:pStyle w:val="TOCHeading"/>
          </w:pPr>
          <w:r>
            <w:t>Contents</w:t>
          </w:r>
        </w:p>
        <w:p w14:paraId="14A137C0" w14:textId="0B2F91ED" w:rsidR="00D011D0" w:rsidRDefault="00DE60CF" w:rsidP="00517FE7">
          <w:pPr>
            <w:pStyle w:val="TOC1"/>
            <w:tabs>
              <w:tab w:val="right" w:leader="dot" w:pos="7190"/>
            </w:tabs>
            <w:spacing w:after="0"/>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0931916" w:history="1">
            <w:r w:rsidR="00D011D0" w:rsidRPr="0041680A">
              <w:rPr>
                <w:rStyle w:val="Hyperlink"/>
                <w:noProof/>
              </w:rPr>
              <w:t>Introduction</w:t>
            </w:r>
            <w:r w:rsidR="00D011D0">
              <w:rPr>
                <w:noProof/>
                <w:webHidden/>
              </w:rPr>
              <w:tab/>
            </w:r>
            <w:r w:rsidR="00D011D0">
              <w:rPr>
                <w:noProof/>
                <w:webHidden/>
              </w:rPr>
              <w:fldChar w:fldCharType="begin"/>
            </w:r>
            <w:r w:rsidR="00D011D0">
              <w:rPr>
                <w:noProof/>
                <w:webHidden/>
              </w:rPr>
              <w:instrText xml:space="preserve"> PAGEREF _Toc220931916 \h </w:instrText>
            </w:r>
            <w:r w:rsidR="00D011D0">
              <w:rPr>
                <w:noProof/>
                <w:webHidden/>
              </w:rPr>
            </w:r>
            <w:r w:rsidR="00D011D0">
              <w:rPr>
                <w:noProof/>
                <w:webHidden/>
              </w:rPr>
              <w:fldChar w:fldCharType="separate"/>
            </w:r>
            <w:r w:rsidR="00EB2247">
              <w:rPr>
                <w:noProof/>
                <w:webHidden/>
              </w:rPr>
              <w:t>3</w:t>
            </w:r>
            <w:r w:rsidR="00D011D0">
              <w:rPr>
                <w:noProof/>
                <w:webHidden/>
              </w:rPr>
              <w:fldChar w:fldCharType="end"/>
            </w:r>
          </w:hyperlink>
        </w:p>
        <w:p w14:paraId="6E902089" w14:textId="292AF314"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22" w:history="1">
            <w:r w:rsidRPr="0041680A">
              <w:rPr>
                <w:rStyle w:val="Hyperlink"/>
                <w:noProof/>
              </w:rPr>
              <w:t>Technology Stack</w:t>
            </w:r>
            <w:r>
              <w:rPr>
                <w:noProof/>
                <w:webHidden/>
              </w:rPr>
              <w:tab/>
            </w:r>
            <w:r>
              <w:rPr>
                <w:noProof/>
                <w:webHidden/>
              </w:rPr>
              <w:fldChar w:fldCharType="begin"/>
            </w:r>
            <w:r>
              <w:rPr>
                <w:noProof/>
                <w:webHidden/>
              </w:rPr>
              <w:instrText xml:space="preserve"> PAGEREF _Toc220931922 \h </w:instrText>
            </w:r>
            <w:r>
              <w:rPr>
                <w:noProof/>
                <w:webHidden/>
              </w:rPr>
            </w:r>
            <w:r>
              <w:rPr>
                <w:noProof/>
                <w:webHidden/>
              </w:rPr>
              <w:fldChar w:fldCharType="separate"/>
            </w:r>
            <w:r w:rsidR="00EB2247">
              <w:rPr>
                <w:noProof/>
                <w:webHidden/>
              </w:rPr>
              <w:t>4</w:t>
            </w:r>
            <w:r>
              <w:rPr>
                <w:noProof/>
                <w:webHidden/>
              </w:rPr>
              <w:fldChar w:fldCharType="end"/>
            </w:r>
          </w:hyperlink>
        </w:p>
        <w:p w14:paraId="2A3D15FE" w14:textId="1A3D7621"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23" w:history="1">
            <w:r w:rsidRPr="0041680A">
              <w:rPr>
                <w:rStyle w:val="Hyperlink"/>
                <w:noProof/>
              </w:rPr>
              <w:t>Tools</w:t>
            </w:r>
            <w:r>
              <w:rPr>
                <w:noProof/>
                <w:webHidden/>
              </w:rPr>
              <w:tab/>
            </w:r>
            <w:r>
              <w:rPr>
                <w:noProof/>
                <w:webHidden/>
              </w:rPr>
              <w:fldChar w:fldCharType="begin"/>
            </w:r>
            <w:r>
              <w:rPr>
                <w:noProof/>
                <w:webHidden/>
              </w:rPr>
              <w:instrText xml:space="preserve"> PAGEREF _Toc220931923 \h </w:instrText>
            </w:r>
            <w:r>
              <w:rPr>
                <w:noProof/>
                <w:webHidden/>
              </w:rPr>
            </w:r>
            <w:r>
              <w:rPr>
                <w:noProof/>
                <w:webHidden/>
              </w:rPr>
              <w:fldChar w:fldCharType="separate"/>
            </w:r>
            <w:r w:rsidR="00EB2247">
              <w:rPr>
                <w:noProof/>
                <w:webHidden/>
              </w:rPr>
              <w:t>4</w:t>
            </w:r>
            <w:r>
              <w:rPr>
                <w:noProof/>
                <w:webHidden/>
              </w:rPr>
              <w:fldChar w:fldCharType="end"/>
            </w:r>
          </w:hyperlink>
        </w:p>
        <w:p w14:paraId="04816C3F" w14:textId="139EBB52"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24" w:history="1">
            <w:r w:rsidRPr="0041680A">
              <w:rPr>
                <w:rStyle w:val="Hyperlink"/>
                <w:noProof/>
              </w:rPr>
              <w:t>Repository</w:t>
            </w:r>
            <w:r>
              <w:rPr>
                <w:noProof/>
                <w:webHidden/>
              </w:rPr>
              <w:tab/>
            </w:r>
            <w:r>
              <w:rPr>
                <w:noProof/>
                <w:webHidden/>
              </w:rPr>
              <w:fldChar w:fldCharType="begin"/>
            </w:r>
            <w:r>
              <w:rPr>
                <w:noProof/>
                <w:webHidden/>
              </w:rPr>
              <w:instrText xml:space="preserve"> PAGEREF _Toc220931924 \h </w:instrText>
            </w:r>
            <w:r>
              <w:rPr>
                <w:noProof/>
                <w:webHidden/>
              </w:rPr>
            </w:r>
            <w:r>
              <w:rPr>
                <w:noProof/>
                <w:webHidden/>
              </w:rPr>
              <w:fldChar w:fldCharType="separate"/>
            </w:r>
            <w:r w:rsidR="00EB2247">
              <w:rPr>
                <w:noProof/>
                <w:webHidden/>
              </w:rPr>
              <w:t>4</w:t>
            </w:r>
            <w:r>
              <w:rPr>
                <w:noProof/>
                <w:webHidden/>
              </w:rPr>
              <w:fldChar w:fldCharType="end"/>
            </w:r>
          </w:hyperlink>
        </w:p>
        <w:p w14:paraId="74225E7D" w14:textId="447D08FB" w:rsidR="00D011D0" w:rsidRDefault="00D011D0" w:rsidP="00517FE7">
          <w:pPr>
            <w:pStyle w:val="TOC1"/>
            <w:tabs>
              <w:tab w:val="right" w:leader="dot" w:pos="7190"/>
            </w:tabs>
            <w:spacing w:after="0"/>
            <w:rPr>
              <w:rFonts w:asciiTheme="minorHAnsi" w:eastAsiaTheme="minorEastAsia" w:hAnsiTheme="minorHAnsi"/>
              <w:noProof/>
              <w:sz w:val="24"/>
              <w:szCs w:val="24"/>
            </w:rPr>
          </w:pPr>
          <w:hyperlink w:anchor="_Toc220931925" w:history="1">
            <w:r w:rsidRPr="0041680A">
              <w:rPr>
                <w:rStyle w:val="Hyperlink"/>
                <w:noProof/>
              </w:rPr>
              <w:t>Data Catalog Architecture</w:t>
            </w:r>
            <w:r>
              <w:rPr>
                <w:noProof/>
                <w:webHidden/>
              </w:rPr>
              <w:tab/>
            </w:r>
            <w:r>
              <w:rPr>
                <w:noProof/>
                <w:webHidden/>
              </w:rPr>
              <w:fldChar w:fldCharType="begin"/>
            </w:r>
            <w:r>
              <w:rPr>
                <w:noProof/>
                <w:webHidden/>
              </w:rPr>
              <w:instrText xml:space="preserve"> PAGEREF _Toc220931925 \h </w:instrText>
            </w:r>
            <w:r>
              <w:rPr>
                <w:noProof/>
                <w:webHidden/>
              </w:rPr>
            </w:r>
            <w:r>
              <w:rPr>
                <w:noProof/>
                <w:webHidden/>
              </w:rPr>
              <w:fldChar w:fldCharType="separate"/>
            </w:r>
            <w:r w:rsidR="00EB2247">
              <w:rPr>
                <w:noProof/>
                <w:webHidden/>
              </w:rPr>
              <w:t>5</w:t>
            </w:r>
            <w:r>
              <w:rPr>
                <w:noProof/>
                <w:webHidden/>
              </w:rPr>
              <w:fldChar w:fldCharType="end"/>
            </w:r>
          </w:hyperlink>
        </w:p>
        <w:p w14:paraId="658FC4B0" w14:textId="05F5484E" w:rsidR="00D011D0" w:rsidRDefault="00D011D0" w:rsidP="00517FE7">
          <w:pPr>
            <w:pStyle w:val="TOC1"/>
            <w:tabs>
              <w:tab w:val="right" w:leader="dot" w:pos="7190"/>
            </w:tabs>
            <w:spacing w:after="0"/>
            <w:rPr>
              <w:rFonts w:asciiTheme="minorHAnsi" w:eastAsiaTheme="minorEastAsia" w:hAnsiTheme="minorHAnsi"/>
              <w:noProof/>
              <w:sz w:val="24"/>
              <w:szCs w:val="24"/>
            </w:rPr>
          </w:pPr>
          <w:hyperlink w:anchor="_Toc220931926" w:history="1">
            <w:r w:rsidRPr="0041680A">
              <w:rPr>
                <w:rStyle w:val="Hyperlink"/>
                <w:noProof/>
              </w:rPr>
              <w:t>API Specifications</w:t>
            </w:r>
            <w:r>
              <w:rPr>
                <w:noProof/>
                <w:webHidden/>
              </w:rPr>
              <w:tab/>
            </w:r>
            <w:r>
              <w:rPr>
                <w:noProof/>
                <w:webHidden/>
              </w:rPr>
              <w:fldChar w:fldCharType="begin"/>
            </w:r>
            <w:r>
              <w:rPr>
                <w:noProof/>
                <w:webHidden/>
              </w:rPr>
              <w:instrText xml:space="preserve"> PAGEREF _Toc220931926 \h </w:instrText>
            </w:r>
            <w:r>
              <w:rPr>
                <w:noProof/>
                <w:webHidden/>
              </w:rPr>
            </w:r>
            <w:r>
              <w:rPr>
                <w:noProof/>
                <w:webHidden/>
              </w:rPr>
              <w:fldChar w:fldCharType="separate"/>
            </w:r>
            <w:r w:rsidR="00EB2247">
              <w:rPr>
                <w:noProof/>
                <w:webHidden/>
              </w:rPr>
              <w:t>6</w:t>
            </w:r>
            <w:r>
              <w:rPr>
                <w:noProof/>
                <w:webHidden/>
              </w:rPr>
              <w:fldChar w:fldCharType="end"/>
            </w:r>
          </w:hyperlink>
        </w:p>
        <w:p w14:paraId="577987B3" w14:textId="0E6331A2"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27" w:history="1">
            <w:r w:rsidRPr="0041680A">
              <w:rPr>
                <w:rStyle w:val="Hyperlink"/>
                <w:noProof/>
              </w:rPr>
              <w:t>Dashboard APIs</w:t>
            </w:r>
            <w:r>
              <w:rPr>
                <w:noProof/>
                <w:webHidden/>
              </w:rPr>
              <w:tab/>
            </w:r>
            <w:r>
              <w:rPr>
                <w:noProof/>
                <w:webHidden/>
              </w:rPr>
              <w:fldChar w:fldCharType="begin"/>
            </w:r>
            <w:r>
              <w:rPr>
                <w:noProof/>
                <w:webHidden/>
              </w:rPr>
              <w:instrText xml:space="preserve"> PAGEREF _Toc220931927 \h </w:instrText>
            </w:r>
            <w:r>
              <w:rPr>
                <w:noProof/>
                <w:webHidden/>
              </w:rPr>
            </w:r>
            <w:r>
              <w:rPr>
                <w:noProof/>
                <w:webHidden/>
              </w:rPr>
              <w:fldChar w:fldCharType="separate"/>
            </w:r>
            <w:r w:rsidR="00EB2247">
              <w:rPr>
                <w:noProof/>
                <w:webHidden/>
              </w:rPr>
              <w:t>7</w:t>
            </w:r>
            <w:r>
              <w:rPr>
                <w:noProof/>
                <w:webHidden/>
              </w:rPr>
              <w:fldChar w:fldCharType="end"/>
            </w:r>
          </w:hyperlink>
        </w:p>
        <w:p w14:paraId="6C57D037" w14:textId="0BBB274B"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28" w:history="1">
            <w:r w:rsidRPr="0041680A">
              <w:rPr>
                <w:rStyle w:val="Hyperlink"/>
                <w:noProof/>
              </w:rPr>
              <w:t>POST - System Count</w:t>
            </w:r>
            <w:r>
              <w:rPr>
                <w:noProof/>
                <w:webHidden/>
              </w:rPr>
              <w:tab/>
            </w:r>
            <w:r>
              <w:rPr>
                <w:noProof/>
                <w:webHidden/>
              </w:rPr>
              <w:fldChar w:fldCharType="begin"/>
            </w:r>
            <w:r>
              <w:rPr>
                <w:noProof/>
                <w:webHidden/>
              </w:rPr>
              <w:instrText xml:space="preserve"> PAGEREF _Toc220931928 \h </w:instrText>
            </w:r>
            <w:r>
              <w:rPr>
                <w:noProof/>
                <w:webHidden/>
              </w:rPr>
            </w:r>
            <w:r>
              <w:rPr>
                <w:noProof/>
                <w:webHidden/>
              </w:rPr>
              <w:fldChar w:fldCharType="separate"/>
            </w:r>
            <w:r w:rsidR="00EB2247">
              <w:rPr>
                <w:noProof/>
                <w:webHidden/>
              </w:rPr>
              <w:t>7</w:t>
            </w:r>
            <w:r>
              <w:rPr>
                <w:noProof/>
                <w:webHidden/>
              </w:rPr>
              <w:fldChar w:fldCharType="end"/>
            </w:r>
          </w:hyperlink>
        </w:p>
        <w:p w14:paraId="7FDBC749" w14:textId="7BD292E4"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29" w:history="1">
            <w:r w:rsidRPr="0041680A">
              <w:rPr>
                <w:rStyle w:val="Hyperlink"/>
                <w:noProof/>
              </w:rPr>
              <w:t>POST - Collection Count</w:t>
            </w:r>
            <w:r>
              <w:rPr>
                <w:noProof/>
                <w:webHidden/>
              </w:rPr>
              <w:tab/>
            </w:r>
            <w:r>
              <w:rPr>
                <w:noProof/>
                <w:webHidden/>
              </w:rPr>
              <w:fldChar w:fldCharType="begin"/>
            </w:r>
            <w:r>
              <w:rPr>
                <w:noProof/>
                <w:webHidden/>
              </w:rPr>
              <w:instrText xml:space="preserve"> PAGEREF _Toc220931929 \h </w:instrText>
            </w:r>
            <w:r>
              <w:rPr>
                <w:noProof/>
                <w:webHidden/>
              </w:rPr>
            </w:r>
            <w:r>
              <w:rPr>
                <w:noProof/>
                <w:webHidden/>
              </w:rPr>
              <w:fldChar w:fldCharType="separate"/>
            </w:r>
            <w:r w:rsidR="00EB2247">
              <w:rPr>
                <w:noProof/>
                <w:webHidden/>
              </w:rPr>
              <w:t>9</w:t>
            </w:r>
            <w:r>
              <w:rPr>
                <w:noProof/>
                <w:webHidden/>
              </w:rPr>
              <w:fldChar w:fldCharType="end"/>
            </w:r>
          </w:hyperlink>
        </w:p>
        <w:p w14:paraId="2D793EB8" w14:textId="18C5393E"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0" w:history="1">
            <w:r w:rsidRPr="0041680A">
              <w:rPr>
                <w:rStyle w:val="Hyperlink"/>
                <w:noProof/>
              </w:rPr>
              <w:t>POST - Glossary Count</w:t>
            </w:r>
            <w:r>
              <w:rPr>
                <w:noProof/>
                <w:webHidden/>
              </w:rPr>
              <w:tab/>
            </w:r>
            <w:r>
              <w:rPr>
                <w:noProof/>
                <w:webHidden/>
              </w:rPr>
              <w:fldChar w:fldCharType="begin"/>
            </w:r>
            <w:r>
              <w:rPr>
                <w:noProof/>
                <w:webHidden/>
              </w:rPr>
              <w:instrText xml:space="preserve"> PAGEREF _Toc220931930 \h </w:instrText>
            </w:r>
            <w:r>
              <w:rPr>
                <w:noProof/>
                <w:webHidden/>
              </w:rPr>
            </w:r>
            <w:r>
              <w:rPr>
                <w:noProof/>
                <w:webHidden/>
              </w:rPr>
              <w:fldChar w:fldCharType="separate"/>
            </w:r>
            <w:r w:rsidR="00EB2247">
              <w:rPr>
                <w:noProof/>
                <w:webHidden/>
              </w:rPr>
              <w:t>11</w:t>
            </w:r>
            <w:r>
              <w:rPr>
                <w:noProof/>
                <w:webHidden/>
              </w:rPr>
              <w:fldChar w:fldCharType="end"/>
            </w:r>
          </w:hyperlink>
        </w:p>
        <w:p w14:paraId="1F67F4C8" w14:textId="49DB021D"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1" w:history="1">
            <w:r w:rsidRPr="0041680A">
              <w:rPr>
                <w:rStyle w:val="Hyperlink"/>
                <w:noProof/>
              </w:rPr>
              <w:t>POST - Policy Count</w:t>
            </w:r>
            <w:r>
              <w:rPr>
                <w:noProof/>
                <w:webHidden/>
              </w:rPr>
              <w:tab/>
            </w:r>
            <w:r>
              <w:rPr>
                <w:noProof/>
                <w:webHidden/>
              </w:rPr>
              <w:fldChar w:fldCharType="begin"/>
            </w:r>
            <w:r>
              <w:rPr>
                <w:noProof/>
                <w:webHidden/>
              </w:rPr>
              <w:instrText xml:space="preserve"> PAGEREF _Toc220931931 \h </w:instrText>
            </w:r>
            <w:r>
              <w:rPr>
                <w:noProof/>
                <w:webHidden/>
              </w:rPr>
            </w:r>
            <w:r>
              <w:rPr>
                <w:noProof/>
                <w:webHidden/>
              </w:rPr>
              <w:fldChar w:fldCharType="separate"/>
            </w:r>
            <w:r w:rsidR="00EB2247">
              <w:rPr>
                <w:noProof/>
                <w:webHidden/>
              </w:rPr>
              <w:t>13</w:t>
            </w:r>
            <w:r>
              <w:rPr>
                <w:noProof/>
                <w:webHidden/>
              </w:rPr>
              <w:fldChar w:fldCharType="end"/>
            </w:r>
          </w:hyperlink>
        </w:p>
        <w:p w14:paraId="7226719F" w14:textId="283ADBCD"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2" w:history="1">
            <w:r w:rsidRPr="0041680A">
              <w:rPr>
                <w:rStyle w:val="Hyperlink"/>
                <w:noProof/>
              </w:rPr>
              <w:t>POST -Business Asset Count</w:t>
            </w:r>
            <w:r>
              <w:rPr>
                <w:noProof/>
                <w:webHidden/>
              </w:rPr>
              <w:tab/>
            </w:r>
            <w:r>
              <w:rPr>
                <w:noProof/>
                <w:webHidden/>
              </w:rPr>
              <w:fldChar w:fldCharType="begin"/>
            </w:r>
            <w:r>
              <w:rPr>
                <w:noProof/>
                <w:webHidden/>
              </w:rPr>
              <w:instrText xml:space="preserve"> PAGEREF _Toc220931932 \h </w:instrText>
            </w:r>
            <w:r>
              <w:rPr>
                <w:noProof/>
                <w:webHidden/>
              </w:rPr>
            </w:r>
            <w:r>
              <w:rPr>
                <w:noProof/>
                <w:webHidden/>
              </w:rPr>
              <w:fldChar w:fldCharType="separate"/>
            </w:r>
            <w:r w:rsidR="00EB2247">
              <w:rPr>
                <w:noProof/>
                <w:webHidden/>
              </w:rPr>
              <w:t>15</w:t>
            </w:r>
            <w:r>
              <w:rPr>
                <w:noProof/>
                <w:webHidden/>
              </w:rPr>
              <w:fldChar w:fldCharType="end"/>
            </w:r>
          </w:hyperlink>
        </w:p>
        <w:p w14:paraId="47E1E037" w14:textId="5CAC77B4"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3" w:history="1">
            <w:r w:rsidRPr="0041680A">
              <w:rPr>
                <w:rStyle w:val="Hyperlink"/>
                <w:noProof/>
              </w:rPr>
              <w:t>POST - Technical Asset Count</w:t>
            </w:r>
            <w:r>
              <w:rPr>
                <w:noProof/>
                <w:webHidden/>
              </w:rPr>
              <w:tab/>
            </w:r>
            <w:r>
              <w:rPr>
                <w:noProof/>
                <w:webHidden/>
              </w:rPr>
              <w:fldChar w:fldCharType="begin"/>
            </w:r>
            <w:r>
              <w:rPr>
                <w:noProof/>
                <w:webHidden/>
              </w:rPr>
              <w:instrText xml:space="preserve"> PAGEREF _Toc220931933 \h </w:instrText>
            </w:r>
            <w:r>
              <w:rPr>
                <w:noProof/>
                <w:webHidden/>
              </w:rPr>
            </w:r>
            <w:r>
              <w:rPr>
                <w:noProof/>
                <w:webHidden/>
              </w:rPr>
              <w:fldChar w:fldCharType="separate"/>
            </w:r>
            <w:r w:rsidR="00EB2247">
              <w:rPr>
                <w:noProof/>
                <w:webHidden/>
              </w:rPr>
              <w:t>18</w:t>
            </w:r>
            <w:r>
              <w:rPr>
                <w:noProof/>
                <w:webHidden/>
              </w:rPr>
              <w:fldChar w:fldCharType="end"/>
            </w:r>
          </w:hyperlink>
        </w:p>
        <w:p w14:paraId="3F6376C5" w14:textId="451A9CF7"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4" w:history="1">
            <w:r w:rsidRPr="0041680A">
              <w:rPr>
                <w:rStyle w:val="Hyperlink"/>
                <w:noProof/>
              </w:rPr>
              <w:t>POST - Onboarded Asset Count</w:t>
            </w:r>
            <w:r>
              <w:rPr>
                <w:noProof/>
                <w:webHidden/>
              </w:rPr>
              <w:tab/>
            </w:r>
            <w:r>
              <w:rPr>
                <w:noProof/>
                <w:webHidden/>
              </w:rPr>
              <w:fldChar w:fldCharType="begin"/>
            </w:r>
            <w:r>
              <w:rPr>
                <w:noProof/>
                <w:webHidden/>
              </w:rPr>
              <w:instrText xml:space="preserve"> PAGEREF _Toc220931934 \h </w:instrText>
            </w:r>
            <w:r>
              <w:rPr>
                <w:noProof/>
                <w:webHidden/>
              </w:rPr>
            </w:r>
            <w:r>
              <w:rPr>
                <w:noProof/>
                <w:webHidden/>
              </w:rPr>
              <w:fldChar w:fldCharType="separate"/>
            </w:r>
            <w:r w:rsidR="00EB2247">
              <w:rPr>
                <w:noProof/>
                <w:webHidden/>
              </w:rPr>
              <w:t>21</w:t>
            </w:r>
            <w:r>
              <w:rPr>
                <w:noProof/>
                <w:webHidden/>
              </w:rPr>
              <w:fldChar w:fldCharType="end"/>
            </w:r>
          </w:hyperlink>
        </w:p>
        <w:p w14:paraId="65D046C5" w14:textId="2BFC5049"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35" w:history="1">
            <w:r w:rsidRPr="0041680A">
              <w:rPr>
                <w:rStyle w:val="Hyperlink"/>
                <w:noProof/>
              </w:rPr>
              <w:t>Search Bar APIs</w:t>
            </w:r>
            <w:r>
              <w:rPr>
                <w:noProof/>
                <w:webHidden/>
              </w:rPr>
              <w:tab/>
            </w:r>
            <w:r>
              <w:rPr>
                <w:noProof/>
                <w:webHidden/>
              </w:rPr>
              <w:fldChar w:fldCharType="begin"/>
            </w:r>
            <w:r>
              <w:rPr>
                <w:noProof/>
                <w:webHidden/>
              </w:rPr>
              <w:instrText xml:space="preserve"> PAGEREF _Toc220931935 \h </w:instrText>
            </w:r>
            <w:r>
              <w:rPr>
                <w:noProof/>
                <w:webHidden/>
              </w:rPr>
            </w:r>
            <w:r>
              <w:rPr>
                <w:noProof/>
                <w:webHidden/>
              </w:rPr>
              <w:fldChar w:fldCharType="separate"/>
            </w:r>
            <w:r w:rsidR="00EB2247">
              <w:rPr>
                <w:noProof/>
                <w:webHidden/>
              </w:rPr>
              <w:t>24</w:t>
            </w:r>
            <w:r>
              <w:rPr>
                <w:noProof/>
                <w:webHidden/>
              </w:rPr>
              <w:fldChar w:fldCharType="end"/>
            </w:r>
          </w:hyperlink>
        </w:p>
        <w:p w14:paraId="0237E04B" w14:textId="777074EC"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6" w:history="1">
            <w:r w:rsidRPr="0041680A">
              <w:rPr>
                <w:rStyle w:val="Hyperlink"/>
                <w:noProof/>
              </w:rPr>
              <w:t>POST - Asset Suggestion</w:t>
            </w:r>
            <w:r>
              <w:rPr>
                <w:noProof/>
                <w:webHidden/>
              </w:rPr>
              <w:tab/>
            </w:r>
            <w:r>
              <w:rPr>
                <w:noProof/>
                <w:webHidden/>
              </w:rPr>
              <w:fldChar w:fldCharType="begin"/>
            </w:r>
            <w:r>
              <w:rPr>
                <w:noProof/>
                <w:webHidden/>
              </w:rPr>
              <w:instrText xml:space="preserve"> PAGEREF _Toc220931936 \h </w:instrText>
            </w:r>
            <w:r>
              <w:rPr>
                <w:noProof/>
                <w:webHidden/>
              </w:rPr>
            </w:r>
            <w:r>
              <w:rPr>
                <w:noProof/>
                <w:webHidden/>
              </w:rPr>
              <w:fldChar w:fldCharType="separate"/>
            </w:r>
            <w:r w:rsidR="00EB2247">
              <w:rPr>
                <w:noProof/>
                <w:webHidden/>
              </w:rPr>
              <w:t>24</w:t>
            </w:r>
            <w:r>
              <w:rPr>
                <w:noProof/>
                <w:webHidden/>
              </w:rPr>
              <w:fldChar w:fldCharType="end"/>
            </w:r>
          </w:hyperlink>
        </w:p>
        <w:p w14:paraId="34A43FDD" w14:textId="02ECE106"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7" w:history="1">
            <w:r w:rsidRPr="0041680A">
              <w:rPr>
                <w:rStyle w:val="Hyperlink"/>
                <w:noProof/>
              </w:rPr>
              <w:t>POST - Autocomplete</w:t>
            </w:r>
            <w:r>
              <w:rPr>
                <w:noProof/>
                <w:webHidden/>
              </w:rPr>
              <w:tab/>
            </w:r>
            <w:r>
              <w:rPr>
                <w:noProof/>
                <w:webHidden/>
              </w:rPr>
              <w:fldChar w:fldCharType="begin"/>
            </w:r>
            <w:r>
              <w:rPr>
                <w:noProof/>
                <w:webHidden/>
              </w:rPr>
              <w:instrText xml:space="preserve"> PAGEREF _Toc220931937 \h </w:instrText>
            </w:r>
            <w:r>
              <w:rPr>
                <w:noProof/>
                <w:webHidden/>
              </w:rPr>
            </w:r>
            <w:r>
              <w:rPr>
                <w:noProof/>
                <w:webHidden/>
              </w:rPr>
              <w:fldChar w:fldCharType="separate"/>
            </w:r>
            <w:r w:rsidR="00EB2247">
              <w:rPr>
                <w:noProof/>
                <w:webHidden/>
              </w:rPr>
              <w:t>26</w:t>
            </w:r>
            <w:r>
              <w:rPr>
                <w:noProof/>
                <w:webHidden/>
              </w:rPr>
              <w:fldChar w:fldCharType="end"/>
            </w:r>
          </w:hyperlink>
        </w:p>
        <w:p w14:paraId="1C32D7FB" w14:textId="016796E4"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38" w:history="1">
            <w:r w:rsidRPr="0041680A">
              <w:rPr>
                <w:rStyle w:val="Hyperlink"/>
                <w:noProof/>
              </w:rPr>
              <w:t>Search Screen APIs</w:t>
            </w:r>
            <w:r>
              <w:rPr>
                <w:noProof/>
                <w:webHidden/>
              </w:rPr>
              <w:tab/>
            </w:r>
            <w:r>
              <w:rPr>
                <w:noProof/>
                <w:webHidden/>
              </w:rPr>
              <w:fldChar w:fldCharType="begin"/>
            </w:r>
            <w:r>
              <w:rPr>
                <w:noProof/>
                <w:webHidden/>
              </w:rPr>
              <w:instrText xml:space="preserve"> PAGEREF _Toc220931938 \h </w:instrText>
            </w:r>
            <w:r>
              <w:rPr>
                <w:noProof/>
                <w:webHidden/>
              </w:rPr>
            </w:r>
            <w:r>
              <w:rPr>
                <w:noProof/>
                <w:webHidden/>
              </w:rPr>
              <w:fldChar w:fldCharType="separate"/>
            </w:r>
            <w:r w:rsidR="00EB2247">
              <w:rPr>
                <w:noProof/>
                <w:webHidden/>
              </w:rPr>
              <w:t>28</w:t>
            </w:r>
            <w:r>
              <w:rPr>
                <w:noProof/>
                <w:webHidden/>
              </w:rPr>
              <w:fldChar w:fldCharType="end"/>
            </w:r>
          </w:hyperlink>
        </w:p>
        <w:p w14:paraId="659488BB" w14:textId="6CBBBE4D"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39" w:history="1">
            <w:r w:rsidRPr="0041680A">
              <w:rPr>
                <w:rStyle w:val="Hyperlink"/>
                <w:noProof/>
              </w:rPr>
              <w:t>POST - Search Details</w:t>
            </w:r>
            <w:r>
              <w:rPr>
                <w:noProof/>
                <w:webHidden/>
              </w:rPr>
              <w:tab/>
            </w:r>
            <w:r>
              <w:rPr>
                <w:noProof/>
                <w:webHidden/>
              </w:rPr>
              <w:fldChar w:fldCharType="begin"/>
            </w:r>
            <w:r>
              <w:rPr>
                <w:noProof/>
                <w:webHidden/>
              </w:rPr>
              <w:instrText xml:space="preserve"> PAGEREF _Toc220931939 \h </w:instrText>
            </w:r>
            <w:r>
              <w:rPr>
                <w:noProof/>
                <w:webHidden/>
              </w:rPr>
            </w:r>
            <w:r>
              <w:rPr>
                <w:noProof/>
                <w:webHidden/>
              </w:rPr>
              <w:fldChar w:fldCharType="separate"/>
            </w:r>
            <w:r w:rsidR="00EB2247">
              <w:rPr>
                <w:noProof/>
                <w:webHidden/>
              </w:rPr>
              <w:t>28</w:t>
            </w:r>
            <w:r>
              <w:rPr>
                <w:noProof/>
                <w:webHidden/>
              </w:rPr>
              <w:fldChar w:fldCharType="end"/>
            </w:r>
          </w:hyperlink>
        </w:p>
        <w:p w14:paraId="0E4E51E4" w14:textId="53252BBC"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40" w:history="1">
            <w:r w:rsidRPr="0041680A">
              <w:rPr>
                <w:rStyle w:val="Hyperlink"/>
                <w:noProof/>
              </w:rPr>
              <w:t>Filter APIs</w:t>
            </w:r>
            <w:r>
              <w:rPr>
                <w:noProof/>
                <w:webHidden/>
              </w:rPr>
              <w:tab/>
            </w:r>
            <w:r>
              <w:rPr>
                <w:noProof/>
                <w:webHidden/>
              </w:rPr>
              <w:fldChar w:fldCharType="begin"/>
            </w:r>
            <w:r>
              <w:rPr>
                <w:noProof/>
                <w:webHidden/>
              </w:rPr>
              <w:instrText xml:space="preserve"> PAGEREF _Toc220931940 \h </w:instrText>
            </w:r>
            <w:r>
              <w:rPr>
                <w:noProof/>
                <w:webHidden/>
              </w:rPr>
            </w:r>
            <w:r>
              <w:rPr>
                <w:noProof/>
                <w:webHidden/>
              </w:rPr>
              <w:fldChar w:fldCharType="separate"/>
            </w:r>
            <w:r w:rsidR="00EB2247">
              <w:rPr>
                <w:noProof/>
                <w:webHidden/>
              </w:rPr>
              <w:t>30</w:t>
            </w:r>
            <w:r>
              <w:rPr>
                <w:noProof/>
                <w:webHidden/>
              </w:rPr>
              <w:fldChar w:fldCharType="end"/>
            </w:r>
          </w:hyperlink>
        </w:p>
        <w:p w14:paraId="6DA85724" w14:textId="5CDF4BFD"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1" w:history="1">
            <w:r w:rsidRPr="0041680A">
              <w:rPr>
                <w:rStyle w:val="Hyperlink"/>
                <w:noProof/>
              </w:rPr>
              <w:t>POST - Technical Asset Type</w:t>
            </w:r>
            <w:r>
              <w:rPr>
                <w:noProof/>
                <w:webHidden/>
              </w:rPr>
              <w:tab/>
            </w:r>
            <w:r>
              <w:rPr>
                <w:noProof/>
                <w:webHidden/>
              </w:rPr>
              <w:fldChar w:fldCharType="begin"/>
            </w:r>
            <w:r>
              <w:rPr>
                <w:noProof/>
                <w:webHidden/>
              </w:rPr>
              <w:instrText xml:space="preserve"> PAGEREF _Toc220931941 \h </w:instrText>
            </w:r>
            <w:r>
              <w:rPr>
                <w:noProof/>
                <w:webHidden/>
              </w:rPr>
            </w:r>
            <w:r>
              <w:rPr>
                <w:noProof/>
                <w:webHidden/>
              </w:rPr>
              <w:fldChar w:fldCharType="separate"/>
            </w:r>
            <w:r w:rsidR="00EB2247">
              <w:rPr>
                <w:noProof/>
                <w:webHidden/>
              </w:rPr>
              <w:t>30</w:t>
            </w:r>
            <w:r>
              <w:rPr>
                <w:noProof/>
                <w:webHidden/>
              </w:rPr>
              <w:fldChar w:fldCharType="end"/>
            </w:r>
          </w:hyperlink>
        </w:p>
        <w:p w14:paraId="6E23EC92" w14:textId="44D21CA8"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2" w:history="1">
            <w:r w:rsidRPr="0041680A">
              <w:rPr>
                <w:rStyle w:val="Hyperlink"/>
                <w:noProof/>
              </w:rPr>
              <w:t>POST - Business Asset type</w:t>
            </w:r>
            <w:r>
              <w:rPr>
                <w:noProof/>
                <w:webHidden/>
              </w:rPr>
              <w:tab/>
            </w:r>
            <w:r>
              <w:rPr>
                <w:noProof/>
                <w:webHidden/>
              </w:rPr>
              <w:fldChar w:fldCharType="begin"/>
            </w:r>
            <w:r>
              <w:rPr>
                <w:noProof/>
                <w:webHidden/>
              </w:rPr>
              <w:instrText xml:space="preserve"> PAGEREF _Toc220931942 \h </w:instrText>
            </w:r>
            <w:r>
              <w:rPr>
                <w:noProof/>
                <w:webHidden/>
              </w:rPr>
            </w:r>
            <w:r>
              <w:rPr>
                <w:noProof/>
                <w:webHidden/>
              </w:rPr>
              <w:fldChar w:fldCharType="separate"/>
            </w:r>
            <w:r w:rsidR="00EB2247">
              <w:rPr>
                <w:noProof/>
                <w:webHidden/>
              </w:rPr>
              <w:t>32</w:t>
            </w:r>
            <w:r>
              <w:rPr>
                <w:noProof/>
                <w:webHidden/>
              </w:rPr>
              <w:fldChar w:fldCharType="end"/>
            </w:r>
          </w:hyperlink>
        </w:p>
        <w:p w14:paraId="73379DD7" w14:textId="2977DBD2"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3" w:history="1">
            <w:r w:rsidRPr="0041680A">
              <w:rPr>
                <w:rStyle w:val="Hyperlink"/>
                <w:noProof/>
              </w:rPr>
              <w:t>POST - Data Source and Assigned Term Option</w:t>
            </w:r>
            <w:r>
              <w:rPr>
                <w:noProof/>
                <w:webHidden/>
              </w:rPr>
              <w:tab/>
            </w:r>
            <w:r>
              <w:rPr>
                <w:noProof/>
                <w:webHidden/>
              </w:rPr>
              <w:fldChar w:fldCharType="begin"/>
            </w:r>
            <w:r>
              <w:rPr>
                <w:noProof/>
                <w:webHidden/>
              </w:rPr>
              <w:instrText xml:space="preserve"> PAGEREF _Toc220931943 \h </w:instrText>
            </w:r>
            <w:r>
              <w:rPr>
                <w:noProof/>
                <w:webHidden/>
              </w:rPr>
            </w:r>
            <w:r>
              <w:rPr>
                <w:noProof/>
                <w:webHidden/>
              </w:rPr>
              <w:fldChar w:fldCharType="separate"/>
            </w:r>
            <w:r w:rsidR="00EB2247">
              <w:rPr>
                <w:noProof/>
                <w:webHidden/>
              </w:rPr>
              <w:t>34</w:t>
            </w:r>
            <w:r>
              <w:rPr>
                <w:noProof/>
                <w:webHidden/>
              </w:rPr>
              <w:fldChar w:fldCharType="end"/>
            </w:r>
          </w:hyperlink>
        </w:p>
        <w:p w14:paraId="37AF243D" w14:textId="7EEDC2FC"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4" w:history="1">
            <w:r w:rsidRPr="0041680A">
              <w:rPr>
                <w:rStyle w:val="Hyperlink"/>
                <w:noProof/>
              </w:rPr>
              <w:t>POST - Collection</w:t>
            </w:r>
            <w:r>
              <w:rPr>
                <w:noProof/>
                <w:webHidden/>
              </w:rPr>
              <w:tab/>
            </w:r>
            <w:r>
              <w:rPr>
                <w:noProof/>
                <w:webHidden/>
              </w:rPr>
              <w:fldChar w:fldCharType="begin"/>
            </w:r>
            <w:r>
              <w:rPr>
                <w:noProof/>
                <w:webHidden/>
              </w:rPr>
              <w:instrText xml:space="preserve"> PAGEREF _Toc220931944 \h </w:instrText>
            </w:r>
            <w:r>
              <w:rPr>
                <w:noProof/>
                <w:webHidden/>
              </w:rPr>
            </w:r>
            <w:r>
              <w:rPr>
                <w:noProof/>
                <w:webHidden/>
              </w:rPr>
              <w:fldChar w:fldCharType="separate"/>
            </w:r>
            <w:r w:rsidR="00EB2247">
              <w:rPr>
                <w:noProof/>
                <w:webHidden/>
              </w:rPr>
              <w:t>36</w:t>
            </w:r>
            <w:r>
              <w:rPr>
                <w:noProof/>
                <w:webHidden/>
              </w:rPr>
              <w:fldChar w:fldCharType="end"/>
            </w:r>
          </w:hyperlink>
        </w:p>
        <w:p w14:paraId="550DF7A0" w14:textId="7400C5AB"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5" w:history="1">
            <w:r w:rsidRPr="0041680A">
              <w:rPr>
                <w:rStyle w:val="Hyperlink"/>
                <w:noProof/>
              </w:rPr>
              <w:t>POST - Classification</w:t>
            </w:r>
            <w:r>
              <w:rPr>
                <w:noProof/>
                <w:webHidden/>
              </w:rPr>
              <w:tab/>
            </w:r>
            <w:r>
              <w:rPr>
                <w:noProof/>
                <w:webHidden/>
              </w:rPr>
              <w:fldChar w:fldCharType="begin"/>
            </w:r>
            <w:r>
              <w:rPr>
                <w:noProof/>
                <w:webHidden/>
              </w:rPr>
              <w:instrText xml:space="preserve"> PAGEREF _Toc220931945 \h </w:instrText>
            </w:r>
            <w:r>
              <w:rPr>
                <w:noProof/>
                <w:webHidden/>
              </w:rPr>
            </w:r>
            <w:r>
              <w:rPr>
                <w:noProof/>
                <w:webHidden/>
              </w:rPr>
              <w:fldChar w:fldCharType="separate"/>
            </w:r>
            <w:r w:rsidR="00EB2247">
              <w:rPr>
                <w:noProof/>
                <w:webHidden/>
              </w:rPr>
              <w:t>38</w:t>
            </w:r>
            <w:r>
              <w:rPr>
                <w:noProof/>
                <w:webHidden/>
              </w:rPr>
              <w:fldChar w:fldCharType="end"/>
            </w:r>
          </w:hyperlink>
        </w:p>
        <w:p w14:paraId="13E18933" w14:textId="51DC6935"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6" w:history="1">
            <w:r w:rsidRPr="0041680A">
              <w:rPr>
                <w:rStyle w:val="Hyperlink"/>
                <w:noProof/>
              </w:rPr>
              <w:t>POST - Applying and Removing of Filters</w:t>
            </w:r>
            <w:r>
              <w:rPr>
                <w:noProof/>
                <w:webHidden/>
              </w:rPr>
              <w:tab/>
            </w:r>
            <w:r>
              <w:rPr>
                <w:noProof/>
                <w:webHidden/>
              </w:rPr>
              <w:fldChar w:fldCharType="begin"/>
            </w:r>
            <w:r>
              <w:rPr>
                <w:noProof/>
                <w:webHidden/>
              </w:rPr>
              <w:instrText xml:space="preserve"> PAGEREF _Toc220931946 \h </w:instrText>
            </w:r>
            <w:r>
              <w:rPr>
                <w:noProof/>
                <w:webHidden/>
              </w:rPr>
            </w:r>
            <w:r>
              <w:rPr>
                <w:noProof/>
                <w:webHidden/>
              </w:rPr>
              <w:fldChar w:fldCharType="separate"/>
            </w:r>
            <w:r w:rsidR="00EB2247">
              <w:rPr>
                <w:noProof/>
                <w:webHidden/>
              </w:rPr>
              <w:t>39</w:t>
            </w:r>
            <w:r>
              <w:rPr>
                <w:noProof/>
                <w:webHidden/>
              </w:rPr>
              <w:fldChar w:fldCharType="end"/>
            </w:r>
          </w:hyperlink>
        </w:p>
        <w:p w14:paraId="4E59155C" w14:textId="5FD1E930"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7" w:history="1">
            <w:r w:rsidRPr="0041680A">
              <w:rPr>
                <w:rStyle w:val="Hyperlink"/>
                <w:noProof/>
              </w:rPr>
              <w:t>POST - Custom Filter Option</w:t>
            </w:r>
            <w:r>
              <w:rPr>
                <w:noProof/>
                <w:webHidden/>
              </w:rPr>
              <w:tab/>
            </w:r>
            <w:r>
              <w:rPr>
                <w:noProof/>
                <w:webHidden/>
              </w:rPr>
              <w:fldChar w:fldCharType="begin"/>
            </w:r>
            <w:r>
              <w:rPr>
                <w:noProof/>
                <w:webHidden/>
              </w:rPr>
              <w:instrText xml:space="preserve"> PAGEREF _Toc220931947 \h </w:instrText>
            </w:r>
            <w:r>
              <w:rPr>
                <w:noProof/>
                <w:webHidden/>
              </w:rPr>
            </w:r>
            <w:r>
              <w:rPr>
                <w:noProof/>
                <w:webHidden/>
              </w:rPr>
              <w:fldChar w:fldCharType="separate"/>
            </w:r>
            <w:r w:rsidR="00EB2247">
              <w:rPr>
                <w:noProof/>
                <w:webHidden/>
              </w:rPr>
              <w:t>41</w:t>
            </w:r>
            <w:r>
              <w:rPr>
                <w:noProof/>
                <w:webHidden/>
              </w:rPr>
              <w:fldChar w:fldCharType="end"/>
            </w:r>
          </w:hyperlink>
        </w:p>
        <w:p w14:paraId="4A954E3A" w14:textId="7ADE5709"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48" w:history="1">
            <w:r w:rsidRPr="0041680A">
              <w:rPr>
                <w:rStyle w:val="Hyperlink"/>
                <w:noProof/>
              </w:rPr>
              <w:t>Business Asset APIs</w:t>
            </w:r>
            <w:r>
              <w:rPr>
                <w:noProof/>
                <w:webHidden/>
              </w:rPr>
              <w:tab/>
            </w:r>
            <w:r>
              <w:rPr>
                <w:noProof/>
                <w:webHidden/>
              </w:rPr>
              <w:fldChar w:fldCharType="begin"/>
            </w:r>
            <w:r>
              <w:rPr>
                <w:noProof/>
                <w:webHidden/>
              </w:rPr>
              <w:instrText xml:space="preserve"> PAGEREF _Toc220931948 \h </w:instrText>
            </w:r>
            <w:r>
              <w:rPr>
                <w:noProof/>
                <w:webHidden/>
              </w:rPr>
            </w:r>
            <w:r>
              <w:rPr>
                <w:noProof/>
                <w:webHidden/>
              </w:rPr>
              <w:fldChar w:fldCharType="separate"/>
            </w:r>
            <w:r w:rsidR="00EB2247">
              <w:rPr>
                <w:noProof/>
                <w:webHidden/>
              </w:rPr>
              <w:t>42</w:t>
            </w:r>
            <w:r>
              <w:rPr>
                <w:noProof/>
                <w:webHidden/>
              </w:rPr>
              <w:fldChar w:fldCharType="end"/>
            </w:r>
          </w:hyperlink>
        </w:p>
        <w:p w14:paraId="5CE6DECF" w14:textId="15089DC8"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49" w:history="1">
            <w:r w:rsidRPr="0041680A">
              <w:rPr>
                <w:rStyle w:val="Hyperlink"/>
                <w:noProof/>
              </w:rPr>
              <w:t>POST - Business Asset Overview Tab API Details</w:t>
            </w:r>
            <w:r>
              <w:rPr>
                <w:noProof/>
                <w:webHidden/>
              </w:rPr>
              <w:tab/>
            </w:r>
            <w:r>
              <w:rPr>
                <w:noProof/>
                <w:webHidden/>
              </w:rPr>
              <w:fldChar w:fldCharType="begin"/>
            </w:r>
            <w:r>
              <w:rPr>
                <w:noProof/>
                <w:webHidden/>
              </w:rPr>
              <w:instrText xml:space="preserve"> PAGEREF _Toc220931949 \h </w:instrText>
            </w:r>
            <w:r>
              <w:rPr>
                <w:noProof/>
                <w:webHidden/>
              </w:rPr>
            </w:r>
            <w:r>
              <w:rPr>
                <w:noProof/>
                <w:webHidden/>
              </w:rPr>
              <w:fldChar w:fldCharType="separate"/>
            </w:r>
            <w:r w:rsidR="00EB2247">
              <w:rPr>
                <w:noProof/>
                <w:webHidden/>
              </w:rPr>
              <w:t>42</w:t>
            </w:r>
            <w:r>
              <w:rPr>
                <w:noProof/>
                <w:webHidden/>
              </w:rPr>
              <w:fldChar w:fldCharType="end"/>
            </w:r>
          </w:hyperlink>
        </w:p>
        <w:p w14:paraId="1FFE9FF1" w14:textId="55AC1E25"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0" w:history="1">
            <w:r w:rsidRPr="0041680A">
              <w:rPr>
                <w:rStyle w:val="Hyperlink"/>
                <w:noProof/>
              </w:rPr>
              <w:t>POST - Business/Technical Asset Overview Collection Path Details</w:t>
            </w:r>
            <w:r>
              <w:rPr>
                <w:noProof/>
                <w:webHidden/>
              </w:rPr>
              <w:tab/>
            </w:r>
            <w:r>
              <w:rPr>
                <w:noProof/>
                <w:webHidden/>
              </w:rPr>
              <w:fldChar w:fldCharType="begin"/>
            </w:r>
            <w:r>
              <w:rPr>
                <w:noProof/>
                <w:webHidden/>
              </w:rPr>
              <w:instrText xml:space="preserve"> PAGEREF _Toc220931950 \h </w:instrText>
            </w:r>
            <w:r>
              <w:rPr>
                <w:noProof/>
                <w:webHidden/>
              </w:rPr>
            </w:r>
            <w:r>
              <w:rPr>
                <w:noProof/>
                <w:webHidden/>
              </w:rPr>
              <w:fldChar w:fldCharType="separate"/>
            </w:r>
            <w:r w:rsidR="00EB2247">
              <w:rPr>
                <w:noProof/>
                <w:webHidden/>
              </w:rPr>
              <w:t>44</w:t>
            </w:r>
            <w:r>
              <w:rPr>
                <w:noProof/>
                <w:webHidden/>
              </w:rPr>
              <w:fldChar w:fldCharType="end"/>
            </w:r>
          </w:hyperlink>
        </w:p>
        <w:p w14:paraId="064A93E1" w14:textId="68270B9F"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1" w:history="1">
            <w:r w:rsidRPr="0041680A">
              <w:rPr>
                <w:rStyle w:val="Hyperlink"/>
                <w:noProof/>
              </w:rPr>
              <w:t>POST - Business/Technical Asset Overview Tab Glossary Terms</w:t>
            </w:r>
            <w:r>
              <w:rPr>
                <w:noProof/>
                <w:webHidden/>
              </w:rPr>
              <w:tab/>
            </w:r>
            <w:r>
              <w:rPr>
                <w:noProof/>
                <w:webHidden/>
              </w:rPr>
              <w:fldChar w:fldCharType="begin"/>
            </w:r>
            <w:r>
              <w:rPr>
                <w:noProof/>
                <w:webHidden/>
              </w:rPr>
              <w:instrText xml:space="preserve"> PAGEREF _Toc220931951 \h </w:instrText>
            </w:r>
            <w:r>
              <w:rPr>
                <w:noProof/>
                <w:webHidden/>
              </w:rPr>
            </w:r>
            <w:r>
              <w:rPr>
                <w:noProof/>
                <w:webHidden/>
              </w:rPr>
              <w:fldChar w:fldCharType="separate"/>
            </w:r>
            <w:r w:rsidR="00EB2247">
              <w:rPr>
                <w:noProof/>
                <w:webHidden/>
              </w:rPr>
              <w:t>46</w:t>
            </w:r>
            <w:r>
              <w:rPr>
                <w:noProof/>
                <w:webHidden/>
              </w:rPr>
              <w:fldChar w:fldCharType="end"/>
            </w:r>
          </w:hyperlink>
        </w:p>
        <w:p w14:paraId="7617E278" w14:textId="3C664E04"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2" w:history="1">
            <w:r w:rsidRPr="0041680A">
              <w:rPr>
                <w:rStyle w:val="Hyperlink"/>
                <w:noProof/>
              </w:rPr>
              <w:t>POST - Glossary Terms Inner Page Overview Tab Details</w:t>
            </w:r>
            <w:r>
              <w:rPr>
                <w:noProof/>
                <w:webHidden/>
              </w:rPr>
              <w:tab/>
            </w:r>
            <w:r>
              <w:rPr>
                <w:noProof/>
                <w:webHidden/>
              </w:rPr>
              <w:fldChar w:fldCharType="begin"/>
            </w:r>
            <w:r>
              <w:rPr>
                <w:noProof/>
                <w:webHidden/>
              </w:rPr>
              <w:instrText xml:space="preserve"> PAGEREF _Toc220931952 \h </w:instrText>
            </w:r>
            <w:r>
              <w:rPr>
                <w:noProof/>
                <w:webHidden/>
              </w:rPr>
            </w:r>
            <w:r>
              <w:rPr>
                <w:noProof/>
                <w:webHidden/>
              </w:rPr>
              <w:fldChar w:fldCharType="separate"/>
            </w:r>
            <w:r w:rsidR="00EB2247">
              <w:rPr>
                <w:noProof/>
                <w:webHidden/>
              </w:rPr>
              <w:t>48</w:t>
            </w:r>
            <w:r>
              <w:rPr>
                <w:noProof/>
                <w:webHidden/>
              </w:rPr>
              <w:fldChar w:fldCharType="end"/>
            </w:r>
          </w:hyperlink>
        </w:p>
        <w:p w14:paraId="0D581D98" w14:textId="14B0EB84"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3" w:history="1">
            <w:r w:rsidRPr="0041680A">
              <w:rPr>
                <w:rStyle w:val="Hyperlink"/>
                <w:noProof/>
              </w:rPr>
              <w:t>POST - Asset Glossary Terms Catalog Assets Count Details</w:t>
            </w:r>
            <w:r>
              <w:rPr>
                <w:noProof/>
                <w:webHidden/>
              </w:rPr>
              <w:tab/>
            </w:r>
            <w:r>
              <w:rPr>
                <w:noProof/>
                <w:webHidden/>
              </w:rPr>
              <w:fldChar w:fldCharType="begin"/>
            </w:r>
            <w:r>
              <w:rPr>
                <w:noProof/>
                <w:webHidden/>
              </w:rPr>
              <w:instrText xml:space="preserve"> PAGEREF _Toc220931953 \h </w:instrText>
            </w:r>
            <w:r>
              <w:rPr>
                <w:noProof/>
                <w:webHidden/>
              </w:rPr>
            </w:r>
            <w:r>
              <w:rPr>
                <w:noProof/>
                <w:webHidden/>
              </w:rPr>
              <w:fldChar w:fldCharType="separate"/>
            </w:r>
            <w:r w:rsidR="00EB2247">
              <w:rPr>
                <w:noProof/>
                <w:webHidden/>
              </w:rPr>
              <w:t>50</w:t>
            </w:r>
            <w:r>
              <w:rPr>
                <w:noProof/>
                <w:webHidden/>
              </w:rPr>
              <w:fldChar w:fldCharType="end"/>
            </w:r>
          </w:hyperlink>
        </w:p>
        <w:p w14:paraId="0873F769" w14:textId="799C1F3E"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4" w:history="1">
            <w:r w:rsidRPr="0041680A">
              <w:rPr>
                <w:rStyle w:val="Hyperlink"/>
                <w:noProof/>
              </w:rPr>
              <w:t>POST - Asset Glossary Terms Related Tab Details</w:t>
            </w:r>
            <w:r>
              <w:rPr>
                <w:noProof/>
                <w:webHidden/>
              </w:rPr>
              <w:tab/>
            </w:r>
            <w:r>
              <w:rPr>
                <w:noProof/>
                <w:webHidden/>
              </w:rPr>
              <w:fldChar w:fldCharType="begin"/>
            </w:r>
            <w:r>
              <w:rPr>
                <w:noProof/>
                <w:webHidden/>
              </w:rPr>
              <w:instrText xml:space="preserve"> PAGEREF _Toc220931954 \h </w:instrText>
            </w:r>
            <w:r>
              <w:rPr>
                <w:noProof/>
                <w:webHidden/>
              </w:rPr>
            </w:r>
            <w:r>
              <w:rPr>
                <w:noProof/>
                <w:webHidden/>
              </w:rPr>
              <w:fldChar w:fldCharType="separate"/>
            </w:r>
            <w:r w:rsidR="00EB2247">
              <w:rPr>
                <w:noProof/>
                <w:webHidden/>
              </w:rPr>
              <w:t>52</w:t>
            </w:r>
            <w:r>
              <w:rPr>
                <w:noProof/>
                <w:webHidden/>
              </w:rPr>
              <w:fldChar w:fldCharType="end"/>
            </w:r>
          </w:hyperlink>
        </w:p>
        <w:p w14:paraId="63E72A8B" w14:textId="1EC9605C"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5" w:history="1">
            <w:r w:rsidRPr="0041680A">
              <w:rPr>
                <w:rStyle w:val="Hyperlink"/>
                <w:noProof/>
              </w:rPr>
              <w:t>POST - Business Asset Metadata Tab Details</w:t>
            </w:r>
            <w:r>
              <w:rPr>
                <w:noProof/>
                <w:webHidden/>
              </w:rPr>
              <w:tab/>
            </w:r>
            <w:r>
              <w:rPr>
                <w:noProof/>
                <w:webHidden/>
              </w:rPr>
              <w:fldChar w:fldCharType="begin"/>
            </w:r>
            <w:r>
              <w:rPr>
                <w:noProof/>
                <w:webHidden/>
              </w:rPr>
              <w:instrText xml:space="preserve"> PAGEREF _Toc220931955 \h </w:instrText>
            </w:r>
            <w:r>
              <w:rPr>
                <w:noProof/>
                <w:webHidden/>
              </w:rPr>
            </w:r>
            <w:r>
              <w:rPr>
                <w:noProof/>
                <w:webHidden/>
              </w:rPr>
              <w:fldChar w:fldCharType="separate"/>
            </w:r>
            <w:r w:rsidR="00EB2247">
              <w:rPr>
                <w:noProof/>
                <w:webHidden/>
              </w:rPr>
              <w:t>54</w:t>
            </w:r>
            <w:r>
              <w:rPr>
                <w:noProof/>
                <w:webHidden/>
              </w:rPr>
              <w:fldChar w:fldCharType="end"/>
            </w:r>
          </w:hyperlink>
        </w:p>
        <w:p w14:paraId="36580790" w14:textId="5C439D6E"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6" w:history="1">
            <w:r w:rsidRPr="0041680A">
              <w:rPr>
                <w:rStyle w:val="Hyperlink"/>
                <w:noProof/>
              </w:rPr>
              <w:t>POST - Business Asset Metadata Tab API for empty attribute</w:t>
            </w:r>
            <w:r>
              <w:rPr>
                <w:noProof/>
                <w:webHidden/>
              </w:rPr>
              <w:tab/>
            </w:r>
            <w:r>
              <w:rPr>
                <w:noProof/>
                <w:webHidden/>
              </w:rPr>
              <w:fldChar w:fldCharType="begin"/>
            </w:r>
            <w:r>
              <w:rPr>
                <w:noProof/>
                <w:webHidden/>
              </w:rPr>
              <w:instrText xml:space="preserve"> PAGEREF _Toc220931956 \h </w:instrText>
            </w:r>
            <w:r>
              <w:rPr>
                <w:noProof/>
                <w:webHidden/>
              </w:rPr>
            </w:r>
            <w:r>
              <w:rPr>
                <w:noProof/>
                <w:webHidden/>
              </w:rPr>
              <w:fldChar w:fldCharType="separate"/>
            </w:r>
            <w:r w:rsidR="00EB2247">
              <w:rPr>
                <w:noProof/>
                <w:webHidden/>
              </w:rPr>
              <w:t>55</w:t>
            </w:r>
            <w:r>
              <w:rPr>
                <w:noProof/>
                <w:webHidden/>
              </w:rPr>
              <w:fldChar w:fldCharType="end"/>
            </w:r>
          </w:hyperlink>
        </w:p>
        <w:p w14:paraId="6A26FCD2" w14:textId="4FB86167"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7" w:history="1">
            <w:r w:rsidRPr="0041680A">
              <w:rPr>
                <w:rStyle w:val="Hyperlink"/>
                <w:noProof/>
              </w:rPr>
              <w:t>POST - Business Asset Related Tab Details</w:t>
            </w:r>
            <w:r>
              <w:rPr>
                <w:noProof/>
                <w:webHidden/>
              </w:rPr>
              <w:tab/>
            </w:r>
            <w:r>
              <w:rPr>
                <w:noProof/>
                <w:webHidden/>
              </w:rPr>
              <w:fldChar w:fldCharType="begin"/>
            </w:r>
            <w:r>
              <w:rPr>
                <w:noProof/>
                <w:webHidden/>
              </w:rPr>
              <w:instrText xml:space="preserve"> PAGEREF _Toc220931957 \h </w:instrText>
            </w:r>
            <w:r>
              <w:rPr>
                <w:noProof/>
                <w:webHidden/>
              </w:rPr>
            </w:r>
            <w:r>
              <w:rPr>
                <w:noProof/>
                <w:webHidden/>
              </w:rPr>
              <w:fldChar w:fldCharType="separate"/>
            </w:r>
            <w:r w:rsidR="00EB2247">
              <w:rPr>
                <w:noProof/>
                <w:webHidden/>
              </w:rPr>
              <w:t>56</w:t>
            </w:r>
            <w:r>
              <w:rPr>
                <w:noProof/>
                <w:webHidden/>
              </w:rPr>
              <w:fldChar w:fldCharType="end"/>
            </w:r>
          </w:hyperlink>
        </w:p>
        <w:p w14:paraId="74BDF880" w14:textId="3C18F4B8"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58" w:history="1">
            <w:r w:rsidRPr="0041680A">
              <w:rPr>
                <w:rStyle w:val="Hyperlink"/>
                <w:noProof/>
              </w:rPr>
              <w:t>POST - Business Asset Data Quality Tab Details</w:t>
            </w:r>
            <w:r>
              <w:rPr>
                <w:noProof/>
                <w:webHidden/>
              </w:rPr>
              <w:tab/>
            </w:r>
            <w:r>
              <w:rPr>
                <w:noProof/>
                <w:webHidden/>
              </w:rPr>
              <w:fldChar w:fldCharType="begin"/>
            </w:r>
            <w:r>
              <w:rPr>
                <w:noProof/>
                <w:webHidden/>
              </w:rPr>
              <w:instrText xml:space="preserve"> PAGEREF _Toc220931958 \h </w:instrText>
            </w:r>
            <w:r>
              <w:rPr>
                <w:noProof/>
                <w:webHidden/>
              </w:rPr>
            </w:r>
            <w:r>
              <w:rPr>
                <w:noProof/>
                <w:webHidden/>
              </w:rPr>
              <w:fldChar w:fldCharType="separate"/>
            </w:r>
            <w:r w:rsidR="00EB2247">
              <w:rPr>
                <w:noProof/>
                <w:webHidden/>
              </w:rPr>
              <w:t>58</w:t>
            </w:r>
            <w:r>
              <w:rPr>
                <w:noProof/>
                <w:webHidden/>
              </w:rPr>
              <w:fldChar w:fldCharType="end"/>
            </w:r>
          </w:hyperlink>
        </w:p>
        <w:p w14:paraId="36F33C23" w14:textId="2196CFDE"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59" w:history="1">
            <w:r w:rsidRPr="0041680A">
              <w:rPr>
                <w:rStyle w:val="Hyperlink"/>
                <w:noProof/>
              </w:rPr>
              <w:t>Technical Asset APIs</w:t>
            </w:r>
            <w:r>
              <w:rPr>
                <w:noProof/>
                <w:webHidden/>
              </w:rPr>
              <w:tab/>
            </w:r>
            <w:r>
              <w:rPr>
                <w:noProof/>
                <w:webHidden/>
              </w:rPr>
              <w:fldChar w:fldCharType="begin"/>
            </w:r>
            <w:r>
              <w:rPr>
                <w:noProof/>
                <w:webHidden/>
              </w:rPr>
              <w:instrText xml:space="preserve"> PAGEREF _Toc220931959 \h </w:instrText>
            </w:r>
            <w:r>
              <w:rPr>
                <w:noProof/>
                <w:webHidden/>
              </w:rPr>
            </w:r>
            <w:r>
              <w:rPr>
                <w:noProof/>
                <w:webHidden/>
              </w:rPr>
              <w:fldChar w:fldCharType="separate"/>
            </w:r>
            <w:r w:rsidR="00EB2247">
              <w:rPr>
                <w:noProof/>
                <w:webHidden/>
              </w:rPr>
              <w:t>59</w:t>
            </w:r>
            <w:r>
              <w:rPr>
                <w:noProof/>
                <w:webHidden/>
              </w:rPr>
              <w:fldChar w:fldCharType="end"/>
            </w:r>
          </w:hyperlink>
        </w:p>
        <w:p w14:paraId="2C56EB73" w14:textId="77E3D8DC"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60" w:history="1">
            <w:r w:rsidRPr="0041680A">
              <w:rPr>
                <w:rStyle w:val="Hyperlink"/>
                <w:noProof/>
              </w:rPr>
              <w:t>POST - Technical Asset Overview Tab Details</w:t>
            </w:r>
            <w:r>
              <w:rPr>
                <w:noProof/>
                <w:webHidden/>
              </w:rPr>
              <w:tab/>
            </w:r>
            <w:r>
              <w:rPr>
                <w:noProof/>
                <w:webHidden/>
              </w:rPr>
              <w:fldChar w:fldCharType="begin"/>
            </w:r>
            <w:r>
              <w:rPr>
                <w:noProof/>
                <w:webHidden/>
              </w:rPr>
              <w:instrText xml:space="preserve"> PAGEREF _Toc220931960 \h </w:instrText>
            </w:r>
            <w:r>
              <w:rPr>
                <w:noProof/>
                <w:webHidden/>
              </w:rPr>
            </w:r>
            <w:r>
              <w:rPr>
                <w:noProof/>
                <w:webHidden/>
              </w:rPr>
              <w:fldChar w:fldCharType="separate"/>
            </w:r>
            <w:r w:rsidR="00EB2247">
              <w:rPr>
                <w:noProof/>
                <w:webHidden/>
              </w:rPr>
              <w:t>59</w:t>
            </w:r>
            <w:r>
              <w:rPr>
                <w:noProof/>
                <w:webHidden/>
              </w:rPr>
              <w:fldChar w:fldCharType="end"/>
            </w:r>
          </w:hyperlink>
        </w:p>
        <w:p w14:paraId="1D93615D" w14:textId="4B61EADC"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61" w:history="1">
            <w:r w:rsidRPr="0041680A">
              <w:rPr>
                <w:rStyle w:val="Hyperlink"/>
                <w:noProof/>
              </w:rPr>
              <w:t>POST - Technical Asset Schema Tab Details</w:t>
            </w:r>
            <w:r>
              <w:rPr>
                <w:noProof/>
                <w:webHidden/>
              </w:rPr>
              <w:tab/>
            </w:r>
            <w:r>
              <w:rPr>
                <w:noProof/>
                <w:webHidden/>
              </w:rPr>
              <w:fldChar w:fldCharType="begin"/>
            </w:r>
            <w:r>
              <w:rPr>
                <w:noProof/>
                <w:webHidden/>
              </w:rPr>
              <w:instrText xml:space="preserve"> PAGEREF _Toc220931961 \h </w:instrText>
            </w:r>
            <w:r>
              <w:rPr>
                <w:noProof/>
                <w:webHidden/>
              </w:rPr>
            </w:r>
            <w:r>
              <w:rPr>
                <w:noProof/>
                <w:webHidden/>
              </w:rPr>
              <w:fldChar w:fldCharType="separate"/>
            </w:r>
            <w:r w:rsidR="00EB2247">
              <w:rPr>
                <w:noProof/>
                <w:webHidden/>
              </w:rPr>
              <w:t>60</w:t>
            </w:r>
            <w:r>
              <w:rPr>
                <w:noProof/>
                <w:webHidden/>
              </w:rPr>
              <w:fldChar w:fldCharType="end"/>
            </w:r>
          </w:hyperlink>
        </w:p>
        <w:p w14:paraId="3A0AE44F" w14:textId="558947C1"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62" w:history="1">
            <w:r w:rsidRPr="0041680A">
              <w:rPr>
                <w:rStyle w:val="Hyperlink"/>
                <w:noProof/>
              </w:rPr>
              <w:t>POST - Technical Asset Lineage Tab Details</w:t>
            </w:r>
            <w:r>
              <w:rPr>
                <w:noProof/>
                <w:webHidden/>
              </w:rPr>
              <w:tab/>
            </w:r>
            <w:r>
              <w:rPr>
                <w:noProof/>
                <w:webHidden/>
              </w:rPr>
              <w:fldChar w:fldCharType="begin"/>
            </w:r>
            <w:r>
              <w:rPr>
                <w:noProof/>
                <w:webHidden/>
              </w:rPr>
              <w:instrText xml:space="preserve"> PAGEREF _Toc220931962 \h </w:instrText>
            </w:r>
            <w:r>
              <w:rPr>
                <w:noProof/>
                <w:webHidden/>
              </w:rPr>
            </w:r>
            <w:r>
              <w:rPr>
                <w:noProof/>
                <w:webHidden/>
              </w:rPr>
              <w:fldChar w:fldCharType="separate"/>
            </w:r>
            <w:r w:rsidR="00EB2247">
              <w:rPr>
                <w:noProof/>
                <w:webHidden/>
              </w:rPr>
              <w:t>61</w:t>
            </w:r>
            <w:r>
              <w:rPr>
                <w:noProof/>
                <w:webHidden/>
              </w:rPr>
              <w:fldChar w:fldCharType="end"/>
            </w:r>
          </w:hyperlink>
        </w:p>
        <w:p w14:paraId="4EE57507" w14:textId="2A7BD389"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63" w:history="1">
            <w:r w:rsidRPr="0041680A">
              <w:rPr>
                <w:rStyle w:val="Hyperlink"/>
                <w:noProof/>
              </w:rPr>
              <w:t>POST - Technical Asset Lineage Tab Nodes Details</w:t>
            </w:r>
            <w:r>
              <w:rPr>
                <w:noProof/>
                <w:webHidden/>
              </w:rPr>
              <w:tab/>
            </w:r>
            <w:r>
              <w:rPr>
                <w:noProof/>
                <w:webHidden/>
              </w:rPr>
              <w:fldChar w:fldCharType="begin"/>
            </w:r>
            <w:r>
              <w:rPr>
                <w:noProof/>
                <w:webHidden/>
              </w:rPr>
              <w:instrText xml:space="preserve"> PAGEREF _Toc220931963 \h </w:instrText>
            </w:r>
            <w:r>
              <w:rPr>
                <w:noProof/>
                <w:webHidden/>
              </w:rPr>
            </w:r>
            <w:r>
              <w:rPr>
                <w:noProof/>
                <w:webHidden/>
              </w:rPr>
              <w:fldChar w:fldCharType="separate"/>
            </w:r>
            <w:r w:rsidR="00EB2247">
              <w:rPr>
                <w:noProof/>
                <w:webHidden/>
              </w:rPr>
              <w:t>63</w:t>
            </w:r>
            <w:r>
              <w:rPr>
                <w:noProof/>
                <w:webHidden/>
              </w:rPr>
              <w:fldChar w:fldCharType="end"/>
            </w:r>
          </w:hyperlink>
        </w:p>
        <w:p w14:paraId="53C76E93" w14:textId="1A5740A0"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64" w:history="1">
            <w:r w:rsidRPr="0041680A">
              <w:rPr>
                <w:rStyle w:val="Hyperlink"/>
                <w:noProof/>
              </w:rPr>
              <w:t>POST - Technical Asset Related Tab Details</w:t>
            </w:r>
            <w:r>
              <w:rPr>
                <w:noProof/>
                <w:webHidden/>
              </w:rPr>
              <w:tab/>
            </w:r>
            <w:r>
              <w:rPr>
                <w:noProof/>
                <w:webHidden/>
              </w:rPr>
              <w:fldChar w:fldCharType="begin"/>
            </w:r>
            <w:r>
              <w:rPr>
                <w:noProof/>
                <w:webHidden/>
              </w:rPr>
              <w:instrText xml:space="preserve"> PAGEREF _Toc220931964 \h </w:instrText>
            </w:r>
            <w:r>
              <w:rPr>
                <w:noProof/>
                <w:webHidden/>
              </w:rPr>
            </w:r>
            <w:r>
              <w:rPr>
                <w:noProof/>
                <w:webHidden/>
              </w:rPr>
              <w:fldChar w:fldCharType="separate"/>
            </w:r>
            <w:r w:rsidR="00EB2247">
              <w:rPr>
                <w:noProof/>
                <w:webHidden/>
              </w:rPr>
              <w:t>65</w:t>
            </w:r>
            <w:r>
              <w:rPr>
                <w:noProof/>
                <w:webHidden/>
              </w:rPr>
              <w:fldChar w:fldCharType="end"/>
            </w:r>
          </w:hyperlink>
        </w:p>
        <w:p w14:paraId="24E9DFDC" w14:textId="466F4A5F" w:rsidR="00D011D0" w:rsidRDefault="00D011D0" w:rsidP="00517FE7">
          <w:pPr>
            <w:pStyle w:val="TOC3"/>
            <w:tabs>
              <w:tab w:val="right" w:leader="dot" w:pos="7190"/>
            </w:tabs>
            <w:spacing w:after="0"/>
            <w:rPr>
              <w:rFonts w:asciiTheme="minorHAnsi" w:eastAsiaTheme="minorEastAsia" w:hAnsiTheme="minorHAnsi"/>
              <w:noProof/>
              <w:sz w:val="24"/>
              <w:szCs w:val="24"/>
            </w:rPr>
          </w:pPr>
          <w:hyperlink w:anchor="_Toc220931965" w:history="1">
            <w:r w:rsidRPr="0041680A">
              <w:rPr>
                <w:rStyle w:val="Hyperlink"/>
                <w:noProof/>
              </w:rPr>
              <w:t>POST - Domain</w:t>
            </w:r>
            <w:r>
              <w:rPr>
                <w:noProof/>
                <w:webHidden/>
              </w:rPr>
              <w:tab/>
            </w:r>
            <w:r>
              <w:rPr>
                <w:noProof/>
                <w:webHidden/>
              </w:rPr>
              <w:fldChar w:fldCharType="begin"/>
            </w:r>
            <w:r>
              <w:rPr>
                <w:noProof/>
                <w:webHidden/>
              </w:rPr>
              <w:instrText xml:space="preserve"> PAGEREF _Toc220931965 \h </w:instrText>
            </w:r>
            <w:r>
              <w:rPr>
                <w:noProof/>
                <w:webHidden/>
              </w:rPr>
            </w:r>
            <w:r>
              <w:rPr>
                <w:noProof/>
                <w:webHidden/>
              </w:rPr>
              <w:fldChar w:fldCharType="separate"/>
            </w:r>
            <w:r w:rsidR="00EB2247">
              <w:rPr>
                <w:noProof/>
                <w:webHidden/>
              </w:rPr>
              <w:t>66</w:t>
            </w:r>
            <w:r>
              <w:rPr>
                <w:noProof/>
                <w:webHidden/>
              </w:rPr>
              <w:fldChar w:fldCharType="end"/>
            </w:r>
          </w:hyperlink>
        </w:p>
        <w:p w14:paraId="3B3DC853" w14:textId="23DCC187" w:rsidR="00D011D0" w:rsidRDefault="00D011D0" w:rsidP="00517FE7">
          <w:pPr>
            <w:pStyle w:val="TOC2"/>
            <w:tabs>
              <w:tab w:val="right" w:leader="dot" w:pos="7190"/>
            </w:tabs>
            <w:spacing w:after="0"/>
            <w:rPr>
              <w:rFonts w:asciiTheme="minorHAnsi" w:eastAsiaTheme="minorEastAsia" w:hAnsiTheme="minorHAnsi"/>
              <w:noProof/>
              <w:sz w:val="24"/>
              <w:szCs w:val="24"/>
            </w:rPr>
          </w:pPr>
          <w:hyperlink w:anchor="_Toc220931966" w:history="1">
            <w:r w:rsidRPr="0041680A">
              <w:rPr>
                <w:rStyle w:val="Hyperlink"/>
                <w:noProof/>
              </w:rPr>
              <w:t>BOM View API</w:t>
            </w:r>
            <w:r>
              <w:rPr>
                <w:noProof/>
                <w:webHidden/>
              </w:rPr>
              <w:tab/>
            </w:r>
            <w:r>
              <w:rPr>
                <w:noProof/>
                <w:webHidden/>
              </w:rPr>
              <w:fldChar w:fldCharType="begin"/>
            </w:r>
            <w:r>
              <w:rPr>
                <w:noProof/>
                <w:webHidden/>
              </w:rPr>
              <w:instrText xml:space="preserve"> PAGEREF _Toc220931966 \h </w:instrText>
            </w:r>
            <w:r>
              <w:rPr>
                <w:noProof/>
                <w:webHidden/>
              </w:rPr>
            </w:r>
            <w:r>
              <w:rPr>
                <w:noProof/>
                <w:webHidden/>
              </w:rPr>
              <w:fldChar w:fldCharType="separate"/>
            </w:r>
            <w:r w:rsidR="00EB2247">
              <w:rPr>
                <w:noProof/>
                <w:webHidden/>
              </w:rPr>
              <w:t>67</w:t>
            </w:r>
            <w:r>
              <w:rPr>
                <w:noProof/>
                <w:webHidden/>
              </w:rPr>
              <w:fldChar w:fldCharType="end"/>
            </w:r>
          </w:hyperlink>
        </w:p>
        <w:p w14:paraId="313AB0B9" w14:textId="7E609AC6" w:rsidR="00DE60CF" w:rsidRDefault="00D011D0" w:rsidP="00E04164">
          <w:pPr>
            <w:pStyle w:val="TOC3"/>
            <w:tabs>
              <w:tab w:val="right" w:leader="dot" w:pos="7190"/>
            </w:tabs>
            <w:spacing w:after="0"/>
          </w:pPr>
          <w:hyperlink w:anchor="_Toc220931967" w:history="1">
            <w:r w:rsidRPr="0041680A">
              <w:rPr>
                <w:rStyle w:val="Hyperlink"/>
                <w:noProof/>
              </w:rPr>
              <w:t>POST - BOM View API details</w:t>
            </w:r>
            <w:r>
              <w:rPr>
                <w:noProof/>
                <w:webHidden/>
              </w:rPr>
              <w:tab/>
            </w:r>
            <w:r>
              <w:rPr>
                <w:noProof/>
                <w:webHidden/>
              </w:rPr>
              <w:fldChar w:fldCharType="begin"/>
            </w:r>
            <w:r>
              <w:rPr>
                <w:noProof/>
                <w:webHidden/>
              </w:rPr>
              <w:instrText xml:space="preserve"> PAGEREF _Toc220931967 \h </w:instrText>
            </w:r>
            <w:r>
              <w:rPr>
                <w:noProof/>
                <w:webHidden/>
              </w:rPr>
            </w:r>
            <w:r>
              <w:rPr>
                <w:noProof/>
                <w:webHidden/>
              </w:rPr>
              <w:fldChar w:fldCharType="separate"/>
            </w:r>
            <w:r w:rsidR="00EB2247">
              <w:rPr>
                <w:noProof/>
                <w:webHidden/>
              </w:rPr>
              <w:t>67</w:t>
            </w:r>
            <w:r>
              <w:rPr>
                <w:noProof/>
                <w:webHidden/>
              </w:rPr>
              <w:fldChar w:fldCharType="end"/>
            </w:r>
          </w:hyperlink>
          <w:r w:rsidR="00DE60CF">
            <w:rPr>
              <w:b/>
              <w:bCs/>
              <w:noProof/>
            </w:rPr>
            <w:fldChar w:fldCharType="end"/>
          </w:r>
        </w:p>
      </w:sdtContent>
    </w:sdt>
    <w:p w14:paraId="67A9E6C2" w14:textId="1B5DA1CE" w:rsidR="00B75EDC" w:rsidRDefault="00B75EDC" w:rsidP="00F3153E">
      <w:pPr>
        <w:pStyle w:val="Heading1"/>
        <w:sectPr w:rsidR="00B75EDC" w:rsidSect="00BE230E">
          <w:pgSz w:w="15840" w:h="15840" w:orient="landscape" w:code="1"/>
          <w:pgMar w:top="1440" w:right="3600" w:bottom="1440" w:left="3600" w:header="720" w:footer="720" w:gutter="0"/>
          <w:cols w:space="720"/>
        </w:sectPr>
      </w:pPr>
    </w:p>
    <w:p w14:paraId="4D643C3D" w14:textId="0550BCDA" w:rsidR="00DE2E12" w:rsidRPr="00981208" w:rsidRDefault="00564CDE" w:rsidP="00F3153E">
      <w:pPr>
        <w:pStyle w:val="Heading1"/>
      </w:pPr>
      <w:bookmarkStart w:id="2" w:name="_Toc220931916"/>
      <w:r w:rsidRPr="00981208">
        <w:lastRenderedPageBreak/>
        <w:t>Introduction</w:t>
      </w:r>
      <w:bookmarkEnd w:id="2"/>
    </w:p>
    <w:p w14:paraId="44E31B2F" w14:textId="77777777" w:rsidR="00B75EDC" w:rsidRDefault="00B75EDC" w:rsidP="00B75EDC">
      <w:pPr>
        <w:sectPr w:rsidR="00B75EDC" w:rsidSect="00750FBB">
          <w:pgSz w:w="15840" w:h="15840" w:orient="landscape" w:code="1"/>
          <w:pgMar w:top="1440" w:right="1440" w:bottom="1440" w:left="1440" w:header="720" w:footer="720" w:gutter="0"/>
          <w:cols w:space="720"/>
        </w:sectPr>
      </w:pPr>
      <w:bookmarkStart w:id="3" w:name="OLE_LINK120"/>
    </w:p>
    <w:p w14:paraId="09FD3121" w14:textId="7538D2D1" w:rsidR="006F136C" w:rsidRPr="00B75EDC" w:rsidRDefault="006F136C" w:rsidP="00B75EDC">
      <w:r w:rsidRPr="00B75EDC">
        <w:t xml:space="preserve">A digital thread refers to the continuous and consistent flow of information throughout the entire lifecycle of a product or system </w:t>
      </w:r>
      <w:r w:rsidR="00A7204F">
        <w:t>-</w:t>
      </w:r>
      <w:r w:rsidRPr="00B75EDC">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3DBC33A5" w14:textId="4394F0F4" w:rsidR="00FD7DE9" w:rsidRPr="00B75EDC" w:rsidRDefault="004B3F3E" w:rsidP="00B75EDC">
      <w:bookmarkStart w:id="4" w:name="OLE_LINK148"/>
      <w:bookmarkEnd w:id="3"/>
      <w:r w:rsidRPr="00B75EDC">
        <w:t>A data catalog is a centralized repository that organizes and stores metadata about an organization's data assets, making it easier for users to discover, understand, and utilize data effectively. It provides detailed descriptions, including data source, structure, lineage, and usage information, ensuring a comprehensive view of the data landscape</w:t>
      </w:r>
      <w:bookmarkEnd w:id="4"/>
      <w:r w:rsidRPr="00B75EDC">
        <w:t xml:space="preserve">. By enabling robust search and discovery capabilities, a data catalog enhances productivity and decision-making, allowing users to quickly find relevant data for analysis and reporting. It also supports data governance by managing access controls and ensuring compliance with regulatory standards. Additionally, a data catalog promotes collaboration by allowing users to annotate, rate, and discuss data assets, fostering a data-driven culture within the organization. Overall, it streamlines data management, improves data quality, and maximizes the value derived from data assets. </w:t>
      </w:r>
    </w:p>
    <w:p w14:paraId="78161622" w14:textId="77777777" w:rsidR="009F45A8" w:rsidRPr="00981208" w:rsidRDefault="009F45A8" w:rsidP="002A0F47">
      <w:pPr>
        <w:pStyle w:val="Heading2"/>
      </w:pPr>
      <w:bookmarkStart w:id="5" w:name="_Toc142910894"/>
      <w:bookmarkStart w:id="6" w:name="_Toc220931409"/>
      <w:bookmarkStart w:id="7" w:name="_Toc220931917"/>
      <w:r w:rsidRPr="00981208">
        <w:t>Purpose</w:t>
      </w:r>
      <w:bookmarkEnd w:id="6"/>
      <w:bookmarkEnd w:id="7"/>
    </w:p>
    <w:p w14:paraId="6FCC3180" w14:textId="552E91A0" w:rsidR="00B75EDC" w:rsidRDefault="00F3153E" w:rsidP="00B75EDC">
      <w:r w:rsidRPr="00B75EDC">
        <w:t xml:space="preserve">This document </w:t>
      </w:r>
      <w:r w:rsidR="009A0A6C" w:rsidRPr="00B75EDC">
        <w:t>serves as an API reference for IX Digital Thread</w:t>
      </w:r>
      <w:r w:rsidR="00A7204F">
        <w:t>'</w:t>
      </w:r>
      <w:r w:rsidR="006B6BC1" w:rsidRPr="00B75EDC">
        <w:t xml:space="preserve">s </w:t>
      </w:r>
      <w:r w:rsidR="009A0A6C" w:rsidRPr="00B75EDC">
        <w:t>Data Catalog application.</w:t>
      </w:r>
      <w:r w:rsidRPr="00B75EDC">
        <w:t xml:space="preserve"> </w:t>
      </w:r>
    </w:p>
    <w:p w14:paraId="7132921A" w14:textId="37EBE565" w:rsidR="00B7452B" w:rsidRPr="00B75EDC" w:rsidRDefault="00B7452B" w:rsidP="00B75EDC">
      <w:pPr>
        <w:pStyle w:val="Heading2"/>
      </w:pPr>
      <w:bookmarkStart w:id="8" w:name="_Toc220931410"/>
      <w:bookmarkStart w:id="9" w:name="_Toc220931918"/>
      <w:r w:rsidRPr="00B75EDC">
        <w:t>Target Audience</w:t>
      </w:r>
      <w:bookmarkEnd w:id="5"/>
      <w:bookmarkEnd w:id="8"/>
      <w:bookmarkEnd w:id="9"/>
    </w:p>
    <w:p w14:paraId="38BF44B3" w14:textId="0B8D4F86" w:rsidR="00AA031C" w:rsidRPr="002F3078" w:rsidRDefault="6495BF1A" w:rsidP="002F3078">
      <w:pPr>
        <w:spacing w:after="120"/>
      </w:pPr>
      <w:bookmarkStart w:id="10" w:name="OLE_LINK141"/>
      <w:r w:rsidRPr="00981208">
        <w:rPr>
          <w:shd w:val="clear" w:color="auto" w:fill="FFFFFF"/>
        </w:rPr>
        <w:t>Developers</w:t>
      </w:r>
      <w:r w:rsidR="00DB5A66">
        <w:rPr>
          <w:shd w:val="clear" w:color="auto" w:fill="FFFFFF"/>
        </w:rPr>
        <w:t xml:space="preserve">, </w:t>
      </w:r>
      <w:r w:rsidR="002D0A0E">
        <w:rPr>
          <w:shd w:val="clear" w:color="auto" w:fill="FFFFFF"/>
        </w:rPr>
        <w:t xml:space="preserve">Business Analysts, and </w:t>
      </w:r>
      <w:r w:rsidR="00727988">
        <w:rPr>
          <w:shd w:val="clear" w:color="auto" w:fill="FFFFFF"/>
        </w:rPr>
        <w:t xml:space="preserve">Accenture </w:t>
      </w:r>
      <w:r w:rsidR="002D0A0E">
        <w:rPr>
          <w:shd w:val="clear" w:color="auto" w:fill="FFFFFF"/>
        </w:rPr>
        <w:t>teams deploying the Data Catalog application.</w:t>
      </w:r>
      <w:r w:rsidR="59DE8038">
        <w:t xml:space="preserve"> </w:t>
      </w:r>
    </w:p>
    <w:p w14:paraId="1CBB64EA" w14:textId="7D1740E3" w:rsidR="00AA031C" w:rsidRPr="002F3078" w:rsidRDefault="14EA0FF3" w:rsidP="50F7442D">
      <w:pPr>
        <w:pStyle w:val="Heading2"/>
      </w:pPr>
      <w:bookmarkStart w:id="11" w:name="_Toc220931411"/>
      <w:bookmarkStart w:id="12" w:name="_Toc220931919"/>
      <w:bookmarkEnd w:id="10"/>
      <w:r>
        <w:t>Prerequisites</w:t>
      </w:r>
      <w:bookmarkEnd w:id="11"/>
      <w:bookmarkEnd w:id="12"/>
    </w:p>
    <w:p w14:paraId="5C1B2F56" w14:textId="29374D98" w:rsidR="00AA031C" w:rsidRPr="00981208" w:rsidRDefault="006F64B7" w:rsidP="3823DA18">
      <w:pPr>
        <w:pStyle w:val="ListParagraph"/>
        <w:rPr>
          <w:shd w:val="clear" w:color="auto" w:fill="FFFFFF"/>
        </w:rPr>
      </w:pPr>
      <w:r>
        <w:rPr>
          <w:shd w:val="clear" w:color="auto" w:fill="FFFFFF"/>
        </w:rPr>
        <w:t xml:space="preserve">Readers must be familiar with </w:t>
      </w:r>
      <w:r w:rsidR="12BEE3EC" w:rsidRPr="00981208">
        <w:rPr>
          <w:shd w:val="clear" w:color="auto" w:fill="FFFFFF"/>
        </w:rPr>
        <w:t>Azure Purview Catalog</w:t>
      </w:r>
      <w:r w:rsidR="6603DD03" w:rsidRPr="00981208">
        <w:rPr>
          <w:shd w:val="clear" w:color="auto" w:fill="FFFFFF"/>
        </w:rPr>
        <w:t>.</w:t>
      </w:r>
    </w:p>
    <w:p w14:paraId="54BEC04D" w14:textId="76525886" w:rsidR="005A1176" w:rsidRPr="00981208" w:rsidRDefault="6B09ECA4" w:rsidP="3823DA18">
      <w:pPr>
        <w:pStyle w:val="ListParagraph"/>
        <w:rPr>
          <w:rFonts w:eastAsiaTheme="minorEastAsia"/>
          <w:shd w:val="clear" w:color="auto" w:fill="FFFFFF"/>
        </w:rPr>
      </w:pPr>
      <w:r w:rsidRPr="3823DA18">
        <w:rPr>
          <w:rFonts w:eastAsiaTheme="minorEastAsia"/>
          <w:shd w:val="clear" w:color="auto" w:fill="FFFFFF"/>
        </w:rPr>
        <w:t>Query engine d</w:t>
      </w:r>
      <w:r w:rsidR="6603DD03" w:rsidRPr="3823DA18">
        <w:rPr>
          <w:rFonts w:eastAsiaTheme="minorEastAsia"/>
          <w:shd w:val="clear" w:color="auto" w:fill="FFFFFF"/>
        </w:rPr>
        <w:t xml:space="preserve">evelopment </w:t>
      </w:r>
      <w:r w:rsidR="00F138EA">
        <w:rPr>
          <w:rFonts w:eastAsiaTheme="minorEastAsia"/>
          <w:shd w:val="clear" w:color="auto" w:fill="FFFFFF"/>
        </w:rPr>
        <w:t>e</w:t>
      </w:r>
      <w:r w:rsidR="6603DD03" w:rsidRPr="3823DA18">
        <w:rPr>
          <w:rFonts w:eastAsiaTheme="minorEastAsia"/>
          <w:shd w:val="clear" w:color="auto" w:fill="FFFFFF"/>
        </w:rPr>
        <w:t xml:space="preserve">nvironment </w:t>
      </w:r>
      <w:r w:rsidR="00045908">
        <w:rPr>
          <w:rFonts w:eastAsiaTheme="minorEastAsia"/>
          <w:shd w:val="clear" w:color="auto" w:fill="FFFFFF"/>
        </w:rPr>
        <w:t>must be s</w:t>
      </w:r>
      <w:r w:rsidR="6603DD03" w:rsidRPr="3823DA18">
        <w:rPr>
          <w:rFonts w:eastAsiaTheme="minorEastAsia"/>
          <w:shd w:val="clear" w:color="auto" w:fill="FFFFFF"/>
        </w:rPr>
        <w:t>et</w:t>
      </w:r>
      <w:r w:rsidR="00045908">
        <w:rPr>
          <w:rFonts w:eastAsiaTheme="minorEastAsia"/>
          <w:shd w:val="clear" w:color="auto" w:fill="FFFFFF"/>
        </w:rPr>
        <w:t xml:space="preserve"> </w:t>
      </w:r>
      <w:r w:rsidR="6603DD03" w:rsidRPr="3823DA18">
        <w:rPr>
          <w:rFonts w:eastAsiaTheme="minorEastAsia"/>
          <w:shd w:val="clear" w:color="auto" w:fill="FFFFFF"/>
        </w:rPr>
        <w:t>up</w:t>
      </w:r>
      <w:r w:rsidR="00045908">
        <w:rPr>
          <w:rFonts w:eastAsiaTheme="minorEastAsia"/>
          <w:shd w:val="clear" w:color="auto" w:fill="FFFFFF"/>
        </w:rPr>
        <w:t>.</w:t>
      </w:r>
    </w:p>
    <w:p w14:paraId="39E119BB" w14:textId="501AFFFE" w:rsidR="0AB19311" w:rsidRDefault="0AB19311" w:rsidP="3823DA18">
      <w:pPr>
        <w:pStyle w:val="ListParagraph"/>
      </w:pPr>
      <w:r>
        <w:t xml:space="preserve">Access to the </w:t>
      </w:r>
      <w:r w:rsidR="00F138EA">
        <w:t>q</w:t>
      </w:r>
      <w:r>
        <w:t>uery engine APIs and other connector API</w:t>
      </w:r>
      <w:r w:rsidR="00045908">
        <w:t>s is required.</w:t>
      </w:r>
    </w:p>
    <w:p w14:paraId="0C6DC77B" w14:textId="77777777" w:rsidR="00AA2A62" w:rsidRPr="00981208" w:rsidRDefault="00AA2A62" w:rsidP="002A0F47">
      <w:pPr>
        <w:pStyle w:val="Heading2"/>
      </w:pPr>
      <w:bookmarkStart w:id="13" w:name="_Toc220931412"/>
      <w:bookmarkStart w:id="14" w:name="_Toc220931920"/>
      <w:r w:rsidRPr="00981208">
        <w:t>Contacts</w:t>
      </w:r>
      <w:bookmarkEnd w:id="13"/>
      <w:bookmarkEnd w:id="14"/>
    </w:p>
    <w:p w14:paraId="5DF653D6" w14:textId="33885622" w:rsidR="00A61C77" w:rsidRPr="00981208" w:rsidRDefault="000B437B" w:rsidP="00460E4F">
      <w:pPr>
        <w:pStyle w:val="ListParagraph"/>
        <w:numPr>
          <w:ilvl w:val="0"/>
          <w:numId w:val="18"/>
        </w:numPr>
      </w:pPr>
      <w:hyperlink r:id="rId14" w:history="1">
        <w:r w:rsidRPr="00981208">
          <w:rPr>
            <w:rStyle w:val="Hyperlink"/>
          </w:rPr>
          <w:t>karthik.ramachandra@accenture.com</w:t>
        </w:r>
      </w:hyperlink>
    </w:p>
    <w:p w14:paraId="287475FD" w14:textId="5923BC1D" w:rsidR="00A61C77" w:rsidRPr="00981208" w:rsidRDefault="00A61C77" w:rsidP="00460E4F">
      <w:pPr>
        <w:pStyle w:val="ListParagraph"/>
        <w:numPr>
          <w:ilvl w:val="0"/>
          <w:numId w:val="18"/>
        </w:numPr>
      </w:pPr>
      <w:hyperlink r:id="rId15" w:history="1">
        <w:r w:rsidRPr="00981208">
          <w:rPr>
            <w:rStyle w:val="Hyperlink"/>
          </w:rPr>
          <w:t>sathish.kumar.sanga@accenture.com</w:t>
        </w:r>
      </w:hyperlink>
    </w:p>
    <w:p w14:paraId="63D7B2B5" w14:textId="720EC15A" w:rsidR="00034569" w:rsidRPr="00981208" w:rsidRDefault="00034569" w:rsidP="00460E4F">
      <w:pPr>
        <w:pStyle w:val="ListParagraph"/>
        <w:numPr>
          <w:ilvl w:val="0"/>
          <w:numId w:val="18"/>
        </w:numPr>
      </w:pPr>
      <w:hyperlink r:id="rId16" w:history="1">
        <w:r w:rsidRPr="00981208">
          <w:rPr>
            <w:rStyle w:val="Hyperlink"/>
          </w:rPr>
          <w:t>d.choukse@accenture.com</w:t>
        </w:r>
      </w:hyperlink>
    </w:p>
    <w:p w14:paraId="6336AC26" w14:textId="33D0EA8D" w:rsidR="000B437B" w:rsidRPr="00981208" w:rsidRDefault="001125B4" w:rsidP="00460E4F">
      <w:pPr>
        <w:pStyle w:val="ListParagraph"/>
        <w:numPr>
          <w:ilvl w:val="0"/>
          <w:numId w:val="18"/>
        </w:numPr>
      </w:pPr>
      <w:hyperlink r:id="rId17" w:history="1">
        <w:r w:rsidRPr="00981208">
          <w:rPr>
            <w:rStyle w:val="Hyperlink"/>
          </w:rPr>
          <w:t>r.rajendra.revankar@accenture.com</w:t>
        </w:r>
      </w:hyperlink>
    </w:p>
    <w:p w14:paraId="458792BF" w14:textId="77777777" w:rsidR="00AA2A62" w:rsidRPr="00981208" w:rsidRDefault="00AA2A62" w:rsidP="002A0F47">
      <w:pPr>
        <w:pStyle w:val="Heading2"/>
      </w:pPr>
      <w:bookmarkStart w:id="15" w:name="_Toc220931413"/>
      <w:bookmarkStart w:id="16" w:name="_Toc220931921"/>
      <w:r w:rsidRPr="00981208">
        <w:t>Related Links</w:t>
      </w:r>
      <w:bookmarkEnd w:id="15"/>
      <w:bookmarkEnd w:id="16"/>
    </w:p>
    <w:p w14:paraId="68A9C995" w14:textId="5320BE48" w:rsidR="00A37FBC" w:rsidRDefault="004426A2" w:rsidP="008C521D">
      <w:pPr>
        <w:pStyle w:val="ListParagraph"/>
        <w:numPr>
          <w:ilvl w:val="0"/>
          <w:numId w:val="35"/>
        </w:numPr>
      </w:pPr>
      <w:hyperlink r:id="rId18" w:history="1">
        <w:r>
          <w:rPr>
            <w:rStyle w:val="Hyperlink"/>
          </w:rPr>
          <w:t>Data Catalog Documentation</w:t>
        </w:r>
      </w:hyperlink>
    </w:p>
    <w:p w14:paraId="19E4CF55" w14:textId="052E7005" w:rsidR="008C521D" w:rsidRPr="00981208" w:rsidRDefault="00B715A2" w:rsidP="008C521D">
      <w:pPr>
        <w:pStyle w:val="ListParagraph"/>
        <w:numPr>
          <w:ilvl w:val="0"/>
          <w:numId w:val="35"/>
        </w:numPr>
      </w:pPr>
      <w:hyperlink r:id="rId19" w:history="1">
        <w:r>
          <w:rPr>
            <w:rStyle w:val="Hyperlink"/>
          </w:rPr>
          <w:t>IX Digital Thread Documentation</w:t>
        </w:r>
      </w:hyperlink>
    </w:p>
    <w:p w14:paraId="5796B556" w14:textId="77777777" w:rsidR="00B75EDC" w:rsidRDefault="00B75EDC" w:rsidP="00A37FBC">
      <w:pPr>
        <w:pStyle w:val="Heading2"/>
        <w:sectPr w:rsidR="00B75EDC" w:rsidSect="00750FBB">
          <w:type w:val="continuous"/>
          <w:pgSz w:w="15840" w:h="15840" w:orient="landscape" w:code="1"/>
          <w:pgMar w:top="1440" w:right="1440" w:bottom="1440" w:left="1440" w:header="720" w:footer="720" w:gutter="0"/>
          <w:cols w:num="2" w:space="720"/>
        </w:sectPr>
      </w:pPr>
    </w:p>
    <w:p w14:paraId="5DE0892C" w14:textId="77777777" w:rsidR="00D35EF3" w:rsidRDefault="00D35EF3" w:rsidP="00A37FBC">
      <w:pPr>
        <w:pStyle w:val="Heading2"/>
        <w:sectPr w:rsidR="00D35EF3" w:rsidSect="00750FBB">
          <w:type w:val="continuous"/>
          <w:pgSz w:w="15840" w:h="15840" w:orient="landscape" w:code="1"/>
          <w:pgMar w:top="1440" w:right="1440" w:bottom="1440" w:left="1440" w:header="720" w:footer="720" w:gutter="0"/>
          <w:cols w:space="720"/>
        </w:sectPr>
      </w:pPr>
    </w:p>
    <w:p w14:paraId="2DBB0D0A" w14:textId="7E8F5862" w:rsidR="00460E4F" w:rsidRDefault="00460E4F" w:rsidP="00A37FBC">
      <w:pPr>
        <w:pStyle w:val="Heading2"/>
      </w:pPr>
      <w:bookmarkStart w:id="17" w:name="_Toc220931922"/>
      <w:r w:rsidRPr="00981208">
        <w:lastRenderedPageBreak/>
        <w:t>Technology Stack</w:t>
      </w:r>
      <w:bookmarkEnd w:id="17"/>
    </w:p>
    <w:p w14:paraId="08670C51" w14:textId="1D036A2A" w:rsidR="00D35EF3" w:rsidRDefault="00D35EF3" w:rsidP="00D35EF3">
      <w:pPr>
        <w:pStyle w:val="Heading3"/>
      </w:pPr>
      <w:bookmarkStart w:id="18" w:name="_Toc220931923"/>
      <w:r w:rsidRPr="00981208">
        <w:t>Tools</w:t>
      </w:r>
      <w:bookmarkEnd w:id="18"/>
    </w:p>
    <w:p w14:paraId="0A47E5EA" w14:textId="77777777" w:rsidR="00D35EF3" w:rsidRPr="00D35EF3" w:rsidRDefault="00D35EF3" w:rsidP="007A6D85">
      <w:pPr>
        <w:pStyle w:val="ListParagraph"/>
        <w:numPr>
          <w:ilvl w:val="0"/>
          <w:numId w:val="47"/>
        </w:numPr>
      </w:pPr>
      <w:r w:rsidRPr="00D35EF3">
        <w:t>graphql-mesh/json-schema 0.97.4</w:t>
      </w:r>
    </w:p>
    <w:p w14:paraId="034C0513" w14:textId="77777777" w:rsidR="00D35EF3" w:rsidRPr="00D35EF3" w:rsidRDefault="00D35EF3" w:rsidP="007A6D85">
      <w:pPr>
        <w:pStyle w:val="ListParagraph"/>
        <w:numPr>
          <w:ilvl w:val="0"/>
          <w:numId w:val="47"/>
        </w:numPr>
      </w:pPr>
      <w:r w:rsidRPr="00D35EF3">
        <w:t>graphql 16.8.0</w:t>
      </w:r>
    </w:p>
    <w:p w14:paraId="166B4CD2" w14:textId="77777777" w:rsidR="00D35EF3" w:rsidRPr="00D35EF3" w:rsidRDefault="00D35EF3" w:rsidP="007A6D85">
      <w:pPr>
        <w:pStyle w:val="ListParagraph"/>
        <w:numPr>
          <w:ilvl w:val="0"/>
          <w:numId w:val="47"/>
        </w:numPr>
      </w:pPr>
      <w:r w:rsidRPr="00D35EF3">
        <w:t>graphql-mesh/graphql 0.95.0</w:t>
      </w:r>
    </w:p>
    <w:p w14:paraId="2D6EE07F" w14:textId="77777777" w:rsidR="00D35EF3" w:rsidRPr="00D35EF3" w:rsidRDefault="00D35EF3" w:rsidP="007A6D85">
      <w:pPr>
        <w:pStyle w:val="ListParagraph"/>
        <w:numPr>
          <w:ilvl w:val="0"/>
          <w:numId w:val="47"/>
        </w:numPr>
      </w:pPr>
      <w:r w:rsidRPr="00D35EF3">
        <w:t>graphql-mesh/transform-filter-schema 0.95.2</w:t>
      </w:r>
    </w:p>
    <w:p w14:paraId="11A72834" w14:textId="77777777" w:rsidR="00D35EF3" w:rsidRPr="00D35EF3" w:rsidRDefault="00D35EF3" w:rsidP="007A6D85">
      <w:pPr>
        <w:pStyle w:val="ListParagraph"/>
        <w:numPr>
          <w:ilvl w:val="0"/>
          <w:numId w:val="47"/>
        </w:numPr>
      </w:pPr>
      <w:r w:rsidRPr="00D35EF3">
        <w:t>graphql-mesh/transform-rename 0.95.2</w:t>
      </w:r>
    </w:p>
    <w:p w14:paraId="54BE11FB" w14:textId="77777777" w:rsidR="00D35EF3" w:rsidRPr="00D35EF3" w:rsidRDefault="00D35EF3" w:rsidP="007A6D85">
      <w:pPr>
        <w:pStyle w:val="ListParagraph"/>
        <w:numPr>
          <w:ilvl w:val="0"/>
          <w:numId w:val="47"/>
        </w:numPr>
      </w:pPr>
      <w:r w:rsidRPr="00D35EF3">
        <w:t>graphql-mesh/plugin-</w:t>
      </w:r>
      <w:proofErr w:type="spellStart"/>
      <w:r w:rsidRPr="00D35EF3">
        <w:t>prometheus</w:t>
      </w:r>
      <w:proofErr w:type="spellEnd"/>
      <w:r w:rsidRPr="00D35EF3">
        <w:t xml:space="preserve"> 0.95.11</w:t>
      </w:r>
    </w:p>
    <w:p w14:paraId="1AC4A1C7" w14:textId="77777777" w:rsidR="00D35EF3" w:rsidRPr="00D35EF3" w:rsidRDefault="00D35EF3" w:rsidP="007A6D85">
      <w:pPr>
        <w:pStyle w:val="ListParagraph"/>
        <w:numPr>
          <w:ilvl w:val="0"/>
          <w:numId w:val="47"/>
        </w:numPr>
      </w:pPr>
      <w:r w:rsidRPr="00D35EF3">
        <w:t>envelop/core 5.0.0</w:t>
      </w:r>
    </w:p>
    <w:p w14:paraId="047F0FBC" w14:textId="77777777" w:rsidR="00D35EF3" w:rsidRPr="00D35EF3" w:rsidRDefault="00D35EF3" w:rsidP="007A6D85">
      <w:pPr>
        <w:pStyle w:val="ListParagraph"/>
        <w:numPr>
          <w:ilvl w:val="0"/>
          <w:numId w:val="47"/>
        </w:numPr>
      </w:pPr>
      <w:r w:rsidRPr="00D35EF3">
        <w:t>envelop/operation-field-permissions 6.0.0</w:t>
      </w:r>
    </w:p>
    <w:p w14:paraId="198B5ADE" w14:textId="77777777" w:rsidR="00D35EF3" w:rsidRPr="00D35EF3" w:rsidRDefault="00D35EF3" w:rsidP="007A6D85">
      <w:pPr>
        <w:pStyle w:val="ListParagraph"/>
        <w:numPr>
          <w:ilvl w:val="0"/>
          <w:numId w:val="47"/>
        </w:numPr>
      </w:pPr>
      <w:r w:rsidRPr="00D35EF3">
        <w:t>graphql-mesh/cli 0.87.1</w:t>
      </w:r>
    </w:p>
    <w:p w14:paraId="1229B9A3" w14:textId="77777777" w:rsidR="00D35EF3" w:rsidRPr="00D35EF3" w:rsidRDefault="00D35EF3" w:rsidP="007A6D85">
      <w:pPr>
        <w:pStyle w:val="ListParagraph"/>
        <w:numPr>
          <w:ilvl w:val="0"/>
          <w:numId w:val="47"/>
        </w:numPr>
      </w:pPr>
      <w:r w:rsidRPr="00D35EF3">
        <w:t>angular - 16.1.0</w:t>
      </w:r>
    </w:p>
    <w:p w14:paraId="65C36486" w14:textId="77777777" w:rsidR="00D35EF3" w:rsidRPr="00D35EF3" w:rsidRDefault="00D35EF3" w:rsidP="007A6D85">
      <w:pPr>
        <w:pStyle w:val="ListParagraph"/>
        <w:numPr>
          <w:ilvl w:val="0"/>
          <w:numId w:val="47"/>
        </w:numPr>
      </w:pPr>
      <w:r w:rsidRPr="00D35EF3">
        <w:t>bootstrap - 5.2.0-beta1</w:t>
      </w:r>
    </w:p>
    <w:p w14:paraId="13F45F5E" w14:textId="77777777" w:rsidR="00D35EF3" w:rsidRPr="00D35EF3" w:rsidRDefault="00D35EF3" w:rsidP="007A6D85">
      <w:pPr>
        <w:pStyle w:val="ListParagraph"/>
        <w:numPr>
          <w:ilvl w:val="0"/>
          <w:numId w:val="47"/>
        </w:numPr>
      </w:pPr>
      <w:r w:rsidRPr="00D35EF3">
        <w:t>primeng - 16.9.1</w:t>
      </w:r>
    </w:p>
    <w:p w14:paraId="20FB6833" w14:textId="77777777" w:rsidR="00D35EF3" w:rsidRPr="00D35EF3" w:rsidRDefault="00D35EF3" w:rsidP="007A6D85">
      <w:pPr>
        <w:pStyle w:val="ListParagraph"/>
        <w:numPr>
          <w:ilvl w:val="0"/>
          <w:numId w:val="47"/>
        </w:numPr>
      </w:pPr>
      <w:r w:rsidRPr="00D35EF3">
        <w:t>graphql - 16.8.1</w:t>
      </w:r>
    </w:p>
    <w:p w14:paraId="67D93834" w14:textId="77777777" w:rsidR="00D35EF3" w:rsidRPr="00D35EF3" w:rsidRDefault="00D35EF3" w:rsidP="007A6D85">
      <w:pPr>
        <w:pStyle w:val="ListParagraph"/>
        <w:numPr>
          <w:ilvl w:val="0"/>
          <w:numId w:val="47"/>
        </w:numPr>
      </w:pPr>
      <w:r w:rsidRPr="00D35EF3">
        <w:t>ng2-charts - 5.0.4</w:t>
      </w:r>
    </w:p>
    <w:p w14:paraId="134E0E44" w14:textId="77777777" w:rsidR="00D35EF3" w:rsidRPr="00D35EF3" w:rsidRDefault="00D35EF3" w:rsidP="007A6D85">
      <w:pPr>
        <w:pStyle w:val="ListParagraph"/>
        <w:numPr>
          <w:ilvl w:val="0"/>
          <w:numId w:val="47"/>
        </w:numPr>
      </w:pPr>
      <w:r w:rsidRPr="00D35EF3">
        <w:t>swimlane/ngx-graph - 8.0.2'</w:t>
      </w:r>
    </w:p>
    <w:p w14:paraId="34860558" w14:textId="77777777" w:rsidR="00D35EF3" w:rsidRPr="00D35EF3" w:rsidRDefault="00D35EF3" w:rsidP="007A6D85">
      <w:pPr>
        <w:pStyle w:val="ListParagraph"/>
        <w:numPr>
          <w:ilvl w:val="0"/>
          <w:numId w:val="47"/>
        </w:numPr>
      </w:pPr>
      <w:r w:rsidRPr="00D35EF3">
        <w:t>azure/msal-angular - 3.0.9</w:t>
      </w:r>
    </w:p>
    <w:p w14:paraId="267F94CA" w14:textId="1487D51E" w:rsidR="00D35EF3" w:rsidRDefault="00D35EF3" w:rsidP="007A6D85">
      <w:pPr>
        <w:pStyle w:val="ListParagraph"/>
        <w:numPr>
          <w:ilvl w:val="0"/>
          <w:numId w:val="47"/>
        </w:numPr>
      </w:pPr>
      <w:r w:rsidRPr="00D35EF3">
        <w:t>rxjs - 7.8.0</w:t>
      </w:r>
    </w:p>
    <w:p w14:paraId="1AED3DF2" w14:textId="15D410E2" w:rsidR="00D35EF3" w:rsidRDefault="00D35EF3" w:rsidP="00D35EF3">
      <w:pPr>
        <w:pStyle w:val="Heading3"/>
      </w:pPr>
      <w:bookmarkStart w:id="19" w:name="_Toc220931924"/>
      <w:r w:rsidRPr="00981208">
        <w:t>Repository</w:t>
      </w:r>
      <w:bookmarkEnd w:id="19"/>
    </w:p>
    <w:p w14:paraId="18994763" w14:textId="77777777" w:rsidR="00BE7E91" w:rsidRPr="00BE7E91" w:rsidRDefault="00BE7E91" w:rsidP="00BE7E91">
      <w:pPr>
        <w:numPr>
          <w:ilvl w:val="0"/>
          <w:numId w:val="45"/>
        </w:numPr>
      </w:pPr>
      <w:r w:rsidRPr="00BE7E91">
        <w:t>Git branch name: dev</w:t>
      </w:r>
    </w:p>
    <w:p w14:paraId="4B545EC8" w14:textId="77777777" w:rsidR="00BE7E91" w:rsidRPr="00BE7E91" w:rsidRDefault="00BE7E91" w:rsidP="00BE7E91">
      <w:pPr>
        <w:numPr>
          <w:ilvl w:val="0"/>
          <w:numId w:val="45"/>
        </w:numPr>
      </w:pPr>
      <w:r w:rsidRPr="00BE7E91">
        <w:t xml:space="preserve">Git folder path: </w:t>
      </w:r>
    </w:p>
    <w:p w14:paraId="7EC4F2DF" w14:textId="77777777" w:rsidR="00BE7E91" w:rsidRPr="00BE7E91" w:rsidRDefault="00BE7E91" w:rsidP="007A6D85">
      <w:pPr>
        <w:ind w:left="1440"/>
      </w:pPr>
      <w:r w:rsidRPr="00BE7E91">
        <w:t>Git -&gt; Repos -&gt; ix-thread-components-&gt; data-catalog -&gt; ix-data-catalog-ui</w:t>
      </w:r>
    </w:p>
    <w:p w14:paraId="64A65B82" w14:textId="77777777" w:rsidR="00BE7E91" w:rsidRPr="00BE7E91" w:rsidRDefault="00BE7E91" w:rsidP="007A6D85">
      <w:pPr>
        <w:ind w:left="1440"/>
      </w:pPr>
      <w:r w:rsidRPr="00BE7E91">
        <w:t>Git -&gt; Repos -&gt; ix-thread-components-&gt; data-federation/ix-query-engine-api</w:t>
      </w:r>
    </w:p>
    <w:p w14:paraId="3C121323" w14:textId="77777777" w:rsidR="00BE7E91" w:rsidRDefault="00BE7E91" w:rsidP="00BE7E91">
      <w:pPr>
        <w:numPr>
          <w:ilvl w:val="0"/>
          <w:numId w:val="45"/>
        </w:numPr>
      </w:pPr>
      <w:r w:rsidRPr="00BE7E91">
        <w:t xml:space="preserve">Git folder links: </w:t>
      </w:r>
    </w:p>
    <w:p w14:paraId="5D1165DD" w14:textId="1C7506AD" w:rsidR="00BE7E91" w:rsidRPr="00BE7E91" w:rsidRDefault="00BE7E91" w:rsidP="007A6D85">
      <w:pPr>
        <w:ind w:left="1440"/>
      </w:pPr>
      <w:hyperlink r:id="rId20" w:history="1">
        <w:r w:rsidRPr="00BE7E91">
          <w:rPr>
            <w:rStyle w:val="Hyperlink"/>
          </w:rPr>
          <w:t>Query Engine - Repos (azure.com)</w:t>
        </w:r>
      </w:hyperlink>
    </w:p>
    <w:p w14:paraId="76BB6247" w14:textId="7F7DAEBE" w:rsidR="00D35EF3" w:rsidRPr="00D35EF3" w:rsidRDefault="00BE7E91" w:rsidP="007A6D85">
      <w:pPr>
        <w:ind w:left="1440"/>
      </w:pPr>
      <w:hyperlink r:id="rId21" w:history="1">
        <w:r w:rsidRPr="00BE7E91">
          <w:rPr>
            <w:rStyle w:val="Hyperlink"/>
          </w:rPr>
          <w:t>Data Catalog UI - Repos (azure.com)</w:t>
        </w:r>
      </w:hyperlink>
    </w:p>
    <w:p w14:paraId="79EFD66F" w14:textId="77777777" w:rsidR="00D55740" w:rsidRDefault="00D55740" w:rsidP="00F3153E">
      <w:pPr>
        <w:pStyle w:val="Heading1"/>
        <w:sectPr w:rsidR="00D55740" w:rsidSect="00D35EF3">
          <w:pgSz w:w="15840" w:h="15840" w:orient="landscape" w:code="1"/>
          <w:pgMar w:top="1440" w:right="1440" w:bottom="1440" w:left="1440" w:header="720" w:footer="720" w:gutter="0"/>
          <w:cols w:space="720"/>
        </w:sectPr>
      </w:pPr>
    </w:p>
    <w:p w14:paraId="1A2B2A56" w14:textId="77777777" w:rsidR="005817DC" w:rsidRDefault="2EB74053" w:rsidP="00F3153E">
      <w:pPr>
        <w:pStyle w:val="Heading1"/>
      </w:pPr>
      <w:bookmarkStart w:id="20" w:name="_Toc220931925"/>
      <w:r>
        <w:lastRenderedPageBreak/>
        <w:t xml:space="preserve">Data Catalog </w:t>
      </w:r>
      <w:r w:rsidR="7A1EE570">
        <w:t>Architecture</w:t>
      </w:r>
      <w:bookmarkEnd w:id="20"/>
      <w:r w:rsidR="7A1EE570">
        <w:t xml:space="preserve"> </w:t>
      </w:r>
    </w:p>
    <w:p w14:paraId="0EAAD7C4" w14:textId="77777777" w:rsidR="00D55740" w:rsidRDefault="00D55740" w:rsidP="00415AC1">
      <w:pPr>
        <w:spacing w:after="240"/>
        <w:ind w:right="225"/>
        <w:sectPr w:rsidR="00D55740" w:rsidSect="00750FBB">
          <w:pgSz w:w="15840" w:h="15840" w:orient="landscape" w:code="1"/>
          <w:pgMar w:top="1440" w:right="1440" w:bottom="1440" w:left="1440" w:header="720" w:footer="720" w:gutter="0"/>
          <w:cols w:space="720"/>
        </w:sectPr>
      </w:pPr>
    </w:p>
    <w:p w14:paraId="49D46971" w14:textId="436CAF37" w:rsidR="00327C4C" w:rsidRPr="00981208" w:rsidRDefault="00417037" w:rsidP="00415AC1">
      <w:pPr>
        <w:spacing w:after="240"/>
        <w:ind w:right="225"/>
      </w:pPr>
      <w:r>
        <w:t>The</w:t>
      </w:r>
      <w:r w:rsidR="00F556AA" w:rsidRPr="00981208">
        <w:t xml:space="preserve"> data catalog architecture </w:t>
      </w:r>
      <w:r>
        <w:t xml:space="preserve">is </w:t>
      </w:r>
      <w:r w:rsidR="00F556AA" w:rsidRPr="00981208">
        <w:t>designed to integrate multiple source systems</w:t>
      </w:r>
      <w:r>
        <w:t>. It</w:t>
      </w:r>
      <w:r w:rsidR="00F556AA" w:rsidRPr="00981208">
        <w:t xml:space="preserve"> comprises several essential components and processes to manage and utilize data effectively. At its core are diverse data sources such as databases, big data platforms, cloud storage, data lakes, applications, and APIs. The ingestion layer employs ETL/ELT tools and data pipelines to extract data from these sources. Metadata harvesting tools, both automated and manual, collect detailed metadata, including schemas, data types, relationships, and data lineage, which are then stored in a metadata repository. The catalog management layer organizes this metadata with indexing engines, business glossaries, and data lineage trackers, providing a structured and accessible repository. User interface and access layers offer search and discovery </w:t>
      </w:r>
      <w:r w:rsidR="00F556AA" w:rsidRPr="00981208">
        <w:t xml:space="preserve">tools, data profiling, collaboration features, and visualization aids, enabling users to find, understand, and collaborate on data assets seamlessly. Security and governance layers ensure data is used securely and in compliance with regulatory standards through access controls, audit trails, and compliance management. An integration layer, equipped with APIs and connectors, allows the catalog to interface with other systems and tools within the organization, ensuring seamless data management and utilization. This architecture not only centralizes data management but also enhances data discovery, quality, governance, and collaborative efforts </w:t>
      </w:r>
      <w:r w:rsidR="00A767F5" w:rsidRPr="00981208">
        <w:t xml:space="preserve">across the </w:t>
      </w:r>
      <w:r w:rsidR="008C521D" w:rsidRPr="00981208">
        <w:t>organization</w:t>
      </w:r>
      <w:r w:rsidR="00A767F5" w:rsidRPr="00981208">
        <w:t>.</w:t>
      </w:r>
      <w:r w:rsidR="00230CE7">
        <w:t xml:space="preserve"> The following diagram depicts the </w:t>
      </w:r>
      <w:r w:rsidR="00F3631F">
        <w:t>components discussed.</w:t>
      </w:r>
    </w:p>
    <w:p w14:paraId="4B24273C" w14:textId="77777777" w:rsidR="00D55740" w:rsidRDefault="00D55740" w:rsidP="1D3E6455">
      <w:pPr>
        <w:spacing w:after="240"/>
        <w:sectPr w:rsidR="00D55740" w:rsidSect="00750FBB">
          <w:type w:val="continuous"/>
          <w:pgSz w:w="15840" w:h="15840" w:orient="landscape" w:code="1"/>
          <w:pgMar w:top="1440" w:right="1440" w:bottom="1440" w:left="1440" w:header="720" w:footer="720" w:gutter="0"/>
          <w:cols w:num="2" w:space="720"/>
        </w:sectPr>
      </w:pPr>
    </w:p>
    <w:p w14:paraId="0AFCE880" w14:textId="11040EDD" w:rsidR="4D6D7FCA" w:rsidRPr="00981208" w:rsidRDefault="00A767F5" w:rsidP="007A6D85">
      <w:pPr>
        <w:spacing w:after="240"/>
        <w:ind w:left="-720"/>
      </w:pPr>
      <w:r w:rsidRPr="00981208">
        <w:rPr>
          <w:noProof/>
        </w:rPr>
        <w:drawing>
          <wp:inline distT="0" distB="0" distL="0" distR="0" wp14:anchorId="2A01EB10" wp14:editId="61B3E029">
            <wp:extent cx="9243859" cy="3943350"/>
            <wp:effectExtent l="0" t="0" r="0" b="0"/>
            <wp:docPr id="258288890" name="Picture 1" descr="Data Catalog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8890" name="Picture 1" descr="Data Catalog Architecture diagram"/>
                    <pic:cNvPicPr/>
                  </pic:nvPicPr>
                  <pic:blipFill rotWithShape="1">
                    <a:blip r:embed="rId22">
                      <a:extLst>
                        <a:ext uri="{28A0092B-C50C-407E-A947-70E740481C1C}">
                          <a14:useLocalDpi xmlns:a14="http://schemas.microsoft.com/office/drawing/2010/main" val="0"/>
                        </a:ext>
                      </a:extLst>
                    </a:blip>
                    <a:srcRect t="9889" b="10642"/>
                    <a:stretch/>
                  </pic:blipFill>
                  <pic:spPr bwMode="auto">
                    <a:xfrm>
                      <a:off x="0" y="0"/>
                      <a:ext cx="9315839" cy="3974056"/>
                    </a:xfrm>
                    <a:prstGeom prst="rect">
                      <a:avLst/>
                    </a:prstGeom>
                    <a:ln>
                      <a:noFill/>
                    </a:ln>
                    <a:extLst>
                      <a:ext uri="{53640926-AAD7-44D8-BBD7-CCE9431645EC}">
                        <a14:shadowObscured xmlns:a14="http://schemas.microsoft.com/office/drawing/2010/main"/>
                      </a:ext>
                    </a:extLst>
                  </pic:spPr>
                </pic:pic>
              </a:graphicData>
            </a:graphic>
          </wp:inline>
        </w:drawing>
      </w:r>
    </w:p>
    <w:p w14:paraId="237031EC" w14:textId="64393EE8" w:rsidR="00152C8E" w:rsidRPr="00981208" w:rsidRDefault="00152C8E" w:rsidP="00152C8E">
      <w:pPr>
        <w:spacing w:after="240"/>
        <w:jc w:val="center"/>
        <w:rPr>
          <w:sz w:val="4"/>
          <w:szCs w:val="6"/>
        </w:rPr>
      </w:pPr>
    </w:p>
    <w:p w14:paraId="40BAFE16" w14:textId="77777777" w:rsidR="00E00447" w:rsidRDefault="00E00447" w:rsidP="00F3153E">
      <w:pPr>
        <w:pStyle w:val="Heading1"/>
        <w:sectPr w:rsidR="00E00447" w:rsidSect="00750FBB">
          <w:type w:val="continuous"/>
          <w:pgSz w:w="15840" w:h="15840" w:orient="landscape" w:code="1"/>
          <w:pgMar w:top="1440" w:right="1440" w:bottom="1440" w:left="1440" w:header="720" w:footer="720" w:gutter="0"/>
          <w:cols w:space="720"/>
        </w:sectPr>
      </w:pPr>
      <w:bookmarkStart w:id="21" w:name="OLE_LINK34"/>
      <w:bookmarkStart w:id="22" w:name="OLE_LINK86"/>
      <w:bookmarkStart w:id="23" w:name="OLE_LINK35"/>
      <w:bookmarkEnd w:id="1"/>
      <w:bookmarkEnd w:id="0"/>
    </w:p>
    <w:p w14:paraId="53D1A011" w14:textId="60F619B7" w:rsidR="00F3631F" w:rsidRDefault="00ED6252" w:rsidP="00F3153E">
      <w:pPr>
        <w:pStyle w:val="Heading1"/>
      </w:pPr>
      <w:bookmarkStart w:id="24" w:name="_Toc220931926"/>
      <w:r>
        <w:lastRenderedPageBreak/>
        <w:t>API Specifications</w:t>
      </w:r>
      <w:bookmarkEnd w:id="24"/>
    </w:p>
    <w:p w14:paraId="670AE824" w14:textId="4A9034A2" w:rsidR="00882E49" w:rsidRDefault="00882E49" w:rsidP="00882E49">
      <w:pPr>
        <w:rPr>
          <w:lang w:val="en-GB"/>
        </w:rPr>
      </w:pPr>
      <w:r>
        <w:rPr>
          <w:lang w:val="en-GB"/>
        </w:rPr>
        <w:t xml:space="preserve">The data catalog UI uses a set of APIs to </w:t>
      </w:r>
      <w:r w:rsidR="00BF29CA">
        <w:rPr>
          <w:lang w:val="en-GB"/>
        </w:rPr>
        <w:t xml:space="preserve">perform its functions and support its UI. </w:t>
      </w:r>
      <w:r w:rsidR="007A4EAE">
        <w:rPr>
          <w:lang w:val="en-GB"/>
        </w:rPr>
        <w:t xml:space="preserve">They fetch data from the system via the Query Engine API. </w:t>
      </w:r>
    </w:p>
    <w:tbl>
      <w:tblPr>
        <w:tblStyle w:val="TableGridLight"/>
        <w:tblW w:w="12960" w:type="dxa"/>
        <w:tblLayout w:type="fixed"/>
        <w:tblCellMar>
          <w:left w:w="86" w:type="dxa"/>
          <w:right w:w="0" w:type="dxa"/>
        </w:tblCellMar>
        <w:tblLook w:val="04A0" w:firstRow="1" w:lastRow="0" w:firstColumn="1" w:lastColumn="0" w:noHBand="0" w:noVBand="1"/>
      </w:tblPr>
      <w:tblGrid>
        <w:gridCol w:w="2657"/>
        <w:gridCol w:w="10303"/>
      </w:tblGrid>
      <w:tr w:rsidR="007410B2" w14:paraId="27C210DC" w14:textId="77777777" w:rsidTr="008145B0">
        <w:tc>
          <w:tcPr>
            <w:tcW w:w="1025" w:type="pct"/>
            <w:shd w:val="clear" w:color="auto" w:fill="7030A0"/>
          </w:tcPr>
          <w:p w14:paraId="73D97764" w14:textId="47CCF2E2" w:rsidR="007410B2" w:rsidRPr="00E86F86" w:rsidRDefault="007410B2" w:rsidP="007D3F7D">
            <w:pPr>
              <w:spacing w:before="20" w:after="20"/>
              <w:jc w:val="left"/>
              <w:rPr>
                <w:color w:val="FFFFFF" w:themeColor="background1"/>
                <w:lang w:val="en-GB"/>
              </w:rPr>
            </w:pPr>
            <w:r>
              <w:rPr>
                <w:color w:val="FFFFFF" w:themeColor="background1"/>
                <w:lang w:val="en-GB"/>
              </w:rPr>
              <w:t>Type</w:t>
            </w:r>
          </w:p>
        </w:tc>
        <w:tc>
          <w:tcPr>
            <w:tcW w:w="3975" w:type="pct"/>
            <w:shd w:val="clear" w:color="auto" w:fill="7030A0"/>
          </w:tcPr>
          <w:p w14:paraId="7624C0B9" w14:textId="49844F0D" w:rsidR="007410B2" w:rsidRPr="00E86F86" w:rsidRDefault="007410B2" w:rsidP="007D3F7D">
            <w:pPr>
              <w:spacing w:before="20" w:after="20"/>
              <w:jc w:val="left"/>
              <w:rPr>
                <w:color w:val="FFFFFF" w:themeColor="background1"/>
                <w:lang w:val="en-GB"/>
              </w:rPr>
            </w:pPr>
            <w:r w:rsidRPr="00E86F86">
              <w:rPr>
                <w:color w:val="FFFFFF" w:themeColor="background1"/>
                <w:lang w:val="en-GB"/>
              </w:rPr>
              <w:t>API</w:t>
            </w:r>
          </w:p>
        </w:tc>
      </w:tr>
      <w:tr w:rsidR="007410B2" w14:paraId="6B8A8AA9" w14:textId="77777777" w:rsidTr="008145B0">
        <w:tc>
          <w:tcPr>
            <w:tcW w:w="1025" w:type="pct"/>
          </w:tcPr>
          <w:p w14:paraId="0D05F9CE" w14:textId="2B5A7EFB" w:rsidR="007410B2" w:rsidRDefault="007410B2" w:rsidP="007D3F7D">
            <w:pPr>
              <w:spacing w:before="20" w:after="20"/>
              <w:jc w:val="left"/>
              <w:rPr>
                <w:lang w:val="en-GB"/>
              </w:rPr>
            </w:pPr>
            <w:r>
              <w:rPr>
                <w:lang w:val="en-GB"/>
              </w:rPr>
              <w:t>Dashboard APIs</w:t>
            </w:r>
          </w:p>
        </w:tc>
        <w:tc>
          <w:tcPr>
            <w:tcW w:w="3975" w:type="pct"/>
          </w:tcPr>
          <w:p w14:paraId="2E0DAB57" w14:textId="77777777" w:rsidR="007410B2" w:rsidRDefault="007410B2" w:rsidP="007D3F7D">
            <w:pPr>
              <w:spacing w:before="20" w:after="20"/>
              <w:jc w:val="left"/>
              <w:rPr>
                <w:lang w:val="en-GB"/>
              </w:rPr>
            </w:pPr>
            <w:r>
              <w:rPr>
                <w:lang w:val="en-GB"/>
              </w:rPr>
              <w:t>POST System Count</w:t>
            </w:r>
          </w:p>
          <w:p w14:paraId="0DA6C491" w14:textId="77777777" w:rsidR="007410B2" w:rsidRPr="007410B2" w:rsidRDefault="007410B2" w:rsidP="007D3F7D">
            <w:pPr>
              <w:spacing w:before="20" w:after="20"/>
              <w:jc w:val="left"/>
              <w:rPr>
                <w:lang w:val="en-GB"/>
              </w:rPr>
            </w:pPr>
            <w:r w:rsidRPr="007410B2">
              <w:rPr>
                <w:lang w:val="en-GB"/>
              </w:rPr>
              <w:t>POST Collection Count</w:t>
            </w:r>
          </w:p>
          <w:p w14:paraId="51CFB15C" w14:textId="77777777" w:rsidR="007410B2" w:rsidRPr="007410B2" w:rsidRDefault="007410B2" w:rsidP="007D3F7D">
            <w:pPr>
              <w:spacing w:before="20" w:after="20"/>
              <w:jc w:val="left"/>
              <w:rPr>
                <w:lang w:val="en-GB"/>
              </w:rPr>
            </w:pPr>
            <w:r w:rsidRPr="007410B2">
              <w:rPr>
                <w:lang w:val="en-GB"/>
              </w:rPr>
              <w:t>POST Glossary Count</w:t>
            </w:r>
          </w:p>
          <w:p w14:paraId="27D40997" w14:textId="77777777" w:rsidR="007410B2" w:rsidRPr="007410B2" w:rsidRDefault="007410B2" w:rsidP="007D3F7D">
            <w:pPr>
              <w:spacing w:before="20" w:after="20"/>
              <w:jc w:val="left"/>
              <w:rPr>
                <w:lang w:val="en-GB"/>
              </w:rPr>
            </w:pPr>
            <w:r w:rsidRPr="007410B2">
              <w:rPr>
                <w:lang w:val="en-GB"/>
              </w:rPr>
              <w:t>POST Policy Count</w:t>
            </w:r>
          </w:p>
          <w:p w14:paraId="0C80A04E" w14:textId="77777777" w:rsidR="007410B2" w:rsidRPr="007410B2" w:rsidRDefault="007410B2" w:rsidP="007D3F7D">
            <w:pPr>
              <w:spacing w:before="20" w:after="20"/>
              <w:jc w:val="left"/>
              <w:rPr>
                <w:lang w:val="en-GB"/>
              </w:rPr>
            </w:pPr>
            <w:r w:rsidRPr="007410B2">
              <w:rPr>
                <w:lang w:val="en-GB"/>
              </w:rPr>
              <w:t>POST Business Asset Count</w:t>
            </w:r>
          </w:p>
          <w:p w14:paraId="3D927786" w14:textId="77777777" w:rsidR="007410B2" w:rsidRPr="007410B2" w:rsidRDefault="007410B2" w:rsidP="007D3F7D">
            <w:pPr>
              <w:spacing w:before="20" w:after="20"/>
              <w:jc w:val="left"/>
              <w:rPr>
                <w:lang w:val="en-GB"/>
              </w:rPr>
            </w:pPr>
            <w:r w:rsidRPr="007410B2">
              <w:rPr>
                <w:lang w:val="en-GB"/>
              </w:rPr>
              <w:t>POST Technical Asset Count</w:t>
            </w:r>
          </w:p>
          <w:p w14:paraId="5B0D9911" w14:textId="37002972" w:rsidR="007410B2" w:rsidRDefault="007410B2" w:rsidP="007D3F7D">
            <w:pPr>
              <w:spacing w:before="20" w:after="20"/>
              <w:jc w:val="left"/>
              <w:rPr>
                <w:lang w:val="en-GB"/>
              </w:rPr>
            </w:pPr>
            <w:r w:rsidRPr="007410B2">
              <w:rPr>
                <w:lang w:val="en-GB"/>
              </w:rPr>
              <w:t>POST Onboarded Asset Count</w:t>
            </w:r>
          </w:p>
        </w:tc>
      </w:tr>
      <w:tr w:rsidR="007410B2" w14:paraId="67EEFFAD" w14:textId="77777777" w:rsidTr="008145B0">
        <w:tc>
          <w:tcPr>
            <w:tcW w:w="1025" w:type="pct"/>
          </w:tcPr>
          <w:p w14:paraId="2EA9E21F" w14:textId="036C8DE0" w:rsidR="007410B2" w:rsidRDefault="007410B2" w:rsidP="007D3F7D">
            <w:pPr>
              <w:spacing w:before="20" w:after="20"/>
              <w:jc w:val="left"/>
              <w:rPr>
                <w:lang w:val="en-GB"/>
              </w:rPr>
            </w:pPr>
            <w:bookmarkStart w:id="25" w:name="_Hlk170146289"/>
            <w:r>
              <w:rPr>
                <w:lang w:val="en-GB"/>
              </w:rPr>
              <w:t>Search Bar APIs</w:t>
            </w:r>
          </w:p>
        </w:tc>
        <w:tc>
          <w:tcPr>
            <w:tcW w:w="3975" w:type="pct"/>
          </w:tcPr>
          <w:p w14:paraId="7E1B493D" w14:textId="77777777" w:rsidR="007410B2" w:rsidRDefault="007410B2" w:rsidP="007D3F7D">
            <w:pPr>
              <w:spacing w:before="20" w:after="20"/>
              <w:jc w:val="left"/>
              <w:rPr>
                <w:lang w:val="en-GB"/>
              </w:rPr>
            </w:pPr>
            <w:r>
              <w:rPr>
                <w:lang w:val="en-GB"/>
              </w:rPr>
              <w:t>POST Asset Suggestion</w:t>
            </w:r>
          </w:p>
          <w:p w14:paraId="1188ED55" w14:textId="7C88CE2E" w:rsidR="007410B2" w:rsidRDefault="007410B2" w:rsidP="007D3F7D">
            <w:pPr>
              <w:spacing w:before="20" w:after="20"/>
              <w:jc w:val="left"/>
              <w:rPr>
                <w:lang w:val="en-GB"/>
              </w:rPr>
            </w:pPr>
            <w:r>
              <w:rPr>
                <w:lang w:val="en-GB"/>
              </w:rPr>
              <w:t>POST Autocomplete</w:t>
            </w:r>
          </w:p>
        </w:tc>
      </w:tr>
      <w:tr w:rsidR="00E63B85" w14:paraId="606C27F7" w14:textId="77777777" w:rsidTr="008145B0">
        <w:tc>
          <w:tcPr>
            <w:tcW w:w="1025" w:type="pct"/>
          </w:tcPr>
          <w:p w14:paraId="7960CD46" w14:textId="19A2D277" w:rsidR="00E63B85" w:rsidRDefault="00E63B85" w:rsidP="007D3F7D">
            <w:pPr>
              <w:spacing w:before="20" w:after="20"/>
              <w:jc w:val="left"/>
              <w:rPr>
                <w:lang w:val="en-GB"/>
              </w:rPr>
            </w:pPr>
            <w:r>
              <w:rPr>
                <w:lang w:val="en-GB"/>
              </w:rPr>
              <w:t>Search Screen APIs</w:t>
            </w:r>
          </w:p>
        </w:tc>
        <w:tc>
          <w:tcPr>
            <w:tcW w:w="3975" w:type="pct"/>
          </w:tcPr>
          <w:p w14:paraId="11B0004D" w14:textId="7F2A3046" w:rsidR="00E63B85" w:rsidRDefault="00E63B85" w:rsidP="007D3F7D">
            <w:pPr>
              <w:spacing w:before="20" w:after="20"/>
              <w:jc w:val="left"/>
              <w:rPr>
                <w:lang w:val="en-GB"/>
              </w:rPr>
            </w:pPr>
            <w:r>
              <w:rPr>
                <w:lang w:val="en-GB"/>
              </w:rPr>
              <w:t>POST Search Details</w:t>
            </w:r>
          </w:p>
        </w:tc>
      </w:tr>
      <w:tr w:rsidR="00E63B85" w14:paraId="3C0D849D" w14:textId="77777777" w:rsidTr="008145B0">
        <w:tc>
          <w:tcPr>
            <w:tcW w:w="1025" w:type="pct"/>
          </w:tcPr>
          <w:p w14:paraId="2DE973E2" w14:textId="37F23856" w:rsidR="00E63B85" w:rsidRDefault="00E63B85" w:rsidP="007D3F7D">
            <w:pPr>
              <w:spacing w:before="20" w:after="20"/>
              <w:jc w:val="left"/>
              <w:rPr>
                <w:lang w:val="en-GB"/>
              </w:rPr>
            </w:pPr>
            <w:r>
              <w:rPr>
                <w:lang w:val="en-GB"/>
              </w:rPr>
              <w:t>Filter APIs</w:t>
            </w:r>
          </w:p>
        </w:tc>
        <w:tc>
          <w:tcPr>
            <w:tcW w:w="3975" w:type="pct"/>
          </w:tcPr>
          <w:p w14:paraId="534953B4" w14:textId="77777777" w:rsidR="00E63B85" w:rsidRDefault="00E63B85" w:rsidP="007D3F7D">
            <w:pPr>
              <w:spacing w:before="20" w:after="20"/>
              <w:jc w:val="left"/>
              <w:rPr>
                <w:lang w:val="en-GB"/>
              </w:rPr>
            </w:pPr>
            <w:r>
              <w:rPr>
                <w:lang w:val="en-GB"/>
              </w:rPr>
              <w:t>POST Technical Asset Type API</w:t>
            </w:r>
          </w:p>
          <w:p w14:paraId="3F1D1042" w14:textId="77777777" w:rsidR="00E63B85" w:rsidRDefault="00E63B85" w:rsidP="007D3F7D">
            <w:pPr>
              <w:spacing w:before="20" w:after="20"/>
              <w:jc w:val="left"/>
              <w:rPr>
                <w:lang w:val="en-GB"/>
              </w:rPr>
            </w:pPr>
            <w:r>
              <w:rPr>
                <w:lang w:val="en-GB"/>
              </w:rPr>
              <w:t>POST Business Asset Type API</w:t>
            </w:r>
          </w:p>
          <w:p w14:paraId="59059515" w14:textId="77777777" w:rsidR="00E63B85" w:rsidRDefault="00E63B85" w:rsidP="007D3F7D">
            <w:pPr>
              <w:spacing w:before="20" w:after="20"/>
              <w:jc w:val="left"/>
              <w:rPr>
                <w:lang w:val="en-GB"/>
              </w:rPr>
            </w:pPr>
            <w:r>
              <w:rPr>
                <w:lang w:val="en-GB"/>
              </w:rPr>
              <w:t>POST Data Source and Assigned Term Option</w:t>
            </w:r>
          </w:p>
          <w:p w14:paraId="4635300E" w14:textId="77777777" w:rsidR="00E63B85" w:rsidRDefault="00E63B85" w:rsidP="007D3F7D">
            <w:pPr>
              <w:spacing w:before="20" w:after="20"/>
              <w:jc w:val="left"/>
              <w:rPr>
                <w:lang w:val="en-GB"/>
              </w:rPr>
            </w:pPr>
            <w:r>
              <w:rPr>
                <w:lang w:val="en-GB"/>
              </w:rPr>
              <w:t>POST Collection API</w:t>
            </w:r>
          </w:p>
          <w:p w14:paraId="0181525F" w14:textId="77777777" w:rsidR="00E63B85" w:rsidRDefault="00E63B85" w:rsidP="007D3F7D">
            <w:pPr>
              <w:spacing w:before="20" w:after="20"/>
              <w:jc w:val="left"/>
              <w:rPr>
                <w:lang w:val="en-GB"/>
              </w:rPr>
            </w:pPr>
            <w:r>
              <w:rPr>
                <w:lang w:val="en-GB"/>
              </w:rPr>
              <w:t>POST Classification API</w:t>
            </w:r>
          </w:p>
          <w:p w14:paraId="5941AC59" w14:textId="77777777" w:rsidR="00E63B85" w:rsidRDefault="00E63B85" w:rsidP="007D3F7D">
            <w:pPr>
              <w:spacing w:before="20" w:after="20"/>
              <w:jc w:val="left"/>
              <w:rPr>
                <w:lang w:val="en-GB"/>
              </w:rPr>
            </w:pPr>
            <w:r>
              <w:rPr>
                <w:lang w:val="en-GB"/>
              </w:rPr>
              <w:t>POST Applying or Removing Filters</w:t>
            </w:r>
          </w:p>
          <w:p w14:paraId="190DA8B2" w14:textId="4232745A" w:rsidR="00E63B85" w:rsidRDefault="00E63B85" w:rsidP="007D3F7D">
            <w:pPr>
              <w:spacing w:before="20" w:after="20"/>
              <w:jc w:val="left"/>
              <w:rPr>
                <w:lang w:val="en-GB"/>
              </w:rPr>
            </w:pPr>
            <w:r>
              <w:rPr>
                <w:lang w:val="en-GB"/>
              </w:rPr>
              <w:t>POST Custom Filter Option</w:t>
            </w:r>
          </w:p>
        </w:tc>
      </w:tr>
      <w:tr w:rsidR="00E63B85" w14:paraId="2DA44B14" w14:textId="77777777" w:rsidTr="008145B0">
        <w:tc>
          <w:tcPr>
            <w:tcW w:w="1025" w:type="pct"/>
          </w:tcPr>
          <w:p w14:paraId="5D427831" w14:textId="31597B9C" w:rsidR="00E63B85" w:rsidRDefault="00E63B85" w:rsidP="007D3F7D">
            <w:pPr>
              <w:spacing w:before="20" w:after="20"/>
              <w:jc w:val="left"/>
              <w:rPr>
                <w:lang w:val="en-GB"/>
              </w:rPr>
            </w:pPr>
            <w:r>
              <w:rPr>
                <w:lang w:val="en-GB"/>
              </w:rPr>
              <w:t>Business Asset APIs</w:t>
            </w:r>
          </w:p>
        </w:tc>
        <w:tc>
          <w:tcPr>
            <w:tcW w:w="3975" w:type="pct"/>
          </w:tcPr>
          <w:p w14:paraId="3736E131" w14:textId="77777777" w:rsidR="00E63B85" w:rsidRDefault="00E63B85" w:rsidP="007D3F7D">
            <w:pPr>
              <w:spacing w:before="20" w:after="20"/>
              <w:jc w:val="left"/>
              <w:rPr>
                <w:lang w:val="en-GB"/>
              </w:rPr>
            </w:pPr>
            <w:r>
              <w:rPr>
                <w:lang w:val="en-GB"/>
              </w:rPr>
              <w:t>POST Business Asset Overview Tab Details</w:t>
            </w:r>
          </w:p>
          <w:p w14:paraId="4F69DE3B" w14:textId="77777777" w:rsidR="00E63B85" w:rsidRDefault="00E63B85" w:rsidP="007D3F7D">
            <w:pPr>
              <w:spacing w:before="20" w:after="20"/>
              <w:jc w:val="left"/>
              <w:rPr>
                <w:lang w:val="en-GB"/>
              </w:rPr>
            </w:pPr>
            <w:r>
              <w:rPr>
                <w:lang w:val="en-GB"/>
              </w:rPr>
              <w:t>POST Business/Technical Asset Overview Collection Path Details</w:t>
            </w:r>
          </w:p>
          <w:p w14:paraId="2B7F5793" w14:textId="77777777" w:rsidR="00E63B85" w:rsidRDefault="00E63B85" w:rsidP="007D3F7D">
            <w:pPr>
              <w:spacing w:before="20" w:after="20"/>
              <w:jc w:val="left"/>
              <w:rPr>
                <w:lang w:val="en-GB"/>
              </w:rPr>
            </w:pPr>
            <w:r>
              <w:rPr>
                <w:lang w:val="en-GB"/>
              </w:rPr>
              <w:t>POST Business/Technical Asset Overview Tab Glossary Terms Details</w:t>
            </w:r>
          </w:p>
          <w:p w14:paraId="4F4F6995" w14:textId="77777777" w:rsidR="00E63B85" w:rsidRDefault="00E63B85" w:rsidP="007D3F7D">
            <w:pPr>
              <w:spacing w:before="20" w:after="20"/>
              <w:jc w:val="left"/>
              <w:rPr>
                <w:lang w:val="en-GB"/>
              </w:rPr>
            </w:pPr>
            <w:r>
              <w:rPr>
                <w:lang w:val="en-GB"/>
              </w:rPr>
              <w:t>POST Asset Glossary Terms Inner Page Overview Tab Details</w:t>
            </w:r>
          </w:p>
          <w:p w14:paraId="34926866" w14:textId="77777777" w:rsidR="00E63B85" w:rsidRDefault="00E63B85" w:rsidP="007D3F7D">
            <w:pPr>
              <w:spacing w:before="20" w:after="20"/>
              <w:jc w:val="left"/>
              <w:rPr>
                <w:lang w:val="en-GB"/>
              </w:rPr>
            </w:pPr>
            <w:r>
              <w:rPr>
                <w:lang w:val="en-GB"/>
              </w:rPr>
              <w:t>POST Asset Glossary Terms Inner Page Overview Tab Catalog Assets Count Details</w:t>
            </w:r>
          </w:p>
          <w:p w14:paraId="6FBBE0C7" w14:textId="77777777" w:rsidR="00E63B85" w:rsidRDefault="00E63B85" w:rsidP="007D3F7D">
            <w:pPr>
              <w:spacing w:before="20" w:after="20"/>
              <w:jc w:val="left"/>
              <w:rPr>
                <w:lang w:val="en-GB"/>
              </w:rPr>
            </w:pPr>
            <w:r>
              <w:rPr>
                <w:lang w:val="en-GB"/>
              </w:rPr>
              <w:t>POST Asset Glossary Terms Inner Page Related Tab Details</w:t>
            </w:r>
          </w:p>
          <w:p w14:paraId="15AB1653" w14:textId="77777777" w:rsidR="00E63B85" w:rsidRDefault="00E63B85" w:rsidP="007D3F7D">
            <w:pPr>
              <w:spacing w:before="20" w:after="20"/>
              <w:jc w:val="left"/>
              <w:rPr>
                <w:lang w:val="en-GB"/>
              </w:rPr>
            </w:pPr>
            <w:r>
              <w:rPr>
                <w:lang w:val="en-GB"/>
              </w:rPr>
              <w:t>POST Business Asset Metadata Tab Details</w:t>
            </w:r>
          </w:p>
          <w:p w14:paraId="5F843482" w14:textId="77777777" w:rsidR="00E63B85" w:rsidRDefault="00E63B85" w:rsidP="007D3F7D">
            <w:pPr>
              <w:spacing w:before="20" w:after="20"/>
              <w:jc w:val="left"/>
              <w:rPr>
                <w:lang w:val="en-GB"/>
              </w:rPr>
            </w:pPr>
            <w:r>
              <w:rPr>
                <w:lang w:val="en-GB"/>
              </w:rPr>
              <w:t>POST Business Asset Related Tab Details</w:t>
            </w:r>
          </w:p>
          <w:p w14:paraId="447DEAC4" w14:textId="70D99EEA" w:rsidR="00E63B85" w:rsidRDefault="00E63B85" w:rsidP="007D3F7D">
            <w:pPr>
              <w:spacing w:before="20" w:after="20"/>
              <w:jc w:val="left"/>
              <w:rPr>
                <w:lang w:val="en-GB"/>
              </w:rPr>
            </w:pPr>
            <w:r>
              <w:rPr>
                <w:lang w:val="en-GB"/>
              </w:rPr>
              <w:t>POST Business Asset Data Quality Tab Details</w:t>
            </w:r>
          </w:p>
        </w:tc>
      </w:tr>
      <w:tr w:rsidR="00E63B85" w14:paraId="43314DF2" w14:textId="77777777" w:rsidTr="008145B0">
        <w:tc>
          <w:tcPr>
            <w:tcW w:w="1025" w:type="pct"/>
          </w:tcPr>
          <w:p w14:paraId="36E376CE" w14:textId="55CB2BDE" w:rsidR="00E63B85" w:rsidRDefault="00E63B85" w:rsidP="007D3F7D">
            <w:pPr>
              <w:spacing w:before="20" w:after="20"/>
              <w:jc w:val="left"/>
              <w:rPr>
                <w:lang w:val="en-GB"/>
              </w:rPr>
            </w:pPr>
            <w:r>
              <w:rPr>
                <w:lang w:val="en-GB"/>
              </w:rPr>
              <w:t>Technical Asset APIs</w:t>
            </w:r>
          </w:p>
        </w:tc>
        <w:tc>
          <w:tcPr>
            <w:tcW w:w="3975" w:type="pct"/>
          </w:tcPr>
          <w:p w14:paraId="6465643D" w14:textId="77777777" w:rsidR="00E63B85" w:rsidRDefault="00E63B85" w:rsidP="007D3F7D">
            <w:pPr>
              <w:spacing w:before="20" w:after="20"/>
              <w:jc w:val="left"/>
              <w:rPr>
                <w:lang w:val="en-GB"/>
              </w:rPr>
            </w:pPr>
            <w:r>
              <w:rPr>
                <w:lang w:val="en-GB"/>
              </w:rPr>
              <w:t>POST Technical Asset Overview Tab Details</w:t>
            </w:r>
          </w:p>
          <w:p w14:paraId="20C3663B" w14:textId="77777777" w:rsidR="00E63B85" w:rsidRDefault="00E63B85" w:rsidP="007D3F7D">
            <w:pPr>
              <w:spacing w:before="20" w:after="20"/>
              <w:jc w:val="left"/>
              <w:rPr>
                <w:lang w:val="en-GB"/>
              </w:rPr>
            </w:pPr>
            <w:r>
              <w:rPr>
                <w:lang w:val="en-GB"/>
              </w:rPr>
              <w:t>POST Technical Asset Schema Tab Details</w:t>
            </w:r>
          </w:p>
          <w:p w14:paraId="0335B8C2" w14:textId="77777777" w:rsidR="00E63B85" w:rsidRDefault="00E63B85" w:rsidP="007D3F7D">
            <w:pPr>
              <w:spacing w:before="20" w:after="20"/>
              <w:jc w:val="left"/>
              <w:rPr>
                <w:lang w:val="en-GB"/>
              </w:rPr>
            </w:pPr>
            <w:r>
              <w:rPr>
                <w:lang w:val="en-GB"/>
              </w:rPr>
              <w:t>POST Technical Asset Lineage Tab Details</w:t>
            </w:r>
          </w:p>
          <w:p w14:paraId="3EFD9D5A" w14:textId="77777777" w:rsidR="00E63B85" w:rsidRDefault="00E63B85" w:rsidP="007D3F7D">
            <w:pPr>
              <w:spacing w:before="20" w:after="20"/>
              <w:jc w:val="left"/>
              <w:rPr>
                <w:lang w:val="en-GB"/>
              </w:rPr>
            </w:pPr>
            <w:r>
              <w:rPr>
                <w:lang w:val="en-GB"/>
              </w:rPr>
              <w:t>POST Technical Asset Lineage Tab Nodes Details</w:t>
            </w:r>
          </w:p>
          <w:p w14:paraId="228A6C5A" w14:textId="77777777" w:rsidR="00E63B85" w:rsidRDefault="00E63B85" w:rsidP="007D3F7D">
            <w:pPr>
              <w:spacing w:before="20" w:after="20"/>
              <w:jc w:val="left"/>
              <w:rPr>
                <w:lang w:val="en-GB"/>
              </w:rPr>
            </w:pPr>
            <w:r>
              <w:rPr>
                <w:lang w:val="en-GB"/>
              </w:rPr>
              <w:t>POST Technical Asset Related Tab Details</w:t>
            </w:r>
          </w:p>
          <w:p w14:paraId="055C5B90" w14:textId="39D9B062" w:rsidR="00E63B85" w:rsidRDefault="00E63B85" w:rsidP="007D3F7D">
            <w:pPr>
              <w:spacing w:before="20" w:after="20"/>
              <w:jc w:val="left"/>
              <w:rPr>
                <w:lang w:val="en-GB"/>
              </w:rPr>
            </w:pPr>
            <w:r>
              <w:rPr>
                <w:lang w:val="en-GB"/>
              </w:rPr>
              <w:t>POST Domain</w:t>
            </w:r>
          </w:p>
        </w:tc>
      </w:tr>
      <w:tr w:rsidR="00C455E3" w14:paraId="0BD81342" w14:textId="77777777" w:rsidTr="008145B0">
        <w:tc>
          <w:tcPr>
            <w:tcW w:w="1025" w:type="pct"/>
          </w:tcPr>
          <w:p w14:paraId="5565900A" w14:textId="08563E2C" w:rsidR="00C455E3" w:rsidRDefault="00C455E3" w:rsidP="007D3F7D">
            <w:pPr>
              <w:spacing w:before="20" w:after="20"/>
              <w:jc w:val="left"/>
              <w:rPr>
                <w:lang w:val="en-GB"/>
              </w:rPr>
            </w:pPr>
            <w:r>
              <w:rPr>
                <w:lang w:val="en-GB"/>
              </w:rPr>
              <w:t>BOM View APIs</w:t>
            </w:r>
          </w:p>
        </w:tc>
        <w:tc>
          <w:tcPr>
            <w:tcW w:w="3975" w:type="pct"/>
          </w:tcPr>
          <w:p w14:paraId="3453BF21" w14:textId="46873D70" w:rsidR="00C455E3" w:rsidRDefault="00C455E3" w:rsidP="007D3F7D">
            <w:pPr>
              <w:spacing w:before="20" w:after="20"/>
              <w:jc w:val="left"/>
              <w:rPr>
                <w:lang w:val="en-GB"/>
              </w:rPr>
            </w:pPr>
            <w:r w:rsidRPr="00C455E3">
              <w:rPr>
                <w:lang w:val="en-GB"/>
              </w:rPr>
              <w:t>POST BOM View API details</w:t>
            </w:r>
          </w:p>
        </w:tc>
      </w:tr>
    </w:tbl>
    <w:p w14:paraId="47EC01C7" w14:textId="77777777" w:rsidR="00EC7E2D" w:rsidRDefault="00EC7E2D" w:rsidP="002A0F47">
      <w:pPr>
        <w:pStyle w:val="Heading2"/>
        <w:sectPr w:rsidR="00EC7E2D" w:rsidSect="00750FBB">
          <w:pgSz w:w="15840" w:h="15840" w:orient="landscape" w:code="1"/>
          <w:pgMar w:top="1440" w:right="1440" w:bottom="1440" w:left="1440" w:header="720" w:footer="720" w:gutter="0"/>
          <w:cols w:space="720"/>
        </w:sectPr>
      </w:pPr>
      <w:bookmarkStart w:id="26" w:name="OLE_LINK121"/>
      <w:bookmarkEnd w:id="25"/>
    </w:p>
    <w:p w14:paraId="32F62F27" w14:textId="59086EF3" w:rsidR="00FD4A97" w:rsidRDefault="00A728EB" w:rsidP="002A0F47">
      <w:pPr>
        <w:pStyle w:val="Heading2"/>
      </w:pPr>
      <w:bookmarkStart w:id="27" w:name="_Toc220931927"/>
      <w:r w:rsidRPr="00981208">
        <w:lastRenderedPageBreak/>
        <w:t>D</w:t>
      </w:r>
      <w:bookmarkStart w:id="28" w:name="OLE_LINK87"/>
      <w:r w:rsidR="007410B2">
        <w:t>ashboard APIs</w:t>
      </w:r>
      <w:bookmarkEnd w:id="27"/>
    </w:p>
    <w:p w14:paraId="76838B9D" w14:textId="5FCA4944" w:rsidR="008D5C57" w:rsidRPr="00FD4A97" w:rsidRDefault="004717F4" w:rsidP="00FD4A97">
      <w:pPr>
        <w:pStyle w:val="Heading3"/>
      </w:pPr>
      <w:bookmarkStart w:id="29" w:name="_Ref172283465"/>
      <w:bookmarkStart w:id="30" w:name="OLE_LINK105"/>
      <w:bookmarkStart w:id="31" w:name="OLE_LINK5"/>
      <w:bookmarkStart w:id="32" w:name="_Toc220931928"/>
      <w:bookmarkEnd w:id="26"/>
      <w:r w:rsidRPr="00FD4A97">
        <w:t xml:space="preserve">POST </w:t>
      </w:r>
      <w:r w:rsidR="00A7204F">
        <w:t>-</w:t>
      </w:r>
      <w:r w:rsidR="00AA4191">
        <w:t xml:space="preserve"> </w:t>
      </w:r>
      <w:r w:rsidRPr="00FD4A97">
        <w:t xml:space="preserve">System </w:t>
      </w:r>
      <w:r w:rsidR="00FF1E5A">
        <w:t>C</w:t>
      </w:r>
      <w:r w:rsidRPr="00FD4A97">
        <w:t>ount</w:t>
      </w:r>
      <w:bookmarkEnd w:id="29"/>
      <w:bookmarkEnd w:id="32"/>
    </w:p>
    <w:p w14:paraId="3BA8B8C2" w14:textId="34C54BC9" w:rsidR="009E06CE" w:rsidRPr="00E41B94" w:rsidRDefault="00C82DEA" w:rsidP="00E41B94">
      <w:r w:rsidRPr="00E41B94">
        <w:t xml:space="preserve">This microservice is a </w:t>
      </w:r>
      <w:r w:rsidR="00AC0E87" w:rsidRPr="00E41B94">
        <w:t xml:space="preserve">POST </w:t>
      </w:r>
      <w:r w:rsidRPr="00E41B94">
        <w:t xml:space="preserve"> call to </w:t>
      </w:r>
      <w:r w:rsidR="00D64DC5" w:rsidRPr="00E41B94">
        <w:t xml:space="preserve">the </w:t>
      </w:r>
      <w:r w:rsidR="00AC0E87" w:rsidRPr="00E41B94">
        <w:t xml:space="preserve">Query </w:t>
      </w:r>
      <w:r w:rsidR="0037549D" w:rsidRPr="00E41B94">
        <w:t>Engine</w:t>
      </w:r>
      <w:r w:rsidRPr="00E41B94">
        <w:t xml:space="preserve"> server hosted at </w:t>
      </w:r>
      <w:r w:rsidR="007378CD" w:rsidRPr="00E41B94">
        <w:t xml:space="preserve">the </w:t>
      </w:r>
      <w:r w:rsidR="0037549D" w:rsidRPr="00E41B94">
        <w:t>backend</w:t>
      </w:r>
      <w:r w:rsidRPr="00E41B94">
        <w:t xml:space="preserve"> to get details of </w:t>
      </w:r>
      <w:r w:rsidR="00207253" w:rsidRPr="00E41B94">
        <w:t xml:space="preserve">the </w:t>
      </w:r>
      <w:r w:rsidR="00AC0E87" w:rsidRPr="00E41B94">
        <w:t>system data count</w:t>
      </w:r>
      <w:r w:rsidRPr="00E41B94">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8F1CF7" w14:paraId="45DD7BC6"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6E5372" w14:textId="77777777" w:rsidR="008F1CF7" w:rsidRDefault="008F1CF7"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842071" w14:textId="139526F4" w:rsidR="008F1CF7" w:rsidRDefault="008F1CF7" w:rsidP="007D3F7D">
            <w:pPr>
              <w:spacing w:after="0"/>
              <w:jc w:val="left"/>
            </w:pPr>
            <w:r>
              <w:t>HTTPS</w:t>
            </w:r>
          </w:p>
        </w:tc>
      </w:tr>
      <w:tr w:rsidR="008F1CF7" w14:paraId="7EC3C50A"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E223FC" w14:textId="6D334052" w:rsidR="008F1CF7" w:rsidRDefault="008F1CF7"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8B5834" w14:textId="77777777" w:rsidR="008F1CF7" w:rsidRDefault="008F1CF7" w:rsidP="007D3F7D">
            <w:pPr>
              <w:spacing w:after="0"/>
              <w:jc w:val="left"/>
            </w:pPr>
            <w:hyperlink r:id="rId23" w:history="1">
              <w:r>
                <w:rPr>
                  <w:rStyle w:val="Hyperlink"/>
                </w:rPr>
                <w:t>https://ix-dev-apimgmt.azure-api.net/query-engine-api?subscription-key=**************</w:t>
              </w:r>
            </w:hyperlink>
            <w:r>
              <w:t xml:space="preserve"> </w:t>
            </w:r>
          </w:p>
        </w:tc>
      </w:tr>
      <w:tr w:rsidR="008F1CF7" w14:paraId="02F2F058"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6AFE07" w14:textId="77777777" w:rsidR="008F1CF7" w:rsidRDefault="008F1CF7"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A033E1" w14:textId="5C0427B2" w:rsidR="008F1CF7" w:rsidRDefault="008F1CF7" w:rsidP="007D3F7D">
            <w:pPr>
              <w:spacing w:after="0"/>
              <w:jc w:val="left"/>
            </w:pPr>
            <w:r>
              <w:t>POST</w:t>
            </w:r>
          </w:p>
        </w:tc>
      </w:tr>
      <w:tr w:rsidR="008F1CF7" w14:paraId="1708309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CFB1CE3" w14:textId="77777777" w:rsidR="008F1CF7" w:rsidRDefault="008F1CF7"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FFDCC" w14:textId="77777777" w:rsidR="008F1CF7" w:rsidRDefault="008F1CF7" w:rsidP="007D3F7D">
            <w:pPr>
              <w:spacing w:after="0"/>
              <w:jc w:val="left"/>
            </w:pPr>
            <w:r>
              <w:t>application / json</w:t>
            </w:r>
          </w:p>
        </w:tc>
      </w:tr>
      <w:tr w:rsidR="008F1CF7" w14:paraId="7469CA00"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3D9EAC" w14:textId="77777777" w:rsidR="008F1CF7" w:rsidRDefault="008F1CF7"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D09B2" w14:textId="77777777" w:rsidR="008F1CF7" w:rsidRDefault="008F1CF7" w:rsidP="007D3F7D">
            <w:pPr>
              <w:spacing w:after="0"/>
              <w:jc w:val="left"/>
            </w:pPr>
            <w:r>
              <w:t>Query Parameter: Subscription-key of the application (example, query engine)</w:t>
            </w:r>
          </w:p>
        </w:tc>
      </w:tr>
    </w:tbl>
    <w:p w14:paraId="2673B554" w14:textId="287C3F41" w:rsidR="00E41B94" w:rsidRDefault="00E41B94" w:rsidP="001F2913">
      <w:pPr>
        <w:pStyle w:val="Heading4"/>
        <w:sectPr w:rsidR="00E41B94" w:rsidSect="00750FBB">
          <w:pgSz w:w="15840" w:h="15840" w:orient="landscape" w:code="1"/>
          <w:pgMar w:top="1440" w:right="1440" w:bottom="1440" w:left="1440" w:header="720" w:footer="720" w:gutter="0"/>
          <w:cols w:space="720"/>
        </w:sectPr>
      </w:pPr>
      <w:r>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8"/>
        <w:gridCol w:w="7128"/>
        <w:gridCol w:w="1280"/>
        <w:gridCol w:w="1534"/>
      </w:tblGrid>
      <w:tr w:rsidR="00045D21" w:rsidRPr="00AA6DA5" w14:paraId="4619544F" w14:textId="77777777" w:rsidTr="008145B0">
        <w:trPr>
          <w:trHeight w:val="407"/>
        </w:trPr>
        <w:tc>
          <w:tcPr>
            <w:tcW w:w="1164" w:type="pct"/>
            <w:shd w:val="clear" w:color="auto" w:fill="E7E6E6" w:themeFill="background2"/>
          </w:tcPr>
          <w:p w14:paraId="02DEBBEF" w14:textId="77777777" w:rsidR="00045D21" w:rsidRPr="00AA6DA5" w:rsidRDefault="00045D21" w:rsidP="007D3F7D">
            <w:pPr>
              <w:spacing w:after="0"/>
              <w:jc w:val="left"/>
            </w:pPr>
            <w:r w:rsidRPr="00AA6DA5">
              <w:t>Parameter</w:t>
            </w:r>
          </w:p>
        </w:tc>
        <w:tc>
          <w:tcPr>
            <w:tcW w:w="2750" w:type="pct"/>
            <w:shd w:val="clear" w:color="auto" w:fill="E7E6E6" w:themeFill="background2"/>
          </w:tcPr>
          <w:p w14:paraId="35DC7639" w14:textId="77777777" w:rsidR="00045D21" w:rsidRPr="00AA6DA5" w:rsidRDefault="00045D21" w:rsidP="007D3F7D">
            <w:pPr>
              <w:spacing w:after="0"/>
              <w:jc w:val="left"/>
            </w:pPr>
            <w:r w:rsidRPr="00AA6DA5">
              <w:t>Description</w:t>
            </w:r>
          </w:p>
        </w:tc>
        <w:tc>
          <w:tcPr>
            <w:tcW w:w="494" w:type="pct"/>
            <w:shd w:val="clear" w:color="auto" w:fill="E7E6E6" w:themeFill="background2"/>
          </w:tcPr>
          <w:p w14:paraId="65B03D9A" w14:textId="77777777" w:rsidR="00045D21" w:rsidRPr="00AA6DA5" w:rsidRDefault="00045D21" w:rsidP="007D3F7D">
            <w:pPr>
              <w:spacing w:after="0"/>
              <w:jc w:val="left"/>
            </w:pPr>
            <w:r w:rsidRPr="00AA6DA5">
              <w:t>M/O*</w:t>
            </w:r>
          </w:p>
        </w:tc>
        <w:tc>
          <w:tcPr>
            <w:tcW w:w="592" w:type="pct"/>
            <w:shd w:val="clear" w:color="auto" w:fill="E7E6E6" w:themeFill="background2"/>
          </w:tcPr>
          <w:p w14:paraId="35382612" w14:textId="77777777" w:rsidR="00045D21" w:rsidRPr="00AA6DA5" w:rsidRDefault="00045D21" w:rsidP="007D3F7D">
            <w:pPr>
              <w:spacing w:after="0"/>
              <w:jc w:val="left"/>
            </w:pPr>
            <w:r w:rsidRPr="00AA6DA5">
              <w:t>Type</w:t>
            </w:r>
          </w:p>
        </w:tc>
      </w:tr>
      <w:tr w:rsidR="00045D21" w:rsidRPr="00AA6DA5" w14:paraId="07C6B164" w14:textId="77777777" w:rsidTr="008145B0">
        <w:trPr>
          <w:trHeight w:val="283"/>
        </w:trPr>
        <w:tc>
          <w:tcPr>
            <w:tcW w:w="1164" w:type="pct"/>
          </w:tcPr>
          <w:p w14:paraId="54C43762" w14:textId="77777777" w:rsidR="00045D21" w:rsidRPr="00AA6DA5" w:rsidRDefault="00045D21" w:rsidP="007D3F7D">
            <w:pPr>
              <w:spacing w:after="0"/>
              <w:jc w:val="left"/>
            </w:pPr>
            <w:r w:rsidRPr="00AA6DA5">
              <w:t>Authorization</w:t>
            </w:r>
          </w:p>
        </w:tc>
        <w:tc>
          <w:tcPr>
            <w:tcW w:w="2750" w:type="pct"/>
          </w:tcPr>
          <w:p w14:paraId="068D9EE5" w14:textId="0604F5F3" w:rsidR="00045D21" w:rsidRPr="00AA6DA5" w:rsidRDefault="00045D21" w:rsidP="007D3F7D">
            <w:pPr>
              <w:spacing w:after="0"/>
              <w:jc w:val="left"/>
            </w:pPr>
            <w:r w:rsidRPr="00AA6DA5">
              <w:t xml:space="preserve">Token acquired from Azure </w:t>
            </w:r>
            <w:r w:rsidR="00075282" w:rsidRPr="00AA6DA5">
              <w:t>B2C</w:t>
            </w:r>
            <w:r w:rsidRPr="00AA6DA5">
              <w:t xml:space="preserve"> based on the user credentials for further API calls.</w:t>
            </w:r>
          </w:p>
        </w:tc>
        <w:tc>
          <w:tcPr>
            <w:tcW w:w="494" w:type="pct"/>
          </w:tcPr>
          <w:p w14:paraId="02156713" w14:textId="77777777" w:rsidR="00045D21" w:rsidRPr="00AA6DA5" w:rsidRDefault="00045D21" w:rsidP="007D3F7D">
            <w:pPr>
              <w:spacing w:after="0"/>
              <w:jc w:val="left"/>
            </w:pPr>
            <w:r w:rsidRPr="00AA6DA5">
              <w:t>M</w:t>
            </w:r>
          </w:p>
        </w:tc>
        <w:tc>
          <w:tcPr>
            <w:tcW w:w="592" w:type="pct"/>
          </w:tcPr>
          <w:p w14:paraId="0A1FFA01" w14:textId="77777777" w:rsidR="00045D21" w:rsidRPr="00AA6DA5" w:rsidRDefault="00045D21" w:rsidP="007D3F7D">
            <w:pPr>
              <w:spacing w:after="0"/>
              <w:jc w:val="left"/>
            </w:pPr>
            <w:r w:rsidRPr="00AA6DA5">
              <w:t>String</w:t>
            </w:r>
          </w:p>
        </w:tc>
      </w:tr>
      <w:tr w:rsidR="00045D21" w:rsidRPr="00AA6DA5" w14:paraId="5549A89C" w14:textId="77777777" w:rsidTr="008145B0">
        <w:trPr>
          <w:trHeight w:val="59"/>
        </w:trPr>
        <w:tc>
          <w:tcPr>
            <w:tcW w:w="1164" w:type="pct"/>
          </w:tcPr>
          <w:p w14:paraId="6C8FF633" w14:textId="77777777" w:rsidR="00045D21" w:rsidRPr="00AA6DA5" w:rsidRDefault="00045D21" w:rsidP="007D3F7D">
            <w:pPr>
              <w:spacing w:after="0"/>
              <w:jc w:val="left"/>
            </w:pPr>
            <w:r w:rsidRPr="00AA6DA5">
              <w:t>Content-Type</w:t>
            </w:r>
          </w:p>
        </w:tc>
        <w:tc>
          <w:tcPr>
            <w:tcW w:w="2750" w:type="pct"/>
          </w:tcPr>
          <w:p w14:paraId="69E4EBE7" w14:textId="12AD2906" w:rsidR="00045D21" w:rsidRPr="00AA6DA5" w:rsidRDefault="00045D21" w:rsidP="007D3F7D">
            <w:pPr>
              <w:spacing w:after="0"/>
              <w:jc w:val="left"/>
            </w:pPr>
            <w:r w:rsidRPr="00AA6DA5">
              <w:t xml:space="preserve">Length of content. </w:t>
            </w:r>
            <w:r w:rsidR="00D77E4A">
              <w:t xml:space="preserve"> </w:t>
            </w:r>
          </w:p>
        </w:tc>
        <w:tc>
          <w:tcPr>
            <w:tcW w:w="494" w:type="pct"/>
          </w:tcPr>
          <w:p w14:paraId="0E3AED17" w14:textId="77777777" w:rsidR="00045D21" w:rsidRPr="00AA6DA5" w:rsidRDefault="00045D21" w:rsidP="007D3F7D">
            <w:pPr>
              <w:spacing w:after="0"/>
              <w:jc w:val="left"/>
            </w:pPr>
            <w:r w:rsidRPr="00AA6DA5">
              <w:t>M</w:t>
            </w:r>
          </w:p>
        </w:tc>
        <w:tc>
          <w:tcPr>
            <w:tcW w:w="592" w:type="pct"/>
          </w:tcPr>
          <w:p w14:paraId="05A63B9D" w14:textId="77777777" w:rsidR="00045D21" w:rsidRPr="00AA6DA5" w:rsidRDefault="00045D21" w:rsidP="007D3F7D">
            <w:pPr>
              <w:spacing w:after="0"/>
              <w:jc w:val="left"/>
            </w:pPr>
            <w:r w:rsidRPr="00AA6DA5">
              <w:t>String</w:t>
            </w:r>
          </w:p>
        </w:tc>
      </w:tr>
    </w:tbl>
    <w:p w14:paraId="09D50430" w14:textId="77777777" w:rsidR="00045D21" w:rsidRPr="00AA6DA5" w:rsidRDefault="00045D21" w:rsidP="00AA6DA5">
      <w:r w:rsidRPr="00AA6DA5">
        <w:t xml:space="preserve"> *Mandatory / Optional</w:t>
      </w:r>
    </w:p>
    <w:p w14:paraId="16F98FDC" w14:textId="4E19C0FE" w:rsidR="00F3041E" w:rsidRDefault="00F3041E" w:rsidP="001F2913">
      <w:pPr>
        <w:pStyle w:val="Heading4"/>
        <w:sectPr w:rsidR="00F3041E" w:rsidSect="00E41B94">
          <w:type w:val="continuous"/>
          <w:pgSz w:w="15840" w:h="15840" w:orient="landscape" w:code="1"/>
          <w:pgMar w:top="1440" w:right="1440" w:bottom="1440" w:left="1440" w:header="720" w:footer="720" w:gutter="0"/>
          <w:cols w:space="720"/>
        </w:sectPr>
      </w:pPr>
      <w:bookmarkStart w:id="33" w:name="OLE_LINK4"/>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209"/>
        <w:gridCol w:w="1949"/>
      </w:tblGrid>
      <w:tr w:rsidR="00166706" w:rsidRPr="00AA6DA5" w14:paraId="535FF968" w14:textId="77777777" w:rsidTr="008145B0">
        <w:trPr>
          <w:trHeight w:val="196"/>
        </w:trPr>
        <w:tc>
          <w:tcPr>
            <w:tcW w:w="1081" w:type="pct"/>
            <w:shd w:val="clear" w:color="auto" w:fill="E7E6E6" w:themeFill="background2"/>
          </w:tcPr>
          <w:p w14:paraId="4CBBF3F0" w14:textId="77777777" w:rsidR="00166706" w:rsidRPr="00AA6DA5" w:rsidRDefault="00166706" w:rsidP="007D3F7D">
            <w:pPr>
              <w:spacing w:after="0"/>
              <w:jc w:val="left"/>
            </w:pPr>
            <w:r w:rsidRPr="00AA6DA5">
              <w:t>Parameter</w:t>
            </w:r>
          </w:p>
        </w:tc>
        <w:tc>
          <w:tcPr>
            <w:tcW w:w="3167" w:type="pct"/>
            <w:shd w:val="clear" w:color="auto" w:fill="E7E6E6" w:themeFill="background2"/>
          </w:tcPr>
          <w:p w14:paraId="618A22F7" w14:textId="77777777" w:rsidR="00166706" w:rsidRPr="00AA6DA5" w:rsidRDefault="00166706" w:rsidP="007D3F7D">
            <w:pPr>
              <w:spacing w:after="0"/>
              <w:jc w:val="left"/>
            </w:pPr>
            <w:r w:rsidRPr="00AA6DA5">
              <w:t>Description</w:t>
            </w:r>
          </w:p>
        </w:tc>
        <w:tc>
          <w:tcPr>
            <w:tcW w:w="752" w:type="pct"/>
            <w:shd w:val="clear" w:color="auto" w:fill="E7E6E6" w:themeFill="background2"/>
          </w:tcPr>
          <w:p w14:paraId="0B6C4356" w14:textId="77777777" w:rsidR="00166706" w:rsidRPr="00AA6DA5" w:rsidRDefault="00166706" w:rsidP="007D3F7D">
            <w:pPr>
              <w:spacing w:after="0"/>
              <w:jc w:val="left"/>
            </w:pPr>
            <w:r w:rsidRPr="00AA6DA5">
              <w:t>Type</w:t>
            </w:r>
          </w:p>
        </w:tc>
      </w:tr>
      <w:tr w:rsidR="00166706" w:rsidRPr="00AA6DA5" w14:paraId="274DA77B" w14:textId="77777777" w:rsidTr="008145B0">
        <w:trPr>
          <w:trHeight w:val="54"/>
        </w:trPr>
        <w:tc>
          <w:tcPr>
            <w:tcW w:w="1081" w:type="pct"/>
          </w:tcPr>
          <w:p w14:paraId="23EFE958" w14:textId="77777777" w:rsidR="00166706" w:rsidRPr="00AA6DA5" w:rsidRDefault="00166706" w:rsidP="007D3F7D">
            <w:pPr>
              <w:spacing w:after="0"/>
              <w:jc w:val="left"/>
            </w:pPr>
            <w:r w:rsidRPr="00AA6DA5">
              <w:t>Server</w:t>
            </w:r>
          </w:p>
        </w:tc>
        <w:tc>
          <w:tcPr>
            <w:tcW w:w="3167" w:type="pct"/>
          </w:tcPr>
          <w:p w14:paraId="45D79149" w14:textId="77777777" w:rsidR="00166706" w:rsidRPr="00AA6DA5" w:rsidRDefault="00166706" w:rsidP="007D3F7D">
            <w:pPr>
              <w:spacing w:after="0"/>
              <w:jc w:val="left"/>
            </w:pPr>
            <w:r w:rsidRPr="00AA6DA5">
              <w:t>Contains information about how the server handles requests [e.g., Werkzeug/2.1.2 Python/3.9.7]</w:t>
            </w:r>
          </w:p>
        </w:tc>
        <w:tc>
          <w:tcPr>
            <w:tcW w:w="752" w:type="pct"/>
          </w:tcPr>
          <w:p w14:paraId="79ED7FD2" w14:textId="77777777" w:rsidR="00166706" w:rsidRPr="00AA6DA5" w:rsidRDefault="00166706" w:rsidP="007D3F7D">
            <w:pPr>
              <w:spacing w:after="0"/>
              <w:jc w:val="left"/>
            </w:pPr>
            <w:r w:rsidRPr="00AA6DA5">
              <w:t>String</w:t>
            </w:r>
          </w:p>
        </w:tc>
      </w:tr>
      <w:tr w:rsidR="00166706" w:rsidRPr="00AA6DA5" w14:paraId="16D2DDCF" w14:textId="77777777" w:rsidTr="008145B0">
        <w:trPr>
          <w:trHeight w:val="54"/>
        </w:trPr>
        <w:tc>
          <w:tcPr>
            <w:tcW w:w="1081" w:type="pct"/>
          </w:tcPr>
          <w:p w14:paraId="691EEDD3" w14:textId="77777777" w:rsidR="00166706" w:rsidRPr="00AA6DA5" w:rsidRDefault="00166706" w:rsidP="007D3F7D">
            <w:pPr>
              <w:spacing w:after="0"/>
              <w:jc w:val="left"/>
            </w:pPr>
            <w:r w:rsidRPr="00AA6DA5">
              <w:t>Content-Type</w:t>
            </w:r>
          </w:p>
        </w:tc>
        <w:tc>
          <w:tcPr>
            <w:tcW w:w="3167" w:type="pct"/>
          </w:tcPr>
          <w:p w14:paraId="6296B72E" w14:textId="77777777" w:rsidR="00166706" w:rsidRPr="00AA6DA5" w:rsidRDefault="00166706" w:rsidP="007D3F7D">
            <w:pPr>
              <w:spacing w:after="0"/>
              <w:jc w:val="left"/>
            </w:pPr>
            <w:r w:rsidRPr="00AA6DA5">
              <w:t>Length of the content</w:t>
            </w:r>
          </w:p>
        </w:tc>
        <w:tc>
          <w:tcPr>
            <w:tcW w:w="752" w:type="pct"/>
          </w:tcPr>
          <w:p w14:paraId="4AFE3F65" w14:textId="77777777" w:rsidR="00166706" w:rsidRPr="00AA6DA5" w:rsidRDefault="00166706" w:rsidP="007D3F7D">
            <w:pPr>
              <w:spacing w:after="0"/>
              <w:jc w:val="left"/>
            </w:pPr>
            <w:r w:rsidRPr="00AA6DA5">
              <w:t>String</w:t>
            </w:r>
          </w:p>
        </w:tc>
      </w:tr>
      <w:tr w:rsidR="00166706" w:rsidRPr="00AA6DA5" w14:paraId="76F92B50" w14:textId="77777777" w:rsidTr="008145B0">
        <w:trPr>
          <w:trHeight w:val="54"/>
        </w:trPr>
        <w:tc>
          <w:tcPr>
            <w:tcW w:w="1081" w:type="pct"/>
          </w:tcPr>
          <w:p w14:paraId="3294190E" w14:textId="77777777" w:rsidR="00166706" w:rsidRPr="00AA6DA5" w:rsidRDefault="00166706" w:rsidP="007D3F7D">
            <w:pPr>
              <w:spacing w:after="0"/>
              <w:jc w:val="left"/>
            </w:pPr>
            <w:r w:rsidRPr="00AA6DA5">
              <w:t>Date</w:t>
            </w:r>
          </w:p>
        </w:tc>
        <w:tc>
          <w:tcPr>
            <w:tcW w:w="3167" w:type="pct"/>
          </w:tcPr>
          <w:p w14:paraId="7691F32B" w14:textId="77777777" w:rsidR="00166706" w:rsidRPr="00AA6DA5" w:rsidRDefault="00166706" w:rsidP="007D3F7D">
            <w:pPr>
              <w:spacing w:after="0"/>
              <w:jc w:val="left"/>
            </w:pPr>
            <w:r w:rsidRPr="00AA6DA5">
              <w:t>Date of operation execution e.g. - [Tue, 17 May 2022 06:30:16 GMT]</w:t>
            </w:r>
          </w:p>
        </w:tc>
        <w:tc>
          <w:tcPr>
            <w:tcW w:w="752" w:type="pct"/>
          </w:tcPr>
          <w:p w14:paraId="582AA497" w14:textId="77777777" w:rsidR="00166706" w:rsidRPr="00AA6DA5" w:rsidRDefault="00166706" w:rsidP="007D3F7D">
            <w:pPr>
              <w:spacing w:after="0"/>
              <w:jc w:val="left"/>
            </w:pPr>
            <w:r w:rsidRPr="00AA6DA5">
              <w:t>Datetime</w:t>
            </w:r>
          </w:p>
        </w:tc>
      </w:tr>
      <w:tr w:rsidR="00166706" w:rsidRPr="00AA6DA5" w14:paraId="39D44AFA" w14:textId="77777777" w:rsidTr="008145B0">
        <w:trPr>
          <w:trHeight w:val="54"/>
        </w:trPr>
        <w:tc>
          <w:tcPr>
            <w:tcW w:w="1081" w:type="pct"/>
          </w:tcPr>
          <w:p w14:paraId="4FFFA2EF" w14:textId="77777777" w:rsidR="00166706" w:rsidRPr="00AA6DA5" w:rsidRDefault="00166706" w:rsidP="007D3F7D">
            <w:pPr>
              <w:spacing w:after="0"/>
              <w:jc w:val="left"/>
            </w:pPr>
            <w:r w:rsidRPr="00AA6DA5">
              <w:t>Content-Length</w:t>
            </w:r>
          </w:p>
        </w:tc>
        <w:tc>
          <w:tcPr>
            <w:tcW w:w="3167" w:type="pct"/>
          </w:tcPr>
          <w:p w14:paraId="1D1A82DE" w14:textId="77777777" w:rsidR="00166706" w:rsidRPr="00AA6DA5" w:rsidRDefault="00166706" w:rsidP="007D3F7D">
            <w:pPr>
              <w:spacing w:after="0"/>
              <w:jc w:val="left"/>
            </w:pPr>
            <w:r w:rsidRPr="00AA6DA5">
              <w:t>Length of the content</w:t>
            </w:r>
          </w:p>
        </w:tc>
        <w:tc>
          <w:tcPr>
            <w:tcW w:w="752" w:type="pct"/>
          </w:tcPr>
          <w:p w14:paraId="1D1B4289" w14:textId="77777777" w:rsidR="00166706" w:rsidRPr="00AA6DA5" w:rsidRDefault="00166706" w:rsidP="007D3F7D">
            <w:pPr>
              <w:spacing w:after="0"/>
              <w:jc w:val="left"/>
            </w:pPr>
            <w:r w:rsidRPr="00AA6DA5">
              <w:t>Bytes</w:t>
            </w:r>
          </w:p>
        </w:tc>
      </w:tr>
    </w:tbl>
    <w:bookmarkEnd w:id="21"/>
    <w:bookmarkEnd w:id="33"/>
    <w:p w14:paraId="5184CCCE" w14:textId="0313654D" w:rsidR="00582E20" w:rsidRPr="00AA6DA5" w:rsidRDefault="00F3041E"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3434"/>
        <w:gridCol w:w="9526"/>
      </w:tblGrid>
      <w:tr w:rsidR="00FF1E5A" w14:paraId="546F3406" w14:textId="77777777" w:rsidTr="008145B0">
        <w:tc>
          <w:tcPr>
            <w:tcW w:w="1325" w:type="pct"/>
            <w:shd w:val="clear" w:color="auto" w:fill="D9D9D9" w:themeFill="background1" w:themeFillShade="D9"/>
          </w:tcPr>
          <w:bookmarkEnd w:id="22"/>
          <w:bookmarkEnd w:id="28"/>
          <w:p w14:paraId="4A4DEC4F" w14:textId="255BAF9F" w:rsidR="00FF1E5A" w:rsidRDefault="00FF1E5A" w:rsidP="007D3F7D">
            <w:pPr>
              <w:spacing w:after="0"/>
              <w:jc w:val="left"/>
            </w:pPr>
            <w:r>
              <w:t>HTTP Code</w:t>
            </w:r>
          </w:p>
        </w:tc>
        <w:tc>
          <w:tcPr>
            <w:tcW w:w="3675" w:type="pct"/>
            <w:shd w:val="clear" w:color="auto" w:fill="D9D9D9" w:themeFill="background1" w:themeFillShade="D9"/>
          </w:tcPr>
          <w:p w14:paraId="0FC35A63" w14:textId="1C0336B7" w:rsidR="00FF1E5A" w:rsidRDefault="00FF1E5A" w:rsidP="007D3F7D">
            <w:pPr>
              <w:spacing w:after="0"/>
              <w:jc w:val="left"/>
            </w:pPr>
            <w:r>
              <w:t>Result Description</w:t>
            </w:r>
          </w:p>
        </w:tc>
      </w:tr>
      <w:tr w:rsidR="00FF1E5A" w14:paraId="2F6ECA77" w14:textId="77777777" w:rsidTr="008145B0">
        <w:tc>
          <w:tcPr>
            <w:tcW w:w="1325" w:type="pct"/>
          </w:tcPr>
          <w:p w14:paraId="0ADAD0B0" w14:textId="6DF81927" w:rsidR="00FF1E5A" w:rsidRDefault="00FF1E5A" w:rsidP="007D3F7D">
            <w:pPr>
              <w:spacing w:after="0"/>
              <w:jc w:val="left"/>
            </w:pPr>
            <w:r>
              <w:t>200</w:t>
            </w:r>
          </w:p>
        </w:tc>
        <w:tc>
          <w:tcPr>
            <w:tcW w:w="3675" w:type="pct"/>
          </w:tcPr>
          <w:p w14:paraId="076100F7" w14:textId="45476295" w:rsidR="00FF1E5A" w:rsidRDefault="00FF1E5A" w:rsidP="007D3F7D">
            <w:pPr>
              <w:spacing w:after="0"/>
              <w:jc w:val="left"/>
            </w:pPr>
            <w:r>
              <w:t>Successful Operations</w:t>
            </w:r>
          </w:p>
        </w:tc>
      </w:tr>
    </w:tbl>
    <w:p w14:paraId="2F5559ED" w14:textId="512C7569" w:rsidR="00F3041E" w:rsidRDefault="00F3041E" w:rsidP="001F2913">
      <w:pPr>
        <w:pStyle w:val="Heading4"/>
        <w:sectPr w:rsidR="00F3041E" w:rsidSect="00E41B94">
          <w:type w:val="continuous"/>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3434"/>
        <w:gridCol w:w="3437"/>
        <w:gridCol w:w="6089"/>
      </w:tblGrid>
      <w:tr w:rsidR="0000310B" w14:paraId="483F2E8A" w14:textId="77777777" w:rsidTr="008145B0">
        <w:tc>
          <w:tcPr>
            <w:tcW w:w="1325" w:type="pct"/>
            <w:shd w:val="clear" w:color="auto" w:fill="D9D9D9" w:themeFill="background1" w:themeFillShade="D9"/>
          </w:tcPr>
          <w:p w14:paraId="4B06D9C8" w14:textId="4EF76D3A" w:rsidR="0000310B" w:rsidRDefault="0000310B" w:rsidP="007D3F7D">
            <w:pPr>
              <w:spacing w:after="0"/>
              <w:jc w:val="left"/>
            </w:pPr>
            <w:r>
              <w:t>HTTP Code</w:t>
            </w:r>
          </w:p>
        </w:tc>
        <w:tc>
          <w:tcPr>
            <w:tcW w:w="1326" w:type="pct"/>
            <w:shd w:val="clear" w:color="auto" w:fill="D9D9D9" w:themeFill="background1" w:themeFillShade="D9"/>
          </w:tcPr>
          <w:p w14:paraId="60DDA0AD" w14:textId="0ADB9F95" w:rsidR="0000310B" w:rsidRDefault="0000310B" w:rsidP="007D3F7D">
            <w:pPr>
              <w:spacing w:after="0"/>
              <w:jc w:val="left"/>
            </w:pPr>
            <w:r>
              <w:t>Error Code</w:t>
            </w:r>
          </w:p>
        </w:tc>
        <w:tc>
          <w:tcPr>
            <w:tcW w:w="2349" w:type="pct"/>
            <w:shd w:val="clear" w:color="auto" w:fill="D9D9D9" w:themeFill="background1" w:themeFillShade="D9"/>
          </w:tcPr>
          <w:p w14:paraId="3169F094" w14:textId="091C9AF9" w:rsidR="0000310B" w:rsidRDefault="0000310B" w:rsidP="007D3F7D">
            <w:pPr>
              <w:spacing w:after="0"/>
              <w:jc w:val="left"/>
            </w:pPr>
            <w:r>
              <w:t>Error Description</w:t>
            </w:r>
          </w:p>
        </w:tc>
      </w:tr>
      <w:tr w:rsidR="0000310B" w14:paraId="6F5FD66C" w14:textId="77777777" w:rsidTr="008145B0">
        <w:tc>
          <w:tcPr>
            <w:tcW w:w="1325" w:type="pct"/>
          </w:tcPr>
          <w:p w14:paraId="322A4598" w14:textId="1118ADCE" w:rsidR="0000310B" w:rsidRDefault="00FF1E5A" w:rsidP="007D3F7D">
            <w:pPr>
              <w:spacing w:after="0"/>
              <w:jc w:val="left"/>
            </w:pPr>
            <w:r>
              <w:t>500</w:t>
            </w:r>
          </w:p>
        </w:tc>
        <w:tc>
          <w:tcPr>
            <w:tcW w:w="1326" w:type="pct"/>
          </w:tcPr>
          <w:p w14:paraId="1ABCA3D3" w14:textId="3963F617" w:rsidR="0000310B" w:rsidRDefault="00FF1E5A" w:rsidP="007D3F7D">
            <w:pPr>
              <w:spacing w:after="0"/>
              <w:jc w:val="left"/>
            </w:pPr>
            <w:r>
              <w:t>500</w:t>
            </w:r>
          </w:p>
        </w:tc>
        <w:tc>
          <w:tcPr>
            <w:tcW w:w="2349" w:type="pct"/>
          </w:tcPr>
          <w:p w14:paraId="51E593B1" w14:textId="6131E7BF" w:rsidR="0000310B" w:rsidRDefault="00FF1E5A" w:rsidP="007D3F7D">
            <w:pPr>
              <w:spacing w:after="0"/>
              <w:jc w:val="left"/>
            </w:pPr>
            <w:r>
              <w:t>Invalid Data</w:t>
            </w:r>
          </w:p>
        </w:tc>
      </w:tr>
      <w:tr w:rsidR="00FF1E5A" w14:paraId="54A1304F" w14:textId="77777777" w:rsidTr="008145B0">
        <w:tc>
          <w:tcPr>
            <w:tcW w:w="1325" w:type="pct"/>
          </w:tcPr>
          <w:p w14:paraId="699D12A6" w14:textId="74D8BB82" w:rsidR="00FF1E5A" w:rsidRDefault="00FF1E5A" w:rsidP="007D3F7D">
            <w:pPr>
              <w:spacing w:after="0"/>
              <w:jc w:val="left"/>
            </w:pPr>
            <w:r>
              <w:t>400</w:t>
            </w:r>
          </w:p>
        </w:tc>
        <w:tc>
          <w:tcPr>
            <w:tcW w:w="1326" w:type="pct"/>
          </w:tcPr>
          <w:p w14:paraId="49E15920" w14:textId="313B6223" w:rsidR="00FF1E5A" w:rsidRDefault="00FF1E5A" w:rsidP="007D3F7D">
            <w:pPr>
              <w:spacing w:after="0"/>
              <w:jc w:val="left"/>
            </w:pPr>
            <w:r>
              <w:t>400</w:t>
            </w:r>
          </w:p>
        </w:tc>
        <w:tc>
          <w:tcPr>
            <w:tcW w:w="2349" w:type="pct"/>
          </w:tcPr>
          <w:p w14:paraId="6524ECE6" w14:textId="560F59A4" w:rsidR="00FF1E5A" w:rsidRDefault="00FF1E5A" w:rsidP="007D3F7D">
            <w:pPr>
              <w:spacing w:after="0"/>
              <w:jc w:val="left"/>
            </w:pPr>
            <w:r>
              <w:t>Unauthorized User</w:t>
            </w:r>
            <w:r w:rsidR="005034C1">
              <w:t xml:space="preserve"> or </w:t>
            </w:r>
            <w:r>
              <w:t>Header Token could be missing</w:t>
            </w:r>
          </w:p>
        </w:tc>
      </w:tr>
      <w:tr w:rsidR="00FF1E5A" w14:paraId="005137DD" w14:textId="77777777" w:rsidTr="008145B0">
        <w:tc>
          <w:tcPr>
            <w:tcW w:w="1325" w:type="pct"/>
          </w:tcPr>
          <w:p w14:paraId="6C1BEB1B" w14:textId="7B5222D7" w:rsidR="00FF1E5A" w:rsidRDefault="00FF1E5A" w:rsidP="007D3F7D">
            <w:pPr>
              <w:spacing w:after="0"/>
              <w:jc w:val="left"/>
            </w:pPr>
            <w:r>
              <w:t>400</w:t>
            </w:r>
          </w:p>
        </w:tc>
        <w:tc>
          <w:tcPr>
            <w:tcW w:w="1326" w:type="pct"/>
          </w:tcPr>
          <w:p w14:paraId="061751EA" w14:textId="7F5050B2" w:rsidR="00FF1E5A" w:rsidRDefault="00FF1E5A" w:rsidP="007D3F7D">
            <w:pPr>
              <w:spacing w:after="0"/>
              <w:jc w:val="left"/>
            </w:pPr>
            <w:r>
              <w:t>400</w:t>
            </w:r>
          </w:p>
        </w:tc>
        <w:tc>
          <w:tcPr>
            <w:tcW w:w="2349" w:type="pct"/>
          </w:tcPr>
          <w:p w14:paraId="47AE2F16" w14:textId="72405D0F" w:rsidR="00FF1E5A" w:rsidRDefault="00FF1E5A" w:rsidP="007D3F7D">
            <w:pPr>
              <w:spacing w:after="0"/>
              <w:jc w:val="left"/>
            </w:pPr>
            <w:r>
              <w:t>Bad Request</w:t>
            </w:r>
          </w:p>
        </w:tc>
      </w:tr>
    </w:tbl>
    <w:p w14:paraId="305A9330" w14:textId="77777777" w:rsidR="003377F9" w:rsidRPr="00D05073" w:rsidRDefault="00045D21" w:rsidP="001F2913">
      <w:pPr>
        <w:pStyle w:val="Heading4"/>
      </w:pPr>
      <w:r w:rsidRPr="00D05073">
        <w:t>Sample JSON Response</w:t>
      </w:r>
    </w:p>
    <w:p w14:paraId="42C70739" w14:textId="77777777" w:rsidR="00666CFD" w:rsidRPr="00D970D2" w:rsidRDefault="00666CFD" w:rsidP="00D665A1">
      <w:pPr>
        <w:pStyle w:val="codesample"/>
      </w:pPr>
      <w:r w:rsidRPr="00D970D2">
        <w:t>{</w:t>
      </w:r>
    </w:p>
    <w:p w14:paraId="686CF7B6" w14:textId="77777777" w:rsidR="00666CFD" w:rsidRPr="00D970D2" w:rsidRDefault="00666CFD" w:rsidP="00D665A1">
      <w:pPr>
        <w:pStyle w:val="codesample"/>
      </w:pPr>
      <w:r w:rsidRPr="00D970D2">
        <w:t xml:space="preserve">    "data": {</w:t>
      </w:r>
    </w:p>
    <w:p w14:paraId="3767F16F" w14:textId="77777777" w:rsidR="00666CFD" w:rsidRPr="00D970D2" w:rsidRDefault="00666CFD" w:rsidP="00D665A1">
      <w:pPr>
        <w:pStyle w:val="codesample"/>
      </w:pPr>
      <w:r w:rsidRPr="00D970D2">
        <w:t xml:space="preserve">        "</w:t>
      </w:r>
      <w:proofErr w:type="spellStart"/>
      <w:r w:rsidRPr="00D970D2">
        <w:t>purviewDashboard</w:t>
      </w:r>
      <w:proofErr w:type="spellEnd"/>
      <w:r w:rsidRPr="00D970D2">
        <w:t>": {</w:t>
      </w:r>
    </w:p>
    <w:p w14:paraId="29A613E1" w14:textId="77777777" w:rsidR="00666CFD" w:rsidRPr="00D970D2" w:rsidRDefault="00666CFD" w:rsidP="00D665A1">
      <w:pPr>
        <w:pStyle w:val="codesample"/>
      </w:pPr>
      <w:r w:rsidRPr="00D970D2">
        <w:t xml:space="preserve">            "_</w:t>
      </w:r>
      <w:proofErr w:type="spellStart"/>
      <w:r w:rsidRPr="00D970D2">
        <w:t>AT_search_count</w:t>
      </w:r>
      <w:proofErr w:type="spellEnd"/>
      <w:r w:rsidRPr="00D970D2">
        <w:t>": 815,</w:t>
      </w:r>
    </w:p>
    <w:p w14:paraId="63556F6F" w14:textId="77777777" w:rsidR="00666CFD" w:rsidRPr="00D970D2" w:rsidRDefault="00666CFD" w:rsidP="00D665A1">
      <w:pPr>
        <w:pStyle w:val="codesample"/>
      </w:pPr>
      <w:r w:rsidRPr="00D970D2">
        <w:t xml:space="preserve">            "_</w:t>
      </w:r>
      <w:proofErr w:type="spellStart"/>
      <w:r w:rsidRPr="00D970D2">
        <w:t>AT_search_facets</w:t>
      </w:r>
      <w:proofErr w:type="spellEnd"/>
      <w:r w:rsidRPr="00D970D2">
        <w:t>": null,</w:t>
      </w:r>
    </w:p>
    <w:p w14:paraId="5FA0E737" w14:textId="77777777" w:rsidR="00666CFD" w:rsidRPr="00D970D2" w:rsidRDefault="00666CFD" w:rsidP="00D665A1">
      <w:pPr>
        <w:pStyle w:val="codesample"/>
      </w:pPr>
      <w:r w:rsidRPr="00D970D2">
        <w:t xml:space="preserve">            "__</w:t>
      </w:r>
      <w:proofErr w:type="spellStart"/>
      <w:r w:rsidRPr="00D970D2">
        <w:t>typename</w:t>
      </w:r>
      <w:proofErr w:type="spellEnd"/>
      <w:r w:rsidRPr="00D970D2">
        <w:t>": "</w:t>
      </w:r>
      <w:proofErr w:type="spellStart"/>
      <w:r w:rsidRPr="00D970D2">
        <w:t>query_purviewDashboard</w:t>
      </w:r>
      <w:proofErr w:type="spellEnd"/>
      <w:r w:rsidRPr="00D970D2">
        <w:t>"</w:t>
      </w:r>
    </w:p>
    <w:p w14:paraId="3AD3066B" w14:textId="77777777" w:rsidR="00666CFD" w:rsidRPr="00D970D2" w:rsidRDefault="00666CFD" w:rsidP="00D665A1">
      <w:pPr>
        <w:pStyle w:val="codesample"/>
      </w:pPr>
      <w:r w:rsidRPr="00D970D2">
        <w:t xml:space="preserve">        }</w:t>
      </w:r>
    </w:p>
    <w:p w14:paraId="4CA9FDC1" w14:textId="77777777" w:rsidR="00666CFD" w:rsidRPr="00D970D2" w:rsidRDefault="00666CFD" w:rsidP="00D665A1">
      <w:pPr>
        <w:pStyle w:val="codesample"/>
      </w:pPr>
      <w:r w:rsidRPr="00D970D2">
        <w:t xml:space="preserve">    }</w:t>
      </w:r>
    </w:p>
    <w:p w14:paraId="73B1CB2D" w14:textId="3078A882" w:rsidR="00284EC4" w:rsidRPr="00D970D2" w:rsidRDefault="00666CFD" w:rsidP="00D665A1">
      <w:pPr>
        <w:pStyle w:val="codesample"/>
      </w:pPr>
      <w:r w:rsidRPr="00D970D2">
        <w:t>}</w:t>
      </w:r>
    </w:p>
    <w:p w14:paraId="420945E9" w14:textId="77777777" w:rsidR="00CC2AF5" w:rsidRDefault="00CC2AF5" w:rsidP="001F2913">
      <w:pPr>
        <w:pStyle w:val="Heading4"/>
        <w:sectPr w:rsidR="00CC2AF5" w:rsidSect="00E41B94">
          <w:type w:val="continuous"/>
          <w:pgSz w:w="15840" w:h="15840" w:orient="landscape" w:code="1"/>
          <w:pgMar w:top="1440" w:right="1440" w:bottom="1440" w:left="1440" w:header="720" w:footer="720" w:gutter="0"/>
          <w:cols w:space="720"/>
        </w:sectPr>
      </w:pPr>
    </w:p>
    <w:p w14:paraId="6E3A20A2" w14:textId="22A91DCF" w:rsidR="00C76480" w:rsidRPr="00AA6DA5" w:rsidRDefault="005034C1"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1918"/>
        <w:gridCol w:w="4321"/>
        <w:gridCol w:w="6721"/>
      </w:tblGrid>
      <w:tr w:rsidR="00C76480" w:rsidRPr="00BE1C94" w14:paraId="1E232FB8" w14:textId="77777777" w:rsidTr="008145B0">
        <w:trPr>
          <w:trHeight w:val="196"/>
        </w:trPr>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30"/>
          <w:p w14:paraId="07AA38F0" w14:textId="1216E879" w:rsidR="00C76480" w:rsidRPr="00BE1C94" w:rsidRDefault="002F14B2" w:rsidP="007D3F7D">
            <w:pPr>
              <w:spacing w:after="0"/>
              <w:jc w:val="left"/>
              <w:rPr>
                <w:sz w:val="18"/>
                <w:szCs w:val="20"/>
              </w:rPr>
            </w:pPr>
            <w:r w:rsidRPr="00BE1C94">
              <w:rPr>
                <w:sz w:val="18"/>
                <w:szCs w:val="20"/>
              </w:rPr>
              <w:t>Operation name</w:t>
            </w:r>
          </w:p>
        </w:tc>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56F148" w14:textId="32030A39" w:rsidR="00C76480" w:rsidRPr="00BE1C94" w:rsidRDefault="002F14B2" w:rsidP="007D3F7D">
            <w:pPr>
              <w:spacing w:after="0"/>
              <w:jc w:val="left"/>
              <w:rPr>
                <w:sz w:val="18"/>
                <w:szCs w:val="20"/>
              </w:rPr>
            </w:pPr>
            <w:r w:rsidRPr="00BE1C94">
              <w:rPr>
                <w:sz w:val="18"/>
                <w:szCs w:val="20"/>
              </w:rPr>
              <w:t>Query</w:t>
            </w:r>
          </w:p>
        </w:tc>
        <w:tc>
          <w:tcPr>
            <w:tcW w:w="2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73236F" w14:textId="7244754B" w:rsidR="00C76480" w:rsidRPr="00BE1C94" w:rsidRDefault="002F14B2" w:rsidP="007D3F7D">
            <w:pPr>
              <w:spacing w:after="0"/>
              <w:jc w:val="left"/>
              <w:rPr>
                <w:sz w:val="18"/>
                <w:szCs w:val="20"/>
              </w:rPr>
            </w:pPr>
            <w:r w:rsidRPr="00BE1C94">
              <w:rPr>
                <w:sz w:val="18"/>
                <w:szCs w:val="20"/>
              </w:rPr>
              <w:t>Variable</w:t>
            </w:r>
          </w:p>
        </w:tc>
      </w:tr>
      <w:tr w:rsidR="00C76480" w:rsidRPr="00BE1C94" w14:paraId="1E004704" w14:textId="77777777" w:rsidTr="008145B0">
        <w:trPr>
          <w:trHeight w:val="54"/>
        </w:trPr>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EA69E1" w14:textId="1F020CD7" w:rsidR="00C76480" w:rsidRPr="00D970D2" w:rsidRDefault="00983876" w:rsidP="007D3F7D">
            <w:pPr>
              <w:spacing w:after="0"/>
              <w:jc w:val="left"/>
              <w:rPr>
                <w:rFonts w:ascii="Consolas" w:hAnsi="Consolas"/>
                <w:sz w:val="18"/>
                <w:szCs w:val="20"/>
              </w:rPr>
            </w:pPr>
            <w:proofErr w:type="spellStart"/>
            <w:r w:rsidRPr="00D970D2">
              <w:rPr>
                <w:rFonts w:ascii="Consolas" w:hAnsi="Consolas"/>
                <w:sz w:val="18"/>
                <w:szCs w:val="20"/>
              </w:rPr>
              <w:t>purviewDashboard</w:t>
            </w:r>
            <w:proofErr w:type="spellEnd"/>
          </w:p>
        </w:tc>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3CC76"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query </w:t>
            </w:r>
            <w:proofErr w:type="spellStart"/>
            <w:r w:rsidRPr="00D970D2">
              <w:rPr>
                <w:rFonts w:ascii="Consolas" w:hAnsi="Consolas"/>
                <w:sz w:val="18"/>
                <w:szCs w:val="20"/>
              </w:rPr>
              <w:t>purviewDashboard</w:t>
            </w:r>
            <w:proofErr w:type="spellEnd"/>
            <w:r w:rsidRPr="00D970D2">
              <w:rPr>
                <w:rFonts w:ascii="Consolas" w:hAnsi="Consolas"/>
                <w:sz w:val="18"/>
                <w:szCs w:val="20"/>
              </w:rPr>
              <w:t>(</w:t>
            </w:r>
          </w:p>
          <w:p w14:paraId="64878097"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$version: String!</w:t>
            </w:r>
          </w:p>
          <w:p w14:paraId="3D5D03C3"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$payload: </w:t>
            </w:r>
            <w:proofErr w:type="spellStart"/>
            <w:r w:rsidRPr="00D970D2">
              <w:rPr>
                <w:rFonts w:ascii="Consolas" w:hAnsi="Consolas"/>
                <w:sz w:val="18"/>
                <w:szCs w:val="20"/>
              </w:rPr>
              <w:t>queryInput_purviewDashboard_input_Input</w:t>
            </w:r>
            <w:proofErr w:type="spellEnd"/>
          </w:p>
          <w:p w14:paraId="346620B0"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 {</w:t>
            </w:r>
          </w:p>
          <w:p w14:paraId="4D00D967"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w:t>
            </w:r>
            <w:proofErr w:type="spellStart"/>
            <w:r w:rsidRPr="00D970D2">
              <w:rPr>
                <w:rFonts w:ascii="Consolas" w:hAnsi="Consolas"/>
                <w:sz w:val="18"/>
                <w:szCs w:val="20"/>
              </w:rPr>
              <w:t>purviewDashboard</w:t>
            </w:r>
            <w:proofErr w:type="spellEnd"/>
            <w:r w:rsidRPr="00D970D2">
              <w:rPr>
                <w:rFonts w:ascii="Consolas" w:hAnsi="Consolas"/>
                <w:sz w:val="18"/>
                <w:szCs w:val="20"/>
              </w:rPr>
              <w:t>(version: $version, input: $payload) {</w:t>
            </w:r>
          </w:p>
          <w:p w14:paraId="34A1199D"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_</w:t>
            </w:r>
            <w:proofErr w:type="spellStart"/>
            <w:r w:rsidRPr="00D970D2">
              <w:rPr>
                <w:rFonts w:ascii="Consolas" w:hAnsi="Consolas"/>
                <w:sz w:val="18"/>
                <w:szCs w:val="20"/>
              </w:rPr>
              <w:t>AT_search_count</w:t>
            </w:r>
            <w:proofErr w:type="spellEnd"/>
          </w:p>
          <w:p w14:paraId="236063AB"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_</w:t>
            </w:r>
            <w:proofErr w:type="spellStart"/>
            <w:r w:rsidRPr="00D970D2">
              <w:rPr>
                <w:rFonts w:ascii="Consolas" w:hAnsi="Consolas"/>
                <w:sz w:val="18"/>
                <w:szCs w:val="20"/>
              </w:rPr>
              <w:t>AT_search_facets</w:t>
            </w:r>
            <w:proofErr w:type="spellEnd"/>
          </w:p>
          <w:p w14:paraId="43DC6379" w14:textId="77777777" w:rsidR="00983876" w:rsidRPr="00D970D2" w:rsidRDefault="00983876" w:rsidP="007D3F7D">
            <w:pPr>
              <w:spacing w:after="0"/>
              <w:jc w:val="left"/>
              <w:rPr>
                <w:rFonts w:ascii="Consolas" w:hAnsi="Consolas"/>
                <w:sz w:val="18"/>
                <w:szCs w:val="20"/>
              </w:rPr>
            </w:pPr>
            <w:r w:rsidRPr="00D970D2">
              <w:rPr>
                <w:rFonts w:ascii="Consolas" w:hAnsi="Consolas"/>
                <w:sz w:val="18"/>
                <w:szCs w:val="20"/>
              </w:rPr>
              <w:t xml:space="preserve">            }</w:t>
            </w:r>
          </w:p>
          <w:p w14:paraId="29ECB3E2" w14:textId="78E0F651" w:rsidR="00C76480" w:rsidRPr="00D970D2" w:rsidRDefault="00983876" w:rsidP="007D3F7D">
            <w:pPr>
              <w:spacing w:after="0"/>
              <w:jc w:val="left"/>
              <w:rPr>
                <w:rFonts w:ascii="Consolas" w:hAnsi="Consolas"/>
                <w:sz w:val="18"/>
                <w:szCs w:val="20"/>
              </w:rPr>
            </w:pPr>
            <w:r w:rsidRPr="00D970D2">
              <w:rPr>
                <w:rFonts w:ascii="Consolas" w:hAnsi="Consolas"/>
                <w:sz w:val="18"/>
                <w:szCs w:val="20"/>
              </w:rPr>
              <w:t xml:space="preserve">          }</w:t>
            </w:r>
          </w:p>
        </w:tc>
        <w:tc>
          <w:tcPr>
            <w:tcW w:w="2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3D8BC"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variables": {</w:t>
            </w:r>
          </w:p>
          <w:p w14:paraId="4FEEA40D"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"version": "2023-10-01-preview",</w:t>
            </w:r>
          </w:p>
          <w:p w14:paraId="11185507"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"payload": {</w:t>
            </w:r>
          </w:p>
          <w:p w14:paraId="6D8299E6"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"keywords": null,</w:t>
            </w:r>
          </w:p>
          <w:p w14:paraId="4656FAC6"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"limit": 1,</w:t>
            </w:r>
          </w:p>
          <w:p w14:paraId="11DF5F44"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"filter": {</w:t>
            </w:r>
          </w:p>
          <w:p w14:paraId="4156654E"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"and": [</w:t>
            </w:r>
          </w:p>
          <w:p w14:paraId="2A79449E"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094A2EBA"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"attributeName": "</w:t>
            </w:r>
            <w:proofErr w:type="spellStart"/>
            <w:r w:rsidRPr="00D970D2">
              <w:rPr>
                <w:rFonts w:ascii="Consolas" w:hAnsi="Consolas"/>
                <w:sz w:val="18"/>
                <w:szCs w:val="20"/>
              </w:rPr>
              <w:t>Generic_System_Attributes.System</w:t>
            </w:r>
            <w:proofErr w:type="spellEnd"/>
            <w:r w:rsidRPr="00D970D2">
              <w:rPr>
                <w:rFonts w:ascii="Consolas" w:hAnsi="Consolas"/>
                <w:sz w:val="18"/>
                <w:szCs w:val="20"/>
              </w:rPr>
              <w:t xml:space="preserve"> Technical Name",</w:t>
            </w:r>
          </w:p>
          <w:p w14:paraId="7DEF5A6D"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"operator": "eq",</w:t>
            </w:r>
          </w:p>
          <w:p w14:paraId="626D0507"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"attributeValue": "Siemens Teamcenter"</w:t>
            </w:r>
          </w:p>
          <w:p w14:paraId="0B66BA15"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7EFD779D"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5CE2C6E2"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"not": {</w:t>
            </w:r>
          </w:p>
          <w:p w14:paraId="02F4A7E5"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"classification": "MICROSOFT.SYSTEM.TEMP_FILE"</w:t>
            </w:r>
          </w:p>
          <w:p w14:paraId="7ED99CDB"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7D638541"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6DFBFD94"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773C176A"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"not": {</w:t>
            </w:r>
          </w:p>
          <w:p w14:paraId="575B3910"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"or": [</w:t>
            </w:r>
          </w:p>
          <w:p w14:paraId="61A908E1"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2CC6996C"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"entityType": "</w:t>
            </w:r>
            <w:proofErr w:type="spellStart"/>
            <w:r w:rsidRPr="00D970D2">
              <w:rPr>
                <w:rFonts w:ascii="Consolas" w:hAnsi="Consolas"/>
                <w:sz w:val="18"/>
                <w:szCs w:val="20"/>
              </w:rPr>
              <w:t>AtlasGlossary</w:t>
            </w:r>
            <w:proofErr w:type="spellEnd"/>
            <w:r w:rsidRPr="00D970D2">
              <w:rPr>
                <w:rFonts w:ascii="Consolas" w:hAnsi="Consolas"/>
                <w:sz w:val="18"/>
                <w:szCs w:val="20"/>
              </w:rPr>
              <w:t>"</w:t>
            </w:r>
          </w:p>
          <w:p w14:paraId="59F89D79"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31BE119C"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63B661AA"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66CDA859"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7AC04641"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3D542958"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"not": {</w:t>
            </w:r>
          </w:p>
          <w:p w14:paraId="60C2E703"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"or": [</w:t>
            </w:r>
          </w:p>
          <w:p w14:paraId="30255A52"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2406DBC6"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"attributeName": "size",</w:t>
            </w:r>
          </w:p>
          <w:p w14:paraId="362A088E"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"operator": "eq",</w:t>
            </w:r>
          </w:p>
          <w:p w14:paraId="05971052"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"attributeValue": 0</w:t>
            </w:r>
          </w:p>
          <w:p w14:paraId="0F59E060"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06017A67"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01C16563"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"attributeName": "</w:t>
            </w:r>
            <w:proofErr w:type="spellStart"/>
            <w:r w:rsidRPr="00D970D2">
              <w:rPr>
                <w:rFonts w:ascii="Consolas" w:hAnsi="Consolas"/>
                <w:sz w:val="18"/>
                <w:szCs w:val="20"/>
              </w:rPr>
              <w:t>fileSize</w:t>
            </w:r>
            <w:proofErr w:type="spellEnd"/>
            <w:r w:rsidRPr="00D970D2">
              <w:rPr>
                <w:rFonts w:ascii="Consolas" w:hAnsi="Consolas"/>
                <w:sz w:val="18"/>
                <w:szCs w:val="20"/>
              </w:rPr>
              <w:t>",</w:t>
            </w:r>
          </w:p>
          <w:p w14:paraId="735B41A2"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"operator": "eq",</w:t>
            </w:r>
          </w:p>
          <w:p w14:paraId="0EF1C650"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"attributeValue": 0</w:t>
            </w:r>
          </w:p>
          <w:p w14:paraId="6C51A92D"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13D41372"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49FAA5B3"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2FB3A117"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1937B9C3"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09DE2F7B"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2BD039A8" w14:textId="77777777" w:rsidR="0041776B"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p w14:paraId="78BDA217" w14:textId="6E40AFCE" w:rsidR="00C76480" w:rsidRPr="00D970D2" w:rsidRDefault="0041776B" w:rsidP="007D3F7D">
            <w:pPr>
              <w:spacing w:after="0"/>
              <w:jc w:val="left"/>
              <w:rPr>
                <w:rFonts w:ascii="Consolas" w:hAnsi="Consolas"/>
                <w:sz w:val="18"/>
                <w:szCs w:val="20"/>
              </w:rPr>
            </w:pPr>
            <w:r w:rsidRPr="00D970D2">
              <w:rPr>
                <w:rFonts w:ascii="Consolas" w:hAnsi="Consolas"/>
                <w:sz w:val="18"/>
                <w:szCs w:val="20"/>
              </w:rPr>
              <w:t xml:space="preserve">  }</w:t>
            </w:r>
          </w:p>
        </w:tc>
      </w:tr>
    </w:tbl>
    <w:p w14:paraId="3E794B57" w14:textId="77777777" w:rsidR="00CC2AF5" w:rsidRDefault="00CC2AF5" w:rsidP="00D2777A">
      <w:pPr>
        <w:pStyle w:val="Heading3"/>
        <w:sectPr w:rsidR="00CC2AF5" w:rsidSect="00CC2AF5">
          <w:pgSz w:w="15840" w:h="15840" w:orient="landscape" w:code="1"/>
          <w:pgMar w:top="1440" w:right="1440" w:bottom="1440" w:left="1440" w:header="720" w:footer="720" w:gutter="0"/>
          <w:cols w:space="720"/>
        </w:sectPr>
      </w:pPr>
      <w:bookmarkStart w:id="34" w:name="OLE_LINK8"/>
      <w:bookmarkStart w:id="35" w:name="OLE_LINK9"/>
      <w:bookmarkEnd w:id="23"/>
      <w:bookmarkEnd w:id="31"/>
    </w:p>
    <w:p w14:paraId="684CF159" w14:textId="78CBD362" w:rsidR="00AA7288" w:rsidRPr="00D2777A" w:rsidRDefault="00AA7288" w:rsidP="00D2777A">
      <w:pPr>
        <w:pStyle w:val="Heading3"/>
      </w:pPr>
      <w:bookmarkStart w:id="36" w:name="_Toc220931929"/>
      <w:r w:rsidRPr="00D2777A">
        <w:lastRenderedPageBreak/>
        <w:t>POST</w:t>
      </w:r>
      <w:r w:rsidR="00D2777A" w:rsidRPr="00D2777A">
        <w:t xml:space="preserve"> - </w:t>
      </w:r>
      <w:r w:rsidR="00CA797C" w:rsidRPr="00D2777A">
        <w:t>Collection</w:t>
      </w:r>
      <w:r w:rsidRPr="00D2777A">
        <w:t xml:space="preserve"> </w:t>
      </w:r>
      <w:r w:rsidR="00D2777A">
        <w:t>C</w:t>
      </w:r>
      <w:r w:rsidRPr="00D2777A">
        <w:t>ount</w:t>
      </w:r>
      <w:bookmarkEnd w:id="36"/>
    </w:p>
    <w:p w14:paraId="6AD3E136" w14:textId="1B550B7E" w:rsidR="00AA7288" w:rsidRPr="00CC2AF5" w:rsidRDefault="00AA7288" w:rsidP="00CC2AF5">
      <w:r w:rsidRPr="00CC2AF5">
        <w:t xml:space="preserve">This microservice is a POST call to the Query </w:t>
      </w:r>
      <w:r w:rsidR="00FF1E5A" w:rsidRPr="00CC2AF5">
        <w:t>E</w:t>
      </w:r>
      <w:r w:rsidRPr="00CC2AF5">
        <w:t xml:space="preserve">ngine server hosted at the backend to get details of </w:t>
      </w:r>
      <w:r w:rsidR="00FF1E5A" w:rsidRPr="00CC2AF5">
        <w:t xml:space="preserve">the </w:t>
      </w:r>
      <w:proofErr w:type="spellStart"/>
      <w:r w:rsidR="00CA797C" w:rsidRPr="00CC2AF5">
        <w:t>collection</w:t>
      </w:r>
      <w:r w:rsidR="004315A1" w:rsidRPr="00CC2AF5">
        <w:t>ID</w:t>
      </w:r>
      <w:proofErr w:type="spellEnd"/>
      <w:r w:rsidR="004315A1" w:rsidRPr="00CC2AF5">
        <w:t xml:space="preserve"> length</w:t>
      </w:r>
      <w:r w:rsidRPr="00CC2AF5">
        <w:t xml:space="preserve"> count.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8F1CF7" w14:paraId="69D85BC8"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27C8EE" w14:textId="77777777" w:rsidR="008F1CF7" w:rsidRDefault="008F1CF7"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429E7" w14:textId="5B2ACB72" w:rsidR="008F1CF7" w:rsidRDefault="008F1CF7" w:rsidP="007D3F7D">
            <w:pPr>
              <w:spacing w:after="0"/>
              <w:jc w:val="left"/>
            </w:pPr>
            <w:r>
              <w:t>HTTPS</w:t>
            </w:r>
          </w:p>
        </w:tc>
      </w:tr>
      <w:tr w:rsidR="008F1CF7" w14:paraId="50E488C1"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45F1D5" w14:textId="040B2149" w:rsidR="008F1CF7" w:rsidRDefault="008F1CF7"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B3A9E" w14:textId="77777777" w:rsidR="008F1CF7" w:rsidRDefault="008F1CF7" w:rsidP="007D3F7D">
            <w:pPr>
              <w:spacing w:after="0"/>
              <w:jc w:val="left"/>
            </w:pPr>
            <w:hyperlink r:id="rId24" w:history="1">
              <w:r>
                <w:rPr>
                  <w:rStyle w:val="Hyperlink"/>
                </w:rPr>
                <w:t>https://ix-dev-apimgmt.azure-api.net/query-engine-api?subscription-key=**************</w:t>
              </w:r>
            </w:hyperlink>
            <w:r>
              <w:t xml:space="preserve"> </w:t>
            </w:r>
          </w:p>
        </w:tc>
      </w:tr>
      <w:tr w:rsidR="008F1CF7" w14:paraId="560DF52F"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5F2748" w14:textId="77777777" w:rsidR="008F1CF7" w:rsidRDefault="008F1CF7"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2E6D2" w14:textId="13CBAFC1" w:rsidR="008F1CF7" w:rsidRDefault="008F1CF7" w:rsidP="007D3F7D">
            <w:pPr>
              <w:spacing w:after="0"/>
              <w:jc w:val="left"/>
            </w:pPr>
            <w:r>
              <w:t>POST</w:t>
            </w:r>
          </w:p>
        </w:tc>
      </w:tr>
      <w:tr w:rsidR="008F1CF7" w14:paraId="41836D5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83DF51" w14:textId="77777777" w:rsidR="008F1CF7" w:rsidRDefault="008F1CF7"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B1F10" w14:textId="77777777" w:rsidR="008F1CF7" w:rsidRDefault="008F1CF7" w:rsidP="007D3F7D">
            <w:pPr>
              <w:spacing w:after="0"/>
              <w:jc w:val="left"/>
            </w:pPr>
            <w:r>
              <w:t>application / json</w:t>
            </w:r>
          </w:p>
        </w:tc>
      </w:tr>
      <w:tr w:rsidR="008F1CF7" w14:paraId="36CD474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07B711" w14:textId="77777777" w:rsidR="008F1CF7" w:rsidRDefault="008F1CF7"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06F40C" w14:textId="77777777" w:rsidR="008F1CF7" w:rsidRDefault="008F1CF7" w:rsidP="007D3F7D">
            <w:pPr>
              <w:spacing w:after="0"/>
              <w:jc w:val="left"/>
            </w:pPr>
            <w:r>
              <w:t>Query Parameter: Subscription-key of the application (example, query engine)</w:t>
            </w:r>
          </w:p>
        </w:tc>
      </w:tr>
    </w:tbl>
    <w:p w14:paraId="64337679" w14:textId="1FA404F2" w:rsidR="00FF1E5A" w:rsidRDefault="00CC2AF5" w:rsidP="001F2913">
      <w:pPr>
        <w:pStyle w:val="Heading4"/>
      </w:pPr>
      <w:r>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6913"/>
        <w:gridCol w:w="1496"/>
        <w:gridCol w:w="1534"/>
      </w:tblGrid>
      <w:tr w:rsidR="00AA7288" w:rsidRPr="00981208" w14:paraId="1C0E84CB" w14:textId="77777777" w:rsidTr="008145B0">
        <w:trPr>
          <w:trHeight w:val="407"/>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78970EF" w14:textId="77777777" w:rsidR="00AA7288" w:rsidRPr="00981208" w:rsidRDefault="00AA7288" w:rsidP="007D3F7D">
            <w:pPr>
              <w:spacing w:after="0"/>
              <w:jc w:val="left"/>
            </w:pPr>
            <w:r w:rsidRPr="00981208">
              <w:t>Parameter</w:t>
            </w:r>
          </w:p>
        </w:tc>
        <w:tc>
          <w:tcPr>
            <w:tcW w:w="2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BE6202" w14:textId="77777777" w:rsidR="00AA7288" w:rsidRPr="00981208" w:rsidRDefault="00AA7288" w:rsidP="007D3F7D">
            <w:pPr>
              <w:spacing w:after="0"/>
              <w:jc w:val="left"/>
            </w:pPr>
            <w:r w:rsidRPr="00981208">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C2B0C2" w14:textId="77777777" w:rsidR="00AA7288" w:rsidRPr="00981208" w:rsidRDefault="00AA7288"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03C7A3" w14:textId="77777777" w:rsidR="00AA7288" w:rsidRPr="00981208" w:rsidRDefault="00AA7288" w:rsidP="007D3F7D">
            <w:pPr>
              <w:spacing w:after="0"/>
              <w:jc w:val="left"/>
            </w:pPr>
            <w:r w:rsidRPr="00981208">
              <w:t>Type</w:t>
            </w:r>
          </w:p>
        </w:tc>
      </w:tr>
      <w:tr w:rsidR="00AA7288" w:rsidRPr="00981208" w14:paraId="4EEB3186" w14:textId="77777777" w:rsidTr="008145B0">
        <w:trPr>
          <w:trHeight w:val="283"/>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92BA5" w14:textId="77777777" w:rsidR="00AA7288" w:rsidRPr="00981208" w:rsidRDefault="00AA7288" w:rsidP="007D3F7D">
            <w:pPr>
              <w:spacing w:after="0"/>
              <w:jc w:val="left"/>
            </w:pPr>
            <w:r w:rsidRPr="00981208">
              <w:t>Authorization</w:t>
            </w:r>
          </w:p>
        </w:tc>
        <w:tc>
          <w:tcPr>
            <w:tcW w:w="2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DC5939" w14:textId="77777777" w:rsidR="00AA7288" w:rsidRPr="00981208" w:rsidRDefault="00AA7288" w:rsidP="007D3F7D">
            <w:pPr>
              <w:spacing w:after="0"/>
              <w:jc w:val="left"/>
            </w:pPr>
            <w:r w:rsidRPr="00981208">
              <w:t>Token acquired from Azure B2C based on the user credentials for further API calls.</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791FD" w14:textId="77777777" w:rsidR="00AA7288" w:rsidRPr="00981208" w:rsidRDefault="00AA7288"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845D0" w14:textId="77777777" w:rsidR="00AA7288" w:rsidRPr="00981208" w:rsidRDefault="00AA7288" w:rsidP="007D3F7D">
            <w:pPr>
              <w:spacing w:after="0"/>
              <w:jc w:val="left"/>
            </w:pPr>
            <w:r w:rsidRPr="00981208">
              <w:t>String</w:t>
            </w:r>
          </w:p>
        </w:tc>
      </w:tr>
      <w:tr w:rsidR="00AA7288" w:rsidRPr="00981208" w14:paraId="530FF291" w14:textId="77777777" w:rsidTr="008145B0">
        <w:trPr>
          <w:trHeight w:val="59"/>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7D046" w14:textId="77777777" w:rsidR="00AA7288" w:rsidRPr="00981208" w:rsidRDefault="00AA7288" w:rsidP="007D3F7D">
            <w:pPr>
              <w:spacing w:after="0"/>
              <w:jc w:val="left"/>
            </w:pPr>
            <w:r w:rsidRPr="00981208">
              <w:t>Content-Type</w:t>
            </w:r>
          </w:p>
        </w:tc>
        <w:tc>
          <w:tcPr>
            <w:tcW w:w="2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DEB2B" w14:textId="0DF80E55" w:rsidR="00AA7288" w:rsidRPr="00981208" w:rsidRDefault="00AA7288" w:rsidP="007D3F7D">
            <w:pPr>
              <w:spacing w:after="0"/>
              <w:jc w:val="left"/>
            </w:pPr>
            <w:r w:rsidRPr="00981208">
              <w:t xml:space="preserve">Length of content. </w:t>
            </w:r>
            <w:r w:rsidR="00D77E4A">
              <w:t xml:space="preserve">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138D03" w14:textId="77777777" w:rsidR="00AA7288" w:rsidRPr="00981208" w:rsidRDefault="00AA7288"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5955E" w14:textId="77777777" w:rsidR="00AA7288" w:rsidRPr="00981208" w:rsidRDefault="00AA7288" w:rsidP="007D3F7D">
            <w:pPr>
              <w:spacing w:after="0"/>
              <w:jc w:val="left"/>
            </w:pPr>
            <w:r w:rsidRPr="00981208">
              <w:t>String</w:t>
            </w:r>
          </w:p>
        </w:tc>
      </w:tr>
    </w:tbl>
    <w:p w14:paraId="12BA823F" w14:textId="77777777" w:rsidR="00AA7288" w:rsidRDefault="00AA7288" w:rsidP="00AA7288">
      <w:pPr>
        <w:spacing w:after="0"/>
      </w:pPr>
      <w:r w:rsidRPr="00981208">
        <w:t xml:space="preserve"> *Mandatory / Optional</w:t>
      </w:r>
    </w:p>
    <w:p w14:paraId="1BAED9F9" w14:textId="7D7B691A" w:rsidR="00FF1E5A" w:rsidRPr="00981208" w:rsidRDefault="00CC2AF5"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235"/>
        <w:gridCol w:w="8183"/>
        <w:gridCol w:w="1542"/>
      </w:tblGrid>
      <w:tr w:rsidR="00AA7288" w:rsidRPr="00981208" w14:paraId="0E8FB897" w14:textId="77777777" w:rsidTr="008145B0">
        <w:trPr>
          <w:trHeight w:val="196"/>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85C81C" w14:textId="77777777" w:rsidR="00AA7288" w:rsidRPr="00981208" w:rsidRDefault="00AA7288" w:rsidP="007D3F7D">
            <w:pPr>
              <w:spacing w:after="0"/>
              <w:jc w:val="left"/>
            </w:pPr>
            <w:r w:rsidRPr="00981208">
              <w:t>Parameter</w:t>
            </w:r>
          </w:p>
        </w:tc>
        <w:tc>
          <w:tcPr>
            <w:tcW w:w="31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5A943E" w14:textId="77777777" w:rsidR="00AA7288" w:rsidRPr="00981208" w:rsidRDefault="00AA7288" w:rsidP="007D3F7D">
            <w:pPr>
              <w:spacing w:after="0"/>
              <w:jc w:val="left"/>
            </w:pPr>
            <w:r w:rsidRPr="00981208">
              <w:t>Description</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F5DF98" w14:textId="77777777" w:rsidR="00AA7288" w:rsidRPr="00981208" w:rsidRDefault="00AA7288" w:rsidP="007D3F7D">
            <w:pPr>
              <w:spacing w:after="0"/>
              <w:jc w:val="left"/>
            </w:pPr>
            <w:r w:rsidRPr="00981208">
              <w:t>Type</w:t>
            </w:r>
          </w:p>
        </w:tc>
      </w:tr>
      <w:tr w:rsidR="00AA7288" w:rsidRPr="00981208" w14:paraId="5821CB0C"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941B0" w14:textId="77777777" w:rsidR="00AA7288" w:rsidRPr="00981208" w:rsidRDefault="00AA7288" w:rsidP="007D3F7D">
            <w:pPr>
              <w:spacing w:after="0"/>
              <w:jc w:val="left"/>
            </w:pPr>
            <w:r w:rsidRPr="00981208">
              <w:t>Server</w:t>
            </w:r>
          </w:p>
        </w:tc>
        <w:tc>
          <w:tcPr>
            <w:tcW w:w="31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9C5B2" w14:textId="77777777" w:rsidR="00AA7288" w:rsidRPr="00981208" w:rsidRDefault="00AA7288" w:rsidP="007D3F7D">
            <w:pPr>
              <w:spacing w:after="0"/>
              <w:jc w:val="left"/>
            </w:pPr>
            <w:r w:rsidRPr="00981208">
              <w:t>Contains information about how the server handles requests [e.g., Werkzeug/2.1.2 Python/3.9.7]</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1FF73" w14:textId="77777777" w:rsidR="00AA7288" w:rsidRPr="00981208" w:rsidRDefault="00AA7288" w:rsidP="007D3F7D">
            <w:pPr>
              <w:spacing w:after="0"/>
              <w:jc w:val="left"/>
            </w:pPr>
            <w:r w:rsidRPr="00981208">
              <w:t>String</w:t>
            </w:r>
          </w:p>
        </w:tc>
      </w:tr>
      <w:tr w:rsidR="00AA7288" w:rsidRPr="00981208" w14:paraId="36728E77"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77742" w14:textId="77777777" w:rsidR="00AA7288" w:rsidRPr="00981208" w:rsidRDefault="00AA7288" w:rsidP="007D3F7D">
            <w:pPr>
              <w:spacing w:after="0"/>
              <w:jc w:val="left"/>
            </w:pPr>
            <w:r w:rsidRPr="00981208">
              <w:t>Content-Type</w:t>
            </w:r>
          </w:p>
        </w:tc>
        <w:tc>
          <w:tcPr>
            <w:tcW w:w="31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26E808" w14:textId="77777777" w:rsidR="00AA7288" w:rsidRPr="00981208" w:rsidRDefault="00AA7288" w:rsidP="007D3F7D">
            <w:pPr>
              <w:spacing w:after="0"/>
              <w:jc w:val="left"/>
            </w:pPr>
            <w:r w:rsidRPr="00981208">
              <w:t>Length of the content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05892" w14:textId="77777777" w:rsidR="00AA7288" w:rsidRPr="00981208" w:rsidRDefault="00AA7288" w:rsidP="007D3F7D">
            <w:pPr>
              <w:spacing w:after="0"/>
              <w:jc w:val="left"/>
            </w:pPr>
            <w:r w:rsidRPr="00981208">
              <w:t>String</w:t>
            </w:r>
          </w:p>
        </w:tc>
      </w:tr>
      <w:tr w:rsidR="00AA7288" w:rsidRPr="00981208" w14:paraId="09380210"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D03243" w14:textId="77777777" w:rsidR="00AA7288" w:rsidRPr="00981208" w:rsidRDefault="00AA7288" w:rsidP="007D3F7D">
            <w:pPr>
              <w:spacing w:after="0"/>
              <w:jc w:val="left"/>
            </w:pPr>
            <w:r w:rsidRPr="00981208">
              <w:t>Date</w:t>
            </w:r>
          </w:p>
        </w:tc>
        <w:tc>
          <w:tcPr>
            <w:tcW w:w="31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2515AC" w14:textId="77777777" w:rsidR="00AA7288" w:rsidRPr="00981208" w:rsidRDefault="00AA7288" w:rsidP="007D3F7D">
            <w:pPr>
              <w:spacing w:after="0"/>
              <w:jc w:val="left"/>
            </w:pPr>
            <w:r w:rsidRPr="00981208">
              <w:t>Date of operation execution e.g. - [Tue, 17 May 2022 06:30:16 GMT]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BD3F73" w14:textId="77777777" w:rsidR="00AA7288" w:rsidRPr="00981208" w:rsidRDefault="00AA7288" w:rsidP="007D3F7D">
            <w:pPr>
              <w:spacing w:after="0"/>
              <w:jc w:val="left"/>
            </w:pPr>
            <w:r w:rsidRPr="00981208">
              <w:t>Datetime</w:t>
            </w:r>
          </w:p>
        </w:tc>
      </w:tr>
      <w:tr w:rsidR="00AA7288" w:rsidRPr="00981208" w14:paraId="21F7DA30"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3C6C6" w14:textId="77777777" w:rsidR="00AA7288" w:rsidRPr="00981208" w:rsidRDefault="00AA7288" w:rsidP="007D3F7D">
            <w:pPr>
              <w:spacing w:after="0"/>
              <w:jc w:val="left"/>
            </w:pPr>
            <w:r w:rsidRPr="00981208">
              <w:t>Content-Length</w:t>
            </w:r>
          </w:p>
        </w:tc>
        <w:tc>
          <w:tcPr>
            <w:tcW w:w="31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D8527" w14:textId="77777777" w:rsidR="00AA7288" w:rsidRPr="00981208" w:rsidRDefault="00AA7288" w:rsidP="007D3F7D">
            <w:pPr>
              <w:spacing w:after="0"/>
              <w:jc w:val="left"/>
            </w:pPr>
            <w:r w:rsidRPr="00981208">
              <w:t>Length of the content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4A003C" w14:textId="77777777" w:rsidR="00AA7288" w:rsidRPr="00981208" w:rsidRDefault="00AA7288" w:rsidP="007D3F7D">
            <w:pPr>
              <w:spacing w:after="0"/>
              <w:jc w:val="left"/>
            </w:pPr>
            <w:r w:rsidRPr="00981208">
              <w:t>Bytes</w:t>
            </w:r>
          </w:p>
        </w:tc>
      </w:tr>
    </w:tbl>
    <w:p w14:paraId="179F00E0" w14:textId="5CFF7065" w:rsidR="00BE1C94" w:rsidRDefault="00CC2AF5"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AA7288" w:rsidRPr="00981208" w14:paraId="02AA8A52" w14:textId="77777777" w:rsidTr="008145B0">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974323" w14:textId="77777777" w:rsidR="00AA7288" w:rsidRPr="00FF1E5A" w:rsidRDefault="00AA7288" w:rsidP="007D3F7D">
            <w:pPr>
              <w:spacing w:after="0"/>
              <w:jc w:val="left"/>
            </w:pPr>
            <w:r w:rsidRPr="00FF1E5A">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F770AD" w14:textId="77777777" w:rsidR="00AA7288" w:rsidRPr="00FF1E5A" w:rsidRDefault="00AA7288" w:rsidP="007D3F7D">
            <w:pPr>
              <w:spacing w:after="0"/>
              <w:jc w:val="left"/>
            </w:pPr>
            <w:r w:rsidRPr="00FF1E5A">
              <w:t>Result Description</w:t>
            </w:r>
          </w:p>
        </w:tc>
      </w:tr>
      <w:tr w:rsidR="00AA7288" w:rsidRPr="00981208" w14:paraId="71ABA30E"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92DCD" w14:textId="77777777" w:rsidR="00AA7288" w:rsidRPr="00981208" w:rsidRDefault="00AA7288"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EEC4A" w14:textId="0859B3AF" w:rsidR="00AA7288" w:rsidRPr="00981208" w:rsidRDefault="00AA7288"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35A61B10" w14:textId="52DF9396" w:rsidR="00CC2AF5" w:rsidRDefault="00CC2AF5" w:rsidP="001F2913">
      <w:pPr>
        <w:pStyle w:val="Heading4"/>
        <w:sectPr w:rsidR="00CC2AF5" w:rsidSect="00CC2AF5">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AA7288" w:rsidRPr="00981208" w14:paraId="6B3639C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8198EE" w14:textId="77777777" w:rsidR="00AA7288" w:rsidRPr="00981208" w:rsidRDefault="00AA7288"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2D4A405" w14:textId="77777777" w:rsidR="00AA7288" w:rsidRPr="00981208" w:rsidRDefault="00AA7288"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A5518D" w14:textId="77777777" w:rsidR="00AA7288" w:rsidRPr="00981208" w:rsidRDefault="00AA7288" w:rsidP="007D3F7D">
            <w:pPr>
              <w:spacing w:after="0"/>
              <w:jc w:val="left"/>
            </w:pPr>
            <w:r w:rsidRPr="00981208">
              <w:t>Error Description</w:t>
            </w:r>
          </w:p>
        </w:tc>
      </w:tr>
      <w:tr w:rsidR="00AA7288" w:rsidRPr="00981208" w14:paraId="1555C9E0"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528F69" w14:textId="77777777" w:rsidR="00AA7288" w:rsidRPr="00981208" w:rsidRDefault="00AA7288"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547101" w14:textId="77777777" w:rsidR="00AA7288" w:rsidRPr="00981208" w:rsidRDefault="00AA7288"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802699" w14:textId="16FAA59C" w:rsidR="00AA7288" w:rsidRPr="00981208" w:rsidRDefault="00AA7288"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AA7288" w:rsidRPr="00981208" w14:paraId="70FA63DD"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E4775" w14:textId="77777777" w:rsidR="00AA7288" w:rsidRPr="00981208" w:rsidRDefault="00AA7288"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80601" w14:textId="77777777" w:rsidR="00AA7288" w:rsidRPr="00981208" w:rsidRDefault="00AA7288"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EAF65F" w14:textId="229347C1" w:rsidR="00AA7288" w:rsidRPr="00981208" w:rsidRDefault="00AA7288" w:rsidP="007D3F7D">
            <w:pPr>
              <w:spacing w:after="0" w:line="256" w:lineRule="auto"/>
              <w:jc w:val="left"/>
            </w:pPr>
            <w:r w:rsidRPr="00981208">
              <w:t>Unauthorized User</w:t>
            </w:r>
            <w:r w:rsidR="00665AE1">
              <w:t xml:space="preserve"> or </w:t>
            </w:r>
            <w:r w:rsidR="005034C1">
              <w:t>Header Token</w:t>
            </w:r>
            <w:r w:rsidRPr="00981208">
              <w:t xml:space="preserve"> could be missing</w:t>
            </w:r>
          </w:p>
        </w:tc>
      </w:tr>
      <w:tr w:rsidR="00AA7288" w:rsidRPr="00981208" w14:paraId="743140C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D60ED1" w14:textId="77777777" w:rsidR="00AA7288" w:rsidRPr="00981208" w:rsidRDefault="00AA7288"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359BE" w14:textId="77777777" w:rsidR="00AA7288" w:rsidRPr="00981208" w:rsidRDefault="00AA7288"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96A47D" w14:textId="77777777" w:rsidR="00AA7288" w:rsidRPr="00981208" w:rsidRDefault="00AA7288" w:rsidP="007D3F7D">
            <w:pPr>
              <w:spacing w:after="0" w:line="256" w:lineRule="auto"/>
              <w:jc w:val="left"/>
            </w:pPr>
            <w:r w:rsidRPr="00981208">
              <w:t>Bad request</w:t>
            </w:r>
          </w:p>
        </w:tc>
      </w:tr>
    </w:tbl>
    <w:p w14:paraId="1D03D8C2" w14:textId="77777777" w:rsidR="00AA7288" w:rsidRPr="00981208" w:rsidRDefault="00AA7288" w:rsidP="001F2913">
      <w:pPr>
        <w:pStyle w:val="Heading4"/>
      </w:pPr>
      <w:r w:rsidRPr="00981208">
        <w:t>Sample JSON Response</w:t>
      </w:r>
    </w:p>
    <w:p w14:paraId="5FD2CE65"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w:t>
      </w:r>
    </w:p>
    <w:p w14:paraId="3544EABC"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"data": {</w:t>
      </w:r>
    </w:p>
    <w:p w14:paraId="2FEDF34F"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roofErr w:type="spellStart"/>
      <w:r w:rsidRPr="00665AE1">
        <w:rPr>
          <w:rFonts w:ascii="Consolas" w:eastAsiaTheme="minorHAnsi" w:hAnsi="Consolas" w:cstheme="minorBidi"/>
          <w:sz w:val="16"/>
          <w:szCs w:val="16"/>
          <w:lang w:eastAsia="en-IN"/>
        </w:rPr>
        <w:t>purviewDashboard</w:t>
      </w:r>
      <w:proofErr w:type="spellEnd"/>
      <w:r w:rsidRPr="00665AE1">
        <w:rPr>
          <w:rFonts w:ascii="Consolas" w:eastAsiaTheme="minorHAnsi" w:hAnsi="Consolas" w:cstheme="minorBidi"/>
          <w:sz w:val="16"/>
          <w:szCs w:val="16"/>
          <w:lang w:eastAsia="en-IN"/>
        </w:rPr>
        <w:t>": {</w:t>
      </w:r>
    </w:p>
    <w:p w14:paraId="569BDC57"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"_</w:t>
      </w:r>
      <w:proofErr w:type="spellStart"/>
      <w:r w:rsidRPr="00665AE1">
        <w:rPr>
          <w:rFonts w:ascii="Consolas" w:eastAsiaTheme="minorHAnsi" w:hAnsi="Consolas" w:cstheme="minorBidi"/>
          <w:sz w:val="16"/>
          <w:szCs w:val="16"/>
          <w:lang w:eastAsia="en-IN"/>
        </w:rPr>
        <w:t>AT_search_count</w:t>
      </w:r>
      <w:proofErr w:type="spellEnd"/>
      <w:r w:rsidRPr="00665AE1">
        <w:rPr>
          <w:rFonts w:ascii="Consolas" w:eastAsiaTheme="minorHAnsi" w:hAnsi="Consolas" w:cstheme="minorBidi"/>
          <w:sz w:val="16"/>
          <w:szCs w:val="16"/>
          <w:lang w:eastAsia="en-IN"/>
        </w:rPr>
        <w:t>": 8418,</w:t>
      </w:r>
    </w:p>
    <w:p w14:paraId="3460C9C0"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"_</w:t>
      </w:r>
      <w:proofErr w:type="spellStart"/>
      <w:r w:rsidRPr="00665AE1">
        <w:rPr>
          <w:rFonts w:ascii="Consolas" w:eastAsiaTheme="minorHAnsi" w:hAnsi="Consolas" w:cstheme="minorBidi"/>
          <w:sz w:val="16"/>
          <w:szCs w:val="16"/>
          <w:lang w:eastAsia="en-IN"/>
        </w:rPr>
        <w:t>AT_search_facets</w:t>
      </w:r>
      <w:proofErr w:type="spellEnd"/>
      <w:r w:rsidRPr="00665AE1">
        <w:rPr>
          <w:rFonts w:ascii="Consolas" w:eastAsiaTheme="minorHAnsi" w:hAnsi="Consolas" w:cstheme="minorBidi"/>
          <w:sz w:val="16"/>
          <w:szCs w:val="16"/>
          <w:lang w:eastAsia="en-IN"/>
        </w:rPr>
        <w:t>": {</w:t>
      </w:r>
    </w:p>
    <w:p w14:paraId="0028A3EB"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roofErr w:type="spellStart"/>
      <w:r w:rsidRPr="00665AE1">
        <w:rPr>
          <w:rFonts w:ascii="Consolas" w:eastAsiaTheme="minorHAnsi" w:hAnsi="Consolas" w:cstheme="minorBidi"/>
          <w:sz w:val="16"/>
          <w:szCs w:val="16"/>
          <w:lang w:eastAsia="en-IN"/>
        </w:rPr>
        <w:t>collectionId</w:t>
      </w:r>
      <w:proofErr w:type="spellEnd"/>
      <w:r w:rsidRPr="00665AE1">
        <w:rPr>
          <w:rFonts w:ascii="Consolas" w:eastAsiaTheme="minorHAnsi" w:hAnsi="Consolas" w:cstheme="minorBidi"/>
          <w:sz w:val="16"/>
          <w:szCs w:val="16"/>
          <w:lang w:eastAsia="en-IN"/>
        </w:rPr>
        <w:t>": [</w:t>
      </w:r>
    </w:p>
    <w:p w14:paraId="322527B1"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5670896B"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"count": 3703,</w:t>
      </w:r>
    </w:p>
    <w:p w14:paraId="3654A71D"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"value": "ix-dev-purview"</w:t>
      </w:r>
    </w:p>
    <w:p w14:paraId="689BC3D2"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3AB449A6"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317A3089"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"count": 2851,</w:t>
      </w:r>
    </w:p>
    <w:p w14:paraId="37A4B955"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"value": "n28vvq"</w:t>
      </w:r>
    </w:p>
    <w:p w14:paraId="4566C93F"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134347C9"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1725B1F4"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"count": 446,</w:t>
      </w:r>
    </w:p>
    <w:p w14:paraId="1C289F81"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"value": "</w:t>
      </w:r>
      <w:proofErr w:type="spellStart"/>
      <w:r w:rsidRPr="00665AE1">
        <w:rPr>
          <w:rFonts w:ascii="Consolas" w:eastAsiaTheme="minorHAnsi" w:hAnsi="Consolas" w:cstheme="minorBidi"/>
          <w:sz w:val="16"/>
          <w:szCs w:val="16"/>
          <w:lang w:eastAsia="en-IN"/>
        </w:rPr>
        <w:t>test_collection</w:t>
      </w:r>
      <w:proofErr w:type="spellEnd"/>
      <w:r w:rsidRPr="00665AE1">
        <w:rPr>
          <w:rFonts w:ascii="Consolas" w:eastAsiaTheme="minorHAnsi" w:hAnsi="Consolas" w:cstheme="minorBidi"/>
          <w:sz w:val="16"/>
          <w:szCs w:val="16"/>
          <w:lang w:eastAsia="en-IN"/>
        </w:rPr>
        <w:t>"</w:t>
      </w:r>
    </w:p>
    <w:p w14:paraId="5D7BE4BD"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4FAD0E2F"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lastRenderedPageBreak/>
        <w:t xml:space="preserve">                    {</w:t>
      </w:r>
    </w:p>
    <w:p w14:paraId="3D05F54B"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"count": 50,</w:t>
      </w:r>
    </w:p>
    <w:p w14:paraId="28A01E61"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"value": "</w:t>
      </w:r>
      <w:proofErr w:type="spellStart"/>
      <w:r w:rsidRPr="00665AE1">
        <w:rPr>
          <w:rFonts w:ascii="Consolas" w:eastAsiaTheme="minorHAnsi" w:hAnsi="Consolas" w:cstheme="minorBidi"/>
          <w:sz w:val="16"/>
          <w:szCs w:val="16"/>
          <w:lang w:eastAsia="en-IN"/>
        </w:rPr>
        <w:t>tctest</w:t>
      </w:r>
      <w:proofErr w:type="spellEnd"/>
      <w:r w:rsidRPr="00665AE1">
        <w:rPr>
          <w:rFonts w:ascii="Consolas" w:eastAsiaTheme="minorHAnsi" w:hAnsi="Consolas" w:cstheme="minorBidi"/>
          <w:sz w:val="16"/>
          <w:szCs w:val="16"/>
          <w:lang w:eastAsia="en-IN"/>
        </w:rPr>
        <w:t>"</w:t>
      </w:r>
    </w:p>
    <w:p w14:paraId="21BA4ACE"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3A56562C"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1D34B140"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0980A0DF"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"__</w:t>
      </w:r>
      <w:proofErr w:type="spellStart"/>
      <w:r w:rsidRPr="00665AE1">
        <w:rPr>
          <w:rFonts w:ascii="Consolas" w:eastAsiaTheme="minorHAnsi" w:hAnsi="Consolas" w:cstheme="minorBidi"/>
          <w:sz w:val="16"/>
          <w:szCs w:val="16"/>
          <w:lang w:eastAsia="en-IN"/>
        </w:rPr>
        <w:t>typename</w:t>
      </w:r>
      <w:proofErr w:type="spellEnd"/>
      <w:r w:rsidRPr="00665AE1">
        <w:rPr>
          <w:rFonts w:ascii="Consolas" w:eastAsiaTheme="minorHAnsi" w:hAnsi="Consolas" w:cstheme="minorBidi"/>
          <w:sz w:val="16"/>
          <w:szCs w:val="16"/>
          <w:lang w:eastAsia="en-IN"/>
        </w:rPr>
        <w:t>": "</w:t>
      </w:r>
      <w:proofErr w:type="spellStart"/>
      <w:r w:rsidRPr="00665AE1">
        <w:rPr>
          <w:rFonts w:ascii="Consolas" w:eastAsiaTheme="minorHAnsi" w:hAnsi="Consolas" w:cstheme="minorBidi"/>
          <w:sz w:val="16"/>
          <w:szCs w:val="16"/>
          <w:lang w:eastAsia="en-IN"/>
        </w:rPr>
        <w:t>query_purviewDashboard</w:t>
      </w:r>
      <w:proofErr w:type="spellEnd"/>
      <w:r w:rsidRPr="00665AE1">
        <w:rPr>
          <w:rFonts w:ascii="Consolas" w:eastAsiaTheme="minorHAnsi" w:hAnsi="Consolas" w:cstheme="minorBidi"/>
          <w:sz w:val="16"/>
          <w:szCs w:val="16"/>
          <w:lang w:eastAsia="en-IN"/>
        </w:rPr>
        <w:t>"</w:t>
      </w:r>
    </w:p>
    <w:p w14:paraId="26A83C77"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1F247693" w14:textId="77777777" w:rsidR="007B0C5D" w:rsidRPr="00665AE1" w:rsidRDefault="007B0C5D" w:rsidP="007B0C5D">
      <w:pPr>
        <w:pStyle w:val="Accenture"/>
        <w:spacing w:after="0"/>
        <w:rPr>
          <w:rFonts w:ascii="Consolas" w:eastAsiaTheme="minorHAnsi" w:hAnsi="Consolas" w:cstheme="minorBidi"/>
          <w:sz w:val="16"/>
          <w:szCs w:val="16"/>
          <w:lang w:eastAsia="en-IN"/>
        </w:rPr>
      </w:pPr>
      <w:r w:rsidRPr="00665AE1">
        <w:rPr>
          <w:rFonts w:ascii="Consolas" w:eastAsiaTheme="minorHAnsi" w:hAnsi="Consolas" w:cstheme="minorBidi"/>
          <w:sz w:val="16"/>
          <w:szCs w:val="16"/>
          <w:lang w:eastAsia="en-IN"/>
        </w:rPr>
        <w:t xml:space="preserve">    }</w:t>
      </w:r>
    </w:p>
    <w:p w14:paraId="705DD72B" w14:textId="54E5BAF8" w:rsidR="00AA7288" w:rsidRPr="00665AE1" w:rsidRDefault="007B0C5D" w:rsidP="007B0C5D">
      <w:pPr>
        <w:pStyle w:val="Accenture"/>
        <w:spacing w:after="0"/>
        <w:rPr>
          <w:rFonts w:ascii="Consolas" w:hAnsi="Consolas"/>
          <w:sz w:val="18"/>
          <w:szCs w:val="20"/>
        </w:rPr>
      </w:pPr>
      <w:r w:rsidRPr="00665AE1">
        <w:rPr>
          <w:rFonts w:ascii="Consolas" w:eastAsiaTheme="minorHAnsi" w:hAnsi="Consolas" w:cstheme="minorBidi"/>
          <w:sz w:val="16"/>
          <w:szCs w:val="16"/>
          <w:lang w:eastAsia="en-IN"/>
        </w:rPr>
        <w:t>}</w:t>
      </w:r>
    </w:p>
    <w:p w14:paraId="5B1475E5" w14:textId="65F93265" w:rsidR="00AA7288" w:rsidRPr="00981208" w:rsidRDefault="000623C5" w:rsidP="001F2913">
      <w:pPr>
        <w:pStyle w:val="Heading4"/>
      </w:pPr>
      <w:r>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283"/>
        <w:gridCol w:w="4386"/>
        <w:gridCol w:w="6291"/>
      </w:tblGrid>
      <w:tr w:rsidR="00AA7288" w:rsidRPr="00665AE1" w14:paraId="3B295BE9" w14:textId="77777777" w:rsidTr="008145B0">
        <w:trPr>
          <w:trHeight w:val="196"/>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D9C2659"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Operation name</w:t>
            </w:r>
          </w:p>
        </w:tc>
        <w:tc>
          <w:tcPr>
            <w:tcW w:w="1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77CC7F"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Query</w:t>
            </w:r>
          </w:p>
        </w:tc>
        <w:tc>
          <w:tcPr>
            <w:tcW w:w="24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ECE567"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Variable</w:t>
            </w:r>
          </w:p>
        </w:tc>
      </w:tr>
      <w:tr w:rsidR="00AA7288" w:rsidRPr="00665AE1" w14:paraId="0B22A699" w14:textId="77777777" w:rsidTr="008145B0">
        <w:trPr>
          <w:trHeight w:val="54"/>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B7DC07" w14:textId="77777777" w:rsidR="00AA7288" w:rsidRPr="00665AE1" w:rsidRDefault="00AA7288" w:rsidP="007D3F7D">
            <w:pPr>
              <w:spacing w:after="0"/>
              <w:jc w:val="left"/>
              <w:rPr>
                <w:rFonts w:ascii="Consolas" w:hAnsi="Consolas"/>
                <w:sz w:val="16"/>
                <w:szCs w:val="16"/>
              </w:rPr>
            </w:pPr>
            <w:proofErr w:type="spellStart"/>
            <w:r w:rsidRPr="00665AE1">
              <w:rPr>
                <w:rFonts w:ascii="Consolas" w:hAnsi="Consolas"/>
                <w:sz w:val="16"/>
                <w:szCs w:val="16"/>
              </w:rPr>
              <w:t>purviewDashboard</w:t>
            </w:r>
            <w:proofErr w:type="spellEnd"/>
          </w:p>
        </w:tc>
        <w:tc>
          <w:tcPr>
            <w:tcW w:w="1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0BEF9"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query </w:t>
            </w:r>
            <w:proofErr w:type="spellStart"/>
            <w:r w:rsidRPr="00665AE1">
              <w:rPr>
                <w:rFonts w:ascii="Consolas" w:hAnsi="Consolas"/>
                <w:sz w:val="16"/>
                <w:szCs w:val="16"/>
              </w:rPr>
              <w:t>purviewDashboard</w:t>
            </w:r>
            <w:proofErr w:type="spellEnd"/>
            <w:r w:rsidRPr="00665AE1">
              <w:rPr>
                <w:rFonts w:ascii="Consolas" w:hAnsi="Consolas"/>
                <w:sz w:val="16"/>
                <w:szCs w:val="16"/>
              </w:rPr>
              <w:t>(</w:t>
            </w:r>
          </w:p>
          <w:p w14:paraId="0A2B4CC6"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$version: String!</w:t>
            </w:r>
          </w:p>
          <w:p w14:paraId="3A2CF437"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$payload: </w:t>
            </w:r>
            <w:proofErr w:type="spellStart"/>
            <w:r w:rsidRPr="00665AE1">
              <w:rPr>
                <w:rFonts w:ascii="Consolas" w:hAnsi="Consolas"/>
                <w:sz w:val="16"/>
                <w:szCs w:val="16"/>
              </w:rPr>
              <w:t>queryInput_purviewDashboard_input_Input</w:t>
            </w:r>
            <w:proofErr w:type="spellEnd"/>
          </w:p>
          <w:p w14:paraId="69A1A2DE"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 {</w:t>
            </w:r>
          </w:p>
          <w:p w14:paraId="78F20406"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w:t>
            </w:r>
            <w:proofErr w:type="spellStart"/>
            <w:r w:rsidRPr="00665AE1">
              <w:rPr>
                <w:rFonts w:ascii="Consolas" w:hAnsi="Consolas"/>
                <w:sz w:val="16"/>
                <w:szCs w:val="16"/>
              </w:rPr>
              <w:t>purviewDashboard</w:t>
            </w:r>
            <w:proofErr w:type="spellEnd"/>
            <w:r w:rsidRPr="00665AE1">
              <w:rPr>
                <w:rFonts w:ascii="Consolas" w:hAnsi="Consolas"/>
                <w:sz w:val="16"/>
                <w:szCs w:val="16"/>
              </w:rPr>
              <w:t>(version: $version, input: $payload) {</w:t>
            </w:r>
          </w:p>
          <w:p w14:paraId="7791512A"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_</w:t>
            </w:r>
            <w:proofErr w:type="spellStart"/>
            <w:r w:rsidRPr="00665AE1">
              <w:rPr>
                <w:rFonts w:ascii="Consolas" w:hAnsi="Consolas"/>
                <w:sz w:val="16"/>
                <w:szCs w:val="16"/>
              </w:rPr>
              <w:t>AT_search_count</w:t>
            </w:r>
            <w:proofErr w:type="spellEnd"/>
          </w:p>
          <w:p w14:paraId="1CE3A32F"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_</w:t>
            </w:r>
            <w:proofErr w:type="spellStart"/>
            <w:r w:rsidRPr="00665AE1">
              <w:rPr>
                <w:rFonts w:ascii="Consolas" w:hAnsi="Consolas"/>
                <w:sz w:val="16"/>
                <w:szCs w:val="16"/>
              </w:rPr>
              <w:t>AT_search_facets</w:t>
            </w:r>
            <w:proofErr w:type="spellEnd"/>
          </w:p>
          <w:p w14:paraId="63F7FD57"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w:t>
            </w:r>
          </w:p>
          <w:p w14:paraId="3BBEE672" w14:textId="77777777" w:rsidR="00AA7288" w:rsidRPr="00665AE1" w:rsidRDefault="00AA7288" w:rsidP="007D3F7D">
            <w:pPr>
              <w:spacing w:after="0"/>
              <w:jc w:val="left"/>
              <w:rPr>
                <w:rFonts w:ascii="Consolas" w:hAnsi="Consolas"/>
                <w:sz w:val="16"/>
                <w:szCs w:val="16"/>
              </w:rPr>
            </w:pPr>
            <w:r w:rsidRPr="00665AE1">
              <w:rPr>
                <w:rFonts w:ascii="Consolas" w:hAnsi="Consolas"/>
                <w:sz w:val="16"/>
                <w:szCs w:val="16"/>
              </w:rPr>
              <w:t xml:space="preserve">          }</w:t>
            </w:r>
          </w:p>
        </w:tc>
        <w:tc>
          <w:tcPr>
            <w:tcW w:w="24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A9A243"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"variables": {</w:t>
            </w:r>
          </w:p>
          <w:p w14:paraId="59C2E165"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"version": "2022-08-01-preview",</w:t>
            </w:r>
          </w:p>
          <w:p w14:paraId="244DBFAD"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"payload": {</w:t>
            </w:r>
          </w:p>
          <w:p w14:paraId="55BF1D79"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"keywords": null,</w:t>
            </w:r>
          </w:p>
          <w:p w14:paraId="1FDA8BB1"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"limit": 1,</w:t>
            </w:r>
          </w:p>
          <w:p w14:paraId="1E2DCBE3"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"filter": {</w:t>
            </w:r>
          </w:p>
          <w:p w14:paraId="5DF37AFC"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"and": [</w:t>
            </w:r>
          </w:p>
          <w:p w14:paraId="60C2063D"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0E763332"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"not": {</w:t>
            </w:r>
          </w:p>
          <w:p w14:paraId="6796C141"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"classification": "MICROSOFT.SYSTEM.TEMP_FILE"</w:t>
            </w:r>
          </w:p>
          <w:p w14:paraId="1D80CE61"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717A2B10"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76D2FE1E"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176BC81A"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"not": {</w:t>
            </w:r>
          </w:p>
          <w:p w14:paraId="1CE84306"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"or": [</w:t>
            </w:r>
          </w:p>
          <w:p w14:paraId="155FEBCA"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1BE5571D"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"entityType": "</w:t>
            </w:r>
            <w:proofErr w:type="spellStart"/>
            <w:r w:rsidRPr="00665AE1">
              <w:rPr>
                <w:rFonts w:ascii="Consolas" w:hAnsi="Consolas"/>
                <w:sz w:val="16"/>
                <w:szCs w:val="16"/>
              </w:rPr>
              <w:t>AtlasGlossary</w:t>
            </w:r>
            <w:proofErr w:type="spellEnd"/>
            <w:r w:rsidRPr="00665AE1">
              <w:rPr>
                <w:rFonts w:ascii="Consolas" w:hAnsi="Consolas"/>
                <w:sz w:val="16"/>
                <w:szCs w:val="16"/>
              </w:rPr>
              <w:t>"</w:t>
            </w:r>
          </w:p>
          <w:p w14:paraId="484BA5E3"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1927D1B4"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27A4B0DF"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7422239D"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5CBD3E9C"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6317DB2F"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"not": {</w:t>
            </w:r>
          </w:p>
          <w:p w14:paraId="25408539"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"or": [</w:t>
            </w:r>
          </w:p>
          <w:p w14:paraId="3743ABCE"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3A22DE58"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"attributeName": "size",</w:t>
            </w:r>
          </w:p>
          <w:p w14:paraId="66B8AE02"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"operator": "eq",</w:t>
            </w:r>
          </w:p>
          <w:p w14:paraId="55F86CF9"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"attributeValue": 0</w:t>
            </w:r>
          </w:p>
          <w:p w14:paraId="36797C07"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6D97DDC6"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7623EED6"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"attributeName": "</w:t>
            </w:r>
            <w:proofErr w:type="spellStart"/>
            <w:r w:rsidRPr="00665AE1">
              <w:rPr>
                <w:rFonts w:ascii="Consolas" w:hAnsi="Consolas"/>
                <w:sz w:val="16"/>
                <w:szCs w:val="16"/>
              </w:rPr>
              <w:t>fileSize</w:t>
            </w:r>
            <w:proofErr w:type="spellEnd"/>
            <w:r w:rsidRPr="00665AE1">
              <w:rPr>
                <w:rFonts w:ascii="Consolas" w:hAnsi="Consolas"/>
                <w:sz w:val="16"/>
                <w:szCs w:val="16"/>
              </w:rPr>
              <w:t>",</w:t>
            </w:r>
          </w:p>
          <w:p w14:paraId="5B8E75F6"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"operator": "eq",</w:t>
            </w:r>
          </w:p>
          <w:p w14:paraId="03503FB4"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"attributeValue": 0</w:t>
            </w:r>
          </w:p>
          <w:p w14:paraId="38A88DFE"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355C2C8F"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2C2627EB"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4ED61E2A"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07500927"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247BD31E"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3D5EF759"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"facets": [</w:t>
            </w:r>
          </w:p>
          <w:p w14:paraId="7F43D5D0"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686E8D83"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"facet": "</w:t>
            </w:r>
            <w:proofErr w:type="spellStart"/>
            <w:r w:rsidRPr="00665AE1">
              <w:rPr>
                <w:rFonts w:ascii="Consolas" w:hAnsi="Consolas"/>
                <w:sz w:val="16"/>
                <w:szCs w:val="16"/>
              </w:rPr>
              <w:t>collectionId</w:t>
            </w:r>
            <w:proofErr w:type="spellEnd"/>
            <w:r w:rsidRPr="00665AE1">
              <w:rPr>
                <w:rFonts w:ascii="Consolas" w:hAnsi="Consolas"/>
                <w:sz w:val="16"/>
                <w:szCs w:val="16"/>
              </w:rPr>
              <w:t>",</w:t>
            </w:r>
          </w:p>
          <w:p w14:paraId="7437CBA7"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"count": 200</w:t>
            </w:r>
          </w:p>
          <w:p w14:paraId="1B8CC98B"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031CA75A"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7D4CD09A" w14:textId="77777777" w:rsidR="00AF567D"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p w14:paraId="09EAAE05" w14:textId="06EBAAE6" w:rsidR="00AA7288" w:rsidRPr="00665AE1" w:rsidRDefault="00AF567D" w:rsidP="007D3F7D">
            <w:pPr>
              <w:spacing w:after="0"/>
              <w:jc w:val="left"/>
              <w:rPr>
                <w:rFonts w:ascii="Consolas" w:hAnsi="Consolas"/>
                <w:sz w:val="16"/>
                <w:szCs w:val="16"/>
              </w:rPr>
            </w:pPr>
            <w:r w:rsidRPr="00665AE1">
              <w:rPr>
                <w:rFonts w:ascii="Consolas" w:hAnsi="Consolas"/>
                <w:sz w:val="16"/>
                <w:szCs w:val="16"/>
              </w:rPr>
              <w:t xml:space="preserve">  }</w:t>
            </w:r>
          </w:p>
        </w:tc>
      </w:tr>
    </w:tbl>
    <w:p w14:paraId="383B0AB2" w14:textId="77777777" w:rsidR="000623C5" w:rsidRDefault="000623C5" w:rsidP="00FF1E5A">
      <w:pPr>
        <w:pStyle w:val="Heading3"/>
        <w:sectPr w:rsidR="000623C5" w:rsidSect="00CC2AF5">
          <w:type w:val="continuous"/>
          <w:pgSz w:w="15840" w:h="15840" w:orient="landscape" w:code="1"/>
          <w:pgMar w:top="1440" w:right="1440" w:bottom="1440" w:left="1440" w:header="720" w:footer="720" w:gutter="0"/>
          <w:cols w:space="720"/>
        </w:sectPr>
      </w:pPr>
      <w:bookmarkStart w:id="37" w:name="_Ref172283961"/>
      <w:bookmarkStart w:id="38" w:name="OLE_LINK150"/>
      <w:bookmarkStart w:id="39" w:name="OLE_LINK3"/>
      <w:bookmarkEnd w:id="34"/>
      <w:bookmarkEnd w:id="35"/>
    </w:p>
    <w:p w14:paraId="1DBA8677" w14:textId="67BF3F19" w:rsidR="005D4879" w:rsidRPr="00FF1E5A" w:rsidRDefault="005D4879" w:rsidP="00FF1E5A">
      <w:pPr>
        <w:pStyle w:val="Heading3"/>
      </w:pPr>
      <w:bookmarkStart w:id="40" w:name="_Toc220931930"/>
      <w:r w:rsidRPr="00FF1E5A">
        <w:lastRenderedPageBreak/>
        <w:t xml:space="preserve">POST </w:t>
      </w:r>
      <w:r w:rsidR="00A7204F">
        <w:t>-</w:t>
      </w:r>
      <w:r w:rsidR="00DB0365">
        <w:t xml:space="preserve"> </w:t>
      </w:r>
      <w:r w:rsidR="00820B34" w:rsidRPr="00FF1E5A">
        <w:t>Glossary</w:t>
      </w:r>
      <w:r w:rsidRPr="00FF1E5A">
        <w:t xml:space="preserve"> </w:t>
      </w:r>
      <w:r w:rsidR="0079483A">
        <w:t>C</w:t>
      </w:r>
      <w:r w:rsidRPr="00FF1E5A">
        <w:t>ount</w:t>
      </w:r>
      <w:bookmarkEnd w:id="37"/>
      <w:bookmarkEnd w:id="40"/>
    </w:p>
    <w:bookmarkEnd w:id="38"/>
    <w:p w14:paraId="17C55282" w14:textId="49CCEA1B" w:rsidR="005D4879" w:rsidRPr="00A7204F" w:rsidRDefault="005D4879" w:rsidP="00A7204F">
      <w:r w:rsidRPr="00A7204F">
        <w:t xml:space="preserve">This microservice is a POST call to the Query </w:t>
      </w:r>
      <w:r w:rsidR="0079483A" w:rsidRPr="00A7204F">
        <w:t>E</w:t>
      </w:r>
      <w:r w:rsidRPr="00A7204F">
        <w:t xml:space="preserve">ngine server hosted at the </w:t>
      </w:r>
      <w:r w:rsidR="0037549D" w:rsidRPr="00A7204F">
        <w:t>backend</w:t>
      </w:r>
      <w:r w:rsidRPr="00A7204F">
        <w:t xml:space="preserve"> to get details of </w:t>
      </w:r>
      <w:r w:rsidR="00E13B4B" w:rsidRPr="00A7204F">
        <w:t xml:space="preserve">the </w:t>
      </w:r>
      <w:proofErr w:type="spellStart"/>
      <w:r w:rsidRPr="00A7204F">
        <w:t>collectionID</w:t>
      </w:r>
      <w:proofErr w:type="spellEnd"/>
      <w:r w:rsidRPr="00A7204F">
        <w:t xml:space="preserve"> length count.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8F1CF7" w14:paraId="0E1A08CF"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438F68" w14:textId="77777777" w:rsidR="008F1CF7" w:rsidRDefault="008F1CF7"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194E5" w14:textId="70908E4B" w:rsidR="008F1CF7" w:rsidRDefault="008F1CF7" w:rsidP="007D3F7D">
            <w:pPr>
              <w:spacing w:after="0"/>
              <w:jc w:val="left"/>
            </w:pPr>
            <w:r>
              <w:t>HTTPS</w:t>
            </w:r>
          </w:p>
        </w:tc>
      </w:tr>
      <w:tr w:rsidR="008F1CF7" w14:paraId="3190EC82"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D0AB18" w14:textId="7A00B231" w:rsidR="008F1CF7" w:rsidRDefault="008F1CF7"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406C8B" w14:textId="77777777" w:rsidR="008F1CF7" w:rsidRDefault="008F1CF7" w:rsidP="007D3F7D">
            <w:pPr>
              <w:spacing w:after="0"/>
              <w:jc w:val="left"/>
            </w:pPr>
            <w:hyperlink r:id="rId25" w:history="1">
              <w:r>
                <w:rPr>
                  <w:rStyle w:val="Hyperlink"/>
                </w:rPr>
                <w:t>https://ix-dev-apimgmt.azure-api.net/query-engine-api?subscription-key=**************</w:t>
              </w:r>
            </w:hyperlink>
            <w:r>
              <w:t xml:space="preserve"> </w:t>
            </w:r>
          </w:p>
        </w:tc>
      </w:tr>
      <w:tr w:rsidR="008F1CF7" w14:paraId="119C152A"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FCE132A" w14:textId="77777777" w:rsidR="008F1CF7" w:rsidRDefault="008F1CF7"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2073A" w14:textId="74AFB7DF" w:rsidR="008F1CF7" w:rsidRDefault="008F1CF7" w:rsidP="007D3F7D">
            <w:pPr>
              <w:spacing w:after="0"/>
              <w:jc w:val="left"/>
            </w:pPr>
            <w:r>
              <w:t>POST</w:t>
            </w:r>
          </w:p>
        </w:tc>
      </w:tr>
      <w:tr w:rsidR="008F1CF7" w14:paraId="79678F1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BE49E9C" w14:textId="77777777" w:rsidR="008F1CF7" w:rsidRDefault="008F1CF7"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5A2E8" w14:textId="77777777" w:rsidR="008F1CF7" w:rsidRDefault="008F1CF7" w:rsidP="007D3F7D">
            <w:pPr>
              <w:spacing w:after="0"/>
              <w:jc w:val="left"/>
            </w:pPr>
            <w:r>
              <w:t>application / json</w:t>
            </w:r>
          </w:p>
        </w:tc>
      </w:tr>
      <w:tr w:rsidR="008F1CF7" w14:paraId="51ABAE1B"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EA8762" w14:textId="77777777" w:rsidR="008F1CF7" w:rsidRDefault="008F1CF7"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87C78" w14:textId="77777777" w:rsidR="008F1CF7" w:rsidRDefault="008F1CF7" w:rsidP="007D3F7D">
            <w:pPr>
              <w:spacing w:after="0"/>
              <w:jc w:val="left"/>
            </w:pPr>
            <w:r>
              <w:t>Query Parameter: Subscription-key of the application (example, query engine)</w:t>
            </w:r>
          </w:p>
        </w:tc>
      </w:tr>
      <w:tr w:rsidR="00D25F50" w14:paraId="3F932185"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535D7C29" w14:textId="73F70B80" w:rsidR="00D25F50" w:rsidRDefault="00D25F50"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7109D6" w14:textId="581125E4" w:rsidR="00D25F50" w:rsidRDefault="00D25F50" w:rsidP="007D3F7D">
            <w:pPr>
              <w:spacing w:after="0"/>
              <w:jc w:val="left"/>
            </w:pPr>
            <w:hyperlink r:id="rId26" w:history="1">
              <w:r w:rsidRPr="0029012E">
                <w:rPr>
                  <w:rStyle w:val="Hyperlink"/>
                </w:rPr>
                <w:t>Link</w:t>
              </w:r>
            </w:hyperlink>
          </w:p>
        </w:tc>
      </w:tr>
    </w:tbl>
    <w:p w14:paraId="06FEFA35" w14:textId="6AA11809" w:rsidR="00004725" w:rsidRDefault="00666D6D" w:rsidP="001F2913">
      <w:pPr>
        <w:pStyle w:val="Heading4"/>
      </w:pPr>
      <w:r>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370"/>
        <w:gridCol w:w="7776"/>
        <w:gridCol w:w="1280"/>
        <w:gridCol w:w="1534"/>
      </w:tblGrid>
      <w:tr w:rsidR="005D4879" w:rsidRPr="00981208" w14:paraId="7B937337" w14:textId="77777777" w:rsidTr="008145B0">
        <w:trPr>
          <w:trHeight w:val="407"/>
        </w:trPr>
        <w:tc>
          <w:tcPr>
            <w:tcW w:w="9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371FBA" w14:textId="77777777" w:rsidR="005D4879" w:rsidRPr="00981208" w:rsidRDefault="005D4879" w:rsidP="007D3F7D">
            <w:pPr>
              <w:spacing w:after="0"/>
              <w:jc w:val="left"/>
            </w:pPr>
            <w:r w:rsidRPr="00981208">
              <w:t>Parameter</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C8EB41" w14:textId="77777777" w:rsidR="005D4879" w:rsidRPr="00981208" w:rsidRDefault="005D4879"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F5D770" w14:textId="77777777" w:rsidR="005D4879" w:rsidRPr="00981208" w:rsidRDefault="005D4879"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56875A" w14:textId="77777777" w:rsidR="005D4879" w:rsidRPr="00981208" w:rsidRDefault="005D4879" w:rsidP="007D3F7D">
            <w:pPr>
              <w:spacing w:after="0"/>
              <w:jc w:val="left"/>
            </w:pPr>
            <w:r w:rsidRPr="00981208">
              <w:t>Type</w:t>
            </w:r>
          </w:p>
        </w:tc>
      </w:tr>
      <w:tr w:rsidR="005D4879" w:rsidRPr="00981208" w14:paraId="5CBEB254" w14:textId="77777777" w:rsidTr="008145B0">
        <w:trPr>
          <w:trHeight w:val="283"/>
        </w:trPr>
        <w:tc>
          <w:tcPr>
            <w:tcW w:w="9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B7F7FE" w14:textId="77777777" w:rsidR="005D4879" w:rsidRPr="00981208" w:rsidRDefault="005D4879" w:rsidP="007D3F7D">
            <w:pPr>
              <w:spacing w:after="0"/>
              <w:jc w:val="left"/>
            </w:pPr>
            <w:r w:rsidRPr="00981208">
              <w:t>Authorization</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1C495" w14:textId="77777777" w:rsidR="005D4879" w:rsidRPr="00981208" w:rsidRDefault="005D4879"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CF64E4" w14:textId="77777777" w:rsidR="005D4879" w:rsidRPr="00981208" w:rsidRDefault="005D4879"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E53B9" w14:textId="77777777" w:rsidR="005D4879" w:rsidRPr="00981208" w:rsidRDefault="005D4879" w:rsidP="007D3F7D">
            <w:pPr>
              <w:spacing w:after="0"/>
              <w:jc w:val="left"/>
            </w:pPr>
            <w:r w:rsidRPr="00981208">
              <w:t>String</w:t>
            </w:r>
          </w:p>
        </w:tc>
      </w:tr>
      <w:tr w:rsidR="005D4879" w:rsidRPr="00981208" w14:paraId="299216C1" w14:textId="77777777" w:rsidTr="008145B0">
        <w:trPr>
          <w:trHeight w:val="59"/>
        </w:trPr>
        <w:tc>
          <w:tcPr>
            <w:tcW w:w="9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C1D5B" w14:textId="77777777" w:rsidR="005D4879" w:rsidRPr="00981208" w:rsidRDefault="005D4879" w:rsidP="007D3F7D">
            <w:pPr>
              <w:spacing w:after="0"/>
              <w:jc w:val="left"/>
            </w:pPr>
            <w:r w:rsidRPr="00981208">
              <w:t>Content-Type</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8EE18F" w14:textId="486427F6" w:rsidR="005D4879" w:rsidRPr="00981208" w:rsidRDefault="005D4879"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6FF8F3" w14:textId="77777777" w:rsidR="005D4879" w:rsidRPr="00981208" w:rsidRDefault="005D4879"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AE5F7D" w14:textId="77777777" w:rsidR="005D4879" w:rsidRPr="00981208" w:rsidRDefault="005D4879" w:rsidP="007D3F7D">
            <w:pPr>
              <w:spacing w:after="0"/>
              <w:jc w:val="left"/>
            </w:pPr>
            <w:r w:rsidRPr="00981208">
              <w:t>String</w:t>
            </w:r>
          </w:p>
        </w:tc>
      </w:tr>
    </w:tbl>
    <w:p w14:paraId="6A6C638E" w14:textId="77777777" w:rsidR="005D4879" w:rsidRDefault="005D4879" w:rsidP="005D4879">
      <w:pPr>
        <w:spacing w:after="0"/>
      </w:pPr>
      <w:r w:rsidRPr="00981208">
        <w:t xml:space="preserve"> *Mandatory / Optional</w:t>
      </w:r>
    </w:p>
    <w:p w14:paraId="4979E23C" w14:textId="131147BB" w:rsidR="00004725" w:rsidRPr="00981208" w:rsidRDefault="00A92398"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209"/>
        <w:gridCol w:w="1949"/>
      </w:tblGrid>
      <w:tr w:rsidR="005D4879" w:rsidRPr="00981208" w14:paraId="4938F4A2" w14:textId="77777777" w:rsidTr="008145B0">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DE4024" w14:textId="77777777" w:rsidR="005D4879" w:rsidRPr="00981208" w:rsidRDefault="005D4879" w:rsidP="007D3F7D">
            <w:pPr>
              <w:spacing w:after="0"/>
              <w:jc w:val="left"/>
            </w:pPr>
            <w:r w:rsidRPr="00981208">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4F976B" w14:textId="77777777" w:rsidR="005D4879" w:rsidRPr="00981208" w:rsidRDefault="005D4879" w:rsidP="007D3F7D">
            <w:pPr>
              <w:spacing w:after="0"/>
              <w:jc w:val="left"/>
            </w:pPr>
            <w:r w:rsidRPr="00981208">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70C4C0" w14:textId="77777777" w:rsidR="005D4879" w:rsidRPr="00981208" w:rsidRDefault="005D4879" w:rsidP="007D3F7D">
            <w:pPr>
              <w:spacing w:after="0"/>
              <w:jc w:val="left"/>
            </w:pPr>
            <w:r w:rsidRPr="00981208">
              <w:t>Type</w:t>
            </w:r>
          </w:p>
        </w:tc>
      </w:tr>
      <w:tr w:rsidR="005D4879" w:rsidRPr="00981208" w14:paraId="164DCFB5"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0DC07F" w14:textId="77777777" w:rsidR="005D4879" w:rsidRPr="00981208" w:rsidRDefault="005D4879" w:rsidP="007D3F7D">
            <w:pPr>
              <w:spacing w:after="0"/>
              <w:jc w:val="left"/>
            </w:pPr>
            <w:r w:rsidRPr="00981208">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9E9338" w14:textId="77777777" w:rsidR="005D4879" w:rsidRPr="00981208" w:rsidRDefault="005D4879" w:rsidP="007D3F7D">
            <w:pPr>
              <w:spacing w:after="0"/>
              <w:jc w:val="left"/>
            </w:pPr>
            <w:r w:rsidRPr="00981208">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27EF8" w14:textId="77777777" w:rsidR="005D4879" w:rsidRPr="00981208" w:rsidRDefault="005D4879" w:rsidP="007D3F7D">
            <w:pPr>
              <w:spacing w:after="0"/>
              <w:jc w:val="left"/>
            </w:pPr>
            <w:r w:rsidRPr="00981208">
              <w:t>String</w:t>
            </w:r>
          </w:p>
        </w:tc>
      </w:tr>
      <w:tr w:rsidR="005D4879" w:rsidRPr="00981208" w14:paraId="3DD61B3B"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5FD8A" w14:textId="77777777" w:rsidR="005D4879" w:rsidRPr="00981208" w:rsidRDefault="005D4879" w:rsidP="007D3F7D">
            <w:pPr>
              <w:spacing w:after="0"/>
              <w:jc w:val="left"/>
            </w:pPr>
            <w:r w:rsidRPr="00981208">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C661B" w14:textId="77777777" w:rsidR="005D4879" w:rsidRPr="00981208" w:rsidRDefault="005D4879"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6604E2" w14:textId="77777777" w:rsidR="005D4879" w:rsidRPr="00981208" w:rsidRDefault="005D4879" w:rsidP="007D3F7D">
            <w:pPr>
              <w:spacing w:after="0"/>
              <w:jc w:val="left"/>
            </w:pPr>
            <w:r w:rsidRPr="00981208">
              <w:t>String</w:t>
            </w:r>
          </w:p>
        </w:tc>
      </w:tr>
      <w:tr w:rsidR="005D4879" w:rsidRPr="00981208" w14:paraId="10608A3E"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F8B10" w14:textId="77777777" w:rsidR="005D4879" w:rsidRPr="00981208" w:rsidRDefault="005D4879" w:rsidP="007D3F7D">
            <w:pPr>
              <w:spacing w:after="0"/>
              <w:jc w:val="left"/>
            </w:pPr>
            <w:r w:rsidRPr="00981208">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6BC7A" w14:textId="77777777" w:rsidR="005D4879" w:rsidRPr="00981208" w:rsidRDefault="005D4879" w:rsidP="007D3F7D">
            <w:pPr>
              <w:spacing w:after="0"/>
              <w:jc w:val="left"/>
            </w:pPr>
            <w:r w:rsidRPr="00981208">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98218" w14:textId="77777777" w:rsidR="005D4879" w:rsidRPr="00981208" w:rsidRDefault="005D4879" w:rsidP="007D3F7D">
            <w:pPr>
              <w:spacing w:after="0"/>
              <w:jc w:val="left"/>
            </w:pPr>
            <w:r w:rsidRPr="00981208">
              <w:t>Datetime</w:t>
            </w:r>
          </w:p>
        </w:tc>
      </w:tr>
      <w:tr w:rsidR="005D4879" w:rsidRPr="00981208" w14:paraId="08BE65E2"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436DA" w14:textId="77777777" w:rsidR="005D4879" w:rsidRPr="00981208" w:rsidRDefault="005D4879" w:rsidP="007D3F7D">
            <w:pPr>
              <w:spacing w:after="0"/>
              <w:jc w:val="left"/>
            </w:pPr>
            <w:r w:rsidRPr="00981208">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D9413B" w14:textId="77777777" w:rsidR="005D4879" w:rsidRPr="00981208" w:rsidRDefault="005D4879"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A84DD3" w14:textId="77777777" w:rsidR="005D4879" w:rsidRPr="00981208" w:rsidRDefault="005D4879" w:rsidP="007D3F7D">
            <w:pPr>
              <w:spacing w:after="0"/>
              <w:jc w:val="left"/>
            </w:pPr>
            <w:r w:rsidRPr="00981208">
              <w:t>Bytes</w:t>
            </w:r>
          </w:p>
        </w:tc>
      </w:tr>
    </w:tbl>
    <w:p w14:paraId="0FACE6DB" w14:textId="5495226E" w:rsidR="00004725" w:rsidRPr="00981208" w:rsidRDefault="00301076"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5D4879" w:rsidRPr="00981208" w14:paraId="1ED6425F" w14:textId="77777777" w:rsidTr="00301076">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8591C1" w14:textId="77777777" w:rsidR="005D4879" w:rsidRPr="00301076" w:rsidRDefault="005D4879" w:rsidP="007D3F7D">
            <w:pPr>
              <w:spacing w:after="0"/>
              <w:jc w:val="left"/>
              <w:rPr>
                <w:color w:val="000000" w:themeColor="text1"/>
              </w:rPr>
            </w:pPr>
            <w:r w:rsidRPr="00301076">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3553A2" w14:textId="77777777" w:rsidR="005D4879" w:rsidRPr="00301076" w:rsidRDefault="005D4879" w:rsidP="007D3F7D">
            <w:pPr>
              <w:spacing w:after="0"/>
              <w:jc w:val="left"/>
              <w:rPr>
                <w:color w:val="000000" w:themeColor="text1"/>
              </w:rPr>
            </w:pPr>
            <w:r w:rsidRPr="00301076">
              <w:rPr>
                <w:color w:val="000000" w:themeColor="text1"/>
              </w:rPr>
              <w:t>Result Description</w:t>
            </w:r>
          </w:p>
        </w:tc>
      </w:tr>
      <w:tr w:rsidR="005D4879" w:rsidRPr="00981208" w14:paraId="5117ABA9"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BD0C28" w14:textId="77777777" w:rsidR="005D4879" w:rsidRPr="00981208" w:rsidRDefault="005D4879"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88259D" w14:textId="3DE7BFD5" w:rsidR="005D4879" w:rsidRPr="00981208" w:rsidRDefault="005D4879"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28633D1C" w14:textId="35ADC9F8" w:rsidR="00301076" w:rsidRDefault="00301076" w:rsidP="001F2913">
      <w:pPr>
        <w:pStyle w:val="Heading4"/>
        <w:sectPr w:rsidR="00301076" w:rsidSect="000623C5">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5D4879" w:rsidRPr="00981208" w14:paraId="47B89838"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1338D90" w14:textId="77777777" w:rsidR="005D4879" w:rsidRPr="00981208" w:rsidRDefault="005D4879"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CAB862" w14:textId="77777777" w:rsidR="005D4879" w:rsidRPr="00981208" w:rsidRDefault="005D4879"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10772C" w14:textId="77777777" w:rsidR="005D4879" w:rsidRPr="00981208" w:rsidRDefault="005D4879" w:rsidP="007D3F7D">
            <w:pPr>
              <w:spacing w:after="0"/>
              <w:jc w:val="left"/>
            </w:pPr>
            <w:r w:rsidRPr="00981208">
              <w:t>Error Description</w:t>
            </w:r>
          </w:p>
        </w:tc>
      </w:tr>
      <w:tr w:rsidR="005D4879" w:rsidRPr="00981208" w14:paraId="28BAF17D"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B46FE4" w14:textId="77777777" w:rsidR="005D4879" w:rsidRPr="00981208" w:rsidRDefault="005D4879"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5459D" w14:textId="77777777" w:rsidR="005D4879" w:rsidRPr="00981208" w:rsidRDefault="005D4879"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BC4BF6" w14:textId="5377BF0D" w:rsidR="005D4879" w:rsidRPr="00981208" w:rsidRDefault="005D4879"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5D4879" w:rsidRPr="00981208" w14:paraId="5B1F38D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0913" w14:textId="77777777" w:rsidR="005D4879" w:rsidRPr="00981208" w:rsidRDefault="005D4879"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BEE5F" w14:textId="77777777" w:rsidR="005D4879" w:rsidRPr="00981208" w:rsidRDefault="005D4879"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1A2CB" w14:textId="0BE4C8AB" w:rsidR="005D4879" w:rsidRPr="00981208" w:rsidRDefault="005D4879" w:rsidP="00796C8E">
            <w:pPr>
              <w:spacing w:after="0" w:line="254" w:lineRule="auto"/>
              <w:jc w:val="left"/>
            </w:pPr>
            <w:r w:rsidRPr="00981208">
              <w:t>Unauthorized User</w:t>
            </w:r>
            <w:r w:rsidR="00796C8E">
              <w:t xml:space="preserve"> or </w:t>
            </w:r>
            <w:r w:rsidR="005034C1">
              <w:t>Header Token</w:t>
            </w:r>
            <w:r w:rsidRPr="00981208">
              <w:t xml:space="preserve"> could be missing</w:t>
            </w:r>
          </w:p>
        </w:tc>
      </w:tr>
      <w:tr w:rsidR="005D4879" w:rsidRPr="00981208" w14:paraId="11EDF583"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D44395" w14:textId="77777777" w:rsidR="005D4879" w:rsidRPr="00981208" w:rsidRDefault="005D4879"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17CCE" w14:textId="77777777" w:rsidR="005D4879" w:rsidRPr="00981208" w:rsidRDefault="005D4879"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8D9DDC" w14:textId="77777777" w:rsidR="005D4879" w:rsidRPr="00981208" w:rsidRDefault="005D4879" w:rsidP="007D3F7D">
            <w:pPr>
              <w:spacing w:after="0" w:line="254" w:lineRule="auto"/>
              <w:jc w:val="left"/>
            </w:pPr>
            <w:r w:rsidRPr="00981208">
              <w:t>Bad request</w:t>
            </w:r>
          </w:p>
        </w:tc>
      </w:tr>
    </w:tbl>
    <w:p w14:paraId="5609CCB2" w14:textId="77777777" w:rsidR="008C2A7A" w:rsidRDefault="008C2A7A" w:rsidP="001F2913">
      <w:pPr>
        <w:pStyle w:val="Heading4"/>
        <w:sectPr w:rsidR="008C2A7A" w:rsidSect="00301076">
          <w:type w:val="continuous"/>
          <w:pgSz w:w="15840" w:h="15840" w:orient="landscape" w:code="1"/>
          <w:pgMar w:top="1440" w:right="1440" w:bottom="1440" w:left="1440" w:header="720" w:footer="720" w:gutter="0"/>
          <w:cols w:space="720"/>
        </w:sectPr>
      </w:pPr>
    </w:p>
    <w:p w14:paraId="52C5F1F2" w14:textId="51582DBC" w:rsidR="005D4879" w:rsidRPr="00981208" w:rsidRDefault="008C2A7A"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481"/>
        <w:gridCol w:w="3232"/>
        <w:gridCol w:w="7247"/>
      </w:tblGrid>
      <w:tr w:rsidR="00510320" w14:paraId="41FE2431" w14:textId="77777777" w:rsidTr="008145B0">
        <w:trPr>
          <w:trHeight w:val="196"/>
        </w:trPr>
        <w:tc>
          <w:tcPr>
            <w:tcW w:w="9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086C1D" w14:textId="77777777" w:rsidR="00510320" w:rsidRDefault="00510320" w:rsidP="007D3F7D">
            <w:pPr>
              <w:spacing w:after="0"/>
              <w:jc w:val="left"/>
            </w:pPr>
            <w:r>
              <w:t>Operation name</w:t>
            </w:r>
          </w:p>
        </w:tc>
        <w:tc>
          <w:tcPr>
            <w:tcW w:w="12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287544" w14:textId="77777777" w:rsidR="00510320" w:rsidRDefault="00510320" w:rsidP="007D3F7D">
            <w:pPr>
              <w:spacing w:after="0"/>
              <w:jc w:val="left"/>
            </w:pPr>
            <w:r>
              <w:t>Query</w:t>
            </w:r>
          </w:p>
        </w:tc>
        <w:tc>
          <w:tcPr>
            <w:tcW w:w="27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279EA7" w14:textId="77777777" w:rsidR="00510320" w:rsidRDefault="00510320" w:rsidP="007D3F7D">
            <w:pPr>
              <w:spacing w:after="0"/>
              <w:jc w:val="left"/>
            </w:pPr>
            <w:r>
              <w:t>Variable</w:t>
            </w:r>
          </w:p>
        </w:tc>
      </w:tr>
      <w:tr w:rsidR="00510320" w14:paraId="434C321A" w14:textId="77777777" w:rsidTr="008145B0">
        <w:trPr>
          <w:trHeight w:val="54"/>
        </w:trPr>
        <w:tc>
          <w:tcPr>
            <w:tcW w:w="9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BF3621" w14:textId="77777777" w:rsidR="00510320" w:rsidRPr="00895736" w:rsidRDefault="00510320" w:rsidP="007D3F7D">
            <w:pPr>
              <w:spacing w:after="0"/>
              <w:jc w:val="left"/>
              <w:rPr>
                <w:sz w:val="18"/>
                <w:szCs w:val="20"/>
              </w:rPr>
            </w:pPr>
            <w:proofErr w:type="spellStart"/>
            <w:r w:rsidRPr="00895736">
              <w:rPr>
                <w:sz w:val="18"/>
                <w:szCs w:val="20"/>
              </w:rPr>
              <w:t>purviewDashboard</w:t>
            </w:r>
            <w:proofErr w:type="spellEnd"/>
          </w:p>
        </w:tc>
        <w:tc>
          <w:tcPr>
            <w:tcW w:w="12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8C7105" w14:textId="77777777" w:rsidR="00510320" w:rsidRPr="00895736" w:rsidRDefault="00510320" w:rsidP="007D3F7D">
            <w:pPr>
              <w:spacing w:after="0"/>
              <w:jc w:val="left"/>
              <w:rPr>
                <w:sz w:val="18"/>
                <w:szCs w:val="20"/>
              </w:rPr>
            </w:pPr>
            <w:r w:rsidRPr="00895736">
              <w:rPr>
                <w:sz w:val="18"/>
                <w:szCs w:val="20"/>
              </w:rPr>
              <w:t xml:space="preserve">query </w:t>
            </w:r>
            <w:proofErr w:type="spellStart"/>
            <w:r w:rsidRPr="00895736">
              <w:rPr>
                <w:sz w:val="18"/>
                <w:szCs w:val="20"/>
              </w:rPr>
              <w:t>purviewDashboard</w:t>
            </w:r>
            <w:proofErr w:type="spellEnd"/>
            <w:r w:rsidRPr="00895736">
              <w:rPr>
                <w:sz w:val="18"/>
                <w:szCs w:val="20"/>
              </w:rPr>
              <w:t>(</w:t>
            </w:r>
          </w:p>
          <w:p w14:paraId="15D8AF46" w14:textId="77777777" w:rsidR="00510320" w:rsidRPr="00895736" w:rsidRDefault="00510320" w:rsidP="007D3F7D">
            <w:pPr>
              <w:spacing w:after="0"/>
              <w:jc w:val="left"/>
              <w:rPr>
                <w:sz w:val="18"/>
                <w:szCs w:val="20"/>
              </w:rPr>
            </w:pPr>
            <w:r w:rsidRPr="00895736">
              <w:rPr>
                <w:sz w:val="18"/>
                <w:szCs w:val="20"/>
              </w:rPr>
              <w:t xml:space="preserve">            $version: String!</w:t>
            </w:r>
          </w:p>
          <w:p w14:paraId="34C8DDD5" w14:textId="77777777" w:rsidR="00510320" w:rsidRPr="00895736" w:rsidRDefault="00510320" w:rsidP="007D3F7D">
            <w:pPr>
              <w:spacing w:after="0"/>
              <w:jc w:val="left"/>
              <w:rPr>
                <w:sz w:val="18"/>
                <w:szCs w:val="20"/>
              </w:rPr>
            </w:pPr>
            <w:r w:rsidRPr="00895736">
              <w:rPr>
                <w:sz w:val="18"/>
                <w:szCs w:val="20"/>
              </w:rPr>
              <w:t xml:space="preserve">            $payload: </w:t>
            </w:r>
            <w:proofErr w:type="spellStart"/>
            <w:r w:rsidRPr="00895736">
              <w:rPr>
                <w:sz w:val="18"/>
                <w:szCs w:val="20"/>
              </w:rPr>
              <w:t>queryInput_purviewDashboard_input_Input</w:t>
            </w:r>
            <w:proofErr w:type="spellEnd"/>
          </w:p>
          <w:p w14:paraId="18F30036" w14:textId="77777777" w:rsidR="00510320" w:rsidRPr="00895736" w:rsidRDefault="00510320" w:rsidP="007D3F7D">
            <w:pPr>
              <w:spacing w:after="0"/>
              <w:jc w:val="left"/>
              <w:rPr>
                <w:sz w:val="18"/>
                <w:szCs w:val="20"/>
              </w:rPr>
            </w:pPr>
            <w:r w:rsidRPr="00895736">
              <w:rPr>
                <w:sz w:val="18"/>
                <w:szCs w:val="20"/>
              </w:rPr>
              <w:t xml:space="preserve">          ) {</w:t>
            </w:r>
          </w:p>
          <w:p w14:paraId="3D5BC433" w14:textId="77777777" w:rsidR="00510320" w:rsidRPr="00895736" w:rsidRDefault="00510320" w:rsidP="007D3F7D">
            <w:pPr>
              <w:spacing w:after="0"/>
              <w:jc w:val="left"/>
              <w:rPr>
                <w:sz w:val="18"/>
                <w:szCs w:val="20"/>
              </w:rPr>
            </w:pPr>
            <w:r w:rsidRPr="00895736">
              <w:rPr>
                <w:sz w:val="18"/>
                <w:szCs w:val="20"/>
              </w:rPr>
              <w:t xml:space="preserve">            </w:t>
            </w:r>
            <w:proofErr w:type="spellStart"/>
            <w:r w:rsidRPr="00895736">
              <w:rPr>
                <w:sz w:val="18"/>
                <w:szCs w:val="20"/>
              </w:rPr>
              <w:t>purviewDashboard</w:t>
            </w:r>
            <w:proofErr w:type="spellEnd"/>
            <w:r w:rsidRPr="00895736">
              <w:rPr>
                <w:sz w:val="18"/>
                <w:szCs w:val="20"/>
              </w:rPr>
              <w:t>(version: $version, input: $payload) {</w:t>
            </w:r>
          </w:p>
          <w:p w14:paraId="0482B54B" w14:textId="77777777" w:rsidR="00510320" w:rsidRPr="00895736" w:rsidRDefault="00510320" w:rsidP="007D3F7D">
            <w:pPr>
              <w:spacing w:after="0"/>
              <w:jc w:val="left"/>
              <w:rPr>
                <w:sz w:val="18"/>
                <w:szCs w:val="20"/>
              </w:rPr>
            </w:pPr>
            <w:r w:rsidRPr="00895736">
              <w:rPr>
                <w:sz w:val="18"/>
                <w:szCs w:val="20"/>
              </w:rPr>
              <w:t xml:space="preserve">              _</w:t>
            </w:r>
            <w:proofErr w:type="spellStart"/>
            <w:r w:rsidRPr="00895736">
              <w:rPr>
                <w:sz w:val="18"/>
                <w:szCs w:val="20"/>
              </w:rPr>
              <w:t>AT_search_count</w:t>
            </w:r>
            <w:proofErr w:type="spellEnd"/>
          </w:p>
          <w:p w14:paraId="2571ACC7" w14:textId="77777777" w:rsidR="00510320" w:rsidRPr="00895736" w:rsidRDefault="00510320" w:rsidP="007D3F7D">
            <w:pPr>
              <w:spacing w:after="0"/>
              <w:jc w:val="left"/>
              <w:rPr>
                <w:sz w:val="18"/>
                <w:szCs w:val="20"/>
              </w:rPr>
            </w:pPr>
            <w:r w:rsidRPr="00895736">
              <w:rPr>
                <w:sz w:val="18"/>
                <w:szCs w:val="20"/>
              </w:rPr>
              <w:t xml:space="preserve">              _</w:t>
            </w:r>
            <w:proofErr w:type="spellStart"/>
            <w:r w:rsidRPr="00895736">
              <w:rPr>
                <w:sz w:val="18"/>
                <w:szCs w:val="20"/>
              </w:rPr>
              <w:t>AT_search_facets</w:t>
            </w:r>
            <w:proofErr w:type="spellEnd"/>
          </w:p>
          <w:p w14:paraId="14FE206B" w14:textId="77777777" w:rsidR="00510320" w:rsidRPr="00895736" w:rsidRDefault="00510320" w:rsidP="007D3F7D">
            <w:pPr>
              <w:spacing w:after="0"/>
              <w:jc w:val="left"/>
              <w:rPr>
                <w:sz w:val="18"/>
                <w:szCs w:val="20"/>
              </w:rPr>
            </w:pPr>
            <w:r w:rsidRPr="00895736">
              <w:rPr>
                <w:sz w:val="18"/>
                <w:szCs w:val="20"/>
              </w:rPr>
              <w:t xml:space="preserve">            }</w:t>
            </w:r>
          </w:p>
          <w:p w14:paraId="742E5F57" w14:textId="77777777" w:rsidR="00510320" w:rsidRPr="00895736" w:rsidRDefault="00510320" w:rsidP="007D3F7D">
            <w:pPr>
              <w:spacing w:after="0"/>
              <w:jc w:val="left"/>
              <w:rPr>
                <w:sz w:val="18"/>
                <w:szCs w:val="20"/>
              </w:rPr>
            </w:pPr>
            <w:r w:rsidRPr="00895736">
              <w:rPr>
                <w:sz w:val="18"/>
                <w:szCs w:val="20"/>
              </w:rPr>
              <w:t xml:space="preserve">          }</w:t>
            </w:r>
          </w:p>
        </w:tc>
        <w:tc>
          <w:tcPr>
            <w:tcW w:w="27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C8ED5" w14:textId="77777777" w:rsidR="00510320" w:rsidRPr="00895736" w:rsidRDefault="00510320" w:rsidP="007D3F7D">
            <w:pPr>
              <w:spacing w:after="0"/>
              <w:jc w:val="left"/>
              <w:rPr>
                <w:sz w:val="18"/>
                <w:szCs w:val="20"/>
              </w:rPr>
            </w:pPr>
            <w:r w:rsidRPr="00895736">
              <w:rPr>
                <w:sz w:val="18"/>
                <w:szCs w:val="20"/>
              </w:rPr>
              <w:t>"variables": {</w:t>
            </w:r>
          </w:p>
          <w:p w14:paraId="26D04F88" w14:textId="77777777" w:rsidR="00510320" w:rsidRPr="00895736" w:rsidRDefault="00510320" w:rsidP="007D3F7D">
            <w:pPr>
              <w:spacing w:after="0"/>
              <w:jc w:val="left"/>
              <w:rPr>
                <w:sz w:val="18"/>
                <w:szCs w:val="20"/>
              </w:rPr>
            </w:pPr>
            <w:r w:rsidRPr="00895736">
              <w:rPr>
                <w:sz w:val="18"/>
                <w:szCs w:val="20"/>
              </w:rPr>
              <w:t xml:space="preserve">    "version": "2022-08-01-preview",</w:t>
            </w:r>
          </w:p>
          <w:p w14:paraId="2087D931" w14:textId="77777777" w:rsidR="00510320" w:rsidRPr="00895736" w:rsidRDefault="00510320" w:rsidP="007D3F7D">
            <w:pPr>
              <w:spacing w:after="0"/>
              <w:jc w:val="left"/>
              <w:rPr>
                <w:sz w:val="18"/>
                <w:szCs w:val="20"/>
              </w:rPr>
            </w:pPr>
            <w:r w:rsidRPr="00895736">
              <w:rPr>
                <w:sz w:val="18"/>
                <w:szCs w:val="20"/>
              </w:rPr>
              <w:t xml:space="preserve">    "payload": {</w:t>
            </w:r>
          </w:p>
          <w:p w14:paraId="16A3FCE7" w14:textId="77777777" w:rsidR="00510320" w:rsidRPr="00895736" w:rsidRDefault="00510320" w:rsidP="007D3F7D">
            <w:pPr>
              <w:spacing w:after="0"/>
              <w:jc w:val="left"/>
              <w:rPr>
                <w:sz w:val="18"/>
                <w:szCs w:val="20"/>
              </w:rPr>
            </w:pPr>
            <w:r w:rsidRPr="00895736">
              <w:rPr>
                <w:sz w:val="18"/>
                <w:szCs w:val="20"/>
              </w:rPr>
              <w:t xml:space="preserve">      "keywords": null,</w:t>
            </w:r>
          </w:p>
          <w:p w14:paraId="2C29E410" w14:textId="77777777" w:rsidR="00510320" w:rsidRPr="00895736" w:rsidRDefault="00510320" w:rsidP="007D3F7D">
            <w:pPr>
              <w:spacing w:after="0"/>
              <w:jc w:val="left"/>
              <w:rPr>
                <w:sz w:val="18"/>
                <w:szCs w:val="20"/>
              </w:rPr>
            </w:pPr>
            <w:r w:rsidRPr="00895736">
              <w:rPr>
                <w:sz w:val="18"/>
                <w:szCs w:val="20"/>
              </w:rPr>
              <w:t xml:space="preserve">      "facets": [</w:t>
            </w:r>
          </w:p>
          <w:p w14:paraId="5E1F11DA" w14:textId="77777777" w:rsidR="00510320" w:rsidRPr="00895736" w:rsidRDefault="00510320" w:rsidP="007D3F7D">
            <w:pPr>
              <w:spacing w:after="0"/>
              <w:jc w:val="left"/>
              <w:rPr>
                <w:sz w:val="18"/>
                <w:szCs w:val="20"/>
              </w:rPr>
            </w:pPr>
            <w:r w:rsidRPr="00895736">
              <w:rPr>
                <w:sz w:val="18"/>
                <w:szCs w:val="20"/>
              </w:rPr>
              <w:t xml:space="preserve">        {</w:t>
            </w:r>
          </w:p>
          <w:p w14:paraId="68FCC271" w14:textId="77777777" w:rsidR="00510320" w:rsidRPr="00895736" w:rsidRDefault="00510320" w:rsidP="007D3F7D">
            <w:pPr>
              <w:spacing w:after="0"/>
              <w:jc w:val="left"/>
              <w:rPr>
                <w:sz w:val="18"/>
                <w:szCs w:val="20"/>
              </w:rPr>
            </w:pPr>
            <w:r w:rsidRPr="00895736">
              <w:rPr>
                <w:sz w:val="18"/>
                <w:szCs w:val="20"/>
              </w:rPr>
              <w:t xml:space="preserve">          "facet": "glossary",</w:t>
            </w:r>
          </w:p>
          <w:p w14:paraId="43BC589E" w14:textId="77777777" w:rsidR="00510320" w:rsidRPr="00895736" w:rsidRDefault="00510320" w:rsidP="007D3F7D">
            <w:pPr>
              <w:spacing w:after="0"/>
              <w:jc w:val="left"/>
              <w:rPr>
                <w:sz w:val="18"/>
                <w:szCs w:val="20"/>
              </w:rPr>
            </w:pPr>
            <w:r w:rsidRPr="00895736">
              <w:rPr>
                <w:sz w:val="18"/>
                <w:szCs w:val="20"/>
              </w:rPr>
              <w:t xml:space="preserve">          "count": 10,</w:t>
            </w:r>
          </w:p>
          <w:p w14:paraId="2BA090FF" w14:textId="77777777" w:rsidR="00510320" w:rsidRPr="00895736" w:rsidRDefault="00510320" w:rsidP="007D3F7D">
            <w:pPr>
              <w:spacing w:after="0"/>
              <w:jc w:val="left"/>
              <w:rPr>
                <w:sz w:val="18"/>
                <w:szCs w:val="20"/>
              </w:rPr>
            </w:pPr>
            <w:r w:rsidRPr="00895736">
              <w:rPr>
                <w:sz w:val="18"/>
                <w:szCs w:val="20"/>
              </w:rPr>
              <w:t xml:space="preserve">          "sort": {</w:t>
            </w:r>
          </w:p>
          <w:p w14:paraId="49E75A2E" w14:textId="77777777" w:rsidR="00510320" w:rsidRPr="00895736" w:rsidRDefault="00510320" w:rsidP="007D3F7D">
            <w:pPr>
              <w:spacing w:after="0"/>
              <w:jc w:val="left"/>
              <w:rPr>
                <w:sz w:val="18"/>
                <w:szCs w:val="20"/>
              </w:rPr>
            </w:pPr>
            <w:r w:rsidRPr="00895736">
              <w:rPr>
                <w:sz w:val="18"/>
                <w:szCs w:val="20"/>
              </w:rPr>
              <w:t xml:space="preserve">            "count": "desc"</w:t>
            </w:r>
          </w:p>
          <w:p w14:paraId="4B7B84DB" w14:textId="77777777" w:rsidR="00510320" w:rsidRPr="00895736" w:rsidRDefault="00510320" w:rsidP="007D3F7D">
            <w:pPr>
              <w:spacing w:after="0"/>
              <w:jc w:val="left"/>
              <w:rPr>
                <w:sz w:val="18"/>
                <w:szCs w:val="20"/>
              </w:rPr>
            </w:pPr>
            <w:r w:rsidRPr="00895736">
              <w:rPr>
                <w:sz w:val="18"/>
                <w:szCs w:val="20"/>
              </w:rPr>
              <w:t xml:space="preserve">          }</w:t>
            </w:r>
          </w:p>
          <w:p w14:paraId="5CA49FD9" w14:textId="77777777" w:rsidR="00510320" w:rsidRPr="00895736" w:rsidRDefault="00510320" w:rsidP="007D3F7D">
            <w:pPr>
              <w:spacing w:after="0"/>
              <w:jc w:val="left"/>
              <w:rPr>
                <w:sz w:val="18"/>
                <w:szCs w:val="20"/>
              </w:rPr>
            </w:pPr>
            <w:r w:rsidRPr="00895736">
              <w:rPr>
                <w:sz w:val="18"/>
                <w:szCs w:val="20"/>
              </w:rPr>
              <w:t xml:space="preserve">        }</w:t>
            </w:r>
          </w:p>
          <w:p w14:paraId="32951CF4" w14:textId="77777777" w:rsidR="00510320" w:rsidRPr="00895736" w:rsidRDefault="00510320" w:rsidP="007D3F7D">
            <w:pPr>
              <w:spacing w:after="0"/>
              <w:jc w:val="left"/>
              <w:rPr>
                <w:sz w:val="18"/>
                <w:szCs w:val="20"/>
              </w:rPr>
            </w:pPr>
            <w:r w:rsidRPr="00895736">
              <w:rPr>
                <w:sz w:val="18"/>
                <w:szCs w:val="20"/>
              </w:rPr>
              <w:t xml:space="preserve">      ],</w:t>
            </w:r>
          </w:p>
          <w:p w14:paraId="1D847D4E" w14:textId="77777777" w:rsidR="00510320" w:rsidRPr="00895736" w:rsidRDefault="00510320" w:rsidP="007D3F7D">
            <w:pPr>
              <w:spacing w:after="0"/>
              <w:jc w:val="left"/>
              <w:rPr>
                <w:sz w:val="18"/>
                <w:szCs w:val="20"/>
              </w:rPr>
            </w:pPr>
            <w:r w:rsidRPr="00895736">
              <w:rPr>
                <w:sz w:val="18"/>
                <w:szCs w:val="20"/>
              </w:rPr>
              <w:t xml:space="preserve">      "filter": {</w:t>
            </w:r>
          </w:p>
          <w:p w14:paraId="7EC7E9CE" w14:textId="77777777" w:rsidR="00510320" w:rsidRPr="00895736" w:rsidRDefault="00510320" w:rsidP="007D3F7D">
            <w:pPr>
              <w:spacing w:after="0"/>
              <w:jc w:val="left"/>
              <w:rPr>
                <w:sz w:val="18"/>
                <w:szCs w:val="20"/>
              </w:rPr>
            </w:pPr>
            <w:r w:rsidRPr="00895736">
              <w:rPr>
                <w:sz w:val="18"/>
                <w:szCs w:val="20"/>
              </w:rPr>
              <w:t xml:space="preserve">        "and": [</w:t>
            </w:r>
          </w:p>
          <w:p w14:paraId="5661872F" w14:textId="77777777" w:rsidR="00510320" w:rsidRPr="00895736" w:rsidRDefault="00510320" w:rsidP="007D3F7D">
            <w:pPr>
              <w:spacing w:after="0"/>
              <w:jc w:val="left"/>
              <w:rPr>
                <w:sz w:val="18"/>
                <w:szCs w:val="20"/>
              </w:rPr>
            </w:pPr>
            <w:r w:rsidRPr="00895736">
              <w:rPr>
                <w:sz w:val="18"/>
                <w:szCs w:val="20"/>
              </w:rPr>
              <w:t xml:space="preserve">          {</w:t>
            </w:r>
          </w:p>
          <w:p w14:paraId="768BFFF2" w14:textId="77777777" w:rsidR="00510320" w:rsidRPr="00895736" w:rsidRDefault="00510320" w:rsidP="007D3F7D">
            <w:pPr>
              <w:spacing w:after="0"/>
              <w:jc w:val="left"/>
              <w:rPr>
                <w:sz w:val="18"/>
                <w:szCs w:val="20"/>
              </w:rPr>
            </w:pPr>
            <w:r w:rsidRPr="00895736">
              <w:rPr>
                <w:sz w:val="18"/>
                <w:szCs w:val="20"/>
              </w:rPr>
              <w:t xml:space="preserve">            "not": {</w:t>
            </w:r>
          </w:p>
          <w:p w14:paraId="73E6DA00" w14:textId="77777777" w:rsidR="00510320" w:rsidRPr="00895736" w:rsidRDefault="00510320" w:rsidP="007D3F7D">
            <w:pPr>
              <w:spacing w:after="0"/>
              <w:jc w:val="left"/>
              <w:rPr>
                <w:sz w:val="18"/>
                <w:szCs w:val="20"/>
              </w:rPr>
            </w:pPr>
            <w:r w:rsidRPr="00895736">
              <w:rPr>
                <w:sz w:val="18"/>
                <w:szCs w:val="20"/>
              </w:rPr>
              <w:t xml:space="preserve">              "</w:t>
            </w:r>
            <w:proofErr w:type="spellStart"/>
            <w:r w:rsidRPr="00895736">
              <w:rPr>
                <w:sz w:val="18"/>
                <w:szCs w:val="20"/>
              </w:rPr>
              <w:t>glossaryType</w:t>
            </w:r>
            <w:proofErr w:type="spellEnd"/>
            <w:r w:rsidRPr="00895736">
              <w:rPr>
                <w:sz w:val="18"/>
                <w:szCs w:val="20"/>
              </w:rPr>
              <w:t>": "</w:t>
            </w:r>
            <w:proofErr w:type="spellStart"/>
            <w:r w:rsidRPr="00895736">
              <w:rPr>
                <w:sz w:val="18"/>
                <w:szCs w:val="20"/>
              </w:rPr>
              <w:t>AtlasGlossary</w:t>
            </w:r>
            <w:proofErr w:type="spellEnd"/>
            <w:r w:rsidRPr="00895736">
              <w:rPr>
                <w:sz w:val="18"/>
                <w:szCs w:val="20"/>
              </w:rPr>
              <w:t>"</w:t>
            </w:r>
          </w:p>
          <w:p w14:paraId="7A463233" w14:textId="77777777" w:rsidR="00510320" w:rsidRPr="00895736" w:rsidRDefault="00510320" w:rsidP="007D3F7D">
            <w:pPr>
              <w:spacing w:after="0"/>
              <w:jc w:val="left"/>
              <w:rPr>
                <w:sz w:val="18"/>
                <w:szCs w:val="20"/>
              </w:rPr>
            </w:pPr>
            <w:r w:rsidRPr="00895736">
              <w:rPr>
                <w:sz w:val="18"/>
                <w:szCs w:val="20"/>
              </w:rPr>
              <w:t xml:space="preserve">            }</w:t>
            </w:r>
          </w:p>
          <w:p w14:paraId="7200C6A2" w14:textId="77777777" w:rsidR="00510320" w:rsidRPr="00895736" w:rsidRDefault="00510320" w:rsidP="007D3F7D">
            <w:pPr>
              <w:spacing w:after="0"/>
              <w:jc w:val="left"/>
              <w:rPr>
                <w:sz w:val="18"/>
                <w:szCs w:val="20"/>
              </w:rPr>
            </w:pPr>
            <w:r w:rsidRPr="00895736">
              <w:rPr>
                <w:sz w:val="18"/>
                <w:szCs w:val="20"/>
              </w:rPr>
              <w:t xml:space="preserve">          }</w:t>
            </w:r>
          </w:p>
          <w:p w14:paraId="22D13BA6" w14:textId="77777777" w:rsidR="00510320" w:rsidRPr="00895736" w:rsidRDefault="00510320" w:rsidP="007D3F7D">
            <w:pPr>
              <w:spacing w:after="0"/>
              <w:jc w:val="left"/>
              <w:rPr>
                <w:sz w:val="18"/>
                <w:szCs w:val="20"/>
              </w:rPr>
            </w:pPr>
            <w:r w:rsidRPr="00895736">
              <w:rPr>
                <w:sz w:val="18"/>
                <w:szCs w:val="20"/>
              </w:rPr>
              <w:t xml:space="preserve">        ]</w:t>
            </w:r>
          </w:p>
          <w:p w14:paraId="4FEA2074" w14:textId="77777777" w:rsidR="00510320" w:rsidRPr="00895736" w:rsidRDefault="00510320" w:rsidP="007D3F7D">
            <w:pPr>
              <w:spacing w:after="0"/>
              <w:jc w:val="left"/>
              <w:rPr>
                <w:sz w:val="18"/>
                <w:szCs w:val="20"/>
              </w:rPr>
            </w:pPr>
            <w:r w:rsidRPr="00895736">
              <w:rPr>
                <w:sz w:val="18"/>
                <w:szCs w:val="20"/>
              </w:rPr>
              <w:t xml:space="preserve">      },</w:t>
            </w:r>
          </w:p>
          <w:p w14:paraId="63EBD11D" w14:textId="77777777" w:rsidR="00510320" w:rsidRPr="00895736" w:rsidRDefault="00510320" w:rsidP="007D3F7D">
            <w:pPr>
              <w:spacing w:after="0"/>
              <w:jc w:val="left"/>
              <w:rPr>
                <w:sz w:val="18"/>
                <w:szCs w:val="20"/>
              </w:rPr>
            </w:pPr>
            <w:r w:rsidRPr="00895736">
              <w:rPr>
                <w:sz w:val="18"/>
                <w:szCs w:val="20"/>
              </w:rPr>
              <w:t xml:space="preserve">      "limit": 0</w:t>
            </w:r>
          </w:p>
          <w:p w14:paraId="68C2309B" w14:textId="77777777" w:rsidR="00510320" w:rsidRPr="00895736" w:rsidRDefault="00510320" w:rsidP="007D3F7D">
            <w:pPr>
              <w:spacing w:after="0"/>
              <w:jc w:val="left"/>
              <w:rPr>
                <w:sz w:val="18"/>
                <w:szCs w:val="20"/>
              </w:rPr>
            </w:pPr>
            <w:r w:rsidRPr="00895736">
              <w:rPr>
                <w:sz w:val="18"/>
                <w:szCs w:val="20"/>
              </w:rPr>
              <w:t xml:space="preserve">    }</w:t>
            </w:r>
          </w:p>
          <w:p w14:paraId="7CCF99CC" w14:textId="77777777" w:rsidR="00510320" w:rsidRPr="00895736" w:rsidRDefault="00510320" w:rsidP="007D3F7D">
            <w:pPr>
              <w:spacing w:after="0"/>
              <w:jc w:val="left"/>
              <w:rPr>
                <w:sz w:val="18"/>
                <w:szCs w:val="20"/>
              </w:rPr>
            </w:pPr>
            <w:r w:rsidRPr="00895736">
              <w:rPr>
                <w:sz w:val="18"/>
                <w:szCs w:val="20"/>
              </w:rPr>
              <w:t xml:space="preserve">  }</w:t>
            </w:r>
          </w:p>
        </w:tc>
      </w:tr>
      <w:bookmarkEnd w:id="39"/>
    </w:tbl>
    <w:p w14:paraId="1D9FB3E7" w14:textId="77777777" w:rsidR="008C2A7A" w:rsidRDefault="008C2A7A" w:rsidP="00004725">
      <w:pPr>
        <w:pStyle w:val="Heading3"/>
        <w:sectPr w:rsidR="008C2A7A" w:rsidSect="008C2A7A">
          <w:pgSz w:w="15840" w:h="15840" w:orient="landscape" w:code="1"/>
          <w:pgMar w:top="1440" w:right="1440" w:bottom="1440" w:left="1440" w:header="720" w:footer="720" w:gutter="0"/>
          <w:cols w:space="720"/>
        </w:sectPr>
      </w:pPr>
    </w:p>
    <w:p w14:paraId="2D0ECCEA" w14:textId="28F78BC4" w:rsidR="00665639" w:rsidRPr="00004725" w:rsidRDefault="00665639" w:rsidP="00004725">
      <w:pPr>
        <w:pStyle w:val="Heading3"/>
      </w:pPr>
      <w:bookmarkStart w:id="41" w:name="_Toc220931931"/>
      <w:r w:rsidRPr="00004725">
        <w:lastRenderedPageBreak/>
        <w:t xml:space="preserve">POST </w:t>
      </w:r>
      <w:r w:rsidR="00A7204F">
        <w:t>-</w:t>
      </w:r>
      <w:r w:rsidR="00AA4191">
        <w:t xml:space="preserve"> </w:t>
      </w:r>
      <w:r w:rsidR="007F148A" w:rsidRPr="00004725">
        <w:t>Policy</w:t>
      </w:r>
      <w:r w:rsidRPr="00004725">
        <w:t xml:space="preserve"> </w:t>
      </w:r>
      <w:r w:rsidR="00004725" w:rsidRPr="00004725">
        <w:t>C</w:t>
      </w:r>
      <w:r w:rsidRPr="00004725">
        <w:t>ount</w:t>
      </w:r>
      <w:bookmarkEnd w:id="41"/>
    </w:p>
    <w:p w14:paraId="2BD80859" w14:textId="53D8C843" w:rsidR="00665639" w:rsidRPr="008C2A7A" w:rsidRDefault="00665639" w:rsidP="008C2A7A">
      <w:r w:rsidRPr="008C2A7A">
        <w:t xml:space="preserve">This microservice is a POST call to the Query </w:t>
      </w:r>
      <w:r w:rsidR="0037549D" w:rsidRPr="008C2A7A">
        <w:t>Engine</w:t>
      </w:r>
      <w:r w:rsidRPr="008C2A7A">
        <w:t xml:space="preserve"> server hosted at the </w:t>
      </w:r>
      <w:r w:rsidR="0037549D" w:rsidRPr="008C2A7A">
        <w:t>backend</w:t>
      </w:r>
      <w:r w:rsidRPr="008C2A7A">
        <w:t xml:space="preserve"> to get details of </w:t>
      </w:r>
      <w:r w:rsidR="00213DCC" w:rsidRPr="008C2A7A">
        <w:t xml:space="preserve">the </w:t>
      </w:r>
      <w:proofErr w:type="spellStart"/>
      <w:r w:rsidRPr="008C2A7A">
        <w:t>collectionID</w:t>
      </w:r>
      <w:proofErr w:type="spellEnd"/>
      <w:r w:rsidRPr="008C2A7A">
        <w:t xml:space="preserve"> length count.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536536" w14:paraId="53488F7F"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9E044E" w14:textId="77777777" w:rsidR="00536536" w:rsidRDefault="00536536"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17EF6B" w14:textId="77777777" w:rsidR="00536536" w:rsidRDefault="00536536" w:rsidP="007D3F7D">
            <w:pPr>
              <w:spacing w:after="0"/>
              <w:jc w:val="left"/>
            </w:pPr>
            <w:r>
              <w:t xml:space="preserve"> HTTPS</w:t>
            </w:r>
          </w:p>
        </w:tc>
      </w:tr>
      <w:tr w:rsidR="00536536" w14:paraId="7F8930BE"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B5DABF" w14:textId="10462B42" w:rsidR="00536536" w:rsidRDefault="00536536"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5A288" w14:textId="77777777" w:rsidR="00536536" w:rsidRDefault="00536536" w:rsidP="007D3F7D">
            <w:pPr>
              <w:spacing w:after="0"/>
              <w:jc w:val="left"/>
            </w:pPr>
            <w:hyperlink r:id="rId27" w:history="1">
              <w:r>
                <w:rPr>
                  <w:rStyle w:val="Hyperlink"/>
                </w:rPr>
                <w:t>https://ix-dev-apimgmt.azure-api.net/query-engine-api?subscription-key=**************</w:t>
              </w:r>
            </w:hyperlink>
            <w:r>
              <w:t xml:space="preserve"> </w:t>
            </w:r>
          </w:p>
        </w:tc>
      </w:tr>
      <w:tr w:rsidR="00536536" w14:paraId="1DCAB81E"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1FD418" w14:textId="77777777" w:rsidR="00536536" w:rsidRDefault="00536536"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188C49" w14:textId="77777777" w:rsidR="00536536" w:rsidRDefault="00536536" w:rsidP="007D3F7D">
            <w:pPr>
              <w:spacing w:after="0"/>
              <w:jc w:val="left"/>
            </w:pPr>
            <w:r>
              <w:t xml:space="preserve"> POST</w:t>
            </w:r>
          </w:p>
        </w:tc>
      </w:tr>
      <w:tr w:rsidR="00536536" w14:paraId="38949B74"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062A73" w14:textId="77777777" w:rsidR="00536536" w:rsidRDefault="00536536"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71F32" w14:textId="77777777" w:rsidR="00536536" w:rsidRDefault="00536536" w:rsidP="007D3F7D">
            <w:pPr>
              <w:spacing w:after="0"/>
              <w:jc w:val="left"/>
            </w:pPr>
            <w:r>
              <w:t>application / json</w:t>
            </w:r>
          </w:p>
        </w:tc>
      </w:tr>
      <w:tr w:rsidR="00536536" w14:paraId="6BC9EBD5"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1C8643" w14:textId="77777777" w:rsidR="00536536" w:rsidRDefault="00536536"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577901" w14:textId="77777777" w:rsidR="00536536" w:rsidRDefault="00536536" w:rsidP="007D3F7D">
            <w:pPr>
              <w:spacing w:after="0"/>
              <w:jc w:val="left"/>
            </w:pPr>
            <w:r>
              <w:t>Query Parameter: Subscription-key of the application (example, query engine)</w:t>
            </w:r>
          </w:p>
        </w:tc>
      </w:tr>
    </w:tbl>
    <w:p w14:paraId="530CF98A" w14:textId="77777777" w:rsidR="00A7700E" w:rsidRPr="00A7700E" w:rsidRDefault="00A7700E" w:rsidP="0064413E">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235"/>
        <w:gridCol w:w="6695"/>
        <w:gridCol w:w="1496"/>
        <w:gridCol w:w="1534"/>
      </w:tblGrid>
      <w:tr w:rsidR="00665639" w:rsidRPr="00981208" w14:paraId="5D4A6A45" w14:textId="77777777" w:rsidTr="008145B0">
        <w:trPr>
          <w:trHeight w:val="407"/>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84F66A" w14:textId="77777777" w:rsidR="00665639" w:rsidRPr="00981208" w:rsidRDefault="00665639" w:rsidP="007D3F7D">
            <w:pPr>
              <w:spacing w:after="0"/>
              <w:jc w:val="left"/>
            </w:pPr>
            <w:bookmarkStart w:id="42" w:name="OLE_LINK48"/>
            <w:r w:rsidRPr="00981208">
              <w:t>Parameter</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EE09A4" w14:textId="77777777" w:rsidR="00665639" w:rsidRPr="00981208" w:rsidRDefault="00665639" w:rsidP="007D3F7D">
            <w:pPr>
              <w:spacing w:after="0"/>
              <w:jc w:val="left"/>
            </w:pPr>
            <w:r w:rsidRPr="00981208">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F496D7" w14:textId="77777777" w:rsidR="00665639" w:rsidRPr="00981208" w:rsidRDefault="00665639"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4BB422" w14:textId="77777777" w:rsidR="00665639" w:rsidRPr="00981208" w:rsidRDefault="00665639" w:rsidP="007D3F7D">
            <w:pPr>
              <w:spacing w:after="0"/>
              <w:jc w:val="left"/>
            </w:pPr>
            <w:r w:rsidRPr="00981208">
              <w:t>Type</w:t>
            </w:r>
          </w:p>
        </w:tc>
      </w:tr>
      <w:tr w:rsidR="00665639" w:rsidRPr="00981208" w14:paraId="2A769EAA" w14:textId="77777777" w:rsidTr="008145B0">
        <w:trPr>
          <w:trHeight w:val="283"/>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DBC4E4" w14:textId="77777777" w:rsidR="00665639" w:rsidRPr="00981208" w:rsidRDefault="00665639" w:rsidP="007D3F7D">
            <w:pPr>
              <w:spacing w:after="0"/>
              <w:jc w:val="left"/>
            </w:pPr>
            <w:r w:rsidRPr="00981208">
              <w:t>Authorization</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D20EB" w14:textId="77777777" w:rsidR="00665639" w:rsidRPr="00981208" w:rsidRDefault="00665639" w:rsidP="007D3F7D">
            <w:pPr>
              <w:spacing w:after="0"/>
              <w:jc w:val="left"/>
            </w:pPr>
            <w:r w:rsidRPr="00981208">
              <w:t>Token acquired from Azure B2C based on the user credentials for further API calls.</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492C9" w14:textId="77777777" w:rsidR="00665639" w:rsidRPr="00981208" w:rsidRDefault="00665639"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02ACC" w14:textId="77777777" w:rsidR="00665639" w:rsidRPr="00981208" w:rsidRDefault="00665639" w:rsidP="007D3F7D">
            <w:pPr>
              <w:spacing w:after="0"/>
              <w:jc w:val="left"/>
            </w:pPr>
            <w:r w:rsidRPr="00981208">
              <w:t>String</w:t>
            </w:r>
          </w:p>
        </w:tc>
      </w:tr>
      <w:tr w:rsidR="00665639" w:rsidRPr="00981208" w14:paraId="11A6220F" w14:textId="77777777" w:rsidTr="008145B0">
        <w:trPr>
          <w:trHeight w:val="59"/>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1AF55" w14:textId="77777777" w:rsidR="00665639" w:rsidRPr="00981208" w:rsidRDefault="00665639" w:rsidP="007D3F7D">
            <w:pPr>
              <w:spacing w:after="0"/>
              <w:jc w:val="left"/>
            </w:pPr>
            <w:r w:rsidRPr="00981208">
              <w:t>Content-Type</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A025F8" w14:textId="3C4EDBBD" w:rsidR="00665639" w:rsidRPr="00981208" w:rsidRDefault="00665639" w:rsidP="007D3F7D">
            <w:pPr>
              <w:spacing w:after="0"/>
              <w:jc w:val="left"/>
            </w:pPr>
            <w:r w:rsidRPr="00981208">
              <w:t xml:space="preserve">Length of content. </w:t>
            </w:r>
            <w:r w:rsidR="00D77E4A">
              <w:t xml:space="preserve">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DD8FFC" w14:textId="77777777" w:rsidR="00665639" w:rsidRPr="00981208" w:rsidRDefault="00665639"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977CF" w14:textId="77777777" w:rsidR="00665639" w:rsidRPr="00981208" w:rsidRDefault="00665639" w:rsidP="007D3F7D">
            <w:pPr>
              <w:spacing w:after="0"/>
              <w:jc w:val="left"/>
            </w:pPr>
            <w:r w:rsidRPr="00981208">
              <w:t>String</w:t>
            </w:r>
          </w:p>
        </w:tc>
      </w:tr>
    </w:tbl>
    <w:p w14:paraId="4B1203C0" w14:textId="77777777" w:rsidR="00665639" w:rsidRDefault="00665639" w:rsidP="00665639">
      <w:pPr>
        <w:spacing w:after="0"/>
      </w:pPr>
      <w:r w:rsidRPr="00981208">
        <w:t xml:space="preserve"> *Mandatory / Optional</w:t>
      </w:r>
    </w:p>
    <w:p w14:paraId="0A3ED444" w14:textId="74A03822" w:rsidR="00F62427" w:rsidRPr="00981208" w:rsidRDefault="008C2A7A"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235"/>
        <w:gridCol w:w="7776"/>
        <w:gridCol w:w="1949"/>
      </w:tblGrid>
      <w:tr w:rsidR="00665639" w:rsidRPr="00981208" w14:paraId="531F4AA2" w14:textId="77777777" w:rsidTr="008145B0">
        <w:trPr>
          <w:trHeight w:val="196"/>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5A71BE" w14:textId="77777777" w:rsidR="00665639" w:rsidRPr="00981208" w:rsidRDefault="00665639" w:rsidP="007D3F7D">
            <w:pPr>
              <w:spacing w:after="0"/>
              <w:jc w:val="left"/>
            </w:pPr>
            <w:r w:rsidRPr="00981208">
              <w:t>Parameter</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CA6EC6" w14:textId="77777777" w:rsidR="00665639" w:rsidRPr="00981208" w:rsidRDefault="00665639" w:rsidP="007D3F7D">
            <w:pPr>
              <w:spacing w:after="0"/>
              <w:jc w:val="left"/>
            </w:pPr>
            <w:r w:rsidRPr="00981208">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087939" w14:textId="77777777" w:rsidR="00665639" w:rsidRPr="00981208" w:rsidRDefault="00665639" w:rsidP="007D3F7D">
            <w:pPr>
              <w:spacing w:after="0"/>
              <w:jc w:val="left"/>
            </w:pPr>
            <w:r w:rsidRPr="00981208">
              <w:t>Type</w:t>
            </w:r>
          </w:p>
        </w:tc>
      </w:tr>
      <w:tr w:rsidR="00665639" w:rsidRPr="00981208" w14:paraId="0A72134F"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7F1B44" w14:textId="77777777" w:rsidR="00665639" w:rsidRPr="00981208" w:rsidRDefault="00665639" w:rsidP="007D3F7D">
            <w:pPr>
              <w:spacing w:after="0"/>
              <w:jc w:val="left"/>
            </w:pPr>
            <w:r w:rsidRPr="00981208">
              <w:t>Server</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5E78F" w14:textId="77777777" w:rsidR="00665639" w:rsidRPr="00981208" w:rsidRDefault="00665639" w:rsidP="007D3F7D">
            <w:pPr>
              <w:spacing w:after="0"/>
              <w:jc w:val="left"/>
            </w:pPr>
            <w:r w:rsidRPr="00981208">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10322" w14:textId="77777777" w:rsidR="00665639" w:rsidRPr="00981208" w:rsidRDefault="00665639" w:rsidP="007D3F7D">
            <w:pPr>
              <w:spacing w:after="0"/>
              <w:jc w:val="left"/>
            </w:pPr>
            <w:r w:rsidRPr="00981208">
              <w:t>String</w:t>
            </w:r>
          </w:p>
        </w:tc>
      </w:tr>
      <w:tr w:rsidR="00665639" w:rsidRPr="00981208" w14:paraId="5E921984"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B7D03" w14:textId="77777777" w:rsidR="00665639" w:rsidRPr="00981208" w:rsidRDefault="00665639" w:rsidP="007D3F7D">
            <w:pPr>
              <w:spacing w:after="0"/>
              <w:jc w:val="left"/>
            </w:pPr>
            <w:r w:rsidRPr="00981208">
              <w:t>Content-Type</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D7C896" w14:textId="77777777" w:rsidR="00665639" w:rsidRPr="00981208" w:rsidRDefault="00665639"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6FCEE" w14:textId="77777777" w:rsidR="00665639" w:rsidRPr="00981208" w:rsidRDefault="00665639" w:rsidP="007D3F7D">
            <w:pPr>
              <w:spacing w:after="0"/>
              <w:jc w:val="left"/>
            </w:pPr>
            <w:r w:rsidRPr="00981208">
              <w:t>String</w:t>
            </w:r>
          </w:p>
        </w:tc>
      </w:tr>
      <w:tr w:rsidR="00665639" w:rsidRPr="00981208" w14:paraId="318A12F3"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9BBBD" w14:textId="77777777" w:rsidR="00665639" w:rsidRPr="00981208" w:rsidRDefault="00665639" w:rsidP="007D3F7D">
            <w:pPr>
              <w:spacing w:after="0"/>
              <w:jc w:val="left"/>
            </w:pPr>
            <w:r w:rsidRPr="00981208">
              <w:t>Date</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D412E3" w14:textId="77777777" w:rsidR="00665639" w:rsidRPr="00981208" w:rsidRDefault="00665639" w:rsidP="007D3F7D">
            <w:pPr>
              <w:spacing w:after="0"/>
              <w:jc w:val="left"/>
            </w:pPr>
            <w:r w:rsidRPr="00981208">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E53E0B" w14:textId="77777777" w:rsidR="00665639" w:rsidRPr="00981208" w:rsidRDefault="00665639" w:rsidP="007D3F7D">
            <w:pPr>
              <w:spacing w:after="0"/>
              <w:jc w:val="left"/>
            </w:pPr>
            <w:r w:rsidRPr="00981208">
              <w:t>Datetime</w:t>
            </w:r>
          </w:p>
        </w:tc>
      </w:tr>
      <w:tr w:rsidR="00665639" w:rsidRPr="00981208" w14:paraId="5EA80663" w14:textId="77777777" w:rsidTr="008145B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5BDEF" w14:textId="77777777" w:rsidR="00665639" w:rsidRPr="00981208" w:rsidRDefault="00665639" w:rsidP="007D3F7D">
            <w:pPr>
              <w:spacing w:after="0"/>
              <w:jc w:val="left"/>
            </w:pPr>
            <w:r w:rsidRPr="00981208">
              <w:t>Content-Length</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44282" w14:textId="77777777" w:rsidR="00665639" w:rsidRPr="00981208" w:rsidRDefault="00665639"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8300C" w14:textId="77777777" w:rsidR="00665639" w:rsidRPr="00981208" w:rsidRDefault="00665639" w:rsidP="007D3F7D">
            <w:pPr>
              <w:spacing w:after="0"/>
              <w:jc w:val="left"/>
            </w:pPr>
            <w:r w:rsidRPr="00981208">
              <w:t>Bytes</w:t>
            </w:r>
          </w:p>
        </w:tc>
      </w:tr>
    </w:tbl>
    <w:p w14:paraId="55D5D01D" w14:textId="3A10B470" w:rsidR="00F62427" w:rsidRPr="00981208" w:rsidRDefault="008C2A7A"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F07D1E" w:rsidRPr="00981208" w14:paraId="019FE169" w14:textId="77777777" w:rsidTr="008C2A7A">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1EDF7F" w14:textId="77777777" w:rsidR="00F07D1E" w:rsidRPr="008C2A7A" w:rsidRDefault="00F07D1E" w:rsidP="007D3F7D">
            <w:pPr>
              <w:spacing w:after="0"/>
              <w:jc w:val="left"/>
              <w:rPr>
                <w:color w:val="000000" w:themeColor="text1"/>
              </w:rPr>
            </w:pPr>
            <w:r w:rsidRPr="008C2A7A">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70E221" w14:textId="77777777" w:rsidR="00F07D1E" w:rsidRPr="008C2A7A" w:rsidRDefault="00F07D1E" w:rsidP="007D3F7D">
            <w:pPr>
              <w:spacing w:after="0"/>
              <w:jc w:val="left"/>
              <w:rPr>
                <w:color w:val="000000" w:themeColor="text1"/>
              </w:rPr>
            </w:pPr>
            <w:r w:rsidRPr="008C2A7A">
              <w:rPr>
                <w:color w:val="000000" w:themeColor="text1"/>
              </w:rPr>
              <w:t>Result Description</w:t>
            </w:r>
          </w:p>
        </w:tc>
      </w:tr>
      <w:tr w:rsidR="00F07D1E" w:rsidRPr="00981208" w14:paraId="64FFE851"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72F51" w14:textId="77777777" w:rsidR="00F07D1E" w:rsidRPr="00981208" w:rsidRDefault="00F07D1E"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F1CC7" w14:textId="0F5D97F5" w:rsidR="00F07D1E" w:rsidRPr="00981208" w:rsidRDefault="00F07D1E"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2BC2362E" w14:textId="5CFE8943" w:rsidR="008C2A7A" w:rsidRDefault="008C2A7A" w:rsidP="001F2913">
      <w:pPr>
        <w:pStyle w:val="Heading4"/>
        <w:sectPr w:rsidR="008C2A7A" w:rsidSect="008C2A7A">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F07D1E" w:rsidRPr="00981208" w14:paraId="2396E4EE"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70B010" w14:textId="77777777" w:rsidR="00F07D1E" w:rsidRPr="00981208" w:rsidRDefault="00F07D1E"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21F2828" w14:textId="77777777" w:rsidR="00F07D1E" w:rsidRPr="00981208" w:rsidRDefault="00F07D1E"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547845" w14:textId="77777777" w:rsidR="00F07D1E" w:rsidRPr="00981208" w:rsidRDefault="00F07D1E" w:rsidP="007D3F7D">
            <w:pPr>
              <w:spacing w:after="0"/>
              <w:jc w:val="left"/>
            </w:pPr>
            <w:r w:rsidRPr="00981208">
              <w:t>Error Description</w:t>
            </w:r>
          </w:p>
        </w:tc>
      </w:tr>
      <w:tr w:rsidR="00F07D1E" w:rsidRPr="00981208" w14:paraId="59412FFA"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94D95" w14:textId="77777777" w:rsidR="00F07D1E" w:rsidRPr="00981208" w:rsidRDefault="00F07D1E"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824624" w14:textId="77777777" w:rsidR="00F07D1E" w:rsidRPr="00981208" w:rsidRDefault="00F07D1E"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C9940B" w14:textId="23C8313A" w:rsidR="00F07D1E" w:rsidRPr="00981208" w:rsidRDefault="00F07D1E"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F07D1E" w:rsidRPr="00981208" w14:paraId="6C31A7EA"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DA7CB0" w14:textId="77777777" w:rsidR="00F07D1E" w:rsidRPr="00981208" w:rsidRDefault="00F07D1E"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E30DF" w14:textId="77777777" w:rsidR="00F07D1E" w:rsidRPr="00981208" w:rsidRDefault="00F07D1E"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8D9A0" w14:textId="5327C252" w:rsidR="00F07D1E" w:rsidRPr="00981208" w:rsidRDefault="00F07D1E" w:rsidP="00796C8E">
            <w:pPr>
              <w:spacing w:after="0" w:line="252" w:lineRule="auto"/>
              <w:jc w:val="left"/>
            </w:pPr>
            <w:r w:rsidRPr="00981208">
              <w:t>Unauthorized User</w:t>
            </w:r>
            <w:r w:rsidR="00796C8E">
              <w:t xml:space="preserve"> or </w:t>
            </w:r>
            <w:r w:rsidR="005034C1">
              <w:t>Header Token</w:t>
            </w:r>
            <w:r w:rsidRPr="00981208">
              <w:t xml:space="preserve"> could be missing</w:t>
            </w:r>
          </w:p>
        </w:tc>
      </w:tr>
      <w:tr w:rsidR="00F07D1E" w:rsidRPr="00981208" w14:paraId="556EDA2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039F36" w14:textId="77777777" w:rsidR="00F07D1E" w:rsidRPr="00981208" w:rsidRDefault="00F07D1E"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FFC756" w14:textId="77777777" w:rsidR="00F07D1E" w:rsidRPr="00981208" w:rsidRDefault="00F07D1E"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F1D95" w14:textId="77777777" w:rsidR="00F07D1E" w:rsidRPr="00981208" w:rsidRDefault="00F07D1E" w:rsidP="007D3F7D">
            <w:pPr>
              <w:spacing w:after="0" w:line="252" w:lineRule="auto"/>
              <w:jc w:val="left"/>
            </w:pPr>
            <w:r w:rsidRPr="00981208">
              <w:t>Bad request</w:t>
            </w:r>
          </w:p>
        </w:tc>
      </w:tr>
    </w:tbl>
    <w:p w14:paraId="40E88C05" w14:textId="77777777" w:rsidR="00F62427" w:rsidRDefault="00F62427" w:rsidP="001F2913">
      <w:pPr>
        <w:pStyle w:val="Heading4"/>
      </w:pPr>
      <w:r>
        <w:t>Sample JSON Response</w:t>
      </w:r>
    </w:p>
    <w:p w14:paraId="3450604D" w14:textId="77777777" w:rsidR="00F62427" w:rsidRDefault="00F62427" w:rsidP="008C2A7A">
      <w:pPr>
        <w:pStyle w:val="codesample"/>
        <w:rPr>
          <w:lang w:eastAsia="en-IN"/>
        </w:rPr>
      </w:pPr>
      <w:r>
        <w:rPr>
          <w:lang w:eastAsia="en-IN"/>
        </w:rPr>
        <w:t>{</w:t>
      </w:r>
    </w:p>
    <w:p w14:paraId="0A8B4491" w14:textId="77777777" w:rsidR="00F62427" w:rsidRDefault="00F62427" w:rsidP="008C2A7A">
      <w:pPr>
        <w:pStyle w:val="codesample"/>
        <w:rPr>
          <w:lang w:eastAsia="en-IN"/>
        </w:rPr>
      </w:pPr>
      <w:r>
        <w:rPr>
          <w:lang w:eastAsia="en-IN"/>
        </w:rPr>
        <w:t xml:space="preserve">    "data": {</w:t>
      </w:r>
    </w:p>
    <w:p w14:paraId="1BD212F2" w14:textId="77777777" w:rsidR="00F62427" w:rsidRDefault="00F62427" w:rsidP="008C2A7A">
      <w:pPr>
        <w:pStyle w:val="codesample"/>
        <w:rPr>
          <w:lang w:eastAsia="en-IN"/>
        </w:rPr>
      </w:pPr>
      <w:r>
        <w:rPr>
          <w:lang w:eastAsia="en-IN"/>
        </w:rPr>
        <w:t xml:space="preserve">        "</w:t>
      </w:r>
      <w:proofErr w:type="spellStart"/>
      <w:r>
        <w:rPr>
          <w:lang w:eastAsia="en-IN"/>
        </w:rPr>
        <w:t>getPolicies</w:t>
      </w:r>
      <w:proofErr w:type="spellEnd"/>
      <w:r>
        <w:rPr>
          <w:lang w:eastAsia="en-IN"/>
        </w:rPr>
        <w:t>": {</w:t>
      </w:r>
    </w:p>
    <w:p w14:paraId="652D7E17" w14:textId="77777777" w:rsidR="00F62427" w:rsidRDefault="00F62427" w:rsidP="008C2A7A">
      <w:pPr>
        <w:pStyle w:val="codesample"/>
        <w:rPr>
          <w:lang w:eastAsia="en-IN"/>
        </w:rPr>
      </w:pPr>
      <w:r>
        <w:rPr>
          <w:lang w:eastAsia="en-IN"/>
        </w:rPr>
        <w:t xml:space="preserve">            "result": [</w:t>
      </w:r>
    </w:p>
    <w:p w14:paraId="1D4B30B1" w14:textId="77777777" w:rsidR="00F62427" w:rsidRDefault="00F62427" w:rsidP="008C2A7A">
      <w:pPr>
        <w:pStyle w:val="codesample"/>
        <w:rPr>
          <w:lang w:eastAsia="en-IN"/>
        </w:rPr>
      </w:pPr>
      <w:r>
        <w:rPr>
          <w:lang w:eastAsia="en-IN"/>
        </w:rPr>
        <w:t xml:space="preserve">                {</w:t>
      </w:r>
    </w:p>
    <w:p w14:paraId="6897C533" w14:textId="77777777" w:rsidR="00F62427" w:rsidRDefault="00F62427" w:rsidP="008C2A7A">
      <w:pPr>
        <w:pStyle w:val="codesample"/>
        <w:rPr>
          <w:lang w:eastAsia="en-IN"/>
        </w:rPr>
      </w:pPr>
      <w:r>
        <w:rPr>
          <w:lang w:eastAsia="en-IN"/>
        </w:rPr>
        <w:t xml:space="preserve">                    "id": "</w:t>
      </w:r>
      <w:proofErr w:type="spellStart"/>
      <w:r>
        <w:rPr>
          <w:lang w:eastAsia="en-IN"/>
        </w:rPr>
        <w:t>authz</w:t>
      </w:r>
      <w:proofErr w:type="spellEnd"/>
      <w:r>
        <w:rPr>
          <w:lang w:eastAsia="en-IN"/>
        </w:rPr>
        <w:t>/</w:t>
      </w:r>
      <w:proofErr w:type="spellStart"/>
      <w:r>
        <w:rPr>
          <w:lang w:eastAsia="en-IN"/>
        </w:rPr>
        <w:t>tc_policies</w:t>
      </w:r>
      <w:proofErr w:type="spellEnd"/>
      <w:r>
        <w:rPr>
          <w:lang w:eastAsia="en-IN"/>
        </w:rPr>
        <w:t>/</w:t>
      </w:r>
      <w:proofErr w:type="spellStart"/>
      <w:r>
        <w:rPr>
          <w:lang w:eastAsia="en-IN"/>
        </w:rPr>
        <w:t>airbag.rego</w:t>
      </w:r>
      <w:proofErr w:type="spellEnd"/>
      <w:r>
        <w:rPr>
          <w:lang w:eastAsia="en-IN"/>
        </w:rPr>
        <w:t>",</w:t>
      </w:r>
    </w:p>
    <w:p w14:paraId="217519A2" w14:textId="77777777" w:rsidR="00F62427" w:rsidRDefault="00F62427" w:rsidP="008C2A7A">
      <w:pPr>
        <w:pStyle w:val="codesample"/>
        <w:rPr>
          <w:lang w:eastAsia="en-IN"/>
        </w:rPr>
      </w:pPr>
      <w:r>
        <w:rPr>
          <w:lang w:eastAsia="en-IN"/>
        </w:rPr>
        <w:t xml:space="preserve">                    "__</w:t>
      </w:r>
      <w:proofErr w:type="spellStart"/>
      <w:r>
        <w:rPr>
          <w:lang w:eastAsia="en-IN"/>
        </w:rPr>
        <w:t>typename</w:t>
      </w:r>
      <w:proofErr w:type="spellEnd"/>
      <w:r>
        <w:rPr>
          <w:lang w:eastAsia="en-IN"/>
        </w:rPr>
        <w:t>": "opa_query_getPolicies_oneOf_0_result_items"</w:t>
      </w:r>
    </w:p>
    <w:p w14:paraId="2465291B" w14:textId="77777777" w:rsidR="00F62427" w:rsidRDefault="00F62427" w:rsidP="008C2A7A">
      <w:pPr>
        <w:pStyle w:val="codesample"/>
        <w:rPr>
          <w:lang w:eastAsia="en-IN"/>
        </w:rPr>
      </w:pPr>
      <w:r>
        <w:rPr>
          <w:lang w:eastAsia="en-IN"/>
        </w:rPr>
        <w:t xml:space="preserve">                }</w:t>
      </w:r>
    </w:p>
    <w:p w14:paraId="57E6AEB3" w14:textId="77777777" w:rsidR="00F62427" w:rsidRDefault="00F62427" w:rsidP="008C2A7A">
      <w:pPr>
        <w:pStyle w:val="codesample"/>
        <w:rPr>
          <w:lang w:eastAsia="en-IN"/>
        </w:rPr>
      </w:pPr>
      <w:r>
        <w:rPr>
          <w:lang w:eastAsia="en-IN"/>
        </w:rPr>
        <w:t xml:space="preserve">            ],</w:t>
      </w:r>
    </w:p>
    <w:p w14:paraId="47C8E437" w14:textId="77777777" w:rsidR="00F62427" w:rsidRDefault="00F62427" w:rsidP="008C2A7A">
      <w:pPr>
        <w:pStyle w:val="codesample"/>
        <w:rPr>
          <w:lang w:eastAsia="en-IN"/>
        </w:rPr>
      </w:pPr>
      <w:r>
        <w:rPr>
          <w:lang w:eastAsia="en-IN"/>
        </w:rPr>
        <w:t xml:space="preserve">            "__</w:t>
      </w:r>
      <w:proofErr w:type="spellStart"/>
      <w:r>
        <w:rPr>
          <w:lang w:eastAsia="en-IN"/>
        </w:rPr>
        <w:t>typename</w:t>
      </w:r>
      <w:proofErr w:type="spellEnd"/>
      <w:r>
        <w:rPr>
          <w:lang w:eastAsia="en-IN"/>
        </w:rPr>
        <w:t>": "opa__200Result"</w:t>
      </w:r>
    </w:p>
    <w:p w14:paraId="00E7EDFF" w14:textId="77777777" w:rsidR="00F62427" w:rsidRDefault="00F62427" w:rsidP="008C2A7A">
      <w:pPr>
        <w:pStyle w:val="codesample"/>
        <w:rPr>
          <w:lang w:eastAsia="en-IN"/>
        </w:rPr>
      </w:pPr>
      <w:r>
        <w:rPr>
          <w:lang w:eastAsia="en-IN"/>
        </w:rPr>
        <w:t xml:space="preserve">        }</w:t>
      </w:r>
    </w:p>
    <w:p w14:paraId="5CA20536" w14:textId="77777777" w:rsidR="00F62427" w:rsidRDefault="00F62427" w:rsidP="008C2A7A">
      <w:pPr>
        <w:pStyle w:val="codesample"/>
        <w:rPr>
          <w:lang w:eastAsia="en-IN"/>
        </w:rPr>
      </w:pPr>
      <w:r>
        <w:rPr>
          <w:lang w:eastAsia="en-IN"/>
        </w:rPr>
        <w:t xml:space="preserve">    }</w:t>
      </w:r>
    </w:p>
    <w:p w14:paraId="4EAEBD96" w14:textId="77777777" w:rsidR="00F62427" w:rsidRDefault="00F62427" w:rsidP="008C2A7A">
      <w:pPr>
        <w:pStyle w:val="codesample"/>
      </w:pPr>
      <w:r>
        <w:rPr>
          <w:lang w:eastAsia="en-IN"/>
        </w:rPr>
        <w:t>}</w:t>
      </w:r>
    </w:p>
    <w:p w14:paraId="0EC5D6C5" w14:textId="77777777" w:rsidR="00171FA5" w:rsidRDefault="00171FA5" w:rsidP="001F2913">
      <w:pPr>
        <w:pStyle w:val="Heading4"/>
        <w:sectPr w:rsidR="00171FA5" w:rsidSect="008C2A7A">
          <w:type w:val="continuous"/>
          <w:pgSz w:w="15840" w:h="15840" w:orient="landscape" w:code="1"/>
          <w:pgMar w:top="1440" w:right="1440" w:bottom="1440" w:left="1440" w:header="720" w:footer="720" w:gutter="0"/>
          <w:cols w:space="720"/>
        </w:sectPr>
      </w:pPr>
    </w:p>
    <w:p w14:paraId="1B9805D4" w14:textId="24F676EB" w:rsidR="00F62427" w:rsidRPr="00981208" w:rsidRDefault="00171FA5"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118"/>
        <w:gridCol w:w="4129"/>
        <w:gridCol w:w="6713"/>
      </w:tblGrid>
      <w:tr w:rsidR="00F07D1E" w:rsidRPr="00F62427" w14:paraId="358B6AA3" w14:textId="77777777" w:rsidTr="008145B0">
        <w:trPr>
          <w:trHeight w:val="197"/>
        </w:trPr>
        <w:tc>
          <w:tcPr>
            <w:tcW w:w="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C2AD00" w14:textId="77777777" w:rsidR="00F07D1E" w:rsidRPr="00F62427" w:rsidRDefault="00F07D1E" w:rsidP="007D3F7D">
            <w:pPr>
              <w:spacing w:after="0"/>
              <w:jc w:val="left"/>
              <w:rPr>
                <w:sz w:val="18"/>
                <w:szCs w:val="20"/>
              </w:rPr>
            </w:pPr>
            <w:r w:rsidRPr="00F62427">
              <w:rPr>
                <w:sz w:val="18"/>
                <w:szCs w:val="20"/>
              </w:rPr>
              <w:t>Operation name</w:t>
            </w:r>
          </w:p>
        </w:tc>
        <w:tc>
          <w:tcPr>
            <w:tcW w:w="1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7394B9" w14:textId="77777777" w:rsidR="00F07D1E" w:rsidRPr="00F62427" w:rsidRDefault="00F07D1E" w:rsidP="007D3F7D">
            <w:pPr>
              <w:spacing w:after="0"/>
              <w:jc w:val="left"/>
              <w:rPr>
                <w:sz w:val="18"/>
                <w:szCs w:val="20"/>
              </w:rPr>
            </w:pPr>
            <w:r w:rsidRPr="00F62427">
              <w:rPr>
                <w:sz w:val="18"/>
                <w:szCs w:val="20"/>
              </w:rPr>
              <w:t>Query</w:t>
            </w:r>
          </w:p>
        </w:tc>
        <w:tc>
          <w:tcPr>
            <w:tcW w:w="2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1D27C4" w14:textId="77777777" w:rsidR="00F07D1E" w:rsidRPr="00F62427" w:rsidRDefault="00F07D1E" w:rsidP="007D3F7D">
            <w:pPr>
              <w:spacing w:after="0"/>
              <w:jc w:val="left"/>
              <w:rPr>
                <w:sz w:val="18"/>
                <w:szCs w:val="20"/>
              </w:rPr>
            </w:pPr>
            <w:r w:rsidRPr="00F62427">
              <w:rPr>
                <w:sz w:val="18"/>
                <w:szCs w:val="20"/>
              </w:rPr>
              <w:t>Variable</w:t>
            </w:r>
          </w:p>
        </w:tc>
      </w:tr>
      <w:tr w:rsidR="00F07D1E" w:rsidRPr="00F62427" w14:paraId="05064A17" w14:textId="77777777" w:rsidTr="008145B0">
        <w:trPr>
          <w:trHeight w:val="3937"/>
        </w:trPr>
        <w:tc>
          <w:tcPr>
            <w:tcW w:w="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6C05D" w14:textId="77777777" w:rsidR="00F07D1E" w:rsidRPr="00F62427" w:rsidRDefault="00F07D1E" w:rsidP="00171FA5">
            <w:pPr>
              <w:pStyle w:val="codesample"/>
            </w:pPr>
            <w:proofErr w:type="spellStart"/>
            <w:r w:rsidRPr="00F62427">
              <w:t>MyQuery</w:t>
            </w:r>
            <w:proofErr w:type="spellEnd"/>
          </w:p>
        </w:tc>
        <w:tc>
          <w:tcPr>
            <w:tcW w:w="1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8E7EC3" w14:textId="77777777" w:rsidR="00F07D1E" w:rsidRPr="00F62427" w:rsidRDefault="00F07D1E" w:rsidP="00171FA5">
            <w:pPr>
              <w:pStyle w:val="codesample"/>
            </w:pPr>
            <w:r w:rsidRPr="00F62427">
              <w:t xml:space="preserve">query </w:t>
            </w:r>
            <w:bookmarkStart w:id="43" w:name="OLE_LINK10"/>
            <w:proofErr w:type="spellStart"/>
            <w:r w:rsidRPr="00F62427">
              <w:t>MyQuery</w:t>
            </w:r>
            <w:bookmarkEnd w:id="43"/>
            <w:proofErr w:type="spellEnd"/>
            <w:r w:rsidRPr="00F62427">
              <w:t>(</w:t>
            </w:r>
          </w:p>
          <w:p w14:paraId="51A1C38C" w14:textId="77777777" w:rsidR="00F07D1E" w:rsidRPr="00F62427" w:rsidRDefault="00F07D1E" w:rsidP="00171FA5">
            <w:pPr>
              <w:pStyle w:val="codesample"/>
            </w:pPr>
            <w:r w:rsidRPr="00F62427">
              <w:t xml:space="preserve">            $</w:t>
            </w:r>
            <w:proofErr w:type="spellStart"/>
            <w:r w:rsidRPr="00F62427">
              <w:t>ocp_apim_subscription_key</w:t>
            </w:r>
            <w:proofErr w:type="spellEnd"/>
            <w:r w:rsidRPr="00F62427">
              <w:t>: String!,</w:t>
            </w:r>
          </w:p>
          <w:p w14:paraId="45D7C15A" w14:textId="77777777" w:rsidR="00F07D1E" w:rsidRPr="00F62427" w:rsidRDefault="00F07D1E" w:rsidP="00171FA5">
            <w:pPr>
              <w:pStyle w:val="codesample"/>
            </w:pPr>
            <w:r w:rsidRPr="00F62427">
              <w:t xml:space="preserve">            $pretty: Boolean!</w:t>
            </w:r>
          </w:p>
          <w:p w14:paraId="01217E54" w14:textId="77777777" w:rsidR="00F07D1E" w:rsidRPr="00F62427" w:rsidRDefault="00F07D1E" w:rsidP="00171FA5">
            <w:pPr>
              <w:pStyle w:val="codesample"/>
            </w:pPr>
            <w:r w:rsidRPr="00F62427">
              <w:t xml:space="preserve">          ) {</w:t>
            </w:r>
          </w:p>
          <w:p w14:paraId="7CF80DD1" w14:textId="77777777" w:rsidR="00F07D1E" w:rsidRPr="00F62427" w:rsidRDefault="00F07D1E" w:rsidP="00171FA5">
            <w:pPr>
              <w:pStyle w:val="codesample"/>
            </w:pPr>
            <w:r w:rsidRPr="00F62427">
              <w:t xml:space="preserve">            </w:t>
            </w:r>
            <w:proofErr w:type="spellStart"/>
            <w:r w:rsidRPr="00F62427">
              <w:t>getPolicies</w:t>
            </w:r>
            <w:proofErr w:type="spellEnd"/>
            <w:r w:rsidRPr="00F62427">
              <w:t>(</w:t>
            </w:r>
            <w:proofErr w:type="spellStart"/>
            <w:r w:rsidRPr="00F62427">
              <w:t>ocp_apim_subscription_key</w:t>
            </w:r>
            <w:proofErr w:type="spellEnd"/>
            <w:r w:rsidRPr="00F62427">
              <w:t>: $</w:t>
            </w:r>
            <w:proofErr w:type="spellStart"/>
            <w:r w:rsidRPr="00F62427">
              <w:t>ocp_apim_subscription_key</w:t>
            </w:r>
            <w:proofErr w:type="spellEnd"/>
            <w:r w:rsidRPr="00F62427">
              <w:t>, pretty: $pretty) {</w:t>
            </w:r>
          </w:p>
          <w:p w14:paraId="5336F8B2" w14:textId="77777777" w:rsidR="00F07D1E" w:rsidRPr="00F62427" w:rsidRDefault="00F07D1E" w:rsidP="00171FA5">
            <w:pPr>
              <w:pStyle w:val="codesample"/>
            </w:pPr>
            <w:r w:rsidRPr="00F62427">
              <w:t xml:space="preserve">              ... on opa__200Result { </w:t>
            </w:r>
          </w:p>
          <w:p w14:paraId="7EEFAE16" w14:textId="77777777" w:rsidR="00F07D1E" w:rsidRPr="00F62427" w:rsidRDefault="00F07D1E" w:rsidP="00171FA5">
            <w:pPr>
              <w:pStyle w:val="codesample"/>
            </w:pPr>
            <w:r w:rsidRPr="00F62427">
              <w:t xml:space="preserve">                result { </w:t>
            </w:r>
          </w:p>
          <w:p w14:paraId="4BF671A3" w14:textId="77777777" w:rsidR="00F07D1E" w:rsidRPr="00F62427" w:rsidRDefault="00F07D1E" w:rsidP="00171FA5">
            <w:pPr>
              <w:pStyle w:val="codesample"/>
            </w:pPr>
            <w:r w:rsidRPr="00F62427">
              <w:t xml:space="preserve">                  id </w:t>
            </w:r>
          </w:p>
          <w:p w14:paraId="48724691" w14:textId="77777777" w:rsidR="00F07D1E" w:rsidRPr="00F62427" w:rsidRDefault="00F07D1E" w:rsidP="00171FA5">
            <w:pPr>
              <w:pStyle w:val="codesample"/>
            </w:pPr>
            <w:r w:rsidRPr="00F62427">
              <w:t xml:space="preserve">                } </w:t>
            </w:r>
          </w:p>
          <w:p w14:paraId="12966D8D" w14:textId="1273360E" w:rsidR="00F07D1E" w:rsidRPr="00F62427" w:rsidRDefault="00F07D1E" w:rsidP="00171FA5">
            <w:pPr>
              <w:pStyle w:val="codesample"/>
            </w:pPr>
            <w:r w:rsidRPr="00F62427">
              <w:t xml:space="preserve">              } </w:t>
            </w:r>
          </w:p>
          <w:p w14:paraId="2FF56B60" w14:textId="77777777" w:rsidR="00F07D1E" w:rsidRPr="00F62427" w:rsidRDefault="00F07D1E" w:rsidP="00171FA5">
            <w:pPr>
              <w:pStyle w:val="codesample"/>
            </w:pPr>
            <w:r w:rsidRPr="00F62427">
              <w:t xml:space="preserve">            }</w:t>
            </w:r>
          </w:p>
          <w:p w14:paraId="752521B5" w14:textId="77777777" w:rsidR="00F07D1E" w:rsidRPr="00F62427" w:rsidRDefault="00F07D1E" w:rsidP="00171FA5">
            <w:pPr>
              <w:pStyle w:val="codesample"/>
            </w:pPr>
            <w:r w:rsidRPr="00F62427">
              <w:t xml:space="preserve">          }</w:t>
            </w:r>
          </w:p>
        </w:tc>
        <w:tc>
          <w:tcPr>
            <w:tcW w:w="2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B02CF" w14:textId="77777777" w:rsidR="00F07D1E" w:rsidRPr="00F62427" w:rsidRDefault="00F07D1E" w:rsidP="00171FA5">
            <w:pPr>
              <w:pStyle w:val="codesample"/>
            </w:pPr>
            <w:r w:rsidRPr="00F62427">
              <w:t>"variables": {</w:t>
            </w:r>
          </w:p>
          <w:p w14:paraId="6BF781F5" w14:textId="77777777" w:rsidR="00F07D1E" w:rsidRPr="00F62427" w:rsidRDefault="00F07D1E" w:rsidP="00171FA5">
            <w:pPr>
              <w:pStyle w:val="codesample"/>
            </w:pPr>
            <w:r w:rsidRPr="00F62427">
              <w:t xml:space="preserve">    "</w:t>
            </w:r>
            <w:proofErr w:type="spellStart"/>
            <w:r w:rsidRPr="00F62427">
              <w:t>ocp_apim_subscription_key</w:t>
            </w:r>
            <w:proofErr w:type="spellEnd"/>
            <w:r w:rsidRPr="00F62427">
              <w:t>": "cecf16b8bed7416c881dcc95c1e2d375",</w:t>
            </w:r>
          </w:p>
          <w:p w14:paraId="11418E24" w14:textId="77777777" w:rsidR="00F07D1E" w:rsidRPr="00F62427" w:rsidRDefault="00F07D1E" w:rsidP="00171FA5">
            <w:pPr>
              <w:pStyle w:val="codesample"/>
            </w:pPr>
            <w:r w:rsidRPr="00F62427">
              <w:t xml:space="preserve">    "pretty": true</w:t>
            </w:r>
          </w:p>
          <w:p w14:paraId="1AF6B18E" w14:textId="77777777" w:rsidR="00F07D1E" w:rsidRPr="00F62427" w:rsidRDefault="00F07D1E" w:rsidP="00171FA5">
            <w:pPr>
              <w:pStyle w:val="codesample"/>
            </w:pPr>
            <w:r w:rsidRPr="00F62427">
              <w:t xml:space="preserve">  }</w:t>
            </w:r>
          </w:p>
        </w:tc>
      </w:tr>
    </w:tbl>
    <w:p w14:paraId="699D1428" w14:textId="77777777" w:rsidR="00E3233F" w:rsidRDefault="00E3233F" w:rsidP="00F62427">
      <w:pPr>
        <w:pStyle w:val="Heading3"/>
        <w:sectPr w:rsidR="00E3233F" w:rsidSect="00171FA5">
          <w:pgSz w:w="15840" w:h="15840" w:orient="landscape" w:code="1"/>
          <w:pgMar w:top="1440" w:right="1440" w:bottom="1440" w:left="1440" w:header="720" w:footer="720" w:gutter="0"/>
          <w:cols w:space="720"/>
        </w:sectPr>
      </w:pPr>
      <w:bookmarkStart w:id="44" w:name="_Ref172284152"/>
      <w:bookmarkStart w:id="45" w:name="OLE_LINK46"/>
      <w:bookmarkEnd w:id="42"/>
    </w:p>
    <w:p w14:paraId="0A05780D" w14:textId="5EBC70D5" w:rsidR="00630328" w:rsidRPr="00F62427" w:rsidRDefault="00630328" w:rsidP="00F62427">
      <w:pPr>
        <w:pStyle w:val="Heading3"/>
      </w:pPr>
      <w:bookmarkStart w:id="46" w:name="_Toc220931932"/>
      <w:r w:rsidRPr="00F62427">
        <w:lastRenderedPageBreak/>
        <w:t xml:space="preserve">POST </w:t>
      </w:r>
      <w:r w:rsidR="00A7204F">
        <w:t>-</w:t>
      </w:r>
      <w:r w:rsidR="005C2A46" w:rsidRPr="00F62427">
        <w:t>Business</w:t>
      </w:r>
      <w:r w:rsidRPr="00F62427">
        <w:t xml:space="preserve"> </w:t>
      </w:r>
      <w:r w:rsidR="00AF602E" w:rsidRPr="00F62427">
        <w:t>Asset</w:t>
      </w:r>
      <w:r w:rsidRPr="00F62427">
        <w:t xml:space="preserve"> </w:t>
      </w:r>
      <w:r w:rsidR="00F62427" w:rsidRPr="00F62427">
        <w:t>C</w:t>
      </w:r>
      <w:r w:rsidRPr="00F62427">
        <w:t>ount</w:t>
      </w:r>
      <w:bookmarkEnd w:id="44"/>
      <w:bookmarkEnd w:id="46"/>
    </w:p>
    <w:p w14:paraId="0EDB49F7" w14:textId="1F3D6933" w:rsidR="00630328" w:rsidRPr="00E3233F" w:rsidRDefault="00A409D0" w:rsidP="00E3233F">
      <w:r w:rsidRPr="00E3233F">
        <w:t xml:space="preserve">This </w:t>
      </w:r>
      <w:r w:rsidR="00630328" w:rsidRPr="00E3233F">
        <w:t xml:space="preserve">microservice is a POST  call to the Query </w:t>
      </w:r>
      <w:r w:rsidRPr="00E3233F">
        <w:t>E</w:t>
      </w:r>
      <w:r w:rsidR="00630328" w:rsidRPr="00E3233F">
        <w:t xml:space="preserve">ngine server hosted at the backend to get details of </w:t>
      </w:r>
      <w:r w:rsidR="00D208D9" w:rsidRPr="00E3233F">
        <w:t>tech</w:t>
      </w:r>
      <w:r w:rsidR="00073EC8" w:rsidRPr="00E3233F">
        <w:t>n</w:t>
      </w:r>
      <w:r w:rsidR="00D208D9" w:rsidRPr="00E3233F">
        <w:t>ical</w:t>
      </w:r>
      <w:r w:rsidR="00630328" w:rsidRPr="00E3233F">
        <w:t xml:space="preserve"> </w:t>
      </w:r>
      <w:r w:rsidR="00AF602E" w:rsidRPr="00E3233F">
        <w:t>asset</w:t>
      </w:r>
      <w:r w:rsidR="00630328" w:rsidRPr="00E3233F">
        <w:t xml:space="preserve"> count</w:t>
      </w:r>
      <w:r w:rsidR="005C2A46" w:rsidRPr="00E3233F">
        <w:t xml:space="preserve"> from AssetType</w:t>
      </w:r>
      <w:r w:rsidR="00630328" w:rsidRPr="00E3233F">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536536" w14:paraId="519BF06A"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9327F4" w14:textId="77777777" w:rsidR="00536536" w:rsidRDefault="00536536"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09F4B" w14:textId="77777777" w:rsidR="00536536" w:rsidRDefault="00536536" w:rsidP="007D3F7D">
            <w:pPr>
              <w:spacing w:after="0"/>
              <w:jc w:val="left"/>
            </w:pPr>
            <w:r>
              <w:t xml:space="preserve"> HTTPS</w:t>
            </w:r>
          </w:p>
        </w:tc>
      </w:tr>
      <w:tr w:rsidR="00536536" w14:paraId="4F910A74"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62E91F" w14:textId="7634F614" w:rsidR="00536536" w:rsidRDefault="00536536"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64990" w14:textId="77777777" w:rsidR="00536536" w:rsidRDefault="00536536" w:rsidP="007D3F7D">
            <w:pPr>
              <w:spacing w:after="0"/>
              <w:jc w:val="left"/>
            </w:pPr>
            <w:hyperlink r:id="rId28" w:history="1">
              <w:r>
                <w:rPr>
                  <w:rStyle w:val="Hyperlink"/>
                </w:rPr>
                <w:t>https://ix-dev-apimgmt.azure-api.net/query-engine-api?subscription-key=**************</w:t>
              </w:r>
            </w:hyperlink>
            <w:r>
              <w:t xml:space="preserve"> </w:t>
            </w:r>
          </w:p>
        </w:tc>
      </w:tr>
      <w:tr w:rsidR="00536536" w14:paraId="3D5FB634"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4AE8C6" w14:textId="77777777" w:rsidR="00536536" w:rsidRDefault="00536536"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0A53B" w14:textId="77777777" w:rsidR="00536536" w:rsidRDefault="00536536" w:rsidP="007D3F7D">
            <w:pPr>
              <w:spacing w:after="0"/>
              <w:jc w:val="left"/>
            </w:pPr>
            <w:r>
              <w:t xml:space="preserve"> POST</w:t>
            </w:r>
          </w:p>
        </w:tc>
      </w:tr>
      <w:tr w:rsidR="00536536" w14:paraId="2315D6C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DDC6C7" w14:textId="77777777" w:rsidR="00536536" w:rsidRDefault="00536536"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F8AA0" w14:textId="77777777" w:rsidR="00536536" w:rsidRDefault="00536536" w:rsidP="007D3F7D">
            <w:pPr>
              <w:spacing w:after="0"/>
              <w:jc w:val="left"/>
            </w:pPr>
            <w:r>
              <w:t>application / json</w:t>
            </w:r>
          </w:p>
        </w:tc>
      </w:tr>
      <w:tr w:rsidR="00536536" w14:paraId="2056AD13"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DE0C34" w14:textId="77777777" w:rsidR="00536536" w:rsidRDefault="00536536"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6F44B" w14:textId="77777777" w:rsidR="00536536" w:rsidRDefault="00536536" w:rsidP="007D3F7D">
            <w:pPr>
              <w:spacing w:after="0"/>
              <w:jc w:val="left"/>
            </w:pPr>
            <w:r>
              <w:t>Query Parameter: Subscription-key of the application (example, query engine)</w:t>
            </w:r>
          </w:p>
        </w:tc>
      </w:tr>
    </w:tbl>
    <w:p w14:paraId="604913D2" w14:textId="77777777" w:rsidR="00A7700E" w:rsidRPr="00A7700E" w:rsidRDefault="00A7700E" w:rsidP="0064413E">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5"/>
        <w:gridCol w:w="7561"/>
        <w:gridCol w:w="1280"/>
        <w:gridCol w:w="1534"/>
      </w:tblGrid>
      <w:tr w:rsidR="00630328" w:rsidRPr="00981208" w14:paraId="3C3D96EB" w14:textId="77777777" w:rsidTr="008145B0">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3B1185" w14:textId="77777777" w:rsidR="00630328" w:rsidRPr="00981208" w:rsidRDefault="00630328" w:rsidP="007D3F7D">
            <w:pPr>
              <w:spacing w:after="0"/>
              <w:jc w:val="left"/>
            </w:pPr>
            <w:r w:rsidRPr="00981208">
              <w:t>Parameter</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01BD8C3" w14:textId="77777777" w:rsidR="00630328" w:rsidRPr="00981208" w:rsidRDefault="00630328"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576238" w14:textId="77777777" w:rsidR="00630328" w:rsidRPr="00981208" w:rsidRDefault="00630328"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5FCCB7" w14:textId="77777777" w:rsidR="00630328" w:rsidRPr="00981208" w:rsidRDefault="00630328" w:rsidP="007D3F7D">
            <w:pPr>
              <w:spacing w:after="0"/>
              <w:jc w:val="left"/>
            </w:pPr>
            <w:r w:rsidRPr="00981208">
              <w:t>Type</w:t>
            </w:r>
          </w:p>
        </w:tc>
      </w:tr>
      <w:tr w:rsidR="00630328" w:rsidRPr="00981208" w14:paraId="6B2C829B" w14:textId="77777777" w:rsidTr="008145B0">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39AC0" w14:textId="77777777" w:rsidR="00630328" w:rsidRPr="00981208" w:rsidRDefault="00630328" w:rsidP="007D3F7D">
            <w:pPr>
              <w:spacing w:after="0"/>
              <w:jc w:val="left"/>
            </w:pPr>
            <w:r w:rsidRPr="00981208">
              <w:t>Authorization</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E4885F" w14:textId="77777777" w:rsidR="00630328" w:rsidRPr="00981208" w:rsidRDefault="00630328"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08F6F" w14:textId="77777777" w:rsidR="00630328" w:rsidRPr="00981208" w:rsidRDefault="00630328"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B76E1" w14:textId="77777777" w:rsidR="00630328" w:rsidRPr="00981208" w:rsidRDefault="00630328" w:rsidP="007D3F7D">
            <w:pPr>
              <w:spacing w:after="0"/>
              <w:jc w:val="left"/>
            </w:pPr>
            <w:r w:rsidRPr="00981208">
              <w:t>String</w:t>
            </w:r>
          </w:p>
        </w:tc>
      </w:tr>
      <w:tr w:rsidR="00630328" w:rsidRPr="00981208" w14:paraId="777E5341" w14:textId="77777777" w:rsidTr="008145B0">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B7197" w14:textId="77777777" w:rsidR="00630328" w:rsidRPr="00981208" w:rsidRDefault="00630328" w:rsidP="007D3F7D">
            <w:pPr>
              <w:spacing w:after="0"/>
              <w:jc w:val="left"/>
            </w:pPr>
            <w:r w:rsidRPr="00981208">
              <w:t>Content-Type</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17C4E" w14:textId="095EAFE5" w:rsidR="00630328" w:rsidRPr="00981208" w:rsidRDefault="00630328"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EA9CFE" w14:textId="77777777" w:rsidR="00630328" w:rsidRPr="00981208" w:rsidRDefault="00630328"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5A241" w14:textId="77777777" w:rsidR="00630328" w:rsidRPr="00981208" w:rsidRDefault="00630328" w:rsidP="007D3F7D">
            <w:pPr>
              <w:spacing w:after="0"/>
              <w:jc w:val="left"/>
            </w:pPr>
            <w:r w:rsidRPr="00981208">
              <w:t>String</w:t>
            </w:r>
          </w:p>
        </w:tc>
      </w:tr>
    </w:tbl>
    <w:p w14:paraId="3994B5B2" w14:textId="77777777" w:rsidR="00630328" w:rsidRDefault="00630328" w:rsidP="00630328">
      <w:pPr>
        <w:spacing w:after="0"/>
      </w:pPr>
      <w:r w:rsidRPr="00981208">
        <w:t xml:space="preserve"> *Mandatory / Optional</w:t>
      </w:r>
    </w:p>
    <w:p w14:paraId="5E32C966" w14:textId="0B314114" w:rsidR="00A409D0" w:rsidRPr="00981208" w:rsidRDefault="00E3233F"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8206"/>
        <w:gridCol w:w="1737"/>
      </w:tblGrid>
      <w:tr w:rsidR="00B967F9" w:rsidRPr="00981208" w14:paraId="7681F3EB" w14:textId="77777777" w:rsidTr="008145B0">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CBA964" w14:textId="77777777" w:rsidR="00B967F9" w:rsidRPr="00981208" w:rsidRDefault="00B967F9" w:rsidP="007D3F7D">
            <w:pPr>
              <w:spacing w:after="0"/>
              <w:jc w:val="left"/>
            </w:pPr>
            <w:r w:rsidRPr="00981208">
              <w:t>Parameter</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2E4EF2" w14:textId="77777777" w:rsidR="00B967F9" w:rsidRPr="00981208" w:rsidRDefault="00B967F9" w:rsidP="007D3F7D">
            <w:pPr>
              <w:spacing w:after="0"/>
              <w:jc w:val="left"/>
            </w:pPr>
            <w:r w:rsidRPr="00981208">
              <w:t>Description</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979026" w14:textId="77777777" w:rsidR="00B967F9" w:rsidRPr="00981208" w:rsidRDefault="00B967F9" w:rsidP="007D3F7D">
            <w:pPr>
              <w:spacing w:after="0"/>
              <w:jc w:val="left"/>
            </w:pPr>
            <w:r w:rsidRPr="00981208">
              <w:t>Type</w:t>
            </w:r>
          </w:p>
        </w:tc>
      </w:tr>
      <w:tr w:rsidR="00B967F9" w:rsidRPr="00981208" w14:paraId="1EF84AB0"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7770B5" w14:textId="77777777" w:rsidR="00B967F9" w:rsidRPr="00981208" w:rsidRDefault="00B967F9" w:rsidP="007D3F7D">
            <w:pPr>
              <w:spacing w:after="0"/>
              <w:jc w:val="left"/>
            </w:pPr>
            <w:r w:rsidRPr="00981208">
              <w:t>Server</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BD726" w14:textId="77777777" w:rsidR="00B967F9" w:rsidRPr="00981208" w:rsidRDefault="00B967F9" w:rsidP="007D3F7D">
            <w:pPr>
              <w:spacing w:after="0"/>
              <w:jc w:val="left"/>
            </w:pPr>
            <w:r w:rsidRPr="00981208">
              <w:t>Contains information about how the server handles requests [e.g., Werkzeug/2.1.2 Python/3.9.7]</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9AF57" w14:textId="77777777" w:rsidR="00B967F9" w:rsidRPr="00981208" w:rsidRDefault="00B967F9" w:rsidP="007D3F7D">
            <w:pPr>
              <w:spacing w:after="0"/>
              <w:jc w:val="left"/>
            </w:pPr>
            <w:r w:rsidRPr="00981208">
              <w:t>String</w:t>
            </w:r>
          </w:p>
        </w:tc>
      </w:tr>
      <w:tr w:rsidR="00B967F9" w:rsidRPr="00981208" w14:paraId="79299046"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56109D" w14:textId="77777777" w:rsidR="00B967F9" w:rsidRPr="00981208" w:rsidRDefault="00B967F9" w:rsidP="007D3F7D">
            <w:pPr>
              <w:spacing w:after="0"/>
              <w:jc w:val="left"/>
            </w:pPr>
            <w:r w:rsidRPr="00981208">
              <w:t>Content-Type</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8263D" w14:textId="77777777" w:rsidR="00B967F9" w:rsidRPr="00981208" w:rsidRDefault="00B967F9" w:rsidP="007D3F7D">
            <w:pPr>
              <w:spacing w:after="0"/>
              <w:jc w:val="left"/>
            </w:pPr>
            <w:r w:rsidRPr="00981208">
              <w:t>Length of the content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FA568" w14:textId="77777777" w:rsidR="00B967F9" w:rsidRPr="00981208" w:rsidRDefault="00B967F9" w:rsidP="007D3F7D">
            <w:pPr>
              <w:spacing w:after="0"/>
              <w:jc w:val="left"/>
            </w:pPr>
            <w:r w:rsidRPr="00981208">
              <w:t>String</w:t>
            </w:r>
          </w:p>
        </w:tc>
      </w:tr>
      <w:tr w:rsidR="00B967F9" w:rsidRPr="00981208" w14:paraId="6585F247"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0B342" w14:textId="77777777" w:rsidR="00B967F9" w:rsidRPr="00981208" w:rsidRDefault="00B967F9" w:rsidP="007D3F7D">
            <w:pPr>
              <w:spacing w:after="0"/>
              <w:jc w:val="left"/>
            </w:pPr>
            <w:r w:rsidRPr="00981208">
              <w:t>Date</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39BF1F" w14:textId="77777777" w:rsidR="00B967F9" w:rsidRPr="00981208" w:rsidRDefault="00B967F9" w:rsidP="007D3F7D">
            <w:pPr>
              <w:spacing w:after="0"/>
              <w:jc w:val="left"/>
            </w:pPr>
            <w:r w:rsidRPr="00981208">
              <w:t>Date of operation execution e.g. - [Tue, 17 May 2022 06:30:16 GMT]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65E16D" w14:textId="77777777" w:rsidR="00B967F9" w:rsidRPr="00981208" w:rsidRDefault="00B967F9" w:rsidP="007D3F7D">
            <w:pPr>
              <w:spacing w:after="0"/>
              <w:jc w:val="left"/>
            </w:pPr>
            <w:r w:rsidRPr="00981208">
              <w:t>Datetime</w:t>
            </w:r>
          </w:p>
        </w:tc>
      </w:tr>
      <w:tr w:rsidR="00B967F9" w:rsidRPr="00981208" w14:paraId="2FCD04EB"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C8C45" w14:textId="77777777" w:rsidR="00B967F9" w:rsidRPr="00981208" w:rsidRDefault="00B967F9" w:rsidP="007D3F7D">
            <w:pPr>
              <w:spacing w:after="0"/>
              <w:jc w:val="left"/>
            </w:pPr>
            <w:r w:rsidRPr="00981208">
              <w:t>Content-Length</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E2449" w14:textId="77777777" w:rsidR="00B967F9" w:rsidRPr="00981208" w:rsidRDefault="00B967F9" w:rsidP="007D3F7D">
            <w:pPr>
              <w:spacing w:after="0"/>
              <w:jc w:val="left"/>
            </w:pPr>
            <w:r w:rsidRPr="00981208">
              <w:t>Length of the content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12C99B" w14:textId="77777777" w:rsidR="00B967F9" w:rsidRPr="00981208" w:rsidRDefault="00B967F9" w:rsidP="007D3F7D">
            <w:pPr>
              <w:spacing w:after="0"/>
              <w:jc w:val="left"/>
            </w:pPr>
            <w:r w:rsidRPr="00981208">
              <w:t>Bytes</w:t>
            </w:r>
          </w:p>
        </w:tc>
      </w:tr>
    </w:tbl>
    <w:p w14:paraId="458F208A" w14:textId="1D7340FA" w:rsidR="00630328" w:rsidRPr="00981208" w:rsidRDefault="00796C8E"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630328" w:rsidRPr="00981208" w14:paraId="5CB72620" w14:textId="77777777" w:rsidTr="00796C8E">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E026C6" w14:textId="77777777" w:rsidR="00630328" w:rsidRPr="00796C8E" w:rsidRDefault="00630328" w:rsidP="007D3F7D">
            <w:pPr>
              <w:spacing w:after="0"/>
              <w:jc w:val="left"/>
              <w:rPr>
                <w:color w:val="000000" w:themeColor="text1"/>
              </w:rPr>
            </w:pPr>
            <w:r w:rsidRPr="00796C8E">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3C4F33" w14:textId="77777777" w:rsidR="00630328" w:rsidRPr="00796C8E" w:rsidRDefault="00630328" w:rsidP="007D3F7D">
            <w:pPr>
              <w:spacing w:after="0"/>
              <w:jc w:val="left"/>
              <w:rPr>
                <w:color w:val="000000" w:themeColor="text1"/>
              </w:rPr>
            </w:pPr>
            <w:r w:rsidRPr="00796C8E">
              <w:rPr>
                <w:color w:val="000000" w:themeColor="text1"/>
              </w:rPr>
              <w:t>Result Description</w:t>
            </w:r>
          </w:p>
        </w:tc>
      </w:tr>
      <w:tr w:rsidR="00630328" w:rsidRPr="00981208" w14:paraId="6E15A418"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3E8837" w14:textId="77777777" w:rsidR="00630328" w:rsidRPr="00981208" w:rsidRDefault="00630328"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FCAA14" w14:textId="172AFF35" w:rsidR="00630328" w:rsidRPr="00981208" w:rsidRDefault="00630328"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17BF3F21" w14:textId="0C91C078" w:rsidR="00796C8E" w:rsidRDefault="00796C8E" w:rsidP="001F2913">
      <w:pPr>
        <w:pStyle w:val="Heading4"/>
        <w:sectPr w:rsidR="00796C8E" w:rsidSect="00171FA5">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630328" w:rsidRPr="00981208" w14:paraId="13C02A9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163D38" w14:textId="77777777" w:rsidR="00630328" w:rsidRPr="00981208" w:rsidRDefault="00630328"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377B1D" w14:textId="77777777" w:rsidR="00630328" w:rsidRPr="00981208" w:rsidRDefault="00630328"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7AE56B" w14:textId="77777777" w:rsidR="00630328" w:rsidRPr="00981208" w:rsidRDefault="00630328" w:rsidP="007D3F7D">
            <w:pPr>
              <w:spacing w:after="0"/>
              <w:jc w:val="left"/>
            </w:pPr>
            <w:r w:rsidRPr="00981208">
              <w:t>Error Description</w:t>
            </w:r>
          </w:p>
        </w:tc>
      </w:tr>
      <w:tr w:rsidR="00630328" w:rsidRPr="00981208" w14:paraId="4F7337D4"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DB758" w14:textId="77777777" w:rsidR="00630328" w:rsidRPr="00981208" w:rsidRDefault="00630328"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DF8D6D" w14:textId="77777777" w:rsidR="00630328" w:rsidRPr="00981208" w:rsidRDefault="00630328"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15BFF" w14:textId="3521DEC8" w:rsidR="00630328" w:rsidRPr="00981208" w:rsidRDefault="00630328"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630328" w:rsidRPr="00981208" w14:paraId="3ECCA18B"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3192F7" w14:textId="77777777" w:rsidR="00630328" w:rsidRPr="00981208" w:rsidRDefault="00630328"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DFC422" w14:textId="77777777" w:rsidR="00630328" w:rsidRPr="00981208" w:rsidRDefault="00630328"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C8239" w14:textId="209E8C2C" w:rsidR="00630328" w:rsidRPr="00981208" w:rsidRDefault="00630328" w:rsidP="00796C8E">
            <w:pPr>
              <w:spacing w:after="0" w:line="256" w:lineRule="auto"/>
              <w:jc w:val="left"/>
            </w:pPr>
            <w:r w:rsidRPr="00981208">
              <w:t>Unauthorized User</w:t>
            </w:r>
            <w:r w:rsidR="00796C8E">
              <w:t xml:space="preserve"> or </w:t>
            </w:r>
            <w:r w:rsidR="005034C1">
              <w:t>Header Token</w:t>
            </w:r>
            <w:r w:rsidRPr="00981208">
              <w:t xml:space="preserve"> could be missing</w:t>
            </w:r>
          </w:p>
        </w:tc>
      </w:tr>
      <w:tr w:rsidR="00630328" w:rsidRPr="00981208" w14:paraId="79CDB9C0"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E2D5C" w14:textId="77777777" w:rsidR="00630328" w:rsidRPr="00981208" w:rsidRDefault="00630328"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EF06B" w14:textId="77777777" w:rsidR="00630328" w:rsidRPr="00981208" w:rsidRDefault="00630328"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5A3C72" w14:textId="77777777" w:rsidR="00630328" w:rsidRPr="00981208" w:rsidRDefault="00630328" w:rsidP="007D3F7D">
            <w:pPr>
              <w:spacing w:after="0" w:line="256" w:lineRule="auto"/>
              <w:jc w:val="left"/>
            </w:pPr>
            <w:r w:rsidRPr="00981208">
              <w:t>Bad request</w:t>
            </w:r>
          </w:p>
        </w:tc>
      </w:tr>
    </w:tbl>
    <w:p w14:paraId="67019652" w14:textId="77777777" w:rsidR="00585AB4" w:rsidRDefault="00585AB4" w:rsidP="001F2913">
      <w:pPr>
        <w:pStyle w:val="Heading4"/>
        <w:sectPr w:rsidR="00585AB4" w:rsidSect="00796C8E">
          <w:type w:val="continuous"/>
          <w:pgSz w:w="15840" w:h="15840" w:orient="landscape" w:code="1"/>
          <w:pgMar w:top="1440" w:right="1440" w:bottom="1440" w:left="1440" w:header="720" w:footer="720" w:gutter="0"/>
          <w:cols w:space="720"/>
        </w:sectPr>
      </w:pPr>
    </w:p>
    <w:p w14:paraId="393D9A79" w14:textId="77777777" w:rsidR="00630328" w:rsidRPr="00981208" w:rsidRDefault="00630328" w:rsidP="001F2913">
      <w:pPr>
        <w:pStyle w:val="Heading4"/>
      </w:pPr>
      <w:r w:rsidRPr="00981208">
        <w:lastRenderedPageBreak/>
        <w:t>Sample JSON Response</w:t>
      </w:r>
    </w:p>
    <w:p w14:paraId="51CEE12D" w14:textId="77777777" w:rsidR="00630328" w:rsidRPr="00981208" w:rsidRDefault="00630328" w:rsidP="00796C8E">
      <w:pPr>
        <w:pStyle w:val="codesample"/>
        <w:rPr>
          <w:lang w:eastAsia="en-IN"/>
        </w:rPr>
      </w:pPr>
      <w:r w:rsidRPr="00981208">
        <w:rPr>
          <w:lang w:eastAsia="en-IN"/>
        </w:rPr>
        <w:t>{</w:t>
      </w:r>
    </w:p>
    <w:p w14:paraId="08A162C1" w14:textId="77777777" w:rsidR="00B967F9" w:rsidRPr="00981208" w:rsidRDefault="00B967F9" w:rsidP="00796C8E">
      <w:pPr>
        <w:pStyle w:val="codesample"/>
        <w:rPr>
          <w:lang w:eastAsia="en-IN"/>
        </w:rPr>
      </w:pPr>
      <w:r w:rsidRPr="00981208">
        <w:rPr>
          <w:lang w:eastAsia="en-IN"/>
        </w:rPr>
        <w:t xml:space="preserve">  "data": {</w:t>
      </w:r>
    </w:p>
    <w:p w14:paraId="32562CB4" w14:textId="77777777" w:rsidR="00B967F9" w:rsidRPr="00981208" w:rsidRDefault="00B967F9" w:rsidP="00796C8E">
      <w:pPr>
        <w:pStyle w:val="codesample"/>
        <w:rPr>
          <w:lang w:eastAsia="en-IN"/>
        </w:rPr>
      </w:pPr>
      <w:r w:rsidRPr="00981208">
        <w:rPr>
          <w:lang w:eastAsia="en-IN"/>
        </w:rPr>
        <w:t xml:space="preserve">    "</w:t>
      </w:r>
      <w:proofErr w:type="spellStart"/>
      <w:r w:rsidRPr="00981208">
        <w:rPr>
          <w:lang w:eastAsia="en-IN"/>
        </w:rPr>
        <w:t>purviewDashboard</w:t>
      </w:r>
      <w:proofErr w:type="spellEnd"/>
      <w:r w:rsidRPr="00981208">
        <w:rPr>
          <w:lang w:eastAsia="en-IN"/>
        </w:rPr>
        <w:t>": {</w:t>
      </w:r>
    </w:p>
    <w:p w14:paraId="2EFDBDC6" w14:textId="77777777" w:rsidR="00B967F9" w:rsidRPr="00981208" w:rsidRDefault="00B967F9" w:rsidP="00796C8E">
      <w:pPr>
        <w:pStyle w:val="codesample"/>
        <w:rPr>
          <w:lang w:eastAsia="en-IN"/>
        </w:rPr>
      </w:pPr>
      <w:r w:rsidRPr="00981208">
        <w:rPr>
          <w:lang w:eastAsia="en-IN"/>
        </w:rPr>
        <w:t xml:space="preserve">      "_</w:t>
      </w:r>
      <w:proofErr w:type="spellStart"/>
      <w:r w:rsidRPr="00981208">
        <w:rPr>
          <w:lang w:eastAsia="en-IN"/>
        </w:rPr>
        <w:t>AT_search_count</w:t>
      </w:r>
      <w:proofErr w:type="spellEnd"/>
      <w:r w:rsidRPr="00981208">
        <w:rPr>
          <w:lang w:eastAsia="en-IN"/>
        </w:rPr>
        <w:t>": 1620,</w:t>
      </w:r>
    </w:p>
    <w:p w14:paraId="57661A3D" w14:textId="77777777" w:rsidR="00B967F9" w:rsidRPr="00981208" w:rsidRDefault="00B967F9" w:rsidP="00796C8E">
      <w:pPr>
        <w:pStyle w:val="codesample"/>
        <w:rPr>
          <w:lang w:eastAsia="en-IN"/>
        </w:rPr>
      </w:pPr>
      <w:r w:rsidRPr="00981208">
        <w:rPr>
          <w:lang w:eastAsia="en-IN"/>
        </w:rPr>
        <w:t xml:space="preserve">      "_</w:t>
      </w:r>
      <w:proofErr w:type="spellStart"/>
      <w:r w:rsidRPr="00981208">
        <w:rPr>
          <w:lang w:eastAsia="en-IN"/>
        </w:rPr>
        <w:t>AT_search_facets</w:t>
      </w:r>
      <w:proofErr w:type="spellEnd"/>
      <w:r w:rsidRPr="00981208">
        <w:rPr>
          <w:lang w:eastAsia="en-IN"/>
        </w:rPr>
        <w:t>": {</w:t>
      </w:r>
    </w:p>
    <w:p w14:paraId="030970AD" w14:textId="77777777" w:rsidR="00B967F9" w:rsidRPr="00981208" w:rsidRDefault="00B967F9" w:rsidP="00796C8E">
      <w:pPr>
        <w:pStyle w:val="codesample"/>
        <w:rPr>
          <w:lang w:eastAsia="en-IN"/>
        </w:rPr>
      </w:pPr>
      <w:r w:rsidRPr="00981208">
        <w:rPr>
          <w:lang w:eastAsia="en-IN"/>
        </w:rPr>
        <w:t xml:space="preserve">        "assetType": [</w:t>
      </w:r>
    </w:p>
    <w:p w14:paraId="1C346083" w14:textId="77777777" w:rsidR="00B967F9" w:rsidRPr="00981208" w:rsidRDefault="00B967F9" w:rsidP="00796C8E">
      <w:pPr>
        <w:pStyle w:val="codesample"/>
        <w:rPr>
          <w:lang w:eastAsia="en-IN"/>
        </w:rPr>
      </w:pPr>
      <w:r w:rsidRPr="00981208">
        <w:rPr>
          <w:lang w:eastAsia="en-IN"/>
        </w:rPr>
        <w:t xml:space="preserve">          {</w:t>
      </w:r>
    </w:p>
    <w:p w14:paraId="206735E5" w14:textId="77777777" w:rsidR="00B967F9" w:rsidRPr="00981208" w:rsidRDefault="00B967F9" w:rsidP="00796C8E">
      <w:pPr>
        <w:pStyle w:val="codesample"/>
        <w:rPr>
          <w:lang w:eastAsia="en-IN"/>
        </w:rPr>
      </w:pPr>
      <w:r w:rsidRPr="00981208">
        <w:rPr>
          <w:lang w:eastAsia="en-IN"/>
        </w:rPr>
        <w:t xml:space="preserve">            "count": 1620,</w:t>
      </w:r>
    </w:p>
    <w:p w14:paraId="328B546E" w14:textId="77777777" w:rsidR="00B967F9" w:rsidRPr="00981208" w:rsidRDefault="00B967F9" w:rsidP="00796C8E">
      <w:pPr>
        <w:pStyle w:val="codesample"/>
        <w:rPr>
          <w:lang w:eastAsia="en-IN"/>
        </w:rPr>
      </w:pPr>
      <w:r w:rsidRPr="00981208">
        <w:rPr>
          <w:lang w:eastAsia="en-IN"/>
        </w:rPr>
        <w:t xml:space="preserve">            "value": "Purview Business"</w:t>
      </w:r>
    </w:p>
    <w:p w14:paraId="2632C951" w14:textId="77777777" w:rsidR="00B967F9" w:rsidRPr="00981208" w:rsidRDefault="00B967F9" w:rsidP="00796C8E">
      <w:pPr>
        <w:pStyle w:val="codesample"/>
        <w:rPr>
          <w:lang w:eastAsia="en-IN"/>
        </w:rPr>
      </w:pPr>
      <w:r w:rsidRPr="00981208">
        <w:rPr>
          <w:lang w:eastAsia="en-IN"/>
        </w:rPr>
        <w:t xml:space="preserve">          }</w:t>
      </w:r>
    </w:p>
    <w:p w14:paraId="0561FB9A" w14:textId="77777777" w:rsidR="00B967F9" w:rsidRPr="00981208" w:rsidRDefault="00B967F9" w:rsidP="00796C8E">
      <w:pPr>
        <w:pStyle w:val="codesample"/>
        <w:rPr>
          <w:lang w:eastAsia="en-IN"/>
        </w:rPr>
      </w:pPr>
      <w:r w:rsidRPr="00981208">
        <w:rPr>
          <w:lang w:eastAsia="en-IN"/>
        </w:rPr>
        <w:t xml:space="preserve">        ],</w:t>
      </w:r>
    </w:p>
    <w:p w14:paraId="1AFDE7E3" w14:textId="77777777" w:rsidR="00B967F9" w:rsidRPr="00981208" w:rsidRDefault="00B967F9" w:rsidP="00796C8E">
      <w:pPr>
        <w:pStyle w:val="codesample"/>
        <w:rPr>
          <w:lang w:eastAsia="en-IN"/>
        </w:rPr>
      </w:pPr>
      <w:r w:rsidRPr="00981208">
        <w:rPr>
          <w:lang w:eastAsia="en-IN"/>
        </w:rPr>
        <w:t xml:space="preserve">        "</w:t>
      </w:r>
      <w:proofErr w:type="spellStart"/>
      <w:r w:rsidRPr="00981208">
        <w:rPr>
          <w:lang w:eastAsia="en-IN"/>
        </w:rPr>
        <w:t>objectType</w:t>
      </w:r>
      <w:proofErr w:type="spellEnd"/>
      <w:r w:rsidRPr="00981208">
        <w:rPr>
          <w:lang w:eastAsia="en-IN"/>
        </w:rPr>
        <w:t>": [</w:t>
      </w:r>
    </w:p>
    <w:p w14:paraId="19B5B800" w14:textId="77777777" w:rsidR="00B967F9" w:rsidRPr="00981208" w:rsidRDefault="00B967F9" w:rsidP="00796C8E">
      <w:pPr>
        <w:pStyle w:val="codesample"/>
        <w:rPr>
          <w:lang w:eastAsia="en-IN"/>
        </w:rPr>
      </w:pPr>
      <w:r w:rsidRPr="00981208">
        <w:rPr>
          <w:lang w:eastAsia="en-IN"/>
        </w:rPr>
        <w:t xml:space="preserve">          {</w:t>
      </w:r>
    </w:p>
    <w:p w14:paraId="6B6084E1" w14:textId="77777777" w:rsidR="00B967F9" w:rsidRPr="00981208" w:rsidRDefault="00B967F9" w:rsidP="00796C8E">
      <w:pPr>
        <w:pStyle w:val="codesample"/>
        <w:rPr>
          <w:lang w:eastAsia="en-IN"/>
        </w:rPr>
      </w:pPr>
      <w:r w:rsidRPr="00981208">
        <w:rPr>
          <w:lang w:eastAsia="en-IN"/>
        </w:rPr>
        <w:t xml:space="preserve">            "count": 232,</w:t>
      </w:r>
    </w:p>
    <w:p w14:paraId="70D6A45F" w14:textId="77777777" w:rsidR="00B967F9" w:rsidRPr="00981208" w:rsidRDefault="00B967F9" w:rsidP="00796C8E">
      <w:pPr>
        <w:pStyle w:val="codesample"/>
        <w:rPr>
          <w:lang w:eastAsia="en-IN"/>
        </w:rPr>
      </w:pPr>
      <w:r w:rsidRPr="00981208">
        <w:rPr>
          <w:lang w:eastAsia="en-IN"/>
        </w:rPr>
        <w:t xml:space="preserve">            "value": "</w:t>
      </w:r>
      <w:proofErr w:type="spellStart"/>
      <w:r w:rsidRPr="00981208">
        <w:rPr>
          <w:lang w:eastAsia="en-IN"/>
        </w:rPr>
        <w:t>CHTC_ItemRevision</w:t>
      </w:r>
      <w:proofErr w:type="spellEnd"/>
      <w:r w:rsidRPr="00981208">
        <w:rPr>
          <w:lang w:eastAsia="en-IN"/>
        </w:rPr>
        <w:t>"</w:t>
      </w:r>
    </w:p>
    <w:p w14:paraId="756CBB6E" w14:textId="77777777" w:rsidR="00B967F9" w:rsidRPr="00981208" w:rsidRDefault="00B967F9" w:rsidP="00796C8E">
      <w:pPr>
        <w:pStyle w:val="codesample"/>
        <w:rPr>
          <w:lang w:eastAsia="en-IN"/>
        </w:rPr>
      </w:pPr>
      <w:r w:rsidRPr="00981208">
        <w:rPr>
          <w:lang w:eastAsia="en-IN"/>
        </w:rPr>
        <w:t xml:space="preserve">          },</w:t>
      </w:r>
    </w:p>
    <w:p w14:paraId="675F72F4" w14:textId="77777777" w:rsidR="00B967F9" w:rsidRPr="00981208" w:rsidRDefault="00B967F9" w:rsidP="00796C8E">
      <w:pPr>
        <w:pStyle w:val="codesample"/>
        <w:rPr>
          <w:lang w:eastAsia="en-IN"/>
        </w:rPr>
      </w:pPr>
      <w:r w:rsidRPr="00981208">
        <w:rPr>
          <w:lang w:eastAsia="en-IN"/>
        </w:rPr>
        <w:t xml:space="preserve">          {</w:t>
      </w:r>
    </w:p>
    <w:p w14:paraId="53C9EE8E" w14:textId="77777777" w:rsidR="00B967F9" w:rsidRPr="00981208" w:rsidRDefault="00B967F9" w:rsidP="00796C8E">
      <w:pPr>
        <w:pStyle w:val="codesample"/>
        <w:rPr>
          <w:lang w:eastAsia="en-IN"/>
        </w:rPr>
      </w:pPr>
      <w:r w:rsidRPr="00981208">
        <w:rPr>
          <w:lang w:eastAsia="en-IN"/>
        </w:rPr>
        <w:t xml:space="preserve">            "count": 214,</w:t>
      </w:r>
    </w:p>
    <w:p w14:paraId="04D1975B" w14:textId="77777777" w:rsidR="00B967F9" w:rsidRPr="00981208" w:rsidRDefault="00B967F9" w:rsidP="00796C8E">
      <w:pPr>
        <w:pStyle w:val="codesample"/>
        <w:rPr>
          <w:lang w:eastAsia="en-IN"/>
        </w:rPr>
      </w:pPr>
      <w:r w:rsidRPr="00981208">
        <w:rPr>
          <w:lang w:eastAsia="en-IN"/>
        </w:rPr>
        <w:t xml:space="preserve">            "value": "CHTC_Dtt5_RotatngPartRevision"</w:t>
      </w:r>
    </w:p>
    <w:p w14:paraId="77A82265" w14:textId="77777777" w:rsidR="00B967F9" w:rsidRPr="00981208" w:rsidRDefault="00B967F9" w:rsidP="00796C8E">
      <w:pPr>
        <w:pStyle w:val="codesample"/>
        <w:rPr>
          <w:lang w:eastAsia="en-IN"/>
        </w:rPr>
      </w:pPr>
      <w:r w:rsidRPr="00981208">
        <w:rPr>
          <w:lang w:eastAsia="en-IN"/>
        </w:rPr>
        <w:t xml:space="preserve">          },</w:t>
      </w:r>
    </w:p>
    <w:p w14:paraId="083C8092" w14:textId="77777777" w:rsidR="00B967F9" w:rsidRPr="00981208" w:rsidRDefault="00B967F9" w:rsidP="00796C8E">
      <w:pPr>
        <w:pStyle w:val="codesample"/>
        <w:rPr>
          <w:lang w:eastAsia="en-IN"/>
        </w:rPr>
      </w:pPr>
      <w:r w:rsidRPr="00981208">
        <w:rPr>
          <w:lang w:eastAsia="en-IN"/>
        </w:rPr>
        <w:t xml:space="preserve">          {</w:t>
      </w:r>
    </w:p>
    <w:p w14:paraId="141D0887" w14:textId="77777777" w:rsidR="00B967F9" w:rsidRPr="00981208" w:rsidRDefault="00B967F9" w:rsidP="00796C8E">
      <w:pPr>
        <w:pStyle w:val="codesample"/>
        <w:rPr>
          <w:lang w:eastAsia="en-IN"/>
        </w:rPr>
      </w:pPr>
      <w:r w:rsidRPr="00981208">
        <w:rPr>
          <w:lang w:eastAsia="en-IN"/>
        </w:rPr>
        <w:t xml:space="preserve">            "count": 1,</w:t>
      </w:r>
    </w:p>
    <w:p w14:paraId="38DCF251" w14:textId="77777777" w:rsidR="00B967F9" w:rsidRPr="00981208" w:rsidRDefault="00B967F9" w:rsidP="00796C8E">
      <w:pPr>
        <w:pStyle w:val="codesample"/>
        <w:rPr>
          <w:lang w:eastAsia="en-IN"/>
        </w:rPr>
      </w:pPr>
      <w:r w:rsidRPr="00981208">
        <w:rPr>
          <w:lang w:eastAsia="en-IN"/>
        </w:rPr>
        <w:t xml:space="preserve">            "value": "BST6_vendorContract"</w:t>
      </w:r>
    </w:p>
    <w:p w14:paraId="0F48EE03" w14:textId="77777777" w:rsidR="00B967F9" w:rsidRPr="00981208" w:rsidRDefault="00B967F9" w:rsidP="00796C8E">
      <w:pPr>
        <w:pStyle w:val="codesample"/>
        <w:rPr>
          <w:lang w:eastAsia="en-IN"/>
        </w:rPr>
      </w:pPr>
      <w:r w:rsidRPr="00981208">
        <w:rPr>
          <w:lang w:eastAsia="en-IN"/>
        </w:rPr>
        <w:t xml:space="preserve">          }</w:t>
      </w:r>
    </w:p>
    <w:p w14:paraId="7BDFA1BB" w14:textId="77777777" w:rsidR="00B967F9" w:rsidRPr="00981208" w:rsidRDefault="00B967F9" w:rsidP="00796C8E">
      <w:pPr>
        <w:pStyle w:val="codesample"/>
        <w:rPr>
          <w:lang w:eastAsia="en-IN"/>
        </w:rPr>
      </w:pPr>
      <w:r w:rsidRPr="00981208">
        <w:rPr>
          <w:lang w:eastAsia="en-IN"/>
        </w:rPr>
        <w:t xml:space="preserve">        ]</w:t>
      </w:r>
    </w:p>
    <w:p w14:paraId="4D4C8F6C" w14:textId="77777777" w:rsidR="00B967F9" w:rsidRPr="00981208" w:rsidRDefault="00B967F9" w:rsidP="00796C8E">
      <w:pPr>
        <w:pStyle w:val="codesample"/>
        <w:rPr>
          <w:lang w:eastAsia="en-IN"/>
        </w:rPr>
      </w:pPr>
      <w:r w:rsidRPr="00981208">
        <w:rPr>
          <w:lang w:eastAsia="en-IN"/>
        </w:rPr>
        <w:t xml:space="preserve">      },</w:t>
      </w:r>
    </w:p>
    <w:p w14:paraId="0D271241" w14:textId="77777777" w:rsidR="00B967F9" w:rsidRPr="00981208" w:rsidRDefault="00B967F9" w:rsidP="00796C8E">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query_purviewDashboard</w:t>
      </w:r>
      <w:proofErr w:type="spellEnd"/>
      <w:r w:rsidRPr="00981208">
        <w:rPr>
          <w:lang w:eastAsia="en-IN"/>
        </w:rPr>
        <w:t>"</w:t>
      </w:r>
    </w:p>
    <w:p w14:paraId="2EF4104C" w14:textId="77777777" w:rsidR="00B967F9" w:rsidRPr="00981208" w:rsidRDefault="00B967F9" w:rsidP="00796C8E">
      <w:pPr>
        <w:pStyle w:val="codesample"/>
        <w:rPr>
          <w:lang w:eastAsia="en-IN"/>
        </w:rPr>
      </w:pPr>
      <w:r w:rsidRPr="00981208">
        <w:rPr>
          <w:lang w:eastAsia="en-IN"/>
        </w:rPr>
        <w:t xml:space="preserve">    }</w:t>
      </w:r>
    </w:p>
    <w:p w14:paraId="6421EE6D" w14:textId="77777777" w:rsidR="00B967F9" w:rsidRPr="00981208" w:rsidRDefault="00B967F9" w:rsidP="00796C8E">
      <w:pPr>
        <w:pStyle w:val="codesample"/>
        <w:rPr>
          <w:lang w:eastAsia="en-IN"/>
        </w:rPr>
      </w:pPr>
      <w:r w:rsidRPr="00981208">
        <w:rPr>
          <w:lang w:eastAsia="en-IN"/>
        </w:rPr>
        <w:t xml:space="preserve">  }</w:t>
      </w:r>
    </w:p>
    <w:p w14:paraId="4A1AB1BE" w14:textId="35DAE6BC" w:rsidR="00630328" w:rsidRPr="00981208" w:rsidRDefault="00B967F9" w:rsidP="00796C8E">
      <w:pPr>
        <w:pStyle w:val="codesample"/>
      </w:pPr>
      <w:r w:rsidRPr="00981208">
        <w:rPr>
          <w:lang w:eastAsia="en-IN"/>
        </w:rPr>
        <w:t xml:space="preserve"> }</w:t>
      </w:r>
    </w:p>
    <w:p w14:paraId="03FEC498" w14:textId="77777777" w:rsidR="00796C8E" w:rsidRDefault="00796C8E" w:rsidP="001F2913">
      <w:pPr>
        <w:pStyle w:val="Heading4"/>
        <w:sectPr w:rsidR="00796C8E" w:rsidSect="00585AB4">
          <w:pgSz w:w="15840" w:h="15840" w:orient="landscape" w:code="1"/>
          <w:pgMar w:top="1440" w:right="1440" w:bottom="1440" w:left="1440" w:header="720" w:footer="720" w:gutter="0"/>
          <w:cols w:space="720"/>
        </w:sectPr>
      </w:pPr>
    </w:p>
    <w:p w14:paraId="7D21B30A" w14:textId="1BE79EAF" w:rsidR="00630328" w:rsidRPr="00981208" w:rsidRDefault="00796C8E"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1848"/>
        <w:gridCol w:w="2823"/>
        <w:gridCol w:w="8289"/>
      </w:tblGrid>
      <w:tr w:rsidR="00630328" w:rsidRPr="00A409D0" w14:paraId="1A89CD10" w14:textId="77777777" w:rsidTr="008145B0">
        <w:trPr>
          <w:trHeight w:val="196"/>
        </w:trPr>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F4C922" w14:textId="77777777" w:rsidR="00630328" w:rsidRPr="00A409D0" w:rsidRDefault="00630328" w:rsidP="007D3F7D">
            <w:pPr>
              <w:spacing w:after="0"/>
              <w:jc w:val="left"/>
              <w:rPr>
                <w:sz w:val="18"/>
                <w:szCs w:val="20"/>
              </w:rPr>
            </w:pPr>
            <w:bookmarkStart w:id="47" w:name="OLE_LINK13"/>
            <w:r w:rsidRPr="00A409D0">
              <w:rPr>
                <w:sz w:val="18"/>
                <w:szCs w:val="20"/>
              </w:rPr>
              <w:t>Operation name</w:t>
            </w:r>
          </w:p>
        </w:tc>
        <w:tc>
          <w:tcPr>
            <w:tcW w:w="10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D4EB0E" w14:textId="77777777" w:rsidR="00630328" w:rsidRPr="00A409D0" w:rsidRDefault="00630328" w:rsidP="007D3F7D">
            <w:pPr>
              <w:spacing w:after="0"/>
              <w:jc w:val="left"/>
              <w:rPr>
                <w:sz w:val="18"/>
                <w:szCs w:val="20"/>
              </w:rPr>
            </w:pPr>
            <w:r w:rsidRPr="00A409D0">
              <w:rPr>
                <w:sz w:val="18"/>
                <w:szCs w:val="20"/>
              </w:rPr>
              <w:t>Query</w:t>
            </w:r>
          </w:p>
        </w:tc>
        <w:tc>
          <w:tcPr>
            <w:tcW w:w="3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4A396C" w14:textId="77777777" w:rsidR="00630328" w:rsidRPr="00A409D0" w:rsidRDefault="00630328" w:rsidP="007D3F7D">
            <w:pPr>
              <w:spacing w:after="0"/>
              <w:jc w:val="left"/>
              <w:rPr>
                <w:sz w:val="18"/>
                <w:szCs w:val="20"/>
              </w:rPr>
            </w:pPr>
            <w:r w:rsidRPr="00A409D0">
              <w:rPr>
                <w:sz w:val="18"/>
                <w:szCs w:val="20"/>
              </w:rPr>
              <w:t>Variable</w:t>
            </w:r>
          </w:p>
        </w:tc>
      </w:tr>
      <w:tr w:rsidR="00630328" w:rsidRPr="00A409D0" w14:paraId="72E29CBF" w14:textId="77777777" w:rsidTr="008145B0">
        <w:trPr>
          <w:trHeight w:val="11186"/>
        </w:trPr>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CADB7" w14:textId="77777777" w:rsidR="00630328" w:rsidRPr="00A409D0" w:rsidRDefault="00630328" w:rsidP="00796C8E">
            <w:pPr>
              <w:pStyle w:val="codesample"/>
            </w:pPr>
            <w:proofErr w:type="spellStart"/>
            <w:r w:rsidRPr="00A409D0">
              <w:t>purviewDashboard</w:t>
            </w:r>
            <w:proofErr w:type="spellEnd"/>
          </w:p>
        </w:tc>
        <w:tc>
          <w:tcPr>
            <w:tcW w:w="10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10339" w14:textId="77777777" w:rsidR="00630328" w:rsidRPr="00A409D0" w:rsidRDefault="00630328" w:rsidP="00796C8E">
            <w:pPr>
              <w:pStyle w:val="codesample"/>
            </w:pPr>
            <w:r w:rsidRPr="00A409D0">
              <w:t xml:space="preserve">query </w:t>
            </w:r>
            <w:proofErr w:type="spellStart"/>
            <w:r w:rsidRPr="00A409D0">
              <w:t>purviewDashboard</w:t>
            </w:r>
            <w:proofErr w:type="spellEnd"/>
            <w:r w:rsidRPr="00A409D0">
              <w:t>(</w:t>
            </w:r>
          </w:p>
          <w:p w14:paraId="57156EF5" w14:textId="77777777" w:rsidR="00630328" w:rsidRPr="00A409D0" w:rsidRDefault="00630328" w:rsidP="00796C8E">
            <w:pPr>
              <w:pStyle w:val="codesample"/>
            </w:pPr>
            <w:r w:rsidRPr="00A409D0">
              <w:t xml:space="preserve">            $version: String!</w:t>
            </w:r>
          </w:p>
          <w:p w14:paraId="6C4E9141" w14:textId="77777777" w:rsidR="00630328" w:rsidRPr="00A409D0" w:rsidRDefault="00630328" w:rsidP="00796C8E">
            <w:pPr>
              <w:pStyle w:val="codesample"/>
            </w:pPr>
            <w:r w:rsidRPr="00A409D0">
              <w:t xml:space="preserve">            $payload: </w:t>
            </w:r>
            <w:proofErr w:type="spellStart"/>
            <w:r w:rsidRPr="00A409D0">
              <w:t>queryInput_purviewDashboard_input_Input</w:t>
            </w:r>
            <w:proofErr w:type="spellEnd"/>
          </w:p>
          <w:p w14:paraId="1D276C2B" w14:textId="77777777" w:rsidR="00630328" w:rsidRPr="00A409D0" w:rsidRDefault="00630328" w:rsidP="00796C8E">
            <w:pPr>
              <w:pStyle w:val="codesample"/>
            </w:pPr>
            <w:r w:rsidRPr="00A409D0">
              <w:t xml:space="preserve">          ) {</w:t>
            </w:r>
          </w:p>
          <w:p w14:paraId="0C6D6359" w14:textId="77777777" w:rsidR="00630328" w:rsidRPr="00A409D0" w:rsidRDefault="00630328" w:rsidP="00796C8E">
            <w:pPr>
              <w:pStyle w:val="codesample"/>
            </w:pPr>
            <w:r w:rsidRPr="00A409D0">
              <w:t xml:space="preserve">            </w:t>
            </w:r>
            <w:proofErr w:type="spellStart"/>
            <w:r w:rsidRPr="00A409D0">
              <w:t>purviewDashboard</w:t>
            </w:r>
            <w:proofErr w:type="spellEnd"/>
            <w:r w:rsidRPr="00A409D0">
              <w:t>(version: $version, input: $payload) {</w:t>
            </w:r>
          </w:p>
          <w:p w14:paraId="5B8909DF" w14:textId="77777777" w:rsidR="00630328" w:rsidRPr="00A409D0" w:rsidRDefault="00630328" w:rsidP="00796C8E">
            <w:pPr>
              <w:pStyle w:val="codesample"/>
            </w:pPr>
            <w:r w:rsidRPr="00A409D0">
              <w:t xml:space="preserve">              _</w:t>
            </w:r>
            <w:proofErr w:type="spellStart"/>
            <w:r w:rsidRPr="00A409D0">
              <w:t>AT_search_count</w:t>
            </w:r>
            <w:proofErr w:type="spellEnd"/>
          </w:p>
          <w:p w14:paraId="334CA739" w14:textId="77777777" w:rsidR="00630328" w:rsidRPr="00A409D0" w:rsidRDefault="00630328" w:rsidP="00796C8E">
            <w:pPr>
              <w:pStyle w:val="codesample"/>
            </w:pPr>
            <w:r w:rsidRPr="00A409D0">
              <w:t xml:space="preserve">              _</w:t>
            </w:r>
            <w:proofErr w:type="spellStart"/>
            <w:r w:rsidRPr="00A409D0">
              <w:t>AT_search_facets</w:t>
            </w:r>
            <w:proofErr w:type="spellEnd"/>
          </w:p>
          <w:p w14:paraId="1EB80F2C" w14:textId="77777777" w:rsidR="00630328" w:rsidRPr="00A409D0" w:rsidRDefault="00630328" w:rsidP="00796C8E">
            <w:pPr>
              <w:pStyle w:val="codesample"/>
            </w:pPr>
            <w:r w:rsidRPr="00A409D0">
              <w:t xml:space="preserve">            }</w:t>
            </w:r>
          </w:p>
          <w:p w14:paraId="162AE02E" w14:textId="77777777" w:rsidR="00630328" w:rsidRPr="00A409D0" w:rsidRDefault="00630328" w:rsidP="00796C8E">
            <w:pPr>
              <w:pStyle w:val="codesample"/>
            </w:pPr>
            <w:r w:rsidRPr="00A409D0">
              <w:t xml:space="preserve">          }</w:t>
            </w:r>
          </w:p>
        </w:tc>
        <w:tc>
          <w:tcPr>
            <w:tcW w:w="3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194656" w14:textId="77777777" w:rsidR="00F51B7E" w:rsidRPr="00A409D0" w:rsidRDefault="00F51B7E" w:rsidP="00796C8E">
            <w:pPr>
              <w:pStyle w:val="codesample"/>
            </w:pPr>
            <w:r w:rsidRPr="00A409D0">
              <w:t>"variables": {</w:t>
            </w:r>
          </w:p>
          <w:p w14:paraId="77AC30C6" w14:textId="77777777" w:rsidR="00F51B7E" w:rsidRPr="00A409D0" w:rsidRDefault="00F51B7E" w:rsidP="00796C8E">
            <w:pPr>
              <w:pStyle w:val="codesample"/>
            </w:pPr>
            <w:r w:rsidRPr="00A409D0">
              <w:t xml:space="preserve">    "version": "2022-08-01-preview",</w:t>
            </w:r>
          </w:p>
          <w:p w14:paraId="23D80C79" w14:textId="77777777" w:rsidR="00630328" w:rsidRPr="00A409D0" w:rsidRDefault="00630328" w:rsidP="00796C8E">
            <w:pPr>
              <w:pStyle w:val="codesample"/>
            </w:pPr>
            <w:r w:rsidRPr="00A409D0">
              <w:t xml:space="preserve">    "payload": {</w:t>
            </w:r>
          </w:p>
          <w:p w14:paraId="32635134" w14:textId="77777777" w:rsidR="00630328" w:rsidRPr="00A409D0" w:rsidRDefault="00630328" w:rsidP="00796C8E">
            <w:pPr>
              <w:pStyle w:val="codesample"/>
            </w:pPr>
            <w:r w:rsidRPr="00A409D0">
              <w:t xml:space="preserve">      "keywords": null,</w:t>
            </w:r>
          </w:p>
          <w:p w14:paraId="272F0A2A" w14:textId="77777777" w:rsidR="00630328" w:rsidRPr="00A409D0" w:rsidRDefault="00630328" w:rsidP="00796C8E">
            <w:pPr>
              <w:pStyle w:val="codesample"/>
            </w:pPr>
            <w:r w:rsidRPr="00A409D0">
              <w:t xml:space="preserve">      "limit": </w:t>
            </w:r>
            <w:r w:rsidR="00F51B7E" w:rsidRPr="00A409D0">
              <w:t>25</w:t>
            </w:r>
            <w:r w:rsidRPr="00A409D0">
              <w:t>,</w:t>
            </w:r>
          </w:p>
          <w:p w14:paraId="52A5B1AB" w14:textId="77777777" w:rsidR="00F51B7E" w:rsidRPr="00A409D0" w:rsidRDefault="00F51B7E" w:rsidP="00796C8E">
            <w:pPr>
              <w:pStyle w:val="codesample"/>
            </w:pPr>
            <w:r w:rsidRPr="00A409D0">
              <w:t xml:space="preserve">      "offset": 0,</w:t>
            </w:r>
          </w:p>
          <w:p w14:paraId="399DC0BE" w14:textId="77777777" w:rsidR="00F51B7E" w:rsidRPr="00A409D0" w:rsidRDefault="00F51B7E" w:rsidP="00796C8E">
            <w:pPr>
              <w:pStyle w:val="codesample"/>
            </w:pPr>
            <w:r w:rsidRPr="00A409D0">
              <w:t xml:space="preserve">      "facets": [</w:t>
            </w:r>
          </w:p>
          <w:p w14:paraId="73F807C5" w14:textId="77777777" w:rsidR="00F51B7E" w:rsidRPr="00A409D0" w:rsidRDefault="00F51B7E" w:rsidP="00796C8E">
            <w:pPr>
              <w:pStyle w:val="codesample"/>
            </w:pPr>
            <w:r w:rsidRPr="00A409D0">
              <w:t xml:space="preserve">        {</w:t>
            </w:r>
          </w:p>
          <w:p w14:paraId="028FA9DC" w14:textId="41EDE52E" w:rsidR="00F51B7E" w:rsidRPr="00A409D0" w:rsidRDefault="00F51B7E" w:rsidP="00796C8E">
            <w:pPr>
              <w:pStyle w:val="codesample"/>
            </w:pPr>
            <w:r w:rsidRPr="00A409D0">
              <w:t xml:space="preserve">          "facet": "</w:t>
            </w:r>
            <w:proofErr w:type="spellStart"/>
            <w:r w:rsidRPr="00A409D0">
              <w:t>objectType</w:t>
            </w:r>
            <w:proofErr w:type="spellEnd"/>
            <w:r w:rsidRPr="00A409D0">
              <w:t>", "count": 300,"sort": { "count": "desc"  }</w:t>
            </w:r>
          </w:p>
          <w:p w14:paraId="5C7407B4" w14:textId="77777777" w:rsidR="00F51B7E" w:rsidRPr="00A409D0" w:rsidRDefault="00F51B7E" w:rsidP="00796C8E">
            <w:pPr>
              <w:pStyle w:val="codesample"/>
            </w:pPr>
            <w:r w:rsidRPr="00A409D0">
              <w:t xml:space="preserve">        },</w:t>
            </w:r>
          </w:p>
          <w:p w14:paraId="6A5879BA" w14:textId="77777777" w:rsidR="00F51B7E" w:rsidRPr="00A409D0" w:rsidRDefault="00F51B7E" w:rsidP="00796C8E">
            <w:pPr>
              <w:pStyle w:val="codesample"/>
            </w:pPr>
            <w:r w:rsidRPr="00A409D0">
              <w:t xml:space="preserve">        {</w:t>
            </w:r>
          </w:p>
          <w:p w14:paraId="7AF4B691" w14:textId="43F8E2C2" w:rsidR="00F51B7E" w:rsidRPr="00A409D0" w:rsidRDefault="00F51B7E" w:rsidP="00796C8E">
            <w:pPr>
              <w:pStyle w:val="codesample"/>
            </w:pPr>
            <w:r w:rsidRPr="00A409D0">
              <w:t xml:space="preserve">          "facet": "assetType", "count": 300,  "sort": {  "count": "desc"    }</w:t>
            </w:r>
          </w:p>
          <w:p w14:paraId="190CE0F9" w14:textId="77777777" w:rsidR="00F51B7E" w:rsidRPr="00A409D0" w:rsidRDefault="00F51B7E" w:rsidP="00796C8E">
            <w:pPr>
              <w:pStyle w:val="codesample"/>
            </w:pPr>
            <w:r w:rsidRPr="00A409D0">
              <w:t xml:space="preserve">        }</w:t>
            </w:r>
          </w:p>
          <w:p w14:paraId="1E1F7385" w14:textId="77777777" w:rsidR="00F51B7E" w:rsidRPr="00A409D0" w:rsidRDefault="00F51B7E" w:rsidP="00796C8E">
            <w:pPr>
              <w:pStyle w:val="codesample"/>
            </w:pPr>
            <w:r w:rsidRPr="00A409D0">
              <w:t xml:space="preserve">      ],</w:t>
            </w:r>
          </w:p>
          <w:p w14:paraId="379F7E99" w14:textId="77777777" w:rsidR="00630328" w:rsidRPr="00A409D0" w:rsidRDefault="00630328" w:rsidP="00796C8E">
            <w:pPr>
              <w:pStyle w:val="codesample"/>
            </w:pPr>
            <w:r w:rsidRPr="00A409D0">
              <w:t xml:space="preserve">      "filter": {</w:t>
            </w:r>
          </w:p>
          <w:p w14:paraId="7CC87FC8" w14:textId="77777777" w:rsidR="00630328" w:rsidRPr="00A409D0" w:rsidRDefault="00630328" w:rsidP="00796C8E">
            <w:pPr>
              <w:pStyle w:val="codesample"/>
            </w:pPr>
            <w:r w:rsidRPr="00A409D0">
              <w:t xml:space="preserve">        "and": [</w:t>
            </w:r>
          </w:p>
          <w:p w14:paraId="3C5759CE" w14:textId="74772E54" w:rsidR="00F51B7E" w:rsidRPr="00A409D0" w:rsidRDefault="00630328" w:rsidP="00796C8E">
            <w:pPr>
              <w:pStyle w:val="codesample"/>
            </w:pPr>
            <w:r w:rsidRPr="00A409D0">
              <w:t xml:space="preserve">          {</w:t>
            </w:r>
            <w:r w:rsidR="00F51B7E" w:rsidRPr="00A409D0">
              <w:t xml:space="preserve"> "assetType": "Purview Business"    },</w:t>
            </w:r>
          </w:p>
          <w:p w14:paraId="7E1D1AB6" w14:textId="77777777" w:rsidR="00F51B7E" w:rsidRPr="00A409D0" w:rsidRDefault="00F51B7E" w:rsidP="00796C8E">
            <w:pPr>
              <w:pStyle w:val="codesample"/>
            </w:pPr>
            <w:r w:rsidRPr="00A409D0">
              <w:t xml:space="preserve">          {</w:t>
            </w:r>
          </w:p>
          <w:p w14:paraId="1EE32B43" w14:textId="5BC03900" w:rsidR="00F51B7E" w:rsidRPr="00A409D0" w:rsidRDefault="00F51B7E" w:rsidP="00796C8E">
            <w:pPr>
              <w:pStyle w:val="codesample"/>
            </w:pPr>
            <w:r w:rsidRPr="00A409D0">
              <w:t xml:space="preserve">            "not": { "</w:t>
            </w:r>
            <w:proofErr w:type="spellStart"/>
            <w:r w:rsidRPr="00A409D0">
              <w:t>objectType</w:t>
            </w:r>
            <w:proofErr w:type="spellEnd"/>
            <w:r w:rsidRPr="00A409D0">
              <w:t>": "Glossary terms"  }</w:t>
            </w:r>
          </w:p>
          <w:p w14:paraId="0BFF7625" w14:textId="77777777" w:rsidR="00630328" w:rsidRPr="00A409D0" w:rsidRDefault="00630328" w:rsidP="00796C8E">
            <w:pPr>
              <w:pStyle w:val="codesample"/>
            </w:pPr>
            <w:r w:rsidRPr="00A409D0">
              <w:t xml:space="preserve">          },</w:t>
            </w:r>
          </w:p>
          <w:p w14:paraId="626423E2" w14:textId="77777777" w:rsidR="00630328" w:rsidRPr="00A409D0" w:rsidRDefault="00630328" w:rsidP="00796C8E">
            <w:pPr>
              <w:pStyle w:val="codesample"/>
            </w:pPr>
            <w:r w:rsidRPr="00A409D0">
              <w:t xml:space="preserve">          {</w:t>
            </w:r>
          </w:p>
          <w:p w14:paraId="0523870D" w14:textId="7C901ABE" w:rsidR="00630328" w:rsidRPr="00A409D0" w:rsidRDefault="00630328" w:rsidP="00796C8E">
            <w:pPr>
              <w:pStyle w:val="codesample"/>
            </w:pPr>
            <w:r w:rsidRPr="00A409D0">
              <w:t xml:space="preserve">            "not": { "classification": "MICROSOFT.SYSTEM.TEMP_FILE</w:t>
            </w:r>
            <w:r w:rsidR="00F51B7E" w:rsidRPr="00A409D0">
              <w:t>"}</w:t>
            </w:r>
          </w:p>
          <w:p w14:paraId="3F00B4DF" w14:textId="77777777" w:rsidR="00630328" w:rsidRPr="00A409D0" w:rsidRDefault="00630328" w:rsidP="00796C8E">
            <w:pPr>
              <w:pStyle w:val="codesample"/>
            </w:pPr>
            <w:r w:rsidRPr="00A409D0">
              <w:t xml:space="preserve">          },</w:t>
            </w:r>
          </w:p>
          <w:p w14:paraId="19279CDD" w14:textId="77777777" w:rsidR="00630328" w:rsidRPr="00A409D0" w:rsidRDefault="00630328" w:rsidP="00796C8E">
            <w:pPr>
              <w:pStyle w:val="codesample"/>
            </w:pPr>
            <w:r w:rsidRPr="00A409D0">
              <w:t xml:space="preserve">          {</w:t>
            </w:r>
          </w:p>
          <w:p w14:paraId="1FB99990" w14:textId="77777777" w:rsidR="00630328" w:rsidRPr="00A409D0" w:rsidRDefault="00630328" w:rsidP="00796C8E">
            <w:pPr>
              <w:pStyle w:val="codesample"/>
            </w:pPr>
            <w:r w:rsidRPr="00A409D0">
              <w:t xml:space="preserve">            "not": {</w:t>
            </w:r>
          </w:p>
          <w:p w14:paraId="2E44E388" w14:textId="77777777" w:rsidR="00630328" w:rsidRPr="00A409D0" w:rsidRDefault="00630328" w:rsidP="00796C8E">
            <w:pPr>
              <w:pStyle w:val="codesample"/>
            </w:pPr>
            <w:r w:rsidRPr="00A409D0">
              <w:t xml:space="preserve">              "or": [</w:t>
            </w:r>
          </w:p>
          <w:p w14:paraId="5E2D8CF8" w14:textId="77AB5E61" w:rsidR="00630328" w:rsidRPr="00A409D0" w:rsidRDefault="00630328" w:rsidP="00796C8E">
            <w:pPr>
              <w:pStyle w:val="codesample"/>
            </w:pPr>
            <w:r w:rsidRPr="00A409D0">
              <w:t xml:space="preserve">                { "entityType": "</w:t>
            </w:r>
            <w:proofErr w:type="spellStart"/>
            <w:r w:rsidRPr="00A409D0">
              <w:t>AtlasGlossary</w:t>
            </w:r>
            <w:proofErr w:type="spellEnd"/>
            <w:r w:rsidRPr="00A409D0">
              <w:t>"  }]</w:t>
            </w:r>
          </w:p>
          <w:p w14:paraId="1485F956" w14:textId="77777777" w:rsidR="00630328" w:rsidRPr="00A409D0" w:rsidRDefault="00630328" w:rsidP="00796C8E">
            <w:pPr>
              <w:pStyle w:val="codesample"/>
            </w:pPr>
            <w:r w:rsidRPr="00A409D0">
              <w:t xml:space="preserve">            }</w:t>
            </w:r>
          </w:p>
          <w:p w14:paraId="72BB19A7" w14:textId="77777777" w:rsidR="00630328" w:rsidRPr="00A409D0" w:rsidRDefault="00630328" w:rsidP="00796C8E">
            <w:pPr>
              <w:pStyle w:val="codesample"/>
            </w:pPr>
            <w:r w:rsidRPr="00A409D0">
              <w:t xml:space="preserve">          },</w:t>
            </w:r>
          </w:p>
          <w:p w14:paraId="0ED40B77" w14:textId="77777777" w:rsidR="00630328" w:rsidRPr="00A409D0" w:rsidRDefault="00630328" w:rsidP="00796C8E">
            <w:pPr>
              <w:pStyle w:val="codesample"/>
            </w:pPr>
            <w:r w:rsidRPr="00A409D0">
              <w:t xml:space="preserve">          {</w:t>
            </w:r>
          </w:p>
          <w:p w14:paraId="77C88801" w14:textId="77777777" w:rsidR="00630328" w:rsidRPr="00A409D0" w:rsidRDefault="00630328" w:rsidP="00796C8E">
            <w:pPr>
              <w:pStyle w:val="codesample"/>
            </w:pPr>
            <w:r w:rsidRPr="00A409D0">
              <w:t xml:space="preserve">            "not": {</w:t>
            </w:r>
          </w:p>
          <w:p w14:paraId="63167BE8" w14:textId="77777777" w:rsidR="00630328" w:rsidRPr="00A409D0" w:rsidRDefault="00630328" w:rsidP="00796C8E">
            <w:pPr>
              <w:pStyle w:val="codesample"/>
            </w:pPr>
            <w:r w:rsidRPr="00A409D0">
              <w:t xml:space="preserve">              "or": [</w:t>
            </w:r>
          </w:p>
          <w:p w14:paraId="709C62B2" w14:textId="77777777" w:rsidR="00630328" w:rsidRPr="00A409D0" w:rsidRDefault="00630328" w:rsidP="00796C8E">
            <w:pPr>
              <w:pStyle w:val="codesample"/>
            </w:pPr>
            <w:r w:rsidRPr="00A409D0">
              <w:t xml:space="preserve">                {</w:t>
            </w:r>
          </w:p>
          <w:p w14:paraId="59D51DE0" w14:textId="7CD23316" w:rsidR="00630328" w:rsidRPr="00A409D0" w:rsidRDefault="00630328" w:rsidP="00796C8E">
            <w:pPr>
              <w:pStyle w:val="codesample"/>
            </w:pPr>
            <w:r w:rsidRPr="00A409D0">
              <w:t xml:space="preserve">                  "attributeName": "size",                  "operator": "eq",</w:t>
            </w:r>
          </w:p>
          <w:p w14:paraId="5FE7EF58" w14:textId="77777777" w:rsidR="00630328" w:rsidRPr="00A409D0" w:rsidRDefault="00630328" w:rsidP="00796C8E">
            <w:pPr>
              <w:pStyle w:val="codesample"/>
            </w:pPr>
            <w:r w:rsidRPr="00A409D0">
              <w:t xml:space="preserve">                  "attributeValue": 0</w:t>
            </w:r>
          </w:p>
          <w:p w14:paraId="5FD5DC0F" w14:textId="77777777" w:rsidR="00630328" w:rsidRPr="00A409D0" w:rsidRDefault="00630328" w:rsidP="00796C8E">
            <w:pPr>
              <w:pStyle w:val="codesample"/>
            </w:pPr>
            <w:r w:rsidRPr="00A409D0">
              <w:t xml:space="preserve">                },</w:t>
            </w:r>
          </w:p>
          <w:p w14:paraId="2A68042A" w14:textId="77777777" w:rsidR="00630328" w:rsidRPr="00A409D0" w:rsidRDefault="00630328" w:rsidP="00796C8E">
            <w:pPr>
              <w:pStyle w:val="codesample"/>
            </w:pPr>
            <w:r w:rsidRPr="00A409D0">
              <w:t xml:space="preserve">                {</w:t>
            </w:r>
          </w:p>
          <w:p w14:paraId="73749B7E" w14:textId="77777777" w:rsidR="00630328" w:rsidRPr="00A409D0" w:rsidRDefault="00630328" w:rsidP="00796C8E">
            <w:pPr>
              <w:pStyle w:val="codesample"/>
            </w:pPr>
            <w:r w:rsidRPr="00A409D0">
              <w:t xml:space="preserve">                  "attributeName": "</w:t>
            </w:r>
            <w:proofErr w:type="spellStart"/>
            <w:r w:rsidRPr="00A409D0">
              <w:t>fileSize</w:t>
            </w:r>
            <w:proofErr w:type="spellEnd"/>
            <w:r w:rsidRPr="00A409D0">
              <w:t>",</w:t>
            </w:r>
          </w:p>
          <w:p w14:paraId="5B7E219D" w14:textId="77777777" w:rsidR="00630328" w:rsidRPr="00A409D0" w:rsidRDefault="00630328" w:rsidP="00796C8E">
            <w:pPr>
              <w:pStyle w:val="codesample"/>
            </w:pPr>
            <w:r w:rsidRPr="00A409D0">
              <w:t xml:space="preserve">                  "operator": "eq",</w:t>
            </w:r>
          </w:p>
          <w:p w14:paraId="10DC7328" w14:textId="77777777" w:rsidR="00630328" w:rsidRPr="00A409D0" w:rsidRDefault="00630328" w:rsidP="00796C8E">
            <w:pPr>
              <w:pStyle w:val="codesample"/>
            </w:pPr>
            <w:r w:rsidRPr="00A409D0">
              <w:t xml:space="preserve">                  "attributeValue": 0</w:t>
            </w:r>
          </w:p>
          <w:p w14:paraId="743A8751" w14:textId="77777777" w:rsidR="00630328" w:rsidRPr="00A409D0" w:rsidRDefault="00630328" w:rsidP="00796C8E">
            <w:pPr>
              <w:pStyle w:val="codesample"/>
            </w:pPr>
            <w:r w:rsidRPr="00A409D0">
              <w:t xml:space="preserve">                }</w:t>
            </w:r>
          </w:p>
          <w:p w14:paraId="04661AB3" w14:textId="77777777" w:rsidR="00630328" w:rsidRPr="00A409D0" w:rsidRDefault="00630328" w:rsidP="00796C8E">
            <w:pPr>
              <w:pStyle w:val="codesample"/>
            </w:pPr>
            <w:r w:rsidRPr="00A409D0">
              <w:t xml:space="preserve">              ]</w:t>
            </w:r>
          </w:p>
          <w:p w14:paraId="5C1B0AA2" w14:textId="77777777" w:rsidR="00630328" w:rsidRPr="00A409D0" w:rsidRDefault="00630328" w:rsidP="00796C8E">
            <w:pPr>
              <w:pStyle w:val="codesample"/>
            </w:pPr>
            <w:r w:rsidRPr="00A409D0">
              <w:t xml:space="preserve">            }</w:t>
            </w:r>
          </w:p>
          <w:p w14:paraId="1473DF3E" w14:textId="77777777" w:rsidR="00630328" w:rsidRPr="00A409D0" w:rsidRDefault="00630328" w:rsidP="00796C8E">
            <w:pPr>
              <w:pStyle w:val="codesample"/>
            </w:pPr>
            <w:r w:rsidRPr="00A409D0">
              <w:t xml:space="preserve">          }</w:t>
            </w:r>
          </w:p>
          <w:p w14:paraId="3C4800B3" w14:textId="77777777" w:rsidR="00630328" w:rsidRPr="00A409D0" w:rsidRDefault="00630328" w:rsidP="00796C8E">
            <w:pPr>
              <w:pStyle w:val="codesample"/>
            </w:pPr>
            <w:r w:rsidRPr="00A409D0">
              <w:t xml:space="preserve">        ]</w:t>
            </w:r>
          </w:p>
          <w:p w14:paraId="314FAF31" w14:textId="77777777" w:rsidR="00630328" w:rsidRPr="00A409D0" w:rsidRDefault="00630328" w:rsidP="00796C8E">
            <w:pPr>
              <w:pStyle w:val="codesample"/>
            </w:pPr>
            <w:r w:rsidRPr="00A409D0">
              <w:t xml:space="preserve">      }</w:t>
            </w:r>
          </w:p>
          <w:p w14:paraId="6FBAF8AB" w14:textId="30301418" w:rsidR="00630328" w:rsidRPr="00A409D0" w:rsidRDefault="00630328" w:rsidP="00796C8E">
            <w:pPr>
              <w:pStyle w:val="codesample"/>
            </w:pPr>
            <w:r w:rsidRPr="00A409D0">
              <w:t xml:space="preserve">    }  }</w:t>
            </w:r>
          </w:p>
        </w:tc>
      </w:tr>
    </w:tbl>
    <w:p w14:paraId="17932BAA" w14:textId="77777777" w:rsidR="00796C8E" w:rsidRDefault="00796C8E" w:rsidP="00A409D0">
      <w:pPr>
        <w:pStyle w:val="Heading3"/>
        <w:sectPr w:rsidR="00796C8E" w:rsidSect="00796C8E">
          <w:pgSz w:w="15840" w:h="15840" w:orient="landscape" w:code="1"/>
          <w:pgMar w:top="1440" w:right="1440" w:bottom="1440" w:left="1440" w:header="720" w:footer="720" w:gutter="0"/>
          <w:cols w:space="720"/>
        </w:sectPr>
      </w:pPr>
      <w:bookmarkStart w:id="48" w:name="_Ref172284342"/>
      <w:bookmarkStart w:id="49" w:name="OLE_LINK12"/>
      <w:bookmarkStart w:id="50" w:name="OLE_LINK11"/>
      <w:bookmarkEnd w:id="45"/>
      <w:bookmarkEnd w:id="47"/>
    </w:p>
    <w:p w14:paraId="6BD91D07" w14:textId="2FF899FE" w:rsidR="00AF602E" w:rsidRPr="00A409D0" w:rsidRDefault="00AF602E" w:rsidP="00A409D0">
      <w:pPr>
        <w:pStyle w:val="Heading3"/>
      </w:pPr>
      <w:bookmarkStart w:id="51" w:name="_Toc220931933"/>
      <w:r w:rsidRPr="00A409D0">
        <w:lastRenderedPageBreak/>
        <w:t xml:space="preserve">POST </w:t>
      </w:r>
      <w:r w:rsidR="00A7204F">
        <w:t>-</w:t>
      </w:r>
      <w:r w:rsidR="00DB0365">
        <w:t xml:space="preserve"> </w:t>
      </w:r>
      <w:r w:rsidR="00E66B1E" w:rsidRPr="00A409D0">
        <w:t>Technical</w:t>
      </w:r>
      <w:r w:rsidRPr="00A409D0">
        <w:t xml:space="preserve"> Asset </w:t>
      </w:r>
      <w:r w:rsidR="00DB0365">
        <w:t>C</w:t>
      </w:r>
      <w:r w:rsidRPr="00A409D0">
        <w:t>ount</w:t>
      </w:r>
      <w:bookmarkEnd w:id="48"/>
      <w:bookmarkEnd w:id="51"/>
    </w:p>
    <w:p w14:paraId="033B9945" w14:textId="55708CC9" w:rsidR="00AF602E" w:rsidRPr="00585AB4" w:rsidRDefault="00AF602E" w:rsidP="00585AB4">
      <w:r w:rsidRPr="00585AB4">
        <w:t xml:space="preserve">This microservice is a POST call to the Query </w:t>
      </w:r>
      <w:r w:rsidR="00A409D0" w:rsidRPr="00585AB4">
        <w:t>E</w:t>
      </w:r>
      <w:r w:rsidRPr="00585AB4">
        <w:t xml:space="preserve">ngine server hosted at the backend to get details of </w:t>
      </w:r>
      <w:r w:rsidR="004E18A0" w:rsidRPr="00585AB4">
        <w:t xml:space="preserve">the </w:t>
      </w:r>
      <w:r w:rsidR="00E66B1E" w:rsidRPr="00585AB4">
        <w:t>Technical</w:t>
      </w:r>
      <w:r w:rsidRPr="00585AB4">
        <w:t xml:space="preserve"> asset count.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402D66" w14:paraId="09001FF4"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380630" w14:textId="77777777" w:rsidR="00402D66" w:rsidRDefault="00402D66"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207BF" w14:textId="77777777" w:rsidR="00402D66" w:rsidRDefault="00402D66" w:rsidP="007D3F7D">
            <w:pPr>
              <w:spacing w:after="0"/>
              <w:jc w:val="left"/>
            </w:pPr>
            <w:r>
              <w:t xml:space="preserve"> HTTPS</w:t>
            </w:r>
          </w:p>
        </w:tc>
      </w:tr>
      <w:tr w:rsidR="00402D66" w14:paraId="6CDAF5A5"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4D686F7" w14:textId="404F751F" w:rsidR="00402D66" w:rsidRDefault="00402D66"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049BD5" w14:textId="77777777" w:rsidR="00402D66" w:rsidRDefault="00402D66" w:rsidP="007D3F7D">
            <w:pPr>
              <w:spacing w:after="0"/>
              <w:jc w:val="left"/>
            </w:pPr>
            <w:hyperlink r:id="rId29" w:history="1">
              <w:r>
                <w:rPr>
                  <w:rStyle w:val="Hyperlink"/>
                </w:rPr>
                <w:t>https://ix-dev-apimgmt.azure-api.net/query-engine-api?subscription-key=**************</w:t>
              </w:r>
            </w:hyperlink>
            <w:r>
              <w:t xml:space="preserve"> </w:t>
            </w:r>
          </w:p>
        </w:tc>
      </w:tr>
      <w:tr w:rsidR="00402D66" w14:paraId="26CE4DB5"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0EAEC8" w14:textId="77777777" w:rsidR="00402D66" w:rsidRDefault="00402D66"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40199" w14:textId="77777777" w:rsidR="00402D66" w:rsidRDefault="00402D66" w:rsidP="007D3F7D">
            <w:pPr>
              <w:spacing w:after="0"/>
              <w:jc w:val="left"/>
            </w:pPr>
            <w:r>
              <w:t xml:space="preserve"> POST</w:t>
            </w:r>
          </w:p>
        </w:tc>
      </w:tr>
      <w:tr w:rsidR="00402D66" w14:paraId="2F79C53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87EDCC" w14:textId="77777777" w:rsidR="00402D66" w:rsidRDefault="00402D66"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A8B2B" w14:textId="77777777" w:rsidR="00402D66" w:rsidRDefault="00402D66" w:rsidP="007D3F7D">
            <w:pPr>
              <w:spacing w:after="0"/>
              <w:jc w:val="left"/>
            </w:pPr>
            <w:r>
              <w:t>application / json</w:t>
            </w:r>
          </w:p>
        </w:tc>
      </w:tr>
      <w:tr w:rsidR="00402D66" w14:paraId="6A1E71C9"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8FAB97" w14:textId="77777777" w:rsidR="00402D66" w:rsidRDefault="00402D66"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6AD2D" w14:textId="77777777" w:rsidR="00402D66" w:rsidRDefault="00402D66" w:rsidP="007D3F7D">
            <w:pPr>
              <w:spacing w:after="0"/>
              <w:jc w:val="left"/>
            </w:pPr>
            <w:r>
              <w:t>Query Parameter: Subscription-key of the application (example, query engine)</w:t>
            </w:r>
          </w:p>
        </w:tc>
      </w:tr>
    </w:tbl>
    <w:p w14:paraId="6F6B4D31"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346"/>
        <w:gridCol w:w="1280"/>
        <w:gridCol w:w="1532"/>
      </w:tblGrid>
      <w:tr w:rsidR="00AF602E" w:rsidRPr="00981208" w14:paraId="0C900600" w14:textId="77777777" w:rsidTr="00585AB4">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7BACDE" w14:textId="77777777" w:rsidR="00AF602E" w:rsidRPr="00981208" w:rsidRDefault="00AF602E"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BA393D2" w14:textId="77777777" w:rsidR="00AF602E" w:rsidRPr="00981208" w:rsidRDefault="00AF602E"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6AAA98" w14:textId="77777777" w:rsidR="00AF602E" w:rsidRPr="00981208" w:rsidRDefault="00AF602E" w:rsidP="007D3F7D">
            <w:pPr>
              <w:spacing w:after="0"/>
              <w:jc w:val="left"/>
            </w:pPr>
            <w:r w:rsidRPr="00981208">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1F51C0" w14:textId="77777777" w:rsidR="00AF602E" w:rsidRPr="00981208" w:rsidRDefault="00AF602E" w:rsidP="007D3F7D">
            <w:pPr>
              <w:spacing w:after="0"/>
              <w:jc w:val="left"/>
            </w:pPr>
            <w:r w:rsidRPr="00981208">
              <w:t>Type</w:t>
            </w:r>
          </w:p>
        </w:tc>
      </w:tr>
      <w:tr w:rsidR="00AF602E" w:rsidRPr="00981208" w14:paraId="4A71811B" w14:textId="77777777" w:rsidTr="00585AB4">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42D9E9" w14:textId="77777777" w:rsidR="00AF602E" w:rsidRPr="00981208" w:rsidRDefault="00AF602E" w:rsidP="007D3F7D">
            <w:pPr>
              <w:spacing w:after="0"/>
              <w:jc w:val="left"/>
            </w:pPr>
            <w:r w:rsidRPr="00981208">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AE840D" w14:textId="77777777" w:rsidR="00AF602E" w:rsidRPr="00981208" w:rsidRDefault="00AF602E"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CE0B4" w14:textId="77777777" w:rsidR="00AF602E" w:rsidRPr="00981208" w:rsidRDefault="00AF602E"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54E82" w14:textId="77777777" w:rsidR="00AF602E" w:rsidRPr="00981208" w:rsidRDefault="00AF602E" w:rsidP="007D3F7D">
            <w:pPr>
              <w:spacing w:after="0"/>
              <w:jc w:val="left"/>
            </w:pPr>
            <w:r w:rsidRPr="00981208">
              <w:t>String</w:t>
            </w:r>
          </w:p>
        </w:tc>
      </w:tr>
      <w:tr w:rsidR="00AF602E" w:rsidRPr="00981208" w14:paraId="675CBDE5" w14:textId="77777777" w:rsidTr="00585AB4">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2C544" w14:textId="77777777" w:rsidR="00AF602E" w:rsidRPr="00981208" w:rsidRDefault="00AF602E"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6C773" w14:textId="4A51A1CD" w:rsidR="00AF602E" w:rsidRPr="00981208" w:rsidRDefault="00AF602E"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E6976" w14:textId="77777777" w:rsidR="00AF602E" w:rsidRPr="00981208" w:rsidRDefault="00AF602E"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08FE3" w14:textId="77777777" w:rsidR="00AF602E" w:rsidRPr="00981208" w:rsidRDefault="00AF602E" w:rsidP="007D3F7D">
            <w:pPr>
              <w:spacing w:after="0"/>
              <w:jc w:val="left"/>
            </w:pPr>
            <w:r w:rsidRPr="00981208">
              <w:t>String</w:t>
            </w:r>
          </w:p>
        </w:tc>
      </w:tr>
    </w:tbl>
    <w:p w14:paraId="14131144" w14:textId="77777777" w:rsidR="00AF602E" w:rsidRPr="00981208" w:rsidRDefault="00AF602E" w:rsidP="00AF602E">
      <w:pPr>
        <w:spacing w:after="0"/>
      </w:pPr>
      <w:r w:rsidRPr="00981208">
        <w:t xml:space="preserve"> *Mandatory / Optional</w:t>
      </w:r>
    </w:p>
    <w:p w14:paraId="46C61563" w14:textId="7627257F" w:rsidR="00DB0365" w:rsidRPr="00981208" w:rsidRDefault="00585AB4"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424"/>
        <w:gridCol w:w="1734"/>
      </w:tblGrid>
      <w:tr w:rsidR="00AF602E" w:rsidRPr="00981208" w14:paraId="7CF49E56" w14:textId="77777777" w:rsidTr="00585AB4">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24C40C" w14:textId="77777777" w:rsidR="00AF602E" w:rsidRPr="00981208" w:rsidRDefault="00AF602E" w:rsidP="007D3F7D">
            <w:pPr>
              <w:spacing w:after="0"/>
              <w:jc w:val="left"/>
            </w:pPr>
            <w:r w:rsidRPr="00981208">
              <w:t>Parameter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81DE06" w14:textId="77777777" w:rsidR="00AF602E" w:rsidRPr="00981208" w:rsidRDefault="00AF602E" w:rsidP="007D3F7D">
            <w:pPr>
              <w:spacing w:after="0"/>
              <w:jc w:val="left"/>
            </w:pPr>
            <w:r w:rsidRPr="00981208">
              <w:t>Description</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2F419B" w14:textId="77777777" w:rsidR="00AF602E" w:rsidRPr="00981208" w:rsidRDefault="00AF602E" w:rsidP="007D3F7D">
            <w:pPr>
              <w:spacing w:after="0"/>
              <w:jc w:val="left"/>
            </w:pPr>
            <w:r w:rsidRPr="00981208">
              <w:t>Type</w:t>
            </w:r>
          </w:p>
        </w:tc>
      </w:tr>
      <w:tr w:rsidR="00AF602E" w:rsidRPr="00981208" w14:paraId="4DB278FE" w14:textId="77777777" w:rsidTr="00585AB4">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B50F0" w14:textId="77777777" w:rsidR="00AF602E" w:rsidRPr="00981208" w:rsidRDefault="00AF602E" w:rsidP="007D3F7D">
            <w:pPr>
              <w:spacing w:after="0"/>
              <w:jc w:val="left"/>
            </w:pPr>
            <w:r w:rsidRPr="00981208">
              <w:t>Server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CDF3A" w14:textId="77777777" w:rsidR="00AF602E" w:rsidRPr="00981208" w:rsidRDefault="00AF602E" w:rsidP="007D3F7D">
            <w:pPr>
              <w:spacing w:after="0"/>
              <w:jc w:val="left"/>
            </w:pPr>
            <w:r w:rsidRPr="00981208">
              <w:t>Contains information about how the server handles requests [e.g., Werkzeug/2.1.2 Python/3.9.7]</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DC9E51" w14:textId="77777777" w:rsidR="00AF602E" w:rsidRPr="00981208" w:rsidRDefault="00AF602E" w:rsidP="007D3F7D">
            <w:pPr>
              <w:spacing w:after="0"/>
              <w:jc w:val="left"/>
            </w:pPr>
            <w:r w:rsidRPr="00981208">
              <w:t>String</w:t>
            </w:r>
          </w:p>
        </w:tc>
      </w:tr>
      <w:tr w:rsidR="00AF602E" w:rsidRPr="00981208" w14:paraId="44E7FE6D" w14:textId="77777777" w:rsidTr="00585AB4">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893F2" w14:textId="77777777" w:rsidR="00AF602E" w:rsidRPr="00981208" w:rsidRDefault="00AF602E" w:rsidP="007D3F7D">
            <w:pPr>
              <w:spacing w:after="0"/>
              <w:jc w:val="left"/>
            </w:pPr>
            <w:r w:rsidRPr="00981208">
              <w:t>Content-Type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B0856D" w14:textId="77777777" w:rsidR="00AF602E" w:rsidRPr="00981208" w:rsidRDefault="00AF602E"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FB909F" w14:textId="77777777" w:rsidR="00AF602E" w:rsidRPr="00981208" w:rsidRDefault="00AF602E" w:rsidP="007D3F7D">
            <w:pPr>
              <w:spacing w:after="0"/>
              <w:jc w:val="left"/>
            </w:pPr>
            <w:r w:rsidRPr="00981208">
              <w:t>String</w:t>
            </w:r>
          </w:p>
        </w:tc>
      </w:tr>
      <w:tr w:rsidR="00AF602E" w:rsidRPr="00981208" w14:paraId="71EC907B" w14:textId="77777777" w:rsidTr="00585AB4">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86D33" w14:textId="77777777" w:rsidR="00AF602E" w:rsidRPr="00981208" w:rsidRDefault="00AF602E" w:rsidP="007D3F7D">
            <w:pPr>
              <w:spacing w:after="0"/>
              <w:jc w:val="left"/>
            </w:pPr>
            <w:r w:rsidRPr="00981208">
              <w:t>Date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1E996" w14:textId="77777777" w:rsidR="00AF602E" w:rsidRPr="00981208" w:rsidRDefault="00AF602E" w:rsidP="007D3F7D">
            <w:pPr>
              <w:spacing w:after="0"/>
              <w:jc w:val="left"/>
            </w:pPr>
            <w:r w:rsidRPr="00981208">
              <w:t>Date of operation execution e.g. - [Tue, 17 May 2022 06:30:16 GMT]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AF1D6" w14:textId="77777777" w:rsidR="00AF602E" w:rsidRPr="00981208" w:rsidRDefault="00AF602E" w:rsidP="007D3F7D">
            <w:pPr>
              <w:spacing w:after="0"/>
              <w:jc w:val="left"/>
            </w:pPr>
            <w:r w:rsidRPr="00981208">
              <w:t>Datetime</w:t>
            </w:r>
          </w:p>
        </w:tc>
      </w:tr>
      <w:tr w:rsidR="00AF602E" w:rsidRPr="00981208" w14:paraId="4CB97BF1" w14:textId="77777777" w:rsidTr="00585AB4">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FB48C" w14:textId="77777777" w:rsidR="00AF602E" w:rsidRPr="00981208" w:rsidRDefault="00AF602E" w:rsidP="007D3F7D">
            <w:pPr>
              <w:spacing w:after="0"/>
              <w:jc w:val="left"/>
            </w:pPr>
            <w:r w:rsidRPr="00981208">
              <w:t>Content-Length</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E2E0F" w14:textId="77777777" w:rsidR="00AF602E" w:rsidRPr="00981208" w:rsidRDefault="00AF602E"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E9CF10" w14:textId="77777777" w:rsidR="00AF602E" w:rsidRPr="00981208" w:rsidRDefault="00AF602E" w:rsidP="007D3F7D">
            <w:pPr>
              <w:spacing w:after="0"/>
              <w:jc w:val="left"/>
            </w:pPr>
            <w:r w:rsidRPr="00981208">
              <w:t>Bytes</w:t>
            </w:r>
          </w:p>
        </w:tc>
      </w:tr>
    </w:tbl>
    <w:p w14:paraId="382F6184" w14:textId="305AC0C1" w:rsidR="00DB0365" w:rsidRDefault="00585AB4"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AF602E" w:rsidRPr="00981208" w14:paraId="7EDE841D" w14:textId="77777777" w:rsidTr="00585AB4">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FC8F12" w14:textId="77777777" w:rsidR="00AF602E" w:rsidRPr="00585AB4" w:rsidRDefault="00AF602E" w:rsidP="007D3F7D">
            <w:pPr>
              <w:spacing w:after="0"/>
              <w:jc w:val="left"/>
              <w:rPr>
                <w:color w:val="000000" w:themeColor="text1"/>
              </w:rPr>
            </w:pPr>
            <w:r w:rsidRPr="00585AB4">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097BC8" w14:textId="77777777" w:rsidR="00AF602E" w:rsidRPr="00585AB4" w:rsidRDefault="00AF602E" w:rsidP="007D3F7D">
            <w:pPr>
              <w:spacing w:after="0"/>
              <w:jc w:val="left"/>
              <w:rPr>
                <w:color w:val="000000" w:themeColor="text1"/>
              </w:rPr>
            </w:pPr>
            <w:r w:rsidRPr="00585AB4">
              <w:rPr>
                <w:color w:val="000000" w:themeColor="text1"/>
              </w:rPr>
              <w:t>Result Description</w:t>
            </w:r>
          </w:p>
        </w:tc>
      </w:tr>
      <w:tr w:rsidR="00AF602E" w:rsidRPr="00981208" w14:paraId="48CFD20C"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F5248" w14:textId="77777777" w:rsidR="00AF602E" w:rsidRPr="00981208" w:rsidRDefault="00AF602E"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476D6" w14:textId="30AD826C" w:rsidR="00AF602E" w:rsidRPr="00981208" w:rsidRDefault="00AF602E"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1B43FBA5" w14:textId="51185571" w:rsidR="00585AB4" w:rsidRDefault="00585AB4" w:rsidP="001F2913">
      <w:pPr>
        <w:pStyle w:val="Heading4"/>
        <w:sectPr w:rsidR="00585AB4" w:rsidSect="00796C8E">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AF602E" w:rsidRPr="00981208" w14:paraId="6678993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36FA6D" w14:textId="77777777" w:rsidR="00AF602E" w:rsidRPr="00981208" w:rsidRDefault="00AF602E"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31E50B" w14:textId="77777777" w:rsidR="00AF602E" w:rsidRPr="00981208" w:rsidRDefault="00AF602E"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B2C8860" w14:textId="77777777" w:rsidR="00AF602E" w:rsidRPr="00981208" w:rsidRDefault="00AF602E" w:rsidP="007D3F7D">
            <w:pPr>
              <w:spacing w:after="0"/>
              <w:jc w:val="left"/>
            </w:pPr>
            <w:r w:rsidRPr="00981208">
              <w:t>Error Description</w:t>
            </w:r>
          </w:p>
        </w:tc>
      </w:tr>
      <w:tr w:rsidR="00AF602E" w:rsidRPr="00981208" w14:paraId="7757B1B7"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C05F1" w14:textId="77777777" w:rsidR="00AF602E" w:rsidRPr="00981208" w:rsidRDefault="00AF602E"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CB249" w14:textId="77777777" w:rsidR="00AF602E" w:rsidRPr="00981208" w:rsidRDefault="00AF602E"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707C26" w14:textId="0E97F615" w:rsidR="00AF602E" w:rsidRPr="00981208" w:rsidRDefault="00AF602E"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AF602E" w:rsidRPr="00981208" w14:paraId="072FE989"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49B9AE" w14:textId="77777777" w:rsidR="00AF602E" w:rsidRPr="00981208" w:rsidRDefault="00AF602E"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54051" w14:textId="77777777" w:rsidR="00AF602E" w:rsidRPr="00981208" w:rsidRDefault="00AF602E"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34DDDC" w14:textId="1A9BBEE5" w:rsidR="00AF602E" w:rsidRPr="00981208" w:rsidRDefault="00AF602E" w:rsidP="00585AB4">
            <w:pPr>
              <w:spacing w:after="0" w:line="252" w:lineRule="auto"/>
              <w:jc w:val="left"/>
            </w:pPr>
            <w:r w:rsidRPr="00981208">
              <w:t>Unauthorized User</w:t>
            </w:r>
            <w:r w:rsidR="00585AB4">
              <w:t xml:space="preserve"> or </w:t>
            </w:r>
            <w:r w:rsidR="005034C1">
              <w:t>Header Token</w:t>
            </w:r>
            <w:r w:rsidRPr="00981208">
              <w:t xml:space="preserve"> could be missing</w:t>
            </w:r>
          </w:p>
        </w:tc>
      </w:tr>
      <w:tr w:rsidR="00AF602E" w:rsidRPr="00981208" w14:paraId="7F7B6D48"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EF17B" w14:textId="77777777" w:rsidR="00AF602E" w:rsidRPr="00981208" w:rsidRDefault="00AF602E"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2D331" w14:textId="77777777" w:rsidR="00AF602E" w:rsidRPr="00981208" w:rsidRDefault="00AF602E"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0CCF59" w14:textId="77777777" w:rsidR="00AF602E" w:rsidRPr="00981208" w:rsidRDefault="00AF602E" w:rsidP="007D3F7D">
            <w:pPr>
              <w:spacing w:after="0" w:line="252" w:lineRule="auto"/>
              <w:jc w:val="left"/>
            </w:pPr>
            <w:r w:rsidRPr="00981208">
              <w:t>Bad request</w:t>
            </w:r>
          </w:p>
        </w:tc>
      </w:tr>
    </w:tbl>
    <w:p w14:paraId="21A90EEE" w14:textId="77777777" w:rsidR="00753EEE" w:rsidRDefault="00753EEE" w:rsidP="001F2913">
      <w:pPr>
        <w:pStyle w:val="Heading4"/>
        <w:sectPr w:rsidR="00753EEE" w:rsidSect="00585AB4">
          <w:type w:val="continuous"/>
          <w:pgSz w:w="15840" w:h="15840" w:orient="landscape" w:code="1"/>
          <w:pgMar w:top="1440" w:right="1440" w:bottom="1440" w:left="1440" w:header="720" w:footer="720" w:gutter="0"/>
          <w:cols w:space="720"/>
        </w:sectPr>
      </w:pPr>
    </w:p>
    <w:p w14:paraId="5032CF2A" w14:textId="77777777" w:rsidR="00AF602E" w:rsidRPr="00981208" w:rsidRDefault="00AF602E" w:rsidP="001F2913">
      <w:pPr>
        <w:pStyle w:val="Heading4"/>
      </w:pPr>
      <w:r w:rsidRPr="00981208">
        <w:lastRenderedPageBreak/>
        <w:t>Sample JSON Response</w:t>
      </w:r>
    </w:p>
    <w:p w14:paraId="7C390262" w14:textId="77777777" w:rsidR="00316794" w:rsidRPr="00981208" w:rsidRDefault="00316794" w:rsidP="00753EEE">
      <w:pPr>
        <w:pStyle w:val="codesample"/>
        <w:rPr>
          <w:lang w:eastAsia="en-IN"/>
        </w:rPr>
      </w:pPr>
      <w:r w:rsidRPr="00981208">
        <w:rPr>
          <w:lang w:eastAsia="en-IN"/>
        </w:rPr>
        <w:t>{</w:t>
      </w:r>
    </w:p>
    <w:p w14:paraId="321D5C2B" w14:textId="77777777" w:rsidR="00316794" w:rsidRPr="00981208" w:rsidRDefault="00316794" w:rsidP="00753EEE">
      <w:pPr>
        <w:pStyle w:val="codesample"/>
        <w:rPr>
          <w:lang w:eastAsia="en-IN"/>
        </w:rPr>
      </w:pPr>
      <w:r w:rsidRPr="00981208">
        <w:rPr>
          <w:lang w:eastAsia="en-IN"/>
        </w:rPr>
        <w:t xml:space="preserve">    "data": {</w:t>
      </w:r>
    </w:p>
    <w:p w14:paraId="2B65AD1F" w14:textId="77777777" w:rsidR="00316794" w:rsidRPr="00981208" w:rsidRDefault="00316794" w:rsidP="00753EEE">
      <w:pPr>
        <w:pStyle w:val="codesample"/>
        <w:rPr>
          <w:lang w:eastAsia="en-IN"/>
        </w:rPr>
      </w:pPr>
      <w:r w:rsidRPr="00981208">
        <w:rPr>
          <w:lang w:eastAsia="en-IN"/>
        </w:rPr>
        <w:t xml:space="preserve">        "</w:t>
      </w:r>
      <w:proofErr w:type="spellStart"/>
      <w:r w:rsidRPr="00981208">
        <w:rPr>
          <w:lang w:eastAsia="en-IN"/>
        </w:rPr>
        <w:t>purviewDashboard</w:t>
      </w:r>
      <w:proofErr w:type="spellEnd"/>
      <w:r w:rsidRPr="00981208">
        <w:rPr>
          <w:lang w:eastAsia="en-IN"/>
        </w:rPr>
        <w:t>": {</w:t>
      </w:r>
    </w:p>
    <w:p w14:paraId="76AF4D62" w14:textId="77777777" w:rsidR="00316794" w:rsidRPr="00981208" w:rsidRDefault="00316794" w:rsidP="00753EEE">
      <w:pPr>
        <w:pStyle w:val="codesample"/>
        <w:rPr>
          <w:lang w:eastAsia="en-IN"/>
        </w:rPr>
      </w:pPr>
      <w:r w:rsidRPr="00981208">
        <w:rPr>
          <w:lang w:eastAsia="en-IN"/>
        </w:rPr>
        <w:t xml:space="preserve">            "_</w:t>
      </w:r>
      <w:proofErr w:type="spellStart"/>
      <w:r w:rsidRPr="00981208">
        <w:rPr>
          <w:lang w:eastAsia="en-IN"/>
        </w:rPr>
        <w:t>AT_search_count</w:t>
      </w:r>
      <w:proofErr w:type="spellEnd"/>
      <w:r w:rsidRPr="00981208">
        <w:rPr>
          <w:lang w:eastAsia="en-IN"/>
        </w:rPr>
        <w:t>": 7104,</w:t>
      </w:r>
    </w:p>
    <w:p w14:paraId="3E38A19C" w14:textId="77777777" w:rsidR="00316794" w:rsidRPr="00981208" w:rsidRDefault="00316794" w:rsidP="00753EEE">
      <w:pPr>
        <w:pStyle w:val="codesample"/>
        <w:rPr>
          <w:lang w:eastAsia="en-IN"/>
        </w:rPr>
      </w:pPr>
      <w:r w:rsidRPr="00981208">
        <w:rPr>
          <w:lang w:eastAsia="en-IN"/>
        </w:rPr>
        <w:t xml:space="preserve">            "_</w:t>
      </w:r>
      <w:proofErr w:type="spellStart"/>
      <w:r w:rsidRPr="00981208">
        <w:rPr>
          <w:lang w:eastAsia="en-IN"/>
        </w:rPr>
        <w:t>AT_search_facets</w:t>
      </w:r>
      <w:proofErr w:type="spellEnd"/>
      <w:r w:rsidRPr="00981208">
        <w:rPr>
          <w:lang w:eastAsia="en-IN"/>
        </w:rPr>
        <w:t>": {</w:t>
      </w:r>
    </w:p>
    <w:p w14:paraId="1D9CC500" w14:textId="77777777" w:rsidR="00316794" w:rsidRPr="00981208" w:rsidRDefault="00316794" w:rsidP="00753EEE">
      <w:pPr>
        <w:pStyle w:val="codesample"/>
        <w:rPr>
          <w:lang w:eastAsia="en-IN"/>
        </w:rPr>
      </w:pPr>
      <w:r w:rsidRPr="00981208">
        <w:rPr>
          <w:lang w:eastAsia="en-IN"/>
        </w:rPr>
        <w:t xml:space="preserve">                "</w:t>
      </w:r>
      <w:proofErr w:type="spellStart"/>
      <w:r w:rsidRPr="00981208">
        <w:rPr>
          <w:lang w:eastAsia="en-IN"/>
        </w:rPr>
        <w:t>objectType</w:t>
      </w:r>
      <w:proofErr w:type="spellEnd"/>
      <w:r w:rsidRPr="00981208">
        <w:rPr>
          <w:lang w:eastAsia="en-IN"/>
        </w:rPr>
        <w:t>": [</w:t>
      </w:r>
    </w:p>
    <w:p w14:paraId="223E56FC" w14:textId="77777777" w:rsidR="00316794" w:rsidRPr="00981208" w:rsidRDefault="00316794" w:rsidP="00753EEE">
      <w:pPr>
        <w:pStyle w:val="codesample"/>
        <w:rPr>
          <w:lang w:eastAsia="en-IN"/>
        </w:rPr>
      </w:pPr>
      <w:r w:rsidRPr="00981208">
        <w:rPr>
          <w:lang w:eastAsia="en-IN"/>
        </w:rPr>
        <w:t xml:space="preserve">                    {</w:t>
      </w:r>
    </w:p>
    <w:p w14:paraId="4C9BCE0C" w14:textId="77777777" w:rsidR="00316794" w:rsidRPr="00981208" w:rsidRDefault="00316794" w:rsidP="00753EEE">
      <w:pPr>
        <w:pStyle w:val="codesample"/>
        <w:rPr>
          <w:lang w:eastAsia="en-IN"/>
        </w:rPr>
      </w:pPr>
      <w:r w:rsidRPr="00981208">
        <w:rPr>
          <w:lang w:eastAsia="en-IN"/>
        </w:rPr>
        <w:t xml:space="preserve">                        "count": 5331,</w:t>
      </w:r>
    </w:p>
    <w:p w14:paraId="103C8DA9" w14:textId="77777777" w:rsidR="00316794" w:rsidRPr="00981208" w:rsidRDefault="00316794" w:rsidP="00753EEE">
      <w:pPr>
        <w:pStyle w:val="codesample"/>
        <w:rPr>
          <w:lang w:eastAsia="en-IN"/>
        </w:rPr>
      </w:pPr>
      <w:r w:rsidRPr="00981208">
        <w:rPr>
          <w:lang w:eastAsia="en-IN"/>
        </w:rPr>
        <w:t xml:space="preserve">                        "value": "Tables"</w:t>
      </w:r>
    </w:p>
    <w:p w14:paraId="7E134410" w14:textId="77777777" w:rsidR="00316794" w:rsidRPr="00981208" w:rsidRDefault="00316794" w:rsidP="00753EEE">
      <w:pPr>
        <w:pStyle w:val="codesample"/>
        <w:rPr>
          <w:lang w:eastAsia="en-IN"/>
        </w:rPr>
      </w:pPr>
      <w:r w:rsidRPr="00981208">
        <w:rPr>
          <w:lang w:eastAsia="en-IN"/>
        </w:rPr>
        <w:t xml:space="preserve">                    },</w:t>
      </w:r>
    </w:p>
    <w:p w14:paraId="44271871" w14:textId="77777777" w:rsidR="00316794" w:rsidRPr="00981208" w:rsidRDefault="00316794" w:rsidP="00753EEE">
      <w:pPr>
        <w:pStyle w:val="codesample"/>
        <w:rPr>
          <w:lang w:eastAsia="en-IN"/>
        </w:rPr>
      </w:pPr>
      <w:r w:rsidRPr="00981208">
        <w:rPr>
          <w:lang w:eastAsia="en-IN"/>
        </w:rPr>
        <w:t xml:space="preserve">                    {</w:t>
      </w:r>
    </w:p>
    <w:p w14:paraId="2AE17FFE" w14:textId="77777777" w:rsidR="00316794" w:rsidRPr="00981208" w:rsidRDefault="00316794" w:rsidP="00753EEE">
      <w:pPr>
        <w:pStyle w:val="codesample"/>
        <w:rPr>
          <w:lang w:eastAsia="en-IN"/>
        </w:rPr>
      </w:pPr>
      <w:r w:rsidRPr="00981208">
        <w:rPr>
          <w:lang w:eastAsia="en-IN"/>
        </w:rPr>
        <w:t xml:space="preserve">                        "count": 1078,</w:t>
      </w:r>
    </w:p>
    <w:p w14:paraId="27F7FE0E" w14:textId="77777777" w:rsidR="00316794" w:rsidRPr="00981208" w:rsidRDefault="00316794" w:rsidP="00753EEE">
      <w:pPr>
        <w:pStyle w:val="codesample"/>
        <w:rPr>
          <w:lang w:eastAsia="en-IN"/>
        </w:rPr>
      </w:pPr>
      <w:r w:rsidRPr="00981208">
        <w:rPr>
          <w:lang w:eastAsia="en-IN"/>
        </w:rPr>
        <w:t xml:space="preserve">                        "value": "Files"</w:t>
      </w:r>
    </w:p>
    <w:p w14:paraId="6FDA1D33" w14:textId="77777777" w:rsidR="00316794" w:rsidRPr="00981208" w:rsidRDefault="00316794" w:rsidP="00753EEE">
      <w:pPr>
        <w:pStyle w:val="codesample"/>
        <w:rPr>
          <w:lang w:eastAsia="en-IN"/>
        </w:rPr>
      </w:pPr>
      <w:r w:rsidRPr="00981208">
        <w:rPr>
          <w:lang w:eastAsia="en-IN"/>
        </w:rPr>
        <w:t xml:space="preserve">                    },</w:t>
      </w:r>
    </w:p>
    <w:p w14:paraId="1D9F1D9F" w14:textId="77777777" w:rsidR="00316794" w:rsidRPr="00981208" w:rsidRDefault="00316794" w:rsidP="00753EEE">
      <w:pPr>
        <w:pStyle w:val="codesample"/>
        <w:rPr>
          <w:lang w:eastAsia="en-IN"/>
        </w:rPr>
      </w:pPr>
      <w:r w:rsidRPr="00981208">
        <w:rPr>
          <w:lang w:eastAsia="en-IN"/>
        </w:rPr>
        <w:t xml:space="preserve">                    {</w:t>
      </w:r>
    </w:p>
    <w:p w14:paraId="7C402C68" w14:textId="77777777" w:rsidR="00316794" w:rsidRPr="00981208" w:rsidRDefault="00316794" w:rsidP="00753EEE">
      <w:pPr>
        <w:pStyle w:val="codesample"/>
        <w:rPr>
          <w:lang w:eastAsia="en-IN"/>
        </w:rPr>
      </w:pPr>
      <w:r w:rsidRPr="00981208">
        <w:rPr>
          <w:lang w:eastAsia="en-IN"/>
        </w:rPr>
        <w:t xml:space="preserve">                        "count": 216,</w:t>
      </w:r>
    </w:p>
    <w:p w14:paraId="44F49535" w14:textId="77777777" w:rsidR="00316794" w:rsidRPr="00981208" w:rsidRDefault="00316794" w:rsidP="00753EEE">
      <w:pPr>
        <w:pStyle w:val="codesample"/>
        <w:rPr>
          <w:lang w:eastAsia="en-IN"/>
        </w:rPr>
      </w:pPr>
      <w:r w:rsidRPr="00981208">
        <w:rPr>
          <w:lang w:eastAsia="en-IN"/>
        </w:rPr>
        <w:t xml:space="preserve">                        "value": "Data pipelines"</w:t>
      </w:r>
    </w:p>
    <w:p w14:paraId="760CDCCE" w14:textId="77777777" w:rsidR="00316794" w:rsidRPr="00981208" w:rsidRDefault="00316794" w:rsidP="00753EEE">
      <w:pPr>
        <w:pStyle w:val="codesample"/>
        <w:rPr>
          <w:lang w:eastAsia="en-IN"/>
        </w:rPr>
      </w:pPr>
      <w:r w:rsidRPr="00981208">
        <w:rPr>
          <w:lang w:eastAsia="en-IN"/>
        </w:rPr>
        <w:t xml:space="preserve">                    },</w:t>
      </w:r>
    </w:p>
    <w:p w14:paraId="667FC0C5" w14:textId="77777777" w:rsidR="00316794" w:rsidRPr="00981208" w:rsidRDefault="00316794" w:rsidP="00753EEE">
      <w:pPr>
        <w:pStyle w:val="codesample"/>
        <w:rPr>
          <w:lang w:eastAsia="en-IN"/>
        </w:rPr>
      </w:pPr>
      <w:r w:rsidRPr="00981208">
        <w:rPr>
          <w:lang w:eastAsia="en-IN"/>
        </w:rPr>
        <w:t xml:space="preserve">                    {</w:t>
      </w:r>
    </w:p>
    <w:p w14:paraId="4E13422C" w14:textId="77777777" w:rsidR="00316794" w:rsidRPr="00981208" w:rsidRDefault="00316794" w:rsidP="00753EEE">
      <w:pPr>
        <w:pStyle w:val="codesample"/>
        <w:rPr>
          <w:lang w:eastAsia="en-IN"/>
        </w:rPr>
      </w:pPr>
      <w:r w:rsidRPr="00981208">
        <w:rPr>
          <w:lang w:eastAsia="en-IN"/>
        </w:rPr>
        <w:t xml:space="preserve">                        "count": 120,</w:t>
      </w:r>
    </w:p>
    <w:p w14:paraId="53DE6E72" w14:textId="77777777" w:rsidR="00316794" w:rsidRPr="00981208" w:rsidRDefault="00316794" w:rsidP="00753EEE">
      <w:pPr>
        <w:pStyle w:val="codesample"/>
        <w:rPr>
          <w:lang w:eastAsia="en-IN"/>
        </w:rPr>
      </w:pPr>
      <w:r w:rsidRPr="00981208">
        <w:rPr>
          <w:lang w:eastAsia="en-IN"/>
        </w:rPr>
        <w:t xml:space="preserve">                        "value": "Folders"</w:t>
      </w:r>
    </w:p>
    <w:p w14:paraId="173FEACD" w14:textId="77777777" w:rsidR="00316794" w:rsidRPr="00981208" w:rsidRDefault="00316794" w:rsidP="00753EEE">
      <w:pPr>
        <w:pStyle w:val="codesample"/>
        <w:rPr>
          <w:lang w:eastAsia="en-IN"/>
        </w:rPr>
      </w:pPr>
      <w:r w:rsidRPr="00981208">
        <w:rPr>
          <w:lang w:eastAsia="en-IN"/>
        </w:rPr>
        <w:t xml:space="preserve">                    },</w:t>
      </w:r>
    </w:p>
    <w:p w14:paraId="0A1F76B8" w14:textId="77777777" w:rsidR="00316794" w:rsidRPr="00981208" w:rsidRDefault="00316794" w:rsidP="00753EEE">
      <w:pPr>
        <w:pStyle w:val="codesample"/>
        <w:rPr>
          <w:lang w:eastAsia="en-IN"/>
        </w:rPr>
      </w:pPr>
      <w:r w:rsidRPr="00981208">
        <w:rPr>
          <w:lang w:eastAsia="en-IN"/>
        </w:rPr>
        <w:t xml:space="preserve">                    {</w:t>
      </w:r>
    </w:p>
    <w:p w14:paraId="741A25D1" w14:textId="77777777" w:rsidR="00316794" w:rsidRPr="00981208" w:rsidRDefault="00316794" w:rsidP="00753EEE">
      <w:pPr>
        <w:pStyle w:val="codesample"/>
        <w:rPr>
          <w:lang w:eastAsia="en-IN"/>
        </w:rPr>
      </w:pPr>
      <w:r w:rsidRPr="00981208">
        <w:rPr>
          <w:lang w:eastAsia="en-IN"/>
        </w:rPr>
        <w:t xml:space="preserve">                        "count": 61,</w:t>
      </w:r>
    </w:p>
    <w:p w14:paraId="2A29ACE0" w14:textId="77777777" w:rsidR="00316794" w:rsidRPr="00981208" w:rsidRDefault="00316794" w:rsidP="00753EEE">
      <w:pPr>
        <w:pStyle w:val="codesample"/>
        <w:rPr>
          <w:lang w:eastAsia="en-IN"/>
        </w:rPr>
      </w:pPr>
      <w:r w:rsidRPr="00981208">
        <w:rPr>
          <w:lang w:eastAsia="en-IN"/>
        </w:rPr>
        <w:t xml:space="preserve">                        "value": "Glossary terms"</w:t>
      </w:r>
    </w:p>
    <w:p w14:paraId="1BD9E139" w14:textId="77777777" w:rsidR="00316794" w:rsidRPr="00981208" w:rsidRDefault="00316794" w:rsidP="00753EEE">
      <w:pPr>
        <w:pStyle w:val="codesample"/>
        <w:rPr>
          <w:lang w:eastAsia="en-IN"/>
        </w:rPr>
      </w:pPr>
      <w:r w:rsidRPr="00981208">
        <w:rPr>
          <w:lang w:eastAsia="en-IN"/>
        </w:rPr>
        <w:t xml:space="preserve">                    },</w:t>
      </w:r>
    </w:p>
    <w:p w14:paraId="10A20500" w14:textId="77777777" w:rsidR="00316794" w:rsidRPr="00981208" w:rsidRDefault="00316794" w:rsidP="00753EEE">
      <w:pPr>
        <w:pStyle w:val="codesample"/>
        <w:rPr>
          <w:lang w:eastAsia="en-IN"/>
        </w:rPr>
      </w:pPr>
      <w:r w:rsidRPr="00981208">
        <w:rPr>
          <w:lang w:eastAsia="en-IN"/>
        </w:rPr>
        <w:t xml:space="preserve">                    {</w:t>
      </w:r>
    </w:p>
    <w:p w14:paraId="32A69ACE" w14:textId="77777777" w:rsidR="00316794" w:rsidRPr="00981208" w:rsidRDefault="00316794" w:rsidP="00753EEE">
      <w:pPr>
        <w:pStyle w:val="codesample"/>
        <w:rPr>
          <w:lang w:eastAsia="en-IN"/>
        </w:rPr>
      </w:pPr>
      <w:r w:rsidRPr="00981208">
        <w:rPr>
          <w:lang w:eastAsia="en-IN"/>
        </w:rPr>
        <w:t xml:space="preserve">                        "count": 3,</w:t>
      </w:r>
    </w:p>
    <w:p w14:paraId="3C8DA774" w14:textId="77777777" w:rsidR="00316794" w:rsidRPr="00981208" w:rsidRDefault="00316794" w:rsidP="00753EEE">
      <w:pPr>
        <w:pStyle w:val="codesample"/>
        <w:rPr>
          <w:lang w:eastAsia="en-IN"/>
        </w:rPr>
      </w:pPr>
      <w:r w:rsidRPr="00981208">
        <w:rPr>
          <w:lang w:eastAsia="en-IN"/>
        </w:rPr>
        <w:t xml:space="preserve">                        "value": "Stored procedures"</w:t>
      </w:r>
    </w:p>
    <w:p w14:paraId="215DE615" w14:textId="77777777" w:rsidR="00316794" w:rsidRPr="00981208" w:rsidRDefault="00316794" w:rsidP="00753EEE">
      <w:pPr>
        <w:pStyle w:val="codesample"/>
        <w:rPr>
          <w:lang w:eastAsia="en-IN"/>
        </w:rPr>
      </w:pPr>
      <w:r w:rsidRPr="00981208">
        <w:rPr>
          <w:lang w:eastAsia="en-IN"/>
        </w:rPr>
        <w:t xml:space="preserve">                    }</w:t>
      </w:r>
    </w:p>
    <w:p w14:paraId="2A507E69" w14:textId="77777777" w:rsidR="00316794" w:rsidRPr="00981208" w:rsidRDefault="00316794" w:rsidP="00753EEE">
      <w:pPr>
        <w:pStyle w:val="codesample"/>
        <w:rPr>
          <w:lang w:eastAsia="en-IN"/>
        </w:rPr>
      </w:pPr>
      <w:r w:rsidRPr="00981208">
        <w:rPr>
          <w:lang w:eastAsia="en-IN"/>
        </w:rPr>
        <w:t xml:space="preserve">                ]</w:t>
      </w:r>
    </w:p>
    <w:p w14:paraId="6D0E4042" w14:textId="77777777" w:rsidR="00316794" w:rsidRPr="00981208" w:rsidRDefault="00316794" w:rsidP="00753EEE">
      <w:pPr>
        <w:pStyle w:val="codesample"/>
        <w:rPr>
          <w:lang w:eastAsia="en-IN"/>
        </w:rPr>
      </w:pPr>
      <w:r w:rsidRPr="00981208">
        <w:rPr>
          <w:lang w:eastAsia="en-IN"/>
        </w:rPr>
        <w:t xml:space="preserve">            },</w:t>
      </w:r>
    </w:p>
    <w:p w14:paraId="56C41411" w14:textId="77777777" w:rsidR="00316794" w:rsidRPr="00981208" w:rsidRDefault="00316794" w:rsidP="00753EEE">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query_purviewDashboard</w:t>
      </w:r>
      <w:proofErr w:type="spellEnd"/>
      <w:r w:rsidRPr="00981208">
        <w:rPr>
          <w:lang w:eastAsia="en-IN"/>
        </w:rPr>
        <w:t>"</w:t>
      </w:r>
    </w:p>
    <w:p w14:paraId="3B42C630" w14:textId="77777777" w:rsidR="00316794" w:rsidRPr="00981208" w:rsidRDefault="00316794" w:rsidP="00753EEE">
      <w:pPr>
        <w:pStyle w:val="codesample"/>
        <w:rPr>
          <w:lang w:eastAsia="en-IN"/>
        </w:rPr>
      </w:pPr>
      <w:r w:rsidRPr="00981208">
        <w:rPr>
          <w:lang w:eastAsia="en-IN"/>
        </w:rPr>
        <w:t xml:space="preserve">        }</w:t>
      </w:r>
    </w:p>
    <w:p w14:paraId="0BB9FC81" w14:textId="77777777" w:rsidR="00316794" w:rsidRPr="00981208" w:rsidRDefault="00316794" w:rsidP="00753EEE">
      <w:pPr>
        <w:pStyle w:val="codesample"/>
        <w:rPr>
          <w:lang w:eastAsia="en-IN"/>
        </w:rPr>
      </w:pPr>
      <w:r w:rsidRPr="00981208">
        <w:rPr>
          <w:lang w:eastAsia="en-IN"/>
        </w:rPr>
        <w:t xml:space="preserve">    }</w:t>
      </w:r>
    </w:p>
    <w:p w14:paraId="60CC07CA" w14:textId="1A979413" w:rsidR="00AF602E" w:rsidRDefault="00316794" w:rsidP="00753EEE">
      <w:pPr>
        <w:pStyle w:val="codesample"/>
        <w:rPr>
          <w:lang w:eastAsia="en-IN"/>
        </w:rPr>
      </w:pPr>
      <w:r w:rsidRPr="00981208">
        <w:rPr>
          <w:lang w:eastAsia="en-IN"/>
        </w:rPr>
        <w:t>}</w:t>
      </w:r>
    </w:p>
    <w:p w14:paraId="0280C8EE" w14:textId="77777777" w:rsidR="00753EEE" w:rsidRDefault="00753EEE" w:rsidP="001F2913">
      <w:pPr>
        <w:pStyle w:val="Heading4"/>
        <w:rPr>
          <w:lang w:eastAsia="en-IN"/>
        </w:rPr>
        <w:sectPr w:rsidR="00753EEE" w:rsidSect="00753EEE">
          <w:pgSz w:w="15840" w:h="15840" w:orient="landscape" w:code="1"/>
          <w:pgMar w:top="1440" w:right="1440" w:bottom="1440" w:left="1440" w:header="720" w:footer="720" w:gutter="0"/>
          <w:cols w:space="720"/>
        </w:sectPr>
      </w:pPr>
    </w:p>
    <w:p w14:paraId="292F6C10" w14:textId="2CD6C737" w:rsidR="00753EEE" w:rsidRPr="00981208" w:rsidRDefault="00753EEE" w:rsidP="001F2913">
      <w:pPr>
        <w:pStyle w:val="Heading4"/>
        <w:rPr>
          <w:lang w:eastAsia="en-IN"/>
        </w:rPr>
      </w:pPr>
      <w:r>
        <w:rPr>
          <w:lang w:eastAsia="en-IN"/>
        </w:rP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346"/>
        <w:gridCol w:w="3548"/>
        <w:gridCol w:w="7066"/>
      </w:tblGrid>
      <w:tr w:rsidR="00AF602E" w:rsidRPr="00981208" w14:paraId="67231248" w14:textId="77777777" w:rsidTr="00753EEE">
        <w:trPr>
          <w:trHeight w:val="193"/>
        </w:trPr>
        <w:tc>
          <w:tcPr>
            <w:tcW w:w="9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49"/>
          <w:p w14:paraId="1599EEE9" w14:textId="77777777" w:rsidR="00AF602E" w:rsidRPr="00981208" w:rsidRDefault="00AF602E" w:rsidP="007D3F7D">
            <w:pPr>
              <w:spacing w:after="0"/>
              <w:jc w:val="left"/>
            </w:pPr>
            <w:r w:rsidRPr="00981208">
              <w:t>Operation name</w:t>
            </w:r>
          </w:p>
        </w:tc>
        <w:tc>
          <w:tcPr>
            <w:tcW w:w="13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6F2068" w14:textId="77777777" w:rsidR="00AF602E" w:rsidRPr="00981208" w:rsidRDefault="00AF602E" w:rsidP="007D3F7D">
            <w:pPr>
              <w:spacing w:after="0"/>
              <w:jc w:val="left"/>
            </w:pPr>
            <w:r w:rsidRPr="00981208">
              <w:t>Query</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3B25BA" w14:textId="77777777" w:rsidR="00AF602E" w:rsidRPr="00981208" w:rsidRDefault="00AF602E" w:rsidP="007D3F7D">
            <w:pPr>
              <w:spacing w:after="0"/>
              <w:jc w:val="left"/>
            </w:pPr>
            <w:r w:rsidRPr="00981208">
              <w:t>Variable</w:t>
            </w:r>
          </w:p>
        </w:tc>
      </w:tr>
      <w:tr w:rsidR="00AF602E" w:rsidRPr="00981208" w14:paraId="55CA540E" w14:textId="77777777" w:rsidTr="00753EEE">
        <w:trPr>
          <w:trHeight w:val="10751"/>
        </w:trPr>
        <w:tc>
          <w:tcPr>
            <w:tcW w:w="9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813976" w14:textId="77777777" w:rsidR="00AF602E" w:rsidRPr="00981208" w:rsidRDefault="00AF602E" w:rsidP="00753EEE">
            <w:pPr>
              <w:pStyle w:val="codesample"/>
            </w:pPr>
            <w:proofErr w:type="spellStart"/>
            <w:r w:rsidRPr="00981208">
              <w:t>purviewDashboard</w:t>
            </w:r>
            <w:proofErr w:type="spellEnd"/>
          </w:p>
        </w:tc>
        <w:tc>
          <w:tcPr>
            <w:tcW w:w="13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62D86" w14:textId="77777777" w:rsidR="00AF602E" w:rsidRPr="00981208" w:rsidRDefault="00AF602E" w:rsidP="00753EEE">
            <w:pPr>
              <w:pStyle w:val="codesample"/>
            </w:pPr>
            <w:r w:rsidRPr="00981208">
              <w:t xml:space="preserve">query </w:t>
            </w:r>
            <w:proofErr w:type="spellStart"/>
            <w:r w:rsidRPr="00981208">
              <w:t>purviewDashboard</w:t>
            </w:r>
            <w:proofErr w:type="spellEnd"/>
            <w:r w:rsidRPr="00981208">
              <w:t>(</w:t>
            </w:r>
          </w:p>
          <w:p w14:paraId="0D8D365D" w14:textId="77777777" w:rsidR="00AF602E" w:rsidRPr="00981208" w:rsidRDefault="00AF602E" w:rsidP="00753EEE">
            <w:pPr>
              <w:pStyle w:val="codesample"/>
            </w:pPr>
            <w:r w:rsidRPr="00981208">
              <w:t xml:space="preserve">            $version: String!</w:t>
            </w:r>
          </w:p>
          <w:p w14:paraId="7D6B489A" w14:textId="77777777" w:rsidR="00AF602E" w:rsidRPr="00981208" w:rsidRDefault="00AF602E" w:rsidP="00753EEE">
            <w:pPr>
              <w:pStyle w:val="codesample"/>
            </w:pPr>
            <w:r w:rsidRPr="00981208">
              <w:t xml:space="preserve">            $payload: </w:t>
            </w:r>
            <w:proofErr w:type="spellStart"/>
            <w:r w:rsidRPr="00981208">
              <w:t>queryInput_purviewDashboard_input_Input</w:t>
            </w:r>
            <w:proofErr w:type="spellEnd"/>
          </w:p>
          <w:p w14:paraId="17CD2C57" w14:textId="77777777" w:rsidR="00AF602E" w:rsidRPr="00981208" w:rsidRDefault="00AF602E" w:rsidP="00753EEE">
            <w:pPr>
              <w:pStyle w:val="codesample"/>
            </w:pPr>
            <w:r w:rsidRPr="00981208">
              <w:t xml:space="preserve">          ) {</w:t>
            </w:r>
          </w:p>
          <w:p w14:paraId="352ACAC4" w14:textId="77777777" w:rsidR="00AF602E" w:rsidRPr="00981208" w:rsidRDefault="00AF602E" w:rsidP="00753EEE">
            <w:pPr>
              <w:pStyle w:val="codesample"/>
            </w:pPr>
            <w:r w:rsidRPr="00981208">
              <w:t xml:space="preserve">            </w:t>
            </w:r>
            <w:proofErr w:type="spellStart"/>
            <w:r w:rsidRPr="00981208">
              <w:t>purviewDashboard</w:t>
            </w:r>
            <w:proofErr w:type="spellEnd"/>
            <w:r w:rsidRPr="00981208">
              <w:t>(version: $version, input: $payload) {</w:t>
            </w:r>
          </w:p>
          <w:p w14:paraId="45B18DC8" w14:textId="77777777" w:rsidR="00AF602E" w:rsidRPr="00981208" w:rsidRDefault="00AF602E" w:rsidP="00753EEE">
            <w:pPr>
              <w:pStyle w:val="codesample"/>
            </w:pPr>
            <w:r w:rsidRPr="00981208">
              <w:t xml:space="preserve">              _</w:t>
            </w:r>
            <w:proofErr w:type="spellStart"/>
            <w:r w:rsidRPr="00981208">
              <w:t>AT_search_count</w:t>
            </w:r>
            <w:proofErr w:type="spellEnd"/>
          </w:p>
          <w:p w14:paraId="4798FD8F" w14:textId="77777777" w:rsidR="00AF602E" w:rsidRPr="00981208" w:rsidRDefault="00AF602E" w:rsidP="00753EEE">
            <w:pPr>
              <w:pStyle w:val="codesample"/>
            </w:pPr>
            <w:r w:rsidRPr="00981208">
              <w:t xml:space="preserve">              _</w:t>
            </w:r>
            <w:proofErr w:type="spellStart"/>
            <w:r w:rsidRPr="00981208">
              <w:t>AT_search_facets</w:t>
            </w:r>
            <w:proofErr w:type="spellEnd"/>
          </w:p>
          <w:p w14:paraId="534430DD" w14:textId="77777777" w:rsidR="00AF602E" w:rsidRPr="00981208" w:rsidRDefault="00AF602E" w:rsidP="00753EEE">
            <w:pPr>
              <w:pStyle w:val="codesample"/>
            </w:pPr>
            <w:r w:rsidRPr="00981208">
              <w:t xml:space="preserve">            }</w:t>
            </w:r>
          </w:p>
          <w:p w14:paraId="7A1366EC" w14:textId="77777777" w:rsidR="00AF602E" w:rsidRPr="00981208" w:rsidRDefault="00AF602E" w:rsidP="00753EEE">
            <w:pPr>
              <w:pStyle w:val="codesample"/>
            </w:pPr>
            <w:r w:rsidRPr="00981208">
              <w:t xml:space="preserve">          }</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FC57E" w14:textId="77777777" w:rsidR="00D92C01" w:rsidRPr="00981208" w:rsidRDefault="00D92C01" w:rsidP="00753EEE">
            <w:pPr>
              <w:pStyle w:val="codesample"/>
            </w:pPr>
            <w:r w:rsidRPr="00981208">
              <w:t xml:space="preserve">  "variables": {</w:t>
            </w:r>
          </w:p>
          <w:p w14:paraId="30981B03" w14:textId="77777777" w:rsidR="00D92C01" w:rsidRPr="00981208" w:rsidRDefault="00D92C01" w:rsidP="00753EEE">
            <w:pPr>
              <w:pStyle w:val="codesample"/>
            </w:pPr>
            <w:r w:rsidRPr="00981208">
              <w:t xml:space="preserve">    "version": "2023-10-01-preview",</w:t>
            </w:r>
          </w:p>
          <w:p w14:paraId="56510A52" w14:textId="77777777" w:rsidR="00D92C01" w:rsidRPr="00981208" w:rsidRDefault="00D92C01" w:rsidP="00753EEE">
            <w:pPr>
              <w:pStyle w:val="codesample"/>
            </w:pPr>
            <w:r w:rsidRPr="00981208">
              <w:t xml:space="preserve">    "payload": {</w:t>
            </w:r>
          </w:p>
          <w:p w14:paraId="7E05C985" w14:textId="77777777" w:rsidR="00D92C01" w:rsidRPr="00981208" w:rsidRDefault="00D92C01" w:rsidP="00753EEE">
            <w:pPr>
              <w:pStyle w:val="codesample"/>
            </w:pPr>
            <w:r w:rsidRPr="00981208">
              <w:t xml:space="preserve">      "keywords": null,</w:t>
            </w:r>
          </w:p>
          <w:p w14:paraId="3F10FC70" w14:textId="77777777" w:rsidR="00D92C01" w:rsidRPr="00981208" w:rsidRDefault="00D92C01" w:rsidP="00753EEE">
            <w:pPr>
              <w:pStyle w:val="codesample"/>
            </w:pPr>
            <w:r w:rsidRPr="00981208">
              <w:t xml:space="preserve">      "facets": [</w:t>
            </w:r>
          </w:p>
          <w:p w14:paraId="09B117C1" w14:textId="77777777" w:rsidR="00D92C01" w:rsidRPr="00981208" w:rsidRDefault="00D92C01" w:rsidP="00753EEE">
            <w:pPr>
              <w:pStyle w:val="codesample"/>
            </w:pPr>
            <w:r w:rsidRPr="00981208">
              <w:t xml:space="preserve">        {</w:t>
            </w:r>
          </w:p>
          <w:p w14:paraId="61E1B86D" w14:textId="35D79A30" w:rsidR="00D92C01" w:rsidRPr="00981208" w:rsidRDefault="00D92C01" w:rsidP="00753EEE">
            <w:pPr>
              <w:pStyle w:val="codesample"/>
            </w:pPr>
            <w:r w:rsidRPr="00981208">
              <w:t xml:space="preserve">          "facet": "</w:t>
            </w:r>
            <w:proofErr w:type="spellStart"/>
            <w:r w:rsidRPr="00981208">
              <w:t>objectType</w:t>
            </w:r>
            <w:proofErr w:type="spellEnd"/>
            <w:r w:rsidRPr="00981208">
              <w:t>",  "count": 100,  "sort": {"count": "desc"}</w:t>
            </w:r>
          </w:p>
          <w:p w14:paraId="2B6D147A" w14:textId="77777777" w:rsidR="00D92C01" w:rsidRPr="00981208" w:rsidRDefault="00D92C01" w:rsidP="00753EEE">
            <w:pPr>
              <w:pStyle w:val="codesample"/>
            </w:pPr>
            <w:r w:rsidRPr="00981208">
              <w:t xml:space="preserve">        }</w:t>
            </w:r>
          </w:p>
          <w:p w14:paraId="12B74EDC" w14:textId="77777777" w:rsidR="00D92C01" w:rsidRPr="00981208" w:rsidRDefault="00D92C01" w:rsidP="00753EEE">
            <w:pPr>
              <w:pStyle w:val="codesample"/>
            </w:pPr>
            <w:r w:rsidRPr="00981208">
              <w:t xml:space="preserve">      ],</w:t>
            </w:r>
          </w:p>
          <w:p w14:paraId="1D590CCA" w14:textId="77777777" w:rsidR="00D92C01" w:rsidRPr="00981208" w:rsidRDefault="00D92C01" w:rsidP="00753EEE">
            <w:pPr>
              <w:pStyle w:val="codesample"/>
            </w:pPr>
            <w:r w:rsidRPr="00981208">
              <w:t xml:space="preserve">      "filter": {</w:t>
            </w:r>
          </w:p>
          <w:p w14:paraId="7C4C6411" w14:textId="77777777" w:rsidR="00D92C01" w:rsidRPr="00981208" w:rsidRDefault="00D92C01" w:rsidP="00753EEE">
            <w:pPr>
              <w:pStyle w:val="codesample"/>
            </w:pPr>
            <w:r w:rsidRPr="00981208">
              <w:t xml:space="preserve">        "and": [</w:t>
            </w:r>
          </w:p>
          <w:p w14:paraId="19A7D358" w14:textId="77777777" w:rsidR="00D92C01" w:rsidRPr="00981208" w:rsidRDefault="00D92C01" w:rsidP="00753EEE">
            <w:pPr>
              <w:pStyle w:val="codesample"/>
            </w:pPr>
            <w:r w:rsidRPr="00981208">
              <w:t xml:space="preserve">          {</w:t>
            </w:r>
          </w:p>
          <w:p w14:paraId="2A1B4C1B" w14:textId="065E0806" w:rsidR="00D92C01" w:rsidRPr="00981208" w:rsidRDefault="00D92C01" w:rsidP="00753EEE">
            <w:pPr>
              <w:pStyle w:val="codesample"/>
            </w:pPr>
            <w:r w:rsidRPr="00981208">
              <w:t xml:space="preserve">            "not": {      "assetType": "Purview Business" }</w:t>
            </w:r>
          </w:p>
          <w:p w14:paraId="744372E2" w14:textId="77777777" w:rsidR="00D92C01" w:rsidRPr="00981208" w:rsidRDefault="00D92C01" w:rsidP="00753EEE">
            <w:pPr>
              <w:pStyle w:val="codesample"/>
            </w:pPr>
            <w:r w:rsidRPr="00981208">
              <w:t xml:space="preserve">          },</w:t>
            </w:r>
          </w:p>
          <w:p w14:paraId="5A9B4874" w14:textId="77777777" w:rsidR="00D92C01" w:rsidRPr="00981208" w:rsidRDefault="00D92C01" w:rsidP="00753EEE">
            <w:pPr>
              <w:pStyle w:val="codesample"/>
            </w:pPr>
            <w:r w:rsidRPr="00981208">
              <w:t xml:space="preserve">          {</w:t>
            </w:r>
          </w:p>
          <w:p w14:paraId="20DB9F6C" w14:textId="12ACF2B6" w:rsidR="00D92C01" w:rsidRPr="00981208" w:rsidRDefault="00D92C01" w:rsidP="00753EEE">
            <w:pPr>
              <w:pStyle w:val="codesample"/>
            </w:pPr>
            <w:r w:rsidRPr="00981208">
              <w:t xml:space="preserve">            "not": {    "classification": "MICROSOFT.SYSTEM.TEMP_FILE"}</w:t>
            </w:r>
          </w:p>
          <w:p w14:paraId="247FB765" w14:textId="77777777" w:rsidR="00D92C01" w:rsidRPr="00981208" w:rsidRDefault="00D92C01" w:rsidP="00753EEE">
            <w:pPr>
              <w:pStyle w:val="codesample"/>
            </w:pPr>
            <w:r w:rsidRPr="00981208">
              <w:t xml:space="preserve">          },</w:t>
            </w:r>
          </w:p>
          <w:p w14:paraId="52AB6A44" w14:textId="77777777" w:rsidR="00D92C01" w:rsidRPr="00981208" w:rsidRDefault="00D92C01" w:rsidP="00753EEE">
            <w:pPr>
              <w:pStyle w:val="codesample"/>
            </w:pPr>
            <w:r w:rsidRPr="00981208">
              <w:t xml:space="preserve">          {</w:t>
            </w:r>
          </w:p>
          <w:p w14:paraId="1518A4F9" w14:textId="77777777" w:rsidR="00D92C01" w:rsidRPr="00981208" w:rsidRDefault="00D92C01" w:rsidP="00753EEE">
            <w:pPr>
              <w:pStyle w:val="codesample"/>
            </w:pPr>
            <w:r w:rsidRPr="00981208">
              <w:t xml:space="preserve">            "not": {</w:t>
            </w:r>
          </w:p>
          <w:p w14:paraId="6D7D9801" w14:textId="77777777" w:rsidR="00D92C01" w:rsidRPr="00981208" w:rsidRDefault="00D92C01" w:rsidP="00753EEE">
            <w:pPr>
              <w:pStyle w:val="codesample"/>
            </w:pPr>
            <w:r w:rsidRPr="00981208">
              <w:t xml:space="preserve">              "or": [</w:t>
            </w:r>
          </w:p>
          <w:p w14:paraId="09A01B58" w14:textId="745180EE" w:rsidR="00D92C01" w:rsidRPr="00981208" w:rsidRDefault="00D92C01" w:rsidP="00753EEE">
            <w:pPr>
              <w:pStyle w:val="codesample"/>
            </w:pPr>
            <w:r w:rsidRPr="00981208">
              <w:t xml:space="preserve">                {"entityType": "</w:t>
            </w:r>
            <w:proofErr w:type="spellStart"/>
            <w:r w:rsidRPr="00981208">
              <w:t>AtlasGlossary</w:t>
            </w:r>
            <w:proofErr w:type="spellEnd"/>
            <w:r w:rsidRPr="00981208">
              <w:t>"  }</w:t>
            </w:r>
          </w:p>
          <w:p w14:paraId="5E45C33A" w14:textId="77777777" w:rsidR="00D92C01" w:rsidRPr="00981208" w:rsidRDefault="00D92C01" w:rsidP="00753EEE">
            <w:pPr>
              <w:pStyle w:val="codesample"/>
            </w:pPr>
            <w:r w:rsidRPr="00981208">
              <w:t xml:space="preserve">              ]</w:t>
            </w:r>
          </w:p>
          <w:p w14:paraId="355F741E" w14:textId="77777777" w:rsidR="00D92C01" w:rsidRPr="00981208" w:rsidRDefault="00D92C01" w:rsidP="00753EEE">
            <w:pPr>
              <w:pStyle w:val="codesample"/>
            </w:pPr>
            <w:r w:rsidRPr="00981208">
              <w:t xml:space="preserve">            }</w:t>
            </w:r>
          </w:p>
          <w:p w14:paraId="29F679E4" w14:textId="77777777" w:rsidR="00D92C01" w:rsidRPr="00981208" w:rsidRDefault="00D92C01" w:rsidP="00753EEE">
            <w:pPr>
              <w:pStyle w:val="codesample"/>
            </w:pPr>
            <w:r w:rsidRPr="00981208">
              <w:t xml:space="preserve">          },</w:t>
            </w:r>
          </w:p>
          <w:p w14:paraId="6FAEF53E" w14:textId="77777777" w:rsidR="00D92C01" w:rsidRPr="00981208" w:rsidRDefault="00D92C01" w:rsidP="00753EEE">
            <w:pPr>
              <w:pStyle w:val="codesample"/>
            </w:pPr>
            <w:r w:rsidRPr="00981208">
              <w:t xml:space="preserve">          {</w:t>
            </w:r>
          </w:p>
          <w:p w14:paraId="26034E6D" w14:textId="77777777" w:rsidR="00D92C01" w:rsidRPr="00981208" w:rsidRDefault="00D92C01" w:rsidP="00753EEE">
            <w:pPr>
              <w:pStyle w:val="codesample"/>
            </w:pPr>
            <w:r w:rsidRPr="00981208">
              <w:t xml:space="preserve">            "not": {</w:t>
            </w:r>
          </w:p>
          <w:p w14:paraId="67E46BA9" w14:textId="77777777" w:rsidR="00D92C01" w:rsidRPr="00981208" w:rsidRDefault="00D92C01" w:rsidP="00753EEE">
            <w:pPr>
              <w:pStyle w:val="codesample"/>
            </w:pPr>
            <w:r w:rsidRPr="00981208">
              <w:t xml:space="preserve">              "or": [</w:t>
            </w:r>
          </w:p>
          <w:p w14:paraId="410317D9" w14:textId="77777777" w:rsidR="00D92C01" w:rsidRPr="00981208" w:rsidRDefault="00D92C01" w:rsidP="00753EEE">
            <w:pPr>
              <w:pStyle w:val="codesample"/>
            </w:pPr>
            <w:r w:rsidRPr="00981208">
              <w:t xml:space="preserve">                {</w:t>
            </w:r>
          </w:p>
          <w:p w14:paraId="2EB6B76D" w14:textId="23A5B1CB" w:rsidR="00D92C01" w:rsidRPr="00981208" w:rsidRDefault="00D92C01" w:rsidP="00753EEE">
            <w:pPr>
              <w:pStyle w:val="codesample"/>
            </w:pPr>
            <w:r w:rsidRPr="00981208">
              <w:t xml:space="preserve">                  "attributeName": "size",</w:t>
            </w:r>
            <w:r w:rsidR="00C70FD4">
              <w:t xml:space="preserve">    "operator": "eq",  "attributeValue": 0</w:t>
            </w:r>
          </w:p>
          <w:p w14:paraId="369FD5E1" w14:textId="77777777" w:rsidR="00D92C01" w:rsidRPr="00981208" w:rsidRDefault="00D92C01" w:rsidP="00753EEE">
            <w:pPr>
              <w:pStyle w:val="codesample"/>
            </w:pPr>
            <w:r w:rsidRPr="00981208">
              <w:t xml:space="preserve">                },</w:t>
            </w:r>
          </w:p>
          <w:p w14:paraId="2CDCDB0D" w14:textId="77777777" w:rsidR="00D92C01" w:rsidRPr="00981208" w:rsidRDefault="00D92C01" w:rsidP="00753EEE">
            <w:pPr>
              <w:pStyle w:val="codesample"/>
            </w:pPr>
            <w:r w:rsidRPr="00981208">
              <w:t xml:space="preserve">                {</w:t>
            </w:r>
          </w:p>
          <w:p w14:paraId="2FCC520C" w14:textId="77777777" w:rsidR="00D92C01" w:rsidRPr="00981208" w:rsidRDefault="00D92C01" w:rsidP="00753EEE">
            <w:pPr>
              <w:pStyle w:val="codesample"/>
            </w:pPr>
            <w:r w:rsidRPr="00981208">
              <w:t xml:space="preserve">                  "attributeName": "</w:t>
            </w:r>
            <w:proofErr w:type="spellStart"/>
            <w:r w:rsidRPr="00981208">
              <w:t>fileSize</w:t>
            </w:r>
            <w:proofErr w:type="spellEnd"/>
            <w:r w:rsidRPr="00981208">
              <w:t>",</w:t>
            </w:r>
          </w:p>
          <w:p w14:paraId="4C746569" w14:textId="77777777" w:rsidR="00D92C01" w:rsidRPr="00981208" w:rsidRDefault="00D92C01" w:rsidP="00753EEE">
            <w:pPr>
              <w:pStyle w:val="codesample"/>
            </w:pPr>
            <w:r w:rsidRPr="00981208">
              <w:t xml:space="preserve">                  "operator": "eq",</w:t>
            </w:r>
          </w:p>
          <w:p w14:paraId="286338D3" w14:textId="77777777" w:rsidR="00D92C01" w:rsidRPr="00981208" w:rsidRDefault="00D92C01" w:rsidP="00753EEE">
            <w:pPr>
              <w:pStyle w:val="codesample"/>
            </w:pPr>
            <w:r w:rsidRPr="00981208">
              <w:t xml:space="preserve">                  "attributeValue": 0</w:t>
            </w:r>
          </w:p>
          <w:p w14:paraId="0187BBAA" w14:textId="77777777" w:rsidR="00D92C01" w:rsidRPr="00981208" w:rsidRDefault="00D92C01" w:rsidP="00753EEE">
            <w:pPr>
              <w:pStyle w:val="codesample"/>
            </w:pPr>
            <w:r w:rsidRPr="00981208">
              <w:t xml:space="preserve">                }</w:t>
            </w:r>
          </w:p>
          <w:p w14:paraId="4F372766" w14:textId="77777777" w:rsidR="00D92C01" w:rsidRPr="00981208" w:rsidRDefault="00D92C01" w:rsidP="00753EEE">
            <w:pPr>
              <w:pStyle w:val="codesample"/>
            </w:pPr>
            <w:r w:rsidRPr="00981208">
              <w:t xml:space="preserve">              ]</w:t>
            </w:r>
          </w:p>
          <w:p w14:paraId="11EF4834" w14:textId="77777777" w:rsidR="00D92C01" w:rsidRPr="00981208" w:rsidRDefault="00D92C01" w:rsidP="00753EEE">
            <w:pPr>
              <w:pStyle w:val="codesample"/>
            </w:pPr>
            <w:r w:rsidRPr="00981208">
              <w:t xml:space="preserve">            }</w:t>
            </w:r>
          </w:p>
          <w:p w14:paraId="23B1B128" w14:textId="77777777" w:rsidR="00D92C01" w:rsidRPr="00981208" w:rsidRDefault="00D92C01" w:rsidP="00753EEE">
            <w:pPr>
              <w:pStyle w:val="codesample"/>
            </w:pPr>
            <w:r w:rsidRPr="00981208">
              <w:t xml:space="preserve">          }</w:t>
            </w:r>
          </w:p>
          <w:p w14:paraId="72E62332" w14:textId="77777777" w:rsidR="00D92C01" w:rsidRPr="00981208" w:rsidRDefault="00D92C01" w:rsidP="00753EEE">
            <w:pPr>
              <w:pStyle w:val="codesample"/>
            </w:pPr>
            <w:r w:rsidRPr="00981208">
              <w:t xml:space="preserve">        ]</w:t>
            </w:r>
          </w:p>
          <w:p w14:paraId="01E122F0" w14:textId="77777777" w:rsidR="00D92C01" w:rsidRPr="00981208" w:rsidRDefault="00D92C01" w:rsidP="00753EEE">
            <w:pPr>
              <w:pStyle w:val="codesample"/>
            </w:pPr>
            <w:r w:rsidRPr="00981208">
              <w:t xml:space="preserve">      },</w:t>
            </w:r>
          </w:p>
          <w:p w14:paraId="350608B6" w14:textId="77777777" w:rsidR="00D92C01" w:rsidRPr="00981208" w:rsidRDefault="00D92C01" w:rsidP="00753EEE">
            <w:pPr>
              <w:pStyle w:val="codesample"/>
            </w:pPr>
            <w:r w:rsidRPr="00981208">
              <w:t xml:space="preserve">      "limit": 1</w:t>
            </w:r>
          </w:p>
          <w:p w14:paraId="4388F873" w14:textId="77777777" w:rsidR="00D92C01" w:rsidRPr="00981208" w:rsidRDefault="00D92C01" w:rsidP="00753EEE">
            <w:pPr>
              <w:pStyle w:val="codesample"/>
            </w:pPr>
            <w:r w:rsidRPr="00981208">
              <w:t xml:space="preserve">    }</w:t>
            </w:r>
          </w:p>
          <w:p w14:paraId="077605D4" w14:textId="78B02572" w:rsidR="00AF602E" w:rsidRPr="00981208" w:rsidRDefault="00D92C01" w:rsidP="00753EEE">
            <w:pPr>
              <w:pStyle w:val="codesample"/>
            </w:pPr>
            <w:r w:rsidRPr="00981208">
              <w:t xml:space="preserve">  },</w:t>
            </w:r>
            <w:r w:rsidR="00496897" w:rsidRPr="00981208">
              <w:t>},</w:t>
            </w:r>
          </w:p>
        </w:tc>
      </w:tr>
    </w:tbl>
    <w:p w14:paraId="4779172D" w14:textId="77777777" w:rsidR="00862F93" w:rsidRDefault="00862F93" w:rsidP="003616C2">
      <w:pPr>
        <w:pStyle w:val="Heading3"/>
        <w:sectPr w:rsidR="00862F93" w:rsidSect="00753EEE">
          <w:pgSz w:w="15840" w:h="15840" w:orient="landscape" w:code="1"/>
          <w:pgMar w:top="1440" w:right="1440" w:bottom="1440" w:left="1440" w:header="720" w:footer="720" w:gutter="0"/>
          <w:cols w:space="720"/>
        </w:sectPr>
      </w:pPr>
      <w:bookmarkStart w:id="52" w:name="_Ref172285094"/>
      <w:bookmarkStart w:id="53" w:name="OLE_LINK17"/>
      <w:bookmarkStart w:id="54" w:name="OLE_LINK14"/>
      <w:bookmarkEnd w:id="50"/>
    </w:p>
    <w:p w14:paraId="77D5EC10" w14:textId="6257F0E6" w:rsidR="008B450B" w:rsidRPr="00B71745" w:rsidRDefault="008B450B" w:rsidP="003616C2">
      <w:pPr>
        <w:pStyle w:val="Heading3"/>
      </w:pPr>
      <w:bookmarkStart w:id="55" w:name="_Toc220931934"/>
      <w:r w:rsidRPr="00B71745">
        <w:lastRenderedPageBreak/>
        <w:t xml:space="preserve">POST </w:t>
      </w:r>
      <w:r w:rsidR="00A7204F">
        <w:t>-</w:t>
      </w:r>
      <w:r w:rsidR="00DB0365" w:rsidRPr="00B71745">
        <w:t xml:space="preserve"> </w:t>
      </w:r>
      <w:r w:rsidRPr="00B71745">
        <w:t xml:space="preserve">Onboarded Asset </w:t>
      </w:r>
      <w:r w:rsidR="00535AD2" w:rsidRPr="00B71745">
        <w:t>C</w:t>
      </w:r>
      <w:r w:rsidRPr="00B71745">
        <w:t>ount</w:t>
      </w:r>
      <w:bookmarkEnd w:id="52"/>
      <w:bookmarkEnd w:id="55"/>
    </w:p>
    <w:p w14:paraId="64CE17F9" w14:textId="67DFECE5" w:rsidR="008B450B" w:rsidRPr="004F49E0" w:rsidRDefault="008B450B" w:rsidP="004F49E0">
      <w:r w:rsidRPr="004F49E0">
        <w:t xml:space="preserve">The POST </w:t>
      </w:r>
      <w:r w:rsidR="009E4B2A" w:rsidRPr="004F49E0">
        <w:t>onboarded</w:t>
      </w:r>
      <w:r w:rsidRPr="004F49E0">
        <w:t xml:space="preserve"> asset count is part of the Data Catalog. This microservice is a POST call to the Query </w:t>
      </w:r>
      <w:r w:rsidR="0037549D" w:rsidRPr="004F49E0">
        <w:t>Engine</w:t>
      </w:r>
      <w:r w:rsidRPr="004F49E0">
        <w:t xml:space="preserve"> server hosted at the </w:t>
      </w:r>
      <w:r w:rsidR="0037549D" w:rsidRPr="004F49E0">
        <w:t>backend</w:t>
      </w:r>
      <w:r w:rsidRPr="004F49E0">
        <w:t xml:space="preserve"> to get details of </w:t>
      </w:r>
      <w:r w:rsidR="00AC1B8B" w:rsidRPr="004F49E0">
        <w:t xml:space="preserve">the </w:t>
      </w:r>
      <w:r w:rsidR="009E4B2A" w:rsidRPr="004F49E0">
        <w:t>onboarded</w:t>
      </w:r>
      <w:r w:rsidRPr="004F49E0">
        <w:t xml:space="preserve"> asset count.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402D66" w14:paraId="42771EFB"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DDCF3A" w14:textId="77777777" w:rsidR="00402D66" w:rsidRDefault="00402D66"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3A9D5" w14:textId="52407B0E" w:rsidR="00402D66" w:rsidRDefault="00402D66" w:rsidP="007D3F7D">
            <w:pPr>
              <w:spacing w:after="0"/>
              <w:jc w:val="left"/>
            </w:pPr>
            <w:r>
              <w:t>HTTPS</w:t>
            </w:r>
          </w:p>
        </w:tc>
      </w:tr>
      <w:tr w:rsidR="00402D66" w14:paraId="38EDD05B"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EC4B69" w14:textId="7A85A893" w:rsidR="00402D66" w:rsidRDefault="00402D66"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15FF3D" w14:textId="77777777" w:rsidR="00402D66" w:rsidRDefault="00402D66" w:rsidP="007D3F7D">
            <w:pPr>
              <w:spacing w:after="0"/>
              <w:jc w:val="left"/>
            </w:pPr>
            <w:hyperlink r:id="rId30" w:history="1">
              <w:r>
                <w:rPr>
                  <w:rStyle w:val="Hyperlink"/>
                </w:rPr>
                <w:t>https://ix-dev-apimgmt.azure-api.net/query-engine-api?subscription-key=**************</w:t>
              </w:r>
            </w:hyperlink>
            <w:r>
              <w:t xml:space="preserve"> </w:t>
            </w:r>
          </w:p>
        </w:tc>
      </w:tr>
      <w:tr w:rsidR="00402D66" w14:paraId="5E45CAA3"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5EFD04" w14:textId="77777777" w:rsidR="00402D66" w:rsidRDefault="00402D66"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D40A5" w14:textId="0EBDB0FE" w:rsidR="00402D66" w:rsidRDefault="00402D66" w:rsidP="007D3F7D">
            <w:pPr>
              <w:spacing w:after="0"/>
              <w:jc w:val="left"/>
            </w:pPr>
            <w:r>
              <w:t>POST</w:t>
            </w:r>
          </w:p>
        </w:tc>
      </w:tr>
      <w:tr w:rsidR="00402D66" w14:paraId="167865C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7BC11B" w14:textId="77777777" w:rsidR="00402D66" w:rsidRDefault="00402D66"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C063F" w14:textId="77777777" w:rsidR="00402D66" w:rsidRDefault="00402D66" w:rsidP="007D3F7D">
            <w:pPr>
              <w:spacing w:after="0"/>
              <w:jc w:val="left"/>
            </w:pPr>
            <w:r>
              <w:t>application / json</w:t>
            </w:r>
          </w:p>
        </w:tc>
      </w:tr>
      <w:tr w:rsidR="00402D66" w14:paraId="5BBBA3E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E509F7" w14:textId="77777777" w:rsidR="00402D66" w:rsidRDefault="00402D66"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BC0294" w14:textId="77777777" w:rsidR="00402D66" w:rsidRDefault="00402D66" w:rsidP="007D3F7D">
            <w:pPr>
              <w:spacing w:after="0"/>
              <w:jc w:val="left"/>
            </w:pPr>
            <w:r>
              <w:t>Query Parameter: Subscription-key of the application (example, query engine)</w:t>
            </w:r>
          </w:p>
        </w:tc>
      </w:tr>
    </w:tbl>
    <w:p w14:paraId="1F7C5940" w14:textId="0878BCEF" w:rsidR="00402D66" w:rsidRPr="00981208"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321"/>
        <w:gridCol w:w="6083"/>
        <w:gridCol w:w="1019"/>
        <w:gridCol w:w="1537"/>
      </w:tblGrid>
      <w:tr w:rsidR="008B450B" w:rsidRPr="00981208" w14:paraId="45AD126C" w14:textId="77777777" w:rsidTr="004F49E0">
        <w:trPr>
          <w:trHeight w:val="407"/>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387032" w14:textId="77777777" w:rsidR="008B450B" w:rsidRPr="00981208" w:rsidRDefault="008B450B" w:rsidP="007D3F7D">
            <w:pPr>
              <w:spacing w:after="0"/>
              <w:jc w:val="left"/>
            </w:pPr>
            <w:r w:rsidRPr="00981208">
              <w:t>Parameter</w:t>
            </w:r>
          </w:p>
        </w:tc>
        <w:tc>
          <w:tcPr>
            <w:tcW w:w="23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34ECF5" w14:textId="77777777" w:rsidR="008B450B" w:rsidRPr="00981208" w:rsidRDefault="008B450B" w:rsidP="007D3F7D">
            <w:pPr>
              <w:spacing w:after="0"/>
              <w:jc w:val="left"/>
            </w:pPr>
            <w:r w:rsidRPr="00981208">
              <w:t>Description</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732EB8" w14:textId="77777777" w:rsidR="008B450B" w:rsidRPr="00981208" w:rsidRDefault="008B450B" w:rsidP="007D3F7D">
            <w:pPr>
              <w:spacing w:after="0"/>
              <w:jc w:val="left"/>
            </w:pPr>
            <w:r w:rsidRPr="00981208">
              <w:t>M/O*</w:t>
            </w:r>
          </w:p>
        </w:tc>
        <w:tc>
          <w:tcPr>
            <w:tcW w:w="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D44022" w14:textId="77777777" w:rsidR="008B450B" w:rsidRPr="00981208" w:rsidRDefault="008B450B" w:rsidP="007D3F7D">
            <w:pPr>
              <w:spacing w:after="0"/>
              <w:jc w:val="left"/>
            </w:pPr>
            <w:r w:rsidRPr="00981208">
              <w:t>Type</w:t>
            </w:r>
          </w:p>
        </w:tc>
      </w:tr>
      <w:tr w:rsidR="008B450B" w:rsidRPr="00981208" w14:paraId="347E980A" w14:textId="77777777" w:rsidTr="004F49E0">
        <w:trPr>
          <w:trHeight w:val="283"/>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A88A4F" w14:textId="77777777" w:rsidR="008B450B" w:rsidRPr="00981208" w:rsidRDefault="008B450B" w:rsidP="007D3F7D">
            <w:pPr>
              <w:spacing w:after="0"/>
              <w:jc w:val="left"/>
            </w:pPr>
            <w:r w:rsidRPr="00981208">
              <w:t>Authorization</w:t>
            </w:r>
          </w:p>
        </w:tc>
        <w:tc>
          <w:tcPr>
            <w:tcW w:w="23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EC0B5" w14:textId="77777777" w:rsidR="008B450B" w:rsidRPr="00981208" w:rsidRDefault="008B450B" w:rsidP="007D3F7D">
            <w:pPr>
              <w:spacing w:after="0"/>
              <w:jc w:val="left"/>
            </w:pPr>
            <w:r w:rsidRPr="00981208">
              <w:t>Token acquired from Azure B2C based on the user credentials for further API calls.</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3A896" w14:textId="77777777" w:rsidR="008B450B" w:rsidRPr="00981208" w:rsidRDefault="008B450B" w:rsidP="007D3F7D">
            <w:pPr>
              <w:spacing w:after="0"/>
              <w:jc w:val="left"/>
            </w:pPr>
            <w:r w:rsidRPr="00981208">
              <w:t>M</w:t>
            </w:r>
          </w:p>
        </w:tc>
        <w:tc>
          <w:tcPr>
            <w:tcW w:w="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274B40" w14:textId="77777777" w:rsidR="008B450B" w:rsidRPr="00981208" w:rsidRDefault="008B450B" w:rsidP="007D3F7D">
            <w:pPr>
              <w:spacing w:after="0"/>
              <w:jc w:val="left"/>
            </w:pPr>
            <w:r w:rsidRPr="00981208">
              <w:t>String</w:t>
            </w:r>
          </w:p>
        </w:tc>
      </w:tr>
      <w:tr w:rsidR="008B450B" w:rsidRPr="00981208" w14:paraId="3E5DF955" w14:textId="77777777" w:rsidTr="004F49E0">
        <w:trPr>
          <w:trHeight w:val="59"/>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B7D8A" w14:textId="77777777" w:rsidR="008B450B" w:rsidRPr="00981208" w:rsidRDefault="008B450B" w:rsidP="007D3F7D">
            <w:pPr>
              <w:spacing w:after="0"/>
              <w:jc w:val="left"/>
            </w:pPr>
            <w:r w:rsidRPr="00981208">
              <w:t>Content-Type</w:t>
            </w:r>
          </w:p>
        </w:tc>
        <w:tc>
          <w:tcPr>
            <w:tcW w:w="23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2C0308" w14:textId="2DBB6B2D" w:rsidR="008B450B" w:rsidRPr="00981208" w:rsidRDefault="008B450B" w:rsidP="007D3F7D">
            <w:pPr>
              <w:spacing w:after="0"/>
              <w:jc w:val="left"/>
            </w:pPr>
            <w:r w:rsidRPr="00981208">
              <w:t xml:space="preserve">Length of content. </w:t>
            </w:r>
            <w:r w:rsidR="00D77E4A">
              <w:t xml:space="preserve"> </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D12F6" w14:textId="77777777" w:rsidR="008B450B" w:rsidRPr="00981208" w:rsidRDefault="008B450B" w:rsidP="007D3F7D">
            <w:pPr>
              <w:spacing w:after="0"/>
              <w:jc w:val="left"/>
            </w:pPr>
            <w:r w:rsidRPr="00981208">
              <w:t>M</w:t>
            </w:r>
          </w:p>
        </w:tc>
        <w:tc>
          <w:tcPr>
            <w:tcW w:w="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D4507" w14:textId="77777777" w:rsidR="008B450B" w:rsidRPr="00981208" w:rsidRDefault="008B450B" w:rsidP="007D3F7D">
            <w:pPr>
              <w:spacing w:after="0"/>
              <w:jc w:val="left"/>
            </w:pPr>
            <w:r w:rsidRPr="00981208">
              <w:t>String</w:t>
            </w:r>
          </w:p>
        </w:tc>
      </w:tr>
    </w:tbl>
    <w:p w14:paraId="3A0554D5" w14:textId="77777777" w:rsidR="008B450B" w:rsidRPr="00981208" w:rsidRDefault="008B450B" w:rsidP="008B450B">
      <w:pPr>
        <w:spacing w:after="0"/>
      </w:pPr>
      <w:r w:rsidRPr="00981208">
        <w:t xml:space="preserve"> *Mandatory / Optional</w:t>
      </w:r>
    </w:p>
    <w:p w14:paraId="2C3D69F8" w14:textId="0AAD01C1" w:rsidR="00D82A1A" w:rsidRPr="00981208" w:rsidRDefault="004F49E0" w:rsidP="001F2913">
      <w:pPr>
        <w:pStyle w:val="Heading4"/>
      </w:pPr>
      <w:r>
        <w:t>Output</w:t>
      </w:r>
      <w:r w:rsidR="006A603A">
        <w:t xml:space="preserve">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349"/>
        <w:gridCol w:w="6874"/>
        <w:gridCol w:w="1737"/>
      </w:tblGrid>
      <w:tr w:rsidR="008B450B" w:rsidRPr="00981208" w14:paraId="32E90BBB" w14:textId="77777777" w:rsidTr="008145B0">
        <w:trPr>
          <w:trHeight w:val="196"/>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CC8280F" w14:textId="77777777" w:rsidR="008B450B" w:rsidRPr="00981208" w:rsidRDefault="008B450B" w:rsidP="007D3F7D">
            <w:pPr>
              <w:spacing w:after="0"/>
              <w:jc w:val="left"/>
            </w:pPr>
            <w:r w:rsidRPr="00981208">
              <w:t>Parameter</w:t>
            </w:r>
          </w:p>
        </w:tc>
        <w:tc>
          <w:tcPr>
            <w:tcW w:w="2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B5D55E" w14:textId="77777777" w:rsidR="008B450B" w:rsidRPr="00981208" w:rsidRDefault="008B450B" w:rsidP="007D3F7D">
            <w:pPr>
              <w:spacing w:after="0"/>
              <w:jc w:val="left"/>
            </w:pPr>
            <w:r w:rsidRPr="00981208">
              <w:t>Description</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C72BD3" w14:textId="77777777" w:rsidR="008B450B" w:rsidRPr="00981208" w:rsidRDefault="008B450B" w:rsidP="007D3F7D">
            <w:pPr>
              <w:spacing w:after="0"/>
              <w:jc w:val="left"/>
            </w:pPr>
            <w:r w:rsidRPr="00981208">
              <w:t>Type</w:t>
            </w:r>
          </w:p>
        </w:tc>
      </w:tr>
      <w:tr w:rsidR="008B450B" w:rsidRPr="00981208" w14:paraId="673019A1"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73C2C0" w14:textId="77777777" w:rsidR="008B450B" w:rsidRPr="00981208" w:rsidRDefault="008B450B" w:rsidP="007D3F7D">
            <w:pPr>
              <w:spacing w:after="0"/>
              <w:jc w:val="left"/>
            </w:pPr>
            <w:r w:rsidRPr="00981208">
              <w:t>Server</w:t>
            </w:r>
          </w:p>
        </w:tc>
        <w:tc>
          <w:tcPr>
            <w:tcW w:w="2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313F8" w14:textId="77777777" w:rsidR="008B450B" w:rsidRPr="00981208" w:rsidRDefault="008B450B" w:rsidP="007D3F7D">
            <w:pPr>
              <w:spacing w:after="0"/>
              <w:jc w:val="left"/>
            </w:pPr>
            <w:r w:rsidRPr="00981208">
              <w:t>Contains information about how the server handles requests [e.g., Werkzeug/2.1.2 Python/3.9.7]</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21F13A" w14:textId="77777777" w:rsidR="008B450B" w:rsidRPr="00981208" w:rsidRDefault="008B450B" w:rsidP="007D3F7D">
            <w:pPr>
              <w:spacing w:after="0"/>
              <w:jc w:val="left"/>
            </w:pPr>
            <w:r w:rsidRPr="00981208">
              <w:t>String</w:t>
            </w:r>
          </w:p>
        </w:tc>
      </w:tr>
      <w:tr w:rsidR="008B450B" w:rsidRPr="00981208" w14:paraId="1A49EC69"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43458" w14:textId="77777777" w:rsidR="008B450B" w:rsidRPr="00981208" w:rsidRDefault="008B450B" w:rsidP="007D3F7D">
            <w:pPr>
              <w:spacing w:after="0"/>
              <w:jc w:val="left"/>
            </w:pPr>
            <w:r w:rsidRPr="00981208">
              <w:t>Content-Type</w:t>
            </w:r>
          </w:p>
        </w:tc>
        <w:tc>
          <w:tcPr>
            <w:tcW w:w="2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8DB4D" w14:textId="77777777" w:rsidR="008B450B" w:rsidRPr="00981208" w:rsidRDefault="008B450B" w:rsidP="007D3F7D">
            <w:pPr>
              <w:spacing w:after="0"/>
              <w:jc w:val="left"/>
            </w:pPr>
            <w:r w:rsidRPr="00981208">
              <w:t>Length of the content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B1EFD0" w14:textId="77777777" w:rsidR="008B450B" w:rsidRPr="00981208" w:rsidRDefault="008B450B" w:rsidP="007D3F7D">
            <w:pPr>
              <w:spacing w:after="0"/>
              <w:jc w:val="left"/>
            </w:pPr>
            <w:r w:rsidRPr="00981208">
              <w:t>String</w:t>
            </w:r>
          </w:p>
        </w:tc>
      </w:tr>
      <w:tr w:rsidR="008B450B" w:rsidRPr="00981208" w14:paraId="1ED00B63"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F3690" w14:textId="77777777" w:rsidR="008B450B" w:rsidRPr="00981208" w:rsidRDefault="008B450B" w:rsidP="007D3F7D">
            <w:pPr>
              <w:spacing w:after="0"/>
              <w:jc w:val="left"/>
            </w:pPr>
            <w:r w:rsidRPr="00981208">
              <w:t>Date</w:t>
            </w:r>
          </w:p>
        </w:tc>
        <w:tc>
          <w:tcPr>
            <w:tcW w:w="2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CF18C" w14:textId="77777777" w:rsidR="008B450B" w:rsidRPr="00981208" w:rsidRDefault="008B450B" w:rsidP="007D3F7D">
            <w:pPr>
              <w:spacing w:after="0"/>
              <w:jc w:val="left"/>
            </w:pPr>
            <w:r w:rsidRPr="00981208">
              <w:t>Date of operation execution e.g. - [Tue, 17 May 2022 06:30:16 GMT]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2B93C1" w14:textId="77777777" w:rsidR="008B450B" w:rsidRPr="00981208" w:rsidRDefault="008B450B" w:rsidP="007D3F7D">
            <w:pPr>
              <w:spacing w:after="0"/>
              <w:jc w:val="left"/>
            </w:pPr>
            <w:r w:rsidRPr="00981208">
              <w:t>Datetime</w:t>
            </w:r>
          </w:p>
        </w:tc>
      </w:tr>
      <w:tr w:rsidR="008B450B" w:rsidRPr="00981208" w14:paraId="69664897"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519840" w14:textId="77777777" w:rsidR="008B450B" w:rsidRPr="00981208" w:rsidRDefault="008B450B" w:rsidP="007D3F7D">
            <w:pPr>
              <w:spacing w:after="0"/>
              <w:jc w:val="left"/>
            </w:pPr>
            <w:r w:rsidRPr="00981208">
              <w:t>Content-Length</w:t>
            </w:r>
          </w:p>
        </w:tc>
        <w:tc>
          <w:tcPr>
            <w:tcW w:w="2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AAD70" w14:textId="77777777" w:rsidR="008B450B" w:rsidRPr="00981208" w:rsidRDefault="008B450B" w:rsidP="007D3F7D">
            <w:pPr>
              <w:spacing w:after="0"/>
              <w:jc w:val="left"/>
            </w:pPr>
            <w:r w:rsidRPr="00981208">
              <w:t>Length of the content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C6187" w14:textId="77777777" w:rsidR="008B450B" w:rsidRPr="00981208" w:rsidRDefault="008B450B" w:rsidP="007D3F7D">
            <w:pPr>
              <w:spacing w:after="0"/>
              <w:jc w:val="left"/>
            </w:pPr>
            <w:r w:rsidRPr="00981208">
              <w:t>Bytes</w:t>
            </w:r>
          </w:p>
        </w:tc>
      </w:tr>
    </w:tbl>
    <w:p w14:paraId="13FBACD0" w14:textId="6C03C809" w:rsidR="008B450B" w:rsidRPr="00981208" w:rsidRDefault="006A603A"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8B450B" w:rsidRPr="00981208" w14:paraId="7F26C472" w14:textId="77777777" w:rsidTr="009435DA">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2166E1" w14:textId="77777777" w:rsidR="008B450B" w:rsidRPr="009435DA" w:rsidRDefault="008B450B" w:rsidP="007D3F7D">
            <w:pPr>
              <w:spacing w:after="0"/>
              <w:jc w:val="left"/>
              <w:rPr>
                <w:color w:val="000000" w:themeColor="text1"/>
              </w:rPr>
            </w:pPr>
            <w:r w:rsidRPr="009435DA">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748BDF" w14:textId="77777777" w:rsidR="008B450B" w:rsidRPr="009435DA" w:rsidRDefault="008B450B" w:rsidP="007D3F7D">
            <w:pPr>
              <w:spacing w:after="0"/>
              <w:jc w:val="left"/>
              <w:rPr>
                <w:color w:val="000000" w:themeColor="text1"/>
              </w:rPr>
            </w:pPr>
            <w:r w:rsidRPr="009435DA">
              <w:rPr>
                <w:color w:val="000000" w:themeColor="text1"/>
              </w:rPr>
              <w:t>Result Description</w:t>
            </w:r>
          </w:p>
        </w:tc>
      </w:tr>
      <w:tr w:rsidR="008B450B" w:rsidRPr="00981208" w14:paraId="5A07A038"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4B52D6" w14:textId="77777777" w:rsidR="008B450B" w:rsidRPr="00981208" w:rsidRDefault="008B450B"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59451" w14:textId="7D6C30A5" w:rsidR="008B450B" w:rsidRPr="00981208" w:rsidRDefault="008B450B"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0DF7AE4E" w14:textId="30F8C590" w:rsidR="009435DA" w:rsidRDefault="009435DA" w:rsidP="001F2913">
      <w:pPr>
        <w:pStyle w:val="Heading4"/>
        <w:sectPr w:rsidR="009435DA" w:rsidSect="00753EEE">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8B450B" w:rsidRPr="00981208" w14:paraId="5536E39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E6F881" w14:textId="77777777" w:rsidR="008B450B" w:rsidRPr="00981208" w:rsidRDefault="008B450B"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D8717C" w14:textId="77777777" w:rsidR="008B450B" w:rsidRPr="00981208" w:rsidRDefault="008B450B"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868F5E" w14:textId="77777777" w:rsidR="008B450B" w:rsidRPr="00981208" w:rsidRDefault="008B450B" w:rsidP="007D3F7D">
            <w:pPr>
              <w:spacing w:after="0"/>
              <w:jc w:val="left"/>
            </w:pPr>
            <w:r w:rsidRPr="00981208">
              <w:t>Error Description</w:t>
            </w:r>
          </w:p>
        </w:tc>
      </w:tr>
      <w:tr w:rsidR="008B450B" w:rsidRPr="00981208" w14:paraId="129E2534"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5D48C" w14:textId="77777777" w:rsidR="008B450B" w:rsidRPr="00981208" w:rsidRDefault="008B450B"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77DDA6" w14:textId="77777777" w:rsidR="008B450B" w:rsidRPr="00981208" w:rsidRDefault="008B450B"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7ED429" w14:textId="3A3AA566" w:rsidR="008B450B" w:rsidRPr="00981208" w:rsidRDefault="008B450B"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8B450B" w:rsidRPr="00981208" w14:paraId="56940C14"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060817" w14:textId="77777777" w:rsidR="008B450B" w:rsidRPr="00981208" w:rsidRDefault="008B450B"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15024" w14:textId="77777777" w:rsidR="008B450B" w:rsidRPr="00981208" w:rsidRDefault="008B450B"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25BB6D" w14:textId="4EF4B508" w:rsidR="008B450B" w:rsidRPr="00981208" w:rsidRDefault="008B450B" w:rsidP="009435DA">
            <w:pPr>
              <w:spacing w:after="0" w:line="252" w:lineRule="auto"/>
              <w:jc w:val="left"/>
            </w:pPr>
            <w:r w:rsidRPr="00981208">
              <w:t>Unauthorized User</w:t>
            </w:r>
            <w:r w:rsidR="009435DA">
              <w:t xml:space="preserve"> or </w:t>
            </w:r>
            <w:r w:rsidR="005034C1">
              <w:t>Header Token</w:t>
            </w:r>
            <w:r w:rsidRPr="00981208">
              <w:t xml:space="preserve"> could be missing</w:t>
            </w:r>
          </w:p>
        </w:tc>
      </w:tr>
      <w:tr w:rsidR="008B450B" w:rsidRPr="00981208" w14:paraId="15921ABC"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0400C" w14:textId="77777777" w:rsidR="008B450B" w:rsidRPr="00981208" w:rsidRDefault="008B450B"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5CB9A" w14:textId="77777777" w:rsidR="008B450B" w:rsidRPr="00981208" w:rsidRDefault="008B450B"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0921C" w14:textId="77777777" w:rsidR="008B450B" w:rsidRPr="00981208" w:rsidRDefault="008B450B" w:rsidP="007D3F7D">
            <w:pPr>
              <w:spacing w:after="0" w:line="252" w:lineRule="auto"/>
              <w:jc w:val="left"/>
            </w:pPr>
            <w:r w:rsidRPr="00981208">
              <w:t>Bad request</w:t>
            </w:r>
          </w:p>
        </w:tc>
      </w:tr>
    </w:tbl>
    <w:p w14:paraId="4BB35264" w14:textId="77777777" w:rsidR="00F635E6" w:rsidRDefault="00F635E6" w:rsidP="001F2913">
      <w:pPr>
        <w:pStyle w:val="Heading4"/>
        <w:sectPr w:rsidR="00F635E6" w:rsidSect="009435DA">
          <w:type w:val="continuous"/>
          <w:pgSz w:w="15840" w:h="15840" w:orient="landscape" w:code="1"/>
          <w:pgMar w:top="1440" w:right="1440" w:bottom="1440" w:left="1440" w:header="720" w:footer="720" w:gutter="0"/>
          <w:cols w:space="720"/>
        </w:sectPr>
      </w:pPr>
    </w:p>
    <w:p w14:paraId="16B6F9B1" w14:textId="77777777" w:rsidR="008B450B" w:rsidRPr="00981208" w:rsidRDefault="008B450B" w:rsidP="001F2913">
      <w:pPr>
        <w:pStyle w:val="Heading4"/>
      </w:pPr>
      <w:r w:rsidRPr="00981208">
        <w:lastRenderedPageBreak/>
        <w:t>Sample JSON Response</w:t>
      </w:r>
    </w:p>
    <w:p w14:paraId="0495AB69" w14:textId="77777777" w:rsidR="008B450B" w:rsidRPr="00981208" w:rsidRDefault="008B450B" w:rsidP="00F635E6">
      <w:pPr>
        <w:pStyle w:val="codesample"/>
        <w:rPr>
          <w:lang w:eastAsia="en-IN"/>
        </w:rPr>
      </w:pPr>
      <w:r w:rsidRPr="00981208">
        <w:rPr>
          <w:lang w:eastAsia="en-IN"/>
        </w:rPr>
        <w:t>{</w:t>
      </w:r>
    </w:p>
    <w:p w14:paraId="04B835C6" w14:textId="77777777" w:rsidR="0029080D" w:rsidRPr="00981208" w:rsidRDefault="0029080D" w:rsidP="00F635E6">
      <w:pPr>
        <w:pStyle w:val="codesample"/>
        <w:rPr>
          <w:lang w:eastAsia="en-IN"/>
        </w:rPr>
      </w:pPr>
      <w:r w:rsidRPr="00981208">
        <w:rPr>
          <w:lang w:eastAsia="en-IN"/>
        </w:rPr>
        <w:t xml:space="preserve">  "data": {</w:t>
      </w:r>
    </w:p>
    <w:p w14:paraId="29F3965E" w14:textId="77777777" w:rsidR="0029080D" w:rsidRPr="00981208" w:rsidRDefault="0029080D" w:rsidP="00F635E6">
      <w:pPr>
        <w:pStyle w:val="codesample"/>
        <w:rPr>
          <w:lang w:eastAsia="en-IN"/>
        </w:rPr>
      </w:pPr>
      <w:r w:rsidRPr="00981208">
        <w:rPr>
          <w:lang w:eastAsia="en-IN"/>
        </w:rPr>
        <w:t xml:space="preserve">    "</w:t>
      </w:r>
      <w:proofErr w:type="spellStart"/>
      <w:r w:rsidRPr="00981208">
        <w:rPr>
          <w:lang w:eastAsia="en-IN"/>
        </w:rPr>
        <w:t>purviewDashboard</w:t>
      </w:r>
      <w:proofErr w:type="spellEnd"/>
      <w:r w:rsidRPr="00981208">
        <w:rPr>
          <w:lang w:eastAsia="en-IN"/>
        </w:rPr>
        <w:t>": {</w:t>
      </w:r>
    </w:p>
    <w:p w14:paraId="00DC58C9" w14:textId="77777777" w:rsidR="0029080D" w:rsidRPr="00981208" w:rsidRDefault="0029080D" w:rsidP="00F635E6">
      <w:pPr>
        <w:pStyle w:val="codesample"/>
        <w:rPr>
          <w:lang w:eastAsia="en-IN"/>
        </w:rPr>
      </w:pPr>
      <w:r w:rsidRPr="00981208">
        <w:rPr>
          <w:lang w:eastAsia="en-IN"/>
        </w:rPr>
        <w:t xml:space="preserve">      "_</w:t>
      </w:r>
      <w:proofErr w:type="spellStart"/>
      <w:r w:rsidRPr="00981208">
        <w:rPr>
          <w:lang w:eastAsia="en-IN"/>
        </w:rPr>
        <w:t>AT_search_count</w:t>
      </w:r>
      <w:proofErr w:type="spellEnd"/>
      <w:r w:rsidRPr="00981208">
        <w:rPr>
          <w:lang w:eastAsia="en-IN"/>
        </w:rPr>
        <w:t>": 8724,</w:t>
      </w:r>
    </w:p>
    <w:p w14:paraId="2046D92F" w14:textId="77777777" w:rsidR="0029080D" w:rsidRPr="00981208" w:rsidRDefault="0029080D" w:rsidP="00F635E6">
      <w:pPr>
        <w:pStyle w:val="codesample"/>
        <w:rPr>
          <w:lang w:eastAsia="en-IN"/>
        </w:rPr>
      </w:pPr>
      <w:r w:rsidRPr="00981208">
        <w:rPr>
          <w:lang w:eastAsia="en-IN"/>
        </w:rPr>
        <w:t xml:space="preserve">      "_</w:t>
      </w:r>
      <w:proofErr w:type="spellStart"/>
      <w:r w:rsidRPr="00981208">
        <w:rPr>
          <w:lang w:eastAsia="en-IN"/>
        </w:rPr>
        <w:t>AT_search_facets</w:t>
      </w:r>
      <w:proofErr w:type="spellEnd"/>
      <w:r w:rsidRPr="00981208">
        <w:rPr>
          <w:lang w:eastAsia="en-IN"/>
        </w:rPr>
        <w:t>": {</w:t>
      </w:r>
    </w:p>
    <w:p w14:paraId="5906A276" w14:textId="77777777" w:rsidR="0029080D" w:rsidRPr="00981208" w:rsidRDefault="0029080D" w:rsidP="00F635E6">
      <w:pPr>
        <w:pStyle w:val="codesample"/>
        <w:rPr>
          <w:lang w:eastAsia="en-IN"/>
        </w:rPr>
      </w:pPr>
      <w:r w:rsidRPr="00981208">
        <w:rPr>
          <w:lang w:eastAsia="en-IN"/>
        </w:rPr>
        <w:t xml:space="preserve">        "assetType": [</w:t>
      </w:r>
    </w:p>
    <w:p w14:paraId="6E936BA8" w14:textId="77777777" w:rsidR="0029080D" w:rsidRPr="00981208" w:rsidRDefault="0029080D" w:rsidP="00F635E6">
      <w:pPr>
        <w:pStyle w:val="codesample"/>
        <w:rPr>
          <w:lang w:eastAsia="en-IN"/>
        </w:rPr>
      </w:pPr>
      <w:r w:rsidRPr="00981208">
        <w:rPr>
          <w:lang w:eastAsia="en-IN"/>
        </w:rPr>
        <w:t xml:space="preserve">          {</w:t>
      </w:r>
    </w:p>
    <w:p w14:paraId="28960C03" w14:textId="77777777" w:rsidR="0029080D" w:rsidRPr="00981208" w:rsidRDefault="0029080D" w:rsidP="00F635E6">
      <w:pPr>
        <w:pStyle w:val="codesample"/>
        <w:rPr>
          <w:lang w:eastAsia="en-IN"/>
        </w:rPr>
      </w:pPr>
      <w:r w:rsidRPr="00981208">
        <w:rPr>
          <w:lang w:eastAsia="en-IN"/>
        </w:rPr>
        <w:t xml:space="preserve">            "count": 2862,</w:t>
      </w:r>
    </w:p>
    <w:p w14:paraId="1F578BDC" w14:textId="77777777" w:rsidR="0029080D" w:rsidRPr="00981208" w:rsidRDefault="0029080D" w:rsidP="00F635E6">
      <w:pPr>
        <w:pStyle w:val="codesample"/>
        <w:rPr>
          <w:lang w:eastAsia="en-IN"/>
        </w:rPr>
      </w:pPr>
      <w:r w:rsidRPr="00981208">
        <w:rPr>
          <w:lang w:eastAsia="en-IN"/>
        </w:rPr>
        <w:t xml:space="preserve">            "value": "SQL Server"</w:t>
      </w:r>
    </w:p>
    <w:p w14:paraId="7C9D364F" w14:textId="77777777" w:rsidR="0029080D" w:rsidRPr="00981208" w:rsidRDefault="0029080D" w:rsidP="00F635E6">
      <w:pPr>
        <w:pStyle w:val="codesample"/>
        <w:rPr>
          <w:lang w:eastAsia="en-IN"/>
        </w:rPr>
      </w:pPr>
      <w:r w:rsidRPr="00981208">
        <w:rPr>
          <w:lang w:eastAsia="en-IN"/>
        </w:rPr>
        <w:t xml:space="preserve">          },</w:t>
      </w:r>
    </w:p>
    <w:p w14:paraId="3639682A" w14:textId="77777777" w:rsidR="0029080D" w:rsidRPr="00981208" w:rsidRDefault="0029080D" w:rsidP="00F635E6">
      <w:pPr>
        <w:pStyle w:val="codesample"/>
        <w:rPr>
          <w:lang w:eastAsia="en-IN"/>
        </w:rPr>
      </w:pPr>
      <w:r w:rsidRPr="00981208">
        <w:rPr>
          <w:lang w:eastAsia="en-IN"/>
        </w:rPr>
        <w:t xml:space="preserve">          {</w:t>
      </w:r>
    </w:p>
    <w:p w14:paraId="535DE9A6" w14:textId="77777777" w:rsidR="0029080D" w:rsidRPr="00981208" w:rsidRDefault="0029080D" w:rsidP="00F635E6">
      <w:pPr>
        <w:pStyle w:val="codesample"/>
        <w:rPr>
          <w:lang w:eastAsia="en-IN"/>
        </w:rPr>
      </w:pPr>
      <w:r w:rsidRPr="00981208">
        <w:rPr>
          <w:lang w:eastAsia="en-IN"/>
        </w:rPr>
        <w:t xml:space="preserve">            "count": 2080,</w:t>
      </w:r>
    </w:p>
    <w:p w14:paraId="54D96FB4" w14:textId="77777777" w:rsidR="0029080D" w:rsidRPr="00981208" w:rsidRDefault="0029080D" w:rsidP="00F635E6">
      <w:pPr>
        <w:pStyle w:val="codesample"/>
        <w:rPr>
          <w:lang w:eastAsia="en-IN"/>
        </w:rPr>
      </w:pPr>
      <w:r w:rsidRPr="00981208">
        <w:rPr>
          <w:lang w:eastAsia="en-IN"/>
        </w:rPr>
        <w:t xml:space="preserve">            "value": "SAP ECC"</w:t>
      </w:r>
    </w:p>
    <w:p w14:paraId="349F2389" w14:textId="77777777" w:rsidR="0029080D" w:rsidRPr="00981208" w:rsidRDefault="0029080D" w:rsidP="00F635E6">
      <w:pPr>
        <w:pStyle w:val="codesample"/>
        <w:rPr>
          <w:lang w:eastAsia="en-IN"/>
        </w:rPr>
      </w:pPr>
      <w:r w:rsidRPr="00981208">
        <w:rPr>
          <w:lang w:eastAsia="en-IN"/>
        </w:rPr>
        <w:t xml:space="preserve">          },</w:t>
      </w:r>
    </w:p>
    <w:p w14:paraId="5822FBC3" w14:textId="77777777" w:rsidR="0029080D" w:rsidRPr="00981208" w:rsidRDefault="0029080D" w:rsidP="00F635E6">
      <w:pPr>
        <w:pStyle w:val="codesample"/>
        <w:rPr>
          <w:lang w:eastAsia="en-IN"/>
        </w:rPr>
      </w:pPr>
      <w:r w:rsidRPr="00981208">
        <w:rPr>
          <w:lang w:eastAsia="en-IN"/>
        </w:rPr>
        <w:t xml:space="preserve">          {</w:t>
      </w:r>
    </w:p>
    <w:p w14:paraId="51213C22" w14:textId="77777777" w:rsidR="0029080D" w:rsidRPr="00981208" w:rsidRDefault="0029080D" w:rsidP="00F635E6">
      <w:pPr>
        <w:pStyle w:val="codesample"/>
        <w:rPr>
          <w:lang w:eastAsia="en-IN"/>
        </w:rPr>
      </w:pPr>
      <w:r w:rsidRPr="00981208">
        <w:rPr>
          <w:lang w:eastAsia="en-IN"/>
        </w:rPr>
        <w:t xml:space="preserve">            "count": 218,</w:t>
      </w:r>
    </w:p>
    <w:p w14:paraId="030CCB75" w14:textId="77777777" w:rsidR="0029080D" w:rsidRPr="00981208" w:rsidRDefault="0029080D" w:rsidP="00F635E6">
      <w:pPr>
        <w:pStyle w:val="codesample"/>
        <w:rPr>
          <w:lang w:eastAsia="en-IN"/>
        </w:rPr>
      </w:pPr>
      <w:r w:rsidRPr="00981208">
        <w:rPr>
          <w:lang w:eastAsia="en-IN"/>
        </w:rPr>
        <w:t xml:space="preserve">            "value": "Azure Data Factory"</w:t>
      </w:r>
    </w:p>
    <w:p w14:paraId="1CE5F896" w14:textId="77777777" w:rsidR="0029080D" w:rsidRPr="00981208" w:rsidRDefault="0029080D" w:rsidP="00F635E6">
      <w:pPr>
        <w:pStyle w:val="codesample"/>
        <w:rPr>
          <w:lang w:eastAsia="en-IN"/>
        </w:rPr>
      </w:pPr>
      <w:r w:rsidRPr="00981208">
        <w:rPr>
          <w:lang w:eastAsia="en-IN"/>
        </w:rPr>
        <w:t xml:space="preserve">          }</w:t>
      </w:r>
    </w:p>
    <w:p w14:paraId="3D7E44FF" w14:textId="77777777" w:rsidR="0029080D" w:rsidRPr="00981208" w:rsidRDefault="0029080D" w:rsidP="00F635E6">
      <w:pPr>
        <w:pStyle w:val="codesample"/>
        <w:rPr>
          <w:lang w:eastAsia="en-IN"/>
        </w:rPr>
      </w:pPr>
      <w:r w:rsidRPr="00981208">
        <w:rPr>
          <w:lang w:eastAsia="en-IN"/>
        </w:rPr>
        <w:t xml:space="preserve">        ],</w:t>
      </w:r>
    </w:p>
    <w:p w14:paraId="3029C573" w14:textId="77777777" w:rsidR="0029080D" w:rsidRPr="00981208" w:rsidRDefault="0029080D" w:rsidP="00F635E6">
      <w:pPr>
        <w:pStyle w:val="codesample"/>
        <w:rPr>
          <w:lang w:eastAsia="en-IN"/>
        </w:rPr>
      </w:pPr>
      <w:r w:rsidRPr="00981208">
        <w:rPr>
          <w:lang w:eastAsia="en-IN"/>
        </w:rPr>
        <w:t xml:space="preserve">        "</w:t>
      </w:r>
      <w:proofErr w:type="spellStart"/>
      <w:r w:rsidRPr="00981208">
        <w:rPr>
          <w:lang w:eastAsia="en-IN"/>
        </w:rPr>
        <w:t>objectType</w:t>
      </w:r>
      <w:proofErr w:type="spellEnd"/>
      <w:r w:rsidRPr="00981208">
        <w:rPr>
          <w:lang w:eastAsia="en-IN"/>
        </w:rPr>
        <w:t>": [</w:t>
      </w:r>
    </w:p>
    <w:p w14:paraId="4D88AC4F" w14:textId="77777777" w:rsidR="0029080D" w:rsidRPr="00981208" w:rsidRDefault="0029080D" w:rsidP="00F635E6">
      <w:pPr>
        <w:pStyle w:val="codesample"/>
        <w:rPr>
          <w:lang w:eastAsia="en-IN"/>
        </w:rPr>
      </w:pPr>
      <w:r w:rsidRPr="00981208">
        <w:rPr>
          <w:lang w:eastAsia="en-IN"/>
        </w:rPr>
        <w:t xml:space="preserve">          {</w:t>
      </w:r>
    </w:p>
    <w:p w14:paraId="0F47433F" w14:textId="77777777" w:rsidR="0029080D" w:rsidRPr="00981208" w:rsidRDefault="0029080D" w:rsidP="00F635E6">
      <w:pPr>
        <w:pStyle w:val="codesample"/>
        <w:rPr>
          <w:lang w:eastAsia="en-IN"/>
        </w:rPr>
      </w:pPr>
      <w:r w:rsidRPr="00981208">
        <w:rPr>
          <w:lang w:eastAsia="en-IN"/>
        </w:rPr>
        <w:t xml:space="preserve">            "count": 5331,</w:t>
      </w:r>
    </w:p>
    <w:p w14:paraId="3BEB749F" w14:textId="77777777" w:rsidR="0029080D" w:rsidRPr="00981208" w:rsidRDefault="0029080D" w:rsidP="00F635E6">
      <w:pPr>
        <w:pStyle w:val="codesample"/>
        <w:rPr>
          <w:lang w:eastAsia="en-IN"/>
        </w:rPr>
      </w:pPr>
      <w:r w:rsidRPr="00981208">
        <w:rPr>
          <w:lang w:eastAsia="en-IN"/>
        </w:rPr>
        <w:t xml:space="preserve">            "value": "Tables"</w:t>
      </w:r>
    </w:p>
    <w:p w14:paraId="52E5BC18" w14:textId="77777777" w:rsidR="0029080D" w:rsidRPr="00981208" w:rsidRDefault="0029080D" w:rsidP="00F635E6">
      <w:pPr>
        <w:pStyle w:val="codesample"/>
        <w:rPr>
          <w:lang w:eastAsia="en-IN"/>
        </w:rPr>
      </w:pPr>
      <w:r w:rsidRPr="00981208">
        <w:rPr>
          <w:lang w:eastAsia="en-IN"/>
        </w:rPr>
        <w:t xml:space="preserve">          },</w:t>
      </w:r>
    </w:p>
    <w:p w14:paraId="526DD7BC" w14:textId="77777777" w:rsidR="0029080D" w:rsidRPr="00981208" w:rsidRDefault="0029080D" w:rsidP="00F635E6">
      <w:pPr>
        <w:pStyle w:val="codesample"/>
        <w:rPr>
          <w:lang w:eastAsia="en-IN"/>
        </w:rPr>
      </w:pPr>
      <w:r w:rsidRPr="00981208">
        <w:rPr>
          <w:lang w:eastAsia="en-IN"/>
        </w:rPr>
        <w:t xml:space="preserve">          {</w:t>
      </w:r>
    </w:p>
    <w:p w14:paraId="5AFA1A2B" w14:textId="77777777" w:rsidR="0029080D" w:rsidRPr="00981208" w:rsidRDefault="0029080D" w:rsidP="00F635E6">
      <w:pPr>
        <w:pStyle w:val="codesample"/>
        <w:rPr>
          <w:lang w:eastAsia="en-IN"/>
        </w:rPr>
      </w:pPr>
      <w:r w:rsidRPr="00981208">
        <w:rPr>
          <w:lang w:eastAsia="en-IN"/>
        </w:rPr>
        <w:t xml:space="preserve">            "count": 216,</w:t>
      </w:r>
    </w:p>
    <w:p w14:paraId="47CAB96A" w14:textId="77777777" w:rsidR="0029080D" w:rsidRPr="00981208" w:rsidRDefault="0029080D" w:rsidP="00F635E6">
      <w:pPr>
        <w:pStyle w:val="codesample"/>
        <w:rPr>
          <w:lang w:eastAsia="en-IN"/>
        </w:rPr>
      </w:pPr>
      <w:r w:rsidRPr="00981208">
        <w:rPr>
          <w:lang w:eastAsia="en-IN"/>
        </w:rPr>
        <w:t xml:space="preserve">            "value": "Data pipelines"</w:t>
      </w:r>
    </w:p>
    <w:p w14:paraId="4737F086" w14:textId="77777777" w:rsidR="0029080D" w:rsidRPr="00981208" w:rsidRDefault="0029080D" w:rsidP="00F635E6">
      <w:pPr>
        <w:pStyle w:val="codesample"/>
        <w:rPr>
          <w:lang w:eastAsia="en-IN"/>
        </w:rPr>
      </w:pPr>
      <w:r w:rsidRPr="00981208">
        <w:rPr>
          <w:lang w:eastAsia="en-IN"/>
        </w:rPr>
        <w:t xml:space="preserve">          },</w:t>
      </w:r>
    </w:p>
    <w:p w14:paraId="4813166D" w14:textId="77777777" w:rsidR="0029080D" w:rsidRPr="00981208" w:rsidRDefault="0029080D" w:rsidP="00F635E6">
      <w:pPr>
        <w:pStyle w:val="codesample"/>
        <w:rPr>
          <w:lang w:eastAsia="en-IN"/>
        </w:rPr>
      </w:pPr>
      <w:r w:rsidRPr="00981208">
        <w:rPr>
          <w:lang w:eastAsia="en-IN"/>
        </w:rPr>
        <w:t xml:space="preserve">          {</w:t>
      </w:r>
    </w:p>
    <w:p w14:paraId="1F5033F5" w14:textId="77777777" w:rsidR="0029080D" w:rsidRPr="00981208" w:rsidRDefault="0029080D" w:rsidP="00F635E6">
      <w:pPr>
        <w:pStyle w:val="codesample"/>
        <w:rPr>
          <w:lang w:eastAsia="en-IN"/>
        </w:rPr>
      </w:pPr>
      <w:r w:rsidRPr="00981208">
        <w:rPr>
          <w:lang w:eastAsia="en-IN"/>
        </w:rPr>
        <w:t xml:space="preserve">            "count": 214,</w:t>
      </w:r>
    </w:p>
    <w:p w14:paraId="62E6081B" w14:textId="77777777" w:rsidR="0029080D" w:rsidRPr="00981208" w:rsidRDefault="0029080D" w:rsidP="00F635E6">
      <w:pPr>
        <w:pStyle w:val="codesample"/>
        <w:rPr>
          <w:lang w:eastAsia="en-IN"/>
        </w:rPr>
      </w:pPr>
      <w:r w:rsidRPr="00981208">
        <w:rPr>
          <w:lang w:eastAsia="en-IN"/>
        </w:rPr>
        <w:t xml:space="preserve">            "value": "CHTC_Dtt5_RotatngPartRevision"</w:t>
      </w:r>
    </w:p>
    <w:p w14:paraId="0ECFC5A0" w14:textId="782D9902" w:rsidR="0029080D" w:rsidRPr="00981208" w:rsidRDefault="0029080D" w:rsidP="00F635E6">
      <w:pPr>
        <w:pStyle w:val="codesample"/>
        <w:rPr>
          <w:lang w:eastAsia="en-IN"/>
        </w:rPr>
      </w:pPr>
      <w:r w:rsidRPr="00981208">
        <w:rPr>
          <w:lang w:eastAsia="en-IN"/>
        </w:rPr>
        <w:t xml:space="preserve">          }</w:t>
      </w:r>
    </w:p>
    <w:p w14:paraId="53DD3BE7" w14:textId="77777777" w:rsidR="0029080D" w:rsidRPr="00981208" w:rsidRDefault="0029080D" w:rsidP="00F635E6">
      <w:pPr>
        <w:pStyle w:val="codesample"/>
        <w:rPr>
          <w:lang w:eastAsia="en-IN"/>
        </w:rPr>
      </w:pPr>
      <w:r w:rsidRPr="00981208">
        <w:rPr>
          <w:lang w:eastAsia="en-IN"/>
        </w:rPr>
        <w:t xml:space="preserve">        ]</w:t>
      </w:r>
    </w:p>
    <w:p w14:paraId="694FF045" w14:textId="77777777" w:rsidR="0029080D" w:rsidRPr="00981208" w:rsidRDefault="0029080D" w:rsidP="00F635E6">
      <w:pPr>
        <w:pStyle w:val="codesample"/>
        <w:rPr>
          <w:lang w:eastAsia="en-IN"/>
        </w:rPr>
      </w:pPr>
      <w:r w:rsidRPr="00981208">
        <w:rPr>
          <w:lang w:eastAsia="en-IN"/>
        </w:rPr>
        <w:t xml:space="preserve">      },</w:t>
      </w:r>
    </w:p>
    <w:p w14:paraId="3AC181BA" w14:textId="77777777" w:rsidR="0029080D" w:rsidRPr="00981208" w:rsidRDefault="0029080D" w:rsidP="00F635E6">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query_purviewDashboard</w:t>
      </w:r>
      <w:proofErr w:type="spellEnd"/>
      <w:r w:rsidRPr="00981208">
        <w:rPr>
          <w:lang w:eastAsia="en-IN"/>
        </w:rPr>
        <w:t>"</w:t>
      </w:r>
    </w:p>
    <w:p w14:paraId="2C9A7D4F" w14:textId="77777777" w:rsidR="0029080D" w:rsidRPr="00981208" w:rsidRDefault="0029080D" w:rsidP="00F635E6">
      <w:pPr>
        <w:pStyle w:val="codesample"/>
        <w:rPr>
          <w:lang w:eastAsia="en-IN"/>
        </w:rPr>
      </w:pPr>
      <w:r w:rsidRPr="00981208">
        <w:rPr>
          <w:lang w:eastAsia="en-IN"/>
        </w:rPr>
        <w:t xml:space="preserve">    }</w:t>
      </w:r>
    </w:p>
    <w:p w14:paraId="3DC61724" w14:textId="77777777" w:rsidR="0029080D" w:rsidRPr="00981208" w:rsidRDefault="0029080D" w:rsidP="00F635E6">
      <w:pPr>
        <w:pStyle w:val="codesample"/>
        <w:rPr>
          <w:lang w:eastAsia="en-IN"/>
        </w:rPr>
      </w:pPr>
      <w:r w:rsidRPr="00981208">
        <w:rPr>
          <w:lang w:eastAsia="en-IN"/>
        </w:rPr>
        <w:t xml:space="preserve">  }</w:t>
      </w:r>
    </w:p>
    <w:p w14:paraId="476F7053" w14:textId="737298F1" w:rsidR="008B450B" w:rsidRPr="00981208" w:rsidRDefault="0029080D" w:rsidP="00F635E6">
      <w:pPr>
        <w:pStyle w:val="codesample"/>
        <w:rPr>
          <w:lang w:eastAsia="en-IN"/>
        </w:rPr>
      </w:pPr>
      <w:r w:rsidRPr="00981208">
        <w:rPr>
          <w:lang w:eastAsia="en-IN"/>
        </w:rPr>
        <w:t>}</w:t>
      </w:r>
    </w:p>
    <w:p w14:paraId="6E2AB1A6" w14:textId="77777777" w:rsidR="00F635E6" w:rsidRDefault="00F635E6" w:rsidP="001F2913">
      <w:pPr>
        <w:pStyle w:val="Heading4"/>
        <w:rPr>
          <w:lang w:eastAsia="en-IN"/>
        </w:rPr>
        <w:sectPr w:rsidR="00F635E6" w:rsidSect="00F635E6">
          <w:pgSz w:w="15840" w:h="15840" w:orient="landscape" w:code="1"/>
          <w:pgMar w:top="1440" w:right="1440" w:bottom="1440" w:left="1440" w:header="720" w:footer="720" w:gutter="0"/>
          <w:cols w:space="720"/>
        </w:sectPr>
      </w:pPr>
    </w:p>
    <w:p w14:paraId="3D8A5570" w14:textId="18185519" w:rsidR="005C0F37" w:rsidRPr="00981208" w:rsidRDefault="00F635E6" w:rsidP="001F2913">
      <w:pPr>
        <w:pStyle w:val="Heading4"/>
        <w:rPr>
          <w:lang w:eastAsia="en-IN"/>
        </w:rPr>
      </w:pPr>
      <w:r>
        <w:rPr>
          <w:lang w:eastAsia="en-IN"/>
        </w:rPr>
        <w:lastRenderedPageBreak/>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359"/>
        <w:gridCol w:w="3678"/>
        <w:gridCol w:w="6923"/>
      </w:tblGrid>
      <w:tr w:rsidR="00163D3E" w:rsidRPr="00981208" w14:paraId="33CBD3BF" w14:textId="77777777" w:rsidTr="00F635E6">
        <w:trPr>
          <w:trHeight w:val="187"/>
        </w:trPr>
        <w:tc>
          <w:tcPr>
            <w:tcW w:w="9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907643" w14:textId="77777777" w:rsidR="00163D3E" w:rsidRPr="00981208" w:rsidRDefault="00163D3E" w:rsidP="007D3F7D">
            <w:pPr>
              <w:spacing w:after="0"/>
              <w:jc w:val="left"/>
            </w:pPr>
            <w:r w:rsidRPr="00981208">
              <w:t>Operation name</w:t>
            </w:r>
          </w:p>
        </w:tc>
        <w:tc>
          <w:tcPr>
            <w:tcW w:w="14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15C5C8" w14:textId="77777777" w:rsidR="00163D3E" w:rsidRPr="00981208" w:rsidRDefault="00163D3E" w:rsidP="007D3F7D">
            <w:pPr>
              <w:spacing w:after="0"/>
              <w:jc w:val="left"/>
            </w:pPr>
            <w:r w:rsidRPr="00981208">
              <w:t>Query</w:t>
            </w:r>
          </w:p>
        </w:tc>
        <w:tc>
          <w:tcPr>
            <w:tcW w:w="26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512A2D" w14:textId="77777777" w:rsidR="00163D3E" w:rsidRPr="00981208" w:rsidRDefault="00163D3E" w:rsidP="007D3F7D">
            <w:pPr>
              <w:spacing w:after="0"/>
              <w:jc w:val="left"/>
            </w:pPr>
            <w:r w:rsidRPr="00981208">
              <w:t>Variable</w:t>
            </w:r>
          </w:p>
        </w:tc>
      </w:tr>
      <w:tr w:rsidR="00163D3E" w:rsidRPr="00981208" w14:paraId="5D7B4510" w14:textId="77777777" w:rsidTr="00F635E6">
        <w:trPr>
          <w:trHeight w:val="51"/>
        </w:trPr>
        <w:tc>
          <w:tcPr>
            <w:tcW w:w="9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70BB2" w14:textId="77777777" w:rsidR="00163D3E" w:rsidRPr="00981208" w:rsidRDefault="00163D3E" w:rsidP="00F635E6">
            <w:pPr>
              <w:pStyle w:val="codesample"/>
            </w:pPr>
            <w:proofErr w:type="spellStart"/>
            <w:r w:rsidRPr="00981208">
              <w:t>purviewDashboard</w:t>
            </w:r>
            <w:proofErr w:type="spellEnd"/>
          </w:p>
        </w:tc>
        <w:tc>
          <w:tcPr>
            <w:tcW w:w="14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D8862E" w14:textId="77777777" w:rsidR="00163D3E" w:rsidRPr="00981208" w:rsidRDefault="00163D3E" w:rsidP="00F635E6">
            <w:pPr>
              <w:pStyle w:val="codesample"/>
            </w:pPr>
            <w:r w:rsidRPr="00981208">
              <w:t xml:space="preserve">query </w:t>
            </w:r>
            <w:proofErr w:type="spellStart"/>
            <w:r w:rsidRPr="00981208">
              <w:t>purviewDashboard</w:t>
            </w:r>
            <w:proofErr w:type="spellEnd"/>
            <w:r w:rsidRPr="00981208">
              <w:t>(</w:t>
            </w:r>
          </w:p>
          <w:p w14:paraId="7DA0565E" w14:textId="77777777" w:rsidR="00163D3E" w:rsidRPr="00981208" w:rsidRDefault="00163D3E" w:rsidP="00F635E6">
            <w:pPr>
              <w:pStyle w:val="codesample"/>
            </w:pPr>
            <w:r w:rsidRPr="00981208">
              <w:t xml:space="preserve">            $version: String!</w:t>
            </w:r>
          </w:p>
          <w:p w14:paraId="0B1E552E" w14:textId="77777777" w:rsidR="00163D3E" w:rsidRPr="00981208" w:rsidRDefault="00163D3E" w:rsidP="00F635E6">
            <w:pPr>
              <w:pStyle w:val="codesample"/>
            </w:pPr>
            <w:r w:rsidRPr="00981208">
              <w:t xml:space="preserve">            $payload: </w:t>
            </w:r>
            <w:proofErr w:type="spellStart"/>
            <w:r w:rsidRPr="00981208">
              <w:t>queryInput_purviewDashboard_input_Input</w:t>
            </w:r>
            <w:proofErr w:type="spellEnd"/>
          </w:p>
          <w:p w14:paraId="25B67119" w14:textId="77777777" w:rsidR="00163D3E" w:rsidRPr="00981208" w:rsidRDefault="00163D3E" w:rsidP="00F635E6">
            <w:pPr>
              <w:pStyle w:val="codesample"/>
            </w:pPr>
            <w:r w:rsidRPr="00981208">
              <w:t xml:space="preserve">          ) {</w:t>
            </w:r>
          </w:p>
          <w:p w14:paraId="631D8613" w14:textId="77777777" w:rsidR="00163D3E" w:rsidRPr="00981208" w:rsidRDefault="00163D3E" w:rsidP="00F635E6">
            <w:pPr>
              <w:pStyle w:val="codesample"/>
            </w:pPr>
            <w:r w:rsidRPr="00981208">
              <w:t xml:space="preserve">            </w:t>
            </w:r>
            <w:proofErr w:type="spellStart"/>
            <w:r w:rsidRPr="00981208">
              <w:t>purviewDashboard</w:t>
            </w:r>
            <w:proofErr w:type="spellEnd"/>
            <w:r w:rsidRPr="00981208">
              <w:t>(version: $version, input: $payload) {</w:t>
            </w:r>
          </w:p>
          <w:p w14:paraId="7EAD775E" w14:textId="77777777" w:rsidR="00163D3E" w:rsidRPr="00981208" w:rsidRDefault="00163D3E" w:rsidP="00F635E6">
            <w:pPr>
              <w:pStyle w:val="codesample"/>
            </w:pPr>
            <w:r w:rsidRPr="00981208">
              <w:t xml:space="preserve">              _</w:t>
            </w:r>
            <w:proofErr w:type="spellStart"/>
            <w:r w:rsidRPr="00981208">
              <w:t>AT_search_count</w:t>
            </w:r>
            <w:proofErr w:type="spellEnd"/>
          </w:p>
          <w:p w14:paraId="5FC943A3" w14:textId="77777777" w:rsidR="00163D3E" w:rsidRPr="00981208" w:rsidRDefault="00163D3E" w:rsidP="00F635E6">
            <w:pPr>
              <w:pStyle w:val="codesample"/>
            </w:pPr>
            <w:r w:rsidRPr="00981208">
              <w:t xml:space="preserve">              _</w:t>
            </w:r>
            <w:proofErr w:type="spellStart"/>
            <w:r w:rsidRPr="00981208">
              <w:t>AT_search_facets</w:t>
            </w:r>
            <w:proofErr w:type="spellEnd"/>
          </w:p>
          <w:p w14:paraId="4734B309" w14:textId="77777777" w:rsidR="00163D3E" w:rsidRPr="00981208" w:rsidRDefault="00163D3E" w:rsidP="00F635E6">
            <w:pPr>
              <w:pStyle w:val="codesample"/>
            </w:pPr>
            <w:r w:rsidRPr="00981208">
              <w:t xml:space="preserve">            }</w:t>
            </w:r>
          </w:p>
          <w:p w14:paraId="4BC52C8C" w14:textId="77777777" w:rsidR="00163D3E" w:rsidRPr="00981208" w:rsidRDefault="00163D3E" w:rsidP="00F635E6">
            <w:pPr>
              <w:pStyle w:val="codesample"/>
            </w:pPr>
            <w:r w:rsidRPr="00981208">
              <w:t xml:space="preserve">          }</w:t>
            </w:r>
          </w:p>
        </w:tc>
        <w:tc>
          <w:tcPr>
            <w:tcW w:w="26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ACD40" w14:textId="77777777" w:rsidR="00163D3E" w:rsidRPr="00981208" w:rsidRDefault="00163D3E" w:rsidP="00F635E6">
            <w:pPr>
              <w:pStyle w:val="codesample"/>
            </w:pPr>
            <w:r w:rsidRPr="00981208">
              <w:t>"variables": {</w:t>
            </w:r>
          </w:p>
          <w:p w14:paraId="5EB0FAA6" w14:textId="77777777" w:rsidR="00163D3E" w:rsidRPr="00981208" w:rsidRDefault="00163D3E" w:rsidP="00F635E6">
            <w:pPr>
              <w:pStyle w:val="codesample"/>
            </w:pPr>
            <w:r w:rsidRPr="00981208">
              <w:t xml:space="preserve">    "version": "2022-08-01-preview",</w:t>
            </w:r>
          </w:p>
          <w:p w14:paraId="468C8972" w14:textId="77777777" w:rsidR="00163D3E" w:rsidRPr="00981208" w:rsidRDefault="00163D3E" w:rsidP="00F635E6">
            <w:pPr>
              <w:pStyle w:val="codesample"/>
            </w:pPr>
            <w:r w:rsidRPr="00981208">
              <w:t xml:space="preserve">    "payload": {</w:t>
            </w:r>
          </w:p>
          <w:p w14:paraId="1881BDC6" w14:textId="77777777" w:rsidR="00163D3E" w:rsidRPr="00981208" w:rsidRDefault="00163D3E" w:rsidP="00F635E6">
            <w:pPr>
              <w:pStyle w:val="codesample"/>
            </w:pPr>
            <w:r w:rsidRPr="00981208">
              <w:t xml:space="preserve">      "keywords": null,</w:t>
            </w:r>
          </w:p>
          <w:p w14:paraId="445A02DC" w14:textId="77777777" w:rsidR="00163D3E" w:rsidRPr="00981208" w:rsidRDefault="00163D3E" w:rsidP="00F635E6">
            <w:pPr>
              <w:pStyle w:val="codesample"/>
            </w:pPr>
            <w:r w:rsidRPr="00981208">
              <w:t xml:space="preserve">      "limit": 25,</w:t>
            </w:r>
          </w:p>
          <w:p w14:paraId="65F7529E" w14:textId="77777777" w:rsidR="00163D3E" w:rsidRPr="00981208" w:rsidRDefault="00163D3E" w:rsidP="00F635E6">
            <w:pPr>
              <w:pStyle w:val="codesample"/>
            </w:pPr>
            <w:r w:rsidRPr="00981208">
              <w:t xml:space="preserve">      "facets": [</w:t>
            </w:r>
          </w:p>
          <w:p w14:paraId="1E347166" w14:textId="7E56852F" w:rsidR="00B21B05" w:rsidRPr="00981208" w:rsidRDefault="00B21B05" w:rsidP="00F635E6">
            <w:pPr>
              <w:pStyle w:val="codesample"/>
            </w:pPr>
            <w:r w:rsidRPr="00981208">
              <w:t xml:space="preserve">        {"facet": "</w:t>
            </w:r>
            <w:proofErr w:type="spellStart"/>
            <w:r w:rsidRPr="00981208">
              <w:t>objectType</w:t>
            </w:r>
            <w:proofErr w:type="spellEnd"/>
            <w:r w:rsidRPr="00981208">
              <w:t>", "count": 10,  "sort": {"count": "desc"   }</w:t>
            </w:r>
          </w:p>
          <w:p w14:paraId="5CEF05B5" w14:textId="77777777" w:rsidR="00B21B05" w:rsidRPr="00981208" w:rsidRDefault="00B21B05" w:rsidP="00F635E6">
            <w:pPr>
              <w:pStyle w:val="codesample"/>
            </w:pPr>
            <w:r w:rsidRPr="00981208">
              <w:t xml:space="preserve">        },</w:t>
            </w:r>
          </w:p>
          <w:p w14:paraId="58BADEAC" w14:textId="77777777" w:rsidR="00B21B05" w:rsidRPr="00981208" w:rsidRDefault="00B21B05" w:rsidP="00F635E6">
            <w:pPr>
              <w:pStyle w:val="codesample"/>
            </w:pPr>
            <w:r w:rsidRPr="00981208">
              <w:t xml:space="preserve">        {</w:t>
            </w:r>
          </w:p>
          <w:p w14:paraId="456F2EA6" w14:textId="41DA64D1" w:rsidR="00B21B05" w:rsidRPr="00981208" w:rsidRDefault="00B21B05" w:rsidP="00F635E6">
            <w:pPr>
              <w:pStyle w:val="codesample"/>
            </w:pPr>
            <w:r w:rsidRPr="00981208">
              <w:t xml:space="preserve">          "facet": "</w:t>
            </w:r>
            <w:proofErr w:type="spellStart"/>
            <w:r w:rsidRPr="00981208">
              <w:t>assetType","count</w:t>
            </w:r>
            <w:proofErr w:type="spellEnd"/>
            <w:r w:rsidRPr="00981208">
              <w:t>": 10,   "sort": {  "count": "desc"    }</w:t>
            </w:r>
          </w:p>
          <w:p w14:paraId="5B1240A9" w14:textId="77777777" w:rsidR="00163D3E" w:rsidRPr="00981208" w:rsidRDefault="00163D3E" w:rsidP="00F635E6">
            <w:pPr>
              <w:pStyle w:val="codesample"/>
            </w:pPr>
            <w:r w:rsidRPr="00981208">
              <w:t xml:space="preserve">        }</w:t>
            </w:r>
          </w:p>
          <w:p w14:paraId="66477E2A" w14:textId="77777777" w:rsidR="00163D3E" w:rsidRPr="00981208" w:rsidRDefault="00163D3E" w:rsidP="00F635E6">
            <w:pPr>
              <w:pStyle w:val="codesample"/>
            </w:pPr>
            <w:r w:rsidRPr="00981208">
              <w:t xml:space="preserve">      ],</w:t>
            </w:r>
          </w:p>
          <w:p w14:paraId="5FC00B3D" w14:textId="77777777" w:rsidR="00163D3E" w:rsidRPr="00981208" w:rsidRDefault="00163D3E" w:rsidP="00F635E6">
            <w:pPr>
              <w:pStyle w:val="codesample"/>
            </w:pPr>
            <w:r w:rsidRPr="00981208">
              <w:t xml:space="preserve">      "filter": {</w:t>
            </w:r>
          </w:p>
          <w:p w14:paraId="657C1845" w14:textId="77777777" w:rsidR="00163D3E" w:rsidRPr="00981208" w:rsidRDefault="00163D3E" w:rsidP="00F635E6">
            <w:pPr>
              <w:pStyle w:val="codesample"/>
            </w:pPr>
            <w:r w:rsidRPr="00981208">
              <w:t xml:space="preserve">        "and": [</w:t>
            </w:r>
          </w:p>
          <w:p w14:paraId="0B92B8B3" w14:textId="77777777" w:rsidR="00B21B05" w:rsidRPr="00981208" w:rsidRDefault="00B21B05" w:rsidP="00F635E6">
            <w:pPr>
              <w:pStyle w:val="codesample"/>
            </w:pPr>
            <w:r w:rsidRPr="00981208">
              <w:t xml:space="preserve">          {</w:t>
            </w:r>
          </w:p>
          <w:p w14:paraId="0956ADFC" w14:textId="3119B87D" w:rsidR="00B21B05" w:rsidRPr="00981208" w:rsidRDefault="00B21B05" w:rsidP="00F635E6">
            <w:pPr>
              <w:pStyle w:val="codesample"/>
            </w:pPr>
            <w:r w:rsidRPr="00981208">
              <w:t xml:space="preserve">            "not":{"classification": "MICROSOFT.SYSTEM.TEMP_FILE"}</w:t>
            </w:r>
          </w:p>
          <w:p w14:paraId="2A78CE6B" w14:textId="77777777" w:rsidR="00163D3E" w:rsidRPr="00981208" w:rsidRDefault="00163D3E" w:rsidP="00F635E6">
            <w:pPr>
              <w:pStyle w:val="codesample"/>
            </w:pPr>
            <w:r w:rsidRPr="00981208">
              <w:t xml:space="preserve">          },</w:t>
            </w:r>
          </w:p>
          <w:p w14:paraId="77939FD5" w14:textId="77777777" w:rsidR="00163D3E" w:rsidRPr="00981208" w:rsidRDefault="00163D3E" w:rsidP="00F635E6">
            <w:pPr>
              <w:pStyle w:val="codesample"/>
            </w:pPr>
            <w:r w:rsidRPr="00981208">
              <w:t xml:space="preserve">          {</w:t>
            </w:r>
          </w:p>
          <w:p w14:paraId="75679AB9" w14:textId="77777777" w:rsidR="00163D3E" w:rsidRPr="00981208" w:rsidRDefault="00163D3E" w:rsidP="00F635E6">
            <w:pPr>
              <w:pStyle w:val="codesample"/>
            </w:pPr>
            <w:r w:rsidRPr="00981208">
              <w:t xml:space="preserve">            "not": {</w:t>
            </w:r>
          </w:p>
          <w:p w14:paraId="22A79E39" w14:textId="77777777" w:rsidR="00163D3E" w:rsidRPr="00981208" w:rsidRDefault="00163D3E" w:rsidP="00F635E6">
            <w:pPr>
              <w:pStyle w:val="codesample"/>
            </w:pPr>
            <w:r w:rsidRPr="00981208">
              <w:t xml:space="preserve">              "or": [</w:t>
            </w:r>
          </w:p>
          <w:p w14:paraId="63B0F0AF" w14:textId="77777777" w:rsidR="00B21B05" w:rsidRPr="00981208" w:rsidRDefault="00163D3E" w:rsidP="00F635E6">
            <w:pPr>
              <w:pStyle w:val="codesample"/>
            </w:pPr>
            <w:r w:rsidRPr="00981208">
              <w:t xml:space="preserve">                {</w:t>
            </w:r>
          </w:p>
          <w:p w14:paraId="160E58B2" w14:textId="77777777" w:rsidR="00B21B05" w:rsidRPr="00981208" w:rsidRDefault="00B21B05" w:rsidP="00F635E6">
            <w:pPr>
              <w:pStyle w:val="codesample"/>
            </w:pPr>
            <w:r w:rsidRPr="00981208">
              <w:t xml:space="preserve">                 </w:t>
            </w:r>
            <w:r w:rsidR="00163D3E" w:rsidRPr="00981208">
              <w:t xml:space="preserve"> "entityType": "</w:t>
            </w:r>
            <w:proofErr w:type="spellStart"/>
            <w:r w:rsidR="00163D3E" w:rsidRPr="00981208">
              <w:t>AtlasGlossary</w:t>
            </w:r>
            <w:proofErr w:type="spellEnd"/>
            <w:r w:rsidR="00163D3E" w:rsidRPr="00981208">
              <w:t>"</w:t>
            </w:r>
          </w:p>
          <w:p w14:paraId="136DC3A8" w14:textId="51BEF9E7" w:rsidR="00163D3E" w:rsidRPr="00981208" w:rsidRDefault="00B21B05" w:rsidP="00F635E6">
            <w:pPr>
              <w:pStyle w:val="codesample"/>
            </w:pPr>
            <w:r w:rsidRPr="00981208">
              <w:t xml:space="preserve">              </w:t>
            </w:r>
            <w:r w:rsidR="00163D3E" w:rsidRPr="00981208">
              <w:t xml:space="preserve">  }</w:t>
            </w:r>
          </w:p>
          <w:p w14:paraId="74F7BA6D" w14:textId="77777777" w:rsidR="00163D3E" w:rsidRPr="00981208" w:rsidRDefault="00163D3E" w:rsidP="00F635E6">
            <w:pPr>
              <w:pStyle w:val="codesample"/>
            </w:pPr>
            <w:r w:rsidRPr="00981208">
              <w:t xml:space="preserve">              ]</w:t>
            </w:r>
          </w:p>
          <w:p w14:paraId="5EB7E2DA" w14:textId="77777777" w:rsidR="00163D3E" w:rsidRPr="00981208" w:rsidRDefault="00163D3E" w:rsidP="00F635E6">
            <w:pPr>
              <w:pStyle w:val="codesample"/>
            </w:pPr>
            <w:r w:rsidRPr="00981208">
              <w:t xml:space="preserve">            }</w:t>
            </w:r>
          </w:p>
          <w:p w14:paraId="4F86BDC1" w14:textId="77777777" w:rsidR="00163D3E" w:rsidRPr="00981208" w:rsidRDefault="00163D3E" w:rsidP="00F635E6">
            <w:pPr>
              <w:pStyle w:val="codesample"/>
            </w:pPr>
            <w:r w:rsidRPr="00981208">
              <w:t xml:space="preserve">          },</w:t>
            </w:r>
          </w:p>
          <w:p w14:paraId="7F2A78EA" w14:textId="77777777" w:rsidR="00163D3E" w:rsidRPr="00981208" w:rsidRDefault="00163D3E" w:rsidP="00F635E6">
            <w:pPr>
              <w:pStyle w:val="codesample"/>
            </w:pPr>
            <w:r w:rsidRPr="00981208">
              <w:t xml:space="preserve">          {</w:t>
            </w:r>
          </w:p>
          <w:p w14:paraId="1B6DA71D" w14:textId="77777777" w:rsidR="00163D3E" w:rsidRPr="00981208" w:rsidRDefault="00163D3E" w:rsidP="00F635E6">
            <w:pPr>
              <w:pStyle w:val="codesample"/>
            </w:pPr>
            <w:r w:rsidRPr="00981208">
              <w:t xml:space="preserve">            "not": {</w:t>
            </w:r>
          </w:p>
          <w:p w14:paraId="58B0D1FC" w14:textId="77777777" w:rsidR="00163D3E" w:rsidRPr="00981208" w:rsidRDefault="00163D3E" w:rsidP="00F635E6">
            <w:pPr>
              <w:pStyle w:val="codesample"/>
            </w:pPr>
            <w:r w:rsidRPr="00981208">
              <w:t xml:space="preserve">              "or": [</w:t>
            </w:r>
          </w:p>
          <w:p w14:paraId="12749135" w14:textId="77777777" w:rsidR="00163D3E" w:rsidRPr="00981208" w:rsidRDefault="00163D3E" w:rsidP="00F635E6">
            <w:pPr>
              <w:pStyle w:val="codesample"/>
            </w:pPr>
            <w:r w:rsidRPr="00981208">
              <w:t xml:space="preserve">                {</w:t>
            </w:r>
          </w:p>
          <w:p w14:paraId="1CF35DDF" w14:textId="77777777" w:rsidR="00163D3E" w:rsidRPr="00981208" w:rsidRDefault="00163D3E" w:rsidP="00F635E6">
            <w:pPr>
              <w:pStyle w:val="codesample"/>
            </w:pPr>
            <w:r w:rsidRPr="00981208">
              <w:t xml:space="preserve">                  "attributeName": "size",</w:t>
            </w:r>
          </w:p>
          <w:p w14:paraId="3F64EFA8" w14:textId="77777777" w:rsidR="00163D3E" w:rsidRPr="00981208" w:rsidRDefault="00163D3E" w:rsidP="00F635E6">
            <w:pPr>
              <w:pStyle w:val="codesample"/>
            </w:pPr>
            <w:r w:rsidRPr="00981208">
              <w:t xml:space="preserve">                  "operator": "eq",</w:t>
            </w:r>
          </w:p>
          <w:p w14:paraId="1E4AC9FD" w14:textId="77777777" w:rsidR="00163D3E" w:rsidRPr="00981208" w:rsidRDefault="00163D3E" w:rsidP="00F635E6">
            <w:pPr>
              <w:pStyle w:val="codesample"/>
            </w:pPr>
            <w:r w:rsidRPr="00981208">
              <w:t xml:space="preserve">                  "attributeValue": 0</w:t>
            </w:r>
          </w:p>
          <w:p w14:paraId="3633AD1A" w14:textId="77777777" w:rsidR="00163D3E" w:rsidRPr="00981208" w:rsidRDefault="00163D3E" w:rsidP="00F635E6">
            <w:pPr>
              <w:pStyle w:val="codesample"/>
            </w:pPr>
            <w:r w:rsidRPr="00981208">
              <w:t xml:space="preserve">                },</w:t>
            </w:r>
          </w:p>
          <w:p w14:paraId="77848F24" w14:textId="77777777" w:rsidR="00163D3E" w:rsidRPr="00981208" w:rsidRDefault="00163D3E" w:rsidP="00F635E6">
            <w:pPr>
              <w:pStyle w:val="codesample"/>
            </w:pPr>
            <w:r w:rsidRPr="00981208">
              <w:t xml:space="preserve">                {</w:t>
            </w:r>
          </w:p>
          <w:p w14:paraId="337449F8" w14:textId="77777777" w:rsidR="00163D3E" w:rsidRPr="00981208" w:rsidRDefault="00163D3E" w:rsidP="00F635E6">
            <w:pPr>
              <w:pStyle w:val="codesample"/>
            </w:pPr>
            <w:r w:rsidRPr="00981208">
              <w:t xml:space="preserve">                  "attributeName": "</w:t>
            </w:r>
            <w:proofErr w:type="spellStart"/>
            <w:r w:rsidRPr="00981208">
              <w:t>fileSize</w:t>
            </w:r>
            <w:proofErr w:type="spellEnd"/>
            <w:r w:rsidRPr="00981208">
              <w:t>",</w:t>
            </w:r>
          </w:p>
          <w:p w14:paraId="0F468C88" w14:textId="77777777" w:rsidR="00163D3E" w:rsidRPr="00981208" w:rsidRDefault="00163D3E" w:rsidP="00F635E6">
            <w:pPr>
              <w:pStyle w:val="codesample"/>
            </w:pPr>
            <w:r w:rsidRPr="00981208">
              <w:t xml:space="preserve">                  "operator": "eq",</w:t>
            </w:r>
          </w:p>
          <w:p w14:paraId="208A044A" w14:textId="77777777" w:rsidR="00163D3E" w:rsidRPr="00981208" w:rsidRDefault="00163D3E" w:rsidP="00F635E6">
            <w:pPr>
              <w:pStyle w:val="codesample"/>
            </w:pPr>
            <w:r w:rsidRPr="00981208">
              <w:t xml:space="preserve">                  "attributeValue": 0</w:t>
            </w:r>
          </w:p>
          <w:p w14:paraId="69D35E47" w14:textId="77777777" w:rsidR="00163D3E" w:rsidRPr="00981208" w:rsidRDefault="00163D3E" w:rsidP="00F635E6">
            <w:pPr>
              <w:pStyle w:val="codesample"/>
            </w:pPr>
            <w:r w:rsidRPr="00981208">
              <w:t xml:space="preserve">                }</w:t>
            </w:r>
          </w:p>
          <w:p w14:paraId="6CD4AA00" w14:textId="77777777" w:rsidR="00163D3E" w:rsidRPr="00981208" w:rsidRDefault="00163D3E" w:rsidP="00F635E6">
            <w:pPr>
              <w:pStyle w:val="codesample"/>
            </w:pPr>
            <w:r w:rsidRPr="00981208">
              <w:t xml:space="preserve">              ]</w:t>
            </w:r>
          </w:p>
          <w:p w14:paraId="358AA488" w14:textId="77777777" w:rsidR="00163D3E" w:rsidRPr="00981208" w:rsidRDefault="00163D3E" w:rsidP="00F635E6">
            <w:pPr>
              <w:pStyle w:val="codesample"/>
            </w:pPr>
            <w:r w:rsidRPr="00981208">
              <w:t xml:space="preserve">            }</w:t>
            </w:r>
          </w:p>
          <w:p w14:paraId="22D6C9DA" w14:textId="77777777" w:rsidR="00163D3E" w:rsidRPr="00981208" w:rsidRDefault="00163D3E" w:rsidP="00F635E6">
            <w:pPr>
              <w:pStyle w:val="codesample"/>
            </w:pPr>
            <w:r w:rsidRPr="00981208">
              <w:t xml:space="preserve">          }</w:t>
            </w:r>
          </w:p>
          <w:p w14:paraId="250A7EDF" w14:textId="77777777" w:rsidR="00163D3E" w:rsidRPr="00981208" w:rsidRDefault="00163D3E" w:rsidP="00F635E6">
            <w:pPr>
              <w:pStyle w:val="codesample"/>
            </w:pPr>
            <w:r w:rsidRPr="00981208">
              <w:t xml:space="preserve">        ]</w:t>
            </w:r>
          </w:p>
          <w:p w14:paraId="1EB20037" w14:textId="77777777" w:rsidR="00163D3E" w:rsidRPr="00981208" w:rsidRDefault="00163D3E" w:rsidP="00F635E6">
            <w:pPr>
              <w:pStyle w:val="codesample"/>
            </w:pPr>
            <w:r w:rsidRPr="00981208">
              <w:t xml:space="preserve">      }</w:t>
            </w:r>
          </w:p>
          <w:p w14:paraId="2DBEF13C" w14:textId="77777777" w:rsidR="00163D3E" w:rsidRPr="00981208" w:rsidRDefault="00163D3E" w:rsidP="00F635E6">
            <w:pPr>
              <w:pStyle w:val="codesample"/>
            </w:pPr>
            <w:r w:rsidRPr="00981208">
              <w:t xml:space="preserve">    }</w:t>
            </w:r>
          </w:p>
          <w:p w14:paraId="11394791" w14:textId="6BA60C37" w:rsidR="00163D3E" w:rsidRPr="00981208" w:rsidRDefault="00163D3E" w:rsidP="00F635E6">
            <w:pPr>
              <w:pStyle w:val="codesample"/>
            </w:pPr>
            <w:r w:rsidRPr="00981208">
              <w:t xml:space="preserve">  </w:t>
            </w:r>
            <w:r w:rsidR="00B21B05" w:rsidRPr="00981208">
              <w:t>},</w:t>
            </w:r>
          </w:p>
        </w:tc>
      </w:tr>
    </w:tbl>
    <w:p w14:paraId="1C9EA3A9" w14:textId="77777777" w:rsidR="00F635E6" w:rsidRDefault="00F635E6" w:rsidP="00535AD2">
      <w:pPr>
        <w:pStyle w:val="Heading2"/>
        <w:sectPr w:rsidR="00F635E6" w:rsidSect="00F635E6">
          <w:pgSz w:w="15840" w:h="15840" w:orient="landscape" w:code="1"/>
          <w:pgMar w:top="1440" w:right="1440" w:bottom="1440" w:left="1440" w:header="720" w:footer="720" w:gutter="0"/>
          <w:cols w:space="720"/>
        </w:sectPr>
      </w:pPr>
      <w:bookmarkStart w:id="56" w:name="OLE_LINK122"/>
      <w:bookmarkEnd w:id="53"/>
      <w:bookmarkEnd w:id="54"/>
    </w:p>
    <w:p w14:paraId="4F24AA54" w14:textId="51270B66" w:rsidR="00535AD2" w:rsidRDefault="001218B2" w:rsidP="00535AD2">
      <w:pPr>
        <w:pStyle w:val="Heading2"/>
      </w:pPr>
      <w:bookmarkStart w:id="57" w:name="_Toc220931935"/>
      <w:r w:rsidRPr="00981208">
        <w:lastRenderedPageBreak/>
        <w:t>Search</w:t>
      </w:r>
      <w:r w:rsidR="00535AD2">
        <w:t xml:space="preserve"> Bar APIs</w:t>
      </w:r>
      <w:bookmarkEnd w:id="57"/>
      <w:r w:rsidR="003B21C9" w:rsidRPr="00535AD2">
        <w:t xml:space="preserve"> </w:t>
      </w:r>
    </w:p>
    <w:p w14:paraId="3C29131C" w14:textId="383CA6F2" w:rsidR="003B21C9" w:rsidRPr="00981208" w:rsidRDefault="003B21C9" w:rsidP="00535AD2">
      <w:pPr>
        <w:pStyle w:val="Heading3"/>
      </w:pPr>
      <w:bookmarkStart w:id="58" w:name="OLE_LINK119"/>
      <w:bookmarkStart w:id="59" w:name="OLE_LINK16"/>
      <w:bookmarkStart w:id="60" w:name="_Toc220931936"/>
      <w:bookmarkEnd w:id="56"/>
      <w:r w:rsidRPr="00535AD2">
        <w:t xml:space="preserve">POST </w:t>
      </w:r>
      <w:r w:rsidR="00A7204F">
        <w:t>-</w:t>
      </w:r>
      <w:r w:rsidR="00AA4191">
        <w:t xml:space="preserve"> </w:t>
      </w:r>
      <w:r w:rsidRPr="00535AD2">
        <w:t xml:space="preserve">Asset </w:t>
      </w:r>
      <w:r w:rsidR="00447886" w:rsidRPr="00535AD2">
        <w:t>Sugges</w:t>
      </w:r>
      <w:r w:rsidR="00843090" w:rsidRPr="00535AD2">
        <w:t>t</w:t>
      </w:r>
      <w:r w:rsidR="00447886" w:rsidRPr="00535AD2">
        <w:t>ion</w:t>
      </w:r>
      <w:bookmarkEnd w:id="60"/>
    </w:p>
    <w:bookmarkEnd w:id="58"/>
    <w:p w14:paraId="0ECEF988" w14:textId="3609D010" w:rsidR="003B21C9" w:rsidRPr="00F635E6" w:rsidRDefault="003B21C9" w:rsidP="00F635E6">
      <w:r w:rsidRPr="00F635E6">
        <w:t xml:space="preserve">The POST </w:t>
      </w:r>
      <w:r w:rsidR="009C24D9" w:rsidRPr="00F635E6">
        <w:t>Asset suggestion for searching s</w:t>
      </w:r>
      <w:r w:rsidR="00446535" w:rsidRPr="00F635E6">
        <w:t xml:space="preserve">uitable asset </w:t>
      </w:r>
      <w:proofErr w:type="spellStart"/>
      <w:r w:rsidR="00446535" w:rsidRPr="00F635E6">
        <w:t>wrt</w:t>
      </w:r>
      <w:proofErr w:type="spellEnd"/>
      <w:r w:rsidR="00446535" w:rsidRPr="00F635E6">
        <w:t xml:space="preserve"> entered keyword</w:t>
      </w:r>
      <w:r w:rsidRPr="00F635E6">
        <w:t xml:space="preserve"> is part of the Data Catalog. This microservice is a POST call to the Query </w:t>
      </w:r>
      <w:r w:rsidR="0037549D" w:rsidRPr="00F635E6">
        <w:t>Engine</w:t>
      </w:r>
      <w:r w:rsidRPr="00F635E6">
        <w:t xml:space="preserve"> server hosted at the </w:t>
      </w:r>
      <w:r w:rsidR="0037549D" w:rsidRPr="00F635E6">
        <w:t>backend</w:t>
      </w:r>
      <w:r w:rsidRPr="00F635E6">
        <w:t xml:space="preserve"> to get details of </w:t>
      </w:r>
      <w:r w:rsidR="00A07D6A" w:rsidRPr="00F635E6">
        <w:t>asset sugges</w:t>
      </w:r>
      <w:r w:rsidR="00843090" w:rsidRPr="00F635E6">
        <w:t>t</w:t>
      </w:r>
      <w:r w:rsidR="00A07D6A" w:rsidRPr="00F635E6">
        <w:t>ion</w:t>
      </w:r>
      <w:r w:rsidR="000A013D" w:rsidRPr="00F635E6">
        <w:t>s</w:t>
      </w:r>
      <w:r w:rsidRPr="00F635E6">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3A2491" w14:paraId="66A7754E"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49F1FA" w14:textId="77777777" w:rsidR="003A2491" w:rsidRDefault="003A2491"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D4D977" w14:textId="3F99F023" w:rsidR="003A2491" w:rsidRDefault="003A2491" w:rsidP="007D3F7D">
            <w:pPr>
              <w:spacing w:after="0"/>
              <w:jc w:val="left"/>
            </w:pPr>
            <w:r>
              <w:t>HTTPS</w:t>
            </w:r>
          </w:p>
        </w:tc>
      </w:tr>
      <w:tr w:rsidR="003A2491" w14:paraId="5FBD2801"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14C31B0" w14:textId="5EF240E2" w:rsidR="003A2491" w:rsidRDefault="003A2491"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B0C8C" w14:textId="77777777" w:rsidR="003A2491" w:rsidRDefault="003A2491" w:rsidP="007D3F7D">
            <w:pPr>
              <w:spacing w:after="0"/>
              <w:jc w:val="left"/>
            </w:pPr>
            <w:hyperlink r:id="rId31" w:history="1">
              <w:r>
                <w:rPr>
                  <w:rStyle w:val="Hyperlink"/>
                </w:rPr>
                <w:t>https://ix-dev-apimgmt.azure-api.net/query-engine-api?subscription-key=**************</w:t>
              </w:r>
            </w:hyperlink>
            <w:r>
              <w:t xml:space="preserve"> </w:t>
            </w:r>
          </w:p>
        </w:tc>
      </w:tr>
      <w:tr w:rsidR="003A2491" w14:paraId="0BDFAFA7"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B4A3B3" w14:textId="77777777" w:rsidR="003A2491" w:rsidRDefault="003A2491"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8F51A" w14:textId="0F9E5419" w:rsidR="003A2491" w:rsidRDefault="003A2491" w:rsidP="007D3F7D">
            <w:pPr>
              <w:spacing w:after="0"/>
              <w:jc w:val="left"/>
            </w:pPr>
            <w:r>
              <w:t>POST</w:t>
            </w:r>
          </w:p>
        </w:tc>
      </w:tr>
      <w:tr w:rsidR="003A2491" w14:paraId="6BC27802"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F625EE7" w14:textId="77777777" w:rsidR="003A2491" w:rsidRDefault="003A2491"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F9777" w14:textId="77777777" w:rsidR="003A2491" w:rsidRDefault="003A2491" w:rsidP="007D3F7D">
            <w:pPr>
              <w:spacing w:after="0"/>
              <w:jc w:val="left"/>
            </w:pPr>
            <w:r>
              <w:t>application / json</w:t>
            </w:r>
          </w:p>
        </w:tc>
      </w:tr>
      <w:tr w:rsidR="003A2491" w14:paraId="76D95CF4"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82E561" w14:textId="77777777" w:rsidR="003A2491" w:rsidRDefault="003A2491"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A68F6F" w14:textId="77777777" w:rsidR="003A2491" w:rsidRDefault="003A2491" w:rsidP="007D3F7D">
            <w:pPr>
              <w:spacing w:after="0"/>
              <w:jc w:val="left"/>
            </w:pPr>
            <w:r>
              <w:t>Query Parameter: Subscription-key of the application (example, query engine)</w:t>
            </w:r>
          </w:p>
        </w:tc>
      </w:tr>
      <w:tr w:rsidR="003F6FB6" w14:paraId="6F5CCD7E"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7E5DA46" w14:textId="7A578492" w:rsidR="003F6FB6" w:rsidRDefault="003F6FB6"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F36455" w14:textId="65798D8C" w:rsidR="003F6FB6" w:rsidRDefault="003F6FB6" w:rsidP="007D3F7D">
            <w:pPr>
              <w:spacing w:after="0"/>
              <w:jc w:val="left"/>
            </w:pPr>
            <w:hyperlink r:id="rId32" w:history="1">
              <w:r w:rsidRPr="003F6FB6">
                <w:rPr>
                  <w:rStyle w:val="Hyperlink"/>
                </w:rPr>
                <w:t>Link</w:t>
              </w:r>
            </w:hyperlink>
          </w:p>
        </w:tc>
      </w:tr>
    </w:tbl>
    <w:p w14:paraId="09E9C6DB"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235"/>
        <w:gridCol w:w="6913"/>
        <w:gridCol w:w="1280"/>
        <w:gridCol w:w="1532"/>
      </w:tblGrid>
      <w:tr w:rsidR="003B21C9" w:rsidRPr="00981208" w14:paraId="262F120A" w14:textId="77777777" w:rsidTr="00E3752D">
        <w:trPr>
          <w:trHeight w:val="407"/>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BBCDF6" w14:textId="77777777" w:rsidR="003B21C9" w:rsidRPr="00981208" w:rsidRDefault="003B21C9" w:rsidP="007D3F7D">
            <w:pPr>
              <w:spacing w:after="0"/>
              <w:jc w:val="left"/>
            </w:pPr>
            <w:r w:rsidRPr="00981208">
              <w:t>Parameter</w:t>
            </w:r>
          </w:p>
        </w:tc>
        <w:tc>
          <w:tcPr>
            <w:tcW w:w="2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D939B8" w14:textId="77777777" w:rsidR="003B21C9" w:rsidRPr="00981208" w:rsidRDefault="003B21C9"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8842A6" w14:textId="77777777" w:rsidR="003B21C9" w:rsidRPr="00981208" w:rsidRDefault="003B21C9" w:rsidP="007D3F7D">
            <w:pPr>
              <w:spacing w:after="0"/>
              <w:jc w:val="left"/>
            </w:pPr>
            <w:r w:rsidRPr="00981208">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71CF6B" w14:textId="77777777" w:rsidR="003B21C9" w:rsidRPr="00981208" w:rsidRDefault="003B21C9" w:rsidP="007D3F7D">
            <w:pPr>
              <w:spacing w:after="0"/>
              <w:jc w:val="left"/>
            </w:pPr>
            <w:r w:rsidRPr="00981208">
              <w:t>Type</w:t>
            </w:r>
          </w:p>
        </w:tc>
      </w:tr>
      <w:tr w:rsidR="003B21C9" w:rsidRPr="00981208" w14:paraId="6705E814" w14:textId="77777777" w:rsidTr="00E3752D">
        <w:trPr>
          <w:trHeight w:val="283"/>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3DF1F" w14:textId="77777777" w:rsidR="003B21C9" w:rsidRPr="00981208" w:rsidRDefault="003B21C9" w:rsidP="007D3F7D">
            <w:pPr>
              <w:spacing w:after="0"/>
              <w:jc w:val="left"/>
            </w:pPr>
            <w:r w:rsidRPr="00981208">
              <w:t>Authorization</w:t>
            </w:r>
          </w:p>
        </w:tc>
        <w:tc>
          <w:tcPr>
            <w:tcW w:w="2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23B221" w14:textId="77777777" w:rsidR="003B21C9" w:rsidRPr="00981208" w:rsidRDefault="003B21C9"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757E39" w14:textId="77777777" w:rsidR="003B21C9" w:rsidRPr="00981208" w:rsidRDefault="003B21C9"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80935" w14:textId="77777777" w:rsidR="003B21C9" w:rsidRPr="00981208" w:rsidRDefault="003B21C9" w:rsidP="007D3F7D">
            <w:pPr>
              <w:spacing w:after="0"/>
              <w:jc w:val="left"/>
            </w:pPr>
            <w:r w:rsidRPr="00981208">
              <w:t>String</w:t>
            </w:r>
          </w:p>
        </w:tc>
      </w:tr>
      <w:tr w:rsidR="003B21C9" w:rsidRPr="00981208" w14:paraId="34CAEB2F" w14:textId="77777777" w:rsidTr="00E3752D">
        <w:trPr>
          <w:trHeight w:val="59"/>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53F73" w14:textId="77777777" w:rsidR="003B21C9" w:rsidRPr="00981208" w:rsidRDefault="003B21C9" w:rsidP="007D3F7D">
            <w:pPr>
              <w:spacing w:after="0"/>
              <w:jc w:val="left"/>
            </w:pPr>
            <w:r w:rsidRPr="00981208">
              <w:t>Content-Type</w:t>
            </w:r>
          </w:p>
        </w:tc>
        <w:tc>
          <w:tcPr>
            <w:tcW w:w="2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061B" w14:textId="73EE295C" w:rsidR="003B21C9" w:rsidRPr="00981208" w:rsidRDefault="003B21C9"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76FFCB" w14:textId="77777777" w:rsidR="003B21C9" w:rsidRPr="00981208" w:rsidRDefault="003B21C9"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3FDB40" w14:textId="77777777" w:rsidR="003B21C9" w:rsidRPr="00981208" w:rsidRDefault="003B21C9" w:rsidP="007D3F7D">
            <w:pPr>
              <w:spacing w:after="0"/>
              <w:jc w:val="left"/>
            </w:pPr>
            <w:r w:rsidRPr="00981208">
              <w:t>String</w:t>
            </w:r>
          </w:p>
        </w:tc>
      </w:tr>
    </w:tbl>
    <w:p w14:paraId="6E54B949" w14:textId="77777777" w:rsidR="003B21C9" w:rsidRDefault="003B21C9" w:rsidP="003B21C9">
      <w:pPr>
        <w:spacing w:after="0"/>
      </w:pPr>
      <w:r w:rsidRPr="00981208">
        <w:t xml:space="preserve"> *Mandatory / Optional</w:t>
      </w:r>
    </w:p>
    <w:p w14:paraId="7951A6A9" w14:textId="33DDDFFF" w:rsidR="003F6FB6" w:rsidRDefault="00E3752D"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8206"/>
        <w:gridCol w:w="1737"/>
      </w:tblGrid>
      <w:tr w:rsidR="003F6FB6" w14:paraId="636CB8B0" w14:textId="77777777" w:rsidTr="008145B0">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75BBEB" w14:textId="77777777" w:rsidR="003F6FB6" w:rsidRDefault="003F6FB6" w:rsidP="007D3F7D">
            <w:pPr>
              <w:spacing w:after="0"/>
              <w:jc w:val="left"/>
            </w:pPr>
            <w:r>
              <w:t>Parameter</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B7060D" w14:textId="77777777" w:rsidR="003F6FB6" w:rsidRDefault="003F6FB6" w:rsidP="007D3F7D">
            <w:pPr>
              <w:spacing w:after="0"/>
              <w:jc w:val="left"/>
            </w:pPr>
            <w:r>
              <w:t>Description</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701F47" w14:textId="77777777" w:rsidR="003F6FB6" w:rsidRDefault="003F6FB6" w:rsidP="007D3F7D">
            <w:pPr>
              <w:spacing w:after="0"/>
              <w:jc w:val="left"/>
            </w:pPr>
            <w:r>
              <w:t>Type</w:t>
            </w:r>
          </w:p>
        </w:tc>
      </w:tr>
      <w:tr w:rsidR="003F6FB6" w14:paraId="644593D7"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6263B" w14:textId="77777777" w:rsidR="003F6FB6" w:rsidRDefault="003F6FB6" w:rsidP="007D3F7D">
            <w:pPr>
              <w:spacing w:after="0"/>
              <w:jc w:val="left"/>
            </w:pPr>
            <w:r>
              <w:t>Server</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258DA8" w14:textId="77777777" w:rsidR="003F6FB6" w:rsidRDefault="003F6FB6" w:rsidP="007D3F7D">
            <w:pPr>
              <w:spacing w:after="0"/>
              <w:jc w:val="left"/>
            </w:pPr>
            <w:r>
              <w:t>Contains information about how the server handles requests [e.g., Werkzeug/2.1.2 Python/3.9.7]</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B85945" w14:textId="77777777" w:rsidR="003F6FB6" w:rsidRDefault="003F6FB6" w:rsidP="007D3F7D">
            <w:pPr>
              <w:spacing w:after="0"/>
              <w:jc w:val="left"/>
            </w:pPr>
            <w:r>
              <w:t>String</w:t>
            </w:r>
          </w:p>
        </w:tc>
      </w:tr>
      <w:tr w:rsidR="003F6FB6" w14:paraId="37D373E3"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458EE6" w14:textId="77777777" w:rsidR="003F6FB6" w:rsidRDefault="003F6FB6" w:rsidP="007D3F7D">
            <w:pPr>
              <w:spacing w:after="0"/>
              <w:jc w:val="left"/>
            </w:pPr>
            <w:r>
              <w:t>Content-Type</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87E7B1" w14:textId="77777777" w:rsidR="003F6FB6" w:rsidRDefault="003F6FB6" w:rsidP="007D3F7D">
            <w:pPr>
              <w:spacing w:after="0"/>
              <w:jc w:val="left"/>
            </w:pPr>
            <w:r>
              <w:t>Length of the content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05ED9" w14:textId="77777777" w:rsidR="003F6FB6" w:rsidRDefault="003F6FB6" w:rsidP="007D3F7D">
            <w:pPr>
              <w:spacing w:after="0"/>
              <w:jc w:val="left"/>
            </w:pPr>
            <w:r>
              <w:t>String</w:t>
            </w:r>
          </w:p>
        </w:tc>
      </w:tr>
      <w:tr w:rsidR="003F6FB6" w14:paraId="0D286078"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11A920" w14:textId="77777777" w:rsidR="003F6FB6" w:rsidRDefault="003F6FB6" w:rsidP="007D3F7D">
            <w:pPr>
              <w:spacing w:after="0"/>
              <w:jc w:val="left"/>
            </w:pPr>
            <w:r>
              <w:t>Date</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20C6A" w14:textId="77777777" w:rsidR="003F6FB6" w:rsidRDefault="003F6FB6" w:rsidP="007D3F7D">
            <w:pPr>
              <w:spacing w:after="0"/>
              <w:jc w:val="left"/>
            </w:pPr>
            <w:r>
              <w:t>Date of operation execution e.g. - [Tue, 17 May 2022 06:30:16 GMT]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F3058A" w14:textId="77777777" w:rsidR="003F6FB6" w:rsidRDefault="003F6FB6" w:rsidP="007D3F7D">
            <w:pPr>
              <w:spacing w:after="0"/>
              <w:jc w:val="left"/>
            </w:pPr>
            <w:r>
              <w:t>Datetime</w:t>
            </w:r>
          </w:p>
        </w:tc>
      </w:tr>
      <w:tr w:rsidR="003F6FB6" w14:paraId="248541E2" w14:textId="77777777" w:rsidTr="008145B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098D32" w14:textId="77777777" w:rsidR="003F6FB6" w:rsidRDefault="003F6FB6" w:rsidP="007D3F7D">
            <w:pPr>
              <w:spacing w:after="0"/>
              <w:jc w:val="left"/>
            </w:pPr>
            <w:r>
              <w:t>Content-Length</w:t>
            </w:r>
          </w:p>
        </w:tc>
        <w:tc>
          <w:tcPr>
            <w:tcW w:w="31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A9A72" w14:textId="77777777" w:rsidR="003F6FB6" w:rsidRDefault="003F6FB6" w:rsidP="007D3F7D">
            <w:pPr>
              <w:spacing w:after="0"/>
              <w:jc w:val="left"/>
            </w:pPr>
            <w:r>
              <w:t>Length of the content</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3D4BD" w14:textId="77777777" w:rsidR="003F6FB6" w:rsidRDefault="003F6FB6" w:rsidP="007D3F7D">
            <w:pPr>
              <w:spacing w:after="0"/>
              <w:jc w:val="left"/>
            </w:pPr>
            <w:r>
              <w:t>Bytes</w:t>
            </w:r>
          </w:p>
        </w:tc>
      </w:tr>
    </w:tbl>
    <w:p w14:paraId="6EFA77EF" w14:textId="4F49AA53" w:rsidR="003F6FB6" w:rsidRPr="003F6FB6" w:rsidRDefault="00226C95"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3F6FB6" w14:paraId="4C806CED" w14:textId="77777777" w:rsidTr="00226C95">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D29346" w14:textId="77777777" w:rsidR="003F6FB6" w:rsidRPr="00226C95" w:rsidRDefault="003F6FB6" w:rsidP="007D3F7D">
            <w:pPr>
              <w:spacing w:after="0"/>
              <w:jc w:val="left"/>
              <w:rPr>
                <w:color w:val="000000" w:themeColor="text1"/>
              </w:rPr>
            </w:pPr>
            <w:r w:rsidRPr="00226C95">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68BF52" w14:textId="77777777" w:rsidR="003F6FB6" w:rsidRPr="00226C95" w:rsidRDefault="003F6FB6" w:rsidP="007D3F7D">
            <w:pPr>
              <w:spacing w:after="0"/>
              <w:jc w:val="left"/>
              <w:rPr>
                <w:color w:val="000000" w:themeColor="text1"/>
              </w:rPr>
            </w:pPr>
            <w:r w:rsidRPr="00226C95">
              <w:rPr>
                <w:color w:val="000000" w:themeColor="text1"/>
              </w:rPr>
              <w:t>Result Description</w:t>
            </w:r>
          </w:p>
        </w:tc>
      </w:tr>
      <w:tr w:rsidR="003F6FB6" w14:paraId="55512F58"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DFAC84" w14:textId="77777777" w:rsidR="003F6FB6" w:rsidRDefault="003F6FB6" w:rsidP="007D3F7D">
            <w:pPr>
              <w:spacing w:after="0"/>
              <w:jc w:val="left"/>
            </w:pPr>
            <w: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EA3DCA" w14:textId="3C70567B" w:rsidR="003F6FB6" w:rsidRDefault="003F6FB6"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6674673B" w14:textId="395C4AD4" w:rsidR="00226C95" w:rsidRDefault="00226C95" w:rsidP="001F2913">
      <w:pPr>
        <w:pStyle w:val="Heading4"/>
        <w:sectPr w:rsidR="00226C95" w:rsidSect="00F635E6">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3F6FB6" w14:paraId="5E281267"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332964" w14:textId="77777777" w:rsidR="003F6FB6" w:rsidRDefault="003F6FB6" w:rsidP="007D3F7D">
            <w:pPr>
              <w:spacing w:after="0"/>
              <w:jc w:val="left"/>
            </w:pPr>
            <w: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C7E5BA" w14:textId="77777777" w:rsidR="003F6FB6" w:rsidRDefault="003F6FB6" w:rsidP="007D3F7D">
            <w:pPr>
              <w:spacing w:after="0"/>
              <w:jc w:val="left"/>
            </w:pPr>
            <w: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C4E8E9" w14:textId="77777777" w:rsidR="003F6FB6" w:rsidRDefault="003F6FB6" w:rsidP="007D3F7D">
            <w:pPr>
              <w:spacing w:after="0"/>
              <w:jc w:val="left"/>
            </w:pPr>
            <w:r>
              <w:t>Error Description</w:t>
            </w:r>
          </w:p>
        </w:tc>
      </w:tr>
      <w:tr w:rsidR="003F6FB6" w14:paraId="152EDA1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6D881" w14:textId="77777777" w:rsidR="003F6FB6" w:rsidRDefault="003F6FB6" w:rsidP="007D3F7D">
            <w:pPr>
              <w:spacing w:after="0"/>
              <w:jc w:val="left"/>
            </w:pPr>
            <w: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BC9399" w14:textId="77777777" w:rsidR="003F6FB6" w:rsidRDefault="003F6FB6" w:rsidP="007D3F7D">
            <w:pPr>
              <w:spacing w:after="0"/>
              <w:jc w:val="left"/>
            </w:pPr>
            <w: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771A0B" w14:textId="282A50FE" w:rsidR="003F6FB6" w:rsidRDefault="003F6FB6"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3F6FB6" w14:paraId="023E26C9"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13969" w14:textId="77777777" w:rsidR="003F6FB6" w:rsidRDefault="003F6FB6" w:rsidP="007D3F7D">
            <w:pPr>
              <w:spacing w:after="0"/>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44C8F" w14:textId="77777777" w:rsidR="003F6FB6" w:rsidRDefault="003F6FB6" w:rsidP="007D3F7D">
            <w:pPr>
              <w:spacing w:after="0"/>
              <w:jc w:val="left"/>
            </w:pPr>
            <w: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9D481" w14:textId="77777777" w:rsidR="003F6FB6" w:rsidRDefault="003F6FB6" w:rsidP="007D3F7D">
            <w:pPr>
              <w:spacing w:after="0" w:line="252" w:lineRule="auto"/>
              <w:jc w:val="left"/>
            </w:pPr>
            <w:r>
              <w:t>Unauthorized User</w:t>
            </w:r>
          </w:p>
          <w:p w14:paraId="4F8A2870" w14:textId="15491FD8" w:rsidR="003F6FB6" w:rsidRDefault="005034C1" w:rsidP="007D3F7D">
            <w:pPr>
              <w:spacing w:after="0" w:line="252" w:lineRule="auto"/>
              <w:jc w:val="left"/>
            </w:pPr>
            <w:r>
              <w:t>Header Token</w:t>
            </w:r>
            <w:r w:rsidR="003F6FB6">
              <w:t xml:space="preserve"> could be missing</w:t>
            </w:r>
          </w:p>
        </w:tc>
      </w:tr>
      <w:tr w:rsidR="003F6FB6" w14:paraId="6C99BFC2"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62952F" w14:textId="77777777" w:rsidR="003F6FB6" w:rsidRDefault="003F6FB6" w:rsidP="007D3F7D">
            <w:pPr>
              <w:spacing w:after="0"/>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1ED57" w14:textId="77777777" w:rsidR="003F6FB6" w:rsidRDefault="003F6FB6" w:rsidP="007D3F7D">
            <w:pPr>
              <w:spacing w:after="0"/>
              <w:jc w:val="left"/>
            </w:pPr>
            <w: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AF51A" w14:textId="77777777" w:rsidR="003F6FB6" w:rsidRDefault="003F6FB6" w:rsidP="007D3F7D">
            <w:pPr>
              <w:spacing w:after="0" w:line="252" w:lineRule="auto"/>
              <w:jc w:val="left"/>
            </w:pPr>
            <w:r>
              <w:t>Bad request</w:t>
            </w:r>
          </w:p>
        </w:tc>
      </w:tr>
    </w:tbl>
    <w:p w14:paraId="59950B6E" w14:textId="77777777" w:rsidR="00226C95" w:rsidRDefault="00226C95" w:rsidP="001F2913">
      <w:pPr>
        <w:pStyle w:val="Heading4"/>
        <w:rPr>
          <w:lang w:eastAsia="en-IN"/>
        </w:rPr>
        <w:sectPr w:rsidR="00226C95" w:rsidSect="00226C95">
          <w:type w:val="continuous"/>
          <w:pgSz w:w="15840" w:h="15840" w:orient="landscape" w:code="1"/>
          <w:pgMar w:top="1440" w:right="1440" w:bottom="1440" w:left="1440" w:header="720" w:footer="720" w:gutter="0"/>
          <w:cols w:space="720"/>
        </w:sectPr>
      </w:pPr>
    </w:p>
    <w:p w14:paraId="63F40E89" w14:textId="423CD454" w:rsidR="003B21C9" w:rsidRPr="00981208" w:rsidRDefault="00226C95" w:rsidP="001F2913">
      <w:pPr>
        <w:pStyle w:val="Heading4"/>
        <w:rPr>
          <w:lang w:eastAsia="en-IN"/>
        </w:rPr>
      </w:pPr>
      <w:r>
        <w:rPr>
          <w:lang w:eastAsia="en-IN"/>
        </w:rP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257"/>
        <w:gridCol w:w="7722"/>
        <w:gridCol w:w="2981"/>
      </w:tblGrid>
      <w:tr w:rsidR="003B21C9" w:rsidRPr="00981208" w14:paraId="7A63ACC3" w14:textId="77777777" w:rsidTr="00226C95">
        <w:trPr>
          <w:trHeight w:val="196"/>
        </w:trPr>
        <w:tc>
          <w:tcPr>
            <w:tcW w:w="8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CB2F9B" w14:textId="77777777" w:rsidR="003B21C9" w:rsidRPr="00981208" w:rsidRDefault="003B21C9" w:rsidP="007D3F7D">
            <w:pPr>
              <w:spacing w:after="0"/>
              <w:jc w:val="left"/>
            </w:pPr>
            <w:bookmarkStart w:id="61" w:name="OLE_LINK74"/>
            <w:r w:rsidRPr="00981208">
              <w:t>Operation name</w:t>
            </w:r>
          </w:p>
        </w:tc>
        <w:tc>
          <w:tcPr>
            <w:tcW w:w="29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EE1CE1" w14:textId="77777777" w:rsidR="003B21C9" w:rsidRPr="00981208" w:rsidRDefault="003B21C9" w:rsidP="007D3F7D">
            <w:pPr>
              <w:spacing w:after="0"/>
              <w:jc w:val="left"/>
            </w:pPr>
            <w:r w:rsidRPr="00981208">
              <w:t>Query</w:t>
            </w:r>
          </w:p>
        </w:tc>
        <w:tc>
          <w:tcPr>
            <w:tcW w:w="11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D6E032" w14:textId="77777777" w:rsidR="003B21C9" w:rsidRPr="00981208" w:rsidRDefault="003B21C9" w:rsidP="007D3F7D">
            <w:pPr>
              <w:spacing w:after="0"/>
              <w:jc w:val="left"/>
            </w:pPr>
            <w:r w:rsidRPr="00981208">
              <w:t>Variable</w:t>
            </w:r>
          </w:p>
        </w:tc>
      </w:tr>
      <w:tr w:rsidR="003B21C9" w:rsidRPr="00981208" w14:paraId="7CDD2814" w14:textId="77777777" w:rsidTr="00226C95">
        <w:trPr>
          <w:trHeight w:val="54"/>
        </w:trPr>
        <w:tc>
          <w:tcPr>
            <w:tcW w:w="8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7A36F" w14:textId="1004449A" w:rsidR="003B21C9" w:rsidRPr="0074557E" w:rsidRDefault="00447886" w:rsidP="00226C95">
            <w:pPr>
              <w:pStyle w:val="codesample"/>
            </w:pPr>
            <w:proofErr w:type="spellStart"/>
            <w:r w:rsidRPr="0074557E">
              <w:rPr>
                <w:shd w:val="clear" w:color="auto" w:fill="FFFFFF"/>
              </w:rPr>
              <w:t>MyQuery</w:t>
            </w:r>
            <w:proofErr w:type="spellEnd"/>
          </w:p>
        </w:tc>
        <w:tc>
          <w:tcPr>
            <w:tcW w:w="29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41631C" w14:textId="14B63A8F" w:rsidR="003B21C9" w:rsidRPr="0074557E" w:rsidRDefault="00447886" w:rsidP="00226C95">
            <w:pPr>
              <w:pStyle w:val="codesample"/>
            </w:pPr>
            <w:r w:rsidRPr="0074557E">
              <w:rPr>
                <w:shd w:val="clear" w:color="auto" w:fill="FFFFFF"/>
              </w:rPr>
              <w:t xml:space="preserve">query </w:t>
            </w:r>
            <w:bookmarkStart w:id="62" w:name="OLE_LINK15"/>
            <w:proofErr w:type="spellStart"/>
            <w:r w:rsidRPr="0074557E">
              <w:rPr>
                <w:shd w:val="clear" w:color="auto" w:fill="FFFFFF"/>
              </w:rPr>
              <w:t>MyQuery</w:t>
            </w:r>
            <w:bookmarkEnd w:id="62"/>
            <w:proofErr w:type="spellEnd"/>
            <w:r w:rsidRPr="0074557E">
              <w:rPr>
                <w:shd w:val="clear" w:color="auto" w:fill="FFFFFF"/>
              </w:rPr>
              <w:t xml:space="preserve">($version: String!, $payload: </w:t>
            </w:r>
            <w:proofErr w:type="spellStart"/>
            <w:r w:rsidRPr="0074557E">
              <w:rPr>
                <w:shd w:val="clear" w:color="auto" w:fill="FFFFFF"/>
              </w:rPr>
              <w:t>queryInput_purviewAssetSuggestion_input_Input</w:t>
            </w:r>
            <w:proofErr w:type="spellEnd"/>
            <w:r w:rsidRPr="0074557E">
              <w:rPr>
                <w:shd w:val="clear" w:color="auto" w:fill="FFFFFF"/>
              </w:rPr>
              <w:t>) {</w:t>
            </w:r>
            <w:r w:rsidRPr="0074557E">
              <w:br/>
            </w:r>
            <w:proofErr w:type="spellStart"/>
            <w:r w:rsidRPr="0074557E">
              <w:rPr>
                <w:shd w:val="clear" w:color="auto" w:fill="FFFFFF"/>
              </w:rPr>
              <w:t>purviewAssetSuggestion</w:t>
            </w:r>
            <w:proofErr w:type="spellEnd"/>
            <w:r w:rsidRPr="0074557E">
              <w:rPr>
                <w:shd w:val="clear" w:color="auto" w:fill="FFFFFF"/>
              </w:rPr>
              <w:t>(input: $payload, version: $version) {</w:t>
            </w:r>
            <w:r w:rsidRPr="0074557E">
              <w:br/>
            </w:r>
            <w:r w:rsidRPr="0074557E">
              <w:rPr>
                <w:shd w:val="clear" w:color="auto" w:fill="FFFFFF"/>
              </w:rPr>
              <w:t>value {</w:t>
            </w:r>
            <w:r w:rsidRPr="0074557E">
              <w:br/>
            </w:r>
            <w:r w:rsidRPr="0074557E">
              <w:rPr>
                <w:shd w:val="clear" w:color="auto" w:fill="FFFFFF"/>
              </w:rPr>
              <w:t>_</w:t>
            </w:r>
            <w:proofErr w:type="spellStart"/>
            <w:r w:rsidRPr="0074557E">
              <w:rPr>
                <w:shd w:val="clear" w:color="auto" w:fill="FFFFFF"/>
              </w:rPr>
              <w:t>AT_search_score</w:t>
            </w:r>
            <w:proofErr w:type="spellEnd"/>
            <w:r w:rsidRPr="0074557E">
              <w:br/>
            </w:r>
            <w:r w:rsidRPr="0074557E">
              <w:rPr>
                <w:shd w:val="clear" w:color="auto" w:fill="FFFFFF"/>
              </w:rPr>
              <w:t>_</w:t>
            </w:r>
            <w:proofErr w:type="spellStart"/>
            <w:r w:rsidRPr="0074557E">
              <w:rPr>
                <w:shd w:val="clear" w:color="auto" w:fill="FFFFFF"/>
              </w:rPr>
              <w:t>AT_search_text</w:t>
            </w:r>
            <w:proofErr w:type="spellEnd"/>
            <w:r w:rsidRPr="0074557E">
              <w:br/>
            </w:r>
            <w:r w:rsidRPr="0074557E">
              <w:rPr>
                <w:shd w:val="clear" w:color="auto" w:fill="FFFFFF"/>
              </w:rPr>
              <w:t>assetType</w:t>
            </w:r>
            <w:r w:rsidRPr="0074557E">
              <w:br/>
            </w:r>
            <w:proofErr w:type="spellStart"/>
            <w:r w:rsidRPr="0074557E">
              <w:rPr>
                <w:shd w:val="clear" w:color="auto" w:fill="FFFFFF"/>
              </w:rPr>
              <w:t>createBy</w:t>
            </w:r>
            <w:proofErr w:type="spellEnd"/>
            <w:r w:rsidRPr="0074557E">
              <w:br/>
            </w:r>
            <w:proofErr w:type="spellStart"/>
            <w:r w:rsidRPr="0074557E">
              <w:rPr>
                <w:shd w:val="clear" w:color="auto" w:fill="FFFFFF"/>
              </w:rPr>
              <w:t>createTime</w:t>
            </w:r>
            <w:proofErr w:type="spellEnd"/>
            <w:r w:rsidRPr="0074557E">
              <w:br/>
            </w:r>
            <w:proofErr w:type="spellStart"/>
            <w:r w:rsidRPr="0074557E">
              <w:rPr>
                <w:shd w:val="clear" w:color="auto" w:fill="FFFFFF"/>
              </w:rPr>
              <w:t>displayText</w:t>
            </w:r>
            <w:proofErr w:type="spellEnd"/>
            <w:r w:rsidRPr="0074557E">
              <w:br/>
            </w:r>
            <w:proofErr w:type="spellStart"/>
            <w:r w:rsidRPr="0074557E">
              <w:rPr>
                <w:shd w:val="clear" w:color="auto" w:fill="FFFFFF"/>
              </w:rPr>
              <w:t>entityFullTypeName</w:t>
            </w:r>
            <w:proofErr w:type="spellEnd"/>
            <w:r w:rsidRPr="0074557E">
              <w:br/>
            </w:r>
            <w:r w:rsidRPr="0074557E">
              <w:rPr>
                <w:shd w:val="clear" w:color="auto" w:fill="FFFFFF"/>
              </w:rPr>
              <w:t>entityType</w:t>
            </w:r>
            <w:r w:rsidRPr="0074557E">
              <w:br/>
            </w:r>
            <w:r w:rsidRPr="0074557E">
              <w:rPr>
                <w:shd w:val="clear" w:color="auto" w:fill="FFFFFF"/>
              </w:rPr>
              <w:t>id</w:t>
            </w:r>
            <w:r w:rsidRPr="0074557E">
              <w:br/>
            </w:r>
            <w:proofErr w:type="spellStart"/>
            <w:r w:rsidRPr="0074557E">
              <w:rPr>
                <w:shd w:val="clear" w:color="auto" w:fill="FFFFFF"/>
              </w:rPr>
              <w:t>isIndexed</w:t>
            </w:r>
            <w:proofErr w:type="spellEnd"/>
            <w:r w:rsidRPr="0074557E">
              <w:br/>
            </w:r>
            <w:r w:rsidRPr="0074557E">
              <w:rPr>
                <w:shd w:val="clear" w:color="auto" w:fill="FFFFFF"/>
              </w:rPr>
              <w:t>name</w:t>
            </w:r>
            <w:r w:rsidRPr="0074557E">
              <w:br/>
            </w:r>
            <w:proofErr w:type="spellStart"/>
            <w:r w:rsidRPr="0074557E">
              <w:rPr>
                <w:shd w:val="clear" w:color="auto" w:fill="FFFFFF"/>
              </w:rPr>
              <w:t>objectType</w:t>
            </w:r>
            <w:proofErr w:type="spellEnd"/>
            <w:r w:rsidRPr="0074557E">
              <w:br/>
            </w:r>
            <w:proofErr w:type="spellStart"/>
            <w:r w:rsidRPr="0074557E">
              <w:rPr>
                <w:shd w:val="clear" w:color="auto" w:fill="FFFFFF"/>
              </w:rPr>
              <w:t>qualifiedName</w:t>
            </w:r>
            <w:proofErr w:type="spellEnd"/>
            <w:r w:rsidRPr="0074557E">
              <w:br/>
            </w:r>
            <w:proofErr w:type="spellStart"/>
            <w:r w:rsidRPr="0074557E">
              <w:rPr>
                <w:shd w:val="clear" w:color="auto" w:fill="FFFFFF"/>
              </w:rPr>
              <w:t>updateBy</w:t>
            </w:r>
            <w:proofErr w:type="spellEnd"/>
            <w:r w:rsidRPr="0074557E">
              <w:br/>
            </w:r>
            <w:proofErr w:type="spellStart"/>
            <w:r w:rsidRPr="0074557E">
              <w:rPr>
                <w:shd w:val="clear" w:color="auto" w:fill="FFFFFF"/>
              </w:rPr>
              <w:t>updateTime</w:t>
            </w:r>
            <w:proofErr w:type="spellEnd"/>
            <w:r w:rsidRPr="0074557E">
              <w:br/>
            </w:r>
            <w:r w:rsidRPr="0074557E">
              <w:rPr>
                <w:shd w:val="clear" w:color="auto" w:fill="FFFFFF"/>
              </w:rPr>
              <w:t>__</w:t>
            </w:r>
            <w:proofErr w:type="spellStart"/>
            <w:r w:rsidRPr="0074557E">
              <w:rPr>
                <w:shd w:val="clear" w:color="auto" w:fill="FFFFFF"/>
              </w:rPr>
              <w:t>typename</w:t>
            </w:r>
            <w:proofErr w:type="spellEnd"/>
            <w:r w:rsidRPr="0074557E">
              <w:br/>
            </w:r>
            <w:r w:rsidRPr="0074557E">
              <w:rPr>
                <w:shd w:val="clear" w:color="auto" w:fill="FFFFFF"/>
              </w:rPr>
              <w:t>}</w:t>
            </w:r>
            <w:r w:rsidRPr="0074557E">
              <w:br/>
            </w:r>
            <w:r w:rsidRPr="0074557E">
              <w:rPr>
                <w:shd w:val="clear" w:color="auto" w:fill="FFFFFF"/>
              </w:rPr>
              <w:t>__</w:t>
            </w:r>
            <w:proofErr w:type="spellStart"/>
            <w:r w:rsidRPr="0074557E">
              <w:rPr>
                <w:shd w:val="clear" w:color="auto" w:fill="FFFFFF"/>
              </w:rPr>
              <w:t>typename</w:t>
            </w:r>
            <w:proofErr w:type="spellEnd"/>
            <w:r w:rsidRPr="0074557E">
              <w:br/>
            </w:r>
            <w:r w:rsidRPr="0074557E">
              <w:rPr>
                <w:shd w:val="clear" w:color="auto" w:fill="FFFFFF"/>
              </w:rPr>
              <w:t>}</w:t>
            </w:r>
            <w:r w:rsidRPr="0074557E">
              <w:br/>
            </w:r>
            <w:r w:rsidRPr="0074557E">
              <w:rPr>
                <w:shd w:val="clear" w:color="auto" w:fill="FFFFFF"/>
              </w:rPr>
              <w:t>}</w:t>
            </w:r>
          </w:p>
        </w:tc>
        <w:tc>
          <w:tcPr>
            <w:tcW w:w="11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122EFF" w14:textId="77777777" w:rsidR="003B21C9" w:rsidRPr="0074557E" w:rsidRDefault="003B21C9" w:rsidP="00226C95">
            <w:pPr>
              <w:pStyle w:val="codesample"/>
            </w:pPr>
            <w:r w:rsidRPr="0074557E">
              <w:t>"variables": {</w:t>
            </w:r>
          </w:p>
          <w:p w14:paraId="11A1DF48" w14:textId="77777777" w:rsidR="00E4040F" w:rsidRPr="0074557E" w:rsidRDefault="00E4040F" w:rsidP="00226C95">
            <w:pPr>
              <w:pStyle w:val="codesample"/>
            </w:pPr>
            <w:r w:rsidRPr="0074557E">
              <w:t xml:space="preserve">  "version": "2023-02-01-preview",</w:t>
            </w:r>
          </w:p>
          <w:p w14:paraId="09FF7D30" w14:textId="77777777" w:rsidR="00E4040F" w:rsidRPr="0074557E" w:rsidRDefault="00E4040F" w:rsidP="00226C95">
            <w:pPr>
              <w:pStyle w:val="codesample"/>
            </w:pPr>
            <w:r w:rsidRPr="0074557E">
              <w:t xml:space="preserve">  "payload": {</w:t>
            </w:r>
          </w:p>
          <w:p w14:paraId="29725E79" w14:textId="77777777" w:rsidR="00E4040F" w:rsidRPr="0074557E" w:rsidRDefault="00E4040F" w:rsidP="00226C95">
            <w:pPr>
              <w:pStyle w:val="codesample"/>
            </w:pPr>
            <w:r w:rsidRPr="0074557E">
              <w:t xml:space="preserve">    "keywords": "Doc"</w:t>
            </w:r>
          </w:p>
          <w:p w14:paraId="239F1F1A" w14:textId="77777777" w:rsidR="00E4040F" w:rsidRPr="0074557E" w:rsidRDefault="00E4040F" w:rsidP="00226C95">
            <w:pPr>
              <w:pStyle w:val="codesample"/>
            </w:pPr>
            <w:r w:rsidRPr="0074557E">
              <w:t xml:space="preserve">  }</w:t>
            </w:r>
          </w:p>
          <w:p w14:paraId="1A81B3D8" w14:textId="2A78E570" w:rsidR="003B21C9" w:rsidRPr="0074557E" w:rsidRDefault="003B21C9" w:rsidP="00226C95">
            <w:pPr>
              <w:pStyle w:val="codesample"/>
            </w:pPr>
            <w:r w:rsidRPr="0074557E">
              <w:t>},</w:t>
            </w:r>
          </w:p>
        </w:tc>
      </w:tr>
    </w:tbl>
    <w:p w14:paraId="386C0FA0" w14:textId="77777777" w:rsidR="00226C95" w:rsidRDefault="00226C95" w:rsidP="00FF42CE">
      <w:pPr>
        <w:pStyle w:val="Heading3"/>
        <w:sectPr w:rsidR="00226C95" w:rsidSect="00226C95">
          <w:pgSz w:w="15840" w:h="15840" w:orient="landscape" w:code="1"/>
          <w:pgMar w:top="1440" w:right="1440" w:bottom="1440" w:left="1440" w:header="720" w:footer="720" w:gutter="0"/>
          <w:cols w:space="720"/>
        </w:sectPr>
      </w:pPr>
      <w:bookmarkStart w:id="63" w:name="OLE_LINK39"/>
      <w:bookmarkStart w:id="64" w:name="OLE_LINK67"/>
      <w:bookmarkEnd w:id="59"/>
      <w:bookmarkEnd w:id="61"/>
    </w:p>
    <w:p w14:paraId="2D53B308" w14:textId="0D116D15" w:rsidR="00A061C9" w:rsidRPr="00981208" w:rsidRDefault="00A061C9" w:rsidP="00FF42CE">
      <w:pPr>
        <w:pStyle w:val="Heading3"/>
      </w:pPr>
      <w:bookmarkStart w:id="65" w:name="_Toc220931937"/>
      <w:r w:rsidRPr="00FF42CE">
        <w:lastRenderedPageBreak/>
        <w:t xml:space="preserve">POST </w:t>
      </w:r>
      <w:r w:rsidR="00A7204F">
        <w:t>-</w:t>
      </w:r>
      <w:r w:rsidR="00AA4191">
        <w:t xml:space="preserve"> </w:t>
      </w:r>
      <w:r w:rsidR="00AC564D" w:rsidRPr="00FF42CE">
        <w:t>Aut</w:t>
      </w:r>
      <w:r w:rsidR="001D65D6" w:rsidRPr="00FF42CE">
        <w:t>o</w:t>
      </w:r>
      <w:r w:rsidR="00AC564D" w:rsidRPr="00FF42CE">
        <w:t>complete</w:t>
      </w:r>
      <w:bookmarkEnd w:id="65"/>
    </w:p>
    <w:p w14:paraId="7F0808F4" w14:textId="0EB86446" w:rsidR="00A061C9" w:rsidRPr="00226C95" w:rsidRDefault="00A061C9" w:rsidP="00226C95">
      <w:bookmarkStart w:id="66" w:name="OLE_LINK56"/>
      <w:r w:rsidRPr="00226C95">
        <w:t xml:space="preserve">This microservice is a POST call to the Query </w:t>
      </w:r>
      <w:r w:rsidR="0037549D" w:rsidRPr="00226C95">
        <w:t>Engine</w:t>
      </w:r>
      <w:r w:rsidRPr="00226C95">
        <w:t xml:space="preserve"> server hosted at the </w:t>
      </w:r>
      <w:r w:rsidR="0037549D" w:rsidRPr="00226C95">
        <w:t>backend</w:t>
      </w:r>
      <w:r w:rsidRPr="00226C95">
        <w:t xml:space="preserve"> to get details of </w:t>
      </w:r>
      <w:r w:rsidR="00B66003" w:rsidRPr="00226C95">
        <w:t>auto</w:t>
      </w:r>
      <w:r w:rsidR="000A013D" w:rsidRPr="00226C95">
        <w:t>-</w:t>
      </w:r>
      <w:r w:rsidR="00B66003" w:rsidRPr="00226C95">
        <w:t xml:space="preserve">complete </w:t>
      </w:r>
      <w:r w:rsidR="000A013D" w:rsidRPr="00226C95">
        <w:t xml:space="preserve">suggestions </w:t>
      </w:r>
      <w:r w:rsidR="00B66003" w:rsidRPr="00226C95">
        <w:t>for</w:t>
      </w:r>
      <w:r w:rsidR="000A013D" w:rsidRPr="00226C95">
        <w:t xml:space="preserve"> the entered</w:t>
      </w:r>
      <w:r w:rsidR="00B66003" w:rsidRPr="00226C95">
        <w:t xml:space="preserve"> search</w:t>
      </w:r>
      <w:r w:rsidR="000A013D" w:rsidRPr="00226C95">
        <w:t xml:space="preserve"> </w:t>
      </w:r>
      <w:r w:rsidR="00013888" w:rsidRPr="00226C95">
        <w:t>keyword</w:t>
      </w:r>
      <w:r w:rsidRPr="00226C95">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3A2491" w14:paraId="7914E71F"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56DF71" w14:textId="77777777" w:rsidR="003A2491" w:rsidRDefault="003A2491"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6EA3C" w14:textId="77777777" w:rsidR="003A2491" w:rsidRDefault="003A2491" w:rsidP="007D3F7D">
            <w:pPr>
              <w:spacing w:after="0"/>
              <w:jc w:val="left"/>
            </w:pPr>
            <w:r>
              <w:t xml:space="preserve"> HTTPS</w:t>
            </w:r>
          </w:p>
        </w:tc>
      </w:tr>
      <w:tr w:rsidR="003A2491" w14:paraId="54A3F806"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F37C9C" w14:textId="1206905C" w:rsidR="003A2491" w:rsidRDefault="003A2491"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03952" w14:textId="77777777" w:rsidR="003A2491" w:rsidRDefault="003A2491" w:rsidP="007D3F7D">
            <w:pPr>
              <w:spacing w:after="0"/>
              <w:jc w:val="left"/>
            </w:pPr>
            <w:hyperlink r:id="rId33" w:history="1">
              <w:r>
                <w:rPr>
                  <w:rStyle w:val="Hyperlink"/>
                </w:rPr>
                <w:t>https://ix-dev-apimgmt.azure-api.net/query-engine-api?subscription-key=**************</w:t>
              </w:r>
            </w:hyperlink>
            <w:r>
              <w:t xml:space="preserve"> </w:t>
            </w:r>
          </w:p>
        </w:tc>
      </w:tr>
      <w:tr w:rsidR="003A2491" w14:paraId="7D3883B3"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6ED3F9" w14:textId="77777777" w:rsidR="003A2491" w:rsidRDefault="003A2491"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C6D07A" w14:textId="77777777" w:rsidR="003A2491" w:rsidRDefault="003A2491" w:rsidP="007D3F7D">
            <w:pPr>
              <w:spacing w:after="0"/>
              <w:jc w:val="left"/>
            </w:pPr>
            <w:r>
              <w:t xml:space="preserve"> POST</w:t>
            </w:r>
          </w:p>
        </w:tc>
      </w:tr>
      <w:tr w:rsidR="003A2491" w14:paraId="5A774080"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C2170BF" w14:textId="77777777" w:rsidR="003A2491" w:rsidRDefault="003A2491"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EF4001" w14:textId="77777777" w:rsidR="003A2491" w:rsidRDefault="003A2491" w:rsidP="007D3F7D">
            <w:pPr>
              <w:spacing w:after="0"/>
              <w:jc w:val="left"/>
            </w:pPr>
            <w:r>
              <w:t>application / json</w:t>
            </w:r>
          </w:p>
        </w:tc>
      </w:tr>
      <w:tr w:rsidR="003A2491" w14:paraId="2CB75D6E"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BF25C0C" w14:textId="77777777" w:rsidR="003A2491" w:rsidRDefault="003A2491"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C20145" w14:textId="77777777" w:rsidR="003A2491" w:rsidRDefault="003A2491" w:rsidP="007D3F7D">
            <w:pPr>
              <w:spacing w:after="0"/>
              <w:jc w:val="left"/>
            </w:pPr>
            <w:r>
              <w:t>Query Parameter: Subscription-key of the application (example, query engine)</w:t>
            </w:r>
          </w:p>
        </w:tc>
      </w:tr>
    </w:tbl>
    <w:p w14:paraId="1E36CEF8"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346"/>
        <w:gridCol w:w="1280"/>
        <w:gridCol w:w="1532"/>
      </w:tblGrid>
      <w:tr w:rsidR="00A061C9" w:rsidRPr="00981208" w14:paraId="03E386FB" w14:textId="77777777" w:rsidTr="00226C95">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420CB4" w14:textId="77777777" w:rsidR="00A061C9" w:rsidRPr="00981208" w:rsidRDefault="00A061C9"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EE1A3F" w14:textId="77777777" w:rsidR="00A061C9" w:rsidRPr="00981208" w:rsidRDefault="00A061C9"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71E051" w14:textId="77777777" w:rsidR="00A061C9" w:rsidRPr="00981208" w:rsidRDefault="00A061C9" w:rsidP="007D3F7D">
            <w:pPr>
              <w:spacing w:after="0"/>
              <w:jc w:val="left"/>
            </w:pPr>
            <w:r w:rsidRPr="00981208">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B75FD0" w14:textId="77777777" w:rsidR="00A061C9" w:rsidRPr="00981208" w:rsidRDefault="00A061C9" w:rsidP="007D3F7D">
            <w:pPr>
              <w:spacing w:after="0"/>
              <w:jc w:val="left"/>
            </w:pPr>
            <w:r w:rsidRPr="00981208">
              <w:t>Type</w:t>
            </w:r>
          </w:p>
        </w:tc>
      </w:tr>
      <w:tr w:rsidR="00A061C9" w:rsidRPr="00981208" w14:paraId="0C9AC903" w14:textId="77777777" w:rsidTr="00226C95">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BE0B8C" w14:textId="77777777" w:rsidR="00A061C9" w:rsidRPr="00981208" w:rsidRDefault="00A061C9" w:rsidP="007D3F7D">
            <w:pPr>
              <w:spacing w:after="0"/>
              <w:jc w:val="left"/>
            </w:pPr>
            <w:r w:rsidRPr="00981208">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DD4D2" w14:textId="77777777" w:rsidR="00A061C9" w:rsidRPr="00981208" w:rsidRDefault="00A061C9"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6A69C3" w14:textId="77777777" w:rsidR="00A061C9" w:rsidRPr="00981208" w:rsidRDefault="00A061C9"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81FDA" w14:textId="77777777" w:rsidR="00A061C9" w:rsidRPr="00981208" w:rsidRDefault="00A061C9" w:rsidP="007D3F7D">
            <w:pPr>
              <w:spacing w:after="0"/>
              <w:jc w:val="left"/>
            </w:pPr>
            <w:r w:rsidRPr="00981208">
              <w:t>String</w:t>
            </w:r>
          </w:p>
        </w:tc>
      </w:tr>
      <w:tr w:rsidR="00A061C9" w:rsidRPr="00981208" w14:paraId="1FDD271F" w14:textId="77777777" w:rsidTr="00226C95">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E3143" w14:textId="77777777" w:rsidR="00A061C9" w:rsidRPr="00981208" w:rsidRDefault="00A061C9"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4A186" w14:textId="5B24CE0C" w:rsidR="00A061C9" w:rsidRPr="00981208" w:rsidRDefault="00A061C9"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53E69" w14:textId="77777777" w:rsidR="00A061C9" w:rsidRPr="00981208" w:rsidRDefault="00A061C9"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F82CD7" w14:textId="77777777" w:rsidR="00A061C9" w:rsidRPr="00981208" w:rsidRDefault="00A061C9" w:rsidP="007D3F7D">
            <w:pPr>
              <w:spacing w:after="0"/>
              <w:jc w:val="left"/>
            </w:pPr>
            <w:r w:rsidRPr="00981208">
              <w:t>String</w:t>
            </w:r>
          </w:p>
        </w:tc>
      </w:tr>
    </w:tbl>
    <w:p w14:paraId="326B9F1A" w14:textId="77777777" w:rsidR="00A061C9" w:rsidRPr="00981208" w:rsidRDefault="00A061C9" w:rsidP="00A061C9">
      <w:pPr>
        <w:spacing w:after="0"/>
      </w:pPr>
      <w:r w:rsidRPr="00981208">
        <w:t xml:space="preserve"> *Mandatory / Optional</w:t>
      </w:r>
    </w:p>
    <w:p w14:paraId="1CD42598" w14:textId="2DB526B3" w:rsidR="00C47607" w:rsidRPr="00981208" w:rsidRDefault="00226C95"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209"/>
        <w:gridCol w:w="1949"/>
      </w:tblGrid>
      <w:tr w:rsidR="00A061C9" w:rsidRPr="00981208" w14:paraId="61B886A9" w14:textId="77777777" w:rsidTr="008145B0">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867440" w14:textId="77777777" w:rsidR="00A061C9" w:rsidRPr="00981208" w:rsidRDefault="00A061C9" w:rsidP="007D3F7D">
            <w:pPr>
              <w:spacing w:after="0"/>
              <w:jc w:val="left"/>
            </w:pPr>
            <w:r w:rsidRPr="00981208">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266656" w14:textId="77777777" w:rsidR="00A061C9" w:rsidRPr="00981208" w:rsidRDefault="00A061C9" w:rsidP="007D3F7D">
            <w:pPr>
              <w:spacing w:after="0"/>
              <w:jc w:val="left"/>
            </w:pPr>
            <w:r w:rsidRPr="00981208">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30B5BA" w14:textId="77777777" w:rsidR="00A061C9" w:rsidRPr="00981208" w:rsidRDefault="00A061C9" w:rsidP="007D3F7D">
            <w:pPr>
              <w:spacing w:after="0"/>
              <w:jc w:val="left"/>
            </w:pPr>
            <w:r w:rsidRPr="00981208">
              <w:t>Type</w:t>
            </w:r>
          </w:p>
        </w:tc>
      </w:tr>
      <w:tr w:rsidR="00A061C9" w:rsidRPr="00981208" w14:paraId="78331238"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12DAB5" w14:textId="77777777" w:rsidR="00A061C9" w:rsidRPr="00981208" w:rsidRDefault="00A061C9" w:rsidP="007D3F7D">
            <w:pPr>
              <w:spacing w:after="0"/>
              <w:jc w:val="left"/>
            </w:pPr>
            <w:r w:rsidRPr="00981208">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5D3F61" w14:textId="77777777" w:rsidR="00A061C9" w:rsidRPr="00981208" w:rsidRDefault="00A061C9" w:rsidP="007D3F7D">
            <w:pPr>
              <w:spacing w:after="0"/>
              <w:jc w:val="left"/>
            </w:pPr>
            <w:r w:rsidRPr="00981208">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515D3" w14:textId="77777777" w:rsidR="00A061C9" w:rsidRPr="00981208" w:rsidRDefault="00A061C9" w:rsidP="007D3F7D">
            <w:pPr>
              <w:spacing w:after="0"/>
              <w:jc w:val="left"/>
            </w:pPr>
            <w:r w:rsidRPr="00981208">
              <w:t>String</w:t>
            </w:r>
          </w:p>
        </w:tc>
      </w:tr>
      <w:tr w:rsidR="00A061C9" w:rsidRPr="00981208" w14:paraId="7B629FA9"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4EF4FD" w14:textId="77777777" w:rsidR="00A061C9" w:rsidRPr="00981208" w:rsidRDefault="00A061C9" w:rsidP="007D3F7D">
            <w:pPr>
              <w:spacing w:after="0"/>
              <w:jc w:val="left"/>
            </w:pPr>
            <w:r w:rsidRPr="00981208">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9777C" w14:textId="77777777" w:rsidR="00A061C9" w:rsidRPr="00981208" w:rsidRDefault="00A061C9"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9A743" w14:textId="77777777" w:rsidR="00A061C9" w:rsidRPr="00981208" w:rsidRDefault="00A061C9" w:rsidP="007D3F7D">
            <w:pPr>
              <w:spacing w:after="0"/>
              <w:jc w:val="left"/>
            </w:pPr>
            <w:r w:rsidRPr="00981208">
              <w:t>String</w:t>
            </w:r>
          </w:p>
        </w:tc>
      </w:tr>
      <w:tr w:rsidR="00A061C9" w:rsidRPr="00981208" w14:paraId="5EEC9E5C"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940CEF" w14:textId="77777777" w:rsidR="00A061C9" w:rsidRPr="00981208" w:rsidRDefault="00A061C9" w:rsidP="007D3F7D">
            <w:pPr>
              <w:spacing w:after="0"/>
              <w:jc w:val="left"/>
            </w:pPr>
            <w:r w:rsidRPr="00981208">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0EE15" w14:textId="77777777" w:rsidR="00A061C9" w:rsidRPr="00981208" w:rsidRDefault="00A061C9" w:rsidP="007D3F7D">
            <w:pPr>
              <w:spacing w:after="0"/>
              <w:jc w:val="left"/>
            </w:pPr>
            <w:r w:rsidRPr="00981208">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AA3D9" w14:textId="77777777" w:rsidR="00A061C9" w:rsidRPr="00981208" w:rsidRDefault="00A061C9" w:rsidP="007D3F7D">
            <w:pPr>
              <w:spacing w:after="0"/>
              <w:jc w:val="left"/>
            </w:pPr>
            <w:r w:rsidRPr="00981208">
              <w:t>Datetime</w:t>
            </w:r>
          </w:p>
        </w:tc>
      </w:tr>
      <w:tr w:rsidR="00A061C9" w:rsidRPr="00981208" w14:paraId="7C144AEB"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842A28" w14:textId="77777777" w:rsidR="00A061C9" w:rsidRPr="00981208" w:rsidRDefault="00A061C9" w:rsidP="007D3F7D">
            <w:pPr>
              <w:spacing w:after="0"/>
              <w:jc w:val="left"/>
            </w:pPr>
            <w:r w:rsidRPr="00981208">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52083E" w14:textId="77777777" w:rsidR="00A061C9" w:rsidRPr="00981208" w:rsidRDefault="00A061C9"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12DF7A" w14:textId="77777777" w:rsidR="00A061C9" w:rsidRPr="00981208" w:rsidRDefault="00A061C9" w:rsidP="007D3F7D">
            <w:pPr>
              <w:spacing w:after="0"/>
              <w:jc w:val="left"/>
            </w:pPr>
            <w:r w:rsidRPr="00981208">
              <w:t>Bytes</w:t>
            </w:r>
          </w:p>
        </w:tc>
      </w:tr>
    </w:tbl>
    <w:p w14:paraId="31CF1F0B" w14:textId="5F16AD0E" w:rsidR="00C47607" w:rsidRPr="00981208" w:rsidRDefault="007A674D"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A5309F" w:rsidRPr="00981208" w14:paraId="0040EDEB" w14:textId="77777777" w:rsidTr="007A674D">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F94123" w14:textId="77777777" w:rsidR="00A5309F" w:rsidRPr="007A674D" w:rsidRDefault="00A5309F" w:rsidP="007D3F7D">
            <w:pPr>
              <w:spacing w:after="0"/>
              <w:jc w:val="left"/>
              <w:rPr>
                <w:color w:val="000000" w:themeColor="text1"/>
              </w:rPr>
            </w:pPr>
            <w:r w:rsidRPr="007A674D">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44AA2A" w14:textId="77777777" w:rsidR="00A5309F" w:rsidRPr="007A674D" w:rsidRDefault="00A5309F" w:rsidP="007D3F7D">
            <w:pPr>
              <w:spacing w:after="0"/>
              <w:jc w:val="left"/>
              <w:rPr>
                <w:color w:val="000000" w:themeColor="text1"/>
              </w:rPr>
            </w:pPr>
            <w:r w:rsidRPr="007A674D">
              <w:rPr>
                <w:color w:val="000000" w:themeColor="text1"/>
              </w:rPr>
              <w:t>Result Description</w:t>
            </w:r>
          </w:p>
        </w:tc>
      </w:tr>
      <w:tr w:rsidR="00A5309F" w:rsidRPr="00981208" w14:paraId="5DB8D7ED"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F40FFC" w14:textId="77777777" w:rsidR="00A5309F" w:rsidRPr="00981208" w:rsidRDefault="00A5309F"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6188F" w14:textId="7CF4B17C" w:rsidR="00A5309F" w:rsidRPr="00981208" w:rsidRDefault="00A5309F"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03D8DEAD" w14:textId="4FD94371" w:rsidR="007A674D" w:rsidRDefault="007A674D" w:rsidP="001F2913">
      <w:pPr>
        <w:pStyle w:val="Heading4"/>
        <w:sectPr w:rsidR="007A674D" w:rsidSect="00226C95">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A5309F" w:rsidRPr="00981208" w14:paraId="378AD0CD"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875EAD" w14:textId="77777777" w:rsidR="00A5309F" w:rsidRPr="00981208" w:rsidRDefault="00A5309F"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47D84F" w14:textId="77777777" w:rsidR="00A5309F" w:rsidRPr="00981208" w:rsidRDefault="00A5309F"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4210CA" w14:textId="77777777" w:rsidR="00A5309F" w:rsidRPr="00981208" w:rsidRDefault="00A5309F" w:rsidP="007D3F7D">
            <w:pPr>
              <w:spacing w:after="0"/>
              <w:jc w:val="left"/>
            </w:pPr>
            <w:r w:rsidRPr="00981208">
              <w:t>Error Description</w:t>
            </w:r>
          </w:p>
        </w:tc>
      </w:tr>
      <w:tr w:rsidR="00A5309F" w:rsidRPr="00981208" w14:paraId="378BFB6C"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923E2" w14:textId="77777777" w:rsidR="00A5309F" w:rsidRPr="00981208" w:rsidRDefault="00A5309F"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28605" w14:textId="77777777" w:rsidR="00A5309F" w:rsidRPr="00981208" w:rsidRDefault="00A5309F"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C3D65" w14:textId="78E97271" w:rsidR="00A5309F" w:rsidRPr="00981208" w:rsidRDefault="00A5309F"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A5309F" w:rsidRPr="00981208" w14:paraId="4FA1724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392CC3" w14:textId="77777777" w:rsidR="00A5309F" w:rsidRPr="00981208" w:rsidRDefault="00A5309F"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6F619" w14:textId="77777777" w:rsidR="00A5309F" w:rsidRPr="00981208" w:rsidRDefault="00A5309F"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FDD82" w14:textId="436019E9" w:rsidR="00A5309F" w:rsidRPr="00981208" w:rsidRDefault="00A5309F" w:rsidP="007A674D">
            <w:pPr>
              <w:spacing w:after="0" w:line="252" w:lineRule="auto"/>
              <w:jc w:val="left"/>
            </w:pPr>
            <w:r w:rsidRPr="00981208">
              <w:t>Unauthorized User</w:t>
            </w:r>
            <w:r w:rsidR="007A674D">
              <w:t xml:space="preserve"> or </w:t>
            </w:r>
            <w:r w:rsidR="005034C1">
              <w:t>Header Token</w:t>
            </w:r>
            <w:r w:rsidRPr="00981208">
              <w:t xml:space="preserve"> could be missing</w:t>
            </w:r>
          </w:p>
        </w:tc>
      </w:tr>
      <w:tr w:rsidR="00A5309F" w:rsidRPr="00981208" w14:paraId="6D96C1F4"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B0F5F" w14:textId="77777777" w:rsidR="00A5309F" w:rsidRPr="00981208" w:rsidRDefault="00A5309F"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79A513" w14:textId="77777777" w:rsidR="00A5309F" w:rsidRPr="00981208" w:rsidRDefault="00A5309F"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EA398" w14:textId="77777777" w:rsidR="00A5309F" w:rsidRPr="00981208" w:rsidRDefault="00A5309F" w:rsidP="007D3F7D">
            <w:pPr>
              <w:spacing w:after="0" w:line="252" w:lineRule="auto"/>
              <w:jc w:val="left"/>
            </w:pPr>
            <w:r w:rsidRPr="00981208">
              <w:t>Bad request</w:t>
            </w:r>
          </w:p>
        </w:tc>
      </w:tr>
    </w:tbl>
    <w:p w14:paraId="02D512E2" w14:textId="77777777" w:rsidR="007A674D" w:rsidRDefault="007A674D" w:rsidP="001F2913">
      <w:pPr>
        <w:pStyle w:val="Heading4"/>
        <w:sectPr w:rsidR="007A674D" w:rsidSect="007A674D">
          <w:type w:val="continuous"/>
          <w:pgSz w:w="15840" w:h="15840" w:orient="landscape" w:code="1"/>
          <w:pgMar w:top="1440" w:right="1440" w:bottom="1440" w:left="1440" w:header="720" w:footer="720" w:gutter="0"/>
          <w:cols w:space="720"/>
        </w:sectPr>
      </w:pPr>
    </w:p>
    <w:p w14:paraId="3FBC5870" w14:textId="77777777" w:rsidR="00C47607" w:rsidRDefault="00C47607" w:rsidP="001F2913">
      <w:pPr>
        <w:pStyle w:val="Heading4"/>
      </w:pPr>
      <w:r>
        <w:lastRenderedPageBreak/>
        <w:t>Sample JSON Response</w:t>
      </w:r>
    </w:p>
    <w:p w14:paraId="37999176" w14:textId="77777777" w:rsidR="00C47607" w:rsidRDefault="00C47607" w:rsidP="007A674D">
      <w:pPr>
        <w:pStyle w:val="codesample"/>
        <w:rPr>
          <w:lang w:eastAsia="en-IN"/>
        </w:rPr>
      </w:pPr>
      <w:r>
        <w:rPr>
          <w:lang w:eastAsia="en-IN"/>
        </w:rPr>
        <w:t>{</w:t>
      </w:r>
    </w:p>
    <w:p w14:paraId="196E2E5E" w14:textId="77777777" w:rsidR="00C47607" w:rsidRDefault="00C47607" w:rsidP="007A674D">
      <w:pPr>
        <w:pStyle w:val="codesample"/>
        <w:rPr>
          <w:lang w:eastAsia="en-IN"/>
        </w:rPr>
      </w:pPr>
      <w:r>
        <w:rPr>
          <w:lang w:eastAsia="en-IN"/>
        </w:rPr>
        <w:t xml:space="preserve">  "data": {</w:t>
      </w:r>
    </w:p>
    <w:p w14:paraId="32F57F1A" w14:textId="77777777" w:rsidR="00C47607" w:rsidRDefault="00C47607" w:rsidP="007A674D">
      <w:pPr>
        <w:pStyle w:val="codesample"/>
        <w:rPr>
          <w:lang w:eastAsia="en-IN"/>
        </w:rPr>
      </w:pPr>
      <w:r>
        <w:rPr>
          <w:lang w:eastAsia="en-IN"/>
        </w:rPr>
        <w:t xml:space="preserve">    "</w:t>
      </w:r>
      <w:proofErr w:type="spellStart"/>
      <w:r>
        <w:rPr>
          <w:lang w:eastAsia="en-IN"/>
        </w:rPr>
        <w:t>purviewAutoComplete</w:t>
      </w:r>
      <w:proofErr w:type="spellEnd"/>
      <w:r>
        <w:rPr>
          <w:lang w:eastAsia="en-IN"/>
        </w:rPr>
        <w:t>": {</w:t>
      </w:r>
    </w:p>
    <w:p w14:paraId="0F19CFB5" w14:textId="77777777" w:rsidR="00C47607" w:rsidRDefault="00C47607" w:rsidP="007A674D">
      <w:pPr>
        <w:pStyle w:val="codesample"/>
        <w:rPr>
          <w:lang w:eastAsia="en-IN"/>
        </w:rPr>
      </w:pPr>
      <w:r>
        <w:rPr>
          <w:lang w:eastAsia="en-IN"/>
        </w:rPr>
        <w:t xml:space="preserve">      "value": [</w:t>
      </w:r>
    </w:p>
    <w:p w14:paraId="6C41FC43" w14:textId="77777777" w:rsidR="00C47607" w:rsidRDefault="00C47607" w:rsidP="007A674D">
      <w:pPr>
        <w:pStyle w:val="codesample"/>
        <w:rPr>
          <w:lang w:eastAsia="en-IN"/>
        </w:rPr>
      </w:pPr>
      <w:r>
        <w:rPr>
          <w:lang w:eastAsia="en-IN"/>
        </w:rPr>
        <w:t xml:space="preserve">        {</w:t>
      </w:r>
    </w:p>
    <w:p w14:paraId="3A77884E" w14:textId="77777777" w:rsidR="00C47607" w:rsidRDefault="00C47607" w:rsidP="007A674D">
      <w:pPr>
        <w:pStyle w:val="codesample"/>
        <w:rPr>
          <w:lang w:eastAsia="en-IN"/>
        </w:rPr>
      </w:pPr>
      <w:r>
        <w:rPr>
          <w:lang w:eastAsia="en-IN"/>
        </w:rPr>
        <w:t xml:space="preserve">          "</w:t>
      </w:r>
      <w:proofErr w:type="spellStart"/>
      <w:r>
        <w:rPr>
          <w:lang w:eastAsia="en-IN"/>
        </w:rPr>
        <w:t>queryPlusText</w:t>
      </w:r>
      <w:proofErr w:type="spellEnd"/>
      <w:r>
        <w:rPr>
          <w:lang w:eastAsia="en-IN"/>
        </w:rPr>
        <w:t>": "rev",</w:t>
      </w:r>
    </w:p>
    <w:p w14:paraId="16B4FCD1" w14:textId="77777777" w:rsidR="00C47607" w:rsidRDefault="00C47607" w:rsidP="007A674D">
      <w:pPr>
        <w:pStyle w:val="codesample"/>
        <w:rPr>
          <w:lang w:eastAsia="en-IN"/>
        </w:rPr>
      </w:pPr>
      <w:r>
        <w:rPr>
          <w:lang w:eastAsia="en-IN"/>
        </w:rPr>
        <w:t xml:space="preserve">          "text": "rev",</w:t>
      </w:r>
    </w:p>
    <w:p w14:paraId="3853A7A8" w14:textId="77777777" w:rsidR="00C47607" w:rsidRDefault="00C47607" w:rsidP="007A674D">
      <w:pPr>
        <w:pStyle w:val="codesample"/>
        <w:rPr>
          <w:lang w:eastAsia="en-IN"/>
        </w:rPr>
      </w:pPr>
      <w:r>
        <w:rPr>
          <w:lang w:eastAsia="en-IN"/>
        </w:rPr>
        <w:t xml:space="preserve">          "__</w:t>
      </w:r>
      <w:proofErr w:type="spellStart"/>
      <w:r>
        <w:rPr>
          <w:lang w:eastAsia="en-IN"/>
        </w:rPr>
        <w:t>typename</w:t>
      </w:r>
      <w:proofErr w:type="spellEnd"/>
      <w:r>
        <w:rPr>
          <w:lang w:eastAsia="en-IN"/>
        </w:rPr>
        <w:t>": "</w:t>
      </w:r>
      <w:proofErr w:type="spellStart"/>
      <w:r>
        <w:rPr>
          <w:lang w:eastAsia="en-IN"/>
        </w:rPr>
        <w:t>query_purviewAutoComplete_value_items</w:t>
      </w:r>
      <w:proofErr w:type="spellEnd"/>
      <w:r>
        <w:rPr>
          <w:lang w:eastAsia="en-IN"/>
        </w:rPr>
        <w:t>"</w:t>
      </w:r>
    </w:p>
    <w:p w14:paraId="7C53A7AD" w14:textId="77777777" w:rsidR="00C47607" w:rsidRDefault="00C47607" w:rsidP="007A674D">
      <w:pPr>
        <w:pStyle w:val="codesample"/>
        <w:rPr>
          <w:lang w:eastAsia="en-IN"/>
        </w:rPr>
      </w:pPr>
      <w:r>
        <w:rPr>
          <w:lang w:eastAsia="en-IN"/>
        </w:rPr>
        <w:t xml:space="preserve">        },</w:t>
      </w:r>
    </w:p>
    <w:p w14:paraId="30549B46" w14:textId="77777777" w:rsidR="00C47607" w:rsidRDefault="00C47607" w:rsidP="007A674D">
      <w:pPr>
        <w:pStyle w:val="codesample"/>
        <w:rPr>
          <w:lang w:eastAsia="en-IN"/>
        </w:rPr>
      </w:pPr>
      <w:r>
        <w:rPr>
          <w:lang w:eastAsia="en-IN"/>
        </w:rPr>
        <w:t xml:space="preserve">        {</w:t>
      </w:r>
    </w:p>
    <w:p w14:paraId="38D596FC" w14:textId="77777777" w:rsidR="00C47607" w:rsidRDefault="00C47607" w:rsidP="007A674D">
      <w:pPr>
        <w:pStyle w:val="codesample"/>
        <w:rPr>
          <w:lang w:eastAsia="en-IN"/>
        </w:rPr>
      </w:pPr>
      <w:r>
        <w:rPr>
          <w:lang w:eastAsia="en-IN"/>
        </w:rPr>
        <w:t xml:space="preserve">          "</w:t>
      </w:r>
      <w:proofErr w:type="spellStart"/>
      <w:r>
        <w:rPr>
          <w:lang w:eastAsia="en-IN"/>
        </w:rPr>
        <w:t>queryPlusText</w:t>
      </w:r>
      <w:proofErr w:type="spellEnd"/>
      <w:r>
        <w:rPr>
          <w:lang w:eastAsia="en-IN"/>
        </w:rPr>
        <w:t xml:space="preserve">": "rev unique </w:t>
      </w:r>
      <w:proofErr w:type="spellStart"/>
      <w:r>
        <w:rPr>
          <w:lang w:eastAsia="en-IN"/>
        </w:rPr>
        <w:t>idx</w:t>
      </w:r>
      <w:proofErr w:type="spellEnd"/>
      <w:r>
        <w:rPr>
          <w:lang w:eastAsia="en-IN"/>
        </w:rPr>
        <w:t>",</w:t>
      </w:r>
    </w:p>
    <w:p w14:paraId="750E111E" w14:textId="77777777" w:rsidR="00C47607" w:rsidRDefault="00C47607" w:rsidP="007A674D">
      <w:pPr>
        <w:pStyle w:val="codesample"/>
        <w:rPr>
          <w:lang w:eastAsia="en-IN"/>
        </w:rPr>
      </w:pPr>
      <w:r>
        <w:rPr>
          <w:lang w:eastAsia="en-IN"/>
        </w:rPr>
        <w:t xml:space="preserve">          "text": "rev unique </w:t>
      </w:r>
      <w:proofErr w:type="spellStart"/>
      <w:r>
        <w:rPr>
          <w:lang w:eastAsia="en-IN"/>
        </w:rPr>
        <w:t>idx</w:t>
      </w:r>
      <w:proofErr w:type="spellEnd"/>
      <w:r>
        <w:rPr>
          <w:lang w:eastAsia="en-IN"/>
        </w:rPr>
        <w:t>",</w:t>
      </w:r>
    </w:p>
    <w:p w14:paraId="37B3A85B" w14:textId="77777777" w:rsidR="00C47607" w:rsidRDefault="00C47607" w:rsidP="007A674D">
      <w:pPr>
        <w:pStyle w:val="codesample"/>
        <w:rPr>
          <w:lang w:eastAsia="en-IN"/>
        </w:rPr>
      </w:pPr>
      <w:r>
        <w:rPr>
          <w:lang w:eastAsia="en-IN"/>
        </w:rPr>
        <w:t xml:space="preserve">          "__</w:t>
      </w:r>
      <w:proofErr w:type="spellStart"/>
      <w:r>
        <w:rPr>
          <w:lang w:eastAsia="en-IN"/>
        </w:rPr>
        <w:t>typename</w:t>
      </w:r>
      <w:proofErr w:type="spellEnd"/>
      <w:r>
        <w:rPr>
          <w:lang w:eastAsia="en-IN"/>
        </w:rPr>
        <w:t>": "</w:t>
      </w:r>
      <w:proofErr w:type="spellStart"/>
      <w:r>
        <w:rPr>
          <w:lang w:eastAsia="en-IN"/>
        </w:rPr>
        <w:t>query_purviewAutoComplete_value_items</w:t>
      </w:r>
      <w:proofErr w:type="spellEnd"/>
      <w:r>
        <w:rPr>
          <w:lang w:eastAsia="en-IN"/>
        </w:rPr>
        <w:t>"</w:t>
      </w:r>
    </w:p>
    <w:p w14:paraId="024E79AA" w14:textId="77777777" w:rsidR="00C47607" w:rsidRDefault="00C47607" w:rsidP="007A674D">
      <w:pPr>
        <w:pStyle w:val="codesample"/>
        <w:rPr>
          <w:lang w:eastAsia="en-IN"/>
        </w:rPr>
      </w:pPr>
      <w:r>
        <w:rPr>
          <w:lang w:eastAsia="en-IN"/>
        </w:rPr>
        <w:t xml:space="preserve">        },</w:t>
      </w:r>
    </w:p>
    <w:p w14:paraId="179E10A1" w14:textId="77777777" w:rsidR="00C47607" w:rsidRDefault="00C47607" w:rsidP="007A674D">
      <w:pPr>
        <w:pStyle w:val="codesample"/>
        <w:rPr>
          <w:lang w:eastAsia="en-IN"/>
        </w:rPr>
      </w:pPr>
      <w:r>
        <w:rPr>
          <w:lang w:eastAsia="en-IN"/>
        </w:rPr>
        <w:t xml:space="preserve">        {</w:t>
      </w:r>
    </w:p>
    <w:p w14:paraId="25F0A7DD" w14:textId="77777777" w:rsidR="00C47607" w:rsidRDefault="00C47607" w:rsidP="007A674D">
      <w:pPr>
        <w:pStyle w:val="codesample"/>
        <w:rPr>
          <w:lang w:eastAsia="en-IN"/>
        </w:rPr>
      </w:pPr>
      <w:r>
        <w:rPr>
          <w:lang w:eastAsia="en-IN"/>
        </w:rPr>
        <w:t xml:space="preserve">          "</w:t>
      </w:r>
      <w:proofErr w:type="spellStart"/>
      <w:r>
        <w:rPr>
          <w:lang w:eastAsia="en-IN"/>
        </w:rPr>
        <w:t>queryPlusText</w:t>
      </w:r>
      <w:proofErr w:type="spellEnd"/>
      <w:r>
        <w:rPr>
          <w:lang w:eastAsia="en-IN"/>
        </w:rPr>
        <w:t>": "rev object desc",</w:t>
      </w:r>
    </w:p>
    <w:p w14:paraId="1C649CAF" w14:textId="77777777" w:rsidR="00C47607" w:rsidRDefault="00C47607" w:rsidP="007A674D">
      <w:pPr>
        <w:pStyle w:val="codesample"/>
        <w:rPr>
          <w:lang w:eastAsia="en-IN"/>
        </w:rPr>
      </w:pPr>
      <w:r>
        <w:rPr>
          <w:lang w:eastAsia="en-IN"/>
        </w:rPr>
        <w:t xml:space="preserve">          "text": "rev object desc",</w:t>
      </w:r>
    </w:p>
    <w:p w14:paraId="5ADB9F6B" w14:textId="77777777" w:rsidR="00C47607" w:rsidRDefault="00C47607" w:rsidP="007A674D">
      <w:pPr>
        <w:pStyle w:val="codesample"/>
        <w:rPr>
          <w:lang w:eastAsia="en-IN"/>
        </w:rPr>
      </w:pPr>
      <w:r>
        <w:rPr>
          <w:lang w:eastAsia="en-IN"/>
        </w:rPr>
        <w:t xml:space="preserve">          "__</w:t>
      </w:r>
      <w:proofErr w:type="spellStart"/>
      <w:r>
        <w:rPr>
          <w:lang w:eastAsia="en-IN"/>
        </w:rPr>
        <w:t>typename</w:t>
      </w:r>
      <w:proofErr w:type="spellEnd"/>
      <w:r>
        <w:rPr>
          <w:lang w:eastAsia="en-IN"/>
        </w:rPr>
        <w:t>": "</w:t>
      </w:r>
      <w:proofErr w:type="spellStart"/>
      <w:r>
        <w:rPr>
          <w:lang w:eastAsia="en-IN"/>
        </w:rPr>
        <w:t>query_purviewAutoComplete_value_items</w:t>
      </w:r>
      <w:proofErr w:type="spellEnd"/>
      <w:r>
        <w:rPr>
          <w:lang w:eastAsia="en-IN"/>
        </w:rPr>
        <w:t>"</w:t>
      </w:r>
    </w:p>
    <w:p w14:paraId="367FAE67" w14:textId="77777777" w:rsidR="00C47607" w:rsidRDefault="00C47607" w:rsidP="007A674D">
      <w:pPr>
        <w:pStyle w:val="codesample"/>
        <w:rPr>
          <w:lang w:eastAsia="en-IN"/>
        </w:rPr>
      </w:pPr>
      <w:r>
        <w:rPr>
          <w:lang w:eastAsia="en-IN"/>
        </w:rPr>
        <w:t xml:space="preserve">        }</w:t>
      </w:r>
    </w:p>
    <w:p w14:paraId="5B5279C9" w14:textId="77777777" w:rsidR="00C47607" w:rsidRDefault="00C47607" w:rsidP="007A674D">
      <w:pPr>
        <w:pStyle w:val="codesample"/>
        <w:rPr>
          <w:lang w:eastAsia="en-IN"/>
        </w:rPr>
      </w:pPr>
      <w:r>
        <w:rPr>
          <w:lang w:eastAsia="en-IN"/>
        </w:rPr>
        <w:t xml:space="preserve">      ],</w:t>
      </w:r>
    </w:p>
    <w:p w14:paraId="06170218" w14:textId="77777777" w:rsidR="00C47607" w:rsidRDefault="00C47607" w:rsidP="007A674D">
      <w:pPr>
        <w:pStyle w:val="codesample"/>
        <w:rPr>
          <w:lang w:eastAsia="en-IN"/>
        </w:rPr>
      </w:pPr>
      <w:r>
        <w:rPr>
          <w:lang w:eastAsia="en-IN"/>
        </w:rPr>
        <w:t xml:space="preserve">      "__</w:t>
      </w:r>
      <w:proofErr w:type="spellStart"/>
      <w:r>
        <w:rPr>
          <w:lang w:eastAsia="en-IN"/>
        </w:rPr>
        <w:t>typename</w:t>
      </w:r>
      <w:proofErr w:type="spellEnd"/>
      <w:r>
        <w:rPr>
          <w:lang w:eastAsia="en-IN"/>
        </w:rPr>
        <w:t>": "</w:t>
      </w:r>
      <w:proofErr w:type="spellStart"/>
      <w:r>
        <w:rPr>
          <w:lang w:eastAsia="en-IN"/>
        </w:rPr>
        <w:t>query_purviewAutoComplete</w:t>
      </w:r>
      <w:proofErr w:type="spellEnd"/>
      <w:r>
        <w:rPr>
          <w:lang w:eastAsia="en-IN"/>
        </w:rPr>
        <w:t>"</w:t>
      </w:r>
    </w:p>
    <w:p w14:paraId="3BB7FFAD" w14:textId="77777777" w:rsidR="00C47607" w:rsidRDefault="00C47607" w:rsidP="007A674D">
      <w:pPr>
        <w:pStyle w:val="codesample"/>
        <w:rPr>
          <w:lang w:eastAsia="en-IN"/>
        </w:rPr>
      </w:pPr>
      <w:r>
        <w:rPr>
          <w:lang w:eastAsia="en-IN"/>
        </w:rPr>
        <w:t xml:space="preserve">    }</w:t>
      </w:r>
    </w:p>
    <w:p w14:paraId="1CD86917" w14:textId="77777777" w:rsidR="00C47607" w:rsidRDefault="00C47607" w:rsidP="007A674D">
      <w:pPr>
        <w:pStyle w:val="codesample"/>
        <w:rPr>
          <w:lang w:eastAsia="en-IN"/>
        </w:rPr>
      </w:pPr>
      <w:r>
        <w:rPr>
          <w:lang w:eastAsia="en-IN"/>
        </w:rPr>
        <w:t xml:space="preserve">  }</w:t>
      </w:r>
    </w:p>
    <w:p w14:paraId="620201A7" w14:textId="45450201" w:rsidR="00C47607" w:rsidRPr="00C47607" w:rsidRDefault="00C47607" w:rsidP="007A674D">
      <w:pPr>
        <w:pStyle w:val="codesample"/>
        <w:spacing w:after="360"/>
        <w:rPr>
          <w:lang w:eastAsia="en-IN"/>
        </w:rPr>
      </w:pPr>
      <w:r>
        <w:rPr>
          <w:lang w:eastAsia="en-IN"/>
        </w:rPr>
        <w:t>}}</w:t>
      </w:r>
    </w:p>
    <w:p w14:paraId="1E25C6AB" w14:textId="707AD7CD" w:rsidR="00C47607" w:rsidRPr="00981208" w:rsidRDefault="007A674D" w:rsidP="001F2913">
      <w:pPr>
        <w:pStyle w:val="Heading4"/>
      </w:pPr>
      <w:r>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6270"/>
        <w:gridCol w:w="3888"/>
      </w:tblGrid>
      <w:tr w:rsidR="00CA1ED1" w:rsidRPr="00981208" w14:paraId="1A18678A" w14:textId="77777777" w:rsidTr="008145B0">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8B10FA" w14:textId="77777777" w:rsidR="00CA1ED1" w:rsidRPr="00C47607" w:rsidRDefault="00CA1ED1" w:rsidP="007D3F7D">
            <w:pPr>
              <w:spacing w:after="0"/>
              <w:jc w:val="left"/>
              <w:rPr>
                <w:sz w:val="18"/>
                <w:szCs w:val="20"/>
              </w:rPr>
            </w:pPr>
            <w:r w:rsidRPr="00C47607">
              <w:rPr>
                <w:sz w:val="18"/>
                <w:szCs w:val="20"/>
              </w:rPr>
              <w:t>Operation name</w:t>
            </w:r>
          </w:p>
        </w:tc>
        <w:tc>
          <w:tcPr>
            <w:tcW w:w="24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170336" w14:textId="77777777" w:rsidR="00CA1ED1" w:rsidRPr="00C47607" w:rsidRDefault="00CA1ED1" w:rsidP="007D3F7D">
            <w:pPr>
              <w:spacing w:after="0"/>
              <w:jc w:val="left"/>
              <w:rPr>
                <w:sz w:val="18"/>
                <w:szCs w:val="20"/>
              </w:rPr>
            </w:pPr>
            <w:r w:rsidRPr="00C47607">
              <w:rPr>
                <w:sz w:val="18"/>
                <w:szCs w:val="20"/>
              </w:rPr>
              <w:t>Query</w:t>
            </w:r>
          </w:p>
        </w:tc>
        <w:tc>
          <w:tcPr>
            <w:tcW w:w="1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E317E4" w14:textId="77777777" w:rsidR="00CA1ED1" w:rsidRPr="00C47607" w:rsidRDefault="00CA1ED1" w:rsidP="007D3F7D">
            <w:pPr>
              <w:spacing w:after="0"/>
              <w:jc w:val="left"/>
              <w:rPr>
                <w:sz w:val="18"/>
                <w:szCs w:val="20"/>
              </w:rPr>
            </w:pPr>
            <w:r w:rsidRPr="00C47607">
              <w:rPr>
                <w:sz w:val="18"/>
                <w:szCs w:val="20"/>
              </w:rPr>
              <w:t>Variable</w:t>
            </w:r>
          </w:p>
        </w:tc>
      </w:tr>
      <w:tr w:rsidR="00CA1ED1" w:rsidRPr="00981208" w14:paraId="099550F7"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8C737" w14:textId="77777777" w:rsidR="00CA1ED1" w:rsidRPr="007A674D" w:rsidRDefault="00CA1ED1" w:rsidP="007A674D">
            <w:pPr>
              <w:pStyle w:val="codesample"/>
              <w:jc w:val="left"/>
              <w:rPr>
                <w:lang w:eastAsia="en-IN"/>
              </w:rPr>
            </w:pPr>
            <w:proofErr w:type="spellStart"/>
            <w:r w:rsidRPr="007A674D">
              <w:rPr>
                <w:lang w:eastAsia="en-IN"/>
              </w:rPr>
              <w:t>MyQuery</w:t>
            </w:r>
            <w:proofErr w:type="spellEnd"/>
          </w:p>
        </w:tc>
        <w:tc>
          <w:tcPr>
            <w:tcW w:w="24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0F57A8" w14:textId="77777777" w:rsidR="00CA1ED1" w:rsidRPr="007A674D" w:rsidRDefault="00CA1ED1" w:rsidP="007A674D">
            <w:pPr>
              <w:pStyle w:val="codesample"/>
              <w:jc w:val="left"/>
              <w:rPr>
                <w:lang w:eastAsia="en-IN"/>
              </w:rPr>
            </w:pPr>
            <w:r w:rsidRPr="007A674D">
              <w:rPr>
                <w:lang w:eastAsia="en-IN"/>
              </w:rPr>
              <w:t xml:space="preserve">query </w:t>
            </w:r>
            <w:proofErr w:type="spellStart"/>
            <w:r w:rsidRPr="007A674D">
              <w:rPr>
                <w:lang w:eastAsia="en-IN"/>
              </w:rPr>
              <w:t>MyQuery</w:t>
            </w:r>
            <w:proofErr w:type="spellEnd"/>
            <w:r w:rsidRPr="007A674D">
              <w:rPr>
                <w:lang w:eastAsia="en-IN"/>
              </w:rPr>
              <w:t xml:space="preserve">($version: String!, $payload: </w:t>
            </w:r>
            <w:proofErr w:type="spellStart"/>
            <w:r w:rsidRPr="007A674D">
              <w:rPr>
                <w:lang w:eastAsia="en-IN"/>
              </w:rPr>
              <w:t>queryInput_purviewAutoComplete_input_Input</w:t>
            </w:r>
            <w:proofErr w:type="spellEnd"/>
            <w:r w:rsidRPr="007A674D">
              <w:rPr>
                <w:lang w:eastAsia="en-IN"/>
              </w:rPr>
              <w:t>) {</w:t>
            </w:r>
            <w:r w:rsidRPr="007A674D">
              <w:rPr>
                <w:lang w:eastAsia="en-IN"/>
              </w:rPr>
              <w:br/>
            </w:r>
            <w:proofErr w:type="spellStart"/>
            <w:r w:rsidRPr="007A674D">
              <w:rPr>
                <w:lang w:eastAsia="en-IN"/>
              </w:rPr>
              <w:t>purviewAutoComplete</w:t>
            </w:r>
            <w:proofErr w:type="spellEnd"/>
            <w:r w:rsidRPr="007A674D">
              <w:rPr>
                <w:lang w:eastAsia="en-IN"/>
              </w:rPr>
              <w:t>(input:$payload, version:$version){</w:t>
            </w:r>
            <w:r w:rsidRPr="007A674D">
              <w:rPr>
                <w:lang w:eastAsia="en-IN"/>
              </w:rPr>
              <w:br/>
              <w:t>value{</w:t>
            </w:r>
            <w:r w:rsidRPr="007A674D">
              <w:rPr>
                <w:lang w:eastAsia="en-IN"/>
              </w:rPr>
              <w:br/>
            </w:r>
            <w:proofErr w:type="spellStart"/>
            <w:r w:rsidRPr="007A674D">
              <w:rPr>
                <w:lang w:eastAsia="en-IN"/>
              </w:rPr>
              <w:t>queryPlusText</w:t>
            </w:r>
            <w:proofErr w:type="spellEnd"/>
            <w:r w:rsidRPr="007A674D">
              <w:rPr>
                <w:lang w:eastAsia="en-IN"/>
              </w:rPr>
              <w:br/>
              <w:t>text</w:t>
            </w:r>
            <w:r w:rsidRPr="007A674D">
              <w:rPr>
                <w:lang w:eastAsia="en-IN"/>
              </w:rPr>
              <w:br/>
              <w:t>__</w:t>
            </w:r>
            <w:proofErr w:type="spellStart"/>
            <w:r w:rsidRPr="007A674D">
              <w:rPr>
                <w:lang w:eastAsia="en-IN"/>
              </w:rPr>
              <w:t>typename</w:t>
            </w:r>
            <w:proofErr w:type="spellEnd"/>
            <w:r w:rsidRPr="007A674D">
              <w:rPr>
                <w:lang w:eastAsia="en-IN"/>
              </w:rPr>
              <w:br/>
              <w:t>}</w:t>
            </w:r>
            <w:r w:rsidRPr="007A674D">
              <w:rPr>
                <w:lang w:eastAsia="en-IN"/>
              </w:rPr>
              <w:br/>
              <w:t>__</w:t>
            </w:r>
            <w:proofErr w:type="spellStart"/>
            <w:r w:rsidRPr="007A674D">
              <w:rPr>
                <w:lang w:eastAsia="en-IN"/>
              </w:rPr>
              <w:t>typename</w:t>
            </w:r>
            <w:proofErr w:type="spellEnd"/>
            <w:r w:rsidRPr="007A674D">
              <w:rPr>
                <w:lang w:eastAsia="en-IN"/>
              </w:rPr>
              <w:br/>
              <w:t>}</w:t>
            </w:r>
            <w:r w:rsidRPr="007A674D">
              <w:rPr>
                <w:lang w:eastAsia="en-IN"/>
              </w:rPr>
              <w:br/>
              <w:t>}</w:t>
            </w:r>
          </w:p>
        </w:tc>
        <w:tc>
          <w:tcPr>
            <w:tcW w:w="1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A2973C" w14:textId="77777777" w:rsidR="00CA1ED1" w:rsidRPr="00C47607" w:rsidRDefault="00CA1ED1" w:rsidP="007A674D">
            <w:pPr>
              <w:pStyle w:val="codesample"/>
              <w:jc w:val="left"/>
              <w:rPr>
                <w:lang w:eastAsia="en-IN"/>
              </w:rPr>
            </w:pPr>
            <w:r w:rsidRPr="00C47607">
              <w:rPr>
                <w:lang w:eastAsia="en-IN"/>
              </w:rPr>
              <w:t>"variables": {</w:t>
            </w:r>
          </w:p>
          <w:p w14:paraId="47908C0C" w14:textId="77777777" w:rsidR="00CA1ED1" w:rsidRPr="00C47607" w:rsidRDefault="00CA1ED1" w:rsidP="007A674D">
            <w:pPr>
              <w:pStyle w:val="codesample"/>
              <w:jc w:val="left"/>
              <w:rPr>
                <w:lang w:eastAsia="en-IN"/>
              </w:rPr>
            </w:pPr>
            <w:r w:rsidRPr="00C47607">
              <w:rPr>
                <w:lang w:eastAsia="en-IN"/>
              </w:rPr>
              <w:t xml:space="preserve">  "version": "2023-02-01-preview",</w:t>
            </w:r>
          </w:p>
          <w:p w14:paraId="0F598B7E" w14:textId="77777777" w:rsidR="00CA1ED1" w:rsidRPr="00C47607" w:rsidRDefault="00CA1ED1" w:rsidP="007A674D">
            <w:pPr>
              <w:pStyle w:val="codesample"/>
              <w:jc w:val="left"/>
              <w:rPr>
                <w:lang w:eastAsia="en-IN"/>
              </w:rPr>
            </w:pPr>
            <w:r w:rsidRPr="00C47607">
              <w:rPr>
                <w:lang w:eastAsia="en-IN"/>
              </w:rPr>
              <w:t xml:space="preserve">  "payload": {</w:t>
            </w:r>
          </w:p>
          <w:p w14:paraId="79492029" w14:textId="77777777" w:rsidR="00CA1ED1" w:rsidRPr="00C47607" w:rsidRDefault="00CA1ED1" w:rsidP="007A674D">
            <w:pPr>
              <w:pStyle w:val="codesample"/>
              <w:jc w:val="left"/>
              <w:rPr>
                <w:lang w:eastAsia="en-IN"/>
              </w:rPr>
            </w:pPr>
            <w:r w:rsidRPr="00C47607">
              <w:rPr>
                <w:lang w:eastAsia="en-IN"/>
              </w:rPr>
              <w:t xml:space="preserve">    "keywords": "rev"</w:t>
            </w:r>
          </w:p>
          <w:p w14:paraId="0563B85D" w14:textId="77777777" w:rsidR="00CA1ED1" w:rsidRPr="00C47607" w:rsidRDefault="00CA1ED1" w:rsidP="007A674D">
            <w:pPr>
              <w:pStyle w:val="codesample"/>
              <w:jc w:val="left"/>
              <w:rPr>
                <w:lang w:eastAsia="en-IN"/>
              </w:rPr>
            </w:pPr>
            <w:r w:rsidRPr="00C47607">
              <w:rPr>
                <w:lang w:eastAsia="en-IN"/>
              </w:rPr>
              <w:t xml:space="preserve">  }</w:t>
            </w:r>
          </w:p>
          <w:p w14:paraId="5DA477D0" w14:textId="77777777" w:rsidR="00CA1ED1" w:rsidRPr="00C47607" w:rsidRDefault="00CA1ED1" w:rsidP="007A674D">
            <w:pPr>
              <w:pStyle w:val="codesample"/>
              <w:jc w:val="left"/>
              <w:rPr>
                <w:lang w:eastAsia="en-IN"/>
              </w:rPr>
            </w:pPr>
            <w:r w:rsidRPr="00C47607">
              <w:rPr>
                <w:lang w:eastAsia="en-IN"/>
              </w:rPr>
              <w:t>},</w:t>
            </w:r>
          </w:p>
        </w:tc>
      </w:tr>
    </w:tbl>
    <w:p w14:paraId="5BC822B1" w14:textId="77777777" w:rsidR="007A674D" w:rsidRDefault="007A674D" w:rsidP="002F60C7">
      <w:pPr>
        <w:pStyle w:val="Heading2"/>
        <w:sectPr w:rsidR="007A674D" w:rsidSect="007A674D">
          <w:pgSz w:w="15840" w:h="15840" w:orient="landscape" w:code="1"/>
          <w:pgMar w:top="1440" w:right="1440" w:bottom="1440" w:left="1440" w:header="720" w:footer="720" w:gutter="0"/>
          <w:cols w:space="720"/>
        </w:sectPr>
      </w:pPr>
      <w:bookmarkStart w:id="67" w:name="OLE_LINK63"/>
      <w:bookmarkEnd w:id="63"/>
      <w:bookmarkEnd w:id="64"/>
      <w:bookmarkEnd w:id="66"/>
    </w:p>
    <w:p w14:paraId="5E3B6FF7" w14:textId="2CC85D6F" w:rsidR="00FD4A97" w:rsidRPr="00C47607" w:rsidRDefault="002F60C7" w:rsidP="002F60C7">
      <w:pPr>
        <w:pStyle w:val="Heading2"/>
      </w:pPr>
      <w:bookmarkStart w:id="68" w:name="_Toc220931938"/>
      <w:r w:rsidRPr="00FD4A97">
        <w:lastRenderedPageBreak/>
        <w:t>Search</w:t>
      </w:r>
      <w:r w:rsidR="00C47607">
        <w:t xml:space="preserve"> S</w:t>
      </w:r>
      <w:r w:rsidRPr="00C47607">
        <w:t>creen</w:t>
      </w:r>
      <w:r w:rsidR="00C47607">
        <w:t xml:space="preserve"> APIs</w:t>
      </w:r>
      <w:bookmarkEnd w:id="68"/>
      <w:r w:rsidRPr="00C47607">
        <w:t xml:space="preserve"> </w:t>
      </w:r>
    </w:p>
    <w:p w14:paraId="00F1E50D" w14:textId="53780C3B" w:rsidR="002F60C7" w:rsidRPr="00FD4A97" w:rsidRDefault="002F60C7" w:rsidP="00FD4A97">
      <w:pPr>
        <w:pStyle w:val="Heading3"/>
      </w:pPr>
      <w:bookmarkStart w:id="69" w:name="_POST_–_Search"/>
      <w:bookmarkStart w:id="70" w:name="_Toc220931939"/>
      <w:bookmarkEnd w:id="69"/>
      <w:r w:rsidRPr="00FD4A97">
        <w:t xml:space="preserve">POST </w:t>
      </w:r>
      <w:r w:rsidR="00A7204F">
        <w:t>-</w:t>
      </w:r>
      <w:r w:rsidR="00D82807" w:rsidRPr="00FD4A97">
        <w:t xml:space="preserve"> Search </w:t>
      </w:r>
      <w:r w:rsidR="00C47607">
        <w:t>D</w:t>
      </w:r>
      <w:r w:rsidR="00D82807" w:rsidRPr="00FD4A97">
        <w:t>etails</w:t>
      </w:r>
      <w:bookmarkEnd w:id="70"/>
    </w:p>
    <w:p w14:paraId="5AECCFA1" w14:textId="0DA0F3C0" w:rsidR="002F60C7" w:rsidRPr="007944EC" w:rsidRDefault="002F60C7" w:rsidP="007944EC">
      <w:r w:rsidRPr="007944EC">
        <w:t xml:space="preserve">The POST Asset suggestion </w:t>
      </w:r>
      <w:r w:rsidR="005F34D0" w:rsidRPr="007944EC">
        <w:t>is used</w:t>
      </w:r>
      <w:r w:rsidRPr="007944EC">
        <w:t xml:space="preserve"> for searching </w:t>
      </w:r>
      <w:r w:rsidR="005F34D0" w:rsidRPr="007944EC">
        <w:t xml:space="preserve">the </w:t>
      </w:r>
      <w:r w:rsidRPr="007944EC">
        <w:t>suitable asset</w:t>
      </w:r>
      <w:r w:rsidR="00C944FB" w:rsidRPr="007944EC">
        <w:t>s</w:t>
      </w:r>
      <w:r w:rsidRPr="007944EC">
        <w:t xml:space="preserve"> </w:t>
      </w:r>
      <w:r w:rsidR="005F34D0" w:rsidRPr="007944EC">
        <w:t>as per the</w:t>
      </w:r>
      <w:r w:rsidRPr="007944EC">
        <w:t xml:space="preserve"> entered keyword </w:t>
      </w:r>
      <w:r w:rsidR="005F34D0" w:rsidRPr="007944EC">
        <w:t>in the search bar.</w:t>
      </w:r>
      <w:r w:rsidRPr="007944EC">
        <w:t xml:space="preserve"> </w:t>
      </w:r>
      <w:r w:rsidR="005F34D0" w:rsidRPr="007944EC">
        <w:t>It</w:t>
      </w:r>
      <w:r w:rsidRPr="007944EC">
        <w:t xml:space="preserve"> is a POST call to the Query </w:t>
      </w:r>
      <w:r w:rsidR="0037549D" w:rsidRPr="007944EC">
        <w:t>Engine</w:t>
      </w:r>
      <w:r w:rsidRPr="007944EC">
        <w:t xml:space="preserve"> server hosted at the </w:t>
      </w:r>
      <w:r w:rsidR="0037549D" w:rsidRPr="007944EC">
        <w:t>backend</w:t>
      </w:r>
      <w:r w:rsidRPr="007944EC">
        <w:t xml:space="preserve"> to get details of asset suggestion</w:t>
      </w:r>
      <w:r w:rsidR="00C944FB" w:rsidRPr="007944EC">
        <w:t>s</w:t>
      </w:r>
      <w:r w:rsidRPr="007944EC">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3A2491" w14:paraId="22E0ED2A"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309BE8" w14:textId="77777777" w:rsidR="003A2491" w:rsidRDefault="003A2491" w:rsidP="007D3F7D">
            <w:pPr>
              <w:spacing w:after="0"/>
              <w:jc w:val="left"/>
            </w:pPr>
            <w:bookmarkStart w:id="71" w:name="OLE_LINK6"/>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D9DC30" w14:textId="6145D824" w:rsidR="003A2491" w:rsidRDefault="003A2491" w:rsidP="007D3F7D">
            <w:pPr>
              <w:spacing w:after="0"/>
              <w:jc w:val="left"/>
            </w:pPr>
            <w:r>
              <w:t>HTTPS</w:t>
            </w:r>
          </w:p>
        </w:tc>
      </w:tr>
      <w:tr w:rsidR="003A2491" w14:paraId="2C083C9D"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F721ED" w14:textId="549303DC" w:rsidR="003A2491" w:rsidRDefault="003A2491"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DD4762" w14:textId="77777777" w:rsidR="003A2491" w:rsidRDefault="003A2491" w:rsidP="007D3F7D">
            <w:pPr>
              <w:spacing w:after="0"/>
              <w:jc w:val="left"/>
            </w:pPr>
            <w:hyperlink r:id="rId34" w:history="1">
              <w:r>
                <w:rPr>
                  <w:rStyle w:val="Hyperlink"/>
                </w:rPr>
                <w:t>https://ix-dev-apimgmt.azure-api.net/query-engine-api?subscription-key=**************</w:t>
              </w:r>
            </w:hyperlink>
            <w:r>
              <w:t xml:space="preserve"> </w:t>
            </w:r>
          </w:p>
        </w:tc>
      </w:tr>
      <w:tr w:rsidR="003A2491" w14:paraId="00A68955"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0A2DD9" w14:textId="77777777" w:rsidR="003A2491" w:rsidRDefault="003A2491"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DBD5E" w14:textId="4F81B69E" w:rsidR="003A2491" w:rsidRDefault="003A2491" w:rsidP="007D3F7D">
            <w:pPr>
              <w:spacing w:after="0"/>
              <w:jc w:val="left"/>
            </w:pPr>
            <w:r>
              <w:t>POST</w:t>
            </w:r>
          </w:p>
        </w:tc>
      </w:tr>
      <w:tr w:rsidR="003A2491" w14:paraId="442D71AA"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EF2E9D" w14:textId="77777777" w:rsidR="003A2491" w:rsidRDefault="003A2491"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C015E" w14:textId="77777777" w:rsidR="003A2491" w:rsidRDefault="003A2491" w:rsidP="007D3F7D">
            <w:pPr>
              <w:spacing w:after="0"/>
              <w:jc w:val="left"/>
            </w:pPr>
            <w:r>
              <w:t>application / json</w:t>
            </w:r>
          </w:p>
        </w:tc>
      </w:tr>
      <w:tr w:rsidR="003A2491" w14:paraId="254AF4BE"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6E6851" w14:textId="77777777" w:rsidR="003A2491" w:rsidRDefault="003A2491"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4B1F0" w14:textId="77777777" w:rsidR="003A2491" w:rsidRDefault="003A2491" w:rsidP="007D3F7D">
            <w:pPr>
              <w:spacing w:after="0"/>
              <w:jc w:val="left"/>
            </w:pPr>
            <w:r>
              <w:t>Query Parameter: Subscription-key of the application (example, query engine)</w:t>
            </w:r>
          </w:p>
        </w:tc>
      </w:tr>
      <w:tr w:rsidR="00A73BDA" w14:paraId="04DC6880"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FD2B712" w14:textId="0D5C4E0F" w:rsidR="00A73BDA" w:rsidRDefault="00A73BDA"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C605E1" w14:textId="6B3B816C" w:rsidR="00A73BDA" w:rsidRDefault="00A73BDA" w:rsidP="007D3F7D">
            <w:pPr>
              <w:spacing w:after="0"/>
              <w:jc w:val="left"/>
            </w:pPr>
            <w:hyperlink r:id="rId35" w:history="1">
              <w:r w:rsidRPr="00A73BDA">
                <w:rPr>
                  <w:rStyle w:val="Hyperlink"/>
                </w:rPr>
                <w:t>Link</w:t>
              </w:r>
            </w:hyperlink>
          </w:p>
        </w:tc>
      </w:tr>
    </w:tbl>
    <w:bookmarkEnd w:id="71"/>
    <w:p w14:paraId="06BA1B3C"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128"/>
        <w:gridCol w:w="1496"/>
        <w:gridCol w:w="1534"/>
      </w:tblGrid>
      <w:tr w:rsidR="002F60C7" w:rsidRPr="00981208" w14:paraId="28A4666B" w14:textId="77777777" w:rsidTr="008145B0">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35550A" w14:textId="77777777" w:rsidR="002F60C7" w:rsidRPr="00981208" w:rsidRDefault="002F60C7" w:rsidP="007D3F7D">
            <w:pPr>
              <w:spacing w:after="0"/>
              <w:jc w:val="left"/>
            </w:pPr>
            <w:r w:rsidRPr="00981208">
              <w:t>Parameter</w:t>
            </w:r>
          </w:p>
        </w:tc>
        <w:tc>
          <w:tcPr>
            <w:tcW w:w="27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0C518C" w14:textId="77777777" w:rsidR="002F60C7" w:rsidRPr="00981208" w:rsidRDefault="002F60C7" w:rsidP="007D3F7D">
            <w:pPr>
              <w:spacing w:after="0"/>
              <w:jc w:val="left"/>
            </w:pPr>
            <w:r w:rsidRPr="00981208">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A15DCB" w14:textId="77777777" w:rsidR="002F60C7" w:rsidRPr="00981208" w:rsidRDefault="002F60C7"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983134" w14:textId="77777777" w:rsidR="002F60C7" w:rsidRPr="00981208" w:rsidRDefault="002F60C7" w:rsidP="007D3F7D">
            <w:pPr>
              <w:spacing w:after="0"/>
              <w:jc w:val="left"/>
            </w:pPr>
            <w:r w:rsidRPr="00981208">
              <w:t>Type</w:t>
            </w:r>
          </w:p>
        </w:tc>
      </w:tr>
      <w:tr w:rsidR="002F60C7" w:rsidRPr="00981208" w14:paraId="54E71C41" w14:textId="77777777" w:rsidTr="008145B0">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9D822" w14:textId="77777777" w:rsidR="002F60C7" w:rsidRPr="00981208" w:rsidRDefault="002F60C7" w:rsidP="007D3F7D">
            <w:pPr>
              <w:spacing w:after="0"/>
              <w:jc w:val="left"/>
            </w:pPr>
            <w:r w:rsidRPr="00981208">
              <w:t>Authorization</w:t>
            </w:r>
          </w:p>
        </w:tc>
        <w:tc>
          <w:tcPr>
            <w:tcW w:w="27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7236" w14:textId="77777777" w:rsidR="002F60C7" w:rsidRPr="00981208" w:rsidRDefault="002F60C7" w:rsidP="007D3F7D">
            <w:pPr>
              <w:spacing w:after="0"/>
              <w:jc w:val="left"/>
            </w:pPr>
            <w:r w:rsidRPr="00981208">
              <w:t>Token acquired from Azure B2C based on the user credentials for further API calls.</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5B3DA3" w14:textId="77777777" w:rsidR="002F60C7" w:rsidRPr="00981208" w:rsidRDefault="002F60C7"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585CA6" w14:textId="77777777" w:rsidR="002F60C7" w:rsidRPr="00981208" w:rsidRDefault="002F60C7" w:rsidP="007D3F7D">
            <w:pPr>
              <w:spacing w:after="0"/>
              <w:jc w:val="left"/>
            </w:pPr>
            <w:r w:rsidRPr="00981208">
              <w:t>String</w:t>
            </w:r>
          </w:p>
        </w:tc>
      </w:tr>
      <w:tr w:rsidR="002F60C7" w:rsidRPr="00981208" w14:paraId="34C8F19C" w14:textId="77777777" w:rsidTr="008145B0">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33BC2F" w14:textId="77777777" w:rsidR="002F60C7" w:rsidRPr="00981208" w:rsidRDefault="002F60C7" w:rsidP="007D3F7D">
            <w:pPr>
              <w:spacing w:after="0"/>
              <w:jc w:val="left"/>
            </w:pPr>
            <w:r w:rsidRPr="00981208">
              <w:t>Content-Type</w:t>
            </w:r>
          </w:p>
        </w:tc>
        <w:tc>
          <w:tcPr>
            <w:tcW w:w="27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7375B" w14:textId="09ECA35E" w:rsidR="002F60C7" w:rsidRPr="00981208" w:rsidRDefault="002F60C7" w:rsidP="007D3F7D">
            <w:pPr>
              <w:spacing w:after="0"/>
              <w:jc w:val="left"/>
            </w:pPr>
            <w:r w:rsidRPr="00981208">
              <w:t xml:space="preserve">Length of content. </w:t>
            </w:r>
            <w:r w:rsidR="00D77E4A">
              <w:t xml:space="preserve">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38790" w14:textId="77777777" w:rsidR="002F60C7" w:rsidRPr="00981208" w:rsidRDefault="002F60C7"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44932" w14:textId="77777777" w:rsidR="002F60C7" w:rsidRPr="00981208" w:rsidRDefault="002F60C7" w:rsidP="007D3F7D">
            <w:pPr>
              <w:spacing w:after="0"/>
              <w:jc w:val="left"/>
            </w:pPr>
            <w:r w:rsidRPr="00981208">
              <w:t>String</w:t>
            </w:r>
          </w:p>
        </w:tc>
      </w:tr>
    </w:tbl>
    <w:p w14:paraId="4A1741B6" w14:textId="77777777" w:rsidR="002F60C7" w:rsidRPr="00981208" w:rsidRDefault="002F60C7" w:rsidP="002F60C7">
      <w:pPr>
        <w:spacing w:after="0"/>
      </w:pPr>
      <w:r w:rsidRPr="00981208">
        <w:t xml:space="preserve"> *Mandatory / Optional</w:t>
      </w:r>
    </w:p>
    <w:p w14:paraId="4243DF8E" w14:textId="40AD552A" w:rsidR="005F34D0" w:rsidRPr="00981208" w:rsidRDefault="007E4CF4"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665"/>
        <w:gridCol w:w="7346"/>
        <w:gridCol w:w="1949"/>
      </w:tblGrid>
      <w:tr w:rsidR="002F60C7" w:rsidRPr="00981208" w14:paraId="53C1ACAC" w14:textId="77777777" w:rsidTr="008145B0">
        <w:trPr>
          <w:trHeight w:val="196"/>
        </w:trPr>
        <w:tc>
          <w:tcPr>
            <w:tcW w:w="1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F7F6630" w14:textId="77777777" w:rsidR="002F60C7" w:rsidRPr="00981208" w:rsidRDefault="002F60C7"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800A37" w14:textId="77777777" w:rsidR="002F60C7" w:rsidRPr="00981208" w:rsidRDefault="002F60C7" w:rsidP="007D3F7D">
            <w:pPr>
              <w:spacing w:after="0"/>
              <w:jc w:val="left"/>
            </w:pPr>
            <w:r w:rsidRPr="00981208">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14C475" w14:textId="77777777" w:rsidR="002F60C7" w:rsidRPr="00981208" w:rsidRDefault="002F60C7" w:rsidP="007D3F7D">
            <w:pPr>
              <w:spacing w:after="0"/>
              <w:jc w:val="left"/>
            </w:pPr>
            <w:r w:rsidRPr="00981208">
              <w:t>Type</w:t>
            </w:r>
          </w:p>
        </w:tc>
      </w:tr>
      <w:tr w:rsidR="002F60C7" w:rsidRPr="00981208" w14:paraId="53182880" w14:textId="77777777" w:rsidTr="008145B0">
        <w:trPr>
          <w:trHeight w:val="54"/>
        </w:trPr>
        <w:tc>
          <w:tcPr>
            <w:tcW w:w="1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0A191A" w14:textId="77777777" w:rsidR="002F60C7" w:rsidRPr="00981208" w:rsidRDefault="002F60C7" w:rsidP="007D3F7D">
            <w:pPr>
              <w:spacing w:after="0"/>
              <w:jc w:val="left"/>
            </w:pPr>
            <w:r w:rsidRPr="00981208">
              <w:t>Server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1D363" w14:textId="77777777" w:rsidR="002F60C7" w:rsidRPr="00981208" w:rsidRDefault="002F60C7" w:rsidP="007D3F7D">
            <w:pPr>
              <w:spacing w:after="0"/>
              <w:jc w:val="left"/>
            </w:pPr>
            <w:r w:rsidRPr="00981208">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747BF" w14:textId="77777777" w:rsidR="002F60C7" w:rsidRPr="00981208" w:rsidRDefault="002F60C7" w:rsidP="007D3F7D">
            <w:pPr>
              <w:spacing w:after="0"/>
              <w:jc w:val="left"/>
            </w:pPr>
            <w:r w:rsidRPr="00981208">
              <w:t>String</w:t>
            </w:r>
          </w:p>
        </w:tc>
      </w:tr>
      <w:tr w:rsidR="002F60C7" w:rsidRPr="00981208" w14:paraId="3A601186" w14:textId="77777777" w:rsidTr="008145B0">
        <w:trPr>
          <w:trHeight w:val="54"/>
        </w:trPr>
        <w:tc>
          <w:tcPr>
            <w:tcW w:w="1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6A697" w14:textId="77777777" w:rsidR="002F60C7" w:rsidRPr="00981208" w:rsidRDefault="002F60C7"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1E4DF" w14:textId="77777777" w:rsidR="002F60C7" w:rsidRPr="00981208" w:rsidRDefault="002F60C7"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75F5B6" w14:textId="77777777" w:rsidR="002F60C7" w:rsidRPr="00981208" w:rsidRDefault="002F60C7" w:rsidP="007D3F7D">
            <w:pPr>
              <w:spacing w:after="0"/>
              <w:jc w:val="left"/>
            </w:pPr>
            <w:r w:rsidRPr="00981208">
              <w:t>String</w:t>
            </w:r>
          </w:p>
        </w:tc>
      </w:tr>
      <w:tr w:rsidR="002F60C7" w:rsidRPr="00981208" w14:paraId="31C47BB5" w14:textId="77777777" w:rsidTr="008145B0">
        <w:trPr>
          <w:trHeight w:val="54"/>
        </w:trPr>
        <w:tc>
          <w:tcPr>
            <w:tcW w:w="1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D0352" w14:textId="77777777" w:rsidR="002F60C7" w:rsidRPr="00981208" w:rsidRDefault="002F60C7" w:rsidP="007D3F7D">
            <w:pPr>
              <w:spacing w:after="0"/>
              <w:jc w:val="left"/>
            </w:pPr>
            <w:r w:rsidRPr="00981208">
              <w:t>Date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C518C3" w14:textId="77777777" w:rsidR="002F60C7" w:rsidRPr="00981208" w:rsidRDefault="002F60C7" w:rsidP="007D3F7D">
            <w:pPr>
              <w:spacing w:after="0"/>
              <w:jc w:val="left"/>
            </w:pPr>
            <w:r w:rsidRPr="00981208">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3BE9E" w14:textId="77777777" w:rsidR="002F60C7" w:rsidRPr="00981208" w:rsidRDefault="002F60C7" w:rsidP="007D3F7D">
            <w:pPr>
              <w:spacing w:after="0"/>
              <w:jc w:val="left"/>
            </w:pPr>
            <w:r w:rsidRPr="00981208">
              <w:t>Datetime</w:t>
            </w:r>
          </w:p>
        </w:tc>
      </w:tr>
      <w:tr w:rsidR="002F60C7" w:rsidRPr="00981208" w14:paraId="45BA4C27" w14:textId="77777777" w:rsidTr="008145B0">
        <w:trPr>
          <w:trHeight w:val="54"/>
        </w:trPr>
        <w:tc>
          <w:tcPr>
            <w:tcW w:w="1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A8D18" w14:textId="77777777" w:rsidR="002F60C7" w:rsidRPr="00981208" w:rsidRDefault="002F60C7" w:rsidP="007D3F7D">
            <w:pPr>
              <w:spacing w:after="0"/>
              <w:jc w:val="left"/>
            </w:pPr>
            <w:r w:rsidRPr="00981208">
              <w:t>Content-Length</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3B05A" w14:textId="77777777" w:rsidR="002F60C7" w:rsidRPr="00981208" w:rsidRDefault="002F60C7"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15659" w14:textId="77777777" w:rsidR="002F60C7" w:rsidRPr="00981208" w:rsidRDefault="002F60C7" w:rsidP="007D3F7D">
            <w:pPr>
              <w:spacing w:after="0"/>
              <w:jc w:val="left"/>
            </w:pPr>
            <w:r w:rsidRPr="00981208">
              <w:t>Bytes</w:t>
            </w:r>
          </w:p>
        </w:tc>
      </w:tr>
    </w:tbl>
    <w:p w14:paraId="17085A5F" w14:textId="1B784753" w:rsidR="002F60C7" w:rsidRPr="00981208" w:rsidRDefault="000D4E53"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2F60C7" w:rsidRPr="00981208" w14:paraId="4A1E0318" w14:textId="77777777" w:rsidTr="000D4E53">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7FBF0F" w14:textId="77777777" w:rsidR="002F60C7" w:rsidRPr="000D4E53" w:rsidRDefault="002F60C7" w:rsidP="007D3F7D">
            <w:pPr>
              <w:spacing w:after="0"/>
              <w:jc w:val="left"/>
              <w:rPr>
                <w:color w:val="000000" w:themeColor="text1"/>
              </w:rPr>
            </w:pPr>
            <w:r w:rsidRPr="000D4E53">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D18667" w14:textId="77777777" w:rsidR="002F60C7" w:rsidRPr="000D4E53" w:rsidRDefault="002F60C7" w:rsidP="007D3F7D">
            <w:pPr>
              <w:spacing w:after="0"/>
              <w:jc w:val="left"/>
              <w:rPr>
                <w:color w:val="000000" w:themeColor="text1"/>
              </w:rPr>
            </w:pPr>
            <w:r w:rsidRPr="000D4E53">
              <w:rPr>
                <w:color w:val="000000" w:themeColor="text1"/>
              </w:rPr>
              <w:t>Result Description</w:t>
            </w:r>
          </w:p>
        </w:tc>
      </w:tr>
      <w:tr w:rsidR="002F60C7" w:rsidRPr="00981208" w14:paraId="1E6E2001"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99C36" w14:textId="77777777" w:rsidR="002F60C7" w:rsidRPr="00981208" w:rsidRDefault="002F60C7"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9AC46A" w14:textId="5FB470E2" w:rsidR="002F60C7" w:rsidRPr="00981208" w:rsidRDefault="002F60C7"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63A7B156" w14:textId="4C982DC5" w:rsidR="000D4E53" w:rsidRDefault="000D4E53" w:rsidP="001F2913">
      <w:pPr>
        <w:pStyle w:val="Heading4"/>
        <w:sectPr w:rsidR="000D4E53" w:rsidSect="007A674D">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2F60C7" w:rsidRPr="00981208" w14:paraId="10797284"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512031" w14:textId="77777777" w:rsidR="002F60C7" w:rsidRPr="00981208" w:rsidRDefault="002F60C7"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4CCC3F" w14:textId="77777777" w:rsidR="002F60C7" w:rsidRPr="00981208" w:rsidRDefault="002F60C7"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445B90" w14:textId="77777777" w:rsidR="002F60C7" w:rsidRPr="00981208" w:rsidRDefault="002F60C7" w:rsidP="007D3F7D">
            <w:pPr>
              <w:spacing w:after="0"/>
              <w:jc w:val="left"/>
            </w:pPr>
            <w:r w:rsidRPr="00981208">
              <w:t>Error Description</w:t>
            </w:r>
          </w:p>
        </w:tc>
      </w:tr>
      <w:tr w:rsidR="002F60C7" w:rsidRPr="00981208" w14:paraId="2806B64B"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AE535" w14:textId="77777777" w:rsidR="002F60C7" w:rsidRPr="00981208" w:rsidRDefault="002F60C7"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7DF05" w14:textId="77777777" w:rsidR="002F60C7" w:rsidRPr="00981208" w:rsidRDefault="002F60C7"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23A892" w14:textId="5907F3AF" w:rsidR="002F60C7" w:rsidRPr="00981208" w:rsidRDefault="002F60C7"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2F60C7" w:rsidRPr="00981208" w14:paraId="758DB305"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8C1924" w14:textId="77777777" w:rsidR="002F60C7" w:rsidRPr="00981208" w:rsidRDefault="002F60C7"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AD2EE7" w14:textId="77777777" w:rsidR="002F60C7" w:rsidRPr="00981208" w:rsidRDefault="002F60C7"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549967" w14:textId="6409285A" w:rsidR="002F60C7" w:rsidRPr="00981208" w:rsidRDefault="002F60C7" w:rsidP="002928D4">
            <w:pPr>
              <w:spacing w:after="0" w:line="252" w:lineRule="auto"/>
              <w:jc w:val="left"/>
            </w:pPr>
            <w:r w:rsidRPr="00981208">
              <w:t>Unauthorized User</w:t>
            </w:r>
            <w:r w:rsidR="002928D4">
              <w:t xml:space="preserve"> or </w:t>
            </w:r>
            <w:r w:rsidR="005034C1">
              <w:t>Header Token</w:t>
            </w:r>
            <w:r w:rsidRPr="00981208">
              <w:t xml:space="preserve"> could be missing</w:t>
            </w:r>
          </w:p>
        </w:tc>
      </w:tr>
      <w:tr w:rsidR="002F60C7" w:rsidRPr="00981208" w14:paraId="44944E90"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9C645" w14:textId="77777777" w:rsidR="002F60C7" w:rsidRPr="00981208" w:rsidRDefault="002F60C7"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D81DDB" w14:textId="77777777" w:rsidR="002F60C7" w:rsidRPr="00981208" w:rsidRDefault="002F60C7"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FE3DC3" w14:textId="77777777" w:rsidR="002F60C7" w:rsidRPr="00981208" w:rsidRDefault="002F60C7" w:rsidP="007D3F7D">
            <w:pPr>
              <w:spacing w:after="0" w:line="252" w:lineRule="auto"/>
              <w:jc w:val="left"/>
            </w:pPr>
            <w:r w:rsidRPr="00981208">
              <w:t>Bad request</w:t>
            </w:r>
          </w:p>
        </w:tc>
      </w:tr>
    </w:tbl>
    <w:p w14:paraId="4E5E03D9" w14:textId="77777777" w:rsidR="002928D4" w:rsidRDefault="002928D4" w:rsidP="001F2913">
      <w:pPr>
        <w:pStyle w:val="Heading4"/>
        <w:sectPr w:rsidR="002928D4" w:rsidSect="000D4E53">
          <w:type w:val="continuous"/>
          <w:pgSz w:w="15840" w:h="15840" w:orient="landscape" w:code="1"/>
          <w:pgMar w:top="1440" w:right="1440" w:bottom="1440" w:left="1440" w:header="720" w:footer="720" w:gutter="0"/>
          <w:cols w:space="720"/>
        </w:sectPr>
      </w:pPr>
    </w:p>
    <w:p w14:paraId="18691AF1" w14:textId="7058ACC3" w:rsidR="002F60C7" w:rsidRPr="00981208" w:rsidRDefault="002928D4"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084"/>
        <w:gridCol w:w="2913"/>
        <w:gridCol w:w="7963"/>
      </w:tblGrid>
      <w:tr w:rsidR="0010786B" w:rsidRPr="00A73BDA" w14:paraId="241BCA8D" w14:textId="77777777" w:rsidTr="002928D4">
        <w:trPr>
          <w:trHeight w:val="254"/>
        </w:trPr>
        <w:tc>
          <w:tcPr>
            <w:tcW w:w="8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BE6567" w14:textId="77777777" w:rsidR="0010786B" w:rsidRPr="00A73BDA" w:rsidRDefault="0010786B" w:rsidP="007D3F7D">
            <w:pPr>
              <w:spacing w:after="0"/>
              <w:jc w:val="left"/>
              <w:rPr>
                <w:sz w:val="18"/>
                <w:szCs w:val="20"/>
              </w:rPr>
            </w:pPr>
            <w:bookmarkStart w:id="72" w:name="OLE_LINK76"/>
            <w:bookmarkStart w:id="73" w:name="OLE_LINK73"/>
            <w:bookmarkStart w:id="74" w:name="OLE_LINK62"/>
            <w:bookmarkEnd w:id="67"/>
            <w:r w:rsidRPr="00A73BDA">
              <w:rPr>
                <w:sz w:val="18"/>
                <w:szCs w:val="20"/>
              </w:rPr>
              <w:t>Operation name</w:t>
            </w:r>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44EF65" w14:textId="77777777" w:rsidR="0010786B" w:rsidRPr="00A73BDA" w:rsidRDefault="0010786B" w:rsidP="007D3F7D">
            <w:pPr>
              <w:spacing w:after="0"/>
              <w:jc w:val="left"/>
              <w:rPr>
                <w:sz w:val="18"/>
                <w:szCs w:val="20"/>
              </w:rPr>
            </w:pPr>
            <w:r w:rsidRPr="00A73BDA">
              <w:rPr>
                <w:sz w:val="18"/>
                <w:szCs w:val="20"/>
              </w:rPr>
              <w:t>Query</w:t>
            </w:r>
          </w:p>
        </w:tc>
        <w:tc>
          <w:tcPr>
            <w:tcW w:w="3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A0BA67" w14:textId="77777777" w:rsidR="0010786B" w:rsidRPr="00A73BDA" w:rsidRDefault="0010786B" w:rsidP="007D3F7D">
            <w:pPr>
              <w:spacing w:after="0"/>
              <w:jc w:val="left"/>
              <w:rPr>
                <w:sz w:val="18"/>
                <w:szCs w:val="20"/>
              </w:rPr>
            </w:pPr>
            <w:r w:rsidRPr="00A73BDA">
              <w:rPr>
                <w:sz w:val="18"/>
                <w:szCs w:val="20"/>
              </w:rPr>
              <w:t>variables</w:t>
            </w:r>
          </w:p>
        </w:tc>
      </w:tr>
      <w:tr w:rsidR="0010786B" w:rsidRPr="00A73BDA" w14:paraId="18B45BF8" w14:textId="77777777" w:rsidTr="002928D4">
        <w:trPr>
          <w:trHeight w:val="254"/>
        </w:trPr>
        <w:tc>
          <w:tcPr>
            <w:tcW w:w="8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36417D" w14:textId="77777777" w:rsidR="0010786B" w:rsidRPr="00A73BDA" w:rsidRDefault="0010786B" w:rsidP="002928D4">
            <w:pPr>
              <w:pStyle w:val="codesample"/>
            </w:pPr>
            <w:proofErr w:type="spellStart"/>
            <w:r w:rsidRPr="00A73BDA">
              <w:rPr>
                <w:shd w:val="clear" w:color="auto" w:fill="FFFFFF"/>
              </w:rPr>
              <w:t>purviewDashboard</w:t>
            </w:r>
            <w:proofErr w:type="spellEnd"/>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B3014" w14:textId="77777777" w:rsidR="0010786B" w:rsidRPr="00A73BDA" w:rsidRDefault="0010786B" w:rsidP="002928D4">
            <w:pPr>
              <w:pStyle w:val="codesample"/>
            </w:pPr>
            <w:r w:rsidRPr="00A73BDA">
              <w:rPr>
                <w:shd w:val="clear" w:color="auto" w:fill="FFFFFF"/>
              </w:rPr>
              <w:t xml:space="preserve">query </w:t>
            </w:r>
            <w:bookmarkStart w:id="75" w:name="OLE_LINK66"/>
            <w:proofErr w:type="spellStart"/>
            <w:r w:rsidRPr="00A73BDA">
              <w:rPr>
                <w:shd w:val="clear" w:color="auto" w:fill="FFFFFF"/>
              </w:rPr>
              <w:t>purviewDashboard</w:t>
            </w:r>
            <w:bookmarkEnd w:id="75"/>
            <w:proofErr w:type="spellEnd"/>
            <w:r w:rsidRPr="00A73BDA">
              <w:rPr>
                <w:shd w:val="clear" w:color="auto" w:fill="FFFFFF"/>
              </w:rPr>
              <w:t xml:space="preserve">($version: String!, $payload: </w:t>
            </w:r>
            <w:proofErr w:type="spellStart"/>
            <w:r w:rsidRPr="00A73BDA">
              <w:rPr>
                <w:shd w:val="clear" w:color="auto" w:fill="FFFFFF"/>
              </w:rPr>
              <w:t>queryInput_purviewDashboard_input_Input</w:t>
            </w:r>
            <w:proofErr w:type="spellEnd"/>
            <w:r w:rsidRPr="00A73BDA">
              <w:rPr>
                <w:shd w:val="clear" w:color="auto" w:fill="FFFFFF"/>
              </w:rPr>
              <w:t>) {</w:t>
            </w:r>
            <w:r w:rsidRPr="00A73BDA">
              <w:br/>
            </w:r>
            <w:proofErr w:type="spellStart"/>
            <w:r w:rsidRPr="00A73BDA">
              <w:rPr>
                <w:shd w:val="clear" w:color="auto" w:fill="FFFFFF"/>
              </w:rPr>
              <w:t>purviewDashboard</w:t>
            </w:r>
            <w:proofErr w:type="spellEnd"/>
            <w:r w:rsidRPr="00A73BDA">
              <w:rPr>
                <w:shd w:val="clear" w:color="auto" w:fill="FFFFFF"/>
              </w:rPr>
              <w:t>(version: $version, input: $payload) {</w:t>
            </w:r>
            <w:r w:rsidRPr="00A73BDA">
              <w:br/>
            </w:r>
            <w:r w:rsidRPr="00A73BDA">
              <w:rPr>
                <w:shd w:val="clear" w:color="auto" w:fill="FFFFFF"/>
              </w:rPr>
              <w:t>_</w:t>
            </w:r>
            <w:proofErr w:type="spellStart"/>
            <w:r w:rsidRPr="00A73BDA">
              <w:rPr>
                <w:shd w:val="clear" w:color="auto" w:fill="FFFFFF"/>
              </w:rPr>
              <w:t>AT_search_count</w:t>
            </w:r>
            <w:proofErr w:type="spellEnd"/>
            <w:r w:rsidRPr="00A73BDA">
              <w:br/>
            </w:r>
            <w:r w:rsidRPr="00A73BDA">
              <w:rPr>
                <w:shd w:val="clear" w:color="auto" w:fill="FFFFFF"/>
              </w:rPr>
              <w:t>_</w:t>
            </w:r>
            <w:proofErr w:type="spellStart"/>
            <w:r w:rsidRPr="00A73BDA">
              <w:rPr>
                <w:shd w:val="clear" w:color="auto" w:fill="FFFFFF"/>
              </w:rPr>
              <w:t>AT_search_facets</w:t>
            </w:r>
            <w:proofErr w:type="spellEnd"/>
            <w:r w:rsidRPr="00A73BDA">
              <w:br/>
            </w:r>
            <w:r w:rsidRPr="00A73BDA">
              <w:rPr>
                <w:shd w:val="clear" w:color="auto" w:fill="FFFFFF"/>
              </w:rPr>
              <w:t>value</w:t>
            </w:r>
            <w:r w:rsidRPr="00A73BDA">
              <w:br/>
            </w:r>
            <w:proofErr w:type="spellStart"/>
            <w:r w:rsidRPr="00A73BDA">
              <w:rPr>
                <w:shd w:val="clear" w:color="auto" w:fill="FFFFFF"/>
              </w:rPr>
              <w:t>continuationToken</w:t>
            </w:r>
            <w:proofErr w:type="spellEnd"/>
            <w:r w:rsidRPr="00A73BDA">
              <w:br/>
            </w:r>
            <w:r w:rsidRPr="00A73BDA">
              <w:rPr>
                <w:shd w:val="clear" w:color="auto" w:fill="FFFFFF"/>
              </w:rPr>
              <w:t>__</w:t>
            </w:r>
            <w:proofErr w:type="spellStart"/>
            <w:r w:rsidRPr="00A73BDA">
              <w:rPr>
                <w:shd w:val="clear" w:color="auto" w:fill="FFFFFF"/>
              </w:rPr>
              <w:t>typename</w:t>
            </w:r>
            <w:proofErr w:type="spellEnd"/>
            <w:r w:rsidRPr="00A73BDA">
              <w:br/>
            </w:r>
            <w:r w:rsidRPr="00A73BDA">
              <w:rPr>
                <w:shd w:val="clear" w:color="auto" w:fill="FFFFFF"/>
              </w:rPr>
              <w:t>}</w:t>
            </w:r>
            <w:r w:rsidRPr="00A73BDA">
              <w:br/>
            </w:r>
            <w:r w:rsidRPr="00A73BDA">
              <w:rPr>
                <w:shd w:val="clear" w:color="auto" w:fill="FFFFFF"/>
              </w:rPr>
              <w:t>}</w:t>
            </w:r>
          </w:p>
        </w:tc>
        <w:tc>
          <w:tcPr>
            <w:tcW w:w="3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F036AC" w14:textId="77777777" w:rsidR="0010786B" w:rsidRPr="00A73BDA" w:rsidRDefault="0010786B" w:rsidP="002928D4">
            <w:pPr>
              <w:pStyle w:val="codesample"/>
            </w:pPr>
            <w:r w:rsidRPr="00A73BDA">
              <w:t>"variables": {</w:t>
            </w:r>
          </w:p>
          <w:p w14:paraId="436E424B" w14:textId="77777777" w:rsidR="0010786B" w:rsidRPr="00A73BDA" w:rsidRDefault="0010786B" w:rsidP="002928D4">
            <w:pPr>
              <w:pStyle w:val="codesample"/>
            </w:pPr>
            <w:r w:rsidRPr="00A73BDA">
              <w:t xml:space="preserve">    "version": "2023-09-01",</w:t>
            </w:r>
          </w:p>
          <w:p w14:paraId="77F220F8" w14:textId="77777777" w:rsidR="0010786B" w:rsidRPr="00A73BDA" w:rsidRDefault="0010786B" w:rsidP="002928D4">
            <w:pPr>
              <w:pStyle w:val="codesample"/>
            </w:pPr>
            <w:r w:rsidRPr="00A73BDA">
              <w:t xml:space="preserve">    "payload": {</w:t>
            </w:r>
          </w:p>
          <w:p w14:paraId="1EE7AF40" w14:textId="77777777" w:rsidR="0010786B" w:rsidRPr="00A73BDA" w:rsidRDefault="0010786B" w:rsidP="002928D4">
            <w:pPr>
              <w:pStyle w:val="codesample"/>
            </w:pPr>
            <w:r w:rsidRPr="00A73BDA">
              <w:t xml:space="preserve">      "keywords": "doc",</w:t>
            </w:r>
          </w:p>
          <w:p w14:paraId="393AE61E" w14:textId="77777777" w:rsidR="0010786B" w:rsidRPr="00A73BDA" w:rsidRDefault="0010786B" w:rsidP="002928D4">
            <w:pPr>
              <w:pStyle w:val="codesample"/>
            </w:pPr>
            <w:r w:rsidRPr="00A73BDA">
              <w:t xml:space="preserve">      "limit": 25,</w:t>
            </w:r>
          </w:p>
          <w:p w14:paraId="239AEBC2" w14:textId="77777777" w:rsidR="0010786B" w:rsidRPr="00A73BDA" w:rsidRDefault="0010786B" w:rsidP="002928D4">
            <w:pPr>
              <w:pStyle w:val="codesample"/>
            </w:pPr>
            <w:r w:rsidRPr="00A73BDA">
              <w:t xml:space="preserve">      "offset": 0,</w:t>
            </w:r>
          </w:p>
          <w:p w14:paraId="095349AC" w14:textId="77777777" w:rsidR="0010786B" w:rsidRPr="00A73BDA" w:rsidRDefault="0010786B" w:rsidP="002928D4">
            <w:pPr>
              <w:pStyle w:val="codesample"/>
            </w:pPr>
            <w:r w:rsidRPr="00A73BDA">
              <w:t xml:space="preserve">      "facets": [</w:t>
            </w:r>
          </w:p>
          <w:p w14:paraId="5B3DF6F1" w14:textId="77777777" w:rsidR="0010786B" w:rsidRPr="00A73BDA" w:rsidRDefault="0010786B" w:rsidP="002928D4">
            <w:pPr>
              <w:pStyle w:val="codesample"/>
            </w:pPr>
            <w:r w:rsidRPr="00A73BDA">
              <w:t xml:space="preserve">        {facet":"</w:t>
            </w:r>
            <w:proofErr w:type="spellStart"/>
            <w:r w:rsidRPr="00A73BDA">
              <w:t>collectionId</w:t>
            </w:r>
            <w:proofErr w:type="spellEnd"/>
            <w:r w:rsidRPr="00A73BDA">
              <w:t>","count": 1000,"sort": {"count": "desc"} },</w:t>
            </w:r>
          </w:p>
          <w:p w14:paraId="733762E0" w14:textId="77777777" w:rsidR="0010786B" w:rsidRPr="00A73BDA" w:rsidRDefault="0010786B" w:rsidP="002928D4">
            <w:pPr>
              <w:pStyle w:val="codesample"/>
            </w:pPr>
            <w:r w:rsidRPr="00A73BDA">
              <w:t xml:space="preserve">        {"facet": "assetType", "count": 50, "sort": {"count": "desc" } },</w:t>
            </w:r>
          </w:p>
          <w:p w14:paraId="2ED917B9" w14:textId="77777777" w:rsidR="0010786B" w:rsidRPr="00A73BDA" w:rsidRDefault="0010786B" w:rsidP="002928D4">
            <w:pPr>
              <w:pStyle w:val="codesample"/>
            </w:pPr>
            <w:r w:rsidRPr="00A73BDA">
              <w:t xml:space="preserve">        {"facet": "</w:t>
            </w:r>
            <w:proofErr w:type="spellStart"/>
            <w:r w:rsidRPr="00A73BDA">
              <w:t>termGuid</w:t>
            </w:r>
            <w:proofErr w:type="spellEnd"/>
            <w:r w:rsidRPr="00A73BDA">
              <w:t>", "count": 50, "sort": { "count": "desc"  }},</w:t>
            </w:r>
          </w:p>
          <w:p w14:paraId="596FE0DC" w14:textId="77777777" w:rsidR="0010786B" w:rsidRPr="00A73BDA" w:rsidRDefault="0010786B" w:rsidP="002928D4">
            <w:pPr>
              <w:pStyle w:val="codesample"/>
            </w:pPr>
            <w:r w:rsidRPr="00A73BDA">
              <w:t xml:space="preserve">        {"facet": "</w:t>
            </w:r>
            <w:proofErr w:type="spellStart"/>
            <w:r w:rsidRPr="00A73BDA">
              <w:t>contactId</w:t>
            </w:r>
            <w:proofErr w:type="spellEnd"/>
            <w:r w:rsidRPr="00A73BDA">
              <w:t>", "count": 50, "sort": { "count": "desc"} },</w:t>
            </w:r>
          </w:p>
          <w:p w14:paraId="34122ACB" w14:textId="54C0CAF5" w:rsidR="0010786B" w:rsidRPr="00A73BDA" w:rsidRDefault="0010786B" w:rsidP="002928D4">
            <w:pPr>
              <w:pStyle w:val="codesample"/>
            </w:pPr>
            <w:r w:rsidRPr="00A73BDA">
              <w:t xml:space="preserve">        {"facet": "classification</w:t>
            </w:r>
            <w:r w:rsidR="00A7204F">
              <w:t>"</w:t>
            </w:r>
            <w:r w:rsidRPr="00A73BDA">
              <w:t xml:space="preserve">, </w:t>
            </w:r>
            <w:r w:rsidR="00A7204F">
              <w:t>"</w:t>
            </w:r>
            <w:r w:rsidRPr="00A73BDA">
              <w:t>count": 50,"sort": {"count": "desc"} },</w:t>
            </w:r>
          </w:p>
          <w:p w14:paraId="3800838A" w14:textId="77777777" w:rsidR="0010786B" w:rsidRPr="00A73BDA" w:rsidRDefault="0010786B" w:rsidP="002928D4">
            <w:pPr>
              <w:pStyle w:val="codesample"/>
            </w:pPr>
            <w:r w:rsidRPr="00A73BDA">
              <w:t xml:space="preserve">        {"facet": "tag",  "count": 20, "sort": {"count": "desc"  } }</w:t>
            </w:r>
          </w:p>
          <w:p w14:paraId="06C31E27" w14:textId="77777777" w:rsidR="0010786B" w:rsidRPr="00A73BDA" w:rsidRDefault="0010786B" w:rsidP="002928D4">
            <w:pPr>
              <w:pStyle w:val="codesample"/>
            </w:pPr>
            <w:r w:rsidRPr="00A73BDA">
              <w:t xml:space="preserve">     ],</w:t>
            </w:r>
          </w:p>
          <w:p w14:paraId="0668698E" w14:textId="77777777" w:rsidR="0010786B" w:rsidRPr="00A73BDA" w:rsidRDefault="0010786B" w:rsidP="002928D4">
            <w:pPr>
              <w:pStyle w:val="codesample"/>
            </w:pPr>
            <w:r w:rsidRPr="00A73BDA">
              <w:t xml:space="preserve">      "filter": {</w:t>
            </w:r>
          </w:p>
          <w:p w14:paraId="6EA62694" w14:textId="77777777" w:rsidR="0010786B" w:rsidRPr="00A73BDA" w:rsidRDefault="0010786B" w:rsidP="002928D4">
            <w:pPr>
              <w:pStyle w:val="codesample"/>
            </w:pPr>
            <w:r w:rsidRPr="00A73BDA">
              <w:t xml:space="preserve">        "and": [</w:t>
            </w:r>
          </w:p>
          <w:p w14:paraId="7722EC3B" w14:textId="77777777" w:rsidR="0010786B" w:rsidRPr="00A73BDA" w:rsidRDefault="0010786B" w:rsidP="002928D4">
            <w:pPr>
              <w:pStyle w:val="codesample"/>
            </w:pPr>
            <w:r w:rsidRPr="00A73BDA">
              <w:t xml:space="preserve">          {</w:t>
            </w:r>
          </w:p>
          <w:p w14:paraId="11CD8601" w14:textId="347C6BE4" w:rsidR="0010786B" w:rsidRPr="00A73BDA" w:rsidRDefault="0010786B" w:rsidP="002928D4">
            <w:pPr>
              <w:pStyle w:val="codesample"/>
            </w:pPr>
            <w:r w:rsidRPr="00A73BDA">
              <w:t xml:space="preserve">      "not":{</w:t>
            </w:r>
            <w:r w:rsidR="00A7204F">
              <w:t>"</w:t>
            </w:r>
            <w:proofErr w:type="spellStart"/>
            <w:r w:rsidRPr="00A73BDA">
              <w:t>classification":MICROSOFT.SYSTEM.TEMP_FILE</w:t>
            </w:r>
            <w:proofErr w:type="spellEnd"/>
            <w:r w:rsidRPr="00A73BDA">
              <w:t>"</w:t>
            </w:r>
          </w:p>
          <w:p w14:paraId="149A7D80" w14:textId="77777777" w:rsidR="0010786B" w:rsidRPr="00A73BDA" w:rsidRDefault="0010786B" w:rsidP="002928D4">
            <w:pPr>
              <w:pStyle w:val="codesample"/>
            </w:pPr>
            <w:r w:rsidRPr="00A73BDA">
              <w:t xml:space="preserve">      }</w:t>
            </w:r>
          </w:p>
          <w:p w14:paraId="05CD66A1" w14:textId="77777777" w:rsidR="0010786B" w:rsidRPr="00A73BDA" w:rsidRDefault="0010786B" w:rsidP="002928D4">
            <w:pPr>
              <w:pStyle w:val="codesample"/>
            </w:pPr>
            <w:r w:rsidRPr="00A73BDA">
              <w:t xml:space="preserve">          },</w:t>
            </w:r>
          </w:p>
          <w:p w14:paraId="33E6DAC6" w14:textId="77777777" w:rsidR="0010786B" w:rsidRPr="00A73BDA" w:rsidRDefault="0010786B" w:rsidP="002928D4">
            <w:pPr>
              <w:pStyle w:val="codesample"/>
            </w:pPr>
            <w:r w:rsidRPr="00A73BDA">
              <w:t xml:space="preserve">          {</w:t>
            </w:r>
          </w:p>
          <w:p w14:paraId="3A639ED1" w14:textId="77777777" w:rsidR="0010786B" w:rsidRPr="00A73BDA" w:rsidRDefault="0010786B" w:rsidP="002928D4">
            <w:pPr>
              <w:pStyle w:val="codesample"/>
            </w:pPr>
            <w:r w:rsidRPr="00A73BDA">
              <w:t xml:space="preserve">            "not": {</w:t>
            </w:r>
          </w:p>
          <w:p w14:paraId="1AD09D4E" w14:textId="77777777" w:rsidR="0010786B" w:rsidRPr="00A73BDA" w:rsidRDefault="0010786B" w:rsidP="002928D4">
            <w:pPr>
              <w:pStyle w:val="codesample"/>
            </w:pPr>
            <w:r w:rsidRPr="00A73BDA">
              <w:t xml:space="preserve">              "or": [ {  "entityType": "</w:t>
            </w:r>
            <w:proofErr w:type="spellStart"/>
            <w:r w:rsidRPr="00A73BDA">
              <w:t>AtlasGlossary</w:t>
            </w:r>
            <w:proofErr w:type="spellEnd"/>
            <w:r w:rsidRPr="00A73BDA">
              <w:t>"   }] }</w:t>
            </w:r>
          </w:p>
          <w:p w14:paraId="502F89F5" w14:textId="77777777" w:rsidR="0010786B" w:rsidRPr="00A73BDA" w:rsidRDefault="0010786B" w:rsidP="002928D4">
            <w:pPr>
              <w:pStyle w:val="codesample"/>
            </w:pPr>
            <w:r w:rsidRPr="00A73BDA">
              <w:t xml:space="preserve">          },</w:t>
            </w:r>
          </w:p>
          <w:p w14:paraId="4ACC66ED" w14:textId="77777777" w:rsidR="0010786B" w:rsidRPr="00A73BDA" w:rsidRDefault="0010786B" w:rsidP="002928D4">
            <w:pPr>
              <w:pStyle w:val="codesample"/>
            </w:pPr>
            <w:r w:rsidRPr="00A73BDA">
              <w:t xml:space="preserve">          {</w:t>
            </w:r>
          </w:p>
          <w:p w14:paraId="1E9573A8" w14:textId="77777777" w:rsidR="0010786B" w:rsidRPr="00A73BDA" w:rsidRDefault="0010786B" w:rsidP="002928D4">
            <w:pPr>
              <w:pStyle w:val="codesample"/>
            </w:pPr>
            <w:r w:rsidRPr="00A73BDA">
              <w:t xml:space="preserve">            "not": {</w:t>
            </w:r>
          </w:p>
          <w:p w14:paraId="6682BA89" w14:textId="77777777" w:rsidR="0010786B" w:rsidRPr="00A73BDA" w:rsidRDefault="0010786B" w:rsidP="002928D4">
            <w:pPr>
              <w:pStyle w:val="codesample"/>
            </w:pPr>
            <w:r w:rsidRPr="00A73BDA">
              <w:t xml:space="preserve">              "or": [</w:t>
            </w:r>
          </w:p>
          <w:p w14:paraId="403B170D" w14:textId="71B5501B" w:rsidR="0010786B" w:rsidRPr="00A73BDA" w:rsidRDefault="0010786B" w:rsidP="002928D4">
            <w:pPr>
              <w:pStyle w:val="codesample"/>
            </w:pPr>
            <w:r w:rsidRPr="00A73BDA">
              <w:t xml:space="preserve">    {"</w:t>
            </w:r>
            <w:proofErr w:type="spellStart"/>
            <w:r w:rsidRPr="00A73BDA">
              <w:t>attributeName":"size</w:t>
            </w:r>
            <w:r w:rsidR="00A7204F">
              <w:t>"</w:t>
            </w:r>
            <w:r w:rsidRPr="00A73BDA">
              <w:t>,</w:t>
            </w:r>
            <w:r w:rsidR="00A7204F">
              <w:t>"</w:t>
            </w:r>
            <w:r w:rsidRPr="00A73BDA">
              <w:t>operator":"eq","attributeValue</w:t>
            </w:r>
            <w:proofErr w:type="spellEnd"/>
            <w:r w:rsidRPr="00A73BDA">
              <w:t>": 0  },</w:t>
            </w:r>
          </w:p>
          <w:p w14:paraId="35F01C2C" w14:textId="77777777" w:rsidR="0010786B" w:rsidRPr="00A73BDA" w:rsidRDefault="0010786B" w:rsidP="002928D4">
            <w:pPr>
              <w:pStyle w:val="codesample"/>
            </w:pPr>
            <w:r w:rsidRPr="00A73BDA">
              <w:t xml:space="preserve">                {</w:t>
            </w:r>
          </w:p>
          <w:p w14:paraId="5775A4A4" w14:textId="77777777" w:rsidR="0010786B" w:rsidRPr="00A73BDA" w:rsidRDefault="0010786B" w:rsidP="002928D4">
            <w:pPr>
              <w:pStyle w:val="codesample"/>
            </w:pPr>
            <w:r w:rsidRPr="00A73BDA">
              <w:t xml:space="preserve">                  "attributeName":"</w:t>
            </w:r>
            <w:proofErr w:type="spellStart"/>
            <w:r w:rsidRPr="00A73BDA">
              <w:t>fileSize</w:t>
            </w:r>
            <w:proofErr w:type="spellEnd"/>
            <w:r w:rsidRPr="00A73BDA">
              <w:t>","</w:t>
            </w:r>
            <w:proofErr w:type="spellStart"/>
            <w:r w:rsidRPr="00A73BDA">
              <w:t>operator":"eq</w:t>
            </w:r>
            <w:proofErr w:type="spellEnd"/>
            <w:r w:rsidRPr="00A73BDA">
              <w:t>",                  "attributeValue": 0</w:t>
            </w:r>
          </w:p>
          <w:p w14:paraId="573A0D8E" w14:textId="77777777" w:rsidR="0010786B" w:rsidRPr="00A73BDA" w:rsidRDefault="0010786B" w:rsidP="002928D4">
            <w:pPr>
              <w:pStyle w:val="codesample"/>
            </w:pPr>
            <w:r w:rsidRPr="00A73BDA">
              <w:t xml:space="preserve">                }</w:t>
            </w:r>
          </w:p>
          <w:p w14:paraId="6926E297" w14:textId="77777777" w:rsidR="0010786B" w:rsidRPr="00A73BDA" w:rsidRDefault="0010786B" w:rsidP="002928D4">
            <w:pPr>
              <w:pStyle w:val="codesample"/>
            </w:pPr>
            <w:r w:rsidRPr="00A73BDA">
              <w:t xml:space="preserve">              ]</w:t>
            </w:r>
          </w:p>
          <w:p w14:paraId="13CFAB2D" w14:textId="77777777" w:rsidR="0010786B" w:rsidRPr="00A73BDA" w:rsidRDefault="0010786B" w:rsidP="002928D4">
            <w:pPr>
              <w:pStyle w:val="codesample"/>
            </w:pPr>
            <w:r w:rsidRPr="00A73BDA">
              <w:t xml:space="preserve">            }</w:t>
            </w:r>
          </w:p>
          <w:p w14:paraId="20E69B8A" w14:textId="77777777" w:rsidR="0010786B" w:rsidRPr="00A73BDA" w:rsidRDefault="0010786B" w:rsidP="002928D4">
            <w:pPr>
              <w:pStyle w:val="codesample"/>
            </w:pPr>
            <w:r w:rsidRPr="00A73BDA">
              <w:t xml:space="preserve">          }</w:t>
            </w:r>
          </w:p>
          <w:p w14:paraId="49E9CDD5" w14:textId="77777777" w:rsidR="0010786B" w:rsidRPr="00A73BDA" w:rsidRDefault="0010786B" w:rsidP="002928D4">
            <w:pPr>
              <w:pStyle w:val="codesample"/>
            </w:pPr>
            <w:r w:rsidRPr="00A73BDA">
              <w:t xml:space="preserve">        ]</w:t>
            </w:r>
          </w:p>
          <w:p w14:paraId="298A2FE9" w14:textId="77777777" w:rsidR="0010786B" w:rsidRPr="00A73BDA" w:rsidRDefault="0010786B" w:rsidP="002928D4">
            <w:pPr>
              <w:pStyle w:val="codesample"/>
            </w:pPr>
            <w:r w:rsidRPr="00A73BDA">
              <w:t xml:space="preserve">      }</w:t>
            </w:r>
          </w:p>
          <w:p w14:paraId="355CB4B8" w14:textId="77777777" w:rsidR="0010786B" w:rsidRPr="00A73BDA" w:rsidRDefault="0010786B" w:rsidP="002928D4">
            <w:pPr>
              <w:pStyle w:val="codesample"/>
            </w:pPr>
            <w:r w:rsidRPr="00A73BDA">
              <w:t xml:space="preserve">    }</w:t>
            </w:r>
          </w:p>
          <w:p w14:paraId="408DBDBA" w14:textId="77777777" w:rsidR="0010786B" w:rsidRPr="00A73BDA" w:rsidRDefault="0010786B" w:rsidP="002928D4">
            <w:pPr>
              <w:pStyle w:val="codesample"/>
            </w:pPr>
            <w:r w:rsidRPr="00A73BDA">
              <w:t xml:space="preserve">  },</w:t>
            </w:r>
          </w:p>
        </w:tc>
      </w:tr>
    </w:tbl>
    <w:p w14:paraId="740A5496" w14:textId="77777777" w:rsidR="002928D4" w:rsidRDefault="002928D4" w:rsidP="003616C2">
      <w:pPr>
        <w:pStyle w:val="Heading2"/>
        <w:sectPr w:rsidR="002928D4" w:rsidSect="002928D4">
          <w:pgSz w:w="15840" w:h="15840" w:orient="landscape" w:code="1"/>
          <w:pgMar w:top="1440" w:right="1440" w:bottom="1440" w:left="1440" w:header="720" w:footer="720" w:gutter="0"/>
          <w:cols w:space="720"/>
        </w:sectPr>
      </w:pPr>
      <w:bookmarkStart w:id="76" w:name="OLE_LINK72"/>
      <w:bookmarkStart w:id="77" w:name="OLE_LINK70"/>
      <w:bookmarkStart w:id="78" w:name="OLE_LINK69"/>
      <w:bookmarkStart w:id="79" w:name="OLE_LINK61"/>
      <w:bookmarkStart w:id="80" w:name="OLE_LINK64"/>
      <w:bookmarkStart w:id="81" w:name="OLE_LINK68"/>
      <w:bookmarkEnd w:id="72"/>
      <w:bookmarkEnd w:id="73"/>
    </w:p>
    <w:p w14:paraId="6A10119E" w14:textId="3C8AED0D" w:rsidR="00F94B61" w:rsidRDefault="00F94B61" w:rsidP="003616C2">
      <w:pPr>
        <w:pStyle w:val="Heading2"/>
      </w:pPr>
      <w:bookmarkStart w:id="82" w:name="_Toc220931940"/>
      <w:r>
        <w:lastRenderedPageBreak/>
        <w:t>Filter API</w:t>
      </w:r>
      <w:r w:rsidR="00B45B15">
        <w:t>s</w:t>
      </w:r>
      <w:bookmarkEnd w:id="82"/>
    </w:p>
    <w:p w14:paraId="02C688DA" w14:textId="4C84A2D0" w:rsidR="00A402B4" w:rsidRPr="00981208" w:rsidRDefault="00A402B4" w:rsidP="00C47607">
      <w:pPr>
        <w:pStyle w:val="Heading3"/>
      </w:pPr>
      <w:bookmarkStart w:id="83" w:name="_Toc220931941"/>
      <w:r w:rsidRPr="00AA4191">
        <w:t xml:space="preserve">POST </w:t>
      </w:r>
      <w:r w:rsidR="00A7204F">
        <w:t>-</w:t>
      </w:r>
      <w:r w:rsidR="00AA4191">
        <w:t xml:space="preserve"> </w:t>
      </w:r>
      <w:r w:rsidRPr="00AA4191">
        <w:t xml:space="preserve">Technical Asset </w:t>
      </w:r>
      <w:r w:rsidR="00515BFE" w:rsidRPr="00AA4191">
        <w:t>T</w:t>
      </w:r>
      <w:r w:rsidRPr="00AA4191">
        <w:t>ype</w:t>
      </w:r>
      <w:bookmarkEnd w:id="83"/>
      <w:r w:rsidRPr="00AA4191">
        <w:t xml:space="preserve"> </w:t>
      </w:r>
    </w:p>
    <w:bookmarkEnd w:id="74"/>
    <w:p w14:paraId="787FC780" w14:textId="15E4D62A" w:rsidR="00D01F95" w:rsidRPr="003E4782" w:rsidRDefault="00A402B4" w:rsidP="003E4782">
      <w:r w:rsidRPr="003E4782">
        <w:t xml:space="preserve">This microservice is a POST call to the Query </w:t>
      </w:r>
      <w:r w:rsidR="00AB24B4" w:rsidRPr="003E4782">
        <w:t>E</w:t>
      </w:r>
      <w:r w:rsidRPr="003E4782">
        <w:t xml:space="preserve">ngine server hosted at the backend to get </w:t>
      </w:r>
      <w:r w:rsidR="00AB24B4" w:rsidRPr="003E4782">
        <w:t xml:space="preserve">the </w:t>
      </w:r>
      <w:r w:rsidRPr="003E4782">
        <w:t>list of technical asset type</w:t>
      </w:r>
      <w:r w:rsidR="00AB24B4" w:rsidRPr="003E4782">
        <w:t>s</w:t>
      </w:r>
      <w:r w:rsidRPr="003E4782">
        <w:t xml:space="preserve"> for </w:t>
      </w:r>
      <w:r w:rsidR="00AB24B4" w:rsidRPr="003E4782">
        <w:t xml:space="preserve">the </w:t>
      </w:r>
      <w:r w:rsidRPr="003E4782">
        <w:t>filter option under asset type</w:t>
      </w:r>
      <w:r w:rsidR="00AB24B4" w:rsidRPr="003E4782">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A80555" w14:paraId="57790223"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4D64B8" w14:textId="77777777" w:rsidR="00A80555" w:rsidRDefault="00A80555"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DB36B" w14:textId="77777777" w:rsidR="00A80555" w:rsidRDefault="00A80555" w:rsidP="007D3F7D">
            <w:pPr>
              <w:spacing w:after="0"/>
              <w:jc w:val="left"/>
            </w:pPr>
            <w:r>
              <w:t xml:space="preserve"> HTTPS</w:t>
            </w:r>
          </w:p>
        </w:tc>
      </w:tr>
      <w:tr w:rsidR="00A80555" w14:paraId="5E501E41"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53D2A1" w14:textId="082067AA" w:rsidR="00A80555" w:rsidRDefault="00A80555"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44321" w14:textId="77777777" w:rsidR="00A80555" w:rsidRDefault="00A80555" w:rsidP="007D3F7D">
            <w:pPr>
              <w:spacing w:after="0"/>
              <w:jc w:val="left"/>
            </w:pPr>
            <w:hyperlink r:id="rId36" w:history="1">
              <w:r>
                <w:rPr>
                  <w:rStyle w:val="Hyperlink"/>
                </w:rPr>
                <w:t>https://ix-dev-apimgmt.azure-api.net/query-engine-api?subscription-key=**************</w:t>
              </w:r>
            </w:hyperlink>
            <w:r>
              <w:t xml:space="preserve"> </w:t>
            </w:r>
          </w:p>
        </w:tc>
      </w:tr>
      <w:tr w:rsidR="00A80555" w14:paraId="24806D60"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A59894" w14:textId="77777777" w:rsidR="00A80555" w:rsidRDefault="00A80555"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B2DFF" w14:textId="77777777" w:rsidR="00A80555" w:rsidRDefault="00A80555" w:rsidP="007D3F7D">
            <w:pPr>
              <w:spacing w:after="0"/>
              <w:jc w:val="left"/>
            </w:pPr>
            <w:r>
              <w:t xml:space="preserve"> POST</w:t>
            </w:r>
          </w:p>
        </w:tc>
      </w:tr>
      <w:tr w:rsidR="00A80555" w14:paraId="3224E59A"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F0B844" w14:textId="77777777" w:rsidR="00A80555" w:rsidRDefault="00A80555"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9F1FA" w14:textId="77777777" w:rsidR="00A80555" w:rsidRDefault="00A80555" w:rsidP="007D3F7D">
            <w:pPr>
              <w:spacing w:after="0"/>
              <w:jc w:val="left"/>
            </w:pPr>
            <w:r>
              <w:t>application / json</w:t>
            </w:r>
          </w:p>
        </w:tc>
      </w:tr>
      <w:tr w:rsidR="00A80555" w14:paraId="19F5CD6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89205B" w14:textId="77777777" w:rsidR="00A80555" w:rsidRDefault="00A80555"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AB33FA" w14:textId="77777777" w:rsidR="00A80555" w:rsidRDefault="00A80555" w:rsidP="007D3F7D">
            <w:pPr>
              <w:spacing w:after="0"/>
              <w:jc w:val="left"/>
            </w:pPr>
            <w:r>
              <w:t>Query Parameter: Subscription-key of the application (example, query engine)</w:t>
            </w:r>
          </w:p>
        </w:tc>
      </w:tr>
    </w:tbl>
    <w:p w14:paraId="53DA7CA8"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605"/>
        <w:gridCol w:w="1019"/>
        <w:gridCol w:w="1534"/>
      </w:tblGrid>
      <w:tr w:rsidR="007B5C3F" w:rsidRPr="00981208" w14:paraId="341BD358" w14:textId="77777777" w:rsidTr="008145B0">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1B39D9" w14:textId="77777777" w:rsidR="007B5C3F" w:rsidRPr="00981208" w:rsidRDefault="007B5C3F" w:rsidP="007D3F7D">
            <w:pPr>
              <w:spacing w:after="0"/>
              <w:ind w:right="-952"/>
              <w:jc w:val="left"/>
            </w:pPr>
            <w:r w:rsidRPr="00981208">
              <w:t>Parameter</w:t>
            </w:r>
          </w:p>
        </w:tc>
        <w:tc>
          <w:tcPr>
            <w:tcW w:w="29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872188" w14:textId="77777777" w:rsidR="007B5C3F" w:rsidRPr="00981208" w:rsidRDefault="007B5C3F" w:rsidP="007D3F7D">
            <w:pPr>
              <w:spacing w:after="0"/>
              <w:ind w:right="-952"/>
              <w:jc w:val="left"/>
            </w:pPr>
            <w:r w:rsidRPr="00981208">
              <w:t>Description</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1E473B" w14:textId="77777777" w:rsidR="007B5C3F" w:rsidRPr="00981208" w:rsidRDefault="007B5C3F" w:rsidP="007D3F7D">
            <w:pPr>
              <w:spacing w:after="0"/>
              <w:ind w:right="-952"/>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9F80C4" w14:textId="77777777" w:rsidR="007B5C3F" w:rsidRPr="00981208" w:rsidRDefault="007B5C3F" w:rsidP="007D3F7D">
            <w:pPr>
              <w:spacing w:after="0"/>
              <w:ind w:right="-952"/>
              <w:jc w:val="left"/>
            </w:pPr>
            <w:r w:rsidRPr="00981208">
              <w:t>Type</w:t>
            </w:r>
          </w:p>
        </w:tc>
      </w:tr>
      <w:tr w:rsidR="007B5C3F" w:rsidRPr="00981208" w14:paraId="4B9A1459" w14:textId="77777777" w:rsidTr="008145B0">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879F47" w14:textId="77777777" w:rsidR="007B5C3F" w:rsidRPr="00981208" w:rsidRDefault="007B5C3F" w:rsidP="007D3F7D">
            <w:pPr>
              <w:spacing w:after="0"/>
              <w:ind w:right="-952"/>
              <w:jc w:val="left"/>
            </w:pPr>
            <w:r w:rsidRPr="00981208">
              <w:t>Authorization</w:t>
            </w:r>
          </w:p>
        </w:tc>
        <w:tc>
          <w:tcPr>
            <w:tcW w:w="29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F62522" w14:textId="77777777" w:rsidR="007B5C3F" w:rsidRPr="00981208" w:rsidRDefault="007B5C3F" w:rsidP="007D3F7D">
            <w:pPr>
              <w:spacing w:after="0"/>
              <w:ind w:right="-952"/>
              <w:jc w:val="left"/>
            </w:pPr>
            <w:r w:rsidRPr="00981208">
              <w:t>Token acquired from Azure B2C based on the user credentials for further API calls.</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B67FD" w14:textId="77777777" w:rsidR="007B5C3F" w:rsidRPr="00981208" w:rsidRDefault="007B5C3F" w:rsidP="007D3F7D">
            <w:pPr>
              <w:spacing w:after="0"/>
              <w:ind w:right="-952"/>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D11833" w14:textId="77777777" w:rsidR="007B5C3F" w:rsidRPr="00981208" w:rsidRDefault="007B5C3F" w:rsidP="007D3F7D">
            <w:pPr>
              <w:spacing w:after="0"/>
              <w:ind w:right="-952"/>
              <w:jc w:val="left"/>
            </w:pPr>
            <w:r w:rsidRPr="00981208">
              <w:t>String</w:t>
            </w:r>
          </w:p>
        </w:tc>
      </w:tr>
      <w:tr w:rsidR="007B5C3F" w:rsidRPr="00981208" w14:paraId="75DD1464" w14:textId="77777777" w:rsidTr="008145B0">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B8088" w14:textId="77777777" w:rsidR="007B5C3F" w:rsidRPr="00981208" w:rsidRDefault="007B5C3F" w:rsidP="007D3F7D">
            <w:pPr>
              <w:spacing w:after="0"/>
              <w:ind w:right="-952"/>
              <w:jc w:val="left"/>
            </w:pPr>
            <w:r w:rsidRPr="00981208">
              <w:t>Content-Type</w:t>
            </w:r>
          </w:p>
        </w:tc>
        <w:tc>
          <w:tcPr>
            <w:tcW w:w="29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ED851" w14:textId="0996AEC6" w:rsidR="007B5C3F" w:rsidRPr="00981208" w:rsidRDefault="007B5C3F" w:rsidP="007D3F7D">
            <w:pPr>
              <w:spacing w:after="0"/>
              <w:ind w:right="-952"/>
              <w:jc w:val="left"/>
            </w:pPr>
            <w:r w:rsidRPr="00981208">
              <w:t xml:space="preserve">Length of content. </w:t>
            </w:r>
            <w:r w:rsidR="00D77E4A">
              <w:t xml:space="preserve"> </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D7F75" w14:textId="77777777" w:rsidR="007B5C3F" w:rsidRPr="00981208" w:rsidRDefault="007B5C3F" w:rsidP="007D3F7D">
            <w:pPr>
              <w:spacing w:after="0"/>
              <w:ind w:right="-952"/>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F71C9" w14:textId="77777777" w:rsidR="007B5C3F" w:rsidRPr="00981208" w:rsidRDefault="007B5C3F" w:rsidP="007D3F7D">
            <w:pPr>
              <w:spacing w:after="0"/>
              <w:ind w:right="-952"/>
              <w:jc w:val="left"/>
            </w:pPr>
            <w:r w:rsidRPr="00981208">
              <w:t>String</w:t>
            </w:r>
          </w:p>
        </w:tc>
      </w:tr>
    </w:tbl>
    <w:p w14:paraId="333812F9" w14:textId="77777777" w:rsidR="007B5C3F" w:rsidRPr="00981208" w:rsidRDefault="007B5C3F" w:rsidP="00860E39">
      <w:pPr>
        <w:spacing w:after="0"/>
        <w:ind w:right="-952"/>
      </w:pPr>
      <w:r w:rsidRPr="00981208">
        <w:t xml:space="preserve"> *Mandatory / Optional</w:t>
      </w:r>
    </w:p>
    <w:p w14:paraId="2AD3ABE3" w14:textId="7524A587" w:rsidR="00860E39" w:rsidRPr="00981208" w:rsidRDefault="002E42D7"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616"/>
        <w:gridCol w:w="1542"/>
      </w:tblGrid>
      <w:tr w:rsidR="003C020A" w:rsidRPr="00981208" w14:paraId="24CF69C1" w14:textId="77777777" w:rsidTr="002E42D7">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7344ED" w14:textId="77777777" w:rsidR="003C020A" w:rsidRPr="00981208" w:rsidRDefault="003C020A" w:rsidP="007D3F7D">
            <w:pPr>
              <w:spacing w:after="0"/>
              <w:ind w:right="-952"/>
              <w:jc w:val="left"/>
            </w:pPr>
            <w:r w:rsidRPr="00981208">
              <w:t>Parameter</w:t>
            </w:r>
          </w:p>
        </w:tc>
        <w:tc>
          <w:tcPr>
            <w:tcW w:w="33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27DE3D" w14:textId="77777777" w:rsidR="003C020A" w:rsidRPr="00981208" w:rsidRDefault="003C020A" w:rsidP="007D3F7D">
            <w:pPr>
              <w:spacing w:after="0"/>
              <w:ind w:right="-952"/>
              <w:jc w:val="left"/>
            </w:pPr>
            <w:r w:rsidRPr="00981208">
              <w:t>Description</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858F18" w14:textId="77777777" w:rsidR="003C020A" w:rsidRPr="00981208" w:rsidRDefault="003C020A" w:rsidP="007D3F7D">
            <w:pPr>
              <w:spacing w:after="0"/>
              <w:ind w:right="-952"/>
              <w:jc w:val="left"/>
            </w:pPr>
            <w:r w:rsidRPr="00981208">
              <w:t>Type</w:t>
            </w:r>
          </w:p>
        </w:tc>
      </w:tr>
      <w:tr w:rsidR="003C020A" w:rsidRPr="00981208" w14:paraId="7411DE1B" w14:textId="77777777" w:rsidTr="002E42D7">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8E961" w14:textId="77777777" w:rsidR="003C020A" w:rsidRPr="00981208" w:rsidRDefault="003C020A" w:rsidP="007D3F7D">
            <w:pPr>
              <w:spacing w:after="0"/>
              <w:ind w:right="-952"/>
              <w:jc w:val="left"/>
            </w:pPr>
            <w:r w:rsidRPr="00981208">
              <w:t>Server</w:t>
            </w:r>
          </w:p>
        </w:tc>
        <w:tc>
          <w:tcPr>
            <w:tcW w:w="33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BE0708" w14:textId="77777777" w:rsidR="003C020A" w:rsidRPr="00981208" w:rsidRDefault="003C020A" w:rsidP="007D3F7D">
            <w:pPr>
              <w:spacing w:after="0"/>
              <w:ind w:right="-952"/>
              <w:jc w:val="left"/>
            </w:pPr>
            <w:r w:rsidRPr="00981208">
              <w:t>Contains information about how the server handles requests [e.g., Werkzeug/2.1.2 Python/3.9.7]</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07AC0" w14:textId="77777777" w:rsidR="003C020A" w:rsidRPr="00981208" w:rsidRDefault="003C020A" w:rsidP="007D3F7D">
            <w:pPr>
              <w:spacing w:after="0"/>
              <w:ind w:right="-952"/>
              <w:jc w:val="left"/>
            </w:pPr>
            <w:r w:rsidRPr="00981208">
              <w:t>String</w:t>
            </w:r>
          </w:p>
        </w:tc>
      </w:tr>
      <w:tr w:rsidR="003C020A" w:rsidRPr="00981208" w14:paraId="62C343B0" w14:textId="77777777" w:rsidTr="002E42D7">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2A126" w14:textId="77777777" w:rsidR="003C020A" w:rsidRPr="00981208" w:rsidRDefault="003C020A" w:rsidP="007D3F7D">
            <w:pPr>
              <w:spacing w:after="0"/>
              <w:ind w:right="-952"/>
              <w:jc w:val="left"/>
            </w:pPr>
            <w:r w:rsidRPr="00981208">
              <w:t>Content-Type</w:t>
            </w:r>
          </w:p>
        </w:tc>
        <w:tc>
          <w:tcPr>
            <w:tcW w:w="33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D2C02" w14:textId="77777777" w:rsidR="003C020A" w:rsidRPr="00981208" w:rsidRDefault="003C020A" w:rsidP="007D3F7D">
            <w:pPr>
              <w:spacing w:after="0"/>
              <w:ind w:right="-952"/>
              <w:jc w:val="left"/>
            </w:pPr>
            <w:r w:rsidRPr="00981208">
              <w:t>Length of the content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3E36A5" w14:textId="77777777" w:rsidR="003C020A" w:rsidRPr="00981208" w:rsidRDefault="003C020A" w:rsidP="007D3F7D">
            <w:pPr>
              <w:spacing w:after="0"/>
              <w:ind w:right="-952"/>
              <w:jc w:val="left"/>
            </w:pPr>
            <w:r w:rsidRPr="00981208">
              <w:t>String</w:t>
            </w:r>
          </w:p>
        </w:tc>
      </w:tr>
      <w:tr w:rsidR="003C020A" w:rsidRPr="00981208" w14:paraId="5E7EDC64" w14:textId="77777777" w:rsidTr="002E42D7">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89891" w14:textId="77777777" w:rsidR="003C020A" w:rsidRPr="00981208" w:rsidRDefault="003C020A" w:rsidP="007D3F7D">
            <w:pPr>
              <w:spacing w:after="0"/>
              <w:ind w:right="-952"/>
              <w:jc w:val="left"/>
            </w:pPr>
            <w:r w:rsidRPr="00981208">
              <w:t>Date</w:t>
            </w:r>
          </w:p>
        </w:tc>
        <w:tc>
          <w:tcPr>
            <w:tcW w:w="33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1E683" w14:textId="77777777" w:rsidR="003C020A" w:rsidRPr="00981208" w:rsidRDefault="003C020A" w:rsidP="007D3F7D">
            <w:pPr>
              <w:spacing w:after="0"/>
              <w:ind w:right="-952"/>
              <w:jc w:val="left"/>
            </w:pPr>
            <w:r w:rsidRPr="00981208">
              <w:t>Date of operation execution e.g. - [Tue, 17 May 2022 06:30:16 GMT]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8528E7" w14:textId="77777777" w:rsidR="003C020A" w:rsidRPr="00981208" w:rsidRDefault="003C020A" w:rsidP="007D3F7D">
            <w:pPr>
              <w:spacing w:after="0"/>
              <w:ind w:right="-952"/>
              <w:jc w:val="left"/>
            </w:pPr>
            <w:r w:rsidRPr="00981208">
              <w:t>Datetime</w:t>
            </w:r>
          </w:p>
        </w:tc>
      </w:tr>
      <w:tr w:rsidR="003C020A" w:rsidRPr="00981208" w14:paraId="2F9D13EA" w14:textId="77777777" w:rsidTr="002E42D7">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9C431" w14:textId="77777777" w:rsidR="003C020A" w:rsidRPr="00981208" w:rsidRDefault="003C020A" w:rsidP="007D3F7D">
            <w:pPr>
              <w:spacing w:after="0"/>
              <w:ind w:right="-952"/>
              <w:jc w:val="left"/>
            </w:pPr>
            <w:r w:rsidRPr="00981208">
              <w:t>Content-Length</w:t>
            </w:r>
          </w:p>
        </w:tc>
        <w:tc>
          <w:tcPr>
            <w:tcW w:w="33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859CE" w14:textId="77777777" w:rsidR="003C020A" w:rsidRPr="00981208" w:rsidRDefault="003C020A" w:rsidP="007D3F7D">
            <w:pPr>
              <w:spacing w:after="0"/>
              <w:ind w:right="-952"/>
              <w:jc w:val="left"/>
            </w:pPr>
            <w:r w:rsidRPr="00981208">
              <w:t>Length of the content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9EAAF" w14:textId="77777777" w:rsidR="003C020A" w:rsidRPr="00981208" w:rsidRDefault="003C020A" w:rsidP="007D3F7D">
            <w:pPr>
              <w:spacing w:after="0"/>
              <w:ind w:right="-952"/>
              <w:jc w:val="left"/>
            </w:pPr>
            <w:r w:rsidRPr="00981208">
              <w:t>Bytes</w:t>
            </w:r>
          </w:p>
        </w:tc>
      </w:tr>
    </w:tbl>
    <w:p w14:paraId="66E014E8" w14:textId="72900ABF" w:rsidR="00860E39" w:rsidRPr="00981208" w:rsidRDefault="000E14A4"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3C020A" w:rsidRPr="00981208" w14:paraId="00DF9CDC" w14:textId="77777777" w:rsidTr="000E14A4">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8F594A" w14:textId="77777777" w:rsidR="003C020A" w:rsidRPr="000E14A4" w:rsidRDefault="003C020A" w:rsidP="007D3F7D">
            <w:pPr>
              <w:spacing w:after="0"/>
              <w:ind w:right="-952"/>
              <w:jc w:val="left"/>
              <w:rPr>
                <w:color w:val="000000" w:themeColor="text1"/>
              </w:rPr>
            </w:pPr>
            <w:r w:rsidRPr="000E14A4">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961329D" w14:textId="77777777" w:rsidR="003C020A" w:rsidRPr="000E14A4" w:rsidRDefault="003C020A" w:rsidP="007D3F7D">
            <w:pPr>
              <w:spacing w:after="0"/>
              <w:ind w:right="-952"/>
              <w:jc w:val="left"/>
              <w:rPr>
                <w:color w:val="000000" w:themeColor="text1"/>
              </w:rPr>
            </w:pPr>
            <w:r w:rsidRPr="000E14A4">
              <w:rPr>
                <w:color w:val="000000" w:themeColor="text1"/>
              </w:rPr>
              <w:t>Result Description</w:t>
            </w:r>
          </w:p>
        </w:tc>
      </w:tr>
      <w:tr w:rsidR="003C020A" w:rsidRPr="00981208" w14:paraId="0D352E25"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16603" w14:textId="77777777" w:rsidR="003C020A" w:rsidRPr="00981208" w:rsidRDefault="003C020A" w:rsidP="007D3F7D">
            <w:pPr>
              <w:spacing w:after="0"/>
              <w:ind w:right="-952"/>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33C82" w14:textId="69B49CEA" w:rsidR="003C020A" w:rsidRPr="00981208" w:rsidRDefault="003C020A" w:rsidP="007D3F7D">
            <w:pPr>
              <w:spacing w:after="0"/>
              <w:ind w:right="-952"/>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215AF805" w14:textId="48E54CE7" w:rsidR="000E14A4" w:rsidRDefault="000E14A4" w:rsidP="001F2913">
      <w:pPr>
        <w:pStyle w:val="Heading4"/>
        <w:sectPr w:rsidR="000E14A4" w:rsidSect="002928D4">
          <w:pgSz w:w="15840" w:h="15840" w:orient="landscape" w:code="1"/>
          <w:pgMar w:top="1440" w:right="1440" w:bottom="1440" w:left="1440" w:header="720" w:footer="720" w:gutter="0"/>
          <w:cols w:space="720"/>
        </w:sectPr>
      </w:pPr>
      <w:r>
        <w:t>Error Mana</w:t>
      </w:r>
      <w:r w:rsidR="004F58E0">
        <w:t>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3C020A" w:rsidRPr="00981208" w14:paraId="648E2F4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B70942" w14:textId="77777777" w:rsidR="003C020A" w:rsidRPr="00981208" w:rsidRDefault="003C020A" w:rsidP="007D3F7D">
            <w:pPr>
              <w:spacing w:after="0"/>
              <w:ind w:right="-952"/>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EB1A91" w14:textId="77777777" w:rsidR="003C020A" w:rsidRPr="00981208" w:rsidRDefault="003C020A" w:rsidP="007D3F7D">
            <w:pPr>
              <w:spacing w:after="0"/>
              <w:ind w:right="-952"/>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67149A" w14:textId="77777777" w:rsidR="003C020A" w:rsidRPr="00981208" w:rsidRDefault="003C020A" w:rsidP="007D3F7D">
            <w:pPr>
              <w:spacing w:after="0"/>
              <w:ind w:right="-952"/>
              <w:jc w:val="left"/>
            </w:pPr>
            <w:r w:rsidRPr="00981208">
              <w:t>Error Description</w:t>
            </w:r>
          </w:p>
        </w:tc>
      </w:tr>
      <w:tr w:rsidR="003C020A" w:rsidRPr="00981208" w14:paraId="09570F9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B9E1F6" w14:textId="77777777" w:rsidR="003C020A" w:rsidRPr="00981208" w:rsidRDefault="003C020A" w:rsidP="007D3F7D">
            <w:pPr>
              <w:spacing w:after="0"/>
              <w:ind w:right="-952"/>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1E624D" w14:textId="77777777" w:rsidR="003C020A" w:rsidRPr="00981208" w:rsidRDefault="003C020A" w:rsidP="007D3F7D">
            <w:pPr>
              <w:spacing w:after="0"/>
              <w:ind w:right="-952"/>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ADE5D5" w14:textId="5306AC19" w:rsidR="003C020A" w:rsidRPr="00981208" w:rsidRDefault="003C020A" w:rsidP="007D3F7D">
            <w:pPr>
              <w:pStyle w:val="Accenture"/>
              <w:spacing w:after="0"/>
              <w:ind w:right="-952"/>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3C020A" w:rsidRPr="00981208" w14:paraId="3AF822A7"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F0852" w14:textId="77777777" w:rsidR="003C020A" w:rsidRPr="00981208" w:rsidRDefault="003C020A" w:rsidP="007D3F7D">
            <w:pPr>
              <w:spacing w:after="0"/>
              <w:ind w:right="-952"/>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EF2F85" w14:textId="77777777" w:rsidR="003C020A" w:rsidRPr="00981208" w:rsidRDefault="003C020A" w:rsidP="007D3F7D">
            <w:pPr>
              <w:spacing w:after="0"/>
              <w:ind w:right="-952"/>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FF6CA8" w14:textId="3D2E152F" w:rsidR="003C020A" w:rsidRPr="00981208" w:rsidRDefault="003C020A" w:rsidP="00B16C41">
            <w:pPr>
              <w:spacing w:after="0" w:line="252" w:lineRule="auto"/>
              <w:ind w:right="-952"/>
              <w:jc w:val="left"/>
            </w:pPr>
            <w:r w:rsidRPr="00981208">
              <w:t>Unauthorized User</w:t>
            </w:r>
            <w:r w:rsidR="00B16C41">
              <w:t xml:space="preserve"> or </w:t>
            </w:r>
            <w:r w:rsidR="005034C1">
              <w:t>Header Token</w:t>
            </w:r>
            <w:r w:rsidRPr="00981208">
              <w:t xml:space="preserve"> could be missing</w:t>
            </w:r>
          </w:p>
        </w:tc>
      </w:tr>
      <w:tr w:rsidR="003C020A" w:rsidRPr="00981208" w14:paraId="3920DF3D"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562E4B" w14:textId="77777777" w:rsidR="003C020A" w:rsidRPr="00981208" w:rsidRDefault="003C020A" w:rsidP="007D3F7D">
            <w:pPr>
              <w:spacing w:after="0"/>
              <w:ind w:right="-952"/>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3AD3FA" w14:textId="77777777" w:rsidR="003C020A" w:rsidRPr="00981208" w:rsidRDefault="003C020A" w:rsidP="007D3F7D">
            <w:pPr>
              <w:spacing w:after="0"/>
              <w:ind w:right="-952"/>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30AC3" w14:textId="77777777" w:rsidR="003C020A" w:rsidRPr="00981208" w:rsidRDefault="003C020A" w:rsidP="007D3F7D">
            <w:pPr>
              <w:spacing w:after="0" w:line="252" w:lineRule="auto"/>
              <w:ind w:right="-952"/>
              <w:jc w:val="left"/>
            </w:pPr>
            <w:r w:rsidRPr="00981208">
              <w:t>Bad request</w:t>
            </w:r>
          </w:p>
        </w:tc>
      </w:tr>
    </w:tbl>
    <w:p w14:paraId="23B23618" w14:textId="77777777" w:rsidR="004F58E0" w:rsidRDefault="004F58E0" w:rsidP="001F2913">
      <w:pPr>
        <w:pStyle w:val="Heading4"/>
        <w:sectPr w:rsidR="004F58E0" w:rsidSect="000E14A4">
          <w:type w:val="continuous"/>
          <w:pgSz w:w="15840" w:h="15840" w:orient="landscape" w:code="1"/>
          <w:pgMar w:top="1440" w:right="1440" w:bottom="1440" w:left="1440" w:header="720" w:footer="720" w:gutter="0"/>
          <w:cols w:space="720"/>
        </w:sectPr>
      </w:pPr>
    </w:p>
    <w:p w14:paraId="472909CB" w14:textId="77777777" w:rsidR="00D01F95" w:rsidRPr="00981208" w:rsidRDefault="00D01F95" w:rsidP="001F2913">
      <w:pPr>
        <w:pStyle w:val="Heading4"/>
      </w:pPr>
      <w:r w:rsidRPr="00981208">
        <w:lastRenderedPageBreak/>
        <w:t>Sample JSON Response</w:t>
      </w:r>
    </w:p>
    <w:p w14:paraId="0C697E13" w14:textId="77777777" w:rsidR="00D01F95" w:rsidRPr="00981208" w:rsidRDefault="00D01F95" w:rsidP="004F58E0">
      <w:pPr>
        <w:pStyle w:val="codesample"/>
        <w:rPr>
          <w:lang w:eastAsia="en-IN"/>
        </w:rPr>
      </w:pPr>
      <w:r w:rsidRPr="00981208">
        <w:rPr>
          <w:lang w:eastAsia="en-IN"/>
        </w:rPr>
        <w:t>{</w:t>
      </w:r>
    </w:p>
    <w:p w14:paraId="461663C3" w14:textId="77777777" w:rsidR="00D01F95" w:rsidRPr="00981208" w:rsidRDefault="00D01F95" w:rsidP="004F58E0">
      <w:pPr>
        <w:pStyle w:val="codesample"/>
        <w:rPr>
          <w:lang w:eastAsia="en-IN"/>
        </w:rPr>
      </w:pPr>
      <w:r w:rsidRPr="00981208">
        <w:rPr>
          <w:lang w:eastAsia="en-IN"/>
        </w:rPr>
        <w:t xml:space="preserve">  "data": {</w:t>
      </w:r>
    </w:p>
    <w:p w14:paraId="63FE06E8" w14:textId="77777777" w:rsidR="00C0772D" w:rsidRPr="00981208" w:rsidRDefault="00C0772D" w:rsidP="004F58E0">
      <w:pPr>
        <w:pStyle w:val="codesample"/>
        <w:rPr>
          <w:lang w:eastAsia="en-IN"/>
        </w:rPr>
      </w:pPr>
      <w:bookmarkStart w:id="84" w:name="OLE_LINK44"/>
      <w:bookmarkStart w:id="85" w:name="OLE_LINK55"/>
      <w:bookmarkStart w:id="86" w:name="OLE_LINK54"/>
      <w:bookmarkStart w:id="87" w:name="OLE_LINK51"/>
      <w:bookmarkStart w:id="88" w:name="OLE_LINK50"/>
      <w:bookmarkStart w:id="89" w:name="OLE_LINK52"/>
      <w:bookmarkStart w:id="90" w:name="OLE_LINK53"/>
      <w:r w:rsidRPr="00981208">
        <w:rPr>
          <w:lang w:eastAsia="en-IN"/>
        </w:rPr>
        <w:t xml:space="preserve">    "</w:t>
      </w:r>
      <w:proofErr w:type="spellStart"/>
      <w:r w:rsidRPr="00981208">
        <w:rPr>
          <w:lang w:eastAsia="en-IN"/>
        </w:rPr>
        <w:t>purviewMetadata</w:t>
      </w:r>
      <w:proofErr w:type="spellEnd"/>
      <w:r w:rsidRPr="00981208">
        <w:rPr>
          <w:lang w:eastAsia="en-IN"/>
        </w:rPr>
        <w:t>": [</w:t>
      </w:r>
    </w:p>
    <w:p w14:paraId="235BCEAB" w14:textId="77777777" w:rsidR="00C0772D" w:rsidRPr="00981208" w:rsidRDefault="00C0772D" w:rsidP="004F58E0">
      <w:pPr>
        <w:pStyle w:val="codesample"/>
        <w:rPr>
          <w:lang w:eastAsia="en-IN"/>
        </w:rPr>
      </w:pPr>
      <w:r w:rsidRPr="00981208">
        <w:rPr>
          <w:lang w:eastAsia="en-IN"/>
        </w:rPr>
        <w:t xml:space="preserve">      {</w:t>
      </w:r>
    </w:p>
    <w:p w14:paraId="14144E8A" w14:textId="77777777" w:rsidR="00C0772D" w:rsidRPr="00981208" w:rsidRDefault="00C0772D" w:rsidP="004F58E0">
      <w:pPr>
        <w:pStyle w:val="codesample"/>
        <w:rPr>
          <w:lang w:eastAsia="en-IN"/>
        </w:rPr>
      </w:pPr>
      <w:r w:rsidRPr="00981208">
        <w:rPr>
          <w:lang w:eastAsia="en-IN"/>
        </w:rPr>
        <w:t xml:space="preserve">        "category": "ENTITY",</w:t>
      </w:r>
    </w:p>
    <w:p w14:paraId="6A15C47E" w14:textId="77777777" w:rsidR="00C0772D" w:rsidRPr="00981208" w:rsidRDefault="00C0772D" w:rsidP="004F58E0">
      <w:pPr>
        <w:pStyle w:val="codesample"/>
        <w:rPr>
          <w:lang w:eastAsia="en-IN"/>
        </w:rPr>
      </w:pPr>
      <w:r w:rsidRPr="00981208">
        <w:rPr>
          <w:lang w:eastAsia="en-IN"/>
        </w:rPr>
        <w:t xml:space="preserve">        "</w:t>
      </w:r>
      <w:proofErr w:type="spellStart"/>
      <w:r w:rsidRPr="00981208">
        <w:rPr>
          <w:lang w:eastAsia="en-IN"/>
        </w:rPr>
        <w:t>guid</w:t>
      </w:r>
      <w:proofErr w:type="spellEnd"/>
      <w:r w:rsidRPr="00981208">
        <w:rPr>
          <w:lang w:eastAsia="en-IN"/>
        </w:rPr>
        <w:t>": "d00f735e-aefd-2d8a-8996-f172650b2c66",</w:t>
      </w:r>
    </w:p>
    <w:p w14:paraId="60201719" w14:textId="77777777" w:rsidR="00C0772D" w:rsidRPr="00981208" w:rsidRDefault="00C0772D" w:rsidP="004F58E0">
      <w:pPr>
        <w:pStyle w:val="codesample"/>
        <w:rPr>
          <w:lang w:eastAsia="en-IN"/>
        </w:rPr>
      </w:pPr>
      <w:r w:rsidRPr="00981208">
        <w:rPr>
          <w:lang w:eastAsia="en-IN"/>
        </w:rPr>
        <w:t xml:space="preserve">        "name": "</w:t>
      </w:r>
      <w:proofErr w:type="spellStart"/>
      <w:r w:rsidRPr="00981208">
        <w:rPr>
          <w:lang w:eastAsia="en-IN"/>
        </w:rPr>
        <w:t>Purview_Database</w:t>
      </w:r>
      <w:proofErr w:type="spellEnd"/>
      <w:r w:rsidRPr="00981208">
        <w:rPr>
          <w:lang w:eastAsia="en-IN"/>
        </w:rPr>
        <w:t>",</w:t>
      </w:r>
    </w:p>
    <w:p w14:paraId="4A23078D" w14:textId="77777777" w:rsidR="00C0772D" w:rsidRPr="00981208" w:rsidRDefault="00C0772D" w:rsidP="004F58E0">
      <w:pPr>
        <w:pStyle w:val="codesample"/>
        <w:rPr>
          <w:lang w:eastAsia="en-IN"/>
        </w:rPr>
      </w:pPr>
      <w:r w:rsidRPr="00981208">
        <w:rPr>
          <w:lang w:eastAsia="en-IN"/>
        </w:rPr>
        <w:t xml:space="preserve">        "</w:t>
      </w:r>
      <w:proofErr w:type="spellStart"/>
      <w:r w:rsidRPr="00981208">
        <w:rPr>
          <w:lang w:eastAsia="en-IN"/>
        </w:rPr>
        <w:t>serviceType</w:t>
      </w:r>
      <w:proofErr w:type="spellEnd"/>
      <w:r w:rsidRPr="00981208">
        <w:rPr>
          <w:lang w:eastAsia="en-IN"/>
        </w:rPr>
        <w:t>": "Purview Data",</w:t>
      </w:r>
    </w:p>
    <w:p w14:paraId="3CE59486" w14:textId="77777777" w:rsidR="00C0772D" w:rsidRPr="00981208" w:rsidRDefault="00C0772D" w:rsidP="004F58E0">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query_purviewMetadata_items</w:t>
      </w:r>
      <w:proofErr w:type="spellEnd"/>
      <w:r w:rsidRPr="00981208">
        <w:rPr>
          <w:lang w:eastAsia="en-IN"/>
        </w:rPr>
        <w:t>"</w:t>
      </w:r>
    </w:p>
    <w:p w14:paraId="4E7FAC86" w14:textId="77777777" w:rsidR="00C0772D" w:rsidRPr="00981208" w:rsidRDefault="00C0772D" w:rsidP="004F58E0">
      <w:pPr>
        <w:pStyle w:val="codesample"/>
        <w:rPr>
          <w:lang w:eastAsia="en-IN"/>
        </w:rPr>
      </w:pPr>
      <w:r w:rsidRPr="00981208">
        <w:rPr>
          <w:lang w:eastAsia="en-IN"/>
        </w:rPr>
        <w:t xml:space="preserve">      },</w:t>
      </w:r>
    </w:p>
    <w:p w14:paraId="130A7456" w14:textId="77777777" w:rsidR="00C0772D" w:rsidRPr="00981208" w:rsidRDefault="00C0772D" w:rsidP="004F58E0">
      <w:pPr>
        <w:pStyle w:val="codesample"/>
        <w:rPr>
          <w:lang w:eastAsia="en-IN"/>
        </w:rPr>
      </w:pPr>
      <w:r w:rsidRPr="00981208">
        <w:rPr>
          <w:lang w:eastAsia="en-IN"/>
        </w:rPr>
        <w:t xml:space="preserve">      {</w:t>
      </w:r>
    </w:p>
    <w:p w14:paraId="131DD10D" w14:textId="77777777" w:rsidR="00C0772D" w:rsidRPr="00981208" w:rsidRDefault="00C0772D" w:rsidP="004F58E0">
      <w:pPr>
        <w:pStyle w:val="codesample"/>
        <w:rPr>
          <w:lang w:eastAsia="en-IN"/>
        </w:rPr>
      </w:pPr>
      <w:r w:rsidRPr="00981208">
        <w:rPr>
          <w:lang w:eastAsia="en-IN"/>
        </w:rPr>
        <w:t xml:space="preserve">        "category": "ENTITY",</w:t>
      </w:r>
    </w:p>
    <w:p w14:paraId="79E98FF9" w14:textId="77777777" w:rsidR="00C0772D" w:rsidRPr="00981208" w:rsidRDefault="00C0772D" w:rsidP="004F58E0">
      <w:pPr>
        <w:pStyle w:val="codesample"/>
        <w:rPr>
          <w:lang w:eastAsia="en-IN"/>
        </w:rPr>
      </w:pPr>
      <w:r w:rsidRPr="00981208">
        <w:rPr>
          <w:lang w:eastAsia="en-IN"/>
        </w:rPr>
        <w:t xml:space="preserve">        "</w:t>
      </w:r>
      <w:proofErr w:type="spellStart"/>
      <w:r w:rsidRPr="00981208">
        <w:rPr>
          <w:lang w:eastAsia="en-IN"/>
        </w:rPr>
        <w:t>guid</w:t>
      </w:r>
      <w:proofErr w:type="spellEnd"/>
      <w:r w:rsidRPr="00981208">
        <w:rPr>
          <w:lang w:eastAsia="en-IN"/>
        </w:rPr>
        <w:t>": "9e8d0137-b19b-017e-0c83-3023b1a5711c",</w:t>
      </w:r>
    </w:p>
    <w:p w14:paraId="104542C3" w14:textId="77777777" w:rsidR="00C0772D" w:rsidRPr="00981208" w:rsidRDefault="00C0772D" w:rsidP="004F58E0">
      <w:pPr>
        <w:pStyle w:val="codesample"/>
        <w:rPr>
          <w:lang w:eastAsia="en-IN"/>
        </w:rPr>
      </w:pPr>
      <w:r w:rsidRPr="00981208">
        <w:rPr>
          <w:lang w:eastAsia="en-IN"/>
        </w:rPr>
        <w:t xml:space="preserve">        "name": "</w:t>
      </w:r>
      <w:proofErr w:type="spellStart"/>
      <w:r w:rsidRPr="00981208">
        <w:rPr>
          <w:lang w:eastAsia="en-IN"/>
        </w:rPr>
        <w:t>Purview_File</w:t>
      </w:r>
      <w:proofErr w:type="spellEnd"/>
      <w:r w:rsidRPr="00981208">
        <w:rPr>
          <w:lang w:eastAsia="en-IN"/>
        </w:rPr>
        <w:t>",</w:t>
      </w:r>
    </w:p>
    <w:p w14:paraId="4C1EFDB1" w14:textId="77777777" w:rsidR="00C0772D" w:rsidRPr="00981208" w:rsidRDefault="00C0772D" w:rsidP="004F58E0">
      <w:pPr>
        <w:pStyle w:val="codesample"/>
        <w:rPr>
          <w:lang w:eastAsia="en-IN"/>
        </w:rPr>
      </w:pPr>
      <w:r w:rsidRPr="00981208">
        <w:rPr>
          <w:lang w:eastAsia="en-IN"/>
        </w:rPr>
        <w:t xml:space="preserve">        "</w:t>
      </w:r>
      <w:proofErr w:type="spellStart"/>
      <w:r w:rsidRPr="00981208">
        <w:rPr>
          <w:lang w:eastAsia="en-IN"/>
        </w:rPr>
        <w:t>serviceType</w:t>
      </w:r>
      <w:proofErr w:type="spellEnd"/>
      <w:r w:rsidRPr="00981208">
        <w:rPr>
          <w:lang w:eastAsia="en-IN"/>
        </w:rPr>
        <w:t>": "Purview Data",</w:t>
      </w:r>
    </w:p>
    <w:p w14:paraId="5BF75ABF" w14:textId="77777777" w:rsidR="00C0772D" w:rsidRPr="00981208" w:rsidRDefault="00C0772D" w:rsidP="004F58E0">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query_purviewMetadata_items</w:t>
      </w:r>
      <w:proofErr w:type="spellEnd"/>
      <w:r w:rsidRPr="00981208">
        <w:rPr>
          <w:lang w:eastAsia="en-IN"/>
        </w:rPr>
        <w:t>"</w:t>
      </w:r>
    </w:p>
    <w:p w14:paraId="3B613D5C" w14:textId="77777777" w:rsidR="00C0772D" w:rsidRPr="00981208" w:rsidRDefault="00C0772D" w:rsidP="004F58E0">
      <w:pPr>
        <w:pStyle w:val="codesample"/>
        <w:rPr>
          <w:lang w:eastAsia="en-IN"/>
        </w:rPr>
      </w:pPr>
      <w:r w:rsidRPr="00981208">
        <w:rPr>
          <w:lang w:eastAsia="en-IN"/>
        </w:rPr>
        <w:t xml:space="preserve">      ]</w:t>
      </w:r>
    </w:p>
    <w:p w14:paraId="1C7BC273" w14:textId="77777777" w:rsidR="00C0772D" w:rsidRPr="00981208" w:rsidRDefault="00C0772D" w:rsidP="004F58E0">
      <w:pPr>
        <w:pStyle w:val="codesample"/>
        <w:spacing w:after="240"/>
        <w:rPr>
          <w:lang w:eastAsia="en-IN"/>
        </w:rPr>
      </w:pPr>
      <w:r w:rsidRPr="00981208">
        <w:rPr>
          <w:lang w:eastAsia="en-IN"/>
        </w:rPr>
        <w:t xml:space="preserve">    ]</w:t>
      </w:r>
    </w:p>
    <w:p w14:paraId="5832E901" w14:textId="4841938A" w:rsidR="00860E39" w:rsidRDefault="004F58E0" w:rsidP="001F2913">
      <w:pPr>
        <w:pStyle w:val="Heading4"/>
        <w:rPr>
          <w:lang w:eastAsia="en-IN"/>
        </w:rPr>
      </w:pPr>
      <w:r>
        <w:rPr>
          <w:lang w:eastAsia="en-IN"/>
        </w:rPr>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3235"/>
        <w:gridCol w:w="6480"/>
        <w:gridCol w:w="3245"/>
      </w:tblGrid>
      <w:tr w:rsidR="00860E39" w14:paraId="141A55A6" w14:textId="77777777" w:rsidTr="004F58E0">
        <w:trPr>
          <w:trHeight w:val="196"/>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76"/>
          <w:bookmarkEnd w:id="77"/>
          <w:bookmarkEnd w:id="78"/>
          <w:p w14:paraId="02490FD4" w14:textId="77777777" w:rsidR="00860E39" w:rsidRDefault="00860E39" w:rsidP="007D3F7D">
            <w:pPr>
              <w:spacing w:after="0"/>
              <w:ind w:right="-952"/>
              <w:jc w:val="left"/>
            </w:pPr>
            <w:r>
              <w:t>Operation name</w:t>
            </w:r>
          </w:p>
        </w:tc>
        <w:tc>
          <w:tcPr>
            <w:tcW w:w="2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F0E4BF" w14:textId="77777777" w:rsidR="00860E39" w:rsidRDefault="00860E39" w:rsidP="007D3F7D">
            <w:pPr>
              <w:spacing w:after="0"/>
              <w:ind w:right="-952"/>
              <w:jc w:val="left"/>
            </w:pPr>
            <w:r>
              <w:t>Query</w:t>
            </w:r>
          </w:p>
        </w:tc>
        <w:tc>
          <w:tcPr>
            <w:tcW w:w="12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F845E15" w14:textId="77777777" w:rsidR="00860E39" w:rsidRDefault="00860E39" w:rsidP="007D3F7D">
            <w:pPr>
              <w:spacing w:after="0"/>
              <w:ind w:right="-952"/>
              <w:jc w:val="left"/>
            </w:pPr>
            <w:r>
              <w:t>Variable</w:t>
            </w:r>
          </w:p>
        </w:tc>
      </w:tr>
      <w:tr w:rsidR="00860E39" w14:paraId="784635BE" w14:textId="77777777" w:rsidTr="004F58E0">
        <w:trPr>
          <w:trHeight w:val="54"/>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548B42" w14:textId="77777777" w:rsidR="00860E39" w:rsidRPr="004F58E0" w:rsidRDefault="00860E39" w:rsidP="007D3F7D">
            <w:pPr>
              <w:spacing w:after="0"/>
              <w:ind w:right="-952"/>
              <w:jc w:val="left"/>
              <w:rPr>
                <w:rFonts w:ascii="Consolas" w:hAnsi="Consolas"/>
              </w:rPr>
            </w:pPr>
            <w:proofErr w:type="spellStart"/>
            <w:r w:rsidRPr="004F58E0">
              <w:rPr>
                <w:rFonts w:ascii="Consolas" w:hAnsi="Consolas"/>
                <w:sz w:val="21"/>
                <w:szCs w:val="21"/>
                <w:shd w:val="clear" w:color="auto" w:fill="FFFFFF"/>
              </w:rPr>
              <w:t>purviewMetadata</w:t>
            </w:r>
            <w:proofErr w:type="spellEnd"/>
          </w:p>
        </w:tc>
        <w:tc>
          <w:tcPr>
            <w:tcW w:w="2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F4788" w14:textId="77777777" w:rsidR="00860E39" w:rsidRPr="004F58E0" w:rsidRDefault="00860E39" w:rsidP="007D3F7D">
            <w:pPr>
              <w:spacing w:after="0"/>
              <w:ind w:right="-952"/>
              <w:jc w:val="left"/>
              <w:rPr>
                <w:rFonts w:ascii="Consolas" w:hAnsi="Consolas"/>
              </w:rPr>
            </w:pPr>
            <w:r w:rsidRPr="004F58E0">
              <w:rPr>
                <w:rFonts w:ascii="Consolas" w:hAnsi="Consolas"/>
                <w:sz w:val="21"/>
                <w:szCs w:val="21"/>
                <w:shd w:val="clear" w:color="auto" w:fill="FFFFFF"/>
              </w:rPr>
              <w:t xml:space="preserve">Query </w:t>
            </w:r>
            <w:proofErr w:type="spellStart"/>
            <w:r w:rsidRPr="004F58E0">
              <w:rPr>
                <w:rFonts w:ascii="Consolas" w:hAnsi="Consolas"/>
                <w:sz w:val="21"/>
                <w:szCs w:val="21"/>
                <w:shd w:val="clear" w:color="auto" w:fill="FFFFFF"/>
              </w:rPr>
              <w:t>purviewMetadata</w:t>
            </w:r>
            <w:proofErr w:type="spellEnd"/>
            <w:r w:rsidRPr="004F58E0">
              <w:rPr>
                <w:rFonts w:ascii="Consolas" w:hAnsi="Consolas"/>
                <w:sz w:val="21"/>
                <w:szCs w:val="21"/>
                <w:shd w:val="clear" w:color="auto" w:fill="FFFFFF"/>
              </w:rPr>
              <w:t>($</w:t>
            </w:r>
            <w:proofErr w:type="spellStart"/>
            <w:r w:rsidRPr="004F58E0">
              <w:rPr>
                <w:rFonts w:ascii="Consolas" w:hAnsi="Consolas"/>
                <w:sz w:val="21"/>
                <w:szCs w:val="21"/>
                <w:shd w:val="clear" w:color="auto" w:fill="FFFFFF"/>
              </w:rPr>
              <w:t>api_version:JSON</w:t>
            </w:r>
            <w:proofErr w:type="spellEnd"/>
            <w:r w:rsidRPr="004F58E0">
              <w:rPr>
                <w:rFonts w:ascii="Consolas" w:hAnsi="Consolas"/>
                <w:sz w:val="21"/>
                <w:szCs w:val="21"/>
                <w:shd w:val="clear" w:color="auto" w:fill="FFFFFF"/>
              </w:rPr>
              <w:t>!, $</w:t>
            </w:r>
            <w:proofErr w:type="spellStart"/>
            <w:r w:rsidRPr="004F58E0">
              <w:rPr>
                <w:rFonts w:ascii="Consolas" w:hAnsi="Consolas"/>
                <w:sz w:val="21"/>
                <w:szCs w:val="21"/>
                <w:shd w:val="clear" w:color="auto" w:fill="FFFFFF"/>
              </w:rPr>
              <w:t>servicetype</w:t>
            </w:r>
            <w:proofErr w:type="spellEnd"/>
            <w:r w:rsidRPr="004F58E0">
              <w:rPr>
                <w:rFonts w:ascii="Consolas" w:hAnsi="Consolas"/>
                <w:sz w:val="21"/>
                <w:szCs w:val="21"/>
                <w:shd w:val="clear" w:color="auto" w:fill="FFFFFF"/>
              </w:rPr>
              <w:t>: String!, $type: String!) {</w:t>
            </w:r>
            <w:r w:rsidRPr="004F58E0">
              <w:rPr>
                <w:rFonts w:ascii="Consolas" w:hAnsi="Consolas"/>
                <w:sz w:val="21"/>
                <w:szCs w:val="21"/>
              </w:rPr>
              <w:br/>
            </w:r>
            <w:proofErr w:type="spellStart"/>
            <w:r w:rsidRPr="004F58E0">
              <w:rPr>
                <w:rFonts w:ascii="Consolas" w:hAnsi="Consolas"/>
                <w:sz w:val="21"/>
                <w:szCs w:val="21"/>
                <w:shd w:val="clear" w:color="auto" w:fill="FFFFFF"/>
              </w:rPr>
              <w:t>purviewMetadata</w:t>
            </w:r>
            <w:proofErr w:type="spellEnd"/>
            <w:r w:rsidRPr="004F58E0">
              <w:rPr>
                <w:rFonts w:ascii="Consolas" w:hAnsi="Consolas"/>
                <w:sz w:val="21"/>
                <w:szCs w:val="21"/>
                <w:shd w:val="clear" w:color="auto" w:fill="FFFFFF"/>
              </w:rPr>
              <w:t>(api_version:$api_version</w:t>
            </w:r>
            <w:r w:rsidRPr="004F58E0">
              <w:rPr>
                <w:rFonts w:ascii="Consolas" w:hAnsi="Consolas"/>
              </w:rPr>
              <w:br/>
            </w:r>
            <w:proofErr w:type="spellStart"/>
            <w:r w:rsidRPr="004F58E0">
              <w:rPr>
                <w:rFonts w:ascii="Consolas" w:hAnsi="Consolas"/>
                <w:shd w:val="clear" w:color="auto" w:fill="FFFFFF"/>
              </w:rPr>
              <w:t>servicetype</w:t>
            </w:r>
            <w:proofErr w:type="spellEnd"/>
            <w:r w:rsidRPr="004F58E0">
              <w:rPr>
                <w:rFonts w:ascii="Consolas" w:hAnsi="Consolas"/>
                <w:shd w:val="clear" w:color="auto" w:fill="FFFFFF"/>
              </w:rPr>
              <w:t>:$</w:t>
            </w:r>
            <w:proofErr w:type="spellStart"/>
            <w:r w:rsidRPr="004F58E0">
              <w:rPr>
                <w:rFonts w:ascii="Consolas" w:hAnsi="Consolas"/>
                <w:shd w:val="clear" w:color="auto" w:fill="FFFFFF"/>
              </w:rPr>
              <w:t>servicetype</w:t>
            </w:r>
            <w:proofErr w:type="spellEnd"/>
            <w:r w:rsidRPr="004F58E0">
              <w:rPr>
                <w:rFonts w:ascii="Consolas" w:hAnsi="Consolas"/>
              </w:rPr>
              <w:br/>
            </w:r>
            <w:r w:rsidRPr="004F58E0">
              <w:rPr>
                <w:rFonts w:ascii="Consolas" w:hAnsi="Consolas"/>
                <w:shd w:val="clear" w:color="auto" w:fill="FFFFFF"/>
              </w:rPr>
              <w:t>type:$type){</w:t>
            </w:r>
            <w:r w:rsidRPr="004F58E0">
              <w:rPr>
                <w:rFonts w:ascii="Consolas" w:hAnsi="Consolas"/>
              </w:rPr>
              <w:br/>
            </w:r>
            <w:r w:rsidRPr="004F58E0">
              <w:rPr>
                <w:rFonts w:ascii="Consolas" w:hAnsi="Consolas"/>
                <w:shd w:val="clear" w:color="auto" w:fill="FFFFFF"/>
              </w:rPr>
              <w:t>category</w:t>
            </w:r>
            <w:r w:rsidRPr="004F58E0">
              <w:rPr>
                <w:rFonts w:ascii="Consolas" w:hAnsi="Consolas"/>
              </w:rPr>
              <w:br/>
            </w:r>
            <w:proofErr w:type="spellStart"/>
            <w:r w:rsidRPr="004F58E0">
              <w:rPr>
                <w:rFonts w:ascii="Consolas" w:hAnsi="Consolas"/>
                <w:shd w:val="clear" w:color="auto" w:fill="FFFFFF"/>
              </w:rPr>
              <w:t>guid</w:t>
            </w:r>
            <w:proofErr w:type="spellEnd"/>
            <w:r w:rsidRPr="004F58E0">
              <w:rPr>
                <w:rFonts w:ascii="Consolas" w:hAnsi="Consolas"/>
              </w:rPr>
              <w:br/>
            </w:r>
            <w:r w:rsidRPr="004F58E0">
              <w:rPr>
                <w:rFonts w:ascii="Consolas" w:hAnsi="Consolas"/>
                <w:shd w:val="clear" w:color="auto" w:fill="FFFFFF"/>
              </w:rPr>
              <w:t>name</w:t>
            </w:r>
            <w:r w:rsidRPr="004F58E0">
              <w:rPr>
                <w:rFonts w:ascii="Consolas" w:hAnsi="Consolas"/>
              </w:rPr>
              <w:br/>
            </w:r>
            <w:proofErr w:type="spellStart"/>
            <w:r w:rsidRPr="004F58E0">
              <w:rPr>
                <w:rFonts w:ascii="Consolas" w:hAnsi="Consolas"/>
                <w:shd w:val="clear" w:color="auto" w:fill="FFFFFF"/>
              </w:rPr>
              <w:t>serviceType</w:t>
            </w:r>
            <w:proofErr w:type="spellEnd"/>
            <w:r w:rsidRPr="004F58E0">
              <w:rPr>
                <w:rFonts w:ascii="Consolas" w:hAnsi="Consolas"/>
              </w:rPr>
              <w:br/>
            </w:r>
            <w:r w:rsidRPr="004F58E0">
              <w:rPr>
                <w:rFonts w:ascii="Consolas" w:hAnsi="Consolas"/>
                <w:shd w:val="clear" w:color="auto" w:fill="FFFFFF"/>
              </w:rPr>
              <w:t>__</w:t>
            </w:r>
            <w:proofErr w:type="spellStart"/>
            <w:r w:rsidRPr="004F58E0">
              <w:rPr>
                <w:rFonts w:ascii="Consolas" w:hAnsi="Consolas"/>
                <w:shd w:val="clear" w:color="auto" w:fill="FFFFFF"/>
              </w:rPr>
              <w:t>typename</w:t>
            </w:r>
            <w:proofErr w:type="spellEnd"/>
            <w:r w:rsidRPr="004F58E0">
              <w:rPr>
                <w:rFonts w:ascii="Consolas" w:hAnsi="Consolas"/>
              </w:rPr>
              <w:br/>
            </w:r>
            <w:r w:rsidRPr="004F58E0">
              <w:rPr>
                <w:rFonts w:ascii="Consolas" w:hAnsi="Consolas"/>
                <w:shd w:val="clear" w:color="auto" w:fill="FFFFFF"/>
              </w:rPr>
              <w:t>}</w:t>
            </w:r>
            <w:r w:rsidRPr="004F58E0">
              <w:rPr>
                <w:rFonts w:ascii="Consolas" w:hAnsi="Consolas"/>
              </w:rPr>
              <w:br/>
            </w:r>
            <w:r w:rsidRPr="004F58E0">
              <w:rPr>
                <w:rFonts w:ascii="Consolas" w:hAnsi="Consolas"/>
                <w:shd w:val="clear" w:color="auto" w:fill="FFFFFF"/>
              </w:rPr>
              <w:t>}</w:t>
            </w:r>
          </w:p>
        </w:tc>
        <w:tc>
          <w:tcPr>
            <w:tcW w:w="12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7FD1A" w14:textId="77777777" w:rsidR="00860E39" w:rsidRPr="004F58E0" w:rsidRDefault="00860E39" w:rsidP="007D3F7D">
            <w:pPr>
              <w:spacing w:after="0"/>
              <w:ind w:right="-952"/>
              <w:jc w:val="left"/>
              <w:rPr>
                <w:rFonts w:ascii="Consolas" w:hAnsi="Consolas"/>
              </w:rPr>
            </w:pPr>
            <w:r w:rsidRPr="004F58E0">
              <w:rPr>
                <w:rFonts w:ascii="Consolas" w:hAnsi="Consolas"/>
              </w:rPr>
              <w:t>"variables": {</w:t>
            </w:r>
          </w:p>
          <w:p w14:paraId="6655C056" w14:textId="77777777" w:rsidR="00860E39" w:rsidRPr="004F58E0" w:rsidRDefault="00860E39" w:rsidP="007D3F7D">
            <w:pPr>
              <w:spacing w:after="0"/>
              <w:ind w:right="-952"/>
              <w:jc w:val="left"/>
              <w:rPr>
                <w:rFonts w:ascii="Consolas" w:hAnsi="Consolas"/>
              </w:rPr>
            </w:pPr>
            <w:r w:rsidRPr="004F58E0">
              <w:rPr>
                <w:rFonts w:ascii="Consolas" w:hAnsi="Consolas"/>
              </w:rPr>
              <w:t xml:space="preserve">  "api_version": "2023-09-01",</w:t>
            </w:r>
          </w:p>
          <w:p w14:paraId="02C080AF" w14:textId="77777777" w:rsidR="00860E39" w:rsidRPr="004F58E0" w:rsidRDefault="00860E39" w:rsidP="007D3F7D">
            <w:pPr>
              <w:spacing w:after="0"/>
              <w:ind w:right="-952"/>
              <w:jc w:val="left"/>
              <w:rPr>
                <w:rFonts w:ascii="Consolas" w:hAnsi="Consolas"/>
              </w:rPr>
            </w:pPr>
            <w:r w:rsidRPr="004F58E0">
              <w:rPr>
                <w:rFonts w:ascii="Consolas" w:hAnsi="Consolas"/>
              </w:rPr>
              <w:t xml:space="preserve">  "</w:t>
            </w:r>
            <w:proofErr w:type="spellStart"/>
            <w:r w:rsidRPr="004F58E0">
              <w:rPr>
                <w:rFonts w:ascii="Consolas" w:hAnsi="Consolas"/>
              </w:rPr>
              <w:t>servicetype</w:t>
            </w:r>
            <w:proofErr w:type="spellEnd"/>
            <w:r w:rsidRPr="004F58E0">
              <w:rPr>
                <w:rFonts w:ascii="Consolas" w:hAnsi="Consolas"/>
              </w:rPr>
              <w:t>": "Purview Data",</w:t>
            </w:r>
          </w:p>
          <w:p w14:paraId="2E155A18" w14:textId="77777777" w:rsidR="00860E39" w:rsidRPr="004F58E0" w:rsidRDefault="00860E39" w:rsidP="007D3F7D">
            <w:pPr>
              <w:spacing w:after="0"/>
              <w:ind w:right="-952"/>
              <w:jc w:val="left"/>
              <w:rPr>
                <w:rFonts w:ascii="Consolas" w:hAnsi="Consolas"/>
              </w:rPr>
            </w:pPr>
            <w:r w:rsidRPr="004F58E0">
              <w:rPr>
                <w:rFonts w:ascii="Consolas" w:hAnsi="Consolas"/>
              </w:rPr>
              <w:t xml:space="preserve">  "type": "ENTITY"</w:t>
            </w:r>
          </w:p>
          <w:p w14:paraId="042E1E1F" w14:textId="77777777" w:rsidR="00860E39" w:rsidRPr="004F58E0" w:rsidRDefault="00860E39" w:rsidP="007D3F7D">
            <w:pPr>
              <w:spacing w:after="0"/>
              <w:ind w:right="-952"/>
              <w:jc w:val="left"/>
              <w:rPr>
                <w:rFonts w:ascii="Consolas" w:hAnsi="Consolas"/>
              </w:rPr>
            </w:pPr>
            <w:r w:rsidRPr="004F58E0">
              <w:rPr>
                <w:rFonts w:ascii="Consolas" w:hAnsi="Consolas"/>
              </w:rPr>
              <w:t>},</w:t>
            </w:r>
          </w:p>
        </w:tc>
      </w:tr>
    </w:tbl>
    <w:p w14:paraId="36E60D39" w14:textId="77777777" w:rsidR="004C00F0" w:rsidRDefault="004C00F0" w:rsidP="00860E39">
      <w:pPr>
        <w:pStyle w:val="Heading3"/>
        <w:sectPr w:rsidR="004C00F0" w:rsidSect="004F58E0">
          <w:pgSz w:w="15840" w:h="15840" w:orient="landscape" w:code="1"/>
          <w:pgMar w:top="1440" w:right="1440" w:bottom="1440" w:left="1440" w:header="720" w:footer="720" w:gutter="0"/>
          <w:cols w:space="720"/>
        </w:sectPr>
      </w:pPr>
    </w:p>
    <w:p w14:paraId="0A797F5F" w14:textId="165F742B" w:rsidR="00AB1768" w:rsidRPr="00981208" w:rsidRDefault="00AB1768" w:rsidP="00860E39">
      <w:pPr>
        <w:pStyle w:val="Heading3"/>
      </w:pPr>
      <w:bookmarkStart w:id="91" w:name="_Toc220931942"/>
      <w:r w:rsidRPr="00860E39">
        <w:lastRenderedPageBreak/>
        <w:t xml:space="preserve">POST </w:t>
      </w:r>
      <w:r w:rsidR="00A7204F">
        <w:t>-</w:t>
      </w:r>
      <w:r w:rsidR="00AA4191">
        <w:t xml:space="preserve"> </w:t>
      </w:r>
      <w:r w:rsidR="00254AF3" w:rsidRPr="00860E39">
        <w:t>Business</w:t>
      </w:r>
      <w:r w:rsidRPr="00860E39">
        <w:t xml:space="preserve"> Asset type</w:t>
      </w:r>
      <w:bookmarkEnd w:id="91"/>
    </w:p>
    <w:p w14:paraId="4579430B" w14:textId="734C7813" w:rsidR="00FF4D95" w:rsidRPr="002B7701" w:rsidRDefault="00AB1768" w:rsidP="002B7701">
      <w:r w:rsidRPr="002B7701">
        <w:t xml:space="preserve">This microservice is a POST call to the Query </w:t>
      </w:r>
      <w:r w:rsidR="00860E39" w:rsidRPr="002B7701">
        <w:t>E</w:t>
      </w:r>
      <w:r w:rsidRPr="002B7701">
        <w:t xml:space="preserve">ngine server hosted at the backend to get </w:t>
      </w:r>
      <w:r w:rsidR="00860E39" w:rsidRPr="002B7701">
        <w:t xml:space="preserve">the </w:t>
      </w:r>
      <w:r w:rsidRPr="002B7701">
        <w:t xml:space="preserve">list of </w:t>
      </w:r>
      <w:r w:rsidR="00860E39" w:rsidRPr="002B7701">
        <w:t>business</w:t>
      </w:r>
      <w:r w:rsidRPr="002B7701">
        <w:t xml:space="preserve"> asset type</w:t>
      </w:r>
      <w:r w:rsidR="00860E39" w:rsidRPr="002B7701">
        <w:t>s</w:t>
      </w:r>
      <w:r w:rsidRPr="002B7701">
        <w:t xml:space="preserve"> for </w:t>
      </w:r>
      <w:r w:rsidR="00860E39" w:rsidRPr="002B7701">
        <w:t>the</w:t>
      </w:r>
      <w:r w:rsidRPr="002B7701">
        <w:t xml:space="preserve"> filter option under asset type</w:t>
      </w:r>
      <w:r w:rsidR="00860E39" w:rsidRPr="002B7701">
        <w:t>.</w:t>
      </w:r>
      <w:bookmarkStart w:id="92" w:name="OLE_LINK65"/>
      <w:bookmarkEnd w:id="79"/>
      <w:bookmarkEnd w:id="80"/>
      <w:bookmarkEnd w:id="81"/>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451B4A" w14:paraId="4C110BD6"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3B6B65" w14:textId="77777777" w:rsidR="00451B4A" w:rsidRDefault="00451B4A"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3FB00" w14:textId="6390EC9C" w:rsidR="00451B4A" w:rsidRDefault="00451B4A" w:rsidP="007D3F7D">
            <w:pPr>
              <w:spacing w:after="0"/>
              <w:jc w:val="left"/>
            </w:pPr>
            <w:r>
              <w:t>HTTPS</w:t>
            </w:r>
          </w:p>
        </w:tc>
      </w:tr>
      <w:tr w:rsidR="00451B4A" w14:paraId="028BE7EA"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FFEC9B" w14:textId="47047FA7" w:rsidR="00451B4A" w:rsidRDefault="00451B4A"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4C450" w14:textId="77777777" w:rsidR="00451B4A" w:rsidRDefault="00451B4A" w:rsidP="007D3F7D">
            <w:pPr>
              <w:spacing w:after="0"/>
              <w:jc w:val="left"/>
            </w:pPr>
            <w:hyperlink r:id="rId37" w:history="1">
              <w:r>
                <w:rPr>
                  <w:rStyle w:val="Hyperlink"/>
                </w:rPr>
                <w:t>https://ix-dev-apimgmt.azure-api.net/query-engine-api?subscription-key=**************</w:t>
              </w:r>
            </w:hyperlink>
            <w:r>
              <w:t xml:space="preserve"> </w:t>
            </w:r>
          </w:p>
        </w:tc>
      </w:tr>
      <w:tr w:rsidR="00451B4A" w14:paraId="179CB26D"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4CADFC" w14:textId="77777777" w:rsidR="00451B4A" w:rsidRDefault="00451B4A"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BB7C4F" w14:textId="49D209FE" w:rsidR="00451B4A" w:rsidRDefault="00451B4A" w:rsidP="007D3F7D">
            <w:pPr>
              <w:spacing w:after="0"/>
              <w:jc w:val="left"/>
            </w:pPr>
            <w:r>
              <w:t>POST</w:t>
            </w:r>
          </w:p>
        </w:tc>
      </w:tr>
      <w:tr w:rsidR="00451B4A" w14:paraId="60086F12"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175BD43" w14:textId="77777777" w:rsidR="00451B4A" w:rsidRDefault="00451B4A"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A9FFC" w14:textId="77777777" w:rsidR="00451B4A" w:rsidRDefault="00451B4A" w:rsidP="007D3F7D">
            <w:pPr>
              <w:spacing w:after="0"/>
              <w:jc w:val="left"/>
            </w:pPr>
            <w:r>
              <w:t>application / json</w:t>
            </w:r>
          </w:p>
        </w:tc>
      </w:tr>
      <w:tr w:rsidR="00451B4A" w14:paraId="5DAADD4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99EE4A" w14:textId="77777777" w:rsidR="00451B4A" w:rsidRDefault="00451B4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7642D" w14:textId="77777777" w:rsidR="00451B4A" w:rsidRDefault="00451B4A" w:rsidP="007D3F7D">
            <w:pPr>
              <w:spacing w:after="0"/>
              <w:jc w:val="left"/>
            </w:pPr>
            <w:r>
              <w:t>Query Parameter: Subscription-key of the application (example, query engine)</w:t>
            </w:r>
          </w:p>
        </w:tc>
      </w:tr>
    </w:tbl>
    <w:p w14:paraId="3FBB770B"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5"/>
        <w:gridCol w:w="7561"/>
        <w:gridCol w:w="1280"/>
        <w:gridCol w:w="1534"/>
      </w:tblGrid>
      <w:tr w:rsidR="00FF4D95" w:rsidRPr="00981208" w14:paraId="238AC386" w14:textId="77777777" w:rsidTr="008145B0">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250E39" w14:textId="77777777" w:rsidR="00FF4D95" w:rsidRPr="00981208" w:rsidRDefault="00FF4D95" w:rsidP="007D3F7D">
            <w:pPr>
              <w:spacing w:after="0"/>
              <w:jc w:val="left"/>
            </w:pPr>
            <w:r w:rsidRPr="00981208">
              <w:t>Parameter</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9F69FD" w14:textId="77777777" w:rsidR="00FF4D95" w:rsidRPr="00981208" w:rsidRDefault="00FF4D95"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B1DB1D" w14:textId="77777777" w:rsidR="00FF4D95" w:rsidRPr="00981208" w:rsidRDefault="00FF4D95"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2FB6F5" w14:textId="77777777" w:rsidR="00FF4D95" w:rsidRPr="00981208" w:rsidRDefault="00FF4D95" w:rsidP="007D3F7D">
            <w:pPr>
              <w:spacing w:after="0"/>
              <w:jc w:val="left"/>
            </w:pPr>
            <w:r w:rsidRPr="00981208">
              <w:t>Type</w:t>
            </w:r>
          </w:p>
        </w:tc>
      </w:tr>
      <w:tr w:rsidR="00FF4D95" w:rsidRPr="00981208" w14:paraId="5A369526" w14:textId="77777777" w:rsidTr="008145B0">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BC273" w14:textId="77777777" w:rsidR="00FF4D95" w:rsidRPr="00981208" w:rsidRDefault="00FF4D95" w:rsidP="007D3F7D">
            <w:pPr>
              <w:spacing w:after="0"/>
              <w:jc w:val="left"/>
            </w:pPr>
            <w:r w:rsidRPr="00981208">
              <w:t>Authorization</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F764B" w14:textId="77777777" w:rsidR="00FF4D95" w:rsidRPr="00981208" w:rsidRDefault="00FF4D95"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9DDC9" w14:textId="77777777" w:rsidR="00FF4D95" w:rsidRPr="00981208" w:rsidRDefault="00FF4D95"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4E26E3" w14:textId="77777777" w:rsidR="00FF4D95" w:rsidRPr="00981208" w:rsidRDefault="00FF4D95" w:rsidP="007D3F7D">
            <w:pPr>
              <w:spacing w:after="0"/>
              <w:jc w:val="left"/>
            </w:pPr>
            <w:r w:rsidRPr="00981208">
              <w:t>String</w:t>
            </w:r>
          </w:p>
        </w:tc>
      </w:tr>
      <w:tr w:rsidR="00FF4D95" w:rsidRPr="00981208" w14:paraId="10180AA1" w14:textId="77777777" w:rsidTr="008145B0">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04C5F7" w14:textId="77777777" w:rsidR="00FF4D95" w:rsidRPr="00981208" w:rsidRDefault="00FF4D95" w:rsidP="007D3F7D">
            <w:pPr>
              <w:spacing w:after="0"/>
              <w:jc w:val="left"/>
            </w:pPr>
            <w:r w:rsidRPr="00981208">
              <w:t>Content-Type</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B9BE8" w14:textId="5E030A0F" w:rsidR="00FF4D95" w:rsidRPr="00981208" w:rsidRDefault="00FF4D95"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8BA79" w14:textId="77777777" w:rsidR="00FF4D95" w:rsidRPr="00981208" w:rsidRDefault="00FF4D95"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E6675C" w14:textId="77777777" w:rsidR="00FF4D95" w:rsidRPr="00981208" w:rsidRDefault="00FF4D95" w:rsidP="007D3F7D">
            <w:pPr>
              <w:spacing w:after="0"/>
              <w:jc w:val="left"/>
            </w:pPr>
            <w:r w:rsidRPr="00981208">
              <w:t>String</w:t>
            </w:r>
          </w:p>
        </w:tc>
      </w:tr>
    </w:tbl>
    <w:p w14:paraId="16BA1A38" w14:textId="77777777" w:rsidR="00FF4D95" w:rsidRPr="00981208" w:rsidRDefault="00FF4D95" w:rsidP="00FF4D95">
      <w:pPr>
        <w:spacing w:after="0"/>
      </w:pPr>
      <w:r w:rsidRPr="00981208">
        <w:t xml:space="preserve"> *Mandatory / Optional</w:t>
      </w:r>
    </w:p>
    <w:p w14:paraId="40FC0FA1" w14:textId="645E5982" w:rsidR="00325278" w:rsidRPr="00981208" w:rsidRDefault="005D13B8"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424"/>
        <w:gridCol w:w="1734"/>
      </w:tblGrid>
      <w:tr w:rsidR="00FF4D95" w:rsidRPr="00981208" w14:paraId="5614E5AC" w14:textId="77777777" w:rsidTr="005D13B8">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B99698" w14:textId="77777777" w:rsidR="00FF4D95" w:rsidRPr="00981208" w:rsidRDefault="00FF4D95" w:rsidP="007D3F7D">
            <w:pPr>
              <w:spacing w:after="0"/>
              <w:jc w:val="left"/>
            </w:pPr>
            <w:r w:rsidRPr="00981208">
              <w:t>Parameter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D31371" w14:textId="77777777" w:rsidR="00FF4D95" w:rsidRPr="00981208" w:rsidRDefault="00FF4D95" w:rsidP="007D3F7D">
            <w:pPr>
              <w:spacing w:after="0"/>
              <w:jc w:val="left"/>
            </w:pPr>
            <w:r w:rsidRPr="00981208">
              <w:t>Description</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9DC82B" w14:textId="77777777" w:rsidR="00FF4D95" w:rsidRPr="00981208" w:rsidRDefault="00FF4D95" w:rsidP="007D3F7D">
            <w:pPr>
              <w:spacing w:after="0"/>
              <w:jc w:val="left"/>
            </w:pPr>
            <w:r w:rsidRPr="00981208">
              <w:t>Type</w:t>
            </w:r>
          </w:p>
        </w:tc>
      </w:tr>
      <w:tr w:rsidR="00FF4D95" w:rsidRPr="00981208" w14:paraId="4B8BA002" w14:textId="77777777" w:rsidTr="005D13B8">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BBDF55" w14:textId="77777777" w:rsidR="00FF4D95" w:rsidRPr="00981208" w:rsidRDefault="00FF4D95" w:rsidP="007D3F7D">
            <w:pPr>
              <w:spacing w:after="0"/>
              <w:jc w:val="left"/>
            </w:pPr>
            <w:r w:rsidRPr="00981208">
              <w:t>Server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73B6A5" w14:textId="77777777" w:rsidR="00FF4D95" w:rsidRPr="00981208" w:rsidRDefault="00FF4D95" w:rsidP="007D3F7D">
            <w:pPr>
              <w:spacing w:after="0"/>
              <w:jc w:val="left"/>
            </w:pPr>
            <w:r w:rsidRPr="00981208">
              <w:t>Contains information about how the server handles requests [e.g., Werkzeug/2.1.2 Python/3.9.7]</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287AC" w14:textId="77777777" w:rsidR="00FF4D95" w:rsidRPr="00981208" w:rsidRDefault="00FF4D95" w:rsidP="007D3F7D">
            <w:pPr>
              <w:spacing w:after="0"/>
              <w:jc w:val="left"/>
            </w:pPr>
            <w:r w:rsidRPr="00981208">
              <w:t>String</w:t>
            </w:r>
          </w:p>
        </w:tc>
      </w:tr>
      <w:tr w:rsidR="00FF4D95" w:rsidRPr="00981208" w14:paraId="724A89BD" w14:textId="77777777" w:rsidTr="005D13B8">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545A" w14:textId="77777777" w:rsidR="00FF4D95" w:rsidRPr="00981208" w:rsidRDefault="00FF4D95" w:rsidP="007D3F7D">
            <w:pPr>
              <w:spacing w:after="0"/>
              <w:jc w:val="left"/>
            </w:pPr>
            <w:r w:rsidRPr="00981208">
              <w:t>Content-Type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5EE28E" w14:textId="77777777" w:rsidR="00FF4D95" w:rsidRPr="00981208" w:rsidRDefault="00FF4D95"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261D9B" w14:textId="77777777" w:rsidR="00FF4D95" w:rsidRPr="00981208" w:rsidRDefault="00FF4D95" w:rsidP="007D3F7D">
            <w:pPr>
              <w:spacing w:after="0"/>
              <w:jc w:val="left"/>
            </w:pPr>
            <w:r w:rsidRPr="00981208">
              <w:t>String</w:t>
            </w:r>
          </w:p>
        </w:tc>
      </w:tr>
      <w:tr w:rsidR="00FF4D95" w:rsidRPr="00981208" w14:paraId="75C56A0A" w14:textId="77777777" w:rsidTr="005D13B8">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30DF9" w14:textId="77777777" w:rsidR="00FF4D95" w:rsidRPr="00981208" w:rsidRDefault="00FF4D95" w:rsidP="007D3F7D">
            <w:pPr>
              <w:spacing w:after="0"/>
              <w:jc w:val="left"/>
            </w:pPr>
            <w:r w:rsidRPr="00981208">
              <w:t>Date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BDC1B" w14:textId="77777777" w:rsidR="00FF4D95" w:rsidRPr="00981208" w:rsidRDefault="00FF4D95" w:rsidP="007D3F7D">
            <w:pPr>
              <w:spacing w:after="0"/>
              <w:jc w:val="left"/>
            </w:pPr>
            <w:r w:rsidRPr="00981208">
              <w:t>Date of operation execution e.g. - [Tue, 17 May 2022 06:30:16 GMT]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7B8B2" w14:textId="77777777" w:rsidR="00FF4D95" w:rsidRPr="00981208" w:rsidRDefault="00FF4D95" w:rsidP="007D3F7D">
            <w:pPr>
              <w:spacing w:after="0"/>
              <w:jc w:val="left"/>
            </w:pPr>
            <w:r w:rsidRPr="00981208">
              <w:t>Datetime</w:t>
            </w:r>
          </w:p>
        </w:tc>
      </w:tr>
      <w:tr w:rsidR="00FF4D95" w:rsidRPr="00981208" w14:paraId="54DDEBD7" w14:textId="77777777" w:rsidTr="005D13B8">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1F89F" w14:textId="77777777" w:rsidR="00FF4D95" w:rsidRPr="00981208" w:rsidRDefault="00FF4D95" w:rsidP="007D3F7D">
            <w:pPr>
              <w:spacing w:after="0"/>
              <w:jc w:val="left"/>
            </w:pPr>
            <w:r w:rsidRPr="00981208">
              <w:t>Content-Length</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BB052" w14:textId="77777777" w:rsidR="00FF4D95" w:rsidRPr="00981208" w:rsidRDefault="00FF4D95"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181B59" w14:textId="77777777" w:rsidR="00FF4D95" w:rsidRPr="00981208" w:rsidRDefault="00FF4D95" w:rsidP="007D3F7D">
            <w:pPr>
              <w:spacing w:after="0"/>
              <w:jc w:val="left"/>
            </w:pPr>
            <w:r w:rsidRPr="00981208">
              <w:t>Bytes</w:t>
            </w:r>
          </w:p>
        </w:tc>
      </w:tr>
    </w:tbl>
    <w:p w14:paraId="4417903F" w14:textId="44CE896A" w:rsidR="00325278" w:rsidRPr="00981208" w:rsidRDefault="0099588C"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FF4D95" w:rsidRPr="00981208" w14:paraId="28A34892" w14:textId="77777777" w:rsidTr="008205EE">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62AAA0" w14:textId="77777777" w:rsidR="00FF4D95" w:rsidRPr="008205EE" w:rsidRDefault="00FF4D95" w:rsidP="007D3F7D">
            <w:pPr>
              <w:spacing w:after="0"/>
              <w:jc w:val="left"/>
              <w:rPr>
                <w:color w:val="000000" w:themeColor="text1"/>
              </w:rPr>
            </w:pPr>
            <w:r w:rsidRPr="008205EE">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38C324" w14:textId="77777777" w:rsidR="00FF4D95" w:rsidRPr="008205EE" w:rsidRDefault="00FF4D95" w:rsidP="007D3F7D">
            <w:pPr>
              <w:spacing w:after="0"/>
              <w:jc w:val="left"/>
              <w:rPr>
                <w:color w:val="000000" w:themeColor="text1"/>
              </w:rPr>
            </w:pPr>
            <w:r w:rsidRPr="008205EE">
              <w:rPr>
                <w:color w:val="000000" w:themeColor="text1"/>
              </w:rPr>
              <w:t>Result Description</w:t>
            </w:r>
          </w:p>
        </w:tc>
      </w:tr>
      <w:tr w:rsidR="00FF4D95" w:rsidRPr="00981208" w14:paraId="42F77427"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23D2B2" w14:textId="77777777" w:rsidR="00FF4D95" w:rsidRPr="00981208" w:rsidRDefault="00FF4D95"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6BF58" w14:textId="58091304" w:rsidR="00FF4D95" w:rsidRPr="00981208" w:rsidRDefault="00FF4D95"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49734F11" w14:textId="7F34A68F" w:rsidR="0099588C" w:rsidRDefault="0099588C" w:rsidP="001F2913">
      <w:pPr>
        <w:pStyle w:val="Heading4"/>
        <w:sectPr w:rsidR="0099588C" w:rsidSect="004F58E0">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FF4D95" w:rsidRPr="00981208" w14:paraId="57E16799"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D7C784" w14:textId="77777777" w:rsidR="00FF4D95" w:rsidRPr="00981208" w:rsidRDefault="00FF4D95"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0DDEDB" w14:textId="77777777" w:rsidR="00FF4D95" w:rsidRPr="00981208" w:rsidRDefault="00FF4D95"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2B5179" w14:textId="77777777" w:rsidR="00FF4D95" w:rsidRPr="00981208" w:rsidRDefault="00FF4D95" w:rsidP="007D3F7D">
            <w:pPr>
              <w:spacing w:after="0"/>
              <w:jc w:val="left"/>
            </w:pPr>
            <w:r w:rsidRPr="00981208">
              <w:t>Error Description</w:t>
            </w:r>
          </w:p>
        </w:tc>
      </w:tr>
      <w:tr w:rsidR="00FF4D95" w:rsidRPr="00981208" w14:paraId="45FA5B3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02DD9" w14:textId="77777777" w:rsidR="00FF4D95" w:rsidRPr="00981208" w:rsidRDefault="00FF4D95"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BD2CD" w14:textId="77777777" w:rsidR="00FF4D95" w:rsidRPr="00981208" w:rsidRDefault="00FF4D95"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2A46A" w14:textId="7107F4D1" w:rsidR="00FF4D95" w:rsidRPr="00981208" w:rsidRDefault="00FF4D95"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FF4D95" w:rsidRPr="00981208" w14:paraId="308398D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A0541" w14:textId="77777777" w:rsidR="00FF4D95" w:rsidRPr="00981208" w:rsidRDefault="00FF4D95"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851E6" w14:textId="77777777" w:rsidR="00FF4D95" w:rsidRPr="00981208" w:rsidRDefault="00FF4D95"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BDB2DD" w14:textId="6E42DD9B" w:rsidR="00FF4D95" w:rsidRPr="00981208" w:rsidRDefault="00FF4D95" w:rsidP="00B16C41">
            <w:pPr>
              <w:spacing w:after="0" w:line="252" w:lineRule="auto"/>
              <w:jc w:val="left"/>
            </w:pPr>
            <w:r w:rsidRPr="00981208">
              <w:t>Unauthorized User</w:t>
            </w:r>
            <w:r w:rsidR="00B16C41">
              <w:t xml:space="preserve"> or </w:t>
            </w:r>
            <w:r w:rsidR="005034C1">
              <w:t>Header Token</w:t>
            </w:r>
            <w:r w:rsidRPr="00981208">
              <w:t xml:space="preserve"> could be missing</w:t>
            </w:r>
          </w:p>
        </w:tc>
      </w:tr>
      <w:tr w:rsidR="00FF4D95" w:rsidRPr="00981208" w14:paraId="501E391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B0755" w14:textId="77777777" w:rsidR="00FF4D95" w:rsidRPr="00981208" w:rsidRDefault="00FF4D95"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52D8E" w14:textId="77777777" w:rsidR="00FF4D95" w:rsidRPr="00981208" w:rsidRDefault="00FF4D95"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D18D15" w14:textId="77777777" w:rsidR="00FF4D95" w:rsidRPr="00981208" w:rsidRDefault="00FF4D95" w:rsidP="007D3F7D">
            <w:pPr>
              <w:spacing w:after="0" w:line="252" w:lineRule="auto"/>
              <w:jc w:val="left"/>
            </w:pPr>
            <w:r w:rsidRPr="00981208">
              <w:t>Bad request</w:t>
            </w:r>
          </w:p>
        </w:tc>
      </w:tr>
    </w:tbl>
    <w:p w14:paraId="21A5DFE0" w14:textId="77777777" w:rsidR="008205EE" w:rsidRDefault="008205EE" w:rsidP="001F2913">
      <w:pPr>
        <w:pStyle w:val="Heading4"/>
        <w:sectPr w:rsidR="008205EE" w:rsidSect="0099588C">
          <w:type w:val="continuous"/>
          <w:pgSz w:w="15840" w:h="15840" w:orient="landscape" w:code="1"/>
          <w:pgMar w:top="1440" w:right="1440" w:bottom="1440" w:left="1440" w:header="720" w:footer="720" w:gutter="0"/>
          <w:cols w:space="720"/>
        </w:sectPr>
      </w:pPr>
    </w:p>
    <w:p w14:paraId="4EB828DE" w14:textId="605E6312" w:rsidR="00FF4D95" w:rsidRPr="00981208" w:rsidRDefault="00FF4D95" w:rsidP="001F2913">
      <w:pPr>
        <w:pStyle w:val="Heading4"/>
      </w:pPr>
      <w:r w:rsidRPr="00981208">
        <w:lastRenderedPageBreak/>
        <w:t>Sample JSON Response</w:t>
      </w:r>
    </w:p>
    <w:p w14:paraId="11EA83FE" w14:textId="77777777" w:rsidR="00FF4D95" w:rsidRPr="00981208" w:rsidRDefault="00FF4D95" w:rsidP="008205EE">
      <w:pPr>
        <w:pStyle w:val="codesample"/>
        <w:rPr>
          <w:lang w:eastAsia="en-IN"/>
        </w:rPr>
      </w:pPr>
      <w:r w:rsidRPr="00981208">
        <w:rPr>
          <w:lang w:eastAsia="en-IN"/>
        </w:rPr>
        <w:t>{</w:t>
      </w:r>
    </w:p>
    <w:p w14:paraId="6CD669BC" w14:textId="77777777" w:rsidR="009922EB" w:rsidRPr="00981208" w:rsidRDefault="009922EB" w:rsidP="008205EE">
      <w:pPr>
        <w:pStyle w:val="codesample"/>
        <w:rPr>
          <w:lang w:eastAsia="en-IN"/>
        </w:rPr>
      </w:pPr>
      <w:r w:rsidRPr="00981208">
        <w:rPr>
          <w:lang w:eastAsia="en-IN"/>
        </w:rPr>
        <w:t xml:space="preserve">    "data": {</w:t>
      </w:r>
    </w:p>
    <w:p w14:paraId="78A32F8E" w14:textId="77777777" w:rsidR="009922EB" w:rsidRPr="00981208" w:rsidRDefault="009922EB" w:rsidP="008205EE">
      <w:pPr>
        <w:pStyle w:val="codesample"/>
        <w:rPr>
          <w:lang w:eastAsia="en-IN"/>
        </w:rPr>
      </w:pPr>
      <w:r w:rsidRPr="00981208">
        <w:rPr>
          <w:lang w:eastAsia="en-IN"/>
        </w:rPr>
        <w:t xml:space="preserve">        "</w:t>
      </w:r>
      <w:proofErr w:type="spellStart"/>
      <w:r w:rsidRPr="00981208">
        <w:rPr>
          <w:lang w:eastAsia="en-IN"/>
        </w:rPr>
        <w:t>purviewMetadata</w:t>
      </w:r>
      <w:proofErr w:type="spellEnd"/>
      <w:r w:rsidRPr="00981208">
        <w:rPr>
          <w:lang w:eastAsia="en-IN"/>
        </w:rPr>
        <w:t>": [</w:t>
      </w:r>
    </w:p>
    <w:p w14:paraId="276447E8" w14:textId="77777777" w:rsidR="009922EB" w:rsidRPr="00981208" w:rsidRDefault="009922EB" w:rsidP="008205EE">
      <w:pPr>
        <w:pStyle w:val="codesample"/>
        <w:rPr>
          <w:lang w:eastAsia="en-IN"/>
        </w:rPr>
      </w:pPr>
      <w:r w:rsidRPr="00981208">
        <w:rPr>
          <w:lang w:eastAsia="en-IN"/>
        </w:rPr>
        <w:t xml:space="preserve">            {</w:t>
      </w:r>
    </w:p>
    <w:p w14:paraId="4D2769B8" w14:textId="77777777" w:rsidR="009922EB" w:rsidRPr="00981208" w:rsidRDefault="009922EB" w:rsidP="008205EE">
      <w:pPr>
        <w:pStyle w:val="codesample"/>
        <w:rPr>
          <w:lang w:eastAsia="en-IN"/>
        </w:rPr>
      </w:pPr>
      <w:r w:rsidRPr="00981208">
        <w:rPr>
          <w:lang w:eastAsia="en-IN"/>
        </w:rPr>
        <w:t xml:space="preserve">                "category": "ENTITY",</w:t>
      </w:r>
    </w:p>
    <w:p w14:paraId="7C0F9AE5" w14:textId="77777777" w:rsidR="009922EB" w:rsidRPr="00981208" w:rsidRDefault="009922EB" w:rsidP="008205EE">
      <w:pPr>
        <w:pStyle w:val="codesample"/>
        <w:rPr>
          <w:lang w:eastAsia="en-IN"/>
        </w:rPr>
      </w:pPr>
      <w:r w:rsidRPr="00981208">
        <w:rPr>
          <w:lang w:eastAsia="en-IN"/>
        </w:rPr>
        <w:t xml:space="preserve">                "</w:t>
      </w:r>
      <w:proofErr w:type="spellStart"/>
      <w:r w:rsidRPr="00981208">
        <w:rPr>
          <w:lang w:eastAsia="en-IN"/>
        </w:rPr>
        <w:t>guid</w:t>
      </w:r>
      <w:proofErr w:type="spellEnd"/>
      <w:r w:rsidRPr="00981208">
        <w:rPr>
          <w:lang w:eastAsia="en-IN"/>
        </w:rPr>
        <w:t>": "374de410-e7ca-fd0b-530b-2c346dfc3007",</w:t>
      </w:r>
    </w:p>
    <w:p w14:paraId="7DB64856" w14:textId="77777777" w:rsidR="009922EB" w:rsidRPr="00981208" w:rsidRDefault="009922EB" w:rsidP="008205EE">
      <w:pPr>
        <w:pStyle w:val="codesample"/>
        <w:rPr>
          <w:lang w:eastAsia="en-IN"/>
        </w:rPr>
      </w:pPr>
      <w:r w:rsidRPr="00981208">
        <w:rPr>
          <w:lang w:eastAsia="en-IN"/>
        </w:rPr>
        <w:t xml:space="preserve">                "name": "</w:t>
      </w:r>
      <w:proofErr w:type="spellStart"/>
      <w:r w:rsidRPr="00981208">
        <w:rPr>
          <w:lang w:eastAsia="en-IN"/>
        </w:rPr>
        <w:t>Purview_DataDomain</w:t>
      </w:r>
      <w:proofErr w:type="spellEnd"/>
      <w:r w:rsidRPr="00981208">
        <w:rPr>
          <w:lang w:eastAsia="en-IN"/>
        </w:rPr>
        <w:t>",</w:t>
      </w:r>
    </w:p>
    <w:p w14:paraId="550202E7" w14:textId="77777777" w:rsidR="009922EB" w:rsidRPr="00981208" w:rsidRDefault="009922EB" w:rsidP="008205EE">
      <w:pPr>
        <w:pStyle w:val="codesample"/>
        <w:rPr>
          <w:lang w:eastAsia="en-IN"/>
        </w:rPr>
      </w:pPr>
      <w:r w:rsidRPr="00981208">
        <w:rPr>
          <w:lang w:eastAsia="en-IN"/>
        </w:rPr>
        <w:t xml:space="preserve">                "</w:t>
      </w:r>
      <w:proofErr w:type="spellStart"/>
      <w:r w:rsidRPr="00981208">
        <w:rPr>
          <w:lang w:eastAsia="en-IN"/>
        </w:rPr>
        <w:t>serviceType</w:t>
      </w:r>
      <w:proofErr w:type="spellEnd"/>
      <w:r w:rsidRPr="00981208">
        <w:rPr>
          <w:lang w:eastAsia="en-IN"/>
        </w:rPr>
        <w:t>": "Purview Business",</w:t>
      </w:r>
    </w:p>
    <w:p w14:paraId="493634E7" w14:textId="77777777" w:rsidR="009922EB" w:rsidRPr="00981208" w:rsidRDefault="009922EB" w:rsidP="008205EE">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query_purviewMetadata_items</w:t>
      </w:r>
      <w:proofErr w:type="spellEnd"/>
      <w:r w:rsidRPr="00981208">
        <w:rPr>
          <w:lang w:eastAsia="en-IN"/>
        </w:rPr>
        <w:t>"</w:t>
      </w:r>
    </w:p>
    <w:p w14:paraId="3F986BB8" w14:textId="77777777" w:rsidR="009922EB" w:rsidRPr="00981208" w:rsidRDefault="009922EB" w:rsidP="008205EE">
      <w:pPr>
        <w:pStyle w:val="codesample"/>
        <w:rPr>
          <w:lang w:eastAsia="en-IN"/>
        </w:rPr>
      </w:pPr>
      <w:r w:rsidRPr="00981208">
        <w:rPr>
          <w:lang w:eastAsia="en-IN"/>
        </w:rPr>
        <w:t xml:space="preserve">            },</w:t>
      </w:r>
    </w:p>
    <w:p w14:paraId="5569379A" w14:textId="77777777" w:rsidR="009922EB" w:rsidRPr="00981208" w:rsidRDefault="009922EB" w:rsidP="008205EE">
      <w:pPr>
        <w:pStyle w:val="codesample"/>
        <w:rPr>
          <w:lang w:eastAsia="en-IN"/>
        </w:rPr>
      </w:pPr>
      <w:r w:rsidRPr="00981208">
        <w:rPr>
          <w:lang w:eastAsia="en-IN"/>
        </w:rPr>
        <w:t xml:space="preserve">            {</w:t>
      </w:r>
    </w:p>
    <w:p w14:paraId="4086ECE8" w14:textId="77777777" w:rsidR="009922EB" w:rsidRPr="00981208" w:rsidRDefault="009922EB" w:rsidP="008205EE">
      <w:pPr>
        <w:pStyle w:val="codesample"/>
        <w:rPr>
          <w:lang w:eastAsia="en-IN"/>
        </w:rPr>
      </w:pPr>
      <w:r w:rsidRPr="00981208">
        <w:rPr>
          <w:lang w:eastAsia="en-IN"/>
        </w:rPr>
        <w:t xml:space="preserve">                "category": "ENTITY",</w:t>
      </w:r>
    </w:p>
    <w:p w14:paraId="133B5195" w14:textId="77777777" w:rsidR="009922EB" w:rsidRPr="00981208" w:rsidRDefault="009922EB" w:rsidP="008205EE">
      <w:pPr>
        <w:pStyle w:val="codesample"/>
        <w:rPr>
          <w:lang w:eastAsia="en-IN"/>
        </w:rPr>
      </w:pPr>
      <w:r w:rsidRPr="00981208">
        <w:rPr>
          <w:lang w:eastAsia="en-IN"/>
        </w:rPr>
        <w:t xml:space="preserve">                "</w:t>
      </w:r>
      <w:proofErr w:type="spellStart"/>
      <w:r w:rsidRPr="00981208">
        <w:rPr>
          <w:lang w:eastAsia="en-IN"/>
        </w:rPr>
        <w:t>guid</w:t>
      </w:r>
      <w:proofErr w:type="spellEnd"/>
      <w:r w:rsidRPr="00981208">
        <w:rPr>
          <w:lang w:eastAsia="en-IN"/>
        </w:rPr>
        <w:t>": "8b776c71-35e9-f43e-0a23-4b8088be82cd",</w:t>
      </w:r>
    </w:p>
    <w:p w14:paraId="65B577AD" w14:textId="77777777" w:rsidR="009922EB" w:rsidRPr="00981208" w:rsidRDefault="009922EB" w:rsidP="008205EE">
      <w:pPr>
        <w:pStyle w:val="codesample"/>
        <w:rPr>
          <w:lang w:eastAsia="en-IN"/>
        </w:rPr>
      </w:pPr>
      <w:r w:rsidRPr="00981208">
        <w:rPr>
          <w:lang w:eastAsia="en-IN"/>
        </w:rPr>
        <w:t xml:space="preserve">                "name": "BTT5_ChangeRequest",</w:t>
      </w:r>
    </w:p>
    <w:p w14:paraId="7DBD0AAD" w14:textId="77777777" w:rsidR="009922EB" w:rsidRPr="00981208" w:rsidRDefault="009922EB" w:rsidP="008205EE">
      <w:pPr>
        <w:pStyle w:val="codesample"/>
        <w:rPr>
          <w:lang w:eastAsia="en-IN"/>
        </w:rPr>
      </w:pPr>
      <w:r w:rsidRPr="00981208">
        <w:rPr>
          <w:lang w:eastAsia="en-IN"/>
        </w:rPr>
        <w:t xml:space="preserve">                "</w:t>
      </w:r>
      <w:proofErr w:type="spellStart"/>
      <w:r w:rsidRPr="00981208">
        <w:rPr>
          <w:lang w:eastAsia="en-IN"/>
        </w:rPr>
        <w:t>serviceType</w:t>
      </w:r>
      <w:proofErr w:type="spellEnd"/>
      <w:r w:rsidRPr="00981208">
        <w:rPr>
          <w:lang w:eastAsia="en-IN"/>
        </w:rPr>
        <w:t>": "Purview Business",</w:t>
      </w:r>
    </w:p>
    <w:p w14:paraId="584F7F17" w14:textId="77777777" w:rsidR="009922EB" w:rsidRPr="00981208" w:rsidRDefault="009922EB" w:rsidP="008205EE">
      <w:pPr>
        <w:pStyle w:val="codesample"/>
        <w:rPr>
          <w:lang w:eastAsia="en-IN"/>
        </w:rPr>
      </w:pPr>
      <w:r w:rsidRPr="00981208">
        <w:rPr>
          <w:lang w:eastAsia="en-IN"/>
        </w:rPr>
        <w:t xml:space="preserve">                "__</w:t>
      </w:r>
      <w:proofErr w:type="spellStart"/>
      <w:r w:rsidRPr="00981208">
        <w:rPr>
          <w:lang w:eastAsia="en-IN"/>
        </w:rPr>
        <w:t>typename</w:t>
      </w:r>
      <w:proofErr w:type="spellEnd"/>
      <w:r w:rsidRPr="00981208">
        <w:rPr>
          <w:lang w:eastAsia="en-IN"/>
        </w:rPr>
        <w:t>": "</w:t>
      </w:r>
      <w:proofErr w:type="spellStart"/>
      <w:r w:rsidRPr="00981208">
        <w:rPr>
          <w:lang w:eastAsia="en-IN"/>
        </w:rPr>
        <w:t>query_purviewMetadata_items</w:t>
      </w:r>
      <w:proofErr w:type="spellEnd"/>
      <w:r w:rsidRPr="00981208">
        <w:rPr>
          <w:lang w:eastAsia="en-IN"/>
        </w:rPr>
        <w:t>"</w:t>
      </w:r>
    </w:p>
    <w:p w14:paraId="5946149B" w14:textId="2FD258ED" w:rsidR="005B27AD" w:rsidRPr="00981208" w:rsidRDefault="009922EB" w:rsidP="008205EE">
      <w:pPr>
        <w:pStyle w:val="codesample"/>
        <w:rPr>
          <w:lang w:eastAsia="en-IN"/>
        </w:rPr>
      </w:pPr>
      <w:r w:rsidRPr="00981208">
        <w:rPr>
          <w:lang w:eastAsia="en-IN"/>
        </w:rPr>
        <w:t xml:space="preserve">            }</w:t>
      </w:r>
      <w:r w:rsidR="005B27AD" w:rsidRPr="00981208">
        <w:rPr>
          <w:lang w:eastAsia="en-IN"/>
        </w:rPr>
        <w:t xml:space="preserve"> ]</w:t>
      </w:r>
    </w:p>
    <w:p w14:paraId="213160CC" w14:textId="51D23C10" w:rsidR="005B27AD" w:rsidRPr="00981208" w:rsidRDefault="005B27AD" w:rsidP="008205EE">
      <w:pPr>
        <w:pStyle w:val="codesample"/>
        <w:rPr>
          <w:lang w:eastAsia="en-IN"/>
        </w:rPr>
      </w:pPr>
      <w:r w:rsidRPr="00981208">
        <w:rPr>
          <w:lang w:eastAsia="en-IN"/>
        </w:rPr>
        <w:t>}</w:t>
      </w:r>
    </w:p>
    <w:p w14:paraId="214549B6" w14:textId="77777777" w:rsidR="00D073C5" w:rsidRDefault="005B27AD" w:rsidP="008205EE">
      <w:pPr>
        <w:pStyle w:val="codesample"/>
        <w:spacing w:after="360"/>
        <w:rPr>
          <w:lang w:eastAsia="en-IN"/>
        </w:rPr>
      </w:pPr>
      <w:r w:rsidRPr="00981208">
        <w:rPr>
          <w:lang w:eastAsia="en-IN"/>
        </w:rPr>
        <w:t>}</w:t>
      </w:r>
      <w:bookmarkEnd w:id="92"/>
    </w:p>
    <w:p w14:paraId="275A22D4" w14:textId="21B868F2" w:rsidR="00325278" w:rsidRDefault="008205EE" w:rsidP="001F2913">
      <w:pPr>
        <w:pStyle w:val="Heading4"/>
        <w:rPr>
          <w:lang w:eastAsia="en-IN"/>
        </w:rPr>
      </w:pPr>
      <w:r>
        <w:rPr>
          <w:lang w:eastAsia="en-IN"/>
        </w:rPr>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086"/>
        <w:gridCol w:w="6983"/>
        <w:gridCol w:w="3891"/>
      </w:tblGrid>
      <w:tr w:rsidR="00325278" w14:paraId="274FE25D" w14:textId="77777777" w:rsidTr="008145B0">
        <w:trPr>
          <w:trHeight w:val="196"/>
        </w:trPr>
        <w:tc>
          <w:tcPr>
            <w:tcW w:w="8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A0A56C" w14:textId="77777777" w:rsidR="00325278" w:rsidRDefault="00325278" w:rsidP="007D3F7D">
            <w:pPr>
              <w:spacing w:after="0"/>
              <w:jc w:val="left"/>
            </w:pPr>
            <w:r>
              <w:t>Operation name</w:t>
            </w:r>
          </w:p>
        </w:tc>
        <w:tc>
          <w:tcPr>
            <w:tcW w:w="26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9F6ECA9" w14:textId="77777777" w:rsidR="00325278" w:rsidRDefault="00325278" w:rsidP="007D3F7D">
            <w:pPr>
              <w:spacing w:after="0"/>
              <w:jc w:val="left"/>
            </w:pPr>
            <w:r>
              <w:t>Query</w:t>
            </w:r>
          </w:p>
        </w:tc>
        <w:tc>
          <w:tcPr>
            <w:tcW w:w="1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E1F3B9" w14:textId="77777777" w:rsidR="00325278" w:rsidRDefault="00325278" w:rsidP="007D3F7D">
            <w:pPr>
              <w:spacing w:after="0"/>
              <w:jc w:val="left"/>
            </w:pPr>
            <w:r>
              <w:t>Variable</w:t>
            </w:r>
          </w:p>
        </w:tc>
      </w:tr>
      <w:tr w:rsidR="00325278" w14:paraId="6FD00360" w14:textId="77777777" w:rsidTr="008145B0">
        <w:trPr>
          <w:trHeight w:val="54"/>
        </w:trPr>
        <w:tc>
          <w:tcPr>
            <w:tcW w:w="8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BE1D4" w14:textId="77777777" w:rsidR="00325278" w:rsidRPr="008205EE" w:rsidRDefault="00325278" w:rsidP="007D3F7D">
            <w:pPr>
              <w:spacing w:after="0"/>
              <w:jc w:val="left"/>
              <w:rPr>
                <w:rFonts w:ascii="Consolas" w:hAnsi="Consolas"/>
              </w:rPr>
            </w:pPr>
            <w:proofErr w:type="spellStart"/>
            <w:r w:rsidRPr="008205EE">
              <w:rPr>
                <w:rFonts w:ascii="Consolas" w:hAnsi="Consolas"/>
                <w:sz w:val="21"/>
                <w:szCs w:val="21"/>
                <w:shd w:val="clear" w:color="auto" w:fill="FFFFFF"/>
              </w:rPr>
              <w:t>purviewMetadata</w:t>
            </w:r>
            <w:proofErr w:type="spellEnd"/>
          </w:p>
        </w:tc>
        <w:tc>
          <w:tcPr>
            <w:tcW w:w="26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345E6" w14:textId="77777777" w:rsidR="00325278" w:rsidRPr="008205EE" w:rsidRDefault="00325278" w:rsidP="007D3F7D">
            <w:pPr>
              <w:spacing w:after="0"/>
              <w:jc w:val="left"/>
              <w:rPr>
                <w:rFonts w:ascii="Consolas" w:hAnsi="Consolas"/>
              </w:rPr>
            </w:pPr>
            <w:r w:rsidRPr="008205EE">
              <w:rPr>
                <w:rFonts w:ascii="Consolas" w:hAnsi="Consolas"/>
                <w:sz w:val="21"/>
                <w:szCs w:val="21"/>
                <w:shd w:val="clear" w:color="auto" w:fill="FFFFFF"/>
              </w:rPr>
              <w:t xml:space="preserve">Query </w:t>
            </w:r>
            <w:proofErr w:type="spellStart"/>
            <w:r w:rsidRPr="008205EE">
              <w:rPr>
                <w:rFonts w:ascii="Consolas" w:hAnsi="Consolas"/>
                <w:sz w:val="21"/>
                <w:szCs w:val="21"/>
                <w:shd w:val="clear" w:color="auto" w:fill="FFFFFF"/>
              </w:rPr>
              <w:t>purviewMetadata</w:t>
            </w:r>
            <w:proofErr w:type="spellEnd"/>
            <w:r w:rsidRPr="008205EE">
              <w:rPr>
                <w:rFonts w:ascii="Consolas" w:hAnsi="Consolas"/>
                <w:sz w:val="21"/>
                <w:szCs w:val="21"/>
                <w:shd w:val="clear" w:color="auto" w:fill="FFFFFF"/>
              </w:rPr>
              <w:t>($</w:t>
            </w:r>
            <w:proofErr w:type="spellStart"/>
            <w:r w:rsidRPr="008205EE">
              <w:rPr>
                <w:rFonts w:ascii="Consolas" w:hAnsi="Consolas"/>
                <w:sz w:val="21"/>
                <w:szCs w:val="21"/>
                <w:shd w:val="clear" w:color="auto" w:fill="FFFFFF"/>
              </w:rPr>
              <w:t>api_version:JSON</w:t>
            </w:r>
            <w:proofErr w:type="spellEnd"/>
            <w:r w:rsidRPr="008205EE">
              <w:rPr>
                <w:rFonts w:ascii="Consolas" w:hAnsi="Consolas"/>
                <w:sz w:val="21"/>
                <w:szCs w:val="21"/>
                <w:shd w:val="clear" w:color="auto" w:fill="FFFFFF"/>
              </w:rPr>
              <w:t>!, $</w:t>
            </w:r>
            <w:proofErr w:type="spellStart"/>
            <w:r w:rsidRPr="008205EE">
              <w:rPr>
                <w:rFonts w:ascii="Consolas" w:hAnsi="Consolas"/>
                <w:sz w:val="21"/>
                <w:szCs w:val="21"/>
                <w:shd w:val="clear" w:color="auto" w:fill="FFFFFF"/>
              </w:rPr>
              <w:t>servicetype</w:t>
            </w:r>
            <w:proofErr w:type="spellEnd"/>
            <w:r w:rsidRPr="008205EE">
              <w:rPr>
                <w:rFonts w:ascii="Consolas" w:hAnsi="Consolas"/>
                <w:sz w:val="21"/>
                <w:szCs w:val="21"/>
                <w:shd w:val="clear" w:color="auto" w:fill="FFFFFF"/>
              </w:rPr>
              <w:t>: String!, $type: String!) {</w:t>
            </w:r>
            <w:r w:rsidRPr="008205EE">
              <w:rPr>
                <w:rFonts w:ascii="Consolas" w:hAnsi="Consolas"/>
                <w:sz w:val="21"/>
                <w:szCs w:val="21"/>
              </w:rPr>
              <w:br/>
            </w:r>
            <w:proofErr w:type="spellStart"/>
            <w:r w:rsidRPr="008205EE">
              <w:rPr>
                <w:rFonts w:ascii="Consolas" w:hAnsi="Consolas"/>
                <w:sz w:val="21"/>
                <w:szCs w:val="21"/>
                <w:shd w:val="clear" w:color="auto" w:fill="FFFFFF"/>
              </w:rPr>
              <w:t>purviewMetadata</w:t>
            </w:r>
            <w:proofErr w:type="spellEnd"/>
            <w:r w:rsidRPr="008205EE">
              <w:rPr>
                <w:rFonts w:ascii="Consolas" w:hAnsi="Consolas"/>
                <w:sz w:val="21"/>
                <w:szCs w:val="21"/>
                <w:shd w:val="clear" w:color="auto" w:fill="FFFFFF"/>
              </w:rPr>
              <w:t>(api_version:$api_version</w:t>
            </w:r>
            <w:r w:rsidRPr="008205EE">
              <w:rPr>
                <w:rFonts w:ascii="Consolas" w:hAnsi="Consolas"/>
              </w:rPr>
              <w:br/>
            </w:r>
            <w:proofErr w:type="spellStart"/>
            <w:r w:rsidRPr="008205EE">
              <w:rPr>
                <w:rFonts w:ascii="Consolas" w:hAnsi="Consolas"/>
                <w:shd w:val="clear" w:color="auto" w:fill="FFFFFF"/>
              </w:rPr>
              <w:t>servicetype</w:t>
            </w:r>
            <w:proofErr w:type="spellEnd"/>
            <w:r w:rsidRPr="008205EE">
              <w:rPr>
                <w:rFonts w:ascii="Consolas" w:hAnsi="Consolas"/>
                <w:shd w:val="clear" w:color="auto" w:fill="FFFFFF"/>
              </w:rPr>
              <w:t>:$</w:t>
            </w:r>
            <w:proofErr w:type="spellStart"/>
            <w:r w:rsidRPr="008205EE">
              <w:rPr>
                <w:rFonts w:ascii="Consolas" w:hAnsi="Consolas"/>
                <w:shd w:val="clear" w:color="auto" w:fill="FFFFFF"/>
              </w:rPr>
              <w:t>servicetype</w:t>
            </w:r>
            <w:proofErr w:type="spellEnd"/>
            <w:r w:rsidRPr="008205EE">
              <w:rPr>
                <w:rFonts w:ascii="Consolas" w:hAnsi="Consolas"/>
              </w:rPr>
              <w:br/>
            </w:r>
            <w:r w:rsidRPr="008205EE">
              <w:rPr>
                <w:rFonts w:ascii="Consolas" w:hAnsi="Consolas"/>
                <w:shd w:val="clear" w:color="auto" w:fill="FFFFFF"/>
              </w:rPr>
              <w:t>type:$type){</w:t>
            </w:r>
            <w:r w:rsidRPr="008205EE">
              <w:rPr>
                <w:rFonts w:ascii="Consolas" w:hAnsi="Consolas"/>
              </w:rPr>
              <w:br/>
            </w:r>
            <w:r w:rsidRPr="008205EE">
              <w:rPr>
                <w:rFonts w:ascii="Consolas" w:hAnsi="Consolas"/>
                <w:shd w:val="clear" w:color="auto" w:fill="FFFFFF"/>
              </w:rPr>
              <w:t>category</w:t>
            </w:r>
            <w:r w:rsidRPr="008205EE">
              <w:rPr>
                <w:rFonts w:ascii="Consolas" w:hAnsi="Consolas"/>
              </w:rPr>
              <w:br/>
            </w:r>
            <w:proofErr w:type="spellStart"/>
            <w:r w:rsidRPr="008205EE">
              <w:rPr>
                <w:rFonts w:ascii="Consolas" w:hAnsi="Consolas"/>
                <w:shd w:val="clear" w:color="auto" w:fill="FFFFFF"/>
              </w:rPr>
              <w:t>guid</w:t>
            </w:r>
            <w:proofErr w:type="spellEnd"/>
            <w:r w:rsidRPr="008205EE">
              <w:rPr>
                <w:rFonts w:ascii="Consolas" w:hAnsi="Consolas"/>
              </w:rPr>
              <w:br/>
            </w:r>
            <w:r w:rsidRPr="008205EE">
              <w:rPr>
                <w:rFonts w:ascii="Consolas" w:hAnsi="Consolas"/>
                <w:shd w:val="clear" w:color="auto" w:fill="FFFFFF"/>
              </w:rPr>
              <w:t>name</w:t>
            </w:r>
            <w:r w:rsidRPr="008205EE">
              <w:rPr>
                <w:rFonts w:ascii="Consolas" w:hAnsi="Consolas"/>
              </w:rPr>
              <w:br/>
            </w:r>
            <w:proofErr w:type="spellStart"/>
            <w:r w:rsidRPr="008205EE">
              <w:rPr>
                <w:rFonts w:ascii="Consolas" w:hAnsi="Consolas"/>
                <w:shd w:val="clear" w:color="auto" w:fill="FFFFFF"/>
              </w:rPr>
              <w:t>serviceType</w:t>
            </w:r>
            <w:proofErr w:type="spellEnd"/>
            <w:r w:rsidRPr="008205EE">
              <w:rPr>
                <w:rFonts w:ascii="Consolas" w:hAnsi="Consolas"/>
              </w:rPr>
              <w:br/>
            </w:r>
            <w:r w:rsidRPr="008205EE">
              <w:rPr>
                <w:rFonts w:ascii="Consolas" w:hAnsi="Consolas"/>
                <w:shd w:val="clear" w:color="auto" w:fill="FFFFFF"/>
              </w:rPr>
              <w:t>__</w:t>
            </w:r>
            <w:proofErr w:type="spellStart"/>
            <w:r w:rsidRPr="008205EE">
              <w:rPr>
                <w:rFonts w:ascii="Consolas" w:hAnsi="Consolas"/>
                <w:shd w:val="clear" w:color="auto" w:fill="FFFFFF"/>
              </w:rPr>
              <w:t>typename</w:t>
            </w:r>
            <w:proofErr w:type="spellEnd"/>
            <w:r w:rsidRPr="008205EE">
              <w:rPr>
                <w:rFonts w:ascii="Consolas" w:hAnsi="Consolas"/>
              </w:rPr>
              <w:br/>
            </w:r>
            <w:r w:rsidRPr="008205EE">
              <w:rPr>
                <w:rFonts w:ascii="Consolas" w:hAnsi="Consolas"/>
                <w:shd w:val="clear" w:color="auto" w:fill="FFFFFF"/>
              </w:rPr>
              <w:t>}</w:t>
            </w:r>
            <w:r w:rsidRPr="008205EE">
              <w:rPr>
                <w:rFonts w:ascii="Consolas" w:hAnsi="Consolas"/>
              </w:rPr>
              <w:br/>
            </w:r>
            <w:r w:rsidRPr="008205EE">
              <w:rPr>
                <w:rFonts w:ascii="Consolas" w:hAnsi="Consolas"/>
                <w:shd w:val="clear" w:color="auto" w:fill="FFFFFF"/>
              </w:rPr>
              <w:t>}</w:t>
            </w:r>
          </w:p>
        </w:tc>
        <w:tc>
          <w:tcPr>
            <w:tcW w:w="1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9D7820" w14:textId="77777777" w:rsidR="00325278" w:rsidRPr="008205EE" w:rsidRDefault="00325278" w:rsidP="007D3F7D">
            <w:pPr>
              <w:spacing w:after="0"/>
              <w:jc w:val="left"/>
              <w:rPr>
                <w:rFonts w:ascii="Consolas" w:hAnsi="Consolas"/>
              </w:rPr>
            </w:pPr>
            <w:r w:rsidRPr="008205EE">
              <w:rPr>
                <w:rFonts w:ascii="Consolas" w:hAnsi="Consolas"/>
              </w:rPr>
              <w:t>"variables": {</w:t>
            </w:r>
          </w:p>
          <w:p w14:paraId="271628DC" w14:textId="77777777" w:rsidR="00325278" w:rsidRPr="008205EE" w:rsidRDefault="00325278" w:rsidP="007D3F7D">
            <w:pPr>
              <w:spacing w:after="0"/>
              <w:jc w:val="left"/>
              <w:rPr>
                <w:rFonts w:ascii="Consolas" w:hAnsi="Consolas"/>
              </w:rPr>
            </w:pPr>
            <w:r w:rsidRPr="008205EE">
              <w:rPr>
                <w:rFonts w:ascii="Consolas" w:hAnsi="Consolas"/>
              </w:rPr>
              <w:t xml:space="preserve">  "api_version": "2023-09-01",</w:t>
            </w:r>
          </w:p>
          <w:p w14:paraId="182A5378" w14:textId="77777777" w:rsidR="00325278" w:rsidRPr="008205EE" w:rsidRDefault="00325278" w:rsidP="007D3F7D">
            <w:pPr>
              <w:spacing w:after="0"/>
              <w:jc w:val="left"/>
              <w:rPr>
                <w:rFonts w:ascii="Consolas" w:hAnsi="Consolas"/>
              </w:rPr>
            </w:pPr>
            <w:r w:rsidRPr="008205EE">
              <w:rPr>
                <w:rFonts w:ascii="Consolas" w:hAnsi="Consolas"/>
              </w:rPr>
              <w:t xml:space="preserve">  "</w:t>
            </w:r>
            <w:proofErr w:type="spellStart"/>
            <w:r w:rsidRPr="008205EE">
              <w:rPr>
                <w:rFonts w:ascii="Consolas" w:hAnsi="Consolas"/>
              </w:rPr>
              <w:t>servicetype</w:t>
            </w:r>
            <w:proofErr w:type="spellEnd"/>
            <w:r w:rsidRPr="008205EE">
              <w:rPr>
                <w:rFonts w:ascii="Consolas" w:hAnsi="Consolas"/>
              </w:rPr>
              <w:t>":"Purview Business",</w:t>
            </w:r>
          </w:p>
          <w:p w14:paraId="2AD0EA60" w14:textId="77777777" w:rsidR="00325278" w:rsidRPr="008205EE" w:rsidRDefault="00325278" w:rsidP="007D3F7D">
            <w:pPr>
              <w:spacing w:after="0"/>
              <w:jc w:val="left"/>
              <w:rPr>
                <w:rFonts w:ascii="Consolas" w:hAnsi="Consolas"/>
              </w:rPr>
            </w:pPr>
            <w:r w:rsidRPr="008205EE">
              <w:rPr>
                <w:rFonts w:ascii="Consolas" w:hAnsi="Consolas"/>
              </w:rPr>
              <w:t xml:space="preserve">  "type": "ENTITY"</w:t>
            </w:r>
          </w:p>
          <w:p w14:paraId="2BBC3F2A" w14:textId="77777777" w:rsidR="00325278" w:rsidRPr="008205EE" w:rsidRDefault="00325278" w:rsidP="007D3F7D">
            <w:pPr>
              <w:spacing w:after="0"/>
              <w:jc w:val="left"/>
              <w:rPr>
                <w:rFonts w:ascii="Consolas" w:hAnsi="Consolas"/>
              </w:rPr>
            </w:pPr>
            <w:r w:rsidRPr="008205EE">
              <w:rPr>
                <w:rFonts w:ascii="Consolas" w:hAnsi="Consolas"/>
              </w:rPr>
              <w:t>},</w:t>
            </w:r>
          </w:p>
        </w:tc>
      </w:tr>
    </w:tbl>
    <w:p w14:paraId="7F171C70" w14:textId="77777777" w:rsidR="008205EE" w:rsidRDefault="008205EE" w:rsidP="00325278">
      <w:pPr>
        <w:pStyle w:val="Heading3"/>
        <w:sectPr w:rsidR="008205EE" w:rsidSect="008205EE">
          <w:pgSz w:w="15840" w:h="15840" w:orient="landscape" w:code="1"/>
          <w:pgMar w:top="1440" w:right="1440" w:bottom="1440" w:left="1440" w:header="720" w:footer="720" w:gutter="0"/>
          <w:cols w:space="720"/>
        </w:sectPr>
      </w:pPr>
      <w:bookmarkStart w:id="93" w:name="OLE_LINK88"/>
    </w:p>
    <w:p w14:paraId="260B32D2" w14:textId="52F66B60" w:rsidR="0040115D" w:rsidRPr="00325278" w:rsidRDefault="0040115D" w:rsidP="00325278">
      <w:pPr>
        <w:pStyle w:val="Heading3"/>
      </w:pPr>
      <w:bookmarkStart w:id="94" w:name="_Toc220931943"/>
      <w:r w:rsidRPr="00325278">
        <w:lastRenderedPageBreak/>
        <w:t xml:space="preserve">POST </w:t>
      </w:r>
      <w:r w:rsidR="00A7204F">
        <w:t>-</w:t>
      </w:r>
      <w:r w:rsidR="000939FC">
        <w:t xml:space="preserve"> </w:t>
      </w:r>
      <w:r w:rsidR="00E90586" w:rsidRPr="00325278">
        <w:t xml:space="preserve">Data </w:t>
      </w:r>
      <w:r w:rsidR="000939FC">
        <w:t>S</w:t>
      </w:r>
      <w:r w:rsidR="00E90586" w:rsidRPr="00325278">
        <w:t>ource</w:t>
      </w:r>
      <w:r w:rsidR="00D51231" w:rsidRPr="00325278">
        <w:t xml:space="preserve"> and Assigned Term Option</w:t>
      </w:r>
      <w:bookmarkEnd w:id="94"/>
    </w:p>
    <w:p w14:paraId="16A95A1D" w14:textId="241DBD32" w:rsidR="0040115D" w:rsidRPr="008205EE" w:rsidRDefault="00852BD3" w:rsidP="008205EE">
      <w:r w:rsidRPr="008205EE">
        <w:t>This API is</w:t>
      </w:r>
      <w:r w:rsidR="000939FC" w:rsidRPr="008205EE">
        <w:t xml:space="preserve"> used</w:t>
      </w:r>
      <w:r w:rsidR="0040115D" w:rsidRPr="008205EE">
        <w:t xml:space="preserve"> for searching suitable asset</w:t>
      </w:r>
      <w:r w:rsidR="000939FC" w:rsidRPr="008205EE">
        <w:t>s</w:t>
      </w:r>
      <w:r w:rsidR="0040115D" w:rsidRPr="008205EE">
        <w:t xml:space="preserve"> </w:t>
      </w:r>
      <w:r w:rsidR="000939FC" w:rsidRPr="008205EE">
        <w:t>as per the</w:t>
      </w:r>
      <w:r w:rsidR="0040115D" w:rsidRPr="008205EE">
        <w:t xml:space="preserve"> entered keyword. </w:t>
      </w:r>
      <w:r w:rsidR="000939FC" w:rsidRPr="008205EE">
        <w:t>It</w:t>
      </w:r>
      <w:r w:rsidR="0040115D" w:rsidRPr="008205EE">
        <w:t xml:space="preserve"> is a POST call to the Query </w:t>
      </w:r>
      <w:r w:rsidR="000939FC" w:rsidRPr="008205EE">
        <w:t>E</w:t>
      </w:r>
      <w:r w:rsidR="0040115D" w:rsidRPr="008205EE">
        <w:t xml:space="preserve">ngine server hosted at the backend to get details of </w:t>
      </w:r>
      <w:r w:rsidR="000939FC" w:rsidRPr="008205EE">
        <w:t xml:space="preserve">the </w:t>
      </w:r>
      <w:r w:rsidR="00EF0E1E" w:rsidRPr="008205EE">
        <w:t xml:space="preserve">data source type and assigned term </w:t>
      </w:r>
      <w:r w:rsidRPr="008205EE">
        <w:t>per</w:t>
      </w:r>
      <w:r w:rsidR="00EF0E1E" w:rsidRPr="008205EE">
        <w:t xml:space="preserve"> the </w:t>
      </w:r>
      <w:r w:rsidR="00A26AFA" w:rsidRPr="00B81A13">
        <w:t>Search Detai</w:t>
      </w:r>
      <w:r w:rsidR="00D21C51" w:rsidRPr="00B81A13">
        <w:t>ls API</w:t>
      </w:r>
      <w:r w:rsidR="0040115D" w:rsidRPr="008205EE">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451B4A" w14:paraId="195CA93A"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8F4144" w14:textId="77777777" w:rsidR="00451B4A" w:rsidRDefault="00451B4A" w:rsidP="007D3F7D">
            <w:pPr>
              <w:spacing w:after="0"/>
              <w:jc w:val="left"/>
            </w:pPr>
            <w:bookmarkStart w:id="95" w:name="OLE_LINK7"/>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C7999C" w14:textId="71279AA7" w:rsidR="00451B4A" w:rsidRDefault="00451B4A" w:rsidP="007D3F7D">
            <w:pPr>
              <w:spacing w:after="0"/>
              <w:jc w:val="left"/>
            </w:pPr>
            <w:r>
              <w:t>HTTPS</w:t>
            </w:r>
          </w:p>
        </w:tc>
      </w:tr>
      <w:tr w:rsidR="00451B4A" w14:paraId="6EC0898B"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D4C85A" w14:textId="6CDD7EDA" w:rsidR="00451B4A" w:rsidRDefault="00451B4A"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6D39B" w14:textId="77777777" w:rsidR="00451B4A" w:rsidRDefault="00451B4A" w:rsidP="007D3F7D">
            <w:pPr>
              <w:spacing w:after="0"/>
              <w:jc w:val="left"/>
            </w:pPr>
            <w:hyperlink r:id="rId38" w:history="1">
              <w:r>
                <w:rPr>
                  <w:rStyle w:val="Hyperlink"/>
                </w:rPr>
                <w:t>https://ix-dev-apimgmt.azure-api.net/query-engine-api?subscription-key=**************</w:t>
              </w:r>
            </w:hyperlink>
            <w:r>
              <w:t xml:space="preserve"> </w:t>
            </w:r>
          </w:p>
        </w:tc>
      </w:tr>
      <w:tr w:rsidR="00451B4A" w14:paraId="13212D30"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B698817" w14:textId="77777777" w:rsidR="00451B4A" w:rsidRDefault="00451B4A"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6B817" w14:textId="1764FBA5" w:rsidR="00451B4A" w:rsidRDefault="00451B4A" w:rsidP="007D3F7D">
            <w:pPr>
              <w:spacing w:after="0"/>
              <w:jc w:val="left"/>
            </w:pPr>
            <w:r>
              <w:t>POST</w:t>
            </w:r>
          </w:p>
        </w:tc>
      </w:tr>
      <w:tr w:rsidR="00451B4A" w14:paraId="531598F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CF5450" w14:textId="77777777" w:rsidR="00451B4A" w:rsidRDefault="00451B4A"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28502" w14:textId="77777777" w:rsidR="00451B4A" w:rsidRDefault="00451B4A" w:rsidP="007D3F7D">
            <w:pPr>
              <w:spacing w:after="0"/>
              <w:jc w:val="left"/>
            </w:pPr>
            <w:r>
              <w:t>application / json</w:t>
            </w:r>
          </w:p>
        </w:tc>
      </w:tr>
      <w:tr w:rsidR="00451B4A" w14:paraId="40BEFDC2"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9ACDBD" w14:textId="77777777" w:rsidR="00451B4A" w:rsidRDefault="00451B4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D3D5D5" w14:textId="77777777" w:rsidR="00451B4A" w:rsidRDefault="00451B4A" w:rsidP="007D3F7D">
            <w:pPr>
              <w:spacing w:after="0"/>
              <w:jc w:val="left"/>
            </w:pPr>
            <w:r>
              <w:t>Query Parameter: Subscription-key of the application (example, query engine)</w:t>
            </w:r>
          </w:p>
        </w:tc>
      </w:tr>
      <w:tr w:rsidR="00451B4A" w14:paraId="11614CAD"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77117C8" w14:textId="09B36348" w:rsidR="00451B4A" w:rsidRDefault="00451B4A" w:rsidP="007D3F7D">
            <w:pPr>
              <w:spacing w:after="0"/>
              <w:jc w:val="left"/>
            </w:pPr>
            <w:r w:rsidRPr="00451B4A">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AA1E82" w14:textId="67081F14" w:rsidR="00451B4A" w:rsidRPr="00451B4A" w:rsidRDefault="00451B4A" w:rsidP="007D3F7D">
            <w:pPr>
              <w:pStyle w:val="Accenture"/>
              <w:spacing w:after="0"/>
              <w:jc w:val="left"/>
              <w:rPr>
                <w:rFonts w:ascii="Graphik" w:eastAsiaTheme="minorHAnsi" w:hAnsi="Graphik" w:cstheme="minorBidi"/>
                <w:sz w:val="18"/>
                <w:szCs w:val="18"/>
                <w:lang w:eastAsia="en-IN"/>
              </w:rPr>
            </w:pPr>
            <w:hyperlink r:id="rId39" w:history="1">
              <w:r w:rsidRPr="00451B4A">
                <w:rPr>
                  <w:rStyle w:val="Hyperlink"/>
                  <w:rFonts w:ascii="Graphik" w:eastAsiaTheme="minorHAnsi" w:hAnsi="Graphik" w:cstheme="minorBidi"/>
                  <w:szCs w:val="20"/>
                  <w:lang w:eastAsia="en-IN"/>
                </w:rPr>
                <w:t>Link</w:t>
              </w:r>
            </w:hyperlink>
          </w:p>
        </w:tc>
      </w:tr>
    </w:tbl>
    <w:bookmarkEnd w:id="95"/>
    <w:p w14:paraId="4CEACD00"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7346"/>
        <w:gridCol w:w="1496"/>
        <w:gridCol w:w="1534"/>
      </w:tblGrid>
      <w:tr w:rsidR="0040115D" w:rsidRPr="00981208" w14:paraId="69E2C38A" w14:textId="77777777" w:rsidTr="008145B0">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C60798" w14:textId="77777777" w:rsidR="0040115D" w:rsidRPr="00981208" w:rsidRDefault="0040115D"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1E3F3D" w14:textId="77777777" w:rsidR="0040115D" w:rsidRPr="00981208" w:rsidRDefault="0040115D" w:rsidP="007D3F7D">
            <w:pPr>
              <w:spacing w:after="0"/>
              <w:jc w:val="left"/>
            </w:pPr>
            <w:r w:rsidRPr="00981208">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6CEC03" w14:textId="77777777" w:rsidR="0040115D" w:rsidRPr="00981208" w:rsidRDefault="0040115D"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A71BD0" w14:textId="77777777" w:rsidR="0040115D" w:rsidRPr="00981208" w:rsidRDefault="0040115D" w:rsidP="007D3F7D">
            <w:pPr>
              <w:spacing w:after="0"/>
              <w:jc w:val="left"/>
            </w:pPr>
            <w:r w:rsidRPr="00981208">
              <w:t>Type</w:t>
            </w:r>
          </w:p>
        </w:tc>
      </w:tr>
      <w:tr w:rsidR="0040115D" w:rsidRPr="00981208" w14:paraId="5B7A4E48" w14:textId="77777777" w:rsidTr="008145B0">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48230" w14:textId="77777777" w:rsidR="0040115D" w:rsidRPr="00981208" w:rsidRDefault="0040115D" w:rsidP="007D3F7D">
            <w:pPr>
              <w:spacing w:after="0"/>
              <w:jc w:val="left"/>
            </w:pPr>
            <w:r w:rsidRPr="00981208">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34B58" w14:textId="77777777" w:rsidR="0040115D" w:rsidRPr="00981208" w:rsidRDefault="0040115D" w:rsidP="007D3F7D">
            <w:pPr>
              <w:spacing w:after="0"/>
              <w:jc w:val="left"/>
            </w:pPr>
            <w:r w:rsidRPr="00981208">
              <w:t>Token acquired from Azure B2C based on the user credentials for further API calls.</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E5BFE" w14:textId="77777777" w:rsidR="0040115D" w:rsidRPr="00981208" w:rsidRDefault="0040115D"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BDDD6" w14:textId="77777777" w:rsidR="0040115D" w:rsidRPr="00981208" w:rsidRDefault="0040115D" w:rsidP="007D3F7D">
            <w:pPr>
              <w:spacing w:after="0"/>
              <w:jc w:val="left"/>
            </w:pPr>
            <w:r w:rsidRPr="00981208">
              <w:t>String</w:t>
            </w:r>
          </w:p>
        </w:tc>
      </w:tr>
      <w:tr w:rsidR="0040115D" w:rsidRPr="00981208" w14:paraId="49343660" w14:textId="77777777" w:rsidTr="008145B0">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9FD97" w14:textId="77777777" w:rsidR="0040115D" w:rsidRPr="00981208" w:rsidRDefault="0040115D"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2771A" w14:textId="3658E627" w:rsidR="0040115D" w:rsidRPr="00981208" w:rsidRDefault="0040115D" w:rsidP="007D3F7D">
            <w:pPr>
              <w:spacing w:after="0"/>
              <w:jc w:val="left"/>
            </w:pPr>
            <w:r w:rsidRPr="00981208">
              <w:t xml:space="preserve">Length of content. </w:t>
            </w:r>
            <w:r w:rsidR="00D77E4A">
              <w:t xml:space="preserve">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FF3FE" w14:textId="77777777" w:rsidR="0040115D" w:rsidRPr="00981208" w:rsidRDefault="0040115D"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01F0E" w14:textId="77777777" w:rsidR="0040115D" w:rsidRPr="00981208" w:rsidRDefault="0040115D" w:rsidP="007D3F7D">
            <w:pPr>
              <w:spacing w:after="0"/>
              <w:jc w:val="left"/>
            </w:pPr>
            <w:r w:rsidRPr="00981208">
              <w:t>String</w:t>
            </w:r>
          </w:p>
        </w:tc>
      </w:tr>
    </w:tbl>
    <w:p w14:paraId="03A6AD99" w14:textId="77777777" w:rsidR="0040115D" w:rsidRPr="00981208" w:rsidRDefault="0040115D" w:rsidP="0040115D">
      <w:pPr>
        <w:spacing w:after="0"/>
      </w:pPr>
      <w:r w:rsidRPr="00981208">
        <w:t xml:space="preserve"> *Mandatory / Optional</w:t>
      </w:r>
    </w:p>
    <w:p w14:paraId="75D3C771" w14:textId="62B38029" w:rsidR="0020602D" w:rsidRPr="00981208" w:rsidRDefault="00B81A13"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424"/>
        <w:gridCol w:w="1734"/>
      </w:tblGrid>
      <w:tr w:rsidR="0040115D" w:rsidRPr="00981208" w14:paraId="7C19B7DD" w14:textId="77777777" w:rsidTr="00B81A13">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07CD95" w14:textId="77777777" w:rsidR="0040115D" w:rsidRPr="00981208" w:rsidRDefault="0040115D" w:rsidP="007D3F7D">
            <w:pPr>
              <w:spacing w:after="0"/>
              <w:jc w:val="left"/>
            </w:pPr>
            <w:r w:rsidRPr="00981208">
              <w:t>Parameter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66A158" w14:textId="77777777" w:rsidR="0040115D" w:rsidRPr="00981208" w:rsidRDefault="0040115D" w:rsidP="007D3F7D">
            <w:pPr>
              <w:spacing w:after="0"/>
              <w:jc w:val="left"/>
            </w:pPr>
            <w:r w:rsidRPr="00981208">
              <w:t>Description</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48B377" w14:textId="77777777" w:rsidR="0040115D" w:rsidRPr="00981208" w:rsidRDefault="0040115D" w:rsidP="007D3F7D">
            <w:pPr>
              <w:spacing w:after="0"/>
              <w:jc w:val="left"/>
            </w:pPr>
            <w:r w:rsidRPr="00981208">
              <w:t>Type</w:t>
            </w:r>
          </w:p>
        </w:tc>
      </w:tr>
      <w:tr w:rsidR="0040115D" w:rsidRPr="00981208" w14:paraId="40744D09" w14:textId="77777777" w:rsidTr="00B81A13">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F9F1C" w14:textId="77777777" w:rsidR="0040115D" w:rsidRPr="00981208" w:rsidRDefault="0040115D" w:rsidP="007D3F7D">
            <w:pPr>
              <w:spacing w:after="0"/>
              <w:jc w:val="left"/>
            </w:pPr>
            <w:r w:rsidRPr="00981208">
              <w:t>Server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7B888" w14:textId="77777777" w:rsidR="0040115D" w:rsidRPr="00981208" w:rsidRDefault="0040115D" w:rsidP="007D3F7D">
            <w:pPr>
              <w:spacing w:after="0"/>
              <w:jc w:val="left"/>
            </w:pPr>
            <w:r w:rsidRPr="00981208">
              <w:t>Contains information about how the server handles requests [e.g., Werkzeug/2.1.2 Python/3.9.7]</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F1E91" w14:textId="77777777" w:rsidR="0040115D" w:rsidRPr="00981208" w:rsidRDefault="0040115D" w:rsidP="007D3F7D">
            <w:pPr>
              <w:spacing w:after="0"/>
              <w:jc w:val="left"/>
            </w:pPr>
            <w:r w:rsidRPr="00981208">
              <w:t>String</w:t>
            </w:r>
          </w:p>
        </w:tc>
      </w:tr>
      <w:tr w:rsidR="0040115D" w:rsidRPr="00981208" w14:paraId="57D8C78F" w14:textId="77777777" w:rsidTr="00B81A13">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BC1A20" w14:textId="77777777" w:rsidR="0040115D" w:rsidRPr="00981208" w:rsidRDefault="0040115D" w:rsidP="007D3F7D">
            <w:pPr>
              <w:spacing w:after="0"/>
              <w:jc w:val="left"/>
            </w:pPr>
            <w:r w:rsidRPr="00981208">
              <w:t>Content-Type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31EE1" w14:textId="77777777" w:rsidR="0040115D" w:rsidRPr="00981208" w:rsidRDefault="0040115D"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49519" w14:textId="77777777" w:rsidR="0040115D" w:rsidRPr="00981208" w:rsidRDefault="0040115D" w:rsidP="007D3F7D">
            <w:pPr>
              <w:spacing w:after="0"/>
              <w:jc w:val="left"/>
            </w:pPr>
            <w:r w:rsidRPr="00981208">
              <w:t>String</w:t>
            </w:r>
          </w:p>
        </w:tc>
      </w:tr>
      <w:tr w:rsidR="0040115D" w:rsidRPr="00981208" w14:paraId="183779BC" w14:textId="77777777" w:rsidTr="00B81A13">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6C8CF2" w14:textId="77777777" w:rsidR="0040115D" w:rsidRPr="00981208" w:rsidRDefault="0040115D" w:rsidP="007D3F7D">
            <w:pPr>
              <w:spacing w:after="0"/>
              <w:jc w:val="left"/>
            </w:pPr>
            <w:r w:rsidRPr="00981208">
              <w:t>Date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7EB25" w14:textId="77777777" w:rsidR="0040115D" w:rsidRPr="00981208" w:rsidRDefault="0040115D" w:rsidP="007D3F7D">
            <w:pPr>
              <w:spacing w:after="0"/>
              <w:jc w:val="left"/>
            </w:pPr>
            <w:r w:rsidRPr="00981208">
              <w:t>Date of operation execution e.g. - [Tue, 17 May 2022 06:30:16 GMT]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4AC00" w14:textId="77777777" w:rsidR="0040115D" w:rsidRPr="00981208" w:rsidRDefault="0040115D" w:rsidP="007D3F7D">
            <w:pPr>
              <w:spacing w:after="0"/>
              <w:jc w:val="left"/>
            </w:pPr>
            <w:r w:rsidRPr="00981208">
              <w:t>Datetime</w:t>
            </w:r>
          </w:p>
        </w:tc>
      </w:tr>
      <w:tr w:rsidR="0040115D" w:rsidRPr="00981208" w14:paraId="64F67E61" w14:textId="77777777" w:rsidTr="00B81A13">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45CCFB" w14:textId="77777777" w:rsidR="0040115D" w:rsidRPr="00981208" w:rsidRDefault="0040115D" w:rsidP="007D3F7D">
            <w:pPr>
              <w:spacing w:after="0"/>
              <w:jc w:val="left"/>
            </w:pPr>
            <w:r w:rsidRPr="00981208">
              <w:t>Content-Length</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D58F0D" w14:textId="77777777" w:rsidR="0040115D" w:rsidRPr="00981208" w:rsidRDefault="0040115D"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DDC5B4" w14:textId="77777777" w:rsidR="0040115D" w:rsidRPr="00981208" w:rsidRDefault="0040115D" w:rsidP="007D3F7D">
            <w:pPr>
              <w:spacing w:after="0"/>
              <w:jc w:val="left"/>
            </w:pPr>
            <w:r w:rsidRPr="00981208">
              <w:t>Bytes</w:t>
            </w:r>
          </w:p>
        </w:tc>
      </w:tr>
    </w:tbl>
    <w:p w14:paraId="5F5B2FF8" w14:textId="502FC123" w:rsidR="0040115D" w:rsidRPr="00981208" w:rsidRDefault="00B16C41"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40115D" w:rsidRPr="00981208" w14:paraId="36FC2C1E" w14:textId="77777777" w:rsidTr="00B16C41">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B76E1A" w14:textId="77777777" w:rsidR="0040115D" w:rsidRPr="00B16C41" w:rsidRDefault="0040115D" w:rsidP="007D3F7D">
            <w:pPr>
              <w:spacing w:after="0"/>
              <w:jc w:val="left"/>
              <w:rPr>
                <w:color w:val="000000" w:themeColor="text1"/>
              </w:rPr>
            </w:pPr>
            <w:r w:rsidRPr="00B16C41">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07B01C" w14:textId="77777777" w:rsidR="0040115D" w:rsidRPr="00B16C41" w:rsidRDefault="0040115D" w:rsidP="007D3F7D">
            <w:pPr>
              <w:spacing w:after="0"/>
              <w:jc w:val="left"/>
              <w:rPr>
                <w:color w:val="000000" w:themeColor="text1"/>
              </w:rPr>
            </w:pPr>
            <w:r w:rsidRPr="00B16C41">
              <w:rPr>
                <w:color w:val="000000" w:themeColor="text1"/>
              </w:rPr>
              <w:t>Result Description</w:t>
            </w:r>
          </w:p>
        </w:tc>
      </w:tr>
      <w:tr w:rsidR="0040115D" w:rsidRPr="00981208" w14:paraId="541C0BBA"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53DD0" w14:textId="77777777" w:rsidR="0040115D" w:rsidRPr="00981208" w:rsidRDefault="0040115D"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10FE8" w14:textId="350B4C28" w:rsidR="0040115D" w:rsidRPr="00981208" w:rsidRDefault="0040115D"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2F35C6C3" w14:textId="38F13649" w:rsidR="00B16C41" w:rsidRDefault="00B16C41" w:rsidP="001F2913">
      <w:pPr>
        <w:pStyle w:val="Heading4"/>
        <w:sectPr w:rsidR="00B16C41" w:rsidSect="008205EE">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40115D" w:rsidRPr="00981208" w14:paraId="6CA77F5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A1370A" w14:textId="77777777" w:rsidR="0040115D" w:rsidRPr="00981208" w:rsidRDefault="0040115D"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C95DC3" w14:textId="77777777" w:rsidR="0040115D" w:rsidRPr="00981208" w:rsidRDefault="0040115D"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1EE797" w14:textId="77777777" w:rsidR="0040115D" w:rsidRPr="00981208" w:rsidRDefault="0040115D" w:rsidP="007D3F7D">
            <w:pPr>
              <w:spacing w:after="0"/>
              <w:jc w:val="left"/>
            </w:pPr>
            <w:r w:rsidRPr="00981208">
              <w:t>Error Description</w:t>
            </w:r>
          </w:p>
        </w:tc>
      </w:tr>
      <w:tr w:rsidR="0040115D" w:rsidRPr="00981208" w14:paraId="3A9E452E"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CC432E" w14:textId="77777777" w:rsidR="0040115D" w:rsidRPr="00981208" w:rsidRDefault="0040115D"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A262F" w14:textId="77777777" w:rsidR="0040115D" w:rsidRPr="00981208" w:rsidRDefault="0040115D"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D7B742" w14:textId="6A9179A0" w:rsidR="0040115D" w:rsidRPr="00981208" w:rsidRDefault="0040115D"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40115D" w:rsidRPr="00981208" w14:paraId="2C872A0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0C642" w14:textId="77777777" w:rsidR="0040115D" w:rsidRPr="00981208" w:rsidRDefault="0040115D"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52B5EF" w14:textId="77777777" w:rsidR="0040115D" w:rsidRPr="00981208" w:rsidRDefault="0040115D"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79837" w14:textId="37CF8A84" w:rsidR="0040115D" w:rsidRPr="00981208" w:rsidRDefault="0040115D" w:rsidP="00B16C41">
            <w:pPr>
              <w:spacing w:after="0" w:line="252" w:lineRule="auto"/>
              <w:jc w:val="left"/>
            </w:pPr>
            <w:r w:rsidRPr="00981208">
              <w:t>Unauthorized User</w:t>
            </w:r>
            <w:r w:rsidR="00B16C41">
              <w:t xml:space="preserve"> or </w:t>
            </w:r>
            <w:r w:rsidR="005034C1">
              <w:t>Header Token</w:t>
            </w:r>
            <w:r w:rsidRPr="00981208">
              <w:t xml:space="preserve"> could be missing</w:t>
            </w:r>
          </w:p>
        </w:tc>
      </w:tr>
      <w:tr w:rsidR="0040115D" w:rsidRPr="00981208" w14:paraId="7281F52B"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653E24" w14:textId="77777777" w:rsidR="0040115D" w:rsidRPr="00981208" w:rsidRDefault="0040115D"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DC9DD" w14:textId="77777777" w:rsidR="0040115D" w:rsidRPr="00981208" w:rsidRDefault="0040115D"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5F483" w14:textId="77777777" w:rsidR="0040115D" w:rsidRPr="00981208" w:rsidRDefault="0040115D" w:rsidP="007D3F7D">
            <w:pPr>
              <w:spacing w:after="0" w:line="252" w:lineRule="auto"/>
              <w:jc w:val="left"/>
            </w:pPr>
            <w:r w:rsidRPr="00981208">
              <w:t>Bad request</w:t>
            </w:r>
          </w:p>
        </w:tc>
      </w:tr>
    </w:tbl>
    <w:p w14:paraId="147A37D4" w14:textId="77777777" w:rsidR="00B16C41" w:rsidRDefault="00B16C41" w:rsidP="001F2913">
      <w:pPr>
        <w:pStyle w:val="Heading4"/>
        <w:sectPr w:rsidR="00B16C41" w:rsidSect="00B16C41">
          <w:type w:val="continuous"/>
          <w:pgSz w:w="15840" w:h="15840" w:orient="landscape" w:code="1"/>
          <w:pgMar w:top="1440" w:right="1440" w:bottom="1440" w:left="1440" w:header="720" w:footer="720" w:gutter="0"/>
          <w:cols w:space="720"/>
        </w:sectPr>
      </w:pPr>
    </w:p>
    <w:p w14:paraId="52CC2A0C" w14:textId="22743FBD" w:rsidR="0020602D" w:rsidRPr="00981208" w:rsidRDefault="00B16C41"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1887"/>
        <w:gridCol w:w="3460"/>
        <w:gridCol w:w="7613"/>
      </w:tblGrid>
      <w:tr w:rsidR="00451B4A" w14:paraId="471B0914" w14:textId="77777777" w:rsidTr="008145B0">
        <w:trPr>
          <w:trHeight w:val="254"/>
        </w:trPr>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7BA114" w14:textId="77777777" w:rsidR="00451B4A" w:rsidRDefault="00451B4A" w:rsidP="007D3F7D">
            <w:pPr>
              <w:spacing w:after="0"/>
              <w:jc w:val="left"/>
              <w:rPr>
                <w:sz w:val="18"/>
                <w:szCs w:val="20"/>
              </w:rPr>
            </w:pPr>
            <w:r>
              <w:rPr>
                <w:sz w:val="18"/>
                <w:szCs w:val="20"/>
              </w:rPr>
              <w:t>Operation name</w:t>
            </w:r>
          </w:p>
        </w:tc>
        <w:tc>
          <w:tcPr>
            <w:tcW w:w="13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DF5FB2" w14:textId="77777777" w:rsidR="00451B4A" w:rsidRDefault="00451B4A" w:rsidP="007D3F7D">
            <w:pPr>
              <w:spacing w:after="0"/>
              <w:jc w:val="left"/>
              <w:rPr>
                <w:sz w:val="18"/>
                <w:szCs w:val="20"/>
              </w:rPr>
            </w:pPr>
            <w:r>
              <w:rPr>
                <w:sz w:val="18"/>
                <w:szCs w:val="20"/>
              </w:rPr>
              <w:t>Query</w:t>
            </w:r>
          </w:p>
        </w:tc>
        <w:tc>
          <w:tcPr>
            <w:tcW w:w="29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670AEC" w14:textId="77777777" w:rsidR="00451B4A" w:rsidRDefault="00451B4A" w:rsidP="007D3F7D">
            <w:pPr>
              <w:spacing w:after="0"/>
              <w:jc w:val="left"/>
              <w:rPr>
                <w:sz w:val="18"/>
                <w:szCs w:val="20"/>
              </w:rPr>
            </w:pPr>
            <w:r>
              <w:rPr>
                <w:sz w:val="18"/>
                <w:szCs w:val="20"/>
              </w:rPr>
              <w:t>variables</w:t>
            </w:r>
          </w:p>
        </w:tc>
      </w:tr>
      <w:tr w:rsidR="00451B4A" w14:paraId="6B29F511" w14:textId="77777777" w:rsidTr="008145B0">
        <w:trPr>
          <w:trHeight w:val="254"/>
        </w:trPr>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81C27" w14:textId="77777777" w:rsidR="00451B4A" w:rsidRPr="00B16C41" w:rsidRDefault="00451B4A" w:rsidP="007D3F7D">
            <w:pPr>
              <w:spacing w:after="0"/>
              <w:jc w:val="left"/>
              <w:rPr>
                <w:rFonts w:ascii="Consolas" w:hAnsi="Consolas"/>
                <w:sz w:val="18"/>
                <w:szCs w:val="20"/>
              </w:rPr>
            </w:pPr>
            <w:proofErr w:type="spellStart"/>
            <w:r w:rsidRPr="00B16C41">
              <w:rPr>
                <w:rFonts w:ascii="Consolas" w:hAnsi="Consolas"/>
                <w:color w:val="000000" w:themeColor="text1"/>
                <w:sz w:val="18"/>
                <w:szCs w:val="20"/>
                <w:shd w:val="clear" w:color="auto" w:fill="FFFFFF"/>
              </w:rPr>
              <w:t>urviewDashboard</w:t>
            </w:r>
            <w:proofErr w:type="spellEnd"/>
          </w:p>
        </w:tc>
        <w:tc>
          <w:tcPr>
            <w:tcW w:w="13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D06D8" w14:textId="77777777" w:rsidR="00451B4A" w:rsidRPr="00B16C41" w:rsidRDefault="00451B4A" w:rsidP="007D3F7D">
            <w:pPr>
              <w:spacing w:after="0"/>
              <w:jc w:val="left"/>
              <w:rPr>
                <w:rFonts w:ascii="Consolas" w:hAnsi="Consolas"/>
                <w:sz w:val="18"/>
                <w:szCs w:val="20"/>
              </w:rPr>
            </w:pPr>
            <w:r w:rsidRPr="00B16C41">
              <w:rPr>
                <w:rFonts w:ascii="Consolas" w:hAnsi="Consolas"/>
                <w:color w:val="000000" w:themeColor="text1"/>
                <w:sz w:val="18"/>
                <w:szCs w:val="20"/>
                <w:shd w:val="clear" w:color="auto" w:fill="FFFFFF"/>
              </w:rPr>
              <w:t xml:space="preserve">query </w:t>
            </w:r>
            <w:proofErr w:type="spellStart"/>
            <w:r w:rsidRPr="00B16C41">
              <w:rPr>
                <w:rFonts w:ascii="Consolas" w:hAnsi="Consolas"/>
                <w:color w:val="000000" w:themeColor="text1"/>
                <w:sz w:val="18"/>
                <w:szCs w:val="20"/>
                <w:shd w:val="clear" w:color="auto" w:fill="FFFFFF"/>
              </w:rPr>
              <w:t>purviewDashboard</w:t>
            </w:r>
            <w:proofErr w:type="spellEnd"/>
            <w:r w:rsidRPr="00B16C41">
              <w:rPr>
                <w:rFonts w:ascii="Consolas" w:hAnsi="Consolas"/>
                <w:color w:val="000000" w:themeColor="text1"/>
                <w:sz w:val="18"/>
                <w:szCs w:val="20"/>
                <w:shd w:val="clear" w:color="auto" w:fill="FFFFFF"/>
              </w:rPr>
              <w:t xml:space="preserve">($version: String!, $payload: </w:t>
            </w:r>
            <w:proofErr w:type="spellStart"/>
            <w:r w:rsidRPr="00B16C41">
              <w:rPr>
                <w:rFonts w:ascii="Consolas" w:hAnsi="Consolas"/>
                <w:color w:val="000000" w:themeColor="text1"/>
                <w:sz w:val="18"/>
                <w:szCs w:val="20"/>
                <w:shd w:val="clear" w:color="auto" w:fill="FFFFFF"/>
              </w:rPr>
              <w:t>queryInput_purviewDashboard_input_Input</w:t>
            </w:r>
            <w:proofErr w:type="spellEnd"/>
            <w:r w:rsidRPr="00B16C41">
              <w:rPr>
                <w:rFonts w:ascii="Consolas" w:hAnsi="Consolas"/>
                <w:color w:val="000000" w:themeColor="text1"/>
                <w:sz w:val="18"/>
                <w:szCs w:val="20"/>
                <w:shd w:val="clear" w:color="auto" w:fill="FFFFFF"/>
              </w:rPr>
              <w:t>) {</w:t>
            </w:r>
            <w:r w:rsidRPr="00B16C41">
              <w:rPr>
                <w:rFonts w:ascii="Consolas" w:hAnsi="Consolas"/>
                <w:color w:val="000000" w:themeColor="text1"/>
                <w:sz w:val="18"/>
                <w:szCs w:val="20"/>
              </w:rPr>
              <w:br/>
            </w:r>
            <w:proofErr w:type="spellStart"/>
            <w:r w:rsidRPr="00B16C41">
              <w:rPr>
                <w:rFonts w:ascii="Consolas" w:hAnsi="Consolas"/>
                <w:color w:val="000000" w:themeColor="text1"/>
                <w:sz w:val="18"/>
                <w:szCs w:val="20"/>
                <w:shd w:val="clear" w:color="auto" w:fill="FFFFFF"/>
              </w:rPr>
              <w:t>purviewDashboard</w:t>
            </w:r>
            <w:proofErr w:type="spellEnd"/>
            <w:r w:rsidRPr="00B16C41">
              <w:rPr>
                <w:rFonts w:ascii="Consolas" w:hAnsi="Consolas"/>
                <w:color w:val="000000" w:themeColor="text1"/>
                <w:sz w:val="18"/>
                <w:szCs w:val="20"/>
                <w:shd w:val="clear" w:color="auto" w:fill="FFFFFF"/>
              </w:rPr>
              <w:t>(version: $version, input: $payload) {</w:t>
            </w:r>
            <w:r w:rsidRPr="00B16C41">
              <w:rPr>
                <w:rFonts w:ascii="Consolas" w:hAnsi="Consolas"/>
                <w:color w:val="000000" w:themeColor="text1"/>
                <w:sz w:val="18"/>
                <w:szCs w:val="20"/>
              </w:rPr>
              <w:br/>
            </w:r>
            <w:r w:rsidRPr="00B16C41">
              <w:rPr>
                <w:rFonts w:ascii="Consolas" w:hAnsi="Consolas"/>
                <w:color w:val="000000" w:themeColor="text1"/>
                <w:sz w:val="18"/>
                <w:szCs w:val="20"/>
                <w:shd w:val="clear" w:color="auto" w:fill="FFFFFF"/>
              </w:rPr>
              <w:t>_</w:t>
            </w:r>
            <w:proofErr w:type="spellStart"/>
            <w:r w:rsidRPr="00B16C41">
              <w:rPr>
                <w:rFonts w:ascii="Consolas" w:hAnsi="Consolas"/>
                <w:color w:val="000000" w:themeColor="text1"/>
                <w:sz w:val="18"/>
                <w:szCs w:val="20"/>
                <w:shd w:val="clear" w:color="auto" w:fill="FFFFFF"/>
              </w:rPr>
              <w:t>AT_search_count</w:t>
            </w:r>
            <w:proofErr w:type="spellEnd"/>
            <w:r w:rsidRPr="00B16C41">
              <w:rPr>
                <w:rFonts w:ascii="Consolas" w:hAnsi="Consolas"/>
                <w:color w:val="000000" w:themeColor="text1"/>
                <w:sz w:val="18"/>
                <w:szCs w:val="20"/>
              </w:rPr>
              <w:br/>
            </w:r>
            <w:r w:rsidRPr="00B16C41">
              <w:rPr>
                <w:rFonts w:ascii="Consolas" w:hAnsi="Consolas"/>
                <w:color w:val="000000" w:themeColor="text1"/>
                <w:sz w:val="18"/>
                <w:szCs w:val="20"/>
                <w:shd w:val="clear" w:color="auto" w:fill="FFFFFF"/>
              </w:rPr>
              <w:t>_</w:t>
            </w:r>
            <w:proofErr w:type="spellStart"/>
            <w:r w:rsidRPr="00B16C41">
              <w:rPr>
                <w:rFonts w:ascii="Consolas" w:hAnsi="Consolas"/>
                <w:color w:val="000000" w:themeColor="text1"/>
                <w:sz w:val="18"/>
                <w:szCs w:val="20"/>
                <w:shd w:val="clear" w:color="auto" w:fill="FFFFFF"/>
              </w:rPr>
              <w:t>AT_search_facets</w:t>
            </w:r>
            <w:proofErr w:type="spellEnd"/>
            <w:r w:rsidRPr="00B16C41">
              <w:rPr>
                <w:rFonts w:ascii="Consolas" w:hAnsi="Consolas"/>
                <w:color w:val="000000" w:themeColor="text1"/>
                <w:sz w:val="18"/>
                <w:szCs w:val="20"/>
              </w:rPr>
              <w:br/>
            </w:r>
            <w:r w:rsidRPr="00B16C41">
              <w:rPr>
                <w:rFonts w:ascii="Consolas" w:hAnsi="Consolas"/>
                <w:color w:val="000000" w:themeColor="text1"/>
                <w:sz w:val="18"/>
                <w:szCs w:val="20"/>
                <w:shd w:val="clear" w:color="auto" w:fill="FFFFFF"/>
              </w:rPr>
              <w:t>value</w:t>
            </w:r>
            <w:r w:rsidRPr="00B16C41">
              <w:rPr>
                <w:rFonts w:ascii="Consolas" w:hAnsi="Consolas"/>
                <w:color w:val="000000" w:themeColor="text1"/>
                <w:sz w:val="18"/>
                <w:szCs w:val="20"/>
              </w:rPr>
              <w:br/>
            </w:r>
            <w:proofErr w:type="spellStart"/>
            <w:r w:rsidRPr="00B16C41">
              <w:rPr>
                <w:rFonts w:ascii="Consolas" w:hAnsi="Consolas"/>
                <w:color w:val="000000" w:themeColor="text1"/>
                <w:sz w:val="18"/>
                <w:szCs w:val="20"/>
                <w:shd w:val="clear" w:color="auto" w:fill="FFFFFF"/>
              </w:rPr>
              <w:t>continuationToken</w:t>
            </w:r>
            <w:proofErr w:type="spellEnd"/>
            <w:r w:rsidRPr="00B16C41">
              <w:rPr>
                <w:rFonts w:ascii="Consolas" w:hAnsi="Consolas"/>
                <w:color w:val="000000" w:themeColor="text1"/>
                <w:sz w:val="18"/>
                <w:szCs w:val="20"/>
              </w:rPr>
              <w:br/>
            </w:r>
            <w:r w:rsidRPr="00B16C41">
              <w:rPr>
                <w:rFonts w:ascii="Consolas" w:hAnsi="Consolas"/>
                <w:color w:val="000000" w:themeColor="text1"/>
                <w:sz w:val="18"/>
                <w:szCs w:val="20"/>
                <w:shd w:val="clear" w:color="auto" w:fill="FFFFFF"/>
              </w:rPr>
              <w:t>__</w:t>
            </w:r>
            <w:proofErr w:type="spellStart"/>
            <w:r w:rsidRPr="00B16C41">
              <w:rPr>
                <w:rFonts w:ascii="Consolas" w:hAnsi="Consolas"/>
                <w:color w:val="000000" w:themeColor="text1"/>
                <w:sz w:val="18"/>
                <w:szCs w:val="20"/>
                <w:shd w:val="clear" w:color="auto" w:fill="FFFFFF"/>
              </w:rPr>
              <w:t>typename</w:t>
            </w:r>
            <w:proofErr w:type="spellEnd"/>
            <w:r w:rsidRPr="00B16C41">
              <w:rPr>
                <w:rFonts w:ascii="Consolas" w:hAnsi="Consolas"/>
                <w:color w:val="000000" w:themeColor="text1"/>
                <w:sz w:val="18"/>
                <w:szCs w:val="20"/>
              </w:rPr>
              <w:br/>
            </w:r>
            <w:r w:rsidRPr="00B16C41">
              <w:rPr>
                <w:rFonts w:ascii="Consolas" w:hAnsi="Consolas"/>
                <w:color w:val="000000" w:themeColor="text1"/>
                <w:sz w:val="18"/>
                <w:szCs w:val="20"/>
                <w:shd w:val="clear" w:color="auto" w:fill="FFFFFF"/>
              </w:rPr>
              <w:t>}</w:t>
            </w:r>
            <w:r w:rsidRPr="00B16C41">
              <w:rPr>
                <w:rFonts w:ascii="Consolas" w:hAnsi="Consolas"/>
                <w:color w:val="000000" w:themeColor="text1"/>
                <w:sz w:val="18"/>
                <w:szCs w:val="20"/>
              </w:rPr>
              <w:br/>
            </w:r>
            <w:r w:rsidRPr="00B16C41">
              <w:rPr>
                <w:rFonts w:ascii="Consolas" w:hAnsi="Consolas"/>
                <w:color w:val="000000" w:themeColor="text1"/>
                <w:sz w:val="18"/>
                <w:szCs w:val="20"/>
                <w:shd w:val="clear" w:color="auto" w:fill="FFFFFF"/>
              </w:rPr>
              <w:t>}</w:t>
            </w:r>
          </w:p>
        </w:tc>
        <w:tc>
          <w:tcPr>
            <w:tcW w:w="29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C5DEB"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"variables": {</w:t>
            </w:r>
          </w:p>
          <w:p w14:paraId="2C4BC4DB"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"version": "2023-09-01",</w:t>
            </w:r>
          </w:p>
          <w:p w14:paraId="71CBE025"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"payload": {</w:t>
            </w:r>
          </w:p>
          <w:p w14:paraId="3562DC6F"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"keywords": "doc",</w:t>
            </w:r>
          </w:p>
          <w:p w14:paraId="2CAF64DE"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"limit": 25,</w:t>
            </w:r>
          </w:p>
          <w:p w14:paraId="5FBD6A9E"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"offset": 0,</w:t>
            </w:r>
          </w:p>
          <w:p w14:paraId="00B024AA"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"facets": [</w:t>
            </w:r>
          </w:p>
          <w:p w14:paraId="007B4B81"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w:t>
            </w:r>
            <w:proofErr w:type="spellStart"/>
            <w:r w:rsidRPr="00B16C41">
              <w:rPr>
                <w:rFonts w:ascii="Consolas" w:hAnsi="Consolas"/>
                <w:sz w:val="18"/>
                <w:szCs w:val="20"/>
              </w:rPr>
              <w:t>collectionId</w:t>
            </w:r>
            <w:proofErr w:type="spellEnd"/>
            <w:r w:rsidRPr="00B16C41">
              <w:rPr>
                <w:rFonts w:ascii="Consolas" w:hAnsi="Consolas"/>
                <w:sz w:val="18"/>
                <w:szCs w:val="20"/>
              </w:rPr>
              <w:t>","count": 1000,"sort": {"count": "desc"} },</w:t>
            </w:r>
          </w:p>
          <w:p w14:paraId="150C3AC1"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 "assetType", "count": 50, "sort": {"count": "desc" } },</w:t>
            </w:r>
          </w:p>
          <w:p w14:paraId="1136C782"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 "</w:t>
            </w:r>
            <w:proofErr w:type="spellStart"/>
            <w:r w:rsidRPr="00B16C41">
              <w:rPr>
                <w:rFonts w:ascii="Consolas" w:hAnsi="Consolas"/>
                <w:sz w:val="18"/>
                <w:szCs w:val="20"/>
              </w:rPr>
              <w:t>termGuid</w:t>
            </w:r>
            <w:proofErr w:type="spellEnd"/>
            <w:r w:rsidRPr="00B16C41">
              <w:rPr>
                <w:rFonts w:ascii="Consolas" w:hAnsi="Consolas"/>
                <w:sz w:val="18"/>
                <w:szCs w:val="20"/>
              </w:rPr>
              <w:t>", "count": 50, "sort": { "count": "desc"  }},</w:t>
            </w:r>
          </w:p>
          <w:p w14:paraId="7D9072B1"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 "</w:t>
            </w:r>
            <w:proofErr w:type="spellStart"/>
            <w:r w:rsidRPr="00B16C41">
              <w:rPr>
                <w:rFonts w:ascii="Consolas" w:hAnsi="Consolas"/>
                <w:sz w:val="18"/>
                <w:szCs w:val="20"/>
              </w:rPr>
              <w:t>contactId</w:t>
            </w:r>
            <w:proofErr w:type="spellEnd"/>
            <w:r w:rsidRPr="00B16C41">
              <w:rPr>
                <w:rFonts w:ascii="Consolas" w:hAnsi="Consolas"/>
                <w:sz w:val="18"/>
                <w:szCs w:val="20"/>
              </w:rPr>
              <w:t>", "count": 50, "sort": { "count": "desc"} },</w:t>
            </w:r>
          </w:p>
          <w:p w14:paraId="298CFC28" w14:textId="246CEE3A"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 "classification</w:t>
            </w:r>
            <w:r w:rsidR="00A7204F" w:rsidRPr="00B16C41">
              <w:rPr>
                <w:rFonts w:ascii="Consolas" w:hAnsi="Consolas"/>
                <w:sz w:val="18"/>
                <w:szCs w:val="20"/>
              </w:rPr>
              <w:t>"</w:t>
            </w:r>
            <w:r w:rsidRPr="00B16C41">
              <w:rPr>
                <w:rFonts w:ascii="Consolas" w:hAnsi="Consolas"/>
                <w:sz w:val="18"/>
                <w:szCs w:val="20"/>
              </w:rPr>
              <w:t xml:space="preserve">, </w:t>
            </w:r>
            <w:r w:rsidR="00A7204F" w:rsidRPr="00B16C41">
              <w:rPr>
                <w:rFonts w:ascii="Consolas" w:hAnsi="Consolas"/>
                <w:sz w:val="18"/>
                <w:szCs w:val="20"/>
              </w:rPr>
              <w:t>"</w:t>
            </w:r>
            <w:r w:rsidRPr="00B16C41">
              <w:rPr>
                <w:rFonts w:ascii="Consolas" w:hAnsi="Consolas"/>
                <w:sz w:val="18"/>
                <w:szCs w:val="20"/>
              </w:rPr>
              <w:t>count": 50,"sort": {"count": "desc"} },</w:t>
            </w:r>
          </w:p>
          <w:p w14:paraId="20B2528A"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{"facet": "tag",  "count": 20, "sort": {"count": "desc"  } }</w:t>
            </w:r>
          </w:p>
          <w:p w14:paraId="741540F6"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6E6A0C7C"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"filter": {</w:t>
            </w:r>
          </w:p>
          <w:p w14:paraId="756DD945"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"and": [</w:t>
            </w:r>
          </w:p>
          <w:p w14:paraId="12351F62"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1B01BB0F" w14:textId="2EB635E6"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"not":{</w:t>
            </w:r>
            <w:r w:rsidR="00A7204F" w:rsidRPr="00B16C41">
              <w:rPr>
                <w:rFonts w:ascii="Consolas" w:hAnsi="Consolas"/>
                <w:sz w:val="18"/>
                <w:szCs w:val="20"/>
              </w:rPr>
              <w:t>"</w:t>
            </w:r>
            <w:proofErr w:type="spellStart"/>
            <w:r w:rsidRPr="00B16C41">
              <w:rPr>
                <w:rFonts w:ascii="Consolas" w:hAnsi="Consolas"/>
                <w:sz w:val="18"/>
                <w:szCs w:val="20"/>
              </w:rPr>
              <w:t>classification":MICROSOFT.SYSTEM.TEMP_FILE</w:t>
            </w:r>
            <w:proofErr w:type="spellEnd"/>
            <w:r w:rsidRPr="00B16C41">
              <w:rPr>
                <w:rFonts w:ascii="Consolas" w:hAnsi="Consolas"/>
                <w:sz w:val="18"/>
                <w:szCs w:val="20"/>
              </w:rPr>
              <w:t>"</w:t>
            </w:r>
          </w:p>
          <w:p w14:paraId="2C71FABA"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2BAC87F7"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14E8D2C5"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42EA8058"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"not": {</w:t>
            </w:r>
          </w:p>
          <w:p w14:paraId="394A9353"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"or": [ {  "entityType": "</w:t>
            </w:r>
            <w:proofErr w:type="spellStart"/>
            <w:r w:rsidRPr="00B16C41">
              <w:rPr>
                <w:rFonts w:ascii="Consolas" w:hAnsi="Consolas"/>
                <w:sz w:val="18"/>
                <w:szCs w:val="20"/>
              </w:rPr>
              <w:t>AtlasGlossary</w:t>
            </w:r>
            <w:proofErr w:type="spellEnd"/>
            <w:r w:rsidRPr="00B16C41">
              <w:rPr>
                <w:rFonts w:ascii="Consolas" w:hAnsi="Consolas"/>
                <w:sz w:val="18"/>
                <w:szCs w:val="20"/>
              </w:rPr>
              <w:t>"   }] }</w:t>
            </w:r>
          </w:p>
          <w:p w14:paraId="7D02AB71"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6A781B83"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1CC46E66"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"not": {</w:t>
            </w:r>
          </w:p>
          <w:p w14:paraId="36CBF18F"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"or": [</w:t>
            </w:r>
          </w:p>
          <w:p w14:paraId="48FEBEC2" w14:textId="3A854A49"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roofErr w:type="spellStart"/>
            <w:r w:rsidRPr="00B16C41">
              <w:rPr>
                <w:rFonts w:ascii="Consolas" w:hAnsi="Consolas"/>
                <w:sz w:val="18"/>
                <w:szCs w:val="20"/>
              </w:rPr>
              <w:t>attributeName":"size</w:t>
            </w:r>
            <w:r w:rsidR="00A7204F" w:rsidRPr="00B16C41">
              <w:rPr>
                <w:rFonts w:ascii="Consolas" w:hAnsi="Consolas"/>
                <w:sz w:val="18"/>
                <w:szCs w:val="20"/>
              </w:rPr>
              <w:t>"</w:t>
            </w:r>
            <w:r w:rsidRPr="00B16C41">
              <w:rPr>
                <w:rFonts w:ascii="Consolas" w:hAnsi="Consolas"/>
                <w:sz w:val="18"/>
                <w:szCs w:val="20"/>
              </w:rPr>
              <w:t>,</w:t>
            </w:r>
            <w:r w:rsidR="00A7204F" w:rsidRPr="00B16C41">
              <w:rPr>
                <w:rFonts w:ascii="Consolas" w:hAnsi="Consolas"/>
                <w:sz w:val="18"/>
                <w:szCs w:val="20"/>
              </w:rPr>
              <w:t>"</w:t>
            </w:r>
            <w:r w:rsidRPr="00B16C41">
              <w:rPr>
                <w:rFonts w:ascii="Consolas" w:hAnsi="Consolas"/>
                <w:sz w:val="18"/>
                <w:szCs w:val="20"/>
              </w:rPr>
              <w:t>operator":"eq","attributeValue</w:t>
            </w:r>
            <w:proofErr w:type="spellEnd"/>
            <w:r w:rsidRPr="00B16C41">
              <w:rPr>
                <w:rFonts w:ascii="Consolas" w:hAnsi="Consolas"/>
                <w:sz w:val="18"/>
                <w:szCs w:val="20"/>
              </w:rPr>
              <w:t>": 0  },</w:t>
            </w:r>
          </w:p>
          <w:p w14:paraId="6FE90113"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58DB259F"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"attributeName":"</w:t>
            </w:r>
            <w:proofErr w:type="spellStart"/>
            <w:r w:rsidRPr="00B16C41">
              <w:rPr>
                <w:rFonts w:ascii="Consolas" w:hAnsi="Consolas"/>
                <w:sz w:val="18"/>
                <w:szCs w:val="20"/>
              </w:rPr>
              <w:t>fileSize</w:t>
            </w:r>
            <w:proofErr w:type="spellEnd"/>
            <w:r w:rsidRPr="00B16C41">
              <w:rPr>
                <w:rFonts w:ascii="Consolas" w:hAnsi="Consolas"/>
                <w:sz w:val="18"/>
                <w:szCs w:val="20"/>
              </w:rPr>
              <w:t>","</w:t>
            </w:r>
            <w:proofErr w:type="spellStart"/>
            <w:r w:rsidRPr="00B16C41">
              <w:rPr>
                <w:rFonts w:ascii="Consolas" w:hAnsi="Consolas"/>
                <w:sz w:val="18"/>
                <w:szCs w:val="20"/>
              </w:rPr>
              <w:t>operator":"eq</w:t>
            </w:r>
            <w:proofErr w:type="spellEnd"/>
            <w:r w:rsidRPr="00B16C41">
              <w:rPr>
                <w:rFonts w:ascii="Consolas" w:hAnsi="Consolas"/>
                <w:sz w:val="18"/>
                <w:szCs w:val="20"/>
              </w:rPr>
              <w:t>",                  "attributeValue": 0</w:t>
            </w:r>
          </w:p>
          <w:p w14:paraId="6A3F1801"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1188D700"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49ACDF69"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080392C5"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0C2237F5"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17C961D0"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23BA17B2"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p w14:paraId="352BC4CE" w14:textId="77777777" w:rsidR="00451B4A" w:rsidRPr="00B16C41" w:rsidRDefault="00451B4A" w:rsidP="007D3F7D">
            <w:pPr>
              <w:spacing w:after="0"/>
              <w:jc w:val="left"/>
              <w:rPr>
                <w:rFonts w:ascii="Consolas" w:hAnsi="Consolas"/>
                <w:sz w:val="18"/>
                <w:szCs w:val="20"/>
              </w:rPr>
            </w:pPr>
            <w:r w:rsidRPr="00B16C41">
              <w:rPr>
                <w:rFonts w:ascii="Consolas" w:hAnsi="Consolas"/>
                <w:sz w:val="18"/>
                <w:szCs w:val="20"/>
              </w:rPr>
              <w:t xml:space="preserve">  },</w:t>
            </w:r>
          </w:p>
        </w:tc>
      </w:tr>
    </w:tbl>
    <w:p w14:paraId="4D357654" w14:textId="77777777" w:rsidR="00B16C41" w:rsidRDefault="00B16C41" w:rsidP="00AA4191">
      <w:pPr>
        <w:pStyle w:val="Heading3"/>
        <w:sectPr w:rsidR="00B16C41" w:rsidSect="00B16C41">
          <w:pgSz w:w="15840" w:h="15840" w:orient="landscape" w:code="1"/>
          <w:pgMar w:top="1440" w:right="1440" w:bottom="1440" w:left="1440" w:header="720" w:footer="720" w:gutter="0"/>
          <w:cols w:space="720"/>
        </w:sectPr>
      </w:pPr>
      <w:bookmarkStart w:id="96" w:name="OLE_LINK108"/>
      <w:bookmarkEnd w:id="93"/>
    </w:p>
    <w:p w14:paraId="04D8A69B" w14:textId="60A87844" w:rsidR="007E7FBE" w:rsidRPr="00981208" w:rsidRDefault="007E7FBE" w:rsidP="00AA4191">
      <w:pPr>
        <w:pStyle w:val="Heading3"/>
      </w:pPr>
      <w:bookmarkStart w:id="97" w:name="_Toc220931944"/>
      <w:r w:rsidRPr="00AA4191">
        <w:lastRenderedPageBreak/>
        <w:t xml:space="preserve">POST </w:t>
      </w:r>
      <w:r w:rsidR="00A7204F">
        <w:t>-</w:t>
      </w:r>
      <w:r w:rsidR="00AA4191" w:rsidRPr="00AA4191">
        <w:t xml:space="preserve"> </w:t>
      </w:r>
      <w:r w:rsidR="00BB3686" w:rsidRPr="00AA4191">
        <w:t>Collection</w:t>
      </w:r>
      <w:bookmarkEnd w:id="97"/>
    </w:p>
    <w:p w14:paraId="6E2F1A82" w14:textId="390D49BA" w:rsidR="007E7FBE" w:rsidRPr="008D2574" w:rsidRDefault="007E7FBE" w:rsidP="008D2574">
      <w:r w:rsidRPr="008D2574">
        <w:t xml:space="preserve">This microservice is a POST call to the Query </w:t>
      </w:r>
      <w:r w:rsidR="00021FDC" w:rsidRPr="008D2574">
        <w:t>E</w:t>
      </w:r>
      <w:r w:rsidRPr="008D2574">
        <w:t xml:space="preserve">ngine server hosted at the backend to get </w:t>
      </w:r>
      <w:r w:rsidR="00021FDC" w:rsidRPr="008D2574">
        <w:t>the</w:t>
      </w:r>
      <w:r w:rsidRPr="008D2574">
        <w:t xml:space="preserve"> list of technical asset type</w:t>
      </w:r>
      <w:r w:rsidR="00021FDC" w:rsidRPr="008D2574">
        <w:t>s</w:t>
      </w:r>
      <w:r w:rsidRPr="008D2574">
        <w:t xml:space="preserve"> for filter option</w:t>
      </w:r>
      <w:r w:rsidR="002F1877" w:rsidRPr="008D2574">
        <w:t>s</w:t>
      </w:r>
      <w:r w:rsidRPr="008D2574">
        <w:t xml:space="preserve"> under asset type</w:t>
      </w:r>
      <w:r w:rsidR="00451B4A" w:rsidRPr="008D2574">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451B4A" w14:paraId="55B16350"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54F9E8" w14:textId="77777777" w:rsidR="00451B4A" w:rsidRDefault="00451B4A"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0422A1" w14:textId="77777777" w:rsidR="00451B4A" w:rsidRDefault="00451B4A" w:rsidP="007D3F7D">
            <w:pPr>
              <w:spacing w:after="0"/>
              <w:jc w:val="left"/>
            </w:pPr>
            <w:r>
              <w:t xml:space="preserve"> HTTPS</w:t>
            </w:r>
          </w:p>
        </w:tc>
      </w:tr>
      <w:tr w:rsidR="00451B4A" w14:paraId="116029CC"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3BD253" w14:textId="42DB150C" w:rsidR="00451B4A" w:rsidRDefault="00451B4A"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080F6" w14:textId="77777777" w:rsidR="00451B4A" w:rsidRDefault="00451B4A" w:rsidP="007D3F7D">
            <w:pPr>
              <w:spacing w:after="0"/>
              <w:jc w:val="left"/>
            </w:pPr>
            <w:hyperlink r:id="rId40" w:history="1">
              <w:r>
                <w:rPr>
                  <w:rStyle w:val="Hyperlink"/>
                </w:rPr>
                <w:t>https://ix-dev-apimgmt.azure-api.net/query-engine-api?subscription-key=**************</w:t>
              </w:r>
            </w:hyperlink>
            <w:r>
              <w:t xml:space="preserve"> </w:t>
            </w:r>
          </w:p>
        </w:tc>
      </w:tr>
      <w:tr w:rsidR="00451B4A" w14:paraId="0682A358"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303514" w14:textId="77777777" w:rsidR="00451B4A" w:rsidRDefault="00451B4A"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0FC10" w14:textId="77777777" w:rsidR="00451B4A" w:rsidRDefault="00451B4A" w:rsidP="007D3F7D">
            <w:pPr>
              <w:spacing w:after="0"/>
              <w:jc w:val="left"/>
            </w:pPr>
            <w:r>
              <w:t xml:space="preserve"> POST</w:t>
            </w:r>
          </w:p>
        </w:tc>
      </w:tr>
      <w:tr w:rsidR="00451B4A" w14:paraId="661A20C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C11CEA" w14:textId="77777777" w:rsidR="00451B4A" w:rsidRDefault="00451B4A"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7F34D1" w14:textId="77777777" w:rsidR="00451B4A" w:rsidRDefault="00451B4A" w:rsidP="007D3F7D">
            <w:pPr>
              <w:spacing w:after="0"/>
              <w:jc w:val="left"/>
            </w:pPr>
            <w:r>
              <w:t>application / json</w:t>
            </w:r>
          </w:p>
        </w:tc>
      </w:tr>
      <w:tr w:rsidR="00451B4A" w14:paraId="28C49C3D"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6826AC" w14:textId="77777777" w:rsidR="00451B4A" w:rsidRDefault="00451B4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046B0" w14:textId="77777777" w:rsidR="00451B4A" w:rsidRDefault="00451B4A" w:rsidP="007D3F7D">
            <w:pPr>
              <w:spacing w:after="0"/>
              <w:jc w:val="left"/>
            </w:pPr>
            <w:r>
              <w:t>Query Parameter: Subscription-key of the application (example, query engine)</w:t>
            </w:r>
          </w:p>
        </w:tc>
      </w:tr>
    </w:tbl>
    <w:p w14:paraId="13EFA17B"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321"/>
        <w:gridCol w:w="6083"/>
        <w:gridCol w:w="1019"/>
        <w:gridCol w:w="1537"/>
      </w:tblGrid>
      <w:tr w:rsidR="007E7FBE" w:rsidRPr="00981208" w14:paraId="4CC95B2B" w14:textId="77777777" w:rsidTr="008D2574">
        <w:trPr>
          <w:trHeight w:val="407"/>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29D442" w14:textId="77777777" w:rsidR="007E7FBE" w:rsidRPr="00981208" w:rsidRDefault="007E7FBE" w:rsidP="007D3F7D">
            <w:pPr>
              <w:spacing w:after="0"/>
              <w:jc w:val="left"/>
            </w:pPr>
            <w:r w:rsidRPr="00981208">
              <w:t>Parameter</w:t>
            </w:r>
          </w:p>
        </w:tc>
        <w:tc>
          <w:tcPr>
            <w:tcW w:w="23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C0A3B1" w14:textId="77777777" w:rsidR="007E7FBE" w:rsidRPr="00981208" w:rsidRDefault="007E7FBE" w:rsidP="007D3F7D">
            <w:pPr>
              <w:spacing w:after="0"/>
              <w:jc w:val="left"/>
            </w:pPr>
            <w:r w:rsidRPr="00981208">
              <w:t>Description</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54B497" w14:textId="77777777" w:rsidR="007E7FBE" w:rsidRPr="00981208" w:rsidRDefault="007E7FBE" w:rsidP="007D3F7D">
            <w:pPr>
              <w:spacing w:after="0"/>
              <w:jc w:val="left"/>
            </w:pPr>
            <w:r w:rsidRPr="00981208">
              <w:t>M/O*</w:t>
            </w:r>
          </w:p>
        </w:tc>
        <w:tc>
          <w:tcPr>
            <w:tcW w:w="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0BEEC" w14:textId="77777777" w:rsidR="007E7FBE" w:rsidRPr="00981208" w:rsidRDefault="007E7FBE" w:rsidP="007D3F7D">
            <w:pPr>
              <w:spacing w:after="0"/>
              <w:jc w:val="left"/>
            </w:pPr>
            <w:r w:rsidRPr="00981208">
              <w:t>Type</w:t>
            </w:r>
          </w:p>
        </w:tc>
      </w:tr>
      <w:tr w:rsidR="007E7FBE" w:rsidRPr="00981208" w14:paraId="1F952624" w14:textId="77777777" w:rsidTr="008D2574">
        <w:trPr>
          <w:trHeight w:val="283"/>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BB6EFD" w14:textId="77777777" w:rsidR="007E7FBE" w:rsidRPr="00981208" w:rsidRDefault="007E7FBE" w:rsidP="007D3F7D">
            <w:pPr>
              <w:spacing w:after="0"/>
              <w:jc w:val="left"/>
            </w:pPr>
            <w:r w:rsidRPr="00981208">
              <w:t>Authorization</w:t>
            </w:r>
          </w:p>
        </w:tc>
        <w:tc>
          <w:tcPr>
            <w:tcW w:w="23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DCF1B" w14:textId="77777777" w:rsidR="007E7FBE" w:rsidRPr="00981208" w:rsidRDefault="007E7FBE" w:rsidP="007D3F7D">
            <w:pPr>
              <w:spacing w:after="0"/>
              <w:jc w:val="left"/>
            </w:pPr>
            <w:r w:rsidRPr="00981208">
              <w:t>Token acquired from Azure B2C based on the user credentials for further API calls.</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F0790" w14:textId="77777777" w:rsidR="007E7FBE" w:rsidRPr="00981208" w:rsidRDefault="007E7FBE" w:rsidP="007D3F7D">
            <w:pPr>
              <w:spacing w:after="0"/>
              <w:jc w:val="left"/>
            </w:pPr>
            <w:r w:rsidRPr="00981208">
              <w:t>M</w:t>
            </w:r>
          </w:p>
        </w:tc>
        <w:tc>
          <w:tcPr>
            <w:tcW w:w="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20776" w14:textId="77777777" w:rsidR="007E7FBE" w:rsidRPr="00981208" w:rsidRDefault="007E7FBE" w:rsidP="007D3F7D">
            <w:pPr>
              <w:spacing w:after="0"/>
              <w:jc w:val="left"/>
            </w:pPr>
            <w:r w:rsidRPr="00981208">
              <w:t>String</w:t>
            </w:r>
          </w:p>
        </w:tc>
      </w:tr>
      <w:tr w:rsidR="007E7FBE" w:rsidRPr="00981208" w14:paraId="01226A8F" w14:textId="77777777" w:rsidTr="008D2574">
        <w:trPr>
          <w:trHeight w:val="59"/>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4F89D" w14:textId="77777777" w:rsidR="007E7FBE" w:rsidRPr="00981208" w:rsidRDefault="007E7FBE" w:rsidP="007D3F7D">
            <w:pPr>
              <w:spacing w:after="0"/>
              <w:jc w:val="left"/>
            </w:pPr>
            <w:r w:rsidRPr="00981208">
              <w:t>Content-Type</w:t>
            </w:r>
          </w:p>
        </w:tc>
        <w:tc>
          <w:tcPr>
            <w:tcW w:w="23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26817" w14:textId="1E996181" w:rsidR="007E7FBE" w:rsidRPr="00981208" w:rsidRDefault="007E7FBE" w:rsidP="007D3F7D">
            <w:pPr>
              <w:spacing w:after="0"/>
              <w:jc w:val="left"/>
            </w:pPr>
            <w:r w:rsidRPr="00981208">
              <w:t xml:space="preserve">Length of content. </w:t>
            </w:r>
            <w:r w:rsidR="00D77E4A">
              <w:t xml:space="preserve"> </w:t>
            </w:r>
          </w:p>
        </w:tc>
        <w:tc>
          <w:tcPr>
            <w:tcW w:w="3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001804" w14:textId="77777777" w:rsidR="007E7FBE" w:rsidRPr="00981208" w:rsidRDefault="007E7FBE" w:rsidP="007D3F7D">
            <w:pPr>
              <w:spacing w:after="0"/>
              <w:jc w:val="left"/>
            </w:pPr>
            <w:r w:rsidRPr="00981208">
              <w:t>M</w:t>
            </w:r>
          </w:p>
        </w:tc>
        <w:tc>
          <w:tcPr>
            <w:tcW w:w="5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62D3E" w14:textId="77777777" w:rsidR="007E7FBE" w:rsidRPr="00981208" w:rsidRDefault="007E7FBE" w:rsidP="007D3F7D">
            <w:pPr>
              <w:spacing w:after="0"/>
              <w:jc w:val="left"/>
            </w:pPr>
            <w:r w:rsidRPr="00981208">
              <w:t>String</w:t>
            </w:r>
          </w:p>
        </w:tc>
      </w:tr>
    </w:tbl>
    <w:p w14:paraId="3DB12586" w14:textId="77777777" w:rsidR="007E7FBE" w:rsidRPr="00981208" w:rsidRDefault="007E7FBE" w:rsidP="007E7FBE">
      <w:pPr>
        <w:spacing w:after="0"/>
      </w:pPr>
      <w:r w:rsidRPr="00981208">
        <w:t xml:space="preserve"> *Mandatory / Optional</w:t>
      </w:r>
    </w:p>
    <w:p w14:paraId="1E412185" w14:textId="7E0E25F5" w:rsidR="00AA4191" w:rsidRPr="00981208" w:rsidRDefault="008D2574"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349"/>
        <w:gridCol w:w="7066"/>
        <w:gridCol w:w="1545"/>
      </w:tblGrid>
      <w:tr w:rsidR="007E7FBE" w:rsidRPr="00981208" w14:paraId="48CC7E3A" w14:textId="77777777" w:rsidTr="008145B0">
        <w:trPr>
          <w:trHeight w:val="196"/>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8921CA" w14:textId="77777777" w:rsidR="007E7FBE" w:rsidRPr="00981208" w:rsidRDefault="007E7FBE" w:rsidP="007D3F7D">
            <w:pPr>
              <w:spacing w:after="0"/>
              <w:jc w:val="left"/>
            </w:pPr>
            <w:r w:rsidRPr="00981208">
              <w:t>Parameter</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E22CDB" w14:textId="77777777" w:rsidR="007E7FBE" w:rsidRPr="00981208" w:rsidRDefault="007E7FBE" w:rsidP="007D3F7D">
            <w:pPr>
              <w:spacing w:after="0"/>
              <w:jc w:val="left"/>
            </w:pPr>
            <w:r w:rsidRPr="00981208">
              <w:t>Description</w:t>
            </w:r>
          </w:p>
        </w:tc>
        <w:tc>
          <w:tcPr>
            <w:tcW w:w="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DFABBE" w14:textId="77777777" w:rsidR="007E7FBE" w:rsidRPr="00981208" w:rsidRDefault="007E7FBE" w:rsidP="007D3F7D">
            <w:pPr>
              <w:spacing w:after="0"/>
              <w:jc w:val="left"/>
            </w:pPr>
            <w:r w:rsidRPr="00981208">
              <w:t>Type</w:t>
            </w:r>
          </w:p>
        </w:tc>
      </w:tr>
      <w:tr w:rsidR="007E7FBE" w:rsidRPr="00981208" w14:paraId="78D7FF01"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3479E" w14:textId="77777777" w:rsidR="007E7FBE" w:rsidRPr="00981208" w:rsidRDefault="007E7FBE" w:rsidP="007D3F7D">
            <w:pPr>
              <w:spacing w:after="0"/>
              <w:jc w:val="left"/>
            </w:pPr>
            <w:r w:rsidRPr="00981208">
              <w:t>Server</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AF5C5A" w14:textId="77777777" w:rsidR="007E7FBE" w:rsidRPr="00981208" w:rsidRDefault="007E7FBE" w:rsidP="007D3F7D">
            <w:pPr>
              <w:spacing w:after="0"/>
              <w:jc w:val="left"/>
            </w:pPr>
            <w:r w:rsidRPr="00981208">
              <w:t>Contains information about how the server handles requests [e.g., Werkzeug/2.1.2 Python/3.9.7]</w:t>
            </w:r>
          </w:p>
        </w:tc>
        <w:tc>
          <w:tcPr>
            <w:tcW w:w="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76CE5F" w14:textId="77777777" w:rsidR="007E7FBE" w:rsidRPr="00981208" w:rsidRDefault="007E7FBE" w:rsidP="007D3F7D">
            <w:pPr>
              <w:spacing w:after="0"/>
              <w:jc w:val="left"/>
            </w:pPr>
            <w:r w:rsidRPr="00981208">
              <w:t>String</w:t>
            </w:r>
          </w:p>
        </w:tc>
      </w:tr>
      <w:tr w:rsidR="007E7FBE" w:rsidRPr="00981208" w14:paraId="31AC5F19"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5ECA2B" w14:textId="77777777" w:rsidR="007E7FBE" w:rsidRPr="00981208" w:rsidRDefault="007E7FBE" w:rsidP="007D3F7D">
            <w:pPr>
              <w:spacing w:after="0"/>
              <w:jc w:val="left"/>
            </w:pPr>
            <w:r w:rsidRPr="00981208">
              <w:t>Content-Type</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E9062" w14:textId="77777777" w:rsidR="007E7FBE" w:rsidRPr="00981208" w:rsidRDefault="007E7FBE" w:rsidP="007D3F7D">
            <w:pPr>
              <w:spacing w:after="0"/>
              <w:jc w:val="left"/>
            </w:pPr>
            <w:r w:rsidRPr="00981208">
              <w:t>Length of the content</w:t>
            </w:r>
          </w:p>
        </w:tc>
        <w:tc>
          <w:tcPr>
            <w:tcW w:w="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60BB8" w14:textId="77777777" w:rsidR="007E7FBE" w:rsidRPr="00981208" w:rsidRDefault="007E7FBE" w:rsidP="007D3F7D">
            <w:pPr>
              <w:spacing w:after="0"/>
              <w:jc w:val="left"/>
            </w:pPr>
            <w:r w:rsidRPr="00981208">
              <w:t>String</w:t>
            </w:r>
          </w:p>
        </w:tc>
      </w:tr>
      <w:tr w:rsidR="007E7FBE" w:rsidRPr="00981208" w14:paraId="693E4B93"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8FFF9" w14:textId="77777777" w:rsidR="007E7FBE" w:rsidRPr="00981208" w:rsidRDefault="007E7FBE" w:rsidP="007D3F7D">
            <w:pPr>
              <w:spacing w:after="0"/>
              <w:jc w:val="left"/>
            </w:pPr>
            <w:r w:rsidRPr="00981208">
              <w:t>Date</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0CEA6" w14:textId="77777777" w:rsidR="007E7FBE" w:rsidRPr="00981208" w:rsidRDefault="007E7FBE" w:rsidP="007D3F7D">
            <w:pPr>
              <w:spacing w:after="0"/>
              <w:jc w:val="left"/>
            </w:pPr>
            <w:r w:rsidRPr="00981208">
              <w:t>Date of operation execution e.g. - [Tue, 17 May 2022 06:30:16 GMT]</w:t>
            </w:r>
          </w:p>
        </w:tc>
        <w:tc>
          <w:tcPr>
            <w:tcW w:w="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D46BF4" w14:textId="77777777" w:rsidR="007E7FBE" w:rsidRPr="00981208" w:rsidRDefault="007E7FBE" w:rsidP="007D3F7D">
            <w:pPr>
              <w:spacing w:after="0"/>
              <w:jc w:val="left"/>
            </w:pPr>
            <w:r w:rsidRPr="00981208">
              <w:t>Datetime</w:t>
            </w:r>
          </w:p>
        </w:tc>
      </w:tr>
      <w:tr w:rsidR="007E7FBE" w:rsidRPr="00981208" w14:paraId="4A365773" w14:textId="77777777" w:rsidTr="008145B0">
        <w:trPr>
          <w:trHeight w:val="54"/>
        </w:trPr>
        <w:tc>
          <w:tcPr>
            <w:tcW w:w="1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641BD" w14:textId="77777777" w:rsidR="007E7FBE" w:rsidRPr="00981208" w:rsidRDefault="007E7FBE" w:rsidP="007D3F7D">
            <w:pPr>
              <w:spacing w:after="0"/>
              <w:jc w:val="left"/>
            </w:pPr>
            <w:r w:rsidRPr="00981208">
              <w:t>Content-Length</w:t>
            </w:r>
          </w:p>
        </w:tc>
        <w:tc>
          <w:tcPr>
            <w:tcW w:w="2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4A263" w14:textId="77777777" w:rsidR="007E7FBE" w:rsidRPr="00981208" w:rsidRDefault="007E7FBE" w:rsidP="007D3F7D">
            <w:pPr>
              <w:spacing w:after="0"/>
              <w:jc w:val="left"/>
            </w:pPr>
            <w:r w:rsidRPr="00981208">
              <w:t>Length of the content</w:t>
            </w:r>
          </w:p>
        </w:tc>
        <w:tc>
          <w:tcPr>
            <w:tcW w:w="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688AE" w14:textId="77777777" w:rsidR="007E7FBE" w:rsidRPr="00981208" w:rsidRDefault="007E7FBE" w:rsidP="007D3F7D">
            <w:pPr>
              <w:spacing w:after="0"/>
              <w:jc w:val="left"/>
            </w:pPr>
            <w:r w:rsidRPr="00981208">
              <w:t>Bytes</w:t>
            </w:r>
          </w:p>
        </w:tc>
      </w:tr>
    </w:tbl>
    <w:p w14:paraId="4F614619" w14:textId="74D1D90C" w:rsidR="00AA4191" w:rsidRDefault="003073A5"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AA4191" w14:paraId="65D3EFD1" w14:textId="77777777" w:rsidTr="003073A5">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ABFFF3" w14:textId="77777777" w:rsidR="00AA4191" w:rsidRPr="003073A5" w:rsidRDefault="00AA4191" w:rsidP="007D3F7D">
            <w:pPr>
              <w:spacing w:after="0"/>
              <w:jc w:val="left"/>
              <w:rPr>
                <w:color w:val="000000" w:themeColor="text1"/>
              </w:rPr>
            </w:pPr>
            <w:r w:rsidRPr="003073A5">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86C8D8" w14:textId="77777777" w:rsidR="00AA4191" w:rsidRPr="003073A5" w:rsidRDefault="00AA4191" w:rsidP="007D3F7D">
            <w:pPr>
              <w:spacing w:after="0"/>
              <w:jc w:val="left"/>
              <w:rPr>
                <w:color w:val="000000" w:themeColor="text1"/>
              </w:rPr>
            </w:pPr>
            <w:r w:rsidRPr="003073A5">
              <w:rPr>
                <w:color w:val="000000" w:themeColor="text1"/>
              </w:rPr>
              <w:t>Result Description</w:t>
            </w:r>
          </w:p>
        </w:tc>
      </w:tr>
      <w:tr w:rsidR="00AA4191" w14:paraId="76ED02E5"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40DC1" w14:textId="77777777" w:rsidR="00AA4191" w:rsidRDefault="00AA4191" w:rsidP="007D3F7D">
            <w:pPr>
              <w:spacing w:after="0"/>
              <w:jc w:val="left"/>
            </w:pPr>
            <w: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05D02" w14:textId="4CC42B9D" w:rsidR="00AA4191" w:rsidRDefault="00AA4191"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7FA856B2" w14:textId="28C6C9C5" w:rsidR="003073A5" w:rsidRDefault="003073A5" w:rsidP="001F2913">
      <w:pPr>
        <w:pStyle w:val="Heading4"/>
        <w:sectPr w:rsidR="003073A5" w:rsidSect="00B16C41">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AA4191" w14:paraId="5C273575"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6305D2" w14:textId="77777777" w:rsidR="00AA4191" w:rsidRDefault="00AA4191" w:rsidP="007D3F7D">
            <w:pPr>
              <w:spacing w:after="0"/>
              <w:jc w:val="left"/>
            </w:pPr>
            <w: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E32827" w14:textId="77777777" w:rsidR="00AA4191" w:rsidRDefault="00AA4191" w:rsidP="007D3F7D">
            <w:pPr>
              <w:spacing w:after="0"/>
              <w:jc w:val="left"/>
            </w:pPr>
            <w: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881200" w14:textId="77777777" w:rsidR="00AA4191" w:rsidRDefault="00AA4191" w:rsidP="007D3F7D">
            <w:pPr>
              <w:spacing w:after="0"/>
              <w:jc w:val="left"/>
            </w:pPr>
            <w:r>
              <w:t>Error Description</w:t>
            </w:r>
          </w:p>
        </w:tc>
      </w:tr>
      <w:tr w:rsidR="00AA4191" w14:paraId="2534DA17"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AB0D4" w14:textId="77777777" w:rsidR="00AA4191" w:rsidRDefault="00AA4191" w:rsidP="007D3F7D">
            <w:pPr>
              <w:spacing w:after="0"/>
              <w:jc w:val="left"/>
            </w:pPr>
            <w: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EACD3" w14:textId="77777777" w:rsidR="00AA4191" w:rsidRDefault="00AA4191" w:rsidP="007D3F7D">
            <w:pPr>
              <w:spacing w:after="0"/>
              <w:jc w:val="left"/>
            </w:pPr>
            <w: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590580" w14:textId="0A4ABE7E" w:rsidR="00AA4191" w:rsidRDefault="00AA4191"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AA4191" w14:paraId="314C158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F6EFB" w14:textId="77777777" w:rsidR="00AA4191" w:rsidRDefault="00AA4191" w:rsidP="007D3F7D">
            <w:pPr>
              <w:spacing w:after="0"/>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719017" w14:textId="77777777" w:rsidR="00AA4191" w:rsidRDefault="00AA4191" w:rsidP="007D3F7D">
            <w:pPr>
              <w:spacing w:after="0"/>
              <w:jc w:val="left"/>
            </w:pPr>
            <w: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7094A" w14:textId="558A2A8A" w:rsidR="00AA4191" w:rsidRDefault="00AA4191" w:rsidP="003073A5">
            <w:pPr>
              <w:spacing w:after="0" w:line="252" w:lineRule="auto"/>
              <w:jc w:val="left"/>
            </w:pPr>
            <w:r>
              <w:t>Unauthorized User</w:t>
            </w:r>
            <w:r w:rsidR="003073A5">
              <w:t xml:space="preserve"> or </w:t>
            </w:r>
            <w:r w:rsidR="005034C1">
              <w:t>Header Token</w:t>
            </w:r>
            <w:r>
              <w:t xml:space="preserve"> could be missing</w:t>
            </w:r>
          </w:p>
        </w:tc>
      </w:tr>
      <w:tr w:rsidR="00AA4191" w14:paraId="529FD910"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E1C37D" w14:textId="77777777" w:rsidR="00AA4191" w:rsidRDefault="00AA4191" w:rsidP="007D3F7D">
            <w:pPr>
              <w:spacing w:after="0"/>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157324" w14:textId="77777777" w:rsidR="00AA4191" w:rsidRDefault="00AA4191" w:rsidP="007D3F7D">
            <w:pPr>
              <w:spacing w:after="0"/>
              <w:jc w:val="left"/>
            </w:pPr>
            <w: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EF1906" w14:textId="77777777" w:rsidR="00AA4191" w:rsidRDefault="00AA4191" w:rsidP="007D3F7D">
            <w:pPr>
              <w:spacing w:after="0" w:line="252" w:lineRule="auto"/>
              <w:jc w:val="left"/>
            </w:pPr>
            <w:r>
              <w:t>Bad request</w:t>
            </w:r>
          </w:p>
        </w:tc>
      </w:tr>
    </w:tbl>
    <w:p w14:paraId="2DA5A941" w14:textId="77777777" w:rsidR="003073A5" w:rsidRDefault="003073A5" w:rsidP="001F2913">
      <w:pPr>
        <w:pStyle w:val="Heading4"/>
        <w:sectPr w:rsidR="003073A5" w:rsidSect="003073A5">
          <w:type w:val="continuous"/>
          <w:pgSz w:w="15840" w:h="15840" w:orient="landscape" w:code="1"/>
          <w:pgMar w:top="1440" w:right="1440" w:bottom="1440" w:left="1440" w:header="720" w:footer="720" w:gutter="0"/>
          <w:cols w:space="720"/>
        </w:sectPr>
      </w:pPr>
      <w:bookmarkStart w:id="98" w:name="OLE_LINK143"/>
    </w:p>
    <w:p w14:paraId="5388F62A" w14:textId="77777777" w:rsidR="007E7FBE" w:rsidRPr="00981208" w:rsidRDefault="007E7FBE" w:rsidP="001F2913">
      <w:pPr>
        <w:pStyle w:val="Heading4"/>
      </w:pPr>
      <w:r w:rsidRPr="00981208">
        <w:lastRenderedPageBreak/>
        <w:t>Sample JSON Response</w:t>
      </w:r>
    </w:p>
    <w:p w14:paraId="251B0438"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w:t>
      </w:r>
    </w:p>
    <w:p w14:paraId="187D944A"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"data": {</w:t>
      </w:r>
    </w:p>
    <w:p w14:paraId="24AE9A59"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purviewEntityDef</w:t>
      </w:r>
      <w:proofErr w:type="spellEnd"/>
      <w:r w:rsidRPr="00AA4191">
        <w:rPr>
          <w:sz w:val="18"/>
          <w:szCs w:val="18"/>
          <w:lang w:eastAsia="en-IN"/>
        </w:rPr>
        <w:t>": {</w:t>
      </w:r>
    </w:p>
    <w:p w14:paraId="59641C66"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classificationDefs</w:t>
      </w:r>
      <w:proofErr w:type="spellEnd"/>
      <w:r w:rsidRPr="00AA4191">
        <w:rPr>
          <w:sz w:val="18"/>
          <w:szCs w:val="18"/>
          <w:lang w:eastAsia="en-IN"/>
        </w:rPr>
        <w:t>": [</w:t>
      </w:r>
    </w:p>
    <w:p w14:paraId="70A26D9D"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
    <w:p w14:paraId="225403D7"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"category": "CLASSIFICATION",</w:t>
      </w:r>
    </w:p>
    <w:p w14:paraId="0C2426DA"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guid</w:t>
      </w:r>
      <w:proofErr w:type="spellEnd"/>
      <w:r w:rsidRPr="00AA4191">
        <w:rPr>
          <w:sz w:val="18"/>
          <w:szCs w:val="18"/>
          <w:lang w:eastAsia="en-IN"/>
        </w:rPr>
        <w:t>": "40e64bd9-55f3-4a09-9bd6-1db18dced9dd",</w:t>
      </w:r>
    </w:p>
    <w:p w14:paraId="61F32135"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"createdBy": "admin",</w:t>
      </w:r>
    </w:p>
    <w:p w14:paraId="474DC7F1"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updatedBy</w:t>
      </w:r>
      <w:proofErr w:type="spellEnd"/>
      <w:r w:rsidRPr="00AA4191">
        <w:rPr>
          <w:sz w:val="18"/>
          <w:szCs w:val="18"/>
          <w:lang w:eastAsia="en-IN"/>
        </w:rPr>
        <w:t>": "admin",</w:t>
      </w:r>
    </w:p>
    <w:p w14:paraId="0DFC52A7"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createTime</w:t>
      </w:r>
      <w:proofErr w:type="spellEnd"/>
      <w:r w:rsidRPr="00AA4191">
        <w:rPr>
          <w:sz w:val="18"/>
          <w:szCs w:val="18"/>
          <w:lang w:eastAsia="en-IN"/>
        </w:rPr>
        <w:t>": 1716773705964,</w:t>
      </w:r>
    </w:p>
    <w:p w14:paraId="23FB8BF0"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updateTime</w:t>
      </w:r>
      <w:proofErr w:type="spellEnd"/>
      <w:r w:rsidRPr="00AA4191">
        <w:rPr>
          <w:sz w:val="18"/>
          <w:szCs w:val="18"/>
          <w:lang w:eastAsia="en-IN"/>
        </w:rPr>
        <w:t>": 1716773705964,</w:t>
      </w:r>
    </w:p>
    <w:p w14:paraId="043443AB"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"version": 1,</w:t>
      </w:r>
    </w:p>
    <w:p w14:paraId="6414A38D"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"name": "MICROSOFT.GOVERNMENT.CYPRUS.TAX.IDENTIFICATION.NUMBER",</w:t>
      </w:r>
    </w:p>
    <w:p w14:paraId="06D34D6A"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"description": "Cyprus Tax Identification Number",</w:t>
      </w:r>
    </w:p>
    <w:p w14:paraId="734D9247"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typeVersion</w:t>
      </w:r>
      <w:proofErr w:type="spellEnd"/>
      <w:r w:rsidRPr="00AA4191">
        <w:rPr>
          <w:sz w:val="18"/>
          <w:szCs w:val="18"/>
          <w:lang w:eastAsia="en-IN"/>
        </w:rPr>
        <w:t>": "1.0",</w:t>
      </w:r>
    </w:p>
    <w:p w14:paraId="01F1A588"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attributeDefs</w:t>
      </w:r>
      <w:proofErr w:type="spellEnd"/>
      <w:r w:rsidRPr="00AA4191">
        <w:rPr>
          <w:sz w:val="18"/>
          <w:szCs w:val="18"/>
          <w:lang w:eastAsia="en-IN"/>
        </w:rPr>
        <w:t>": [],</w:t>
      </w:r>
    </w:p>
    <w:p w14:paraId="2E681013"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superTypes</w:t>
      </w:r>
      <w:proofErr w:type="spellEnd"/>
      <w:r w:rsidRPr="00AA4191">
        <w:rPr>
          <w:sz w:val="18"/>
          <w:szCs w:val="18"/>
          <w:lang w:eastAsia="en-IN"/>
        </w:rPr>
        <w:t>": [</w:t>
      </w:r>
    </w:p>
    <w:p w14:paraId="693D6F2F"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"MICROSOFT.BASE.CLASSIFICATION"</w:t>
      </w:r>
    </w:p>
    <w:p w14:paraId="0646E04E" w14:textId="7EF43A2B" w:rsidR="00E64E41" w:rsidRPr="00AA4191" w:rsidRDefault="002E5ACE" w:rsidP="002E5ACE">
      <w:pPr>
        <w:spacing w:after="0" w:line="240" w:lineRule="auto"/>
        <w:jc w:val="left"/>
        <w:rPr>
          <w:sz w:val="18"/>
          <w:szCs w:val="18"/>
          <w:lang w:eastAsia="en-IN"/>
        </w:rPr>
      </w:pPr>
      <w:bookmarkStart w:id="99" w:name="OLE_LINK97"/>
      <w:bookmarkStart w:id="100" w:name="OLE_LINK98"/>
      <w:r w:rsidRPr="00AA4191">
        <w:rPr>
          <w:sz w:val="18"/>
          <w:szCs w:val="18"/>
          <w:lang w:eastAsia="en-IN"/>
        </w:rPr>
        <w:t xml:space="preserve">          ],</w:t>
      </w:r>
    </w:p>
    <w:p w14:paraId="3810FCE3" w14:textId="324B1A90" w:rsidR="002E5ACE" w:rsidRPr="00AA4191" w:rsidRDefault="002E5ACE" w:rsidP="002E5ACE">
      <w:pPr>
        <w:spacing w:after="0" w:line="240" w:lineRule="auto"/>
        <w:jc w:val="left"/>
        <w:rPr>
          <w:sz w:val="18"/>
          <w:szCs w:val="18"/>
          <w:lang w:eastAsia="en-IN"/>
        </w:rPr>
      </w:pPr>
      <w:r w:rsidRPr="00AA4191">
        <w:rPr>
          <w:sz w:val="18"/>
          <w:szCs w:val="18"/>
          <w:lang w:eastAsia="en-IN"/>
        </w:rPr>
        <w:t>"</w:t>
      </w:r>
      <w:proofErr w:type="spellStart"/>
      <w:r w:rsidRPr="00AA4191">
        <w:rPr>
          <w:sz w:val="18"/>
          <w:szCs w:val="18"/>
          <w:lang w:eastAsia="en-IN"/>
        </w:rPr>
        <w:t>entityTypes</w:t>
      </w:r>
      <w:proofErr w:type="spellEnd"/>
      <w:r w:rsidRPr="00AA4191">
        <w:rPr>
          <w:sz w:val="18"/>
          <w:szCs w:val="18"/>
          <w:lang w:eastAsia="en-IN"/>
        </w:rPr>
        <w:t>": [],</w:t>
      </w:r>
    </w:p>
    <w:p w14:paraId="7EC270E5"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"searchable": false,</w:t>
      </w:r>
    </w:p>
    <w:p w14:paraId="0471F8A2"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"options": {</w:t>
      </w:r>
    </w:p>
    <w:p w14:paraId="235C00A5"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roofErr w:type="spellStart"/>
      <w:r w:rsidRPr="00AA4191">
        <w:rPr>
          <w:sz w:val="18"/>
          <w:szCs w:val="18"/>
          <w:lang w:eastAsia="en-IN"/>
        </w:rPr>
        <w:t>displayName</w:t>
      </w:r>
      <w:proofErr w:type="spellEnd"/>
      <w:r w:rsidRPr="00AA4191">
        <w:rPr>
          <w:sz w:val="18"/>
          <w:szCs w:val="18"/>
          <w:lang w:eastAsia="en-IN"/>
        </w:rPr>
        <w:t>": "Cyprus Tax Identification Number"</w:t>
      </w:r>
    </w:p>
    <w:p w14:paraId="1B9190B6"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
    <w:p w14:paraId="3A6956A2"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
    <w:p w14:paraId="762D4763"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
    <w:p w14:paraId="42188631"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"__</w:t>
      </w:r>
      <w:proofErr w:type="spellStart"/>
      <w:r w:rsidRPr="00AA4191">
        <w:rPr>
          <w:sz w:val="18"/>
          <w:szCs w:val="18"/>
          <w:lang w:eastAsia="en-IN"/>
        </w:rPr>
        <w:t>typename</w:t>
      </w:r>
      <w:proofErr w:type="spellEnd"/>
      <w:r w:rsidRPr="00AA4191">
        <w:rPr>
          <w:sz w:val="18"/>
          <w:szCs w:val="18"/>
          <w:lang w:eastAsia="en-IN"/>
        </w:rPr>
        <w:t>": "</w:t>
      </w:r>
      <w:proofErr w:type="spellStart"/>
      <w:r w:rsidRPr="00AA4191">
        <w:rPr>
          <w:sz w:val="18"/>
          <w:szCs w:val="18"/>
          <w:lang w:eastAsia="en-IN"/>
        </w:rPr>
        <w:t>purview_entity_response</w:t>
      </w:r>
      <w:proofErr w:type="spellEnd"/>
      <w:r w:rsidRPr="00AA4191">
        <w:rPr>
          <w:sz w:val="18"/>
          <w:szCs w:val="18"/>
          <w:lang w:eastAsia="en-IN"/>
        </w:rPr>
        <w:t>"</w:t>
      </w:r>
    </w:p>
    <w:p w14:paraId="41E0EEED" w14:textId="77777777" w:rsidR="002E5ACE" w:rsidRPr="00AA4191" w:rsidRDefault="002E5ACE" w:rsidP="002E5ACE">
      <w:pPr>
        <w:spacing w:after="0" w:line="240" w:lineRule="auto"/>
        <w:jc w:val="left"/>
        <w:rPr>
          <w:sz w:val="18"/>
          <w:szCs w:val="18"/>
          <w:lang w:eastAsia="en-IN"/>
        </w:rPr>
      </w:pPr>
      <w:r w:rsidRPr="00AA4191">
        <w:rPr>
          <w:sz w:val="18"/>
          <w:szCs w:val="18"/>
          <w:lang w:eastAsia="en-IN"/>
        </w:rPr>
        <w:t xml:space="preserve">    }</w:t>
      </w:r>
    </w:p>
    <w:p w14:paraId="3E85E709" w14:textId="77777777" w:rsidR="007E7FBE" w:rsidRPr="00AA4191" w:rsidRDefault="002E5ACE" w:rsidP="003073A5">
      <w:pPr>
        <w:spacing w:after="360" w:line="240" w:lineRule="auto"/>
        <w:jc w:val="left"/>
        <w:rPr>
          <w:sz w:val="18"/>
          <w:szCs w:val="18"/>
          <w:lang w:eastAsia="en-IN"/>
        </w:rPr>
      </w:pPr>
      <w:r w:rsidRPr="00AA4191">
        <w:rPr>
          <w:sz w:val="18"/>
          <w:szCs w:val="18"/>
          <w:lang w:eastAsia="en-IN"/>
        </w:rPr>
        <w:t xml:space="preserve">  }</w:t>
      </w:r>
    </w:p>
    <w:bookmarkEnd w:id="98"/>
    <w:p w14:paraId="0BCF4E1B" w14:textId="5FB8C3A7" w:rsidR="00AA4191" w:rsidRDefault="003073A5" w:rsidP="001F2913">
      <w:pPr>
        <w:pStyle w:val="Heading4"/>
        <w:rPr>
          <w:lang w:eastAsia="en-IN"/>
        </w:rPr>
      </w:pPr>
      <w:r>
        <w:rPr>
          <w:lang w:eastAsia="en-IN"/>
        </w:rPr>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595"/>
        <w:gridCol w:w="6477"/>
        <w:gridCol w:w="3888"/>
      </w:tblGrid>
      <w:tr w:rsidR="00AA4191" w14:paraId="37213022" w14:textId="77777777" w:rsidTr="003073A5">
        <w:trPr>
          <w:trHeight w:val="196"/>
        </w:trPr>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A29BE0" w14:textId="77777777" w:rsidR="00AA4191" w:rsidRPr="00AA4191" w:rsidRDefault="00AA4191" w:rsidP="007D3F7D">
            <w:pPr>
              <w:spacing w:after="0"/>
              <w:jc w:val="left"/>
              <w:rPr>
                <w:sz w:val="18"/>
                <w:szCs w:val="20"/>
              </w:rPr>
            </w:pPr>
            <w:r w:rsidRPr="00AA4191">
              <w:rPr>
                <w:sz w:val="18"/>
                <w:szCs w:val="20"/>
              </w:rPr>
              <w:t>Operation name</w:t>
            </w:r>
          </w:p>
        </w:tc>
        <w:tc>
          <w:tcPr>
            <w:tcW w:w="2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42B592" w14:textId="77777777" w:rsidR="00AA4191" w:rsidRPr="00AA4191" w:rsidRDefault="00AA4191" w:rsidP="007D3F7D">
            <w:pPr>
              <w:spacing w:after="0"/>
              <w:jc w:val="left"/>
              <w:rPr>
                <w:sz w:val="18"/>
                <w:szCs w:val="20"/>
              </w:rPr>
            </w:pPr>
            <w:r w:rsidRPr="00AA4191">
              <w:rPr>
                <w:sz w:val="18"/>
                <w:szCs w:val="20"/>
              </w:rPr>
              <w:t>Query</w:t>
            </w:r>
          </w:p>
        </w:tc>
        <w:tc>
          <w:tcPr>
            <w:tcW w:w="1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3C80AD" w14:textId="77777777" w:rsidR="00AA4191" w:rsidRPr="00AA4191" w:rsidRDefault="00AA4191" w:rsidP="007D3F7D">
            <w:pPr>
              <w:spacing w:after="0"/>
              <w:jc w:val="left"/>
              <w:rPr>
                <w:sz w:val="18"/>
                <w:szCs w:val="20"/>
              </w:rPr>
            </w:pPr>
            <w:r w:rsidRPr="00AA4191">
              <w:rPr>
                <w:sz w:val="18"/>
                <w:szCs w:val="20"/>
              </w:rPr>
              <w:t>Variable</w:t>
            </w:r>
          </w:p>
        </w:tc>
      </w:tr>
      <w:tr w:rsidR="00AA4191" w14:paraId="7276FB1A" w14:textId="77777777" w:rsidTr="003073A5">
        <w:trPr>
          <w:trHeight w:val="54"/>
        </w:trPr>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0668A" w14:textId="77777777" w:rsidR="00AA4191" w:rsidRPr="00AA4191" w:rsidRDefault="00AA4191" w:rsidP="007D3F7D">
            <w:pPr>
              <w:spacing w:after="0"/>
              <w:jc w:val="left"/>
              <w:rPr>
                <w:sz w:val="18"/>
                <w:szCs w:val="20"/>
              </w:rPr>
            </w:pPr>
            <w:proofErr w:type="spellStart"/>
            <w:r w:rsidRPr="00AA4191">
              <w:rPr>
                <w:rFonts w:ascii="Consolas" w:hAnsi="Consolas"/>
                <w:sz w:val="18"/>
                <w:szCs w:val="20"/>
                <w:shd w:val="clear" w:color="auto" w:fill="FFFFFF"/>
              </w:rPr>
              <w:t>purviewMetadata</w:t>
            </w:r>
            <w:proofErr w:type="spellEnd"/>
          </w:p>
        </w:tc>
        <w:tc>
          <w:tcPr>
            <w:tcW w:w="2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A7BF9" w14:textId="77777777" w:rsidR="00AA4191" w:rsidRPr="00AA4191" w:rsidRDefault="00AA4191" w:rsidP="007D3F7D">
            <w:pPr>
              <w:spacing w:after="0"/>
              <w:jc w:val="left"/>
              <w:rPr>
                <w:sz w:val="18"/>
                <w:szCs w:val="20"/>
              </w:rPr>
            </w:pPr>
            <w:r w:rsidRPr="00AA4191">
              <w:rPr>
                <w:rFonts w:ascii="Consolas" w:hAnsi="Consolas"/>
                <w:sz w:val="18"/>
                <w:szCs w:val="20"/>
                <w:shd w:val="clear" w:color="auto" w:fill="FFFFFF"/>
              </w:rPr>
              <w:t xml:space="preserve">query </w:t>
            </w:r>
            <w:proofErr w:type="spellStart"/>
            <w:r w:rsidRPr="00AA4191">
              <w:rPr>
                <w:rFonts w:ascii="Consolas" w:hAnsi="Consolas"/>
                <w:sz w:val="18"/>
                <w:szCs w:val="20"/>
                <w:shd w:val="clear" w:color="auto" w:fill="FFFFFF"/>
              </w:rPr>
              <w:t>purviewEntityDef</w:t>
            </w:r>
            <w:proofErr w:type="spellEnd"/>
            <w:r w:rsidRPr="00AA4191">
              <w:rPr>
                <w:rFonts w:ascii="Consolas" w:hAnsi="Consolas"/>
                <w:sz w:val="18"/>
                <w:szCs w:val="20"/>
                <w:shd w:val="clear" w:color="auto" w:fill="FFFFFF"/>
              </w:rPr>
              <w:t xml:space="preserve"> {</w:t>
            </w:r>
            <w:r w:rsidRPr="00AA4191">
              <w:rPr>
                <w:rFonts w:ascii="Consolas" w:hAnsi="Consolas"/>
                <w:sz w:val="18"/>
                <w:szCs w:val="20"/>
              </w:rPr>
              <w:br/>
            </w:r>
            <w:proofErr w:type="spellStart"/>
            <w:r w:rsidRPr="00AA4191">
              <w:rPr>
                <w:rFonts w:ascii="Consolas" w:hAnsi="Consolas"/>
                <w:sz w:val="18"/>
                <w:szCs w:val="20"/>
                <w:shd w:val="clear" w:color="auto" w:fill="FFFFFF"/>
              </w:rPr>
              <w:t>purviewEntityDef</w:t>
            </w:r>
            <w:proofErr w:type="spellEnd"/>
            <w:r w:rsidRPr="00AA4191">
              <w:rPr>
                <w:rFonts w:ascii="Consolas" w:hAnsi="Consolas"/>
                <w:sz w:val="18"/>
                <w:szCs w:val="20"/>
                <w:shd w:val="clear" w:color="auto" w:fill="FFFFFF"/>
              </w:rPr>
              <w:t>{</w:t>
            </w:r>
            <w:r w:rsidRPr="00AA4191">
              <w:rPr>
                <w:rFonts w:ascii="Consolas" w:hAnsi="Consolas"/>
                <w:sz w:val="18"/>
                <w:szCs w:val="20"/>
              </w:rPr>
              <w:br/>
            </w:r>
            <w:proofErr w:type="spellStart"/>
            <w:r w:rsidRPr="00AA4191">
              <w:rPr>
                <w:rFonts w:ascii="Consolas" w:hAnsi="Consolas"/>
                <w:sz w:val="18"/>
                <w:szCs w:val="20"/>
                <w:shd w:val="clear" w:color="auto" w:fill="FFFFFF"/>
              </w:rPr>
              <w:t>classificationDefs</w:t>
            </w:r>
            <w:proofErr w:type="spellEnd"/>
            <w:r w:rsidRPr="00AA4191">
              <w:rPr>
                <w:rFonts w:ascii="Consolas" w:hAnsi="Consolas"/>
                <w:sz w:val="18"/>
                <w:szCs w:val="20"/>
              </w:rPr>
              <w:br/>
            </w:r>
            <w:r w:rsidRPr="00AA4191">
              <w:rPr>
                <w:rFonts w:ascii="Consolas" w:hAnsi="Consolas"/>
                <w:sz w:val="18"/>
                <w:szCs w:val="20"/>
                <w:shd w:val="clear" w:color="auto" w:fill="FFFFFF"/>
              </w:rPr>
              <w:t>__</w:t>
            </w:r>
            <w:proofErr w:type="spellStart"/>
            <w:r w:rsidRPr="00AA4191">
              <w:rPr>
                <w:rFonts w:ascii="Consolas" w:hAnsi="Consolas"/>
                <w:sz w:val="18"/>
                <w:szCs w:val="20"/>
                <w:shd w:val="clear" w:color="auto" w:fill="FFFFFF"/>
              </w:rPr>
              <w:t>typename</w:t>
            </w:r>
            <w:proofErr w:type="spellEnd"/>
            <w:r w:rsidRPr="00AA4191">
              <w:rPr>
                <w:rFonts w:ascii="Consolas" w:hAnsi="Consolas"/>
                <w:sz w:val="18"/>
                <w:szCs w:val="20"/>
              </w:rPr>
              <w:br/>
            </w:r>
            <w:r w:rsidRPr="00AA4191">
              <w:rPr>
                <w:rFonts w:ascii="Consolas" w:hAnsi="Consolas"/>
                <w:sz w:val="18"/>
                <w:szCs w:val="20"/>
                <w:shd w:val="clear" w:color="auto" w:fill="FFFFFF"/>
              </w:rPr>
              <w:t>}</w:t>
            </w:r>
            <w:r w:rsidRPr="00AA4191">
              <w:rPr>
                <w:rFonts w:ascii="Consolas" w:hAnsi="Consolas"/>
                <w:sz w:val="18"/>
                <w:szCs w:val="20"/>
              </w:rPr>
              <w:br/>
            </w:r>
            <w:r w:rsidRPr="00AA4191">
              <w:rPr>
                <w:rFonts w:ascii="Consolas" w:hAnsi="Consolas"/>
                <w:sz w:val="18"/>
                <w:szCs w:val="20"/>
                <w:shd w:val="clear" w:color="auto" w:fill="FFFFFF"/>
              </w:rPr>
              <w:t>}</w:t>
            </w:r>
          </w:p>
        </w:tc>
        <w:tc>
          <w:tcPr>
            <w:tcW w:w="1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2D002" w14:textId="77777777" w:rsidR="00AA4191" w:rsidRPr="00AA4191" w:rsidRDefault="00AA4191" w:rsidP="007D3F7D">
            <w:pPr>
              <w:spacing w:after="0"/>
              <w:jc w:val="left"/>
              <w:rPr>
                <w:sz w:val="18"/>
                <w:szCs w:val="20"/>
              </w:rPr>
            </w:pPr>
            <w:r w:rsidRPr="00AA4191">
              <w:rPr>
                <w:sz w:val="18"/>
                <w:szCs w:val="20"/>
              </w:rPr>
              <w:t>"variables": {</w:t>
            </w:r>
          </w:p>
          <w:p w14:paraId="68D29A51" w14:textId="77777777" w:rsidR="00AA4191" w:rsidRPr="00AA4191" w:rsidRDefault="00AA4191" w:rsidP="007D3F7D">
            <w:pPr>
              <w:spacing w:after="0"/>
              <w:jc w:val="left"/>
              <w:rPr>
                <w:sz w:val="18"/>
                <w:szCs w:val="20"/>
              </w:rPr>
            </w:pPr>
            <w:r w:rsidRPr="00AA4191">
              <w:rPr>
                <w:sz w:val="18"/>
                <w:szCs w:val="20"/>
              </w:rPr>
              <w:t>},</w:t>
            </w:r>
          </w:p>
        </w:tc>
      </w:tr>
    </w:tbl>
    <w:p w14:paraId="137E444A" w14:textId="77777777" w:rsidR="003073A5" w:rsidRDefault="003073A5" w:rsidP="00AA4191">
      <w:pPr>
        <w:pStyle w:val="Heading3"/>
        <w:sectPr w:rsidR="003073A5" w:rsidSect="003073A5">
          <w:pgSz w:w="15840" w:h="15840" w:orient="landscape" w:code="1"/>
          <w:pgMar w:top="1440" w:right="1440" w:bottom="1440" w:left="1440" w:header="720" w:footer="720" w:gutter="0"/>
          <w:cols w:space="720"/>
        </w:sectPr>
      </w:pPr>
      <w:bookmarkStart w:id="101" w:name="OLE_LINK107"/>
      <w:bookmarkStart w:id="102" w:name="OLE_LINK82"/>
      <w:bookmarkStart w:id="103" w:name="OLE_LINK80"/>
      <w:bookmarkEnd w:id="96"/>
      <w:bookmarkEnd w:id="99"/>
      <w:bookmarkEnd w:id="100"/>
    </w:p>
    <w:p w14:paraId="2390D8A9" w14:textId="2DB49F52" w:rsidR="00254AF3" w:rsidRPr="00981208" w:rsidRDefault="00254AF3" w:rsidP="00AA4191">
      <w:pPr>
        <w:pStyle w:val="Heading3"/>
      </w:pPr>
      <w:bookmarkStart w:id="104" w:name="_Toc220931945"/>
      <w:r w:rsidRPr="00AA4191">
        <w:lastRenderedPageBreak/>
        <w:t xml:space="preserve">POST </w:t>
      </w:r>
      <w:r w:rsidR="00A7204F">
        <w:t>-</w:t>
      </w:r>
      <w:r w:rsidR="00AA4191">
        <w:t xml:space="preserve"> </w:t>
      </w:r>
      <w:r w:rsidR="00BB3686" w:rsidRPr="00AA4191">
        <w:t>Classification</w:t>
      </w:r>
      <w:bookmarkEnd w:id="104"/>
    </w:p>
    <w:p w14:paraId="06D486D1" w14:textId="6FAE1D59" w:rsidR="00254AF3" w:rsidRPr="003073A5" w:rsidRDefault="00254AF3" w:rsidP="003073A5">
      <w:r w:rsidRPr="003073A5">
        <w:t xml:space="preserve">This microservice is a POST call to the Query </w:t>
      </w:r>
      <w:r w:rsidR="0037549D" w:rsidRPr="003073A5">
        <w:t>Engine</w:t>
      </w:r>
      <w:r w:rsidRPr="003073A5">
        <w:t xml:space="preserve"> server hosted at the </w:t>
      </w:r>
      <w:r w:rsidR="0037549D" w:rsidRPr="003073A5">
        <w:t>backend</w:t>
      </w:r>
      <w:r w:rsidRPr="003073A5">
        <w:t xml:space="preserve"> to get </w:t>
      </w:r>
      <w:r w:rsidR="00935B51" w:rsidRPr="003073A5">
        <w:t xml:space="preserve">the </w:t>
      </w:r>
      <w:r w:rsidRPr="003073A5">
        <w:t>list of technical asset type</w:t>
      </w:r>
      <w:r w:rsidR="00935B51" w:rsidRPr="003073A5">
        <w:t>s</w:t>
      </w:r>
      <w:r w:rsidRPr="003073A5">
        <w:t xml:space="preserve"> for filter option</w:t>
      </w:r>
      <w:r w:rsidR="00935B51" w:rsidRPr="003073A5">
        <w:t>s</w:t>
      </w:r>
      <w:r w:rsidRPr="003073A5">
        <w:t xml:space="preserve"> under asset type</w:t>
      </w:r>
      <w:r w:rsidR="00D45435" w:rsidRPr="003073A5">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451B4A" w14:paraId="1E18D727"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39E88C" w14:textId="77777777" w:rsidR="00451B4A" w:rsidRDefault="00451B4A"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9B264B" w14:textId="77777777" w:rsidR="00451B4A" w:rsidRDefault="00451B4A" w:rsidP="007D3F7D">
            <w:pPr>
              <w:spacing w:after="0"/>
              <w:jc w:val="left"/>
            </w:pPr>
            <w:r>
              <w:t xml:space="preserve"> HTTPS</w:t>
            </w:r>
          </w:p>
        </w:tc>
      </w:tr>
      <w:tr w:rsidR="00451B4A" w14:paraId="53529F50"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02A6B8" w14:textId="03DCDDB6" w:rsidR="00451B4A" w:rsidRDefault="00451B4A"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2B97D" w14:textId="77777777" w:rsidR="00451B4A" w:rsidRDefault="00451B4A" w:rsidP="007D3F7D">
            <w:pPr>
              <w:spacing w:after="0"/>
              <w:jc w:val="left"/>
            </w:pPr>
            <w:hyperlink r:id="rId41" w:history="1">
              <w:r>
                <w:rPr>
                  <w:rStyle w:val="Hyperlink"/>
                </w:rPr>
                <w:t>https://ix-dev-apimgmt.azure-api.net/query-engine-api?subscription-key=**************</w:t>
              </w:r>
            </w:hyperlink>
            <w:r>
              <w:t xml:space="preserve"> </w:t>
            </w:r>
          </w:p>
        </w:tc>
      </w:tr>
      <w:tr w:rsidR="00451B4A" w14:paraId="75BDAAA9"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B6B507" w14:textId="77777777" w:rsidR="00451B4A" w:rsidRDefault="00451B4A"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B95C6" w14:textId="77777777" w:rsidR="00451B4A" w:rsidRDefault="00451B4A" w:rsidP="007D3F7D">
            <w:pPr>
              <w:spacing w:after="0"/>
              <w:jc w:val="left"/>
            </w:pPr>
            <w:r>
              <w:t xml:space="preserve"> POST</w:t>
            </w:r>
          </w:p>
        </w:tc>
      </w:tr>
      <w:tr w:rsidR="00451B4A" w14:paraId="29106FB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491E84" w14:textId="77777777" w:rsidR="00451B4A" w:rsidRDefault="00451B4A"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247103" w14:textId="77777777" w:rsidR="00451B4A" w:rsidRDefault="00451B4A" w:rsidP="007D3F7D">
            <w:pPr>
              <w:spacing w:after="0"/>
              <w:jc w:val="left"/>
            </w:pPr>
            <w:r>
              <w:t>application / json</w:t>
            </w:r>
          </w:p>
        </w:tc>
      </w:tr>
      <w:tr w:rsidR="00451B4A" w14:paraId="4D36EC2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9B4BA5" w14:textId="77777777" w:rsidR="00451B4A" w:rsidRDefault="00451B4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1FCAA" w14:textId="77777777" w:rsidR="00451B4A" w:rsidRDefault="00451B4A" w:rsidP="007D3F7D">
            <w:pPr>
              <w:spacing w:after="0"/>
              <w:jc w:val="left"/>
            </w:pPr>
            <w:r>
              <w:t>Query Parameter: Subscription-key of the application (example, query engine)</w:t>
            </w:r>
          </w:p>
        </w:tc>
      </w:tr>
      <w:tr w:rsidR="00451B4A" w14:paraId="581EC3A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0FAC87" w14:textId="77777777" w:rsidR="00451B4A" w:rsidRDefault="00451B4A"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A8EA3" w14:textId="3218ECF1" w:rsidR="00451B4A" w:rsidRDefault="00451B4A" w:rsidP="007D3F7D">
            <w:pPr>
              <w:spacing w:after="0" w:line="240" w:lineRule="auto"/>
              <w:jc w:val="left"/>
              <w:rPr>
                <w:sz w:val="18"/>
                <w:szCs w:val="18"/>
                <w:lang w:eastAsia="en-IN"/>
              </w:rPr>
            </w:pPr>
            <w:hyperlink r:id="rId42" w:history="1">
              <w:r>
                <w:rPr>
                  <w:rStyle w:val="Hyperlink"/>
                  <w:sz w:val="18"/>
                  <w:szCs w:val="18"/>
                  <w:lang w:eastAsia="en-IN"/>
                </w:rPr>
                <w:t>Link</w:t>
              </w:r>
            </w:hyperlink>
          </w:p>
        </w:tc>
      </w:tr>
    </w:tbl>
    <w:p w14:paraId="482B82AD" w14:textId="77777777" w:rsidR="00A7700E" w:rsidRPr="00A7700E" w:rsidRDefault="00A7700E" w:rsidP="00A96D19">
      <w:pPr>
        <w:pStyle w:val="Heading4"/>
      </w:pPr>
      <w:r w:rsidRPr="00A7700E">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5"/>
        <w:gridCol w:w="7561"/>
        <w:gridCol w:w="1280"/>
        <w:gridCol w:w="1534"/>
      </w:tblGrid>
      <w:tr w:rsidR="00254AF3" w:rsidRPr="00981208" w14:paraId="7E79F235" w14:textId="77777777" w:rsidTr="008145B0">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83008C" w14:textId="77777777" w:rsidR="00254AF3" w:rsidRPr="00981208" w:rsidRDefault="00254AF3" w:rsidP="007D3F7D">
            <w:pPr>
              <w:spacing w:after="0"/>
              <w:jc w:val="left"/>
            </w:pPr>
            <w:r w:rsidRPr="00981208">
              <w:t>Parameter</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B8DD3E" w14:textId="77777777" w:rsidR="00254AF3" w:rsidRPr="00981208" w:rsidRDefault="00254AF3"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0C59F5" w14:textId="77777777" w:rsidR="00254AF3" w:rsidRPr="00981208" w:rsidRDefault="00254AF3"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E3DBF4" w14:textId="77777777" w:rsidR="00254AF3" w:rsidRPr="00981208" w:rsidRDefault="00254AF3" w:rsidP="007D3F7D">
            <w:pPr>
              <w:spacing w:after="0"/>
              <w:jc w:val="left"/>
            </w:pPr>
            <w:r w:rsidRPr="00981208">
              <w:t>Type</w:t>
            </w:r>
          </w:p>
        </w:tc>
      </w:tr>
      <w:tr w:rsidR="00254AF3" w:rsidRPr="00981208" w14:paraId="68A53627" w14:textId="77777777" w:rsidTr="008145B0">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4DE1E7" w14:textId="77777777" w:rsidR="00254AF3" w:rsidRPr="00981208" w:rsidRDefault="00254AF3" w:rsidP="007D3F7D">
            <w:pPr>
              <w:spacing w:after="0"/>
              <w:jc w:val="left"/>
            </w:pPr>
            <w:r w:rsidRPr="00981208">
              <w:t>Authorization</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01E20" w14:textId="77777777" w:rsidR="00254AF3" w:rsidRPr="00981208" w:rsidRDefault="00254AF3"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F0AF35" w14:textId="77777777" w:rsidR="00254AF3" w:rsidRPr="00981208" w:rsidRDefault="00254AF3"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E4836" w14:textId="77777777" w:rsidR="00254AF3" w:rsidRPr="00981208" w:rsidRDefault="00254AF3" w:rsidP="007D3F7D">
            <w:pPr>
              <w:spacing w:after="0"/>
              <w:jc w:val="left"/>
            </w:pPr>
            <w:r w:rsidRPr="00981208">
              <w:t>String</w:t>
            </w:r>
          </w:p>
        </w:tc>
      </w:tr>
      <w:tr w:rsidR="00254AF3" w:rsidRPr="00981208" w14:paraId="506A8B7D" w14:textId="77777777" w:rsidTr="008145B0">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B5DA5" w14:textId="77777777" w:rsidR="00254AF3" w:rsidRPr="00981208" w:rsidRDefault="00254AF3" w:rsidP="007D3F7D">
            <w:pPr>
              <w:spacing w:after="0"/>
              <w:jc w:val="left"/>
            </w:pPr>
            <w:r w:rsidRPr="00981208">
              <w:t>Content-Type</w:t>
            </w:r>
          </w:p>
        </w:tc>
        <w:tc>
          <w:tcPr>
            <w:tcW w:w="2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456DD" w14:textId="5C3886C5" w:rsidR="00254AF3" w:rsidRPr="00981208" w:rsidRDefault="00254AF3" w:rsidP="007D3F7D">
            <w:pPr>
              <w:spacing w:after="0"/>
              <w:jc w:val="left"/>
            </w:pPr>
            <w:r w:rsidRPr="00981208">
              <w:t xml:space="preserve">Length of content. </w:t>
            </w:r>
            <w:r w:rsidR="00D77E4A">
              <w:t xml:space="preserve">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5208B" w14:textId="77777777" w:rsidR="00254AF3" w:rsidRPr="00981208" w:rsidRDefault="00254AF3"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1E608B" w14:textId="77777777" w:rsidR="00254AF3" w:rsidRPr="00981208" w:rsidRDefault="00254AF3" w:rsidP="007D3F7D">
            <w:pPr>
              <w:spacing w:after="0"/>
              <w:jc w:val="left"/>
            </w:pPr>
            <w:r w:rsidRPr="00981208">
              <w:t>String</w:t>
            </w:r>
          </w:p>
        </w:tc>
      </w:tr>
    </w:tbl>
    <w:p w14:paraId="4F7A5FC7" w14:textId="77777777" w:rsidR="00254AF3" w:rsidRPr="00981208" w:rsidRDefault="00254AF3" w:rsidP="00254AF3">
      <w:pPr>
        <w:spacing w:after="0"/>
      </w:pPr>
      <w:r w:rsidRPr="00981208">
        <w:t xml:space="preserve"> *Mandatory / Optional</w:t>
      </w:r>
    </w:p>
    <w:p w14:paraId="06EB1ED2" w14:textId="27FE9429" w:rsidR="00114E74" w:rsidRPr="00981208" w:rsidRDefault="00EF6901"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424"/>
        <w:gridCol w:w="1734"/>
      </w:tblGrid>
      <w:tr w:rsidR="00254AF3" w:rsidRPr="00981208" w14:paraId="046257F4" w14:textId="77777777" w:rsidTr="00EF6901">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19F1E0" w14:textId="77777777" w:rsidR="00254AF3" w:rsidRPr="00981208" w:rsidRDefault="00254AF3" w:rsidP="007D3F7D">
            <w:pPr>
              <w:spacing w:after="0"/>
              <w:jc w:val="left"/>
            </w:pPr>
            <w:r w:rsidRPr="00981208">
              <w:t>Parameter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60DC32" w14:textId="77777777" w:rsidR="00254AF3" w:rsidRPr="00981208" w:rsidRDefault="00254AF3" w:rsidP="007D3F7D">
            <w:pPr>
              <w:spacing w:after="0"/>
              <w:jc w:val="left"/>
            </w:pPr>
            <w:r w:rsidRPr="00981208">
              <w:t>Description</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EC1806" w14:textId="77777777" w:rsidR="00254AF3" w:rsidRPr="00981208" w:rsidRDefault="00254AF3" w:rsidP="007D3F7D">
            <w:pPr>
              <w:spacing w:after="0"/>
              <w:jc w:val="left"/>
            </w:pPr>
            <w:r w:rsidRPr="00981208">
              <w:t>Type</w:t>
            </w:r>
          </w:p>
        </w:tc>
      </w:tr>
      <w:tr w:rsidR="00254AF3" w:rsidRPr="00981208" w14:paraId="393A3BDA" w14:textId="77777777" w:rsidTr="00EF6901">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4E0D7" w14:textId="77777777" w:rsidR="00254AF3" w:rsidRPr="00981208" w:rsidRDefault="00254AF3" w:rsidP="007D3F7D">
            <w:pPr>
              <w:spacing w:after="0"/>
              <w:jc w:val="left"/>
            </w:pPr>
            <w:r w:rsidRPr="00981208">
              <w:t>Server</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27099" w14:textId="77777777" w:rsidR="00254AF3" w:rsidRPr="00981208" w:rsidRDefault="00254AF3" w:rsidP="007D3F7D">
            <w:pPr>
              <w:spacing w:after="0"/>
              <w:jc w:val="left"/>
            </w:pPr>
            <w:r w:rsidRPr="00981208">
              <w:t>Contains information about how the server handles requests [e.g., Werkzeug/2.1.2 Python/3.9.7]</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664E9" w14:textId="77777777" w:rsidR="00254AF3" w:rsidRPr="00981208" w:rsidRDefault="00254AF3" w:rsidP="007D3F7D">
            <w:pPr>
              <w:spacing w:after="0"/>
              <w:jc w:val="left"/>
            </w:pPr>
            <w:r w:rsidRPr="00981208">
              <w:t>String</w:t>
            </w:r>
          </w:p>
        </w:tc>
      </w:tr>
      <w:tr w:rsidR="00254AF3" w:rsidRPr="00981208" w14:paraId="61F5964D" w14:textId="77777777" w:rsidTr="00EF6901">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16E1C1" w14:textId="77777777" w:rsidR="00254AF3" w:rsidRPr="00981208" w:rsidRDefault="00254AF3" w:rsidP="007D3F7D">
            <w:pPr>
              <w:spacing w:after="0"/>
              <w:jc w:val="left"/>
            </w:pPr>
            <w:r w:rsidRPr="00981208">
              <w:t>Content-Type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F6E80" w14:textId="77777777" w:rsidR="00254AF3" w:rsidRPr="00981208" w:rsidRDefault="00254AF3"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EDF9E" w14:textId="77777777" w:rsidR="00254AF3" w:rsidRPr="00981208" w:rsidRDefault="00254AF3" w:rsidP="007D3F7D">
            <w:pPr>
              <w:spacing w:after="0"/>
              <w:jc w:val="left"/>
            </w:pPr>
            <w:r w:rsidRPr="00981208">
              <w:t>String</w:t>
            </w:r>
          </w:p>
        </w:tc>
      </w:tr>
      <w:tr w:rsidR="00254AF3" w:rsidRPr="00981208" w14:paraId="2DB027E9" w14:textId="77777777" w:rsidTr="00EF6901">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3E303" w14:textId="77777777" w:rsidR="00254AF3" w:rsidRPr="00981208" w:rsidRDefault="00254AF3" w:rsidP="007D3F7D">
            <w:pPr>
              <w:spacing w:after="0"/>
              <w:jc w:val="left"/>
            </w:pPr>
            <w:r w:rsidRPr="00981208">
              <w:t>Date</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78B82B" w14:textId="77777777" w:rsidR="00254AF3" w:rsidRPr="00981208" w:rsidRDefault="00254AF3" w:rsidP="007D3F7D">
            <w:pPr>
              <w:spacing w:after="0"/>
              <w:jc w:val="left"/>
            </w:pPr>
            <w:r w:rsidRPr="00981208">
              <w:t>Date of operation execution e.g. - [Tue, 17 May 2022 06:30:16 GMT]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E076F" w14:textId="77777777" w:rsidR="00254AF3" w:rsidRPr="00981208" w:rsidRDefault="00254AF3" w:rsidP="007D3F7D">
            <w:pPr>
              <w:spacing w:after="0"/>
              <w:jc w:val="left"/>
            </w:pPr>
            <w:r w:rsidRPr="00981208">
              <w:t>Datetime</w:t>
            </w:r>
          </w:p>
        </w:tc>
      </w:tr>
      <w:tr w:rsidR="00254AF3" w:rsidRPr="00981208" w14:paraId="7ABBB23C" w14:textId="77777777" w:rsidTr="00EF6901">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CF6A" w14:textId="77777777" w:rsidR="00254AF3" w:rsidRPr="00981208" w:rsidRDefault="00254AF3" w:rsidP="007D3F7D">
            <w:pPr>
              <w:spacing w:after="0"/>
              <w:jc w:val="left"/>
            </w:pPr>
            <w:r w:rsidRPr="00981208">
              <w:t>Content-Length</w:t>
            </w:r>
          </w:p>
        </w:tc>
        <w:tc>
          <w:tcPr>
            <w:tcW w:w="32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DCF113" w14:textId="77777777" w:rsidR="00254AF3" w:rsidRPr="00981208" w:rsidRDefault="00254AF3" w:rsidP="007D3F7D">
            <w:pPr>
              <w:spacing w:after="0"/>
              <w:jc w:val="left"/>
            </w:pPr>
            <w:r w:rsidRPr="00981208">
              <w:t>Length of the content</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191808" w14:textId="77777777" w:rsidR="00254AF3" w:rsidRPr="00981208" w:rsidRDefault="00254AF3" w:rsidP="007D3F7D">
            <w:pPr>
              <w:spacing w:after="0"/>
              <w:jc w:val="left"/>
            </w:pPr>
            <w:r w:rsidRPr="00981208">
              <w:t>Bytes</w:t>
            </w:r>
          </w:p>
        </w:tc>
      </w:tr>
    </w:tbl>
    <w:p w14:paraId="350383BA" w14:textId="250F93DB" w:rsidR="00925E74" w:rsidRDefault="00EF6901"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C350AB" w:rsidRPr="00981208" w14:paraId="2916841E" w14:textId="77777777" w:rsidTr="00EF6901">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13301F" w14:textId="77777777" w:rsidR="00C350AB" w:rsidRPr="00EF6901" w:rsidRDefault="00C350AB" w:rsidP="007D3F7D">
            <w:pPr>
              <w:spacing w:after="0"/>
              <w:jc w:val="left"/>
              <w:rPr>
                <w:color w:val="000000" w:themeColor="text1"/>
              </w:rPr>
            </w:pPr>
            <w:r w:rsidRPr="00EF6901">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2A0535" w14:textId="77777777" w:rsidR="00C350AB" w:rsidRPr="00EF6901" w:rsidRDefault="00C350AB" w:rsidP="007D3F7D">
            <w:pPr>
              <w:spacing w:after="0"/>
              <w:jc w:val="left"/>
              <w:rPr>
                <w:color w:val="000000" w:themeColor="text1"/>
              </w:rPr>
            </w:pPr>
            <w:r w:rsidRPr="00EF6901">
              <w:rPr>
                <w:color w:val="000000" w:themeColor="text1"/>
              </w:rPr>
              <w:t>Result Description</w:t>
            </w:r>
          </w:p>
        </w:tc>
      </w:tr>
      <w:tr w:rsidR="00C350AB" w:rsidRPr="00981208" w14:paraId="75F4C72E"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73FC6" w14:textId="77777777" w:rsidR="00C350AB" w:rsidRPr="00981208" w:rsidRDefault="00C350AB"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676B4" w14:textId="2C4F04A7" w:rsidR="00C350AB" w:rsidRPr="00981208" w:rsidRDefault="00C350AB"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5E56C755" w14:textId="2118F223" w:rsidR="00EF6901" w:rsidRDefault="00EF6901" w:rsidP="001F2913">
      <w:pPr>
        <w:pStyle w:val="Heading4"/>
        <w:sectPr w:rsidR="00EF6901" w:rsidSect="003073A5">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C350AB" w:rsidRPr="00981208" w14:paraId="7DC2EB80"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667508" w14:textId="77777777" w:rsidR="00C350AB" w:rsidRPr="00981208" w:rsidRDefault="00C350AB"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A4A5E0" w14:textId="77777777" w:rsidR="00C350AB" w:rsidRPr="00981208" w:rsidRDefault="00C350AB"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7C407E" w14:textId="77777777" w:rsidR="00C350AB" w:rsidRPr="00981208" w:rsidRDefault="00C350AB" w:rsidP="007D3F7D">
            <w:pPr>
              <w:spacing w:after="0"/>
              <w:jc w:val="left"/>
            </w:pPr>
            <w:r w:rsidRPr="00981208">
              <w:t>Error Description</w:t>
            </w:r>
          </w:p>
        </w:tc>
      </w:tr>
      <w:tr w:rsidR="00C350AB" w:rsidRPr="00981208" w14:paraId="17116E6F"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D18383" w14:textId="77777777" w:rsidR="00C350AB" w:rsidRPr="00981208" w:rsidRDefault="00C350AB"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AF15BA" w14:textId="77777777" w:rsidR="00C350AB" w:rsidRPr="00981208" w:rsidRDefault="00C350AB"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151F2" w14:textId="3309D1EF" w:rsidR="00C350AB" w:rsidRPr="00981208" w:rsidRDefault="00C350AB"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C350AB" w:rsidRPr="00981208" w14:paraId="03AE5B0D"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650AC" w14:textId="77777777" w:rsidR="00C350AB" w:rsidRPr="00981208" w:rsidRDefault="00C350AB"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1A0BD" w14:textId="77777777" w:rsidR="00C350AB" w:rsidRPr="00981208" w:rsidRDefault="00C350AB"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04CBA" w14:textId="77777777" w:rsidR="00C350AB" w:rsidRPr="00981208" w:rsidRDefault="00C350AB" w:rsidP="007D3F7D">
            <w:pPr>
              <w:spacing w:after="0" w:line="252" w:lineRule="auto"/>
              <w:jc w:val="left"/>
            </w:pPr>
            <w:r w:rsidRPr="00981208">
              <w:t>Unauthorized User</w:t>
            </w:r>
          </w:p>
          <w:p w14:paraId="0B9C3BCA" w14:textId="63F7B3B8" w:rsidR="00C350AB" w:rsidRPr="00981208" w:rsidRDefault="005034C1" w:rsidP="007D3F7D">
            <w:pPr>
              <w:spacing w:after="0" w:line="252" w:lineRule="auto"/>
              <w:jc w:val="left"/>
            </w:pPr>
            <w:r>
              <w:t>Header Token</w:t>
            </w:r>
            <w:r w:rsidR="00C350AB" w:rsidRPr="00981208">
              <w:t xml:space="preserve"> could be missing</w:t>
            </w:r>
          </w:p>
        </w:tc>
      </w:tr>
      <w:tr w:rsidR="00C350AB" w:rsidRPr="00981208" w14:paraId="6990C135"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7AAB5" w14:textId="77777777" w:rsidR="00C350AB" w:rsidRPr="00981208" w:rsidRDefault="00C350AB"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CC94F" w14:textId="77777777" w:rsidR="00C350AB" w:rsidRPr="00981208" w:rsidRDefault="00C350AB"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39039" w14:textId="77777777" w:rsidR="00C350AB" w:rsidRPr="00981208" w:rsidRDefault="00C350AB" w:rsidP="007D3F7D">
            <w:pPr>
              <w:spacing w:after="0" w:line="252" w:lineRule="auto"/>
              <w:jc w:val="left"/>
            </w:pPr>
            <w:r w:rsidRPr="00981208">
              <w:t>Bad request</w:t>
            </w:r>
          </w:p>
        </w:tc>
      </w:tr>
    </w:tbl>
    <w:bookmarkEnd w:id="101"/>
    <w:p w14:paraId="6E60860D" w14:textId="76BDBEB3" w:rsidR="00232A15" w:rsidRPr="00981208" w:rsidRDefault="00EF6901" w:rsidP="001F2913">
      <w:pPr>
        <w:pStyle w:val="Heading4"/>
        <w:rPr>
          <w:lang w:eastAsia="en-IN"/>
        </w:rPr>
      </w:pPr>
      <w:r>
        <w:rPr>
          <w:lang w:eastAsia="en-IN"/>
        </w:rPr>
        <w:t>Output Request Body</w:t>
      </w:r>
    </w:p>
    <w:tbl>
      <w:tblPr>
        <w:tblStyle w:val="TableGridLight"/>
        <w:tblW w:w="12898" w:type="dxa"/>
        <w:tblLayout w:type="fixed"/>
        <w:tblCellMar>
          <w:left w:w="86" w:type="dxa"/>
          <w:right w:w="0" w:type="dxa"/>
        </w:tblCellMar>
        <w:tblLook w:val="04A0" w:firstRow="1" w:lastRow="0" w:firstColumn="1" w:lastColumn="0" w:noHBand="0" w:noVBand="1"/>
      </w:tblPr>
      <w:tblGrid>
        <w:gridCol w:w="3666"/>
        <w:gridCol w:w="9232"/>
      </w:tblGrid>
      <w:tr w:rsidR="000A6FAD" w14:paraId="7685ADAE" w14:textId="77777777" w:rsidTr="00EF6901">
        <w:trPr>
          <w:trHeight w:val="196"/>
        </w:trPr>
        <w:tc>
          <w:tcPr>
            <w:tcW w:w="14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7D1904" w14:textId="77777777" w:rsidR="000A6FAD" w:rsidRDefault="000A6FAD" w:rsidP="007D3F7D">
            <w:pPr>
              <w:spacing w:after="0"/>
              <w:jc w:val="left"/>
            </w:pPr>
            <w:r>
              <w:t>Operation name</w:t>
            </w:r>
          </w:p>
        </w:tc>
        <w:tc>
          <w:tcPr>
            <w:tcW w:w="35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356D9F" w14:textId="77777777" w:rsidR="000A6FAD" w:rsidRDefault="000A6FAD" w:rsidP="007D3F7D">
            <w:pPr>
              <w:spacing w:after="0"/>
              <w:jc w:val="left"/>
            </w:pPr>
            <w:r>
              <w:t>Query</w:t>
            </w:r>
          </w:p>
        </w:tc>
      </w:tr>
      <w:tr w:rsidR="000A6FAD" w14:paraId="7DE61C15" w14:textId="77777777" w:rsidTr="00EF6901">
        <w:trPr>
          <w:trHeight w:val="54"/>
        </w:trPr>
        <w:tc>
          <w:tcPr>
            <w:tcW w:w="14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64F4E2" w14:textId="77777777" w:rsidR="000A6FAD" w:rsidRPr="00EF6901" w:rsidRDefault="000A6FAD" w:rsidP="007D3F7D">
            <w:pPr>
              <w:jc w:val="left"/>
              <w:rPr>
                <w:rFonts w:ascii="Consolas" w:hAnsi="Consolas"/>
                <w:sz w:val="24"/>
              </w:rPr>
            </w:pPr>
            <w:proofErr w:type="spellStart"/>
            <w:r w:rsidRPr="00EF6901">
              <w:rPr>
                <w:rFonts w:ascii="Consolas" w:hAnsi="Consolas"/>
                <w:shd w:val="clear" w:color="auto" w:fill="FFFFFF"/>
              </w:rPr>
              <w:t>purviewEntityDef</w:t>
            </w:r>
            <w:proofErr w:type="spellEnd"/>
          </w:p>
        </w:tc>
        <w:tc>
          <w:tcPr>
            <w:tcW w:w="35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34192" w14:textId="77777777" w:rsidR="000A6FAD" w:rsidRPr="00EF6901" w:rsidRDefault="000A6FAD" w:rsidP="007D3F7D">
            <w:pPr>
              <w:jc w:val="left"/>
              <w:rPr>
                <w:rFonts w:ascii="Consolas" w:hAnsi="Consolas"/>
              </w:rPr>
            </w:pPr>
            <w:r w:rsidRPr="00EF6901">
              <w:rPr>
                <w:rFonts w:ascii="Consolas" w:hAnsi="Consolas"/>
                <w:shd w:val="clear" w:color="auto" w:fill="FFFFFF"/>
              </w:rPr>
              <w:t xml:space="preserve">Query </w:t>
            </w:r>
            <w:proofErr w:type="spellStart"/>
            <w:r w:rsidRPr="00EF6901">
              <w:rPr>
                <w:rFonts w:ascii="Consolas" w:hAnsi="Consolas"/>
                <w:shd w:val="clear" w:color="auto" w:fill="FFFFFF"/>
              </w:rPr>
              <w:t>purviewEntityDef</w:t>
            </w:r>
            <w:proofErr w:type="spellEnd"/>
            <w:r w:rsidRPr="00EF6901">
              <w:rPr>
                <w:rFonts w:ascii="Consolas" w:hAnsi="Consolas"/>
                <w:shd w:val="clear" w:color="auto" w:fill="FFFFFF"/>
              </w:rPr>
              <w:t>{</w:t>
            </w:r>
            <w:r w:rsidRPr="00EF6901">
              <w:rPr>
                <w:rFonts w:ascii="Consolas" w:hAnsi="Consolas"/>
              </w:rPr>
              <w:br/>
            </w:r>
            <w:proofErr w:type="spellStart"/>
            <w:r w:rsidRPr="00EF6901">
              <w:rPr>
                <w:rFonts w:ascii="Consolas" w:hAnsi="Consolas"/>
                <w:shd w:val="clear" w:color="auto" w:fill="FFFFFF"/>
              </w:rPr>
              <w:t>purviewEntityDef</w:t>
            </w:r>
            <w:proofErr w:type="spellEnd"/>
            <w:r w:rsidRPr="00EF6901">
              <w:rPr>
                <w:rFonts w:ascii="Consolas" w:hAnsi="Consolas"/>
                <w:shd w:val="clear" w:color="auto" w:fill="FFFFFF"/>
              </w:rPr>
              <w:t>{</w:t>
            </w:r>
            <w:r w:rsidRPr="00EF6901">
              <w:rPr>
                <w:rFonts w:ascii="Consolas" w:hAnsi="Consolas"/>
              </w:rPr>
              <w:br/>
            </w:r>
            <w:proofErr w:type="spellStart"/>
            <w:r w:rsidRPr="00EF6901">
              <w:rPr>
                <w:rFonts w:ascii="Consolas" w:hAnsi="Consolas"/>
                <w:shd w:val="clear" w:color="auto" w:fill="FFFFFF"/>
              </w:rPr>
              <w:t>classificationDefs</w:t>
            </w:r>
            <w:proofErr w:type="spellEnd"/>
            <w:r w:rsidRPr="00EF6901">
              <w:rPr>
                <w:rFonts w:ascii="Consolas" w:hAnsi="Consolas"/>
              </w:rPr>
              <w:br/>
            </w:r>
            <w:r w:rsidRPr="00EF6901">
              <w:rPr>
                <w:rFonts w:ascii="Consolas" w:hAnsi="Consolas"/>
                <w:shd w:val="clear" w:color="auto" w:fill="FFFFFF"/>
              </w:rPr>
              <w:t>__</w:t>
            </w:r>
            <w:proofErr w:type="spellStart"/>
            <w:r w:rsidRPr="00EF6901">
              <w:rPr>
                <w:rFonts w:ascii="Consolas" w:hAnsi="Consolas"/>
                <w:shd w:val="clear" w:color="auto" w:fill="FFFFFF"/>
              </w:rPr>
              <w:t>typename</w:t>
            </w:r>
            <w:proofErr w:type="spellEnd"/>
            <w:r w:rsidRPr="00EF6901">
              <w:rPr>
                <w:rFonts w:ascii="Consolas" w:hAnsi="Consolas"/>
              </w:rPr>
              <w:br/>
            </w:r>
            <w:r w:rsidRPr="00EF6901">
              <w:rPr>
                <w:rFonts w:ascii="Consolas" w:hAnsi="Consolas"/>
                <w:shd w:val="clear" w:color="auto" w:fill="FFFFFF"/>
              </w:rPr>
              <w:t>}</w:t>
            </w:r>
            <w:r w:rsidRPr="00EF6901">
              <w:rPr>
                <w:rFonts w:ascii="Consolas" w:hAnsi="Consolas"/>
              </w:rPr>
              <w:br/>
            </w:r>
            <w:r w:rsidRPr="00EF6901">
              <w:rPr>
                <w:rFonts w:ascii="Consolas" w:hAnsi="Consolas"/>
                <w:shd w:val="clear" w:color="auto" w:fill="FFFFFF"/>
              </w:rPr>
              <w:t>}</w:t>
            </w:r>
          </w:p>
        </w:tc>
      </w:tr>
    </w:tbl>
    <w:p w14:paraId="41F938A9" w14:textId="77777777" w:rsidR="00EF6901" w:rsidRDefault="00EF6901" w:rsidP="007678E2">
      <w:pPr>
        <w:pStyle w:val="Heading3"/>
        <w:sectPr w:rsidR="00EF6901" w:rsidSect="00EF6901">
          <w:type w:val="continuous"/>
          <w:pgSz w:w="15840" w:h="15840" w:orient="landscape" w:code="1"/>
          <w:pgMar w:top="1440" w:right="1440" w:bottom="1440" w:left="1440" w:header="720" w:footer="720" w:gutter="0"/>
          <w:cols w:space="720"/>
        </w:sectPr>
      </w:pPr>
      <w:bookmarkStart w:id="105" w:name="OLE_LINK106"/>
      <w:bookmarkEnd w:id="102"/>
      <w:bookmarkEnd w:id="103"/>
    </w:p>
    <w:p w14:paraId="172A1CC7" w14:textId="430100CC" w:rsidR="00A60B2D" w:rsidRPr="007678E2" w:rsidRDefault="00A60B2D" w:rsidP="007678E2">
      <w:pPr>
        <w:pStyle w:val="Heading3"/>
      </w:pPr>
      <w:bookmarkStart w:id="106" w:name="_Toc220931946"/>
      <w:r w:rsidRPr="007678E2">
        <w:lastRenderedPageBreak/>
        <w:t xml:space="preserve">POST </w:t>
      </w:r>
      <w:r w:rsidR="00A7204F">
        <w:t>-</w:t>
      </w:r>
      <w:r w:rsidR="007678E2">
        <w:t xml:space="preserve"> </w:t>
      </w:r>
      <w:bookmarkStart w:id="107" w:name="OLE_LINK131"/>
      <w:r w:rsidR="00464A9B" w:rsidRPr="007678E2">
        <w:t xml:space="preserve">Applying </w:t>
      </w:r>
      <w:r w:rsidR="00CB6902">
        <w:t>and</w:t>
      </w:r>
      <w:r w:rsidR="00464A9B" w:rsidRPr="007678E2">
        <w:t xml:space="preserve"> </w:t>
      </w:r>
      <w:proofErr w:type="gramStart"/>
      <w:r w:rsidR="00CB6902">
        <w:t>R</w:t>
      </w:r>
      <w:r w:rsidR="00464A9B" w:rsidRPr="007678E2">
        <w:t>emoving o</w:t>
      </w:r>
      <w:r w:rsidR="00464A9B">
        <w:t>f</w:t>
      </w:r>
      <w:proofErr w:type="gramEnd"/>
      <w:r w:rsidR="00464A9B">
        <w:t xml:space="preserve"> </w:t>
      </w:r>
      <w:r w:rsidR="00FD77A1">
        <w:t>F</w:t>
      </w:r>
      <w:r w:rsidR="00464A9B" w:rsidRPr="007678E2">
        <w:t>ilters</w:t>
      </w:r>
      <w:bookmarkEnd w:id="106"/>
    </w:p>
    <w:bookmarkEnd w:id="107"/>
    <w:p w14:paraId="459EC3FA" w14:textId="4CE53205" w:rsidR="00A60B2D" w:rsidRPr="00EF6901" w:rsidRDefault="00A60B2D" w:rsidP="00EF6901">
      <w:r w:rsidRPr="00EF6901">
        <w:t xml:space="preserve">This microservice is a POST call to the Query </w:t>
      </w:r>
      <w:r w:rsidR="00FD77A1" w:rsidRPr="00EF6901">
        <w:t>E</w:t>
      </w:r>
      <w:r w:rsidRPr="00EF6901">
        <w:t xml:space="preserve">ngine server hosted at the backend to get </w:t>
      </w:r>
      <w:r w:rsidR="00736227" w:rsidRPr="00EF6901">
        <w:t>the</w:t>
      </w:r>
      <w:r w:rsidRPr="00EF6901">
        <w:t xml:space="preserve"> list of technical asset type</w:t>
      </w:r>
      <w:r w:rsidR="00736227" w:rsidRPr="00EF6901">
        <w:t>s</w:t>
      </w:r>
      <w:r w:rsidRPr="00EF6901">
        <w:t xml:space="preserve"> for </w:t>
      </w:r>
      <w:r w:rsidR="00736227" w:rsidRPr="00EF6901">
        <w:t>the</w:t>
      </w:r>
      <w:r w:rsidRPr="00EF6901">
        <w:t xml:space="preserve"> filter option under asset type</w:t>
      </w:r>
      <w:r w:rsidR="00736227" w:rsidRPr="00EF6901">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D208F2" w14:paraId="3A770507"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BCFF45" w14:textId="77777777" w:rsidR="00D208F2" w:rsidRDefault="00D208F2" w:rsidP="007D3F7D">
            <w:pPr>
              <w:spacing w:after="0"/>
              <w:jc w:val="left"/>
            </w:pPr>
            <w:bookmarkStart w:id="108" w:name="OLE_LINK79"/>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9E1C4" w14:textId="231116A3" w:rsidR="00D208F2" w:rsidRDefault="00D208F2" w:rsidP="007D3F7D">
            <w:pPr>
              <w:spacing w:after="0"/>
              <w:jc w:val="left"/>
            </w:pPr>
            <w:r>
              <w:t>HTTPS</w:t>
            </w:r>
          </w:p>
        </w:tc>
      </w:tr>
      <w:tr w:rsidR="00D208F2" w14:paraId="4D684A5F"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08BBCF" w14:textId="62B2ED12" w:rsidR="00D208F2" w:rsidRDefault="00D208F2"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1994A6" w14:textId="77777777" w:rsidR="00D208F2" w:rsidRDefault="00D208F2" w:rsidP="007D3F7D">
            <w:pPr>
              <w:spacing w:after="0"/>
              <w:jc w:val="left"/>
            </w:pPr>
            <w:hyperlink r:id="rId43" w:history="1">
              <w:r>
                <w:rPr>
                  <w:rStyle w:val="Hyperlink"/>
                </w:rPr>
                <w:t>https://ix-dev-apimgmt.azure-api.net/query-engine-api?subscription-key=**************</w:t>
              </w:r>
            </w:hyperlink>
            <w:r>
              <w:t xml:space="preserve"> </w:t>
            </w:r>
          </w:p>
        </w:tc>
      </w:tr>
      <w:tr w:rsidR="00D208F2" w14:paraId="7F1B5DD6"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F9F37A" w14:textId="77777777" w:rsidR="00D208F2" w:rsidRDefault="00D208F2"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E554D" w14:textId="619E3086" w:rsidR="00D208F2" w:rsidRDefault="00D208F2" w:rsidP="007D3F7D">
            <w:pPr>
              <w:spacing w:after="0"/>
              <w:jc w:val="left"/>
            </w:pPr>
            <w:r>
              <w:t>POST</w:t>
            </w:r>
          </w:p>
        </w:tc>
      </w:tr>
      <w:tr w:rsidR="00D208F2" w14:paraId="52C2012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EBC61D" w14:textId="77777777" w:rsidR="00D208F2" w:rsidRDefault="00D208F2"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1C2B9E" w14:textId="77777777" w:rsidR="00D208F2" w:rsidRDefault="00D208F2" w:rsidP="007D3F7D">
            <w:pPr>
              <w:spacing w:after="0"/>
              <w:jc w:val="left"/>
            </w:pPr>
            <w:r>
              <w:t>application / json</w:t>
            </w:r>
          </w:p>
        </w:tc>
      </w:tr>
      <w:tr w:rsidR="0074411A" w14:paraId="40A47081"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80398C0" w14:textId="2040D46F" w:rsidR="0074411A" w:rsidRDefault="0074411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07D5DD" w14:textId="178BC551" w:rsidR="0074411A" w:rsidRDefault="008F1CF7" w:rsidP="007D3F7D">
            <w:pPr>
              <w:spacing w:after="0"/>
              <w:jc w:val="left"/>
            </w:pPr>
            <w:r w:rsidRPr="008F1CF7">
              <w:t>Query Parameter: Subscription-key of the application (example, query engine)</w:t>
            </w:r>
          </w:p>
        </w:tc>
      </w:tr>
      <w:tr w:rsidR="001F5898" w14:paraId="52D36C8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5E4562CE" w14:textId="268910F7" w:rsidR="001F5898" w:rsidRDefault="001F5898"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EC505B" w14:textId="1D963086" w:rsidR="001F5898" w:rsidRPr="008F1CF7" w:rsidRDefault="001F5898" w:rsidP="007D3F7D">
            <w:pPr>
              <w:spacing w:after="0"/>
              <w:jc w:val="left"/>
            </w:pPr>
            <w:hyperlink r:id="rId44" w:history="1">
              <w:r w:rsidRPr="001F5898">
                <w:rPr>
                  <w:rStyle w:val="Hyperlink"/>
                </w:rPr>
                <w:t>Link</w:t>
              </w:r>
            </w:hyperlink>
          </w:p>
        </w:tc>
      </w:tr>
    </w:tbl>
    <w:bookmarkEnd w:id="108"/>
    <w:p w14:paraId="463C179E" w14:textId="77777777" w:rsidR="0076005B" w:rsidRPr="0076005B" w:rsidRDefault="0076005B" w:rsidP="00A96D19">
      <w:pPr>
        <w:pStyle w:val="Heading4"/>
      </w:pPr>
      <w:r w:rsidRPr="0076005B">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370"/>
        <w:gridCol w:w="7776"/>
        <w:gridCol w:w="1280"/>
        <w:gridCol w:w="1534"/>
      </w:tblGrid>
      <w:tr w:rsidR="007A431B" w:rsidRPr="00981208" w14:paraId="2ACAC3EC" w14:textId="77777777" w:rsidTr="008145B0">
        <w:trPr>
          <w:trHeight w:val="407"/>
        </w:trPr>
        <w:tc>
          <w:tcPr>
            <w:tcW w:w="9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31B1E2" w14:textId="77777777" w:rsidR="0054710D" w:rsidRPr="00981208" w:rsidRDefault="0054710D" w:rsidP="007D3F7D">
            <w:pPr>
              <w:spacing w:after="0"/>
              <w:jc w:val="left"/>
            </w:pPr>
            <w:r w:rsidRPr="00981208">
              <w:t>Parameter</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81EA30" w14:textId="77777777" w:rsidR="0054710D" w:rsidRPr="00981208" w:rsidRDefault="0054710D"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023164" w14:textId="77777777" w:rsidR="0054710D" w:rsidRPr="00981208" w:rsidRDefault="0054710D"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2DB022" w14:textId="77777777" w:rsidR="0054710D" w:rsidRPr="00981208" w:rsidRDefault="0054710D" w:rsidP="007D3F7D">
            <w:pPr>
              <w:spacing w:after="0"/>
              <w:jc w:val="left"/>
            </w:pPr>
            <w:r w:rsidRPr="00981208">
              <w:t>Type</w:t>
            </w:r>
          </w:p>
        </w:tc>
      </w:tr>
      <w:tr w:rsidR="0054710D" w:rsidRPr="00981208" w14:paraId="6637C22A" w14:textId="77777777" w:rsidTr="008145B0">
        <w:trPr>
          <w:trHeight w:val="283"/>
        </w:trPr>
        <w:tc>
          <w:tcPr>
            <w:tcW w:w="9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AF7B8" w14:textId="77777777" w:rsidR="0054710D" w:rsidRPr="00981208" w:rsidRDefault="0054710D" w:rsidP="007D3F7D">
            <w:pPr>
              <w:spacing w:after="0"/>
              <w:jc w:val="left"/>
            </w:pPr>
            <w:r w:rsidRPr="00981208">
              <w:t>Authorization</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E3684" w14:textId="77777777" w:rsidR="0054710D" w:rsidRPr="00981208" w:rsidRDefault="0054710D"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E5CA4" w14:textId="77777777" w:rsidR="0054710D" w:rsidRPr="00981208" w:rsidRDefault="0054710D"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4CEA1" w14:textId="77777777" w:rsidR="0054710D" w:rsidRPr="00981208" w:rsidRDefault="0054710D" w:rsidP="007D3F7D">
            <w:pPr>
              <w:spacing w:after="0"/>
              <w:jc w:val="left"/>
            </w:pPr>
            <w:r w:rsidRPr="00981208">
              <w:t>String</w:t>
            </w:r>
          </w:p>
        </w:tc>
      </w:tr>
      <w:tr w:rsidR="0054710D" w:rsidRPr="00981208" w14:paraId="75A0FD52" w14:textId="77777777" w:rsidTr="008145B0">
        <w:trPr>
          <w:trHeight w:val="59"/>
        </w:trPr>
        <w:tc>
          <w:tcPr>
            <w:tcW w:w="9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0B0A2" w14:textId="77777777" w:rsidR="0054710D" w:rsidRPr="00981208" w:rsidRDefault="0054710D" w:rsidP="007D3F7D">
            <w:pPr>
              <w:spacing w:after="0"/>
              <w:jc w:val="left"/>
            </w:pPr>
            <w:r w:rsidRPr="00981208">
              <w:t>Content-Type</w:t>
            </w:r>
          </w:p>
        </w:tc>
        <w:tc>
          <w:tcPr>
            <w:tcW w:w="3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4F57D" w14:textId="11B78D61" w:rsidR="0054710D" w:rsidRPr="00981208" w:rsidRDefault="0054710D" w:rsidP="007D3F7D">
            <w:pPr>
              <w:spacing w:after="0"/>
              <w:jc w:val="left"/>
            </w:pPr>
            <w:r w:rsidRPr="00981208">
              <w:t>Length of content.</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AB6EB" w14:textId="77777777" w:rsidR="0054710D" w:rsidRPr="00981208" w:rsidRDefault="0054710D"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782E9D" w14:textId="77777777" w:rsidR="0054710D" w:rsidRPr="00981208" w:rsidRDefault="0054710D" w:rsidP="007D3F7D">
            <w:pPr>
              <w:spacing w:after="0"/>
              <w:jc w:val="left"/>
            </w:pPr>
            <w:r w:rsidRPr="00981208">
              <w:t>String</w:t>
            </w:r>
          </w:p>
        </w:tc>
      </w:tr>
    </w:tbl>
    <w:p w14:paraId="018406B2" w14:textId="77777777" w:rsidR="005F78BF" w:rsidRPr="00981208" w:rsidRDefault="005F78BF" w:rsidP="00A60B2D">
      <w:pPr>
        <w:spacing w:after="0"/>
      </w:pPr>
      <w:r w:rsidRPr="00981208">
        <w:t xml:space="preserve"> *Mandatory / Optional</w:t>
      </w:r>
    </w:p>
    <w:p w14:paraId="1C2A9AB7" w14:textId="210FBD41" w:rsidR="00736227" w:rsidRPr="00981208" w:rsidRDefault="00CB1B78"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8209"/>
        <w:gridCol w:w="1949"/>
      </w:tblGrid>
      <w:tr w:rsidR="007A7B83" w:rsidRPr="00981208" w14:paraId="4E98B7A8" w14:textId="77777777" w:rsidTr="008145B0">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AB0670" w14:textId="77777777" w:rsidR="005F78BF" w:rsidRPr="00981208" w:rsidRDefault="005F78BF" w:rsidP="007D3F7D">
            <w:pPr>
              <w:spacing w:after="0"/>
              <w:jc w:val="left"/>
            </w:pPr>
            <w:r w:rsidRPr="00981208">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222DA44" w14:textId="77777777" w:rsidR="005F78BF" w:rsidRPr="00981208" w:rsidRDefault="005F78BF" w:rsidP="007D3F7D">
            <w:pPr>
              <w:spacing w:after="0"/>
              <w:jc w:val="left"/>
            </w:pPr>
            <w:r w:rsidRPr="00981208">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1C4BE6" w14:textId="77777777" w:rsidR="005F78BF" w:rsidRPr="00981208" w:rsidRDefault="005F78BF" w:rsidP="007D3F7D">
            <w:pPr>
              <w:spacing w:after="0"/>
              <w:jc w:val="left"/>
            </w:pPr>
            <w:r w:rsidRPr="00981208">
              <w:t>Type</w:t>
            </w:r>
          </w:p>
        </w:tc>
      </w:tr>
      <w:tr w:rsidR="00233E3D" w:rsidRPr="00981208" w14:paraId="789FF9B5"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CA80AC" w14:textId="77777777" w:rsidR="005F78BF" w:rsidRPr="00981208" w:rsidRDefault="005F78BF" w:rsidP="007D3F7D">
            <w:pPr>
              <w:spacing w:after="0"/>
              <w:jc w:val="left"/>
            </w:pPr>
            <w:r w:rsidRPr="00981208">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71BC1" w14:textId="77777777" w:rsidR="005F78BF" w:rsidRPr="00981208" w:rsidRDefault="005F78BF" w:rsidP="007D3F7D">
            <w:pPr>
              <w:spacing w:after="0"/>
              <w:jc w:val="left"/>
            </w:pPr>
            <w:r w:rsidRPr="00981208">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089B6" w14:textId="77777777" w:rsidR="005F78BF" w:rsidRPr="00981208" w:rsidRDefault="005F78BF" w:rsidP="007D3F7D">
            <w:pPr>
              <w:spacing w:after="0"/>
              <w:jc w:val="left"/>
            </w:pPr>
            <w:r w:rsidRPr="00981208">
              <w:t>String</w:t>
            </w:r>
          </w:p>
        </w:tc>
      </w:tr>
      <w:tr w:rsidR="00233E3D" w:rsidRPr="00981208" w14:paraId="1B6C40D3"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3B98DB" w14:textId="77777777" w:rsidR="005F78BF" w:rsidRPr="00981208" w:rsidRDefault="005F78BF" w:rsidP="007D3F7D">
            <w:pPr>
              <w:spacing w:after="0"/>
              <w:jc w:val="left"/>
            </w:pPr>
            <w:r w:rsidRPr="00981208">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3C608" w14:textId="77777777" w:rsidR="005F78BF" w:rsidRPr="00981208" w:rsidRDefault="005F78BF"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0C46C" w14:textId="77777777" w:rsidR="005F78BF" w:rsidRPr="00981208" w:rsidRDefault="005F78BF" w:rsidP="007D3F7D">
            <w:pPr>
              <w:spacing w:after="0"/>
              <w:jc w:val="left"/>
            </w:pPr>
            <w:r w:rsidRPr="00981208">
              <w:t>String</w:t>
            </w:r>
          </w:p>
        </w:tc>
      </w:tr>
      <w:tr w:rsidR="00233E3D" w:rsidRPr="00981208" w14:paraId="4F8EE0A9"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FF8D1C" w14:textId="77777777" w:rsidR="005F78BF" w:rsidRPr="00981208" w:rsidRDefault="005F78BF" w:rsidP="007D3F7D">
            <w:pPr>
              <w:spacing w:after="0"/>
              <w:jc w:val="left"/>
            </w:pPr>
            <w:r w:rsidRPr="00981208">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53653" w14:textId="77777777" w:rsidR="005F78BF" w:rsidRPr="00981208" w:rsidRDefault="005F78BF" w:rsidP="007D3F7D">
            <w:pPr>
              <w:spacing w:after="0"/>
              <w:jc w:val="left"/>
            </w:pPr>
            <w:r w:rsidRPr="00981208">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1EF1C" w14:textId="77777777" w:rsidR="005F78BF" w:rsidRPr="00981208" w:rsidRDefault="005F78BF" w:rsidP="007D3F7D">
            <w:pPr>
              <w:spacing w:after="0"/>
              <w:jc w:val="left"/>
            </w:pPr>
            <w:r w:rsidRPr="00981208">
              <w:t>Datetime</w:t>
            </w:r>
          </w:p>
        </w:tc>
      </w:tr>
      <w:tr w:rsidR="00233E3D" w:rsidRPr="00981208" w14:paraId="4B651744" w14:textId="77777777" w:rsidTr="008145B0">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D84EB" w14:textId="77777777" w:rsidR="005F78BF" w:rsidRPr="00981208" w:rsidRDefault="005F78BF" w:rsidP="007D3F7D">
            <w:pPr>
              <w:spacing w:after="0"/>
              <w:jc w:val="left"/>
            </w:pPr>
            <w:r w:rsidRPr="00981208">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F0F6D3" w14:textId="77777777" w:rsidR="005F78BF" w:rsidRPr="00981208" w:rsidRDefault="005F78BF" w:rsidP="007D3F7D">
            <w:pPr>
              <w:spacing w:after="0"/>
              <w:jc w:val="left"/>
            </w:pPr>
            <w:r w:rsidRPr="00981208">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9D31F" w14:textId="77777777" w:rsidR="005F78BF" w:rsidRPr="00981208" w:rsidRDefault="005F78BF" w:rsidP="007D3F7D">
            <w:pPr>
              <w:spacing w:after="0"/>
              <w:jc w:val="left"/>
            </w:pPr>
            <w:r w:rsidRPr="00981208">
              <w:t>Bytes</w:t>
            </w:r>
          </w:p>
        </w:tc>
      </w:tr>
    </w:tbl>
    <w:p w14:paraId="387A08B1" w14:textId="54C4CF74" w:rsidR="00D208F2" w:rsidRDefault="0067342A"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A60B2D" w:rsidRPr="00981208" w14:paraId="5B6514A2" w14:textId="77777777" w:rsidTr="0067342A">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7EC68F" w14:textId="77777777" w:rsidR="00A60B2D" w:rsidRPr="0067342A" w:rsidRDefault="00A60B2D" w:rsidP="007D3F7D">
            <w:pPr>
              <w:spacing w:after="0"/>
              <w:jc w:val="left"/>
              <w:rPr>
                <w:color w:val="000000" w:themeColor="text1"/>
              </w:rPr>
            </w:pPr>
            <w:r w:rsidRPr="0067342A">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94253A" w14:textId="77777777" w:rsidR="00A60B2D" w:rsidRPr="0067342A" w:rsidRDefault="00A60B2D" w:rsidP="007D3F7D">
            <w:pPr>
              <w:spacing w:after="0"/>
              <w:jc w:val="left"/>
              <w:rPr>
                <w:color w:val="000000" w:themeColor="text1"/>
              </w:rPr>
            </w:pPr>
            <w:r w:rsidRPr="0067342A">
              <w:rPr>
                <w:color w:val="000000" w:themeColor="text1"/>
              </w:rPr>
              <w:t>Result Description</w:t>
            </w:r>
          </w:p>
        </w:tc>
      </w:tr>
      <w:tr w:rsidR="00A60B2D" w:rsidRPr="00981208" w14:paraId="3FA4FBF4"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580B7" w14:textId="77777777" w:rsidR="00A60B2D" w:rsidRPr="00981208" w:rsidRDefault="00A60B2D"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BB9B" w14:textId="7537B041" w:rsidR="00A60B2D" w:rsidRPr="00981208" w:rsidRDefault="00A60B2D"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326BF0E5" w14:textId="3DE71DBB" w:rsidR="00531577" w:rsidRDefault="00531577" w:rsidP="001F2913">
      <w:pPr>
        <w:pStyle w:val="Heading4"/>
        <w:sectPr w:rsidR="00531577" w:rsidSect="00EF6901">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A60B2D" w:rsidRPr="00981208" w14:paraId="3875282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8FE7E1" w14:textId="77777777" w:rsidR="00A60B2D" w:rsidRPr="00981208" w:rsidRDefault="00A60B2D"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BF674D" w14:textId="77777777" w:rsidR="00A60B2D" w:rsidRPr="00981208" w:rsidRDefault="00A60B2D"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EAB02B" w14:textId="77777777" w:rsidR="00A60B2D" w:rsidRPr="00981208" w:rsidRDefault="00A60B2D" w:rsidP="007D3F7D">
            <w:pPr>
              <w:spacing w:after="0"/>
              <w:jc w:val="left"/>
            </w:pPr>
            <w:r w:rsidRPr="00981208">
              <w:t>Error Description</w:t>
            </w:r>
          </w:p>
        </w:tc>
      </w:tr>
      <w:tr w:rsidR="00A60B2D" w:rsidRPr="00981208" w14:paraId="6E9D524B"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9150E9" w14:textId="77777777" w:rsidR="00A60B2D" w:rsidRPr="00981208" w:rsidRDefault="00A60B2D"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D9A2BB" w14:textId="77777777" w:rsidR="00A60B2D" w:rsidRPr="00981208" w:rsidRDefault="00A60B2D"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44C098" w14:textId="49063296" w:rsidR="00A60B2D" w:rsidRPr="00981208" w:rsidRDefault="00A60B2D"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A60B2D" w:rsidRPr="00981208" w14:paraId="6C22A78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6B079A" w14:textId="77777777" w:rsidR="00A60B2D" w:rsidRPr="00981208" w:rsidRDefault="00A60B2D"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0F5844" w14:textId="77777777" w:rsidR="00A60B2D" w:rsidRPr="00981208" w:rsidRDefault="00A60B2D"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E4325" w14:textId="7104F7F9" w:rsidR="00A60B2D" w:rsidRPr="00981208" w:rsidRDefault="00A60B2D" w:rsidP="00531577">
            <w:pPr>
              <w:spacing w:after="0" w:line="252" w:lineRule="auto"/>
              <w:jc w:val="left"/>
            </w:pPr>
            <w:r w:rsidRPr="00981208">
              <w:t>Unauthorized User</w:t>
            </w:r>
            <w:r w:rsidR="00531577">
              <w:t xml:space="preserve"> or </w:t>
            </w:r>
            <w:r w:rsidR="005034C1">
              <w:t>Header Token</w:t>
            </w:r>
            <w:r w:rsidRPr="00981208">
              <w:t xml:space="preserve"> could be missing</w:t>
            </w:r>
          </w:p>
        </w:tc>
      </w:tr>
      <w:tr w:rsidR="00A60B2D" w:rsidRPr="00981208" w14:paraId="11AE5E29"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1ABA8" w14:textId="77777777" w:rsidR="00A60B2D" w:rsidRPr="00981208" w:rsidRDefault="00A60B2D"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A2F5C3" w14:textId="77777777" w:rsidR="00A60B2D" w:rsidRPr="00981208" w:rsidRDefault="00A60B2D"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B40B7" w14:textId="77777777" w:rsidR="00A60B2D" w:rsidRPr="00981208" w:rsidRDefault="00A60B2D" w:rsidP="007D3F7D">
            <w:pPr>
              <w:spacing w:after="0" w:line="252" w:lineRule="auto"/>
              <w:jc w:val="left"/>
            </w:pPr>
            <w:r w:rsidRPr="00981208">
              <w:t>Bad request</w:t>
            </w:r>
          </w:p>
        </w:tc>
      </w:tr>
    </w:tbl>
    <w:p w14:paraId="7C3123F4" w14:textId="77777777" w:rsidR="00212960" w:rsidRDefault="00212960" w:rsidP="001F2913">
      <w:pPr>
        <w:pStyle w:val="Heading4"/>
        <w:sectPr w:rsidR="00212960" w:rsidSect="00531577">
          <w:type w:val="continuous"/>
          <w:pgSz w:w="15840" w:h="15840" w:orient="landscape" w:code="1"/>
          <w:pgMar w:top="1440" w:right="1440" w:bottom="1440" w:left="1440" w:header="720" w:footer="720" w:gutter="0"/>
          <w:cols w:space="720"/>
        </w:sectPr>
      </w:pPr>
      <w:bookmarkStart w:id="109" w:name="OLE_LINK95"/>
      <w:bookmarkEnd w:id="105"/>
    </w:p>
    <w:p w14:paraId="13115758" w14:textId="01B2B33F" w:rsidR="00FC1CC1" w:rsidRPr="00981208" w:rsidRDefault="00531577" w:rsidP="001F2913">
      <w:pPr>
        <w:pStyle w:val="Heading4"/>
      </w:pPr>
      <w:r>
        <w:lastRenderedPageBreak/>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2520"/>
        <w:gridCol w:w="3535"/>
        <w:gridCol w:w="6905"/>
      </w:tblGrid>
      <w:tr w:rsidR="0006083F" w14:paraId="09C68BF5" w14:textId="77777777" w:rsidTr="008145B0">
        <w:trPr>
          <w:trHeight w:val="284"/>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D785EC" w14:textId="77777777" w:rsidR="0006083F" w:rsidRDefault="0006083F" w:rsidP="007D3F7D">
            <w:pPr>
              <w:spacing w:after="0"/>
              <w:jc w:val="left"/>
            </w:pPr>
            <w:bookmarkStart w:id="110" w:name="OLE_LINK133"/>
            <w:r>
              <w:t>Operation Name</w:t>
            </w:r>
          </w:p>
        </w:tc>
        <w:tc>
          <w:tcPr>
            <w:tcW w:w="13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395984" w14:textId="77777777" w:rsidR="0006083F" w:rsidRDefault="0006083F" w:rsidP="007D3F7D">
            <w:pPr>
              <w:spacing w:after="0"/>
              <w:jc w:val="left"/>
            </w:pPr>
            <w:r>
              <w:t>Query</w:t>
            </w:r>
          </w:p>
        </w:tc>
        <w:tc>
          <w:tcPr>
            <w:tcW w:w="26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42C124A" w14:textId="77777777" w:rsidR="0006083F" w:rsidRDefault="0006083F" w:rsidP="007D3F7D">
            <w:pPr>
              <w:spacing w:after="0"/>
              <w:jc w:val="left"/>
            </w:pPr>
            <w:r>
              <w:t>variables</w:t>
            </w:r>
          </w:p>
        </w:tc>
      </w:tr>
      <w:tr w:rsidR="0006083F" w14:paraId="50466D02" w14:textId="77777777" w:rsidTr="00F66FAE">
        <w:trPr>
          <w:trHeight w:val="6263"/>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3FF23" w14:textId="77777777" w:rsidR="0006083F" w:rsidRPr="00212960" w:rsidRDefault="0006083F" w:rsidP="007D3F7D">
            <w:pPr>
              <w:jc w:val="left"/>
              <w:rPr>
                <w:rFonts w:ascii="Consolas" w:hAnsi="Consolas"/>
              </w:rPr>
            </w:pPr>
            <w:proofErr w:type="spellStart"/>
            <w:r w:rsidRPr="00212960">
              <w:rPr>
                <w:rFonts w:ascii="Consolas" w:hAnsi="Consolas"/>
                <w:shd w:val="clear" w:color="auto" w:fill="FFFFFF"/>
              </w:rPr>
              <w:t>purviewDashboard</w:t>
            </w:r>
            <w:proofErr w:type="spellEnd"/>
          </w:p>
        </w:tc>
        <w:tc>
          <w:tcPr>
            <w:tcW w:w="13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9FFB" w14:textId="77777777" w:rsidR="0006083F" w:rsidRPr="00212960" w:rsidRDefault="0006083F" w:rsidP="007D3F7D">
            <w:pPr>
              <w:jc w:val="left"/>
              <w:rPr>
                <w:rFonts w:ascii="Consolas" w:hAnsi="Consolas"/>
              </w:rPr>
            </w:pPr>
            <w:r w:rsidRPr="00212960">
              <w:rPr>
                <w:rFonts w:ascii="Consolas" w:hAnsi="Consolas"/>
                <w:shd w:val="clear" w:color="auto" w:fill="FFFFFF"/>
              </w:rPr>
              <w:t xml:space="preserve">query </w:t>
            </w:r>
            <w:proofErr w:type="spellStart"/>
            <w:r w:rsidRPr="00212960">
              <w:rPr>
                <w:rFonts w:ascii="Consolas" w:hAnsi="Consolas"/>
                <w:shd w:val="clear" w:color="auto" w:fill="FFFFFF"/>
              </w:rPr>
              <w:t>purviewDashboard</w:t>
            </w:r>
            <w:proofErr w:type="spellEnd"/>
            <w:r w:rsidRPr="00212960">
              <w:rPr>
                <w:rFonts w:ascii="Consolas" w:hAnsi="Consolas"/>
                <w:shd w:val="clear" w:color="auto" w:fill="FFFFFF"/>
              </w:rPr>
              <w:t xml:space="preserve">($version: String!, $payload: </w:t>
            </w:r>
            <w:proofErr w:type="spellStart"/>
            <w:r w:rsidRPr="00212960">
              <w:rPr>
                <w:rFonts w:ascii="Consolas" w:hAnsi="Consolas"/>
                <w:shd w:val="clear" w:color="auto" w:fill="FFFFFF"/>
              </w:rPr>
              <w:t>queryInput_purviewDashboard_input_Input</w:t>
            </w:r>
            <w:proofErr w:type="spellEnd"/>
            <w:r w:rsidRPr="00212960">
              <w:rPr>
                <w:rFonts w:ascii="Consolas" w:hAnsi="Consolas"/>
                <w:shd w:val="clear" w:color="auto" w:fill="FFFFFF"/>
              </w:rPr>
              <w:t>) {</w:t>
            </w:r>
            <w:r w:rsidRPr="00212960">
              <w:rPr>
                <w:rFonts w:ascii="Consolas" w:hAnsi="Consolas"/>
              </w:rPr>
              <w:br/>
            </w:r>
            <w:proofErr w:type="spellStart"/>
            <w:r w:rsidRPr="00212960">
              <w:rPr>
                <w:rFonts w:ascii="Consolas" w:hAnsi="Consolas"/>
                <w:shd w:val="clear" w:color="auto" w:fill="FFFFFF"/>
              </w:rPr>
              <w:t>purviewDashboard</w:t>
            </w:r>
            <w:proofErr w:type="spellEnd"/>
            <w:r w:rsidRPr="00212960">
              <w:rPr>
                <w:rFonts w:ascii="Consolas" w:hAnsi="Consolas"/>
                <w:shd w:val="clear" w:color="auto" w:fill="FFFFFF"/>
              </w:rPr>
              <w:t>(version: $version, input: $payload) {</w:t>
            </w:r>
            <w:r w:rsidRPr="00212960">
              <w:rPr>
                <w:rFonts w:ascii="Consolas" w:hAnsi="Consolas"/>
              </w:rPr>
              <w:br/>
            </w:r>
            <w:r w:rsidRPr="00212960">
              <w:rPr>
                <w:rFonts w:ascii="Consolas" w:hAnsi="Consolas"/>
                <w:shd w:val="clear" w:color="auto" w:fill="FFFFFF"/>
              </w:rPr>
              <w:t>_</w:t>
            </w:r>
            <w:proofErr w:type="spellStart"/>
            <w:r w:rsidRPr="00212960">
              <w:rPr>
                <w:rFonts w:ascii="Consolas" w:hAnsi="Consolas"/>
                <w:shd w:val="clear" w:color="auto" w:fill="FFFFFF"/>
              </w:rPr>
              <w:t>AT_search_count</w:t>
            </w:r>
            <w:proofErr w:type="spellEnd"/>
            <w:r w:rsidRPr="00212960">
              <w:rPr>
                <w:rFonts w:ascii="Consolas" w:hAnsi="Consolas"/>
              </w:rPr>
              <w:br/>
            </w:r>
            <w:r w:rsidRPr="00212960">
              <w:rPr>
                <w:rFonts w:ascii="Consolas" w:hAnsi="Consolas"/>
                <w:shd w:val="clear" w:color="auto" w:fill="FFFFFF"/>
              </w:rPr>
              <w:t>_</w:t>
            </w:r>
            <w:proofErr w:type="spellStart"/>
            <w:r w:rsidRPr="00212960">
              <w:rPr>
                <w:rFonts w:ascii="Consolas" w:hAnsi="Consolas"/>
                <w:shd w:val="clear" w:color="auto" w:fill="FFFFFF"/>
              </w:rPr>
              <w:t>AT_search_facets</w:t>
            </w:r>
            <w:proofErr w:type="spellEnd"/>
            <w:r w:rsidRPr="00212960">
              <w:rPr>
                <w:rFonts w:ascii="Consolas" w:hAnsi="Consolas"/>
              </w:rPr>
              <w:br/>
            </w:r>
            <w:r w:rsidRPr="00212960">
              <w:rPr>
                <w:rFonts w:ascii="Consolas" w:hAnsi="Consolas"/>
                <w:shd w:val="clear" w:color="auto" w:fill="FFFFFF"/>
              </w:rPr>
              <w:t>value</w:t>
            </w:r>
            <w:r w:rsidRPr="00212960">
              <w:rPr>
                <w:rFonts w:ascii="Consolas" w:hAnsi="Consolas"/>
              </w:rPr>
              <w:br/>
            </w:r>
            <w:proofErr w:type="spellStart"/>
            <w:r w:rsidRPr="00212960">
              <w:rPr>
                <w:rFonts w:ascii="Consolas" w:hAnsi="Consolas"/>
                <w:shd w:val="clear" w:color="auto" w:fill="FFFFFF"/>
              </w:rPr>
              <w:t>continuationToken</w:t>
            </w:r>
            <w:proofErr w:type="spellEnd"/>
            <w:r w:rsidRPr="00212960">
              <w:rPr>
                <w:rFonts w:ascii="Consolas" w:hAnsi="Consolas"/>
              </w:rPr>
              <w:br/>
            </w:r>
            <w:r w:rsidRPr="00212960">
              <w:rPr>
                <w:rFonts w:ascii="Consolas" w:hAnsi="Consolas"/>
                <w:shd w:val="clear" w:color="auto" w:fill="FFFFFF"/>
              </w:rPr>
              <w:t>__</w:t>
            </w:r>
            <w:proofErr w:type="spellStart"/>
            <w:r w:rsidRPr="00212960">
              <w:rPr>
                <w:rFonts w:ascii="Consolas" w:hAnsi="Consolas"/>
                <w:shd w:val="clear" w:color="auto" w:fill="FFFFFF"/>
              </w:rPr>
              <w:t>typename</w:t>
            </w:r>
            <w:proofErr w:type="spellEnd"/>
            <w:r w:rsidRPr="00212960">
              <w:rPr>
                <w:rFonts w:ascii="Consolas" w:hAnsi="Consolas"/>
              </w:rPr>
              <w:br/>
            </w:r>
            <w:r w:rsidRPr="00212960">
              <w:rPr>
                <w:rFonts w:ascii="Consolas" w:hAnsi="Consolas"/>
                <w:shd w:val="clear" w:color="auto" w:fill="FFFFFF"/>
              </w:rPr>
              <w:t>}</w:t>
            </w:r>
            <w:r w:rsidRPr="00212960">
              <w:rPr>
                <w:rFonts w:ascii="Consolas" w:hAnsi="Consolas"/>
              </w:rPr>
              <w:br/>
            </w:r>
            <w:r w:rsidRPr="00212960">
              <w:rPr>
                <w:rFonts w:ascii="Consolas" w:hAnsi="Consolas"/>
                <w:shd w:val="clear" w:color="auto" w:fill="FFFFFF"/>
              </w:rPr>
              <w:t>}</w:t>
            </w:r>
          </w:p>
        </w:tc>
        <w:tc>
          <w:tcPr>
            <w:tcW w:w="26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937D9" w14:textId="77777777" w:rsidR="0006083F" w:rsidRPr="00212960" w:rsidRDefault="0006083F" w:rsidP="007D3F7D">
            <w:pPr>
              <w:jc w:val="left"/>
              <w:rPr>
                <w:rFonts w:ascii="Consolas" w:hAnsi="Consolas"/>
              </w:rPr>
            </w:pPr>
            <w:r w:rsidRPr="00212960">
              <w:rPr>
                <w:rFonts w:ascii="Consolas" w:hAnsi="Consolas"/>
              </w:rPr>
              <w:t>"variables":{"version":"2023-09-01",</w:t>
            </w:r>
          </w:p>
          <w:p w14:paraId="76E06D99" w14:textId="77777777" w:rsidR="0006083F" w:rsidRPr="00212960" w:rsidRDefault="0006083F" w:rsidP="007D3F7D">
            <w:pPr>
              <w:jc w:val="left"/>
              <w:rPr>
                <w:rFonts w:ascii="Consolas" w:hAnsi="Consolas"/>
              </w:rPr>
            </w:pPr>
            <w:r w:rsidRPr="00212960">
              <w:rPr>
                <w:rFonts w:ascii="Consolas" w:hAnsi="Consolas"/>
              </w:rPr>
              <w:t>"payload":</w:t>
            </w:r>
          </w:p>
          <w:p w14:paraId="1AD98AC2" w14:textId="77777777" w:rsidR="0006083F" w:rsidRPr="00212960" w:rsidRDefault="0006083F" w:rsidP="007D3F7D">
            <w:pPr>
              <w:jc w:val="left"/>
              <w:rPr>
                <w:rFonts w:ascii="Consolas" w:hAnsi="Consolas"/>
              </w:rPr>
            </w:pPr>
            <w:r w:rsidRPr="00212960">
              <w:rPr>
                <w:rFonts w:ascii="Consolas" w:hAnsi="Consolas"/>
              </w:rPr>
              <w:t>{"keywords":</w:t>
            </w:r>
          </w:p>
          <w:p w14:paraId="26ACF7D7" w14:textId="77777777" w:rsidR="0006083F" w:rsidRPr="00212960" w:rsidRDefault="0006083F" w:rsidP="007D3F7D">
            <w:pPr>
              <w:jc w:val="left"/>
              <w:rPr>
                <w:rFonts w:ascii="Consolas" w:hAnsi="Consolas"/>
              </w:rPr>
            </w:pPr>
            <w:r w:rsidRPr="00212960">
              <w:rPr>
                <w:rFonts w:ascii="Consolas" w:hAnsi="Consolas"/>
              </w:rPr>
              <w:t>"","limit":25,</w:t>
            </w:r>
          </w:p>
          <w:p w14:paraId="54ACB1E5" w14:textId="77777777" w:rsidR="0006083F" w:rsidRPr="00212960" w:rsidRDefault="0006083F" w:rsidP="007D3F7D">
            <w:pPr>
              <w:jc w:val="left"/>
              <w:rPr>
                <w:rFonts w:ascii="Consolas" w:hAnsi="Consolas"/>
              </w:rPr>
            </w:pPr>
            <w:r w:rsidRPr="00212960">
              <w:rPr>
                <w:rFonts w:ascii="Consolas" w:hAnsi="Consolas"/>
              </w:rPr>
              <w:t>"offset":0,"</w:t>
            </w:r>
          </w:p>
          <w:p w14:paraId="00318047" w14:textId="77777777" w:rsidR="0006083F" w:rsidRPr="00212960" w:rsidRDefault="0006083F" w:rsidP="007D3F7D">
            <w:pPr>
              <w:jc w:val="left"/>
              <w:rPr>
                <w:rFonts w:ascii="Consolas" w:hAnsi="Consolas"/>
              </w:rPr>
            </w:pPr>
            <w:r w:rsidRPr="00212960">
              <w:rPr>
                <w:rFonts w:ascii="Consolas" w:hAnsi="Consolas"/>
              </w:rPr>
              <w:t>facets":</w:t>
            </w:r>
          </w:p>
          <w:p w14:paraId="0612CE5B" w14:textId="77777777" w:rsidR="0006083F" w:rsidRPr="00212960" w:rsidRDefault="0006083F" w:rsidP="007D3F7D">
            <w:pPr>
              <w:jc w:val="left"/>
              <w:rPr>
                <w:rFonts w:ascii="Consolas" w:hAnsi="Consolas"/>
              </w:rPr>
            </w:pPr>
            <w:r w:rsidRPr="00212960">
              <w:rPr>
                <w:rFonts w:ascii="Consolas" w:hAnsi="Consolas"/>
              </w:rPr>
              <w:t>[{"facet":"collectionId","count":1000,"sort":{"count":"desc"}},{"facet":"assetType","count":50,"sort":{"count":"desc"}},{"facet":"termGuid","count":50,"sort":{"count":"desc"}},{"facet":"contactId","count":50,"sort":{"count":"desc"}},{"facet":"classification","count":50,"sort":{"count":"desc"}},{"facet":"tag","count":20,"sort":{"count":"desc"}}],"</w:t>
            </w:r>
          </w:p>
          <w:p w14:paraId="1A833322" w14:textId="77777777" w:rsidR="0006083F" w:rsidRPr="00212960" w:rsidRDefault="0006083F" w:rsidP="007D3F7D">
            <w:pPr>
              <w:jc w:val="left"/>
              <w:rPr>
                <w:rFonts w:ascii="Consolas" w:hAnsi="Consolas"/>
              </w:rPr>
            </w:pPr>
            <w:r w:rsidRPr="00212960">
              <w:rPr>
                <w:rFonts w:ascii="Consolas" w:hAnsi="Consolas"/>
              </w:rPr>
              <w:t>filter":</w:t>
            </w:r>
          </w:p>
          <w:p w14:paraId="364D586F" w14:textId="77777777" w:rsidR="0006083F" w:rsidRPr="00212960" w:rsidRDefault="0006083F" w:rsidP="007D3F7D">
            <w:pPr>
              <w:jc w:val="left"/>
              <w:rPr>
                <w:rFonts w:ascii="Consolas" w:hAnsi="Consolas"/>
              </w:rPr>
            </w:pPr>
            <w:r w:rsidRPr="00212960">
              <w:rPr>
                <w:rFonts w:ascii="Consolas" w:hAnsi="Consolas"/>
              </w:rPr>
              <w:t>{"and":[{"or":[{"collectionId":"ix-dev-purview"},{"collectionId":"n28vvq"}]},{"and":[{"updateTime":"LAST_30D"}]},{"not":{"classification":"MICROSOFT.SYSTEM.TEMP_FILE"}},{"not":{"or":[{"entityType":"AtlasGlossary"}]}},{"not":{"or":[{"attributeName":"size","operator":"eq","attributeValue":0},{"attributeName":"fileSize","operator":"eq","attributeValue":0}]}}]}}}</w:t>
            </w:r>
          </w:p>
        </w:tc>
      </w:tr>
    </w:tbl>
    <w:p w14:paraId="0549D24A" w14:textId="77777777" w:rsidR="00F66FAE" w:rsidRDefault="00F66FAE" w:rsidP="001F5898">
      <w:pPr>
        <w:pStyle w:val="Heading3"/>
        <w:sectPr w:rsidR="00F66FAE" w:rsidSect="00212960">
          <w:pgSz w:w="15840" w:h="15840" w:orient="landscape" w:code="1"/>
          <w:pgMar w:top="1440" w:right="1440" w:bottom="1440" w:left="1440" w:header="720" w:footer="720" w:gutter="0"/>
          <w:cols w:space="720"/>
        </w:sectPr>
      </w:pPr>
      <w:bookmarkStart w:id="111" w:name="OLE_LINK58"/>
      <w:bookmarkStart w:id="112" w:name="OLE_LINK85"/>
      <w:bookmarkStart w:id="113" w:name="OLE_LINK84"/>
      <w:bookmarkEnd w:id="109"/>
      <w:bookmarkEnd w:id="110"/>
    </w:p>
    <w:p w14:paraId="7D9CF676" w14:textId="461AAA02" w:rsidR="00722642" w:rsidRPr="00981208" w:rsidRDefault="00722642" w:rsidP="001F5898">
      <w:pPr>
        <w:pStyle w:val="Heading3"/>
      </w:pPr>
      <w:bookmarkStart w:id="114" w:name="_Toc220931947"/>
      <w:r w:rsidRPr="001F5898">
        <w:lastRenderedPageBreak/>
        <w:t xml:space="preserve">POST </w:t>
      </w:r>
      <w:r w:rsidR="00A7204F">
        <w:t>-</w:t>
      </w:r>
      <w:r w:rsidR="006E3368">
        <w:t xml:space="preserve"> </w:t>
      </w:r>
      <w:bookmarkStart w:id="115" w:name="OLE_LINK132"/>
      <w:r w:rsidR="00AF40C9" w:rsidRPr="001F5898">
        <w:t xml:space="preserve">Custom </w:t>
      </w:r>
      <w:r w:rsidR="006E3368">
        <w:t>F</w:t>
      </w:r>
      <w:r w:rsidR="00AB3F51" w:rsidRPr="001F5898">
        <w:t xml:space="preserve">ilter </w:t>
      </w:r>
      <w:r w:rsidR="006E3368">
        <w:t>O</w:t>
      </w:r>
      <w:r w:rsidR="00AB3F51" w:rsidRPr="001F5898">
        <w:t>ption</w:t>
      </w:r>
      <w:bookmarkEnd w:id="114"/>
      <w:r w:rsidR="00AB3F51" w:rsidRPr="001F5898">
        <w:t xml:space="preserve"> </w:t>
      </w:r>
      <w:bookmarkEnd w:id="115"/>
    </w:p>
    <w:p w14:paraId="09A81B29" w14:textId="3D0AB9FA" w:rsidR="00722642" w:rsidRPr="00F66FAE" w:rsidRDefault="00722642" w:rsidP="00F66FAE">
      <w:r w:rsidRPr="00F66FAE">
        <w:t xml:space="preserve">This microservice is a POST call to the Query </w:t>
      </w:r>
      <w:r w:rsidR="001F5898" w:rsidRPr="00F66FAE">
        <w:t>E</w:t>
      </w:r>
      <w:r w:rsidRPr="00F66FAE">
        <w:t xml:space="preserve">ngine server hosted at the backend to get </w:t>
      </w:r>
      <w:r w:rsidR="001F5898" w:rsidRPr="00F66FAE">
        <w:t xml:space="preserve">the </w:t>
      </w:r>
      <w:r w:rsidRPr="00F66FAE">
        <w:t xml:space="preserve">list of </w:t>
      </w:r>
      <w:r w:rsidR="0020637D" w:rsidRPr="00F66FAE">
        <w:t>business attribute</w:t>
      </w:r>
      <w:r w:rsidR="001F5898" w:rsidRPr="00F66FAE">
        <w:t>s</w:t>
      </w:r>
      <w:r w:rsidR="0020637D" w:rsidRPr="00F66FAE">
        <w:t xml:space="preserve"> f</w:t>
      </w:r>
      <w:r w:rsidRPr="00F66FAE">
        <w:t xml:space="preserve">or </w:t>
      </w:r>
      <w:r w:rsidR="001F5898" w:rsidRPr="00F66FAE">
        <w:t>a</w:t>
      </w:r>
      <w:r w:rsidRPr="00F66FAE">
        <w:t xml:space="preserve"> </w:t>
      </w:r>
      <w:r w:rsidR="0020637D" w:rsidRPr="00F66FAE">
        <w:t>custom filter.</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600B1B" w14:paraId="119D66F7"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C67848" w14:textId="77777777" w:rsidR="00600B1B" w:rsidRDefault="00600B1B"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15819" w14:textId="77777777" w:rsidR="00600B1B" w:rsidRDefault="00600B1B" w:rsidP="007D3F7D">
            <w:pPr>
              <w:spacing w:after="0"/>
              <w:jc w:val="left"/>
            </w:pPr>
            <w:r>
              <w:t xml:space="preserve"> HTTPS</w:t>
            </w:r>
          </w:p>
        </w:tc>
      </w:tr>
      <w:tr w:rsidR="00600B1B" w14:paraId="130DFEAA"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83C7D4" w14:textId="29E161B2" w:rsidR="00600B1B" w:rsidRDefault="00600B1B"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95EF67" w14:textId="77777777" w:rsidR="00600B1B" w:rsidRDefault="00600B1B" w:rsidP="007D3F7D">
            <w:pPr>
              <w:spacing w:after="0"/>
              <w:jc w:val="left"/>
            </w:pPr>
            <w:hyperlink r:id="rId45" w:history="1">
              <w:r>
                <w:rPr>
                  <w:rStyle w:val="Hyperlink"/>
                </w:rPr>
                <w:t>https://ix-dev-apimgmt.azure-api.net/query-engine-api?subscription-key=**************</w:t>
              </w:r>
            </w:hyperlink>
            <w:r>
              <w:t xml:space="preserve"> </w:t>
            </w:r>
          </w:p>
        </w:tc>
      </w:tr>
      <w:tr w:rsidR="00600B1B" w14:paraId="08E6D4F3"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EF74BC" w14:textId="77777777" w:rsidR="00600B1B" w:rsidRDefault="00600B1B"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E1F62" w14:textId="77777777" w:rsidR="00600B1B" w:rsidRDefault="00600B1B" w:rsidP="007D3F7D">
            <w:pPr>
              <w:spacing w:after="0"/>
              <w:jc w:val="left"/>
            </w:pPr>
            <w:r>
              <w:t xml:space="preserve"> POST</w:t>
            </w:r>
          </w:p>
        </w:tc>
      </w:tr>
      <w:tr w:rsidR="00600B1B" w14:paraId="7B49AFA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841E29" w14:textId="77777777" w:rsidR="00600B1B" w:rsidRDefault="00600B1B"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5C0FE" w14:textId="77777777" w:rsidR="00600B1B" w:rsidRDefault="00600B1B" w:rsidP="007D3F7D">
            <w:pPr>
              <w:spacing w:after="0"/>
              <w:jc w:val="left"/>
            </w:pPr>
            <w:r>
              <w:t>application / json</w:t>
            </w:r>
          </w:p>
        </w:tc>
      </w:tr>
      <w:tr w:rsidR="00600B1B" w14:paraId="517A652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E4A2A3" w14:textId="77777777" w:rsidR="00600B1B" w:rsidRDefault="00600B1B"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0228D" w14:textId="77777777" w:rsidR="00600B1B" w:rsidRDefault="00600B1B" w:rsidP="007D3F7D">
            <w:pPr>
              <w:spacing w:after="0"/>
              <w:jc w:val="left"/>
            </w:pPr>
            <w:r>
              <w:t>Query Parameter: Subscription-key of the application (example, query engine)</w:t>
            </w:r>
          </w:p>
        </w:tc>
      </w:tr>
      <w:tr w:rsidR="00FE025F" w14:paraId="3720E8A4"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B0A1E3A" w14:textId="14438623" w:rsidR="00FE025F" w:rsidRDefault="00FE025F"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36607F" w14:textId="67C213BF" w:rsidR="00FE025F" w:rsidRDefault="00FE025F" w:rsidP="007D3F7D">
            <w:pPr>
              <w:spacing w:after="0"/>
              <w:jc w:val="left"/>
            </w:pPr>
            <w:hyperlink r:id="rId46" w:history="1">
              <w:r w:rsidRPr="006E3368">
                <w:rPr>
                  <w:rStyle w:val="Hyperlink"/>
                </w:rPr>
                <w:t>Link</w:t>
              </w:r>
            </w:hyperlink>
          </w:p>
        </w:tc>
      </w:tr>
    </w:tbl>
    <w:p w14:paraId="579EC6FE" w14:textId="77777777" w:rsidR="0076005B" w:rsidRPr="0076005B" w:rsidRDefault="0076005B" w:rsidP="00A96D19">
      <w:pPr>
        <w:pStyle w:val="Heading4"/>
      </w:pPr>
      <w:r w:rsidRPr="0076005B">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128"/>
        <w:gridCol w:w="1496"/>
        <w:gridCol w:w="1534"/>
      </w:tblGrid>
      <w:tr w:rsidR="00722642" w:rsidRPr="00981208" w14:paraId="7CA64DE1" w14:textId="77777777" w:rsidTr="008145B0">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598B96" w14:textId="77777777" w:rsidR="00722642" w:rsidRPr="00981208" w:rsidRDefault="00722642" w:rsidP="007D3F7D">
            <w:pPr>
              <w:spacing w:after="0"/>
              <w:jc w:val="left"/>
            </w:pPr>
            <w:r w:rsidRPr="00981208">
              <w:t>Parameter</w:t>
            </w:r>
          </w:p>
        </w:tc>
        <w:tc>
          <w:tcPr>
            <w:tcW w:w="27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4C9BBC" w14:textId="77777777" w:rsidR="00722642" w:rsidRPr="00981208" w:rsidRDefault="00722642" w:rsidP="007D3F7D">
            <w:pPr>
              <w:spacing w:after="0"/>
              <w:jc w:val="left"/>
            </w:pPr>
            <w:r w:rsidRPr="00981208">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FF5582" w14:textId="77777777" w:rsidR="00722642" w:rsidRPr="00981208" w:rsidRDefault="00722642" w:rsidP="007D3F7D">
            <w:pPr>
              <w:spacing w:after="0"/>
              <w:jc w:val="left"/>
            </w:pPr>
            <w:r w:rsidRPr="00981208">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8050BD" w14:textId="77777777" w:rsidR="00722642" w:rsidRPr="00981208" w:rsidRDefault="00722642" w:rsidP="007D3F7D">
            <w:pPr>
              <w:spacing w:after="0"/>
              <w:jc w:val="left"/>
            </w:pPr>
            <w:r w:rsidRPr="00981208">
              <w:t>Type</w:t>
            </w:r>
          </w:p>
        </w:tc>
      </w:tr>
      <w:tr w:rsidR="00722642" w:rsidRPr="00981208" w14:paraId="19F55136" w14:textId="77777777" w:rsidTr="008145B0">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6AE2C" w14:textId="77777777" w:rsidR="00722642" w:rsidRPr="00981208" w:rsidRDefault="00722642" w:rsidP="007D3F7D">
            <w:pPr>
              <w:spacing w:after="0"/>
              <w:jc w:val="left"/>
            </w:pPr>
            <w:r w:rsidRPr="00981208">
              <w:t>Authorization</w:t>
            </w:r>
          </w:p>
        </w:tc>
        <w:tc>
          <w:tcPr>
            <w:tcW w:w="27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48429" w14:textId="77777777" w:rsidR="00722642" w:rsidRPr="00981208" w:rsidRDefault="00722642" w:rsidP="007D3F7D">
            <w:pPr>
              <w:spacing w:after="0"/>
              <w:jc w:val="left"/>
            </w:pPr>
            <w:r w:rsidRPr="00981208">
              <w:t>Token acquired from Azure B2C based on the user credentials for further API calls.</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ED8E1" w14:textId="77777777" w:rsidR="00722642" w:rsidRPr="00981208" w:rsidRDefault="00722642"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33496" w14:textId="77777777" w:rsidR="00722642" w:rsidRPr="00981208" w:rsidRDefault="00722642" w:rsidP="007D3F7D">
            <w:pPr>
              <w:spacing w:after="0"/>
              <w:jc w:val="left"/>
            </w:pPr>
            <w:r w:rsidRPr="00981208">
              <w:t>String</w:t>
            </w:r>
          </w:p>
        </w:tc>
      </w:tr>
      <w:tr w:rsidR="00722642" w:rsidRPr="00981208" w14:paraId="2154D7A8" w14:textId="77777777" w:rsidTr="008145B0">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93BB0" w14:textId="77777777" w:rsidR="00722642" w:rsidRPr="00981208" w:rsidRDefault="00722642" w:rsidP="007D3F7D">
            <w:pPr>
              <w:spacing w:after="0"/>
              <w:jc w:val="left"/>
            </w:pPr>
            <w:r w:rsidRPr="00981208">
              <w:t>Content-Type</w:t>
            </w:r>
          </w:p>
        </w:tc>
        <w:tc>
          <w:tcPr>
            <w:tcW w:w="27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3BC2E" w14:textId="212B3CA0" w:rsidR="00722642" w:rsidRPr="00981208" w:rsidRDefault="00722642" w:rsidP="007D3F7D">
            <w:pPr>
              <w:spacing w:after="0"/>
              <w:jc w:val="left"/>
            </w:pPr>
            <w:r w:rsidRPr="00981208">
              <w:t xml:space="preserve">Length of content.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72A9F" w14:textId="77777777" w:rsidR="00722642" w:rsidRPr="00981208" w:rsidRDefault="00722642" w:rsidP="007D3F7D">
            <w:pPr>
              <w:spacing w:after="0"/>
              <w:jc w:val="left"/>
            </w:pPr>
            <w:r w:rsidRPr="00981208">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ADD9E" w14:textId="77777777" w:rsidR="00722642" w:rsidRPr="00981208" w:rsidRDefault="00722642" w:rsidP="007D3F7D">
            <w:pPr>
              <w:spacing w:after="0"/>
              <w:jc w:val="left"/>
            </w:pPr>
            <w:r w:rsidRPr="00981208">
              <w:t>String</w:t>
            </w:r>
          </w:p>
        </w:tc>
      </w:tr>
    </w:tbl>
    <w:p w14:paraId="3B043D7F" w14:textId="77777777" w:rsidR="00722642" w:rsidRPr="00981208" w:rsidRDefault="00722642" w:rsidP="00722642">
      <w:pPr>
        <w:spacing w:after="0"/>
      </w:pPr>
      <w:r w:rsidRPr="00981208">
        <w:t xml:space="preserve"> *Mandatory / Optional</w:t>
      </w:r>
    </w:p>
    <w:p w14:paraId="4F971D6E" w14:textId="65658990" w:rsidR="001F5898" w:rsidRPr="00981208" w:rsidRDefault="001577C3"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722642" w:rsidRPr="00981208" w14:paraId="7B92B290" w14:textId="77777777" w:rsidTr="001577C3">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46D593" w14:textId="77777777" w:rsidR="00722642" w:rsidRPr="00981208" w:rsidRDefault="00722642" w:rsidP="007D3F7D">
            <w:pPr>
              <w:spacing w:after="0"/>
              <w:jc w:val="left"/>
            </w:pPr>
            <w:bookmarkStart w:id="116" w:name="OLE_LINK59"/>
            <w:bookmarkStart w:id="117" w:name="_Hlk170723903"/>
            <w:r w:rsidRPr="00981208">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7C5A38" w14:textId="77777777" w:rsidR="00722642" w:rsidRPr="00981208" w:rsidRDefault="00722642" w:rsidP="007D3F7D">
            <w:pPr>
              <w:spacing w:after="0"/>
              <w:jc w:val="left"/>
            </w:pPr>
            <w:r w:rsidRPr="00981208">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9DECD0" w14:textId="77777777" w:rsidR="00722642" w:rsidRPr="00981208" w:rsidRDefault="00722642" w:rsidP="007D3F7D">
            <w:pPr>
              <w:spacing w:after="0"/>
              <w:jc w:val="left"/>
            </w:pPr>
            <w:r w:rsidRPr="00981208">
              <w:t>Type</w:t>
            </w:r>
          </w:p>
        </w:tc>
      </w:tr>
      <w:tr w:rsidR="00722642" w:rsidRPr="00981208" w14:paraId="76EE11B9" w14:textId="77777777" w:rsidTr="001577C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937B2" w14:textId="77777777" w:rsidR="00722642" w:rsidRPr="00981208" w:rsidRDefault="00722642" w:rsidP="007D3F7D">
            <w:pPr>
              <w:spacing w:after="0"/>
              <w:jc w:val="left"/>
            </w:pPr>
            <w:r w:rsidRPr="00981208">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3A8B65" w14:textId="77777777" w:rsidR="00722642" w:rsidRPr="00981208" w:rsidRDefault="00722642" w:rsidP="007D3F7D">
            <w:pPr>
              <w:spacing w:after="0"/>
              <w:jc w:val="left"/>
            </w:pPr>
            <w:r w:rsidRPr="00981208">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027278" w14:textId="77777777" w:rsidR="00722642" w:rsidRPr="00981208" w:rsidRDefault="00722642" w:rsidP="007D3F7D">
            <w:pPr>
              <w:spacing w:after="0"/>
              <w:jc w:val="left"/>
            </w:pPr>
            <w:r w:rsidRPr="00981208">
              <w:t>String</w:t>
            </w:r>
          </w:p>
        </w:tc>
      </w:tr>
      <w:tr w:rsidR="00722642" w:rsidRPr="00981208" w14:paraId="567A923B" w14:textId="77777777" w:rsidTr="001577C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AE5E3" w14:textId="77777777" w:rsidR="00722642" w:rsidRPr="00981208" w:rsidRDefault="00722642" w:rsidP="007D3F7D">
            <w:pPr>
              <w:spacing w:after="0"/>
              <w:jc w:val="left"/>
            </w:pPr>
            <w:r w:rsidRPr="00981208">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1FCB8" w14:textId="77777777" w:rsidR="00722642" w:rsidRPr="00981208" w:rsidRDefault="00722642" w:rsidP="007D3F7D">
            <w:pPr>
              <w:spacing w:after="0"/>
              <w:jc w:val="left"/>
            </w:pPr>
            <w:r w:rsidRPr="00981208">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91514" w14:textId="77777777" w:rsidR="00722642" w:rsidRPr="00981208" w:rsidRDefault="00722642" w:rsidP="007D3F7D">
            <w:pPr>
              <w:spacing w:after="0"/>
              <w:jc w:val="left"/>
            </w:pPr>
            <w:r w:rsidRPr="00981208">
              <w:t>String</w:t>
            </w:r>
          </w:p>
        </w:tc>
      </w:tr>
      <w:tr w:rsidR="00722642" w:rsidRPr="00981208" w14:paraId="33EE10D6" w14:textId="77777777" w:rsidTr="001577C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8C5EA" w14:textId="77777777" w:rsidR="00722642" w:rsidRPr="00981208" w:rsidRDefault="00722642" w:rsidP="007D3F7D">
            <w:pPr>
              <w:spacing w:after="0"/>
              <w:jc w:val="left"/>
            </w:pPr>
            <w:r w:rsidRPr="00981208">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D6BBC" w14:textId="77777777" w:rsidR="00722642" w:rsidRPr="00981208" w:rsidRDefault="00722642" w:rsidP="007D3F7D">
            <w:pPr>
              <w:spacing w:after="0"/>
              <w:jc w:val="left"/>
            </w:pPr>
            <w:r w:rsidRPr="00981208">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7B014F" w14:textId="77777777" w:rsidR="00722642" w:rsidRPr="00981208" w:rsidRDefault="00722642" w:rsidP="007D3F7D">
            <w:pPr>
              <w:spacing w:after="0"/>
              <w:jc w:val="left"/>
            </w:pPr>
            <w:r w:rsidRPr="00981208">
              <w:t>Datetime</w:t>
            </w:r>
          </w:p>
        </w:tc>
      </w:tr>
      <w:tr w:rsidR="00722642" w:rsidRPr="00981208" w14:paraId="5704E699" w14:textId="77777777" w:rsidTr="001577C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8B31D" w14:textId="77777777" w:rsidR="00722642" w:rsidRPr="00981208" w:rsidRDefault="00722642" w:rsidP="007D3F7D">
            <w:pPr>
              <w:spacing w:after="0"/>
              <w:jc w:val="left"/>
            </w:pPr>
            <w:r w:rsidRPr="00981208">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CC436B" w14:textId="77777777" w:rsidR="00722642" w:rsidRPr="00981208" w:rsidRDefault="00722642" w:rsidP="007D3F7D">
            <w:pPr>
              <w:spacing w:after="0"/>
              <w:jc w:val="left"/>
            </w:pPr>
            <w:r w:rsidRPr="00981208">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31839" w14:textId="77777777" w:rsidR="00722642" w:rsidRPr="00981208" w:rsidRDefault="00722642" w:rsidP="007D3F7D">
            <w:pPr>
              <w:spacing w:after="0"/>
              <w:jc w:val="left"/>
            </w:pPr>
            <w:r w:rsidRPr="00981208">
              <w:t>Bytes</w:t>
            </w:r>
          </w:p>
        </w:tc>
      </w:tr>
    </w:tbl>
    <w:bookmarkEnd w:id="116"/>
    <w:bookmarkEnd w:id="117"/>
    <w:p w14:paraId="08358BB3" w14:textId="4A1F235C" w:rsidR="006E3368" w:rsidRPr="00981208" w:rsidRDefault="002313C0"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0744"/>
      </w:tblGrid>
      <w:tr w:rsidR="00722642" w:rsidRPr="00981208" w14:paraId="74BA53C5" w14:textId="77777777" w:rsidTr="002313C0">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1A8571" w14:textId="77777777" w:rsidR="00722642" w:rsidRPr="002313C0" w:rsidRDefault="00722642" w:rsidP="007D3F7D">
            <w:pPr>
              <w:spacing w:after="0"/>
              <w:jc w:val="left"/>
              <w:rPr>
                <w:color w:val="000000" w:themeColor="text1"/>
              </w:rPr>
            </w:pPr>
            <w:r w:rsidRPr="002313C0">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7E0608" w14:textId="77777777" w:rsidR="00722642" w:rsidRPr="002313C0" w:rsidRDefault="00722642" w:rsidP="007D3F7D">
            <w:pPr>
              <w:spacing w:after="0"/>
              <w:jc w:val="left"/>
              <w:rPr>
                <w:color w:val="000000" w:themeColor="text1"/>
              </w:rPr>
            </w:pPr>
            <w:r w:rsidRPr="002313C0">
              <w:rPr>
                <w:color w:val="000000" w:themeColor="text1"/>
              </w:rPr>
              <w:t>Result Description</w:t>
            </w:r>
          </w:p>
        </w:tc>
      </w:tr>
      <w:tr w:rsidR="00722642" w:rsidRPr="00981208" w14:paraId="48B33D0E"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C97DE" w14:textId="77777777" w:rsidR="00722642" w:rsidRPr="00981208" w:rsidRDefault="00722642"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AD751" w14:textId="6AFDA242" w:rsidR="00722642" w:rsidRPr="00981208" w:rsidRDefault="00722642"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57400470" w14:textId="22F304DD" w:rsidR="002313C0" w:rsidRDefault="002313C0" w:rsidP="001F2913">
      <w:pPr>
        <w:pStyle w:val="Heading4"/>
        <w:sectPr w:rsidR="002313C0" w:rsidSect="00212960">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722642" w:rsidRPr="00981208" w14:paraId="252832BA"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0BA87D" w14:textId="77777777" w:rsidR="00722642" w:rsidRPr="00981208" w:rsidRDefault="00722642" w:rsidP="007D3F7D">
            <w:pPr>
              <w:spacing w:after="0"/>
              <w:jc w:val="left"/>
            </w:pPr>
            <w:r w:rsidRPr="00981208">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4B8C64" w14:textId="77777777" w:rsidR="00722642" w:rsidRPr="00981208" w:rsidRDefault="00722642" w:rsidP="007D3F7D">
            <w:pPr>
              <w:spacing w:after="0"/>
              <w:jc w:val="left"/>
            </w:pPr>
            <w:r w:rsidRPr="00981208">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55AF05" w14:textId="77777777" w:rsidR="00722642" w:rsidRPr="00981208" w:rsidRDefault="00722642" w:rsidP="007D3F7D">
            <w:pPr>
              <w:spacing w:after="0"/>
              <w:jc w:val="left"/>
            </w:pPr>
            <w:r w:rsidRPr="00981208">
              <w:t>Error Description</w:t>
            </w:r>
          </w:p>
        </w:tc>
      </w:tr>
      <w:tr w:rsidR="00722642" w:rsidRPr="00981208" w14:paraId="61FC80BE"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ED03B" w14:textId="77777777" w:rsidR="00722642" w:rsidRPr="00981208" w:rsidRDefault="00722642" w:rsidP="007D3F7D">
            <w:pPr>
              <w:spacing w:after="0"/>
              <w:jc w:val="left"/>
            </w:pPr>
            <w:r w:rsidRPr="00981208">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F725ED" w14:textId="77777777" w:rsidR="00722642" w:rsidRPr="00981208" w:rsidRDefault="00722642" w:rsidP="007D3F7D">
            <w:pPr>
              <w:spacing w:after="0"/>
              <w:jc w:val="left"/>
            </w:pPr>
            <w:r w:rsidRPr="00981208">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76BB4F" w14:textId="7462E5D7" w:rsidR="00722642" w:rsidRPr="00981208" w:rsidRDefault="00722642" w:rsidP="007D3F7D">
            <w:pPr>
              <w:pStyle w:val="Accenture"/>
              <w:spacing w:after="0"/>
              <w:jc w:val="left"/>
              <w:rPr>
                <w:color w:val="000000"/>
                <w:lang w:eastAsia="en-IN"/>
              </w:rPr>
            </w:pPr>
            <w:r w:rsidRPr="00981208">
              <w:rPr>
                <w:lang w:eastAsia="en-IN"/>
              </w:rPr>
              <w:t>Invalid</w:t>
            </w:r>
            <w:r w:rsidR="00A7204F">
              <w:rPr>
                <w:lang w:eastAsia="en-IN"/>
              </w:rPr>
              <w:t xml:space="preserve"> </w:t>
            </w:r>
            <w:r w:rsidRPr="00981208">
              <w:rPr>
                <w:lang w:eastAsia="en-IN"/>
              </w:rPr>
              <w:t>Data</w:t>
            </w:r>
          </w:p>
        </w:tc>
      </w:tr>
      <w:tr w:rsidR="00722642" w:rsidRPr="00981208" w14:paraId="57067516"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3D7F5" w14:textId="77777777" w:rsidR="00722642" w:rsidRPr="00981208" w:rsidRDefault="00722642"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E0B129" w14:textId="77777777" w:rsidR="00722642" w:rsidRPr="00981208" w:rsidRDefault="00722642" w:rsidP="007D3F7D">
            <w:pPr>
              <w:spacing w:after="0"/>
              <w:jc w:val="left"/>
            </w:pPr>
            <w:r w:rsidRPr="00981208">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965F5" w14:textId="77777777" w:rsidR="00722642" w:rsidRPr="00981208" w:rsidRDefault="00722642" w:rsidP="007D3F7D">
            <w:pPr>
              <w:spacing w:after="0" w:line="252" w:lineRule="auto"/>
              <w:jc w:val="left"/>
            </w:pPr>
            <w:r w:rsidRPr="00981208">
              <w:t>Unauthorized User</w:t>
            </w:r>
          </w:p>
          <w:p w14:paraId="45C94FC8" w14:textId="1800E0FD" w:rsidR="00722642" w:rsidRPr="00981208" w:rsidRDefault="005034C1" w:rsidP="007D3F7D">
            <w:pPr>
              <w:spacing w:after="0" w:line="252" w:lineRule="auto"/>
              <w:jc w:val="left"/>
            </w:pPr>
            <w:r>
              <w:t>Header Token</w:t>
            </w:r>
            <w:r w:rsidR="00722642" w:rsidRPr="00981208">
              <w:t xml:space="preserve"> could be missing</w:t>
            </w:r>
          </w:p>
        </w:tc>
      </w:tr>
      <w:tr w:rsidR="00722642" w:rsidRPr="00981208" w14:paraId="78252691" w14:textId="77777777" w:rsidTr="008145B0">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6A722" w14:textId="77777777" w:rsidR="00722642" w:rsidRPr="00981208" w:rsidRDefault="00722642" w:rsidP="007D3F7D">
            <w:pPr>
              <w:spacing w:after="0"/>
              <w:jc w:val="left"/>
            </w:pPr>
            <w:r w:rsidRPr="00981208">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068A89" w14:textId="77777777" w:rsidR="00722642" w:rsidRPr="00981208" w:rsidRDefault="00722642" w:rsidP="007D3F7D">
            <w:pPr>
              <w:spacing w:after="0"/>
              <w:jc w:val="left"/>
            </w:pPr>
            <w:r w:rsidRPr="00981208">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D72AD" w14:textId="77777777" w:rsidR="00722642" w:rsidRPr="00981208" w:rsidRDefault="00722642" w:rsidP="007D3F7D">
            <w:pPr>
              <w:spacing w:after="0" w:line="252" w:lineRule="auto"/>
              <w:jc w:val="left"/>
            </w:pPr>
            <w:r w:rsidRPr="00981208">
              <w:t>Bad request</w:t>
            </w:r>
          </w:p>
        </w:tc>
      </w:tr>
    </w:tbl>
    <w:p w14:paraId="382F78D9" w14:textId="279DF909" w:rsidR="00C578D8" w:rsidRPr="00981208" w:rsidRDefault="002313C0" w:rsidP="001F2913">
      <w:pPr>
        <w:pStyle w:val="Heading4"/>
      </w:pPr>
      <w:r>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1936"/>
        <w:gridCol w:w="7133"/>
        <w:gridCol w:w="3891"/>
      </w:tblGrid>
      <w:tr w:rsidR="00C578D8" w:rsidRPr="00981208" w14:paraId="6A2117FA" w14:textId="77777777" w:rsidTr="008145B0">
        <w:trPr>
          <w:trHeight w:val="196"/>
        </w:trPr>
        <w:tc>
          <w:tcPr>
            <w:tcW w:w="7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99F5327" w14:textId="77777777" w:rsidR="00C578D8" w:rsidRPr="00981208" w:rsidRDefault="00C578D8" w:rsidP="007D3F7D">
            <w:pPr>
              <w:spacing w:after="0"/>
              <w:jc w:val="left"/>
            </w:pPr>
            <w:r w:rsidRPr="00981208">
              <w:t>Operation name</w:t>
            </w:r>
          </w:p>
        </w:tc>
        <w:tc>
          <w:tcPr>
            <w:tcW w:w="2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45DCC1" w14:textId="77777777" w:rsidR="00C578D8" w:rsidRPr="00981208" w:rsidRDefault="00C578D8" w:rsidP="007D3F7D">
            <w:pPr>
              <w:spacing w:after="0"/>
              <w:jc w:val="left"/>
            </w:pPr>
            <w:r w:rsidRPr="00981208">
              <w:t>Query</w:t>
            </w:r>
          </w:p>
        </w:tc>
        <w:tc>
          <w:tcPr>
            <w:tcW w:w="1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32ACEF" w14:textId="77777777" w:rsidR="00C578D8" w:rsidRPr="00981208" w:rsidRDefault="00C578D8" w:rsidP="007D3F7D">
            <w:pPr>
              <w:spacing w:after="0"/>
              <w:jc w:val="left"/>
            </w:pPr>
            <w:r w:rsidRPr="00981208">
              <w:t>Variable</w:t>
            </w:r>
          </w:p>
        </w:tc>
      </w:tr>
      <w:tr w:rsidR="00C578D8" w:rsidRPr="00981208" w14:paraId="4AE8D093" w14:textId="77777777" w:rsidTr="008145B0">
        <w:trPr>
          <w:trHeight w:val="54"/>
        </w:trPr>
        <w:tc>
          <w:tcPr>
            <w:tcW w:w="7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1B2C8" w14:textId="77777777" w:rsidR="00C578D8" w:rsidRPr="002313C0" w:rsidRDefault="00C578D8" w:rsidP="007D3F7D">
            <w:pPr>
              <w:spacing w:after="0"/>
              <w:jc w:val="left"/>
              <w:rPr>
                <w:rFonts w:ascii="Consolas" w:hAnsi="Consolas"/>
                <w:color w:val="000000" w:themeColor="text1"/>
              </w:rPr>
            </w:pPr>
            <w:proofErr w:type="spellStart"/>
            <w:r w:rsidRPr="002313C0">
              <w:rPr>
                <w:rFonts w:ascii="Consolas" w:hAnsi="Consolas"/>
                <w:color w:val="000000" w:themeColor="text1"/>
                <w:sz w:val="21"/>
                <w:szCs w:val="21"/>
                <w:shd w:val="clear" w:color="auto" w:fill="FFFFFF"/>
              </w:rPr>
              <w:t>MyQuery</w:t>
            </w:r>
            <w:proofErr w:type="spellEnd"/>
          </w:p>
        </w:tc>
        <w:tc>
          <w:tcPr>
            <w:tcW w:w="2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5457C7" w14:textId="77777777" w:rsidR="00C578D8" w:rsidRPr="002313C0" w:rsidRDefault="00C578D8" w:rsidP="007D3F7D">
            <w:pPr>
              <w:spacing w:after="0"/>
              <w:jc w:val="left"/>
              <w:rPr>
                <w:rFonts w:ascii="Consolas" w:hAnsi="Consolas"/>
                <w:color w:val="000000" w:themeColor="text1"/>
              </w:rPr>
            </w:pPr>
            <w:r w:rsidRPr="002313C0">
              <w:rPr>
                <w:rFonts w:ascii="Consolas" w:hAnsi="Consolas"/>
                <w:color w:val="000000" w:themeColor="text1"/>
                <w:sz w:val="21"/>
                <w:szCs w:val="21"/>
                <w:shd w:val="clear" w:color="auto" w:fill="FFFFFF"/>
              </w:rPr>
              <w:t xml:space="preserve">query </w:t>
            </w:r>
            <w:bookmarkStart w:id="118" w:name="OLE_LINK28"/>
            <w:proofErr w:type="spellStart"/>
            <w:r w:rsidRPr="002313C0">
              <w:rPr>
                <w:rFonts w:ascii="Consolas" w:hAnsi="Consolas"/>
                <w:color w:val="000000" w:themeColor="text1"/>
                <w:sz w:val="21"/>
                <w:szCs w:val="21"/>
                <w:shd w:val="clear" w:color="auto" w:fill="FFFFFF"/>
              </w:rPr>
              <w:t>MyQuery</w:t>
            </w:r>
            <w:bookmarkEnd w:id="118"/>
            <w:proofErr w:type="spellEnd"/>
            <w:r w:rsidRPr="002313C0">
              <w:rPr>
                <w:rFonts w:ascii="Consolas" w:hAnsi="Consolas"/>
                <w:color w:val="000000" w:themeColor="text1"/>
                <w:sz w:val="21"/>
                <w:szCs w:val="21"/>
                <w:shd w:val="clear" w:color="auto" w:fill="FFFFFF"/>
              </w:rPr>
              <w:t>($type: String!) {</w:t>
            </w:r>
            <w:r w:rsidRPr="002313C0">
              <w:rPr>
                <w:rFonts w:ascii="Consolas" w:hAnsi="Consolas"/>
                <w:color w:val="000000" w:themeColor="text1"/>
                <w:sz w:val="21"/>
                <w:szCs w:val="21"/>
              </w:rPr>
              <w:br/>
            </w:r>
            <w:proofErr w:type="spellStart"/>
            <w:r w:rsidRPr="002313C0">
              <w:rPr>
                <w:rFonts w:ascii="Consolas" w:hAnsi="Consolas"/>
                <w:color w:val="000000" w:themeColor="text1"/>
                <w:sz w:val="21"/>
                <w:szCs w:val="21"/>
                <w:shd w:val="clear" w:color="auto" w:fill="FFFFFF"/>
              </w:rPr>
              <w:t>purviewEntityDef</w:t>
            </w:r>
            <w:proofErr w:type="spellEnd"/>
            <w:r w:rsidRPr="002313C0">
              <w:rPr>
                <w:rFonts w:ascii="Consolas" w:hAnsi="Consolas"/>
                <w:color w:val="000000" w:themeColor="text1"/>
                <w:sz w:val="21"/>
                <w:szCs w:val="21"/>
                <w:shd w:val="clear" w:color="auto" w:fill="FFFFFF"/>
              </w:rPr>
              <w:t>(type: $type) {</w:t>
            </w:r>
            <w:r w:rsidRPr="002313C0">
              <w:rPr>
                <w:rFonts w:ascii="Consolas" w:hAnsi="Consolas"/>
                <w:color w:val="000000" w:themeColor="text1"/>
                <w:sz w:val="21"/>
                <w:szCs w:val="21"/>
              </w:rPr>
              <w:br/>
            </w:r>
            <w:proofErr w:type="spellStart"/>
            <w:r w:rsidRPr="002313C0">
              <w:rPr>
                <w:rFonts w:ascii="Consolas" w:hAnsi="Consolas"/>
                <w:color w:val="000000" w:themeColor="text1"/>
                <w:sz w:val="21"/>
                <w:szCs w:val="21"/>
                <w:shd w:val="clear" w:color="auto" w:fill="FFFFFF"/>
              </w:rPr>
              <w:t>businessMetadataDefs</w:t>
            </w:r>
            <w:proofErr w:type="spellEnd"/>
            <w:r w:rsidRPr="002313C0">
              <w:rPr>
                <w:rFonts w:ascii="Consolas" w:hAnsi="Consolas"/>
                <w:color w:val="000000" w:themeColor="text1"/>
                <w:sz w:val="21"/>
                <w:szCs w:val="21"/>
              </w:rPr>
              <w:br/>
            </w:r>
            <w:r w:rsidRPr="002313C0">
              <w:rPr>
                <w:rFonts w:ascii="Consolas" w:hAnsi="Consolas"/>
                <w:color w:val="000000" w:themeColor="text1"/>
                <w:sz w:val="21"/>
                <w:szCs w:val="21"/>
                <w:shd w:val="clear" w:color="auto" w:fill="FFFFFF"/>
              </w:rPr>
              <w:t>__</w:t>
            </w:r>
            <w:proofErr w:type="spellStart"/>
            <w:r w:rsidRPr="002313C0">
              <w:rPr>
                <w:rFonts w:ascii="Consolas" w:hAnsi="Consolas"/>
                <w:color w:val="000000" w:themeColor="text1"/>
                <w:sz w:val="21"/>
                <w:szCs w:val="21"/>
                <w:shd w:val="clear" w:color="auto" w:fill="FFFFFF"/>
              </w:rPr>
              <w:t>typename</w:t>
            </w:r>
            <w:proofErr w:type="spellEnd"/>
            <w:r w:rsidRPr="002313C0">
              <w:rPr>
                <w:rFonts w:ascii="Consolas" w:hAnsi="Consolas"/>
                <w:color w:val="000000" w:themeColor="text1"/>
                <w:sz w:val="21"/>
                <w:szCs w:val="21"/>
              </w:rPr>
              <w:br/>
            </w:r>
            <w:r w:rsidRPr="002313C0">
              <w:rPr>
                <w:rFonts w:ascii="Consolas" w:hAnsi="Consolas"/>
                <w:color w:val="000000" w:themeColor="text1"/>
                <w:sz w:val="21"/>
                <w:szCs w:val="21"/>
                <w:shd w:val="clear" w:color="auto" w:fill="FFFFFF"/>
              </w:rPr>
              <w:t>}</w:t>
            </w:r>
            <w:r w:rsidRPr="002313C0">
              <w:rPr>
                <w:rFonts w:ascii="Consolas" w:hAnsi="Consolas"/>
                <w:color w:val="000000" w:themeColor="text1"/>
                <w:sz w:val="21"/>
                <w:szCs w:val="21"/>
              </w:rPr>
              <w:br/>
            </w:r>
            <w:r w:rsidRPr="002313C0">
              <w:rPr>
                <w:rFonts w:ascii="Consolas" w:hAnsi="Consolas"/>
                <w:color w:val="000000" w:themeColor="text1"/>
                <w:sz w:val="21"/>
                <w:szCs w:val="21"/>
                <w:shd w:val="clear" w:color="auto" w:fill="FFFFFF"/>
              </w:rPr>
              <w:t>}</w:t>
            </w:r>
          </w:p>
        </w:tc>
        <w:tc>
          <w:tcPr>
            <w:tcW w:w="1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8652E" w14:textId="77777777" w:rsidR="00C578D8" w:rsidRPr="002313C0" w:rsidRDefault="00C578D8" w:rsidP="007D3F7D">
            <w:pPr>
              <w:spacing w:after="0"/>
              <w:jc w:val="left"/>
              <w:rPr>
                <w:rFonts w:ascii="Consolas" w:hAnsi="Consolas"/>
              </w:rPr>
            </w:pPr>
            <w:r w:rsidRPr="002313C0">
              <w:rPr>
                <w:rFonts w:ascii="Consolas" w:hAnsi="Consolas"/>
              </w:rPr>
              <w:t>"variables": {</w:t>
            </w:r>
          </w:p>
          <w:p w14:paraId="230E612A" w14:textId="77777777" w:rsidR="00C578D8" w:rsidRPr="002313C0" w:rsidRDefault="00C578D8" w:rsidP="007D3F7D">
            <w:pPr>
              <w:spacing w:after="0"/>
              <w:jc w:val="left"/>
              <w:rPr>
                <w:rFonts w:ascii="Consolas" w:hAnsi="Consolas"/>
              </w:rPr>
            </w:pPr>
            <w:r w:rsidRPr="002313C0">
              <w:rPr>
                <w:rFonts w:ascii="Consolas" w:hAnsi="Consolas"/>
              </w:rPr>
              <w:t xml:space="preserve">  "type": "BUSINESS_METADATA"</w:t>
            </w:r>
          </w:p>
          <w:p w14:paraId="79B25EB9" w14:textId="77777777" w:rsidR="00C578D8" w:rsidRPr="002313C0" w:rsidRDefault="00C578D8" w:rsidP="007D3F7D">
            <w:pPr>
              <w:spacing w:after="0"/>
              <w:jc w:val="left"/>
              <w:rPr>
                <w:rFonts w:ascii="Consolas" w:hAnsi="Consolas"/>
              </w:rPr>
            </w:pPr>
            <w:r w:rsidRPr="002313C0">
              <w:rPr>
                <w:rFonts w:ascii="Consolas" w:hAnsi="Consolas"/>
              </w:rPr>
              <w:t>},</w:t>
            </w:r>
          </w:p>
        </w:tc>
      </w:tr>
    </w:tbl>
    <w:p w14:paraId="18684C5E" w14:textId="77777777" w:rsidR="0029540F" w:rsidRDefault="0029540F" w:rsidP="00D420D9">
      <w:pPr>
        <w:pStyle w:val="Heading2"/>
        <w:sectPr w:rsidR="0029540F" w:rsidSect="002313C0">
          <w:type w:val="continuous"/>
          <w:pgSz w:w="15840" w:h="15840" w:orient="landscape" w:code="1"/>
          <w:pgMar w:top="1440" w:right="1440" w:bottom="1440" w:left="1440" w:header="720" w:footer="720" w:gutter="0"/>
          <w:cols w:space="720"/>
        </w:sectPr>
      </w:pPr>
    </w:p>
    <w:p w14:paraId="7A9B3D2B" w14:textId="7883970C" w:rsidR="00CE42F1" w:rsidRDefault="00711166" w:rsidP="00D420D9">
      <w:pPr>
        <w:pStyle w:val="Heading2"/>
      </w:pPr>
      <w:bookmarkStart w:id="119" w:name="_Toc220931948"/>
      <w:r>
        <w:lastRenderedPageBreak/>
        <w:t xml:space="preserve">Business </w:t>
      </w:r>
      <w:r w:rsidR="00B45B15">
        <w:t>Asset</w:t>
      </w:r>
      <w:r>
        <w:t xml:space="preserve"> </w:t>
      </w:r>
      <w:r w:rsidR="007C0FE3">
        <w:t>AP</w:t>
      </w:r>
      <w:r w:rsidR="00CE42F1">
        <w:t>I</w:t>
      </w:r>
      <w:r w:rsidR="00D420D9">
        <w:t>s</w:t>
      </w:r>
      <w:bookmarkEnd w:id="119"/>
    </w:p>
    <w:p w14:paraId="278E1333" w14:textId="728339E8" w:rsidR="001F2033" w:rsidRPr="00981208" w:rsidRDefault="001F2033" w:rsidP="006E3368">
      <w:pPr>
        <w:pStyle w:val="Heading3"/>
      </w:pPr>
      <w:bookmarkStart w:id="120" w:name="_Toc220931949"/>
      <w:r w:rsidRPr="006E3368">
        <w:t xml:space="preserve">POST </w:t>
      </w:r>
      <w:r w:rsidR="00A7204F">
        <w:t>-</w:t>
      </w:r>
      <w:r w:rsidRPr="006E3368">
        <w:t xml:space="preserve"> </w:t>
      </w:r>
      <w:bookmarkStart w:id="121" w:name="OLE_LINK40"/>
      <w:r w:rsidRPr="006E3368">
        <w:t xml:space="preserve">Business </w:t>
      </w:r>
      <w:bookmarkEnd w:id="121"/>
      <w:r w:rsidRPr="006E3368">
        <w:t xml:space="preserve">Asset </w:t>
      </w:r>
      <w:r w:rsidR="00C47C8F" w:rsidRPr="006E3368">
        <w:t>Overview</w:t>
      </w:r>
      <w:r w:rsidRPr="006E3368">
        <w:t xml:space="preserve"> </w:t>
      </w:r>
      <w:r w:rsidR="00F476BE" w:rsidRPr="006E3368">
        <w:t xml:space="preserve">Tab </w:t>
      </w:r>
      <w:r w:rsidR="00CF2161">
        <w:t xml:space="preserve">API </w:t>
      </w:r>
      <w:r w:rsidRPr="006E3368">
        <w:t>Details</w:t>
      </w:r>
      <w:bookmarkEnd w:id="120"/>
    </w:p>
    <w:p w14:paraId="58D5B870" w14:textId="77777777" w:rsidR="001F2033" w:rsidRPr="0029540F" w:rsidRDefault="001F2033" w:rsidP="0029540F">
      <w:r w:rsidRPr="0029540F">
        <w:t xml:space="preserve">This microservice is a POST call to the Query </w:t>
      </w:r>
      <w:r w:rsidR="006E3368" w:rsidRPr="0029540F">
        <w:t>E</w:t>
      </w:r>
      <w:r w:rsidRPr="0029540F">
        <w:t xml:space="preserve">ngine server hosted at the </w:t>
      </w:r>
      <w:proofErr w:type="gramStart"/>
      <w:r w:rsidRPr="0029540F">
        <w:t>backend</w:t>
      </w:r>
      <w:proofErr w:type="gramEnd"/>
      <w:r w:rsidRPr="0029540F">
        <w:t xml:space="preserve"> to get</w:t>
      </w:r>
      <w:r w:rsidR="006E3368" w:rsidRPr="0029540F">
        <w:t xml:space="preserve"> the</w:t>
      </w:r>
      <w:r w:rsidRPr="0029540F">
        <w:t xml:space="preserve"> details of</w:t>
      </w:r>
      <w:r w:rsidR="006E3368" w:rsidRPr="0029540F">
        <w:t xml:space="preserve"> the</w:t>
      </w:r>
      <w:r w:rsidRPr="0029540F">
        <w:t xml:space="preserve"> </w:t>
      </w:r>
      <w:r w:rsidR="000824EE" w:rsidRPr="0029540F">
        <w:t>business summary of the particular asset instance</w:t>
      </w:r>
      <w:r w:rsidRPr="0029540F">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600B1B" w14:paraId="5D534002"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6B7443" w14:textId="77777777" w:rsidR="00600B1B" w:rsidRDefault="00600B1B"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57F4B3" w14:textId="0DBD9AF9" w:rsidR="00600B1B" w:rsidRDefault="00600B1B" w:rsidP="007D3F7D">
            <w:pPr>
              <w:spacing w:after="0"/>
              <w:jc w:val="left"/>
            </w:pPr>
            <w:r>
              <w:t>HTTPS</w:t>
            </w:r>
          </w:p>
        </w:tc>
      </w:tr>
      <w:tr w:rsidR="00600B1B" w14:paraId="68E2C250"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CB636B" w14:textId="7914FE83" w:rsidR="00600B1B" w:rsidRDefault="00600B1B"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1DFC7" w14:textId="77777777" w:rsidR="00600B1B" w:rsidRDefault="00600B1B" w:rsidP="007D3F7D">
            <w:pPr>
              <w:spacing w:after="0"/>
              <w:jc w:val="left"/>
            </w:pPr>
            <w:hyperlink r:id="rId47" w:history="1">
              <w:r>
                <w:rPr>
                  <w:rStyle w:val="Hyperlink"/>
                </w:rPr>
                <w:t>https://ix-dev-apimgmt.azure-api.net/query-engine-api?subscription-key=**************</w:t>
              </w:r>
            </w:hyperlink>
            <w:r>
              <w:t xml:space="preserve"> </w:t>
            </w:r>
          </w:p>
        </w:tc>
      </w:tr>
      <w:tr w:rsidR="00600B1B" w14:paraId="38C36B2C"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455BEA" w14:textId="77777777" w:rsidR="00600B1B" w:rsidRDefault="00600B1B"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40C95" w14:textId="3DEEEAC5" w:rsidR="00600B1B" w:rsidRDefault="00600B1B" w:rsidP="007D3F7D">
            <w:pPr>
              <w:spacing w:after="0"/>
              <w:jc w:val="left"/>
            </w:pPr>
            <w:r>
              <w:t>POST</w:t>
            </w:r>
          </w:p>
        </w:tc>
      </w:tr>
      <w:tr w:rsidR="00600B1B" w14:paraId="41ABEA1B"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F355EB" w14:textId="77777777" w:rsidR="00600B1B" w:rsidRDefault="00600B1B"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3F789" w14:textId="77777777" w:rsidR="00600B1B" w:rsidRDefault="00600B1B" w:rsidP="007D3F7D">
            <w:pPr>
              <w:spacing w:after="0"/>
              <w:jc w:val="left"/>
            </w:pPr>
            <w:r>
              <w:t>application / json</w:t>
            </w:r>
          </w:p>
        </w:tc>
      </w:tr>
      <w:tr w:rsidR="00600B1B" w14:paraId="4C444E32"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40F582" w14:textId="77777777" w:rsidR="00600B1B" w:rsidRDefault="00600B1B"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77085" w14:textId="77777777" w:rsidR="00600B1B" w:rsidRDefault="00600B1B" w:rsidP="007D3F7D">
            <w:pPr>
              <w:spacing w:after="0"/>
              <w:jc w:val="left"/>
            </w:pPr>
            <w:r>
              <w:t>Query Parameter: Subscription-key of the application (example, query engine)</w:t>
            </w:r>
          </w:p>
        </w:tc>
      </w:tr>
      <w:tr w:rsidR="0037676F" w14:paraId="656158B4"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AB31888" w14:textId="174DB8A5" w:rsidR="0037676F" w:rsidRDefault="0037676F"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C0C564" w14:textId="305E7941" w:rsidR="0037676F" w:rsidRDefault="0037676F" w:rsidP="007D3F7D">
            <w:pPr>
              <w:spacing w:after="0"/>
              <w:jc w:val="left"/>
            </w:pPr>
            <w:hyperlink r:id="rId48" w:history="1">
              <w:r w:rsidRPr="00274027">
                <w:rPr>
                  <w:rStyle w:val="Hyperlink"/>
                </w:rPr>
                <w:t>Link</w:t>
              </w:r>
            </w:hyperlink>
          </w:p>
        </w:tc>
      </w:tr>
    </w:tbl>
    <w:p w14:paraId="6A50E2FB" w14:textId="77777777" w:rsidR="0076005B" w:rsidRPr="0076005B" w:rsidRDefault="0076005B" w:rsidP="00A96D19">
      <w:pPr>
        <w:pStyle w:val="Heading4"/>
      </w:pPr>
      <w:r w:rsidRPr="0076005B">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346"/>
        <w:gridCol w:w="1280"/>
        <w:gridCol w:w="1532"/>
      </w:tblGrid>
      <w:tr w:rsidR="001F2033" w:rsidRPr="00981208" w14:paraId="5B08FCA1" w14:textId="77777777" w:rsidTr="0029540F">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E55780" w14:textId="77777777" w:rsidR="001F2033" w:rsidRPr="00981208" w:rsidRDefault="001F2033"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5AAC55" w14:textId="77777777" w:rsidR="001F2033" w:rsidRPr="00981208" w:rsidRDefault="001F2033" w:rsidP="007D3F7D">
            <w:pPr>
              <w:spacing w:after="0"/>
              <w:jc w:val="left"/>
            </w:pPr>
            <w:r w:rsidRPr="00981208">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9202C3" w14:textId="77777777" w:rsidR="001F2033" w:rsidRPr="00981208" w:rsidRDefault="001F2033" w:rsidP="007D3F7D">
            <w:pPr>
              <w:spacing w:after="0"/>
              <w:jc w:val="left"/>
            </w:pPr>
            <w:r w:rsidRPr="00981208">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80AA10" w14:textId="77777777" w:rsidR="001F2033" w:rsidRPr="00981208" w:rsidRDefault="001F2033" w:rsidP="007D3F7D">
            <w:pPr>
              <w:spacing w:after="0"/>
              <w:jc w:val="left"/>
            </w:pPr>
            <w:r w:rsidRPr="00981208">
              <w:t>Type</w:t>
            </w:r>
          </w:p>
        </w:tc>
      </w:tr>
      <w:tr w:rsidR="001F2033" w:rsidRPr="00981208" w14:paraId="591A1640" w14:textId="77777777" w:rsidTr="0029540F">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D09E02" w14:textId="77777777" w:rsidR="001F2033" w:rsidRPr="00981208" w:rsidRDefault="001F2033" w:rsidP="007D3F7D">
            <w:pPr>
              <w:spacing w:after="0"/>
              <w:jc w:val="left"/>
            </w:pPr>
            <w:r w:rsidRPr="00981208">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A6D53" w14:textId="77777777" w:rsidR="001F2033" w:rsidRPr="00981208" w:rsidRDefault="001F2033" w:rsidP="007D3F7D">
            <w:pPr>
              <w:spacing w:after="0"/>
              <w:jc w:val="left"/>
            </w:pPr>
            <w:r w:rsidRPr="00981208">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50BE47" w14:textId="77777777" w:rsidR="001F2033" w:rsidRPr="00981208" w:rsidRDefault="001F2033"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A09252" w14:textId="77777777" w:rsidR="001F2033" w:rsidRPr="00981208" w:rsidRDefault="001F2033" w:rsidP="007D3F7D">
            <w:pPr>
              <w:spacing w:after="0"/>
              <w:jc w:val="left"/>
            </w:pPr>
            <w:r w:rsidRPr="00981208">
              <w:t>String</w:t>
            </w:r>
          </w:p>
        </w:tc>
      </w:tr>
      <w:tr w:rsidR="001F2033" w:rsidRPr="00981208" w14:paraId="3BE6E43F" w14:textId="77777777" w:rsidTr="0029540F">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D47382" w14:textId="77777777" w:rsidR="001F2033" w:rsidRPr="00981208" w:rsidRDefault="001F2033"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602F65" w14:textId="25262651" w:rsidR="001F2033" w:rsidRPr="00981208" w:rsidRDefault="001F2033" w:rsidP="007D3F7D">
            <w:pPr>
              <w:spacing w:after="0"/>
              <w:jc w:val="left"/>
            </w:pPr>
            <w:r w:rsidRPr="00981208">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7287C" w14:textId="77777777" w:rsidR="001F2033" w:rsidRPr="00981208" w:rsidRDefault="001F2033" w:rsidP="007D3F7D">
            <w:pPr>
              <w:spacing w:after="0"/>
              <w:jc w:val="left"/>
            </w:pPr>
            <w:r w:rsidRPr="00981208">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A8DB03" w14:textId="77777777" w:rsidR="001F2033" w:rsidRPr="00981208" w:rsidRDefault="001F2033" w:rsidP="007D3F7D">
            <w:pPr>
              <w:spacing w:after="0"/>
              <w:jc w:val="left"/>
            </w:pPr>
            <w:r w:rsidRPr="00981208">
              <w:t>String</w:t>
            </w:r>
          </w:p>
        </w:tc>
      </w:tr>
    </w:tbl>
    <w:p w14:paraId="7181B971" w14:textId="77777777" w:rsidR="001F2033" w:rsidRPr="00981208" w:rsidRDefault="001F2033" w:rsidP="001F2033">
      <w:pPr>
        <w:spacing w:after="0"/>
      </w:pPr>
      <w:r w:rsidRPr="00981208">
        <w:t xml:space="preserve"> *Mandatory / Optional</w:t>
      </w:r>
    </w:p>
    <w:p w14:paraId="18B424B5" w14:textId="158571DE" w:rsidR="001F2033" w:rsidRPr="00981208" w:rsidRDefault="00EA4C55"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3903BD" w14:paraId="1372BDEC" w14:textId="77777777" w:rsidTr="00EA4C55">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3F60E115" w14:textId="45CDFF23" w:rsidR="003903BD" w:rsidRDefault="003903BD" w:rsidP="007D3F7D">
            <w:pPr>
              <w:spacing w:after="0"/>
              <w:jc w:val="left"/>
            </w:pPr>
            <w:bookmarkStart w:id="122" w:name="OLE_LINK42"/>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2A7BECC" w14:textId="0AC1BCC2" w:rsidR="003903BD" w:rsidRDefault="003903BD"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784F40B8" w14:textId="45730630" w:rsidR="003903BD" w:rsidRDefault="003903BD" w:rsidP="007D3F7D">
            <w:pPr>
              <w:spacing w:after="0"/>
              <w:jc w:val="left"/>
            </w:pPr>
            <w:r>
              <w:t>Type</w:t>
            </w:r>
          </w:p>
        </w:tc>
      </w:tr>
      <w:tr w:rsidR="003903BD" w14:paraId="62D35FAF" w14:textId="77777777" w:rsidTr="00EA4C55">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ECC081" w14:textId="68C1439D" w:rsidR="003903BD" w:rsidRDefault="003903BD"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A1F06E" w14:textId="594BD89E" w:rsidR="003903BD" w:rsidRDefault="003903BD"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15E17" w14:textId="4DC20588" w:rsidR="003903BD" w:rsidRDefault="003903BD" w:rsidP="007D3F7D">
            <w:pPr>
              <w:spacing w:after="0"/>
              <w:jc w:val="left"/>
            </w:pPr>
            <w:r>
              <w:t>String</w:t>
            </w:r>
          </w:p>
        </w:tc>
      </w:tr>
      <w:tr w:rsidR="003903BD" w14:paraId="0BF6DB61" w14:textId="77777777" w:rsidTr="00EA4C55">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0AB9C7" w14:textId="275B0DF8" w:rsidR="003903BD" w:rsidRDefault="003903BD"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85F523" w14:textId="6B33BB95" w:rsidR="003903BD" w:rsidRDefault="003903BD"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1A247E" w14:textId="3AB030D3" w:rsidR="003903BD" w:rsidRDefault="003903BD" w:rsidP="007D3F7D">
            <w:pPr>
              <w:spacing w:after="0"/>
              <w:jc w:val="left"/>
            </w:pPr>
            <w:r>
              <w:t>String</w:t>
            </w:r>
          </w:p>
        </w:tc>
      </w:tr>
      <w:tr w:rsidR="003903BD" w14:paraId="3D200DCE" w14:textId="77777777" w:rsidTr="00EA4C55">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4AD768" w14:textId="144DE57F" w:rsidR="003903BD" w:rsidRDefault="003903BD"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3668FB" w14:textId="0B6A009F" w:rsidR="003903BD" w:rsidRDefault="003903BD"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662180" w14:textId="7CA6922C" w:rsidR="003903BD" w:rsidRDefault="003903BD" w:rsidP="007D3F7D">
            <w:pPr>
              <w:spacing w:after="0"/>
              <w:jc w:val="left"/>
            </w:pPr>
            <w:r>
              <w:t>Datetime</w:t>
            </w:r>
          </w:p>
        </w:tc>
      </w:tr>
      <w:tr w:rsidR="003903BD" w14:paraId="54FDBC6C" w14:textId="77777777" w:rsidTr="00EA4C55">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BE7DAB" w14:textId="1D42ADF4" w:rsidR="003903BD" w:rsidRDefault="003903BD"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E7B6D4" w14:textId="221828CF" w:rsidR="003903BD" w:rsidRDefault="003903BD"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5DB535" w14:textId="13E24566" w:rsidR="003903BD" w:rsidRDefault="003903BD" w:rsidP="007D3F7D">
            <w:pPr>
              <w:spacing w:after="0"/>
              <w:jc w:val="left"/>
            </w:pPr>
            <w:r>
              <w:t>Bytes</w:t>
            </w:r>
          </w:p>
        </w:tc>
      </w:tr>
    </w:tbl>
    <w:bookmarkEnd w:id="122"/>
    <w:p w14:paraId="48FD780B" w14:textId="76C4E5C0" w:rsidR="00425D13" w:rsidRDefault="0069581B" w:rsidP="001F2913">
      <w:pPr>
        <w:pStyle w:val="Heading4"/>
      </w:pPr>
      <w:r>
        <w:t>Result</w:t>
      </w:r>
    </w:p>
    <w:tbl>
      <w:tblPr>
        <w:tblStyle w:val="TableGridLight"/>
        <w:tblpPr w:leftFromText="180" w:rightFromText="180" w:vertAnchor="text" w:horzAnchor="margin" w:tblpY="26"/>
        <w:tblW w:w="12960" w:type="dxa"/>
        <w:tblLayout w:type="fixed"/>
        <w:tblCellMar>
          <w:left w:w="86" w:type="dxa"/>
          <w:right w:w="0" w:type="dxa"/>
        </w:tblCellMar>
        <w:tblLook w:val="04A0" w:firstRow="1" w:lastRow="0" w:firstColumn="1" w:lastColumn="0" w:noHBand="0" w:noVBand="1"/>
      </w:tblPr>
      <w:tblGrid>
        <w:gridCol w:w="2216"/>
        <w:gridCol w:w="10744"/>
      </w:tblGrid>
      <w:tr w:rsidR="008E3DF8" w:rsidRPr="00981208" w14:paraId="33E001D9" w14:textId="77777777" w:rsidTr="0069581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E06C4E" w14:textId="77777777" w:rsidR="008E3DF8" w:rsidRPr="0069581B" w:rsidRDefault="008E3DF8" w:rsidP="007D3F7D">
            <w:pPr>
              <w:spacing w:after="0"/>
              <w:jc w:val="left"/>
              <w:rPr>
                <w:color w:val="000000" w:themeColor="text1"/>
              </w:rPr>
            </w:pPr>
            <w:r w:rsidRPr="0069581B">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A7D696" w14:textId="77777777" w:rsidR="008E3DF8" w:rsidRPr="0069581B" w:rsidRDefault="008E3DF8" w:rsidP="007D3F7D">
            <w:pPr>
              <w:spacing w:after="0"/>
              <w:jc w:val="left"/>
              <w:rPr>
                <w:color w:val="000000" w:themeColor="text1"/>
              </w:rPr>
            </w:pPr>
            <w:r w:rsidRPr="0069581B">
              <w:rPr>
                <w:color w:val="000000" w:themeColor="text1"/>
              </w:rPr>
              <w:t>Result Description</w:t>
            </w:r>
          </w:p>
        </w:tc>
      </w:tr>
      <w:tr w:rsidR="008E3DF8" w:rsidRPr="00981208" w14:paraId="2A5A12A7" w14:textId="77777777" w:rsidTr="008145B0">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B3B501" w14:textId="77777777" w:rsidR="008E3DF8" w:rsidRPr="00981208" w:rsidRDefault="008E3DF8" w:rsidP="007D3F7D">
            <w:pPr>
              <w:spacing w:after="0"/>
              <w:jc w:val="left"/>
            </w:pPr>
            <w:r w:rsidRPr="00981208">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33B2AB" w14:textId="6DEF0BA7" w:rsidR="008E3DF8" w:rsidRPr="00981208" w:rsidRDefault="008E3DF8" w:rsidP="007D3F7D">
            <w:pPr>
              <w:spacing w:after="0"/>
              <w:jc w:val="left"/>
              <w:rPr>
                <w:color w:val="000000"/>
                <w:lang w:eastAsia="en-IN"/>
              </w:rPr>
            </w:pPr>
            <w:r w:rsidRPr="00981208">
              <w:rPr>
                <w:lang w:eastAsia="en-IN"/>
              </w:rPr>
              <w:t>successful</w:t>
            </w:r>
            <w:r w:rsidR="00A7204F">
              <w:rPr>
                <w:lang w:eastAsia="en-IN"/>
              </w:rPr>
              <w:t xml:space="preserve"> </w:t>
            </w:r>
            <w:r w:rsidRPr="00981208">
              <w:rPr>
                <w:lang w:eastAsia="en-IN"/>
              </w:rPr>
              <w:t>operation</w:t>
            </w:r>
          </w:p>
        </w:tc>
      </w:tr>
    </w:tbl>
    <w:p w14:paraId="265E70FA" w14:textId="0CBAD717" w:rsidR="00425D13" w:rsidRDefault="009E34DA" w:rsidP="001F2913">
      <w:pPr>
        <w:pStyle w:val="Heading4"/>
      </w:pPr>
      <w:r>
        <w:t>Error Management</w:t>
      </w:r>
    </w:p>
    <w:tbl>
      <w:tblPr>
        <w:tblStyle w:val="TableGridLight"/>
        <w:tblpPr w:leftFromText="180" w:rightFromText="180" w:vertAnchor="text" w:horzAnchor="margin" w:tblpY="26"/>
        <w:tblW w:w="12960" w:type="dxa"/>
        <w:tblLayout w:type="fixed"/>
        <w:tblCellMar>
          <w:left w:w="86" w:type="dxa"/>
          <w:right w:w="0" w:type="dxa"/>
        </w:tblCellMar>
        <w:tblLook w:val="04A0" w:firstRow="1" w:lastRow="0" w:firstColumn="1" w:lastColumn="0" w:noHBand="0" w:noVBand="1"/>
      </w:tblPr>
      <w:tblGrid>
        <w:gridCol w:w="2216"/>
        <w:gridCol w:w="1931"/>
        <w:gridCol w:w="8813"/>
      </w:tblGrid>
      <w:tr w:rsidR="002373CA" w:rsidRPr="002373CA" w14:paraId="77A45A0F" w14:textId="77777777">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1A61B5" w14:textId="77777777" w:rsidR="002373CA" w:rsidRPr="002373CA" w:rsidRDefault="002373CA" w:rsidP="002373CA">
            <w:pPr>
              <w:spacing w:after="0"/>
            </w:pPr>
            <w:r w:rsidRPr="002373CA">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233971" w14:textId="77777777" w:rsidR="002373CA" w:rsidRPr="002373CA" w:rsidRDefault="002373CA" w:rsidP="002373CA">
            <w:pPr>
              <w:spacing w:after="0"/>
            </w:pPr>
            <w:r w:rsidRPr="002373CA">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5F71FA" w14:textId="77777777" w:rsidR="002373CA" w:rsidRPr="002373CA" w:rsidRDefault="002373CA" w:rsidP="002373CA">
            <w:pPr>
              <w:spacing w:after="0"/>
            </w:pPr>
            <w:r w:rsidRPr="002373CA">
              <w:t>Error Description</w:t>
            </w:r>
          </w:p>
        </w:tc>
      </w:tr>
      <w:tr w:rsidR="002373CA" w:rsidRPr="002373CA" w14:paraId="6F3B169C" w14:textId="77777777">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FF445" w14:textId="77777777" w:rsidR="002373CA" w:rsidRPr="002373CA" w:rsidRDefault="002373CA" w:rsidP="002373CA">
            <w:pPr>
              <w:spacing w:after="0"/>
            </w:pPr>
            <w:r w:rsidRPr="002373CA">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B00F7" w14:textId="77777777" w:rsidR="002373CA" w:rsidRPr="002373CA" w:rsidRDefault="002373CA" w:rsidP="002373CA">
            <w:pPr>
              <w:spacing w:after="0"/>
            </w:pPr>
            <w:r w:rsidRPr="002373CA">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0CDFD" w14:textId="77777777" w:rsidR="002373CA" w:rsidRPr="002373CA" w:rsidRDefault="002373CA" w:rsidP="002373CA">
            <w:pPr>
              <w:spacing w:after="0"/>
            </w:pPr>
            <w:r w:rsidRPr="002373CA">
              <w:t>Invalid Data</w:t>
            </w:r>
          </w:p>
        </w:tc>
      </w:tr>
      <w:tr w:rsidR="002373CA" w:rsidRPr="002373CA" w14:paraId="72497B94" w14:textId="77777777">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F4540" w14:textId="77777777" w:rsidR="002373CA" w:rsidRPr="002373CA" w:rsidRDefault="002373CA" w:rsidP="002373CA">
            <w:pPr>
              <w:spacing w:after="0"/>
            </w:pPr>
            <w:r w:rsidRPr="002373CA">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70755A" w14:textId="77777777" w:rsidR="002373CA" w:rsidRPr="002373CA" w:rsidRDefault="002373CA" w:rsidP="002373CA">
            <w:pPr>
              <w:spacing w:after="0"/>
            </w:pPr>
            <w:r w:rsidRPr="002373CA">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C5A84" w14:textId="34E56401" w:rsidR="002373CA" w:rsidRPr="002373CA" w:rsidRDefault="002373CA" w:rsidP="009E34DA">
            <w:pPr>
              <w:spacing w:after="0"/>
            </w:pPr>
            <w:r w:rsidRPr="002373CA">
              <w:t>Unauthorized User</w:t>
            </w:r>
            <w:r w:rsidR="009E34DA">
              <w:t xml:space="preserve"> or </w:t>
            </w:r>
            <w:r w:rsidRPr="002373CA">
              <w:t>Header Token could be missing</w:t>
            </w:r>
          </w:p>
        </w:tc>
      </w:tr>
      <w:tr w:rsidR="002373CA" w:rsidRPr="002373CA" w14:paraId="758CEA0C" w14:textId="77777777">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3D85E3" w14:textId="6221CC5F" w:rsidR="002373CA" w:rsidRPr="002373CA" w:rsidRDefault="002373CA" w:rsidP="002373CA">
            <w:pPr>
              <w:spacing w:after="0"/>
            </w:pPr>
            <w:r w:rsidRPr="002373CA">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627D1" w14:textId="77777777" w:rsidR="002373CA" w:rsidRPr="002373CA" w:rsidRDefault="002373CA" w:rsidP="002373CA">
            <w:pPr>
              <w:spacing w:after="0"/>
            </w:pPr>
            <w:r w:rsidRPr="002373CA">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7221F1" w14:textId="77777777" w:rsidR="002373CA" w:rsidRPr="002373CA" w:rsidRDefault="002373CA" w:rsidP="002373CA">
            <w:pPr>
              <w:spacing w:after="0"/>
            </w:pPr>
            <w:r w:rsidRPr="002373CA">
              <w:t>Bad request</w:t>
            </w:r>
          </w:p>
        </w:tc>
      </w:tr>
    </w:tbl>
    <w:p w14:paraId="5EF78C50" w14:textId="77777777" w:rsidR="009E34DA" w:rsidRDefault="009E34DA" w:rsidP="001F2913">
      <w:pPr>
        <w:pStyle w:val="Heading4"/>
        <w:sectPr w:rsidR="009E34DA" w:rsidSect="0029540F">
          <w:pgSz w:w="15840" w:h="15840" w:orient="landscape" w:code="1"/>
          <w:pgMar w:top="1440" w:right="1440" w:bottom="1440" w:left="1440" w:header="720" w:footer="720" w:gutter="0"/>
          <w:cols w:space="720"/>
        </w:sectPr>
      </w:pPr>
    </w:p>
    <w:p w14:paraId="4E0B8142" w14:textId="77777777" w:rsidR="008E3DF8" w:rsidRDefault="008E3DF8" w:rsidP="001F2913">
      <w:pPr>
        <w:pStyle w:val="Heading4"/>
        <w:rPr>
          <w:rStyle w:val="SubtitleChar"/>
        </w:rPr>
      </w:pPr>
      <w:r>
        <w:lastRenderedPageBreak/>
        <w:t>Sample JSON Response</w:t>
      </w:r>
    </w:p>
    <w:p w14:paraId="2C2821BB"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w:t>
      </w:r>
    </w:p>
    <w:p w14:paraId="1AA2D01D"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"data": {</w:t>
      </w:r>
    </w:p>
    <w:p w14:paraId="73169F74"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purviewBulkEntities</w:t>
      </w:r>
      <w:proofErr w:type="spellEnd"/>
      <w:r w:rsidRPr="00623EB0">
        <w:rPr>
          <w:rStyle w:val="SubtitleChar"/>
          <w:color w:val="auto"/>
          <w:sz w:val="18"/>
          <w:szCs w:val="18"/>
        </w:rPr>
        <w:t>": {</w:t>
      </w:r>
    </w:p>
    <w:p w14:paraId="45F02AD0"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referredEntities</w:t>
      </w:r>
      <w:proofErr w:type="spellEnd"/>
      <w:r w:rsidRPr="00623EB0">
        <w:rPr>
          <w:rStyle w:val="SubtitleChar"/>
          <w:color w:val="auto"/>
          <w:sz w:val="18"/>
          <w:szCs w:val="18"/>
        </w:rPr>
        <w:t>": {},</w:t>
      </w:r>
    </w:p>
    <w:p w14:paraId="29A74934"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"entity": {</w:t>
      </w:r>
    </w:p>
    <w:p w14:paraId="11B008FD"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"typeName": "</w:t>
      </w:r>
      <w:proofErr w:type="spellStart"/>
      <w:r w:rsidRPr="00623EB0">
        <w:rPr>
          <w:rStyle w:val="SubtitleChar"/>
          <w:color w:val="auto"/>
          <w:sz w:val="18"/>
          <w:szCs w:val="18"/>
        </w:rPr>
        <w:t>WCHL_WTPartMaster</w:t>
      </w:r>
      <w:proofErr w:type="spellEnd"/>
      <w:r w:rsidRPr="00623EB0">
        <w:rPr>
          <w:rStyle w:val="SubtitleChar"/>
          <w:color w:val="auto"/>
          <w:sz w:val="18"/>
          <w:szCs w:val="18"/>
        </w:rPr>
        <w:t>",</w:t>
      </w:r>
    </w:p>
    <w:p w14:paraId="2955951F"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"attributes": {                   </w:t>
      </w:r>
    </w:p>
    <w:p w14:paraId="53469D7A"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defaulttracecode</w:t>
      </w:r>
      <w:proofErr w:type="spellEnd"/>
      <w:r w:rsidRPr="00623EB0">
        <w:rPr>
          <w:rStyle w:val="SubtitleChar"/>
          <w:color w:val="auto"/>
          <w:sz w:val="18"/>
          <w:szCs w:val="18"/>
        </w:rPr>
        <w:t xml:space="preserve">": "serial",                   </w:t>
      </w:r>
    </w:p>
    <w:p w14:paraId="57143BA4"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proofErr w:type="gramStart"/>
      <w:r w:rsidRPr="00623EB0">
        <w:rPr>
          <w:rStyle w:val="SubtitleChar"/>
          <w:color w:val="auto"/>
          <w:sz w:val="18"/>
          <w:szCs w:val="18"/>
        </w:rPr>
        <w:t>createddate</w:t>
      </w:r>
      <w:proofErr w:type="spellEnd"/>
      <w:proofErr w:type="gramEnd"/>
      <w:r w:rsidRPr="00623EB0">
        <w:rPr>
          <w:rStyle w:val="SubtitleChar"/>
          <w:color w:val="auto"/>
          <w:sz w:val="18"/>
          <w:szCs w:val="18"/>
        </w:rPr>
        <w:t>": "02/12/2023 03:02:00AM",</w:t>
      </w:r>
    </w:p>
    <w:p w14:paraId="3E40F91D"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qualifiedName</w:t>
      </w:r>
      <w:proofErr w:type="spellEnd"/>
      <w:r w:rsidRPr="00623EB0">
        <w:rPr>
          <w:rStyle w:val="SubtitleChar"/>
          <w:color w:val="auto"/>
          <w:sz w:val="18"/>
          <w:szCs w:val="18"/>
        </w:rPr>
        <w:t>": "</w:t>
      </w:r>
      <w:proofErr w:type="spellStart"/>
      <w:r w:rsidRPr="00623EB0">
        <w:rPr>
          <w:rStyle w:val="SubtitleChar"/>
          <w:color w:val="auto"/>
          <w:sz w:val="18"/>
          <w:szCs w:val="18"/>
        </w:rPr>
        <w:t>WCHL_WTPartMaster</w:t>
      </w:r>
      <w:proofErr w:type="spellEnd"/>
      <w:r w:rsidRPr="00623EB0">
        <w:rPr>
          <w:rStyle w:val="SubtitleChar"/>
          <w:color w:val="auto"/>
          <w:sz w:val="18"/>
          <w:szCs w:val="18"/>
        </w:rPr>
        <w:t>://MASTER/10111/SOURCE2",</w:t>
      </w:r>
    </w:p>
    <w:p w14:paraId="5DA1B502"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defaultunit</w:t>
      </w:r>
      <w:proofErr w:type="spellEnd"/>
      <w:r w:rsidRPr="00623EB0">
        <w:rPr>
          <w:rStyle w:val="SubtitleChar"/>
          <w:color w:val="auto"/>
          <w:sz w:val="18"/>
          <w:szCs w:val="18"/>
        </w:rPr>
        <w:t xml:space="preserve">": "each",                   </w:t>
      </w:r>
    </w:p>
    <w:p w14:paraId="1FAA0803"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proofErr w:type="gramStart"/>
      <w:r w:rsidRPr="00623EB0">
        <w:rPr>
          <w:rStyle w:val="SubtitleChar"/>
          <w:color w:val="auto"/>
          <w:sz w:val="18"/>
          <w:szCs w:val="18"/>
        </w:rPr>
        <w:t>modifieddate</w:t>
      </w:r>
      <w:proofErr w:type="spellEnd"/>
      <w:proofErr w:type="gramEnd"/>
      <w:r w:rsidRPr="00623EB0">
        <w:rPr>
          <w:rStyle w:val="SubtitleChar"/>
          <w:color w:val="auto"/>
          <w:sz w:val="18"/>
          <w:szCs w:val="18"/>
        </w:rPr>
        <w:t>": "02/15/2023 03:02:00AM",</w:t>
      </w:r>
    </w:p>
    <w:p w14:paraId="59021F59"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"type": "mechanical",                   </w:t>
      </w:r>
    </w:p>
    <w:p w14:paraId="41798561"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"collapsible": "0",</w:t>
      </w:r>
    </w:p>
    <w:p w14:paraId="6DFEB13A"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"Name": "var stator arm 2",</w:t>
      </w:r>
    </w:p>
    <w:p w14:paraId="5EE1F9DA"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"phantom": "0",</w:t>
      </w:r>
    </w:p>
    <w:p w14:paraId="1E3AFCBC"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objectnumber</w:t>
      </w:r>
      <w:proofErr w:type="spellEnd"/>
      <w:r w:rsidRPr="00623EB0">
        <w:rPr>
          <w:rStyle w:val="SubtitleChar"/>
          <w:color w:val="auto"/>
          <w:sz w:val="18"/>
          <w:szCs w:val="18"/>
        </w:rPr>
        <w:t>": "515",</w:t>
      </w:r>
    </w:p>
    <w:p w14:paraId="57FE7849"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enditem</w:t>
      </w:r>
      <w:proofErr w:type="spellEnd"/>
      <w:r w:rsidRPr="00623EB0">
        <w:rPr>
          <w:rStyle w:val="SubtitleChar"/>
          <w:color w:val="auto"/>
          <w:sz w:val="18"/>
          <w:szCs w:val="18"/>
        </w:rPr>
        <w:t>": "0",</w:t>
      </w:r>
    </w:p>
    <w:p w14:paraId="58596701"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"series": "</w:t>
      </w:r>
      <w:proofErr w:type="spellStart"/>
      <w:r w:rsidRPr="00623EB0">
        <w:rPr>
          <w:rStyle w:val="SubtitleChar"/>
          <w:color w:val="auto"/>
          <w:sz w:val="18"/>
          <w:szCs w:val="18"/>
        </w:rPr>
        <w:t>wt.series.HarvardSeries</w:t>
      </w:r>
      <w:proofErr w:type="spellEnd"/>
      <w:r w:rsidRPr="00623EB0">
        <w:rPr>
          <w:rStyle w:val="SubtitleChar"/>
          <w:color w:val="auto"/>
          <w:sz w:val="18"/>
          <w:szCs w:val="18"/>
        </w:rPr>
        <w:t>",</w:t>
      </w:r>
    </w:p>
    <w:p w14:paraId="78D16D13"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"name": "var stator arm 2",</w:t>
      </w:r>
    </w:p>
    <w:p w14:paraId="15525855"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container_organization_name</w:t>
      </w:r>
      <w:proofErr w:type="spellEnd"/>
      <w:r w:rsidRPr="00623EB0">
        <w:rPr>
          <w:rStyle w:val="SubtitleChar"/>
          <w:color w:val="auto"/>
          <w:sz w:val="18"/>
          <w:szCs w:val="18"/>
        </w:rPr>
        <w:t>": "Accenture"</w:t>
      </w:r>
    </w:p>
    <w:p w14:paraId="1313740C"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              </w:t>
      </w:r>
    </w:p>
    <w:p w14:paraId="6C57A88E"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guid</w:t>
      </w:r>
      <w:proofErr w:type="spellEnd"/>
      <w:r w:rsidRPr="00623EB0">
        <w:rPr>
          <w:rStyle w:val="SubtitleChar"/>
          <w:color w:val="auto"/>
          <w:sz w:val="18"/>
          <w:szCs w:val="18"/>
        </w:rPr>
        <w:t xml:space="preserve">": </w:t>
      </w:r>
      <w:bookmarkStart w:id="123" w:name="OLE_LINK134"/>
      <w:r w:rsidRPr="00623EB0">
        <w:rPr>
          <w:rStyle w:val="SubtitleChar"/>
          <w:color w:val="auto"/>
          <w:sz w:val="18"/>
          <w:szCs w:val="18"/>
        </w:rPr>
        <w:t>"21ced9c3-86ca-4fee-ac06-dad11f9dcaa8</w:t>
      </w:r>
      <w:bookmarkEnd w:id="123"/>
      <w:r w:rsidRPr="00623EB0">
        <w:rPr>
          <w:rStyle w:val="SubtitleChar"/>
          <w:color w:val="auto"/>
          <w:sz w:val="18"/>
          <w:szCs w:val="18"/>
        </w:rPr>
        <w:t xml:space="preserve">",                </w:t>
      </w:r>
    </w:p>
    <w:p w14:paraId="79EA3243"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createTime</w:t>
      </w:r>
      <w:proofErr w:type="spellEnd"/>
      <w:r w:rsidRPr="00623EB0">
        <w:rPr>
          <w:rStyle w:val="SubtitleChar"/>
          <w:color w:val="auto"/>
          <w:sz w:val="18"/>
          <w:szCs w:val="18"/>
        </w:rPr>
        <w:t>": 1717066651865,</w:t>
      </w:r>
    </w:p>
    <w:p w14:paraId="28973D16"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updateTime</w:t>
      </w:r>
      <w:proofErr w:type="spellEnd"/>
      <w:r w:rsidRPr="00623EB0">
        <w:rPr>
          <w:rStyle w:val="SubtitleChar"/>
          <w:color w:val="auto"/>
          <w:sz w:val="18"/>
          <w:szCs w:val="18"/>
        </w:rPr>
        <w:t>": 1717066923985,</w:t>
      </w:r>
    </w:p>
    <w:p w14:paraId="4D0F3B80"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"labels": [],</w:t>
      </w:r>
    </w:p>
    <w:p w14:paraId="5C6A746A"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roofErr w:type="spellStart"/>
      <w:r w:rsidRPr="00623EB0">
        <w:rPr>
          <w:rStyle w:val="SubtitleChar"/>
          <w:color w:val="auto"/>
          <w:sz w:val="18"/>
          <w:szCs w:val="18"/>
        </w:rPr>
        <w:t>displayText</w:t>
      </w:r>
      <w:proofErr w:type="spellEnd"/>
      <w:r w:rsidRPr="00623EB0">
        <w:rPr>
          <w:rStyle w:val="SubtitleChar"/>
          <w:color w:val="auto"/>
          <w:sz w:val="18"/>
          <w:szCs w:val="18"/>
        </w:rPr>
        <w:t>": "var stator arm 2",</w:t>
      </w:r>
    </w:p>
    <w:p w14:paraId="7B00FB51"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"proxy": false</w:t>
      </w:r>
    </w:p>
    <w:p w14:paraId="6FB65972"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
    <w:p w14:paraId="4192508B"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"__</w:t>
      </w:r>
      <w:proofErr w:type="spellStart"/>
      <w:r w:rsidRPr="00623EB0">
        <w:rPr>
          <w:rStyle w:val="SubtitleChar"/>
          <w:color w:val="auto"/>
          <w:sz w:val="18"/>
          <w:szCs w:val="18"/>
        </w:rPr>
        <w:t>typename</w:t>
      </w:r>
      <w:proofErr w:type="spellEnd"/>
      <w:r w:rsidRPr="00623EB0">
        <w:rPr>
          <w:rStyle w:val="SubtitleChar"/>
          <w:color w:val="auto"/>
          <w:sz w:val="18"/>
          <w:szCs w:val="18"/>
        </w:rPr>
        <w:t>": "</w:t>
      </w:r>
      <w:proofErr w:type="spellStart"/>
      <w:r w:rsidRPr="00623EB0">
        <w:rPr>
          <w:rStyle w:val="SubtitleChar"/>
          <w:color w:val="auto"/>
          <w:sz w:val="18"/>
          <w:szCs w:val="18"/>
        </w:rPr>
        <w:t>query_purviewBulkEntities</w:t>
      </w:r>
      <w:proofErr w:type="spellEnd"/>
      <w:r w:rsidRPr="00623EB0">
        <w:rPr>
          <w:rStyle w:val="SubtitleChar"/>
          <w:color w:val="auto"/>
          <w:sz w:val="18"/>
          <w:szCs w:val="18"/>
        </w:rPr>
        <w:t>"</w:t>
      </w:r>
    </w:p>
    <w:p w14:paraId="2528AE27"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
    <w:p w14:paraId="24ADD6DA" w14:textId="77777777" w:rsidR="004247EE" w:rsidRPr="00623EB0" w:rsidRDefault="004247EE" w:rsidP="009E34DA">
      <w:pPr>
        <w:pStyle w:val="codesample"/>
        <w:rPr>
          <w:rStyle w:val="SubtitleChar"/>
          <w:color w:val="auto"/>
          <w:sz w:val="18"/>
          <w:szCs w:val="18"/>
        </w:rPr>
      </w:pPr>
      <w:r w:rsidRPr="00623EB0">
        <w:rPr>
          <w:rStyle w:val="SubtitleChar"/>
          <w:color w:val="auto"/>
          <w:sz w:val="18"/>
          <w:szCs w:val="18"/>
        </w:rPr>
        <w:t xml:space="preserve">    }</w:t>
      </w:r>
    </w:p>
    <w:p w14:paraId="47C881D1" w14:textId="3267A150" w:rsidR="00805A4F" w:rsidRPr="00623EB0" w:rsidRDefault="004247EE" w:rsidP="009E34DA">
      <w:pPr>
        <w:pStyle w:val="codesample"/>
      </w:pPr>
      <w:r w:rsidRPr="00623EB0">
        <w:rPr>
          <w:rStyle w:val="SubtitleChar"/>
          <w:color w:val="auto"/>
          <w:sz w:val="18"/>
          <w:szCs w:val="18"/>
        </w:rPr>
        <w:t>}</w:t>
      </w:r>
      <w:r w:rsidR="008E3DF8" w:rsidRPr="00623EB0">
        <w:rPr>
          <w:rStyle w:val="SubtitleChar"/>
          <w:color w:val="auto"/>
          <w:sz w:val="18"/>
          <w:szCs w:val="18"/>
        </w:rPr>
        <w:t xml:space="preserve"> </w:t>
      </w:r>
    </w:p>
    <w:p w14:paraId="2C98297D" w14:textId="3D9DED0F" w:rsidR="00805A4F" w:rsidRDefault="009E34DA" w:rsidP="001F2913">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3447"/>
        <w:gridCol w:w="4754"/>
        <w:gridCol w:w="4759"/>
      </w:tblGrid>
      <w:tr w:rsidR="001F2033" w:rsidRPr="00981208" w14:paraId="0D2877A5" w14:textId="77777777" w:rsidTr="008145B0">
        <w:trPr>
          <w:trHeight w:val="124"/>
        </w:trPr>
        <w:tc>
          <w:tcPr>
            <w:tcW w:w="13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111"/>
          <w:bookmarkEnd w:id="112"/>
          <w:p w14:paraId="4011E093" w14:textId="77777777" w:rsidR="001F2033" w:rsidRPr="00981208" w:rsidRDefault="001F2033" w:rsidP="007D3F7D">
            <w:pPr>
              <w:spacing w:after="0"/>
              <w:jc w:val="left"/>
            </w:pPr>
            <w:r w:rsidRPr="00981208">
              <w:t>Operation name</w:t>
            </w:r>
          </w:p>
        </w:tc>
        <w:tc>
          <w:tcPr>
            <w:tcW w:w="1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E136E8" w14:textId="77777777" w:rsidR="001F2033" w:rsidRPr="00981208" w:rsidRDefault="001F2033" w:rsidP="007D3F7D">
            <w:pPr>
              <w:spacing w:after="0"/>
              <w:jc w:val="left"/>
            </w:pPr>
            <w:r w:rsidRPr="00981208">
              <w:t>Query</w:t>
            </w:r>
          </w:p>
        </w:tc>
        <w:tc>
          <w:tcPr>
            <w:tcW w:w="1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040B0B" w14:textId="77777777" w:rsidR="001F2033" w:rsidRPr="00981208" w:rsidRDefault="001F2033" w:rsidP="007D3F7D">
            <w:pPr>
              <w:spacing w:after="0"/>
              <w:jc w:val="left"/>
            </w:pPr>
            <w:r w:rsidRPr="00981208">
              <w:t>Variable</w:t>
            </w:r>
          </w:p>
        </w:tc>
      </w:tr>
      <w:tr w:rsidR="001F2033" w:rsidRPr="00981208" w14:paraId="3CFD0003" w14:textId="77777777" w:rsidTr="008145B0">
        <w:trPr>
          <w:trHeight w:val="1887"/>
        </w:trPr>
        <w:tc>
          <w:tcPr>
            <w:tcW w:w="13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2B5D4" w14:textId="77777777" w:rsidR="001F2033" w:rsidRPr="009E34DA" w:rsidRDefault="001F2033" w:rsidP="007D3F7D">
            <w:pPr>
              <w:spacing w:after="0"/>
              <w:jc w:val="left"/>
              <w:rPr>
                <w:rFonts w:ascii="Consolas" w:hAnsi="Consolas"/>
                <w:sz w:val="18"/>
                <w:szCs w:val="20"/>
              </w:rPr>
            </w:pPr>
            <w:proofErr w:type="spellStart"/>
            <w:r w:rsidRPr="009E34DA">
              <w:rPr>
                <w:rFonts w:ascii="Consolas" w:hAnsi="Consolas"/>
                <w:sz w:val="18"/>
                <w:szCs w:val="20"/>
              </w:rPr>
              <w:t>purviewBulkEntities</w:t>
            </w:r>
            <w:proofErr w:type="spellEnd"/>
          </w:p>
        </w:tc>
        <w:tc>
          <w:tcPr>
            <w:tcW w:w="1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866B66"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 xml:space="preserve">query </w:t>
            </w:r>
            <w:proofErr w:type="spellStart"/>
            <w:r w:rsidRPr="009E34DA">
              <w:rPr>
                <w:rFonts w:ascii="Consolas" w:hAnsi="Consolas"/>
                <w:sz w:val="18"/>
                <w:szCs w:val="20"/>
              </w:rPr>
              <w:t>purviewBulkEntities</w:t>
            </w:r>
            <w:proofErr w:type="spellEnd"/>
            <w:r w:rsidRPr="009E34DA">
              <w:rPr>
                <w:rFonts w:ascii="Consolas" w:hAnsi="Consolas"/>
                <w:sz w:val="18"/>
                <w:szCs w:val="20"/>
              </w:rPr>
              <w:t>($</w:t>
            </w:r>
            <w:proofErr w:type="spellStart"/>
            <w:r w:rsidRPr="009E34DA">
              <w:rPr>
                <w:rFonts w:ascii="Consolas" w:hAnsi="Consolas"/>
                <w:sz w:val="18"/>
                <w:szCs w:val="20"/>
              </w:rPr>
              <w:t>guid</w:t>
            </w:r>
            <w:proofErr w:type="spellEnd"/>
            <w:r w:rsidRPr="009E34DA">
              <w:rPr>
                <w:rFonts w:ascii="Consolas" w:hAnsi="Consolas"/>
                <w:sz w:val="18"/>
                <w:szCs w:val="20"/>
              </w:rPr>
              <w:t>: String!) {</w:t>
            </w:r>
          </w:p>
          <w:p w14:paraId="10D2D251"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 xml:space="preserve">            </w:t>
            </w:r>
            <w:proofErr w:type="spellStart"/>
            <w:r w:rsidRPr="009E34DA">
              <w:rPr>
                <w:rFonts w:ascii="Consolas" w:hAnsi="Consolas"/>
                <w:sz w:val="18"/>
                <w:szCs w:val="20"/>
              </w:rPr>
              <w:t>purviewBulkEntities</w:t>
            </w:r>
            <w:proofErr w:type="spellEnd"/>
            <w:r w:rsidRPr="009E34DA">
              <w:rPr>
                <w:rFonts w:ascii="Consolas" w:hAnsi="Consolas"/>
                <w:sz w:val="18"/>
                <w:szCs w:val="20"/>
              </w:rPr>
              <w:t>(</w:t>
            </w:r>
            <w:proofErr w:type="spellStart"/>
            <w:r w:rsidRPr="009E34DA">
              <w:rPr>
                <w:rFonts w:ascii="Consolas" w:hAnsi="Consolas"/>
                <w:sz w:val="18"/>
                <w:szCs w:val="20"/>
              </w:rPr>
              <w:t>guid</w:t>
            </w:r>
            <w:proofErr w:type="spellEnd"/>
            <w:r w:rsidRPr="009E34DA">
              <w:rPr>
                <w:rFonts w:ascii="Consolas" w:hAnsi="Consolas"/>
                <w:sz w:val="18"/>
                <w:szCs w:val="20"/>
              </w:rPr>
              <w:t>: $guid) {</w:t>
            </w:r>
          </w:p>
          <w:p w14:paraId="02DB31FD"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 xml:space="preserve">              entity</w:t>
            </w:r>
          </w:p>
          <w:p w14:paraId="2E19721B"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 xml:space="preserve">            }</w:t>
            </w:r>
          </w:p>
          <w:p w14:paraId="213B3C52"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 xml:space="preserve">          }</w:t>
            </w:r>
          </w:p>
        </w:tc>
        <w:tc>
          <w:tcPr>
            <w:tcW w:w="1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85DD58"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variables: {</w:t>
            </w:r>
          </w:p>
          <w:p w14:paraId="428964B7" w14:textId="08A88942" w:rsidR="00BF7D0E" w:rsidRPr="009E34DA" w:rsidRDefault="00A1661A" w:rsidP="007D3F7D">
            <w:pPr>
              <w:spacing w:after="0"/>
              <w:jc w:val="left"/>
              <w:rPr>
                <w:rFonts w:ascii="Consolas" w:hAnsi="Consolas"/>
                <w:sz w:val="18"/>
                <w:szCs w:val="20"/>
              </w:rPr>
            </w:pPr>
            <w:r w:rsidRPr="009E34DA">
              <w:rPr>
                <w:rFonts w:ascii="Consolas" w:hAnsi="Consolas"/>
                <w:sz w:val="18"/>
                <w:szCs w:val="20"/>
              </w:rPr>
              <w:t>"guid":</w:t>
            </w:r>
            <w:r w:rsidR="00A7204F" w:rsidRPr="009E34DA">
              <w:rPr>
                <w:rFonts w:ascii="Consolas" w:hAnsi="Consolas"/>
                <w:sz w:val="18"/>
                <w:szCs w:val="20"/>
              </w:rPr>
              <w:t>"</w:t>
            </w:r>
            <w:bookmarkStart w:id="124" w:name="OLE_LINK57"/>
            <w:r w:rsidR="006C2CA8" w:rsidRPr="009E34DA">
              <w:rPr>
                <w:rFonts w:ascii="Consolas" w:hAnsi="Consolas"/>
                <w:sz w:val="18"/>
                <w:szCs w:val="20"/>
              </w:rPr>
              <w:t>21ced9c3-86ca-4fee-ac06-dad11f9dcaa8</w:t>
            </w:r>
            <w:bookmarkEnd w:id="124"/>
            <w:r w:rsidR="00A7204F" w:rsidRPr="009E34DA">
              <w:rPr>
                <w:rFonts w:ascii="Consolas" w:hAnsi="Consolas"/>
                <w:sz w:val="18"/>
                <w:szCs w:val="20"/>
              </w:rPr>
              <w:t>"</w:t>
            </w:r>
          </w:p>
          <w:p w14:paraId="2BE9A21D" w14:textId="77777777" w:rsidR="001F2033" w:rsidRPr="009E34DA" w:rsidRDefault="001F2033" w:rsidP="007D3F7D">
            <w:pPr>
              <w:spacing w:after="0"/>
              <w:jc w:val="left"/>
              <w:rPr>
                <w:rFonts w:ascii="Consolas" w:hAnsi="Consolas"/>
                <w:sz w:val="18"/>
                <w:szCs w:val="20"/>
              </w:rPr>
            </w:pPr>
            <w:r w:rsidRPr="009E34DA">
              <w:rPr>
                <w:rFonts w:ascii="Consolas" w:hAnsi="Consolas"/>
                <w:sz w:val="18"/>
                <w:szCs w:val="20"/>
              </w:rPr>
              <w:t>},</w:t>
            </w:r>
          </w:p>
        </w:tc>
      </w:tr>
      <w:bookmarkEnd w:id="84"/>
      <w:bookmarkEnd w:id="113"/>
    </w:tbl>
    <w:p w14:paraId="7F7B56DB" w14:textId="77777777" w:rsidR="009E34DA" w:rsidRDefault="009E34DA" w:rsidP="00425D13">
      <w:pPr>
        <w:pStyle w:val="Heading3"/>
        <w:sectPr w:rsidR="009E34DA" w:rsidSect="0029540F">
          <w:pgSz w:w="15840" w:h="15840" w:orient="landscape" w:code="1"/>
          <w:pgMar w:top="1440" w:right="1440" w:bottom="1440" w:left="1440" w:header="720" w:footer="720" w:gutter="0"/>
          <w:cols w:space="720"/>
        </w:sectPr>
      </w:pPr>
    </w:p>
    <w:p w14:paraId="41CBE119" w14:textId="616C95DD" w:rsidR="006276D2" w:rsidRPr="00981208" w:rsidRDefault="008F160B" w:rsidP="00425D13">
      <w:pPr>
        <w:pStyle w:val="Heading3"/>
      </w:pPr>
      <w:bookmarkStart w:id="125" w:name="_Toc220931950"/>
      <w:r w:rsidRPr="00425D13">
        <w:lastRenderedPageBreak/>
        <w:t xml:space="preserve">POST </w:t>
      </w:r>
      <w:r w:rsidR="00A7204F">
        <w:t>-</w:t>
      </w:r>
      <w:r w:rsidRPr="00425D13">
        <w:t xml:space="preserve"> </w:t>
      </w:r>
      <w:bookmarkStart w:id="126" w:name="OLE_LINK41"/>
      <w:r w:rsidR="008F1412" w:rsidRPr="00425D13">
        <w:t>Business</w:t>
      </w:r>
      <w:r w:rsidR="009C3282" w:rsidRPr="00425D13">
        <w:t>/</w:t>
      </w:r>
      <w:r w:rsidRPr="00425D13">
        <w:t xml:space="preserve">Technical Asset </w:t>
      </w:r>
      <w:r w:rsidR="009C3282" w:rsidRPr="00425D13">
        <w:t>Overview</w:t>
      </w:r>
      <w:bookmarkStart w:id="127" w:name="OLE_LINK77"/>
      <w:bookmarkEnd w:id="85"/>
      <w:bookmarkEnd w:id="86"/>
      <w:bookmarkEnd w:id="87"/>
      <w:bookmarkEnd w:id="88"/>
      <w:bookmarkEnd w:id="89"/>
      <w:bookmarkEnd w:id="90"/>
      <w:r w:rsidR="006276D2" w:rsidRPr="00425D13">
        <w:t xml:space="preserve"> </w:t>
      </w:r>
      <w:bookmarkEnd w:id="126"/>
      <w:r w:rsidR="00253C4D" w:rsidRPr="00425D13">
        <w:t>C</w:t>
      </w:r>
      <w:r w:rsidR="00E1756F" w:rsidRPr="00425D13">
        <w:t xml:space="preserve">ollection </w:t>
      </w:r>
      <w:r w:rsidR="00253C4D" w:rsidRPr="00425D13">
        <w:t xml:space="preserve">Path </w:t>
      </w:r>
      <w:r w:rsidR="006276D2" w:rsidRPr="00425D13">
        <w:t>Details</w:t>
      </w:r>
      <w:bookmarkEnd w:id="125"/>
      <w:r w:rsidR="00E1756F" w:rsidRPr="00425D13">
        <w:t xml:space="preserve"> </w:t>
      </w:r>
    </w:p>
    <w:p w14:paraId="45876103" w14:textId="23B955CE" w:rsidR="006276D2" w:rsidRPr="009E34DA" w:rsidRDefault="006276D2" w:rsidP="009E34DA">
      <w:bookmarkStart w:id="128" w:name="OLE_LINK21"/>
      <w:bookmarkStart w:id="129" w:name="OLE_LINK26"/>
      <w:bookmarkEnd w:id="127"/>
      <w:r w:rsidRPr="009E34DA">
        <w:t xml:space="preserve">This microservice is a POST call to the Query </w:t>
      </w:r>
      <w:r w:rsidR="00425D13" w:rsidRPr="009E34DA">
        <w:t>E</w:t>
      </w:r>
      <w:r w:rsidRPr="009E34DA">
        <w:t xml:space="preserve">ngine server hosted at the backend to get </w:t>
      </w:r>
      <w:r w:rsidR="00425D13" w:rsidRPr="009E34DA">
        <w:t>the</w:t>
      </w:r>
      <w:r w:rsidRPr="009E34DA">
        <w:t xml:space="preserve"> details of</w:t>
      </w:r>
      <w:r w:rsidR="00425D13" w:rsidRPr="009E34DA">
        <w:t xml:space="preserve"> a</w:t>
      </w:r>
      <w:r w:rsidRPr="009E34DA">
        <w:t xml:space="preserve"> </w:t>
      </w:r>
      <w:r w:rsidR="00EB3A22" w:rsidRPr="009E34DA">
        <w:t xml:space="preserve">particular </w:t>
      </w:r>
      <w:r w:rsidR="008F6E67" w:rsidRPr="009E34DA">
        <w:t>asset collection path</w:t>
      </w:r>
      <w:r w:rsidRPr="009E34DA">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600B1B" w14:paraId="314F4A55"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E318E1" w14:textId="77777777" w:rsidR="00600B1B" w:rsidRDefault="00600B1B"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3E33A0" w14:textId="1F11AB71" w:rsidR="00600B1B" w:rsidRDefault="00600B1B" w:rsidP="007D3F7D">
            <w:pPr>
              <w:spacing w:after="0"/>
              <w:jc w:val="left"/>
            </w:pPr>
            <w:r>
              <w:t>HTTPS</w:t>
            </w:r>
          </w:p>
        </w:tc>
      </w:tr>
      <w:tr w:rsidR="00600B1B" w14:paraId="7D326D68"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E3641D" w14:textId="5D5DF190" w:rsidR="00600B1B" w:rsidRDefault="00600B1B"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48015" w14:textId="77777777" w:rsidR="00600B1B" w:rsidRDefault="00600B1B" w:rsidP="007D3F7D">
            <w:pPr>
              <w:spacing w:after="0"/>
              <w:jc w:val="left"/>
            </w:pPr>
            <w:hyperlink r:id="rId49" w:history="1">
              <w:r>
                <w:rPr>
                  <w:rStyle w:val="Hyperlink"/>
                </w:rPr>
                <w:t>https://ix-dev-apimgmt.azure-api.net/query-engine-api?subscription-key=**************</w:t>
              </w:r>
            </w:hyperlink>
            <w:r>
              <w:t xml:space="preserve"> </w:t>
            </w:r>
          </w:p>
        </w:tc>
      </w:tr>
      <w:tr w:rsidR="00600B1B" w14:paraId="50D2D7F2"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9C2F70" w14:textId="77777777" w:rsidR="00600B1B" w:rsidRDefault="00600B1B"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48A85" w14:textId="03EAD8C2" w:rsidR="00600B1B" w:rsidRDefault="00600B1B" w:rsidP="007D3F7D">
            <w:pPr>
              <w:spacing w:after="0"/>
              <w:jc w:val="left"/>
            </w:pPr>
            <w:r>
              <w:t>POST</w:t>
            </w:r>
          </w:p>
        </w:tc>
      </w:tr>
      <w:tr w:rsidR="00600B1B" w14:paraId="6EC2ED1B"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B351A1" w14:textId="77777777" w:rsidR="00600B1B" w:rsidRDefault="00600B1B"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F6AD9" w14:textId="77777777" w:rsidR="00600B1B" w:rsidRDefault="00600B1B" w:rsidP="007D3F7D">
            <w:pPr>
              <w:spacing w:after="0"/>
              <w:jc w:val="left"/>
            </w:pPr>
            <w:r>
              <w:t>application / json</w:t>
            </w:r>
          </w:p>
        </w:tc>
      </w:tr>
      <w:tr w:rsidR="00600B1B" w14:paraId="20C2009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0F22B0" w14:textId="77777777" w:rsidR="00600B1B" w:rsidRDefault="00600B1B"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299C6" w14:textId="77777777" w:rsidR="00600B1B" w:rsidRDefault="00600B1B" w:rsidP="007D3F7D">
            <w:pPr>
              <w:spacing w:after="0"/>
              <w:jc w:val="left"/>
            </w:pPr>
            <w:r>
              <w:t>Query Parameter: Subscription-key of the application (example, query engine)</w:t>
            </w:r>
          </w:p>
        </w:tc>
      </w:tr>
    </w:tbl>
    <w:p w14:paraId="3CD500D3" w14:textId="77777777" w:rsidR="0076005B" w:rsidRPr="0076005B" w:rsidRDefault="0076005B" w:rsidP="00A96D19">
      <w:pPr>
        <w:pStyle w:val="Heading4"/>
      </w:pPr>
      <w:r w:rsidRPr="0076005B">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6"/>
        <w:gridCol w:w="6382"/>
        <w:gridCol w:w="1589"/>
        <w:gridCol w:w="1973"/>
      </w:tblGrid>
      <w:tr w:rsidR="00D169D7" w:rsidRPr="00981208" w14:paraId="4D062FCC" w14:textId="77777777" w:rsidTr="008145B0">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465B91" w14:textId="77777777" w:rsidR="00D169D7" w:rsidRPr="00981208" w:rsidRDefault="00D169D7" w:rsidP="007D3F7D">
            <w:pPr>
              <w:spacing w:after="0"/>
              <w:jc w:val="left"/>
            </w:pPr>
            <w:bookmarkStart w:id="130" w:name="OLE_LINK18"/>
            <w:r w:rsidRPr="00981208">
              <w:t>Parameter</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33B066" w14:textId="77777777" w:rsidR="00D169D7" w:rsidRPr="00981208" w:rsidRDefault="00D169D7" w:rsidP="007D3F7D">
            <w:pPr>
              <w:spacing w:after="0"/>
              <w:jc w:val="left"/>
            </w:pPr>
            <w:r w:rsidRPr="00981208">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033A62" w14:textId="77777777" w:rsidR="00D169D7" w:rsidRPr="00981208" w:rsidRDefault="00D169D7" w:rsidP="007D3F7D">
            <w:pPr>
              <w:spacing w:after="0"/>
              <w:jc w:val="left"/>
            </w:pPr>
            <w:r w:rsidRPr="00981208">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E388DB" w14:textId="77777777" w:rsidR="00D169D7" w:rsidRPr="00981208" w:rsidRDefault="00D169D7" w:rsidP="007D3F7D">
            <w:pPr>
              <w:spacing w:after="0"/>
              <w:jc w:val="left"/>
            </w:pPr>
            <w:r w:rsidRPr="00981208">
              <w:t>Type</w:t>
            </w:r>
          </w:p>
        </w:tc>
      </w:tr>
      <w:tr w:rsidR="00D169D7" w:rsidRPr="00981208" w14:paraId="75EE9CDF" w14:textId="77777777" w:rsidTr="008145B0">
        <w:trPr>
          <w:trHeight w:val="219"/>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6470DE" w14:textId="77777777" w:rsidR="00D169D7" w:rsidRPr="00981208" w:rsidRDefault="00D169D7" w:rsidP="007D3F7D">
            <w:pPr>
              <w:spacing w:after="0"/>
              <w:jc w:val="left"/>
            </w:pPr>
            <w:r w:rsidRPr="00981208">
              <w:t>Authorization</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4A9A44" w14:textId="77777777" w:rsidR="00D169D7" w:rsidRPr="00981208" w:rsidRDefault="00D169D7" w:rsidP="007D3F7D">
            <w:pPr>
              <w:spacing w:after="0"/>
              <w:jc w:val="left"/>
            </w:pPr>
            <w:r w:rsidRPr="00981208">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CDD3A" w14:textId="77777777" w:rsidR="00D169D7" w:rsidRPr="00981208" w:rsidRDefault="00D169D7"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8FB3B8" w14:textId="77777777" w:rsidR="00D169D7" w:rsidRPr="00981208" w:rsidRDefault="00D169D7" w:rsidP="007D3F7D">
            <w:pPr>
              <w:spacing w:after="0"/>
              <w:jc w:val="left"/>
            </w:pPr>
            <w:r w:rsidRPr="00981208">
              <w:t>String</w:t>
            </w:r>
          </w:p>
        </w:tc>
      </w:tr>
      <w:tr w:rsidR="00D169D7" w:rsidRPr="00981208" w14:paraId="369245E1" w14:textId="77777777" w:rsidTr="008145B0">
        <w:trPr>
          <w:trHeight w:val="4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05132B" w14:textId="77777777" w:rsidR="00D169D7" w:rsidRPr="00981208" w:rsidRDefault="00D169D7" w:rsidP="007D3F7D">
            <w:pPr>
              <w:spacing w:after="0"/>
              <w:jc w:val="left"/>
            </w:pPr>
            <w:r w:rsidRPr="00981208">
              <w:t>Content-Type</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BD31B7" w14:textId="4398A99F" w:rsidR="00D169D7" w:rsidRPr="00981208" w:rsidRDefault="00D169D7" w:rsidP="007D3F7D">
            <w:pPr>
              <w:spacing w:after="0"/>
              <w:jc w:val="left"/>
            </w:pPr>
            <w:r w:rsidRPr="00981208">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28EBD6" w14:textId="77777777" w:rsidR="00D169D7" w:rsidRPr="00981208" w:rsidRDefault="00D169D7"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C269E" w14:textId="77777777" w:rsidR="00D169D7" w:rsidRPr="00981208" w:rsidRDefault="00D169D7" w:rsidP="007D3F7D">
            <w:pPr>
              <w:spacing w:after="0"/>
              <w:jc w:val="left"/>
            </w:pPr>
            <w:r w:rsidRPr="00981208">
              <w:t>String</w:t>
            </w:r>
          </w:p>
        </w:tc>
      </w:tr>
    </w:tbl>
    <w:bookmarkEnd w:id="130"/>
    <w:p w14:paraId="3A720B8A" w14:textId="77777777" w:rsidR="00D169D7" w:rsidRPr="00981208" w:rsidRDefault="00D169D7" w:rsidP="00D169D7">
      <w:pPr>
        <w:spacing w:after="0"/>
      </w:pPr>
      <w:r w:rsidRPr="00981208">
        <w:t xml:space="preserve"> *Mandatory / Optional</w:t>
      </w:r>
    </w:p>
    <w:p w14:paraId="5BFE7B8B" w14:textId="77777777" w:rsidR="00930199" w:rsidRPr="00981208" w:rsidRDefault="00930199"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BE230E" w14:paraId="41877CC0" w14:textId="77777777" w:rsidTr="00395CE4">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D67A55" w14:textId="77777777" w:rsidR="00930199" w:rsidRDefault="00930199" w:rsidP="00395CE4">
            <w:pPr>
              <w:spacing w:after="0"/>
              <w:jc w:val="left"/>
            </w:pPr>
            <w:bookmarkStart w:id="131" w:name="_Hlk170724151"/>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1FEBDD" w14:textId="77777777" w:rsidR="00930199" w:rsidRDefault="00930199" w:rsidP="00395CE4">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A86715" w14:textId="77777777" w:rsidR="00930199" w:rsidRDefault="00930199" w:rsidP="00395CE4">
            <w:pPr>
              <w:spacing w:after="0"/>
              <w:jc w:val="left"/>
            </w:pPr>
            <w:r>
              <w:t>Type</w:t>
            </w:r>
          </w:p>
        </w:tc>
      </w:tr>
      <w:tr w:rsidR="00930199" w14:paraId="3B5218E8" w14:textId="77777777" w:rsidTr="00395CE4">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9AFCA" w14:textId="77777777" w:rsidR="00930199" w:rsidRDefault="00930199" w:rsidP="00395CE4">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698A49" w14:textId="77777777" w:rsidR="00930199" w:rsidRDefault="00930199" w:rsidP="00395CE4">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AEB4F" w14:textId="77777777" w:rsidR="00930199" w:rsidRDefault="00930199" w:rsidP="00395CE4">
            <w:pPr>
              <w:spacing w:after="0"/>
              <w:jc w:val="left"/>
            </w:pPr>
            <w:r>
              <w:t>String</w:t>
            </w:r>
          </w:p>
        </w:tc>
      </w:tr>
      <w:tr w:rsidR="00930199" w14:paraId="755CAD7C" w14:textId="77777777" w:rsidTr="00395CE4">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242A3" w14:textId="77777777" w:rsidR="00930199" w:rsidRDefault="00930199" w:rsidP="00395CE4">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3568F" w14:textId="77777777" w:rsidR="00930199" w:rsidRDefault="00930199" w:rsidP="00395CE4">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C82A3" w14:textId="77777777" w:rsidR="00930199" w:rsidRDefault="00930199" w:rsidP="00395CE4">
            <w:pPr>
              <w:spacing w:after="0"/>
              <w:jc w:val="left"/>
            </w:pPr>
            <w:r>
              <w:t>String</w:t>
            </w:r>
          </w:p>
        </w:tc>
      </w:tr>
      <w:tr w:rsidR="00930199" w14:paraId="6A6278B3" w14:textId="77777777" w:rsidTr="00395CE4">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85B10" w14:textId="77777777" w:rsidR="00930199" w:rsidRDefault="00930199" w:rsidP="00395CE4">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A801B" w14:textId="77777777" w:rsidR="00930199" w:rsidRDefault="00930199" w:rsidP="00395CE4">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215910" w14:textId="77777777" w:rsidR="00930199" w:rsidRDefault="00930199" w:rsidP="00395CE4">
            <w:pPr>
              <w:spacing w:after="0"/>
              <w:jc w:val="left"/>
            </w:pPr>
            <w:r>
              <w:t>Datetime</w:t>
            </w:r>
          </w:p>
        </w:tc>
      </w:tr>
      <w:tr w:rsidR="00930199" w14:paraId="0CA50F68" w14:textId="77777777" w:rsidTr="00395CE4">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D6C94" w14:textId="77777777" w:rsidR="00930199" w:rsidRDefault="00930199" w:rsidP="00395CE4">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FB45C8" w14:textId="77777777" w:rsidR="00930199" w:rsidRDefault="00930199" w:rsidP="00395CE4">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B0BF3A" w14:textId="77777777" w:rsidR="00930199" w:rsidRDefault="00930199" w:rsidP="00395CE4">
            <w:pPr>
              <w:spacing w:after="0"/>
              <w:jc w:val="left"/>
            </w:pPr>
            <w:r>
              <w:t>Bytes</w:t>
            </w:r>
          </w:p>
        </w:tc>
      </w:tr>
    </w:tbl>
    <w:bookmarkEnd w:id="131"/>
    <w:p w14:paraId="18995CB2" w14:textId="5C8BD9A9" w:rsidR="00425D13" w:rsidRDefault="00996C49"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425D13" w14:paraId="126485FD" w14:textId="77777777" w:rsidTr="00996C49">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B3D2C5" w14:textId="77777777" w:rsidR="00425D13" w:rsidRPr="00996C49" w:rsidRDefault="00425D13" w:rsidP="007D3F7D">
            <w:pPr>
              <w:spacing w:after="0"/>
              <w:jc w:val="left"/>
              <w:rPr>
                <w:color w:val="000000" w:themeColor="text1"/>
              </w:rPr>
            </w:pPr>
            <w:r w:rsidRPr="00996C49">
              <w:rPr>
                <w:color w:val="000000" w:themeColor="text1"/>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A9AD28" w14:textId="77777777" w:rsidR="00425D13" w:rsidRPr="00996C49" w:rsidRDefault="00425D13" w:rsidP="007D3F7D">
            <w:pPr>
              <w:spacing w:after="0"/>
              <w:jc w:val="left"/>
              <w:rPr>
                <w:color w:val="000000" w:themeColor="text1"/>
              </w:rPr>
            </w:pPr>
            <w:r w:rsidRPr="00996C49">
              <w:rPr>
                <w:color w:val="000000" w:themeColor="text1"/>
              </w:rPr>
              <w:t>Result Description</w:t>
            </w:r>
          </w:p>
        </w:tc>
      </w:tr>
      <w:tr w:rsidR="00425D13" w14:paraId="0C6A850F"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750610" w14:textId="77777777" w:rsidR="00425D13" w:rsidRDefault="00425D13" w:rsidP="007D3F7D">
            <w:pPr>
              <w:spacing w:after="0"/>
              <w:jc w:val="left"/>
            </w:pPr>
            <w: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674C5" w14:textId="45B91476" w:rsidR="00425D13" w:rsidRDefault="00425D13"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2621F7E7" w14:textId="3FC12219" w:rsidR="00307D9C" w:rsidRDefault="00307D9C" w:rsidP="001F2913">
      <w:pPr>
        <w:pStyle w:val="Heading4"/>
        <w:sectPr w:rsidR="00307D9C" w:rsidSect="009C5887">
          <w:pgSz w:w="15840" w:h="15840" w:orient="landscape" w:code="1"/>
          <w:pgMar w:top="1440" w:right="1440" w:bottom="1440" w:left="1440" w:header="720" w:footer="720" w:gutter="0"/>
          <w:cols w:space="720"/>
        </w:sectPr>
      </w:pPr>
      <w:r w:rsidRPr="00307D9C">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425D13" w14:paraId="291B3101"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31F12B" w14:textId="5154EDF6" w:rsidR="00425D13" w:rsidRDefault="00425D13" w:rsidP="007D3F7D">
            <w:pPr>
              <w:spacing w:after="0"/>
              <w:jc w:val="left"/>
            </w:pPr>
            <w:r>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0FDD099" w14:textId="77777777" w:rsidR="00425D13" w:rsidRDefault="00425D13" w:rsidP="007D3F7D">
            <w:pPr>
              <w:spacing w:after="0"/>
              <w:jc w:val="left"/>
            </w:pPr>
            <w: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38261E" w14:textId="77777777" w:rsidR="00425D13" w:rsidRDefault="00425D13" w:rsidP="007D3F7D">
            <w:pPr>
              <w:spacing w:after="0"/>
              <w:jc w:val="left"/>
            </w:pPr>
            <w:r>
              <w:t>Error Description</w:t>
            </w:r>
          </w:p>
        </w:tc>
      </w:tr>
      <w:tr w:rsidR="00425D13" w14:paraId="16483B8E"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3C09E" w14:textId="77777777" w:rsidR="00425D13" w:rsidRDefault="00425D13" w:rsidP="007D3F7D">
            <w:pPr>
              <w:spacing w:after="0"/>
              <w:jc w:val="left"/>
            </w:pPr>
            <w:r>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12B4A" w14:textId="77777777" w:rsidR="00425D13" w:rsidRDefault="00425D13" w:rsidP="007D3F7D">
            <w:pPr>
              <w:spacing w:after="0"/>
              <w:jc w:val="left"/>
            </w:pPr>
            <w: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969112" w14:textId="4A16FDDA" w:rsidR="00425D13" w:rsidRDefault="00425D13"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425D13" w14:paraId="396CB7E0"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16C28" w14:textId="77777777" w:rsidR="00425D13" w:rsidRDefault="00425D13" w:rsidP="007D3F7D">
            <w:pPr>
              <w:spacing w:after="0"/>
              <w:jc w:val="left"/>
            </w:pPr>
            <w: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3F35DD" w14:textId="77777777" w:rsidR="00425D13" w:rsidRDefault="00425D13" w:rsidP="007D3F7D">
            <w:pPr>
              <w:spacing w:after="0"/>
              <w:jc w:val="left"/>
            </w:pPr>
            <w: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F5356" w14:textId="5E7E483F" w:rsidR="00425D13" w:rsidRDefault="00425D13" w:rsidP="00996C49">
            <w:pPr>
              <w:spacing w:after="0" w:line="252" w:lineRule="auto"/>
              <w:jc w:val="left"/>
            </w:pPr>
            <w:r>
              <w:t>Unauthorized User</w:t>
            </w:r>
            <w:r w:rsidR="00996C49">
              <w:t xml:space="preserve"> or </w:t>
            </w:r>
            <w:r w:rsidR="005034C1">
              <w:t>Header Token</w:t>
            </w:r>
            <w:r>
              <w:t xml:space="preserve"> could be missing</w:t>
            </w:r>
          </w:p>
        </w:tc>
      </w:tr>
      <w:tr w:rsidR="00425D13" w14:paraId="51DC832A"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EC4060" w14:textId="222D7719" w:rsidR="00425D13" w:rsidRDefault="00425D13" w:rsidP="007D3F7D">
            <w:pPr>
              <w:spacing w:after="0"/>
              <w:jc w:val="left"/>
            </w:pPr>
            <w: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6E9B23" w14:textId="77777777" w:rsidR="00425D13" w:rsidRDefault="00425D13" w:rsidP="007D3F7D">
            <w:pPr>
              <w:spacing w:after="0"/>
              <w:jc w:val="left"/>
            </w:pPr>
            <w: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255A4" w14:textId="77777777" w:rsidR="00425D13" w:rsidRDefault="00425D13" w:rsidP="007D3F7D">
            <w:pPr>
              <w:spacing w:after="0" w:line="252" w:lineRule="auto"/>
              <w:jc w:val="left"/>
            </w:pPr>
            <w:r>
              <w:t>Bad request</w:t>
            </w:r>
          </w:p>
        </w:tc>
      </w:tr>
    </w:tbl>
    <w:p w14:paraId="12722C5A" w14:textId="77777777" w:rsidR="00307D9C" w:rsidRDefault="00307D9C" w:rsidP="001F2913">
      <w:pPr>
        <w:pStyle w:val="Heading4"/>
        <w:sectPr w:rsidR="00307D9C" w:rsidSect="00307D9C">
          <w:type w:val="continuous"/>
          <w:pgSz w:w="15840" w:h="15840" w:orient="landscape" w:code="1"/>
          <w:pgMar w:top="1440" w:right="1440" w:bottom="1440" w:left="1440" w:header="720" w:footer="720" w:gutter="0"/>
          <w:cols w:space="720"/>
        </w:sectPr>
      </w:pPr>
      <w:bookmarkStart w:id="132" w:name="OLE_LINK20"/>
      <w:bookmarkStart w:id="133" w:name="OLE_LINK24"/>
      <w:bookmarkStart w:id="134" w:name="OLE_LINK47"/>
      <w:bookmarkStart w:id="135" w:name="OLE_LINK23"/>
      <w:bookmarkStart w:id="136" w:name="OLE_LINK25"/>
    </w:p>
    <w:p w14:paraId="75C39F6E" w14:textId="50356F57" w:rsidR="006276D2" w:rsidRPr="00981208" w:rsidRDefault="009778E2" w:rsidP="001F2913">
      <w:pPr>
        <w:pStyle w:val="Heading4"/>
        <w:rPr>
          <w:rStyle w:val="SubtitleChar"/>
        </w:rPr>
      </w:pPr>
      <w:r w:rsidRPr="00981208">
        <w:lastRenderedPageBreak/>
        <w:t>Sample JSON Response</w:t>
      </w:r>
    </w:p>
    <w:bookmarkEnd w:id="128"/>
    <w:bookmarkEnd w:id="132"/>
    <w:p w14:paraId="5CA097D1"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w:t>
      </w:r>
      <w:bookmarkEnd w:id="133"/>
    </w:p>
    <w:bookmarkEnd w:id="129"/>
    <w:p w14:paraId="17ED2603"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bookmarkEnd w:id="134"/>
      <w:r w:rsidRPr="00981208">
        <w:rPr>
          <w:rStyle w:val="SubtitleChar"/>
          <w:color w:val="auto"/>
          <w:sz w:val="18"/>
          <w:szCs w:val="18"/>
        </w:rPr>
        <w:t>"data": {</w:t>
      </w:r>
    </w:p>
    <w:p w14:paraId="7FD808F1"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roofErr w:type="spellStart"/>
      <w:r w:rsidRPr="00981208">
        <w:rPr>
          <w:rStyle w:val="SubtitleChar"/>
          <w:color w:val="auto"/>
          <w:sz w:val="18"/>
          <w:szCs w:val="18"/>
        </w:rPr>
        <w:t>purviewCollections</w:t>
      </w:r>
      <w:proofErr w:type="spellEnd"/>
      <w:r w:rsidRPr="00981208">
        <w:rPr>
          <w:rStyle w:val="SubtitleChar"/>
          <w:color w:val="auto"/>
          <w:sz w:val="18"/>
          <w:szCs w:val="18"/>
        </w:rPr>
        <w:t>": {</w:t>
      </w:r>
    </w:p>
    <w:p w14:paraId="1DDC0D2C"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"count": 33,</w:t>
      </w:r>
    </w:p>
    <w:p w14:paraId="1DF22222"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"value": [</w:t>
      </w:r>
    </w:p>
    <w:p w14:paraId="6D144153"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
    <w:p w14:paraId="3D1AF83A"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"name": "ix-dev-purview",</w:t>
      </w:r>
    </w:p>
    <w:p w14:paraId="4EB19246"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"description": "The default container.",</w:t>
      </w:r>
    </w:p>
    <w:p w14:paraId="0D457308"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roofErr w:type="spellStart"/>
      <w:r w:rsidRPr="00981208">
        <w:rPr>
          <w:rStyle w:val="SubtitleChar"/>
          <w:color w:val="auto"/>
          <w:sz w:val="18"/>
          <w:szCs w:val="18"/>
        </w:rPr>
        <w:t>friendlyName</w:t>
      </w:r>
      <w:proofErr w:type="spellEnd"/>
      <w:r w:rsidRPr="00981208">
        <w:rPr>
          <w:rStyle w:val="SubtitleChar"/>
          <w:color w:val="auto"/>
          <w:sz w:val="18"/>
          <w:szCs w:val="18"/>
        </w:rPr>
        <w:t>": "ix-dev-purview",</w:t>
      </w:r>
    </w:p>
    <w:p w14:paraId="3C5AA717"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roofErr w:type="spellStart"/>
      <w:r w:rsidRPr="00981208">
        <w:rPr>
          <w:rStyle w:val="SubtitleChar"/>
          <w:color w:val="auto"/>
          <w:sz w:val="18"/>
          <w:szCs w:val="18"/>
        </w:rPr>
        <w:t>parentCollection</w:t>
      </w:r>
      <w:proofErr w:type="spellEnd"/>
      <w:r w:rsidRPr="00981208">
        <w:rPr>
          <w:rStyle w:val="SubtitleChar"/>
          <w:color w:val="auto"/>
          <w:sz w:val="18"/>
          <w:szCs w:val="18"/>
        </w:rPr>
        <w:t>": null,</w:t>
      </w:r>
    </w:p>
    <w:p w14:paraId="7CC8E522"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"__</w:t>
      </w:r>
      <w:proofErr w:type="spellStart"/>
      <w:r w:rsidRPr="00981208">
        <w:rPr>
          <w:rStyle w:val="SubtitleChar"/>
          <w:color w:val="auto"/>
          <w:sz w:val="18"/>
          <w:szCs w:val="18"/>
        </w:rPr>
        <w:t>typename</w:t>
      </w:r>
      <w:proofErr w:type="spellEnd"/>
      <w:r w:rsidRPr="00981208">
        <w:rPr>
          <w:rStyle w:val="SubtitleChar"/>
          <w:color w:val="auto"/>
          <w:sz w:val="18"/>
          <w:szCs w:val="18"/>
        </w:rPr>
        <w:t>": "</w:t>
      </w:r>
      <w:proofErr w:type="spellStart"/>
      <w:r w:rsidRPr="00981208">
        <w:rPr>
          <w:rStyle w:val="SubtitleChar"/>
          <w:color w:val="auto"/>
          <w:sz w:val="18"/>
          <w:szCs w:val="18"/>
        </w:rPr>
        <w:t>query_purviewCollections_value_items</w:t>
      </w:r>
      <w:proofErr w:type="spellEnd"/>
      <w:r w:rsidRPr="00981208">
        <w:rPr>
          <w:rStyle w:val="SubtitleChar"/>
          <w:color w:val="auto"/>
          <w:sz w:val="18"/>
          <w:szCs w:val="18"/>
        </w:rPr>
        <w:t>"</w:t>
      </w:r>
    </w:p>
    <w:p w14:paraId="420B4A01"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                </w:t>
      </w:r>
      <w:bookmarkEnd w:id="135"/>
    </w:p>
    <w:p w14:paraId="4622DD8F"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
    <w:p w14:paraId="429A7E95"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"name": "WCHL",</w:t>
      </w:r>
    </w:p>
    <w:p w14:paraId="3BF6E67B"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"description": null,</w:t>
      </w:r>
    </w:p>
    <w:p w14:paraId="09F4DA0C"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roofErr w:type="spellStart"/>
      <w:r w:rsidRPr="00981208">
        <w:rPr>
          <w:rStyle w:val="SubtitleChar"/>
          <w:color w:val="auto"/>
          <w:sz w:val="18"/>
          <w:szCs w:val="18"/>
        </w:rPr>
        <w:t>friendlyName</w:t>
      </w:r>
      <w:proofErr w:type="spellEnd"/>
      <w:r w:rsidRPr="00981208">
        <w:rPr>
          <w:rStyle w:val="SubtitleChar"/>
          <w:color w:val="auto"/>
          <w:sz w:val="18"/>
          <w:szCs w:val="18"/>
        </w:rPr>
        <w:t>": "WCHL",</w:t>
      </w:r>
    </w:p>
    <w:p w14:paraId="115DBE47"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roofErr w:type="spellStart"/>
      <w:r w:rsidRPr="00981208">
        <w:rPr>
          <w:rStyle w:val="SubtitleChar"/>
          <w:color w:val="auto"/>
          <w:sz w:val="18"/>
          <w:szCs w:val="18"/>
        </w:rPr>
        <w:t>parentCollection</w:t>
      </w:r>
      <w:proofErr w:type="spellEnd"/>
      <w:r w:rsidRPr="00981208">
        <w:rPr>
          <w:rStyle w:val="SubtitleChar"/>
          <w:color w:val="auto"/>
          <w:sz w:val="18"/>
          <w:szCs w:val="18"/>
        </w:rPr>
        <w:t>": {</w:t>
      </w:r>
    </w:p>
    <w:p w14:paraId="54595AF2"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roofErr w:type="spellStart"/>
      <w:r w:rsidRPr="00981208">
        <w:rPr>
          <w:rStyle w:val="SubtitleChar"/>
          <w:color w:val="auto"/>
          <w:sz w:val="18"/>
          <w:szCs w:val="18"/>
        </w:rPr>
        <w:t>referenceName</w:t>
      </w:r>
      <w:proofErr w:type="spellEnd"/>
      <w:r w:rsidRPr="00981208">
        <w:rPr>
          <w:rStyle w:val="SubtitleChar"/>
          <w:color w:val="auto"/>
          <w:sz w:val="18"/>
          <w:szCs w:val="18"/>
        </w:rPr>
        <w:t>": "ix-dev-purview",</w:t>
      </w:r>
    </w:p>
    <w:p w14:paraId="0302D5C0"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"__</w:t>
      </w:r>
      <w:proofErr w:type="spellStart"/>
      <w:r w:rsidRPr="00981208">
        <w:rPr>
          <w:rStyle w:val="SubtitleChar"/>
          <w:color w:val="auto"/>
          <w:sz w:val="18"/>
          <w:szCs w:val="18"/>
        </w:rPr>
        <w:t>typename</w:t>
      </w:r>
      <w:proofErr w:type="spellEnd"/>
      <w:r w:rsidRPr="00981208">
        <w:rPr>
          <w:rStyle w:val="SubtitleChar"/>
          <w:color w:val="auto"/>
          <w:sz w:val="18"/>
          <w:szCs w:val="18"/>
        </w:rPr>
        <w:t>": "</w:t>
      </w:r>
      <w:proofErr w:type="spellStart"/>
      <w:r w:rsidRPr="00981208">
        <w:rPr>
          <w:rStyle w:val="SubtitleChar"/>
          <w:color w:val="auto"/>
          <w:sz w:val="18"/>
          <w:szCs w:val="18"/>
        </w:rPr>
        <w:t>query_purviewCollections_value_items_parentCollection</w:t>
      </w:r>
      <w:proofErr w:type="spellEnd"/>
      <w:r w:rsidRPr="00981208">
        <w:rPr>
          <w:rStyle w:val="SubtitleChar"/>
          <w:color w:val="auto"/>
          <w:sz w:val="18"/>
          <w:szCs w:val="18"/>
        </w:rPr>
        <w:t>"</w:t>
      </w:r>
    </w:p>
    <w:p w14:paraId="1ECEE671"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
    <w:p w14:paraId="026B3FAB"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"__</w:t>
      </w:r>
      <w:proofErr w:type="spellStart"/>
      <w:r w:rsidRPr="00981208">
        <w:rPr>
          <w:rStyle w:val="SubtitleChar"/>
          <w:color w:val="auto"/>
          <w:sz w:val="18"/>
          <w:szCs w:val="18"/>
        </w:rPr>
        <w:t>typename</w:t>
      </w:r>
      <w:proofErr w:type="spellEnd"/>
      <w:r w:rsidRPr="00981208">
        <w:rPr>
          <w:rStyle w:val="SubtitleChar"/>
          <w:color w:val="auto"/>
          <w:sz w:val="18"/>
          <w:szCs w:val="18"/>
        </w:rPr>
        <w:t>": "</w:t>
      </w:r>
      <w:proofErr w:type="spellStart"/>
      <w:r w:rsidRPr="00981208">
        <w:rPr>
          <w:rStyle w:val="SubtitleChar"/>
          <w:color w:val="auto"/>
          <w:sz w:val="18"/>
          <w:szCs w:val="18"/>
        </w:rPr>
        <w:t>query_purviewCollections_value_items</w:t>
      </w:r>
      <w:proofErr w:type="spellEnd"/>
      <w:r w:rsidRPr="00981208">
        <w:rPr>
          <w:rStyle w:val="SubtitleChar"/>
          <w:color w:val="auto"/>
          <w:sz w:val="18"/>
          <w:szCs w:val="18"/>
        </w:rPr>
        <w:t>"</w:t>
      </w:r>
    </w:p>
    <w:p w14:paraId="67763998"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                </w:t>
      </w:r>
    </w:p>
    <w:p w14:paraId="3D8C5815"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
    <w:p w14:paraId="4C1C02A2"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"__</w:t>
      </w:r>
      <w:proofErr w:type="spellStart"/>
      <w:r w:rsidRPr="00981208">
        <w:rPr>
          <w:rStyle w:val="SubtitleChar"/>
          <w:color w:val="auto"/>
          <w:sz w:val="18"/>
          <w:szCs w:val="18"/>
        </w:rPr>
        <w:t>typename</w:t>
      </w:r>
      <w:proofErr w:type="spellEnd"/>
      <w:r w:rsidRPr="00981208">
        <w:rPr>
          <w:rStyle w:val="SubtitleChar"/>
          <w:color w:val="auto"/>
          <w:sz w:val="18"/>
          <w:szCs w:val="18"/>
        </w:rPr>
        <w:t>": "</w:t>
      </w:r>
      <w:proofErr w:type="spellStart"/>
      <w:r w:rsidRPr="00981208">
        <w:rPr>
          <w:rStyle w:val="SubtitleChar"/>
          <w:color w:val="auto"/>
          <w:sz w:val="18"/>
          <w:szCs w:val="18"/>
        </w:rPr>
        <w:t>query_purviewCollections</w:t>
      </w:r>
      <w:proofErr w:type="spellEnd"/>
      <w:r w:rsidRPr="00981208">
        <w:rPr>
          <w:rStyle w:val="SubtitleChar"/>
          <w:color w:val="auto"/>
          <w:sz w:val="18"/>
          <w:szCs w:val="18"/>
        </w:rPr>
        <w:t>"</w:t>
      </w:r>
    </w:p>
    <w:p w14:paraId="699DD4FE"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
    <w:p w14:paraId="670113CD" w14:textId="77777777" w:rsidR="00217376" w:rsidRPr="00981208" w:rsidRDefault="00217376" w:rsidP="009C5887">
      <w:pPr>
        <w:pStyle w:val="codesample"/>
        <w:rPr>
          <w:rStyle w:val="SubtitleChar"/>
          <w:color w:val="auto"/>
          <w:sz w:val="18"/>
          <w:szCs w:val="18"/>
        </w:rPr>
      </w:pPr>
      <w:r w:rsidRPr="00981208">
        <w:rPr>
          <w:rStyle w:val="SubtitleChar"/>
          <w:color w:val="auto"/>
          <w:sz w:val="18"/>
          <w:szCs w:val="18"/>
        </w:rPr>
        <w:t xml:space="preserve">    }</w:t>
      </w:r>
    </w:p>
    <w:p w14:paraId="5F77E0F4" w14:textId="0EABA465" w:rsidR="00425D13" w:rsidRDefault="00217376" w:rsidP="009C5887">
      <w:pPr>
        <w:pStyle w:val="codesample"/>
        <w:spacing w:after="240"/>
        <w:rPr>
          <w:rStyle w:val="SubtitleChar"/>
          <w:color w:val="auto"/>
          <w:sz w:val="18"/>
          <w:szCs w:val="18"/>
        </w:rPr>
      </w:pPr>
      <w:r w:rsidRPr="00981208">
        <w:rPr>
          <w:rStyle w:val="SubtitleChar"/>
          <w:color w:val="auto"/>
          <w:sz w:val="18"/>
          <w:szCs w:val="18"/>
        </w:rPr>
        <w:t>}</w:t>
      </w:r>
      <w:bookmarkEnd w:id="136"/>
    </w:p>
    <w:p w14:paraId="5A9ECF3F" w14:textId="77214CB4" w:rsidR="00F310F0" w:rsidRPr="009C5887" w:rsidRDefault="009C5887" w:rsidP="001F2913">
      <w:pPr>
        <w:pStyle w:val="Heading4"/>
      </w:pPr>
      <w:r w:rsidRPr="009C5887">
        <w:t>Output Request Body</w:t>
      </w:r>
    </w:p>
    <w:tbl>
      <w:tblPr>
        <w:tblStyle w:val="TableGridLight"/>
        <w:tblW w:w="12960" w:type="dxa"/>
        <w:tblLayout w:type="fixed"/>
        <w:tblCellMar>
          <w:left w:w="86" w:type="dxa"/>
          <w:right w:w="0" w:type="dxa"/>
        </w:tblCellMar>
        <w:tblLook w:val="04A0" w:firstRow="1" w:lastRow="0" w:firstColumn="1" w:lastColumn="0" w:noHBand="0" w:noVBand="1"/>
      </w:tblPr>
      <w:tblGrid>
        <w:gridCol w:w="1993"/>
        <w:gridCol w:w="6965"/>
        <w:gridCol w:w="4002"/>
      </w:tblGrid>
      <w:tr w:rsidR="00F310F0" w:rsidRPr="00981208" w14:paraId="28A5CD09" w14:textId="77777777" w:rsidTr="009C5887">
        <w:trPr>
          <w:trHeight w:val="196"/>
        </w:trPr>
        <w:tc>
          <w:tcPr>
            <w:tcW w:w="7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2EF937" w14:textId="77777777" w:rsidR="00F310F0" w:rsidRPr="00425D13" w:rsidRDefault="00F310F0" w:rsidP="007D3F7D">
            <w:pPr>
              <w:spacing w:after="0"/>
              <w:jc w:val="left"/>
              <w:rPr>
                <w:sz w:val="18"/>
                <w:szCs w:val="20"/>
              </w:rPr>
            </w:pPr>
            <w:r w:rsidRPr="00425D13">
              <w:rPr>
                <w:sz w:val="18"/>
                <w:szCs w:val="20"/>
              </w:rPr>
              <w:t>Operation name</w:t>
            </w:r>
          </w:p>
        </w:tc>
        <w:tc>
          <w:tcPr>
            <w:tcW w:w="26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1B80FA" w14:textId="77777777" w:rsidR="00F310F0" w:rsidRPr="00425D13" w:rsidRDefault="00F310F0" w:rsidP="007D3F7D">
            <w:pPr>
              <w:spacing w:after="0"/>
              <w:jc w:val="left"/>
              <w:rPr>
                <w:sz w:val="18"/>
                <w:szCs w:val="20"/>
              </w:rPr>
            </w:pPr>
            <w:r w:rsidRPr="00425D13">
              <w:rPr>
                <w:sz w:val="18"/>
                <w:szCs w:val="20"/>
              </w:rPr>
              <w:t>Query</w:t>
            </w:r>
          </w:p>
        </w:tc>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2FFA66" w14:textId="77777777" w:rsidR="00F310F0" w:rsidRPr="00425D13" w:rsidRDefault="00F310F0" w:rsidP="007D3F7D">
            <w:pPr>
              <w:spacing w:after="0"/>
              <w:jc w:val="left"/>
              <w:rPr>
                <w:sz w:val="18"/>
                <w:szCs w:val="20"/>
              </w:rPr>
            </w:pPr>
            <w:r w:rsidRPr="00425D13">
              <w:rPr>
                <w:sz w:val="18"/>
                <w:szCs w:val="20"/>
              </w:rPr>
              <w:t>Variable</w:t>
            </w:r>
          </w:p>
        </w:tc>
      </w:tr>
      <w:tr w:rsidR="00F310F0" w:rsidRPr="00981208" w14:paraId="383293C8" w14:textId="77777777" w:rsidTr="009C5887">
        <w:trPr>
          <w:trHeight w:val="54"/>
        </w:trPr>
        <w:tc>
          <w:tcPr>
            <w:tcW w:w="7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B78BAA" w14:textId="036A0380" w:rsidR="00F310F0" w:rsidRPr="009C5887" w:rsidRDefault="00337D64" w:rsidP="007D3F7D">
            <w:pPr>
              <w:spacing w:after="0"/>
              <w:jc w:val="left"/>
              <w:rPr>
                <w:rFonts w:ascii="Consolas" w:hAnsi="Consolas"/>
                <w:color w:val="000000" w:themeColor="text1"/>
                <w:sz w:val="18"/>
                <w:szCs w:val="20"/>
              </w:rPr>
            </w:pPr>
            <w:proofErr w:type="spellStart"/>
            <w:r w:rsidRPr="009C5887">
              <w:rPr>
                <w:rFonts w:ascii="Consolas" w:hAnsi="Consolas"/>
                <w:color w:val="000000" w:themeColor="text1"/>
                <w:sz w:val="18"/>
                <w:szCs w:val="20"/>
                <w:shd w:val="clear" w:color="auto" w:fill="FFFFFF"/>
              </w:rPr>
              <w:t>purviewCollections</w:t>
            </w:r>
            <w:proofErr w:type="spellEnd"/>
          </w:p>
        </w:tc>
        <w:tc>
          <w:tcPr>
            <w:tcW w:w="26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05427E"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query </w:t>
            </w:r>
            <w:proofErr w:type="spellStart"/>
            <w:r w:rsidRPr="009C5887">
              <w:rPr>
                <w:rFonts w:ascii="Consolas" w:hAnsi="Consolas"/>
                <w:color w:val="000000" w:themeColor="text1"/>
                <w:sz w:val="18"/>
                <w:szCs w:val="20"/>
                <w:shd w:val="clear" w:color="auto" w:fill="FFFFFF"/>
              </w:rPr>
              <w:t>purviewCollections</w:t>
            </w:r>
            <w:proofErr w:type="spellEnd"/>
            <w:r w:rsidRPr="009C5887">
              <w:rPr>
                <w:rFonts w:ascii="Consolas" w:hAnsi="Consolas"/>
                <w:color w:val="000000" w:themeColor="text1"/>
                <w:sz w:val="18"/>
                <w:szCs w:val="20"/>
                <w:shd w:val="clear" w:color="auto" w:fill="FFFFFF"/>
              </w:rPr>
              <w:t>($version: String!) {</w:t>
            </w:r>
          </w:p>
          <w:p w14:paraId="74D4CAD0"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roofErr w:type="spellStart"/>
            <w:r w:rsidRPr="009C5887">
              <w:rPr>
                <w:rFonts w:ascii="Consolas" w:hAnsi="Consolas"/>
                <w:color w:val="000000" w:themeColor="text1"/>
                <w:sz w:val="18"/>
                <w:szCs w:val="20"/>
                <w:shd w:val="clear" w:color="auto" w:fill="FFFFFF"/>
              </w:rPr>
              <w:t>purviewCollections</w:t>
            </w:r>
            <w:proofErr w:type="spellEnd"/>
            <w:r w:rsidRPr="009C5887">
              <w:rPr>
                <w:rFonts w:ascii="Consolas" w:hAnsi="Consolas"/>
                <w:color w:val="000000" w:themeColor="text1"/>
                <w:sz w:val="18"/>
                <w:szCs w:val="20"/>
                <w:shd w:val="clear" w:color="auto" w:fill="FFFFFF"/>
              </w:rPr>
              <w:t>(version: $version) {</w:t>
            </w:r>
          </w:p>
          <w:p w14:paraId="2275951C"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count</w:t>
            </w:r>
          </w:p>
          <w:p w14:paraId="13E61D47"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value {</w:t>
            </w:r>
          </w:p>
          <w:p w14:paraId="7DFDF8EB"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name</w:t>
            </w:r>
          </w:p>
          <w:p w14:paraId="13433E31"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description</w:t>
            </w:r>
          </w:p>
          <w:p w14:paraId="15B5AA28"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roofErr w:type="spellStart"/>
            <w:r w:rsidRPr="009C5887">
              <w:rPr>
                <w:rFonts w:ascii="Consolas" w:hAnsi="Consolas"/>
                <w:color w:val="000000" w:themeColor="text1"/>
                <w:sz w:val="18"/>
                <w:szCs w:val="20"/>
                <w:shd w:val="clear" w:color="auto" w:fill="FFFFFF"/>
              </w:rPr>
              <w:t>friendlyName</w:t>
            </w:r>
            <w:proofErr w:type="spellEnd"/>
          </w:p>
          <w:p w14:paraId="754D7787"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roofErr w:type="spellStart"/>
            <w:r w:rsidRPr="009C5887">
              <w:rPr>
                <w:rFonts w:ascii="Consolas" w:hAnsi="Consolas"/>
                <w:color w:val="000000" w:themeColor="text1"/>
                <w:sz w:val="18"/>
                <w:szCs w:val="20"/>
                <w:shd w:val="clear" w:color="auto" w:fill="FFFFFF"/>
              </w:rPr>
              <w:t>parentCollection</w:t>
            </w:r>
            <w:proofErr w:type="spellEnd"/>
            <w:r w:rsidRPr="009C5887">
              <w:rPr>
                <w:rFonts w:ascii="Consolas" w:hAnsi="Consolas"/>
                <w:color w:val="000000" w:themeColor="text1"/>
                <w:sz w:val="18"/>
                <w:szCs w:val="20"/>
                <w:shd w:val="clear" w:color="auto" w:fill="FFFFFF"/>
              </w:rPr>
              <w:t xml:space="preserve"> {</w:t>
            </w:r>
          </w:p>
          <w:p w14:paraId="37EF5C52"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roofErr w:type="spellStart"/>
            <w:r w:rsidRPr="009C5887">
              <w:rPr>
                <w:rFonts w:ascii="Consolas" w:hAnsi="Consolas"/>
                <w:color w:val="000000" w:themeColor="text1"/>
                <w:sz w:val="18"/>
                <w:szCs w:val="20"/>
                <w:shd w:val="clear" w:color="auto" w:fill="FFFFFF"/>
              </w:rPr>
              <w:t>referenceName</w:t>
            </w:r>
            <w:proofErr w:type="spellEnd"/>
          </w:p>
          <w:p w14:paraId="74B58D61"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
          <w:p w14:paraId="73FDA909"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
          <w:p w14:paraId="654AC690" w14:textId="77777777" w:rsidR="00571D5B" w:rsidRPr="009C5887" w:rsidRDefault="00571D5B" w:rsidP="007D3F7D">
            <w:pPr>
              <w:spacing w:after="0"/>
              <w:jc w:val="left"/>
              <w:rPr>
                <w:rFonts w:ascii="Consolas" w:hAnsi="Consolas"/>
                <w:color w:val="000000" w:themeColor="text1"/>
                <w:sz w:val="18"/>
                <w:szCs w:val="20"/>
                <w:shd w:val="clear" w:color="auto" w:fill="FFFFFF"/>
              </w:rPr>
            </w:pPr>
            <w:r w:rsidRPr="009C5887">
              <w:rPr>
                <w:rFonts w:ascii="Consolas" w:hAnsi="Consolas"/>
                <w:color w:val="000000" w:themeColor="text1"/>
                <w:sz w:val="18"/>
                <w:szCs w:val="20"/>
                <w:shd w:val="clear" w:color="auto" w:fill="FFFFFF"/>
              </w:rPr>
              <w:t xml:space="preserve">            }</w:t>
            </w:r>
          </w:p>
          <w:p w14:paraId="4B75E358" w14:textId="00B06BBE" w:rsidR="00F310F0" w:rsidRPr="009C5887" w:rsidRDefault="00571D5B" w:rsidP="007D3F7D">
            <w:pPr>
              <w:spacing w:after="0"/>
              <w:jc w:val="left"/>
              <w:rPr>
                <w:rFonts w:ascii="Consolas" w:hAnsi="Consolas"/>
                <w:color w:val="000000" w:themeColor="text1"/>
                <w:sz w:val="18"/>
                <w:szCs w:val="20"/>
              </w:rPr>
            </w:pPr>
            <w:r w:rsidRPr="009C5887">
              <w:rPr>
                <w:rFonts w:ascii="Consolas" w:hAnsi="Consolas"/>
                <w:color w:val="000000" w:themeColor="text1"/>
                <w:sz w:val="18"/>
                <w:szCs w:val="20"/>
                <w:shd w:val="clear" w:color="auto" w:fill="FFFFFF"/>
              </w:rPr>
              <w:t xml:space="preserve">          }</w:t>
            </w:r>
          </w:p>
        </w:tc>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F7C77" w14:textId="77777777" w:rsidR="00F310F0" w:rsidRPr="009C5887" w:rsidRDefault="00F310F0" w:rsidP="007D3F7D">
            <w:pPr>
              <w:spacing w:after="0"/>
              <w:jc w:val="left"/>
              <w:rPr>
                <w:rFonts w:ascii="Consolas" w:hAnsi="Consolas"/>
                <w:sz w:val="18"/>
                <w:szCs w:val="20"/>
              </w:rPr>
            </w:pPr>
            <w:r w:rsidRPr="009C5887">
              <w:rPr>
                <w:rFonts w:ascii="Consolas" w:hAnsi="Consolas"/>
                <w:sz w:val="18"/>
                <w:szCs w:val="20"/>
              </w:rPr>
              <w:t>"variables": {</w:t>
            </w:r>
          </w:p>
          <w:p w14:paraId="75769E5E" w14:textId="79628BDF" w:rsidR="00F310F0" w:rsidRPr="009C5887" w:rsidRDefault="00F310F0" w:rsidP="007D3F7D">
            <w:pPr>
              <w:spacing w:after="0"/>
              <w:jc w:val="left"/>
              <w:rPr>
                <w:rFonts w:ascii="Consolas" w:hAnsi="Consolas"/>
                <w:sz w:val="18"/>
                <w:szCs w:val="20"/>
              </w:rPr>
            </w:pPr>
            <w:r w:rsidRPr="009C5887">
              <w:rPr>
                <w:rFonts w:ascii="Consolas" w:hAnsi="Consolas"/>
                <w:sz w:val="18"/>
                <w:szCs w:val="20"/>
              </w:rPr>
              <w:t xml:space="preserve">  </w:t>
            </w:r>
            <w:bookmarkStart w:id="137" w:name="OLE_LINK75"/>
            <w:r w:rsidRPr="009C5887">
              <w:rPr>
                <w:rFonts w:ascii="Consolas" w:hAnsi="Consolas"/>
                <w:sz w:val="18"/>
                <w:szCs w:val="20"/>
              </w:rPr>
              <w:t xml:space="preserve">"version": </w:t>
            </w:r>
            <w:bookmarkEnd w:id="137"/>
            <w:r w:rsidRPr="009C5887">
              <w:rPr>
                <w:rFonts w:ascii="Consolas" w:hAnsi="Consolas"/>
                <w:sz w:val="18"/>
                <w:szCs w:val="20"/>
              </w:rPr>
              <w:t>"</w:t>
            </w:r>
            <w:r w:rsidR="003A4406" w:rsidRPr="009C5887">
              <w:rPr>
                <w:rFonts w:ascii="Consolas" w:hAnsi="Consolas"/>
                <w:sz w:val="18"/>
                <w:szCs w:val="20"/>
              </w:rPr>
              <w:t>2019-11-01-preview</w:t>
            </w:r>
            <w:r w:rsidRPr="009C5887">
              <w:rPr>
                <w:rFonts w:ascii="Consolas" w:hAnsi="Consolas"/>
                <w:sz w:val="18"/>
                <w:szCs w:val="20"/>
              </w:rPr>
              <w:t>",</w:t>
            </w:r>
          </w:p>
          <w:p w14:paraId="6A6B79F5" w14:textId="77777777" w:rsidR="00F310F0" w:rsidRPr="009C5887" w:rsidRDefault="00F310F0" w:rsidP="007D3F7D">
            <w:pPr>
              <w:spacing w:after="0"/>
              <w:jc w:val="left"/>
              <w:rPr>
                <w:rFonts w:ascii="Consolas" w:hAnsi="Consolas"/>
                <w:sz w:val="18"/>
                <w:szCs w:val="20"/>
              </w:rPr>
            </w:pPr>
            <w:r w:rsidRPr="009C5887">
              <w:rPr>
                <w:rFonts w:ascii="Consolas" w:hAnsi="Consolas"/>
                <w:sz w:val="18"/>
                <w:szCs w:val="20"/>
              </w:rPr>
              <w:t>},</w:t>
            </w:r>
          </w:p>
        </w:tc>
      </w:tr>
    </w:tbl>
    <w:p w14:paraId="5E60796D" w14:textId="77777777" w:rsidR="00307D9C" w:rsidRDefault="00307D9C" w:rsidP="00425D13">
      <w:pPr>
        <w:pStyle w:val="Heading3"/>
        <w:sectPr w:rsidR="00307D9C" w:rsidSect="00307D9C">
          <w:pgSz w:w="15840" w:h="15840" w:orient="landscape" w:code="1"/>
          <w:pgMar w:top="1440" w:right="1440" w:bottom="1440" w:left="1440" w:header="720" w:footer="720" w:gutter="0"/>
          <w:cols w:space="720"/>
        </w:sectPr>
      </w:pPr>
      <w:bookmarkStart w:id="138" w:name="OLE_LINK30"/>
    </w:p>
    <w:p w14:paraId="4B488BBA" w14:textId="1E40A536" w:rsidR="001D4842" w:rsidRDefault="00004FE3" w:rsidP="00425D13">
      <w:pPr>
        <w:pStyle w:val="Heading3"/>
      </w:pPr>
      <w:bookmarkStart w:id="139" w:name="_Toc220931951"/>
      <w:r w:rsidRPr="00425D13">
        <w:lastRenderedPageBreak/>
        <w:t xml:space="preserve">POST </w:t>
      </w:r>
      <w:r w:rsidR="00A7204F">
        <w:t>-</w:t>
      </w:r>
      <w:r w:rsidRPr="00425D13">
        <w:t xml:space="preserve"> </w:t>
      </w:r>
      <w:r w:rsidR="006C2DF0" w:rsidRPr="00425D13">
        <w:t xml:space="preserve">Business/Technical </w:t>
      </w:r>
      <w:r w:rsidR="00842D16" w:rsidRPr="00425D13">
        <w:t xml:space="preserve">Asset </w:t>
      </w:r>
      <w:r w:rsidR="006C2DF0" w:rsidRPr="00425D13">
        <w:t xml:space="preserve">Overview </w:t>
      </w:r>
      <w:r w:rsidR="00A46B97" w:rsidRPr="00425D13">
        <w:t xml:space="preserve">Tab </w:t>
      </w:r>
      <w:r w:rsidR="00842D16" w:rsidRPr="00425D13">
        <w:t>Glossary Terms</w:t>
      </w:r>
      <w:bookmarkEnd w:id="139"/>
    </w:p>
    <w:p w14:paraId="4C641E6D" w14:textId="46F56ECF" w:rsidR="004C64F1" w:rsidRPr="006D7721" w:rsidRDefault="004C64F1" w:rsidP="006D7721">
      <w:bookmarkStart w:id="140" w:name="OLE_LINK27"/>
      <w:r w:rsidRPr="006D7721">
        <w:t xml:space="preserve">This microservice is a POST call to the Query </w:t>
      </w:r>
      <w:r w:rsidR="00491622" w:rsidRPr="006D7721">
        <w:t>E</w:t>
      </w:r>
      <w:r w:rsidRPr="006D7721">
        <w:t xml:space="preserve">ngine server hosted at the backend </w:t>
      </w:r>
      <w:bookmarkStart w:id="141" w:name="OLE_LINK102"/>
      <w:r w:rsidRPr="006D7721">
        <w:t xml:space="preserve">to get </w:t>
      </w:r>
      <w:r w:rsidR="00491622" w:rsidRPr="006D7721">
        <w:t xml:space="preserve">the </w:t>
      </w:r>
      <w:r w:rsidRPr="006D7721">
        <w:t xml:space="preserve">details of </w:t>
      </w:r>
      <w:r w:rsidR="00491622" w:rsidRPr="006D7721">
        <w:t xml:space="preserve">the </w:t>
      </w:r>
      <w:r w:rsidRPr="006D7721">
        <w:t xml:space="preserve">asset </w:t>
      </w:r>
      <w:r w:rsidR="00491622" w:rsidRPr="006D7721">
        <w:t>g</w:t>
      </w:r>
      <w:r w:rsidR="00FF7704" w:rsidRPr="006D7721">
        <w:t xml:space="preserve">lossary </w:t>
      </w:r>
      <w:r w:rsidR="00491622" w:rsidRPr="006D7721">
        <w:t>t</w:t>
      </w:r>
      <w:r w:rsidR="00FF7704" w:rsidRPr="006D7721">
        <w:t>erms</w:t>
      </w:r>
      <w:r w:rsidR="00491622" w:rsidRPr="006D7721">
        <w:t>, which</w:t>
      </w:r>
      <w:r w:rsidR="00FF7704" w:rsidRPr="006D7721">
        <w:t xml:space="preserve"> are business terms used to ensure a consistent understanding of data across the organization</w:t>
      </w:r>
      <w:bookmarkEnd w:id="141"/>
      <w:r w:rsidRPr="006D7721">
        <w:t>.</w:t>
      </w:r>
      <w:bookmarkEnd w:id="140"/>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600B1B" w14:paraId="209582D4"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643F5C" w14:textId="77777777" w:rsidR="00600B1B" w:rsidRDefault="00600B1B"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F9CF6" w14:textId="310EBE1E" w:rsidR="00600B1B" w:rsidRDefault="00600B1B" w:rsidP="007D3F7D">
            <w:pPr>
              <w:spacing w:after="0"/>
              <w:jc w:val="left"/>
            </w:pPr>
            <w:r>
              <w:t>HTTPS</w:t>
            </w:r>
          </w:p>
        </w:tc>
      </w:tr>
      <w:tr w:rsidR="00600B1B" w14:paraId="5F14C933"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C8C35A" w14:textId="0DEADE13" w:rsidR="00600B1B" w:rsidRDefault="00600B1B"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B205A" w14:textId="77777777" w:rsidR="00600B1B" w:rsidRDefault="00600B1B" w:rsidP="007D3F7D">
            <w:pPr>
              <w:spacing w:after="0"/>
              <w:jc w:val="left"/>
            </w:pPr>
            <w:hyperlink r:id="rId50" w:history="1">
              <w:r>
                <w:rPr>
                  <w:rStyle w:val="Hyperlink"/>
                </w:rPr>
                <w:t>https://ix-dev-apimgmt.azure-api.net/query-engine-api?subscription-key=**************</w:t>
              </w:r>
            </w:hyperlink>
            <w:r>
              <w:t xml:space="preserve"> </w:t>
            </w:r>
          </w:p>
        </w:tc>
      </w:tr>
      <w:tr w:rsidR="00600B1B" w14:paraId="65C2899A"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77A5AF" w14:textId="77777777" w:rsidR="00600B1B" w:rsidRDefault="00600B1B"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1C0396" w14:textId="1DA052E7" w:rsidR="00600B1B" w:rsidRDefault="00600B1B" w:rsidP="007D3F7D">
            <w:pPr>
              <w:spacing w:after="0"/>
              <w:jc w:val="left"/>
            </w:pPr>
            <w:r>
              <w:t>POST</w:t>
            </w:r>
          </w:p>
        </w:tc>
      </w:tr>
      <w:tr w:rsidR="00600B1B" w14:paraId="4C97B838"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25B960" w14:textId="77777777" w:rsidR="00600B1B" w:rsidRDefault="00600B1B"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458F50" w14:textId="77777777" w:rsidR="00600B1B" w:rsidRDefault="00600B1B" w:rsidP="007D3F7D">
            <w:pPr>
              <w:spacing w:after="0"/>
              <w:jc w:val="left"/>
            </w:pPr>
            <w:r>
              <w:t>application / json</w:t>
            </w:r>
          </w:p>
        </w:tc>
      </w:tr>
      <w:tr w:rsidR="00600B1B" w14:paraId="1DEBB55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83131C" w14:textId="77777777" w:rsidR="00600B1B" w:rsidRDefault="00600B1B"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1000D" w14:textId="77777777" w:rsidR="00600B1B" w:rsidRDefault="00600B1B" w:rsidP="007D3F7D">
            <w:pPr>
              <w:spacing w:after="0"/>
              <w:jc w:val="left"/>
            </w:pPr>
            <w:r>
              <w:t>Query Parameter: Subscription-key of the application (example, query engine)</w:t>
            </w:r>
          </w:p>
        </w:tc>
      </w:tr>
    </w:tbl>
    <w:p w14:paraId="10AF88B7" w14:textId="77777777" w:rsidR="007864F1" w:rsidRPr="007864F1" w:rsidRDefault="007864F1" w:rsidP="00A96D19">
      <w:pPr>
        <w:pStyle w:val="Heading4"/>
      </w:pPr>
      <w:r w:rsidRPr="007864F1">
        <w:t>Input Header</w:t>
      </w:r>
    </w:p>
    <w:p w14:paraId="39CFE5A6" w14:textId="77777777" w:rsidR="007864F1" w:rsidRDefault="007864F1" w:rsidP="007D3F7D">
      <w:pPr>
        <w:spacing w:after="0"/>
        <w:jc w:val="left"/>
        <w:sectPr w:rsidR="007864F1" w:rsidSect="00307D9C">
          <w:pgSz w:w="15840" w:h="15840" w:orient="landscape" w:code="1"/>
          <w:pgMar w:top="1440" w:right="1440" w:bottom="1440" w:left="1440" w:header="720" w:footer="720" w:gutter="0"/>
          <w:cols w:space="720"/>
        </w:sectPr>
      </w:pPr>
    </w:p>
    <w:tbl>
      <w:tblPr>
        <w:tblStyle w:val="TableGridLight"/>
        <w:tblpPr w:leftFromText="180" w:rightFromText="180" w:vertAnchor="text" w:tblpY="151"/>
        <w:tblW w:w="12960" w:type="dxa"/>
        <w:tblLayout w:type="fixed"/>
        <w:tblCellMar>
          <w:left w:w="86" w:type="dxa"/>
          <w:right w:w="0" w:type="dxa"/>
        </w:tblCellMar>
        <w:tblLook w:val="04A0" w:firstRow="1" w:lastRow="0" w:firstColumn="1" w:lastColumn="0" w:noHBand="0" w:noVBand="1"/>
      </w:tblPr>
      <w:tblGrid>
        <w:gridCol w:w="4046"/>
        <w:gridCol w:w="5352"/>
        <w:gridCol w:w="1589"/>
        <w:gridCol w:w="1973"/>
      </w:tblGrid>
      <w:tr w:rsidR="00FD1DEC" w:rsidRPr="00981208" w14:paraId="16770746" w14:textId="77777777" w:rsidTr="008145B0">
        <w:trPr>
          <w:trHeight w:val="315"/>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DE0672" w14:textId="77777777" w:rsidR="00FD1DEC" w:rsidRPr="00981208" w:rsidRDefault="00FD1DEC" w:rsidP="007D3F7D">
            <w:pPr>
              <w:spacing w:after="0"/>
              <w:jc w:val="left"/>
            </w:pPr>
            <w:r w:rsidRPr="00981208">
              <w:t>Parameter</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FAA17DC" w14:textId="77777777" w:rsidR="00FD1DEC" w:rsidRPr="00981208" w:rsidRDefault="00FD1DEC" w:rsidP="007D3F7D">
            <w:pPr>
              <w:spacing w:after="0"/>
              <w:jc w:val="left"/>
            </w:pPr>
            <w:r w:rsidRPr="00981208">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622198" w14:textId="77777777" w:rsidR="00FD1DEC" w:rsidRPr="00981208" w:rsidRDefault="00FD1DEC" w:rsidP="007D3F7D">
            <w:pPr>
              <w:spacing w:after="0"/>
              <w:jc w:val="left"/>
            </w:pPr>
            <w:r w:rsidRPr="00981208">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AFB9C8" w14:textId="77777777" w:rsidR="00FD1DEC" w:rsidRPr="00981208" w:rsidRDefault="00FD1DEC" w:rsidP="007D3F7D">
            <w:pPr>
              <w:spacing w:after="0"/>
              <w:jc w:val="left"/>
            </w:pPr>
            <w:r w:rsidRPr="00981208">
              <w:t>Type</w:t>
            </w:r>
          </w:p>
        </w:tc>
      </w:tr>
      <w:tr w:rsidR="00FD1DEC" w:rsidRPr="00981208" w14:paraId="6DBB34A3" w14:textId="77777777" w:rsidTr="008145B0">
        <w:trPr>
          <w:trHeight w:val="219"/>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EC532" w14:textId="77777777" w:rsidR="00FD1DEC" w:rsidRPr="00981208" w:rsidRDefault="00FD1DEC" w:rsidP="007D3F7D">
            <w:pPr>
              <w:spacing w:after="0"/>
              <w:jc w:val="left"/>
            </w:pPr>
            <w:r w:rsidRPr="00981208">
              <w:t>Authorization</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FF4EB" w14:textId="77777777" w:rsidR="00FD1DEC" w:rsidRPr="00981208" w:rsidRDefault="00FD1DEC" w:rsidP="007D3F7D">
            <w:pPr>
              <w:spacing w:after="0"/>
              <w:jc w:val="left"/>
            </w:pPr>
            <w:r w:rsidRPr="00981208">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23A89F" w14:textId="77777777" w:rsidR="00FD1DEC" w:rsidRPr="00981208" w:rsidRDefault="00FD1DEC"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08C004" w14:textId="77777777" w:rsidR="00FD1DEC" w:rsidRPr="00981208" w:rsidRDefault="00FD1DEC" w:rsidP="007D3F7D">
            <w:pPr>
              <w:spacing w:after="0"/>
              <w:jc w:val="left"/>
            </w:pPr>
            <w:r w:rsidRPr="00981208">
              <w:t>String</w:t>
            </w:r>
          </w:p>
        </w:tc>
      </w:tr>
      <w:tr w:rsidR="00FD1DEC" w:rsidRPr="00981208" w14:paraId="6C8039C0" w14:textId="77777777" w:rsidTr="008145B0">
        <w:trPr>
          <w:trHeight w:val="45"/>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F5397" w14:textId="77777777" w:rsidR="00FD1DEC" w:rsidRPr="00981208" w:rsidRDefault="00FD1DEC" w:rsidP="007D3F7D">
            <w:pPr>
              <w:spacing w:after="0"/>
              <w:jc w:val="left"/>
            </w:pPr>
            <w:r w:rsidRPr="00981208">
              <w:t>Content-Type</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6A3CB" w14:textId="52B01B71" w:rsidR="00FD1DEC" w:rsidRPr="00981208" w:rsidRDefault="00FD1DEC" w:rsidP="007D3F7D">
            <w:pPr>
              <w:spacing w:after="0"/>
              <w:jc w:val="left"/>
            </w:pPr>
            <w:r w:rsidRPr="00981208">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1677B7" w14:textId="77777777" w:rsidR="00FD1DEC" w:rsidRPr="00981208" w:rsidRDefault="00FD1DEC"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B8093" w14:textId="77777777" w:rsidR="00FD1DEC" w:rsidRPr="00981208" w:rsidRDefault="00FD1DEC" w:rsidP="007D3F7D">
            <w:pPr>
              <w:spacing w:after="0"/>
              <w:jc w:val="left"/>
            </w:pPr>
            <w:r w:rsidRPr="00981208">
              <w:t>String</w:t>
            </w:r>
          </w:p>
        </w:tc>
      </w:tr>
    </w:tbl>
    <w:p w14:paraId="587CAF5F" w14:textId="77777777" w:rsidR="004C64F1" w:rsidRDefault="004C64F1" w:rsidP="004C64F1">
      <w:pPr>
        <w:spacing w:after="0"/>
      </w:pPr>
      <w:r w:rsidRPr="00981208">
        <w:t xml:space="preserve"> *Mandatory / Optional</w:t>
      </w:r>
    </w:p>
    <w:p w14:paraId="71568791" w14:textId="78DDAEBB" w:rsidR="009E5674" w:rsidRDefault="009E5674"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4"/>
        <w:gridCol w:w="1949"/>
      </w:tblGrid>
      <w:tr w:rsidR="009E5674" w:rsidRPr="009E5674" w14:paraId="2FC4C1E7" w14:textId="77777777">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4BD296" w14:textId="77777777" w:rsidR="009E5674" w:rsidRPr="009E5674" w:rsidRDefault="009E5674" w:rsidP="009E5674">
            <w:pPr>
              <w:spacing w:after="0"/>
            </w:pPr>
            <w:r w:rsidRPr="009E5674">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DAB4A9" w14:textId="77777777" w:rsidR="009E5674" w:rsidRPr="009E5674" w:rsidRDefault="009E5674" w:rsidP="009E5674">
            <w:pPr>
              <w:spacing w:after="0"/>
            </w:pPr>
            <w:r w:rsidRPr="009E5674">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518E17" w14:textId="77777777" w:rsidR="009E5674" w:rsidRPr="009E5674" w:rsidRDefault="009E5674" w:rsidP="009E5674">
            <w:pPr>
              <w:spacing w:after="0"/>
            </w:pPr>
            <w:r w:rsidRPr="009E5674">
              <w:t>Type</w:t>
            </w:r>
          </w:p>
        </w:tc>
      </w:tr>
      <w:tr w:rsidR="009E5674" w:rsidRPr="009E5674" w14:paraId="3D887F7B"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8194" w14:textId="77777777" w:rsidR="009E5674" w:rsidRPr="009E5674" w:rsidRDefault="009E5674" w:rsidP="009E5674">
            <w:pPr>
              <w:spacing w:after="0"/>
            </w:pPr>
            <w:r w:rsidRPr="009E5674">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2AC941" w14:textId="77777777" w:rsidR="009E5674" w:rsidRPr="009E5674" w:rsidRDefault="009E5674" w:rsidP="009E5674">
            <w:pPr>
              <w:spacing w:after="0"/>
            </w:pPr>
            <w:r w:rsidRPr="009E5674">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77AF2F" w14:textId="77777777" w:rsidR="009E5674" w:rsidRPr="009E5674" w:rsidRDefault="009E5674" w:rsidP="009E5674">
            <w:pPr>
              <w:spacing w:after="0"/>
            </w:pPr>
            <w:r w:rsidRPr="009E5674">
              <w:t>String</w:t>
            </w:r>
          </w:p>
        </w:tc>
      </w:tr>
      <w:tr w:rsidR="009E5674" w:rsidRPr="009E5674" w14:paraId="44B25315"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8F709E" w14:textId="77777777" w:rsidR="009E5674" w:rsidRPr="009E5674" w:rsidRDefault="009E5674" w:rsidP="009E5674">
            <w:pPr>
              <w:spacing w:after="0"/>
            </w:pPr>
            <w:r w:rsidRPr="009E5674">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03C8E" w14:textId="77777777" w:rsidR="009E5674" w:rsidRPr="009E5674" w:rsidRDefault="009E5674" w:rsidP="009E5674">
            <w:pPr>
              <w:spacing w:after="0"/>
            </w:pPr>
            <w:r w:rsidRPr="009E5674">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8007A6" w14:textId="77777777" w:rsidR="009E5674" w:rsidRPr="009E5674" w:rsidRDefault="009E5674" w:rsidP="009E5674">
            <w:pPr>
              <w:spacing w:after="0"/>
            </w:pPr>
            <w:r w:rsidRPr="009E5674">
              <w:t>String</w:t>
            </w:r>
          </w:p>
        </w:tc>
      </w:tr>
      <w:tr w:rsidR="009E5674" w:rsidRPr="009E5674" w14:paraId="6FAD1F89"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A1610" w14:textId="77777777" w:rsidR="009E5674" w:rsidRPr="009E5674" w:rsidRDefault="009E5674" w:rsidP="009E5674">
            <w:pPr>
              <w:spacing w:after="0"/>
            </w:pPr>
            <w:r w:rsidRPr="009E5674">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D1796" w14:textId="77777777" w:rsidR="009E5674" w:rsidRPr="009E5674" w:rsidRDefault="009E5674" w:rsidP="009E5674">
            <w:pPr>
              <w:spacing w:after="0"/>
            </w:pPr>
            <w:r w:rsidRPr="009E5674">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9EC30A" w14:textId="77777777" w:rsidR="009E5674" w:rsidRPr="009E5674" w:rsidRDefault="009E5674" w:rsidP="009E5674">
            <w:pPr>
              <w:spacing w:after="0"/>
            </w:pPr>
            <w:r w:rsidRPr="009E5674">
              <w:t>Datetime</w:t>
            </w:r>
          </w:p>
        </w:tc>
      </w:tr>
      <w:tr w:rsidR="009E5674" w:rsidRPr="009E5674" w14:paraId="44DB6F17"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FC0DB" w14:textId="77777777" w:rsidR="009E5674" w:rsidRPr="009E5674" w:rsidRDefault="009E5674" w:rsidP="009E5674">
            <w:pPr>
              <w:spacing w:after="0"/>
            </w:pPr>
            <w:r w:rsidRPr="009E5674">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B67597" w14:textId="77777777" w:rsidR="009E5674" w:rsidRPr="009E5674" w:rsidRDefault="009E5674" w:rsidP="009E5674">
            <w:pPr>
              <w:spacing w:after="0"/>
            </w:pPr>
            <w:r w:rsidRPr="009E5674">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C9E824" w14:textId="77777777" w:rsidR="009E5674" w:rsidRPr="009E5674" w:rsidRDefault="009E5674" w:rsidP="009E5674">
            <w:pPr>
              <w:spacing w:after="0"/>
            </w:pPr>
            <w:r w:rsidRPr="009E5674">
              <w:t>Bytes</w:t>
            </w:r>
          </w:p>
        </w:tc>
      </w:tr>
    </w:tbl>
    <w:p w14:paraId="4260C2FA" w14:textId="62A4A49E" w:rsidR="004C64F1" w:rsidRPr="00981208" w:rsidRDefault="009E5674"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FD1DEC" w14:paraId="366AC26F" w14:textId="77777777" w:rsidTr="009E5674">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906A5E" w14:textId="77777777" w:rsidR="00FD1DEC" w:rsidRPr="009E5674" w:rsidRDefault="00FD1DEC" w:rsidP="007D3F7D">
            <w:pPr>
              <w:spacing w:after="0"/>
              <w:jc w:val="left"/>
              <w:rPr>
                <w:color w:val="000000" w:themeColor="text1"/>
              </w:rPr>
            </w:pPr>
            <w:r w:rsidRPr="009E5674">
              <w:rPr>
                <w:color w:val="000000" w:themeColor="text1"/>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4D8818" w14:textId="77777777" w:rsidR="00FD1DEC" w:rsidRPr="009E5674" w:rsidRDefault="00FD1DEC" w:rsidP="007D3F7D">
            <w:pPr>
              <w:spacing w:after="0"/>
              <w:jc w:val="left"/>
              <w:rPr>
                <w:color w:val="000000" w:themeColor="text1"/>
              </w:rPr>
            </w:pPr>
            <w:r w:rsidRPr="009E5674">
              <w:rPr>
                <w:color w:val="000000" w:themeColor="text1"/>
              </w:rPr>
              <w:t>Result Description</w:t>
            </w:r>
          </w:p>
        </w:tc>
      </w:tr>
      <w:tr w:rsidR="00FD1DEC" w14:paraId="12E3571B"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1DB44" w14:textId="77777777" w:rsidR="00FD1DEC" w:rsidRDefault="00FD1DEC" w:rsidP="007D3F7D">
            <w:pPr>
              <w:spacing w:after="0"/>
              <w:jc w:val="left"/>
            </w:pPr>
            <w: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5895C" w14:textId="5540FD79" w:rsidR="00FD1DEC" w:rsidRDefault="00FD1DEC"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1D9CE710" w14:textId="68196748" w:rsidR="009E5674" w:rsidRDefault="009E5674" w:rsidP="001F2913">
      <w:pPr>
        <w:pStyle w:val="Heading4"/>
        <w:sectPr w:rsidR="009E5674" w:rsidSect="007864F1">
          <w:type w:val="continuous"/>
          <w:pgSz w:w="15840" w:h="15840" w:orient="landscape" w:code="1"/>
          <w:pgMar w:top="1440" w:right="1440" w:bottom="1440" w:left="1440" w:header="720" w:footer="720" w:gutter="0"/>
          <w:cols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FD1DEC" w14:paraId="41731B96"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07DE79" w14:textId="77777777" w:rsidR="00FD1DEC" w:rsidRDefault="00FD1DEC" w:rsidP="007D3F7D">
            <w:pPr>
              <w:spacing w:after="0"/>
              <w:jc w:val="left"/>
            </w:pPr>
            <w:r>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EEBAE7" w14:textId="77777777" w:rsidR="00FD1DEC" w:rsidRDefault="00FD1DEC" w:rsidP="007D3F7D">
            <w:pPr>
              <w:spacing w:after="0"/>
              <w:jc w:val="left"/>
            </w:pPr>
            <w: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84EC88" w14:textId="77777777" w:rsidR="00FD1DEC" w:rsidRDefault="00FD1DEC" w:rsidP="007D3F7D">
            <w:pPr>
              <w:spacing w:after="0"/>
              <w:jc w:val="left"/>
            </w:pPr>
            <w:r>
              <w:t>Error Description</w:t>
            </w:r>
          </w:p>
        </w:tc>
      </w:tr>
      <w:tr w:rsidR="00FD1DEC" w14:paraId="4EC847D6"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61ED5" w14:textId="77777777" w:rsidR="00FD1DEC" w:rsidRDefault="00FD1DEC" w:rsidP="007D3F7D">
            <w:pPr>
              <w:spacing w:after="0"/>
              <w:jc w:val="left"/>
            </w:pPr>
            <w:r>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9CD50" w14:textId="77777777" w:rsidR="00FD1DEC" w:rsidRDefault="00FD1DEC" w:rsidP="007D3F7D">
            <w:pPr>
              <w:spacing w:after="0"/>
              <w:jc w:val="left"/>
            </w:pPr>
            <w: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163A52" w14:textId="3F7AD562" w:rsidR="00FD1DEC" w:rsidRDefault="00FD1DEC"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FD1DEC" w14:paraId="4B65DBD7"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8B3E2" w14:textId="77777777" w:rsidR="00FD1DEC" w:rsidRDefault="00FD1DEC" w:rsidP="007D3F7D">
            <w:pPr>
              <w:spacing w:after="0"/>
              <w:jc w:val="left"/>
            </w:pPr>
            <w: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9C875" w14:textId="77777777" w:rsidR="00FD1DEC" w:rsidRDefault="00FD1DEC" w:rsidP="007D3F7D">
            <w:pPr>
              <w:spacing w:after="0"/>
              <w:jc w:val="left"/>
            </w:pPr>
            <w: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46ACF3" w14:textId="5968C441" w:rsidR="00FD1DEC" w:rsidRDefault="00FD1DEC" w:rsidP="009E5674">
            <w:pPr>
              <w:spacing w:after="0" w:line="252" w:lineRule="auto"/>
              <w:jc w:val="left"/>
            </w:pPr>
            <w:r>
              <w:t>Unauthorized User</w:t>
            </w:r>
            <w:r w:rsidR="009E5674">
              <w:t xml:space="preserve"> or </w:t>
            </w:r>
            <w:r w:rsidR="005034C1">
              <w:t>Header Token</w:t>
            </w:r>
            <w:r>
              <w:t xml:space="preserve"> could be missing</w:t>
            </w:r>
          </w:p>
        </w:tc>
      </w:tr>
      <w:tr w:rsidR="00FD1DEC" w14:paraId="071B9120"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8DC11A" w14:textId="5D06A272" w:rsidR="00FD1DEC" w:rsidRDefault="00FD1DEC" w:rsidP="007D3F7D">
            <w:pPr>
              <w:spacing w:after="0"/>
              <w:jc w:val="left"/>
            </w:pPr>
            <w: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35D000" w14:textId="77777777" w:rsidR="00FD1DEC" w:rsidRDefault="00FD1DEC" w:rsidP="007D3F7D">
            <w:pPr>
              <w:spacing w:after="0"/>
              <w:jc w:val="left"/>
            </w:pPr>
            <w: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794367" w14:textId="77777777" w:rsidR="00FD1DEC" w:rsidRDefault="00FD1DEC" w:rsidP="007D3F7D">
            <w:pPr>
              <w:spacing w:after="0" w:line="252" w:lineRule="auto"/>
              <w:jc w:val="left"/>
            </w:pPr>
            <w:r>
              <w:t>Bad request</w:t>
            </w:r>
          </w:p>
        </w:tc>
      </w:tr>
    </w:tbl>
    <w:p w14:paraId="60A66827" w14:textId="59BAEDC7" w:rsidR="004C64F1" w:rsidRPr="001939A9" w:rsidRDefault="004C64F1" w:rsidP="00600B1B">
      <w:pPr>
        <w:spacing w:after="0"/>
        <w:ind w:right="-5580"/>
        <w:rPr>
          <w:sz w:val="4"/>
          <w:szCs w:val="6"/>
        </w:rPr>
      </w:pPr>
      <w:r w:rsidRPr="00981208">
        <w:t xml:space="preserve">  </w:t>
      </w:r>
    </w:p>
    <w:p w14:paraId="482DC543" w14:textId="77777777" w:rsidR="00711133" w:rsidRDefault="00711133" w:rsidP="001F2913">
      <w:pPr>
        <w:pStyle w:val="Heading4"/>
        <w:sectPr w:rsidR="00711133" w:rsidSect="007864F1">
          <w:type w:val="continuous"/>
          <w:pgSz w:w="15840" w:h="15840" w:orient="landscape" w:code="1"/>
          <w:pgMar w:top="1440" w:right="1440" w:bottom="1440" w:left="1440" w:header="720" w:footer="720" w:gutter="0"/>
          <w:cols w:space="720"/>
        </w:sectPr>
      </w:pPr>
      <w:bookmarkStart w:id="142" w:name="OLE_LINK114"/>
      <w:bookmarkStart w:id="143" w:name="OLE_LINK37"/>
      <w:bookmarkStart w:id="144" w:name="OLE_LINK100"/>
      <w:bookmarkEnd w:id="138"/>
    </w:p>
    <w:p w14:paraId="27D4045D" w14:textId="77777777" w:rsidR="00705AA8" w:rsidRPr="00711133" w:rsidRDefault="00705AA8" w:rsidP="001F2913">
      <w:pPr>
        <w:pStyle w:val="Heading4"/>
      </w:pPr>
      <w:r w:rsidRPr="00711133">
        <w:lastRenderedPageBreak/>
        <w:t>Sample JSON Response</w:t>
      </w:r>
    </w:p>
    <w:p w14:paraId="0BB83396" w14:textId="77777777" w:rsidR="00705AA8" w:rsidRPr="001939A9" w:rsidRDefault="00705AA8" w:rsidP="00A97D7D">
      <w:pPr>
        <w:pStyle w:val="codesample"/>
      </w:pPr>
      <w:r w:rsidRPr="001939A9">
        <w:t>{</w:t>
      </w:r>
      <w:bookmarkEnd w:id="142"/>
    </w:p>
    <w:bookmarkEnd w:id="143"/>
    <w:p w14:paraId="349FC621" w14:textId="77777777" w:rsidR="00705AA8" w:rsidRPr="001939A9" w:rsidRDefault="00705AA8" w:rsidP="00A97D7D">
      <w:pPr>
        <w:pStyle w:val="codesample"/>
      </w:pPr>
      <w:r w:rsidRPr="001939A9">
        <w:t xml:space="preserve">    "data": {</w:t>
      </w:r>
    </w:p>
    <w:p w14:paraId="7080A226" w14:textId="77777777" w:rsidR="00705AA8" w:rsidRPr="001939A9" w:rsidRDefault="00705AA8" w:rsidP="00A97D7D">
      <w:pPr>
        <w:pStyle w:val="codesample"/>
      </w:pPr>
      <w:r w:rsidRPr="001939A9">
        <w:t xml:space="preserve">        "</w:t>
      </w:r>
      <w:proofErr w:type="spellStart"/>
      <w:r w:rsidRPr="001939A9">
        <w:t>purviewBulkEntities</w:t>
      </w:r>
      <w:proofErr w:type="spellEnd"/>
      <w:r w:rsidRPr="001939A9">
        <w:t xml:space="preserve">": {           </w:t>
      </w:r>
    </w:p>
    <w:p w14:paraId="11D9748F" w14:textId="77777777" w:rsidR="00705AA8" w:rsidRPr="001939A9" w:rsidRDefault="00705AA8" w:rsidP="00A97D7D">
      <w:pPr>
        <w:pStyle w:val="codesample"/>
      </w:pPr>
      <w:r w:rsidRPr="001939A9">
        <w:t xml:space="preserve">            "entity": {</w:t>
      </w:r>
    </w:p>
    <w:p w14:paraId="5E594307" w14:textId="77777777" w:rsidR="00705AA8" w:rsidRPr="001939A9" w:rsidRDefault="00705AA8" w:rsidP="00A97D7D">
      <w:pPr>
        <w:pStyle w:val="codesample"/>
      </w:pPr>
      <w:r w:rsidRPr="001939A9">
        <w:t xml:space="preserve">                "typeName": "</w:t>
      </w:r>
      <w:proofErr w:type="spellStart"/>
      <w:r w:rsidRPr="001939A9">
        <w:t>mssql_table</w:t>
      </w:r>
      <w:proofErr w:type="spellEnd"/>
      <w:r w:rsidRPr="001939A9">
        <w:t xml:space="preserve">",                            </w:t>
      </w:r>
    </w:p>
    <w:p w14:paraId="216D3C69" w14:textId="77777777" w:rsidR="00705AA8" w:rsidRPr="001939A9" w:rsidRDefault="00705AA8" w:rsidP="00A97D7D">
      <w:pPr>
        <w:pStyle w:val="codesample"/>
      </w:pPr>
      <w:r w:rsidRPr="001939A9">
        <w:t xml:space="preserve">                "</w:t>
      </w:r>
      <w:proofErr w:type="spellStart"/>
      <w:r w:rsidRPr="001939A9">
        <w:t>guid</w:t>
      </w:r>
      <w:proofErr w:type="spellEnd"/>
      <w:r w:rsidRPr="001939A9">
        <w:t xml:space="preserve">": "45ae6ad6-d38d-40cf-b380-8bf6f6f60000", </w:t>
      </w:r>
    </w:p>
    <w:p w14:paraId="76B34BF4" w14:textId="77777777" w:rsidR="00705AA8" w:rsidRPr="001939A9" w:rsidRDefault="00705AA8" w:rsidP="00A97D7D">
      <w:pPr>
        <w:pStyle w:val="codesample"/>
      </w:pPr>
      <w:r w:rsidRPr="001939A9">
        <w:t xml:space="preserve">                "</w:t>
      </w:r>
      <w:proofErr w:type="spellStart"/>
      <w:r w:rsidRPr="001939A9">
        <w:t>relationshipAttributes</w:t>
      </w:r>
      <w:proofErr w:type="spellEnd"/>
      <w:r w:rsidRPr="001939A9">
        <w:t>": {</w:t>
      </w:r>
    </w:p>
    <w:p w14:paraId="5775B83D" w14:textId="77777777" w:rsidR="00705AA8" w:rsidRPr="001939A9" w:rsidRDefault="00705AA8" w:rsidP="00A97D7D">
      <w:pPr>
        <w:pStyle w:val="codesample"/>
      </w:pPr>
      <w:r w:rsidRPr="001939A9">
        <w:t xml:space="preserve">                    "meanings": [</w:t>
      </w:r>
    </w:p>
    <w:p w14:paraId="5A29EBE1" w14:textId="77777777" w:rsidR="00705AA8" w:rsidRPr="001939A9" w:rsidRDefault="00705AA8" w:rsidP="00A97D7D">
      <w:pPr>
        <w:pStyle w:val="codesample"/>
      </w:pPr>
      <w:r w:rsidRPr="001939A9">
        <w:t xml:space="preserve">                        {</w:t>
      </w:r>
    </w:p>
    <w:p w14:paraId="154AE9E9" w14:textId="77777777" w:rsidR="00705AA8" w:rsidRPr="001939A9" w:rsidRDefault="00705AA8" w:rsidP="00A97D7D">
      <w:pPr>
        <w:pStyle w:val="codesample"/>
      </w:pPr>
      <w:r w:rsidRPr="001939A9">
        <w:t xml:space="preserve">                            "</w:t>
      </w:r>
      <w:proofErr w:type="spellStart"/>
      <w:r w:rsidRPr="001939A9">
        <w:t>guid</w:t>
      </w:r>
      <w:bookmarkEnd w:id="144"/>
      <w:proofErr w:type="spellEnd"/>
      <w:r w:rsidRPr="001939A9">
        <w:t>": "b279b21d-07a7-4fd7-b82d-ec8042ccde31",</w:t>
      </w:r>
    </w:p>
    <w:p w14:paraId="75FC5AF2" w14:textId="77777777" w:rsidR="00705AA8" w:rsidRPr="001939A9" w:rsidRDefault="00705AA8" w:rsidP="00A97D7D">
      <w:pPr>
        <w:pStyle w:val="codesample"/>
      </w:pPr>
      <w:r w:rsidRPr="001939A9">
        <w:t xml:space="preserve">                            "typeName": "</w:t>
      </w:r>
      <w:proofErr w:type="spellStart"/>
      <w:r w:rsidRPr="001939A9">
        <w:t>AtlasGlossaryTerm</w:t>
      </w:r>
      <w:proofErr w:type="spellEnd"/>
      <w:r w:rsidRPr="001939A9">
        <w:t>",</w:t>
      </w:r>
    </w:p>
    <w:p w14:paraId="6D39E4CE" w14:textId="77777777" w:rsidR="00705AA8" w:rsidRPr="001939A9" w:rsidRDefault="00705AA8" w:rsidP="00A97D7D">
      <w:pPr>
        <w:pStyle w:val="codesample"/>
      </w:pPr>
      <w:r w:rsidRPr="001939A9">
        <w:t xml:space="preserve">                            "</w:t>
      </w:r>
      <w:proofErr w:type="spellStart"/>
      <w:r w:rsidRPr="001939A9">
        <w:t>entityStatus</w:t>
      </w:r>
      <w:proofErr w:type="spellEnd"/>
      <w:r w:rsidRPr="001939A9">
        <w:t>": "ACTIVE",</w:t>
      </w:r>
    </w:p>
    <w:p w14:paraId="610BAC71" w14:textId="77777777" w:rsidR="00705AA8" w:rsidRPr="001939A9" w:rsidRDefault="00705AA8" w:rsidP="00A97D7D">
      <w:pPr>
        <w:pStyle w:val="codesample"/>
      </w:pPr>
      <w:r w:rsidRPr="001939A9">
        <w:t xml:space="preserve">                            "</w:t>
      </w:r>
      <w:proofErr w:type="spellStart"/>
      <w:r w:rsidRPr="001939A9">
        <w:t>displayText</w:t>
      </w:r>
      <w:proofErr w:type="spellEnd"/>
      <w:r w:rsidRPr="001939A9">
        <w:t>": "</w:t>
      </w:r>
      <w:proofErr w:type="spellStart"/>
      <w:r w:rsidRPr="001939A9">
        <w:t>Windchill_WTPart</w:t>
      </w:r>
      <w:proofErr w:type="spellEnd"/>
      <w:r w:rsidRPr="001939A9">
        <w:t>",</w:t>
      </w:r>
    </w:p>
    <w:p w14:paraId="17E363C3" w14:textId="77777777" w:rsidR="00705AA8" w:rsidRPr="001939A9" w:rsidRDefault="00705AA8" w:rsidP="00A97D7D">
      <w:pPr>
        <w:pStyle w:val="codesample"/>
      </w:pPr>
      <w:r w:rsidRPr="001939A9">
        <w:t xml:space="preserve">                            "</w:t>
      </w:r>
      <w:proofErr w:type="spellStart"/>
      <w:r w:rsidRPr="001939A9">
        <w:t>relationshipType</w:t>
      </w:r>
      <w:proofErr w:type="spellEnd"/>
      <w:r w:rsidRPr="001939A9">
        <w:t>": "</w:t>
      </w:r>
      <w:proofErr w:type="spellStart"/>
      <w:r w:rsidRPr="001939A9">
        <w:t>AtlasGlossarySemanticAssignment</w:t>
      </w:r>
      <w:proofErr w:type="spellEnd"/>
      <w:r w:rsidRPr="001939A9">
        <w:t>",</w:t>
      </w:r>
    </w:p>
    <w:p w14:paraId="0976FB39" w14:textId="77777777" w:rsidR="00705AA8" w:rsidRPr="001939A9" w:rsidRDefault="00705AA8" w:rsidP="00A97D7D">
      <w:pPr>
        <w:pStyle w:val="codesample"/>
      </w:pPr>
      <w:r w:rsidRPr="001939A9">
        <w:t xml:space="preserve">                            "</w:t>
      </w:r>
      <w:proofErr w:type="spellStart"/>
      <w:r w:rsidRPr="001939A9">
        <w:t>relationshipGuid</w:t>
      </w:r>
      <w:proofErr w:type="spellEnd"/>
      <w:r w:rsidRPr="001939A9">
        <w:t>": "246173f2-c4c6-4992-b927-cd7bcf5bbfe9",</w:t>
      </w:r>
    </w:p>
    <w:p w14:paraId="349062D8" w14:textId="77777777" w:rsidR="00705AA8" w:rsidRPr="001939A9" w:rsidRDefault="00705AA8" w:rsidP="00A97D7D">
      <w:pPr>
        <w:pStyle w:val="codesample"/>
      </w:pPr>
      <w:r w:rsidRPr="001939A9">
        <w:t xml:space="preserve">                            "</w:t>
      </w:r>
      <w:proofErr w:type="spellStart"/>
      <w:r w:rsidRPr="001939A9">
        <w:t>relationshipStatus</w:t>
      </w:r>
      <w:proofErr w:type="spellEnd"/>
      <w:r w:rsidRPr="001939A9">
        <w:t xml:space="preserve">": "ACTIVE",                            </w:t>
      </w:r>
    </w:p>
    <w:p w14:paraId="222CC798" w14:textId="77777777" w:rsidR="00705AA8" w:rsidRPr="001939A9" w:rsidRDefault="00705AA8" w:rsidP="00A97D7D">
      <w:pPr>
        <w:pStyle w:val="codesample"/>
      </w:pPr>
      <w:r w:rsidRPr="001939A9">
        <w:t xml:space="preserve">                        },</w:t>
      </w:r>
    </w:p>
    <w:p w14:paraId="2AF1E4DE" w14:textId="77777777" w:rsidR="00705AA8" w:rsidRPr="001939A9" w:rsidRDefault="00705AA8" w:rsidP="00A97D7D">
      <w:pPr>
        <w:pStyle w:val="codesample"/>
      </w:pPr>
      <w:r w:rsidRPr="001939A9">
        <w:t xml:space="preserve">                        {</w:t>
      </w:r>
    </w:p>
    <w:p w14:paraId="1CE5D98A" w14:textId="77777777" w:rsidR="00705AA8" w:rsidRPr="001939A9" w:rsidRDefault="00705AA8" w:rsidP="00A97D7D">
      <w:pPr>
        <w:pStyle w:val="codesample"/>
      </w:pPr>
      <w:r w:rsidRPr="001939A9">
        <w:t xml:space="preserve">                            "</w:t>
      </w:r>
      <w:proofErr w:type="spellStart"/>
      <w:r w:rsidRPr="001939A9">
        <w:t>guid</w:t>
      </w:r>
      <w:proofErr w:type="spellEnd"/>
      <w:r w:rsidRPr="001939A9">
        <w:t>": "2f19d466-37</w:t>
      </w:r>
      <w:proofErr w:type="gramStart"/>
      <w:r w:rsidRPr="001939A9">
        <w:t>aa</w:t>
      </w:r>
      <w:proofErr w:type="gramEnd"/>
      <w:r w:rsidRPr="001939A9">
        <w:t>-4399-907b-1142cb8174bd",</w:t>
      </w:r>
    </w:p>
    <w:p w14:paraId="38D74226" w14:textId="77777777" w:rsidR="00705AA8" w:rsidRPr="001939A9" w:rsidRDefault="00705AA8" w:rsidP="00A97D7D">
      <w:pPr>
        <w:pStyle w:val="codesample"/>
      </w:pPr>
      <w:r w:rsidRPr="001939A9">
        <w:t xml:space="preserve">                            "typeName": "</w:t>
      </w:r>
      <w:proofErr w:type="spellStart"/>
      <w:r w:rsidRPr="001939A9">
        <w:t>AtlasGlossaryTerm</w:t>
      </w:r>
      <w:proofErr w:type="spellEnd"/>
      <w:r w:rsidRPr="001939A9">
        <w:t>",</w:t>
      </w:r>
    </w:p>
    <w:p w14:paraId="35117C6E" w14:textId="77777777" w:rsidR="00705AA8" w:rsidRPr="001939A9" w:rsidRDefault="00705AA8" w:rsidP="00A97D7D">
      <w:pPr>
        <w:pStyle w:val="codesample"/>
      </w:pPr>
      <w:r w:rsidRPr="001939A9">
        <w:t xml:space="preserve">                            "</w:t>
      </w:r>
      <w:proofErr w:type="spellStart"/>
      <w:r w:rsidRPr="001939A9">
        <w:t>entityStatus</w:t>
      </w:r>
      <w:proofErr w:type="spellEnd"/>
      <w:r w:rsidRPr="001939A9">
        <w:t>": "ACTIVE",</w:t>
      </w:r>
    </w:p>
    <w:p w14:paraId="7ADF4C84" w14:textId="77777777" w:rsidR="00705AA8" w:rsidRPr="001939A9" w:rsidRDefault="00705AA8" w:rsidP="00A97D7D">
      <w:pPr>
        <w:pStyle w:val="codesample"/>
      </w:pPr>
      <w:r w:rsidRPr="001939A9">
        <w:t xml:space="preserve">                            "</w:t>
      </w:r>
      <w:proofErr w:type="spellStart"/>
      <w:r w:rsidRPr="001939A9">
        <w:t>displayText</w:t>
      </w:r>
      <w:proofErr w:type="spellEnd"/>
      <w:r w:rsidRPr="001939A9">
        <w:t>": "PLM_part",</w:t>
      </w:r>
    </w:p>
    <w:p w14:paraId="63876BDF" w14:textId="77777777" w:rsidR="00705AA8" w:rsidRPr="001939A9" w:rsidRDefault="00705AA8" w:rsidP="00A97D7D">
      <w:pPr>
        <w:pStyle w:val="codesample"/>
      </w:pPr>
      <w:r w:rsidRPr="001939A9">
        <w:t xml:space="preserve">                            "</w:t>
      </w:r>
      <w:proofErr w:type="spellStart"/>
      <w:r w:rsidRPr="001939A9">
        <w:t>relationshipType</w:t>
      </w:r>
      <w:proofErr w:type="spellEnd"/>
      <w:r w:rsidRPr="001939A9">
        <w:t>": "</w:t>
      </w:r>
      <w:proofErr w:type="spellStart"/>
      <w:r w:rsidRPr="001939A9">
        <w:t>AtlasGlossarySemanticAssignment</w:t>
      </w:r>
      <w:proofErr w:type="spellEnd"/>
      <w:r w:rsidRPr="001939A9">
        <w:t>",</w:t>
      </w:r>
    </w:p>
    <w:p w14:paraId="5D423708" w14:textId="77777777" w:rsidR="00705AA8" w:rsidRPr="001939A9" w:rsidRDefault="00705AA8" w:rsidP="00A97D7D">
      <w:pPr>
        <w:pStyle w:val="codesample"/>
      </w:pPr>
      <w:r w:rsidRPr="001939A9">
        <w:t xml:space="preserve">                            "</w:t>
      </w:r>
      <w:proofErr w:type="spellStart"/>
      <w:r w:rsidRPr="001939A9">
        <w:t>relationshipGuid</w:t>
      </w:r>
      <w:proofErr w:type="spellEnd"/>
      <w:r w:rsidRPr="001939A9">
        <w:t>": "414f1dae-62d4-457c-8832-5be10cb3a1f7",</w:t>
      </w:r>
    </w:p>
    <w:p w14:paraId="504612C2" w14:textId="77777777" w:rsidR="00705AA8" w:rsidRPr="001939A9" w:rsidRDefault="00705AA8" w:rsidP="00A97D7D">
      <w:pPr>
        <w:pStyle w:val="codesample"/>
      </w:pPr>
      <w:r w:rsidRPr="001939A9">
        <w:t xml:space="preserve">                            "</w:t>
      </w:r>
      <w:proofErr w:type="spellStart"/>
      <w:r w:rsidRPr="001939A9">
        <w:t>relationshipStatus</w:t>
      </w:r>
      <w:proofErr w:type="spellEnd"/>
      <w:r w:rsidRPr="001939A9">
        <w:t xml:space="preserve">": "ACTIVE",                           </w:t>
      </w:r>
    </w:p>
    <w:p w14:paraId="2B4A890D" w14:textId="77777777" w:rsidR="00705AA8" w:rsidRPr="001939A9" w:rsidRDefault="00705AA8" w:rsidP="00A97D7D">
      <w:pPr>
        <w:pStyle w:val="codesample"/>
      </w:pPr>
      <w:r w:rsidRPr="001939A9">
        <w:t xml:space="preserve">                        }</w:t>
      </w:r>
    </w:p>
    <w:p w14:paraId="657872C4" w14:textId="77777777" w:rsidR="00705AA8" w:rsidRPr="001939A9" w:rsidRDefault="00705AA8" w:rsidP="00A97D7D">
      <w:pPr>
        <w:pStyle w:val="codesample"/>
      </w:pPr>
      <w:r w:rsidRPr="001939A9">
        <w:t xml:space="preserve">                    ],                   </w:t>
      </w:r>
    </w:p>
    <w:p w14:paraId="58D7A823" w14:textId="77777777" w:rsidR="00705AA8" w:rsidRPr="001939A9" w:rsidRDefault="00705AA8" w:rsidP="00A97D7D">
      <w:pPr>
        <w:pStyle w:val="codesample"/>
      </w:pPr>
      <w:r w:rsidRPr="001939A9">
        <w:t xml:space="preserve">                },               </w:t>
      </w:r>
    </w:p>
    <w:p w14:paraId="645A25DF" w14:textId="77777777" w:rsidR="00705AA8" w:rsidRPr="001939A9" w:rsidRDefault="00705AA8" w:rsidP="00A97D7D">
      <w:pPr>
        <w:pStyle w:val="codesample"/>
      </w:pPr>
      <w:r w:rsidRPr="001939A9">
        <w:t xml:space="preserve">                "</w:t>
      </w:r>
      <w:proofErr w:type="spellStart"/>
      <w:r w:rsidRPr="001939A9">
        <w:t>displayText</w:t>
      </w:r>
      <w:proofErr w:type="spellEnd"/>
      <w:r w:rsidRPr="001939A9">
        <w:t xml:space="preserve">": "PPART",               </w:t>
      </w:r>
    </w:p>
    <w:p w14:paraId="716BD013" w14:textId="77777777" w:rsidR="00705AA8" w:rsidRPr="001939A9" w:rsidRDefault="00705AA8" w:rsidP="00A97D7D">
      <w:pPr>
        <w:pStyle w:val="codesample"/>
      </w:pPr>
      <w:r w:rsidRPr="001939A9">
        <w:t xml:space="preserve">            },</w:t>
      </w:r>
    </w:p>
    <w:p w14:paraId="501A509A" w14:textId="77777777" w:rsidR="00705AA8" w:rsidRPr="001939A9" w:rsidRDefault="00705AA8" w:rsidP="00A97D7D">
      <w:pPr>
        <w:pStyle w:val="codesample"/>
      </w:pPr>
      <w:r w:rsidRPr="001939A9">
        <w:t xml:space="preserve">            "__</w:t>
      </w:r>
      <w:proofErr w:type="spellStart"/>
      <w:r w:rsidRPr="001939A9">
        <w:t>typename</w:t>
      </w:r>
      <w:proofErr w:type="spellEnd"/>
      <w:r w:rsidRPr="001939A9">
        <w:t>": "</w:t>
      </w:r>
      <w:proofErr w:type="spellStart"/>
      <w:r w:rsidRPr="001939A9">
        <w:t>query_purviewBulkEntities</w:t>
      </w:r>
      <w:proofErr w:type="spellEnd"/>
      <w:r w:rsidRPr="001939A9">
        <w:t>"</w:t>
      </w:r>
    </w:p>
    <w:p w14:paraId="1C930CC6" w14:textId="77777777" w:rsidR="00705AA8" w:rsidRPr="001939A9" w:rsidRDefault="00705AA8" w:rsidP="00A97D7D">
      <w:pPr>
        <w:pStyle w:val="codesample"/>
      </w:pPr>
      <w:r w:rsidRPr="001939A9">
        <w:t xml:space="preserve">        }</w:t>
      </w:r>
    </w:p>
    <w:p w14:paraId="505DBFD3" w14:textId="77777777" w:rsidR="00705AA8" w:rsidRPr="001939A9" w:rsidRDefault="00705AA8" w:rsidP="00A97D7D">
      <w:pPr>
        <w:pStyle w:val="codesample"/>
      </w:pPr>
      <w:r w:rsidRPr="001939A9">
        <w:t xml:space="preserve">    }</w:t>
      </w:r>
    </w:p>
    <w:p w14:paraId="3794EED3" w14:textId="77777777" w:rsidR="00705AA8" w:rsidRDefault="00705AA8" w:rsidP="00A97D7D">
      <w:pPr>
        <w:pStyle w:val="codesample"/>
        <w:spacing w:after="360"/>
      </w:pPr>
      <w:r w:rsidRPr="001939A9">
        <w:t>}</w:t>
      </w:r>
    </w:p>
    <w:p w14:paraId="4135493C" w14:textId="6D48F53E" w:rsidR="00A97D7D" w:rsidRPr="001939A9" w:rsidRDefault="00A97D7D" w:rsidP="001F2913">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85"/>
        <w:gridCol w:w="4189"/>
        <w:gridCol w:w="5886"/>
      </w:tblGrid>
      <w:tr w:rsidR="00491622" w14:paraId="6D43D041" w14:textId="77777777" w:rsidTr="00A97D7D">
        <w:trPr>
          <w:trHeight w:val="124"/>
        </w:trPr>
        <w:tc>
          <w:tcPr>
            <w:tcW w:w="11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0F9CC8" w14:textId="77777777" w:rsidR="00491622" w:rsidRDefault="00491622" w:rsidP="007D3F7D">
            <w:pPr>
              <w:spacing w:after="0"/>
              <w:jc w:val="left"/>
            </w:pPr>
            <w:bookmarkStart w:id="145" w:name="OLE_LINK33"/>
            <w:r>
              <w:t>Operation name</w:t>
            </w:r>
          </w:p>
        </w:tc>
        <w:tc>
          <w:tcPr>
            <w:tcW w:w="16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2FE5908" w14:textId="77777777" w:rsidR="00491622" w:rsidRDefault="00491622" w:rsidP="007D3F7D">
            <w:pPr>
              <w:spacing w:after="0"/>
              <w:jc w:val="left"/>
            </w:pPr>
            <w:r>
              <w:t>Query</w:t>
            </w:r>
          </w:p>
        </w:tc>
        <w:tc>
          <w:tcPr>
            <w:tcW w:w="2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AA6078" w14:textId="77777777" w:rsidR="00491622" w:rsidRDefault="00491622" w:rsidP="007D3F7D">
            <w:pPr>
              <w:spacing w:after="0"/>
              <w:jc w:val="left"/>
            </w:pPr>
            <w:r>
              <w:t>Variable</w:t>
            </w:r>
          </w:p>
        </w:tc>
      </w:tr>
      <w:tr w:rsidR="00491622" w14:paraId="5AA3DAC4" w14:textId="77777777" w:rsidTr="00A97D7D">
        <w:trPr>
          <w:trHeight w:val="1887"/>
        </w:trPr>
        <w:tc>
          <w:tcPr>
            <w:tcW w:w="11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9946B2" w14:textId="77777777" w:rsidR="00491622" w:rsidRPr="00A97D7D" w:rsidRDefault="00491622" w:rsidP="007D3F7D">
            <w:pPr>
              <w:spacing w:after="0"/>
              <w:jc w:val="left"/>
              <w:rPr>
                <w:rFonts w:ascii="Consolas" w:hAnsi="Consolas"/>
                <w:sz w:val="18"/>
                <w:szCs w:val="20"/>
              </w:rPr>
            </w:pPr>
            <w:proofErr w:type="spellStart"/>
            <w:r w:rsidRPr="00A97D7D">
              <w:rPr>
                <w:rFonts w:ascii="Consolas" w:hAnsi="Consolas"/>
                <w:sz w:val="18"/>
                <w:szCs w:val="20"/>
              </w:rPr>
              <w:t>purviewBulkEntities</w:t>
            </w:r>
            <w:proofErr w:type="spellEnd"/>
          </w:p>
        </w:tc>
        <w:tc>
          <w:tcPr>
            <w:tcW w:w="16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A08E2"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 xml:space="preserve">query </w:t>
            </w:r>
            <w:proofErr w:type="spellStart"/>
            <w:r w:rsidRPr="00A97D7D">
              <w:rPr>
                <w:rFonts w:ascii="Consolas" w:hAnsi="Consolas"/>
                <w:sz w:val="18"/>
                <w:szCs w:val="20"/>
              </w:rPr>
              <w:t>purviewBulkEntities</w:t>
            </w:r>
            <w:proofErr w:type="spellEnd"/>
            <w:r w:rsidRPr="00A97D7D">
              <w:rPr>
                <w:rFonts w:ascii="Consolas" w:hAnsi="Consolas"/>
                <w:sz w:val="18"/>
                <w:szCs w:val="20"/>
              </w:rPr>
              <w:t>($</w:t>
            </w:r>
            <w:proofErr w:type="spellStart"/>
            <w:r w:rsidRPr="00A97D7D">
              <w:rPr>
                <w:rFonts w:ascii="Consolas" w:hAnsi="Consolas"/>
                <w:sz w:val="18"/>
                <w:szCs w:val="20"/>
              </w:rPr>
              <w:t>guid</w:t>
            </w:r>
            <w:proofErr w:type="spellEnd"/>
            <w:r w:rsidRPr="00A97D7D">
              <w:rPr>
                <w:rFonts w:ascii="Consolas" w:hAnsi="Consolas"/>
                <w:sz w:val="18"/>
                <w:szCs w:val="20"/>
              </w:rPr>
              <w:t>: String!) {</w:t>
            </w:r>
          </w:p>
          <w:p w14:paraId="3973A75C"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 xml:space="preserve">            </w:t>
            </w:r>
            <w:proofErr w:type="spellStart"/>
            <w:r w:rsidRPr="00A97D7D">
              <w:rPr>
                <w:rFonts w:ascii="Consolas" w:hAnsi="Consolas"/>
                <w:sz w:val="18"/>
                <w:szCs w:val="20"/>
              </w:rPr>
              <w:t>purviewBulkEntities</w:t>
            </w:r>
            <w:proofErr w:type="spellEnd"/>
            <w:r w:rsidRPr="00A97D7D">
              <w:rPr>
                <w:rFonts w:ascii="Consolas" w:hAnsi="Consolas"/>
                <w:sz w:val="18"/>
                <w:szCs w:val="20"/>
              </w:rPr>
              <w:t>(</w:t>
            </w:r>
            <w:proofErr w:type="spellStart"/>
            <w:r w:rsidRPr="00A97D7D">
              <w:rPr>
                <w:rFonts w:ascii="Consolas" w:hAnsi="Consolas"/>
                <w:sz w:val="18"/>
                <w:szCs w:val="20"/>
              </w:rPr>
              <w:t>guid</w:t>
            </w:r>
            <w:proofErr w:type="spellEnd"/>
            <w:r w:rsidRPr="00A97D7D">
              <w:rPr>
                <w:rFonts w:ascii="Consolas" w:hAnsi="Consolas"/>
                <w:sz w:val="18"/>
                <w:szCs w:val="20"/>
              </w:rPr>
              <w:t>: $guid) {</w:t>
            </w:r>
          </w:p>
          <w:p w14:paraId="24E8456C"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 xml:space="preserve">              entity</w:t>
            </w:r>
          </w:p>
          <w:p w14:paraId="7DBC0145"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 xml:space="preserve">            }</w:t>
            </w:r>
          </w:p>
          <w:p w14:paraId="3089A762"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 xml:space="preserve">          }</w:t>
            </w:r>
          </w:p>
        </w:tc>
        <w:tc>
          <w:tcPr>
            <w:tcW w:w="2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7230F"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variables: {</w:t>
            </w:r>
          </w:p>
          <w:p w14:paraId="5D38C2BA" w14:textId="63C138C7" w:rsidR="00491622" w:rsidRPr="00A97D7D" w:rsidRDefault="00491622" w:rsidP="007D3F7D">
            <w:pPr>
              <w:spacing w:after="0"/>
              <w:jc w:val="left"/>
              <w:rPr>
                <w:rFonts w:ascii="Consolas" w:hAnsi="Consolas"/>
                <w:sz w:val="18"/>
                <w:szCs w:val="20"/>
              </w:rPr>
            </w:pPr>
            <w:r w:rsidRPr="00A97D7D">
              <w:rPr>
                <w:rFonts w:ascii="Consolas" w:hAnsi="Consolas"/>
                <w:sz w:val="18"/>
                <w:szCs w:val="20"/>
              </w:rPr>
              <w:t>"guid":</w:t>
            </w:r>
            <w:r w:rsidR="00A7204F" w:rsidRPr="00A97D7D">
              <w:rPr>
                <w:rFonts w:ascii="Consolas" w:hAnsi="Consolas"/>
                <w:sz w:val="18"/>
                <w:szCs w:val="20"/>
              </w:rPr>
              <w:t>"</w:t>
            </w:r>
            <w:r w:rsidRPr="00A97D7D">
              <w:rPr>
                <w:rFonts w:ascii="Consolas" w:hAnsi="Consolas"/>
                <w:sz w:val="18"/>
                <w:szCs w:val="20"/>
              </w:rPr>
              <w:t>1e1749c8-3c7e-40a8-8c7d-30f6f6f60000</w:t>
            </w:r>
            <w:r w:rsidR="00A7204F" w:rsidRPr="00A97D7D">
              <w:rPr>
                <w:rFonts w:ascii="Consolas" w:hAnsi="Consolas"/>
                <w:sz w:val="18"/>
                <w:szCs w:val="20"/>
              </w:rPr>
              <w:t>"</w:t>
            </w:r>
          </w:p>
          <w:p w14:paraId="65932FF6" w14:textId="77777777" w:rsidR="00491622" w:rsidRPr="00A97D7D" w:rsidRDefault="00491622" w:rsidP="007D3F7D">
            <w:pPr>
              <w:spacing w:after="0"/>
              <w:jc w:val="left"/>
              <w:rPr>
                <w:rFonts w:ascii="Consolas" w:hAnsi="Consolas"/>
                <w:sz w:val="18"/>
                <w:szCs w:val="20"/>
              </w:rPr>
            </w:pPr>
            <w:r w:rsidRPr="00A97D7D">
              <w:rPr>
                <w:rFonts w:ascii="Consolas" w:hAnsi="Consolas"/>
                <w:sz w:val="18"/>
                <w:szCs w:val="20"/>
              </w:rPr>
              <w:t xml:space="preserve"> },</w:t>
            </w:r>
          </w:p>
        </w:tc>
        <w:bookmarkEnd w:id="145"/>
      </w:tr>
    </w:tbl>
    <w:p w14:paraId="657E253A" w14:textId="77777777" w:rsidR="00A97D7D" w:rsidRDefault="00A97D7D" w:rsidP="00491622">
      <w:pPr>
        <w:pStyle w:val="Heading3"/>
        <w:sectPr w:rsidR="00A97D7D" w:rsidSect="00711133">
          <w:pgSz w:w="15840" w:h="15840" w:orient="landscape" w:code="1"/>
          <w:pgMar w:top="1440" w:right="1440" w:bottom="1440" w:left="1440" w:header="720" w:footer="720" w:gutter="0"/>
          <w:cols w:space="720"/>
        </w:sectPr>
      </w:pPr>
    </w:p>
    <w:p w14:paraId="67342FC7" w14:textId="2DE3606C" w:rsidR="00F71FEF" w:rsidRPr="00981208" w:rsidRDefault="00F71FEF" w:rsidP="00491622">
      <w:pPr>
        <w:pStyle w:val="Heading3"/>
      </w:pPr>
      <w:bookmarkStart w:id="146" w:name="_Toc220931952"/>
      <w:r w:rsidRPr="00491622">
        <w:lastRenderedPageBreak/>
        <w:t>P</w:t>
      </w:r>
      <w:bookmarkStart w:id="147" w:name="OLE_LINK135"/>
      <w:r w:rsidRPr="00491622">
        <w:t xml:space="preserve">OST </w:t>
      </w:r>
      <w:r w:rsidR="00A7204F">
        <w:t>-</w:t>
      </w:r>
      <w:bookmarkStart w:id="148" w:name="OLE_LINK92"/>
      <w:r w:rsidR="00496230">
        <w:t xml:space="preserve"> </w:t>
      </w:r>
      <w:r w:rsidRPr="00491622">
        <w:t xml:space="preserve">Glossary Terms </w:t>
      </w:r>
      <w:r w:rsidR="00C95F1E" w:rsidRPr="00491622">
        <w:t>Inner</w:t>
      </w:r>
      <w:bookmarkEnd w:id="148"/>
      <w:r w:rsidR="00C95F1E" w:rsidRPr="00491622">
        <w:t xml:space="preserve"> </w:t>
      </w:r>
      <w:r w:rsidR="009F2C16" w:rsidRPr="00491622">
        <w:t>Page</w:t>
      </w:r>
      <w:r w:rsidR="00C95F1E" w:rsidRPr="00491622">
        <w:t xml:space="preserve"> O</w:t>
      </w:r>
      <w:r w:rsidRPr="00491622">
        <w:t>verview Tab Details</w:t>
      </w:r>
      <w:bookmarkEnd w:id="146"/>
      <w:r w:rsidRPr="00491622">
        <w:t xml:space="preserve"> </w:t>
      </w:r>
    </w:p>
    <w:bookmarkEnd w:id="147"/>
    <w:p w14:paraId="166C0FBB" w14:textId="05A8DFEA" w:rsidR="00F71FEF" w:rsidRPr="00A97D7D" w:rsidRDefault="00F71FEF" w:rsidP="00A97D7D">
      <w:r w:rsidRPr="00A97D7D">
        <w:t xml:space="preserve">This microservice is a POST call to the Query engine server hosted at the backend to get </w:t>
      </w:r>
      <w:r w:rsidR="00C43889" w:rsidRPr="00A97D7D">
        <w:t xml:space="preserve">the </w:t>
      </w:r>
      <w:r w:rsidRPr="00A97D7D">
        <w:t>details of</w:t>
      </w:r>
      <w:r w:rsidR="00C43889" w:rsidRPr="00A97D7D">
        <w:t xml:space="preserve"> the</w:t>
      </w:r>
      <w:r w:rsidRPr="00A97D7D">
        <w:t xml:space="preserve"> asset glossary </w:t>
      </w:r>
      <w:r w:rsidR="00FD3723" w:rsidRPr="00A97D7D">
        <w:t>term summary</w:t>
      </w:r>
      <w:r w:rsidRPr="00A97D7D">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7610F3" w14:paraId="4223B7B9"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F54C91" w14:textId="77777777" w:rsidR="007610F3" w:rsidRDefault="007610F3"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87285A" w14:textId="14737DE6" w:rsidR="007610F3" w:rsidRDefault="007610F3" w:rsidP="007D3F7D">
            <w:pPr>
              <w:spacing w:after="0"/>
              <w:jc w:val="left"/>
            </w:pPr>
            <w:r>
              <w:t>HTTPS</w:t>
            </w:r>
          </w:p>
        </w:tc>
      </w:tr>
      <w:tr w:rsidR="007610F3" w14:paraId="513C5351"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4C026E" w14:textId="326D5535" w:rsidR="007610F3" w:rsidRDefault="007610F3"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62813" w14:textId="77777777" w:rsidR="007610F3" w:rsidRDefault="007610F3" w:rsidP="007D3F7D">
            <w:pPr>
              <w:spacing w:after="0"/>
              <w:jc w:val="left"/>
            </w:pPr>
            <w:hyperlink r:id="rId51" w:history="1">
              <w:r>
                <w:rPr>
                  <w:rStyle w:val="Hyperlink"/>
                </w:rPr>
                <w:t>https://ix-dev-apimgmt.azure-api.net/query-engine-api?subscription-key=**************</w:t>
              </w:r>
            </w:hyperlink>
            <w:r>
              <w:t xml:space="preserve"> </w:t>
            </w:r>
          </w:p>
        </w:tc>
      </w:tr>
      <w:tr w:rsidR="007610F3" w14:paraId="069F93D3"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553248" w14:textId="77777777" w:rsidR="007610F3" w:rsidRDefault="007610F3"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69E30" w14:textId="2DB1A0FF" w:rsidR="007610F3" w:rsidRDefault="007610F3" w:rsidP="007D3F7D">
            <w:pPr>
              <w:spacing w:after="0"/>
              <w:jc w:val="left"/>
            </w:pPr>
            <w:r>
              <w:t>POST</w:t>
            </w:r>
          </w:p>
        </w:tc>
      </w:tr>
      <w:tr w:rsidR="007610F3" w14:paraId="29BB577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F6A6D9" w14:textId="77777777" w:rsidR="007610F3" w:rsidRDefault="007610F3"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6B9837" w14:textId="77777777" w:rsidR="007610F3" w:rsidRDefault="007610F3" w:rsidP="007D3F7D">
            <w:pPr>
              <w:spacing w:after="0"/>
              <w:jc w:val="left"/>
            </w:pPr>
            <w:r>
              <w:t>application / json</w:t>
            </w:r>
          </w:p>
        </w:tc>
      </w:tr>
      <w:tr w:rsidR="007610F3" w14:paraId="6FAFCF62"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172FC6" w14:textId="77777777" w:rsidR="007610F3" w:rsidRDefault="007610F3"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0739A" w14:textId="77777777" w:rsidR="007610F3" w:rsidRDefault="007610F3" w:rsidP="007D3F7D">
            <w:pPr>
              <w:spacing w:after="0"/>
              <w:jc w:val="left"/>
            </w:pPr>
            <w:r>
              <w:t>Query Parameter: Subscription-key of the application (example, query engine)</w:t>
            </w:r>
          </w:p>
        </w:tc>
      </w:tr>
      <w:tr w:rsidR="007610F3" w14:paraId="26E6B729"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6B3C6EE" w14:textId="77777777" w:rsidR="007610F3" w:rsidRDefault="007610F3"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E37AB0" w14:textId="77777777" w:rsidR="007610F3" w:rsidRDefault="007610F3" w:rsidP="007D3F7D">
            <w:pPr>
              <w:spacing w:after="0"/>
              <w:jc w:val="left"/>
            </w:pPr>
            <w:hyperlink r:id="rId52" w:history="1">
              <w:r w:rsidRPr="00734079">
                <w:rPr>
                  <w:rStyle w:val="Hyperlink"/>
                </w:rPr>
                <w:t>Link</w:t>
              </w:r>
            </w:hyperlink>
          </w:p>
        </w:tc>
      </w:tr>
    </w:tbl>
    <w:p w14:paraId="61AB3188" w14:textId="77777777" w:rsidR="00F826E8" w:rsidRPr="00F826E8" w:rsidRDefault="00F826E8" w:rsidP="00A96D19">
      <w:pPr>
        <w:pStyle w:val="Heading4"/>
      </w:pPr>
      <w:r w:rsidRPr="00F826E8">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046"/>
        <w:gridCol w:w="5352"/>
        <w:gridCol w:w="1589"/>
        <w:gridCol w:w="1973"/>
      </w:tblGrid>
      <w:tr w:rsidR="0038632D" w14:paraId="0C820FED" w14:textId="77777777" w:rsidTr="008145B0">
        <w:trPr>
          <w:trHeight w:val="315"/>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159727" w14:textId="77777777" w:rsidR="0038632D" w:rsidRDefault="0038632D" w:rsidP="007D3F7D">
            <w:pPr>
              <w:spacing w:after="0"/>
              <w:jc w:val="left"/>
            </w:pPr>
            <w:r>
              <w:t>Parameter</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549A0C" w14:textId="77777777" w:rsidR="0038632D" w:rsidRDefault="0038632D" w:rsidP="007D3F7D">
            <w:pPr>
              <w:spacing w:after="0"/>
              <w:jc w:val="left"/>
            </w:pPr>
            <w:r>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A680E6" w14:textId="77777777" w:rsidR="0038632D" w:rsidRDefault="0038632D" w:rsidP="007D3F7D">
            <w:pPr>
              <w:spacing w:after="0"/>
              <w:jc w:val="left"/>
            </w:pPr>
            <w:r>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ABB66C" w14:textId="77777777" w:rsidR="0038632D" w:rsidRDefault="0038632D" w:rsidP="007D3F7D">
            <w:pPr>
              <w:spacing w:after="0"/>
              <w:jc w:val="left"/>
            </w:pPr>
            <w:r>
              <w:t>Type</w:t>
            </w:r>
          </w:p>
        </w:tc>
      </w:tr>
      <w:tr w:rsidR="0038632D" w14:paraId="05075382" w14:textId="77777777" w:rsidTr="008145B0">
        <w:trPr>
          <w:trHeight w:val="219"/>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99D88" w14:textId="77777777" w:rsidR="0038632D" w:rsidRDefault="0038632D" w:rsidP="007D3F7D">
            <w:pPr>
              <w:spacing w:after="0"/>
              <w:jc w:val="left"/>
            </w:pPr>
            <w:r>
              <w:t>Authorization</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7194" w14:textId="77777777" w:rsidR="0038632D" w:rsidRDefault="0038632D" w:rsidP="007D3F7D">
            <w:pPr>
              <w:spacing w:after="0"/>
              <w:jc w:val="left"/>
            </w:pPr>
            <w:r>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CB0851" w14:textId="77777777" w:rsidR="0038632D" w:rsidRDefault="0038632D" w:rsidP="007D3F7D">
            <w:pPr>
              <w:spacing w:after="0"/>
              <w:jc w:val="left"/>
            </w:pPr>
            <w:r>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AE530" w14:textId="77777777" w:rsidR="0038632D" w:rsidRDefault="0038632D" w:rsidP="007D3F7D">
            <w:pPr>
              <w:spacing w:after="0"/>
              <w:jc w:val="left"/>
            </w:pPr>
            <w:r>
              <w:t>String</w:t>
            </w:r>
          </w:p>
        </w:tc>
      </w:tr>
      <w:tr w:rsidR="0038632D" w14:paraId="0069EBBC" w14:textId="77777777" w:rsidTr="008145B0">
        <w:trPr>
          <w:trHeight w:val="45"/>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B5961" w14:textId="77777777" w:rsidR="0038632D" w:rsidRDefault="0038632D" w:rsidP="007D3F7D">
            <w:pPr>
              <w:spacing w:after="0"/>
              <w:jc w:val="left"/>
            </w:pPr>
            <w:r>
              <w:t>Content-Type</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4085BB" w14:textId="4919A05B" w:rsidR="0038632D" w:rsidRDefault="0038632D" w:rsidP="007D3F7D">
            <w:pPr>
              <w:spacing w:after="0"/>
              <w:jc w:val="left"/>
            </w:pPr>
            <w:r>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6FFD9" w14:textId="77777777" w:rsidR="0038632D" w:rsidRDefault="0038632D" w:rsidP="007D3F7D">
            <w:pPr>
              <w:spacing w:after="0"/>
              <w:jc w:val="left"/>
            </w:pPr>
            <w:r>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1E20C" w14:textId="77777777" w:rsidR="0038632D" w:rsidRDefault="0038632D" w:rsidP="007D3F7D">
            <w:pPr>
              <w:spacing w:after="0"/>
              <w:jc w:val="left"/>
            </w:pPr>
            <w:r>
              <w:t>String</w:t>
            </w:r>
          </w:p>
        </w:tc>
      </w:tr>
    </w:tbl>
    <w:p w14:paraId="5F8314A8" w14:textId="2CABCB10" w:rsidR="00600B1B" w:rsidRDefault="00B9042A"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5B1833" w14:paraId="6B549418" w14:textId="77777777" w:rsidTr="00B9042A">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B7B70C" w14:textId="77777777" w:rsidR="005B1833" w:rsidRDefault="005B1833" w:rsidP="007D3F7D">
            <w:pPr>
              <w:spacing w:after="0"/>
              <w:jc w:val="left"/>
            </w:pPr>
            <w:bookmarkStart w:id="149" w:name="OLE_LINK22"/>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F61150" w14:textId="77777777" w:rsidR="005B1833" w:rsidRDefault="005B1833"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030E9E" w14:textId="77777777" w:rsidR="005B1833" w:rsidRDefault="005B1833" w:rsidP="007D3F7D">
            <w:pPr>
              <w:spacing w:after="0"/>
              <w:jc w:val="left"/>
            </w:pPr>
            <w:r>
              <w:t>Type</w:t>
            </w:r>
          </w:p>
        </w:tc>
      </w:tr>
      <w:tr w:rsidR="005B1833" w14:paraId="2125957C" w14:textId="77777777" w:rsidTr="00B9042A">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24E9D" w14:textId="77777777" w:rsidR="005B1833" w:rsidRDefault="005B1833"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4E941C" w14:textId="77777777" w:rsidR="005B1833" w:rsidRDefault="005B1833"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4BD0D" w14:textId="77777777" w:rsidR="005B1833" w:rsidRDefault="005B1833" w:rsidP="007D3F7D">
            <w:pPr>
              <w:spacing w:after="0"/>
              <w:jc w:val="left"/>
            </w:pPr>
            <w:r>
              <w:t>String</w:t>
            </w:r>
          </w:p>
        </w:tc>
      </w:tr>
      <w:tr w:rsidR="005B1833" w14:paraId="4728ECA8" w14:textId="77777777" w:rsidTr="00B9042A">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46FF8" w14:textId="77777777" w:rsidR="005B1833" w:rsidRDefault="005B1833"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8403C" w14:textId="77777777" w:rsidR="005B1833" w:rsidRDefault="005B1833"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B4E7AE" w14:textId="77777777" w:rsidR="005B1833" w:rsidRDefault="005B1833" w:rsidP="007D3F7D">
            <w:pPr>
              <w:spacing w:after="0"/>
              <w:jc w:val="left"/>
            </w:pPr>
            <w:r>
              <w:t>String</w:t>
            </w:r>
          </w:p>
        </w:tc>
      </w:tr>
      <w:tr w:rsidR="005B1833" w14:paraId="068146CA" w14:textId="77777777" w:rsidTr="00B9042A">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0BB8D5" w14:textId="77777777" w:rsidR="005B1833" w:rsidRDefault="005B1833"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E8803" w14:textId="77777777" w:rsidR="005B1833" w:rsidRDefault="005B1833"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4C39D" w14:textId="77777777" w:rsidR="005B1833" w:rsidRDefault="005B1833" w:rsidP="007D3F7D">
            <w:pPr>
              <w:spacing w:after="0"/>
              <w:jc w:val="left"/>
            </w:pPr>
            <w:r>
              <w:t>Datetime</w:t>
            </w:r>
          </w:p>
        </w:tc>
      </w:tr>
      <w:tr w:rsidR="005B1833" w14:paraId="00557702" w14:textId="77777777" w:rsidTr="00B9042A">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56450" w14:textId="77777777" w:rsidR="005B1833" w:rsidRDefault="005B1833"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61BFE" w14:textId="77777777" w:rsidR="005B1833" w:rsidRDefault="005B1833"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4CAB54" w14:textId="77777777" w:rsidR="005B1833" w:rsidRDefault="005B1833" w:rsidP="007D3F7D">
            <w:pPr>
              <w:spacing w:after="0"/>
              <w:jc w:val="left"/>
            </w:pPr>
            <w:r>
              <w:t>Bytes</w:t>
            </w:r>
          </w:p>
        </w:tc>
      </w:tr>
    </w:tbl>
    <w:bookmarkEnd w:id="149"/>
    <w:p w14:paraId="5B13FCDF" w14:textId="77777777" w:rsidR="00F71FEF" w:rsidRDefault="00F71FEF" w:rsidP="00F71FEF">
      <w:pPr>
        <w:spacing w:after="0"/>
      </w:pPr>
      <w:r w:rsidRPr="00981208">
        <w:t xml:space="preserve"> *Mandatory / Optional</w:t>
      </w:r>
    </w:p>
    <w:p w14:paraId="5210C1EF" w14:textId="19EE8637" w:rsidR="00237248" w:rsidRDefault="00237248"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237248" w:rsidRPr="00237248" w14:paraId="5BC83CC5" w14:textId="77777777" w:rsidTr="00237248">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968D51" w14:textId="77777777" w:rsidR="00237248" w:rsidRPr="00237248" w:rsidRDefault="00237248" w:rsidP="00237248">
            <w:r w:rsidRPr="00237248">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B81346" w14:textId="77777777" w:rsidR="00237248" w:rsidRPr="00237248" w:rsidRDefault="00237248" w:rsidP="00237248">
            <w:r w:rsidRPr="00237248">
              <w:t>Result Description</w:t>
            </w:r>
          </w:p>
        </w:tc>
      </w:tr>
      <w:tr w:rsidR="00237248" w:rsidRPr="00237248" w14:paraId="5EA516E4" w14:textId="77777777">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D03154" w14:textId="77777777" w:rsidR="00237248" w:rsidRPr="00237248" w:rsidRDefault="00237248" w:rsidP="00237248">
            <w:r w:rsidRPr="00237248">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11C3C" w14:textId="77777777" w:rsidR="00237248" w:rsidRPr="00237248" w:rsidRDefault="00237248" w:rsidP="00237248">
            <w:r w:rsidRPr="00237248">
              <w:t>successful operation</w:t>
            </w:r>
          </w:p>
        </w:tc>
      </w:tr>
    </w:tbl>
    <w:p w14:paraId="7E2DAC3B" w14:textId="103170DE" w:rsidR="00237248" w:rsidRDefault="00237248" w:rsidP="001F2913">
      <w:pPr>
        <w:pStyle w:val="Heading4"/>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237248" w:rsidRPr="00237248" w14:paraId="137F49F3"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0CC0F7" w14:textId="77777777" w:rsidR="00237248" w:rsidRPr="00237248" w:rsidRDefault="00237248" w:rsidP="00237248">
            <w:r w:rsidRPr="00237248">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53812C" w14:textId="77777777" w:rsidR="00237248" w:rsidRPr="00237248" w:rsidRDefault="00237248" w:rsidP="00237248">
            <w:r w:rsidRPr="00237248">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8F4CBB" w14:textId="77777777" w:rsidR="00237248" w:rsidRPr="00237248" w:rsidRDefault="00237248" w:rsidP="00237248">
            <w:r w:rsidRPr="00237248">
              <w:t>Error Description</w:t>
            </w:r>
          </w:p>
        </w:tc>
      </w:tr>
      <w:tr w:rsidR="00237248" w:rsidRPr="00237248" w14:paraId="0A2590F8"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44A29B" w14:textId="77777777" w:rsidR="00237248" w:rsidRPr="00237248" w:rsidRDefault="00237248" w:rsidP="00237248">
            <w:r w:rsidRPr="00237248">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ED80C" w14:textId="77777777" w:rsidR="00237248" w:rsidRPr="00237248" w:rsidRDefault="00237248" w:rsidP="00237248">
            <w:r w:rsidRPr="00237248">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52FFA2" w14:textId="77777777" w:rsidR="00237248" w:rsidRPr="00237248" w:rsidRDefault="00237248" w:rsidP="00237248">
            <w:r w:rsidRPr="00237248">
              <w:t>Invalid Data</w:t>
            </w:r>
          </w:p>
        </w:tc>
      </w:tr>
      <w:tr w:rsidR="00237248" w:rsidRPr="00237248" w14:paraId="7AE72C34"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72686" w14:textId="77777777" w:rsidR="00237248" w:rsidRPr="00237248" w:rsidRDefault="00237248" w:rsidP="00237248">
            <w:r w:rsidRPr="00237248">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CDD7DF" w14:textId="77777777" w:rsidR="00237248" w:rsidRPr="00237248" w:rsidRDefault="00237248" w:rsidP="00237248">
            <w:r w:rsidRPr="00237248">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2BBC63" w14:textId="0573F2DC" w:rsidR="00237248" w:rsidRPr="00237248" w:rsidRDefault="00237248" w:rsidP="008F78EF">
            <w:r w:rsidRPr="00237248">
              <w:t>Unauthorized User</w:t>
            </w:r>
            <w:r w:rsidR="008F78EF">
              <w:t xml:space="preserve"> or </w:t>
            </w:r>
            <w:r w:rsidRPr="00237248">
              <w:t>Header Token could be missing</w:t>
            </w:r>
          </w:p>
        </w:tc>
      </w:tr>
      <w:tr w:rsidR="00237248" w:rsidRPr="00237248" w14:paraId="3862FD6B"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0EC360" w14:textId="6F4E201D" w:rsidR="00237248" w:rsidRPr="00237248" w:rsidRDefault="00237248" w:rsidP="00237248">
            <w:r w:rsidRPr="00237248">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69F658" w14:textId="77777777" w:rsidR="00237248" w:rsidRPr="00237248" w:rsidRDefault="00237248" w:rsidP="00237248">
            <w:r w:rsidRPr="00237248">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1C57D8" w14:textId="77777777" w:rsidR="00237248" w:rsidRPr="00237248" w:rsidRDefault="00237248" w:rsidP="00237248">
            <w:r w:rsidRPr="00237248">
              <w:t>Bad request</w:t>
            </w:r>
          </w:p>
        </w:tc>
      </w:tr>
    </w:tbl>
    <w:p w14:paraId="04DED12F" w14:textId="77777777" w:rsidR="00312C49" w:rsidRDefault="00312C49" w:rsidP="0038632D">
      <w:pPr>
        <w:spacing w:after="0"/>
        <w:rPr>
          <w:b/>
          <w:bCs/>
          <w:szCs w:val="24"/>
        </w:rPr>
        <w:sectPr w:rsidR="00312C49" w:rsidSect="00FE185E">
          <w:pgSz w:w="15840" w:h="15840" w:orient="landscape"/>
          <w:pgMar w:top="1440" w:right="1440" w:bottom="1440" w:left="1440" w:header="720" w:footer="720" w:gutter="0"/>
          <w:cols w:space="720"/>
        </w:sectPr>
      </w:pPr>
    </w:p>
    <w:p w14:paraId="582879AD" w14:textId="587B9D7B" w:rsidR="009F6B59" w:rsidRDefault="009F6B59" w:rsidP="0038632D">
      <w:pPr>
        <w:spacing w:after="0"/>
        <w:rPr>
          <w:rStyle w:val="SubtitleChar"/>
        </w:rPr>
      </w:pPr>
      <w:r>
        <w:rPr>
          <w:b/>
          <w:bCs/>
          <w:szCs w:val="24"/>
        </w:rPr>
        <w:lastRenderedPageBreak/>
        <w:t>Sample JSON Response</w:t>
      </w:r>
    </w:p>
    <w:p w14:paraId="444E80F6" w14:textId="77777777" w:rsidR="00C6758A" w:rsidRDefault="00C6758A" w:rsidP="00C6758A">
      <w:pPr>
        <w:spacing w:after="0"/>
      </w:pPr>
      <w:r>
        <w:t>{</w:t>
      </w:r>
    </w:p>
    <w:p w14:paraId="12B64179" w14:textId="77777777" w:rsidR="00C6758A" w:rsidRDefault="00C6758A" w:rsidP="00C6758A">
      <w:pPr>
        <w:spacing w:after="0"/>
      </w:pPr>
      <w:r>
        <w:t xml:space="preserve">    "data": {</w:t>
      </w:r>
    </w:p>
    <w:p w14:paraId="74FA8C35" w14:textId="77777777" w:rsidR="00C6758A" w:rsidRDefault="00C6758A" w:rsidP="00C6758A">
      <w:pPr>
        <w:spacing w:after="0"/>
      </w:pPr>
      <w:r>
        <w:t xml:space="preserve">        "</w:t>
      </w:r>
      <w:proofErr w:type="spellStart"/>
      <w:r>
        <w:t>purviewBulkEntities</w:t>
      </w:r>
      <w:proofErr w:type="spellEnd"/>
      <w:r>
        <w:t xml:space="preserve">": {           </w:t>
      </w:r>
    </w:p>
    <w:p w14:paraId="4AE1B182" w14:textId="77777777" w:rsidR="00C6758A" w:rsidRDefault="00C6758A" w:rsidP="00C6758A">
      <w:pPr>
        <w:spacing w:after="0"/>
      </w:pPr>
      <w:r>
        <w:t xml:space="preserve">            "entity": {</w:t>
      </w:r>
    </w:p>
    <w:p w14:paraId="4F63A390" w14:textId="77777777" w:rsidR="00C6758A" w:rsidRDefault="00C6758A" w:rsidP="00C6758A">
      <w:pPr>
        <w:spacing w:after="0"/>
      </w:pPr>
      <w:r>
        <w:t xml:space="preserve">                "typeName": "</w:t>
      </w:r>
      <w:proofErr w:type="spellStart"/>
      <w:r>
        <w:t>AtlasGlossaryTerm</w:t>
      </w:r>
      <w:proofErr w:type="spellEnd"/>
      <w:r>
        <w:t>",</w:t>
      </w:r>
    </w:p>
    <w:p w14:paraId="3C86B543" w14:textId="77777777" w:rsidR="00C6758A" w:rsidRDefault="00C6758A" w:rsidP="00C6758A">
      <w:pPr>
        <w:spacing w:after="0"/>
      </w:pPr>
      <w:r>
        <w:t xml:space="preserve">                "attributes": {</w:t>
      </w:r>
    </w:p>
    <w:p w14:paraId="16E49F0A" w14:textId="77777777" w:rsidR="00C6758A" w:rsidRDefault="00C6758A" w:rsidP="00C6758A">
      <w:pPr>
        <w:spacing w:after="0"/>
      </w:pPr>
      <w:r>
        <w:t xml:space="preserve">                    "</w:t>
      </w:r>
      <w:proofErr w:type="spellStart"/>
      <w:r>
        <w:t>longDescription</w:t>
      </w:r>
      <w:proofErr w:type="spellEnd"/>
      <w:r>
        <w:t xml:space="preserve">": "Windchill System",                   </w:t>
      </w:r>
    </w:p>
    <w:p w14:paraId="5BB5F1FC" w14:textId="77777777" w:rsidR="00C6758A" w:rsidRDefault="00C6758A" w:rsidP="00C6758A">
      <w:pPr>
        <w:spacing w:after="0"/>
      </w:pPr>
      <w:r>
        <w:t xml:space="preserve">                    "</w:t>
      </w:r>
      <w:proofErr w:type="spellStart"/>
      <w:r>
        <w:t>qualifiedName</w:t>
      </w:r>
      <w:proofErr w:type="spellEnd"/>
      <w:r>
        <w:t>": "</w:t>
      </w:r>
      <w:proofErr w:type="spellStart"/>
      <w:r>
        <w:t>Windchill@Glossary</w:t>
      </w:r>
      <w:proofErr w:type="spellEnd"/>
      <w:r>
        <w:t>",</w:t>
      </w:r>
    </w:p>
    <w:p w14:paraId="6E1148F4" w14:textId="77777777" w:rsidR="00C6758A" w:rsidRDefault="00C6758A" w:rsidP="00C6758A">
      <w:pPr>
        <w:spacing w:after="0"/>
      </w:pPr>
      <w:r>
        <w:t xml:space="preserve">                    "</w:t>
      </w:r>
      <w:proofErr w:type="spellStart"/>
      <w:r>
        <w:t>nickName</w:t>
      </w:r>
      <w:proofErr w:type="spellEnd"/>
      <w:r>
        <w:t xml:space="preserve">": "Windchill",                    </w:t>
      </w:r>
    </w:p>
    <w:p w14:paraId="2828B4E0" w14:textId="77777777" w:rsidR="00C6758A" w:rsidRDefault="00C6758A" w:rsidP="00C6758A">
      <w:pPr>
        <w:spacing w:after="0"/>
      </w:pPr>
      <w:r>
        <w:t xml:space="preserve">                    "name": "Windchill",</w:t>
      </w:r>
    </w:p>
    <w:p w14:paraId="3CAFAF25" w14:textId="77777777" w:rsidR="00C6758A" w:rsidRDefault="00C6758A" w:rsidP="00C6758A">
      <w:pPr>
        <w:spacing w:after="0"/>
      </w:pPr>
      <w:r>
        <w:t xml:space="preserve">                    "resources": null,</w:t>
      </w:r>
    </w:p>
    <w:p w14:paraId="3ADEFA01" w14:textId="77777777" w:rsidR="00C6758A" w:rsidRDefault="00C6758A" w:rsidP="00C6758A">
      <w:pPr>
        <w:spacing w:after="0"/>
      </w:pPr>
      <w:r>
        <w:t xml:space="preserve">                },</w:t>
      </w:r>
    </w:p>
    <w:p w14:paraId="1729D0DB" w14:textId="77777777" w:rsidR="00C6758A" w:rsidRDefault="00C6758A" w:rsidP="00C6758A">
      <w:pPr>
        <w:spacing w:after="0"/>
      </w:pPr>
      <w:r>
        <w:t xml:space="preserve">                "</w:t>
      </w:r>
      <w:proofErr w:type="spellStart"/>
      <w:r>
        <w:t>guid</w:t>
      </w:r>
      <w:proofErr w:type="spellEnd"/>
      <w:r>
        <w:t xml:space="preserve">": </w:t>
      </w:r>
      <w:bookmarkStart w:id="150" w:name="OLE_LINK136"/>
      <w:r>
        <w:t>"e897f0e4-1fa5-4eb6-b753-ae8d6b2d627b</w:t>
      </w:r>
      <w:bookmarkEnd w:id="150"/>
      <w:r>
        <w:t>",</w:t>
      </w:r>
    </w:p>
    <w:p w14:paraId="3A3E28E4" w14:textId="77777777" w:rsidR="00C6758A" w:rsidRDefault="00C6758A" w:rsidP="00C6758A">
      <w:pPr>
        <w:spacing w:after="0"/>
      </w:pPr>
      <w:r>
        <w:t xml:space="preserve">                "</w:t>
      </w:r>
      <w:proofErr w:type="spellStart"/>
      <w:r>
        <w:t>createTime</w:t>
      </w:r>
      <w:proofErr w:type="spellEnd"/>
      <w:r>
        <w:t>": 1708596505726,</w:t>
      </w:r>
    </w:p>
    <w:p w14:paraId="7DB389AB" w14:textId="77777777" w:rsidR="00C6758A" w:rsidRDefault="00C6758A" w:rsidP="00C6758A">
      <w:pPr>
        <w:spacing w:after="0"/>
      </w:pPr>
      <w:r>
        <w:t xml:space="preserve">                "</w:t>
      </w:r>
      <w:proofErr w:type="spellStart"/>
      <w:r>
        <w:t>updateTime</w:t>
      </w:r>
      <w:proofErr w:type="spellEnd"/>
      <w:r>
        <w:t xml:space="preserve">": 1718953323190,                </w:t>
      </w:r>
    </w:p>
    <w:p w14:paraId="6BB552F7" w14:textId="77777777" w:rsidR="00C6758A" w:rsidRDefault="00C6758A" w:rsidP="00C6758A">
      <w:pPr>
        <w:spacing w:after="0"/>
      </w:pPr>
      <w:r>
        <w:t xml:space="preserve">                "</w:t>
      </w:r>
      <w:proofErr w:type="spellStart"/>
      <w:r>
        <w:t>hierarchyInfo</w:t>
      </w:r>
      <w:proofErr w:type="spellEnd"/>
      <w:r>
        <w:t>": [</w:t>
      </w:r>
    </w:p>
    <w:p w14:paraId="263CB2A9" w14:textId="77777777" w:rsidR="00C6758A" w:rsidRDefault="00C6758A" w:rsidP="00C6758A">
      <w:pPr>
        <w:spacing w:after="0"/>
      </w:pPr>
      <w:r>
        <w:t xml:space="preserve">                    {</w:t>
      </w:r>
    </w:p>
    <w:p w14:paraId="019ECAA6" w14:textId="77777777" w:rsidR="00C6758A" w:rsidRDefault="00C6758A" w:rsidP="00C6758A">
      <w:pPr>
        <w:spacing w:after="0"/>
      </w:pPr>
      <w:r>
        <w:t xml:space="preserve">                        "</w:t>
      </w:r>
      <w:proofErr w:type="spellStart"/>
      <w:r>
        <w:t>guid</w:t>
      </w:r>
      <w:proofErr w:type="spellEnd"/>
      <w:r>
        <w:t>": "e897f0e4-1fa5-4eb6-b753-ae8d6b2d627b",</w:t>
      </w:r>
    </w:p>
    <w:p w14:paraId="43D10032" w14:textId="77777777" w:rsidR="00C6758A" w:rsidRDefault="00C6758A" w:rsidP="00C6758A">
      <w:pPr>
        <w:spacing w:after="0"/>
      </w:pPr>
      <w:r>
        <w:t xml:space="preserve">                        "typeName": "</w:t>
      </w:r>
      <w:proofErr w:type="spellStart"/>
      <w:r>
        <w:t>AtlasGlossaryTerm</w:t>
      </w:r>
      <w:proofErr w:type="spellEnd"/>
      <w:r>
        <w:t>",</w:t>
      </w:r>
    </w:p>
    <w:p w14:paraId="4401595A" w14:textId="77777777" w:rsidR="00C6758A" w:rsidRDefault="00C6758A" w:rsidP="00C6758A">
      <w:pPr>
        <w:spacing w:after="0"/>
      </w:pPr>
      <w:r>
        <w:t xml:space="preserve">                        "properties": {</w:t>
      </w:r>
    </w:p>
    <w:p w14:paraId="02CDB92D" w14:textId="77777777" w:rsidR="00C6758A" w:rsidRDefault="00C6758A" w:rsidP="00C6758A">
      <w:pPr>
        <w:spacing w:after="0"/>
      </w:pPr>
      <w:r>
        <w:t xml:space="preserve">                            "</w:t>
      </w:r>
      <w:proofErr w:type="spellStart"/>
      <w:r>
        <w:t>nickName</w:t>
      </w:r>
      <w:proofErr w:type="spellEnd"/>
      <w:r>
        <w:t>": "Windchill"</w:t>
      </w:r>
    </w:p>
    <w:p w14:paraId="2945A0E8" w14:textId="77777777" w:rsidR="00C6758A" w:rsidRDefault="00C6758A" w:rsidP="00C6758A">
      <w:pPr>
        <w:spacing w:after="0"/>
      </w:pPr>
      <w:r>
        <w:t xml:space="preserve">                        }</w:t>
      </w:r>
    </w:p>
    <w:p w14:paraId="6F3AA88A" w14:textId="77777777" w:rsidR="00C6758A" w:rsidRDefault="00C6758A" w:rsidP="00C6758A">
      <w:pPr>
        <w:spacing w:after="0"/>
      </w:pPr>
      <w:r>
        <w:t xml:space="preserve">                    }</w:t>
      </w:r>
    </w:p>
    <w:p w14:paraId="3860B92F" w14:textId="77777777" w:rsidR="00C6758A" w:rsidRDefault="00C6758A" w:rsidP="00C6758A">
      <w:pPr>
        <w:spacing w:after="0"/>
      </w:pPr>
      <w:r>
        <w:t xml:space="preserve">                ],                              </w:t>
      </w:r>
    </w:p>
    <w:p w14:paraId="71AD0E12" w14:textId="77777777" w:rsidR="00C6758A" w:rsidRDefault="00C6758A" w:rsidP="00C6758A">
      <w:pPr>
        <w:spacing w:after="0"/>
      </w:pPr>
      <w:r>
        <w:t xml:space="preserve">                "</w:t>
      </w:r>
      <w:proofErr w:type="spellStart"/>
      <w:r>
        <w:t>displayText</w:t>
      </w:r>
      <w:proofErr w:type="spellEnd"/>
      <w:r>
        <w:t xml:space="preserve">": "Windchill",               </w:t>
      </w:r>
    </w:p>
    <w:p w14:paraId="1701CC1E" w14:textId="77777777" w:rsidR="00C6758A" w:rsidRDefault="00C6758A" w:rsidP="00C6758A">
      <w:pPr>
        <w:spacing w:after="0"/>
      </w:pPr>
      <w:r>
        <w:t xml:space="preserve">            },           </w:t>
      </w:r>
    </w:p>
    <w:p w14:paraId="3B004CE0" w14:textId="77777777" w:rsidR="00C6758A" w:rsidRDefault="00C6758A" w:rsidP="00C6758A">
      <w:pPr>
        <w:spacing w:after="0"/>
      </w:pPr>
      <w:r>
        <w:t xml:space="preserve">        }</w:t>
      </w:r>
    </w:p>
    <w:p w14:paraId="15920D23" w14:textId="77777777" w:rsidR="00C6758A" w:rsidRDefault="00C6758A" w:rsidP="00C6758A">
      <w:pPr>
        <w:spacing w:after="0"/>
      </w:pPr>
      <w:r>
        <w:t xml:space="preserve">    }</w:t>
      </w:r>
    </w:p>
    <w:p w14:paraId="1BFEF782" w14:textId="1F0EB070" w:rsidR="00746E6A" w:rsidRDefault="00C6758A" w:rsidP="00312C49">
      <w:pPr>
        <w:spacing w:after="360"/>
      </w:pPr>
      <w:r>
        <w:t>}</w:t>
      </w:r>
    </w:p>
    <w:p w14:paraId="2C61FC0B" w14:textId="77777777" w:rsidR="00FE185E" w:rsidRPr="00FE185E" w:rsidRDefault="00FE185E" w:rsidP="00144E07">
      <w:pPr>
        <w:pStyle w:val="Heading4"/>
      </w:pPr>
      <w:bookmarkStart w:id="151" w:name="OLE_LINK32"/>
      <w:bookmarkStart w:id="152" w:name="OLE_LINK36"/>
      <w:r w:rsidRPr="00FE185E">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154"/>
        <w:gridCol w:w="4920"/>
        <w:gridCol w:w="5886"/>
      </w:tblGrid>
      <w:tr w:rsidR="00FE185E" w:rsidRPr="00FE185E" w14:paraId="69AFF2D5" w14:textId="77777777" w:rsidTr="00312C49">
        <w:trPr>
          <w:trHeight w:val="124"/>
        </w:trPr>
        <w:tc>
          <w:tcPr>
            <w:tcW w:w="8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0EECD1" w14:textId="77777777" w:rsidR="00FE185E" w:rsidRPr="00FE185E" w:rsidRDefault="00FE185E" w:rsidP="00312C49">
            <w:r w:rsidRPr="00FE185E">
              <w:t>Operation name</w:t>
            </w:r>
          </w:p>
        </w:tc>
        <w:tc>
          <w:tcPr>
            <w:tcW w:w="1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59FD7F4" w14:textId="77777777" w:rsidR="00FE185E" w:rsidRPr="00FE185E" w:rsidRDefault="00FE185E" w:rsidP="00312C49">
            <w:r w:rsidRPr="00FE185E">
              <w:t>Query</w:t>
            </w:r>
          </w:p>
        </w:tc>
        <w:tc>
          <w:tcPr>
            <w:tcW w:w="2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2C972A" w14:textId="77777777" w:rsidR="00FE185E" w:rsidRPr="00FE185E" w:rsidRDefault="00FE185E" w:rsidP="00312C49">
            <w:r w:rsidRPr="00FE185E">
              <w:t>Variable</w:t>
            </w:r>
          </w:p>
        </w:tc>
      </w:tr>
      <w:tr w:rsidR="00FE185E" w:rsidRPr="00FE185E" w14:paraId="194845BF" w14:textId="77777777" w:rsidTr="00312C49">
        <w:trPr>
          <w:trHeight w:val="1887"/>
        </w:trPr>
        <w:tc>
          <w:tcPr>
            <w:tcW w:w="8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3C7A6" w14:textId="77777777" w:rsidR="00FE185E" w:rsidRPr="00FE185E" w:rsidRDefault="00FE185E" w:rsidP="00144E07">
            <w:pPr>
              <w:rPr>
                <w:rFonts w:ascii="Consolas" w:hAnsi="Consolas"/>
              </w:rPr>
            </w:pPr>
            <w:proofErr w:type="spellStart"/>
            <w:r w:rsidRPr="00FE185E">
              <w:rPr>
                <w:rFonts w:ascii="Consolas" w:hAnsi="Consolas"/>
              </w:rPr>
              <w:t>purviewBulkEntities</w:t>
            </w:r>
            <w:proofErr w:type="spellEnd"/>
          </w:p>
        </w:tc>
        <w:tc>
          <w:tcPr>
            <w:tcW w:w="1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EDEDC" w14:textId="77777777" w:rsidR="00FE185E" w:rsidRPr="00FE185E" w:rsidRDefault="00FE185E" w:rsidP="00144E07">
            <w:pPr>
              <w:rPr>
                <w:rFonts w:ascii="Consolas" w:hAnsi="Consolas"/>
              </w:rPr>
            </w:pPr>
            <w:r w:rsidRPr="00FE185E">
              <w:rPr>
                <w:rFonts w:ascii="Consolas" w:hAnsi="Consolas"/>
              </w:rPr>
              <w:t xml:space="preserve">query </w:t>
            </w:r>
            <w:proofErr w:type="spellStart"/>
            <w:r w:rsidRPr="00FE185E">
              <w:rPr>
                <w:rFonts w:ascii="Consolas" w:hAnsi="Consolas"/>
              </w:rPr>
              <w:t>purviewBulkEntities</w:t>
            </w:r>
            <w:proofErr w:type="spellEnd"/>
            <w:r w:rsidRPr="00FE185E">
              <w:rPr>
                <w:rFonts w:ascii="Consolas" w:hAnsi="Consolas"/>
              </w:rPr>
              <w:t>($</w:t>
            </w:r>
            <w:proofErr w:type="spellStart"/>
            <w:r w:rsidRPr="00FE185E">
              <w:rPr>
                <w:rFonts w:ascii="Consolas" w:hAnsi="Consolas"/>
              </w:rPr>
              <w:t>guid</w:t>
            </w:r>
            <w:proofErr w:type="spellEnd"/>
            <w:r w:rsidRPr="00FE185E">
              <w:rPr>
                <w:rFonts w:ascii="Consolas" w:hAnsi="Consolas"/>
              </w:rPr>
              <w:t>: String!) {</w:t>
            </w:r>
          </w:p>
          <w:p w14:paraId="5F885032" w14:textId="77777777" w:rsidR="00FE185E" w:rsidRPr="00FE185E" w:rsidRDefault="00FE185E" w:rsidP="00144E07">
            <w:pPr>
              <w:rPr>
                <w:rFonts w:ascii="Consolas" w:hAnsi="Consolas"/>
              </w:rPr>
            </w:pPr>
            <w:r w:rsidRPr="00FE185E">
              <w:rPr>
                <w:rFonts w:ascii="Consolas" w:hAnsi="Consolas"/>
              </w:rPr>
              <w:t xml:space="preserve">            </w:t>
            </w:r>
            <w:proofErr w:type="spellStart"/>
            <w:r w:rsidRPr="00FE185E">
              <w:rPr>
                <w:rFonts w:ascii="Consolas" w:hAnsi="Consolas"/>
              </w:rPr>
              <w:t>purviewBulkEntities</w:t>
            </w:r>
            <w:proofErr w:type="spellEnd"/>
            <w:r w:rsidRPr="00FE185E">
              <w:rPr>
                <w:rFonts w:ascii="Consolas" w:hAnsi="Consolas"/>
              </w:rPr>
              <w:t>(</w:t>
            </w:r>
            <w:proofErr w:type="spellStart"/>
            <w:r w:rsidRPr="00FE185E">
              <w:rPr>
                <w:rFonts w:ascii="Consolas" w:hAnsi="Consolas"/>
              </w:rPr>
              <w:t>guid</w:t>
            </w:r>
            <w:proofErr w:type="spellEnd"/>
            <w:r w:rsidRPr="00FE185E">
              <w:rPr>
                <w:rFonts w:ascii="Consolas" w:hAnsi="Consolas"/>
              </w:rPr>
              <w:t>: $</w:t>
            </w:r>
            <w:proofErr w:type="spellStart"/>
            <w:r w:rsidRPr="00FE185E">
              <w:rPr>
                <w:rFonts w:ascii="Consolas" w:hAnsi="Consolas"/>
              </w:rPr>
              <w:t>guid</w:t>
            </w:r>
            <w:proofErr w:type="spellEnd"/>
            <w:r w:rsidRPr="00FE185E">
              <w:rPr>
                <w:rFonts w:ascii="Consolas" w:hAnsi="Consolas"/>
              </w:rPr>
              <w:t>) {</w:t>
            </w:r>
          </w:p>
          <w:p w14:paraId="0B7989CD" w14:textId="77777777" w:rsidR="00FE185E" w:rsidRPr="00FE185E" w:rsidRDefault="00FE185E" w:rsidP="00144E07">
            <w:pPr>
              <w:rPr>
                <w:rFonts w:ascii="Consolas" w:hAnsi="Consolas"/>
              </w:rPr>
            </w:pPr>
            <w:r w:rsidRPr="00FE185E">
              <w:rPr>
                <w:rFonts w:ascii="Consolas" w:hAnsi="Consolas"/>
              </w:rPr>
              <w:t xml:space="preserve">              entity</w:t>
            </w:r>
          </w:p>
          <w:p w14:paraId="50A825B5" w14:textId="77777777" w:rsidR="00FE185E" w:rsidRPr="00FE185E" w:rsidRDefault="00FE185E" w:rsidP="00144E07">
            <w:pPr>
              <w:rPr>
                <w:rFonts w:ascii="Consolas" w:hAnsi="Consolas"/>
              </w:rPr>
            </w:pPr>
            <w:r w:rsidRPr="00FE185E">
              <w:rPr>
                <w:rFonts w:ascii="Consolas" w:hAnsi="Consolas"/>
              </w:rPr>
              <w:t xml:space="preserve">            }</w:t>
            </w:r>
          </w:p>
          <w:p w14:paraId="5DBB7F59" w14:textId="77777777" w:rsidR="00FE185E" w:rsidRPr="00FE185E" w:rsidRDefault="00FE185E" w:rsidP="00144E07">
            <w:pPr>
              <w:rPr>
                <w:rFonts w:ascii="Consolas" w:hAnsi="Consolas"/>
              </w:rPr>
            </w:pPr>
            <w:r w:rsidRPr="00FE185E">
              <w:rPr>
                <w:rFonts w:ascii="Consolas" w:hAnsi="Consolas"/>
              </w:rPr>
              <w:t xml:space="preserve">          }</w:t>
            </w:r>
          </w:p>
        </w:tc>
        <w:tc>
          <w:tcPr>
            <w:tcW w:w="2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115710" w14:textId="77777777" w:rsidR="00FE185E" w:rsidRPr="00FE185E" w:rsidRDefault="00FE185E" w:rsidP="00144E07">
            <w:pPr>
              <w:rPr>
                <w:rFonts w:ascii="Consolas" w:hAnsi="Consolas"/>
              </w:rPr>
            </w:pPr>
            <w:r w:rsidRPr="00FE185E">
              <w:rPr>
                <w:rFonts w:ascii="Consolas" w:hAnsi="Consolas"/>
              </w:rPr>
              <w:t>variables: {</w:t>
            </w:r>
          </w:p>
          <w:p w14:paraId="1D4609EF" w14:textId="77777777" w:rsidR="00FE185E" w:rsidRPr="00FE185E" w:rsidRDefault="00FE185E" w:rsidP="00144E07">
            <w:pPr>
              <w:rPr>
                <w:rFonts w:ascii="Consolas" w:hAnsi="Consolas"/>
              </w:rPr>
            </w:pPr>
            <w:r w:rsidRPr="00FE185E">
              <w:rPr>
                <w:rFonts w:ascii="Consolas" w:hAnsi="Consolas"/>
              </w:rPr>
              <w:t>"guid":"e897f0e4-1fa5-4eb6-b753-ae8d6b2d627b"</w:t>
            </w:r>
          </w:p>
          <w:p w14:paraId="22F7D8E3" w14:textId="77777777" w:rsidR="00FE185E" w:rsidRPr="00FE185E" w:rsidRDefault="00FE185E" w:rsidP="00144E07">
            <w:pPr>
              <w:rPr>
                <w:rFonts w:ascii="Consolas" w:hAnsi="Consolas"/>
              </w:rPr>
            </w:pPr>
            <w:r w:rsidRPr="00FE185E">
              <w:rPr>
                <w:rFonts w:ascii="Consolas" w:hAnsi="Consolas"/>
              </w:rPr>
              <w:t xml:space="preserve"> },</w:t>
            </w:r>
          </w:p>
        </w:tc>
      </w:tr>
    </w:tbl>
    <w:p w14:paraId="04A87C98" w14:textId="77777777" w:rsidR="00FE185E" w:rsidRPr="00FE185E" w:rsidRDefault="00FE185E" w:rsidP="00FE185E">
      <w:pPr>
        <w:pStyle w:val="Heading3"/>
        <w:sectPr w:rsidR="00FE185E" w:rsidRPr="00FE185E" w:rsidSect="00FE185E">
          <w:pgSz w:w="15840" w:h="15840" w:orient="landscape"/>
          <w:pgMar w:top="1440" w:right="1440" w:bottom="1440" w:left="1440" w:header="720" w:footer="720" w:gutter="0"/>
          <w:cols w:space="720"/>
        </w:sectPr>
      </w:pPr>
    </w:p>
    <w:p w14:paraId="5C6691C0" w14:textId="08CF03FA" w:rsidR="00A37E41" w:rsidRPr="00981208" w:rsidRDefault="00A37E41" w:rsidP="00252ABE">
      <w:pPr>
        <w:pStyle w:val="Heading3"/>
      </w:pPr>
      <w:bookmarkStart w:id="153" w:name="_Toc220931953"/>
      <w:r w:rsidRPr="00734079">
        <w:lastRenderedPageBreak/>
        <w:t xml:space="preserve">POST </w:t>
      </w:r>
      <w:r w:rsidR="00A7204F">
        <w:t>-</w:t>
      </w:r>
      <w:r w:rsidRPr="00734079">
        <w:t xml:space="preserve"> Asset Glossary </w:t>
      </w:r>
      <w:bookmarkStart w:id="154" w:name="OLE_LINK103"/>
      <w:r w:rsidRPr="00734079">
        <w:t xml:space="preserve">Terms </w:t>
      </w:r>
      <w:bookmarkEnd w:id="154"/>
      <w:r w:rsidR="007B22D7" w:rsidRPr="00734079">
        <w:t>C</w:t>
      </w:r>
      <w:r w:rsidRPr="00734079">
        <w:t xml:space="preserve">atalog </w:t>
      </w:r>
      <w:r w:rsidR="007B22D7" w:rsidRPr="00734079">
        <w:t>A</w:t>
      </w:r>
      <w:r w:rsidRPr="00734079">
        <w:t xml:space="preserve">ssets </w:t>
      </w:r>
      <w:r w:rsidR="007B22D7" w:rsidRPr="00734079">
        <w:t>C</w:t>
      </w:r>
      <w:r w:rsidRPr="00734079">
        <w:t>ount Details</w:t>
      </w:r>
      <w:bookmarkEnd w:id="153"/>
    </w:p>
    <w:p w14:paraId="65F26A42" w14:textId="474309F8" w:rsidR="00A37E41" w:rsidRPr="00F97619" w:rsidRDefault="00A37E41" w:rsidP="00F97619">
      <w:r w:rsidRPr="00F97619">
        <w:t>The POST asset glossary term</w:t>
      </w:r>
      <w:r w:rsidR="00A7204F" w:rsidRPr="00F97619">
        <w:t>'</w:t>
      </w:r>
      <w:r w:rsidRPr="00F97619">
        <w:t xml:space="preserve">s catalog assets count details are part of the Data Catalog. This microservice is a POST call to the Query </w:t>
      </w:r>
      <w:r w:rsidR="0037549D" w:rsidRPr="00F97619">
        <w:t>Engine</w:t>
      </w:r>
      <w:r w:rsidRPr="00F97619">
        <w:t xml:space="preserve"> server hosted at the </w:t>
      </w:r>
      <w:r w:rsidR="0037549D" w:rsidRPr="00F97619">
        <w:t>backend</w:t>
      </w:r>
      <w:r w:rsidRPr="00F97619">
        <w:t xml:space="preserve"> to get details of </w:t>
      </w:r>
      <w:r w:rsidR="00935B51" w:rsidRPr="00F97619">
        <w:t xml:space="preserve">the </w:t>
      </w:r>
      <w:r w:rsidRPr="00F97619">
        <w:t>glossary term</w:t>
      </w:r>
      <w:r w:rsidR="00A7204F" w:rsidRPr="00F97619">
        <w:t>'</w:t>
      </w:r>
      <w:r w:rsidRPr="00F97619">
        <w:t>s catalog assets count.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600B1B" w14:paraId="2C0EEFF5"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58F2E3" w14:textId="77777777" w:rsidR="00600B1B" w:rsidRDefault="00600B1B" w:rsidP="007D3F7D">
            <w:pPr>
              <w:spacing w:after="0"/>
              <w:jc w:val="left"/>
            </w:pPr>
            <w:bookmarkStart w:id="155" w:name="OLE_LINK60"/>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AC4DB" w14:textId="43E5A87D" w:rsidR="00600B1B" w:rsidRDefault="00600B1B" w:rsidP="007D3F7D">
            <w:pPr>
              <w:spacing w:after="0"/>
              <w:jc w:val="left"/>
            </w:pPr>
            <w:r>
              <w:t>HTTPS</w:t>
            </w:r>
          </w:p>
        </w:tc>
      </w:tr>
      <w:tr w:rsidR="00600B1B" w14:paraId="12F28568"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186125" w14:textId="3F9B85F2" w:rsidR="00600B1B" w:rsidRDefault="00600B1B"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3ABCC" w14:textId="77777777" w:rsidR="00600B1B" w:rsidRDefault="00600B1B" w:rsidP="007D3F7D">
            <w:pPr>
              <w:spacing w:after="0"/>
              <w:jc w:val="left"/>
            </w:pPr>
            <w:hyperlink r:id="rId53" w:history="1">
              <w:r>
                <w:rPr>
                  <w:rStyle w:val="Hyperlink"/>
                </w:rPr>
                <w:t>https://ix-dev-apimgmt.azure-api.net/query-engine-api?subscription-key=**************</w:t>
              </w:r>
            </w:hyperlink>
            <w:r>
              <w:t xml:space="preserve"> </w:t>
            </w:r>
          </w:p>
        </w:tc>
      </w:tr>
      <w:tr w:rsidR="00600B1B" w14:paraId="27B19B6B"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CF4A784" w14:textId="5C5C4685" w:rsidR="00600B1B" w:rsidRDefault="00600B1B" w:rsidP="007D3F7D">
            <w:pPr>
              <w:spacing w:after="0"/>
              <w:jc w:val="left"/>
            </w:pPr>
            <w:r>
              <w:t>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B70C2" w14:textId="5C7D8E90" w:rsidR="00600B1B" w:rsidRDefault="00600B1B" w:rsidP="007D3F7D">
            <w:pPr>
              <w:spacing w:after="0"/>
              <w:jc w:val="left"/>
            </w:pPr>
            <w:r>
              <w:t>POST</w:t>
            </w:r>
          </w:p>
        </w:tc>
      </w:tr>
      <w:tr w:rsidR="00600B1B" w14:paraId="59F3CEB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A422A6" w14:textId="77777777" w:rsidR="00600B1B" w:rsidRDefault="00600B1B"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21EC9" w14:textId="77777777" w:rsidR="00600B1B" w:rsidRDefault="00600B1B" w:rsidP="007D3F7D">
            <w:pPr>
              <w:spacing w:after="0"/>
              <w:jc w:val="left"/>
            </w:pPr>
            <w:r>
              <w:t>application / json</w:t>
            </w:r>
          </w:p>
        </w:tc>
      </w:tr>
      <w:tr w:rsidR="00600B1B" w14:paraId="58491A73"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4F6B65" w14:textId="77777777" w:rsidR="00600B1B" w:rsidRDefault="00600B1B"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8051D" w14:textId="77777777" w:rsidR="00600B1B" w:rsidRDefault="00600B1B" w:rsidP="007D3F7D">
            <w:pPr>
              <w:spacing w:after="0"/>
              <w:jc w:val="left"/>
            </w:pPr>
            <w:r>
              <w:t>Query Parameter: Subscription-key of the application (example, query engine)</w:t>
            </w:r>
          </w:p>
        </w:tc>
      </w:tr>
      <w:tr w:rsidR="00BE6FCB" w14:paraId="06018254"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7ECA128" w14:textId="2CD63AB1" w:rsidR="00BE6FCB" w:rsidRDefault="00BE6FCB"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EF4A48" w14:textId="0DEBBD13" w:rsidR="00BE6FCB" w:rsidRDefault="00BE6FCB" w:rsidP="007D3F7D">
            <w:pPr>
              <w:spacing w:after="0"/>
              <w:jc w:val="left"/>
            </w:pPr>
            <w:hyperlink r:id="rId54" w:history="1">
              <w:r w:rsidRPr="00BE6FCB">
                <w:rPr>
                  <w:rStyle w:val="Hyperlink"/>
                </w:rPr>
                <w:t>Link</w:t>
              </w:r>
            </w:hyperlink>
          </w:p>
        </w:tc>
      </w:tr>
    </w:tbl>
    <w:bookmarkEnd w:id="155"/>
    <w:p w14:paraId="554E7EBD" w14:textId="77777777" w:rsidR="00F826E8" w:rsidRPr="00F826E8" w:rsidRDefault="00F826E8" w:rsidP="00A96D19">
      <w:pPr>
        <w:pStyle w:val="Heading4"/>
      </w:pPr>
      <w:r w:rsidRPr="00F826E8">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002"/>
        <w:gridCol w:w="5238"/>
        <w:gridCol w:w="1680"/>
        <w:gridCol w:w="2040"/>
      </w:tblGrid>
      <w:tr w:rsidR="00A37E41" w:rsidRPr="00981208" w14:paraId="52E89A9C" w14:textId="77777777" w:rsidTr="00F97619">
        <w:trPr>
          <w:trHeight w:val="315"/>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8B1F89" w14:textId="77777777" w:rsidR="00A37E41" w:rsidRPr="00981208" w:rsidRDefault="00A37E41" w:rsidP="007D3F7D">
            <w:pPr>
              <w:spacing w:after="0"/>
              <w:jc w:val="left"/>
            </w:pPr>
            <w:r w:rsidRPr="00981208">
              <w:t>Parameter</w:t>
            </w:r>
          </w:p>
        </w:tc>
        <w:tc>
          <w:tcPr>
            <w:tcW w:w="20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45918A" w14:textId="77777777" w:rsidR="00A37E41" w:rsidRPr="00981208" w:rsidRDefault="00A37E41" w:rsidP="007D3F7D">
            <w:pPr>
              <w:spacing w:after="0"/>
              <w:jc w:val="left"/>
            </w:pPr>
            <w:r w:rsidRPr="00981208">
              <w:t>Description</w:t>
            </w:r>
          </w:p>
        </w:tc>
        <w:tc>
          <w:tcPr>
            <w:tcW w:w="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ED2042" w14:textId="77777777" w:rsidR="00A37E41" w:rsidRPr="00981208" w:rsidRDefault="00A37E41" w:rsidP="007D3F7D">
            <w:pPr>
              <w:spacing w:after="0"/>
              <w:jc w:val="left"/>
            </w:pPr>
            <w:r w:rsidRPr="00981208">
              <w:t>M/O*</w:t>
            </w:r>
          </w:p>
        </w:tc>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FB39E3" w14:textId="77777777" w:rsidR="00A37E41" w:rsidRPr="00981208" w:rsidRDefault="00A37E41" w:rsidP="007D3F7D">
            <w:pPr>
              <w:spacing w:after="0"/>
              <w:jc w:val="left"/>
            </w:pPr>
            <w:r w:rsidRPr="00981208">
              <w:t>Type</w:t>
            </w:r>
          </w:p>
        </w:tc>
      </w:tr>
      <w:tr w:rsidR="00A37E41" w:rsidRPr="00981208" w14:paraId="6E20835A" w14:textId="77777777" w:rsidTr="00F97619">
        <w:trPr>
          <w:trHeight w:val="219"/>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02C70" w14:textId="77777777" w:rsidR="00A37E41" w:rsidRPr="00981208" w:rsidRDefault="00A37E41" w:rsidP="007D3F7D">
            <w:pPr>
              <w:spacing w:after="0"/>
              <w:jc w:val="left"/>
            </w:pPr>
            <w:r w:rsidRPr="00981208">
              <w:t>Authorization</w:t>
            </w:r>
          </w:p>
        </w:tc>
        <w:tc>
          <w:tcPr>
            <w:tcW w:w="20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358F65" w14:textId="77777777" w:rsidR="00A37E41" w:rsidRPr="00981208" w:rsidRDefault="00A37E41" w:rsidP="007D3F7D">
            <w:pPr>
              <w:spacing w:after="0"/>
              <w:jc w:val="left"/>
            </w:pPr>
            <w:r w:rsidRPr="00981208">
              <w:t>Token acquired from Azure B2C based on the user credentials for further API calls.</w:t>
            </w:r>
          </w:p>
        </w:tc>
        <w:tc>
          <w:tcPr>
            <w:tcW w:w="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ACCD6" w14:textId="77777777" w:rsidR="00A37E41" w:rsidRPr="00981208" w:rsidRDefault="00A37E41" w:rsidP="007D3F7D">
            <w:pPr>
              <w:spacing w:after="0"/>
              <w:jc w:val="left"/>
            </w:pPr>
            <w:r w:rsidRPr="00981208">
              <w:t>M</w:t>
            </w:r>
          </w:p>
        </w:tc>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2121F6" w14:textId="77777777" w:rsidR="00A37E41" w:rsidRPr="00981208" w:rsidRDefault="00A37E41" w:rsidP="007D3F7D">
            <w:pPr>
              <w:spacing w:after="0"/>
              <w:jc w:val="left"/>
            </w:pPr>
            <w:r w:rsidRPr="00981208">
              <w:t>String</w:t>
            </w:r>
          </w:p>
        </w:tc>
      </w:tr>
      <w:tr w:rsidR="00A37E41" w:rsidRPr="00981208" w14:paraId="576C595E" w14:textId="77777777" w:rsidTr="00F97619">
        <w:trPr>
          <w:trHeight w:val="45"/>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BFB3E" w14:textId="77777777" w:rsidR="00A37E41" w:rsidRPr="00981208" w:rsidRDefault="00A37E41" w:rsidP="007D3F7D">
            <w:pPr>
              <w:spacing w:after="0"/>
              <w:jc w:val="left"/>
            </w:pPr>
            <w:r w:rsidRPr="00981208">
              <w:t>Content-Type</w:t>
            </w:r>
          </w:p>
        </w:tc>
        <w:tc>
          <w:tcPr>
            <w:tcW w:w="20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C27AED" w14:textId="7729A8E2" w:rsidR="00A37E41" w:rsidRPr="00981208" w:rsidRDefault="00A37E41" w:rsidP="007D3F7D">
            <w:pPr>
              <w:spacing w:after="0"/>
              <w:jc w:val="left"/>
            </w:pPr>
            <w:r w:rsidRPr="00981208">
              <w:t xml:space="preserve">Length of content. </w:t>
            </w:r>
          </w:p>
        </w:tc>
        <w:tc>
          <w:tcPr>
            <w:tcW w:w="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F2A440" w14:textId="77777777" w:rsidR="00A37E41" w:rsidRPr="00981208" w:rsidRDefault="00A37E41" w:rsidP="007D3F7D">
            <w:pPr>
              <w:spacing w:after="0"/>
              <w:jc w:val="left"/>
            </w:pPr>
            <w:r w:rsidRPr="00981208">
              <w:t>M</w:t>
            </w:r>
          </w:p>
        </w:tc>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93F009" w14:textId="77777777" w:rsidR="00A37E41" w:rsidRPr="00981208" w:rsidRDefault="00A37E41" w:rsidP="007D3F7D">
            <w:pPr>
              <w:spacing w:after="0"/>
              <w:jc w:val="left"/>
            </w:pPr>
            <w:r w:rsidRPr="00981208">
              <w:t>String</w:t>
            </w:r>
          </w:p>
        </w:tc>
      </w:tr>
    </w:tbl>
    <w:p w14:paraId="04849BFF" w14:textId="77777777" w:rsidR="00A37E41" w:rsidRPr="00981208" w:rsidRDefault="00A37E41" w:rsidP="00A37E41">
      <w:pPr>
        <w:spacing w:after="0"/>
      </w:pPr>
      <w:r w:rsidRPr="00981208">
        <w:t xml:space="preserve"> *Mandatory / Optional</w:t>
      </w:r>
    </w:p>
    <w:p w14:paraId="4C6C0837" w14:textId="6511815D" w:rsidR="00A37E41" w:rsidRPr="00981208" w:rsidRDefault="00734197"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8F07BB" w14:paraId="66B57310" w14:textId="77777777" w:rsidTr="00734197">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AC48B7" w14:textId="77777777" w:rsidR="008F07BB" w:rsidRDefault="008F07BB" w:rsidP="007D3F7D">
            <w:pPr>
              <w:spacing w:after="0"/>
              <w:jc w:val="left"/>
            </w:pPr>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6E4556" w14:textId="77777777" w:rsidR="008F07BB" w:rsidRDefault="008F07BB"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66B835" w14:textId="77777777" w:rsidR="008F07BB" w:rsidRDefault="008F07BB" w:rsidP="007D3F7D">
            <w:pPr>
              <w:spacing w:after="0"/>
              <w:jc w:val="left"/>
            </w:pPr>
            <w:r>
              <w:t>Type</w:t>
            </w:r>
          </w:p>
        </w:tc>
      </w:tr>
      <w:tr w:rsidR="008F07BB" w14:paraId="2581D9C4" w14:textId="77777777" w:rsidTr="0073419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C144A" w14:textId="77777777" w:rsidR="008F07BB" w:rsidRDefault="008F07BB"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32ECE" w14:textId="77777777" w:rsidR="008F07BB" w:rsidRDefault="008F07BB"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D75919" w14:textId="77777777" w:rsidR="008F07BB" w:rsidRDefault="008F07BB" w:rsidP="007D3F7D">
            <w:pPr>
              <w:spacing w:after="0"/>
              <w:jc w:val="left"/>
            </w:pPr>
            <w:r>
              <w:t>String</w:t>
            </w:r>
          </w:p>
        </w:tc>
      </w:tr>
      <w:tr w:rsidR="008F07BB" w14:paraId="629F3DB9" w14:textId="77777777" w:rsidTr="0073419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8C0B33" w14:textId="77777777" w:rsidR="008F07BB" w:rsidRDefault="008F07BB"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65294" w14:textId="77777777" w:rsidR="008F07BB" w:rsidRDefault="008F07BB"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AFAAB" w14:textId="77777777" w:rsidR="008F07BB" w:rsidRDefault="008F07BB" w:rsidP="007D3F7D">
            <w:pPr>
              <w:spacing w:after="0"/>
              <w:jc w:val="left"/>
            </w:pPr>
            <w:r>
              <w:t>String</w:t>
            </w:r>
          </w:p>
        </w:tc>
      </w:tr>
      <w:tr w:rsidR="008F07BB" w14:paraId="5A51746D" w14:textId="77777777" w:rsidTr="0073419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FC69D" w14:textId="77777777" w:rsidR="008F07BB" w:rsidRDefault="008F07BB"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4337CD" w14:textId="77777777" w:rsidR="008F07BB" w:rsidRDefault="008F07BB"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C060E1" w14:textId="77777777" w:rsidR="008F07BB" w:rsidRDefault="008F07BB" w:rsidP="007D3F7D">
            <w:pPr>
              <w:spacing w:after="0"/>
              <w:jc w:val="left"/>
            </w:pPr>
            <w:r>
              <w:t>Datetime</w:t>
            </w:r>
          </w:p>
        </w:tc>
      </w:tr>
      <w:tr w:rsidR="008F07BB" w14:paraId="6E68D1CC" w14:textId="77777777" w:rsidTr="0073419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EC5E88" w14:textId="77777777" w:rsidR="008F07BB" w:rsidRDefault="008F07BB"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F32E38" w14:textId="77777777" w:rsidR="008F07BB" w:rsidRDefault="008F07BB"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40F7A3" w14:textId="77777777" w:rsidR="008F07BB" w:rsidRDefault="008F07BB" w:rsidP="007D3F7D">
            <w:pPr>
              <w:spacing w:after="0"/>
              <w:jc w:val="left"/>
            </w:pPr>
            <w:r>
              <w:t>Bytes</w:t>
            </w:r>
          </w:p>
        </w:tc>
      </w:tr>
    </w:tbl>
    <w:p w14:paraId="25E2E401" w14:textId="22378E2D" w:rsidR="008F07BB" w:rsidRPr="00981208" w:rsidRDefault="00734197"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A37E41" w:rsidRPr="00981208" w14:paraId="5D4B5605" w14:textId="77777777" w:rsidTr="00734197">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D4BA27" w14:textId="77777777" w:rsidR="00A37E41" w:rsidRPr="00734197" w:rsidRDefault="00A37E41" w:rsidP="007D3F7D">
            <w:pPr>
              <w:spacing w:after="0"/>
              <w:jc w:val="left"/>
              <w:rPr>
                <w:color w:val="000000" w:themeColor="text1"/>
                <w:sz w:val="18"/>
                <w:szCs w:val="18"/>
              </w:rPr>
            </w:pPr>
            <w:r w:rsidRPr="00734197">
              <w:rPr>
                <w:color w:val="000000" w:themeColor="text1"/>
                <w:sz w:val="18"/>
                <w:szCs w:val="18"/>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F641E9" w14:textId="77777777" w:rsidR="00A37E41" w:rsidRPr="00734197" w:rsidRDefault="00A37E41" w:rsidP="007D3F7D">
            <w:pPr>
              <w:spacing w:after="0"/>
              <w:jc w:val="left"/>
              <w:rPr>
                <w:color w:val="000000" w:themeColor="text1"/>
                <w:sz w:val="18"/>
                <w:szCs w:val="18"/>
              </w:rPr>
            </w:pPr>
            <w:r w:rsidRPr="00734197">
              <w:rPr>
                <w:color w:val="000000" w:themeColor="text1"/>
                <w:sz w:val="18"/>
                <w:szCs w:val="18"/>
              </w:rPr>
              <w:t>Result Description</w:t>
            </w:r>
          </w:p>
        </w:tc>
      </w:tr>
      <w:tr w:rsidR="00A37E41" w:rsidRPr="00981208" w14:paraId="3D671400"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2FD782" w14:textId="77777777" w:rsidR="00A37E41" w:rsidRPr="00981208" w:rsidRDefault="00A37E41" w:rsidP="007D3F7D">
            <w:pPr>
              <w:spacing w:after="0"/>
              <w:jc w:val="left"/>
              <w:rPr>
                <w:sz w:val="18"/>
                <w:szCs w:val="18"/>
              </w:rPr>
            </w:pPr>
            <w:r w:rsidRPr="00981208">
              <w:rPr>
                <w:sz w:val="18"/>
                <w:szCs w:val="18"/>
              </w:rP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B59F5" w14:textId="225CA374" w:rsidR="00A37E41" w:rsidRPr="00981208" w:rsidRDefault="00A37E41" w:rsidP="007D3F7D">
            <w:pPr>
              <w:spacing w:after="0"/>
              <w:jc w:val="left"/>
              <w:rPr>
                <w:color w:val="000000"/>
                <w:sz w:val="18"/>
                <w:szCs w:val="18"/>
                <w:lang w:eastAsia="en-IN"/>
              </w:rPr>
            </w:pPr>
            <w:r w:rsidRPr="00981208">
              <w:rPr>
                <w:sz w:val="18"/>
                <w:szCs w:val="18"/>
                <w:lang w:eastAsia="en-IN"/>
              </w:rPr>
              <w:t>successful</w:t>
            </w:r>
            <w:r w:rsidR="00A7204F">
              <w:rPr>
                <w:sz w:val="18"/>
                <w:szCs w:val="18"/>
                <w:lang w:eastAsia="en-IN"/>
              </w:rPr>
              <w:t xml:space="preserve"> </w:t>
            </w:r>
            <w:r w:rsidRPr="00981208">
              <w:rPr>
                <w:sz w:val="18"/>
                <w:szCs w:val="18"/>
                <w:lang w:eastAsia="en-IN"/>
              </w:rPr>
              <w:t>operation</w:t>
            </w:r>
          </w:p>
        </w:tc>
      </w:tr>
    </w:tbl>
    <w:p w14:paraId="2FB73123" w14:textId="2BEBF075" w:rsidR="00734197" w:rsidRDefault="00734197" w:rsidP="001F2913">
      <w:pPr>
        <w:pStyle w:val="Heading4"/>
        <w:sectPr w:rsidR="00734197" w:rsidSect="00750FBB">
          <w:headerReference w:type="default" r:id="rId55"/>
          <w:pgSz w:w="15840" w:h="15840" w:orient="landscape" w:code="1"/>
          <w:pgMar w:top="1440" w:right="1440" w:bottom="1440" w:left="1440" w:header="720" w:footer="720" w:gutter="0"/>
          <w:cols w:sep="1"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A37E41" w:rsidRPr="00981208" w14:paraId="412B9C64"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AFDF9D" w14:textId="77777777" w:rsidR="00A37E41" w:rsidRPr="00981208" w:rsidRDefault="00A37E41" w:rsidP="007D3F7D">
            <w:pPr>
              <w:spacing w:after="0"/>
              <w:jc w:val="left"/>
              <w:rPr>
                <w:sz w:val="18"/>
                <w:szCs w:val="18"/>
              </w:rPr>
            </w:pPr>
            <w:r w:rsidRPr="00981208">
              <w:rPr>
                <w:sz w:val="18"/>
                <w:szCs w:val="18"/>
              </w:rPr>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22678D" w14:textId="77777777" w:rsidR="00A37E41" w:rsidRPr="00981208" w:rsidRDefault="00A37E41" w:rsidP="007D3F7D">
            <w:pPr>
              <w:spacing w:after="0"/>
              <w:jc w:val="left"/>
              <w:rPr>
                <w:sz w:val="18"/>
                <w:szCs w:val="18"/>
              </w:rPr>
            </w:pPr>
            <w:r w:rsidRPr="00981208">
              <w:rPr>
                <w:sz w:val="18"/>
                <w:szCs w:val="18"/>
              </w:rP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EB33B6" w14:textId="77777777" w:rsidR="00A37E41" w:rsidRPr="00981208" w:rsidRDefault="00A37E41" w:rsidP="007D3F7D">
            <w:pPr>
              <w:spacing w:after="0"/>
              <w:jc w:val="left"/>
              <w:rPr>
                <w:sz w:val="18"/>
                <w:szCs w:val="18"/>
              </w:rPr>
            </w:pPr>
            <w:r w:rsidRPr="00981208">
              <w:rPr>
                <w:sz w:val="18"/>
                <w:szCs w:val="18"/>
              </w:rPr>
              <w:t>Error Description</w:t>
            </w:r>
          </w:p>
        </w:tc>
      </w:tr>
      <w:tr w:rsidR="00A37E41" w:rsidRPr="00981208" w14:paraId="0FAD90B1"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1B88E9" w14:textId="77777777" w:rsidR="00A37E41" w:rsidRPr="00981208" w:rsidRDefault="00A37E41" w:rsidP="007D3F7D">
            <w:pPr>
              <w:spacing w:after="0"/>
              <w:jc w:val="left"/>
              <w:rPr>
                <w:sz w:val="18"/>
                <w:szCs w:val="18"/>
              </w:rPr>
            </w:pPr>
            <w:r w:rsidRPr="00981208">
              <w:rPr>
                <w:sz w:val="18"/>
                <w:szCs w:val="18"/>
              </w:rPr>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6031A7" w14:textId="77777777" w:rsidR="00A37E41" w:rsidRPr="00981208" w:rsidRDefault="00A37E41" w:rsidP="007D3F7D">
            <w:pPr>
              <w:spacing w:after="0"/>
              <w:jc w:val="left"/>
              <w:rPr>
                <w:sz w:val="18"/>
                <w:szCs w:val="18"/>
              </w:rPr>
            </w:pPr>
            <w:r w:rsidRPr="00981208">
              <w:rPr>
                <w:sz w:val="18"/>
                <w:szCs w:val="18"/>
              </w:rP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DB9CB" w14:textId="693D2FD1" w:rsidR="00A37E41" w:rsidRPr="00981208" w:rsidRDefault="00A37E41" w:rsidP="007D3F7D">
            <w:pPr>
              <w:pStyle w:val="Accenture"/>
              <w:spacing w:after="0"/>
              <w:jc w:val="left"/>
              <w:rPr>
                <w:color w:val="000000"/>
                <w:sz w:val="18"/>
                <w:szCs w:val="18"/>
                <w:lang w:eastAsia="en-IN"/>
              </w:rPr>
            </w:pPr>
            <w:r w:rsidRPr="00981208">
              <w:rPr>
                <w:sz w:val="18"/>
                <w:szCs w:val="18"/>
                <w:lang w:eastAsia="en-IN"/>
              </w:rPr>
              <w:t>Invalid</w:t>
            </w:r>
            <w:r w:rsidR="00A7204F">
              <w:rPr>
                <w:sz w:val="18"/>
                <w:szCs w:val="18"/>
                <w:lang w:eastAsia="en-IN"/>
              </w:rPr>
              <w:t xml:space="preserve"> </w:t>
            </w:r>
            <w:r w:rsidRPr="00981208">
              <w:rPr>
                <w:sz w:val="18"/>
                <w:szCs w:val="18"/>
                <w:lang w:eastAsia="en-IN"/>
              </w:rPr>
              <w:t>Data</w:t>
            </w:r>
          </w:p>
        </w:tc>
      </w:tr>
      <w:tr w:rsidR="00A37E41" w:rsidRPr="00981208" w14:paraId="2A096203"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94982A" w14:textId="77777777" w:rsidR="00A37E41" w:rsidRPr="00981208" w:rsidRDefault="00A37E41" w:rsidP="007D3F7D">
            <w:pPr>
              <w:spacing w:after="0"/>
              <w:jc w:val="left"/>
              <w:rPr>
                <w:sz w:val="18"/>
                <w:szCs w:val="18"/>
              </w:rPr>
            </w:pPr>
            <w:r w:rsidRPr="00981208">
              <w:rPr>
                <w:sz w:val="18"/>
                <w:szCs w:val="18"/>
              </w:rP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E5023" w14:textId="77777777" w:rsidR="00A37E41" w:rsidRPr="00981208" w:rsidRDefault="00A37E41" w:rsidP="007D3F7D">
            <w:pPr>
              <w:spacing w:after="0"/>
              <w:jc w:val="left"/>
              <w:rPr>
                <w:sz w:val="18"/>
                <w:szCs w:val="18"/>
              </w:rPr>
            </w:pPr>
            <w:r w:rsidRPr="00981208">
              <w:rPr>
                <w:sz w:val="18"/>
                <w:szCs w:val="18"/>
              </w:rP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88B6C" w14:textId="589BBF6D" w:rsidR="00A37E41" w:rsidRPr="00981208" w:rsidRDefault="00A37E41" w:rsidP="00734197">
            <w:pPr>
              <w:spacing w:after="0" w:line="252" w:lineRule="auto"/>
              <w:jc w:val="left"/>
              <w:rPr>
                <w:sz w:val="18"/>
                <w:szCs w:val="18"/>
              </w:rPr>
            </w:pPr>
            <w:r w:rsidRPr="00981208">
              <w:rPr>
                <w:sz w:val="18"/>
                <w:szCs w:val="18"/>
              </w:rPr>
              <w:t>Unauthorized User</w:t>
            </w:r>
            <w:r w:rsidR="00734197">
              <w:rPr>
                <w:sz w:val="18"/>
                <w:szCs w:val="18"/>
              </w:rPr>
              <w:t xml:space="preserve"> or </w:t>
            </w:r>
            <w:r w:rsidR="005034C1">
              <w:rPr>
                <w:sz w:val="18"/>
                <w:szCs w:val="18"/>
              </w:rPr>
              <w:t>Header Token</w:t>
            </w:r>
            <w:r w:rsidRPr="00981208">
              <w:rPr>
                <w:sz w:val="18"/>
                <w:szCs w:val="18"/>
              </w:rPr>
              <w:t xml:space="preserve"> could be missing</w:t>
            </w:r>
          </w:p>
        </w:tc>
      </w:tr>
      <w:tr w:rsidR="00A37E41" w:rsidRPr="00981208" w14:paraId="1E0273CA"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E594F8" w14:textId="67A01FDB" w:rsidR="00A37E41" w:rsidRPr="00981208" w:rsidRDefault="00A37E41" w:rsidP="007D3F7D">
            <w:pPr>
              <w:spacing w:after="0"/>
              <w:jc w:val="left"/>
              <w:rPr>
                <w:sz w:val="18"/>
                <w:szCs w:val="18"/>
              </w:rPr>
            </w:pPr>
            <w:r w:rsidRPr="00981208">
              <w:rPr>
                <w:sz w:val="18"/>
                <w:szCs w:val="18"/>
              </w:rP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0ABC2" w14:textId="77777777" w:rsidR="00A37E41" w:rsidRPr="00981208" w:rsidRDefault="00A37E41" w:rsidP="007D3F7D">
            <w:pPr>
              <w:spacing w:after="0"/>
              <w:jc w:val="left"/>
              <w:rPr>
                <w:sz w:val="18"/>
                <w:szCs w:val="18"/>
              </w:rPr>
            </w:pPr>
            <w:r w:rsidRPr="00981208">
              <w:rPr>
                <w:sz w:val="18"/>
                <w:szCs w:val="18"/>
              </w:rP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A1E1F" w14:textId="77777777" w:rsidR="00A37E41" w:rsidRPr="00981208" w:rsidRDefault="00A37E41" w:rsidP="007D3F7D">
            <w:pPr>
              <w:spacing w:after="0" w:line="252" w:lineRule="auto"/>
              <w:jc w:val="left"/>
              <w:rPr>
                <w:sz w:val="18"/>
                <w:szCs w:val="18"/>
              </w:rPr>
            </w:pPr>
            <w:r w:rsidRPr="00981208">
              <w:rPr>
                <w:sz w:val="18"/>
                <w:szCs w:val="18"/>
              </w:rPr>
              <w:t>Bad request</w:t>
            </w:r>
          </w:p>
        </w:tc>
      </w:tr>
    </w:tbl>
    <w:p w14:paraId="6B5A93D9" w14:textId="77777777" w:rsidR="00E56EE6" w:rsidRDefault="00E56EE6" w:rsidP="001F2913">
      <w:pPr>
        <w:pStyle w:val="Heading4"/>
        <w:sectPr w:rsidR="00E56EE6" w:rsidSect="00734197">
          <w:type w:val="continuous"/>
          <w:pgSz w:w="15840" w:h="15840" w:orient="landscape" w:code="1"/>
          <w:pgMar w:top="1440" w:right="1440" w:bottom="1440" w:left="1440" w:header="720" w:footer="720" w:gutter="0"/>
          <w:cols w:sep="1" w:space="720"/>
        </w:sectPr>
      </w:pPr>
      <w:bookmarkStart w:id="156" w:name="OLE_LINK31"/>
    </w:p>
    <w:p w14:paraId="443DD9D3" w14:textId="36A7FFB7" w:rsidR="00734079" w:rsidRDefault="00E56EE6" w:rsidP="001F2913">
      <w:pPr>
        <w:pStyle w:val="Heading4"/>
      </w:pPr>
      <w:r>
        <w:lastRenderedPageBreak/>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475"/>
        <w:gridCol w:w="3593"/>
        <w:gridCol w:w="6892"/>
      </w:tblGrid>
      <w:tr w:rsidR="003B7956" w:rsidRPr="00981208" w14:paraId="383CEFD6" w14:textId="77777777" w:rsidTr="008145B0">
        <w:trPr>
          <w:trHeight w:val="124"/>
        </w:trPr>
        <w:tc>
          <w:tcPr>
            <w:tcW w:w="9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CCCA14" w14:textId="77777777" w:rsidR="003B7956" w:rsidRPr="00981208" w:rsidRDefault="003B7956" w:rsidP="007D3F7D">
            <w:pPr>
              <w:spacing w:after="0"/>
              <w:jc w:val="left"/>
              <w:rPr>
                <w:sz w:val="18"/>
                <w:szCs w:val="18"/>
              </w:rPr>
            </w:pPr>
            <w:bookmarkStart w:id="157" w:name="OLE_LINK91"/>
            <w:bookmarkEnd w:id="151"/>
            <w:bookmarkEnd w:id="156"/>
            <w:r w:rsidRPr="00981208">
              <w:rPr>
                <w:sz w:val="18"/>
                <w:szCs w:val="18"/>
              </w:rPr>
              <w:t>Operation name</w:t>
            </w:r>
          </w:p>
        </w:tc>
        <w:tc>
          <w:tcPr>
            <w:tcW w:w="13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7114E3" w14:textId="77777777" w:rsidR="003B7956" w:rsidRPr="00981208" w:rsidRDefault="003B7956" w:rsidP="007D3F7D">
            <w:pPr>
              <w:spacing w:after="0"/>
              <w:jc w:val="left"/>
              <w:rPr>
                <w:sz w:val="18"/>
                <w:szCs w:val="18"/>
              </w:rPr>
            </w:pPr>
            <w:r w:rsidRPr="00981208">
              <w:rPr>
                <w:sz w:val="18"/>
                <w:szCs w:val="18"/>
              </w:rPr>
              <w:t>Query</w:t>
            </w:r>
          </w:p>
        </w:tc>
        <w:tc>
          <w:tcPr>
            <w:tcW w:w="26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23B4E71" w14:textId="77777777" w:rsidR="003B7956" w:rsidRPr="00981208" w:rsidRDefault="003B7956" w:rsidP="007D3F7D">
            <w:pPr>
              <w:spacing w:after="0"/>
              <w:jc w:val="left"/>
              <w:rPr>
                <w:sz w:val="18"/>
                <w:szCs w:val="18"/>
              </w:rPr>
            </w:pPr>
            <w:r w:rsidRPr="00981208">
              <w:rPr>
                <w:sz w:val="18"/>
                <w:szCs w:val="18"/>
              </w:rPr>
              <w:t>Variable</w:t>
            </w:r>
          </w:p>
        </w:tc>
      </w:tr>
      <w:tr w:rsidR="003B7956" w:rsidRPr="00981208" w14:paraId="05F60B4D" w14:textId="77777777" w:rsidTr="008145B0">
        <w:trPr>
          <w:trHeight w:val="1887"/>
        </w:trPr>
        <w:tc>
          <w:tcPr>
            <w:tcW w:w="9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9B3B9" w14:textId="77777777" w:rsidR="003B7956" w:rsidRPr="00E56EE6" w:rsidRDefault="003B7956" w:rsidP="007D3F7D">
            <w:pPr>
              <w:spacing w:after="0"/>
              <w:jc w:val="left"/>
              <w:rPr>
                <w:rFonts w:ascii="Consolas" w:hAnsi="Consolas"/>
                <w:sz w:val="18"/>
                <w:szCs w:val="18"/>
              </w:rPr>
            </w:pPr>
            <w:proofErr w:type="spellStart"/>
            <w:r w:rsidRPr="00E56EE6">
              <w:rPr>
                <w:rFonts w:ascii="Consolas" w:hAnsi="Consolas"/>
                <w:sz w:val="18"/>
                <w:szCs w:val="18"/>
              </w:rPr>
              <w:t>purviewDashboard</w:t>
            </w:r>
            <w:proofErr w:type="spellEnd"/>
          </w:p>
        </w:tc>
        <w:tc>
          <w:tcPr>
            <w:tcW w:w="13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0758F"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query </w:t>
            </w:r>
            <w:proofErr w:type="spellStart"/>
            <w:r w:rsidRPr="00E56EE6">
              <w:rPr>
                <w:rFonts w:ascii="Consolas" w:hAnsi="Consolas"/>
                <w:sz w:val="18"/>
                <w:szCs w:val="18"/>
              </w:rPr>
              <w:t>purviewDashboard</w:t>
            </w:r>
            <w:proofErr w:type="spellEnd"/>
            <w:r w:rsidRPr="00E56EE6">
              <w:rPr>
                <w:rFonts w:ascii="Consolas" w:hAnsi="Consolas"/>
                <w:sz w:val="18"/>
                <w:szCs w:val="18"/>
              </w:rPr>
              <w:t>(</w:t>
            </w:r>
          </w:p>
          <w:p w14:paraId="41AAAF03"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$version: String!</w:t>
            </w:r>
          </w:p>
          <w:p w14:paraId="4C08EB8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$payload: </w:t>
            </w:r>
            <w:proofErr w:type="spellStart"/>
            <w:r w:rsidRPr="00E56EE6">
              <w:rPr>
                <w:rFonts w:ascii="Consolas" w:hAnsi="Consolas"/>
                <w:sz w:val="18"/>
                <w:szCs w:val="18"/>
              </w:rPr>
              <w:t>queryInput_purviewDashboard_input_Input</w:t>
            </w:r>
            <w:proofErr w:type="spellEnd"/>
          </w:p>
          <w:p w14:paraId="0D410B17"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 {</w:t>
            </w:r>
          </w:p>
          <w:p w14:paraId="135331CC"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roofErr w:type="spellStart"/>
            <w:r w:rsidRPr="00E56EE6">
              <w:rPr>
                <w:rFonts w:ascii="Consolas" w:hAnsi="Consolas"/>
                <w:sz w:val="18"/>
                <w:szCs w:val="18"/>
              </w:rPr>
              <w:t>purviewDashboard</w:t>
            </w:r>
            <w:proofErr w:type="spellEnd"/>
            <w:r w:rsidRPr="00E56EE6">
              <w:rPr>
                <w:rFonts w:ascii="Consolas" w:hAnsi="Consolas"/>
                <w:sz w:val="18"/>
                <w:szCs w:val="18"/>
              </w:rPr>
              <w:t>(version: $version, input: $payload) {</w:t>
            </w:r>
          </w:p>
          <w:p w14:paraId="79AA1AAD"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_</w:t>
            </w:r>
            <w:proofErr w:type="spellStart"/>
            <w:r w:rsidRPr="00E56EE6">
              <w:rPr>
                <w:rFonts w:ascii="Consolas" w:hAnsi="Consolas"/>
                <w:sz w:val="18"/>
                <w:szCs w:val="18"/>
              </w:rPr>
              <w:t>AT_search_count</w:t>
            </w:r>
            <w:proofErr w:type="spellEnd"/>
          </w:p>
          <w:p w14:paraId="0DCE4833"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_</w:t>
            </w:r>
            <w:proofErr w:type="spellStart"/>
            <w:r w:rsidRPr="00E56EE6">
              <w:rPr>
                <w:rFonts w:ascii="Consolas" w:hAnsi="Consolas"/>
                <w:sz w:val="18"/>
                <w:szCs w:val="18"/>
              </w:rPr>
              <w:t>AT_search_facets</w:t>
            </w:r>
            <w:proofErr w:type="spellEnd"/>
          </w:p>
          <w:p w14:paraId="3DB48EFD"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52DE5E2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tc>
        <w:tc>
          <w:tcPr>
            <w:tcW w:w="26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CF84C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variables: </w:t>
            </w:r>
            <w:r w:rsidRPr="00E56EE6">
              <w:rPr>
                <w:rFonts w:ascii="Consolas" w:hAnsi="Consolas"/>
              </w:rPr>
              <w:t>{</w:t>
            </w:r>
          </w:p>
          <w:p w14:paraId="2F262C2D"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"version": "2023-09-01",</w:t>
            </w:r>
          </w:p>
          <w:p w14:paraId="66797850"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"payload": {</w:t>
            </w:r>
          </w:p>
          <w:p w14:paraId="5D097738"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"keywords": null,</w:t>
            </w:r>
          </w:p>
          <w:p w14:paraId="4F2F773C"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"filter": {</w:t>
            </w:r>
          </w:p>
          <w:p w14:paraId="6AFE151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"and": [</w:t>
            </w:r>
          </w:p>
          <w:p w14:paraId="307CA49F"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38C42C52"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"termGuid":"</w:t>
            </w:r>
            <w:bookmarkStart w:id="158" w:name="OLE_LINK115"/>
            <w:r w:rsidRPr="00E56EE6">
              <w:rPr>
                <w:rFonts w:ascii="Consolas" w:hAnsi="Consolas"/>
                <w:sz w:val="18"/>
                <w:szCs w:val="18"/>
              </w:rPr>
              <w:t>f7e67f83-5a82-4918-a5cf-27c86c5aa019</w:t>
            </w:r>
            <w:bookmarkEnd w:id="158"/>
            <w:r w:rsidRPr="00E56EE6">
              <w:rPr>
                <w:rFonts w:ascii="Consolas" w:hAnsi="Consolas"/>
                <w:sz w:val="18"/>
                <w:szCs w:val="18"/>
              </w:rPr>
              <w:t>"</w:t>
            </w:r>
          </w:p>
          <w:p w14:paraId="58E52758"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6A2347D6"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6687DA05"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"not": {</w:t>
            </w:r>
          </w:p>
          <w:p w14:paraId="04C3E6A2"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"classification": "MICROSOFT.SYSTEM.TEMP_FILE"</w:t>
            </w:r>
          </w:p>
          <w:p w14:paraId="6A738F25"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6E47646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43E43EE1"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264D07B2"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"not": {</w:t>
            </w:r>
          </w:p>
          <w:p w14:paraId="742CF5DA"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"or": [</w:t>
            </w:r>
          </w:p>
          <w:p w14:paraId="7BE0A341"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73E3E694"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"entityType": "AtlasGlossary"</w:t>
            </w:r>
          </w:p>
          <w:p w14:paraId="0911A040"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043D5AB2"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40CD0EE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15C22650"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544495D7"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66353D95"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"not": {</w:t>
            </w:r>
          </w:p>
          <w:p w14:paraId="23886D39"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"or": [</w:t>
            </w:r>
          </w:p>
          <w:p w14:paraId="43D2F35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0ECEC71F"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"attributeName": "size",</w:t>
            </w:r>
          </w:p>
          <w:p w14:paraId="2DB9BAA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"operator": "eq",</w:t>
            </w:r>
          </w:p>
          <w:p w14:paraId="493AF3C2"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"attributeValue": 0</w:t>
            </w:r>
          </w:p>
          <w:p w14:paraId="75A637CF"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04B7F458"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20257610"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"attributeName": "fileSize",</w:t>
            </w:r>
          </w:p>
          <w:p w14:paraId="582F1017"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"operator": "eq",</w:t>
            </w:r>
          </w:p>
          <w:p w14:paraId="208918C0"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"attributeValue": 0</w:t>
            </w:r>
          </w:p>
          <w:p w14:paraId="468741C9"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4DF39329"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14616F41"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78F5BE8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069BC19A"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205EE207"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7311D90B"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xml:space="preserve">    }</w:t>
            </w:r>
          </w:p>
          <w:p w14:paraId="0EC0652C" w14:textId="77777777" w:rsidR="003B7956" w:rsidRPr="00E56EE6" w:rsidRDefault="003B7956" w:rsidP="007D3F7D">
            <w:pPr>
              <w:spacing w:after="0"/>
              <w:jc w:val="left"/>
              <w:rPr>
                <w:rFonts w:ascii="Consolas" w:hAnsi="Consolas"/>
                <w:sz w:val="18"/>
                <w:szCs w:val="18"/>
              </w:rPr>
            </w:pPr>
            <w:r w:rsidRPr="00E56EE6">
              <w:rPr>
                <w:rFonts w:ascii="Consolas" w:hAnsi="Consolas"/>
                <w:sz w:val="18"/>
                <w:szCs w:val="18"/>
              </w:rPr>
              <w:t>} ,</w:t>
            </w:r>
          </w:p>
        </w:tc>
      </w:tr>
    </w:tbl>
    <w:p w14:paraId="74B42487" w14:textId="77777777" w:rsidR="00DE5304" w:rsidRDefault="00DE5304" w:rsidP="00DF0E14">
      <w:pPr>
        <w:pStyle w:val="Heading3"/>
        <w:sectPr w:rsidR="00DE5304" w:rsidSect="00E56EE6">
          <w:pgSz w:w="15840" w:h="15840" w:orient="landscape" w:code="1"/>
          <w:pgMar w:top="1440" w:right="1440" w:bottom="1440" w:left="1440" w:header="720" w:footer="720" w:gutter="0"/>
          <w:cols w:sep="1" w:space="720"/>
        </w:sectPr>
      </w:pPr>
      <w:bookmarkStart w:id="159" w:name="OLE_LINK38"/>
      <w:bookmarkEnd w:id="152"/>
      <w:bookmarkEnd w:id="157"/>
    </w:p>
    <w:p w14:paraId="2E73B242" w14:textId="77777777" w:rsidR="00DF0E14" w:rsidRDefault="00C51844" w:rsidP="00DF0E14">
      <w:pPr>
        <w:pStyle w:val="Heading3"/>
      </w:pPr>
      <w:bookmarkStart w:id="160" w:name="_Toc220931954"/>
      <w:r w:rsidRPr="00734079">
        <w:lastRenderedPageBreak/>
        <w:t xml:space="preserve">POST </w:t>
      </w:r>
      <w:r w:rsidR="00A7204F">
        <w:t>-</w:t>
      </w:r>
      <w:r w:rsidRPr="00734079">
        <w:t xml:space="preserve"> Asset Glossary Terms </w:t>
      </w:r>
      <w:bookmarkStart w:id="161" w:name="OLE_LINK138"/>
      <w:r w:rsidR="002969BF" w:rsidRPr="00734079">
        <w:t>R</w:t>
      </w:r>
      <w:r w:rsidRPr="00734079">
        <w:t xml:space="preserve">elated </w:t>
      </w:r>
      <w:bookmarkEnd w:id="161"/>
      <w:r w:rsidR="002969BF" w:rsidRPr="00734079">
        <w:t>T</w:t>
      </w:r>
      <w:r w:rsidRPr="00734079">
        <w:t>ab Details</w:t>
      </w:r>
      <w:bookmarkEnd w:id="160"/>
      <w:r w:rsidRPr="00734079">
        <w:t xml:space="preserve"> </w:t>
      </w:r>
    </w:p>
    <w:p w14:paraId="04D79043" w14:textId="46E731F1" w:rsidR="00C51844" w:rsidRPr="00DE5304" w:rsidRDefault="00C51844" w:rsidP="00DE5304">
      <w:r w:rsidRPr="00DE5304">
        <w:t xml:space="preserve">This microservice is a POST call to the Query </w:t>
      </w:r>
      <w:r w:rsidR="0037549D" w:rsidRPr="00DE5304">
        <w:t>Engine</w:t>
      </w:r>
      <w:r w:rsidRPr="00DE5304">
        <w:t xml:space="preserve"> server hosted at the </w:t>
      </w:r>
      <w:r w:rsidR="0037549D" w:rsidRPr="00DE5304">
        <w:t>backend</w:t>
      </w:r>
      <w:r w:rsidRPr="00DE5304">
        <w:t xml:space="preserve"> to get details of </w:t>
      </w:r>
      <w:r w:rsidR="00C5726B" w:rsidRPr="00DE5304">
        <w:t xml:space="preserve">the </w:t>
      </w:r>
      <w:r w:rsidRPr="00DE5304">
        <w:t>glossary terms related tab.</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734079" w14:paraId="3C9478F2"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7232E7" w14:textId="77777777" w:rsidR="00734079" w:rsidRDefault="00734079" w:rsidP="007D3F7D">
            <w:pPr>
              <w:spacing w:after="0"/>
              <w:jc w:val="left"/>
            </w:pPr>
            <w:bookmarkStart w:id="162" w:name="OLE_LINK71"/>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793F8" w14:textId="5626A3D5" w:rsidR="00734079" w:rsidRDefault="00734079" w:rsidP="007D3F7D">
            <w:pPr>
              <w:spacing w:after="0"/>
              <w:jc w:val="left"/>
            </w:pPr>
            <w:r>
              <w:t>HTTPS</w:t>
            </w:r>
          </w:p>
        </w:tc>
      </w:tr>
      <w:tr w:rsidR="00734079" w14:paraId="14E673F8"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F0AC77" w14:textId="44C0E698" w:rsidR="00734079" w:rsidRDefault="00734079"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150ED1" w14:textId="77777777" w:rsidR="00734079" w:rsidRDefault="00734079" w:rsidP="007D3F7D">
            <w:pPr>
              <w:spacing w:after="0"/>
              <w:jc w:val="left"/>
            </w:pPr>
            <w:hyperlink r:id="rId56" w:history="1">
              <w:r>
                <w:rPr>
                  <w:rStyle w:val="Hyperlink"/>
                </w:rPr>
                <w:t>https://ix-dev-apimgmt.azure-api.net/query-engine-api?subscription-key=**************</w:t>
              </w:r>
            </w:hyperlink>
            <w:r>
              <w:t xml:space="preserve"> </w:t>
            </w:r>
          </w:p>
        </w:tc>
      </w:tr>
      <w:tr w:rsidR="00734079" w14:paraId="1699F62D"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7FBB74D" w14:textId="77777777" w:rsidR="00734079" w:rsidRDefault="00734079"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3E661" w14:textId="2368030A" w:rsidR="00734079" w:rsidRDefault="00734079" w:rsidP="007D3F7D">
            <w:pPr>
              <w:spacing w:after="0"/>
              <w:jc w:val="left"/>
            </w:pPr>
            <w:r>
              <w:t>POST</w:t>
            </w:r>
          </w:p>
        </w:tc>
      </w:tr>
      <w:tr w:rsidR="00734079" w14:paraId="0F47DEC8"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B85D525" w14:textId="77777777" w:rsidR="00734079" w:rsidRDefault="00734079"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EBA24" w14:textId="77777777" w:rsidR="00734079" w:rsidRDefault="00734079" w:rsidP="007D3F7D">
            <w:pPr>
              <w:spacing w:after="0"/>
              <w:jc w:val="left"/>
            </w:pPr>
            <w:r>
              <w:t>application / json</w:t>
            </w:r>
          </w:p>
        </w:tc>
      </w:tr>
      <w:tr w:rsidR="00734079" w14:paraId="55A2DDB3"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3A611E" w14:textId="77777777" w:rsidR="00734079" w:rsidRDefault="00734079"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C9A2A" w14:textId="77777777" w:rsidR="00734079" w:rsidRDefault="00734079" w:rsidP="007D3F7D">
            <w:pPr>
              <w:spacing w:after="0"/>
              <w:jc w:val="left"/>
            </w:pPr>
            <w:r>
              <w:t>Query Parameter: Subscription-key of the application (example, query engine)</w:t>
            </w:r>
          </w:p>
        </w:tc>
      </w:tr>
    </w:tbl>
    <w:bookmarkEnd w:id="162"/>
    <w:p w14:paraId="554F1E47" w14:textId="77777777" w:rsidR="00F826E8" w:rsidRPr="00F826E8" w:rsidRDefault="00F826E8" w:rsidP="00A96D19">
      <w:pPr>
        <w:pStyle w:val="Heading4"/>
      </w:pPr>
      <w:r w:rsidRPr="00F826E8">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4046"/>
        <w:gridCol w:w="5352"/>
        <w:gridCol w:w="1589"/>
        <w:gridCol w:w="1973"/>
      </w:tblGrid>
      <w:tr w:rsidR="00C51844" w:rsidRPr="00981208" w14:paraId="48C7AD76" w14:textId="77777777" w:rsidTr="008145B0">
        <w:trPr>
          <w:trHeight w:val="315"/>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50DC17" w14:textId="77777777" w:rsidR="00C51844" w:rsidRPr="00981208" w:rsidRDefault="00C51844" w:rsidP="007D3F7D">
            <w:pPr>
              <w:spacing w:after="0"/>
              <w:jc w:val="left"/>
            </w:pPr>
            <w:r w:rsidRPr="00981208">
              <w:t>Parameter</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182FA8" w14:textId="77777777" w:rsidR="00C51844" w:rsidRPr="00981208" w:rsidRDefault="00C51844" w:rsidP="007D3F7D">
            <w:pPr>
              <w:spacing w:after="0"/>
              <w:jc w:val="left"/>
            </w:pPr>
            <w:r w:rsidRPr="00981208">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7E8F694" w14:textId="77777777" w:rsidR="00C51844" w:rsidRPr="00981208" w:rsidRDefault="00C51844" w:rsidP="007D3F7D">
            <w:pPr>
              <w:spacing w:after="0"/>
              <w:jc w:val="left"/>
            </w:pPr>
            <w:r w:rsidRPr="00981208">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486E98" w14:textId="77777777" w:rsidR="00C51844" w:rsidRPr="00981208" w:rsidRDefault="00C51844" w:rsidP="007D3F7D">
            <w:pPr>
              <w:spacing w:after="0"/>
              <w:jc w:val="left"/>
            </w:pPr>
            <w:r w:rsidRPr="00981208">
              <w:t>Type</w:t>
            </w:r>
          </w:p>
        </w:tc>
      </w:tr>
      <w:tr w:rsidR="00C51844" w:rsidRPr="00981208" w14:paraId="68F5A5A7" w14:textId="77777777" w:rsidTr="008145B0">
        <w:trPr>
          <w:trHeight w:val="219"/>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6659B" w14:textId="77777777" w:rsidR="00C51844" w:rsidRPr="00981208" w:rsidRDefault="00C51844" w:rsidP="007D3F7D">
            <w:pPr>
              <w:spacing w:after="0"/>
              <w:jc w:val="left"/>
            </w:pPr>
            <w:r w:rsidRPr="00981208">
              <w:t>Authorization</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84A7B4" w14:textId="77777777" w:rsidR="00C51844" w:rsidRPr="00981208" w:rsidRDefault="00C51844" w:rsidP="007D3F7D">
            <w:pPr>
              <w:spacing w:after="0"/>
              <w:jc w:val="left"/>
            </w:pPr>
            <w:r w:rsidRPr="00981208">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22674E" w14:textId="77777777" w:rsidR="00C51844" w:rsidRPr="00981208" w:rsidRDefault="00C51844"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1D6AD" w14:textId="77777777" w:rsidR="00C51844" w:rsidRPr="00981208" w:rsidRDefault="00C51844" w:rsidP="007D3F7D">
            <w:pPr>
              <w:spacing w:after="0"/>
              <w:jc w:val="left"/>
            </w:pPr>
            <w:r w:rsidRPr="00981208">
              <w:t>String</w:t>
            </w:r>
          </w:p>
        </w:tc>
      </w:tr>
      <w:tr w:rsidR="00C51844" w:rsidRPr="00981208" w14:paraId="2C1FC204" w14:textId="77777777" w:rsidTr="008145B0">
        <w:trPr>
          <w:trHeight w:val="45"/>
        </w:trPr>
        <w:tc>
          <w:tcPr>
            <w:tcW w:w="15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0ECC8" w14:textId="77777777" w:rsidR="00C51844" w:rsidRPr="00981208" w:rsidRDefault="00C51844" w:rsidP="007D3F7D">
            <w:pPr>
              <w:spacing w:after="0"/>
              <w:jc w:val="left"/>
            </w:pPr>
            <w:r w:rsidRPr="00981208">
              <w:t>Content-Type</w:t>
            </w:r>
          </w:p>
        </w:tc>
        <w:tc>
          <w:tcPr>
            <w:tcW w:w="20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E88AD2" w14:textId="1440E08A" w:rsidR="00C51844" w:rsidRPr="00981208" w:rsidRDefault="00C51844" w:rsidP="007D3F7D">
            <w:pPr>
              <w:spacing w:after="0"/>
              <w:jc w:val="left"/>
            </w:pPr>
            <w:r w:rsidRPr="00981208">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29625" w14:textId="77777777" w:rsidR="00C51844" w:rsidRPr="00981208" w:rsidRDefault="00C51844"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6ED05" w14:textId="77777777" w:rsidR="00C51844" w:rsidRPr="00981208" w:rsidRDefault="00C51844" w:rsidP="007D3F7D">
            <w:pPr>
              <w:spacing w:after="0"/>
              <w:jc w:val="left"/>
            </w:pPr>
            <w:r w:rsidRPr="00981208">
              <w:t>String</w:t>
            </w:r>
          </w:p>
        </w:tc>
      </w:tr>
    </w:tbl>
    <w:p w14:paraId="7CF9DA50" w14:textId="77777777" w:rsidR="00C51844" w:rsidRPr="00981208" w:rsidRDefault="00C51844" w:rsidP="00C51844">
      <w:pPr>
        <w:spacing w:after="0"/>
      </w:pPr>
      <w:r w:rsidRPr="00981208">
        <w:t xml:space="preserve"> *Mandatory / Optional</w:t>
      </w:r>
    </w:p>
    <w:p w14:paraId="1839266D" w14:textId="468EF60B" w:rsidR="00C51844" w:rsidRDefault="00822E10" w:rsidP="001F291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31454E" w14:paraId="3B6303B8" w14:textId="77777777" w:rsidTr="00822E10">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52E0A1" w14:textId="77777777" w:rsidR="0031454E" w:rsidRDefault="0031454E" w:rsidP="007D3F7D">
            <w:pPr>
              <w:spacing w:after="0"/>
              <w:jc w:val="left"/>
            </w:pPr>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807680" w14:textId="77777777" w:rsidR="0031454E" w:rsidRDefault="0031454E"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4EE990" w14:textId="77777777" w:rsidR="0031454E" w:rsidRDefault="0031454E" w:rsidP="007D3F7D">
            <w:pPr>
              <w:spacing w:after="0"/>
              <w:jc w:val="left"/>
            </w:pPr>
            <w:r>
              <w:t>Type</w:t>
            </w:r>
          </w:p>
        </w:tc>
      </w:tr>
      <w:tr w:rsidR="0031454E" w14:paraId="43DE54AD" w14:textId="77777777" w:rsidTr="00822E1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26B7B" w14:textId="77777777" w:rsidR="0031454E" w:rsidRDefault="0031454E"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22C04" w14:textId="77777777" w:rsidR="0031454E" w:rsidRDefault="0031454E"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F8997" w14:textId="77777777" w:rsidR="0031454E" w:rsidRDefault="0031454E" w:rsidP="007D3F7D">
            <w:pPr>
              <w:spacing w:after="0"/>
              <w:jc w:val="left"/>
            </w:pPr>
            <w:r>
              <w:t>String</w:t>
            </w:r>
          </w:p>
        </w:tc>
      </w:tr>
      <w:tr w:rsidR="0031454E" w14:paraId="33927C57" w14:textId="77777777" w:rsidTr="00822E1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33D20" w14:textId="77777777" w:rsidR="0031454E" w:rsidRDefault="0031454E"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2CCB04" w14:textId="77777777" w:rsidR="0031454E" w:rsidRDefault="0031454E"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7542DA" w14:textId="77777777" w:rsidR="0031454E" w:rsidRDefault="0031454E" w:rsidP="007D3F7D">
            <w:pPr>
              <w:spacing w:after="0"/>
              <w:jc w:val="left"/>
            </w:pPr>
            <w:r>
              <w:t>String</w:t>
            </w:r>
          </w:p>
        </w:tc>
      </w:tr>
      <w:tr w:rsidR="0031454E" w14:paraId="7B0C5AC2" w14:textId="77777777" w:rsidTr="00822E1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8D29A" w14:textId="77777777" w:rsidR="0031454E" w:rsidRDefault="0031454E"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740BE0" w14:textId="77777777" w:rsidR="0031454E" w:rsidRDefault="0031454E"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F87779" w14:textId="77777777" w:rsidR="0031454E" w:rsidRDefault="0031454E" w:rsidP="007D3F7D">
            <w:pPr>
              <w:spacing w:after="0"/>
              <w:jc w:val="left"/>
            </w:pPr>
            <w:r>
              <w:t>Datetime</w:t>
            </w:r>
          </w:p>
        </w:tc>
      </w:tr>
      <w:tr w:rsidR="0031454E" w14:paraId="3DFFAA75" w14:textId="77777777" w:rsidTr="00822E10">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2C3C8" w14:textId="77777777" w:rsidR="0031454E" w:rsidRDefault="0031454E"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D9A83" w14:textId="77777777" w:rsidR="0031454E" w:rsidRDefault="0031454E"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D58AD" w14:textId="77777777" w:rsidR="0031454E" w:rsidRDefault="0031454E" w:rsidP="007D3F7D">
            <w:pPr>
              <w:spacing w:after="0"/>
              <w:jc w:val="left"/>
            </w:pPr>
            <w:r>
              <w:t>Bytes</w:t>
            </w:r>
          </w:p>
        </w:tc>
      </w:tr>
    </w:tbl>
    <w:p w14:paraId="354F184F" w14:textId="267D5430" w:rsidR="0031454E" w:rsidRPr="00981208" w:rsidRDefault="0058371C" w:rsidP="001F291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2D2431" w14:paraId="5B05B845" w14:textId="77777777" w:rsidTr="00BF799E">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0E14FA" w14:textId="77777777" w:rsidR="002D2431" w:rsidRPr="00BF799E" w:rsidRDefault="002D2431" w:rsidP="007D3F7D">
            <w:pPr>
              <w:spacing w:after="0"/>
              <w:jc w:val="left"/>
              <w:rPr>
                <w:color w:val="000000" w:themeColor="text1"/>
                <w:sz w:val="18"/>
                <w:szCs w:val="18"/>
              </w:rPr>
            </w:pPr>
            <w:r w:rsidRPr="00BF799E">
              <w:rPr>
                <w:color w:val="000000" w:themeColor="text1"/>
                <w:sz w:val="18"/>
                <w:szCs w:val="18"/>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477950" w14:textId="77777777" w:rsidR="002D2431" w:rsidRPr="00BF799E" w:rsidRDefault="002D2431" w:rsidP="007D3F7D">
            <w:pPr>
              <w:spacing w:after="0"/>
              <w:jc w:val="left"/>
              <w:rPr>
                <w:color w:val="000000" w:themeColor="text1"/>
                <w:sz w:val="18"/>
                <w:szCs w:val="18"/>
              </w:rPr>
            </w:pPr>
            <w:r w:rsidRPr="00BF799E">
              <w:rPr>
                <w:color w:val="000000" w:themeColor="text1"/>
                <w:sz w:val="18"/>
                <w:szCs w:val="18"/>
              </w:rPr>
              <w:t>Result Description</w:t>
            </w:r>
          </w:p>
        </w:tc>
      </w:tr>
      <w:tr w:rsidR="002D2431" w14:paraId="27E199FD"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7B107A" w14:textId="77777777" w:rsidR="002D2431" w:rsidRDefault="002D2431" w:rsidP="007D3F7D">
            <w:pPr>
              <w:spacing w:after="0"/>
              <w:jc w:val="left"/>
              <w:rPr>
                <w:sz w:val="18"/>
                <w:szCs w:val="18"/>
              </w:rPr>
            </w:pPr>
            <w:r>
              <w:rPr>
                <w:sz w:val="18"/>
                <w:szCs w:val="18"/>
              </w:rP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3D0E4" w14:textId="6A066C53" w:rsidR="002D2431" w:rsidRDefault="002D2431" w:rsidP="007D3F7D">
            <w:pPr>
              <w:spacing w:after="0"/>
              <w:jc w:val="left"/>
              <w:rPr>
                <w:color w:val="000000"/>
                <w:sz w:val="18"/>
                <w:szCs w:val="18"/>
                <w:lang w:eastAsia="en-IN"/>
              </w:rPr>
            </w:pPr>
            <w:r>
              <w:rPr>
                <w:sz w:val="18"/>
                <w:szCs w:val="18"/>
                <w:lang w:eastAsia="en-IN"/>
              </w:rPr>
              <w:t>successful</w:t>
            </w:r>
            <w:r w:rsidR="00A7204F">
              <w:rPr>
                <w:sz w:val="18"/>
                <w:szCs w:val="18"/>
                <w:lang w:eastAsia="en-IN"/>
              </w:rPr>
              <w:t xml:space="preserve"> </w:t>
            </w:r>
            <w:r>
              <w:rPr>
                <w:sz w:val="18"/>
                <w:szCs w:val="18"/>
                <w:lang w:eastAsia="en-IN"/>
              </w:rPr>
              <w:t>operation</w:t>
            </w:r>
          </w:p>
        </w:tc>
      </w:tr>
    </w:tbl>
    <w:p w14:paraId="4E8D48C8" w14:textId="5800E9BF" w:rsidR="0058371C" w:rsidRDefault="0058371C" w:rsidP="001F2913">
      <w:pPr>
        <w:pStyle w:val="Heading4"/>
        <w:sectPr w:rsidR="0058371C" w:rsidSect="00E56EE6">
          <w:pgSz w:w="15840" w:h="15840" w:orient="landscape" w:code="1"/>
          <w:pgMar w:top="1440" w:right="1440" w:bottom="1440" w:left="1440" w:header="720" w:footer="720" w:gutter="0"/>
          <w:cols w:sep="1"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2D2431" w14:paraId="7D3DC7E8"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D5F956" w14:textId="77777777" w:rsidR="002D2431" w:rsidRDefault="002D2431" w:rsidP="007D3F7D">
            <w:pPr>
              <w:spacing w:after="0"/>
              <w:jc w:val="left"/>
              <w:rPr>
                <w:sz w:val="18"/>
                <w:szCs w:val="18"/>
              </w:rPr>
            </w:pPr>
            <w:r>
              <w:rPr>
                <w:sz w:val="18"/>
                <w:szCs w:val="18"/>
              </w:rPr>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CB3681" w14:textId="77777777" w:rsidR="002D2431" w:rsidRDefault="002D2431" w:rsidP="007D3F7D">
            <w:pPr>
              <w:spacing w:after="0"/>
              <w:jc w:val="left"/>
              <w:rPr>
                <w:sz w:val="18"/>
                <w:szCs w:val="18"/>
              </w:rPr>
            </w:pPr>
            <w:r>
              <w:rPr>
                <w:sz w:val="18"/>
                <w:szCs w:val="18"/>
              </w:rP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F6B9AB" w14:textId="77777777" w:rsidR="002D2431" w:rsidRDefault="002D2431" w:rsidP="007D3F7D">
            <w:pPr>
              <w:spacing w:after="0"/>
              <w:jc w:val="left"/>
              <w:rPr>
                <w:sz w:val="18"/>
                <w:szCs w:val="18"/>
              </w:rPr>
            </w:pPr>
            <w:r>
              <w:rPr>
                <w:sz w:val="18"/>
                <w:szCs w:val="18"/>
              </w:rPr>
              <w:t>Error Description</w:t>
            </w:r>
          </w:p>
        </w:tc>
      </w:tr>
      <w:tr w:rsidR="002D2431" w14:paraId="2853AF74"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B19F9" w14:textId="77777777" w:rsidR="002D2431" w:rsidRDefault="002D2431" w:rsidP="007D3F7D">
            <w:pPr>
              <w:spacing w:after="0"/>
              <w:jc w:val="left"/>
              <w:rPr>
                <w:sz w:val="18"/>
                <w:szCs w:val="18"/>
              </w:rPr>
            </w:pPr>
            <w:r>
              <w:rPr>
                <w:sz w:val="18"/>
                <w:szCs w:val="18"/>
              </w:rPr>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9047AF" w14:textId="77777777" w:rsidR="002D2431" w:rsidRDefault="002D2431" w:rsidP="007D3F7D">
            <w:pPr>
              <w:spacing w:after="0"/>
              <w:jc w:val="left"/>
              <w:rPr>
                <w:sz w:val="18"/>
                <w:szCs w:val="18"/>
              </w:rPr>
            </w:pPr>
            <w:r>
              <w:rPr>
                <w:sz w:val="18"/>
                <w:szCs w:val="18"/>
              </w:rP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1B09CD" w14:textId="48B98802" w:rsidR="002D2431" w:rsidRDefault="002D2431" w:rsidP="007D3F7D">
            <w:pPr>
              <w:pStyle w:val="Accenture"/>
              <w:spacing w:after="0"/>
              <w:jc w:val="left"/>
              <w:rPr>
                <w:color w:val="000000"/>
                <w:sz w:val="18"/>
                <w:szCs w:val="18"/>
                <w:lang w:eastAsia="en-IN"/>
              </w:rPr>
            </w:pPr>
            <w:r>
              <w:rPr>
                <w:sz w:val="18"/>
                <w:szCs w:val="18"/>
                <w:lang w:eastAsia="en-IN"/>
              </w:rPr>
              <w:t>Invalid</w:t>
            </w:r>
            <w:r w:rsidR="00A7204F">
              <w:rPr>
                <w:sz w:val="18"/>
                <w:szCs w:val="18"/>
                <w:lang w:eastAsia="en-IN"/>
              </w:rPr>
              <w:t xml:space="preserve"> </w:t>
            </w:r>
            <w:r>
              <w:rPr>
                <w:sz w:val="18"/>
                <w:szCs w:val="18"/>
                <w:lang w:eastAsia="en-IN"/>
              </w:rPr>
              <w:t>Data</w:t>
            </w:r>
          </w:p>
        </w:tc>
      </w:tr>
      <w:tr w:rsidR="002D2431" w14:paraId="723226D8"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EAE8A" w14:textId="77777777" w:rsidR="002D2431" w:rsidRDefault="002D2431" w:rsidP="007D3F7D">
            <w:pPr>
              <w:spacing w:after="0"/>
              <w:jc w:val="left"/>
              <w:rPr>
                <w:sz w:val="18"/>
                <w:szCs w:val="18"/>
              </w:rPr>
            </w:pPr>
            <w:r>
              <w:rPr>
                <w:sz w:val="18"/>
                <w:szCs w:val="18"/>
              </w:rP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AAB3D" w14:textId="77777777" w:rsidR="002D2431" w:rsidRDefault="002D2431" w:rsidP="007D3F7D">
            <w:pPr>
              <w:spacing w:after="0"/>
              <w:jc w:val="left"/>
              <w:rPr>
                <w:sz w:val="18"/>
                <w:szCs w:val="18"/>
              </w:rPr>
            </w:pPr>
            <w:r>
              <w:rPr>
                <w:sz w:val="18"/>
                <w:szCs w:val="18"/>
              </w:rP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821B6" w14:textId="37564DBC" w:rsidR="002D2431" w:rsidRDefault="002D2431" w:rsidP="00BF799E">
            <w:pPr>
              <w:spacing w:after="0" w:line="252" w:lineRule="auto"/>
              <w:jc w:val="left"/>
              <w:rPr>
                <w:sz w:val="18"/>
                <w:szCs w:val="18"/>
              </w:rPr>
            </w:pPr>
            <w:r>
              <w:rPr>
                <w:sz w:val="18"/>
                <w:szCs w:val="18"/>
              </w:rPr>
              <w:t>Unauthorized User</w:t>
            </w:r>
            <w:r w:rsidR="00BF799E">
              <w:rPr>
                <w:sz w:val="18"/>
                <w:szCs w:val="18"/>
              </w:rPr>
              <w:t xml:space="preserve"> or </w:t>
            </w:r>
            <w:r w:rsidR="005034C1">
              <w:rPr>
                <w:sz w:val="18"/>
                <w:szCs w:val="18"/>
              </w:rPr>
              <w:t>Header Token</w:t>
            </w:r>
            <w:r>
              <w:rPr>
                <w:sz w:val="18"/>
                <w:szCs w:val="18"/>
              </w:rPr>
              <w:t xml:space="preserve"> could be missing</w:t>
            </w:r>
          </w:p>
        </w:tc>
      </w:tr>
      <w:tr w:rsidR="002D2431" w14:paraId="557CAF4C"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154EE4" w14:textId="0AA4A927" w:rsidR="002D2431" w:rsidRDefault="002D2431" w:rsidP="007D3F7D">
            <w:pPr>
              <w:spacing w:after="0"/>
              <w:jc w:val="left"/>
              <w:rPr>
                <w:sz w:val="18"/>
                <w:szCs w:val="18"/>
              </w:rPr>
            </w:pPr>
            <w:r>
              <w:rPr>
                <w:sz w:val="18"/>
                <w:szCs w:val="18"/>
              </w:rP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06634" w14:textId="77777777" w:rsidR="002D2431" w:rsidRDefault="002D2431" w:rsidP="007D3F7D">
            <w:pPr>
              <w:spacing w:after="0"/>
              <w:jc w:val="left"/>
              <w:rPr>
                <w:sz w:val="18"/>
                <w:szCs w:val="18"/>
              </w:rPr>
            </w:pPr>
            <w:r>
              <w:rPr>
                <w:sz w:val="18"/>
                <w:szCs w:val="18"/>
              </w:rP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DCFE1" w14:textId="77777777" w:rsidR="002D2431" w:rsidRDefault="002D2431" w:rsidP="007D3F7D">
            <w:pPr>
              <w:spacing w:after="0" w:line="252" w:lineRule="auto"/>
              <w:jc w:val="left"/>
              <w:rPr>
                <w:sz w:val="18"/>
                <w:szCs w:val="18"/>
              </w:rPr>
            </w:pPr>
            <w:r>
              <w:rPr>
                <w:sz w:val="18"/>
                <w:szCs w:val="18"/>
              </w:rPr>
              <w:t>Bad request</w:t>
            </w:r>
          </w:p>
        </w:tc>
      </w:tr>
    </w:tbl>
    <w:p w14:paraId="597E6776" w14:textId="77777777" w:rsidR="00AE4832" w:rsidRDefault="00AE4832" w:rsidP="001F2913">
      <w:pPr>
        <w:pStyle w:val="Heading4"/>
        <w:sectPr w:rsidR="00AE4832" w:rsidSect="0058371C">
          <w:type w:val="continuous"/>
          <w:pgSz w:w="15840" w:h="15840" w:orient="landscape" w:code="1"/>
          <w:pgMar w:top="1440" w:right="1440" w:bottom="1440" w:left="1440" w:header="720" w:footer="720" w:gutter="0"/>
          <w:cols w:sep="1" w:space="720"/>
        </w:sectPr>
      </w:pPr>
    </w:p>
    <w:p w14:paraId="2EE7FDE2" w14:textId="77777777" w:rsidR="002D2431" w:rsidRDefault="002D2431" w:rsidP="001F2913">
      <w:pPr>
        <w:pStyle w:val="Heading4"/>
        <w:rPr>
          <w:rStyle w:val="SubtitleChar"/>
        </w:rPr>
      </w:pPr>
      <w:r>
        <w:lastRenderedPageBreak/>
        <w:t>Sample JSON Response</w:t>
      </w:r>
    </w:p>
    <w:p w14:paraId="1503A570" w14:textId="77777777" w:rsidR="002D2431" w:rsidRDefault="002D2431" w:rsidP="00AE4832">
      <w:pPr>
        <w:pStyle w:val="codesample"/>
        <w:rPr>
          <w:rStyle w:val="SubtitleChar"/>
          <w:sz w:val="18"/>
          <w:szCs w:val="18"/>
        </w:rPr>
      </w:pPr>
      <w:r>
        <w:rPr>
          <w:rStyle w:val="SubtitleChar"/>
          <w:sz w:val="18"/>
          <w:szCs w:val="18"/>
        </w:rPr>
        <w:t>{</w:t>
      </w:r>
    </w:p>
    <w:p w14:paraId="47EE8777" w14:textId="77777777" w:rsidR="002D2431" w:rsidRDefault="002D2431" w:rsidP="00AE4832">
      <w:pPr>
        <w:pStyle w:val="codesample"/>
        <w:rPr>
          <w:rStyle w:val="SubtitleChar"/>
          <w:sz w:val="18"/>
          <w:szCs w:val="18"/>
        </w:rPr>
      </w:pPr>
      <w:r>
        <w:rPr>
          <w:rStyle w:val="SubtitleChar"/>
          <w:sz w:val="18"/>
          <w:szCs w:val="18"/>
        </w:rPr>
        <w:t xml:space="preserve">    "data": {</w:t>
      </w:r>
    </w:p>
    <w:p w14:paraId="24CFA88A" w14:textId="77777777" w:rsidR="002D2431" w:rsidRDefault="002D2431" w:rsidP="00AE4832">
      <w:pPr>
        <w:pStyle w:val="codesample"/>
        <w:rPr>
          <w:rStyle w:val="SubtitleChar"/>
          <w:sz w:val="18"/>
          <w:szCs w:val="18"/>
        </w:rPr>
      </w:pPr>
      <w:r>
        <w:rPr>
          <w:rStyle w:val="SubtitleChar"/>
          <w:sz w:val="18"/>
          <w:szCs w:val="18"/>
        </w:rPr>
        <w:t xml:space="preserve">        "</w:t>
      </w:r>
      <w:proofErr w:type="spellStart"/>
      <w:r>
        <w:rPr>
          <w:rStyle w:val="SubtitleChar"/>
          <w:sz w:val="18"/>
          <w:szCs w:val="18"/>
        </w:rPr>
        <w:t>purviewDashboard</w:t>
      </w:r>
      <w:proofErr w:type="spellEnd"/>
      <w:r>
        <w:rPr>
          <w:rStyle w:val="SubtitleChar"/>
          <w:sz w:val="18"/>
          <w:szCs w:val="18"/>
        </w:rPr>
        <w:t>": {</w:t>
      </w:r>
    </w:p>
    <w:p w14:paraId="4D817479" w14:textId="77777777" w:rsidR="002D2431" w:rsidRDefault="002D2431" w:rsidP="00AE4832">
      <w:pPr>
        <w:pStyle w:val="codesample"/>
        <w:rPr>
          <w:rStyle w:val="SubtitleChar"/>
          <w:sz w:val="18"/>
          <w:szCs w:val="18"/>
        </w:rPr>
      </w:pPr>
      <w:r>
        <w:rPr>
          <w:rStyle w:val="SubtitleChar"/>
          <w:sz w:val="18"/>
          <w:szCs w:val="18"/>
        </w:rPr>
        <w:t xml:space="preserve">            "_</w:t>
      </w:r>
      <w:proofErr w:type="spellStart"/>
      <w:r>
        <w:rPr>
          <w:rStyle w:val="SubtitleChar"/>
          <w:sz w:val="18"/>
          <w:szCs w:val="18"/>
        </w:rPr>
        <w:t>AT_search_count</w:t>
      </w:r>
      <w:proofErr w:type="spellEnd"/>
      <w:r>
        <w:rPr>
          <w:rStyle w:val="SubtitleChar"/>
          <w:sz w:val="18"/>
          <w:szCs w:val="18"/>
        </w:rPr>
        <w:t>": 1,</w:t>
      </w:r>
    </w:p>
    <w:p w14:paraId="7A5E2497" w14:textId="77777777" w:rsidR="002D2431" w:rsidRDefault="002D2431" w:rsidP="00AE4832">
      <w:pPr>
        <w:pStyle w:val="codesample"/>
        <w:rPr>
          <w:rStyle w:val="SubtitleChar"/>
          <w:sz w:val="18"/>
          <w:szCs w:val="18"/>
        </w:rPr>
      </w:pPr>
      <w:r>
        <w:rPr>
          <w:rStyle w:val="SubtitleChar"/>
          <w:sz w:val="18"/>
          <w:szCs w:val="18"/>
        </w:rPr>
        <w:t xml:space="preserve">            "_</w:t>
      </w:r>
      <w:proofErr w:type="spellStart"/>
      <w:r>
        <w:rPr>
          <w:rStyle w:val="SubtitleChar"/>
          <w:sz w:val="18"/>
          <w:szCs w:val="18"/>
        </w:rPr>
        <w:t>AT_search_facets</w:t>
      </w:r>
      <w:proofErr w:type="spellEnd"/>
      <w:r>
        <w:rPr>
          <w:rStyle w:val="SubtitleChar"/>
          <w:sz w:val="18"/>
          <w:szCs w:val="18"/>
        </w:rPr>
        <w:t>": null,</w:t>
      </w:r>
    </w:p>
    <w:p w14:paraId="08AE9E82" w14:textId="77777777" w:rsidR="002D2431" w:rsidRDefault="002D2431" w:rsidP="00AE4832">
      <w:pPr>
        <w:pStyle w:val="codesample"/>
        <w:rPr>
          <w:rStyle w:val="SubtitleChar"/>
          <w:sz w:val="18"/>
          <w:szCs w:val="18"/>
        </w:rPr>
      </w:pPr>
      <w:r>
        <w:rPr>
          <w:rStyle w:val="SubtitleChar"/>
          <w:sz w:val="18"/>
          <w:szCs w:val="18"/>
        </w:rPr>
        <w:t xml:space="preserve">            "__</w:t>
      </w:r>
      <w:proofErr w:type="spellStart"/>
      <w:r>
        <w:rPr>
          <w:rStyle w:val="SubtitleChar"/>
          <w:sz w:val="18"/>
          <w:szCs w:val="18"/>
        </w:rPr>
        <w:t>typename</w:t>
      </w:r>
      <w:proofErr w:type="spellEnd"/>
      <w:r>
        <w:rPr>
          <w:rStyle w:val="SubtitleChar"/>
          <w:sz w:val="18"/>
          <w:szCs w:val="18"/>
        </w:rPr>
        <w:t>": "</w:t>
      </w:r>
      <w:proofErr w:type="spellStart"/>
      <w:r>
        <w:rPr>
          <w:rStyle w:val="SubtitleChar"/>
          <w:sz w:val="18"/>
          <w:szCs w:val="18"/>
        </w:rPr>
        <w:t>query_purviewDashboard</w:t>
      </w:r>
      <w:proofErr w:type="spellEnd"/>
      <w:r>
        <w:rPr>
          <w:rStyle w:val="SubtitleChar"/>
          <w:sz w:val="18"/>
          <w:szCs w:val="18"/>
        </w:rPr>
        <w:t>"</w:t>
      </w:r>
    </w:p>
    <w:p w14:paraId="2E039933" w14:textId="77777777" w:rsidR="002D2431" w:rsidRDefault="002D2431" w:rsidP="00AE4832">
      <w:pPr>
        <w:pStyle w:val="codesample"/>
        <w:rPr>
          <w:rStyle w:val="SubtitleChar"/>
          <w:sz w:val="18"/>
          <w:szCs w:val="18"/>
        </w:rPr>
      </w:pPr>
      <w:r>
        <w:rPr>
          <w:rStyle w:val="SubtitleChar"/>
          <w:sz w:val="18"/>
          <w:szCs w:val="18"/>
        </w:rPr>
        <w:t xml:space="preserve">        }</w:t>
      </w:r>
    </w:p>
    <w:p w14:paraId="5B19074D" w14:textId="77777777" w:rsidR="002D2431" w:rsidRDefault="002D2431" w:rsidP="00AE4832">
      <w:pPr>
        <w:pStyle w:val="codesample"/>
        <w:rPr>
          <w:rStyle w:val="SubtitleChar"/>
          <w:sz w:val="18"/>
          <w:szCs w:val="18"/>
        </w:rPr>
      </w:pPr>
      <w:r>
        <w:rPr>
          <w:rStyle w:val="SubtitleChar"/>
          <w:sz w:val="18"/>
          <w:szCs w:val="18"/>
        </w:rPr>
        <w:t xml:space="preserve">    }</w:t>
      </w:r>
    </w:p>
    <w:p w14:paraId="6A3A03A4" w14:textId="77777777" w:rsidR="002D2431" w:rsidRDefault="002D2431" w:rsidP="00AE4832">
      <w:pPr>
        <w:pStyle w:val="codesample"/>
        <w:rPr>
          <w:rStyle w:val="SubtitleChar"/>
          <w:sz w:val="18"/>
          <w:szCs w:val="18"/>
        </w:rPr>
      </w:pPr>
      <w:r>
        <w:rPr>
          <w:rStyle w:val="SubtitleChar"/>
          <w:sz w:val="18"/>
          <w:szCs w:val="18"/>
        </w:rPr>
        <w:t>}</w:t>
      </w:r>
    </w:p>
    <w:p w14:paraId="27108CED" w14:textId="6E775A11" w:rsidR="00C51844" w:rsidRPr="00981208" w:rsidRDefault="00AE4832" w:rsidP="001F2913">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3043"/>
        <w:gridCol w:w="5340"/>
        <w:gridCol w:w="4577"/>
      </w:tblGrid>
      <w:tr w:rsidR="00734079" w14:paraId="4198EEAE" w14:textId="77777777" w:rsidTr="008145B0">
        <w:trPr>
          <w:trHeight w:val="124"/>
        </w:trPr>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816A5C" w14:textId="77777777" w:rsidR="00734079" w:rsidRDefault="00734079" w:rsidP="007D3F7D">
            <w:pPr>
              <w:spacing w:after="0"/>
              <w:jc w:val="left"/>
              <w:rPr>
                <w:sz w:val="18"/>
                <w:szCs w:val="18"/>
              </w:rPr>
            </w:pPr>
            <w:r>
              <w:rPr>
                <w:sz w:val="18"/>
                <w:szCs w:val="18"/>
              </w:rPr>
              <w:t>Operation name</w:t>
            </w:r>
          </w:p>
        </w:tc>
        <w:tc>
          <w:tcPr>
            <w:tcW w:w="20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DA1C6C" w14:textId="77777777" w:rsidR="00734079" w:rsidRDefault="00734079" w:rsidP="007D3F7D">
            <w:pPr>
              <w:spacing w:after="0"/>
              <w:jc w:val="left"/>
              <w:rPr>
                <w:sz w:val="18"/>
                <w:szCs w:val="18"/>
              </w:rPr>
            </w:pPr>
            <w:r>
              <w:rPr>
                <w:sz w:val="18"/>
                <w:szCs w:val="18"/>
              </w:rPr>
              <w:t>Query</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813346" w14:textId="77777777" w:rsidR="00734079" w:rsidRDefault="00734079" w:rsidP="007D3F7D">
            <w:pPr>
              <w:spacing w:after="0"/>
              <w:jc w:val="left"/>
              <w:rPr>
                <w:sz w:val="18"/>
                <w:szCs w:val="18"/>
              </w:rPr>
            </w:pPr>
            <w:r>
              <w:rPr>
                <w:sz w:val="18"/>
                <w:szCs w:val="18"/>
              </w:rPr>
              <w:t>Variable</w:t>
            </w:r>
          </w:p>
        </w:tc>
      </w:tr>
      <w:tr w:rsidR="00734079" w14:paraId="189202F8" w14:textId="77777777" w:rsidTr="008145B0">
        <w:trPr>
          <w:trHeight w:val="1887"/>
        </w:trPr>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9526B" w14:textId="77777777" w:rsidR="00734079" w:rsidRDefault="00734079" w:rsidP="007D3F7D">
            <w:pPr>
              <w:spacing w:after="0"/>
              <w:jc w:val="left"/>
              <w:rPr>
                <w:sz w:val="18"/>
                <w:szCs w:val="18"/>
              </w:rPr>
            </w:pPr>
            <w:proofErr w:type="spellStart"/>
            <w:r>
              <w:rPr>
                <w:sz w:val="18"/>
                <w:szCs w:val="18"/>
              </w:rPr>
              <w:t>purviewGlossaryTerm</w:t>
            </w:r>
            <w:proofErr w:type="spellEnd"/>
          </w:p>
        </w:tc>
        <w:tc>
          <w:tcPr>
            <w:tcW w:w="20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B981B" w14:textId="77777777" w:rsidR="00734079" w:rsidRDefault="00734079" w:rsidP="007D3F7D">
            <w:pPr>
              <w:spacing w:after="0"/>
              <w:jc w:val="left"/>
              <w:rPr>
                <w:sz w:val="18"/>
                <w:szCs w:val="18"/>
              </w:rPr>
            </w:pPr>
            <w:r>
              <w:rPr>
                <w:sz w:val="18"/>
                <w:szCs w:val="18"/>
              </w:rPr>
              <w:t xml:space="preserve">query </w:t>
            </w:r>
            <w:proofErr w:type="spellStart"/>
            <w:r>
              <w:rPr>
                <w:sz w:val="18"/>
                <w:szCs w:val="18"/>
              </w:rPr>
              <w:t>MyQuery</w:t>
            </w:r>
            <w:proofErr w:type="spellEnd"/>
            <w:r>
              <w:rPr>
                <w:sz w:val="18"/>
                <w:szCs w:val="18"/>
              </w:rPr>
              <w:t>($</w:t>
            </w:r>
            <w:proofErr w:type="spellStart"/>
            <w:r>
              <w:rPr>
                <w:sz w:val="18"/>
                <w:szCs w:val="18"/>
              </w:rPr>
              <w:t>guid:String</w:t>
            </w:r>
            <w:proofErr w:type="spellEnd"/>
            <w:r>
              <w:rPr>
                <w:sz w:val="18"/>
                <w:szCs w:val="18"/>
              </w:rPr>
              <w:t>!, $</w:t>
            </w:r>
            <w:proofErr w:type="spellStart"/>
            <w:r>
              <w:rPr>
                <w:sz w:val="18"/>
                <w:szCs w:val="18"/>
              </w:rPr>
              <w:t>termHierarchy:Boolean</w:t>
            </w:r>
            <w:proofErr w:type="spellEnd"/>
            <w:r>
              <w:rPr>
                <w:sz w:val="18"/>
                <w:szCs w:val="18"/>
              </w:rPr>
              <w:t>!) {</w:t>
            </w:r>
          </w:p>
          <w:p w14:paraId="4CF7175A" w14:textId="77777777" w:rsidR="00734079" w:rsidRDefault="00734079" w:rsidP="007D3F7D">
            <w:pPr>
              <w:spacing w:after="0"/>
              <w:jc w:val="left"/>
              <w:rPr>
                <w:sz w:val="18"/>
                <w:szCs w:val="18"/>
              </w:rPr>
            </w:pPr>
            <w:r>
              <w:rPr>
                <w:sz w:val="18"/>
                <w:szCs w:val="18"/>
              </w:rPr>
              <w:t xml:space="preserve">            </w:t>
            </w:r>
            <w:proofErr w:type="spellStart"/>
            <w:r>
              <w:rPr>
                <w:sz w:val="18"/>
                <w:szCs w:val="18"/>
              </w:rPr>
              <w:t>purviewGlossaryTerm</w:t>
            </w:r>
            <w:proofErr w:type="spellEnd"/>
            <w:r>
              <w:rPr>
                <w:sz w:val="18"/>
                <w:szCs w:val="18"/>
              </w:rPr>
              <w:t>(</w:t>
            </w:r>
            <w:proofErr w:type="spellStart"/>
            <w:r>
              <w:rPr>
                <w:sz w:val="18"/>
                <w:szCs w:val="18"/>
              </w:rPr>
              <w:t>guid</w:t>
            </w:r>
            <w:proofErr w:type="spellEnd"/>
            <w:r>
              <w:rPr>
                <w:sz w:val="18"/>
                <w:szCs w:val="18"/>
              </w:rPr>
              <w:t>: $</w:t>
            </w:r>
            <w:proofErr w:type="spellStart"/>
            <w:r>
              <w:rPr>
                <w:sz w:val="18"/>
                <w:szCs w:val="18"/>
              </w:rPr>
              <w:t>guid</w:t>
            </w:r>
            <w:proofErr w:type="spellEnd"/>
            <w:r>
              <w:rPr>
                <w:sz w:val="18"/>
                <w:szCs w:val="18"/>
              </w:rPr>
              <w:t xml:space="preserve">, </w:t>
            </w:r>
            <w:proofErr w:type="spellStart"/>
            <w:r>
              <w:rPr>
                <w:sz w:val="18"/>
                <w:szCs w:val="18"/>
              </w:rPr>
              <w:t>termHierarchy</w:t>
            </w:r>
            <w:proofErr w:type="spellEnd"/>
            <w:r>
              <w:rPr>
                <w:sz w:val="18"/>
                <w:szCs w:val="18"/>
              </w:rPr>
              <w:t>: $</w:t>
            </w:r>
            <w:proofErr w:type="spellStart"/>
            <w:r>
              <w:rPr>
                <w:sz w:val="18"/>
                <w:szCs w:val="18"/>
              </w:rPr>
              <w:t>termHierarchy</w:t>
            </w:r>
            <w:proofErr w:type="spellEnd"/>
            <w:r>
              <w:rPr>
                <w:sz w:val="18"/>
                <w:szCs w:val="18"/>
              </w:rPr>
              <w:t xml:space="preserve">) {              </w:t>
            </w:r>
          </w:p>
          <w:p w14:paraId="3E47C5D7" w14:textId="77777777" w:rsidR="00734079" w:rsidRDefault="00734079" w:rsidP="007D3F7D">
            <w:pPr>
              <w:spacing w:after="0"/>
              <w:jc w:val="left"/>
              <w:rPr>
                <w:sz w:val="18"/>
                <w:szCs w:val="18"/>
              </w:rPr>
            </w:pPr>
            <w:r>
              <w:rPr>
                <w:sz w:val="18"/>
                <w:szCs w:val="18"/>
              </w:rPr>
              <w:t xml:space="preserve">              additionalAttributes</w:t>
            </w:r>
          </w:p>
          <w:p w14:paraId="627DA364" w14:textId="77777777" w:rsidR="00734079" w:rsidRDefault="00734079" w:rsidP="007D3F7D">
            <w:pPr>
              <w:spacing w:after="0"/>
              <w:jc w:val="left"/>
              <w:rPr>
                <w:sz w:val="18"/>
                <w:szCs w:val="18"/>
              </w:rPr>
            </w:pPr>
            <w:r>
              <w:rPr>
                <w:sz w:val="18"/>
                <w:szCs w:val="18"/>
              </w:rPr>
              <w:t xml:space="preserve">              anchor</w:t>
            </w:r>
          </w:p>
          <w:p w14:paraId="08F22ED0" w14:textId="77777777" w:rsidR="00734079" w:rsidRDefault="00734079" w:rsidP="007D3F7D">
            <w:pPr>
              <w:spacing w:after="0"/>
              <w:jc w:val="left"/>
              <w:rPr>
                <w:sz w:val="18"/>
                <w:szCs w:val="18"/>
              </w:rPr>
            </w:pPr>
            <w:r>
              <w:rPr>
                <w:sz w:val="18"/>
                <w:szCs w:val="18"/>
              </w:rPr>
              <w:t xml:space="preserve">              </w:t>
            </w:r>
            <w:proofErr w:type="spellStart"/>
            <w:r>
              <w:rPr>
                <w:sz w:val="18"/>
                <w:szCs w:val="18"/>
              </w:rPr>
              <w:t>childrenTerms</w:t>
            </w:r>
            <w:proofErr w:type="spellEnd"/>
          </w:p>
          <w:p w14:paraId="4DFAA23A" w14:textId="77777777" w:rsidR="00734079" w:rsidRDefault="00734079" w:rsidP="007D3F7D">
            <w:pPr>
              <w:spacing w:after="0"/>
              <w:jc w:val="left"/>
              <w:rPr>
                <w:sz w:val="18"/>
                <w:szCs w:val="18"/>
              </w:rPr>
            </w:pPr>
            <w:r>
              <w:rPr>
                <w:sz w:val="18"/>
                <w:szCs w:val="18"/>
              </w:rPr>
              <w:t xml:space="preserve">              </w:t>
            </w:r>
            <w:proofErr w:type="spellStart"/>
            <w:r>
              <w:rPr>
                <w:sz w:val="18"/>
                <w:szCs w:val="18"/>
              </w:rPr>
              <w:t>assignedEntities</w:t>
            </w:r>
            <w:proofErr w:type="spellEnd"/>
          </w:p>
          <w:p w14:paraId="232E5B8C" w14:textId="77777777" w:rsidR="00734079" w:rsidRDefault="00734079" w:rsidP="007D3F7D">
            <w:pPr>
              <w:spacing w:after="0"/>
              <w:jc w:val="left"/>
              <w:rPr>
                <w:sz w:val="18"/>
                <w:szCs w:val="18"/>
              </w:rPr>
            </w:pPr>
            <w:r>
              <w:rPr>
                <w:sz w:val="18"/>
                <w:szCs w:val="18"/>
              </w:rPr>
              <w:t xml:space="preserve">              </w:t>
            </w:r>
            <w:proofErr w:type="spellStart"/>
            <w:r>
              <w:rPr>
                <w:sz w:val="18"/>
                <w:szCs w:val="18"/>
              </w:rPr>
              <w:t>createTime</w:t>
            </w:r>
            <w:proofErr w:type="spellEnd"/>
          </w:p>
          <w:p w14:paraId="447AC07B" w14:textId="77777777" w:rsidR="00734079" w:rsidRDefault="00734079" w:rsidP="007D3F7D">
            <w:pPr>
              <w:spacing w:after="0"/>
              <w:jc w:val="left"/>
              <w:rPr>
                <w:sz w:val="18"/>
                <w:szCs w:val="18"/>
              </w:rPr>
            </w:pPr>
            <w:r>
              <w:rPr>
                <w:sz w:val="18"/>
                <w:szCs w:val="18"/>
              </w:rPr>
              <w:t xml:space="preserve">              createdBy</w:t>
            </w:r>
          </w:p>
          <w:p w14:paraId="3437187C" w14:textId="77777777" w:rsidR="00734079" w:rsidRDefault="00734079" w:rsidP="007D3F7D">
            <w:pPr>
              <w:spacing w:after="0"/>
              <w:jc w:val="left"/>
              <w:rPr>
                <w:sz w:val="18"/>
                <w:szCs w:val="18"/>
              </w:rPr>
            </w:pPr>
            <w:r>
              <w:rPr>
                <w:sz w:val="18"/>
                <w:szCs w:val="18"/>
              </w:rPr>
              <w:t xml:space="preserve">              </w:t>
            </w:r>
            <w:proofErr w:type="spellStart"/>
            <w:r>
              <w:rPr>
                <w:sz w:val="18"/>
                <w:szCs w:val="18"/>
              </w:rPr>
              <w:t>glossaryTermHeader</w:t>
            </w:r>
            <w:proofErr w:type="spellEnd"/>
          </w:p>
          <w:p w14:paraId="40B312CE" w14:textId="77777777" w:rsidR="00734079" w:rsidRDefault="00734079" w:rsidP="007D3F7D">
            <w:pPr>
              <w:spacing w:after="0"/>
              <w:jc w:val="left"/>
              <w:rPr>
                <w:sz w:val="18"/>
                <w:szCs w:val="18"/>
              </w:rPr>
            </w:pPr>
            <w:r>
              <w:rPr>
                <w:sz w:val="18"/>
                <w:szCs w:val="18"/>
              </w:rPr>
              <w:t xml:space="preserve">              </w:t>
            </w:r>
            <w:proofErr w:type="spellStart"/>
            <w:r>
              <w:rPr>
                <w:sz w:val="18"/>
                <w:szCs w:val="18"/>
              </w:rPr>
              <w:t>guid</w:t>
            </w:r>
            <w:proofErr w:type="spellEnd"/>
          </w:p>
          <w:p w14:paraId="30E546CC" w14:textId="77777777" w:rsidR="00734079" w:rsidRDefault="00734079" w:rsidP="007D3F7D">
            <w:pPr>
              <w:spacing w:after="0"/>
              <w:jc w:val="left"/>
              <w:rPr>
                <w:sz w:val="18"/>
                <w:szCs w:val="18"/>
              </w:rPr>
            </w:pPr>
            <w:r>
              <w:rPr>
                <w:sz w:val="18"/>
                <w:szCs w:val="18"/>
              </w:rPr>
              <w:t xml:space="preserve">              </w:t>
            </w:r>
            <w:proofErr w:type="spellStart"/>
            <w:r>
              <w:rPr>
                <w:sz w:val="18"/>
                <w:szCs w:val="18"/>
              </w:rPr>
              <w:t>hierarchyInfo</w:t>
            </w:r>
            <w:proofErr w:type="spellEnd"/>
          </w:p>
          <w:p w14:paraId="66D9D168" w14:textId="77777777" w:rsidR="00734079" w:rsidRDefault="00734079" w:rsidP="007D3F7D">
            <w:pPr>
              <w:spacing w:after="0"/>
              <w:jc w:val="left"/>
              <w:rPr>
                <w:sz w:val="18"/>
                <w:szCs w:val="18"/>
              </w:rPr>
            </w:pPr>
            <w:r>
              <w:rPr>
                <w:sz w:val="18"/>
                <w:szCs w:val="18"/>
              </w:rPr>
              <w:t xml:space="preserve">              </w:t>
            </w:r>
            <w:proofErr w:type="spellStart"/>
            <w:r>
              <w:rPr>
                <w:sz w:val="18"/>
                <w:szCs w:val="18"/>
              </w:rPr>
              <w:t>lastModifiedTS</w:t>
            </w:r>
            <w:proofErr w:type="spellEnd"/>
          </w:p>
          <w:p w14:paraId="4D435FB1" w14:textId="77777777" w:rsidR="00734079" w:rsidRDefault="00734079" w:rsidP="007D3F7D">
            <w:pPr>
              <w:spacing w:after="0"/>
              <w:jc w:val="left"/>
              <w:rPr>
                <w:sz w:val="18"/>
                <w:szCs w:val="18"/>
              </w:rPr>
            </w:pPr>
            <w:r>
              <w:rPr>
                <w:sz w:val="18"/>
                <w:szCs w:val="18"/>
              </w:rPr>
              <w:t xml:space="preserve">              </w:t>
            </w:r>
            <w:proofErr w:type="spellStart"/>
            <w:r>
              <w:rPr>
                <w:sz w:val="18"/>
                <w:szCs w:val="18"/>
              </w:rPr>
              <w:t>longDescription</w:t>
            </w:r>
            <w:proofErr w:type="spellEnd"/>
          </w:p>
          <w:p w14:paraId="2CBAEC22" w14:textId="77777777" w:rsidR="00734079" w:rsidRDefault="00734079" w:rsidP="007D3F7D">
            <w:pPr>
              <w:spacing w:after="0"/>
              <w:jc w:val="left"/>
              <w:rPr>
                <w:sz w:val="18"/>
                <w:szCs w:val="18"/>
              </w:rPr>
            </w:pPr>
            <w:r>
              <w:rPr>
                <w:sz w:val="18"/>
                <w:szCs w:val="18"/>
              </w:rPr>
              <w:t xml:space="preserve">              name</w:t>
            </w:r>
          </w:p>
          <w:p w14:paraId="1A019E3C" w14:textId="77777777" w:rsidR="00734079" w:rsidRDefault="00734079" w:rsidP="007D3F7D">
            <w:pPr>
              <w:spacing w:after="0"/>
              <w:jc w:val="left"/>
              <w:rPr>
                <w:sz w:val="18"/>
                <w:szCs w:val="18"/>
              </w:rPr>
            </w:pPr>
            <w:r>
              <w:rPr>
                <w:sz w:val="18"/>
                <w:szCs w:val="18"/>
              </w:rPr>
              <w:t xml:space="preserve">              </w:t>
            </w:r>
            <w:proofErr w:type="spellStart"/>
            <w:r>
              <w:rPr>
                <w:sz w:val="18"/>
                <w:szCs w:val="18"/>
              </w:rPr>
              <w:t>parentTerm</w:t>
            </w:r>
            <w:proofErr w:type="spellEnd"/>
          </w:p>
          <w:p w14:paraId="4B201B05" w14:textId="77777777" w:rsidR="00734079" w:rsidRDefault="00734079" w:rsidP="007D3F7D">
            <w:pPr>
              <w:spacing w:after="0"/>
              <w:jc w:val="left"/>
              <w:rPr>
                <w:sz w:val="18"/>
                <w:szCs w:val="18"/>
              </w:rPr>
            </w:pPr>
            <w:r>
              <w:rPr>
                <w:sz w:val="18"/>
                <w:szCs w:val="18"/>
              </w:rPr>
              <w:t xml:space="preserve">              </w:t>
            </w:r>
            <w:proofErr w:type="spellStart"/>
            <w:r>
              <w:rPr>
                <w:sz w:val="18"/>
                <w:szCs w:val="18"/>
              </w:rPr>
              <w:t>nickName</w:t>
            </w:r>
            <w:proofErr w:type="spellEnd"/>
          </w:p>
          <w:p w14:paraId="29B963A3" w14:textId="77777777" w:rsidR="00734079" w:rsidRDefault="00734079" w:rsidP="007D3F7D">
            <w:pPr>
              <w:spacing w:after="0"/>
              <w:jc w:val="left"/>
              <w:rPr>
                <w:sz w:val="18"/>
                <w:szCs w:val="18"/>
              </w:rPr>
            </w:pPr>
            <w:r>
              <w:rPr>
                <w:sz w:val="18"/>
                <w:szCs w:val="18"/>
              </w:rPr>
              <w:t xml:space="preserve">              </w:t>
            </w:r>
            <w:proofErr w:type="spellStart"/>
            <w:r>
              <w:rPr>
                <w:sz w:val="18"/>
                <w:szCs w:val="18"/>
              </w:rPr>
              <w:t>qualifiedName</w:t>
            </w:r>
            <w:proofErr w:type="spellEnd"/>
          </w:p>
          <w:p w14:paraId="48302F5E" w14:textId="77777777" w:rsidR="00734079" w:rsidRDefault="00734079" w:rsidP="007D3F7D">
            <w:pPr>
              <w:spacing w:after="0"/>
              <w:jc w:val="left"/>
              <w:rPr>
                <w:sz w:val="18"/>
                <w:szCs w:val="18"/>
              </w:rPr>
            </w:pPr>
            <w:r>
              <w:rPr>
                <w:sz w:val="18"/>
                <w:szCs w:val="18"/>
              </w:rPr>
              <w:t xml:space="preserve">              resources</w:t>
            </w:r>
          </w:p>
          <w:p w14:paraId="7B960A1A" w14:textId="77777777" w:rsidR="00734079" w:rsidRDefault="00734079" w:rsidP="007D3F7D">
            <w:pPr>
              <w:spacing w:after="0"/>
              <w:jc w:val="left"/>
              <w:rPr>
                <w:sz w:val="18"/>
                <w:szCs w:val="18"/>
              </w:rPr>
            </w:pPr>
            <w:r>
              <w:rPr>
                <w:sz w:val="18"/>
                <w:szCs w:val="18"/>
              </w:rPr>
              <w:t xml:space="preserve">              </w:t>
            </w:r>
            <w:proofErr w:type="spellStart"/>
            <w:r>
              <w:rPr>
                <w:sz w:val="18"/>
                <w:szCs w:val="18"/>
              </w:rPr>
              <w:t>seeAlso</w:t>
            </w:r>
            <w:proofErr w:type="spellEnd"/>
          </w:p>
          <w:p w14:paraId="460E894C" w14:textId="77777777" w:rsidR="00734079" w:rsidRDefault="00734079" w:rsidP="007D3F7D">
            <w:pPr>
              <w:spacing w:after="0"/>
              <w:jc w:val="left"/>
              <w:rPr>
                <w:sz w:val="18"/>
                <w:szCs w:val="18"/>
              </w:rPr>
            </w:pPr>
            <w:r>
              <w:rPr>
                <w:sz w:val="18"/>
                <w:szCs w:val="18"/>
              </w:rPr>
              <w:t xml:space="preserve">              status</w:t>
            </w:r>
          </w:p>
          <w:p w14:paraId="36B5FA35" w14:textId="77777777" w:rsidR="00734079" w:rsidRDefault="00734079" w:rsidP="007D3F7D">
            <w:pPr>
              <w:spacing w:after="0"/>
              <w:jc w:val="left"/>
              <w:rPr>
                <w:sz w:val="18"/>
                <w:szCs w:val="18"/>
              </w:rPr>
            </w:pPr>
            <w:r>
              <w:rPr>
                <w:sz w:val="18"/>
                <w:szCs w:val="18"/>
              </w:rPr>
              <w:t xml:space="preserve">              synonyms</w:t>
            </w:r>
          </w:p>
          <w:p w14:paraId="7E4C95AC" w14:textId="77777777" w:rsidR="00734079" w:rsidRDefault="00734079" w:rsidP="007D3F7D">
            <w:pPr>
              <w:spacing w:after="0"/>
              <w:jc w:val="left"/>
              <w:rPr>
                <w:sz w:val="18"/>
                <w:szCs w:val="18"/>
              </w:rPr>
            </w:pPr>
            <w:r>
              <w:rPr>
                <w:sz w:val="18"/>
                <w:szCs w:val="18"/>
              </w:rPr>
              <w:t xml:space="preserve">              </w:t>
            </w:r>
            <w:proofErr w:type="spellStart"/>
            <w:r>
              <w:rPr>
                <w:sz w:val="18"/>
                <w:szCs w:val="18"/>
              </w:rPr>
              <w:t>updateTime</w:t>
            </w:r>
            <w:proofErr w:type="spellEnd"/>
          </w:p>
          <w:p w14:paraId="5B16E031" w14:textId="77777777" w:rsidR="00734079" w:rsidRDefault="00734079" w:rsidP="007D3F7D">
            <w:pPr>
              <w:spacing w:after="0"/>
              <w:jc w:val="left"/>
              <w:rPr>
                <w:sz w:val="18"/>
                <w:szCs w:val="18"/>
              </w:rPr>
            </w:pPr>
            <w:r>
              <w:rPr>
                <w:sz w:val="18"/>
                <w:szCs w:val="18"/>
              </w:rPr>
              <w:t xml:space="preserve">              </w:t>
            </w:r>
            <w:proofErr w:type="spellStart"/>
            <w:r>
              <w:rPr>
                <w:sz w:val="18"/>
                <w:szCs w:val="18"/>
              </w:rPr>
              <w:t>updatedBy</w:t>
            </w:r>
            <w:proofErr w:type="spellEnd"/>
            <w:r>
              <w:rPr>
                <w:sz w:val="18"/>
                <w:szCs w:val="18"/>
              </w:rPr>
              <w:t xml:space="preserve"> </w:t>
            </w:r>
          </w:p>
          <w:p w14:paraId="17A3A99F" w14:textId="77777777" w:rsidR="00734079" w:rsidRDefault="00734079" w:rsidP="007D3F7D">
            <w:pPr>
              <w:spacing w:after="0"/>
              <w:jc w:val="left"/>
              <w:rPr>
                <w:sz w:val="18"/>
                <w:szCs w:val="18"/>
              </w:rPr>
            </w:pPr>
            <w:r>
              <w:rPr>
                <w:sz w:val="18"/>
                <w:szCs w:val="18"/>
              </w:rPr>
              <w:t xml:space="preserve">            }</w:t>
            </w:r>
          </w:p>
          <w:p w14:paraId="7CAEE8DD" w14:textId="77777777" w:rsidR="00734079" w:rsidRDefault="00734079" w:rsidP="007D3F7D">
            <w:pPr>
              <w:spacing w:after="0"/>
              <w:jc w:val="left"/>
              <w:rPr>
                <w:sz w:val="18"/>
                <w:szCs w:val="18"/>
              </w:rPr>
            </w:pPr>
            <w:r>
              <w:rPr>
                <w:sz w:val="18"/>
                <w:szCs w:val="18"/>
              </w:rPr>
              <w:t xml:space="preserve">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857A6" w14:textId="77777777" w:rsidR="00734079" w:rsidRDefault="00734079" w:rsidP="007D3F7D">
            <w:pPr>
              <w:spacing w:after="0"/>
              <w:jc w:val="left"/>
            </w:pPr>
            <w:r>
              <w:rPr>
                <w:sz w:val="18"/>
                <w:szCs w:val="18"/>
              </w:rPr>
              <w:t xml:space="preserve">variables: </w:t>
            </w:r>
            <w:r>
              <w:t>{</w:t>
            </w:r>
          </w:p>
          <w:p w14:paraId="6FB774C3" w14:textId="77777777" w:rsidR="00734079" w:rsidRDefault="00734079" w:rsidP="007D3F7D">
            <w:pPr>
              <w:spacing w:after="0"/>
              <w:jc w:val="left"/>
            </w:pPr>
            <w:r>
              <w:t xml:space="preserve">    "</w:t>
            </w:r>
            <w:proofErr w:type="spellStart"/>
            <w:r>
              <w:t>guid</w:t>
            </w:r>
            <w:proofErr w:type="spellEnd"/>
            <w:r>
              <w:t>": "f7e67f83-5a82-4918-a5cf-27c86c5aa019",</w:t>
            </w:r>
          </w:p>
          <w:p w14:paraId="6C074789" w14:textId="77777777" w:rsidR="00734079" w:rsidRDefault="00734079" w:rsidP="007D3F7D">
            <w:pPr>
              <w:spacing w:after="0"/>
              <w:jc w:val="left"/>
            </w:pPr>
            <w:r>
              <w:t xml:space="preserve">    "</w:t>
            </w:r>
            <w:proofErr w:type="spellStart"/>
            <w:r>
              <w:t>termHierarchy</w:t>
            </w:r>
            <w:proofErr w:type="spellEnd"/>
            <w:r>
              <w:t>": true</w:t>
            </w:r>
          </w:p>
          <w:p w14:paraId="6E5045C8" w14:textId="77777777" w:rsidR="00734079" w:rsidRDefault="00734079" w:rsidP="007D3F7D">
            <w:pPr>
              <w:spacing w:after="0"/>
              <w:jc w:val="left"/>
              <w:rPr>
                <w:sz w:val="18"/>
                <w:szCs w:val="18"/>
              </w:rPr>
            </w:pPr>
            <w:r>
              <w:t>}</w:t>
            </w:r>
            <w:r>
              <w:rPr>
                <w:sz w:val="18"/>
                <w:szCs w:val="18"/>
              </w:rPr>
              <w:t xml:space="preserve"> ,</w:t>
            </w:r>
          </w:p>
        </w:tc>
      </w:tr>
    </w:tbl>
    <w:p w14:paraId="4C58C10F" w14:textId="77777777" w:rsidR="00AE4832" w:rsidRDefault="00AE4832" w:rsidP="00EA2F36">
      <w:pPr>
        <w:pStyle w:val="Heading3"/>
        <w:sectPr w:rsidR="00AE4832" w:rsidSect="00AE4832">
          <w:pgSz w:w="15840" w:h="15840" w:orient="landscape" w:code="1"/>
          <w:pgMar w:top="1440" w:right="1440" w:bottom="1440" w:left="1440" w:header="720" w:footer="720" w:gutter="0"/>
          <w:cols w:sep="1" w:space="720"/>
        </w:sectPr>
      </w:pPr>
      <w:bookmarkStart w:id="163" w:name="OLE_LINK78"/>
      <w:bookmarkStart w:id="164" w:name="OLE_LINK139"/>
    </w:p>
    <w:p w14:paraId="1A2DB716" w14:textId="77777777" w:rsidR="00EA2F36" w:rsidRDefault="006D1877" w:rsidP="00EA2F36">
      <w:pPr>
        <w:pStyle w:val="Heading3"/>
      </w:pPr>
      <w:bookmarkStart w:id="165" w:name="_Toc220931955"/>
      <w:r w:rsidRPr="00D36E9D">
        <w:lastRenderedPageBreak/>
        <w:t xml:space="preserve">POST </w:t>
      </w:r>
      <w:r w:rsidR="00A7204F">
        <w:t>-</w:t>
      </w:r>
      <w:r w:rsidRPr="00D36E9D">
        <w:t xml:space="preserve"> </w:t>
      </w:r>
      <w:bookmarkStart w:id="166" w:name="OLE_LINK123"/>
      <w:r w:rsidR="00B819B9" w:rsidRPr="00D36E9D">
        <w:t xml:space="preserve">Business </w:t>
      </w:r>
      <w:r w:rsidRPr="00D36E9D">
        <w:t xml:space="preserve">Asset </w:t>
      </w:r>
      <w:r w:rsidR="00B819B9" w:rsidRPr="00D36E9D">
        <w:t>Metadata</w:t>
      </w:r>
      <w:r w:rsidRPr="00D36E9D">
        <w:t xml:space="preserve"> </w:t>
      </w:r>
      <w:r w:rsidR="00100121" w:rsidRPr="00D36E9D">
        <w:t>Tab</w:t>
      </w:r>
      <w:r w:rsidRPr="00D36E9D">
        <w:t xml:space="preserve"> Details</w:t>
      </w:r>
      <w:bookmarkEnd w:id="165"/>
      <w:r w:rsidRPr="00D36E9D">
        <w:t xml:space="preserve"> </w:t>
      </w:r>
      <w:bookmarkEnd w:id="163"/>
      <w:bookmarkEnd w:id="166"/>
    </w:p>
    <w:p w14:paraId="79CFE270" w14:textId="5A5F6EE2" w:rsidR="006D1877" w:rsidRPr="00AE4832" w:rsidRDefault="006D1877" w:rsidP="00AE4832">
      <w:r w:rsidRPr="00AE4832">
        <w:t xml:space="preserve">This microservice is a POST call to the Query </w:t>
      </w:r>
      <w:r w:rsidR="0037549D" w:rsidRPr="00AE4832">
        <w:t>Engine</w:t>
      </w:r>
      <w:r w:rsidRPr="00AE4832">
        <w:t xml:space="preserve"> server hosted at the </w:t>
      </w:r>
      <w:r w:rsidR="0037549D" w:rsidRPr="00AE4832">
        <w:t>backend</w:t>
      </w:r>
      <w:r w:rsidRPr="00AE4832">
        <w:t xml:space="preserve"> to get details of </w:t>
      </w:r>
      <w:r w:rsidR="00305A7B" w:rsidRPr="00AE4832">
        <w:t>managed attribute groups including generic data attributes and generic system attributes th</w:t>
      </w:r>
      <w:r w:rsidR="00035C44" w:rsidRPr="00AE4832">
        <w:t>at</w:t>
      </w:r>
      <w:r w:rsidR="00305A7B" w:rsidRPr="00AE4832">
        <w:t xml:space="preserve"> are present </w:t>
      </w:r>
      <w:r w:rsidR="00035C44" w:rsidRPr="00AE4832">
        <w:t>for</w:t>
      </w:r>
      <w:r w:rsidR="00305A7B" w:rsidRPr="00AE4832">
        <w:t xml:space="preserve"> the asset</w:t>
      </w:r>
      <w:r w:rsidRPr="00AE4832">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9C2DCA" w14:paraId="39FF1537"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CBBB00" w14:textId="77777777" w:rsidR="009C2DCA" w:rsidRDefault="009C2DCA" w:rsidP="007D3F7D">
            <w:pPr>
              <w:spacing w:after="0"/>
              <w:jc w:val="left"/>
            </w:pPr>
            <w:bookmarkStart w:id="167" w:name="OLE_LINK89"/>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D1B44F" w14:textId="59163013" w:rsidR="009C2DCA" w:rsidRDefault="009C2DCA" w:rsidP="007D3F7D">
            <w:pPr>
              <w:spacing w:after="0"/>
              <w:jc w:val="left"/>
            </w:pPr>
            <w:r>
              <w:t>HTTPS</w:t>
            </w:r>
          </w:p>
        </w:tc>
      </w:tr>
      <w:tr w:rsidR="009C2DCA" w14:paraId="43A1441F"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DDA2A5" w14:textId="4057220D" w:rsidR="009C2DCA" w:rsidRDefault="009C2DCA"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5483F" w14:textId="77777777" w:rsidR="009C2DCA" w:rsidRDefault="009C2DCA" w:rsidP="007D3F7D">
            <w:pPr>
              <w:spacing w:after="0"/>
              <w:jc w:val="left"/>
            </w:pPr>
            <w:hyperlink r:id="rId57" w:history="1">
              <w:r>
                <w:rPr>
                  <w:rStyle w:val="Hyperlink"/>
                </w:rPr>
                <w:t>https://ix-dev-apimgmt.azure-api.net/query-engine-api?subscription-key=**************</w:t>
              </w:r>
            </w:hyperlink>
            <w:r>
              <w:t xml:space="preserve"> </w:t>
            </w:r>
          </w:p>
        </w:tc>
      </w:tr>
      <w:tr w:rsidR="009C2DCA" w14:paraId="0DD8EB1E"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BF2BAF" w14:textId="77777777" w:rsidR="009C2DCA" w:rsidRDefault="009C2DCA"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FBAAEB" w14:textId="433F3E04" w:rsidR="009C2DCA" w:rsidRDefault="009C2DCA" w:rsidP="007D3F7D">
            <w:pPr>
              <w:spacing w:after="0"/>
              <w:jc w:val="left"/>
            </w:pPr>
            <w:r>
              <w:t>POST</w:t>
            </w:r>
          </w:p>
        </w:tc>
      </w:tr>
      <w:tr w:rsidR="009C2DCA" w14:paraId="1692501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C0872F" w14:textId="77777777" w:rsidR="009C2DCA" w:rsidRDefault="009C2DCA"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0EF322" w14:textId="77777777" w:rsidR="009C2DCA" w:rsidRDefault="009C2DCA" w:rsidP="007D3F7D">
            <w:pPr>
              <w:spacing w:after="0"/>
              <w:jc w:val="left"/>
            </w:pPr>
            <w:r>
              <w:t>application / json</w:t>
            </w:r>
          </w:p>
        </w:tc>
      </w:tr>
      <w:tr w:rsidR="009C2DCA" w14:paraId="64517F9A"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1876E7" w14:textId="77777777" w:rsidR="009C2DCA" w:rsidRDefault="009C2DC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633E3" w14:textId="77777777" w:rsidR="009C2DCA" w:rsidRDefault="009C2DCA" w:rsidP="007D3F7D">
            <w:pPr>
              <w:spacing w:after="0"/>
              <w:jc w:val="left"/>
            </w:pPr>
            <w:r>
              <w:t>Query Parameter: Subscription-key of the application (example, query engine)</w:t>
            </w:r>
          </w:p>
        </w:tc>
      </w:tr>
      <w:tr w:rsidR="0031454E" w14:paraId="0626E0CB"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E415E02" w14:textId="0BF5B21C" w:rsidR="0031454E" w:rsidRDefault="0031454E"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C03E67" w14:textId="2BD93F5D" w:rsidR="0031454E" w:rsidRDefault="0031454E" w:rsidP="007D3F7D">
            <w:pPr>
              <w:spacing w:after="0"/>
              <w:jc w:val="left"/>
            </w:pPr>
            <w:hyperlink r:id="rId58" w:history="1">
              <w:r w:rsidRPr="0038632D">
                <w:rPr>
                  <w:rStyle w:val="Hyperlink"/>
                </w:rPr>
                <w:t>Link</w:t>
              </w:r>
            </w:hyperlink>
          </w:p>
        </w:tc>
      </w:tr>
    </w:tbl>
    <w:bookmarkEnd w:id="167"/>
    <w:p w14:paraId="66180AE0" w14:textId="77777777" w:rsidR="00F826E8" w:rsidRPr="001F2913" w:rsidRDefault="00F826E8" w:rsidP="001F2913">
      <w:pPr>
        <w:pStyle w:val="Heading4"/>
      </w:pPr>
      <w:r w:rsidRPr="001F2913">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6814"/>
        <w:gridCol w:w="1589"/>
        <w:gridCol w:w="1973"/>
      </w:tblGrid>
      <w:tr w:rsidR="006D1877" w:rsidRPr="00981208" w14:paraId="23CF74BA" w14:textId="77777777" w:rsidTr="008145B0">
        <w:trPr>
          <w:trHeight w:val="315"/>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5453CB" w14:textId="77777777" w:rsidR="006D1877" w:rsidRPr="00981208" w:rsidRDefault="006D1877" w:rsidP="007D3F7D">
            <w:pPr>
              <w:spacing w:after="0"/>
              <w:jc w:val="left"/>
            </w:pPr>
            <w:r w:rsidRPr="00981208">
              <w:t>Parameter</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1F8217" w14:textId="77777777" w:rsidR="006D1877" w:rsidRPr="00981208" w:rsidRDefault="006D1877" w:rsidP="007D3F7D">
            <w:pPr>
              <w:spacing w:after="0"/>
              <w:jc w:val="left"/>
            </w:pPr>
            <w:r w:rsidRPr="00981208">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CE830D" w14:textId="77777777" w:rsidR="006D1877" w:rsidRPr="00981208" w:rsidRDefault="006D1877" w:rsidP="007D3F7D">
            <w:pPr>
              <w:spacing w:after="0"/>
              <w:jc w:val="left"/>
            </w:pPr>
            <w:r w:rsidRPr="00981208">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864344" w14:textId="77777777" w:rsidR="006D1877" w:rsidRPr="00981208" w:rsidRDefault="006D1877" w:rsidP="007D3F7D">
            <w:pPr>
              <w:spacing w:after="0"/>
              <w:jc w:val="left"/>
            </w:pPr>
            <w:r w:rsidRPr="00981208">
              <w:t>Type</w:t>
            </w:r>
          </w:p>
        </w:tc>
      </w:tr>
      <w:tr w:rsidR="006D1877" w:rsidRPr="00981208" w14:paraId="5459161B" w14:textId="77777777" w:rsidTr="008145B0">
        <w:trPr>
          <w:trHeight w:val="21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DC222" w14:textId="77777777" w:rsidR="006D1877" w:rsidRPr="00981208" w:rsidRDefault="006D1877" w:rsidP="007D3F7D">
            <w:pPr>
              <w:spacing w:after="0"/>
              <w:jc w:val="left"/>
            </w:pPr>
            <w:r w:rsidRPr="00981208">
              <w:t>Authorization</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D85E4" w14:textId="77777777" w:rsidR="006D1877" w:rsidRPr="00981208" w:rsidRDefault="006D1877" w:rsidP="007D3F7D">
            <w:pPr>
              <w:spacing w:after="0"/>
              <w:jc w:val="left"/>
            </w:pPr>
            <w:r w:rsidRPr="00981208">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6591D" w14:textId="77777777" w:rsidR="006D1877" w:rsidRPr="00981208" w:rsidRDefault="006D1877"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58CD7" w14:textId="77777777" w:rsidR="006D1877" w:rsidRPr="00981208" w:rsidRDefault="006D1877" w:rsidP="007D3F7D">
            <w:pPr>
              <w:spacing w:after="0"/>
              <w:jc w:val="left"/>
            </w:pPr>
            <w:r w:rsidRPr="00981208">
              <w:t>String</w:t>
            </w:r>
          </w:p>
        </w:tc>
      </w:tr>
      <w:tr w:rsidR="006D1877" w:rsidRPr="00981208" w14:paraId="6833B70B" w14:textId="77777777" w:rsidTr="008145B0">
        <w:trPr>
          <w:trHeight w:val="45"/>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B1E957" w14:textId="77777777" w:rsidR="006D1877" w:rsidRPr="00981208" w:rsidRDefault="006D1877" w:rsidP="007D3F7D">
            <w:pPr>
              <w:spacing w:after="0"/>
              <w:jc w:val="left"/>
            </w:pPr>
            <w:r w:rsidRPr="00981208">
              <w:t>Content-Type</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519F25" w14:textId="17F2BA1E" w:rsidR="006D1877" w:rsidRPr="00981208" w:rsidRDefault="006D1877" w:rsidP="007D3F7D">
            <w:pPr>
              <w:spacing w:after="0"/>
              <w:jc w:val="left"/>
            </w:pPr>
            <w:r w:rsidRPr="00981208">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480D" w14:textId="77777777" w:rsidR="006D1877" w:rsidRPr="00981208" w:rsidRDefault="006D1877"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FECFF" w14:textId="77777777" w:rsidR="006D1877" w:rsidRPr="00981208" w:rsidRDefault="006D1877" w:rsidP="007D3F7D">
            <w:pPr>
              <w:spacing w:after="0"/>
              <w:jc w:val="left"/>
            </w:pPr>
            <w:r w:rsidRPr="00981208">
              <w:t>String</w:t>
            </w:r>
          </w:p>
        </w:tc>
      </w:tr>
    </w:tbl>
    <w:p w14:paraId="613873FC" w14:textId="77777777" w:rsidR="006D1877" w:rsidRPr="00981208" w:rsidRDefault="006D1877" w:rsidP="006D1877">
      <w:pPr>
        <w:spacing w:after="0"/>
      </w:pPr>
      <w:r w:rsidRPr="00981208">
        <w:t xml:space="preserve"> *Mandatory / Optional</w:t>
      </w:r>
    </w:p>
    <w:p w14:paraId="378478AE" w14:textId="77777777" w:rsidR="00EC3D24" w:rsidRDefault="00EC3D24" w:rsidP="00EC3D24">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4"/>
        <w:gridCol w:w="1949"/>
      </w:tblGrid>
      <w:tr w:rsidR="00EC3D24" w:rsidRPr="00EC3D24" w14:paraId="3DACC387" w14:textId="77777777">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166A00" w14:textId="77777777" w:rsidR="00EC3D24" w:rsidRPr="00EC3D24" w:rsidRDefault="00EC3D24" w:rsidP="009F5108">
            <w:pPr>
              <w:spacing w:after="0"/>
            </w:pPr>
            <w:r w:rsidRPr="00EC3D24">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ED6415" w14:textId="77777777" w:rsidR="00EC3D24" w:rsidRPr="00EC3D24" w:rsidRDefault="00EC3D24" w:rsidP="009F5108">
            <w:pPr>
              <w:spacing w:after="0"/>
            </w:pPr>
            <w:r w:rsidRPr="00EC3D24">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C254A9F" w14:textId="77777777" w:rsidR="00EC3D24" w:rsidRPr="00EC3D24" w:rsidRDefault="00EC3D24" w:rsidP="009F5108">
            <w:pPr>
              <w:spacing w:after="0"/>
            </w:pPr>
            <w:r w:rsidRPr="00EC3D24">
              <w:t>Type</w:t>
            </w:r>
          </w:p>
        </w:tc>
      </w:tr>
      <w:tr w:rsidR="00EC3D24" w:rsidRPr="00EC3D24" w14:paraId="09A38424"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5DEFF" w14:textId="77777777" w:rsidR="00EC3D24" w:rsidRPr="00EC3D24" w:rsidRDefault="00EC3D24" w:rsidP="009F5108">
            <w:pPr>
              <w:spacing w:after="0"/>
            </w:pPr>
            <w:r w:rsidRPr="00EC3D24">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8A504" w14:textId="77777777" w:rsidR="00EC3D24" w:rsidRPr="00EC3D24" w:rsidRDefault="00EC3D24" w:rsidP="009F5108">
            <w:pPr>
              <w:spacing w:after="0"/>
            </w:pPr>
            <w:r w:rsidRPr="00EC3D24">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F7620" w14:textId="77777777" w:rsidR="00EC3D24" w:rsidRPr="00EC3D24" w:rsidRDefault="00EC3D24" w:rsidP="009F5108">
            <w:pPr>
              <w:spacing w:after="0"/>
            </w:pPr>
            <w:r w:rsidRPr="00EC3D24">
              <w:t>String</w:t>
            </w:r>
          </w:p>
        </w:tc>
      </w:tr>
      <w:tr w:rsidR="00EC3D24" w:rsidRPr="00EC3D24" w14:paraId="56BF162C"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111CBD" w14:textId="77777777" w:rsidR="00EC3D24" w:rsidRPr="00EC3D24" w:rsidRDefault="00EC3D24" w:rsidP="009F5108">
            <w:pPr>
              <w:spacing w:after="0"/>
            </w:pPr>
            <w:r w:rsidRPr="00EC3D24">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85952" w14:textId="77777777" w:rsidR="00EC3D24" w:rsidRPr="00EC3D24" w:rsidRDefault="00EC3D24" w:rsidP="009F5108">
            <w:pPr>
              <w:spacing w:after="0"/>
            </w:pPr>
            <w:r w:rsidRPr="00EC3D24">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796C0" w14:textId="77777777" w:rsidR="00EC3D24" w:rsidRPr="00EC3D24" w:rsidRDefault="00EC3D24" w:rsidP="009F5108">
            <w:pPr>
              <w:spacing w:after="0"/>
            </w:pPr>
            <w:r w:rsidRPr="00EC3D24">
              <w:t>String</w:t>
            </w:r>
          </w:p>
        </w:tc>
      </w:tr>
      <w:tr w:rsidR="00EC3D24" w:rsidRPr="00EC3D24" w14:paraId="6D75AE42"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26854" w14:textId="77777777" w:rsidR="00EC3D24" w:rsidRPr="00EC3D24" w:rsidRDefault="00EC3D24" w:rsidP="009F5108">
            <w:pPr>
              <w:spacing w:after="0"/>
            </w:pPr>
            <w:r w:rsidRPr="00EC3D24">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95041" w14:textId="77777777" w:rsidR="00EC3D24" w:rsidRPr="00EC3D24" w:rsidRDefault="00EC3D24" w:rsidP="009F5108">
            <w:pPr>
              <w:spacing w:after="0"/>
            </w:pPr>
            <w:r w:rsidRPr="00EC3D24">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8C3A1" w14:textId="77777777" w:rsidR="00EC3D24" w:rsidRPr="00EC3D24" w:rsidRDefault="00EC3D24" w:rsidP="009F5108">
            <w:pPr>
              <w:spacing w:after="0"/>
            </w:pPr>
            <w:r w:rsidRPr="00EC3D24">
              <w:t>Datetime</w:t>
            </w:r>
          </w:p>
        </w:tc>
      </w:tr>
      <w:tr w:rsidR="00EC3D24" w:rsidRPr="00EC3D24" w14:paraId="57C01B84" w14:textId="77777777">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AB11B6" w14:textId="77777777" w:rsidR="00EC3D24" w:rsidRPr="00EC3D24" w:rsidRDefault="00EC3D24" w:rsidP="009F5108">
            <w:pPr>
              <w:spacing w:after="0"/>
            </w:pPr>
            <w:r w:rsidRPr="00EC3D24">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D35725" w14:textId="77777777" w:rsidR="00EC3D24" w:rsidRPr="00EC3D24" w:rsidRDefault="00EC3D24" w:rsidP="009F5108">
            <w:pPr>
              <w:spacing w:after="0"/>
            </w:pPr>
            <w:r w:rsidRPr="00EC3D24">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31316" w14:textId="77777777" w:rsidR="00EC3D24" w:rsidRPr="00EC3D24" w:rsidRDefault="00EC3D24" w:rsidP="009F5108">
            <w:pPr>
              <w:spacing w:after="0"/>
            </w:pPr>
            <w:r w:rsidRPr="00EC3D24">
              <w:t>Bytes</w:t>
            </w:r>
          </w:p>
        </w:tc>
      </w:tr>
    </w:tbl>
    <w:p w14:paraId="4DC6697B" w14:textId="479C5A79" w:rsidR="006D1877" w:rsidRDefault="0060597F" w:rsidP="00EC3D24">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9265C0" w14:paraId="7F5BDDFE" w14:textId="77777777" w:rsidTr="0060597F">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FF534E" w14:textId="77777777" w:rsidR="009265C0" w:rsidRPr="0060597F" w:rsidRDefault="009265C0" w:rsidP="007D3F7D">
            <w:pPr>
              <w:spacing w:after="0"/>
              <w:jc w:val="left"/>
              <w:rPr>
                <w:color w:val="000000" w:themeColor="text1"/>
              </w:rPr>
            </w:pPr>
            <w:r w:rsidRPr="0060597F">
              <w:rPr>
                <w:color w:val="000000" w:themeColor="text1"/>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2B9E12" w14:textId="77777777" w:rsidR="009265C0" w:rsidRPr="0060597F" w:rsidRDefault="009265C0" w:rsidP="007D3F7D">
            <w:pPr>
              <w:spacing w:after="0"/>
              <w:jc w:val="left"/>
              <w:rPr>
                <w:color w:val="000000" w:themeColor="text1"/>
              </w:rPr>
            </w:pPr>
            <w:r w:rsidRPr="0060597F">
              <w:rPr>
                <w:color w:val="000000" w:themeColor="text1"/>
              </w:rPr>
              <w:t>Result Description</w:t>
            </w:r>
          </w:p>
        </w:tc>
      </w:tr>
      <w:tr w:rsidR="009265C0" w14:paraId="79384815"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06817" w14:textId="77777777" w:rsidR="009265C0" w:rsidRDefault="009265C0" w:rsidP="007D3F7D">
            <w:pPr>
              <w:spacing w:after="0"/>
              <w:jc w:val="left"/>
            </w:pPr>
            <w: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85F5EC" w14:textId="6F7E4CE1" w:rsidR="009265C0" w:rsidRDefault="009265C0"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5447AE65" w14:textId="6839FC41" w:rsidR="0060597F" w:rsidRDefault="0060597F" w:rsidP="0060597F">
      <w:pPr>
        <w:pStyle w:val="Heading4"/>
        <w:sectPr w:rsidR="0060597F" w:rsidSect="00AE4832">
          <w:pgSz w:w="15840" w:h="15840" w:orient="landscape" w:code="1"/>
          <w:pgMar w:top="1440" w:right="1440" w:bottom="1440" w:left="1440" w:header="720" w:footer="720" w:gutter="0"/>
          <w:cols w:sep="1" w:space="720"/>
        </w:sectPr>
      </w:pPr>
      <w:r w:rsidRPr="0060597F">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9265C0" w14:paraId="145CEB0F"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C804F5" w14:textId="77777777" w:rsidR="009265C0" w:rsidRDefault="009265C0" w:rsidP="007D3F7D">
            <w:pPr>
              <w:spacing w:after="0"/>
              <w:jc w:val="left"/>
            </w:pPr>
            <w:r>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72D737" w14:textId="77777777" w:rsidR="009265C0" w:rsidRDefault="009265C0" w:rsidP="007D3F7D">
            <w:pPr>
              <w:spacing w:after="0"/>
              <w:jc w:val="left"/>
            </w:pPr>
            <w: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B712E7" w14:textId="77777777" w:rsidR="009265C0" w:rsidRDefault="009265C0" w:rsidP="007D3F7D">
            <w:pPr>
              <w:spacing w:after="0"/>
              <w:jc w:val="left"/>
            </w:pPr>
            <w:r>
              <w:t>Error Description</w:t>
            </w:r>
          </w:p>
        </w:tc>
      </w:tr>
      <w:tr w:rsidR="009265C0" w14:paraId="1CD8E347"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B24855" w14:textId="77777777" w:rsidR="009265C0" w:rsidRDefault="009265C0" w:rsidP="007D3F7D">
            <w:pPr>
              <w:spacing w:after="0"/>
              <w:jc w:val="left"/>
            </w:pPr>
            <w:r>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8DD354" w14:textId="77777777" w:rsidR="009265C0" w:rsidRDefault="009265C0" w:rsidP="007D3F7D">
            <w:pPr>
              <w:spacing w:after="0"/>
              <w:jc w:val="left"/>
            </w:pPr>
            <w: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F0E6F4" w14:textId="61BF4E2A" w:rsidR="009265C0" w:rsidRDefault="009265C0"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9265C0" w14:paraId="7E425C59"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3DCF4" w14:textId="77777777" w:rsidR="009265C0" w:rsidRDefault="009265C0" w:rsidP="007D3F7D">
            <w:pPr>
              <w:spacing w:after="0"/>
              <w:jc w:val="left"/>
            </w:pPr>
            <w: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06565" w14:textId="77777777" w:rsidR="009265C0" w:rsidRDefault="009265C0" w:rsidP="007D3F7D">
            <w:pPr>
              <w:spacing w:after="0"/>
              <w:jc w:val="left"/>
            </w:pPr>
            <w: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8292B0" w14:textId="7CC4394C" w:rsidR="009265C0" w:rsidRDefault="009265C0" w:rsidP="0060597F">
            <w:pPr>
              <w:spacing w:after="0" w:line="252" w:lineRule="auto"/>
              <w:jc w:val="left"/>
            </w:pPr>
            <w:r>
              <w:t>Unauthorized User</w:t>
            </w:r>
            <w:r w:rsidR="0060597F">
              <w:t xml:space="preserve"> or </w:t>
            </w:r>
            <w:r w:rsidR="005034C1">
              <w:t>Header Token</w:t>
            </w:r>
            <w:r>
              <w:t xml:space="preserve"> could be missing</w:t>
            </w:r>
          </w:p>
        </w:tc>
      </w:tr>
      <w:tr w:rsidR="009265C0" w14:paraId="2360837D"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8112C1" w14:textId="632AE8D0" w:rsidR="009265C0" w:rsidRDefault="009265C0" w:rsidP="007D3F7D">
            <w:pPr>
              <w:spacing w:after="0"/>
              <w:jc w:val="left"/>
            </w:pPr>
            <w: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B96049" w14:textId="77777777" w:rsidR="009265C0" w:rsidRDefault="009265C0" w:rsidP="007D3F7D">
            <w:pPr>
              <w:spacing w:after="0"/>
              <w:jc w:val="left"/>
            </w:pPr>
            <w: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AFB932" w14:textId="77777777" w:rsidR="009265C0" w:rsidRDefault="009265C0" w:rsidP="007D3F7D">
            <w:pPr>
              <w:spacing w:after="0" w:line="252" w:lineRule="auto"/>
              <w:jc w:val="left"/>
            </w:pPr>
            <w:r>
              <w:t>Bad request</w:t>
            </w:r>
          </w:p>
        </w:tc>
      </w:tr>
    </w:tbl>
    <w:p w14:paraId="54E4A5BF" w14:textId="15812A37" w:rsidR="00D94DAE" w:rsidRDefault="00D94DAE" w:rsidP="00D94DAE">
      <w:pPr>
        <w:pStyle w:val="Heading4"/>
        <w:sectPr w:rsidR="00D94DAE" w:rsidSect="0060597F">
          <w:type w:val="continuous"/>
          <w:pgSz w:w="15840" w:h="15840" w:orient="landscape" w:code="1"/>
          <w:pgMar w:top="1440" w:right="1440" w:bottom="1440" w:left="1440" w:header="720" w:footer="720" w:gutter="0"/>
          <w:cols w:sep="1" w:space="720"/>
        </w:sectPr>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245"/>
        <w:gridCol w:w="5941"/>
        <w:gridCol w:w="4774"/>
      </w:tblGrid>
      <w:tr w:rsidR="00FF4330" w14:paraId="61EAF8C8" w14:textId="77777777" w:rsidTr="000936DF">
        <w:trPr>
          <w:trHeight w:val="124"/>
        </w:trPr>
        <w:tc>
          <w:tcPr>
            <w:tcW w:w="8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A42D9C" w14:textId="77777777" w:rsidR="00FF4330" w:rsidRDefault="00FF4330" w:rsidP="007D3F7D">
            <w:pPr>
              <w:spacing w:after="0"/>
              <w:jc w:val="left"/>
            </w:pPr>
            <w:r>
              <w:t>Operation name</w:t>
            </w:r>
          </w:p>
        </w:tc>
        <w:tc>
          <w:tcPr>
            <w:tcW w:w="22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7666EE" w14:textId="77777777" w:rsidR="00FF4330" w:rsidRDefault="00FF4330" w:rsidP="007D3F7D">
            <w:pPr>
              <w:spacing w:after="0"/>
              <w:jc w:val="left"/>
            </w:pPr>
            <w:r>
              <w:t>Query</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578736" w14:textId="77777777" w:rsidR="00FF4330" w:rsidRDefault="00FF4330" w:rsidP="007D3F7D">
            <w:pPr>
              <w:spacing w:after="0"/>
              <w:jc w:val="left"/>
            </w:pPr>
            <w:r>
              <w:t>Variable</w:t>
            </w:r>
          </w:p>
        </w:tc>
      </w:tr>
      <w:tr w:rsidR="00FF4330" w14:paraId="0995264A" w14:textId="77777777" w:rsidTr="000936DF">
        <w:trPr>
          <w:trHeight w:val="1160"/>
        </w:trPr>
        <w:tc>
          <w:tcPr>
            <w:tcW w:w="8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570C84" w14:textId="77777777" w:rsidR="00FF4330" w:rsidRPr="000936DF" w:rsidRDefault="00FF4330" w:rsidP="007D3F7D">
            <w:pPr>
              <w:spacing w:after="0"/>
              <w:jc w:val="left"/>
              <w:rPr>
                <w:rFonts w:ascii="Consolas" w:hAnsi="Consolas"/>
                <w:sz w:val="18"/>
                <w:szCs w:val="20"/>
              </w:rPr>
            </w:pPr>
            <w:proofErr w:type="spellStart"/>
            <w:r w:rsidRPr="000936DF">
              <w:rPr>
                <w:rFonts w:ascii="Consolas" w:hAnsi="Consolas"/>
                <w:sz w:val="18"/>
                <w:szCs w:val="20"/>
              </w:rPr>
              <w:t>purviewBulkEntities</w:t>
            </w:r>
            <w:proofErr w:type="spellEnd"/>
          </w:p>
        </w:tc>
        <w:tc>
          <w:tcPr>
            <w:tcW w:w="22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7E118"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 xml:space="preserve">query </w:t>
            </w:r>
            <w:proofErr w:type="spellStart"/>
            <w:r w:rsidRPr="000936DF">
              <w:rPr>
                <w:rFonts w:ascii="Consolas" w:hAnsi="Consolas"/>
                <w:sz w:val="18"/>
                <w:szCs w:val="20"/>
              </w:rPr>
              <w:t>purviewBulkEntities</w:t>
            </w:r>
            <w:proofErr w:type="spellEnd"/>
            <w:r w:rsidRPr="000936DF">
              <w:rPr>
                <w:rFonts w:ascii="Consolas" w:hAnsi="Consolas"/>
                <w:sz w:val="18"/>
                <w:szCs w:val="20"/>
              </w:rPr>
              <w:t>($</w:t>
            </w:r>
            <w:proofErr w:type="spellStart"/>
            <w:r w:rsidRPr="000936DF">
              <w:rPr>
                <w:rFonts w:ascii="Consolas" w:hAnsi="Consolas"/>
                <w:sz w:val="18"/>
                <w:szCs w:val="20"/>
              </w:rPr>
              <w:t>guid</w:t>
            </w:r>
            <w:proofErr w:type="spellEnd"/>
            <w:r w:rsidRPr="000936DF">
              <w:rPr>
                <w:rFonts w:ascii="Consolas" w:hAnsi="Consolas"/>
                <w:sz w:val="18"/>
                <w:szCs w:val="20"/>
              </w:rPr>
              <w:t>: String!) {</w:t>
            </w:r>
          </w:p>
          <w:p w14:paraId="43D337F3"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 xml:space="preserve">            </w:t>
            </w:r>
            <w:proofErr w:type="spellStart"/>
            <w:r w:rsidRPr="000936DF">
              <w:rPr>
                <w:rFonts w:ascii="Consolas" w:hAnsi="Consolas"/>
                <w:sz w:val="18"/>
                <w:szCs w:val="20"/>
              </w:rPr>
              <w:t>purviewBulkEntities</w:t>
            </w:r>
            <w:proofErr w:type="spellEnd"/>
            <w:r w:rsidRPr="000936DF">
              <w:rPr>
                <w:rFonts w:ascii="Consolas" w:hAnsi="Consolas"/>
                <w:sz w:val="18"/>
                <w:szCs w:val="20"/>
              </w:rPr>
              <w:t>(</w:t>
            </w:r>
            <w:proofErr w:type="spellStart"/>
            <w:r w:rsidRPr="000936DF">
              <w:rPr>
                <w:rFonts w:ascii="Consolas" w:hAnsi="Consolas"/>
                <w:sz w:val="18"/>
                <w:szCs w:val="20"/>
              </w:rPr>
              <w:t>guid</w:t>
            </w:r>
            <w:proofErr w:type="spellEnd"/>
            <w:r w:rsidRPr="000936DF">
              <w:rPr>
                <w:rFonts w:ascii="Consolas" w:hAnsi="Consolas"/>
                <w:sz w:val="18"/>
                <w:szCs w:val="20"/>
              </w:rPr>
              <w:t>: $guid) {</w:t>
            </w:r>
          </w:p>
          <w:p w14:paraId="19164424"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 xml:space="preserve">              entity</w:t>
            </w:r>
          </w:p>
          <w:p w14:paraId="0640CAE9"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 xml:space="preserve">            }</w:t>
            </w:r>
          </w:p>
          <w:p w14:paraId="7EB4F819"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 xml:space="preserve">          }</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9EE4C5"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variables: {</w:t>
            </w:r>
          </w:p>
          <w:p w14:paraId="0DBB45FE" w14:textId="2B380371" w:rsidR="00FF4330" w:rsidRPr="000936DF" w:rsidRDefault="00FF4330" w:rsidP="007D3F7D">
            <w:pPr>
              <w:spacing w:after="0"/>
              <w:jc w:val="left"/>
              <w:rPr>
                <w:rFonts w:ascii="Consolas" w:hAnsi="Consolas"/>
                <w:sz w:val="18"/>
                <w:szCs w:val="20"/>
              </w:rPr>
            </w:pPr>
            <w:r w:rsidRPr="000936DF">
              <w:rPr>
                <w:rFonts w:ascii="Consolas" w:hAnsi="Consolas"/>
                <w:sz w:val="18"/>
                <w:szCs w:val="20"/>
              </w:rPr>
              <w:t>"guid":</w:t>
            </w:r>
            <w:r w:rsidR="00A7204F" w:rsidRPr="000936DF">
              <w:rPr>
                <w:rFonts w:ascii="Consolas" w:hAnsi="Consolas"/>
                <w:sz w:val="18"/>
                <w:szCs w:val="20"/>
              </w:rPr>
              <w:t>"</w:t>
            </w:r>
            <w:r w:rsidRPr="000936DF">
              <w:rPr>
                <w:rFonts w:ascii="Consolas" w:hAnsi="Consolas"/>
                <w:sz w:val="18"/>
                <w:szCs w:val="20"/>
              </w:rPr>
              <w:t>1e1749c8-3c7e-40a8-8c7d-30f6f6f60000</w:t>
            </w:r>
            <w:r w:rsidR="00A7204F" w:rsidRPr="000936DF">
              <w:rPr>
                <w:rFonts w:ascii="Consolas" w:hAnsi="Consolas"/>
                <w:sz w:val="18"/>
                <w:szCs w:val="20"/>
              </w:rPr>
              <w:t>"</w:t>
            </w:r>
          </w:p>
          <w:p w14:paraId="6478CE74" w14:textId="77777777" w:rsidR="00FF4330" w:rsidRPr="000936DF" w:rsidRDefault="00FF4330" w:rsidP="007D3F7D">
            <w:pPr>
              <w:spacing w:after="0"/>
              <w:jc w:val="left"/>
              <w:rPr>
                <w:rFonts w:ascii="Consolas" w:hAnsi="Consolas"/>
                <w:sz w:val="18"/>
                <w:szCs w:val="20"/>
              </w:rPr>
            </w:pPr>
            <w:r w:rsidRPr="000936DF">
              <w:rPr>
                <w:rFonts w:ascii="Consolas" w:hAnsi="Consolas"/>
                <w:sz w:val="18"/>
                <w:szCs w:val="20"/>
              </w:rPr>
              <w:t xml:space="preserve"> },</w:t>
            </w:r>
          </w:p>
        </w:tc>
      </w:tr>
    </w:tbl>
    <w:p w14:paraId="3DEC6E04" w14:textId="77777777" w:rsidR="000936DF" w:rsidRDefault="000936DF" w:rsidP="00EE689A">
      <w:pPr>
        <w:pStyle w:val="Heading3"/>
        <w:sectPr w:rsidR="000936DF" w:rsidSect="0060597F">
          <w:type w:val="continuous"/>
          <w:pgSz w:w="15840" w:h="15840" w:orient="landscape" w:code="1"/>
          <w:pgMar w:top="1440" w:right="1440" w:bottom="1440" w:left="1440" w:header="720" w:footer="720" w:gutter="0"/>
          <w:cols w:sep="1" w:space="720"/>
        </w:sectPr>
      </w:pPr>
      <w:bookmarkStart w:id="168" w:name="OLE_LINK137"/>
      <w:bookmarkStart w:id="169" w:name="OLE_LINK124"/>
      <w:bookmarkEnd w:id="164"/>
    </w:p>
    <w:p w14:paraId="5FF5791E" w14:textId="140CEE0A" w:rsidR="00EE689A" w:rsidRDefault="00EE689A" w:rsidP="00EE689A">
      <w:pPr>
        <w:pStyle w:val="Heading3"/>
      </w:pPr>
      <w:bookmarkStart w:id="170" w:name="_Toc220931956"/>
      <w:r>
        <w:lastRenderedPageBreak/>
        <w:t xml:space="preserve">POST </w:t>
      </w:r>
      <w:r w:rsidR="00A7204F">
        <w:t>-</w:t>
      </w:r>
      <w:r>
        <w:t xml:space="preserve"> Business Asset Metadata Tab </w:t>
      </w:r>
      <w:r w:rsidR="00BA72D0">
        <w:t>API for empty attribute</w:t>
      </w:r>
      <w:bookmarkEnd w:id="170"/>
    </w:p>
    <w:bookmarkEnd w:id="168"/>
    <w:p w14:paraId="5F5D1D63" w14:textId="0BB65CE2" w:rsidR="00EE689A" w:rsidRPr="00495029" w:rsidRDefault="00EE689A" w:rsidP="00495029">
      <w:r w:rsidRPr="00495029">
        <w:t xml:space="preserve">This microservice is a POST call to the Query Engine server hosted at the backend to get </w:t>
      </w:r>
      <w:r w:rsidR="00C34268" w:rsidRPr="00495029">
        <w:t xml:space="preserve">missing </w:t>
      </w:r>
      <w:r w:rsidRPr="00495029">
        <w:t xml:space="preserve">details of </w:t>
      </w:r>
      <w:r w:rsidR="00C34268" w:rsidRPr="00495029">
        <w:t xml:space="preserve">managed </w:t>
      </w:r>
      <w:r w:rsidRPr="00495029">
        <w:t xml:space="preserve"> attribute groups including generic data attributes and generic system attributes</w:t>
      </w:r>
      <w:r w:rsidR="00495029">
        <w:t xml:space="preserve"> </w:t>
      </w:r>
      <w:r w:rsidRPr="00495029">
        <w:t xml:space="preserve"> that are present for the asset.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EE689A" w14:paraId="7F4E95DA"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9E9D25" w14:textId="77777777" w:rsidR="00EE689A" w:rsidRDefault="00EE689A"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F46DD" w14:textId="719F1428" w:rsidR="00EE689A" w:rsidRDefault="00EE689A" w:rsidP="007D3F7D">
            <w:pPr>
              <w:spacing w:after="0"/>
              <w:jc w:val="left"/>
            </w:pPr>
            <w:r>
              <w:t>HTTPS</w:t>
            </w:r>
          </w:p>
        </w:tc>
      </w:tr>
      <w:tr w:rsidR="00EE689A" w14:paraId="73C4AB41"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D7B8EC" w14:textId="59DAE223" w:rsidR="00EE689A" w:rsidRDefault="00EE689A"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DD86D" w14:textId="77777777" w:rsidR="00EE689A" w:rsidRDefault="00EE689A" w:rsidP="007D3F7D">
            <w:pPr>
              <w:spacing w:after="0"/>
              <w:jc w:val="left"/>
            </w:pPr>
            <w:hyperlink r:id="rId59" w:history="1">
              <w:r>
                <w:rPr>
                  <w:rStyle w:val="Hyperlink"/>
                </w:rPr>
                <w:t>https://ix-dev-apimgmt.azure-api.net/query-engine-api?subscription-key=**************</w:t>
              </w:r>
            </w:hyperlink>
            <w:r>
              <w:t xml:space="preserve"> </w:t>
            </w:r>
          </w:p>
        </w:tc>
      </w:tr>
      <w:tr w:rsidR="00EE689A" w14:paraId="255ADB00"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EADEC3" w14:textId="77777777" w:rsidR="00EE689A" w:rsidRDefault="00EE689A"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0CC4E" w14:textId="7ED52DFA" w:rsidR="00EE689A" w:rsidRDefault="00EE689A" w:rsidP="007D3F7D">
            <w:pPr>
              <w:spacing w:after="0"/>
              <w:jc w:val="left"/>
            </w:pPr>
            <w:r>
              <w:t>POST</w:t>
            </w:r>
          </w:p>
        </w:tc>
      </w:tr>
      <w:tr w:rsidR="00EE689A" w14:paraId="0B05816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9062D9" w14:textId="77777777" w:rsidR="00EE689A" w:rsidRDefault="00EE689A"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2CDC20" w14:textId="77777777" w:rsidR="00EE689A" w:rsidRDefault="00EE689A" w:rsidP="007D3F7D">
            <w:pPr>
              <w:spacing w:after="0"/>
              <w:jc w:val="left"/>
            </w:pPr>
            <w:r>
              <w:t>application / json</w:t>
            </w:r>
          </w:p>
        </w:tc>
      </w:tr>
      <w:tr w:rsidR="00EE689A" w14:paraId="1E37FF9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432F93" w14:textId="77777777" w:rsidR="00EE689A" w:rsidRDefault="00EE689A"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8519B5" w14:textId="77777777" w:rsidR="00EE689A" w:rsidRDefault="00EE689A" w:rsidP="007D3F7D">
            <w:pPr>
              <w:spacing w:after="0"/>
              <w:jc w:val="left"/>
            </w:pPr>
            <w:r>
              <w:t>Query Parameter: Subscription-key of the application (example, query engine)</w:t>
            </w:r>
          </w:p>
        </w:tc>
      </w:tr>
      <w:tr w:rsidR="00BF0DC6" w14:paraId="4402DD23"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64B8FA7" w14:textId="259D6CC1" w:rsidR="00BF0DC6" w:rsidRDefault="00BF0DC6"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D2E0B1" w14:textId="40036CE5" w:rsidR="00BF0DC6" w:rsidRDefault="00BF0DC6" w:rsidP="007D3F7D">
            <w:pPr>
              <w:spacing w:after="0"/>
              <w:jc w:val="left"/>
            </w:pPr>
            <w:hyperlink r:id="rId60" w:history="1">
              <w:r w:rsidRPr="00010D89">
                <w:rPr>
                  <w:rStyle w:val="Hyperlink"/>
                </w:rPr>
                <w:t>Link</w:t>
              </w:r>
            </w:hyperlink>
          </w:p>
        </w:tc>
      </w:tr>
    </w:tbl>
    <w:p w14:paraId="236E4A08" w14:textId="77777777" w:rsidR="00EA2F36" w:rsidRPr="00EA2F36" w:rsidRDefault="00EA2F36" w:rsidP="005A1072">
      <w:pPr>
        <w:pStyle w:val="Heading4"/>
      </w:pPr>
      <w:r w:rsidRPr="00EA2F36">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6814"/>
        <w:gridCol w:w="1589"/>
        <w:gridCol w:w="1973"/>
      </w:tblGrid>
      <w:tr w:rsidR="00EE689A" w14:paraId="7A959A7E" w14:textId="77777777" w:rsidTr="008145B0">
        <w:trPr>
          <w:trHeight w:val="315"/>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EA5628" w14:textId="77777777" w:rsidR="00EE689A" w:rsidRDefault="00EE689A" w:rsidP="007D3F7D">
            <w:pPr>
              <w:spacing w:after="0"/>
              <w:jc w:val="left"/>
            </w:pPr>
            <w:r>
              <w:t>Parameter</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F8073C" w14:textId="77777777" w:rsidR="00EE689A" w:rsidRDefault="00EE689A" w:rsidP="007D3F7D">
            <w:pPr>
              <w:spacing w:after="0"/>
              <w:jc w:val="left"/>
            </w:pPr>
            <w:r>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3A664F" w14:textId="77777777" w:rsidR="00EE689A" w:rsidRDefault="00EE689A" w:rsidP="007D3F7D">
            <w:pPr>
              <w:spacing w:after="0"/>
              <w:jc w:val="left"/>
            </w:pPr>
            <w:r>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D73B28D" w14:textId="77777777" w:rsidR="00EE689A" w:rsidRDefault="00EE689A" w:rsidP="007D3F7D">
            <w:pPr>
              <w:spacing w:after="0"/>
              <w:jc w:val="left"/>
            </w:pPr>
            <w:r>
              <w:t>Type</w:t>
            </w:r>
          </w:p>
        </w:tc>
      </w:tr>
      <w:tr w:rsidR="00EE689A" w14:paraId="22F6FB37" w14:textId="77777777" w:rsidTr="008145B0">
        <w:trPr>
          <w:trHeight w:val="21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54DAB8" w14:textId="77777777" w:rsidR="00EE689A" w:rsidRDefault="00EE689A" w:rsidP="007D3F7D">
            <w:pPr>
              <w:spacing w:after="0"/>
              <w:jc w:val="left"/>
            </w:pPr>
            <w:r>
              <w:t>Authorization</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57A3ED" w14:textId="77777777" w:rsidR="00EE689A" w:rsidRDefault="00EE689A" w:rsidP="007D3F7D">
            <w:pPr>
              <w:spacing w:after="0"/>
              <w:jc w:val="left"/>
            </w:pPr>
            <w:r>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8A832" w14:textId="77777777" w:rsidR="00EE689A" w:rsidRDefault="00EE689A" w:rsidP="007D3F7D">
            <w:pPr>
              <w:spacing w:after="0"/>
              <w:jc w:val="left"/>
            </w:pPr>
            <w:r>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94B9F" w14:textId="77777777" w:rsidR="00EE689A" w:rsidRDefault="00EE689A" w:rsidP="007D3F7D">
            <w:pPr>
              <w:spacing w:after="0"/>
              <w:jc w:val="left"/>
            </w:pPr>
            <w:r>
              <w:t>String</w:t>
            </w:r>
          </w:p>
        </w:tc>
      </w:tr>
      <w:tr w:rsidR="00EE689A" w14:paraId="22470E55" w14:textId="77777777" w:rsidTr="008145B0">
        <w:trPr>
          <w:trHeight w:val="45"/>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102865" w14:textId="77777777" w:rsidR="00EE689A" w:rsidRDefault="00EE689A" w:rsidP="007D3F7D">
            <w:pPr>
              <w:spacing w:after="0"/>
              <w:jc w:val="left"/>
            </w:pPr>
            <w:r>
              <w:t>Content-Type</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AAC78" w14:textId="55DADC46" w:rsidR="00EE689A" w:rsidRDefault="00EE689A" w:rsidP="007D3F7D">
            <w:pPr>
              <w:spacing w:after="0"/>
              <w:jc w:val="left"/>
            </w:pPr>
            <w:r>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74226" w14:textId="77777777" w:rsidR="00EE689A" w:rsidRDefault="00EE689A" w:rsidP="007D3F7D">
            <w:pPr>
              <w:spacing w:after="0"/>
              <w:jc w:val="left"/>
            </w:pPr>
            <w:r>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17B60" w14:textId="77777777" w:rsidR="00EE689A" w:rsidRDefault="00EE689A" w:rsidP="007D3F7D">
            <w:pPr>
              <w:spacing w:after="0"/>
              <w:jc w:val="left"/>
            </w:pPr>
            <w:r>
              <w:t>String</w:t>
            </w:r>
          </w:p>
        </w:tc>
      </w:tr>
    </w:tbl>
    <w:p w14:paraId="1AFDA168" w14:textId="77777777" w:rsidR="00EE689A" w:rsidRDefault="00EE689A" w:rsidP="00EE689A">
      <w:pPr>
        <w:spacing w:after="0"/>
      </w:pPr>
      <w:r>
        <w:t xml:space="preserve"> *Mandatory / Optional</w:t>
      </w:r>
    </w:p>
    <w:p w14:paraId="56C6B14C" w14:textId="0B70F30A" w:rsidR="00FC43FD" w:rsidRDefault="00FC43FD" w:rsidP="003C19A6">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553BBD" w:rsidRPr="00553BBD" w14:paraId="11CF62F4" w14:textId="77777777" w:rsidTr="00553BBD">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00D806" w14:textId="77777777" w:rsidR="00553BBD" w:rsidRPr="00553BBD" w:rsidRDefault="00553BBD" w:rsidP="00553BBD">
            <w:r w:rsidRPr="00553BBD">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6C60EF" w14:textId="77777777" w:rsidR="00553BBD" w:rsidRPr="00553BBD" w:rsidRDefault="00553BBD" w:rsidP="00553BBD">
            <w:r w:rsidRPr="00553BBD">
              <w:t>Result Description</w:t>
            </w:r>
          </w:p>
        </w:tc>
      </w:tr>
      <w:tr w:rsidR="00553BBD" w:rsidRPr="00553BBD" w14:paraId="41AFB574" w14:textId="77777777">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13F1F9" w14:textId="77777777" w:rsidR="00553BBD" w:rsidRPr="00553BBD" w:rsidRDefault="00553BBD" w:rsidP="00553BBD">
            <w:r w:rsidRPr="00553BBD">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36B44E" w14:textId="77777777" w:rsidR="00553BBD" w:rsidRPr="00553BBD" w:rsidRDefault="00553BBD" w:rsidP="00553BBD">
            <w:r w:rsidRPr="00553BBD">
              <w:t>successful operation</w:t>
            </w:r>
          </w:p>
        </w:tc>
      </w:tr>
    </w:tbl>
    <w:p w14:paraId="36405D16" w14:textId="0FDF8993" w:rsidR="00FC43FD" w:rsidRDefault="00FC43FD" w:rsidP="00FC43FD">
      <w:pPr>
        <w:pStyle w:val="Heading4"/>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553BBD" w:rsidRPr="00553BBD" w14:paraId="1E5B71AC"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70DBD0" w14:textId="77777777" w:rsidR="00553BBD" w:rsidRPr="00553BBD" w:rsidRDefault="00553BBD" w:rsidP="00553BBD">
            <w:r w:rsidRPr="00553BBD">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AD9A9F" w14:textId="77777777" w:rsidR="00553BBD" w:rsidRPr="00553BBD" w:rsidRDefault="00553BBD" w:rsidP="00553BBD">
            <w:r w:rsidRPr="00553BBD">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119A5B" w14:textId="77777777" w:rsidR="00553BBD" w:rsidRPr="00553BBD" w:rsidRDefault="00553BBD" w:rsidP="00553BBD">
            <w:r w:rsidRPr="00553BBD">
              <w:t>Error Description</w:t>
            </w:r>
          </w:p>
        </w:tc>
      </w:tr>
      <w:tr w:rsidR="00553BBD" w:rsidRPr="00553BBD" w14:paraId="07978321"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49A71" w14:textId="77777777" w:rsidR="00553BBD" w:rsidRPr="00553BBD" w:rsidRDefault="00553BBD" w:rsidP="00553BBD">
            <w:r w:rsidRPr="00553BBD">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5BB6A" w14:textId="77777777" w:rsidR="00553BBD" w:rsidRPr="00553BBD" w:rsidRDefault="00553BBD" w:rsidP="00553BBD">
            <w:r w:rsidRPr="00553BBD">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33AD99" w14:textId="77777777" w:rsidR="00553BBD" w:rsidRPr="00553BBD" w:rsidRDefault="00553BBD" w:rsidP="00553BBD">
            <w:r w:rsidRPr="00553BBD">
              <w:t>Invalid Data</w:t>
            </w:r>
          </w:p>
        </w:tc>
      </w:tr>
      <w:tr w:rsidR="00553BBD" w:rsidRPr="00553BBD" w14:paraId="1FC29893"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E3379" w14:textId="77777777" w:rsidR="00553BBD" w:rsidRPr="00553BBD" w:rsidRDefault="00553BBD" w:rsidP="00553BBD">
            <w:r w:rsidRPr="00553BBD">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826D" w14:textId="77777777" w:rsidR="00553BBD" w:rsidRPr="00553BBD" w:rsidRDefault="00553BBD" w:rsidP="00553BBD">
            <w:r w:rsidRPr="00553BBD">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80C998" w14:textId="4B390582" w:rsidR="00553BBD" w:rsidRPr="00553BBD" w:rsidRDefault="00553BBD" w:rsidP="001A7843">
            <w:r w:rsidRPr="00553BBD">
              <w:t>Unauthorized User</w:t>
            </w:r>
            <w:r w:rsidR="001A7843">
              <w:t xml:space="preserve"> or </w:t>
            </w:r>
            <w:r w:rsidRPr="00553BBD">
              <w:t>Header Token could be missing</w:t>
            </w:r>
          </w:p>
        </w:tc>
      </w:tr>
      <w:tr w:rsidR="00553BBD" w:rsidRPr="00553BBD" w14:paraId="1BF553E9" w14:textId="77777777">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6ACD65" w14:textId="706C649F" w:rsidR="00553BBD" w:rsidRPr="00553BBD" w:rsidRDefault="00553BBD" w:rsidP="00553BBD">
            <w:r w:rsidRPr="00553BBD">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567B86" w14:textId="77777777" w:rsidR="00553BBD" w:rsidRPr="00553BBD" w:rsidRDefault="00553BBD" w:rsidP="00553BBD">
            <w:r w:rsidRPr="00553BBD">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DA9BB" w14:textId="77777777" w:rsidR="00553BBD" w:rsidRPr="00553BBD" w:rsidRDefault="00553BBD" w:rsidP="00553BBD">
            <w:r w:rsidRPr="00553BBD">
              <w:t>Bad request</w:t>
            </w:r>
          </w:p>
        </w:tc>
      </w:tr>
    </w:tbl>
    <w:p w14:paraId="22ADBC76" w14:textId="70FA8B80" w:rsidR="00EE689A" w:rsidRDefault="003C19A6" w:rsidP="003C19A6">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1976"/>
        <w:gridCol w:w="6300"/>
        <w:gridCol w:w="4684"/>
      </w:tblGrid>
      <w:tr w:rsidR="00E27D1B" w14:paraId="29F60FDB" w14:textId="77777777" w:rsidTr="003044CB">
        <w:trPr>
          <w:trHeight w:val="124"/>
        </w:trPr>
        <w:tc>
          <w:tcPr>
            <w:tcW w:w="7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D781B1" w14:textId="77777777" w:rsidR="00E27D1B" w:rsidRDefault="00E27D1B" w:rsidP="007D3F7D">
            <w:pPr>
              <w:spacing w:after="0"/>
              <w:jc w:val="left"/>
            </w:pPr>
            <w:r>
              <w:t>Operation name</w:t>
            </w:r>
          </w:p>
        </w:tc>
        <w:tc>
          <w:tcPr>
            <w:tcW w:w="24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9740A9" w14:textId="77777777" w:rsidR="00E27D1B" w:rsidRDefault="00E27D1B" w:rsidP="007D3F7D">
            <w:pPr>
              <w:spacing w:after="0"/>
              <w:jc w:val="left"/>
            </w:pPr>
            <w:r>
              <w:t>Query</w:t>
            </w:r>
          </w:p>
        </w:tc>
        <w:tc>
          <w:tcPr>
            <w:tcW w:w="180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9879AC" w14:textId="77777777" w:rsidR="00E27D1B" w:rsidRDefault="00E27D1B" w:rsidP="007D3F7D">
            <w:pPr>
              <w:spacing w:after="0"/>
              <w:jc w:val="left"/>
            </w:pPr>
            <w:r>
              <w:t>Variable</w:t>
            </w:r>
          </w:p>
        </w:tc>
      </w:tr>
      <w:tr w:rsidR="00E27D1B" w14:paraId="3774F595" w14:textId="77777777" w:rsidTr="003044CB">
        <w:trPr>
          <w:trHeight w:val="1887"/>
        </w:trPr>
        <w:tc>
          <w:tcPr>
            <w:tcW w:w="7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446D5" w14:textId="7578A972" w:rsidR="00E27D1B" w:rsidRDefault="006E46A2" w:rsidP="003044CB">
            <w:pPr>
              <w:pStyle w:val="codesample"/>
              <w:jc w:val="left"/>
            </w:pPr>
            <w:proofErr w:type="spellStart"/>
            <w:r>
              <w:rPr>
                <w:shd w:val="clear" w:color="auto" w:fill="FFFFFF"/>
              </w:rPr>
              <w:t>purviewEntityDef</w:t>
            </w:r>
            <w:proofErr w:type="spellEnd"/>
          </w:p>
        </w:tc>
        <w:tc>
          <w:tcPr>
            <w:tcW w:w="24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0C88F" w14:textId="0274F27D" w:rsidR="00E27D1B" w:rsidRDefault="00AB7B86" w:rsidP="003044CB">
            <w:pPr>
              <w:pStyle w:val="codesample"/>
              <w:jc w:val="left"/>
            </w:pPr>
            <w:r>
              <w:rPr>
                <w:shd w:val="clear" w:color="auto" w:fill="FFFFFF"/>
              </w:rPr>
              <w:t xml:space="preserve">query </w:t>
            </w:r>
            <w:proofErr w:type="spellStart"/>
            <w:r>
              <w:rPr>
                <w:shd w:val="clear" w:color="auto" w:fill="FFFFFF"/>
              </w:rPr>
              <w:t>purviewEntityDef</w:t>
            </w:r>
            <w:proofErr w:type="spellEnd"/>
            <w:r>
              <w:rPr>
                <w:shd w:val="clear" w:color="auto" w:fill="FFFFFF"/>
              </w:rPr>
              <w:t xml:space="preserve">($name: String!) {  </w:t>
            </w:r>
            <w:proofErr w:type="spellStart"/>
            <w:r>
              <w:rPr>
                <w:shd w:val="clear" w:color="auto" w:fill="FFFFFF"/>
              </w:rPr>
              <w:t>purviewEntityDef</w:t>
            </w:r>
            <w:proofErr w:type="spellEnd"/>
            <w:r>
              <w:rPr>
                <w:shd w:val="clear" w:color="auto" w:fill="FFFFFF"/>
              </w:rPr>
              <w:t xml:space="preserve">(name: $name) {    </w:t>
            </w:r>
            <w:proofErr w:type="spellStart"/>
            <w:r>
              <w:rPr>
                <w:shd w:val="clear" w:color="auto" w:fill="FFFFFF"/>
              </w:rPr>
              <w:t>entityDefs</w:t>
            </w:r>
            <w:proofErr w:type="spellEnd"/>
            <w:r>
              <w:rPr>
                <w:shd w:val="clear" w:color="auto" w:fill="FFFFFF"/>
              </w:rPr>
              <w:t xml:space="preserve">    __</w:t>
            </w:r>
            <w:proofErr w:type="spellStart"/>
            <w:r>
              <w:rPr>
                <w:shd w:val="clear" w:color="auto" w:fill="FFFFFF"/>
              </w:rPr>
              <w:t>typename</w:t>
            </w:r>
            <w:proofErr w:type="spellEnd"/>
            <w:r>
              <w:rPr>
                <w:shd w:val="clear" w:color="auto" w:fill="FFFFFF"/>
              </w:rPr>
              <w:t>}}</w:t>
            </w:r>
          </w:p>
        </w:tc>
        <w:tc>
          <w:tcPr>
            <w:tcW w:w="180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C6A356" w14:textId="46AFEB72" w:rsidR="00E27D1B" w:rsidRDefault="00E27D1B" w:rsidP="003044CB">
            <w:pPr>
              <w:pStyle w:val="codesample"/>
              <w:jc w:val="left"/>
            </w:pPr>
            <w:r>
              <w:t>variables:</w:t>
            </w:r>
            <w:r w:rsidR="00D3556F">
              <w:rPr>
                <w:rStyle w:val="object-value-object"/>
                <w:rFonts w:ascii="Courier New" w:hAnsi="Courier New" w:cs="Courier New"/>
                <w:color w:val="041E49"/>
                <w:szCs w:val="18"/>
                <w:shd w:val="clear" w:color="auto" w:fill="FFFFFF"/>
              </w:rPr>
              <w:t>{name: "</w:t>
            </w:r>
            <w:r w:rsidR="00904518">
              <w:rPr>
                <w:shd w:val="clear" w:color="auto" w:fill="FFFFFF"/>
              </w:rPr>
              <w:t xml:space="preserve"> BSP091_purchasingHeader</w:t>
            </w:r>
            <w:r w:rsidR="00D3556F">
              <w:rPr>
                <w:rStyle w:val="object-value-object"/>
                <w:rFonts w:ascii="Courier New" w:hAnsi="Courier New" w:cs="Courier New"/>
                <w:color w:val="041E49"/>
                <w:szCs w:val="18"/>
                <w:shd w:val="clear" w:color="auto" w:fill="FFFFFF"/>
              </w:rPr>
              <w:t>"}</w:t>
            </w:r>
          </w:p>
        </w:tc>
      </w:tr>
    </w:tbl>
    <w:p w14:paraId="4079295D" w14:textId="77777777" w:rsidR="001A7843" w:rsidRDefault="001A7843" w:rsidP="009C2DCA">
      <w:pPr>
        <w:pStyle w:val="Heading3"/>
        <w:sectPr w:rsidR="001A7843" w:rsidSect="000936DF">
          <w:pgSz w:w="15840" w:h="15840" w:orient="landscape" w:code="1"/>
          <w:pgMar w:top="1440" w:right="1440" w:bottom="1440" w:left="1440" w:header="720" w:footer="720" w:gutter="0"/>
          <w:cols w:sep="1" w:space="720"/>
        </w:sectPr>
      </w:pPr>
    </w:p>
    <w:p w14:paraId="736233D3" w14:textId="6AC47982" w:rsidR="0036531C" w:rsidRPr="00981208" w:rsidRDefault="0036531C" w:rsidP="009C2DCA">
      <w:pPr>
        <w:pStyle w:val="Heading3"/>
      </w:pPr>
      <w:bookmarkStart w:id="171" w:name="_Toc220931957"/>
      <w:r w:rsidRPr="009C2DCA">
        <w:lastRenderedPageBreak/>
        <w:t xml:space="preserve">POST </w:t>
      </w:r>
      <w:r w:rsidR="00A7204F">
        <w:t>-</w:t>
      </w:r>
      <w:r w:rsidRPr="009C2DCA">
        <w:t xml:space="preserve"> </w:t>
      </w:r>
      <w:bookmarkStart w:id="172" w:name="OLE_LINK125"/>
      <w:bookmarkStart w:id="173" w:name="OLE_LINK140"/>
      <w:r w:rsidRPr="009C2DCA">
        <w:t>Business Asset Related Tab Details</w:t>
      </w:r>
      <w:bookmarkEnd w:id="171"/>
      <w:r w:rsidRPr="009C2DCA">
        <w:t xml:space="preserve"> </w:t>
      </w:r>
      <w:bookmarkEnd w:id="172"/>
    </w:p>
    <w:bookmarkEnd w:id="169"/>
    <w:bookmarkEnd w:id="173"/>
    <w:p w14:paraId="7F4DA62F" w14:textId="7B63E6D5" w:rsidR="0036531C" w:rsidRPr="007E55E8" w:rsidRDefault="0036531C" w:rsidP="007E55E8">
      <w:r w:rsidRPr="007E55E8">
        <w:t xml:space="preserve">This microservice is a POST call to the </w:t>
      </w:r>
      <w:bookmarkStart w:id="174" w:name="OLE_LINK81"/>
      <w:r w:rsidRPr="007E55E8">
        <w:t xml:space="preserve">Query </w:t>
      </w:r>
      <w:r w:rsidR="009C2DCA" w:rsidRPr="007E55E8">
        <w:t>E</w:t>
      </w:r>
      <w:r w:rsidRPr="007E55E8">
        <w:t xml:space="preserve">ngine server hosted at the backend </w:t>
      </w:r>
      <w:bookmarkEnd w:id="174"/>
      <w:r w:rsidRPr="007E55E8">
        <w:t xml:space="preserve">to get </w:t>
      </w:r>
      <w:r w:rsidR="005D5789" w:rsidRPr="007E55E8">
        <w:t>all the related details of the specified instance including different database</w:t>
      </w:r>
      <w:r w:rsidR="00035C44" w:rsidRPr="007E55E8">
        <w:t>s</w:t>
      </w:r>
      <w:r w:rsidR="005D5789" w:rsidRPr="007E55E8">
        <w:t xml:space="preserve">, schema, tables, </w:t>
      </w:r>
      <w:r w:rsidR="00BE7520" w:rsidRPr="007E55E8">
        <w:t>glossary,</w:t>
      </w:r>
      <w:r w:rsidR="005D5789" w:rsidRPr="007E55E8">
        <w:t xml:space="preserve"> or other relevant data entities</w:t>
      </w:r>
      <w:r w:rsidRPr="007E55E8">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AE7E2E" w14:paraId="75B1950E"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10BD6D" w14:textId="77777777" w:rsidR="00AE7E2E" w:rsidRDefault="00AE7E2E" w:rsidP="007D3F7D">
            <w:pPr>
              <w:spacing w:after="0"/>
              <w:jc w:val="left"/>
            </w:pPr>
            <w:bookmarkStart w:id="175" w:name="OLE_LINK93"/>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3FFBF5" w14:textId="29D3EDBF" w:rsidR="00AE7E2E" w:rsidRDefault="00AE7E2E" w:rsidP="007D3F7D">
            <w:pPr>
              <w:spacing w:after="0"/>
              <w:jc w:val="left"/>
            </w:pPr>
            <w:r>
              <w:t>HTTPS</w:t>
            </w:r>
          </w:p>
        </w:tc>
      </w:tr>
      <w:tr w:rsidR="00AE7E2E" w14:paraId="645AB6E8"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B03CFD" w14:textId="64EBB864" w:rsidR="00AE7E2E" w:rsidRDefault="00AE7E2E"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2075F9" w14:textId="77777777" w:rsidR="00AE7E2E" w:rsidRDefault="00AE7E2E" w:rsidP="007D3F7D">
            <w:pPr>
              <w:spacing w:after="0"/>
              <w:jc w:val="left"/>
            </w:pPr>
            <w:hyperlink r:id="rId61" w:history="1">
              <w:r>
                <w:rPr>
                  <w:rStyle w:val="Hyperlink"/>
                </w:rPr>
                <w:t>https://ix-dev-apimgmt.azure-api.net/query-engine-api?subscription-key=**************</w:t>
              </w:r>
            </w:hyperlink>
            <w:r>
              <w:t xml:space="preserve"> </w:t>
            </w:r>
          </w:p>
        </w:tc>
      </w:tr>
      <w:tr w:rsidR="00AE7E2E" w14:paraId="609E8383"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27E03D" w14:textId="77777777" w:rsidR="00AE7E2E" w:rsidRDefault="00AE7E2E"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2449A" w14:textId="42547381" w:rsidR="00AE7E2E" w:rsidRDefault="00AE7E2E" w:rsidP="007D3F7D">
            <w:pPr>
              <w:spacing w:after="0"/>
              <w:jc w:val="left"/>
            </w:pPr>
            <w:r>
              <w:t>POST</w:t>
            </w:r>
          </w:p>
        </w:tc>
      </w:tr>
      <w:tr w:rsidR="00AE7E2E" w14:paraId="37E7DA9C"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C2821F1" w14:textId="77777777" w:rsidR="00AE7E2E" w:rsidRDefault="00AE7E2E"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AADCDC" w14:textId="77777777" w:rsidR="00AE7E2E" w:rsidRDefault="00AE7E2E" w:rsidP="007D3F7D">
            <w:pPr>
              <w:spacing w:after="0"/>
              <w:jc w:val="left"/>
            </w:pPr>
            <w:r>
              <w:t>application / json</w:t>
            </w:r>
          </w:p>
        </w:tc>
      </w:tr>
      <w:tr w:rsidR="00AE7E2E" w14:paraId="7B71E678"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BA61B8" w14:textId="77777777" w:rsidR="00AE7E2E" w:rsidRDefault="00AE7E2E"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43C1E3" w14:textId="77777777" w:rsidR="00AE7E2E" w:rsidRDefault="00AE7E2E" w:rsidP="007D3F7D">
            <w:pPr>
              <w:spacing w:after="0"/>
              <w:jc w:val="left"/>
            </w:pPr>
            <w:r>
              <w:t>Query Parameter: Subscription-key of the application (example, query engine)</w:t>
            </w:r>
          </w:p>
        </w:tc>
      </w:tr>
    </w:tbl>
    <w:bookmarkEnd w:id="175"/>
    <w:p w14:paraId="296B9FEE" w14:textId="77777777" w:rsidR="00EA2F36" w:rsidRPr="00EA2F36" w:rsidRDefault="00EA2F36" w:rsidP="00A96D19">
      <w:pPr>
        <w:pStyle w:val="Heading4"/>
      </w:pPr>
      <w:r w:rsidRPr="00EA2F36">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6599"/>
        <w:gridCol w:w="1589"/>
        <w:gridCol w:w="1970"/>
      </w:tblGrid>
      <w:tr w:rsidR="0036531C" w:rsidRPr="00981208" w14:paraId="65D02B43" w14:textId="77777777" w:rsidTr="007E55E8">
        <w:trPr>
          <w:trHeight w:val="315"/>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659E4F" w14:textId="77777777" w:rsidR="0036531C" w:rsidRPr="00981208" w:rsidRDefault="0036531C" w:rsidP="007D3F7D">
            <w:pPr>
              <w:spacing w:after="0"/>
              <w:jc w:val="left"/>
            </w:pPr>
            <w:r w:rsidRPr="00981208">
              <w:t>Parameter</w:t>
            </w:r>
          </w:p>
        </w:tc>
        <w:tc>
          <w:tcPr>
            <w:tcW w:w="2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77103E" w14:textId="77777777" w:rsidR="0036531C" w:rsidRPr="00981208" w:rsidRDefault="0036531C" w:rsidP="007D3F7D">
            <w:pPr>
              <w:spacing w:after="0"/>
              <w:jc w:val="left"/>
            </w:pPr>
            <w:r w:rsidRPr="00981208">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B708AC" w14:textId="77777777" w:rsidR="0036531C" w:rsidRPr="00981208" w:rsidRDefault="0036531C" w:rsidP="007D3F7D">
            <w:pPr>
              <w:spacing w:after="0"/>
              <w:jc w:val="left"/>
            </w:pPr>
            <w:r w:rsidRPr="00981208">
              <w:t>M/O*</w:t>
            </w:r>
          </w:p>
        </w:tc>
        <w:tc>
          <w:tcPr>
            <w:tcW w:w="7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D46268" w14:textId="77777777" w:rsidR="0036531C" w:rsidRPr="00981208" w:rsidRDefault="0036531C" w:rsidP="007D3F7D">
            <w:pPr>
              <w:spacing w:after="0"/>
              <w:jc w:val="left"/>
            </w:pPr>
            <w:r w:rsidRPr="00981208">
              <w:t>Type</w:t>
            </w:r>
          </w:p>
        </w:tc>
      </w:tr>
      <w:tr w:rsidR="0036531C" w:rsidRPr="00981208" w14:paraId="26FFCDFB" w14:textId="77777777" w:rsidTr="007E55E8">
        <w:trPr>
          <w:trHeight w:val="21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8905D" w14:textId="77777777" w:rsidR="0036531C" w:rsidRPr="00981208" w:rsidRDefault="0036531C" w:rsidP="007D3F7D">
            <w:pPr>
              <w:spacing w:after="0"/>
              <w:jc w:val="left"/>
            </w:pPr>
            <w:r w:rsidRPr="00981208">
              <w:t>Authorization</w:t>
            </w:r>
          </w:p>
        </w:tc>
        <w:tc>
          <w:tcPr>
            <w:tcW w:w="2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736A0" w14:textId="77777777" w:rsidR="0036531C" w:rsidRPr="00981208" w:rsidRDefault="0036531C" w:rsidP="007D3F7D">
            <w:pPr>
              <w:spacing w:after="0"/>
              <w:jc w:val="left"/>
            </w:pPr>
            <w:r w:rsidRPr="00981208">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A74EE7" w14:textId="77777777" w:rsidR="0036531C" w:rsidRPr="00981208" w:rsidRDefault="0036531C" w:rsidP="007D3F7D">
            <w:pPr>
              <w:spacing w:after="0"/>
              <w:jc w:val="left"/>
            </w:pPr>
            <w:r w:rsidRPr="00981208">
              <w:t>M</w:t>
            </w:r>
          </w:p>
        </w:tc>
        <w:tc>
          <w:tcPr>
            <w:tcW w:w="7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8A9EEC" w14:textId="77777777" w:rsidR="0036531C" w:rsidRPr="00981208" w:rsidRDefault="0036531C" w:rsidP="007D3F7D">
            <w:pPr>
              <w:spacing w:after="0"/>
              <w:jc w:val="left"/>
            </w:pPr>
            <w:r w:rsidRPr="00981208">
              <w:t>String</w:t>
            </w:r>
          </w:p>
        </w:tc>
      </w:tr>
      <w:tr w:rsidR="0036531C" w:rsidRPr="00981208" w14:paraId="55507706" w14:textId="77777777" w:rsidTr="007E55E8">
        <w:trPr>
          <w:trHeight w:val="45"/>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DCE9B" w14:textId="77777777" w:rsidR="0036531C" w:rsidRPr="00981208" w:rsidRDefault="0036531C" w:rsidP="007D3F7D">
            <w:pPr>
              <w:spacing w:after="0"/>
              <w:jc w:val="left"/>
            </w:pPr>
            <w:r w:rsidRPr="00981208">
              <w:t>Content-Type</w:t>
            </w:r>
          </w:p>
        </w:tc>
        <w:tc>
          <w:tcPr>
            <w:tcW w:w="2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3BE187" w14:textId="48415F4B" w:rsidR="0036531C" w:rsidRPr="00981208" w:rsidRDefault="0036531C" w:rsidP="007D3F7D">
            <w:pPr>
              <w:spacing w:after="0"/>
              <w:jc w:val="left"/>
            </w:pPr>
            <w:r w:rsidRPr="00981208">
              <w:t>Length of content.</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7F459" w14:textId="77777777" w:rsidR="0036531C" w:rsidRPr="00981208" w:rsidRDefault="0036531C" w:rsidP="007D3F7D">
            <w:pPr>
              <w:spacing w:after="0"/>
              <w:jc w:val="left"/>
            </w:pPr>
            <w:r w:rsidRPr="00981208">
              <w:t>M</w:t>
            </w:r>
          </w:p>
        </w:tc>
        <w:tc>
          <w:tcPr>
            <w:tcW w:w="7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75E148" w14:textId="77777777" w:rsidR="0036531C" w:rsidRPr="00981208" w:rsidRDefault="0036531C" w:rsidP="007D3F7D">
            <w:pPr>
              <w:spacing w:after="0"/>
              <w:jc w:val="left"/>
            </w:pPr>
            <w:r w:rsidRPr="00981208">
              <w:t>String</w:t>
            </w:r>
          </w:p>
        </w:tc>
      </w:tr>
    </w:tbl>
    <w:p w14:paraId="41CE3E6E" w14:textId="77777777" w:rsidR="0036531C" w:rsidRPr="00981208" w:rsidRDefault="0036531C" w:rsidP="0036531C">
      <w:pPr>
        <w:spacing w:after="0"/>
      </w:pPr>
      <w:r w:rsidRPr="00981208">
        <w:t xml:space="preserve"> *Mandatory / Optional</w:t>
      </w:r>
    </w:p>
    <w:p w14:paraId="203DD49C" w14:textId="5297C017" w:rsidR="0036531C" w:rsidRDefault="00AA1102" w:rsidP="00AA1102">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1D3B80" w14:paraId="6C587D5B" w14:textId="77777777" w:rsidTr="00AA1102">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04AE83" w14:textId="77777777" w:rsidR="001D3B80" w:rsidRDefault="001D3B80" w:rsidP="007D3F7D">
            <w:pPr>
              <w:spacing w:after="0"/>
              <w:jc w:val="left"/>
            </w:pPr>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2A79EDA" w14:textId="77777777" w:rsidR="001D3B80" w:rsidRDefault="001D3B80"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85BAB4" w14:textId="77777777" w:rsidR="001D3B80" w:rsidRDefault="001D3B80" w:rsidP="007D3F7D">
            <w:pPr>
              <w:spacing w:after="0"/>
              <w:jc w:val="left"/>
            </w:pPr>
            <w:r>
              <w:t>Type</w:t>
            </w:r>
          </w:p>
        </w:tc>
      </w:tr>
      <w:tr w:rsidR="001D3B80" w14:paraId="2B332DD3" w14:textId="77777777" w:rsidTr="00AA1102">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CE0778" w14:textId="77777777" w:rsidR="001D3B80" w:rsidRDefault="001D3B80"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1405E" w14:textId="77777777" w:rsidR="001D3B80" w:rsidRDefault="001D3B80"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F0B5A" w14:textId="77777777" w:rsidR="001D3B80" w:rsidRDefault="001D3B80" w:rsidP="007D3F7D">
            <w:pPr>
              <w:spacing w:after="0"/>
              <w:jc w:val="left"/>
            </w:pPr>
            <w:r>
              <w:t>String</w:t>
            </w:r>
          </w:p>
        </w:tc>
      </w:tr>
      <w:tr w:rsidR="001D3B80" w14:paraId="214960FB" w14:textId="77777777" w:rsidTr="00AA1102">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1BEFB" w14:textId="77777777" w:rsidR="001D3B80" w:rsidRDefault="001D3B80"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B8A063" w14:textId="77777777" w:rsidR="001D3B80" w:rsidRDefault="001D3B80"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EDE3CF" w14:textId="77777777" w:rsidR="001D3B80" w:rsidRDefault="001D3B80" w:rsidP="007D3F7D">
            <w:pPr>
              <w:spacing w:after="0"/>
              <w:jc w:val="left"/>
            </w:pPr>
            <w:r>
              <w:t>String</w:t>
            </w:r>
          </w:p>
        </w:tc>
      </w:tr>
      <w:tr w:rsidR="001D3B80" w14:paraId="4CCC66BC" w14:textId="77777777" w:rsidTr="00AA1102">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A3C6D" w14:textId="77777777" w:rsidR="001D3B80" w:rsidRDefault="001D3B80"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CE0C3" w14:textId="77777777" w:rsidR="001D3B80" w:rsidRDefault="001D3B80"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977767" w14:textId="77777777" w:rsidR="001D3B80" w:rsidRDefault="001D3B80" w:rsidP="007D3F7D">
            <w:pPr>
              <w:spacing w:after="0"/>
              <w:jc w:val="left"/>
            </w:pPr>
            <w:r>
              <w:t>Datetime</w:t>
            </w:r>
          </w:p>
        </w:tc>
      </w:tr>
      <w:tr w:rsidR="001D3B80" w14:paraId="42375F32" w14:textId="77777777" w:rsidTr="00AA1102">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E1C9A" w14:textId="77777777" w:rsidR="001D3B80" w:rsidRDefault="001D3B80"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EC25C5" w14:textId="77777777" w:rsidR="001D3B80" w:rsidRDefault="001D3B80"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1F100" w14:textId="77777777" w:rsidR="001D3B80" w:rsidRDefault="001D3B80" w:rsidP="007D3F7D">
            <w:pPr>
              <w:spacing w:after="0"/>
              <w:jc w:val="left"/>
            </w:pPr>
            <w:r>
              <w:t>Bytes</w:t>
            </w:r>
          </w:p>
        </w:tc>
      </w:tr>
    </w:tbl>
    <w:p w14:paraId="7A114652" w14:textId="12C69B3E" w:rsidR="001D3B80" w:rsidRDefault="00710BFC" w:rsidP="001619EE">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86"/>
        <w:gridCol w:w="4190"/>
        <w:gridCol w:w="5884"/>
      </w:tblGrid>
      <w:tr w:rsidR="00710BFC" w:rsidRPr="00710BFC" w14:paraId="010BBBD2" w14:textId="77777777">
        <w:trPr>
          <w:trHeight w:val="124"/>
        </w:trPr>
        <w:tc>
          <w:tcPr>
            <w:tcW w:w="11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DE439A" w14:textId="77777777" w:rsidR="00710BFC" w:rsidRPr="00710BFC" w:rsidRDefault="00710BFC" w:rsidP="00710BFC">
            <w:pPr>
              <w:spacing w:after="0"/>
            </w:pPr>
            <w:r w:rsidRPr="00710BFC">
              <w:t>Operation name</w:t>
            </w:r>
          </w:p>
        </w:tc>
        <w:tc>
          <w:tcPr>
            <w:tcW w:w="16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D44A2E" w14:textId="77777777" w:rsidR="00710BFC" w:rsidRPr="00710BFC" w:rsidRDefault="00710BFC" w:rsidP="00710BFC">
            <w:pPr>
              <w:spacing w:after="0"/>
            </w:pPr>
            <w:r w:rsidRPr="00710BFC">
              <w:t>Query</w:t>
            </w:r>
          </w:p>
        </w:tc>
        <w:tc>
          <w:tcPr>
            <w:tcW w:w="2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2E9B61" w14:textId="77777777" w:rsidR="00710BFC" w:rsidRPr="00710BFC" w:rsidRDefault="00710BFC" w:rsidP="00710BFC">
            <w:pPr>
              <w:spacing w:after="0"/>
            </w:pPr>
            <w:r w:rsidRPr="00710BFC">
              <w:t>Variable</w:t>
            </w:r>
          </w:p>
        </w:tc>
      </w:tr>
      <w:tr w:rsidR="00710BFC" w:rsidRPr="00710BFC" w14:paraId="54A5A98C" w14:textId="77777777">
        <w:trPr>
          <w:trHeight w:val="1887"/>
        </w:trPr>
        <w:tc>
          <w:tcPr>
            <w:tcW w:w="11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312A33" w14:textId="77777777" w:rsidR="00710BFC" w:rsidRPr="00710BFC" w:rsidRDefault="00710BFC" w:rsidP="00710BFC">
            <w:pPr>
              <w:pStyle w:val="codesample"/>
              <w:jc w:val="left"/>
            </w:pPr>
            <w:proofErr w:type="spellStart"/>
            <w:r w:rsidRPr="00710BFC">
              <w:t>purviewRelationship</w:t>
            </w:r>
            <w:proofErr w:type="spellEnd"/>
          </w:p>
        </w:tc>
        <w:tc>
          <w:tcPr>
            <w:tcW w:w="16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CC83D" w14:textId="77777777" w:rsidR="00710BFC" w:rsidRPr="00710BFC" w:rsidRDefault="00710BFC" w:rsidP="00710BFC">
            <w:pPr>
              <w:pStyle w:val="codesample"/>
              <w:jc w:val="left"/>
            </w:pPr>
            <w:r w:rsidRPr="00710BFC">
              <w:t xml:space="preserve">query </w:t>
            </w:r>
            <w:proofErr w:type="spellStart"/>
            <w:r w:rsidRPr="00710BFC">
              <w:t>purviewRelationship</w:t>
            </w:r>
            <w:proofErr w:type="spellEnd"/>
            <w:r w:rsidRPr="00710BFC">
              <w:t>($</w:t>
            </w:r>
            <w:proofErr w:type="spellStart"/>
            <w:r w:rsidRPr="00710BFC">
              <w:t>guid</w:t>
            </w:r>
            <w:proofErr w:type="spellEnd"/>
            <w:r w:rsidRPr="00710BFC">
              <w:t>: String!) {</w:t>
            </w:r>
          </w:p>
          <w:p w14:paraId="500A85B4" w14:textId="77777777" w:rsidR="00710BFC" w:rsidRPr="00710BFC" w:rsidRDefault="00710BFC" w:rsidP="00710BFC">
            <w:pPr>
              <w:pStyle w:val="codesample"/>
              <w:jc w:val="left"/>
            </w:pPr>
            <w:r w:rsidRPr="00710BFC">
              <w:t xml:space="preserve">            </w:t>
            </w:r>
            <w:proofErr w:type="spellStart"/>
            <w:r w:rsidRPr="00710BFC">
              <w:t>purviewAssetRelationship</w:t>
            </w:r>
            <w:proofErr w:type="spellEnd"/>
            <w:r w:rsidRPr="00710BFC">
              <w:t>(</w:t>
            </w:r>
            <w:proofErr w:type="spellStart"/>
            <w:r w:rsidRPr="00710BFC">
              <w:t>guid</w:t>
            </w:r>
            <w:proofErr w:type="spellEnd"/>
            <w:r w:rsidRPr="00710BFC">
              <w:t>: $</w:t>
            </w:r>
            <w:proofErr w:type="spellStart"/>
            <w:r w:rsidRPr="00710BFC">
              <w:t>guid</w:t>
            </w:r>
            <w:proofErr w:type="spellEnd"/>
            <w:r w:rsidRPr="00710BFC">
              <w:t>) {</w:t>
            </w:r>
          </w:p>
          <w:p w14:paraId="3EB83769" w14:textId="77777777" w:rsidR="00710BFC" w:rsidRPr="00710BFC" w:rsidRDefault="00710BFC" w:rsidP="00710BFC">
            <w:pPr>
              <w:pStyle w:val="codesample"/>
              <w:jc w:val="left"/>
            </w:pPr>
            <w:r w:rsidRPr="00710BFC">
              <w:t xml:space="preserve">              relationship</w:t>
            </w:r>
          </w:p>
          <w:p w14:paraId="3C329C00" w14:textId="77777777" w:rsidR="00710BFC" w:rsidRPr="00710BFC" w:rsidRDefault="00710BFC" w:rsidP="00710BFC">
            <w:pPr>
              <w:pStyle w:val="codesample"/>
              <w:jc w:val="left"/>
            </w:pPr>
            <w:r w:rsidRPr="00710BFC">
              <w:t xml:space="preserve">            }</w:t>
            </w:r>
          </w:p>
          <w:p w14:paraId="7C977234" w14:textId="77777777" w:rsidR="00710BFC" w:rsidRPr="00710BFC" w:rsidRDefault="00710BFC" w:rsidP="00710BFC">
            <w:pPr>
              <w:pStyle w:val="codesample"/>
              <w:jc w:val="left"/>
            </w:pPr>
            <w:r w:rsidRPr="00710BFC">
              <w:t xml:space="preserve">          }</w:t>
            </w:r>
          </w:p>
        </w:tc>
        <w:tc>
          <w:tcPr>
            <w:tcW w:w="2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53CA9" w14:textId="77777777" w:rsidR="00710BFC" w:rsidRPr="00710BFC" w:rsidRDefault="00710BFC" w:rsidP="00710BFC">
            <w:pPr>
              <w:pStyle w:val="codesample"/>
              <w:jc w:val="left"/>
            </w:pPr>
            <w:r w:rsidRPr="00710BFC">
              <w:t>variables: {</w:t>
            </w:r>
          </w:p>
          <w:p w14:paraId="38F4FE54" w14:textId="77777777" w:rsidR="00710BFC" w:rsidRPr="00710BFC" w:rsidRDefault="00710BFC" w:rsidP="00710BFC">
            <w:pPr>
              <w:pStyle w:val="codesample"/>
              <w:jc w:val="left"/>
            </w:pPr>
            <w:r w:rsidRPr="00710BFC">
              <w:t xml:space="preserve">    "</w:t>
            </w:r>
            <w:proofErr w:type="spellStart"/>
            <w:r w:rsidRPr="00710BFC">
              <w:t>guid</w:t>
            </w:r>
            <w:proofErr w:type="spellEnd"/>
            <w:r w:rsidRPr="00710BFC">
              <w:t>": "613cd3a5-014b-45c5-bcad-adf2d785a8e1"</w:t>
            </w:r>
          </w:p>
          <w:p w14:paraId="29CDBBAD" w14:textId="77777777" w:rsidR="00710BFC" w:rsidRPr="00710BFC" w:rsidRDefault="00710BFC" w:rsidP="00710BFC">
            <w:pPr>
              <w:pStyle w:val="codesample"/>
              <w:jc w:val="left"/>
            </w:pPr>
            <w:r w:rsidRPr="00710BFC">
              <w:t>},</w:t>
            </w:r>
          </w:p>
        </w:tc>
      </w:tr>
    </w:tbl>
    <w:p w14:paraId="3A4D67A0" w14:textId="30D6D245" w:rsidR="00FF4330" w:rsidRDefault="00710BFC" w:rsidP="00710BFC">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37549D" w14:paraId="53BE3082" w14:textId="77777777" w:rsidTr="00710BFC">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742E00" w14:textId="77777777" w:rsidR="0037549D" w:rsidRPr="00710BFC" w:rsidRDefault="0037549D" w:rsidP="007D3F7D">
            <w:pPr>
              <w:spacing w:after="0"/>
              <w:jc w:val="left"/>
              <w:rPr>
                <w:color w:val="000000" w:themeColor="text1"/>
                <w:sz w:val="18"/>
                <w:szCs w:val="18"/>
              </w:rPr>
            </w:pPr>
            <w:r w:rsidRPr="00710BFC">
              <w:rPr>
                <w:color w:val="000000" w:themeColor="text1"/>
                <w:sz w:val="18"/>
                <w:szCs w:val="18"/>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1571DE" w14:textId="77777777" w:rsidR="0037549D" w:rsidRPr="00710BFC" w:rsidRDefault="0037549D" w:rsidP="007D3F7D">
            <w:pPr>
              <w:spacing w:after="0"/>
              <w:jc w:val="left"/>
              <w:rPr>
                <w:color w:val="000000" w:themeColor="text1"/>
                <w:sz w:val="18"/>
                <w:szCs w:val="18"/>
              </w:rPr>
            </w:pPr>
            <w:r w:rsidRPr="00710BFC">
              <w:rPr>
                <w:color w:val="000000" w:themeColor="text1"/>
                <w:sz w:val="18"/>
                <w:szCs w:val="18"/>
              </w:rPr>
              <w:t>Result Description</w:t>
            </w:r>
          </w:p>
        </w:tc>
      </w:tr>
      <w:tr w:rsidR="0037549D" w14:paraId="1BDDBAA1"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7C36B" w14:textId="77777777" w:rsidR="0037549D" w:rsidRDefault="0037549D" w:rsidP="007D3F7D">
            <w:pPr>
              <w:spacing w:after="0"/>
              <w:jc w:val="left"/>
              <w:rPr>
                <w:sz w:val="18"/>
                <w:szCs w:val="18"/>
              </w:rPr>
            </w:pPr>
            <w:r>
              <w:rPr>
                <w:sz w:val="18"/>
                <w:szCs w:val="18"/>
              </w:rP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0B1B2" w14:textId="28EEC6E0" w:rsidR="0037549D" w:rsidRDefault="0037549D" w:rsidP="007D3F7D">
            <w:pPr>
              <w:spacing w:after="0"/>
              <w:jc w:val="left"/>
              <w:rPr>
                <w:color w:val="000000"/>
                <w:sz w:val="18"/>
                <w:szCs w:val="18"/>
                <w:lang w:eastAsia="en-IN"/>
              </w:rPr>
            </w:pPr>
            <w:r>
              <w:rPr>
                <w:sz w:val="18"/>
                <w:szCs w:val="18"/>
                <w:lang w:eastAsia="en-IN"/>
              </w:rPr>
              <w:t>successful</w:t>
            </w:r>
            <w:r w:rsidR="00A7204F">
              <w:rPr>
                <w:sz w:val="18"/>
                <w:szCs w:val="18"/>
                <w:lang w:eastAsia="en-IN"/>
              </w:rPr>
              <w:t xml:space="preserve"> </w:t>
            </w:r>
            <w:r>
              <w:rPr>
                <w:sz w:val="18"/>
                <w:szCs w:val="18"/>
                <w:lang w:eastAsia="en-IN"/>
              </w:rPr>
              <w:t>operation</w:t>
            </w:r>
          </w:p>
        </w:tc>
      </w:tr>
    </w:tbl>
    <w:p w14:paraId="5C1D1449" w14:textId="72C0195E" w:rsidR="00710BFC" w:rsidRDefault="00710BFC" w:rsidP="00710BFC">
      <w:pPr>
        <w:pStyle w:val="Heading4"/>
        <w:sectPr w:rsidR="00710BFC" w:rsidSect="000936DF">
          <w:pgSz w:w="15840" w:h="15840" w:orient="landscape" w:code="1"/>
          <w:pgMar w:top="1440" w:right="1440" w:bottom="1440" w:left="1440" w:header="720" w:footer="720" w:gutter="0"/>
          <w:cols w:sep="1"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26"/>
        <w:gridCol w:w="2172"/>
        <w:gridCol w:w="8362"/>
      </w:tblGrid>
      <w:tr w:rsidR="0037549D" w14:paraId="2F714C91" w14:textId="77777777" w:rsidTr="00710BF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1A21CD" w14:textId="77777777" w:rsidR="0037549D" w:rsidRDefault="0037549D" w:rsidP="007D3F7D">
            <w:pPr>
              <w:spacing w:after="0"/>
              <w:jc w:val="left"/>
              <w:rPr>
                <w:sz w:val="18"/>
                <w:szCs w:val="18"/>
              </w:rPr>
            </w:pPr>
            <w:r>
              <w:rPr>
                <w:sz w:val="18"/>
                <w:szCs w:val="18"/>
              </w:rPr>
              <w:t>HTTP Code</w:t>
            </w:r>
          </w:p>
        </w:tc>
        <w:tc>
          <w:tcPr>
            <w:tcW w:w="8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8F9382" w14:textId="77777777" w:rsidR="0037549D" w:rsidRDefault="0037549D" w:rsidP="007D3F7D">
            <w:pPr>
              <w:spacing w:after="0"/>
              <w:jc w:val="left"/>
              <w:rPr>
                <w:sz w:val="18"/>
                <w:szCs w:val="18"/>
              </w:rPr>
            </w:pPr>
            <w:r>
              <w:rPr>
                <w:sz w:val="18"/>
                <w:szCs w:val="18"/>
              </w:rP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1ABA7E" w14:textId="77777777" w:rsidR="0037549D" w:rsidRDefault="0037549D" w:rsidP="007D3F7D">
            <w:pPr>
              <w:spacing w:after="0"/>
              <w:jc w:val="left"/>
              <w:rPr>
                <w:sz w:val="18"/>
                <w:szCs w:val="18"/>
              </w:rPr>
            </w:pPr>
            <w:r>
              <w:rPr>
                <w:sz w:val="18"/>
                <w:szCs w:val="18"/>
              </w:rPr>
              <w:t>Error Description</w:t>
            </w:r>
          </w:p>
        </w:tc>
      </w:tr>
      <w:tr w:rsidR="0037549D" w14:paraId="4F630FB5" w14:textId="77777777" w:rsidTr="00710BF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31385" w14:textId="77777777" w:rsidR="0037549D" w:rsidRDefault="0037549D" w:rsidP="007D3F7D">
            <w:pPr>
              <w:spacing w:after="0"/>
              <w:jc w:val="left"/>
              <w:rPr>
                <w:sz w:val="18"/>
                <w:szCs w:val="18"/>
              </w:rPr>
            </w:pPr>
            <w:r>
              <w:rPr>
                <w:sz w:val="18"/>
                <w:szCs w:val="18"/>
              </w:rPr>
              <w:t>500</w:t>
            </w:r>
          </w:p>
        </w:tc>
        <w:tc>
          <w:tcPr>
            <w:tcW w:w="8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609BAD" w14:textId="77777777" w:rsidR="0037549D" w:rsidRDefault="0037549D" w:rsidP="007D3F7D">
            <w:pPr>
              <w:spacing w:after="0"/>
              <w:jc w:val="left"/>
              <w:rPr>
                <w:sz w:val="18"/>
                <w:szCs w:val="18"/>
              </w:rPr>
            </w:pPr>
            <w:r>
              <w:rPr>
                <w:sz w:val="18"/>
                <w:szCs w:val="18"/>
              </w:rP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4104D3" w14:textId="02285F6D" w:rsidR="0037549D" w:rsidRDefault="0037549D" w:rsidP="007D3F7D">
            <w:pPr>
              <w:pStyle w:val="Accenture"/>
              <w:spacing w:after="0"/>
              <w:jc w:val="left"/>
              <w:rPr>
                <w:color w:val="000000"/>
                <w:sz w:val="18"/>
                <w:szCs w:val="18"/>
                <w:lang w:eastAsia="en-IN"/>
              </w:rPr>
            </w:pPr>
            <w:r>
              <w:rPr>
                <w:sz w:val="18"/>
                <w:szCs w:val="18"/>
                <w:lang w:eastAsia="en-IN"/>
              </w:rPr>
              <w:t>Invalid</w:t>
            </w:r>
            <w:r w:rsidR="00A7204F">
              <w:rPr>
                <w:sz w:val="18"/>
                <w:szCs w:val="18"/>
                <w:lang w:eastAsia="en-IN"/>
              </w:rPr>
              <w:t xml:space="preserve"> </w:t>
            </w:r>
            <w:r>
              <w:rPr>
                <w:sz w:val="18"/>
                <w:szCs w:val="18"/>
                <w:lang w:eastAsia="en-IN"/>
              </w:rPr>
              <w:t>Data</w:t>
            </w:r>
          </w:p>
        </w:tc>
      </w:tr>
      <w:tr w:rsidR="0037549D" w14:paraId="2FA11B33" w14:textId="77777777" w:rsidTr="00710BF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5E72BD" w14:textId="77777777" w:rsidR="0037549D" w:rsidRDefault="0037549D" w:rsidP="007D3F7D">
            <w:pPr>
              <w:spacing w:after="0"/>
              <w:jc w:val="left"/>
              <w:rPr>
                <w:sz w:val="18"/>
                <w:szCs w:val="18"/>
              </w:rPr>
            </w:pPr>
            <w:r>
              <w:rPr>
                <w:sz w:val="18"/>
                <w:szCs w:val="18"/>
              </w:rPr>
              <w:t>400</w:t>
            </w:r>
          </w:p>
        </w:tc>
        <w:tc>
          <w:tcPr>
            <w:tcW w:w="8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648A4A" w14:textId="77777777" w:rsidR="0037549D" w:rsidRDefault="0037549D" w:rsidP="007D3F7D">
            <w:pPr>
              <w:spacing w:after="0"/>
              <w:jc w:val="left"/>
              <w:rPr>
                <w:sz w:val="18"/>
                <w:szCs w:val="18"/>
              </w:rPr>
            </w:pPr>
            <w:r>
              <w:rPr>
                <w:sz w:val="18"/>
                <w:szCs w:val="18"/>
              </w:rP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19F340" w14:textId="77777777" w:rsidR="0037549D" w:rsidRDefault="0037549D" w:rsidP="007D3F7D">
            <w:pPr>
              <w:spacing w:after="0" w:line="252" w:lineRule="auto"/>
              <w:jc w:val="left"/>
              <w:rPr>
                <w:sz w:val="18"/>
                <w:szCs w:val="18"/>
              </w:rPr>
            </w:pPr>
            <w:r>
              <w:rPr>
                <w:sz w:val="18"/>
                <w:szCs w:val="18"/>
              </w:rPr>
              <w:t>Unauthorized User</w:t>
            </w:r>
          </w:p>
          <w:p w14:paraId="0A95CB33" w14:textId="5C54ECBF" w:rsidR="0037549D" w:rsidRDefault="005034C1" w:rsidP="007D3F7D">
            <w:pPr>
              <w:spacing w:after="0" w:line="252" w:lineRule="auto"/>
              <w:jc w:val="left"/>
              <w:rPr>
                <w:sz w:val="18"/>
                <w:szCs w:val="18"/>
              </w:rPr>
            </w:pPr>
            <w:r>
              <w:rPr>
                <w:sz w:val="18"/>
                <w:szCs w:val="18"/>
              </w:rPr>
              <w:t>Header Token</w:t>
            </w:r>
            <w:r w:rsidR="0037549D">
              <w:rPr>
                <w:sz w:val="18"/>
                <w:szCs w:val="18"/>
              </w:rPr>
              <w:t xml:space="preserve"> could be missing</w:t>
            </w:r>
          </w:p>
        </w:tc>
      </w:tr>
      <w:tr w:rsidR="0037549D" w14:paraId="614E1FFE" w14:textId="77777777" w:rsidTr="00710BF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9D4BCB" w14:textId="77777777" w:rsidR="0037549D" w:rsidRDefault="0037549D" w:rsidP="007D3F7D">
            <w:pPr>
              <w:spacing w:after="0"/>
              <w:jc w:val="left"/>
              <w:rPr>
                <w:sz w:val="18"/>
                <w:szCs w:val="18"/>
              </w:rPr>
            </w:pPr>
            <w:r>
              <w:rPr>
                <w:sz w:val="18"/>
                <w:szCs w:val="18"/>
              </w:rPr>
              <w:t>400</w:t>
            </w:r>
          </w:p>
          <w:p w14:paraId="58D001F9" w14:textId="77777777" w:rsidR="0037549D" w:rsidRDefault="0037549D" w:rsidP="007D3F7D">
            <w:pPr>
              <w:spacing w:after="0"/>
              <w:jc w:val="left"/>
              <w:rPr>
                <w:sz w:val="18"/>
                <w:szCs w:val="18"/>
              </w:rPr>
            </w:pPr>
          </w:p>
        </w:tc>
        <w:tc>
          <w:tcPr>
            <w:tcW w:w="8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E89A2E" w14:textId="77777777" w:rsidR="0037549D" w:rsidRDefault="0037549D" w:rsidP="007D3F7D">
            <w:pPr>
              <w:spacing w:after="0"/>
              <w:jc w:val="left"/>
              <w:rPr>
                <w:sz w:val="18"/>
                <w:szCs w:val="18"/>
              </w:rPr>
            </w:pPr>
            <w:r>
              <w:rPr>
                <w:sz w:val="18"/>
                <w:szCs w:val="18"/>
              </w:rP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F9FB0" w14:textId="77777777" w:rsidR="0037549D" w:rsidRDefault="0037549D" w:rsidP="007D3F7D">
            <w:pPr>
              <w:spacing w:after="0" w:line="252" w:lineRule="auto"/>
              <w:jc w:val="left"/>
              <w:rPr>
                <w:sz w:val="18"/>
                <w:szCs w:val="18"/>
              </w:rPr>
            </w:pPr>
            <w:r>
              <w:rPr>
                <w:sz w:val="18"/>
                <w:szCs w:val="18"/>
              </w:rPr>
              <w:t>Bad request</w:t>
            </w:r>
          </w:p>
        </w:tc>
      </w:tr>
    </w:tbl>
    <w:p w14:paraId="698E6961" w14:textId="77777777" w:rsidR="00710BFC" w:rsidRDefault="00710BFC" w:rsidP="00710BFC">
      <w:pPr>
        <w:pStyle w:val="Heading4"/>
        <w:sectPr w:rsidR="00710BFC" w:rsidSect="00710BFC">
          <w:type w:val="continuous"/>
          <w:pgSz w:w="15840" w:h="15840" w:orient="landscape" w:code="1"/>
          <w:pgMar w:top="1440" w:right="1440" w:bottom="1440" w:left="1440" w:header="720" w:footer="720" w:gutter="0"/>
          <w:cols w:sep="1" w:space="720"/>
        </w:sectPr>
      </w:pPr>
    </w:p>
    <w:p w14:paraId="5BAE55F9" w14:textId="77777777" w:rsidR="0036531C" w:rsidRPr="00981208" w:rsidRDefault="0036531C" w:rsidP="00710BFC">
      <w:pPr>
        <w:pStyle w:val="Heading4"/>
      </w:pPr>
      <w:r w:rsidRPr="00981208">
        <w:lastRenderedPageBreak/>
        <w:t>Sample JSON Response</w:t>
      </w:r>
    </w:p>
    <w:p w14:paraId="4A25255F" w14:textId="77777777" w:rsidR="0036531C" w:rsidRPr="00981208" w:rsidRDefault="0036531C" w:rsidP="001619EE">
      <w:pPr>
        <w:pStyle w:val="codesample"/>
        <w:rPr>
          <w:rStyle w:val="SubtitleChar"/>
          <w:rFonts w:eastAsiaTheme="minorHAnsi"/>
          <w:color w:val="auto"/>
          <w:sz w:val="18"/>
          <w:szCs w:val="18"/>
        </w:rPr>
      </w:pPr>
      <w:r w:rsidRPr="00981208">
        <w:rPr>
          <w:rStyle w:val="SubtitleChar"/>
          <w:rFonts w:eastAsiaTheme="minorHAnsi"/>
          <w:sz w:val="18"/>
          <w:szCs w:val="18"/>
        </w:rPr>
        <w:t>{</w:t>
      </w:r>
    </w:p>
    <w:p w14:paraId="0E178747"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"data": {</w:t>
      </w:r>
    </w:p>
    <w:p w14:paraId="37AD797F"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purviewAssetRelationship</w:t>
      </w:r>
      <w:proofErr w:type="spellEnd"/>
      <w:r w:rsidRPr="00981208">
        <w:rPr>
          <w:rStyle w:val="SubtitleChar"/>
          <w:rFonts w:eastAsiaTheme="minorHAnsi"/>
          <w:sz w:val="18"/>
          <w:szCs w:val="18"/>
        </w:rPr>
        <w:t>": {</w:t>
      </w:r>
    </w:p>
    <w:p w14:paraId="151ADAA6"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"relationship": {</w:t>
      </w:r>
    </w:p>
    <w:p w14:paraId="4242E028"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"typeName": "</w:t>
      </w:r>
      <w:proofErr w:type="spellStart"/>
      <w:r w:rsidRPr="00981208">
        <w:rPr>
          <w:rStyle w:val="SubtitleChar"/>
          <w:rFonts w:eastAsiaTheme="minorHAnsi"/>
          <w:sz w:val="18"/>
          <w:szCs w:val="18"/>
        </w:rPr>
        <w:t>WCHL_WTPartMaster_has_WTPart_WCHL_WTPart</w:t>
      </w:r>
      <w:proofErr w:type="spellEnd"/>
      <w:r w:rsidRPr="00981208">
        <w:rPr>
          <w:rStyle w:val="SubtitleChar"/>
          <w:rFonts w:eastAsiaTheme="minorHAnsi"/>
          <w:sz w:val="18"/>
          <w:szCs w:val="18"/>
        </w:rPr>
        <w:t>",</w:t>
      </w:r>
    </w:p>
    <w:p w14:paraId="1A9E2DCF"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lastModifiedTS</w:t>
      </w:r>
      <w:proofErr w:type="spellEnd"/>
      <w:r w:rsidRPr="00981208">
        <w:rPr>
          <w:rStyle w:val="SubtitleChar"/>
          <w:rFonts w:eastAsiaTheme="minorHAnsi"/>
          <w:sz w:val="18"/>
          <w:szCs w:val="18"/>
        </w:rPr>
        <w:t>": "1",</w:t>
      </w:r>
    </w:p>
    <w:p w14:paraId="4150186B"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guid</w:t>
      </w:r>
      <w:proofErr w:type="spellEnd"/>
      <w:r w:rsidRPr="00981208">
        <w:rPr>
          <w:rStyle w:val="SubtitleChar"/>
          <w:rFonts w:eastAsiaTheme="minorHAnsi"/>
          <w:sz w:val="18"/>
          <w:szCs w:val="18"/>
        </w:rPr>
        <w:t>": "613cd3a5-014b-45c5-bcad-adf2d785a8e1",</w:t>
      </w:r>
    </w:p>
    <w:p w14:paraId="38C59FE2"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provenanceType</w:t>
      </w:r>
      <w:proofErr w:type="spellEnd"/>
      <w:r w:rsidRPr="00981208">
        <w:rPr>
          <w:rStyle w:val="SubtitleChar"/>
          <w:rFonts w:eastAsiaTheme="minorHAnsi"/>
          <w:sz w:val="18"/>
          <w:szCs w:val="18"/>
        </w:rPr>
        <w:t>": 0,</w:t>
      </w:r>
    </w:p>
    <w:p w14:paraId="109360DE"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"end1": {</w:t>
      </w:r>
    </w:p>
    <w:p w14:paraId="00F7EE3B"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guid</w:t>
      </w:r>
      <w:proofErr w:type="spellEnd"/>
      <w:r w:rsidRPr="00981208">
        <w:rPr>
          <w:rStyle w:val="SubtitleChar"/>
          <w:rFonts w:eastAsiaTheme="minorHAnsi"/>
          <w:sz w:val="18"/>
          <w:szCs w:val="18"/>
        </w:rPr>
        <w:t>": "21ced9c3-86ca-4fee-ac06-dad11f9dcaa8",</w:t>
      </w:r>
    </w:p>
    <w:p w14:paraId="427B0F25"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"typeName": "</w:t>
      </w:r>
      <w:proofErr w:type="spellStart"/>
      <w:r w:rsidRPr="00981208">
        <w:rPr>
          <w:rStyle w:val="SubtitleChar"/>
          <w:rFonts w:eastAsiaTheme="minorHAnsi"/>
          <w:sz w:val="18"/>
          <w:szCs w:val="18"/>
        </w:rPr>
        <w:t>WCHL_WTPartMaster</w:t>
      </w:r>
      <w:proofErr w:type="spellEnd"/>
      <w:r w:rsidRPr="00981208">
        <w:rPr>
          <w:rStyle w:val="SubtitleChar"/>
          <w:rFonts w:eastAsiaTheme="minorHAnsi"/>
          <w:sz w:val="18"/>
          <w:szCs w:val="18"/>
        </w:rPr>
        <w:t>",</w:t>
      </w:r>
    </w:p>
    <w:p w14:paraId="7B54599C" w14:textId="77777777" w:rsidR="0036531C" w:rsidRPr="00981208" w:rsidRDefault="0036531C" w:rsidP="001619EE">
      <w:pPr>
        <w:pStyle w:val="codesample"/>
        <w:rPr>
          <w:rStyle w:val="SubtitleChar"/>
          <w:rFonts w:eastAsiaTheme="minorHAnsi"/>
          <w:color w:val="auto"/>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uniqueAttributes</w:t>
      </w:r>
      <w:proofErr w:type="spellEnd"/>
      <w:r w:rsidRPr="00981208">
        <w:rPr>
          <w:rStyle w:val="SubtitleChar"/>
          <w:rFonts w:eastAsiaTheme="minorHAnsi"/>
          <w:sz w:val="18"/>
          <w:szCs w:val="18"/>
        </w:rPr>
        <w:t>": {</w:t>
      </w:r>
    </w:p>
    <w:p w14:paraId="6DFEA34A"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objectnumber</w:t>
      </w:r>
      <w:proofErr w:type="spellEnd"/>
      <w:r w:rsidRPr="00981208">
        <w:rPr>
          <w:rStyle w:val="SubtitleChar"/>
          <w:rFonts w:eastAsiaTheme="minorHAnsi"/>
          <w:sz w:val="18"/>
          <w:szCs w:val="18"/>
        </w:rPr>
        <w:t>": "515",</w:t>
      </w:r>
    </w:p>
    <w:p w14:paraId="5CCB4431"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qualifiedName</w:t>
      </w:r>
      <w:proofErr w:type="spellEnd"/>
      <w:r w:rsidRPr="00981208">
        <w:rPr>
          <w:rStyle w:val="SubtitleChar"/>
          <w:rFonts w:eastAsiaTheme="minorHAnsi"/>
          <w:sz w:val="18"/>
          <w:szCs w:val="18"/>
        </w:rPr>
        <w:t>": "</w:t>
      </w:r>
      <w:proofErr w:type="spellStart"/>
      <w:r w:rsidRPr="00981208">
        <w:rPr>
          <w:rStyle w:val="SubtitleChar"/>
          <w:rFonts w:eastAsiaTheme="minorHAnsi"/>
          <w:sz w:val="18"/>
          <w:szCs w:val="18"/>
        </w:rPr>
        <w:t>WCHL_WTPartMaster</w:t>
      </w:r>
      <w:proofErr w:type="spellEnd"/>
      <w:r w:rsidRPr="00981208">
        <w:rPr>
          <w:rStyle w:val="SubtitleChar"/>
          <w:rFonts w:eastAsiaTheme="minorHAnsi"/>
          <w:sz w:val="18"/>
          <w:szCs w:val="18"/>
        </w:rPr>
        <w:t>://MASTER/10111/SOURCE2"</w:t>
      </w:r>
    </w:p>
    <w:p w14:paraId="7D0404CE"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
    <w:p w14:paraId="1E396074"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
    <w:p w14:paraId="1A36014F"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"end2": {</w:t>
      </w:r>
    </w:p>
    <w:p w14:paraId="24DCEBE6"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guid</w:t>
      </w:r>
      <w:proofErr w:type="spellEnd"/>
      <w:r w:rsidRPr="00981208">
        <w:rPr>
          <w:rStyle w:val="SubtitleChar"/>
          <w:rFonts w:eastAsiaTheme="minorHAnsi"/>
          <w:sz w:val="18"/>
          <w:szCs w:val="18"/>
        </w:rPr>
        <w:t>": "74647f55-39f7-436f-ac44-b8785282bfa9",</w:t>
      </w:r>
    </w:p>
    <w:p w14:paraId="4A5292DF"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"typeName": "</w:t>
      </w:r>
      <w:proofErr w:type="spellStart"/>
      <w:r w:rsidRPr="00981208">
        <w:rPr>
          <w:rStyle w:val="SubtitleChar"/>
          <w:rFonts w:eastAsiaTheme="minorHAnsi"/>
          <w:sz w:val="18"/>
          <w:szCs w:val="18"/>
        </w:rPr>
        <w:t>WCHL_WTPart</w:t>
      </w:r>
      <w:proofErr w:type="spellEnd"/>
      <w:r w:rsidRPr="00981208">
        <w:rPr>
          <w:rStyle w:val="SubtitleChar"/>
          <w:rFonts w:eastAsiaTheme="minorHAnsi"/>
          <w:sz w:val="18"/>
          <w:szCs w:val="18"/>
        </w:rPr>
        <w:t>",</w:t>
      </w:r>
    </w:p>
    <w:p w14:paraId="5CD95751"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uniqueAttributes</w:t>
      </w:r>
      <w:proofErr w:type="spellEnd"/>
      <w:r w:rsidRPr="00981208">
        <w:rPr>
          <w:rStyle w:val="SubtitleChar"/>
          <w:rFonts w:eastAsiaTheme="minorHAnsi"/>
          <w:sz w:val="18"/>
          <w:szCs w:val="18"/>
        </w:rPr>
        <w:t>": {</w:t>
      </w:r>
    </w:p>
    <w:p w14:paraId="18F7A442"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qualifiedName</w:t>
      </w:r>
      <w:proofErr w:type="spellEnd"/>
      <w:r w:rsidRPr="00981208">
        <w:rPr>
          <w:rStyle w:val="SubtitleChar"/>
          <w:rFonts w:eastAsiaTheme="minorHAnsi"/>
          <w:sz w:val="18"/>
          <w:szCs w:val="18"/>
        </w:rPr>
        <w:t>": "</w:t>
      </w:r>
      <w:proofErr w:type="spellStart"/>
      <w:r w:rsidRPr="00981208">
        <w:rPr>
          <w:rStyle w:val="SubtitleChar"/>
          <w:rFonts w:eastAsiaTheme="minorHAnsi"/>
          <w:sz w:val="18"/>
          <w:szCs w:val="18"/>
        </w:rPr>
        <w:t>WCHL_WTPart</w:t>
      </w:r>
      <w:proofErr w:type="spellEnd"/>
      <w:r w:rsidRPr="00981208">
        <w:rPr>
          <w:rStyle w:val="SubtitleChar"/>
          <w:rFonts w:eastAsiaTheme="minorHAnsi"/>
          <w:sz w:val="18"/>
          <w:szCs w:val="18"/>
        </w:rPr>
        <w:t>://PART/10111/SOURCE2",</w:t>
      </w:r>
    </w:p>
    <w:p w14:paraId="6F6525AE"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parttype</w:t>
      </w:r>
      <w:proofErr w:type="spellEnd"/>
      <w:r w:rsidRPr="00981208">
        <w:rPr>
          <w:rStyle w:val="SubtitleChar"/>
          <w:rFonts w:eastAsiaTheme="minorHAnsi"/>
          <w:sz w:val="18"/>
          <w:szCs w:val="18"/>
        </w:rPr>
        <w:t>": "component"</w:t>
      </w:r>
    </w:p>
    <w:p w14:paraId="4B35A0D8" w14:textId="77777777" w:rsidR="0036531C" w:rsidRPr="00981208" w:rsidRDefault="0036531C" w:rsidP="001619EE">
      <w:pPr>
        <w:pStyle w:val="codesample"/>
        <w:rPr>
          <w:rStyle w:val="SubtitleChar"/>
          <w:rFonts w:eastAsiaTheme="minorHAnsi"/>
          <w:color w:val="auto"/>
          <w:sz w:val="18"/>
          <w:szCs w:val="18"/>
        </w:rPr>
      </w:pPr>
      <w:r w:rsidRPr="00981208">
        <w:rPr>
          <w:rStyle w:val="SubtitleChar"/>
          <w:rFonts w:eastAsiaTheme="minorHAnsi"/>
          <w:sz w:val="18"/>
          <w:szCs w:val="18"/>
        </w:rPr>
        <w:t xml:space="preserve">                    }</w:t>
      </w:r>
    </w:p>
    <w:p w14:paraId="636857A2"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
    <w:p w14:paraId="34F6C189"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"label": "r:WCHL_WTPartMaster_has_WTPart_WCHL_WTPart",</w:t>
      </w:r>
    </w:p>
    <w:p w14:paraId="796B7CE2"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"status": "ACTIVE",</w:t>
      </w:r>
    </w:p>
    <w:p w14:paraId="2BA2DB52"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"createdBy": "e4e56a69-583c-459b-aefb-954f1a4508d1",</w:t>
      </w:r>
    </w:p>
    <w:p w14:paraId="21C49DF3"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updatedBy</w:t>
      </w:r>
      <w:proofErr w:type="spellEnd"/>
      <w:r w:rsidRPr="00981208">
        <w:rPr>
          <w:rStyle w:val="SubtitleChar"/>
          <w:rFonts w:eastAsiaTheme="minorHAnsi"/>
          <w:sz w:val="18"/>
          <w:szCs w:val="18"/>
        </w:rPr>
        <w:t>": "e4e56a69-583c-459b-aefb-954f1a4508d1",</w:t>
      </w:r>
    </w:p>
    <w:p w14:paraId="0EEC3FDB"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createTime</w:t>
      </w:r>
      <w:proofErr w:type="spellEnd"/>
      <w:r w:rsidRPr="00981208">
        <w:rPr>
          <w:rStyle w:val="SubtitleChar"/>
          <w:rFonts w:eastAsiaTheme="minorHAnsi"/>
          <w:sz w:val="18"/>
          <w:szCs w:val="18"/>
        </w:rPr>
        <w:t>": 1717066651865,</w:t>
      </w:r>
    </w:p>
    <w:p w14:paraId="185A8077"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updateTime</w:t>
      </w:r>
      <w:proofErr w:type="spellEnd"/>
      <w:r w:rsidRPr="00981208">
        <w:rPr>
          <w:rStyle w:val="SubtitleChar"/>
          <w:rFonts w:eastAsiaTheme="minorHAnsi"/>
          <w:sz w:val="18"/>
          <w:szCs w:val="18"/>
        </w:rPr>
        <w:t>": 1717066651865,</w:t>
      </w:r>
    </w:p>
    <w:p w14:paraId="62FF08C8"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"version": 0,</w:t>
      </w:r>
    </w:p>
    <w:p w14:paraId="6D00B94B"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roofErr w:type="spellStart"/>
      <w:r w:rsidRPr="00981208">
        <w:rPr>
          <w:rStyle w:val="SubtitleChar"/>
          <w:rFonts w:eastAsiaTheme="minorHAnsi"/>
          <w:sz w:val="18"/>
          <w:szCs w:val="18"/>
        </w:rPr>
        <w:t>propagatedClassifications</w:t>
      </w:r>
      <w:proofErr w:type="spellEnd"/>
      <w:r w:rsidRPr="00981208">
        <w:rPr>
          <w:rStyle w:val="SubtitleChar"/>
          <w:rFonts w:eastAsiaTheme="minorHAnsi"/>
          <w:sz w:val="18"/>
          <w:szCs w:val="18"/>
        </w:rPr>
        <w:t>": []</w:t>
      </w:r>
    </w:p>
    <w:p w14:paraId="4FD16DE1"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
    <w:p w14:paraId="30711F7D"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"__</w:t>
      </w:r>
      <w:proofErr w:type="spellStart"/>
      <w:r w:rsidRPr="00981208">
        <w:rPr>
          <w:rStyle w:val="SubtitleChar"/>
          <w:rFonts w:eastAsiaTheme="minorHAnsi"/>
          <w:sz w:val="18"/>
          <w:szCs w:val="18"/>
        </w:rPr>
        <w:t>typename</w:t>
      </w:r>
      <w:proofErr w:type="spellEnd"/>
      <w:r w:rsidRPr="00981208">
        <w:rPr>
          <w:rStyle w:val="SubtitleChar"/>
          <w:rFonts w:eastAsiaTheme="minorHAnsi"/>
          <w:sz w:val="18"/>
          <w:szCs w:val="18"/>
        </w:rPr>
        <w:t>": "</w:t>
      </w:r>
      <w:proofErr w:type="spellStart"/>
      <w:r w:rsidRPr="00981208">
        <w:rPr>
          <w:rStyle w:val="SubtitleChar"/>
          <w:rFonts w:eastAsiaTheme="minorHAnsi"/>
          <w:sz w:val="18"/>
          <w:szCs w:val="18"/>
        </w:rPr>
        <w:t>query_purviewAssetRelationship</w:t>
      </w:r>
      <w:proofErr w:type="spellEnd"/>
      <w:r w:rsidRPr="00981208">
        <w:rPr>
          <w:rStyle w:val="SubtitleChar"/>
          <w:rFonts w:eastAsiaTheme="minorHAnsi"/>
          <w:sz w:val="18"/>
          <w:szCs w:val="18"/>
        </w:rPr>
        <w:t>"</w:t>
      </w:r>
    </w:p>
    <w:p w14:paraId="7ED1D493"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
    <w:p w14:paraId="52D50742" w14:textId="77777777" w:rsidR="0036531C" w:rsidRPr="00981208" w:rsidRDefault="0036531C" w:rsidP="001619EE">
      <w:pPr>
        <w:pStyle w:val="codesample"/>
        <w:rPr>
          <w:rStyle w:val="SubtitleChar"/>
          <w:rFonts w:eastAsiaTheme="minorHAnsi"/>
          <w:sz w:val="18"/>
          <w:szCs w:val="18"/>
        </w:rPr>
      </w:pPr>
      <w:r w:rsidRPr="00981208">
        <w:rPr>
          <w:rStyle w:val="SubtitleChar"/>
          <w:rFonts w:eastAsiaTheme="minorHAnsi"/>
          <w:sz w:val="18"/>
          <w:szCs w:val="18"/>
        </w:rPr>
        <w:t xml:space="preserve">    }</w:t>
      </w:r>
    </w:p>
    <w:p w14:paraId="0B3EA37A" w14:textId="0BF1AF70" w:rsidR="0036531C" w:rsidRPr="00981208" w:rsidRDefault="0036531C" w:rsidP="001619EE">
      <w:pPr>
        <w:pStyle w:val="codesample"/>
        <w:rPr>
          <w:rStyle w:val="SubtitleChar"/>
          <w:sz w:val="18"/>
          <w:szCs w:val="18"/>
        </w:rPr>
      </w:pPr>
      <w:r w:rsidRPr="00981208">
        <w:rPr>
          <w:rStyle w:val="SubtitleChar"/>
          <w:rFonts w:eastAsiaTheme="minorHAnsi"/>
          <w:sz w:val="18"/>
          <w:szCs w:val="18"/>
        </w:rPr>
        <w:t>}</w:t>
      </w:r>
    </w:p>
    <w:p w14:paraId="6810DA2A" w14:textId="77777777" w:rsidR="00710BFC" w:rsidRDefault="00710BFC" w:rsidP="0037549D">
      <w:pPr>
        <w:pStyle w:val="Heading3"/>
        <w:sectPr w:rsidR="00710BFC" w:rsidSect="00710BFC">
          <w:pgSz w:w="15840" w:h="15840" w:orient="landscape" w:code="1"/>
          <w:pgMar w:top="1440" w:right="1440" w:bottom="1440" w:left="1440" w:header="720" w:footer="720" w:gutter="0"/>
          <w:cols w:sep="1" w:space="720"/>
        </w:sectPr>
      </w:pPr>
      <w:bookmarkStart w:id="176" w:name="OLE_LINK83"/>
      <w:bookmarkStart w:id="177" w:name="OLE_LINK101"/>
    </w:p>
    <w:p w14:paraId="21E649AB" w14:textId="6EE1136F" w:rsidR="000469BF" w:rsidRDefault="000469BF" w:rsidP="0037549D">
      <w:pPr>
        <w:pStyle w:val="Heading3"/>
      </w:pPr>
      <w:bookmarkStart w:id="178" w:name="_Toc220931958"/>
      <w:r w:rsidRPr="0037549D">
        <w:lastRenderedPageBreak/>
        <w:t xml:space="preserve">POST </w:t>
      </w:r>
      <w:r w:rsidR="00A7204F">
        <w:t>-</w:t>
      </w:r>
      <w:r w:rsidRPr="0037549D">
        <w:t xml:space="preserve"> </w:t>
      </w:r>
      <w:bookmarkStart w:id="179" w:name="OLE_LINK126"/>
      <w:r w:rsidRPr="0037549D">
        <w:t>Business Asset Data Quality</w:t>
      </w:r>
      <w:bookmarkEnd w:id="176"/>
      <w:r w:rsidRPr="0037549D">
        <w:t xml:space="preserve"> Tab Details</w:t>
      </w:r>
      <w:bookmarkEnd w:id="178"/>
      <w:r w:rsidRPr="0037549D">
        <w:t xml:space="preserve"> </w:t>
      </w:r>
      <w:bookmarkEnd w:id="179"/>
    </w:p>
    <w:bookmarkEnd w:id="177"/>
    <w:p w14:paraId="50F2E407" w14:textId="4F304783" w:rsidR="000469BF" w:rsidRPr="001619EE" w:rsidRDefault="000469BF" w:rsidP="001619EE">
      <w:r w:rsidRPr="001619EE">
        <w:t xml:space="preserve">This microservice is a POST call to the Query </w:t>
      </w:r>
      <w:r w:rsidR="0037549D" w:rsidRPr="001619EE">
        <w:t>Engine</w:t>
      </w:r>
      <w:r w:rsidRPr="001619EE">
        <w:t xml:space="preserve"> server hosted at the </w:t>
      </w:r>
      <w:r w:rsidR="0037549D" w:rsidRPr="001619EE">
        <w:t>backend</w:t>
      </w:r>
      <w:r w:rsidRPr="001619EE">
        <w:t xml:space="preserve"> to get </w:t>
      </w:r>
      <w:r w:rsidR="00B64C62" w:rsidRPr="001619EE">
        <w:t>comprehensive insights into the quality of data for a specified instance</w:t>
      </w:r>
      <w:r w:rsidRPr="001619EE">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183B33" w14:paraId="2E05CDBF"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23CEC88" w14:textId="77777777" w:rsidR="00183B33" w:rsidRDefault="00183B33" w:rsidP="007D3F7D">
            <w:pPr>
              <w:spacing w:after="0"/>
              <w:jc w:val="left"/>
            </w:pPr>
            <w:bookmarkStart w:id="180" w:name="OLE_LINK94"/>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AC8C9" w14:textId="058D2913" w:rsidR="00183B33" w:rsidRDefault="00183B33" w:rsidP="007D3F7D">
            <w:pPr>
              <w:spacing w:after="0"/>
              <w:jc w:val="left"/>
            </w:pPr>
            <w:r>
              <w:t>HTTPS</w:t>
            </w:r>
          </w:p>
        </w:tc>
      </w:tr>
      <w:tr w:rsidR="00183B33" w14:paraId="6B904FAD"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B2D335" w14:textId="276B7968" w:rsidR="00183B33" w:rsidRDefault="00183B33"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5D6248" w14:textId="77777777" w:rsidR="00183B33" w:rsidRDefault="00183B33" w:rsidP="007D3F7D">
            <w:pPr>
              <w:spacing w:after="0"/>
              <w:jc w:val="left"/>
            </w:pPr>
            <w:hyperlink r:id="rId62" w:history="1">
              <w:r>
                <w:rPr>
                  <w:rStyle w:val="Hyperlink"/>
                </w:rPr>
                <w:t>https://ix-dev-apimgmt.azure-api.net/query-engine-api?subscription-key=**************</w:t>
              </w:r>
            </w:hyperlink>
            <w:r>
              <w:t xml:space="preserve"> </w:t>
            </w:r>
          </w:p>
        </w:tc>
      </w:tr>
      <w:tr w:rsidR="00183B33" w14:paraId="263DE332"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4D92DD" w14:textId="77777777" w:rsidR="00183B33" w:rsidRDefault="00183B33"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7FB3B" w14:textId="136D634B" w:rsidR="00183B33" w:rsidRDefault="00183B33" w:rsidP="007D3F7D">
            <w:pPr>
              <w:spacing w:after="0"/>
              <w:jc w:val="left"/>
            </w:pPr>
            <w:r>
              <w:t>POST</w:t>
            </w:r>
          </w:p>
        </w:tc>
      </w:tr>
      <w:tr w:rsidR="00183B33" w14:paraId="0EEB84E1"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41CA0F" w14:textId="77777777" w:rsidR="00183B33" w:rsidRDefault="00183B33"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F17393" w14:textId="77777777" w:rsidR="00183B33" w:rsidRDefault="00183B33" w:rsidP="007D3F7D">
            <w:pPr>
              <w:spacing w:after="0"/>
              <w:jc w:val="left"/>
            </w:pPr>
            <w:r>
              <w:t>application / json</w:t>
            </w:r>
          </w:p>
        </w:tc>
      </w:tr>
      <w:tr w:rsidR="00183B33" w14:paraId="3A9E152E"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C55613C" w14:textId="77777777" w:rsidR="00183B33" w:rsidRDefault="00183B33"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02F28" w14:textId="77777777" w:rsidR="00183B33" w:rsidRDefault="00183B33" w:rsidP="007D3F7D">
            <w:pPr>
              <w:spacing w:after="0"/>
              <w:jc w:val="left"/>
            </w:pPr>
            <w:r>
              <w:t>Query Parameter: Subscription-key of the application (example, query engine)</w:t>
            </w:r>
          </w:p>
        </w:tc>
      </w:tr>
      <w:tr w:rsidR="002C788D" w14:paraId="3FF16CEA"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5DD1A09" w14:textId="3C62624E" w:rsidR="002C788D" w:rsidRDefault="002C788D"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3C7216" w14:textId="20784D08" w:rsidR="002C788D" w:rsidRDefault="002C788D" w:rsidP="007D3F7D">
            <w:pPr>
              <w:spacing w:after="0"/>
              <w:jc w:val="left"/>
            </w:pPr>
            <w:hyperlink r:id="rId63" w:history="1">
              <w:r w:rsidRPr="009D28A8">
                <w:rPr>
                  <w:rStyle w:val="Hyperlink"/>
                </w:rPr>
                <w:t>Link</w:t>
              </w:r>
            </w:hyperlink>
          </w:p>
        </w:tc>
      </w:tr>
    </w:tbl>
    <w:bookmarkEnd w:id="180"/>
    <w:p w14:paraId="02A0CFD6" w14:textId="77777777" w:rsidR="00EA2F36" w:rsidRPr="00EA2F36" w:rsidRDefault="00EA2F36" w:rsidP="00A96D19">
      <w:pPr>
        <w:pStyle w:val="Heading4"/>
      </w:pPr>
      <w:r w:rsidRPr="00EA2F36">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6814"/>
        <w:gridCol w:w="1589"/>
        <w:gridCol w:w="1973"/>
      </w:tblGrid>
      <w:tr w:rsidR="00904C9A" w:rsidRPr="00981208" w14:paraId="718A3D01" w14:textId="77777777" w:rsidTr="008145B0">
        <w:trPr>
          <w:trHeight w:val="315"/>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E2FCD2" w14:textId="77777777" w:rsidR="00904C9A" w:rsidRPr="00981208" w:rsidRDefault="00904C9A" w:rsidP="007D3F7D">
            <w:pPr>
              <w:spacing w:after="0"/>
              <w:jc w:val="left"/>
            </w:pPr>
            <w:r w:rsidRPr="00981208">
              <w:t>Parameter</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09CE17" w14:textId="77777777" w:rsidR="00904C9A" w:rsidRPr="00981208" w:rsidRDefault="00904C9A" w:rsidP="007D3F7D">
            <w:pPr>
              <w:spacing w:after="0"/>
              <w:jc w:val="left"/>
            </w:pPr>
            <w:r w:rsidRPr="00981208">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3450D6" w14:textId="77777777" w:rsidR="00904C9A" w:rsidRPr="00981208" w:rsidRDefault="00904C9A" w:rsidP="007D3F7D">
            <w:pPr>
              <w:spacing w:after="0"/>
              <w:jc w:val="left"/>
            </w:pPr>
            <w:r w:rsidRPr="00981208">
              <w:t>M/O*</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0E095E" w14:textId="77777777" w:rsidR="00904C9A" w:rsidRPr="00981208" w:rsidRDefault="00904C9A" w:rsidP="007D3F7D">
            <w:pPr>
              <w:spacing w:after="0"/>
              <w:jc w:val="left"/>
            </w:pPr>
            <w:r w:rsidRPr="00981208">
              <w:t>Type</w:t>
            </w:r>
          </w:p>
        </w:tc>
      </w:tr>
      <w:tr w:rsidR="00904C9A" w:rsidRPr="00981208" w14:paraId="0D7AC529" w14:textId="77777777" w:rsidTr="008145B0">
        <w:trPr>
          <w:trHeight w:val="21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5331E4" w14:textId="77777777" w:rsidR="00904C9A" w:rsidRPr="00981208" w:rsidRDefault="00904C9A" w:rsidP="007D3F7D">
            <w:pPr>
              <w:spacing w:after="0"/>
              <w:jc w:val="left"/>
            </w:pPr>
            <w:r w:rsidRPr="00981208">
              <w:t>Authorization</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DF2A3" w14:textId="77777777" w:rsidR="00904C9A" w:rsidRPr="00981208" w:rsidRDefault="00904C9A" w:rsidP="007D3F7D">
            <w:pPr>
              <w:spacing w:after="0"/>
              <w:jc w:val="left"/>
            </w:pPr>
            <w:r w:rsidRPr="00981208">
              <w:t>Token acquired from Azure B2C based on the user credentials for further API calls.</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225E4" w14:textId="77777777" w:rsidR="00904C9A" w:rsidRPr="00981208" w:rsidRDefault="00904C9A"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46B06" w14:textId="77777777" w:rsidR="00904C9A" w:rsidRPr="00981208" w:rsidRDefault="00904C9A" w:rsidP="007D3F7D">
            <w:pPr>
              <w:spacing w:after="0"/>
              <w:jc w:val="left"/>
            </w:pPr>
            <w:r w:rsidRPr="00981208">
              <w:t>String</w:t>
            </w:r>
          </w:p>
        </w:tc>
      </w:tr>
      <w:tr w:rsidR="00904C9A" w:rsidRPr="00981208" w14:paraId="3264BFE2" w14:textId="77777777" w:rsidTr="008145B0">
        <w:trPr>
          <w:trHeight w:val="45"/>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A72A9" w14:textId="77777777" w:rsidR="00904C9A" w:rsidRPr="00981208" w:rsidRDefault="00904C9A" w:rsidP="007D3F7D">
            <w:pPr>
              <w:spacing w:after="0"/>
              <w:jc w:val="left"/>
            </w:pPr>
            <w:r w:rsidRPr="00981208">
              <w:t>Content-Type</w:t>
            </w:r>
          </w:p>
        </w:tc>
        <w:tc>
          <w:tcPr>
            <w:tcW w:w="26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3DA325" w14:textId="0EF18F60" w:rsidR="00904C9A" w:rsidRPr="00981208" w:rsidRDefault="00904C9A" w:rsidP="007D3F7D">
            <w:pPr>
              <w:spacing w:after="0"/>
              <w:jc w:val="left"/>
            </w:pPr>
            <w:r w:rsidRPr="00981208">
              <w:t xml:space="preserve">Length of content. </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8B5E8" w14:textId="77777777" w:rsidR="00904C9A" w:rsidRPr="00981208" w:rsidRDefault="00904C9A" w:rsidP="007D3F7D">
            <w:pPr>
              <w:spacing w:after="0"/>
              <w:jc w:val="left"/>
            </w:pPr>
            <w:r w:rsidRPr="00981208">
              <w:t>M</w:t>
            </w:r>
          </w:p>
        </w:tc>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75BAE" w14:textId="77777777" w:rsidR="00904C9A" w:rsidRPr="00981208" w:rsidRDefault="00904C9A" w:rsidP="007D3F7D">
            <w:pPr>
              <w:spacing w:after="0"/>
              <w:jc w:val="left"/>
            </w:pPr>
            <w:r w:rsidRPr="00981208">
              <w:t>String</w:t>
            </w:r>
          </w:p>
        </w:tc>
      </w:tr>
    </w:tbl>
    <w:p w14:paraId="59C60055" w14:textId="77777777" w:rsidR="00904C9A" w:rsidRPr="00981208" w:rsidRDefault="00904C9A" w:rsidP="00904C9A">
      <w:pPr>
        <w:spacing w:after="0"/>
      </w:pPr>
      <w:r w:rsidRPr="00981208">
        <w:t xml:space="preserve"> *Mandatory / Optional</w:t>
      </w:r>
    </w:p>
    <w:p w14:paraId="59530E37" w14:textId="6AAE5E50" w:rsidR="009D28A8" w:rsidRDefault="0081148E" w:rsidP="0081148E">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1885"/>
        <w:gridCol w:w="9126"/>
        <w:gridCol w:w="1949"/>
      </w:tblGrid>
      <w:tr w:rsidR="0081148E" w:rsidRPr="0081148E" w14:paraId="333CAB1F" w14:textId="77777777" w:rsidTr="002F3792">
        <w:trPr>
          <w:trHeight w:val="196"/>
        </w:trPr>
        <w:tc>
          <w:tcPr>
            <w:tcW w:w="7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DD7107" w14:textId="77777777" w:rsidR="0081148E" w:rsidRPr="0081148E" w:rsidRDefault="0081148E" w:rsidP="0081148E">
            <w:pPr>
              <w:spacing w:after="0"/>
            </w:pPr>
            <w:r w:rsidRPr="0081148E">
              <w:t>Parameter</w:t>
            </w:r>
          </w:p>
        </w:tc>
        <w:tc>
          <w:tcPr>
            <w:tcW w:w="3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45DA81" w14:textId="77777777" w:rsidR="0081148E" w:rsidRPr="0081148E" w:rsidRDefault="0081148E" w:rsidP="0081148E">
            <w:pPr>
              <w:spacing w:after="0"/>
            </w:pPr>
            <w:r w:rsidRPr="0081148E">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DC7335" w14:textId="77777777" w:rsidR="0081148E" w:rsidRPr="0081148E" w:rsidRDefault="0081148E" w:rsidP="0081148E">
            <w:pPr>
              <w:spacing w:after="0"/>
            </w:pPr>
            <w:r w:rsidRPr="0081148E">
              <w:t>Type</w:t>
            </w:r>
          </w:p>
        </w:tc>
      </w:tr>
      <w:tr w:rsidR="0081148E" w:rsidRPr="0081148E" w14:paraId="0868398A" w14:textId="77777777" w:rsidTr="002F3792">
        <w:trPr>
          <w:trHeight w:val="54"/>
        </w:trPr>
        <w:tc>
          <w:tcPr>
            <w:tcW w:w="7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D8932" w14:textId="77777777" w:rsidR="0081148E" w:rsidRPr="0081148E" w:rsidRDefault="0081148E" w:rsidP="0081148E">
            <w:pPr>
              <w:spacing w:after="0"/>
            </w:pPr>
            <w:r w:rsidRPr="0081148E">
              <w:t>Server</w:t>
            </w:r>
          </w:p>
        </w:tc>
        <w:tc>
          <w:tcPr>
            <w:tcW w:w="3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052134" w14:textId="77777777" w:rsidR="0081148E" w:rsidRPr="0081148E" w:rsidRDefault="0081148E" w:rsidP="0081148E">
            <w:pPr>
              <w:spacing w:after="0"/>
            </w:pPr>
            <w:r w:rsidRPr="0081148E">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D779CA" w14:textId="77777777" w:rsidR="0081148E" w:rsidRPr="0081148E" w:rsidRDefault="0081148E" w:rsidP="0081148E">
            <w:pPr>
              <w:spacing w:after="0"/>
            </w:pPr>
            <w:r w:rsidRPr="0081148E">
              <w:t>String</w:t>
            </w:r>
          </w:p>
        </w:tc>
      </w:tr>
      <w:tr w:rsidR="0081148E" w:rsidRPr="0081148E" w14:paraId="413F0645" w14:textId="77777777" w:rsidTr="002F3792">
        <w:trPr>
          <w:trHeight w:val="54"/>
        </w:trPr>
        <w:tc>
          <w:tcPr>
            <w:tcW w:w="7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4200D" w14:textId="77777777" w:rsidR="0081148E" w:rsidRPr="0081148E" w:rsidRDefault="0081148E" w:rsidP="0081148E">
            <w:pPr>
              <w:spacing w:after="0"/>
            </w:pPr>
            <w:r w:rsidRPr="0081148E">
              <w:t>Content-Type</w:t>
            </w:r>
          </w:p>
        </w:tc>
        <w:tc>
          <w:tcPr>
            <w:tcW w:w="3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FE600C" w14:textId="77777777" w:rsidR="0081148E" w:rsidRPr="0081148E" w:rsidRDefault="0081148E" w:rsidP="0081148E">
            <w:pPr>
              <w:spacing w:after="0"/>
            </w:pPr>
            <w:r w:rsidRPr="0081148E">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79794" w14:textId="77777777" w:rsidR="0081148E" w:rsidRPr="0081148E" w:rsidRDefault="0081148E" w:rsidP="0081148E">
            <w:pPr>
              <w:spacing w:after="0"/>
            </w:pPr>
            <w:r w:rsidRPr="0081148E">
              <w:t>String</w:t>
            </w:r>
          </w:p>
        </w:tc>
      </w:tr>
      <w:tr w:rsidR="0081148E" w:rsidRPr="0081148E" w14:paraId="31147016" w14:textId="77777777" w:rsidTr="002F3792">
        <w:trPr>
          <w:trHeight w:val="54"/>
        </w:trPr>
        <w:tc>
          <w:tcPr>
            <w:tcW w:w="7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E0687F" w14:textId="77777777" w:rsidR="0081148E" w:rsidRPr="0081148E" w:rsidRDefault="0081148E" w:rsidP="0081148E">
            <w:pPr>
              <w:spacing w:after="0"/>
            </w:pPr>
            <w:r w:rsidRPr="0081148E">
              <w:t>Date</w:t>
            </w:r>
          </w:p>
        </w:tc>
        <w:tc>
          <w:tcPr>
            <w:tcW w:w="3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5AB67" w14:textId="77777777" w:rsidR="0081148E" w:rsidRPr="0081148E" w:rsidRDefault="0081148E" w:rsidP="0081148E">
            <w:pPr>
              <w:spacing w:after="0"/>
            </w:pPr>
            <w:r w:rsidRPr="0081148E">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5D4B09" w14:textId="77777777" w:rsidR="0081148E" w:rsidRPr="0081148E" w:rsidRDefault="0081148E" w:rsidP="0081148E">
            <w:pPr>
              <w:spacing w:after="0"/>
            </w:pPr>
            <w:r w:rsidRPr="0081148E">
              <w:t>Datetime</w:t>
            </w:r>
          </w:p>
        </w:tc>
      </w:tr>
      <w:tr w:rsidR="0081148E" w:rsidRPr="0081148E" w14:paraId="2A7DC456" w14:textId="77777777" w:rsidTr="002F3792">
        <w:trPr>
          <w:trHeight w:val="54"/>
        </w:trPr>
        <w:tc>
          <w:tcPr>
            <w:tcW w:w="7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1CD155" w14:textId="77777777" w:rsidR="0081148E" w:rsidRPr="0081148E" w:rsidRDefault="0081148E" w:rsidP="0081148E">
            <w:pPr>
              <w:spacing w:after="0"/>
            </w:pPr>
            <w:r w:rsidRPr="0081148E">
              <w:t>Content-Length</w:t>
            </w:r>
          </w:p>
        </w:tc>
        <w:tc>
          <w:tcPr>
            <w:tcW w:w="3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7A5D0" w14:textId="77777777" w:rsidR="0081148E" w:rsidRPr="0081148E" w:rsidRDefault="0081148E" w:rsidP="0081148E">
            <w:pPr>
              <w:spacing w:after="0"/>
            </w:pPr>
            <w:r w:rsidRPr="0081148E">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C0E0D2" w14:textId="77777777" w:rsidR="0081148E" w:rsidRPr="0081148E" w:rsidRDefault="0081148E" w:rsidP="0081148E">
            <w:pPr>
              <w:spacing w:after="0"/>
            </w:pPr>
            <w:r w:rsidRPr="0081148E">
              <w:t>Bytes</w:t>
            </w:r>
          </w:p>
        </w:tc>
      </w:tr>
    </w:tbl>
    <w:p w14:paraId="4751CD08" w14:textId="19E8EBC9" w:rsidR="0081148E" w:rsidRDefault="005A4F1F" w:rsidP="005A4F1F">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10482"/>
      </w:tblGrid>
      <w:tr w:rsidR="009D28A8" w14:paraId="629662C7" w14:textId="77777777" w:rsidTr="005A4F1F">
        <w:trPr>
          <w:trHeight w:val="178"/>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745349C" w14:textId="77777777" w:rsidR="009D28A8" w:rsidRPr="005A4F1F" w:rsidRDefault="009D28A8" w:rsidP="007D3F7D">
            <w:pPr>
              <w:spacing w:after="0"/>
              <w:jc w:val="left"/>
              <w:rPr>
                <w:bCs/>
                <w:color w:val="000000" w:themeColor="text1"/>
                <w:szCs w:val="20"/>
              </w:rPr>
            </w:pPr>
            <w:r w:rsidRPr="005A4F1F">
              <w:rPr>
                <w:bCs/>
                <w:color w:val="000000" w:themeColor="text1"/>
                <w:szCs w:val="20"/>
              </w:rPr>
              <w:t>HTTP Code</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002BA0" w14:textId="77777777" w:rsidR="009D28A8" w:rsidRPr="005A4F1F" w:rsidRDefault="009D28A8" w:rsidP="007D3F7D">
            <w:pPr>
              <w:spacing w:after="0"/>
              <w:jc w:val="left"/>
              <w:rPr>
                <w:bCs/>
                <w:color w:val="000000" w:themeColor="text1"/>
                <w:szCs w:val="20"/>
              </w:rPr>
            </w:pPr>
            <w:r w:rsidRPr="005A4F1F">
              <w:rPr>
                <w:bCs/>
                <w:color w:val="000000" w:themeColor="text1"/>
                <w:szCs w:val="20"/>
              </w:rPr>
              <w:t>Result Description</w:t>
            </w:r>
          </w:p>
        </w:tc>
      </w:tr>
      <w:tr w:rsidR="009D28A8" w14:paraId="5A1FC6A0" w14:textId="77777777" w:rsidTr="008145B0">
        <w:trPr>
          <w:trHeight w:val="277"/>
        </w:trPr>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585B56" w14:textId="77777777" w:rsidR="009D28A8" w:rsidRDefault="009D28A8" w:rsidP="007D3F7D">
            <w:pPr>
              <w:spacing w:after="0"/>
              <w:jc w:val="left"/>
              <w:rPr>
                <w:szCs w:val="20"/>
              </w:rPr>
            </w:pPr>
            <w:r>
              <w:rPr>
                <w:szCs w:val="20"/>
              </w:rPr>
              <w:t>200</w:t>
            </w:r>
          </w:p>
        </w:tc>
        <w:tc>
          <w:tcPr>
            <w:tcW w:w="40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4D36C" w14:textId="2614F794" w:rsidR="009D28A8" w:rsidRDefault="009D28A8" w:rsidP="007D3F7D">
            <w:pPr>
              <w:spacing w:after="0"/>
              <w:jc w:val="left"/>
              <w:rPr>
                <w:color w:val="000000"/>
                <w:szCs w:val="20"/>
                <w:lang w:eastAsia="en-IN"/>
              </w:rPr>
            </w:pPr>
            <w:r>
              <w:rPr>
                <w:szCs w:val="20"/>
                <w:lang w:eastAsia="en-IN"/>
              </w:rPr>
              <w:t>successful</w:t>
            </w:r>
            <w:r w:rsidR="00A7204F">
              <w:rPr>
                <w:szCs w:val="20"/>
                <w:lang w:eastAsia="en-IN"/>
              </w:rPr>
              <w:t xml:space="preserve"> </w:t>
            </w:r>
            <w:r>
              <w:rPr>
                <w:szCs w:val="20"/>
                <w:lang w:eastAsia="en-IN"/>
              </w:rPr>
              <w:t>operation</w:t>
            </w:r>
          </w:p>
        </w:tc>
      </w:tr>
    </w:tbl>
    <w:p w14:paraId="38FD7888" w14:textId="16C9EED8" w:rsidR="005A4F1F" w:rsidRDefault="005A4F1F" w:rsidP="005A4F1F">
      <w:pPr>
        <w:pStyle w:val="Heading4"/>
        <w:sectPr w:rsidR="005A4F1F" w:rsidSect="00710BFC">
          <w:pgSz w:w="15840" w:h="15840" w:orient="landscape" w:code="1"/>
          <w:pgMar w:top="1440" w:right="1440" w:bottom="1440" w:left="1440" w:header="720" w:footer="720" w:gutter="0"/>
          <w:cols w:sep="1" w:space="72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478"/>
        <w:gridCol w:w="2120"/>
        <w:gridCol w:w="8362"/>
      </w:tblGrid>
      <w:tr w:rsidR="009D28A8" w14:paraId="0D3F9899"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BDD101" w14:textId="77777777" w:rsidR="009D28A8" w:rsidRDefault="009D28A8" w:rsidP="007D3F7D">
            <w:pPr>
              <w:spacing w:after="0"/>
              <w:jc w:val="left"/>
              <w:rPr>
                <w:szCs w:val="20"/>
              </w:rPr>
            </w:pPr>
            <w:r>
              <w:rPr>
                <w:szCs w:val="20"/>
              </w:rPr>
              <w:t>HTTP Code</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07ED48" w14:textId="77777777" w:rsidR="009D28A8" w:rsidRDefault="009D28A8" w:rsidP="007D3F7D">
            <w:pPr>
              <w:spacing w:after="0"/>
              <w:jc w:val="left"/>
              <w:rPr>
                <w:szCs w:val="20"/>
              </w:rPr>
            </w:pPr>
            <w:r>
              <w:rPr>
                <w:szCs w:val="20"/>
              </w:rPr>
              <w:t>Error Code</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26956F" w14:textId="77777777" w:rsidR="009D28A8" w:rsidRDefault="009D28A8" w:rsidP="007D3F7D">
            <w:pPr>
              <w:spacing w:after="0"/>
              <w:jc w:val="left"/>
              <w:rPr>
                <w:szCs w:val="20"/>
              </w:rPr>
            </w:pPr>
            <w:r>
              <w:rPr>
                <w:szCs w:val="20"/>
              </w:rPr>
              <w:t>Error Description</w:t>
            </w:r>
          </w:p>
        </w:tc>
      </w:tr>
      <w:tr w:rsidR="009D28A8" w14:paraId="1F6C327B"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DCDD1" w14:textId="77777777" w:rsidR="009D28A8" w:rsidRDefault="009D28A8" w:rsidP="007D3F7D">
            <w:pPr>
              <w:spacing w:after="0"/>
              <w:jc w:val="left"/>
              <w:rPr>
                <w:szCs w:val="20"/>
              </w:rPr>
            </w:pPr>
            <w:r>
              <w:rPr>
                <w:szCs w:val="20"/>
              </w:rPr>
              <w:t>500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5DB986" w14:textId="77777777" w:rsidR="009D28A8" w:rsidRDefault="009D28A8" w:rsidP="007D3F7D">
            <w:pPr>
              <w:spacing w:after="0"/>
              <w:jc w:val="left"/>
              <w:rPr>
                <w:szCs w:val="20"/>
              </w:rPr>
            </w:pPr>
            <w:r>
              <w:rPr>
                <w:szCs w:val="20"/>
              </w:rPr>
              <w:t>500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A3010E" w14:textId="4EB39FCA" w:rsidR="009D28A8" w:rsidRDefault="009D28A8" w:rsidP="007D3F7D">
            <w:pPr>
              <w:pStyle w:val="Accenture"/>
              <w:spacing w:after="0"/>
              <w:jc w:val="left"/>
              <w:rPr>
                <w:color w:val="000000"/>
                <w:szCs w:val="20"/>
                <w:lang w:eastAsia="en-IN"/>
              </w:rPr>
            </w:pPr>
            <w:r>
              <w:rPr>
                <w:szCs w:val="20"/>
                <w:lang w:eastAsia="en-IN"/>
              </w:rPr>
              <w:t>Invalid</w:t>
            </w:r>
            <w:r w:rsidR="00A7204F">
              <w:rPr>
                <w:szCs w:val="20"/>
                <w:lang w:eastAsia="en-IN"/>
              </w:rPr>
              <w:t xml:space="preserve"> </w:t>
            </w:r>
            <w:r>
              <w:rPr>
                <w:szCs w:val="20"/>
                <w:lang w:eastAsia="en-IN"/>
              </w:rPr>
              <w:t>Data</w:t>
            </w:r>
          </w:p>
        </w:tc>
      </w:tr>
      <w:tr w:rsidR="009D28A8" w14:paraId="6ADA5FA1"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96718" w14:textId="77777777" w:rsidR="009D28A8" w:rsidRDefault="009D28A8" w:rsidP="007D3F7D">
            <w:pPr>
              <w:spacing w:after="0"/>
              <w:jc w:val="left"/>
              <w:rPr>
                <w:szCs w:val="20"/>
              </w:rPr>
            </w:pPr>
            <w:r>
              <w:rPr>
                <w:szCs w:val="20"/>
              </w:rP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4C611" w14:textId="77777777" w:rsidR="009D28A8" w:rsidRDefault="009D28A8" w:rsidP="007D3F7D">
            <w:pPr>
              <w:spacing w:after="0"/>
              <w:jc w:val="left"/>
              <w:rPr>
                <w:szCs w:val="20"/>
              </w:rPr>
            </w:pPr>
            <w:r>
              <w:rPr>
                <w:szCs w:val="20"/>
              </w:rPr>
              <w:t>401</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7F688B" w14:textId="4548CB71" w:rsidR="009D28A8" w:rsidRDefault="009D28A8" w:rsidP="00917B0B">
            <w:pPr>
              <w:spacing w:after="0" w:line="252" w:lineRule="auto"/>
              <w:jc w:val="left"/>
              <w:rPr>
                <w:szCs w:val="20"/>
              </w:rPr>
            </w:pPr>
            <w:r>
              <w:rPr>
                <w:szCs w:val="20"/>
              </w:rPr>
              <w:t>Unauthorized User</w:t>
            </w:r>
            <w:r w:rsidR="00917B0B">
              <w:rPr>
                <w:szCs w:val="20"/>
              </w:rPr>
              <w:t xml:space="preserve"> or </w:t>
            </w:r>
            <w:r w:rsidR="005034C1">
              <w:rPr>
                <w:szCs w:val="20"/>
              </w:rPr>
              <w:t>Header Token</w:t>
            </w:r>
            <w:r>
              <w:rPr>
                <w:szCs w:val="20"/>
              </w:rPr>
              <w:t xml:space="preserve"> could be missing</w:t>
            </w:r>
          </w:p>
        </w:tc>
      </w:tr>
      <w:tr w:rsidR="009D28A8" w14:paraId="5DF30624" w14:textId="77777777" w:rsidTr="008145B0">
        <w:tc>
          <w:tcPr>
            <w:tcW w:w="9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39A19" w14:textId="77777777" w:rsidR="009D28A8" w:rsidRDefault="009D28A8" w:rsidP="007D3F7D">
            <w:pPr>
              <w:spacing w:after="0"/>
              <w:jc w:val="left"/>
              <w:rPr>
                <w:szCs w:val="20"/>
              </w:rPr>
            </w:pPr>
            <w:r>
              <w:rPr>
                <w:szCs w:val="20"/>
              </w:rPr>
              <w:t>400</w:t>
            </w:r>
          </w:p>
        </w:tc>
        <w:tc>
          <w:tcPr>
            <w:tcW w:w="8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8B9F99" w14:textId="77777777" w:rsidR="009D28A8" w:rsidRDefault="009D28A8" w:rsidP="007D3F7D">
            <w:pPr>
              <w:spacing w:after="0"/>
              <w:jc w:val="left"/>
              <w:rPr>
                <w:szCs w:val="20"/>
              </w:rPr>
            </w:pPr>
            <w:r>
              <w:rPr>
                <w:szCs w:val="20"/>
              </w:rPr>
              <w:t>400</w:t>
            </w:r>
          </w:p>
        </w:tc>
        <w:tc>
          <w:tcPr>
            <w:tcW w:w="32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76ADB6" w14:textId="77777777" w:rsidR="009D28A8" w:rsidRDefault="009D28A8" w:rsidP="007D3F7D">
            <w:pPr>
              <w:spacing w:after="0" w:line="252" w:lineRule="auto"/>
              <w:jc w:val="left"/>
              <w:rPr>
                <w:szCs w:val="20"/>
              </w:rPr>
            </w:pPr>
            <w:r>
              <w:rPr>
                <w:szCs w:val="20"/>
              </w:rPr>
              <w:t>Bad request</w:t>
            </w:r>
          </w:p>
        </w:tc>
      </w:tr>
    </w:tbl>
    <w:p w14:paraId="21A843A1" w14:textId="28E96999" w:rsidR="002C788D" w:rsidRPr="00981208" w:rsidRDefault="00917B0B" w:rsidP="00917B0B">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85"/>
        <w:gridCol w:w="7042"/>
        <w:gridCol w:w="3033"/>
      </w:tblGrid>
      <w:tr w:rsidR="00FF4330" w14:paraId="4CE4C78C" w14:textId="77777777" w:rsidTr="00917B0B">
        <w:trPr>
          <w:trHeight w:val="124"/>
        </w:trPr>
        <w:tc>
          <w:tcPr>
            <w:tcW w:w="11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0F7299" w14:textId="77777777" w:rsidR="00FF4330" w:rsidRDefault="00FF4330" w:rsidP="007D3F7D">
            <w:pPr>
              <w:spacing w:after="0"/>
              <w:jc w:val="left"/>
              <w:rPr>
                <w:sz w:val="18"/>
                <w:szCs w:val="18"/>
              </w:rPr>
            </w:pPr>
            <w:r>
              <w:rPr>
                <w:sz w:val="18"/>
                <w:szCs w:val="18"/>
              </w:rPr>
              <w:t>Operation name</w:t>
            </w:r>
          </w:p>
        </w:tc>
        <w:tc>
          <w:tcPr>
            <w:tcW w:w="27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AC30D3" w14:textId="77777777" w:rsidR="00FF4330" w:rsidRDefault="00FF4330" w:rsidP="007D3F7D">
            <w:pPr>
              <w:spacing w:after="0"/>
              <w:jc w:val="left"/>
              <w:rPr>
                <w:sz w:val="18"/>
                <w:szCs w:val="18"/>
              </w:rPr>
            </w:pPr>
            <w:r>
              <w:rPr>
                <w:sz w:val="18"/>
                <w:szCs w:val="18"/>
              </w:rPr>
              <w:t>Query</w:t>
            </w:r>
          </w:p>
        </w:tc>
        <w:tc>
          <w:tcPr>
            <w:tcW w:w="11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D9CEF0" w14:textId="77777777" w:rsidR="00FF4330" w:rsidRDefault="00FF4330" w:rsidP="007D3F7D">
            <w:pPr>
              <w:spacing w:after="0"/>
              <w:jc w:val="left"/>
              <w:rPr>
                <w:sz w:val="18"/>
                <w:szCs w:val="18"/>
              </w:rPr>
            </w:pPr>
            <w:r>
              <w:rPr>
                <w:sz w:val="18"/>
                <w:szCs w:val="18"/>
              </w:rPr>
              <w:t>Variable</w:t>
            </w:r>
          </w:p>
        </w:tc>
      </w:tr>
      <w:tr w:rsidR="00FF4330" w14:paraId="7D797FC2" w14:textId="77777777" w:rsidTr="00917B0B">
        <w:trPr>
          <w:trHeight w:val="1887"/>
        </w:trPr>
        <w:tc>
          <w:tcPr>
            <w:tcW w:w="11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81115" w14:textId="77777777" w:rsidR="00FF4330" w:rsidRPr="00917B0B" w:rsidRDefault="00FF4330" w:rsidP="007D3F7D">
            <w:pPr>
              <w:spacing w:after="0"/>
              <w:jc w:val="left"/>
              <w:rPr>
                <w:rFonts w:ascii="Consolas" w:hAnsi="Consolas"/>
                <w:sz w:val="18"/>
                <w:szCs w:val="18"/>
              </w:rPr>
            </w:pPr>
            <w:proofErr w:type="spellStart"/>
            <w:r w:rsidRPr="00917B0B">
              <w:rPr>
                <w:rFonts w:ascii="Consolas" w:hAnsi="Consolas"/>
                <w:sz w:val="18"/>
                <w:szCs w:val="18"/>
              </w:rPr>
              <w:t>allDataqualityInfosList</w:t>
            </w:r>
            <w:proofErr w:type="spellEnd"/>
          </w:p>
        </w:tc>
        <w:tc>
          <w:tcPr>
            <w:tcW w:w="27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460EB"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query </w:t>
            </w:r>
            <w:proofErr w:type="spellStart"/>
            <w:r w:rsidRPr="00917B0B">
              <w:rPr>
                <w:rFonts w:ascii="Consolas" w:hAnsi="Consolas"/>
                <w:sz w:val="18"/>
                <w:szCs w:val="18"/>
              </w:rPr>
              <w:t>dataquality</w:t>
            </w:r>
            <w:proofErr w:type="spellEnd"/>
            <w:r w:rsidRPr="00917B0B">
              <w:rPr>
                <w:rFonts w:ascii="Consolas" w:hAnsi="Consolas"/>
                <w:sz w:val="18"/>
                <w:szCs w:val="18"/>
              </w:rPr>
              <w:t>($</w:t>
            </w:r>
            <w:proofErr w:type="spellStart"/>
            <w:r w:rsidRPr="00917B0B">
              <w:rPr>
                <w:rFonts w:ascii="Consolas" w:hAnsi="Consolas"/>
                <w:sz w:val="18"/>
                <w:szCs w:val="18"/>
              </w:rPr>
              <w:t>condition:DataqualityInfoCondition</w:t>
            </w:r>
            <w:proofErr w:type="spellEnd"/>
            <w:r w:rsidRPr="00917B0B">
              <w:rPr>
                <w:rFonts w:ascii="Consolas" w:hAnsi="Consolas"/>
                <w:sz w:val="18"/>
                <w:szCs w:val="18"/>
              </w:rPr>
              <w:t>) {</w:t>
            </w:r>
          </w:p>
          <w:p w14:paraId="0F46EED1"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allDataqualityInfosList</w:t>
            </w:r>
            <w:proofErr w:type="spellEnd"/>
            <w:r w:rsidRPr="00917B0B">
              <w:rPr>
                <w:rFonts w:ascii="Consolas" w:hAnsi="Consolas"/>
                <w:sz w:val="18"/>
                <w:szCs w:val="18"/>
              </w:rPr>
              <w:t>(condition: $condition) {</w:t>
            </w:r>
          </w:p>
          <w:p w14:paraId="2F447A6E"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datasetName</w:t>
            </w:r>
            <w:proofErr w:type="spellEnd"/>
          </w:p>
          <w:p w14:paraId="711991C5"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ruleName</w:t>
            </w:r>
          </w:p>
          <w:p w14:paraId="7CFA1B2A"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rulePercentage</w:t>
            </w:r>
            <w:proofErr w:type="spellEnd"/>
          </w:p>
          <w:p w14:paraId="21F109FA"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ruleStatus</w:t>
            </w:r>
            <w:proofErr w:type="spellEnd"/>
          </w:p>
          <w:p w14:paraId="37188F11"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ruleType</w:t>
            </w:r>
            <w:proofErr w:type="spellEnd"/>
          </w:p>
          <w:p w14:paraId="44355172"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runDate</w:t>
            </w:r>
            <w:proofErr w:type="spellEnd"/>
          </w:p>
          <w:p w14:paraId="4C826D30"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roofErr w:type="spellStart"/>
            <w:r w:rsidRPr="00917B0B">
              <w:rPr>
                <w:rFonts w:ascii="Consolas" w:hAnsi="Consolas"/>
                <w:sz w:val="18"/>
                <w:szCs w:val="18"/>
              </w:rPr>
              <w:t>totalRows</w:t>
            </w:r>
            <w:proofErr w:type="spellEnd"/>
          </w:p>
          <w:p w14:paraId="42A39E0F"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
          <w:p w14:paraId="19F37434"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
        </w:tc>
        <w:tc>
          <w:tcPr>
            <w:tcW w:w="11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D9EB2"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variables: {</w:t>
            </w:r>
          </w:p>
          <w:p w14:paraId="247DE829" w14:textId="673DFB5C" w:rsidR="00FF4330" w:rsidRPr="00917B0B" w:rsidRDefault="00A7204F" w:rsidP="007D3F7D">
            <w:pPr>
              <w:spacing w:after="0"/>
              <w:jc w:val="left"/>
              <w:rPr>
                <w:rFonts w:ascii="Consolas" w:hAnsi="Consolas"/>
                <w:sz w:val="18"/>
                <w:szCs w:val="18"/>
              </w:rPr>
            </w:pPr>
            <w:r w:rsidRPr="00917B0B">
              <w:rPr>
                <w:rFonts w:ascii="Consolas" w:hAnsi="Consolas"/>
                <w:sz w:val="18"/>
                <w:szCs w:val="18"/>
              </w:rPr>
              <w:t>"</w:t>
            </w:r>
            <w:r w:rsidR="00FF4330" w:rsidRPr="00917B0B">
              <w:rPr>
                <w:rFonts w:ascii="Consolas" w:hAnsi="Consolas"/>
                <w:sz w:val="18"/>
                <w:szCs w:val="18"/>
              </w:rPr>
              <w:t>condition</w:t>
            </w:r>
            <w:r w:rsidRPr="00917B0B">
              <w:rPr>
                <w:rFonts w:ascii="Consolas" w:hAnsi="Consolas"/>
                <w:sz w:val="18"/>
                <w:szCs w:val="18"/>
              </w:rPr>
              <w:t>"</w:t>
            </w:r>
            <w:r w:rsidR="00FF4330" w:rsidRPr="00917B0B">
              <w:rPr>
                <w:rFonts w:ascii="Consolas" w:hAnsi="Consolas"/>
                <w:sz w:val="18"/>
                <w:szCs w:val="18"/>
              </w:rPr>
              <w:t>: {</w:t>
            </w:r>
          </w:p>
          <w:p w14:paraId="0D402A0A" w14:textId="0219C18C"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r w:rsidR="00A7204F" w:rsidRPr="00917B0B">
              <w:rPr>
                <w:rFonts w:ascii="Consolas" w:hAnsi="Consolas"/>
                <w:sz w:val="18"/>
                <w:szCs w:val="18"/>
              </w:rPr>
              <w:t>"</w:t>
            </w:r>
            <w:proofErr w:type="spellStart"/>
            <w:r w:rsidRPr="00917B0B">
              <w:rPr>
                <w:rFonts w:ascii="Consolas" w:hAnsi="Consolas"/>
                <w:sz w:val="18"/>
                <w:szCs w:val="18"/>
              </w:rPr>
              <w:t>datasetName</w:t>
            </w:r>
            <w:proofErr w:type="spellEnd"/>
            <w:r w:rsidR="00A7204F" w:rsidRPr="00917B0B">
              <w:rPr>
                <w:rFonts w:ascii="Consolas" w:hAnsi="Consolas"/>
                <w:sz w:val="18"/>
                <w:szCs w:val="18"/>
              </w:rPr>
              <w:t>"</w:t>
            </w:r>
            <w:r w:rsidRPr="00917B0B">
              <w:rPr>
                <w:rFonts w:ascii="Consolas" w:hAnsi="Consolas"/>
                <w:sz w:val="18"/>
                <w:szCs w:val="18"/>
              </w:rPr>
              <w:t>: "C19_ProblemReportRevision",</w:t>
            </w:r>
          </w:p>
          <w:p w14:paraId="71997D7F"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
          <w:p w14:paraId="2870765C" w14:textId="77777777" w:rsidR="00FF4330" w:rsidRPr="00917B0B" w:rsidRDefault="00FF4330" w:rsidP="007D3F7D">
            <w:pPr>
              <w:spacing w:after="0"/>
              <w:jc w:val="left"/>
              <w:rPr>
                <w:rFonts w:ascii="Consolas" w:hAnsi="Consolas"/>
                <w:sz w:val="18"/>
                <w:szCs w:val="18"/>
              </w:rPr>
            </w:pPr>
            <w:r w:rsidRPr="00917B0B">
              <w:rPr>
                <w:rFonts w:ascii="Consolas" w:hAnsi="Consolas"/>
                <w:sz w:val="18"/>
                <w:szCs w:val="18"/>
              </w:rPr>
              <w:t xml:space="preserve"> },</w:t>
            </w:r>
          </w:p>
        </w:tc>
      </w:tr>
    </w:tbl>
    <w:p w14:paraId="129F15AC" w14:textId="2837D5E5" w:rsidR="004E6355" w:rsidRDefault="004E6355" w:rsidP="003616C2">
      <w:pPr>
        <w:pStyle w:val="Heading2"/>
      </w:pPr>
      <w:bookmarkStart w:id="181" w:name="_Toc220931959"/>
      <w:r>
        <w:lastRenderedPageBreak/>
        <w:t>Technical Asset API</w:t>
      </w:r>
      <w:r w:rsidR="00496230">
        <w:t>s</w:t>
      </w:r>
      <w:bookmarkEnd w:id="181"/>
    </w:p>
    <w:p w14:paraId="2C583E3C" w14:textId="3D2F25BA" w:rsidR="00623BB1" w:rsidRPr="00981208" w:rsidRDefault="00623BB1" w:rsidP="00183B33">
      <w:pPr>
        <w:pStyle w:val="Heading3"/>
      </w:pPr>
      <w:bookmarkStart w:id="182" w:name="OLE_LINK147"/>
      <w:bookmarkStart w:id="183" w:name="_Toc220931960"/>
      <w:r w:rsidRPr="00183B33">
        <w:t xml:space="preserve">POST </w:t>
      </w:r>
      <w:r w:rsidR="00A7204F">
        <w:t>-</w:t>
      </w:r>
      <w:r w:rsidRPr="00183B33">
        <w:t xml:space="preserve"> Technical Asset Overview</w:t>
      </w:r>
      <w:r w:rsidR="001F14B2" w:rsidRPr="00183B33">
        <w:t xml:space="preserve"> Tab</w:t>
      </w:r>
      <w:r w:rsidRPr="00183B33">
        <w:t xml:space="preserve"> Details</w:t>
      </w:r>
      <w:bookmarkEnd w:id="183"/>
    </w:p>
    <w:p w14:paraId="5E1AF93A" w14:textId="5609BE83" w:rsidR="00183B33" w:rsidRPr="00742E18" w:rsidRDefault="00623BB1" w:rsidP="00742E18">
      <w:r w:rsidRPr="00742E18">
        <w:t xml:space="preserve">This microservice is a POST call to the Query </w:t>
      </w:r>
      <w:r w:rsidR="00183B33" w:rsidRPr="00742E18">
        <w:t>Engine</w:t>
      </w:r>
      <w:r w:rsidRPr="00742E18">
        <w:t xml:space="preserve"> server hosted at the </w:t>
      </w:r>
      <w:r w:rsidR="00183B33" w:rsidRPr="00742E18">
        <w:t>backend</w:t>
      </w:r>
      <w:r w:rsidRPr="00742E18">
        <w:t xml:space="preserve"> to get details of </w:t>
      </w:r>
      <w:r w:rsidR="00566683" w:rsidRPr="00742E18">
        <w:t xml:space="preserve">the </w:t>
      </w:r>
      <w:r w:rsidR="004A40AC" w:rsidRPr="00742E18">
        <w:t>technical summary of the particular asset instance</w:t>
      </w:r>
      <w:r w:rsidR="00816113" w:rsidRPr="00742E18">
        <w:t>.</w:t>
      </w:r>
    </w:p>
    <w:p w14:paraId="0E1B94B2" w14:textId="77777777" w:rsidR="0061678C" w:rsidRDefault="0061678C" w:rsidP="00183B33">
      <w:pPr>
        <w:sectPr w:rsidR="0061678C" w:rsidSect="005A4F1F">
          <w:type w:val="continuous"/>
          <w:pgSz w:w="15840" w:h="15840" w:orient="landscape" w:code="1"/>
          <w:pgMar w:top="1440" w:right="1440" w:bottom="1440" w:left="1440" w:header="720" w:footer="720" w:gutter="0"/>
          <w:cols w:sep="1" w:space="720"/>
        </w:sectPr>
      </w:pP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E53573" w14:paraId="23481B0B"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36C324" w14:textId="77777777" w:rsidR="00E53573" w:rsidRDefault="00E53573"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E91E9B" w14:textId="24DA5FC9" w:rsidR="00E53573" w:rsidRDefault="00E53573" w:rsidP="007D3F7D">
            <w:pPr>
              <w:spacing w:after="0"/>
              <w:jc w:val="left"/>
            </w:pPr>
            <w:r>
              <w:t>HTTPS</w:t>
            </w:r>
          </w:p>
        </w:tc>
      </w:tr>
      <w:tr w:rsidR="00E53573" w14:paraId="3BBF2B24"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423CDB" w14:textId="3F36FE9B" w:rsidR="00E53573" w:rsidRDefault="00E53573"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55874" w14:textId="77777777" w:rsidR="00E53573" w:rsidRDefault="00E53573" w:rsidP="007D3F7D">
            <w:pPr>
              <w:spacing w:after="0"/>
              <w:jc w:val="left"/>
            </w:pPr>
            <w:hyperlink r:id="rId64" w:history="1">
              <w:r>
                <w:rPr>
                  <w:rStyle w:val="Hyperlink"/>
                </w:rPr>
                <w:t>https://ix-dev-apimgmt.azure-api.net/query-engine-api?subscription-key=**************</w:t>
              </w:r>
            </w:hyperlink>
            <w:r>
              <w:t xml:space="preserve"> </w:t>
            </w:r>
          </w:p>
        </w:tc>
      </w:tr>
      <w:tr w:rsidR="00E53573" w14:paraId="78395F93"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E6C51E" w14:textId="77777777" w:rsidR="00E53573" w:rsidRDefault="00E53573"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24DCDA" w14:textId="68996DD8" w:rsidR="00E53573" w:rsidRDefault="00E53573" w:rsidP="007D3F7D">
            <w:pPr>
              <w:spacing w:after="0"/>
              <w:jc w:val="left"/>
            </w:pPr>
            <w:r>
              <w:t>POST</w:t>
            </w:r>
          </w:p>
        </w:tc>
      </w:tr>
      <w:tr w:rsidR="00E53573" w14:paraId="25945967"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147613" w14:textId="77777777" w:rsidR="00E53573" w:rsidRDefault="00E53573"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02917E" w14:textId="77777777" w:rsidR="00E53573" w:rsidRDefault="00E53573" w:rsidP="007D3F7D">
            <w:pPr>
              <w:spacing w:after="0"/>
              <w:jc w:val="left"/>
            </w:pPr>
            <w:r>
              <w:t>application / json</w:t>
            </w:r>
          </w:p>
        </w:tc>
      </w:tr>
      <w:tr w:rsidR="00E53573" w14:paraId="7BB15580"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369AF6" w14:textId="77777777" w:rsidR="00E53573" w:rsidRDefault="00E53573"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E3A157" w14:textId="77777777" w:rsidR="00E53573" w:rsidRDefault="00E53573" w:rsidP="007D3F7D">
            <w:pPr>
              <w:spacing w:after="0"/>
              <w:jc w:val="left"/>
            </w:pPr>
            <w:r>
              <w:t>Query Parameter: Subscription-key of the application (example, query engine)</w:t>
            </w:r>
          </w:p>
        </w:tc>
      </w:tr>
      <w:tr w:rsidR="0019621D" w14:paraId="53DC2542"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04C2049" w14:textId="068F3D26" w:rsidR="0019621D" w:rsidRDefault="0019621D" w:rsidP="007D3F7D">
            <w:pPr>
              <w:spacing w:after="0"/>
              <w:jc w:val="left"/>
            </w:pPr>
            <w:r w:rsidRPr="0019621D">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7F408C" w14:textId="1A8EFC00" w:rsidR="0019621D" w:rsidRDefault="0019621D" w:rsidP="007D3F7D">
            <w:pPr>
              <w:spacing w:after="0"/>
              <w:jc w:val="left"/>
            </w:pPr>
            <w:hyperlink r:id="rId65" w:history="1">
              <w:r w:rsidRPr="005A78EC">
                <w:rPr>
                  <w:rStyle w:val="Hyperlink"/>
                </w:rPr>
                <w:t>Link</w:t>
              </w:r>
            </w:hyperlink>
          </w:p>
        </w:tc>
      </w:tr>
    </w:tbl>
    <w:p w14:paraId="30105613" w14:textId="77777777" w:rsidR="00EA2F36" w:rsidRPr="00EA2F36" w:rsidRDefault="00EA2F36" w:rsidP="00A96D19">
      <w:pPr>
        <w:pStyle w:val="Heading4"/>
      </w:pPr>
      <w:r w:rsidRPr="00EA2F36">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7346"/>
        <w:gridCol w:w="1296"/>
        <w:gridCol w:w="1734"/>
      </w:tblGrid>
      <w:tr w:rsidR="00623BB1" w:rsidRPr="00981208" w14:paraId="69FF8976" w14:textId="77777777" w:rsidTr="00742E18">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0CB9A0" w14:textId="77777777" w:rsidR="00623BB1" w:rsidRPr="00981208" w:rsidRDefault="00623BB1"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3A16AE" w14:textId="77777777" w:rsidR="00623BB1" w:rsidRPr="00981208" w:rsidRDefault="00623BB1" w:rsidP="007D3F7D">
            <w:pPr>
              <w:spacing w:after="0"/>
              <w:jc w:val="left"/>
            </w:pPr>
            <w:r w:rsidRPr="00981208">
              <w:t>Description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84C5E2" w14:textId="77777777" w:rsidR="00623BB1" w:rsidRPr="00981208" w:rsidRDefault="00623BB1" w:rsidP="007D3F7D">
            <w:pPr>
              <w:spacing w:after="0"/>
              <w:jc w:val="left"/>
            </w:pPr>
            <w:r w:rsidRPr="00981208">
              <w:t>M/O*</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A8638B" w14:textId="77777777" w:rsidR="00623BB1" w:rsidRPr="00981208" w:rsidRDefault="00623BB1" w:rsidP="007D3F7D">
            <w:pPr>
              <w:spacing w:after="0"/>
              <w:jc w:val="left"/>
            </w:pPr>
            <w:r w:rsidRPr="00981208">
              <w:t>Type</w:t>
            </w:r>
          </w:p>
        </w:tc>
      </w:tr>
      <w:tr w:rsidR="00623BB1" w:rsidRPr="00981208" w14:paraId="3E4DF46D" w14:textId="77777777" w:rsidTr="00742E18">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95607" w14:textId="77777777" w:rsidR="00623BB1" w:rsidRPr="00981208" w:rsidRDefault="00623BB1" w:rsidP="007D3F7D">
            <w:pPr>
              <w:spacing w:after="0"/>
              <w:jc w:val="left"/>
            </w:pPr>
            <w:r w:rsidRPr="00981208">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75FC13" w14:textId="77777777" w:rsidR="00623BB1" w:rsidRPr="00981208" w:rsidRDefault="00623BB1" w:rsidP="007D3F7D">
            <w:pPr>
              <w:spacing w:after="0"/>
              <w:jc w:val="left"/>
            </w:pPr>
            <w:r w:rsidRPr="00981208">
              <w:t>Token acquired from Azure B2C based on the user credentials for further API calls.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541ADA" w14:textId="77777777" w:rsidR="00623BB1" w:rsidRPr="00981208" w:rsidRDefault="00623BB1" w:rsidP="007D3F7D">
            <w:pPr>
              <w:spacing w:after="0"/>
              <w:jc w:val="left"/>
            </w:pPr>
            <w:r w:rsidRPr="00981208">
              <w:t>M</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96EEA4" w14:textId="77777777" w:rsidR="00623BB1" w:rsidRPr="00981208" w:rsidRDefault="00623BB1" w:rsidP="007D3F7D">
            <w:pPr>
              <w:spacing w:after="0"/>
              <w:jc w:val="left"/>
            </w:pPr>
            <w:r w:rsidRPr="00981208">
              <w:t>String</w:t>
            </w:r>
          </w:p>
        </w:tc>
      </w:tr>
      <w:tr w:rsidR="00623BB1" w:rsidRPr="00981208" w14:paraId="2EE166D4" w14:textId="77777777" w:rsidTr="00742E18">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A6D42F" w14:textId="77777777" w:rsidR="00623BB1" w:rsidRPr="00981208" w:rsidRDefault="00623BB1"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70011" w14:textId="64160228" w:rsidR="00623BB1" w:rsidRPr="00981208" w:rsidRDefault="00623BB1" w:rsidP="007D3F7D">
            <w:pPr>
              <w:spacing w:after="0"/>
              <w:jc w:val="left"/>
            </w:pPr>
            <w:r w:rsidRPr="00981208">
              <w:t>Length of content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A62B8" w14:textId="77777777" w:rsidR="00623BB1" w:rsidRPr="00981208" w:rsidRDefault="00623BB1" w:rsidP="007D3F7D">
            <w:pPr>
              <w:spacing w:after="0"/>
              <w:jc w:val="left"/>
            </w:pPr>
            <w:r w:rsidRPr="00981208">
              <w:t>M</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E9FED0" w14:textId="77777777" w:rsidR="00623BB1" w:rsidRPr="00981208" w:rsidRDefault="00623BB1" w:rsidP="007D3F7D">
            <w:pPr>
              <w:spacing w:after="0"/>
              <w:jc w:val="left"/>
            </w:pPr>
            <w:r w:rsidRPr="00981208">
              <w:t>String</w:t>
            </w:r>
          </w:p>
        </w:tc>
      </w:tr>
    </w:tbl>
    <w:p w14:paraId="0547ADB6" w14:textId="77777777" w:rsidR="00623BB1" w:rsidRPr="00981208" w:rsidRDefault="00623BB1" w:rsidP="00623BB1">
      <w:pPr>
        <w:spacing w:after="0"/>
      </w:pPr>
      <w:r w:rsidRPr="00981208">
        <w:t xml:space="preserve"> *Mandatory / Optional</w:t>
      </w:r>
    </w:p>
    <w:p w14:paraId="4B5D06F4" w14:textId="77777777" w:rsidR="006E7CEA" w:rsidRDefault="006E7CEA" w:rsidP="006E7CEA">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6E7CEA" w14:paraId="30F98D3B" w14:textId="77777777" w:rsidTr="003D609D">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E0A405" w14:textId="77777777" w:rsidR="006E7CEA" w:rsidRDefault="006E7CEA" w:rsidP="003D609D">
            <w:pPr>
              <w:spacing w:after="0"/>
              <w:jc w:val="left"/>
            </w:pPr>
            <w:bookmarkStart w:id="184" w:name="OLE_LINK109"/>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012471" w14:textId="77777777" w:rsidR="006E7CEA" w:rsidRDefault="006E7CEA" w:rsidP="003D609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1DFC79C" w14:textId="77777777" w:rsidR="006E7CEA" w:rsidRDefault="006E7CEA" w:rsidP="003D609D">
            <w:pPr>
              <w:spacing w:after="0"/>
              <w:jc w:val="left"/>
            </w:pPr>
            <w:r>
              <w:t>Type</w:t>
            </w:r>
          </w:p>
        </w:tc>
      </w:tr>
      <w:tr w:rsidR="006E7CEA" w14:paraId="6BF70ACC" w14:textId="77777777" w:rsidTr="003D609D">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ABD717" w14:textId="77777777" w:rsidR="006E7CEA" w:rsidRDefault="006E7CEA" w:rsidP="003D609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77236" w14:textId="77777777" w:rsidR="006E7CEA" w:rsidRDefault="006E7CEA" w:rsidP="003D609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547FA" w14:textId="77777777" w:rsidR="006E7CEA" w:rsidRDefault="006E7CEA" w:rsidP="003D609D">
            <w:pPr>
              <w:spacing w:after="0"/>
              <w:jc w:val="left"/>
            </w:pPr>
            <w:r>
              <w:t>String</w:t>
            </w:r>
          </w:p>
        </w:tc>
      </w:tr>
      <w:tr w:rsidR="006E7CEA" w14:paraId="6DBEE268" w14:textId="77777777" w:rsidTr="003D609D">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63129" w14:textId="77777777" w:rsidR="006E7CEA" w:rsidRDefault="006E7CEA" w:rsidP="003D609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8F83F" w14:textId="77777777" w:rsidR="006E7CEA" w:rsidRDefault="006E7CEA" w:rsidP="003D609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83039" w14:textId="77777777" w:rsidR="006E7CEA" w:rsidRDefault="006E7CEA" w:rsidP="003D609D">
            <w:pPr>
              <w:spacing w:after="0"/>
              <w:jc w:val="left"/>
            </w:pPr>
            <w:r>
              <w:t>String</w:t>
            </w:r>
          </w:p>
        </w:tc>
      </w:tr>
      <w:tr w:rsidR="006E7CEA" w14:paraId="30A63627" w14:textId="77777777" w:rsidTr="003D609D">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0989B" w14:textId="77777777" w:rsidR="006E7CEA" w:rsidRDefault="006E7CEA" w:rsidP="003D609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EB50A4" w14:textId="77777777" w:rsidR="006E7CEA" w:rsidRDefault="006E7CEA" w:rsidP="003D609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197B8" w14:textId="77777777" w:rsidR="006E7CEA" w:rsidRDefault="006E7CEA" w:rsidP="003D609D">
            <w:pPr>
              <w:spacing w:after="0"/>
              <w:jc w:val="left"/>
            </w:pPr>
            <w:r>
              <w:t>Datetime</w:t>
            </w:r>
          </w:p>
        </w:tc>
      </w:tr>
      <w:tr w:rsidR="006E7CEA" w14:paraId="654A4118" w14:textId="77777777" w:rsidTr="003D609D">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783481" w14:textId="77777777" w:rsidR="006E7CEA" w:rsidRDefault="006E7CEA" w:rsidP="003D609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833DDC" w14:textId="77777777" w:rsidR="006E7CEA" w:rsidRDefault="006E7CEA" w:rsidP="003D609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90AA5" w14:textId="77777777" w:rsidR="006E7CEA" w:rsidRDefault="006E7CEA" w:rsidP="003D609D">
            <w:pPr>
              <w:spacing w:after="0"/>
              <w:jc w:val="left"/>
            </w:pPr>
            <w:r>
              <w:t>Bytes</w:t>
            </w:r>
          </w:p>
        </w:tc>
      </w:tr>
    </w:tbl>
    <w:bookmarkEnd w:id="184"/>
    <w:p w14:paraId="3A93A423" w14:textId="5C51CE37" w:rsidR="006E7CEA" w:rsidRPr="00981208" w:rsidRDefault="006E7CEA" w:rsidP="006E7CEA">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07"/>
        <w:gridCol w:w="5327"/>
        <w:gridCol w:w="4826"/>
      </w:tblGrid>
      <w:tr w:rsidR="006E7CEA" w:rsidRPr="00981208" w14:paraId="43A17BF6" w14:textId="77777777" w:rsidTr="006E7CEA">
        <w:trPr>
          <w:trHeight w:val="124"/>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54C5D1E" w14:textId="77777777" w:rsidR="006E7CEA" w:rsidRPr="00981208" w:rsidRDefault="006E7CEA" w:rsidP="003D609D">
            <w:pPr>
              <w:spacing w:after="0"/>
              <w:jc w:val="left"/>
            </w:pPr>
            <w:r w:rsidRPr="00981208">
              <w:t>Operation name</w:t>
            </w:r>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D9D2C3B" w14:textId="77777777" w:rsidR="006E7CEA" w:rsidRPr="00981208" w:rsidRDefault="006E7CEA" w:rsidP="003D609D">
            <w:pPr>
              <w:spacing w:after="0"/>
              <w:jc w:val="left"/>
            </w:pPr>
            <w:r w:rsidRPr="00981208">
              <w:t>Query</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B68F3A" w14:textId="77777777" w:rsidR="006E7CEA" w:rsidRPr="00981208" w:rsidRDefault="006E7CEA" w:rsidP="003D609D">
            <w:pPr>
              <w:spacing w:after="0"/>
              <w:jc w:val="left"/>
            </w:pPr>
            <w:r w:rsidRPr="00981208">
              <w:t>Variable</w:t>
            </w:r>
          </w:p>
        </w:tc>
      </w:tr>
      <w:tr w:rsidR="006E7CEA" w:rsidRPr="00981208" w14:paraId="22414AA6" w14:textId="77777777" w:rsidTr="006E7CEA">
        <w:trPr>
          <w:trHeight w:val="1358"/>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D68AE" w14:textId="77777777" w:rsidR="006E7CEA" w:rsidRPr="006E7CEA" w:rsidRDefault="006E7CEA" w:rsidP="003D609D">
            <w:pPr>
              <w:spacing w:after="0"/>
              <w:jc w:val="left"/>
              <w:rPr>
                <w:rFonts w:ascii="Consolas" w:hAnsi="Consolas"/>
              </w:rPr>
            </w:pPr>
            <w:proofErr w:type="spellStart"/>
            <w:r w:rsidRPr="006E7CEA">
              <w:rPr>
                <w:rFonts w:ascii="Consolas" w:hAnsi="Consolas"/>
              </w:rPr>
              <w:t>purviewBulkEntities</w:t>
            </w:r>
            <w:proofErr w:type="spellEnd"/>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5ACA8" w14:textId="77777777" w:rsidR="006E7CEA" w:rsidRPr="006E7CEA" w:rsidRDefault="006E7CEA" w:rsidP="003D609D">
            <w:pPr>
              <w:spacing w:after="0"/>
              <w:jc w:val="left"/>
              <w:rPr>
                <w:rFonts w:ascii="Consolas" w:hAnsi="Consolas"/>
              </w:rPr>
            </w:pPr>
            <w:r w:rsidRPr="006E7CEA">
              <w:rPr>
                <w:rFonts w:ascii="Consolas" w:hAnsi="Consolas"/>
              </w:rPr>
              <w:t xml:space="preserve">query </w:t>
            </w:r>
            <w:proofErr w:type="spellStart"/>
            <w:r w:rsidRPr="006E7CEA">
              <w:rPr>
                <w:rFonts w:ascii="Consolas" w:hAnsi="Consolas"/>
              </w:rPr>
              <w:t>purviewBulkEntities</w:t>
            </w:r>
            <w:proofErr w:type="spellEnd"/>
            <w:r w:rsidRPr="006E7CEA">
              <w:rPr>
                <w:rFonts w:ascii="Consolas" w:hAnsi="Consolas"/>
              </w:rPr>
              <w:t>($</w:t>
            </w:r>
            <w:proofErr w:type="spellStart"/>
            <w:r w:rsidRPr="006E7CEA">
              <w:rPr>
                <w:rFonts w:ascii="Consolas" w:hAnsi="Consolas"/>
              </w:rPr>
              <w:t>guid</w:t>
            </w:r>
            <w:proofErr w:type="spellEnd"/>
            <w:r w:rsidRPr="006E7CEA">
              <w:rPr>
                <w:rFonts w:ascii="Consolas" w:hAnsi="Consolas"/>
              </w:rPr>
              <w:t>: String!) {</w:t>
            </w:r>
          </w:p>
          <w:p w14:paraId="2FFD93E1" w14:textId="77777777" w:rsidR="006E7CEA" w:rsidRPr="006E7CEA" w:rsidRDefault="006E7CEA" w:rsidP="003D609D">
            <w:pPr>
              <w:spacing w:after="0"/>
              <w:jc w:val="left"/>
              <w:rPr>
                <w:rFonts w:ascii="Consolas" w:hAnsi="Consolas"/>
              </w:rPr>
            </w:pPr>
            <w:r w:rsidRPr="006E7CEA">
              <w:rPr>
                <w:rFonts w:ascii="Consolas" w:hAnsi="Consolas"/>
              </w:rPr>
              <w:t xml:space="preserve">            </w:t>
            </w:r>
            <w:proofErr w:type="spellStart"/>
            <w:r w:rsidRPr="006E7CEA">
              <w:rPr>
                <w:rFonts w:ascii="Consolas" w:hAnsi="Consolas"/>
              </w:rPr>
              <w:t>purviewBulkEntities</w:t>
            </w:r>
            <w:proofErr w:type="spellEnd"/>
            <w:r w:rsidRPr="006E7CEA">
              <w:rPr>
                <w:rFonts w:ascii="Consolas" w:hAnsi="Consolas"/>
              </w:rPr>
              <w:t>(</w:t>
            </w:r>
            <w:proofErr w:type="spellStart"/>
            <w:r w:rsidRPr="006E7CEA">
              <w:rPr>
                <w:rFonts w:ascii="Consolas" w:hAnsi="Consolas"/>
              </w:rPr>
              <w:t>guid</w:t>
            </w:r>
            <w:proofErr w:type="spellEnd"/>
            <w:r w:rsidRPr="006E7CEA">
              <w:rPr>
                <w:rFonts w:ascii="Consolas" w:hAnsi="Consolas"/>
              </w:rPr>
              <w:t>: $guid) {</w:t>
            </w:r>
          </w:p>
          <w:p w14:paraId="2E1EF97A" w14:textId="77777777" w:rsidR="006E7CEA" w:rsidRPr="006E7CEA" w:rsidRDefault="006E7CEA" w:rsidP="003D609D">
            <w:pPr>
              <w:spacing w:after="0"/>
              <w:jc w:val="left"/>
              <w:rPr>
                <w:rFonts w:ascii="Consolas" w:hAnsi="Consolas"/>
              </w:rPr>
            </w:pPr>
            <w:r w:rsidRPr="006E7CEA">
              <w:rPr>
                <w:rFonts w:ascii="Consolas" w:hAnsi="Consolas"/>
              </w:rPr>
              <w:t xml:space="preserve">              entity</w:t>
            </w:r>
          </w:p>
          <w:p w14:paraId="755595E2" w14:textId="77777777" w:rsidR="006E7CEA" w:rsidRPr="006E7CEA" w:rsidRDefault="006E7CEA" w:rsidP="003D609D">
            <w:pPr>
              <w:spacing w:after="0"/>
              <w:jc w:val="left"/>
              <w:rPr>
                <w:rFonts w:ascii="Consolas" w:hAnsi="Consolas"/>
              </w:rPr>
            </w:pPr>
            <w:r w:rsidRPr="006E7CEA">
              <w:rPr>
                <w:rFonts w:ascii="Consolas" w:hAnsi="Consolas"/>
              </w:rPr>
              <w:t xml:space="preserve">            }</w:t>
            </w:r>
          </w:p>
          <w:p w14:paraId="6F63F3C3" w14:textId="77777777" w:rsidR="006E7CEA" w:rsidRPr="006E7CEA" w:rsidRDefault="006E7CEA" w:rsidP="003D609D">
            <w:pPr>
              <w:spacing w:after="0"/>
              <w:jc w:val="left"/>
              <w:rPr>
                <w:rFonts w:ascii="Consolas" w:hAnsi="Consolas"/>
              </w:rPr>
            </w:pPr>
            <w:r w:rsidRPr="006E7CEA">
              <w:rPr>
                <w:rFonts w:ascii="Consolas" w:hAnsi="Consolas"/>
              </w:rPr>
              <w:t xml:space="preserve">          }</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B78FF" w14:textId="77777777" w:rsidR="006E7CEA" w:rsidRPr="006E7CEA" w:rsidRDefault="006E7CEA" w:rsidP="003D609D">
            <w:pPr>
              <w:spacing w:after="0"/>
              <w:jc w:val="left"/>
              <w:rPr>
                <w:rFonts w:ascii="Consolas" w:hAnsi="Consolas"/>
              </w:rPr>
            </w:pPr>
            <w:r w:rsidRPr="006E7CEA">
              <w:rPr>
                <w:rFonts w:ascii="Consolas" w:hAnsi="Consolas"/>
              </w:rPr>
              <w:t>variables: {</w:t>
            </w:r>
          </w:p>
          <w:p w14:paraId="49ADC3E6" w14:textId="77777777" w:rsidR="006E7CEA" w:rsidRPr="006E7CEA" w:rsidRDefault="006E7CEA" w:rsidP="003D609D">
            <w:pPr>
              <w:spacing w:after="0"/>
              <w:jc w:val="left"/>
              <w:rPr>
                <w:rFonts w:ascii="Consolas" w:hAnsi="Consolas"/>
              </w:rPr>
            </w:pPr>
            <w:r w:rsidRPr="006E7CEA">
              <w:rPr>
                <w:rFonts w:ascii="Consolas" w:hAnsi="Consolas"/>
              </w:rPr>
              <w:t>"guid":"</w:t>
            </w:r>
            <w:bookmarkStart w:id="185" w:name="OLE_LINK49"/>
            <w:r w:rsidRPr="006E7CEA">
              <w:rPr>
                <w:rFonts w:ascii="Consolas" w:hAnsi="Consolas"/>
              </w:rPr>
              <w:t>1e1749c8-3c7e-40a8-8c7d-30f6f6f60000</w:t>
            </w:r>
            <w:bookmarkEnd w:id="185"/>
            <w:r w:rsidRPr="006E7CEA">
              <w:rPr>
                <w:rFonts w:ascii="Consolas" w:hAnsi="Consolas"/>
              </w:rPr>
              <w:t>"</w:t>
            </w:r>
          </w:p>
          <w:p w14:paraId="2A4132A9" w14:textId="77777777" w:rsidR="006E7CEA" w:rsidRPr="006E7CEA" w:rsidRDefault="006E7CEA" w:rsidP="003D609D">
            <w:pPr>
              <w:spacing w:after="0"/>
              <w:jc w:val="left"/>
              <w:rPr>
                <w:rFonts w:ascii="Consolas" w:hAnsi="Consolas"/>
              </w:rPr>
            </w:pPr>
            <w:r w:rsidRPr="006E7CEA">
              <w:rPr>
                <w:rFonts w:ascii="Consolas" w:hAnsi="Consolas"/>
              </w:rPr>
              <w:t xml:space="preserve"> },</w:t>
            </w:r>
          </w:p>
        </w:tc>
      </w:tr>
    </w:tbl>
    <w:p w14:paraId="6C0985B1" w14:textId="20E81940" w:rsidR="002C7E51" w:rsidRDefault="00901754" w:rsidP="00901754">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10415"/>
      </w:tblGrid>
      <w:tr w:rsidR="002C7E51" w14:paraId="3A987296" w14:textId="77777777" w:rsidTr="00901754">
        <w:trPr>
          <w:trHeight w:val="178"/>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750DE0" w14:textId="77777777" w:rsidR="002C7E51" w:rsidRPr="00901754" w:rsidRDefault="002C7E51" w:rsidP="007D3F7D">
            <w:pPr>
              <w:spacing w:after="0"/>
              <w:jc w:val="left"/>
              <w:rPr>
                <w:color w:val="000000" w:themeColor="text1"/>
              </w:rPr>
            </w:pPr>
            <w:r w:rsidRPr="00901754">
              <w:rPr>
                <w:color w:val="000000" w:themeColor="text1"/>
              </w:rPr>
              <w:t>HTTP Code</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A240B0" w14:textId="77777777" w:rsidR="002C7E51" w:rsidRPr="00901754" w:rsidRDefault="002C7E51" w:rsidP="007D3F7D">
            <w:pPr>
              <w:spacing w:after="0"/>
              <w:jc w:val="left"/>
              <w:rPr>
                <w:color w:val="000000" w:themeColor="text1"/>
              </w:rPr>
            </w:pPr>
            <w:r w:rsidRPr="00901754">
              <w:rPr>
                <w:color w:val="000000" w:themeColor="text1"/>
              </w:rPr>
              <w:t>Result Description</w:t>
            </w:r>
          </w:p>
        </w:tc>
      </w:tr>
      <w:tr w:rsidR="002C7E51" w14:paraId="10B20106" w14:textId="77777777" w:rsidTr="008145B0">
        <w:trPr>
          <w:trHeight w:val="277"/>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70A562" w14:textId="77777777" w:rsidR="002C7E51" w:rsidRDefault="002C7E51" w:rsidP="007D3F7D">
            <w:pPr>
              <w:spacing w:after="0"/>
              <w:jc w:val="left"/>
            </w:pPr>
            <w:r>
              <w:t>200</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855F9E" w14:textId="68CD15FD" w:rsidR="002C7E51" w:rsidRDefault="002C7E51"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717F5789" w14:textId="194782BD" w:rsidR="00901754" w:rsidRDefault="00901754" w:rsidP="00901754">
      <w:pPr>
        <w:pStyle w:val="Heading4"/>
        <w:sectPr w:rsidR="00901754" w:rsidSect="00750FBB">
          <w:headerReference w:type="default" r:id="rId66"/>
          <w:footerReference w:type="default" r:id="rId67"/>
          <w:type w:val="continuous"/>
          <w:pgSz w:w="15840" w:h="15840" w:orient="landscape" w:code="1"/>
          <w:pgMar w:top="1440" w:right="1440" w:bottom="1440" w:left="1440" w:header="720" w:footer="720" w:gutter="0"/>
          <w:cols w:space="709"/>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2211"/>
        <w:gridCol w:w="8204"/>
      </w:tblGrid>
      <w:tr w:rsidR="002C7E51" w14:paraId="40404534"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8438DD9" w14:textId="77777777" w:rsidR="002C7E51" w:rsidRDefault="002C7E51" w:rsidP="007D3F7D">
            <w:pPr>
              <w:spacing w:after="0"/>
              <w:jc w:val="left"/>
            </w:pPr>
            <w:r>
              <w:t>HTTP Code</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A5BB1C" w14:textId="77777777" w:rsidR="002C7E51" w:rsidRDefault="002C7E51" w:rsidP="007D3F7D">
            <w:pPr>
              <w:spacing w:after="0"/>
              <w:jc w:val="left"/>
            </w:pPr>
            <w:r>
              <w:t>Error Code</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0815FC" w14:textId="77777777" w:rsidR="002C7E51" w:rsidRDefault="002C7E51" w:rsidP="007D3F7D">
            <w:pPr>
              <w:spacing w:after="0"/>
              <w:jc w:val="left"/>
            </w:pPr>
            <w:r>
              <w:t>Error Description</w:t>
            </w:r>
          </w:p>
        </w:tc>
      </w:tr>
      <w:tr w:rsidR="002C7E51" w14:paraId="0EEDA11B"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BC1DD" w14:textId="77777777" w:rsidR="002C7E51" w:rsidRDefault="002C7E51" w:rsidP="007D3F7D">
            <w:pPr>
              <w:spacing w:after="0"/>
              <w:jc w:val="left"/>
            </w:pPr>
            <w:r>
              <w:t>500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3943A7" w14:textId="77777777" w:rsidR="002C7E51" w:rsidRDefault="002C7E51" w:rsidP="007D3F7D">
            <w:pPr>
              <w:spacing w:after="0"/>
              <w:jc w:val="left"/>
            </w:pPr>
            <w:r>
              <w:t>500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54DFD" w14:textId="65E71F52" w:rsidR="002C7E51" w:rsidRDefault="002C7E51"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2C7E51" w14:paraId="752A4246"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A3325" w14:textId="77777777" w:rsidR="002C7E51" w:rsidRDefault="002C7E51"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98DDF8" w14:textId="77777777" w:rsidR="002C7E51" w:rsidRDefault="002C7E51" w:rsidP="007D3F7D">
            <w:pPr>
              <w:spacing w:after="0"/>
              <w:jc w:val="left"/>
            </w:pPr>
            <w:r>
              <w:t>401</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863849" w14:textId="60ECD6A8" w:rsidR="002C7E51" w:rsidRDefault="002C7E51" w:rsidP="002A0A2E">
            <w:pPr>
              <w:spacing w:after="0" w:line="252" w:lineRule="auto"/>
              <w:jc w:val="left"/>
            </w:pPr>
            <w:r>
              <w:t>Unauthorized User</w:t>
            </w:r>
            <w:r w:rsidR="002A0A2E">
              <w:t xml:space="preserve"> or </w:t>
            </w:r>
            <w:r w:rsidR="005034C1">
              <w:t>Header Token</w:t>
            </w:r>
            <w:r>
              <w:t xml:space="preserve"> could be missing</w:t>
            </w:r>
          </w:p>
        </w:tc>
      </w:tr>
      <w:tr w:rsidR="002C7E51" w14:paraId="567B353B"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93DDA" w14:textId="68F84550" w:rsidR="002C7E51" w:rsidRDefault="002C7E51"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B6A2DE" w14:textId="77777777" w:rsidR="002C7E51" w:rsidRDefault="002C7E51" w:rsidP="007D3F7D">
            <w:pPr>
              <w:spacing w:after="0"/>
              <w:jc w:val="left"/>
            </w:pPr>
            <w:r>
              <w:t>400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931435" w14:textId="77777777" w:rsidR="002C7E51" w:rsidRDefault="002C7E51" w:rsidP="007D3F7D">
            <w:pPr>
              <w:spacing w:after="0" w:line="252" w:lineRule="auto"/>
              <w:jc w:val="left"/>
            </w:pPr>
            <w:r>
              <w:t>Bad request</w:t>
            </w:r>
          </w:p>
        </w:tc>
      </w:tr>
    </w:tbl>
    <w:p w14:paraId="5890BEFD" w14:textId="77777777" w:rsidR="00697F1A" w:rsidRDefault="00697F1A" w:rsidP="00FF4330">
      <w:pPr>
        <w:pStyle w:val="Heading3"/>
        <w:sectPr w:rsidR="00697F1A" w:rsidSect="00750FBB">
          <w:type w:val="continuous"/>
          <w:pgSz w:w="15840" w:h="15840" w:orient="landscape" w:code="1"/>
          <w:pgMar w:top="1440" w:right="1440" w:bottom="1440" w:left="1440" w:header="720" w:footer="720" w:gutter="0"/>
          <w:cols w:space="709"/>
        </w:sectPr>
      </w:pPr>
      <w:bookmarkStart w:id="186" w:name="OLE_LINK29"/>
      <w:bookmarkStart w:id="187" w:name="OLE_LINK110"/>
      <w:bookmarkEnd w:id="182"/>
    </w:p>
    <w:p w14:paraId="1135AF81" w14:textId="746895B5" w:rsidR="000958BB" w:rsidRPr="00981208" w:rsidRDefault="000958BB" w:rsidP="00FF4330">
      <w:pPr>
        <w:pStyle w:val="Heading3"/>
      </w:pPr>
      <w:bookmarkStart w:id="188" w:name="_Toc220931961"/>
      <w:r w:rsidRPr="002C7E51">
        <w:lastRenderedPageBreak/>
        <w:t xml:space="preserve">POST </w:t>
      </w:r>
      <w:r w:rsidR="00A7204F">
        <w:t>-</w:t>
      </w:r>
      <w:r w:rsidRPr="002C7E51">
        <w:t xml:space="preserve"> </w:t>
      </w:r>
      <w:bookmarkStart w:id="189" w:name="OLE_LINK128"/>
      <w:bookmarkStart w:id="190" w:name="OLE_LINK127"/>
      <w:r w:rsidRPr="002C7E51">
        <w:t xml:space="preserve">Technical Asset </w:t>
      </w:r>
      <w:r w:rsidR="00B21FCD" w:rsidRPr="002C7E51">
        <w:t>Schema</w:t>
      </w:r>
      <w:r w:rsidR="001F14B2" w:rsidRPr="002C7E51">
        <w:t xml:space="preserve"> Tab</w:t>
      </w:r>
      <w:r w:rsidRPr="002C7E51">
        <w:t xml:space="preserve"> Details</w:t>
      </w:r>
      <w:bookmarkEnd w:id="188"/>
      <w:bookmarkEnd w:id="189"/>
    </w:p>
    <w:bookmarkEnd w:id="187"/>
    <w:bookmarkEnd w:id="190"/>
    <w:p w14:paraId="539AA17B" w14:textId="52E33EA2" w:rsidR="000958BB" w:rsidRPr="00697F1A" w:rsidRDefault="000958BB" w:rsidP="00697F1A">
      <w:r w:rsidRPr="00697F1A">
        <w:t xml:space="preserve">This microservice is a POST call to the Query </w:t>
      </w:r>
      <w:r w:rsidR="0037549D" w:rsidRPr="00697F1A">
        <w:t>Engine</w:t>
      </w:r>
      <w:r w:rsidRPr="00697F1A">
        <w:t xml:space="preserve"> server hosted at the </w:t>
      </w:r>
      <w:r w:rsidR="0037549D" w:rsidRPr="00697F1A">
        <w:t>backend</w:t>
      </w:r>
      <w:r w:rsidRPr="00697F1A">
        <w:t xml:space="preserve"> to get details of </w:t>
      </w:r>
      <w:r w:rsidR="00BE107B" w:rsidRPr="00697F1A">
        <w:t>the structure of the dataset</w:t>
      </w:r>
      <w:r w:rsidR="000546DF" w:rsidRPr="00697F1A">
        <w:t xml:space="preserve"> </w:t>
      </w:r>
      <w:r w:rsidR="00BE107B" w:rsidRPr="00697F1A">
        <w:t xml:space="preserve">associated with the </w:t>
      </w:r>
      <w:r w:rsidR="00D967F3" w:rsidRPr="00697F1A">
        <w:t>instance</w:t>
      </w:r>
      <w:r w:rsidRPr="00697F1A">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0534A6" w14:paraId="2FD8A419"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12C063" w14:textId="77777777" w:rsidR="000534A6" w:rsidRDefault="000534A6"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B5CED" w14:textId="4D0FE21B" w:rsidR="000534A6" w:rsidRDefault="000534A6" w:rsidP="007D3F7D">
            <w:pPr>
              <w:spacing w:after="0"/>
              <w:jc w:val="left"/>
            </w:pPr>
            <w:r>
              <w:t>HTTPS</w:t>
            </w:r>
          </w:p>
        </w:tc>
      </w:tr>
      <w:tr w:rsidR="000534A6" w14:paraId="527276E4"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1C2F2C" w14:textId="117CE299" w:rsidR="000534A6" w:rsidRDefault="000534A6"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4A6787" w14:textId="77777777" w:rsidR="000534A6" w:rsidRDefault="000534A6" w:rsidP="007D3F7D">
            <w:pPr>
              <w:spacing w:after="0"/>
              <w:jc w:val="left"/>
            </w:pPr>
            <w:hyperlink r:id="rId68" w:history="1">
              <w:r>
                <w:rPr>
                  <w:rStyle w:val="Hyperlink"/>
                </w:rPr>
                <w:t>https://ix-dev-apimgmt.azure-api.net/query-engine-api?subscription-key=**************</w:t>
              </w:r>
            </w:hyperlink>
            <w:r>
              <w:t xml:space="preserve"> </w:t>
            </w:r>
          </w:p>
        </w:tc>
      </w:tr>
      <w:tr w:rsidR="000534A6" w14:paraId="59D2B2AE"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47E24C" w14:textId="77777777" w:rsidR="000534A6" w:rsidRDefault="000534A6"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12C71" w14:textId="756202B7" w:rsidR="000534A6" w:rsidRDefault="000534A6" w:rsidP="007D3F7D">
            <w:pPr>
              <w:spacing w:after="0"/>
              <w:jc w:val="left"/>
            </w:pPr>
            <w:r>
              <w:t>POST</w:t>
            </w:r>
          </w:p>
        </w:tc>
      </w:tr>
      <w:tr w:rsidR="000534A6" w14:paraId="179912C9"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1DAFEE" w14:textId="77777777" w:rsidR="000534A6" w:rsidRDefault="000534A6"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F2F476" w14:textId="77777777" w:rsidR="000534A6" w:rsidRDefault="000534A6" w:rsidP="007D3F7D">
            <w:pPr>
              <w:spacing w:after="0"/>
              <w:jc w:val="left"/>
            </w:pPr>
            <w:r>
              <w:t>application / json</w:t>
            </w:r>
          </w:p>
        </w:tc>
      </w:tr>
      <w:tr w:rsidR="000534A6" w14:paraId="1594196A"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72712C" w14:textId="77777777" w:rsidR="000534A6" w:rsidRDefault="000534A6"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CA21D" w14:textId="77777777" w:rsidR="000534A6" w:rsidRDefault="000534A6" w:rsidP="007D3F7D">
            <w:pPr>
              <w:spacing w:after="0"/>
              <w:jc w:val="left"/>
            </w:pPr>
            <w:r>
              <w:t>Query Parameter: Subscription-key of the application (example, query engine)</w:t>
            </w:r>
          </w:p>
        </w:tc>
      </w:tr>
      <w:tr w:rsidR="009C2518" w14:paraId="5A213BFE"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F39102D" w14:textId="0837E104" w:rsidR="009C2518" w:rsidRDefault="009C2518"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2E4BDE" w14:textId="0C5FBD6F" w:rsidR="009C2518" w:rsidRDefault="009C2518" w:rsidP="007D3F7D">
            <w:pPr>
              <w:spacing w:after="0"/>
              <w:jc w:val="left"/>
            </w:pPr>
            <w:hyperlink r:id="rId69" w:history="1">
              <w:r w:rsidRPr="009C2518">
                <w:rPr>
                  <w:rStyle w:val="Hyperlink"/>
                </w:rPr>
                <w:t>Link</w:t>
              </w:r>
            </w:hyperlink>
          </w:p>
        </w:tc>
      </w:tr>
    </w:tbl>
    <w:p w14:paraId="3E236B9F" w14:textId="77777777" w:rsidR="00EA2F36" w:rsidRPr="00EA2F36" w:rsidRDefault="00EA2F36" w:rsidP="00A96D19">
      <w:pPr>
        <w:pStyle w:val="Heading4"/>
      </w:pPr>
      <w:r w:rsidRPr="00EA2F36">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6698"/>
        <w:gridCol w:w="1213"/>
        <w:gridCol w:w="2465"/>
      </w:tblGrid>
      <w:tr w:rsidR="000958BB" w:rsidRPr="00981208" w14:paraId="1BE78B41" w14:textId="77777777" w:rsidTr="008145B0">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44B341" w14:textId="77777777" w:rsidR="000958BB" w:rsidRPr="00981208" w:rsidRDefault="000958BB" w:rsidP="007D3F7D">
            <w:pPr>
              <w:spacing w:after="0"/>
              <w:jc w:val="left"/>
            </w:pPr>
            <w:r w:rsidRPr="00981208">
              <w:t>Parameter</w:t>
            </w:r>
          </w:p>
        </w:tc>
        <w:tc>
          <w:tcPr>
            <w:tcW w:w="2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9DC6EB" w14:textId="77777777" w:rsidR="000958BB" w:rsidRPr="00981208" w:rsidRDefault="000958BB" w:rsidP="007D3F7D">
            <w:pPr>
              <w:spacing w:after="0"/>
              <w:jc w:val="left"/>
            </w:pPr>
            <w:r w:rsidRPr="00981208">
              <w:t>Description</w:t>
            </w:r>
          </w:p>
        </w:tc>
        <w:tc>
          <w:tcPr>
            <w:tcW w:w="4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E4D40D" w14:textId="77777777" w:rsidR="000958BB" w:rsidRPr="00981208" w:rsidRDefault="000958BB" w:rsidP="007D3F7D">
            <w:pPr>
              <w:spacing w:after="0"/>
              <w:jc w:val="left"/>
            </w:pPr>
            <w:r w:rsidRPr="00981208">
              <w:t>M/O*</w:t>
            </w:r>
          </w:p>
        </w:tc>
        <w:tc>
          <w:tcPr>
            <w:tcW w:w="9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A7D6C8" w14:textId="77777777" w:rsidR="000958BB" w:rsidRPr="00981208" w:rsidRDefault="000958BB" w:rsidP="007D3F7D">
            <w:pPr>
              <w:spacing w:after="0"/>
              <w:jc w:val="left"/>
            </w:pPr>
            <w:r w:rsidRPr="00981208">
              <w:t>Type</w:t>
            </w:r>
          </w:p>
        </w:tc>
      </w:tr>
      <w:tr w:rsidR="000958BB" w:rsidRPr="00981208" w14:paraId="6A35B333" w14:textId="77777777" w:rsidTr="008145B0">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5F2DD" w14:textId="77777777" w:rsidR="000958BB" w:rsidRPr="00981208" w:rsidRDefault="000958BB" w:rsidP="007D3F7D">
            <w:pPr>
              <w:spacing w:after="0"/>
              <w:jc w:val="left"/>
            </w:pPr>
            <w:r w:rsidRPr="00981208">
              <w:t>Authorization</w:t>
            </w:r>
          </w:p>
        </w:tc>
        <w:tc>
          <w:tcPr>
            <w:tcW w:w="2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D2CF3E" w14:textId="77777777" w:rsidR="000958BB" w:rsidRPr="00981208" w:rsidRDefault="000958BB" w:rsidP="007D3F7D">
            <w:pPr>
              <w:spacing w:after="0"/>
              <w:jc w:val="left"/>
            </w:pPr>
            <w:r w:rsidRPr="00981208">
              <w:t>Token acquired from Azure B2C based on the user credentials for further API calls.</w:t>
            </w:r>
          </w:p>
        </w:tc>
        <w:tc>
          <w:tcPr>
            <w:tcW w:w="4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557E2" w14:textId="77777777" w:rsidR="000958BB" w:rsidRPr="00981208" w:rsidRDefault="000958BB" w:rsidP="007D3F7D">
            <w:pPr>
              <w:spacing w:after="0"/>
              <w:jc w:val="left"/>
            </w:pPr>
            <w:r w:rsidRPr="00981208">
              <w:t>M</w:t>
            </w:r>
          </w:p>
        </w:tc>
        <w:tc>
          <w:tcPr>
            <w:tcW w:w="9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97B8C" w14:textId="77777777" w:rsidR="000958BB" w:rsidRPr="00981208" w:rsidRDefault="000958BB" w:rsidP="007D3F7D">
            <w:pPr>
              <w:spacing w:after="0"/>
              <w:jc w:val="left"/>
            </w:pPr>
            <w:r w:rsidRPr="00981208">
              <w:t>String</w:t>
            </w:r>
          </w:p>
        </w:tc>
      </w:tr>
      <w:tr w:rsidR="000958BB" w:rsidRPr="00981208" w14:paraId="482ADFC6" w14:textId="77777777" w:rsidTr="008145B0">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8A9C9" w14:textId="77777777" w:rsidR="000958BB" w:rsidRPr="00981208" w:rsidRDefault="000958BB" w:rsidP="007D3F7D">
            <w:pPr>
              <w:spacing w:after="0"/>
              <w:jc w:val="left"/>
            </w:pPr>
            <w:r w:rsidRPr="00981208">
              <w:t>Content-Type</w:t>
            </w:r>
          </w:p>
        </w:tc>
        <w:tc>
          <w:tcPr>
            <w:tcW w:w="2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639F8" w14:textId="3279A6E5" w:rsidR="000958BB" w:rsidRPr="00981208" w:rsidRDefault="000958BB" w:rsidP="007D3F7D">
            <w:pPr>
              <w:spacing w:after="0"/>
              <w:jc w:val="left"/>
            </w:pPr>
            <w:r w:rsidRPr="00981208">
              <w:t xml:space="preserve">Length of content. </w:t>
            </w:r>
          </w:p>
        </w:tc>
        <w:tc>
          <w:tcPr>
            <w:tcW w:w="4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EAB08A" w14:textId="77777777" w:rsidR="000958BB" w:rsidRPr="00981208" w:rsidRDefault="000958BB" w:rsidP="007D3F7D">
            <w:pPr>
              <w:spacing w:after="0"/>
              <w:jc w:val="left"/>
            </w:pPr>
            <w:r w:rsidRPr="00981208">
              <w:t>M</w:t>
            </w:r>
          </w:p>
        </w:tc>
        <w:tc>
          <w:tcPr>
            <w:tcW w:w="9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388FB" w14:textId="77777777" w:rsidR="000958BB" w:rsidRPr="00981208" w:rsidRDefault="000958BB" w:rsidP="007D3F7D">
            <w:pPr>
              <w:spacing w:after="0"/>
              <w:jc w:val="left"/>
            </w:pPr>
            <w:r w:rsidRPr="00981208">
              <w:t>String</w:t>
            </w:r>
          </w:p>
        </w:tc>
      </w:tr>
    </w:tbl>
    <w:p w14:paraId="5EB4E507" w14:textId="77777777" w:rsidR="000958BB" w:rsidRPr="00981208" w:rsidRDefault="000958BB" w:rsidP="000958BB">
      <w:pPr>
        <w:spacing w:after="0"/>
      </w:pPr>
      <w:r w:rsidRPr="00981208">
        <w:t xml:space="preserve"> *Mandatory / Optional</w:t>
      </w:r>
    </w:p>
    <w:p w14:paraId="6BD8649C" w14:textId="16D92734" w:rsidR="007A6455" w:rsidRDefault="00D40F19" w:rsidP="00D40F19">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10415"/>
      </w:tblGrid>
      <w:tr w:rsidR="00AA0DDD" w14:paraId="3250E507" w14:textId="77777777" w:rsidTr="00D40F19">
        <w:trPr>
          <w:trHeight w:val="178"/>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F213AB" w14:textId="77777777" w:rsidR="00AA0DDD" w:rsidRPr="00D40F19" w:rsidRDefault="00AA0DDD" w:rsidP="007D3F7D">
            <w:pPr>
              <w:spacing w:after="0"/>
              <w:jc w:val="left"/>
              <w:rPr>
                <w:color w:val="000000" w:themeColor="text1"/>
              </w:rPr>
            </w:pPr>
            <w:r w:rsidRPr="00D40F19">
              <w:rPr>
                <w:color w:val="000000" w:themeColor="text1"/>
              </w:rPr>
              <w:t>HTTP Code</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E95439" w14:textId="77777777" w:rsidR="00AA0DDD" w:rsidRPr="00D40F19" w:rsidRDefault="00AA0DDD" w:rsidP="007D3F7D">
            <w:pPr>
              <w:spacing w:after="0"/>
              <w:jc w:val="left"/>
              <w:rPr>
                <w:color w:val="000000" w:themeColor="text1"/>
              </w:rPr>
            </w:pPr>
            <w:r w:rsidRPr="00D40F19">
              <w:rPr>
                <w:color w:val="000000" w:themeColor="text1"/>
              </w:rPr>
              <w:t>Result Description</w:t>
            </w:r>
          </w:p>
        </w:tc>
      </w:tr>
      <w:tr w:rsidR="00AA0DDD" w14:paraId="27D06CCE" w14:textId="77777777" w:rsidTr="008145B0">
        <w:trPr>
          <w:trHeight w:val="277"/>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EFA9C" w14:textId="77777777" w:rsidR="00AA0DDD" w:rsidRDefault="00AA0DDD" w:rsidP="007D3F7D">
            <w:pPr>
              <w:spacing w:after="0"/>
              <w:jc w:val="left"/>
            </w:pPr>
            <w:r>
              <w:t>200</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910DF0" w14:textId="75E1087E" w:rsidR="00AA0DDD" w:rsidRDefault="00AA0DDD"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00CF8587" w14:textId="0F9E99B0" w:rsidR="00D40F19" w:rsidRDefault="00D40F19" w:rsidP="00D40F19">
      <w:pPr>
        <w:pStyle w:val="Heading4"/>
        <w:sectPr w:rsidR="00D40F19" w:rsidSect="00697F1A">
          <w:pgSz w:w="15840" w:h="15840" w:orient="landscape" w:code="1"/>
          <w:pgMar w:top="1440" w:right="1440" w:bottom="1440" w:left="1440" w:header="720" w:footer="720" w:gutter="0"/>
          <w:cols w:space="709"/>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2211"/>
        <w:gridCol w:w="8204"/>
      </w:tblGrid>
      <w:tr w:rsidR="00AA0DDD" w14:paraId="05CD7321"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A9836AA" w14:textId="77777777" w:rsidR="00AA0DDD" w:rsidRDefault="00AA0DDD" w:rsidP="007D3F7D">
            <w:pPr>
              <w:spacing w:after="0"/>
              <w:jc w:val="left"/>
            </w:pPr>
            <w:r>
              <w:t>HTTP Code</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75CC82" w14:textId="77777777" w:rsidR="00AA0DDD" w:rsidRDefault="00AA0DDD" w:rsidP="007D3F7D">
            <w:pPr>
              <w:spacing w:after="0"/>
              <w:jc w:val="left"/>
            </w:pPr>
            <w:r>
              <w:t>Error Code</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336C46" w14:textId="77777777" w:rsidR="00AA0DDD" w:rsidRDefault="00AA0DDD" w:rsidP="007D3F7D">
            <w:pPr>
              <w:spacing w:after="0"/>
              <w:jc w:val="left"/>
            </w:pPr>
            <w:r>
              <w:t>Error Description</w:t>
            </w:r>
          </w:p>
        </w:tc>
      </w:tr>
      <w:tr w:rsidR="00AA0DDD" w14:paraId="7B0163BA"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66738" w14:textId="77777777" w:rsidR="00AA0DDD" w:rsidRDefault="00AA0DDD" w:rsidP="007D3F7D">
            <w:pPr>
              <w:spacing w:after="0"/>
              <w:jc w:val="left"/>
            </w:pPr>
            <w:r>
              <w:t>500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72ABF5" w14:textId="77777777" w:rsidR="00AA0DDD" w:rsidRDefault="00AA0DDD" w:rsidP="007D3F7D">
            <w:pPr>
              <w:spacing w:after="0"/>
              <w:jc w:val="left"/>
            </w:pPr>
            <w:r>
              <w:t>500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3B9CF7" w14:textId="55ED39CC" w:rsidR="00AA0DDD" w:rsidRDefault="00AA0DDD"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AA0DDD" w14:paraId="11E45304"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BD904" w14:textId="77777777" w:rsidR="00AA0DDD" w:rsidRDefault="00AA0DDD"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177CD" w14:textId="77777777" w:rsidR="00AA0DDD" w:rsidRDefault="00AA0DDD" w:rsidP="007D3F7D">
            <w:pPr>
              <w:spacing w:after="0"/>
              <w:jc w:val="left"/>
            </w:pPr>
            <w:r>
              <w:t>401</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2FCD50" w14:textId="59E24553" w:rsidR="00AA0DDD" w:rsidRDefault="00AA0DDD" w:rsidP="00D40F19">
            <w:pPr>
              <w:spacing w:after="0" w:line="252" w:lineRule="auto"/>
              <w:jc w:val="left"/>
            </w:pPr>
            <w:r>
              <w:t>Unauthorized User</w:t>
            </w:r>
            <w:r w:rsidR="00D40F19">
              <w:t xml:space="preserve"> or </w:t>
            </w:r>
            <w:r w:rsidR="005034C1">
              <w:t>Header Token</w:t>
            </w:r>
            <w:r>
              <w:t xml:space="preserve"> could be missing</w:t>
            </w:r>
          </w:p>
        </w:tc>
      </w:tr>
      <w:tr w:rsidR="00AA0DDD" w14:paraId="2A238E69"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5343A5" w14:textId="2239F1AD" w:rsidR="00AA0DDD" w:rsidRDefault="00AA0DDD"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56B4FB" w14:textId="77777777" w:rsidR="00AA0DDD" w:rsidRDefault="00AA0DDD" w:rsidP="007D3F7D">
            <w:pPr>
              <w:spacing w:after="0"/>
              <w:jc w:val="left"/>
            </w:pPr>
            <w:r>
              <w:t>400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9E92E" w14:textId="77777777" w:rsidR="00AA0DDD" w:rsidRDefault="00AA0DDD" w:rsidP="007D3F7D">
            <w:pPr>
              <w:spacing w:after="0" w:line="252" w:lineRule="auto"/>
              <w:jc w:val="left"/>
            </w:pPr>
            <w:r>
              <w:t>Bad request</w:t>
            </w:r>
          </w:p>
        </w:tc>
      </w:tr>
    </w:tbl>
    <w:p w14:paraId="65E76392" w14:textId="3947AD1E" w:rsidR="007A6455" w:rsidRDefault="00D40F19" w:rsidP="00D40F19">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7A6455" w14:paraId="725B0740" w14:textId="77777777" w:rsidTr="00D40F19">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8F5089" w14:textId="77777777" w:rsidR="007A6455" w:rsidRDefault="007A6455" w:rsidP="007D3F7D">
            <w:pPr>
              <w:spacing w:after="0"/>
              <w:jc w:val="left"/>
            </w:pPr>
            <w:bookmarkStart w:id="191" w:name="OLE_LINK111"/>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116099" w14:textId="77777777" w:rsidR="007A6455" w:rsidRDefault="007A6455"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B3BCB4" w14:textId="77777777" w:rsidR="007A6455" w:rsidRDefault="007A6455" w:rsidP="007D3F7D">
            <w:pPr>
              <w:spacing w:after="0"/>
              <w:jc w:val="left"/>
            </w:pPr>
            <w:r>
              <w:t>Type</w:t>
            </w:r>
          </w:p>
        </w:tc>
      </w:tr>
      <w:tr w:rsidR="007A6455" w14:paraId="46A92892" w14:textId="77777777" w:rsidTr="00D40F19">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2157E" w14:textId="77777777" w:rsidR="007A6455" w:rsidRDefault="007A6455"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6F4457" w14:textId="77777777" w:rsidR="007A6455" w:rsidRDefault="007A6455"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9D6E9C" w14:textId="77777777" w:rsidR="007A6455" w:rsidRDefault="007A6455" w:rsidP="007D3F7D">
            <w:pPr>
              <w:spacing w:after="0"/>
              <w:jc w:val="left"/>
            </w:pPr>
            <w:r>
              <w:t>String</w:t>
            </w:r>
          </w:p>
        </w:tc>
      </w:tr>
      <w:tr w:rsidR="007A6455" w14:paraId="415F53B7" w14:textId="77777777" w:rsidTr="00D40F19">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863C78" w14:textId="77777777" w:rsidR="007A6455" w:rsidRDefault="007A6455"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ABE6E" w14:textId="77777777" w:rsidR="007A6455" w:rsidRDefault="007A6455"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85EF2" w14:textId="77777777" w:rsidR="007A6455" w:rsidRDefault="007A6455" w:rsidP="007D3F7D">
            <w:pPr>
              <w:spacing w:after="0"/>
              <w:jc w:val="left"/>
            </w:pPr>
            <w:r>
              <w:t>String</w:t>
            </w:r>
          </w:p>
        </w:tc>
      </w:tr>
      <w:tr w:rsidR="007A6455" w14:paraId="47D0835D" w14:textId="77777777" w:rsidTr="00D40F19">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1B593E" w14:textId="77777777" w:rsidR="007A6455" w:rsidRDefault="007A6455"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3B5720" w14:textId="77777777" w:rsidR="007A6455" w:rsidRDefault="007A6455"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A1190" w14:textId="77777777" w:rsidR="007A6455" w:rsidRDefault="007A6455" w:rsidP="007D3F7D">
            <w:pPr>
              <w:spacing w:after="0"/>
              <w:jc w:val="left"/>
            </w:pPr>
            <w:r>
              <w:t>Datetime</w:t>
            </w:r>
          </w:p>
        </w:tc>
      </w:tr>
      <w:tr w:rsidR="007A6455" w14:paraId="4F17C3E7" w14:textId="77777777" w:rsidTr="00D40F19">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4C51E7" w14:textId="77777777" w:rsidR="007A6455" w:rsidRDefault="007A6455"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ED53E" w14:textId="77777777" w:rsidR="007A6455" w:rsidRDefault="007A6455"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77B2EC" w14:textId="77777777" w:rsidR="007A6455" w:rsidRDefault="007A6455" w:rsidP="007D3F7D">
            <w:pPr>
              <w:spacing w:after="0"/>
              <w:jc w:val="left"/>
            </w:pPr>
            <w:r>
              <w:t>Bytes</w:t>
            </w:r>
          </w:p>
        </w:tc>
      </w:tr>
    </w:tbl>
    <w:bookmarkEnd w:id="191"/>
    <w:p w14:paraId="5CC329ED" w14:textId="54DE30BA" w:rsidR="007A6455" w:rsidRDefault="00D40F19" w:rsidP="00D40F19">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07"/>
        <w:gridCol w:w="5327"/>
        <w:gridCol w:w="4826"/>
      </w:tblGrid>
      <w:tr w:rsidR="007A6455" w14:paraId="7FD1FB6B" w14:textId="77777777" w:rsidTr="00D40F19">
        <w:trPr>
          <w:trHeight w:val="124"/>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251EE34" w14:textId="77777777" w:rsidR="007A6455" w:rsidRDefault="007A6455" w:rsidP="007D3F7D">
            <w:pPr>
              <w:spacing w:after="0"/>
              <w:jc w:val="left"/>
            </w:pPr>
            <w:r>
              <w:t>Operation name</w:t>
            </w:r>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2C00E2" w14:textId="77777777" w:rsidR="007A6455" w:rsidRDefault="007A6455" w:rsidP="007D3F7D">
            <w:pPr>
              <w:spacing w:after="0"/>
              <w:jc w:val="left"/>
            </w:pPr>
            <w:r>
              <w:t>Query</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2A9639" w14:textId="77777777" w:rsidR="007A6455" w:rsidRDefault="007A6455" w:rsidP="007D3F7D">
            <w:pPr>
              <w:spacing w:after="0"/>
              <w:jc w:val="left"/>
            </w:pPr>
            <w:r>
              <w:t>Variable</w:t>
            </w:r>
          </w:p>
        </w:tc>
      </w:tr>
      <w:tr w:rsidR="007A6455" w14:paraId="185ED434" w14:textId="77777777" w:rsidTr="00D40F19">
        <w:trPr>
          <w:trHeight w:val="1887"/>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A73B99" w14:textId="77777777" w:rsidR="007A6455" w:rsidRPr="00D40F19" w:rsidRDefault="007A6455" w:rsidP="007D3F7D">
            <w:pPr>
              <w:spacing w:after="0"/>
              <w:jc w:val="left"/>
              <w:rPr>
                <w:rFonts w:ascii="Consolas" w:hAnsi="Consolas"/>
              </w:rPr>
            </w:pPr>
            <w:proofErr w:type="spellStart"/>
            <w:r w:rsidRPr="00D40F19">
              <w:rPr>
                <w:rFonts w:ascii="Consolas" w:hAnsi="Consolas"/>
              </w:rPr>
              <w:t>purviewBulkEntities</w:t>
            </w:r>
            <w:proofErr w:type="spellEnd"/>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A61CA5" w14:textId="77777777" w:rsidR="007A6455" w:rsidRPr="00D40F19" w:rsidRDefault="007A6455" w:rsidP="007D3F7D">
            <w:pPr>
              <w:spacing w:after="0"/>
              <w:jc w:val="left"/>
              <w:rPr>
                <w:rFonts w:ascii="Consolas" w:hAnsi="Consolas"/>
              </w:rPr>
            </w:pPr>
            <w:r w:rsidRPr="00D40F19">
              <w:rPr>
                <w:rFonts w:ascii="Consolas" w:hAnsi="Consolas"/>
              </w:rPr>
              <w:t xml:space="preserve">query </w:t>
            </w:r>
            <w:proofErr w:type="spellStart"/>
            <w:r w:rsidRPr="00D40F19">
              <w:rPr>
                <w:rFonts w:ascii="Consolas" w:hAnsi="Consolas"/>
              </w:rPr>
              <w:t>purviewBulkEntities</w:t>
            </w:r>
            <w:proofErr w:type="spellEnd"/>
            <w:r w:rsidRPr="00D40F19">
              <w:rPr>
                <w:rFonts w:ascii="Consolas" w:hAnsi="Consolas"/>
              </w:rPr>
              <w:t>($</w:t>
            </w:r>
            <w:proofErr w:type="spellStart"/>
            <w:r w:rsidRPr="00D40F19">
              <w:rPr>
                <w:rFonts w:ascii="Consolas" w:hAnsi="Consolas"/>
              </w:rPr>
              <w:t>guid</w:t>
            </w:r>
            <w:proofErr w:type="spellEnd"/>
            <w:r w:rsidRPr="00D40F19">
              <w:rPr>
                <w:rFonts w:ascii="Consolas" w:hAnsi="Consolas"/>
              </w:rPr>
              <w:t>: String!) {</w:t>
            </w:r>
          </w:p>
          <w:p w14:paraId="5EA5CB65" w14:textId="77777777" w:rsidR="007A6455" w:rsidRPr="00D40F19" w:rsidRDefault="007A6455" w:rsidP="007D3F7D">
            <w:pPr>
              <w:spacing w:after="0"/>
              <w:jc w:val="left"/>
              <w:rPr>
                <w:rFonts w:ascii="Consolas" w:hAnsi="Consolas"/>
              </w:rPr>
            </w:pPr>
            <w:r w:rsidRPr="00D40F19">
              <w:rPr>
                <w:rFonts w:ascii="Consolas" w:hAnsi="Consolas"/>
              </w:rPr>
              <w:t xml:space="preserve">            </w:t>
            </w:r>
            <w:proofErr w:type="spellStart"/>
            <w:r w:rsidRPr="00D40F19">
              <w:rPr>
                <w:rFonts w:ascii="Consolas" w:hAnsi="Consolas"/>
              </w:rPr>
              <w:t>purviewBulkEntities</w:t>
            </w:r>
            <w:proofErr w:type="spellEnd"/>
            <w:r w:rsidRPr="00D40F19">
              <w:rPr>
                <w:rFonts w:ascii="Consolas" w:hAnsi="Consolas"/>
              </w:rPr>
              <w:t>(</w:t>
            </w:r>
            <w:proofErr w:type="spellStart"/>
            <w:r w:rsidRPr="00D40F19">
              <w:rPr>
                <w:rFonts w:ascii="Consolas" w:hAnsi="Consolas"/>
              </w:rPr>
              <w:t>guid</w:t>
            </w:r>
            <w:proofErr w:type="spellEnd"/>
            <w:r w:rsidRPr="00D40F19">
              <w:rPr>
                <w:rFonts w:ascii="Consolas" w:hAnsi="Consolas"/>
              </w:rPr>
              <w:t>: $</w:t>
            </w:r>
            <w:proofErr w:type="spellStart"/>
            <w:r w:rsidRPr="00D40F19">
              <w:rPr>
                <w:rFonts w:ascii="Consolas" w:hAnsi="Consolas"/>
              </w:rPr>
              <w:t>guid</w:t>
            </w:r>
            <w:proofErr w:type="spellEnd"/>
            <w:r w:rsidRPr="00D40F19">
              <w:rPr>
                <w:rFonts w:ascii="Consolas" w:hAnsi="Consolas"/>
              </w:rPr>
              <w:t>) {</w:t>
            </w:r>
          </w:p>
          <w:p w14:paraId="1978B96F" w14:textId="77777777" w:rsidR="007A6455" w:rsidRPr="00D40F19" w:rsidRDefault="007A6455" w:rsidP="007D3F7D">
            <w:pPr>
              <w:spacing w:after="0"/>
              <w:jc w:val="left"/>
              <w:rPr>
                <w:rFonts w:ascii="Consolas" w:hAnsi="Consolas"/>
              </w:rPr>
            </w:pPr>
            <w:r w:rsidRPr="00D40F19">
              <w:rPr>
                <w:rFonts w:ascii="Consolas" w:hAnsi="Consolas"/>
              </w:rPr>
              <w:t xml:space="preserve">               </w:t>
            </w:r>
            <w:proofErr w:type="spellStart"/>
            <w:r w:rsidRPr="00D40F19">
              <w:rPr>
                <w:rFonts w:ascii="Consolas" w:hAnsi="Consolas"/>
              </w:rPr>
              <w:t>referredEntities</w:t>
            </w:r>
            <w:proofErr w:type="spellEnd"/>
          </w:p>
          <w:p w14:paraId="476EA5B3" w14:textId="77777777" w:rsidR="007A6455" w:rsidRPr="00D40F19" w:rsidRDefault="007A6455" w:rsidP="007D3F7D">
            <w:pPr>
              <w:spacing w:after="0"/>
              <w:jc w:val="left"/>
              <w:rPr>
                <w:rFonts w:ascii="Consolas" w:hAnsi="Consolas"/>
              </w:rPr>
            </w:pPr>
            <w:r w:rsidRPr="00D40F19">
              <w:rPr>
                <w:rFonts w:ascii="Consolas" w:hAnsi="Consolas"/>
              </w:rPr>
              <w:t xml:space="preserve">            }</w:t>
            </w:r>
          </w:p>
          <w:p w14:paraId="7AD79DB7" w14:textId="77777777" w:rsidR="007A6455" w:rsidRPr="00D40F19" w:rsidRDefault="007A6455" w:rsidP="007D3F7D">
            <w:pPr>
              <w:spacing w:after="0"/>
              <w:jc w:val="left"/>
              <w:rPr>
                <w:rFonts w:ascii="Consolas" w:hAnsi="Consolas"/>
              </w:rPr>
            </w:pPr>
            <w:r w:rsidRPr="00D40F19">
              <w:rPr>
                <w:rFonts w:ascii="Consolas" w:hAnsi="Consolas"/>
              </w:rPr>
              <w:t xml:space="preserve">          }</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A5F94" w14:textId="77777777" w:rsidR="007A6455" w:rsidRPr="00D40F19" w:rsidRDefault="007A6455" w:rsidP="007D3F7D">
            <w:pPr>
              <w:spacing w:after="0"/>
              <w:jc w:val="left"/>
              <w:rPr>
                <w:rFonts w:ascii="Consolas" w:hAnsi="Consolas"/>
              </w:rPr>
            </w:pPr>
            <w:r w:rsidRPr="00D40F19">
              <w:rPr>
                <w:rFonts w:ascii="Consolas" w:hAnsi="Consolas"/>
              </w:rPr>
              <w:t>variables: {</w:t>
            </w:r>
          </w:p>
          <w:p w14:paraId="3AC19266" w14:textId="249F41BC" w:rsidR="007A6455" w:rsidRPr="00D40F19" w:rsidRDefault="007A6455" w:rsidP="007D3F7D">
            <w:pPr>
              <w:spacing w:after="0"/>
              <w:jc w:val="left"/>
              <w:rPr>
                <w:rFonts w:ascii="Consolas" w:hAnsi="Consolas"/>
              </w:rPr>
            </w:pPr>
            <w:r w:rsidRPr="00D40F19">
              <w:rPr>
                <w:rFonts w:ascii="Consolas" w:hAnsi="Consolas"/>
              </w:rPr>
              <w:t>"guid":</w:t>
            </w:r>
            <w:r w:rsidR="00A7204F" w:rsidRPr="00D40F19">
              <w:rPr>
                <w:rFonts w:ascii="Consolas" w:hAnsi="Consolas"/>
              </w:rPr>
              <w:t>"</w:t>
            </w:r>
            <w:r w:rsidRPr="00D40F19">
              <w:rPr>
                <w:rFonts w:ascii="Consolas" w:hAnsi="Consolas"/>
              </w:rPr>
              <w:t xml:space="preserve">45ae6ad6-d38d-40cf-b380-8bf6f6f60000 </w:t>
            </w:r>
            <w:r w:rsidR="00A7204F" w:rsidRPr="00D40F19">
              <w:rPr>
                <w:rFonts w:ascii="Consolas" w:hAnsi="Consolas"/>
              </w:rPr>
              <w:t>"</w:t>
            </w:r>
          </w:p>
          <w:p w14:paraId="2F1A2088" w14:textId="77777777" w:rsidR="007A6455" w:rsidRPr="00D40F19" w:rsidRDefault="007A6455" w:rsidP="007D3F7D">
            <w:pPr>
              <w:spacing w:after="0"/>
              <w:jc w:val="left"/>
              <w:rPr>
                <w:rFonts w:ascii="Consolas" w:hAnsi="Consolas"/>
              </w:rPr>
            </w:pPr>
            <w:r w:rsidRPr="00D40F19">
              <w:rPr>
                <w:rFonts w:ascii="Consolas" w:hAnsi="Consolas"/>
              </w:rPr>
              <w:t xml:space="preserve"> },</w:t>
            </w:r>
          </w:p>
        </w:tc>
      </w:tr>
    </w:tbl>
    <w:p w14:paraId="0039792F" w14:textId="77777777" w:rsidR="00D40F19" w:rsidRDefault="00D40F19" w:rsidP="00AF0146">
      <w:pPr>
        <w:pStyle w:val="Heading3"/>
        <w:sectPr w:rsidR="00D40F19" w:rsidSect="00D40F19">
          <w:type w:val="continuous"/>
          <w:pgSz w:w="15840" w:h="15840" w:orient="landscape" w:code="1"/>
          <w:pgMar w:top="1440" w:right="1440" w:bottom="1440" w:left="1440" w:header="720" w:footer="720" w:gutter="0"/>
          <w:cols w:space="709"/>
        </w:sectPr>
      </w:pPr>
      <w:bookmarkStart w:id="192" w:name="OLE_LINK45"/>
      <w:bookmarkStart w:id="193" w:name="OLE_LINK19"/>
      <w:bookmarkEnd w:id="159"/>
    </w:p>
    <w:p w14:paraId="321BB761" w14:textId="31664C3E" w:rsidR="00405C35" w:rsidRPr="00AF0146" w:rsidRDefault="00405C35" w:rsidP="00AF0146">
      <w:pPr>
        <w:pStyle w:val="Heading3"/>
      </w:pPr>
      <w:bookmarkStart w:id="194" w:name="_Toc220931962"/>
      <w:r w:rsidRPr="00AF0146">
        <w:lastRenderedPageBreak/>
        <w:t xml:space="preserve">POST </w:t>
      </w:r>
      <w:r w:rsidR="00A7204F">
        <w:t>-</w:t>
      </w:r>
      <w:r w:rsidRPr="00AF0146">
        <w:t xml:space="preserve"> </w:t>
      </w:r>
      <w:bookmarkStart w:id="195" w:name="OLE_LINK129"/>
      <w:r w:rsidRPr="00AF0146">
        <w:t>Technical Asset Lineage</w:t>
      </w:r>
      <w:r w:rsidR="001F14B2" w:rsidRPr="00AF0146">
        <w:t xml:space="preserve"> Tab</w:t>
      </w:r>
      <w:r w:rsidRPr="00AF0146">
        <w:t xml:space="preserve"> Details</w:t>
      </w:r>
      <w:bookmarkEnd w:id="194"/>
      <w:bookmarkEnd w:id="195"/>
    </w:p>
    <w:bookmarkEnd w:id="193"/>
    <w:p w14:paraId="6C56D2E9" w14:textId="4EDE9476" w:rsidR="00405C35" w:rsidRPr="00C3050A" w:rsidRDefault="00405C35" w:rsidP="00C3050A">
      <w:r w:rsidRPr="00C3050A">
        <w:t xml:space="preserve">This microservice is a POST call to the Query </w:t>
      </w:r>
      <w:r w:rsidR="0037549D" w:rsidRPr="00C3050A">
        <w:t>Engine</w:t>
      </w:r>
      <w:r w:rsidRPr="00C3050A">
        <w:t xml:space="preserve"> server hosted at the </w:t>
      </w:r>
      <w:proofErr w:type="gramStart"/>
      <w:r w:rsidR="0037549D" w:rsidRPr="00C3050A">
        <w:t>backend</w:t>
      </w:r>
      <w:proofErr w:type="gramEnd"/>
      <w:r w:rsidRPr="00C3050A">
        <w:t xml:space="preserve"> to get details </w:t>
      </w:r>
      <w:r w:rsidR="00473A96" w:rsidRPr="00C3050A">
        <w:t>of the data flow and transformations between data sources and destinations</w:t>
      </w:r>
      <w:r w:rsidRPr="00C3050A">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AD03A1" w14:paraId="680956B5"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6BBD2F" w14:textId="77777777" w:rsidR="00AD03A1" w:rsidRDefault="00AD03A1" w:rsidP="007D3F7D">
            <w:pPr>
              <w:spacing w:after="0"/>
              <w:jc w:val="left"/>
            </w:pPr>
            <w:bookmarkStart w:id="196" w:name="_Hlk170752520"/>
            <w:bookmarkStart w:id="197" w:name="OLE_LINK112"/>
            <w:bookmarkEnd w:id="192"/>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57E41" w14:textId="0A4B1B9E" w:rsidR="00AD03A1" w:rsidRDefault="00AD03A1" w:rsidP="007D3F7D">
            <w:pPr>
              <w:spacing w:after="0"/>
              <w:jc w:val="left"/>
            </w:pPr>
            <w:r>
              <w:t>HTTPS</w:t>
            </w:r>
          </w:p>
        </w:tc>
      </w:tr>
      <w:tr w:rsidR="00AD03A1" w14:paraId="7D267C9D"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504874" w14:textId="4E8E6BF2" w:rsidR="00AD03A1" w:rsidRDefault="00AD03A1"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856CB" w14:textId="77777777" w:rsidR="00AD03A1" w:rsidRDefault="00AD03A1" w:rsidP="007D3F7D">
            <w:pPr>
              <w:spacing w:after="0"/>
              <w:jc w:val="left"/>
            </w:pPr>
            <w:hyperlink r:id="rId70" w:history="1">
              <w:r>
                <w:rPr>
                  <w:rStyle w:val="Hyperlink"/>
                </w:rPr>
                <w:t>https://ix-dev-apimgmt.azure-api.net/query-engine-api?subscription-key=**************</w:t>
              </w:r>
            </w:hyperlink>
            <w:r>
              <w:t xml:space="preserve"> </w:t>
            </w:r>
          </w:p>
        </w:tc>
      </w:tr>
      <w:tr w:rsidR="00AD03A1" w14:paraId="28A6BA8C"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878F31" w14:textId="77777777" w:rsidR="00AD03A1" w:rsidRDefault="00AD03A1"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8D23E5" w14:textId="7E6F2F59" w:rsidR="00AD03A1" w:rsidRDefault="00AD03A1" w:rsidP="007D3F7D">
            <w:pPr>
              <w:spacing w:after="0"/>
              <w:jc w:val="left"/>
            </w:pPr>
            <w:r>
              <w:t>POST</w:t>
            </w:r>
          </w:p>
        </w:tc>
      </w:tr>
      <w:tr w:rsidR="00AD03A1" w14:paraId="6484CAE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F4F42BC" w14:textId="77777777" w:rsidR="00AD03A1" w:rsidRDefault="00AD03A1"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FF0C7" w14:textId="77777777" w:rsidR="00AD03A1" w:rsidRDefault="00AD03A1" w:rsidP="007D3F7D">
            <w:pPr>
              <w:spacing w:after="0"/>
              <w:jc w:val="left"/>
            </w:pPr>
            <w:r>
              <w:t>application / json</w:t>
            </w:r>
          </w:p>
        </w:tc>
      </w:tr>
      <w:tr w:rsidR="00FD2149" w14:paraId="500957CB"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31FE8B47" w14:textId="6EE03F26" w:rsidR="00FD2149" w:rsidRDefault="00FD2149"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31F179" w14:textId="2BE3966F" w:rsidR="00FD2149" w:rsidRDefault="00FD2149" w:rsidP="007D3F7D">
            <w:pPr>
              <w:spacing w:after="0"/>
              <w:jc w:val="left"/>
            </w:pPr>
            <w:r>
              <w:t>Query Parameter: Subscription-key of the application (example, query engine)</w:t>
            </w:r>
          </w:p>
        </w:tc>
      </w:tr>
      <w:bookmarkEnd w:id="196"/>
      <w:tr w:rsidR="00AD03A1" w14:paraId="2A3609A1"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68B3C4" w14:textId="77777777" w:rsidR="00AD03A1" w:rsidRDefault="00AD03A1"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C55AB8" w14:textId="77777777" w:rsidR="00AD03A1" w:rsidRDefault="00AD03A1" w:rsidP="007D3F7D">
            <w:pPr>
              <w:spacing w:after="0"/>
              <w:jc w:val="left"/>
            </w:pPr>
            <w:hyperlink r:id="rId71" w:history="1">
              <w:r>
                <w:rPr>
                  <w:rStyle w:val="Hyperlink"/>
                </w:rPr>
                <w:t>Link</w:t>
              </w:r>
            </w:hyperlink>
          </w:p>
        </w:tc>
      </w:tr>
    </w:tbl>
    <w:bookmarkEnd w:id="197"/>
    <w:p w14:paraId="4C522A4A" w14:textId="77777777" w:rsidR="00EA2F36" w:rsidRPr="00EA2F36" w:rsidRDefault="00EA2F36" w:rsidP="00A96D19">
      <w:pPr>
        <w:pStyle w:val="Heading4"/>
      </w:pPr>
      <w:r w:rsidRPr="00EA2F36">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6695"/>
        <w:gridCol w:w="1511"/>
        <w:gridCol w:w="1737"/>
      </w:tblGrid>
      <w:tr w:rsidR="00405C35" w:rsidRPr="00981208" w14:paraId="25716072" w14:textId="77777777" w:rsidTr="008145B0">
        <w:trPr>
          <w:trHeight w:val="407"/>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DF2E69" w14:textId="77777777" w:rsidR="00405C35" w:rsidRPr="00981208" w:rsidRDefault="00405C35" w:rsidP="007D3F7D">
            <w:pPr>
              <w:spacing w:after="0"/>
              <w:jc w:val="left"/>
            </w:pPr>
            <w:r w:rsidRPr="00981208">
              <w:t>Parameter</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044F48" w14:textId="77777777" w:rsidR="00405C35" w:rsidRPr="00981208" w:rsidRDefault="00405C35" w:rsidP="007D3F7D">
            <w:pPr>
              <w:spacing w:after="0"/>
              <w:jc w:val="left"/>
            </w:pPr>
            <w:r w:rsidRPr="00981208">
              <w:t>Description</w:t>
            </w:r>
          </w:p>
        </w:tc>
        <w:tc>
          <w:tcPr>
            <w:tcW w:w="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624E88" w14:textId="77777777" w:rsidR="00405C35" w:rsidRPr="00981208" w:rsidRDefault="00405C35" w:rsidP="007D3F7D">
            <w:pPr>
              <w:spacing w:after="0"/>
              <w:jc w:val="left"/>
            </w:pPr>
            <w:r w:rsidRPr="00981208">
              <w:t>M/O*</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6B74EC" w14:textId="77777777" w:rsidR="00405C35" w:rsidRPr="00981208" w:rsidRDefault="00405C35" w:rsidP="007D3F7D">
            <w:pPr>
              <w:spacing w:after="0"/>
              <w:jc w:val="left"/>
            </w:pPr>
            <w:r w:rsidRPr="00981208">
              <w:t>Type</w:t>
            </w:r>
          </w:p>
        </w:tc>
      </w:tr>
      <w:tr w:rsidR="00405C35" w:rsidRPr="00981208" w14:paraId="396EAD04" w14:textId="77777777" w:rsidTr="008145B0">
        <w:trPr>
          <w:trHeight w:val="283"/>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8DBFAC" w14:textId="77777777" w:rsidR="00405C35" w:rsidRPr="00981208" w:rsidRDefault="00405C35" w:rsidP="007D3F7D">
            <w:pPr>
              <w:spacing w:after="0"/>
              <w:jc w:val="left"/>
            </w:pPr>
            <w:r w:rsidRPr="00981208">
              <w:t>Authorization</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FEDD30" w14:textId="77777777" w:rsidR="00405C35" w:rsidRPr="00981208" w:rsidRDefault="00405C35" w:rsidP="007D3F7D">
            <w:pPr>
              <w:spacing w:after="0"/>
              <w:jc w:val="left"/>
            </w:pPr>
            <w:r w:rsidRPr="00981208">
              <w:t>Token acquired from Azure B2C based on the user credentials for further API calls.</w:t>
            </w:r>
          </w:p>
        </w:tc>
        <w:tc>
          <w:tcPr>
            <w:tcW w:w="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83AA6" w14:textId="77777777" w:rsidR="00405C35" w:rsidRPr="00981208" w:rsidRDefault="00405C35" w:rsidP="007D3F7D">
            <w:pPr>
              <w:spacing w:after="0"/>
              <w:jc w:val="left"/>
            </w:pPr>
            <w:r w:rsidRPr="00981208">
              <w:t>M</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6EE5B3" w14:textId="77777777" w:rsidR="00405C35" w:rsidRPr="00981208" w:rsidRDefault="00405C35" w:rsidP="007D3F7D">
            <w:pPr>
              <w:spacing w:after="0"/>
              <w:jc w:val="left"/>
            </w:pPr>
            <w:r w:rsidRPr="00981208">
              <w:t>String</w:t>
            </w:r>
          </w:p>
        </w:tc>
      </w:tr>
      <w:tr w:rsidR="00405C35" w:rsidRPr="00981208" w14:paraId="32FBEB8E" w14:textId="77777777" w:rsidTr="008145B0">
        <w:trPr>
          <w:trHeight w:val="59"/>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F033A4" w14:textId="77777777" w:rsidR="00405C35" w:rsidRPr="00981208" w:rsidRDefault="00405C35" w:rsidP="007D3F7D">
            <w:pPr>
              <w:spacing w:after="0"/>
              <w:jc w:val="left"/>
            </w:pPr>
            <w:r w:rsidRPr="00981208">
              <w:t>Content-Type</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A00EE" w14:textId="000463C1" w:rsidR="00405C35" w:rsidRPr="00981208" w:rsidRDefault="00405C35" w:rsidP="007D3F7D">
            <w:pPr>
              <w:spacing w:after="0"/>
              <w:jc w:val="left"/>
            </w:pPr>
            <w:r w:rsidRPr="00981208">
              <w:t xml:space="preserve">Length of content. </w:t>
            </w:r>
          </w:p>
        </w:tc>
        <w:tc>
          <w:tcPr>
            <w:tcW w:w="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288F1" w14:textId="77777777" w:rsidR="00405C35" w:rsidRPr="00981208" w:rsidRDefault="00405C35" w:rsidP="007D3F7D">
            <w:pPr>
              <w:spacing w:after="0"/>
              <w:jc w:val="left"/>
            </w:pPr>
            <w:r w:rsidRPr="00981208">
              <w:t>M</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C87A1" w14:textId="77777777" w:rsidR="00405C35" w:rsidRPr="00981208" w:rsidRDefault="00405C35" w:rsidP="007D3F7D">
            <w:pPr>
              <w:spacing w:after="0"/>
              <w:jc w:val="left"/>
            </w:pPr>
            <w:r w:rsidRPr="00981208">
              <w:t>String</w:t>
            </w:r>
          </w:p>
        </w:tc>
      </w:tr>
    </w:tbl>
    <w:p w14:paraId="3B859877" w14:textId="77777777" w:rsidR="00405C35" w:rsidRPr="00981208" w:rsidRDefault="00405C35" w:rsidP="00405C35">
      <w:pPr>
        <w:spacing w:after="0"/>
      </w:pPr>
      <w:r w:rsidRPr="00981208">
        <w:t xml:space="preserve"> *Mandatory / Optional</w:t>
      </w:r>
    </w:p>
    <w:p w14:paraId="55D58393" w14:textId="4BD20794" w:rsidR="00BD71A2" w:rsidRPr="00981208" w:rsidRDefault="00C3050A" w:rsidP="00C3050A">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364"/>
        <w:gridCol w:w="10596"/>
      </w:tblGrid>
      <w:tr w:rsidR="007274EB" w14:paraId="593C278A" w14:textId="77777777" w:rsidTr="00536199">
        <w:trPr>
          <w:trHeight w:val="178"/>
        </w:trPr>
        <w:tc>
          <w:tcPr>
            <w:tcW w:w="9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505E05" w14:textId="77777777" w:rsidR="007274EB" w:rsidRPr="00536199" w:rsidRDefault="007274EB" w:rsidP="007D3F7D">
            <w:pPr>
              <w:spacing w:after="0"/>
              <w:jc w:val="left"/>
              <w:rPr>
                <w:color w:val="000000" w:themeColor="text1"/>
              </w:rPr>
            </w:pPr>
            <w:r w:rsidRPr="00536199">
              <w:rPr>
                <w:color w:val="000000" w:themeColor="text1"/>
              </w:rPr>
              <w:t>HTTP Code</w:t>
            </w:r>
          </w:p>
        </w:tc>
        <w:tc>
          <w:tcPr>
            <w:tcW w:w="408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339731" w14:textId="77777777" w:rsidR="007274EB" w:rsidRPr="00536199" w:rsidRDefault="007274EB" w:rsidP="007D3F7D">
            <w:pPr>
              <w:spacing w:after="0"/>
              <w:jc w:val="left"/>
              <w:rPr>
                <w:color w:val="000000" w:themeColor="text1"/>
              </w:rPr>
            </w:pPr>
            <w:r w:rsidRPr="00536199">
              <w:rPr>
                <w:color w:val="000000" w:themeColor="text1"/>
              </w:rPr>
              <w:t>Result Description</w:t>
            </w:r>
          </w:p>
        </w:tc>
      </w:tr>
      <w:tr w:rsidR="007274EB" w14:paraId="396A1399" w14:textId="77777777" w:rsidTr="008145B0">
        <w:trPr>
          <w:trHeight w:val="277"/>
        </w:trPr>
        <w:tc>
          <w:tcPr>
            <w:tcW w:w="9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5B2D2" w14:textId="77777777" w:rsidR="007274EB" w:rsidRDefault="007274EB" w:rsidP="007D3F7D">
            <w:pPr>
              <w:spacing w:after="0"/>
              <w:jc w:val="left"/>
            </w:pPr>
            <w:r>
              <w:t>200</w:t>
            </w:r>
          </w:p>
        </w:tc>
        <w:tc>
          <w:tcPr>
            <w:tcW w:w="408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A0C64" w14:textId="0CA8C208" w:rsidR="007274EB" w:rsidRDefault="007274EB"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62EEBD5A" w14:textId="1CC64FAE" w:rsidR="00536199" w:rsidRDefault="00536199" w:rsidP="00536199">
      <w:pPr>
        <w:pStyle w:val="Heading4"/>
        <w:sectPr w:rsidR="00536199" w:rsidSect="00D40F19">
          <w:pgSz w:w="15840" w:h="15840" w:orient="landscape" w:code="1"/>
          <w:pgMar w:top="1440" w:right="1440" w:bottom="1440" w:left="1440" w:header="720" w:footer="720" w:gutter="0"/>
          <w:cols w:space="709"/>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364"/>
        <w:gridCol w:w="2058"/>
        <w:gridCol w:w="8538"/>
      </w:tblGrid>
      <w:tr w:rsidR="007274EB" w14:paraId="2E1BE5B6" w14:textId="77777777" w:rsidTr="00536199">
        <w:tc>
          <w:tcPr>
            <w:tcW w:w="9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B57403" w14:textId="77777777" w:rsidR="007274EB" w:rsidRDefault="007274EB" w:rsidP="007D3F7D">
            <w:pPr>
              <w:spacing w:after="0"/>
              <w:jc w:val="left"/>
            </w:pPr>
            <w:r>
              <w:t>HTTP Code</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304EB0" w14:textId="77777777" w:rsidR="007274EB" w:rsidRDefault="007274EB" w:rsidP="007D3F7D">
            <w:pPr>
              <w:spacing w:after="0"/>
              <w:jc w:val="left"/>
            </w:pPr>
            <w:r>
              <w:t>Error Code</w:t>
            </w:r>
          </w:p>
        </w:tc>
        <w:tc>
          <w:tcPr>
            <w:tcW w:w="32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47873D" w14:textId="77777777" w:rsidR="007274EB" w:rsidRDefault="007274EB" w:rsidP="007D3F7D">
            <w:pPr>
              <w:spacing w:after="0"/>
              <w:jc w:val="left"/>
            </w:pPr>
            <w:r>
              <w:t>Error Description</w:t>
            </w:r>
          </w:p>
        </w:tc>
      </w:tr>
      <w:tr w:rsidR="007274EB" w14:paraId="7AF028A4" w14:textId="77777777" w:rsidTr="00536199">
        <w:tc>
          <w:tcPr>
            <w:tcW w:w="9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483395" w14:textId="77777777" w:rsidR="007274EB" w:rsidRDefault="007274EB" w:rsidP="007D3F7D">
            <w:pPr>
              <w:spacing w:after="0"/>
              <w:jc w:val="left"/>
            </w:pPr>
            <w:r>
              <w:t>500</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FCB60" w14:textId="77777777" w:rsidR="007274EB" w:rsidRDefault="007274EB" w:rsidP="007D3F7D">
            <w:pPr>
              <w:spacing w:after="0"/>
              <w:jc w:val="left"/>
            </w:pPr>
            <w:r>
              <w:t>500</w:t>
            </w:r>
          </w:p>
        </w:tc>
        <w:tc>
          <w:tcPr>
            <w:tcW w:w="32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9D93E" w14:textId="453CFED1" w:rsidR="007274EB" w:rsidRDefault="007274EB"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7274EB" w14:paraId="07790503" w14:textId="77777777" w:rsidTr="00536199">
        <w:tc>
          <w:tcPr>
            <w:tcW w:w="9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540500" w14:textId="77777777" w:rsidR="007274EB" w:rsidRDefault="007274EB" w:rsidP="007D3F7D">
            <w:pPr>
              <w:spacing w:after="0"/>
              <w:jc w:val="left"/>
            </w:pPr>
            <w:r>
              <w:t>400</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0C0B8" w14:textId="77777777" w:rsidR="007274EB" w:rsidRDefault="007274EB" w:rsidP="007D3F7D">
            <w:pPr>
              <w:spacing w:after="0"/>
              <w:jc w:val="left"/>
            </w:pPr>
            <w:r>
              <w:t>401</w:t>
            </w:r>
          </w:p>
        </w:tc>
        <w:tc>
          <w:tcPr>
            <w:tcW w:w="32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532C1" w14:textId="20EAE6C6" w:rsidR="007274EB" w:rsidRDefault="007274EB" w:rsidP="00536199">
            <w:pPr>
              <w:spacing w:after="0" w:line="252" w:lineRule="auto"/>
              <w:jc w:val="left"/>
            </w:pPr>
            <w:r>
              <w:t>Unauthorized User</w:t>
            </w:r>
            <w:r w:rsidR="00536199">
              <w:t xml:space="preserve"> or </w:t>
            </w:r>
            <w:r w:rsidR="005034C1">
              <w:t>Header Token</w:t>
            </w:r>
            <w:r>
              <w:t xml:space="preserve"> could be missing</w:t>
            </w:r>
          </w:p>
        </w:tc>
      </w:tr>
      <w:tr w:rsidR="007274EB" w14:paraId="1CA0BA9C" w14:textId="77777777" w:rsidTr="00536199">
        <w:tc>
          <w:tcPr>
            <w:tcW w:w="9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4652BA" w14:textId="0E575AFA" w:rsidR="007274EB" w:rsidRDefault="007274EB" w:rsidP="007D3F7D">
            <w:pPr>
              <w:spacing w:after="0"/>
              <w:jc w:val="left"/>
            </w:pPr>
            <w:r>
              <w:t>400</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09458" w14:textId="77777777" w:rsidR="007274EB" w:rsidRDefault="007274EB" w:rsidP="007D3F7D">
            <w:pPr>
              <w:spacing w:after="0"/>
              <w:jc w:val="left"/>
            </w:pPr>
            <w:r>
              <w:t>400</w:t>
            </w:r>
          </w:p>
        </w:tc>
        <w:tc>
          <w:tcPr>
            <w:tcW w:w="32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7C798" w14:textId="77777777" w:rsidR="007274EB" w:rsidRDefault="007274EB" w:rsidP="007D3F7D">
            <w:pPr>
              <w:spacing w:after="0" w:line="252" w:lineRule="auto"/>
              <w:jc w:val="left"/>
            </w:pPr>
            <w:r>
              <w:t>Bad request</w:t>
            </w:r>
          </w:p>
        </w:tc>
      </w:tr>
    </w:tbl>
    <w:p w14:paraId="492EC0F5" w14:textId="1D636A24" w:rsidR="00BD71A2" w:rsidRDefault="00536199" w:rsidP="00CE7D4E">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BD71A2" w14:paraId="3C0D56B5" w14:textId="77777777" w:rsidTr="00CE7D4E">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EDA264" w14:textId="77777777" w:rsidR="00BD71A2" w:rsidRDefault="00BD71A2" w:rsidP="007D3F7D">
            <w:pPr>
              <w:spacing w:after="0"/>
              <w:jc w:val="left"/>
            </w:pPr>
            <w:bookmarkStart w:id="198" w:name="OLE_LINK113"/>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7BA05B" w14:textId="77777777" w:rsidR="00BD71A2" w:rsidRDefault="00BD71A2"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C3AE95" w14:textId="77777777" w:rsidR="00BD71A2" w:rsidRDefault="00BD71A2" w:rsidP="007D3F7D">
            <w:pPr>
              <w:spacing w:after="0"/>
              <w:jc w:val="left"/>
            </w:pPr>
            <w:r>
              <w:t>Type</w:t>
            </w:r>
          </w:p>
        </w:tc>
      </w:tr>
      <w:tr w:rsidR="00BD71A2" w14:paraId="3046CBDB" w14:textId="77777777" w:rsidTr="00CE7D4E">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C429A7" w14:textId="77777777" w:rsidR="00BD71A2" w:rsidRDefault="00BD71A2"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EEBF3" w14:textId="77777777" w:rsidR="00BD71A2" w:rsidRDefault="00BD71A2"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2E7B8E" w14:textId="77777777" w:rsidR="00BD71A2" w:rsidRDefault="00BD71A2" w:rsidP="007D3F7D">
            <w:pPr>
              <w:spacing w:after="0"/>
              <w:jc w:val="left"/>
            </w:pPr>
            <w:r>
              <w:t>String</w:t>
            </w:r>
          </w:p>
        </w:tc>
      </w:tr>
      <w:tr w:rsidR="00BD71A2" w14:paraId="6FCD012D" w14:textId="77777777" w:rsidTr="00CE7D4E">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075F29" w14:textId="77777777" w:rsidR="00BD71A2" w:rsidRDefault="00BD71A2"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A7020" w14:textId="77777777" w:rsidR="00BD71A2" w:rsidRDefault="00BD71A2"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0C595C" w14:textId="77777777" w:rsidR="00BD71A2" w:rsidRDefault="00BD71A2" w:rsidP="007D3F7D">
            <w:pPr>
              <w:spacing w:after="0"/>
              <w:jc w:val="left"/>
            </w:pPr>
            <w:r>
              <w:t>String</w:t>
            </w:r>
          </w:p>
        </w:tc>
      </w:tr>
      <w:tr w:rsidR="00BD71A2" w14:paraId="53787933" w14:textId="77777777" w:rsidTr="00CE7D4E">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304A0" w14:textId="77777777" w:rsidR="00BD71A2" w:rsidRDefault="00BD71A2"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5298B" w14:textId="77777777" w:rsidR="00BD71A2" w:rsidRDefault="00BD71A2"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794E8" w14:textId="77777777" w:rsidR="00BD71A2" w:rsidRDefault="00BD71A2" w:rsidP="007D3F7D">
            <w:pPr>
              <w:spacing w:after="0"/>
              <w:jc w:val="left"/>
            </w:pPr>
            <w:r>
              <w:t>Datetime</w:t>
            </w:r>
          </w:p>
        </w:tc>
      </w:tr>
      <w:tr w:rsidR="00BD71A2" w14:paraId="6D4650DB" w14:textId="77777777" w:rsidTr="00CE7D4E">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E692D" w14:textId="77777777" w:rsidR="00BD71A2" w:rsidRDefault="00BD71A2"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A5C069" w14:textId="77777777" w:rsidR="00BD71A2" w:rsidRDefault="00BD71A2"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3468C" w14:textId="77777777" w:rsidR="00BD71A2" w:rsidRDefault="00BD71A2" w:rsidP="007D3F7D">
            <w:pPr>
              <w:spacing w:after="0"/>
              <w:jc w:val="left"/>
            </w:pPr>
            <w:r>
              <w:t>Bytes</w:t>
            </w:r>
          </w:p>
        </w:tc>
      </w:tr>
      <w:bookmarkEnd w:id="198"/>
    </w:tbl>
    <w:p w14:paraId="1AA0413F" w14:textId="77777777" w:rsidR="009A6047" w:rsidRDefault="009A6047" w:rsidP="00CE7D4E">
      <w:pPr>
        <w:pStyle w:val="Heading4"/>
        <w:sectPr w:rsidR="009A6047" w:rsidSect="00536199">
          <w:type w:val="continuous"/>
          <w:pgSz w:w="15840" w:h="15840" w:orient="landscape" w:code="1"/>
          <w:pgMar w:top="1440" w:right="1440" w:bottom="1440" w:left="1440" w:header="720" w:footer="720" w:gutter="0"/>
          <w:cols w:space="709"/>
        </w:sectPr>
      </w:pPr>
    </w:p>
    <w:p w14:paraId="23A4D298" w14:textId="1C6BF2DC" w:rsidR="00BD71A2" w:rsidRDefault="00CE7D4E" w:rsidP="00CE7D4E">
      <w:pPr>
        <w:pStyle w:val="Heading4"/>
      </w:pPr>
      <w:r>
        <w:lastRenderedPageBreak/>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07"/>
        <w:gridCol w:w="6687"/>
        <w:gridCol w:w="3466"/>
      </w:tblGrid>
      <w:tr w:rsidR="007C7188" w14:paraId="27B59322" w14:textId="77777777" w:rsidTr="00CE7D4E">
        <w:trPr>
          <w:trHeight w:val="124"/>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B8A732" w14:textId="77777777" w:rsidR="007C7188" w:rsidRDefault="007C7188" w:rsidP="007D3F7D">
            <w:pPr>
              <w:spacing w:after="0"/>
              <w:jc w:val="left"/>
            </w:pPr>
            <w:r>
              <w:t>Operation name</w:t>
            </w:r>
          </w:p>
        </w:tc>
        <w:tc>
          <w:tcPr>
            <w:tcW w:w="2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F31548" w14:textId="77777777" w:rsidR="007C7188" w:rsidRDefault="007C7188" w:rsidP="007D3F7D">
            <w:pPr>
              <w:spacing w:after="0"/>
              <w:jc w:val="left"/>
            </w:pPr>
            <w:r>
              <w:t>Query</w:t>
            </w:r>
          </w:p>
        </w:tc>
        <w:tc>
          <w:tcPr>
            <w:tcW w:w="13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846F7B" w14:textId="77777777" w:rsidR="007C7188" w:rsidRDefault="007C7188" w:rsidP="007D3F7D">
            <w:pPr>
              <w:spacing w:after="0"/>
              <w:jc w:val="left"/>
            </w:pPr>
            <w:r>
              <w:t>Variable</w:t>
            </w:r>
          </w:p>
        </w:tc>
      </w:tr>
      <w:tr w:rsidR="007C7188" w14:paraId="5143A273" w14:textId="77777777" w:rsidTr="00CE7D4E">
        <w:trPr>
          <w:trHeight w:val="1887"/>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DA43D5" w14:textId="77777777" w:rsidR="007C7188" w:rsidRPr="00CE7D4E" w:rsidRDefault="007C7188" w:rsidP="007D3F7D">
            <w:pPr>
              <w:spacing w:after="0"/>
              <w:jc w:val="left"/>
              <w:rPr>
                <w:rFonts w:ascii="Consolas" w:hAnsi="Consolas"/>
              </w:rPr>
            </w:pPr>
            <w:proofErr w:type="spellStart"/>
            <w:r w:rsidRPr="00CE7D4E">
              <w:rPr>
                <w:rFonts w:ascii="Consolas" w:hAnsi="Consolas"/>
              </w:rPr>
              <w:t>purviewBulkEntities</w:t>
            </w:r>
            <w:proofErr w:type="spellEnd"/>
          </w:p>
        </w:tc>
        <w:tc>
          <w:tcPr>
            <w:tcW w:w="2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94354" w14:textId="77777777" w:rsidR="007C7188" w:rsidRPr="00CE7D4E" w:rsidRDefault="007C7188" w:rsidP="007D3F7D">
            <w:pPr>
              <w:spacing w:after="0"/>
              <w:jc w:val="left"/>
              <w:rPr>
                <w:rFonts w:ascii="Consolas" w:hAnsi="Consolas"/>
              </w:rPr>
            </w:pPr>
            <w:r w:rsidRPr="00CE7D4E">
              <w:rPr>
                <w:rFonts w:ascii="Consolas" w:hAnsi="Consolas"/>
              </w:rPr>
              <w:t xml:space="preserve">query </w:t>
            </w:r>
            <w:proofErr w:type="spellStart"/>
            <w:r w:rsidRPr="00CE7D4E">
              <w:rPr>
                <w:rFonts w:ascii="Consolas" w:hAnsi="Consolas"/>
              </w:rPr>
              <w:t>MyQuery</w:t>
            </w:r>
            <w:proofErr w:type="spellEnd"/>
            <w:r w:rsidRPr="00CE7D4E">
              <w:rPr>
                <w:rFonts w:ascii="Consolas" w:hAnsi="Consolas"/>
              </w:rPr>
              <w:t>($</w:t>
            </w:r>
            <w:proofErr w:type="spellStart"/>
            <w:r w:rsidRPr="00CE7D4E">
              <w:rPr>
                <w:rFonts w:ascii="Consolas" w:hAnsi="Consolas"/>
              </w:rPr>
              <w:t>guid</w:t>
            </w:r>
            <w:proofErr w:type="spellEnd"/>
            <w:r w:rsidRPr="00CE7D4E">
              <w:rPr>
                <w:rFonts w:ascii="Consolas" w:hAnsi="Consolas"/>
              </w:rPr>
              <w:t>: String!) {</w:t>
            </w:r>
          </w:p>
          <w:p w14:paraId="0448DE96"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purviewLineage</w:t>
            </w:r>
            <w:proofErr w:type="spellEnd"/>
            <w:r w:rsidRPr="00CE7D4E">
              <w:rPr>
                <w:rFonts w:ascii="Consolas" w:hAnsi="Consolas"/>
              </w:rPr>
              <w:t>(</w:t>
            </w:r>
            <w:proofErr w:type="spellStart"/>
            <w:r w:rsidRPr="00CE7D4E">
              <w:rPr>
                <w:rFonts w:ascii="Consolas" w:hAnsi="Consolas"/>
              </w:rPr>
              <w:t>guid</w:t>
            </w:r>
            <w:proofErr w:type="spellEnd"/>
            <w:r w:rsidRPr="00CE7D4E">
              <w:rPr>
                <w:rFonts w:ascii="Consolas" w:hAnsi="Consolas"/>
              </w:rPr>
              <w:t>: $</w:t>
            </w:r>
            <w:proofErr w:type="spellStart"/>
            <w:r w:rsidRPr="00CE7D4E">
              <w:rPr>
                <w:rFonts w:ascii="Consolas" w:hAnsi="Consolas"/>
              </w:rPr>
              <w:t>guid</w:t>
            </w:r>
            <w:proofErr w:type="spellEnd"/>
            <w:r w:rsidRPr="00CE7D4E">
              <w:rPr>
                <w:rFonts w:ascii="Consolas" w:hAnsi="Consolas"/>
              </w:rPr>
              <w:t>) {</w:t>
            </w:r>
          </w:p>
          <w:p w14:paraId="7A8FD7B6"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baseEntityGuid</w:t>
            </w:r>
            <w:proofErr w:type="spellEnd"/>
          </w:p>
          <w:p w14:paraId="7B535C4C"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childrenCount</w:t>
            </w:r>
            <w:proofErr w:type="spellEnd"/>
          </w:p>
          <w:p w14:paraId="4808C120"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guidEntityMap</w:t>
            </w:r>
            <w:proofErr w:type="spellEnd"/>
          </w:p>
          <w:p w14:paraId="12E5C9A9"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includeParent</w:t>
            </w:r>
            <w:proofErr w:type="spellEnd"/>
          </w:p>
          <w:p w14:paraId="1476147D"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lineageDepth</w:t>
            </w:r>
            <w:proofErr w:type="spellEnd"/>
          </w:p>
          <w:p w14:paraId="10FCCCD0"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lineageDirection</w:t>
            </w:r>
            <w:proofErr w:type="spellEnd"/>
          </w:p>
          <w:p w14:paraId="4D4A1364"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lineageWidth</w:t>
            </w:r>
            <w:proofErr w:type="spellEnd"/>
          </w:p>
          <w:p w14:paraId="2DD6B646"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parentRelations</w:t>
            </w:r>
            <w:proofErr w:type="spellEnd"/>
          </w:p>
          <w:p w14:paraId="211B7831" w14:textId="77777777" w:rsidR="007C7188" w:rsidRPr="00CE7D4E" w:rsidRDefault="007C7188" w:rsidP="007D3F7D">
            <w:pPr>
              <w:spacing w:after="0"/>
              <w:jc w:val="left"/>
              <w:rPr>
                <w:rFonts w:ascii="Consolas" w:hAnsi="Consolas"/>
              </w:rPr>
            </w:pPr>
            <w:r w:rsidRPr="00CE7D4E">
              <w:rPr>
                <w:rFonts w:ascii="Consolas" w:hAnsi="Consolas"/>
              </w:rPr>
              <w:t xml:space="preserve">              relations {</w:t>
            </w:r>
          </w:p>
          <w:p w14:paraId="35DEC4B2"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fromEntityId</w:t>
            </w:r>
            <w:proofErr w:type="spellEnd"/>
          </w:p>
          <w:p w14:paraId="3E2CB2C9"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relationshipId</w:t>
            </w:r>
            <w:proofErr w:type="spellEnd"/>
          </w:p>
          <w:p w14:paraId="53D3A5DB"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toEntityId</w:t>
            </w:r>
            <w:proofErr w:type="spellEnd"/>
          </w:p>
          <w:p w14:paraId="798E9E6B" w14:textId="77777777" w:rsidR="007C7188" w:rsidRPr="00CE7D4E" w:rsidRDefault="007C7188" w:rsidP="007D3F7D">
            <w:pPr>
              <w:spacing w:after="0"/>
              <w:jc w:val="left"/>
              <w:rPr>
                <w:rFonts w:ascii="Consolas" w:hAnsi="Consolas"/>
              </w:rPr>
            </w:pPr>
            <w:r w:rsidRPr="00CE7D4E">
              <w:rPr>
                <w:rFonts w:ascii="Consolas" w:hAnsi="Consolas"/>
              </w:rPr>
              <w:t xml:space="preserve">              }</w:t>
            </w:r>
          </w:p>
          <w:p w14:paraId="6F60633B" w14:textId="77777777" w:rsidR="007C7188" w:rsidRPr="00CE7D4E" w:rsidRDefault="007C7188" w:rsidP="007D3F7D">
            <w:pPr>
              <w:spacing w:after="0"/>
              <w:jc w:val="left"/>
              <w:rPr>
                <w:rFonts w:ascii="Consolas" w:hAnsi="Consolas"/>
              </w:rPr>
            </w:pPr>
            <w:r w:rsidRPr="00CE7D4E">
              <w:rPr>
                <w:rFonts w:ascii="Consolas" w:hAnsi="Consolas"/>
              </w:rPr>
              <w:t xml:space="preserve">              </w:t>
            </w:r>
            <w:proofErr w:type="spellStart"/>
            <w:r w:rsidRPr="00CE7D4E">
              <w:rPr>
                <w:rFonts w:ascii="Consolas" w:hAnsi="Consolas"/>
              </w:rPr>
              <w:t>widthCounts</w:t>
            </w:r>
            <w:proofErr w:type="spellEnd"/>
            <w:r w:rsidRPr="00CE7D4E">
              <w:rPr>
                <w:rFonts w:ascii="Consolas" w:hAnsi="Consolas"/>
              </w:rPr>
              <w:t xml:space="preserve"> {</w:t>
            </w:r>
          </w:p>
          <w:p w14:paraId="5FCBD215" w14:textId="77777777" w:rsidR="007C7188" w:rsidRPr="00CE7D4E" w:rsidRDefault="007C7188" w:rsidP="007D3F7D">
            <w:pPr>
              <w:spacing w:after="0"/>
              <w:jc w:val="left"/>
              <w:rPr>
                <w:rFonts w:ascii="Consolas" w:hAnsi="Consolas"/>
              </w:rPr>
            </w:pPr>
            <w:r w:rsidRPr="00CE7D4E">
              <w:rPr>
                <w:rFonts w:ascii="Consolas" w:hAnsi="Consolas"/>
              </w:rPr>
              <w:t xml:space="preserve">                INPUT</w:t>
            </w:r>
          </w:p>
          <w:p w14:paraId="29474F04" w14:textId="77777777" w:rsidR="007C7188" w:rsidRPr="00CE7D4E" w:rsidRDefault="007C7188" w:rsidP="007D3F7D">
            <w:pPr>
              <w:spacing w:after="0"/>
              <w:jc w:val="left"/>
              <w:rPr>
                <w:rFonts w:ascii="Consolas" w:hAnsi="Consolas"/>
              </w:rPr>
            </w:pPr>
            <w:r w:rsidRPr="00CE7D4E">
              <w:rPr>
                <w:rFonts w:ascii="Consolas" w:hAnsi="Consolas"/>
              </w:rPr>
              <w:t xml:space="preserve">                OUTPUT</w:t>
            </w:r>
          </w:p>
          <w:p w14:paraId="2FAF08B2" w14:textId="77777777" w:rsidR="007C7188" w:rsidRPr="00CE7D4E" w:rsidRDefault="007C7188" w:rsidP="007D3F7D">
            <w:pPr>
              <w:spacing w:after="0"/>
              <w:jc w:val="left"/>
              <w:rPr>
                <w:rFonts w:ascii="Consolas" w:hAnsi="Consolas"/>
              </w:rPr>
            </w:pPr>
            <w:r w:rsidRPr="00CE7D4E">
              <w:rPr>
                <w:rFonts w:ascii="Consolas" w:hAnsi="Consolas"/>
              </w:rPr>
              <w:t xml:space="preserve">              }</w:t>
            </w:r>
          </w:p>
          <w:p w14:paraId="68ED7000" w14:textId="77777777" w:rsidR="007C7188" w:rsidRPr="00CE7D4E" w:rsidRDefault="007C7188" w:rsidP="007D3F7D">
            <w:pPr>
              <w:spacing w:after="0"/>
              <w:jc w:val="left"/>
              <w:rPr>
                <w:rFonts w:ascii="Consolas" w:hAnsi="Consolas"/>
              </w:rPr>
            </w:pPr>
            <w:r w:rsidRPr="00CE7D4E">
              <w:rPr>
                <w:rFonts w:ascii="Consolas" w:hAnsi="Consolas"/>
              </w:rPr>
              <w:t xml:space="preserve">            }</w:t>
            </w:r>
          </w:p>
          <w:p w14:paraId="77EE99F2" w14:textId="77777777" w:rsidR="007C7188" w:rsidRPr="00CE7D4E" w:rsidRDefault="007C7188" w:rsidP="007D3F7D">
            <w:pPr>
              <w:spacing w:after="0"/>
              <w:jc w:val="left"/>
              <w:rPr>
                <w:rFonts w:ascii="Consolas" w:hAnsi="Consolas"/>
              </w:rPr>
            </w:pPr>
            <w:r w:rsidRPr="00CE7D4E">
              <w:rPr>
                <w:rFonts w:ascii="Consolas" w:hAnsi="Consolas"/>
              </w:rPr>
              <w:t xml:space="preserve">          }</w:t>
            </w:r>
          </w:p>
        </w:tc>
        <w:tc>
          <w:tcPr>
            <w:tcW w:w="13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4D2FA" w14:textId="77777777" w:rsidR="007C7188" w:rsidRPr="00CE7D4E" w:rsidRDefault="007C7188" w:rsidP="007D3F7D">
            <w:pPr>
              <w:spacing w:after="0"/>
              <w:jc w:val="left"/>
              <w:rPr>
                <w:rFonts w:ascii="Consolas" w:hAnsi="Consolas"/>
              </w:rPr>
            </w:pPr>
            <w:r w:rsidRPr="00CE7D4E">
              <w:rPr>
                <w:rFonts w:ascii="Consolas" w:hAnsi="Consolas"/>
              </w:rPr>
              <w:t>variables: {</w:t>
            </w:r>
          </w:p>
          <w:p w14:paraId="436E7040" w14:textId="1141E13E" w:rsidR="007C7188" w:rsidRPr="00CE7D4E" w:rsidRDefault="007C7188" w:rsidP="007D3F7D">
            <w:pPr>
              <w:spacing w:after="0"/>
              <w:jc w:val="left"/>
              <w:rPr>
                <w:rFonts w:ascii="Consolas" w:hAnsi="Consolas"/>
              </w:rPr>
            </w:pPr>
            <w:r w:rsidRPr="00CE7D4E">
              <w:rPr>
                <w:rFonts w:ascii="Consolas" w:hAnsi="Consolas"/>
              </w:rPr>
              <w:t>"guid":</w:t>
            </w:r>
            <w:r w:rsidR="00A7204F" w:rsidRPr="00CE7D4E">
              <w:rPr>
                <w:rFonts w:ascii="Consolas" w:hAnsi="Consolas"/>
              </w:rPr>
              <w:t>"</w:t>
            </w:r>
            <w:r w:rsidRPr="00CE7D4E">
              <w:rPr>
                <w:rFonts w:ascii="Consolas" w:hAnsi="Consolas"/>
              </w:rPr>
              <w:t>000c528f-f8b6-4fbe-91c6-06f6f6f60000</w:t>
            </w:r>
            <w:r w:rsidR="00A7204F" w:rsidRPr="00CE7D4E">
              <w:rPr>
                <w:rFonts w:ascii="Consolas" w:hAnsi="Consolas"/>
              </w:rPr>
              <w:t>"</w:t>
            </w:r>
          </w:p>
          <w:p w14:paraId="7ED52043" w14:textId="77777777" w:rsidR="007C7188" w:rsidRPr="00CE7D4E" w:rsidRDefault="007C7188" w:rsidP="007D3F7D">
            <w:pPr>
              <w:spacing w:after="0"/>
              <w:jc w:val="left"/>
              <w:rPr>
                <w:rFonts w:ascii="Consolas" w:hAnsi="Consolas"/>
              </w:rPr>
            </w:pPr>
            <w:r w:rsidRPr="00CE7D4E">
              <w:rPr>
                <w:rFonts w:ascii="Consolas" w:hAnsi="Consolas"/>
              </w:rPr>
              <w:t xml:space="preserve"> },</w:t>
            </w:r>
          </w:p>
        </w:tc>
      </w:tr>
      <w:bookmarkEnd w:id="186"/>
    </w:tbl>
    <w:p w14:paraId="6F2E153E" w14:textId="77777777" w:rsidR="009A6047" w:rsidRDefault="009A6047" w:rsidP="00AD66AD">
      <w:pPr>
        <w:pStyle w:val="Heading3"/>
        <w:sectPr w:rsidR="009A6047" w:rsidSect="009A6047">
          <w:pgSz w:w="15840" w:h="15840" w:orient="landscape" w:code="1"/>
          <w:pgMar w:top="1440" w:right="1440" w:bottom="1440" w:left="1440" w:header="720" w:footer="720" w:gutter="0"/>
          <w:cols w:space="709"/>
        </w:sectPr>
      </w:pPr>
    </w:p>
    <w:p w14:paraId="1FCD8520" w14:textId="6A3D8A7D" w:rsidR="00B933FA" w:rsidRPr="00AD66AD" w:rsidRDefault="00B933FA" w:rsidP="00AD66AD">
      <w:pPr>
        <w:pStyle w:val="Heading3"/>
      </w:pPr>
      <w:bookmarkStart w:id="199" w:name="_Toc220931963"/>
      <w:r w:rsidRPr="00AD66AD">
        <w:lastRenderedPageBreak/>
        <w:t xml:space="preserve">POST </w:t>
      </w:r>
      <w:r w:rsidR="00A7204F">
        <w:t>-</w:t>
      </w:r>
      <w:r w:rsidRPr="00AD66AD">
        <w:t xml:space="preserve"> Technical Asset Lineage Tab Nodes Details</w:t>
      </w:r>
      <w:bookmarkEnd w:id="199"/>
    </w:p>
    <w:p w14:paraId="2A78D8A5" w14:textId="6EF68FE9" w:rsidR="00B933FA" w:rsidRPr="009A6047" w:rsidRDefault="00B933FA" w:rsidP="009A6047">
      <w:r w:rsidRPr="009A6047">
        <w:t xml:space="preserve">This microservice is a POST call to the Query </w:t>
      </w:r>
      <w:r w:rsidR="0037549D" w:rsidRPr="009A6047">
        <w:t>Engine</w:t>
      </w:r>
      <w:r w:rsidRPr="009A6047">
        <w:t xml:space="preserve"> server hosted at the </w:t>
      </w:r>
      <w:r w:rsidR="0037549D" w:rsidRPr="009A6047">
        <w:t>backend</w:t>
      </w:r>
      <w:bookmarkStart w:id="200" w:name="OLE_LINK99"/>
      <w:r w:rsidRPr="009A6047">
        <w:t xml:space="preserve"> to get details of technical asset lineage nodes</w:t>
      </w:r>
      <w:r w:rsidR="0004479B" w:rsidRPr="009A6047">
        <w:t xml:space="preserve"> as data sources and destinations</w:t>
      </w:r>
      <w:bookmarkEnd w:id="200"/>
      <w:r w:rsidRPr="009A6047">
        <w:t>.</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FD2149" w14:paraId="2167C08F"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460C8A" w14:textId="77777777" w:rsidR="00FD2149" w:rsidRDefault="00FD2149" w:rsidP="007D3F7D">
            <w:pPr>
              <w:spacing w:after="0"/>
              <w:jc w:val="left"/>
            </w:pPr>
            <w:bookmarkStart w:id="201" w:name="OLE_LINK116"/>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BF235" w14:textId="6EC27304" w:rsidR="00FD2149" w:rsidRDefault="00FD2149" w:rsidP="007D3F7D">
            <w:pPr>
              <w:spacing w:after="0"/>
              <w:jc w:val="left"/>
            </w:pPr>
            <w:r>
              <w:t>HTTPS</w:t>
            </w:r>
          </w:p>
        </w:tc>
      </w:tr>
      <w:tr w:rsidR="00FD2149" w14:paraId="5E127417"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52F79B" w14:textId="6F793A43" w:rsidR="00FD2149" w:rsidRDefault="00FD2149"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F1BDFE" w14:textId="77777777" w:rsidR="00FD2149" w:rsidRDefault="00FD2149" w:rsidP="007D3F7D">
            <w:pPr>
              <w:spacing w:after="0"/>
              <w:jc w:val="left"/>
            </w:pPr>
            <w:hyperlink r:id="rId72" w:history="1">
              <w:r>
                <w:rPr>
                  <w:rStyle w:val="Hyperlink"/>
                </w:rPr>
                <w:t>https://ix-dev-apimgmt.azure-api.net/query-engine-api?subscription-key=**************</w:t>
              </w:r>
            </w:hyperlink>
            <w:r>
              <w:t xml:space="preserve"> </w:t>
            </w:r>
          </w:p>
        </w:tc>
      </w:tr>
      <w:tr w:rsidR="00FD2149" w14:paraId="76F60F38"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FC86C0" w14:textId="77777777" w:rsidR="00FD2149" w:rsidRDefault="00FD2149"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CA38E8" w14:textId="62E6564F" w:rsidR="00FD2149" w:rsidRDefault="00FD2149" w:rsidP="007D3F7D">
            <w:pPr>
              <w:spacing w:after="0"/>
              <w:jc w:val="left"/>
            </w:pPr>
            <w:r>
              <w:t>POST</w:t>
            </w:r>
          </w:p>
        </w:tc>
      </w:tr>
      <w:tr w:rsidR="00FD2149" w14:paraId="71B01600"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B2C99C" w14:textId="77777777" w:rsidR="00FD2149" w:rsidRDefault="00FD2149"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ED3FA9" w14:textId="77777777" w:rsidR="00FD2149" w:rsidRDefault="00FD2149" w:rsidP="007D3F7D">
            <w:pPr>
              <w:spacing w:after="0"/>
              <w:jc w:val="left"/>
            </w:pPr>
            <w:r>
              <w:t>application / json</w:t>
            </w:r>
          </w:p>
        </w:tc>
      </w:tr>
      <w:tr w:rsidR="00FD2149" w14:paraId="4AB76C41"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48F584" w14:textId="77777777" w:rsidR="00FD2149" w:rsidRDefault="00FD2149"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FF71A5" w14:textId="77777777" w:rsidR="00FD2149" w:rsidRDefault="00FD2149" w:rsidP="007D3F7D">
            <w:pPr>
              <w:spacing w:after="0"/>
              <w:jc w:val="left"/>
            </w:pPr>
            <w:r>
              <w:t>Query Parameter: Subscription-key of the application (example, query engine)</w:t>
            </w:r>
          </w:p>
        </w:tc>
      </w:tr>
    </w:tbl>
    <w:bookmarkEnd w:id="201"/>
    <w:p w14:paraId="5AFDA27A" w14:textId="77777777" w:rsidR="00F80A72" w:rsidRPr="00F80A72" w:rsidRDefault="00F80A72" w:rsidP="00A96D19">
      <w:pPr>
        <w:pStyle w:val="Heading4"/>
      </w:pPr>
      <w:r w:rsidRPr="00F80A72">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802"/>
        <w:gridCol w:w="7346"/>
        <w:gridCol w:w="1296"/>
        <w:gridCol w:w="1516"/>
      </w:tblGrid>
      <w:tr w:rsidR="00B933FA" w:rsidRPr="00981208" w14:paraId="0E7CD114" w14:textId="77777777" w:rsidTr="00027886">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AD1E24" w14:textId="77777777" w:rsidR="00B933FA" w:rsidRPr="00981208" w:rsidRDefault="00B933FA" w:rsidP="007D3F7D">
            <w:pPr>
              <w:spacing w:after="0"/>
              <w:jc w:val="left"/>
            </w:pPr>
            <w:r w:rsidRPr="00981208">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6A2CA3" w14:textId="77777777" w:rsidR="00B933FA" w:rsidRPr="00981208" w:rsidRDefault="00B933FA" w:rsidP="007D3F7D">
            <w:pPr>
              <w:spacing w:after="0"/>
              <w:jc w:val="left"/>
            </w:pPr>
            <w:r w:rsidRPr="00981208">
              <w:t>Description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3F2FB8" w14:textId="77777777" w:rsidR="00B933FA" w:rsidRPr="00981208" w:rsidRDefault="00B933FA" w:rsidP="007D3F7D">
            <w:pPr>
              <w:spacing w:after="0"/>
              <w:jc w:val="left"/>
            </w:pPr>
            <w:r w:rsidRPr="00981208">
              <w:t>M/O*</w:t>
            </w:r>
          </w:p>
        </w:tc>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16A31F" w14:textId="77777777" w:rsidR="00B933FA" w:rsidRPr="00981208" w:rsidRDefault="00B933FA" w:rsidP="007D3F7D">
            <w:pPr>
              <w:spacing w:after="0"/>
              <w:jc w:val="left"/>
            </w:pPr>
            <w:r w:rsidRPr="00981208">
              <w:t>Type</w:t>
            </w:r>
          </w:p>
        </w:tc>
      </w:tr>
      <w:tr w:rsidR="00B933FA" w:rsidRPr="00981208" w14:paraId="0C05B979" w14:textId="77777777" w:rsidTr="00027886">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6DA68F" w14:textId="77777777" w:rsidR="00B933FA" w:rsidRPr="00981208" w:rsidRDefault="00B933FA" w:rsidP="007D3F7D">
            <w:pPr>
              <w:spacing w:after="0"/>
              <w:jc w:val="left"/>
            </w:pPr>
            <w:r w:rsidRPr="00981208">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BA1ED" w14:textId="77777777" w:rsidR="00B933FA" w:rsidRPr="00981208" w:rsidRDefault="00B933FA" w:rsidP="007D3F7D">
            <w:pPr>
              <w:spacing w:after="0"/>
              <w:jc w:val="left"/>
            </w:pPr>
            <w:r w:rsidRPr="00981208">
              <w:t>Token acquired from Azure B2C based on the user credentials for further API calls.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9FE31A" w14:textId="77777777" w:rsidR="00B933FA" w:rsidRPr="00981208" w:rsidRDefault="00B933FA" w:rsidP="007D3F7D">
            <w:pPr>
              <w:spacing w:after="0"/>
              <w:jc w:val="left"/>
            </w:pPr>
            <w:r w:rsidRPr="00981208">
              <w:t>M</w:t>
            </w:r>
          </w:p>
        </w:tc>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D84CC4" w14:textId="77777777" w:rsidR="00B933FA" w:rsidRPr="00981208" w:rsidRDefault="00B933FA" w:rsidP="007D3F7D">
            <w:pPr>
              <w:spacing w:after="0"/>
              <w:jc w:val="left"/>
            </w:pPr>
            <w:r w:rsidRPr="00981208">
              <w:t>String</w:t>
            </w:r>
          </w:p>
        </w:tc>
      </w:tr>
      <w:tr w:rsidR="00B933FA" w:rsidRPr="00981208" w14:paraId="4CB016B1" w14:textId="77777777" w:rsidTr="00027886">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A90842" w14:textId="77777777" w:rsidR="00B933FA" w:rsidRPr="00981208" w:rsidRDefault="00B933FA" w:rsidP="007D3F7D">
            <w:pPr>
              <w:spacing w:after="0"/>
              <w:jc w:val="left"/>
            </w:pPr>
            <w:r w:rsidRPr="00981208">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AEB9BF" w14:textId="43739E4F" w:rsidR="00B933FA" w:rsidRPr="00981208" w:rsidRDefault="00B933FA" w:rsidP="007D3F7D">
            <w:pPr>
              <w:spacing w:after="0"/>
              <w:jc w:val="left"/>
            </w:pPr>
            <w:r w:rsidRPr="00981208">
              <w:t xml:space="preserve">Length of content. </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18B232" w14:textId="77777777" w:rsidR="00B933FA" w:rsidRPr="00981208" w:rsidRDefault="00B933FA" w:rsidP="007D3F7D">
            <w:pPr>
              <w:spacing w:after="0"/>
              <w:jc w:val="left"/>
            </w:pPr>
            <w:r w:rsidRPr="00981208">
              <w:t>M</w:t>
            </w:r>
          </w:p>
        </w:tc>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911E3" w14:textId="77777777" w:rsidR="00B933FA" w:rsidRPr="00981208" w:rsidRDefault="00B933FA" w:rsidP="007D3F7D">
            <w:pPr>
              <w:spacing w:after="0"/>
              <w:jc w:val="left"/>
            </w:pPr>
            <w:r w:rsidRPr="00981208">
              <w:t>String</w:t>
            </w:r>
          </w:p>
        </w:tc>
      </w:tr>
    </w:tbl>
    <w:p w14:paraId="04B84724" w14:textId="77777777" w:rsidR="00B933FA" w:rsidRPr="00981208" w:rsidRDefault="00B933FA" w:rsidP="00B933FA">
      <w:pPr>
        <w:spacing w:after="0"/>
      </w:pPr>
      <w:r w:rsidRPr="00981208">
        <w:t xml:space="preserve"> *Mandatory / Optional</w:t>
      </w:r>
    </w:p>
    <w:p w14:paraId="01BE2C7E" w14:textId="737D5DBB" w:rsidR="00EC2C0D" w:rsidRDefault="00027886" w:rsidP="00027886">
      <w:pPr>
        <w:pStyle w:val="Heading4"/>
        <w:rPr>
          <w:lang w:eastAsia="en-IN"/>
        </w:rPr>
      </w:pPr>
      <w:r>
        <w:rPr>
          <w:lang w:eastAsia="en-IN"/>
        </w:rP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EC2C0D" w14:paraId="5538CA87" w14:textId="77777777" w:rsidTr="009D7B11">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6BE960" w14:textId="77777777" w:rsidR="00EC2C0D" w:rsidRDefault="00EC2C0D" w:rsidP="007D3F7D">
            <w:pPr>
              <w:spacing w:after="0"/>
              <w:jc w:val="left"/>
            </w:pPr>
            <w:bookmarkStart w:id="202" w:name="OLE_LINK117"/>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E4C911" w14:textId="77777777" w:rsidR="00EC2C0D" w:rsidRDefault="00EC2C0D"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0245B3" w14:textId="77777777" w:rsidR="00EC2C0D" w:rsidRDefault="00EC2C0D" w:rsidP="007D3F7D">
            <w:pPr>
              <w:spacing w:after="0"/>
              <w:jc w:val="left"/>
            </w:pPr>
            <w:r>
              <w:t>Type</w:t>
            </w:r>
          </w:p>
        </w:tc>
      </w:tr>
      <w:tr w:rsidR="00EC2C0D" w14:paraId="62FF901D" w14:textId="77777777" w:rsidTr="009D7B11">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E8976" w14:textId="77777777" w:rsidR="00EC2C0D" w:rsidRDefault="00EC2C0D"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C6DB3" w14:textId="77777777" w:rsidR="00EC2C0D" w:rsidRDefault="00EC2C0D"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9535A" w14:textId="77777777" w:rsidR="00EC2C0D" w:rsidRDefault="00EC2C0D" w:rsidP="007D3F7D">
            <w:pPr>
              <w:spacing w:after="0"/>
              <w:jc w:val="left"/>
            </w:pPr>
            <w:r>
              <w:t>String</w:t>
            </w:r>
          </w:p>
        </w:tc>
      </w:tr>
      <w:tr w:rsidR="00EC2C0D" w14:paraId="77DC9984" w14:textId="77777777" w:rsidTr="009D7B11">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48A25F" w14:textId="77777777" w:rsidR="00EC2C0D" w:rsidRDefault="00EC2C0D"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9D753" w14:textId="77777777" w:rsidR="00EC2C0D" w:rsidRDefault="00EC2C0D"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6698F" w14:textId="77777777" w:rsidR="00EC2C0D" w:rsidRDefault="00EC2C0D" w:rsidP="007D3F7D">
            <w:pPr>
              <w:spacing w:after="0"/>
              <w:jc w:val="left"/>
            </w:pPr>
            <w:r>
              <w:t>String</w:t>
            </w:r>
          </w:p>
        </w:tc>
      </w:tr>
      <w:tr w:rsidR="00EC2C0D" w14:paraId="7CAB0EF0" w14:textId="77777777" w:rsidTr="009D7B11">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FA65D8" w14:textId="77777777" w:rsidR="00EC2C0D" w:rsidRDefault="00EC2C0D"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20A46" w14:textId="77777777" w:rsidR="00EC2C0D" w:rsidRDefault="00EC2C0D"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11478" w14:textId="77777777" w:rsidR="00EC2C0D" w:rsidRDefault="00EC2C0D" w:rsidP="007D3F7D">
            <w:pPr>
              <w:spacing w:after="0"/>
              <w:jc w:val="left"/>
            </w:pPr>
            <w:r>
              <w:t>Datetime</w:t>
            </w:r>
          </w:p>
        </w:tc>
      </w:tr>
      <w:tr w:rsidR="00EC2C0D" w14:paraId="4936C771" w14:textId="77777777" w:rsidTr="009D7B11">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691B1A" w14:textId="77777777" w:rsidR="00EC2C0D" w:rsidRDefault="00EC2C0D"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18F7B" w14:textId="77777777" w:rsidR="00EC2C0D" w:rsidRDefault="00EC2C0D"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A561F" w14:textId="77777777" w:rsidR="00EC2C0D" w:rsidRDefault="00EC2C0D" w:rsidP="007D3F7D">
            <w:pPr>
              <w:spacing w:after="0"/>
              <w:jc w:val="left"/>
            </w:pPr>
            <w:r>
              <w:t>Bytes</w:t>
            </w:r>
          </w:p>
        </w:tc>
      </w:tr>
    </w:tbl>
    <w:bookmarkEnd w:id="202"/>
    <w:p w14:paraId="44EF237B" w14:textId="0DE7BC0A" w:rsidR="00EC2C0D" w:rsidRPr="00981208" w:rsidRDefault="009D7B11" w:rsidP="009D7B11">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10415"/>
      </w:tblGrid>
      <w:tr w:rsidR="000E698E" w14:paraId="7E1E8B5E" w14:textId="77777777" w:rsidTr="009D7B11">
        <w:trPr>
          <w:trHeight w:val="178"/>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8A1F8A" w14:textId="77777777" w:rsidR="000E698E" w:rsidRPr="009D7B11" w:rsidRDefault="000E698E" w:rsidP="007D3F7D">
            <w:pPr>
              <w:spacing w:after="0"/>
              <w:jc w:val="left"/>
              <w:rPr>
                <w:color w:val="000000" w:themeColor="text1"/>
              </w:rPr>
            </w:pPr>
            <w:r w:rsidRPr="009D7B11">
              <w:rPr>
                <w:color w:val="000000" w:themeColor="text1"/>
              </w:rPr>
              <w:t>HTTP Code</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E8C6C6" w14:textId="77777777" w:rsidR="000E698E" w:rsidRPr="009D7B11" w:rsidRDefault="000E698E" w:rsidP="007D3F7D">
            <w:pPr>
              <w:spacing w:after="0"/>
              <w:jc w:val="left"/>
              <w:rPr>
                <w:color w:val="000000" w:themeColor="text1"/>
              </w:rPr>
            </w:pPr>
            <w:r w:rsidRPr="009D7B11">
              <w:rPr>
                <w:color w:val="000000" w:themeColor="text1"/>
              </w:rPr>
              <w:t>Result Description</w:t>
            </w:r>
          </w:p>
        </w:tc>
      </w:tr>
      <w:tr w:rsidR="000E698E" w14:paraId="2A0CCA0C" w14:textId="77777777" w:rsidTr="008145B0">
        <w:trPr>
          <w:trHeight w:val="277"/>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D595A6" w14:textId="77777777" w:rsidR="000E698E" w:rsidRDefault="000E698E" w:rsidP="007D3F7D">
            <w:pPr>
              <w:spacing w:after="0"/>
              <w:jc w:val="left"/>
            </w:pPr>
            <w:r>
              <w:t>200</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AEEED" w14:textId="71A3C093" w:rsidR="000E698E" w:rsidRDefault="000E698E"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76ABFE7C" w14:textId="6891E37E" w:rsidR="009D7B11" w:rsidRDefault="009D7B11" w:rsidP="009D7B11">
      <w:pPr>
        <w:pStyle w:val="Heading4"/>
        <w:sectPr w:rsidR="009D7B11" w:rsidSect="009A6047">
          <w:pgSz w:w="15840" w:h="15840" w:orient="landscape" w:code="1"/>
          <w:pgMar w:top="1440" w:right="1440" w:bottom="1440" w:left="1440" w:header="720" w:footer="720" w:gutter="0"/>
          <w:cols w:space="709"/>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2211"/>
        <w:gridCol w:w="8204"/>
      </w:tblGrid>
      <w:tr w:rsidR="000E698E" w14:paraId="1843A64C"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778485" w14:textId="77777777" w:rsidR="000E698E" w:rsidRDefault="000E698E" w:rsidP="007D3F7D">
            <w:pPr>
              <w:spacing w:after="0"/>
              <w:jc w:val="left"/>
            </w:pPr>
            <w:r>
              <w:t>HTTP Code</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23D8EE" w14:textId="77777777" w:rsidR="000E698E" w:rsidRDefault="000E698E" w:rsidP="007D3F7D">
            <w:pPr>
              <w:spacing w:after="0"/>
              <w:jc w:val="left"/>
            </w:pPr>
            <w:r>
              <w:t>Error Code</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45EA8A" w14:textId="77777777" w:rsidR="000E698E" w:rsidRDefault="000E698E" w:rsidP="007D3F7D">
            <w:pPr>
              <w:spacing w:after="0"/>
              <w:jc w:val="left"/>
            </w:pPr>
            <w:r>
              <w:t>Error Description</w:t>
            </w:r>
          </w:p>
        </w:tc>
      </w:tr>
      <w:tr w:rsidR="000E698E" w14:paraId="791C0355"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F763E" w14:textId="77777777" w:rsidR="000E698E" w:rsidRDefault="000E698E" w:rsidP="007D3F7D">
            <w:pPr>
              <w:spacing w:after="0"/>
              <w:jc w:val="left"/>
            </w:pPr>
            <w:r>
              <w:t>500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8110C" w14:textId="77777777" w:rsidR="000E698E" w:rsidRDefault="000E698E" w:rsidP="007D3F7D">
            <w:pPr>
              <w:spacing w:after="0"/>
              <w:jc w:val="left"/>
            </w:pPr>
            <w:r>
              <w:t>500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2E22F" w14:textId="04DDDDA7" w:rsidR="000E698E" w:rsidRDefault="000E698E"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0E698E" w14:paraId="6B648751"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B8C10D" w14:textId="77777777" w:rsidR="000E698E" w:rsidRDefault="000E698E"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D2DC39" w14:textId="77777777" w:rsidR="000E698E" w:rsidRDefault="000E698E" w:rsidP="007D3F7D">
            <w:pPr>
              <w:spacing w:after="0"/>
              <w:jc w:val="left"/>
            </w:pPr>
            <w:r>
              <w:t>401</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576201" w14:textId="77777777" w:rsidR="000E698E" w:rsidRDefault="000E698E" w:rsidP="007D3F7D">
            <w:pPr>
              <w:spacing w:after="0" w:line="252" w:lineRule="auto"/>
              <w:jc w:val="left"/>
            </w:pPr>
            <w:r>
              <w:t>Unauthorized User</w:t>
            </w:r>
          </w:p>
          <w:p w14:paraId="7B579E65" w14:textId="1BA562D8" w:rsidR="000E698E" w:rsidRDefault="005034C1" w:rsidP="007D3F7D">
            <w:pPr>
              <w:spacing w:after="0" w:line="252" w:lineRule="auto"/>
              <w:jc w:val="left"/>
            </w:pPr>
            <w:r>
              <w:t>Header Token</w:t>
            </w:r>
            <w:r w:rsidR="000E698E">
              <w:t xml:space="preserve"> could be missing</w:t>
            </w:r>
          </w:p>
        </w:tc>
      </w:tr>
      <w:tr w:rsidR="000E698E" w14:paraId="4E1DE454"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22EF78" w14:textId="0E4094D3" w:rsidR="000E698E" w:rsidRDefault="000E698E"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9945A" w14:textId="77777777" w:rsidR="000E698E" w:rsidRDefault="000E698E" w:rsidP="007D3F7D">
            <w:pPr>
              <w:spacing w:after="0"/>
              <w:jc w:val="left"/>
            </w:pPr>
            <w:r>
              <w:t>400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D1EA7" w14:textId="77777777" w:rsidR="000E698E" w:rsidRDefault="000E698E" w:rsidP="007D3F7D">
            <w:pPr>
              <w:spacing w:after="0" w:line="252" w:lineRule="auto"/>
              <w:jc w:val="left"/>
            </w:pPr>
            <w:r>
              <w:t>Bad request</w:t>
            </w:r>
          </w:p>
        </w:tc>
      </w:tr>
    </w:tbl>
    <w:p w14:paraId="63DB1AF8" w14:textId="77777777" w:rsidR="009D7B11" w:rsidRDefault="009D7B11" w:rsidP="00B933FA">
      <w:pPr>
        <w:spacing w:after="0"/>
        <w:ind w:right="-5670"/>
        <w:rPr>
          <w:b/>
          <w:bCs/>
          <w:szCs w:val="24"/>
        </w:rPr>
        <w:sectPr w:rsidR="009D7B11" w:rsidSect="009D7B11">
          <w:type w:val="continuous"/>
          <w:pgSz w:w="15840" w:h="15840" w:orient="landscape" w:code="1"/>
          <w:pgMar w:top="1440" w:right="1440" w:bottom="1440" w:left="1440" w:header="720" w:footer="720" w:gutter="0"/>
          <w:cols w:space="709"/>
        </w:sectPr>
      </w:pPr>
    </w:p>
    <w:p w14:paraId="260EBDCE" w14:textId="77777777" w:rsidR="00552382" w:rsidRPr="00552382" w:rsidRDefault="00552382" w:rsidP="00552382">
      <w:pPr>
        <w:spacing w:after="0"/>
        <w:ind w:right="-5670"/>
        <w:rPr>
          <w:b/>
          <w:bCs/>
          <w:i/>
          <w:iCs/>
          <w:szCs w:val="24"/>
        </w:rPr>
      </w:pPr>
      <w:r w:rsidRPr="00552382">
        <w:rPr>
          <w:b/>
          <w:bCs/>
          <w:i/>
          <w:iCs/>
          <w:szCs w:val="24"/>
        </w:rPr>
        <w:lastRenderedPageBreak/>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07"/>
        <w:gridCol w:w="5327"/>
        <w:gridCol w:w="4826"/>
      </w:tblGrid>
      <w:tr w:rsidR="00552382" w:rsidRPr="00552382" w14:paraId="023E04AF" w14:textId="77777777">
        <w:trPr>
          <w:trHeight w:val="124"/>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945EFB" w14:textId="77777777" w:rsidR="00552382" w:rsidRPr="00552382" w:rsidRDefault="00552382" w:rsidP="00552382">
            <w:pPr>
              <w:jc w:val="left"/>
            </w:pPr>
            <w:r w:rsidRPr="00552382">
              <w:t>Operation name</w:t>
            </w:r>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0C802D" w14:textId="77777777" w:rsidR="00552382" w:rsidRPr="00552382" w:rsidRDefault="00552382" w:rsidP="00552382">
            <w:pPr>
              <w:jc w:val="left"/>
            </w:pPr>
            <w:r w:rsidRPr="00552382">
              <w:t>Query</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9E12A5" w14:textId="77777777" w:rsidR="00552382" w:rsidRPr="00552382" w:rsidRDefault="00552382" w:rsidP="00552382">
            <w:pPr>
              <w:jc w:val="left"/>
            </w:pPr>
            <w:r w:rsidRPr="00552382">
              <w:t>Variable</w:t>
            </w:r>
          </w:p>
        </w:tc>
      </w:tr>
      <w:tr w:rsidR="00552382" w:rsidRPr="00552382" w14:paraId="1CBD4035" w14:textId="77777777">
        <w:trPr>
          <w:trHeight w:val="1340"/>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65EA8" w14:textId="77777777" w:rsidR="00552382" w:rsidRPr="00552382" w:rsidRDefault="00552382" w:rsidP="00552382">
            <w:pPr>
              <w:jc w:val="left"/>
              <w:rPr>
                <w:rFonts w:ascii="Consolas" w:hAnsi="Consolas"/>
              </w:rPr>
            </w:pPr>
            <w:proofErr w:type="spellStart"/>
            <w:r w:rsidRPr="00552382">
              <w:rPr>
                <w:rFonts w:ascii="Consolas" w:hAnsi="Consolas"/>
              </w:rPr>
              <w:t>purviewBulkEntities</w:t>
            </w:r>
            <w:proofErr w:type="spellEnd"/>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AA0589" w14:textId="77777777" w:rsidR="00552382" w:rsidRPr="00552382" w:rsidRDefault="00552382" w:rsidP="00552382">
            <w:pPr>
              <w:jc w:val="left"/>
              <w:rPr>
                <w:rFonts w:ascii="Consolas" w:hAnsi="Consolas"/>
              </w:rPr>
            </w:pPr>
            <w:r w:rsidRPr="00552382">
              <w:rPr>
                <w:rFonts w:ascii="Consolas" w:hAnsi="Consolas"/>
              </w:rPr>
              <w:t xml:space="preserve">query </w:t>
            </w:r>
            <w:proofErr w:type="spellStart"/>
            <w:r w:rsidRPr="00552382">
              <w:rPr>
                <w:rFonts w:ascii="Consolas" w:hAnsi="Consolas"/>
              </w:rPr>
              <w:t>purviewBulkEntities</w:t>
            </w:r>
            <w:proofErr w:type="spellEnd"/>
            <w:r w:rsidRPr="00552382">
              <w:rPr>
                <w:rFonts w:ascii="Consolas" w:hAnsi="Consolas"/>
              </w:rPr>
              <w:t>($</w:t>
            </w:r>
            <w:proofErr w:type="spellStart"/>
            <w:r w:rsidRPr="00552382">
              <w:rPr>
                <w:rFonts w:ascii="Consolas" w:hAnsi="Consolas"/>
              </w:rPr>
              <w:t>guid</w:t>
            </w:r>
            <w:proofErr w:type="spellEnd"/>
            <w:r w:rsidRPr="00552382">
              <w:rPr>
                <w:rFonts w:ascii="Consolas" w:hAnsi="Consolas"/>
              </w:rPr>
              <w:t>: String!) {</w:t>
            </w:r>
          </w:p>
          <w:p w14:paraId="03A33396" w14:textId="77777777" w:rsidR="00552382" w:rsidRPr="00552382" w:rsidRDefault="00552382" w:rsidP="00552382">
            <w:pPr>
              <w:jc w:val="left"/>
              <w:rPr>
                <w:rFonts w:ascii="Consolas" w:hAnsi="Consolas"/>
              </w:rPr>
            </w:pPr>
            <w:r w:rsidRPr="00552382">
              <w:rPr>
                <w:rFonts w:ascii="Consolas" w:hAnsi="Consolas"/>
              </w:rPr>
              <w:t xml:space="preserve">            </w:t>
            </w:r>
            <w:proofErr w:type="spellStart"/>
            <w:r w:rsidRPr="00552382">
              <w:rPr>
                <w:rFonts w:ascii="Consolas" w:hAnsi="Consolas"/>
              </w:rPr>
              <w:t>purviewBulkEntities</w:t>
            </w:r>
            <w:proofErr w:type="spellEnd"/>
            <w:r w:rsidRPr="00552382">
              <w:rPr>
                <w:rFonts w:ascii="Consolas" w:hAnsi="Consolas"/>
              </w:rPr>
              <w:t>(</w:t>
            </w:r>
            <w:proofErr w:type="spellStart"/>
            <w:r w:rsidRPr="00552382">
              <w:rPr>
                <w:rFonts w:ascii="Consolas" w:hAnsi="Consolas"/>
              </w:rPr>
              <w:t>guid</w:t>
            </w:r>
            <w:proofErr w:type="spellEnd"/>
            <w:r w:rsidRPr="00552382">
              <w:rPr>
                <w:rFonts w:ascii="Consolas" w:hAnsi="Consolas"/>
              </w:rPr>
              <w:t>: $</w:t>
            </w:r>
            <w:proofErr w:type="spellStart"/>
            <w:r w:rsidRPr="00552382">
              <w:rPr>
                <w:rFonts w:ascii="Consolas" w:hAnsi="Consolas"/>
              </w:rPr>
              <w:t>guid</w:t>
            </w:r>
            <w:proofErr w:type="spellEnd"/>
            <w:r w:rsidRPr="00552382">
              <w:rPr>
                <w:rFonts w:ascii="Consolas" w:hAnsi="Consolas"/>
              </w:rPr>
              <w:t>) {</w:t>
            </w:r>
          </w:p>
          <w:p w14:paraId="26FEBAAA" w14:textId="77777777" w:rsidR="00552382" w:rsidRPr="00552382" w:rsidRDefault="00552382" w:rsidP="00552382">
            <w:pPr>
              <w:jc w:val="left"/>
              <w:rPr>
                <w:rFonts w:ascii="Consolas" w:hAnsi="Consolas"/>
              </w:rPr>
            </w:pPr>
            <w:r w:rsidRPr="00552382">
              <w:rPr>
                <w:rFonts w:ascii="Consolas" w:hAnsi="Consolas"/>
              </w:rPr>
              <w:t xml:space="preserve">                entity</w:t>
            </w:r>
          </w:p>
          <w:p w14:paraId="154BD5F1" w14:textId="77777777" w:rsidR="00552382" w:rsidRPr="00552382" w:rsidRDefault="00552382" w:rsidP="00552382">
            <w:pPr>
              <w:jc w:val="left"/>
              <w:rPr>
                <w:rFonts w:ascii="Consolas" w:hAnsi="Consolas"/>
              </w:rPr>
            </w:pPr>
            <w:r w:rsidRPr="00552382">
              <w:rPr>
                <w:rFonts w:ascii="Consolas" w:hAnsi="Consolas"/>
              </w:rPr>
              <w:t xml:space="preserve">            }</w:t>
            </w:r>
          </w:p>
          <w:p w14:paraId="195B2B49" w14:textId="77777777" w:rsidR="00552382" w:rsidRPr="00552382" w:rsidRDefault="00552382" w:rsidP="00552382">
            <w:pPr>
              <w:jc w:val="left"/>
              <w:rPr>
                <w:rFonts w:ascii="Consolas" w:hAnsi="Consolas"/>
              </w:rPr>
            </w:pPr>
            <w:r w:rsidRPr="00552382">
              <w:rPr>
                <w:rFonts w:ascii="Consolas" w:hAnsi="Consolas"/>
              </w:rPr>
              <w:t xml:space="preserve">          }</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9853DA" w14:textId="77777777" w:rsidR="00552382" w:rsidRPr="00552382" w:rsidRDefault="00552382" w:rsidP="00552382">
            <w:pPr>
              <w:jc w:val="left"/>
              <w:rPr>
                <w:rFonts w:ascii="Consolas" w:hAnsi="Consolas"/>
              </w:rPr>
            </w:pPr>
            <w:r w:rsidRPr="00552382">
              <w:rPr>
                <w:rFonts w:ascii="Consolas" w:hAnsi="Consolas"/>
              </w:rPr>
              <w:t>variables: {</w:t>
            </w:r>
          </w:p>
          <w:p w14:paraId="43D5C536" w14:textId="77777777" w:rsidR="00552382" w:rsidRPr="00552382" w:rsidRDefault="00552382" w:rsidP="00552382">
            <w:pPr>
              <w:jc w:val="left"/>
              <w:rPr>
                <w:rFonts w:ascii="Consolas" w:hAnsi="Consolas"/>
              </w:rPr>
            </w:pPr>
            <w:r w:rsidRPr="00552382">
              <w:rPr>
                <w:rFonts w:ascii="Consolas" w:hAnsi="Consolas"/>
              </w:rPr>
              <w:t>"guid":"000c528f-f8b6-4fbe-91c6-06f6f6f60000"</w:t>
            </w:r>
          </w:p>
          <w:p w14:paraId="7AFB7B7C" w14:textId="77777777" w:rsidR="00552382" w:rsidRPr="00552382" w:rsidRDefault="00552382" w:rsidP="00552382">
            <w:pPr>
              <w:jc w:val="left"/>
              <w:rPr>
                <w:rFonts w:ascii="Consolas" w:hAnsi="Consolas"/>
              </w:rPr>
            </w:pPr>
            <w:r w:rsidRPr="00552382">
              <w:rPr>
                <w:rFonts w:ascii="Consolas" w:hAnsi="Consolas"/>
              </w:rPr>
              <w:t xml:space="preserve"> },</w:t>
            </w:r>
          </w:p>
        </w:tc>
      </w:tr>
    </w:tbl>
    <w:p w14:paraId="26C93601" w14:textId="77777777" w:rsidR="00B933FA" w:rsidRPr="00981208" w:rsidRDefault="00B933FA" w:rsidP="00552382">
      <w:pPr>
        <w:spacing w:before="360" w:after="0"/>
        <w:ind w:right="-5670"/>
        <w:rPr>
          <w:b/>
          <w:bCs/>
          <w:szCs w:val="24"/>
        </w:rPr>
      </w:pPr>
      <w:r w:rsidRPr="00981208">
        <w:rPr>
          <w:b/>
          <w:bCs/>
          <w:szCs w:val="24"/>
        </w:rPr>
        <w:t>Sample JSON Response</w:t>
      </w:r>
    </w:p>
    <w:p w14:paraId="1029899A" w14:textId="77777777" w:rsidR="00B933FA" w:rsidRPr="00981208" w:rsidRDefault="00B933FA" w:rsidP="009D7B11">
      <w:pPr>
        <w:pStyle w:val="codesample"/>
        <w:rPr>
          <w:lang w:eastAsia="en-IN"/>
        </w:rPr>
      </w:pPr>
      <w:r w:rsidRPr="00981208">
        <w:rPr>
          <w:lang w:eastAsia="en-IN"/>
        </w:rPr>
        <w:t>{</w:t>
      </w:r>
    </w:p>
    <w:p w14:paraId="24908621" w14:textId="77777777" w:rsidR="00B933FA" w:rsidRPr="00981208" w:rsidRDefault="00B933FA" w:rsidP="009D7B11">
      <w:pPr>
        <w:pStyle w:val="codesample"/>
        <w:rPr>
          <w:lang w:eastAsia="en-IN"/>
        </w:rPr>
      </w:pPr>
      <w:r w:rsidRPr="00981208">
        <w:rPr>
          <w:lang w:eastAsia="en-IN"/>
        </w:rPr>
        <w:t xml:space="preserve">    "data": {</w:t>
      </w:r>
    </w:p>
    <w:p w14:paraId="577667C5"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purviewBulkEntities</w:t>
      </w:r>
      <w:proofErr w:type="spellEnd"/>
      <w:r w:rsidRPr="00981208">
        <w:rPr>
          <w:lang w:eastAsia="en-IN"/>
        </w:rPr>
        <w:t>": {</w:t>
      </w:r>
    </w:p>
    <w:p w14:paraId="7477CADA"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referredEntities</w:t>
      </w:r>
      <w:proofErr w:type="spellEnd"/>
      <w:r w:rsidRPr="00981208">
        <w:rPr>
          <w:lang w:eastAsia="en-IN"/>
        </w:rPr>
        <w:t>": {},</w:t>
      </w:r>
    </w:p>
    <w:p w14:paraId="32AE08AE" w14:textId="77777777" w:rsidR="00B933FA" w:rsidRPr="00981208" w:rsidRDefault="00B933FA" w:rsidP="009D7B11">
      <w:pPr>
        <w:pStyle w:val="codesample"/>
        <w:rPr>
          <w:lang w:eastAsia="en-IN"/>
        </w:rPr>
      </w:pPr>
      <w:r w:rsidRPr="00981208">
        <w:rPr>
          <w:lang w:eastAsia="en-IN"/>
        </w:rPr>
        <w:t xml:space="preserve">            "entity": {</w:t>
      </w:r>
    </w:p>
    <w:p w14:paraId="598FBBDF" w14:textId="77777777" w:rsidR="00B933FA" w:rsidRPr="00981208" w:rsidRDefault="00B933FA" w:rsidP="009D7B11">
      <w:pPr>
        <w:pStyle w:val="codesample"/>
        <w:rPr>
          <w:lang w:eastAsia="en-IN"/>
        </w:rPr>
      </w:pPr>
      <w:r w:rsidRPr="00981208">
        <w:rPr>
          <w:lang w:eastAsia="en-IN"/>
        </w:rPr>
        <w:t xml:space="preserve">                "typeName": "Process",</w:t>
      </w:r>
    </w:p>
    <w:p w14:paraId="7A2750D8" w14:textId="77777777" w:rsidR="00B933FA" w:rsidRPr="00981208" w:rsidRDefault="00B933FA" w:rsidP="009D7B11">
      <w:pPr>
        <w:pStyle w:val="codesample"/>
        <w:rPr>
          <w:lang w:eastAsia="en-IN"/>
        </w:rPr>
      </w:pPr>
      <w:r w:rsidRPr="00981208">
        <w:rPr>
          <w:lang w:eastAsia="en-IN"/>
        </w:rPr>
        <w:t xml:space="preserve">                "attributes": {</w:t>
      </w:r>
    </w:p>
    <w:p w14:paraId="515571D1" w14:textId="77777777" w:rsidR="00B933FA" w:rsidRPr="00981208" w:rsidRDefault="00B933FA" w:rsidP="009D7B11">
      <w:pPr>
        <w:pStyle w:val="codesample"/>
        <w:rPr>
          <w:lang w:eastAsia="en-IN"/>
        </w:rPr>
      </w:pPr>
      <w:r w:rsidRPr="00981208">
        <w:rPr>
          <w:lang w:eastAsia="en-IN"/>
        </w:rPr>
        <w:t xml:space="preserve">                    "owner": null,                    </w:t>
      </w:r>
    </w:p>
    <w:p w14:paraId="55FC48CC"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qualifiedName</w:t>
      </w:r>
      <w:proofErr w:type="spellEnd"/>
      <w:r w:rsidRPr="00981208">
        <w:rPr>
          <w:lang w:eastAsia="en-IN"/>
        </w:rPr>
        <w:t>": "</w:t>
      </w:r>
      <w:proofErr w:type="spellStart"/>
      <w:r w:rsidRPr="00981208">
        <w:rPr>
          <w:lang w:eastAsia="en-IN"/>
        </w:rPr>
        <w:t>mssql</w:t>
      </w:r>
      <w:proofErr w:type="spellEnd"/>
      <w:r w:rsidRPr="00981208">
        <w:rPr>
          <w:lang w:eastAsia="en-IN"/>
        </w:rPr>
        <w:t>://query1106",</w:t>
      </w:r>
    </w:p>
    <w:p w14:paraId="4A81AD33"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displayName</w:t>
      </w:r>
      <w:proofErr w:type="spellEnd"/>
      <w:r w:rsidRPr="00981208">
        <w:rPr>
          <w:lang w:eastAsia="en-IN"/>
        </w:rPr>
        <w:t xml:space="preserve">": null,                   </w:t>
      </w:r>
    </w:p>
    <w:p w14:paraId="6BDE575D" w14:textId="77777777" w:rsidR="00B933FA" w:rsidRPr="00981208" w:rsidRDefault="00B933FA" w:rsidP="009D7B11">
      <w:pPr>
        <w:pStyle w:val="codesample"/>
        <w:rPr>
          <w:lang w:eastAsia="en-IN"/>
        </w:rPr>
      </w:pPr>
      <w:r w:rsidRPr="00981208">
        <w:rPr>
          <w:lang w:eastAsia="en-IN"/>
        </w:rPr>
        <w:t xml:space="preserve">                    "name": "query1106",                   </w:t>
      </w:r>
    </w:p>
    <w:p w14:paraId="4BCA82D2" w14:textId="77777777" w:rsidR="00B933FA" w:rsidRPr="00981208" w:rsidRDefault="00B933FA" w:rsidP="009D7B11">
      <w:pPr>
        <w:pStyle w:val="codesample"/>
        <w:rPr>
          <w:lang w:eastAsia="en-IN"/>
        </w:rPr>
      </w:pPr>
      <w:r w:rsidRPr="00981208">
        <w:rPr>
          <w:lang w:eastAsia="en-IN"/>
        </w:rPr>
        <w:t xml:space="preserve">                    "description": null,                   </w:t>
      </w:r>
    </w:p>
    <w:p w14:paraId="33098BD4" w14:textId="77777777" w:rsidR="00B933FA" w:rsidRPr="00981208" w:rsidRDefault="00B933FA" w:rsidP="009D7B11">
      <w:pPr>
        <w:pStyle w:val="codesample"/>
        <w:rPr>
          <w:lang w:eastAsia="en-IN"/>
        </w:rPr>
      </w:pPr>
      <w:r w:rsidRPr="00981208">
        <w:rPr>
          <w:lang w:eastAsia="en-IN"/>
        </w:rPr>
        <w:t xml:space="preserve">                },               </w:t>
      </w:r>
    </w:p>
    <w:p w14:paraId="1046202E"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guid</w:t>
      </w:r>
      <w:proofErr w:type="spellEnd"/>
      <w:r w:rsidRPr="00981208">
        <w:rPr>
          <w:lang w:eastAsia="en-IN"/>
        </w:rPr>
        <w:t xml:space="preserve">": "4c854b12-8048-483c-acca-3c61ade70533",               </w:t>
      </w:r>
    </w:p>
    <w:p w14:paraId="37A0E09C"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createTime</w:t>
      </w:r>
      <w:proofErr w:type="spellEnd"/>
      <w:r w:rsidRPr="00981208">
        <w:rPr>
          <w:lang w:eastAsia="en-IN"/>
        </w:rPr>
        <w:t>": 1714628185772,</w:t>
      </w:r>
    </w:p>
    <w:p w14:paraId="31D593C5"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updateTime</w:t>
      </w:r>
      <w:proofErr w:type="spellEnd"/>
      <w:r w:rsidRPr="00981208">
        <w:rPr>
          <w:lang w:eastAsia="en-IN"/>
        </w:rPr>
        <w:t>": 1714628185772,</w:t>
      </w:r>
    </w:p>
    <w:p w14:paraId="6992B0E6" w14:textId="77777777" w:rsidR="00B933FA" w:rsidRPr="00981208" w:rsidRDefault="00B933FA" w:rsidP="009D7B11">
      <w:pPr>
        <w:pStyle w:val="codesample"/>
        <w:rPr>
          <w:lang w:eastAsia="en-IN"/>
        </w:rPr>
      </w:pPr>
      <w:r w:rsidRPr="00981208">
        <w:rPr>
          <w:lang w:eastAsia="en-IN"/>
        </w:rPr>
        <w:t xml:space="preserve">                "version": 1,</w:t>
      </w:r>
    </w:p>
    <w:p w14:paraId="3B995A92"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isIndexed</w:t>
      </w:r>
      <w:proofErr w:type="spellEnd"/>
      <w:r w:rsidRPr="00981208">
        <w:rPr>
          <w:lang w:eastAsia="en-IN"/>
        </w:rPr>
        <w:t xml:space="preserve">": true,               </w:t>
      </w:r>
    </w:p>
    <w:p w14:paraId="053465EA" w14:textId="77777777" w:rsidR="00B933FA" w:rsidRPr="00981208" w:rsidRDefault="00B933FA" w:rsidP="009D7B11">
      <w:pPr>
        <w:pStyle w:val="codesample"/>
        <w:rPr>
          <w:lang w:eastAsia="en-IN"/>
        </w:rPr>
      </w:pPr>
      <w:r w:rsidRPr="00981208">
        <w:rPr>
          <w:lang w:eastAsia="en-IN"/>
        </w:rPr>
        <w:t xml:space="preserve">                "labels": [],</w:t>
      </w:r>
    </w:p>
    <w:p w14:paraId="46367170" w14:textId="77777777" w:rsidR="00B933FA" w:rsidRPr="00981208" w:rsidRDefault="00B933FA" w:rsidP="009D7B11">
      <w:pPr>
        <w:pStyle w:val="codesample"/>
        <w:rPr>
          <w:lang w:eastAsia="en-IN"/>
        </w:rPr>
      </w:pPr>
      <w:r w:rsidRPr="00981208">
        <w:rPr>
          <w:lang w:eastAsia="en-IN"/>
        </w:rPr>
        <w:t xml:space="preserve">                "</w:t>
      </w:r>
      <w:proofErr w:type="spellStart"/>
      <w:r w:rsidRPr="00981208">
        <w:rPr>
          <w:lang w:eastAsia="en-IN"/>
        </w:rPr>
        <w:t>displayText</w:t>
      </w:r>
      <w:proofErr w:type="spellEnd"/>
      <w:r w:rsidRPr="00981208">
        <w:rPr>
          <w:lang w:eastAsia="en-IN"/>
        </w:rPr>
        <w:t>": "query1106",</w:t>
      </w:r>
    </w:p>
    <w:p w14:paraId="31AAAEB4" w14:textId="77777777" w:rsidR="00B933FA" w:rsidRPr="00981208" w:rsidRDefault="00B933FA" w:rsidP="009D7B11">
      <w:pPr>
        <w:pStyle w:val="codesample"/>
        <w:rPr>
          <w:lang w:eastAsia="en-IN"/>
        </w:rPr>
      </w:pPr>
      <w:r w:rsidRPr="00981208">
        <w:rPr>
          <w:lang w:eastAsia="en-IN"/>
        </w:rPr>
        <w:t xml:space="preserve">                "proxy": false</w:t>
      </w:r>
    </w:p>
    <w:p w14:paraId="7BFD0122" w14:textId="77777777" w:rsidR="00B933FA" w:rsidRPr="00981208" w:rsidRDefault="00B933FA" w:rsidP="009D7B11">
      <w:pPr>
        <w:pStyle w:val="codesample"/>
        <w:rPr>
          <w:lang w:eastAsia="en-IN"/>
        </w:rPr>
      </w:pPr>
      <w:r w:rsidRPr="00981208">
        <w:rPr>
          <w:lang w:eastAsia="en-IN"/>
        </w:rPr>
        <w:t xml:space="preserve">            },            </w:t>
      </w:r>
    </w:p>
    <w:p w14:paraId="34217C13" w14:textId="77777777" w:rsidR="00B933FA" w:rsidRPr="00981208" w:rsidRDefault="00B933FA" w:rsidP="009D7B11">
      <w:pPr>
        <w:pStyle w:val="codesample"/>
        <w:rPr>
          <w:lang w:eastAsia="en-IN"/>
        </w:rPr>
      </w:pPr>
      <w:r w:rsidRPr="00981208">
        <w:rPr>
          <w:lang w:eastAsia="en-IN"/>
        </w:rPr>
        <w:t xml:space="preserve">        }</w:t>
      </w:r>
    </w:p>
    <w:p w14:paraId="03A1AF29" w14:textId="77777777" w:rsidR="00B933FA" w:rsidRPr="00981208" w:rsidRDefault="00B933FA" w:rsidP="009D7B11">
      <w:pPr>
        <w:pStyle w:val="codesample"/>
        <w:rPr>
          <w:lang w:eastAsia="en-IN"/>
        </w:rPr>
      </w:pPr>
      <w:r w:rsidRPr="00981208">
        <w:rPr>
          <w:lang w:eastAsia="en-IN"/>
        </w:rPr>
        <w:t xml:space="preserve">    }</w:t>
      </w:r>
    </w:p>
    <w:p w14:paraId="6CC96B98" w14:textId="77777777" w:rsidR="00B933FA" w:rsidRPr="00981208" w:rsidRDefault="00B933FA" w:rsidP="009D7B11">
      <w:pPr>
        <w:pStyle w:val="codesample"/>
        <w:rPr>
          <w:lang w:eastAsia="en-IN"/>
        </w:rPr>
      </w:pPr>
      <w:r w:rsidRPr="00981208">
        <w:rPr>
          <w:lang w:eastAsia="en-IN"/>
        </w:rPr>
        <w:t>}</w:t>
      </w:r>
    </w:p>
    <w:p w14:paraId="1D3A6A16" w14:textId="77777777" w:rsidR="009D7B11" w:rsidRDefault="009D7B11" w:rsidP="00A26AFA">
      <w:pPr>
        <w:pStyle w:val="Heading3"/>
        <w:sectPr w:rsidR="009D7B11" w:rsidSect="009D7B11">
          <w:pgSz w:w="15840" w:h="15840" w:orient="landscape" w:code="1"/>
          <w:pgMar w:top="1440" w:right="1440" w:bottom="1440" w:left="1440" w:header="720" w:footer="720" w:gutter="0"/>
          <w:cols w:space="709"/>
        </w:sectPr>
      </w:pPr>
      <w:bookmarkStart w:id="203" w:name="OLE_LINK118"/>
    </w:p>
    <w:p w14:paraId="50F6D9DD" w14:textId="774DC7FC" w:rsidR="00E519D7" w:rsidRPr="00A26AFA" w:rsidRDefault="00E519D7" w:rsidP="00A26AFA">
      <w:pPr>
        <w:pStyle w:val="Heading3"/>
      </w:pPr>
      <w:bookmarkStart w:id="204" w:name="_Toc220931964"/>
      <w:r w:rsidRPr="00A26AFA">
        <w:lastRenderedPageBreak/>
        <w:t xml:space="preserve">POST </w:t>
      </w:r>
      <w:r w:rsidR="00A7204F">
        <w:t>-</w:t>
      </w:r>
      <w:r w:rsidRPr="00A26AFA">
        <w:t xml:space="preserve"> Technical Asset Related Tab Details</w:t>
      </w:r>
      <w:bookmarkEnd w:id="204"/>
    </w:p>
    <w:bookmarkEnd w:id="203"/>
    <w:p w14:paraId="2910CE06" w14:textId="03CC0F69" w:rsidR="00E519D7" w:rsidRPr="00654A5D" w:rsidRDefault="00FD2149" w:rsidP="00654A5D">
      <w:r w:rsidRPr="00654A5D">
        <w:t xml:space="preserve">This </w:t>
      </w:r>
      <w:r w:rsidR="00E519D7" w:rsidRPr="00654A5D">
        <w:t xml:space="preserve">microservice is a POST call to the Query </w:t>
      </w:r>
      <w:r w:rsidR="0037549D" w:rsidRPr="00654A5D">
        <w:t>Engine</w:t>
      </w:r>
      <w:r w:rsidR="00E519D7" w:rsidRPr="00654A5D">
        <w:t xml:space="preserve"> server hosted at the </w:t>
      </w:r>
      <w:r w:rsidR="0037549D" w:rsidRPr="00654A5D">
        <w:t>backend</w:t>
      </w:r>
      <w:r w:rsidR="00E519D7" w:rsidRPr="00654A5D">
        <w:t xml:space="preserve"> to get details of technical asset</w:t>
      </w:r>
      <w:r w:rsidR="00E15385" w:rsidRPr="00654A5D">
        <w:t>-</w:t>
      </w:r>
      <w:r w:rsidR="00E519D7" w:rsidRPr="00654A5D">
        <w:t>related or linked assets and their connections within the source.</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FD2149" w14:paraId="0011C79A"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7AC98C" w14:textId="77777777" w:rsidR="00FD2149" w:rsidRDefault="00FD2149"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2F6C5" w14:textId="76FADC65" w:rsidR="00FD2149" w:rsidRDefault="00FD2149" w:rsidP="007D3F7D">
            <w:pPr>
              <w:spacing w:after="0"/>
              <w:jc w:val="left"/>
            </w:pPr>
            <w:r>
              <w:t>HTTPS</w:t>
            </w:r>
          </w:p>
        </w:tc>
      </w:tr>
      <w:tr w:rsidR="00FD2149" w14:paraId="5E0841BC"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522FEF1" w14:textId="2A8C8BC7" w:rsidR="00FD2149" w:rsidRDefault="00FD2149"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B2C88" w14:textId="77777777" w:rsidR="00FD2149" w:rsidRDefault="00FD2149" w:rsidP="007D3F7D">
            <w:pPr>
              <w:spacing w:after="0"/>
              <w:jc w:val="left"/>
            </w:pPr>
            <w:hyperlink r:id="rId73" w:history="1">
              <w:r>
                <w:rPr>
                  <w:rStyle w:val="Hyperlink"/>
                </w:rPr>
                <w:t>https://ix-dev-apimgmt.azure-api.net/query-engine-api?subscription-key=**************</w:t>
              </w:r>
            </w:hyperlink>
            <w:r>
              <w:t xml:space="preserve"> </w:t>
            </w:r>
          </w:p>
        </w:tc>
      </w:tr>
      <w:tr w:rsidR="00FD2149" w14:paraId="6228644B"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CEAB73" w14:textId="77777777" w:rsidR="00FD2149" w:rsidRDefault="00FD2149"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945907" w14:textId="10E5FCB0" w:rsidR="00FD2149" w:rsidRDefault="00FD2149" w:rsidP="007D3F7D">
            <w:pPr>
              <w:spacing w:after="0"/>
              <w:jc w:val="left"/>
            </w:pPr>
            <w:r>
              <w:t>POST</w:t>
            </w:r>
          </w:p>
        </w:tc>
      </w:tr>
      <w:tr w:rsidR="00FD2149" w14:paraId="302A6D1E"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9C69BD" w14:textId="77777777" w:rsidR="00FD2149" w:rsidRDefault="00FD2149"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13EFF" w14:textId="77777777" w:rsidR="00FD2149" w:rsidRDefault="00FD2149" w:rsidP="007D3F7D">
            <w:pPr>
              <w:spacing w:after="0"/>
              <w:jc w:val="left"/>
            </w:pPr>
            <w:r>
              <w:t>application / json</w:t>
            </w:r>
          </w:p>
        </w:tc>
      </w:tr>
      <w:tr w:rsidR="00FD2149" w14:paraId="2E928C0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A8DF61" w14:textId="77777777" w:rsidR="00FD2149" w:rsidRDefault="00FD2149"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8E7104" w14:textId="77777777" w:rsidR="00FD2149" w:rsidRDefault="00FD2149" w:rsidP="007D3F7D">
            <w:pPr>
              <w:spacing w:after="0"/>
              <w:jc w:val="left"/>
            </w:pPr>
            <w:r>
              <w:t>Query Parameter: Subscription-key of the application (example, query engine)</w:t>
            </w:r>
          </w:p>
        </w:tc>
      </w:tr>
      <w:tr w:rsidR="00A26AFA" w14:paraId="15F7A7A6"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35A9CC88" w14:textId="7C78D0DC" w:rsidR="00A26AFA" w:rsidRDefault="00A26AFA"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185166" w14:textId="4E4B2910" w:rsidR="00A26AFA" w:rsidRDefault="00A26AFA" w:rsidP="007D3F7D">
            <w:pPr>
              <w:spacing w:after="0"/>
              <w:jc w:val="left"/>
            </w:pPr>
            <w:hyperlink r:id="rId74" w:history="1">
              <w:r w:rsidRPr="00A26AFA">
                <w:rPr>
                  <w:rStyle w:val="Hyperlink"/>
                </w:rPr>
                <w:t>Link</w:t>
              </w:r>
            </w:hyperlink>
          </w:p>
        </w:tc>
      </w:tr>
    </w:tbl>
    <w:p w14:paraId="50DBC21D" w14:textId="77777777" w:rsidR="00C71FEF" w:rsidRPr="00C71FEF" w:rsidRDefault="00C71FEF" w:rsidP="00A96D19">
      <w:pPr>
        <w:pStyle w:val="Heading4"/>
      </w:pPr>
      <w:r w:rsidRPr="00C71FEF">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6695"/>
        <w:gridCol w:w="1511"/>
        <w:gridCol w:w="1737"/>
      </w:tblGrid>
      <w:tr w:rsidR="00E519D7" w:rsidRPr="00981208" w14:paraId="1F6DABD9" w14:textId="77777777" w:rsidTr="008145B0">
        <w:trPr>
          <w:trHeight w:val="407"/>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A345DF" w14:textId="77777777" w:rsidR="00E519D7" w:rsidRPr="00981208" w:rsidRDefault="00E519D7" w:rsidP="007D3F7D">
            <w:pPr>
              <w:spacing w:after="0"/>
              <w:jc w:val="left"/>
            </w:pPr>
            <w:r w:rsidRPr="00981208">
              <w:t>Parameter</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BC4538" w14:textId="77777777" w:rsidR="00E519D7" w:rsidRPr="00981208" w:rsidRDefault="00E519D7" w:rsidP="007D3F7D">
            <w:pPr>
              <w:spacing w:after="0"/>
              <w:jc w:val="left"/>
            </w:pPr>
            <w:r w:rsidRPr="00981208">
              <w:t>Description</w:t>
            </w:r>
          </w:p>
        </w:tc>
        <w:tc>
          <w:tcPr>
            <w:tcW w:w="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B83A94" w14:textId="77777777" w:rsidR="00E519D7" w:rsidRPr="00981208" w:rsidRDefault="00E519D7" w:rsidP="007D3F7D">
            <w:pPr>
              <w:spacing w:after="0"/>
              <w:jc w:val="left"/>
            </w:pPr>
            <w:r w:rsidRPr="00981208">
              <w:t>M/O*</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AC134F" w14:textId="77777777" w:rsidR="00E519D7" w:rsidRPr="00981208" w:rsidRDefault="00E519D7" w:rsidP="007D3F7D">
            <w:pPr>
              <w:spacing w:after="0"/>
              <w:jc w:val="left"/>
            </w:pPr>
            <w:r w:rsidRPr="00981208">
              <w:t>Type</w:t>
            </w:r>
          </w:p>
        </w:tc>
      </w:tr>
      <w:tr w:rsidR="00E519D7" w:rsidRPr="00981208" w14:paraId="2C691A26" w14:textId="77777777" w:rsidTr="008145B0">
        <w:trPr>
          <w:trHeight w:val="283"/>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6657E8" w14:textId="77777777" w:rsidR="00E519D7" w:rsidRPr="00981208" w:rsidRDefault="00E519D7" w:rsidP="007D3F7D">
            <w:pPr>
              <w:spacing w:after="0"/>
              <w:jc w:val="left"/>
            </w:pPr>
            <w:r w:rsidRPr="00981208">
              <w:t>Authorization</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474256" w14:textId="77777777" w:rsidR="00E519D7" w:rsidRPr="00981208" w:rsidRDefault="00E519D7" w:rsidP="007D3F7D">
            <w:pPr>
              <w:spacing w:after="0"/>
              <w:jc w:val="left"/>
            </w:pPr>
            <w:r w:rsidRPr="00981208">
              <w:t>Token acquired from Azure B2C based on the user credentials for further API calls.</w:t>
            </w:r>
          </w:p>
        </w:tc>
        <w:tc>
          <w:tcPr>
            <w:tcW w:w="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C8BC07" w14:textId="77777777" w:rsidR="00E519D7" w:rsidRPr="00981208" w:rsidRDefault="00E519D7" w:rsidP="007D3F7D">
            <w:pPr>
              <w:spacing w:after="0"/>
              <w:jc w:val="left"/>
            </w:pPr>
            <w:r w:rsidRPr="00981208">
              <w:t>M</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229C5" w14:textId="77777777" w:rsidR="00E519D7" w:rsidRPr="00981208" w:rsidRDefault="00E519D7" w:rsidP="007D3F7D">
            <w:pPr>
              <w:spacing w:after="0"/>
              <w:jc w:val="left"/>
            </w:pPr>
            <w:r w:rsidRPr="00981208">
              <w:t>String</w:t>
            </w:r>
          </w:p>
        </w:tc>
      </w:tr>
      <w:tr w:rsidR="00E519D7" w:rsidRPr="00981208" w14:paraId="2E714221" w14:textId="77777777" w:rsidTr="008145B0">
        <w:trPr>
          <w:trHeight w:val="59"/>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1CE464" w14:textId="77777777" w:rsidR="00E519D7" w:rsidRPr="00981208" w:rsidRDefault="00E519D7" w:rsidP="007D3F7D">
            <w:pPr>
              <w:spacing w:after="0"/>
              <w:jc w:val="left"/>
            </w:pPr>
            <w:r w:rsidRPr="00981208">
              <w:t>Content-Type</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2C033" w14:textId="458D0335" w:rsidR="00E519D7" w:rsidRPr="00981208" w:rsidRDefault="00E519D7" w:rsidP="007D3F7D">
            <w:pPr>
              <w:spacing w:after="0"/>
              <w:jc w:val="left"/>
            </w:pPr>
            <w:r w:rsidRPr="00981208">
              <w:t xml:space="preserve">Length of content. </w:t>
            </w:r>
          </w:p>
        </w:tc>
        <w:tc>
          <w:tcPr>
            <w:tcW w:w="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41F45" w14:textId="77777777" w:rsidR="00E519D7" w:rsidRPr="00981208" w:rsidRDefault="00E519D7" w:rsidP="007D3F7D">
            <w:pPr>
              <w:spacing w:after="0"/>
              <w:jc w:val="left"/>
            </w:pPr>
            <w:r w:rsidRPr="00981208">
              <w:t>M</w:t>
            </w:r>
          </w:p>
        </w:tc>
        <w:tc>
          <w:tcPr>
            <w:tcW w:w="6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0837E" w14:textId="77777777" w:rsidR="00E519D7" w:rsidRPr="00981208" w:rsidRDefault="00E519D7" w:rsidP="007D3F7D">
            <w:pPr>
              <w:spacing w:after="0"/>
              <w:jc w:val="left"/>
            </w:pPr>
            <w:r w:rsidRPr="00981208">
              <w:t>String</w:t>
            </w:r>
          </w:p>
        </w:tc>
      </w:tr>
    </w:tbl>
    <w:p w14:paraId="09BF879A" w14:textId="77777777" w:rsidR="00E519D7" w:rsidRPr="00981208" w:rsidRDefault="00E519D7" w:rsidP="00E519D7">
      <w:pPr>
        <w:spacing w:after="0"/>
      </w:pPr>
      <w:r w:rsidRPr="00981208">
        <w:t xml:space="preserve"> *Mandatory / Optional</w:t>
      </w:r>
    </w:p>
    <w:p w14:paraId="699BD904" w14:textId="6D1173D7" w:rsidR="00A26AFA" w:rsidRDefault="00FE5293" w:rsidP="00FE5293">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10415"/>
      </w:tblGrid>
      <w:tr w:rsidR="00FD2149" w14:paraId="0A84DD36" w14:textId="77777777" w:rsidTr="00FE5293">
        <w:trPr>
          <w:trHeight w:val="178"/>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B05F2B" w14:textId="77777777" w:rsidR="00FD2149" w:rsidRPr="00FE5293" w:rsidRDefault="00FD2149" w:rsidP="007D3F7D">
            <w:pPr>
              <w:spacing w:after="0"/>
              <w:jc w:val="left"/>
              <w:rPr>
                <w:color w:val="000000" w:themeColor="text1"/>
              </w:rPr>
            </w:pPr>
            <w:r w:rsidRPr="00FE5293">
              <w:rPr>
                <w:color w:val="000000" w:themeColor="text1"/>
              </w:rPr>
              <w:t>HTTP Code</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3FB80F" w14:textId="77777777" w:rsidR="00FD2149" w:rsidRPr="00FE5293" w:rsidRDefault="00FD2149" w:rsidP="007D3F7D">
            <w:pPr>
              <w:spacing w:after="0"/>
              <w:jc w:val="left"/>
              <w:rPr>
                <w:color w:val="000000" w:themeColor="text1"/>
              </w:rPr>
            </w:pPr>
            <w:r w:rsidRPr="00FE5293">
              <w:rPr>
                <w:color w:val="000000" w:themeColor="text1"/>
              </w:rPr>
              <w:t>Result Description</w:t>
            </w:r>
          </w:p>
        </w:tc>
      </w:tr>
      <w:tr w:rsidR="00FD2149" w14:paraId="4B61CBB4" w14:textId="77777777" w:rsidTr="008145B0">
        <w:trPr>
          <w:trHeight w:val="277"/>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71837" w14:textId="77777777" w:rsidR="00FD2149" w:rsidRDefault="00FD2149" w:rsidP="007D3F7D">
            <w:pPr>
              <w:spacing w:after="0"/>
              <w:jc w:val="left"/>
            </w:pPr>
            <w:r>
              <w:t>200</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D8C747" w14:textId="135C8D01" w:rsidR="00FD2149" w:rsidRDefault="00FD2149"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56069562" w14:textId="69886F88" w:rsidR="00FE5293" w:rsidRDefault="00FE5293" w:rsidP="00FE5293">
      <w:pPr>
        <w:pStyle w:val="Heading4"/>
        <w:sectPr w:rsidR="00FE5293" w:rsidSect="009D7B11">
          <w:pgSz w:w="15840" w:h="15840" w:orient="landscape" w:code="1"/>
          <w:pgMar w:top="1440" w:right="1440" w:bottom="1440" w:left="1440" w:header="720" w:footer="720" w:gutter="0"/>
          <w:cols w:space="709"/>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2211"/>
        <w:gridCol w:w="8204"/>
      </w:tblGrid>
      <w:tr w:rsidR="00FD2149" w14:paraId="445102D5"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938F15" w14:textId="77777777" w:rsidR="00FD2149" w:rsidRDefault="00FD2149" w:rsidP="007D3F7D">
            <w:pPr>
              <w:spacing w:after="0"/>
              <w:jc w:val="left"/>
            </w:pPr>
            <w:r>
              <w:t>HTTP Code</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E4DE17" w14:textId="77777777" w:rsidR="00FD2149" w:rsidRDefault="00FD2149" w:rsidP="007D3F7D">
            <w:pPr>
              <w:spacing w:after="0"/>
              <w:jc w:val="left"/>
            </w:pPr>
            <w:r>
              <w:t>Error Code</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28DA72" w14:textId="77777777" w:rsidR="00FD2149" w:rsidRDefault="00FD2149" w:rsidP="007D3F7D">
            <w:pPr>
              <w:spacing w:after="0"/>
              <w:jc w:val="left"/>
            </w:pPr>
            <w:r>
              <w:t>Error Description</w:t>
            </w:r>
          </w:p>
        </w:tc>
      </w:tr>
      <w:tr w:rsidR="00FD2149" w14:paraId="687EEBD2"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0CA" w14:textId="77777777" w:rsidR="00FD2149" w:rsidRDefault="00FD2149" w:rsidP="007D3F7D">
            <w:pPr>
              <w:spacing w:after="0"/>
              <w:jc w:val="left"/>
            </w:pPr>
            <w:r>
              <w:t>500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7B64E" w14:textId="77777777" w:rsidR="00FD2149" w:rsidRDefault="00FD2149" w:rsidP="007D3F7D">
            <w:pPr>
              <w:spacing w:after="0"/>
              <w:jc w:val="left"/>
            </w:pPr>
            <w:r>
              <w:t>500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9779F" w14:textId="12476E7A" w:rsidR="00FD2149" w:rsidRDefault="00FD2149"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FD2149" w14:paraId="2983A08E"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9C80E" w14:textId="77777777" w:rsidR="00FD2149" w:rsidRDefault="00FD2149"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CA917" w14:textId="77777777" w:rsidR="00FD2149" w:rsidRDefault="00FD2149" w:rsidP="007D3F7D">
            <w:pPr>
              <w:spacing w:after="0"/>
              <w:jc w:val="left"/>
            </w:pPr>
            <w:r>
              <w:t>401</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CA574A" w14:textId="313AAA0E" w:rsidR="00FD2149" w:rsidRDefault="00FD2149" w:rsidP="00FE5293">
            <w:pPr>
              <w:spacing w:after="0" w:line="252" w:lineRule="auto"/>
              <w:jc w:val="left"/>
            </w:pPr>
            <w:r>
              <w:t>Unauthorized User</w:t>
            </w:r>
            <w:r w:rsidR="00FE5293">
              <w:t xml:space="preserve"> or </w:t>
            </w:r>
            <w:r w:rsidR="005034C1">
              <w:t>Header Token</w:t>
            </w:r>
            <w:r>
              <w:t xml:space="preserve"> could be missing</w:t>
            </w:r>
          </w:p>
        </w:tc>
      </w:tr>
      <w:tr w:rsidR="00FD2149" w14:paraId="1979E488"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B29305" w14:textId="5B070255" w:rsidR="00FD2149" w:rsidRDefault="00FD2149"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EDE90" w14:textId="77777777" w:rsidR="00FD2149" w:rsidRDefault="00FD2149" w:rsidP="007D3F7D">
            <w:pPr>
              <w:spacing w:after="0"/>
              <w:jc w:val="left"/>
            </w:pPr>
            <w:r>
              <w:t>400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6D198B" w14:textId="77777777" w:rsidR="00FD2149" w:rsidRDefault="00FD2149" w:rsidP="007D3F7D">
            <w:pPr>
              <w:spacing w:after="0" w:line="252" w:lineRule="auto"/>
              <w:jc w:val="left"/>
            </w:pPr>
            <w:r>
              <w:t>Bad request</w:t>
            </w:r>
          </w:p>
        </w:tc>
      </w:tr>
    </w:tbl>
    <w:p w14:paraId="462B8188" w14:textId="4FDA005C" w:rsidR="000F3E77" w:rsidRDefault="00FE5293" w:rsidP="00FE5293">
      <w:pPr>
        <w:pStyle w:val="Heading4"/>
      </w:pPr>
      <w:r>
        <w:t>Output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3017"/>
        <w:gridCol w:w="7991"/>
        <w:gridCol w:w="1952"/>
      </w:tblGrid>
      <w:tr w:rsidR="00FD2149" w14:paraId="3F4375C8" w14:textId="77777777" w:rsidTr="00FE5293">
        <w:trPr>
          <w:trHeight w:val="196"/>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5BD49D" w14:textId="77777777" w:rsidR="00FD2149" w:rsidRDefault="00FD2149" w:rsidP="007D3F7D">
            <w:pPr>
              <w:spacing w:after="0"/>
              <w:jc w:val="left"/>
            </w:pPr>
            <w:r>
              <w:t>Parameter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F84A20" w14:textId="77777777" w:rsidR="00FD2149" w:rsidRDefault="00FD2149" w:rsidP="007D3F7D">
            <w:pPr>
              <w:spacing w:after="0"/>
              <w:jc w:val="left"/>
            </w:pPr>
            <w:r>
              <w:t>Description</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408537" w14:textId="77777777" w:rsidR="00FD2149" w:rsidRDefault="00FD2149" w:rsidP="007D3F7D">
            <w:pPr>
              <w:spacing w:after="0"/>
              <w:jc w:val="left"/>
            </w:pPr>
            <w:r>
              <w:t>Type</w:t>
            </w:r>
          </w:p>
        </w:tc>
      </w:tr>
      <w:tr w:rsidR="00FD2149" w14:paraId="137AEAFC" w14:textId="77777777" w:rsidTr="00FE529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A5B97" w14:textId="77777777" w:rsidR="00FD2149" w:rsidRDefault="00FD2149" w:rsidP="007D3F7D">
            <w:pPr>
              <w:spacing w:after="0"/>
              <w:jc w:val="left"/>
            </w:pPr>
            <w:r>
              <w:t>Server</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6872D8" w14:textId="77777777" w:rsidR="00FD2149" w:rsidRDefault="00FD2149" w:rsidP="007D3F7D">
            <w:pPr>
              <w:spacing w:after="0"/>
              <w:jc w:val="left"/>
            </w:pPr>
            <w:r>
              <w:t>Contains information about how the server handles requests [e.g., Werkzeug/2.1.2 Python/3.9.7]</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A8AC8" w14:textId="77777777" w:rsidR="00FD2149" w:rsidRDefault="00FD2149" w:rsidP="007D3F7D">
            <w:pPr>
              <w:spacing w:after="0"/>
              <w:jc w:val="left"/>
            </w:pPr>
            <w:r>
              <w:t>String</w:t>
            </w:r>
          </w:p>
        </w:tc>
      </w:tr>
      <w:tr w:rsidR="00FD2149" w14:paraId="6DAFEB42" w14:textId="77777777" w:rsidTr="00FE529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56E3B" w14:textId="77777777" w:rsidR="00FD2149" w:rsidRDefault="00FD2149" w:rsidP="007D3F7D">
            <w:pPr>
              <w:spacing w:after="0"/>
              <w:jc w:val="left"/>
            </w:pPr>
            <w:r>
              <w:t>Content-Type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B2BF7A" w14:textId="77777777" w:rsidR="00FD2149" w:rsidRDefault="00FD2149"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68707B" w14:textId="77777777" w:rsidR="00FD2149" w:rsidRDefault="00FD2149" w:rsidP="007D3F7D">
            <w:pPr>
              <w:spacing w:after="0"/>
              <w:jc w:val="left"/>
            </w:pPr>
            <w:r>
              <w:t>String</w:t>
            </w:r>
          </w:p>
        </w:tc>
      </w:tr>
      <w:tr w:rsidR="00FD2149" w14:paraId="36CD9FAD" w14:textId="77777777" w:rsidTr="00FE529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1353F" w14:textId="77777777" w:rsidR="00FD2149" w:rsidRDefault="00FD2149" w:rsidP="007D3F7D">
            <w:pPr>
              <w:spacing w:after="0"/>
              <w:jc w:val="left"/>
            </w:pPr>
            <w:r>
              <w:t>Date</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46584" w14:textId="77777777" w:rsidR="00FD2149" w:rsidRDefault="00FD2149" w:rsidP="007D3F7D">
            <w:pPr>
              <w:spacing w:after="0"/>
              <w:jc w:val="left"/>
            </w:pPr>
            <w:r>
              <w:t>Date of operation execution e.g. - [Tue, 17 May 2022 06:30:16 GMT]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73233" w14:textId="77777777" w:rsidR="00FD2149" w:rsidRDefault="00FD2149" w:rsidP="007D3F7D">
            <w:pPr>
              <w:spacing w:after="0"/>
              <w:jc w:val="left"/>
            </w:pPr>
            <w:r>
              <w:t>Datetime</w:t>
            </w:r>
          </w:p>
        </w:tc>
      </w:tr>
      <w:tr w:rsidR="00FD2149" w14:paraId="26D6FEA3" w14:textId="77777777" w:rsidTr="00FE5293">
        <w:trPr>
          <w:trHeight w:val="5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37ED3" w14:textId="77777777" w:rsidR="00FD2149" w:rsidRDefault="00FD2149" w:rsidP="007D3F7D">
            <w:pPr>
              <w:spacing w:after="0"/>
              <w:jc w:val="left"/>
            </w:pPr>
            <w:r>
              <w:t>Content-Length</w:t>
            </w:r>
          </w:p>
        </w:tc>
        <w:tc>
          <w:tcPr>
            <w:tcW w:w="3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5295D" w14:textId="77777777" w:rsidR="00FD2149" w:rsidRDefault="00FD2149" w:rsidP="007D3F7D">
            <w:pPr>
              <w:spacing w:after="0"/>
              <w:jc w:val="left"/>
            </w:pPr>
            <w:r>
              <w:t>Length of the content</w:t>
            </w:r>
          </w:p>
        </w:tc>
        <w:tc>
          <w:tcPr>
            <w:tcW w:w="7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A09DEA" w14:textId="77777777" w:rsidR="00FD2149" w:rsidRDefault="00FD2149" w:rsidP="007D3F7D">
            <w:pPr>
              <w:spacing w:after="0"/>
              <w:jc w:val="left"/>
            </w:pPr>
            <w:r>
              <w:t>Bytes</w:t>
            </w:r>
          </w:p>
        </w:tc>
      </w:tr>
    </w:tbl>
    <w:p w14:paraId="2A05417C" w14:textId="2CD056E1" w:rsidR="00FD2149" w:rsidRPr="00981208" w:rsidRDefault="00175C98" w:rsidP="00175C98">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807"/>
        <w:gridCol w:w="5327"/>
        <w:gridCol w:w="4826"/>
      </w:tblGrid>
      <w:tr w:rsidR="00FD2149" w14:paraId="5148272C" w14:textId="77777777" w:rsidTr="00175C98">
        <w:trPr>
          <w:trHeight w:val="124"/>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4D1F48" w14:textId="77777777" w:rsidR="00FD2149" w:rsidRDefault="00FD2149" w:rsidP="007D3F7D">
            <w:pPr>
              <w:spacing w:after="0"/>
              <w:jc w:val="left"/>
            </w:pPr>
            <w:r>
              <w:t>Operation name</w:t>
            </w:r>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B5D310" w14:textId="77777777" w:rsidR="00FD2149" w:rsidRDefault="00FD2149" w:rsidP="007D3F7D">
            <w:pPr>
              <w:spacing w:after="0"/>
              <w:jc w:val="left"/>
            </w:pPr>
            <w:r>
              <w:t>Query</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6EF8B6" w14:textId="77777777" w:rsidR="00FD2149" w:rsidRDefault="00FD2149" w:rsidP="007D3F7D">
            <w:pPr>
              <w:spacing w:after="0"/>
              <w:jc w:val="left"/>
            </w:pPr>
            <w:r>
              <w:t>Variable</w:t>
            </w:r>
          </w:p>
        </w:tc>
      </w:tr>
      <w:tr w:rsidR="00FD2149" w14:paraId="5CC89C22" w14:textId="77777777" w:rsidTr="00175C98">
        <w:trPr>
          <w:trHeight w:val="1887"/>
        </w:trPr>
        <w:tc>
          <w:tcPr>
            <w:tcW w:w="10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3A0A5" w14:textId="77777777" w:rsidR="00FD2149" w:rsidRPr="00175C98" w:rsidRDefault="00FD2149" w:rsidP="007D3F7D">
            <w:pPr>
              <w:spacing w:after="0"/>
              <w:jc w:val="left"/>
              <w:rPr>
                <w:rFonts w:ascii="Consolas" w:hAnsi="Consolas"/>
              </w:rPr>
            </w:pPr>
            <w:proofErr w:type="spellStart"/>
            <w:r w:rsidRPr="00175C98">
              <w:rPr>
                <w:rFonts w:ascii="Consolas" w:hAnsi="Consolas"/>
              </w:rPr>
              <w:t>purviewBrowse</w:t>
            </w:r>
            <w:proofErr w:type="spellEnd"/>
          </w:p>
        </w:tc>
        <w:tc>
          <w:tcPr>
            <w:tcW w:w="20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6B5BC" w14:textId="77777777" w:rsidR="00FD2149" w:rsidRPr="00175C98" w:rsidRDefault="00FD2149" w:rsidP="007D3F7D">
            <w:pPr>
              <w:spacing w:after="0"/>
              <w:jc w:val="left"/>
              <w:rPr>
                <w:rFonts w:ascii="Consolas" w:hAnsi="Consolas"/>
              </w:rPr>
            </w:pPr>
            <w:r w:rsidRPr="00175C98">
              <w:rPr>
                <w:rFonts w:ascii="Consolas" w:hAnsi="Consolas"/>
              </w:rPr>
              <w:t xml:space="preserve">query </w:t>
            </w:r>
            <w:proofErr w:type="spellStart"/>
            <w:r w:rsidRPr="00175C98">
              <w:rPr>
                <w:rFonts w:ascii="Consolas" w:hAnsi="Consolas"/>
              </w:rPr>
              <w:t>MyQuery</w:t>
            </w:r>
            <w:proofErr w:type="spellEnd"/>
            <w:r w:rsidRPr="00175C98">
              <w:rPr>
                <w:rFonts w:ascii="Consolas" w:hAnsi="Consolas"/>
              </w:rPr>
              <w:t>(</w:t>
            </w:r>
          </w:p>
          <w:p w14:paraId="10768DF8" w14:textId="77777777" w:rsidR="00FD2149" w:rsidRPr="00175C98" w:rsidRDefault="00FD2149" w:rsidP="007D3F7D">
            <w:pPr>
              <w:spacing w:after="0"/>
              <w:jc w:val="left"/>
              <w:rPr>
                <w:rFonts w:ascii="Consolas" w:hAnsi="Consolas"/>
              </w:rPr>
            </w:pPr>
            <w:r w:rsidRPr="00175C98">
              <w:rPr>
                <w:rFonts w:ascii="Consolas" w:hAnsi="Consolas"/>
              </w:rPr>
              <w:t xml:space="preserve">            $version: String!</w:t>
            </w:r>
          </w:p>
          <w:p w14:paraId="2F311E10" w14:textId="77777777" w:rsidR="00FD2149" w:rsidRPr="00175C98" w:rsidRDefault="00FD2149" w:rsidP="007D3F7D">
            <w:pPr>
              <w:spacing w:after="0"/>
              <w:jc w:val="left"/>
              <w:rPr>
                <w:rFonts w:ascii="Consolas" w:hAnsi="Consolas"/>
              </w:rPr>
            </w:pPr>
            <w:r w:rsidRPr="00175C98">
              <w:rPr>
                <w:rFonts w:ascii="Consolas" w:hAnsi="Consolas"/>
              </w:rPr>
              <w:t xml:space="preserve">            $payload: </w:t>
            </w:r>
            <w:proofErr w:type="spellStart"/>
            <w:r w:rsidRPr="00175C98">
              <w:rPr>
                <w:rFonts w:ascii="Consolas" w:hAnsi="Consolas"/>
              </w:rPr>
              <w:t>queryInput_purviewBrowse_input_Input</w:t>
            </w:r>
            <w:proofErr w:type="spellEnd"/>
          </w:p>
          <w:p w14:paraId="0A5B23C8" w14:textId="77777777" w:rsidR="00FD2149" w:rsidRPr="00175C98" w:rsidRDefault="00FD2149" w:rsidP="007D3F7D">
            <w:pPr>
              <w:spacing w:after="0"/>
              <w:jc w:val="left"/>
              <w:rPr>
                <w:rFonts w:ascii="Consolas" w:hAnsi="Consolas"/>
              </w:rPr>
            </w:pPr>
            <w:r w:rsidRPr="00175C98">
              <w:rPr>
                <w:rFonts w:ascii="Consolas" w:hAnsi="Consolas"/>
              </w:rPr>
              <w:t xml:space="preserve">          ) {</w:t>
            </w:r>
          </w:p>
          <w:p w14:paraId="65786C92" w14:textId="77777777" w:rsidR="00FD2149" w:rsidRPr="00175C98" w:rsidRDefault="00FD2149" w:rsidP="007D3F7D">
            <w:pPr>
              <w:spacing w:after="0"/>
              <w:jc w:val="left"/>
              <w:rPr>
                <w:rFonts w:ascii="Consolas" w:hAnsi="Consolas"/>
              </w:rPr>
            </w:pPr>
            <w:r w:rsidRPr="00175C98">
              <w:rPr>
                <w:rFonts w:ascii="Consolas" w:hAnsi="Consolas"/>
              </w:rPr>
              <w:t xml:space="preserve">            </w:t>
            </w:r>
            <w:proofErr w:type="spellStart"/>
            <w:r w:rsidRPr="00175C98">
              <w:rPr>
                <w:rFonts w:ascii="Consolas" w:hAnsi="Consolas"/>
              </w:rPr>
              <w:t>purviewBrowse</w:t>
            </w:r>
            <w:proofErr w:type="spellEnd"/>
            <w:r w:rsidRPr="00175C98">
              <w:rPr>
                <w:rFonts w:ascii="Consolas" w:hAnsi="Consolas"/>
              </w:rPr>
              <w:t>(input: $payload, version: $version) {</w:t>
            </w:r>
          </w:p>
          <w:p w14:paraId="57EA10BA" w14:textId="77777777" w:rsidR="00FD2149" w:rsidRPr="00175C98" w:rsidRDefault="00FD2149" w:rsidP="007D3F7D">
            <w:pPr>
              <w:spacing w:after="0"/>
              <w:jc w:val="left"/>
              <w:rPr>
                <w:rFonts w:ascii="Consolas" w:hAnsi="Consolas"/>
              </w:rPr>
            </w:pPr>
            <w:r w:rsidRPr="00175C98">
              <w:rPr>
                <w:rFonts w:ascii="Consolas" w:hAnsi="Consolas"/>
              </w:rPr>
              <w:t xml:space="preserve">              _</w:t>
            </w:r>
            <w:proofErr w:type="spellStart"/>
            <w:r w:rsidRPr="00175C98">
              <w:rPr>
                <w:rFonts w:ascii="Consolas" w:hAnsi="Consolas"/>
              </w:rPr>
              <w:t>AT_search_count</w:t>
            </w:r>
            <w:proofErr w:type="spellEnd"/>
          </w:p>
          <w:p w14:paraId="49909ACB" w14:textId="77777777" w:rsidR="00FD2149" w:rsidRPr="00175C98" w:rsidRDefault="00FD2149" w:rsidP="007D3F7D">
            <w:pPr>
              <w:spacing w:after="0"/>
              <w:jc w:val="left"/>
              <w:rPr>
                <w:rFonts w:ascii="Consolas" w:hAnsi="Consolas"/>
              </w:rPr>
            </w:pPr>
            <w:r w:rsidRPr="00175C98">
              <w:rPr>
                <w:rFonts w:ascii="Consolas" w:hAnsi="Consolas"/>
              </w:rPr>
              <w:t xml:space="preserve">              value</w:t>
            </w:r>
          </w:p>
          <w:p w14:paraId="4B8F34D0" w14:textId="77777777" w:rsidR="00FD2149" w:rsidRPr="00175C98" w:rsidRDefault="00FD2149" w:rsidP="007D3F7D">
            <w:pPr>
              <w:spacing w:after="0"/>
              <w:jc w:val="left"/>
              <w:rPr>
                <w:rFonts w:ascii="Consolas" w:hAnsi="Consolas"/>
              </w:rPr>
            </w:pPr>
            <w:r w:rsidRPr="00175C98">
              <w:rPr>
                <w:rFonts w:ascii="Consolas" w:hAnsi="Consolas"/>
              </w:rPr>
              <w:t xml:space="preserve">            }</w:t>
            </w:r>
          </w:p>
          <w:p w14:paraId="4FE9EBF3" w14:textId="77777777" w:rsidR="00FD2149" w:rsidRPr="00175C98" w:rsidRDefault="00FD2149" w:rsidP="007D3F7D">
            <w:pPr>
              <w:spacing w:after="0"/>
              <w:jc w:val="left"/>
              <w:rPr>
                <w:rFonts w:ascii="Consolas" w:hAnsi="Consolas"/>
              </w:rPr>
            </w:pPr>
            <w:r w:rsidRPr="00175C98">
              <w:rPr>
                <w:rFonts w:ascii="Consolas" w:hAnsi="Consolas"/>
              </w:rPr>
              <w:t xml:space="preserve">          }</w:t>
            </w:r>
          </w:p>
        </w:tc>
        <w:tc>
          <w:tcPr>
            <w:tcW w:w="1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DA1B1" w14:textId="77777777" w:rsidR="00FD2149" w:rsidRPr="00175C98" w:rsidRDefault="00FD2149" w:rsidP="007D3F7D">
            <w:pPr>
              <w:spacing w:after="0"/>
              <w:jc w:val="left"/>
              <w:rPr>
                <w:rFonts w:ascii="Consolas" w:hAnsi="Consolas"/>
              </w:rPr>
            </w:pPr>
            <w:r w:rsidRPr="00175C98">
              <w:rPr>
                <w:rFonts w:ascii="Consolas" w:hAnsi="Consolas"/>
              </w:rPr>
              <w:t>variables: {</w:t>
            </w:r>
          </w:p>
          <w:p w14:paraId="1200EA08" w14:textId="77777777" w:rsidR="00FD2149" w:rsidRPr="00175C98" w:rsidRDefault="00FD2149" w:rsidP="007D3F7D">
            <w:pPr>
              <w:spacing w:after="0"/>
              <w:jc w:val="left"/>
              <w:rPr>
                <w:rFonts w:ascii="Consolas" w:hAnsi="Consolas"/>
              </w:rPr>
            </w:pPr>
            <w:r w:rsidRPr="00175C98">
              <w:rPr>
                <w:rFonts w:ascii="Consolas" w:hAnsi="Consolas"/>
              </w:rPr>
              <w:t xml:space="preserve">    "version": "2021-05-01-preview",</w:t>
            </w:r>
          </w:p>
          <w:p w14:paraId="481EE981" w14:textId="77777777" w:rsidR="00FD2149" w:rsidRPr="00175C98" w:rsidRDefault="00FD2149" w:rsidP="007D3F7D">
            <w:pPr>
              <w:spacing w:after="0"/>
              <w:jc w:val="left"/>
              <w:rPr>
                <w:rFonts w:ascii="Consolas" w:hAnsi="Consolas"/>
              </w:rPr>
            </w:pPr>
            <w:r w:rsidRPr="00175C98">
              <w:rPr>
                <w:rFonts w:ascii="Consolas" w:hAnsi="Consolas"/>
              </w:rPr>
              <w:t xml:space="preserve">    "payload": {</w:t>
            </w:r>
          </w:p>
          <w:p w14:paraId="64F0E755" w14:textId="77777777" w:rsidR="00FD2149" w:rsidRPr="00175C98" w:rsidRDefault="00FD2149" w:rsidP="007D3F7D">
            <w:pPr>
              <w:spacing w:after="0"/>
              <w:jc w:val="left"/>
              <w:rPr>
                <w:rFonts w:ascii="Consolas" w:hAnsi="Consolas"/>
              </w:rPr>
            </w:pPr>
            <w:r w:rsidRPr="00175C98">
              <w:rPr>
                <w:rFonts w:ascii="Consolas" w:hAnsi="Consolas"/>
              </w:rPr>
              <w:t xml:space="preserve">        "limit": 100,</w:t>
            </w:r>
          </w:p>
          <w:p w14:paraId="08E7902F" w14:textId="77777777" w:rsidR="00FD2149" w:rsidRPr="00175C98" w:rsidRDefault="00FD2149" w:rsidP="007D3F7D">
            <w:pPr>
              <w:spacing w:after="0"/>
              <w:jc w:val="left"/>
              <w:rPr>
                <w:rFonts w:ascii="Consolas" w:hAnsi="Consolas"/>
              </w:rPr>
            </w:pPr>
            <w:r w:rsidRPr="00175C98">
              <w:rPr>
                <w:rFonts w:ascii="Consolas" w:hAnsi="Consolas"/>
              </w:rPr>
              <w:t xml:space="preserve">        "offset": null,</w:t>
            </w:r>
          </w:p>
          <w:p w14:paraId="3693088E" w14:textId="77777777" w:rsidR="00FD2149" w:rsidRPr="00175C98" w:rsidRDefault="00FD2149" w:rsidP="007D3F7D">
            <w:pPr>
              <w:spacing w:after="0"/>
              <w:jc w:val="left"/>
              <w:rPr>
                <w:rFonts w:ascii="Consolas" w:hAnsi="Consolas"/>
              </w:rPr>
            </w:pPr>
            <w:r w:rsidRPr="00175C98">
              <w:rPr>
                <w:rFonts w:ascii="Consolas" w:hAnsi="Consolas"/>
              </w:rPr>
              <w:t xml:space="preserve">        "path": "/mssql_instance#tc-training13%2FMSSQLSERVER/mssql_db#tc/mssql_schema#dbo"</w:t>
            </w:r>
          </w:p>
          <w:p w14:paraId="41BC133E" w14:textId="77777777" w:rsidR="00FD2149" w:rsidRPr="00175C98" w:rsidRDefault="00FD2149" w:rsidP="007D3F7D">
            <w:pPr>
              <w:spacing w:after="0"/>
              <w:jc w:val="left"/>
              <w:rPr>
                <w:rFonts w:ascii="Consolas" w:hAnsi="Consolas"/>
              </w:rPr>
            </w:pPr>
            <w:r w:rsidRPr="00175C98">
              <w:rPr>
                <w:rFonts w:ascii="Consolas" w:hAnsi="Consolas"/>
              </w:rPr>
              <w:t xml:space="preserve">    }</w:t>
            </w:r>
          </w:p>
          <w:p w14:paraId="673AFB53" w14:textId="77777777" w:rsidR="00FD2149" w:rsidRPr="00175C98" w:rsidRDefault="00FD2149" w:rsidP="007D3F7D">
            <w:pPr>
              <w:spacing w:after="0"/>
              <w:jc w:val="left"/>
              <w:rPr>
                <w:rFonts w:ascii="Consolas" w:hAnsi="Consolas"/>
              </w:rPr>
            </w:pPr>
            <w:r w:rsidRPr="00175C98">
              <w:rPr>
                <w:rFonts w:ascii="Consolas" w:hAnsi="Consolas"/>
              </w:rPr>
              <w:t>},</w:t>
            </w:r>
          </w:p>
        </w:tc>
      </w:tr>
    </w:tbl>
    <w:p w14:paraId="76540D8D" w14:textId="2759C291" w:rsidR="00203FD5" w:rsidRDefault="00203FD5" w:rsidP="00531B8C">
      <w:pPr>
        <w:pStyle w:val="Heading3"/>
      </w:pPr>
      <w:bookmarkStart w:id="205" w:name="OLE_LINK145"/>
      <w:bookmarkStart w:id="206" w:name="OLE_LINK146"/>
      <w:bookmarkStart w:id="207" w:name="_Toc220931965"/>
      <w:r>
        <w:lastRenderedPageBreak/>
        <w:t xml:space="preserve">POST </w:t>
      </w:r>
      <w:r w:rsidR="00A7204F">
        <w:t>-</w:t>
      </w:r>
      <w:r>
        <w:t xml:space="preserve"> </w:t>
      </w:r>
      <w:r w:rsidR="00F9240C">
        <w:t>Domain</w:t>
      </w:r>
      <w:bookmarkEnd w:id="207"/>
      <w:r w:rsidR="00F9240C">
        <w:t xml:space="preserve"> </w:t>
      </w:r>
    </w:p>
    <w:p w14:paraId="00FF4329" w14:textId="544FA01B" w:rsidR="00203FD5" w:rsidRPr="00DA54D7" w:rsidRDefault="00203FD5" w:rsidP="00DA54D7">
      <w:r w:rsidRPr="00DA54D7">
        <w:t>This microservice is a POST call to the Query Engine server hosted at the backend to get details of technical asset lineage nodes as data sources and destinations</w:t>
      </w:r>
      <w:r w:rsidR="003C0E28" w:rsidRPr="00DA54D7">
        <w:t xml:space="preserve"> when the</w:t>
      </w:r>
      <w:r w:rsidR="00E2144C" w:rsidRPr="00DA54D7">
        <w:t xml:space="preserve"> user accesses overall asset information and selects the browse by domain options.</w:t>
      </w: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203FD5" w14:paraId="7BE56893"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E67834" w14:textId="77777777" w:rsidR="00203FD5" w:rsidRDefault="00203FD5"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E4C64" w14:textId="5EFA269F" w:rsidR="00203FD5" w:rsidRDefault="00203FD5" w:rsidP="007D3F7D">
            <w:pPr>
              <w:spacing w:after="0"/>
              <w:jc w:val="left"/>
            </w:pPr>
            <w:r>
              <w:t>HTTPS</w:t>
            </w:r>
          </w:p>
        </w:tc>
      </w:tr>
      <w:tr w:rsidR="00203FD5" w14:paraId="7A28B439"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E9BDD9" w14:textId="2DEA7658" w:rsidR="00203FD5" w:rsidRDefault="00203FD5"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4FDC7" w14:textId="77777777" w:rsidR="00203FD5" w:rsidRDefault="00203FD5" w:rsidP="007D3F7D">
            <w:pPr>
              <w:spacing w:after="0"/>
              <w:jc w:val="left"/>
            </w:pPr>
            <w:hyperlink r:id="rId75" w:history="1">
              <w:r>
                <w:rPr>
                  <w:rStyle w:val="Hyperlink"/>
                </w:rPr>
                <w:t>https://ix-dev-apimgmt.azure-api.net/query-engine-api?subscription-key=**************</w:t>
              </w:r>
            </w:hyperlink>
            <w:r>
              <w:t xml:space="preserve"> </w:t>
            </w:r>
          </w:p>
        </w:tc>
      </w:tr>
      <w:tr w:rsidR="00203FD5" w14:paraId="49399948"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96F55B" w14:textId="77777777" w:rsidR="00203FD5" w:rsidRDefault="00203FD5"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F6744" w14:textId="3DA885A4" w:rsidR="00203FD5" w:rsidRDefault="00203FD5" w:rsidP="007D3F7D">
            <w:pPr>
              <w:spacing w:after="0"/>
              <w:jc w:val="left"/>
            </w:pPr>
            <w:r>
              <w:t>POST</w:t>
            </w:r>
          </w:p>
        </w:tc>
      </w:tr>
      <w:tr w:rsidR="00203FD5" w14:paraId="32E39009"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1BA497B" w14:textId="77777777" w:rsidR="00203FD5" w:rsidRDefault="00203FD5"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1C3DC" w14:textId="77777777" w:rsidR="00203FD5" w:rsidRDefault="00203FD5" w:rsidP="007D3F7D">
            <w:pPr>
              <w:spacing w:after="0"/>
              <w:jc w:val="left"/>
            </w:pPr>
            <w:r>
              <w:t>application / json</w:t>
            </w:r>
          </w:p>
        </w:tc>
      </w:tr>
      <w:tr w:rsidR="00203FD5" w14:paraId="2CD17C7F"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197D30" w14:textId="77777777" w:rsidR="00203FD5" w:rsidRDefault="00203FD5"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4850F" w14:textId="77777777" w:rsidR="00203FD5" w:rsidRDefault="00203FD5" w:rsidP="007D3F7D">
            <w:pPr>
              <w:spacing w:after="0"/>
              <w:jc w:val="left"/>
            </w:pPr>
            <w:r>
              <w:t>Query Parameter: Subscription-key of the application (example, query engine)</w:t>
            </w:r>
          </w:p>
        </w:tc>
      </w:tr>
    </w:tbl>
    <w:p w14:paraId="6FA4CC1A" w14:textId="77777777" w:rsidR="00C71FEF" w:rsidRPr="00C71FEF" w:rsidRDefault="00C71FEF" w:rsidP="00DA54D7">
      <w:pPr>
        <w:pStyle w:val="Heading4"/>
      </w:pPr>
      <w:r w:rsidRPr="00C71FEF">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627"/>
        <w:gridCol w:w="6890"/>
        <w:gridCol w:w="1216"/>
        <w:gridCol w:w="2227"/>
      </w:tblGrid>
      <w:tr w:rsidR="00203FD5" w14:paraId="76E38A22" w14:textId="77777777" w:rsidTr="00DA54D7">
        <w:trPr>
          <w:trHeight w:val="407"/>
        </w:trPr>
        <w:tc>
          <w:tcPr>
            <w:tcW w:w="10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370ED6" w14:textId="77777777" w:rsidR="00203FD5" w:rsidRDefault="00203FD5" w:rsidP="007D3F7D">
            <w:pPr>
              <w:spacing w:after="0"/>
              <w:jc w:val="left"/>
            </w:pPr>
            <w:r>
              <w:t>Parameter</w:t>
            </w:r>
          </w:p>
        </w:tc>
        <w:tc>
          <w:tcPr>
            <w:tcW w:w="26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0410D80" w14:textId="77777777" w:rsidR="00203FD5" w:rsidRDefault="00203FD5" w:rsidP="007D3F7D">
            <w:pPr>
              <w:spacing w:after="0"/>
              <w:jc w:val="left"/>
            </w:pPr>
            <w:r>
              <w:t>Description</w:t>
            </w:r>
          </w:p>
        </w:tc>
        <w:tc>
          <w:tcPr>
            <w:tcW w:w="4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AF8E3D" w14:textId="77777777" w:rsidR="00203FD5" w:rsidRDefault="00203FD5" w:rsidP="007D3F7D">
            <w:pPr>
              <w:spacing w:after="0"/>
              <w:jc w:val="left"/>
            </w:pPr>
            <w:r>
              <w:t>M/O*</w:t>
            </w:r>
          </w:p>
        </w:tc>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F0907B" w14:textId="77777777" w:rsidR="00203FD5" w:rsidRDefault="00203FD5" w:rsidP="007D3F7D">
            <w:pPr>
              <w:spacing w:after="0"/>
              <w:jc w:val="left"/>
            </w:pPr>
            <w:r>
              <w:t>Type</w:t>
            </w:r>
          </w:p>
        </w:tc>
      </w:tr>
      <w:tr w:rsidR="00203FD5" w14:paraId="7D12C33E" w14:textId="77777777" w:rsidTr="00DA54D7">
        <w:trPr>
          <w:trHeight w:val="283"/>
        </w:trPr>
        <w:tc>
          <w:tcPr>
            <w:tcW w:w="10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37372F" w14:textId="77777777" w:rsidR="00203FD5" w:rsidRDefault="00203FD5" w:rsidP="007D3F7D">
            <w:pPr>
              <w:spacing w:after="0"/>
              <w:jc w:val="left"/>
            </w:pPr>
            <w:r>
              <w:t>Authorization</w:t>
            </w:r>
          </w:p>
        </w:tc>
        <w:tc>
          <w:tcPr>
            <w:tcW w:w="26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4CD13A" w14:textId="77777777" w:rsidR="00203FD5" w:rsidRDefault="00203FD5" w:rsidP="007D3F7D">
            <w:pPr>
              <w:spacing w:after="0"/>
              <w:jc w:val="left"/>
            </w:pPr>
            <w:r>
              <w:t>Token acquired from Azure B2C based on the user credentials for further API calls.</w:t>
            </w:r>
          </w:p>
        </w:tc>
        <w:tc>
          <w:tcPr>
            <w:tcW w:w="4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37F06" w14:textId="77777777" w:rsidR="00203FD5" w:rsidRDefault="00203FD5" w:rsidP="007D3F7D">
            <w:pPr>
              <w:spacing w:after="0"/>
              <w:jc w:val="left"/>
            </w:pPr>
            <w:r>
              <w:t>M</w:t>
            </w:r>
          </w:p>
        </w:tc>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2D0B2F" w14:textId="77777777" w:rsidR="00203FD5" w:rsidRDefault="00203FD5" w:rsidP="007D3F7D">
            <w:pPr>
              <w:spacing w:after="0"/>
              <w:jc w:val="left"/>
            </w:pPr>
            <w:r>
              <w:t>String</w:t>
            </w:r>
          </w:p>
        </w:tc>
      </w:tr>
      <w:tr w:rsidR="00203FD5" w14:paraId="12B379D7" w14:textId="77777777" w:rsidTr="00DA54D7">
        <w:trPr>
          <w:trHeight w:val="59"/>
        </w:trPr>
        <w:tc>
          <w:tcPr>
            <w:tcW w:w="10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91211" w14:textId="77777777" w:rsidR="00203FD5" w:rsidRDefault="00203FD5" w:rsidP="007D3F7D">
            <w:pPr>
              <w:spacing w:after="0"/>
              <w:jc w:val="left"/>
            </w:pPr>
            <w:r>
              <w:t>Content-Type</w:t>
            </w:r>
          </w:p>
        </w:tc>
        <w:tc>
          <w:tcPr>
            <w:tcW w:w="26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96E96C" w14:textId="2ACF1B23" w:rsidR="00203FD5" w:rsidRDefault="00203FD5" w:rsidP="007D3F7D">
            <w:pPr>
              <w:spacing w:after="0"/>
              <w:jc w:val="left"/>
            </w:pPr>
            <w:r>
              <w:t xml:space="preserve">Length of content. </w:t>
            </w:r>
            <w:r w:rsidR="00D77E4A">
              <w:t xml:space="preserve"> </w:t>
            </w:r>
          </w:p>
        </w:tc>
        <w:tc>
          <w:tcPr>
            <w:tcW w:w="4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85A682" w14:textId="77777777" w:rsidR="00203FD5" w:rsidRDefault="00203FD5" w:rsidP="007D3F7D">
            <w:pPr>
              <w:spacing w:after="0"/>
              <w:jc w:val="left"/>
            </w:pPr>
            <w:r>
              <w:t>M</w:t>
            </w:r>
          </w:p>
        </w:tc>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18DA3" w14:textId="77777777" w:rsidR="00203FD5" w:rsidRDefault="00203FD5" w:rsidP="007D3F7D">
            <w:pPr>
              <w:spacing w:after="0"/>
              <w:jc w:val="left"/>
            </w:pPr>
            <w:r>
              <w:t>String</w:t>
            </w:r>
          </w:p>
        </w:tc>
      </w:tr>
    </w:tbl>
    <w:p w14:paraId="19EC18F2" w14:textId="279913E1" w:rsidR="00203FD5" w:rsidRDefault="0020460D" w:rsidP="0020460D">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2602"/>
        <w:gridCol w:w="4938"/>
        <w:gridCol w:w="5420"/>
      </w:tblGrid>
      <w:tr w:rsidR="001177D4" w14:paraId="6916CD8F" w14:textId="77777777" w:rsidTr="0020460D">
        <w:trPr>
          <w:trHeight w:val="124"/>
        </w:trPr>
        <w:tc>
          <w:tcPr>
            <w:tcW w:w="10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0B169E" w14:textId="77777777" w:rsidR="001177D4" w:rsidRDefault="001177D4" w:rsidP="007D3F7D">
            <w:pPr>
              <w:spacing w:after="0"/>
              <w:jc w:val="left"/>
            </w:pPr>
            <w:r>
              <w:t>Operation name</w:t>
            </w:r>
          </w:p>
        </w:tc>
        <w:tc>
          <w:tcPr>
            <w:tcW w:w="19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6F7C79" w14:textId="77777777" w:rsidR="001177D4" w:rsidRDefault="001177D4" w:rsidP="007D3F7D">
            <w:pPr>
              <w:spacing w:after="0"/>
              <w:jc w:val="left"/>
            </w:pPr>
            <w:r>
              <w:t>Query</w:t>
            </w:r>
          </w:p>
        </w:tc>
        <w:tc>
          <w:tcPr>
            <w:tcW w:w="20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F06F5F7" w14:textId="77777777" w:rsidR="001177D4" w:rsidRDefault="001177D4" w:rsidP="007D3F7D">
            <w:pPr>
              <w:spacing w:after="0"/>
              <w:jc w:val="left"/>
            </w:pPr>
            <w:r>
              <w:t>Variable</w:t>
            </w:r>
          </w:p>
        </w:tc>
      </w:tr>
      <w:tr w:rsidR="001177D4" w14:paraId="239927D7" w14:textId="77777777" w:rsidTr="0020460D">
        <w:trPr>
          <w:trHeight w:val="1887"/>
        </w:trPr>
        <w:tc>
          <w:tcPr>
            <w:tcW w:w="10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8D612" w14:textId="77777777" w:rsidR="001177D4" w:rsidRPr="0020460D" w:rsidRDefault="001177D4" w:rsidP="007D3F7D">
            <w:pPr>
              <w:jc w:val="left"/>
              <w:rPr>
                <w:rFonts w:ascii="Consolas" w:hAnsi="Consolas"/>
              </w:rPr>
            </w:pPr>
            <w:proofErr w:type="spellStart"/>
            <w:r w:rsidRPr="0020460D">
              <w:rPr>
                <w:rFonts w:ascii="Consolas" w:hAnsi="Consolas"/>
                <w:shd w:val="clear" w:color="auto" w:fill="FFFFFF"/>
              </w:rPr>
              <w:t>purviewDashboard</w:t>
            </w:r>
            <w:proofErr w:type="spellEnd"/>
          </w:p>
        </w:tc>
        <w:tc>
          <w:tcPr>
            <w:tcW w:w="19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93253" w14:textId="77777777" w:rsidR="001177D4" w:rsidRPr="0020460D" w:rsidRDefault="001177D4" w:rsidP="007D3F7D">
            <w:pPr>
              <w:jc w:val="left"/>
              <w:rPr>
                <w:rFonts w:ascii="Consolas" w:hAnsi="Consolas"/>
                <w:shd w:val="clear" w:color="auto" w:fill="FFFFFF"/>
              </w:rPr>
            </w:pPr>
            <w:r w:rsidRPr="0020460D">
              <w:rPr>
                <w:rFonts w:ascii="Consolas" w:hAnsi="Consolas"/>
                <w:shd w:val="clear" w:color="auto" w:fill="FFFFFF"/>
              </w:rPr>
              <w:t xml:space="preserve">query </w:t>
            </w:r>
            <w:proofErr w:type="spellStart"/>
            <w:r w:rsidRPr="0020460D">
              <w:rPr>
                <w:rFonts w:ascii="Consolas" w:hAnsi="Consolas"/>
                <w:shd w:val="clear" w:color="auto" w:fill="FFFFFF"/>
              </w:rPr>
              <w:t>purviewDashboard</w:t>
            </w:r>
            <w:proofErr w:type="spellEnd"/>
            <w:r w:rsidRPr="0020460D">
              <w:rPr>
                <w:rFonts w:ascii="Consolas" w:hAnsi="Consolas"/>
                <w:shd w:val="clear" w:color="auto" w:fill="FFFFFF"/>
              </w:rPr>
              <w:t xml:space="preserve">($version: String!, $payload: </w:t>
            </w:r>
            <w:proofErr w:type="spellStart"/>
            <w:r w:rsidRPr="0020460D">
              <w:rPr>
                <w:rFonts w:ascii="Consolas" w:hAnsi="Consolas"/>
                <w:shd w:val="clear" w:color="auto" w:fill="FFFFFF"/>
              </w:rPr>
              <w:t>queryInput_purviewDashboard_input_Input</w:t>
            </w:r>
            <w:proofErr w:type="spellEnd"/>
            <w:r w:rsidRPr="0020460D">
              <w:rPr>
                <w:rFonts w:ascii="Consolas" w:hAnsi="Consolas"/>
                <w:shd w:val="clear" w:color="auto" w:fill="FFFFFF"/>
              </w:rPr>
              <w:t>) {</w:t>
            </w:r>
            <w:proofErr w:type="spellStart"/>
            <w:r w:rsidRPr="0020460D">
              <w:rPr>
                <w:rFonts w:ascii="Consolas" w:hAnsi="Consolas"/>
                <w:shd w:val="clear" w:color="auto" w:fill="FFFFFF"/>
              </w:rPr>
              <w:t>purviewDashboard</w:t>
            </w:r>
            <w:proofErr w:type="spellEnd"/>
            <w:r w:rsidRPr="0020460D">
              <w:rPr>
                <w:rFonts w:ascii="Consolas" w:hAnsi="Consolas"/>
                <w:shd w:val="clear" w:color="auto" w:fill="FFFFFF"/>
              </w:rPr>
              <w:t>(version: $version, input: $payload) { _</w:t>
            </w:r>
            <w:proofErr w:type="spellStart"/>
            <w:r w:rsidRPr="0020460D">
              <w:rPr>
                <w:rFonts w:ascii="Consolas" w:hAnsi="Consolas"/>
                <w:shd w:val="clear" w:color="auto" w:fill="FFFFFF"/>
              </w:rPr>
              <w:t>AT_search_count</w:t>
            </w:r>
            <w:proofErr w:type="spellEnd"/>
          </w:p>
          <w:p w14:paraId="1F2C866D" w14:textId="77777777" w:rsidR="001177D4" w:rsidRPr="0020460D" w:rsidRDefault="001177D4" w:rsidP="007D3F7D">
            <w:pPr>
              <w:jc w:val="left"/>
              <w:rPr>
                <w:rFonts w:ascii="Consolas" w:hAnsi="Consolas"/>
                <w:shd w:val="clear" w:color="auto" w:fill="FFFFFF"/>
              </w:rPr>
            </w:pPr>
            <w:r w:rsidRPr="0020460D">
              <w:rPr>
                <w:rFonts w:ascii="Consolas" w:hAnsi="Consolas"/>
                <w:shd w:val="clear" w:color="auto" w:fill="FFFFFF"/>
              </w:rPr>
              <w:t>_</w:t>
            </w:r>
            <w:proofErr w:type="spellStart"/>
            <w:r w:rsidRPr="0020460D">
              <w:rPr>
                <w:rFonts w:ascii="Consolas" w:hAnsi="Consolas"/>
                <w:shd w:val="clear" w:color="auto" w:fill="FFFFFF"/>
              </w:rPr>
              <w:t>AT_search_facets</w:t>
            </w:r>
            <w:proofErr w:type="spellEnd"/>
          </w:p>
          <w:p w14:paraId="0A2DC922" w14:textId="77777777" w:rsidR="001177D4" w:rsidRPr="0020460D" w:rsidRDefault="001177D4" w:rsidP="007D3F7D">
            <w:pPr>
              <w:jc w:val="left"/>
              <w:rPr>
                <w:rFonts w:ascii="Consolas" w:hAnsi="Consolas"/>
                <w:shd w:val="clear" w:color="auto" w:fill="FFFFFF"/>
              </w:rPr>
            </w:pPr>
            <w:r w:rsidRPr="0020460D">
              <w:rPr>
                <w:rFonts w:ascii="Consolas" w:hAnsi="Consolas"/>
                <w:shd w:val="clear" w:color="auto" w:fill="FFFFFF"/>
              </w:rPr>
              <w:t>__</w:t>
            </w:r>
            <w:proofErr w:type="spellStart"/>
            <w:r w:rsidRPr="0020460D">
              <w:rPr>
                <w:rFonts w:ascii="Consolas" w:hAnsi="Consolas"/>
                <w:shd w:val="clear" w:color="auto" w:fill="FFFFFF"/>
              </w:rPr>
              <w:t>typename</w:t>
            </w:r>
            <w:proofErr w:type="spellEnd"/>
          </w:p>
          <w:p w14:paraId="1989E669" w14:textId="77777777" w:rsidR="001177D4" w:rsidRPr="0020460D" w:rsidRDefault="001177D4" w:rsidP="007D3F7D">
            <w:pPr>
              <w:jc w:val="left"/>
              <w:rPr>
                <w:rFonts w:ascii="Consolas" w:hAnsi="Consolas"/>
              </w:rPr>
            </w:pPr>
            <w:r w:rsidRPr="0020460D">
              <w:rPr>
                <w:rFonts w:ascii="Consolas" w:hAnsi="Consolas"/>
                <w:shd w:val="clear" w:color="auto" w:fill="FFFFFF"/>
              </w:rPr>
              <w:t xml:space="preserve"> }}</w:t>
            </w:r>
          </w:p>
        </w:tc>
        <w:tc>
          <w:tcPr>
            <w:tcW w:w="20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90171" w14:textId="77777777" w:rsidR="001177D4" w:rsidRPr="0020460D" w:rsidRDefault="001177D4" w:rsidP="007D3F7D">
            <w:pPr>
              <w:jc w:val="left"/>
              <w:rPr>
                <w:rFonts w:ascii="Consolas" w:hAnsi="Consolas"/>
              </w:rPr>
            </w:pPr>
            <w:r w:rsidRPr="0020460D">
              <w:rPr>
                <w:rFonts w:ascii="Consolas" w:hAnsi="Consolas"/>
                <w:shd w:val="clear" w:color="auto" w:fill="FFFFFF"/>
              </w:rPr>
              <w:t>"variables":{"version":"2023-10-01-preview","payload":{"keywords":null,"limit":1,"filter":{"and":[{"entityType":"Purview_Asset","includeSubTypes":true},{"not":{"classification":"MICROSOFT.SYSTEM.TEMP_FILE"}},{"not":{"or":[{"entityType":"AtlasGlossary"}]}},{"not":{"or":[{"attributeName":"size","operator":"eq","attributeValue":0},{"attributeName":"fileSize","operator":"eq","attributeValue":0}]}}]},"facets":[{"facet":"domainId","count":200}]}}</w:t>
            </w:r>
          </w:p>
        </w:tc>
      </w:tr>
    </w:tbl>
    <w:p w14:paraId="7DC9418C" w14:textId="77777777" w:rsidR="00203FD5" w:rsidRDefault="00203FD5" w:rsidP="0020460D">
      <w:pPr>
        <w:pStyle w:val="Heading4"/>
      </w:pPr>
      <w:r>
        <w:t>Sample JSON Response</w:t>
      </w:r>
    </w:p>
    <w:p w14:paraId="2CE4A3C1"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w:t>
      </w:r>
    </w:p>
    <w:p w14:paraId="5A6ADB62"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"data": {</w:t>
      </w:r>
    </w:p>
    <w:p w14:paraId="506F2840" w14:textId="7548B81F"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roofErr w:type="spellStart"/>
      <w:r w:rsidRPr="008B67EA">
        <w:rPr>
          <w:sz w:val="18"/>
          <w:szCs w:val="18"/>
          <w:lang w:eastAsia="en-IN"/>
        </w:rPr>
        <w:t>purviewDashboard</w:t>
      </w:r>
      <w:proofErr w:type="spellEnd"/>
      <w:r w:rsidRPr="008B67EA">
        <w:rPr>
          <w:sz w:val="18"/>
          <w:szCs w:val="18"/>
          <w:lang w:eastAsia="en-IN"/>
        </w:rPr>
        <w:t>": {</w:t>
      </w:r>
    </w:p>
    <w:p w14:paraId="33799ECE"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"_</w:t>
      </w:r>
      <w:proofErr w:type="spellStart"/>
      <w:r w:rsidRPr="008B67EA">
        <w:rPr>
          <w:sz w:val="18"/>
          <w:szCs w:val="18"/>
          <w:lang w:eastAsia="en-IN"/>
        </w:rPr>
        <w:t>AT_search_count</w:t>
      </w:r>
      <w:proofErr w:type="spellEnd"/>
      <w:r w:rsidRPr="008B67EA">
        <w:rPr>
          <w:sz w:val="18"/>
          <w:szCs w:val="18"/>
          <w:lang w:eastAsia="en-IN"/>
        </w:rPr>
        <w:t>": 16531,</w:t>
      </w:r>
    </w:p>
    <w:p w14:paraId="5BCE20FF"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"_</w:t>
      </w:r>
      <w:proofErr w:type="spellStart"/>
      <w:r w:rsidRPr="008B67EA">
        <w:rPr>
          <w:sz w:val="18"/>
          <w:szCs w:val="18"/>
          <w:lang w:eastAsia="en-IN"/>
        </w:rPr>
        <w:t>AT_search_facets</w:t>
      </w:r>
      <w:proofErr w:type="spellEnd"/>
      <w:r w:rsidRPr="008B67EA">
        <w:rPr>
          <w:sz w:val="18"/>
          <w:szCs w:val="18"/>
          <w:lang w:eastAsia="en-IN"/>
        </w:rPr>
        <w:t>": {</w:t>
      </w:r>
    </w:p>
    <w:p w14:paraId="0DD4C084"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roofErr w:type="spellStart"/>
      <w:r w:rsidRPr="008B67EA">
        <w:rPr>
          <w:sz w:val="18"/>
          <w:szCs w:val="18"/>
          <w:lang w:eastAsia="en-IN"/>
        </w:rPr>
        <w:t>domainId</w:t>
      </w:r>
      <w:proofErr w:type="spellEnd"/>
      <w:r w:rsidRPr="008B67EA">
        <w:rPr>
          <w:sz w:val="18"/>
          <w:szCs w:val="18"/>
          <w:lang w:eastAsia="en-IN"/>
        </w:rPr>
        <w:t>": [</w:t>
      </w:r>
    </w:p>
    <w:p w14:paraId="35EA2E51"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
    <w:p w14:paraId="73FFB343"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"count": 16531,</w:t>
      </w:r>
    </w:p>
    <w:p w14:paraId="338D0960"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"value": "ix-dev-purview"</w:t>
      </w:r>
    </w:p>
    <w:p w14:paraId="44AD816A"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
    <w:p w14:paraId="4F4A9BAB"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
    <w:p w14:paraId="7C42D8FE"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
    <w:p w14:paraId="2B8B7B5D"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"__</w:t>
      </w:r>
      <w:proofErr w:type="spellStart"/>
      <w:r w:rsidRPr="008B67EA">
        <w:rPr>
          <w:sz w:val="18"/>
          <w:szCs w:val="18"/>
          <w:lang w:eastAsia="en-IN"/>
        </w:rPr>
        <w:t>typename</w:t>
      </w:r>
      <w:proofErr w:type="spellEnd"/>
      <w:r w:rsidRPr="008B67EA">
        <w:rPr>
          <w:sz w:val="18"/>
          <w:szCs w:val="18"/>
          <w:lang w:eastAsia="en-IN"/>
        </w:rPr>
        <w:t>": "</w:t>
      </w:r>
      <w:proofErr w:type="spellStart"/>
      <w:r w:rsidRPr="008B67EA">
        <w:rPr>
          <w:sz w:val="18"/>
          <w:szCs w:val="18"/>
          <w:lang w:eastAsia="en-IN"/>
        </w:rPr>
        <w:t>query_purviewDashboard</w:t>
      </w:r>
      <w:proofErr w:type="spellEnd"/>
      <w:r w:rsidRPr="008B67EA">
        <w:rPr>
          <w:sz w:val="18"/>
          <w:szCs w:val="18"/>
          <w:lang w:eastAsia="en-IN"/>
        </w:rPr>
        <w:t>"</w:t>
      </w:r>
    </w:p>
    <w:p w14:paraId="210878A0"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
    <w:p w14:paraId="5D0863CC" w14:textId="77777777" w:rsidR="008B67EA" w:rsidRPr="008B67EA" w:rsidRDefault="008B67EA" w:rsidP="008B67EA">
      <w:pPr>
        <w:spacing w:after="0" w:line="240" w:lineRule="auto"/>
        <w:ind w:right="-5670"/>
        <w:jc w:val="left"/>
        <w:rPr>
          <w:sz w:val="18"/>
          <w:szCs w:val="18"/>
          <w:lang w:eastAsia="en-IN"/>
        </w:rPr>
      </w:pPr>
      <w:r w:rsidRPr="008B67EA">
        <w:rPr>
          <w:sz w:val="18"/>
          <w:szCs w:val="18"/>
          <w:lang w:eastAsia="en-IN"/>
        </w:rPr>
        <w:t xml:space="preserve">    }</w:t>
      </w:r>
    </w:p>
    <w:p w14:paraId="74C962D6" w14:textId="25E96280" w:rsidR="00203FD5" w:rsidRDefault="008B67EA" w:rsidP="008B67EA">
      <w:pPr>
        <w:spacing w:after="0" w:line="240" w:lineRule="auto"/>
        <w:ind w:right="-5670"/>
        <w:jc w:val="left"/>
        <w:rPr>
          <w:sz w:val="18"/>
          <w:szCs w:val="18"/>
          <w:lang w:eastAsia="en-IN"/>
        </w:rPr>
      </w:pPr>
      <w:r w:rsidRPr="008B67EA">
        <w:rPr>
          <w:sz w:val="18"/>
          <w:szCs w:val="18"/>
          <w:lang w:eastAsia="en-IN"/>
        </w:rPr>
        <w:t>}</w:t>
      </w:r>
    </w:p>
    <w:bookmarkEnd w:id="205"/>
    <w:bookmarkEnd w:id="206"/>
    <w:p w14:paraId="52CD20F3" w14:textId="77777777" w:rsidR="009644F9" w:rsidRDefault="009644F9">
      <w:pPr>
        <w:pStyle w:val="Heading2"/>
        <w:sectPr w:rsidR="009644F9" w:rsidSect="00FE5293">
          <w:type w:val="continuous"/>
          <w:pgSz w:w="15840" w:h="15840" w:orient="landscape" w:code="1"/>
          <w:pgMar w:top="1440" w:right="1440" w:bottom="1440" w:left="1440" w:header="720" w:footer="720" w:gutter="0"/>
          <w:cols w:space="709"/>
        </w:sectPr>
      </w:pPr>
    </w:p>
    <w:p w14:paraId="668D85A5" w14:textId="390794D5" w:rsidR="00B60AEE" w:rsidRDefault="00D15C54">
      <w:pPr>
        <w:pStyle w:val="Heading2"/>
      </w:pPr>
      <w:bookmarkStart w:id="208" w:name="_Toc220931966"/>
      <w:r>
        <w:lastRenderedPageBreak/>
        <w:t>BOM</w:t>
      </w:r>
      <w:r w:rsidR="006D31A2">
        <w:t xml:space="preserve"> </w:t>
      </w:r>
      <w:r w:rsidR="001B38FB">
        <w:t>V</w:t>
      </w:r>
      <w:r w:rsidR="006E5DE5">
        <w:t xml:space="preserve">iew </w:t>
      </w:r>
      <w:r>
        <w:t>API</w:t>
      </w:r>
      <w:bookmarkEnd w:id="208"/>
    </w:p>
    <w:p w14:paraId="181F67B1" w14:textId="704F2B72" w:rsidR="00B825E1" w:rsidRDefault="00B825E1" w:rsidP="00B825E1">
      <w:pPr>
        <w:pStyle w:val="Heading3"/>
      </w:pPr>
      <w:bookmarkStart w:id="209" w:name="OLE_LINK130"/>
      <w:bookmarkStart w:id="210" w:name="_Toc220931967"/>
      <w:r>
        <w:t xml:space="preserve">POST </w:t>
      </w:r>
      <w:r w:rsidR="00A7204F">
        <w:t>-</w:t>
      </w:r>
      <w:r>
        <w:t xml:space="preserve"> </w:t>
      </w:r>
      <w:r w:rsidR="008B0D7F">
        <w:t xml:space="preserve">BOM </w:t>
      </w:r>
      <w:r w:rsidR="001B38FB">
        <w:t>V</w:t>
      </w:r>
      <w:r w:rsidR="008B0D7F">
        <w:t>iew API details</w:t>
      </w:r>
      <w:bookmarkEnd w:id="210"/>
    </w:p>
    <w:bookmarkEnd w:id="209"/>
    <w:p w14:paraId="07D9B950" w14:textId="2ACBE6BA" w:rsidR="00B825E1" w:rsidRPr="009644F9" w:rsidRDefault="00B825E1" w:rsidP="009644F9">
      <w:r w:rsidRPr="009644F9">
        <w:t xml:space="preserve">This microservice is a POST call to the Query Engine server hosted at the backend to get details of the </w:t>
      </w:r>
      <w:r w:rsidR="008B0D7F" w:rsidRPr="009644F9">
        <w:t>BOM</w:t>
      </w:r>
      <w:r w:rsidR="001B38FB" w:rsidRPr="009644F9">
        <w:t xml:space="preserve"> (Bill of Material)</w:t>
      </w:r>
      <w:r w:rsidRPr="009644F9">
        <w:t xml:space="preserve"> instance.</w:t>
      </w:r>
    </w:p>
    <w:p w14:paraId="75275DB7" w14:textId="77777777" w:rsidR="00451E0C" w:rsidRDefault="00451E0C">
      <w:pPr>
        <w:spacing w:after="0"/>
        <w:sectPr w:rsidR="00451E0C" w:rsidSect="009644F9">
          <w:pgSz w:w="15840" w:h="15840" w:orient="landscape" w:code="1"/>
          <w:pgMar w:top="1440" w:right="1440" w:bottom="1440" w:left="1440" w:header="720" w:footer="720" w:gutter="0"/>
          <w:cols w:space="709"/>
        </w:sectPr>
      </w:pPr>
    </w:p>
    <w:tbl>
      <w:tblPr>
        <w:tblStyle w:val="TableGridLight"/>
        <w:tblW w:w="12960" w:type="dxa"/>
        <w:tblLayout w:type="fixed"/>
        <w:tblCellMar>
          <w:left w:w="86" w:type="dxa"/>
          <w:right w:w="0" w:type="dxa"/>
        </w:tblCellMar>
        <w:tblLook w:val="04A0" w:firstRow="1" w:lastRow="0" w:firstColumn="1" w:lastColumn="0" w:noHBand="0" w:noVBand="1"/>
      </w:tblPr>
      <w:tblGrid>
        <w:gridCol w:w="2895"/>
        <w:gridCol w:w="10065"/>
      </w:tblGrid>
      <w:tr w:rsidR="00B825E1" w14:paraId="7A914199" w14:textId="77777777" w:rsidTr="008145B0">
        <w:trPr>
          <w:trHeight w:val="75"/>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DBC30C" w14:textId="77777777" w:rsidR="00B825E1" w:rsidRDefault="00B825E1" w:rsidP="007D3F7D">
            <w:pPr>
              <w:spacing w:after="0"/>
              <w:jc w:val="left"/>
            </w:pPr>
            <w:r>
              <w:t>PROTOCOL</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D66944" w14:textId="5D644B4F" w:rsidR="00B825E1" w:rsidRDefault="00B825E1" w:rsidP="007D3F7D">
            <w:pPr>
              <w:spacing w:after="0"/>
              <w:jc w:val="left"/>
            </w:pPr>
            <w:r>
              <w:t>HTTPS</w:t>
            </w:r>
          </w:p>
        </w:tc>
      </w:tr>
      <w:tr w:rsidR="00B825E1" w14:paraId="7693220D" w14:textId="77777777" w:rsidTr="008145B0">
        <w:trPr>
          <w:trHeight w:val="48"/>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8E7A00" w14:textId="017C3E41" w:rsidR="00B825E1" w:rsidRDefault="00B825E1" w:rsidP="007D3F7D">
            <w:pPr>
              <w:spacing w:after="0"/>
              <w:jc w:val="left"/>
            </w:pPr>
            <w:r>
              <w:t xml:space="preserve">PATH </w:t>
            </w:r>
            <w:r w:rsidR="003E4782">
              <w:t>(Public Exposure)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EB2FBC" w14:textId="77777777" w:rsidR="00B825E1" w:rsidRDefault="00B825E1" w:rsidP="007D3F7D">
            <w:pPr>
              <w:spacing w:after="0"/>
              <w:jc w:val="left"/>
            </w:pPr>
            <w:hyperlink r:id="rId76" w:history="1">
              <w:r>
                <w:rPr>
                  <w:rStyle w:val="Hyperlink"/>
                </w:rPr>
                <w:t>https://ix-dev-apimgmt.azure-api.net/query-engine-api?subscription-key=**************</w:t>
              </w:r>
            </w:hyperlink>
            <w:r>
              <w:t xml:space="preserve"> </w:t>
            </w:r>
          </w:p>
        </w:tc>
      </w:tr>
      <w:tr w:rsidR="00B825E1" w14:paraId="77053948" w14:textId="77777777" w:rsidTr="008145B0">
        <w:trPr>
          <w:trHeight w:val="62"/>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8E3600" w14:textId="77777777" w:rsidR="00B825E1" w:rsidRDefault="00B825E1" w:rsidP="007D3F7D">
            <w:pPr>
              <w:spacing w:after="0"/>
              <w:jc w:val="left"/>
            </w:pPr>
            <w:r>
              <w:t>METHOD</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A596B" w14:textId="6BAA09C3" w:rsidR="00B825E1" w:rsidRDefault="00B825E1" w:rsidP="007D3F7D">
            <w:pPr>
              <w:spacing w:after="0"/>
              <w:jc w:val="left"/>
            </w:pPr>
            <w:r>
              <w:t>POST</w:t>
            </w:r>
          </w:p>
        </w:tc>
      </w:tr>
      <w:tr w:rsidR="00B825E1" w14:paraId="7514F648"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737013" w14:textId="77777777" w:rsidR="00B825E1" w:rsidRDefault="00B825E1" w:rsidP="007D3F7D">
            <w:pPr>
              <w:spacing w:after="0"/>
              <w:jc w:val="left"/>
            </w:pPr>
            <w:r>
              <w:t>CONTENT TYPE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F588D" w14:textId="77777777" w:rsidR="00B825E1" w:rsidRDefault="00B825E1" w:rsidP="007D3F7D">
            <w:pPr>
              <w:spacing w:after="0"/>
              <w:jc w:val="left"/>
            </w:pPr>
            <w:r>
              <w:t>application / json</w:t>
            </w:r>
          </w:p>
        </w:tc>
      </w:tr>
      <w:tr w:rsidR="00B825E1" w14:paraId="217ED381"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3918EC" w14:textId="77777777" w:rsidR="00B825E1" w:rsidRDefault="00B825E1" w:rsidP="007D3F7D">
            <w:pPr>
              <w:spacing w:after="0"/>
              <w:jc w:val="left"/>
            </w:pPr>
            <w:r>
              <w:t>Sample JSON Request</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DFDCF" w14:textId="77777777" w:rsidR="00B825E1" w:rsidRDefault="00B825E1" w:rsidP="007D3F7D">
            <w:pPr>
              <w:spacing w:after="0"/>
              <w:jc w:val="left"/>
            </w:pPr>
            <w:r>
              <w:t>Query Parameter: Subscription-key of the application (example, query engine)</w:t>
            </w:r>
          </w:p>
        </w:tc>
      </w:tr>
      <w:tr w:rsidR="00B025A1" w14:paraId="18771113" w14:textId="77777777" w:rsidTr="008145B0">
        <w:trPr>
          <w:trHeight w:val="110"/>
        </w:trPr>
        <w:tc>
          <w:tcPr>
            <w:tcW w:w="11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AA48D57" w14:textId="097F6F88" w:rsidR="00B025A1" w:rsidRDefault="00B025A1" w:rsidP="007D3F7D">
            <w:pPr>
              <w:spacing w:after="0"/>
              <w:jc w:val="left"/>
            </w:pPr>
            <w:r>
              <w:t>Sample JSON Response</w:t>
            </w:r>
          </w:p>
        </w:tc>
        <w:tc>
          <w:tcPr>
            <w:tcW w:w="3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CF3027" w14:textId="02C5C3FB" w:rsidR="00B025A1" w:rsidRDefault="00B025A1" w:rsidP="007D3F7D">
            <w:pPr>
              <w:spacing w:after="0"/>
              <w:jc w:val="left"/>
            </w:pPr>
            <w:hyperlink r:id="rId77" w:history="1">
              <w:r w:rsidRPr="00BC7975">
                <w:rPr>
                  <w:rStyle w:val="Hyperlink"/>
                </w:rPr>
                <w:t>Link</w:t>
              </w:r>
            </w:hyperlink>
          </w:p>
        </w:tc>
      </w:tr>
    </w:tbl>
    <w:p w14:paraId="0249D18C" w14:textId="77777777" w:rsidR="00C71FEF" w:rsidRPr="00C71FEF" w:rsidRDefault="00C71FEF" w:rsidP="00F975D5">
      <w:pPr>
        <w:pStyle w:val="Heading4"/>
      </w:pPr>
      <w:r w:rsidRPr="00C71FEF">
        <w:t>Input Header</w:t>
      </w:r>
    </w:p>
    <w:tbl>
      <w:tblPr>
        <w:tblStyle w:val="TableGridLight"/>
        <w:tblW w:w="12960" w:type="dxa"/>
        <w:tblLayout w:type="fixed"/>
        <w:tblCellMar>
          <w:left w:w="86" w:type="dxa"/>
          <w:right w:w="0" w:type="dxa"/>
        </w:tblCellMar>
        <w:tblLook w:val="04A0" w:firstRow="1" w:lastRow="0" w:firstColumn="1" w:lastColumn="0" w:noHBand="0" w:noVBand="1"/>
      </w:tblPr>
      <w:tblGrid>
        <w:gridCol w:w="2584"/>
        <w:gridCol w:w="7346"/>
        <w:gridCol w:w="1296"/>
        <w:gridCol w:w="1734"/>
      </w:tblGrid>
      <w:tr w:rsidR="008C77D5" w14:paraId="5CC5F7FE" w14:textId="77777777" w:rsidTr="00A33052">
        <w:trPr>
          <w:trHeight w:val="407"/>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F3989D" w14:textId="77777777" w:rsidR="008C77D5" w:rsidRDefault="008C77D5" w:rsidP="007D3F7D">
            <w:pPr>
              <w:spacing w:after="0"/>
              <w:jc w:val="left"/>
            </w:pPr>
            <w: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329ECB" w14:textId="77777777" w:rsidR="008C77D5" w:rsidRDefault="008C77D5" w:rsidP="007D3F7D">
            <w:pPr>
              <w:spacing w:after="0"/>
              <w:jc w:val="left"/>
            </w:pPr>
            <w:r>
              <w:t>Description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202B0D4" w14:textId="77777777" w:rsidR="008C77D5" w:rsidRDefault="008C77D5" w:rsidP="007D3F7D">
            <w:pPr>
              <w:spacing w:after="0"/>
              <w:jc w:val="left"/>
            </w:pPr>
            <w:r>
              <w:t>M/O*</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46A21D" w14:textId="77777777" w:rsidR="008C77D5" w:rsidRDefault="008C77D5" w:rsidP="007D3F7D">
            <w:pPr>
              <w:spacing w:after="0"/>
              <w:jc w:val="left"/>
            </w:pPr>
            <w:r>
              <w:t>Type</w:t>
            </w:r>
          </w:p>
        </w:tc>
      </w:tr>
      <w:tr w:rsidR="008C77D5" w14:paraId="0E64D355" w14:textId="77777777" w:rsidTr="00A33052">
        <w:trPr>
          <w:trHeight w:val="283"/>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7B3BA" w14:textId="77777777" w:rsidR="008C77D5" w:rsidRDefault="008C77D5" w:rsidP="007D3F7D">
            <w:pPr>
              <w:spacing w:after="0"/>
              <w:jc w:val="left"/>
            </w:pPr>
            <w: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46A1FD" w14:textId="77777777" w:rsidR="008C77D5" w:rsidRDefault="008C77D5" w:rsidP="007D3F7D">
            <w:pPr>
              <w:spacing w:after="0"/>
              <w:jc w:val="left"/>
            </w:pPr>
            <w:r>
              <w:t>Token acquired from Azure B2C based on the user credentials for further API calls.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C14253" w14:textId="77777777" w:rsidR="008C77D5" w:rsidRDefault="008C77D5" w:rsidP="007D3F7D">
            <w:pPr>
              <w:spacing w:after="0"/>
              <w:jc w:val="left"/>
            </w:pPr>
            <w:r>
              <w:t>M</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1A34B5" w14:textId="77777777" w:rsidR="008C77D5" w:rsidRDefault="008C77D5" w:rsidP="007D3F7D">
            <w:pPr>
              <w:spacing w:after="0"/>
              <w:jc w:val="left"/>
            </w:pPr>
            <w:r>
              <w:t>String</w:t>
            </w:r>
          </w:p>
        </w:tc>
      </w:tr>
      <w:tr w:rsidR="008C77D5" w14:paraId="3A0EECB1" w14:textId="77777777" w:rsidTr="00A33052">
        <w:trPr>
          <w:trHeight w:val="59"/>
        </w:trPr>
        <w:tc>
          <w:tcPr>
            <w:tcW w:w="9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0C139C" w14:textId="77777777" w:rsidR="008C77D5" w:rsidRDefault="008C77D5" w:rsidP="007D3F7D">
            <w:pPr>
              <w:spacing w:after="0"/>
              <w:jc w:val="left"/>
            </w:pPr>
            <w: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91632" w14:textId="748F01F2" w:rsidR="008C77D5" w:rsidRDefault="008C77D5" w:rsidP="007D3F7D">
            <w:pPr>
              <w:spacing w:after="0"/>
              <w:jc w:val="left"/>
            </w:pPr>
            <w:r>
              <w:t xml:space="preserve">Length of content. </w:t>
            </w:r>
            <w:r w:rsidR="00D77E4A">
              <w:t xml:space="preserve"> </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563CA" w14:textId="77777777" w:rsidR="008C77D5" w:rsidRDefault="008C77D5" w:rsidP="007D3F7D">
            <w:pPr>
              <w:spacing w:after="0"/>
              <w:jc w:val="left"/>
            </w:pPr>
            <w:r>
              <w:t>M</w:t>
            </w:r>
          </w:p>
        </w:tc>
        <w:tc>
          <w:tcPr>
            <w:tcW w:w="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21E3E" w14:textId="77777777" w:rsidR="008C77D5" w:rsidRDefault="008C77D5" w:rsidP="007D3F7D">
            <w:pPr>
              <w:spacing w:after="0"/>
              <w:jc w:val="left"/>
            </w:pPr>
            <w:r>
              <w:t>String</w:t>
            </w:r>
          </w:p>
        </w:tc>
      </w:tr>
    </w:tbl>
    <w:p w14:paraId="55D97727" w14:textId="77777777" w:rsidR="00B825E1" w:rsidRDefault="00B825E1" w:rsidP="00B825E1">
      <w:pPr>
        <w:spacing w:after="0"/>
      </w:pPr>
      <w:r>
        <w:t xml:space="preserve"> *Mandatory / Optional</w:t>
      </w:r>
    </w:p>
    <w:p w14:paraId="048DD2E6" w14:textId="2EB9DFFE" w:rsidR="00B825E1" w:rsidRDefault="00F975D5" w:rsidP="00F975D5">
      <w:pPr>
        <w:pStyle w:val="Heading4"/>
      </w:pPr>
      <w:r>
        <w:t>Result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10415"/>
      </w:tblGrid>
      <w:tr w:rsidR="00B825E1" w14:paraId="5A2DD82E" w14:textId="77777777" w:rsidTr="00F975D5">
        <w:trPr>
          <w:trHeight w:val="178"/>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E06CCA" w14:textId="77777777" w:rsidR="00B825E1" w:rsidRPr="00F975D5" w:rsidRDefault="00B825E1" w:rsidP="007D3F7D">
            <w:pPr>
              <w:spacing w:after="0"/>
              <w:jc w:val="left"/>
              <w:rPr>
                <w:color w:val="000000" w:themeColor="text1"/>
              </w:rPr>
            </w:pPr>
            <w:r w:rsidRPr="00F975D5">
              <w:rPr>
                <w:color w:val="000000" w:themeColor="text1"/>
              </w:rPr>
              <w:t>HTTP Code</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BA53CD" w14:textId="77777777" w:rsidR="00B825E1" w:rsidRPr="00F975D5" w:rsidRDefault="00B825E1" w:rsidP="007D3F7D">
            <w:pPr>
              <w:spacing w:after="0"/>
              <w:jc w:val="left"/>
              <w:rPr>
                <w:color w:val="000000" w:themeColor="text1"/>
              </w:rPr>
            </w:pPr>
            <w:r w:rsidRPr="00F975D5">
              <w:rPr>
                <w:color w:val="000000" w:themeColor="text1"/>
              </w:rPr>
              <w:t>Result Description</w:t>
            </w:r>
          </w:p>
        </w:tc>
      </w:tr>
      <w:tr w:rsidR="00B825E1" w14:paraId="0BDFD799" w14:textId="77777777" w:rsidTr="008145B0">
        <w:trPr>
          <w:trHeight w:val="277"/>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B4E87" w14:textId="77777777" w:rsidR="00B825E1" w:rsidRDefault="00B825E1" w:rsidP="007D3F7D">
            <w:pPr>
              <w:spacing w:after="0"/>
              <w:jc w:val="left"/>
            </w:pPr>
            <w:r>
              <w:t>200</w:t>
            </w:r>
          </w:p>
        </w:tc>
        <w:tc>
          <w:tcPr>
            <w:tcW w:w="401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06783" w14:textId="6F580136" w:rsidR="00B825E1" w:rsidRDefault="00B825E1" w:rsidP="007D3F7D">
            <w:pPr>
              <w:spacing w:after="0"/>
              <w:jc w:val="left"/>
              <w:rPr>
                <w:color w:val="000000"/>
                <w:lang w:eastAsia="en-IN"/>
              </w:rPr>
            </w:pPr>
            <w:r>
              <w:rPr>
                <w:lang w:eastAsia="en-IN"/>
              </w:rPr>
              <w:t>successful</w:t>
            </w:r>
            <w:r w:rsidR="00A7204F">
              <w:rPr>
                <w:lang w:eastAsia="en-IN"/>
              </w:rPr>
              <w:t xml:space="preserve"> </w:t>
            </w:r>
            <w:r>
              <w:rPr>
                <w:lang w:eastAsia="en-IN"/>
              </w:rPr>
              <w:t>operation</w:t>
            </w:r>
          </w:p>
        </w:tc>
      </w:tr>
    </w:tbl>
    <w:p w14:paraId="707DF667" w14:textId="32F1902D" w:rsidR="00F975D5" w:rsidRDefault="00F975D5" w:rsidP="00F975D5">
      <w:pPr>
        <w:pStyle w:val="Heading4"/>
        <w:sectPr w:rsidR="00F975D5" w:rsidSect="00750FBB">
          <w:type w:val="continuous"/>
          <w:pgSz w:w="15840" w:h="15840" w:orient="landscape" w:code="1"/>
          <w:pgMar w:top="1440" w:right="1440" w:bottom="1440" w:left="1440" w:header="720" w:footer="720" w:gutter="0"/>
          <w:cols w:space="710"/>
          <w:docGrid w:linePitch="360"/>
        </w:sectPr>
      </w:pPr>
      <w:r>
        <w:t>Error Management</w:t>
      </w:r>
    </w:p>
    <w:tbl>
      <w:tblPr>
        <w:tblStyle w:val="TableGridLight"/>
        <w:tblW w:w="12960" w:type="dxa"/>
        <w:tblLayout w:type="fixed"/>
        <w:tblCellMar>
          <w:left w:w="86" w:type="dxa"/>
          <w:right w:w="0" w:type="dxa"/>
        </w:tblCellMar>
        <w:tblLook w:val="04A0" w:firstRow="1" w:lastRow="0" w:firstColumn="1" w:lastColumn="0" w:noHBand="0" w:noVBand="1"/>
      </w:tblPr>
      <w:tblGrid>
        <w:gridCol w:w="2545"/>
        <w:gridCol w:w="2211"/>
        <w:gridCol w:w="8204"/>
      </w:tblGrid>
      <w:tr w:rsidR="00B825E1" w14:paraId="6D034A67"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36A39B" w14:textId="77777777" w:rsidR="00B825E1" w:rsidRDefault="00B825E1" w:rsidP="007D3F7D">
            <w:pPr>
              <w:spacing w:after="0"/>
              <w:jc w:val="left"/>
            </w:pPr>
            <w:r>
              <w:t>HTTP Code</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2F1D72" w14:textId="77777777" w:rsidR="00B825E1" w:rsidRDefault="00B825E1" w:rsidP="007D3F7D">
            <w:pPr>
              <w:spacing w:after="0"/>
              <w:jc w:val="left"/>
            </w:pPr>
            <w:r>
              <w:t>Error Code</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89515D" w14:textId="77777777" w:rsidR="00B825E1" w:rsidRDefault="00B825E1" w:rsidP="007D3F7D">
            <w:pPr>
              <w:spacing w:after="0"/>
              <w:jc w:val="left"/>
            </w:pPr>
            <w:r>
              <w:t>Error Description</w:t>
            </w:r>
          </w:p>
        </w:tc>
      </w:tr>
      <w:tr w:rsidR="00B825E1" w14:paraId="41593485"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4A47A8" w14:textId="77777777" w:rsidR="00B825E1" w:rsidRDefault="00B825E1" w:rsidP="007D3F7D">
            <w:pPr>
              <w:spacing w:after="0"/>
              <w:jc w:val="left"/>
            </w:pPr>
            <w:r>
              <w:t>500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ABC3C8" w14:textId="77777777" w:rsidR="00B825E1" w:rsidRDefault="00B825E1" w:rsidP="007D3F7D">
            <w:pPr>
              <w:spacing w:after="0"/>
              <w:jc w:val="left"/>
            </w:pPr>
            <w:r>
              <w:t>500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82C1FF" w14:textId="3269A3D6" w:rsidR="00B825E1" w:rsidRDefault="00B825E1" w:rsidP="007D3F7D">
            <w:pPr>
              <w:pStyle w:val="Accenture"/>
              <w:spacing w:after="0"/>
              <w:jc w:val="left"/>
              <w:rPr>
                <w:color w:val="000000"/>
                <w:lang w:eastAsia="en-IN"/>
              </w:rPr>
            </w:pPr>
            <w:r>
              <w:rPr>
                <w:lang w:eastAsia="en-IN"/>
              </w:rPr>
              <w:t>Invalid</w:t>
            </w:r>
            <w:r w:rsidR="00A7204F">
              <w:rPr>
                <w:lang w:eastAsia="en-IN"/>
              </w:rPr>
              <w:t xml:space="preserve"> </w:t>
            </w:r>
            <w:r>
              <w:rPr>
                <w:lang w:eastAsia="en-IN"/>
              </w:rPr>
              <w:t>Data</w:t>
            </w:r>
          </w:p>
        </w:tc>
      </w:tr>
      <w:tr w:rsidR="00B825E1" w14:paraId="52C93828"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0A6D7" w14:textId="77777777" w:rsidR="00B825E1" w:rsidRDefault="00B825E1"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4D3563" w14:textId="77777777" w:rsidR="00B825E1" w:rsidRDefault="00B825E1" w:rsidP="007D3F7D">
            <w:pPr>
              <w:spacing w:after="0"/>
              <w:jc w:val="left"/>
            </w:pPr>
            <w:r>
              <w:t>401</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5E20B" w14:textId="77777777" w:rsidR="00B825E1" w:rsidRDefault="00B825E1" w:rsidP="007D3F7D">
            <w:pPr>
              <w:spacing w:after="0" w:line="252" w:lineRule="auto"/>
              <w:jc w:val="left"/>
            </w:pPr>
            <w:r>
              <w:t>Unauthorized User</w:t>
            </w:r>
          </w:p>
          <w:p w14:paraId="26BD99FD" w14:textId="7D26E5B8" w:rsidR="00B825E1" w:rsidRDefault="005034C1" w:rsidP="007D3F7D">
            <w:pPr>
              <w:spacing w:after="0" w:line="252" w:lineRule="auto"/>
              <w:jc w:val="left"/>
            </w:pPr>
            <w:r>
              <w:t>Header Token</w:t>
            </w:r>
            <w:r w:rsidR="00B825E1">
              <w:t xml:space="preserve"> could be missing</w:t>
            </w:r>
          </w:p>
        </w:tc>
      </w:tr>
      <w:tr w:rsidR="00B825E1" w14:paraId="51162FE2" w14:textId="77777777" w:rsidTr="008145B0">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05AF25" w14:textId="695CB074" w:rsidR="00B825E1" w:rsidRDefault="00B825E1" w:rsidP="007D3F7D">
            <w:pPr>
              <w:spacing w:after="0"/>
              <w:jc w:val="left"/>
            </w:pPr>
            <w:r>
              <w:t>400</w:t>
            </w:r>
          </w:p>
        </w:tc>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D0DEF" w14:textId="77777777" w:rsidR="00B825E1" w:rsidRDefault="00B825E1" w:rsidP="007D3F7D">
            <w:pPr>
              <w:spacing w:after="0"/>
              <w:jc w:val="left"/>
            </w:pPr>
            <w:r>
              <w:t>400</w:t>
            </w:r>
          </w:p>
        </w:tc>
        <w:tc>
          <w:tcPr>
            <w:tcW w:w="31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AC6E73" w14:textId="77777777" w:rsidR="00B825E1" w:rsidRDefault="00B825E1" w:rsidP="007D3F7D">
            <w:pPr>
              <w:spacing w:after="0" w:line="252" w:lineRule="auto"/>
              <w:jc w:val="left"/>
            </w:pPr>
            <w:r>
              <w:t>Bad request</w:t>
            </w:r>
          </w:p>
        </w:tc>
      </w:tr>
    </w:tbl>
    <w:p w14:paraId="6785AC1F" w14:textId="02645336" w:rsidR="009172C4" w:rsidRDefault="00F975D5" w:rsidP="00F975D5">
      <w:pPr>
        <w:pStyle w:val="Heading4"/>
      </w:pPr>
      <w:r>
        <w:t>Output Body</w:t>
      </w:r>
    </w:p>
    <w:tbl>
      <w:tblPr>
        <w:tblStyle w:val="TableGridLight"/>
        <w:tblW w:w="12960" w:type="dxa"/>
        <w:tblLayout w:type="fixed"/>
        <w:tblCellMar>
          <w:left w:w="86" w:type="dxa"/>
          <w:right w:w="0" w:type="dxa"/>
        </w:tblCellMar>
        <w:tblLook w:val="04A0" w:firstRow="1" w:lastRow="0" w:firstColumn="1" w:lastColumn="0" w:noHBand="0" w:noVBand="1"/>
      </w:tblPr>
      <w:tblGrid>
        <w:gridCol w:w="3043"/>
        <w:gridCol w:w="1716"/>
        <w:gridCol w:w="8201"/>
      </w:tblGrid>
      <w:tr w:rsidR="00BC7975" w14:paraId="19DC31A8" w14:textId="77777777" w:rsidTr="00F975D5">
        <w:trPr>
          <w:trHeight w:val="106"/>
        </w:trPr>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FF3481" w14:textId="77777777" w:rsidR="00BC7975" w:rsidRDefault="00BC7975" w:rsidP="007D3F7D">
            <w:pPr>
              <w:spacing w:after="0"/>
              <w:jc w:val="left"/>
            </w:pPr>
            <w:r>
              <w:t xml:space="preserve">Operation </w:t>
            </w:r>
          </w:p>
        </w:tc>
        <w:tc>
          <w:tcPr>
            <w:tcW w:w="6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8E1314" w14:textId="77777777" w:rsidR="00BC7975" w:rsidRDefault="00BC7975" w:rsidP="007D3F7D">
            <w:pPr>
              <w:spacing w:after="0"/>
              <w:jc w:val="left"/>
            </w:pPr>
            <w:r>
              <w:t>Query</w:t>
            </w:r>
          </w:p>
        </w:tc>
        <w:tc>
          <w:tcPr>
            <w:tcW w:w="3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7EB46A" w14:textId="77777777" w:rsidR="00BC7975" w:rsidRDefault="00BC7975" w:rsidP="007D3F7D">
            <w:pPr>
              <w:spacing w:after="0"/>
              <w:jc w:val="left"/>
            </w:pPr>
            <w:r>
              <w:t>Variable</w:t>
            </w:r>
          </w:p>
        </w:tc>
      </w:tr>
      <w:tr w:rsidR="00BC7975" w14:paraId="3105B359" w14:textId="77777777" w:rsidTr="00F975D5">
        <w:trPr>
          <w:trHeight w:val="1637"/>
        </w:trPr>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9CA22" w14:textId="77777777" w:rsidR="00BC7975" w:rsidRPr="00E011E2" w:rsidRDefault="00BC7975" w:rsidP="007D3F7D">
            <w:pPr>
              <w:jc w:val="left"/>
              <w:rPr>
                <w:rFonts w:ascii="Consolas" w:hAnsi="Consolas"/>
              </w:rPr>
            </w:pPr>
            <w:bookmarkStart w:id="211" w:name="_Hlk177144393"/>
            <w:proofErr w:type="spellStart"/>
            <w:r w:rsidRPr="00E011E2">
              <w:rPr>
                <w:rFonts w:ascii="Consolas" w:hAnsi="Consolas"/>
                <w:shd w:val="clear" w:color="auto" w:fill="FFFFFF"/>
              </w:rPr>
              <w:t>tcDataRefreshness</w:t>
            </w:r>
            <w:proofErr w:type="spellEnd"/>
          </w:p>
        </w:tc>
        <w:tc>
          <w:tcPr>
            <w:tcW w:w="6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337123" w14:textId="6E08DDDF" w:rsidR="00BC7975" w:rsidRPr="00E011E2" w:rsidRDefault="009172C4" w:rsidP="007D3F7D">
            <w:pPr>
              <w:spacing w:after="0"/>
              <w:jc w:val="left"/>
              <w:rPr>
                <w:rFonts w:ascii="Consolas" w:hAnsi="Consolas"/>
              </w:rPr>
            </w:pPr>
            <w:hyperlink r:id="rId78" w:history="1">
              <w:r w:rsidRPr="00E011E2">
                <w:rPr>
                  <w:rStyle w:val="Hyperlink"/>
                  <w:rFonts w:ascii="Consolas" w:hAnsi="Consolas"/>
                </w:rPr>
                <w:t>Link</w:t>
              </w:r>
            </w:hyperlink>
          </w:p>
        </w:tc>
        <w:tc>
          <w:tcPr>
            <w:tcW w:w="3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806AE" w14:textId="77777777" w:rsidR="00BC7975" w:rsidRPr="00E011E2" w:rsidRDefault="00BC7975" w:rsidP="007D3F7D">
            <w:pPr>
              <w:spacing w:after="0"/>
              <w:jc w:val="left"/>
              <w:rPr>
                <w:rFonts w:ascii="Consolas" w:hAnsi="Consolas"/>
              </w:rPr>
            </w:pPr>
            <w:r w:rsidRPr="00E011E2">
              <w:rPr>
                <w:rFonts w:ascii="Consolas" w:hAnsi="Consolas"/>
              </w:rPr>
              <w:t>variables: {</w:t>
            </w:r>
          </w:p>
          <w:p w14:paraId="51753F8A" w14:textId="77777777" w:rsidR="00BC7975" w:rsidRPr="00E011E2" w:rsidRDefault="00BC7975" w:rsidP="007D3F7D">
            <w:pPr>
              <w:spacing w:after="0"/>
              <w:jc w:val="left"/>
              <w:rPr>
                <w:rFonts w:ascii="Consolas" w:hAnsi="Consolas"/>
              </w:rPr>
            </w:pPr>
            <w:r w:rsidRPr="00E011E2">
              <w:rPr>
                <w:rFonts w:ascii="Consolas" w:hAnsi="Consolas"/>
              </w:rPr>
              <w:t xml:space="preserve">          </w:t>
            </w:r>
            <w:proofErr w:type="spellStart"/>
            <w:r w:rsidRPr="00E011E2">
              <w:rPr>
                <w:rFonts w:ascii="Consolas" w:hAnsi="Consolas"/>
              </w:rPr>
              <w:t>Ocp_Apim_Subscription_Key:bomApimSubscriptionKey</w:t>
            </w:r>
            <w:proofErr w:type="spellEnd"/>
            <w:r w:rsidRPr="00E011E2">
              <w:rPr>
                <w:rFonts w:ascii="Consolas" w:hAnsi="Consolas"/>
              </w:rPr>
              <w:t>,</w:t>
            </w:r>
          </w:p>
          <w:p w14:paraId="1A13746A" w14:textId="77777777" w:rsidR="00BC7975" w:rsidRPr="00E011E2" w:rsidRDefault="00BC7975" w:rsidP="007D3F7D">
            <w:pPr>
              <w:spacing w:after="0"/>
              <w:jc w:val="left"/>
              <w:rPr>
                <w:rFonts w:ascii="Consolas" w:hAnsi="Consolas"/>
              </w:rPr>
            </w:pPr>
            <w:r w:rsidRPr="00E011E2">
              <w:rPr>
                <w:rFonts w:ascii="Consolas" w:hAnsi="Consolas"/>
              </w:rPr>
              <w:t xml:space="preserve">          transaction_id:123456,</w:t>
            </w:r>
          </w:p>
          <w:p w14:paraId="7765D3D5" w14:textId="72442762" w:rsidR="00BC7975" w:rsidRPr="00E011E2" w:rsidRDefault="00BC7975" w:rsidP="007D3F7D">
            <w:pPr>
              <w:spacing w:after="0"/>
              <w:jc w:val="left"/>
              <w:rPr>
                <w:rFonts w:ascii="Consolas" w:hAnsi="Consolas"/>
              </w:rPr>
            </w:pPr>
            <w:r w:rsidRPr="00E011E2">
              <w:rPr>
                <w:rFonts w:ascii="Consolas" w:hAnsi="Consolas"/>
              </w:rPr>
              <w:t xml:space="preserve">          </w:t>
            </w:r>
            <w:proofErr w:type="spellStart"/>
            <w:r w:rsidRPr="00E011E2">
              <w:rPr>
                <w:rFonts w:ascii="Consolas" w:hAnsi="Consolas"/>
              </w:rPr>
              <w:t>itemId</w:t>
            </w:r>
            <w:proofErr w:type="spellEnd"/>
            <w:r w:rsidRPr="00E011E2">
              <w:rPr>
                <w:rFonts w:ascii="Consolas" w:hAnsi="Consolas"/>
              </w:rPr>
              <w:t xml:space="preserve">: </w:t>
            </w:r>
            <w:r w:rsidR="00A7204F" w:rsidRPr="00E011E2">
              <w:rPr>
                <w:rFonts w:ascii="Consolas" w:hAnsi="Consolas"/>
              </w:rPr>
              <w:t>'</w:t>
            </w:r>
            <w:r w:rsidRPr="00E011E2">
              <w:rPr>
                <w:rFonts w:ascii="Consolas" w:hAnsi="Consolas"/>
              </w:rPr>
              <w:t>000295</w:t>
            </w:r>
            <w:r w:rsidR="00A7204F" w:rsidRPr="00E011E2">
              <w:rPr>
                <w:rFonts w:ascii="Consolas" w:hAnsi="Consolas"/>
              </w:rPr>
              <w:t>'</w:t>
            </w:r>
            <w:r w:rsidRPr="00E011E2">
              <w:rPr>
                <w:rFonts w:ascii="Consolas" w:hAnsi="Consolas"/>
              </w:rPr>
              <w:t>,</w:t>
            </w:r>
          </w:p>
          <w:p w14:paraId="187C7D9B" w14:textId="2D5492B2" w:rsidR="00BC7975" w:rsidRPr="00E011E2" w:rsidRDefault="00BC7975" w:rsidP="007D3F7D">
            <w:pPr>
              <w:spacing w:after="0"/>
              <w:jc w:val="left"/>
              <w:rPr>
                <w:rFonts w:ascii="Consolas" w:hAnsi="Consolas"/>
              </w:rPr>
            </w:pPr>
            <w:r w:rsidRPr="00E011E2">
              <w:rPr>
                <w:rFonts w:ascii="Consolas" w:hAnsi="Consolas"/>
              </w:rPr>
              <w:t xml:space="preserve">          </w:t>
            </w:r>
            <w:proofErr w:type="spellStart"/>
            <w:r w:rsidRPr="00E011E2">
              <w:rPr>
                <w:rFonts w:ascii="Consolas" w:hAnsi="Consolas"/>
              </w:rPr>
              <w:t>revId</w:t>
            </w:r>
            <w:proofErr w:type="spellEnd"/>
            <w:r w:rsidRPr="00E011E2">
              <w:rPr>
                <w:rFonts w:ascii="Consolas" w:hAnsi="Consolas"/>
              </w:rPr>
              <w:t xml:space="preserve">: </w:t>
            </w:r>
            <w:r w:rsidR="00A7204F" w:rsidRPr="00E011E2">
              <w:rPr>
                <w:rFonts w:ascii="Consolas" w:hAnsi="Consolas"/>
              </w:rPr>
              <w:t>'</w:t>
            </w:r>
            <w:r w:rsidRPr="00E011E2">
              <w:rPr>
                <w:rFonts w:ascii="Consolas" w:hAnsi="Consolas"/>
              </w:rPr>
              <w:t>A</w:t>
            </w:r>
            <w:r w:rsidR="00A7204F" w:rsidRPr="00E011E2">
              <w:rPr>
                <w:rFonts w:ascii="Consolas" w:hAnsi="Consolas"/>
              </w:rPr>
              <w:t>'</w:t>
            </w:r>
          </w:p>
          <w:p w14:paraId="7AEB5415" w14:textId="77777777" w:rsidR="00BC7975" w:rsidRPr="00E011E2" w:rsidRDefault="00BC7975" w:rsidP="007D3F7D">
            <w:pPr>
              <w:spacing w:after="0"/>
              <w:jc w:val="left"/>
              <w:rPr>
                <w:rFonts w:ascii="Consolas" w:hAnsi="Consolas"/>
              </w:rPr>
            </w:pPr>
            <w:r w:rsidRPr="00E011E2">
              <w:rPr>
                <w:rFonts w:ascii="Consolas" w:hAnsi="Consolas"/>
              </w:rPr>
              <w:t xml:space="preserve">        },</w:t>
            </w:r>
          </w:p>
        </w:tc>
      </w:tr>
      <w:bookmarkEnd w:id="211"/>
    </w:tbl>
    <w:p w14:paraId="6D76F4E8" w14:textId="6A35C913" w:rsidR="00B825E1" w:rsidRPr="00384213" w:rsidRDefault="00B825E1" w:rsidP="00E011E2">
      <w:pPr>
        <w:spacing w:after="0" w:line="240" w:lineRule="auto"/>
        <w:jc w:val="left"/>
        <w:rPr>
          <w:rStyle w:val="SubtitleChar"/>
          <w:rFonts w:eastAsiaTheme="majorEastAsia" w:cstheme="majorBidi"/>
          <w:b/>
          <w:bCs/>
          <w:sz w:val="20"/>
          <w:szCs w:val="20"/>
        </w:rPr>
      </w:pPr>
    </w:p>
    <w:sectPr w:rsidR="00B825E1" w:rsidRPr="00384213" w:rsidSect="00750FBB">
      <w:type w:val="continuous"/>
      <w:pgSz w:w="15840" w:h="15840" w:orient="landscape" w:code="1"/>
      <w:pgMar w:top="1440" w:right="1440" w:bottom="1440" w:left="1440" w:header="720" w:footer="720" w:gutter="0"/>
      <w:cols w:space="7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DAA6" w14:textId="77777777" w:rsidR="00F31683" w:rsidRDefault="00F31683" w:rsidP="00564CDE">
      <w:r>
        <w:separator/>
      </w:r>
    </w:p>
  </w:endnote>
  <w:endnote w:type="continuationSeparator" w:id="0">
    <w:p w14:paraId="5C5CA744" w14:textId="77777777" w:rsidR="00F31683" w:rsidRDefault="00F31683" w:rsidP="00564CDE">
      <w:r>
        <w:continuationSeparator/>
      </w:r>
    </w:p>
  </w:endnote>
  <w:endnote w:type="continuationNotice" w:id="1">
    <w:p w14:paraId="6714187B" w14:textId="77777777" w:rsidR="00F31683" w:rsidRDefault="00F316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8224" w14:textId="4748A429" w:rsidR="00B75EDC" w:rsidRPr="00B75EDC" w:rsidRDefault="00B75EDC" w:rsidP="00B75EDC">
    <w:pPr>
      <w:tabs>
        <w:tab w:val="center" w:pos="4680"/>
        <w:tab w:val="right" w:pos="9360"/>
      </w:tabs>
      <w:spacing w:after="0" w:line="240" w:lineRule="auto"/>
      <w:rPr>
        <w:rFonts w:eastAsia="Calibri" w:cs="Arial"/>
      </w:rPr>
    </w:pPr>
    <w:r w:rsidRPr="00B75EDC">
      <w:rPr>
        <w:rFonts w:eastAsia="Calibri" w:cs="Arial"/>
      </w:rPr>
      <w:t>© 2026 Accenture. All rights reserved.</w:t>
    </w:r>
    <w:r w:rsidRPr="00B75EDC">
      <w:rPr>
        <w:rFonts w:eastAsia="Calibri" w:cs="Arial"/>
      </w:rPr>
      <w:ptab w:relativeTo="margin" w:alignment="center" w:leader="none"/>
    </w:r>
    <w:r w:rsidRPr="00B75EDC">
      <w:rPr>
        <w:rFonts w:eastAsia="Calibri" w:cs="Arial"/>
      </w:rPr>
      <w:t xml:space="preserve"> Document Version: </w:t>
    </w:r>
    <w:sdt>
      <w:sdtPr>
        <w:rPr>
          <w:rFonts w:eastAsia="Calibri" w:cs="Arial"/>
        </w:rPr>
        <w:alias w:val="Label"/>
        <w:tag w:val="DLCPolicyLabelValue"/>
        <w:id w:val="-1640025553"/>
        <w:lock w:val="contentLocked"/>
        <w:placeholder>
          <w:docPart w:val="4354B74896EC44E59E4AFC158A0C1E61"/>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C24706">
          <w:rPr>
            <w:rFonts w:eastAsia="Calibri" w:cs="Arial"/>
          </w:rPr>
          <w:t>30.0</w:t>
        </w:r>
      </w:sdtContent>
    </w:sdt>
    <w:r w:rsidRPr="00B75EDC">
      <w:rPr>
        <w:rFonts w:eastAsia="Calibri" w:cs="Arial"/>
      </w:rPr>
      <w:ptab w:relativeTo="margin" w:alignment="right" w:leader="none"/>
    </w:r>
    <w:r w:rsidRPr="00B75EDC">
      <w:rPr>
        <w:rFonts w:eastAsia="Calibri" w:cs="Arial"/>
      </w:rPr>
      <w:t xml:space="preserve"> </w:t>
    </w:r>
    <w:r w:rsidRPr="00B75EDC">
      <w:rPr>
        <w:rFonts w:eastAsia="Calibri" w:cs="Arial"/>
      </w:rPr>
      <w:fldChar w:fldCharType="begin"/>
    </w:r>
    <w:r w:rsidRPr="00B75EDC">
      <w:rPr>
        <w:rFonts w:eastAsia="Calibri" w:cs="Arial"/>
      </w:rPr>
      <w:instrText xml:space="preserve"> PAGE   \* MERGEFORMAT </w:instrText>
    </w:r>
    <w:r w:rsidRPr="00B75EDC">
      <w:rPr>
        <w:rFonts w:eastAsia="Calibri" w:cs="Arial"/>
      </w:rPr>
      <w:fldChar w:fldCharType="separate"/>
    </w:r>
    <w:r w:rsidRPr="00B75EDC">
      <w:rPr>
        <w:rFonts w:eastAsia="Calibri" w:cs="Arial"/>
      </w:rPr>
      <w:t>3</w:t>
    </w:r>
    <w:r w:rsidRPr="00B75EDC">
      <w:rPr>
        <w:rFonts w:eastAsia="Calibri" w:cs="Arial"/>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5803" w14:textId="3A07EF24" w:rsidR="006324D6" w:rsidRPr="001808FB" w:rsidRDefault="001808FB" w:rsidP="001808FB">
    <w:pPr>
      <w:pStyle w:val="Footer"/>
      <w:rPr>
        <w:sz w:val="18"/>
        <w:szCs w:val="18"/>
      </w:rPr>
    </w:pPr>
    <w:r w:rsidRPr="001808FB">
      <w:rPr>
        <w:sz w:val="18"/>
        <w:szCs w:val="18"/>
      </w:rPr>
      <w:t>© 202</w:t>
    </w:r>
    <w:r w:rsidR="00930529">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00A26AFA">
      <w:rPr>
        <w:sz w:val="18"/>
        <w:szCs w:val="18"/>
      </w:rPr>
      <w:t xml:space="preserve"> </w:t>
    </w:r>
    <w:sdt>
      <w:sdtPr>
        <w:rPr>
          <w:sz w:val="18"/>
          <w:szCs w:val="18"/>
        </w:rPr>
        <w:alias w:val="Label"/>
        <w:tag w:val="DLCPolicyLabelValue"/>
        <w:id w:val="1846747661"/>
        <w:lock w:val="contentLocked"/>
        <w:placeholder>
          <w:docPart w:val="58B32C8C99B24399A7C68846244DCB37"/>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C24706">
          <w:rPr>
            <w:sz w:val="18"/>
            <w:szCs w:val="18"/>
          </w:rPr>
          <w:t>30.0</w:t>
        </w:r>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B823" w14:textId="77777777" w:rsidR="00F31683" w:rsidRDefault="00F31683" w:rsidP="00564CDE">
      <w:r>
        <w:separator/>
      </w:r>
    </w:p>
  </w:footnote>
  <w:footnote w:type="continuationSeparator" w:id="0">
    <w:p w14:paraId="2DE7DF8F" w14:textId="77777777" w:rsidR="00F31683" w:rsidRDefault="00F31683" w:rsidP="00564CDE">
      <w:r>
        <w:continuationSeparator/>
      </w:r>
    </w:p>
  </w:footnote>
  <w:footnote w:type="continuationNotice" w:id="1">
    <w:p w14:paraId="28783D74" w14:textId="77777777" w:rsidR="00F31683" w:rsidRDefault="00F316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EAC5" w14:textId="70F987D5" w:rsidR="00B53121" w:rsidRPr="00987C1C" w:rsidRDefault="00987C1C" w:rsidP="00987C1C">
    <w:pPr>
      <w:tabs>
        <w:tab w:val="center" w:pos="4680"/>
        <w:tab w:val="right" w:pos="9360"/>
      </w:tabs>
      <w:spacing w:after="0" w:line="240" w:lineRule="auto"/>
      <w:rPr>
        <w:rFonts w:eastAsia="Calibri" w:cs="Arial"/>
      </w:rPr>
    </w:pPr>
    <w:r w:rsidRPr="00987C1C">
      <w:rPr>
        <w:rFonts w:eastAsia="Calibri" w:cs="Arial"/>
        <w:noProof/>
        <w14:ligatures w14:val="none"/>
      </w:rPr>
      <w:drawing>
        <wp:inline distT="0" distB="0" distL="0" distR="0" wp14:anchorId="001BFE31" wp14:editId="4CF36043">
          <wp:extent cx="1504950" cy="1428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987C1C">
      <w:rPr>
        <w:rFonts w:eastAsia="Calibri" w:cs="Arial"/>
      </w:rPr>
      <w:ptab w:relativeTo="margin" w:alignment="center" w:leader="none"/>
    </w:r>
    <w:r w:rsidRPr="00987C1C">
      <w:rPr>
        <w:rFonts w:eastAsia="Calibri" w:cs="Arial"/>
      </w:rPr>
      <w:ptab w:relativeTo="margin" w:alignment="right" w:leader="none"/>
    </w:r>
    <w:hyperlink r:id="rId2" w:history="1">
      <w:r w:rsidRPr="00987C1C">
        <w:rPr>
          <w:rFonts w:eastAsia="Calibri" w:cs="Arial"/>
          <w:color w:val="0563C1" w:themeColor="hyperlink"/>
          <w:u w:val="single"/>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2E22" w14:textId="37C39534" w:rsidR="00B53121" w:rsidRDefault="00EA0689">
    <w:pPr>
      <w:pStyle w:val="Header"/>
    </w:pPr>
    <w:r>
      <w:rPr>
        <w:noProof/>
        <w14:ligatures w14:val="none"/>
      </w:rPr>
      <w:drawing>
        <wp:inline distT="0" distB="0" distL="0" distR="0" wp14:anchorId="334658C5" wp14:editId="2E347260">
          <wp:extent cx="1498600" cy="139700"/>
          <wp:effectExtent l="0" t="0" r="6350" b="0"/>
          <wp:docPr id="6374501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8600" cy="139700"/>
                  </a:xfrm>
                  <a:prstGeom prst="rect">
                    <a:avLst/>
                  </a:prstGeom>
                  <a:noFill/>
                  <a:ln>
                    <a:noFill/>
                  </a:ln>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C686" w14:textId="24F94D8A" w:rsidR="006324D6" w:rsidRPr="007511C5" w:rsidRDefault="00930529" w:rsidP="007511C5">
    <w:pPr>
      <w:pStyle w:val="Header"/>
    </w:pPr>
    <w:r>
      <w:rPr>
        <w:noProof/>
        <w14:ligatures w14:val="none"/>
      </w:rPr>
      <w:drawing>
        <wp:inline distT="0" distB="0" distL="0" distR="0" wp14:anchorId="2AE99D42" wp14:editId="352BB00E">
          <wp:extent cx="1499350" cy="144000"/>
          <wp:effectExtent l="0" t="0" r="0" b="8890"/>
          <wp:docPr id="1157947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47893" name="Picture 1157947893"/>
                  <pic:cNvPicPr/>
                </pic:nvPicPr>
                <pic:blipFill>
                  <a:blip r:embed="rId1">
                    <a:extLst>
                      <a:ext uri="{28A0092B-C50C-407E-A947-70E740481C1C}">
                        <a14:useLocalDpi xmlns:a14="http://schemas.microsoft.com/office/drawing/2010/main" val="0"/>
                      </a:ext>
                    </a:extLst>
                  </a:blip>
                  <a:stretch>
                    <a:fillRect/>
                  </a:stretch>
                </pic:blipFill>
                <pic:spPr>
                  <a:xfrm>
                    <a:off x="0" y="0"/>
                    <a:ext cx="1499350" cy="144000"/>
                  </a:xfrm>
                  <a:prstGeom prst="rect">
                    <a:avLst/>
                  </a:prstGeom>
                </pic:spPr>
              </pic:pic>
            </a:graphicData>
          </a:graphic>
        </wp:inline>
      </w:drawing>
    </w:r>
    <w:r>
      <w:ptab w:relativeTo="margin" w:alignment="center" w:leader="none"/>
    </w:r>
    <w:r>
      <w:ptab w:relativeTo="margin" w:alignment="right" w:leader="none"/>
    </w:r>
    <w:hyperlink r:id="rId2" w:history="1">
      <w:r w:rsidR="006B6BC1">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972946"/>
    <w:multiLevelType w:val="hybridMultilevel"/>
    <w:tmpl w:val="257ECAE6"/>
    <w:lvl w:ilvl="0" w:tplc="645A2DD2">
      <w:start w:val="1"/>
      <w:numFmt w:val="decimal"/>
      <w:lvlText w:val="%1."/>
      <w:lvlJc w:val="left"/>
      <w:pPr>
        <w:ind w:left="1320" w:hanging="360"/>
      </w:pPr>
    </w:lvl>
    <w:lvl w:ilvl="1" w:tplc="1D0E0A5A">
      <w:start w:val="1"/>
      <w:numFmt w:val="decimal"/>
      <w:lvlText w:val="%2."/>
      <w:lvlJc w:val="left"/>
      <w:pPr>
        <w:ind w:left="1320" w:hanging="360"/>
      </w:pPr>
    </w:lvl>
    <w:lvl w:ilvl="2" w:tplc="6BC27C60">
      <w:start w:val="1"/>
      <w:numFmt w:val="decimal"/>
      <w:lvlText w:val="%3."/>
      <w:lvlJc w:val="left"/>
      <w:pPr>
        <w:ind w:left="1320" w:hanging="360"/>
      </w:pPr>
    </w:lvl>
    <w:lvl w:ilvl="3" w:tplc="DEE48BC8">
      <w:start w:val="1"/>
      <w:numFmt w:val="decimal"/>
      <w:lvlText w:val="%4."/>
      <w:lvlJc w:val="left"/>
      <w:pPr>
        <w:ind w:left="1320" w:hanging="360"/>
      </w:pPr>
    </w:lvl>
    <w:lvl w:ilvl="4" w:tplc="1318FB82">
      <w:start w:val="1"/>
      <w:numFmt w:val="decimal"/>
      <w:lvlText w:val="%5."/>
      <w:lvlJc w:val="left"/>
      <w:pPr>
        <w:ind w:left="1320" w:hanging="360"/>
      </w:pPr>
    </w:lvl>
    <w:lvl w:ilvl="5" w:tplc="3950039E">
      <w:start w:val="1"/>
      <w:numFmt w:val="decimal"/>
      <w:lvlText w:val="%6."/>
      <w:lvlJc w:val="left"/>
      <w:pPr>
        <w:ind w:left="1320" w:hanging="360"/>
      </w:pPr>
    </w:lvl>
    <w:lvl w:ilvl="6" w:tplc="2D0C87D0">
      <w:start w:val="1"/>
      <w:numFmt w:val="decimal"/>
      <w:lvlText w:val="%7."/>
      <w:lvlJc w:val="left"/>
      <w:pPr>
        <w:ind w:left="1320" w:hanging="360"/>
      </w:pPr>
    </w:lvl>
    <w:lvl w:ilvl="7" w:tplc="D06C40C2">
      <w:start w:val="1"/>
      <w:numFmt w:val="decimal"/>
      <w:lvlText w:val="%8."/>
      <w:lvlJc w:val="left"/>
      <w:pPr>
        <w:ind w:left="1320" w:hanging="360"/>
      </w:pPr>
    </w:lvl>
    <w:lvl w:ilvl="8" w:tplc="D012CE9E">
      <w:start w:val="1"/>
      <w:numFmt w:val="decimal"/>
      <w:lvlText w:val="%9."/>
      <w:lvlJc w:val="left"/>
      <w:pPr>
        <w:ind w:left="1320" w:hanging="360"/>
      </w:pPr>
    </w:lvl>
  </w:abstractNum>
  <w:abstractNum w:abstractNumId="4" w15:restartNumberingAfterBreak="0">
    <w:nsid w:val="02ED7DBB"/>
    <w:multiLevelType w:val="hybridMultilevel"/>
    <w:tmpl w:val="89EA5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6E2900"/>
    <w:multiLevelType w:val="hybridMultilevel"/>
    <w:tmpl w:val="4A3E8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5A22CCD"/>
    <w:multiLevelType w:val="hybridMultilevel"/>
    <w:tmpl w:val="6DB2D252"/>
    <w:lvl w:ilvl="0" w:tplc="0C7C2B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2" w15:restartNumberingAfterBreak="0">
    <w:nsid w:val="1C355F92"/>
    <w:multiLevelType w:val="hybridMultilevel"/>
    <w:tmpl w:val="F65CE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B1633F"/>
    <w:multiLevelType w:val="hybridMultilevel"/>
    <w:tmpl w:val="6622B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7743F"/>
    <w:multiLevelType w:val="hybridMultilevel"/>
    <w:tmpl w:val="E2C09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B56098"/>
    <w:multiLevelType w:val="hybridMultilevel"/>
    <w:tmpl w:val="FE4EB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EE05ECE"/>
    <w:multiLevelType w:val="hybridMultilevel"/>
    <w:tmpl w:val="79425E9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752D99"/>
    <w:multiLevelType w:val="hybridMultilevel"/>
    <w:tmpl w:val="6F7C77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239F8"/>
    <w:multiLevelType w:val="hybridMultilevel"/>
    <w:tmpl w:val="75E696B4"/>
    <w:lvl w:ilvl="0" w:tplc="4009000F">
      <w:start w:val="1"/>
      <w:numFmt w:val="decimal"/>
      <w:lvlText w:val="%1."/>
      <w:lvlJc w:val="left"/>
      <w:pPr>
        <w:ind w:left="720" w:hanging="360"/>
      </w:pPr>
      <w:rPr>
        <w:rFonts w:hint="default"/>
      </w:rPr>
    </w:lvl>
    <w:lvl w:ilvl="1" w:tplc="1A40816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B055DB"/>
    <w:multiLevelType w:val="hybridMultilevel"/>
    <w:tmpl w:val="09DE019C"/>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44796"/>
    <w:multiLevelType w:val="hybridMultilevel"/>
    <w:tmpl w:val="F46091AA"/>
    <w:lvl w:ilvl="0" w:tplc="9A1CBF96">
      <w:start w:val="1"/>
      <w:numFmt w:val="decimal"/>
      <w:lvlText w:val="%1."/>
      <w:lvlJc w:val="left"/>
      <w:pPr>
        <w:ind w:left="1020" w:hanging="360"/>
      </w:pPr>
    </w:lvl>
    <w:lvl w:ilvl="1" w:tplc="89003F56">
      <w:start w:val="1"/>
      <w:numFmt w:val="decimal"/>
      <w:lvlText w:val="%2."/>
      <w:lvlJc w:val="left"/>
      <w:pPr>
        <w:ind w:left="1020" w:hanging="360"/>
      </w:pPr>
    </w:lvl>
    <w:lvl w:ilvl="2" w:tplc="28186322">
      <w:start w:val="1"/>
      <w:numFmt w:val="decimal"/>
      <w:lvlText w:val="%3."/>
      <w:lvlJc w:val="left"/>
      <w:pPr>
        <w:ind w:left="1020" w:hanging="360"/>
      </w:pPr>
    </w:lvl>
    <w:lvl w:ilvl="3" w:tplc="A6441F8A">
      <w:start w:val="1"/>
      <w:numFmt w:val="decimal"/>
      <w:lvlText w:val="%4."/>
      <w:lvlJc w:val="left"/>
      <w:pPr>
        <w:ind w:left="1020" w:hanging="360"/>
      </w:pPr>
    </w:lvl>
    <w:lvl w:ilvl="4" w:tplc="6E682896">
      <w:start w:val="1"/>
      <w:numFmt w:val="decimal"/>
      <w:lvlText w:val="%5."/>
      <w:lvlJc w:val="left"/>
      <w:pPr>
        <w:ind w:left="1020" w:hanging="360"/>
      </w:pPr>
    </w:lvl>
    <w:lvl w:ilvl="5" w:tplc="5DD04E6C">
      <w:start w:val="1"/>
      <w:numFmt w:val="decimal"/>
      <w:lvlText w:val="%6."/>
      <w:lvlJc w:val="left"/>
      <w:pPr>
        <w:ind w:left="1020" w:hanging="360"/>
      </w:pPr>
    </w:lvl>
    <w:lvl w:ilvl="6" w:tplc="01AA3526">
      <w:start w:val="1"/>
      <w:numFmt w:val="decimal"/>
      <w:lvlText w:val="%7."/>
      <w:lvlJc w:val="left"/>
      <w:pPr>
        <w:ind w:left="1020" w:hanging="360"/>
      </w:pPr>
    </w:lvl>
    <w:lvl w:ilvl="7" w:tplc="6606495C">
      <w:start w:val="1"/>
      <w:numFmt w:val="decimal"/>
      <w:lvlText w:val="%8."/>
      <w:lvlJc w:val="left"/>
      <w:pPr>
        <w:ind w:left="1020" w:hanging="360"/>
      </w:pPr>
    </w:lvl>
    <w:lvl w:ilvl="8" w:tplc="BDD8B0C0">
      <w:start w:val="1"/>
      <w:numFmt w:val="decimal"/>
      <w:lvlText w:val="%9."/>
      <w:lvlJc w:val="left"/>
      <w:pPr>
        <w:ind w:left="1020" w:hanging="360"/>
      </w:pPr>
    </w:lvl>
  </w:abstractNum>
  <w:abstractNum w:abstractNumId="28" w15:restartNumberingAfterBreak="0">
    <w:nsid w:val="60124E63"/>
    <w:multiLevelType w:val="hybridMultilevel"/>
    <w:tmpl w:val="D924E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7E218F"/>
    <w:multiLevelType w:val="hybridMultilevel"/>
    <w:tmpl w:val="7B26EF24"/>
    <w:lvl w:ilvl="0" w:tplc="C896DA14">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913D9E"/>
    <w:multiLevelType w:val="hybridMultilevel"/>
    <w:tmpl w:val="31A4B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8664354"/>
    <w:multiLevelType w:val="hybridMultilevel"/>
    <w:tmpl w:val="7512A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B983BB6"/>
    <w:multiLevelType w:val="hybridMultilevel"/>
    <w:tmpl w:val="E14A83C4"/>
    <w:lvl w:ilvl="0" w:tplc="C896DA14">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115147">
    <w:abstractNumId w:val="25"/>
  </w:num>
  <w:num w:numId="2" w16cid:durableId="1431269258">
    <w:abstractNumId w:val="2"/>
  </w:num>
  <w:num w:numId="3" w16cid:durableId="1744184981">
    <w:abstractNumId w:val="1"/>
  </w:num>
  <w:num w:numId="4" w16cid:durableId="1871721680">
    <w:abstractNumId w:val="0"/>
  </w:num>
  <w:num w:numId="5" w16cid:durableId="1618608524">
    <w:abstractNumId w:val="26"/>
  </w:num>
  <w:num w:numId="6" w16cid:durableId="903181985">
    <w:abstractNumId w:val="10"/>
  </w:num>
  <w:num w:numId="7" w16cid:durableId="1102526899">
    <w:abstractNumId w:val="5"/>
  </w:num>
  <w:num w:numId="8" w16cid:durableId="1998220108">
    <w:abstractNumId w:val="11"/>
  </w:num>
  <w:num w:numId="9" w16cid:durableId="1223370939">
    <w:abstractNumId w:val="17"/>
  </w:num>
  <w:num w:numId="10" w16cid:durableId="429811703">
    <w:abstractNumId w:val="22"/>
  </w:num>
  <w:num w:numId="11" w16cid:durableId="87847416">
    <w:abstractNumId w:val="24"/>
  </w:num>
  <w:num w:numId="12" w16cid:durableId="247234149">
    <w:abstractNumId w:val="18"/>
  </w:num>
  <w:num w:numId="13" w16cid:durableId="203718174">
    <w:abstractNumId w:val="31"/>
  </w:num>
  <w:num w:numId="14" w16cid:durableId="931667345">
    <w:abstractNumId w:val="12"/>
  </w:num>
  <w:num w:numId="15" w16cid:durableId="1138382143">
    <w:abstractNumId w:val="32"/>
  </w:num>
  <w:num w:numId="16" w16cid:durableId="2024354236">
    <w:abstractNumId w:val="19"/>
  </w:num>
  <w:num w:numId="17" w16cid:durableId="998070747">
    <w:abstractNumId w:val="23"/>
  </w:num>
  <w:num w:numId="18" w16cid:durableId="1309629840">
    <w:abstractNumId w:val="14"/>
  </w:num>
  <w:num w:numId="19" w16cid:durableId="1610165803">
    <w:abstractNumId w:val="30"/>
  </w:num>
  <w:num w:numId="20" w16cid:durableId="2074503013">
    <w:abstractNumId w:val="29"/>
  </w:num>
  <w:num w:numId="21" w16cid:durableId="1156454104">
    <w:abstractNumId w:val="6"/>
  </w:num>
  <w:num w:numId="22" w16cid:durableId="1566259019">
    <w:abstractNumId w:val="7"/>
  </w:num>
  <w:num w:numId="23" w16cid:durableId="1284116245">
    <w:abstractNumId w:val="21"/>
  </w:num>
  <w:num w:numId="24" w16cid:durableId="335377241">
    <w:abstractNumId w:val="20"/>
  </w:num>
  <w:num w:numId="25" w16cid:durableId="1900284785">
    <w:abstractNumId w:val="8"/>
  </w:num>
  <w:num w:numId="26" w16cid:durableId="116068585">
    <w:abstractNumId w:val="33"/>
  </w:num>
  <w:num w:numId="27" w16cid:durableId="2122143729">
    <w:abstractNumId w:val="9"/>
  </w:num>
  <w:num w:numId="28" w16cid:durableId="49808471">
    <w:abstractNumId w:val="16"/>
  </w:num>
  <w:num w:numId="29" w16cid:durableId="637027482">
    <w:abstractNumId w:val="11"/>
  </w:num>
  <w:num w:numId="30" w16cid:durableId="697241833">
    <w:abstractNumId w:val="11"/>
  </w:num>
  <w:num w:numId="31" w16cid:durableId="1781535485">
    <w:abstractNumId w:val="11"/>
  </w:num>
  <w:num w:numId="32" w16cid:durableId="2030333677">
    <w:abstractNumId w:val="9"/>
  </w:num>
  <w:num w:numId="33" w16cid:durableId="1638753554">
    <w:abstractNumId w:val="5"/>
  </w:num>
  <w:num w:numId="34" w16cid:durableId="1967655783">
    <w:abstractNumId w:val="13"/>
  </w:num>
  <w:num w:numId="35" w16cid:durableId="2117751732">
    <w:abstractNumId w:val="28"/>
  </w:num>
  <w:num w:numId="36" w16cid:durableId="867335114">
    <w:abstractNumId w:val="20"/>
  </w:num>
  <w:num w:numId="37" w16cid:durableId="1334844254">
    <w:abstractNumId w:val="11"/>
  </w:num>
  <w:num w:numId="38" w16cid:durableId="1223517855">
    <w:abstractNumId w:val="11"/>
  </w:num>
  <w:num w:numId="39" w16cid:durableId="113644151">
    <w:abstractNumId w:val="3"/>
  </w:num>
  <w:num w:numId="40" w16cid:durableId="768357302">
    <w:abstractNumId w:val="27"/>
  </w:num>
  <w:num w:numId="41" w16cid:durableId="1995183098">
    <w:abstractNumId w:val="11"/>
  </w:num>
  <w:num w:numId="42" w16cid:durableId="719672933">
    <w:abstractNumId w:val="11"/>
  </w:num>
  <w:num w:numId="43" w16cid:durableId="1268386224">
    <w:abstractNumId w:val="11"/>
  </w:num>
  <w:num w:numId="44" w16cid:durableId="176624263">
    <w:abstractNumId w:val="11"/>
  </w:num>
  <w:num w:numId="45" w16cid:durableId="796532949">
    <w:abstractNumId w:val="20"/>
    <w:lvlOverride w:ilvl="0"/>
    <w:lvlOverride w:ilvl="1"/>
    <w:lvlOverride w:ilvl="2"/>
    <w:lvlOverride w:ilvl="3"/>
    <w:lvlOverride w:ilvl="4"/>
    <w:lvlOverride w:ilvl="5"/>
    <w:lvlOverride w:ilvl="6"/>
    <w:lvlOverride w:ilvl="7"/>
    <w:lvlOverride w:ilvl="8"/>
  </w:num>
  <w:num w:numId="46" w16cid:durableId="977225735">
    <w:abstractNumId w:val="4"/>
  </w:num>
  <w:num w:numId="47" w16cid:durableId="1494443422">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linkStyles/>
  <w:trackRevisions/>
  <w:documentProtection w:edit="trackedChanges" w:enforcement="1" w:cryptProviderType="rsaAES" w:cryptAlgorithmClass="hash" w:cryptAlgorithmType="typeAny" w:cryptAlgorithmSid="14" w:cryptSpinCount="100000" w:hash="HAQbtdvqmY2epme74lxbfQncDxEJ87WtZc4d5Cd6ZpQXKULKCFrZe64+lfl8FhZ65J6S9bgqfjCLFk3H9TKjqA==" w:salt="+La/oFlaDB2K9AbHpqJrA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3tjA0N7I0MTExMzRX0lEKTi0uzszPAykwtqwFABVdg5EtAAAA"/>
  </w:docVars>
  <w:rsids>
    <w:rsidRoot w:val="00C87CD4"/>
    <w:rsid w:val="000002F1"/>
    <w:rsid w:val="00000CAF"/>
    <w:rsid w:val="000017CF"/>
    <w:rsid w:val="00001DD2"/>
    <w:rsid w:val="00001E07"/>
    <w:rsid w:val="00001E23"/>
    <w:rsid w:val="00001FE2"/>
    <w:rsid w:val="0000241D"/>
    <w:rsid w:val="00002655"/>
    <w:rsid w:val="000030F2"/>
    <w:rsid w:val="0000310B"/>
    <w:rsid w:val="00003140"/>
    <w:rsid w:val="00004725"/>
    <w:rsid w:val="00004C0D"/>
    <w:rsid w:val="00004FCE"/>
    <w:rsid w:val="00004FE3"/>
    <w:rsid w:val="00005DE3"/>
    <w:rsid w:val="00005F09"/>
    <w:rsid w:val="00007408"/>
    <w:rsid w:val="00007F41"/>
    <w:rsid w:val="00010778"/>
    <w:rsid w:val="00010A3C"/>
    <w:rsid w:val="00010D89"/>
    <w:rsid w:val="00012466"/>
    <w:rsid w:val="000128E8"/>
    <w:rsid w:val="00013888"/>
    <w:rsid w:val="000138BB"/>
    <w:rsid w:val="00013C86"/>
    <w:rsid w:val="000148F9"/>
    <w:rsid w:val="00016A50"/>
    <w:rsid w:val="00016F12"/>
    <w:rsid w:val="00017F96"/>
    <w:rsid w:val="000208CF"/>
    <w:rsid w:val="0002093C"/>
    <w:rsid w:val="00020F4F"/>
    <w:rsid w:val="0002168C"/>
    <w:rsid w:val="00021FDC"/>
    <w:rsid w:val="00022545"/>
    <w:rsid w:val="0002267D"/>
    <w:rsid w:val="000228DA"/>
    <w:rsid w:val="00023603"/>
    <w:rsid w:val="00024145"/>
    <w:rsid w:val="00024299"/>
    <w:rsid w:val="00024BFD"/>
    <w:rsid w:val="00024FDA"/>
    <w:rsid w:val="00025284"/>
    <w:rsid w:val="0002565C"/>
    <w:rsid w:val="000257CD"/>
    <w:rsid w:val="00026393"/>
    <w:rsid w:val="00026886"/>
    <w:rsid w:val="000270C2"/>
    <w:rsid w:val="00027215"/>
    <w:rsid w:val="00027886"/>
    <w:rsid w:val="00031325"/>
    <w:rsid w:val="00031A05"/>
    <w:rsid w:val="00032005"/>
    <w:rsid w:val="00032187"/>
    <w:rsid w:val="00034050"/>
    <w:rsid w:val="00034569"/>
    <w:rsid w:val="00034A2C"/>
    <w:rsid w:val="00035C44"/>
    <w:rsid w:val="000368A4"/>
    <w:rsid w:val="0003700C"/>
    <w:rsid w:val="0003794A"/>
    <w:rsid w:val="0004041B"/>
    <w:rsid w:val="0004076D"/>
    <w:rsid w:val="00041545"/>
    <w:rsid w:val="00042003"/>
    <w:rsid w:val="00042103"/>
    <w:rsid w:val="00042E37"/>
    <w:rsid w:val="00043589"/>
    <w:rsid w:val="00043606"/>
    <w:rsid w:val="000436BA"/>
    <w:rsid w:val="00044293"/>
    <w:rsid w:val="00044584"/>
    <w:rsid w:val="0004479B"/>
    <w:rsid w:val="00045908"/>
    <w:rsid w:val="00045A58"/>
    <w:rsid w:val="00045A7F"/>
    <w:rsid w:val="00045D21"/>
    <w:rsid w:val="000469BF"/>
    <w:rsid w:val="00046A0D"/>
    <w:rsid w:val="000476F1"/>
    <w:rsid w:val="00047A39"/>
    <w:rsid w:val="00050FFF"/>
    <w:rsid w:val="00051EB5"/>
    <w:rsid w:val="000521F3"/>
    <w:rsid w:val="0005224E"/>
    <w:rsid w:val="000528E7"/>
    <w:rsid w:val="0005310D"/>
    <w:rsid w:val="000534A6"/>
    <w:rsid w:val="000535BF"/>
    <w:rsid w:val="00053FF8"/>
    <w:rsid w:val="00054348"/>
    <w:rsid w:val="000546DF"/>
    <w:rsid w:val="0005522F"/>
    <w:rsid w:val="00055DFF"/>
    <w:rsid w:val="00056B65"/>
    <w:rsid w:val="00057316"/>
    <w:rsid w:val="0006083F"/>
    <w:rsid w:val="00060D16"/>
    <w:rsid w:val="00060FB8"/>
    <w:rsid w:val="00061041"/>
    <w:rsid w:val="00061931"/>
    <w:rsid w:val="000623C5"/>
    <w:rsid w:val="0006259F"/>
    <w:rsid w:val="0006265B"/>
    <w:rsid w:val="00062D59"/>
    <w:rsid w:val="00063E3F"/>
    <w:rsid w:val="000643FB"/>
    <w:rsid w:val="0006668D"/>
    <w:rsid w:val="00067814"/>
    <w:rsid w:val="00067999"/>
    <w:rsid w:val="00067F1B"/>
    <w:rsid w:val="00067FF2"/>
    <w:rsid w:val="0007015C"/>
    <w:rsid w:val="00070C50"/>
    <w:rsid w:val="00073EC8"/>
    <w:rsid w:val="00075026"/>
    <w:rsid w:val="00075282"/>
    <w:rsid w:val="00075789"/>
    <w:rsid w:val="000761FD"/>
    <w:rsid w:val="000762FC"/>
    <w:rsid w:val="00077D7C"/>
    <w:rsid w:val="0008195A"/>
    <w:rsid w:val="00082144"/>
    <w:rsid w:val="000824EE"/>
    <w:rsid w:val="00086216"/>
    <w:rsid w:val="0008747E"/>
    <w:rsid w:val="00087A15"/>
    <w:rsid w:val="00091239"/>
    <w:rsid w:val="00091904"/>
    <w:rsid w:val="000921C0"/>
    <w:rsid w:val="0009272F"/>
    <w:rsid w:val="0009369B"/>
    <w:rsid w:val="000936DF"/>
    <w:rsid w:val="0009389D"/>
    <w:rsid w:val="000939FC"/>
    <w:rsid w:val="00093A55"/>
    <w:rsid w:val="0009478A"/>
    <w:rsid w:val="000948A2"/>
    <w:rsid w:val="00094A7F"/>
    <w:rsid w:val="00094D1B"/>
    <w:rsid w:val="00094F00"/>
    <w:rsid w:val="00094F9E"/>
    <w:rsid w:val="00095412"/>
    <w:rsid w:val="000958BB"/>
    <w:rsid w:val="00095E2D"/>
    <w:rsid w:val="0009608E"/>
    <w:rsid w:val="00097A82"/>
    <w:rsid w:val="00097FB1"/>
    <w:rsid w:val="000A013D"/>
    <w:rsid w:val="000A2721"/>
    <w:rsid w:val="000A2C68"/>
    <w:rsid w:val="000A415E"/>
    <w:rsid w:val="000A4403"/>
    <w:rsid w:val="000A4A92"/>
    <w:rsid w:val="000A5148"/>
    <w:rsid w:val="000A5A1E"/>
    <w:rsid w:val="000A5B56"/>
    <w:rsid w:val="000A60D3"/>
    <w:rsid w:val="000A6B2F"/>
    <w:rsid w:val="000A6FAD"/>
    <w:rsid w:val="000B1A86"/>
    <w:rsid w:val="000B2E6C"/>
    <w:rsid w:val="000B3E70"/>
    <w:rsid w:val="000B437B"/>
    <w:rsid w:val="000B5140"/>
    <w:rsid w:val="000B5C58"/>
    <w:rsid w:val="000B6C56"/>
    <w:rsid w:val="000B7A0F"/>
    <w:rsid w:val="000C025A"/>
    <w:rsid w:val="000C1296"/>
    <w:rsid w:val="000C141A"/>
    <w:rsid w:val="000C1BC3"/>
    <w:rsid w:val="000C1DD5"/>
    <w:rsid w:val="000C2334"/>
    <w:rsid w:val="000C263F"/>
    <w:rsid w:val="000C429E"/>
    <w:rsid w:val="000C561C"/>
    <w:rsid w:val="000C75D6"/>
    <w:rsid w:val="000C7CD7"/>
    <w:rsid w:val="000C7D30"/>
    <w:rsid w:val="000D0167"/>
    <w:rsid w:val="000D073E"/>
    <w:rsid w:val="000D1931"/>
    <w:rsid w:val="000D199A"/>
    <w:rsid w:val="000D1ABE"/>
    <w:rsid w:val="000D271C"/>
    <w:rsid w:val="000D29DE"/>
    <w:rsid w:val="000D30EA"/>
    <w:rsid w:val="000D37D0"/>
    <w:rsid w:val="000D3C9A"/>
    <w:rsid w:val="000D48C6"/>
    <w:rsid w:val="000D4BF2"/>
    <w:rsid w:val="000D4E53"/>
    <w:rsid w:val="000D5B6D"/>
    <w:rsid w:val="000D5D13"/>
    <w:rsid w:val="000D6AC9"/>
    <w:rsid w:val="000D709D"/>
    <w:rsid w:val="000E0029"/>
    <w:rsid w:val="000E013D"/>
    <w:rsid w:val="000E0E54"/>
    <w:rsid w:val="000E1403"/>
    <w:rsid w:val="000E14A4"/>
    <w:rsid w:val="000E15C9"/>
    <w:rsid w:val="000E1A63"/>
    <w:rsid w:val="000E1F3C"/>
    <w:rsid w:val="000E213D"/>
    <w:rsid w:val="000E23A1"/>
    <w:rsid w:val="000E26EB"/>
    <w:rsid w:val="000E322D"/>
    <w:rsid w:val="000E3388"/>
    <w:rsid w:val="000E34F4"/>
    <w:rsid w:val="000E387E"/>
    <w:rsid w:val="000E411F"/>
    <w:rsid w:val="000E4755"/>
    <w:rsid w:val="000E484F"/>
    <w:rsid w:val="000E698E"/>
    <w:rsid w:val="000E76D5"/>
    <w:rsid w:val="000E77AB"/>
    <w:rsid w:val="000E7E44"/>
    <w:rsid w:val="000F0111"/>
    <w:rsid w:val="000F04FF"/>
    <w:rsid w:val="000F14B0"/>
    <w:rsid w:val="000F1811"/>
    <w:rsid w:val="000F22FD"/>
    <w:rsid w:val="000F32F3"/>
    <w:rsid w:val="000F3E77"/>
    <w:rsid w:val="000F3F60"/>
    <w:rsid w:val="000F475E"/>
    <w:rsid w:val="000F6374"/>
    <w:rsid w:val="000F66ED"/>
    <w:rsid w:val="00100014"/>
    <w:rsid w:val="00100121"/>
    <w:rsid w:val="0010055F"/>
    <w:rsid w:val="00100CCC"/>
    <w:rsid w:val="00100E1A"/>
    <w:rsid w:val="00102B5C"/>
    <w:rsid w:val="00102C02"/>
    <w:rsid w:val="00102DAC"/>
    <w:rsid w:val="001032BE"/>
    <w:rsid w:val="001033EC"/>
    <w:rsid w:val="001038AA"/>
    <w:rsid w:val="00103E18"/>
    <w:rsid w:val="0010416B"/>
    <w:rsid w:val="00104560"/>
    <w:rsid w:val="00104E86"/>
    <w:rsid w:val="00105321"/>
    <w:rsid w:val="001060CE"/>
    <w:rsid w:val="001076B4"/>
    <w:rsid w:val="0010786B"/>
    <w:rsid w:val="00110350"/>
    <w:rsid w:val="00110617"/>
    <w:rsid w:val="00110667"/>
    <w:rsid w:val="001110C8"/>
    <w:rsid w:val="00111BAC"/>
    <w:rsid w:val="001125B4"/>
    <w:rsid w:val="00112D93"/>
    <w:rsid w:val="001130EA"/>
    <w:rsid w:val="0011456C"/>
    <w:rsid w:val="00114E74"/>
    <w:rsid w:val="00114E8B"/>
    <w:rsid w:val="00115006"/>
    <w:rsid w:val="001150C6"/>
    <w:rsid w:val="001152A8"/>
    <w:rsid w:val="0011558A"/>
    <w:rsid w:val="00115943"/>
    <w:rsid w:val="00116213"/>
    <w:rsid w:val="00116EB0"/>
    <w:rsid w:val="00117505"/>
    <w:rsid w:val="001177D4"/>
    <w:rsid w:val="00120BB9"/>
    <w:rsid w:val="001212AF"/>
    <w:rsid w:val="00121418"/>
    <w:rsid w:val="001216F7"/>
    <w:rsid w:val="001218B2"/>
    <w:rsid w:val="00121BD8"/>
    <w:rsid w:val="00121EF7"/>
    <w:rsid w:val="0012224C"/>
    <w:rsid w:val="0012422F"/>
    <w:rsid w:val="0012430A"/>
    <w:rsid w:val="001245F1"/>
    <w:rsid w:val="00125036"/>
    <w:rsid w:val="00125580"/>
    <w:rsid w:val="00125C51"/>
    <w:rsid w:val="00125F79"/>
    <w:rsid w:val="001264C3"/>
    <w:rsid w:val="0012668E"/>
    <w:rsid w:val="00127F6C"/>
    <w:rsid w:val="001300B6"/>
    <w:rsid w:val="00130313"/>
    <w:rsid w:val="001304FF"/>
    <w:rsid w:val="00130869"/>
    <w:rsid w:val="001308C9"/>
    <w:rsid w:val="00130905"/>
    <w:rsid w:val="00130963"/>
    <w:rsid w:val="0013187A"/>
    <w:rsid w:val="001320F1"/>
    <w:rsid w:val="001320FF"/>
    <w:rsid w:val="00133336"/>
    <w:rsid w:val="00133A15"/>
    <w:rsid w:val="00133C4A"/>
    <w:rsid w:val="001345D2"/>
    <w:rsid w:val="00134B31"/>
    <w:rsid w:val="001357EB"/>
    <w:rsid w:val="00135A26"/>
    <w:rsid w:val="00135C5B"/>
    <w:rsid w:val="00135EA7"/>
    <w:rsid w:val="00136C45"/>
    <w:rsid w:val="00137676"/>
    <w:rsid w:val="001376A1"/>
    <w:rsid w:val="001378A5"/>
    <w:rsid w:val="001407D4"/>
    <w:rsid w:val="00140867"/>
    <w:rsid w:val="00140D67"/>
    <w:rsid w:val="00141820"/>
    <w:rsid w:val="00141F35"/>
    <w:rsid w:val="001427FC"/>
    <w:rsid w:val="00142B1D"/>
    <w:rsid w:val="00142EC4"/>
    <w:rsid w:val="00144497"/>
    <w:rsid w:val="001445A9"/>
    <w:rsid w:val="00144E07"/>
    <w:rsid w:val="00146E2F"/>
    <w:rsid w:val="0014724D"/>
    <w:rsid w:val="00147555"/>
    <w:rsid w:val="001478C3"/>
    <w:rsid w:val="00150011"/>
    <w:rsid w:val="0015182E"/>
    <w:rsid w:val="00151FFC"/>
    <w:rsid w:val="001526A4"/>
    <w:rsid w:val="00152C8E"/>
    <w:rsid w:val="00152F95"/>
    <w:rsid w:val="00153512"/>
    <w:rsid w:val="001536B2"/>
    <w:rsid w:val="00153F2D"/>
    <w:rsid w:val="001543A8"/>
    <w:rsid w:val="00154784"/>
    <w:rsid w:val="0015537D"/>
    <w:rsid w:val="00155B88"/>
    <w:rsid w:val="00155FA3"/>
    <w:rsid w:val="001577C3"/>
    <w:rsid w:val="00157D57"/>
    <w:rsid w:val="00157D80"/>
    <w:rsid w:val="00160660"/>
    <w:rsid w:val="001609C0"/>
    <w:rsid w:val="00160B10"/>
    <w:rsid w:val="001612C7"/>
    <w:rsid w:val="001619EE"/>
    <w:rsid w:val="001626F0"/>
    <w:rsid w:val="00163716"/>
    <w:rsid w:val="00163D3E"/>
    <w:rsid w:val="00164A55"/>
    <w:rsid w:val="00165C99"/>
    <w:rsid w:val="00165D7F"/>
    <w:rsid w:val="0016617F"/>
    <w:rsid w:val="00166706"/>
    <w:rsid w:val="00167DA2"/>
    <w:rsid w:val="001707A9"/>
    <w:rsid w:val="00171790"/>
    <w:rsid w:val="00171943"/>
    <w:rsid w:val="001719A6"/>
    <w:rsid w:val="00171DF3"/>
    <w:rsid w:val="00171F6F"/>
    <w:rsid w:val="00171FA5"/>
    <w:rsid w:val="00172857"/>
    <w:rsid w:val="00172971"/>
    <w:rsid w:val="0017362D"/>
    <w:rsid w:val="00174988"/>
    <w:rsid w:val="00174DE6"/>
    <w:rsid w:val="00175708"/>
    <w:rsid w:val="00175C98"/>
    <w:rsid w:val="00177A5A"/>
    <w:rsid w:val="00180119"/>
    <w:rsid w:val="00180770"/>
    <w:rsid w:val="001808FB"/>
    <w:rsid w:val="00181189"/>
    <w:rsid w:val="0018143B"/>
    <w:rsid w:val="001815C7"/>
    <w:rsid w:val="0018179B"/>
    <w:rsid w:val="001817B6"/>
    <w:rsid w:val="00182EE3"/>
    <w:rsid w:val="001836BD"/>
    <w:rsid w:val="00183B33"/>
    <w:rsid w:val="00183E9A"/>
    <w:rsid w:val="001848A8"/>
    <w:rsid w:val="00186565"/>
    <w:rsid w:val="00187117"/>
    <w:rsid w:val="00187FF5"/>
    <w:rsid w:val="001908C0"/>
    <w:rsid w:val="0019140C"/>
    <w:rsid w:val="001939A9"/>
    <w:rsid w:val="00194A4D"/>
    <w:rsid w:val="00195128"/>
    <w:rsid w:val="00195280"/>
    <w:rsid w:val="001958FE"/>
    <w:rsid w:val="00195930"/>
    <w:rsid w:val="001961BD"/>
    <w:rsid w:val="0019621D"/>
    <w:rsid w:val="001974DC"/>
    <w:rsid w:val="00197A7C"/>
    <w:rsid w:val="001A10DB"/>
    <w:rsid w:val="001A17FD"/>
    <w:rsid w:val="001A2A89"/>
    <w:rsid w:val="001A362C"/>
    <w:rsid w:val="001A395A"/>
    <w:rsid w:val="001A41E3"/>
    <w:rsid w:val="001A4383"/>
    <w:rsid w:val="001A43FE"/>
    <w:rsid w:val="001A4506"/>
    <w:rsid w:val="001A47EB"/>
    <w:rsid w:val="001A5014"/>
    <w:rsid w:val="001A51DA"/>
    <w:rsid w:val="001A603E"/>
    <w:rsid w:val="001A61F8"/>
    <w:rsid w:val="001A7613"/>
    <w:rsid w:val="001A7843"/>
    <w:rsid w:val="001A7F3E"/>
    <w:rsid w:val="001B01E0"/>
    <w:rsid w:val="001B11D2"/>
    <w:rsid w:val="001B15C5"/>
    <w:rsid w:val="001B2330"/>
    <w:rsid w:val="001B38FB"/>
    <w:rsid w:val="001B390E"/>
    <w:rsid w:val="001B4307"/>
    <w:rsid w:val="001B4D48"/>
    <w:rsid w:val="001B6B46"/>
    <w:rsid w:val="001B73F7"/>
    <w:rsid w:val="001B7B45"/>
    <w:rsid w:val="001C010E"/>
    <w:rsid w:val="001C0FBE"/>
    <w:rsid w:val="001C1BC5"/>
    <w:rsid w:val="001C1F75"/>
    <w:rsid w:val="001C22EE"/>
    <w:rsid w:val="001C3659"/>
    <w:rsid w:val="001C3BEF"/>
    <w:rsid w:val="001C3F88"/>
    <w:rsid w:val="001C4CDD"/>
    <w:rsid w:val="001C4CEF"/>
    <w:rsid w:val="001C506F"/>
    <w:rsid w:val="001C57E3"/>
    <w:rsid w:val="001C584D"/>
    <w:rsid w:val="001C5D51"/>
    <w:rsid w:val="001C5DDE"/>
    <w:rsid w:val="001C5F52"/>
    <w:rsid w:val="001C631C"/>
    <w:rsid w:val="001C6514"/>
    <w:rsid w:val="001C707F"/>
    <w:rsid w:val="001C787F"/>
    <w:rsid w:val="001C7F93"/>
    <w:rsid w:val="001D077A"/>
    <w:rsid w:val="001D1868"/>
    <w:rsid w:val="001D22A5"/>
    <w:rsid w:val="001D389A"/>
    <w:rsid w:val="001D3B80"/>
    <w:rsid w:val="001D42CE"/>
    <w:rsid w:val="001D4561"/>
    <w:rsid w:val="001D4842"/>
    <w:rsid w:val="001D4885"/>
    <w:rsid w:val="001D593D"/>
    <w:rsid w:val="001D5A9A"/>
    <w:rsid w:val="001D657C"/>
    <w:rsid w:val="001D65D6"/>
    <w:rsid w:val="001D6980"/>
    <w:rsid w:val="001D6BBD"/>
    <w:rsid w:val="001D777E"/>
    <w:rsid w:val="001D77D6"/>
    <w:rsid w:val="001E09AE"/>
    <w:rsid w:val="001E0E55"/>
    <w:rsid w:val="001E1569"/>
    <w:rsid w:val="001E158C"/>
    <w:rsid w:val="001E1B24"/>
    <w:rsid w:val="001E1C51"/>
    <w:rsid w:val="001E261C"/>
    <w:rsid w:val="001E3593"/>
    <w:rsid w:val="001E430F"/>
    <w:rsid w:val="001E4B18"/>
    <w:rsid w:val="001E4E1A"/>
    <w:rsid w:val="001E5063"/>
    <w:rsid w:val="001E5BD2"/>
    <w:rsid w:val="001E60BB"/>
    <w:rsid w:val="001E6729"/>
    <w:rsid w:val="001E6E74"/>
    <w:rsid w:val="001E7B21"/>
    <w:rsid w:val="001F078F"/>
    <w:rsid w:val="001F14B2"/>
    <w:rsid w:val="001F2033"/>
    <w:rsid w:val="001F280E"/>
    <w:rsid w:val="001F2913"/>
    <w:rsid w:val="001F3675"/>
    <w:rsid w:val="001F5379"/>
    <w:rsid w:val="001F5898"/>
    <w:rsid w:val="001F7D07"/>
    <w:rsid w:val="002001FF"/>
    <w:rsid w:val="002012C7"/>
    <w:rsid w:val="00201401"/>
    <w:rsid w:val="0020227B"/>
    <w:rsid w:val="00202690"/>
    <w:rsid w:val="00202C98"/>
    <w:rsid w:val="002034C2"/>
    <w:rsid w:val="00203F91"/>
    <w:rsid w:val="00203FD5"/>
    <w:rsid w:val="00204546"/>
    <w:rsid w:val="0020460D"/>
    <w:rsid w:val="0020489C"/>
    <w:rsid w:val="002049D8"/>
    <w:rsid w:val="002051A5"/>
    <w:rsid w:val="00205948"/>
    <w:rsid w:val="00205CDA"/>
    <w:rsid w:val="00205DE0"/>
    <w:rsid w:val="0020602D"/>
    <w:rsid w:val="0020637D"/>
    <w:rsid w:val="00206FE1"/>
    <w:rsid w:val="00207203"/>
    <w:rsid w:val="00207253"/>
    <w:rsid w:val="0021193E"/>
    <w:rsid w:val="002119A7"/>
    <w:rsid w:val="00211C33"/>
    <w:rsid w:val="00212960"/>
    <w:rsid w:val="00213059"/>
    <w:rsid w:val="002131A8"/>
    <w:rsid w:val="002131EB"/>
    <w:rsid w:val="002139B2"/>
    <w:rsid w:val="00213ABB"/>
    <w:rsid w:val="00213B87"/>
    <w:rsid w:val="00213DCC"/>
    <w:rsid w:val="00213E90"/>
    <w:rsid w:val="002140DA"/>
    <w:rsid w:val="002146F3"/>
    <w:rsid w:val="002149C5"/>
    <w:rsid w:val="00214ED0"/>
    <w:rsid w:val="002156B1"/>
    <w:rsid w:val="00215A76"/>
    <w:rsid w:val="00215F34"/>
    <w:rsid w:val="0021648B"/>
    <w:rsid w:val="00217376"/>
    <w:rsid w:val="00217653"/>
    <w:rsid w:val="00217AE9"/>
    <w:rsid w:val="00220593"/>
    <w:rsid w:val="00220C52"/>
    <w:rsid w:val="00220D69"/>
    <w:rsid w:val="00221704"/>
    <w:rsid w:val="00222291"/>
    <w:rsid w:val="00222795"/>
    <w:rsid w:val="00222E59"/>
    <w:rsid w:val="00224F51"/>
    <w:rsid w:val="002254A6"/>
    <w:rsid w:val="00226C95"/>
    <w:rsid w:val="00226DA5"/>
    <w:rsid w:val="002277A5"/>
    <w:rsid w:val="00227F50"/>
    <w:rsid w:val="0023095B"/>
    <w:rsid w:val="00230B62"/>
    <w:rsid w:val="00230CE7"/>
    <w:rsid w:val="00231307"/>
    <w:rsid w:val="002313C0"/>
    <w:rsid w:val="0023228D"/>
    <w:rsid w:val="0023251A"/>
    <w:rsid w:val="00232A15"/>
    <w:rsid w:val="00232A2C"/>
    <w:rsid w:val="00233C30"/>
    <w:rsid w:val="00233E3D"/>
    <w:rsid w:val="00235175"/>
    <w:rsid w:val="00235998"/>
    <w:rsid w:val="00237248"/>
    <w:rsid w:val="002373CA"/>
    <w:rsid w:val="0024002D"/>
    <w:rsid w:val="002401F7"/>
    <w:rsid w:val="002410B8"/>
    <w:rsid w:val="00241E82"/>
    <w:rsid w:val="00241FDC"/>
    <w:rsid w:val="00242043"/>
    <w:rsid w:val="0024219F"/>
    <w:rsid w:val="00242CC4"/>
    <w:rsid w:val="00242D43"/>
    <w:rsid w:val="00243347"/>
    <w:rsid w:val="00243DA7"/>
    <w:rsid w:val="0024409D"/>
    <w:rsid w:val="002456D0"/>
    <w:rsid w:val="002461ED"/>
    <w:rsid w:val="00246257"/>
    <w:rsid w:val="00246668"/>
    <w:rsid w:val="00246B0A"/>
    <w:rsid w:val="00246DA7"/>
    <w:rsid w:val="00246E10"/>
    <w:rsid w:val="00246E19"/>
    <w:rsid w:val="00247751"/>
    <w:rsid w:val="002477D8"/>
    <w:rsid w:val="00247E75"/>
    <w:rsid w:val="002508CF"/>
    <w:rsid w:val="00250C84"/>
    <w:rsid w:val="0025122C"/>
    <w:rsid w:val="002515F4"/>
    <w:rsid w:val="00251DF1"/>
    <w:rsid w:val="00252247"/>
    <w:rsid w:val="00252ABE"/>
    <w:rsid w:val="00253A68"/>
    <w:rsid w:val="00253C4D"/>
    <w:rsid w:val="00254AF3"/>
    <w:rsid w:val="002554C6"/>
    <w:rsid w:val="00255C82"/>
    <w:rsid w:val="002564D3"/>
    <w:rsid w:val="0025674E"/>
    <w:rsid w:val="00256791"/>
    <w:rsid w:val="002603FB"/>
    <w:rsid w:val="00260444"/>
    <w:rsid w:val="002612E4"/>
    <w:rsid w:val="00262D8F"/>
    <w:rsid w:val="00263AD9"/>
    <w:rsid w:val="00263B21"/>
    <w:rsid w:val="002648A6"/>
    <w:rsid w:val="00264AA0"/>
    <w:rsid w:val="00264CB0"/>
    <w:rsid w:val="00264EF2"/>
    <w:rsid w:val="00265DAD"/>
    <w:rsid w:val="00265FC5"/>
    <w:rsid w:val="00266398"/>
    <w:rsid w:val="00266399"/>
    <w:rsid w:val="0026712F"/>
    <w:rsid w:val="002674A0"/>
    <w:rsid w:val="00267CAA"/>
    <w:rsid w:val="002706FE"/>
    <w:rsid w:val="00270E69"/>
    <w:rsid w:val="002713FA"/>
    <w:rsid w:val="00271406"/>
    <w:rsid w:val="002718AB"/>
    <w:rsid w:val="002718D1"/>
    <w:rsid w:val="00272528"/>
    <w:rsid w:val="00272FEF"/>
    <w:rsid w:val="002735E0"/>
    <w:rsid w:val="002737D6"/>
    <w:rsid w:val="00274027"/>
    <w:rsid w:val="00274BFC"/>
    <w:rsid w:val="00274F6F"/>
    <w:rsid w:val="00275050"/>
    <w:rsid w:val="002757E0"/>
    <w:rsid w:val="00275978"/>
    <w:rsid w:val="00276348"/>
    <w:rsid w:val="002763E7"/>
    <w:rsid w:val="002765B0"/>
    <w:rsid w:val="00276A30"/>
    <w:rsid w:val="00277B82"/>
    <w:rsid w:val="00277BC1"/>
    <w:rsid w:val="00280B6E"/>
    <w:rsid w:val="0028183E"/>
    <w:rsid w:val="00281A0A"/>
    <w:rsid w:val="00281E44"/>
    <w:rsid w:val="00282281"/>
    <w:rsid w:val="002823E2"/>
    <w:rsid w:val="002829A3"/>
    <w:rsid w:val="00282A8E"/>
    <w:rsid w:val="00282C7E"/>
    <w:rsid w:val="00282E11"/>
    <w:rsid w:val="00283A5D"/>
    <w:rsid w:val="002840E5"/>
    <w:rsid w:val="00284882"/>
    <w:rsid w:val="002848BE"/>
    <w:rsid w:val="00284EC4"/>
    <w:rsid w:val="00285081"/>
    <w:rsid w:val="002852B6"/>
    <w:rsid w:val="0028569D"/>
    <w:rsid w:val="00285D87"/>
    <w:rsid w:val="00286877"/>
    <w:rsid w:val="00286D8B"/>
    <w:rsid w:val="00287005"/>
    <w:rsid w:val="00287923"/>
    <w:rsid w:val="0029012E"/>
    <w:rsid w:val="0029080D"/>
    <w:rsid w:val="002913BC"/>
    <w:rsid w:val="002913DE"/>
    <w:rsid w:val="00291CED"/>
    <w:rsid w:val="002928B9"/>
    <w:rsid w:val="002928D4"/>
    <w:rsid w:val="00292A08"/>
    <w:rsid w:val="00292BF0"/>
    <w:rsid w:val="002934FC"/>
    <w:rsid w:val="0029355D"/>
    <w:rsid w:val="0029387C"/>
    <w:rsid w:val="00293914"/>
    <w:rsid w:val="00293AC8"/>
    <w:rsid w:val="00293AF4"/>
    <w:rsid w:val="002941D9"/>
    <w:rsid w:val="00294CD3"/>
    <w:rsid w:val="0029540F"/>
    <w:rsid w:val="00296071"/>
    <w:rsid w:val="00296381"/>
    <w:rsid w:val="002969BF"/>
    <w:rsid w:val="0029794B"/>
    <w:rsid w:val="00297C47"/>
    <w:rsid w:val="0029BFA1"/>
    <w:rsid w:val="002A063B"/>
    <w:rsid w:val="002A07FA"/>
    <w:rsid w:val="002A08E5"/>
    <w:rsid w:val="002A0A2E"/>
    <w:rsid w:val="002A0F47"/>
    <w:rsid w:val="002A161F"/>
    <w:rsid w:val="002A2496"/>
    <w:rsid w:val="002A2ED1"/>
    <w:rsid w:val="002A315C"/>
    <w:rsid w:val="002A353F"/>
    <w:rsid w:val="002A3582"/>
    <w:rsid w:val="002A3BFF"/>
    <w:rsid w:val="002A4BCC"/>
    <w:rsid w:val="002A5717"/>
    <w:rsid w:val="002A6143"/>
    <w:rsid w:val="002A665A"/>
    <w:rsid w:val="002A67A5"/>
    <w:rsid w:val="002A6BB8"/>
    <w:rsid w:val="002A71BB"/>
    <w:rsid w:val="002A745E"/>
    <w:rsid w:val="002A768A"/>
    <w:rsid w:val="002A7B16"/>
    <w:rsid w:val="002A7C9F"/>
    <w:rsid w:val="002B0451"/>
    <w:rsid w:val="002B04EF"/>
    <w:rsid w:val="002B24AF"/>
    <w:rsid w:val="002B250F"/>
    <w:rsid w:val="002B3321"/>
    <w:rsid w:val="002B3DCE"/>
    <w:rsid w:val="002B5607"/>
    <w:rsid w:val="002B5893"/>
    <w:rsid w:val="002B5961"/>
    <w:rsid w:val="002B5D08"/>
    <w:rsid w:val="002B5ED5"/>
    <w:rsid w:val="002B7397"/>
    <w:rsid w:val="002B7701"/>
    <w:rsid w:val="002B7A30"/>
    <w:rsid w:val="002C04EA"/>
    <w:rsid w:val="002C0752"/>
    <w:rsid w:val="002C0868"/>
    <w:rsid w:val="002C0DC7"/>
    <w:rsid w:val="002C2443"/>
    <w:rsid w:val="002C2582"/>
    <w:rsid w:val="002C3126"/>
    <w:rsid w:val="002C3F31"/>
    <w:rsid w:val="002C47F5"/>
    <w:rsid w:val="002C4814"/>
    <w:rsid w:val="002C4C4C"/>
    <w:rsid w:val="002C4DDD"/>
    <w:rsid w:val="002C533A"/>
    <w:rsid w:val="002C59F1"/>
    <w:rsid w:val="002C5F39"/>
    <w:rsid w:val="002C68FE"/>
    <w:rsid w:val="002C77A2"/>
    <w:rsid w:val="002C788D"/>
    <w:rsid w:val="002C797D"/>
    <w:rsid w:val="002C7E51"/>
    <w:rsid w:val="002D012E"/>
    <w:rsid w:val="002D0522"/>
    <w:rsid w:val="002D0A0E"/>
    <w:rsid w:val="002D2431"/>
    <w:rsid w:val="002D2458"/>
    <w:rsid w:val="002D35D6"/>
    <w:rsid w:val="002D377F"/>
    <w:rsid w:val="002D5075"/>
    <w:rsid w:val="002D586D"/>
    <w:rsid w:val="002D5ECE"/>
    <w:rsid w:val="002D6CBD"/>
    <w:rsid w:val="002D7154"/>
    <w:rsid w:val="002E0497"/>
    <w:rsid w:val="002E0903"/>
    <w:rsid w:val="002E16E9"/>
    <w:rsid w:val="002E2125"/>
    <w:rsid w:val="002E2A78"/>
    <w:rsid w:val="002E2BD4"/>
    <w:rsid w:val="002E3DC2"/>
    <w:rsid w:val="002E42D7"/>
    <w:rsid w:val="002E5ACE"/>
    <w:rsid w:val="002E5C76"/>
    <w:rsid w:val="002E611A"/>
    <w:rsid w:val="002E6462"/>
    <w:rsid w:val="002E7512"/>
    <w:rsid w:val="002E763C"/>
    <w:rsid w:val="002E7AEF"/>
    <w:rsid w:val="002E7ECB"/>
    <w:rsid w:val="002F0C46"/>
    <w:rsid w:val="002F14B2"/>
    <w:rsid w:val="002F1877"/>
    <w:rsid w:val="002F2CFD"/>
    <w:rsid w:val="002F3078"/>
    <w:rsid w:val="002F35FA"/>
    <w:rsid w:val="002F3792"/>
    <w:rsid w:val="002F4027"/>
    <w:rsid w:val="002F47A5"/>
    <w:rsid w:val="002F5365"/>
    <w:rsid w:val="002F56ED"/>
    <w:rsid w:val="002F58FA"/>
    <w:rsid w:val="002F5EB3"/>
    <w:rsid w:val="002F60C7"/>
    <w:rsid w:val="002F6290"/>
    <w:rsid w:val="002F6974"/>
    <w:rsid w:val="002F701A"/>
    <w:rsid w:val="002F75EF"/>
    <w:rsid w:val="002F7C82"/>
    <w:rsid w:val="002F7EAE"/>
    <w:rsid w:val="003003E9"/>
    <w:rsid w:val="00300701"/>
    <w:rsid w:val="0030096A"/>
    <w:rsid w:val="00300F9C"/>
    <w:rsid w:val="00301076"/>
    <w:rsid w:val="00301BED"/>
    <w:rsid w:val="00301EAC"/>
    <w:rsid w:val="00302834"/>
    <w:rsid w:val="00302890"/>
    <w:rsid w:val="00303A44"/>
    <w:rsid w:val="00303CC9"/>
    <w:rsid w:val="00303F23"/>
    <w:rsid w:val="00304094"/>
    <w:rsid w:val="003044CB"/>
    <w:rsid w:val="0030493B"/>
    <w:rsid w:val="0030508B"/>
    <w:rsid w:val="003055B5"/>
    <w:rsid w:val="003056B2"/>
    <w:rsid w:val="003059EA"/>
    <w:rsid w:val="00305A7B"/>
    <w:rsid w:val="00305AED"/>
    <w:rsid w:val="003073A5"/>
    <w:rsid w:val="00307D9C"/>
    <w:rsid w:val="0031110D"/>
    <w:rsid w:val="00311DE6"/>
    <w:rsid w:val="003125F9"/>
    <w:rsid w:val="00312BC0"/>
    <w:rsid w:val="00312C49"/>
    <w:rsid w:val="003138FF"/>
    <w:rsid w:val="00313A4F"/>
    <w:rsid w:val="00314467"/>
    <w:rsid w:val="0031454E"/>
    <w:rsid w:val="003145F8"/>
    <w:rsid w:val="00314A83"/>
    <w:rsid w:val="00315F28"/>
    <w:rsid w:val="003162F1"/>
    <w:rsid w:val="003165C9"/>
    <w:rsid w:val="00316794"/>
    <w:rsid w:val="003167AD"/>
    <w:rsid w:val="003178E9"/>
    <w:rsid w:val="00317937"/>
    <w:rsid w:val="00322411"/>
    <w:rsid w:val="00322457"/>
    <w:rsid w:val="00322532"/>
    <w:rsid w:val="0032273E"/>
    <w:rsid w:val="00322DE8"/>
    <w:rsid w:val="0032304C"/>
    <w:rsid w:val="003232DB"/>
    <w:rsid w:val="00323A38"/>
    <w:rsid w:val="00323CED"/>
    <w:rsid w:val="00323D1A"/>
    <w:rsid w:val="00323EC8"/>
    <w:rsid w:val="00324B6C"/>
    <w:rsid w:val="00325278"/>
    <w:rsid w:val="0032659F"/>
    <w:rsid w:val="003279B5"/>
    <w:rsid w:val="00327C4C"/>
    <w:rsid w:val="00327C9A"/>
    <w:rsid w:val="003303D7"/>
    <w:rsid w:val="0033258E"/>
    <w:rsid w:val="003329DE"/>
    <w:rsid w:val="00335409"/>
    <w:rsid w:val="003356CA"/>
    <w:rsid w:val="003359A5"/>
    <w:rsid w:val="0033719F"/>
    <w:rsid w:val="00337585"/>
    <w:rsid w:val="003377F9"/>
    <w:rsid w:val="00337D64"/>
    <w:rsid w:val="0034058F"/>
    <w:rsid w:val="00340B82"/>
    <w:rsid w:val="00340DD5"/>
    <w:rsid w:val="00341D71"/>
    <w:rsid w:val="003427F5"/>
    <w:rsid w:val="00342FBE"/>
    <w:rsid w:val="00343B17"/>
    <w:rsid w:val="00343D9B"/>
    <w:rsid w:val="003441A6"/>
    <w:rsid w:val="00344494"/>
    <w:rsid w:val="003444D8"/>
    <w:rsid w:val="003444E0"/>
    <w:rsid w:val="00347132"/>
    <w:rsid w:val="0034733A"/>
    <w:rsid w:val="003475E2"/>
    <w:rsid w:val="00347B34"/>
    <w:rsid w:val="00347BA3"/>
    <w:rsid w:val="00350394"/>
    <w:rsid w:val="0035167B"/>
    <w:rsid w:val="00352455"/>
    <w:rsid w:val="00352560"/>
    <w:rsid w:val="00352C0A"/>
    <w:rsid w:val="00352F1D"/>
    <w:rsid w:val="003539D0"/>
    <w:rsid w:val="0035497E"/>
    <w:rsid w:val="003555D6"/>
    <w:rsid w:val="0035603E"/>
    <w:rsid w:val="003565DF"/>
    <w:rsid w:val="00357D37"/>
    <w:rsid w:val="00360BBA"/>
    <w:rsid w:val="00360BED"/>
    <w:rsid w:val="00361060"/>
    <w:rsid w:val="003616C2"/>
    <w:rsid w:val="00361A70"/>
    <w:rsid w:val="00361C82"/>
    <w:rsid w:val="00361F9F"/>
    <w:rsid w:val="00362259"/>
    <w:rsid w:val="003622CC"/>
    <w:rsid w:val="003627A2"/>
    <w:rsid w:val="00362B80"/>
    <w:rsid w:val="00362E19"/>
    <w:rsid w:val="003633F3"/>
    <w:rsid w:val="003636A1"/>
    <w:rsid w:val="0036381C"/>
    <w:rsid w:val="00363827"/>
    <w:rsid w:val="00364191"/>
    <w:rsid w:val="003646EC"/>
    <w:rsid w:val="0036531C"/>
    <w:rsid w:val="00365A40"/>
    <w:rsid w:val="003660B8"/>
    <w:rsid w:val="003664A8"/>
    <w:rsid w:val="00367247"/>
    <w:rsid w:val="003677D1"/>
    <w:rsid w:val="003677D5"/>
    <w:rsid w:val="0037102A"/>
    <w:rsid w:val="003712EA"/>
    <w:rsid w:val="0037247C"/>
    <w:rsid w:val="00372C22"/>
    <w:rsid w:val="00373B31"/>
    <w:rsid w:val="00373F2E"/>
    <w:rsid w:val="003741E2"/>
    <w:rsid w:val="0037549D"/>
    <w:rsid w:val="00375527"/>
    <w:rsid w:val="00375D48"/>
    <w:rsid w:val="0037676F"/>
    <w:rsid w:val="00376AED"/>
    <w:rsid w:val="00377A1B"/>
    <w:rsid w:val="003808A3"/>
    <w:rsid w:val="00380B66"/>
    <w:rsid w:val="003826BB"/>
    <w:rsid w:val="00382DCA"/>
    <w:rsid w:val="00382FAE"/>
    <w:rsid w:val="00384213"/>
    <w:rsid w:val="003853AE"/>
    <w:rsid w:val="0038572D"/>
    <w:rsid w:val="00385A46"/>
    <w:rsid w:val="0038632D"/>
    <w:rsid w:val="00386D35"/>
    <w:rsid w:val="00386E8E"/>
    <w:rsid w:val="00386FE4"/>
    <w:rsid w:val="0038723C"/>
    <w:rsid w:val="00387BFA"/>
    <w:rsid w:val="003903BD"/>
    <w:rsid w:val="00390A5E"/>
    <w:rsid w:val="00391136"/>
    <w:rsid w:val="00391321"/>
    <w:rsid w:val="003913A5"/>
    <w:rsid w:val="003913FF"/>
    <w:rsid w:val="003919BD"/>
    <w:rsid w:val="00391D35"/>
    <w:rsid w:val="00392325"/>
    <w:rsid w:val="003926B6"/>
    <w:rsid w:val="00392B0A"/>
    <w:rsid w:val="0039331C"/>
    <w:rsid w:val="00395A7C"/>
    <w:rsid w:val="00395A9B"/>
    <w:rsid w:val="00396326"/>
    <w:rsid w:val="00396595"/>
    <w:rsid w:val="003965A1"/>
    <w:rsid w:val="00396913"/>
    <w:rsid w:val="0039706A"/>
    <w:rsid w:val="003971D0"/>
    <w:rsid w:val="0039733B"/>
    <w:rsid w:val="0039768A"/>
    <w:rsid w:val="00397C8D"/>
    <w:rsid w:val="003A04AE"/>
    <w:rsid w:val="003A0970"/>
    <w:rsid w:val="003A0E02"/>
    <w:rsid w:val="003A179C"/>
    <w:rsid w:val="003A1B46"/>
    <w:rsid w:val="003A2491"/>
    <w:rsid w:val="003A39E1"/>
    <w:rsid w:val="003A3DA1"/>
    <w:rsid w:val="003A43D4"/>
    <w:rsid w:val="003A4406"/>
    <w:rsid w:val="003A4927"/>
    <w:rsid w:val="003A4C89"/>
    <w:rsid w:val="003A5EFB"/>
    <w:rsid w:val="003A6174"/>
    <w:rsid w:val="003A6236"/>
    <w:rsid w:val="003A6340"/>
    <w:rsid w:val="003A688F"/>
    <w:rsid w:val="003A68BC"/>
    <w:rsid w:val="003A6BD9"/>
    <w:rsid w:val="003A6E5B"/>
    <w:rsid w:val="003A6EB2"/>
    <w:rsid w:val="003A7A31"/>
    <w:rsid w:val="003B0BAD"/>
    <w:rsid w:val="003B0EB5"/>
    <w:rsid w:val="003B15F9"/>
    <w:rsid w:val="003B1CA1"/>
    <w:rsid w:val="003B21C9"/>
    <w:rsid w:val="003B287F"/>
    <w:rsid w:val="003B3389"/>
    <w:rsid w:val="003B33D1"/>
    <w:rsid w:val="003B3593"/>
    <w:rsid w:val="003B47D4"/>
    <w:rsid w:val="003B491E"/>
    <w:rsid w:val="003B5697"/>
    <w:rsid w:val="003B5E52"/>
    <w:rsid w:val="003B6271"/>
    <w:rsid w:val="003B7956"/>
    <w:rsid w:val="003B7F7E"/>
    <w:rsid w:val="003C0150"/>
    <w:rsid w:val="003C020A"/>
    <w:rsid w:val="003C0290"/>
    <w:rsid w:val="003C0413"/>
    <w:rsid w:val="003C0E28"/>
    <w:rsid w:val="003C19A6"/>
    <w:rsid w:val="003C22F1"/>
    <w:rsid w:val="003C28B4"/>
    <w:rsid w:val="003C386F"/>
    <w:rsid w:val="003C3A6F"/>
    <w:rsid w:val="003C4EB1"/>
    <w:rsid w:val="003C5CD7"/>
    <w:rsid w:val="003C7B9E"/>
    <w:rsid w:val="003D02EC"/>
    <w:rsid w:val="003D057A"/>
    <w:rsid w:val="003D0EA7"/>
    <w:rsid w:val="003D1B6A"/>
    <w:rsid w:val="003D2746"/>
    <w:rsid w:val="003D2E71"/>
    <w:rsid w:val="003D2EB8"/>
    <w:rsid w:val="003D32D0"/>
    <w:rsid w:val="003D3481"/>
    <w:rsid w:val="003D3808"/>
    <w:rsid w:val="003D3A4C"/>
    <w:rsid w:val="003D42DE"/>
    <w:rsid w:val="003D444E"/>
    <w:rsid w:val="003D46BA"/>
    <w:rsid w:val="003D4E57"/>
    <w:rsid w:val="003D5508"/>
    <w:rsid w:val="003D5828"/>
    <w:rsid w:val="003D5AE8"/>
    <w:rsid w:val="003D5B4D"/>
    <w:rsid w:val="003D5BD4"/>
    <w:rsid w:val="003D644D"/>
    <w:rsid w:val="003D72DD"/>
    <w:rsid w:val="003D7876"/>
    <w:rsid w:val="003E006C"/>
    <w:rsid w:val="003E0893"/>
    <w:rsid w:val="003E2084"/>
    <w:rsid w:val="003E2303"/>
    <w:rsid w:val="003E287A"/>
    <w:rsid w:val="003E2C15"/>
    <w:rsid w:val="003E3FD6"/>
    <w:rsid w:val="003E463B"/>
    <w:rsid w:val="003E4782"/>
    <w:rsid w:val="003E559C"/>
    <w:rsid w:val="003E5806"/>
    <w:rsid w:val="003E60E9"/>
    <w:rsid w:val="003E6B80"/>
    <w:rsid w:val="003E6EF3"/>
    <w:rsid w:val="003E74BB"/>
    <w:rsid w:val="003F0166"/>
    <w:rsid w:val="003F0B99"/>
    <w:rsid w:val="003F1A1D"/>
    <w:rsid w:val="003F1A81"/>
    <w:rsid w:val="003F1B43"/>
    <w:rsid w:val="003F1EF1"/>
    <w:rsid w:val="003F33D6"/>
    <w:rsid w:val="003F3E4D"/>
    <w:rsid w:val="003F4817"/>
    <w:rsid w:val="003F6BBD"/>
    <w:rsid w:val="003F6FB6"/>
    <w:rsid w:val="003F7304"/>
    <w:rsid w:val="003F73DC"/>
    <w:rsid w:val="00400674"/>
    <w:rsid w:val="00400AAA"/>
    <w:rsid w:val="0040115D"/>
    <w:rsid w:val="00401D16"/>
    <w:rsid w:val="00402046"/>
    <w:rsid w:val="004021BA"/>
    <w:rsid w:val="00402D66"/>
    <w:rsid w:val="00403E95"/>
    <w:rsid w:val="00404154"/>
    <w:rsid w:val="0040427D"/>
    <w:rsid w:val="00405C35"/>
    <w:rsid w:val="004065C2"/>
    <w:rsid w:val="00406DD8"/>
    <w:rsid w:val="00406E2C"/>
    <w:rsid w:val="00407A0B"/>
    <w:rsid w:val="00407D2D"/>
    <w:rsid w:val="00410B76"/>
    <w:rsid w:val="0041108C"/>
    <w:rsid w:val="004115F1"/>
    <w:rsid w:val="00411825"/>
    <w:rsid w:val="004118DE"/>
    <w:rsid w:val="00412AB4"/>
    <w:rsid w:val="00413073"/>
    <w:rsid w:val="00413C4B"/>
    <w:rsid w:val="00414C9F"/>
    <w:rsid w:val="00414D4C"/>
    <w:rsid w:val="0041540F"/>
    <w:rsid w:val="0041549B"/>
    <w:rsid w:val="00415AC1"/>
    <w:rsid w:val="0041699B"/>
    <w:rsid w:val="00417037"/>
    <w:rsid w:val="004170CD"/>
    <w:rsid w:val="0041776B"/>
    <w:rsid w:val="004201F1"/>
    <w:rsid w:val="0042125E"/>
    <w:rsid w:val="004214AE"/>
    <w:rsid w:val="00421865"/>
    <w:rsid w:val="00421A11"/>
    <w:rsid w:val="00421FF2"/>
    <w:rsid w:val="004226F9"/>
    <w:rsid w:val="004229F1"/>
    <w:rsid w:val="004243FF"/>
    <w:rsid w:val="004247EE"/>
    <w:rsid w:val="0042506F"/>
    <w:rsid w:val="00425297"/>
    <w:rsid w:val="00425C2A"/>
    <w:rsid w:val="00425D13"/>
    <w:rsid w:val="00426020"/>
    <w:rsid w:val="00426063"/>
    <w:rsid w:val="004265C7"/>
    <w:rsid w:val="00426906"/>
    <w:rsid w:val="004269BB"/>
    <w:rsid w:val="00427925"/>
    <w:rsid w:val="004304F8"/>
    <w:rsid w:val="004315A1"/>
    <w:rsid w:val="00431906"/>
    <w:rsid w:val="00431DEF"/>
    <w:rsid w:val="0043227A"/>
    <w:rsid w:val="0043276C"/>
    <w:rsid w:val="004328BB"/>
    <w:rsid w:val="00432964"/>
    <w:rsid w:val="004330DA"/>
    <w:rsid w:val="00433680"/>
    <w:rsid w:val="004343AF"/>
    <w:rsid w:val="0043463A"/>
    <w:rsid w:val="00434C09"/>
    <w:rsid w:val="00434EAA"/>
    <w:rsid w:val="00434ED5"/>
    <w:rsid w:val="004354F1"/>
    <w:rsid w:val="0043638D"/>
    <w:rsid w:val="00436556"/>
    <w:rsid w:val="00436EBE"/>
    <w:rsid w:val="0043710B"/>
    <w:rsid w:val="00437240"/>
    <w:rsid w:val="004404BD"/>
    <w:rsid w:val="00440FFD"/>
    <w:rsid w:val="0044135A"/>
    <w:rsid w:val="004414E7"/>
    <w:rsid w:val="004416A9"/>
    <w:rsid w:val="004416BB"/>
    <w:rsid w:val="00441A05"/>
    <w:rsid w:val="00441B0C"/>
    <w:rsid w:val="004426A2"/>
    <w:rsid w:val="00443E1A"/>
    <w:rsid w:val="00444507"/>
    <w:rsid w:val="00444EA4"/>
    <w:rsid w:val="00444FB2"/>
    <w:rsid w:val="00445537"/>
    <w:rsid w:val="0044565A"/>
    <w:rsid w:val="00446535"/>
    <w:rsid w:val="004465C0"/>
    <w:rsid w:val="00446B09"/>
    <w:rsid w:val="00446E57"/>
    <w:rsid w:val="00446F99"/>
    <w:rsid w:val="00447886"/>
    <w:rsid w:val="00451123"/>
    <w:rsid w:val="0045186D"/>
    <w:rsid w:val="00451B4A"/>
    <w:rsid w:val="00451E0C"/>
    <w:rsid w:val="00452217"/>
    <w:rsid w:val="00454756"/>
    <w:rsid w:val="00454D48"/>
    <w:rsid w:val="0045534A"/>
    <w:rsid w:val="0045588B"/>
    <w:rsid w:val="00455A80"/>
    <w:rsid w:val="004571C7"/>
    <w:rsid w:val="00457272"/>
    <w:rsid w:val="0045740A"/>
    <w:rsid w:val="0045753B"/>
    <w:rsid w:val="004576F2"/>
    <w:rsid w:val="00460145"/>
    <w:rsid w:val="00460E4F"/>
    <w:rsid w:val="00461090"/>
    <w:rsid w:val="00461989"/>
    <w:rsid w:val="00461A90"/>
    <w:rsid w:val="00462073"/>
    <w:rsid w:val="00462B5D"/>
    <w:rsid w:val="00462DBC"/>
    <w:rsid w:val="00462EF3"/>
    <w:rsid w:val="00462EFE"/>
    <w:rsid w:val="0046367D"/>
    <w:rsid w:val="0046388F"/>
    <w:rsid w:val="00463B48"/>
    <w:rsid w:val="00463DA3"/>
    <w:rsid w:val="00464A9B"/>
    <w:rsid w:val="00464ACC"/>
    <w:rsid w:val="004665C4"/>
    <w:rsid w:val="00466695"/>
    <w:rsid w:val="004667A6"/>
    <w:rsid w:val="00466D32"/>
    <w:rsid w:val="00466D5B"/>
    <w:rsid w:val="004674C1"/>
    <w:rsid w:val="00467CD5"/>
    <w:rsid w:val="00467CDE"/>
    <w:rsid w:val="00470394"/>
    <w:rsid w:val="00470D94"/>
    <w:rsid w:val="00470E77"/>
    <w:rsid w:val="004717F4"/>
    <w:rsid w:val="00472467"/>
    <w:rsid w:val="00472B87"/>
    <w:rsid w:val="00473957"/>
    <w:rsid w:val="00473A96"/>
    <w:rsid w:val="00474829"/>
    <w:rsid w:val="00474A17"/>
    <w:rsid w:val="004755EC"/>
    <w:rsid w:val="004756A4"/>
    <w:rsid w:val="00475CD5"/>
    <w:rsid w:val="00476452"/>
    <w:rsid w:val="004779FF"/>
    <w:rsid w:val="00477CA5"/>
    <w:rsid w:val="00480AC9"/>
    <w:rsid w:val="00480B31"/>
    <w:rsid w:val="00480FAF"/>
    <w:rsid w:val="00481B66"/>
    <w:rsid w:val="004827DB"/>
    <w:rsid w:val="004829BE"/>
    <w:rsid w:val="00482BE7"/>
    <w:rsid w:val="0048327E"/>
    <w:rsid w:val="00483B33"/>
    <w:rsid w:val="0048418E"/>
    <w:rsid w:val="00485945"/>
    <w:rsid w:val="0048595A"/>
    <w:rsid w:val="00485CDE"/>
    <w:rsid w:val="00485EE9"/>
    <w:rsid w:val="00485F49"/>
    <w:rsid w:val="00486AD8"/>
    <w:rsid w:val="00486B88"/>
    <w:rsid w:val="00486F8D"/>
    <w:rsid w:val="004871C0"/>
    <w:rsid w:val="00487805"/>
    <w:rsid w:val="004902DD"/>
    <w:rsid w:val="00491622"/>
    <w:rsid w:val="00492C60"/>
    <w:rsid w:val="00492E4B"/>
    <w:rsid w:val="004931CD"/>
    <w:rsid w:val="004932E1"/>
    <w:rsid w:val="00494839"/>
    <w:rsid w:val="00495029"/>
    <w:rsid w:val="0049597E"/>
    <w:rsid w:val="00496230"/>
    <w:rsid w:val="0049655C"/>
    <w:rsid w:val="004965DA"/>
    <w:rsid w:val="00496897"/>
    <w:rsid w:val="0049780F"/>
    <w:rsid w:val="004A2AE5"/>
    <w:rsid w:val="004A2D59"/>
    <w:rsid w:val="004A3558"/>
    <w:rsid w:val="004A40AC"/>
    <w:rsid w:val="004A41AE"/>
    <w:rsid w:val="004A48CE"/>
    <w:rsid w:val="004A4FD3"/>
    <w:rsid w:val="004A52F7"/>
    <w:rsid w:val="004A53F1"/>
    <w:rsid w:val="004A5720"/>
    <w:rsid w:val="004A630B"/>
    <w:rsid w:val="004A653D"/>
    <w:rsid w:val="004A6C01"/>
    <w:rsid w:val="004A7115"/>
    <w:rsid w:val="004A7F05"/>
    <w:rsid w:val="004A7F47"/>
    <w:rsid w:val="004B06DA"/>
    <w:rsid w:val="004B0A15"/>
    <w:rsid w:val="004B1BA9"/>
    <w:rsid w:val="004B1F34"/>
    <w:rsid w:val="004B23B6"/>
    <w:rsid w:val="004B2584"/>
    <w:rsid w:val="004B346E"/>
    <w:rsid w:val="004B3F3E"/>
    <w:rsid w:val="004B40D7"/>
    <w:rsid w:val="004B5496"/>
    <w:rsid w:val="004B592B"/>
    <w:rsid w:val="004B5BA5"/>
    <w:rsid w:val="004B6926"/>
    <w:rsid w:val="004B6B75"/>
    <w:rsid w:val="004B7C2D"/>
    <w:rsid w:val="004C00F0"/>
    <w:rsid w:val="004C014F"/>
    <w:rsid w:val="004C0EB6"/>
    <w:rsid w:val="004C17F3"/>
    <w:rsid w:val="004C20C9"/>
    <w:rsid w:val="004C2347"/>
    <w:rsid w:val="004C3909"/>
    <w:rsid w:val="004C4718"/>
    <w:rsid w:val="004C5517"/>
    <w:rsid w:val="004C56FE"/>
    <w:rsid w:val="004C64F1"/>
    <w:rsid w:val="004C6788"/>
    <w:rsid w:val="004C7146"/>
    <w:rsid w:val="004C7327"/>
    <w:rsid w:val="004C762E"/>
    <w:rsid w:val="004D0399"/>
    <w:rsid w:val="004D0903"/>
    <w:rsid w:val="004D0B6C"/>
    <w:rsid w:val="004D12D2"/>
    <w:rsid w:val="004D1305"/>
    <w:rsid w:val="004D1A0D"/>
    <w:rsid w:val="004D26FF"/>
    <w:rsid w:val="004D2F08"/>
    <w:rsid w:val="004D3DC8"/>
    <w:rsid w:val="004D4397"/>
    <w:rsid w:val="004D43EC"/>
    <w:rsid w:val="004D540B"/>
    <w:rsid w:val="004D57B9"/>
    <w:rsid w:val="004D5ED6"/>
    <w:rsid w:val="004D5FC0"/>
    <w:rsid w:val="004D6586"/>
    <w:rsid w:val="004D6D95"/>
    <w:rsid w:val="004D757A"/>
    <w:rsid w:val="004D7AD1"/>
    <w:rsid w:val="004E05CE"/>
    <w:rsid w:val="004E1302"/>
    <w:rsid w:val="004E1499"/>
    <w:rsid w:val="004E18A0"/>
    <w:rsid w:val="004E259E"/>
    <w:rsid w:val="004E26D8"/>
    <w:rsid w:val="004E2841"/>
    <w:rsid w:val="004E2C23"/>
    <w:rsid w:val="004E2CE1"/>
    <w:rsid w:val="004E358E"/>
    <w:rsid w:val="004E3740"/>
    <w:rsid w:val="004E3802"/>
    <w:rsid w:val="004E3882"/>
    <w:rsid w:val="004E39A8"/>
    <w:rsid w:val="004E3AA6"/>
    <w:rsid w:val="004E4354"/>
    <w:rsid w:val="004E435F"/>
    <w:rsid w:val="004E4D41"/>
    <w:rsid w:val="004E52F9"/>
    <w:rsid w:val="004E5EBB"/>
    <w:rsid w:val="004E6355"/>
    <w:rsid w:val="004E6596"/>
    <w:rsid w:val="004E6FFA"/>
    <w:rsid w:val="004E7757"/>
    <w:rsid w:val="004F0735"/>
    <w:rsid w:val="004F07A5"/>
    <w:rsid w:val="004F0AC7"/>
    <w:rsid w:val="004F17F5"/>
    <w:rsid w:val="004F187A"/>
    <w:rsid w:val="004F218B"/>
    <w:rsid w:val="004F24C2"/>
    <w:rsid w:val="004F25C4"/>
    <w:rsid w:val="004F27E8"/>
    <w:rsid w:val="004F2992"/>
    <w:rsid w:val="004F2CB8"/>
    <w:rsid w:val="004F3AED"/>
    <w:rsid w:val="004F3EDD"/>
    <w:rsid w:val="004F4261"/>
    <w:rsid w:val="004F42C7"/>
    <w:rsid w:val="004F46F8"/>
    <w:rsid w:val="004F49E0"/>
    <w:rsid w:val="004F4CCE"/>
    <w:rsid w:val="004F4DF1"/>
    <w:rsid w:val="004F58E0"/>
    <w:rsid w:val="004F6441"/>
    <w:rsid w:val="004F6654"/>
    <w:rsid w:val="004F6F67"/>
    <w:rsid w:val="0050039B"/>
    <w:rsid w:val="005004FD"/>
    <w:rsid w:val="00500B84"/>
    <w:rsid w:val="00500F18"/>
    <w:rsid w:val="005015E9"/>
    <w:rsid w:val="00502C28"/>
    <w:rsid w:val="00503222"/>
    <w:rsid w:val="005034C1"/>
    <w:rsid w:val="00503950"/>
    <w:rsid w:val="005046AB"/>
    <w:rsid w:val="00504E3E"/>
    <w:rsid w:val="005050AF"/>
    <w:rsid w:val="00506ABE"/>
    <w:rsid w:val="00506B85"/>
    <w:rsid w:val="00510320"/>
    <w:rsid w:val="005106B6"/>
    <w:rsid w:val="0051213D"/>
    <w:rsid w:val="0051245D"/>
    <w:rsid w:val="00513CEB"/>
    <w:rsid w:val="00514A55"/>
    <w:rsid w:val="0051528E"/>
    <w:rsid w:val="0051559B"/>
    <w:rsid w:val="00515BFE"/>
    <w:rsid w:val="00515D9D"/>
    <w:rsid w:val="005160BC"/>
    <w:rsid w:val="0051628B"/>
    <w:rsid w:val="00516445"/>
    <w:rsid w:val="00516F10"/>
    <w:rsid w:val="0051736E"/>
    <w:rsid w:val="00517A03"/>
    <w:rsid w:val="00517FE7"/>
    <w:rsid w:val="00520885"/>
    <w:rsid w:val="00521509"/>
    <w:rsid w:val="00521954"/>
    <w:rsid w:val="00521B30"/>
    <w:rsid w:val="00522AA9"/>
    <w:rsid w:val="00522C04"/>
    <w:rsid w:val="00523E10"/>
    <w:rsid w:val="00524602"/>
    <w:rsid w:val="00524974"/>
    <w:rsid w:val="00524A7B"/>
    <w:rsid w:val="0052594B"/>
    <w:rsid w:val="005260ED"/>
    <w:rsid w:val="0052620F"/>
    <w:rsid w:val="005272D6"/>
    <w:rsid w:val="00530610"/>
    <w:rsid w:val="005306AF"/>
    <w:rsid w:val="00530AF8"/>
    <w:rsid w:val="00530CA6"/>
    <w:rsid w:val="005311D3"/>
    <w:rsid w:val="00531577"/>
    <w:rsid w:val="00531649"/>
    <w:rsid w:val="00531B8C"/>
    <w:rsid w:val="00534FDF"/>
    <w:rsid w:val="0053595D"/>
    <w:rsid w:val="00535AD2"/>
    <w:rsid w:val="00535AD8"/>
    <w:rsid w:val="00535C98"/>
    <w:rsid w:val="00536199"/>
    <w:rsid w:val="005361B4"/>
    <w:rsid w:val="00536536"/>
    <w:rsid w:val="0054050E"/>
    <w:rsid w:val="0054084C"/>
    <w:rsid w:val="00540B93"/>
    <w:rsid w:val="005410AE"/>
    <w:rsid w:val="00541286"/>
    <w:rsid w:val="00541745"/>
    <w:rsid w:val="005420A4"/>
    <w:rsid w:val="00542204"/>
    <w:rsid w:val="00542593"/>
    <w:rsid w:val="00542A53"/>
    <w:rsid w:val="005434BB"/>
    <w:rsid w:val="005438C2"/>
    <w:rsid w:val="00543DF7"/>
    <w:rsid w:val="005442F4"/>
    <w:rsid w:val="00544F37"/>
    <w:rsid w:val="00545E1A"/>
    <w:rsid w:val="005468A1"/>
    <w:rsid w:val="0054710D"/>
    <w:rsid w:val="00547292"/>
    <w:rsid w:val="005503B2"/>
    <w:rsid w:val="00551891"/>
    <w:rsid w:val="00552382"/>
    <w:rsid w:val="00552B56"/>
    <w:rsid w:val="005531B7"/>
    <w:rsid w:val="005538C7"/>
    <w:rsid w:val="00553BBD"/>
    <w:rsid w:val="005549EE"/>
    <w:rsid w:val="00554CB7"/>
    <w:rsid w:val="0055687F"/>
    <w:rsid w:val="005568F6"/>
    <w:rsid w:val="005571E8"/>
    <w:rsid w:val="00557273"/>
    <w:rsid w:val="005572ED"/>
    <w:rsid w:val="00557769"/>
    <w:rsid w:val="00557A3C"/>
    <w:rsid w:val="0056038E"/>
    <w:rsid w:val="00560656"/>
    <w:rsid w:val="005607D4"/>
    <w:rsid w:val="005621DB"/>
    <w:rsid w:val="00562BAB"/>
    <w:rsid w:val="00562CC3"/>
    <w:rsid w:val="005634BA"/>
    <w:rsid w:val="00563980"/>
    <w:rsid w:val="005647EF"/>
    <w:rsid w:val="00564CDE"/>
    <w:rsid w:val="00565471"/>
    <w:rsid w:val="00565D3C"/>
    <w:rsid w:val="00566683"/>
    <w:rsid w:val="005668C5"/>
    <w:rsid w:val="005669C7"/>
    <w:rsid w:val="00566EE0"/>
    <w:rsid w:val="00567233"/>
    <w:rsid w:val="0057000C"/>
    <w:rsid w:val="00570494"/>
    <w:rsid w:val="005706FB"/>
    <w:rsid w:val="005709CF"/>
    <w:rsid w:val="00570ABE"/>
    <w:rsid w:val="00570DF7"/>
    <w:rsid w:val="00571C37"/>
    <w:rsid w:val="00571D5B"/>
    <w:rsid w:val="00572036"/>
    <w:rsid w:val="00572237"/>
    <w:rsid w:val="00572E65"/>
    <w:rsid w:val="005732E2"/>
    <w:rsid w:val="005734C4"/>
    <w:rsid w:val="0057398A"/>
    <w:rsid w:val="00574950"/>
    <w:rsid w:val="00575010"/>
    <w:rsid w:val="00575ACB"/>
    <w:rsid w:val="005760B8"/>
    <w:rsid w:val="005763D8"/>
    <w:rsid w:val="0057659C"/>
    <w:rsid w:val="00576F17"/>
    <w:rsid w:val="0058032B"/>
    <w:rsid w:val="005811A2"/>
    <w:rsid w:val="005813A6"/>
    <w:rsid w:val="005813DA"/>
    <w:rsid w:val="005817DC"/>
    <w:rsid w:val="00582E20"/>
    <w:rsid w:val="0058303C"/>
    <w:rsid w:val="0058371C"/>
    <w:rsid w:val="0058389A"/>
    <w:rsid w:val="00585142"/>
    <w:rsid w:val="005853ED"/>
    <w:rsid w:val="00585AB4"/>
    <w:rsid w:val="00590916"/>
    <w:rsid w:val="00591E37"/>
    <w:rsid w:val="0059301F"/>
    <w:rsid w:val="0059335F"/>
    <w:rsid w:val="00593D4F"/>
    <w:rsid w:val="00593EF8"/>
    <w:rsid w:val="005945D6"/>
    <w:rsid w:val="00594DA2"/>
    <w:rsid w:val="00595EA8"/>
    <w:rsid w:val="00595FC2"/>
    <w:rsid w:val="00595FD6"/>
    <w:rsid w:val="005962A2"/>
    <w:rsid w:val="00596496"/>
    <w:rsid w:val="00596AF2"/>
    <w:rsid w:val="00597BD1"/>
    <w:rsid w:val="005A0141"/>
    <w:rsid w:val="005A0371"/>
    <w:rsid w:val="005A0C69"/>
    <w:rsid w:val="005A1072"/>
    <w:rsid w:val="005A1176"/>
    <w:rsid w:val="005A1303"/>
    <w:rsid w:val="005A152B"/>
    <w:rsid w:val="005A1A8D"/>
    <w:rsid w:val="005A1C1D"/>
    <w:rsid w:val="005A24C7"/>
    <w:rsid w:val="005A2816"/>
    <w:rsid w:val="005A2B33"/>
    <w:rsid w:val="005A2D6F"/>
    <w:rsid w:val="005A313F"/>
    <w:rsid w:val="005A3D91"/>
    <w:rsid w:val="005A4698"/>
    <w:rsid w:val="005A475B"/>
    <w:rsid w:val="005A4F1F"/>
    <w:rsid w:val="005A5251"/>
    <w:rsid w:val="005A555F"/>
    <w:rsid w:val="005A55A7"/>
    <w:rsid w:val="005A55CB"/>
    <w:rsid w:val="005A6E26"/>
    <w:rsid w:val="005A7852"/>
    <w:rsid w:val="005A78EC"/>
    <w:rsid w:val="005A7DA9"/>
    <w:rsid w:val="005B1833"/>
    <w:rsid w:val="005B27AD"/>
    <w:rsid w:val="005B2B81"/>
    <w:rsid w:val="005B2C06"/>
    <w:rsid w:val="005B3B1A"/>
    <w:rsid w:val="005B3F9B"/>
    <w:rsid w:val="005B4229"/>
    <w:rsid w:val="005B4812"/>
    <w:rsid w:val="005B53C1"/>
    <w:rsid w:val="005B5B0A"/>
    <w:rsid w:val="005B67AF"/>
    <w:rsid w:val="005B6989"/>
    <w:rsid w:val="005B6DA3"/>
    <w:rsid w:val="005B7981"/>
    <w:rsid w:val="005C0C58"/>
    <w:rsid w:val="005C0CA0"/>
    <w:rsid w:val="005C0F37"/>
    <w:rsid w:val="005C109A"/>
    <w:rsid w:val="005C1407"/>
    <w:rsid w:val="005C14BC"/>
    <w:rsid w:val="005C1921"/>
    <w:rsid w:val="005C1993"/>
    <w:rsid w:val="005C1D6F"/>
    <w:rsid w:val="005C2335"/>
    <w:rsid w:val="005C2A46"/>
    <w:rsid w:val="005C2D1B"/>
    <w:rsid w:val="005C3A83"/>
    <w:rsid w:val="005C3DA6"/>
    <w:rsid w:val="005C40A3"/>
    <w:rsid w:val="005C46E0"/>
    <w:rsid w:val="005C4E78"/>
    <w:rsid w:val="005C503C"/>
    <w:rsid w:val="005C50EA"/>
    <w:rsid w:val="005C5107"/>
    <w:rsid w:val="005C54C3"/>
    <w:rsid w:val="005C58DB"/>
    <w:rsid w:val="005C643F"/>
    <w:rsid w:val="005C6A3B"/>
    <w:rsid w:val="005D0D8C"/>
    <w:rsid w:val="005D11BB"/>
    <w:rsid w:val="005D13B8"/>
    <w:rsid w:val="005D1C94"/>
    <w:rsid w:val="005D1F5A"/>
    <w:rsid w:val="005D1FB4"/>
    <w:rsid w:val="005D22A4"/>
    <w:rsid w:val="005D2B12"/>
    <w:rsid w:val="005D36E2"/>
    <w:rsid w:val="005D39AE"/>
    <w:rsid w:val="005D4879"/>
    <w:rsid w:val="005D4ED0"/>
    <w:rsid w:val="005D5789"/>
    <w:rsid w:val="005D6388"/>
    <w:rsid w:val="005D6694"/>
    <w:rsid w:val="005D672E"/>
    <w:rsid w:val="005D6750"/>
    <w:rsid w:val="005D6FAE"/>
    <w:rsid w:val="005D771F"/>
    <w:rsid w:val="005E048A"/>
    <w:rsid w:val="005E0D0E"/>
    <w:rsid w:val="005E11FD"/>
    <w:rsid w:val="005E1F2B"/>
    <w:rsid w:val="005E23C8"/>
    <w:rsid w:val="005E26F3"/>
    <w:rsid w:val="005E3176"/>
    <w:rsid w:val="005E3406"/>
    <w:rsid w:val="005E46E6"/>
    <w:rsid w:val="005E4797"/>
    <w:rsid w:val="005E56B3"/>
    <w:rsid w:val="005E5F6D"/>
    <w:rsid w:val="005E6084"/>
    <w:rsid w:val="005E60C2"/>
    <w:rsid w:val="005E6531"/>
    <w:rsid w:val="005E6603"/>
    <w:rsid w:val="005E68D8"/>
    <w:rsid w:val="005E699A"/>
    <w:rsid w:val="005E6B58"/>
    <w:rsid w:val="005E759D"/>
    <w:rsid w:val="005E7699"/>
    <w:rsid w:val="005E7827"/>
    <w:rsid w:val="005E7B7B"/>
    <w:rsid w:val="005E7DBE"/>
    <w:rsid w:val="005F0024"/>
    <w:rsid w:val="005F1B70"/>
    <w:rsid w:val="005F23CB"/>
    <w:rsid w:val="005F3395"/>
    <w:rsid w:val="005F34D0"/>
    <w:rsid w:val="005F3FCA"/>
    <w:rsid w:val="005F43F0"/>
    <w:rsid w:val="005F442B"/>
    <w:rsid w:val="005F4DF8"/>
    <w:rsid w:val="005F6294"/>
    <w:rsid w:val="005F6A8F"/>
    <w:rsid w:val="005F78BF"/>
    <w:rsid w:val="00600B1B"/>
    <w:rsid w:val="006020B6"/>
    <w:rsid w:val="0060288E"/>
    <w:rsid w:val="006034D9"/>
    <w:rsid w:val="006036A4"/>
    <w:rsid w:val="006037A1"/>
    <w:rsid w:val="00604470"/>
    <w:rsid w:val="006048C7"/>
    <w:rsid w:val="0060597F"/>
    <w:rsid w:val="00605A4C"/>
    <w:rsid w:val="006063E0"/>
    <w:rsid w:val="0060656F"/>
    <w:rsid w:val="00606825"/>
    <w:rsid w:val="00607242"/>
    <w:rsid w:val="006076A4"/>
    <w:rsid w:val="00610949"/>
    <w:rsid w:val="006112DE"/>
    <w:rsid w:val="006118D4"/>
    <w:rsid w:val="0061237F"/>
    <w:rsid w:val="006126F1"/>
    <w:rsid w:val="00612883"/>
    <w:rsid w:val="0061389C"/>
    <w:rsid w:val="006141FE"/>
    <w:rsid w:val="00614748"/>
    <w:rsid w:val="00614B61"/>
    <w:rsid w:val="00614D5D"/>
    <w:rsid w:val="006151C5"/>
    <w:rsid w:val="00615C98"/>
    <w:rsid w:val="00616142"/>
    <w:rsid w:val="0061678C"/>
    <w:rsid w:val="00617600"/>
    <w:rsid w:val="00617C2C"/>
    <w:rsid w:val="00621AB6"/>
    <w:rsid w:val="00621AFA"/>
    <w:rsid w:val="00621BE7"/>
    <w:rsid w:val="00622314"/>
    <w:rsid w:val="00622998"/>
    <w:rsid w:val="00622FC6"/>
    <w:rsid w:val="006230FF"/>
    <w:rsid w:val="00623BB1"/>
    <w:rsid w:val="00623BEC"/>
    <w:rsid w:val="00623EB0"/>
    <w:rsid w:val="0062406D"/>
    <w:rsid w:val="006243C6"/>
    <w:rsid w:val="006255CE"/>
    <w:rsid w:val="00625C9B"/>
    <w:rsid w:val="006267B6"/>
    <w:rsid w:val="00626EA6"/>
    <w:rsid w:val="00627437"/>
    <w:rsid w:val="00627566"/>
    <w:rsid w:val="006276D2"/>
    <w:rsid w:val="00627FD8"/>
    <w:rsid w:val="00630328"/>
    <w:rsid w:val="00630539"/>
    <w:rsid w:val="00630A63"/>
    <w:rsid w:val="00631178"/>
    <w:rsid w:val="00631184"/>
    <w:rsid w:val="0063184D"/>
    <w:rsid w:val="00631953"/>
    <w:rsid w:val="00631D64"/>
    <w:rsid w:val="00631EA4"/>
    <w:rsid w:val="006324D6"/>
    <w:rsid w:val="00632E2F"/>
    <w:rsid w:val="0063341A"/>
    <w:rsid w:val="00633AB5"/>
    <w:rsid w:val="00633DC7"/>
    <w:rsid w:val="0063447A"/>
    <w:rsid w:val="00634818"/>
    <w:rsid w:val="00634FE1"/>
    <w:rsid w:val="00635307"/>
    <w:rsid w:val="006369AC"/>
    <w:rsid w:val="00636CBE"/>
    <w:rsid w:val="006372BE"/>
    <w:rsid w:val="006377F1"/>
    <w:rsid w:val="00637A7F"/>
    <w:rsid w:val="0064010C"/>
    <w:rsid w:val="006405E6"/>
    <w:rsid w:val="006414ED"/>
    <w:rsid w:val="00643CB1"/>
    <w:rsid w:val="00643EFE"/>
    <w:rsid w:val="00643FB9"/>
    <w:rsid w:val="0064413E"/>
    <w:rsid w:val="006444EF"/>
    <w:rsid w:val="006447AA"/>
    <w:rsid w:val="00644E60"/>
    <w:rsid w:val="00645E35"/>
    <w:rsid w:val="00646357"/>
    <w:rsid w:val="00646BB5"/>
    <w:rsid w:val="00647032"/>
    <w:rsid w:val="00647190"/>
    <w:rsid w:val="00647857"/>
    <w:rsid w:val="00650249"/>
    <w:rsid w:val="00650AB9"/>
    <w:rsid w:val="00651176"/>
    <w:rsid w:val="00651515"/>
    <w:rsid w:val="006535A0"/>
    <w:rsid w:val="006537C8"/>
    <w:rsid w:val="00653862"/>
    <w:rsid w:val="006538CF"/>
    <w:rsid w:val="00654A5D"/>
    <w:rsid w:val="00655B61"/>
    <w:rsid w:val="006561A1"/>
    <w:rsid w:val="00660904"/>
    <w:rsid w:val="006612F3"/>
    <w:rsid w:val="006617D2"/>
    <w:rsid w:val="00661CAF"/>
    <w:rsid w:val="0066302D"/>
    <w:rsid w:val="006638F3"/>
    <w:rsid w:val="006650A2"/>
    <w:rsid w:val="00665639"/>
    <w:rsid w:val="00665AE1"/>
    <w:rsid w:val="00665CAE"/>
    <w:rsid w:val="00666C77"/>
    <w:rsid w:val="00666CFD"/>
    <w:rsid w:val="00666D6D"/>
    <w:rsid w:val="00667B78"/>
    <w:rsid w:val="00670A0B"/>
    <w:rsid w:val="00670E97"/>
    <w:rsid w:val="006718A6"/>
    <w:rsid w:val="00671B41"/>
    <w:rsid w:val="00672160"/>
    <w:rsid w:val="0067342A"/>
    <w:rsid w:val="00673557"/>
    <w:rsid w:val="00673DFC"/>
    <w:rsid w:val="00674F1A"/>
    <w:rsid w:val="00675826"/>
    <w:rsid w:val="00675990"/>
    <w:rsid w:val="00675E0E"/>
    <w:rsid w:val="0067625A"/>
    <w:rsid w:val="00676998"/>
    <w:rsid w:val="00677395"/>
    <w:rsid w:val="0067777E"/>
    <w:rsid w:val="00677932"/>
    <w:rsid w:val="00680542"/>
    <w:rsid w:val="006809BA"/>
    <w:rsid w:val="00681499"/>
    <w:rsid w:val="006818DC"/>
    <w:rsid w:val="00682EF6"/>
    <w:rsid w:val="00682FDD"/>
    <w:rsid w:val="0068380F"/>
    <w:rsid w:val="00685332"/>
    <w:rsid w:val="0068570A"/>
    <w:rsid w:val="00686030"/>
    <w:rsid w:val="00686546"/>
    <w:rsid w:val="00686928"/>
    <w:rsid w:val="00687548"/>
    <w:rsid w:val="00687973"/>
    <w:rsid w:val="006900EE"/>
    <w:rsid w:val="006912F4"/>
    <w:rsid w:val="00691307"/>
    <w:rsid w:val="00691613"/>
    <w:rsid w:val="006918DF"/>
    <w:rsid w:val="0069296E"/>
    <w:rsid w:val="00693444"/>
    <w:rsid w:val="00693695"/>
    <w:rsid w:val="00693B95"/>
    <w:rsid w:val="006944BB"/>
    <w:rsid w:val="00694A57"/>
    <w:rsid w:val="00694BAD"/>
    <w:rsid w:val="00694CD2"/>
    <w:rsid w:val="00694E8C"/>
    <w:rsid w:val="00695269"/>
    <w:rsid w:val="00695801"/>
    <w:rsid w:val="0069581B"/>
    <w:rsid w:val="00695CAA"/>
    <w:rsid w:val="006966DE"/>
    <w:rsid w:val="00696DC5"/>
    <w:rsid w:val="0069705C"/>
    <w:rsid w:val="0069777B"/>
    <w:rsid w:val="00697F1A"/>
    <w:rsid w:val="006A00EC"/>
    <w:rsid w:val="006A0343"/>
    <w:rsid w:val="006A1618"/>
    <w:rsid w:val="006A1637"/>
    <w:rsid w:val="006A19F1"/>
    <w:rsid w:val="006A1E08"/>
    <w:rsid w:val="006A24E5"/>
    <w:rsid w:val="006A322E"/>
    <w:rsid w:val="006A38E8"/>
    <w:rsid w:val="006A4047"/>
    <w:rsid w:val="006A4648"/>
    <w:rsid w:val="006A603A"/>
    <w:rsid w:val="006A6E0F"/>
    <w:rsid w:val="006A7B95"/>
    <w:rsid w:val="006A7FE2"/>
    <w:rsid w:val="006B133F"/>
    <w:rsid w:val="006B13D9"/>
    <w:rsid w:val="006B19F9"/>
    <w:rsid w:val="006B219B"/>
    <w:rsid w:val="006B29F3"/>
    <w:rsid w:val="006B33C9"/>
    <w:rsid w:val="006B3E7A"/>
    <w:rsid w:val="006B3FE9"/>
    <w:rsid w:val="006B49BD"/>
    <w:rsid w:val="006B56B7"/>
    <w:rsid w:val="006B6BC1"/>
    <w:rsid w:val="006B6BC4"/>
    <w:rsid w:val="006B796D"/>
    <w:rsid w:val="006B7BF5"/>
    <w:rsid w:val="006B7E5C"/>
    <w:rsid w:val="006C0F88"/>
    <w:rsid w:val="006C13C4"/>
    <w:rsid w:val="006C1529"/>
    <w:rsid w:val="006C19B6"/>
    <w:rsid w:val="006C1DD5"/>
    <w:rsid w:val="006C2CA8"/>
    <w:rsid w:val="006C2DF0"/>
    <w:rsid w:val="006C33A1"/>
    <w:rsid w:val="006C38A9"/>
    <w:rsid w:val="006C46F0"/>
    <w:rsid w:val="006C4B6B"/>
    <w:rsid w:val="006C57D6"/>
    <w:rsid w:val="006C5D1F"/>
    <w:rsid w:val="006C5E5C"/>
    <w:rsid w:val="006C6AE2"/>
    <w:rsid w:val="006C6DDB"/>
    <w:rsid w:val="006C6E82"/>
    <w:rsid w:val="006C79DF"/>
    <w:rsid w:val="006D0567"/>
    <w:rsid w:val="006D0A89"/>
    <w:rsid w:val="006D0CD7"/>
    <w:rsid w:val="006D1877"/>
    <w:rsid w:val="006D2276"/>
    <w:rsid w:val="006D24B2"/>
    <w:rsid w:val="006D28FE"/>
    <w:rsid w:val="006D31A2"/>
    <w:rsid w:val="006D34FB"/>
    <w:rsid w:val="006D351A"/>
    <w:rsid w:val="006D449A"/>
    <w:rsid w:val="006D4D90"/>
    <w:rsid w:val="006D539D"/>
    <w:rsid w:val="006D5A46"/>
    <w:rsid w:val="006D63DB"/>
    <w:rsid w:val="006D7026"/>
    <w:rsid w:val="006D7721"/>
    <w:rsid w:val="006D7BD6"/>
    <w:rsid w:val="006D7E78"/>
    <w:rsid w:val="006D7F1E"/>
    <w:rsid w:val="006E02F8"/>
    <w:rsid w:val="006E08FD"/>
    <w:rsid w:val="006E1CD2"/>
    <w:rsid w:val="006E2205"/>
    <w:rsid w:val="006E3368"/>
    <w:rsid w:val="006E46A2"/>
    <w:rsid w:val="006E4A92"/>
    <w:rsid w:val="006E4EE9"/>
    <w:rsid w:val="006E5413"/>
    <w:rsid w:val="006E5415"/>
    <w:rsid w:val="006E5C2D"/>
    <w:rsid w:val="006E5D9F"/>
    <w:rsid w:val="006E5DE5"/>
    <w:rsid w:val="006E6709"/>
    <w:rsid w:val="006E6E3C"/>
    <w:rsid w:val="006E750B"/>
    <w:rsid w:val="006E761B"/>
    <w:rsid w:val="006E7CEA"/>
    <w:rsid w:val="006E7D4D"/>
    <w:rsid w:val="006F136C"/>
    <w:rsid w:val="006F1458"/>
    <w:rsid w:val="006F1A57"/>
    <w:rsid w:val="006F1CA9"/>
    <w:rsid w:val="006F1D7F"/>
    <w:rsid w:val="006F2639"/>
    <w:rsid w:val="006F29AD"/>
    <w:rsid w:val="006F2E14"/>
    <w:rsid w:val="006F30E4"/>
    <w:rsid w:val="006F3A42"/>
    <w:rsid w:val="006F4313"/>
    <w:rsid w:val="006F466F"/>
    <w:rsid w:val="006F54F1"/>
    <w:rsid w:val="006F5500"/>
    <w:rsid w:val="006F5B4D"/>
    <w:rsid w:val="006F5B9C"/>
    <w:rsid w:val="006F5E66"/>
    <w:rsid w:val="006F5E77"/>
    <w:rsid w:val="006F61A3"/>
    <w:rsid w:val="006F64B7"/>
    <w:rsid w:val="006F79B5"/>
    <w:rsid w:val="006F7B15"/>
    <w:rsid w:val="00701AF5"/>
    <w:rsid w:val="00701D27"/>
    <w:rsid w:val="0070229F"/>
    <w:rsid w:val="0070302F"/>
    <w:rsid w:val="00703844"/>
    <w:rsid w:val="00704754"/>
    <w:rsid w:val="00704B32"/>
    <w:rsid w:val="00704E90"/>
    <w:rsid w:val="00705AA8"/>
    <w:rsid w:val="007061DD"/>
    <w:rsid w:val="007073C9"/>
    <w:rsid w:val="00707DF5"/>
    <w:rsid w:val="007102C0"/>
    <w:rsid w:val="0071065D"/>
    <w:rsid w:val="00710BFC"/>
    <w:rsid w:val="007110B5"/>
    <w:rsid w:val="00711133"/>
    <w:rsid w:val="00711166"/>
    <w:rsid w:val="007113BD"/>
    <w:rsid w:val="007115E9"/>
    <w:rsid w:val="00712203"/>
    <w:rsid w:val="00712EB0"/>
    <w:rsid w:val="007132FC"/>
    <w:rsid w:val="007134FF"/>
    <w:rsid w:val="00713744"/>
    <w:rsid w:val="0071388E"/>
    <w:rsid w:val="007139FE"/>
    <w:rsid w:val="0071408F"/>
    <w:rsid w:val="0071410B"/>
    <w:rsid w:val="00714DD7"/>
    <w:rsid w:val="007151A7"/>
    <w:rsid w:val="00715A55"/>
    <w:rsid w:val="00715BDB"/>
    <w:rsid w:val="0071665F"/>
    <w:rsid w:val="00716F19"/>
    <w:rsid w:val="00717348"/>
    <w:rsid w:val="00717936"/>
    <w:rsid w:val="00721DB8"/>
    <w:rsid w:val="007220F0"/>
    <w:rsid w:val="00722642"/>
    <w:rsid w:val="0072313D"/>
    <w:rsid w:val="00723D0F"/>
    <w:rsid w:val="0072463A"/>
    <w:rsid w:val="00724867"/>
    <w:rsid w:val="007250F2"/>
    <w:rsid w:val="007262F9"/>
    <w:rsid w:val="00726500"/>
    <w:rsid w:val="00726643"/>
    <w:rsid w:val="007274EB"/>
    <w:rsid w:val="00727888"/>
    <w:rsid w:val="00727988"/>
    <w:rsid w:val="0073236F"/>
    <w:rsid w:val="00732386"/>
    <w:rsid w:val="007325D9"/>
    <w:rsid w:val="00732CA5"/>
    <w:rsid w:val="00732D67"/>
    <w:rsid w:val="00733EDB"/>
    <w:rsid w:val="00734079"/>
    <w:rsid w:val="00734197"/>
    <w:rsid w:val="007342A4"/>
    <w:rsid w:val="0073436F"/>
    <w:rsid w:val="0073493D"/>
    <w:rsid w:val="00735BC3"/>
    <w:rsid w:val="00735E13"/>
    <w:rsid w:val="00736227"/>
    <w:rsid w:val="00736B06"/>
    <w:rsid w:val="00736D2F"/>
    <w:rsid w:val="00736D5F"/>
    <w:rsid w:val="007378CD"/>
    <w:rsid w:val="007410B2"/>
    <w:rsid w:val="007415C2"/>
    <w:rsid w:val="00741DEB"/>
    <w:rsid w:val="007429B6"/>
    <w:rsid w:val="00742E18"/>
    <w:rsid w:val="007431CE"/>
    <w:rsid w:val="007434CF"/>
    <w:rsid w:val="00743CAB"/>
    <w:rsid w:val="0074411A"/>
    <w:rsid w:val="00744855"/>
    <w:rsid w:val="00744B39"/>
    <w:rsid w:val="0074503C"/>
    <w:rsid w:val="0074557E"/>
    <w:rsid w:val="00746B0E"/>
    <w:rsid w:val="00746DE8"/>
    <w:rsid w:val="00746E6A"/>
    <w:rsid w:val="00747976"/>
    <w:rsid w:val="00747A45"/>
    <w:rsid w:val="00747CD3"/>
    <w:rsid w:val="007501B6"/>
    <w:rsid w:val="007503D6"/>
    <w:rsid w:val="007505E1"/>
    <w:rsid w:val="00750F61"/>
    <w:rsid w:val="00750FBB"/>
    <w:rsid w:val="007511C5"/>
    <w:rsid w:val="007511F2"/>
    <w:rsid w:val="007512BB"/>
    <w:rsid w:val="00751430"/>
    <w:rsid w:val="007537BE"/>
    <w:rsid w:val="00753EEE"/>
    <w:rsid w:val="007546E1"/>
    <w:rsid w:val="00754E95"/>
    <w:rsid w:val="00754ED2"/>
    <w:rsid w:val="007558AC"/>
    <w:rsid w:val="00755C7F"/>
    <w:rsid w:val="00755D8D"/>
    <w:rsid w:val="0075603E"/>
    <w:rsid w:val="00756130"/>
    <w:rsid w:val="00756BFB"/>
    <w:rsid w:val="00757F3E"/>
    <w:rsid w:val="0076005B"/>
    <w:rsid w:val="00760B30"/>
    <w:rsid w:val="007610F3"/>
    <w:rsid w:val="0076112A"/>
    <w:rsid w:val="00762297"/>
    <w:rsid w:val="00762877"/>
    <w:rsid w:val="0076326F"/>
    <w:rsid w:val="0076362B"/>
    <w:rsid w:val="00763637"/>
    <w:rsid w:val="00763A2F"/>
    <w:rsid w:val="00764255"/>
    <w:rsid w:val="00765ECC"/>
    <w:rsid w:val="007660E2"/>
    <w:rsid w:val="007667E5"/>
    <w:rsid w:val="00766EED"/>
    <w:rsid w:val="007678E2"/>
    <w:rsid w:val="00770C3A"/>
    <w:rsid w:val="00772665"/>
    <w:rsid w:val="00773309"/>
    <w:rsid w:val="00773382"/>
    <w:rsid w:val="007733C0"/>
    <w:rsid w:val="007733C4"/>
    <w:rsid w:val="0077496D"/>
    <w:rsid w:val="00774CFF"/>
    <w:rsid w:val="0077685A"/>
    <w:rsid w:val="00776B57"/>
    <w:rsid w:val="00776C8F"/>
    <w:rsid w:val="00776F77"/>
    <w:rsid w:val="00777A52"/>
    <w:rsid w:val="00777DED"/>
    <w:rsid w:val="00780B42"/>
    <w:rsid w:val="00781856"/>
    <w:rsid w:val="00781DB9"/>
    <w:rsid w:val="00782090"/>
    <w:rsid w:val="007821F8"/>
    <w:rsid w:val="00782E9A"/>
    <w:rsid w:val="00783328"/>
    <w:rsid w:val="00783547"/>
    <w:rsid w:val="00783C08"/>
    <w:rsid w:val="00784B29"/>
    <w:rsid w:val="007854D1"/>
    <w:rsid w:val="007864F1"/>
    <w:rsid w:val="00786803"/>
    <w:rsid w:val="0078792B"/>
    <w:rsid w:val="00787D1C"/>
    <w:rsid w:val="0079242D"/>
    <w:rsid w:val="00793DE5"/>
    <w:rsid w:val="0079423D"/>
    <w:rsid w:val="007944EC"/>
    <w:rsid w:val="0079483A"/>
    <w:rsid w:val="00795156"/>
    <w:rsid w:val="00795323"/>
    <w:rsid w:val="00795653"/>
    <w:rsid w:val="00795D0A"/>
    <w:rsid w:val="00795D35"/>
    <w:rsid w:val="00796097"/>
    <w:rsid w:val="007961CE"/>
    <w:rsid w:val="00796533"/>
    <w:rsid w:val="00796C8E"/>
    <w:rsid w:val="00797297"/>
    <w:rsid w:val="00797A3C"/>
    <w:rsid w:val="007A08A3"/>
    <w:rsid w:val="007A0D68"/>
    <w:rsid w:val="007A2919"/>
    <w:rsid w:val="007A33A2"/>
    <w:rsid w:val="007A3F40"/>
    <w:rsid w:val="007A3FA1"/>
    <w:rsid w:val="007A3FEB"/>
    <w:rsid w:val="007A431B"/>
    <w:rsid w:val="007A45E3"/>
    <w:rsid w:val="007A4EAE"/>
    <w:rsid w:val="007A5336"/>
    <w:rsid w:val="007A5936"/>
    <w:rsid w:val="007A59D3"/>
    <w:rsid w:val="007A5F25"/>
    <w:rsid w:val="007A6455"/>
    <w:rsid w:val="007A674D"/>
    <w:rsid w:val="007A6D85"/>
    <w:rsid w:val="007A75B7"/>
    <w:rsid w:val="007A77FA"/>
    <w:rsid w:val="007A79FA"/>
    <w:rsid w:val="007A7B81"/>
    <w:rsid w:val="007A7B83"/>
    <w:rsid w:val="007A7FD1"/>
    <w:rsid w:val="007B0188"/>
    <w:rsid w:val="007B0252"/>
    <w:rsid w:val="007B0307"/>
    <w:rsid w:val="007B0C5D"/>
    <w:rsid w:val="007B102D"/>
    <w:rsid w:val="007B16F4"/>
    <w:rsid w:val="007B2065"/>
    <w:rsid w:val="007B22AE"/>
    <w:rsid w:val="007B22D7"/>
    <w:rsid w:val="007B25A6"/>
    <w:rsid w:val="007B264E"/>
    <w:rsid w:val="007B29CC"/>
    <w:rsid w:val="007B2C85"/>
    <w:rsid w:val="007B2D15"/>
    <w:rsid w:val="007B2F96"/>
    <w:rsid w:val="007B3073"/>
    <w:rsid w:val="007B3570"/>
    <w:rsid w:val="007B3996"/>
    <w:rsid w:val="007B3E0F"/>
    <w:rsid w:val="007B409D"/>
    <w:rsid w:val="007B5AEA"/>
    <w:rsid w:val="007B5C3F"/>
    <w:rsid w:val="007B5E86"/>
    <w:rsid w:val="007B6015"/>
    <w:rsid w:val="007B6689"/>
    <w:rsid w:val="007B7ACE"/>
    <w:rsid w:val="007C0098"/>
    <w:rsid w:val="007C0364"/>
    <w:rsid w:val="007C0E5A"/>
    <w:rsid w:val="007C0FE3"/>
    <w:rsid w:val="007C14C4"/>
    <w:rsid w:val="007C2342"/>
    <w:rsid w:val="007C2F80"/>
    <w:rsid w:val="007C3A2F"/>
    <w:rsid w:val="007C3A71"/>
    <w:rsid w:val="007C4946"/>
    <w:rsid w:val="007C6CA4"/>
    <w:rsid w:val="007C7188"/>
    <w:rsid w:val="007D06D1"/>
    <w:rsid w:val="007D1426"/>
    <w:rsid w:val="007D1FE9"/>
    <w:rsid w:val="007D2AA6"/>
    <w:rsid w:val="007D366C"/>
    <w:rsid w:val="007D3BD7"/>
    <w:rsid w:val="007D3F7D"/>
    <w:rsid w:val="007D49E3"/>
    <w:rsid w:val="007D5E1B"/>
    <w:rsid w:val="007D5E4B"/>
    <w:rsid w:val="007D6234"/>
    <w:rsid w:val="007D64E8"/>
    <w:rsid w:val="007D717D"/>
    <w:rsid w:val="007D7E4D"/>
    <w:rsid w:val="007D7F06"/>
    <w:rsid w:val="007D7F23"/>
    <w:rsid w:val="007E026C"/>
    <w:rsid w:val="007E0570"/>
    <w:rsid w:val="007E1337"/>
    <w:rsid w:val="007E1E81"/>
    <w:rsid w:val="007E2495"/>
    <w:rsid w:val="007E2654"/>
    <w:rsid w:val="007E3CEE"/>
    <w:rsid w:val="007E4B26"/>
    <w:rsid w:val="007E4CF4"/>
    <w:rsid w:val="007E55E8"/>
    <w:rsid w:val="007E5BC1"/>
    <w:rsid w:val="007E6135"/>
    <w:rsid w:val="007E61CA"/>
    <w:rsid w:val="007E64E0"/>
    <w:rsid w:val="007E66DD"/>
    <w:rsid w:val="007E6F40"/>
    <w:rsid w:val="007E71EE"/>
    <w:rsid w:val="007E76E3"/>
    <w:rsid w:val="007E79AE"/>
    <w:rsid w:val="007E7B76"/>
    <w:rsid w:val="007E7FBE"/>
    <w:rsid w:val="007F078E"/>
    <w:rsid w:val="007F09E8"/>
    <w:rsid w:val="007F0CE1"/>
    <w:rsid w:val="007F148A"/>
    <w:rsid w:val="007F170C"/>
    <w:rsid w:val="007F1D34"/>
    <w:rsid w:val="007F36CE"/>
    <w:rsid w:val="007F3B7F"/>
    <w:rsid w:val="007F415F"/>
    <w:rsid w:val="007F46E7"/>
    <w:rsid w:val="007F47C2"/>
    <w:rsid w:val="007F5215"/>
    <w:rsid w:val="007F52EE"/>
    <w:rsid w:val="007F52F9"/>
    <w:rsid w:val="007F5517"/>
    <w:rsid w:val="007F5592"/>
    <w:rsid w:val="007F5A76"/>
    <w:rsid w:val="007F5F8F"/>
    <w:rsid w:val="007F6666"/>
    <w:rsid w:val="007F76BD"/>
    <w:rsid w:val="0080117C"/>
    <w:rsid w:val="0080162B"/>
    <w:rsid w:val="00801C2B"/>
    <w:rsid w:val="00801DCE"/>
    <w:rsid w:val="00802C10"/>
    <w:rsid w:val="0080374D"/>
    <w:rsid w:val="00803F34"/>
    <w:rsid w:val="008042C4"/>
    <w:rsid w:val="00804680"/>
    <w:rsid w:val="00804734"/>
    <w:rsid w:val="00804FEF"/>
    <w:rsid w:val="00805701"/>
    <w:rsid w:val="00805A4F"/>
    <w:rsid w:val="00806370"/>
    <w:rsid w:val="00806801"/>
    <w:rsid w:val="008078A1"/>
    <w:rsid w:val="00807B68"/>
    <w:rsid w:val="00807C85"/>
    <w:rsid w:val="00810659"/>
    <w:rsid w:val="00810C26"/>
    <w:rsid w:val="00810D11"/>
    <w:rsid w:val="0081148E"/>
    <w:rsid w:val="008119A6"/>
    <w:rsid w:val="00811C41"/>
    <w:rsid w:val="00811D48"/>
    <w:rsid w:val="00812982"/>
    <w:rsid w:val="00813C23"/>
    <w:rsid w:val="008145B0"/>
    <w:rsid w:val="00814C0F"/>
    <w:rsid w:val="00814F32"/>
    <w:rsid w:val="00816113"/>
    <w:rsid w:val="0081703C"/>
    <w:rsid w:val="00817143"/>
    <w:rsid w:val="008173D1"/>
    <w:rsid w:val="008179D4"/>
    <w:rsid w:val="00817BBC"/>
    <w:rsid w:val="00820165"/>
    <w:rsid w:val="008205EE"/>
    <w:rsid w:val="00820B34"/>
    <w:rsid w:val="00820F00"/>
    <w:rsid w:val="008214C9"/>
    <w:rsid w:val="00822C63"/>
    <w:rsid w:val="00822E10"/>
    <w:rsid w:val="00822F9E"/>
    <w:rsid w:val="00823CB0"/>
    <w:rsid w:val="00824928"/>
    <w:rsid w:val="00824AC2"/>
    <w:rsid w:val="00824C0D"/>
    <w:rsid w:val="00825447"/>
    <w:rsid w:val="00825584"/>
    <w:rsid w:val="00825768"/>
    <w:rsid w:val="00825E22"/>
    <w:rsid w:val="00826276"/>
    <w:rsid w:val="0082730E"/>
    <w:rsid w:val="00830D4B"/>
    <w:rsid w:val="008314FE"/>
    <w:rsid w:val="0083188B"/>
    <w:rsid w:val="008331BE"/>
    <w:rsid w:val="008332FE"/>
    <w:rsid w:val="0083399C"/>
    <w:rsid w:val="00833AA2"/>
    <w:rsid w:val="00833AA4"/>
    <w:rsid w:val="00833D96"/>
    <w:rsid w:val="00833FDD"/>
    <w:rsid w:val="0083537F"/>
    <w:rsid w:val="008368D3"/>
    <w:rsid w:val="008378B3"/>
    <w:rsid w:val="00840502"/>
    <w:rsid w:val="0084178F"/>
    <w:rsid w:val="00841BF0"/>
    <w:rsid w:val="00842D16"/>
    <w:rsid w:val="00843090"/>
    <w:rsid w:val="008431A7"/>
    <w:rsid w:val="008435B1"/>
    <w:rsid w:val="00844059"/>
    <w:rsid w:val="008444F8"/>
    <w:rsid w:val="00844731"/>
    <w:rsid w:val="00844A3E"/>
    <w:rsid w:val="00844CE5"/>
    <w:rsid w:val="00845780"/>
    <w:rsid w:val="008458DE"/>
    <w:rsid w:val="00845B11"/>
    <w:rsid w:val="00846573"/>
    <w:rsid w:val="00846856"/>
    <w:rsid w:val="00846AE8"/>
    <w:rsid w:val="00846C86"/>
    <w:rsid w:val="00846F7A"/>
    <w:rsid w:val="008473D1"/>
    <w:rsid w:val="00847438"/>
    <w:rsid w:val="008474E3"/>
    <w:rsid w:val="00847A33"/>
    <w:rsid w:val="00847E62"/>
    <w:rsid w:val="00847E9C"/>
    <w:rsid w:val="00850381"/>
    <w:rsid w:val="00851448"/>
    <w:rsid w:val="008516A8"/>
    <w:rsid w:val="00851C85"/>
    <w:rsid w:val="00852AC7"/>
    <w:rsid w:val="00852BD3"/>
    <w:rsid w:val="00852D73"/>
    <w:rsid w:val="00853189"/>
    <w:rsid w:val="008531DA"/>
    <w:rsid w:val="00853598"/>
    <w:rsid w:val="008536F8"/>
    <w:rsid w:val="00853B51"/>
    <w:rsid w:val="00853E21"/>
    <w:rsid w:val="00853FA5"/>
    <w:rsid w:val="00854A2B"/>
    <w:rsid w:val="00855DA6"/>
    <w:rsid w:val="00856239"/>
    <w:rsid w:val="008563D4"/>
    <w:rsid w:val="00856EA4"/>
    <w:rsid w:val="008578DE"/>
    <w:rsid w:val="00857A36"/>
    <w:rsid w:val="00857EBF"/>
    <w:rsid w:val="00860371"/>
    <w:rsid w:val="008607EB"/>
    <w:rsid w:val="00860D00"/>
    <w:rsid w:val="00860E39"/>
    <w:rsid w:val="00861812"/>
    <w:rsid w:val="0086189B"/>
    <w:rsid w:val="0086189E"/>
    <w:rsid w:val="00861C39"/>
    <w:rsid w:val="00861F73"/>
    <w:rsid w:val="00862F93"/>
    <w:rsid w:val="00863833"/>
    <w:rsid w:val="008639E1"/>
    <w:rsid w:val="00863BC2"/>
    <w:rsid w:val="008641F4"/>
    <w:rsid w:val="0086446C"/>
    <w:rsid w:val="008649CF"/>
    <w:rsid w:val="00865433"/>
    <w:rsid w:val="00865C7D"/>
    <w:rsid w:val="00865FDA"/>
    <w:rsid w:val="00866649"/>
    <w:rsid w:val="00866DFB"/>
    <w:rsid w:val="00870C47"/>
    <w:rsid w:val="008721B9"/>
    <w:rsid w:val="00873E17"/>
    <w:rsid w:val="0087411C"/>
    <w:rsid w:val="008764C1"/>
    <w:rsid w:val="00877001"/>
    <w:rsid w:val="00877788"/>
    <w:rsid w:val="00882E49"/>
    <w:rsid w:val="00883486"/>
    <w:rsid w:val="00883BA9"/>
    <w:rsid w:val="00883F17"/>
    <w:rsid w:val="008844C4"/>
    <w:rsid w:val="008846AD"/>
    <w:rsid w:val="00884793"/>
    <w:rsid w:val="00884C78"/>
    <w:rsid w:val="00884C8A"/>
    <w:rsid w:val="00884E7C"/>
    <w:rsid w:val="00885AEF"/>
    <w:rsid w:val="00885C6F"/>
    <w:rsid w:val="008861BF"/>
    <w:rsid w:val="00886203"/>
    <w:rsid w:val="0088667A"/>
    <w:rsid w:val="008879E3"/>
    <w:rsid w:val="00890A04"/>
    <w:rsid w:val="00890CD6"/>
    <w:rsid w:val="008911B6"/>
    <w:rsid w:val="0089180D"/>
    <w:rsid w:val="008918BC"/>
    <w:rsid w:val="00892273"/>
    <w:rsid w:val="008922FF"/>
    <w:rsid w:val="00893EA7"/>
    <w:rsid w:val="008943F9"/>
    <w:rsid w:val="00894C21"/>
    <w:rsid w:val="008952A4"/>
    <w:rsid w:val="00895736"/>
    <w:rsid w:val="00895D30"/>
    <w:rsid w:val="00895F94"/>
    <w:rsid w:val="00895FD0"/>
    <w:rsid w:val="0089683C"/>
    <w:rsid w:val="0089687E"/>
    <w:rsid w:val="00897205"/>
    <w:rsid w:val="00897720"/>
    <w:rsid w:val="00897BAE"/>
    <w:rsid w:val="00897E56"/>
    <w:rsid w:val="008A02EF"/>
    <w:rsid w:val="008A0497"/>
    <w:rsid w:val="008A0A3B"/>
    <w:rsid w:val="008A1029"/>
    <w:rsid w:val="008A22B5"/>
    <w:rsid w:val="008A263C"/>
    <w:rsid w:val="008A2BA3"/>
    <w:rsid w:val="008A2D00"/>
    <w:rsid w:val="008A3063"/>
    <w:rsid w:val="008A3AF6"/>
    <w:rsid w:val="008A3B7A"/>
    <w:rsid w:val="008A3E9B"/>
    <w:rsid w:val="008A44E6"/>
    <w:rsid w:val="008A4A20"/>
    <w:rsid w:val="008A4F05"/>
    <w:rsid w:val="008A541B"/>
    <w:rsid w:val="008A565F"/>
    <w:rsid w:val="008A5828"/>
    <w:rsid w:val="008A59E6"/>
    <w:rsid w:val="008A6232"/>
    <w:rsid w:val="008A671A"/>
    <w:rsid w:val="008A68CF"/>
    <w:rsid w:val="008A79DE"/>
    <w:rsid w:val="008A7CDC"/>
    <w:rsid w:val="008B0D7F"/>
    <w:rsid w:val="008B102D"/>
    <w:rsid w:val="008B1295"/>
    <w:rsid w:val="008B1353"/>
    <w:rsid w:val="008B18E9"/>
    <w:rsid w:val="008B1E4E"/>
    <w:rsid w:val="008B2B5A"/>
    <w:rsid w:val="008B3AC1"/>
    <w:rsid w:val="008B3BC0"/>
    <w:rsid w:val="008B4172"/>
    <w:rsid w:val="008B450B"/>
    <w:rsid w:val="008B47A9"/>
    <w:rsid w:val="008B4D49"/>
    <w:rsid w:val="008B4F98"/>
    <w:rsid w:val="008B5CF9"/>
    <w:rsid w:val="008B67EA"/>
    <w:rsid w:val="008C00CE"/>
    <w:rsid w:val="008C04BF"/>
    <w:rsid w:val="008C1498"/>
    <w:rsid w:val="008C15E2"/>
    <w:rsid w:val="008C1857"/>
    <w:rsid w:val="008C24F7"/>
    <w:rsid w:val="008C267B"/>
    <w:rsid w:val="008C290A"/>
    <w:rsid w:val="008C2A7A"/>
    <w:rsid w:val="008C3944"/>
    <w:rsid w:val="008C456C"/>
    <w:rsid w:val="008C47B8"/>
    <w:rsid w:val="008C48B6"/>
    <w:rsid w:val="008C521D"/>
    <w:rsid w:val="008C552E"/>
    <w:rsid w:val="008C5BBB"/>
    <w:rsid w:val="008C609C"/>
    <w:rsid w:val="008C6829"/>
    <w:rsid w:val="008C7256"/>
    <w:rsid w:val="008C761B"/>
    <w:rsid w:val="008C76B4"/>
    <w:rsid w:val="008C77D5"/>
    <w:rsid w:val="008D0353"/>
    <w:rsid w:val="008D0491"/>
    <w:rsid w:val="008D11AF"/>
    <w:rsid w:val="008D131F"/>
    <w:rsid w:val="008D1965"/>
    <w:rsid w:val="008D21CE"/>
    <w:rsid w:val="008D2574"/>
    <w:rsid w:val="008D312E"/>
    <w:rsid w:val="008D40E6"/>
    <w:rsid w:val="008D452F"/>
    <w:rsid w:val="008D4E45"/>
    <w:rsid w:val="008D51A6"/>
    <w:rsid w:val="008D51C7"/>
    <w:rsid w:val="008D51FC"/>
    <w:rsid w:val="008D529D"/>
    <w:rsid w:val="008D5C57"/>
    <w:rsid w:val="008D62D8"/>
    <w:rsid w:val="008D7204"/>
    <w:rsid w:val="008D7AE0"/>
    <w:rsid w:val="008D7F04"/>
    <w:rsid w:val="008E06E8"/>
    <w:rsid w:val="008E088B"/>
    <w:rsid w:val="008E1782"/>
    <w:rsid w:val="008E2943"/>
    <w:rsid w:val="008E2F7D"/>
    <w:rsid w:val="008E372B"/>
    <w:rsid w:val="008E373B"/>
    <w:rsid w:val="008E38CA"/>
    <w:rsid w:val="008E3DF8"/>
    <w:rsid w:val="008E428C"/>
    <w:rsid w:val="008E4F18"/>
    <w:rsid w:val="008E6189"/>
    <w:rsid w:val="008E6264"/>
    <w:rsid w:val="008E6451"/>
    <w:rsid w:val="008E6604"/>
    <w:rsid w:val="008E6815"/>
    <w:rsid w:val="008E68BB"/>
    <w:rsid w:val="008E72C2"/>
    <w:rsid w:val="008E7507"/>
    <w:rsid w:val="008E7C23"/>
    <w:rsid w:val="008F07BB"/>
    <w:rsid w:val="008F12BC"/>
    <w:rsid w:val="008F1412"/>
    <w:rsid w:val="008F15D0"/>
    <w:rsid w:val="008F15D5"/>
    <w:rsid w:val="008F160B"/>
    <w:rsid w:val="008F19DE"/>
    <w:rsid w:val="008F1CF7"/>
    <w:rsid w:val="008F1EE8"/>
    <w:rsid w:val="008F2ABF"/>
    <w:rsid w:val="008F3324"/>
    <w:rsid w:val="008F3E45"/>
    <w:rsid w:val="008F4321"/>
    <w:rsid w:val="008F4380"/>
    <w:rsid w:val="008F465D"/>
    <w:rsid w:val="008F661D"/>
    <w:rsid w:val="008F6E67"/>
    <w:rsid w:val="008F73F0"/>
    <w:rsid w:val="008F78EF"/>
    <w:rsid w:val="008F7CE9"/>
    <w:rsid w:val="00900ABC"/>
    <w:rsid w:val="00901754"/>
    <w:rsid w:val="00901C74"/>
    <w:rsid w:val="00901D61"/>
    <w:rsid w:val="00901FB2"/>
    <w:rsid w:val="009032AD"/>
    <w:rsid w:val="009041D8"/>
    <w:rsid w:val="00904275"/>
    <w:rsid w:val="00904518"/>
    <w:rsid w:val="00904C9A"/>
    <w:rsid w:val="00904E24"/>
    <w:rsid w:val="00905581"/>
    <w:rsid w:val="00905CC3"/>
    <w:rsid w:val="00906F7F"/>
    <w:rsid w:val="009077CE"/>
    <w:rsid w:val="009078C4"/>
    <w:rsid w:val="00907A78"/>
    <w:rsid w:val="009102C2"/>
    <w:rsid w:val="009105FA"/>
    <w:rsid w:val="00910C87"/>
    <w:rsid w:val="00910DEB"/>
    <w:rsid w:val="0091109F"/>
    <w:rsid w:val="00911124"/>
    <w:rsid w:val="00912314"/>
    <w:rsid w:val="009124B2"/>
    <w:rsid w:val="00913741"/>
    <w:rsid w:val="00913AF5"/>
    <w:rsid w:val="00914C87"/>
    <w:rsid w:val="00914CED"/>
    <w:rsid w:val="009154E7"/>
    <w:rsid w:val="009155DE"/>
    <w:rsid w:val="0091586B"/>
    <w:rsid w:val="00915B39"/>
    <w:rsid w:val="00916A07"/>
    <w:rsid w:val="00916FB6"/>
    <w:rsid w:val="00917206"/>
    <w:rsid w:val="009172C4"/>
    <w:rsid w:val="00917702"/>
    <w:rsid w:val="00917769"/>
    <w:rsid w:val="00917B0B"/>
    <w:rsid w:val="0092057C"/>
    <w:rsid w:val="00920AD0"/>
    <w:rsid w:val="009215BB"/>
    <w:rsid w:val="00921988"/>
    <w:rsid w:val="009221F0"/>
    <w:rsid w:val="00922FF6"/>
    <w:rsid w:val="00923720"/>
    <w:rsid w:val="00925E74"/>
    <w:rsid w:val="00925F99"/>
    <w:rsid w:val="00925FDA"/>
    <w:rsid w:val="009262D9"/>
    <w:rsid w:val="0092632F"/>
    <w:rsid w:val="009265C0"/>
    <w:rsid w:val="00926FD5"/>
    <w:rsid w:val="009273F6"/>
    <w:rsid w:val="00927406"/>
    <w:rsid w:val="00927BA2"/>
    <w:rsid w:val="00927C5D"/>
    <w:rsid w:val="00927FB3"/>
    <w:rsid w:val="00930199"/>
    <w:rsid w:val="00930529"/>
    <w:rsid w:val="00930EA1"/>
    <w:rsid w:val="00933776"/>
    <w:rsid w:val="009338F5"/>
    <w:rsid w:val="00933D1F"/>
    <w:rsid w:val="009346F1"/>
    <w:rsid w:val="00935049"/>
    <w:rsid w:val="00935527"/>
    <w:rsid w:val="00935B51"/>
    <w:rsid w:val="009363C8"/>
    <w:rsid w:val="0093650C"/>
    <w:rsid w:val="00936B19"/>
    <w:rsid w:val="00936B62"/>
    <w:rsid w:val="009374B9"/>
    <w:rsid w:val="009376E5"/>
    <w:rsid w:val="009407B0"/>
    <w:rsid w:val="009413E7"/>
    <w:rsid w:val="009414A0"/>
    <w:rsid w:val="00942DF8"/>
    <w:rsid w:val="00942EC0"/>
    <w:rsid w:val="009435DA"/>
    <w:rsid w:val="0094436D"/>
    <w:rsid w:val="00945171"/>
    <w:rsid w:val="00945C1E"/>
    <w:rsid w:val="009478C9"/>
    <w:rsid w:val="00947D37"/>
    <w:rsid w:val="00951525"/>
    <w:rsid w:val="00951795"/>
    <w:rsid w:val="0095211E"/>
    <w:rsid w:val="009527E9"/>
    <w:rsid w:val="00952C48"/>
    <w:rsid w:val="00952E12"/>
    <w:rsid w:val="00953156"/>
    <w:rsid w:val="00953547"/>
    <w:rsid w:val="00953837"/>
    <w:rsid w:val="00953970"/>
    <w:rsid w:val="009539C3"/>
    <w:rsid w:val="00954830"/>
    <w:rsid w:val="00956BF3"/>
    <w:rsid w:val="0095707B"/>
    <w:rsid w:val="00957CFF"/>
    <w:rsid w:val="0096042B"/>
    <w:rsid w:val="00960858"/>
    <w:rsid w:val="00960A43"/>
    <w:rsid w:val="00960EB8"/>
    <w:rsid w:val="009613BF"/>
    <w:rsid w:val="00961885"/>
    <w:rsid w:val="00961C1B"/>
    <w:rsid w:val="009626EC"/>
    <w:rsid w:val="00962718"/>
    <w:rsid w:val="009644F9"/>
    <w:rsid w:val="00965D4B"/>
    <w:rsid w:val="009665A9"/>
    <w:rsid w:val="009675B3"/>
    <w:rsid w:val="00967CB0"/>
    <w:rsid w:val="00970636"/>
    <w:rsid w:val="00970F95"/>
    <w:rsid w:val="00972078"/>
    <w:rsid w:val="00972649"/>
    <w:rsid w:val="009726EB"/>
    <w:rsid w:val="00973E93"/>
    <w:rsid w:val="0097462F"/>
    <w:rsid w:val="00974BF0"/>
    <w:rsid w:val="009753E9"/>
    <w:rsid w:val="009759A1"/>
    <w:rsid w:val="00975E14"/>
    <w:rsid w:val="009778E2"/>
    <w:rsid w:val="00977BD7"/>
    <w:rsid w:val="00980AEC"/>
    <w:rsid w:val="00980CF4"/>
    <w:rsid w:val="00980DC6"/>
    <w:rsid w:val="00981208"/>
    <w:rsid w:val="009812ED"/>
    <w:rsid w:val="00981672"/>
    <w:rsid w:val="00981A39"/>
    <w:rsid w:val="00981C37"/>
    <w:rsid w:val="009820F9"/>
    <w:rsid w:val="009830C7"/>
    <w:rsid w:val="00983873"/>
    <w:rsid w:val="00983876"/>
    <w:rsid w:val="00983B9C"/>
    <w:rsid w:val="0098487A"/>
    <w:rsid w:val="00984F14"/>
    <w:rsid w:val="0098688C"/>
    <w:rsid w:val="0098692E"/>
    <w:rsid w:val="0098709F"/>
    <w:rsid w:val="00987C1C"/>
    <w:rsid w:val="00987CB9"/>
    <w:rsid w:val="0099078E"/>
    <w:rsid w:val="009917DC"/>
    <w:rsid w:val="0099185A"/>
    <w:rsid w:val="00991959"/>
    <w:rsid w:val="009922EB"/>
    <w:rsid w:val="009928DE"/>
    <w:rsid w:val="00992AF1"/>
    <w:rsid w:val="00993555"/>
    <w:rsid w:val="009938D7"/>
    <w:rsid w:val="0099588C"/>
    <w:rsid w:val="00996A67"/>
    <w:rsid w:val="00996C49"/>
    <w:rsid w:val="0099727F"/>
    <w:rsid w:val="009A0A6C"/>
    <w:rsid w:val="009A0BC8"/>
    <w:rsid w:val="009A1C1E"/>
    <w:rsid w:val="009A1E02"/>
    <w:rsid w:val="009A1F73"/>
    <w:rsid w:val="009A223B"/>
    <w:rsid w:val="009A235E"/>
    <w:rsid w:val="009A25BF"/>
    <w:rsid w:val="009A2630"/>
    <w:rsid w:val="009A2756"/>
    <w:rsid w:val="009A2915"/>
    <w:rsid w:val="009A2A9A"/>
    <w:rsid w:val="009A2B3A"/>
    <w:rsid w:val="009A4006"/>
    <w:rsid w:val="009A539F"/>
    <w:rsid w:val="009A5564"/>
    <w:rsid w:val="009A5892"/>
    <w:rsid w:val="009A5EAE"/>
    <w:rsid w:val="009A6047"/>
    <w:rsid w:val="009A6F61"/>
    <w:rsid w:val="009A7907"/>
    <w:rsid w:val="009A7BF4"/>
    <w:rsid w:val="009A7CBF"/>
    <w:rsid w:val="009B0326"/>
    <w:rsid w:val="009B03AE"/>
    <w:rsid w:val="009B048E"/>
    <w:rsid w:val="009B04C3"/>
    <w:rsid w:val="009B07F1"/>
    <w:rsid w:val="009B1441"/>
    <w:rsid w:val="009B2520"/>
    <w:rsid w:val="009B2E58"/>
    <w:rsid w:val="009B2EED"/>
    <w:rsid w:val="009B3010"/>
    <w:rsid w:val="009B4D68"/>
    <w:rsid w:val="009B59CD"/>
    <w:rsid w:val="009B6AFB"/>
    <w:rsid w:val="009B7272"/>
    <w:rsid w:val="009B78FB"/>
    <w:rsid w:val="009C08AE"/>
    <w:rsid w:val="009C0EC0"/>
    <w:rsid w:val="009C11FC"/>
    <w:rsid w:val="009C1E9B"/>
    <w:rsid w:val="009C21B6"/>
    <w:rsid w:val="009C2407"/>
    <w:rsid w:val="009C24D9"/>
    <w:rsid w:val="009C2518"/>
    <w:rsid w:val="009C2DCA"/>
    <w:rsid w:val="009C2E06"/>
    <w:rsid w:val="009C2EEF"/>
    <w:rsid w:val="009C3282"/>
    <w:rsid w:val="009C34A7"/>
    <w:rsid w:val="009C3A1C"/>
    <w:rsid w:val="009C5887"/>
    <w:rsid w:val="009C5CF3"/>
    <w:rsid w:val="009C62D0"/>
    <w:rsid w:val="009C6B0A"/>
    <w:rsid w:val="009C71B7"/>
    <w:rsid w:val="009C72E9"/>
    <w:rsid w:val="009C7C12"/>
    <w:rsid w:val="009D00C8"/>
    <w:rsid w:val="009D0D1A"/>
    <w:rsid w:val="009D1AAD"/>
    <w:rsid w:val="009D28A8"/>
    <w:rsid w:val="009D306E"/>
    <w:rsid w:val="009D33BD"/>
    <w:rsid w:val="009D3AB5"/>
    <w:rsid w:val="009D432C"/>
    <w:rsid w:val="009D50FE"/>
    <w:rsid w:val="009D5163"/>
    <w:rsid w:val="009D51C8"/>
    <w:rsid w:val="009D52F2"/>
    <w:rsid w:val="009D5389"/>
    <w:rsid w:val="009D5483"/>
    <w:rsid w:val="009D55F9"/>
    <w:rsid w:val="009D5877"/>
    <w:rsid w:val="009D5B75"/>
    <w:rsid w:val="009D659A"/>
    <w:rsid w:val="009D6943"/>
    <w:rsid w:val="009D6C75"/>
    <w:rsid w:val="009D7B11"/>
    <w:rsid w:val="009E06CE"/>
    <w:rsid w:val="009E10A8"/>
    <w:rsid w:val="009E10DB"/>
    <w:rsid w:val="009E1577"/>
    <w:rsid w:val="009E27EF"/>
    <w:rsid w:val="009E2F2F"/>
    <w:rsid w:val="009E32EE"/>
    <w:rsid w:val="009E34DA"/>
    <w:rsid w:val="009E416E"/>
    <w:rsid w:val="009E4AAC"/>
    <w:rsid w:val="009E4B2A"/>
    <w:rsid w:val="009E4DE8"/>
    <w:rsid w:val="009E510E"/>
    <w:rsid w:val="009E54F9"/>
    <w:rsid w:val="009E5674"/>
    <w:rsid w:val="009E56E6"/>
    <w:rsid w:val="009E60F5"/>
    <w:rsid w:val="009E65A2"/>
    <w:rsid w:val="009E683D"/>
    <w:rsid w:val="009E6D4D"/>
    <w:rsid w:val="009E7AD8"/>
    <w:rsid w:val="009E7C2B"/>
    <w:rsid w:val="009F0B1F"/>
    <w:rsid w:val="009F18C5"/>
    <w:rsid w:val="009F2B19"/>
    <w:rsid w:val="009F2C16"/>
    <w:rsid w:val="009F330B"/>
    <w:rsid w:val="009F4000"/>
    <w:rsid w:val="009F45A8"/>
    <w:rsid w:val="009F5108"/>
    <w:rsid w:val="009F5D4C"/>
    <w:rsid w:val="009F6714"/>
    <w:rsid w:val="009F6B2A"/>
    <w:rsid w:val="009F6B59"/>
    <w:rsid w:val="009F7035"/>
    <w:rsid w:val="009F75DA"/>
    <w:rsid w:val="009F7757"/>
    <w:rsid w:val="009F7BB8"/>
    <w:rsid w:val="009F7BDD"/>
    <w:rsid w:val="00A00101"/>
    <w:rsid w:val="00A007F8"/>
    <w:rsid w:val="00A0090F"/>
    <w:rsid w:val="00A00ADC"/>
    <w:rsid w:val="00A02470"/>
    <w:rsid w:val="00A02572"/>
    <w:rsid w:val="00A02C80"/>
    <w:rsid w:val="00A0315D"/>
    <w:rsid w:val="00A03692"/>
    <w:rsid w:val="00A057DA"/>
    <w:rsid w:val="00A061C9"/>
    <w:rsid w:val="00A066EA"/>
    <w:rsid w:val="00A072B1"/>
    <w:rsid w:val="00A073E7"/>
    <w:rsid w:val="00A07603"/>
    <w:rsid w:val="00A07D6A"/>
    <w:rsid w:val="00A105FC"/>
    <w:rsid w:val="00A1068E"/>
    <w:rsid w:val="00A10909"/>
    <w:rsid w:val="00A109AC"/>
    <w:rsid w:val="00A112A7"/>
    <w:rsid w:val="00A128CE"/>
    <w:rsid w:val="00A12B80"/>
    <w:rsid w:val="00A13434"/>
    <w:rsid w:val="00A13A75"/>
    <w:rsid w:val="00A14841"/>
    <w:rsid w:val="00A1489C"/>
    <w:rsid w:val="00A14923"/>
    <w:rsid w:val="00A159AF"/>
    <w:rsid w:val="00A1661A"/>
    <w:rsid w:val="00A17000"/>
    <w:rsid w:val="00A176DC"/>
    <w:rsid w:val="00A17BC1"/>
    <w:rsid w:val="00A17C41"/>
    <w:rsid w:val="00A2027A"/>
    <w:rsid w:val="00A20435"/>
    <w:rsid w:val="00A205BD"/>
    <w:rsid w:val="00A21687"/>
    <w:rsid w:val="00A21835"/>
    <w:rsid w:val="00A22162"/>
    <w:rsid w:val="00A22358"/>
    <w:rsid w:val="00A224D2"/>
    <w:rsid w:val="00A22F1E"/>
    <w:rsid w:val="00A23246"/>
    <w:rsid w:val="00A2355F"/>
    <w:rsid w:val="00A2362B"/>
    <w:rsid w:val="00A23B4C"/>
    <w:rsid w:val="00A23E26"/>
    <w:rsid w:val="00A24407"/>
    <w:rsid w:val="00A24654"/>
    <w:rsid w:val="00A24B17"/>
    <w:rsid w:val="00A25580"/>
    <w:rsid w:val="00A258AD"/>
    <w:rsid w:val="00A26AFA"/>
    <w:rsid w:val="00A27447"/>
    <w:rsid w:val="00A27A3B"/>
    <w:rsid w:val="00A27BCA"/>
    <w:rsid w:val="00A30965"/>
    <w:rsid w:val="00A3114F"/>
    <w:rsid w:val="00A312DC"/>
    <w:rsid w:val="00A32082"/>
    <w:rsid w:val="00A3246A"/>
    <w:rsid w:val="00A32A3D"/>
    <w:rsid w:val="00A32AA3"/>
    <w:rsid w:val="00A33052"/>
    <w:rsid w:val="00A34C64"/>
    <w:rsid w:val="00A35BD0"/>
    <w:rsid w:val="00A35E48"/>
    <w:rsid w:val="00A368C9"/>
    <w:rsid w:val="00A36DA2"/>
    <w:rsid w:val="00A36DD5"/>
    <w:rsid w:val="00A36F23"/>
    <w:rsid w:val="00A37CA0"/>
    <w:rsid w:val="00A37E41"/>
    <w:rsid w:val="00A37FBC"/>
    <w:rsid w:val="00A4015C"/>
    <w:rsid w:val="00A402B4"/>
    <w:rsid w:val="00A405DB"/>
    <w:rsid w:val="00A409D0"/>
    <w:rsid w:val="00A40DE1"/>
    <w:rsid w:val="00A417FE"/>
    <w:rsid w:val="00A41856"/>
    <w:rsid w:val="00A4186F"/>
    <w:rsid w:val="00A41B3D"/>
    <w:rsid w:val="00A42A0D"/>
    <w:rsid w:val="00A43594"/>
    <w:rsid w:val="00A439A3"/>
    <w:rsid w:val="00A46B97"/>
    <w:rsid w:val="00A46F42"/>
    <w:rsid w:val="00A4701C"/>
    <w:rsid w:val="00A47028"/>
    <w:rsid w:val="00A474AB"/>
    <w:rsid w:val="00A47A94"/>
    <w:rsid w:val="00A50005"/>
    <w:rsid w:val="00A50D0D"/>
    <w:rsid w:val="00A51AC0"/>
    <w:rsid w:val="00A5309F"/>
    <w:rsid w:val="00A53173"/>
    <w:rsid w:val="00A53FB5"/>
    <w:rsid w:val="00A5440E"/>
    <w:rsid w:val="00A555F1"/>
    <w:rsid w:val="00A557DD"/>
    <w:rsid w:val="00A55ACA"/>
    <w:rsid w:val="00A55B80"/>
    <w:rsid w:val="00A55E23"/>
    <w:rsid w:val="00A56311"/>
    <w:rsid w:val="00A56742"/>
    <w:rsid w:val="00A5705A"/>
    <w:rsid w:val="00A5793C"/>
    <w:rsid w:val="00A604F1"/>
    <w:rsid w:val="00A60B2D"/>
    <w:rsid w:val="00A60B94"/>
    <w:rsid w:val="00A60C27"/>
    <w:rsid w:val="00A61B4E"/>
    <w:rsid w:val="00A61C77"/>
    <w:rsid w:val="00A62EE1"/>
    <w:rsid w:val="00A62FD5"/>
    <w:rsid w:val="00A63DCF"/>
    <w:rsid w:val="00A641D2"/>
    <w:rsid w:val="00A6484C"/>
    <w:rsid w:val="00A64E21"/>
    <w:rsid w:val="00A64F84"/>
    <w:rsid w:val="00A651C4"/>
    <w:rsid w:val="00A65CD5"/>
    <w:rsid w:val="00A66122"/>
    <w:rsid w:val="00A661F9"/>
    <w:rsid w:val="00A664E0"/>
    <w:rsid w:val="00A67BE9"/>
    <w:rsid w:val="00A71063"/>
    <w:rsid w:val="00A7175B"/>
    <w:rsid w:val="00A7188A"/>
    <w:rsid w:val="00A7204F"/>
    <w:rsid w:val="00A727E4"/>
    <w:rsid w:val="00A72821"/>
    <w:rsid w:val="00A7285B"/>
    <w:rsid w:val="00A728EB"/>
    <w:rsid w:val="00A739AD"/>
    <w:rsid w:val="00A73B3A"/>
    <w:rsid w:val="00A73BDA"/>
    <w:rsid w:val="00A73EA0"/>
    <w:rsid w:val="00A74FCE"/>
    <w:rsid w:val="00A754B6"/>
    <w:rsid w:val="00A75675"/>
    <w:rsid w:val="00A757C1"/>
    <w:rsid w:val="00A75AF9"/>
    <w:rsid w:val="00A75B1F"/>
    <w:rsid w:val="00A767D6"/>
    <w:rsid w:val="00A767F5"/>
    <w:rsid w:val="00A76E91"/>
    <w:rsid w:val="00A7700E"/>
    <w:rsid w:val="00A7723B"/>
    <w:rsid w:val="00A7732D"/>
    <w:rsid w:val="00A77BC9"/>
    <w:rsid w:val="00A77C17"/>
    <w:rsid w:val="00A80555"/>
    <w:rsid w:val="00A8085A"/>
    <w:rsid w:val="00A80A60"/>
    <w:rsid w:val="00A80A76"/>
    <w:rsid w:val="00A80ABA"/>
    <w:rsid w:val="00A81303"/>
    <w:rsid w:val="00A815FE"/>
    <w:rsid w:val="00A82CFA"/>
    <w:rsid w:val="00A82D04"/>
    <w:rsid w:val="00A83DE0"/>
    <w:rsid w:val="00A843AC"/>
    <w:rsid w:val="00A84BAC"/>
    <w:rsid w:val="00A84BD7"/>
    <w:rsid w:val="00A8517D"/>
    <w:rsid w:val="00A8520D"/>
    <w:rsid w:val="00A8588C"/>
    <w:rsid w:val="00A85925"/>
    <w:rsid w:val="00A85A73"/>
    <w:rsid w:val="00A868FF"/>
    <w:rsid w:val="00A87236"/>
    <w:rsid w:val="00A8779E"/>
    <w:rsid w:val="00A87F2A"/>
    <w:rsid w:val="00A9163A"/>
    <w:rsid w:val="00A9219D"/>
    <w:rsid w:val="00A92398"/>
    <w:rsid w:val="00A92804"/>
    <w:rsid w:val="00A92C18"/>
    <w:rsid w:val="00A92EEC"/>
    <w:rsid w:val="00A9477B"/>
    <w:rsid w:val="00A94930"/>
    <w:rsid w:val="00A951CA"/>
    <w:rsid w:val="00A958CD"/>
    <w:rsid w:val="00A96140"/>
    <w:rsid w:val="00A96D19"/>
    <w:rsid w:val="00A96DC7"/>
    <w:rsid w:val="00A96FD7"/>
    <w:rsid w:val="00A979E7"/>
    <w:rsid w:val="00A97BEB"/>
    <w:rsid w:val="00A97D7D"/>
    <w:rsid w:val="00AA0201"/>
    <w:rsid w:val="00AA031C"/>
    <w:rsid w:val="00AA0D56"/>
    <w:rsid w:val="00AA0DDD"/>
    <w:rsid w:val="00AA0F0C"/>
    <w:rsid w:val="00AA1102"/>
    <w:rsid w:val="00AA1309"/>
    <w:rsid w:val="00AA1E5F"/>
    <w:rsid w:val="00AA2876"/>
    <w:rsid w:val="00AA2A62"/>
    <w:rsid w:val="00AA3876"/>
    <w:rsid w:val="00AA40FC"/>
    <w:rsid w:val="00AA4191"/>
    <w:rsid w:val="00AA41A2"/>
    <w:rsid w:val="00AA5902"/>
    <w:rsid w:val="00AA590B"/>
    <w:rsid w:val="00AA667D"/>
    <w:rsid w:val="00AA684C"/>
    <w:rsid w:val="00AA6A48"/>
    <w:rsid w:val="00AA6DA5"/>
    <w:rsid w:val="00AA7288"/>
    <w:rsid w:val="00AB016D"/>
    <w:rsid w:val="00AB0A94"/>
    <w:rsid w:val="00AB1197"/>
    <w:rsid w:val="00AB11DB"/>
    <w:rsid w:val="00AB1699"/>
    <w:rsid w:val="00AB1768"/>
    <w:rsid w:val="00AB1838"/>
    <w:rsid w:val="00AB24B4"/>
    <w:rsid w:val="00AB2CD9"/>
    <w:rsid w:val="00AB301A"/>
    <w:rsid w:val="00AB3C81"/>
    <w:rsid w:val="00AB3F51"/>
    <w:rsid w:val="00AB48ED"/>
    <w:rsid w:val="00AB49C5"/>
    <w:rsid w:val="00AB4F16"/>
    <w:rsid w:val="00AB504A"/>
    <w:rsid w:val="00AB6157"/>
    <w:rsid w:val="00AB70AA"/>
    <w:rsid w:val="00AB72EB"/>
    <w:rsid w:val="00AB744F"/>
    <w:rsid w:val="00AB7821"/>
    <w:rsid w:val="00AB7AA3"/>
    <w:rsid w:val="00AB7AB1"/>
    <w:rsid w:val="00AB7B86"/>
    <w:rsid w:val="00AB7E0D"/>
    <w:rsid w:val="00AC0E87"/>
    <w:rsid w:val="00AC1663"/>
    <w:rsid w:val="00AC17D2"/>
    <w:rsid w:val="00AC1B6D"/>
    <w:rsid w:val="00AC1B8B"/>
    <w:rsid w:val="00AC1CD7"/>
    <w:rsid w:val="00AC21B8"/>
    <w:rsid w:val="00AC2AAD"/>
    <w:rsid w:val="00AC3570"/>
    <w:rsid w:val="00AC418C"/>
    <w:rsid w:val="00AC439A"/>
    <w:rsid w:val="00AC4436"/>
    <w:rsid w:val="00AC47F0"/>
    <w:rsid w:val="00AC5469"/>
    <w:rsid w:val="00AC564D"/>
    <w:rsid w:val="00AC5ECB"/>
    <w:rsid w:val="00AD03A1"/>
    <w:rsid w:val="00AD144B"/>
    <w:rsid w:val="00AD1D17"/>
    <w:rsid w:val="00AD21BA"/>
    <w:rsid w:val="00AD2969"/>
    <w:rsid w:val="00AD38C5"/>
    <w:rsid w:val="00AD3D65"/>
    <w:rsid w:val="00AD3E30"/>
    <w:rsid w:val="00AD3F10"/>
    <w:rsid w:val="00AD4002"/>
    <w:rsid w:val="00AD54B3"/>
    <w:rsid w:val="00AD5647"/>
    <w:rsid w:val="00AD59DF"/>
    <w:rsid w:val="00AD618D"/>
    <w:rsid w:val="00AD622F"/>
    <w:rsid w:val="00AD6480"/>
    <w:rsid w:val="00AD66AD"/>
    <w:rsid w:val="00AD67F1"/>
    <w:rsid w:val="00AD7669"/>
    <w:rsid w:val="00AE068E"/>
    <w:rsid w:val="00AE0CAB"/>
    <w:rsid w:val="00AE0DF0"/>
    <w:rsid w:val="00AE13F3"/>
    <w:rsid w:val="00AE1765"/>
    <w:rsid w:val="00AE17E8"/>
    <w:rsid w:val="00AE1D02"/>
    <w:rsid w:val="00AE2010"/>
    <w:rsid w:val="00AE2073"/>
    <w:rsid w:val="00AE282E"/>
    <w:rsid w:val="00AE2978"/>
    <w:rsid w:val="00AE2995"/>
    <w:rsid w:val="00AE2B37"/>
    <w:rsid w:val="00AE2C8F"/>
    <w:rsid w:val="00AE330D"/>
    <w:rsid w:val="00AE34E4"/>
    <w:rsid w:val="00AE3A9E"/>
    <w:rsid w:val="00AE3C58"/>
    <w:rsid w:val="00AE3D95"/>
    <w:rsid w:val="00AE4665"/>
    <w:rsid w:val="00AE4832"/>
    <w:rsid w:val="00AE498F"/>
    <w:rsid w:val="00AE4DA5"/>
    <w:rsid w:val="00AE5241"/>
    <w:rsid w:val="00AE59DE"/>
    <w:rsid w:val="00AE60AB"/>
    <w:rsid w:val="00AE7E2E"/>
    <w:rsid w:val="00AF0146"/>
    <w:rsid w:val="00AF12E4"/>
    <w:rsid w:val="00AF134B"/>
    <w:rsid w:val="00AF224F"/>
    <w:rsid w:val="00AF2912"/>
    <w:rsid w:val="00AF3379"/>
    <w:rsid w:val="00AF3394"/>
    <w:rsid w:val="00AF40C9"/>
    <w:rsid w:val="00AF46E5"/>
    <w:rsid w:val="00AF5168"/>
    <w:rsid w:val="00AF567D"/>
    <w:rsid w:val="00AF5C17"/>
    <w:rsid w:val="00AF602E"/>
    <w:rsid w:val="00AF648B"/>
    <w:rsid w:val="00AF66CC"/>
    <w:rsid w:val="00AF6E6E"/>
    <w:rsid w:val="00AF6FAC"/>
    <w:rsid w:val="00AF7049"/>
    <w:rsid w:val="00AF730D"/>
    <w:rsid w:val="00AF7833"/>
    <w:rsid w:val="00AF7B2B"/>
    <w:rsid w:val="00AF7CB9"/>
    <w:rsid w:val="00B001A4"/>
    <w:rsid w:val="00B0035B"/>
    <w:rsid w:val="00B00AEC"/>
    <w:rsid w:val="00B01B1F"/>
    <w:rsid w:val="00B01D53"/>
    <w:rsid w:val="00B022F7"/>
    <w:rsid w:val="00B02406"/>
    <w:rsid w:val="00B025A1"/>
    <w:rsid w:val="00B02D79"/>
    <w:rsid w:val="00B039C4"/>
    <w:rsid w:val="00B03C40"/>
    <w:rsid w:val="00B03DE5"/>
    <w:rsid w:val="00B03F30"/>
    <w:rsid w:val="00B0409E"/>
    <w:rsid w:val="00B04BE7"/>
    <w:rsid w:val="00B04E4F"/>
    <w:rsid w:val="00B058D9"/>
    <w:rsid w:val="00B06133"/>
    <w:rsid w:val="00B06B45"/>
    <w:rsid w:val="00B10542"/>
    <w:rsid w:val="00B1069C"/>
    <w:rsid w:val="00B11772"/>
    <w:rsid w:val="00B11897"/>
    <w:rsid w:val="00B119EE"/>
    <w:rsid w:val="00B11B65"/>
    <w:rsid w:val="00B123D4"/>
    <w:rsid w:val="00B123D6"/>
    <w:rsid w:val="00B126FA"/>
    <w:rsid w:val="00B12BB6"/>
    <w:rsid w:val="00B12C22"/>
    <w:rsid w:val="00B13104"/>
    <w:rsid w:val="00B137A2"/>
    <w:rsid w:val="00B13927"/>
    <w:rsid w:val="00B13F52"/>
    <w:rsid w:val="00B152E1"/>
    <w:rsid w:val="00B152F3"/>
    <w:rsid w:val="00B1551B"/>
    <w:rsid w:val="00B16524"/>
    <w:rsid w:val="00B165B2"/>
    <w:rsid w:val="00B16B53"/>
    <w:rsid w:val="00B16C23"/>
    <w:rsid w:val="00B16C41"/>
    <w:rsid w:val="00B1702F"/>
    <w:rsid w:val="00B172F7"/>
    <w:rsid w:val="00B1733D"/>
    <w:rsid w:val="00B1796B"/>
    <w:rsid w:val="00B17DC4"/>
    <w:rsid w:val="00B20141"/>
    <w:rsid w:val="00B20324"/>
    <w:rsid w:val="00B204A7"/>
    <w:rsid w:val="00B20569"/>
    <w:rsid w:val="00B20B30"/>
    <w:rsid w:val="00B213ED"/>
    <w:rsid w:val="00B21B05"/>
    <w:rsid w:val="00B21FCD"/>
    <w:rsid w:val="00B221E6"/>
    <w:rsid w:val="00B2267A"/>
    <w:rsid w:val="00B22C35"/>
    <w:rsid w:val="00B23C6F"/>
    <w:rsid w:val="00B24836"/>
    <w:rsid w:val="00B25079"/>
    <w:rsid w:val="00B255AA"/>
    <w:rsid w:val="00B259AE"/>
    <w:rsid w:val="00B26651"/>
    <w:rsid w:val="00B26ADE"/>
    <w:rsid w:val="00B26C20"/>
    <w:rsid w:val="00B26EAB"/>
    <w:rsid w:val="00B2737C"/>
    <w:rsid w:val="00B27DF4"/>
    <w:rsid w:val="00B300EB"/>
    <w:rsid w:val="00B30761"/>
    <w:rsid w:val="00B31663"/>
    <w:rsid w:val="00B31CA3"/>
    <w:rsid w:val="00B3282D"/>
    <w:rsid w:val="00B33C7B"/>
    <w:rsid w:val="00B33D6D"/>
    <w:rsid w:val="00B33FB9"/>
    <w:rsid w:val="00B348C9"/>
    <w:rsid w:val="00B350E2"/>
    <w:rsid w:val="00B35882"/>
    <w:rsid w:val="00B358D7"/>
    <w:rsid w:val="00B368E2"/>
    <w:rsid w:val="00B369C1"/>
    <w:rsid w:val="00B37658"/>
    <w:rsid w:val="00B37735"/>
    <w:rsid w:val="00B3786A"/>
    <w:rsid w:val="00B37BA6"/>
    <w:rsid w:val="00B403DB"/>
    <w:rsid w:val="00B40DBB"/>
    <w:rsid w:val="00B40F0A"/>
    <w:rsid w:val="00B414F6"/>
    <w:rsid w:val="00B41DF1"/>
    <w:rsid w:val="00B4260F"/>
    <w:rsid w:val="00B42958"/>
    <w:rsid w:val="00B42B82"/>
    <w:rsid w:val="00B42F49"/>
    <w:rsid w:val="00B43146"/>
    <w:rsid w:val="00B439FE"/>
    <w:rsid w:val="00B446D1"/>
    <w:rsid w:val="00B44B10"/>
    <w:rsid w:val="00B44DFE"/>
    <w:rsid w:val="00B457CA"/>
    <w:rsid w:val="00B45B15"/>
    <w:rsid w:val="00B467A5"/>
    <w:rsid w:val="00B4695A"/>
    <w:rsid w:val="00B46E25"/>
    <w:rsid w:val="00B471D7"/>
    <w:rsid w:val="00B4787C"/>
    <w:rsid w:val="00B50458"/>
    <w:rsid w:val="00B522E4"/>
    <w:rsid w:val="00B524EA"/>
    <w:rsid w:val="00B53121"/>
    <w:rsid w:val="00B5324A"/>
    <w:rsid w:val="00B53656"/>
    <w:rsid w:val="00B53D0E"/>
    <w:rsid w:val="00B545A5"/>
    <w:rsid w:val="00B545B7"/>
    <w:rsid w:val="00B550A2"/>
    <w:rsid w:val="00B550BC"/>
    <w:rsid w:val="00B55254"/>
    <w:rsid w:val="00B55274"/>
    <w:rsid w:val="00B55DD5"/>
    <w:rsid w:val="00B56B85"/>
    <w:rsid w:val="00B56EF8"/>
    <w:rsid w:val="00B57ECA"/>
    <w:rsid w:val="00B609D2"/>
    <w:rsid w:val="00B60AEE"/>
    <w:rsid w:val="00B60BEC"/>
    <w:rsid w:val="00B61529"/>
    <w:rsid w:val="00B616C1"/>
    <w:rsid w:val="00B6184B"/>
    <w:rsid w:val="00B618B7"/>
    <w:rsid w:val="00B6211D"/>
    <w:rsid w:val="00B62778"/>
    <w:rsid w:val="00B64694"/>
    <w:rsid w:val="00B64C62"/>
    <w:rsid w:val="00B658F5"/>
    <w:rsid w:val="00B65AD0"/>
    <w:rsid w:val="00B66003"/>
    <w:rsid w:val="00B6709F"/>
    <w:rsid w:val="00B67920"/>
    <w:rsid w:val="00B67BBD"/>
    <w:rsid w:val="00B70001"/>
    <w:rsid w:val="00B70C1A"/>
    <w:rsid w:val="00B71474"/>
    <w:rsid w:val="00B7148A"/>
    <w:rsid w:val="00B71541"/>
    <w:rsid w:val="00B715A2"/>
    <w:rsid w:val="00B71745"/>
    <w:rsid w:val="00B728A6"/>
    <w:rsid w:val="00B72C38"/>
    <w:rsid w:val="00B73295"/>
    <w:rsid w:val="00B744A5"/>
    <w:rsid w:val="00B7452B"/>
    <w:rsid w:val="00B7465D"/>
    <w:rsid w:val="00B74826"/>
    <w:rsid w:val="00B74856"/>
    <w:rsid w:val="00B753E5"/>
    <w:rsid w:val="00B757FC"/>
    <w:rsid w:val="00B7581C"/>
    <w:rsid w:val="00B75EDC"/>
    <w:rsid w:val="00B76123"/>
    <w:rsid w:val="00B76A70"/>
    <w:rsid w:val="00B76CA1"/>
    <w:rsid w:val="00B773EF"/>
    <w:rsid w:val="00B77F75"/>
    <w:rsid w:val="00B77F9F"/>
    <w:rsid w:val="00B80396"/>
    <w:rsid w:val="00B803B5"/>
    <w:rsid w:val="00B8054A"/>
    <w:rsid w:val="00B80F9D"/>
    <w:rsid w:val="00B8190A"/>
    <w:rsid w:val="00B819B9"/>
    <w:rsid w:val="00B81A13"/>
    <w:rsid w:val="00B821D1"/>
    <w:rsid w:val="00B825E1"/>
    <w:rsid w:val="00B82702"/>
    <w:rsid w:val="00B83209"/>
    <w:rsid w:val="00B83226"/>
    <w:rsid w:val="00B834D0"/>
    <w:rsid w:val="00B85139"/>
    <w:rsid w:val="00B852E7"/>
    <w:rsid w:val="00B86052"/>
    <w:rsid w:val="00B86F0C"/>
    <w:rsid w:val="00B873D4"/>
    <w:rsid w:val="00B87942"/>
    <w:rsid w:val="00B87C9C"/>
    <w:rsid w:val="00B87F5F"/>
    <w:rsid w:val="00B9037D"/>
    <w:rsid w:val="00B9042A"/>
    <w:rsid w:val="00B913B4"/>
    <w:rsid w:val="00B91C9B"/>
    <w:rsid w:val="00B933FA"/>
    <w:rsid w:val="00B939D3"/>
    <w:rsid w:val="00B93E69"/>
    <w:rsid w:val="00B9461E"/>
    <w:rsid w:val="00B94A3F"/>
    <w:rsid w:val="00B957C8"/>
    <w:rsid w:val="00B95A74"/>
    <w:rsid w:val="00B967F9"/>
    <w:rsid w:val="00B96FAB"/>
    <w:rsid w:val="00B97D36"/>
    <w:rsid w:val="00BA019A"/>
    <w:rsid w:val="00BA029F"/>
    <w:rsid w:val="00BA086D"/>
    <w:rsid w:val="00BA1063"/>
    <w:rsid w:val="00BA2688"/>
    <w:rsid w:val="00BA2A68"/>
    <w:rsid w:val="00BA30F0"/>
    <w:rsid w:val="00BA3BCC"/>
    <w:rsid w:val="00BA3DB4"/>
    <w:rsid w:val="00BA4165"/>
    <w:rsid w:val="00BA43F3"/>
    <w:rsid w:val="00BA456D"/>
    <w:rsid w:val="00BA5099"/>
    <w:rsid w:val="00BA5CF5"/>
    <w:rsid w:val="00BA69A7"/>
    <w:rsid w:val="00BA72D0"/>
    <w:rsid w:val="00BA7AAA"/>
    <w:rsid w:val="00BB04FD"/>
    <w:rsid w:val="00BB05E6"/>
    <w:rsid w:val="00BB13F8"/>
    <w:rsid w:val="00BB19DD"/>
    <w:rsid w:val="00BB3686"/>
    <w:rsid w:val="00BB4446"/>
    <w:rsid w:val="00BB4961"/>
    <w:rsid w:val="00BB49A5"/>
    <w:rsid w:val="00BB503D"/>
    <w:rsid w:val="00BB5884"/>
    <w:rsid w:val="00BB5E60"/>
    <w:rsid w:val="00BB678F"/>
    <w:rsid w:val="00BB6892"/>
    <w:rsid w:val="00BB6E2B"/>
    <w:rsid w:val="00BB7B33"/>
    <w:rsid w:val="00BC05CB"/>
    <w:rsid w:val="00BC0D56"/>
    <w:rsid w:val="00BC1BFC"/>
    <w:rsid w:val="00BC21E9"/>
    <w:rsid w:val="00BC2298"/>
    <w:rsid w:val="00BC2D88"/>
    <w:rsid w:val="00BC35F1"/>
    <w:rsid w:val="00BC3645"/>
    <w:rsid w:val="00BC4ABF"/>
    <w:rsid w:val="00BC52A4"/>
    <w:rsid w:val="00BC58B5"/>
    <w:rsid w:val="00BC6830"/>
    <w:rsid w:val="00BC7257"/>
    <w:rsid w:val="00BC7975"/>
    <w:rsid w:val="00BC7D0D"/>
    <w:rsid w:val="00BC7E5D"/>
    <w:rsid w:val="00BC7FE8"/>
    <w:rsid w:val="00BD027E"/>
    <w:rsid w:val="00BD08D5"/>
    <w:rsid w:val="00BD0D5E"/>
    <w:rsid w:val="00BD12C4"/>
    <w:rsid w:val="00BD1763"/>
    <w:rsid w:val="00BD1AC9"/>
    <w:rsid w:val="00BD1CB8"/>
    <w:rsid w:val="00BD1D2B"/>
    <w:rsid w:val="00BD1F0F"/>
    <w:rsid w:val="00BD1F52"/>
    <w:rsid w:val="00BD229C"/>
    <w:rsid w:val="00BD2A1C"/>
    <w:rsid w:val="00BD33F9"/>
    <w:rsid w:val="00BD4414"/>
    <w:rsid w:val="00BD6F38"/>
    <w:rsid w:val="00BD71A2"/>
    <w:rsid w:val="00BD75AD"/>
    <w:rsid w:val="00BD76DA"/>
    <w:rsid w:val="00BD7B62"/>
    <w:rsid w:val="00BD7FD9"/>
    <w:rsid w:val="00BE037C"/>
    <w:rsid w:val="00BE041D"/>
    <w:rsid w:val="00BE0670"/>
    <w:rsid w:val="00BE107B"/>
    <w:rsid w:val="00BE10D8"/>
    <w:rsid w:val="00BE10E4"/>
    <w:rsid w:val="00BE14BA"/>
    <w:rsid w:val="00BE1BCD"/>
    <w:rsid w:val="00BE1C94"/>
    <w:rsid w:val="00BE230E"/>
    <w:rsid w:val="00BE2C87"/>
    <w:rsid w:val="00BE3D5D"/>
    <w:rsid w:val="00BE4107"/>
    <w:rsid w:val="00BE473B"/>
    <w:rsid w:val="00BE490E"/>
    <w:rsid w:val="00BE4B24"/>
    <w:rsid w:val="00BE4DA5"/>
    <w:rsid w:val="00BE4E95"/>
    <w:rsid w:val="00BE4F8D"/>
    <w:rsid w:val="00BE5168"/>
    <w:rsid w:val="00BE6C3E"/>
    <w:rsid w:val="00BE6C8A"/>
    <w:rsid w:val="00BE6FCB"/>
    <w:rsid w:val="00BE7482"/>
    <w:rsid w:val="00BE7520"/>
    <w:rsid w:val="00BE76A5"/>
    <w:rsid w:val="00BE7E91"/>
    <w:rsid w:val="00BF0A12"/>
    <w:rsid w:val="00BF0DC6"/>
    <w:rsid w:val="00BF1561"/>
    <w:rsid w:val="00BF19C8"/>
    <w:rsid w:val="00BF2042"/>
    <w:rsid w:val="00BF23AE"/>
    <w:rsid w:val="00BF29CA"/>
    <w:rsid w:val="00BF2B07"/>
    <w:rsid w:val="00BF2F38"/>
    <w:rsid w:val="00BF3189"/>
    <w:rsid w:val="00BF3364"/>
    <w:rsid w:val="00BF35B0"/>
    <w:rsid w:val="00BF3A09"/>
    <w:rsid w:val="00BF3B6B"/>
    <w:rsid w:val="00BF4ABF"/>
    <w:rsid w:val="00BF4D73"/>
    <w:rsid w:val="00BF59EB"/>
    <w:rsid w:val="00BF5F18"/>
    <w:rsid w:val="00BF5F35"/>
    <w:rsid w:val="00BF5F59"/>
    <w:rsid w:val="00BF66C5"/>
    <w:rsid w:val="00BF6896"/>
    <w:rsid w:val="00BF6DA4"/>
    <w:rsid w:val="00BF71A7"/>
    <w:rsid w:val="00BF74D1"/>
    <w:rsid w:val="00BF799E"/>
    <w:rsid w:val="00BF7D0E"/>
    <w:rsid w:val="00BF7F83"/>
    <w:rsid w:val="00C002B2"/>
    <w:rsid w:val="00C00C1A"/>
    <w:rsid w:val="00C019BA"/>
    <w:rsid w:val="00C01FA0"/>
    <w:rsid w:val="00C024CA"/>
    <w:rsid w:val="00C046CB"/>
    <w:rsid w:val="00C0505A"/>
    <w:rsid w:val="00C062A2"/>
    <w:rsid w:val="00C06E3F"/>
    <w:rsid w:val="00C070CF"/>
    <w:rsid w:val="00C075F7"/>
    <w:rsid w:val="00C0772D"/>
    <w:rsid w:val="00C07D81"/>
    <w:rsid w:val="00C100D9"/>
    <w:rsid w:val="00C10F61"/>
    <w:rsid w:val="00C11081"/>
    <w:rsid w:val="00C12322"/>
    <w:rsid w:val="00C1295C"/>
    <w:rsid w:val="00C14001"/>
    <w:rsid w:val="00C1413D"/>
    <w:rsid w:val="00C14CDE"/>
    <w:rsid w:val="00C1581F"/>
    <w:rsid w:val="00C15F47"/>
    <w:rsid w:val="00C1622E"/>
    <w:rsid w:val="00C17455"/>
    <w:rsid w:val="00C179B1"/>
    <w:rsid w:val="00C21002"/>
    <w:rsid w:val="00C23008"/>
    <w:rsid w:val="00C231AC"/>
    <w:rsid w:val="00C23392"/>
    <w:rsid w:val="00C24217"/>
    <w:rsid w:val="00C24481"/>
    <w:rsid w:val="00C24706"/>
    <w:rsid w:val="00C24ED5"/>
    <w:rsid w:val="00C251BE"/>
    <w:rsid w:val="00C251CB"/>
    <w:rsid w:val="00C25280"/>
    <w:rsid w:val="00C25A02"/>
    <w:rsid w:val="00C26A57"/>
    <w:rsid w:val="00C27C07"/>
    <w:rsid w:val="00C27C7D"/>
    <w:rsid w:val="00C3050A"/>
    <w:rsid w:val="00C30AAA"/>
    <w:rsid w:val="00C30F45"/>
    <w:rsid w:val="00C311C1"/>
    <w:rsid w:val="00C31257"/>
    <w:rsid w:val="00C3186C"/>
    <w:rsid w:val="00C321D8"/>
    <w:rsid w:val="00C32754"/>
    <w:rsid w:val="00C32C93"/>
    <w:rsid w:val="00C32FAB"/>
    <w:rsid w:val="00C33972"/>
    <w:rsid w:val="00C33D09"/>
    <w:rsid w:val="00C34268"/>
    <w:rsid w:val="00C350AB"/>
    <w:rsid w:val="00C350F4"/>
    <w:rsid w:val="00C3582F"/>
    <w:rsid w:val="00C35A2E"/>
    <w:rsid w:val="00C36A5E"/>
    <w:rsid w:val="00C36EF4"/>
    <w:rsid w:val="00C371CB"/>
    <w:rsid w:val="00C403DF"/>
    <w:rsid w:val="00C4041B"/>
    <w:rsid w:val="00C404E3"/>
    <w:rsid w:val="00C41F4D"/>
    <w:rsid w:val="00C42246"/>
    <w:rsid w:val="00C4296B"/>
    <w:rsid w:val="00C432C2"/>
    <w:rsid w:val="00C43889"/>
    <w:rsid w:val="00C43923"/>
    <w:rsid w:val="00C43994"/>
    <w:rsid w:val="00C43D1D"/>
    <w:rsid w:val="00C43FBD"/>
    <w:rsid w:val="00C44244"/>
    <w:rsid w:val="00C444BF"/>
    <w:rsid w:val="00C44F9A"/>
    <w:rsid w:val="00C454AE"/>
    <w:rsid w:val="00C455E3"/>
    <w:rsid w:val="00C45A60"/>
    <w:rsid w:val="00C4703C"/>
    <w:rsid w:val="00C47607"/>
    <w:rsid w:val="00C4761F"/>
    <w:rsid w:val="00C47BF3"/>
    <w:rsid w:val="00C47C8F"/>
    <w:rsid w:val="00C47DD4"/>
    <w:rsid w:val="00C50AF7"/>
    <w:rsid w:val="00C50B9C"/>
    <w:rsid w:val="00C50C87"/>
    <w:rsid w:val="00C50E04"/>
    <w:rsid w:val="00C516CA"/>
    <w:rsid w:val="00C51844"/>
    <w:rsid w:val="00C51FE6"/>
    <w:rsid w:val="00C52E05"/>
    <w:rsid w:val="00C533C5"/>
    <w:rsid w:val="00C535F8"/>
    <w:rsid w:val="00C53938"/>
    <w:rsid w:val="00C53AD6"/>
    <w:rsid w:val="00C53BF2"/>
    <w:rsid w:val="00C545D7"/>
    <w:rsid w:val="00C54CFA"/>
    <w:rsid w:val="00C54D79"/>
    <w:rsid w:val="00C55B23"/>
    <w:rsid w:val="00C5616A"/>
    <w:rsid w:val="00C561AF"/>
    <w:rsid w:val="00C56211"/>
    <w:rsid w:val="00C562C9"/>
    <w:rsid w:val="00C56354"/>
    <w:rsid w:val="00C56D15"/>
    <w:rsid w:val="00C5726B"/>
    <w:rsid w:val="00C578D8"/>
    <w:rsid w:val="00C60461"/>
    <w:rsid w:val="00C606CC"/>
    <w:rsid w:val="00C61027"/>
    <w:rsid w:val="00C611F2"/>
    <w:rsid w:val="00C61A51"/>
    <w:rsid w:val="00C62273"/>
    <w:rsid w:val="00C62B1B"/>
    <w:rsid w:val="00C62E50"/>
    <w:rsid w:val="00C6337C"/>
    <w:rsid w:val="00C64A93"/>
    <w:rsid w:val="00C64FED"/>
    <w:rsid w:val="00C65905"/>
    <w:rsid w:val="00C66284"/>
    <w:rsid w:val="00C66674"/>
    <w:rsid w:val="00C668BA"/>
    <w:rsid w:val="00C66919"/>
    <w:rsid w:val="00C66CBE"/>
    <w:rsid w:val="00C67153"/>
    <w:rsid w:val="00C6758A"/>
    <w:rsid w:val="00C679A0"/>
    <w:rsid w:val="00C706B7"/>
    <w:rsid w:val="00C70705"/>
    <w:rsid w:val="00C7073B"/>
    <w:rsid w:val="00C70FD4"/>
    <w:rsid w:val="00C715B4"/>
    <w:rsid w:val="00C717E8"/>
    <w:rsid w:val="00C71AB8"/>
    <w:rsid w:val="00C71FEF"/>
    <w:rsid w:val="00C72252"/>
    <w:rsid w:val="00C726AE"/>
    <w:rsid w:val="00C72985"/>
    <w:rsid w:val="00C72C0A"/>
    <w:rsid w:val="00C7321E"/>
    <w:rsid w:val="00C73825"/>
    <w:rsid w:val="00C7390C"/>
    <w:rsid w:val="00C75133"/>
    <w:rsid w:val="00C761F4"/>
    <w:rsid w:val="00C7633D"/>
    <w:rsid w:val="00C76480"/>
    <w:rsid w:val="00C76D14"/>
    <w:rsid w:val="00C7772B"/>
    <w:rsid w:val="00C77F12"/>
    <w:rsid w:val="00C8086B"/>
    <w:rsid w:val="00C818DD"/>
    <w:rsid w:val="00C818FF"/>
    <w:rsid w:val="00C81EBD"/>
    <w:rsid w:val="00C82052"/>
    <w:rsid w:val="00C82184"/>
    <w:rsid w:val="00C82955"/>
    <w:rsid w:val="00C82DE5"/>
    <w:rsid w:val="00C82DEA"/>
    <w:rsid w:val="00C8346F"/>
    <w:rsid w:val="00C83A6B"/>
    <w:rsid w:val="00C84250"/>
    <w:rsid w:val="00C84E9A"/>
    <w:rsid w:val="00C8517C"/>
    <w:rsid w:val="00C859A8"/>
    <w:rsid w:val="00C85B6E"/>
    <w:rsid w:val="00C866F3"/>
    <w:rsid w:val="00C8717F"/>
    <w:rsid w:val="00C87CD4"/>
    <w:rsid w:val="00C902E5"/>
    <w:rsid w:val="00C9116A"/>
    <w:rsid w:val="00C92BA9"/>
    <w:rsid w:val="00C93335"/>
    <w:rsid w:val="00C944FB"/>
    <w:rsid w:val="00C950EB"/>
    <w:rsid w:val="00C95F1E"/>
    <w:rsid w:val="00C95F3C"/>
    <w:rsid w:val="00C9620D"/>
    <w:rsid w:val="00C96CE1"/>
    <w:rsid w:val="00C96E3A"/>
    <w:rsid w:val="00C972CA"/>
    <w:rsid w:val="00C97346"/>
    <w:rsid w:val="00C9740E"/>
    <w:rsid w:val="00C97D80"/>
    <w:rsid w:val="00CA019C"/>
    <w:rsid w:val="00CA0D30"/>
    <w:rsid w:val="00CA0D88"/>
    <w:rsid w:val="00CA11FE"/>
    <w:rsid w:val="00CA18F0"/>
    <w:rsid w:val="00CA1ED1"/>
    <w:rsid w:val="00CA2F3E"/>
    <w:rsid w:val="00CA369F"/>
    <w:rsid w:val="00CA4A0E"/>
    <w:rsid w:val="00CA6243"/>
    <w:rsid w:val="00CA6AA7"/>
    <w:rsid w:val="00CA75A6"/>
    <w:rsid w:val="00CA797C"/>
    <w:rsid w:val="00CA7B2A"/>
    <w:rsid w:val="00CA7DFA"/>
    <w:rsid w:val="00CB0EDE"/>
    <w:rsid w:val="00CB183B"/>
    <w:rsid w:val="00CB1A39"/>
    <w:rsid w:val="00CB1B78"/>
    <w:rsid w:val="00CB1D00"/>
    <w:rsid w:val="00CB2228"/>
    <w:rsid w:val="00CB292B"/>
    <w:rsid w:val="00CB3231"/>
    <w:rsid w:val="00CB3332"/>
    <w:rsid w:val="00CB3B67"/>
    <w:rsid w:val="00CB40B8"/>
    <w:rsid w:val="00CB4F4E"/>
    <w:rsid w:val="00CB4F8E"/>
    <w:rsid w:val="00CB4FF4"/>
    <w:rsid w:val="00CB50E2"/>
    <w:rsid w:val="00CB5303"/>
    <w:rsid w:val="00CB5EF4"/>
    <w:rsid w:val="00CB6902"/>
    <w:rsid w:val="00CB6AE2"/>
    <w:rsid w:val="00CB759D"/>
    <w:rsid w:val="00CB7835"/>
    <w:rsid w:val="00CB7F7D"/>
    <w:rsid w:val="00CC04B7"/>
    <w:rsid w:val="00CC05B8"/>
    <w:rsid w:val="00CC0BA6"/>
    <w:rsid w:val="00CC0FB7"/>
    <w:rsid w:val="00CC11D0"/>
    <w:rsid w:val="00CC218C"/>
    <w:rsid w:val="00CC2300"/>
    <w:rsid w:val="00CC2AF5"/>
    <w:rsid w:val="00CC321F"/>
    <w:rsid w:val="00CC3633"/>
    <w:rsid w:val="00CC3B24"/>
    <w:rsid w:val="00CC4238"/>
    <w:rsid w:val="00CC43E5"/>
    <w:rsid w:val="00CC6091"/>
    <w:rsid w:val="00CC6177"/>
    <w:rsid w:val="00CC6557"/>
    <w:rsid w:val="00CC6DD8"/>
    <w:rsid w:val="00CC6DE1"/>
    <w:rsid w:val="00CC6E42"/>
    <w:rsid w:val="00CC7401"/>
    <w:rsid w:val="00CD041A"/>
    <w:rsid w:val="00CD0779"/>
    <w:rsid w:val="00CD0D03"/>
    <w:rsid w:val="00CD0F71"/>
    <w:rsid w:val="00CD131A"/>
    <w:rsid w:val="00CD1322"/>
    <w:rsid w:val="00CD1340"/>
    <w:rsid w:val="00CD140E"/>
    <w:rsid w:val="00CD4796"/>
    <w:rsid w:val="00CD54F8"/>
    <w:rsid w:val="00CD5902"/>
    <w:rsid w:val="00CD7121"/>
    <w:rsid w:val="00CD7AFC"/>
    <w:rsid w:val="00CE1072"/>
    <w:rsid w:val="00CE1FE3"/>
    <w:rsid w:val="00CE22A7"/>
    <w:rsid w:val="00CE27C8"/>
    <w:rsid w:val="00CE2F99"/>
    <w:rsid w:val="00CE35F6"/>
    <w:rsid w:val="00CE40EB"/>
    <w:rsid w:val="00CE42F1"/>
    <w:rsid w:val="00CE468F"/>
    <w:rsid w:val="00CE4A17"/>
    <w:rsid w:val="00CE5762"/>
    <w:rsid w:val="00CE5B9D"/>
    <w:rsid w:val="00CE6319"/>
    <w:rsid w:val="00CE7125"/>
    <w:rsid w:val="00CE7326"/>
    <w:rsid w:val="00CE7373"/>
    <w:rsid w:val="00CE76EE"/>
    <w:rsid w:val="00CE7D3E"/>
    <w:rsid w:val="00CE7D4E"/>
    <w:rsid w:val="00CF0034"/>
    <w:rsid w:val="00CF0740"/>
    <w:rsid w:val="00CF0852"/>
    <w:rsid w:val="00CF11E0"/>
    <w:rsid w:val="00CF138D"/>
    <w:rsid w:val="00CF1FC1"/>
    <w:rsid w:val="00CF2161"/>
    <w:rsid w:val="00CF2FDC"/>
    <w:rsid w:val="00CF3616"/>
    <w:rsid w:val="00CF3BA6"/>
    <w:rsid w:val="00CF4B19"/>
    <w:rsid w:val="00CF6F7E"/>
    <w:rsid w:val="00CF6F94"/>
    <w:rsid w:val="00CF71F8"/>
    <w:rsid w:val="00CF72D9"/>
    <w:rsid w:val="00CF793F"/>
    <w:rsid w:val="00D00500"/>
    <w:rsid w:val="00D011D0"/>
    <w:rsid w:val="00D016EB"/>
    <w:rsid w:val="00D01BE3"/>
    <w:rsid w:val="00D01F95"/>
    <w:rsid w:val="00D0234B"/>
    <w:rsid w:val="00D02506"/>
    <w:rsid w:val="00D025A4"/>
    <w:rsid w:val="00D02ABB"/>
    <w:rsid w:val="00D02DAD"/>
    <w:rsid w:val="00D02FBC"/>
    <w:rsid w:val="00D03C18"/>
    <w:rsid w:val="00D0432C"/>
    <w:rsid w:val="00D05073"/>
    <w:rsid w:val="00D06B8C"/>
    <w:rsid w:val="00D073C5"/>
    <w:rsid w:val="00D07B18"/>
    <w:rsid w:val="00D07EB2"/>
    <w:rsid w:val="00D07EE1"/>
    <w:rsid w:val="00D109D7"/>
    <w:rsid w:val="00D11C83"/>
    <w:rsid w:val="00D11EA6"/>
    <w:rsid w:val="00D1260A"/>
    <w:rsid w:val="00D12BE5"/>
    <w:rsid w:val="00D12DC7"/>
    <w:rsid w:val="00D12FE2"/>
    <w:rsid w:val="00D13C91"/>
    <w:rsid w:val="00D13FDE"/>
    <w:rsid w:val="00D154F9"/>
    <w:rsid w:val="00D15A6F"/>
    <w:rsid w:val="00D15C54"/>
    <w:rsid w:val="00D16350"/>
    <w:rsid w:val="00D169D7"/>
    <w:rsid w:val="00D16A25"/>
    <w:rsid w:val="00D208D9"/>
    <w:rsid w:val="00D208F2"/>
    <w:rsid w:val="00D20E5B"/>
    <w:rsid w:val="00D20FC4"/>
    <w:rsid w:val="00D2170C"/>
    <w:rsid w:val="00D21971"/>
    <w:rsid w:val="00D21C51"/>
    <w:rsid w:val="00D2228A"/>
    <w:rsid w:val="00D22DDF"/>
    <w:rsid w:val="00D237DB"/>
    <w:rsid w:val="00D23DE3"/>
    <w:rsid w:val="00D24157"/>
    <w:rsid w:val="00D24351"/>
    <w:rsid w:val="00D24AE6"/>
    <w:rsid w:val="00D253EB"/>
    <w:rsid w:val="00D25EDE"/>
    <w:rsid w:val="00D25F50"/>
    <w:rsid w:val="00D264B9"/>
    <w:rsid w:val="00D26713"/>
    <w:rsid w:val="00D26F11"/>
    <w:rsid w:val="00D27164"/>
    <w:rsid w:val="00D271C1"/>
    <w:rsid w:val="00D27642"/>
    <w:rsid w:val="00D27752"/>
    <w:rsid w:val="00D2777A"/>
    <w:rsid w:val="00D27CC5"/>
    <w:rsid w:val="00D31173"/>
    <w:rsid w:val="00D31DB3"/>
    <w:rsid w:val="00D3251E"/>
    <w:rsid w:val="00D32866"/>
    <w:rsid w:val="00D333AE"/>
    <w:rsid w:val="00D338A5"/>
    <w:rsid w:val="00D3556F"/>
    <w:rsid w:val="00D35DFE"/>
    <w:rsid w:val="00D35EF3"/>
    <w:rsid w:val="00D36323"/>
    <w:rsid w:val="00D36412"/>
    <w:rsid w:val="00D3655F"/>
    <w:rsid w:val="00D36938"/>
    <w:rsid w:val="00D36ACC"/>
    <w:rsid w:val="00D36BE7"/>
    <w:rsid w:val="00D36E9D"/>
    <w:rsid w:val="00D370D7"/>
    <w:rsid w:val="00D373C8"/>
    <w:rsid w:val="00D37A3D"/>
    <w:rsid w:val="00D403D5"/>
    <w:rsid w:val="00D408CA"/>
    <w:rsid w:val="00D40B4A"/>
    <w:rsid w:val="00D40F19"/>
    <w:rsid w:val="00D4128C"/>
    <w:rsid w:val="00D419AB"/>
    <w:rsid w:val="00D41BAD"/>
    <w:rsid w:val="00D420D9"/>
    <w:rsid w:val="00D422B8"/>
    <w:rsid w:val="00D429F7"/>
    <w:rsid w:val="00D42FDA"/>
    <w:rsid w:val="00D4343B"/>
    <w:rsid w:val="00D43ECC"/>
    <w:rsid w:val="00D4429E"/>
    <w:rsid w:val="00D44346"/>
    <w:rsid w:val="00D45435"/>
    <w:rsid w:val="00D45916"/>
    <w:rsid w:val="00D459E7"/>
    <w:rsid w:val="00D45E64"/>
    <w:rsid w:val="00D467F8"/>
    <w:rsid w:val="00D46AF6"/>
    <w:rsid w:val="00D46E69"/>
    <w:rsid w:val="00D474AB"/>
    <w:rsid w:val="00D474BC"/>
    <w:rsid w:val="00D47663"/>
    <w:rsid w:val="00D50108"/>
    <w:rsid w:val="00D5011E"/>
    <w:rsid w:val="00D5077C"/>
    <w:rsid w:val="00D50A32"/>
    <w:rsid w:val="00D50D99"/>
    <w:rsid w:val="00D50FB9"/>
    <w:rsid w:val="00D510A8"/>
    <w:rsid w:val="00D51231"/>
    <w:rsid w:val="00D51D93"/>
    <w:rsid w:val="00D525E7"/>
    <w:rsid w:val="00D52689"/>
    <w:rsid w:val="00D532F6"/>
    <w:rsid w:val="00D53DF0"/>
    <w:rsid w:val="00D53F57"/>
    <w:rsid w:val="00D54E73"/>
    <w:rsid w:val="00D5567F"/>
    <w:rsid w:val="00D55740"/>
    <w:rsid w:val="00D56A01"/>
    <w:rsid w:val="00D56A43"/>
    <w:rsid w:val="00D57346"/>
    <w:rsid w:val="00D576C7"/>
    <w:rsid w:val="00D608DE"/>
    <w:rsid w:val="00D612F6"/>
    <w:rsid w:val="00D616EE"/>
    <w:rsid w:val="00D61C2D"/>
    <w:rsid w:val="00D61DB9"/>
    <w:rsid w:val="00D61EB0"/>
    <w:rsid w:val="00D61F7C"/>
    <w:rsid w:val="00D61F8F"/>
    <w:rsid w:val="00D63BE1"/>
    <w:rsid w:val="00D64242"/>
    <w:rsid w:val="00D64807"/>
    <w:rsid w:val="00D64DC5"/>
    <w:rsid w:val="00D654D4"/>
    <w:rsid w:val="00D665A1"/>
    <w:rsid w:val="00D66E51"/>
    <w:rsid w:val="00D66F5D"/>
    <w:rsid w:val="00D670B2"/>
    <w:rsid w:val="00D6718B"/>
    <w:rsid w:val="00D6785E"/>
    <w:rsid w:val="00D67C6C"/>
    <w:rsid w:val="00D67F9A"/>
    <w:rsid w:val="00D70531"/>
    <w:rsid w:val="00D71C59"/>
    <w:rsid w:val="00D71FE5"/>
    <w:rsid w:val="00D7254E"/>
    <w:rsid w:val="00D73076"/>
    <w:rsid w:val="00D734D8"/>
    <w:rsid w:val="00D73CB1"/>
    <w:rsid w:val="00D73ED0"/>
    <w:rsid w:val="00D74BF0"/>
    <w:rsid w:val="00D74CDA"/>
    <w:rsid w:val="00D75427"/>
    <w:rsid w:val="00D75D08"/>
    <w:rsid w:val="00D7620E"/>
    <w:rsid w:val="00D765CD"/>
    <w:rsid w:val="00D772B6"/>
    <w:rsid w:val="00D77E4A"/>
    <w:rsid w:val="00D8018D"/>
    <w:rsid w:val="00D80598"/>
    <w:rsid w:val="00D80F27"/>
    <w:rsid w:val="00D81228"/>
    <w:rsid w:val="00D81A70"/>
    <w:rsid w:val="00D82333"/>
    <w:rsid w:val="00D82807"/>
    <w:rsid w:val="00D82A1A"/>
    <w:rsid w:val="00D82FBD"/>
    <w:rsid w:val="00D83B4F"/>
    <w:rsid w:val="00D84352"/>
    <w:rsid w:val="00D84962"/>
    <w:rsid w:val="00D84F4A"/>
    <w:rsid w:val="00D853F2"/>
    <w:rsid w:val="00D85572"/>
    <w:rsid w:val="00D85B25"/>
    <w:rsid w:val="00D867D0"/>
    <w:rsid w:val="00D869CC"/>
    <w:rsid w:val="00D86BBC"/>
    <w:rsid w:val="00D8750F"/>
    <w:rsid w:val="00D9089A"/>
    <w:rsid w:val="00D90972"/>
    <w:rsid w:val="00D91099"/>
    <w:rsid w:val="00D910A4"/>
    <w:rsid w:val="00D92141"/>
    <w:rsid w:val="00D926F3"/>
    <w:rsid w:val="00D92AF9"/>
    <w:rsid w:val="00D92C01"/>
    <w:rsid w:val="00D93109"/>
    <w:rsid w:val="00D93577"/>
    <w:rsid w:val="00D946AD"/>
    <w:rsid w:val="00D94DAE"/>
    <w:rsid w:val="00D95A65"/>
    <w:rsid w:val="00D95BC1"/>
    <w:rsid w:val="00D95DDA"/>
    <w:rsid w:val="00D961E7"/>
    <w:rsid w:val="00D96454"/>
    <w:rsid w:val="00D96643"/>
    <w:rsid w:val="00D96692"/>
    <w:rsid w:val="00D967F3"/>
    <w:rsid w:val="00D96968"/>
    <w:rsid w:val="00D970D2"/>
    <w:rsid w:val="00D976E0"/>
    <w:rsid w:val="00D97AA8"/>
    <w:rsid w:val="00D97E87"/>
    <w:rsid w:val="00DA0496"/>
    <w:rsid w:val="00DA04E9"/>
    <w:rsid w:val="00DA0C24"/>
    <w:rsid w:val="00DA1348"/>
    <w:rsid w:val="00DA246E"/>
    <w:rsid w:val="00DA36B6"/>
    <w:rsid w:val="00DA36D4"/>
    <w:rsid w:val="00DA3708"/>
    <w:rsid w:val="00DA430F"/>
    <w:rsid w:val="00DA473B"/>
    <w:rsid w:val="00DA49B6"/>
    <w:rsid w:val="00DA54D7"/>
    <w:rsid w:val="00DA56B6"/>
    <w:rsid w:val="00DA5B5E"/>
    <w:rsid w:val="00DA5DB2"/>
    <w:rsid w:val="00DA663C"/>
    <w:rsid w:val="00DA6F33"/>
    <w:rsid w:val="00DB0365"/>
    <w:rsid w:val="00DB0466"/>
    <w:rsid w:val="00DB0B64"/>
    <w:rsid w:val="00DB1212"/>
    <w:rsid w:val="00DB1D4B"/>
    <w:rsid w:val="00DB2336"/>
    <w:rsid w:val="00DB2344"/>
    <w:rsid w:val="00DB2709"/>
    <w:rsid w:val="00DB289C"/>
    <w:rsid w:val="00DB45B5"/>
    <w:rsid w:val="00DB4EFF"/>
    <w:rsid w:val="00DB5124"/>
    <w:rsid w:val="00DB5A13"/>
    <w:rsid w:val="00DB5A66"/>
    <w:rsid w:val="00DB62E2"/>
    <w:rsid w:val="00DB6621"/>
    <w:rsid w:val="00DB79BB"/>
    <w:rsid w:val="00DC1713"/>
    <w:rsid w:val="00DC191D"/>
    <w:rsid w:val="00DC2791"/>
    <w:rsid w:val="00DC27B4"/>
    <w:rsid w:val="00DC27ED"/>
    <w:rsid w:val="00DC2C31"/>
    <w:rsid w:val="00DC2FA5"/>
    <w:rsid w:val="00DC3F42"/>
    <w:rsid w:val="00DC41A6"/>
    <w:rsid w:val="00DC4494"/>
    <w:rsid w:val="00DC457D"/>
    <w:rsid w:val="00DC45A3"/>
    <w:rsid w:val="00DC48B2"/>
    <w:rsid w:val="00DC5B95"/>
    <w:rsid w:val="00DC69A2"/>
    <w:rsid w:val="00DC7B06"/>
    <w:rsid w:val="00DD03BF"/>
    <w:rsid w:val="00DD055D"/>
    <w:rsid w:val="00DD066F"/>
    <w:rsid w:val="00DD0BC6"/>
    <w:rsid w:val="00DD1802"/>
    <w:rsid w:val="00DD192A"/>
    <w:rsid w:val="00DD2978"/>
    <w:rsid w:val="00DD29B2"/>
    <w:rsid w:val="00DD35F5"/>
    <w:rsid w:val="00DD386C"/>
    <w:rsid w:val="00DD43D2"/>
    <w:rsid w:val="00DD4E34"/>
    <w:rsid w:val="00DD4EEF"/>
    <w:rsid w:val="00DD609A"/>
    <w:rsid w:val="00DD63F5"/>
    <w:rsid w:val="00DD6996"/>
    <w:rsid w:val="00DD6C3A"/>
    <w:rsid w:val="00DD7050"/>
    <w:rsid w:val="00DD77E7"/>
    <w:rsid w:val="00DE06EE"/>
    <w:rsid w:val="00DE09DB"/>
    <w:rsid w:val="00DE11B2"/>
    <w:rsid w:val="00DE11E6"/>
    <w:rsid w:val="00DE158C"/>
    <w:rsid w:val="00DE2E12"/>
    <w:rsid w:val="00DE341A"/>
    <w:rsid w:val="00DE34FB"/>
    <w:rsid w:val="00DE4AFC"/>
    <w:rsid w:val="00DE5304"/>
    <w:rsid w:val="00DE57E0"/>
    <w:rsid w:val="00DE5919"/>
    <w:rsid w:val="00DE5BBC"/>
    <w:rsid w:val="00DE5CBB"/>
    <w:rsid w:val="00DE60CF"/>
    <w:rsid w:val="00DE6111"/>
    <w:rsid w:val="00DE627E"/>
    <w:rsid w:val="00DE6759"/>
    <w:rsid w:val="00DE71C6"/>
    <w:rsid w:val="00DE7573"/>
    <w:rsid w:val="00DE7BEE"/>
    <w:rsid w:val="00DE7C02"/>
    <w:rsid w:val="00DE7F8A"/>
    <w:rsid w:val="00DF0942"/>
    <w:rsid w:val="00DF0A29"/>
    <w:rsid w:val="00DF0B28"/>
    <w:rsid w:val="00DF0E14"/>
    <w:rsid w:val="00DF0E70"/>
    <w:rsid w:val="00DF134C"/>
    <w:rsid w:val="00DF18FF"/>
    <w:rsid w:val="00DF230A"/>
    <w:rsid w:val="00DF261F"/>
    <w:rsid w:val="00DF2B14"/>
    <w:rsid w:val="00DF2D5D"/>
    <w:rsid w:val="00DF2DC4"/>
    <w:rsid w:val="00DF4814"/>
    <w:rsid w:val="00DF4B61"/>
    <w:rsid w:val="00DF5E98"/>
    <w:rsid w:val="00DF6368"/>
    <w:rsid w:val="00DF7F9C"/>
    <w:rsid w:val="00E00447"/>
    <w:rsid w:val="00E005AB"/>
    <w:rsid w:val="00E00963"/>
    <w:rsid w:val="00E0108D"/>
    <w:rsid w:val="00E01106"/>
    <w:rsid w:val="00E011E2"/>
    <w:rsid w:val="00E01216"/>
    <w:rsid w:val="00E015D2"/>
    <w:rsid w:val="00E017C4"/>
    <w:rsid w:val="00E01891"/>
    <w:rsid w:val="00E01BF7"/>
    <w:rsid w:val="00E02D7F"/>
    <w:rsid w:val="00E03017"/>
    <w:rsid w:val="00E033FB"/>
    <w:rsid w:val="00E037E9"/>
    <w:rsid w:val="00E04164"/>
    <w:rsid w:val="00E04454"/>
    <w:rsid w:val="00E05EA0"/>
    <w:rsid w:val="00E06175"/>
    <w:rsid w:val="00E0787E"/>
    <w:rsid w:val="00E11423"/>
    <w:rsid w:val="00E11828"/>
    <w:rsid w:val="00E12570"/>
    <w:rsid w:val="00E12DA5"/>
    <w:rsid w:val="00E13A98"/>
    <w:rsid w:val="00E13B4B"/>
    <w:rsid w:val="00E15385"/>
    <w:rsid w:val="00E1620B"/>
    <w:rsid w:val="00E16790"/>
    <w:rsid w:val="00E17486"/>
    <w:rsid w:val="00E1756F"/>
    <w:rsid w:val="00E17C36"/>
    <w:rsid w:val="00E203F2"/>
    <w:rsid w:val="00E20617"/>
    <w:rsid w:val="00E2093D"/>
    <w:rsid w:val="00E2144C"/>
    <w:rsid w:val="00E21A94"/>
    <w:rsid w:val="00E22030"/>
    <w:rsid w:val="00E229D5"/>
    <w:rsid w:val="00E2449B"/>
    <w:rsid w:val="00E26DC7"/>
    <w:rsid w:val="00E27D1B"/>
    <w:rsid w:val="00E30971"/>
    <w:rsid w:val="00E31458"/>
    <w:rsid w:val="00E314F0"/>
    <w:rsid w:val="00E3233F"/>
    <w:rsid w:val="00E324BE"/>
    <w:rsid w:val="00E325C4"/>
    <w:rsid w:val="00E339FB"/>
    <w:rsid w:val="00E33CFA"/>
    <w:rsid w:val="00E33F4C"/>
    <w:rsid w:val="00E34135"/>
    <w:rsid w:val="00E34AB0"/>
    <w:rsid w:val="00E34D0A"/>
    <w:rsid w:val="00E36665"/>
    <w:rsid w:val="00E368F3"/>
    <w:rsid w:val="00E36E97"/>
    <w:rsid w:val="00E37357"/>
    <w:rsid w:val="00E3752D"/>
    <w:rsid w:val="00E4040F"/>
    <w:rsid w:val="00E40498"/>
    <w:rsid w:val="00E40F62"/>
    <w:rsid w:val="00E41B94"/>
    <w:rsid w:val="00E4267F"/>
    <w:rsid w:val="00E434AF"/>
    <w:rsid w:val="00E4360E"/>
    <w:rsid w:val="00E442BD"/>
    <w:rsid w:val="00E44B75"/>
    <w:rsid w:val="00E4533C"/>
    <w:rsid w:val="00E45910"/>
    <w:rsid w:val="00E4679A"/>
    <w:rsid w:val="00E47AFB"/>
    <w:rsid w:val="00E47CA6"/>
    <w:rsid w:val="00E503F3"/>
    <w:rsid w:val="00E508FC"/>
    <w:rsid w:val="00E50A60"/>
    <w:rsid w:val="00E50E0A"/>
    <w:rsid w:val="00E51183"/>
    <w:rsid w:val="00E517DB"/>
    <w:rsid w:val="00E519D7"/>
    <w:rsid w:val="00E51A4C"/>
    <w:rsid w:val="00E521C5"/>
    <w:rsid w:val="00E523B6"/>
    <w:rsid w:val="00E5293B"/>
    <w:rsid w:val="00E5296F"/>
    <w:rsid w:val="00E52BC5"/>
    <w:rsid w:val="00E53044"/>
    <w:rsid w:val="00E53573"/>
    <w:rsid w:val="00E5426A"/>
    <w:rsid w:val="00E54344"/>
    <w:rsid w:val="00E545C8"/>
    <w:rsid w:val="00E5482E"/>
    <w:rsid w:val="00E55F06"/>
    <w:rsid w:val="00E56301"/>
    <w:rsid w:val="00E56EE6"/>
    <w:rsid w:val="00E57A39"/>
    <w:rsid w:val="00E60E61"/>
    <w:rsid w:val="00E6105A"/>
    <w:rsid w:val="00E61BB0"/>
    <w:rsid w:val="00E625AD"/>
    <w:rsid w:val="00E627A3"/>
    <w:rsid w:val="00E63B85"/>
    <w:rsid w:val="00E64E41"/>
    <w:rsid w:val="00E650B6"/>
    <w:rsid w:val="00E654D0"/>
    <w:rsid w:val="00E66372"/>
    <w:rsid w:val="00E663F5"/>
    <w:rsid w:val="00E66B1E"/>
    <w:rsid w:val="00E67211"/>
    <w:rsid w:val="00E67A24"/>
    <w:rsid w:val="00E67D87"/>
    <w:rsid w:val="00E67E15"/>
    <w:rsid w:val="00E7075D"/>
    <w:rsid w:val="00E70A9A"/>
    <w:rsid w:val="00E70E3D"/>
    <w:rsid w:val="00E7144F"/>
    <w:rsid w:val="00E71616"/>
    <w:rsid w:val="00E71705"/>
    <w:rsid w:val="00E7187E"/>
    <w:rsid w:val="00E7198A"/>
    <w:rsid w:val="00E71E5C"/>
    <w:rsid w:val="00E73075"/>
    <w:rsid w:val="00E73CE6"/>
    <w:rsid w:val="00E73D2B"/>
    <w:rsid w:val="00E7494E"/>
    <w:rsid w:val="00E75023"/>
    <w:rsid w:val="00E750BA"/>
    <w:rsid w:val="00E7525F"/>
    <w:rsid w:val="00E7540A"/>
    <w:rsid w:val="00E757C2"/>
    <w:rsid w:val="00E760E3"/>
    <w:rsid w:val="00E77A2A"/>
    <w:rsid w:val="00E77B3E"/>
    <w:rsid w:val="00E77EFA"/>
    <w:rsid w:val="00E8028A"/>
    <w:rsid w:val="00E807F9"/>
    <w:rsid w:val="00E81ED8"/>
    <w:rsid w:val="00E81FE3"/>
    <w:rsid w:val="00E82140"/>
    <w:rsid w:val="00E82D88"/>
    <w:rsid w:val="00E83287"/>
    <w:rsid w:val="00E834D8"/>
    <w:rsid w:val="00E83730"/>
    <w:rsid w:val="00E83C8F"/>
    <w:rsid w:val="00E851B8"/>
    <w:rsid w:val="00E85373"/>
    <w:rsid w:val="00E8551D"/>
    <w:rsid w:val="00E85850"/>
    <w:rsid w:val="00E85AC5"/>
    <w:rsid w:val="00E866C6"/>
    <w:rsid w:val="00E86B2B"/>
    <w:rsid w:val="00E86F86"/>
    <w:rsid w:val="00E87A0A"/>
    <w:rsid w:val="00E9004E"/>
    <w:rsid w:val="00E90586"/>
    <w:rsid w:val="00E915A0"/>
    <w:rsid w:val="00E91705"/>
    <w:rsid w:val="00E91C21"/>
    <w:rsid w:val="00E91EB2"/>
    <w:rsid w:val="00E92656"/>
    <w:rsid w:val="00E92A63"/>
    <w:rsid w:val="00E938D1"/>
    <w:rsid w:val="00E938E5"/>
    <w:rsid w:val="00E93BBE"/>
    <w:rsid w:val="00E947B5"/>
    <w:rsid w:val="00E953FE"/>
    <w:rsid w:val="00E95862"/>
    <w:rsid w:val="00E974C8"/>
    <w:rsid w:val="00E97F03"/>
    <w:rsid w:val="00EA018F"/>
    <w:rsid w:val="00EA01AB"/>
    <w:rsid w:val="00EA02B2"/>
    <w:rsid w:val="00EA0689"/>
    <w:rsid w:val="00EA1EE7"/>
    <w:rsid w:val="00EA1FE9"/>
    <w:rsid w:val="00EA22CA"/>
    <w:rsid w:val="00EA26B1"/>
    <w:rsid w:val="00EA272E"/>
    <w:rsid w:val="00EA2F36"/>
    <w:rsid w:val="00EA3666"/>
    <w:rsid w:val="00EA3669"/>
    <w:rsid w:val="00EA3684"/>
    <w:rsid w:val="00EA4B5B"/>
    <w:rsid w:val="00EA4C55"/>
    <w:rsid w:val="00EA5006"/>
    <w:rsid w:val="00EA5CCB"/>
    <w:rsid w:val="00EA5FF8"/>
    <w:rsid w:val="00EA783D"/>
    <w:rsid w:val="00EB1126"/>
    <w:rsid w:val="00EB1DC0"/>
    <w:rsid w:val="00EB2247"/>
    <w:rsid w:val="00EB2639"/>
    <w:rsid w:val="00EB2D88"/>
    <w:rsid w:val="00EB3320"/>
    <w:rsid w:val="00EB3899"/>
    <w:rsid w:val="00EB3A22"/>
    <w:rsid w:val="00EB3E3F"/>
    <w:rsid w:val="00EB4404"/>
    <w:rsid w:val="00EB4D10"/>
    <w:rsid w:val="00EB5258"/>
    <w:rsid w:val="00EB52BF"/>
    <w:rsid w:val="00EB58BB"/>
    <w:rsid w:val="00EB59AE"/>
    <w:rsid w:val="00EB5CB0"/>
    <w:rsid w:val="00EB5D5D"/>
    <w:rsid w:val="00EB6408"/>
    <w:rsid w:val="00EB69D4"/>
    <w:rsid w:val="00EB6DB7"/>
    <w:rsid w:val="00EB7333"/>
    <w:rsid w:val="00EB7EDD"/>
    <w:rsid w:val="00EC049C"/>
    <w:rsid w:val="00EC05C3"/>
    <w:rsid w:val="00EC07F8"/>
    <w:rsid w:val="00EC1AD3"/>
    <w:rsid w:val="00EC2C0D"/>
    <w:rsid w:val="00EC2DA9"/>
    <w:rsid w:val="00EC327C"/>
    <w:rsid w:val="00EC39AC"/>
    <w:rsid w:val="00EC3D24"/>
    <w:rsid w:val="00EC4733"/>
    <w:rsid w:val="00EC474C"/>
    <w:rsid w:val="00EC4B5F"/>
    <w:rsid w:val="00EC52BA"/>
    <w:rsid w:val="00EC6722"/>
    <w:rsid w:val="00EC6844"/>
    <w:rsid w:val="00EC6D31"/>
    <w:rsid w:val="00EC6EA0"/>
    <w:rsid w:val="00EC719B"/>
    <w:rsid w:val="00EC772F"/>
    <w:rsid w:val="00EC7E2D"/>
    <w:rsid w:val="00ED0DD9"/>
    <w:rsid w:val="00ED118C"/>
    <w:rsid w:val="00ED1CBD"/>
    <w:rsid w:val="00ED2448"/>
    <w:rsid w:val="00ED317F"/>
    <w:rsid w:val="00ED388B"/>
    <w:rsid w:val="00ED3BCA"/>
    <w:rsid w:val="00ED3F83"/>
    <w:rsid w:val="00ED4510"/>
    <w:rsid w:val="00ED4590"/>
    <w:rsid w:val="00ED4F7A"/>
    <w:rsid w:val="00ED5CD5"/>
    <w:rsid w:val="00ED6252"/>
    <w:rsid w:val="00ED6DFE"/>
    <w:rsid w:val="00ED6EC5"/>
    <w:rsid w:val="00ED7815"/>
    <w:rsid w:val="00ED7A44"/>
    <w:rsid w:val="00EE00D2"/>
    <w:rsid w:val="00EE0CDD"/>
    <w:rsid w:val="00EE144A"/>
    <w:rsid w:val="00EE191E"/>
    <w:rsid w:val="00EE19FD"/>
    <w:rsid w:val="00EE1AF2"/>
    <w:rsid w:val="00EE2394"/>
    <w:rsid w:val="00EE25C7"/>
    <w:rsid w:val="00EE36D6"/>
    <w:rsid w:val="00EE3B2D"/>
    <w:rsid w:val="00EE3C7F"/>
    <w:rsid w:val="00EE4C6E"/>
    <w:rsid w:val="00EE4E20"/>
    <w:rsid w:val="00EE5382"/>
    <w:rsid w:val="00EE5403"/>
    <w:rsid w:val="00EE551F"/>
    <w:rsid w:val="00EE5D28"/>
    <w:rsid w:val="00EE6351"/>
    <w:rsid w:val="00EE6364"/>
    <w:rsid w:val="00EE689A"/>
    <w:rsid w:val="00EE6AFE"/>
    <w:rsid w:val="00EE759F"/>
    <w:rsid w:val="00EE7863"/>
    <w:rsid w:val="00EF08F9"/>
    <w:rsid w:val="00EF0D43"/>
    <w:rsid w:val="00EF0E1E"/>
    <w:rsid w:val="00EF147B"/>
    <w:rsid w:val="00EF2062"/>
    <w:rsid w:val="00EF20E9"/>
    <w:rsid w:val="00EF21DB"/>
    <w:rsid w:val="00EF2206"/>
    <w:rsid w:val="00EF3261"/>
    <w:rsid w:val="00EF3436"/>
    <w:rsid w:val="00EF38B7"/>
    <w:rsid w:val="00EF44D4"/>
    <w:rsid w:val="00EF4F4F"/>
    <w:rsid w:val="00EF5468"/>
    <w:rsid w:val="00EF6307"/>
    <w:rsid w:val="00EF6899"/>
    <w:rsid w:val="00EF6901"/>
    <w:rsid w:val="00EF6DF4"/>
    <w:rsid w:val="00EF6E5F"/>
    <w:rsid w:val="00EF7A56"/>
    <w:rsid w:val="00F00548"/>
    <w:rsid w:val="00F010EF"/>
    <w:rsid w:val="00F01B3D"/>
    <w:rsid w:val="00F01BB2"/>
    <w:rsid w:val="00F02360"/>
    <w:rsid w:val="00F03B72"/>
    <w:rsid w:val="00F03CEC"/>
    <w:rsid w:val="00F0459D"/>
    <w:rsid w:val="00F04722"/>
    <w:rsid w:val="00F04879"/>
    <w:rsid w:val="00F05DB0"/>
    <w:rsid w:val="00F060AD"/>
    <w:rsid w:val="00F06B5E"/>
    <w:rsid w:val="00F06DE7"/>
    <w:rsid w:val="00F078CE"/>
    <w:rsid w:val="00F07D1E"/>
    <w:rsid w:val="00F07E0E"/>
    <w:rsid w:val="00F07EE4"/>
    <w:rsid w:val="00F105FB"/>
    <w:rsid w:val="00F114CC"/>
    <w:rsid w:val="00F118A2"/>
    <w:rsid w:val="00F122A1"/>
    <w:rsid w:val="00F12A95"/>
    <w:rsid w:val="00F132B1"/>
    <w:rsid w:val="00F134F8"/>
    <w:rsid w:val="00F136D3"/>
    <w:rsid w:val="00F138EA"/>
    <w:rsid w:val="00F13EB7"/>
    <w:rsid w:val="00F1491E"/>
    <w:rsid w:val="00F14B94"/>
    <w:rsid w:val="00F15811"/>
    <w:rsid w:val="00F15A2B"/>
    <w:rsid w:val="00F161C6"/>
    <w:rsid w:val="00F162E7"/>
    <w:rsid w:val="00F21ADF"/>
    <w:rsid w:val="00F21EDB"/>
    <w:rsid w:val="00F2242F"/>
    <w:rsid w:val="00F22A80"/>
    <w:rsid w:val="00F22B50"/>
    <w:rsid w:val="00F22D60"/>
    <w:rsid w:val="00F230A0"/>
    <w:rsid w:val="00F247D9"/>
    <w:rsid w:val="00F24B31"/>
    <w:rsid w:val="00F24D26"/>
    <w:rsid w:val="00F25CD6"/>
    <w:rsid w:val="00F26431"/>
    <w:rsid w:val="00F2685A"/>
    <w:rsid w:val="00F26ED8"/>
    <w:rsid w:val="00F300CA"/>
    <w:rsid w:val="00F3041E"/>
    <w:rsid w:val="00F3056D"/>
    <w:rsid w:val="00F30D6E"/>
    <w:rsid w:val="00F310F0"/>
    <w:rsid w:val="00F3115A"/>
    <w:rsid w:val="00F31246"/>
    <w:rsid w:val="00F3129C"/>
    <w:rsid w:val="00F31398"/>
    <w:rsid w:val="00F3153E"/>
    <w:rsid w:val="00F31683"/>
    <w:rsid w:val="00F31767"/>
    <w:rsid w:val="00F32DB4"/>
    <w:rsid w:val="00F33C12"/>
    <w:rsid w:val="00F341F8"/>
    <w:rsid w:val="00F34B97"/>
    <w:rsid w:val="00F355E0"/>
    <w:rsid w:val="00F356B9"/>
    <w:rsid w:val="00F3601A"/>
    <w:rsid w:val="00F3631F"/>
    <w:rsid w:val="00F36795"/>
    <w:rsid w:val="00F4069F"/>
    <w:rsid w:val="00F408E8"/>
    <w:rsid w:val="00F419ED"/>
    <w:rsid w:val="00F428DF"/>
    <w:rsid w:val="00F43018"/>
    <w:rsid w:val="00F437F9"/>
    <w:rsid w:val="00F43A70"/>
    <w:rsid w:val="00F43FF2"/>
    <w:rsid w:val="00F4417C"/>
    <w:rsid w:val="00F45173"/>
    <w:rsid w:val="00F45FA8"/>
    <w:rsid w:val="00F46931"/>
    <w:rsid w:val="00F47273"/>
    <w:rsid w:val="00F476BE"/>
    <w:rsid w:val="00F47816"/>
    <w:rsid w:val="00F47AE9"/>
    <w:rsid w:val="00F47D62"/>
    <w:rsid w:val="00F47DE6"/>
    <w:rsid w:val="00F501E2"/>
    <w:rsid w:val="00F503B4"/>
    <w:rsid w:val="00F5080C"/>
    <w:rsid w:val="00F50A98"/>
    <w:rsid w:val="00F51B7E"/>
    <w:rsid w:val="00F51D26"/>
    <w:rsid w:val="00F528D4"/>
    <w:rsid w:val="00F532D2"/>
    <w:rsid w:val="00F536B7"/>
    <w:rsid w:val="00F556AA"/>
    <w:rsid w:val="00F55FA2"/>
    <w:rsid w:val="00F57516"/>
    <w:rsid w:val="00F578DC"/>
    <w:rsid w:val="00F579F9"/>
    <w:rsid w:val="00F60933"/>
    <w:rsid w:val="00F61413"/>
    <w:rsid w:val="00F61483"/>
    <w:rsid w:val="00F614A3"/>
    <w:rsid w:val="00F61924"/>
    <w:rsid w:val="00F62178"/>
    <w:rsid w:val="00F621C8"/>
    <w:rsid w:val="00F62427"/>
    <w:rsid w:val="00F624F7"/>
    <w:rsid w:val="00F6280D"/>
    <w:rsid w:val="00F632B1"/>
    <w:rsid w:val="00F633F7"/>
    <w:rsid w:val="00F635E6"/>
    <w:rsid w:val="00F637E5"/>
    <w:rsid w:val="00F63BB6"/>
    <w:rsid w:val="00F645B4"/>
    <w:rsid w:val="00F64839"/>
    <w:rsid w:val="00F6557E"/>
    <w:rsid w:val="00F6613A"/>
    <w:rsid w:val="00F66A68"/>
    <w:rsid w:val="00F66AAA"/>
    <w:rsid w:val="00F66FAE"/>
    <w:rsid w:val="00F676BE"/>
    <w:rsid w:val="00F7196C"/>
    <w:rsid w:val="00F71A7C"/>
    <w:rsid w:val="00F71C2E"/>
    <w:rsid w:val="00F71FEF"/>
    <w:rsid w:val="00F73319"/>
    <w:rsid w:val="00F737E3"/>
    <w:rsid w:val="00F74A29"/>
    <w:rsid w:val="00F74ADF"/>
    <w:rsid w:val="00F74D54"/>
    <w:rsid w:val="00F74EFD"/>
    <w:rsid w:val="00F752C5"/>
    <w:rsid w:val="00F759C4"/>
    <w:rsid w:val="00F761DA"/>
    <w:rsid w:val="00F76B92"/>
    <w:rsid w:val="00F76F5D"/>
    <w:rsid w:val="00F7752B"/>
    <w:rsid w:val="00F77F5B"/>
    <w:rsid w:val="00F80A72"/>
    <w:rsid w:val="00F81266"/>
    <w:rsid w:val="00F81AAC"/>
    <w:rsid w:val="00F82360"/>
    <w:rsid w:val="00F826A8"/>
    <w:rsid w:val="00F826E8"/>
    <w:rsid w:val="00F83421"/>
    <w:rsid w:val="00F84BF0"/>
    <w:rsid w:val="00F85246"/>
    <w:rsid w:val="00F85A9A"/>
    <w:rsid w:val="00F86784"/>
    <w:rsid w:val="00F8699A"/>
    <w:rsid w:val="00F9009D"/>
    <w:rsid w:val="00F912DE"/>
    <w:rsid w:val="00F919CD"/>
    <w:rsid w:val="00F9240C"/>
    <w:rsid w:val="00F938E9"/>
    <w:rsid w:val="00F94B61"/>
    <w:rsid w:val="00F94DC7"/>
    <w:rsid w:val="00F957B4"/>
    <w:rsid w:val="00F95D6B"/>
    <w:rsid w:val="00F975D5"/>
    <w:rsid w:val="00F97619"/>
    <w:rsid w:val="00F97BB0"/>
    <w:rsid w:val="00FA15F8"/>
    <w:rsid w:val="00FA1E1D"/>
    <w:rsid w:val="00FA2490"/>
    <w:rsid w:val="00FA3333"/>
    <w:rsid w:val="00FA5190"/>
    <w:rsid w:val="00FA5D3E"/>
    <w:rsid w:val="00FA67A4"/>
    <w:rsid w:val="00FA6CA3"/>
    <w:rsid w:val="00FA781A"/>
    <w:rsid w:val="00FA7AF9"/>
    <w:rsid w:val="00FA7BBD"/>
    <w:rsid w:val="00FB075B"/>
    <w:rsid w:val="00FB0FF9"/>
    <w:rsid w:val="00FB1596"/>
    <w:rsid w:val="00FB1CE4"/>
    <w:rsid w:val="00FB26C9"/>
    <w:rsid w:val="00FB28C7"/>
    <w:rsid w:val="00FB2C26"/>
    <w:rsid w:val="00FB2D1D"/>
    <w:rsid w:val="00FB3B65"/>
    <w:rsid w:val="00FB487F"/>
    <w:rsid w:val="00FB48E2"/>
    <w:rsid w:val="00FB4C7D"/>
    <w:rsid w:val="00FB636E"/>
    <w:rsid w:val="00FB698A"/>
    <w:rsid w:val="00FB7280"/>
    <w:rsid w:val="00FB7498"/>
    <w:rsid w:val="00FB7545"/>
    <w:rsid w:val="00FB7871"/>
    <w:rsid w:val="00FB7998"/>
    <w:rsid w:val="00FB7AB3"/>
    <w:rsid w:val="00FC07E4"/>
    <w:rsid w:val="00FC15A8"/>
    <w:rsid w:val="00FC1CC1"/>
    <w:rsid w:val="00FC1DF7"/>
    <w:rsid w:val="00FC39C9"/>
    <w:rsid w:val="00FC43FD"/>
    <w:rsid w:val="00FC4E54"/>
    <w:rsid w:val="00FC51E8"/>
    <w:rsid w:val="00FC54FB"/>
    <w:rsid w:val="00FC5B31"/>
    <w:rsid w:val="00FC5F57"/>
    <w:rsid w:val="00FC6049"/>
    <w:rsid w:val="00FC7429"/>
    <w:rsid w:val="00FC788B"/>
    <w:rsid w:val="00FC79E1"/>
    <w:rsid w:val="00FC7EBA"/>
    <w:rsid w:val="00FD0204"/>
    <w:rsid w:val="00FD0214"/>
    <w:rsid w:val="00FD065E"/>
    <w:rsid w:val="00FD0EE8"/>
    <w:rsid w:val="00FD139C"/>
    <w:rsid w:val="00FD19D6"/>
    <w:rsid w:val="00FD1DEC"/>
    <w:rsid w:val="00FD2149"/>
    <w:rsid w:val="00FD2304"/>
    <w:rsid w:val="00FD337A"/>
    <w:rsid w:val="00FD359E"/>
    <w:rsid w:val="00FD360B"/>
    <w:rsid w:val="00FD3723"/>
    <w:rsid w:val="00FD4A97"/>
    <w:rsid w:val="00FD516E"/>
    <w:rsid w:val="00FD77A1"/>
    <w:rsid w:val="00FD7DE9"/>
    <w:rsid w:val="00FE025F"/>
    <w:rsid w:val="00FE05BE"/>
    <w:rsid w:val="00FE064E"/>
    <w:rsid w:val="00FE0D06"/>
    <w:rsid w:val="00FE1128"/>
    <w:rsid w:val="00FE185E"/>
    <w:rsid w:val="00FE1911"/>
    <w:rsid w:val="00FE1EBB"/>
    <w:rsid w:val="00FE2BDE"/>
    <w:rsid w:val="00FE2C62"/>
    <w:rsid w:val="00FE4762"/>
    <w:rsid w:val="00FE5293"/>
    <w:rsid w:val="00FE5F64"/>
    <w:rsid w:val="00FE62B0"/>
    <w:rsid w:val="00FE6315"/>
    <w:rsid w:val="00FE6540"/>
    <w:rsid w:val="00FE6C92"/>
    <w:rsid w:val="00FE74C6"/>
    <w:rsid w:val="00FE74EC"/>
    <w:rsid w:val="00FE78F6"/>
    <w:rsid w:val="00FF0595"/>
    <w:rsid w:val="00FF0FF8"/>
    <w:rsid w:val="00FF1455"/>
    <w:rsid w:val="00FF1E5A"/>
    <w:rsid w:val="00FF2CF9"/>
    <w:rsid w:val="00FF30E7"/>
    <w:rsid w:val="00FF3D6C"/>
    <w:rsid w:val="00FF40FB"/>
    <w:rsid w:val="00FF41DD"/>
    <w:rsid w:val="00FF42CE"/>
    <w:rsid w:val="00FF4330"/>
    <w:rsid w:val="00FF4D95"/>
    <w:rsid w:val="00FF58CC"/>
    <w:rsid w:val="00FF6A73"/>
    <w:rsid w:val="00FF6A7C"/>
    <w:rsid w:val="00FF7704"/>
    <w:rsid w:val="00FF79F9"/>
    <w:rsid w:val="00FF7DD0"/>
    <w:rsid w:val="00FF7E7A"/>
    <w:rsid w:val="0137A238"/>
    <w:rsid w:val="02233D63"/>
    <w:rsid w:val="0236AEDC"/>
    <w:rsid w:val="035F5BDC"/>
    <w:rsid w:val="03A8AE85"/>
    <w:rsid w:val="03DFE950"/>
    <w:rsid w:val="040F3BC1"/>
    <w:rsid w:val="04255704"/>
    <w:rsid w:val="043CB8F9"/>
    <w:rsid w:val="0537C95D"/>
    <w:rsid w:val="05D9E011"/>
    <w:rsid w:val="0601C7A2"/>
    <w:rsid w:val="060D8B43"/>
    <w:rsid w:val="06201640"/>
    <w:rsid w:val="06D3DE03"/>
    <w:rsid w:val="06DF58F6"/>
    <w:rsid w:val="07813738"/>
    <w:rsid w:val="082922F4"/>
    <w:rsid w:val="08678333"/>
    <w:rsid w:val="08AC4954"/>
    <w:rsid w:val="092ED06C"/>
    <w:rsid w:val="0961B690"/>
    <w:rsid w:val="0962932D"/>
    <w:rsid w:val="0A65AC97"/>
    <w:rsid w:val="0A809CDB"/>
    <w:rsid w:val="0AB19311"/>
    <w:rsid w:val="0ACE307D"/>
    <w:rsid w:val="0AE24BD0"/>
    <w:rsid w:val="0B1A2D9F"/>
    <w:rsid w:val="0B6471DE"/>
    <w:rsid w:val="0C3B4555"/>
    <w:rsid w:val="0C3EB47E"/>
    <w:rsid w:val="0C61C65B"/>
    <w:rsid w:val="0CDD6A84"/>
    <w:rsid w:val="0D04BAC4"/>
    <w:rsid w:val="0D4F2361"/>
    <w:rsid w:val="0D5BBAB7"/>
    <w:rsid w:val="0D6D6FB4"/>
    <w:rsid w:val="0D7703A3"/>
    <w:rsid w:val="0DCBD4A3"/>
    <w:rsid w:val="0E4E766E"/>
    <w:rsid w:val="0E845EE8"/>
    <w:rsid w:val="0E85EC17"/>
    <w:rsid w:val="0EEBDB08"/>
    <w:rsid w:val="0EFBD209"/>
    <w:rsid w:val="0FD9AF47"/>
    <w:rsid w:val="0FDD4C50"/>
    <w:rsid w:val="0FEE63E6"/>
    <w:rsid w:val="100BB9AF"/>
    <w:rsid w:val="1016CD89"/>
    <w:rsid w:val="1021956A"/>
    <w:rsid w:val="114A6887"/>
    <w:rsid w:val="117698C6"/>
    <w:rsid w:val="11CC8DAC"/>
    <w:rsid w:val="12BC6871"/>
    <w:rsid w:val="12BEE3EC"/>
    <w:rsid w:val="12EBC499"/>
    <w:rsid w:val="131A6094"/>
    <w:rsid w:val="1428C086"/>
    <w:rsid w:val="143FEBBD"/>
    <w:rsid w:val="14EA0FF3"/>
    <w:rsid w:val="14F920D2"/>
    <w:rsid w:val="14F9F040"/>
    <w:rsid w:val="150833C6"/>
    <w:rsid w:val="1521AA82"/>
    <w:rsid w:val="153D09F2"/>
    <w:rsid w:val="158C91FE"/>
    <w:rsid w:val="162DB998"/>
    <w:rsid w:val="16D73EE5"/>
    <w:rsid w:val="16FC6B94"/>
    <w:rsid w:val="1711B3BF"/>
    <w:rsid w:val="1761ADE8"/>
    <w:rsid w:val="1789BF85"/>
    <w:rsid w:val="17E9C0B7"/>
    <w:rsid w:val="18033A5E"/>
    <w:rsid w:val="180B1C51"/>
    <w:rsid w:val="182BFE65"/>
    <w:rsid w:val="1874AAB4"/>
    <w:rsid w:val="1912D167"/>
    <w:rsid w:val="1962C0D2"/>
    <w:rsid w:val="196919C6"/>
    <w:rsid w:val="1970A1AA"/>
    <w:rsid w:val="1988E767"/>
    <w:rsid w:val="198D38DD"/>
    <w:rsid w:val="19A2C52F"/>
    <w:rsid w:val="19D6C084"/>
    <w:rsid w:val="1A2C9571"/>
    <w:rsid w:val="1AD164EC"/>
    <w:rsid w:val="1B04EA27"/>
    <w:rsid w:val="1B24B7C8"/>
    <w:rsid w:val="1B28C8D3"/>
    <w:rsid w:val="1B84FD7B"/>
    <w:rsid w:val="1CC08829"/>
    <w:rsid w:val="1CC88AC3"/>
    <w:rsid w:val="1CCC15F4"/>
    <w:rsid w:val="1D177DFB"/>
    <w:rsid w:val="1D3E6455"/>
    <w:rsid w:val="1DFD3E01"/>
    <w:rsid w:val="1E18EFC3"/>
    <w:rsid w:val="1E5EA839"/>
    <w:rsid w:val="1E6620D7"/>
    <w:rsid w:val="1E763652"/>
    <w:rsid w:val="1EB6073E"/>
    <w:rsid w:val="1ED18040"/>
    <w:rsid w:val="1EE8C671"/>
    <w:rsid w:val="1FC75DE0"/>
    <w:rsid w:val="1FCB10B3"/>
    <w:rsid w:val="1FEDE8AB"/>
    <w:rsid w:val="204FC60F"/>
    <w:rsid w:val="2157D6C4"/>
    <w:rsid w:val="21A2719C"/>
    <w:rsid w:val="21BC7653"/>
    <w:rsid w:val="233A981A"/>
    <w:rsid w:val="234AA80D"/>
    <w:rsid w:val="236F5333"/>
    <w:rsid w:val="23BEE97B"/>
    <w:rsid w:val="24AF2345"/>
    <w:rsid w:val="252D6758"/>
    <w:rsid w:val="257C8174"/>
    <w:rsid w:val="2588C4E3"/>
    <w:rsid w:val="26398EC1"/>
    <w:rsid w:val="263A1FB6"/>
    <w:rsid w:val="269AE585"/>
    <w:rsid w:val="27590E5A"/>
    <w:rsid w:val="2790BD2F"/>
    <w:rsid w:val="280BAA3A"/>
    <w:rsid w:val="287AD73E"/>
    <w:rsid w:val="28B97121"/>
    <w:rsid w:val="28CA09C2"/>
    <w:rsid w:val="290FAFB7"/>
    <w:rsid w:val="29828C85"/>
    <w:rsid w:val="29829468"/>
    <w:rsid w:val="298EF5C8"/>
    <w:rsid w:val="2A067421"/>
    <w:rsid w:val="2A5B0716"/>
    <w:rsid w:val="2AC24BAF"/>
    <w:rsid w:val="2ACC6349"/>
    <w:rsid w:val="2AF3126C"/>
    <w:rsid w:val="2B06F94E"/>
    <w:rsid w:val="2B1E5CE6"/>
    <w:rsid w:val="2B37D7F5"/>
    <w:rsid w:val="2B50CE90"/>
    <w:rsid w:val="2B9CFC2A"/>
    <w:rsid w:val="2BDD6285"/>
    <w:rsid w:val="2BFE5F5B"/>
    <w:rsid w:val="2C3B84DE"/>
    <w:rsid w:val="2C48BE59"/>
    <w:rsid w:val="2D6A283B"/>
    <w:rsid w:val="2E76FE52"/>
    <w:rsid w:val="2E79E9F3"/>
    <w:rsid w:val="2E7A7318"/>
    <w:rsid w:val="2EB74053"/>
    <w:rsid w:val="2EDD3DCB"/>
    <w:rsid w:val="2EE9F66E"/>
    <w:rsid w:val="2F3862BE"/>
    <w:rsid w:val="2F5AF524"/>
    <w:rsid w:val="2F9FD46C"/>
    <w:rsid w:val="30281D6C"/>
    <w:rsid w:val="3054E0F4"/>
    <w:rsid w:val="30B4354C"/>
    <w:rsid w:val="30F188E2"/>
    <w:rsid w:val="3121942A"/>
    <w:rsid w:val="3150443B"/>
    <w:rsid w:val="31E918E0"/>
    <w:rsid w:val="31F2BCC8"/>
    <w:rsid w:val="329295E6"/>
    <w:rsid w:val="32DC3750"/>
    <w:rsid w:val="338786BA"/>
    <w:rsid w:val="33BBC37D"/>
    <w:rsid w:val="33E2680B"/>
    <w:rsid w:val="3489B5FA"/>
    <w:rsid w:val="34CF2D18"/>
    <w:rsid w:val="34D9D91E"/>
    <w:rsid w:val="350F1D63"/>
    <w:rsid w:val="354B6654"/>
    <w:rsid w:val="357F6B2F"/>
    <w:rsid w:val="35C512CF"/>
    <w:rsid w:val="35D14047"/>
    <w:rsid w:val="35D63636"/>
    <w:rsid w:val="35F429A2"/>
    <w:rsid w:val="363C22A0"/>
    <w:rsid w:val="37AF3C6C"/>
    <w:rsid w:val="3823DA18"/>
    <w:rsid w:val="383BDAC3"/>
    <w:rsid w:val="38A5EF78"/>
    <w:rsid w:val="38FD628D"/>
    <w:rsid w:val="39BE6356"/>
    <w:rsid w:val="3A4879AE"/>
    <w:rsid w:val="3A9CAE66"/>
    <w:rsid w:val="3AABCCCC"/>
    <w:rsid w:val="3AB3599A"/>
    <w:rsid w:val="3ACF6402"/>
    <w:rsid w:val="3ADC6D04"/>
    <w:rsid w:val="3AFC9720"/>
    <w:rsid w:val="3B14C1EF"/>
    <w:rsid w:val="3B52DA7E"/>
    <w:rsid w:val="3B834EB8"/>
    <w:rsid w:val="3C11429B"/>
    <w:rsid w:val="3C9AE468"/>
    <w:rsid w:val="3CD83E97"/>
    <w:rsid w:val="3D128BF4"/>
    <w:rsid w:val="3D6D9178"/>
    <w:rsid w:val="3E94ABDC"/>
    <w:rsid w:val="3EAE5C55"/>
    <w:rsid w:val="3EEAAAD1"/>
    <w:rsid w:val="3F78BAB7"/>
    <w:rsid w:val="3F8A6014"/>
    <w:rsid w:val="3FDA5945"/>
    <w:rsid w:val="40A16DE0"/>
    <w:rsid w:val="413BC929"/>
    <w:rsid w:val="4157FA4A"/>
    <w:rsid w:val="416D1F39"/>
    <w:rsid w:val="42458B8A"/>
    <w:rsid w:val="42493D1E"/>
    <w:rsid w:val="4326B42A"/>
    <w:rsid w:val="43621ABE"/>
    <w:rsid w:val="43D2B6EA"/>
    <w:rsid w:val="441FD329"/>
    <w:rsid w:val="444FB8F1"/>
    <w:rsid w:val="451A21E1"/>
    <w:rsid w:val="45AF139B"/>
    <w:rsid w:val="45BA92D0"/>
    <w:rsid w:val="46256B43"/>
    <w:rsid w:val="469DD088"/>
    <w:rsid w:val="46BCD58D"/>
    <w:rsid w:val="474AE3FC"/>
    <w:rsid w:val="47B4C729"/>
    <w:rsid w:val="487F87F7"/>
    <w:rsid w:val="48D07ADD"/>
    <w:rsid w:val="48D3D764"/>
    <w:rsid w:val="48DADAEA"/>
    <w:rsid w:val="49300FCB"/>
    <w:rsid w:val="49EF34CC"/>
    <w:rsid w:val="4AB20D9C"/>
    <w:rsid w:val="4AB7FC34"/>
    <w:rsid w:val="4ACBE02C"/>
    <w:rsid w:val="4B1BDF5A"/>
    <w:rsid w:val="4B82D7A0"/>
    <w:rsid w:val="4BF59426"/>
    <w:rsid w:val="4C28AEB1"/>
    <w:rsid w:val="4C29DDA1"/>
    <w:rsid w:val="4C46CD78"/>
    <w:rsid w:val="4C55F5E5"/>
    <w:rsid w:val="4C6C0D60"/>
    <w:rsid w:val="4D6D7FCA"/>
    <w:rsid w:val="4D72E279"/>
    <w:rsid w:val="4D752EEA"/>
    <w:rsid w:val="4DA6C429"/>
    <w:rsid w:val="4E106D3F"/>
    <w:rsid w:val="4E715D8E"/>
    <w:rsid w:val="4ECC870B"/>
    <w:rsid w:val="4F2ECAB3"/>
    <w:rsid w:val="4F603621"/>
    <w:rsid w:val="4F624AC0"/>
    <w:rsid w:val="4F6A46E4"/>
    <w:rsid w:val="4F7B6F45"/>
    <w:rsid w:val="4FA4AEEA"/>
    <w:rsid w:val="502233DC"/>
    <w:rsid w:val="50890645"/>
    <w:rsid w:val="509411EA"/>
    <w:rsid w:val="50F7442D"/>
    <w:rsid w:val="51096B05"/>
    <w:rsid w:val="512A36FF"/>
    <w:rsid w:val="51D429EE"/>
    <w:rsid w:val="521C52A3"/>
    <w:rsid w:val="523AFFD9"/>
    <w:rsid w:val="52921115"/>
    <w:rsid w:val="53295DAB"/>
    <w:rsid w:val="533649EA"/>
    <w:rsid w:val="53C40887"/>
    <w:rsid w:val="541F5A4B"/>
    <w:rsid w:val="54432F13"/>
    <w:rsid w:val="544F9667"/>
    <w:rsid w:val="54A722AF"/>
    <w:rsid w:val="54B4EC96"/>
    <w:rsid w:val="54C3D4C6"/>
    <w:rsid w:val="552CACC7"/>
    <w:rsid w:val="553BAF29"/>
    <w:rsid w:val="557C21B8"/>
    <w:rsid w:val="559392F6"/>
    <w:rsid w:val="55E22A68"/>
    <w:rsid w:val="563DE058"/>
    <w:rsid w:val="56AD66E4"/>
    <w:rsid w:val="56B27CF4"/>
    <w:rsid w:val="5811DB2F"/>
    <w:rsid w:val="5866AB69"/>
    <w:rsid w:val="58B9E68E"/>
    <w:rsid w:val="590C19B9"/>
    <w:rsid w:val="59824B77"/>
    <w:rsid w:val="59DE8038"/>
    <w:rsid w:val="59F48D3E"/>
    <w:rsid w:val="5A33D36C"/>
    <w:rsid w:val="5AE4BD8B"/>
    <w:rsid w:val="5AEF1C46"/>
    <w:rsid w:val="5B13DE7C"/>
    <w:rsid w:val="5B175BEC"/>
    <w:rsid w:val="5B4B6D0E"/>
    <w:rsid w:val="5BBDFCF1"/>
    <w:rsid w:val="5BD3EB69"/>
    <w:rsid w:val="5C05F631"/>
    <w:rsid w:val="5C872042"/>
    <w:rsid w:val="5CBF7BDF"/>
    <w:rsid w:val="5CCFE396"/>
    <w:rsid w:val="5CF8D9FF"/>
    <w:rsid w:val="5D11FAFF"/>
    <w:rsid w:val="5D13E838"/>
    <w:rsid w:val="5D162631"/>
    <w:rsid w:val="5D586EED"/>
    <w:rsid w:val="5DA1C692"/>
    <w:rsid w:val="5DD836D0"/>
    <w:rsid w:val="5E94AA60"/>
    <w:rsid w:val="5EE498D4"/>
    <w:rsid w:val="5F246E96"/>
    <w:rsid w:val="5F28F785"/>
    <w:rsid w:val="5F37D577"/>
    <w:rsid w:val="5F7945CC"/>
    <w:rsid w:val="5F861BD6"/>
    <w:rsid w:val="5FAE1646"/>
    <w:rsid w:val="602CF297"/>
    <w:rsid w:val="604B88FA"/>
    <w:rsid w:val="6141EED4"/>
    <w:rsid w:val="6190E7CB"/>
    <w:rsid w:val="61A87EBD"/>
    <w:rsid w:val="61DAA6E5"/>
    <w:rsid w:val="61F1D166"/>
    <w:rsid w:val="6244D1D3"/>
    <w:rsid w:val="6281204F"/>
    <w:rsid w:val="645D6E5D"/>
    <w:rsid w:val="6468DDDF"/>
    <w:rsid w:val="6495BF1A"/>
    <w:rsid w:val="65043126"/>
    <w:rsid w:val="65075B85"/>
    <w:rsid w:val="65276D81"/>
    <w:rsid w:val="655A334C"/>
    <w:rsid w:val="65E07737"/>
    <w:rsid w:val="660354B5"/>
    <w:rsid w:val="6603DD03"/>
    <w:rsid w:val="67334158"/>
    <w:rsid w:val="675BEAFC"/>
    <w:rsid w:val="67A8602C"/>
    <w:rsid w:val="68023E33"/>
    <w:rsid w:val="682FF706"/>
    <w:rsid w:val="684C45A7"/>
    <w:rsid w:val="689983B9"/>
    <w:rsid w:val="68A15410"/>
    <w:rsid w:val="68D4B96D"/>
    <w:rsid w:val="6946F505"/>
    <w:rsid w:val="69B84D3D"/>
    <w:rsid w:val="6A3AF439"/>
    <w:rsid w:val="6AF96CD5"/>
    <w:rsid w:val="6B09ECA4"/>
    <w:rsid w:val="6B6A7B0B"/>
    <w:rsid w:val="6C104357"/>
    <w:rsid w:val="6C280295"/>
    <w:rsid w:val="6C2CF0F1"/>
    <w:rsid w:val="6C77E767"/>
    <w:rsid w:val="6D70AC7A"/>
    <w:rsid w:val="6D8EDB9F"/>
    <w:rsid w:val="6E127CD8"/>
    <w:rsid w:val="6E6255AA"/>
    <w:rsid w:val="6F1FD8E3"/>
    <w:rsid w:val="6FCE0BF0"/>
    <w:rsid w:val="7002B95D"/>
    <w:rsid w:val="700F9E4B"/>
    <w:rsid w:val="7015B08D"/>
    <w:rsid w:val="70EE30F4"/>
    <w:rsid w:val="71055463"/>
    <w:rsid w:val="71888AAB"/>
    <w:rsid w:val="72082753"/>
    <w:rsid w:val="72194E82"/>
    <w:rsid w:val="72657D77"/>
    <w:rsid w:val="731E00F7"/>
    <w:rsid w:val="734D514F"/>
    <w:rsid w:val="7395E8EF"/>
    <w:rsid w:val="73A20D44"/>
    <w:rsid w:val="73C3D09E"/>
    <w:rsid w:val="747273C7"/>
    <w:rsid w:val="74B3FA0D"/>
    <w:rsid w:val="74C7CDAC"/>
    <w:rsid w:val="74E289E7"/>
    <w:rsid w:val="74E30F6E"/>
    <w:rsid w:val="75DDBE97"/>
    <w:rsid w:val="7610AACA"/>
    <w:rsid w:val="76339E73"/>
    <w:rsid w:val="76B8EB09"/>
    <w:rsid w:val="7715A1A7"/>
    <w:rsid w:val="772AEAC8"/>
    <w:rsid w:val="77A9E84E"/>
    <w:rsid w:val="77B3206F"/>
    <w:rsid w:val="77F86286"/>
    <w:rsid w:val="7823359B"/>
    <w:rsid w:val="7856EAE9"/>
    <w:rsid w:val="78616F6F"/>
    <w:rsid w:val="796A845A"/>
    <w:rsid w:val="79AA636E"/>
    <w:rsid w:val="79B3FAEB"/>
    <w:rsid w:val="79B658F7"/>
    <w:rsid w:val="79E0A6B0"/>
    <w:rsid w:val="7A1EE570"/>
    <w:rsid w:val="7A78B341"/>
    <w:rsid w:val="7A8E9B1E"/>
    <w:rsid w:val="7ADE09B4"/>
    <w:rsid w:val="7B0BFAB9"/>
    <w:rsid w:val="7B1E9CB6"/>
    <w:rsid w:val="7B9093E0"/>
    <w:rsid w:val="7BAB88C1"/>
    <w:rsid w:val="7C675B69"/>
    <w:rsid w:val="7CEA4A21"/>
    <w:rsid w:val="7D64B3E0"/>
    <w:rsid w:val="7D6A7A74"/>
    <w:rsid w:val="7DF9F350"/>
    <w:rsid w:val="7E2F36FC"/>
    <w:rsid w:val="7E361F89"/>
    <w:rsid w:val="7E65462A"/>
    <w:rsid w:val="7F22A245"/>
    <w:rsid w:val="7F889922"/>
    <w:rsid w:val="7F9C6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481E6"/>
  <w15:chartTrackingRefBased/>
  <w15:docId w15:val="{4266F4E5-26CD-4D9D-A44B-E6A4BA47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3E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773E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B773E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B773EF"/>
    <w:pPr>
      <w:outlineLvl w:val="2"/>
    </w:pPr>
    <w:rPr>
      <w:b/>
      <w:bCs/>
      <w:sz w:val="22"/>
      <w:szCs w:val="24"/>
    </w:rPr>
  </w:style>
  <w:style w:type="paragraph" w:styleId="Heading4">
    <w:name w:val="heading 4"/>
    <w:basedOn w:val="Normal"/>
    <w:next w:val="Normal"/>
    <w:link w:val="Heading4Char"/>
    <w:uiPriority w:val="9"/>
    <w:unhideWhenUsed/>
    <w:qFormat/>
    <w:rsid w:val="001C57E3"/>
    <w:pPr>
      <w:outlineLvl w:val="3"/>
    </w:pPr>
    <w:rPr>
      <w:b/>
      <w:bCs/>
      <w:i/>
      <w:iCs/>
    </w:rPr>
  </w:style>
  <w:style w:type="paragraph" w:styleId="Heading5">
    <w:name w:val="heading 5"/>
    <w:basedOn w:val="Normal"/>
    <w:next w:val="NormalIndent"/>
    <w:link w:val="Heading5Char"/>
    <w:autoRedefine/>
    <w:qFormat/>
    <w:rsid w:val="00B773EF"/>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B773EF"/>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B773EF"/>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B773EF"/>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B773EF"/>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1C57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3EF"/>
  </w:style>
  <w:style w:type="character" w:customStyle="1" w:styleId="Heading1Char">
    <w:name w:val="Heading 1 Char"/>
    <w:basedOn w:val="DefaultParagraphFont"/>
    <w:link w:val="Heading1"/>
    <w:rsid w:val="00B773E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773EF"/>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B773E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1F2913"/>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B773EF"/>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B773EF"/>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B773EF"/>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B773EF"/>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B773EF"/>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773EF"/>
    <w:rPr>
      <w:color w:val="0563C1" w:themeColor="hyperlink"/>
      <w:u w:val="single"/>
    </w:rPr>
  </w:style>
  <w:style w:type="paragraph" w:styleId="TOC1">
    <w:name w:val="toc 1"/>
    <w:basedOn w:val="Normal"/>
    <w:next w:val="Normal"/>
    <w:autoRedefine/>
    <w:uiPriority w:val="39"/>
    <w:unhideWhenUsed/>
    <w:rsid w:val="00B773EF"/>
    <w:pPr>
      <w:spacing w:after="100"/>
    </w:pPr>
  </w:style>
  <w:style w:type="paragraph" w:styleId="TOC2">
    <w:name w:val="toc 2"/>
    <w:basedOn w:val="Normal"/>
    <w:next w:val="Normal"/>
    <w:autoRedefine/>
    <w:uiPriority w:val="39"/>
    <w:unhideWhenUsed/>
    <w:rsid w:val="00B773EF"/>
    <w:pPr>
      <w:spacing w:after="100"/>
      <w:ind w:left="200"/>
    </w:pPr>
  </w:style>
  <w:style w:type="paragraph" w:styleId="TOC3">
    <w:name w:val="toc 3"/>
    <w:basedOn w:val="Normal"/>
    <w:next w:val="Normal"/>
    <w:autoRedefine/>
    <w:uiPriority w:val="39"/>
    <w:unhideWhenUsed/>
    <w:rsid w:val="00B773EF"/>
    <w:pPr>
      <w:spacing w:after="100"/>
      <w:ind w:left="400"/>
    </w:pPr>
  </w:style>
  <w:style w:type="paragraph" w:styleId="NormalIndent">
    <w:name w:val="Normal Indent"/>
    <w:basedOn w:val="Normal"/>
    <w:uiPriority w:val="99"/>
    <w:semiHidden/>
    <w:unhideWhenUsed/>
    <w:rsid w:val="00B773EF"/>
    <w:pPr>
      <w:ind w:left="720"/>
    </w:pPr>
  </w:style>
  <w:style w:type="paragraph" w:styleId="ListBullet">
    <w:name w:val="List Bullet"/>
    <w:basedOn w:val="Normal"/>
    <w:link w:val="ListBulletChar"/>
    <w:uiPriority w:val="3"/>
    <w:qFormat/>
    <w:rsid w:val="00B773EF"/>
    <w:pPr>
      <w:numPr>
        <w:numId w:val="2"/>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B773EF"/>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B773EF"/>
    <w:pPr>
      <w:numPr>
        <w:numId w:val="4"/>
      </w:numPr>
      <w:contextualSpacing/>
    </w:pPr>
    <w:rPr>
      <w:rFonts w:ascii="Cambria" w:eastAsia="Cambria" w:hAnsi="Cambria" w:cs="Times New Roman"/>
    </w:rPr>
  </w:style>
  <w:style w:type="paragraph" w:customStyle="1" w:styleId="Accenture">
    <w:name w:val="Accenture"/>
    <w:basedOn w:val="Normal"/>
    <w:qFormat/>
    <w:rsid w:val="00B773EF"/>
    <w:pPr>
      <w:ind w:right="1189"/>
    </w:pPr>
    <w:rPr>
      <w:rFonts w:ascii="Arial" w:eastAsia="Cambria" w:hAnsi="Arial" w:cs="Times New Roman"/>
    </w:rPr>
  </w:style>
  <w:style w:type="table" w:styleId="TableGrid">
    <w:name w:val="Table Grid"/>
    <w:basedOn w:val="TableNormal"/>
    <w:uiPriority w:val="39"/>
    <w:rsid w:val="00B773EF"/>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B773EF"/>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B773EF"/>
  </w:style>
  <w:style w:type="character" w:customStyle="1" w:styleId="ContentChar">
    <w:name w:val="Content Char"/>
    <w:basedOn w:val="DefaultParagraphFont"/>
    <w:link w:val="Content"/>
    <w:rsid w:val="00B773EF"/>
    <w:rPr>
      <w:rFonts w:ascii="Arial" w:eastAsia="Cambria" w:hAnsi="Arial" w:cs="Times New Roman"/>
      <w:b/>
      <w:sz w:val="32"/>
      <w:szCs w:val="20"/>
    </w:rPr>
  </w:style>
  <w:style w:type="paragraph" w:customStyle="1" w:styleId="UOLIST1">
    <w:name w:val="UO LIST 1"/>
    <w:basedOn w:val="ListBullet"/>
    <w:link w:val="UOLIST1Char"/>
    <w:autoRedefine/>
    <w:qFormat/>
    <w:rsid w:val="00B773EF"/>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B773EF"/>
    <w:rPr>
      <w:rFonts w:ascii="Graphik" w:hAnsi="Graphik"/>
      <w:kern w:val="2"/>
      <w:sz w:val="20"/>
      <w:szCs w:val="22"/>
      <w14:ligatures w14:val="standardContextual"/>
    </w:rPr>
  </w:style>
  <w:style w:type="paragraph" w:customStyle="1" w:styleId="UOLIST2">
    <w:name w:val="UO LIST 2"/>
    <w:basedOn w:val="ListBullet2"/>
    <w:link w:val="UOLIST2Char"/>
    <w:autoRedefine/>
    <w:qFormat/>
    <w:rsid w:val="00B773EF"/>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B773EF"/>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B773EF"/>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B773EF"/>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B773EF"/>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B773EF"/>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B773EF"/>
    <w:pPr>
      <w:spacing w:after="120"/>
      <w:jc w:val="left"/>
    </w:pPr>
    <w:rPr>
      <w:noProof/>
    </w:rPr>
  </w:style>
  <w:style w:type="character" w:customStyle="1" w:styleId="ListBullet3Char">
    <w:name w:val="List Bullet 3 Char"/>
    <w:basedOn w:val="DefaultParagraphFont"/>
    <w:link w:val="ListBullet3"/>
    <w:uiPriority w:val="99"/>
    <w:rsid w:val="00B773EF"/>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B773EF"/>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B773EF"/>
    <w:pPr>
      <w:numPr>
        <w:numId w:val="5"/>
      </w:numPr>
    </w:pPr>
  </w:style>
  <w:style w:type="character" w:customStyle="1" w:styleId="NOLIST1Char">
    <w:name w:val="NO LIST 1 Char"/>
    <w:basedOn w:val="DefaultParagraphFont"/>
    <w:link w:val="NOLIST1"/>
    <w:rsid w:val="00B773EF"/>
    <w:rPr>
      <w:rFonts w:ascii="Graphik" w:hAnsi="Graphik"/>
      <w:noProof/>
      <w:kern w:val="2"/>
      <w:sz w:val="20"/>
      <w:szCs w:val="22"/>
      <w14:ligatures w14:val="standardContextual"/>
    </w:rPr>
  </w:style>
  <w:style w:type="paragraph" w:styleId="Header">
    <w:name w:val="header"/>
    <w:basedOn w:val="Normal"/>
    <w:link w:val="HeaderChar"/>
    <w:uiPriority w:val="99"/>
    <w:unhideWhenUsed/>
    <w:rsid w:val="00B773EF"/>
    <w:pPr>
      <w:tabs>
        <w:tab w:val="center" w:pos="4680"/>
        <w:tab w:val="right" w:pos="9360"/>
      </w:tabs>
      <w:spacing w:after="0" w:line="240" w:lineRule="auto"/>
    </w:pPr>
  </w:style>
  <w:style w:type="character" w:customStyle="1" w:styleId="NOLIST2Char">
    <w:name w:val="NO LIST 2 Char"/>
    <w:basedOn w:val="NOLIST1Char"/>
    <w:link w:val="NOLIST2"/>
    <w:rsid w:val="00B773EF"/>
    <w:rPr>
      <w:rFonts w:ascii="Graphik" w:hAnsi="Graphik"/>
      <w:noProof/>
      <w:kern w:val="2"/>
      <w:sz w:val="20"/>
      <w:szCs w:val="22"/>
      <w14:ligatures w14:val="standardContextual"/>
    </w:rPr>
  </w:style>
  <w:style w:type="character" w:customStyle="1" w:styleId="HeaderChar">
    <w:name w:val="Header Char"/>
    <w:basedOn w:val="DefaultParagraphFont"/>
    <w:link w:val="Header"/>
    <w:uiPriority w:val="99"/>
    <w:rsid w:val="00B773EF"/>
    <w:rPr>
      <w:rFonts w:ascii="Graphik" w:hAnsi="Graphik"/>
      <w:kern w:val="2"/>
      <w:sz w:val="20"/>
      <w:szCs w:val="22"/>
      <w14:ligatures w14:val="standardContextual"/>
    </w:rPr>
  </w:style>
  <w:style w:type="paragraph" w:styleId="Footer">
    <w:name w:val="footer"/>
    <w:basedOn w:val="Normal"/>
    <w:link w:val="FooterChar"/>
    <w:uiPriority w:val="99"/>
    <w:unhideWhenUsed/>
    <w:rsid w:val="00B77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3E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773E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B773EF"/>
    <w:rPr>
      <w:color w:val="808080"/>
    </w:rPr>
  </w:style>
  <w:style w:type="paragraph" w:styleId="Title">
    <w:name w:val="Title"/>
    <w:basedOn w:val="Normal"/>
    <w:next w:val="Normal"/>
    <w:link w:val="TitleChar"/>
    <w:uiPriority w:val="10"/>
    <w:qFormat/>
    <w:rsid w:val="00B773EF"/>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773EF"/>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B773EF"/>
    <w:rPr>
      <w:color w:val="FF0000"/>
    </w:rPr>
  </w:style>
  <w:style w:type="character" w:customStyle="1" w:styleId="DELETEChar">
    <w:name w:val="DELETE Char"/>
    <w:basedOn w:val="DefaultParagraphFont"/>
    <w:link w:val="DELETE"/>
    <w:rsid w:val="00B773EF"/>
    <w:rPr>
      <w:rFonts w:ascii="Graphik" w:hAnsi="Graphik"/>
      <w:color w:val="FF0000"/>
      <w:kern w:val="2"/>
      <w:sz w:val="20"/>
      <w:szCs w:val="22"/>
      <w14:ligatures w14:val="standardContextual"/>
    </w:rPr>
  </w:style>
  <w:style w:type="character" w:styleId="UnresolvedMention">
    <w:name w:val="Unresolved Mention"/>
    <w:basedOn w:val="DefaultParagraphFont"/>
    <w:uiPriority w:val="99"/>
    <w:unhideWhenUsed/>
    <w:rsid w:val="00B773EF"/>
    <w:rPr>
      <w:color w:val="605E5C"/>
      <w:shd w:val="clear" w:color="auto" w:fill="E1DFDD"/>
    </w:rPr>
  </w:style>
  <w:style w:type="table" w:styleId="GridTable4-Accent1">
    <w:name w:val="Grid Table 4 Accent 1"/>
    <w:basedOn w:val="TableNormal"/>
    <w:uiPriority w:val="49"/>
    <w:rsid w:val="00B773E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B773EF"/>
    <w:pPr>
      <w:spacing w:after="200"/>
    </w:pPr>
    <w:rPr>
      <w:b/>
      <w:iCs/>
      <w:color w:val="44546A" w:themeColor="text2"/>
      <w:sz w:val="18"/>
      <w:szCs w:val="18"/>
    </w:rPr>
  </w:style>
  <w:style w:type="paragraph" w:styleId="ListParagraph">
    <w:name w:val="List Paragraph"/>
    <w:basedOn w:val="Normal"/>
    <w:link w:val="ListParagraphChar"/>
    <w:uiPriority w:val="34"/>
    <w:qFormat/>
    <w:rsid w:val="00B773EF"/>
    <w:pPr>
      <w:numPr>
        <w:numId w:val="27"/>
      </w:numPr>
      <w:spacing w:before="120" w:after="120" w:line="240" w:lineRule="auto"/>
      <w:ind w:right="720"/>
    </w:pPr>
  </w:style>
  <w:style w:type="paragraph" w:styleId="TOAHeading">
    <w:name w:val="toa heading"/>
    <w:basedOn w:val="Normal"/>
    <w:next w:val="Normal"/>
    <w:uiPriority w:val="99"/>
    <w:semiHidden/>
    <w:unhideWhenUsed/>
    <w:rsid w:val="00B773EF"/>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B773EF"/>
    <w:pPr>
      <w:ind w:left="240" w:hanging="240"/>
    </w:pPr>
  </w:style>
  <w:style w:type="table" w:styleId="TableGridLight">
    <w:name w:val="Grid Table Light"/>
    <w:basedOn w:val="TableNormal"/>
    <w:uiPriority w:val="40"/>
    <w:rsid w:val="00B773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B773EF"/>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B773EF"/>
    <w:rPr>
      <w:sz w:val="16"/>
      <w:szCs w:val="16"/>
    </w:rPr>
  </w:style>
  <w:style w:type="paragraph" w:styleId="CommentText">
    <w:name w:val="annotation text"/>
    <w:basedOn w:val="Normal"/>
    <w:link w:val="CommentTextChar"/>
    <w:semiHidden/>
    <w:rsid w:val="00B773EF"/>
    <w:rPr>
      <w:rFonts w:eastAsia="Graphik" w:cs="Graphik"/>
      <w:lang w:val="en-GB"/>
    </w:rPr>
  </w:style>
  <w:style w:type="character" w:customStyle="1" w:styleId="CommentTextChar">
    <w:name w:val="Comment Text Char"/>
    <w:basedOn w:val="DefaultParagraphFont"/>
    <w:link w:val="CommentText"/>
    <w:semiHidden/>
    <w:rsid w:val="00B773EF"/>
    <w:rPr>
      <w:rFonts w:ascii="Graphik" w:eastAsia="Graphik" w:hAnsi="Graphik" w:cs="Graphik"/>
      <w:kern w:val="2"/>
      <w:sz w:val="20"/>
      <w:szCs w:val="22"/>
      <w:lang w:val="en-GB"/>
      <w14:ligatures w14:val="standardContextual"/>
    </w:rPr>
  </w:style>
  <w:style w:type="paragraph" w:styleId="CommentSubject">
    <w:name w:val="annotation subject"/>
    <w:basedOn w:val="CommentText"/>
    <w:next w:val="CommentText"/>
    <w:link w:val="CommentSubjectChar"/>
    <w:uiPriority w:val="99"/>
    <w:semiHidden/>
    <w:unhideWhenUsed/>
    <w:rsid w:val="00B773EF"/>
    <w:rPr>
      <w:rFonts w:cs="Arial"/>
      <w:b/>
      <w:bCs/>
      <w:szCs w:val="20"/>
    </w:rPr>
  </w:style>
  <w:style w:type="character" w:customStyle="1" w:styleId="CommentSubjectChar">
    <w:name w:val="Comment Subject Char"/>
    <w:basedOn w:val="CommentTextChar"/>
    <w:link w:val="CommentSubject"/>
    <w:uiPriority w:val="99"/>
    <w:semiHidden/>
    <w:rsid w:val="00B773EF"/>
    <w:rPr>
      <w:rFonts w:ascii="Graphik" w:eastAsia="Graphik" w:hAnsi="Graphik" w:cs="Arial"/>
      <w:b/>
      <w:bCs/>
      <w:kern w:val="2"/>
      <w:sz w:val="20"/>
      <w:szCs w:val="20"/>
      <w:lang w:val="en-GB"/>
      <w14:ligatures w14:val="standardContextual"/>
    </w:rPr>
  </w:style>
  <w:style w:type="paragraph" w:styleId="Revision">
    <w:name w:val="Revision"/>
    <w:hidden/>
    <w:uiPriority w:val="99"/>
    <w:semiHidden/>
    <w:rsid w:val="00B773EF"/>
    <w:rPr>
      <w:rFonts w:ascii="Graphik" w:hAnsi="Graphik" w:cs="Arial"/>
      <w:sz w:val="22"/>
      <w:szCs w:val="22"/>
    </w:rPr>
  </w:style>
  <w:style w:type="table" w:customStyle="1" w:styleId="TableGrid1">
    <w:name w:val="Table Grid1"/>
    <w:basedOn w:val="TableNormal"/>
    <w:next w:val="TableGrid"/>
    <w:uiPriority w:val="39"/>
    <w:rsid w:val="00B773EF"/>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73EF"/>
    <w:rPr>
      <w:color w:val="954F72" w:themeColor="followedHyperlink"/>
      <w:u w:val="single"/>
    </w:rPr>
  </w:style>
  <w:style w:type="character" w:styleId="Mention">
    <w:name w:val="Mention"/>
    <w:basedOn w:val="DefaultParagraphFont"/>
    <w:uiPriority w:val="99"/>
    <w:unhideWhenUsed/>
    <w:rsid w:val="00B773EF"/>
    <w:rPr>
      <w:color w:val="2B579A"/>
      <w:shd w:val="clear" w:color="auto" w:fill="E1DFDD"/>
    </w:rPr>
  </w:style>
  <w:style w:type="paragraph" w:styleId="NoSpacing">
    <w:name w:val="No Spacing"/>
    <w:uiPriority w:val="1"/>
    <w:qFormat/>
    <w:rsid w:val="00B773EF"/>
    <w:pPr>
      <w:jc w:val="both"/>
    </w:pPr>
    <w:rPr>
      <w:rFonts w:ascii="Graphik" w:hAnsi="Graphik" w:cs="Arial"/>
      <w:sz w:val="22"/>
      <w:szCs w:val="22"/>
    </w:rPr>
  </w:style>
  <w:style w:type="character" w:styleId="Strong">
    <w:name w:val="Strong"/>
    <w:basedOn w:val="DefaultParagraphFont"/>
    <w:uiPriority w:val="22"/>
    <w:qFormat/>
    <w:rsid w:val="00B773EF"/>
    <w:rPr>
      <w:b/>
      <w:bCs/>
    </w:rPr>
  </w:style>
  <w:style w:type="paragraph" w:customStyle="1" w:styleId="Tight">
    <w:name w:val="Tight"/>
    <w:basedOn w:val="Normal"/>
    <w:link w:val="TightChar"/>
    <w:qFormat/>
    <w:rsid w:val="00B773EF"/>
    <w:pPr>
      <w:spacing w:after="0"/>
    </w:pPr>
  </w:style>
  <w:style w:type="character" w:customStyle="1" w:styleId="TightChar">
    <w:name w:val="Tight Char"/>
    <w:basedOn w:val="DefaultParagraphFont"/>
    <w:link w:val="Tight"/>
    <w:rsid w:val="00B773EF"/>
    <w:rPr>
      <w:rFonts w:ascii="Graphik" w:hAnsi="Graphik"/>
      <w:kern w:val="2"/>
      <w:sz w:val="20"/>
      <w:szCs w:val="22"/>
      <w14:ligatures w14:val="standardContextual"/>
    </w:rPr>
  </w:style>
  <w:style w:type="paragraph" w:customStyle="1" w:styleId="ProductName">
    <w:name w:val="Product_Name"/>
    <w:basedOn w:val="Normal"/>
    <w:link w:val="ProductNameChar"/>
    <w:qFormat/>
    <w:rsid w:val="00B773EF"/>
    <w:pPr>
      <w:jc w:val="center"/>
    </w:pPr>
    <w:rPr>
      <w:b/>
      <w:bCs/>
      <w:sz w:val="56"/>
      <w:szCs w:val="72"/>
    </w:rPr>
  </w:style>
  <w:style w:type="character" w:customStyle="1" w:styleId="ProductNameChar">
    <w:name w:val="Product_Name Char"/>
    <w:basedOn w:val="DefaultParagraphFont"/>
    <w:link w:val="ProductName"/>
    <w:rsid w:val="00B773E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773EF"/>
    <w:rPr>
      <w:sz w:val="36"/>
      <w:szCs w:val="40"/>
    </w:rPr>
  </w:style>
  <w:style w:type="character" w:customStyle="1" w:styleId="DocumentTypeChar">
    <w:name w:val="Document_Type Char"/>
    <w:basedOn w:val="ProductNameChar"/>
    <w:link w:val="DocumentType"/>
    <w:rsid w:val="00B773E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773EF"/>
    <w:pPr>
      <w:numPr>
        <w:numId w:val="2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B773EF"/>
    <w:rPr>
      <w:rFonts w:ascii="Graphik" w:hAnsi="Graphik"/>
      <w:kern w:val="2"/>
      <w:sz w:val="20"/>
      <w:szCs w:val="22"/>
      <w14:ligatures w14:val="standardContextual"/>
    </w:rPr>
  </w:style>
  <w:style w:type="character" w:customStyle="1" w:styleId="TightLIstChar">
    <w:name w:val="Tight_LIst Char"/>
    <w:basedOn w:val="ListParagraphChar"/>
    <w:link w:val="TightLIst"/>
    <w:rsid w:val="00B773E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773EF"/>
    <w:pPr>
      <w:spacing w:before="100" w:beforeAutospacing="1" w:after="0"/>
      <w:jc w:val="left"/>
    </w:pPr>
  </w:style>
  <w:style w:type="character" w:customStyle="1" w:styleId="TightLeftAlignedChar">
    <w:name w:val="Tight_Left_Aligned Char"/>
    <w:basedOn w:val="DefaultParagraphFont"/>
    <w:link w:val="TightLeftAligned"/>
    <w:rsid w:val="00B773EF"/>
    <w:rPr>
      <w:rFonts w:ascii="Graphik" w:hAnsi="Graphik"/>
      <w:kern w:val="2"/>
      <w:sz w:val="20"/>
      <w:szCs w:val="22"/>
      <w14:ligatures w14:val="standardContextual"/>
    </w:rPr>
  </w:style>
  <w:style w:type="paragraph" w:customStyle="1" w:styleId="TableHeader">
    <w:name w:val="Table_Header"/>
    <w:basedOn w:val="Normal"/>
    <w:link w:val="TableHeaderChar"/>
    <w:qFormat/>
    <w:rsid w:val="00B773EF"/>
    <w:pPr>
      <w:spacing w:before="100" w:beforeAutospacing="1" w:after="0"/>
    </w:pPr>
    <w:rPr>
      <w:b/>
      <w:bCs/>
    </w:rPr>
  </w:style>
  <w:style w:type="character" w:customStyle="1" w:styleId="TableHeaderChar">
    <w:name w:val="Table_Header Char"/>
    <w:basedOn w:val="DefaultParagraphFont"/>
    <w:link w:val="TableHeader"/>
    <w:rsid w:val="00B773EF"/>
    <w:rPr>
      <w:rFonts w:ascii="Graphik" w:hAnsi="Graphik"/>
      <w:b/>
      <w:bCs/>
      <w:kern w:val="2"/>
      <w:sz w:val="20"/>
      <w:szCs w:val="22"/>
      <w14:ligatures w14:val="standardContextual"/>
    </w:rPr>
  </w:style>
  <w:style w:type="paragraph" w:styleId="Subtitle">
    <w:name w:val="Subtitle"/>
    <w:basedOn w:val="Normal"/>
    <w:next w:val="Normal"/>
    <w:link w:val="SubtitleChar"/>
    <w:uiPriority w:val="11"/>
    <w:qFormat/>
    <w:rsid w:val="00AA728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AA7288"/>
    <w:rPr>
      <w:rFonts w:eastAsiaTheme="minorEastAsia"/>
      <w:color w:val="5A5A5A" w:themeColor="text1" w:themeTint="A5"/>
      <w:spacing w:val="15"/>
      <w:kern w:val="2"/>
      <w:sz w:val="22"/>
      <w:szCs w:val="22"/>
      <w14:ligatures w14:val="standardContextual"/>
    </w:rPr>
  </w:style>
  <w:style w:type="character" w:styleId="IntenseEmphasis">
    <w:name w:val="Intense Emphasis"/>
    <w:basedOn w:val="DefaultParagraphFont"/>
    <w:uiPriority w:val="21"/>
    <w:qFormat/>
    <w:rsid w:val="00841BF0"/>
    <w:rPr>
      <w:i/>
      <w:iCs/>
      <w:color w:val="4472C4" w:themeColor="accent1"/>
    </w:rPr>
  </w:style>
  <w:style w:type="character" w:customStyle="1" w:styleId="separator">
    <w:name w:val="separator"/>
    <w:basedOn w:val="DefaultParagraphFont"/>
    <w:rsid w:val="00D3556F"/>
  </w:style>
  <w:style w:type="character" w:customStyle="1" w:styleId="object-value-object">
    <w:name w:val="object-value-object"/>
    <w:basedOn w:val="DefaultParagraphFont"/>
    <w:rsid w:val="00D3556F"/>
  </w:style>
  <w:style w:type="paragraph" w:customStyle="1" w:styleId="codesample">
    <w:name w:val="code sample"/>
    <w:basedOn w:val="Normal"/>
    <w:link w:val="codesampleChar"/>
    <w:qFormat/>
    <w:rsid w:val="00D665A1"/>
    <w:pPr>
      <w:spacing w:after="0"/>
    </w:pPr>
    <w:rPr>
      <w:rFonts w:ascii="Consolas" w:hAnsi="Consolas"/>
      <w:sz w:val="18"/>
      <w:szCs w:val="20"/>
    </w:rPr>
  </w:style>
  <w:style w:type="character" w:customStyle="1" w:styleId="codesampleChar">
    <w:name w:val="code sample Char"/>
    <w:basedOn w:val="DefaultParagraphFont"/>
    <w:link w:val="codesample"/>
    <w:rsid w:val="00D665A1"/>
    <w:rPr>
      <w:rFonts w:ascii="Consolas" w:hAnsi="Consolas"/>
      <w:kern w:val="2"/>
      <w:sz w:val="18"/>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837">
      <w:bodyDiv w:val="1"/>
      <w:marLeft w:val="0"/>
      <w:marRight w:val="0"/>
      <w:marTop w:val="0"/>
      <w:marBottom w:val="0"/>
      <w:divBdr>
        <w:top w:val="none" w:sz="0" w:space="0" w:color="auto"/>
        <w:left w:val="none" w:sz="0" w:space="0" w:color="auto"/>
        <w:bottom w:val="none" w:sz="0" w:space="0" w:color="auto"/>
        <w:right w:val="none" w:sz="0" w:space="0" w:color="auto"/>
      </w:divBdr>
    </w:div>
    <w:div w:id="6758107">
      <w:bodyDiv w:val="1"/>
      <w:marLeft w:val="0"/>
      <w:marRight w:val="0"/>
      <w:marTop w:val="0"/>
      <w:marBottom w:val="0"/>
      <w:divBdr>
        <w:top w:val="none" w:sz="0" w:space="0" w:color="auto"/>
        <w:left w:val="none" w:sz="0" w:space="0" w:color="auto"/>
        <w:bottom w:val="none" w:sz="0" w:space="0" w:color="auto"/>
        <w:right w:val="none" w:sz="0" w:space="0" w:color="auto"/>
      </w:divBdr>
    </w:div>
    <w:div w:id="11422079">
      <w:bodyDiv w:val="1"/>
      <w:marLeft w:val="0"/>
      <w:marRight w:val="0"/>
      <w:marTop w:val="0"/>
      <w:marBottom w:val="0"/>
      <w:divBdr>
        <w:top w:val="none" w:sz="0" w:space="0" w:color="auto"/>
        <w:left w:val="none" w:sz="0" w:space="0" w:color="auto"/>
        <w:bottom w:val="none" w:sz="0" w:space="0" w:color="auto"/>
        <w:right w:val="none" w:sz="0" w:space="0" w:color="auto"/>
      </w:divBdr>
    </w:div>
    <w:div w:id="12151242">
      <w:bodyDiv w:val="1"/>
      <w:marLeft w:val="0"/>
      <w:marRight w:val="0"/>
      <w:marTop w:val="0"/>
      <w:marBottom w:val="0"/>
      <w:divBdr>
        <w:top w:val="none" w:sz="0" w:space="0" w:color="auto"/>
        <w:left w:val="none" w:sz="0" w:space="0" w:color="auto"/>
        <w:bottom w:val="none" w:sz="0" w:space="0" w:color="auto"/>
        <w:right w:val="none" w:sz="0" w:space="0" w:color="auto"/>
      </w:divBdr>
    </w:div>
    <w:div w:id="16935455">
      <w:bodyDiv w:val="1"/>
      <w:marLeft w:val="0"/>
      <w:marRight w:val="0"/>
      <w:marTop w:val="0"/>
      <w:marBottom w:val="0"/>
      <w:divBdr>
        <w:top w:val="none" w:sz="0" w:space="0" w:color="auto"/>
        <w:left w:val="none" w:sz="0" w:space="0" w:color="auto"/>
        <w:bottom w:val="none" w:sz="0" w:space="0" w:color="auto"/>
        <w:right w:val="none" w:sz="0" w:space="0" w:color="auto"/>
      </w:divBdr>
    </w:div>
    <w:div w:id="18359524">
      <w:bodyDiv w:val="1"/>
      <w:marLeft w:val="0"/>
      <w:marRight w:val="0"/>
      <w:marTop w:val="0"/>
      <w:marBottom w:val="0"/>
      <w:divBdr>
        <w:top w:val="none" w:sz="0" w:space="0" w:color="auto"/>
        <w:left w:val="none" w:sz="0" w:space="0" w:color="auto"/>
        <w:bottom w:val="none" w:sz="0" w:space="0" w:color="auto"/>
        <w:right w:val="none" w:sz="0" w:space="0" w:color="auto"/>
      </w:divBdr>
    </w:div>
    <w:div w:id="19626468">
      <w:bodyDiv w:val="1"/>
      <w:marLeft w:val="0"/>
      <w:marRight w:val="0"/>
      <w:marTop w:val="0"/>
      <w:marBottom w:val="0"/>
      <w:divBdr>
        <w:top w:val="none" w:sz="0" w:space="0" w:color="auto"/>
        <w:left w:val="none" w:sz="0" w:space="0" w:color="auto"/>
        <w:bottom w:val="none" w:sz="0" w:space="0" w:color="auto"/>
        <w:right w:val="none" w:sz="0" w:space="0" w:color="auto"/>
      </w:divBdr>
    </w:div>
    <w:div w:id="20055677">
      <w:bodyDiv w:val="1"/>
      <w:marLeft w:val="0"/>
      <w:marRight w:val="0"/>
      <w:marTop w:val="0"/>
      <w:marBottom w:val="0"/>
      <w:divBdr>
        <w:top w:val="none" w:sz="0" w:space="0" w:color="auto"/>
        <w:left w:val="none" w:sz="0" w:space="0" w:color="auto"/>
        <w:bottom w:val="none" w:sz="0" w:space="0" w:color="auto"/>
        <w:right w:val="none" w:sz="0" w:space="0" w:color="auto"/>
      </w:divBdr>
    </w:div>
    <w:div w:id="34621958">
      <w:bodyDiv w:val="1"/>
      <w:marLeft w:val="0"/>
      <w:marRight w:val="0"/>
      <w:marTop w:val="0"/>
      <w:marBottom w:val="0"/>
      <w:divBdr>
        <w:top w:val="none" w:sz="0" w:space="0" w:color="auto"/>
        <w:left w:val="none" w:sz="0" w:space="0" w:color="auto"/>
        <w:bottom w:val="none" w:sz="0" w:space="0" w:color="auto"/>
        <w:right w:val="none" w:sz="0" w:space="0" w:color="auto"/>
      </w:divBdr>
    </w:div>
    <w:div w:id="35550898">
      <w:bodyDiv w:val="1"/>
      <w:marLeft w:val="0"/>
      <w:marRight w:val="0"/>
      <w:marTop w:val="0"/>
      <w:marBottom w:val="0"/>
      <w:divBdr>
        <w:top w:val="none" w:sz="0" w:space="0" w:color="auto"/>
        <w:left w:val="none" w:sz="0" w:space="0" w:color="auto"/>
        <w:bottom w:val="none" w:sz="0" w:space="0" w:color="auto"/>
        <w:right w:val="none" w:sz="0" w:space="0" w:color="auto"/>
      </w:divBdr>
    </w:div>
    <w:div w:id="38168246">
      <w:bodyDiv w:val="1"/>
      <w:marLeft w:val="0"/>
      <w:marRight w:val="0"/>
      <w:marTop w:val="0"/>
      <w:marBottom w:val="0"/>
      <w:divBdr>
        <w:top w:val="none" w:sz="0" w:space="0" w:color="auto"/>
        <w:left w:val="none" w:sz="0" w:space="0" w:color="auto"/>
        <w:bottom w:val="none" w:sz="0" w:space="0" w:color="auto"/>
        <w:right w:val="none" w:sz="0" w:space="0" w:color="auto"/>
      </w:divBdr>
    </w:div>
    <w:div w:id="41684033">
      <w:bodyDiv w:val="1"/>
      <w:marLeft w:val="0"/>
      <w:marRight w:val="0"/>
      <w:marTop w:val="0"/>
      <w:marBottom w:val="0"/>
      <w:divBdr>
        <w:top w:val="none" w:sz="0" w:space="0" w:color="auto"/>
        <w:left w:val="none" w:sz="0" w:space="0" w:color="auto"/>
        <w:bottom w:val="none" w:sz="0" w:space="0" w:color="auto"/>
        <w:right w:val="none" w:sz="0" w:space="0" w:color="auto"/>
      </w:divBdr>
    </w:div>
    <w:div w:id="42219228">
      <w:bodyDiv w:val="1"/>
      <w:marLeft w:val="0"/>
      <w:marRight w:val="0"/>
      <w:marTop w:val="0"/>
      <w:marBottom w:val="0"/>
      <w:divBdr>
        <w:top w:val="none" w:sz="0" w:space="0" w:color="auto"/>
        <w:left w:val="none" w:sz="0" w:space="0" w:color="auto"/>
        <w:bottom w:val="none" w:sz="0" w:space="0" w:color="auto"/>
        <w:right w:val="none" w:sz="0" w:space="0" w:color="auto"/>
      </w:divBdr>
    </w:div>
    <w:div w:id="47386924">
      <w:bodyDiv w:val="1"/>
      <w:marLeft w:val="0"/>
      <w:marRight w:val="0"/>
      <w:marTop w:val="0"/>
      <w:marBottom w:val="0"/>
      <w:divBdr>
        <w:top w:val="none" w:sz="0" w:space="0" w:color="auto"/>
        <w:left w:val="none" w:sz="0" w:space="0" w:color="auto"/>
        <w:bottom w:val="none" w:sz="0" w:space="0" w:color="auto"/>
        <w:right w:val="none" w:sz="0" w:space="0" w:color="auto"/>
      </w:divBdr>
    </w:div>
    <w:div w:id="54664179">
      <w:bodyDiv w:val="1"/>
      <w:marLeft w:val="0"/>
      <w:marRight w:val="0"/>
      <w:marTop w:val="0"/>
      <w:marBottom w:val="0"/>
      <w:divBdr>
        <w:top w:val="none" w:sz="0" w:space="0" w:color="auto"/>
        <w:left w:val="none" w:sz="0" w:space="0" w:color="auto"/>
        <w:bottom w:val="none" w:sz="0" w:space="0" w:color="auto"/>
        <w:right w:val="none" w:sz="0" w:space="0" w:color="auto"/>
      </w:divBdr>
    </w:div>
    <w:div w:id="68817465">
      <w:bodyDiv w:val="1"/>
      <w:marLeft w:val="0"/>
      <w:marRight w:val="0"/>
      <w:marTop w:val="0"/>
      <w:marBottom w:val="0"/>
      <w:divBdr>
        <w:top w:val="none" w:sz="0" w:space="0" w:color="auto"/>
        <w:left w:val="none" w:sz="0" w:space="0" w:color="auto"/>
        <w:bottom w:val="none" w:sz="0" w:space="0" w:color="auto"/>
        <w:right w:val="none" w:sz="0" w:space="0" w:color="auto"/>
      </w:divBdr>
    </w:div>
    <w:div w:id="70658722">
      <w:bodyDiv w:val="1"/>
      <w:marLeft w:val="0"/>
      <w:marRight w:val="0"/>
      <w:marTop w:val="0"/>
      <w:marBottom w:val="0"/>
      <w:divBdr>
        <w:top w:val="none" w:sz="0" w:space="0" w:color="auto"/>
        <w:left w:val="none" w:sz="0" w:space="0" w:color="auto"/>
        <w:bottom w:val="none" w:sz="0" w:space="0" w:color="auto"/>
        <w:right w:val="none" w:sz="0" w:space="0" w:color="auto"/>
      </w:divBdr>
    </w:div>
    <w:div w:id="75176125">
      <w:bodyDiv w:val="1"/>
      <w:marLeft w:val="0"/>
      <w:marRight w:val="0"/>
      <w:marTop w:val="0"/>
      <w:marBottom w:val="0"/>
      <w:divBdr>
        <w:top w:val="none" w:sz="0" w:space="0" w:color="auto"/>
        <w:left w:val="none" w:sz="0" w:space="0" w:color="auto"/>
        <w:bottom w:val="none" w:sz="0" w:space="0" w:color="auto"/>
        <w:right w:val="none" w:sz="0" w:space="0" w:color="auto"/>
      </w:divBdr>
    </w:div>
    <w:div w:id="75907811">
      <w:bodyDiv w:val="1"/>
      <w:marLeft w:val="0"/>
      <w:marRight w:val="0"/>
      <w:marTop w:val="0"/>
      <w:marBottom w:val="0"/>
      <w:divBdr>
        <w:top w:val="none" w:sz="0" w:space="0" w:color="auto"/>
        <w:left w:val="none" w:sz="0" w:space="0" w:color="auto"/>
        <w:bottom w:val="none" w:sz="0" w:space="0" w:color="auto"/>
        <w:right w:val="none" w:sz="0" w:space="0" w:color="auto"/>
      </w:divBdr>
    </w:div>
    <w:div w:id="82730786">
      <w:bodyDiv w:val="1"/>
      <w:marLeft w:val="0"/>
      <w:marRight w:val="0"/>
      <w:marTop w:val="0"/>
      <w:marBottom w:val="0"/>
      <w:divBdr>
        <w:top w:val="none" w:sz="0" w:space="0" w:color="auto"/>
        <w:left w:val="none" w:sz="0" w:space="0" w:color="auto"/>
        <w:bottom w:val="none" w:sz="0" w:space="0" w:color="auto"/>
        <w:right w:val="none" w:sz="0" w:space="0" w:color="auto"/>
      </w:divBdr>
    </w:div>
    <w:div w:id="87123443">
      <w:bodyDiv w:val="1"/>
      <w:marLeft w:val="0"/>
      <w:marRight w:val="0"/>
      <w:marTop w:val="0"/>
      <w:marBottom w:val="0"/>
      <w:divBdr>
        <w:top w:val="none" w:sz="0" w:space="0" w:color="auto"/>
        <w:left w:val="none" w:sz="0" w:space="0" w:color="auto"/>
        <w:bottom w:val="none" w:sz="0" w:space="0" w:color="auto"/>
        <w:right w:val="none" w:sz="0" w:space="0" w:color="auto"/>
      </w:divBdr>
    </w:div>
    <w:div w:id="87626572">
      <w:bodyDiv w:val="1"/>
      <w:marLeft w:val="0"/>
      <w:marRight w:val="0"/>
      <w:marTop w:val="0"/>
      <w:marBottom w:val="0"/>
      <w:divBdr>
        <w:top w:val="none" w:sz="0" w:space="0" w:color="auto"/>
        <w:left w:val="none" w:sz="0" w:space="0" w:color="auto"/>
        <w:bottom w:val="none" w:sz="0" w:space="0" w:color="auto"/>
        <w:right w:val="none" w:sz="0" w:space="0" w:color="auto"/>
      </w:divBdr>
    </w:div>
    <w:div w:id="87821309">
      <w:bodyDiv w:val="1"/>
      <w:marLeft w:val="0"/>
      <w:marRight w:val="0"/>
      <w:marTop w:val="0"/>
      <w:marBottom w:val="0"/>
      <w:divBdr>
        <w:top w:val="none" w:sz="0" w:space="0" w:color="auto"/>
        <w:left w:val="none" w:sz="0" w:space="0" w:color="auto"/>
        <w:bottom w:val="none" w:sz="0" w:space="0" w:color="auto"/>
        <w:right w:val="none" w:sz="0" w:space="0" w:color="auto"/>
      </w:divBdr>
    </w:div>
    <w:div w:id="88739811">
      <w:bodyDiv w:val="1"/>
      <w:marLeft w:val="0"/>
      <w:marRight w:val="0"/>
      <w:marTop w:val="0"/>
      <w:marBottom w:val="0"/>
      <w:divBdr>
        <w:top w:val="none" w:sz="0" w:space="0" w:color="auto"/>
        <w:left w:val="none" w:sz="0" w:space="0" w:color="auto"/>
        <w:bottom w:val="none" w:sz="0" w:space="0" w:color="auto"/>
        <w:right w:val="none" w:sz="0" w:space="0" w:color="auto"/>
      </w:divBdr>
    </w:div>
    <w:div w:id="93868222">
      <w:bodyDiv w:val="1"/>
      <w:marLeft w:val="0"/>
      <w:marRight w:val="0"/>
      <w:marTop w:val="0"/>
      <w:marBottom w:val="0"/>
      <w:divBdr>
        <w:top w:val="none" w:sz="0" w:space="0" w:color="auto"/>
        <w:left w:val="none" w:sz="0" w:space="0" w:color="auto"/>
        <w:bottom w:val="none" w:sz="0" w:space="0" w:color="auto"/>
        <w:right w:val="none" w:sz="0" w:space="0" w:color="auto"/>
      </w:divBdr>
    </w:div>
    <w:div w:id="97066044">
      <w:bodyDiv w:val="1"/>
      <w:marLeft w:val="0"/>
      <w:marRight w:val="0"/>
      <w:marTop w:val="0"/>
      <w:marBottom w:val="0"/>
      <w:divBdr>
        <w:top w:val="none" w:sz="0" w:space="0" w:color="auto"/>
        <w:left w:val="none" w:sz="0" w:space="0" w:color="auto"/>
        <w:bottom w:val="none" w:sz="0" w:space="0" w:color="auto"/>
        <w:right w:val="none" w:sz="0" w:space="0" w:color="auto"/>
      </w:divBdr>
    </w:div>
    <w:div w:id="97988869">
      <w:bodyDiv w:val="1"/>
      <w:marLeft w:val="0"/>
      <w:marRight w:val="0"/>
      <w:marTop w:val="0"/>
      <w:marBottom w:val="0"/>
      <w:divBdr>
        <w:top w:val="none" w:sz="0" w:space="0" w:color="auto"/>
        <w:left w:val="none" w:sz="0" w:space="0" w:color="auto"/>
        <w:bottom w:val="none" w:sz="0" w:space="0" w:color="auto"/>
        <w:right w:val="none" w:sz="0" w:space="0" w:color="auto"/>
      </w:divBdr>
    </w:div>
    <w:div w:id="102114231">
      <w:bodyDiv w:val="1"/>
      <w:marLeft w:val="0"/>
      <w:marRight w:val="0"/>
      <w:marTop w:val="0"/>
      <w:marBottom w:val="0"/>
      <w:divBdr>
        <w:top w:val="none" w:sz="0" w:space="0" w:color="auto"/>
        <w:left w:val="none" w:sz="0" w:space="0" w:color="auto"/>
        <w:bottom w:val="none" w:sz="0" w:space="0" w:color="auto"/>
        <w:right w:val="none" w:sz="0" w:space="0" w:color="auto"/>
      </w:divBdr>
    </w:div>
    <w:div w:id="112408230">
      <w:bodyDiv w:val="1"/>
      <w:marLeft w:val="0"/>
      <w:marRight w:val="0"/>
      <w:marTop w:val="0"/>
      <w:marBottom w:val="0"/>
      <w:divBdr>
        <w:top w:val="none" w:sz="0" w:space="0" w:color="auto"/>
        <w:left w:val="none" w:sz="0" w:space="0" w:color="auto"/>
        <w:bottom w:val="none" w:sz="0" w:space="0" w:color="auto"/>
        <w:right w:val="none" w:sz="0" w:space="0" w:color="auto"/>
      </w:divBdr>
    </w:div>
    <w:div w:id="124347553">
      <w:bodyDiv w:val="1"/>
      <w:marLeft w:val="0"/>
      <w:marRight w:val="0"/>
      <w:marTop w:val="0"/>
      <w:marBottom w:val="0"/>
      <w:divBdr>
        <w:top w:val="none" w:sz="0" w:space="0" w:color="auto"/>
        <w:left w:val="none" w:sz="0" w:space="0" w:color="auto"/>
        <w:bottom w:val="none" w:sz="0" w:space="0" w:color="auto"/>
        <w:right w:val="none" w:sz="0" w:space="0" w:color="auto"/>
      </w:divBdr>
    </w:div>
    <w:div w:id="131027336">
      <w:bodyDiv w:val="1"/>
      <w:marLeft w:val="0"/>
      <w:marRight w:val="0"/>
      <w:marTop w:val="0"/>
      <w:marBottom w:val="0"/>
      <w:divBdr>
        <w:top w:val="none" w:sz="0" w:space="0" w:color="auto"/>
        <w:left w:val="none" w:sz="0" w:space="0" w:color="auto"/>
        <w:bottom w:val="none" w:sz="0" w:space="0" w:color="auto"/>
        <w:right w:val="none" w:sz="0" w:space="0" w:color="auto"/>
      </w:divBdr>
    </w:div>
    <w:div w:id="137112296">
      <w:bodyDiv w:val="1"/>
      <w:marLeft w:val="0"/>
      <w:marRight w:val="0"/>
      <w:marTop w:val="0"/>
      <w:marBottom w:val="0"/>
      <w:divBdr>
        <w:top w:val="none" w:sz="0" w:space="0" w:color="auto"/>
        <w:left w:val="none" w:sz="0" w:space="0" w:color="auto"/>
        <w:bottom w:val="none" w:sz="0" w:space="0" w:color="auto"/>
        <w:right w:val="none" w:sz="0" w:space="0" w:color="auto"/>
      </w:divBdr>
    </w:div>
    <w:div w:id="146363265">
      <w:bodyDiv w:val="1"/>
      <w:marLeft w:val="0"/>
      <w:marRight w:val="0"/>
      <w:marTop w:val="0"/>
      <w:marBottom w:val="0"/>
      <w:divBdr>
        <w:top w:val="none" w:sz="0" w:space="0" w:color="auto"/>
        <w:left w:val="none" w:sz="0" w:space="0" w:color="auto"/>
        <w:bottom w:val="none" w:sz="0" w:space="0" w:color="auto"/>
        <w:right w:val="none" w:sz="0" w:space="0" w:color="auto"/>
      </w:divBdr>
    </w:div>
    <w:div w:id="147673745">
      <w:bodyDiv w:val="1"/>
      <w:marLeft w:val="0"/>
      <w:marRight w:val="0"/>
      <w:marTop w:val="0"/>
      <w:marBottom w:val="0"/>
      <w:divBdr>
        <w:top w:val="none" w:sz="0" w:space="0" w:color="auto"/>
        <w:left w:val="none" w:sz="0" w:space="0" w:color="auto"/>
        <w:bottom w:val="none" w:sz="0" w:space="0" w:color="auto"/>
        <w:right w:val="none" w:sz="0" w:space="0" w:color="auto"/>
      </w:divBdr>
    </w:div>
    <w:div w:id="159469364">
      <w:bodyDiv w:val="1"/>
      <w:marLeft w:val="0"/>
      <w:marRight w:val="0"/>
      <w:marTop w:val="0"/>
      <w:marBottom w:val="0"/>
      <w:divBdr>
        <w:top w:val="none" w:sz="0" w:space="0" w:color="auto"/>
        <w:left w:val="none" w:sz="0" w:space="0" w:color="auto"/>
        <w:bottom w:val="none" w:sz="0" w:space="0" w:color="auto"/>
        <w:right w:val="none" w:sz="0" w:space="0" w:color="auto"/>
      </w:divBdr>
    </w:div>
    <w:div w:id="159858708">
      <w:bodyDiv w:val="1"/>
      <w:marLeft w:val="0"/>
      <w:marRight w:val="0"/>
      <w:marTop w:val="0"/>
      <w:marBottom w:val="0"/>
      <w:divBdr>
        <w:top w:val="none" w:sz="0" w:space="0" w:color="auto"/>
        <w:left w:val="none" w:sz="0" w:space="0" w:color="auto"/>
        <w:bottom w:val="none" w:sz="0" w:space="0" w:color="auto"/>
        <w:right w:val="none" w:sz="0" w:space="0" w:color="auto"/>
      </w:divBdr>
    </w:div>
    <w:div w:id="161312409">
      <w:bodyDiv w:val="1"/>
      <w:marLeft w:val="0"/>
      <w:marRight w:val="0"/>
      <w:marTop w:val="0"/>
      <w:marBottom w:val="0"/>
      <w:divBdr>
        <w:top w:val="none" w:sz="0" w:space="0" w:color="auto"/>
        <w:left w:val="none" w:sz="0" w:space="0" w:color="auto"/>
        <w:bottom w:val="none" w:sz="0" w:space="0" w:color="auto"/>
        <w:right w:val="none" w:sz="0" w:space="0" w:color="auto"/>
      </w:divBdr>
    </w:div>
    <w:div w:id="164369692">
      <w:bodyDiv w:val="1"/>
      <w:marLeft w:val="0"/>
      <w:marRight w:val="0"/>
      <w:marTop w:val="0"/>
      <w:marBottom w:val="0"/>
      <w:divBdr>
        <w:top w:val="none" w:sz="0" w:space="0" w:color="auto"/>
        <w:left w:val="none" w:sz="0" w:space="0" w:color="auto"/>
        <w:bottom w:val="none" w:sz="0" w:space="0" w:color="auto"/>
        <w:right w:val="none" w:sz="0" w:space="0" w:color="auto"/>
      </w:divBdr>
    </w:div>
    <w:div w:id="169222097">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74156932">
      <w:bodyDiv w:val="1"/>
      <w:marLeft w:val="0"/>
      <w:marRight w:val="0"/>
      <w:marTop w:val="0"/>
      <w:marBottom w:val="0"/>
      <w:divBdr>
        <w:top w:val="none" w:sz="0" w:space="0" w:color="auto"/>
        <w:left w:val="none" w:sz="0" w:space="0" w:color="auto"/>
        <w:bottom w:val="none" w:sz="0" w:space="0" w:color="auto"/>
        <w:right w:val="none" w:sz="0" w:space="0" w:color="auto"/>
      </w:divBdr>
      <w:divsChild>
        <w:div w:id="2106411977">
          <w:marLeft w:val="0"/>
          <w:marRight w:val="0"/>
          <w:marTop w:val="0"/>
          <w:marBottom w:val="0"/>
          <w:divBdr>
            <w:top w:val="none" w:sz="0" w:space="0" w:color="auto"/>
            <w:left w:val="none" w:sz="0" w:space="0" w:color="auto"/>
            <w:bottom w:val="none" w:sz="0" w:space="0" w:color="auto"/>
            <w:right w:val="none" w:sz="0" w:space="0" w:color="auto"/>
          </w:divBdr>
          <w:divsChild>
            <w:div w:id="58332555">
              <w:marLeft w:val="0"/>
              <w:marRight w:val="0"/>
              <w:marTop w:val="0"/>
              <w:marBottom w:val="0"/>
              <w:divBdr>
                <w:top w:val="none" w:sz="0" w:space="0" w:color="auto"/>
                <w:left w:val="none" w:sz="0" w:space="0" w:color="auto"/>
                <w:bottom w:val="none" w:sz="0" w:space="0" w:color="auto"/>
                <w:right w:val="none" w:sz="0" w:space="0" w:color="auto"/>
              </w:divBdr>
            </w:div>
            <w:div w:id="268856714">
              <w:marLeft w:val="0"/>
              <w:marRight w:val="0"/>
              <w:marTop w:val="0"/>
              <w:marBottom w:val="0"/>
              <w:divBdr>
                <w:top w:val="none" w:sz="0" w:space="0" w:color="auto"/>
                <w:left w:val="none" w:sz="0" w:space="0" w:color="auto"/>
                <w:bottom w:val="none" w:sz="0" w:space="0" w:color="auto"/>
                <w:right w:val="none" w:sz="0" w:space="0" w:color="auto"/>
              </w:divBdr>
            </w:div>
            <w:div w:id="540477609">
              <w:marLeft w:val="0"/>
              <w:marRight w:val="0"/>
              <w:marTop w:val="0"/>
              <w:marBottom w:val="0"/>
              <w:divBdr>
                <w:top w:val="none" w:sz="0" w:space="0" w:color="auto"/>
                <w:left w:val="none" w:sz="0" w:space="0" w:color="auto"/>
                <w:bottom w:val="none" w:sz="0" w:space="0" w:color="auto"/>
                <w:right w:val="none" w:sz="0" w:space="0" w:color="auto"/>
              </w:divBdr>
            </w:div>
            <w:div w:id="1185166850">
              <w:marLeft w:val="0"/>
              <w:marRight w:val="0"/>
              <w:marTop w:val="0"/>
              <w:marBottom w:val="0"/>
              <w:divBdr>
                <w:top w:val="none" w:sz="0" w:space="0" w:color="auto"/>
                <w:left w:val="none" w:sz="0" w:space="0" w:color="auto"/>
                <w:bottom w:val="none" w:sz="0" w:space="0" w:color="auto"/>
                <w:right w:val="none" w:sz="0" w:space="0" w:color="auto"/>
              </w:divBdr>
            </w:div>
            <w:div w:id="1286930670">
              <w:marLeft w:val="0"/>
              <w:marRight w:val="0"/>
              <w:marTop w:val="0"/>
              <w:marBottom w:val="0"/>
              <w:divBdr>
                <w:top w:val="none" w:sz="0" w:space="0" w:color="auto"/>
                <w:left w:val="none" w:sz="0" w:space="0" w:color="auto"/>
                <w:bottom w:val="none" w:sz="0" w:space="0" w:color="auto"/>
                <w:right w:val="none" w:sz="0" w:space="0" w:color="auto"/>
              </w:divBdr>
            </w:div>
            <w:div w:id="15652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5336">
      <w:bodyDiv w:val="1"/>
      <w:marLeft w:val="0"/>
      <w:marRight w:val="0"/>
      <w:marTop w:val="0"/>
      <w:marBottom w:val="0"/>
      <w:divBdr>
        <w:top w:val="none" w:sz="0" w:space="0" w:color="auto"/>
        <w:left w:val="none" w:sz="0" w:space="0" w:color="auto"/>
        <w:bottom w:val="none" w:sz="0" w:space="0" w:color="auto"/>
        <w:right w:val="none" w:sz="0" w:space="0" w:color="auto"/>
      </w:divBdr>
    </w:div>
    <w:div w:id="182283527">
      <w:bodyDiv w:val="1"/>
      <w:marLeft w:val="0"/>
      <w:marRight w:val="0"/>
      <w:marTop w:val="0"/>
      <w:marBottom w:val="0"/>
      <w:divBdr>
        <w:top w:val="none" w:sz="0" w:space="0" w:color="auto"/>
        <w:left w:val="none" w:sz="0" w:space="0" w:color="auto"/>
        <w:bottom w:val="none" w:sz="0" w:space="0" w:color="auto"/>
        <w:right w:val="none" w:sz="0" w:space="0" w:color="auto"/>
      </w:divBdr>
    </w:div>
    <w:div w:id="185338358">
      <w:bodyDiv w:val="1"/>
      <w:marLeft w:val="0"/>
      <w:marRight w:val="0"/>
      <w:marTop w:val="0"/>
      <w:marBottom w:val="0"/>
      <w:divBdr>
        <w:top w:val="none" w:sz="0" w:space="0" w:color="auto"/>
        <w:left w:val="none" w:sz="0" w:space="0" w:color="auto"/>
        <w:bottom w:val="none" w:sz="0" w:space="0" w:color="auto"/>
        <w:right w:val="none" w:sz="0" w:space="0" w:color="auto"/>
      </w:divBdr>
    </w:div>
    <w:div w:id="185950092">
      <w:bodyDiv w:val="1"/>
      <w:marLeft w:val="0"/>
      <w:marRight w:val="0"/>
      <w:marTop w:val="0"/>
      <w:marBottom w:val="0"/>
      <w:divBdr>
        <w:top w:val="none" w:sz="0" w:space="0" w:color="auto"/>
        <w:left w:val="none" w:sz="0" w:space="0" w:color="auto"/>
        <w:bottom w:val="none" w:sz="0" w:space="0" w:color="auto"/>
        <w:right w:val="none" w:sz="0" w:space="0" w:color="auto"/>
      </w:divBdr>
    </w:div>
    <w:div w:id="192425722">
      <w:bodyDiv w:val="1"/>
      <w:marLeft w:val="0"/>
      <w:marRight w:val="0"/>
      <w:marTop w:val="0"/>
      <w:marBottom w:val="0"/>
      <w:divBdr>
        <w:top w:val="none" w:sz="0" w:space="0" w:color="auto"/>
        <w:left w:val="none" w:sz="0" w:space="0" w:color="auto"/>
        <w:bottom w:val="none" w:sz="0" w:space="0" w:color="auto"/>
        <w:right w:val="none" w:sz="0" w:space="0" w:color="auto"/>
      </w:divBdr>
    </w:div>
    <w:div w:id="192692954">
      <w:bodyDiv w:val="1"/>
      <w:marLeft w:val="0"/>
      <w:marRight w:val="0"/>
      <w:marTop w:val="0"/>
      <w:marBottom w:val="0"/>
      <w:divBdr>
        <w:top w:val="none" w:sz="0" w:space="0" w:color="auto"/>
        <w:left w:val="none" w:sz="0" w:space="0" w:color="auto"/>
        <w:bottom w:val="none" w:sz="0" w:space="0" w:color="auto"/>
        <w:right w:val="none" w:sz="0" w:space="0" w:color="auto"/>
      </w:divBdr>
    </w:div>
    <w:div w:id="193928974">
      <w:bodyDiv w:val="1"/>
      <w:marLeft w:val="0"/>
      <w:marRight w:val="0"/>
      <w:marTop w:val="0"/>
      <w:marBottom w:val="0"/>
      <w:divBdr>
        <w:top w:val="none" w:sz="0" w:space="0" w:color="auto"/>
        <w:left w:val="none" w:sz="0" w:space="0" w:color="auto"/>
        <w:bottom w:val="none" w:sz="0" w:space="0" w:color="auto"/>
        <w:right w:val="none" w:sz="0" w:space="0" w:color="auto"/>
      </w:divBdr>
    </w:div>
    <w:div w:id="194973450">
      <w:bodyDiv w:val="1"/>
      <w:marLeft w:val="0"/>
      <w:marRight w:val="0"/>
      <w:marTop w:val="0"/>
      <w:marBottom w:val="0"/>
      <w:divBdr>
        <w:top w:val="none" w:sz="0" w:space="0" w:color="auto"/>
        <w:left w:val="none" w:sz="0" w:space="0" w:color="auto"/>
        <w:bottom w:val="none" w:sz="0" w:space="0" w:color="auto"/>
        <w:right w:val="none" w:sz="0" w:space="0" w:color="auto"/>
      </w:divBdr>
    </w:div>
    <w:div w:id="196159076">
      <w:bodyDiv w:val="1"/>
      <w:marLeft w:val="0"/>
      <w:marRight w:val="0"/>
      <w:marTop w:val="0"/>
      <w:marBottom w:val="0"/>
      <w:divBdr>
        <w:top w:val="none" w:sz="0" w:space="0" w:color="auto"/>
        <w:left w:val="none" w:sz="0" w:space="0" w:color="auto"/>
        <w:bottom w:val="none" w:sz="0" w:space="0" w:color="auto"/>
        <w:right w:val="none" w:sz="0" w:space="0" w:color="auto"/>
      </w:divBdr>
    </w:div>
    <w:div w:id="198670775">
      <w:bodyDiv w:val="1"/>
      <w:marLeft w:val="0"/>
      <w:marRight w:val="0"/>
      <w:marTop w:val="0"/>
      <w:marBottom w:val="0"/>
      <w:divBdr>
        <w:top w:val="none" w:sz="0" w:space="0" w:color="auto"/>
        <w:left w:val="none" w:sz="0" w:space="0" w:color="auto"/>
        <w:bottom w:val="none" w:sz="0" w:space="0" w:color="auto"/>
        <w:right w:val="none" w:sz="0" w:space="0" w:color="auto"/>
      </w:divBdr>
    </w:div>
    <w:div w:id="204801892">
      <w:bodyDiv w:val="1"/>
      <w:marLeft w:val="0"/>
      <w:marRight w:val="0"/>
      <w:marTop w:val="0"/>
      <w:marBottom w:val="0"/>
      <w:divBdr>
        <w:top w:val="none" w:sz="0" w:space="0" w:color="auto"/>
        <w:left w:val="none" w:sz="0" w:space="0" w:color="auto"/>
        <w:bottom w:val="none" w:sz="0" w:space="0" w:color="auto"/>
        <w:right w:val="none" w:sz="0" w:space="0" w:color="auto"/>
      </w:divBdr>
    </w:div>
    <w:div w:id="204829362">
      <w:bodyDiv w:val="1"/>
      <w:marLeft w:val="0"/>
      <w:marRight w:val="0"/>
      <w:marTop w:val="0"/>
      <w:marBottom w:val="0"/>
      <w:divBdr>
        <w:top w:val="none" w:sz="0" w:space="0" w:color="auto"/>
        <w:left w:val="none" w:sz="0" w:space="0" w:color="auto"/>
        <w:bottom w:val="none" w:sz="0" w:space="0" w:color="auto"/>
        <w:right w:val="none" w:sz="0" w:space="0" w:color="auto"/>
      </w:divBdr>
    </w:div>
    <w:div w:id="210000695">
      <w:bodyDiv w:val="1"/>
      <w:marLeft w:val="0"/>
      <w:marRight w:val="0"/>
      <w:marTop w:val="0"/>
      <w:marBottom w:val="0"/>
      <w:divBdr>
        <w:top w:val="none" w:sz="0" w:space="0" w:color="auto"/>
        <w:left w:val="none" w:sz="0" w:space="0" w:color="auto"/>
        <w:bottom w:val="none" w:sz="0" w:space="0" w:color="auto"/>
        <w:right w:val="none" w:sz="0" w:space="0" w:color="auto"/>
      </w:divBdr>
    </w:div>
    <w:div w:id="217976920">
      <w:bodyDiv w:val="1"/>
      <w:marLeft w:val="0"/>
      <w:marRight w:val="0"/>
      <w:marTop w:val="0"/>
      <w:marBottom w:val="0"/>
      <w:divBdr>
        <w:top w:val="none" w:sz="0" w:space="0" w:color="auto"/>
        <w:left w:val="none" w:sz="0" w:space="0" w:color="auto"/>
        <w:bottom w:val="none" w:sz="0" w:space="0" w:color="auto"/>
        <w:right w:val="none" w:sz="0" w:space="0" w:color="auto"/>
      </w:divBdr>
    </w:div>
    <w:div w:id="222913158">
      <w:bodyDiv w:val="1"/>
      <w:marLeft w:val="0"/>
      <w:marRight w:val="0"/>
      <w:marTop w:val="0"/>
      <w:marBottom w:val="0"/>
      <w:divBdr>
        <w:top w:val="none" w:sz="0" w:space="0" w:color="auto"/>
        <w:left w:val="none" w:sz="0" w:space="0" w:color="auto"/>
        <w:bottom w:val="none" w:sz="0" w:space="0" w:color="auto"/>
        <w:right w:val="none" w:sz="0" w:space="0" w:color="auto"/>
      </w:divBdr>
    </w:div>
    <w:div w:id="230627777">
      <w:bodyDiv w:val="1"/>
      <w:marLeft w:val="0"/>
      <w:marRight w:val="0"/>
      <w:marTop w:val="0"/>
      <w:marBottom w:val="0"/>
      <w:divBdr>
        <w:top w:val="none" w:sz="0" w:space="0" w:color="auto"/>
        <w:left w:val="none" w:sz="0" w:space="0" w:color="auto"/>
        <w:bottom w:val="none" w:sz="0" w:space="0" w:color="auto"/>
        <w:right w:val="none" w:sz="0" w:space="0" w:color="auto"/>
      </w:divBdr>
    </w:div>
    <w:div w:id="231896732">
      <w:bodyDiv w:val="1"/>
      <w:marLeft w:val="0"/>
      <w:marRight w:val="0"/>
      <w:marTop w:val="0"/>
      <w:marBottom w:val="0"/>
      <w:divBdr>
        <w:top w:val="none" w:sz="0" w:space="0" w:color="auto"/>
        <w:left w:val="none" w:sz="0" w:space="0" w:color="auto"/>
        <w:bottom w:val="none" w:sz="0" w:space="0" w:color="auto"/>
        <w:right w:val="none" w:sz="0" w:space="0" w:color="auto"/>
      </w:divBdr>
    </w:div>
    <w:div w:id="238441246">
      <w:bodyDiv w:val="1"/>
      <w:marLeft w:val="0"/>
      <w:marRight w:val="0"/>
      <w:marTop w:val="0"/>
      <w:marBottom w:val="0"/>
      <w:divBdr>
        <w:top w:val="none" w:sz="0" w:space="0" w:color="auto"/>
        <w:left w:val="none" w:sz="0" w:space="0" w:color="auto"/>
        <w:bottom w:val="none" w:sz="0" w:space="0" w:color="auto"/>
        <w:right w:val="none" w:sz="0" w:space="0" w:color="auto"/>
      </w:divBdr>
    </w:div>
    <w:div w:id="238683477">
      <w:bodyDiv w:val="1"/>
      <w:marLeft w:val="0"/>
      <w:marRight w:val="0"/>
      <w:marTop w:val="0"/>
      <w:marBottom w:val="0"/>
      <w:divBdr>
        <w:top w:val="none" w:sz="0" w:space="0" w:color="auto"/>
        <w:left w:val="none" w:sz="0" w:space="0" w:color="auto"/>
        <w:bottom w:val="none" w:sz="0" w:space="0" w:color="auto"/>
        <w:right w:val="none" w:sz="0" w:space="0" w:color="auto"/>
      </w:divBdr>
    </w:div>
    <w:div w:id="240680508">
      <w:bodyDiv w:val="1"/>
      <w:marLeft w:val="0"/>
      <w:marRight w:val="0"/>
      <w:marTop w:val="0"/>
      <w:marBottom w:val="0"/>
      <w:divBdr>
        <w:top w:val="none" w:sz="0" w:space="0" w:color="auto"/>
        <w:left w:val="none" w:sz="0" w:space="0" w:color="auto"/>
        <w:bottom w:val="none" w:sz="0" w:space="0" w:color="auto"/>
        <w:right w:val="none" w:sz="0" w:space="0" w:color="auto"/>
      </w:divBdr>
    </w:div>
    <w:div w:id="242298006">
      <w:bodyDiv w:val="1"/>
      <w:marLeft w:val="0"/>
      <w:marRight w:val="0"/>
      <w:marTop w:val="0"/>
      <w:marBottom w:val="0"/>
      <w:divBdr>
        <w:top w:val="none" w:sz="0" w:space="0" w:color="auto"/>
        <w:left w:val="none" w:sz="0" w:space="0" w:color="auto"/>
        <w:bottom w:val="none" w:sz="0" w:space="0" w:color="auto"/>
        <w:right w:val="none" w:sz="0" w:space="0" w:color="auto"/>
      </w:divBdr>
    </w:div>
    <w:div w:id="248388038">
      <w:bodyDiv w:val="1"/>
      <w:marLeft w:val="0"/>
      <w:marRight w:val="0"/>
      <w:marTop w:val="0"/>
      <w:marBottom w:val="0"/>
      <w:divBdr>
        <w:top w:val="none" w:sz="0" w:space="0" w:color="auto"/>
        <w:left w:val="none" w:sz="0" w:space="0" w:color="auto"/>
        <w:bottom w:val="none" w:sz="0" w:space="0" w:color="auto"/>
        <w:right w:val="none" w:sz="0" w:space="0" w:color="auto"/>
      </w:divBdr>
    </w:div>
    <w:div w:id="248462478">
      <w:bodyDiv w:val="1"/>
      <w:marLeft w:val="0"/>
      <w:marRight w:val="0"/>
      <w:marTop w:val="0"/>
      <w:marBottom w:val="0"/>
      <w:divBdr>
        <w:top w:val="none" w:sz="0" w:space="0" w:color="auto"/>
        <w:left w:val="none" w:sz="0" w:space="0" w:color="auto"/>
        <w:bottom w:val="none" w:sz="0" w:space="0" w:color="auto"/>
        <w:right w:val="none" w:sz="0" w:space="0" w:color="auto"/>
      </w:divBdr>
    </w:div>
    <w:div w:id="259066826">
      <w:bodyDiv w:val="1"/>
      <w:marLeft w:val="0"/>
      <w:marRight w:val="0"/>
      <w:marTop w:val="0"/>
      <w:marBottom w:val="0"/>
      <w:divBdr>
        <w:top w:val="none" w:sz="0" w:space="0" w:color="auto"/>
        <w:left w:val="none" w:sz="0" w:space="0" w:color="auto"/>
        <w:bottom w:val="none" w:sz="0" w:space="0" w:color="auto"/>
        <w:right w:val="none" w:sz="0" w:space="0" w:color="auto"/>
      </w:divBdr>
    </w:div>
    <w:div w:id="261573707">
      <w:bodyDiv w:val="1"/>
      <w:marLeft w:val="0"/>
      <w:marRight w:val="0"/>
      <w:marTop w:val="0"/>
      <w:marBottom w:val="0"/>
      <w:divBdr>
        <w:top w:val="none" w:sz="0" w:space="0" w:color="auto"/>
        <w:left w:val="none" w:sz="0" w:space="0" w:color="auto"/>
        <w:bottom w:val="none" w:sz="0" w:space="0" w:color="auto"/>
        <w:right w:val="none" w:sz="0" w:space="0" w:color="auto"/>
      </w:divBdr>
    </w:div>
    <w:div w:id="272442330">
      <w:bodyDiv w:val="1"/>
      <w:marLeft w:val="0"/>
      <w:marRight w:val="0"/>
      <w:marTop w:val="0"/>
      <w:marBottom w:val="0"/>
      <w:divBdr>
        <w:top w:val="none" w:sz="0" w:space="0" w:color="auto"/>
        <w:left w:val="none" w:sz="0" w:space="0" w:color="auto"/>
        <w:bottom w:val="none" w:sz="0" w:space="0" w:color="auto"/>
        <w:right w:val="none" w:sz="0" w:space="0" w:color="auto"/>
      </w:divBdr>
    </w:div>
    <w:div w:id="276061740">
      <w:bodyDiv w:val="1"/>
      <w:marLeft w:val="0"/>
      <w:marRight w:val="0"/>
      <w:marTop w:val="0"/>
      <w:marBottom w:val="0"/>
      <w:divBdr>
        <w:top w:val="none" w:sz="0" w:space="0" w:color="auto"/>
        <w:left w:val="none" w:sz="0" w:space="0" w:color="auto"/>
        <w:bottom w:val="none" w:sz="0" w:space="0" w:color="auto"/>
        <w:right w:val="none" w:sz="0" w:space="0" w:color="auto"/>
      </w:divBdr>
    </w:div>
    <w:div w:id="282267788">
      <w:bodyDiv w:val="1"/>
      <w:marLeft w:val="0"/>
      <w:marRight w:val="0"/>
      <w:marTop w:val="0"/>
      <w:marBottom w:val="0"/>
      <w:divBdr>
        <w:top w:val="none" w:sz="0" w:space="0" w:color="auto"/>
        <w:left w:val="none" w:sz="0" w:space="0" w:color="auto"/>
        <w:bottom w:val="none" w:sz="0" w:space="0" w:color="auto"/>
        <w:right w:val="none" w:sz="0" w:space="0" w:color="auto"/>
      </w:divBdr>
    </w:div>
    <w:div w:id="282737923">
      <w:bodyDiv w:val="1"/>
      <w:marLeft w:val="0"/>
      <w:marRight w:val="0"/>
      <w:marTop w:val="0"/>
      <w:marBottom w:val="0"/>
      <w:divBdr>
        <w:top w:val="none" w:sz="0" w:space="0" w:color="auto"/>
        <w:left w:val="none" w:sz="0" w:space="0" w:color="auto"/>
        <w:bottom w:val="none" w:sz="0" w:space="0" w:color="auto"/>
        <w:right w:val="none" w:sz="0" w:space="0" w:color="auto"/>
      </w:divBdr>
    </w:div>
    <w:div w:id="287012260">
      <w:bodyDiv w:val="1"/>
      <w:marLeft w:val="0"/>
      <w:marRight w:val="0"/>
      <w:marTop w:val="0"/>
      <w:marBottom w:val="0"/>
      <w:divBdr>
        <w:top w:val="none" w:sz="0" w:space="0" w:color="auto"/>
        <w:left w:val="none" w:sz="0" w:space="0" w:color="auto"/>
        <w:bottom w:val="none" w:sz="0" w:space="0" w:color="auto"/>
        <w:right w:val="none" w:sz="0" w:space="0" w:color="auto"/>
      </w:divBdr>
    </w:div>
    <w:div w:id="287663386">
      <w:bodyDiv w:val="1"/>
      <w:marLeft w:val="0"/>
      <w:marRight w:val="0"/>
      <w:marTop w:val="0"/>
      <w:marBottom w:val="0"/>
      <w:divBdr>
        <w:top w:val="none" w:sz="0" w:space="0" w:color="auto"/>
        <w:left w:val="none" w:sz="0" w:space="0" w:color="auto"/>
        <w:bottom w:val="none" w:sz="0" w:space="0" w:color="auto"/>
        <w:right w:val="none" w:sz="0" w:space="0" w:color="auto"/>
      </w:divBdr>
    </w:div>
    <w:div w:id="298192288">
      <w:bodyDiv w:val="1"/>
      <w:marLeft w:val="0"/>
      <w:marRight w:val="0"/>
      <w:marTop w:val="0"/>
      <w:marBottom w:val="0"/>
      <w:divBdr>
        <w:top w:val="none" w:sz="0" w:space="0" w:color="auto"/>
        <w:left w:val="none" w:sz="0" w:space="0" w:color="auto"/>
        <w:bottom w:val="none" w:sz="0" w:space="0" w:color="auto"/>
        <w:right w:val="none" w:sz="0" w:space="0" w:color="auto"/>
      </w:divBdr>
    </w:div>
    <w:div w:id="301814287">
      <w:bodyDiv w:val="1"/>
      <w:marLeft w:val="0"/>
      <w:marRight w:val="0"/>
      <w:marTop w:val="0"/>
      <w:marBottom w:val="0"/>
      <w:divBdr>
        <w:top w:val="none" w:sz="0" w:space="0" w:color="auto"/>
        <w:left w:val="none" w:sz="0" w:space="0" w:color="auto"/>
        <w:bottom w:val="none" w:sz="0" w:space="0" w:color="auto"/>
        <w:right w:val="none" w:sz="0" w:space="0" w:color="auto"/>
      </w:divBdr>
    </w:div>
    <w:div w:id="302927705">
      <w:bodyDiv w:val="1"/>
      <w:marLeft w:val="0"/>
      <w:marRight w:val="0"/>
      <w:marTop w:val="0"/>
      <w:marBottom w:val="0"/>
      <w:divBdr>
        <w:top w:val="none" w:sz="0" w:space="0" w:color="auto"/>
        <w:left w:val="none" w:sz="0" w:space="0" w:color="auto"/>
        <w:bottom w:val="none" w:sz="0" w:space="0" w:color="auto"/>
        <w:right w:val="none" w:sz="0" w:space="0" w:color="auto"/>
      </w:divBdr>
    </w:div>
    <w:div w:id="303433533">
      <w:bodyDiv w:val="1"/>
      <w:marLeft w:val="0"/>
      <w:marRight w:val="0"/>
      <w:marTop w:val="0"/>
      <w:marBottom w:val="0"/>
      <w:divBdr>
        <w:top w:val="none" w:sz="0" w:space="0" w:color="auto"/>
        <w:left w:val="none" w:sz="0" w:space="0" w:color="auto"/>
        <w:bottom w:val="none" w:sz="0" w:space="0" w:color="auto"/>
        <w:right w:val="none" w:sz="0" w:space="0" w:color="auto"/>
      </w:divBdr>
    </w:div>
    <w:div w:id="305746657">
      <w:bodyDiv w:val="1"/>
      <w:marLeft w:val="0"/>
      <w:marRight w:val="0"/>
      <w:marTop w:val="0"/>
      <w:marBottom w:val="0"/>
      <w:divBdr>
        <w:top w:val="none" w:sz="0" w:space="0" w:color="auto"/>
        <w:left w:val="none" w:sz="0" w:space="0" w:color="auto"/>
        <w:bottom w:val="none" w:sz="0" w:space="0" w:color="auto"/>
        <w:right w:val="none" w:sz="0" w:space="0" w:color="auto"/>
      </w:divBdr>
    </w:div>
    <w:div w:id="309753594">
      <w:bodyDiv w:val="1"/>
      <w:marLeft w:val="0"/>
      <w:marRight w:val="0"/>
      <w:marTop w:val="0"/>
      <w:marBottom w:val="0"/>
      <w:divBdr>
        <w:top w:val="none" w:sz="0" w:space="0" w:color="auto"/>
        <w:left w:val="none" w:sz="0" w:space="0" w:color="auto"/>
        <w:bottom w:val="none" w:sz="0" w:space="0" w:color="auto"/>
        <w:right w:val="none" w:sz="0" w:space="0" w:color="auto"/>
      </w:divBdr>
    </w:div>
    <w:div w:id="312754971">
      <w:bodyDiv w:val="1"/>
      <w:marLeft w:val="0"/>
      <w:marRight w:val="0"/>
      <w:marTop w:val="0"/>
      <w:marBottom w:val="0"/>
      <w:divBdr>
        <w:top w:val="none" w:sz="0" w:space="0" w:color="auto"/>
        <w:left w:val="none" w:sz="0" w:space="0" w:color="auto"/>
        <w:bottom w:val="none" w:sz="0" w:space="0" w:color="auto"/>
        <w:right w:val="none" w:sz="0" w:space="0" w:color="auto"/>
      </w:divBdr>
    </w:div>
    <w:div w:id="313535250">
      <w:bodyDiv w:val="1"/>
      <w:marLeft w:val="0"/>
      <w:marRight w:val="0"/>
      <w:marTop w:val="0"/>
      <w:marBottom w:val="0"/>
      <w:divBdr>
        <w:top w:val="none" w:sz="0" w:space="0" w:color="auto"/>
        <w:left w:val="none" w:sz="0" w:space="0" w:color="auto"/>
        <w:bottom w:val="none" w:sz="0" w:space="0" w:color="auto"/>
        <w:right w:val="none" w:sz="0" w:space="0" w:color="auto"/>
      </w:divBdr>
    </w:div>
    <w:div w:id="318271339">
      <w:bodyDiv w:val="1"/>
      <w:marLeft w:val="0"/>
      <w:marRight w:val="0"/>
      <w:marTop w:val="0"/>
      <w:marBottom w:val="0"/>
      <w:divBdr>
        <w:top w:val="none" w:sz="0" w:space="0" w:color="auto"/>
        <w:left w:val="none" w:sz="0" w:space="0" w:color="auto"/>
        <w:bottom w:val="none" w:sz="0" w:space="0" w:color="auto"/>
        <w:right w:val="none" w:sz="0" w:space="0" w:color="auto"/>
      </w:divBdr>
    </w:div>
    <w:div w:id="318701592">
      <w:bodyDiv w:val="1"/>
      <w:marLeft w:val="0"/>
      <w:marRight w:val="0"/>
      <w:marTop w:val="0"/>
      <w:marBottom w:val="0"/>
      <w:divBdr>
        <w:top w:val="none" w:sz="0" w:space="0" w:color="auto"/>
        <w:left w:val="none" w:sz="0" w:space="0" w:color="auto"/>
        <w:bottom w:val="none" w:sz="0" w:space="0" w:color="auto"/>
        <w:right w:val="none" w:sz="0" w:space="0" w:color="auto"/>
      </w:divBdr>
    </w:div>
    <w:div w:id="322047318">
      <w:bodyDiv w:val="1"/>
      <w:marLeft w:val="0"/>
      <w:marRight w:val="0"/>
      <w:marTop w:val="0"/>
      <w:marBottom w:val="0"/>
      <w:divBdr>
        <w:top w:val="none" w:sz="0" w:space="0" w:color="auto"/>
        <w:left w:val="none" w:sz="0" w:space="0" w:color="auto"/>
        <w:bottom w:val="none" w:sz="0" w:space="0" w:color="auto"/>
        <w:right w:val="none" w:sz="0" w:space="0" w:color="auto"/>
      </w:divBdr>
    </w:div>
    <w:div w:id="325792514">
      <w:bodyDiv w:val="1"/>
      <w:marLeft w:val="0"/>
      <w:marRight w:val="0"/>
      <w:marTop w:val="0"/>
      <w:marBottom w:val="0"/>
      <w:divBdr>
        <w:top w:val="none" w:sz="0" w:space="0" w:color="auto"/>
        <w:left w:val="none" w:sz="0" w:space="0" w:color="auto"/>
        <w:bottom w:val="none" w:sz="0" w:space="0" w:color="auto"/>
        <w:right w:val="none" w:sz="0" w:space="0" w:color="auto"/>
      </w:divBdr>
    </w:div>
    <w:div w:id="326373418">
      <w:bodyDiv w:val="1"/>
      <w:marLeft w:val="0"/>
      <w:marRight w:val="0"/>
      <w:marTop w:val="0"/>
      <w:marBottom w:val="0"/>
      <w:divBdr>
        <w:top w:val="none" w:sz="0" w:space="0" w:color="auto"/>
        <w:left w:val="none" w:sz="0" w:space="0" w:color="auto"/>
        <w:bottom w:val="none" w:sz="0" w:space="0" w:color="auto"/>
        <w:right w:val="none" w:sz="0" w:space="0" w:color="auto"/>
      </w:divBdr>
    </w:div>
    <w:div w:id="328212826">
      <w:bodyDiv w:val="1"/>
      <w:marLeft w:val="0"/>
      <w:marRight w:val="0"/>
      <w:marTop w:val="0"/>
      <w:marBottom w:val="0"/>
      <w:divBdr>
        <w:top w:val="none" w:sz="0" w:space="0" w:color="auto"/>
        <w:left w:val="none" w:sz="0" w:space="0" w:color="auto"/>
        <w:bottom w:val="none" w:sz="0" w:space="0" w:color="auto"/>
        <w:right w:val="none" w:sz="0" w:space="0" w:color="auto"/>
      </w:divBdr>
    </w:div>
    <w:div w:id="330527657">
      <w:bodyDiv w:val="1"/>
      <w:marLeft w:val="0"/>
      <w:marRight w:val="0"/>
      <w:marTop w:val="0"/>
      <w:marBottom w:val="0"/>
      <w:divBdr>
        <w:top w:val="none" w:sz="0" w:space="0" w:color="auto"/>
        <w:left w:val="none" w:sz="0" w:space="0" w:color="auto"/>
        <w:bottom w:val="none" w:sz="0" w:space="0" w:color="auto"/>
        <w:right w:val="none" w:sz="0" w:space="0" w:color="auto"/>
      </w:divBdr>
    </w:div>
    <w:div w:id="335159825">
      <w:bodyDiv w:val="1"/>
      <w:marLeft w:val="0"/>
      <w:marRight w:val="0"/>
      <w:marTop w:val="0"/>
      <w:marBottom w:val="0"/>
      <w:divBdr>
        <w:top w:val="none" w:sz="0" w:space="0" w:color="auto"/>
        <w:left w:val="none" w:sz="0" w:space="0" w:color="auto"/>
        <w:bottom w:val="none" w:sz="0" w:space="0" w:color="auto"/>
        <w:right w:val="none" w:sz="0" w:space="0" w:color="auto"/>
      </w:divBdr>
    </w:div>
    <w:div w:id="336468370">
      <w:bodyDiv w:val="1"/>
      <w:marLeft w:val="0"/>
      <w:marRight w:val="0"/>
      <w:marTop w:val="0"/>
      <w:marBottom w:val="0"/>
      <w:divBdr>
        <w:top w:val="none" w:sz="0" w:space="0" w:color="auto"/>
        <w:left w:val="none" w:sz="0" w:space="0" w:color="auto"/>
        <w:bottom w:val="none" w:sz="0" w:space="0" w:color="auto"/>
        <w:right w:val="none" w:sz="0" w:space="0" w:color="auto"/>
      </w:divBdr>
    </w:div>
    <w:div w:id="347610118">
      <w:bodyDiv w:val="1"/>
      <w:marLeft w:val="0"/>
      <w:marRight w:val="0"/>
      <w:marTop w:val="0"/>
      <w:marBottom w:val="0"/>
      <w:divBdr>
        <w:top w:val="none" w:sz="0" w:space="0" w:color="auto"/>
        <w:left w:val="none" w:sz="0" w:space="0" w:color="auto"/>
        <w:bottom w:val="none" w:sz="0" w:space="0" w:color="auto"/>
        <w:right w:val="none" w:sz="0" w:space="0" w:color="auto"/>
      </w:divBdr>
    </w:div>
    <w:div w:id="349836388">
      <w:bodyDiv w:val="1"/>
      <w:marLeft w:val="0"/>
      <w:marRight w:val="0"/>
      <w:marTop w:val="0"/>
      <w:marBottom w:val="0"/>
      <w:divBdr>
        <w:top w:val="none" w:sz="0" w:space="0" w:color="auto"/>
        <w:left w:val="none" w:sz="0" w:space="0" w:color="auto"/>
        <w:bottom w:val="none" w:sz="0" w:space="0" w:color="auto"/>
        <w:right w:val="none" w:sz="0" w:space="0" w:color="auto"/>
      </w:divBdr>
    </w:div>
    <w:div w:id="355543487">
      <w:bodyDiv w:val="1"/>
      <w:marLeft w:val="0"/>
      <w:marRight w:val="0"/>
      <w:marTop w:val="0"/>
      <w:marBottom w:val="0"/>
      <w:divBdr>
        <w:top w:val="none" w:sz="0" w:space="0" w:color="auto"/>
        <w:left w:val="none" w:sz="0" w:space="0" w:color="auto"/>
        <w:bottom w:val="none" w:sz="0" w:space="0" w:color="auto"/>
        <w:right w:val="none" w:sz="0" w:space="0" w:color="auto"/>
      </w:divBdr>
    </w:div>
    <w:div w:id="356663341">
      <w:bodyDiv w:val="1"/>
      <w:marLeft w:val="0"/>
      <w:marRight w:val="0"/>
      <w:marTop w:val="0"/>
      <w:marBottom w:val="0"/>
      <w:divBdr>
        <w:top w:val="none" w:sz="0" w:space="0" w:color="auto"/>
        <w:left w:val="none" w:sz="0" w:space="0" w:color="auto"/>
        <w:bottom w:val="none" w:sz="0" w:space="0" w:color="auto"/>
        <w:right w:val="none" w:sz="0" w:space="0" w:color="auto"/>
      </w:divBdr>
    </w:div>
    <w:div w:id="364523459">
      <w:bodyDiv w:val="1"/>
      <w:marLeft w:val="0"/>
      <w:marRight w:val="0"/>
      <w:marTop w:val="0"/>
      <w:marBottom w:val="0"/>
      <w:divBdr>
        <w:top w:val="none" w:sz="0" w:space="0" w:color="auto"/>
        <w:left w:val="none" w:sz="0" w:space="0" w:color="auto"/>
        <w:bottom w:val="none" w:sz="0" w:space="0" w:color="auto"/>
        <w:right w:val="none" w:sz="0" w:space="0" w:color="auto"/>
      </w:divBdr>
    </w:div>
    <w:div w:id="365567740">
      <w:bodyDiv w:val="1"/>
      <w:marLeft w:val="0"/>
      <w:marRight w:val="0"/>
      <w:marTop w:val="0"/>
      <w:marBottom w:val="0"/>
      <w:divBdr>
        <w:top w:val="none" w:sz="0" w:space="0" w:color="auto"/>
        <w:left w:val="none" w:sz="0" w:space="0" w:color="auto"/>
        <w:bottom w:val="none" w:sz="0" w:space="0" w:color="auto"/>
        <w:right w:val="none" w:sz="0" w:space="0" w:color="auto"/>
      </w:divBdr>
    </w:div>
    <w:div w:id="366835888">
      <w:bodyDiv w:val="1"/>
      <w:marLeft w:val="0"/>
      <w:marRight w:val="0"/>
      <w:marTop w:val="0"/>
      <w:marBottom w:val="0"/>
      <w:divBdr>
        <w:top w:val="none" w:sz="0" w:space="0" w:color="auto"/>
        <w:left w:val="none" w:sz="0" w:space="0" w:color="auto"/>
        <w:bottom w:val="none" w:sz="0" w:space="0" w:color="auto"/>
        <w:right w:val="none" w:sz="0" w:space="0" w:color="auto"/>
      </w:divBdr>
    </w:div>
    <w:div w:id="369300556">
      <w:bodyDiv w:val="1"/>
      <w:marLeft w:val="0"/>
      <w:marRight w:val="0"/>
      <w:marTop w:val="0"/>
      <w:marBottom w:val="0"/>
      <w:divBdr>
        <w:top w:val="none" w:sz="0" w:space="0" w:color="auto"/>
        <w:left w:val="none" w:sz="0" w:space="0" w:color="auto"/>
        <w:bottom w:val="none" w:sz="0" w:space="0" w:color="auto"/>
        <w:right w:val="none" w:sz="0" w:space="0" w:color="auto"/>
      </w:divBdr>
    </w:div>
    <w:div w:id="370615738">
      <w:bodyDiv w:val="1"/>
      <w:marLeft w:val="0"/>
      <w:marRight w:val="0"/>
      <w:marTop w:val="0"/>
      <w:marBottom w:val="0"/>
      <w:divBdr>
        <w:top w:val="none" w:sz="0" w:space="0" w:color="auto"/>
        <w:left w:val="none" w:sz="0" w:space="0" w:color="auto"/>
        <w:bottom w:val="none" w:sz="0" w:space="0" w:color="auto"/>
        <w:right w:val="none" w:sz="0" w:space="0" w:color="auto"/>
      </w:divBdr>
    </w:div>
    <w:div w:id="372467979">
      <w:bodyDiv w:val="1"/>
      <w:marLeft w:val="0"/>
      <w:marRight w:val="0"/>
      <w:marTop w:val="0"/>
      <w:marBottom w:val="0"/>
      <w:divBdr>
        <w:top w:val="none" w:sz="0" w:space="0" w:color="auto"/>
        <w:left w:val="none" w:sz="0" w:space="0" w:color="auto"/>
        <w:bottom w:val="none" w:sz="0" w:space="0" w:color="auto"/>
        <w:right w:val="none" w:sz="0" w:space="0" w:color="auto"/>
      </w:divBdr>
    </w:div>
    <w:div w:id="372852337">
      <w:bodyDiv w:val="1"/>
      <w:marLeft w:val="0"/>
      <w:marRight w:val="0"/>
      <w:marTop w:val="0"/>
      <w:marBottom w:val="0"/>
      <w:divBdr>
        <w:top w:val="none" w:sz="0" w:space="0" w:color="auto"/>
        <w:left w:val="none" w:sz="0" w:space="0" w:color="auto"/>
        <w:bottom w:val="none" w:sz="0" w:space="0" w:color="auto"/>
        <w:right w:val="none" w:sz="0" w:space="0" w:color="auto"/>
      </w:divBdr>
    </w:div>
    <w:div w:id="381636681">
      <w:bodyDiv w:val="1"/>
      <w:marLeft w:val="0"/>
      <w:marRight w:val="0"/>
      <w:marTop w:val="0"/>
      <w:marBottom w:val="0"/>
      <w:divBdr>
        <w:top w:val="none" w:sz="0" w:space="0" w:color="auto"/>
        <w:left w:val="none" w:sz="0" w:space="0" w:color="auto"/>
        <w:bottom w:val="none" w:sz="0" w:space="0" w:color="auto"/>
        <w:right w:val="none" w:sz="0" w:space="0" w:color="auto"/>
      </w:divBdr>
    </w:div>
    <w:div w:id="388653045">
      <w:bodyDiv w:val="1"/>
      <w:marLeft w:val="0"/>
      <w:marRight w:val="0"/>
      <w:marTop w:val="0"/>
      <w:marBottom w:val="0"/>
      <w:divBdr>
        <w:top w:val="none" w:sz="0" w:space="0" w:color="auto"/>
        <w:left w:val="none" w:sz="0" w:space="0" w:color="auto"/>
        <w:bottom w:val="none" w:sz="0" w:space="0" w:color="auto"/>
        <w:right w:val="none" w:sz="0" w:space="0" w:color="auto"/>
      </w:divBdr>
    </w:div>
    <w:div w:id="390009261">
      <w:bodyDiv w:val="1"/>
      <w:marLeft w:val="0"/>
      <w:marRight w:val="0"/>
      <w:marTop w:val="0"/>
      <w:marBottom w:val="0"/>
      <w:divBdr>
        <w:top w:val="none" w:sz="0" w:space="0" w:color="auto"/>
        <w:left w:val="none" w:sz="0" w:space="0" w:color="auto"/>
        <w:bottom w:val="none" w:sz="0" w:space="0" w:color="auto"/>
        <w:right w:val="none" w:sz="0" w:space="0" w:color="auto"/>
      </w:divBdr>
    </w:div>
    <w:div w:id="391536800">
      <w:bodyDiv w:val="1"/>
      <w:marLeft w:val="0"/>
      <w:marRight w:val="0"/>
      <w:marTop w:val="0"/>
      <w:marBottom w:val="0"/>
      <w:divBdr>
        <w:top w:val="none" w:sz="0" w:space="0" w:color="auto"/>
        <w:left w:val="none" w:sz="0" w:space="0" w:color="auto"/>
        <w:bottom w:val="none" w:sz="0" w:space="0" w:color="auto"/>
        <w:right w:val="none" w:sz="0" w:space="0" w:color="auto"/>
      </w:divBdr>
    </w:div>
    <w:div w:id="394351905">
      <w:bodyDiv w:val="1"/>
      <w:marLeft w:val="0"/>
      <w:marRight w:val="0"/>
      <w:marTop w:val="0"/>
      <w:marBottom w:val="0"/>
      <w:divBdr>
        <w:top w:val="none" w:sz="0" w:space="0" w:color="auto"/>
        <w:left w:val="none" w:sz="0" w:space="0" w:color="auto"/>
        <w:bottom w:val="none" w:sz="0" w:space="0" w:color="auto"/>
        <w:right w:val="none" w:sz="0" w:space="0" w:color="auto"/>
      </w:divBdr>
    </w:div>
    <w:div w:id="396822343">
      <w:bodyDiv w:val="1"/>
      <w:marLeft w:val="0"/>
      <w:marRight w:val="0"/>
      <w:marTop w:val="0"/>
      <w:marBottom w:val="0"/>
      <w:divBdr>
        <w:top w:val="none" w:sz="0" w:space="0" w:color="auto"/>
        <w:left w:val="none" w:sz="0" w:space="0" w:color="auto"/>
        <w:bottom w:val="none" w:sz="0" w:space="0" w:color="auto"/>
        <w:right w:val="none" w:sz="0" w:space="0" w:color="auto"/>
      </w:divBdr>
    </w:div>
    <w:div w:id="404231641">
      <w:bodyDiv w:val="1"/>
      <w:marLeft w:val="0"/>
      <w:marRight w:val="0"/>
      <w:marTop w:val="0"/>
      <w:marBottom w:val="0"/>
      <w:divBdr>
        <w:top w:val="none" w:sz="0" w:space="0" w:color="auto"/>
        <w:left w:val="none" w:sz="0" w:space="0" w:color="auto"/>
        <w:bottom w:val="none" w:sz="0" w:space="0" w:color="auto"/>
        <w:right w:val="none" w:sz="0" w:space="0" w:color="auto"/>
      </w:divBdr>
    </w:div>
    <w:div w:id="404454831">
      <w:bodyDiv w:val="1"/>
      <w:marLeft w:val="0"/>
      <w:marRight w:val="0"/>
      <w:marTop w:val="0"/>
      <w:marBottom w:val="0"/>
      <w:divBdr>
        <w:top w:val="none" w:sz="0" w:space="0" w:color="auto"/>
        <w:left w:val="none" w:sz="0" w:space="0" w:color="auto"/>
        <w:bottom w:val="none" w:sz="0" w:space="0" w:color="auto"/>
        <w:right w:val="none" w:sz="0" w:space="0" w:color="auto"/>
      </w:divBdr>
    </w:div>
    <w:div w:id="406195761">
      <w:bodyDiv w:val="1"/>
      <w:marLeft w:val="0"/>
      <w:marRight w:val="0"/>
      <w:marTop w:val="0"/>
      <w:marBottom w:val="0"/>
      <w:divBdr>
        <w:top w:val="none" w:sz="0" w:space="0" w:color="auto"/>
        <w:left w:val="none" w:sz="0" w:space="0" w:color="auto"/>
        <w:bottom w:val="none" w:sz="0" w:space="0" w:color="auto"/>
        <w:right w:val="none" w:sz="0" w:space="0" w:color="auto"/>
      </w:divBdr>
    </w:div>
    <w:div w:id="423460134">
      <w:bodyDiv w:val="1"/>
      <w:marLeft w:val="0"/>
      <w:marRight w:val="0"/>
      <w:marTop w:val="0"/>
      <w:marBottom w:val="0"/>
      <w:divBdr>
        <w:top w:val="none" w:sz="0" w:space="0" w:color="auto"/>
        <w:left w:val="none" w:sz="0" w:space="0" w:color="auto"/>
        <w:bottom w:val="none" w:sz="0" w:space="0" w:color="auto"/>
        <w:right w:val="none" w:sz="0" w:space="0" w:color="auto"/>
      </w:divBdr>
    </w:div>
    <w:div w:id="428698233">
      <w:bodyDiv w:val="1"/>
      <w:marLeft w:val="0"/>
      <w:marRight w:val="0"/>
      <w:marTop w:val="0"/>
      <w:marBottom w:val="0"/>
      <w:divBdr>
        <w:top w:val="none" w:sz="0" w:space="0" w:color="auto"/>
        <w:left w:val="none" w:sz="0" w:space="0" w:color="auto"/>
        <w:bottom w:val="none" w:sz="0" w:space="0" w:color="auto"/>
        <w:right w:val="none" w:sz="0" w:space="0" w:color="auto"/>
      </w:divBdr>
    </w:div>
    <w:div w:id="430903218">
      <w:bodyDiv w:val="1"/>
      <w:marLeft w:val="0"/>
      <w:marRight w:val="0"/>
      <w:marTop w:val="0"/>
      <w:marBottom w:val="0"/>
      <w:divBdr>
        <w:top w:val="none" w:sz="0" w:space="0" w:color="auto"/>
        <w:left w:val="none" w:sz="0" w:space="0" w:color="auto"/>
        <w:bottom w:val="none" w:sz="0" w:space="0" w:color="auto"/>
        <w:right w:val="none" w:sz="0" w:space="0" w:color="auto"/>
      </w:divBdr>
    </w:div>
    <w:div w:id="432359832">
      <w:bodyDiv w:val="1"/>
      <w:marLeft w:val="0"/>
      <w:marRight w:val="0"/>
      <w:marTop w:val="0"/>
      <w:marBottom w:val="0"/>
      <w:divBdr>
        <w:top w:val="none" w:sz="0" w:space="0" w:color="auto"/>
        <w:left w:val="none" w:sz="0" w:space="0" w:color="auto"/>
        <w:bottom w:val="none" w:sz="0" w:space="0" w:color="auto"/>
        <w:right w:val="none" w:sz="0" w:space="0" w:color="auto"/>
      </w:divBdr>
    </w:div>
    <w:div w:id="439032678">
      <w:bodyDiv w:val="1"/>
      <w:marLeft w:val="0"/>
      <w:marRight w:val="0"/>
      <w:marTop w:val="0"/>
      <w:marBottom w:val="0"/>
      <w:divBdr>
        <w:top w:val="none" w:sz="0" w:space="0" w:color="auto"/>
        <w:left w:val="none" w:sz="0" w:space="0" w:color="auto"/>
        <w:bottom w:val="none" w:sz="0" w:space="0" w:color="auto"/>
        <w:right w:val="none" w:sz="0" w:space="0" w:color="auto"/>
      </w:divBdr>
    </w:div>
    <w:div w:id="439374806">
      <w:bodyDiv w:val="1"/>
      <w:marLeft w:val="0"/>
      <w:marRight w:val="0"/>
      <w:marTop w:val="0"/>
      <w:marBottom w:val="0"/>
      <w:divBdr>
        <w:top w:val="none" w:sz="0" w:space="0" w:color="auto"/>
        <w:left w:val="none" w:sz="0" w:space="0" w:color="auto"/>
        <w:bottom w:val="none" w:sz="0" w:space="0" w:color="auto"/>
        <w:right w:val="none" w:sz="0" w:space="0" w:color="auto"/>
      </w:divBdr>
    </w:div>
    <w:div w:id="442841572">
      <w:bodyDiv w:val="1"/>
      <w:marLeft w:val="0"/>
      <w:marRight w:val="0"/>
      <w:marTop w:val="0"/>
      <w:marBottom w:val="0"/>
      <w:divBdr>
        <w:top w:val="none" w:sz="0" w:space="0" w:color="auto"/>
        <w:left w:val="none" w:sz="0" w:space="0" w:color="auto"/>
        <w:bottom w:val="none" w:sz="0" w:space="0" w:color="auto"/>
        <w:right w:val="none" w:sz="0" w:space="0" w:color="auto"/>
      </w:divBdr>
    </w:div>
    <w:div w:id="444815159">
      <w:bodyDiv w:val="1"/>
      <w:marLeft w:val="0"/>
      <w:marRight w:val="0"/>
      <w:marTop w:val="0"/>
      <w:marBottom w:val="0"/>
      <w:divBdr>
        <w:top w:val="none" w:sz="0" w:space="0" w:color="auto"/>
        <w:left w:val="none" w:sz="0" w:space="0" w:color="auto"/>
        <w:bottom w:val="none" w:sz="0" w:space="0" w:color="auto"/>
        <w:right w:val="none" w:sz="0" w:space="0" w:color="auto"/>
      </w:divBdr>
    </w:div>
    <w:div w:id="446196185">
      <w:bodyDiv w:val="1"/>
      <w:marLeft w:val="0"/>
      <w:marRight w:val="0"/>
      <w:marTop w:val="0"/>
      <w:marBottom w:val="0"/>
      <w:divBdr>
        <w:top w:val="none" w:sz="0" w:space="0" w:color="auto"/>
        <w:left w:val="none" w:sz="0" w:space="0" w:color="auto"/>
        <w:bottom w:val="none" w:sz="0" w:space="0" w:color="auto"/>
        <w:right w:val="none" w:sz="0" w:space="0" w:color="auto"/>
      </w:divBdr>
    </w:div>
    <w:div w:id="466820456">
      <w:bodyDiv w:val="1"/>
      <w:marLeft w:val="0"/>
      <w:marRight w:val="0"/>
      <w:marTop w:val="0"/>
      <w:marBottom w:val="0"/>
      <w:divBdr>
        <w:top w:val="none" w:sz="0" w:space="0" w:color="auto"/>
        <w:left w:val="none" w:sz="0" w:space="0" w:color="auto"/>
        <w:bottom w:val="none" w:sz="0" w:space="0" w:color="auto"/>
        <w:right w:val="none" w:sz="0" w:space="0" w:color="auto"/>
      </w:divBdr>
    </w:div>
    <w:div w:id="471949713">
      <w:bodyDiv w:val="1"/>
      <w:marLeft w:val="0"/>
      <w:marRight w:val="0"/>
      <w:marTop w:val="0"/>
      <w:marBottom w:val="0"/>
      <w:divBdr>
        <w:top w:val="none" w:sz="0" w:space="0" w:color="auto"/>
        <w:left w:val="none" w:sz="0" w:space="0" w:color="auto"/>
        <w:bottom w:val="none" w:sz="0" w:space="0" w:color="auto"/>
        <w:right w:val="none" w:sz="0" w:space="0" w:color="auto"/>
      </w:divBdr>
    </w:div>
    <w:div w:id="480082841">
      <w:bodyDiv w:val="1"/>
      <w:marLeft w:val="0"/>
      <w:marRight w:val="0"/>
      <w:marTop w:val="0"/>
      <w:marBottom w:val="0"/>
      <w:divBdr>
        <w:top w:val="none" w:sz="0" w:space="0" w:color="auto"/>
        <w:left w:val="none" w:sz="0" w:space="0" w:color="auto"/>
        <w:bottom w:val="none" w:sz="0" w:space="0" w:color="auto"/>
        <w:right w:val="none" w:sz="0" w:space="0" w:color="auto"/>
      </w:divBdr>
    </w:div>
    <w:div w:id="480582699">
      <w:bodyDiv w:val="1"/>
      <w:marLeft w:val="0"/>
      <w:marRight w:val="0"/>
      <w:marTop w:val="0"/>
      <w:marBottom w:val="0"/>
      <w:divBdr>
        <w:top w:val="none" w:sz="0" w:space="0" w:color="auto"/>
        <w:left w:val="none" w:sz="0" w:space="0" w:color="auto"/>
        <w:bottom w:val="none" w:sz="0" w:space="0" w:color="auto"/>
        <w:right w:val="none" w:sz="0" w:space="0" w:color="auto"/>
      </w:divBdr>
    </w:div>
    <w:div w:id="509418454">
      <w:bodyDiv w:val="1"/>
      <w:marLeft w:val="0"/>
      <w:marRight w:val="0"/>
      <w:marTop w:val="0"/>
      <w:marBottom w:val="0"/>
      <w:divBdr>
        <w:top w:val="none" w:sz="0" w:space="0" w:color="auto"/>
        <w:left w:val="none" w:sz="0" w:space="0" w:color="auto"/>
        <w:bottom w:val="none" w:sz="0" w:space="0" w:color="auto"/>
        <w:right w:val="none" w:sz="0" w:space="0" w:color="auto"/>
      </w:divBdr>
    </w:div>
    <w:div w:id="517811472">
      <w:bodyDiv w:val="1"/>
      <w:marLeft w:val="0"/>
      <w:marRight w:val="0"/>
      <w:marTop w:val="0"/>
      <w:marBottom w:val="0"/>
      <w:divBdr>
        <w:top w:val="none" w:sz="0" w:space="0" w:color="auto"/>
        <w:left w:val="none" w:sz="0" w:space="0" w:color="auto"/>
        <w:bottom w:val="none" w:sz="0" w:space="0" w:color="auto"/>
        <w:right w:val="none" w:sz="0" w:space="0" w:color="auto"/>
      </w:divBdr>
    </w:div>
    <w:div w:id="533276623">
      <w:bodyDiv w:val="1"/>
      <w:marLeft w:val="0"/>
      <w:marRight w:val="0"/>
      <w:marTop w:val="0"/>
      <w:marBottom w:val="0"/>
      <w:divBdr>
        <w:top w:val="none" w:sz="0" w:space="0" w:color="auto"/>
        <w:left w:val="none" w:sz="0" w:space="0" w:color="auto"/>
        <w:bottom w:val="none" w:sz="0" w:space="0" w:color="auto"/>
        <w:right w:val="none" w:sz="0" w:space="0" w:color="auto"/>
      </w:divBdr>
    </w:div>
    <w:div w:id="533691920">
      <w:bodyDiv w:val="1"/>
      <w:marLeft w:val="0"/>
      <w:marRight w:val="0"/>
      <w:marTop w:val="0"/>
      <w:marBottom w:val="0"/>
      <w:divBdr>
        <w:top w:val="none" w:sz="0" w:space="0" w:color="auto"/>
        <w:left w:val="none" w:sz="0" w:space="0" w:color="auto"/>
        <w:bottom w:val="none" w:sz="0" w:space="0" w:color="auto"/>
        <w:right w:val="none" w:sz="0" w:space="0" w:color="auto"/>
      </w:divBdr>
    </w:div>
    <w:div w:id="539636147">
      <w:bodyDiv w:val="1"/>
      <w:marLeft w:val="0"/>
      <w:marRight w:val="0"/>
      <w:marTop w:val="0"/>
      <w:marBottom w:val="0"/>
      <w:divBdr>
        <w:top w:val="none" w:sz="0" w:space="0" w:color="auto"/>
        <w:left w:val="none" w:sz="0" w:space="0" w:color="auto"/>
        <w:bottom w:val="none" w:sz="0" w:space="0" w:color="auto"/>
        <w:right w:val="none" w:sz="0" w:space="0" w:color="auto"/>
      </w:divBdr>
    </w:div>
    <w:div w:id="542332180">
      <w:bodyDiv w:val="1"/>
      <w:marLeft w:val="0"/>
      <w:marRight w:val="0"/>
      <w:marTop w:val="0"/>
      <w:marBottom w:val="0"/>
      <w:divBdr>
        <w:top w:val="none" w:sz="0" w:space="0" w:color="auto"/>
        <w:left w:val="none" w:sz="0" w:space="0" w:color="auto"/>
        <w:bottom w:val="none" w:sz="0" w:space="0" w:color="auto"/>
        <w:right w:val="none" w:sz="0" w:space="0" w:color="auto"/>
      </w:divBdr>
    </w:div>
    <w:div w:id="544677391">
      <w:bodyDiv w:val="1"/>
      <w:marLeft w:val="0"/>
      <w:marRight w:val="0"/>
      <w:marTop w:val="0"/>
      <w:marBottom w:val="0"/>
      <w:divBdr>
        <w:top w:val="none" w:sz="0" w:space="0" w:color="auto"/>
        <w:left w:val="none" w:sz="0" w:space="0" w:color="auto"/>
        <w:bottom w:val="none" w:sz="0" w:space="0" w:color="auto"/>
        <w:right w:val="none" w:sz="0" w:space="0" w:color="auto"/>
      </w:divBdr>
    </w:div>
    <w:div w:id="546188809">
      <w:bodyDiv w:val="1"/>
      <w:marLeft w:val="0"/>
      <w:marRight w:val="0"/>
      <w:marTop w:val="0"/>
      <w:marBottom w:val="0"/>
      <w:divBdr>
        <w:top w:val="none" w:sz="0" w:space="0" w:color="auto"/>
        <w:left w:val="none" w:sz="0" w:space="0" w:color="auto"/>
        <w:bottom w:val="none" w:sz="0" w:space="0" w:color="auto"/>
        <w:right w:val="none" w:sz="0" w:space="0" w:color="auto"/>
      </w:divBdr>
    </w:div>
    <w:div w:id="548612814">
      <w:bodyDiv w:val="1"/>
      <w:marLeft w:val="0"/>
      <w:marRight w:val="0"/>
      <w:marTop w:val="0"/>
      <w:marBottom w:val="0"/>
      <w:divBdr>
        <w:top w:val="none" w:sz="0" w:space="0" w:color="auto"/>
        <w:left w:val="none" w:sz="0" w:space="0" w:color="auto"/>
        <w:bottom w:val="none" w:sz="0" w:space="0" w:color="auto"/>
        <w:right w:val="none" w:sz="0" w:space="0" w:color="auto"/>
      </w:divBdr>
    </w:div>
    <w:div w:id="549801509">
      <w:bodyDiv w:val="1"/>
      <w:marLeft w:val="0"/>
      <w:marRight w:val="0"/>
      <w:marTop w:val="0"/>
      <w:marBottom w:val="0"/>
      <w:divBdr>
        <w:top w:val="none" w:sz="0" w:space="0" w:color="auto"/>
        <w:left w:val="none" w:sz="0" w:space="0" w:color="auto"/>
        <w:bottom w:val="none" w:sz="0" w:space="0" w:color="auto"/>
        <w:right w:val="none" w:sz="0" w:space="0" w:color="auto"/>
      </w:divBdr>
    </w:div>
    <w:div w:id="550852141">
      <w:bodyDiv w:val="1"/>
      <w:marLeft w:val="0"/>
      <w:marRight w:val="0"/>
      <w:marTop w:val="0"/>
      <w:marBottom w:val="0"/>
      <w:divBdr>
        <w:top w:val="none" w:sz="0" w:space="0" w:color="auto"/>
        <w:left w:val="none" w:sz="0" w:space="0" w:color="auto"/>
        <w:bottom w:val="none" w:sz="0" w:space="0" w:color="auto"/>
        <w:right w:val="none" w:sz="0" w:space="0" w:color="auto"/>
      </w:divBdr>
    </w:div>
    <w:div w:id="553002050">
      <w:bodyDiv w:val="1"/>
      <w:marLeft w:val="0"/>
      <w:marRight w:val="0"/>
      <w:marTop w:val="0"/>
      <w:marBottom w:val="0"/>
      <w:divBdr>
        <w:top w:val="none" w:sz="0" w:space="0" w:color="auto"/>
        <w:left w:val="none" w:sz="0" w:space="0" w:color="auto"/>
        <w:bottom w:val="none" w:sz="0" w:space="0" w:color="auto"/>
        <w:right w:val="none" w:sz="0" w:space="0" w:color="auto"/>
      </w:divBdr>
    </w:div>
    <w:div w:id="561864540">
      <w:bodyDiv w:val="1"/>
      <w:marLeft w:val="0"/>
      <w:marRight w:val="0"/>
      <w:marTop w:val="0"/>
      <w:marBottom w:val="0"/>
      <w:divBdr>
        <w:top w:val="none" w:sz="0" w:space="0" w:color="auto"/>
        <w:left w:val="none" w:sz="0" w:space="0" w:color="auto"/>
        <w:bottom w:val="none" w:sz="0" w:space="0" w:color="auto"/>
        <w:right w:val="none" w:sz="0" w:space="0" w:color="auto"/>
      </w:divBdr>
    </w:div>
    <w:div w:id="567615078">
      <w:bodyDiv w:val="1"/>
      <w:marLeft w:val="0"/>
      <w:marRight w:val="0"/>
      <w:marTop w:val="0"/>
      <w:marBottom w:val="0"/>
      <w:divBdr>
        <w:top w:val="none" w:sz="0" w:space="0" w:color="auto"/>
        <w:left w:val="none" w:sz="0" w:space="0" w:color="auto"/>
        <w:bottom w:val="none" w:sz="0" w:space="0" w:color="auto"/>
        <w:right w:val="none" w:sz="0" w:space="0" w:color="auto"/>
      </w:divBdr>
    </w:div>
    <w:div w:id="567957367">
      <w:bodyDiv w:val="1"/>
      <w:marLeft w:val="0"/>
      <w:marRight w:val="0"/>
      <w:marTop w:val="0"/>
      <w:marBottom w:val="0"/>
      <w:divBdr>
        <w:top w:val="none" w:sz="0" w:space="0" w:color="auto"/>
        <w:left w:val="none" w:sz="0" w:space="0" w:color="auto"/>
        <w:bottom w:val="none" w:sz="0" w:space="0" w:color="auto"/>
        <w:right w:val="none" w:sz="0" w:space="0" w:color="auto"/>
      </w:divBdr>
    </w:div>
    <w:div w:id="569313680">
      <w:bodyDiv w:val="1"/>
      <w:marLeft w:val="0"/>
      <w:marRight w:val="0"/>
      <w:marTop w:val="0"/>
      <w:marBottom w:val="0"/>
      <w:divBdr>
        <w:top w:val="none" w:sz="0" w:space="0" w:color="auto"/>
        <w:left w:val="none" w:sz="0" w:space="0" w:color="auto"/>
        <w:bottom w:val="none" w:sz="0" w:space="0" w:color="auto"/>
        <w:right w:val="none" w:sz="0" w:space="0" w:color="auto"/>
      </w:divBdr>
    </w:div>
    <w:div w:id="579102487">
      <w:bodyDiv w:val="1"/>
      <w:marLeft w:val="0"/>
      <w:marRight w:val="0"/>
      <w:marTop w:val="0"/>
      <w:marBottom w:val="0"/>
      <w:divBdr>
        <w:top w:val="none" w:sz="0" w:space="0" w:color="auto"/>
        <w:left w:val="none" w:sz="0" w:space="0" w:color="auto"/>
        <w:bottom w:val="none" w:sz="0" w:space="0" w:color="auto"/>
        <w:right w:val="none" w:sz="0" w:space="0" w:color="auto"/>
      </w:divBdr>
    </w:div>
    <w:div w:id="587999685">
      <w:bodyDiv w:val="1"/>
      <w:marLeft w:val="0"/>
      <w:marRight w:val="0"/>
      <w:marTop w:val="0"/>
      <w:marBottom w:val="0"/>
      <w:divBdr>
        <w:top w:val="none" w:sz="0" w:space="0" w:color="auto"/>
        <w:left w:val="none" w:sz="0" w:space="0" w:color="auto"/>
        <w:bottom w:val="none" w:sz="0" w:space="0" w:color="auto"/>
        <w:right w:val="none" w:sz="0" w:space="0" w:color="auto"/>
      </w:divBdr>
    </w:div>
    <w:div w:id="589394347">
      <w:bodyDiv w:val="1"/>
      <w:marLeft w:val="0"/>
      <w:marRight w:val="0"/>
      <w:marTop w:val="0"/>
      <w:marBottom w:val="0"/>
      <w:divBdr>
        <w:top w:val="none" w:sz="0" w:space="0" w:color="auto"/>
        <w:left w:val="none" w:sz="0" w:space="0" w:color="auto"/>
        <w:bottom w:val="none" w:sz="0" w:space="0" w:color="auto"/>
        <w:right w:val="none" w:sz="0" w:space="0" w:color="auto"/>
      </w:divBdr>
    </w:div>
    <w:div w:id="589658051">
      <w:bodyDiv w:val="1"/>
      <w:marLeft w:val="0"/>
      <w:marRight w:val="0"/>
      <w:marTop w:val="0"/>
      <w:marBottom w:val="0"/>
      <w:divBdr>
        <w:top w:val="none" w:sz="0" w:space="0" w:color="auto"/>
        <w:left w:val="none" w:sz="0" w:space="0" w:color="auto"/>
        <w:bottom w:val="none" w:sz="0" w:space="0" w:color="auto"/>
        <w:right w:val="none" w:sz="0" w:space="0" w:color="auto"/>
      </w:divBdr>
    </w:div>
    <w:div w:id="594706005">
      <w:bodyDiv w:val="1"/>
      <w:marLeft w:val="0"/>
      <w:marRight w:val="0"/>
      <w:marTop w:val="0"/>
      <w:marBottom w:val="0"/>
      <w:divBdr>
        <w:top w:val="none" w:sz="0" w:space="0" w:color="auto"/>
        <w:left w:val="none" w:sz="0" w:space="0" w:color="auto"/>
        <w:bottom w:val="none" w:sz="0" w:space="0" w:color="auto"/>
        <w:right w:val="none" w:sz="0" w:space="0" w:color="auto"/>
      </w:divBdr>
    </w:div>
    <w:div w:id="595938459">
      <w:bodyDiv w:val="1"/>
      <w:marLeft w:val="0"/>
      <w:marRight w:val="0"/>
      <w:marTop w:val="0"/>
      <w:marBottom w:val="0"/>
      <w:divBdr>
        <w:top w:val="none" w:sz="0" w:space="0" w:color="auto"/>
        <w:left w:val="none" w:sz="0" w:space="0" w:color="auto"/>
        <w:bottom w:val="none" w:sz="0" w:space="0" w:color="auto"/>
        <w:right w:val="none" w:sz="0" w:space="0" w:color="auto"/>
      </w:divBdr>
    </w:div>
    <w:div w:id="604193839">
      <w:bodyDiv w:val="1"/>
      <w:marLeft w:val="0"/>
      <w:marRight w:val="0"/>
      <w:marTop w:val="0"/>
      <w:marBottom w:val="0"/>
      <w:divBdr>
        <w:top w:val="none" w:sz="0" w:space="0" w:color="auto"/>
        <w:left w:val="none" w:sz="0" w:space="0" w:color="auto"/>
        <w:bottom w:val="none" w:sz="0" w:space="0" w:color="auto"/>
        <w:right w:val="none" w:sz="0" w:space="0" w:color="auto"/>
      </w:divBdr>
      <w:divsChild>
        <w:div w:id="1758166543">
          <w:marLeft w:val="0"/>
          <w:marRight w:val="0"/>
          <w:marTop w:val="0"/>
          <w:marBottom w:val="0"/>
          <w:divBdr>
            <w:top w:val="none" w:sz="0" w:space="0" w:color="auto"/>
            <w:left w:val="none" w:sz="0" w:space="0" w:color="auto"/>
            <w:bottom w:val="none" w:sz="0" w:space="0" w:color="auto"/>
            <w:right w:val="none" w:sz="0" w:space="0" w:color="auto"/>
          </w:divBdr>
          <w:divsChild>
            <w:div w:id="12149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0585">
      <w:bodyDiv w:val="1"/>
      <w:marLeft w:val="0"/>
      <w:marRight w:val="0"/>
      <w:marTop w:val="0"/>
      <w:marBottom w:val="0"/>
      <w:divBdr>
        <w:top w:val="none" w:sz="0" w:space="0" w:color="auto"/>
        <w:left w:val="none" w:sz="0" w:space="0" w:color="auto"/>
        <w:bottom w:val="none" w:sz="0" w:space="0" w:color="auto"/>
        <w:right w:val="none" w:sz="0" w:space="0" w:color="auto"/>
      </w:divBdr>
    </w:div>
    <w:div w:id="612906599">
      <w:bodyDiv w:val="1"/>
      <w:marLeft w:val="0"/>
      <w:marRight w:val="0"/>
      <w:marTop w:val="0"/>
      <w:marBottom w:val="0"/>
      <w:divBdr>
        <w:top w:val="none" w:sz="0" w:space="0" w:color="auto"/>
        <w:left w:val="none" w:sz="0" w:space="0" w:color="auto"/>
        <w:bottom w:val="none" w:sz="0" w:space="0" w:color="auto"/>
        <w:right w:val="none" w:sz="0" w:space="0" w:color="auto"/>
      </w:divBdr>
    </w:div>
    <w:div w:id="613176979">
      <w:bodyDiv w:val="1"/>
      <w:marLeft w:val="0"/>
      <w:marRight w:val="0"/>
      <w:marTop w:val="0"/>
      <w:marBottom w:val="0"/>
      <w:divBdr>
        <w:top w:val="none" w:sz="0" w:space="0" w:color="auto"/>
        <w:left w:val="none" w:sz="0" w:space="0" w:color="auto"/>
        <w:bottom w:val="none" w:sz="0" w:space="0" w:color="auto"/>
        <w:right w:val="none" w:sz="0" w:space="0" w:color="auto"/>
      </w:divBdr>
    </w:div>
    <w:div w:id="617182584">
      <w:bodyDiv w:val="1"/>
      <w:marLeft w:val="0"/>
      <w:marRight w:val="0"/>
      <w:marTop w:val="0"/>
      <w:marBottom w:val="0"/>
      <w:divBdr>
        <w:top w:val="none" w:sz="0" w:space="0" w:color="auto"/>
        <w:left w:val="none" w:sz="0" w:space="0" w:color="auto"/>
        <w:bottom w:val="none" w:sz="0" w:space="0" w:color="auto"/>
        <w:right w:val="none" w:sz="0" w:space="0" w:color="auto"/>
      </w:divBdr>
    </w:div>
    <w:div w:id="618531835">
      <w:bodyDiv w:val="1"/>
      <w:marLeft w:val="0"/>
      <w:marRight w:val="0"/>
      <w:marTop w:val="0"/>
      <w:marBottom w:val="0"/>
      <w:divBdr>
        <w:top w:val="none" w:sz="0" w:space="0" w:color="auto"/>
        <w:left w:val="none" w:sz="0" w:space="0" w:color="auto"/>
        <w:bottom w:val="none" w:sz="0" w:space="0" w:color="auto"/>
        <w:right w:val="none" w:sz="0" w:space="0" w:color="auto"/>
      </w:divBdr>
    </w:div>
    <w:div w:id="622729815">
      <w:bodyDiv w:val="1"/>
      <w:marLeft w:val="0"/>
      <w:marRight w:val="0"/>
      <w:marTop w:val="0"/>
      <w:marBottom w:val="0"/>
      <w:divBdr>
        <w:top w:val="none" w:sz="0" w:space="0" w:color="auto"/>
        <w:left w:val="none" w:sz="0" w:space="0" w:color="auto"/>
        <w:bottom w:val="none" w:sz="0" w:space="0" w:color="auto"/>
        <w:right w:val="none" w:sz="0" w:space="0" w:color="auto"/>
      </w:divBdr>
      <w:divsChild>
        <w:div w:id="956175659">
          <w:marLeft w:val="0"/>
          <w:marRight w:val="0"/>
          <w:marTop w:val="0"/>
          <w:marBottom w:val="0"/>
          <w:divBdr>
            <w:top w:val="none" w:sz="0" w:space="0" w:color="auto"/>
            <w:left w:val="none" w:sz="0" w:space="0" w:color="auto"/>
            <w:bottom w:val="none" w:sz="0" w:space="0" w:color="auto"/>
            <w:right w:val="none" w:sz="0" w:space="0" w:color="auto"/>
          </w:divBdr>
          <w:divsChild>
            <w:div w:id="6913358">
              <w:marLeft w:val="0"/>
              <w:marRight w:val="0"/>
              <w:marTop w:val="0"/>
              <w:marBottom w:val="0"/>
              <w:divBdr>
                <w:top w:val="none" w:sz="0" w:space="0" w:color="auto"/>
                <w:left w:val="none" w:sz="0" w:space="0" w:color="auto"/>
                <w:bottom w:val="none" w:sz="0" w:space="0" w:color="auto"/>
                <w:right w:val="none" w:sz="0" w:space="0" w:color="auto"/>
              </w:divBdr>
            </w:div>
            <w:div w:id="113326105">
              <w:marLeft w:val="0"/>
              <w:marRight w:val="0"/>
              <w:marTop w:val="0"/>
              <w:marBottom w:val="0"/>
              <w:divBdr>
                <w:top w:val="none" w:sz="0" w:space="0" w:color="auto"/>
                <w:left w:val="none" w:sz="0" w:space="0" w:color="auto"/>
                <w:bottom w:val="none" w:sz="0" w:space="0" w:color="auto"/>
                <w:right w:val="none" w:sz="0" w:space="0" w:color="auto"/>
              </w:divBdr>
            </w:div>
            <w:div w:id="753627310">
              <w:marLeft w:val="0"/>
              <w:marRight w:val="0"/>
              <w:marTop w:val="0"/>
              <w:marBottom w:val="0"/>
              <w:divBdr>
                <w:top w:val="none" w:sz="0" w:space="0" w:color="auto"/>
                <w:left w:val="none" w:sz="0" w:space="0" w:color="auto"/>
                <w:bottom w:val="none" w:sz="0" w:space="0" w:color="auto"/>
                <w:right w:val="none" w:sz="0" w:space="0" w:color="auto"/>
              </w:divBdr>
            </w:div>
            <w:div w:id="841360018">
              <w:marLeft w:val="0"/>
              <w:marRight w:val="0"/>
              <w:marTop w:val="0"/>
              <w:marBottom w:val="0"/>
              <w:divBdr>
                <w:top w:val="none" w:sz="0" w:space="0" w:color="auto"/>
                <w:left w:val="none" w:sz="0" w:space="0" w:color="auto"/>
                <w:bottom w:val="none" w:sz="0" w:space="0" w:color="auto"/>
                <w:right w:val="none" w:sz="0" w:space="0" w:color="auto"/>
              </w:divBdr>
            </w:div>
            <w:div w:id="884482874">
              <w:marLeft w:val="0"/>
              <w:marRight w:val="0"/>
              <w:marTop w:val="0"/>
              <w:marBottom w:val="0"/>
              <w:divBdr>
                <w:top w:val="none" w:sz="0" w:space="0" w:color="auto"/>
                <w:left w:val="none" w:sz="0" w:space="0" w:color="auto"/>
                <w:bottom w:val="none" w:sz="0" w:space="0" w:color="auto"/>
                <w:right w:val="none" w:sz="0" w:space="0" w:color="auto"/>
              </w:divBdr>
            </w:div>
            <w:div w:id="1367171999">
              <w:marLeft w:val="0"/>
              <w:marRight w:val="0"/>
              <w:marTop w:val="0"/>
              <w:marBottom w:val="0"/>
              <w:divBdr>
                <w:top w:val="none" w:sz="0" w:space="0" w:color="auto"/>
                <w:left w:val="none" w:sz="0" w:space="0" w:color="auto"/>
                <w:bottom w:val="none" w:sz="0" w:space="0" w:color="auto"/>
                <w:right w:val="none" w:sz="0" w:space="0" w:color="auto"/>
              </w:divBdr>
            </w:div>
            <w:div w:id="1434864802">
              <w:marLeft w:val="0"/>
              <w:marRight w:val="0"/>
              <w:marTop w:val="0"/>
              <w:marBottom w:val="0"/>
              <w:divBdr>
                <w:top w:val="none" w:sz="0" w:space="0" w:color="auto"/>
                <w:left w:val="none" w:sz="0" w:space="0" w:color="auto"/>
                <w:bottom w:val="none" w:sz="0" w:space="0" w:color="auto"/>
                <w:right w:val="none" w:sz="0" w:space="0" w:color="auto"/>
              </w:divBdr>
            </w:div>
            <w:div w:id="1519660180">
              <w:marLeft w:val="0"/>
              <w:marRight w:val="0"/>
              <w:marTop w:val="0"/>
              <w:marBottom w:val="0"/>
              <w:divBdr>
                <w:top w:val="none" w:sz="0" w:space="0" w:color="auto"/>
                <w:left w:val="none" w:sz="0" w:space="0" w:color="auto"/>
                <w:bottom w:val="none" w:sz="0" w:space="0" w:color="auto"/>
                <w:right w:val="none" w:sz="0" w:space="0" w:color="auto"/>
              </w:divBdr>
            </w:div>
            <w:div w:id="1538929842">
              <w:marLeft w:val="0"/>
              <w:marRight w:val="0"/>
              <w:marTop w:val="0"/>
              <w:marBottom w:val="0"/>
              <w:divBdr>
                <w:top w:val="none" w:sz="0" w:space="0" w:color="auto"/>
                <w:left w:val="none" w:sz="0" w:space="0" w:color="auto"/>
                <w:bottom w:val="none" w:sz="0" w:space="0" w:color="auto"/>
                <w:right w:val="none" w:sz="0" w:space="0" w:color="auto"/>
              </w:divBdr>
            </w:div>
            <w:div w:id="1590187857">
              <w:marLeft w:val="0"/>
              <w:marRight w:val="0"/>
              <w:marTop w:val="0"/>
              <w:marBottom w:val="0"/>
              <w:divBdr>
                <w:top w:val="none" w:sz="0" w:space="0" w:color="auto"/>
                <w:left w:val="none" w:sz="0" w:space="0" w:color="auto"/>
                <w:bottom w:val="none" w:sz="0" w:space="0" w:color="auto"/>
                <w:right w:val="none" w:sz="0" w:space="0" w:color="auto"/>
              </w:divBdr>
            </w:div>
            <w:div w:id="1651522777">
              <w:marLeft w:val="0"/>
              <w:marRight w:val="0"/>
              <w:marTop w:val="0"/>
              <w:marBottom w:val="0"/>
              <w:divBdr>
                <w:top w:val="none" w:sz="0" w:space="0" w:color="auto"/>
                <w:left w:val="none" w:sz="0" w:space="0" w:color="auto"/>
                <w:bottom w:val="none" w:sz="0" w:space="0" w:color="auto"/>
                <w:right w:val="none" w:sz="0" w:space="0" w:color="auto"/>
              </w:divBdr>
            </w:div>
            <w:div w:id="1702783919">
              <w:marLeft w:val="0"/>
              <w:marRight w:val="0"/>
              <w:marTop w:val="0"/>
              <w:marBottom w:val="0"/>
              <w:divBdr>
                <w:top w:val="none" w:sz="0" w:space="0" w:color="auto"/>
                <w:left w:val="none" w:sz="0" w:space="0" w:color="auto"/>
                <w:bottom w:val="none" w:sz="0" w:space="0" w:color="auto"/>
                <w:right w:val="none" w:sz="0" w:space="0" w:color="auto"/>
              </w:divBdr>
            </w:div>
            <w:div w:id="19155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8636">
      <w:bodyDiv w:val="1"/>
      <w:marLeft w:val="0"/>
      <w:marRight w:val="0"/>
      <w:marTop w:val="0"/>
      <w:marBottom w:val="0"/>
      <w:divBdr>
        <w:top w:val="none" w:sz="0" w:space="0" w:color="auto"/>
        <w:left w:val="none" w:sz="0" w:space="0" w:color="auto"/>
        <w:bottom w:val="none" w:sz="0" w:space="0" w:color="auto"/>
        <w:right w:val="none" w:sz="0" w:space="0" w:color="auto"/>
      </w:divBdr>
    </w:div>
    <w:div w:id="627668408">
      <w:bodyDiv w:val="1"/>
      <w:marLeft w:val="0"/>
      <w:marRight w:val="0"/>
      <w:marTop w:val="0"/>
      <w:marBottom w:val="0"/>
      <w:divBdr>
        <w:top w:val="none" w:sz="0" w:space="0" w:color="auto"/>
        <w:left w:val="none" w:sz="0" w:space="0" w:color="auto"/>
        <w:bottom w:val="none" w:sz="0" w:space="0" w:color="auto"/>
        <w:right w:val="none" w:sz="0" w:space="0" w:color="auto"/>
      </w:divBdr>
    </w:div>
    <w:div w:id="630015346">
      <w:bodyDiv w:val="1"/>
      <w:marLeft w:val="0"/>
      <w:marRight w:val="0"/>
      <w:marTop w:val="0"/>
      <w:marBottom w:val="0"/>
      <w:divBdr>
        <w:top w:val="none" w:sz="0" w:space="0" w:color="auto"/>
        <w:left w:val="none" w:sz="0" w:space="0" w:color="auto"/>
        <w:bottom w:val="none" w:sz="0" w:space="0" w:color="auto"/>
        <w:right w:val="none" w:sz="0" w:space="0" w:color="auto"/>
      </w:divBdr>
    </w:div>
    <w:div w:id="630131135">
      <w:bodyDiv w:val="1"/>
      <w:marLeft w:val="0"/>
      <w:marRight w:val="0"/>
      <w:marTop w:val="0"/>
      <w:marBottom w:val="0"/>
      <w:divBdr>
        <w:top w:val="none" w:sz="0" w:space="0" w:color="auto"/>
        <w:left w:val="none" w:sz="0" w:space="0" w:color="auto"/>
        <w:bottom w:val="none" w:sz="0" w:space="0" w:color="auto"/>
        <w:right w:val="none" w:sz="0" w:space="0" w:color="auto"/>
      </w:divBdr>
    </w:div>
    <w:div w:id="633878075">
      <w:bodyDiv w:val="1"/>
      <w:marLeft w:val="0"/>
      <w:marRight w:val="0"/>
      <w:marTop w:val="0"/>
      <w:marBottom w:val="0"/>
      <w:divBdr>
        <w:top w:val="none" w:sz="0" w:space="0" w:color="auto"/>
        <w:left w:val="none" w:sz="0" w:space="0" w:color="auto"/>
        <w:bottom w:val="none" w:sz="0" w:space="0" w:color="auto"/>
        <w:right w:val="none" w:sz="0" w:space="0" w:color="auto"/>
      </w:divBdr>
    </w:div>
    <w:div w:id="650328602">
      <w:bodyDiv w:val="1"/>
      <w:marLeft w:val="0"/>
      <w:marRight w:val="0"/>
      <w:marTop w:val="0"/>
      <w:marBottom w:val="0"/>
      <w:divBdr>
        <w:top w:val="none" w:sz="0" w:space="0" w:color="auto"/>
        <w:left w:val="none" w:sz="0" w:space="0" w:color="auto"/>
        <w:bottom w:val="none" w:sz="0" w:space="0" w:color="auto"/>
        <w:right w:val="none" w:sz="0" w:space="0" w:color="auto"/>
      </w:divBdr>
    </w:div>
    <w:div w:id="651107946">
      <w:bodyDiv w:val="1"/>
      <w:marLeft w:val="0"/>
      <w:marRight w:val="0"/>
      <w:marTop w:val="0"/>
      <w:marBottom w:val="0"/>
      <w:divBdr>
        <w:top w:val="none" w:sz="0" w:space="0" w:color="auto"/>
        <w:left w:val="none" w:sz="0" w:space="0" w:color="auto"/>
        <w:bottom w:val="none" w:sz="0" w:space="0" w:color="auto"/>
        <w:right w:val="none" w:sz="0" w:space="0" w:color="auto"/>
      </w:divBdr>
    </w:div>
    <w:div w:id="654263932">
      <w:bodyDiv w:val="1"/>
      <w:marLeft w:val="0"/>
      <w:marRight w:val="0"/>
      <w:marTop w:val="0"/>
      <w:marBottom w:val="0"/>
      <w:divBdr>
        <w:top w:val="none" w:sz="0" w:space="0" w:color="auto"/>
        <w:left w:val="none" w:sz="0" w:space="0" w:color="auto"/>
        <w:bottom w:val="none" w:sz="0" w:space="0" w:color="auto"/>
        <w:right w:val="none" w:sz="0" w:space="0" w:color="auto"/>
      </w:divBdr>
    </w:div>
    <w:div w:id="654530995">
      <w:bodyDiv w:val="1"/>
      <w:marLeft w:val="0"/>
      <w:marRight w:val="0"/>
      <w:marTop w:val="0"/>
      <w:marBottom w:val="0"/>
      <w:divBdr>
        <w:top w:val="none" w:sz="0" w:space="0" w:color="auto"/>
        <w:left w:val="none" w:sz="0" w:space="0" w:color="auto"/>
        <w:bottom w:val="none" w:sz="0" w:space="0" w:color="auto"/>
        <w:right w:val="none" w:sz="0" w:space="0" w:color="auto"/>
      </w:divBdr>
    </w:div>
    <w:div w:id="655497022">
      <w:bodyDiv w:val="1"/>
      <w:marLeft w:val="0"/>
      <w:marRight w:val="0"/>
      <w:marTop w:val="0"/>
      <w:marBottom w:val="0"/>
      <w:divBdr>
        <w:top w:val="none" w:sz="0" w:space="0" w:color="auto"/>
        <w:left w:val="none" w:sz="0" w:space="0" w:color="auto"/>
        <w:bottom w:val="none" w:sz="0" w:space="0" w:color="auto"/>
        <w:right w:val="none" w:sz="0" w:space="0" w:color="auto"/>
      </w:divBdr>
    </w:div>
    <w:div w:id="658965907">
      <w:bodyDiv w:val="1"/>
      <w:marLeft w:val="0"/>
      <w:marRight w:val="0"/>
      <w:marTop w:val="0"/>
      <w:marBottom w:val="0"/>
      <w:divBdr>
        <w:top w:val="none" w:sz="0" w:space="0" w:color="auto"/>
        <w:left w:val="none" w:sz="0" w:space="0" w:color="auto"/>
        <w:bottom w:val="none" w:sz="0" w:space="0" w:color="auto"/>
        <w:right w:val="none" w:sz="0" w:space="0" w:color="auto"/>
      </w:divBdr>
    </w:div>
    <w:div w:id="668411284">
      <w:bodyDiv w:val="1"/>
      <w:marLeft w:val="0"/>
      <w:marRight w:val="0"/>
      <w:marTop w:val="0"/>
      <w:marBottom w:val="0"/>
      <w:divBdr>
        <w:top w:val="none" w:sz="0" w:space="0" w:color="auto"/>
        <w:left w:val="none" w:sz="0" w:space="0" w:color="auto"/>
        <w:bottom w:val="none" w:sz="0" w:space="0" w:color="auto"/>
        <w:right w:val="none" w:sz="0" w:space="0" w:color="auto"/>
      </w:divBdr>
    </w:div>
    <w:div w:id="669647870">
      <w:bodyDiv w:val="1"/>
      <w:marLeft w:val="0"/>
      <w:marRight w:val="0"/>
      <w:marTop w:val="0"/>
      <w:marBottom w:val="0"/>
      <w:divBdr>
        <w:top w:val="none" w:sz="0" w:space="0" w:color="auto"/>
        <w:left w:val="none" w:sz="0" w:space="0" w:color="auto"/>
        <w:bottom w:val="none" w:sz="0" w:space="0" w:color="auto"/>
        <w:right w:val="none" w:sz="0" w:space="0" w:color="auto"/>
      </w:divBdr>
    </w:div>
    <w:div w:id="672103485">
      <w:bodyDiv w:val="1"/>
      <w:marLeft w:val="0"/>
      <w:marRight w:val="0"/>
      <w:marTop w:val="0"/>
      <w:marBottom w:val="0"/>
      <w:divBdr>
        <w:top w:val="none" w:sz="0" w:space="0" w:color="auto"/>
        <w:left w:val="none" w:sz="0" w:space="0" w:color="auto"/>
        <w:bottom w:val="none" w:sz="0" w:space="0" w:color="auto"/>
        <w:right w:val="none" w:sz="0" w:space="0" w:color="auto"/>
      </w:divBdr>
    </w:div>
    <w:div w:id="675576655">
      <w:bodyDiv w:val="1"/>
      <w:marLeft w:val="0"/>
      <w:marRight w:val="0"/>
      <w:marTop w:val="0"/>
      <w:marBottom w:val="0"/>
      <w:divBdr>
        <w:top w:val="none" w:sz="0" w:space="0" w:color="auto"/>
        <w:left w:val="none" w:sz="0" w:space="0" w:color="auto"/>
        <w:bottom w:val="none" w:sz="0" w:space="0" w:color="auto"/>
        <w:right w:val="none" w:sz="0" w:space="0" w:color="auto"/>
      </w:divBdr>
      <w:divsChild>
        <w:div w:id="938179587">
          <w:marLeft w:val="0"/>
          <w:marRight w:val="0"/>
          <w:marTop w:val="0"/>
          <w:marBottom w:val="0"/>
          <w:divBdr>
            <w:top w:val="none" w:sz="0" w:space="0" w:color="auto"/>
            <w:left w:val="none" w:sz="0" w:space="0" w:color="auto"/>
            <w:bottom w:val="none" w:sz="0" w:space="0" w:color="auto"/>
            <w:right w:val="none" w:sz="0" w:space="0" w:color="auto"/>
          </w:divBdr>
          <w:divsChild>
            <w:div w:id="16164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6824">
      <w:bodyDiv w:val="1"/>
      <w:marLeft w:val="0"/>
      <w:marRight w:val="0"/>
      <w:marTop w:val="0"/>
      <w:marBottom w:val="0"/>
      <w:divBdr>
        <w:top w:val="none" w:sz="0" w:space="0" w:color="auto"/>
        <w:left w:val="none" w:sz="0" w:space="0" w:color="auto"/>
        <w:bottom w:val="none" w:sz="0" w:space="0" w:color="auto"/>
        <w:right w:val="none" w:sz="0" w:space="0" w:color="auto"/>
      </w:divBdr>
    </w:div>
    <w:div w:id="680819941">
      <w:bodyDiv w:val="1"/>
      <w:marLeft w:val="0"/>
      <w:marRight w:val="0"/>
      <w:marTop w:val="0"/>
      <w:marBottom w:val="0"/>
      <w:divBdr>
        <w:top w:val="none" w:sz="0" w:space="0" w:color="auto"/>
        <w:left w:val="none" w:sz="0" w:space="0" w:color="auto"/>
        <w:bottom w:val="none" w:sz="0" w:space="0" w:color="auto"/>
        <w:right w:val="none" w:sz="0" w:space="0" w:color="auto"/>
      </w:divBdr>
    </w:div>
    <w:div w:id="683016329">
      <w:bodyDiv w:val="1"/>
      <w:marLeft w:val="0"/>
      <w:marRight w:val="0"/>
      <w:marTop w:val="0"/>
      <w:marBottom w:val="0"/>
      <w:divBdr>
        <w:top w:val="none" w:sz="0" w:space="0" w:color="auto"/>
        <w:left w:val="none" w:sz="0" w:space="0" w:color="auto"/>
        <w:bottom w:val="none" w:sz="0" w:space="0" w:color="auto"/>
        <w:right w:val="none" w:sz="0" w:space="0" w:color="auto"/>
      </w:divBdr>
    </w:div>
    <w:div w:id="688291789">
      <w:bodyDiv w:val="1"/>
      <w:marLeft w:val="0"/>
      <w:marRight w:val="0"/>
      <w:marTop w:val="0"/>
      <w:marBottom w:val="0"/>
      <w:divBdr>
        <w:top w:val="none" w:sz="0" w:space="0" w:color="auto"/>
        <w:left w:val="none" w:sz="0" w:space="0" w:color="auto"/>
        <w:bottom w:val="none" w:sz="0" w:space="0" w:color="auto"/>
        <w:right w:val="none" w:sz="0" w:space="0" w:color="auto"/>
      </w:divBdr>
    </w:div>
    <w:div w:id="688406651">
      <w:bodyDiv w:val="1"/>
      <w:marLeft w:val="0"/>
      <w:marRight w:val="0"/>
      <w:marTop w:val="0"/>
      <w:marBottom w:val="0"/>
      <w:divBdr>
        <w:top w:val="none" w:sz="0" w:space="0" w:color="auto"/>
        <w:left w:val="none" w:sz="0" w:space="0" w:color="auto"/>
        <w:bottom w:val="none" w:sz="0" w:space="0" w:color="auto"/>
        <w:right w:val="none" w:sz="0" w:space="0" w:color="auto"/>
      </w:divBdr>
    </w:div>
    <w:div w:id="697507967">
      <w:bodyDiv w:val="1"/>
      <w:marLeft w:val="0"/>
      <w:marRight w:val="0"/>
      <w:marTop w:val="0"/>
      <w:marBottom w:val="0"/>
      <w:divBdr>
        <w:top w:val="none" w:sz="0" w:space="0" w:color="auto"/>
        <w:left w:val="none" w:sz="0" w:space="0" w:color="auto"/>
        <w:bottom w:val="none" w:sz="0" w:space="0" w:color="auto"/>
        <w:right w:val="none" w:sz="0" w:space="0" w:color="auto"/>
      </w:divBdr>
    </w:div>
    <w:div w:id="698699778">
      <w:bodyDiv w:val="1"/>
      <w:marLeft w:val="0"/>
      <w:marRight w:val="0"/>
      <w:marTop w:val="0"/>
      <w:marBottom w:val="0"/>
      <w:divBdr>
        <w:top w:val="none" w:sz="0" w:space="0" w:color="auto"/>
        <w:left w:val="none" w:sz="0" w:space="0" w:color="auto"/>
        <w:bottom w:val="none" w:sz="0" w:space="0" w:color="auto"/>
        <w:right w:val="none" w:sz="0" w:space="0" w:color="auto"/>
      </w:divBdr>
    </w:div>
    <w:div w:id="699093470">
      <w:bodyDiv w:val="1"/>
      <w:marLeft w:val="0"/>
      <w:marRight w:val="0"/>
      <w:marTop w:val="0"/>
      <w:marBottom w:val="0"/>
      <w:divBdr>
        <w:top w:val="none" w:sz="0" w:space="0" w:color="auto"/>
        <w:left w:val="none" w:sz="0" w:space="0" w:color="auto"/>
        <w:bottom w:val="none" w:sz="0" w:space="0" w:color="auto"/>
        <w:right w:val="none" w:sz="0" w:space="0" w:color="auto"/>
      </w:divBdr>
    </w:div>
    <w:div w:id="701982203">
      <w:bodyDiv w:val="1"/>
      <w:marLeft w:val="0"/>
      <w:marRight w:val="0"/>
      <w:marTop w:val="0"/>
      <w:marBottom w:val="0"/>
      <w:divBdr>
        <w:top w:val="none" w:sz="0" w:space="0" w:color="auto"/>
        <w:left w:val="none" w:sz="0" w:space="0" w:color="auto"/>
        <w:bottom w:val="none" w:sz="0" w:space="0" w:color="auto"/>
        <w:right w:val="none" w:sz="0" w:space="0" w:color="auto"/>
      </w:divBdr>
    </w:div>
    <w:div w:id="704258614">
      <w:bodyDiv w:val="1"/>
      <w:marLeft w:val="0"/>
      <w:marRight w:val="0"/>
      <w:marTop w:val="0"/>
      <w:marBottom w:val="0"/>
      <w:divBdr>
        <w:top w:val="none" w:sz="0" w:space="0" w:color="auto"/>
        <w:left w:val="none" w:sz="0" w:space="0" w:color="auto"/>
        <w:bottom w:val="none" w:sz="0" w:space="0" w:color="auto"/>
        <w:right w:val="none" w:sz="0" w:space="0" w:color="auto"/>
      </w:divBdr>
    </w:div>
    <w:div w:id="707032138">
      <w:bodyDiv w:val="1"/>
      <w:marLeft w:val="0"/>
      <w:marRight w:val="0"/>
      <w:marTop w:val="0"/>
      <w:marBottom w:val="0"/>
      <w:divBdr>
        <w:top w:val="none" w:sz="0" w:space="0" w:color="auto"/>
        <w:left w:val="none" w:sz="0" w:space="0" w:color="auto"/>
        <w:bottom w:val="none" w:sz="0" w:space="0" w:color="auto"/>
        <w:right w:val="none" w:sz="0" w:space="0" w:color="auto"/>
      </w:divBdr>
    </w:div>
    <w:div w:id="709114154">
      <w:bodyDiv w:val="1"/>
      <w:marLeft w:val="0"/>
      <w:marRight w:val="0"/>
      <w:marTop w:val="0"/>
      <w:marBottom w:val="0"/>
      <w:divBdr>
        <w:top w:val="none" w:sz="0" w:space="0" w:color="auto"/>
        <w:left w:val="none" w:sz="0" w:space="0" w:color="auto"/>
        <w:bottom w:val="none" w:sz="0" w:space="0" w:color="auto"/>
        <w:right w:val="none" w:sz="0" w:space="0" w:color="auto"/>
      </w:divBdr>
    </w:div>
    <w:div w:id="709309361">
      <w:bodyDiv w:val="1"/>
      <w:marLeft w:val="0"/>
      <w:marRight w:val="0"/>
      <w:marTop w:val="0"/>
      <w:marBottom w:val="0"/>
      <w:divBdr>
        <w:top w:val="none" w:sz="0" w:space="0" w:color="auto"/>
        <w:left w:val="none" w:sz="0" w:space="0" w:color="auto"/>
        <w:bottom w:val="none" w:sz="0" w:space="0" w:color="auto"/>
        <w:right w:val="none" w:sz="0" w:space="0" w:color="auto"/>
      </w:divBdr>
    </w:div>
    <w:div w:id="711422254">
      <w:bodyDiv w:val="1"/>
      <w:marLeft w:val="0"/>
      <w:marRight w:val="0"/>
      <w:marTop w:val="0"/>
      <w:marBottom w:val="0"/>
      <w:divBdr>
        <w:top w:val="none" w:sz="0" w:space="0" w:color="auto"/>
        <w:left w:val="none" w:sz="0" w:space="0" w:color="auto"/>
        <w:bottom w:val="none" w:sz="0" w:space="0" w:color="auto"/>
        <w:right w:val="none" w:sz="0" w:space="0" w:color="auto"/>
      </w:divBdr>
    </w:div>
    <w:div w:id="721908116">
      <w:bodyDiv w:val="1"/>
      <w:marLeft w:val="0"/>
      <w:marRight w:val="0"/>
      <w:marTop w:val="0"/>
      <w:marBottom w:val="0"/>
      <w:divBdr>
        <w:top w:val="none" w:sz="0" w:space="0" w:color="auto"/>
        <w:left w:val="none" w:sz="0" w:space="0" w:color="auto"/>
        <w:bottom w:val="none" w:sz="0" w:space="0" w:color="auto"/>
        <w:right w:val="none" w:sz="0" w:space="0" w:color="auto"/>
      </w:divBdr>
    </w:div>
    <w:div w:id="723067320">
      <w:bodyDiv w:val="1"/>
      <w:marLeft w:val="0"/>
      <w:marRight w:val="0"/>
      <w:marTop w:val="0"/>
      <w:marBottom w:val="0"/>
      <w:divBdr>
        <w:top w:val="none" w:sz="0" w:space="0" w:color="auto"/>
        <w:left w:val="none" w:sz="0" w:space="0" w:color="auto"/>
        <w:bottom w:val="none" w:sz="0" w:space="0" w:color="auto"/>
        <w:right w:val="none" w:sz="0" w:space="0" w:color="auto"/>
      </w:divBdr>
    </w:div>
    <w:div w:id="736245640">
      <w:bodyDiv w:val="1"/>
      <w:marLeft w:val="0"/>
      <w:marRight w:val="0"/>
      <w:marTop w:val="0"/>
      <w:marBottom w:val="0"/>
      <w:divBdr>
        <w:top w:val="none" w:sz="0" w:space="0" w:color="auto"/>
        <w:left w:val="none" w:sz="0" w:space="0" w:color="auto"/>
        <w:bottom w:val="none" w:sz="0" w:space="0" w:color="auto"/>
        <w:right w:val="none" w:sz="0" w:space="0" w:color="auto"/>
      </w:divBdr>
    </w:div>
    <w:div w:id="742144274">
      <w:bodyDiv w:val="1"/>
      <w:marLeft w:val="0"/>
      <w:marRight w:val="0"/>
      <w:marTop w:val="0"/>
      <w:marBottom w:val="0"/>
      <w:divBdr>
        <w:top w:val="none" w:sz="0" w:space="0" w:color="auto"/>
        <w:left w:val="none" w:sz="0" w:space="0" w:color="auto"/>
        <w:bottom w:val="none" w:sz="0" w:space="0" w:color="auto"/>
        <w:right w:val="none" w:sz="0" w:space="0" w:color="auto"/>
      </w:divBdr>
    </w:div>
    <w:div w:id="745110537">
      <w:bodyDiv w:val="1"/>
      <w:marLeft w:val="0"/>
      <w:marRight w:val="0"/>
      <w:marTop w:val="0"/>
      <w:marBottom w:val="0"/>
      <w:divBdr>
        <w:top w:val="none" w:sz="0" w:space="0" w:color="auto"/>
        <w:left w:val="none" w:sz="0" w:space="0" w:color="auto"/>
        <w:bottom w:val="none" w:sz="0" w:space="0" w:color="auto"/>
        <w:right w:val="none" w:sz="0" w:space="0" w:color="auto"/>
      </w:divBdr>
    </w:div>
    <w:div w:id="747580947">
      <w:bodyDiv w:val="1"/>
      <w:marLeft w:val="0"/>
      <w:marRight w:val="0"/>
      <w:marTop w:val="0"/>
      <w:marBottom w:val="0"/>
      <w:divBdr>
        <w:top w:val="none" w:sz="0" w:space="0" w:color="auto"/>
        <w:left w:val="none" w:sz="0" w:space="0" w:color="auto"/>
        <w:bottom w:val="none" w:sz="0" w:space="0" w:color="auto"/>
        <w:right w:val="none" w:sz="0" w:space="0" w:color="auto"/>
      </w:divBdr>
    </w:div>
    <w:div w:id="749809313">
      <w:bodyDiv w:val="1"/>
      <w:marLeft w:val="0"/>
      <w:marRight w:val="0"/>
      <w:marTop w:val="0"/>
      <w:marBottom w:val="0"/>
      <w:divBdr>
        <w:top w:val="none" w:sz="0" w:space="0" w:color="auto"/>
        <w:left w:val="none" w:sz="0" w:space="0" w:color="auto"/>
        <w:bottom w:val="none" w:sz="0" w:space="0" w:color="auto"/>
        <w:right w:val="none" w:sz="0" w:space="0" w:color="auto"/>
      </w:divBdr>
    </w:div>
    <w:div w:id="762145194">
      <w:bodyDiv w:val="1"/>
      <w:marLeft w:val="0"/>
      <w:marRight w:val="0"/>
      <w:marTop w:val="0"/>
      <w:marBottom w:val="0"/>
      <w:divBdr>
        <w:top w:val="none" w:sz="0" w:space="0" w:color="auto"/>
        <w:left w:val="none" w:sz="0" w:space="0" w:color="auto"/>
        <w:bottom w:val="none" w:sz="0" w:space="0" w:color="auto"/>
        <w:right w:val="none" w:sz="0" w:space="0" w:color="auto"/>
      </w:divBdr>
    </w:div>
    <w:div w:id="764107825">
      <w:bodyDiv w:val="1"/>
      <w:marLeft w:val="0"/>
      <w:marRight w:val="0"/>
      <w:marTop w:val="0"/>
      <w:marBottom w:val="0"/>
      <w:divBdr>
        <w:top w:val="none" w:sz="0" w:space="0" w:color="auto"/>
        <w:left w:val="none" w:sz="0" w:space="0" w:color="auto"/>
        <w:bottom w:val="none" w:sz="0" w:space="0" w:color="auto"/>
        <w:right w:val="none" w:sz="0" w:space="0" w:color="auto"/>
      </w:divBdr>
    </w:div>
    <w:div w:id="766341084">
      <w:bodyDiv w:val="1"/>
      <w:marLeft w:val="0"/>
      <w:marRight w:val="0"/>
      <w:marTop w:val="0"/>
      <w:marBottom w:val="0"/>
      <w:divBdr>
        <w:top w:val="none" w:sz="0" w:space="0" w:color="auto"/>
        <w:left w:val="none" w:sz="0" w:space="0" w:color="auto"/>
        <w:bottom w:val="none" w:sz="0" w:space="0" w:color="auto"/>
        <w:right w:val="none" w:sz="0" w:space="0" w:color="auto"/>
      </w:divBdr>
    </w:div>
    <w:div w:id="766585421">
      <w:bodyDiv w:val="1"/>
      <w:marLeft w:val="0"/>
      <w:marRight w:val="0"/>
      <w:marTop w:val="0"/>
      <w:marBottom w:val="0"/>
      <w:divBdr>
        <w:top w:val="none" w:sz="0" w:space="0" w:color="auto"/>
        <w:left w:val="none" w:sz="0" w:space="0" w:color="auto"/>
        <w:bottom w:val="none" w:sz="0" w:space="0" w:color="auto"/>
        <w:right w:val="none" w:sz="0" w:space="0" w:color="auto"/>
      </w:divBdr>
    </w:div>
    <w:div w:id="769155457">
      <w:bodyDiv w:val="1"/>
      <w:marLeft w:val="0"/>
      <w:marRight w:val="0"/>
      <w:marTop w:val="0"/>
      <w:marBottom w:val="0"/>
      <w:divBdr>
        <w:top w:val="none" w:sz="0" w:space="0" w:color="auto"/>
        <w:left w:val="none" w:sz="0" w:space="0" w:color="auto"/>
        <w:bottom w:val="none" w:sz="0" w:space="0" w:color="auto"/>
        <w:right w:val="none" w:sz="0" w:space="0" w:color="auto"/>
      </w:divBdr>
    </w:div>
    <w:div w:id="769786169">
      <w:bodyDiv w:val="1"/>
      <w:marLeft w:val="0"/>
      <w:marRight w:val="0"/>
      <w:marTop w:val="0"/>
      <w:marBottom w:val="0"/>
      <w:divBdr>
        <w:top w:val="none" w:sz="0" w:space="0" w:color="auto"/>
        <w:left w:val="none" w:sz="0" w:space="0" w:color="auto"/>
        <w:bottom w:val="none" w:sz="0" w:space="0" w:color="auto"/>
        <w:right w:val="none" w:sz="0" w:space="0" w:color="auto"/>
      </w:divBdr>
    </w:div>
    <w:div w:id="771586066">
      <w:bodyDiv w:val="1"/>
      <w:marLeft w:val="0"/>
      <w:marRight w:val="0"/>
      <w:marTop w:val="0"/>
      <w:marBottom w:val="0"/>
      <w:divBdr>
        <w:top w:val="none" w:sz="0" w:space="0" w:color="auto"/>
        <w:left w:val="none" w:sz="0" w:space="0" w:color="auto"/>
        <w:bottom w:val="none" w:sz="0" w:space="0" w:color="auto"/>
        <w:right w:val="none" w:sz="0" w:space="0" w:color="auto"/>
      </w:divBdr>
    </w:div>
    <w:div w:id="772172101">
      <w:bodyDiv w:val="1"/>
      <w:marLeft w:val="0"/>
      <w:marRight w:val="0"/>
      <w:marTop w:val="0"/>
      <w:marBottom w:val="0"/>
      <w:divBdr>
        <w:top w:val="none" w:sz="0" w:space="0" w:color="auto"/>
        <w:left w:val="none" w:sz="0" w:space="0" w:color="auto"/>
        <w:bottom w:val="none" w:sz="0" w:space="0" w:color="auto"/>
        <w:right w:val="none" w:sz="0" w:space="0" w:color="auto"/>
      </w:divBdr>
    </w:div>
    <w:div w:id="773669492">
      <w:bodyDiv w:val="1"/>
      <w:marLeft w:val="0"/>
      <w:marRight w:val="0"/>
      <w:marTop w:val="0"/>
      <w:marBottom w:val="0"/>
      <w:divBdr>
        <w:top w:val="none" w:sz="0" w:space="0" w:color="auto"/>
        <w:left w:val="none" w:sz="0" w:space="0" w:color="auto"/>
        <w:bottom w:val="none" w:sz="0" w:space="0" w:color="auto"/>
        <w:right w:val="none" w:sz="0" w:space="0" w:color="auto"/>
      </w:divBdr>
    </w:div>
    <w:div w:id="784235004">
      <w:bodyDiv w:val="1"/>
      <w:marLeft w:val="0"/>
      <w:marRight w:val="0"/>
      <w:marTop w:val="0"/>
      <w:marBottom w:val="0"/>
      <w:divBdr>
        <w:top w:val="none" w:sz="0" w:space="0" w:color="auto"/>
        <w:left w:val="none" w:sz="0" w:space="0" w:color="auto"/>
        <w:bottom w:val="none" w:sz="0" w:space="0" w:color="auto"/>
        <w:right w:val="none" w:sz="0" w:space="0" w:color="auto"/>
      </w:divBdr>
    </w:div>
    <w:div w:id="788664352">
      <w:bodyDiv w:val="1"/>
      <w:marLeft w:val="0"/>
      <w:marRight w:val="0"/>
      <w:marTop w:val="0"/>
      <w:marBottom w:val="0"/>
      <w:divBdr>
        <w:top w:val="none" w:sz="0" w:space="0" w:color="auto"/>
        <w:left w:val="none" w:sz="0" w:space="0" w:color="auto"/>
        <w:bottom w:val="none" w:sz="0" w:space="0" w:color="auto"/>
        <w:right w:val="none" w:sz="0" w:space="0" w:color="auto"/>
      </w:divBdr>
    </w:div>
    <w:div w:id="789594247">
      <w:bodyDiv w:val="1"/>
      <w:marLeft w:val="0"/>
      <w:marRight w:val="0"/>
      <w:marTop w:val="0"/>
      <w:marBottom w:val="0"/>
      <w:divBdr>
        <w:top w:val="none" w:sz="0" w:space="0" w:color="auto"/>
        <w:left w:val="none" w:sz="0" w:space="0" w:color="auto"/>
        <w:bottom w:val="none" w:sz="0" w:space="0" w:color="auto"/>
        <w:right w:val="none" w:sz="0" w:space="0" w:color="auto"/>
      </w:divBdr>
    </w:div>
    <w:div w:id="790973096">
      <w:bodyDiv w:val="1"/>
      <w:marLeft w:val="0"/>
      <w:marRight w:val="0"/>
      <w:marTop w:val="0"/>
      <w:marBottom w:val="0"/>
      <w:divBdr>
        <w:top w:val="none" w:sz="0" w:space="0" w:color="auto"/>
        <w:left w:val="none" w:sz="0" w:space="0" w:color="auto"/>
        <w:bottom w:val="none" w:sz="0" w:space="0" w:color="auto"/>
        <w:right w:val="none" w:sz="0" w:space="0" w:color="auto"/>
      </w:divBdr>
    </w:div>
    <w:div w:id="807550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4604">
          <w:marLeft w:val="0"/>
          <w:marRight w:val="0"/>
          <w:marTop w:val="0"/>
          <w:marBottom w:val="0"/>
          <w:divBdr>
            <w:top w:val="none" w:sz="0" w:space="0" w:color="auto"/>
            <w:left w:val="none" w:sz="0" w:space="0" w:color="auto"/>
            <w:bottom w:val="none" w:sz="0" w:space="0" w:color="auto"/>
            <w:right w:val="none" w:sz="0" w:space="0" w:color="auto"/>
          </w:divBdr>
          <w:divsChild>
            <w:div w:id="17337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881">
      <w:bodyDiv w:val="1"/>
      <w:marLeft w:val="0"/>
      <w:marRight w:val="0"/>
      <w:marTop w:val="0"/>
      <w:marBottom w:val="0"/>
      <w:divBdr>
        <w:top w:val="none" w:sz="0" w:space="0" w:color="auto"/>
        <w:left w:val="none" w:sz="0" w:space="0" w:color="auto"/>
        <w:bottom w:val="none" w:sz="0" w:space="0" w:color="auto"/>
        <w:right w:val="none" w:sz="0" w:space="0" w:color="auto"/>
      </w:divBdr>
    </w:div>
    <w:div w:id="811485355">
      <w:bodyDiv w:val="1"/>
      <w:marLeft w:val="0"/>
      <w:marRight w:val="0"/>
      <w:marTop w:val="0"/>
      <w:marBottom w:val="0"/>
      <w:divBdr>
        <w:top w:val="none" w:sz="0" w:space="0" w:color="auto"/>
        <w:left w:val="none" w:sz="0" w:space="0" w:color="auto"/>
        <w:bottom w:val="none" w:sz="0" w:space="0" w:color="auto"/>
        <w:right w:val="none" w:sz="0" w:space="0" w:color="auto"/>
      </w:divBdr>
    </w:div>
    <w:div w:id="824273466">
      <w:bodyDiv w:val="1"/>
      <w:marLeft w:val="0"/>
      <w:marRight w:val="0"/>
      <w:marTop w:val="0"/>
      <w:marBottom w:val="0"/>
      <w:divBdr>
        <w:top w:val="none" w:sz="0" w:space="0" w:color="auto"/>
        <w:left w:val="none" w:sz="0" w:space="0" w:color="auto"/>
        <w:bottom w:val="none" w:sz="0" w:space="0" w:color="auto"/>
        <w:right w:val="none" w:sz="0" w:space="0" w:color="auto"/>
      </w:divBdr>
    </w:div>
    <w:div w:id="830483558">
      <w:bodyDiv w:val="1"/>
      <w:marLeft w:val="0"/>
      <w:marRight w:val="0"/>
      <w:marTop w:val="0"/>
      <w:marBottom w:val="0"/>
      <w:divBdr>
        <w:top w:val="none" w:sz="0" w:space="0" w:color="auto"/>
        <w:left w:val="none" w:sz="0" w:space="0" w:color="auto"/>
        <w:bottom w:val="none" w:sz="0" w:space="0" w:color="auto"/>
        <w:right w:val="none" w:sz="0" w:space="0" w:color="auto"/>
      </w:divBdr>
    </w:div>
    <w:div w:id="833453970">
      <w:bodyDiv w:val="1"/>
      <w:marLeft w:val="0"/>
      <w:marRight w:val="0"/>
      <w:marTop w:val="0"/>
      <w:marBottom w:val="0"/>
      <w:divBdr>
        <w:top w:val="none" w:sz="0" w:space="0" w:color="auto"/>
        <w:left w:val="none" w:sz="0" w:space="0" w:color="auto"/>
        <w:bottom w:val="none" w:sz="0" w:space="0" w:color="auto"/>
        <w:right w:val="none" w:sz="0" w:space="0" w:color="auto"/>
      </w:divBdr>
    </w:div>
    <w:div w:id="834144902">
      <w:bodyDiv w:val="1"/>
      <w:marLeft w:val="0"/>
      <w:marRight w:val="0"/>
      <w:marTop w:val="0"/>
      <w:marBottom w:val="0"/>
      <w:divBdr>
        <w:top w:val="none" w:sz="0" w:space="0" w:color="auto"/>
        <w:left w:val="none" w:sz="0" w:space="0" w:color="auto"/>
        <w:bottom w:val="none" w:sz="0" w:space="0" w:color="auto"/>
        <w:right w:val="none" w:sz="0" w:space="0" w:color="auto"/>
      </w:divBdr>
    </w:div>
    <w:div w:id="836579852">
      <w:bodyDiv w:val="1"/>
      <w:marLeft w:val="0"/>
      <w:marRight w:val="0"/>
      <w:marTop w:val="0"/>
      <w:marBottom w:val="0"/>
      <w:divBdr>
        <w:top w:val="none" w:sz="0" w:space="0" w:color="auto"/>
        <w:left w:val="none" w:sz="0" w:space="0" w:color="auto"/>
        <w:bottom w:val="none" w:sz="0" w:space="0" w:color="auto"/>
        <w:right w:val="none" w:sz="0" w:space="0" w:color="auto"/>
      </w:divBdr>
      <w:divsChild>
        <w:div w:id="1279069950">
          <w:marLeft w:val="0"/>
          <w:marRight w:val="0"/>
          <w:marTop w:val="0"/>
          <w:marBottom w:val="0"/>
          <w:divBdr>
            <w:top w:val="none" w:sz="0" w:space="0" w:color="auto"/>
            <w:left w:val="none" w:sz="0" w:space="0" w:color="auto"/>
            <w:bottom w:val="none" w:sz="0" w:space="0" w:color="auto"/>
            <w:right w:val="none" w:sz="0" w:space="0" w:color="auto"/>
          </w:divBdr>
          <w:divsChild>
            <w:div w:id="94861382">
              <w:marLeft w:val="0"/>
              <w:marRight w:val="0"/>
              <w:marTop w:val="0"/>
              <w:marBottom w:val="0"/>
              <w:divBdr>
                <w:top w:val="none" w:sz="0" w:space="0" w:color="auto"/>
                <w:left w:val="none" w:sz="0" w:space="0" w:color="auto"/>
                <w:bottom w:val="none" w:sz="0" w:space="0" w:color="auto"/>
                <w:right w:val="none" w:sz="0" w:space="0" w:color="auto"/>
              </w:divBdr>
            </w:div>
            <w:div w:id="108159341">
              <w:marLeft w:val="0"/>
              <w:marRight w:val="0"/>
              <w:marTop w:val="0"/>
              <w:marBottom w:val="0"/>
              <w:divBdr>
                <w:top w:val="none" w:sz="0" w:space="0" w:color="auto"/>
                <w:left w:val="none" w:sz="0" w:space="0" w:color="auto"/>
                <w:bottom w:val="none" w:sz="0" w:space="0" w:color="auto"/>
                <w:right w:val="none" w:sz="0" w:space="0" w:color="auto"/>
              </w:divBdr>
            </w:div>
            <w:div w:id="252786635">
              <w:marLeft w:val="0"/>
              <w:marRight w:val="0"/>
              <w:marTop w:val="0"/>
              <w:marBottom w:val="0"/>
              <w:divBdr>
                <w:top w:val="none" w:sz="0" w:space="0" w:color="auto"/>
                <w:left w:val="none" w:sz="0" w:space="0" w:color="auto"/>
                <w:bottom w:val="none" w:sz="0" w:space="0" w:color="auto"/>
                <w:right w:val="none" w:sz="0" w:space="0" w:color="auto"/>
              </w:divBdr>
            </w:div>
            <w:div w:id="325205123">
              <w:marLeft w:val="0"/>
              <w:marRight w:val="0"/>
              <w:marTop w:val="0"/>
              <w:marBottom w:val="0"/>
              <w:divBdr>
                <w:top w:val="none" w:sz="0" w:space="0" w:color="auto"/>
                <w:left w:val="none" w:sz="0" w:space="0" w:color="auto"/>
                <w:bottom w:val="none" w:sz="0" w:space="0" w:color="auto"/>
                <w:right w:val="none" w:sz="0" w:space="0" w:color="auto"/>
              </w:divBdr>
            </w:div>
            <w:div w:id="567571252">
              <w:marLeft w:val="0"/>
              <w:marRight w:val="0"/>
              <w:marTop w:val="0"/>
              <w:marBottom w:val="0"/>
              <w:divBdr>
                <w:top w:val="none" w:sz="0" w:space="0" w:color="auto"/>
                <w:left w:val="none" w:sz="0" w:space="0" w:color="auto"/>
                <w:bottom w:val="none" w:sz="0" w:space="0" w:color="auto"/>
                <w:right w:val="none" w:sz="0" w:space="0" w:color="auto"/>
              </w:divBdr>
            </w:div>
            <w:div w:id="683947052">
              <w:marLeft w:val="0"/>
              <w:marRight w:val="0"/>
              <w:marTop w:val="0"/>
              <w:marBottom w:val="0"/>
              <w:divBdr>
                <w:top w:val="none" w:sz="0" w:space="0" w:color="auto"/>
                <w:left w:val="none" w:sz="0" w:space="0" w:color="auto"/>
                <w:bottom w:val="none" w:sz="0" w:space="0" w:color="auto"/>
                <w:right w:val="none" w:sz="0" w:space="0" w:color="auto"/>
              </w:divBdr>
            </w:div>
            <w:div w:id="988752977">
              <w:marLeft w:val="0"/>
              <w:marRight w:val="0"/>
              <w:marTop w:val="0"/>
              <w:marBottom w:val="0"/>
              <w:divBdr>
                <w:top w:val="none" w:sz="0" w:space="0" w:color="auto"/>
                <w:left w:val="none" w:sz="0" w:space="0" w:color="auto"/>
                <w:bottom w:val="none" w:sz="0" w:space="0" w:color="auto"/>
                <w:right w:val="none" w:sz="0" w:space="0" w:color="auto"/>
              </w:divBdr>
            </w:div>
            <w:div w:id="997422482">
              <w:marLeft w:val="0"/>
              <w:marRight w:val="0"/>
              <w:marTop w:val="0"/>
              <w:marBottom w:val="0"/>
              <w:divBdr>
                <w:top w:val="none" w:sz="0" w:space="0" w:color="auto"/>
                <w:left w:val="none" w:sz="0" w:space="0" w:color="auto"/>
                <w:bottom w:val="none" w:sz="0" w:space="0" w:color="auto"/>
                <w:right w:val="none" w:sz="0" w:space="0" w:color="auto"/>
              </w:divBdr>
            </w:div>
            <w:div w:id="1110049007">
              <w:marLeft w:val="0"/>
              <w:marRight w:val="0"/>
              <w:marTop w:val="0"/>
              <w:marBottom w:val="0"/>
              <w:divBdr>
                <w:top w:val="none" w:sz="0" w:space="0" w:color="auto"/>
                <w:left w:val="none" w:sz="0" w:space="0" w:color="auto"/>
                <w:bottom w:val="none" w:sz="0" w:space="0" w:color="auto"/>
                <w:right w:val="none" w:sz="0" w:space="0" w:color="auto"/>
              </w:divBdr>
            </w:div>
            <w:div w:id="1294826465">
              <w:marLeft w:val="0"/>
              <w:marRight w:val="0"/>
              <w:marTop w:val="0"/>
              <w:marBottom w:val="0"/>
              <w:divBdr>
                <w:top w:val="none" w:sz="0" w:space="0" w:color="auto"/>
                <w:left w:val="none" w:sz="0" w:space="0" w:color="auto"/>
                <w:bottom w:val="none" w:sz="0" w:space="0" w:color="auto"/>
                <w:right w:val="none" w:sz="0" w:space="0" w:color="auto"/>
              </w:divBdr>
            </w:div>
            <w:div w:id="1314019024">
              <w:marLeft w:val="0"/>
              <w:marRight w:val="0"/>
              <w:marTop w:val="0"/>
              <w:marBottom w:val="0"/>
              <w:divBdr>
                <w:top w:val="none" w:sz="0" w:space="0" w:color="auto"/>
                <w:left w:val="none" w:sz="0" w:space="0" w:color="auto"/>
                <w:bottom w:val="none" w:sz="0" w:space="0" w:color="auto"/>
                <w:right w:val="none" w:sz="0" w:space="0" w:color="auto"/>
              </w:divBdr>
            </w:div>
            <w:div w:id="1365908172">
              <w:marLeft w:val="0"/>
              <w:marRight w:val="0"/>
              <w:marTop w:val="0"/>
              <w:marBottom w:val="0"/>
              <w:divBdr>
                <w:top w:val="none" w:sz="0" w:space="0" w:color="auto"/>
                <w:left w:val="none" w:sz="0" w:space="0" w:color="auto"/>
                <w:bottom w:val="none" w:sz="0" w:space="0" w:color="auto"/>
                <w:right w:val="none" w:sz="0" w:space="0" w:color="auto"/>
              </w:divBdr>
            </w:div>
            <w:div w:id="1437604171">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557349620">
              <w:marLeft w:val="0"/>
              <w:marRight w:val="0"/>
              <w:marTop w:val="0"/>
              <w:marBottom w:val="0"/>
              <w:divBdr>
                <w:top w:val="none" w:sz="0" w:space="0" w:color="auto"/>
                <w:left w:val="none" w:sz="0" w:space="0" w:color="auto"/>
                <w:bottom w:val="none" w:sz="0" w:space="0" w:color="auto"/>
                <w:right w:val="none" w:sz="0" w:space="0" w:color="auto"/>
              </w:divBdr>
            </w:div>
            <w:div w:id="1597589071">
              <w:marLeft w:val="0"/>
              <w:marRight w:val="0"/>
              <w:marTop w:val="0"/>
              <w:marBottom w:val="0"/>
              <w:divBdr>
                <w:top w:val="none" w:sz="0" w:space="0" w:color="auto"/>
                <w:left w:val="none" w:sz="0" w:space="0" w:color="auto"/>
                <w:bottom w:val="none" w:sz="0" w:space="0" w:color="auto"/>
                <w:right w:val="none" w:sz="0" w:space="0" w:color="auto"/>
              </w:divBdr>
            </w:div>
            <w:div w:id="2005938655">
              <w:marLeft w:val="0"/>
              <w:marRight w:val="0"/>
              <w:marTop w:val="0"/>
              <w:marBottom w:val="0"/>
              <w:divBdr>
                <w:top w:val="none" w:sz="0" w:space="0" w:color="auto"/>
                <w:left w:val="none" w:sz="0" w:space="0" w:color="auto"/>
                <w:bottom w:val="none" w:sz="0" w:space="0" w:color="auto"/>
                <w:right w:val="none" w:sz="0" w:space="0" w:color="auto"/>
              </w:divBdr>
            </w:div>
            <w:div w:id="20220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96633">
      <w:bodyDiv w:val="1"/>
      <w:marLeft w:val="0"/>
      <w:marRight w:val="0"/>
      <w:marTop w:val="0"/>
      <w:marBottom w:val="0"/>
      <w:divBdr>
        <w:top w:val="none" w:sz="0" w:space="0" w:color="auto"/>
        <w:left w:val="none" w:sz="0" w:space="0" w:color="auto"/>
        <w:bottom w:val="none" w:sz="0" w:space="0" w:color="auto"/>
        <w:right w:val="none" w:sz="0" w:space="0" w:color="auto"/>
      </w:divBdr>
    </w:div>
    <w:div w:id="841747022">
      <w:bodyDiv w:val="1"/>
      <w:marLeft w:val="0"/>
      <w:marRight w:val="0"/>
      <w:marTop w:val="0"/>
      <w:marBottom w:val="0"/>
      <w:divBdr>
        <w:top w:val="none" w:sz="0" w:space="0" w:color="auto"/>
        <w:left w:val="none" w:sz="0" w:space="0" w:color="auto"/>
        <w:bottom w:val="none" w:sz="0" w:space="0" w:color="auto"/>
        <w:right w:val="none" w:sz="0" w:space="0" w:color="auto"/>
      </w:divBdr>
    </w:div>
    <w:div w:id="846136020">
      <w:bodyDiv w:val="1"/>
      <w:marLeft w:val="0"/>
      <w:marRight w:val="0"/>
      <w:marTop w:val="0"/>
      <w:marBottom w:val="0"/>
      <w:divBdr>
        <w:top w:val="none" w:sz="0" w:space="0" w:color="auto"/>
        <w:left w:val="none" w:sz="0" w:space="0" w:color="auto"/>
        <w:bottom w:val="none" w:sz="0" w:space="0" w:color="auto"/>
        <w:right w:val="none" w:sz="0" w:space="0" w:color="auto"/>
      </w:divBdr>
    </w:div>
    <w:div w:id="852039142">
      <w:bodyDiv w:val="1"/>
      <w:marLeft w:val="0"/>
      <w:marRight w:val="0"/>
      <w:marTop w:val="0"/>
      <w:marBottom w:val="0"/>
      <w:divBdr>
        <w:top w:val="none" w:sz="0" w:space="0" w:color="auto"/>
        <w:left w:val="none" w:sz="0" w:space="0" w:color="auto"/>
        <w:bottom w:val="none" w:sz="0" w:space="0" w:color="auto"/>
        <w:right w:val="none" w:sz="0" w:space="0" w:color="auto"/>
      </w:divBdr>
    </w:div>
    <w:div w:id="857087515">
      <w:bodyDiv w:val="1"/>
      <w:marLeft w:val="0"/>
      <w:marRight w:val="0"/>
      <w:marTop w:val="0"/>
      <w:marBottom w:val="0"/>
      <w:divBdr>
        <w:top w:val="none" w:sz="0" w:space="0" w:color="auto"/>
        <w:left w:val="none" w:sz="0" w:space="0" w:color="auto"/>
        <w:bottom w:val="none" w:sz="0" w:space="0" w:color="auto"/>
        <w:right w:val="none" w:sz="0" w:space="0" w:color="auto"/>
      </w:divBdr>
    </w:div>
    <w:div w:id="859129956">
      <w:bodyDiv w:val="1"/>
      <w:marLeft w:val="0"/>
      <w:marRight w:val="0"/>
      <w:marTop w:val="0"/>
      <w:marBottom w:val="0"/>
      <w:divBdr>
        <w:top w:val="none" w:sz="0" w:space="0" w:color="auto"/>
        <w:left w:val="none" w:sz="0" w:space="0" w:color="auto"/>
        <w:bottom w:val="none" w:sz="0" w:space="0" w:color="auto"/>
        <w:right w:val="none" w:sz="0" w:space="0" w:color="auto"/>
      </w:divBdr>
    </w:div>
    <w:div w:id="862859261">
      <w:bodyDiv w:val="1"/>
      <w:marLeft w:val="0"/>
      <w:marRight w:val="0"/>
      <w:marTop w:val="0"/>
      <w:marBottom w:val="0"/>
      <w:divBdr>
        <w:top w:val="none" w:sz="0" w:space="0" w:color="auto"/>
        <w:left w:val="none" w:sz="0" w:space="0" w:color="auto"/>
        <w:bottom w:val="none" w:sz="0" w:space="0" w:color="auto"/>
        <w:right w:val="none" w:sz="0" w:space="0" w:color="auto"/>
      </w:divBdr>
    </w:div>
    <w:div w:id="863861805">
      <w:bodyDiv w:val="1"/>
      <w:marLeft w:val="0"/>
      <w:marRight w:val="0"/>
      <w:marTop w:val="0"/>
      <w:marBottom w:val="0"/>
      <w:divBdr>
        <w:top w:val="none" w:sz="0" w:space="0" w:color="auto"/>
        <w:left w:val="none" w:sz="0" w:space="0" w:color="auto"/>
        <w:bottom w:val="none" w:sz="0" w:space="0" w:color="auto"/>
        <w:right w:val="none" w:sz="0" w:space="0" w:color="auto"/>
      </w:divBdr>
    </w:div>
    <w:div w:id="872423221">
      <w:bodyDiv w:val="1"/>
      <w:marLeft w:val="0"/>
      <w:marRight w:val="0"/>
      <w:marTop w:val="0"/>
      <w:marBottom w:val="0"/>
      <w:divBdr>
        <w:top w:val="none" w:sz="0" w:space="0" w:color="auto"/>
        <w:left w:val="none" w:sz="0" w:space="0" w:color="auto"/>
        <w:bottom w:val="none" w:sz="0" w:space="0" w:color="auto"/>
        <w:right w:val="none" w:sz="0" w:space="0" w:color="auto"/>
      </w:divBdr>
    </w:div>
    <w:div w:id="873352259">
      <w:bodyDiv w:val="1"/>
      <w:marLeft w:val="0"/>
      <w:marRight w:val="0"/>
      <w:marTop w:val="0"/>
      <w:marBottom w:val="0"/>
      <w:divBdr>
        <w:top w:val="none" w:sz="0" w:space="0" w:color="auto"/>
        <w:left w:val="none" w:sz="0" w:space="0" w:color="auto"/>
        <w:bottom w:val="none" w:sz="0" w:space="0" w:color="auto"/>
        <w:right w:val="none" w:sz="0" w:space="0" w:color="auto"/>
      </w:divBdr>
    </w:div>
    <w:div w:id="873420592">
      <w:bodyDiv w:val="1"/>
      <w:marLeft w:val="0"/>
      <w:marRight w:val="0"/>
      <w:marTop w:val="0"/>
      <w:marBottom w:val="0"/>
      <w:divBdr>
        <w:top w:val="none" w:sz="0" w:space="0" w:color="auto"/>
        <w:left w:val="none" w:sz="0" w:space="0" w:color="auto"/>
        <w:bottom w:val="none" w:sz="0" w:space="0" w:color="auto"/>
        <w:right w:val="none" w:sz="0" w:space="0" w:color="auto"/>
      </w:divBdr>
    </w:div>
    <w:div w:id="879367094">
      <w:bodyDiv w:val="1"/>
      <w:marLeft w:val="0"/>
      <w:marRight w:val="0"/>
      <w:marTop w:val="0"/>
      <w:marBottom w:val="0"/>
      <w:divBdr>
        <w:top w:val="none" w:sz="0" w:space="0" w:color="auto"/>
        <w:left w:val="none" w:sz="0" w:space="0" w:color="auto"/>
        <w:bottom w:val="none" w:sz="0" w:space="0" w:color="auto"/>
        <w:right w:val="none" w:sz="0" w:space="0" w:color="auto"/>
      </w:divBdr>
    </w:div>
    <w:div w:id="879897611">
      <w:bodyDiv w:val="1"/>
      <w:marLeft w:val="0"/>
      <w:marRight w:val="0"/>
      <w:marTop w:val="0"/>
      <w:marBottom w:val="0"/>
      <w:divBdr>
        <w:top w:val="none" w:sz="0" w:space="0" w:color="auto"/>
        <w:left w:val="none" w:sz="0" w:space="0" w:color="auto"/>
        <w:bottom w:val="none" w:sz="0" w:space="0" w:color="auto"/>
        <w:right w:val="none" w:sz="0" w:space="0" w:color="auto"/>
      </w:divBdr>
    </w:div>
    <w:div w:id="881795453">
      <w:bodyDiv w:val="1"/>
      <w:marLeft w:val="0"/>
      <w:marRight w:val="0"/>
      <w:marTop w:val="0"/>
      <w:marBottom w:val="0"/>
      <w:divBdr>
        <w:top w:val="none" w:sz="0" w:space="0" w:color="auto"/>
        <w:left w:val="none" w:sz="0" w:space="0" w:color="auto"/>
        <w:bottom w:val="none" w:sz="0" w:space="0" w:color="auto"/>
        <w:right w:val="none" w:sz="0" w:space="0" w:color="auto"/>
      </w:divBdr>
    </w:div>
    <w:div w:id="891041085">
      <w:bodyDiv w:val="1"/>
      <w:marLeft w:val="0"/>
      <w:marRight w:val="0"/>
      <w:marTop w:val="0"/>
      <w:marBottom w:val="0"/>
      <w:divBdr>
        <w:top w:val="none" w:sz="0" w:space="0" w:color="auto"/>
        <w:left w:val="none" w:sz="0" w:space="0" w:color="auto"/>
        <w:bottom w:val="none" w:sz="0" w:space="0" w:color="auto"/>
        <w:right w:val="none" w:sz="0" w:space="0" w:color="auto"/>
      </w:divBdr>
    </w:div>
    <w:div w:id="898058664">
      <w:bodyDiv w:val="1"/>
      <w:marLeft w:val="0"/>
      <w:marRight w:val="0"/>
      <w:marTop w:val="0"/>
      <w:marBottom w:val="0"/>
      <w:divBdr>
        <w:top w:val="none" w:sz="0" w:space="0" w:color="auto"/>
        <w:left w:val="none" w:sz="0" w:space="0" w:color="auto"/>
        <w:bottom w:val="none" w:sz="0" w:space="0" w:color="auto"/>
        <w:right w:val="none" w:sz="0" w:space="0" w:color="auto"/>
      </w:divBdr>
    </w:div>
    <w:div w:id="903104347">
      <w:bodyDiv w:val="1"/>
      <w:marLeft w:val="0"/>
      <w:marRight w:val="0"/>
      <w:marTop w:val="0"/>
      <w:marBottom w:val="0"/>
      <w:divBdr>
        <w:top w:val="none" w:sz="0" w:space="0" w:color="auto"/>
        <w:left w:val="none" w:sz="0" w:space="0" w:color="auto"/>
        <w:bottom w:val="none" w:sz="0" w:space="0" w:color="auto"/>
        <w:right w:val="none" w:sz="0" w:space="0" w:color="auto"/>
      </w:divBdr>
    </w:div>
    <w:div w:id="911278961">
      <w:bodyDiv w:val="1"/>
      <w:marLeft w:val="0"/>
      <w:marRight w:val="0"/>
      <w:marTop w:val="0"/>
      <w:marBottom w:val="0"/>
      <w:divBdr>
        <w:top w:val="none" w:sz="0" w:space="0" w:color="auto"/>
        <w:left w:val="none" w:sz="0" w:space="0" w:color="auto"/>
        <w:bottom w:val="none" w:sz="0" w:space="0" w:color="auto"/>
        <w:right w:val="none" w:sz="0" w:space="0" w:color="auto"/>
      </w:divBdr>
    </w:div>
    <w:div w:id="919674923">
      <w:bodyDiv w:val="1"/>
      <w:marLeft w:val="0"/>
      <w:marRight w:val="0"/>
      <w:marTop w:val="0"/>
      <w:marBottom w:val="0"/>
      <w:divBdr>
        <w:top w:val="none" w:sz="0" w:space="0" w:color="auto"/>
        <w:left w:val="none" w:sz="0" w:space="0" w:color="auto"/>
        <w:bottom w:val="none" w:sz="0" w:space="0" w:color="auto"/>
        <w:right w:val="none" w:sz="0" w:space="0" w:color="auto"/>
      </w:divBdr>
    </w:div>
    <w:div w:id="926889825">
      <w:bodyDiv w:val="1"/>
      <w:marLeft w:val="0"/>
      <w:marRight w:val="0"/>
      <w:marTop w:val="0"/>
      <w:marBottom w:val="0"/>
      <w:divBdr>
        <w:top w:val="none" w:sz="0" w:space="0" w:color="auto"/>
        <w:left w:val="none" w:sz="0" w:space="0" w:color="auto"/>
        <w:bottom w:val="none" w:sz="0" w:space="0" w:color="auto"/>
        <w:right w:val="none" w:sz="0" w:space="0" w:color="auto"/>
      </w:divBdr>
    </w:div>
    <w:div w:id="927732656">
      <w:bodyDiv w:val="1"/>
      <w:marLeft w:val="0"/>
      <w:marRight w:val="0"/>
      <w:marTop w:val="0"/>
      <w:marBottom w:val="0"/>
      <w:divBdr>
        <w:top w:val="none" w:sz="0" w:space="0" w:color="auto"/>
        <w:left w:val="none" w:sz="0" w:space="0" w:color="auto"/>
        <w:bottom w:val="none" w:sz="0" w:space="0" w:color="auto"/>
        <w:right w:val="none" w:sz="0" w:space="0" w:color="auto"/>
      </w:divBdr>
    </w:div>
    <w:div w:id="932013881">
      <w:bodyDiv w:val="1"/>
      <w:marLeft w:val="0"/>
      <w:marRight w:val="0"/>
      <w:marTop w:val="0"/>
      <w:marBottom w:val="0"/>
      <w:divBdr>
        <w:top w:val="none" w:sz="0" w:space="0" w:color="auto"/>
        <w:left w:val="none" w:sz="0" w:space="0" w:color="auto"/>
        <w:bottom w:val="none" w:sz="0" w:space="0" w:color="auto"/>
        <w:right w:val="none" w:sz="0" w:space="0" w:color="auto"/>
      </w:divBdr>
    </w:div>
    <w:div w:id="933628687">
      <w:bodyDiv w:val="1"/>
      <w:marLeft w:val="0"/>
      <w:marRight w:val="0"/>
      <w:marTop w:val="0"/>
      <w:marBottom w:val="0"/>
      <w:divBdr>
        <w:top w:val="none" w:sz="0" w:space="0" w:color="auto"/>
        <w:left w:val="none" w:sz="0" w:space="0" w:color="auto"/>
        <w:bottom w:val="none" w:sz="0" w:space="0" w:color="auto"/>
        <w:right w:val="none" w:sz="0" w:space="0" w:color="auto"/>
      </w:divBdr>
    </w:div>
    <w:div w:id="943607852">
      <w:bodyDiv w:val="1"/>
      <w:marLeft w:val="0"/>
      <w:marRight w:val="0"/>
      <w:marTop w:val="0"/>
      <w:marBottom w:val="0"/>
      <w:divBdr>
        <w:top w:val="none" w:sz="0" w:space="0" w:color="auto"/>
        <w:left w:val="none" w:sz="0" w:space="0" w:color="auto"/>
        <w:bottom w:val="none" w:sz="0" w:space="0" w:color="auto"/>
        <w:right w:val="none" w:sz="0" w:space="0" w:color="auto"/>
      </w:divBdr>
    </w:div>
    <w:div w:id="948387794">
      <w:bodyDiv w:val="1"/>
      <w:marLeft w:val="0"/>
      <w:marRight w:val="0"/>
      <w:marTop w:val="0"/>
      <w:marBottom w:val="0"/>
      <w:divBdr>
        <w:top w:val="none" w:sz="0" w:space="0" w:color="auto"/>
        <w:left w:val="none" w:sz="0" w:space="0" w:color="auto"/>
        <w:bottom w:val="none" w:sz="0" w:space="0" w:color="auto"/>
        <w:right w:val="none" w:sz="0" w:space="0" w:color="auto"/>
      </w:divBdr>
    </w:div>
    <w:div w:id="949702995">
      <w:bodyDiv w:val="1"/>
      <w:marLeft w:val="0"/>
      <w:marRight w:val="0"/>
      <w:marTop w:val="0"/>
      <w:marBottom w:val="0"/>
      <w:divBdr>
        <w:top w:val="none" w:sz="0" w:space="0" w:color="auto"/>
        <w:left w:val="none" w:sz="0" w:space="0" w:color="auto"/>
        <w:bottom w:val="none" w:sz="0" w:space="0" w:color="auto"/>
        <w:right w:val="none" w:sz="0" w:space="0" w:color="auto"/>
      </w:divBdr>
    </w:div>
    <w:div w:id="951132817">
      <w:bodyDiv w:val="1"/>
      <w:marLeft w:val="0"/>
      <w:marRight w:val="0"/>
      <w:marTop w:val="0"/>
      <w:marBottom w:val="0"/>
      <w:divBdr>
        <w:top w:val="none" w:sz="0" w:space="0" w:color="auto"/>
        <w:left w:val="none" w:sz="0" w:space="0" w:color="auto"/>
        <w:bottom w:val="none" w:sz="0" w:space="0" w:color="auto"/>
        <w:right w:val="none" w:sz="0" w:space="0" w:color="auto"/>
      </w:divBdr>
    </w:div>
    <w:div w:id="953292715">
      <w:bodyDiv w:val="1"/>
      <w:marLeft w:val="0"/>
      <w:marRight w:val="0"/>
      <w:marTop w:val="0"/>
      <w:marBottom w:val="0"/>
      <w:divBdr>
        <w:top w:val="none" w:sz="0" w:space="0" w:color="auto"/>
        <w:left w:val="none" w:sz="0" w:space="0" w:color="auto"/>
        <w:bottom w:val="none" w:sz="0" w:space="0" w:color="auto"/>
        <w:right w:val="none" w:sz="0" w:space="0" w:color="auto"/>
      </w:divBdr>
    </w:div>
    <w:div w:id="954602737">
      <w:bodyDiv w:val="1"/>
      <w:marLeft w:val="0"/>
      <w:marRight w:val="0"/>
      <w:marTop w:val="0"/>
      <w:marBottom w:val="0"/>
      <w:divBdr>
        <w:top w:val="none" w:sz="0" w:space="0" w:color="auto"/>
        <w:left w:val="none" w:sz="0" w:space="0" w:color="auto"/>
        <w:bottom w:val="none" w:sz="0" w:space="0" w:color="auto"/>
        <w:right w:val="none" w:sz="0" w:space="0" w:color="auto"/>
      </w:divBdr>
    </w:div>
    <w:div w:id="964696140">
      <w:bodyDiv w:val="1"/>
      <w:marLeft w:val="0"/>
      <w:marRight w:val="0"/>
      <w:marTop w:val="0"/>
      <w:marBottom w:val="0"/>
      <w:divBdr>
        <w:top w:val="none" w:sz="0" w:space="0" w:color="auto"/>
        <w:left w:val="none" w:sz="0" w:space="0" w:color="auto"/>
        <w:bottom w:val="none" w:sz="0" w:space="0" w:color="auto"/>
        <w:right w:val="none" w:sz="0" w:space="0" w:color="auto"/>
      </w:divBdr>
    </w:div>
    <w:div w:id="970207897">
      <w:bodyDiv w:val="1"/>
      <w:marLeft w:val="0"/>
      <w:marRight w:val="0"/>
      <w:marTop w:val="0"/>
      <w:marBottom w:val="0"/>
      <w:divBdr>
        <w:top w:val="none" w:sz="0" w:space="0" w:color="auto"/>
        <w:left w:val="none" w:sz="0" w:space="0" w:color="auto"/>
        <w:bottom w:val="none" w:sz="0" w:space="0" w:color="auto"/>
        <w:right w:val="none" w:sz="0" w:space="0" w:color="auto"/>
      </w:divBdr>
    </w:div>
    <w:div w:id="973288168">
      <w:bodyDiv w:val="1"/>
      <w:marLeft w:val="0"/>
      <w:marRight w:val="0"/>
      <w:marTop w:val="0"/>
      <w:marBottom w:val="0"/>
      <w:divBdr>
        <w:top w:val="none" w:sz="0" w:space="0" w:color="auto"/>
        <w:left w:val="none" w:sz="0" w:space="0" w:color="auto"/>
        <w:bottom w:val="none" w:sz="0" w:space="0" w:color="auto"/>
        <w:right w:val="none" w:sz="0" w:space="0" w:color="auto"/>
      </w:divBdr>
    </w:div>
    <w:div w:id="985746488">
      <w:bodyDiv w:val="1"/>
      <w:marLeft w:val="0"/>
      <w:marRight w:val="0"/>
      <w:marTop w:val="0"/>
      <w:marBottom w:val="0"/>
      <w:divBdr>
        <w:top w:val="none" w:sz="0" w:space="0" w:color="auto"/>
        <w:left w:val="none" w:sz="0" w:space="0" w:color="auto"/>
        <w:bottom w:val="none" w:sz="0" w:space="0" w:color="auto"/>
        <w:right w:val="none" w:sz="0" w:space="0" w:color="auto"/>
      </w:divBdr>
    </w:div>
    <w:div w:id="988436358">
      <w:bodyDiv w:val="1"/>
      <w:marLeft w:val="0"/>
      <w:marRight w:val="0"/>
      <w:marTop w:val="0"/>
      <w:marBottom w:val="0"/>
      <w:divBdr>
        <w:top w:val="none" w:sz="0" w:space="0" w:color="auto"/>
        <w:left w:val="none" w:sz="0" w:space="0" w:color="auto"/>
        <w:bottom w:val="none" w:sz="0" w:space="0" w:color="auto"/>
        <w:right w:val="none" w:sz="0" w:space="0" w:color="auto"/>
      </w:divBdr>
    </w:div>
    <w:div w:id="990254669">
      <w:bodyDiv w:val="1"/>
      <w:marLeft w:val="0"/>
      <w:marRight w:val="0"/>
      <w:marTop w:val="0"/>
      <w:marBottom w:val="0"/>
      <w:divBdr>
        <w:top w:val="none" w:sz="0" w:space="0" w:color="auto"/>
        <w:left w:val="none" w:sz="0" w:space="0" w:color="auto"/>
        <w:bottom w:val="none" w:sz="0" w:space="0" w:color="auto"/>
        <w:right w:val="none" w:sz="0" w:space="0" w:color="auto"/>
      </w:divBdr>
    </w:div>
    <w:div w:id="1004473157">
      <w:bodyDiv w:val="1"/>
      <w:marLeft w:val="0"/>
      <w:marRight w:val="0"/>
      <w:marTop w:val="0"/>
      <w:marBottom w:val="0"/>
      <w:divBdr>
        <w:top w:val="none" w:sz="0" w:space="0" w:color="auto"/>
        <w:left w:val="none" w:sz="0" w:space="0" w:color="auto"/>
        <w:bottom w:val="none" w:sz="0" w:space="0" w:color="auto"/>
        <w:right w:val="none" w:sz="0" w:space="0" w:color="auto"/>
      </w:divBdr>
    </w:div>
    <w:div w:id="1006320337">
      <w:bodyDiv w:val="1"/>
      <w:marLeft w:val="0"/>
      <w:marRight w:val="0"/>
      <w:marTop w:val="0"/>
      <w:marBottom w:val="0"/>
      <w:divBdr>
        <w:top w:val="none" w:sz="0" w:space="0" w:color="auto"/>
        <w:left w:val="none" w:sz="0" w:space="0" w:color="auto"/>
        <w:bottom w:val="none" w:sz="0" w:space="0" w:color="auto"/>
        <w:right w:val="none" w:sz="0" w:space="0" w:color="auto"/>
      </w:divBdr>
    </w:div>
    <w:div w:id="1006593956">
      <w:bodyDiv w:val="1"/>
      <w:marLeft w:val="0"/>
      <w:marRight w:val="0"/>
      <w:marTop w:val="0"/>
      <w:marBottom w:val="0"/>
      <w:divBdr>
        <w:top w:val="none" w:sz="0" w:space="0" w:color="auto"/>
        <w:left w:val="none" w:sz="0" w:space="0" w:color="auto"/>
        <w:bottom w:val="none" w:sz="0" w:space="0" w:color="auto"/>
        <w:right w:val="none" w:sz="0" w:space="0" w:color="auto"/>
      </w:divBdr>
    </w:div>
    <w:div w:id="1012412966">
      <w:bodyDiv w:val="1"/>
      <w:marLeft w:val="0"/>
      <w:marRight w:val="0"/>
      <w:marTop w:val="0"/>
      <w:marBottom w:val="0"/>
      <w:divBdr>
        <w:top w:val="none" w:sz="0" w:space="0" w:color="auto"/>
        <w:left w:val="none" w:sz="0" w:space="0" w:color="auto"/>
        <w:bottom w:val="none" w:sz="0" w:space="0" w:color="auto"/>
        <w:right w:val="none" w:sz="0" w:space="0" w:color="auto"/>
      </w:divBdr>
    </w:div>
    <w:div w:id="1015614272">
      <w:bodyDiv w:val="1"/>
      <w:marLeft w:val="0"/>
      <w:marRight w:val="0"/>
      <w:marTop w:val="0"/>
      <w:marBottom w:val="0"/>
      <w:divBdr>
        <w:top w:val="none" w:sz="0" w:space="0" w:color="auto"/>
        <w:left w:val="none" w:sz="0" w:space="0" w:color="auto"/>
        <w:bottom w:val="none" w:sz="0" w:space="0" w:color="auto"/>
        <w:right w:val="none" w:sz="0" w:space="0" w:color="auto"/>
      </w:divBdr>
    </w:div>
    <w:div w:id="1017390909">
      <w:bodyDiv w:val="1"/>
      <w:marLeft w:val="0"/>
      <w:marRight w:val="0"/>
      <w:marTop w:val="0"/>
      <w:marBottom w:val="0"/>
      <w:divBdr>
        <w:top w:val="none" w:sz="0" w:space="0" w:color="auto"/>
        <w:left w:val="none" w:sz="0" w:space="0" w:color="auto"/>
        <w:bottom w:val="none" w:sz="0" w:space="0" w:color="auto"/>
        <w:right w:val="none" w:sz="0" w:space="0" w:color="auto"/>
      </w:divBdr>
    </w:div>
    <w:div w:id="1021126353">
      <w:bodyDiv w:val="1"/>
      <w:marLeft w:val="0"/>
      <w:marRight w:val="0"/>
      <w:marTop w:val="0"/>
      <w:marBottom w:val="0"/>
      <w:divBdr>
        <w:top w:val="none" w:sz="0" w:space="0" w:color="auto"/>
        <w:left w:val="none" w:sz="0" w:space="0" w:color="auto"/>
        <w:bottom w:val="none" w:sz="0" w:space="0" w:color="auto"/>
        <w:right w:val="none" w:sz="0" w:space="0" w:color="auto"/>
      </w:divBdr>
    </w:div>
    <w:div w:id="1030256266">
      <w:bodyDiv w:val="1"/>
      <w:marLeft w:val="0"/>
      <w:marRight w:val="0"/>
      <w:marTop w:val="0"/>
      <w:marBottom w:val="0"/>
      <w:divBdr>
        <w:top w:val="none" w:sz="0" w:space="0" w:color="auto"/>
        <w:left w:val="none" w:sz="0" w:space="0" w:color="auto"/>
        <w:bottom w:val="none" w:sz="0" w:space="0" w:color="auto"/>
        <w:right w:val="none" w:sz="0" w:space="0" w:color="auto"/>
      </w:divBdr>
    </w:div>
    <w:div w:id="1039402032">
      <w:bodyDiv w:val="1"/>
      <w:marLeft w:val="0"/>
      <w:marRight w:val="0"/>
      <w:marTop w:val="0"/>
      <w:marBottom w:val="0"/>
      <w:divBdr>
        <w:top w:val="none" w:sz="0" w:space="0" w:color="auto"/>
        <w:left w:val="none" w:sz="0" w:space="0" w:color="auto"/>
        <w:bottom w:val="none" w:sz="0" w:space="0" w:color="auto"/>
        <w:right w:val="none" w:sz="0" w:space="0" w:color="auto"/>
      </w:divBdr>
    </w:div>
    <w:div w:id="1043333950">
      <w:bodyDiv w:val="1"/>
      <w:marLeft w:val="0"/>
      <w:marRight w:val="0"/>
      <w:marTop w:val="0"/>
      <w:marBottom w:val="0"/>
      <w:divBdr>
        <w:top w:val="none" w:sz="0" w:space="0" w:color="auto"/>
        <w:left w:val="none" w:sz="0" w:space="0" w:color="auto"/>
        <w:bottom w:val="none" w:sz="0" w:space="0" w:color="auto"/>
        <w:right w:val="none" w:sz="0" w:space="0" w:color="auto"/>
      </w:divBdr>
    </w:div>
    <w:div w:id="1049112829">
      <w:bodyDiv w:val="1"/>
      <w:marLeft w:val="0"/>
      <w:marRight w:val="0"/>
      <w:marTop w:val="0"/>
      <w:marBottom w:val="0"/>
      <w:divBdr>
        <w:top w:val="none" w:sz="0" w:space="0" w:color="auto"/>
        <w:left w:val="none" w:sz="0" w:space="0" w:color="auto"/>
        <w:bottom w:val="none" w:sz="0" w:space="0" w:color="auto"/>
        <w:right w:val="none" w:sz="0" w:space="0" w:color="auto"/>
      </w:divBdr>
    </w:div>
    <w:div w:id="1051538557">
      <w:bodyDiv w:val="1"/>
      <w:marLeft w:val="0"/>
      <w:marRight w:val="0"/>
      <w:marTop w:val="0"/>
      <w:marBottom w:val="0"/>
      <w:divBdr>
        <w:top w:val="none" w:sz="0" w:space="0" w:color="auto"/>
        <w:left w:val="none" w:sz="0" w:space="0" w:color="auto"/>
        <w:bottom w:val="none" w:sz="0" w:space="0" w:color="auto"/>
        <w:right w:val="none" w:sz="0" w:space="0" w:color="auto"/>
      </w:divBdr>
    </w:div>
    <w:div w:id="1057246754">
      <w:bodyDiv w:val="1"/>
      <w:marLeft w:val="0"/>
      <w:marRight w:val="0"/>
      <w:marTop w:val="0"/>
      <w:marBottom w:val="0"/>
      <w:divBdr>
        <w:top w:val="none" w:sz="0" w:space="0" w:color="auto"/>
        <w:left w:val="none" w:sz="0" w:space="0" w:color="auto"/>
        <w:bottom w:val="none" w:sz="0" w:space="0" w:color="auto"/>
        <w:right w:val="none" w:sz="0" w:space="0" w:color="auto"/>
      </w:divBdr>
    </w:div>
    <w:div w:id="1059673201">
      <w:bodyDiv w:val="1"/>
      <w:marLeft w:val="0"/>
      <w:marRight w:val="0"/>
      <w:marTop w:val="0"/>
      <w:marBottom w:val="0"/>
      <w:divBdr>
        <w:top w:val="none" w:sz="0" w:space="0" w:color="auto"/>
        <w:left w:val="none" w:sz="0" w:space="0" w:color="auto"/>
        <w:bottom w:val="none" w:sz="0" w:space="0" w:color="auto"/>
        <w:right w:val="none" w:sz="0" w:space="0" w:color="auto"/>
      </w:divBdr>
    </w:div>
    <w:div w:id="1059744348">
      <w:bodyDiv w:val="1"/>
      <w:marLeft w:val="0"/>
      <w:marRight w:val="0"/>
      <w:marTop w:val="0"/>
      <w:marBottom w:val="0"/>
      <w:divBdr>
        <w:top w:val="none" w:sz="0" w:space="0" w:color="auto"/>
        <w:left w:val="none" w:sz="0" w:space="0" w:color="auto"/>
        <w:bottom w:val="none" w:sz="0" w:space="0" w:color="auto"/>
        <w:right w:val="none" w:sz="0" w:space="0" w:color="auto"/>
      </w:divBdr>
    </w:div>
    <w:div w:id="1079251629">
      <w:bodyDiv w:val="1"/>
      <w:marLeft w:val="0"/>
      <w:marRight w:val="0"/>
      <w:marTop w:val="0"/>
      <w:marBottom w:val="0"/>
      <w:divBdr>
        <w:top w:val="none" w:sz="0" w:space="0" w:color="auto"/>
        <w:left w:val="none" w:sz="0" w:space="0" w:color="auto"/>
        <w:bottom w:val="none" w:sz="0" w:space="0" w:color="auto"/>
        <w:right w:val="none" w:sz="0" w:space="0" w:color="auto"/>
      </w:divBdr>
    </w:div>
    <w:div w:id="1089422351">
      <w:bodyDiv w:val="1"/>
      <w:marLeft w:val="0"/>
      <w:marRight w:val="0"/>
      <w:marTop w:val="0"/>
      <w:marBottom w:val="0"/>
      <w:divBdr>
        <w:top w:val="none" w:sz="0" w:space="0" w:color="auto"/>
        <w:left w:val="none" w:sz="0" w:space="0" w:color="auto"/>
        <w:bottom w:val="none" w:sz="0" w:space="0" w:color="auto"/>
        <w:right w:val="none" w:sz="0" w:space="0" w:color="auto"/>
      </w:divBdr>
    </w:div>
    <w:div w:id="1090346455">
      <w:bodyDiv w:val="1"/>
      <w:marLeft w:val="0"/>
      <w:marRight w:val="0"/>
      <w:marTop w:val="0"/>
      <w:marBottom w:val="0"/>
      <w:divBdr>
        <w:top w:val="none" w:sz="0" w:space="0" w:color="auto"/>
        <w:left w:val="none" w:sz="0" w:space="0" w:color="auto"/>
        <w:bottom w:val="none" w:sz="0" w:space="0" w:color="auto"/>
        <w:right w:val="none" w:sz="0" w:space="0" w:color="auto"/>
      </w:divBdr>
    </w:div>
    <w:div w:id="1091000478">
      <w:bodyDiv w:val="1"/>
      <w:marLeft w:val="0"/>
      <w:marRight w:val="0"/>
      <w:marTop w:val="0"/>
      <w:marBottom w:val="0"/>
      <w:divBdr>
        <w:top w:val="none" w:sz="0" w:space="0" w:color="auto"/>
        <w:left w:val="none" w:sz="0" w:space="0" w:color="auto"/>
        <w:bottom w:val="none" w:sz="0" w:space="0" w:color="auto"/>
        <w:right w:val="none" w:sz="0" w:space="0" w:color="auto"/>
      </w:divBdr>
    </w:div>
    <w:div w:id="1091773926">
      <w:bodyDiv w:val="1"/>
      <w:marLeft w:val="0"/>
      <w:marRight w:val="0"/>
      <w:marTop w:val="0"/>
      <w:marBottom w:val="0"/>
      <w:divBdr>
        <w:top w:val="none" w:sz="0" w:space="0" w:color="auto"/>
        <w:left w:val="none" w:sz="0" w:space="0" w:color="auto"/>
        <w:bottom w:val="none" w:sz="0" w:space="0" w:color="auto"/>
        <w:right w:val="none" w:sz="0" w:space="0" w:color="auto"/>
      </w:divBdr>
    </w:div>
    <w:div w:id="1091782345">
      <w:bodyDiv w:val="1"/>
      <w:marLeft w:val="0"/>
      <w:marRight w:val="0"/>
      <w:marTop w:val="0"/>
      <w:marBottom w:val="0"/>
      <w:divBdr>
        <w:top w:val="none" w:sz="0" w:space="0" w:color="auto"/>
        <w:left w:val="none" w:sz="0" w:space="0" w:color="auto"/>
        <w:bottom w:val="none" w:sz="0" w:space="0" w:color="auto"/>
        <w:right w:val="none" w:sz="0" w:space="0" w:color="auto"/>
      </w:divBdr>
    </w:div>
    <w:div w:id="1106730989">
      <w:bodyDiv w:val="1"/>
      <w:marLeft w:val="0"/>
      <w:marRight w:val="0"/>
      <w:marTop w:val="0"/>
      <w:marBottom w:val="0"/>
      <w:divBdr>
        <w:top w:val="none" w:sz="0" w:space="0" w:color="auto"/>
        <w:left w:val="none" w:sz="0" w:space="0" w:color="auto"/>
        <w:bottom w:val="none" w:sz="0" w:space="0" w:color="auto"/>
        <w:right w:val="none" w:sz="0" w:space="0" w:color="auto"/>
      </w:divBdr>
    </w:div>
    <w:div w:id="1110004970">
      <w:bodyDiv w:val="1"/>
      <w:marLeft w:val="0"/>
      <w:marRight w:val="0"/>
      <w:marTop w:val="0"/>
      <w:marBottom w:val="0"/>
      <w:divBdr>
        <w:top w:val="none" w:sz="0" w:space="0" w:color="auto"/>
        <w:left w:val="none" w:sz="0" w:space="0" w:color="auto"/>
        <w:bottom w:val="none" w:sz="0" w:space="0" w:color="auto"/>
        <w:right w:val="none" w:sz="0" w:space="0" w:color="auto"/>
      </w:divBdr>
    </w:div>
    <w:div w:id="1116022109">
      <w:bodyDiv w:val="1"/>
      <w:marLeft w:val="0"/>
      <w:marRight w:val="0"/>
      <w:marTop w:val="0"/>
      <w:marBottom w:val="0"/>
      <w:divBdr>
        <w:top w:val="none" w:sz="0" w:space="0" w:color="auto"/>
        <w:left w:val="none" w:sz="0" w:space="0" w:color="auto"/>
        <w:bottom w:val="none" w:sz="0" w:space="0" w:color="auto"/>
        <w:right w:val="none" w:sz="0" w:space="0" w:color="auto"/>
      </w:divBdr>
    </w:div>
    <w:div w:id="1117531318">
      <w:bodyDiv w:val="1"/>
      <w:marLeft w:val="0"/>
      <w:marRight w:val="0"/>
      <w:marTop w:val="0"/>
      <w:marBottom w:val="0"/>
      <w:divBdr>
        <w:top w:val="none" w:sz="0" w:space="0" w:color="auto"/>
        <w:left w:val="none" w:sz="0" w:space="0" w:color="auto"/>
        <w:bottom w:val="none" w:sz="0" w:space="0" w:color="auto"/>
        <w:right w:val="none" w:sz="0" w:space="0" w:color="auto"/>
      </w:divBdr>
    </w:div>
    <w:div w:id="1117993257">
      <w:bodyDiv w:val="1"/>
      <w:marLeft w:val="0"/>
      <w:marRight w:val="0"/>
      <w:marTop w:val="0"/>
      <w:marBottom w:val="0"/>
      <w:divBdr>
        <w:top w:val="none" w:sz="0" w:space="0" w:color="auto"/>
        <w:left w:val="none" w:sz="0" w:space="0" w:color="auto"/>
        <w:bottom w:val="none" w:sz="0" w:space="0" w:color="auto"/>
        <w:right w:val="none" w:sz="0" w:space="0" w:color="auto"/>
      </w:divBdr>
    </w:div>
    <w:div w:id="1121220060">
      <w:bodyDiv w:val="1"/>
      <w:marLeft w:val="0"/>
      <w:marRight w:val="0"/>
      <w:marTop w:val="0"/>
      <w:marBottom w:val="0"/>
      <w:divBdr>
        <w:top w:val="none" w:sz="0" w:space="0" w:color="auto"/>
        <w:left w:val="none" w:sz="0" w:space="0" w:color="auto"/>
        <w:bottom w:val="none" w:sz="0" w:space="0" w:color="auto"/>
        <w:right w:val="none" w:sz="0" w:space="0" w:color="auto"/>
      </w:divBdr>
    </w:div>
    <w:div w:id="1122575785">
      <w:bodyDiv w:val="1"/>
      <w:marLeft w:val="0"/>
      <w:marRight w:val="0"/>
      <w:marTop w:val="0"/>
      <w:marBottom w:val="0"/>
      <w:divBdr>
        <w:top w:val="none" w:sz="0" w:space="0" w:color="auto"/>
        <w:left w:val="none" w:sz="0" w:space="0" w:color="auto"/>
        <w:bottom w:val="none" w:sz="0" w:space="0" w:color="auto"/>
        <w:right w:val="none" w:sz="0" w:space="0" w:color="auto"/>
      </w:divBdr>
    </w:div>
    <w:div w:id="1130393384">
      <w:bodyDiv w:val="1"/>
      <w:marLeft w:val="0"/>
      <w:marRight w:val="0"/>
      <w:marTop w:val="0"/>
      <w:marBottom w:val="0"/>
      <w:divBdr>
        <w:top w:val="none" w:sz="0" w:space="0" w:color="auto"/>
        <w:left w:val="none" w:sz="0" w:space="0" w:color="auto"/>
        <w:bottom w:val="none" w:sz="0" w:space="0" w:color="auto"/>
        <w:right w:val="none" w:sz="0" w:space="0" w:color="auto"/>
      </w:divBdr>
    </w:div>
    <w:div w:id="1130974590">
      <w:bodyDiv w:val="1"/>
      <w:marLeft w:val="0"/>
      <w:marRight w:val="0"/>
      <w:marTop w:val="0"/>
      <w:marBottom w:val="0"/>
      <w:divBdr>
        <w:top w:val="none" w:sz="0" w:space="0" w:color="auto"/>
        <w:left w:val="none" w:sz="0" w:space="0" w:color="auto"/>
        <w:bottom w:val="none" w:sz="0" w:space="0" w:color="auto"/>
        <w:right w:val="none" w:sz="0" w:space="0" w:color="auto"/>
      </w:divBdr>
    </w:div>
    <w:div w:id="1131052551">
      <w:bodyDiv w:val="1"/>
      <w:marLeft w:val="0"/>
      <w:marRight w:val="0"/>
      <w:marTop w:val="0"/>
      <w:marBottom w:val="0"/>
      <w:divBdr>
        <w:top w:val="none" w:sz="0" w:space="0" w:color="auto"/>
        <w:left w:val="none" w:sz="0" w:space="0" w:color="auto"/>
        <w:bottom w:val="none" w:sz="0" w:space="0" w:color="auto"/>
        <w:right w:val="none" w:sz="0" w:space="0" w:color="auto"/>
      </w:divBdr>
    </w:div>
    <w:div w:id="1134762191">
      <w:bodyDiv w:val="1"/>
      <w:marLeft w:val="0"/>
      <w:marRight w:val="0"/>
      <w:marTop w:val="0"/>
      <w:marBottom w:val="0"/>
      <w:divBdr>
        <w:top w:val="none" w:sz="0" w:space="0" w:color="auto"/>
        <w:left w:val="none" w:sz="0" w:space="0" w:color="auto"/>
        <w:bottom w:val="none" w:sz="0" w:space="0" w:color="auto"/>
        <w:right w:val="none" w:sz="0" w:space="0" w:color="auto"/>
      </w:divBdr>
    </w:div>
    <w:div w:id="1136600545">
      <w:bodyDiv w:val="1"/>
      <w:marLeft w:val="0"/>
      <w:marRight w:val="0"/>
      <w:marTop w:val="0"/>
      <w:marBottom w:val="0"/>
      <w:divBdr>
        <w:top w:val="none" w:sz="0" w:space="0" w:color="auto"/>
        <w:left w:val="none" w:sz="0" w:space="0" w:color="auto"/>
        <w:bottom w:val="none" w:sz="0" w:space="0" w:color="auto"/>
        <w:right w:val="none" w:sz="0" w:space="0" w:color="auto"/>
      </w:divBdr>
    </w:div>
    <w:div w:id="1146553483">
      <w:bodyDiv w:val="1"/>
      <w:marLeft w:val="0"/>
      <w:marRight w:val="0"/>
      <w:marTop w:val="0"/>
      <w:marBottom w:val="0"/>
      <w:divBdr>
        <w:top w:val="none" w:sz="0" w:space="0" w:color="auto"/>
        <w:left w:val="none" w:sz="0" w:space="0" w:color="auto"/>
        <w:bottom w:val="none" w:sz="0" w:space="0" w:color="auto"/>
        <w:right w:val="none" w:sz="0" w:space="0" w:color="auto"/>
      </w:divBdr>
    </w:div>
    <w:div w:id="1147623387">
      <w:bodyDiv w:val="1"/>
      <w:marLeft w:val="0"/>
      <w:marRight w:val="0"/>
      <w:marTop w:val="0"/>
      <w:marBottom w:val="0"/>
      <w:divBdr>
        <w:top w:val="none" w:sz="0" w:space="0" w:color="auto"/>
        <w:left w:val="none" w:sz="0" w:space="0" w:color="auto"/>
        <w:bottom w:val="none" w:sz="0" w:space="0" w:color="auto"/>
        <w:right w:val="none" w:sz="0" w:space="0" w:color="auto"/>
      </w:divBdr>
    </w:div>
    <w:div w:id="1151294547">
      <w:bodyDiv w:val="1"/>
      <w:marLeft w:val="0"/>
      <w:marRight w:val="0"/>
      <w:marTop w:val="0"/>
      <w:marBottom w:val="0"/>
      <w:divBdr>
        <w:top w:val="none" w:sz="0" w:space="0" w:color="auto"/>
        <w:left w:val="none" w:sz="0" w:space="0" w:color="auto"/>
        <w:bottom w:val="none" w:sz="0" w:space="0" w:color="auto"/>
        <w:right w:val="none" w:sz="0" w:space="0" w:color="auto"/>
      </w:divBdr>
    </w:div>
    <w:div w:id="1153982887">
      <w:bodyDiv w:val="1"/>
      <w:marLeft w:val="0"/>
      <w:marRight w:val="0"/>
      <w:marTop w:val="0"/>
      <w:marBottom w:val="0"/>
      <w:divBdr>
        <w:top w:val="none" w:sz="0" w:space="0" w:color="auto"/>
        <w:left w:val="none" w:sz="0" w:space="0" w:color="auto"/>
        <w:bottom w:val="none" w:sz="0" w:space="0" w:color="auto"/>
        <w:right w:val="none" w:sz="0" w:space="0" w:color="auto"/>
      </w:divBdr>
    </w:div>
    <w:div w:id="1162162492">
      <w:bodyDiv w:val="1"/>
      <w:marLeft w:val="0"/>
      <w:marRight w:val="0"/>
      <w:marTop w:val="0"/>
      <w:marBottom w:val="0"/>
      <w:divBdr>
        <w:top w:val="none" w:sz="0" w:space="0" w:color="auto"/>
        <w:left w:val="none" w:sz="0" w:space="0" w:color="auto"/>
        <w:bottom w:val="none" w:sz="0" w:space="0" w:color="auto"/>
        <w:right w:val="none" w:sz="0" w:space="0" w:color="auto"/>
      </w:divBdr>
    </w:div>
    <w:div w:id="1203055784">
      <w:bodyDiv w:val="1"/>
      <w:marLeft w:val="0"/>
      <w:marRight w:val="0"/>
      <w:marTop w:val="0"/>
      <w:marBottom w:val="0"/>
      <w:divBdr>
        <w:top w:val="none" w:sz="0" w:space="0" w:color="auto"/>
        <w:left w:val="none" w:sz="0" w:space="0" w:color="auto"/>
        <w:bottom w:val="none" w:sz="0" w:space="0" w:color="auto"/>
        <w:right w:val="none" w:sz="0" w:space="0" w:color="auto"/>
      </w:divBdr>
    </w:div>
    <w:div w:id="1221361569">
      <w:bodyDiv w:val="1"/>
      <w:marLeft w:val="0"/>
      <w:marRight w:val="0"/>
      <w:marTop w:val="0"/>
      <w:marBottom w:val="0"/>
      <w:divBdr>
        <w:top w:val="none" w:sz="0" w:space="0" w:color="auto"/>
        <w:left w:val="none" w:sz="0" w:space="0" w:color="auto"/>
        <w:bottom w:val="none" w:sz="0" w:space="0" w:color="auto"/>
        <w:right w:val="none" w:sz="0" w:space="0" w:color="auto"/>
      </w:divBdr>
    </w:div>
    <w:div w:id="1227911402">
      <w:bodyDiv w:val="1"/>
      <w:marLeft w:val="0"/>
      <w:marRight w:val="0"/>
      <w:marTop w:val="0"/>
      <w:marBottom w:val="0"/>
      <w:divBdr>
        <w:top w:val="none" w:sz="0" w:space="0" w:color="auto"/>
        <w:left w:val="none" w:sz="0" w:space="0" w:color="auto"/>
        <w:bottom w:val="none" w:sz="0" w:space="0" w:color="auto"/>
        <w:right w:val="none" w:sz="0" w:space="0" w:color="auto"/>
      </w:divBdr>
    </w:div>
    <w:div w:id="1229001074">
      <w:bodyDiv w:val="1"/>
      <w:marLeft w:val="0"/>
      <w:marRight w:val="0"/>
      <w:marTop w:val="0"/>
      <w:marBottom w:val="0"/>
      <w:divBdr>
        <w:top w:val="none" w:sz="0" w:space="0" w:color="auto"/>
        <w:left w:val="none" w:sz="0" w:space="0" w:color="auto"/>
        <w:bottom w:val="none" w:sz="0" w:space="0" w:color="auto"/>
        <w:right w:val="none" w:sz="0" w:space="0" w:color="auto"/>
      </w:divBdr>
    </w:div>
    <w:div w:id="1229611668">
      <w:bodyDiv w:val="1"/>
      <w:marLeft w:val="0"/>
      <w:marRight w:val="0"/>
      <w:marTop w:val="0"/>
      <w:marBottom w:val="0"/>
      <w:divBdr>
        <w:top w:val="none" w:sz="0" w:space="0" w:color="auto"/>
        <w:left w:val="none" w:sz="0" w:space="0" w:color="auto"/>
        <w:bottom w:val="none" w:sz="0" w:space="0" w:color="auto"/>
        <w:right w:val="none" w:sz="0" w:space="0" w:color="auto"/>
      </w:divBdr>
    </w:div>
    <w:div w:id="1247610744">
      <w:bodyDiv w:val="1"/>
      <w:marLeft w:val="0"/>
      <w:marRight w:val="0"/>
      <w:marTop w:val="0"/>
      <w:marBottom w:val="0"/>
      <w:divBdr>
        <w:top w:val="none" w:sz="0" w:space="0" w:color="auto"/>
        <w:left w:val="none" w:sz="0" w:space="0" w:color="auto"/>
        <w:bottom w:val="none" w:sz="0" w:space="0" w:color="auto"/>
        <w:right w:val="none" w:sz="0" w:space="0" w:color="auto"/>
      </w:divBdr>
    </w:div>
    <w:div w:id="1261572036">
      <w:bodyDiv w:val="1"/>
      <w:marLeft w:val="0"/>
      <w:marRight w:val="0"/>
      <w:marTop w:val="0"/>
      <w:marBottom w:val="0"/>
      <w:divBdr>
        <w:top w:val="none" w:sz="0" w:space="0" w:color="auto"/>
        <w:left w:val="none" w:sz="0" w:space="0" w:color="auto"/>
        <w:bottom w:val="none" w:sz="0" w:space="0" w:color="auto"/>
        <w:right w:val="none" w:sz="0" w:space="0" w:color="auto"/>
      </w:divBdr>
    </w:div>
    <w:div w:id="1261985372">
      <w:bodyDiv w:val="1"/>
      <w:marLeft w:val="0"/>
      <w:marRight w:val="0"/>
      <w:marTop w:val="0"/>
      <w:marBottom w:val="0"/>
      <w:divBdr>
        <w:top w:val="none" w:sz="0" w:space="0" w:color="auto"/>
        <w:left w:val="none" w:sz="0" w:space="0" w:color="auto"/>
        <w:bottom w:val="none" w:sz="0" w:space="0" w:color="auto"/>
        <w:right w:val="none" w:sz="0" w:space="0" w:color="auto"/>
      </w:divBdr>
    </w:div>
    <w:div w:id="1265383222">
      <w:bodyDiv w:val="1"/>
      <w:marLeft w:val="0"/>
      <w:marRight w:val="0"/>
      <w:marTop w:val="0"/>
      <w:marBottom w:val="0"/>
      <w:divBdr>
        <w:top w:val="none" w:sz="0" w:space="0" w:color="auto"/>
        <w:left w:val="none" w:sz="0" w:space="0" w:color="auto"/>
        <w:bottom w:val="none" w:sz="0" w:space="0" w:color="auto"/>
        <w:right w:val="none" w:sz="0" w:space="0" w:color="auto"/>
      </w:divBdr>
    </w:div>
    <w:div w:id="1265764174">
      <w:bodyDiv w:val="1"/>
      <w:marLeft w:val="0"/>
      <w:marRight w:val="0"/>
      <w:marTop w:val="0"/>
      <w:marBottom w:val="0"/>
      <w:divBdr>
        <w:top w:val="none" w:sz="0" w:space="0" w:color="auto"/>
        <w:left w:val="none" w:sz="0" w:space="0" w:color="auto"/>
        <w:bottom w:val="none" w:sz="0" w:space="0" w:color="auto"/>
        <w:right w:val="none" w:sz="0" w:space="0" w:color="auto"/>
      </w:divBdr>
    </w:div>
    <w:div w:id="1271359618">
      <w:bodyDiv w:val="1"/>
      <w:marLeft w:val="0"/>
      <w:marRight w:val="0"/>
      <w:marTop w:val="0"/>
      <w:marBottom w:val="0"/>
      <w:divBdr>
        <w:top w:val="none" w:sz="0" w:space="0" w:color="auto"/>
        <w:left w:val="none" w:sz="0" w:space="0" w:color="auto"/>
        <w:bottom w:val="none" w:sz="0" w:space="0" w:color="auto"/>
        <w:right w:val="none" w:sz="0" w:space="0" w:color="auto"/>
      </w:divBdr>
    </w:div>
    <w:div w:id="1271552594">
      <w:bodyDiv w:val="1"/>
      <w:marLeft w:val="0"/>
      <w:marRight w:val="0"/>
      <w:marTop w:val="0"/>
      <w:marBottom w:val="0"/>
      <w:divBdr>
        <w:top w:val="none" w:sz="0" w:space="0" w:color="auto"/>
        <w:left w:val="none" w:sz="0" w:space="0" w:color="auto"/>
        <w:bottom w:val="none" w:sz="0" w:space="0" w:color="auto"/>
        <w:right w:val="none" w:sz="0" w:space="0" w:color="auto"/>
      </w:divBdr>
    </w:div>
    <w:div w:id="1283342657">
      <w:bodyDiv w:val="1"/>
      <w:marLeft w:val="0"/>
      <w:marRight w:val="0"/>
      <w:marTop w:val="0"/>
      <w:marBottom w:val="0"/>
      <w:divBdr>
        <w:top w:val="none" w:sz="0" w:space="0" w:color="auto"/>
        <w:left w:val="none" w:sz="0" w:space="0" w:color="auto"/>
        <w:bottom w:val="none" w:sz="0" w:space="0" w:color="auto"/>
        <w:right w:val="none" w:sz="0" w:space="0" w:color="auto"/>
      </w:divBdr>
    </w:div>
    <w:div w:id="1288705492">
      <w:bodyDiv w:val="1"/>
      <w:marLeft w:val="0"/>
      <w:marRight w:val="0"/>
      <w:marTop w:val="0"/>
      <w:marBottom w:val="0"/>
      <w:divBdr>
        <w:top w:val="none" w:sz="0" w:space="0" w:color="auto"/>
        <w:left w:val="none" w:sz="0" w:space="0" w:color="auto"/>
        <w:bottom w:val="none" w:sz="0" w:space="0" w:color="auto"/>
        <w:right w:val="none" w:sz="0" w:space="0" w:color="auto"/>
      </w:divBdr>
    </w:div>
    <w:div w:id="1291743204">
      <w:bodyDiv w:val="1"/>
      <w:marLeft w:val="0"/>
      <w:marRight w:val="0"/>
      <w:marTop w:val="0"/>
      <w:marBottom w:val="0"/>
      <w:divBdr>
        <w:top w:val="none" w:sz="0" w:space="0" w:color="auto"/>
        <w:left w:val="none" w:sz="0" w:space="0" w:color="auto"/>
        <w:bottom w:val="none" w:sz="0" w:space="0" w:color="auto"/>
        <w:right w:val="none" w:sz="0" w:space="0" w:color="auto"/>
      </w:divBdr>
    </w:div>
    <w:div w:id="1293559058">
      <w:bodyDiv w:val="1"/>
      <w:marLeft w:val="0"/>
      <w:marRight w:val="0"/>
      <w:marTop w:val="0"/>
      <w:marBottom w:val="0"/>
      <w:divBdr>
        <w:top w:val="none" w:sz="0" w:space="0" w:color="auto"/>
        <w:left w:val="none" w:sz="0" w:space="0" w:color="auto"/>
        <w:bottom w:val="none" w:sz="0" w:space="0" w:color="auto"/>
        <w:right w:val="none" w:sz="0" w:space="0" w:color="auto"/>
      </w:divBdr>
      <w:divsChild>
        <w:div w:id="1029184236">
          <w:marLeft w:val="0"/>
          <w:marRight w:val="0"/>
          <w:marTop w:val="0"/>
          <w:marBottom w:val="0"/>
          <w:divBdr>
            <w:top w:val="none" w:sz="0" w:space="0" w:color="auto"/>
            <w:left w:val="none" w:sz="0" w:space="0" w:color="auto"/>
            <w:bottom w:val="none" w:sz="0" w:space="0" w:color="auto"/>
            <w:right w:val="none" w:sz="0" w:space="0" w:color="auto"/>
          </w:divBdr>
          <w:divsChild>
            <w:div w:id="252016539">
              <w:marLeft w:val="0"/>
              <w:marRight w:val="0"/>
              <w:marTop w:val="0"/>
              <w:marBottom w:val="0"/>
              <w:divBdr>
                <w:top w:val="none" w:sz="0" w:space="0" w:color="auto"/>
                <w:left w:val="none" w:sz="0" w:space="0" w:color="auto"/>
                <w:bottom w:val="none" w:sz="0" w:space="0" w:color="auto"/>
                <w:right w:val="none" w:sz="0" w:space="0" w:color="auto"/>
              </w:divBdr>
            </w:div>
            <w:div w:id="275718955">
              <w:marLeft w:val="0"/>
              <w:marRight w:val="0"/>
              <w:marTop w:val="0"/>
              <w:marBottom w:val="0"/>
              <w:divBdr>
                <w:top w:val="none" w:sz="0" w:space="0" w:color="auto"/>
                <w:left w:val="none" w:sz="0" w:space="0" w:color="auto"/>
                <w:bottom w:val="none" w:sz="0" w:space="0" w:color="auto"/>
                <w:right w:val="none" w:sz="0" w:space="0" w:color="auto"/>
              </w:divBdr>
            </w:div>
            <w:div w:id="686567590">
              <w:marLeft w:val="0"/>
              <w:marRight w:val="0"/>
              <w:marTop w:val="0"/>
              <w:marBottom w:val="0"/>
              <w:divBdr>
                <w:top w:val="none" w:sz="0" w:space="0" w:color="auto"/>
                <w:left w:val="none" w:sz="0" w:space="0" w:color="auto"/>
                <w:bottom w:val="none" w:sz="0" w:space="0" w:color="auto"/>
                <w:right w:val="none" w:sz="0" w:space="0" w:color="auto"/>
              </w:divBdr>
            </w:div>
            <w:div w:id="879391652">
              <w:marLeft w:val="0"/>
              <w:marRight w:val="0"/>
              <w:marTop w:val="0"/>
              <w:marBottom w:val="0"/>
              <w:divBdr>
                <w:top w:val="none" w:sz="0" w:space="0" w:color="auto"/>
                <w:left w:val="none" w:sz="0" w:space="0" w:color="auto"/>
                <w:bottom w:val="none" w:sz="0" w:space="0" w:color="auto"/>
                <w:right w:val="none" w:sz="0" w:space="0" w:color="auto"/>
              </w:divBdr>
            </w:div>
            <w:div w:id="1372419714">
              <w:marLeft w:val="0"/>
              <w:marRight w:val="0"/>
              <w:marTop w:val="0"/>
              <w:marBottom w:val="0"/>
              <w:divBdr>
                <w:top w:val="none" w:sz="0" w:space="0" w:color="auto"/>
                <w:left w:val="none" w:sz="0" w:space="0" w:color="auto"/>
                <w:bottom w:val="none" w:sz="0" w:space="0" w:color="auto"/>
                <w:right w:val="none" w:sz="0" w:space="0" w:color="auto"/>
              </w:divBdr>
            </w:div>
            <w:div w:id="1390038424">
              <w:marLeft w:val="0"/>
              <w:marRight w:val="0"/>
              <w:marTop w:val="0"/>
              <w:marBottom w:val="0"/>
              <w:divBdr>
                <w:top w:val="none" w:sz="0" w:space="0" w:color="auto"/>
                <w:left w:val="none" w:sz="0" w:space="0" w:color="auto"/>
                <w:bottom w:val="none" w:sz="0" w:space="0" w:color="auto"/>
                <w:right w:val="none" w:sz="0" w:space="0" w:color="auto"/>
              </w:divBdr>
            </w:div>
            <w:div w:id="1800222622">
              <w:marLeft w:val="0"/>
              <w:marRight w:val="0"/>
              <w:marTop w:val="0"/>
              <w:marBottom w:val="0"/>
              <w:divBdr>
                <w:top w:val="none" w:sz="0" w:space="0" w:color="auto"/>
                <w:left w:val="none" w:sz="0" w:space="0" w:color="auto"/>
                <w:bottom w:val="none" w:sz="0" w:space="0" w:color="auto"/>
                <w:right w:val="none" w:sz="0" w:space="0" w:color="auto"/>
              </w:divBdr>
            </w:div>
            <w:div w:id="1818109105">
              <w:marLeft w:val="0"/>
              <w:marRight w:val="0"/>
              <w:marTop w:val="0"/>
              <w:marBottom w:val="0"/>
              <w:divBdr>
                <w:top w:val="none" w:sz="0" w:space="0" w:color="auto"/>
                <w:left w:val="none" w:sz="0" w:space="0" w:color="auto"/>
                <w:bottom w:val="none" w:sz="0" w:space="0" w:color="auto"/>
                <w:right w:val="none" w:sz="0" w:space="0" w:color="auto"/>
              </w:divBdr>
            </w:div>
            <w:div w:id="2109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7582">
      <w:bodyDiv w:val="1"/>
      <w:marLeft w:val="0"/>
      <w:marRight w:val="0"/>
      <w:marTop w:val="0"/>
      <w:marBottom w:val="0"/>
      <w:divBdr>
        <w:top w:val="none" w:sz="0" w:space="0" w:color="auto"/>
        <w:left w:val="none" w:sz="0" w:space="0" w:color="auto"/>
        <w:bottom w:val="none" w:sz="0" w:space="0" w:color="auto"/>
        <w:right w:val="none" w:sz="0" w:space="0" w:color="auto"/>
      </w:divBdr>
    </w:div>
    <w:div w:id="1294948865">
      <w:bodyDiv w:val="1"/>
      <w:marLeft w:val="0"/>
      <w:marRight w:val="0"/>
      <w:marTop w:val="0"/>
      <w:marBottom w:val="0"/>
      <w:divBdr>
        <w:top w:val="none" w:sz="0" w:space="0" w:color="auto"/>
        <w:left w:val="none" w:sz="0" w:space="0" w:color="auto"/>
        <w:bottom w:val="none" w:sz="0" w:space="0" w:color="auto"/>
        <w:right w:val="none" w:sz="0" w:space="0" w:color="auto"/>
      </w:divBdr>
    </w:div>
    <w:div w:id="1297684257">
      <w:bodyDiv w:val="1"/>
      <w:marLeft w:val="0"/>
      <w:marRight w:val="0"/>
      <w:marTop w:val="0"/>
      <w:marBottom w:val="0"/>
      <w:divBdr>
        <w:top w:val="none" w:sz="0" w:space="0" w:color="auto"/>
        <w:left w:val="none" w:sz="0" w:space="0" w:color="auto"/>
        <w:bottom w:val="none" w:sz="0" w:space="0" w:color="auto"/>
        <w:right w:val="none" w:sz="0" w:space="0" w:color="auto"/>
      </w:divBdr>
    </w:div>
    <w:div w:id="1300766023">
      <w:bodyDiv w:val="1"/>
      <w:marLeft w:val="0"/>
      <w:marRight w:val="0"/>
      <w:marTop w:val="0"/>
      <w:marBottom w:val="0"/>
      <w:divBdr>
        <w:top w:val="none" w:sz="0" w:space="0" w:color="auto"/>
        <w:left w:val="none" w:sz="0" w:space="0" w:color="auto"/>
        <w:bottom w:val="none" w:sz="0" w:space="0" w:color="auto"/>
        <w:right w:val="none" w:sz="0" w:space="0" w:color="auto"/>
      </w:divBdr>
    </w:div>
    <w:div w:id="1306230278">
      <w:bodyDiv w:val="1"/>
      <w:marLeft w:val="0"/>
      <w:marRight w:val="0"/>
      <w:marTop w:val="0"/>
      <w:marBottom w:val="0"/>
      <w:divBdr>
        <w:top w:val="none" w:sz="0" w:space="0" w:color="auto"/>
        <w:left w:val="none" w:sz="0" w:space="0" w:color="auto"/>
        <w:bottom w:val="none" w:sz="0" w:space="0" w:color="auto"/>
        <w:right w:val="none" w:sz="0" w:space="0" w:color="auto"/>
      </w:divBdr>
    </w:div>
    <w:div w:id="1310207601">
      <w:bodyDiv w:val="1"/>
      <w:marLeft w:val="0"/>
      <w:marRight w:val="0"/>
      <w:marTop w:val="0"/>
      <w:marBottom w:val="0"/>
      <w:divBdr>
        <w:top w:val="none" w:sz="0" w:space="0" w:color="auto"/>
        <w:left w:val="none" w:sz="0" w:space="0" w:color="auto"/>
        <w:bottom w:val="none" w:sz="0" w:space="0" w:color="auto"/>
        <w:right w:val="none" w:sz="0" w:space="0" w:color="auto"/>
      </w:divBdr>
    </w:div>
    <w:div w:id="1324821811">
      <w:bodyDiv w:val="1"/>
      <w:marLeft w:val="0"/>
      <w:marRight w:val="0"/>
      <w:marTop w:val="0"/>
      <w:marBottom w:val="0"/>
      <w:divBdr>
        <w:top w:val="none" w:sz="0" w:space="0" w:color="auto"/>
        <w:left w:val="none" w:sz="0" w:space="0" w:color="auto"/>
        <w:bottom w:val="none" w:sz="0" w:space="0" w:color="auto"/>
        <w:right w:val="none" w:sz="0" w:space="0" w:color="auto"/>
      </w:divBdr>
    </w:div>
    <w:div w:id="1328021665">
      <w:bodyDiv w:val="1"/>
      <w:marLeft w:val="0"/>
      <w:marRight w:val="0"/>
      <w:marTop w:val="0"/>
      <w:marBottom w:val="0"/>
      <w:divBdr>
        <w:top w:val="none" w:sz="0" w:space="0" w:color="auto"/>
        <w:left w:val="none" w:sz="0" w:space="0" w:color="auto"/>
        <w:bottom w:val="none" w:sz="0" w:space="0" w:color="auto"/>
        <w:right w:val="none" w:sz="0" w:space="0" w:color="auto"/>
      </w:divBdr>
    </w:div>
    <w:div w:id="1346322635">
      <w:bodyDiv w:val="1"/>
      <w:marLeft w:val="0"/>
      <w:marRight w:val="0"/>
      <w:marTop w:val="0"/>
      <w:marBottom w:val="0"/>
      <w:divBdr>
        <w:top w:val="none" w:sz="0" w:space="0" w:color="auto"/>
        <w:left w:val="none" w:sz="0" w:space="0" w:color="auto"/>
        <w:bottom w:val="none" w:sz="0" w:space="0" w:color="auto"/>
        <w:right w:val="none" w:sz="0" w:space="0" w:color="auto"/>
      </w:divBdr>
    </w:div>
    <w:div w:id="1350331981">
      <w:bodyDiv w:val="1"/>
      <w:marLeft w:val="0"/>
      <w:marRight w:val="0"/>
      <w:marTop w:val="0"/>
      <w:marBottom w:val="0"/>
      <w:divBdr>
        <w:top w:val="none" w:sz="0" w:space="0" w:color="auto"/>
        <w:left w:val="none" w:sz="0" w:space="0" w:color="auto"/>
        <w:bottom w:val="none" w:sz="0" w:space="0" w:color="auto"/>
        <w:right w:val="none" w:sz="0" w:space="0" w:color="auto"/>
      </w:divBdr>
    </w:div>
    <w:div w:id="1356881010">
      <w:bodyDiv w:val="1"/>
      <w:marLeft w:val="0"/>
      <w:marRight w:val="0"/>
      <w:marTop w:val="0"/>
      <w:marBottom w:val="0"/>
      <w:divBdr>
        <w:top w:val="none" w:sz="0" w:space="0" w:color="auto"/>
        <w:left w:val="none" w:sz="0" w:space="0" w:color="auto"/>
        <w:bottom w:val="none" w:sz="0" w:space="0" w:color="auto"/>
        <w:right w:val="none" w:sz="0" w:space="0" w:color="auto"/>
      </w:divBdr>
    </w:div>
    <w:div w:id="1357267900">
      <w:bodyDiv w:val="1"/>
      <w:marLeft w:val="0"/>
      <w:marRight w:val="0"/>
      <w:marTop w:val="0"/>
      <w:marBottom w:val="0"/>
      <w:divBdr>
        <w:top w:val="none" w:sz="0" w:space="0" w:color="auto"/>
        <w:left w:val="none" w:sz="0" w:space="0" w:color="auto"/>
        <w:bottom w:val="none" w:sz="0" w:space="0" w:color="auto"/>
        <w:right w:val="none" w:sz="0" w:space="0" w:color="auto"/>
      </w:divBdr>
    </w:div>
    <w:div w:id="1359500609">
      <w:bodyDiv w:val="1"/>
      <w:marLeft w:val="0"/>
      <w:marRight w:val="0"/>
      <w:marTop w:val="0"/>
      <w:marBottom w:val="0"/>
      <w:divBdr>
        <w:top w:val="none" w:sz="0" w:space="0" w:color="auto"/>
        <w:left w:val="none" w:sz="0" w:space="0" w:color="auto"/>
        <w:bottom w:val="none" w:sz="0" w:space="0" w:color="auto"/>
        <w:right w:val="none" w:sz="0" w:space="0" w:color="auto"/>
      </w:divBdr>
    </w:div>
    <w:div w:id="1364017325">
      <w:bodyDiv w:val="1"/>
      <w:marLeft w:val="0"/>
      <w:marRight w:val="0"/>
      <w:marTop w:val="0"/>
      <w:marBottom w:val="0"/>
      <w:divBdr>
        <w:top w:val="none" w:sz="0" w:space="0" w:color="auto"/>
        <w:left w:val="none" w:sz="0" w:space="0" w:color="auto"/>
        <w:bottom w:val="none" w:sz="0" w:space="0" w:color="auto"/>
        <w:right w:val="none" w:sz="0" w:space="0" w:color="auto"/>
      </w:divBdr>
    </w:div>
    <w:div w:id="1369404501">
      <w:bodyDiv w:val="1"/>
      <w:marLeft w:val="0"/>
      <w:marRight w:val="0"/>
      <w:marTop w:val="0"/>
      <w:marBottom w:val="0"/>
      <w:divBdr>
        <w:top w:val="none" w:sz="0" w:space="0" w:color="auto"/>
        <w:left w:val="none" w:sz="0" w:space="0" w:color="auto"/>
        <w:bottom w:val="none" w:sz="0" w:space="0" w:color="auto"/>
        <w:right w:val="none" w:sz="0" w:space="0" w:color="auto"/>
      </w:divBdr>
    </w:div>
    <w:div w:id="1370912408">
      <w:bodyDiv w:val="1"/>
      <w:marLeft w:val="0"/>
      <w:marRight w:val="0"/>
      <w:marTop w:val="0"/>
      <w:marBottom w:val="0"/>
      <w:divBdr>
        <w:top w:val="none" w:sz="0" w:space="0" w:color="auto"/>
        <w:left w:val="none" w:sz="0" w:space="0" w:color="auto"/>
        <w:bottom w:val="none" w:sz="0" w:space="0" w:color="auto"/>
        <w:right w:val="none" w:sz="0" w:space="0" w:color="auto"/>
      </w:divBdr>
    </w:div>
    <w:div w:id="1374768622">
      <w:bodyDiv w:val="1"/>
      <w:marLeft w:val="0"/>
      <w:marRight w:val="0"/>
      <w:marTop w:val="0"/>
      <w:marBottom w:val="0"/>
      <w:divBdr>
        <w:top w:val="none" w:sz="0" w:space="0" w:color="auto"/>
        <w:left w:val="none" w:sz="0" w:space="0" w:color="auto"/>
        <w:bottom w:val="none" w:sz="0" w:space="0" w:color="auto"/>
        <w:right w:val="none" w:sz="0" w:space="0" w:color="auto"/>
      </w:divBdr>
    </w:div>
    <w:div w:id="1389571523">
      <w:bodyDiv w:val="1"/>
      <w:marLeft w:val="0"/>
      <w:marRight w:val="0"/>
      <w:marTop w:val="0"/>
      <w:marBottom w:val="0"/>
      <w:divBdr>
        <w:top w:val="none" w:sz="0" w:space="0" w:color="auto"/>
        <w:left w:val="none" w:sz="0" w:space="0" w:color="auto"/>
        <w:bottom w:val="none" w:sz="0" w:space="0" w:color="auto"/>
        <w:right w:val="none" w:sz="0" w:space="0" w:color="auto"/>
      </w:divBdr>
    </w:div>
    <w:div w:id="1391801851">
      <w:bodyDiv w:val="1"/>
      <w:marLeft w:val="0"/>
      <w:marRight w:val="0"/>
      <w:marTop w:val="0"/>
      <w:marBottom w:val="0"/>
      <w:divBdr>
        <w:top w:val="none" w:sz="0" w:space="0" w:color="auto"/>
        <w:left w:val="none" w:sz="0" w:space="0" w:color="auto"/>
        <w:bottom w:val="none" w:sz="0" w:space="0" w:color="auto"/>
        <w:right w:val="none" w:sz="0" w:space="0" w:color="auto"/>
      </w:divBdr>
    </w:div>
    <w:div w:id="1392537685">
      <w:bodyDiv w:val="1"/>
      <w:marLeft w:val="0"/>
      <w:marRight w:val="0"/>
      <w:marTop w:val="0"/>
      <w:marBottom w:val="0"/>
      <w:divBdr>
        <w:top w:val="none" w:sz="0" w:space="0" w:color="auto"/>
        <w:left w:val="none" w:sz="0" w:space="0" w:color="auto"/>
        <w:bottom w:val="none" w:sz="0" w:space="0" w:color="auto"/>
        <w:right w:val="none" w:sz="0" w:space="0" w:color="auto"/>
      </w:divBdr>
    </w:div>
    <w:div w:id="1405952290">
      <w:bodyDiv w:val="1"/>
      <w:marLeft w:val="0"/>
      <w:marRight w:val="0"/>
      <w:marTop w:val="0"/>
      <w:marBottom w:val="0"/>
      <w:divBdr>
        <w:top w:val="none" w:sz="0" w:space="0" w:color="auto"/>
        <w:left w:val="none" w:sz="0" w:space="0" w:color="auto"/>
        <w:bottom w:val="none" w:sz="0" w:space="0" w:color="auto"/>
        <w:right w:val="none" w:sz="0" w:space="0" w:color="auto"/>
      </w:divBdr>
    </w:div>
    <w:div w:id="1408110244">
      <w:bodyDiv w:val="1"/>
      <w:marLeft w:val="0"/>
      <w:marRight w:val="0"/>
      <w:marTop w:val="0"/>
      <w:marBottom w:val="0"/>
      <w:divBdr>
        <w:top w:val="none" w:sz="0" w:space="0" w:color="auto"/>
        <w:left w:val="none" w:sz="0" w:space="0" w:color="auto"/>
        <w:bottom w:val="none" w:sz="0" w:space="0" w:color="auto"/>
        <w:right w:val="none" w:sz="0" w:space="0" w:color="auto"/>
      </w:divBdr>
    </w:div>
    <w:div w:id="1409113694">
      <w:bodyDiv w:val="1"/>
      <w:marLeft w:val="0"/>
      <w:marRight w:val="0"/>
      <w:marTop w:val="0"/>
      <w:marBottom w:val="0"/>
      <w:divBdr>
        <w:top w:val="none" w:sz="0" w:space="0" w:color="auto"/>
        <w:left w:val="none" w:sz="0" w:space="0" w:color="auto"/>
        <w:bottom w:val="none" w:sz="0" w:space="0" w:color="auto"/>
        <w:right w:val="none" w:sz="0" w:space="0" w:color="auto"/>
      </w:divBdr>
    </w:div>
    <w:div w:id="1412388098">
      <w:bodyDiv w:val="1"/>
      <w:marLeft w:val="0"/>
      <w:marRight w:val="0"/>
      <w:marTop w:val="0"/>
      <w:marBottom w:val="0"/>
      <w:divBdr>
        <w:top w:val="none" w:sz="0" w:space="0" w:color="auto"/>
        <w:left w:val="none" w:sz="0" w:space="0" w:color="auto"/>
        <w:bottom w:val="none" w:sz="0" w:space="0" w:color="auto"/>
        <w:right w:val="none" w:sz="0" w:space="0" w:color="auto"/>
      </w:divBdr>
    </w:div>
    <w:div w:id="1436361382">
      <w:bodyDiv w:val="1"/>
      <w:marLeft w:val="0"/>
      <w:marRight w:val="0"/>
      <w:marTop w:val="0"/>
      <w:marBottom w:val="0"/>
      <w:divBdr>
        <w:top w:val="none" w:sz="0" w:space="0" w:color="auto"/>
        <w:left w:val="none" w:sz="0" w:space="0" w:color="auto"/>
        <w:bottom w:val="none" w:sz="0" w:space="0" w:color="auto"/>
        <w:right w:val="none" w:sz="0" w:space="0" w:color="auto"/>
      </w:divBdr>
    </w:div>
    <w:div w:id="1436628869">
      <w:bodyDiv w:val="1"/>
      <w:marLeft w:val="0"/>
      <w:marRight w:val="0"/>
      <w:marTop w:val="0"/>
      <w:marBottom w:val="0"/>
      <w:divBdr>
        <w:top w:val="none" w:sz="0" w:space="0" w:color="auto"/>
        <w:left w:val="none" w:sz="0" w:space="0" w:color="auto"/>
        <w:bottom w:val="none" w:sz="0" w:space="0" w:color="auto"/>
        <w:right w:val="none" w:sz="0" w:space="0" w:color="auto"/>
      </w:divBdr>
    </w:div>
    <w:div w:id="1437015963">
      <w:bodyDiv w:val="1"/>
      <w:marLeft w:val="0"/>
      <w:marRight w:val="0"/>
      <w:marTop w:val="0"/>
      <w:marBottom w:val="0"/>
      <w:divBdr>
        <w:top w:val="none" w:sz="0" w:space="0" w:color="auto"/>
        <w:left w:val="none" w:sz="0" w:space="0" w:color="auto"/>
        <w:bottom w:val="none" w:sz="0" w:space="0" w:color="auto"/>
        <w:right w:val="none" w:sz="0" w:space="0" w:color="auto"/>
      </w:divBdr>
    </w:div>
    <w:div w:id="1442455237">
      <w:bodyDiv w:val="1"/>
      <w:marLeft w:val="0"/>
      <w:marRight w:val="0"/>
      <w:marTop w:val="0"/>
      <w:marBottom w:val="0"/>
      <w:divBdr>
        <w:top w:val="none" w:sz="0" w:space="0" w:color="auto"/>
        <w:left w:val="none" w:sz="0" w:space="0" w:color="auto"/>
        <w:bottom w:val="none" w:sz="0" w:space="0" w:color="auto"/>
        <w:right w:val="none" w:sz="0" w:space="0" w:color="auto"/>
      </w:divBdr>
    </w:div>
    <w:div w:id="1444416988">
      <w:bodyDiv w:val="1"/>
      <w:marLeft w:val="0"/>
      <w:marRight w:val="0"/>
      <w:marTop w:val="0"/>
      <w:marBottom w:val="0"/>
      <w:divBdr>
        <w:top w:val="none" w:sz="0" w:space="0" w:color="auto"/>
        <w:left w:val="none" w:sz="0" w:space="0" w:color="auto"/>
        <w:bottom w:val="none" w:sz="0" w:space="0" w:color="auto"/>
        <w:right w:val="none" w:sz="0" w:space="0" w:color="auto"/>
      </w:divBdr>
    </w:div>
    <w:div w:id="1449618555">
      <w:bodyDiv w:val="1"/>
      <w:marLeft w:val="0"/>
      <w:marRight w:val="0"/>
      <w:marTop w:val="0"/>
      <w:marBottom w:val="0"/>
      <w:divBdr>
        <w:top w:val="none" w:sz="0" w:space="0" w:color="auto"/>
        <w:left w:val="none" w:sz="0" w:space="0" w:color="auto"/>
        <w:bottom w:val="none" w:sz="0" w:space="0" w:color="auto"/>
        <w:right w:val="none" w:sz="0" w:space="0" w:color="auto"/>
      </w:divBdr>
    </w:div>
    <w:div w:id="1451244434">
      <w:bodyDiv w:val="1"/>
      <w:marLeft w:val="0"/>
      <w:marRight w:val="0"/>
      <w:marTop w:val="0"/>
      <w:marBottom w:val="0"/>
      <w:divBdr>
        <w:top w:val="none" w:sz="0" w:space="0" w:color="auto"/>
        <w:left w:val="none" w:sz="0" w:space="0" w:color="auto"/>
        <w:bottom w:val="none" w:sz="0" w:space="0" w:color="auto"/>
        <w:right w:val="none" w:sz="0" w:space="0" w:color="auto"/>
      </w:divBdr>
    </w:div>
    <w:div w:id="1451438035">
      <w:bodyDiv w:val="1"/>
      <w:marLeft w:val="0"/>
      <w:marRight w:val="0"/>
      <w:marTop w:val="0"/>
      <w:marBottom w:val="0"/>
      <w:divBdr>
        <w:top w:val="none" w:sz="0" w:space="0" w:color="auto"/>
        <w:left w:val="none" w:sz="0" w:space="0" w:color="auto"/>
        <w:bottom w:val="none" w:sz="0" w:space="0" w:color="auto"/>
        <w:right w:val="none" w:sz="0" w:space="0" w:color="auto"/>
      </w:divBdr>
    </w:div>
    <w:div w:id="1452702670">
      <w:bodyDiv w:val="1"/>
      <w:marLeft w:val="0"/>
      <w:marRight w:val="0"/>
      <w:marTop w:val="0"/>
      <w:marBottom w:val="0"/>
      <w:divBdr>
        <w:top w:val="none" w:sz="0" w:space="0" w:color="auto"/>
        <w:left w:val="none" w:sz="0" w:space="0" w:color="auto"/>
        <w:bottom w:val="none" w:sz="0" w:space="0" w:color="auto"/>
        <w:right w:val="none" w:sz="0" w:space="0" w:color="auto"/>
      </w:divBdr>
    </w:div>
    <w:div w:id="1453524627">
      <w:bodyDiv w:val="1"/>
      <w:marLeft w:val="0"/>
      <w:marRight w:val="0"/>
      <w:marTop w:val="0"/>
      <w:marBottom w:val="0"/>
      <w:divBdr>
        <w:top w:val="none" w:sz="0" w:space="0" w:color="auto"/>
        <w:left w:val="none" w:sz="0" w:space="0" w:color="auto"/>
        <w:bottom w:val="none" w:sz="0" w:space="0" w:color="auto"/>
        <w:right w:val="none" w:sz="0" w:space="0" w:color="auto"/>
      </w:divBdr>
    </w:div>
    <w:div w:id="1454639715">
      <w:bodyDiv w:val="1"/>
      <w:marLeft w:val="0"/>
      <w:marRight w:val="0"/>
      <w:marTop w:val="0"/>
      <w:marBottom w:val="0"/>
      <w:divBdr>
        <w:top w:val="none" w:sz="0" w:space="0" w:color="auto"/>
        <w:left w:val="none" w:sz="0" w:space="0" w:color="auto"/>
        <w:bottom w:val="none" w:sz="0" w:space="0" w:color="auto"/>
        <w:right w:val="none" w:sz="0" w:space="0" w:color="auto"/>
      </w:divBdr>
    </w:div>
    <w:div w:id="1457258707">
      <w:bodyDiv w:val="1"/>
      <w:marLeft w:val="0"/>
      <w:marRight w:val="0"/>
      <w:marTop w:val="0"/>
      <w:marBottom w:val="0"/>
      <w:divBdr>
        <w:top w:val="none" w:sz="0" w:space="0" w:color="auto"/>
        <w:left w:val="none" w:sz="0" w:space="0" w:color="auto"/>
        <w:bottom w:val="none" w:sz="0" w:space="0" w:color="auto"/>
        <w:right w:val="none" w:sz="0" w:space="0" w:color="auto"/>
      </w:divBdr>
    </w:div>
    <w:div w:id="1458328783">
      <w:bodyDiv w:val="1"/>
      <w:marLeft w:val="0"/>
      <w:marRight w:val="0"/>
      <w:marTop w:val="0"/>
      <w:marBottom w:val="0"/>
      <w:divBdr>
        <w:top w:val="none" w:sz="0" w:space="0" w:color="auto"/>
        <w:left w:val="none" w:sz="0" w:space="0" w:color="auto"/>
        <w:bottom w:val="none" w:sz="0" w:space="0" w:color="auto"/>
        <w:right w:val="none" w:sz="0" w:space="0" w:color="auto"/>
      </w:divBdr>
    </w:div>
    <w:div w:id="1460683660">
      <w:bodyDiv w:val="1"/>
      <w:marLeft w:val="0"/>
      <w:marRight w:val="0"/>
      <w:marTop w:val="0"/>
      <w:marBottom w:val="0"/>
      <w:divBdr>
        <w:top w:val="none" w:sz="0" w:space="0" w:color="auto"/>
        <w:left w:val="none" w:sz="0" w:space="0" w:color="auto"/>
        <w:bottom w:val="none" w:sz="0" w:space="0" w:color="auto"/>
        <w:right w:val="none" w:sz="0" w:space="0" w:color="auto"/>
      </w:divBdr>
    </w:div>
    <w:div w:id="1463158927">
      <w:bodyDiv w:val="1"/>
      <w:marLeft w:val="0"/>
      <w:marRight w:val="0"/>
      <w:marTop w:val="0"/>
      <w:marBottom w:val="0"/>
      <w:divBdr>
        <w:top w:val="none" w:sz="0" w:space="0" w:color="auto"/>
        <w:left w:val="none" w:sz="0" w:space="0" w:color="auto"/>
        <w:bottom w:val="none" w:sz="0" w:space="0" w:color="auto"/>
        <w:right w:val="none" w:sz="0" w:space="0" w:color="auto"/>
      </w:divBdr>
    </w:div>
    <w:div w:id="1474176472">
      <w:bodyDiv w:val="1"/>
      <w:marLeft w:val="0"/>
      <w:marRight w:val="0"/>
      <w:marTop w:val="0"/>
      <w:marBottom w:val="0"/>
      <w:divBdr>
        <w:top w:val="none" w:sz="0" w:space="0" w:color="auto"/>
        <w:left w:val="none" w:sz="0" w:space="0" w:color="auto"/>
        <w:bottom w:val="none" w:sz="0" w:space="0" w:color="auto"/>
        <w:right w:val="none" w:sz="0" w:space="0" w:color="auto"/>
      </w:divBdr>
    </w:div>
    <w:div w:id="1490291094">
      <w:bodyDiv w:val="1"/>
      <w:marLeft w:val="0"/>
      <w:marRight w:val="0"/>
      <w:marTop w:val="0"/>
      <w:marBottom w:val="0"/>
      <w:divBdr>
        <w:top w:val="none" w:sz="0" w:space="0" w:color="auto"/>
        <w:left w:val="none" w:sz="0" w:space="0" w:color="auto"/>
        <w:bottom w:val="none" w:sz="0" w:space="0" w:color="auto"/>
        <w:right w:val="none" w:sz="0" w:space="0" w:color="auto"/>
      </w:divBdr>
    </w:div>
    <w:div w:id="1492479355">
      <w:bodyDiv w:val="1"/>
      <w:marLeft w:val="0"/>
      <w:marRight w:val="0"/>
      <w:marTop w:val="0"/>
      <w:marBottom w:val="0"/>
      <w:divBdr>
        <w:top w:val="none" w:sz="0" w:space="0" w:color="auto"/>
        <w:left w:val="none" w:sz="0" w:space="0" w:color="auto"/>
        <w:bottom w:val="none" w:sz="0" w:space="0" w:color="auto"/>
        <w:right w:val="none" w:sz="0" w:space="0" w:color="auto"/>
      </w:divBdr>
    </w:div>
    <w:div w:id="1503886933">
      <w:bodyDiv w:val="1"/>
      <w:marLeft w:val="0"/>
      <w:marRight w:val="0"/>
      <w:marTop w:val="0"/>
      <w:marBottom w:val="0"/>
      <w:divBdr>
        <w:top w:val="none" w:sz="0" w:space="0" w:color="auto"/>
        <w:left w:val="none" w:sz="0" w:space="0" w:color="auto"/>
        <w:bottom w:val="none" w:sz="0" w:space="0" w:color="auto"/>
        <w:right w:val="none" w:sz="0" w:space="0" w:color="auto"/>
      </w:divBdr>
    </w:div>
    <w:div w:id="1509322813">
      <w:bodyDiv w:val="1"/>
      <w:marLeft w:val="0"/>
      <w:marRight w:val="0"/>
      <w:marTop w:val="0"/>
      <w:marBottom w:val="0"/>
      <w:divBdr>
        <w:top w:val="none" w:sz="0" w:space="0" w:color="auto"/>
        <w:left w:val="none" w:sz="0" w:space="0" w:color="auto"/>
        <w:bottom w:val="none" w:sz="0" w:space="0" w:color="auto"/>
        <w:right w:val="none" w:sz="0" w:space="0" w:color="auto"/>
      </w:divBdr>
    </w:div>
    <w:div w:id="1511945243">
      <w:bodyDiv w:val="1"/>
      <w:marLeft w:val="0"/>
      <w:marRight w:val="0"/>
      <w:marTop w:val="0"/>
      <w:marBottom w:val="0"/>
      <w:divBdr>
        <w:top w:val="none" w:sz="0" w:space="0" w:color="auto"/>
        <w:left w:val="none" w:sz="0" w:space="0" w:color="auto"/>
        <w:bottom w:val="none" w:sz="0" w:space="0" w:color="auto"/>
        <w:right w:val="none" w:sz="0" w:space="0" w:color="auto"/>
      </w:divBdr>
    </w:div>
    <w:div w:id="1511985315">
      <w:bodyDiv w:val="1"/>
      <w:marLeft w:val="0"/>
      <w:marRight w:val="0"/>
      <w:marTop w:val="0"/>
      <w:marBottom w:val="0"/>
      <w:divBdr>
        <w:top w:val="none" w:sz="0" w:space="0" w:color="auto"/>
        <w:left w:val="none" w:sz="0" w:space="0" w:color="auto"/>
        <w:bottom w:val="none" w:sz="0" w:space="0" w:color="auto"/>
        <w:right w:val="none" w:sz="0" w:space="0" w:color="auto"/>
      </w:divBdr>
    </w:div>
    <w:div w:id="1512136265">
      <w:bodyDiv w:val="1"/>
      <w:marLeft w:val="0"/>
      <w:marRight w:val="0"/>
      <w:marTop w:val="0"/>
      <w:marBottom w:val="0"/>
      <w:divBdr>
        <w:top w:val="none" w:sz="0" w:space="0" w:color="auto"/>
        <w:left w:val="none" w:sz="0" w:space="0" w:color="auto"/>
        <w:bottom w:val="none" w:sz="0" w:space="0" w:color="auto"/>
        <w:right w:val="none" w:sz="0" w:space="0" w:color="auto"/>
      </w:divBdr>
    </w:div>
    <w:div w:id="1517502383">
      <w:bodyDiv w:val="1"/>
      <w:marLeft w:val="0"/>
      <w:marRight w:val="0"/>
      <w:marTop w:val="0"/>
      <w:marBottom w:val="0"/>
      <w:divBdr>
        <w:top w:val="none" w:sz="0" w:space="0" w:color="auto"/>
        <w:left w:val="none" w:sz="0" w:space="0" w:color="auto"/>
        <w:bottom w:val="none" w:sz="0" w:space="0" w:color="auto"/>
        <w:right w:val="none" w:sz="0" w:space="0" w:color="auto"/>
      </w:divBdr>
    </w:div>
    <w:div w:id="1517966608">
      <w:bodyDiv w:val="1"/>
      <w:marLeft w:val="0"/>
      <w:marRight w:val="0"/>
      <w:marTop w:val="0"/>
      <w:marBottom w:val="0"/>
      <w:divBdr>
        <w:top w:val="none" w:sz="0" w:space="0" w:color="auto"/>
        <w:left w:val="none" w:sz="0" w:space="0" w:color="auto"/>
        <w:bottom w:val="none" w:sz="0" w:space="0" w:color="auto"/>
        <w:right w:val="none" w:sz="0" w:space="0" w:color="auto"/>
      </w:divBdr>
    </w:div>
    <w:div w:id="1522746021">
      <w:bodyDiv w:val="1"/>
      <w:marLeft w:val="0"/>
      <w:marRight w:val="0"/>
      <w:marTop w:val="0"/>
      <w:marBottom w:val="0"/>
      <w:divBdr>
        <w:top w:val="none" w:sz="0" w:space="0" w:color="auto"/>
        <w:left w:val="none" w:sz="0" w:space="0" w:color="auto"/>
        <w:bottom w:val="none" w:sz="0" w:space="0" w:color="auto"/>
        <w:right w:val="none" w:sz="0" w:space="0" w:color="auto"/>
      </w:divBdr>
    </w:div>
    <w:div w:id="1525361566">
      <w:bodyDiv w:val="1"/>
      <w:marLeft w:val="0"/>
      <w:marRight w:val="0"/>
      <w:marTop w:val="0"/>
      <w:marBottom w:val="0"/>
      <w:divBdr>
        <w:top w:val="none" w:sz="0" w:space="0" w:color="auto"/>
        <w:left w:val="none" w:sz="0" w:space="0" w:color="auto"/>
        <w:bottom w:val="none" w:sz="0" w:space="0" w:color="auto"/>
        <w:right w:val="none" w:sz="0" w:space="0" w:color="auto"/>
      </w:divBdr>
    </w:div>
    <w:div w:id="1531600785">
      <w:bodyDiv w:val="1"/>
      <w:marLeft w:val="0"/>
      <w:marRight w:val="0"/>
      <w:marTop w:val="0"/>
      <w:marBottom w:val="0"/>
      <w:divBdr>
        <w:top w:val="none" w:sz="0" w:space="0" w:color="auto"/>
        <w:left w:val="none" w:sz="0" w:space="0" w:color="auto"/>
        <w:bottom w:val="none" w:sz="0" w:space="0" w:color="auto"/>
        <w:right w:val="none" w:sz="0" w:space="0" w:color="auto"/>
      </w:divBdr>
    </w:div>
    <w:div w:id="1532720662">
      <w:bodyDiv w:val="1"/>
      <w:marLeft w:val="0"/>
      <w:marRight w:val="0"/>
      <w:marTop w:val="0"/>
      <w:marBottom w:val="0"/>
      <w:divBdr>
        <w:top w:val="none" w:sz="0" w:space="0" w:color="auto"/>
        <w:left w:val="none" w:sz="0" w:space="0" w:color="auto"/>
        <w:bottom w:val="none" w:sz="0" w:space="0" w:color="auto"/>
        <w:right w:val="none" w:sz="0" w:space="0" w:color="auto"/>
      </w:divBdr>
    </w:div>
    <w:div w:id="1533036272">
      <w:bodyDiv w:val="1"/>
      <w:marLeft w:val="0"/>
      <w:marRight w:val="0"/>
      <w:marTop w:val="0"/>
      <w:marBottom w:val="0"/>
      <w:divBdr>
        <w:top w:val="none" w:sz="0" w:space="0" w:color="auto"/>
        <w:left w:val="none" w:sz="0" w:space="0" w:color="auto"/>
        <w:bottom w:val="none" w:sz="0" w:space="0" w:color="auto"/>
        <w:right w:val="none" w:sz="0" w:space="0" w:color="auto"/>
      </w:divBdr>
    </w:div>
    <w:div w:id="1548952892">
      <w:bodyDiv w:val="1"/>
      <w:marLeft w:val="0"/>
      <w:marRight w:val="0"/>
      <w:marTop w:val="0"/>
      <w:marBottom w:val="0"/>
      <w:divBdr>
        <w:top w:val="none" w:sz="0" w:space="0" w:color="auto"/>
        <w:left w:val="none" w:sz="0" w:space="0" w:color="auto"/>
        <w:bottom w:val="none" w:sz="0" w:space="0" w:color="auto"/>
        <w:right w:val="none" w:sz="0" w:space="0" w:color="auto"/>
      </w:divBdr>
    </w:div>
    <w:div w:id="1550873790">
      <w:bodyDiv w:val="1"/>
      <w:marLeft w:val="0"/>
      <w:marRight w:val="0"/>
      <w:marTop w:val="0"/>
      <w:marBottom w:val="0"/>
      <w:divBdr>
        <w:top w:val="none" w:sz="0" w:space="0" w:color="auto"/>
        <w:left w:val="none" w:sz="0" w:space="0" w:color="auto"/>
        <w:bottom w:val="none" w:sz="0" w:space="0" w:color="auto"/>
        <w:right w:val="none" w:sz="0" w:space="0" w:color="auto"/>
      </w:divBdr>
    </w:div>
    <w:div w:id="1555236109">
      <w:bodyDiv w:val="1"/>
      <w:marLeft w:val="0"/>
      <w:marRight w:val="0"/>
      <w:marTop w:val="0"/>
      <w:marBottom w:val="0"/>
      <w:divBdr>
        <w:top w:val="none" w:sz="0" w:space="0" w:color="auto"/>
        <w:left w:val="none" w:sz="0" w:space="0" w:color="auto"/>
        <w:bottom w:val="none" w:sz="0" w:space="0" w:color="auto"/>
        <w:right w:val="none" w:sz="0" w:space="0" w:color="auto"/>
      </w:divBdr>
    </w:div>
    <w:div w:id="1556702506">
      <w:bodyDiv w:val="1"/>
      <w:marLeft w:val="0"/>
      <w:marRight w:val="0"/>
      <w:marTop w:val="0"/>
      <w:marBottom w:val="0"/>
      <w:divBdr>
        <w:top w:val="none" w:sz="0" w:space="0" w:color="auto"/>
        <w:left w:val="none" w:sz="0" w:space="0" w:color="auto"/>
        <w:bottom w:val="none" w:sz="0" w:space="0" w:color="auto"/>
        <w:right w:val="none" w:sz="0" w:space="0" w:color="auto"/>
      </w:divBdr>
    </w:div>
    <w:div w:id="1567647371">
      <w:bodyDiv w:val="1"/>
      <w:marLeft w:val="0"/>
      <w:marRight w:val="0"/>
      <w:marTop w:val="0"/>
      <w:marBottom w:val="0"/>
      <w:divBdr>
        <w:top w:val="none" w:sz="0" w:space="0" w:color="auto"/>
        <w:left w:val="none" w:sz="0" w:space="0" w:color="auto"/>
        <w:bottom w:val="none" w:sz="0" w:space="0" w:color="auto"/>
        <w:right w:val="none" w:sz="0" w:space="0" w:color="auto"/>
      </w:divBdr>
    </w:div>
    <w:div w:id="1595478812">
      <w:bodyDiv w:val="1"/>
      <w:marLeft w:val="0"/>
      <w:marRight w:val="0"/>
      <w:marTop w:val="0"/>
      <w:marBottom w:val="0"/>
      <w:divBdr>
        <w:top w:val="none" w:sz="0" w:space="0" w:color="auto"/>
        <w:left w:val="none" w:sz="0" w:space="0" w:color="auto"/>
        <w:bottom w:val="none" w:sz="0" w:space="0" w:color="auto"/>
        <w:right w:val="none" w:sz="0" w:space="0" w:color="auto"/>
      </w:divBdr>
    </w:div>
    <w:div w:id="1611425955">
      <w:bodyDiv w:val="1"/>
      <w:marLeft w:val="0"/>
      <w:marRight w:val="0"/>
      <w:marTop w:val="0"/>
      <w:marBottom w:val="0"/>
      <w:divBdr>
        <w:top w:val="none" w:sz="0" w:space="0" w:color="auto"/>
        <w:left w:val="none" w:sz="0" w:space="0" w:color="auto"/>
        <w:bottom w:val="none" w:sz="0" w:space="0" w:color="auto"/>
        <w:right w:val="none" w:sz="0" w:space="0" w:color="auto"/>
      </w:divBdr>
    </w:div>
    <w:div w:id="1614164080">
      <w:bodyDiv w:val="1"/>
      <w:marLeft w:val="0"/>
      <w:marRight w:val="0"/>
      <w:marTop w:val="0"/>
      <w:marBottom w:val="0"/>
      <w:divBdr>
        <w:top w:val="none" w:sz="0" w:space="0" w:color="auto"/>
        <w:left w:val="none" w:sz="0" w:space="0" w:color="auto"/>
        <w:bottom w:val="none" w:sz="0" w:space="0" w:color="auto"/>
        <w:right w:val="none" w:sz="0" w:space="0" w:color="auto"/>
      </w:divBdr>
    </w:div>
    <w:div w:id="1618567034">
      <w:bodyDiv w:val="1"/>
      <w:marLeft w:val="0"/>
      <w:marRight w:val="0"/>
      <w:marTop w:val="0"/>
      <w:marBottom w:val="0"/>
      <w:divBdr>
        <w:top w:val="none" w:sz="0" w:space="0" w:color="auto"/>
        <w:left w:val="none" w:sz="0" w:space="0" w:color="auto"/>
        <w:bottom w:val="none" w:sz="0" w:space="0" w:color="auto"/>
        <w:right w:val="none" w:sz="0" w:space="0" w:color="auto"/>
      </w:divBdr>
    </w:div>
    <w:div w:id="1622179236">
      <w:bodyDiv w:val="1"/>
      <w:marLeft w:val="0"/>
      <w:marRight w:val="0"/>
      <w:marTop w:val="0"/>
      <w:marBottom w:val="0"/>
      <w:divBdr>
        <w:top w:val="none" w:sz="0" w:space="0" w:color="auto"/>
        <w:left w:val="none" w:sz="0" w:space="0" w:color="auto"/>
        <w:bottom w:val="none" w:sz="0" w:space="0" w:color="auto"/>
        <w:right w:val="none" w:sz="0" w:space="0" w:color="auto"/>
      </w:divBdr>
    </w:div>
    <w:div w:id="1623076516">
      <w:bodyDiv w:val="1"/>
      <w:marLeft w:val="0"/>
      <w:marRight w:val="0"/>
      <w:marTop w:val="0"/>
      <w:marBottom w:val="0"/>
      <w:divBdr>
        <w:top w:val="none" w:sz="0" w:space="0" w:color="auto"/>
        <w:left w:val="none" w:sz="0" w:space="0" w:color="auto"/>
        <w:bottom w:val="none" w:sz="0" w:space="0" w:color="auto"/>
        <w:right w:val="none" w:sz="0" w:space="0" w:color="auto"/>
      </w:divBdr>
    </w:div>
    <w:div w:id="1632830769">
      <w:bodyDiv w:val="1"/>
      <w:marLeft w:val="0"/>
      <w:marRight w:val="0"/>
      <w:marTop w:val="0"/>
      <w:marBottom w:val="0"/>
      <w:divBdr>
        <w:top w:val="none" w:sz="0" w:space="0" w:color="auto"/>
        <w:left w:val="none" w:sz="0" w:space="0" w:color="auto"/>
        <w:bottom w:val="none" w:sz="0" w:space="0" w:color="auto"/>
        <w:right w:val="none" w:sz="0" w:space="0" w:color="auto"/>
      </w:divBdr>
    </w:div>
    <w:div w:id="1632859677">
      <w:bodyDiv w:val="1"/>
      <w:marLeft w:val="0"/>
      <w:marRight w:val="0"/>
      <w:marTop w:val="0"/>
      <w:marBottom w:val="0"/>
      <w:divBdr>
        <w:top w:val="none" w:sz="0" w:space="0" w:color="auto"/>
        <w:left w:val="none" w:sz="0" w:space="0" w:color="auto"/>
        <w:bottom w:val="none" w:sz="0" w:space="0" w:color="auto"/>
        <w:right w:val="none" w:sz="0" w:space="0" w:color="auto"/>
      </w:divBdr>
    </w:div>
    <w:div w:id="1632860454">
      <w:bodyDiv w:val="1"/>
      <w:marLeft w:val="0"/>
      <w:marRight w:val="0"/>
      <w:marTop w:val="0"/>
      <w:marBottom w:val="0"/>
      <w:divBdr>
        <w:top w:val="none" w:sz="0" w:space="0" w:color="auto"/>
        <w:left w:val="none" w:sz="0" w:space="0" w:color="auto"/>
        <w:bottom w:val="none" w:sz="0" w:space="0" w:color="auto"/>
        <w:right w:val="none" w:sz="0" w:space="0" w:color="auto"/>
      </w:divBdr>
    </w:div>
    <w:div w:id="1636910437">
      <w:bodyDiv w:val="1"/>
      <w:marLeft w:val="0"/>
      <w:marRight w:val="0"/>
      <w:marTop w:val="0"/>
      <w:marBottom w:val="0"/>
      <w:divBdr>
        <w:top w:val="none" w:sz="0" w:space="0" w:color="auto"/>
        <w:left w:val="none" w:sz="0" w:space="0" w:color="auto"/>
        <w:bottom w:val="none" w:sz="0" w:space="0" w:color="auto"/>
        <w:right w:val="none" w:sz="0" w:space="0" w:color="auto"/>
      </w:divBdr>
    </w:div>
    <w:div w:id="1637838158">
      <w:bodyDiv w:val="1"/>
      <w:marLeft w:val="0"/>
      <w:marRight w:val="0"/>
      <w:marTop w:val="0"/>
      <w:marBottom w:val="0"/>
      <w:divBdr>
        <w:top w:val="none" w:sz="0" w:space="0" w:color="auto"/>
        <w:left w:val="none" w:sz="0" w:space="0" w:color="auto"/>
        <w:bottom w:val="none" w:sz="0" w:space="0" w:color="auto"/>
        <w:right w:val="none" w:sz="0" w:space="0" w:color="auto"/>
      </w:divBdr>
    </w:div>
    <w:div w:id="1644503281">
      <w:bodyDiv w:val="1"/>
      <w:marLeft w:val="0"/>
      <w:marRight w:val="0"/>
      <w:marTop w:val="0"/>
      <w:marBottom w:val="0"/>
      <w:divBdr>
        <w:top w:val="none" w:sz="0" w:space="0" w:color="auto"/>
        <w:left w:val="none" w:sz="0" w:space="0" w:color="auto"/>
        <w:bottom w:val="none" w:sz="0" w:space="0" w:color="auto"/>
        <w:right w:val="none" w:sz="0" w:space="0" w:color="auto"/>
      </w:divBdr>
    </w:div>
    <w:div w:id="1646467802">
      <w:bodyDiv w:val="1"/>
      <w:marLeft w:val="0"/>
      <w:marRight w:val="0"/>
      <w:marTop w:val="0"/>
      <w:marBottom w:val="0"/>
      <w:divBdr>
        <w:top w:val="none" w:sz="0" w:space="0" w:color="auto"/>
        <w:left w:val="none" w:sz="0" w:space="0" w:color="auto"/>
        <w:bottom w:val="none" w:sz="0" w:space="0" w:color="auto"/>
        <w:right w:val="none" w:sz="0" w:space="0" w:color="auto"/>
      </w:divBdr>
    </w:div>
    <w:div w:id="1657801500">
      <w:bodyDiv w:val="1"/>
      <w:marLeft w:val="0"/>
      <w:marRight w:val="0"/>
      <w:marTop w:val="0"/>
      <w:marBottom w:val="0"/>
      <w:divBdr>
        <w:top w:val="none" w:sz="0" w:space="0" w:color="auto"/>
        <w:left w:val="none" w:sz="0" w:space="0" w:color="auto"/>
        <w:bottom w:val="none" w:sz="0" w:space="0" w:color="auto"/>
        <w:right w:val="none" w:sz="0" w:space="0" w:color="auto"/>
      </w:divBdr>
    </w:div>
    <w:div w:id="1659767218">
      <w:bodyDiv w:val="1"/>
      <w:marLeft w:val="0"/>
      <w:marRight w:val="0"/>
      <w:marTop w:val="0"/>
      <w:marBottom w:val="0"/>
      <w:divBdr>
        <w:top w:val="none" w:sz="0" w:space="0" w:color="auto"/>
        <w:left w:val="none" w:sz="0" w:space="0" w:color="auto"/>
        <w:bottom w:val="none" w:sz="0" w:space="0" w:color="auto"/>
        <w:right w:val="none" w:sz="0" w:space="0" w:color="auto"/>
      </w:divBdr>
    </w:div>
    <w:div w:id="1665551983">
      <w:bodyDiv w:val="1"/>
      <w:marLeft w:val="0"/>
      <w:marRight w:val="0"/>
      <w:marTop w:val="0"/>
      <w:marBottom w:val="0"/>
      <w:divBdr>
        <w:top w:val="none" w:sz="0" w:space="0" w:color="auto"/>
        <w:left w:val="none" w:sz="0" w:space="0" w:color="auto"/>
        <w:bottom w:val="none" w:sz="0" w:space="0" w:color="auto"/>
        <w:right w:val="none" w:sz="0" w:space="0" w:color="auto"/>
      </w:divBdr>
    </w:div>
    <w:div w:id="1667244457">
      <w:bodyDiv w:val="1"/>
      <w:marLeft w:val="0"/>
      <w:marRight w:val="0"/>
      <w:marTop w:val="0"/>
      <w:marBottom w:val="0"/>
      <w:divBdr>
        <w:top w:val="none" w:sz="0" w:space="0" w:color="auto"/>
        <w:left w:val="none" w:sz="0" w:space="0" w:color="auto"/>
        <w:bottom w:val="none" w:sz="0" w:space="0" w:color="auto"/>
        <w:right w:val="none" w:sz="0" w:space="0" w:color="auto"/>
      </w:divBdr>
    </w:div>
    <w:div w:id="1670985984">
      <w:bodyDiv w:val="1"/>
      <w:marLeft w:val="0"/>
      <w:marRight w:val="0"/>
      <w:marTop w:val="0"/>
      <w:marBottom w:val="0"/>
      <w:divBdr>
        <w:top w:val="none" w:sz="0" w:space="0" w:color="auto"/>
        <w:left w:val="none" w:sz="0" w:space="0" w:color="auto"/>
        <w:bottom w:val="none" w:sz="0" w:space="0" w:color="auto"/>
        <w:right w:val="none" w:sz="0" w:space="0" w:color="auto"/>
      </w:divBdr>
    </w:div>
    <w:div w:id="1674182855">
      <w:bodyDiv w:val="1"/>
      <w:marLeft w:val="0"/>
      <w:marRight w:val="0"/>
      <w:marTop w:val="0"/>
      <w:marBottom w:val="0"/>
      <w:divBdr>
        <w:top w:val="none" w:sz="0" w:space="0" w:color="auto"/>
        <w:left w:val="none" w:sz="0" w:space="0" w:color="auto"/>
        <w:bottom w:val="none" w:sz="0" w:space="0" w:color="auto"/>
        <w:right w:val="none" w:sz="0" w:space="0" w:color="auto"/>
      </w:divBdr>
    </w:div>
    <w:div w:id="1676883275">
      <w:bodyDiv w:val="1"/>
      <w:marLeft w:val="0"/>
      <w:marRight w:val="0"/>
      <w:marTop w:val="0"/>
      <w:marBottom w:val="0"/>
      <w:divBdr>
        <w:top w:val="none" w:sz="0" w:space="0" w:color="auto"/>
        <w:left w:val="none" w:sz="0" w:space="0" w:color="auto"/>
        <w:bottom w:val="none" w:sz="0" w:space="0" w:color="auto"/>
        <w:right w:val="none" w:sz="0" w:space="0" w:color="auto"/>
      </w:divBdr>
    </w:div>
    <w:div w:id="1677884889">
      <w:bodyDiv w:val="1"/>
      <w:marLeft w:val="0"/>
      <w:marRight w:val="0"/>
      <w:marTop w:val="0"/>
      <w:marBottom w:val="0"/>
      <w:divBdr>
        <w:top w:val="none" w:sz="0" w:space="0" w:color="auto"/>
        <w:left w:val="none" w:sz="0" w:space="0" w:color="auto"/>
        <w:bottom w:val="none" w:sz="0" w:space="0" w:color="auto"/>
        <w:right w:val="none" w:sz="0" w:space="0" w:color="auto"/>
      </w:divBdr>
    </w:div>
    <w:div w:id="1683822532">
      <w:bodyDiv w:val="1"/>
      <w:marLeft w:val="0"/>
      <w:marRight w:val="0"/>
      <w:marTop w:val="0"/>
      <w:marBottom w:val="0"/>
      <w:divBdr>
        <w:top w:val="none" w:sz="0" w:space="0" w:color="auto"/>
        <w:left w:val="none" w:sz="0" w:space="0" w:color="auto"/>
        <w:bottom w:val="none" w:sz="0" w:space="0" w:color="auto"/>
        <w:right w:val="none" w:sz="0" w:space="0" w:color="auto"/>
      </w:divBdr>
    </w:div>
    <w:div w:id="1688948915">
      <w:bodyDiv w:val="1"/>
      <w:marLeft w:val="0"/>
      <w:marRight w:val="0"/>
      <w:marTop w:val="0"/>
      <w:marBottom w:val="0"/>
      <w:divBdr>
        <w:top w:val="none" w:sz="0" w:space="0" w:color="auto"/>
        <w:left w:val="none" w:sz="0" w:space="0" w:color="auto"/>
        <w:bottom w:val="none" w:sz="0" w:space="0" w:color="auto"/>
        <w:right w:val="none" w:sz="0" w:space="0" w:color="auto"/>
      </w:divBdr>
    </w:div>
    <w:div w:id="1690987049">
      <w:bodyDiv w:val="1"/>
      <w:marLeft w:val="0"/>
      <w:marRight w:val="0"/>
      <w:marTop w:val="0"/>
      <w:marBottom w:val="0"/>
      <w:divBdr>
        <w:top w:val="none" w:sz="0" w:space="0" w:color="auto"/>
        <w:left w:val="none" w:sz="0" w:space="0" w:color="auto"/>
        <w:bottom w:val="none" w:sz="0" w:space="0" w:color="auto"/>
        <w:right w:val="none" w:sz="0" w:space="0" w:color="auto"/>
      </w:divBdr>
    </w:div>
    <w:div w:id="1696344816">
      <w:bodyDiv w:val="1"/>
      <w:marLeft w:val="0"/>
      <w:marRight w:val="0"/>
      <w:marTop w:val="0"/>
      <w:marBottom w:val="0"/>
      <w:divBdr>
        <w:top w:val="none" w:sz="0" w:space="0" w:color="auto"/>
        <w:left w:val="none" w:sz="0" w:space="0" w:color="auto"/>
        <w:bottom w:val="none" w:sz="0" w:space="0" w:color="auto"/>
        <w:right w:val="none" w:sz="0" w:space="0" w:color="auto"/>
      </w:divBdr>
    </w:div>
    <w:div w:id="1696426069">
      <w:bodyDiv w:val="1"/>
      <w:marLeft w:val="0"/>
      <w:marRight w:val="0"/>
      <w:marTop w:val="0"/>
      <w:marBottom w:val="0"/>
      <w:divBdr>
        <w:top w:val="none" w:sz="0" w:space="0" w:color="auto"/>
        <w:left w:val="none" w:sz="0" w:space="0" w:color="auto"/>
        <w:bottom w:val="none" w:sz="0" w:space="0" w:color="auto"/>
        <w:right w:val="none" w:sz="0" w:space="0" w:color="auto"/>
      </w:divBdr>
    </w:div>
    <w:div w:id="1697073379">
      <w:bodyDiv w:val="1"/>
      <w:marLeft w:val="0"/>
      <w:marRight w:val="0"/>
      <w:marTop w:val="0"/>
      <w:marBottom w:val="0"/>
      <w:divBdr>
        <w:top w:val="none" w:sz="0" w:space="0" w:color="auto"/>
        <w:left w:val="none" w:sz="0" w:space="0" w:color="auto"/>
        <w:bottom w:val="none" w:sz="0" w:space="0" w:color="auto"/>
        <w:right w:val="none" w:sz="0" w:space="0" w:color="auto"/>
      </w:divBdr>
    </w:div>
    <w:div w:id="1701667775">
      <w:bodyDiv w:val="1"/>
      <w:marLeft w:val="0"/>
      <w:marRight w:val="0"/>
      <w:marTop w:val="0"/>
      <w:marBottom w:val="0"/>
      <w:divBdr>
        <w:top w:val="none" w:sz="0" w:space="0" w:color="auto"/>
        <w:left w:val="none" w:sz="0" w:space="0" w:color="auto"/>
        <w:bottom w:val="none" w:sz="0" w:space="0" w:color="auto"/>
        <w:right w:val="none" w:sz="0" w:space="0" w:color="auto"/>
      </w:divBdr>
    </w:div>
    <w:div w:id="1706714555">
      <w:bodyDiv w:val="1"/>
      <w:marLeft w:val="0"/>
      <w:marRight w:val="0"/>
      <w:marTop w:val="0"/>
      <w:marBottom w:val="0"/>
      <w:divBdr>
        <w:top w:val="none" w:sz="0" w:space="0" w:color="auto"/>
        <w:left w:val="none" w:sz="0" w:space="0" w:color="auto"/>
        <w:bottom w:val="none" w:sz="0" w:space="0" w:color="auto"/>
        <w:right w:val="none" w:sz="0" w:space="0" w:color="auto"/>
      </w:divBdr>
    </w:div>
    <w:div w:id="1716808352">
      <w:bodyDiv w:val="1"/>
      <w:marLeft w:val="0"/>
      <w:marRight w:val="0"/>
      <w:marTop w:val="0"/>
      <w:marBottom w:val="0"/>
      <w:divBdr>
        <w:top w:val="none" w:sz="0" w:space="0" w:color="auto"/>
        <w:left w:val="none" w:sz="0" w:space="0" w:color="auto"/>
        <w:bottom w:val="none" w:sz="0" w:space="0" w:color="auto"/>
        <w:right w:val="none" w:sz="0" w:space="0" w:color="auto"/>
      </w:divBdr>
    </w:div>
    <w:div w:id="1717000998">
      <w:bodyDiv w:val="1"/>
      <w:marLeft w:val="0"/>
      <w:marRight w:val="0"/>
      <w:marTop w:val="0"/>
      <w:marBottom w:val="0"/>
      <w:divBdr>
        <w:top w:val="none" w:sz="0" w:space="0" w:color="auto"/>
        <w:left w:val="none" w:sz="0" w:space="0" w:color="auto"/>
        <w:bottom w:val="none" w:sz="0" w:space="0" w:color="auto"/>
        <w:right w:val="none" w:sz="0" w:space="0" w:color="auto"/>
      </w:divBdr>
    </w:div>
    <w:div w:id="1722753376">
      <w:bodyDiv w:val="1"/>
      <w:marLeft w:val="0"/>
      <w:marRight w:val="0"/>
      <w:marTop w:val="0"/>
      <w:marBottom w:val="0"/>
      <w:divBdr>
        <w:top w:val="none" w:sz="0" w:space="0" w:color="auto"/>
        <w:left w:val="none" w:sz="0" w:space="0" w:color="auto"/>
        <w:bottom w:val="none" w:sz="0" w:space="0" w:color="auto"/>
        <w:right w:val="none" w:sz="0" w:space="0" w:color="auto"/>
      </w:divBdr>
    </w:div>
    <w:div w:id="1731028307">
      <w:bodyDiv w:val="1"/>
      <w:marLeft w:val="0"/>
      <w:marRight w:val="0"/>
      <w:marTop w:val="0"/>
      <w:marBottom w:val="0"/>
      <w:divBdr>
        <w:top w:val="none" w:sz="0" w:space="0" w:color="auto"/>
        <w:left w:val="none" w:sz="0" w:space="0" w:color="auto"/>
        <w:bottom w:val="none" w:sz="0" w:space="0" w:color="auto"/>
        <w:right w:val="none" w:sz="0" w:space="0" w:color="auto"/>
      </w:divBdr>
    </w:div>
    <w:div w:id="1736009623">
      <w:bodyDiv w:val="1"/>
      <w:marLeft w:val="0"/>
      <w:marRight w:val="0"/>
      <w:marTop w:val="0"/>
      <w:marBottom w:val="0"/>
      <w:divBdr>
        <w:top w:val="none" w:sz="0" w:space="0" w:color="auto"/>
        <w:left w:val="none" w:sz="0" w:space="0" w:color="auto"/>
        <w:bottom w:val="none" w:sz="0" w:space="0" w:color="auto"/>
        <w:right w:val="none" w:sz="0" w:space="0" w:color="auto"/>
      </w:divBdr>
    </w:div>
    <w:div w:id="1741365225">
      <w:bodyDiv w:val="1"/>
      <w:marLeft w:val="0"/>
      <w:marRight w:val="0"/>
      <w:marTop w:val="0"/>
      <w:marBottom w:val="0"/>
      <w:divBdr>
        <w:top w:val="none" w:sz="0" w:space="0" w:color="auto"/>
        <w:left w:val="none" w:sz="0" w:space="0" w:color="auto"/>
        <w:bottom w:val="none" w:sz="0" w:space="0" w:color="auto"/>
        <w:right w:val="none" w:sz="0" w:space="0" w:color="auto"/>
      </w:divBdr>
    </w:div>
    <w:div w:id="1754355318">
      <w:bodyDiv w:val="1"/>
      <w:marLeft w:val="0"/>
      <w:marRight w:val="0"/>
      <w:marTop w:val="0"/>
      <w:marBottom w:val="0"/>
      <w:divBdr>
        <w:top w:val="none" w:sz="0" w:space="0" w:color="auto"/>
        <w:left w:val="none" w:sz="0" w:space="0" w:color="auto"/>
        <w:bottom w:val="none" w:sz="0" w:space="0" w:color="auto"/>
        <w:right w:val="none" w:sz="0" w:space="0" w:color="auto"/>
      </w:divBdr>
      <w:divsChild>
        <w:div w:id="1532837671">
          <w:marLeft w:val="0"/>
          <w:marRight w:val="0"/>
          <w:marTop w:val="0"/>
          <w:marBottom w:val="0"/>
          <w:divBdr>
            <w:top w:val="none" w:sz="0" w:space="0" w:color="auto"/>
            <w:left w:val="none" w:sz="0" w:space="0" w:color="auto"/>
            <w:bottom w:val="none" w:sz="0" w:space="0" w:color="auto"/>
            <w:right w:val="none" w:sz="0" w:space="0" w:color="auto"/>
          </w:divBdr>
          <w:divsChild>
            <w:div w:id="477453731">
              <w:marLeft w:val="0"/>
              <w:marRight w:val="0"/>
              <w:marTop w:val="0"/>
              <w:marBottom w:val="0"/>
              <w:divBdr>
                <w:top w:val="none" w:sz="0" w:space="0" w:color="auto"/>
                <w:left w:val="none" w:sz="0" w:space="0" w:color="auto"/>
                <w:bottom w:val="none" w:sz="0" w:space="0" w:color="auto"/>
                <w:right w:val="none" w:sz="0" w:space="0" w:color="auto"/>
              </w:divBdr>
            </w:div>
            <w:div w:id="1749420185">
              <w:marLeft w:val="0"/>
              <w:marRight w:val="0"/>
              <w:marTop w:val="0"/>
              <w:marBottom w:val="0"/>
              <w:divBdr>
                <w:top w:val="none" w:sz="0" w:space="0" w:color="auto"/>
                <w:left w:val="none" w:sz="0" w:space="0" w:color="auto"/>
                <w:bottom w:val="none" w:sz="0" w:space="0" w:color="auto"/>
                <w:right w:val="none" w:sz="0" w:space="0" w:color="auto"/>
              </w:divBdr>
            </w:div>
            <w:div w:id="20384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5349">
      <w:bodyDiv w:val="1"/>
      <w:marLeft w:val="0"/>
      <w:marRight w:val="0"/>
      <w:marTop w:val="0"/>
      <w:marBottom w:val="0"/>
      <w:divBdr>
        <w:top w:val="none" w:sz="0" w:space="0" w:color="auto"/>
        <w:left w:val="none" w:sz="0" w:space="0" w:color="auto"/>
        <w:bottom w:val="none" w:sz="0" w:space="0" w:color="auto"/>
        <w:right w:val="none" w:sz="0" w:space="0" w:color="auto"/>
      </w:divBdr>
    </w:div>
    <w:div w:id="1777824067">
      <w:bodyDiv w:val="1"/>
      <w:marLeft w:val="0"/>
      <w:marRight w:val="0"/>
      <w:marTop w:val="0"/>
      <w:marBottom w:val="0"/>
      <w:divBdr>
        <w:top w:val="none" w:sz="0" w:space="0" w:color="auto"/>
        <w:left w:val="none" w:sz="0" w:space="0" w:color="auto"/>
        <w:bottom w:val="none" w:sz="0" w:space="0" w:color="auto"/>
        <w:right w:val="none" w:sz="0" w:space="0" w:color="auto"/>
      </w:divBdr>
    </w:div>
    <w:div w:id="1778595410">
      <w:bodyDiv w:val="1"/>
      <w:marLeft w:val="0"/>
      <w:marRight w:val="0"/>
      <w:marTop w:val="0"/>
      <w:marBottom w:val="0"/>
      <w:divBdr>
        <w:top w:val="none" w:sz="0" w:space="0" w:color="auto"/>
        <w:left w:val="none" w:sz="0" w:space="0" w:color="auto"/>
        <w:bottom w:val="none" w:sz="0" w:space="0" w:color="auto"/>
        <w:right w:val="none" w:sz="0" w:space="0" w:color="auto"/>
      </w:divBdr>
    </w:div>
    <w:div w:id="1781217664">
      <w:bodyDiv w:val="1"/>
      <w:marLeft w:val="0"/>
      <w:marRight w:val="0"/>
      <w:marTop w:val="0"/>
      <w:marBottom w:val="0"/>
      <w:divBdr>
        <w:top w:val="none" w:sz="0" w:space="0" w:color="auto"/>
        <w:left w:val="none" w:sz="0" w:space="0" w:color="auto"/>
        <w:bottom w:val="none" w:sz="0" w:space="0" w:color="auto"/>
        <w:right w:val="none" w:sz="0" w:space="0" w:color="auto"/>
      </w:divBdr>
    </w:div>
    <w:div w:id="1781223523">
      <w:bodyDiv w:val="1"/>
      <w:marLeft w:val="0"/>
      <w:marRight w:val="0"/>
      <w:marTop w:val="0"/>
      <w:marBottom w:val="0"/>
      <w:divBdr>
        <w:top w:val="none" w:sz="0" w:space="0" w:color="auto"/>
        <w:left w:val="none" w:sz="0" w:space="0" w:color="auto"/>
        <w:bottom w:val="none" w:sz="0" w:space="0" w:color="auto"/>
        <w:right w:val="none" w:sz="0" w:space="0" w:color="auto"/>
      </w:divBdr>
    </w:div>
    <w:div w:id="1781685213">
      <w:bodyDiv w:val="1"/>
      <w:marLeft w:val="0"/>
      <w:marRight w:val="0"/>
      <w:marTop w:val="0"/>
      <w:marBottom w:val="0"/>
      <w:divBdr>
        <w:top w:val="none" w:sz="0" w:space="0" w:color="auto"/>
        <w:left w:val="none" w:sz="0" w:space="0" w:color="auto"/>
        <w:bottom w:val="none" w:sz="0" w:space="0" w:color="auto"/>
        <w:right w:val="none" w:sz="0" w:space="0" w:color="auto"/>
      </w:divBdr>
    </w:div>
    <w:div w:id="1782068191">
      <w:bodyDiv w:val="1"/>
      <w:marLeft w:val="0"/>
      <w:marRight w:val="0"/>
      <w:marTop w:val="0"/>
      <w:marBottom w:val="0"/>
      <w:divBdr>
        <w:top w:val="none" w:sz="0" w:space="0" w:color="auto"/>
        <w:left w:val="none" w:sz="0" w:space="0" w:color="auto"/>
        <w:bottom w:val="none" w:sz="0" w:space="0" w:color="auto"/>
        <w:right w:val="none" w:sz="0" w:space="0" w:color="auto"/>
      </w:divBdr>
    </w:div>
    <w:div w:id="1785031847">
      <w:bodyDiv w:val="1"/>
      <w:marLeft w:val="0"/>
      <w:marRight w:val="0"/>
      <w:marTop w:val="0"/>
      <w:marBottom w:val="0"/>
      <w:divBdr>
        <w:top w:val="none" w:sz="0" w:space="0" w:color="auto"/>
        <w:left w:val="none" w:sz="0" w:space="0" w:color="auto"/>
        <w:bottom w:val="none" w:sz="0" w:space="0" w:color="auto"/>
        <w:right w:val="none" w:sz="0" w:space="0" w:color="auto"/>
      </w:divBdr>
    </w:div>
    <w:div w:id="1790974194">
      <w:bodyDiv w:val="1"/>
      <w:marLeft w:val="0"/>
      <w:marRight w:val="0"/>
      <w:marTop w:val="0"/>
      <w:marBottom w:val="0"/>
      <w:divBdr>
        <w:top w:val="none" w:sz="0" w:space="0" w:color="auto"/>
        <w:left w:val="none" w:sz="0" w:space="0" w:color="auto"/>
        <w:bottom w:val="none" w:sz="0" w:space="0" w:color="auto"/>
        <w:right w:val="none" w:sz="0" w:space="0" w:color="auto"/>
      </w:divBdr>
    </w:div>
    <w:div w:id="1792282458">
      <w:bodyDiv w:val="1"/>
      <w:marLeft w:val="0"/>
      <w:marRight w:val="0"/>
      <w:marTop w:val="0"/>
      <w:marBottom w:val="0"/>
      <w:divBdr>
        <w:top w:val="none" w:sz="0" w:space="0" w:color="auto"/>
        <w:left w:val="none" w:sz="0" w:space="0" w:color="auto"/>
        <w:bottom w:val="none" w:sz="0" w:space="0" w:color="auto"/>
        <w:right w:val="none" w:sz="0" w:space="0" w:color="auto"/>
      </w:divBdr>
    </w:div>
    <w:div w:id="1792361733">
      <w:bodyDiv w:val="1"/>
      <w:marLeft w:val="0"/>
      <w:marRight w:val="0"/>
      <w:marTop w:val="0"/>
      <w:marBottom w:val="0"/>
      <w:divBdr>
        <w:top w:val="none" w:sz="0" w:space="0" w:color="auto"/>
        <w:left w:val="none" w:sz="0" w:space="0" w:color="auto"/>
        <w:bottom w:val="none" w:sz="0" w:space="0" w:color="auto"/>
        <w:right w:val="none" w:sz="0" w:space="0" w:color="auto"/>
      </w:divBdr>
    </w:div>
    <w:div w:id="179760472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6586821">
      <w:bodyDiv w:val="1"/>
      <w:marLeft w:val="0"/>
      <w:marRight w:val="0"/>
      <w:marTop w:val="0"/>
      <w:marBottom w:val="0"/>
      <w:divBdr>
        <w:top w:val="none" w:sz="0" w:space="0" w:color="auto"/>
        <w:left w:val="none" w:sz="0" w:space="0" w:color="auto"/>
        <w:bottom w:val="none" w:sz="0" w:space="0" w:color="auto"/>
        <w:right w:val="none" w:sz="0" w:space="0" w:color="auto"/>
      </w:divBdr>
    </w:div>
    <w:div w:id="1807891054">
      <w:bodyDiv w:val="1"/>
      <w:marLeft w:val="0"/>
      <w:marRight w:val="0"/>
      <w:marTop w:val="0"/>
      <w:marBottom w:val="0"/>
      <w:divBdr>
        <w:top w:val="none" w:sz="0" w:space="0" w:color="auto"/>
        <w:left w:val="none" w:sz="0" w:space="0" w:color="auto"/>
        <w:bottom w:val="none" w:sz="0" w:space="0" w:color="auto"/>
        <w:right w:val="none" w:sz="0" w:space="0" w:color="auto"/>
      </w:divBdr>
    </w:div>
    <w:div w:id="1810705986">
      <w:bodyDiv w:val="1"/>
      <w:marLeft w:val="0"/>
      <w:marRight w:val="0"/>
      <w:marTop w:val="0"/>
      <w:marBottom w:val="0"/>
      <w:divBdr>
        <w:top w:val="none" w:sz="0" w:space="0" w:color="auto"/>
        <w:left w:val="none" w:sz="0" w:space="0" w:color="auto"/>
        <w:bottom w:val="none" w:sz="0" w:space="0" w:color="auto"/>
        <w:right w:val="none" w:sz="0" w:space="0" w:color="auto"/>
      </w:divBdr>
    </w:div>
    <w:div w:id="1814256106">
      <w:bodyDiv w:val="1"/>
      <w:marLeft w:val="0"/>
      <w:marRight w:val="0"/>
      <w:marTop w:val="0"/>
      <w:marBottom w:val="0"/>
      <w:divBdr>
        <w:top w:val="none" w:sz="0" w:space="0" w:color="auto"/>
        <w:left w:val="none" w:sz="0" w:space="0" w:color="auto"/>
        <w:bottom w:val="none" w:sz="0" w:space="0" w:color="auto"/>
        <w:right w:val="none" w:sz="0" w:space="0" w:color="auto"/>
      </w:divBdr>
    </w:div>
    <w:div w:id="1816995025">
      <w:bodyDiv w:val="1"/>
      <w:marLeft w:val="0"/>
      <w:marRight w:val="0"/>
      <w:marTop w:val="0"/>
      <w:marBottom w:val="0"/>
      <w:divBdr>
        <w:top w:val="none" w:sz="0" w:space="0" w:color="auto"/>
        <w:left w:val="none" w:sz="0" w:space="0" w:color="auto"/>
        <w:bottom w:val="none" w:sz="0" w:space="0" w:color="auto"/>
        <w:right w:val="none" w:sz="0" w:space="0" w:color="auto"/>
      </w:divBdr>
    </w:div>
    <w:div w:id="1818257685">
      <w:bodyDiv w:val="1"/>
      <w:marLeft w:val="0"/>
      <w:marRight w:val="0"/>
      <w:marTop w:val="0"/>
      <w:marBottom w:val="0"/>
      <w:divBdr>
        <w:top w:val="none" w:sz="0" w:space="0" w:color="auto"/>
        <w:left w:val="none" w:sz="0" w:space="0" w:color="auto"/>
        <w:bottom w:val="none" w:sz="0" w:space="0" w:color="auto"/>
        <w:right w:val="none" w:sz="0" w:space="0" w:color="auto"/>
      </w:divBdr>
    </w:div>
    <w:div w:id="1818640564">
      <w:bodyDiv w:val="1"/>
      <w:marLeft w:val="0"/>
      <w:marRight w:val="0"/>
      <w:marTop w:val="0"/>
      <w:marBottom w:val="0"/>
      <w:divBdr>
        <w:top w:val="none" w:sz="0" w:space="0" w:color="auto"/>
        <w:left w:val="none" w:sz="0" w:space="0" w:color="auto"/>
        <w:bottom w:val="none" w:sz="0" w:space="0" w:color="auto"/>
        <w:right w:val="none" w:sz="0" w:space="0" w:color="auto"/>
      </w:divBdr>
      <w:divsChild>
        <w:div w:id="2109809919">
          <w:marLeft w:val="0"/>
          <w:marRight w:val="0"/>
          <w:marTop w:val="0"/>
          <w:marBottom w:val="0"/>
          <w:divBdr>
            <w:top w:val="none" w:sz="0" w:space="0" w:color="auto"/>
            <w:left w:val="none" w:sz="0" w:space="0" w:color="auto"/>
            <w:bottom w:val="none" w:sz="0" w:space="0" w:color="auto"/>
            <w:right w:val="none" w:sz="0" w:space="0" w:color="auto"/>
          </w:divBdr>
          <w:divsChild>
            <w:div w:id="1302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5021">
      <w:bodyDiv w:val="1"/>
      <w:marLeft w:val="0"/>
      <w:marRight w:val="0"/>
      <w:marTop w:val="0"/>
      <w:marBottom w:val="0"/>
      <w:divBdr>
        <w:top w:val="none" w:sz="0" w:space="0" w:color="auto"/>
        <w:left w:val="none" w:sz="0" w:space="0" w:color="auto"/>
        <w:bottom w:val="none" w:sz="0" w:space="0" w:color="auto"/>
        <w:right w:val="none" w:sz="0" w:space="0" w:color="auto"/>
      </w:divBdr>
    </w:div>
    <w:div w:id="1823498922">
      <w:bodyDiv w:val="1"/>
      <w:marLeft w:val="0"/>
      <w:marRight w:val="0"/>
      <w:marTop w:val="0"/>
      <w:marBottom w:val="0"/>
      <w:divBdr>
        <w:top w:val="none" w:sz="0" w:space="0" w:color="auto"/>
        <w:left w:val="none" w:sz="0" w:space="0" w:color="auto"/>
        <w:bottom w:val="none" w:sz="0" w:space="0" w:color="auto"/>
        <w:right w:val="none" w:sz="0" w:space="0" w:color="auto"/>
      </w:divBdr>
    </w:div>
    <w:div w:id="1829400867">
      <w:bodyDiv w:val="1"/>
      <w:marLeft w:val="0"/>
      <w:marRight w:val="0"/>
      <w:marTop w:val="0"/>
      <w:marBottom w:val="0"/>
      <w:divBdr>
        <w:top w:val="none" w:sz="0" w:space="0" w:color="auto"/>
        <w:left w:val="none" w:sz="0" w:space="0" w:color="auto"/>
        <w:bottom w:val="none" w:sz="0" w:space="0" w:color="auto"/>
        <w:right w:val="none" w:sz="0" w:space="0" w:color="auto"/>
      </w:divBdr>
    </w:div>
    <w:div w:id="1830443244">
      <w:bodyDiv w:val="1"/>
      <w:marLeft w:val="0"/>
      <w:marRight w:val="0"/>
      <w:marTop w:val="0"/>
      <w:marBottom w:val="0"/>
      <w:divBdr>
        <w:top w:val="none" w:sz="0" w:space="0" w:color="auto"/>
        <w:left w:val="none" w:sz="0" w:space="0" w:color="auto"/>
        <w:bottom w:val="none" w:sz="0" w:space="0" w:color="auto"/>
        <w:right w:val="none" w:sz="0" w:space="0" w:color="auto"/>
      </w:divBdr>
    </w:div>
    <w:div w:id="183267788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7183719">
      <w:bodyDiv w:val="1"/>
      <w:marLeft w:val="0"/>
      <w:marRight w:val="0"/>
      <w:marTop w:val="0"/>
      <w:marBottom w:val="0"/>
      <w:divBdr>
        <w:top w:val="none" w:sz="0" w:space="0" w:color="auto"/>
        <w:left w:val="none" w:sz="0" w:space="0" w:color="auto"/>
        <w:bottom w:val="none" w:sz="0" w:space="0" w:color="auto"/>
        <w:right w:val="none" w:sz="0" w:space="0" w:color="auto"/>
      </w:divBdr>
    </w:div>
    <w:div w:id="1857305405">
      <w:bodyDiv w:val="1"/>
      <w:marLeft w:val="0"/>
      <w:marRight w:val="0"/>
      <w:marTop w:val="0"/>
      <w:marBottom w:val="0"/>
      <w:divBdr>
        <w:top w:val="none" w:sz="0" w:space="0" w:color="auto"/>
        <w:left w:val="none" w:sz="0" w:space="0" w:color="auto"/>
        <w:bottom w:val="none" w:sz="0" w:space="0" w:color="auto"/>
        <w:right w:val="none" w:sz="0" w:space="0" w:color="auto"/>
      </w:divBdr>
    </w:div>
    <w:div w:id="1860922947">
      <w:bodyDiv w:val="1"/>
      <w:marLeft w:val="0"/>
      <w:marRight w:val="0"/>
      <w:marTop w:val="0"/>
      <w:marBottom w:val="0"/>
      <w:divBdr>
        <w:top w:val="none" w:sz="0" w:space="0" w:color="auto"/>
        <w:left w:val="none" w:sz="0" w:space="0" w:color="auto"/>
        <w:bottom w:val="none" w:sz="0" w:space="0" w:color="auto"/>
        <w:right w:val="none" w:sz="0" w:space="0" w:color="auto"/>
      </w:divBdr>
    </w:div>
    <w:div w:id="1872067675">
      <w:bodyDiv w:val="1"/>
      <w:marLeft w:val="0"/>
      <w:marRight w:val="0"/>
      <w:marTop w:val="0"/>
      <w:marBottom w:val="0"/>
      <w:divBdr>
        <w:top w:val="none" w:sz="0" w:space="0" w:color="auto"/>
        <w:left w:val="none" w:sz="0" w:space="0" w:color="auto"/>
        <w:bottom w:val="none" w:sz="0" w:space="0" w:color="auto"/>
        <w:right w:val="none" w:sz="0" w:space="0" w:color="auto"/>
      </w:divBdr>
    </w:div>
    <w:div w:id="1883514165">
      <w:bodyDiv w:val="1"/>
      <w:marLeft w:val="0"/>
      <w:marRight w:val="0"/>
      <w:marTop w:val="0"/>
      <w:marBottom w:val="0"/>
      <w:divBdr>
        <w:top w:val="none" w:sz="0" w:space="0" w:color="auto"/>
        <w:left w:val="none" w:sz="0" w:space="0" w:color="auto"/>
        <w:bottom w:val="none" w:sz="0" w:space="0" w:color="auto"/>
        <w:right w:val="none" w:sz="0" w:space="0" w:color="auto"/>
      </w:divBdr>
    </w:div>
    <w:div w:id="1885017030">
      <w:bodyDiv w:val="1"/>
      <w:marLeft w:val="0"/>
      <w:marRight w:val="0"/>
      <w:marTop w:val="0"/>
      <w:marBottom w:val="0"/>
      <w:divBdr>
        <w:top w:val="none" w:sz="0" w:space="0" w:color="auto"/>
        <w:left w:val="none" w:sz="0" w:space="0" w:color="auto"/>
        <w:bottom w:val="none" w:sz="0" w:space="0" w:color="auto"/>
        <w:right w:val="none" w:sz="0" w:space="0" w:color="auto"/>
      </w:divBdr>
    </w:div>
    <w:div w:id="1886600341">
      <w:bodyDiv w:val="1"/>
      <w:marLeft w:val="0"/>
      <w:marRight w:val="0"/>
      <w:marTop w:val="0"/>
      <w:marBottom w:val="0"/>
      <w:divBdr>
        <w:top w:val="none" w:sz="0" w:space="0" w:color="auto"/>
        <w:left w:val="none" w:sz="0" w:space="0" w:color="auto"/>
        <w:bottom w:val="none" w:sz="0" w:space="0" w:color="auto"/>
        <w:right w:val="none" w:sz="0" w:space="0" w:color="auto"/>
      </w:divBdr>
    </w:div>
    <w:div w:id="1897543301">
      <w:bodyDiv w:val="1"/>
      <w:marLeft w:val="0"/>
      <w:marRight w:val="0"/>
      <w:marTop w:val="0"/>
      <w:marBottom w:val="0"/>
      <w:divBdr>
        <w:top w:val="none" w:sz="0" w:space="0" w:color="auto"/>
        <w:left w:val="none" w:sz="0" w:space="0" w:color="auto"/>
        <w:bottom w:val="none" w:sz="0" w:space="0" w:color="auto"/>
        <w:right w:val="none" w:sz="0" w:space="0" w:color="auto"/>
      </w:divBdr>
    </w:div>
    <w:div w:id="1901166457">
      <w:bodyDiv w:val="1"/>
      <w:marLeft w:val="0"/>
      <w:marRight w:val="0"/>
      <w:marTop w:val="0"/>
      <w:marBottom w:val="0"/>
      <w:divBdr>
        <w:top w:val="none" w:sz="0" w:space="0" w:color="auto"/>
        <w:left w:val="none" w:sz="0" w:space="0" w:color="auto"/>
        <w:bottom w:val="none" w:sz="0" w:space="0" w:color="auto"/>
        <w:right w:val="none" w:sz="0" w:space="0" w:color="auto"/>
      </w:divBdr>
    </w:div>
    <w:div w:id="1902325706">
      <w:bodyDiv w:val="1"/>
      <w:marLeft w:val="0"/>
      <w:marRight w:val="0"/>
      <w:marTop w:val="0"/>
      <w:marBottom w:val="0"/>
      <w:divBdr>
        <w:top w:val="none" w:sz="0" w:space="0" w:color="auto"/>
        <w:left w:val="none" w:sz="0" w:space="0" w:color="auto"/>
        <w:bottom w:val="none" w:sz="0" w:space="0" w:color="auto"/>
        <w:right w:val="none" w:sz="0" w:space="0" w:color="auto"/>
      </w:divBdr>
    </w:div>
    <w:div w:id="1903101970">
      <w:bodyDiv w:val="1"/>
      <w:marLeft w:val="0"/>
      <w:marRight w:val="0"/>
      <w:marTop w:val="0"/>
      <w:marBottom w:val="0"/>
      <w:divBdr>
        <w:top w:val="none" w:sz="0" w:space="0" w:color="auto"/>
        <w:left w:val="none" w:sz="0" w:space="0" w:color="auto"/>
        <w:bottom w:val="none" w:sz="0" w:space="0" w:color="auto"/>
        <w:right w:val="none" w:sz="0" w:space="0" w:color="auto"/>
      </w:divBdr>
    </w:div>
    <w:div w:id="1904172197">
      <w:bodyDiv w:val="1"/>
      <w:marLeft w:val="0"/>
      <w:marRight w:val="0"/>
      <w:marTop w:val="0"/>
      <w:marBottom w:val="0"/>
      <w:divBdr>
        <w:top w:val="none" w:sz="0" w:space="0" w:color="auto"/>
        <w:left w:val="none" w:sz="0" w:space="0" w:color="auto"/>
        <w:bottom w:val="none" w:sz="0" w:space="0" w:color="auto"/>
        <w:right w:val="none" w:sz="0" w:space="0" w:color="auto"/>
      </w:divBdr>
    </w:div>
    <w:div w:id="1905217156">
      <w:bodyDiv w:val="1"/>
      <w:marLeft w:val="0"/>
      <w:marRight w:val="0"/>
      <w:marTop w:val="0"/>
      <w:marBottom w:val="0"/>
      <w:divBdr>
        <w:top w:val="none" w:sz="0" w:space="0" w:color="auto"/>
        <w:left w:val="none" w:sz="0" w:space="0" w:color="auto"/>
        <w:bottom w:val="none" w:sz="0" w:space="0" w:color="auto"/>
        <w:right w:val="none" w:sz="0" w:space="0" w:color="auto"/>
      </w:divBdr>
    </w:div>
    <w:div w:id="1906911532">
      <w:bodyDiv w:val="1"/>
      <w:marLeft w:val="0"/>
      <w:marRight w:val="0"/>
      <w:marTop w:val="0"/>
      <w:marBottom w:val="0"/>
      <w:divBdr>
        <w:top w:val="none" w:sz="0" w:space="0" w:color="auto"/>
        <w:left w:val="none" w:sz="0" w:space="0" w:color="auto"/>
        <w:bottom w:val="none" w:sz="0" w:space="0" w:color="auto"/>
        <w:right w:val="none" w:sz="0" w:space="0" w:color="auto"/>
      </w:divBdr>
    </w:div>
    <w:div w:id="1910996241">
      <w:bodyDiv w:val="1"/>
      <w:marLeft w:val="0"/>
      <w:marRight w:val="0"/>
      <w:marTop w:val="0"/>
      <w:marBottom w:val="0"/>
      <w:divBdr>
        <w:top w:val="none" w:sz="0" w:space="0" w:color="auto"/>
        <w:left w:val="none" w:sz="0" w:space="0" w:color="auto"/>
        <w:bottom w:val="none" w:sz="0" w:space="0" w:color="auto"/>
        <w:right w:val="none" w:sz="0" w:space="0" w:color="auto"/>
      </w:divBdr>
    </w:div>
    <w:div w:id="1919245236">
      <w:bodyDiv w:val="1"/>
      <w:marLeft w:val="0"/>
      <w:marRight w:val="0"/>
      <w:marTop w:val="0"/>
      <w:marBottom w:val="0"/>
      <w:divBdr>
        <w:top w:val="none" w:sz="0" w:space="0" w:color="auto"/>
        <w:left w:val="none" w:sz="0" w:space="0" w:color="auto"/>
        <w:bottom w:val="none" w:sz="0" w:space="0" w:color="auto"/>
        <w:right w:val="none" w:sz="0" w:space="0" w:color="auto"/>
      </w:divBdr>
    </w:div>
    <w:div w:id="1925336389">
      <w:bodyDiv w:val="1"/>
      <w:marLeft w:val="0"/>
      <w:marRight w:val="0"/>
      <w:marTop w:val="0"/>
      <w:marBottom w:val="0"/>
      <w:divBdr>
        <w:top w:val="none" w:sz="0" w:space="0" w:color="auto"/>
        <w:left w:val="none" w:sz="0" w:space="0" w:color="auto"/>
        <w:bottom w:val="none" w:sz="0" w:space="0" w:color="auto"/>
        <w:right w:val="none" w:sz="0" w:space="0" w:color="auto"/>
      </w:divBdr>
    </w:div>
    <w:div w:id="1929145899">
      <w:bodyDiv w:val="1"/>
      <w:marLeft w:val="0"/>
      <w:marRight w:val="0"/>
      <w:marTop w:val="0"/>
      <w:marBottom w:val="0"/>
      <w:divBdr>
        <w:top w:val="none" w:sz="0" w:space="0" w:color="auto"/>
        <w:left w:val="none" w:sz="0" w:space="0" w:color="auto"/>
        <w:bottom w:val="none" w:sz="0" w:space="0" w:color="auto"/>
        <w:right w:val="none" w:sz="0" w:space="0" w:color="auto"/>
      </w:divBdr>
    </w:div>
    <w:div w:id="1933314330">
      <w:bodyDiv w:val="1"/>
      <w:marLeft w:val="0"/>
      <w:marRight w:val="0"/>
      <w:marTop w:val="0"/>
      <w:marBottom w:val="0"/>
      <w:divBdr>
        <w:top w:val="none" w:sz="0" w:space="0" w:color="auto"/>
        <w:left w:val="none" w:sz="0" w:space="0" w:color="auto"/>
        <w:bottom w:val="none" w:sz="0" w:space="0" w:color="auto"/>
        <w:right w:val="none" w:sz="0" w:space="0" w:color="auto"/>
      </w:divBdr>
    </w:div>
    <w:div w:id="1935816792">
      <w:bodyDiv w:val="1"/>
      <w:marLeft w:val="0"/>
      <w:marRight w:val="0"/>
      <w:marTop w:val="0"/>
      <w:marBottom w:val="0"/>
      <w:divBdr>
        <w:top w:val="none" w:sz="0" w:space="0" w:color="auto"/>
        <w:left w:val="none" w:sz="0" w:space="0" w:color="auto"/>
        <w:bottom w:val="none" w:sz="0" w:space="0" w:color="auto"/>
        <w:right w:val="none" w:sz="0" w:space="0" w:color="auto"/>
      </w:divBdr>
    </w:div>
    <w:div w:id="1937398079">
      <w:bodyDiv w:val="1"/>
      <w:marLeft w:val="0"/>
      <w:marRight w:val="0"/>
      <w:marTop w:val="0"/>
      <w:marBottom w:val="0"/>
      <w:divBdr>
        <w:top w:val="none" w:sz="0" w:space="0" w:color="auto"/>
        <w:left w:val="none" w:sz="0" w:space="0" w:color="auto"/>
        <w:bottom w:val="none" w:sz="0" w:space="0" w:color="auto"/>
        <w:right w:val="none" w:sz="0" w:space="0" w:color="auto"/>
      </w:divBdr>
    </w:div>
    <w:div w:id="1938783900">
      <w:bodyDiv w:val="1"/>
      <w:marLeft w:val="0"/>
      <w:marRight w:val="0"/>
      <w:marTop w:val="0"/>
      <w:marBottom w:val="0"/>
      <w:divBdr>
        <w:top w:val="none" w:sz="0" w:space="0" w:color="auto"/>
        <w:left w:val="none" w:sz="0" w:space="0" w:color="auto"/>
        <w:bottom w:val="none" w:sz="0" w:space="0" w:color="auto"/>
        <w:right w:val="none" w:sz="0" w:space="0" w:color="auto"/>
      </w:divBdr>
    </w:div>
    <w:div w:id="1941334096">
      <w:bodyDiv w:val="1"/>
      <w:marLeft w:val="0"/>
      <w:marRight w:val="0"/>
      <w:marTop w:val="0"/>
      <w:marBottom w:val="0"/>
      <w:divBdr>
        <w:top w:val="none" w:sz="0" w:space="0" w:color="auto"/>
        <w:left w:val="none" w:sz="0" w:space="0" w:color="auto"/>
        <w:bottom w:val="none" w:sz="0" w:space="0" w:color="auto"/>
        <w:right w:val="none" w:sz="0" w:space="0" w:color="auto"/>
      </w:divBdr>
    </w:div>
    <w:div w:id="1941720684">
      <w:bodyDiv w:val="1"/>
      <w:marLeft w:val="0"/>
      <w:marRight w:val="0"/>
      <w:marTop w:val="0"/>
      <w:marBottom w:val="0"/>
      <w:divBdr>
        <w:top w:val="none" w:sz="0" w:space="0" w:color="auto"/>
        <w:left w:val="none" w:sz="0" w:space="0" w:color="auto"/>
        <w:bottom w:val="none" w:sz="0" w:space="0" w:color="auto"/>
        <w:right w:val="none" w:sz="0" w:space="0" w:color="auto"/>
      </w:divBdr>
    </w:div>
    <w:div w:id="1941916113">
      <w:bodyDiv w:val="1"/>
      <w:marLeft w:val="0"/>
      <w:marRight w:val="0"/>
      <w:marTop w:val="0"/>
      <w:marBottom w:val="0"/>
      <w:divBdr>
        <w:top w:val="none" w:sz="0" w:space="0" w:color="auto"/>
        <w:left w:val="none" w:sz="0" w:space="0" w:color="auto"/>
        <w:bottom w:val="none" w:sz="0" w:space="0" w:color="auto"/>
        <w:right w:val="none" w:sz="0" w:space="0" w:color="auto"/>
      </w:divBdr>
    </w:div>
    <w:div w:id="1951082384">
      <w:bodyDiv w:val="1"/>
      <w:marLeft w:val="0"/>
      <w:marRight w:val="0"/>
      <w:marTop w:val="0"/>
      <w:marBottom w:val="0"/>
      <w:divBdr>
        <w:top w:val="none" w:sz="0" w:space="0" w:color="auto"/>
        <w:left w:val="none" w:sz="0" w:space="0" w:color="auto"/>
        <w:bottom w:val="none" w:sz="0" w:space="0" w:color="auto"/>
        <w:right w:val="none" w:sz="0" w:space="0" w:color="auto"/>
      </w:divBdr>
    </w:div>
    <w:div w:id="1953511429">
      <w:bodyDiv w:val="1"/>
      <w:marLeft w:val="0"/>
      <w:marRight w:val="0"/>
      <w:marTop w:val="0"/>
      <w:marBottom w:val="0"/>
      <w:divBdr>
        <w:top w:val="none" w:sz="0" w:space="0" w:color="auto"/>
        <w:left w:val="none" w:sz="0" w:space="0" w:color="auto"/>
        <w:bottom w:val="none" w:sz="0" w:space="0" w:color="auto"/>
        <w:right w:val="none" w:sz="0" w:space="0" w:color="auto"/>
      </w:divBdr>
    </w:div>
    <w:div w:id="1965190629">
      <w:bodyDiv w:val="1"/>
      <w:marLeft w:val="0"/>
      <w:marRight w:val="0"/>
      <w:marTop w:val="0"/>
      <w:marBottom w:val="0"/>
      <w:divBdr>
        <w:top w:val="none" w:sz="0" w:space="0" w:color="auto"/>
        <w:left w:val="none" w:sz="0" w:space="0" w:color="auto"/>
        <w:bottom w:val="none" w:sz="0" w:space="0" w:color="auto"/>
        <w:right w:val="none" w:sz="0" w:space="0" w:color="auto"/>
      </w:divBdr>
    </w:div>
    <w:div w:id="1965430250">
      <w:bodyDiv w:val="1"/>
      <w:marLeft w:val="0"/>
      <w:marRight w:val="0"/>
      <w:marTop w:val="0"/>
      <w:marBottom w:val="0"/>
      <w:divBdr>
        <w:top w:val="none" w:sz="0" w:space="0" w:color="auto"/>
        <w:left w:val="none" w:sz="0" w:space="0" w:color="auto"/>
        <w:bottom w:val="none" w:sz="0" w:space="0" w:color="auto"/>
        <w:right w:val="none" w:sz="0" w:space="0" w:color="auto"/>
      </w:divBdr>
    </w:div>
    <w:div w:id="1967350562">
      <w:bodyDiv w:val="1"/>
      <w:marLeft w:val="0"/>
      <w:marRight w:val="0"/>
      <w:marTop w:val="0"/>
      <w:marBottom w:val="0"/>
      <w:divBdr>
        <w:top w:val="none" w:sz="0" w:space="0" w:color="auto"/>
        <w:left w:val="none" w:sz="0" w:space="0" w:color="auto"/>
        <w:bottom w:val="none" w:sz="0" w:space="0" w:color="auto"/>
        <w:right w:val="none" w:sz="0" w:space="0" w:color="auto"/>
      </w:divBdr>
    </w:div>
    <w:div w:id="1971010102">
      <w:bodyDiv w:val="1"/>
      <w:marLeft w:val="0"/>
      <w:marRight w:val="0"/>
      <w:marTop w:val="0"/>
      <w:marBottom w:val="0"/>
      <w:divBdr>
        <w:top w:val="none" w:sz="0" w:space="0" w:color="auto"/>
        <w:left w:val="none" w:sz="0" w:space="0" w:color="auto"/>
        <w:bottom w:val="none" w:sz="0" w:space="0" w:color="auto"/>
        <w:right w:val="none" w:sz="0" w:space="0" w:color="auto"/>
      </w:divBdr>
    </w:div>
    <w:div w:id="1972249253">
      <w:bodyDiv w:val="1"/>
      <w:marLeft w:val="0"/>
      <w:marRight w:val="0"/>
      <w:marTop w:val="0"/>
      <w:marBottom w:val="0"/>
      <w:divBdr>
        <w:top w:val="none" w:sz="0" w:space="0" w:color="auto"/>
        <w:left w:val="none" w:sz="0" w:space="0" w:color="auto"/>
        <w:bottom w:val="none" w:sz="0" w:space="0" w:color="auto"/>
        <w:right w:val="none" w:sz="0" w:space="0" w:color="auto"/>
      </w:divBdr>
    </w:div>
    <w:div w:id="1983580268">
      <w:bodyDiv w:val="1"/>
      <w:marLeft w:val="0"/>
      <w:marRight w:val="0"/>
      <w:marTop w:val="0"/>
      <w:marBottom w:val="0"/>
      <w:divBdr>
        <w:top w:val="none" w:sz="0" w:space="0" w:color="auto"/>
        <w:left w:val="none" w:sz="0" w:space="0" w:color="auto"/>
        <w:bottom w:val="none" w:sz="0" w:space="0" w:color="auto"/>
        <w:right w:val="none" w:sz="0" w:space="0" w:color="auto"/>
      </w:divBdr>
    </w:div>
    <w:div w:id="2003191150">
      <w:bodyDiv w:val="1"/>
      <w:marLeft w:val="0"/>
      <w:marRight w:val="0"/>
      <w:marTop w:val="0"/>
      <w:marBottom w:val="0"/>
      <w:divBdr>
        <w:top w:val="none" w:sz="0" w:space="0" w:color="auto"/>
        <w:left w:val="none" w:sz="0" w:space="0" w:color="auto"/>
        <w:bottom w:val="none" w:sz="0" w:space="0" w:color="auto"/>
        <w:right w:val="none" w:sz="0" w:space="0" w:color="auto"/>
      </w:divBdr>
    </w:div>
    <w:div w:id="2019037448">
      <w:bodyDiv w:val="1"/>
      <w:marLeft w:val="0"/>
      <w:marRight w:val="0"/>
      <w:marTop w:val="0"/>
      <w:marBottom w:val="0"/>
      <w:divBdr>
        <w:top w:val="none" w:sz="0" w:space="0" w:color="auto"/>
        <w:left w:val="none" w:sz="0" w:space="0" w:color="auto"/>
        <w:bottom w:val="none" w:sz="0" w:space="0" w:color="auto"/>
        <w:right w:val="none" w:sz="0" w:space="0" w:color="auto"/>
      </w:divBdr>
    </w:div>
    <w:div w:id="2025983565">
      <w:bodyDiv w:val="1"/>
      <w:marLeft w:val="0"/>
      <w:marRight w:val="0"/>
      <w:marTop w:val="0"/>
      <w:marBottom w:val="0"/>
      <w:divBdr>
        <w:top w:val="none" w:sz="0" w:space="0" w:color="auto"/>
        <w:left w:val="none" w:sz="0" w:space="0" w:color="auto"/>
        <w:bottom w:val="none" w:sz="0" w:space="0" w:color="auto"/>
        <w:right w:val="none" w:sz="0" w:space="0" w:color="auto"/>
      </w:divBdr>
    </w:div>
    <w:div w:id="2027900619">
      <w:bodyDiv w:val="1"/>
      <w:marLeft w:val="0"/>
      <w:marRight w:val="0"/>
      <w:marTop w:val="0"/>
      <w:marBottom w:val="0"/>
      <w:divBdr>
        <w:top w:val="none" w:sz="0" w:space="0" w:color="auto"/>
        <w:left w:val="none" w:sz="0" w:space="0" w:color="auto"/>
        <w:bottom w:val="none" w:sz="0" w:space="0" w:color="auto"/>
        <w:right w:val="none" w:sz="0" w:space="0" w:color="auto"/>
      </w:divBdr>
    </w:div>
    <w:div w:id="2029481850">
      <w:bodyDiv w:val="1"/>
      <w:marLeft w:val="0"/>
      <w:marRight w:val="0"/>
      <w:marTop w:val="0"/>
      <w:marBottom w:val="0"/>
      <w:divBdr>
        <w:top w:val="none" w:sz="0" w:space="0" w:color="auto"/>
        <w:left w:val="none" w:sz="0" w:space="0" w:color="auto"/>
        <w:bottom w:val="none" w:sz="0" w:space="0" w:color="auto"/>
        <w:right w:val="none" w:sz="0" w:space="0" w:color="auto"/>
      </w:divBdr>
    </w:div>
    <w:div w:id="2032367224">
      <w:bodyDiv w:val="1"/>
      <w:marLeft w:val="0"/>
      <w:marRight w:val="0"/>
      <w:marTop w:val="0"/>
      <w:marBottom w:val="0"/>
      <w:divBdr>
        <w:top w:val="none" w:sz="0" w:space="0" w:color="auto"/>
        <w:left w:val="none" w:sz="0" w:space="0" w:color="auto"/>
        <w:bottom w:val="none" w:sz="0" w:space="0" w:color="auto"/>
        <w:right w:val="none" w:sz="0" w:space="0" w:color="auto"/>
      </w:divBdr>
    </w:div>
    <w:div w:id="2036736860">
      <w:bodyDiv w:val="1"/>
      <w:marLeft w:val="0"/>
      <w:marRight w:val="0"/>
      <w:marTop w:val="0"/>
      <w:marBottom w:val="0"/>
      <w:divBdr>
        <w:top w:val="none" w:sz="0" w:space="0" w:color="auto"/>
        <w:left w:val="none" w:sz="0" w:space="0" w:color="auto"/>
        <w:bottom w:val="none" w:sz="0" w:space="0" w:color="auto"/>
        <w:right w:val="none" w:sz="0" w:space="0" w:color="auto"/>
      </w:divBdr>
    </w:div>
    <w:div w:id="2046636110">
      <w:bodyDiv w:val="1"/>
      <w:marLeft w:val="0"/>
      <w:marRight w:val="0"/>
      <w:marTop w:val="0"/>
      <w:marBottom w:val="0"/>
      <w:divBdr>
        <w:top w:val="none" w:sz="0" w:space="0" w:color="auto"/>
        <w:left w:val="none" w:sz="0" w:space="0" w:color="auto"/>
        <w:bottom w:val="none" w:sz="0" w:space="0" w:color="auto"/>
        <w:right w:val="none" w:sz="0" w:space="0" w:color="auto"/>
      </w:divBdr>
    </w:div>
    <w:div w:id="2051802362">
      <w:bodyDiv w:val="1"/>
      <w:marLeft w:val="0"/>
      <w:marRight w:val="0"/>
      <w:marTop w:val="0"/>
      <w:marBottom w:val="0"/>
      <w:divBdr>
        <w:top w:val="none" w:sz="0" w:space="0" w:color="auto"/>
        <w:left w:val="none" w:sz="0" w:space="0" w:color="auto"/>
        <w:bottom w:val="none" w:sz="0" w:space="0" w:color="auto"/>
        <w:right w:val="none" w:sz="0" w:space="0" w:color="auto"/>
      </w:divBdr>
    </w:div>
    <w:div w:id="2058970396">
      <w:bodyDiv w:val="1"/>
      <w:marLeft w:val="0"/>
      <w:marRight w:val="0"/>
      <w:marTop w:val="0"/>
      <w:marBottom w:val="0"/>
      <w:divBdr>
        <w:top w:val="none" w:sz="0" w:space="0" w:color="auto"/>
        <w:left w:val="none" w:sz="0" w:space="0" w:color="auto"/>
        <w:bottom w:val="none" w:sz="0" w:space="0" w:color="auto"/>
        <w:right w:val="none" w:sz="0" w:space="0" w:color="auto"/>
      </w:divBdr>
    </w:div>
    <w:div w:id="2062054122">
      <w:bodyDiv w:val="1"/>
      <w:marLeft w:val="0"/>
      <w:marRight w:val="0"/>
      <w:marTop w:val="0"/>
      <w:marBottom w:val="0"/>
      <w:divBdr>
        <w:top w:val="none" w:sz="0" w:space="0" w:color="auto"/>
        <w:left w:val="none" w:sz="0" w:space="0" w:color="auto"/>
        <w:bottom w:val="none" w:sz="0" w:space="0" w:color="auto"/>
        <w:right w:val="none" w:sz="0" w:space="0" w:color="auto"/>
      </w:divBdr>
    </w:div>
    <w:div w:id="2065252407">
      <w:bodyDiv w:val="1"/>
      <w:marLeft w:val="0"/>
      <w:marRight w:val="0"/>
      <w:marTop w:val="0"/>
      <w:marBottom w:val="0"/>
      <w:divBdr>
        <w:top w:val="none" w:sz="0" w:space="0" w:color="auto"/>
        <w:left w:val="none" w:sz="0" w:space="0" w:color="auto"/>
        <w:bottom w:val="none" w:sz="0" w:space="0" w:color="auto"/>
        <w:right w:val="none" w:sz="0" w:space="0" w:color="auto"/>
      </w:divBdr>
    </w:div>
    <w:div w:id="2067143407">
      <w:bodyDiv w:val="1"/>
      <w:marLeft w:val="0"/>
      <w:marRight w:val="0"/>
      <w:marTop w:val="0"/>
      <w:marBottom w:val="0"/>
      <w:divBdr>
        <w:top w:val="none" w:sz="0" w:space="0" w:color="auto"/>
        <w:left w:val="none" w:sz="0" w:space="0" w:color="auto"/>
        <w:bottom w:val="none" w:sz="0" w:space="0" w:color="auto"/>
        <w:right w:val="none" w:sz="0" w:space="0" w:color="auto"/>
      </w:divBdr>
    </w:div>
    <w:div w:id="2071032484">
      <w:bodyDiv w:val="1"/>
      <w:marLeft w:val="0"/>
      <w:marRight w:val="0"/>
      <w:marTop w:val="0"/>
      <w:marBottom w:val="0"/>
      <w:divBdr>
        <w:top w:val="none" w:sz="0" w:space="0" w:color="auto"/>
        <w:left w:val="none" w:sz="0" w:space="0" w:color="auto"/>
        <w:bottom w:val="none" w:sz="0" w:space="0" w:color="auto"/>
        <w:right w:val="none" w:sz="0" w:space="0" w:color="auto"/>
      </w:divBdr>
    </w:div>
    <w:div w:id="2072340228">
      <w:bodyDiv w:val="1"/>
      <w:marLeft w:val="0"/>
      <w:marRight w:val="0"/>
      <w:marTop w:val="0"/>
      <w:marBottom w:val="0"/>
      <w:divBdr>
        <w:top w:val="none" w:sz="0" w:space="0" w:color="auto"/>
        <w:left w:val="none" w:sz="0" w:space="0" w:color="auto"/>
        <w:bottom w:val="none" w:sz="0" w:space="0" w:color="auto"/>
        <w:right w:val="none" w:sz="0" w:space="0" w:color="auto"/>
      </w:divBdr>
    </w:div>
    <w:div w:id="2076975319">
      <w:bodyDiv w:val="1"/>
      <w:marLeft w:val="0"/>
      <w:marRight w:val="0"/>
      <w:marTop w:val="0"/>
      <w:marBottom w:val="0"/>
      <w:divBdr>
        <w:top w:val="none" w:sz="0" w:space="0" w:color="auto"/>
        <w:left w:val="none" w:sz="0" w:space="0" w:color="auto"/>
        <w:bottom w:val="none" w:sz="0" w:space="0" w:color="auto"/>
        <w:right w:val="none" w:sz="0" w:space="0" w:color="auto"/>
      </w:divBdr>
    </w:div>
    <w:div w:id="2078547671">
      <w:bodyDiv w:val="1"/>
      <w:marLeft w:val="0"/>
      <w:marRight w:val="0"/>
      <w:marTop w:val="0"/>
      <w:marBottom w:val="0"/>
      <w:divBdr>
        <w:top w:val="none" w:sz="0" w:space="0" w:color="auto"/>
        <w:left w:val="none" w:sz="0" w:space="0" w:color="auto"/>
        <w:bottom w:val="none" w:sz="0" w:space="0" w:color="auto"/>
        <w:right w:val="none" w:sz="0" w:space="0" w:color="auto"/>
      </w:divBdr>
    </w:div>
    <w:div w:id="2081101421">
      <w:bodyDiv w:val="1"/>
      <w:marLeft w:val="0"/>
      <w:marRight w:val="0"/>
      <w:marTop w:val="0"/>
      <w:marBottom w:val="0"/>
      <w:divBdr>
        <w:top w:val="none" w:sz="0" w:space="0" w:color="auto"/>
        <w:left w:val="none" w:sz="0" w:space="0" w:color="auto"/>
        <w:bottom w:val="none" w:sz="0" w:space="0" w:color="auto"/>
        <w:right w:val="none" w:sz="0" w:space="0" w:color="auto"/>
      </w:divBdr>
    </w:div>
    <w:div w:id="2084522341">
      <w:bodyDiv w:val="1"/>
      <w:marLeft w:val="0"/>
      <w:marRight w:val="0"/>
      <w:marTop w:val="0"/>
      <w:marBottom w:val="0"/>
      <w:divBdr>
        <w:top w:val="none" w:sz="0" w:space="0" w:color="auto"/>
        <w:left w:val="none" w:sz="0" w:space="0" w:color="auto"/>
        <w:bottom w:val="none" w:sz="0" w:space="0" w:color="auto"/>
        <w:right w:val="none" w:sz="0" w:space="0" w:color="auto"/>
      </w:divBdr>
    </w:div>
    <w:div w:id="2088726699">
      <w:bodyDiv w:val="1"/>
      <w:marLeft w:val="0"/>
      <w:marRight w:val="0"/>
      <w:marTop w:val="0"/>
      <w:marBottom w:val="0"/>
      <w:divBdr>
        <w:top w:val="none" w:sz="0" w:space="0" w:color="auto"/>
        <w:left w:val="none" w:sz="0" w:space="0" w:color="auto"/>
        <w:bottom w:val="none" w:sz="0" w:space="0" w:color="auto"/>
        <w:right w:val="none" w:sz="0" w:space="0" w:color="auto"/>
      </w:divBdr>
      <w:divsChild>
        <w:div w:id="6953462">
          <w:marLeft w:val="0"/>
          <w:marRight w:val="0"/>
          <w:marTop w:val="0"/>
          <w:marBottom w:val="0"/>
          <w:divBdr>
            <w:top w:val="none" w:sz="0" w:space="0" w:color="auto"/>
            <w:left w:val="none" w:sz="0" w:space="0" w:color="auto"/>
            <w:bottom w:val="none" w:sz="0" w:space="0" w:color="auto"/>
            <w:right w:val="none" w:sz="0" w:space="0" w:color="auto"/>
          </w:divBdr>
        </w:div>
      </w:divsChild>
    </w:div>
    <w:div w:id="2088769030">
      <w:bodyDiv w:val="1"/>
      <w:marLeft w:val="0"/>
      <w:marRight w:val="0"/>
      <w:marTop w:val="0"/>
      <w:marBottom w:val="0"/>
      <w:divBdr>
        <w:top w:val="none" w:sz="0" w:space="0" w:color="auto"/>
        <w:left w:val="none" w:sz="0" w:space="0" w:color="auto"/>
        <w:bottom w:val="none" w:sz="0" w:space="0" w:color="auto"/>
        <w:right w:val="none" w:sz="0" w:space="0" w:color="auto"/>
      </w:divBdr>
    </w:div>
    <w:div w:id="2098017533">
      <w:bodyDiv w:val="1"/>
      <w:marLeft w:val="0"/>
      <w:marRight w:val="0"/>
      <w:marTop w:val="0"/>
      <w:marBottom w:val="0"/>
      <w:divBdr>
        <w:top w:val="none" w:sz="0" w:space="0" w:color="auto"/>
        <w:left w:val="none" w:sz="0" w:space="0" w:color="auto"/>
        <w:bottom w:val="none" w:sz="0" w:space="0" w:color="auto"/>
        <w:right w:val="none" w:sz="0" w:space="0" w:color="auto"/>
      </w:divBdr>
    </w:div>
    <w:div w:id="2103062229">
      <w:bodyDiv w:val="1"/>
      <w:marLeft w:val="0"/>
      <w:marRight w:val="0"/>
      <w:marTop w:val="0"/>
      <w:marBottom w:val="0"/>
      <w:divBdr>
        <w:top w:val="none" w:sz="0" w:space="0" w:color="auto"/>
        <w:left w:val="none" w:sz="0" w:space="0" w:color="auto"/>
        <w:bottom w:val="none" w:sz="0" w:space="0" w:color="auto"/>
        <w:right w:val="none" w:sz="0" w:space="0" w:color="auto"/>
      </w:divBdr>
    </w:div>
    <w:div w:id="2105882402">
      <w:bodyDiv w:val="1"/>
      <w:marLeft w:val="0"/>
      <w:marRight w:val="0"/>
      <w:marTop w:val="0"/>
      <w:marBottom w:val="0"/>
      <w:divBdr>
        <w:top w:val="none" w:sz="0" w:space="0" w:color="auto"/>
        <w:left w:val="none" w:sz="0" w:space="0" w:color="auto"/>
        <w:bottom w:val="none" w:sz="0" w:space="0" w:color="auto"/>
        <w:right w:val="none" w:sz="0" w:space="0" w:color="auto"/>
      </w:divBdr>
      <w:divsChild>
        <w:div w:id="1985312386">
          <w:marLeft w:val="0"/>
          <w:marRight w:val="0"/>
          <w:marTop w:val="0"/>
          <w:marBottom w:val="0"/>
          <w:divBdr>
            <w:top w:val="none" w:sz="0" w:space="0" w:color="auto"/>
            <w:left w:val="none" w:sz="0" w:space="0" w:color="auto"/>
            <w:bottom w:val="none" w:sz="0" w:space="0" w:color="auto"/>
            <w:right w:val="none" w:sz="0" w:space="0" w:color="auto"/>
          </w:divBdr>
          <w:divsChild>
            <w:div w:id="1793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3406">
      <w:bodyDiv w:val="1"/>
      <w:marLeft w:val="0"/>
      <w:marRight w:val="0"/>
      <w:marTop w:val="0"/>
      <w:marBottom w:val="0"/>
      <w:divBdr>
        <w:top w:val="none" w:sz="0" w:space="0" w:color="auto"/>
        <w:left w:val="none" w:sz="0" w:space="0" w:color="auto"/>
        <w:bottom w:val="none" w:sz="0" w:space="0" w:color="auto"/>
        <w:right w:val="none" w:sz="0" w:space="0" w:color="auto"/>
      </w:divBdr>
    </w:div>
    <w:div w:id="2112512193">
      <w:bodyDiv w:val="1"/>
      <w:marLeft w:val="0"/>
      <w:marRight w:val="0"/>
      <w:marTop w:val="0"/>
      <w:marBottom w:val="0"/>
      <w:divBdr>
        <w:top w:val="none" w:sz="0" w:space="0" w:color="auto"/>
        <w:left w:val="none" w:sz="0" w:space="0" w:color="auto"/>
        <w:bottom w:val="none" w:sz="0" w:space="0" w:color="auto"/>
        <w:right w:val="none" w:sz="0" w:space="0" w:color="auto"/>
      </w:divBdr>
    </w:div>
    <w:div w:id="2121099959">
      <w:bodyDiv w:val="1"/>
      <w:marLeft w:val="0"/>
      <w:marRight w:val="0"/>
      <w:marTop w:val="0"/>
      <w:marBottom w:val="0"/>
      <w:divBdr>
        <w:top w:val="none" w:sz="0" w:space="0" w:color="auto"/>
        <w:left w:val="none" w:sz="0" w:space="0" w:color="auto"/>
        <w:bottom w:val="none" w:sz="0" w:space="0" w:color="auto"/>
        <w:right w:val="none" w:sz="0" w:space="0" w:color="auto"/>
      </w:divBdr>
    </w:div>
    <w:div w:id="2121148563">
      <w:bodyDiv w:val="1"/>
      <w:marLeft w:val="0"/>
      <w:marRight w:val="0"/>
      <w:marTop w:val="0"/>
      <w:marBottom w:val="0"/>
      <w:divBdr>
        <w:top w:val="none" w:sz="0" w:space="0" w:color="auto"/>
        <w:left w:val="none" w:sz="0" w:space="0" w:color="auto"/>
        <w:bottom w:val="none" w:sz="0" w:space="0" w:color="auto"/>
        <w:right w:val="none" w:sz="0" w:space="0" w:color="auto"/>
      </w:divBdr>
    </w:div>
    <w:div w:id="2128963951">
      <w:bodyDiv w:val="1"/>
      <w:marLeft w:val="0"/>
      <w:marRight w:val="0"/>
      <w:marTop w:val="0"/>
      <w:marBottom w:val="0"/>
      <w:divBdr>
        <w:top w:val="none" w:sz="0" w:space="0" w:color="auto"/>
        <w:left w:val="none" w:sz="0" w:space="0" w:color="auto"/>
        <w:bottom w:val="none" w:sz="0" w:space="0" w:color="auto"/>
        <w:right w:val="none" w:sz="0" w:space="0" w:color="auto"/>
      </w:divBdr>
    </w:div>
    <w:div w:id="2130659984">
      <w:bodyDiv w:val="1"/>
      <w:marLeft w:val="0"/>
      <w:marRight w:val="0"/>
      <w:marTop w:val="0"/>
      <w:marBottom w:val="0"/>
      <w:divBdr>
        <w:top w:val="none" w:sz="0" w:space="0" w:color="auto"/>
        <w:left w:val="none" w:sz="0" w:space="0" w:color="auto"/>
        <w:bottom w:val="none" w:sz="0" w:space="0" w:color="auto"/>
        <w:right w:val="none" w:sz="0" w:space="0" w:color="auto"/>
      </w:divBdr>
    </w:div>
    <w:div w:id="2132161749">
      <w:bodyDiv w:val="1"/>
      <w:marLeft w:val="0"/>
      <w:marRight w:val="0"/>
      <w:marTop w:val="0"/>
      <w:marBottom w:val="0"/>
      <w:divBdr>
        <w:top w:val="none" w:sz="0" w:space="0" w:color="auto"/>
        <w:left w:val="none" w:sz="0" w:space="0" w:color="auto"/>
        <w:bottom w:val="none" w:sz="0" w:space="0" w:color="auto"/>
        <w:right w:val="none" w:sz="0" w:space="0" w:color="auto"/>
      </w:divBdr>
    </w:div>
    <w:div w:id="213385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s.accenture.com/:t:/r/sites/GlobalDocTemplates/Published%20Documents/IX%20Thread/Linked%20Files/Data%20Catalog/POST_Glossary_Count_JSON_Response.txt" TargetMode="External"/><Relationship Id="rId21" Type="http://schemas.openxmlformats.org/officeDocument/2006/relationships/hyperlink" Target="https://dev.azure.com/IXDigitalThread/IXThreadComponents/_git/ix-thread-components?path=/data-catalog/ix-data-catalog-ui" TargetMode="External"/><Relationship Id="rId42" Type="http://schemas.openxmlformats.org/officeDocument/2006/relationships/hyperlink" Target="https://ts.accenture.com/:t:/r/sites/GlobalDocTemplates/Published%20Documents/IX%20Thread/Linked%20Files/Data%20Catalog/POST_Classification_JSON_Response.txt" TargetMode="External"/><Relationship Id="rId47" Type="http://schemas.openxmlformats.org/officeDocument/2006/relationships/hyperlink" Target="https://ix-dev-apimgmt.azure-api.net/query-engine-api?subscription-key=**************" TargetMode="External"/><Relationship Id="rId63" Type="http://schemas.openxmlformats.org/officeDocument/2006/relationships/hyperlink" Target="https://ts.accenture.com/:t:/r/sites/GlobalDocTemplates/Published%20Documents/IX%20Thread/Linked%20Files/Data%20Catalog/POST_Business_Asset_Data_Quality_Tab_Details_JSON_Response.txt" TargetMode="External"/><Relationship Id="rId68" Type="http://schemas.openxmlformats.org/officeDocument/2006/relationships/hyperlink" Target="https://ix-dev-apimgmt.azure-api.net/query-engine-api?subscription-key=**************" TargetMode="External"/><Relationship Id="rId16" Type="http://schemas.openxmlformats.org/officeDocument/2006/relationships/hyperlink" Target="mailto:d.choukse@accenture.com" TargetMode="External"/><Relationship Id="rId11" Type="http://schemas.openxmlformats.org/officeDocument/2006/relationships/endnotes" Target="endnotes.xml"/><Relationship Id="rId32" Type="http://schemas.openxmlformats.org/officeDocument/2006/relationships/hyperlink" Target="https://ts.accenture.com/:t:/r/sites/GlobalDocTemplates/Published%20Documents/IX%20Thread/Linked%20Files/Data%20Catalog/POST_Asset_Suggestion_JSON_Response.txt" TargetMode="External"/><Relationship Id="rId37" Type="http://schemas.openxmlformats.org/officeDocument/2006/relationships/hyperlink" Target="https://ix-dev-apimgmt.azure-api.net/query-engine-api?subscription-key=**************" TargetMode="External"/><Relationship Id="rId53" Type="http://schemas.openxmlformats.org/officeDocument/2006/relationships/hyperlink" Target="https://ix-dev-apimgmt.azure-api.net/query-engine-api?subscription-key=**************" TargetMode="External"/><Relationship Id="rId58" Type="http://schemas.openxmlformats.org/officeDocument/2006/relationships/hyperlink" Target="https://ts.accenture.com/:t:/r/sites/GlobalDocTemplates/Published%20Documents/IX%20Thread/Linked%20Files/Data%20Catalog/POST_Business_Asset_Metadata_Tab_Details_JSON_Response.txt" TargetMode="External"/><Relationship Id="rId74" Type="http://schemas.openxmlformats.org/officeDocument/2006/relationships/hyperlink" Target="https://ts.accenture.com/:t:/r/sites/GlobalDocTemplates/Published%20Documents/IX%20Thread/Linked%20Files/Data%20Catalog/POST_Technical_Asset_Related_Tab_Details_JSON_Response.txt" TargetMode="External"/><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ix-dev-apimgmt.azure-api.net/query-engine-api?subscription-key=**************" TargetMode="External"/><Relationship Id="rId82" Type="http://schemas.microsoft.com/office/2019/05/relationships/documenttasks" Target="documenttasks/documenttasks1.xml"/><Relationship Id="rId19" Type="http://schemas.openxmlformats.org/officeDocument/2006/relationships/hyperlink" Target="https://industryxdevhub.accenture.com/asset-home;search_text=ix%20digital%20thread" TargetMode="External"/><Relationship Id="rId14" Type="http://schemas.openxmlformats.org/officeDocument/2006/relationships/hyperlink" Target="mailto:karthik.ramachandra@accenture.com" TargetMode="External"/><Relationship Id="rId22" Type="http://schemas.openxmlformats.org/officeDocument/2006/relationships/image" Target="media/image2.png"/><Relationship Id="rId27" Type="http://schemas.openxmlformats.org/officeDocument/2006/relationships/hyperlink" Target="https://ix-dev-apimgmt.azure-api.net/query-engine-api?subscription-key=**************" TargetMode="External"/><Relationship Id="rId30" Type="http://schemas.openxmlformats.org/officeDocument/2006/relationships/hyperlink" Target="https://ix-dev-apimgmt.azure-api.net/query-engine-api?subscription-key=**************" TargetMode="External"/><Relationship Id="rId35" Type="http://schemas.openxmlformats.org/officeDocument/2006/relationships/hyperlink" Target="https://ts.accenture.com/:t:/r/sites/GlobalDocTemplates/Published%20Documents/IX%20Thread/Linked%20Files/Data%20Catalog/POST_Search_Details_JSON_Response.txt" TargetMode="External"/><Relationship Id="rId43" Type="http://schemas.openxmlformats.org/officeDocument/2006/relationships/hyperlink" Target="https://ix-dev-apimgmt.azure-api.net/query-engine-api?subscription-key=**************" TargetMode="External"/><Relationship Id="rId48" Type="http://schemas.openxmlformats.org/officeDocument/2006/relationships/hyperlink" Target="https://ts.accenture.com/:t:/r/sites/GlobalDocTemplates/Published%20Documents/IX%20Thread/Linked%20Files/Data%20Catalog/POST_Business_Asset_Overview_Tab_JSON_Response.txt" TargetMode="External"/><Relationship Id="rId56" Type="http://schemas.openxmlformats.org/officeDocument/2006/relationships/hyperlink" Target="https://ix-dev-apimgmt.azure-api.net/query-engine-api?subscription-key=**************" TargetMode="External"/><Relationship Id="rId64" Type="http://schemas.openxmlformats.org/officeDocument/2006/relationships/hyperlink" Target="https://ix-dev-apimgmt.azure-api.net/query-engine-api?subscription-key=**************" TargetMode="External"/><Relationship Id="rId69" Type="http://schemas.openxmlformats.org/officeDocument/2006/relationships/hyperlink" Target="https://ts.accenture.com/:t:/r/sites/GlobalDocTemplates/Published%20Documents/IX%20Thread/Linked%20Files/Data%20Catalog/POST_Technical_Asset_Schema_Tab_Details_JSON_Response.txt" TargetMode="External"/><Relationship Id="rId77" Type="http://schemas.openxmlformats.org/officeDocument/2006/relationships/hyperlink" Target="https://ts.accenture.com/:t:/r/sites/GlobalDocTemplates/Published%20Documents/IX%20Thread/Linked%20Files/Data%20Catalog/POST_BOM_View_API_details_JSON_Response.txt" TargetMode="External"/><Relationship Id="rId8" Type="http://schemas.openxmlformats.org/officeDocument/2006/relationships/settings" Target="settings.xml"/><Relationship Id="rId51" Type="http://schemas.openxmlformats.org/officeDocument/2006/relationships/hyperlink" Target="https://ix-dev-apimgmt.azure-api.net/query-engine-api?subscription-key=**************" TargetMode="External"/><Relationship Id="rId72" Type="http://schemas.openxmlformats.org/officeDocument/2006/relationships/hyperlink" Target="https://ix-dev-apimgmt.azure-api.net/query-engine-api?subscription-key=**************" TargetMode="External"/><Relationship Id="rId80"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r.rajendra.revankar@accenture.com" TargetMode="External"/><Relationship Id="rId25" Type="http://schemas.openxmlformats.org/officeDocument/2006/relationships/hyperlink" Target="https://ix-dev-apimgmt.azure-api.net/query-engine-api?subscription-key=**************" TargetMode="External"/><Relationship Id="rId33" Type="http://schemas.openxmlformats.org/officeDocument/2006/relationships/hyperlink" Target="https://ix-dev-apimgmt.azure-api.net/query-engine-api?subscription-key=**************" TargetMode="External"/><Relationship Id="rId38" Type="http://schemas.openxmlformats.org/officeDocument/2006/relationships/hyperlink" Target="https://ix-dev-apimgmt.azure-api.net/query-engine-api?subscription-key=**************" TargetMode="External"/><Relationship Id="rId46" Type="http://schemas.openxmlformats.org/officeDocument/2006/relationships/hyperlink" Target="https://ts.accenture.com/:t:/r/sites/GlobalDocTemplates/Published%20Documents/IX%20Thread/Linked%20Files/Data%20Catalog/POST_Custom_Filter_Option.txt" TargetMode="External"/><Relationship Id="rId59" Type="http://schemas.openxmlformats.org/officeDocument/2006/relationships/hyperlink" Target="https://ix-dev-apimgmt.azure-api.net/query-engine-api?subscription-key=**************" TargetMode="External"/><Relationship Id="rId67" Type="http://schemas.openxmlformats.org/officeDocument/2006/relationships/footer" Target="footer2.xml"/><Relationship Id="rId20" Type="http://schemas.openxmlformats.org/officeDocument/2006/relationships/hyperlink" Target="https://dev.azure.com/IXDigitalThread/IXThreadComponents/_git/ix-thread-components?path=/data-federation/ix-query-engine-api" TargetMode="External"/><Relationship Id="rId41" Type="http://schemas.openxmlformats.org/officeDocument/2006/relationships/hyperlink" Target="https://ix-dev-apimgmt.azure-api.net/query-engine-api?subscription-key=**************" TargetMode="External"/><Relationship Id="rId54" Type="http://schemas.openxmlformats.org/officeDocument/2006/relationships/hyperlink" Target="https://ts.accenture.com/:t:/r/sites/GlobalDocTemplates/Published%20Documents/IX%20Thread/Linked%20Files/Data%20Catalog/POST_Asset_Glossary_Terms_Inner_Page_Overview_Tab_Catalog_Assets_Count_Details_JSON_Response.txt" TargetMode="External"/><Relationship Id="rId62" Type="http://schemas.openxmlformats.org/officeDocument/2006/relationships/hyperlink" Target="https://ix-dev-apimgmt.azure-api.net/query-engine-api?subscription-key=**************" TargetMode="External"/><Relationship Id="rId70" Type="http://schemas.openxmlformats.org/officeDocument/2006/relationships/hyperlink" Target="https://ix-dev-apimgmt.azure-api.net/query-engine-api?subscription-key=**************" TargetMode="External"/><Relationship Id="rId75" Type="http://schemas.openxmlformats.org/officeDocument/2006/relationships/hyperlink" Target="https://ix-dev-apimgmt.azure-api.net/query-engine-api?subscription-key=**************"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sathish.kumar.sanga@accenture.com" TargetMode="External"/><Relationship Id="rId23" Type="http://schemas.openxmlformats.org/officeDocument/2006/relationships/hyperlink" Target="https://ix-dev-apimgmt.azure-api.net/query-engine-api?subscription-key=**************" TargetMode="External"/><Relationship Id="rId28" Type="http://schemas.openxmlformats.org/officeDocument/2006/relationships/hyperlink" Target="https://ix-dev-apimgmt.azure-api.net/query-engine-api?subscription-key=**************" TargetMode="External"/><Relationship Id="rId36" Type="http://schemas.openxmlformats.org/officeDocument/2006/relationships/hyperlink" Target="https://ix-dev-apimgmt.azure-api.net/query-engine-api?subscription-key=**************" TargetMode="External"/><Relationship Id="rId49" Type="http://schemas.openxmlformats.org/officeDocument/2006/relationships/hyperlink" Target="https://ix-dev-apimgmt.azure-api.net/query-engine-api?subscription-key=**************" TargetMode="External"/><Relationship Id="rId57" Type="http://schemas.openxmlformats.org/officeDocument/2006/relationships/hyperlink" Target="https://ix-dev-apimgmt.azure-api.net/query-engine-api?subscription-key=**************" TargetMode="External"/><Relationship Id="rId10" Type="http://schemas.openxmlformats.org/officeDocument/2006/relationships/footnotes" Target="footnotes.xml"/><Relationship Id="rId31" Type="http://schemas.openxmlformats.org/officeDocument/2006/relationships/hyperlink" Target="https://ix-dev-apimgmt.azure-api.net/query-engine-api?subscription-key=**************" TargetMode="External"/><Relationship Id="rId44" Type="http://schemas.openxmlformats.org/officeDocument/2006/relationships/hyperlink" Target="https://ts.accenture.com/:t:/r/sites/GlobalDocTemplates/Published%20Documents/IX%20Thread/Linked%20Files/Data%20Catalog/POST_Applying_Removing_Filters_JSON_Response.txt" TargetMode="External"/><Relationship Id="rId52" Type="http://schemas.openxmlformats.org/officeDocument/2006/relationships/hyperlink" Target="https://ts.accenture.com/:t:/r/sites/GlobalDocTemplates/Published%20Documents/IX%20Thread/Linked%20Files/Data%20Catalog/POST_Asset_Glossary%20Terms_Inner_Page_Overview_Tab_JSON_Response.txt" TargetMode="External"/><Relationship Id="rId60" Type="http://schemas.openxmlformats.org/officeDocument/2006/relationships/hyperlink" Target="https://ts.accenture.com/:t:/r/sites/GlobalDocTemplates/Published%20Documents/IX%20Thread/Linked%20Files/Data%20Catalog/POST_Business_Asset_Metadata_Tab_API_for_empty_attribute_JSON_Response.txt" TargetMode="External"/><Relationship Id="rId65" Type="http://schemas.openxmlformats.org/officeDocument/2006/relationships/hyperlink" Target="https://ts.accenture.com/:t:/r/sites/GlobalDocTemplates/Published%20Documents/IX%20Thread/Linked%20Files/Data%20Catalog/POST_Technical_Asset_Overview_Tab_Details_JSON_Response.txt" TargetMode="External"/><Relationship Id="rId73" Type="http://schemas.openxmlformats.org/officeDocument/2006/relationships/hyperlink" Target="https://ix-dev-apimgmt.azure-api.net/query-engine-api?subscription-key=**************" TargetMode="External"/><Relationship Id="rId78" Type="http://schemas.openxmlformats.org/officeDocument/2006/relationships/hyperlink" Target="https://ts.accenture.com/:t:/r/sites/GlobalDocTemplates/Published%20Documents/IX%20Thread/Linked%20Files/Data%20Catalog/POST_BOM_View_API_details_Query.txt"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industryxdevhub.accenture.com/assetdetails/102" TargetMode="External"/><Relationship Id="rId39" Type="http://schemas.openxmlformats.org/officeDocument/2006/relationships/hyperlink" Target="https://ts.accenture.com/:t:/r/sites/GlobalDocTemplates/Published%20Documents/IX%20Thread/Linked%20Files/Data%20Catalog/POST_Data_Source_and_Assigned_Term_Option_JSON_Response.txt" TargetMode="External"/><Relationship Id="rId34" Type="http://schemas.openxmlformats.org/officeDocument/2006/relationships/hyperlink" Target="https://ix-dev-apimgmt.azure-api.net/query-engine-api?subscription-key=**************" TargetMode="External"/><Relationship Id="rId50" Type="http://schemas.openxmlformats.org/officeDocument/2006/relationships/hyperlink" Target="https://ix-dev-apimgmt.azure-api.net/query-engine-api?subscription-key=**************" TargetMode="External"/><Relationship Id="rId55" Type="http://schemas.openxmlformats.org/officeDocument/2006/relationships/header" Target="header2.xml"/><Relationship Id="rId76" Type="http://schemas.openxmlformats.org/officeDocument/2006/relationships/hyperlink" Target="https://ix-dev-apimgmt.azure-api.net/query-engine-api?subscription-key=**************" TargetMode="External"/><Relationship Id="rId7" Type="http://schemas.openxmlformats.org/officeDocument/2006/relationships/styles" Target="styles.xml"/><Relationship Id="rId71" Type="http://schemas.openxmlformats.org/officeDocument/2006/relationships/hyperlink" Target="https://ts.accenture.com/:t:/r/sites/GlobalDocTemplates/Published%20Documents/IX%20Thread/Linked%20Files/Data%20Catalog/POST_Technical_Asset_Lineage_Tab_Details_JSON_Response.txt" TargetMode="External"/><Relationship Id="rId2" Type="http://schemas.openxmlformats.org/officeDocument/2006/relationships/customXml" Target="../customXml/item2.xml"/><Relationship Id="rId29" Type="http://schemas.openxmlformats.org/officeDocument/2006/relationships/hyperlink" Target="https://ix-dev-apimgmt.azure-api.net/query-engine-api?subscription-key=**************" TargetMode="External"/><Relationship Id="rId24" Type="http://schemas.openxmlformats.org/officeDocument/2006/relationships/hyperlink" Target="https://ix-dev-apimgmt.azure-api.net/query-engine-api?subscription-key=**************" TargetMode="External"/><Relationship Id="rId40" Type="http://schemas.openxmlformats.org/officeDocument/2006/relationships/hyperlink" Target="https://ix-dev-apimgmt.azure-api.net/query-engine-api?subscription-key=**************" TargetMode="External"/><Relationship Id="rId45" Type="http://schemas.openxmlformats.org/officeDocument/2006/relationships/hyperlink" Target="https://ix-dev-apimgmt.azure-api.net/query-engine-api?subscription-key=**************" TargetMode="External"/><Relationship Id="rId66"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Technical_Guide/Technical_Overview_Template_FY24.dotx" TargetMode="External"/></Relationships>
</file>

<file path=word/documenttasks/documenttasks1.xml><?xml version="1.0" encoding="utf-8"?>
<t:Tasks xmlns:t="http://schemas.microsoft.com/office/tasks/2019/documenttasks" xmlns:oel="http://schemas.microsoft.com/office/2019/extlst">
  <t:Task id="{56D6643D-3B0B-40FF-895E-3A7ADF126990}">
    <t:Anchor>
      <t:Comment id="2045256795"/>
    </t:Anchor>
    <t:History>
      <t:Event id="{E3206AD5-7B4F-405B-BFD5-04B533F2CADB}" time="2024-07-02T05:14:12.999Z">
        <t:Attribution userId="S::zara.farheen@accenture.com::d93a4821-0eb1-40a8-ac04-cb902bf4210f" userProvider="AD" userName="Farheen, Zara"/>
        <t:Anchor>
          <t:Comment id="501908263"/>
        </t:Anchor>
        <t:Create/>
      </t:Event>
      <t:Event id="{6D769A3C-1763-4076-B94B-64E39CA0C138}" time="2024-07-02T05:14:12.999Z">
        <t:Attribution userId="S::zara.farheen@accenture.com::d93a4821-0eb1-40a8-ac04-cb902bf4210f" userProvider="AD" userName="Farheen, Zara"/>
        <t:Anchor>
          <t:Comment id="501908263"/>
        </t:Anchor>
        <t:Assign userId="S::r.rajendra.revankar@accenture.com::caefb6c0-dc8e-4a3a-b90e-818fc6a3e4bb" userProvider="AD" userName="Rajendra Revankar, Rasika"/>
      </t:Event>
      <t:Event id="{F41D1869-61BA-4439-AA22-86FFB8C5F6B0}" time="2024-07-02T05:14:12.999Z">
        <t:Attribution userId="S::zara.farheen@accenture.com::d93a4821-0eb1-40a8-ac04-cb902bf4210f" userProvider="AD" userName="Farheen, Zara"/>
        <t:Anchor>
          <t:Comment id="501908263"/>
        </t:Anchor>
        <t:SetTitle title="@Rajendra Revankar, Rasika @Np, Aishah Yusr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73D0A22FFB4A5E9B6299590D48D631"/>
        <w:category>
          <w:name w:val="General"/>
          <w:gallery w:val="placeholder"/>
        </w:category>
        <w:types>
          <w:type w:val="bbPlcHdr"/>
        </w:types>
        <w:behaviors>
          <w:behavior w:val="content"/>
        </w:behaviors>
        <w:guid w:val="{50F7CFF9-CF02-4B8A-9A0A-1348DB0EFABC}"/>
      </w:docPartPr>
      <w:docPartBody>
        <w:p w:rsidR="00BA2759" w:rsidRDefault="009E510E">
          <w:pPr>
            <w:pStyle w:val="C973D0A22FFB4A5E9B6299590D48D631"/>
          </w:pPr>
          <w:r w:rsidRPr="00BD3792">
            <w:rPr>
              <w:rStyle w:val="PlaceholderText"/>
            </w:rPr>
            <w:t>[Release]</w:t>
          </w:r>
        </w:p>
      </w:docPartBody>
    </w:docPart>
    <w:docPart>
      <w:docPartPr>
        <w:name w:val="58B32C8C99B24399A7C68846244DCB37"/>
        <w:category>
          <w:name w:val="General"/>
          <w:gallery w:val="placeholder"/>
        </w:category>
        <w:types>
          <w:type w:val="bbPlcHdr"/>
        </w:types>
        <w:behaviors>
          <w:behavior w:val="content"/>
        </w:behaviors>
        <w:guid w:val="{62165437-90E8-48B3-8F6B-104B1FDBF5A5}"/>
      </w:docPartPr>
      <w:docPartBody>
        <w:p w:rsidR="006A67B7" w:rsidRDefault="00C705CA">
          <w:r w:rsidRPr="009F27D1">
            <w:rPr>
              <w:rStyle w:val="PlaceholderText"/>
            </w:rPr>
            <w:t>[Label]</w:t>
          </w:r>
        </w:p>
      </w:docPartBody>
    </w:docPart>
    <w:docPart>
      <w:docPartPr>
        <w:name w:val="4354B74896EC44E59E4AFC158A0C1E61"/>
        <w:category>
          <w:name w:val="General"/>
          <w:gallery w:val="placeholder"/>
        </w:category>
        <w:types>
          <w:type w:val="bbPlcHdr"/>
        </w:types>
        <w:behaviors>
          <w:behavior w:val="content"/>
        </w:behaviors>
        <w:guid w:val="{5AC62A37-D817-44E5-B26A-2B7562E2425A}"/>
      </w:docPartPr>
      <w:docPartBody>
        <w:p w:rsidR="00000000" w:rsidRDefault="006A67B7" w:rsidP="006A67B7">
          <w:pPr>
            <w:pStyle w:val="4354B74896EC44E59E4AFC158A0C1E61"/>
          </w:pPr>
          <w:r>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59"/>
    <w:rsid w:val="000365FC"/>
    <w:rsid w:val="00055DFF"/>
    <w:rsid w:val="00063E3F"/>
    <w:rsid w:val="00153CBC"/>
    <w:rsid w:val="001720A5"/>
    <w:rsid w:val="00172857"/>
    <w:rsid w:val="00181189"/>
    <w:rsid w:val="001974DC"/>
    <w:rsid w:val="001A7B05"/>
    <w:rsid w:val="001C3F88"/>
    <w:rsid w:val="001E6C3E"/>
    <w:rsid w:val="00202690"/>
    <w:rsid w:val="00220E5D"/>
    <w:rsid w:val="0022726E"/>
    <w:rsid w:val="00296068"/>
    <w:rsid w:val="002A3582"/>
    <w:rsid w:val="002A49BE"/>
    <w:rsid w:val="003234C3"/>
    <w:rsid w:val="003535E2"/>
    <w:rsid w:val="0039733B"/>
    <w:rsid w:val="003A4FE6"/>
    <w:rsid w:val="003C0150"/>
    <w:rsid w:val="00436EBE"/>
    <w:rsid w:val="00474131"/>
    <w:rsid w:val="005F4FC7"/>
    <w:rsid w:val="00605928"/>
    <w:rsid w:val="0063035B"/>
    <w:rsid w:val="0064010C"/>
    <w:rsid w:val="00651176"/>
    <w:rsid w:val="006A67B7"/>
    <w:rsid w:val="006F41DC"/>
    <w:rsid w:val="00700752"/>
    <w:rsid w:val="007569B4"/>
    <w:rsid w:val="0077308A"/>
    <w:rsid w:val="00781DB9"/>
    <w:rsid w:val="007830A9"/>
    <w:rsid w:val="00815949"/>
    <w:rsid w:val="00825768"/>
    <w:rsid w:val="00834B7D"/>
    <w:rsid w:val="008365AE"/>
    <w:rsid w:val="008918BC"/>
    <w:rsid w:val="008B48F7"/>
    <w:rsid w:val="008C24F7"/>
    <w:rsid w:val="008F04CC"/>
    <w:rsid w:val="00954B69"/>
    <w:rsid w:val="009A17FC"/>
    <w:rsid w:val="009A2B3A"/>
    <w:rsid w:val="009C06CC"/>
    <w:rsid w:val="009E510E"/>
    <w:rsid w:val="009F50B8"/>
    <w:rsid w:val="00A072B1"/>
    <w:rsid w:val="00A10FF2"/>
    <w:rsid w:val="00A55A6E"/>
    <w:rsid w:val="00A868FF"/>
    <w:rsid w:val="00A91A12"/>
    <w:rsid w:val="00A96FD7"/>
    <w:rsid w:val="00AE60AB"/>
    <w:rsid w:val="00AE7972"/>
    <w:rsid w:val="00B126FA"/>
    <w:rsid w:val="00B4260F"/>
    <w:rsid w:val="00B522E4"/>
    <w:rsid w:val="00B618B7"/>
    <w:rsid w:val="00B62971"/>
    <w:rsid w:val="00BA2759"/>
    <w:rsid w:val="00BF4ABF"/>
    <w:rsid w:val="00C705CA"/>
    <w:rsid w:val="00C80045"/>
    <w:rsid w:val="00C8717F"/>
    <w:rsid w:val="00C93DBD"/>
    <w:rsid w:val="00C93DE5"/>
    <w:rsid w:val="00CA2FE0"/>
    <w:rsid w:val="00CC0766"/>
    <w:rsid w:val="00CC218C"/>
    <w:rsid w:val="00CF3616"/>
    <w:rsid w:val="00D12DC7"/>
    <w:rsid w:val="00D3445A"/>
    <w:rsid w:val="00D80340"/>
    <w:rsid w:val="00D83336"/>
    <w:rsid w:val="00D87E19"/>
    <w:rsid w:val="00DB0466"/>
    <w:rsid w:val="00DC41A6"/>
    <w:rsid w:val="00E55AC4"/>
    <w:rsid w:val="00EA783D"/>
    <w:rsid w:val="00EB4404"/>
    <w:rsid w:val="00EB48D0"/>
    <w:rsid w:val="00EE67F1"/>
    <w:rsid w:val="00EE7863"/>
    <w:rsid w:val="00F16556"/>
    <w:rsid w:val="00F31398"/>
    <w:rsid w:val="00FA14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7B7"/>
  </w:style>
  <w:style w:type="paragraph" w:customStyle="1" w:styleId="C973D0A22FFB4A5E9B6299590D48D631">
    <w:name w:val="C973D0A22FFB4A5E9B6299590D48D631"/>
  </w:style>
  <w:style w:type="paragraph" w:customStyle="1" w:styleId="4354B74896EC44E59E4AFC158A0C1E61">
    <w:name w:val="4354B74896EC44E59E4AFC158A0C1E61"/>
    <w:rsid w:val="006A67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Rajendra Revankar, Rasika</DisplayName>
        <AccountId>2038</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NP, Yusra</DisplayName>
        <AccountId>2430</AccountId>
        <AccountType/>
      </UserInfo>
    </SME>
    <SharedWithUsers xmlns="c4bbe816-f9b7-401b-8d8f-485022adc0f2">
      <UserInfo>
        <DisplayName>Zoltani, Judit-Kinga</DisplayName>
        <AccountId>15</AccountId>
        <AccountType/>
      </UserInfo>
      <UserInfo>
        <DisplayName>Kannan, Jishnu</DisplayName>
        <AccountId>52</AccountId>
        <AccountType/>
      </UserInfo>
    </SharedWithUsers>
    <Release_x0020_Date xmlns="c4bbe816-f9b7-401b-8d8f-485022adc0f2" xsi:nil="true"/>
    <DLCPolicyLabelClientValue xmlns="4dd2697e-1121-4f39-a4a5-b3e938ee93d2">{_UIVersionString}</DLCPolicyLabelClientValu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35.0</DLCPolicyLabelValue>
    <Open_x0020_Comments xmlns="c4bbe816-f9b7-401b-8d8f-485022adc0f2" xsi:nil="true"/>
    <Flow_x0020_Trigger xmlns="c4bbe816-f9b7-401b-8d8f-485022adc0f2">No Action</Flow_x0020_Trigger>
    <BA xmlns="c4bbe816-f9b7-401b-8d8f-485022adc0f2">
      <UserInfo>
        <DisplayName>Dhar, Riju</DisplayName>
        <AccountId>1139</AccountId>
        <AccountType/>
      </UserInfo>
      <UserInfo>
        <DisplayName>Konambhotla, Vamsi</DisplayName>
        <AccountId>3328</AccountId>
        <AccountType/>
      </UserInfo>
    </BA>
    <UseCase_x002f_Type xmlns="4dd2697e-1121-4f39-a4a5-b3e938ee93d2">Data Catalog</UseCase_x002f_Type>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C53EC828-EEC0-4757-8D96-A12E9A7FB00C}">
  <ds:schemaRefs>
    <ds:schemaRef ds:uri="office.server.policy"/>
  </ds:schemaRefs>
</ds:datastoreItem>
</file>

<file path=customXml/itemProps4.xml><?xml version="1.0" encoding="utf-8"?>
<ds:datastoreItem xmlns:ds="http://schemas.openxmlformats.org/officeDocument/2006/customXml" ds:itemID="{3EF800FC-C78D-4C88-9348-26FE4FFE31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Technical_Overview_Template_FY24.dotx</Template>
  <TotalTime>1049</TotalTime>
  <Pages>67</Pages>
  <Words>14375</Words>
  <Characters>83375</Characters>
  <Application>Microsoft Office Word</Application>
  <DocSecurity>0</DocSecurity>
  <Lines>3335</Lines>
  <Paragraphs>1777</Paragraphs>
  <ScaleCrop>false</ScaleCrop>
  <HeadingPairs>
    <vt:vector size="2" baseType="variant">
      <vt:variant>
        <vt:lpstr>Title</vt:lpstr>
      </vt:variant>
      <vt:variant>
        <vt:i4>1</vt:i4>
      </vt:variant>
    </vt:vector>
  </HeadingPairs>
  <TitlesOfParts>
    <vt:vector size="1" baseType="lpstr">
      <vt:lpstr>DT Data Catalog API Reference</vt:lpstr>
    </vt:vector>
  </TitlesOfParts>
  <Company/>
  <LinksUpToDate>false</LinksUpToDate>
  <CharactersWithSpaces>95973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Data Catalog API Reference</dc:title>
  <dc:subject/>
  <dc:creator>Rajendra Revankar, Rasika</dc:creator>
  <cp:keywords/>
  <dc:description/>
  <cp:lastModifiedBy>Olson, Ed</cp:lastModifiedBy>
  <cp:revision>1507</cp:revision>
  <cp:lastPrinted>2026-02-02T19:48:00Z</cp:lastPrinted>
  <dcterms:created xsi:type="dcterms:W3CDTF">2024-07-23T09:37:00Z</dcterms:created>
  <dcterms:modified xsi:type="dcterms:W3CDTF">2026-02-02T19:50:00Z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SharedWithUsers">
    <vt:lpwstr>52;#Kannan, Jishnu;#15;#Zoltani, Judit-Kinga</vt:lpwstr>
  </property>
  <property fmtid="{D5CDD505-2E9C-101B-9397-08002B2CF9AE}" pid="11" name="Order">
    <vt:r8>63200</vt:r8>
  </property>
  <property fmtid="{D5CDD505-2E9C-101B-9397-08002B2CF9AE}" pid="12" name="TaxKeyword">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Project Acronym">
    <vt:lpwstr>AOT</vt:lpwstr>
  </property>
</Properties>
</file>