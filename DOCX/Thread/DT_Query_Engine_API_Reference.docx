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5BA9" w14:textId="78D0F595" w:rsidR="00D52DAE" w:rsidRPr="008C3A7A" w:rsidRDefault="00CF537B" w:rsidP="008D26FD">
      <w:pPr>
        <w:pStyle w:val="DocumentType"/>
      </w:pPr>
      <w:r>
        <w:t>Digital Thread Foundations</w:t>
      </w:r>
    </w:p>
    <w:p w14:paraId="417082E6" w14:textId="259AEC84" w:rsidR="00356E96" w:rsidRPr="008C3A7A" w:rsidRDefault="008459A1" w:rsidP="008459A1">
      <w:pPr>
        <w:spacing w:before="360" w:after="360"/>
        <w:jc w:val="center"/>
        <w:rPr>
          <w:rFonts w:eastAsia="Times New Roman" w:cstheme="minorHAnsi"/>
          <w:b/>
          <w:bCs/>
          <w:color w:val="000000" w:themeColor="text1"/>
          <w:kern w:val="0"/>
          <w:sz w:val="72"/>
          <w:szCs w:val="72"/>
          <w14:ligatures w14:val="none"/>
        </w:rPr>
      </w:pPr>
      <w:r w:rsidRPr="008C3A7A">
        <w:rPr>
          <w:rFonts w:eastAsia="Times New Roman" w:cstheme="minorHAnsi"/>
          <w:b/>
          <w:bCs/>
          <w:color w:val="000000" w:themeColor="text1"/>
          <w:kern w:val="0"/>
          <w:sz w:val="72"/>
          <w:szCs w:val="72"/>
          <w14:ligatures w14:val="none"/>
        </w:rPr>
        <w:t xml:space="preserve">Query Engine </w:t>
      </w:r>
    </w:p>
    <w:p w14:paraId="3259B781" w14:textId="1AF560AB" w:rsidR="00356E96" w:rsidRDefault="00D52DAE" w:rsidP="008459A1">
      <w:pPr>
        <w:jc w:val="center"/>
        <w:rPr>
          <w:rFonts w:eastAsia="Times New Roman" w:cstheme="minorHAnsi"/>
          <w:b/>
          <w:bCs/>
          <w:color w:val="000000" w:themeColor="text1"/>
          <w:kern w:val="0"/>
          <w:sz w:val="36"/>
          <w:szCs w:val="36"/>
          <w14:ligatures w14:val="none"/>
        </w:rPr>
      </w:pPr>
      <w:r w:rsidRPr="008459A1">
        <w:rPr>
          <w:rFonts w:eastAsia="Times New Roman" w:cstheme="minorHAnsi"/>
          <w:b/>
          <w:bCs/>
          <w:color w:val="000000" w:themeColor="text1"/>
          <w:kern w:val="0"/>
          <w:sz w:val="36"/>
          <w:szCs w:val="36"/>
          <w14:ligatures w14:val="none"/>
        </w:rPr>
        <w:t>API</w:t>
      </w:r>
      <w:r w:rsidR="008459A1">
        <w:rPr>
          <w:rFonts w:eastAsia="Times New Roman" w:cstheme="minorHAnsi"/>
          <w:b/>
          <w:bCs/>
          <w:color w:val="000000" w:themeColor="text1"/>
          <w:kern w:val="0"/>
          <w:sz w:val="36"/>
          <w:szCs w:val="36"/>
          <w14:ligatures w14:val="none"/>
        </w:rPr>
        <w:t xml:space="preserve"> REFERENCE</w:t>
      </w:r>
    </w:p>
    <w:p w14:paraId="279DD10A" w14:textId="7E885DF8" w:rsidR="00587B11" w:rsidRPr="00587B11" w:rsidRDefault="00587B11" w:rsidP="008459A1">
      <w:pPr>
        <w:jc w:val="center"/>
        <w:rPr>
          <w:rFonts w:eastAsia="Times New Roman" w:cstheme="minorHAnsi"/>
          <w:color w:val="000000" w:themeColor="text1"/>
          <w:kern w:val="0"/>
          <w:szCs w:val="20"/>
          <w14:ligatures w14:val="none"/>
        </w:rPr>
      </w:pPr>
      <w:r>
        <w:rPr>
          <w:rFonts w:eastAsia="Times New Roman" w:cstheme="minorHAnsi"/>
          <w:color w:val="000000" w:themeColor="text1"/>
          <w:kern w:val="0"/>
          <w:szCs w:val="20"/>
          <w14:ligatures w14:val="none"/>
        </w:rPr>
        <w:t xml:space="preserve">Release Version: </w:t>
      </w:r>
      <w:sdt>
        <w:sdtPr>
          <w:rPr>
            <w:rFonts w:eastAsia="Times New Roman" w:cstheme="minorHAnsi"/>
            <w:color w:val="000000" w:themeColor="text1"/>
            <w:kern w:val="0"/>
            <w:szCs w:val="20"/>
            <w14:ligatures w14:val="none"/>
          </w:rPr>
          <w:alias w:val="Release"/>
          <w:tag w:val="Release"/>
          <w:id w:val="519280441"/>
          <w:placeholder>
            <w:docPart w:val="1EF7381A2E3B4EA7A6D6CDF361D53D5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E5F24FD3-3D07-4508-883B-C76BBE2B8246}"/>
          <w:text/>
        </w:sdtPr>
        <w:sdtContent>
          <w:r w:rsidR="00300075">
            <w:rPr>
              <w:rFonts w:eastAsia="Times New Roman" w:cstheme="minorHAnsi"/>
              <w:color w:val="000000" w:themeColor="text1"/>
              <w:kern w:val="0"/>
              <w:szCs w:val="20"/>
              <w14:ligatures w14:val="none"/>
            </w:rPr>
            <w:t>1.2</w:t>
          </w:r>
        </w:sdtContent>
      </w:sdt>
    </w:p>
    <w:p w14:paraId="4C2F1F3B" w14:textId="333A81E9" w:rsidR="00396135" w:rsidRPr="00FF5693" w:rsidRDefault="008D26FD" w:rsidP="008D26FD">
      <w:pPr>
        <w:rPr>
          <w:color w:val="FFFFFF" w:themeColor="background1"/>
        </w:rPr>
      </w:pPr>
      <w:r w:rsidRPr="00FF5693">
        <w:rPr>
          <w:color w:val="FFFFFF" w:themeColor="background1"/>
        </w:rPr>
        <w:t>Metadata Table</w:t>
      </w:r>
    </w:p>
    <w:tbl>
      <w:tblPr>
        <w:tblW w:w="0" w:type="auto"/>
        <w:tblCellSpacing w:w="15" w:type="dxa"/>
        <w:tblCellMar>
          <w:left w:w="86" w:type="dxa"/>
        </w:tblCellMar>
        <w:tblLook w:val="04A0" w:firstRow="1" w:lastRow="0" w:firstColumn="1" w:lastColumn="0" w:noHBand="0" w:noVBand="1"/>
      </w:tblPr>
      <w:tblGrid>
        <w:gridCol w:w="2937"/>
        <w:gridCol w:w="5881"/>
      </w:tblGrid>
      <w:tr w:rsidR="00FF5693" w:rsidRPr="00FF5693" w14:paraId="1C3A18EC" w14:textId="77777777" w:rsidTr="003868F8">
        <w:trPr>
          <w:tblHeader/>
          <w:tblCellSpacing w:w="15" w:type="dxa"/>
        </w:trPr>
        <w:tc>
          <w:tcPr>
            <w:tcW w:w="0" w:type="auto"/>
            <w:tcMar>
              <w:top w:w="15" w:type="dxa"/>
              <w:left w:w="15" w:type="dxa"/>
              <w:bottom w:w="15" w:type="dxa"/>
              <w:right w:w="15" w:type="dxa"/>
            </w:tcMar>
            <w:vAlign w:val="center"/>
            <w:hideMark/>
          </w:tcPr>
          <w:p w14:paraId="4EB6FC3C" w14:textId="77777777" w:rsidR="00FF5693" w:rsidRPr="00FF5693" w:rsidRDefault="00FF5693" w:rsidP="00FF5693">
            <w:pPr>
              <w:spacing w:line="254" w:lineRule="auto"/>
              <w:jc w:val="left"/>
              <w:rPr>
                <w:rFonts w:eastAsia="Calibri" w:cs="Arial"/>
                <w:b/>
                <w:color w:val="FFFFFF" w:themeColor="background1"/>
              </w:rPr>
            </w:pPr>
            <w:r w:rsidRPr="00FF5693">
              <w:rPr>
                <w:rFonts w:eastAsia="Calibri" w:cs="Arial"/>
                <w:b/>
                <w:color w:val="FFFFFF" w:themeColor="background1"/>
              </w:rPr>
              <w:t>Field</w:t>
            </w:r>
          </w:p>
        </w:tc>
        <w:tc>
          <w:tcPr>
            <w:tcW w:w="0" w:type="auto"/>
            <w:tcMar>
              <w:top w:w="15" w:type="dxa"/>
              <w:left w:w="15" w:type="dxa"/>
              <w:bottom w:w="15" w:type="dxa"/>
              <w:right w:w="15" w:type="dxa"/>
            </w:tcMar>
            <w:vAlign w:val="center"/>
            <w:hideMark/>
          </w:tcPr>
          <w:p w14:paraId="5CF7746B" w14:textId="77777777" w:rsidR="00FF5693" w:rsidRPr="00FF5693" w:rsidRDefault="00FF5693" w:rsidP="00FF5693">
            <w:pPr>
              <w:spacing w:line="254" w:lineRule="auto"/>
              <w:jc w:val="left"/>
              <w:rPr>
                <w:rFonts w:eastAsia="Calibri" w:cs="Arial"/>
                <w:b/>
                <w:color w:val="FFFFFF" w:themeColor="background1"/>
              </w:rPr>
            </w:pPr>
            <w:r w:rsidRPr="00FF5693">
              <w:rPr>
                <w:rFonts w:eastAsia="Calibri" w:cs="Arial"/>
                <w:b/>
                <w:color w:val="FFFFFF" w:themeColor="background1"/>
              </w:rPr>
              <w:t>Value</w:t>
            </w:r>
          </w:p>
        </w:tc>
      </w:tr>
      <w:tr w:rsidR="00FF5693" w:rsidRPr="00FF5693" w14:paraId="69FFAE6D" w14:textId="77777777" w:rsidTr="003868F8">
        <w:trPr>
          <w:tblCellSpacing w:w="15" w:type="dxa"/>
        </w:trPr>
        <w:tc>
          <w:tcPr>
            <w:tcW w:w="0" w:type="auto"/>
            <w:tcMar>
              <w:top w:w="15" w:type="dxa"/>
              <w:left w:w="15" w:type="dxa"/>
              <w:bottom w:w="15" w:type="dxa"/>
              <w:right w:w="15" w:type="dxa"/>
            </w:tcMar>
            <w:vAlign w:val="center"/>
            <w:hideMark/>
          </w:tcPr>
          <w:p w14:paraId="7BDAC65C"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Asset / Solution Name</w:t>
            </w:r>
          </w:p>
        </w:tc>
        <w:tc>
          <w:tcPr>
            <w:tcW w:w="0" w:type="auto"/>
            <w:tcMar>
              <w:top w:w="15" w:type="dxa"/>
              <w:left w:w="15" w:type="dxa"/>
              <w:bottom w:w="15" w:type="dxa"/>
              <w:right w:w="15" w:type="dxa"/>
            </w:tcMar>
            <w:vAlign w:val="center"/>
            <w:hideMark/>
          </w:tcPr>
          <w:p w14:paraId="12F8B335"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Digital Thread</w:t>
            </w:r>
          </w:p>
        </w:tc>
      </w:tr>
      <w:tr w:rsidR="00FF5693" w:rsidRPr="00FF5693" w14:paraId="6C31F58D" w14:textId="77777777" w:rsidTr="003868F8">
        <w:trPr>
          <w:tblCellSpacing w:w="15" w:type="dxa"/>
        </w:trPr>
        <w:tc>
          <w:tcPr>
            <w:tcW w:w="0" w:type="auto"/>
            <w:tcMar>
              <w:top w:w="15" w:type="dxa"/>
              <w:left w:w="15" w:type="dxa"/>
              <w:bottom w:w="15" w:type="dxa"/>
              <w:right w:w="15" w:type="dxa"/>
            </w:tcMar>
            <w:vAlign w:val="center"/>
            <w:hideMark/>
          </w:tcPr>
          <w:p w14:paraId="10D371F4"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Domain / Area</w:t>
            </w:r>
          </w:p>
        </w:tc>
        <w:tc>
          <w:tcPr>
            <w:tcW w:w="0" w:type="auto"/>
            <w:tcMar>
              <w:top w:w="15" w:type="dxa"/>
              <w:left w:w="15" w:type="dxa"/>
              <w:bottom w:w="15" w:type="dxa"/>
              <w:right w:w="15" w:type="dxa"/>
            </w:tcMar>
            <w:vAlign w:val="center"/>
            <w:hideMark/>
          </w:tcPr>
          <w:p w14:paraId="1AC755C4"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Engineering</w:t>
            </w:r>
          </w:p>
        </w:tc>
      </w:tr>
      <w:tr w:rsidR="00FF5693" w:rsidRPr="00FF5693" w14:paraId="4C67A2F0" w14:textId="77777777" w:rsidTr="003868F8">
        <w:trPr>
          <w:tblCellSpacing w:w="15" w:type="dxa"/>
        </w:trPr>
        <w:tc>
          <w:tcPr>
            <w:tcW w:w="0" w:type="auto"/>
            <w:tcMar>
              <w:top w:w="15" w:type="dxa"/>
              <w:left w:w="15" w:type="dxa"/>
              <w:bottom w:w="15" w:type="dxa"/>
              <w:right w:w="15" w:type="dxa"/>
            </w:tcMar>
            <w:vAlign w:val="center"/>
            <w:hideMark/>
          </w:tcPr>
          <w:p w14:paraId="53A608A6"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Owner (Team/Person)</w:t>
            </w:r>
          </w:p>
        </w:tc>
        <w:tc>
          <w:tcPr>
            <w:tcW w:w="0" w:type="auto"/>
            <w:tcMar>
              <w:top w:w="15" w:type="dxa"/>
              <w:left w:w="15" w:type="dxa"/>
              <w:bottom w:w="15" w:type="dxa"/>
              <w:right w:w="15" w:type="dxa"/>
            </w:tcMar>
            <w:vAlign w:val="center"/>
            <w:hideMark/>
          </w:tcPr>
          <w:p w14:paraId="23A6ADD6"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Karthik Ramachandra</w:t>
            </w:r>
          </w:p>
        </w:tc>
      </w:tr>
      <w:tr w:rsidR="00FF5693" w:rsidRPr="00FF5693" w14:paraId="1FBECF78" w14:textId="77777777" w:rsidTr="003868F8">
        <w:trPr>
          <w:tblCellSpacing w:w="15" w:type="dxa"/>
        </w:trPr>
        <w:tc>
          <w:tcPr>
            <w:tcW w:w="0" w:type="auto"/>
            <w:tcMar>
              <w:top w:w="15" w:type="dxa"/>
              <w:left w:w="15" w:type="dxa"/>
              <w:bottom w:w="15" w:type="dxa"/>
              <w:right w:w="15" w:type="dxa"/>
            </w:tcMar>
            <w:vAlign w:val="center"/>
            <w:hideMark/>
          </w:tcPr>
          <w:p w14:paraId="3EE2B3DE"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Reviewers</w:t>
            </w:r>
          </w:p>
        </w:tc>
        <w:tc>
          <w:tcPr>
            <w:tcW w:w="0" w:type="auto"/>
            <w:tcMar>
              <w:top w:w="15" w:type="dxa"/>
              <w:left w:w="15" w:type="dxa"/>
              <w:bottom w:w="15" w:type="dxa"/>
              <w:right w:w="15" w:type="dxa"/>
            </w:tcMar>
            <w:vAlign w:val="center"/>
            <w:hideMark/>
          </w:tcPr>
          <w:p w14:paraId="1A1B2DF5"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Karthik Ramachandra</w:t>
            </w:r>
          </w:p>
        </w:tc>
      </w:tr>
      <w:tr w:rsidR="00FF5693" w:rsidRPr="00FF5693" w14:paraId="6FB24584" w14:textId="77777777" w:rsidTr="003868F8">
        <w:trPr>
          <w:tblCellSpacing w:w="15" w:type="dxa"/>
        </w:trPr>
        <w:tc>
          <w:tcPr>
            <w:tcW w:w="0" w:type="auto"/>
            <w:tcMar>
              <w:top w:w="15" w:type="dxa"/>
              <w:left w:w="15" w:type="dxa"/>
              <w:bottom w:w="15" w:type="dxa"/>
              <w:right w:w="15" w:type="dxa"/>
            </w:tcMar>
            <w:vAlign w:val="center"/>
            <w:hideMark/>
          </w:tcPr>
          <w:p w14:paraId="762A02A9"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Status</w:t>
            </w:r>
          </w:p>
        </w:tc>
        <w:tc>
          <w:tcPr>
            <w:tcW w:w="0" w:type="auto"/>
            <w:tcMar>
              <w:top w:w="15" w:type="dxa"/>
              <w:left w:w="15" w:type="dxa"/>
              <w:bottom w:w="15" w:type="dxa"/>
              <w:right w:w="15" w:type="dxa"/>
            </w:tcMar>
            <w:vAlign w:val="center"/>
            <w:hideMark/>
          </w:tcPr>
          <w:p w14:paraId="44B505F4"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Approved / Complete</w:t>
            </w:r>
          </w:p>
        </w:tc>
      </w:tr>
      <w:tr w:rsidR="00FF5693" w:rsidRPr="00FF5693" w14:paraId="4773782C" w14:textId="77777777" w:rsidTr="003868F8">
        <w:trPr>
          <w:tblCellSpacing w:w="15" w:type="dxa"/>
        </w:trPr>
        <w:tc>
          <w:tcPr>
            <w:tcW w:w="0" w:type="auto"/>
            <w:tcMar>
              <w:top w:w="15" w:type="dxa"/>
              <w:left w:w="15" w:type="dxa"/>
              <w:bottom w:w="15" w:type="dxa"/>
              <w:right w:w="15" w:type="dxa"/>
            </w:tcMar>
            <w:vAlign w:val="center"/>
            <w:hideMark/>
          </w:tcPr>
          <w:p w14:paraId="2521DE07"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Confidentiality</w:t>
            </w:r>
          </w:p>
        </w:tc>
        <w:tc>
          <w:tcPr>
            <w:tcW w:w="0" w:type="auto"/>
            <w:tcMar>
              <w:top w:w="15" w:type="dxa"/>
              <w:left w:w="15" w:type="dxa"/>
              <w:bottom w:w="15" w:type="dxa"/>
              <w:right w:w="15" w:type="dxa"/>
            </w:tcMar>
            <w:vAlign w:val="center"/>
            <w:hideMark/>
          </w:tcPr>
          <w:p w14:paraId="1F4F7CCD"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Internal / Confidential</w:t>
            </w:r>
          </w:p>
        </w:tc>
      </w:tr>
      <w:tr w:rsidR="00FF5693" w:rsidRPr="00FF5693" w14:paraId="3C525BF5" w14:textId="77777777" w:rsidTr="003868F8">
        <w:trPr>
          <w:tblCellSpacing w:w="15" w:type="dxa"/>
        </w:trPr>
        <w:tc>
          <w:tcPr>
            <w:tcW w:w="0" w:type="auto"/>
            <w:tcMar>
              <w:top w:w="15" w:type="dxa"/>
              <w:left w:w="15" w:type="dxa"/>
              <w:bottom w:w="15" w:type="dxa"/>
              <w:right w:w="15" w:type="dxa"/>
            </w:tcMar>
            <w:vAlign w:val="center"/>
            <w:hideMark/>
          </w:tcPr>
          <w:p w14:paraId="33D61690"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Source of Truth</w:t>
            </w:r>
          </w:p>
        </w:tc>
        <w:tc>
          <w:tcPr>
            <w:tcW w:w="0" w:type="auto"/>
            <w:tcMar>
              <w:top w:w="15" w:type="dxa"/>
              <w:left w:w="15" w:type="dxa"/>
              <w:bottom w:w="15" w:type="dxa"/>
              <w:right w:w="15" w:type="dxa"/>
            </w:tcMar>
            <w:vAlign w:val="center"/>
            <w:hideMark/>
          </w:tcPr>
          <w:p w14:paraId="372C5F57"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https://dev.azure.com/IXAssets/IXAssetsProject/_git/ixassets</w:t>
            </w:r>
          </w:p>
        </w:tc>
      </w:tr>
      <w:tr w:rsidR="00FF5693" w:rsidRPr="00FF5693" w14:paraId="5E0C6F70" w14:textId="77777777" w:rsidTr="003868F8">
        <w:trPr>
          <w:tblCellSpacing w:w="15" w:type="dxa"/>
        </w:trPr>
        <w:tc>
          <w:tcPr>
            <w:tcW w:w="0" w:type="auto"/>
            <w:tcMar>
              <w:top w:w="15" w:type="dxa"/>
              <w:left w:w="15" w:type="dxa"/>
              <w:bottom w:w="15" w:type="dxa"/>
              <w:right w:w="15" w:type="dxa"/>
            </w:tcMar>
            <w:vAlign w:val="center"/>
            <w:hideMark/>
          </w:tcPr>
          <w:p w14:paraId="3E9E8731"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b/>
                <w:color w:val="FFFFFF" w:themeColor="background1"/>
              </w:rPr>
              <w:t>Related Assets / Alternatives</w:t>
            </w:r>
          </w:p>
        </w:tc>
        <w:tc>
          <w:tcPr>
            <w:tcW w:w="0" w:type="auto"/>
            <w:tcMar>
              <w:top w:w="15" w:type="dxa"/>
              <w:left w:w="15" w:type="dxa"/>
              <w:bottom w:w="15" w:type="dxa"/>
              <w:right w:w="15" w:type="dxa"/>
            </w:tcMar>
            <w:vAlign w:val="center"/>
            <w:hideMark/>
          </w:tcPr>
          <w:p w14:paraId="62B53DB0" w14:textId="77777777" w:rsidR="00FF5693" w:rsidRPr="00FF5693" w:rsidRDefault="00FF5693" w:rsidP="00FF5693">
            <w:pPr>
              <w:spacing w:line="254" w:lineRule="auto"/>
              <w:jc w:val="left"/>
              <w:rPr>
                <w:rFonts w:eastAsia="Calibri" w:cs="Arial"/>
                <w:color w:val="FFFFFF" w:themeColor="background1"/>
              </w:rPr>
            </w:pPr>
            <w:r w:rsidRPr="00FF5693">
              <w:rPr>
                <w:rFonts w:eastAsia="Calibri" w:cs="Arial"/>
                <w:color w:val="FFFFFF" w:themeColor="background1"/>
              </w:rPr>
              <w:t>AOT / Engineering Orchestration / Engineering Agents</w:t>
            </w:r>
          </w:p>
        </w:tc>
      </w:tr>
    </w:tbl>
    <w:p w14:paraId="1FB3D7D6" w14:textId="77777777" w:rsidR="00FF5693" w:rsidRDefault="00FF5693" w:rsidP="006A71D9">
      <w:pPr>
        <w:spacing w:after="360"/>
        <w:rPr>
          <w:b/>
          <w:bCs/>
          <w:sz w:val="28"/>
          <w:szCs w:val="32"/>
        </w:rPr>
        <w:sectPr w:rsidR="00FF5693" w:rsidSect="00FF5693">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5760" w:right="1440" w:bottom="1440" w:left="1440" w:header="706" w:footer="706" w:gutter="0"/>
          <w:cols w:sep="1" w:space="1440"/>
          <w:docGrid w:linePitch="360"/>
        </w:sectPr>
      </w:pPr>
      <w:bookmarkStart w:id="0" w:name="_Toc160034579"/>
    </w:p>
    <w:p w14:paraId="5862D76E" w14:textId="13A9E033" w:rsidR="006A71D9" w:rsidRPr="006A71D9" w:rsidRDefault="006A71D9" w:rsidP="006A71D9">
      <w:pPr>
        <w:spacing w:after="360"/>
        <w:rPr>
          <w:b/>
          <w:bCs/>
          <w:sz w:val="28"/>
          <w:szCs w:val="32"/>
        </w:rPr>
      </w:pPr>
      <w:r w:rsidRPr="006A71D9">
        <w:rPr>
          <w:b/>
          <w:bCs/>
          <w:sz w:val="28"/>
          <w:szCs w:val="32"/>
        </w:rPr>
        <w:lastRenderedPageBreak/>
        <w:t>Contents</w:t>
      </w:r>
    </w:p>
    <w:p w14:paraId="05E8469E" w14:textId="57844343" w:rsidR="007008A9" w:rsidRDefault="006A71D9">
      <w:pPr>
        <w:pStyle w:val="TOC1"/>
        <w:tabs>
          <w:tab w:val="right" w:leader="dot" w:pos="935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21025552" w:history="1">
        <w:r w:rsidR="007008A9" w:rsidRPr="00662BD7">
          <w:rPr>
            <w:rStyle w:val="Hyperlink"/>
            <w:noProof/>
          </w:rPr>
          <w:t>Introduction</w:t>
        </w:r>
        <w:r w:rsidR="007008A9">
          <w:rPr>
            <w:noProof/>
            <w:webHidden/>
          </w:rPr>
          <w:tab/>
        </w:r>
        <w:r w:rsidR="007008A9">
          <w:rPr>
            <w:noProof/>
            <w:webHidden/>
          </w:rPr>
          <w:fldChar w:fldCharType="begin"/>
        </w:r>
        <w:r w:rsidR="007008A9">
          <w:rPr>
            <w:noProof/>
            <w:webHidden/>
          </w:rPr>
          <w:instrText xml:space="preserve"> PAGEREF _Toc221025552 \h </w:instrText>
        </w:r>
        <w:r w:rsidR="007008A9">
          <w:rPr>
            <w:noProof/>
            <w:webHidden/>
          </w:rPr>
        </w:r>
        <w:r w:rsidR="007008A9">
          <w:rPr>
            <w:noProof/>
            <w:webHidden/>
          </w:rPr>
          <w:fldChar w:fldCharType="separate"/>
        </w:r>
        <w:r w:rsidR="00F60EE8">
          <w:rPr>
            <w:noProof/>
            <w:webHidden/>
          </w:rPr>
          <w:t>3</w:t>
        </w:r>
        <w:r w:rsidR="007008A9">
          <w:rPr>
            <w:noProof/>
            <w:webHidden/>
          </w:rPr>
          <w:fldChar w:fldCharType="end"/>
        </w:r>
      </w:hyperlink>
    </w:p>
    <w:p w14:paraId="3AE9CE6D" w14:textId="1BFC0192" w:rsidR="007008A9" w:rsidRDefault="007008A9">
      <w:pPr>
        <w:pStyle w:val="TOC2"/>
        <w:tabs>
          <w:tab w:val="right" w:leader="dot" w:pos="9350"/>
        </w:tabs>
        <w:rPr>
          <w:rFonts w:asciiTheme="minorHAnsi" w:eastAsiaTheme="minorEastAsia" w:hAnsiTheme="minorHAnsi"/>
          <w:noProof/>
          <w:sz w:val="24"/>
          <w:szCs w:val="24"/>
        </w:rPr>
      </w:pPr>
      <w:hyperlink w:anchor="_Toc221025553" w:history="1">
        <w:r w:rsidRPr="00662BD7">
          <w:rPr>
            <w:rStyle w:val="Hyperlink"/>
            <w:noProof/>
            <w:shd w:val="clear" w:color="auto" w:fill="FFFFFF"/>
          </w:rPr>
          <w:t>Purpose</w:t>
        </w:r>
        <w:r>
          <w:rPr>
            <w:noProof/>
            <w:webHidden/>
          </w:rPr>
          <w:tab/>
        </w:r>
        <w:r>
          <w:rPr>
            <w:noProof/>
            <w:webHidden/>
          </w:rPr>
          <w:fldChar w:fldCharType="begin"/>
        </w:r>
        <w:r>
          <w:rPr>
            <w:noProof/>
            <w:webHidden/>
          </w:rPr>
          <w:instrText xml:space="preserve"> PAGEREF _Toc221025553 \h </w:instrText>
        </w:r>
        <w:r>
          <w:rPr>
            <w:noProof/>
            <w:webHidden/>
          </w:rPr>
        </w:r>
        <w:r>
          <w:rPr>
            <w:noProof/>
            <w:webHidden/>
          </w:rPr>
          <w:fldChar w:fldCharType="separate"/>
        </w:r>
        <w:r w:rsidR="00F60EE8">
          <w:rPr>
            <w:noProof/>
            <w:webHidden/>
          </w:rPr>
          <w:t>3</w:t>
        </w:r>
        <w:r>
          <w:rPr>
            <w:noProof/>
            <w:webHidden/>
          </w:rPr>
          <w:fldChar w:fldCharType="end"/>
        </w:r>
      </w:hyperlink>
    </w:p>
    <w:p w14:paraId="36A0F9D3" w14:textId="5FE8881A" w:rsidR="007008A9" w:rsidRDefault="007008A9">
      <w:pPr>
        <w:pStyle w:val="TOC2"/>
        <w:tabs>
          <w:tab w:val="right" w:leader="dot" w:pos="9350"/>
        </w:tabs>
        <w:rPr>
          <w:rFonts w:asciiTheme="minorHAnsi" w:eastAsiaTheme="minorEastAsia" w:hAnsiTheme="minorHAnsi"/>
          <w:noProof/>
          <w:sz w:val="24"/>
          <w:szCs w:val="24"/>
        </w:rPr>
      </w:pPr>
      <w:hyperlink w:anchor="_Toc221025554" w:history="1">
        <w:r w:rsidRPr="00662BD7">
          <w:rPr>
            <w:rStyle w:val="Hyperlink"/>
            <w:noProof/>
            <w:shd w:val="clear" w:color="auto" w:fill="FFFFFF"/>
          </w:rPr>
          <w:t>Target Audience</w:t>
        </w:r>
        <w:r>
          <w:rPr>
            <w:noProof/>
            <w:webHidden/>
          </w:rPr>
          <w:tab/>
        </w:r>
        <w:r>
          <w:rPr>
            <w:noProof/>
            <w:webHidden/>
          </w:rPr>
          <w:fldChar w:fldCharType="begin"/>
        </w:r>
        <w:r>
          <w:rPr>
            <w:noProof/>
            <w:webHidden/>
          </w:rPr>
          <w:instrText xml:space="preserve"> PAGEREF _Toc221025554 \h </w:instrText>
        </w:r>
        <w:r>
          <w:rPr>
            <w:noProof/>
            <w:webHidden/>
          </w:rPr>
        </w:r>
        <w:r>
          <w:rPr>
            <w:noProof/>
            <w:webHidden/>
          </w:rPr>
          <w:fldChar w:fldCharType="separate"/>
        </w:r>
        <w:r w:rsidR="00F60EE8">
          <w:rPr>
            <w:noProof/>
            <w:webHidden/>
          </w:rPr>
          <w:t>3</w:t>
        </w:r>
        <w:r>
          <w:rPr>
            <w:noProof/>
            <w:webHidden/>
          </w:rPr>
          <w:fldChar w:fldCharType="end"/>
        </w:r>
      </w:hyperlink>
    </w:p>
    <w:p w14:paraId="589CDF67" w14:textId="622B0308" w:rsidR="007008A9" w:rsidRDefault="007008A9">
      <w:pPr>
        <w:pStyle w:val="TOC2"/>
        <w:tabs>
          <w:tab w:val="right" w:leader="dot" w:pos="9350"/>
        </w:tabs>
        <w:rPr>
          <w:rFonts w:asciiTheme="minorHAnsi" w:eastAsiaTheme="minorEastAsia" w:hAnsiTheme="minorHAnsi"/>
          <w:noProof/>
          <w:sz w:val="24"/>
          <w:szCs w:val="24"/>
        </w:rPr>
      </w:pPr>
      <w:hyperlink w:anchor="_Toc221025555" w:history="1">
        <w:r w:rsidRPr="00662BD7">
          <w:rPr>
            <w:rStyle w:val="Hyperlink"/>
            <w:noProof/>
            <w:shd w:val="clear" w:color="auto" w:fill="FFFFFF"/>
          </w:rPr>
          <w:t>Prerequisites</w:t>
        </w:r>
        <w:r>
          <w:rPr>
            <w:noProof/>
            <w:webHidden/>
          </w:rPr>
          <w:tab/>
        </w:r>
        <w:r>
          <w:rPr>
            <w:noProof/>
            <w:webHidden/>
          </w:rPr>
          <w:fldChar w:fldCharType="begin"/>
        </w:r>
        <w:r>
          <w:rPr>
            <w:noProof/>
            <w:webHidden/>
          </w:rPr>
          <w:instrText xml:space="preserve"> PAGEREF _Toc221025555 \h </w:instrText>
        </w:r>
        <w:r>
          <w:rPr>
            <w:noProof/>
            <w:webHidden/>
          </w:rPr>
        </w:r>
        <w:r>
          <w:rPr>
            <w:noProof/>
            <w:webHidden/>
          </w:rPr>
          <w:fldChar w:fldCharType="separate"/>
        </w:r>
        <w:r w:rsidR="00F60EE8">
          <w:rPr>
            <w:noProof/>
            <w:webHidden/>
          </w:rPr>
          <w:t>3</w:t>
        </w:r>
        <w:r>
          <w:rPr>
            <w:noProof/>
            <w:webHidden/>
          </w:rPr>
          <w:fldChar w:fldCharType="end"/>
        </w:r>
      </w:hyperlink>
    </w:p>
    <w:p w14:paraId="153364C3" w14:textId="16DA2A21" w:rsidR="007008A9" w:rsidRDefault="007008A9">
      <w:pPr>
        <w:pStyle w:val="TOC2"/>
        <w:tabs>
          <w:tab w:val="right" w:leader="dot" w:pos="9350"/>
        </w:tabs>
        <w:rPr>
          <w:rFonts w:asciiTheme="minorHAnsi" w:eastAsiaTheme="minorEastAsia" w:hAnsiTheme="minorHAnsi"/>
          <w:noProof/>
          <w:sz w:val="24"/>
          <w:szCs w:val="24"/>
        </w:rPr>
      </w:pPr>
      <w:hyperlink w:anchor="_Toc221025556" w:history="1">
        <w:r w:rsidRPr="00662BD7">
          <w:rPr>
            <w:rStyle w:val="Hyperlink"/>
            <w:noProof/>
            <w:shd w:val="clear" w:color="auto" w:fill="FFFFFF"/>
          </w:rPr>
          <w:t>Contacts</w:t>
        </w:r>
        <w:r>
          <w:rPr>
            <w:noProof/>
            <w:webHidden/>
          </w:rPr>
          <w:tab/>
        </w:r>
        <w:r>
          <w:rPr>
            <w:noProof/>
            <w:webHidden/>
          </w:rPr>
          <w:fldChar w:fldCharType="begin"/>
        </w:r>
        <w:r>
          <w:rPr>
            <w:noProof/>
            <w:webHidden/>
          </w:rPr>
          <w:instrText xml:space="preserve"> PAGEREF _Toc221025556 \h </w:instrText>
        </w:r>
        <w:r>
          <w:rPr>
            <w:noProof/>
            <w:webHidden/>
          </w:rPr>
        </w:r>
        <w:r>
          <w:rPr>
            <w:noProof/>
            <w:webHidden/>
          </w:rPr>
          <w:fldChar w:fldCharType="separate"/>
        </w:r>
        <w:r w:rsidR="00F60EE8">
          <w:rPr>
            <w:noProof/>
            <w:webHidden/>
          </w:rPr>
          <w:t>3</w:t>
        </w:r>
        <w:r>
          <w:rPr>
            <w:noProof/>
            <w:webHidden/>
          </w:rPr>
          <w:fldChar w:fldCharType="end"/>
        </w:r>
      </w:hyperlink>
    </w:p>
    <w:p w14:paraId="6FAD475B" w14:textId="6B632316" w:rsidR="007008A9" w:rsidRDefault="007008A9">
      <w:pPr>
        <w:pStyle w:val="TOC2"/>
        <w:tabs>
          <w:tab w:val="right" w:leader="dot" w:pos="9350"/>
        </w:tabs>
        <w:rPr>
          <w:rFonts w:asciiTheme="minorHAnsi" w:eastAsiaTheme="minorEastAsia" w:hAnsiTheme="minorHAnsi"/>
          <w:noProof/>
          <w:sz w:val="24"/>
          <w:szCs w:val="24"/>
        </w:rPr>
      </w:pPr>
      <w:hyperlink w:anchor="_Toc221025557" w:history="1">
        <w:r w:rsidRPr="00662BD7">
          <w:rPr>
            <w:rStyle w:val="Hyperlink"/>
            <w:noProof/>
            <w:shd w:val="clear" w:color="auto" w:fill="FFFFFF"/>
          </w:rPr>
          <w:t>Related Links</w:t>
        </w:r>
        <w:r>
          <w:rPr>
            <w:noProof/>
            <w:webHidden/>
          </w:rPr>
          <w:tab/>
        </w:r>
        <w:r>
          <w:rPr>
            <w:noProof/>
            <w:webHidden/>
          </w:rPr>
          <w:fldChar w:fldCharType="begin"/>
        </w:r>
        <w:r>
          <w:rPr>
            <w:noProof/>
            <w:webHidden/>
          </w:rPr>
          <w:instrText xml:space="preserve"> PAGEREF _Toc221025557 \h </w:instrText>
        </w:r>
        <w:r>
          <w:rPr>
            <w:noProof/>
            <w:webHidden/>
          </w:rPr>
        </w:r>
        <w:r>
          <w:rPr>
            <w:noProof/>
            <w:webHidden/>
          </w:rPr>
          <w:fldChar w:fldCharType="separate"/>
        </w:r>
        <w:r w:rsidR="00F60EE8">
          <w:rPr>
            <w:noProof/>
            <w:webHidden/>
          </w:rPr>
          <w:t>3</w:t>
        </w:r>
        <w:r>
          <w:rPr>
            <w:noProof/>
            <w:webHidden/>
          </w:rPr>
          <w:fldChar w:fldCharType="end"/>
        </w:r>
      </w:hyperlink>
    </w:p>
    <w:p w14:paraId="659768F0" w14:textId="74CB2266" w:rsidR="007008A9" w:rsidRDefault="007008A9">
      <w:pPr>
        <w:pStyle w:val="TOC1"/>
        <w:tabs>
          <w:tab w:val="right" w:leader="dot" w:pos="9350"/>
        </w:tabs>
        <w:rPr>
          <w:rFonts w:asciiTheme="minorHAnsi" w:eastAsiaTheme="minorEastAsia" w:hAnsiTheme="minorHAnsi"/>
          <w:noProof/>
          <w:sz w:val="24"/>
          <w:szCs w:val="24"/>
        </w:rPr>
      </w:pPr>
      <w:hyperlink w:anchor="_Toc221025558" w:history="1">
        <w:r w:rsidRPr="00662BD7">
          <w:rPr>
            <w:rStyle w:val="Hyperlink"/>
            <w:noProof/>
          </w:rPr>
          <w:t>Background</w:t>
        </w:r>
        <w:r>
          <w:rPr>
            <w:noProof/>
            <w:webHidden/>
          </w:rPr>
          <w:tab/>
        </w:r>
        <w:r>
          <w:rPr>
            <w:noProof/>
            <w:webHidden/>
          </w:rPr>
          <w:fldChar w:fldCharType="begin"/>
        </w:r>
        <w:r>
          <w:rPr>
            <w:noProof/>
            <w:webHidden/>
          </w:rPr>
          <w:instrText xml:space="preserve"> PAGEREF _Toc221025558 \h </w:instrText>
        </w:r>
        <w:r>
          <w:rPr>
            <w:noProof/>
            <w:webHidden/>
          </w:rPr>
        </w:r>
        <w:r>
          <w:rPr>
            <w:noProof/>
            <w:webHidden/>
          </w:rPr>
          <w:fldChar w:fldCharType="separate"/>
        </w:r>
        <w:r w:rsidR="00F60EE8">
          <w:rPr>
            <w:noProof/>
            <w:webHidden/>
          </w:rPr>
          <w:t>4</w:t>
        </w:r>
        <w:r>
          <w:rPr>
            <w:noProof/>
            <w:webHidden/>
          </w:rPr>
          <w:fldChar w:fldCharType="end"/>
        </w:r>
      </w:hyperlink>
    </w:p>
    <w:p w14:paraId="7CA1BB31" w14:textId="2E66A859" w:rsidR="007008A9" w:rsidRDefault="007008A9">
      <w:pPr>
        <w:pStyle w:val="TOC2"/>
        <w:tabs>
          <w:tab w:val="right" w:leader="dot" w:pos="9350"/>
        </w:tabs>
        <w:rPr>
          <w:rFonts w:asciiTheme="minorHAnsi" w:eastAsiaTheme="minorEastAsia" w:hAnsiTheme="minorHAnsi"/>
          <w:noProof/>
          <w:sz w:val="24"/>
          <w:szCs w:val="24"/>
        </w:rPr>
      </w:pPr>
      <w:hyperlink w:anchor="_Toc221025559" w:history="1">
        <w:r w:rsidRPr="00662BD7">
          <w:rPr>
            <w:rStyle w:val="Hyperlink"/>
            <w:noProof/>
          </w:rPr>
          <w:t>Data Sources</w:t>
        </w:r>
        <w:r>
          <w:rPr>
            <w:noProof/>
            <w:webHidden/>
          </w:rPr>
          <w:tab/>
        </w:r>
        <w:r>
          <w:rPr>
            <w:noProof/>
            <w:webHidden/>
          </w:rPr>
          <w:fldChar w:fldCharType="begin"/>
        </w:r>
        <w:r>
          <w:rPr>
            <w:noProof/>
            <w:webHidden/>
          </w:rPr>
          <w:instrText xml:space="preserve"> PAGEREF _Toc221025559 \h </w:instrText>
        </w:r>
        <w:r>
          <w:rPr>
            <w:noProof/>
            <w:webHidden/>
          </w:rPr>
        </w:r>
        <w:r>
          <w:rPr>
            <w:noProof/>
            <w:webHidden/>
          </w:rPr>
          <w:fldChar w:fldCharType="separate"/>
        </w:r>
        <w:r w:rsidR="00F60EE8">
          <w:rPr>
            <w:noProof/>
            <w:webHidden/>
          </w:rPr>
          <w:t>4</w:t>
        </w:r>
        <w:r>
          <w:rPr>
            <w:noProof/>
            <w:webHidden/>
          </w:rPr>
          <w:fldChar w:fldCharType="end"/>
        </w:r>
      </w:hyperlink>
    </w:p>
    <w:p w14:paraId="6397383E" w14:textId="62EF147B" w:rsidR="007008A9" w:rsidRDefault="007008A9">
      <w:pPr>
        <w:pStyle w:val="TOC1"/>
        <w:tabs>
          <w:tab w:val="right" w:leader="dot" w:pos="9350"/>
        </w:tabs>
        <w:rPr>
          <w:rFonts w:asciiTheme="minorHAnsi" w:eastAsiaTheme="minorEastAsia" w:hAnsiTheme="minorHAnsi"/>
          <w:noProof/>
          <w:sz w:val="24"/>
          <w:szCs w:val="24"/>
        </w:rPr>
      </w:pPr>
      <w:hyperlink w:anchor="_Toc221025560" w:history="1">
        <w:r w:rsidRPr="00662BD7">
          <w:rPr>
            <w:rStyle w:val="Hyperlink"/>
            <w:noProof/>
            <w:shd w:val="clear" w:color="auto" w:fill="FFFFFF"/>
          </w:rPr>
          <w:t>API Usage</w:t>
        </w:r>
        <w:r>
          <w:rPr>
            <w:noProof/>
            <w:webHidden/>
          </w:rPr>
          <w:tab/>
        </w:r>
        <w:r>
          <w:rPr>
            <w:noProof/>
            <w:webHidden/>
          </w:rPr>
          <w:fldChar w:fldCharType="begin"/>
        </w:r>
        <w:r>
          <w:rPr>
            <w:noProof/>
            <w:webHidden/>
          </w:rPr>
          <w:instrText xml:space="preserve"> PAGEREF _Toc221025560 \h </w:instrText>
        </w:r>
        <w:r>
          <w:rPr>
            <w:noProof/>
            <w:webHidden/>
          </w:rPr>
        </w:r>
        <w:r>
          <w:rPr>
            <w:noProof/>
            <w:webHidden/>
          </w:rPr>
          <w:fldChar w:fldCharType="separate"/>
        </w:r>
        <w:r w:rsidR="00F60EE8">
          <w:rPr>
            <w:noProof/>
            <w:webHidden/>
          </w:rPr>
          <w:t>5</w:t>
        </w:r>
        <w:r>
          <w:rPr>
            <w:noProof/>
            <w:webHidden/>
          </w:rPr>
          <w:fldChar w:fldCharType="end"/>
        </w:r>
      </w:hyperlink>
    </w:p>
    <w:p w14:paraId="3B557CAA" w14:textId="36D694C6" w:rsidR="007008A9" w:rsidRDefault="007008A9">
      <w:pPr>
        <w:pStyle w:val="TOC2"/>
        <w:tabs>
          <w:tab w:val="right" w:leader="dot" w:pos="9350"/>
        </w:tabs>
        <w:rPr>
          <w:rFonts w:asciiTheme="minorHAnsi" w:eastAsiaTheme="minorEastAsia" w:hAnsiTheme="minorHAnsi"/>
          <w:noProof/>
          <w:sz w:val="24"/>
          <w:szCs w:val="24"/>
        </w:rPr>
      </w:pPr>
      <w:hyperlink w:anchor="_Toc221025561" w:history="1">
        <w:r w:rsidRPr="00662BD7">
          <w:rPr>
            <w:rStyle w:val="Hyperlink"/>
            <w:noProof/>
            <w:shd w:val="clear" w:color="auto" w:fill="FFFFFF"/>
          </w:rPr>
          <w:t>Endpoint URL</w:t>
        </w:r>
        <w:r>
          <w:rPr>
            <w:noProof/>
            <w:webHidden/>
          </w:rPr>
          <w:tab/>
        </w:r>
        <w:r>
          <w:rPr>
            <w:noProof/>
            <w:webHidden/>
          </w:rPr>
          <w:fldChar w:fldCharType="begin"/>
        </w:r>
        <w:r>
          <w:rPr>
            <w:noProof/>
            <w:webHidden/>
          </w:rPr>
          <w:instrText xml:space="preserve"> PAGEREF _Toc221025561 \h </w:instrText>
        </w:r>
        <w:r>
          <w:rPr>
            <w:noProof/>
            <w:webHidden/>
          </w:rPr>
        </w:r>
        <w:r>
          <w:rPr>
            <w:noProof/>
            <w:webHidden/>
          </w:rPr>
          <w:fldChar w:fldCharType="separate"/>
        </w:r>
        <w:r w:rsidR="00F60EE8">
          <w:rPr>
            <w:noProof/>
            <w:webHidden/>
          </w:rPr>
          <w:t>5</w:t>
        </w:r>
        <w:r>
          <w:rPr>
            <w:noProof/>
            <w:webHidden/>
          </w:rPr>
          <w:fldChar w:fldCharType="end"/>
        </w:r>
      </w:hyperlink>
    </w:p>
    <w:p w14:paraId="599C4CF0" w14:textId="2D6C8F82" w:rsidR="007008A9" w:rsidRDefault="007008A9">
      <w:pPr>
        <w:pStyle w:val="TOC2"/>
        <w:tabs>
          <w:tab w:val="right" w:leader="dot" w:pos="9350"/>
        </w:tabs>
        <w:rPr>
          <w:rFonts w:asciiTheme="minorHAnsi" w:eastAsiaTheme="minorEastAsia" w:hAnsiTheme="minorHAnsi"/>
          <w:noProof/>
          <w:sz w:val="24"/>
          <w:szCs w:val="24"/>
        </w:rPr>
      </w:pPr>
      <w:hyperlink w:anchor="_Toc221025562" w:history="1">
        <w:r w:rsidRPr="00662BD7">
          <w:rPr>
            <w:rStyle w:val="Hyperlink"/>
            <w:noProof/>
          </w:rPr>
          <w:t>Example API Request</w:t>
        </w:r>
        <w:r>
          <w:rPr>
            <w:noProof/>
            <w:webHidden/>
          </w:rPr>
          <w:tab/>
        </w:r>
        <w:r>
          <w:rPr>
            <w:noProof/>
            <w:webHidden/>
          </w:rPr>
          <w:fldChar w:fldCharType="begin"/>
        </w:r>
        <w:r>
          <w:rPr>
            <w:noProof/>
            <w:webHidden/>
          </w:rPr>
          <w:instrText xml:space="preserve"> PAGEREF _Toc221025562 \h </w:instrText>
        </w:r>
        <w:r>
          <w:rPr>
            <w:noProof/>
            <w:webHidden/>
          </w:rPr>
        </w:r>
        <w:r>
          <w:rPr>
            <w:noProof/>
            <w:webHidden/>
          </w:rPr>
          <w:fldChar w:fldCharType="separate"/>
        </w:r>
        <w:r w:rsidR="00F60EE8">
          <w:rPr>
            <w:noProof/>
            <w:webHidden/>
          </w:rPr>
          <w:t>5</w:t>
        </w:r>
        <w:r>
          <w:rPr>
            <w:noProof/>
            <w:webHidden/>
          </w:rPr>
          <w:fldChar w:fldCharType="end"/>
        </w:r>
      </w:hyperlink>
    </w:p>
    <w:p w14:paraId="5C408274" w14:textId="4332E63C" w:rsidR="007008A9" w:rsidRDefault="007008A9">
      <w:pPr>
        <w:pStyle w:val="TOC2"/>
        <w:tabs>
          <w:tab w:val="right" w:leader="dot" w:pos="9350"/>
        </w:tabs>
        <w:rPr>
          <w:rFonts w:asciiTheme="minorHAnsi" w:eastAsiaTheme="minorEastAsia" w:hAnsiTheme="minorHAnsi"/>
          <w:noProof/>
          <w:sz w:val="24"/>
          <w:szCs w:val="24"/>
        </w:rPr>
      </w:pPr>
      <w:hyperlink w:anchor="_Toc221025563" w:history="1">
        <w:r w:rsidRPr="00662BD7">
          <w:rPr>
            <w:rStyle w:val="Hyperlink"/>
            <w:noProof/>
            <w:shd w:val="clear" w:color="auto" w:fill="FFFFFF"/>
          </w:rPr>
          <w:t>Authentication and Authorization</w:t>
        </w:r>
        <w:r>
          <w:rPr>
            <w:noProof/>
            <w:webHidden/>
          </w:rPr>
          <w:tab/>
        </w:r>
        <w:r>
          <w:rPr>
            <w:noProof/>
            <w:webHidden/>
          </w:rPr>
          <w:fldChar w:fldCharType="begin"/>
        </w:r>
        <w:r>
          <w:rPr>
            <w:noProof/>
            <w:webHidden/>
          </w:rPr>
          <w:instrText xml:space="preserve"> PAGEREF _Toc221025563 \h </w:instrText>
        </w:r>
        <w:r>
          <w:rPr>
            <w:noProof/>
            <w:webHidden/>
          </w:rPr>
        </w:r>
        <w:r>
          <w:rPr>
            <w:noProof/>
            <w:webHidden/>
          </w:rPr>
          <w:fldChar w:fldCharType="separate"/>
        </w:r>
        <w:r w:rsidR="00F60EE8">
          <w:rPr>
            <w:noProof/>
            <w:webHidden/>
          </w:rPr>
          <w:t>5</w:t>
        </w:r>
        <w:r>
          <w:rPr>
            <w:noProof/>
            <w:webHidden/>
          </w:rPr>
          <w:fldChar w:fldCharType="end"/>
        </w:r>
      </w:hyperlink>
    </w:p>
    <w:p w14:paraId="31D9923B" w14:textId="228BFB53" w:rsidR="007008A9" w:rsidRDefault="007008A9">
      <w:pPr>
        <w:pStyle w:val="TOC2"/>
        <w:tabs>
          <w:tab w:val="right" w:leader="dot" w:pos="9350"/>
        </w:tabs>
        <w:rPr>
          <w:rFonts w:asciiTheme="minorHAnsi" w:eastAsiaTheme="minorEastAsia" w:hAnsiTheme="minorHAnsi"/>
          <w:noProof/>
          <w:sz w:val="24"/>
          <w:szCs w:val="24"/>
        </w:rPr>
      </w:pPr>
      <w:hyperlink w:anchor="_Toc221025564" w:history="1">
        <w:r w:rsidRPr="00662BD7">
          <w:rPr>
            <w:rStyle w:val="Hyperlink"/>
            <w:noProof/>
            <w:shd w:val="clear" w:color="auto" w:fill="FFFFFF"/>
          </w:rPr>
          <w:t>Subscription Key</w:t>
        </w:r>
        <w:r>
          <w:rPr>
            <w:noProof/>
            <w:webHidden/>
          </w:rPr>
          <w:tab/>
        </w:r>
        <w:r>
          <w:rPr>
            <w:noProof/>
            <w:webHidden/>
          </w:rPr>
          <w:fldChar w:fldCharType="begin"/>
        </w:r>
        <w:r>
          <w:rPr>
            <w:noProof/>
            <w:webHidden/>
          </w:rPr>
          <w:instrText xml:space="preserve"> PAGEREF _Toc221025564 \h </w:instrText>
        </w:r>
        <w:r>
          <w:rPr>
            <w:noProof/>
            <w:webHidden/>
          </w:rPr>
        </w:r>
        <w:r>
          <w:rPr>
            <w:noProof/>
            <w:webHidden/>
          </w:rPr>
          <w:fldChar w:fldCharType="separate"/>
        </w:r>
        <w:r w:rsidR="00F60EE8">
          <w:rPr>
            <w:noProof/>
            <w:webHidden/>
          </w:rPr>
          <w:t>6</w:t>
        </w:r>
        <w:r>
          <w:rPr>
            <w:noProof/>
            <w:webHidden/>
          </w:rPr>
          <w:fldChar w:fldCharType="end"/>
        </w:r>
      </w:hyperlink>
    </w:p>
    <w:p w14:paraId="02CB9F1B" w14:textId="70E86005" w:rsidR="007008A9" w:rsidRDefault="007008A9">
      <w:pPr>
        <w:pStyle w:val="TOC1"/>
        <w:tabs>
          <w:tab w:val="right" w:leader="dot" w:pos="9350"/>
        </w:tabs>
        <w:rPr>
          <w:rFonts w:asciiTheme="minorHAnsi" w:eastAsiaTheme="minorEastAsia" w:hAnsiTheme="minorHAnsi"/>
          <w:noProof/>
          <w:sz w:val="24"/>
          <w:szCs w:val="24"/>
        </w:rPr>
      </w:pPr>
      <w:hyperlink w:anchor="_Toc221025565" w:history="1">
        <w:r w:rsidRPr="00662BD7">
          <w:rPr>
            <w:rStyle w:val="Hyperlink"/>
            <w:noProof/>
          </w:rPr>
          <w:t>External Systems Queries</w:t>
        </w:r>
        <w:r>
          <w:rPr>
            <w:noProof/>
            <w:webHidden/>
          </w:rPr>
          <w:tab/>
        </w:r>
        <w:r>
          <w:rPr>
            <w:noProof/>
            <w:webHidden/>
          </w:rPr>
          <w:fldChar w:fldCharType="begin"/>
        </w:r>
        <w:r>
          <w:rPr>
            <w:noProof/>
            <w:webHidden/>
          </w:rPr>
          <w:instrText xml:space="preserve"> PAGEREF _Toc221025565 \h </w:instrText>
        </w:r>
        <w:r>
          <w:rPr>
            <w:noProof/>
            <w:webHidden/>
          </w:rPr>
        </w:r>
        <w:r>
          <w:rPr>
            <w:noProof/>
            <w:webHidden/>
          </w:rPr>
          <w:fldChar w:fldCharType="separate"/>
        </w:r>
        <w:r w:rsidR="00F60EE8">
          <w:rPr>
            <w:noProof/>
            <w:webHidden/>
          </w:rPr>
          <w:t>7</w:t>
        </w:r>
        <w:r>
          <w:rPr>
            <w:noProof/>
            <w:webHidden/>
          </w:rPr>
          <w:fldChar w:fldCharType="end"/>
        </w:r>
      </w:hyperlink>
    </w:p>
    <w:p w14:paraId="58A36EBA" w14:textId="4F192EFA" w:rsidR="007008A9" w:rsidRDefault="007008A9">
      <w:pPr>
        <w:pStyle w:val="TOC2"/>
        <w:tabs>
          <w:tab w:val="right" w:leader="dot" w:pos="9350"/>
        </w:tabs>
        <w:rPr>
          <w:rFonts w:asciiTheme="minorHAnsi" w:eastAsiaTheme="minorEastAsia" w:hAnsiTheme="minorHAnsi"/>
          <w:noProof/>
          <w:sz w:val="24"/>
          <w:szCs w:val="24"/>
        </w:rPr>
      </w:pPr>
      <w:hyperlink w:anchor="_Toc221025566" w:history="1">
        <w:r w:rsidRPr="00662BD7">
          <w:rPr>
            <w:rStyle w:val="Hyperlink"/>
            <w:noProof/>
          </w:rPr>
          <w:t>ERP (SAP OData)</w:t>
        </w:r>
        <w:r>
          <w:rPr>
            <w:noProof/>
            <w:webHidden/>
          </w:rPr>
          <w:tab/>
        </w:r>
        <w:r>
          <w:rPr>
            <w:noProof/>
            <w:webHidden/>
          </w:rPr>
          <w:fldChar w:fldCharType="begin"/>
        </w:r>
        <w:r>
          <w:rPr>
            <w:noProof/>
            <w:webHidden/>
          </w:rPr>
          <w:instrText xml:space="preserve"> PAGEREF _Toc221025566 \h </w:instrText>
        </w:r>
        <w:r>
          <w:rPr>
            <w:noProof/>
            <w:webHidden/>
          </w:rPr>
        </w:r>
        <w:r>
          <w:rPr>
            <w:noProof/>
            <w:webHidden/>
          </w:rPr>
          <w:fldChar w:fldCharType="separate"/>
        </w:r>
        <w:r w:rsidR="00F60EE8">
          <w:rPr>
            <w:noProof/>
            <w:webHidden/>
          </w:rPr>
          <w:t>7</w:t>
        </w:r>
        <w:r>
          <w:rPr>
            <w:noProof/>
            <w:webHidden/>
          </w:rPr>
          <w:fldChar w:fldCharType="end"/>
        </w:r>
      </w:hyperlink>
    </w:p>
    <w:p w14:paraId="10DBBDF3" w14:textId="7827F1A4" w:rsidR="007008A9" w:rsidRDefault="007008A9">
      <w:pPr>
        <w:pStyle w:val="TOC2"/>
        <w:tabs>
          <w:tab w:val="right" w:leader="dot" w:pos="9350"/>
        </w:tabs>
        <w:rPr>
          <w:rFonts w:asciiTheme="minorHAnsi" w:eastAsiaTheme="minorEastAsia" w:hAnsiTheme="minorHAnsi"/>
          <w:noProof/>
          <w:sz w:val="24"/>
          <w:szCs w:val="24"/>
        </w:rPr>
      </w:pPr>
      <w:hyperlink w:anchor="_Toc221025567" w:history="1">
        <w:r w:rsidRPr="00662BD7">
          <w:rPr>
            <w:rStyle w:val="Hyperlink"/>
            <w:noProof/>
          </w:rPr>
          <w:t>PLM (Teamcenter Connector)</w:t>
        </w:r>
        <w:r>
          <w:rPr>
            <w:noProof/>
            <w:webHidden/>
          </w:rPr>
          <w:tab/>
        </w:r>
        <w:r>
          <w:rPr>
            <w:noProof/>
            <w:webHidden/>
          </w:rPr>
          <w:fldChar w:fldCharType="begin"/>
        </w:r>
        <w:r>
          <w:rPr>
            <w:noProof/>
            <w:webHidden/>
          </w:rPr>
          <w:instrText xml:space="preserve"> PAGEREF _Toc221025567 \h </w:instrText>
        </w:r>
        <w:r>
          <w:rPr>
            <w:noProof/>
            <w:webHidden/>
          </w:rPr>
        </w:r>
        <w:r>
          <w:rPr>
            <w:noProof/>
            <w:webHidden/>
          </w:rPr>
          <w:fldChar w:fldCharType="separate"/>
        </w:r>
        <w:r w:rsidR="00F60EE8">
          <w:rPr>
            <w:noProof/>
            <w:webHidden/>
          </w:rPr>
          <w:t>10</w:t>
        </w:r>
        <w:r>
          <w:rPr>
            <w:noProof/>
            <w:webHidden/>
          </w:rPr>
          <w:fldChar w:fldCharType="end"/>
        </w:r>
      </w:hyperlink>
    </w:p>
    <w:p w14:paraId="5912DEBB" w14:textId="2DCFD722" w:rsidR="007008A9" w:rsidRDefault="007008A9">
      <w:pPr>
        <w:pStyle w:val="TOC2"/>
        <w:tabs>
          <w:tab w:val="right" w:leader="dot" w:pos="9350"/>
        </w:tabs>
        <w:rPr>
          <w:rFonts w:asciiTheme="minorHAnsi" w:eastAsiaTheme="minorEastAsia" w:hAnsiTheme="minorHAnsi"/>
          <w:noProof/>
          <w:sz w:val="24"/>
          <w:szCs w:val="24"/>
        </w:rPr>
      </w:pPr>
      <w:hyperlink w:anchor="_Toc221025568" w:history="1">
        <w:r w:rsidRPr="00662BD7">
          <w:rPr>
            <w:rStyle w:val="Hyperlink"/>
            <w:noProof/>
          </w:rPr>
          <w:t>MES Connector</w:t>
        </w:r>
        <w:r>
          <w:rPr>
            <w:noProof/>
            <w:webHidden/>
          </w:rPr>
          <w:tab/>
        </w:r>
        <w:r>
          <w:rPr>
            <w:noProof/>
            <w:webHidden/>
          </w:rPr>
          <w:fldChar w:fldCharType="begin"/>
        </w:r>
        <w:r>
          <w:rPr>
            <w:noProof/>
            <w:webHidden/>
          </w:rPr>
          <w:instrText xml:space="preserve"> PAGEREF _Toc221025568 \h </w:instrText>
        </w:r>
        <w:r>
          <w:rPr>
            <w:noProof/>
            <w:webHidden/>
          </w:rPr>
        </w:r>
        <w:r>
          <w:rPr>
            <w:noProof/>
            <w:webHidden/>
          </w:rPr>
          <w:fldChar w:fldCharType="separate"/>
        </w:r>
        <w:r w:rsidR="00F60EE8">
          <w:rPr>
            <w:noProof/>
            <w:webHidden/>
          </w:rPr>
          <w:t>13</w:t>
        </w:r>
        <w:r>
          <w:rPr>
            <w:noProof/>
            <w:webHidden/>
          </w:rPr>
          <w:fldChar w:fldCharType="end"/>
        </w:r>
      </w:hyperlink>
    </w:p>
    <w:p w14:paraId="43F78267" w14:textId="6B451B6E" w:rsidR="007008A9" w:rsidRDefault="007008A9">
      <w:pPr>
        <w:pStyle w:val="TOC1"/>
        <w:tabs>
          <w:tab w:val="right" w:leader="dot" w:pos="9350"/>
        </w:tabs>
        <w:rPr>
          <w:rFonts w:asciiTheme="minorHAnsi" w:eastAsiaTheme="minorEastAsia" w:hAnsiTheme="minorHAnsi"/>
          <w:noProof/>
          <w:sz w:val="24"/>
          <w:szCs w:val="24"/>
        </w:rPr>
      </w:pPr>
      <w:hyperlink w:anchor="_Toc221025569" w:history="1">
        <w:r w:rsidRPr="00662BD7">
          <w:rPr>
            <w:rStyle w:val="Hyperlink"/>
            <w:noProof/>
          </w:rPr>
          <w:t>Postgres (ADF) Queries</w:t>
        </w:r>
        <w:r>
          <w:rPr>
            <w:noProof/>
            <w:webHidden/>
          </w:rPr>
          <w:tab/>
        </w:r>
        <w:r>
          <w:rPr>
            <w:noProof/>
            <w:webHidden/>
          </w:rPr>
          <w:fldChar w:fldCharType="begin"/>
        </w:r>
        <w:r>
          <w:rPr>
            <w:noProof/>
            <w:webHidden/>
          </w:rPr>
          <w:instrText xml:space="preserve"> PAGEREF _Toc221025569 \h </w:instrText>
        </w:r>
        <w:r>
          <w:rPr>
            <w:noProof/>
            <w:webHidden/>
          </w:rPr>
        </w:r>
        <w:r>
          <w:rPr>
            <w:noProof/>
            <w:webHidden/>
          </w:rPr>
          <w:fldChar w:fldCharType="separate"/>
        </w:r>
        <w:r w:rsidR="00F60EE8">
          <w:rPr>
            <w:noProof/>
            <w:webHidden/>
          </w:rPr>
          <w:t>14</w:t>
        </w:r>
        <w:r>
          <w:rPr>
            <w:noProof/>
            <w:webHidden/>
          </w:rPr>
          <w:fldChar w:fldCharType="end"/>
        </w:r>
      </w:hyperlink>
    </w:p>
    <w:p w14:paraId="0952746D" w14:textId="36C74E6D" w:rsidR="007008A9" w:rsidRDefault="007008A9">
      <w:pPr>
        <w:pStyle w:val="TOC2"/>
        <w:tabs>
          <w:tab w:val="right" w:leader="dot" w:pos="9350"/>
        </w:tabs>
        <w:rPr>
          <w:rFonts w:asciiTheme="minorHAnsi" w:eastAsiaTheme="minorEastAsia" w:hAnsiTheme="minorHAnsi"/>
          <w:noProof/>
          <w:sz w:val="24"/>
          <w:szCs w:val="24"/>
        </w:rPr>
      </w:pPr>
      <w:hyperlink w:anchor="_Toc221025570" w:history="1">
        <w:r w:rsidRPr="00662BD7">
          <w:rPr>
            <w:rStyle w:val="Hyperlink"/>
            <w:noProof/>
          </w:rPr>
          <w:t>LIMS</w:t>
        </w:r>
        <w:r>
          <w:rPr>
            <w:noProof/>
            <w:webHidden/>
          </w:rPr>
          <w:tab/>
        </w:r>
        <w:r>
          <w:rPr>
            <w:noProof/>
            <w:webHidden/>
          </w:rPr>
          <w:fldChar w:fldCharType="begin"/>
        </w:r>
        <w:r>
          <w:rPr>
            <w:noProof/>
            <w:webHidden/>
          </w:rPr>
          <w:instrText xml:space="preserve"> PAGEREF _Toc221025570 \h </w:instrText>
        </w:r>
        <w:r>
          <w:rPr>
            <w:noProof/>
            <w:webHidden/>
          </w:rPr>
        </w:r>
        <w:r>
          <w:rPr>
            <w:noProof/>
            <w:webHidden/>
          </w:rPr>
          <w:fldChar w:fldCharType="separate"/>
        </w:r>
        <w:r w:rsidR="00F60EE8">
          <w:rPr>
            <w:noProof/>
            <w:webHidden/>
          </w:rPr>
          <w:t>14</w:t>
        </w:r>
        <w:r>
          <w:rPr>
            <w:noProof/>
            <w:webHidden/>
          </w:rPr>
          <w:fldChar w:fldCharType="end"/>
        </w:r>
      </w:hyperlink>
    </w:p>
    <w:p w14:paraId="3B492641" w14:textId="1F06B66D" w:rsidR="007008A9" w:rsidRDefault="007008A9">
      <w:pPr>
        <w:pStyle w:val="TOC2"/>
        <w:tabs>
          <w:tab w:val="right" w:leader="dot" w:pos="9350"/>
        </w:tabs>
        <w:rPr>
          <w:rFonts w:asciiTheme="minorHAnsi" w:eastAsiaTheme="minorEastAsia" w:hAnsiTheme="minorHAnsi"/>
          <w:noProof/>
          <w:sz w:val="24"/>
          <w:szCs w:val="24"/>
        </w:rPr>
      </w:pPr>
      <w:hyperlink w:anchor="_Toc221025571" w:history="1">
        <w:r w:rsidRPr="00662BD7">
          <w:rPr>
            <w:rStyle w:val="Hyperlink"/>
            <w:noProof/>
          </w:rPr>
          <w:t>ERP (SAP)</w:t>
        </w:r>
        <w:r>
          <w:rPr>
            <w:noProof/>
            <w:webHidden/>
          </w:rPr>
          <w:tab/>
        </w:r>
        <w:r>
          <w:rPr>
            <w:noProof/>
            <w:webHidden/>
          </w:rPr>
          <w:fldChar w:fldCharType="begin"/>
        </w:r>
        <w:r>
          <w:rPr>
            <w:noProof/>
            <w:webHidden/>
          </w:rPr>
          <w:instrText xml:space="preserve"> PAGEREF _Toc221025571 \h </w:instrText>
        </w:r>
        <w:r>
          <w:rPr>
            <w:noProof/>
            <w:webHidden/>
          </w:rPr>
        </w:r>
        <w:r>
          <w:rPr>
            <w:noProof/>
            <w:webHidden/>
          </w:rPr>
          <w:fldChar w:fldCharType="separate"/>
        </w:r>
        <w:r w:rsidR="00F60EE8">
          <w:rPr>
            <w:noProof/>
            <w:webHidden/>
          </w:rPr>
          <w:t>15</w:t>
        </w:r>
        <w:r>
          <w:rPr>
            <w:noProof/>
            <w:webHidden/>
          </w:rPr>
          <w:fldChar w:fldCharType="end"/>
        </w:r>
      </w:hyperlink>
    </w:p>
    <w:p w14:paraId="004D6F59" w14:textId="62F30344" w:rsidR="007008A9" w:rsidRDefault="007008A9">
      <w:pPr>
        <w:pStyle w:val="TOC2"/>
        <w:tabs>
          <w:tab w:val="right" w:leader="dot" w:pos="9350"/>
        </w:tabs>
        <w:rPr>
          <w:rFonts w:asciiTheme="minorHAnsi" w:eastAsiaTheme="minorEastAsia" w:hAnsiTheme="minorHAnsi"/>
          <w:noProof/>
          <w:sz w:val="24"/>
          <w:szCs w:val="24"/>
        </w:rPr>
      </w:pPr>
      <w:hyperlink w:anchor="_Toc221025572" w:history="1">
        <w:r w:rsidRPr="00662BD7">
          <w:rPr>
            <w:rStyle w:val="Hyperlink"/>
            <w:noProof/>
          </w:rPr>
          <w:t>MES</w:t>
        </w:r>
        <w:r>
          <w:rPr>
            <w:noProof/>
            <w:webHidden/>
          </w:rPr>
          <w:tab/>
        </w:r>
        <w:r>
          <w:rPr>
            <w:noProof/>
            <w:webHidden/>
          </w:rPr>
          <w:fldChar w:fldCharType="begin"/>
        </w:r>
        <w:r>
          <w:rPr>
            <w:noProof/>
            <w:webHidden/>
          </w:rPr>
          <w:instrText xml:space="preserve"> PAGEREF _Toc221025572 \h </w:instrText>
        </w:r>
        <w:r>
          <w:rPr>
            <w:noProof/>
            <w:webHidden/>
          </w:rPr>
        </w:r>
        <w:r>
          <w:rPr>
            <w:noProof/>
            <w:webHidden/>
          </w:rPr>
          <w:fldChar w:fldCharType="separate"/>
        </w:r>
        <w:r w:rsidR="00F60EE8">
          <w:rPr>
            <w:noProof/>
            <w:webHidden/>
          </w:rPr>
          <w:t>17</w:t>
        </w:r>
        <w:r>
          <w:rPr>
            <w:noProof/>
            <w:webHidden/>
          </w:rPr>
          <w:fldChar w:fldCharType="end"/>
        </w:r>
      </w:hyperlink>
    </w:p>
    <w:p w14:paraId="35B553BE" w14:textId="3628B5D9" w:rsidR="007008A9" w:rsidRDefault="007008A9">
      <w:pPr>
        <w:pStyle w:val="TOC2"/>
        <w:tabs>
          <w:tab w:val="right" w:leader="dot" w:pos="9350"/>
        </w:tabs>
        <w:rPr>
          <w:rFonts w:asciiTheme="minorHAnsi" w:eastAsiaTheme="minorEastAsia" w:hAnsiTheme="minorHAnsi"/>
          <w:noProof/>
          <w:sz w:val="24"/>
          <w:szCs w:val="24"/>
        </w:rPr>
      </w:pPr>
      <w:hyperlink w:anchor="_Toc221025573" w:history="1">
        <w:r w:rsidRPr="00662BD7">
          <w:rPr>
            <w:rStyle w:val="Hyperlink"/>
            <w:noProof/>
          </w:rPr>
          <w:t>PLM (Team center)</w:t>
        </w:r>
        <w:r>
          <w:rPr>
            <w:noProof/>
            <w:webHidden/>
          </w:rPr>
          <w:tab/>
        </w:r>
        <w:r>
          <w:rPr>
            <w:noProof/>
            <w:webHidden/>
          </w:rPr>
          <w:fldChar w:fldCharType="begin"/>
        </w:r>
        <w:r>
          <w:rPr>
            <w:noProof/>
            <w:webHidden/>
          </w:rPr>
          <w:instrText xml:space="preserve"> PAGEREF _Toc221025573 \h </w:instrText>
        </w:r>
        <w:r>
          <w:rPr>
            <w:noProof/>
            <w:webHidden/>
          </w:rPr>
        </w:r>
        <w:r>
          <w:rPr>
            <w:noProof/>
            <w:webHidden/>
          </w:rPr>
          <w:fldChar w:fldCharType="separate"/>
        </w:r>
        <w:r w:rsidR="00F60EE8">
          <w:rPr>
            <w:noProof/>
            <w:webHidden/>
          </w:rPr>
          <w:t>19</w:t>
        </w:r>
        <w:r>
          <w:rPr>
            <w:noProof/>
            <w:webHidden/>
          </w:rPr>
          <w:fldChar w:fldCharType="end"/>
        </w:r>
      </w:hyperlink>
    </w:p>
    <w:p w14:paraId="085A7286" w14:textId="54BCC033" w:rsidR="007008A9" w:rsidRDefault="007008A9">
      <w:pPr>
        <w:pStyle w:val="TOC2"/>
        <w:tabs>
          <w:tab w:val="right" w:leader="dot" w:pos="9350"/>
        </w:tabs>
        <w:rPr>
          <w:rFonts w:asciiTheme="minorHAnsi" w:eastAsiaTheme="minorEastAsia" w:hAnsiTheme="minorHAnsi"/>
          <w:noProof/>
          <w:sz w:val="24"/>
          <w:szCs w:val="24"/>
        </w:rPr>
      </w:pPr>
      <w:hyperlink w:anchor="_Toc221025574" w:history="1">
        <w:r w:rsidRPr="00662BD7">
          <w:rPr>
            <w:rStyle w:val="Hyperlink"/>
            <w:noProof/>
          </w:rPr>
          <w:t>Siemens Simcenter Battery Design Studio</w:t>
        </w:r>
        <w:r>
          <w:rPr>
            <w:noProof/>
            <w:webHidden/>
          </w:rPr>
          <w:tab/>
        </w:r>
        <w:r>
          <w:rPr>
            <w:noProof/>
            <w:webHidden/>
          </w:rPr>
          <w:fldChar w:fldCharType="begin"/>
        </w:r>
        <w:r>
          <w:rPr>
            <w:noProof/>
            <w:webHidden/>
          </w:rPr>
          <w:instrText xml:space="preserve"> PAGEREF _Toc221025574 \h </w:instrText>
        </w:r>
        <w:r>
          <w:rPr>
            <w:noProof/>
            <w:webHidden/>
          </w:rPr>
        </w:r>
        <w:r>
          <w:rPr>
            <w:noProof/>
            <w:webHidden/>
          </w:rPr>
          <w:fldChar w:fldCharType="separate"/>
        </w:r>
        <w:r w:rsidR="00F60EE8">
          <w:rPr>
            <w:noProof/>
            <w:webHidden/>
          </w:rPr>
          <w:t>19</w:t>
        </w:r>
        <w:r>
          <w:rPr>
            <w:noProof/>
            <w:webHidden/>
          </w:rPr>
          <w:fldChar w:fldCharType="end"/>
        </w:r>
      </w:hyperlink>
    </w:p>
    <w:p w14:paraId="10E84005" w14:textId="1F39020E" w:rsidR="007008A9" w:rsidRDefault="007008A9">
      <w:pPr>
        <w:pStyle w:val="TOC2"/>
        <w:tabs>
          <w:tab w:val="right" w:leader="dot" w:pos="9350"/>
        </w:tabs>
        <w:rPr>
          <w:rFonts w:asciiTheme="minorHAnsi" w:eastAsiaTheme="minorEastAsia" w:hAnsiTheme="minorHAnsi"/>
          <w:noProof/>
          <w:sz w:val="24"/>
          <w:szCs w:val="24"/>
        </w:rPr>
      </w:pPr>
      <w:hyperlink w:anchor="_Toc221025575" w:history="1">
        <w:r w:rsidRPr="00662BD7">
          <w:rPr>
            <w:rStyle w:val="Hyperlink"/>
            <w:noProof/>
            <w:shd w:val="clear" w:color="auto" w:fill="FFFFFF"/>
          </w:rPr>
          <w:t>BMS / Battery Data</w:t>
        </w:r>
        <w:r>
          <w:rPr>
            <w:noProof/>
            <w:webHidden/>
          </w:rPr>
          <w:tab/>
        </w:r>
        <w:r>
          <w:rPr>
            <w:noProof/>
            <w:webHidden/>
          </w:rPr>
          <w:fldChar w:fldCharType="begin"/>
        </w:r>
        <w:r>
          <w:rPr>
            <w:noProof/>
            <w:webHidden/>
          </w:rPr>
          <w:instrText xml:space="preserve"> PAGEREF _Toc221025575 \h </w:instrText>
        </w:r>
        <w:r>
          <w:rPr>
            <w:noProof/>
            <w:webHidden/>
          </w:rPr>
        </w:r>
        <w:r>
          <w:rPr>
            <w:noProof/>
            <w:webHidden/>
          </w:rPr>
          <w:fldChar w:fldCharType="separate"/>
        </w:r>
        <w:r w:rsidR="00F60EE8">
          <w:rPr>
            <w:noProof/>
            <w:webHidden/>
          </w:rPr>
          <w:t>19</w:t>
        </w:r>
        <w:r>
          <w:rPr>
            <w:noProof/>
            <w:webHidden/>
          </w:rPr>
          <w:fldChar w:fldCharType="end"/>
        </w:r>
      </w:hyperlink>
    </w:p>
    <w:p w14:paraId="38ECC247" w14:textId="3B4065E3" w:rsidR="007008A9" w:rsidRDefault="007008A9">
      <w:pPr>
        <w:pStyle w:val="TOC2"/>
        <w:tabs>
          <w:tab w:val="right" w:leader="dot" w:pos="9350"/>
        </w:tabs>
        <w:rPr>
          <w:rFonts w:asciiTheme="minorHAnsi" w:eastAsiaTheme="minorEastAsia" w:hAnsiTheme="minorHAnsi"/>
          <w:noProof/>
          <w:sz w:val="24"/>
          <w:szCs w:val="24"/>
        </w:rPr>
      </w:pPr>
      <w:hyperlink w:anchor="_Toc221025576" w:history="1">
        <w:r w:rsidRPr="00662BD7">
          <w:rPr>
            <w:rStyle w:val="Hyperlink"/>
            <w:noProof/>
            <w:shd w:val="clear" w:color="auto" w:fill="FFFFFF"/>
          </w:rPr>
          <w:t>SCM Platform</w:t>
        </w:r>
        <w:r>
          <w:rPr>
            <w:noProof/>
            <w:webHidden/>
          </w:rPr>
          <w:tab/>
        </w:r>
        <w:r>
          <w:rPr>
            <w:noProof/>
            <w:webHidden/>
          </w:rPr>
          <w:fldChar w:fldCharType="begin"/>
        </w:r>
        <w:r>
          <w:rPr>
            <w:noProof/>
            <w:webHidden/>
          </w:rPr>
          <w:instrText xml:space="preserve"> PAGEREF _Toc221025576 \h </w:instrText>
        </w:r>
        <w:r>
          <w:rPr>
            <w:noProof/>
            <w:webHidden/>
          </w:rPr>
        </w:r>
        <w:r>
          <w:rPr>
            <w:noProof/>
            <w:webHidden/>
          </w:rPr>
          <w:fldChar w:fldCharType="separate"/>
        </w:r>
        <w:r w:rsidR="00F60EE8">
          <w:rPr>
            <w:noProof/>
            <w:webHidden/>
          </w:rPr>
          <w:t>20</w:t>
        </w:r>
        <w:r>
          <w:rPr>
            <w:noProof/>
            <w:webHidden/>
          </w:rPr>
          <w:fldChar w:fldCharType="end"/>
        </w:r>
      </w:hyperlink>
    </w:p>
    <w:p w14:paraId="6DE5FC0D" w14:textId="5CCE8283" w:rsidR="007008A9" w:rsidRDefault="007008A9">
      <w:pPr>
        <w:pStyle w:val="TOC2"/>
        <w:tabs>
          <w:tab w:val="right" w:leader="dot" w:pos="9350"/>
        </w:tabs>
        <w:rPr>
          <w:rFonts w:asciiTheme="minorHAnsi" w:eastAsiaTheme="minorEastAsia" w:hAnsiTheme="minorHAnsi"/>
          <w:noProof/>
          <w:sz w:val="24"/>
          <w:szCs w:val="24"/>
        </w:rPr>
      </w:pPr>
      <w:hyperlink w:anchor="_Toc221025577" w:history="1">
        <w:r w:rsidRPr="00662BD7">
          <w:rPr>
            <w:rStyle w:val="Hyperlink"/>
            <w:noProof/>
            <w:shd w:val="clear" w:color="auto" w:fill="FFFFFF"/>
          </w:rPr>
          <w:t>External Market Data</w:t>
        </w:r>
        <w:r>
          <w:rPr>
            <w:noProof/>
            <w:webHidden/>
          </w:rPr>
          <w:tab/>
        </w:r>
        <w:r>
          <w:rPr>
            <w:noProof/>
            <w:webHidden/>
          </w:rPr>
          <w:fldChar w:fldCharType="begin"/>
        </w:r>
        <w:r>
          <w:rPr>
            <w:noProof/>
            <w:webHidden/>
          </w:rPr>
          <w:instrText xml:space="preserve"> PAGEREF _Toc221025577 \h </w:instrText>
        </w:r>
        <w:r>
          <w:rPr>
            <w:noProof/>
            <w:webHidden/>
          </w:rPr>
        </w:r>
        <w:r>
          <w:rPr>
            <w:noProof/>
            <w:webHidden/>
          </w:rPr>
          <w:fldChar w:fldCharType="separate"/>
        </w:r>
        <w:r w:rsidR="00F60EE8">
          <w:rPr>
            <w:noProof/>
            <w:webHidden/>
          </w:rPr>
          <w:t>20</w:t>
        </w:r>
        <w:r>
          <w:rPr>
            <w:noProof/>
            <w:webHidden/>
          </w:rPr>
          <w:fldChar w:fldCharType="end"/>
        </w:r>
      </w:hyperlink>
    </w:p>
    <w:p w14:paraId="2B036BE5" w14:textId="1DE4C51F" w:rsidR="007008A9" w:rsidRDefault="007008A9">
      <w:pPr>
        <w:pStyle w:val="TOC2"/>
        <w:tabs>
          <w:tab w:val="right" w:leader="dot" w:pos="9350"/>
        </w:tabs>
        <w:rPr>
          <w:rFonts w:asciiTheme="minorHAnsi" w:eastAsiaTheme="minorEastAsia" w:hAnsiTheme="minorHAnsi"/>
          <w:noProof/>
          <w:sz w:val="24"/>
          <w:szCs w:val="24"/>
        </w:rPr>
      </w:pPr>
      <w:hyperlink w:anchor="_Toc221025578" w:history="1">
        <w:r w:rsidRPr="00662BD7">
          <w:rPr>
            <w:rStyle w:val="Hyperlink"/>
            <w:noProof/>
            <w:shd w:val="clear" w:color="auto" w:fill="FFFFFF"/>
          </w:rPr>
          <w:t>Compliance Management</w:t>
        </w:r>
        <w:r>
          <w:rPr>
            <w:noProof/>
            <w:webHidden/>
          </w:rPr>
          <w:tab/>
        </w:r>
        <w:r>
          <w:rPr>
            <w:noProof/>
            <w:webHidden/>
          </w:rPr>
          <w:fldChar w:fldCharType="begin"/>
        </w:r>
        <w:r>
          <w:rPr>
            <w:noProof/>
            <w:webHidden/>
          </w:rPr>
          <w:instrText xml:space="preserve"> PAGEREF _Toc221025578 \h </w:instrText>
        </w:r>
        <w:r>
          <w:rPr>
            <w:noProof/>
            <w:webHidden/>
          </w:rPr>
        </w:r>
        <w:r>
          <w:rPr>
            <w:noProof/>
            <w:webHidden/>
          </w:rPr>
          <w:fldChar w:fldCharType="separate"/>
        </w:r>
        <w:r w:rsidR="00F60EE8">
          <w:rPr>
            <w:noProof/>
            <w:webHidden/>
          </w:rPr>
          <w:t>21</w:t>
        </w:r>
        <w:r>
          <w:rPr>
            <w:noProof/>
            <w:webHidden/>
          </w:rPr>
          <w:fldChar w:fldCharType="end"/>
        </w:r>
      </w:hyperlink>
    </w:p>
    <w:p w14:paraId="3D4EFCB2" w14:textId="5F8127B5" w:rsidR="007008A9" w:rsidRDefault="007008A9">
      <w:pPr>
        <w:pStyle w:val="TOC2"/>
        <w:tabs>
          <w:tab w:val="right" w:leader="dot" w:pos="9350"/>
        </w:tabs>
        <w:rPr>
          <w:rFonts w:asciiTheme="minorHAnsi" w:eastAsiaTheme="minorEastAsia" w:hAnsiTheme="minorHAnsi"/>
          <w:noProof/>
          <w:sz w:val="24"/>
          <w:szCs w:val="24"/>
        </w:rPr>
      </w:pPr>
      <w:hyperlink w:anchor="_Toc221025579" w:history="1">
        <w:r w:rsidRPr="00662BD7">
          <w:rPr>
            <w:rStyle w:val="Hyperlink"/>
            <w:noProof/>
          </w:rPr>
          <w:t>Purview</w:t>
        </w:r>
        <w:r>
          <w:rPr>
            <w:noProof/>
            <w:webHidden/>
          </w:rPr>
          <w:tab/>
        </w:r>
        <w:r>
          <w:rPr>
            <w:noProof/>
            <w:webHidden/>
          </w:rPr>
          <w:fldChar w:fldCharType="begin"/>
        </w:r>
        <w:r>
          <w:rPr>
            <w:noProof/>
            <w:webHidden/>
          </w:rPr>
          <w:instrText xml:space="preserve"> PAGEREF _Toc221025579 \h </w:instrText>
        </w:r>
        <w:r>
          <w:rPr>
            <w:noProof/>
            <w:webHidden/>
          </w:rPr>
        </w:r>
        <w:r>
          <w:rPr>
            <w:noProof/>
            <w:webHidden/>
          </w:rPr>
          <w:fldChar w:fldCharType="separate"/>
        </w:r>
        <w:r w:rsidR="00F60EE8">
          <w:rPr>
            <w:noProof/>
            <w:webHidden/>
          </w:rPr>
          <w:t>21</w:t>
        </w:r>
        <w:r>
          <w:rPr>
            <w:noProof/>
            <w:webHidden/>
          </w:rPr>
          <w:fldChar w:fldCharType="end"/>
        </w:r>
      </w:hyperlink>
    </w:p>
    <w:p w14:paraId="2C225C7A" w14:textId="1A40FD9A" w:rsidR="00FF5693" w:rsidRDefault="006A71D9" w:rsidP="00FF5693">
      <w:pPr>
        <w:sectPr w:rsidR="00FF5693" w:rsidSect="007008A9">
          <w:pgSz w:w="12240" w:h="15840" w:code="1"/>
          <w:pgMar w:top="2880" w:right="3600" w:bottom="1440" w:left="3600" w:header="706" w:footer="706" w:gutter="0"/>
          <w:cols w:sep="1" w:space="1440"/>
          <w:docGrid w:linePitch="360"/>
        </w:sectPr>
      </w:pPr>
      <w:r>
        <w:fldChar w:fldCharType="end"/>
      </w:r>
    </w:p>
    <w:p w14:paraId="3D9A609F" w14:textId="2AF5A0B0" w:rsidR="00D52DAE" w:rsidRPr="00587B11" w:rsidRDefault="00D52DAE" w:rsidP="00FF5693">
      <w:pPr>
        <w:rPr>
          <w:rStyle w:val="Heading1Char"/>
          <w:rFonts w:eastAsiaTheme="minorHAnsi"/>
          <w:b w:val="0"/>
        </w:rPr>
      </w:pPr>
      <w:bookmarkStart w:id="1" w:name="_Toc221025552"/>
      <w:r w:rsidRPr="00587B11">
        <w:rPr>
          <w:rStyle w:val="Heading1Char"/>
          <w:rFonts w:eastAsiaTheme="minorHAnsi"/>
        </w:rPr>
        <w:lastRenderedPageBreak/>
        <w:t>Introduction</w:t>
      </w:r>
      <w:bookmarkEnd w:id="0"/>
      <w:bookmarkEnd w:id="1"/>
    </w:p>
    <w:p w14:paraId="7FEEDF29" w14:textId="77777777" w:rsidR="000155D0" w:rsidRPr="000155D0" w:rsidRDefault="000155D0" w:rsidP="000E67FF">
      <w:pPr>
        <w:rPr>
          <w:sz w:val="2"/>
          <w:szCs w:val="2"/>
        </w:rPr>
      </w:pPr>
    </w:p>
    <w:p w14:paraId="66797EB0" w14:textId="37FC9FD8" w:rsidR="00D52DAE" w:rsidRPr="00F27518" w:rsidRDefault="000E67FF" w:rsidP="000E67FF">
      <w:r w:rsidRPr="000E67FF">
        <w:t xml:space="preserve">A digital thread refers to the continuous and consistent flow of information throughout the entire lifecycle of a product or system </w:t>
      </w:r>
      <w:r w:rsidR="00754A00">
        <w:t>-</w:t>
      </w:r>
      <w:r w:rsidRPr="000E67FF">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5DFE185A" w14:textId="105EF027" w:rsidR="00D52DAE" w:rsidRDefault="00C636AE" w:rsidP="008459A1">
      <w:pPr>
        <w:rPr>
          <w:color w:val="000000" w:themeColor="text1"/>
          <w:kern w:val="0"/>
          <w:shd w:val="clear" w:color="auto" w:fill="FFFFFF"/>
          <w14:ligatures w14:val="none"/>
        </w:rPr>
      </w:pPr>
      <w:bookmarkStart w:id="2" w:name="OLE_LINK3"/>
      <w:bookmarkStart w:id="3" w:name="OLE_LINK6"/>
      <w:bookmarkStart w:id="4" w:name="OLE_LINK40"/>
      <w:r>
        <w:t>Industry X</w:t>
      </w:r>
      <w:r w:rsidR="005A0B48">
        <w:t>'</w:t>
      </w:r>
      <w:r>
        <w:t xml:space="preserve">s Digital Thread </w:t>
      </w:r>
      <w:r w:rsidR="005E6EA2">
        <w:t>Foundations</w:t>
      </w:r>
      <w:r w:rsidR="002E7E0A">
        <w:t xml:space="preserve"> </w:t>
      </w:r>
      <w:r>
        <w:t xml:space="preserve">utilizes several components and </w:t>
      </w:r>
      <w:r w:rsidR="00E9413C">
        <w:t>applications</w:t>
      </w:r>
      <w:r w:rsidR="00804042">
        <w:t xml:space="preserve">. </w:t>
      </w:r>
      <w:r w:rsidR="0015472F" w:rsidRPr="00F27518">
        <w:t>The Query Engine is</w:t>
      </w:r>
      <w:r w:rsidR="00804042">
        <w:t xml:space="preserve"> one such component and is</w:t>
      </w:r>
      <w:r w:rsidR="0015472F" w:rsidRPr="00F27518">
        <w:t xml:space="preserve"> </w:t>
      </w:r>
      <w:r w:rsidR="00804042">
        <w:t xml:space="preserve">a </w:t>
      </w:r>
      <w:r w:rsidR="0015472F" w:rsidRPr="00F27518">
        <w:t>gateway that facilitates interaction between the user and external source systems</w:t>
      </w:r>
      <w:r w:rsidR="0015472F" w:rsidRPr="00F27518">
        <w:rPr>
          <w:color w:val="000000" w:themeColor="text1"/>
          <w:kern w:val="0"/>
          <w:shd w:val="clear" w:color="auto" w:fill="FFFFFF"/>
          <w14:ligatures w14:val="none"/>
        </w:rPr>
        <w:t xml:space="preserve"> </w:t>
      </w:r>
      <w:r w:rsidR="00A970C0" w:rsidRPr="00F27518">
        <w:rPr>
          <w:color w:val="000000" w:themeColor="text1"/>
          <w:kern w:val="0"/>
          <w:shd w:val="clear" w:color="auto" w:fill="FFFFFF"/>
          <w14:ligatures w14:val="none"/>
        </w:rPr>
        <w:t>of</w:t>
      </w:r>
      <w:r w:rsidR="00D52DAE" w:rsidRPr="00F27518">
        <w:rPr>
          <w:color w:val="000000" w:themeColor="text1"/>
          <w:kern w:val="0"/>
          <w:shd w:val="clear" w:color="auto" w:fill="FFFFFF"/>
          <w14:ligatures w14:val="none"/>
        </w:rPr>
        <w:t xml:space="preserve"> IX</w:t>
      </w:r>
      <w:bookmarkEnd w:id="2"/>
      <w:r w:rsidR="005E6EA2">
        <w:rPr>
          <w:color w:val="000000" w:themeColor="text1"/>
          <w:kern w:val="0"/>
          <w:shd w:val="clear" w:color="auto" w:fill="FFFFFF"/>
          <w14:ligatures w14:val="none"/>
        </w:rPr>
        <w:t xml:space="preserve"> </w:t>
      </w:r>
      <w:r w:rsidR="007A0057">
        <w:rPr>
          <w:color w:val="000000" w:themeColor="text1"/>
          <w:kern w:val="0"/>
          <w:shd w:val="clear" w:color="auto" w:fill="FFFFFF"/>
          <w14:ligatures w14:val="none"/>
        </w:rPr>
        <w:t>D</w:t>
      </w:r>
      <w:r w:rsidR="005E6EA2">
        <w:rPr>
          <w:color w:val="000000" w:themeColor="text1"/>
          <w:kern w:val="0"/>
          <w:shd w:val="clear" w:color="auto" w:fill="FFFFFF"/>
          <w14:ligatures w14:val="none"/>
        </w:rPr>
        <w:t xml:space="preserve">igital </w:t>
      </w:r>
      <w:r w:rsidR="007A0057">
        <w:rPr>
          <w:color w:val="000000" w:themeColor="text1"/>
          <w:kern w:val="0"/>
          <w:shd w:val="clear" w:color="auto" w:fill="FFFFFF"/>
          <w14:ligatures w14:val="none"/>
        </w:rPr>
        <w:t>T</w:t>
      </w:r>
      <w:r w:rsidR="005E6EA2">
        <w:rPr>
          <w:color w:val="000000" w:themeColor="text1"/>
          <w:kern w:val="0"/>
          <w:shd w:val="clear" w:color="auto" w:fill="FFFFFF"/>
          <w14:ligatures w14:val="none"/>
        </w:rPr>
        <w:t>hread</w:t>
      </w:r>
      <w:r w:rsidR="00804042">
        <w:rPr>
          <w:color w:val="000000" w:themeColor="text1"/>
          <w:kern w:val="0"/>
          <w:shd w:val="clear" w:color="auto" w:fill="FFFFFF"/>
          <w14:ligatures w14:val="none"/>
        </w:rPr>
        <w:t>.</w:t>
      </w:r>
      <w:r w:rsidR="00845E81" w:rsidRPr="00F27518">
        <w:rPr>
          <w:color w:val="000000" w:themeColor="text1"/>
          <w:kern w:val="0"/>
          <w:shd w:val="clear" w:color="auto" w:fill="FFFFFF"/>
          <w14:ligatures w14:val="none"/>
        </w:rPr>
        <w:t xml:space="preserve"> </w:t>
      </w:r>
      <w:bookmarkEnd w:id="3"/>
    </w:p>
    <w:p w14:paraId="3AB95935" w14:textId="77777777" w:rsidR="00936EDF" w:rsidRDefault="00936EDF" w:rsidP="00936EDF">
      <w:pPr>
        <w:pStyle w:val="Heading2"/>
        <w:rPr>
          <w:shd w:val="clear" w:color="auto" w:fill="FFFFFF"/>
        </w:rPr>
      </w:pPr>
      <w:bookmarkStart w:id="5" w:name="_Toc221025553"/>
      <w:r>
        <w:rPr>
          <w:shd w:val="clear" w:color="auto" w:fill="FFFFFF"/>
        </w:rPr>
        <w:t>Purpose</w:t>
      </w:r>
      <w:bookmarkEnd w:id="5"/>
    </w:p>
    <w:p w14:paraId="73A025DC" w14:textId="41E5B259" w:rsidR="00936EDF" w:rsidRPr="00425A03" w:rsidRDefault="00936EDF" w:rsidP="00936EDF">
      <w:pPr>
        <w:jc w:val="left"/>
      </w:pPr>
      <w:r>
        <w:t>This document serves as an API reference for IX</w:t>
      </w:r>
      <w:r w:rsidR="00AA0D0C">
        <w:t xml:space="preserve"> </w:t>
      </w:r>
      <w:r w:rsidR="002E7E0A">
        <w:t>D</w:t>
      </w:r>
      <w:r w:rsidR="00AA0D0C">
        <w:t xml:space="preserve">igital </w:t>
      </w:r>
      <w:r w:rsidR="002E7E0A">
        <w:t>T</w:t>
      </w:r>
      <w:r w:rsidR="00AA0D0C">
        <w:t>hread</w:t>
      </w:r>
      <w:r w:rsidR="005A0B48">
        <w:t>'</w:t>
      </w:r>
      <w:r w:rsidR="002E7E0A">
        <w:t xml:space="preserve">s </w:t>
      </w:r>
      <w:r>
        <w:t>Query Engine application.</w:t>
      </w:r>
    </w:p>
    <w:p w14:paraId="5A3BA9D5" w14:textId="77777777" w:rsidR="006647B3" w:rsidRDefault="006647B3" w:rsidP="006647B3">
      <w:pPr>
        <w:pStyle w:val="Heading2"/>
        <w:rPr>
          <w:shd w:val="clear" w:color="auto" w:fill="FFFFFF"/>
        </w:rPr>
      </w:pPr>
      <w:bookmarkStart w:id="6" w:name="_Toc221025554"/>
      <w:r>
        <w:rPr>
          <w:shd w:val="clear" w:color="auto" w:fill="FFFFFF"/>
        </w:rPr>
        <w:t>Target Audience</w:t>
      </w:r>
      <w:bookmarkEnd w:id="6"/>
    </w:p>
    <w:p w14:paraId="761259AE" w14:textId="746B9352" w:rsidR="00936EDF" w:rsidRPr="00F27518" w:rsidRDefault="00A86D5F" w:rsidP="008459A1">
      <w:pPr>
        <w:rPr>
          <w:color w:val="000000" w:themeColor="text1"/>
          <w:kern w:val="0"/>
          <w:shd w:val="clear" w:color="auto" w:fill="FFFFFF"/>
          <w14:ligatures w14:val="none"/>
        </w:rPr>
      </w:pPr>
      <w:r w:rsidRPr="00A86D5F">
        <w:rPr>
          <w:color w:val="000000" w:themeColor="text1"/>
          <w:kern w:val="0"/>
          <w:shd w:val="clear" w:color="auto" w:fill="FFFFFF"/>
          <w14:ligatures w14:val="none"/>
        </w:rPr>
        <w:t xml:space="preserve">Developers, Business Analysts, and Accenture teams deploying </w:t>
      </w:r>
      <w:r w:rsidR="003121A6">
        <w:rPr>
          <w:color w:val="000000" w:themeColor="text1"/>
          <w:kern w:val="0"/>
          <w:shd w:val="clear" w:color="auto" w:fill="FFFFFF"/>
          <w14:ligatures w14:val="none"/>
        </w:rPr>
        <w:t>IX Digital Thread</w:t>
      </w:r>
      <w:r w:rsidR="005A0B48">
        <w:rPr>
          <w:color w:val="000000" w:themeColor="text1"/>
          <w:kern w:val="0"/>
          <w:shd w:val="clear" w:color="auto" w:fill="FFFFFF"/>
          <w14:ligatures w14:val="none"/>
        </w:rPr>
        <w:t>'</w:t>
      </w:r>
      <w:r w:rsidR="003121A6">
        <w:rPr>
          <w:color w:val="000000" w:themeColor="text1"/>
          <w:kern w:val="0"/>
          <w:shd w:val="clear" w:color="auto" w:fill="FFFFFF"/>
          <w14:ligatures w14:val="none"/>
        </w:rPr>
        <w:t xml:space="preserve">s </w:t>
      </w:r>
      <w:r w:rsidRPr="00A86D5F">
        <w:rPr>
          <w:color w:val="000000" w:themeColor="text1"/>
          <w:kern w:val="0"/>
          <w:shd w:val="clear" w:color="auto" w:fill="FFFFFF"/>
          <w14:ligatures w14:val="none"/>
        </w:rPr>
        <w:t>application</w:t>
      </w:r>
      <w:r w:rsidR="003121A6">
        <w:rPr>
          <w:color w:val="000000" w:themeColor="text1"/>
          <w:kern w:val="0"/>
          <w:shd w:val="clear" w:color="auto" w:fill="FFFFFF"/>
          <w14:ligatures w14:val="none"/>
        </w:rPr>
        <w:t>s</w:t>
      </w:r>
      <w:r w:rsidRPr="00A86D5F">
        <w:rPr>
          <w:color w:val="000000" w:themeColor="text1"/>
          <w:kern w:val="0"/>
          <w:shd w:val="clear" w:color="auto" w:fill="FFFFFF"/>
          <w14:ligatures w14:val="none"/>
        </w:rPr>
        <w:t>.</w:t>
      </w:r>
    </w:p>
    <w:p w14:paraId="20022E2D" w14:textId="03A9D5AE" w:rsidR="000A5D18" w:rsidRDefault="000A5D18" w:rsidP="006647B3">
      <w:pPr>
        <w:pStyle w:val="Heading2"/>
        <w:rPr>
          <w:shd w:val="clear" w:color="auto" w:fill="FFFFFF"/>
        </w:rPr>
      </w:pPr>
      <w:bookmarkStart w:id="7" w:name="OLE_LINK11"/>
      <w:bookmarkStart w:id="8" w:name="_Toc221025555"/>
      <w:r>
        <w:rPr>
          <w:shd w:val="clear" w:color="auto" w:fill="FFFFFF"/>
        </w:rPr>
        <w:t>Prerequisites</w:t>
      </w:r>
      <w:bookmarkEnd w:id="8"/>
    </w:p>
    <w:p w14:paraId="3D72A067" w14:textId="42E0BC34" w:rsidR="003121A6" w:rsidRPr="003121A6" w:rsidRDefault="003121A6" w:rsidP="000E52B1">
      <w:pPr>
        <w:jc w:val="left"/>
      </w:pPr>
      <w:r>
        <w:t>Access to Azure DevOps</w:t>
      </w:r>
      <w:r w:rsidR="006E7A64">
        <w:t>, Purview,</w:t>
      </w:r>
      <w:r>
        <w:t xml:space="preserve"> and</w:t>
      </w:r>
      <w:r w:rsidR="00037275">
        <w:t xml:space="preserve"> Query Engine APIs provided by </w:t>
      </w:r>
      <w:bookmarkStart w:id="9" w:name="OLE_LINK1"/>
      <w:r w:rsidR="00274D71">
        <w:fldChar w:fldCharType="begin"/>
      </w:r>
      <w:r w:rsidR="00274D71">
        <w:instrText>HYPERLINK "mailto:IX_DT_DEVOPS_INFRA@accenture.com"</w:instrText>
      </w:r>
      <w:r w:rsidR="00274D71">
        <w:fldChar w:fldCharType="separate"/>
      </w:r>
      <w:r w:rsidR="000E52B1" w:rsidRPr="008F2245">
        <w:rPr>
          <w:rStyle w:val="Hyperlink"/>
        </w:rPr>
        <w:t>IX_DT_DEVOPS_INFRA@accenture.com</w:t>
      </w:r>
      <w:r w:rsidR="00274D71">
        <w:rPr>
          <w:rStyle w:val="Hyperlink"/>
        </w:rPr>
        <w:fldChar w:fldCharType="end"/>
      </w:r>
      <w:bookmarkEnd w:id="9"/>
      <w:r w:rsidR="000E52B1">
        <w:t xml:space="preserve">. </w:t>
      </w:r>
    </w:p>
    <w:p w14:paraId="262FF4B5" w14:textId="78EF4667" w:rsidR="000A5D18" w:rsidRDefault="000A5D18" w:rsidP="00124B21">
      <w:pPr>
        <w:pStyle w:val="Heading2"/>
        <w:rPr>
          <w:shd w:val="clear" w:color="auto" w:fill="FFFFFF"/>
        </w:rPr>
      </w:pPr>
      <w:bookmarkStart w:id="10" w:name="_Toc221025556"/>
      <w:r>
        <w:rPr>
          <w:shd w:val="clear" w:color="auto" w:fill="FFFFFF"/>
        </w:rPr>
        <w:t>Contacts</w:t>
      </w:r>
      <w:bookmarkEnd w:id="10"/>
    </w:p>
    <w:p w14:paraId="2B90353F" w14:textId="41DBFD67" w:rsidR="00C0790F" w:rsidRDefault="00235D1F" w:rsidP="00C0790F">
      <w:pPr>
        <w:pStyle w:val="ListParagraph"/>
        <w:numPr>
          <w:ilvl w:val="0"/>
          <w:numId w:val="9"/>
        </w:numPr>
      </w:pPr>
      <w:hyperlink r:id="rId18" w:history="1">
        <w:r w:rsidRPr="00145127">
          <w:rPr>
            <w:rStyle w:val="Hyperlink"/>
          </w:rPr>
          <w:t>karthik.ramachandra@accenture.com</w:t>
        </w:r>
      </w:hyperlink>
      <w:r>
        <w:t xml:space="preserve"> </w:t>
      </w:r>
    </w:p>
    <w:p w14:paraId="62A0ABA7" w14:textId="4E84F325" w:rsidR="00235D1F" w:rsidRPr="00C0790F" w:rsidRDefault="00795DC2" w:rsidP="00C0790F">
      <w:pPr>
        <w:pStyle w:val="ListParagraph"/>
        <w:numPr>
          <w:ilvl w:val="0"/>
          <w:numId w:val="9"/>
        </w:numPr>
      </w:pPr>
      <w:hyperlink r:id="rId19" w:history="1">
        <w:r w:rsidRPr="00145127">
          <w:rPr>
            <w:rStyle w:val="Hyperlink"/>
          </w:rPr>
          <w:t>d.choukse@accenture.com</w:t>
        </w:r>
      </w:hyperlink>
      <w:r>
        <w:t xml:space="preserve"> </w:t>
      </w:r>
    </w:p>
    <w:p w14:paraId="7DD2F8B8" w14:textId="19B17848" w:rsidR="000A5D18" w:rsidRDefault="00936EDF" w:rsidP="00124B21">
      <w:pPr>
        <w:pStyle w:val="Heading2"/>
        <w:rPr>
          <w:shd w:val="clear" w:color="auto" w:fill="FFFFFF"/>
        </w:rPr>
      </w:pPr>
      <w:bookmarkStart w:id="11" w:name="_Toc221025557"/>
      <w:r>
        <w:rPr>
          <w:shd w:val="clear" w:color="auto" w:fill="FFFFFF"/>
        </w:rPr>
        <w:t>Related</w:t>
      </w:r>
      <w:r w:rsidR="000A5D18">
        <w:rPr>
          <w:shd w:val="clear" w:color="auto" w:fill="FFFFFF"/>
        </w:rPr>
        <w:t xml:space="preserve"> Links</w:t>
      </w:r>
      <w:bookmarkEnd w:id="11"/>
    </w:p>
    <w:p w14:paraId="31129350" w14:textId="18229D6F" w:rsidR="000E52B1" w:rsidRDefault="005E6EA2" w:rsidP="000E52B1">
      <w:pPr>
        <w:pStyle w:val="ListParagraph"/>
        <w:numPr>
          <w:ilvl w:val="0"/>
          <w:numId w:val="19"/>
        </w:numPr>
      </w:pPr>
      <w:hyperlink r:id="rId20" w:history="1">
        <w:r>
          <w:rPr>
            <w:rStyle w:val="Hyperlink"/>
          </w:rPr>
          <w:t>Release Notes</w:t>
        </w:r>
      </w:hyperlink>
    </w:p>
    <w:p w14:paraId="20458D1D" w14:textId="52FBF19A" w:rsidR="00F67CE7" w:rsidRPr="000E52B1" w:rsidRDefault="005E6EA2" w:rsidP="000E52B1">
      <w:pPr>
        <w:pStyle w:val="ListParagraph"/>
        <w:numPr>
          <w:ilvl w:val="0"/>
          <w:numId w:val="19"/>
        </w:numPr>
      </w:pPr>
      <w:hyperlink r:id="rId21" w:history="1">
        <w:r>
          <w:rPr>
            <w:rStyle w:val="Hyperlink"/>
          </w:rPr>
          <w:t>Documentation</w:t>
        </w:r>
      </w:hyperlink>
    </w:p>
    <w:p w14:paraId="52BCBBC9" w14:textId="77777777" w:rsidR="00FF5693" w:rsidRDefault="00FF5693" w:rsidP="00976DD8">
      <w:pPr>
        <w:pStyle w:val="Heading1"/>
        <w:sectPr w:rsidR="00FF5693" w:rsidSect="00FF5693">
          <w:pgSz w:w="12240" w:h="15840" w:code="1"/>
          <w:pgMar w:top="1440" w:right="1440" w:bottom="1440" w:left="1440" w:header="706" w:footer="706" w:gutter="0"/>
          <w:cols w:sep="1" w:space="1440"/>
          <w:docGrid w:linePitch="360"/>
        </w:sectPr>
      </w:pPr>
    </w:p>
    <w:p w14:paraId="0A0015D2" w14:textId="4078B8CD" w:rsidR="003356EB" w:rsidRPr="00F27518" w:rsidRDefault="009941C9" w:rsidP="00976DD8">
      <w:pPr>
        <w:pStyle w:val="Heading1"/>
      </w:pPr>
      <w:bookmarkStart w:id="12" w:name="_Toc221025558"/>
      <w:r>
        <w:lastRenderedPageBreak/>
        <w:t>Background</w:t>
      </w:r>
      <w:bookmarkEnd w:id="12"/>
    </w:p>
    <w:bookmarkEnd w:id="4"/>
    <w:p w14:paraId="7E5BD8A4" w14:textId="2DA5714C" w:rsidR="003C5964" w:rsidRPr="003C5964" w:rsidRDefault="003C5964" w:rsidP="003C5964">
      <w:r w:rsidRPr="003C5964">
        <w:t xml:space="preserve">GraphQL Mesh is a tool that allows users to access any data source (REST APIs, gRPC, databases, Odata, SOAP, etc.) with GraphQL. It provides a way to unify these different types of data sources into a single GraphQL schema. Query Engine uses GraphQL Mesh internally. It leverages </w:t>
      </w:r>
      <w:proofErr w:type="spellStart"/>
      <w:r w:rsidRPr="003C5964">
        <w:t>GraphQL's</w:t>
      </w:r>
      <w:proofErr w:type="spellEnd"/>
      <w:r w:rsidRPr="003C5964">
        <w:t xml:space="preserve"> capabilities to interact with various external source systems such as connectors, ERP, Aveva MES, Purview, and RDBMS. GraphQL Mesh allows the Query Engine to integrate with different data sources such as OData, Open API, JSON Schema, and Postgres. </w:t>
      </w:r>
    </w:p>
    <w:p w14:paraId="315DB695" w14:textId="7694F1A0" w:rsidR="001B2835" w:rsidRPr="00AD434E" w:rsidRDefault="002C183C" w:rsidP="00AD434E">
      <w:r>
        <w:t xml:space="preserve">The </w:t>
      </w:r>
      <w:r w:rsidR="001B2835" w:rsidRPr="00AD434E">
        <w:t xml:space="preserve">Query Engine </w:t>
      </w:r>
      <w:r>
        <w:t>u</w:t>
      </w:r>
      <w:r w:rsidR="001B2835" w:rsidRPr="00AD434E">
        <w:t>ses GraphQL Mesh</w:t>
      </w:r>
      <w:r>
        <w:t xml:space="preserve"> as follows:</w:t>
      </w:r>
    </w:p>
    <w:p w14:paraId="733233EA" w14:textId="77777777" w:rsidR="001B2835" w:rsidRPr="00FD284C" w:rsidRDefault="001B2835" w:rsidP="00FD284C">
      <w:pPr>
        <w:pStyle w:val="ListParagraph"/>
        <w:numPr>
          <w:ilvl w:val="0"/>
          <w:numId w:val="10"/>
        </w:numPr>
      </w:pPr>
      <w:r w:rsidRPr="00FD284C">
        <w:t>Schema Stitching and Transformation:</w:t>
      </w:r>
    </w:p>
    <w:p w14:paraId="67FE8447" w14:textId="77777777" w:rsidR="001B2835" w:rsidRPr="00FD284C" w:rsidRDefault="001B2835" w:rsidP="00FD284C">
      <w:pPr>
        <w:pStyle w:val="ListParagraph"/>
        <w:numPr>
          <w:ilvl w:val="0"/>
          <w:numId w:val="11"/>
        </w:numPr>
        <w:ind w:left="1080"/>
      </w:pPr>
      <w:r w:rsidRPr="00FD284C">
        <w:t>GraphQL Mesh automatically generates a GraphQL schema by introspecting the source systems.</w:t>
      </w:r>
    </w:p>
    <w:p w14:paraId="2A2583C4" w14:textId="77777777" w:rsidR="001B2835" w:rsidRPr="00FD284C" w:rsidRDefault="001B2835" w:rsidP="00FD284C">
      <w:pPr>
        <w:pStyle w:val="ListParagraph"/>
        <w:numPr>
          <w:ilvl w:val="0"/>
          <w:numId w:val="11"/>
        </w:numPr>
        <w:ind w:left="1080"/>
      </w:pPr>
      <w:r w:rsidRPr="00FD284C">
        <w:t>It can stitch together multiple schemas from different sources into a single, unified schema.</w:t>
      </w:r>
    </w:p>
    <w:p w14:paraId="7C3CC639" w14:textId="77777777" w:rsidR="001B2835" w:rsidRPr="00FD284C" w:rsidRDefault="001B2835" w:rsidP="00417371">
      <w:pPr>
        <w:pStyle w:val="ListParagraph"/>
        <w:numPr>
          <w:ilvl w:val="0"/>
          <w:numId w:val="10"/>
        </w:numPr>
      </w:pPr>
      <w:r w:rsidRPr="00FD284C">
        <w:t>Query Translation and Execution:</w:t>
      </w:r>
    </w:p>
    <w:p w14:paraId="428D789C" w14:textId="77777777" w:rsidR="001B2835" w:rsidRPr="00FD284C" w:rsidRDefault="001B2835" w:rsidP="00417371">
      <w:pPr>
        <w:pStyle w:val="ListParagraph"/>
        <w:numPr>
          <w:ilvl w:val="0"/>
          <w:numId w:val="11"/>
        </w:numPr>
        <w:ind w:left="1080"/>
      </w:pPr>
      <w:r w:rsidRPr="00FD284C">
        <w:t>When a user submits a query, the Query Engine uses GraphQL Mesh to translate the GraphQL query into the respective format required by each data source (e.g., SQL for databases, HTTP requests for REST APIs).</w:t>
      </w:r>
    </w:p>
    <w:p w14:paraId="0E75A788" w14:textId="301D385A" w:rsidR="00795947" w:rsidRPr="00FD284C" w:rsidRDefault="001B2835" w:rsidP="00417371">
      <w:pPr>
        <w:pStyle w:val="ListParagraph"/>
        <w:numPr>
          <w:ilvl w:val="0"/>
          <w:numId w:val="11"/>
        </w:numPr>
        <w:ind w:left="1080"/>
      </w:pPr>
      <w:r w:rsidRPr="00FD284C">
        <w:t>GraphQL Mesh handles the execution of these translated queries against the respective data sources.</w:t>
      </w:r>
    </w:p>
    <w:p w14:paraId="12ECB920" w14:textId="77777777" w:rsidR="001B2835" w:rsidRPr="00FD284C" w:rsidRDefault="001B2835" w:rsidP="00417371">
      <w:pPr>
        <w:pStyle w:val="ListParagraph"/>
        <w:numPr>
          <w:ilvl w:val="0"/>
          <w:numId w:val="10"/>
        </w:numPr>
      </w:pPr>
      <w:r w:rsidRPr="00FD284C">
        <w:t>Data Integration:</w:t>
      </w:r>
    </w:p>
    <w:p w14:paraId="1E86C93C" w14:textId="77777777" w:rsidR="001B2835" w:rsidRPr="00FD284C" w:rsidRDefault="001B2835" w:rsidP="00417371">
      <w:pPr>
        <w:pStyle w:val="ListParagraph"/>
        <w:numPr>
          <w:ilvl w:val="0"/>
          <w:numId w:val="11"/>
        </w:numPr>
        <w:ind w:left="1080"/>
      </w:pPr>
      <w:r w:rsidRPr="00FD284C">
        <w:t>The results from various data sources are integrated and transformed into the shape defined by the GraphQL schema.</w:t>
      </w:r>
    </w:p>
    <w:p w14:paraId="33E2B6A6" w14:textId="77777777" w:rsidR="001B2835" w:rsidRDefault="001B2835" w:rsidP="00417371">
      <w:pPr>
        <w:pStyle w:val="ListParagraph"/>
        <w:numPr>
          <w:ilvl w:val="0"/>
          <w:numId w:val="11"/>
        </w:numPr>
        <w:ind w:left="1080"/>
      </w:pPr>
      <w:r w:rsidRPr="00FD284C">
        <w:t>This allows for seamless integration of data from disparate sources into a single response.</w:t>
      </w:r>
    </w:p>
    <w:p w14:paraId="6425A429" w14:textId="77777777" w:rsidR="00B24CC2" w:rsidRDefault="00B24CC2" w:rsidP="00124B21">
      <w:pPr>
        <w:pStyle w:val="Heading2"/>
        <w:sectPr w:rsidR="00B24CC2" w:rsidSect="00FF5693">
          <w:pgSz w:w="12240" w:h="15840" w:code="1"/>
          <w:pgMar w:top="1440" w:right="1440" w:bottom="1440" w:left="1440" w:header="706" w:footer="706" w:gutter="0"/>
          <w:cols w:sep="1" w:space="1440"/>
          <w:docGrid w:linePitch="360"/>
        </w:sectPr>
      </w:pPr>
    </w:p>
    <w:p w14:paraId="0170FDA5" w14:textId="1317B2F5" w:rsidR="00466785" w:rsidRPr="00FD284C" w:rsidRDefault="00466785" w:rsidP="00124B21">
      <w:pPr>
        <w:pStyle w:val="Heading2"/>
      </w:pPr>
      <w:bookmarkStart w:id="13" w:name="_Toc221025559"/>
      <w:r>
        <w:t>Data Sources</w:t>
      </w:r>
      <w:bookmarkEnd w:id="13"/>
    </w:p>
    <w:p w14:paraId="662FA085" w14:textId="06252815" w:rsidR="00F27518" w:rsidRDefault="00604D83" w:rsidP="00AA666D">
      <w:pPr>
        <w:ind w:left="1008"/>
        <w:rPr>
          <w:rFonts w:ascii="Calibri" w:hAnsi="Calibri" w:cs="Calibri"/>
          <w:b/>
          <w:bCs/>
          <w:sz w:val="24"/>
          <w:szCs w:val="24"/>
        </w:rPr>
      </w:pPr>
      <w:r>
        <w:rPr>
          <w:noProof/>
        </w:rPr>
        <w:drawing>
          <wp:inline distT="0" distB="0" distL="0" distR="0" wp14:anchorId="5A7F569D" wp14:editId="3D72E1ED">
            <wp:extent cx="5114925" cy="2159699"/>
            <wp:effectExtent l="0" t="0" r="0" b="0"/>
            <wp:docPr id="2044459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9848" name=""/>
                    <pic:cNvPicPr/>
                  </pic:nvPicPr>
                  <pic:blipFill rotWithShape="1">
                    <a:blip r:embed="rId22">
                      <a:extLst>
                        <a:ext uri="{96DAC541-7B7A-43D3-8B79-37D633B846F1}">
                          <asvg:svgBlip xmlns:asvg="http://schemas.microsoft.com/office/drawing/2016/SVG/main" r:embed="rId23"/>
                        </a:ext>
                      </a:extLst>
                    </a:blip>
                    <a:srcRect t="23617" r="19249" b="7618"/>
                    <a:stretch/>
                  </pic:blipFill>
                  <pic:spPr bwMode="auto">
                    <a:xfrm>
                      <a:off x="0" y="0"/>
                      <a:ext cx="5173747" cy="2184536"/>
                    </a:xfrm>
                    <a:prstGeom prst="rect">
                      <a:avLst/>
                    </a:prstGeom>
                    <a:ln>
                      <a:noFill/>
                    </a:ln>
                    <a:extLst>
                      <a:ext uri="{53640926-AAD7-44D8-BBD7-CCE9431645EC}">
                        <a14:shadowObscured xmlns:a14="http://schemas.microsoft.com/office/drawing/2010/main"/>
                      </a:ext>
                    </a:extLst>
                  </pic:spPr>
                </pic:pic>
              </a:graphicData>
            </a:graphic>
          </wp:inline>
        </w:drawing>
      </w:r>
    </w:p>
    <w:p w14:paraId="24D09A4A" w14:textId="77777777" w:rsidR="00664DBE" w:rsidRDefault="004A60D1" w:rsidP="00664DBE">
      <w:pPr>
        <w:pStyle w:val="Heading1"/>
        <w:rPr>
          <w:shd w:val="clear" w:color="auto" w:fill="FFFFFF"/>
        </w:rPr>
      </w:pPr>
      <w:bookmarkStart w:id="14" w:name="_Toc221025560"/>
      <w:r>
        <w:rPr>
          <w:shd w:val="clear" w:color="auto" w:fill="FFFFFF"/>
        </w:rPr>
        <w:lastRenderedPageBreak/>
        <w:t>API Usage</w:t>
      </w:r>
      <w:bookmarkEnd w:id="14"/>
    </w:p>
    <w:p w14:paraId="77F91C8B" w14:textId="0161ED13" w:rsidR="00D52DAE" w:rsidRPr="00376D07" w:rsidRDefault="00D52DAE" w:rsidP="00124B21">
      <w:pPr>
        <w:pStyle w:val="Heading2"/>
        <w:rPr>
          <w:shd w:val="clear" w:color="auto" w:fill="FFFFFF"/>
        </w:rPr>
      </w:pPr>
      <w:bookmarkStart w:id="15" w:name="_Toc221025561"/>
      <w:r w:rsidRPr="64A77AA3">
        <w:rPr>
          <w:shd w:val="clear" w:color="auto" w:fill="FFFFFF"/>
        </w:rPr>
        <w:t>Endpoint URL</w:t>
      </w:r>
      <w:bookmarkEnd w:id="15"/>
    </w:p>
    <w:tbl>
      <w:tblPr>
        <w:tblStyle w:val="TableGrid"/>
        <w:tblW w:w="9360" w:type="dxa"/>
        <w:tblInd w:w="0" w:type="dxa"/>
        <w:tblLayout w:type="fixed"/>
        <w:tblCellMar>
          <w:left w:w="86" w:type="dxa"/>
          <w:right w:w="0" w:type="dxa"/>
        </w:tblCellMar>
        <w:tblLook w:val="04A0" w:firstRow="1" w:lastRow="0" w:firstColumn="1" w:lastColumn="0" w:noHBand="0" w:noVBand="1"/>
      </w:tblPr>
      <w:tblGrid>
        <w:gridCol w:w="1932"/>
        <w:gridCol w:w="7428"/>
      </w:tblGrid>
      <w:tr w:rsidR="00976DD8" w:rsidRPr="00BA021B" w14:paraId="65B8358B" w14:textId="77777777" w:rsidTr="003868F8">
        <w:tc>
          <w:tcPr>
            <w:tcW w:w="103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bookmarkEnd w:id="7"/>
          <w:p w14:paraId="11120211" w14:textId="77777777" w:rsidR="00976DD8" w:rsidRPr="00BA021B" w:rsidRDefault="00976DD8" w:rsidP="00CF537B">
            <w:pPr>
              <w:spacing w:before="60" w:after="60"/>
              <w:jc w:val="left"/>
              <w:rPr>
                <w:b/>
                <w:bCs/>
              </w:rPr>
            </w:pPr>
            <w:r w:rsidRPr="00BA021B">
              <w:rPr>
                <w:b/>
                <w:bCs/>
              </w:rPr>
              <w:t>Environment</w:t>
            </w:r>
          </w:p>
        </w:tc>
        <w:tc>
          <w:tcPr>
            <w:tcW w:w="39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E6076F" w14:textId="77777777" w:rsidR="00976DD8" w:rsidRPr="00BA021B" w:rsidRDefault="00976DD8" w:rsidP="00CF537B">
            <w:pPr>
              <w:spacing w:before="60" w:after="60"/>
              <w:jc w:val="left"/>
              <w:rPr>
                <w:b/>
                <w:bCs/>
              </w:rPr>
            </w:pPr>
            <w:r w:rsidRPr="00BA021B">
              <w:rPr>
                <w:b/>
                <w:bCs/>
              </w:rPr>
              <w:t>API Endpoint URL</w:t>
            </w:r>
          </w:p>
        </w:tc>
      </w:tr>
      <w:tr w:rsidR="00976DD8" w:rsidRPr="00BA021B" w14:paraId="2E356FCD" w14:textId="77777777" w:rsidTr="003868F8">
        <w:tc>
          <w:tcPr>
            <w:tcW w:w="1032" w:type="pct"/>
            <w:tcBorders>
              <w:top w:val="single" w:sz="4" w:space="0" w:color="auto"/>
              <w:left w:val="single" w:sz="4" w:space="0" w:color="auto"/>
              <w:bottom w:val="single" w:sz="4" w:space="0" w:color="auto"/>
              <w:right w:val="single" w:sz="4" w:space="0" w:color="auto"/>
            </w:tcBorders>
            <w:hideMark/>
          </w:tcPr>
          <w:p w14:paraId="5F39F8E9" w14:textId="77777777" w:rsidR="00976DD8" w:rsidRPr="00BA021B" w:rsidRDefault="00976DD8" w:rsidP="00CF537B">
            <w:pPr>
              <w:spacing w:before="60" w:after="60"/>
              <w:jc w:val="left"/>
            </w:pPr>
            <w:r w:rsidRPr="00BA021B">
              <w:t>DEV</w:t>
            </w:r>
          </w:p>
        </w:tc>
        <w:tc>
          <w:tcPr>
            <w:tcW w:w="3968" w:type="pct"/>
            <w:tcBorders>
              <w:top w:val="single" w:sz="4" w:space="0" w:color="auto"/>
              <w:left w:val="single" w:sz="4" w:space="0" w:color="auto"/>
              <w:bottom w:val="single" w:sz="4" w:space="0" w:color="auto"/>
              <w:right w:val="single" w:sz="4" w:space="0" w:color="auto"/>
            </w:tcBorders>
            <w:hideMark/>
          </w:tcPr>
          <w:p w14:paraId="4E0EF0B7" w14:textId="77777777" w:rsidR="00976DD8" w:rsidRPr="00BA021B" w:rsidRDefault="00976DD8" w:rsidP="00CF537B">
            <w:pPr>
              <w:spacing w:before="60" w:after="60"/>
              <w:jc w:val="left"/>
            </w:pPr>
            <w:bookmarkStart w:id="16" w:name="OLE_LINK24"/>
            <w:r w:rsidRPr="00BA021B">
              <w:t>https://ix-dev-apimgmt.azure-api.net/</w:t>
            </w:r>
            <w:bookmarkStart w:id="17" w:name="OLE_LINK66"/>
            <w:r w:rsidRPr="00BA021B">
              <w:t>query-engine-api</w:t>
            </w:r>
            <w:bookmarkEnd w:id="16"/>
            <w:bookmarkEnd w:id="17"/>
          </w:p>
        </w:tc>
      </w:tr>
      <w:tr w:rsidR="00976DD8" w:rsidRPr="00BA021B" w14:paraId="3F2BB49E" w14:textId="77777777" w:rsidTr="003868F8">
        <w:tc>
          <w:tcPr>
            <w:tcW w:w="1032" w:type="pct"/>
            <w:tcBorders>
              <w:top w:val="single" w:sz="4" w:space="0" w:color="auto"/>
              <w:left w:val="single" w:sz="4" w:space="0" w:color="auto"/>
              <w:bottom w:val="single" w:sz="4" w:space="0" w:color="auto"/>
              <w:right w:val="single" w:sz="4" w:space="0" w:color="auto"/>
            </w:tcBorders>
            <w:hideMark/>
          </w:tcPr>
          <w:p w14:paraId="7D6900C4" w14:textId="77777777" w:rsidR="00976DD8" w:rsidRPr="00BA021B" w:rsidRDefault="00976DD8" w:rsidP="00CF537B">
            <w:pPr>
              <w:spacing w:before="60" w:after="60"/>
              <w:jc w:val="left"/>
            </w:pPr>
            <w:r w:rsidRPr="00BA021B">
              <w:t>QA</w:t>
            </w:r>
          </w:p>
        </w:tc>
        <w:tc>
          <w:tcPr>
            <w:tcW w:w="3968" w:type="pct"/>
            <w:tcBorders>
              <w:top w:val="single" w:sz="4" w:space="0" w:color="auto"/>
              <w:left w:val="single" w:sz="4" w:space="0" w:color="auto"/>
              <w:bottom w:val="single" w:sz="4" w:space="0" w:color="auto"/>
              <w:right w:val="single" w:sz="4" w:space="0" w:color="auto"/>
            </w:tcBorders>
            <w:hideMark/>
          </w:tcPr>
          <w:p w14:paraId="404F5990" w14:textId="77777777" w:rsidR="00976DD8" w:rsidRPr="00BA021B" w:rsidRDefault="00976DD8" w:rsidP="00CF537B">
            <w:pPr>
              <w:spacing w:before="60" w:after="60"/>
              <w:jc w:val="left"/>
            </w:pPr>
            <w:r w:rsidRPr="00BA021B">
              <w:t>https://ix-qa-apimgmt.azure-api.net/query-engine-api</w:t>
            </w:r>
          </w:p>
        </w:tc>
      </w:tr>
    </w:tbl>
    <w:p w14:paraId="39D16AFC" w14:textId="67711527" w:rsidR="00D83714" w:rsidRDefault="00D83714" w:rsidP="00124B21">
      <w:pPr>
        <w:pStyle w:val="Heading2"/>
      </w:pPr>
      <w:bookmarkStart w:id="18" w:name="_Toc221025562"/>
      <w:r w:rsidRPr="79766147">
        <w:t>Example API Request</w:t>
      </w:r>
      <w:bookmarkEnd w:id="18"/>
    </w:p>
    <w:p w14:paraId="74FBED1E" w14:textId="77777777" w:rsidR="00F0721F" w:rsidRPr="006D7609" w:rsidRDefault="00F0721F" w:rsidP="009D79F4">
      <w:pPr>
        <w:spacing w:after="0"/>
        <w:jc w:val="left"/>
        <w:rPr>
          <w:rFonts w:ascii="Consolas" w:hAnsi="Consolas"/>
          <w:sz w:val="18"/>
          <w:szCs w:val="20"/>
        </w:rPr>
      </w:pPr>
      <w:r w:rsidRPr="006D7609">
        <w:rPr>
          <w:rFonts w:ascii="Consolas" w:hAnsi="Consolas"/>
          <w:sz w:val="18"/>
          <w:szCs w:val="20"/>
        </w:rPr>
        <w:t>curl --location --request POST 'https://ix-dev-apimgmt.azure-api.net/test-query-engine-api' \</w:t>
      </w:r>
    </w:p>
    <w:p w14:paraId="7FC4861D" w14:textId="77777777" w:rsidR="00F0721F" w:rsidRPr="006D7609" w:rsidRDefault="00F0721F" w:rsidP="00EE62DF">
      <w:pPr>
        <w:spacing w:after="0"/>
        <w:rPr>
          <w:rFonts w:ascii="Consolas" w:hAnsi="Consolas"/>
          <w:sz w:val="18"/>
          <w:szCs w:val="20"/>
        </w:rPr>
      </w:pPr>
      <w:r w:rsidRPr="006D7609">
        <w:rPr>
          <w:rFonts w:ascii="Consolas" w:hAnsi="Consolas"/>
          <w:sz w:val="18"/>
          <w:szCs w:val="20"/>
        </w:rPr>
        <w:t>--header 'Ocp-Apim-Subscription-Key: 2547a337c5c048afa719197ba4ac4ffe '\</w:t>
      </w:r>
    </w:p>
    <w:p w14:paraId="315A0E3B" w14:textId="77777777" w:rsidR="00F0721F" w:rsidRPr="006D7609" w:rsidRDefault="00F0721F" w:rsidP="00EE62DF">
      <w:pPr>
        <w:spacing w:after="0"/>
        <w:rPr>
          <w:rFonts w:ascii="Consolas" w:hAnsi="Consolas"/>
          <w:sz w:val="18"/>
          <w:szCs w:val="20"/>
        </w:rPr>
      </w:pPr>
      <w:r w:rsidRPr="006D7609">
        <w:rPr>
          <w:rFonts w:ascii="Consolas" w:hAnsi="Consolas"/>
          <w:sz w:val="18"/>
          <w:szCs w:val="20"/>
        </w:rPr>
        <w:t xml:space="preserve">--header 'Authorization: Bearer &lt; </w:t>
      </w:r>
      <w:proofErr w:type="spellStart"/>
      <w:r w:rsidRPr="006D7609">
        <w:rPr>
          <w:rFonts w:ascii="Consolas" w:hAnsi="Consolas"/>
          <w:sz w:val="18"/>
          <w:szCs w:val="20"/>
        </w:rPr>
        <w:t>Your_JWT_Token</w:t>
      </w:r>
      <w:proofErr w:type="spellEnd"/>
      <w:r w:rsidRPr="006D7609">
        <w:rPr>
          <w:rFonts w:ascii="Consolas" w:hAnsi="Consolas"/>
          <w:sz w:val="18"/>
          <w:szCs w:val="20"/>
        </w:rPr>
        <w:t xml:space="preserve"> &gt;' \</w:t>
      </w:r>
    </w:p>
    <w:p w14:paraId="66E0C579" w14:textId="77777777" w:rsidR="00F0721F" w:rsidRPr="006D7609" w:rsidRDefault="00F0721F" w:rsidP="00EE62DF">
      <w:pPr>
        <w:spacing w:after="0"/>
        <w:rPr>
          <w:rFonts w:ascii="Consolas" w:hAnsi="Consolas"/>
          <w:sz w:val="18"/>
          <w:szCs w:val="20"/>
        </w:rPr>
      </w:pPr>
      <w:r w:rsidRPr="006D7609">
        <w:rPr>
          <w:rFonts w:ascii="Consolas" w:hAnsi="Consolas"/>
          <w:sz w:val="18"/>
          <w:szCs w:val="20"/>
        </w:rPr>
        <w:t>--header 'Content-Type: application/json' \</w:t>
      </w:r>
    </w:p>
    <w:p w14:paraId="1CDF2643" w14:textId="58049D34" w:rsidR="00F0721F" w:rsidRPr="006D7609" w:rsidRDefault="00F0721F" w:rsidP="00EE62DF">
      <w:pPr>
        <w:spacing w:after="0"/>
        <w:jc w:val="left"/>
        <w:rPr>
          <w:rFonts w:ascii="Consolas" w:hAnsi="Consolas"/>
          <w:sz w:val="18"/>
          <w:szCs w:val="20"/>
        </w:rPr>
      </w:pPr>
      <w:r w:rsidRPr="006D7609">
        <w:rPr>
          <w:rFonts w:ascii="Consolas" w:hAnsi="Consolas"/>
          <w:sz w:val="18"/>
          <w:szCs w:val="20"/>
        </w:rPr>
        <w:t>--data-raw '{"</w:t>
      </w:r>
      <w:proofErr w:type="spellStart"/>
      <w:r w:rsidRPr="006D7609">
        <w:rPr>
          <w:rFonts w:ascii="Consolas" w:hAnsi="Consolas"/>
          <w:sz w:val="18"/>
          <w:szCs w:val="20"/>
        </w:rPr>
        <w:t>query":"query</w:t>
      </w:r>
      <w:proofErr w:type="spellEnd"/>
      <w:r w:rsidRPr="006D7609">
        <w:rPr>
          <w:rFonts w:ascii="Consolas" w:hAnsi="Consolas"/>
          <w:sz w:val="18"/>
          <w:szCs w:val="20"/>
        </w:rPr>
        <w:t xml:space="preserve"> </w:t>
      </w:r>
      <w:proofErr w:type="spellStart"/>
      <w:r w:rsidRPr="006D7609">
        <w:rPr>
          <w:rFonts w:ascii="Consolas" w:hAnsi="Consolas"/>
          <w:sz w:val="18"/>
          <w:szCs w:val="20"/>
        </w:rPr>
        <w:t>materialTracking</w:t>
      </w:r>
      <w:proofErr w:type="spellEnd"/>
      <w:r w:rsidRPr="006D7609">
        <w:rPr>
          <w:rFonts w:ascii="Consolas" w:hAnsi="Consolas"/>
          <w:sz w:val="18"/>
          <w:szCs w:val="20"/>
        </w:rPr>
        <w:t xml:space="preserve"> {\r\n  </w:t>
      </w:r>
      <w:proofErr w:type="spellStart"/>
      <w:r w:rsidRPr="006D7609">
        <w:rPr>
          <w:rFonts w:ascii="Consolas" w:hAnsi="Consolas"/>
          <w:sz w:val="18"/>
          <w:szCs w:val="20"/>
        </w:rPr>
        <w:t>materialTrackingSet</w:t>
      </w:r>
      <w:proofErr w:type="spellEnd"/>
      <w:r w:rsidRPr="006D7609">
        <w:rPr>
          <w:rFonts w:ascii="Consolas" w:hAnsi="Consolas"/>
          <w:sz w:val="18"/>
          <w:szCs w:val="20"/>
        </w:rPr>
        <w:t xml:space="preserve"> {\r\n    </w:t>
      </w:r>
      <w:proofErr w:type="spellStart"/>
      <w:r w:rsidRPr="006D7609">
        <w:rPr>
          <w:rFonts w:ascii="Consolas" w:hAnsi="Consolas"/>
          <w:sz w:val="18"/>
          <w:szCs w:val="20"/>
        </w:rPr>
        <w:t>trackingNumber</w:t>
      </w:r>
      <w:proofErr w:type="spellEnd"/>
      <w:r w:rsidRPr="006D7609">
        <w:rPr>
          <w:rFonts w:ascii="Consolas" w:hAnsi="Consolas"/>
          <w:sz w:val="18"/>
          <w:szCs w:val="20"/>
        </w:rPr>
        <w:t xml:space="preserve">\r\n    material\r\n    </w:t>
      </w:r>
      <w:proofErr w:type="spellStart"/>
      <w:r w:rsidRPr="006D7609">
        <w:rPr>
          <w:rFonts w:ascii="Consolas" w:hAnsi="Consolas"/>
          <w:sz w:val="18"/>
          <w:szCs w:val="20"/>
        </w:rPr>
        <w:t>qualityControl</w:t>
      </w:r>
      <w:proofErr w:type="spellEnd"/>
      <w:r w:rsidRPr="006D7609">
        <w:rPr>
          <w:rFonts w:ascii="Consolas" w:hAnsi="Consolas"/>
          <w:sz w:val="18"/>
          <w:szCs w:val="20"/>
        </w:rPr>
        <w:t xml:space="preserve">\r\n    inventory\r\n    quantity\r\n    </w:t>
      </w:r>
      <w:proofErr w:type="spellStart"/>
      <w:r w:rsidRPr="006D7609">
        <w:rPr>
          <w:rFonts w:ascii="Consolas" w:hAnsi="Consolas"/>
          <w:sz w:val="18"/>
          <w:szCs w:val="20"/>
        </w:rPr>
        <w:t>transactionType</w:t>
      </w:r>
      <w:proofErr w:type="spellEnd"/>
      <w:r w:rsidRPr="006D7609">
        <w:rPr>
          <w:rFonts w:ascii="Consolas" w:hAnsi="Consolas"/>
          <w:sz w:val="18"/>
          <w:szCs w:val="20"/>
        </w:rPr>
        <w:t xml:space="preserve">\r\n    </w:t>
      </w:r>
      <w:proofErr w:type="spellStart"/>
      <w:r w:rsidRPr="006D7609">
        <w:rPr>
          <w:rFonts w:ascii="Consolas" w:hAnsi="Consolas"/>
          <w:sz w:val="18"/>
          <w:szCs w:val="20"/>
        </w:rPr>
        <w:t>tracsactionDate</w:t>
      </w:r>
      <w:proofErr w:type="spellEnd"/>
      <w:r w:rsidRPr="006D7609">
        <w:rPr>
          <w:rFonts w:ascii="Consolas" w:hAnsi="Consolas"/>
          <w:sz w:val="18"/>
          <w:szCs w:val="20"/>
        </w:rPr>
        <w:t xml:space="preserve">\r\n    </w:t>
      </w:r>
      <w:proofErr w:type="spellStart"/>
      <w:r w:rsidRPr="006D7609">
        <w:rPr>
          <w:rFonts w:ascii="Consolas" w:hAnsi="Consolas"/>
          <w:sz w:val="18"/>
          <w:szCs w:val="20"/>
        </w:rPr>
        <w:t>sourceLocation</w:t>
      </w:r>
      <w:proofErr w:type="spellEnd"/>
      <w:r w:rsidRPr="006D7609">
        <w:rPr>
          <w:rFonts w:ascii="Consolas" w:hAnsi="Consolas"/>
          <w:sz w:val="18"/>
          <w:szCs w:val="20"/>
        </w:rPr>
        <w:t xml:space="preserve">\r\n    destination\r\n    </w:t>
      </w:r>
      <w:proofErr w:type="spellStart"/>
      <w:r w:rsidRPr="006D7609">
        <w:rPr>
          <w:rFonts w:ascii="Consolas" w:hAnsi="Consolas"/>
          <w:sz w:val="18"/>
          <w:szCs w:val="20"/>
        </w:rPr>
        <w:t>transactionStatus</w:t>
      </w:r>
      <w:proofErr w:type="spellEnd"/>
      <w:r w:rsidRPr="006D7609">
        <w:rPr>
          <w:rFonts w:ascii="Consolas" w:hAnsi="Consolas"/>
          <w:sz w:val="18"/>
          <w:szCs w:val="20"/>
        </w:rPr>
        <w:t xml:space="preserve">\r\n    </w:t>
      </w:r>
      <w:proofErr w:type="spellStart"/>
      <w:r w:rsidRPr="006D7609">
        <w:rPr>
          <w:rFonts w:ascii="Consolas" w:hAnsi="Consolas"/>
          <w:sz w:val="18"/>
          <w:szCs w:val="20"/>
        </w:rPr>
        <w:t>createdOn</w:t>
      </w:r>
      <w:proofErr w:type="spellEnd"/>
      <w:r w:rsidRPr="006D7609">
        <w:rPr>
          <w:rFonts w:ascii="Consolas" w:hAnsi="Consolas"/>
          <w:sz w:val="18"/>
          <w:szCs w:val="20"/>
        </w:rPr>
        <w:t>\r\n    createdAt\r\n  }\r\n}","variables":{}}'</w:t>
      </w:r>
    </w:p>
    <w:p w14:paraId="2ADA2FC1" w14:textId="2867B596" w:rsidR="00D52DAE" w:rsidRPr="00D74920" w:rsidRDefault="53981F65" w:rsidP="00124B21">
      <w:pPr>
        <w:pStyle w:val="Heading2"/>
        <w:rPr>
          <w:shd w:val="clear" w:color="auto" w:fill="FFFFFF"/>
        </w:rPr>
      </w:pPr>
      <w:bookmarkStart w:id="19" w:name="_Toc221025563"/>
      <w:r w:rsidRPr="00D74920">
        <w:rPr>
          <w:shd w:val="clear" w:color="auto" w:fill="FFFFFF"/>
        </w:rPr>
        <w:t>Authentication</w:t>
      </w:r>
      <w:bookmarkStart w:id="20" w:name="OLE_LINK23"/>
      <w:r w:rsidR="00E142DA" w:rsidRPr="00D74920">
        <w:rPr>
          <w:shd w:val="clear" w:color="auto" w:fill="FFFFFF"/>
        </w:rPr>
        <w:t xml:space="preserve"> and Authorization</w:t>
      </w:r>
      <w:bookmarkEnd w:id="19"/>
    </w:p>
    <w:p w14:paraId="5FDE4E75" w14:textId="7AE70AC6" w:rsidR="00E142DA" w:rsidRPr="00D44E1F" w:rsidRDefault="00E142DA" w:rsidP="00D44E1F">
      <w:r w:rsidRPr="00D44E1F">
        <w:t xml:space="preserve">The Query Engine API </w:t>
      </w:r>
      <w:bookmarkStart w:id="21" w:name="OLE_LINK41"/>
      <w:r w:rsidRPr="00D44E1F">
        <w:t>requires authorization using a Bearer Token (JWT) to secure access to its resources.</w:t>
      </w:r>
    </w:p>
    <w:p w14:paraId="19E20B61" w14:textId="123D8AA2" w:rsidR="00D52DAE" w:rsidRPr="00493DDD" w:rsidRDefault="13A74A2B" w:rsidP="00D74920">
      <w:pPr>
        <w:pStyle w:val="Heading3"/>
        <w:rPr>
          <w:shd w:val="clear" w:color="auto" w:fill="FFFFFF"/>
        </w:rPr>
      </w:pPr>
      <w:bookmarkStart w:id="22" w:name="OLE_LINK39"/>
      <w:bookmarkEnd w:id="21"/>
      <w:r w:rsidRPr="00493DDD">
        <w:t>Obtaining a Bearer Token (JWT)</w:t>
      </w:r>
    </w:p>
    <w:p w14:paraId="145A97BB" w14:textId="31F1608F" w:rsidR="00D52DAE" w:rsidRPr="00D44E1F" w:rsidRDefault="13A74A2B" w:rsidP="00D44E1F">
      <w:pPr>
        <w:pStyle w:val="ListParagraph"/>
        <w:numPr>
          <w:ilvl w:val="0"/>
          <w:numId w:val="16"/>
        </w:numPr>
      </w:pPr>
      <w:bookmarkStart w:id="23" w:name="OLE_LINK43"/>
      <w:bookmarkEnd w:id="22"/>
      <w:r w:rsidRPr="00D44E1F">
        <w:t>Users or applications authenticate and obtain a JWT token from the authentication server.</w:t>
      </w:r>
    </w:p>
    <w:p w14:paraId="21D7091D" w14:textId="43069EB7" w:rsidR="00D52DAE" w:rsidRPr="00FF57FC" w:rsidRDefault="493025CB" w:rsidP="00D44E1F">
      <w:pPr>
        <w:pStyle w:val="ListParagraph"/>
        <w:numPr>
          <w:ilvl w:val="0"/>
          <w:numId w:val="16"/>
        </w:numPr>
        <w:rPr>
          <w:rFonts w:ascii="Calibri" w:eastAsia="Calibri" w:hAnsi="Calibri" w:cs="Calibri"/>
          <w:kern w:val="0"/>
          <w:shd w:val="clear" w:color="auto" w:fill="FFFFFF"/>
          <w14:ligatures w14:val="none"/>
        </w:rPr>
      </w:pPr>
      <w:bookmarkStart w:id="24" w:name="OLE_LINK44"/>
      <w:r w:rsidRPr="00D44E1F">
        <w:t xml:space="preserve">Kindly send an email to Infra Team </w:t>
      </w:r>
      <w:hyperlink r:id="rId24">
        <w:r w:rsidRPr="00D44E1F">
          <w:rPr>
            <w:rStyle w:val="Hyperlink"/>
          </w:rPr>
          <w:t>IX_DT_DEVOPS_INFRA@accenture.com</w:t>
        </w:r>
      </w:hyperlink>
      <w:r w:rsidRPr="00D44E1F">
        <w:t xml:space="preserve"> to provide B2C token access for Query Engine API to generate JWT token</w:t>
      </w:r>
      <w:bookmarkEnd w:id="24"/>
      <w:r w:rsidRPr="00D44E1F">
        <w:t>.</w:t>
      </w:r>
    </w:p>
    <w:p w14:paraId="71CF1715" w14:textId="54C7DB86" w:rsidR="00D52DAE" w:rsidRPr="00D74920" w:rsidRDefault="13A74A2B" w:rsidP="00D74920">
      <w:pPr>
        <w:pStyle w:val="Heading3"/>
      </w:pPr>
      <w:bookmarkStart w:id="25" w:name="OLE_LINK42"/>
      <w:bookmarkEnd w:id="23"/>
      <w:r w:rsidRPr="00493DDD">
        <w:t>Including the Bearer Token in API Requests</w:t>
      </w:r>
    </w:p>
    <w:p w14:paraId="6A861EB8" w14:textId="27FF20A6" w:rsidR="00D52DAE" w:rsidRPr="00D44E1F" w:rsidRDefault="13A74A2B" w:rsidP="00D44E1F">
      <w:pPr>
        <w:pStyle w:val="ListParagraph"/>
        <w:numPr>
          <w:ilvl w:val="0"/>
          <w:numId w:val="16"/>
        </w:numPr>
      </w:pPr>
      <w:bookmarkStart w:id="26" w:name="OLE_LINK47"/>
      <w:bookmarkEnd w:id="25"/>
      <w:r w:rsidRPr="00D44E1F">
        <w:t>To access protected endpoints of the Query Engine API, include the JWT token in the Authorization header of your HTTP requests</w:t>
      </w:r>
      <w:bookmarkEnd w:id="26"/>
      <w:r w:rsidRPr="00D44E1F">
        <w:t>.</w:t>
      </w:r>
    </w:p>
    <w:p w14:paraId="181205B6" w14:textId="007153BA" w:rsidR="00D52DAE" w:rsidRPr="00D44E1F" w:rsidRDefault="13A74A2B" w:rsidP="00D44E1F">
      <w:pPr>
        <w:pStyle w:val="ListParagraph"/>
        <w:numPr>
          <w:ilvl w:val="0"/>
          <w:numId w:val="16"/>
        </w:numPr>
      </w:pPr>
      <w:bookmarkStart w:id="27" w:name="OLE_LINK49"/>
      <w:bookmarkStart w:id="28" w:name="OLE_LINK48"/>
      <w:r w:rsidRPr="00D44E1F">
        <w:t>Format the header as follows</w:t>
      </w:r>
      <w:bookmarkEnd w:id="27"/>
      <w:r w:rsidRPr="00D44E1F">
        <w:t>:</w:t>
      </w:r>
    </w:p>
    <w:p w14:paraId="423E0FB3" w14:textId="09118D16" w:rsidR="00D52DAE" w:rsidRPr="00EE62DF" w:rsidRDefault="13A74A2B" w:rsidP="00847326">
      <w:pPr>
        <w:ind w:left="1152"/>
        <w:jc w:val="left"/>
        <w:rPr>
          <w:rFonts w:ascii="Consolas" w:hAnsi="Consolas"/>
          <w:sz w:val="2"/>
          <w:szCs w:val="4"/>
        </w:rPr>
      </w:pPr>
      <w:r w:rsidRPr="003E5D20">
        <w:rPr>
          <w:rFonts w:ascii="Consolas" w:hAnsi="Consolas"/>
        </w:rPr>
        <w:t xml:space="preserve">Authorization: </w:t>
      </w:r>
      <w:bookmarkStart w:id="29" w:name="OLE_LINK51"/>
      <w:r w:rsidRPr="003E5D20">
        <w:rPr>
          <w:rFonts w:ascii="Consolas" w:hAnsi="Consolas"/>
        </w:rPr>
        <w:t>Bearer &lt;</w:t>
      </w:r>
      <w:proofErr w:type="spellStart"/>
      <w:r w:rsidRPr="003E5D20">
        <w:rPr>
          <w:rFonts w:ascii="Consolas" w:hAnsi="Consolas"/>
        </w:rPr>
        <w:t>Your_JWT_Token</w:t>
      </w:r>
      <w:proofErr w:type="spellEnd"/>
      <w:r w:rsidRPr="003E5D20">
        <w:rPr>
          <w:rFonts w:ascii="Consolas" w:hAnsi="Consolas"/>
        </w:rPr>
        <w:t>&gt;</w:t>
      </w:r>
      <w:bookmarkEnd w:id="29"/>
      <w:r w:rsidR="00D52DAE" w:rsidRPr="003E5D20">
        <w:rPr>
          <w:rFonts w:ascii="Consolas" w:hAnsi="Consolas"/>
        </w:rPr>
        <w:br/>
      </w:r>
    </w:p>
    <w:p w14:paraId="7C77CCDE" w14:textId="33DBD17F" w:rsidR="00D52DAE" w:rsidRPr="00847326" w:rsidRDefault="13A74A2B" w:rsidP="00847326">
      <w:pPr>
        <w:ind w:left="720"/>
      </w:pPr>
      <w:bookmarkStart w:id="30" w:name="OLE_LINK52"/>
      <w:r w:rsidRPr="00847326">
        <w:t xml:space="preserve">Replace </w:t>
      </w:r>
      <w:r w:rsidRPr="006908EB">
        <w:rPr>
          <w:rFonts w:ascii="Consolas" w:hAnsi="Consolas"/>
        </w:rPr>
        <w:t>&lt;</w:t>
      </w:r>
      <w:proofErr w:type="spellStart"/>
      <w:r w:rsidRPr="006908EB">
        <w:rPr>
          <w:rFonts w:ascii="Consolas" w:hAnsi="Consolas"/>
        </w:rPr>
        <w:t>Your_JWT_Token</w:t>
      </w:r>
      <w:proofErr w:type="spellEnd"/>
      <w:r w:rsidRPr="006908EB">
        <w:rPr>
          <w:rFonts w:ascii="Consolas" w:hAnsi="Consolas"/>
        </w:rPr>
        <w:t>&gt;</w:t>
      </w:r>
      <w:r w:rsidRPr="00847326">
        <w:t xml:space="preserve"> with the actual JWT token obtained from the authentication server</w:t>
      </w:r>
      <w:bookmarkEnd w:id="28"/>
      <w:bookmarkEnd w:id="30"/>
      <w:r w:rsidRPr="00847326">
        <w:t>.</w:t>
      </w:r>
    </w:p>
    <w:p w14:paraId="398877DE" w14:textId="6AC2F898" w:rsidR="00D52DAE" w:rsidRPr="00D74920" w:rsidRDefault="13A74A2B" w:rsidP="00D74920">
      <w:pPr>
        <w:pStyle w:val="Heading3"/>
      </w:pPr>
      <w:r w:rsidRPr="00493DDD">
        <w:t>Handling Authorization Errors</w:t>
      </w:r>
    </w:p>
    <w:p w14:paraId="648877BB" w14:textId="7A1FFA67" w:rsidR="00D52DAE" w:rsidRPr="00FE5518" w:rsidRDefault="13A74A2B" w:rsidP="00E7765E">
      <w:pPr>
        <w:rPr>
          <w:rFonts w:ascii="Calibri" w:eastAsia="Calibri" w:hAnsi="Calibri" w:cs="Calibri"/>
          <w:kern w:val="0"/>
          <w:shd w:val="clear" w:color="auto" w:fill="FFFFFF"/>
          <w14:ligatures w14:val="none"/>
        </w:rPr>
      </w:pPr>
      <w:bookmarkStart w:id="31" w:name="OLE_LINK53"/>
      <w:r w:rsidRPr="00FE5518">
        <w:t>If an invalid or expired JWT token is provided</w:t>
      </w:r>
      <w:bookmarkEnd w:id="31"/>
      <w:r w:rsidR="00FE5518">
        <w:t xml:space="preserve">, </w:t>
      </w:r>
      <w:bookmarkStart w:id="32" w:name="OLE_LINK54"/>
      <w:r w:rsidR="00FE5518">
        <w:t>t</w:t>
      </w:r>
      <w:r w:rsidRPr="00FE5518">
        <w:t>he Query Engine API will respond with an HTTP 401 Unauthorized error</w:t>
      </w:r>
      <w:bookmarkEnd w:id="32"/>
      <w:r w:rsidRPr="00FE5518">
        <w:t>.</w:t>
      </w:r>
    </w:p>
    <w:bookmarkEnd w:id="20"/>
    <w:p w14:paraId="5761E087" w14:textId="77777777" w:rsidR="006D49FB" w:rsidRDefault="006D49FB" w:rsidP="00124B21">
      <w:pPr>
        <w:pStyle w:val="Heading2"/>
        <w:rPr>
          <w:shd w:val="clear" w:color="auto" w:fill="FFFFFF"/>
        </w:rPr>
        <w:sectPr w:rsidR="006D49FB" w:rsidSect="00664DBE">
          <w:type w:val="continuous"/>
          <w:pgSz w:w="12240" w:h="15840" w:code="1"/>
          <w:pgMar w:top="1440" w:right="1440" w:bottom="1440" w:left="1440" w:header="706" w:footer="706" w:gutter="0"/>
          <w:cols w:sep="1" w:space="1440"/>
          <w:docGrid w:linePitch="360"/>
        </w:sectPr>
      </w:pPr>
    </w:p>
    <w:p w14:paraId="1660CD2C" w14:textId="0D2E9A9B" w:rsidR="00AC101B" w:rsidRPr="00152BA7" w:rsidRDefault="00D52DAE" w:rsidP="00124B21">
      <w:pPr>
        <w:pStyle w:val="Heading2"/>
        <w:rPr>
          <w:shd w:val="clear" w:color="auto" w:fill="FFFFFF"/>
        </w:rPr>
      </w:pPr>
      <w:bookmarkStart w:id="33" w:name="_Toc221025564"/>
      <w:r w:rsidRPr="00152BA7">
        <w:rPr>
          <w:shd w:val="clear" w:color="auto" w:fill="FFFFFF"/>
        </w:rPr>
        <w:lastRenderedPageBreak/>
        <w:t xml:space="preserve">Subscription </w:t>
      </w:r>
      <w:r w:rsidR="00E7765E">
        <w:rPr>
          <w:shd w:val="clear" w:color="auto" w:fill="FFFFFF"/>
        </w:rPr>
        <w:t>K</w:t>
      </w:r>
      <w:r w:rsidRPr="00152BA7">
        <w:rPr>
          <w:shd w:val="clear" w:color="auto" w:fill="FFFFFF"/>
        </w:rPr>
        <w:t>ey</w:t>
      </w:r>
      <w:bookmarkEnd w:id="33"/>
    </w:p>
    <w:p w14:paraId="0BACB33E" w14:textId="509F613C" w:rsidR="00AC101B" w:rsidRDefault="00AC101B" w:rsidP="00130F43">
      <w:bookmarkStart w:id="34" w:name="OLE_LINK56"/>
      <w:r w:rsidRPr="00130F43">
        <w:t xml:space="preserve">When accessing APIs managed by API Management (APIM), it is mandatory to include the Ocp-Apim-Subscription-Key header in your HTTP </w:t>
      </w:r>
      <w:r w:rsidR="00056DAE" w:rsidRPr="00130F43">
        <w:t>requests</w:t>
      </w:r>
      <w:bookmarkEnd w:id="34"/>
      <w:r w:rsidR="00056DAE" w:rsidRPr="00130F43">
        <w:t>.</w:t>
      </w:r>
    </w:p>
    <w:p w14:paraId="07795A7C" w14:textId="77777777" w:rsidR="00B01088" w:rsidRPr="00B01088" w:rsidRDefault="00B01088" w:rsidP="00130F43">
      <w:pPr>
        <w:rPr>
          <w:sz w:val="2"/>
          <w:szCs w:val="2"/>
        </w:rPr>
      </w:pPr>
    </w:p>
    <w:p w14:paraId="730FA2B4" w14:textId="2F24AE2B" w:rsidR="66F86EC8" w:rsidRPr="00662680" w:rsidRDefault="66F86EC8" w:rsidP="00662680">
      <w:pPr>
        <w:pStyle w:val="Heading3"/>
      </w:pPr>
      <w:bookmarkStart w:id="35" w:name="OLE_LINK57"/>
      <w:bookmarkStart w:id="36" w:name="OLE_LINK38"/>
      <w:r w:rsidRPr="00662680">
        <w:t>Including the Subscription Key in API Requests</w:t>
      </w:r>
      <w:bookmarkEnd w:id="35"/>
      <w:bookmarkEnd w:id="36"/>
    </w:p>
    <w:p w14:paraId="0FFB3791" w14:textId="653BD336" w:rsidR="66F86EC8" w:rsidRPr="00662680" w:rsidRDefault="66F86EC8" w:rsidP="00662680">
      <w:bookmarkStart w:id="37" w:name="OLE_LINK58"/>
      <w:r w:rsidRPr="00662680">
        <w:t>To authenticate and authorize your requests, include the Ocp-Apim-Subscription-Key header in the HTTP request</w:t>
      </w:r>
      <w:bookmarkEnd w:id="37"/>
      <w:r w:rsidRPr="00662680">
        <w:t>.</w:t>
      </w:r>
    </w:p>
    <w:p w14:paraId="37454D45" w14:textId="27779673" w:rsidR="66F86EC8" w:rsidRPr="00662680" w:rsidRDefault="66F86EC8" w:rsidP="00662680">
      <w:bookmarkStart w:id="38" w:name="OLE_LINK59"/>
      <w:r w:rsidRPr="00662680">
        <w:t xml:space="preserve">Format the header </w:t>
      </w:r>
      <w:bookmarkEnd w:id="38"/>
      <w:r w:rsidRPr="00662680">
        <w:t>as follows:</w:t>
      </w:r>
    </w:p>
    <w:p w14:paraId="2A45A365" w14:textId="77777777" w:rsidR="004A019B" w:rsidRPr="003E5D20" w:rsidRDefault="66F86EC8" w:rsidP="00DA06E5">
      <w:pPr>
        <w:ind w:left="720"/>
        <w:jc w:val="left"/>
        <w:rPr>
          <w:rFonts w:ascii="Consolas" w:hAnsi="Consolas"/>
        </w:rPr>
      </w:pPr>
      <w:bookmarkStart w:id="39" w:name="OLE_LINK61"/>
      <w:r w:rsidRPr="003E5D20">
        <w:rPr>
          <w:rFonts w:ascii="Consolas" w:hAnsi="Consolas"/>
        </w:rPr>
        <w:t>Ocp-Apim-Subscription-Key: &lt;</w:t>
      </w:r>
      <w:proofErr w:type="spellStart"/>
      <w:r w:rsidRPr="003E5D20">
        <w:rPr>
          <w:rFonts w:ascii="Consolas" w:hAnsi="Consolas"/>
        </w:rPr>
        <w:t>Your_Subscription_Key</w:t>
      </w:r>
      <w:proofErr w:type="spellEnd"/>
      <w:r w:rsidRPr="003E5D20">
        <w:rPr>
          <w:rFonts w:ascii="Consolas" w:hAnsi="Consolas"/>
        </w:rPr>
        <w:t>&gt;</w:t>
      </w:r>
      <w:bookmarkEnd w:id="39"/>
    </w:p>
    <w:p w14:paraId="0ECD63BC" w14:textId="4C9A357A" w:rsidR="66F86EC8" w:rsidRDefault="66F86EC8" w:rsidP="004A019B">
      <w:pPr>
        <w:jc w:val="left"/>
      </w:pPr>
      <w:r w:rsidRPr="00662680">
        <w:t xml:space="preserve">Replace </w:t>
      </w:r>
      <w:r w:rsidRPr="003868F8">
        <w:rPr>
          <w:rFonts w:ascii="Consolas" w:hAnsi="Consolas"/>
        </w:rPr>
        <w:t>&lt;</w:t>
      </w:r>
      <w:proofErr w:type="spellStart"/>
      <w:r w:rsidRPr="003868F8">
        <w:rPr>
          <w:rFonts w:ascii="Consolas" w:hAnsi="Consolas"/>
        </w:rPr>
        <w:t>Your_Subscription_Key</w:t>
      </w:r>
      <w:proofErr w:type="spellEnd"/>
      <w:r w:rsidRPr="003868F8">
        <w:rPr>
          <w:rFonts w:ascii="Consolas" w:hAnsi="Consolas"/>
        </w:rPr>
        <w:t xml:space="preserve">&gt; </w:t>
      </w:r>
      <w:r w:rsidRPr="00662680">
        <w:t>with the actual subscription key associated with your API access which is given in below tableb2.</w:t>
      </w:r>
    </w:p>
    <w:p w14:paraId="35F057F7" w14:textId="77777777" w:rsidR="00B01088" w:rsidRPr="00B01088" w:rsidRDefault="00B01088" w:rsidP="004A019B">
      <w:pPr>
        <w:jc w:val="left"/>
        <w:rPr>
          <w:sz w:val="2"/>
          <w:szCs w:val="4"/>
        </w:rPr>
      </w:pPr>
    </w:p>
    <w:p w14:paraId="5CC6AC42" w14:textId="5DFC325B" w:rsidR="66F86EC8" w:rsidRPr="00493DDD" w:rsidRDefault="66F86EC8" w:rsidP="004A019B">
      <w:pPr>
        <w:pStyle w:val="Heading3"/>
      </w:pPr>
      <w:bookmarkStart w:id="40" w:name="OLE_LINK62"/>
      <w:r w:rsidRPr="00493DDD">
        <w:t>Handling</w:t>
      </w:r>
      <w:r w:rsidR="00056DAE" w:rsidRPr="00493DDD">
        <w:t xml:space="preserve"> errors</w:t>
      </w:r>
      <w:bookmarkEnd w:id="40"/>
    </w:p>
    <w:p w14:paraId="6C85A2FA" w14:textId="15E415CD" w:rsidR="66F86EC8" w:rsidRDefault="66F86EC8" w:rsidP="00095533">
      <w:bookmarkStart w:id="41" w:name="OLE_LINK63"/>
      <w:r w:rsidRPr="00095533">
        <w:t xml:space="preserve">If </w:t>
      </w:r>
      <w:r w:rsidR="00095533">
        <w:t>the</w:t>
      </w:r>
      <w:r w:rsidRPr="00095533">
        <w:t xml:space="preserve"> Ocp-Apim-Subscription-Key</w:t>
      </w:r>
      <w:bookmarkEnd w:id="41"/>
      <w:r w:rsidR="00095533">
        <w:t xml:space="preserve"> is omitted or incorrect, then </w:t>
      </w:r>
      <w:bookmarkStart w:id="42" w:name="OLE_LINK65"/>
      <w:r w:rsidRPr="00095533">
        <w:t>APIM will respond with an HTTP 401</w:t>
      </w:r>
      <w:r w:rsidR="0D81585A" w:rsidRPr="00095533">
        <w:t xml:space="preserve">, Access Denied </w:t>
      </w:r>
      <w:r w:rsidRPr="00095533">
        <w:t xml:space="preserve"> </w:t>
      </w:r>
      <w:r w:rsidR="00365A0C" w:rsidRPr="00095533">
        <w:t>Error</w:t>
      </w:r>
      <w:r w:rsidRPr="00095533">
        <w:t xml:space="preserve"> </w:t>
      </w:r>
      <w:r w:rsidR="39D6268D" w:rsidRPr="00095533">
        <w:t>Access denied due to invalid subscription key. Make sure to provide a valid key for an active subscription</w:t>
      </w:r>
      <w:r w:rsidR="00246226">
        <w:t>.</w:t>
      </w:r>
    </w:p>
    <w:p w14:paraId="7C3350D5" w14:textId="77777777" w:rsidR="00B0137B" w:rsidRPr="00C82B95" w:rsidRDefault="00B0137B" w:rsidP="00095533">
      <w:pPr>
        <w:rPr>
          <w:sz w:val="2"/>
          <w:szCs w:val="4"/>
        </w:rPr>
      </w:pPr>
    </w:p>
    <w:tbl>
      <w:tblPr>
        <w:tblStyle w:val="TableGrid"/>
        <w:tblW w:w="9360" w:type="dxa"/>
        <w:tblInd w:w="0" w:type="dxa"/>
        <w:tblLayout w:type="fixed"/>
        <w:tblCellMar>
          <w:left w:w="86" w:type="dxa"/>
          <w:right w:w="0" w:type="dxa"/>
        </w:tblCellMar>
        <w:tblLook w:val="04A0" w:firstRow="1" w:lastRow="0" w:firstColumn="1" w:lastColumn="0" w:noHBand="0" w:noVBand="1"/>
      </w:tblPr>
      <w:tblGrid>
        <w:gridCol w:w="1780"/>
        <w:gridCol w:w="3843"/>
        <w:gridCol w:w="3737"/>
      </w:tblGrid>
      <w:tr w:rsidR="00246226" w:rsidRPr="00246226" w14:paraId="2C72F79F" w14:textId="77777777" w:rsidTr="003868F8">
        <w:trPr>
          <w:trHeight w:val="287"/>
        </w:trPr>
        <w:tc>
          <w:tcPr>
            <w:tcW w:w="9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35162E" w14:textId="77777777" w:rsidR="00246226" w:rsidRPr="00246226" w:rsidRDefault="00246226" w:rsidP="00CF537B">
            <w:pPr>
              <w:spacing w:before="120" w:after="120"/>
              <w:jc w:val="left"/>
              <w:rPr>
                <w:b/>
                <w:bCs/>
              </w:rPr>
            </w:pPr>
            <w:bookmarkStart w:id="43" w:name="_Hlk169875007"/>
            <w:bookmarkEnd w:id="42"/>
            <w:r w:rsidRPr="00246226">
              <w:rPr>
                <w:b/>
                <w:bCs/>
              </w:rPr>
              <w:t>Source system</w:t>
            </w:r>
          </w:p>
        </w:tc>
        <w:tc>
          <w:tcPr>
            <w:tcW w:w="205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A0AB64" w14:textId="77777777" w:rsidR="00246226" w:rsidRPr="00246226" w:rsidRDefault="00246226" w:rsidP="00CF537B">
            <w:pPr>
              <w:spacing w:before="120" w:after="120"/>
              <w:jc w:val="left"/>
              <w:rPr>
                <w:b/>
                <w:bCs/>
              </w:rPr>
            </w:pPr>
            <w:bookmarkStart w:id="44" w:name="OLE_LINK7"/>
            <w:r w:rsidRPr="00246226">
              <w:rPr>
                <w:b/>
                <w:bCs/>
              </w:rPr>
              <w:t xml:space="preserve">DEV Subscription key </w:t>
            </w:r>
            <w:bookmarkEnd w:id="44"/>
          </w:p>
        </w:tc>
        <w:tc>
          <w:tcPr>
            <w:tcW w:w="199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DBFC82" w14:textId="77777777" w:rsidR="00246226" w:rsidRPr="00246226" w:rsidRDefault="00246226" w:rsidP="00CF537B">
            <w:pPr>
              <w:spacing w:before="120" w:after="120"/>
              <w:jc w:val="left"/>
              <w:rPr>
                <w:b/>
                <w:bCs/>
              </w:rPr>
            </w:pPr>
            <w:r w:rsidRPr="00246226">
              <w:rPr>
                <w:b/>
                <w:bCs/>
              </w:rPr>
              <w:t>UAT Subscription key</w:t>
            </w:r>
          </w:p>
        </w:tc>
        <w:bookmarkEnd w:id="43"/>
      </w:tr>
      <w:tr w:rsidR="00246226" w:rsidRPr="00246226" w14:paraId="4BCC5874" w14:textId="77777777" w:rsidTr="003868F8">
        <w:trPr>
          <w:trHeight w:val="262"/>
        </w:trPr>
        <w:tc>
          <w:tcPr>
            <w:tcW w:w="951" w:type="pct"/>
            <w:tcBorders>
              <w:top w:val="single" w:sz="4" w:space="0" w:color="auto"/>
              <w:left w:val="single" w:sz="4" w:space="0" w:color="auto"/>
              <w:bottom w:val="single" w:sz="4" w:space="0" w:color="auto"/>
              <w:right w:val="single" w:sz="4" w:space="0" w:color="auto"/>
            </w:tcBorders>
            <w:hideMark/>
          </w:tcPr>
          <w:p w14:paraId="75AA514F" w14:textId="77777777" w:rsidR="00246226" w:rsidRPr="00032560" w:rsidRDefault="00246226" w:rsidP="00CF537B">
            <w:pPr>
              <w:spacing w:before="120" w:after="120"/>
              <w:jc w:val="left"/>
              <w:rPr>
                <w:sz w:val="18"/>
                <w:szCs w:val="20"/>
              </w:rPr>
            </w:pPr>
            <w:r w:rsidRPr="00032560">
              <w:rPr>
                <w:sz w:val="18"/>
                <w:szCs w:val="20"/>
              </w:rPr>
              <w:t>Query Engine</w:t>
            </w:r>
          </w:p>
        </w:tc>
        <w:tc>
          <w:tcPr>
            <w:tcW w:w="2053" w:type="pct"/>
            <w:tcBorders>
              <w:top w:val="single" w:sz="4" w:space="0" w:color="auto"/>
              <w:left w:val="single" w:sz="4" w:space="0" w:color="auto"/>
              <w:bottom w:val="single" w:sz="4" w:space="0" w:color="auto"/>
              <w:right w:val="single" w:sz="4" w:space="0" w:color="auto"/>
            </w:tcBorders>
            <w:hideMark/>
          </w:tcPr>
          <w:p w14:paraId="21FE35F8" w14:textId="77777777" w:rsidR="00246226" w:rsidRPr="00032560" w:rsidRDefault="00246226" w:rsidP="00CF537B">
            <w:pPr>
              <w:spacing w:before="120" w:after="120"/>
              <w:jc w:val="left"/>
              <w:rPr>
                <w:sz w:val="18"/>
                <w:szCs w:val="20"/>
              </w:rPr>
            </w:pPr>
            <w:r w:rsidRPr="00032560">
              <w:rPr>
                <w:sz w:val="18"/>
                <w:szCs w:val="20"/>
              </w:rPr>
              <w:t>2547a337c5c048afa719197ba4ac4ffe</w:t>
            </w:r>
          </w:p>
        </w:tc>
        <w:tc>
          <w:tcPr>
            <w:tcW w:w="1996" w:type="pct"/>
            <w:tcBorders>
              <w:top w:val="single" w:sz="4" w:space="0" w:color="auto"/>
              <w:left w:val="single" w:sz="4" w:space="0" w:color="auto"/>
              <w:bottom w:val="single" w:sz="4" w:space="0" w:color="auto"/>
              <w:right w:val="single" w:sz="4" w:space="0" w:color="auto"/>
            </w:tcBorders>
            <w:hideMark/>
          </w:tcPr>
          <w:p w14:paraId="30691EB8" w14:textId="77777777" w:rsidR="00246226" w:rsidRPr="00032560" w:rsidRDefault="00246226" w:rsidP="00CF537B">
            <w:pPr>
              <w:spacing w:before="120" w:after="120"/>
              <w:jc w:val="left"/>
              <w:rPr>
                <w:sz w:val="18"/>
                <w:szCs w:val="20"/>
              </w:rPr>
            </w:pPr>
            <w:r w:rsidRPr="00032560">
              <w:rPr>
                <w:sz w:val="18"/>
                <w:szCs w:val="20"/>
              </w:rPr>
              <w:t>f52bc8ee32cd438f8f7de86201311832</w:t>
            </w:r>
          </w:p>
        </w:tc>
      </w:tr>
      <w:tr w:rsidR="00246226" w:rsidRPr="00246226" w14:paraId="78FD2186" w14:textId="77777777" w:rsidTr="003868F8">
        <w:trPr>
          <w:trHeight w:val="262"/>
        </w:trPr>
        <w:tc>
          <w:tcPr>
            <w:tcW w:w="951" w:type="pct"/>
            <w:tcBorders>
              <w:top w:val="single" w:sz="4" w:space="0" w:color="auto"/>
              <w:left w:val="single" w:sz="4" w:space="0" w:color="auto"/>
              <w:bottom w:val="single" w:sz="4" w:space="0" w:color="auto"/>
              <w:right w:val="single" w:sz="4" w:space="0" w:color="auto"/>
            </w:tcBorders>
            <w:hideMark/>
          </w:tcPr>
          <w:p w14:paraId="790B84DB" w14:textId="77777777" w:rsidR="00246226" w:rsidRPr="00032560" w:rsidRDefault="00246226" w:rsidP="00CF537B">
            <w:pPr>
              <w:spacing w:before="120" w:after="120"/>
              <w:jc w:val="left"/>
              <w:rPr>
                <w:sz w:val="18"/>
                <w:szCs w:val="20"/>
              </w:rPr>
            </w:pPr>
            <w:r w:rsidRPr="00032560">
              <w:rPr>
                <w:sz w:val="18"/>
                <w:szCs w:val="20"/>
              </w:rPr>
              <w:t>Team center</w:t>
            </w:r>
          </w:p>
        </w:tc>
        <w:tc>
          <w:tcPr>
            <w:tcW w:w="2053" w:type="pct"/>
            <w:tcBorders>
              <w:top w:val="single" w:sz="4" w:space="0" w:color="auto"/>
              <w:left w:val="single" w:sz="4" w:space="0" w:color="auto"/>
              <w:bottom w:val="single" w:sz="4" w:space="0" w:color="auto"/>
              <w:right w:val="single" w:sz="4" w:space="0" w:color="auto"/>
            </w:tcBorders>
          </w:tcPr>
          <w:p w14:paraId="4B2EBFCC" w14:textId="73675CEB" w:rsidR="00246226" w:rsidRPr="00032560" w:rsidRDefault="00246226" w:rsidP="00CF537B">
            <w:pPr>
              <w:spacing w:before="120" w:after="120"/>
              <w:jc w:val="left"/>
              <w:rPr>
                <w:sz w:val="18"/>
                <w:szCs w:val="20"/>
              </w:rPr>
            </w:pPr>
            <w:r w:rsidRPr="00032560">
              <w:rPr>
                <w:sz w:val="18"/>
                <w:szCs w:val="20"/>
              </w:rPr>
              <w:t>969ffc37d81444809de91a0af5d5756e</w:t>
            </w:r>
          </w:p>
        </w:tc>
        <w:tc>
          <w:tcPr>
            <w:tcW w:w="1996" w:type="pct"/>
            <w:tcBorders>
              <w:top w:val="single" w:sz="4" w:space="0" w:color="auto"/>
              <w:left w:val="single" w:sz="4" w:space="0" w:color="auto"/>
              <w:bottom w:val="single" w:sz="4" w:space="0" w:color="auto"/>
              <w:right w:val="single" w:sz="4" w:space="0" w:color="auto"/>
            </w:tcBorders>
            <w:hideMark/>
          </w:tcPr>
          <w:p w14:paraId="5B80D877" w14:textId="77777777" w:rsidR="00246226" w:rsidRPr="00032560" w:rsidRDefault="00246226" w:rsidP="00CF537B">
            <w:pPr>
              <w:spacing w:before="120" w:after="120"/>
              <w:jc w:val="left"/>
              <w:rPr>
                <w:sz w:val="18"/>
                <w:szCs w:val="20"/>
              </w:rPr>
            </w:pPr>
            <w:r w:rsidRPr="00032560">
              <w:rPr>
                <w:sz w:val="18"/>
                <w:szCs w:val="20"/>
              </w:rPr>
              <w:t>94ea8e19a94a4b8d8cfea5816a44d2f6</w:t>
            </w:r>
          </w:p>
        </w:tc>
      </w:tr>
      <w:tr w:rsidR="00246226" w:rsidRPr="00246226" w14:paraId="3CA4ED93" w14:textId="77777777" w:rsidTr="003868F8">
        <w:trPr>
          <w:trHeight w:val="277"/>
        </w:trPr>
        <w:tc>
          <w:tcPr>
            <w:tcW w:w="951" w:type="pct"/>
            <w:tcBorders>
              <w:top w:val="single" w:sz="4" w:space="0" w:color="auto"/>
              <w:left w:val="single" w:sz="4" w:space="0" w:color="auto"/>
              <w:bottom w:val="single" w:sz="4" w:space="0" w:color="auto"/>
              <w:right w:val="single" w:sz="4" w:space="0" w:color="auto"/>
            </w:tcBorders>
            <w:hideMark/>
          </w:tcPr>
          <w:p w14:paraId="5A83E819" w14:textId="77777777" w:rsidR="00246226" w:rsidRPr="00032560" w:rsidRDefault="00246226" w:rsidP="00CF537B">
            <w:pPr>
              <w:spacing w:before="120" w:after="120"/>
              <w:jc w:val="left"/>
              <w:rPr>
                <w:sz w:val="18"/>
                <w:szCs w:val="20"/>
              </w:rPr>
            </w:pPr>
            <w:r w:rsidRPr="00032560">
              <w:rPr>
                <w:sz w:val="18"/>
                <w:szCs w:val="20"/>
              </w:rPr>
              <w:t>Aveva MES</w:t>
            </w:r>
          </w:p>
        </w:tc>
        <w:tc>
          <w:tcPr>
            <w:tcW w:w="2053" w:type="pct"/>
            <w:tcBorders>
              <w:top w:val="single" w:sz="4" w:space="0" w:color="auto"/>
              <w:left w:val="single" w:sz="4" w:space="0" w:color="auto"/>
              <w:bottom w:val="single" w:sz="4" w:space="0" w:color="auto"/>
              <w:right w:val="single" w:sz="4" w:space="0" w:color="auto"/>
            </w:tcBorders>
          </w:tcPr>
          <w:p w14:paraId="727B3116" w14:textId="41C733B6" w:rsidR="00246226" w:rsidRPr="00032560" w:rsidRDefault="00246226" w:rsidP="00CF537B">
            <w:pPr>
              <w:spacing w:before="120" w:after="120"/>
              <w:jc w:val="left"/>
              <w:rPr>
                <w:sz w:val="18"/>
                <w:szCs w:val="20"/>
              </w:rPr>
            </w:pPr>
            <w:r w:rsidRPr="00032560">
              <w:rPr>
                <w:sz w:val="18"/>
                <w:szCs w:val="20"/>
              </w:rPr>
              <w:t>e2b971909d634b1495a2a86bab87d518</w:t>
            </w:r>
          </w:p>
        </w:tc>
        <w:tc>
          <w:tcPr>
            <w:tcW w:w="1996" w:type="pct"/>
            <w:tcBorders>
              <w:top w:val="single" w:sz="4" w:space="0" w:color="auto"/>
              <w:left w:val="single" w:sz="4" w:space="0" w:color="auto"/>
              <w:bottom w:val="single" w:sz="4" w:space="0" w:color="auto"/>
              <w:right w:val="single" w:sz="4" w:space="0" w:color="auto"/>
            </w:tcBorders>
            <w:hideMark/>
          </w:tcPr>
          <w:p w14:paraId="7B170197" w14:textId="77777777" w:rsidR="00246226" w:rsidRPr="00032560" w:rsidRDefault="00246226" w:rsidP="00CF537B">
            <w:pPr>
              <w:spacing w:before="120" w:after="120"/>
              <w:jc w:val="left"/>
              <w:rPr>
                <w:sz w:val="18"/>
                <w:szCs w:val="20"/>
              </w:rPr>
            </w:pPr>
            <w:r w:rsidRPr="00032560">
              <w:rPr>
                <w:sz w:val="18"/>
                <w:szCs w:val="20"/>
              </w:rPr>
              <w:t>ff506fa4134f4054aa56a8c0b2765231</w:t>
            </w:r>
          </w:p>
        </w:tc>
      </w:tr>
    </w:tbl>
    <w:p w14:paraId="4B1A58AF" w14:textId="77777777" w:rsidR="006D49FB" w:rsidRDefault="006D49FB" w:rsidP="00D15D7B">
      <w:pPr>
        <w:pStyle w:val="Heading1"/>
        <w:sectPr w:rsidR="006D49FB" w:rsidSect="006D49FB">
          <w:pgSz w:w="12240" w:h="15840" w:code="1"/>
          <w:pgMar w:top="1440" w:right="1440" w:bottom="1440" w:left="1440" w:header="706" w:footer="706" w:gutter="0"/>
          <w:cols w:sep="1" w:space="1440"/>
          <w:docGrid w:linePitch="360"/>
        </w:sectPr>
      </w:pPr>
      <w:bookmarkStart w:id="45" w:name="OLE_LINK34"/>
    </w:p>
    <w:p w14:paraId="161AD5DF" w14:textId="69263513" w:rsidR="00D52DAE" w:rsidRPr="00D15D7B" w:rsidRDefault="00A20930" w:rsidP="00D15D7B">
      <w:pPr>
        <w:pStyle w:val="Heading1"/>
      </w:pPr>
      <w:bookmarkStart w:id="46" w:name="_Toc221025565"/>
      <w:r>
        <w:lastRenderedPageBreak/>
        <w:t>External Systems</w:t>
      </w:r>
      <w:r w:rsidR="00BF2F8B">
        <w:t xml:space="preserve"> </w:t>
      </w:r>
      <w:r w:rsidR="000E0EA5">
        <w:t>Queries</w:t>
      </w:r>
      <w:bookmarkEnd w:id="46"/>
    </w:p>
    <w:bookmarkEnd w:id="45"/>
    <w:p w14:paraId="709D41B9" w14:textId="69F76EAA" w:rsidR="000C6A0E" w:rsidRPr="00D15D7B" w:rsidRDefault="00C7610A" w:rsidP="00D15D7B">
      <w:r>
        <w:t>The API can fetch from the systems described on the following pages.</w:t>
      </w:r>
    </w:p>
    <w:p w14:paraId="686772ED" w14:textId="77777777" w:rsidR="00D52DAE" w:rsidRPr="00253B60" w:rsidRDefault="00D52DAE" w:rsidP="00124B21">
      <w:pPr>
        <w:pStyle w:val="Heading2"/>
      </w:pPr>
      <w:bookmarkStart w:id="47" w:name="OLE_LINK60"/>
      <w:bookmarkStart w:id="48" w:name="OLE_LINK14"/>
      <w:bookmarkStart w:id="49" w:name="_Toc221025566"/>
      <w:r w:rsidRPr="00253B60">
        <w:t>ERP (SAP OData</w:t>
      </w:r>
      <w:bookmarkEnd w:id="47"/>
      <w:r w:rsidRPr="00253B60">
        <w:t>)</w:t>
      </w:r>
      <w:bookmarkEnd w:id="49"/>
    </w:p>
    <w:bookmarkEnd w:id="48"/>
    <w:p w14:paraId="529D3678" w14:textId="05B51032" w:rsidR="009D54BA" w:rsidRDefault="009D54BA" w:rsidP="009D54BA">
      <w:r w:rsidRPr="009D54BA">
        <w:t>Use</w:t>
      </w:r>
      <w:r>
        <w:t xml:space="preserve"> the queries below to fetch the data. The headers are the same for all of the </w:t>
      </w:r>
      <w:r w:rsidR="006C2A67">
        <w:t xml:space="preserve">ERP </w:t>
      </w:r>
      <w:r>
        <w:t>queries</w:t>
      </w:r>
      <w:r w:rsidR="00F34ED7">
        <w:t>.</w:t>
      </w:r>
    </w:p>
    <w:p w14:paraId="48239C82" w14:textId="77777777" w:rsidR="00F34ED7" w:rsidRPr="00551825" w:rsidRDefault="00F34ED7" w:rsidP="00F34ED7">
      <w:pPr>
        <w:rPr>
          <w:u w:val="single"/>
        </w:rPr>
      </w:pPr>
      <w:bookmarkStart w:id="50" w:name="OLE_LINK68"/>
      <w:r w:rsidRPr="00551825">
        <w:rPr>
          <w:u w:val="single"/>
        </w:rPr>
        <w:t>Headers</w:t>
      </w:r>
    </w:p>
    <w:p w14:paraId="1937F30F" w14:textId="77777777" w:rsidR="00F34ED7" w:rsidRPr="008B27B8" w:rsidRDefault="00F34ED7" w:rsidP="006C2A67">
      <w:pPr>
        <w:spacing w:after="0"/>
        <w:ind w:left="720"/>
        <w:rPr>
          <w:rFonts w:ascii="Consolas" w:hAnsi="Consolas"/>
        </w:rPr>
      </w:pPr>
      <w:r w:rsidRPr="008B27B8">
        <w:rPr>
          <w:rFonts w:ascii="Consolas" w:hAnsi="Consolas"/>
        </w:rPr>
        <w:t>{</w:t>
      </w:r>
    </w:p>
    <w:p w14:paraId="12743309" w14:textId="77777777" w:rsidR="00F34ED7" w:rsidRPr="008B27B8" w:rsidRDefault="00F34ED7" w:rsidP="006C2A67">
      <w:pPr>
        <w:spacing w:after="0"/>
        <w:ind w:left="720"/>
        <w:rPr>
          <w:rFonts w:ascii="Consolas" w:hAnsi="Consolas"/>
        </w:rPr>
      </w:pPr>
      <w:r w:rsidRPr="008B27B8">
        <w:rPr>
          <w:rFonts w:ascii="Consolas" w:hAnsi="Consolas"/>
        </w:rPr>
        <w:t xml:space="preserve">  "Authorization": "Bearer &lt;token&gt;",</w:t>
      </w:r>
    </w:p>
    <w:p w14:paraId="0ED696AC" w14:textId="77777777" w:rsidR="00F34ED7" w:rsidRPr="008B27B8" w:rsidRDefault="00F34ED7" w:rsidP="006C2A67">
      <w:pPr>
        <w:spacing w:after="0"/>
        <w:ind w:left="720"/>
        <w:rPr>
          <w:rFonts w:ascii="Consolas" w:hAnsi="Consolas"/>
        </w:rPr>
      </w:pPr>
      <w:bookmarkStart w:id="51" w:name="OLE_LINK12"/>
      <w:r w:rsidRPr="008B27B8">
        <w:rPr>
          <w:rFonts w:ascii="Consolas" w:hAnsi="Consolas"/>
        </w:rPr>
        <w:t xml:space="preserve">  "Ocp-Apim-Subscription-Key": "&lt;query engine subscription key&gt;"</w:t>
      </w:r>
      <w:bookmarkEnd w:id="51"/>
    </w:p>
    <w:p w14:paraId="595EF303" w14:textId="77777777" w:rsidR="00F34ED7" w:rsidRDefault="00F34ED7" w:rsidP="006C2A67">
      <w:pPr>
        <w:spacing w:after="0"/>
        <w:ind w:left="720"/>
        <w:rPr>
          <w:rFonts w:ascii="Consolas" w:hAnsi="Consolas"/>
        </w:rPr>
      </w:pPr>
      <w:r w:rsidRPr="008B27B8">
        <w:rPr>
          <w:rFonts w:ascii="Consolas" w:hAnsi="Consolas"/>
        </w:rPr>
        <w:t>}</w:t>
      </w:r>
    </w:p>
    <w:p w14:paraId="164F1C31" w14:textId="77777777" w:rsidR="00C6799B" w:rsidRPr="008B27B8" w:rsidRDefault="00C6799B" w:rsidP="006C2A67">
      <w:pPr>
        <w:spacing w:after="0"/>
        <w:ind w:left="720"/>
        <w:rPr>
          <w:rFonts w:ascii="Consolas" w:hAnsi="Consolas"/>
        </w:rPr>
      </w:pPr>
    </w:p>
    <w:p w14:paraId="2A9DB293" w14:textId="77777777" w:rsidR="00F34ED7" w:rsidRPr="008B27B8" w:rsidRDefault="00F34ED7" w:rsidP="006C2A67">
      <w:pPr>
        <w:spacing w:after="0"/>
        <w:ind w:left="720"/>
        <w:rPr>
          <w:rFonts w:ascii="Consolas" w:hAnsi="Consolas"/>
        </w:rPr>
      </w:pPr>
    </w:p>
    <w:p w14:paraId="7ED88E3C" w14:textId="77777777" w:rsidR="00F34ED7" w:rsidRPr="00551825" w:rsidRDefault="00F34ED7" w:rsidP="00F34ED7">
      <w:pPr>
        <w:rPr>
          <w:u w:val="single"/>
        </w:rPr>
      </w:pPr>
      <w:r w:rsidRPr="00551825">
        <w:rPr>
          <w:u w:val="single"/>
        </w:rPr>
        <w:t xml:space="preserve">Example </w:t>
      </w:r>
      <w:r>
        <w:rPr>
          <w:u w:val="single"/>
        </w:rPr>
        <w:t>R</w:t>
      </w:r>
      <w:r w:rsidRPr="00551825">
        <w:rPr>
          <w:u w:val="single"/>
        </w:rPr>
        <w:t>equest</w:t>
      </w:r>
    </w:p>
    <w:p w14:paraId="54D59605" w14:textId="77777777" w:rsidR="00F34ED7" w:rsidRPr="00F90B92" w:rsidRDefault="00F34ED7" w:rsidP="006C2A67">
      <w:pPr>
        <w:spacing w:after="0"/>
        <w:ind w:left="720"/>
        <w:rPr>
          <w:rFonts w:ascii="Consolas" w:hAnsi="Consolas"/>
        </w:rPr>
      </w:pPr>
      <w:r w:rsidRPr="00F90B92">
        <w:rPr>
          <w:rFonts w:ascii="Consolas" w:hAnsi="Consolas"/>
        </w:rPr>
        <w:t>curl --location --request POST '</w:t>
      </w:r>
      <w:hyperlink r:id="rId25" w:history="1">
        <w:r w:rsidRPr="00F90B92">
          <w:rPr>
            <w:rFonts w:ascii="Consolas" w:hAnsi="Consolas"/>
          </w:rPr>
          <w:t>https://ix-dev-apimgmt.azure-api.net/query-engine-api</w:t>
        </w:r>
      </w:hyperlink>
      <w:r w:rsidRPr="00F90B92">
        <w:rPr>
          <w:rFonts w:ascii="Consolas" w:hAnsi="Consolas"/>
        </w:rPr>
        <w:t>' \</w:t>
      </w:r>
    </w:p>
    <w:p w14:paraId="20E93255" w14:textId="77777777" w:rsidR="00F34ED7" w:rsidRPr="00F90B92" w:rsidRDefault="00F34ED7" w:rsidP="006C2A67">
      <w:pPr>
        <w:spacing w:after="0"/>
        <w:ind w:left="720"/>
        <w:rPr>
          <w:rFonts w:ascii="Consolas" w:hAnsi="Consolas"/>
        </w:rPr>
      </w:pPr>
      <w:r w:rsidRPr="00F90B92">
        <w:rPr>
          <w:rFonts w:ascii="Consolas" w:hAnsi="Consolas"/>
        </w:rPr>
        <w:t>--header 'Ocp-Apim-Subscription-Key: 2547a337c5c048afa719197ba4ac4ffe' \</w:t>
      </w:r>
    </w:p>
    <w:p w14:paraId="2D3CABAA" w14:textId="77777777" w:rsidR="00F34ED7" w:rsidRPr="00F90B92" w:rsidRDefault="00F34ED7" w:rsidP="006C2A67">
      <w:pPr>
        <w:spacing w:after="0"/>
        <w:ind w:left="720"/>
        <w:rPr>
          <w:rFonts w:ascii="Consolas" w:hAnsi="Consolas"/>
        </w:rPr>
      </w:pPr>
      <w:r w:rsidRPr="00F90B92">
        <w:rPr>
          <w:rFonts w:ascii="Consolas" w:hAnsi="Consolas"/>
        </w:rPr>
        <w:t>--header 'Authorization: Bearer &lt;</w:t>
      </w:r>
      <w:proofErr w:type="spellStart"/>
      <w:r w:rsidRPr="00F90B92">
        <w:rPr>
          <w:rFonts w:ascii="Consolas" w:hAnsi="Consolas"/>
        </w:rPr>
        <w:t>your_JWT_TOKEN</w:t>
      </w:r>
      <w:proofErr w:type="spellEnd"/>
      <w:r w:rsidRPr="00F90B92">
        <w:rPr>
          <w:rFonts w:ascii="Consolas" w:hAnsi="Consolas"/>
        </w:rPr>
        <w:t>&gt;' \</w:t>
      </w:r>
    </w:p>
    <w:p w14:paraId="0B9268DC" w14:textId="77777777" w:rsidR="00F34ED7" w:rsidRPr="00F90B92" w:rsidRDefault="00F34ED7" w:rsidP="006C2A67">
      <w:pPr>
        <w:spacing w:after="0"/>
        <w:ind w:left="720"/>
        <w:rPr>
          <w:rFonts w:ascii="Consolas" w:hAnsi="Consolas"/>
        </w:rPr>
      </w:pPr>
      <w:r w:rsidRPr="00F90B92">
        <w:rPr>
          <w:rFonts w:ascii="Consolas" w:hAnsi="Consolas"/>
        </w:rPr>
        <w:t>--header 'Content-Type: application/json' \</w:t>
      </w:r>
    </w:p>
    <w:p w14:paraId="0ACD7A12" w14:textId="77777777" w:rsidR="00F34ED7" w:rsidRPr="00F90B92" w:rsidRDefault="00F34ED7" w:rsidP="006C2A67">
      <w:pPr>
        <w:spacing w:after="0"/>
        <w:ind w:left="720"/>
        <w:jc w:val="left"/>
        <w:rPr>
          <w:rFonts w:ascii="Consolas" w:hAnsi="Consolas"/>
        </w:rPr>
      </w:pPr>
      <w:r w:rsidRPr="00F90B92">
        <w:rPr>
          <w:rFonts w:ascii="Consolas" w:hAnsi="Consolas"/>
        </w:rPr>
        <w:t>--data-raw '{"</w:t>
      </w:r>
      <w:proofErr w:type="spellStart"/>
      <w:r w:rsidRPr="00F90B92">
        <w:rPr>
          <w:rFonts w:ascii="Consolas" w:hAnsi="Consolas"/>
        </w:rPr>
        <w:t>query":"query</w:t>
      </w:r>
      <w:proofErr w:type="spellEnd"/>
      <w:r w:rsidRPr="00F90B92">
        <w:rPr>
          <w:rFonts w:ascii="Consolas" w:hAnsi="Consolas"/>
        </w:rPr>
        <w:t xml:space="preserve"> </w:t>
      </w:r>
      <w:proofErr w:type="spellStart"/>
      <w:r w:rsidRPr="00F90B92">
        <w:rPr>
          <w:rFonts w:ascii="Consolas" w:hAnsi="Consolas"/>
        </w:rPr>
        <w:t>sourceListSet</w:t>
      </w:r>
      <w:proofErr w:type="spellEnd"/>
      <w:r w:rsidRPr="00F90B92">
        <w:rPr>
          <w:rFonts w:ascii="Consolas" w:hAnsi="Consolas"/>
        </w:rPr>
        <w:t xml:space="preserve"> {\r\n </w:t>
      </w:r>
      <w:proofErr w:type="spellStart"/>
      <w:r w:rsidRPr="00F90B92">
        <w:rPr>
          <w:rFonts w:ascii="Consolas" w:hAnsi="Consolas"/>
        </w:rPr>
        <w:t>sourceListSet</w:t>
      </w:r>
      <w:proofErr w:type="spellEnd"/>
      <w:r w:rsidRPr="00F90B92">
        <w:rPr>
          <w:rFonts w:ascii="Consolas" w:hAnsi="Consolas"/>
        </w:rPr>
        <w:t>(</w:t>
      </w:r>
      <w:proofErr w:type="spellStart"/>
      <w:r w:rsidRPr="00F90B92">
        <w:rPr>
          <w:rFonts w:ascii="Consolas" w:hAnsi="Consolas"/>
        </w:rPr>
        <w:t>queryOptions</w:t>
      </w:r>
      <w:proofErr w:type="spellEnd"/>
      <w:r w:rsidRPr="00F90B92">
        <w:rPr>
          <w:rFonts w:ascii="Consolas" w:hAnsi="Consolas"/>
        </w:rPr>
        <w:t>: {skip: 2, top: 2}) {\r\n</w:t>
      </w:r>
      <w:r>
        <w:rPr>
          <w:rFonts w:ascii="Consolas" w:hAnsi="Consolas"/>
        </w:rPr>
        <w:t xml:space="preserve"> </w:t>
      </w:r>
      <w:proofErr w:type="spellStart"/>
      <w:r w:rsidRPr="00F90B92">
        <w:rPr>
          <w:rFonts w:ascii="Consolas" w:hAnsi="Consolas"/>
        </w:rPr>
        <w:t>vendorNumber</w:t>
      </w:r>
      <w:proofErr w:type="spellEnd"/>
      <w:r w:rsidRPr="00F90B92">
        <w:rPr>
          <w:rFonts w:ascii="Consolas" w:hAnsi="Consolas"/>
        </w:rPr>
        <w:t xml:space="preserve">\r\n </w:t>
      </w:r>
      <w:proofErr w:type="spellStart"/>
      <w:r w:rsidRPr="00F90B92">
        <w:rPr>
          <w:rFonts w:ascii="Consolas" w:hAnsi="Consolas"/>
        </w:rPr>
        <w:t>vendorLocation</w:t>
      </w:r>
      <w:proofErr w:type="spellEnd"/>
      <w:r w:rsidRPr="00F90B92">
        <w:rPr>
          <w:rFonts w:ascii="Consolas" w:hAnsi="Consolas"/>
        </w:rPr>
        <w:t xml:space="preserve">\r\n </w:t>
      </w:r>
      <w:proofErr w:type="spellStart"/>
      <w:r w:rsidRPr="00F90B92">
        <w:rPr>
          <w:rFonts w:ascii="Consolas" w:hAnsi="Consolas"/>
        </w:rPr>
        <w:t>vendorApprovalStatus</w:t>
      </w:r>
      <w:proofErr w:type="spellEnd"/>
      <w:r w:rsidRPr="00F90B92">
        <w:rPr>
          <w:rFonts w:ascii="Consolas" w:hAnsi="Consolas"/>
        </w:rPr>
        <w:t xml:space="preserve">\r\n    </w:t>
      </w:r>
      <w:proofErr w:type="spellStart"/>
      <w:r w:rsidRPr="00F90B92">
        <w:rPr>
          <w:rFonts w:ascii="Consolas" w:hAnsi="Consolas"/>
        </w:rPr>
        <w:t>vendorPurchaseDetail</w:t>
      </w:r>
      <w:proofErr w:type="spellEnd"/>
      <w:r w:rsidRPr="00F90B92">
        <w:rPr>
          <w:rFonts w:ascii="Consolas" w:hAnsi="Consolas"/>
        </w:rPr>
        <w:t xml:space="preserve">\r\n </w:t>
      </w:r>
      <w:proofErr w:type="spellStart"/>
      <w:r w:rsidRPr="00F90B92">
        <w:rPr>
          <w:rFonts w:ascii="Consolas" w:hAnsi="Consolas"/>
        </w:rPr>
        <w:t>sourceListNumber</w:t>
      </w:r>
      <w:proofErr w:type="spellEnd"/>
      <w:r w:rsidRPr="00F90B92">
        <w:rPr>
          <w:rFonts w:ascii="Consolas" w:hAnsi="Consolas"/>
        </w:rPr>
        <w:t xml:space="preserve">\r\n </w:t>
      </w:r>
      <w:proofErr w:type="spellStart"/>
      <w:r w:rsidRPr="00F90B92">
        <w:rPr>
          <w:rFonts w:ascii="Consolas" w:hAnsi="Consolas"/>
        </w:rPr>
        <w:t>productNumber</w:t>
      </w:r>
      <w:proofErr w:type="spellEnd"/>
      <w:r w:rsidRPr="00F90B92">
        <w:rPr>
          <w:rFonts w:ascii="Consolas" w:hAnsi="Consolas"/>
        </w:rPr>
        <w:t xml:space="preserve">\r\n plant\r\n    material\r\n lastQueryRun\r\n </w:t>
      </w:r>
      <w:proofErr w:type="spellStart"/>
      <w:r w:rsidRPr="00F90B92">
        <w:rPr>
          <w:rFonts w:ascii="Consolas" w:hAnsi="Consolas"/>
        </w:rPr>
        <w:t>createdOn</w:t>
      </w:r>
      <w:proofErr w:type="spellEnd"/>
      <w:r w:rsidRPr="00F90B92">
        <w:rPr>
          <w:rFonts w:ascii="Consolas" w:hAnsi="Consolas"/>
        </w:rPr>
        <w:t>\r\n createdAt\r\n}\r\n}","variables":{}}'</w:t>
      </w:r>
    </w:p>
    <w:bookmarkEnd w:id="50"/>
    <w:p w14:paraId="525E8183" w14:textId="77777777" w:rsidR="00083C26" w:rsidRDefault="00083C26" w:rsidP="006C2A67">
      <w:pPr>
        <w:ind w:left="720"/>
      </w:pPr>
    </w:p>
    <w:p w14:paraId="7A56F1B7" w14:textId="42E5A1BC" w:rsidR="00083C26" w:rsidRDefault="00C04ED1" w:rsidP="00083C26">
      <w:r>
        <w:t>The queries can be found in the section</w:t>
      </w:r>
      <w:r w:rsidR="00227CBE">
        <w:t>s that follow</w:t>
      </w:r>
      <w:r>
        <w:t>.</w:t>
      </w:r>
    </w:p>
    <w:p w14:paraId="1F5983D7" w14:textId="0E71EDD6" w:rsidR="00F34ED7" w:rsidRDefault="00F6164A" w:rsidP="00F6164A">
      <w:pPr>
        <w:pStyle w:val="Heading3"/>
      </w:pPr>
      <w:r>
        <w:t>Queries</w:t>
      </w:r>
    </w:p>
    <w:p w14:paraId="1C1A0576" w14:textId="77777777" w:rsidR="009F1B54" w:rsidRDefault="009F1B54" w:rsidP="00B83056">
      <w:pPr>
        <w:pStyle w:val="Heading4"/>
        <w:sectPr w:rsidR="009F1B54" w:rsidSect="006D49FB">
          <w:pgSz w:w="12240" w:h="15840" w:code="1"/>
          <w:pgMar w:top="1440" w:right="1440" w:bottom="1440" w:left="1440" w:header="706" w:footer="706" w:gutter="0"/>
          <w:cols w:sep="1" w:space="1440"/>
          <w:docGrid w:linePitch="360"/>
        </w:sectPr>
      </w:pPr>
    </w:p>
    <w:p w14:paraId="63B0D56C" w14:textId="639CBC02" w:rsidR="00D52DAE" w:rsidRPr="00F6164A" w:rsidRDefault="00D52DAE" w:rsidP="00B83056">
      <w:pPr>
        <w:pStyle w:val="Heading4"/>
      </w:pPr>
      <w:r w:rsidRPr="00F6164A">
        <w:t>Source List</w:t>
      </w:r>
    </w:p>
    <w:p w14:paraId="7239AB23" w14:textId="77777777" w:rsidR="008B27B8" w:rsidRPr="008B27B8" w:rsidRDefault="008B27B8" w:rsidP="008B27B8">
      <w:pPr>
        <w:spacing w:after="0"/>
        <w:rPr>
          <w:rFonts w:ascii="Consolas" w:hAnsi="Consolas"/>
        </w:rPr>
      </w:pPr>
      <w:r w:rsidRPr="008B27B8">
        <w:rPr>
          <w:rFonts w:ascii="Consolas" w:hAnsi="Consolas"/>
        </w:rPr>
        <w:t xml:space="preserve">query </w:t>
      </w:r>
      <w:proofErr w:type="spellStart"/>
      <w:r w:rsidRPr="008B27B8">
        <w:rPr>
          <w:rFonts w:ascii="Consolas" w:hAnsi="Consolas"/>
        </w:rPr>
        <w:t>sourceListSet</w:t>
      </w:r>
      <w:proofErr w:type="spellEnd"/>
      <w:r w:rsidRPr="008B27B8">
        <w:rPr>
          <w:rFonts w:ascii="Consolas" w:hAnsi="Consolas"/>
        </w:rPr>
        <w:t xml:space="preserve"> {</w:t>
      </w:r>
    </w:p>
    <w:p w14:paraId="29675AFF"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sourceListSet</w:t>
      </w:r>
      <w:proofErr w:type="spellEnd"/>
      <w:r w:rsidRPr="008B27B8">
        <w:rPr>
          <w:rFonts w:ascii="Consolas" w:hAnsi="Consolas"/>
        </w:rPr>
        <w:t>{</w:t>
      </w:r>
    </w:p>
    <w:p w14:paraId="7D1AB715"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vendorNumber</w:t>
      </w:r>
      <w:proofErr w:type="spellEnd"/>
    </w:p>
    <w:p w14:paraId="04EEA7A7"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vendorLocation</w:t>
      </w:r>
      <w:proofErr w:type="spellEnd"/>
    </w:p>
    <w:p w14:paraId="52A2716E"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vendorApprovalStatus</w:t>
      </w:r>
      <w:proofErr w:type="spellEnd"/>
    </w:p>
    <w:p w14:paraId="3CE678E8"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vendorPurchaseDetail</w:t>
      </w:r>
      <w:proofErr w:type="spellEnd"/>
    </w:p>
    <w:p w14:paraId="70B91DFE"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sourceListNumber</w:t>
      </w:r>
      <w:proofErr w:type="spellEnd"/>
    </w:p>
    <w:p w14:paraId="08C07E95"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productNumber</w:t>
      </w:r>
      <w:proofErr w:type="spellEnd"/>
    </w:p>
    <w:p w14:paraId="5BC4BD6B" w14:textId="77777777" w:rsidR="008B27B8" w:rsidRPr="008B27B8" w:rsidRDefault="008B27B8" w:rsidP="008B27B8">
      <w:pPr>
        <w:spacing w:after="0"/>
        <w:rPr>
          <w:rFonts w:ascii="Consolas" w:hAnsi="Consolas"/>
        </w:rPr>
      </w:pPr>
      <w:r w:rsidRPr="008B27B8">
        <w:rPr>
          <w:rFonts w:ascii="Consolas" w:hAnsi="Consolas"/>
        </w:rPr>
        <w:t xml:space="preserve">    plant</w:t>
      </w:r>
    </w:p>
    <w:p w14:paraId="25A3A0EB" w14:textId="77777777" w:rsidR="008B27B8" w:rsidRPr="008B27B8" w:rsidRDefault="008B27B8" w:rsidP="008B27B8">
      <w:pPr>
        <w:spacing w:after="0"/>
        <w:rPr>
          <w:rFonts w:ascii="Consolas" w:hAnsi="Consolas"/>
        </w:rPr>
      </w:pPr>
      <w:r w:rsidRPr="008B27B8">
        <w:rPr>
          <w:rFonts w:ascii="Consolas" w:hAnsi="Consolas"/>
        </w:rPr>
        <w:t xml:space="preserve">    material</w:t>
      </w:r>
    </w:p>
    <w:p w14:paraId="11611231" w14:textId="77777777" w:rsidR="008B27B8" w:rsidRPr="008B27B8" w:rsidRDefault="008B27B8" w:rsidP="008B27B8">
      <w:pPr>
        <w:spacing w:after="0"/>
        <w:rPr>
          <w:rFonts w:ascii="Consolas" w:hAnsi="Consolas"/>
        </w:rPr>
      </w:pPr>
      <w:r w:rsidRPr="008B27B8">
        <w:rPr>
          <w:rFonts w:ascii="Consolas" w:hAnsi="Consolas"/>
        </w:rPr>
        <w:t xml:space="preserve">    lastQueryRun</w:t>
      </w:r>
    </w:p>
    <w:p w14:paraId="5403ABD4" w14:textId="77777777" w:rsidR="008B27B8" w:rsidRPr="008B27B8" w:rsidRDefault="008B27B8" w:rsidP="008B27B8">
      <w:pPr>
        <w:spacing w:after="0"/>
        <w:rPr>
          <w:rFonts w:ascii="Consolas" w:hAnsi="Consolas"/>
        </w:rPr>
      </w:pPr>
      <w:r w:rsidRPr="008B27B8">
        <w:rPr>
          <w:rFonts w:ascii="Consolas" w:hAnsi="Consolas"/>
        </w:rPr>
        <w:t xml:space="preserve">    </w:t>
      </w:r>
      <w:proofErr w:type="spellStart"/>
      <w:r w:rsidRPr="008B27B8">
        <w:rPr>
          <w:rFonts w:ascii="Consolas" w:hAnsi="Consolas"/>
        </w:rPr>
        <w:t>createdOn</w:t>
      </w:r>
      <w:proofErr w:type="spellEnd"/>
    </w:p>
    <w:p w14:paraId="2BE3CF8A" w14:textId="77777777" w:rsidR="008B27B8" w:rsidRPr="008B27B8" w:rsidRDefault="008B27B8" w:rsidP="008B27B8">
      <w:pPr>
        <w:spacing w:after="0"/>
        <w:rPr>
          <w:rFonts w:ascii="Consolas" w:hAnsi="Consolas"/>
        </w:rPr>
      </w:pPr>
      <w:r w:rsidRPr="008B27B8">
        <w:rPr>
          <w:rFonts w:ascii="Consolas" w:hAnsi="Consolas"/>
        </w:rPr>
        <w:t xml:space="preserve">    createdAt</w:t>
      </w:r>
    </w:p>
    <w:p w14:paraId="5D9DADB5" w14:textId="77777777" w:rsidR="008B27B8" w:rsidRPr="008B27B8" w:rsidRDefault="008B27B8" w:rsidP="008B27B8">
      <w:pPr>
        <w:spacing w:after="0"/>
        <w:rPr>
          <w:rFonts w:ascii="Consolas" w:hAnsi="Consolas"/>
        </w:rPr>
      </w:pPr>
      <w:r w:rsidRPr="008B27B8">
        <w:rPr>
          <w:rFonts w:ascii="Consolas" w:hAnsi="Consolas"/>
        </w:rPr>
        <w:t xml:space="preserve">  }</w:t>
      </w:r>
    </w:p>
    <w:p w14:paraId="2651A099" w14:textId="051DEB06" w:rsidR="00186DB9" w:rsidRPr="008B27B8" w:rsidRDefault="008B27B8" w:rsidP="008B27B8">
      <w:pPr>
        <w:spacing w:after="0"/>
        <w:rPr>
          <w:rFonts w:ascii="Consolas" w:hAnsi="Consolas"/>
        </w:rPr>
      </w:pPr>
      <w:r w:rsidRPr="008B27B8">
        <w:rPr>
          <w:rFonts w:ascii="Consolas" w:hAnsi="Consolas"/>
        </w:rPr>
        <w:t>}</w:t>
      </w:r>
    </w:p>
    <w:p w14:paraId="636543A9" w14:textId="77777777" w:rsidR="00D52DAE" w:rsidRPr="008B27B8" w:rsidRDefault="00D52DAE" w:rsidP="008B27B8">
      <w:bookmarkStart w:id="52" w:name="OLE_LINK99"/>
      <w:bookmarkStart w:id="53" w:name="OLE_LINK95"/>
    </w:p>
    <w:p w14:paraId="4CEE953A" w14:textId="70C5CA13" w:rsidR="00D52DAE" w:rsidRPr="00000BCD" w:rsidRDefault="00D52DAE" w:rsidP="00B83056">
      <w:pPr>
        <w:pStyle w:val="Heading4"/>
      </w:pPr>
      <w:bookmarkStart w:id="54" w:name="OLE_LINK101"/>
      <w:bookmarkEnd w:id="52"/>
      <w:bookmarkEnd w:id="53"/>
      <w:r w:rsidRPr="00000BCD">
        <w:t>Inventory Management Data</w:t>
      </w:r>
    </w:p>
    <w:bookmarkEnd w:id="54"/>
    <w:p w14:paraId="5C15D714" w14:textId="77777777" w:rsidR="00444B63" w:rsidRPr="00444B63" w:rsidRDefault="00444B63" w:rsidP="00444B63">
      <w:pPr>
        <w:spacing w:after="0"/>
        <w:rPr>
          <w:rFonts w:ascii="Consolas" w:hAnsi="Consolas"/>
        </w:rPr>
      </w:pPr>
      <w:r w:rsidRPr="00444B63">
        <w:rPr>
          <w:rFonts w:ascii="Consolas" w:hAnsi="Consolas"/>
        </w:rPr>
        <w:t xml:space="preserve">query </w:t>
      </w:r>
      <w:proofErr w:type="spellStart"/>
      <w:r w:rsidRPr="00444B63">
        <w:rPr>
          <w:rFonts w:ascii="Consolas" w:hAnsi="Consolas"/>
        </w:rPr>
        <w:t>sapInventory</w:t>
      </w:r>
      <w:proofErr w:type="spellEnd"/>
      <w:r w:rsidRPr="00444B63">
        <w:rPr>
          <w:rFonts w:ascii="Consolas" w:hAnsi="Consolas"/>
        </w:rPr>
        <w:t>{</w:t>
      </w:r>
    </w:p>
    <w:p w14:paraId="4CE8F753"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inventorySet</w:t>
      </w:r>
      <w:proofErr w:type="spellEnd"/>
      <w:r w:rsidRPr="00444B63">
        <w:rPr>
          <w:rFonts w:ascii="Consolas" w:hAnsi="Consolas"/>
        </w:rPr>
        <w:t xml:space="preserve"> {</w:t>
      </w:r>
    </w:p>
    <w:p w14:paraId="20651BEC" w14:textId="77777777" w:rsidR="00444B63" w:rsidRPr="00444B63" w:rsidRDefault="00444B63" w:rsidP="00444B63">
      <w:pPr>
        <w:spacing w:after="0"/>
        <w:rPr>
          <w:rFonts w:ascii="Consolas" w:hAnsi="Consolas"/>
        </w:rPr>
      </w:pPr>
      <w:r w:rsidRPr="00444B63">
        <w:rPr>
          <w:rFonts w:ascii="Consolas" w:hAnsi="Consolas"/>
        </w:rPr>
        <w:t xml:space="preserve">      material</w:t>
      </w:r>
    </w:p>
    <w:p w14:paraId="61ECEE5F"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storageLocation</w:t>
      </w:r>
      <w:proofErr w:type="spellEnd"/>
    </w:p>
    <w:p w14:paraId="598190D8"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currentStockLevel</w:t>
      </w:r>
      <w:proofErr w:type="spellEnd"/>
    </w:p>
    <w:p w14:paraId="5A9EA29B"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minReorderPoint</w:t>
      </w:r>
      <w:proofErr w:type="spellEnd"/>
    </w:p>
    <w:p w14:paraId="12D102FB"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leadTime</w:t>
      </w:r>
      <w:proofErr w:type="spellEnd"/>
    </w:p>
    <w:p w14:paraId="776C1585"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batchNumber</w:t>
      </w:r>
      <w:proofErr w:type="spellEnd"/>
    </w:p>
    <w:p w14:paraId="08829451"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supplierNumber</w:t>
      </w:r>
      <w:proofErr w:type="spellEnd"/>
    </w:p>
    <w:p w14:paraId="1480AACA"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safetyStockLevel</w:t>
      </w:r>
      <w:proofErr w:type="spellEnd"/>
    </w:p>
    <w:p w14:paraId="2724C62D" w14:textId="77777777" w:rsidR="00444B63" w:rsidRPr="00444B63" w:rsidRDefault="00444B63" w:rsidP="00444B63">
      <w:pPr>
        <w:spacing w:after="0"/>
        <w:rPr>
          <w:rFonts w:ascii="Consolas" w:hAnsi="Consolas"/>
        </w:rPr>
      </w:pPr>
      <w:r w:rsidRPr="00444B63">
        <w:rPr>
          <w:rFonts w:ascii="Consolas" w:hAnsi="Consolas"/>
        </w:rPr>
        <w:t xml:space="preserve">      </w:t>
      </w:r>
      <w:proofErr w:type="spellStart"/>
      <w:r w:rsidRPr="00444B63">
        <w:rPr>
          <w:rFonts w:ascii="Consolas" w:hAnsi="Consolas"/>
        </w:rPr>
        <w:t>createdOn</w:t>
      </w:r>
      <w:proofErr w:type="spellEnd"/>
    </w:p>
    <w:p w14:paraId="48D36811" w14:textId="77777777" w:rsidR="00444B63" w:rsidRPr="00444B63" w:rsidRDefault="00444B63" w:rsidP="00444B63">
      <w:pPr>
        <w:spacing w:after="0"/>
        <w:rPr>
          <w:rFonts w:ascii="Consolas" w:hAnsi="Consolas"/>
        </w:rPr>
      </w:pPr>
      <w:r w:rsidRPr="00444B63">
        <w:rPr>
          <w:rFonts w:ascii="Consolas" w:hAnsi="Consolas"/>
        </w:rPr>
        <w:t xml:space="preserve">      createdAt</w:t>
      </w:r>
    </w:p>
    <w:p w14:paraId="714C2518" w14:textId="77777777" w:rsidR="00444B63" w:rsidRPr="00444B63" w:rsidRDefault="00444B63" w:rsidP="00444B63">
      <w:pPr>
        <w:spacing w:after="0"/>
        <w:rPr>
          <w:rFonts w:ascii="Consolas" w:hAnsi="Consolas"/>
        </w:rPr>
      </w:pPr>
      <w:r w:rsidRPr="00444B63">
        <w:rPr>
          <w:rFonts w:ascii="Consolas" w:hAnsi="Consolas"/>
        </w:rPr>
        <w:t xml:space="preserve">      lastQueryRun</w:t>
      </w:r>
    </w:p>
    <w:p w14:paraId="11381085" w14:textId="77777777" w:rsidR="00444B63" w:rsidRPr="00444B63" w:rsidRDefault="00444B63" w:rsidP="00444B63">
      <w:pPr>
        <w:spacing w:after="0"/>
        <w:rPr>
          <w:rFonts w:ascii="Consolas" w:hAnsi="Consolas"/>
        </w:rPr>
      </w:pPr>
      <w:r w:rsidRPr="00444B63">
        <w:rPr>
          <w:rFonts w:ascii="Consolas" w:hAnsi="Consolas"/>
        </w:rPr>
        <w:t xml:space="preserve">    }</w:t>
      </w:r>
    </w:p>
    <w:p w14:paraId="2EDE691A" w14:textId="77777777" w:rsidR="00444B63" w:rsidRPr="00444B63" w:rsidRDefault="00444B63" w:rsidP="00444B63">
      <w:pPr>
        <w:spacing w:after="0"/>
        <w:rPr>
          <w:rFonts w:ascii="Consolas" w:hAnsi="Consolas"/>
        </w:rPr>
      </w:pPr>
      <w:r w:rsidRPr="00444B63">
        <w:rPr>
          <w:rFonts w:ascii="Consolas" w:hAnsi="Consolas"/>
        </w:rPr>
        <w:t>}</w:t>
      </w:r>
    </w:p>
    <w:p w14:paraId="22140447" w14:textId="77777777" w:rsidR="00D52DAE" w:rsidRPr="00444B63" w:rsidRDefault="00D52DAE" w:rsidP="00444B63">
      <w:pPr>
        <w:spacing w:after="0"/>
        <w:rPr>
          <w:rFonts w:ascii="Consolas" w:hAnsi="Consolas"/>
        </w:rPr>
      </w:pPr>
    </w:p>
    <w:p w14:paraId="2D504900" w14:textId="77777777" w:rsidR="009F1B54" w:rsidRDefault="009F1B54" w:rsidP="007972EC">
      <w:pPr>
        <w:pStyle w:val="Heading4"/>
        <w:sectPr w:rsidR="009F1B54" w:rsidSect="009F1B54">
          <w:type w:val="continuous"/>
          <w:pgSz w:w="12240" w:h="15840" w:code="1"/>
          <w:pgMar w:top="1440" w:right="1440" w:bottom="1440" w:left="1440" w:header="706" w:footer="706" w:gutter="0"/>
          <w:cols w:num="2" w:sep="1" w:space="1440"/>
          <w:docGrid w:linePitch="360"/>
        </w:sectPr>
      </w:pPr>
    </w:p>
    <w:p w14:paraId="39B87047" w14:textId="65E82982" w:rsidR="0026378A" w:rsidRDefault="0026378A" w:rsidP="007972EC">
      <w:pPr>
        <w:pStyle w:val="Heading4"/>
      </w:pPr>
      <w:r>
        <w:lastRenderedPageBreak/>
        <w:t>Purchasing Order</w:t>
      </w:r>
    </w:p>
    <w:p w14:paraId="375AAE3B" w14:textId="77777777" w:rsidR="0026378A" w:rsidRPr="00A166A7" w:rsidRDefault="0026378A" w:rsidP="00A166A7">
      <w:pPr>
        <w:spacing w:after="0"/>
        <w:rPr>
          <w:rFonts w:ascii="Consolas" w:hAnsi="Consolas"/>
        </w:rPr>
      </w:pPr>
      <w:r w:rsidRPr="00A166A7">
        <w:rPr>
          <w:rFonts w:ascii="Consolas" w:hAnsi="Consolas"/>
        </w:rPr>
        <w:t xml:space="preserve">query </w:t>
      </w:r>
      <w:proofErr w:type="spellStart"/>
      <w:r w:rsidRPr="00A166A7">
        <w:rPr>
          <w:rFonts w:ascii="Consolas" w:hAnsi="Consolas"/>
        </w:rPr>
        <w:t>purchasingHeader</w:t>
      </w:r>
      <w:proofErr w:type="spellEnd"/>
      <w:r w:rsidRPr="00A166A7">
        <w:rPr>
          <w:rFonts w:ascii="Consolas" w:hAnsi="Consolas"/>
        </w:rPr>
        <w:t xml:space="preserve"> {</w:t>
      </w:r>
    </w:p>
    <w:p w14:paraId="2CDAEF11" w14:textId="77777777" w:rsidR="0026378A" w:rsidRPr="00A166A7" w:rsidRDefault="0026378A" w:rsidP="00A166A7">
      <w:pPr>
        <w:spacing w:after="0"/>
        <w:rPr>
          <w:rFonts w:ascii="Consolas" w:hAnsi="Consolas"/>
        </w:rPr>
      </w:pPr>
      <w:r w:rsidRPr="00A166A7">
        <w:rPr>
          <w:rFonts w:ascii="Consolas" w:hAnsi="Consolas"/>
        </w:rPr>
        <w:t xml:space="preserve">   quality </w:t>
      </w:r>
    </w:p>
    <w:p w14:paraId="66122CA6" w14:textId="77777777" w:rsidR="0026378A" w:rsidRPr="00A166A7" w:rsidRDefault="0026378A" w:rsidP="00A166A7">
      <w:pPr>
        <w:spacing w:after="0"/>
        <w:rPr>
          <w:rFonts w:ascii="Consolas" w:hAnsi="Consolas"/>
        </w:rPr>
      </w:pPr>
      <w:r w:rsidRPr="00A166A7">
        <w:rPr>
          <w:rFonts w:ascii="Consolas" w:hAnsi="Consolas"/>
        </w:rPr>
        <w:t>{</w:t>
      </w:r>
    </w:p>
    <w:p w14:paraId="6247D576" w14:textId="77777777" w:rsidR="0026378A" w:rsidRPr="00A166A7" w:rsidRDefault="0026378A" w:rsidP="00A166A7">
      <w:pPr>
        <w:spacing w:after="0"/>
        <w:rPr>
          <w:rFonts w:ascii="Consolas" w:hAnsi="Consolas"/>
        </w:rPr>
      </w:pPr>
      <w:r w:rsidRPr="00A166A7">
        <w:rPr>
          <w:rFonts w:ascii="Consolas" w:hAnsi="Consolas"/>
        </w:rPr>
        <w:t xml:space="preserve">    createdAt</w:t>
      </w:r>
    </w:p>
    <w:p w14:paraId="78D5050D"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contactPic</w:t>
      </w:r>
      <w:proofErr w:type="spellEnd"/>
    </w:p>
    <w:p w14:paraId="1F2FC739"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createdOn</w:t>
      </w:r>
      <w:proofErr w:type="spellEnd"/>
    </w:p>
    <w:p w14:paraId="06FAA728" w14:textId="77777777" w:rsidR="0026378A" w:rsidRPr="00A166A7" w:rsidRDefault="0026378A" w:rsidP="00A166A7">
      <w:pPr>
        <w:spacing w:after="0"/>
        <w:rPr>
          <w:rFonts w:ascii="Consolas" w:hAnsi="Consolas"/>
        </w:rPr>
      </w:pPr>
      <w:r w:rsidRPr="00A166A7">
        <w:rPr>
          <w:rFonts w:ascii="Consolas" w:hAnsi="Consolas"/>
        </w:rPr>
        <w:t xml:space="preserve">    currency</w:t>
      </w:r>
    </w:p>
    <w:p w14:paraId="58EB6E04"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deliveryDate</w:t>
      </w:r>
      <w:proofErr w:type="spellEnd"/>
    </w:p>
    <w:p w14:paraId="5AE86A0A"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documentNumber</w:t>
      </w:r>
      <w:proofErr w:type="spellEnd"/>
    </w:p>
    <w:p w14:paraId="2138F2A0"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documentStatus</w:t>
      </w:r>
      <w:proofErr w:type="spellEnd"/>
    </w:p>
    <w:p w14:paraId="20C0BAAB"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dueDate</w:t>
      </w:r>
      <w:proofErr w:type="spellEnd"/>
      <w:r w:rsidRPr="00A166A7">
        <w:rPr>
          <w:rFonts w:ascii="Consolas" w:hAnsi="Consolas"/>
        </w:rPr>
        <w:t xml:space="preserve">    </w:t>
      </w:r>
    </w:p>
    <w:p w14:paraId="1CC60418"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paymentTerms</w:t>
      </w:r>
      <w:proofErr w:type="spellEnd"/>
    </w:p>
    <w:p w14:paraId="7397DB9E"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planId</w:t>
      </w:r>
      <w:proofErr w:type="spellEnd"/>
    </w:p>
    <w:p w14:paraId="23D12081"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productNumber</w:t>
      </w:r>
      <w:proofErr w:type="spellEnd"/>
      <w:r w:rsidRPr="00A166A7">
        <w:rPr>
          <w:rFonts w:ascii="Consolas" w:hAnsi="Consolas"/>
        </w:rPr>
        <w:t xml:space="preserve">    </w:t>
      </w:r>
    </w:p>
    <w:p w14:paraId="28D8C21E"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shippingAddress</w:t>
      </w:r>
      <w:proofErr w:type="spellEnd"/>
    </w:p>
    <w:p w14:paraId="1E9BB6CB"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supplierNumber</w:t>
      </w:r>
      <w:proofErr w:type="spellEnd"/>
    </w:p>
    <w:p w14:paraId="56C03E92"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taxAmount</w:t>
      </w:r>
      <w:proofErr w:type="spellEnd"/>
    </w:p>
    <w:p w14:paraId="282D430E" w14:textId="77777777" w:rsidR="0026378A" w:rsidRPr="00A166A7" w:rsidRDefault="0026378A" w:rsidP="00A166A7">
      <w:pPr>
        <w:spacing w:after="0"/>
        <w:rPr>
          <w:rFonts w:ascii="Consolas" w:hAnsi="Consolas"/>
        </w:rPr>
      </w:pPr>
      <w:r w:rsidRPr="00A166A7">
        <w:rPr>
          <w:rFonts w:ascii="Consolas" w:hAnsi="Consolas"/>
        </w:rPr>
        <w:t xml:space="preserve">    </w:t>
      </w:r>
      <w:proofErr w:type="spellStart"/>
      <w:r w:rsidRPr="00A166A7">
        <w:rPr>
          <w:rFonts w:ascii="Consolas" w:hAnsi="Consolas"/>
        </w:rPr>
        <w:t>totalAmount</w:t>
      </w:r>
      <w:proofErr w:type="spellEnd"/>
    </w:p>
    <w:p w14:paraId="6B7225A8" w14:textId="77777777" w:rsidR="0026378A" w:rsidRPr="00A166A7" w:rsidRDefault="0026378A" w:rsidP="00A166A7">
      <w:pPr>
        <w:spacing w:after="0"/>
        <w:rPr>
          <w:rFonts w:ascii="Consolas" w:hAnsi="Consolas"/>
        </w:rPr>
      </w:pPr>
      <w:r w:rsidRPr="00A166A7">
        <w:rPr>
          <w:rFonts w:ascii="Consolas" w:hAnsi="Consolas"/>
        </w:rPr>
        <w:t xml:space="preserve">    lastQueryRun</w:t>
      </w:r>
    </w:p>
    <w:p w14:paraId="151B995E" w14:textId="77777777" w:rsidR="0026378A" w:rsidRPr="000E0888" w:rsidRDefault="0026378A" w:rsidP="000E0888">
      <w:pPr>
        <w:spacing w:after="0"/>
        <w:rPr>
          <w:rFonts w:ascii="Consolas" w:hAnsi="Consolas"/>
        </w:rPr>
      </w:pPr>
      <w:r w:rsidRPr="000E0888">
        <w:rPr>
          <w:rFonts w:ascii="Consolas" w:hAnsi="Consolas"/>
        </w:rPr>
        <w:t xml:space="preserve">  }</w:t>
      </w:r>
    </w:p>
    <w:p w14:paraId="073EF2D6" w14:textId="76B12566" w:rsidR="0026378A" w:rsidRPr="000E0888" w:rsidRDefault="0026378A" w:rsidP="000E0888">
      <w:pPr>
        <w:spacing w:after="0"/>
        <w:rPr>
          <w:rFonts w:ascii="Consolas" w:hAnsi="Consolas"/>
        </w:rPr>
      </w:pPr>
      <w:r w:rsidRPr="000E0888">
        <w:rPr>
          <w:rFonts w:ascii="Consolas" w:hAnsi="Consolas"/>
        </w:rPr>
        <w:t>}</w:t>
      </w:r>
    </w:p>
    <w:p w14:paraId="7875E8B1" w14:textId="168D5FE8" w:rsidR="0020259C" w:rsidRPr="000E0888" w:rsidRDefault="0020259C" w:rsidP="007972EC">
      <w:pPr>
        <w:pStyle w:val="Heading4"/>
      </w:pPr>
      <w:r w:rsidRPr="000E0888">
        <w:t>Material Tracking</w:t>
      </w:r>
    </w:p>
    <w:p w14:paraId="0B7807DD" w14:textId="77777777" w:rsidR="0020259C" w:rsidRPr="000E0888" w:rsidRDefault="0020259C" w:rsidP="000E0888">
      <w:pPr>
        <w:spacing w:after="0"/>
        <w:rPr>
          <w:rFonts w:ascii="Consolas" w:hAnsi="Consolas"/>
        </w:rPr>
      </w:pPr>
      <w:r w:rsidRPr="000E0888">
        <w:rPr>
          <w:rFonts w:ascii="Consolas" w:hAnsi="Consolas"/>
        </w:rPr>
        <w:t xml:space="preserve">query </w:t>
      </w:r>
      <w:proofErr w:type="spellStart"/>
      <w:r w:rsidRPr="000E0888">
        <w:rPr>
          <w:rFonts w:ascii="Consolas" w:hAnsi="Consolas"/>
        </w:rPr>
        <w:t>materialTracking</w:t>
      </w:r>
      <w:proofErr w:type="spellEnd"/>
      <w:r w:rsidRPr="000E0888">
        <w:rPr>
          <w:rFonts w:ascii="Consolas" w:hAnsi="Consolas"/>
        </w:rPr>
        <w:t xml:space="preserve"> {</w:t>
      </w:r>
    </w:p>
    <w:p w14:paraId="16D25BCA"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materialTrackingSet</w:t>
      </w:r>
      <w:proofErr w:type="spellEnd"/>
      <w:r w:rsidRPr="0020259C">
        <w:rPr>
          <w:rFonts w:ascii="Consolas" w:hAnsi="Consolas"/>
        </w:rPr>
        <w:t xml:space="preserve"> {</w:t>
      </w:r>
    </w:p>
    <w:p w14:paraId="1F181832"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trackingNumber</w:t>
      </w:r>
      <w:proofErr w:type="spellEnd"/>
    </w:p>
    <w:p w14:paraId="7A64F866" w14:textId="77777777" w:rsidR="0020259C" w:rsidRPr="0020259C" w:rsidRDefault="0020259C" w:rsidP="0020259C">
      <w:pPr>
        <w:spacing w:after="0"/>
        <w:rPr>
          <w:rFonts w:ascii="Consolas" w:hAnsi="Consolas"/>
        </w:rPr>
      </w:pPr>
      <w:r w:rsidRPr="0020259C">
        <w:rPr>
          <w:rFonts w:ascii="Consolas" w:hAnsi="Consolas"/>
        </w:rPr>
        <w:t xml:space="preserve">    material</w:t>
      </w:r>
    </w:p>
    <w:p w14:paraId="0E9A50C7"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qualityControl</w:t>
      </w:r>
      <w:proofErr w:type="spellEnd"/>
    </w:p>
    <w:p w14:paraId="51198F2D" w14:textId="77777777" w:rsidR="0020259C" w:rsidRPr="0020259C" w:rsidRDefault="0020259C" w:rsidP="0020259C">
      <w:pPr>
        <w:spacing w:after="0"/>
        <w:rPr>
          <w:rFonts w:ascii="Consolas" w:hAnsi="Consolas"/>
        </w:rPr>
      </w:pPr>
      <w:r w:rsidRPr="0020259C">
        <w:rPr>
          <w:rFonts w:ascii="Consolas" w:hAnsi="Consolas"/>
        </w:rPr>
        <w:t xml:space="preserve">    inventory</w:t>
      </w:r>
    </w:p>
    <w:p w14:paraId="5C96839E" w14:textId="77777777" w:rsidR="0020259C" w:rsidRPr="0020259C" w:rsidRDefault="0020259C" w:rsidP="0020259C">
      <w:pPr>
        <w:spacing w:after="0"/>
        <w:rPr>
          <w:rFonts w:ascii="Consolas" w:hAnsi="Consolas"/>
        </w:rPr>
      </w:pPr>
      <w:r w:rsidRPr="0020259C">
        <w:rPr>
          <w:rFonts w:ascii="Consolas" w:hAnsi="Consolas"/>
        </w:rPr>
        <w:t xml:space="preserve">    quantity</w:t>
      </w:r>
    </w:p>
    <w:p w14:paraId="15442F2D"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transactionType</w:t>
      </w:r>
      <w:proofErr w:type="spellEnd"/>
    </w:p>
    <w:p w14:paraId="73D27E9A"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tracsactionDate</w:t>
      </w:r>
      <w:proofErr w:type="spellEnd"/>
    </w:p>
    <w:p w14:paraId="6D4FCF0E"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sourceLocation</w:t>
      </w:r>
      <w:proofErr w:type="spellEnd"/>
    </w:p>
    <w:p w14:paraId="29C748B2" w14:textId="77777777" w:rsidR="0020259C" w:rsidRPr="0020259C" w:rsidRDefault="0020259C" w:rsidP="0020259C">
      <w:pPr>
        <w:spacing w:after="0"/>
        <w:rPr>
          <w:rFonts w:ascii="Consolas" w:hAnsi="Consolas"/>
        </w:rPr>
      </w:pPr>
      <w:r w:rsidRPr="0020259C">
        <w:rPr>
          <w:rFonts w:ascii="Consolas" w:hAnsi="Consolas"/>
        </w:rPr>
        <w:t xml:space="preserve">    destination</w:t>
      </w:r>
    </w:p>
    <w:p w14:paraId="5D3C8AD6"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transactionStatus</w:t>
      </w:r>
      <w:proofErr w:type="spellEnd"/>
    </w:p>
    <w:p w14:paraId="76A71A17" w14:textId="77777777" w:rsidR="0020259C" w:rsidRPr="0020259C" w:rsidRDefault="0020259C" w:rsidP="0020259C">
      <w:pPr>
        <w:spacing w:after="0"/>
        <w:rPr>
          <w:rFonts w:ascii="Consolas" w:hAnsi="Consolas"/>
        </w:rPr>
      </w:pPr>
      <w:r w:rsidRPr="0020259C">
        <w:rPr>
          <w:rFonts w:ascii="Consolas" w:hAnsi="Consolas"/>
        </w:rPr>
        <w:t xml:space="preserve">    </w:t>
      </w:r>
      <w:proofErr w:type="spellStart"/>
      <w:r w:rsidRPr="0020259C">
        <w:rPr>
          <w:rFonts w:ascii="Consolas" w:hAnsi="Consolas"/>
        </w:rPr>
        <w:t>createdOn</w:t>
      </w:r>
      <w:proofErr w:type="spellEnd"/>
    </w:p>
    <w:p w14:paraId="03A0E935" w14:textId="77777777" w:rsidR="0020259C" w:rsidRPr="0020259C" w:rsidRDefault="0020259C" w:rsidP="0020259C">
      <w:pPr>
        <w:spacing w:after="0"/>
        <w:rPr>
          <w:rFonts w:ascii="Consolas" w:hAnsi="Consolas"/>
        </w:rPr>
      </w:pPr>
      <w:r w:rsidRPr="0020259C">
        <w:rPr>
          <w:rFonts w:ascii="Consolas" w:hAnsi="Consolas"/>
        </w:rPr>
        <w:t xml:space="preserve">    createdAt</w:t>
      </w:r>
    </w:p>
    <w:p w14:paraId="4F1F4BAD" w14:textId="77777777" w:rsidR="0020259C" w:rsidRPr="0020259C" w:rsidRDefault="0020259C" w:rsidP="0020259C">
      <w:pPr>
        <w:spacing w:after="0"/>
        <w:rPr>
          <w:rFonts w:ascii="Consolas" w:hAnsi="Consolas"/>
        </w:rPr>
      </w:pPr>
      <w:r w:rsidRPr="0020259C">
        <w:rPr>
          <w:rFonts w:ascii="Consolas" w:hAnsi="Consolas"/>
        </w:rPr>
        <w:t xml:space="preserve">    lastQueryRun</w:t>
      </w:r>
    </w:p>
    <w:p w14:paraId="7EA7193D" w14:textId="77777777" w:rsidR="0020259C" w:rsidRPr="0020259C" w:rsidRDefault="0020259C" w:rsidP="0020259C">
      <w:pPr>
        <w:spacing w:after="0"/>
        <w:rPr>
          <w:rFonts w:ascii="Consolas" w:hAnsi="Consolas"/>
        </w:rPr>
      </w:pPr>
      <w:r w:rsidRPr="0020259C">
        <w:rPr>
          <w:rFonts w:ascii="Consolas" w:hAnsi="Consolas"/>
        </w:rPr>
        <w:t xml:space="preserve">  }</w:t>
      </w:r>
    </w:p>
    <w:p w14:paraId="6B8040DA" w14:textId="77777777" w:rsidR="0020259C" w:rsidRPr="0020259C" w:rsidRDefault="0020259C" w:rsidP="0020259C">
      <w:pPr>
        <w:spacing w:after="0"/>
        <w:rPr>
          <w:rFonts w:ascii="Consolas" w:hAnsi="Consolas"/>
        </w:rPr>
      </w:pPr>
      <w:r w:rsidRPr="0020259C">
        <w:rPr>
          <w:rFonts w:ascii="Consolas" w:hAnsi="Consolas"/>
        </w:rPr>
        <w:t>}</w:t>
      </w:r>
    </w:p>
    <w:p w14:paraId="7C0D4343" w14:textId="77777777" w:rsidR="009F1B54" w:rsidRDefault="009F1B54" w:rsidP="007972EC">
      <w:pPr>
        <w:pStyle w:val="Heading4"/>
        <w:sectPr w:rsidR="009F1B54" w:rsidSect="009F1B54">
          <w:type w:val="continuous"/>
          <w:pgSz w:w="12240" w:h="15840" w:code="1"/>
          <w:pgMar w:top="1440" w:right="1440" w:bottom="1440" w:left="1440" w:header="706" w:footer="706" w:gutter="0"/>
          <w:cols w:num="2" w:sep="1" w:space="1440"/>
          <w:docGrid w:linePitch="360"/>
        </w:sectPr>
      </w:pPr>
    </w:p>
    <w:p w14:paraId="42AAA393" w14:textId="48A50E8A" w:rsidR="00BC44DD" w:rsidRDefault="00BC44DD" w:rsidP="007972EC">
      <w:pPr>
        <w:pStyle w:val="Heading4"/>
      </w:pPr>
      <w:r>
        <w:t>Vendor Master</w:t>
      </w:r>
    </w:p>
    <w:p w14:paraId="10AA3488" w14:textId="77777777" w:rsidR="00BC44DD" w:rsidRPr="00861861" w:rsidRDefault="00BC44DD" w:rsidP="00F34566">
      <w:pPr>
        <w:spacing w:after="0"/>
        <w:rPr>
          <w:rFonts w:ascii="Consolas" w:hAnsi="Consolas"/>
        </w:rPr>
      </w:pPr>
      <w:r w:rsidRPr="00861861">
        <w:rPr>
          <w:rFonts w:ascii="Consolas" w:hAnsi="Consolas"/>
        </w:rPr>
        <w:t xml:space="preserve">query </w:t>
      </w:r>
      <w:proofErr w:type="spellStart"/>
      <w:r w:rsidRPr="00861861">
        <w:rPr>
          <w:rFonts w:ascii="Consolas" w:hAnsi="Consolas"/>
        </w:rPr>
        <w:t>venderMaster</w:t>
      </w:r>
      <w:proofErr w:type="spellEnd"/>
      <w:r w:rsidRPr="00861861">
        <w:rPr>
          <w:rFonts w:ascii="Consolas" w:hAnsi="Consolas"/>
        </w:rPr>
        <w:t xml:space="preserve">{  </w:t>
      </w:r>
    </w:p>
    <w:p w14:paraId="6CADF2E3"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vendorMasterSet</w:t>
      </w:r>
      <w:proofErr w:type="spellEnd"/>
      <w:r w:rsidRPr="00861861">
        <w:rPr>
          <w:rFonts w:ascii="Consolas" w:hAnsi="Consolas"/>
        </w:rPr>
        <w:t xml:space="preserve"> {</w:t>
      </w:r>
    </w:p>
    <w:p w14:paraId="684BD21E"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vendorNumber</w:t>
      </w:r>
      <w:proofErr w:type="spellEnd"/>
    </w:p>
    <w:p w14:paraId="3FC8B937"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vendorName</w:t>
      </w:r>
      <w:proofErr w:type="spellEnd"/>
    </w:p>
    <w:p w14:paraId="1276578A"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vendorContract</w:t>
      </w:r>
      <w:proofErr w:type="spellEnd"/>
    </w:p>
    <w:p w14:paraId="6108F377"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materialNumber</w:t>
      </w:r>
      <w:proofErr w:type="spellEnd"/>
    </w:p>
    <w:p w14:paraId="2F710E1F"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vendorStatus</w:t>
      </w:r>
      <w:proofErr w:type="spellEnd"/>
    </w:p>
    <w:p w14:paraId="1F3798B3" w14:textId="77777777" w:rsidR="00BC44DD" w:rsidRPr="00861861" w:rsidRDefault="00BC44DD" w:rsidP="00F34566">
      <w:pPr>
        <w:spacing w:after="0"/>
        <w:rPr>
          <w:rFonts w:ascii="Consolas" w:hAnsi="Consolas"/>
        </w:rPr>
      </w:pPr>
      <w:r w:rsidRPr="00861861">
        <w:rPr>
          <w:rFonts w:ascii="Consolas" w:hAnsi="Consolas"/>
        </w:rPr>
        <w:t xml:space="preserve">    </w:t>
      </w:r>
      <w:proofErr w:type="spellStart"/>
      <w:r w:rsidRPr="00861861">
        <w:rPr>
          <w:rFonts w:ascii="Consolas" w:hAnsi="Consolas"/>
        </w:rPr>
        <w:t>vendorLocation</w:t>
      </w:r>
      <w:proofErr w:type="spellEnd"/>
    </w:p>
    <w:p w14:paraId="32E9D1E9" w14:textId="77777777" w:rsidR="00BC44DD" w:rsidRPr="00861861" w:rsidRDefault="00BC44DD" w:rsidP="00F34566">
      <w:pPr>
        <w:spacing w:after="0"/>
        <w:rPr>
          <w:rFonts w:ascii="Consolas" w:hAnsi="Consolas"/>
        </w:rPr>
      </w:pPr>
      <w:r w:rsidRPr="00861861">
        <w:rPr>
          <w:rFonts w:ascii="Consolas" w:hAnsi="Consolas"/>
        </w:rPr>
        <w:t xml:space="preserve">    createdAt</w:t>
      </w:r>
    </w:p>
    <w:p w14:paraId="4F26AB0A" w14:textId="77777777" w:rsidR="00BC44DD" w:rsidRPr="00861861" w:rsidRDefault="00BC44DD" w:rsidP="00F34566">
      <w:pPr>
        <w:spacing w:after="0"/>
        <w:rPr>
          <w:rFonts w:ascii="Consolas" w:hAnsi="Consolas"/>
        </w:rPr>
      </w:pPr>
      <w:proofErr w:type="spellStart"/>
      <w:r w:rsidRPr="00861861">
        <w:rPr>
          <w:rFonts w:ascii="Consolas" w:hAnsi="Consolas"/>
        </w:rPr>
        <w:t>createdOn</w:t>
      </w:r>
      <w:proofErr w:type="spellEnd"/>
    </w:p>
    <w:p w14:paraId="197C7ED8" w14:textId="77777777" w:rsidR="00BC44DD" w:rsidRPr="00861861" w:rsidRDefault="00BC44DD" w:rsidP="00F34566">
      <w:pPr>
        <w:spacing w:after="0"/>
        <w:rPr>
          <w:rFonts w:ascii="Consolas" w:hAnsi="Consolas"/>
        </w:rPr>
      </w:pPr>
      <w:r w:rsidRPr="00861861">
        <w:rPr>
          <w:rFonts w:ascii="Consolas" w:hAnsi="Consolas"/>
        </w:rPr>
        <w:t>lastQueryRun</w:t>
      </w:r>
    </w:p>
    <w:p w14:paraId="581AE0A3" w14:textId="77777777" w:rsidR="00BC44DD" w:rsidRPr="00861861" w:rsidRDefault="00BC44DD" w:rsidP="00F34566">
      <w:pPr>
        <w:spacing w:after="0"/>
        <w:rPr>
          <w:rFonts w:ascii="Consolas" w:hAnsi="Consolas"/>
        </w:rPr>
      </w:pPr>
      <w:r w:rsidRPr="00861861">
        <w:rPr>
          <w:rFonts w:ascii="Consolas" w:hAnsi="Consolas"/>
        </w:rPr>
        <w:t>}</w:t>
      </w:r>
    </w:p>
    <w:p w14:paraId="1A28A196" w14:textId="77777777" w:rsidR="00BC44DD" w:rsidRDefault="00BC44DD" w:rsidP="00F34566">
      <w:pPr>
        <w:spacing w:after="0"/>
      </w:pPr>
    </w:p>
    <w:p w14:paraId="276322D9" w14:textId="7570A61E" w:rsidR="001D7E5F" w:rsidRPr="007972EC" w:rsidRDefault="00153010" w:rsidP="007972EC">
      <w:pPr>
        <w:pStyle w:val="Heading4"/>
        <w:rPr>
          <w:szCs w:val="20"/>
        </w:rPr>
      </w:pPr>
      <w:r w:rsidRPr="007972EC">
        <w:rPr>
          <w:szCs w:val="20"/>
        </w:rPr>
        <w:t>Ingredient</w:t>
      </w:r>
    </w:p>
    <w:p w14:paraId="4061196C" w14:textId="77777777" w:rsidR="00BC44DD" w:rsidRPr="007972EC" w:rsidRDefault="00BC44DD" w:rsidP="00F34566">
      <w:pPr>
        <w:spacing w:after="0"/>
        <w:rPr>
          <w:rFonts w:ascii="Consolas" w:hAnsi="Consolas"/>
          <w:szCs w:val="20"/>
        </w:rPr>
      </w:pPr>
      <w:r w:rsidRPr="007972EC">
        <w:rPr>
          <w:rFonts w:ascii="Consolas" w:hAnsi="Consolas"/>
          <w:szCs w:val="20"/>
        </w:rPr>
        <w:t>query Ingredient {</w:t>
      </w:r>
    </w:p>
    <w:p w14:paraId="6819162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ingredientSet</w:t>
      </w:r>
      <w:proofErr w:type="spellEnd"/>
      <w:r w:rsidRPr="007972EC">
        <w:rPr>
          <w:rFonts w:ascii="Consolas" w:hAnsi="Consolas"/>
          <w:szCs w:val="20"/>
        </w:rPr>
        <w:t xml:space="preserve"> {</w:t>
      </w:r>
    </w:p>
    <w:p w14:paraId="2572DE49"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ingredientNumber</w:t>
      </w:r>
      <w:proofErr w:type="spellEnd"/>
    </w:p>
    <w:p w14:paraId="42C65862"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productionRecipe</w:t>
      </w:r>
      <w:proofErr w:type="spellEnd"/>
    </w:p>
    <w:p w14:paraId="4E39747A" w14:textId="77777777" w:rsidR="00BC44DD" w:rsidRPr="007972EC" w:rsidRDefault="00BC44DD" w:rsidP="00F34566">
      <w:pPr>
        <w:spacing w:after="0"/>
        <w:rPr>
          <w:rFonts w:ascii="Consolas" w:hAnsi="Consolas"/>
          <w:szCs w:val="20"/>
        </w:rPr>
      </w:pPr>
      <w:r w:rsidRPr="007972EC">
        <w:rPr>
          <w:rFonts w:ascii="Consolas" w:hAnsi="Consolas"/>
          <w:szCs w:val="20"/>
        </w:rPr>
        <w:t xml:space="preserve">  material</w:t>
      </w:r>
    </w:p>
    <w:p w14:paraId="0D365419"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ingredientName</w:t>
      </w:r>
      <w:proofErr w:type="spellEnd"/>
    </w:p>
    <w:p w14:paraId="78450C82"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ingredientDescription</w:t>
      </w:r>
      <w:proofErr w:type="spellEnd"/>
    </w:p>
    <w:p w14:paraId="0BFDD7BB"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ingredientQuantity</w:t>
      </w:r>
      <w:proofErr w:type="spellEnd"/>
    </w:p>
    <w:p w14:paraId="2449E83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ingredientUnit</w:t>
      </w:r>
      <w:proofErr w:type="spellEnd"/>
    </w:p>
    <w:p w14:paraId="425D6FAD" w14:textId="77777777" w:rsidR="00BC44DD" w:rsidRPr="007972EC" w:rsidRDefault="00BC44DD" w:rsidP="00F34566">
      <w:pPr>
        <w:spacing w:after="0"/>
        <w:rPr>
          <w:rFonts w:ascii="Consolas" w:hAnsi="Consolas"/>
          <w:szCs w:val="20"/>
        </w:rPr>
      </w:pPr>
      <w:r w:rsidRPr="007972EC">
        <w:rPr>
          <w:rFonts w:ascii="Consolas" w:hAnsi="Consolas"/>
          <w:szCs w:val="20"/>
        </w:rPr>
        <w:t xml:space="preserve">  lastQueryRun</w:t>
      </w:r>
    </w:p>
    <w:p w14:paraId="15920B74"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1ECE1F2F" w14:textId="77777777" w:rsidR="00BC44DD" w:rsidRPr="007972EC" w:rsidRDefault="00BC44DD" w:rsidP="00F34566">
      <w:pPr>
        <w:spacing w:after="0"/>
        <w:rPr>
          <w:rFonts w:ascii="Consolas" w:hAnsi="Consolas"/>
          <w:szCs w:val="20"/>
        </w:rPr>
      </w:pPr>
      <w:r w:rsidRPr="007972EC">
        <w:rPr>
          <w:rFonts w:ascii="Consolas" w:hAnsi="Consolas"/>
          <w:szCs w:val="20"/>
        </w:rPr>
        <w:t>}</w:t>
      </w:r>
    </w:p>
    <w:p w14:paraId="648F10D5" w14:textId="77777777" w:rsidR="00BC44DD" w:rsidRPr="007972EC" w:rsidRDefault="00BC44DD" w:rsidP="00F34566">
      <w:pPr>
        <w:spacing w:after="0"/>
        <w:rPr>
          <w:szCs w:val="20"/>
        </w:rPr>
      </w:pPr>
    </w:p>
    <w:p w14:paraId="23DA5F5F" w14:textId="77777777" w:rsidR="009F1B54" w:rsidRDefault="009F1B54" w:rsidP="007972EC">
      <w:pPr>
        <w:pStyle w:val="Heading4"/>
        <w:rPr>
          <w:szCs w:val="20"/>
        </w:rPr>
        <w:sectPr w:rsidR="009F1B54" w:rsidSect="009F1B54">
          <w:type w:val="continuous"/>
          <w:pgSz w:w="12240" w:h="15840" w:code="1"/>
          <w:pgMar w:top="1440" w:right="1440" w:bottom="1440" w:left="1440" w:header="706" w:footer="706" w:gutter="0"/>
          <w:cols w:num="2" w:sep="1" w:space="1440"/>
          <w:docGrid w:linePitch="360"/>
        </w:sectPr>
      </w:pPr>
    </w:p>
    <w:p w14:paraId="6DD6DE86" w14:textId="7F2B9401" w:rsidR="00BC44DD" w:rsidRPr="007972EC" w:rsidRDefault="00BC44DD" w:rsidP="007972EC">
      <w:pPr>
        <w:pStyle w:val="Heading4"/>
        <w:rPr>
          <w:szCs w:val="20"/>
        </w:rPr>
      </w:pPr>
      <w:r w:rsidRPr="007972EC">
        <w:rPr>
          <w:szCs w:val="20"/>
        </w:rPr>
        <w:t>Production Recipe</w:t>
      </w:r>
    </w:p>
    <w:p w14:paraId="5C55D4DB" w14:textId="77777777" w:rsidR="00BC44DD" w:rsidRPr="007972EC" w:rsidRDefault="00BC44DD" w:rsidP="00F34566">
      <w:pPr>
        <w:spacing w:after="0"/>
        <w:rPr>
          <w:rFonts w:ascii="Consolas" w:hAnsi="Consolas"/>
          <w:szCs w:val="20"/>
        </w:rPr>
      </w:pPr>
      <w:r w:rsidRPr="007972EC">
        <w:rPr>
          <w:rFonts w:ascii="Consolas" w:hAnsi="Consolas"/>
          <w:szCs w:val="20"/>
        </w:rPr>
        <w:t xml:space="preserve">query </w:t>
      </w:r>
      <w:proofErr w:type="spellStart"/>
      <w:r w:rsidRPr="007972EC">
        <w:rPr>
          <w:rFonts w:ascii="Consolas" w:hAnsi="Consolas"/>
          <w:szCs w:val="20"/>
        </w:rPr>
        <w:t>productionReceipe</w:t>
      </w:r>
      <w:proofErr w:type="spellEnd"/>
      <w:r w:rsidRPr="007972EC">
        <w:rPr>
          <w:rFonts w:ascii="Consolas" w:hAnsi="Consolas"/>
          <w:szCs w:val="20"/>
        </w:rPr>
        <w:t>{</w:t>
      </w:r>
    </w:p>
    <w:p w14:paraId="63D3BF8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masterRecipeSet</w:t>
      </w:r>
      <w:proofErr w:type="spellEnd"/>
      <w:r w:rsidRPr="007972EC">
        <w:rPr>
          <w:rFonts w:ascii="Consolas" w:hAnsi="Consolas"/>
          <w:szCs w:val="20"/>
        </w:rPr>
        <w:t>(</w:t>
      </w:r>
      <w:proofErr w:type="spellStart"/>
      <w:r w:rsidRPr="007972EC">
        <w:rPr>
          <w:rFonts w:ascii="Consolas" w:hAnsi="Consolas"/>
          <w:szCs w:val="20"/>
        </w:rPr>
        <w:t>queryOptions</w:t>
      </w:r>
      <w:proofErr w:type="spellEnd"/>
      <w:r w:rsidRPr="007972EC">
        <w:rPr>
          <w:rFonts w:ascii="Consolas" w:hAnsi="Consolas"/>
          <w:szCs w:val="20"/>
        </w:rPr>
        <w:t>: {skip: 0, top: 5}) {</w:t>
      </w:r>
    </w:p>
    <w:p w14:paraId="4D66B1EC"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recipeKey</w:t>
      </w:r>
      <w:proofErr w:type="spellEnd"/>
    </w:p>
    <w:p w14:paraId="77C48073"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recipeName</w:t>
      </w:r>
      <w:proofErr w:type="spellEnd"/>
    </w:p>
    <w:p w14:paraId="4880B430" w14:textId="77777777" w:rsidR="00BC44DD" w:rsidRPr="007972EC" w:rsidRDefault="00BC44DD" w:rsidP="00F34566">
      <w:pPr>
        <w:spacing w:after="0"/>
        <w:rPr>
          <w:rFonts w:ascii="Consolas" w:hAnsi="Consolas"/>
          <w:szCs w:val="20"/>
        </w:rPr>
      </w:pPr>
      <w:r w:rsidRPr="007972EC">
        <w:rPr>
          <w:rFonts w:ascii="Consolas" w:hAnsi="Consolas"/>
          <w:szCs w:val="20"/>
        </w:rPr>
        <w:t xml:space="preserve">        version</w:t>
      </w:r>
    </w:p>
    <w:p w14:paraId="0C8D6B62" w14:textId="77777777" w:rsidR="00BC44DD" w:rsidRPr="007972EC" w:rsidRDefault="00BC44DD" w:rsidP="00F34566">
      <w:pPr>
        <w:spacing w:after="0"/>
        <w:rPr>
          <w:rFonts w:ascii="Consolas" w:hAnsi="Consolas"/>
          <w:szCs w:val="20"/>
        </w:rPr>
      </w:pPr>
      <w:r w:rsidRPr="007972EC">
        <w:rPr>
          <w:rFonts w:ascii="Consolas" w:hAnsi="Consolas"/>
          <w:szCs w:val="20"/>
        </w:rPr>
        <w:t xml:space="preserve">        ingredient</w:t>
      </w:r>
    </w:p>
    <w:p w14:paraId="285D4F3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processNumber</w:t>
      </w:r>
      <w:proofErr w:type="spellEnd"/>
    </w:p>
    <w:p w14:paraId="1EB3D44F"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createdOn</w:t>
      </w:r>
      <w:proofErr w:type="spellEnd"/>
    </w:p>
    <w:p w14:paraId="73E49571" w14:textId="77777777" w:rsidR="00BC44DD" w:rsidRPr="007972EC" w:rsidRDefault="00BC44DD" w:rsidP="00F34566">
      <w:pPr>
        <w:spacing w:after="0"/>
        <w:rPr>
          <w:rFonts w:ascii="Consolas" w:hAnsi="Consolas"/>
          <w:szCs w:val="20"/>
        </w:rPr>
      </w:pPr>
      <w:r w:rsidRPr="007972EC">
        <w:rPr>
          <w:rFonts w:ascii="Consolas" w:hAnsi="Consolas"/>
          <w:szCs w:val="20"/>
        </w:rPr>
        <w:t xml:space="preserve">        createdAt</w:t>
      </w:r>
    </w:p>
    <w:p w14:paraId="2345F97A" w14:textId="77777777" w:rsidR="00BC44DD" w:rsidRPr="007972EC" w:rsidRDefault="00BC44DD" w:rsidP="00F34566">
      <w:pPr>
        <w:spacing w:after="0"/>
        <w:rPr>
          <w:rFonts w:ascii="Consolas" w:hAnsi="Consolas"/>
          <w:szCs w:val="20"/>
        </w:rPr>
      </w:pPr>
      <w:r w:rsidRPr="007972EC">
        <w:rPr>
          <w:rFonts w:ascii="Consolas" w:hAnsi="Consolas"/>
          <w:szCs w:val="20"/>
        </w:rPr>
        <w:t xml:space="preserve">        lastQueryRun</w:t>
      </w:r>
    </w:p>
    <w:p w14:paraId="4E8086AD"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33BB6E05" w14:textId="77777777" w:rsidR="00BC44DD" w:rsidRPr="007972EC" w:rsidRDefault="00BC44DD" w:rsidP="00F34566">
      <w:pPr>
        <w:spacing w:after="0"/>
        <w:rPr>
          <w:rFonts w:ascii="Consolas" w:hAnsi="Consolas"/>
          <w:szCs w:val="20"/>
        </w:rPr>
      </w:pPr>
      <w:r w:rsidRPr="007972EC">
        <w:rPr>
          <w:rFonts w:ascii="Consolas" w:hAnsi="Consolas"/>
          <w:szCs w:val="20"/>
        </w:rPr>
        <w:t>}</w:t>
      </w:r>
    </w:p>
    <w:p w14:paraId="3878811F" w14:textId="77777777" w:rsidR="00BC44DD" w:rsidRPr="007972EC" w:rsidRDefault="00BC44DD" w:rsidP="00F34566">
      <w:pPr>
        <w:spacing w:after="0"/>
        <w:rPr>
          <w:szCs w:val="20"/>
        </w:rPr>
      </w:pPr>
    </w:p>
    <w:p w14:paraId="0B898712" w14:textId="77777777" w:rsidR="009F1B54" w:rsidRDefault="009F1B54" w:rsidP="007972EC">
      <w:pPr>
        <w:pStyle w:val="Heading4"/>
        <w:rPr>
          <w:szCs w:val="20"/>
        </w:rPr>
        <w:sectPr w:rsidR="009F1B54" w:rsidSect="009F1B54">
          <w:type w:val="continuous"/>
          <w:pgSz w:w="12240" w:h="15840" w:code="1"/>
          <w:pgMar w:top="1440" w:right="1440" w:bottom="1440" w:left="1440" w:header="706" w:footer="706" w:gutter="0"/>
          <w:cols w:sep="1" w:space="1440"/>
          <w:docGrid w:linePitch="360"/>
        </w:sectPr>
      </w:pPr>
    </w:p>
    <w:p w14:paraId="209C17FC" w14:textId="45D9DC54" w:rsidR="00BC44DD" w:rsidRPr="007972EC" w:rsidRDefault="00BC44DD" w:rsidP="007972EC">
      <w:pPr>
        <w:pStyle w:val="Heading4"/>
        <w:rPr>
          <w:szCs w:val="20"/>
        </w:rPr>
      </w:pPr>
      <w:r w:rsidRPr="007972EC">
        <w:rPr>
          <w:szCs w:val="20"/>
        </w:rPr>
        <w:lastRenderedPageBreak/>
        <w:t>Bill Of Materials</w:t>
      </w:r>
    </w:p>
    <w:p w14:paraId="7ECBF15A" w14:textId="77777777" w:rsidR="00BC44DD" w:rsidRPr="007972EC" w:rsidRDefault="00BC44DD" w:rsidP="00F34566">
      <w:pPr>
        <w:spacing w:after="0"/>
        <w:rPr>
          <w:rFonts w:ascii="Consolas" w:hAnsi="Consolas"/>
          <w:szCs w:val="20"/>
        </w:rPr>
      </w:pPr>
      <w:r w:rsidRPr="007972EC">
        <w:rPr>
          <w:rFonts w:ascii="Consolas" w:hAnsi="Consolas"/>
          <w:szCs w:val="20"/>
        </w:rPr>
        <w:t xml:space="preserve">query </w:t>
      </w:r>
      <w:proofErr w:type="spellStart"/>
      <w:r w:rsidRPr="007972EC">
        <w:rPr>
          <w:rFonts w:ascii="Consolas" w:hAnsi="Consolas"/>
          <w:szCs w:val="20"/>
        </w:rPr>
        <w:t>billOfMaterial</w:t>
      </w:r>
      <w:proofErr w:type="spellEnd"/>
      <w:r w:rsidRPr="007972EC">
        <w:rPr>
          <w:rFonts w:ascii="Consolas" w:hAnsi="Consolas"/>
          <w:szCs w:val="20"/>
        </w:rPr>
        <w:t xml:space="preserve"> {</w:t>
      </w:r>
    </w:p>
    <w:p w14:paraId="70F6FE95"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bomHeaderSet</w:t>
      </w:r>
      <w:proofErr w:type="spellEnd"/>
      <w:r w:rsidRPr="007972EC">
        <w:rPr>
          <w:rFonts w:ascii="Consolas" w:hAnsi="Consolas"/>
          <w:szCs w:val="20"/>
        </w:rPr>
        <w:t xml:space="preserve"> {</w:t>
      </w:r>
    </w:p>
    <w:p w14:paraId="4E9181C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billOfMaterial</w:t>
      </w:r>
      <w:proofErr w:type="spellEnd"/>
    </w:p>
    <w:p w14:paraId="3F2BAB0C" w14:textId="77777777" w:rsidR="00BC44DD" w:rsidRPr="007972EC" w:rsidRDefault="00BC44DD" w:rsidP="00F34566">
      <w:pPr>
        <w:spacing w:after="0"/>
        <w:rPr>
          <w:rFonts w:ascii="Consolas" w:hAnsi="Consolas"/>
          <w:szCs w:val="20"/>
        </w:rPr>
      </w:pPr>
      <w:r w:rsidRPr="007972EC">
        <w:rPr>
          <w:rFonts w:ascii="Consolas" w:hAnsi="Consolas"/>
          <w:szCs w:val="20"/>
        </w:rPr>
        <w:t xml:space="preserve">    material</w:t>
      </w:r>
    </w:p>
    <w:p w14:paraId="094DAE59"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alternateBom</w:t>
      </w:r>
      <w:proofErr w:type="spellEnd"/>
    </w:p>
    <w:p w14:paraId="04264EA6"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effectiveDate</w:t>
      </w:r>
      <w:proofErr w:type="spellEnd"/>
    </w:p>
    <w:p w14:paraId="4CA3E044"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expiryDate</w:t>
      </w:r>
      <w:proofErr w:type="spellEnd"/>
    </w:p>
    <w:p w14:paraId="45DF5FC1"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createdOn</w:t>
      </w:r>
      <w:proofErr w:type="spellEnd"/>
    </w:p>
    <w:p w14:paraId="25693ACB" w14:textId="77777777" w:rsidR="00BC44DD" w:rsidRPr="007972EC" w:rsidRDefault="00BC44DD" w:rsidP="00F34566">
      <w:pPr>
        <w:spacing w:after="0"/>
        <w:rPr>
          <w:rFonts w:ascii="Consolas" w:hAnsi="Consolas"/>
          <w:szCs w:val="20"/>
        </w:rPr>
      </w:pPr>
      <w:r w:rsidRPr="007972EC">
        <w:rPr>
          <w:rFonts w:ascii="Consolas" w:hAnsi="Consolas"/>
          <w:szCs w:val="20"/>
        </w:rPr>
        <w:t xml:space="preserve">    createdAt</w:t>
      </w:r>
    </w:p>
    <w:p w14:paraId="510142C1" w14:textId="77777777" w:rsidR="00BC44DD" w:rsidRPr="007972EC" w:rsidRDefault="00BC44DD" w:rsidP="00F34566">
      <w:pPr>
        <w:spacing w:after="0"/>
        <w:rPr>
          <w:rFonts w:ascii="Consolas" w:hAnsi="Consolas"/>
          <w:szCs w:val="20"/>
        </w:rPr>
      </w:pPr>
      <w:r w:rsidRPr="007972EC">
        <w:rPr>
          <w:rFonts w:ascii="Consolas" w:hAnsi="Consolas"/>
          <w:szCs w:val="20"/>
        </w:rPr>
        <w:t xml:space="preserve">    createdBy</w:t>
      </w:r>
    </w:p>
    <w:p w14:paraId="386ACB1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changedOn</w:t>
      </w:r>
      <w:proofErr w:type="spellEnd"/>
    </w:p>
    <w:p w14:paraId="73FF120A"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changedAt</w:t>
      </w:r>
      <w:proofErr w:type="spellEnd"/>
    </w:p>
    <w:p w14:paraId="1B64092A"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changedBy</w:t>
      </w:r>
      <w:proofErr w:type="spellEnd"/>
    </w:p>
    <w:p w14:paraId="67C049BA" w14:textId="77777777" w:rsidR="00BC44DD" w:rsidRPr="007972EC" w:rsidRDefault="00BC44DD" w:rsidP="00F34566">
      <w:pPr>
        <w:spacing w:after="0"/>
        <w:rPr>
          <w:rFonts w:ascii="Consolas" w:hAnsi="Consolas"/>
          <w:szCs w:val="20"/>
        </w:rPr>
      </w:pPr>
      <w:r w:rsidRPr="007972EC">
        <w:rPr>
          <w:rFonts w:ascii="Consolas" w:hAnsi="Consolas"/>
          <w:szCs w:val="20"/>
        </w:rPr>
        <w:t xml:space="preserve">    lastQueryRun</w:t>
      </w:r>
    </w:p>
    <w:p w14:paraId="56D94A9F"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bom_to_comps</w:t>
      </w:r>
      <w:proofErr w:type="spellEnd"/>
      <w:r w:rsidRPr="007972EC">
        <w:rPr>
          <w:rFonts w:ascii="Consolas" w:hAnsi="Consolas"/>
          <w:szCs w:val="20"/>
        </w:rPr>
        <w:t xml:space="preserve"> {</w:t>
      </w:r>
    </w:p>
    <w:p w14:paraId="69109EBC"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componentQuantity</w:t>
      </w:r>
      <w:proofErr w:type="spellEnd"/>
    </w:p>
    <w:p w14:paraId="3DA67E7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componentUnit</w:t>
      </w:r>
      <w:proofErr w:type="spellEnd"/>
    </w:p>
    <w:p w14:paraId="374F8CB4" w14:textId="77777777" w:rsidR="00BC44DD" w:rsidRPr="007972EC" w:rsidRDefault="00BC44DD" w:rsidP="00F34566">
      <w:pPr>
        <w:spacing w:after="0"/>
        <w:rPr>
          <w:rFonts w:ascii="Consolas" w:hAnsi="Consolas"/>
          <w:szCs w:val="20"/>
        </w:rPr>
      </w:pPr>
      <w:r w:rsidRPr="007972EC">
        <w:rPr>
          <w:rFonts w:ascii="Consolas" w:hAnsi="Consolas"/>
          <w:szCs w:val="20"/>
        </w:rPr>
        <w:t xml:space="preserve">      component</w:t>
      </w:r>
    </w:p>
    <w:p w14:paraId="01D5A292"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componentScrap</w:t>
      </w:r>
      <w:proofErr w:type="spellEnd"/>
    </w:p>
    <w:p w14:paraId="7BCA71F5"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2082C9A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547FE490" w14:textId="77777777" w:rsidR="00BC44DD" w:rsidRPr="007972EC" w:rsidRDefault="00BC44DD" w:rsidP="00F34566">
      <w:pPr>
        <w:spacing w:after="0"/>
        <w:rPr>
          <w:rFonts w:ascii="Consolas" w:hAnsi="Consolas"/>
          <w:szCs w:val="20"/>
        </w:rPr>
      </w:pPr>
      <w:r w:rsidRPr="007972EC">
        <w:rPr>
          <w:rFonts w:ascii="Consolas" w:hAnsi="Consolas"/>
          <w:szCs w:val="20"/>
        </w:rPr>
        <w:t>}</w:t>
      </w:r>
    </w:p>
    <w:p w14:paraId="18A13522" w14:textId="51E666FE" w:rsidR="00BC44DD" w:rsidRPr="007972EC" w:rsidRDefault="00BC44DD" w:rsidP="007972EC">
      <w:pPr>
        <w:pStyle w:val="Heading4"/>
        <w:rPr>
          <w:szCs w:val="20"/>
        </w:rPr>
      </w:pPr>
      <w:r w:rsidRPr="007972EC">
        <w:rPr>
          <w:szCs w:val="20"/>
        </w:rPr>
        <w:t>Supplier Purchase Order</w:t>
      </w:r>
    </w:p>
    <w:p w14:paraId="7BF4619D" w14:textId="77777777" w:rsidR="00BC44DD" w:rsidRPr="007972EC" w:rsidRDefault="00BC44DD" w:rsidP="00F34566">
      <w:pPr>
        <w:spacing w:after="0"/>
        <w:rPr>
          <w:rFonts w:ascii="Consolas" w:hAnsi="Consolas"/>
          <w:szCs w:val="20"/>
        </w:rPr>
      </w:pPr>
      <w:r w:rsidRPr="007972EC">
        <w:rPr>
          <w:rFonts w:ascii="Consolas" w:hAnsi="Consolas"/>
          <w:szCs w:val="20"/>
        </w:rPr>
        <w:t xml:space="preserve">query </w:t>
      </w:r>
      <w:proofErr w:type="spellStart"/>
      <w:r w:rsidRPr="007972EC">
        <w:rPr>
          <w:rFonts w:ascii="Consolas" w:hAnsi="Consolas"/>
          <w:szCs w:val="20"/>
        </w:rPr>
        <w:t>supplierPo</w:t>
      </w:r>
      <w:proofErr w:type="spellEnd"/>
      <w:r w:rsidRPr="007972EC">
        <w:rPr>
          <w:rFonts w:ascii="Consolas" w:hAnsi="Consolas"/>
          <w:szCs w:val="20"/>
        </w:rPr>
        <w:t xml:space="preserve"> {</w:t>
      </w:r>
    </w:p>
    <w:p w14:paraId="6951BD0B"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supplierPoSet</w:t>
      </w:r>
      <w:proofErr w:type="spellEnd"/>
      <w:r w:rsidRPr="007972EC">
        <w:rPr>
          <w:rFonts w:ascii="Consolas" w:hAnsi="Consolas"/>
          <w:szCs w:val="20"/>
        </w:rPr>
        <w:t xml:space="preserve"> {</w:t>
      </w:r>
    </w:p>
    <w:p w14:paraId="7FCE3652"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documentNumber</w:t>
      </w:r>
      <w:proofErr w:type="spellEnd"/>
    </w:p>
    <w:p w14:paraId="2506D423"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supplierNumber</w:t>
      </w:r>
      <w:proofErr w:type="spellEnd"/>
    </w:p>
    <w:p w14:paraId="12050F5F" w14:textId="77777777" w:rsidR="00BC44DD" w:rsidRPr="007972EC" w:rsidRDefault="00BC44DD" w:rsidP="00F34566">
      <w:pPr>
        <w:spacing w:after="0"/>
        <w:rPr>
          <w:rFonts w:ascii="Consolas" w:hAnsi="Consolas"/>
          <w:szCs w:val="20"/>
        </w:rPr>
      </w:pPr>
      <w:r w:rsidRPr="007972EC">
        <w:rPr>
          <w:rFonts w:ascii="Consolas" w:hAnsi="Consolas"/>
          <w:szCs w:val="20"/>
        </w:rPr>
        <w:t xml:space="preserve">    inventory</w:t>
      </w:r>
    </w:p>
    <w:p w14:paraId="672B5C04" w14:textId="77777777" w:rsidR="00BC44DD" w:rsidRPr="007972EC" w:rsidRDefault="00BC44DD" w:rsidP="00F34566">
      <w:pPr>
        <w:spacing w:after="0"/>
        <w:rPr>
          <w:rFonts w:ascii="Consolas" w:hAnsi="Consolas"/>
          <w:szCs w:val="20"/>
        </w:rPr>
      </w:pPr>
      <w:r w:rsidRPr="007972EC">
        <w:rPr>
          <w:rFonts w:ascii="Consolas" w:hAnsi="Consolas"/>
          <w:szCs w:val="20"/>
        </w:rPr>
        <w:t xml:space="preserve">    material        </w:t>
      </w:r>
    </w:p>
    <w:p w14:paraId="0576019D"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expectedDeliveryDate</w:t>
      </w:r>
      <w:proofErr w:type="spellEnd"/>
    </w:p>
    <w:p w14:paraId="1B2896B0"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totalAmount</w:t>
      </w:r>
      <w:proofErr w:type="spellEnd"/>
    </w:p>
    <w:p w14:paraId="7F29AFA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poStatus</w:t>
      </w:r>
      <w:proofErr w:type="spellEnd"/>
    </w:p>
    <w:p w14:paraId="7D45ACE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paymentTerms</w:t>
      </w:r>
      <w:proofErr w:type="spellEnd"/>
    </w:p>
    <w:p w14:paraId="75081713"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shippingAddress</w:t>
      </w:r>
      <w:proofErr w:type="spellEnd"/>
    </w:p>
    <w:p w14:paraId="526A3467"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billingAddress</w:t>
      </w:r>
      <w:proofErr w:type="spellEnd"/>
    </w:p>
    <w:p w14:paraId="4F69410A"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createdOn</w:t>
      </w:r>
      <w:proofErr w:type="spellEnd"/>
    </w:p>
    <w:p w14:paraId="13F0EC82" w14:textId="77777777" w:rsidR="00BC44DD" w:rsidRPr="007972EC" w:rsidRDefault="00BC44DD" w:rsidP="00F34566">
      <w:pPr>
        <w:spacing w:after="0"/>
        <w:rPr>
          <w:rFonts w:ascii="Consolas" w:hAnsi="Consolas"/>
          <w:szCs w:val="20"/>
        </w:rPr>
      </w:pPr>
      <w:r w:rsidRPr="007972EC">
        <w:rPr>
          <w:rFonts w:ascii="Consolas" w:hAnsi="Consolas"/>
          <w:szCs w:val="20"/>
        </w:rPr>
        <w:t xml:space="preserve">    createdAt</w:t>
      </w:r>
    </w:p>
    <w:p w14:paraId="1CAE02D5" w14:textId="77777777" w:rsidR="00BC44DD" w:rsidRPr="007972EC" w:rsidRDefault="00BC44DD" w:rsidP="00F34566">
      <w:pPr>
        <w:spacing w:after="0"/>
        <w:rPr>
          <w:rFonts w:ascii="Consolas" w:hAnsi="Consolas"/>
          <w:szCs w:val="20"/>
        </w:rPr>
      </w:pPr>
      <w:r w:rsidRPr="007972EC">
        <w:rPr>
          <w:rFonts w:ascii="Consolas" w:hAnsi="Consolas"/>
          <w:szCs w:val="20"/>
        </w:rPr>
        <w:t xml:space="preserve">    lastQueryRun</w:t>
      </w:r>
    </w:p>
    <w:p w14:paraId="5AAF636B"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1585E900" w14:textId="77777777" w:rsidR="00BC44DD" w:rsidRPr="007972EC" w:rsidRDefault="00BC44DD" w:rsidP="00F34566">
      <w:pPr>
        <w:spacing w:after="0"/>
        <w:rPr>
          <w:rFonts w:ascii="Consolas" w:hAnsi="Consolas"/>
          <w:szCs w:val="20"/>
        </w:rPr>
      </w:pPr>
      <w:r w:rsidRPr="007972EC">
        <w:rPr>
          <w:rFonts w:ascii="Consolas" w:hAnsi="Consolas"/>
          <w:szCs w:val="20"/>
        </w:rPr>
        <w:t>}</w:t>
      </w:r>
    </w:p>
    <w:p w14:paraId="360F82EC" w14:textId="77777777" w:rsidR="009F1B54" w:rsidRDefault="009F1B54" w:rsidP="00F34566">
      <w:pPr>
        <w:spacing w:after="0"/>
        <w:rPr>
          <w:szCs w:val="20"/>
        </w:rPr>
        <w:sectPr w:rsidR="009F1B54" w:rsidSect="009F1B54">
          <w:type w:val="continuous"/>
          <w:pgSz w:w="12240" w:h="15840" w:code="1"/>
          <w:pgMar w:top="1440" w:right="1440" w:bottom="1440" w:left="1440" w:header="706" w:footer="706" w:gutter="0"/>
          <w:cols w:num="2" w:sep="1" w:space="1440"/>
          <w:docGrid w:linePitch="360"/>
        </w:sectPr>
      </w:pPr>
    </w:p>
    <w:p w14:paraId="3EE32A79" w14:textId="0F0A0E5F" w:rsidR="00BC44DD" w:rsidRPr="007972EC" w:rsidRDefault="00BC44DD" w:rsidP="007972EC">
      <w:pPr>
        <w:pStyle w:val="Heading4"/>
        <w:rPr>
          <w:szCs w:val="20"/>
        </w:rPr>
      </w:pPr>
      <w:r w:rsidRPr="007972EC">
        <w:rPr>
          <w:szCs w:val="20"/>
        </w:rPr>
        <w:t>Quality</w:t>
      </w:r>
    </w:p>
    <w:p w14:paraId="7CCCF89A" w14:textId="77777777" w:rsidR="00BC44DD" w:rsidRPr="007972EC" w:rsidRDefault="00BC44DD" w:rsidP="00F34566">
      <w:pPr>
        <w:spacing w:after="0"/>
        <w:rPr>
          <w:rFonts w:ascii="Consolas" w:hAnsi="Consolas"/>
          <w:szCs w:val="20"/>
        </w:rPr>
      </w:pPr>
      <w:r w:rsidRPr="007972EC">
        <w:rPr>
          <w:rFonts w:ascii="Consolas" w:hAnsi="Consolas"/>
          <w:szCs w:val="20"/>
        </w:rPr>
        <w:t>query quality{</w:t>
      </w:r>
    </w:p>
    <w:p w14:paraId="5E6A34FD"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qualitySet</w:t>
      </w:r>
      <w:proofErr w:type="spellEnd"/>
      <w:r w:rsidRPr="007972EC">
        <w:rPr>
          <w:rFonts w:ascii="Consolas" w:hAnsi="Consolas"/>
          <w:szCs w:val="20"/>
        </w:rPr>
        <w:t xml:space="preserve"> {</w:t>
      </w:r>
    </w:p>
    <w:p w14:paraId="2B7FB04B"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inspectionLotNumber</w:t>
      </w:r>
      <w:proofErr w:type="spellEnd"/>
    </w:p>
    <w:p w14:paraId="5C9AF3AD"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testingBatch</w:t>
      </w:r>
      <w:proofErr w:type="spellEnd"/>
    </w:p>
    <w:p w14:paraId="3F832A29" w14:textId="77777777" w:rsidR="00BC44DD" w:rsidRPr="007972EC" w:rsidRDefault="00BC44DD" w:rsidP="00F34566">
      <w:pPr>
        <w:spacing w:after="0"/>
        <w:rPr>
          <w:rFonts w:ascii="Consolas" w:hAnsi="Consolas"/>
          <w:szCs w:val="20"/>
        </w:rPr>
      </w:pPr>
      <w:r w:rsidRPr="007972EC">
        <w:rPr>
          <w:rFonts w:ascii="Consolas" w:hAnsi="Consolas"/>
          <w:szCs w:val="20"/>
        </w:rPr>
        <w:t xml:space="preserve">        processId</w:t>
      </w:r>
    </w:p>
    <w:p w14:paraId="25F53978"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inspectionType</w:t>
      </w:r>
      <w:proofErr w:type="spellEnd"/>
    </w:p>
    <w:p w14:paraId="4BAA6A83"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testingDateTime</w:t>
      </w:r>
      <w:proofErr w:type="spellEnd"/>
    </w:p>
    <w:p w14:paraId="63C50D16"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operatorId</w:t>
      </w:r>
      <w:proofErr w:type="spellEnd"/>
    </w:p>
    <w:p w14:paraId="1993FB9B"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testingParams</w:t>
      </w:r>
      <w:proofErr w:type="spellEnd"/>
    </w:p>
    <w:p w14:paraId="5D283163"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testStatus</w:t>
      </w:r>
      <w:proofErr w:type="spellEnd"/>
    </w:p>
    <w:p w14:paraId="69FB9920" w14:textId="77777777" w:rsidR="00BC44DD" w:rsidRPr="007972EC" w:rsidRDefault="00BC44DD" w:rsidP="00F34566">
      <w:pPr>
        <w:spacing w:after="0"/>
        <w:rPr>
          <w:rFonts w:ascii="Consolas" w:hAnsi="Consolas"/>
          <w:szCs w:val="20"/>
        </w:rPr>
      </w:pPr>
      <w:r w:rsidRPr="007972EC">
        <w:rPr>
          <w:rFonts w:ascii="Consolas" w:hAnsi="Consolas"/>
          <w:szCs w:val="20"/>
        </w:rPr>
        <w:t xml:space="preserve">        NotesComments</w:t>
      </w:r>
    </w:p>
    <w:p w14:paraId="742E4B9F"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manufacturingMaterial</w:t>
      </w:r>
      <w:proofErr w:type="spellEnd"/>
    </w:p>
    <w:p w14:paraId="2F17FB4A"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roofErr w:type="spellStart"/>
      <w:r w:rsidRPr="007972EC">
        <w:rPr>
          <w:rFonts w:ascii="Consolas" w:hAnsi="Consolas"/>
          <w:szCs w:val="20"/>
        </w:rPr>
        <w:t>createdOn</w:t>
      </w:r>
      <w:proofErr w:type="spellEnd"/>
    </w:p>
    <w:p w14:paraId="46100858" w14:textId="77777777" w:rsidR="00BC44DD" w:rsidRPr="007972EC" w:rsidRDefault="00BC44DD" w:rsidP="00F34566">
      <w:pPr>
        <w:spacing w:after="0"/>
        <w:rPr>
          <w:rFonts w:ascii="Consolas" w:hAnsi="Consolas"/>
          <w:szCs w:val="20"/>
        </w:rPr>
      </w:pPr>
      <w:r w:rsidRPr="007972EC">
        <w:rPr>
          <w:rFonts w:ascii="Consolas" w:hAnsi="Consolas"/>
          <w:szCs w:val="20"/>
        </w:rPr>
        <w:t xml:space="preserve">        createdAt</w:t>
      </w:r>
    </w:p>
    <w:p w14:paraId="701CF63A" w14:textId="77777777" w:rsidR="00BC44DD" w:rsidRPr="007972EC" w:rsidRDefault="00BC44DD" w:rsidP="00F34566">
      <w:pPr>
        <w:spacing w:after="0"/>
        <w:rPr>
          <w:rFonts w:ascii="Consolas" w:hAnsi="Consolas"/>
          <w:szCs w:val="20"/>
        </w:rPr>
      </w:pPr>
      <w:r w:rsidRPr="007972EC">
        <w:rPr>
          <w:rFonts w:ascii="Consolas" w:hAnsi="Consolas"/>
          <w:szCs w:val="20"/>
        </w:rPr>
        <w:t xml:space="preserve">      lastQueryRun</w:t>
      </w:r>
    </w:p>
    <w:p w14:paraId="221EFC3E"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19BFA307" w14:textId="77777777" w:rsidR="00BC44DD" w:rsidRPr="007972EC" w:rsidRDefault="00BC44DD" w:rsidP="00F34566">
      <w:pPr>
        <w:spacing w:after="0"/>
        <w:rPr>
          <w:rFonts w:ascii="Consolas" w:hAnsi="Consolas"/>
          <w:szCs w:val="20"/>
        </w:rPr>
      </w:pPr>
      <w:r w:rsidRPr="007972EC">
        <w:rPr>
          <w:rFonts w:ascii="Consolas" w:hAnsi="Consolas"/>
          <w:szCs w:val="20"/>
        </w:rPr>
        <w:t xml:space="preserve">    }</w:t>
      </w:r>
    </w:p>
    <w:p w14:paraId="67DE087A" w14:textId="77777777" w:rsidR="00BC44DD" w:rsidRPr="007972EC" w:rsidRDefault="00BC44DD" w:rsidP="00F34566">
      <w:pPr>
        <w:spacing w:after="0"/>
        <w:rPr>
          <w:rFonts w:ascii="Consolas" w:hAnsi="Consolas"/>
          <w:szCs w:val="20"/>
        </w:rPr>
      </w:pPr>
      <w:r w:rsidRPr="007972EC">
        <w:rPr>
          <w:rFonts w:ascii="Consolas" w:hAnsi="Consolas"/>
          <w:szCs w:val="20"/>
        </w:rPr>
        <w:t>}</w:t>
      </w:r>
    </w:p>
    <w:p w14:paraId="4BF80E5B" w14:textId="77777777" w:rsidR="00BC44DD" w:rsidRPr="007972EC" w:rsidRDefault="00BC44DD" w:rsidP="00F34566">
      <w:pPr>
        <w:spacing w:after="0"/>
        <w:rPr>
          <w:szCs w:val="20"/>
        </w:rPr>
      </w:pPr>
    </w:p>
    <w:p w14:paraId="44B5FB34" w14:textId="77777777" w:rsidR="00BE5BA0" w:rsidRDefault="00BE5BA0" w:rsidP="00124B21">
      <w:pPr>
        <w:pStyle w:val="Heading2"/>
        <w:sectPr w:rsidR="00BE5BA0" w:rsidSect="009F1B54">
          <w:type w:val="continuous"/>
          <w:pgSz w:w="12240" w:h="15840" w:code="1"/>
          <w:pgMar w:top="1440" w:right="1440" w:bottom="1440" w:left="1440" w:header="706" w:footer="706" w:gutter="0"/>
          <w:cols w:sep="1" w:space="1440"/>
          <w:docGrid w:linePitch="360"/>
        </w:sectPr>
      </w:pPr>
    </w:p>
    <w:p w14:paraId="669E41DB" w14:textId="14FCD796" w:rsidR="00D52DAE" w:rsidRDefault="00D52DAE" w:rsidP="00124B21">
      <w:pPr>
        <w:pStyle w:val="Heading2"/>
      </w:pPr>
      <w:bookmarkStart w:id="55" w:name="_Toc221025567"/>
      <w:r w:rsidRPr="5782B9B8">
        <w:lastRenderedPageBreak/>
        <w:t>PLM (Teamcenter Connector)</w:t>
      </w:r>
      <w:bookmarkEnd w:id="55"/>
    </w:p>
    <w:p w14:paraId="222EFAE8" w14:textId="41EE2654" w:rsidR="0086455A" w:rsidRDefault="0086455A" w:rsidP="009C5A3F">
      <w:pPr>
        <w:pStyle w:val="Heading3"/>
      </w:pPr>
      <w:r>
        <w:t>CAD</w:t>
      </w:r>
    </w:p>
    <w:p w14:paraId="12B46715" w14:textId="77777777" w:rsidR="0086455A" w:rsidRPr="008C24FD" w:rsidRDefault="0086455A" w:rsidP="003E6F43">
      <w:pPr>
        <w:pStyle w:val="codesample"/>
      </w:pPr>
      <w:r w:rsidRPr="008C24FD">
        <w:t>query item($</w:t>
      </w:r>
      <w:proofErr w:type="spellStart"/>
      <w:r w:rsidRPr="008C24FD">
        <w:t>Ocp_Apim_Subscription_Key</w:t>
      </w:r>
      <w:proofErr w:type="spellEnd"/>
      <w:r w:rsidRPr="008C24FD">
        <w:t>: String!, $</w:t>
      </w:r>
      <w:proofErr w:type="spellStart"/>
      <w:r w:rsidRPr="008C24FD">
        <w:t>transaction_id</w:t>
      </w:r>
      <w:proofErr w:type="spellEnd"/>
      <w:r w:rsidRPr="008C24FD">
        <w:t>: String!, $id: String, $Authorization: String, $offset: Int, $limits : Int){</w:t>
      </w:r>
    </w:p>
    <w:p w14:paraId="2DE34E99" w14:textId="77777777" w:rsidR="0086455A" w:rsidRPr="008C24FD" w:rsidRDefault="0086455A" w:rsidP="003E6F43">
      <w:pPr>
        <w:pStyle w:val="codesample"/>
      </w:pPr>
      <w:r w:rsidRPr="008C24FD">
        <w:t xml:space="preserve">        </w:t>
      </w:r>
      <w:proofErr w:type="spellStart"/>
      <w:r w:rsidRPr="008C24FD">
        <w:t>fetchItems</w:t>
      </w:r>
      <w:proofErr w:type="spellEnd"/>
      <w:r w:rsidRPr="008C24FD">
        <w:t>(</w:t>
      </w:r>
    </w:p>
    <w:p w14:paraId="044AFF61" w14:textId="77777777" w:rsidR="0086455A" w:rsidRPr="008C24FD" w:rsidRDefault="0086455A" w:rsidP="003E6F43">
      <w:pPr>
        <w:pStyle w:val="codesample"/>
      </w:pPr>
      <w:r w:rsidRPr="008C24FD">
        <w:t xml:space="preserve">        id: $id,</w:t>
      </w:r>
    </w:p>
    <w:p w14:paraId="4C33DDC4" w14:textId="77777777" w:rsidR="0086455A" w:rsidRPr="008C24FD" w:rsidRDefault="0086455A" w:rsidP="003E6F43">
      <w:pPr>
        <w:pStyle w:val="codesample"/>
      </w:pPr>
      <w:r w:rsidRPr="008C24FD">
        <w:t xml:space="preserve">        offset : $offset,</w:t>
      </w:r>
    </w:p>
    <w:p w14:paraId="7CCF8483" w14:textId="77777777" w:rsidR="0086455A" w:rsidRPr="008C24FD" w:rsidRDefault="0086455A" w:rsidP="003E6F43">
      <w:pPr>
        <w:pStyle w:val="codesample"/>
      </w:pPr>
      <w:r w:rsidRPr="008C24FD">
        <w:t xml:space="preserve">        limits : $limits,</w:t>
      </w:r>
    </w:p>
    <w:p w14:paraId="401B8D67" w14:textId="77777777" w:rsidR="0086455A" w:rsidRPr="008C24FD" w:rsidRDefault="0086455A" w:rsidP="003E6F43">
      <w:pPr>
        <w:pStyle w:val="codesample"/>
      </w:pPr>
      <w:r w:rsidRPr="008C24FD">
        <w:t xml:space="preserve">        </w:t>
      </w:r>
      <w:proofErr w:type="spellStart"/>
      <w:r w:rsidRPr="008C24FD">
        <w:t>transaction_id</w:t>
      </w:r>
      <w:proofErr w:type="spellEnd"/>
      <w:r w:rsidRPr="008C24FD">
        <w:t>: $</w:t>
      </w:r>
      <w:proofErr w:type="spellStart"/>
      <w:r w:rsidRPr="008C24FD">
        <w:t>transaction_id</w:t>
      </w:r>
      <w:proofErr w:type="spellEnd"/>
      <w:r w:rsidRPr="008C24FD">
        <w:t>,</w:t>
      </w:r>
    </w:p>
    <w:p w14:paraId="7C0C6CF9" w14:textId="77777777" w:rsidR="0086455A" w:rsidRPr="008C24FD" w:rsidRDefault="0086455A" w:rsidP="003E6F43">
      <w:pPr>
        <w:pStyle w:val="codesample"/>
      </w:pPr>
      <w:r w:rsidRPr="008C24FD">
        <w:t xml:space="preserve">        </w:t>
      </w:r>
      <w:proofErr w:type="spellStart"/>
      <w:r w:rsidRPr="008C24FD">
        <w:t>Ocp_Apim_Subscription_Key</w:t>
      </w:r>
      <w:proofErr w:type="spellEnd"/>
      <w:r w:rsidRPr="008C24FD">
        <w:t>: $</w:t>
      </w:r>
      <w:proofErr w:type="spellStart"/>
      <w:r w:rsidRPr="008C24FD">
        <w:t>Ocp_Apim_Subscription_Key</w:t>
      </w:r>
      <w:proofErr w:type="spellEnd"/>
      <w:r w:rsidRPr="008C24FD">
        <w:t>,</w:t>
      </w:r>
    </w:p>
    <w:p w14:paraId="03BD9462" w14:textId="77777777" w:rsidR="0086455A" w:rsidRPr="008C24FD" w:rsidRDefault="0086455A" w:rsidP="003E6F43">
      <w:pPr>
        <w:pStyle w:val="codesample"/>
      </w:pPr>
      <w:r w:rsidRPr="008C24FD">
        <w:t xml:space="preserve">        Authorization: $Authorization</w:t>
      </w:r>
    </w:p>
    <w:p w14:paraId="1AF213E6" w14:textId="77777777" w:rsidR="0086455A" w:rsidRPr="008C24FD" w:rsidRDefault="0086455A" w:rsidP="003E6F43">
      <w:pPr>
        <w:pStyle w:val="codesample"/>
      </w:pPr>
      <w:r w:rsidRPr="008C24FD">
        <w:t xml:space="preserve">        ){</w:t>
      </w:r>
    </w:p>
    <w:p w14:paraId="53F21D0B" w14:textId="77777777" w:rsidR="0086455A" w:rsidRPr="008C24FD" w:rsidRDefault="0086455A" w:rsidP="003E6F43">
      <w:pPr>
        <w:pStyle w:val="codesample"/>
      </w:pPr>
      <w:r w:rsidRPr="008C24FD">
        <w:t xml:space="preserve">    ... on </w:t>
      </w:r>
      <w:proofErr w:type="spellStart"/>
      <w:r w:rsidRPr="008C24FD">
        <w:t>TCResponseBody</w:t>
      </w:r>
      <w:proofErr w:type="spellEnd"/>
      <w:r w:rsidRPr="008C24FD">
        <w:t xml:space="preserve"> {</w:t>
      </w:r>
    </w:p>
    <w:p w14:paraId="0A511B92" w14:textId="77777777" w:rsidR="0086455A" w:rsidRPr="008C24FD" w:rsidRDefault="0086455A" w:rsidP="003E6F43">
      <w:pPr>
        <w:pStyle w:val="codesample"/>
      </w:pPr>
      <w:r w:rsidRPr="008C24FD">
        <w:t xml:space="preserve">      </w:t>
      </w:r>
      <w:proofErr w:type="spellStart"/>
      <w:r w:rsidRPr="008C24FD">
        <w:t>dataInstances</w:t>
      </w:r>
      <w:proofErr w:type="spellEnd"/>
      <w:r w:rsidRPr="008C24FD">
        <w:t xml:space="preserve"> {</w:t>
      </w:r>
    </w:p>
    <w:p w14:paraId="649B6B15" w14:textId="77777777" w:rsidR="0086455A" w:rsidRPr="008C24FD" w:rsidRDefault="0086455A" w:rsidP="003E6F43">
      <w:pPr>
        <w:pStyle w:val="codesample"/>
      </w:pPr>
      <w:r w:rsidRPr="008C24FD">
        <w:t xml:space="preserve">        entityType</w:t>
      </w:r>
    </w:p>
    <w:p w14:paraId="3967E390" w14:textId="77777777" w:rsidR="0086455A" w:rsidRPr="008C24FD" w:rsidRDefault="0086455A" w:rsidP="003E6F43">
      <w:pPr>
        <w:pStyle w:val="codesample"/>
      </w:pPr>
      <w:r w:rsidRPr="008C24FD">
        <w:t xml:space="preserve">        instances {</w:t>
      </w:r>
    </w:p>
    <w:p w14:paraId="6191EA78" w14:textId="77777777" w:rsidR="0086455A" w:rsidRPr="008C24FD" w:rsidRDefault="0086455A" w:rsidP="003E6F43">
      <w:pPr>
        <w:pStyle w:val="codesample"/>
      </w:pPr>
      <w:r w:rsidRPr="008C24FD">
        <w:t xml:space="preserve">          properties</w:t>
      </w:r>
    </w:p>
    <w:p w14:paraId="35DCF1A9" w14:textId="77777777" w:rsidR="0086455A" w:rsidRPr="008C24FD" w:rsidRDefault="0086455A" w:rsidP="003E6F43">
      <w:pPr>
        <w:pStyle w:val="codesample"/>
      </w:pPr>
      <w:r w:rsidRPr="008C24FD">
        <w:t xml:space="preserve">          workflows</w:t>
      </w:r>
    </w:p>
    <w:p w14:paraId="782FA1BB" w14:textId="77777777" w:rsidR="0086455A" w:rsidRPr="008C24FD" w:rsidRDefault="0086455A" w:rsidP="003E6F43">
      <w:pPr>
        <w:pStyle w:val="codesample"/>
      </w:pPr>
      <w:r w:rsidRPr="008C24FD">
        <w:t xml:space="preserve">          </w:t>
      </w:r>
      <w:proofErr w:type="spellStart"/>
      <w:r w:rsidRPr="008C24FD">
        <w:t>secondaryDatasets</w:t>
      </w:r>
      <w:proofErr w:type="spellEnd"/>
      <w:r w:rsidRPr="008C24FD">
        <w:t>{</w:t>
      </w:r>
    </w:p>
    <w:p w14:paraId="565C6BC2" w14:textId="77777777" w:rsidR="0086455A" w:rsidRPr="008C24FD" w:rsidRDefault="0086455A" w:rsidP="003E6F43">
      <w:pPr>
        <w:pStyle w:val="codesample"/>
      </w:pPr>
      <w:r w:rsidRPr="008C24FD">
        <w:t xml:space="preserve">            </w:t>
      </w:r>
      <w:proofErr w:type="spellStart"/>
      <w:r w:rsidRPr="008C24FD">
        <w:t>secondaryTypeName</w:t>
      </w:r>
      <w:proofErr w:type="spellEnd"/>
    </w:p>
    <w:p w14:paraId="329ECFD0" w14:textId="77777777" w:rsidR="0086455A" w:rsidRPr="008C24FD" w:rsidRDefault="0086455A" w:rsidP="003E6F43">
      <w:pPr>
        <w:pStyle w:val="codesample"/>
      </w:pPr>
      <w:r w:rsidRPr="008C24FD">
        <w:t xml:space="preserve">            </w:t>
      </w:r>
      <w:proofErr w:type="spellStart"/>
      <w:r w:rsidRPr="008C24FD">
        <w:t>secondaryDataInstances</w:t>
      </w:r>
      <w:proofErr w:type="spellEnd"/>
    </w:p>
    <w:p w14:paraId="11972C57" w14:textId="77777777" w:rsidR="0086455A" w:rsidRPr="008C24FD" w:rsidRDefault="0086455A" w:rsidP="003E6F43">
      <w:pPr>
        <w:pStyle w:val="codesample"/>
      </w:pPr>
      <w:r w:rsidRPr="008C24FD">
        <w:t xml:space="preserve">          }</w:t>
      </w:r>
    </w:p>
    <w:p w14:paraId="6F8CCDE9" w14:textId="77777777" w:rsidR="0086455A" w:rsidRPr="008C24FD" w:rsidRDefault="0086455A" w:rsidP="003E6F43">
      <w:pPr>
        <w:pStyle w:val="codesample"/>
      </w:pPr>
      <w:r w:rsidRPr="008C24FD">
        <w:t xml:space="preserve">        }</w:t>
      </w:r>
    </w:p>
    <w:p w14:paraId="07C4485A" w14:textId="77777777" w:rsidR="0086455A" w:rsidRPr="008C24FD" w:rsidRDefault="0086455A" w:rsidP="003E6F43">
      <w:pPr>
        <w:pStyle w:val="codesample"/>
      </w:pPr>
      <w:r w:rsidRPr="008C24FD">
        <w:t xml:space="preserve">      }</w:t>
      </w:r>
    </w:p>
    <w:p w14:paraId="10185CF8" w14:textId="77777777" w:rsidR="0086455A" w:rsidRPr="008C24FD" w:rsidRDefault="0086455A" w:rsidP="003E6F43">
      <w:pPr>
        <w:pStyle w:val="codesample"/>
      </w:pPr>
      <w:r w:rsidRPr="008C24FD">
        <w:t xml:space="preserve">    }</w:t>
      </w:r>
    </w:p>
    <w:p w14:paraId="11B35962" w14:textId="77777777" w:rsidR="0086455A" w:rsidRPr="008C24FD" w:rsidRDefault="0086455A" w:rsidP="003E6F43">
      <w:pPr>
        <w:pStyle w:val="codesample"/>
      </w:pPr>
      <w:r w:rsidRPr="008C24FD">
        <w:t xml:space="preserve">  }</w:t>
      </w:r>
    </w:p>
    <w:p w14:paraId="2878BC6D" w14:textId="77777777" w:rsidR="0086455A" w:rsidRPr="008C24FD" w:rsidRDefault="0086455A" w:rsidP="003E6F43">
      <w:pPr>
        <w:pStyle w:val="codesample"/>
      </w:pPr>
      <w:r w:rsidRPr="008C24FD">
        <w:t>}</w:t>
      </w:r>
    </w:p>
    <w:p w14:paraId="3AE16170" w14:textId="77777777" w:rsidR="0086455A" w:rsidRDefault="0086455A" w:rsidP="0086455A">
      <w:pPr>
        <w:spacing w:after="0"/>
      </w:pPr>
    </w:p>
    <w:p w14:paraId="496FA8DB" w14:textId="77777777" w:rsidR="00E20D26" w:rsidRDefault="00E20D26" w:rsidP="0086455A">
      <w:pPr>
        <w:spacing w:after="0"/>
        <w:rPr>
          <w:u w:val="single"/>
        </w:rPr>
      </w:pPr>
    </w:p>
    <w:p w14:paraId="7363D63C" w14:textId="24F0EAE2" w:rsidR="0086455A" w:rsidRDefault="0086455A" w:rsidP="0086455A">
      <w:pPr>
        <w:spacing w:after="0"/>
      </w:pPr>
      <w:r w:rsidRPr="00407B0A">
        <w:rPr>
          <w:u w:val="single"/>
        </w:rPr>
        <w:t>Variables</w:t>
      </w:r>
    </w:p>
    <w:p w14:paraId="581E9FC0" w14:textId="77777777" w:rsidR="0086455A" w:rsidRDefault="0086455A" w:rsidP="003E6F43">
      <w:pPr>
        <w:pStyle w:val="codesample"/>
      </w:pPr>
      <w:r>
        <w:t xml:space="preserve">{   </w:t>
      </w:r>
    </w:p>
    <w:p w14:paraId="29E36E94" w14:textId="77777777" w:rsidR="0086455A" w:rsidRDefault="0086455A" w:rsidP="003E6F43">
      <w:pPr>
        <w:pStyle w:val="codesample"/>
      </w:pPr>
      <w:r>
        <w:t xml:space="preserve">    "offset":1,</w:t>
      </w:r>
    </w:p>
    <w:p w14:paraId="1515F7D7" w14:textId="77777777" w:rsidR="0086455A" w:rsidRDefault="0086455A" w:rsidP="003E6F43">
      <w:pPr>
        <w:pStyle w:val="codesample"/>
      </w:pPr>
      <w:r>
        <w:t xml:space="preserve">    "limits":5,</w:t>
      </w:r>
    </w:p>
    <w:p w14:paraId="06D19EF1" w14:textId="77777777" w:rsidR="0086455A" w:rsidRDefault="0086455A" w:rsidP="003E6F43">
      <w:pPr>
        <w:pStyle w:val="codesample"/>
      </w:pPr>
      <w:r>
        <w:t xml:space="preserve">    "id": "004771",</w:t>
      </w:r>
    </w:p>
    <w:p w14:paraId="32CB40FE" w14:textId="77777777" w:rsidR="0086455A" w:rsidRDefault="0086455A" w:rsidP="003E6F43">
      <w:pPr>
        <w:pStyle w:val="codesample"/>
      </w:pPr>
      <w:r>
        <w:t xml:space="preserve">    "</w:t>
      </w:r>
      <w:proofErr w:type="spellStart"/>
      <w:r>
        <w:t>transaction_id</w:t>
      </w:r>
      <w:proofErr w:type="spellEnd"/>
      <w:r>
        <w:t>": "123456",</w:t>
      </w:r>
    </w:p>
    <w:p w14:paraId="3A892804" w14:textId="77777777" w:rsidR="0086455A" w:rsidRDefault="0086455A" w:rsidP="003E6F43">
      <w:pPr>
        <w:pStyle w:val="codesample"/>
      </w:pPr>
      <w:r>
        <w:t xml:space="preserve">    "</w:t>
      </w:r>
      <w:proofErr w:type="spellStart"/>
      <w:r>
        <w:t>Ocp_Apim_Subscription_Key</w:t>
      </w:r>
      <w:proofErr w:type="spellEnd"/>
      <w:r>
        <w:t xml:space="preserve">": "&lt;team center </w:t>
      </w:r>
      <w:proofErr w:type="gramStart"/>
      <w:r>
        <w:t>subscription key</w:t>
      </w:r>
      <w:proofErr w:type="gramEnd"/>
      <w:r>
        <w:t>&gt;",</w:t>
      </w:r>
    </w:p>
    <w:p w14:paraId="3AD0EFD4" w14:textId="77777777" w:rsidR="0086455A" w:rsidRDefault="0086455A" w:rsidP="003E6F43">
      <w:pPr>
        <w:pStyle w:val="codesample"/>
      </w:pPr>
      <w:r>
        <w:t xml:space="preserve">    "Authorization": "Bearer &lt;token&gt; "</w:t>
      </w:r>
    </w:p>
    <w:p w14:paraId="7C8D71B4" w14:textId="77777777" w:rsidR="0086455A" w:rsidRDefault="0086455A" w:rsidP="003E6F43">
      <w:pPr>
        <w:pStyle w:val="codesample"/>
      </w:pPr>
      <w:r>
        <w:t>}</w:t>
      </w:r>
    </w:p>
    <w:p w14:paraId="4A1FA16F" w14:textId="77777777" w:rsidR="009C5A3F" w:rsidRDefault="009C5A3F" w:rsidP="0086455A">
      <w:pPr>
        <w:spacing w:after="0"/>
      </w:pPr>
    </w:p>
    <w:p w14:paraId="33ED2907" w14:textId="77777777" w:rsidR="00E20D26" w:rsidRDefault="00E20D26" w:rsidP="0086455A">
      <w:pPr>
        <w:spacing w:after="0"/>
        <w:rPr>
          <w:u w:val="single"/>
        </w:rPr>
      </w:pPr>
    </w:p>
    <w:p w14:paraId="6AC9CD0A" w14:textId="5BADC1B5" w:rsidR="0086455A" w:rsidRPr="00407B0A" w:rsidRDefault="009C5A3F" w:rsidP="0086455A">
      <w:pPr>
        <w:spacing w:after="0"/>
        <w:rPr>
          <w:u w:val="single"/>
        </w:rPr>
      </w:pPr>
      <w:r w:rsidRPr="00407B0A">
        <w:rPr>
          <w:u w:val="single"/>
        </w:rPr>
        <w:t>H</w:t>
      </w:r>
      <w:r w:rsidR="0086455A" w:rsidRPr="00407B0A">
        <w:rPr>
          <w:u w:val="single"/>
        </w:rPr>
        <w:t>eaders</w:t>
      </w:r>
    </w:p>
    <w:p w14:paraId="5ACBEC78" w14:textId="77777777" w:rsidR="0086455A" w:rsidRDefault="0086455A" w:rsidP="003E6F43">
      <w:pPr>
        <w:pStyle w:val="codesample"/>
      </w:pPr>
      <w:r>
        <w:t xml:space="preserve">  "Authorization": "Bearer &lt;token&gt;",</w:t>
      </w:r>
    </w:p>
    <w:p w14:paraId="5C3BB0E7" w14:textId="77777777" w:rsidR="0086455A" w:rsidRDefault="0086455A" w:rsidP="003E6F43">
      <w:pPr>
        <w:pStyle w:val="codesample"/>
      </w:pPr>
      <w:r>
        <w:t xml:space="preserve">  "Ocp-Apim-Subscription-Key": "&lt;query engine subscription key&gt;"</w:t>
      </w:r>
    </w:p>
    <w:p w14:paraId="15448BE0" w14:textId="77777777" w:rsidR="00BE5BA0" w:rsidRDefault="00BE5BA0" w:rsidP="00B87804">
      <w:pPr>
        <w:pStyle w:val="Heading3"/>
        <w:sectPr w:rsidR="00BE5BA0" w:rsidSect="00BE5BA0">
          <w:pgSz w:w="12240" w:h="15840" w:code="1"/>
          <w:pgMar w:top="1440" w:right="1440" w:bottom="1440" w:left="1440" w:header="706" w:footer="706" w:gutter="0"/>
          <w:cols w:sep="1" w:space="1440"/>
          <w:docGrid w:linePitch="360"/>
        </w:sectPr>
      </w:pPr>
    </w:p>
    <w:p w14:paraId="534F6A1B" w14:textId="0FD5FBCD" w:rsidR="0086455A" w:rsidRDefault="00556A19" w:rsidP="00B87804">
      <w:pPr>
        <w:pStyle w:val="Heading3"/>
      </w:pPr>
      <w:r>
        <w:lastRenderedPageBreak/>
        <w:t>Bill of Material</w:t>
      </w:r>
      <w:r w:rsidR="00A16DAA">
        <w:t xml:space="preserve"> </w:t>
      </w:r>
      <w:r w:rsidR="0086455A">
        <w:t>(</w:t>
      </w:r>
      <w:r w:rsidR="00A16DAA">
        <w:t>BOM</w:t>
      </w:r>
      <w:r w:rsidR="0086455A">
        <w:t>)</w:t>
      </w:r>
    </w:p>
    <w:p w14:paraId="4E58713A" w14:textId="77777777" w:rsidR="009F4E61" w:rsidRDefault="0086455A" w:rsidP="009F4E61">
      <w:pPr>
        <w:pStyle w:val="Heading4"/>
      </w:pPr>
      <w:r w:rsidRPr="00D603E5">
        <w:t xml:space="preserve">query </w:t>
      </w:r>
    </w:p>
    <w:p w14:paraId="3DCD4B5D" w14:textId="3AFB1B70" w:rsidR="0086455A" w:rsidRPr="00D603E5" w:rsidRDefault="0086455A" w:rsidP="003E6F43">
      <w:pPr>
        <w:pStyle w:val="codesample"/>
        <w:rPr>
          <w:sz w:val="16"/>
          <w:szCs w:val="16"/>
        </w:rPr>
      </w:pPr>
      <w:proofErr w:type="spellStart"/>
      <w:r w:rsidRPr="00D603E5">
        <w:rPr>
          <w:sz w:val="16"/>
          <w:szCs w:val="16"/>
        </w:rPr>
        <w:t>tcDataRefreshness</w:t>
      </w:r>
      <w:proofErr w:type="spellEnd"/>
      <w:r w:rsidRPr="00D603E5">
        <w:rPr>
          <w:sz w:val="16"/>
          <w:szCs w:val="16"/>
        </w:rPr>
        <w:t>(</w:t>
      </w:r>
    </w:p>
    <w:p w14:paraId="07D0FD2A"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Ocp_Apim_Subscription_Key</w:t>
      </w:r>
      <w:proofErr w:type="spellEnd"/>
      <w:r w:rsidRPr="00D603E5">
        <w:rPr>
          <w:sz w:val="16"/>
          <w:szCs w:val="16"/>
        </w:rPr>
        <w:t xml:space="preserve">: String!, </w:t>
      </w:r>
    </w:p>
    <w:p w14:paraId="778CE795"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transaction_id</w:t>
      </w:r>
      <w:proofErr w:type="spellEnd"/>
      <w:r w:rsidRPr="00D603E5">
        <w:rPr>
          <w:sz w:val="16"/>
          <w:szCs w:val="16"/>
        </w:rPr>
        <w:t>: String!,$modifiedAfter: String!,$</w:t>
      </w:r>
      <w:proofErr w:type="spellStart"/>
      <w:r w:rsidRPr="00D603E5">
        <w:rPr>
          <w:sz w:val="16"/>
          <w:szCs w:val="16"/>
        </w:rPr>
        <w:t>maxResults</w:t>
      </w:r>
      <w:proofErr w:type="spellEnd"/>
      <w:r w:rsidRPr="00D603E5">
        <w:rPr>
          <w:sz w:val="16"/>
          <w:szCs w:val="16"/>
        </w:rPr>
        <w:t xml:space="preserve">: String!) { </w:t>
      </w:r>
    </w:p>
    <w:p w14:paraId="739D293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get_bom_details</w:t>
      </w:r>
      <w:proofErr w:type="spellEnd"/>
      <w:r w:rsidRPr="00D603E5">
        <w:rPr>
          <w:sz w:val="16"/>
          <w:szCs w:val="16"/>
        </w:rPr>
        <w:t>(</w:t>
      </w:r>
    </w:p>
    <w:p w14:paraId="6F4377B3"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Ocp_Apim_Subscription_Key</w:t>
      </w:r>
      <w:proofErr w:type="spellEnd"/>
      <w:r w:rsidRPr="00D603E5">
        <w:rPr>
          <w:sz w:val="16"/>
          <w:szCs w:val="16"/>
        </w:rPr>
        <w:t>: $</w:t>
      </w:r>
      <w:proofErr w:type="spellStart"/>
      <w:r w:rsidRPr="00D603E5">
        <w:rPr>
          <w:sz w:val="16"/>
          <w:szCs w:val="16"/>
        </w:rPr>
        <w:t>Ocp_Apim_Subscription_Key</w:t>
      </w:r>
      <w:proofErr w:type="spellEnd"/>
      <w:r w:rsidRPr="00D603E5">
        <w:rPr>
          <w:sz w:val="16"/>
          <w:szCs w:val="16"/>
        </w:rPr>
        <w:t xml:space="preserve">, </w:t>
      </w:r>
    </w:p>
    <w:p w14:paraId="0A5401F2"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transaction_id</w:t>
      </w:r>
      <w:proofErr w:type="spellEnd"/>
      <w:r w:rsidRPr="00D603E5">
        <w:rPr>
          <w:sz w:val="16"/>
          <w:szCs w:val="16"/>
        </w:rPr>
        <w:t>: $</w:t>
      </w:r>
      <w:proofErr w:type="spellStart"/>
      <w:r w:rsidRPr="00D603E5">
        <w:rPr>
          <w:sz w:val="16"/>
          <w:szCs w:val="16"/>
        </w:rPr>
        <w:t>transaction_id</w:t>
      </w:r>
      <w:proofErr w:type="spellEnd"/>
      <w:r w:rsidRPr="00D603E5">
        <w:rPr>
          <w:sz w:val="16"/>
          <w:szCs w:val="16"/>
        </w:rPr>
        <w:t xml:space="preserve">, modifiedAfter: $modifiedAfter,    </w:t>
      </w:r>
    </w:p>
    <w:p w14:paraId="53DB5464"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maxResults</w:t>
      </w:r>
      <w:proofErr w:type="spellEnd"/>
      <w:r w:rsidRPr="00D603E5">
        <w:rPr>
          <w:sz w:val="16"/>
          <w:szCs w:val="16"/>
        </w:rPr>
        <w:t>:$</w:t>
      </w:r>
      <w:proofErr w:type="spellStart"/>
      <w:r w:rsidRPr="00D603E5">
        <w:rPr>
          <w:sz w:val="16"/>
          <w:szCs w:val="16"/>
        </w:rPr>
        <w:t>maxResults</w:t>
      </w:r>
      <w:proofErr w:type="spellEnd"/>
      <w:r w:rsidRPr="00D603E5">
        <w:rPr>
          <w:sz w:val="16"/>
          <w:szCs w:val="16"/>
        </w:rPr>
        <w:t xml:space="preserve">) {        </w:t>
      </w:r>
    </w:p>
    <w:p w14:paraId="20415201" w14:textId="77777777" w:rsidR="0086455A" w:rsidRPr="00D603E5" w:rsidRDefault="0086455A" w:rsidP="003E6F43">
      <w:pPr>
        <w:pStyle w:val="codesample"/>
        <w:rPr>
          <w:sz w:val="16"/>
          <w:szCs w:val="16"/>
        </w:rPr>
      </w:pPr>
      <w:r w:rsidRPr="00D603E5">
        <w:rPr>
          <w:sz w:val="16"/>
          <w:szCs w:val="16"/>
        </w:rPr>
        <w:t xml:space="preserve">    ... on </w:t>
      </w:r>
      <w:proofErr w:type="spellStart"/>
      <w:r w:rsidRPr="00D603E5">
        <w:rPr>
          <w:sz w:val="16"/>
          <w:szCs w:val="16"/>
        </w:rPr>
        <w:t>BOMResponseBody</w:t>
      </w:r>
      <w:proofErr w:type="spellEnd"/>
      <w:r w:rsidRPr="00D603E5">
        <w:rPr>
          <w:sz w:val="16"/>
          <w:szCs w:val="16"/>
        </w:rPr>
        <w:t xml:space="preserve"> { </w:t>
      </w:r>
    </w:p>
    <w:p w14:paraId="04F3A365"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availableChildren</w:t>
      </w:r>
      <w:proofErr w:type="spellEnd"/>
      <w:r w:rsidRPr="00D603E5">
        <w:rPr>
          <w:sz w:val="16"/>
          <w:szCs w:val="16"/>
        </w:rPr>
        <w:t xml:space="preserve"> </w:t>
      </w:r>
    </w:p>
    <w:p w14:paraId="11D0018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itemId</w:t>
      </w:r>
      <w:proofErr w:type="spellEnd"/>
      <w:r w:rsidRPr="00D603E5">
        <w:rPr>
          <w:sz w:val="16"/>
          <w:szCs w:val="16"/>
        </w:rPr>
        <w:t xml:space="preserve"> </w:t>
      </w:r>
    </w:p>
    <w:p w14:paraId="73D8705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itemRevisionId</w:t>
      </w:r>
      <w:proofErr w:type="spellEnd"/>
      <w:r w:rsidRPr="00D603E5">
        <w:rPr>
          <w:sz w:val="16"/>
          <w:szCs w:val="16"/>
        </w:rPr>
        <w:t xml:space="preserve"> </w:t>
      </w:r>
    </w:p>
    <w:p w14:paraId="515A8595"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parentBOMLineProperties</w:t>
      </w:r>
      <w:proofErr w:type="spellEnd"/>
      <w:r w:rsidRPr="00D603E5">
        <w:rPr>
          <w:sz w:val="16"/>
          <w:szCs w:val="16"/>
        </w:rPr>
        <w:t xml:space="preserve"> {</w:t>
      </w:r>
    </w:p>
    <w:p w14:paraId="18C3862A" w14:textId="77777777" w:rsidR="0086455A" w:rsidRPr="00D603E5" w:rsidRDefault="0086455A" w:rsidP="003E6F43">
      <w:pPr>
        <w:pStyle w:val="codesample"/>
        <w:rPr>
          <w:sz w:val="16"/>
          <w:szCs w:val="16"/>
        </w:rPr>
      </w:pPr>
      <w:r w:rsidRPr="00D603E5">
        <w:rPr>
          <w:sz w:val="16"/>
          <w:szCs w:val="16"/>
        </w:rPr>
        <w:t xml:space="preserve">              dtt5_bl_material_comp</w:t>
      </w:r>
    </w:p>
    <w:p w14:paraId="1FFEB55A" w14:textId="77777777" w:rsidR="0086455A" w:rsidRPr="00D603E5" w:rsidRDefault="0086455A" w:rsidP="003E6F43">
      <w:pPr>
        <w:pStyle w:val="codesample"/>
        <w:rPr>
          <w:sz w:val="16"/>
          <w:szCs w:val="16"/>
        </w:rPr>
      </w:pPr>
      <w:r w:rsidRPr="00D603E5">
        <w:rPr>
          <w:sz w:val="16"/>
          <w:szCs w:val="16"/>
        </w:rPr>
        <w:t xml:space="preserve">              dtt5_bl_material_type</w:t>
      </w:r>
    </w:p>
    <w:p w14:paraId="09800B1A" w14:textId="77777777" w:rsidR="0086455A" w:rsidRPr="00D603E5" w:rsidRDefault="0086455A" w:rsidP="003E6F43">
      <w:pPr>
        <w:pStyle w:val="codesample"/>
        <w:rPr>
          <w:sz w:val="16"/>
          <w:szCs w:val="16"/>
        </w:rPr>
      </w:pPr>
      <w:r w:rsidRPr="00D603E5">
        <w:rPr>
          <w:sz w:val="16"/>
          <w:szCs w:val="16"/>
        </w:rPr>
        <w:t xml:space="preserve">              dtt5_bl_material_prop</w:t>
      </w:r>
    </w:p>
    <w:p w14:paraId="103689EA"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bl_formatted_parent_name</w:t>
      </w:r>
      <w:proofErr w:type="spellEnd"/>
    </w:p>
    <w:p w14:paraId="17558298" w14:textId="77777777" w:rsidR="0086455A" w:rsidRPr="00D603E5" w:rsidRDefault="0086455A" w:rsidP="003E6F43">
      <w:pPr>
        <w:pStyle w:val="codesample"/>
        <w:rPr>
          <w:sz w:val="16"/>
          <w:szCs w:val="16"/>
        </w:rPr>
      </w:pPr>
      <w:r w:rsidRPr="00D603E5">
        <w:rPr>
          <w:sz w:val="16"/>
          <w:szCs w:val="16"/>
        </w:rPr>
        <w:t xml:space="preserve">              awb0RevisionLastModifiedDate</w:t>
      </w:r>
    </w:p>
    <w:p w14:paraId="467FB79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bl_affecting_ice_types</w:t>
      </w:r>
      <w:proofErr w:type="spellEnd"/>
    </w:p>
    <w:p w14:paraId="2CB3FD4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bl_all_notes</w:t>
      </w:r>
      <w:proofErr w:type="spellEnd"/>
    </w:p>
    <w:p w14:paraId="1008F85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bl_appearance</w:t>
      </w:r>
      <w:proofErr w:type="spellEnd"/>
    </w:p>
    <w:p w14:paraId="432D0AFC"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bl_bomview</w:t>
      </w:r>
      <w:proofErr w:type="spellEnd"/>
    </w:p>
    <w:p w14:paraId="320B416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bl_child_lines</w:t>
      </w:r>
      <w:proofErr w:type="spellEnd"/>
    </w:p>
    <w:p w14:paraId="74D92724"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bl_bomview_rev</w:t>
      </w:r>
      <w:proofErr w:type="spellEnd"/>
    </w:p>
    <w:p w14:paraId="49BF93A7"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bl_bg_colour_int_as_str</w:t>
      </w:r>
      <w:proofErr w:type="spellEnd"/>
    </w:p>
    <w:p w14:paraId="55904602"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bl_compare_change</w:t>
      </w:r>
      <w:proofErr w:type="spellEnd"/>
    </w:p>
    <w:p w14:paraId="1ADA9A7D"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bl_config_string</w:t>
      </w:r>
      <w:proofErr w:type="spellEnd"/>
    </w:p>
    <w:p w14:paraId="4F656621"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bl_fg_colour_int_as_str</w:t>
      </w:r>
      <w:proofErr w:type="spellEnd"/>
    </w:p>
    <w:p w14:paraId="000BED17"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bl_formatted_title</w:t>
      </w:r>
      <w:proofErr w:type="spellEnd"/>
    </w:p>
    <w:p w14:paraId="64932A73"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bl_has_children</w:t>
      </w:r>
      <w:proofErr w:type="spellEnd"/>
    </w:p>
    <w:p w14:paraId="7CD0663A"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bl_has_date_effectivity</w:t>
      </w:r>
      <w:proofErr w:type="spellEnd"/>
    </w:p>
    <w:p w14:paraId="61EEAE7D"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bl_has_global_alternates</w:t>
      </w:r>
      <w:proofErr w:type="spellEnd"/>
    </w:p>
    <w:p w14:paraId="1CA8CF2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bl_has_module</w:t>
      </w:r>
      <w:proofErr w:type="spellEnd"/>
    </w:p>
    <w:p w14:paraId="131FA133"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bl_has_substitutes</w:t>
      </w:r>
      <w:proofErr w:type="spellEnd"/>
    </w:p>
    <w:p w14:paraId="3F77E470"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bl_indented_title</w:t>
      </w:r>
      <w:proofErr w:type="spellEnd"/>
    </w:p>
    <w:p w14:paraId="75837E64"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bl_is_all_history_line</w:t>
      </w:r>
      <w:proofErr w:type="spellEnd"/>
    </w:p>
    <w:p w14:paraId="5094BD23"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bl_is_classified</w:t>
      </w:r>
      <w:proofErr w:type="spellEnd"/>
    </w:p>
    <w:p w14:paraId="7528B67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bl_is_occ_configured</w:t>
      </w:r>
      <w:proofErr w:type="spellEnd"/>
    </w:p>
    <w:p w14:paraId="35ECC96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bl_is_orphan</w:t>
      </w:r>
      <w:proofErr w:type="spellEnd"/>
    </w:p>
    <w:p w14:paraId="57F723B2"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bl_is_packed</w:t>
      </w:r>
      <w:proofErr w:type="spellEnd"/>
    </w:p>
    <w:p w14:paraId="3F21551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bl_is_pending_cut</w:t>
      </w:r>
      <w:proofErr w:type="spellEnd"/>
    </w:p>
    <w:p w14:paraId="7CCAC6C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bl_is_precise</w:t>
      </w:r>
      <w:proofErr w:type="spellEnd"/>
    </w:p>
    <w:p w14:paraId="0A395FB9" w14:textId="53A1096B"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bl_is_variant</w:t>
      </w:r>
      <w:proofErr w:type="spellEnd"/>
    </w:p>
    <w:p w14:paraId="5619E6FD"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bl_is_vi</w:t>
      </w:r>
      <w:proofErr w:type="spellEnd"/>
    </w:p>
    <w:p w14:paraId="3ABF6D40"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w:t>
      </w:r>
      <w:proofErr w:type="spellEnd"/>
    </w:p>
    <w:p w14:paraId="5CCEF4F5"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bl_item_has_variant_module</w:t>
      </w:r>
      <w:proofErr w:type="spellEnd"/>
    </w:p>
    <w:p w14:paraId="0A984A80"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bl_item_object_desc</w:t>
      </w:r>
      <w:proofErr w:type="spellEnd"/>
    </w:p>
    <w:p w14:paraId="0F6ECEC5"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bl_item_object_type</w:t>
      </w:r>
      <w:proofErr w:type="spellEnd"/>
    </w:p>
    <w:p w14:paraId="28FF0CD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bl_item_owning_site</w:t>
      </w:r>
      <w:proofErr w:type="spellEnd"/>
    </w:p>
    <w:p w14:paraId="5B9D8E6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bl_item_uom_tag</w:t>
      </w:r>
      <w:proofErr w:type="spellEnd"/>
    </w:p>
    <w:p w14:paraId="466D7CAE" w14:textId="77777777" w:rsidR="0086455A" w:rsidRPr="00D603E5" w:rsidRDefault="0086455A" w:rsidP="003E6F43">
      <w:pPr>
        <w:pStyle w:val="codesample"/>
        <w:rPr>
          <w:sz w:val="16"/>
          <w:szCs w:val="16"/>
        </w:rPr>
      </w:pPr>
      <w:r w:rsidRPr="00D603E5">
        <w:rPr>
          <w:sz w:val="16"/>
          <w:szCs w:val="16"/>
        </w:rPr>
        <w:t xml:space="preserve">              bl_level_starting_0</w:t>
      </w:r>
    </w:p>
    <w:p w14:paraId="715508E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bl_line_name</w:t>
      </w:r>
      <w:proofErr w:type="spellEnd"/>
    </w:p>
    <w:p w14:paraId="66449DFA"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bl_line_object</w:t>
      </w:r>
      <w:proofErr w:type="spellEnd"/>
    </w:p>
    <w:p w14:paraId="716D620C"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bl_load_state</w:t>
      </w:r>
      <w:proofErr w:type="spellEnd"/>
    </w:p>
    <w:p w14:paraId="0C576B9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bl_occ_type</w:t>
      </w:r>
      <w:proofErr w:type="spellEnd"/>
    </w:p>
    <w:p w14:paraId="10C70B7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bl_pack_master</w:t>
      </w:r>
      <w:proofErr w:type="spellEnd"/>
    </w:p>
    <w:p w14:paraId="3F0FDA5A"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bl_occurrence</w:t>
      </w:r>
      <w:proofErr w:type="spellEnd"/>
    </w:p>
    <w:p w14:paraId="5E388DC7"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bl_parent</w:t>
      </w:r>
      <w:proofErr w:type="spellEnd"/>
    </w:p>
    <w:p w14:paraId="3AA3F864"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bl_quantity</w:t>
      </w:r>
      <w:proofErr w:type="spellEnd"/>
    </w:p>
    <w:p w14:paraId="3F7CD9C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bl_quantity_change</w:t>
      </w:r>
      <w:proofErr w:type="spellEnd"/>
    </w:p>
    <w:p w14:paraId="33BBDC78" w14:textId="77777777" w:rsidR="0086455A" w:rsidRPr="00D603E5" w:rsidRDefault="0086455A" w:rsidP="003E6F43">
      <w:pPr>
        <w:pStyle w:val="codesample"/>
        <w:rPr>
          <w:sz w:val="16"/>
          <w:szCs w:val="16"/>
        </w:rPr>
      </w:pPr>
      <w:r w:rsidRPr="00D603E5">
        <w:rPr>
          <w:sz w:val="16"/>
          <w:szCs w:val="16"/>
        </w:rPr>
        <w:lastRenderedPageBreak/>
        <w:t xml:space="preserve">              </w:t>
      </w:r>
      <w:proofErr w:type="spellStart"/>
      <w:r w:rsidRPr="00D603E5">
        <w:rPr>
          <w:sz w:val="16"/>
          <w:szCs w:val="16"/>
        </w:rPr>
        <w:t>bl_rev_is_vi</w:t>
      </w:r>
      <w:proofErr w:type="spellEnd"/>
    </w:p>
    <w:p w14:paraId="4905C960"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bl_rev_has_variants</w:t>
      </w:r>
      <w:proofErr w:type="spellEnd"/>
    </w:p>
    <w:p w14:paraId="7E0B434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bl_rev_checked_out_user</w:t>
      </w:r>
      <w:proofErr w:type="spellEnd"/>
    </w:p>
    <w:p w14:paraId="11213871"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bl_rev_checked_out</w:t>
      </w:r>
      <w:proofErr w:type="spellEnd"/>
    </w:p>
    <w:p w14:paraId="427EF056"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bl_rev_object_type</w:t>
      </w:r>
      <w:proofErr w:type="spellEnd"/>
    </w:p>
    <w:p w14:paraId="1AD6F04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bl_rev_release_status_list</w:t>
      </w:r>
      <w:proofErr w:type="spellEnd"/>
    </w:p>
    <w:p w14:paraId="42CDAABD"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bl_revision</w:t>
      </w:r>
      <w:proofErr w:type="spellEnd"/>
    </w:p>
    <w:p w14:paraId="671BFCA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bl_revision_change</w:t>
      </w:r>
      <w:proofErr w:type="spellEnd"/>
    </w:p>
    <w:p w14:paraId="37B8BDB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bl_sequence_no</w:t>
      </w:r>
      <w:proofErr w:type="spellEnd"/>
    </w:p>
    <w:p w14:paraId="45537CB6" w14:textId="77777777" w:rsidR="0086455A" w:rsidRPr="00D603E5" w:rsidRDefault="0086455A" w:rsidP="003E6F43">
      <w:pPr>
        <w:pStyle w:val="codesample"/>
        <w:rPr>
          <w:sz w:val="16"/>
          <w:szCs w:val="16"/>
        </w:rPr>
      </w:pPr>
      <w:r w:rsidRPr="00D603E5">
        <w:rPr>
          <w:sz w:val="16"/>
          <w:szCs w:val="16"/>
        </w:rPr>
        <w:t xml:space="preserve">            }</w:t>
      </w:r>
    </w:p>
    <w:p w14:paraId="7FD685E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childBOMLineProperties</w:t>
      </w:r>
      <w:proofErr w:type="spellEnd"/>
      <w:r w:rsidRPr="00D603E5">
        <w:rPr>
          <w:sz w:val="16"/>
          <w:szCs w:val="16"/>
        </w:rPr>
        <w:t xml:space="preserve"> { </w:t>
      </w:r>
    </w:p>
    <w:p w14:paraId="63DD26D2"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AvailableChildren</w:t>
      </w:r>
      <w:proofErr w:type="spellEnd"/>
      <w:r w:rsidRPr="00D603E5">
        <w:rPr>
          <w:sz w:val="16"/>
          <w:szCs w:val="16"/>
        </w:rPr>
        <w:t xml:space="preserve"> </w:t>
      </w:r>
    </w:p>
    <w:p w14:paraId="36273004"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childProperties</w:t>
      </w:r>
      <w:proofErr w:type="spellEnd"/>
      <w:r w:rsidRPr="00D603E5">
        <w:rPr>
          <w:sz w:val="16"/>
          <w:szCs w:val="16"/>
        </w:rPr>
        <w:t xml:space="preserve"> { </w:t>
      </w:r>
    </w:p>
    <w:p w14:paraId="1869C83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AvailableChildren</w:t>
      </w:r>
      <w:proofErr w:type="spellEnd"/>
      <w:r w:rsidRPr="00D603E5">
        <w:rPr>
          <w:sz w:val="16"/>
          <w:szCs w:val="16"/>
        </w:rPr>
        <w:t xml:space="preserve"> </w:t>
      </w:r>
    </w:p>
    <w:p w14:paraId="2D33D49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itemId</w:t>
      </w:r>
      <w:proofErr w:type="spellEnd"/>
      <w:r w:rsidRPr="00D603E5">
        <w:rPr>
          <w:sz w:val="16"/>
          <w:szCs w:val="16"/>
        </w:rPr>
        <w:t xml:space="preserve"> </w:t>
      </w:r>
    </w:p>
    <w:p w14:paraId="38700F3B" w14:textId="77777777" w:rsidR="0086455A" w:rsidRPr="00D603E5" w:rsidRDefault="0086455A" w:rsidP="003E6F43">
      <w:pPr>
        <w:pStyle w:val="codesample"/>
        <w:rPr>
          <w:sz w:val="16"/>
          <w:szCs w:val="16"/>
        </w:rPr>
      </w:pPr>
      <w:r w:rsidRPr="00D603E5">
        <w:rPr>
          <w:sz w:val="16"/>
          <w:szCs w:val="16"/>
        </w:rPr>
        <w:t xml:space="preserve">                    properties { </w:t>
      </w:r>
    </w:p>
    <w:p w14:paraId="3E052AD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bl_affecting_ice_types</w:t>
      </w:r>
      <w:proofErr w:type="spellEnd"/>
      <w:r w:rsidRPr="00D603E5">
        <w:rPr>
          <w:sz w:val="16"/>
          <w:szCs w:val="16"/>
        </w:rPr>
        <w:t xml:space="preserve"> </w:t>
      </w:r>
    </w:p>
    <w:p w14:paraId="674A57B8" w14:textId="271EC577" w:rsidR="0086455A" w:rsidRPr="00D603E5" w:rsidRDefault="0086455A" w:rsidP="003E6F43">
      <w:pPr>
        <w:pStyle w:val="codesample"/>
        <w:rPr>
          <w:sz w:val="16"/>
          <w:szCs w:val="16"/>
        </w:rPr>
      </w:pPr>
      <w:r w:rsidRPr="00D603E5">
        <w:rPr>
          <w:sz w:val="16"/>
          <w:szCs w:val="16"/>
        </w:rPr>
        <w:t>dtt5_bl_material_comp</w:t>
      </w:r>
    </w:p>
    <w:p w14:paraId="2A141C37" w14:textId="12B37A46" w:rsidR="0086455A" w:rsidRPr="00D603E5" w:rsidRDefault="0086455A" w:rsidP="003E6F43">
      <w:pPr>
        <w:pStyle w:val="codesample"/>
        <w:rPr>
          <w:sz w:val="16"/>
          <w:szCs w:val="16"/>
        </w:rPr>
      </w:pPr>
      <w:r w:rsidRPr="00D603E5">
        <w:rPr>
          <w:sz w:val="16"/>
          <w:szCs w:val="16"/>
        </w:rPr>
        <w:t>dtt5_bl_material_type</w:t>
      </w:r>
    </w:p>
    <w:p w14:paraId="608B32CF" w14:textId="0A667DBD" w:rsidR="0086455A" w:rsidRPr="00D603E5" w:rsidRDefault="0086455A" w:rsidP="003E6F43">
      <w:pPr>
        <w:pStyle w:val="codesample"/>
        <w:rPr>
          <w:sz w:val="16"/>
          <w:szCs w:val="16"/>
        </w:rPr>
      </w:pPr>
      <w:r w:rsidRPr="00D603E5">
        <w:rPr>
          <w:sz w:val="16"/>
          <w:szCs w:val="16"/>
        </w:rPr>
        <w:t>dtt5_bl_material_prop</w:t>
      </w:r>
    </w:p>
    <w:p w14:paraId="57291E51" w14:textId="18F278E1" w:rsidR="0086455A" w:rsidRPr="00D603E5" w:rsidRDefault="0086455A" w:rsidP="003E6F43">
      <w:pPr>
        <w:pStyle w:val="codesample"/>
        <w:rPr>
          <w:sz w:val="16"/>
          <w:szCs w:val="16"/>
        </w:rPr>
      </w:pPr>
      <w:proofErr w:type="spellStart"/>
      <w:r w:rsidRPr="00D603E5">
        <w:rPr>
          <w:sz w:val="16"/>
          <w:szCs w:val="16"/>
        </w:rPr>
        <w:t>bl_formatted_parent_name</w:t>
      </w:r>
      <w:proofErr w:type="spellEnd"/>
    </w:p>
    <w:p w14:paraId="777788DC" w14:textId="1F299E2C" w:rsidR="004F0361" w:rsidRPr="00D603E5" w:rsidRDefault="0086455A" w:rsidP="003E6F43">
      <w:pPr>
        <w:pStyle w:val="codesample"/>
        <w:rPr>
          <w:sz w:val="16"/>
          <w:szCs w:val="16"/>
        </w:rPr>
      </w:pPr>
      <w:r w:rsidRPr="00D603E5">
        <w:rPr>
          <w:sz w:val="16"/>
          <w:szCs w:val="16"/>
        </w:rPr>
        <w:t xml:space="preserve">                        </w:t>
      </w:r>
    </w:p>
    <w:p w14:paraId="5F7CF193" w14:textId="3FCA58C8" w:rsidR="0086455A" w:rsidRPr="00D603E5" w:rsidRDefault="0086455A" w:rsidP="003E6F43">
      <w:pPr>
        <w:pStyle w:val="codesample"/>
        <w:rPr>
          <w:sz w:val="16"/>
          <w:szCs w:val="16"/>
        </w:rPr>
      </w:pPr>
      <w:r w:rsidRPr="00D603E5">
        <w:rPr>
          <w:sz w:val="16"/>
          <w:szCs w:val="16"/>
        </w:rPr>
        <w:t>awb0RevisionLastModifiedDate</w:t>
      </w:r>
    </w:p>
    <w:p w14:paraId="574C80AC" w14:textId="77777777" w:rsidR="0086455A" w:rsidRPr="00D603E5" w:rsidRDefault="0086455A" w:rsidP="003E6F43">
      <w:pPr>
        <w:pStyle w:val="codesample"/>
        <w:rPr>
          <w:sz w:val="16"/>
          <w:szCs w:val="16"/>
        </w:rPr>
      </w:pPr>
      <w:r w:rsidRPr="00D603E5">
        <w:rPr>
          <w:sz w:val="16"/>
          <w:szCs w:val="16"/>
        </w:rPr>
        <w:t xml:space="preserve">                    } </w:t>
      </w:r>
    </w:p>
    <w:p w14:paraId="2CF13262" w14:textId="77777777" w:rsidR="0086455A" w:rsidRPr="00D603E5" w:rsidRDefault="0086455A" w:rsidP="003E6F43">
      <w:pPr>
        <w:pStyle w:val="codesample"/>
        <w:rPr>
          <w:sz w:val="16"/>
          <w:szCs w:val="16"/>
        </w:rPr>
      </w:pPr>
      <w:r w:rsidRPr="00D603E5">
        <w:rPr>
          <w:sz w:val="16"/>
          <w:szCs w:val="16"/>
        </w:rPr>
        <w:t xml:space="preserve">                } </w:t>
      </w:r>
    </w:p>
    <w:p w14:paraId="3C26A2A8"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itemId</w:t>
      </w:r>
      <w:proofErr w:type="spellEnd"/>
      <w:r w:rsidRPr="00D603E5">
        <w:rPr>
          <w:sz w:val="16"/>
          <w:szCs w:val="16"/>
        </w:rPr>
        <w:t xml:space="preserve"> </w:t>
      </w:r>
    </w:p>
    <w:p w14:paraId="313AE4B1"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itemRevisionId</w:t>
      </w:r>
      <w:proofErr w:type="spellEnd"/>
      <w:r w:rsidRPr="00D603E5">
        <w:rPr>
          <w:sz w:val="16"/>
          <w:szCs w:val="16"/>
        </w:rPr>
        <w:t xml:space="preserve"> </w:t>
      </w:r>
    </w:p>
    <w:p w14:paraId="3B643617" w14:textId="77777777" w:rsidR="0086455A" w:rsidRPr="00D603E5" w:rsidRDefault="0086455A" w:rsidP="003E6F43">
      <w:pPr>
        <w:pStyle w:val="codesample"/>
        <w:rPr>
          <w:sz w:val="16"/>
          <w:szCs w:val="16"/>
        </w:rPr>
      </w:pPr>
      <w:r w:rsidRPr="00D603E5">
        <w:rPr>
          <w:sz w:val="16"/>
          <w:szCs w:val="16"/>
        </w:rPr>
        <w:t xml:space="preserve">                properties { </w:t>
      </w:r>
    </w:p>
    <w:p w14:paraId="0E7BD764" w14:textId="6263AE2C" w:rsidR="0086455A" w:rsidRPr="00D603E5" w:rsidRDefault="0086455A" w:rsidP="003E6F43">
      <w:pPr>
        <w:pStyle w:val="codesample"/>
        <w:rPr>
          <w:sz w:val="16"/>
          <w:szCs w:val="16"/>
        </w:rPr>
      </w:pPr>
      <w:r w:rsidRPr="00D603E5">
        <w:rPr>
          <w:sz w:val="16"/>
          <w:szCs w:val="16"/>
        </w:rPr>
        <w:t>dtt5_bl_material_comp</w:t>
      </w:r>
    </w:p>
    <w:p w14:paraId="4002D24C" w14:textId="251DB58A" w:rsidR="0086455A" w:rsidRPr="00D603E5" w:rsidRDefault="0086455A" w:rsidP="003E6F43">
      <w:pPr>
        <w:pStyle w:val="codesample"/>
        <w:rPr>
          <w:sz w:val="16"/>
          <w:szCs w:val="16"/>
        </w:rPr>
      </w:pPr>
      <w:r w:rsidRPr="00D603E5">
        <w:rPr>
          <w:sz w:val="16"/>
          <w:szCs w:val="16"/>
        </w:rPr>
        <w:t>dtt5_bl_material_type</w:t>
      </w:r>
    </w:p>
    <w:p w14:paraId="474A8593" w14:textId="7FCA23A7" w:rsidR="0086455A" w:rsidRPr="00D603E5" w:rsidRDefault="0086455A" w:rsidP="003E6F43">
      <w:pPr>
        <w:pStyle w:val="codesample"/>
        <w:rPr>
          <w:sz w:val="16"/>
          <w:szCs w:val="16"/>
        </w:rPr>
      </w:pPr>
      <w:r w:rsidRPr="00D603E5">
        <w:rPr>
          <w:sz w:val="16"/>
          <w:szCs w:val="16"/>
        </w:rPr>
        <w:t>dtt5_bl_material_prop</w:t>
      </w:r>
    </w:p>
    <w:p w14:paraId="10F33BAF" w14:textId="08C6CA89" w:rsidR="0086455A" w:rsidRPr="00D603E5" w:rsidRDefault="0086455A" w:rsidP="003E6F43">
      <w:pPr>
        <w:pStyle w:val="codesample"/>
        <w:rPr>
          <w:sz w:val="16"/>
          <w:szCs w:val="16"/>
        </w:rPr>
      </w:pPr>
      <w:proofErr w:type="spellStart"/>
      <w:r w:rsidRPr="00D603E5">
        <w:rPr>
          <w:sz w:val="16"/>
          <w:szCs w:val="16"/>
        </w:rPr>
        <w:t>bl_formatted_parent_name</w:t>
      </w:r>
      <w:proofErr w:type="spellEnd"/>
    </w:p>
    <w:p w14:paraId="5E4575E6" w14:textId="77777777" w:rsidR="0086455A" w:rsidRPr="00D603E5" w:rsidRDefault="0086455A" w:rsidP="003E6F43">
      <w:pPr>
        <w:pStyle w:val="codesample"/>
        <w:rPr>
          <w:sz w:val="16"/>
          <w:szCs w:val="16"/>
        </w:rPr>
      </w:pPr>
      <w:r w:rsidRPr="00D603E5">
        <w:rPr>
          <w:sz w:val="16"/>
          <w:szCs w:val="16"/>
        </w:rPr>
        <w:t xml:space="preserve">                    awb0RevisionLastModifiedDate</w:t>
      </w:r>
    </w:p>
    <w:p w14:paraId="29C8E3C7"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bl_affecting_ice_types</w:t>
      </w:r>
      <w:proofErr w:type="spellEnd"/>
      <w:r w:rsidRPr="00D603E5">
        <w:rPr>
          <w:sz w:val="16"/>
          <w:szCs w:val="16"/>
        </w:rPr>
        <w:t xml:space="preserve"> </w:t>
      </w:r>
    </w:p>
    <w:p w14:paraId="1AD7205D"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bl_all_notes</w:t>
      </w:r>
      <w:proofErr w:type="spellEnd"/>
      <w:r w:rsidRPr="00D603E5">
        <w:rPr>
          <w:sz w:val="16"/>
          <w:szCs w:val="16"/>
        </w:rPr>
        <w:t xml:space="preserve"> </w:t>
      </w:r>
    </w:p>
    <w:p w14:paraId="4A0145CF"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bl_appearance</w:t>
      </w:r>
      <w:proofErr w:type="spellEnd"/>
      <w:r w:rsidRPr="00D603E5">
        <w:rPr>
          <w:sz w:val="16"/>
          <w:szCs w:val="16"/>
        </w:rPr>
        <w:t xml:space="preserve"> </w:t>
      </w:r>
    </w:p>
    <w:p w14:paraId="2DDFEE9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bl_bg_colour_int_as_str</w:t>
      </w:r>
      <w:proofErr w:type="spellEnd"/>
      <w:r w:rsidRPr="00D603E5">
        <w:rPr>
          <w:sz w:val="16"/>
          <w:szCs w:val="16"/>
        </w:rPr>
        <w:t xml:space="preserve"> </w:t>
      </w:r>
    </w:p>
    <w:p w14:paraId="02D1E3C4" w14:textId="77777777" w:rsidR="0086455A" w:rsidRPr="00D603E5" w:rsidRDefault="0086455A" w:rsidP="003E6F43">
      <w:pPr>
        <w:pStyle w:val="codesample"/>
        <w:rPr>
          <w:sz w:val="16"/>
          <w:szCs w:val="16"/>
        </w:rPr>
      </w:pPr>
      <w:r w:rsidRPr="00D603E5">
        <w:rPr>
          <w:sz w:val="16"/>
          <w:szCs w:val="16"/>
        </w:rPr>
        <w:t xml:space="preserve">                } </w:t>
      </w:r>
    </w:p>
    <w:p w14:paraId="491B8ACD" w14:textId="77777777" w:rsidR="0086455A" w:rsidRPr="00D603E5" w:rsidRDefault="0086455A" w:rsidP="003E6F43">
      <w:pPr>
        <w:pStyle w:val="codesample"/>
        <w:rPr>
          <w:sz w:val="16"/>
          <w:szCs w:val="16"/>
        </w:rPr>
      </w:pPr>
      <w:r w:rsidRPr="00D603E5">
        <w:rPr>
          <w:sz w:val="16"/>
          <w:szCs w:val="16"/>
        </w:rPr>
        <w:t xml:space="preserve">            }   </w:t>
      </w:r>
    </w:p>
    <w:p w14:paraId="40A8C7F2" w14:textId="77777777" w:rsidR="0086455A" w:rsidRPr="00D603E5" w:rsidRDefault="0086455A" w:rsidP="003E6F43">
      <w:pPr>
        <w:pStyle w:val="codesample"/>
        <w:rPr>
          <w:sz w:val="16"/>
          <w:szCs w:val="16"/>
        </w:rPr>
      </w:pPr>
      <w:r w:rsidRPr="00D603E5">
        <w:rPr>
          <w:sz w:val="16"/>
          <w:szCs w:val="16"/>
        </w:rPr>
        <w:t xml:space="preserve">        } </w:t>
      </w:r>
    </w:p>
    <w:p w14:paraId="260B67DB" w14:textId="77777777" w:rsidR="0086455A" w:rsidRPr="00D603E5" w:rsidRDefault="0086455A" w:rsidP="003E6F43">
      <w:pPr>
        <w:pStyle w:val="codesample"/>
        <w:rPr>
          <w:sz w:val="16"/>
          <w:szCs w:val="16"/>
        </w:rPr>
      </w:pPr>
      <w:r w:rsidRPr="00D603E5">
        <w:rPr>
          <w:sz w:val="16"/>
          <w:szCs w:val="16"/>
        </w:rPr>
        <w:t xml:space="preserve">  }</w:t>
      </w:r>
    </w:p>
    <w:p w14:paraId="1E9C0757" w14:textId="77777777" w:rsidR="0086455A" w:rsidRPr="00D603E5" w:rsidRDefault="0086455A" w:rsidP="003E6F43">
      <w:pPr>
        <w:pStyle w:val="codesample"/>
        <w:rPr>
          <w:sz w:val="16"/>
          <w:szCs w:val="16"/>
        </w:rPr>
      </w:pPr>
      <w:r w:rsidRPr="00D603E5">
        <w:rPr>
          <w:sz w:val="16"/>
          <w:szCs w:val="16"/>
        </w:rPr>
        <w:t xml:space="preserve">} </w:t>
      </w:r>
    </w:p>
    <w:p w14:paraId="39BC4CF0" w14:textId="2EF386F1" w:rsidR="0086455A" w:rsidRPr="00D603E5" w:rsidRDefault="0086455A" w:rsidP="009F4E61">
      <w:pPr>
        <w:pStyle w:val="Heading4"/>
      </w:pPr>
      <w:r w:rsidRPr="00D603E5">
        <w:t>Variables</w:t>
      </w:r>
    </w:p>
    <w:p w14:paraId="07E062D7" w14:textId="77777777" w:rsidR="0086455A" w:rsidRPr="00D603E5" w:rsidRDefault="0086455A" w:rsidP="003E6F43">
      <w:pPr>
        <w:pStyle w:val="codesample"/>
        <w:rPr>
          <w:sz w:val="16"/>
          <w:szCs w:val="16"/>
        </w:rPr>
      </w:pPr>
      <w:r w:rsidRPr="00D603E5">
        <w:rPr>
          <w:sz w:val="16"/>
          <w:szCs w:val="16"/>
        </w:rPr>
        <w:t xml:space="preserve">{   </w:t>
      </w:r>
    </w:p>
    <w:p w14:paraId="463C88C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itemId</w:t>
      </w:r>
      <w:proofErr w:type="spellEnd"/>
      <w:r w:rsidRPr="00D603E5">
        <w:rPr>
          <w:sz w:val="16"/>
          <w:szCs w:val="16"/>
        </w:rPr>
        <w:t>" : "003827",</w:t>
      </w:r>
    </w:p>
    <w:p w14:paraId="1B59113E"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revId</w:t>
      </w:r>
      <w:proofErr w:type="spellEnd"/>
      <w:r w:rsidRPr="00D603E5">
        <w:rPr>
          <w:sz w:val="16"/>
          <w:szCs w:val="16"/>
        </w:rPr>
        <w:t>": "A",</w:t>
      </w:r>
    </w:p>
    <w:p w14:paraId="42F73929"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transaction_id</w:t>
      </w:r>
      <w:proofErr w:type="spellEnd"/>
      <w:r w:rsidRPr="00D603E5">
        <w:rPr>
          <w:sz w:val="16"/>
          <w:szCs w:val="16"/>
        </w:rPr>
        <w:t>": "123456",</w:t>
      </w:r>
    </w:p>
    <w:p w14:paraId="2158B83B" w14:textId="77777777" w:rsidR="0086455A" w:rsidRPr="00D603E5" w:rsidRDefault="0086455A" w:rsidP="003E6F43">
      <w:pPr>
        <w:pStyle w:val="codesample"/>
        <w:rPr>
          <w:sz w:val="16"/>
          <w:szCs w:val="16"/>
        </w:rPr>
      </w:pPr>
      <w:r w:rsidRPr="00D603E5">
        <w:rPr>
          <w:sz w:val="16"/>
          <w:szCs w:val="16"/>
        </w:rPr>
        <w:t xml:space="preserve">    "</w:t>
      </w:r>
      <w:proofErr w:type="spellStart"/>
      <w:r w:rsidRPr="00D603E5">
        <w:rPr>
          <w:sz w:val="16"/>
          <w:szCs w:val="16"/>
        </w:rPr>
        <w:t>Ocp_Apim_Subscription_Key</w:t>
      </w:r>
      <w:proofErr w:type="spellEnd"/>
      <w:r w:rsidRPr="00D603E5">
        <w:rPr>
          <w:sz w:val="16"/>
          <w:szCs w:val="16"/>
        </w:rPr>
        <w:t xml:space="preserve">": "&lt;team center </w:t>
      </w:r>
      <w:proofErr w:type="gramStart"/>
      <w:r w:rsidRPr="00D603E5">
        <w:rPr>
          <w:sz w:val="16"/>
          <w:szCs w:val="16"/>
        </w:rPr>
        <w:t>subscription key</w:t>
      </w:r>
      <w:proofErr w:type="gramEnd"/>
      <w:r w:rsidRPr="00D603E5">
        <w:rPr>
          <w:sz w:val="16"/>
          <w:szCs w:val="16"/>
        </w:rPr>
        <w:t>&gt;",</w:t>
      </w:r>
    </w:p>
    <w:p w14:paraId="63A07D35" w14:textId="77777777" w:rsidR="0086455A" w:rsidRPr="00D603E5" w:rsidRDefault="0086455A" w:rsidP="003E6F43">
      <w:pPr>
        <w:pStyle w:val="codesample"/>
        <w:rPr>
          <w:sz w:val="16"/>
          <w:szCs w:val="16"/>
        </w:rPr>
      </w:pPr>
      <w:r w:rsidRPr="00D603E5">
        <w:rPr>
          <w:sz w:val="16"/>
          <w:szCs w:val="16"/>
        </w:rPr>
        <w:t xml:space="preserve">    "Authorization": "Bearer  &lt;token&gt;"</w:t>
      </w:r>
    </w:p>
    <w:p w14:paraId="1EF048ED" w14:textId="77777777" w:rsidR="0086455A" w:rsidRPr="00D603E5" w:rsidRDefault="0086455A" w:rsidP="003E6F43">
      <w:pPr>
        <w:pStyle w:val="codesample"/>
        <w:rPr>
          <w:sz w:val="16"/>
          <w:szCs w:val="16"/>
        </w:rPr>
      </w:pPr>
      <w:r w:rsidRPr="00D603E5">
        <w:rPr>
          <w:sz w:val="16"/>
          <w:szCs w:val="16"/>
        </w:rPr>
        <w:t>}</w:t>
      </w:r>
    </w:p>
    <w:p w14:paraId="0D422953" w14:textId="16ACC4A8" w:rsidR="0086455A" w:rsidRPr="00D603E5" w:rsidRDefault="0086455A" w:rsidP="009F4E61">
      <w:pPr>
        <w:pStyle w:val="Heading4"/>
      </w:pPr>
      <w:r w:rsidRPr="00D603E5">
        <w:t>Headers</w:t>
      </w:r>
    </w:p>
    <w:p w14:paraId="3E381871" w14:textId="77777777" w:rsidR="0086455A" w:rsidRPr="00D603E5" w:rsidRDefault="0086455A" w:rsidP="003E6F43">
      <w:pPr>
        <w:pStyle w:val="codesample"/>
        <w:rPr>
          <w:sz w:val="16"/>
          <w:szCs w:val="16"/>
        </w:rPr>
      </w:pPr>
      <w:r w:rsidRPr="00D603E5">
        <w:rPr>
          <w:sz w:val="16"/>
          <w:szCs w:val="16"/>
        </w:rPr>
        <w:t xml:space="preserve">  "Authorization": "Bearer &lt;token&gt;",</w:t>
      </w:r>
    </w:p>
    <w:p w14:paraId="090E75DF" w14:textId="77777777" w:rsidR="0086455A" w:rsidRPr="00D603E5" w:rsidRDefault="0086455A" w:rsidP="003E6F43">
      <w:pPr>
        <w:pStyle w:val="codesample"/>
        <w:rPr>
          <w:sz w:val="16"/>
          <w:szCs w:val="16"/>
        </w:rPr>
      </w:pPr>
      <w:r w:rsidRPr="00D603E5">
        <w:rPr>
          <w:sz w:val="16"/>
          <w:szCs w:val="16"/>
        </w:rPr>
        <w:t xml:space="preserve">  "Ocp-Apim-Subscription-Key": "&lt;query engine subscription key&gt;"</w:t>
      </w:r>
    </w:p>
    <w:p w14:paraId="22801F27" w14:textId="77777777" w:rsidR="00D603E5" w:rsidRDefault="00D603E5" w:rsidP="00124B21">
      <w:pPr>
        <w:pStyle w:val="Heading2"/>
        <w:sectPr w:rsidR="00D603E5" w:rsidSect="00BE5BA0">
          <w:pgSz w:w="12240" w:h="15840" w:code="1"/>
          <w:pgMar w:top="1440" w:right="1440" w:bottom="1440" w:left="1440" w:header="706" w:footer="706" w:gutter="0"/>
          <w:cols w:sep="1" w:space="1440"/>
          <w:docGrid w:linePitch="360"/>
        </w:sectPr>
      </w:pPr>
    </w:p>
    <w:p w14:paraId="44E2B3B6" w14:textId="77777777" w:rsidR="00D52DAE" w:rsidRDefault="00D52DAE" w:rsidP="00124B21">
      <w:pPr>
        <w:pStyle w:val="Heading2"/>
      </w:pPr>
      <w:bookmarkStart w:id="56" w:name="_Toc221025568"/>
      <w:r w:rsidRPr="5782B9B8">
        <w:lastRenderedPageBreak/>
        <w:t>MES Connector</w:t>
      </w:r>
      <w:bookmarkEnd w:id="56"/>
    </w:p>
    <w:p w14:paraId="3AD067E4" w14:textId="0B13DFDE" w:rsidR="007542D9" w:rsidRPr="009F4E61" w:rsidRDefault="007542D9" w:rsidP="009F4E61">
      <w:pPr>
        <w:pStyle w:val="Heading3"/>
      </w:pPr>
      <w:r w:rsidRPr="009F4E61">
        <w:t>Query</w:t>
      </w:r>
    </w:p>
    <w:p w14:paraId="6D80A049" w14:textId="4F5995B0"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query </w:t>
      </w:r>
      <w:proofErr w:type="spellStart"/>
      <w:r w:rsidRPr="009F4E61">
        <w:rPr>
          <w:rFonts w:ascii="Consolas" w:hAnsi="Consolas"/>
          <w:sz w:val="18"/>
          <w:szCs w:val="20"/>
        </w:rPr>
        <w:t>mesdata</w:t>
      </w:r>
      <w:proofErr w:type="spellEnd"/>
      <w:r w:rsidRPr="009F4E61">
        <w:rPr>
          <w:rFonts w:ascii="Consolas" w:hAnsi="Consolas"/>
          <w:sz w:val="18"/>
          <w:szCs w:val="20"/>
        </w:rPr>
        <w:t xml:space="preserve"> ($</w:t>
      </w:r>
      <w:proofErr w:type="spellStart"/>
      <w:r w:rsidRPr="009F4E61">
        <w:rPr>
          <w:rFonts w:ascii="Consolas" w:hAnsi="Consolas"/>
          <w:sz w:val="18"/>
          <w:szCs w:val="20"/>
        </w:rPr>
        <w:t>Ocp_Apim_Subscription_Key</w:t>
      </w:r>
      <w:proofErr w:type="spellEnd"/>
      <w:r w:rsidRPr="009F4E61">
        <w:rPr>
          <w:rFonts w:ascii="Consolas" w:hAnsi="Consolas"/>
          <w:sz w:val="18"/>
          <w:szCs w:val="20"/>
        </w:rPr>
        <w:t xml:space="preserve">: String!, </w:t>
      </w:r>
    </w:p>
    <w:p w14:paraId="7A91FBBD"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transaction_Id</w:t>
      </w:r>
      <w:proofErr w:type="spellEnd"/>
      <w:r w:rsidRPr="009F4E61">
        <w:rPr>
          <w:rFonts w:ascii="Consolas" w:hAnsi="Consolas"/>
          <w:sz w:val="18"/>
          <w:szCs w:val="20"/>
        </w:rPr>
        <w:t xml:space="preserve">: String!, $modified_after: String!, $source: String!, </w:t>
      </w:r>
    </w:p>
    <w:p w14:paraId="4D737F2A"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$offset: Int!, $limit: Int!) {    </w:t>
      </w:r>
    </w:p>
    <w:p w14:paraId="62E251B0"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get_product_data</w:t>
      </w:r>
      <w:proofErr w:type="spellEnd"/>
      <w:r w:rsidRPr="009F4E61">
        <w:rPr>
          <w:rFonts w:ascii="Consolas" w:hAnsi="Consolas"/>
          <w:sz w:val="18"/>
          <w:szCs w:val="20"/>
        </w:rPr>
        <w:t>(</w:t>
      </w:r>
    </w:p>
    <w:p w14:paraId="1F64A834"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Ocp_Apim_Subscription_Key</w:t>
      </w:r>
      <w:proofErr w:type="spellEnd"/>
      <w:r w:rsidRPr="009F4E61">
        <w:rPr>
          <w:rFonts w:ascii="Consolas" w:hAnsi="Consolas"/>
          <w:sz w:val="18"/>
          <w:szCs w:val="20"/>
        </w:rPr>
        <w:t>: $</w:t>
      </w:r>
      <w:proofErr w:type="spellStart"/>
      <w:r w:rsidRPr="009F4E61">
        <w:rPr>
          <w:rFonts w:ascii="Consolas" w:hAnsi="Consolas"/>
          <w:sz w:val="18"/>
          <w:szCs w:val="20"/>
        </w:rPr>
        <w:t>Ocp_Apim_Subscription_Key</w:t>
      </w:r>
      <w:proofErr w:type="spellEnd"/>
    </w:p>
    <w:p w14:paraId="73958F81"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transaction_Id</w:t>
      </w:r>
      <w:proofErr w:type="spellEnd"/>
      <w:r w:rsidRPr="009F4E61">
        <w:rPr>
          <w:rFonts w:ascii="Consolas" w:hAnsi="Consolas"/>
          <w:sz w:val="18"/>
          <w:szCs w:val="20"/>
        </w:rPr>
        <w:t>: $</w:t>
      </w:r>
      <w:proofErr w:type="spellStart"/>
      <w:r w:rsidRPr="009F4E61">
        <w:rPr>
          <w:rFonts w:ascii="Consolas" w:hAnsi="Consolas"/>
          <w:sz w:val="18"/>
          <w:szCs w:val="20"/>
        </w:rPr>
        <w:t>transaction_Id</w:t>
      </w:r>
      <w:proofErr w:type="spellEnd"/>
    </w:p>
    <w:p w14:paraId="4BAF460B"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modified_after: $modified_after</w:t>
      </w:r>
    </w:p>
    <w:p w14:paraId="1E1EE958"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source: $source</w:t>
      </w:r>
    </w:p>
    <w:p w14:paraId="22EA842D"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offset:$offset</w:t>
      </w:r>
    </w:p>
    <w:p w14:paraId="19DD7676"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limits:$limit</w:t>
      </w:r>
    </w:p>
    <w:p w14:paraId="6016449D"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 {</w:t>
      </w:r>
    </w:p>
    <w:p w14:paraId="51531A45"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 on </w:t>
      </w:r>
      <w:proofErr w:type="spellStart"/>
      <w:r w:rsidRPr="009F4E61">
        <w:rPr>
          <w:rFonts w:ascii="Consolas" w:hAnsi="Consolas"/>
          <w:sz w:val="18"/>
          <w:szCs w:val="20"/>
        </w:rPr>
        <w:t>aveva_MesCommonResponse</w:t>
      </w:r>
      <w:proofErr w:type="spellEnd"/>
      <w:r w:rsidRPr="009F4E61">
        <w:rPr>
          <w:rFonts w:ascii="Consolas" w:hAnsi="Consolas"/>
          <w:sz w:val="18"/>
          <w:szCs w:val="20"/>
        </w:rPr>
        <w:t xml:space="preserve"> {        </w:t>
      </w:r>
    </w:p>
    <w:p w14:paraId="7C239DBB"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dataInstances</w:t>
      </w:r>
      <w:proofErr w:type="spellEnd"/>
      <w:r w:rsidRPr="009F4E61">
        <w:rPr>
          <w:rFonts w:ascii="Consolas" w:hAnsi="Consolas"/>
          <w:sz w:val="18"/>
          <w:szCs w:val="20"/>
        </w:rPr>
        <w:t>{</w:t>
      </w:r>
    </w:p>
    <w:p w14:paraId="7D6718E0"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attributes</w:t>
      </w:r>
    </w:p>
    <w:p w14:paraId="773232A5"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
    <w:p w14:paraId="5BCDEC16"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
    <w:p w14:paraId="05E6E37C"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w:t>
      </w:r>
    </w:p>
    <w:p w14:paraId="05B1B736"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w:t>
      </w:r>
    </w:p>
    <w:p w14:paraId="2E833324" w14:textId="1AA5C864" w:rsidR="00B75C3E" w:rsidRPr="009F4E61" w:rsidRDefault="00B75C3E" w:rsidP="009F4E61">
      <w:pPr>
        <w:pStyle w:val="Heading3"/>
      </w:pPr>
      <w:r w:rsidRPr="009F4E61">
        <w:t xml:space="preserve">Variables </w:t>
      </w:r>
    </w:p>
    <w:p w14:paraId="7A4DA971"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
    <w:p w14:paraId="106A4B31"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"offset": 1,</w:t>
      </w:r>
    </w:p>
    <w:p w14:paraId="58D34315"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"limit": 10,</w:t>
      </w:r>
    </w:p>
    <w:p w14:paraId="3BC163E1"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"modified_after": "2023-02-03 15:45:03.000",  </w:t>
      </w:r>
    </w:p>
    <w:p w14:paraId="0521941F"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"source": "</w:t>
      </w:r>
      <w:proofErr w:type="spellStart"/>
      <w:r w:rsidRPr="009F4E61">
        <w:rPr>
          <w:rFonts w:ascii="Consolas" w:hAnsi="Consolas"/>
          <w:sz w:val="18"/>
          <w:szCs w:val="20"/>
        </w:rPr>
        <w:t>production_performance</w:t>
      </w:r>
      <w:proofErr w:type="spellEnd"/>
      <w:r w:rsidRPr="009F4E61">
        <w:rPr>
          <w:rFonts w:ascii="Consolas" w:hAnsi="Consolas"/>
          <w:sz w:val="18"/>
          <w:szCs w:val="20"/>
        </w:rPr>
        <w:t>",</w:t>
      </w:r>
    </w:p>
    <w:p w14:paraId="743C1385"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transaction_Id</w:t>
      </w:r>
      <w:proofErr w:type="spellEnd"/>
      <w:r w:rsidRPr="009F4E61">
        <w:rPr>
          <w:rFonts w:ascii="Consolas" w:hAnsi="Consolas"/>
          <w:sz w:val="18"/>
          <w:szCs w:val="20"/>
        </w:rPr>
        <w:t>": "1234",</w:t>
      </w:r>
    </w:p>
    <w:p w14:paraId="3FC5C03D"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w:t>
      </w:r>
      <w:proofErr w:type="spellStart"/>
      <w:r w:rsidRPr="009F4E61">
        <w:rPr>
          <w:rFonts w:ascii="Consolas" w:hAnsi="Consolas"/>
          <w:sz w:val="18"/>
          <w:szCs w:val="20"/>
        </w:rPr>
        <w:t>Ocp_Apim_Subscription_Key</w:t>
      </w:r>
      <w:proofErr w:type="spellEnd"/>
      <w:r w:rsidRPr="009F4E61">
        <w:rPr>
          <w:rFonts w:ascii="Consolas" w:hAnsi="Consolas"/>
          <w:sz w:val="18"/>
          <w:szCs w:val="20"/>
        </w:rPr>
        <w:t xml:space="preserve">": "&lt;MES subscription key&gt;"    </w:t>
      </w:r>
    </w:p>
    <w:p w14:paraId="206CC5CB"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w:t>
      </w:r>
    </w:p>
    <w:p w14:paraId="2216BF81" w14:textId="1EF87B42" w:rsidR="00B75C3E" w:rsidRPr="009F4E61" w:rsidRDefault="007542D9" w:rsidP="009F4E61">
      <w:pPr>
        <w:spacing w:before="240"/>
      </w:pPr>
      <w:r w:rsidRPr="009F4E61">
        <w:t>The</w:t>
      </w:r>
      <w:r w:rsidR="00B75C3E" w:rsidRPr="009F4E61">
        <w:t xml:space="preserve"> following source value</w:t>
      </w:r>
      <w:r w:rsidRPr="009F4E61">
        <w:t>s must be provided</w:t>
      </w:r>
      <w:r w:rsidR="00B75C3E" w:rsidRPr="009F4E61">
        <w:t xml:space="preserve"> into variables for each data </w:t>
      </w:r>
      <w:proofErr w:type="gramStart"/>
      <w:r w:rsidR="00B75C3E" w:rsidRPr="009F4E61">
        <w:t>products</w:t>
      </w:r>
      <w:proofErr w:type="gramEnd"/>
      <w:r w:rsidR="00B75C3E" w:rsidRPr="009F4E61">
        <w:t>.</w:t>
      </w:r>
    </w:p>
    <w:p w14:paraId="5DBD86B0" w14:textId="59171A1C" w:rsidR="00B75C3E" w:rsidRPr="009F4E61" w:rsidRDefault="00B75C3E" w:rsidP="007542D9">
      <w:pPr>
        <w:pStyle w:val="ListParagraph"/>
        <w:numPr>
          <w:ilvl w:val="0"/>
          <w:numId w:val="18"/>
        </w:numPr>
        <w:spacing w:before="0" w:after="0"/>
        <w:rPr>
          <w:rFonts w:ascii="Consolas" w:hAnsi="Consolas"/>
          <w:sz w:val="18"/>
          <w:szCs w:val="20"/>
        </w:rPr>
      </w:pPr>
      <w:r w:rsidRPr="009F4E61">
        <w:rPr>
          <w:rFonts w:ascii="Consolas" w:hAnsi="Consolas"/>
          <w:sz w:val="18"/>
          <w:szCs w:val="20"/>
        </w:rPr>
        <w:t>manufacturing_batch</w:t>
      </w:r>
    </w:p>
    <w:p w14:paraId="4AE4EB13" w14:textId="5F6A6A1D" w:rsidR="00B75C3E" w:rsidRPr="009F4E61" w:rsidRDefault="00B75C3E" w:rsidP="007542D9">
      <w:pPr>
        <w:pStyle w:val="ListParagraph"/>
        <w:numPr>
          <w:ilvl w:val="0"/>
          <w:numId w:val="18"/>
        </w:numPr>
        <w:spacing w:before="0" w:after="0"/>
        <w:rPr>
          <w:rFonts w:ascii="Consolas" w:hAnsi="Consolas"/>
          <w:sz w:val="18"/>
          <w:szCs w:val="20"/>
        </w:rPr>
      </w:pPr>
      <w:r w:rsidRPr="009F4E61">
        <w:rPr>
          <w:rFonts w:ascii="Consolas" w:hAnsi="Consolas"/>
          <w:sz w:val="18"/>
          <w:szCs w:val="20"/>
        </w:rPr>
        <w:t>production_schedule</w:t>
      </w:r>
    </w:p>
    <w:p w14:paraId="4B1B0946" w14:textId="112D9AAD"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production_performance</w:t>
      </w:r>
      <w:proofErr w:type="spellEnd"/>
    </w:p>
    <w:p w14:paraId="673FA64F" w14:textId="42612050"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manufacturing_performance_metrics</w:t>
      </w:r>
      <w:proofErr w:type="spellEnd"/>
    </w:p>
    <w:p w14:paraId="0FDC0369" w14:textId="5850D144"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manufacturing_scrap_wastage</w:t>
      </w:r>
      <w:proofErr w:type="spellEnd"/>
    </w:p>
    <w:p w14:paraId="067B9D67" w14:textId="5166A284"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production_downtime</w:t>
      </w:r>
      <w:proofErr w:type="spellEnd"/>
    </w:p>
    <w:p w14:paraId="4F522C1E" w14:textId="5E25E95E"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production_shift</w:t>
      </w:r>
      <w:proofErr w:type="spellEnd"/>
    </w:p>
    <w:p w14:paraId="1E73617A" w14:textId="38492584"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production_resource</w:t>
      </w:r>
      <w:proofErr w:type="spellEnd"/>
    </w:p>
    <w:p w14:paraId="4B6F5259" w14:textId="19465775" w:rsidR="00B75C3E" w:rsidRPr="009F4E61" w:rsidRDefault="00B75C3E" w:rsidP="007542D9">
      <w:pPr>
        <w:pStyle w:val="ListParagraph"/>
        <w:numPr>
          <w:ilvl w:val="0"/>
          <w:numId w:val="18"/>
        </w:numPr>
        <w:spacing w:before="0" w:after="0"/>
        <w:rPr>
          <w:rFonts w:ascii="Consolas" w:hAnsi="Consolas"/>
          <w:sz w:val="18"/>
          <w:szCs w:val="20"/>
        </w:rPr>
      </w:pPr>
      <w:r w:rsidRPr="009F4E61">
        <w:rPr>
          <w:rFonts w:ascii="Consolas" w:hAnsi="Consolas"/>
          <w:sz w:val="18"/>
          <w:szCs w:val="20"/>
        </w:rPr>
        <w:t>resource</w:t>
      </w:r>
    </w:p>
    <w:p w14:paraId="08B6EFAF" w14:textId="50EC01AC" w:rsidR="00B75C3E" w:rsidRPr="009F4E61" w:rsidRDefault="00B75C3E" w:rsidP="007542D9">
      <w:pPr>
        <w:pStyle w:val="ListParagraph"/>
        <w:numPr>
          <w:ilvl w:val="0"/>
          <w:numId w:val="18"/>
        </w:numPr>
        <w:spacing w:before="0" w:after="0"/>
        <w:rPr>
          <w:rFonts w:ascii="Consolas" w:hAnsi="Consolas"/>
          <w:sz w:val="18"/>
          <w:szCs w:val="20"/>
        </w:rPr>
      </w:pPr>
      <w:proofErr w:type="spellStart"/>
      <w:r w:rsidRPr="009F4E61">
        <w:rPr>
          <w:rFonts w:ascii="Consolas" w:hAnsi="Consolas"/>
          <w:sz w:val="18"/>
          <w:szCs w:val="20"/>
        </w:rPr>
        <w:t>electronic_batch_record</w:t>
      </w:r>
      <w:proofErr w:type="spellEnd"/>
    </w:p>
    <w:p w14:paraId="6D15CDC2" w14:textId="2CAB9A98" w:rsidR="00B75C3E" w:rsidRPr="009F4E61" w:rsidRDefault="00B75C3E" w:rsidP="007542D9">
      <w:pPr>
        <w:pStyle w:val="ListParagraph"/>
        <w:numPr>
          <w:ilvl w:val="0"/>
          <w:numId w:val="18"/>
        </w:numPr>
        <w:spacing w:before="0" w:after="0"/>
        <w:rPr>
          <w:rFonts w:ascii="Consolas" w:hAnsi="Consolas"/>
          <w:sz w:val="18"/>
          <w:szCs w:val="20"/>
        </w:rPr>
      </w:pPr>
      <w:r w:rsidRPr="009F4E61">
        <w:rPr>
          <w:rFonts w:ascii="Consolas" w:hAnsi="Consolas"/>
          <w:sz w:val="18"/>
          <w:szCs w:val="20"/>
        </w:rPr>
        <w:t>Maintenance</w:t>
      </w:r>
    </w:p>
    <w:p w14:paraId="69BAA225" w14:textId="16DB997A" w:rsidR="00B75C3E" w:rsidRPr="009F4E61" w:rsidRDefault="00B75C3E" w:rsidP="009F4E61">
      <w:pPr>
        <w:pStyle w:val="Heading3"/>
      </w:pPr>
      <w:r w:rsidRPr="009F4E61">
        <w:t>Headers</w:t>
      </w:r>
    </w:p>
    <w:p w14:paraId="15B8A8AE"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"Authorization": "Bearer &lt;token&gt;",</w:t>
      </w:r>
    </w:p>
    <w:p w14:paraId="682BCCA9" w14:textId="77777777" w:rsidR="00B75C3E" w:rsidRPr="009F4E61" w:rsidRDefault="00B75C3E" w:rsidP="008306CC">
      <w:pPr>
        <w:spacing w:after="0"/>
        <w:rPr>
          <w:rFonts w:ascii="Consolas" w:hAnsi="Consolas"/>
          <w:sz w:val="18"/>
          <w:szCs w:val="20"/>
        </w:rPr>
      </w:pPr>
      <w:r w:rsidRPr="009F4E61">
        <w:rPr>
          <w:rFonts w:ascii="Consolas" w:hAnsi="Consolas"/>
          <w:sz w:val="18"/>
          <w:szCs w:val="20"/>
        </w:rPr>
        <w:t xml:space="preserve">  "Ocp-Apim-Subscription-Key": "&lt;query engine subscription key&gt;"</w:t>
      </w:r>
    </w:p>
    <w:p w14:paraId="23A126C0" w14:textId="77777777" w:rsidR="009F4E61" w:rsidRDefault="009F4E61" w:rsidP="00CB7898">
      <w:pPr>
        <w:pStyle w:val="Heading1"/>
        <w:sectPr w:rsidR="009F4E61" w:rsidSect="00BE5BA0">
          <w:pgSz w:w="12240" w:h="15840" w:code="1"/>
          <w:pgMar w:top="1440" w:right="1440" w:bottom="1440" w:left="1440" w:header="706" w:footer="706" w:gutter="0"/>
          <w:cols w:sep="1" w:space="1440"/>
          <w:docGrid w:linePitch="360"/>
        </w:sectPr>
      </w:pPr>
      <w:bookmarkStart w:id="57" w:name="OLE_LINK8"/>
      <w:bookmarkStart w:id="58" w:name="OLE_LINK15"/>
    </w:p>
    <w:p w14:paraId="0E8553CB" w14:textId="0FE64A8A" w:rsidR="00D52DAE" w:rsidRDefault="00D52DAE" w:rsidP="00CB7898">
      <w:pPr>
        <w:pStyle w:val="Heading1"/>
      </w:pPr>
      <w:bookmarkStart w:id="59" w:name="_Toc221025569"/>
      <w:r w:rsidRPr="610328F9">
        <w:lastRenderedPageBreak/>
        <w:t>Postgres (ADF)</w:t>
      </w:r>
      <w:r w:rsidR="00CB7898">
        <w:t xml:space="preserve"> Queries</w:t>
      </w:r>
      <w:bookmarkEnd w:id="59"/>
    </w:p>
    <w:p w14:paraId="58ADC56E" w14:textId="77D42B85" w:rsidR="00541337" w:rsidRDefault="00541337" w:rsidP="00541337">
      <w:r>
        <w:rPr>
          <w:lang w:val="en-GB"/>
        </w:rPr>
        <w:t xml:space="preserve">The authorization </w:t>
      </w:r>
      <w:r>
        <w:t xml:space="preserve">headers are the same for </w:t>
      </w:r>
      <w:r w:rsidR="009D40FF">
        <w:t>all</w:t>
      </w:r>
      <w:r>
        <w:t xml:space="preserve"> </w:t>
      </w:r>
      <w:r w:rsidR="004F3B85">
        <w:t xml:space="preserve">Postgres </w:t>
      </w:r>
      <w:r>
        <w:t>queries</w:t>
      </w:r>
      <w:r w:rsidR="009D40FF">
        <w:t>:</w:t>
      </w:r>
    </w:p>
    <w:p w14:paraId="29F1DFD3" w14:textId="6A821110" w:rsidR="00541337" w:rsidRPr="00541337" w:rsidRDefault="00541337" w:rsidP="004F3B85">
      <w:pPr>
        <w:pStyle w:val="codesample"/>
        <w:rPr>
          <w:lang w:val="en-GB"/>
        </w:rPr>
      </w:pPr>
      <w:r w:rsidRPr="00541337">
        <w:rPr>
          <w:lang w:val="en-GB"/>
        </w:rPr>
        <w:t xml:space="preserve">  "Authorization": "Bearer &lt;token&gt;",</w:t>
      </w:r>
    </w:p>
    <w:p w14:paraId="4C2222DA" w14:textId="3F245C66" w:rsidR="00DF068F" w:rsidRPr="00DF068F" w:rsidRDefault="00541337" w:rsidP="004F3B85">
      <w:pPr>
        <w:pStyle w:val="codesample"/>
        <w:rPr>
          <w:lang w:val="en-GB"/>
        </w:rPr>
      </w:pPr>
      <w:r w:rsidRPr="00541337">
        <w:rPr>
          <w:lang w:val="en-GB"/>
        </w:rPr>
        <w:t xml:space="preserve">  "Ocp-Apim-Subscription-Key": "&lt;query engine subscription key&gt;"</w:t>
      </w:r>
    </w:p>
    <w:p w14:paraId="7D0A2604" w14:textId="2D021650" w:rsidR="005530C4" w:rsidRPr="008B0076" w:rsidRDefault="005530C4" w:rsidP="009F4E61">
      <w:pPr>
        <w:spacing w:before="240"/>
        <w:rPr>
          <w:lang w:val="en-GB"/>
        </w:rPr>
      </w:pPr>
      <w:r>
        <w:rPr>
          <w:lang w:val="en-GB"/>
        </w:rPr>
        <w:t xml:space="preserve">The queries are </w:t>
      </w:r>
      <w:r w:rsidR="009D40FF">
        <w:rPr>
          <w:lang w:val="en-GB"/>
        </w:rPr>
        <w:t>shown</w:t>
      </w:r>
      <w:r>
        <w:rPr>
          <w:lang w:val="en-GB"/>
        </w:rPr>
        <w:t xml:space="preserve"> on the pages that follow.</w:t>
      </w:r>
    </w:p>
    <w:p w14:paraId="6889F266" w14:textId="77777777" w:rsidR="00647E7B" w:rsidRDefault="00647E7B" w:rsidP="00647E7B">
      <w:pPr>
        <w:pStyle w:val="Heading2"/>
      </w:pPr>
      <w:bookmarkStart w:id="60" w:name="_Toc221025570"/>
      <w:r w:rsidRPr="5782B9B8">
        <w:t>LIMS</w:t>
      </w:r>
      <w:bookmarkEnd w:id="60"/>
    </w:p>
    <w:p w14:paraId="0A77AA27" w14:textId="77777777" w:rsidR="009F4E61" w:rsidRDefault="009F4E61" w:rsidP="00647E7B">
      <w:pPr>
        <w:pStyle w:val="Heading3"/>
        <w:sectPr w:rsidR="009F4E61" w:rsidSect="00BE5BA0">
          <w:pgSz w:w="12240" w:h="15840" w:code="1"/>
          <w:pgMar w:top="1440" w:right="1440" w:bottom="1440" w:left="1440" w:header="706" w:footer="706" w:gutter="0"/>
          <w:cols w:sep="1" w:space="1440"/>
          <w:docGrid w:linePitch="360"/>
        </w:sectPr>
      </w:pPr>
    </w:p>
    <w:p w14:paraId="215A3A95" w14:textId="77777777" w:rsidR="00647E7B" w:rsidRDefault="00647E7B" w:rsidP="00647E7B">
      <w:pPr>
        <w:pStyle w:val="Heading3"/>
      </w:pPr>
      <w:r w:rsidRPr="5782B9B8">
        <w:t>Lab Test</w:t>
      </w:r>
    </w:p>
    <w:p w14:paraId="1D8623F2" w14:textId="77777777" w:rsidR="00647E7B" w:rsidRPr="000B5160" w:rsidRDefault="00647E7B" w:rsidP="00647E7B">
      <w:pPr>
        <w:pStyle w:val="codesample"/>
        <w:rPr>
          <w:sz w:val="20"/>
          <w:szCs w:val="24"/>
        </w:rPr>
      </w:pPr>
      <w:r w:rsidRPr="000B5160">
        <w:rPr>
          <w:sz w:val="20"/>
          <w:szCs w:val="24"/>
        </w:rPr>
        <w:t>query labtests {</w:t>
      </w:r>
    </w:p>
    <w:p w14:paraId="3E1DCF22"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allLabtestsList</w:t>
      </w:r>
      <w:proofErr w:type="spellEnd"/>
      <w:r w:rsidRPr="000B5160">
        <w:rPr>
          <w:sz w:val="20"/>
          <w:szCs w:val="24"/>
        </w:rPr>
        <w:t xml:space="preserve"> {</w:t>
      </w:r>
    </w:p>
    <w:p w14:paraId="18A02B7D" w14:textId="77777777" w:rsidR="00647E7B" w:rsidRPr="000B5160" w:rsidRDefault="00647E7B" w:rsidP="00647E7B">
      <w:pPr>
        <w:pStyle w:val="codesample"/>
        <w:rPr>
          <w:sz w:val="20"/>
          <w:szCs w:val="24"/>
        </w:rPr>
      </w:pPr>
      <w:r w:rsidRPr="000B5160">
        <w:rPr>
          <w:sz w:val="20"/>
          <w:szCs w:val="24"/>
        </w:rPr>
        <w:t xml:space="preserve">    testid</w:t>
      </w:r>
    </w:p>
    <w:p w14:paraId="53B10F9C" w14:textId="77777777" w:rsidR="00647E7B" w:rsidRPr="000B5160" w:rsidRDefault="00647E7B" w:rsidP="00647E7B">
      <w:pPr>
        <w:pStyle w:val="codesample"/>
        <w:rPr>
          <w:sz w:val="20"/>
          <w:szCs w:val="24"/>
        </w:rPr>
      </w:pPr>
      <w:r w:rsidRPr="000B5160">
        <w:rPr>
          <w:sz w:val="20"/>
          <w:szCs w:val="24"/>
        </w:rPr>
        <w:t xml:space="preserve">    batchid</w:t>
      </w:r>
    </w:p>
    <w:p w14:paraId="4AB0AC29"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testname</w:t>
      </w:r>
      <w:proofErr w:type="spellEnd"/>
    </w:p>
    <w:p w14:paraId="76C98E96" w14:textId="77777777" w:rsidR="00647E7B" w:rsidRPr="000B5160" w:rsidRDefault="00647E7B" w:rsidP="00647E7B">
      <w:pPr>
        <w:pStyle w:val="codesample"/>
        <w:rPr>
          <w:sz w:val="20"/>
          <w:szCs w:val="24"/>
        </w:rPr>
      </w:pPr>
      <w:r w:rsidRPr="000B5160">
        <w:rPr>
          <w:sz w:val="20"/>
          <w:szCs w:val="24"/>
        </w:rPr>
        <w:t xml:space="preserve">    </w:t>
      </w:r>
      <w:proofErr w:type="spellStart"/>
      <w:proofErr w:type="gramStart"/>
      <w:r w:rsidRPr="000B5160">
        <w:rPr>
          <w:sz w:val="20"/>
          <w:szCs w:val="24"/>
        </w:rPr>
        <w:t>testdate</w:t>
      </w:r>
      <w:proofErr w:type="spellEnd"/>
      <w:proofErr w:type="gramEnd"/>
    </w:p>
    <w:p w14:paraId="2D700DB3"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testparameters</w:t>
      </w:r>
      <w:proofErr w:type="spellEnd"/>
    </w:p>
    <w:p w14:paraId="3ECA5396"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testequipment</w:t>
      </w:r>
      <w:proofErr w:type="gramEnd"/>
    </w:p>
    <w:p w14:paraId="72F566DF"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testtechnician</w:t>
      </w:r>
      <w:proofErr w:type="spellEnd"/>
    </w:p>
    <w:p w14:paraId="4B7880DB" w14:textId="77777777" w:rsidR="00647E7B" w:rsidRPr="000B5160" w:rsidRDefault="00647E7B" w:rsidP="00647E7B">
      <w:pPr>
        <w:pStyle w:val="codesample"/>
        <w:rPr>
          <w:sz w:val="20"/>
          <w:szCs w:val="24"/>
        </w:rPr>
      </w:pPr>
      <w:r w:rsidRPr="000B5160">
        <w:rPr>
          <w:sz w:val="20"/>
          <w:szCs w:val="24"/>
        </w:rPr>
        <w:t xml:space="preserve">    createdby</w:t>
      </w:r>
    </w:p>
    <w:p w14:paraId="68F43789" w14:textId="77777777" w:rsidR="00647E7B" w:rsidRPr="000B5160" w:rsidRDefault="00647E7B" w:rsidP="00647E7B">
      <w:pPr>
        <w:pStyle w:val="codesample"/>
        <w:rPr>
          <w:sz w:val="20"/>
          <w:szCs w:val="24"/>
        </w:rPr>
      </w:pPr>
      <w:r w:rsidRPr="000B5160">
        <w:rPr>
          <w:sz w:val="20"/>
          <w:szCs w:val="24"/>
        </w:rPr>
        <w:t xml:space="preserve">    createdtimestamp</w:t>
      </w:r>
    </w:p>
    <w:p w14:paraId="7C0364C6" w14:textId="77777777" w:rsidR="00647E7B" w:rsidRPr="000B5160" w:rsidRDefault="00647E7B" w:rsidP="00647E7B">
      <w:pPr>
        <w:pStyle w:val="codesample"/>
        <w:rPr>
          <w:sz w:val="20"/>
          <w:szCs w:val="24"/>
        </w:rPr>
      </w:pPr>
      <w:r w:rsidRPr="000B5160">
        <w:rPr>
          <w:sz w:val="20"/>
          <w:szCs w:val="24"/>
        </w:rPr>
        <w:t xml:space="preserve">    modifiedby</w:t>
      </w:r>
    </w:p>
    <w:p w14:paraId="293DF040"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modifiedtimestamp</w:t>
      </w:r>
      <w:proofErr w:type="gramEnd"/>
    </w:p>
    <w:p w14:paraId="48368584" w14:textId="77777777" w:rsidR="00647E7B" w:rsidRPr="000B5160" w:rsidRDefault="00647E7B" w:rsidP="00647E7B">
      <w:pPr>
        <w:pStyle w:val="codesample"/>
        <w:rPr>
          <w:sz w:val="20"/>
          <w:szCs w:val="24"/>
        </w:rPr>
      </w:pPr>
      <w:r w:rsidRPr="000B5160">
        <w:rPr>
          <w:sz w:val="20"/>
          <w:szCs w:val="24"/>
        </w:rPr>
        <w:t xml:space="preserve">    lastQueryRun</w:t>
      </w:r>
    </w:p>
    <w:p w14:paraId="6EACF09E" w14:textId="77777777" w:rsidR="00647E7B" w:rsidRPr="000B5160" w:rsidRDefault="00647E7B" w:rsidP="00647E7B">
      <w:pPr>
        <w:pStyle w:val="codesample"/>
        <w:rPr>
          <w:sz w:val="20"/>
          <w:szCs w:val="24"/>
        </w:rPr>
      </w:pPr>
      <w:r w:rsidRPr="000B5160">
        <w:rPr>
          <w:sz w:val="20"/>
          <w:szCs w:val="24"/>
        </w:rPr>
        <w:t xml:space="preserve">  }</w:t>
      </w:r>
    </w:p>
    <w:p w14:paraId="7B97CB2A" w14:textId="77777777" w:rsidR="00647E7B" w:rsidRPr="000B5160" w:rsidRDefault="00647E7B" w:rsidP="00647E7B">
      <w:pPr>
        <w:pStyle w:val="codesample"/>
        <w:rPr>
          <w:sz w:val="20"/>
          <w:szCs w:val="24"/>
        </w:rPr>
      </w:pPr>
      <w:r w:rsidRPr="000B5160">
        <w:rPr>
          <w:sz w:val="20"/>
          <w:szCs w:val="24"/>
        </w:rPr>
        <w:t>}</w:t>
      </w:r>
    </w:p>
    <w:p w14:paraId="095A0E83" w14:textId="650565F7" w:rsidR="00647E7B" w:rsidRDefault="00647E7B" w:rsidP="00647E7B">
      <w:pPr>
        <w:pStyle w:val="Heading3"/>
      </w:pPr>
      <w:r w:rsidRPr="5782B9B8">
        <w:t>Lab Samples</w:t>
      </w:r>
    </w:p>
    <w:p w14:paraId="5EEB5BA1" w14:textId="77777777" w:rsidR="00647E7B" w:rsidRPr="000B5160" w:rsidRDefault="00647E7B" w:rsidP="00647E7B">
      <w:pPr>
        <w:pStyle w:val="codesample"/>
        <w:rPr>
          <w:sz w:val="20"/>
          <w:szCs w:val="24"/>
        </w:rPr>
      </w:pPr>
      <w:r w:rsidRPr="000B5160">
        <w:rPr>
          <w:sz w:val="20"/>
          <w:szCs w:val="24"/>
        </w:rPr>
        <w:t>query labsamples {</w:t>
      </w:r>
    </w:p>
    <w:p w14:paraId="0627177E"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allLabsamplesList</w:t>
      </w:r>
      <w:proofErr w:type="spellEnd"/>
      <w:r w:rsidRPr="000B5160">
        <w:rPr>
          <w:sz w:val="20"/>
          <w:szCs w:val="24"/>
        </w:rPr>
        <w:t xml:space="preserve"> {</w:t>
      </w:r>
    </w:p>
    <w:p w14:paraId="24BCF4BF"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sampleid</w:t>
      </w:r>
      <w:proofErr w:type="spellEnd"/>
    </w:p>
    <w:p w14:paraId="0006112B" w14:textId="77777777" w:rsidR="00647E7B" w:rsidRPr="000B5160" w:rsidRDefault="00647E7B" w:rsidP="00647E7B">
      <w:pPr>
        <w:pStyle w:val="codesample"/>
        <w:rPr>
          <w:sz w:val="20"/>
          <w:szCs w:val="24"/>
        </w:rPr>
      </w:pPr>
      <w:r w:rsidRPr="000B5160">
        <w:rPr>
          <w:sz w:val="20"/>
          <w:szCs w:val="24"/>
        </w:rPr>
        <w:t xml:space="preserve">    batchid</w:t>
      </w:r>
    </w:p>
    <w:p w14:paraId="03CD4091"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sampletype</w:t>
      </w:r>
      <w:proofErr w:type="gramEnd"/>
    </w:p>
    <w:p w14:paraId="7432B904" w14:textId="77777777" w:rsidR="00647E7B" w:rsidRPr="000B5160" w:rsidRDefault="00647E7B" w:rsidP="00647E7B">
      <w:pPr>
        <w:pStyle w:val="codesample"/>
        <w:rPr>
          <w:sz w:val="20"/>
          <w:szCs w:val="24"/>
        </w:rPr>
      </w:pPr>
      <w:r w:rsidRPr="000B5160">
        <w:rPr>
          <w:sz w:val="20"/>
          <w:szCs w:val="24"/>
        </w:rPr>
        <w:t xml:space="preserve">    samplequantity</w:t>
      </w:r>
    </w:p>
    <w:p w14:paraId="58F0BABE" w14:textId="77777777" w:rsidR="00647E7B" w:rsidRPr="000B5160" w:rsidRDefault="00647E7B" w:rsidP="00647E7B">
      <w:pPr>
        <w:pStyle w:val="codesample"/>
        <w:rPr>
          <w:sz w:val="20"/>
          <w:szCs w:val="24"/>
        </w:rPr>
      </w:pPr>
      <w:r w:rsidRPr="000B5160">
        <w:rPr>
          <w:sz w:val="20"/>
          <w:szCs w:val="24"/>
        </w:rPr>
        <w:t xml:space="preserve">    samplelocation</w:t>
      </w:r>
    </w:p>
    <w:p w14:paraId="2638EF34" w14:textId="77777777" w:rsidR="00647E7B" w:rsidRPr="000B5160" w:rsidRDefault="00647E7B" w:rsidP="00647E7B">
      <w:pPr>
        <w:pStyle w:val="codesample"/>
        <w:rPr>
          <w:sz w:val="20"/>
          <w:szCs w:val="24"/>
        </w:rPr>
      </w:pPr>
      <w:r w:rsidRPr="000B5160">
        <w:rPr>
          <w:sz w:val="20"/>
          <w:szCs w:val="24"/>
        </w:rPr>
        <w:t xml:space="preserve">    samplingdate</w:t>
      </w:r>
    </w:p>
    <w:p w14:paraId="713D721B" w14:textId="77777777" w:rsidR="00647E7B" w:rsidRPr="000B5160" w:rsidRDefault="00647E7B" w:rsidP="00647E7B">
      <w:pPr>
        <w:pStyle w:val="codesample"/>
        <w:rPr>
          <w:sz w:val="20"/>
          <w:szCs w:val="24"/>
        </w:rPr>
      </w:pPr>
      <w:r w:rsidRPr="000B5160">
        <w:rPr>
          <w:sz w:val="20"/>
          <w:szCs w:val="24"/>
        </w:rPr>
        <w:t xml:space="preserve">    createdtimestamp</w:t>
      </w:r>
    </w:p>
    <w:p w14:paraId="5D4F7C4E" w14:textId="77777777" w:rsidR="00647E7B" w:rsidRPr="000B5160" w:rsidRDefault="00647E7B" w:rsidP="00647E7B">
      <w:pPr>
        <w:pStyle w:val="codesample"/>
        <w:rPr>
          <w:sz w:val="20"/>
          <w:szCs w:val="24"/>
        </w:rPr>
      </w:pPr>
      <w:r w:rsidRPr="000B5160">
        <w:rPr>
          <w:sz w:val="20"/>
          <w:szCs w:val="24"/>
        </w:rPr>
        <w:t xml:space="preserve">    createdby</w:t>
      </w:r>
    </w:p>
    <w:p w14:paraId="4D6097F9"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modifiedtimestamp</w:t>
      </w:r>
      <w:proofErr w:type="gramEnd"/>
    </w:p>
    <w:p w14:paraId="0DB30AEB" w14:textId="77777777" w:rsidR="00647E7B" w:rsidRPr="000B5160" w:rsidRDefault="00647E7B" w:rsidP="00647E7B">
      <w:pPr>
        <w:pStyle w:val="codesample"/>
        <w:rPr>
          <w:sz w:val="20"/>
          <w:szCs w:val="24"/>
        </w:rPr>
      </w:pPr>
      <w:r w:rsidRPr="000B5160">
        <w:rPr>
          <w:sz w:val="20"/>
          <w:szCs w:val="24"/>
        </w:rPr>
        <w:t xml:space="preserve">    modifiedby</w:t>
      </w:r>
    </w:p>
    <w:p w14:paraId="28B69C95" w14:textId="77777777" w:rsidR="00647E7B" w:rsidRPr="000B5160" w:rsidRDefault="00647E7B" w:rsidP="00647E7B">
      <w:pPr>
        <w:pStyle w:val="codesample"/>
        <w:rPr>
          <w:sz w:val="20"/>
          <w:szCs w:val="24"/>
        </w:rPr>
      </w:pPr>
      <w:r w:rsidRPr="000B5160">
        <w:rPr>
          <w:sz w:val="20"/>
          <w:szCs w:val="24"/>
        </w:rPr>
        <w:t xml:space="preserve">    lastQueryRun</w:t>
      </w:r>
    </w:p>
    <w:p w14:paraId="00A1D75A" w14:textId="77777777" w:rsidR="00647E7B" w:rsidRPr="000B5160" w:rsidRDefault="00647E7B" w:rsidP="00647E7B">
      <w:pPr>
        <w:pStyle w:val="codesample"/>
        <w:rPr>
          <w:sz w:val="20"/>
          <w:szCs w:val="24"/>
        </w:rPr>
      </w:pPr>
      <w:r w:rsidRPr="000B5160">
        <w:rPr>
          <w:sz w:val="20"/>
          <w:szCs w:val="24"/>
        </w:rPr>
        <w:t xml:space="preserve">  }</w:t>
      </w:r>
    </w:p>
    <w:p w14:paraId="5BCF354A" w14:textId="77777777" w:rsidR="00647E7B" w:rsidRPr="000B5160" w:rsidRDefault="00647E7B" w:rsidP="00647E7B">
      <w:pPr>
        <w:pStyle w:val="codesample"/>
        <w:rPr>
          <w:sz w:val="20"/>
          <w:szCs w:val="24"/>
        </w:rPr>
      </w:pPr>
      <w:r w:rsidRPr="000B5160">
        <w:rPr>
          <w:sz w:val="20"/>
          <w:szCs w:val="24"/>
        </w:rPr>
        <w:t>}</w:t>
      </w:r>
    </w:p>
    <w:p w14:paraId="2BC73F42" w14:textId="77777777" w:rsidR="009F4E61" w:rsidRDefault="009F4E61" w:rsidP="00647E7B">
      <w:pPr>
        <w:pStyle w:val="Heading3"/>
        <w:sectPr w:rsidR="009F4E61" w:rsidSect="009F4E61">
          <w:type w:val="continuous"/>
          <w:pgSz w:w="12240" w:h="15840" w:code="1"/>
          <w:pgMar w:top="1440" w:right="1440" w:bottom="1440" w:left="1440" w:header="706" w:footer="706" w:gutter="0"/>
          <w:cols w:num="2" w:sep="1" w:space="1440"/>
          <w:docGrid w:linePitch="360"/>
        </w:sectPr>
      </w:pPr>
    </w:p>
    <w:p w14:paraId="373C4E6C" w14:textId="1B259311" w:rsidR="00647E7B" w:rsidRDefault="00647E7B" w:rsidP="009D0600">
      <w:pPr>
        <w:pStyle w:val="Heading3"/>
        <w:spacing w:before="360"/>
      </w:pPr>
      <w:r w:rsidRPr="5782B9B8">
        <w:t>Lab Test Results</w:t>
      </w:r>
    </w:p>
    <w:p w14:paraId="1F9951D0" w14:textId="77777777" w:rsidR="00647E7B" w:rsidRPr="000B5160" w:rsidRDefault="00647E7B" w:rsidP="00647E7B">
      <w:pPr>
        <w:pStyle w:val="codesample"/>
        <w:rPr>
          <w:sz w:val="20"/>
          <w:szCs w:val="24"/>
        </w:rPr>
      </w:pPr>
      <w:r w:rsidRPr="000B5160">
        <w:rPr>
          <w:sz w:val="20"/>
          <w:szCs w:val="24"/>
        </w:rPr>
        <w:t>query labtestresults {</w:t>
      </w:r>
    </w:p>
    <w:p w14:paraId="57E46477"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allLabtestresultsList</w:t>
      </w:r>
      <w:proofErr w:type="spellEnd"/>
      <w:r w:rsidRPr="000B5160">
        <w:rPr>
          <w:sz w:val="20"/>
          <w:szCs w:val="24"/>
        </w:rPr>
        <w:t xml:space="preserve"> {</w:t>
      </w:r>
    </w:p>
    <w:p w14:paraId="6FEF0324" w14:textId="77777777" w:rsidR="00647E7B" w:rsidRPr="000B5160" w:rsidRDefault="00647E7B" w:rsidP="00647E7B">
      <w:pPr>
        <w:pStyle w:val="codesample"/>
        <w:rPr>
          <w:sz w:val="20"/>
          <w:szCs w:val="24"/>
        </w:rPr>
      </w:pPr>
      <w:r w:rsidRPr="000B5160">
        <w:rPr>
          <w:sz w:val="20"/>
          <w:szCs w:val="24"/>
        </w:rPr>
        <w:t xml:space="preserve">    testid</w:t>
      </w:r>
    </w:p>
    <w:p w14:paraId="3F587B15" w14:textId="77777777" w:rsidR="00647E7B" w:rsidRPr="000B5160" w:rsidRDefault="00647E7B" w:rsidP="00647E7B">
      <w:pPr>
        <w:pStyle w:val="codesample"/>
        <w:rPr>
          <w:sz w:val="20"/>
          <w:szCs w:val="24"/>
        </w:rPr>
      </w:pPr>
      <w:r w:rsidRPr="000B5160">
        <w:rPr>
          <w:sz w:val="20"/>
          <w:szCs w:val="24"/>
        </w:rPr>
        <w:t xml:space="preserve">    resultid</w:t>
      </w:r>
    </w:p>
    <w:p w14:paraId="4076A9F9" w14:textId="77777777" w:rsidR="00647E7B" w:rsidRPr="000B5160" w:rsidRDefault="00647E7B" w:rsidP="00647E7B">
      <w:pPr>
        <w:pStyle w:val="codesample"/>
        <w:rPr>
          <w:sz w:val="20"/>
          <w:szCs w:val="24"/>
        </w:rPr>
      </w:pPr>
      <w:r w:rsidRPr="000B5160">
        <w:rPr>
          <w:sz w:val="20"/>
          <w:szCs w:val="24"/>
        </w:rPr>
        <w:t xml:space="preserve">    resultvalue</w:t>
      </w:r>
    </w:p>
    <w:p w14:paraId="23638B07"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sampleid</w:t>
      </w:r>
      <w:proofErr w:type="spellEnd"/>
    </w:p>
    <w:p w14:paraId="3CD94FA7" w14:textId="77777777" w:rsidR="00647E7B" w:rsidRPr="000B5160" w:rsidRDefault="00647E7B" w:rsidP="00647E7B">
      <w:pPr>
        <w:pStyle w:val="codesample"/>
        <w:rPr>
          <w:sz w:val="20"/>
          <w:szCs w:val="24"/>
        </w:rPr>
      </w:pPr>
      <w:r w:rsidRPr="000B5160">
        <w:rPr>
          <w:sz w:val="20"/>
          <w:szCs w:val="24"/>
        </w:rPr>
        <w:t xml:space="preserve">    resultflag</w:t>
      </w:r>
    </w:p>
    <w:p w14:paraId="77D197C6"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analysisdate</w:t>
      </w:r>
      <w:proofErr w:type="spellEnd"/>
    </w:p>
    <w:p w14:paraId="3EB88C87" w14:textId="77777777" w:rsidR="00647E7B" w:rsidRPr="000B5160" w:rsidRDefault="00647E7B" w:rsidP="00647E7B">
      <w:pPr>
        <w:pStyle w:val="codesample"/>
        <w:rPr>
          <w:sz w:val="20"/>
          <w:szCs w:val="24"/>
        </w:rPr>
      </w:pPr>
      <w:r w:rsidRPr="000B5160">
        <w:rPr>
          <w:sz w:val="20"/>
          <w:szCs w:val="24"/>
        </w:rPr>
        <w:t xml:space="preserve">    analysistechnician</w:t>
      </w:r>
    </w:p>
    <w:p w14:paraId="48F3EBC9" w14:textId="77777777" w:rsidR="00647E7B" w:rsidRPr="000B5160" w:rsidRDefault="00647E7B" w:rsidP="00647E7B">
      <w:pPr>
        <w:pStyle w:val="codesample"/>
        <w:rPr>
          <w:sz w:val="20"/>
          <w:szCs w:val="24"/>
        </w:rPr>
      </w:pPr>
      <w:r w:rsidRPr="000B5160">
        <w:rPr>
          <w:sz w:val="20"/>
          <w:szCs w:val="24"/>
        </w:rPr>
        <w:t xml:space="preserve">    createdby</w:t>
      </w:r>
    </w:p>
    <w:p w14:paraId="50A96891" w14:textId="77777777" w:rsidR="00647E7B" w:rsidRPr="000B5160" w:rsidRDefault="00647E7B" w:rsidP="00647E7B">
      <w:pPr>
        <w:pStyle w:val="codesample"/>
        <w:rPr>
          <w:sz w:val="20"/>
          <w:szCs w:val="24"/>
        </w:rPr>
      </w:pPr>
      <w:r w:rsidRPr="000B5160">
        <w:rPr>
          <w:sz w:val="20"/>
          <w:szCs w:val="24"/>
        </w:rPr>
        <w:t xml:space="preserve">    createdtimestamp</w:t>
      </w:r>
    </w:p>
    <w:p w14:paraId="0E1D67C2" w14:textId="77777777" w:rsidR="00647E7B" w:rsidRPr="000B5160" w:rsidRDefault="00647E7B" w:rsidP="00647E7B">
      <w:pPr>
        <w:pStyle w:val="codesample"/>
        <w:rPr>
          <w:sz w:val="20"/>
          <w:szCs w:val="24"/>
        </w:rPr>
      </w:pPr>
      <w:r w:rsidRPr="000B5160">
        <w:rPr>
          <w:sz w:val="20"/>
          <w:szCs w:val="24"/>
        </w:rPr>
        <w:t xml:space="preserve">    modifiedby</w:t>
      </w:r>
    </w:p>
    <w:p w14:paraId="1922323B"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modifiedtimestamp</w:t>
      </w:r>
      <w:proofErr w:type="gramEnd"/>
    </w:p>
    <w:p w14:paraId="4FEDB01D" w14:textId="77777777" w:rsidR="00647E7B" w:rsidRPr="000B5160" w:rsidRDefault="00647E7B" w:rsidP="00647E7B">
      <w:pPr>
        <w:pStyle w:val="codesample"/>
        <w:rPr>
          <w:sz w:val="20"/>
          <w:szCs w:val="24"/>
        </w:rPr>
      </w:pPr>
      <w:r w:rsidRPr="000B5160">
        <w:rPr>
          <w:sz w:val="20"/>
          <w:szCs w:val="24"/>
        </w:rPr>
        <w:t xml:space="preserve">    lastQueryRun</w:t>
      </w:r>
    </w:p>
    <w:p w14:paraId="6C8A2897" w14:textId="77777777" w:rsidR="00647E7B" w:rsidRPr="000B5160" w:rsidRDefault="00647E7B" w:rsidP="00647E7B">
      <w:pPr>
        <w:pStyle w:val="codesample"/>
        <w:rPr>
          <w:sz w:val="20"/>
          <w:szCs w:val="24"/>
        </w:rPr>
      </w:pPr>
      <w:r w:rsidRPr="000B5160">
        <w:rPr>
          <w:sz w:val="20"/>
          <w:szCs w:val="24"/>
        </w:rPr>
        <w:t xml:space="preserve">  }</w:t>
      </w:r>
    </w:p>
    <w:p w14:paraId="0B4423D1" w14:textId="77777777" w:rsidR="00647E7B" w:rsidRPr="000B5160" w:rsidRDefault="00647E7B" w:rsidP="00647E7B">
      <w:pPr>
        <w:pStyle w:val="codesample"/>
        <w:rPr>
          <w:sz w:val="20"/>
          <w:szCs w:val="24"/>
        </w:rPr>
      </w:pPr>
      <w:r w:rsidRPr="000B5160">
        <w:rPr>
          <w:sz w:val="20"/>
          <w:szCs w:val="24"/>
        </w:rPr>
        <w:t>}</w:t>
      </w:r>
    </w:p>
    <w:p w14:paraId="501EBF40" w14:textId="6688A9DA" w:rsidR="00647E7B" w:rsidRDefault="009D0600" w:rsidP="00647E7B">
      <w:pPr>
        <w:pStyle w:val="Heading3"/>
      </w:pPr>
      <w:r>
        <w:br w:type="column"/>
      </w:r>
      <w:r w:rsidR="00647E7B" w:rsidRPr="5782B9B8">
        <w:t>Lab Test Analysis</w:t>
      </w:r>
    </w:p>
    <w:p w14:paraId="469BC82D" w14:textId="77777777" w:rsidR="00647E7B" w:rsidRPr="000B5160" w:rsidRDefault="00647E7B" w:rsidP="00647E7B">
      <w:pPr>
        <w:pStyle w:val="codesample"/>
        <w:rPr>
          <w:sz w:val="20"/>
          <w:szCs w:val="24"/>
        </w:rPr>
      </w:pPr>
      <w:r w:rsidRPr="000B5160">
        <w:rPr>
          <w:sz w:val="20"/>
          <w:szCs w:val="24"/>
        </w:rPr>
        <w:t>query labtestanalyses {</w:t>
      </w:r>
    </w:p>
    <w:p w14:paraId="615B3C97"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allLabtestanalysesList</w:t>
      </w:r>
      <w:proofErr w:type="spellEnd"/>
      <w:r w:rsidRPr="000B5160">
        <w:rPr>
          <w:sz w:val="20"/>
          <w:szCs w:val="24"/>
        </w:rPr>
        <w:t xml:space="preserve"> {</w:t>
      </w:r>
    </w:p>
    <w:p w14:paraId="04304952" w14:textId="77777777" w:rsidR="00647E7B" w:rsidRPr="000B5160" w:rsidRDefault="00647E7B" w:rsidP="00647E7B">
      <w:pPr>
        <w:pStyle w:val="codesample"/>
        <w:rPr>
          <w:sz w:val="20"/>
          <w:szCs w:val="24"/>
        </w:rPr>
      </w:pPr>
      <w:r w:rsidRPr="000B5160">
        <w:rPr>
          <w:sz w:val="20"/>
          <w:szCs w:val="24"/>
        </w:rPr>
        <w:t xml:space="preserve">    </w:t>
      </w:r>
      <w:proofErr w:type="spellStart"/>
      <w:r w:rsidRPr="000B5160">
        <w:rPr>
          <w:sz w:val="20"/>
          <w:szCs w:val="24"/>
        </w:rPr>
        <w:t>analysisid</w:t>
      </w:r>
      <w:proofErr w:type="spellEnd"/>
    </w:p>
    <w:p w14:paraId="4B7987CF" w14:textId="77777777" w:rsidR="00647E7B" w:rsidRPr="000B5160" w:rsidRDefault="00647E7B" w:rsidP="00647E7B">
      <w:pPr>
        <w:pStyle w:val="codesample"/>
        <w:rPr>
          <w:sz w:val="20"/>
          <w:szCs w:val="24"/>
        </w:rPr>
      </w:pPr>
      <w:r w:rsidRPr="000B5160">
        <w:rPr>
          <w:sz w:val="20"/>
          <w:szCs w:val="24"/>
        </w:rPr>
        <w:t xml:space="preserve">    analysisname</w:t>
      </w:r>
    </w:p>
    <w:p w14:paraId="105BF2CF" w14:textId="77777777" w:rsidR="00647E7B" w:rsidRPr="000B5160" w:rsidRDefault="00647E7B" w:rsidP="00647E7B">
      <w:pPr>
        <w:pStyle w:val="codesample"/>
        <w:rPr>
          <w:sz w:val="20"/>
          <w:szCs w:val="24"/>
        </w:rPr>
      </w:pPr>
      <w:r w:rsidRPr="000B5160">
        <w:rPr>
          <w:sz w:val="20"/>
          <w:szCs w:val="24"/>
        </w:rPr>
        <w:t xml:space="preserve">    analysisparameters</w:t>
      </w:r>
    </w:p>
    <w:p w14:paraId="327EA42D" w14:textId="77777777" w:rsidR="00647E7B" w:rsidRPr="000B5160" w:rsidRDefault="00647E7B" w:rsidP="00647E7B">
      <w:pPr>
        <w:pStyle w:val="codesample"/>
        <w:rPr>
          <w:sz w:val="20"/>
          <w:szCs w:val="24"/>
        </w:rPr>
      </w:pPr>
      <w:r w:rsidRPr="000B5160">
        <w:rPr>
          <w:sz w:val="20"/>
          <w:szCs w:val="24"/>
        </w:rPr>
        <w:t xml:space="preserve">    </w:t>
      </w:r>
      <w:proofErr w:type="spellStart"/>
      <w:proofErr w:type="gramStart"/>
      <w:r w:rsidRPr="000B5160">
        <w:rPr>
          <w:sz w:val="20"/>
          <w:szCs w:val="24"/>
        </w:rPr>
        <w:t>analysiscost</w:t>
      </w:r>
      <w:proofErr w:type="spellEnd"/>
      <w:proofErr w:type="gramEnd"/>
    </w:p>
    <w:p w14:paraId="3F6D15EF" w14:textId="77777777" w:rsidR="00647E7B" w:rsidRPr="000B5160" w:rsidRDefault="00647E7B" w:rsidP="00647E7B">
      <w:pPr>
        <w:pStyle w:val="codesample"/>
        <w:rPr>
          <w:sz w:val="20"/>
          <w:szCs w:val="24"/>
        </w:rPr>
      </w:pPr>
      <w:r w:rsidRPr="000B5160">
        <w:rPr>
          <w:sz w:val="20"/>
          <w:szCs w:val="24"/>
        </w:rPr>
        <w:t xml:space="preserve">    </w:t>
      </w:r>
      <w:proofErr w:type="spellStart"/>
      <w:proofErr w:type="gramStart"/>
      <w:r w:rsidRPr="000B5160">
        <w:rPr>
          <w:sz w:val="20"/>
          <w:szCs w:val="24"/>
        </w:rPr>
        <w:t>analysismethod</w:t>
      </w:r>
      <w:proofErr w:type="spellEnd"/>
      <w:proofErr w:type="gramEnd"/>
    </w:p>
    <w:p w14:paraId="56EF4585" w14:textId="77777777" w:rsidR="00647E7B" w:rsidRPr="000B5160" w:rsidRDefault="00647E7B" w:rsidP="00647E7B">
      <w:pPr>
        <w:pStyle w:val="codesample"/>
        <w:rPr>
          <w:sz w:val="20"/>
          <w:szCs w:val="24"/>
        </w:rPr>
      </w:pPr>
      <w:r w:rsidRPr="000B5160">
        <w:rPr>
          <w:sz w:val="20"/>
          <w:szCs w:val="24"/>
        </w:rPr>
        <w:t xml:space="preserve">    </w:t>
      </w:r>
      <w:proofErr w:type="spellStart"/>
      <w:proofErr w:type="gramStart"/>
      <w:r w:rsidRPr="000B5160">
        <w:rPr>
          <w:sz w:val="20"/>
          <w:szCs w:val="24"/>
        </w:rPr>
        <w:t>analysisequipment</w:t>
      </w:r>
      <w:proofErr w:type="spellEnd"/>
      <w:proofErr w:type="gramEnd"/>
    </w:p>
    <w:p w14:paraId="344AD509" w14:textId="77777777" w:rsidR="00647E7B" w:rsidRPr="000B5160" w:rsidRDefault="00647E7B" w:rsidP="00647E7B">
      <w:pPr>
        <w:pStyle w:val="codesample"/>
        <w:rPr>
          <w:sz w:val="20"/>
          <w:szCs w:val="24"/>
        </w:rPr>
      </w:pPr>
      <w:r w:rsidRPr="000B5160">
        <w:rPr>
          <w:sz w:val="20"/>
          <w:szCs w:val="24"/>
        </w:rPr>
        <w:t xml:space="preserve">    createdby</w:t>
      </w:r>
    </w:p>
    <w:p w14:paraId="35DB8C51" w14:textId="77777777" w:rsidR="00647E7B" w:rsidRPr="000B5160" w:rsidRDefault="00647E7B" w:rsidP="00647E7B">
      <w:pPr>
        <w:pStyle w:val="codesample"/>
        <w:rPr>
          <w:sz w:val="20"/>
          <w:szCs w:val="24"/>
        </w:rPr>
      </w:pPr>
      <w:r w:rsidRPr="000B5160">
        <w:rPr>
          <w:sz w:val="20"/>
          <w:szCs w:val="24"/>
        </w:rPr>
        <w:t xml:space="preserve">    createdtimestamp</w:t>
      </w:r>
    </w:p>
    <w:p w14:paraId="42A2D54B" w14:textId="77777777" w:rsidR="00647E7B" w:rsidRPr="000B5160" w:rsidRDefault="00647E7B" w:rsidP="00647E7B">
      <w:pPr>
        <w:pStyle w:val="codesample"/>
        <w:rPr>
          <w:sz w:val="20"/>
          <w:szCs w:val="24"/>
        </w:rPr>
      </w:pPr>
      <w:r w:rsidRPr="000B5160">
        <w:rPr>
          <w:sz w:val="20"/>
          <w:szCs w:val="24"/>
        </w:rPr>
        <w:t xml:space="preserve">    modifiedby</w:t>
      </w:r>
    </w:p>
    <w:p w14:paraId="7BDD7E3A" w14:textId="77777777" w:rsidR="00647E7B" w:rsidRPr="000B5160" w:rsidRDefault="00647E7B" w:rsidP="00647E7B">
      <w:pPr>
        <w:pStyle w:val="codesample"/>
        <w:rPr>
          <w:sz w:val="20"/>
          <w:szCs w:val="24"/>
        </w:rPr>
      </w:pPr>
      <w:r w:rsidRPr="000B5160">
        <w:rPr>
          <w:sz w:val="20"/>
          <w:szCs w:val="24"/>
        </w:rPr>
        <w:t xml:space="preserve">    </w:t>
      </w:r>
      <w:proofErr w:type="gramStart"/>
      <w:r w:rsidRPr="000B5160">
        <w:rPr>
          <w:sz w:val="20"/>
          <w:szCs w:val="24"/>
        </w:rPr>
        <w:t>modifiedtimestamp</w:t>
      </w:r>
      <w:proofErr w:type="gramEnd"/>
    </w:p>
    <w:p w14:paraId="7B406B0E" w14:textId="77777777" w:rsidR="00647E7B" w:rsidRPr="000B5160" w:rsidRDefault="00647E7B" w:rsidP="00647E7B">
      <w:pPr>
        <w:pStyle w:val="codesample"/>
        <w:rPr>
          <w:sz w:val="20"/>
          <w:szCs w:val="24"/>
        </w:rPr>
      </w:pPr>
      <w:r w:rsidRPr="000B5160">
        <w:rPr>
          <w:sz w:val="20"/>
          <w:szCs w:val="24"/>
        </w:rPr>
        <w:t xml:space="preserve">    lastQueryRun</w:t>
      </w:r>
    </w:p>
    <w:p w14:paraId="7157FF2E" w14:textId="77777777" w:rsidR="00647E7B" w:rsidRPr="000B5160" w:rsidRDefault="00647E7B" w:rsidP="00647E7B">
      <w:pPr>
        <w:pStyle w:val="codesample"/>
        <w:rPr>
          <w:sz w:val="20"/>
          <w:szCs w:val="24"/>
        </w:rPr>
      </w:pPr>
      <w:r w:rsidRPr="000B5160">
        <w:rPr>
          <w:sz w:val="20"/>
          <w:szCs w:val="24"/>
        </w:rPr>
        <w:t xml:space="preserve">  }</w:t>
      </w:r>
    </w:p>
    <w:p w14:paraId="57E574BB" w14:textId="77777777" w:rsidR="00647E7B" w:rsidRPr="000B5160" w:rsidRDefault="00647E7B" w:rsidP="00647E7B">
      <w:pPr>
        <w:pStyle w:val="codesample"/>
        <w:rPr>
          <w:sz w:val="20"/>
          <w:szCs w:val="24"/>
        </w:rPr>
      </w:pPr>
      <w:r w:rsidRPr="000B5160">
        <w:rPr>
          <w:sz w:val="20"/>
          <w:szCs w:val="24"/>
        </w:rPr>
        <w:t>}</w:t>
      </w:r>
    </w:p>
    <w:p w14:paraId="15D29D72" w14:textId="77777777" w:rsidR="009F4E61" w:rsidRDefault="009F4E61" w:rsidP="00647E7B">
      <w:pPr>
        <w:sectPr w:rsidR="009F4E61" w:rsidSect="009F4E61">
          <w:type w:val="continuous"/>
          <w:pgSz w:w="12240" w:h="15840" w:code="1"/>
          <w:pgMar w:top="1440" w:right="1440" w:bottom="1440" w:left="1440" w:header="706" w:footer="706" w:gutter="0"/>
          <w:cols w:num="2" w:sep="1" w:space="1440"/>
          <w:docGrid w:linePitch="360"/>
        </w:sectPr>
      </w:pPr>
    </w:p>
    <w:p w14:paraId="2057D4B9" w14:textId="77777777" w:rsidR="009F4E61" w:rsidRDefault="009F4E61" w:rsidP="00124B21">
      <w:pPr>
        <w:pStyle w:val="Heading2"/>
        <w:sectPr w:rsidR="009F4E61" w:rsidSect="009F4E61">
          <w:type w:val="continuous"/>
          <w:pgSz w:w="12240" w:h="15840" w:code="1"/>
          <w:pgMar w:top="1440" w:right="1440" w:bottom="1440" w:left="1440" w:header="706" w:footer="706" w:gutter="0"/>
          <w:cols w:sep="1" w:space="1440"/>
          <w:docGrid w:linePitch="360"/>
        </w:sectPr>
      </w:pPr>
    </w:p>
    <w:p w14:paraId="2BEC59B4" w14:textId="77777777" w:rsidR="00D52DAE" w:rsidRDefault="00D52DAE" w:rsidP="00124B21">
      <w:pPr>
        <w:pStyle w:val="Heading2"/>
      </w:pPr>
      <w:bookmarkStart w:id="61" w:name="_Toc221025571"/>
      <w:r w:rsidRPr="5782B9B8">
        <w:lastRenderedPageBreak/>
        <w:t>ERP (SAP)</w:t>
      </w:r>
      <w:bookmarkEnd w:id="61"/>
    </w:p>
    <w:p w14:paraId="299BD89F" w14:textId="77777777" w:rsidR="00026F68" w:rsidRDefault="00026F68" w:rsidP="0091576C">
      <w:pPr>
        <w:pStyle w:val="Heading3"/>
        <w:rPr>
          <w:sz w:val="20"/>
          <w:szCs w:val="22"/>
        </w:rPr>
        <w:sectPr w:rsidR="00026F68" w:rsidSect="009F4E61">
          <w:pgSz w:w="12240" w:h="15840" w:code="1"/>
          <w:pgMar w:top="1440" w:right="1440" w:bottom="1440" w:left="1440" w:header="706" w:footer="706" w:gutter="0"/>
          <w:cols w:sep="1" w:space="1440"/>
          <w:docGrid w:linePitch="360"/>
        </w:sectPr>
      </w:pPr>
    </w:p>
    <w:p w14:paraId="153BC358" w14:textId="1F275BC6" w:rsidR="00D17893" w:rsidRPr="00D0654E" w:rsidRDefault="00D17893" w:rsidP="0091576C">
      <w:pPr>
        <w:pStyle w:val="Heading3"/>
        <w:rPr>
          <w:sz w:val="20"/>
          <w:szCs w:val="22"/>
        </w:rPr>
      </w:pPr>
      <w:r w:rsidRPr="00D0654E">
        <w:rPr>
          <w:sz w:val="20"/>
          <w:szCs w:val="22"/>
        </w:rPr>
        <w:t>Source List</w:t>
      </w:r>
    </w:p>
    <w:p w14:paraId="1248A288"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sourceList</w:t>
      </w:r>
      <w:proofErr w:type="spellEnd"/>
      <w:r w:rsidRPr="00D0654E">
        <w:rPr>
          <w:szCs w:val="20"/>
        </w:rPr>
        <w:t xml:space="preserve"> {</w:t>
      </w:r>
    </w:p>
    <w:p w14:paraId="078FE85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allSourcelistsList</w:t>
      </w:r>
      <w:proofErr w:type="spellEnd"/>
      <w:r w:rsidRPr="00D0654E">
        <w:rPr>
          <w:szCs w:val="20"/>
        </w:rPr>
        <w:t xml:space="preserve"> {</w:t>
      </w:r>
    </w:p>
    <w:p w14:paraId="36D21107"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sourcelistnumber</w:t>
      </w:r>
      <w:proofErr w:type="spellEnd"/>
    </w:p>
    <w:p w14:paraId="33E3F9D5"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vendornumber</w:t>
      </w:r>
      <w:proofErr w:type="spellEnd"/>
    </w:p>
    <w:p w14:paraId="4BF43460" w14:textId="77777777" w:rsidR="00D17893" w:rsidRPr="00D0654E" w:rsidRDefault="00D17893" w:rsidP="0091576C">
      <w:pPr>
        <w:pStyle w:val="codesample"/>
        <w:rPr>
          <w:szCs w:val="20"/>
        </w:rPr>
      </w:pPr>
      <w:r w:rsidRPr="00D0654E">
        <w:rPr>
          <w:szCs w:val="20"/>
        </w:rPr>
        <w:t xml:space="preserve">    material</w:t>
      </w:r>
    </w:p>
    <w:p w14:paraId="728A121A"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productnumber</w:t>
      </w:r>
      <w:proofErr w:type="spellEnd"/>
      <w:proofErr w:type="gramEnd"/>
    </w:p>
    <w:p w14:paraId="35E5575F"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vendorapprovalstatus</w:t>
      </w:r>
      <w:proofErr w:type="spellEnd"/>
    </w:p>
    <w:p w14:paraId="3A55AEF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vendorlocation</w:t>
      </w:r>
      <w:proofErr w:type="spellEnd"/>
    </w:p>
    <w:p w14:paraId="04259F82"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vendorpurchasedetail</w:t>
      </w:r>
      <w:proofErr w:type="spellEnd"/>
    </w:p>
    <w:p w14:paraId="3265020A"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680BFBD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2ECA635E" w14:textId="77777777" w:rsidR="00D17893" w:rsidRPr="00D0654E" w:rsidRDefault="00D17893" w:rsidP="0091576C">
      <w:pPr>
        <w:pStyle w:val="codesample"/>
        <w:rPr>
          <w:szCs w:val="20"/>
        </w:rPr>
      </w:pPr>
      <w:r w:rsidRPr="00D0654E">
        <w:rPr>
          <w:szCs w:val="20"/>
        </w:rPr>
        <w:t xml:space="preserve">  }</w:t>
      </w:r>
    </w:p>
    <w:p w14:paraId="2552E052" w14:textId="77777777" w:rsidR="00D17893" w:rsidRPr="00D0654E" w:rsidRDefault="00D17893" w:rsidP="0091576C">
      <w:pPr>
        <w:pStyle w:val="codesample"/>
        <w:rPr>
          <w:szCs w:val="20"/>
        </w:rPr>
      </w:pPr>
      <w:r w:rsidRPr="00D0654E">
        <w:rPr>
          <w:szCs w:val="20"/>
        </w:rPr>
        <w:t>}</w:t>
      </w:r>
    </w:p>
    <w:p w14:paraId="49BCE240" w14:textId="23E90190" w:rsidR="00D17893" w:rsidRPr="00D0654E" w:rsidRDefault="009D0600" w:rsidP="0091576C">
      <w:pPr>
        <w:pStyle w:val="Heading3"/>
        <w:rPr>
          <w:sz w:val="20"/>
          <w:szCs w:val="22"/>
        </w:rPr>
      </w:pPr>
      <w:r>
        <w:rPr>
          <w:sz w:val="20"/>
          <w:szCs w:val="22"/>
        </w:rPr>
        <w:br w:type="column"/>
      </w:r>
      <w:r w:rsidR="00D17893" w:rsidRPr="00D0654E">
        <w:rPr>
          <w:sz w:val="20"/>
          <w:szCs w:val="22"/>
        </w:rPr>
        <w:t>Inventory</w:t>
      </w:r>
    </w:p>
    <w:p w14:paraId="3C27CE69" w14:textId="77777777" w:rsidR="00D17893" w:rsidRPr="00D0654E" w:rsidRDefault="00D17893" w:rsidP="0091576C">
      <w:pPr>
        <w:pStyle w:val="codesample"/>
        <w:rPr>
          <w:szCs w:val="20"/>
        </w:rPr>
      </w:pPr>
      <w:r w:rsidRPr="00D0654E">
        <w:rPr>
          <w:szCs w:val="20"/>
        </w:rPr>
        <w:t xml:space="preserve">query Inventories {  </w:t>
      </w:r>
    </w:p>
    <w:p w14:paraId="5E2656B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allInventoriesList</w:t>
      </w:r>
      <w:proofErr w:type="spellEnd"/>
      <w:r w:rsidRPr="00D0654E">
        <w:rPr>
          <w:szCs w:val="20"/>
        </w:rPr>
        <w:t>{</w:t>
      </w:r>
    </w:p>
    <w:p w14:paraId="7FD918F2"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suppliernumber</w:t>
      </w:r>
      <w:proofErr w:type="spellEnd"/>
    </w:p>
    <w:p w14:paraId="469EE8C9"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storagelocation</w:t>
      </w:r>
      <w:proofErr w:type="spellEnd"/>
    </w:p>
    <w:p w14:paraId="59553E0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safetystocklevel</w:t>
      </w:r>
      <w:proofErr w:type="spellEnd"/>
    </w:p>
    <w:p w14:paraId="3638CE82" w14:textId="77777777" w:rsidR="00D17893" w:rsidRPr="00D0654E" w:rsidRDefault="00D17893" w:rsidP="0091576C">
      <w:pPr>
        <w:pStyle w:val="codesample"/>
        <w:rPr>
          <w:szCs w:val="20"/>
        </w:rPr>
      </w:pPr>
      <w:r w:rsidRPr="00D0654E">
        <w:rPr>
          <w:szCs w:val="20"/>
        </w:rPr>
        <w:t xml:space="preserve">    plant</w:t>
      </w:r>
    </w:p>
    <w:p w14:paraId="3C572DC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minreorderpoint</w:t>
      </w:r>
      <w:proofErr w:type="spellEnd"/>
    </w:p>
    <w:p w14:paraId="77837830" w14:textId="77777777" w:rsidR="00D17893" w:rsidRPr="00D0654E" w:rsidRDefault="00D17893" w:rsidP="0091576C">
      <w:pPr>
        <w:pStyle w:val="codesample"/>
        <w:rPr>
          <w:szCs w:val="20"/>
        </w:rPr>
      </w:pPr>
      <w:r w:rsidRPr="00D0654E">
        <w:rPr>
          <w:szCs w:val="20"/>
        </w:rPr>
        <w:t xml:space="preserve">    material</w:t>
      </w:r>
    </w:p>
    <w:p w14:paraId="09A6CE4A"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leadtime</w:t>
      </w:r>
      <w:proofErr w:type="spellEnd"/>
    </w:p>
    <w:p w14:paraId="5F44A24E" w14:textId="77777777" w:rsidR="00D17893" w:rsidRPr="00D0654E" w:rsidRDefault="00D17893" w:rsidP="0091576C">
      <w:pPr>
        <w:pStyle w:val="codesample"/>
        <w:rPr>
          <w:szCs w:val="20"/>
        </w:rPr>
      </w:pPr>
      <w:r w:rsidRPr="00D0654E">
        <w:rPr>
          <w:szCs w:val="20"/>
        </w:rPr>
        <w:t xml:space="preserve">    lastQueryRun</w:t>
      </w:r>
    </w:p>
    <w:p w14:paraId="671377BB"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70E5224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216062AC"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currentstocklevel</w:t>
      </w:r>
      <w:proofErr w:type="spellEnd"/>
    </w:p>
    <w:p w14:paraId="09B61D8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batchnumber</w:t>
      </w:r>
      <w:proofErr w:type="spellEnd"/>
    </w:p>
    <w:p w14:paraId="2A98857D" w14:textId="77777777" w:rsidR="00D17893" w:rsidRPr="00D0654E" w:rsidRDefault="00D17893" w:rsidP="0091576C">
      <w:pPr>
        <w:pStyle w:val="codesample"/>
        <w:rPr>
          <w:szCs w:val="20"/>
        </w:rPr>
      </w:pPr>
      <w:r w:rsidRPr="00D0654E">
        <w:rPr>
          <w:szCs w:val="20"/>
        </w:rPr>
        <w:t xml:space="preserve">  }</w:t>
      </w:r>
    </w:p>
    <w:p w14:paraId="3845C907" w14:textId="77777777" w:rsidR="00D17893" w:rsidRPr="00D0654E" w:rsidRDefault="00D17893" w:rsidP="0091576C">
      <w:pPr>
        <w:pStyle w:val="codesample"/>
        <w:rPr>
          <w:szCs w:val="20"/>
        </w:rPr>
      </w:pPr>
      <w:r w:rsidRPr="00D0654E">
        <w:rPr>
          <w:szCs w:val="20"/>
        </w:rPr>
        <w:t>}</w:t>
      </w:r>
    </w:p>
    <w:p w14:paraId="7CB3DEF3" w14:textId="77777777" w:rsidR="00CE6110" w:rsidRDefault="00CE6110" w:rsidP="00CE6110">
      <w:pPr>
        <w:pStyle w:val="Heading3"/>
        <w:spacing w:after="120"/>
        <w:rPr>
          <w:sz w:val="20"/>
          <w:szCs w:val="22"/>
        </w:rPr>
        <w:sectPr w:rsidR="00CE6110" w:rsidSect="00026F68">
          <w:type w:val="continuous"/>
          <w:pgSz w:w="12240" w:h="15840" w:code="1"/>
          <w:pgMar w:top="1440" w:right="1440" w:bottom="1440" w:left="1440" w:header="706" w:footer="706" w:gutter="0"/>
          <w:cols w:num="2" w:sep="1" w:space="1440"/>
          <w:docGrid w:linePitch="360"/>
        </w:sectPr>
      </w:pPr>
    </w:p>
    <w:p w14:paraId="5AD220E1" w14:textId="77777777" w:rsidR="00026F68" w:rsidRDefault="00026F68" w:rsidP="00CE6110">
      <w:pPr>
        <w:pStyle w:val="Heading3"/>
        <w:spacing w:after="120"/>
        <w:rPr>
          <w:sz w:val="20"/>
          <w:szCs w:val="22"/>
        </w:rPr>
        <w:sectPr w:rsidR="00026F68" w:rsidSect="00026F68">
          <w:type w:val="continuous"/>
          <w:pgSz w:w="12240" w:h="15840" w:code="1"/>
          <w:pgMar w:top="1440" w:right="1440" w:bottom="1440" w:left="1440" w:header="706" w:footer="706" w:gutter="0"/>
          <w:cols w:num="2" w:sep="1" w:space="1440"/>
          <w:docGrid w:linePitch="360"/>
        </w:sectPr>
      </w:pPr>
    </w:p>
    <w:p w14:paraId="4BEA8BC5" w14:textId="5583E09E" w:rsidR="00D17893" w:rsidRPr="00D0654E" w:rsidRDefault="00D17893" w:rsidP="0091576C">
      <w:pPr>
        <w:pStyle w:val="Heading3"/>
        <w:rPr>
          <w:sz w:val="20"/>
          <w:szCs w:val="22"/>
        </w:rPr>
      </w:pPr>
      <w:r w:rsidRPr="00D0654E">
        <w:rPr>
          <w:sz w:val="20"/>
          <w:szCs w:val="22"/>
        </w:rPr>
        <w:t>Purchasing Order</w:t>
      </w:r>
    </w:p>
    <w:p w14:paraId="3EDF30BE"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allPurchasingheadersList</w:t>
      </w:r>
      <w:proofErr w:type="spellEnd"/>
      <w:r w:rsidRPr="00D0654E">
        <w:rPr>
          <w:szCs w:val="20"/>
        </w:rPr>
        <w:t xml:space="preserve"> {</w:t>
      </w:r>
    </w:p>
    <w:p w14:paraId="135DC84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allPurchasingheadersList</w:t>
      </w:r>
      <w:proofErr w:type="spellEnd"/>
      <w:r w:rsidRPr="00D0654E">
        <w:rPr>
          <w:szCs w:val="20"/>
        </w:rPr>
        <w:t xml:space="preserve"> {</w:t>
      </w:r>
    </w:p>
    <w:p w14:paraId="0FD86E70"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billingaddress</w:t>
      </w:r>
      <w:proofErr w:type="spellEnd"/>
      <w:proofErr w:type="gramEnd"/>
    </w:p>
    <w:p w14:paraId="7D1165B9"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contactpic</w:t>
      </w:r>
      <w:proofErr w:type="spellEnd"/>
    </w:p>
    <w:p w14:paraId="1F785C6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677D8800"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55D744C3" w14:textId="77777777" w:rsidR="00D17893" w:rsidRPr="00D0654E" w:rsidRDefault="00D17893" w:rsidP="0091576C">
      <w:pPr>
        <w:pStyle w:val="codesample"/>
        <w:rPr>
          <w:szCs w:val="20"/>
        </w:rPr>
      </w:pPr>
      <w:r w:rsidRPr="00D0654E">
        <w:rPr>
          <w:szCs w:val="20"/>
        </w:rPr>
        <w:t xml:space="preserve">    currency</w:t>
      </w:r>
    </w:p>
    <w:p w14:paraId="3E75C1BC"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deliverydate</w:t>
      </w:r>
      <w:proofErr w:type="spellEnd"/>
      <w:proofErr w:type="gramEnd"/>
    </w:p>
    <w:p w14:paraId="46961B6B"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documentnumber</w:t>
      </w:r>
      <w:proofErr w:type="spellEnd"/>
      <w:proofErr w:type="gramEnd"/>
    </w:p>
    <w:p w14:paraId="07A6B4B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documentstatus</w:t>
      </w:r>
      <w:proofErr w:type="spellEnd"/>
    </w:p>
    <w:p w14:paraId="216F5F9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duedate</w:t>
      </w:r>
      <w:proofErr w:type="spellEnd"/>
    </w:p>
    <w:p w14:paraId="48B3FE66" w14:textId="77777777" w:rsidR="00D17893" w:rsidRPr="00D0654E" w:rsidRDefault="00D17893" w:rsidP="0091576C">
      <w:pPr>
        <w:pStyle w:val="codesample"/>
        <w:rPr>
          <w:szCs w:val="20"/>
        </w:rPr>
      </w:pPr>
      <w:r w:rsidRPr="00D0654E">
        <w:rPr>
          <w:szCs w:val="20"/>
        </w:rPr>
        <w:t xml:space="preserve">    lastQueryRun</w:t>
      </w:r>
    </w:p>
    <w:p w14:paraId="3C336C44"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paymentterms</w:t>
      </w:r>
      <w:proofErr w:type="spellEnd"/>
      <w:proofErr w:type="gramEnd"/>
    </w:p>
    <w:p w14:paraId="1BCD450C"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planid</w:t>
      </w:r>
      <w:proofErr w:type="spellEnd"/>
    </w:p>
    <w:p w14:paraId="2CDE96C2"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productnumber</w:t>
      </w:r>
      <w:proofErr w:type="spellEnd"/>
      <w:proofErr w:type="gramEnd"/>
    </w:p>
    <w:p w14:paraId="724A4932"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shippingaddress</w:t>
      </w:r>
      <w:proofErr w:type="spellEnd"/>
      <w:proofErr w:type="gramEnd"/>
    </w:p>
    <w:p w14:paraId="26E6F04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suppliernumber</w:t>
      </w:r>
      <w:proofErr w:type="spellEnd"/>
    </w:p>
    <w:p w14:paraId="049BFFCD"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taxamount</w:t>
      </w:r>
      <w:proofErr w:type="spellEnd"/>
    </w:p>
    <w:p w14:paraId="6FB11D8F"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totalamount</w:t>
      </w:r>
      <w:proofErr w:type="spellEnd"/>
      <w:proofErr w:type="gramEnd"/>
    </w:p>
    <w:p w14:paraId="78C7D8BA" w14:textId="77777777" w:rsidR="00D17893" w:rsidRPr="00D0654E" w:rsidRDefault="00D17893" w:rsidP="0091576C">
      <w:pPr>
        <w:pStyle w:val="codesample"/>
        <w:rPr>
          <w:szCs w:val="20"/>
        </w:rPr>
      </w:pPr>
      <w:r w:rsidRPr="00D0654E">
        <w:rPr>
          <w:szCs w:val="20"/>
        </w:rPr>
        <w:t xml:space="preserve">  }</w:t>
      </w:r>
    </w:p>
    <w:p w14:paraId="3EE2F0D2" w14:textId="0891D49D" w:rsidR="00D17893" w:rsidRPr="005530C4" w:rsidRDefault="00D17893" w:rsidP="002D30A3">
      <w:pPr>
        <w:pStyle w:val="codesample"/>
        <w:spacing w:after="160"/>
        <w:rPr>
          <w:rFonts w:ascii="Graphik" w:hAnsi="Graphik"/>
          <w:b/>
          <w:bCs/>
          <w:sz w:val="20"/>
        </w:rPr>
      </w:pPr>
      <w:r w:rsidRPr="00D0654E">
        <w:rPr>
          <w:szCs w:val="20"/>
        </w:rPr>
        <w:t>}</w:t>
      </w:r>
      <w:r w:rsidR="009D0600">
        <w:rPr>
          <w:szCs w:val="20"/>
        </w:rPr>
        <w:br w:type="column"/>
      </w:r>
      <w:r w:rsidR="0091576C" w:rsidRPr="005530C4">
        <w:rPr>
          <w:rFonts w:ascii="Graphik" w:hAnsi="Graphik"/>
          <w:b/>
          <w:bCs/>
          <w:sz w:val="20"/>
        </w:rPr>
        <w:t>M</w:t>
      </w:r>
      <w:r w:rsidRPr="005530C4">
        <w:rPr>
          <w:rFonts w:ascii="Graphik" w:hAnsi="Graphik"/>
          <w:b/>
          <w:bCs/>
          <w:sz w:val="20"/>
        </w:rPr>
        <w:t>aterial Tracking</w:t>
      </w:r>
    </w:p>
    <w:p w14:paraId="078B36A0"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materialtracking</w:t>
      </w:r>
      <w:proofErr w:type="spellEnd"/>
      <w:r w:rsidRPr="00D0654E">
        <w:rPr>
          <w:szCs w:val="20"/>
        </w:rPr>
        <w:t xml:space="preserve"> {</w:t>
      </w:r>
    </w:p>
    <w:p w14:paraId="02BB40E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allMaterialtrackingsList</w:t>
      </w:r>
      <w:proofErr w:type="spellEnd"/>
      <w:r w:rsidRPr="00D0654E">
        <w:rPr>
          <w:szCs w:val="20"/>
        </w:rPr>
        <w:t xml:space="preserve"> {</w:t>
      </w:r>
    </w:p>
    <w:p w14:paraId="64B5171C"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trackingnumber</w:t>
      </w:r>
      <w:proofErr w:type="spellEnd"/>
      <w:proofErr w:type="gramEnd"/>
    </w:p>
    <w:p w14:paraId="1244746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tracsactiondate</w:t>
      </w:r>
      <w:proofErr w:type="spellEnd"/>
    </w:p>
    <w:p w14:paraId="67334F9D"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transactionstatus</w:t>
      </w:r>
      <w:proofErr w:type="spellEnd"/>
    </w:p>
    <w:p w14:paraId="368227F5"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transactiontype</w:t>
      </w:r>
      <w:proofErr w:type="spellEnd"/>
      <w:proofErr w:type="gramEnd"/>
    </w:p>
    <w:p w14:paraId="3A43A76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sourcelocation</w:t>
      </w:r>
      <w:proofErr w:type="spellEnd"/>
    </w:p>
    <w:p w14:paraId="50796272" w14:textId="77777777" w:rsidR="00D17893" w:rsidRPr="00D0654E" w:rsidRDefault="00D17893" w:rsidP="0091576C">
      <w:pPr>
        <w:pStyle w:val="codesample"/>
        <w:rPr>
          <w:szCs w:val="20"/>
        </w:rPr>
      </w:pPr>
      <w:r w:rsidRPr="00D0654E">
        <w:rPr>
          <w:szCs w:val="20"/>
        </w:rPr>
        <w:t xml:space="preserve">    quantity</w:t>
      </w:r>
    </w:p>
    <w:p w14:paraId="5BC29551"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qualitycontrol</w:t>
      </w:r>
      <w:proofErr w:type="spellEnd"/>
      <w:proofErr w:type="gramEnd"/>
    </w:p>
    <w:p w14:paraId="52E71F76" w14:textId="77777777" w:rsidR="00D17893" w:rsidRPr="00D0654E" w:rsidRDefault="00D17893" w:rsidP="0091576C">
      <w:pPr>
        <w:pStyle w:val="codesample"/>
        <w:rPr>
          <w:szCs w:val="20"/>
        </w:rPr>
      </w:pPr>
      <w:r w:rsidRPr="00D0654E">
        <w:rPr>
          <w:szCs w:val="20"/>
        </w:rPr>
        <w:t xml:space="preserve">    material</w:t>
      </w:r>
    </w:p>
    <w:p w14:paraId="07AEE64F" w14:textId="77777777" w:rsidR="00D17893" w:rsidRPr="00D0654E" w:rsidRDefault="00D17893" w:rsidP="0091576C">
      <w:pPr>
        <w:pStyle w:val="codesample"/>
        <w:rPr>
          <w:szCs w:val="20"/>
        </w:rPr>
      </w:pPr>
      <w:r w:rsidRPr="00D0654E">
        <w:rPr>
          <w:szCs w:val="20"/>
        </w:rPr>
        <w:t xml:space="preserve">    inventory</w:t>
      </w:r>
    </w:p>
    <w:p w14:paraId="5BC6228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5B26F62C"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00BED61F" w14:textId="77777777" w:rsidR="00D17893" w:rsidRPr="00D0654E" w:rsidRDefault="00D17893" w:rsidP="0091576C">
      <w:pPr>
        <w:pStyle w:val="codesample"/>
        <w:rPr>
          <w:szCs w:val="20"/>
        </w:rPr>
      </w:pPr>
      <w:r w:rsidRPr="00D0654E">
        <w:rPr>
          <w:szCs w:val="20"/>
        </w:rPr>
        <w:t xml:space="preserve">    destination</w:t>
      </w:r>
    </w:p>
    <w:p w14:paraId="34291876" w14:textId="77777777" w:rsidR="00D17893" w:rsidRPr="00D0654E" w:rsidRDefault="00D17893" w:rsidP="0091576C">
      <w:pPr>
        <w:pStyle w:val="codesample"/>
        <w:rPr>
          <w:szCs w:val="20"/>
        </w:rPr>
      </w:pPr>
      <w:r w:rsidRPr="00D0654E">
        <w:rPr>
          <w:szCs w:val="20"/>
        </w:rPr>
        <w:t xml:space="preserve">    lastQueryRun</w:t>
      </w:r>
    </w:p>
    <w:p w14:paraId="279C3F5C" w14:textId="77777777" w:rsidR="00D17893" w:rsidRPr="00D0654E" w:rsidRDefault="00D17893" w:rsidP="0091576C">
      <w:pPr>
        <w:pStyle w:val="codesample"/>
        <w:rPr>
          <w:szCs w:val="20"/>
        </w:rPr>
      </w:pPr>
      <w:r w:rsidRPr="00D0654E">
        <w:rPr>
          <w:szCs w:val="20"/>
        </w:rPr>
        <w:t xml:space="preserve">  }</w:t>
      </w:r>
    </w:p>
    <w:p w14:paraId="30377F42" w14:textId="77777777" w:rsidR="00D17893" w:rsidRPr="00D0654E" w:rsidRDefault="00D17893" w:rsidP="0091576C">
      <w:pPr>
        <w:pStyle w:val="codesample"/>
        <w:rPr>
          <w:szCs w:val="20"/>
        </w:rPr>
      </w:pPr>
      <w:r w:rsidRPr="00D0654E">
        <w:rPr>
          <w:szCs w:val="20"/>
        </w:rPr>
        <w:t>}</w:t>
      </w:r>
    </w:p>
    <w:p w14:paraId="1B7CFFC6" w14:textId="77777777" w:rsidR="00CE6110" w:rsidRDefault="00CE6110" w:rsidP="0091576C">
      <w:pPr>
        <w:pStyle w:val="codesample"/>
        <w:rPr>
          <w:szCs w:val="20"/>
        </w:rPr>
        <w:sectPr w:rsidR="00CE6110" w:rsidSect="009D0600">
          <w:type w:val="continuous"/>
          <w:pgSz w:w="12240" w:h="15840" w:code="1"/>
          <w:pgMar w:top="1440" w:right="1440" w:bottom="1440" w:left="1440" w:header="706" w:footer="706" w:gutter="0"/>
          <w:cols w:num="2" w:sep="1" w:space="1440"/>
          <w:docGrid w:linePitch="360"/>
        </w:sectPr>
      </w:pPr>
    </w:p>
    <w:p w14:paraId="3CEDC455" w14:textId="77777777" w:rsidR="009D0600" w:rsidRDefault="009D0600" w:rsidP="0091576C">
      <w:pPr>
        <w:pStyle w:val="codesample"/>
        <w:rPr>
          <w:szCs w:val="20"/>
        </w:rPr>
        <w:sectPr w:rsidR="009D0600" w:rsidSect="009D0600">
          <w:type w:val="continuous"/>
          <w:pgSz w:w="12240" w:h="15840" w:code="1"/>
          <w:pgMar w:top="1440" w:right="1440" w:bottom="1440" w:left="1440" w:header="706" w:footer="706" w:gutter="0"/>
          <w:cols w:num="2" w:sep="1" w:space="1440"/>
          <w:docGrid w:linePitch="360"/>
        </w:sectPr>
      </w:pPr>
    </w:p>
    <w:p w14:paraId="05C442BE" w14:textId="77777777" w:rsidR="00CE6110" w:rsidRDefault="00CE6110" w:rsidP="0091576C">
      <w:pPr>
        <w:pStyle w:val="Heading3"/>
        <w:rPr>
          <w:sz w:val="20"/>
          <w:szCs w:val="22"/>
        </w:rPr>
        <w:sectPr w:rsidR="00CE6110" w:rsidSect="00026F68">
          <w:type w:val="continuous"/>
          <w:pgSz w:w="12240" w:h="15840" w:code="1"/>
          <w:pgMar w:top="1440" w:right="1440" w:bottom="1440" w:left="1440" w:header="706" w:footer="706" w:gutter="0"/>
          <w:cols w:sep="1" w:space="1440"/>
          <w:docGrid w:linePitch="360"/>
        </w:sectPr>
      </w:pPr>
    </w:p>
    <w:p w14:paraId="0100E7EB" w14:textId="0507D88F" w:rsidR="00D17893" w:rsidRPr="00D0654E" w:rsidRDefault="00D17893" w:rsidP="0091576C">
      <w:pPr>
        <w:pStyle w:val="Heading3"/>
        <w:rPr>
          <w:sz w:val="20"/>
          <w:szCs w:val="22"/>
        </w:rPr>
      </w:pPr>
      <w:r w:rsidRPr="00D0654E">
        <w:rPr>
          <w:sz w:val="20"/>
          <w:szCs w:val="22"/>
        </w:rPr>
        <w:lastRenderedPageBreak/>
        <w:t>Vendor Master</w:t>
      </w:r>
    </w:p>
    <w:p w14:paraId="6369D055" w14:textId="77777777" w:rsidR="00D17893" w:rsidRPr="00CC2207" w:rsidRDefault="00D17893" w:rsidP="0091576C">
      <w:pPr>
        <w:pStyle w:val="codesample"/>
        <w:rPr>
          <w:sz w:val="16"/>
          <w:szCs w:val="18"/>
        </w:rPr>
      </w:pPr>
      <w:r w:rsidRPr="00CC2207">
        <w:rPr>
          <w:sz w:val="16"/>
          <w:szCs w:val="18"/>
        </w:rPr>
        <w:t xml:space="preserve">query </w:t>
      </w:r>
      <w:proofErr w:type="spellStart"/>
      <w:r w:rsidRPr="00CC2207">
        <w:rPr>
          <w:sz w:val="16"/>
          <w:szCs w:val="18"/>
        </w:rPr>
        <w:t>allVendormastersList</w:t>
      </w:r>
      <w:proofErr w:type="spellEnd"/>
      <w:r w:rsidRPr="00CC2207">
        <w:rPr>
          <w:sz w:val="16"/>
          <w:szCs w:val="18"/>
        </w:rPr>
        <w:t xml:space="preserve"> {</w:t>
      </w:r>
    </w:p>
    <w:p w14:paraId="6D6A49BF"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allVendormastersList</w:t>
      </w:r>
      <w:proofErr w:type="spellEnd"/>
      <w:r w:rsidRPr="00CC2207">
        <w:rPr>
          <w:sz w:val="16"/>
          <w:szCs w:val="18"/>
        </w:rPr>
        <w:t xml:space="preserve"> {</w:t>
      </w:r>
    </w:p>
    <w:p w14:paraId="219C0618"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vendornumber</w:t>
      </w:r>
      <w:proofErr w:type="spellEnd"/>
    </w:p>
    <w:p w14:paraId="79A29B29"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vendorname</w:t>
      </w:r>
      <w:proofErr w:type="spellEnd"/>
    </w:p>
    <w:p w14:paraId="6E2768EE" w14:textId="77777777" w:rsidR="00D17893" w:rsidRPr="00CC2207" w:rsidRDefault="00D17893" w:rsidP="0091576C">
      <w:pPr>
        <w:pStyle w:val="codesample"/>
        <w:rPr>
          <w:sz w:val="16"/>
          <w:szCs w:val="18"/>
        </w:rPr>
      </w:pPr>
      <w:r w:rsidRPr="00CC2207">
        <w:rPr>
          <w:sz w:val="16"/>
          <w:szCs w:val="18"/>
        </w:rPr>
        <w:t xml:space="preserve">    </w:t>
      </w:r>
      <w:proofErr w:type="spellStart"/>
      <w:proofErr w:type="gramStart"/>
      <w:r w:rsidRPr="00CC2207">
        <w:rPr>
          <w:sz w:val="16"/>
          <w:szCs w:val="18"/>
        </w:rPr>
        <w:t>vendorcontract</w:t>
      </w:r>
      <w:proofErr w:type="spellEnd"/>
      <w:proofErr w:type="gramEnd"/>
    </w:p>
    <w:p w14:paraId="78F1682C" w14:textId="77777777" w:rsidR="00D17893" w:rsidRPr="00CC2207" w:rsidRDefault="00D17893" w:rsidP="0091576C">
      <w:pPr>
        <w:pStyle w:val="codesample"/>
        <w:rPr>
          <w:sz w:val="16"/>
          <w:szCs w:val="18"/>
        </w:rPr>
      </w:pPr>
      <w:r w:rsidRPr="00CC2207">
        <w:rPr>
          <w:sz w:val="16"/>
          <w:szCs w:val="18"/>
        </w:rPr>
        <w:t xml:space="preserve">    </w:t>
      </w:r>
      <w:proofErr w:type="spellStart"/>
      <w:proofErr w:type="gramStart"/>
      <w:r w:rsidRPr="00CC2207">
        <w:rPr>
          <w:sz w:val="16"/>
          <w:szCs w:val="18"/>
        </w:rPr>
        <w:t>materialnumber</w:t>
      </w:r>
      <w:proofErr w:type="spellEnd"/>
      <w:proofErr w:type="gramEnd"/>
    </w:p>
    <w:p w14:paraId="6036479C"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vendorstatus</w:t>
      </w:r>
      <w:proofErr w:type="spellEnd"/>
    </w:p>
    <w:p w14:paraId="1D660D9B"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vendorlocation</w:t>
      </w:r>
      <w:proofErr w:type="spellEnd"/>
    </w:p>
    <w:p w14:paraId="6F24B64B" w14:textId="77777777" w:rsidR="00D17893" w:rsidRPr="00CC2207" w:rsidRDefault="00D17893" w:rsidP="0091576C">
      <w:pPr>
        <w:pStyle w:val="codesample"/>
        <w:rPr>
          <w:sz w:val="16"/>
          <w:szCs w:val="18"/>
        </w:rPr>
      </w:pPr>
      <w:proofErr w:type="spellStart"/>
      <w:r w:rsidRPr="00CC2207">
        <w:rPr>
          <w:sz w:val="16"/>
          <w:szCs w:val="18"/>
        </w:rPr>
        <w:t>createdat</w:t>
      </w:r>
      <w:proofErr w:type="spellEnd"/>
    </w:p>
    <w:p w14:paraId="6E7243EB" w14:textId="77777777" w:rsidR="00D17893" w:rsidRPr="00CC2207" w:rsidRDefault="00D17893" w:rsidP="0091576C">
      <w:pPr>
        <w:pStyle w:val="codesample"/>
        <w:rPr>
          <w:sz w:val="16"/>
          <w:szCs w:val="18"/>
        </w:rPr>
      </w:pPr>
      <w:r w:rsidRPr="00CC2207">
        <w:rPr>
          <w:sz w:val="16"/>
          <w:szCs w:val="18"/>
        </w:rPr>
        <w:t xml:space="preserve">    </w:t>
      </w:r>
      <w:proofErr w:type="spellStart"/>
      <w:r w:rsidRPr="00CC2207">
        <w:rPr>
          <w:sz w:val="16"/>
          <w:szCs w:val="18"/>
        </w:rPr>
        <w:t>createdon</w:t>
      </w:r>
      <w:proofErr w:type="spellEnd"/>
    </w:p>
    <w:p w14:paraId="30A48522" w14:textId="77777777" w:rsidR="00D17893" w:rsidRPr="00CC2207" w:rsidRDefault="00D17893" w:rsidP="0091576C">
      <w:pPr>
        <w:pStyle w:val="codesample"/>
        <w:rPr>
          <w:sz w:val="16"/>
          <w:szCs w:val="18"/>
        </w:rPr>
      </w:pPr>
      <w:r w:rsidRPr="00CC2207">
        <w:rPr>
          <w:sz w:val="16"/>
          <w:szCs w:val="18"/>
        </w:rPr>
        <w:t xml:space="preserve">    lastQueryRun</w:t>
      </w:r>
    </w:p>
    <w:p w14:paraId="32943F72" w14:textId="77777777" w:rsidR="00D17893" w:rsidRPr="00CC2207" w:rsidRDefault="00D17893" w:rsidP="0091576C">
      <w:pPr>
        <w:pStyle w:val="codesample"/>
        <w:rPr>
          <w:sz w:val="16"/>
          <w:szCs w:val="18"/>
        </w:rPr>
      </w:pPr>
      <w:r w:rsidRPr="00CC2207">
        <w:rPr>
          <w:sz w:val="16"/>
          <w:szCs w:val="18"/>
        </w:rPr>
        <w:t xml:space="preserve">  }</w:t>
      </w:r>
    </w:p>
    <w:p w14:paraId="7C52C6F0" w14:textId="77777777" w:rsidR="00D17893" w:rsidRPr="00CC2207" w:rsidRDefault="00D17893" w:rsidP="0091576C">
      <w:pPr>
        <w:pStyle w:val="codesample"/>
        <w:rPr>
          <w:sz w:val="16"/>
          <w:szCs w:val="18"/>
        </w:rPr>
      </w:pPr>
      <w:r w:rsidRPr="00CC2207">
        <w:rPr>
          <w:sz w:val="16"/>
          <w:szCs w:val="18"/>
        </w:rPr>
        <w:t>}</w:t>
      </w:r>
    </w:p>
    <w:p w14:paraId="5DA0B01F" w14:textId="501AA903" w:rsidR="00D17893" w:rsidRPr="00D0654E" w:rsidRDefault="00D17893" w:rsidP="009733F3">
      <w:pPr>
        <w:pStyle w:val="Heading3"/>
        <w:rPr>
          <w:sz w:val="20"/>
          <w:szCs w:val="22"/>
        </w:rPr>
      </w:pPr>
      <w:r w:rsidRPr="00D0654E">
        <w:rPr>
          <w:sz w:val="20"/>
          <w:szCs w:val="22"/>
        </w:rPr>
        <w:t>Ingredients</w:t>
      </w:r>
    </w:p>
    <w:p w14:paraId="0FE6E0A4" w14:textId="77777777" w:rsidR="00D17893" w:rsidRPr="00D0654E" w:rsidRDefault="00D17893" w:rsidP="0091576C">
      <w:pPr>
        <w:pStyle w:val="codesample"/>
        <w:rPr>
          <w:szCs w:val="20"/>
        </w:rPr>
      </w:pPr>
      <w:r w:rsidRPr="00D0654E">
        <w:rPr>
          <w:szCs w:val="20"/>
        </w:rPr>
        <w:t xml:space="preserve">query Ingredients { </w:t>
      </w:r>
    </w:p>
    <w:p w14:paraId="136A177D" w14:textId="78F005A2" w:rsidR="00D17893" w:rsidRPr="00D0654E" w:rsidRDefault="00D17893" w:rsidP="0091576C">
      <w:pPr>
        <w:pStyle w:val="codesample"/>
        <w:rPr>
          <w:szCs w:val="20"/>
        </w:rPr>
      </w:pPr>
      <w:r w:rsidRPr="00D0654E">
        <w:rPr>
          <w:szCs w:val="20"/>
        </w:rPr>
        <w:t xml:space="preserve"> </w:t>
      </w:r>
      <w:r w:rsidR="00B32373">
        <w:rPr>
          <w:szCs w:val="20"/>
        </w:rPr>
        <w:t xml:space="preserve"> </w:t>
      </w:r>
      <w:proofErr w:type="spellStart"/>
      <w:r w:rsidRPr="00D0654E">
        <w:rPr>
          <w:szCs w:val="20"/>
        </w:rPr>
        <w:t>allMasterrecipeIngredientsList</w:t>
      </w:r>
      <w:proofErr w:type="spellEnd"/>
      <w:r w:rsidRPr="00D0654E">
        <w:rPr>
          <w:szCs w:val="20"/>
        </w:rPr>
        <w:t xml:space="preserve">{ </w:t>
      </w:r>
    </w:p>
    <w:p w14:paraId="5E131E95"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ingredientnumber</w:t>
      </w:r>
      <w:proofErr w:type="spellEnd"/>
      <w:proofErr w:type="gramEnd"/>
      <w:r w:rsidRPr="00D0654E">
        <w:rPr>
          <w:szCs w:val="20"/>
        </w:rPr>
        <w:t xml:space="preserve"> </w:t>
      </w:r>
    </w:p>
    <w:p w14:paraId="0E95E2D3"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productionrecipe</w:t>
      </w:r>
      <w:proofErr w:type="spellEnd"/>
      <w:proofErr w:type="gramEnd"/>
      <w:r w:rsidRPr="00D0654E">
        <w:rPr>
          <w:szCs w:val="20"/>
        </w:rPr>
        <w:t xml:space="preserve"> </w:t>
      </w:r>
    </w:p>
    <w:p w14:paraId="4A7DC187" w14:textId="77777777" w:rsidR="00D17893" w:rsidRPr="00D0654E" w:rsidRDefault="00D17893" w:rsidP="0091576C">
      <w:pPr>
        <w:pStyle w:val="codesample"/>
        <w:rPr>
          <w:szCs w:val="20"/>
        </w:rPr>
      </w:pPr>
      <w:r w:rsidRPr="00D0654E">
        <w:rPr>
          <w:szCs w:val="20"/>
        </w:rPr>
        <w:t xml:space="preserve">    material </w:t>
      </w:r>
    </w:p>
    <w:p w14:paraId="32281F7E"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ingredientname</w:t>
      </w:r>
      <w:proofErr w:type="spellEnd"/>
      <w:r w:rsidRPr="00D0654E">
        <w:rPr>
          <w:szCs w:val="20"/>
        </w:rPr>
        <w:t xml:space="preserve"> </w:t>
      </w:r>
    </w:p>
    <w:p w14:paraId="487830C2"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ingredientdescription</w:t>
      </w:r>
      <w:proofErr w:type="spellEnd"/>
      <w:r w:rsidRPr="00D0654E">
        <w:rPr>
          <w:szCs w:val="20"/>
        </w:rPr>
        <w:t xml:space="preserve"> </w:t>
      </w:r>
    </w:p>
    <w:p w14:paraId="21A29E33"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ingredientquantity</w:t>
      </w:r>
      <w:proofErr w:type="spellEnd"/>
      <w:proofErr w:type="gramEnd"/>
      <w:r w:rsidRPr="00D0654E">
        <w:rPr>
          <w:szCs w:val="20"/>
        </w:rPr>
        <w:t xml:space="preserve"> </w:t>
      </w:r>
    </w:p>
    <w:p w14:paraId="50BDD38F"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ingredientunit</w:t>
      </w:r>
      <w:proofErr w:type="spellEnd"/>
      <w:r w:rsidRPr="00D0654E">
        <w:rPr>
          <w:szCs w:val="20"/>
        </w:rPr>
        <w:t xml:space="preserve"> </w:t>
      </w:r>
    </w:p>
    <w:p w14:paraId="05A3F9EB" w14:textId="69A968A5" w:rsidR="00D17893" w:rsidRPr="00D0654E" w:rsidRDefault="00CC2207" w:rsidP="0091576C">
      <w:pPr>
        <w:pStyle w:val="codesample"/>
        <w:rPr>
          <w:szCs w:val="20"/>
        </w:rPr>
      </w:pPr>
      <w:r>
        <w:rPr>
          <w:szCs w:val="20"/>
        </w:rPr>
        <w:t xml:space="preserve">  </w:t>
      </w:r>
      <w:r w:rsidR="00D17893" w:rsidRPr="00D0654E">
        <w:rPr>
          <w:szCs w:val="20"/>
        </w:rPr>
        <w:t xml:space="preserve">} </w:t>
      </w:r>
    </w:p>
    <w:p w14:paraId="5C69138E" w14:textId="2C0072BC" w:rsidR="00D17893" w:rsidRPr="00D0654E" w:rsidRDefault="00D17893" w:rsidP="0091576C">
      <w:pPr>
        <w:pStyle w:val="codesample"/>
        <w:rPr>
          <w:szCs w:val="20"/>
        </w:rPr>
      </w:pPr>
      <w:r w:rsidRPr="00D0654E">
        <w:rPr>
          <w:szCs w:val="20"/>
        </w:rPr>
        <w:t xml:space="preserve">} </w:t>
      </w:r>
    </w:p>
    <w:p w14:paraId="46BEEFC6" w14:textId="77777777" w:rsidR="002D30A3" w:rsidRDefault="002D30A3" w:rsidP="009733F3">
      <w:pPr>
        <w:pStyle w:val="Heading3"/>
        <w:rPr>
          <w:sz w:val="20"/>
          <w:szCs w:val="22"/>
        </w:rPr>
        <w:sectPr w:rsidR="002D30A3" w:rsidSect="002D30A3">
          <w:pgSz w:w="12240" w:h="15840" w:code="1"/>
          <w:pgMar w:top="1440" w:right="1440" w:bottom="1440" w:left="1440" w:header="706" w:footer="706" w:gutter="0"/>
          <w:cols w:num="2" w:sep="1" w:space="1440"/>
          <w:docGrid w:linePitch="360"/>
        </w:sectPr>
      </w:pPr>
    </w:p>
    <w:p w14:paraId="4B779C95" w14:textId="77777777" w:rsidR="002D30A3" w:rsidRPr="00C06235" w:rsidRDefault="002D30A3" w:rsidP="00B32373">
      <w:pPr>
        <w:pStyle w:val="Heading3"/>
        <w:spacing w:after="0"/>
        <w:rPr>
          <w:sz w:val="10"/>
          <w:szCs w:val="12"/>
        </w:rPr>
        <w:sectPr w:rsidR="002D30A3" w:rsidRPr="00C06235" w:rsidSect="002D30A3">
          <w:type w:val="continuous"/>
          <w:pgSz w:w="12240" w:h="15840" w:code="1"/>
          <w:pgMar w:top="1440" w:right="1440" w:bottom="1440" w:left="1440" w:header="706" w:footer="706" w:gutter="0"/>
          <w:cols w:num="2" w:sep="1" w:space="1440"/>
          <w:docGrid w:linePitch="360"/>
        </w:sectPr>
      </w:pPr>
    </w:p>
    <w:p w14:paraId="591832A2" w14:textId="190B9DC6" w:rsidR="00D17893" w:rsidRPr="00D0654E" w:rsidRDefault="00D17893" w:rsidP="009733F3">
      <w:pPr>
        <w:pStyle w:val="Heading3"/>
        <w:rPr>
          <w:sz w:val="20"/>
          <w:szCs w:val="22"/>
        </w:rPr>
      </w:pPr>
      <w:r w:rsidRPr="00D0654E">
        <w:rPr>
          <w:sz w:val="20"/>
          <w:szCs w:val="22"/>
        </w:rPr>
        <w:t>Production Recipe</w:t>
      </w:r>
    </w:p>
    <w:p w14:paraId="184D657C"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allMasterrecipesList</w:t>
      </w:r>
      <w:proofErr w:type="spellEnd"/>
      <w:r w:rsidRPr="00D0654E">
        <w:rPr>
          <w:szCs w:val="20"/>
        </w:rPr>
        <w:t xml:space="preserve"> {</w:t>
      </w:r>
    </w:p>
    <w:p w14:paraId="6C3B0E93" w14:textId="77777777" w:rsidR="00D17893" w:rsidRPr="00D0654E" w:rsidRDefault="00D17893" w:rsidP="0091576C">
      <w:pPr>
        <w:pStyle w:val="codesample"/>
        <w:rPr>
          <w:szCs w:val="20"/>
        </w:rPr>
      </w:pPr>
      <w:proofErr w:type="spellStart"/>
      <w:r w:rsidRPr="00D0654E">
        <w:rPr>
          <w:szCs w:val="20"/>
        </w:rPr>
        <w:t>allMasterrecipesList</w:t>
      </w:r>
      <w:proofErr w:type="spellEnd"/>
      <w:r w:rsidRPr="00D0654E">
        <w:rPr>
          <w:szCs w:val="20"/>
        </w:rPr>
        <w:t>{</w:t>
      </w:r>
    </w:p>
    <w:p w14:paraId="30AB1703"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recipekey</w:t>
      </w:r>
      <w:proofErr w:type="spellEnd"/>
    </w:p>
    <w:p w14:paraId="2E9EA070"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recipename</w:t>
      </w:r>
      <w:proofErr w:type="spellEnd"/>
    </w:p>
    <w:p w14:paraId="167DB411" w14:textId="77777777" w:rsidR="00D17893" w:rsidRPr="00D0654E" w:rsidRDefault="00D17893" w:rsidP="0091576C">
      <w:pPr>
        <w:pStyle w:val="codesample"/>
        <w:rPr>
          <w:szCs w:val="20"/>
        </w:rPr>
      </w:pPr>
      <w:r w:rsidRPr="00D0654E">
        <w:rPr>
          <w:szCs w:val="20"/>
        </w:rPr>
        <w:t xml:space="preserve">     version</w:t>
      </w:r>
    </w:p>
    <w:p w14:paraId="6F71BFAC" w14:textId="77777777" w:rsidR="00D17893" w:rsidRPr="00D0654E" w:rsidRDefault="00D17893" w:rsidP="0091576C">
      <w:pPr>
        <w:pStyle w:val="codesample"/>
        <w:rPr>
          <w:szCs w:val="20"/>
        </w:rPr>
      </w:pPr>
      <w:r w:rsidRPr="00D0654E">
        <w:rPr>
          <w:szCs w:val="20"/>
        </w:rPr>
        <w:t xml:space="preserve">     ingredient</w:t>
      </w:r>
    </w:p>
    <w:p w14:paraId="79D31EF8"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processnumber</w:t>
      </w:r>
      <w:proofErr w:type="spellEnd"/>
    </w:p>
    <w:p w14:paraId="3358091B"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536211C5"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74509EE9" w14:textId="77777777" w:rsidR="00D17893" w:rsidRPr="00D0654E" w:rsidRDefault="00D17893" w:rsidP="0091576C">
      <w:pPr>
        <w:pStyle w:val="codesample"/>
        <w:rPr>
          <w:szCs w:val="20"/>
        </w:rPr>
      </w:pPr>
      <w:r w:rsidRPr="00D0654E">
        <w:rPr>
          <w:szCs w:val="20"/>
        </w:rPr>
        <w:t xml:space="preserve">    lastQueryRun</w:t>
      </w:r>
    </w:p>
    <w:p w14:paraId="53ED4382" w14:textId="2F535142" w:rsidR="00D17893" w:rsidRPr="00D0654E" w:rsidRDefault="00D11127" w:rsidP="0091576C">
      <w:pPr>
        <w:pStyle w:val="codesample"/>
        <w:rPr>
          <w:szCs w:val="20"/>
        </w:rPr>
      </w:pPr>
      <w:r>
        <w:rPr>
          <w:szCs w:val="20"/>
        </w:rPr>
        <w:t xml:space="preserve">  </w:t>
      </w:r>
      <w:r w:rsidR="00D17893" w:rsidRPr="00D0654E">
        <w:rPr>
          <w:szCs w:val="20"/>
        </w:rPr>
        <w:t>}</w:t>
      </w:r>
    </w:p>
    <w:p w14:paraId="5043BD99" w14:textId="77777777" w:rsidR="00D17893" w:rsidRPr="00D0654E" w:rsidRDefault="00D17893" w:rsidP="0091576C">
      <w:pPr>
        <w:pStyle w:val="codesample"/>
        <w:rPr>
          <w:szCs w:val="20"/>
        </w:rPr>
      </w:pPr>
      <w:r w:rsidRPr="00D0654E">
        <w:rPr>
          <w:szCs w:val="20"/>
        </w:rPr>
        <w:t>}</w:t>
      </w:r>
    </w:p>
    <w:p w14:paraId="5065E4D9" w14:textId="1EF14561" w:rsidR="00D17893" w:rsidRPr="00D0654E" w:rsidRDefault="00D11127" w:rsidP="009733F3">
      <w:pPr>
        <w:pStyle w:val="Heading3"/>
        <w:rPr>
          <w:sz w:val="20"/>
          <w:szCs w:val="22"/>
        </w:rPr>
      </w:pPr>
      <w:r>
        <w:rPr>
          <w:sz w:val="20"/>
          <w:szCs w:val="22"/>
        </w:rPr>
        <w:br w:type="column"/>
      </w:r>
      <w:r w:rsidR="00D17893" w:rsidRPr="00D0654E">
        <w:rPr>
          <w:sz w:val="20"/>
          <w:szCs w:val="22"/>
        </w:rPr>
        <w:t>Bill Of Material</w:t>
      </w:r>
    </w:p>
    <w:p w14:paraId="2F6A99CF"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billOfMaterial</w:t>
      </w:r>
      <w:proofErr w:type="spellEnd"/>
      <w:r w:rsidRPr="00D0654E">
        <w:rPr>
          <w:szCs w:val="20"/>
        </w:rPr>
        <w:t xml:space="preserve"> {</w:t>
      </w:r>
    </w:p>
    <w:p w14:paraId="279B5FF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allBomheadersList</w:t>
      </w:r>
      <w:proofErr w:type="spellEnd"/>
      <w:r w:rsidRPr="00D0654E">
        <w:rPr>
          <w:szCs w:val="20"/>
        </w:rPr>
        <w:t xml:space="preserve"> {</w:t>
      </w:r>
    </w:p>
    <w:p w14:paraId="0EBD17F8"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billofmaterial</w:t>
      </w:r>
      <w:proofErr w:type="spellEnd"/>
    </w:p>
    <w:p w14:paraId="074D3008" w14:textId="77777777" w:rsidR="00D17893" w:rsidRPr="00D0654E" w:rsidRDefault="00D17893" w:rsidP="0091576C">
      <w:pPr>
        <w:pStyle w:val="codesample"/>
        <w:rPr>
          <w:szCs w:val="20"/>
        </w:rPr>
      </w:pPr>
      <w:r w:rsidRPr="00D0654E">
        <w:rPr>
          <w:szCs w:val="20"/>
        </w:rPr>
        <w:t xml:space="preserve">    material</w:t>
      </w:r>
    </w:p>
    <w:p w14:paraId="3738597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alternatebom</w:t>
      </w:r>
      <w:proofErr w:type="spellEnd"/>
      <w:r w:rsidRPr="00D0654E">
        <w:rPr>
          <w:szCs w:val="20"/>
        </w:rPr>
        <w:t xml:space="preserve">    </w:t>
      </w:r>
    </w:p>
    <w:p w14:paraId="07CC99FA"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bomComponent</w:t>
      </w:r>
      <w:proofErr w:type="spellEnd"/>
      <w:r w:rsidRPr="00D0654E">
        <w:rPr>
          <w:szCs w:val="20"/>
        </w:rPr>
        <w:t xml:space="preserve"> {</w:t>
      </w:r>
    </w:p>
    <w:p w14:paraId="4F3BAF5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componentquantity</w:t>
      </w:r>
      <w:proofErr w:type="spellEnd"/>
    </w:p>
    <w:p w14:paraId="3FC253D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componentunit</w:t>
      </w:r>
      <w:proofErr w:type="spellEnd"/>
      <w:r w:rsidRPr="00D0654E">
        <w:rPr>
          <w:szCs w:val="20"/>
        </w:rPr>
        <w:t xml:space="preserve">      </w:t>
      </w:r>
    </w:p>
    <w:p w14:paraId="1D16C0D6" w14:textId="77777777" w:rsidR="00D17893" w:rsidRPr="00D0654E" w:rsidRDefault="00D17893" w:rsidP="0091576C">
      <w:pPr>
        <w:pStyle w:val="codesample"/>
        <w:rPr>
          <w:szCs w:val="20"/>
        </w:rPr>
      </w:pPr>
      <w:r w:rsidRPr="00D0654E">
        <w:rPr>
          <w:szCs w:val="20"/>
        </w:rPr>
        <w:t xml:space="preserve">      component    </w:t>
      </w:r>
    </w:p>
    <w:p w14:paraId="0CF09CE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componentscrap</w:t>
      </w:r>
      <w:proofErr w:type="spellEnd"/>
    </w:p>
    <w:p w14:paraId="05BFDE27" w14:textId="77777777" w:rsidR="00D17893" w:rsidRPr="00D0654E" w:rsidRDefault="00D17893" w:rsidP="0091576C">
      <w:pPr>
        <w:pStyle w:val="codesample"/>
        <w:rPr>
          <w:szCs w:val="20"/>
        </w:rPr>
      </w:pPr>
      <w:r w:rsidRPr="00D0654E">
        <w:rPr>
          <w:szCs w:val="20"/>
        </w:rPr>
        <w:t xml:space="preserve">    }</w:t>
      </w:r>
    </w:p>
    <w:p w14:paraId="2CBA334B"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effectivedate</w:t>
      </w:r>
      <w:proofErr w:type="spellEnd"/>
    </w:p>
    <w:p w14:paraId="7E4E95C4"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expirydate</w:t>
      </w:r>
      <w:proofErr w:type="spellEnd"/>
    </w:p>
    <w:p w14:paraId="27D47205"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1C27005C"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1F459B65" w14:textId="77777777" w:rsidR="00D17893" w:rsidRPr="00D0654E" w:rsidRDefault="00D17893" w:rsidP="0091576C">
      <w:pPr>
        <w:pStyle w:val="codesample"/>
        <w:rPr>
          <w:szCs w:val="20"/>
        </w:rPr>
      </w:pPr>
      <w:r w:rsidRPr="00D0654E">
        <w:rPr>
          <w:szCs w:val="20"/>
        </w:rPr>
        <w:t>createdby</w:t>
      </w:r>
    </w:p>
    <w:p w14:paraId="4C674097"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changedon</w:t>
      </w:r>
      <w:proofErr w:type="spellEnd"/>
    </w:p>
    <w:p w14:paraId="3025C4F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changedat</w:t>
      </w:r>
      <w:proofErr w:type="spellEnd"/>
    </w:p>
    <w:p w14:paraId="3401DE9F" w14:textId="77777777" w:rsidR="00D17893" w:rsidRPr="00D0654E" w:rsidRDefault="00D17893" w:rsidP="0091576C">
      <w:pPr>
        <w:pStyle w:val="codesample"/>
        <w:rPr>
          <w:szCs w:val="20"/>
        </w:rPr>
      </w:pPr>
      <w:proofErr w:type="spellStart"/>
      <w:proofErr w:type="gramStart"/>
      <w:r w:rsidRPr="00D0654E">
        <w:rPr>
          <w:szCs w:val="20"/>
        </w:rPr>
        <w:t>changedby</w:t>
      </w:r>
      <w:proofErr w:type="spellEnd"/>
      <w:proofErr w:type="gramEnd"/>
    </w:p>
    <w:p w14:paraId="46C637A7" w14:textId="77777777" w:rsidR="00D17893" w:rsidRPr="00D0654E" w:rsidRDefault="00D17893" w:rsidP="0091576C">
      <w:pPr>
        <w:pStyle w:val="codesample"/>
        <w:rPr>
          <w:szCs w:val="20"/>
        </w:rPr>
      </w:pPr>
      <w:r w:rsidRPr="00D0654E">
        <w:rPr>
          <w:szCs w:val="20"/>
        </w:rPr>
        <w:t xml:space="preserve">    lastQueryRun</w:t>
      </w:r>
    </w:p>
    <w:p w14:paraId="3D51DCDB" w14:textId="77777777" w:rsidR="00D17893" w:rsidRPr="00D0654E" w:rsidRDefault="00D17893" w:rsidP="0091576C">
      <w:pPr>
        <w:pStyle w:val="codesample"/>
        <w:rPr>
          <w:szCs w:val="20"/>
        </w:rPr>
      </w:pPr>
      <w:r w:rsidRPr="00D0654E">
        <w:rPr>
          <w:szCs w:val="20"/>
        </w:rPr>
        <w:t xml:space="preserve">  }</w:t>
      </w:r>
    </w:p>
    <w:p w14:paraId="3AB5B062" w14:textId="77777777" w:rsidR="002D30A3" w:rsidRDefault="002D30A3" w:rsidP="0091576C">
      <w:pPr>
        <w:pStyle w:val="codesample"/>
        <w:rPr>
          <w:szCs w:val="20"/>
        </w:rPr>
        <w:sectPr w:rsidR="002D30A3" w:rsidSect="002D30A3">
          <w:type w:val="continuous"/>
          <w:pgSz w:w="12240" w:h="15840" w:code="1"/>
          <w:pgMar w:top="1440" w:right="1440" w:bottom="1440" w:left="1440" w:header="706" w:footer="706" w:gutter="0"/>
          <w:cols w:num="2" w:sep="1" w:space="1440"/>
          <w:docGrid w:linePitch="360"/>
        </w:sectPr>
      </w:pPr>
    </w:p>
    <w:p w14:paraId="5D3E50FC" w14:textId="77777777" w:rsidR="002D30A3" w:rsidRDefault="002D30A3" w:rsidP="0091576C">
      <w:pPr>
        <w:pStyle w:val="codesample"/>
        <w:rPr>
          <w:szCs w:val="20"/>
        </w:rPr>
        <w:sectPr w:rsidR="002D30A3" w:rsidSect="002D30A3">
          <w:type w:val="continuous"/>
          <w:pgSz w:w="12240" w:h="15840" w:code="1"/>
          <w:pgMar w:top="1440" w:right="1440" w:bottom="1440" w:left="1440" w:header="706" w:footer="706" w:gutter="0"/>
          <w:cols w:num="2" w:sep="1" w:space="1440"/>
          <w:docGrid w:linePitch="360"/>
        </w:sectPr>
      </w:pPr>
    </w:p>
    <w:p w14:paraId="3BC7B8CA" w14:textId="257C7A1E" w:rsidR="00D17893" w:rsidRPr="00D0654E" w:rsidRDefault="00D17893" w:rsidP="009733F3">
      <w:pPr>
        <w:pStyle w:val="Heading3"/>
        <w:rPr>
          <w:sz w:val="20"/>
          <w:szCs w:val="22"/>
        </w:rPr>
      </w:pPr>
      <w:r w:rsidRPr="00D0654E">
        <w:rPr>
          <w:sz w:val="20"/>
          <w:szCs w:val="22"/>
        </w:rPr>
        <w:t>Supplier Purchase Order</w:t>
      </w:r>
    </w:p>
    <w:p w14:paraId="0AEA186B"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allSupplierposList</w:t>
      </w:r>
      <w:proofErr w:type="spellEnd"/>
      <w:r w:rsidRPr="00D0654E">
        <w:rPr>
          <w:szCs w:val="20"/>
        </w:rPr>
        <w:t xml:space="preserve"> {</w:t>
      </w:r>
    </w:p>
    <w:p w14:paraId="51B76EA7"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allSupplierposList</w:t>
      </w:r>
      <w:proofErr w:type="spellEnd"/>
      <w:r w:rsidRPr="00D0654E">
        <w:rPr>
          <w:szCs w:val="20"/>
        </w:rPr>
        <w:t xml:space="preserve">{   </w:t>
      </w:r>
    </w:p>
    <w:p w14:paraId="3E442C10"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suppliernumber</w:t>
      </w:r>
      <w:proofErr w:type="spellEnd"/>
    </w:p>
    <w:p w14:paraId="585B39ED" w14:textId="77777777" w:rsidR="00D17893" w:rsidRPr="00D0654E" w:rsidRDefault="00D17893" w:rsidP="0091576C">
      <w:pPr>
        <w:pStyle w:val="codesample"/>
        <w:rPr>
          <w:szCs w:val="20"/>
        </w:rPr>
      </w:pPr>
      <w:r w:rsidRPr="00D0654E">
        <w:rPr>
          <w:szCs w:val="20"/>
        </w:rPr>
        <w:t xml:space="preserve">    inventory</w:t>
      </w:r>
    </w:p>
    <w:p w14:paraId="3ECA2A51" w14:textId="77777777" w:rsidR="00D17893" w:rsidRPr="00D0654E" w:rsidRDefault="00D17893" w:rsidP="0091576C">
      <w:pPr>
        <w:pStyle w:val="codesample"/>
        <w:rPr>
          <w:szCs w:val="20"/>
        </w:rPr>
      </w:pPr>
      <w:r w:rsidRPr="00D0654E">
        <w:rPr>
          <w:szCs w:val="20"/>
        </w:rPr>
        <w:t xml:space="preserve">    material</w:t>
      </w:r>
    </w:p>
    <w:p w14:paraId="6CC62A82"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expecteddeliverydate</w:t>
      </w:r>
      <w:proofErr w:type="spellEnd"/>
      <w:proofErr w:type="gramEnd"/>
    </w:p>
    <w:p w14:paraId="0959A934"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totalamount</w:t>
      </w:r>
      <w:proofErr w:type="spellEnd"/>
      <w:proofErr w:type="gramEnd"/>
    </w:p>
    <w:p w14:paraId="4FBCD9A0"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postatus</w:t>
      </w:r>
      <w:proofErr w:type="spellEnd"/>
    </w:p>
    <w:p w14:paraId="1AF5AFA3"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paymentterms</w:t>
      </w:r>
      <w:proofErr w:type="spellEnd"/>
      <w:proofErr w:type="gramEnd"/>
    </w:p>
    <w:p w14:paraId="5E5FB1E4"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shippingaddress</w:t>
      </w:r>
      <w:proofErr w:type="spellEnd"/>
      <w:proofErr w:type="gramEnd"/>
    </w:p>
    <w:p w14:paraId="18386214"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billingaddress</w:t>
      </w:r>
      <w:proofErr w:type="spellEnd"/>
      <w:proofErr w:type="gramEnd"/>
    </w:p>
    <w:p w14:paraId="46176278"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0A298132"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754E0858" w14:textId="77777777" w:rsidR="00D17893" w:rsidRPr="00D0654E" w:rsidRDefault="00D17893" w:rsidP="0091576C">
      <w:pPr>
        <w:pStyle w:val="codesample"/>
        <w:rPr>
          <w:szCs w:val="20"/>
        </w:rPr>
      </w:pPr>
      <w:r w:rsidRPr="00D0654E">
        <w:rPr>
          <w:szCs w:val="20"/>
        </w:rPr>
        <w:t xml:space="preserve">    lastQueryRun</w:t>
      </w:r>
    </w:p>
    <w:p w14:paraId="4DA3061D" w14:textId="77777777" w:rsidR="00D17893" w:rsidRPr="00D0654E" w:rsidRDefault="00D17893" w:rsidP="0091576C">
      <w:pPr>
        <w:pStyle w:val="codesample"/>
        <w:rPr>
          <w:szCs w:val="20"/>
        </w:rPr>
      </w:pPr>
      <w:r w:rsidRPr="00D0654E">
        <w:rPr>
          <w:szCs w:val="20"/>
        </w:rPr>
        <w:t xml:space="preserve">  }</w:t>
      </w:r>
    </w:p>
    <w:p w14:paraId="022E60FA" w14:textId="77777777" w:rsidR="00D17893" w:rsidRPr="00D0654E" w:rsidRDefault="00D17893" w:rsidP="0091576C">
      <w:pPr>
        <w:pStyle w:val="codesample"/>
        <w:rPr>
          <w:szCs w:val="20"/>
        </w:rPr>
      </w:pPr>
      <w:r w:rsidRPr="00D0654E">
        <w:rPr>
          <w:szCs w:val="20"/>
        </w:rPr>
        <w:t>}</w:t>
      </w:r>
    </w:p>
    <w:p w14:paraId="03386761" w14:textId="33658E91" w:rsidR="00D17893" w:rsidRPr="00D0654E" w:rsidRDefault="00D17893" w:rsidP="009733F3">
      <w:pPr>
        <w:pStyle w:val="Heading3"/>
        <w:rPr>
          <w:sz w:val="20"/>
          <w:szCs w:val="22"/>
        </w:rPr>
      </w:pPr>
      <w:r w:rsidRPr="00D0654E">
        <w:rPr>
          <w:sz w:val="20"/>
          <w:szCs w:val="22"/>
        </w:rPr>
        <w:t>Quality</w:t>
      </w:r>
    </w:p>
    <w:p w14:paraId="0570D054" w14:textId="77777777" w:rsidR="00D17893" w:rsidRPr="00D0654E" w:rsidRDefault="00D17893" w:rsidP="0091576C">
      <w:pPr>
        <w:pStyle w:val="codesample"/>
        <w:rPr>
          <w:szCs w:val="20"/>
        </w:rPr>
      </w:pPr>
      <w:r w:rsidRPr="00D0654E">
        <w:rPr>
          <w:szCs w:val="20"/>
        </w:rPr>
        <w:t xml:space="preserve">query </w:t>
      </w:r>
      <w:proofErr w:type="spellStart"/>
      <w:r w:rsidRPr="00D0654E">
        <w:rPr>
          <w:szCs w:val="20"/>
        </w:rPr>
        <w:t>allQualitiesList</w:t>
      </w:r>
      <w:proofErr w:type="spellEnd"/>
      <w:r w:rsidRPr="00D0654E">
        <w:rPr>
          <w:szCs w:val="20"/>
        </w:rPr>
        <w:t xml:space="preserve"> {</w:t>
      </w:r>
    </w:p>
    <w:p w14:paraId="53F4D891"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allQualitiesList</w:t>
      </w:r>
      <w:proofErr w:type="spellEnd"/>
      <w:r w:rsidRPr="00D0654E">
        <w:rPr>
          <w:szCs w:val="20"/>
        </w:rPr>
        <w:t xml:space="preserve"> {</w:t>
      </w:r>
    </w:p>
    <w:p w14:paraId="73251966"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manufacturingmaterial</w:t>
      </w:r>
      <w:proofErr w:type="spellEnd"/>
      <w:proofErr w:type="gramEnd"/>
    </w:p>
    <w:p w14:paraId="714C5F61"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testingbatch</w:t>
      </w:r>
      <w:proofErr w:type="spellEnd"/>
      <w:proofErr w:type="gramEnd"/>
    </w:p>
    <w:p w14:paraId="19F3F9DC"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processid</w:t>
      </w:r>
      <w:proofErr w:type="spellEnd"/>
    </w:p>
    <w:p w14:paraId="3FC53CDF"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inspectiontype</w:t>
      </w:r>
      <w:proofErr w:type="spellEnd"/>
      <w:r w:rsidRPr="00D0654E">
        <w:rPr>
          <w:szCs w:val="20"/>
        </w:rPr>
        <w:t xml:space="preserve">      </w:t>
      </w:r>
    </w:p>
    <w:p w14:paraId="0CBD0996"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testingdatetime</w:t>
      </w:r>
      <w:proofErr w:type="spellEnd"/>
      <w:proofErr w:type="gramEnd"/>
    </w:p>
    <w:p w14:paraId="4B257969"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operatorid</w:t>
      </w:r>
      <w:proofErr w:type="spellEnd"/>
    </w:p>
    <w:p w14:paraId="77AF9AA4" w14:textId="77777777" w:rsidR="00D17893" w:rsidRPr="00D0654E" w:rsidRDefault="00D17893" w:rsidP="0091576C">
      <w:pPr>
        <w:pStyle w:val="codesample"/>
        <w:rPr>
          <w:szCs w:val="20"/>
        </w:rPr>
      </w:pPr>
      <w:r w:rsidRPr="00D0654E">
        <w:rPr>
          <w:szCs w:val="20"/>
        </w:rPr>
        <w:t xml:space="preserve">        </w:t>
      </w:r>
      <w:proofErr w:type="spellStart"/>
      <w:proofErr w:type="gramStart"/>
      <w:r w:rsidRPr="00D0654E">
        <w:rPr>
          <w:szCs w:val="20"/>
        </w:rPr>
        <w:t>testingparams</w:t>
      </w:r>
      <w:proofErr w:type="spellEnd"/>
      <w:proofErr w:type="gramEnd"/>
    </w:p>
    <w:p w14:paraId="26CC7C31"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teststatus</w:t>
      </w:r>
      <w:proofErr w:type="spellEnd"/>
    </w:p>
    <w:p w14:paraId="0DC52BF6"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notescomments</w:t>
      </w:r>
      <w:proofErr w:type="spellEnd"/>
    </w:p>
    <w:p w14:paraId="60342CC5"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createdon</w:t>
      </w:r>
      <w:proofErr w:type="spellEnd"/>
    </w:p>
    <w:p w14:paraId="4CA66871" w14:textId="77777777" w:rsidR="00D17893" w:rsidRPr="00D0654E" w:rsidRDefault="00D17893" w:rsidP="0091576C">
      <w:pPr>
        <w:pStyle w:val="codesample"/>
        <w:rPr>
          <w:szCs w:val="20"/>
        </w:rPr>
      </w:pPr>
      <w:r w:rsidRPr="00D0654E">
        <w:rPr>
          <w:szCs w:val="20"/>
        </w:rPr>
        <w:t xml:space="preserve">    </w:t>
      </w:r>
      <w:proofErr w:type="spellStart"/>
      <w:r w:rsidRPr="00D0654E">
        <w:rPr>
          <w:szCs w:val="20"/>
        </w:rPr>
        <w:t>createdat</w:t>
      </w:r>
      <w:proofErr w:type="spellEnd"/>
    </w:p>
    <w:p w14:paraId="27019FF4" w14:textId="77777777" w:rsidR="00D17893" w:rsidRPr="00D0654E" w:rsidRDefault="00D17893" w:rsidP="0091576C">
      <w:pPr>
        <w:pStyle w:val="codesample"/>
        <w:rPr>
          <w:szCs w:val="20"/>
        </w:rPr>
      </w:pPr>
      <w:r w:rsidRPr="00D0654E">
        <w:rPr>
          <w:szCs w:val="20"/>
        </w:rPr>
        <w:t xml:space="preserve">    lastQueryRun</w:t>
      </w:r>
    </w:p>
    <w:p w14:paraId="04621282" w14:textId="77777777" w:rsidR="00D17893" w:rsidRPr="00D0654E" w:rsidRDefault="00D17893" w:rsidP="0091576C">
      <w:pPr>
        <w:pStyle w:val="codesample"/>
        <w:rPr>
          <w:szCs w:val="20"/>
        </w:rPr>
      </w:pPr>
      <w:r w:rsidRPr="00D0654E">
        <w:rPr>
          <w:szCs w:val="20"/>
        </w:rPr>
        <w:t xml:space="preserve">    }</w:t>
      </w:r>
    </w:p>
    <w:p w14:paraId="416CC7EA" w14:textId="77777777" w:rsidR="00D17893" w:rsidRPr="00D0654E" w:rsidRDefault="00D17893" w:rsidP="0091576C">
      <w:pPr>
        <w:pStyle w:val="codesample"/>
        <w:rPr>
          <w:szCs w:val="20"/>
        </w:rPr>
      </w:pPr>
      <w:r w:rsidRPr="00D0654E">
        <w:rPr>
          <w:szCs w:val="20"/>
        </w:rPr>
        <w:t>}</w:t>
      </w:r>
    </w:p>
    <w:bookmarkEnd w:id="57"/>
    <w:bookmarkEnd w:id="58"/>
    <w:p w14:paraId="5CC78360" w14:textId="77777777" w:rsidR="00C06235" w:rsidRDefault="00C06235" w:rsidP="00124B21">
      <w:pPr>
        <w:pStyle w:val="Heading2"/>
        <w:sectPr w:rsidR="00C06235" w:rsidSect="00C06235">
          <w:type w:val="continuous"/>
          <w:pgSz w:w="12240" w:h="15840" w:code="1"/>
          <w:pgMar w:top="1440" w:right="1440" w:bottom="1440" w:left="1440" w:header="706" w:footer="706" w:gutter="0"/>
          <w:cols w:num="2" w:sep="1" w:space="1440"/>
          <w:docGrid w:linePitch="360"/>
        </w:sectPr>
      </w:pPr>
    </w:p>
    <w:p w14:paraId="56CB7558" w14:textId="77777777" w:rsidR="00D52DAE" w:rsidRDefault="00D52DAE" w:rsidP="00124B21">
      <w:pPr>
        <w:pStyle w:val="Heading2"/>
      </w:pPr>
      <w:bookmarkStart w:id="62" w:name="_Toc221025572"/>
      <w:r w:rsidRPr="5782B9B8">
        <w:lastRenderedPageBreak/>
        <w:t>MES</w:t>
      </w:r>
      <w:bookmarkEnd w:id="62"/>
    </w:p>
    <w:p w14:paraId="6D07CFD1" w14:textId="77777777" w:rsidR="00C06235" w:rsidRDefault="00C06235" w:rsidP="007B7FC4">
      <w:pPr>
        <w:pStyle w:val="Heading3"/>
        <w:rPr>
          <w:sz w:val="20"/>
          <w:szCs w:val="22"/>
        </w:rPr>
        <w:sectPr w:rsidR="00C06235" w:rsidSect="002D30A3">
          <w:type w:val="continuous"/>
          <w:pgSz w:w="12240" w:h="15840" w:code="1"/>
          <w:pgMar w:top="1440" w:right="1440" w:bottom="1440" w:left="1440" w:header="706" w:footer="706" w:gutter="0"/>
          <w:cols w:sep="1" w:space="1440"/>
          <w:docGrid w:linePitch="360"/>
        </w:sectPr>
      </w:pPr>
    </w:p>
    <w:p w14:paraId="083705A2" w14:textId="56DB667A" w:rsidR="00D52DAE" w:rsidRDefault="00D52DAE" w:rsidP="007B7FC4">
      <w:pPr>
        <w:pStyle w:val="Heading3"/>
        <w:rPr>
          <w:sz w:val="20"/>
          <w:szCs w:val="22"/>
        </w:rPr>
      </w:pPr>
      <w:r w:rsidRPr="00D95847">
        <w:rPr>
          <w:sz w:val="20"/>
          <w:szCs w:val="22"/>
        </w:rPr>
        <w:t>Manufacturing Batch</w:t>
      </w:r>
    </w:p>
    <w:p w14:paraId="4AA1A2D4" w14:textId="77777777" w:rsidR="007B7FC4" w:rsidRDefault="007B7FC4" w:rsidP="007B7FC4">
      <w:pPr>
        <w:pStyle w:val="codesample"/>
      </w:pPr>
      <w:r>
        <w:t>query ManufacturingBatch {</w:t>
      </w:r>
    </w:p>
    <w:p w14:paraId="35F08DD6" w14:textId="77777777" w:rsidR="007B7FC4" w:rsidRDefault="007B7FC4" w:rsidP="007B7FC4">
      <w:pPr>
        <w:pStyle w:val="codesample"/>
      </w:pPr>
      <w:r>
        <w:t xml:space="preserve">  </w:t>
      </w:r>
      <w:proofErr w:type="spellStart"/>
      <w:r>
        <w:t>allManufacturingBatchesList</w:t>
      </w:r>
      <w:proofErr w:type="spellEnd"/>
      <w:r>
        <w:t xml:space="preserve"> {</w:t>
      </w:r>
    </w:p>
    <w:p w14:paraId="687E1704" w14:textId="77777777" w:rsidR="007B7FC4" w:rsidRDefault="007B7FC4" w:rsidP="007B7FC4">
      <w:pPr>
        <w:pStyle w:val="codesample"/>
      </w:pPr>
      <w:r>
        <w:t xml:space="preserve">    batchId</w:t>
      </w:r>
    </w:p>
    <w:p w14:paraId="4845F135" w14:textId="77777777" w:rsidR="007B7FC4" w:rsidRDefault="007B7FC4" w:rsidP="007B7FC4">
      <w:pPr>
        <w:pStyle w:val="codesample"/>
      </w:pPr>
      <w:r>
        <w:t xml:space="preserve">    </w:t>
      </w:r>
      <w:proofErr w:type="spellStart"/>
      <w:r>
        <w:t>productTypeId</w:t>
      </w:r>
      <w:proofErr w:type="spellEnd"/>
    </w:p>
    <w:p w14:paraId="3E4368A7" w14:textId="77777777" w:rsidR="007B7FC4" w:rsidRDefault="007B7FC4" w:rsidP="007B7FC4">
      <w:pPr>
        <w:pStyle w:val="codesample"/>
      </w:pPr>
      <w:r>
        <w:t xml:space="preserve">    </w:t>
      </w:r>
      <w:proofErr w:type="spellStart"/>
      <w:r>
        <w:t>productionLineId</w:t>
      </w:r>
      <w:proofErr w:type="spellEnd"/>
    </w:p>
    <w:p w14:paraId="3B12A5CF" w14:textId="77777777" w:rsidR="007B7FC4" w:rsidRDefault="007B7FC4" w:rsidP="007B7FC4">
      <w:pPr>
        <w:pStyle w:val="codesample"/>
      </w:pPr>
      <w:r>
        <w:t xml:space="preserve">    </w:t>
      </w:r>
      <w:proofErr w:type="spellStart"/>
      <w:r>
        <w:t>productType</w:t>
      </w:r>
      <w:proofErr w:type="spellEnd"/>
    </w:p>
    <w:p w14:paraId="556FD98E" w14:textId="77777777" w:rsidR="007B7FC4" w:rsidRDefault="007B7FC4" w:rsidP="007B7FC4">
      <w:pPr>
        <w:pStyle w:val="codesample"/>
      </w:pPr>
      <w:r>
        <w:t xml:space="preserve">    </w:t>
      </w:r>
      <w:proofErr w:type="spellStart"/>
      <w:r>
        <w:t>productionRecipeId</w:t>
      </w:r>
      <w:proofErr w:type="spellEnd"/>
    </w:p>
    <w:p w14:paraId="3EF9F0E1" w14:textId="77777777" w:rsidR="007B7FC4" w:rsidRDefault="007B7FC4" w:rsidP="007B7FC4">
      <w:pPr>
        <w:pStyle w:val="codesample"/>
      </w:pPr>
      <w:r>
        <w:t xml:space="preserve">    </w:t>
      </w:r>
      <w:proofErr w:type="spellStart"/>
      <w:r>
        <w:t>resourceId</w:t>
      </w:r>
      <w:proofErr w:type="spellEnd"/>
    </w:p>
    <w:p w14:paraId="159ACED8" w14:textId="77777777" w:rsidR="007B7FC4" w:rsidRDefault="007B7FC4" w:rsidP="007B7FC4">
      <w:pPr>
        <w:pStyle w:val="codesample"/>
      </w:pPr>
      <w:r>
        <w:t xml:space="preserve">    </w:t>
      </w:r>
      <w:proofErr w:type="spellStart"/>
      <w:r>
        <w:t>workorderId</w:t>
      </w:r>
      <w:proofErr w:type="spellEnd"/>
    </w:p>
    <w:p w14:paraId="6EFDE58B" w14:textId="77777777" w:rsidR="007B7FC4" w:rsidRDefault="007B7FC4" w:rsidP="007B7FC4">
      <w:pPr>
        <w:pStyle w:val="codesample"/>
      </w:pPr>
      <w:r>
        <w:t xml:space="preserve">    </w:t>
      </w:r>
      <w:proofErr w:type="spellStart"/>
      <w:r>
        <w:t>batchStartTime</w:t>
      </w:r>
      <w:proofErr w:type="spellEnd"/>
    </w:p>
    <w:p w14:paraId="1D5C04BA" w14:textId="77777777" w:rsidR="007B7FC4" w:rsidRDefault="007B7FC4" w:rsidP="007B7FC4">
      <w:pPr>
        <w:pStyle w:val="codesample"/>
      </w:pPr>
      <w:r>
        <w:t xml:space="preserve">    </w:t>
      </w:r>
      <w:proofErr w:type="spellStart"/>
      <w:r>
        <w:t>batchEndTime</w:t>
      </w:r>
      <w:proofErr w:type="spellEnd"/>
    </w:p>
    <w:p w14:paraId="6E2E1787" w14:textId="77777777" w:rsidR="007B7FC4" w:rsidRDefault="007B7FC4" w:rsidP="007B7FC4">
      <w:pPr>
        <w:pStyle w:val="codesample"/>
      </w:pPr>
      <w:r>
        <w:t xml:space="preserve">    </w:t>
      </w:r>
      <w:proofErr w:type="spellStart"/>
      <w:r>
        <w:t>currentBatchStatus</w:t>
      </w:r>
      <w:proofErr w:type="spellEnd"/>
    </w:p>
    <w:p w14:paraId="79498C94" w14:textId="77777777" w:rsidR="007B7FC4" w:rsidRDefault="007B7FC4" w:rsidP="007B7FC4">
      <w:pPr>
        <w:pStyle w:val="codesample"/>
      </w:pPr>
      <w:r>
        <w:t xml:space="preserve">    </w:t>
      </w:r>
      <w:proofErr w:type="spellStart"/>
      <w:r>
        <w:t>estimatedQuantity</w:t>
      </w:r>
      <w:proofErr w:type="spellEnd"/>
    </w:p>
    <w:p w14:paraId="15A2F165" w14:textId="77777777" w:rsidR="007B7FC4" w:rsidRDefault="007B7FC4" w:rsidP="007B7FC4">
      <w:pPr>
        <w:pStyle w:val="codesample"/>
      </w:pPr>
      <w:r>
        <w:t xml:space="preserve">    </w:t>
      </w:r>
      <w:proofErr w:type="spellStart"/>
      <w:r>
        <w:t>batchSize</w:t>
      </w:r>
      <w:proofErr w:type="spellEnd"/>
    </w:p>
    <w:p w14:paraId="27136B43" w14:textId="77777777" w:rsidR="007B7FC4" w:rsidRDefault="007B7FC4" w:rsidP="007B7FC4">
      <w:pPr>
        <w:pStyle w:val="codesample"/>
      </w:pPr>
      <w:r>
        <w:t xml:space="preserve">    </w:t>
      </w:r>
      <w:proofErr w:type="spellStart"/>
      <w:r>
        <w:t>lastEditTime</w:t>
      </w:r>
      <w:proofErr w:type="spellEnd"/>
      <w:r>
        <w:t xml:space="preserve">    </w:t>
      </w:r>
    </w:p>
    <w:p w14:paraId="2F06AC54" w14:textId="77777777" w:rsidR="007B7FC4" w:rsidRDefault="007B7FC4" w:rsidP="007B7FC4">
      <w:pPr>
        <w:pStyle w:val="codesample"/>
      </w:pPr>
      <w:r>
        <w:t xml:space="preserve">  }</w:t>
      </w:r>
    </w:p>
    <w:p w14:paraId="2E0DD4D4" w14:textId="77777777" w:rsidR="007B7FC4" w:rsidRDefault="007B7FC4" w:rsidP="007B7FC4">
      <w:pPr>
        <w:pStyle w:val="codesample"/>
      </w:pPr>
      <w:r>
        <w:t>}</w:t>
      </w:r>
    </w:p>
    <w:p w14:paraId="248091B6" w14:textId="58E3FF1E" w:rsidR="007B7FC4" w:rsidRPr="00C73262" w:rsidRDefault="007B7FC4" w:rsidP="00D21E63">
      <w:pPr>
        <w:pStyle w:val="Heading3"/>
        <w:rPr>
          <w:sz w:val="20"/>
          <w:szCs w:val="22"/>
        </w:rPr>
      </w:pPr>
      <w:r w:rsidRPr="00C73262">
        <w:rPr>
          <w:sz w:val="20"/>
          <w:szCs w:val="22"/>
        </w:rPr>
        <w:t>Production Schedule</w:t>
      </w:r>
    </w:p>
    <w:p w14:paraId="7362B820" w14:textId="77777777" w:rsidR="007B7FC4" w:rsidRDefault="007B7FC4" w:rsidP="007B7FC4">
      <w:pPr>
        <w:pStyle w:val="codesample"/>
      </w:pPr>
      <w:r>
        <w:t>query ProductionSchedule {</w:t>
      </w:r>
    </w:p>
    <w:p w14:paraId="2D3E88A1" w14:textId="77777777" w:rsidR="007B7FC4" w:rsidRDefault="007B7FC4" w:rsidP="007B7FC4">
      <w:pPr>
        <w:pStyle w:val="codesample"/>
      </w:pPr>
      <w:r>
        <w:t xml:space="preserve">  </w:t>
      </w:r>
      <w:proofErr w:type="spellStart"/>
      <w:r>
        <w:t>allProductionSchedulesList</w:t>
      </w:r>
      <w:proofErr w:type="spellEnd"/>
      <w:r>
        <w:t xml:space="preserve"> {</w:t>
      </w:r>
    </w:p>
    <w:p w14:paraId="530C5CA2" w14:textId="77777777" w:rsidR="007B7FC4" w:rsidRDefault="007B7FC4" w:rsidP="007B7FC4">
      <w:pPr>
        <w:pStyle w:val="codesample"/>
      </w:pPr>
      <w:r>
        <w:t xml:space="preserve">    </w:t>
      </w:r>
      <w:proofErr w:type="spellStart"/>
      <w:r>
        <w:t>productionOrderId</w:t>
      </w:r>
      <w:proofErr w:type="spellEnd"/>
    </w:p>
    <w:p w14:paraId="1C4A8C05" w14:textId="77777777" w:rsidR="007B7FC4" w:rsidRDefault="007B7FC4" w:rsidP="007B7FC4">
      <w:pPr>
        <w:pStyle w:val="codesample"/>
      </w:pPr>
      <w:r>
        <w:t xml:space="preserve">    batchId</w:t>
      </w:r>
    </w:p>
    <w:p w14:paraId="72EA5522" w14:textId="77777777" w:rsidR="007B7FC4" w:rsidRDefault="007B7FC4" w:rsidP="007B7FC4">
      <w:pPr>
        <w:pStyle w:val="codesample"/>
      </w:pPr>
      <w:r>
        <w:t xml:space="preserve">    productId</w:t>
      </w:r>
    </w:p>
    <w:p w14:paraId="22D0F7D5" w14:textId="77777777" w:rsidR="007B7FC4" w:rsidRDefault="007B7FC4" w:rsidP="007B7FC4">
      <w:pPr>
        <w:pStyle w:val="codesample"/>
      </w:pPr>
      <w:r>
        <w:t xml:space="preserve">    </w:t>
      </w:r>
      <w:proofErr w:type="spellStart"/>
      <w:r>
        <w:t>plannerResource</w:t>
      </w:r>
      <w:proofErr w:type="spellEnd"/>
    </w:p>
    <w:p w14:paraId="45C0713B" w14:textId="77777777" w:rsidR="007B7FC4" w:rsidRDefault="007B7FC4" w:rsidP="007B7FC4">
      <w:pPr>
        <w:pStyle w:val="codesample"/>
      </w:pPr>
      <w:r>
        <w:t xml:space="preserve">    </w:t>
      </w:r>
      <w:proofErr w:type="spellStart"/>
      <w:r>
        <w:t>startTime</w:t>
      </w:r>
      <w:proofErr w:type="spellEnd"/>
    </w:p>
    <w:p w14:paraId="02C4CFE3" w14:textId="77777777" w:rsidR="007B7FC4" w:rsidRDefault="007B7FC4" w:rsidP="007B7FC4">
      <w:pPr>
        <w:pStyle w:val="codesample"/>
      </w:pPr>
      <w:r>
        <w:t xml:space="preserve">    </w:t>
      </w:r>
      <w:proofErr w:type="spellStart"/>
      <w:r>
        <w:t>endTime</w:t>
      </w:r>
      <w:proofErr w:type="spellEnd"/>
    </w:p>
    <w:p w14:paraId="5367D6B6" w14:textId="77777777" w:rsidR="007B7FC4" w:rsidRDefault="007B7FC4" w:rsidP="007B7FC4">
      <w:pPr>
        <w:pStyle w:val="codesample"/>
      </w:pPr>
      <w:r>
        <w:t xml:space="preserve">    status</w:t>
      </w:r>
    </w:p>
    <w:p w14:paraId="51A4D424" w14:textId="77777777" w:rsidR="007B7FC4" w:rsidRDefault="007B7FC4" w:rsidP="007B7FC4">
      <w:pPr>
        <w:pStyle w:val="codesample"/>
      </w:pPr>
      <w:r>
        <w:t xml:space="preserve">    </w:t>
      </w:r>
      <w:proofErr w:type="spellStart"/>
      <w:r>
        <w:t>workOrderId</w:t>
      </w:r>
      <w:proofErr w:type="spellEnd"/>
    </w:p>
    <w:p w14:paraId="3B6B599F" w14:textId="77777777" w:rsidR="007B7FC4" w:rsidRDefault="007B7FC4" w:rsidP="007B7FC4">
      <w:pPr>
        <w:pStyle w:val="codesample"/>
      </w:pPr>
      <w:r>
        <w:t xml:space="preserve">    </w:t>
      </w:r>
      <w:proofErr w:type="spellStart"/>
      <w:r>
        <w:t>productionLineId</w:t>
      </w:r>
      <w:proofErr w:type="spellEnd"/>
    </w:p>
    <w:p w14:paraId="2059FBDC" w14:textId="77777777" w:rsidR="007B7FC4" w:rsidRDefault="007B7FC4" w:rsidP="007B7FC4">
      <w:pPr>
        <w:pStyle w:val="codesample"/>
      </w:pPr>
      <w:r>
        <w:t xml:space="preserve">    priority</w:t>
      </w:r>
    </w:p>
    <w:p w14:paraId="371FEB42" w14:textId="77777777" w:rsidR="007B7FC4" w:rsidRDefault="007B7FC4" w:rsidP="007B7FC4">
      <w:pPr>
        <w:pStyle w:val="codesample"/>
      </w:pPr>
      <w:r>
        <w:t xml:space="preserve">    </w:t>
      </w:r>
      <w:proofErr w:type="spellStart"/>
      <w:r>
        <w:t>lastEditTime</w:t>
      </w:r>
      <w:proofErr w:type="spellEnd"/>
    </w:p>
    <w:p w14:paraId="5E910FA0" w14:textId="77777777" w:rsidR="007B7FC4" w:rsidRDefault="007B7FC4" w:rsidP="007B7FC4">
      <w:pPr>
        <w:pStyle w:val="codesample"/>
      </w:pPr>
      <w:r>
        <w:t xml:space="preserve">  }</w:t>
      </w:r>
    </w:p>
    <w:p w14:paraId="7E11665B" w14:textId="77777777" w:rsidR="007B7FC4" w:rsidRDefault="007B7FC4" w:rsidP="007B7FC4">
      <w:pPr>
        <w:pStyle w:val="codesample"/>
      </w:pPr>
      <w:r>
        <w:t>}</w:t>
      </w:r>
    </w:p>
    <w:p w14:paraId="5FBC6BE0" w14:textId="77777777" w:rsidR="00C06235" w:rsidRDefault="00C06235" w:rsidP="00667A2F">
      <w:pPr>
        <w:pStyle w:val="Heading3"/>
        <w:rPr>
          <w:sz w:val="20"/>
          <w:szCs w:val="22"/>
        </w:rPr>
        <w:sectPr w:rsidR="00C06235" w:rsidSect="00C06235">
          <w:type w:val="continuous"/>
          <w:pgSz w:w="12240" w:h="15840" w:code="1"/>
          <w:pgMar w:top="1440" w:right="1440" w:bottom="1440" w:left="1440" w:header="706" w:footer="706" w:gutter="0"/>
          <w:cols w:num="2" w:sep="1" w:space="1440"/>
          <w:docGrid w:linePitch="360"/>
        </w:sectPr>
      </w:pPr>
    </w:p>
    <w:p w14:paraId="4373BB54" w14:textId="3DBF15BD" w:rsidR="007B7FC4" w:rsidRPr="003B36C7" w:rsidRDefault="007B7FC4" w:rsidP="00667A2F">
      <w:pPr>
        <w:pStyle w:val="Heading3"/>
        <w:rPr>
          <w:sz w:val="20"/>
          <w:szCs w:val="22"/>
        </w:rPr>
      </w:pPr>
      <w:r w:rsidRPr="003B36C7">
        <w:rPr>
          <w:sz w:val="20"/>
          <w:szCs w:val="22"/>
        </w:rPr>
        <w:t>Production Performance</w:t>
      </w:r>
    </w:p>
    <w:p w14:paraId="274C4791" w14:textId="77777777" w:rsidR="007B7FC4" w:rsidRDefault="007B7FC4" w:rsidP="007B7FC4">
      <w:pPr>
        <w:pStyle w:val="codesample"/>
      </w:pPr>
      <w:r>
        <w:t>query ProductionPerformance {</w:t>
      </w:r>
    </w:p>
    <w:p w14:paraId="34624EA8" w14:textId="77777777" w:rsidR="007B7FC4" w:rsidRDefault="007B7FC4" w:rsidP="007B7FC4">
      <w:pPr>
        <w:pStyle w:val="codesample"/>
      </w:pPr>
      <w:r>
        <w:t xml:space="preserve">  </w:t>
      </w:r>
      <w:proofErr w:type="spellStart"/>
      <w:r>
        <w:t>allProductionPerformancesList</w:t>
      </w:r>
      <w:proofErr w:type="spellEnd"/>
      <w:r>
        <w:t xml:space="preserve"> {</w:t>
      </w:r>
    </w:p>
    <w:p w14:paraId="3A7059B9" w14:textId="77777777" w:rsidR="007B7FC4" w:rsidRDefault="007B7FC4" w:rsidP="007B7FC4">
      <w:pPr>
        <w:pStyle w:val="codesample"/>
      </w:pPr>
      <w:r>
        <w:t xml:space="preserve">    </w:t>
      </w:r>
      <w:proofErr w:type="spellStart"/>
      <w:r>
        <w:t>productionPerformanceId</w:t>
      </w:r>
      <w:proofErr w:type="spellEnd"/>
    </w:p>
    <w:p w14:paraId="032EEE1F" w14:textId="77777777" w:rsidR="007B7FC4" w:rsidRDefault="007B7FC4" w:rsidP="007B7FC4">
      <w:pPr>
        <w:pStyle w:val="codesample"/>
      </w:pPr>
      <w:r>
        <w:t xml:space="preserve">    batchId</w:t>
      </w:r>
    </w:p>
    <w:p w14:paraId="3A71BB8E" w14:textId="77777777" w:rsidR="007B7FC4" w:rsidRDefault="007B7FC4" w:rsidP="007B7FC4">
      <w:pPr>
        <w:pStyle w:val="codesample"/>
      </w:pPr>
      <w:r>
        <w:t xml:space="preserve">    productId</w:t>
      </w:r>
    </w:p>
    <w:p w14:paraId="38351B71" w14:textId="77777777" w:rsidR="007B7FC4" w:rsidRDefault="007B7FC4" w:rsidP="007B7FC4">
      <w:pPr>
        <w:pStyle w:val="codesample"/>
      </w:pPr>
      <w:r>
        <w:t xml:space="preserve">    </w:t>
      </w:r>
      <w:proofErr w:type="spellStart"/>
      <w:r>
        <w:t>productionScheduleId</w:t>
      </w:r>
      <w:proofErr w:type="spellEnd"/>
    </w:p>
    <w:p w14:paraId="686A9B42" w14:textId="77777777" w:rsidR="007B7FC4" w:rsidRDefault="007B7FC4" w:rsidP="007B7FC4">
      <w:pPr>
        <w:pStyle w:val="codesample"/>
      </w:pPr>
      <w:r>
        <w:t xml:space="preserve">    </w:t>
      </w:r>
      <w:proofErr w:type="spellStart"/>
      <w:r>
        <w:t>productionYield</w:t>
      </w:r>
      <w:proofErr w:type="spellEnd"/>
    </w:p>
    <w:p w14:paraId="5CD331AE" w14:textId="77777777" w:rsidR="007B7FC4" w:rsidRDefault="007B7FC4" w:rsidP="007B7FC4">
      <w:pPr>
        <w:pStyle w:val="codesample"/>
      </w:pPr>
      <w:r>
        <w:t xml:space="preserve">    </w:t>
      </w:r>
      <w:proofErr w:type="spellStart"/>
      <w:r>
        <w:t>scrapId</w:t>
      </w:r>
      <w:proofErr w:type="spellEnd"/>
    </w:p>
    <w:p w14:paraId="2D25BFF9" w14:textId="77777777" w:rsidR="007B7FC4" w:rsidRDefault="007B7FC4" w:rsidP="007B7FC4">
      <w:pPr>
        <w:pStyle w:val="codesample"/>
      </w:pPr>
      <w:r>
        <w:t xml:space="preserve">    </w:t>
      </w:r>
      <w:proofErr w:type="spellStart"/>
      <w:r>
        <w:t>batchDownTime</w:t>
      </w:r>
      <w:proofErr w:type="spellEnd"/>
    </w:p>
    <w:p w14:paraId="1C426C2E" w14:textId="77777777" w:rsidR="007B7FC4" w:rsidRDefault="007B7FC4" w:rsidP="007B7FC4">
      <w:pPr>
        <w:pStyle w:val="codesample"/>
      </w:pPr>
      <w:r>
        <w:t xml:space="preserve">    </w:t>
      </w:r>
      <w:proofErr w:type="spellStart"/>
      <w:r>
        <w:t>cycleTime</w:t>
      </w:r>
      <w:proofErr w:type="spellEnd"/>
    </w:p>
    <w:p w14:paraId="3B3CE772" w14:textId="77777777" w:rsidR="007B7FC4" w:rsidRDefault="007B7FC4" w:rsidP="007B7FC4">
      <w:pPr>
        <w:pStyle w:val="codesample"/>
      </w:pPr>
      <w:r>
        <w:t xml:space="preserve">    </w:t>
      </w:r>
      <w:proofErr w:type="spellStart"/>
      <w:r>
        <w:t>productionEfficency</w:t>
      </w:r>
      <w:proofErr w:type="spellEnd"/>
    </w:p>
    <w:p w14:paraId="2A87C5E0" w14:textId="77777777" w:rsidR="007B7FC4" w:rsidRDefault="007B7FC4" w:rsidP="007B7FC4">
      <w:pPr>
        <w:pStyle w:val="codesample"/>
      </w:pPr>
      <w:r>
        <w:t xml:space="preserve">    </w:t>
      </w:r>
      <w:proofErr w:type="spellStart"/>
      <w:r>
        <w:t>qualityMetricsId</w:t>
      </w:r>
      <w:proofErr w:type="spellEnd"/>
    </w:p>
    <w:p w14:paraId="35BEE476" w14:textId="77777777" w:rsidR="007B7FC4" w:rsidRDefault="007B7FC4" w:rsidP="007B7FC4">
      <w:pPr>
        <w:pStyle w:val="codesample"/>
      </w:pPr>
      <w:r>
        <w:t xml:space="preserve">    </w:t>
      </w:r>
      <w:proofErr w:type="spellStart"/>
      <w:r>
        <w:t>quliatyMetrics</w:t>
      </w:r>
      <w:proofErr w:type="spellEnd"/>
    </w:p>
    <w:p w14:paraId="774F64A5" w14:textId="77777777" w:rsidR="007B7FC4" w:rsidRDefault="007B7FC4" w:rsidP="007B7FC4">
      <w:pPr>
        <w:pStyle w:val="codesample"/>
      </w:pPr>
      <w:r>
        <w:t xml:space="preserve">    </w:t>
      </w:r>
      <w:proofErr w:type="spellStart"/>
      <w:r>
        <w:t>productionOperator</w:t>
      </w:r>
      <w:proofErr w:type="spellEnd"/>
    </w:p>
    <w:p w14:paraId="3BD50FB8" w14:textId="77777777" w:rsidR="007B7FC4" w:rsidRDefault="007B7FC4" w:rsidP="007B7FC4">
      <w:pPr>
        <w:pStyle w:val="codesample"/>
      </w:pPr>
      <w:r>
        <w:t xml:space="preserve">    productionShift</w:t>
      </w:r>
    </w:p>
    <w:p w14:paraId="77C8D065" w14:textId="77777777" w:rsidR="007B7FC4" w:rsidRDefault="007B7FC4" w:rsidP="007B7FC4">
      <w:pPr>
        <w:pStyle w:val="codesample"/>
      </w:pPr>
      <w:r>
        <w:t xml:space="preserve">    </w:t>
      </w:r>
      <w:proofErr w:type="spellStart"/>
      <w:r>
        <w:t>lastEditTime</w:t>
      </w:r>
      <w:proofErr w:type="spellEnd"/>
    </w:p>
    <w:p w14:paraId="6DEFA8A0" w14:textId="77777777" w:rsidR="007B7FC4" w:rsidRDefault="007B7FC4" w:rsidP="007B7FC4">
      <w:pPr>
        <w:pStyle w:val="codesample"/>
      </w:pPr>
      <w:r>
        <w:t xml:space="preserve">  }</w:t>
      </w:r>
    </w:p>
    <w:p w14:paraId="1E24FEBC" w14:textId="77777777" w:rsidR="007B7FC4" w:rsidRDefault="007B7FC4" w:rsidP="007B7FC4">
      <w:pPr>
        <w:pStyle w:val="codesample"/>
      </w:pPr>
      <w:r>
        <w:t>}</w:t>
      </w:r>
    </w:p>
    <w:p w14:paraId="01EB4767" w14:textId="7D15CB5E" w:rsidR="007B7FC4" w:rsidRPr="007318BF" w:rsidRDefault="00C06235" w:rsidP="007318BF">
      <w:pPr>
        <w:pStyle w:val="Heading3"/>
        <w:jc w:val="left"/>
        <w:rPr>
          <w:sz w:val="20"/>
          <w:szCs w:val="22"/>
        </w:rPr>
      </w:pPr>
      <w:r>
        <w:rPr>
          <w:sz w:val="20"/>
          <w:szCs w:val="22"/>
        </w:rPr>
        <w:br w:type="column"/>
      </w:r>
      <w:r w:rsidR="007B7FC4" w:rsidRPr="007318BF">
        <w:rPr>
          <w:sz w:val="20"/>
          <w:szCs w:val="22"/>
        </w:rPr>
        <w:t>M</w:t>
      </w:r>
      <w:r w:rsidR="003B36C7">
        <w:rPr>
          <w:sz w:val="20"/>
          <w:szCs w:val="22"/>
        </w:rPr>
        <w:t>fg.</w:t>
      </w:r>
      <w:r w:rsidR="007B7FC4" w:rsidRPr="007318BF">
        <w:rPr>
          <w:sz w:val="20"/>
          <w:szCs w:val="22"/>
        </w:rPr>
        <w:t xml:space="preserve"> Perf</w:t>
      </w:r>
      <w:r w:rsidR="003B36C7">
        <w:rPr>
          <w:sz w:val="20"/>
          <w:szCs w:val="22"/>
        </w:rPr>
        <w:t>ormance</w:t>
      </w:r>
      <w:r w:rsidR="009E7C01">
        <w:rPr>
          <w:sz w:val="20"/>
          <w:szCs w:val="22"/>
        </w:rPr>
        <w:t xml:space="preserve"> </w:t>
      </w:r>
      <w:r w:rsidR="007B7FC4" w:rsidRPr="007318BF">
        <w:rPr>
          <w:sz w:val="20"/>
          <w:szCs w:val="22"/>
        </w:rPr>
        <w:t>Metrics</w:t>
      </w:r>
    </w:p>
    <w:p w14:paraId="4FE118A2" w14:textId="77777777" w:rsidR="007B7FC4" w:rsidRDefault="007B7FC4" w:rsidP="007B7FC4">
      <w:pPr>
        <w:pStyle w:val="codesample"/>
      </w:pPr>
      <w:r>
        <w:t>query ManufacturingPerformanceMetrics {</w:t>
      </w:r>
    </w:p>
    <w:p w14:paraId="097AD4F3" w14:textId="77777777" w:rsidR="007B7FC4" w:rsidRDefault="007B7FC4" w:rsidP="007B7FC4">
      <w:pPr>
        <w:pStyle w:val="codesample"/>
      </w:pPr>
      <w:r>
        <w:t xml:space="preserve">  </w:t>
      </w:r>
      <w:proofErr w:type="spellStart"/>
      <w:r>
        <w:t>allManufacturingPerformanceMetricsList</w:t>
      </w:r>
      <w:proofErr w:type="spellEnd"/>
      <w:r>
        <w:t xml:space="preserve"> {</w:t>
      </w:r>
    </w:p>
    <w:p w14:paraId="48481670" w14:textId="77777777" w:rsidR="007B7FC4" w:rsidRDefault="007B7FC4" w:rsidP="007B7FC4">
      <w:pPr>
        <w:pStyle w:val="codesample"/>
      </w:pPr>
      <w:r>
        <w:t xml:space="preserve">    </w:t>
      </w:r>
      <w:proofErr w:type="spellStart"/>
      <w:r>
        <w:t>productionMetricsId</w:t>
      </w:r>
      <w:proofErr w:type="spellEnd"/>
    </w:p>
    <w:p w14:paraId="1091AE51" w14:textId="77777777" w:rsidR="007B7FC4" w:rsidRDefault="007B7FC4" w:rsidP="007B7FC4">
      <w:pPr>
        <w:pStyle w:val="codesample"/>
      </w:pPr>
      <w:r>
        <w:t xml:space="preserve">    </w:t>
      </w:r>
      <w:proofErr w:type="spellStart"/>
      <w:r>
        <w:t>productionMetricsType</w:t>
      </w:r>
      <w:proofErr w:type="spellEnd"/>
    </w:p>
    <w:p w14:paraId="3FD914EB" w14:textId="77777777" w:rsidR="007B7FC4" w:rsidRDefault="007B7FC4" w:rsidP="007B7FC4">
      <w:pPr>
        <w:pStyle w:val="codesample"/>
      </w:pPr>
      <w:r>
        <w:t xml:space="preserve">    </w:t>
      </w:r>
      <w:proofErr w:type="spellStart"/>
      <w:r>
        <w:t>productMetricsName</w:t>
      </w:r>
      <w:proofErr w:type="spellEnd"/>
    </w:p>
    <w:p w14:paraId="06045DC1" w14:textId="77777777" w:rsidR="007B7FC4" w:rsidRDefault="007B7FC4" w:rsidP="007B7FC4">
      <w:pPr>
        <w:pStyle w:val="codesample"/>
      </w:pPr>
      <w:r>
        <w:t xml:space="preserve">    </w:t>
      </w:r>
      <w:proofErr w:type="spellStart"/>
      <w:r>
        <w:t>productionMetricsDescription</w:t>
      </w:r>
      <w:proofErr w:type="spellEnd"/>
    </w:p>
    <w:p w14:paraId="708D7B8B" w14:textId="77777777" w:rsidR="007B7FC4" w:rsidRDefault="007B7FC4" w:rsidP="007B7FC4">
      <w:pPr>
        <w:pStyle w:val="codesample"/>
      </w:pPr>
      <w:r>
        <w:t xml:space="preserve">    </w:t>
      </w:r>
      <w:proofErr w:type="spellStart"/>
      <w:r>
        <w:t>lastEditTime</w:t>
      </w:r>
      <w:proofErr w:type="spellEnd"/>
    </w:p>
    <w:p w14:paraId="7EC979CE" w14:textId="77777777" w:rsidR="007B7FC4" w:rsidRDefault="007B7FC4" w:rsidP="007B7FC4">
      <w:pPr>
        <w:pStyle w:val="codesample"/>
      </w:pPr>
      <w:r>
        <w:t xml:space="preserve">  }</w:t>
      </w:r>
    </w:p>
    <w:p w14:paraId="1252CCD9" w14:textId="77777777" w:rsidR="007B7FC4" w:rsidRDefault="007B7FC4" w:rsidP="007B7FC4">
      <w:pPr>
        <w:pStyle w:val="codesample"/>
      </w:pPr>
      <w:r>
        <w:t>}</w:t>
      </w:r>
    </w:p>
    <w:p w14:paraId="5A836064" w14:textId="77777777" w:rsidR="00C06235" w:rsidRDefault="00C06235" w:rsidP="007B7FC4">
      <w:pPr>
        <w:pStyle w:val="codesample"/>
        <w:sectPr w:rsidR="00C06235" w:rsidSect="00C06235">
          <w:type w:val="continuous"/>
          <w:pgSz w:w="12240" w:h="15840" w:code="1"/>
          <w:pgMar w:top="1440" w:right="1440" w:bottom="1440" w:left="1440" w:header="706" w:footer="706" w:gutter="0"/>
          <w:cols w:num="2" w:sep="1" w:space="1440"/>
          <w:docGrid w:linePitch="360"/>
        </w:sectPr>
      </w:pPr>
    </w:p>
    <w:p w14:paraId="55598638" w14:textId="4D174554" w:rsidR="007B7FC4" w:rsidRPr="00667A2F" w:rsidRDefault="007B7FC4" w:rsidP="00667A2F">
      <w:pPr>
        <w:pStyle w:val="Heading3"/>
        <w:rPr>
          <w:sz w:val="20"/>
          <w:szCs w:val="22"/>
        </w:rPr>
      </w:pPr>
      <w:r w:rsidRPr="00667A2F">
        <w:rPr>
          <w:sz w:val="20"/>
          <w:szCs w:val="22"/>
        </w:rPr>
        <w:t>Manufacturing Scrap/Wastage</w:t>
      </w:r>
    </w:p>
    <w:p w14:paraId="30D55A9D" w14:textId="77777777" w:rsidR="007B7FC4" w:rsidRDefault="007B7FC4" w:rsidP="007B7FC4">
      <w:pPr>
        <w:pStyle w:val="codesample"/>
      </w:pPr>
      <w:r>
        <w:t xml:space="preserve">query </w:t>
      </w:r>
      <w:proofErr w:type="spellStart"/>
      <w:r>
        <w:t>ManufacturingScrapWastages</w:t>
      </w:r>
      <w:proofErr w:type="spellEnd"/>
      <w:r>
        <w:t xml:space="preserve"> {</w:t>
      </w:r>
    </w:p>
    <w:p w14:paraId="0402114E" w14:textId="3BC9044D" w:rsidR="007B7FC4" w:rsidRDefault="007B7FC4" w:rsidP="007B7FC4">
      <w:pPr>
        <w:pStyle w:val="codesample"/>
      </w:pPr>
      <w:r>
        <w:t xml:space="preserve"> </w:t>
      </w:r>
      <w:proofErr w:type="spellStart"/>
      <w:r>
        <w:t>allManufacturingScrapWastagesList</w:t>
      </w:r>
      <w:proofErr w:type="spellEnd"/>
      <w:r>
        <w:t xml:space="preserve"> {</w:t>
      </w:r>
    </w:p>
    <w:p w14:paraId="5E5E8FC3" w14:textId="77777777" w:rsidR="007B7FC4" w:rsidRDefault="007B7FC4" w:rsidP="007B7FC4">
      <w:pPr>
        <w:pStyle w:val="codesample"/>
      </w:pPr>
      <w:r>
        <w:t xml:space="preserve">    </w:t>
      </w:r>
      <w:proofErr w:type="spellStart"/>
      <w:r>
        <w:t>manufacturingScrapId</w:t>
      </w:r>
      <w:proofErr w:type="spellEnd"/>
    </w:p>
    <w:p w14:paraId="6CBE0F0B" w14:textId="77777777" w:rsidR="007B7FC4" w:rsidRDefault="007B7FC4" w:rsidP="007B7FC4">
      <w:pPr>
        <w:pStyle w:val="codesample"/>
      </w:pPr>
      <w:r>
        <w:t xml:space="preserve">    batchId</w:t>
      </w:r>
    </w:p>
    <w:p w14:paraId="525405B7" w14:textId="77777777" w:rsidR="007B7FC4" w:rsidRDefault="007B7FC4" w:rsidP="007B7FC4">
      <w:pPr>
        <w:pStyle w:val="codesample"/>
      </w:pPr>
      <w:r>
        <w:t xml:space="preserve">    </w:t>
      </w:r>
      <w:proofErr w:type="spellStart"/>
      <w:r>
        <w:t>inventoryId</w:t>
      </w:r>
      <w:proofErr w:type="spellEnd"/>
    </w:p>
    <w:p w14:paraId="7C6C2CE5" w14:textId="77777777" w:rsidR="007B7FC4" w:rsidRDefault="007B7FC4" w:rsidP="007B7FC4">
      <w:pPr>
        <w:pStyle w:val="codesample"/>
      </w:pPr>
      <w:r>
        <w:t xml:space="preserve">    </w:t>
      </w:r>
      <w:proofErr w:type="spellStart"/>
      <w:r>
        <w:t>resourceId</w:t>
      </w:r>
      <w:proofErr w:type="spellEnd"/>
    </w:p>
    <w:p w14:paraId="5D035137" w14:textId="77777777" w:rsidR="007B7FC4" w:rsidRDefault="007B7FC4" w:rsidP="007B7FC4">
      <w:pPr>
        <w:pStyle w:val="codesample"/>
      </w:pPr>
      <w:r>
        <w:t xml:space="preserve">    </w:t>
      </w:r>
      <w:proofErr w:type="spellStart"/>
      <w:r>
        <w:t>scrapReason</w:t>
      </w:r>
      <w:proofErr w:type="spellEnd"/>
    </w:p>
    <w:p w14:paraId="634F86EA" w14:textId="77777777" w:rsidR="007B7FC4" w:rsidRDefault="007B7FC4" w:rsidP="007B7FC4">
      <w:pPr>
        <w:pStyle w:val="codesample"/>
      </w:pPr>
      <w:r>
        <w:t xml:space="preserve">    </w:t>
      </w:r>
      <w:proofErr w:type="spellStart"/>
      <w:r>
        <w:t>scrapQuantity</w:t>
      </w:r>
      <w:proofErr w:type="spellEnd"/>
    </w:p>
    <w:p w14:paraId="7CF7BA56" w14:textId="77777777" w:rsidR="007B7FC4" w:rsidRDefault="007B7FC4" w:rsidP="007B7FC4">
      <w:pPr>
        <w:pStyle w:val="codesample"/>
      </w:pPr>
      <w:r>
        <w:t xml:space="preserve">    </w:t>
      </w:r>
      <w:proofErr w:type="spellStart"/>
      <w:r>
        <w:t>scrapUnit</w:t>
      </w:r>
      <w:proofErr w:type="spellEnd"/>
    </w:p>
    <w:p w14:paraId="46B474B2" w14:textId="77777777" w:rsidR="007B7FC4" w:rsidRDefault="007B7FC4" w:rsidP="007B7FC4">
      <w:pPr>
        <w:pStyle w:val="codesample"/>
      </w:pPr>
      <w:r>
        <w:t xml:space="preserve">    </w:t>
      </w:r>
      <w:proofErr w:type="spellStart"/>
      <w:r>
        <w:t>scrapLocation</w:t>
      </w:r>
      <w:proofErr w:type="spellEnd"/>
    </w:p>
    <w:p w14:paraId="13EDA975" w14:textId="77777777" w:rsidR="007B7FC4" w:rsidRDefault="007B7FC4" w:rsidP="007B7FC4">
      <w:pPr>
        <w:pStyle w:val="codesample"/>
      </w:pPr>
      <w:r>
        <w:t xml:space="preserve">    </w:t>
      </w:r>
      <w:proofErr w:type="spellStart"/>
      <w:r>
        <w:t>lastEditTime</w:t>
      </w:r>
      <w:proofErr w:type="spellEnd"/>
    </w:p>
    <w:p w14:paraId="1F8AAA59" w14:textId="77777777" w:rsidR="007B7FC4" w:rsidRDefault="007B7FC4" w:rsidP="007B7FC4">
      <w:pPr>
        <w:pStyle w:val="codesample"/>
      </w:pPr>
      <w:r>
        <w:t xml:space="preserve">  }</w:t>
      </w:r>
    </w:p>
    <w:p w14:paraId="25B5DEB1" w14:textId="77777777" w:rsidR="007B7FC4" w:rsidRDefault="007B7FC4" w:rsidP="007B7FC4">
      <w:pPr>
        <w:pStyle w:val="codesample"/>
      </w:pPr>
      <w:r>
        <w:t>}</w:t>
      </w:r>
    </w:p>
    <w:p w14:paraId="4D6EE91F" w14:textId="77777777" w:rsidR="002F3275" w:rsidRDefault="002F3275" w:rsidP="00856F72">
      <w:pPr>
        <w:pStyle w:val="Heading3"/>
        <w:jc w:val="left"/>
        <w:rPr>
          <w:sz w:val="20"/>
          <w:szCs w:val="22"/>
        </w:rPr>
        <w:sectPr w:rsidR="002F3275" w:rsidSect="002D30A3">
          <w:type w:val="continuous"/>
          <w:pgSz w:w="12240" w:h="15840" w:code="1"/>
          <w:pgMar w:top="1440" w:right="1440" w:bottom="1440" w:left="1440" w:header="706" w:footer="706" w:gutter="0"/>
          <w:cols w:sep="1" w:space="1440"/>
          <w:docGrid w:linePitch="360"/>
        </w:sectPr>
      </w:pPr>
    </w:p>
    <w:p w14:paraId="08AFE1BE" w14:textId="756CC5A9" w:rsidR="007B7FC4" w:rsidRPr="00856F72" w:rsidRDefault="007B7FC4" w:rsidP="00856F72">
      <w:pPr>
        <w:pStyle w:val="Heading3"/>
        <w:jc w:val="left"/>
        <w:rPr>
          <w:sz w:val="20"/>
          <w:szCs w:val="22"/>
        </w:rPr>
      </w:pPr>
      <w:r w:rsidRPr="00856F72">
        <w:rPr>
          <w:sz w:val="20"/>
          <w:szCs w:val="22"/>
        </w:rPr>
        <w:lastRenderedPageBreak/>
        <w:t>Production Downtime</w:t>
      </w:r>
    </w:p>
    <w:p w14:paraId="22B18411" w14:textId="77777777" w:rsidR="007B7FC4" w:rsidRDefault="007B7FC4" w:rsidP="007B7FC4">
      <w:pPr>
        <w:pStyle w:val="codesample"/>
      </w:pPr>
      <w:r>
        <w:t xml:space="preserve">query </w:t>
      </w:r>
      <w:proofErr w:type="spellStart"/>
      <w:r>
        <w:t>ProductionDowntimes</w:t>
      </w:r>
      <w:proofErr w:type="spellEnd"/>
      <w:r>
        <w:t xml:space="preserve"> {</w:t>
      </w:r>
    </w:p>
    <w:p w14:paraId="0F244663" w14:textId="77777777" w:rsidR="007B7FC4" w:rsidRDefault="007B7FC4" w:rsidP="007B7FC4">
      <w:pPr>
        <w:pStyle w:val="codesample"/>
      </w:pPr>
      <w:r>
        <w:t xml:space="preserve">  </w:t>
      </w:r>
      <w:proofErr w:type="spellStart"/>
      <w:r>
        <w:t>allProductionDowntimesList</w:t>
      </w:r>
      <w:proofErr w:type="spellEnd"/>
      <w:r>
        <w:t xml:space="preserve"> {</w:t>
      </w:r>
    </w:p>
    <w:p w14:paraId="7DACFF01" w14:textId="77777777" w:rsidR="007B7FC4" w:rsidRDefault="007B7FC4" w:rsidP="007B7FC4">
      <w:pPr>
        <w:pStyle w:val="codesample"/>
      </w:pPr>
      <w:r>
        <w:t xml:space="preserve">    </w:t>
      </w:r>
      <w:proofErr w:type="spellStart"/>
      <w:r>
        <w:t>downtimeId</w:t>
      </w:r>
      <w:proofErr w:type="spellEnd"/>
    </w:p>
    <w:p w14:paraId="70BFCEA8" w14:textId="77777777" w:rsidR="007B7FC4" w:rsidRDefault="007B7FC4" w:rsidP="007B7FC4">
      <w:pPr>
        <w:pStyle w:val="codesample"/>
      </w:pPr>
      <w:r>
        <w:t xml:space="preserve">    </w:t>
      </w:r>
      <w:proofErr w:type="spellStart"/>
      <w:r>
        <w:t>machineId</w:t>
      </w:r>
      <w:proofErr w:type="spellEnd"/>
    </w:p>
    <w:p w14:paraId="096808A2" w14:textId="77777777" w:rsidR="007B7FC4" w:rsidRDefault="007B7FC4" w:rsidP="007B7FC4">
      <w:pPr>
        <w:pStyle w:val="codesample"/>
      </w:pPr>
      <w:r>
        <w:t xml:space="preserve">    </w:t>
      </w:r>
      <w:proofErr w:type="spellStart"/>
      <w:r>
        <w:t>downtimeStartime</w:t>
      </w:r>
      <w:proofErr w:type="spellEnd"/>
    </w:p>
    <w:p w14:paraId="771FDD3B" w14:textId="77777777" w:rsidR="007B7FC4" w:rsidRDefault="007B7FC4" w:rsidP="007B7FC4">
      <w:pPr>
        <w:pStyle w:val="codesample"/>
      </w:pPr>
      <w:r>
        <w:t xml:space="preserve">    </w:t>
      </w:r>
      <w:proofErr w:type="spellStart"/>
      <w:r>
        <w:t>downtimeRoutingId</w:t>
      </w:r>
      <w:proofErr w:type="spellEnd"/>
    </w:p>
    <w:p w14:paraId="1C770AFC" w14:textId="77777777" w:rsidR="007B7FC4" w:rsidRDefault="007B7FC4" w:rsidP="007B7FC4">
      <w:pPr>
        <w:pStyle w:val="codesample"/>
      </w:pPr>
      <w:r>
        <w:t xml:space="preserve">    </w:t>
      </w:r>
      <w:proofErr w:type="spellStart"/>
      <w:r>
        <w:t>downttimeEndtime</w:t>
      </w:r>
      <w:proofErr w:type="spellEnd"/>
    </w:p>
    <w:p w14:paraId="1DED246A" w14:textId="77777777" w:rsidR="007B7FC4" w:rsidRDefault="007B7FC4" w:rsidP="007B7FC4">
      <w:pPr>
        <w:pStyle w:val="codesample"/>
      </w:pPr>
      <w:r>
        <w:t xml:space="preserve">    </w:t>
      </w:r>
      <w:proofErr w:type="spellStart"/>
      <w:r>
        <w:t>downtimeDuration</w:t>
      </w:r>
      <w:proofErr w:type="spellEnd"/>
    </w:p>
    <w:p w14:paraId="2D9AB932" w14:textId="77777777" w:rsidR="007B7FC4" w:rsidRDefault="007B7FC4" w:rsidP="007B7FC4">
      <w:pPr>
        <w:pStyle w:val="codesample"/>
      </w:pPr>
      <w:r>
        <w:t xml:space="preserve">    </w:t>
      </w:r>
      <w:proofErr w:type="spellStart"/>
      <w:r>
        <w:t>downtimeRootcause</w:t>
      </w:r>
      <w:proofErr w:type="spellEnd"/>
    </w:p>
    <w:p w14:paraId="23BF7FF8" w14:textId="77777777" w:rsidR="007B7FC4" w:rsidRDefault="007B7FC4" w:rsidP="007B7FC4">
      <w:pPr>
        <w:pStyle w:val="codesample"/>
      </w:pPr>
      <w:r>
        <w:t xml:space="preserve">    </w:t>
      </w:r>
      <w:proofErr w:type="spellStart"/>
      <w:r>
        <w:t>downtimeCategory</w:t>
      </w:r>
      <w:proofErr w:type="spellEnd"/>
    </w:p>
    <w:p w14:paraId="049D078B" w14:textId="77777777" w:rsidR="007B7FC4" w:rsidRDefault="007B7FC4" w:rsidP="007B7FC4">
      <w:pPr>
        <w:pStyle w:val="codesample"/>
      </w:pPr>
      <w:r>
        <w:t xml:space="preserve">    </w:t>
      </w:r>
      <w:proofErr w:type="spellStart"/>
      <w:r>
        <w:t>operatorId</w:t>
      </w:r>
      <w:proofErr w:type="spellEnd"/>
    </w:p>
    <w:p w14:paraId="173706B0" w14:textId="77777777" w:rsidR="007B7FC4" w:rsidRDefault="007B7FC4" w:rsidP="007B7FC4">
      <w:pPr>
        <w:pStyle w:val="codesample"/>
      </w:pPr>
      <w:r>
        <w:t xml:space="preserve">    </w:t>
      </w:r>
      <w:proofErr w:type="spellStart"/>
      <w:r>
        <w:t>shiftInformaiton</w:t>
      </w:r>
      <w:proofErr w:type="spellEnd"/>
    </w:p>
    <w:p w14:paraId="35084157" w14:textId="77777777" w:rsidR="007B7FC4" w:rsidRDefault="007B7FC4" w:rsidP="007B7FC4">
      <w:pPr>
        <w:pStyle w:val="codesample"/>
      </w:pPr>
      <w:r>
        <w:t xml:space="preserve">    </w:t>
      </w:r>
      <w:proofErr w:type="spellStart"/>
      <w:r>
        <w:t>lastEditTime</w:t>
      </w:r>
      <w:proofErr w:type="spellEnd"/>
    </w:p>
    <w:p w14:paraId="18BF7150" w14:textId="77777777" w:rsidR="007B7FC4" w:rsidRDefault="007B7FC4" w:rsidP="007B7FC4">
      <w:pPr>
        <w:pStyle w:val="codesample"/>
      </w:pPr>
      <w:r>
        <w:t xml:space="preserve">  }</w:t>
      </w:r>
    </w:p>
    <w:p w14:paraId="036AC137" w14:textId="77777777" w:rsidR="007B7FC4" w:rsidRDefault="007B7FC4" w:rsidP="007B7FC4">
      <w:pPr>
        <w:pStyle w:val="codesample"/>
      </w:pPr>
      <w:r>
        <w:t>}</w:t>
      </w:r>
    </w:p>
    <w:p w14:paraId="1DB0193C" w14:textId="0EF54465" w:rsidR="007B7FC4" w:rsidRPr="004111C8" w:rsidRDefault="002F3275" w:rsidP="004111C8">
      <w:pPr>
        <w:pStyle w:val="Heading3"/>
        <w:rPr>
          <w:sz w:val="20"/>
          <w:szCs w:val="22"/>
        </w:rPr>
      </w:pPr>
      <w:r>
        <w:rPr>
          <w:sz w:val="20"/>
          <w:szCs w:val="22"/>
        </w:rPr>
        <w:br w:type="column"/>
      </w:r>
      <w:r w:rsidR="007B7FC4" w:rsidRPr="004111C8">
        <w:rPr>
          <w:sz w:val="20"/>
          <w:szCs w:val="22"/>
        </w:rPr>
        <w:t>Production Shift</w:t>
      </w:r>
    </w:p>
    <w:p w14:paraId="23BD942E" w14:textId="77777777" w:rsidR="007B7FC4" w:rsidRDefault="007B7FC4" w:rsidP="007B7FC4">
      <w:pPr>
        <w:pStyle w:val="codesample"/>
      </w:pPr>
      <w:r>
        <w:t xml:space="preserve">query </w:t>
      </w:r>
      <w:proofErr w:type="spellStart"/>
      <w:r>
        <w:t>ProductionShifts</w:t>
      </w:r>
      <w:proofErr w:type="spellEnd"/>
      <w:r>
        <w:t xml:space="preserve"> {</w:t>
      </w:r>
    </w:p>
    <w:p w14:paraId="3AEA724B" w14:textId="77777777" w:rsidR="007B7FC4" w:rsidRDefault="007B7FC4" w:rsidP="007B7FC4">
      <w:pPr>
        <w:pStyle w:val="codesample"/>
      </w:pPr>
      <w:r>
        <w:t xml:space="preserve">  </w:t>
      </w:r>
      <w:proofErr w:type="spellStart"/>
      <w:r>
        <w:t>allProductionShiftsList</w:t>
      </w:r>
      <w:proofErr w:type="spellEnd"/>
      <w:r>
        <w:t xml:space="preserve"> {</w:t>
      </w:r>
    </w:p>
    <w:p w14:paraId="4F2F68F5" w14:textId="77777777" w:rsidR="007B7FC4" w:rsidRDefault="007B7FC4" w:rsidP="007B7FC4">
      <w:pPr>
        <w:pStyle w:val="codesample"/>
      </w:pPr>
      <w:r>
        <w:t xml:space="preserve">    </w:t>
      </w:r>
      <w:proofErr w:type="spellStart"/>
      <w:r>
        <w:t>shiftId</w:t>
      </w:r>
      <w:proofErr w:type="spellEnd"/>
    </w:p>
    <w:p w14:paraId="68DA644E" w14:textId="77777777" w:rsidR="007B7FC4" w:rsidRDefault="007B7FC4" w:rsidP="007B7FC4">
      <w:pPr>
        <w:pStyle w:val="codesample"/>
      </w:pPr>
      <w:r>
        <w:t xml:space="preserve">    </w:t>
      </w:r>
      <w:proofErr w:type="spellStart"/>
      <w:r>
        <w:t>shiftName</w:t>
      </w:r>
      <w:proofErr w:type="spellEnd"/>
    </w:p>
    <w:p w14:paraId="1D46F45B" w14:textId="77777777" w:rsidR="007B7FC4" w:rsidRDefault="007B7FC4" w:rsidP="007B7FC4">
      <w:pPr>
        <w:pStyle w:val="codesample"/>
      </w:pPr>
      <w:r>
        <w:t xml:space="preserve">    </w:t>
      </w:r>
      <w:proofErr w:type="spellStart"/>
      <w:r>
        <w:t>productionPerformanceId</w:t>
      </w:r>
      <w:proofErr w:type="spellEnd"/>
    </w:p>
    <w:p w14:paraId="46190FBD" w14:textId="77777777" w:rsidR="007B7FC4" w:rsidRDefault="007B7FC4" w:rsidP="007B7FC4">
      <w:pPr>
        <w:pStyle w:val="codesample"/>
      </w:pPr>
      <w:r>
        <w:t xml:space="preserve">    </w:t>
      </w:r>
      <w:proofErr w:type="spellStart"/>
      <w:r>
        <w:t>productionRoutingId</w:t>
      </w:r>
      <w:proofErr w:type="spellEnd"/>
    </w:p>
    <w:p w14:paraId="4A7DA6D8" w14:textId="77777777" w:rsidR="007B7FC4" w:rsidRDefault="007B7FC4" w:rsidP="007B7FC4">
      <w:pPr>
        <w:pStyle w:val="codesample"/>
      </w:pPr>
      <w:r>
        <w:t xml:space="preserve">    </w:t>
      </w:r>
      <w:proofErr w:type="spellStart"/>
      <w:r>
        <w:t>productionScheduleId</w:t>
      </w:r>
      <w:proofErr w:type="spellEnd"/>
    </w:p>
    <w:p w14:paraId="5176767F" w14:textId="77777777" w:rsidR="007B7FC4" w:rsidRDefault="007B7FC4" w:rsidP="007B7FC4">
      <w:pPr>
        <w:pStyle w:val="codesample"/>
      </w:pPr>
      <w:r>
        <w:t xml:space="preserve">    </w:t>
      </w:r>
      <w:proofErr w:type="spellStart"/>
      <w:r>
        <w:t>downtimeId</w:t>
      </w:r>
      <w:proofErr w:type="spellEnd"/>
    </w:p>
    <w:p w14:paraId="48ACD1A9" w14:textId="77777777" w:rsidR="007B7FC4" w:rsidRDefault="007B7FC4" w:rsidP="007B7FC4">
      <w:pPr>
        <w:pStyle w:val="codesample"/>
      </w:pPr>
      <w:r>
        <w:t xml:space="preserve">    </w:t>
      </w:r>
      <w:proofErr w:type="spellStart"/>
      <w:r>
        <w:t>shiftStartTime</w:t>
      </w:r>
      <w:proofErr w:type="spellEnd"/>
    </w:p>
    <w:p w14:paraId="28F40CF9" w14:textId="77777777" w:rsidR="007B7FC4" w:rsidRDefault="007B7FC4" w:rsidP="007B7FC4">
      <w:pPr>
        <w:pStyle w:val="codesample"/>
      </w:pPr>
      <w:r>
        <w:t xml:space="preserve">    </w:t>
      </w:r>
      <w:proofErr w:type="spellStart"/>
      <w:r>
        <w:t>shiftEndTime</w:t>
      </w:r>
      <w:proofErr w:type="spellEnd"/>
    </w:p>
    <w:p w14:paraId="35A2785C" w14:textId="77777777" w:rsidR="007B7FC4" w:rsidRDefault="007B7FC4" w:rsidP="007B7FC4">
      <w:pPr>
        <w:pStyle w:val="codesample"/>
      </w:pPr>
      <w:r>
        <w:t xml:space="preserve">    </w:t>
      </w:r>
      <w:proofErr w:type="spellStart"/>
      <w:r>
        <w:t>shiftDuration</w:t>
      </w:r>
      <w:proofErr w:type="spellEnd"/>
    </w:p>
    <w:p w14:paraId="34F03B56" w14:textId="77777777" w:rsidR="007B7FC4" w:rsidRDefault="007B7FC4" w:rsidP="007B7FC4">
      <w:pPr>
        <w:pStyle w:val="codesample"/>
      </w:pPr>
      <w:r>
        <w:t xml:space="preserve">    </w:t>
      </w:r>
      <w:proofErr w:type="spellStart"/>
      <w:r>
        <w:t>shiftDescription</w:t>
      </w:r>
      <w:proofErr w:type="spellEnd"/>
    </w:p>
    <w:p w14:paraId="7F212AE1" w14:textId="77777777" w:rsidR="007B7FC4" w:rsidRDefault="007B7FC4" w:rsidP="007B7FC4">
      <w:pPr>
        <w:pStyle w:val="codesample"/>
      </w:pPr>
      <w:r>
        <w:t xml:space="preserve">    </w:t>
      </w:r>
      <w:proofErr w:type="spellStart"/>
      <w:r>
        <w:t>shiftOperatorId</w:t>
      </w:r>
      <w:proofErr w:type="spellEnd"/>
    </w:p>
    <w:p w14:paraId="3676F55F" w14:textId="77777777" w:rsidR="007B7FC4" w:rsidRDefault="007B7FC4" w:rsidP="007B7FC4">
      <w:pPr>
        <w:pStyle w:val="codesample"/>
      </w:pPr>
      <w:r>
        <w:t xml:space="preserve">    </w:t>
      </w:r>
      <w:proofErr w:type="spellStart"/>
      <w:r>
        <w:t>shiftScheduleWeekly</w:t>
      </w:r>
      <w:proofErr w:type="spellEnd"/>
    </w:p>
    <w:p w14:paraId="0CB00C44" w14:textId="77777777" w:rsidR="007B7FC4" w:rsidRDefault="007B7FC4" w:rsidP="007B7FC4">
      <w:pPr>
        <w:pStyle w:val="codesample"/>
      </w:pPr>
      <w:r>
        <w:t xml:space="preserve">    </w:t>
      </w:r>
      <w:proofErr w:type="spellStart"/>
      <w:r>
        <w:t>shiftRotation</w:t>
      </w:r>
      <w:proofErr w:type="spellEnd"/>
    </w:p>
    <w:p w14:paraId="58D33C82" w14:textId="77777777" w:rsidR="007B7FC4" w:rsidRDefault="007B7FC4" w:rsidP="007B7FC4">
      <w:pPr>
        <w:pStyle w:val="codesample"/>
      </w:pPr>
      <w:r>
        <w:t xml:space="preserve">    </w:t>
      </w:r>
      <w:proofErr w:type="spellStart"/>
      <w:r>
        <w:t>lastEditTime</w:t>
      </w:r>
      <w:proofErr w:type="spellEnd"/>
    </w:p>
    <w:p w14:paraId="3AC51CB8" w14:textId="77777777" w:rsidR="007B7FC4" w:rsidRDefault="007B7FC4" w:rsidP="007B7FC4">
      <w:pPr>
        <w:pStyle w:val="codesample"/>
      </w:pPr>
      <w:r>
        <w:t xml:space="preserve">  }</w:t>
      </w:r>
    </w:p>
    <w:p w14:paraId="36EBA259" w14:textId="77777777" w:rsidR="007B7FC4" w:rsidRDefault="007B7FC4" w:rsidP="007B7FC4">
      <w:pPr>
        <w:pStyle w:val="codesample"/>
      </w:pPr>
      <w:r>
        <w:t>}</w:t>
      </w:r>
    </w:p>
    <w:p w14:paraId="724D999A" w14:textId="77777777" w:rsidR="002F3275" w:rsidRDefault="002F3275" w:rsidP="00856F72">
      <w:pPr>
        <w:pStyle w:val="Heading3"/>
        <w:jc w:val="left"/>
        <w:rPr>
          <w:sz w:val="20"/>
          <w:szCs w:val="22"/>
        </w:rPr>
        <w:sectPr w:rsidR="002F3275" w:rsidSect="002F3275">
          <w:type w:val="continuous"/>
          <w:pgSz w:w="12240" w:h="15840" w:code="1"/>
          <w:pgMar w:top="1440" w:right="1440" w:bottom="1440" w:left="1440" w:header="706" w:footer="706" w:gutter="0"/>
          <w:cols w:num="2" w:sep="1" w:space="1440"/>
          <w:docGrid w:linePitch="360"/>
        </w:sectPr>
      </w:pPr>
    </w:p>
    <w:p w14:paraId="32F22800" w14:textId="77777777" w:rsidR="002F3275" w:rsidRDefault="002F3275" w:rsidP="00856F72">
      <w:pPr>
        <w:pStyle w:val="Heading3"/>
        <w:jc w:val="left"/>
        <w:rPr>
          <w:sz w:val="20"/>
          <w:szCs w:val="22"/>
        </w:rPr>
        <w:sectPr w:rsidR="002F3275" w:rsidSect="002F3275">
          <w:type w:val="continuous"/>
          <w:pgSz w:w="12240" w:h="15840" w:code="1"/>
          <w:pgMar w:top="1440" w:right="1440" w:bottom="1440" w:left="1440" w:header="706" w:footer="706" w:gutter="0"/>
          <w:cols w:num="2" w:sep="1" w:space="1440"/>
          <w:docGrid w:linePitch="360"/>
        </w:sectPr>
      </w:pPr>
    </w:p>
    <w:p w14:paraId="2DC1592D" w14:textId="6AACCC0A" w:rsidR="007B7FC4" w:rsidRPr="00856F72" w:rsidRDefault="007B7FC4" w:rsidP="00856F72">
      <w:pPr>
        <w:pStyle w:val="Heading3"/>
        <w:jc w:val="left"/>
        <w:rPr>
          <w:sz w:val="20"/>
          <w:szCs w:val="22"/>
        </w:rPr>
      </w:pPr>
      <w:r w:rsidRPr="00856F72">
        <w:rPr>
          <w:sz w:val="20"/>
          <w:szCs w:val="22"/>
        </w:rPr>
        <w:t>Production Resource</w:t>
      </w:r>
    </w:p>
    <w:p w14:paraId="6B1289F2" w14:textId="77777777" w:rsidR="007B7FC4" w:rsidRDefault="007B7FC4" w:rsidP="007B7FC4">
      <w:pPr>
        <w:pStyle w:val="codesample"/>
      </w:pPr>
      <w:r>
        <w:t xml:space="preserve">query </w:t>
      </w:r>
      <w:proofErr w:type="spellStart"/>
      <w:r>
        <w:t>ProductionResources</w:t>
      </w:r>
      <w:proofErr w:type="spellEnd"/>
      <w:r>
        <w:t xml:space="preserve"> {</w:t>
      </w:r>
    </w:p>
    <w:p w14:paraId="4142F556" w14:textId="77777777" w:rsidR="007B7FC4" w:rsidRDefault="007B7FC4" w:rsidP="007B7FC4">
      <w:pPr>
        <w:pStyle w:val="codesample"/>
      </w:pPr>
      <w:r>
        <w:t xml:space="preserve">  </w:t>
      </w:r>
      <w:proofErr w:type="spellStart"/>
      <w:r>
        <w:t>allProductionResourcesList</w:t>
      </w:r>
      <w:proofErr w:type="spellEnd"/>
      <w:r>
        <w:t xml:space="preserve"> {</w:t>
      </w:r>
    </w:p>
    <w:p w14:paraId="40CAB7CA" w14:textId="77777777" w:rsidR="007B7FC4" w:rsidRDefault="007B7FC4" w:rsidP="007B7FC4">
      <w:pPr>
        <w:pStyle w:val="codesample"/>
      </w:pPr>
      <w:r>
        <w:t xml:space="preserve">    </w:t>
      </w:r>
      <w:proofErr w:type="spellStart"/>
      <w:r>
        <w:t>resourceAllocationId</w:t>
      </w:r>
      <w:proofErr w:type="spellEnd"/>
    </w:p>
    <w:p w14:paraId="3BF9882A" w14:textId="77777777" w:rsidR="007B7FC4" w:rsidRDefault="007B7FC4" w:rsidP="007B7FC4">
      <w:pPr>
        <w:pStyle w:val="codesample"/>
      </w:pPr>
      <w:r>
        <w:t xml:space="preserve">    </w:t>
      </w:r>
      <w:proofErr w:type="spellStart"/>
      <w:r>
        <w:t>workorderId</w:t>
      </w:r>
      <w:proofErr w:type="spellEnd"/>
    </w:p>
    <w:p w14:paraId="6EE98D8B" w14:textId="77777777" w:rsidR="007B7FC4" w:rsidRDefault="007B7FC4" w:rsidP="007B7FC4">
      <w:pPr>
        <w:pStyle w:val="codesample"/>
      </w:pPr>
      <w:r>
        <w:t xml:space="preserve">    </w:t>
      </w:r>
      <w:proofErr w:type="spellStart"/>
      <w:r>
        <w:t>productionPerformanceId</w:t>
      </w:r>
      <w:proofErr w:type="spellEnd"/>
    </w:p>
    <w:p w14:paraId="10E808FB" w14:textId="77777777" w:rsidR="007B7FC4" w:rsidRDefault="007B7FC4" w:rsidP="007B7FC4">
      <w:pPr>
        <w:pStyle w:val="codesample"/>
      </w:pPr>
      <w:r>
        <w:t xml:space="preserve">    </w:t>
      </w:r>
      <w:proofErr w:type="spellStart"/>
      <w:r>
        <w:t>shiftId</w:t>
      </w:r>
      <w:proofErr w:type="spellEnd"/>
    </w:p>
    <w:p w14:paraId="30AD45D9" w14:textId="77777777" w:rsidR="007B7FC4" w:rsidRDefault="007B7FC4" w:rsidP="007B7FC4">
      <w:pPr>
        <w:pStyle w:val="codesample"/>
      </w:pPr>
      <w:r>
        <w:t xml:space="preserve">    </w:t>
      </w:r>
      <w:proofErr w:type="spellStart"/>
      <w:r>
        <w:t>productionProcessId</w:t>
      </w:r>
      <w:proofErr w:type="spellEnd"/>
    </w:p>
    <w:p w14:paraId="025D664F" w14:textId="77777777" w:rsidR="007B7FC4" w:rsidRDefault="007B7FC4" w:rsidP="007B7FC4">
      <w:pPr>
        <w:pStyle w:val="codesample"/>
      </w:pPr>
      <w:r>
        <w:t xml:space="preserve">    </w:t>
      </w:r>
      <w:proofErr w:type="spellStart"/>
      <w:r>
        <w:t>resourceType</w:t>
      </w:r>
      <w:proofErr w:type="spellEnd"/>
    </w:p>
    <w:p w14:paraId="542A9B52" w14:textId="77777777" w:rsidR="007B7FC4" w:rsidRDefault="007B7FC4" w:rsidP="007B7FC4">
      <w:pPr>
        <w:pStyle w:val="codesample"/>
      </w:pPr>
      <w:r>
        <w:t xml:space="preserve">    </w:t>
      </w:r>
      <w:proofErr w:type="spellStart"/>
      <w:r>
        <w:t>deallocationTimeDate</w:t>
      </w:r>
      <w:proofErr w:type="spellEnd"/>
    </w:p>
    <w:p w14:paraId="01958298" w14:textId="77777777" w:rsidR="007B7FC4" w:rsidRDefault="007B7FC4" w:rsidP="007B7FC4">
      <w:pPr>
        <w:pStyle w:val="codesample"/>
      </w:pPr>
      <w:r>
        <w:t xml:space="preserve">    </w:t>
      </w:r>
      <w:proofErr w:type="spellStart"/>
      <w:r>
        <w:t>resourceAllocationQuantity</w:t>
      </w:r>
      <w:proofErr w:type="spellEnd"/>
    </w:p>
    <w:p w14:paraId="5FBFB79D" w14:textId="77777777" w:rsidR="007B7FC4" w:rsidRDefault="007B7FC4" w:rsidP="007B7FC4">
      <w:pPr>
        <w:pStyle w:val="codesample"/>
      </w:pPr>
      <w:r>
        <w:t xml:space="preserve">    status</w:t>
      </w:r>
    </w:p>
    <w:p w14:paraId="58F3FD4B" w14:textId="77777777" w:rsidR="007B7FC4" w:rsidRDefault="007B7FC4" w:rsidP="007B7FC4">
      <w:pPr>
        <w:pStyle w:val="codesample"/>
      </w:pPr>
      <w:r>
        <w:t xml:space="preserve">    </w:t>
      </w:r>
      <w:proofErr w:type="spellStart"/>
      <w:r>
        <w:t>allocationPriority</w:t>
      </w:r>
      <w:proofErr w:type="spellEnd"/>
    </w:p>
    <w:p w14:paraId="234903D5" w14:textId="77777777" w:rsidR="007B7FC4" w:rsidRDefault="007B7FC4" w:rsidP="007B7FC4">
      <w:pPr>
        <w:pStyle w:val="codesample"/>
      </w:pPr>
      <w:r>
        <w:t xml:space="preserve">    </w:t>
      </w:r>
      <w:proofErr w:type="spellStart"/>
      <w:r>
        <w:t>lastEditTime</w:t>
      </w:r>
      <w:proofErr w:type="spellEnd"/>
    </w:p>
    <w:p w14:paraId="4324D733" w14:textId="77777777" w:rsidR="007B7FC4" w:rsidRDefault="007B7FC4" w:rsidP="007B7FC4">
      <w:pPr>
        <w:pStyle w:val="codesample"/>
      </w:pPr>
      <w:r>
        <w:t xml:space="preserve">  }</w:t>
      </w:r>
    </w:p>
    <w:p w14:paraId="77608AAD" w14:textId="77777777" w:rsidR="007B7FC4" w:rsidRDefault="007B7FC4" w:rsidP="007B7FC4">
      <w:pPr>
        <w:pStyle w:val="codesample"/>
      </w:pPr>
      <w:r>
        <w:t>}</w:t>
      </w:r>
    </w:p>
    <w:p w14:paraId="6CF4026F" w14:textId="021C7F84" w:rsidR="007B7FC4" w:rsidRPr="00B65397" w:rsidRDefault="007B7FC4" w:rsidP="00B65397">
      <w:pPr>
        <w:pStyle w:val="Heading3"/>
      </w:pPr>
      <w:r w:rsidRPr="00B65397">
        <w:rPr>
          <w:sz w:val="20"/>
          <w:szCs w:val="22"/>
        </w:rPr>
        <w:t>Resource</w:t>
      </w:r>
    </w:p>
    <w:p w14:paraId="069C5FDA" w14:textId="77777777" w:rsidR="007B7FC4" w:rsidRPr="00CD1028" w:rsidRDefault="007B7FC4" w:rsidP="007B7FC4">
      <w:pPr>
        <w:pStyle w:val="codesample"/>
        <w:rPr>
          <w:szCs w:val="20"/>
        </w:rPr>
      </w:pPr>
      <w:r w:rsidRPr="00CD1028">
        <w:rPr>
          <w:szCs w:val="20"/>
        </w:rPr>
        <w:t>query resources {</w:t>
      </w:r>
    </w:p>
    <w:p w14:paraId="3815D2C3"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allResourcesList</w:t>
      </w:r>
      <w:proofErr w:type="spellEnd"/>
      <w:r w:rsidRPr="00CD1028">
        <w:rPr>
          <w:szCs w:val="20"/>
        </w:rPr>
        <w:t xml:space="preserve"> {</w:t>
      </w:r>
    </w:p>
    <w:p w14:paraId="38434EE5"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resourceTypeId</w:t>
      </w:r>
      <w:proofErr w:type="spellEnd"/>
    </w:p>
    <w:p w14:paraId="093668AF"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resourceName</w:t>
      </w:r>
      <w:proofErr w:type="spellEnd"/>
    </w:p>
    <w:p w14:paraId="075AAB9D"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resourceType</w:t>
      </w:r>
      <w:proofErr w:type="spellEnd"/>
    </w:p>
    <w:p w14:paraId="3C7655B1"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resourceEquipmentId</w:t>
      </w:r>
      <w:proofErr w:type="spellEnd"/>
    </w:p>
    <w:p w14:paraId="22C22EDC"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resourceDescription</w:t>
      </w:r>
      <w:proofErr w:type="spellEnd"/>
    </w:p>
    <w:p w14:paraId="0E8C734F"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availabilitySchedule</w:t>
      </w:r>
      <w:proofErr w:type="spellEnd"/>
    </w:p>
    <w:p w14:paraId="3D3058D1"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resourceLocation</w:t>
      </w:r>
      <w:proofErr w:type="spellEnd"/>
    </w:p>
    <w:p w14:paraId="02CC2FD5"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resourceStatus</w:t>
      </w:r>
      <w:proofErr w:type="spellEnd"/>
    </w:p>
    <w:p w14:paraId="6E53B30D"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resourceOwner</w:t>
      </w:r>
      <w:proofErr w:type="spellEnd"/>
    </w:p>
    <w:p w14:paraId="1C08EE2B" w14:textId="77777777" w:rsidR="007B7FC4" w:rsidRPr="00CD1028" w:rsidRDefault="007B7FC4" w:rsidP="007B7FC4">
      <w:pPr>
        <w:pStyle w:val="codesample"/>
        <w:rPr>
          <w:szCs w:val="20"/>
        </w:rPr>
      </w:pPr>
      <w:r w:rsidRPr="00CD1028">
        <w:rPr>
          <w:szCs w:val="20"/>
        </w:rPr>
        <w:t xml:space="preserve">    </w:t>
      </w:r>
      <w:proofErr w:type="spellStart"/>
      <w:r w:rsidRPr="00CD1028">
        <w:rPr>
          <w:szCs w:val="20"/>
        </w:rPr>
        <w:t>lastEditTime</w:t>
      </w:r>
      <w:proofErr w:type="spellEnd"/>
    </w:p>
    <w:p w14:paraId="1DA59627" w14:textId="77777777" w:rsidR="007B7FC4" w:rsidRPr="00CD1028" w:rsidRDefault="007B7FC4" w:rsidP="007B7FC4">
      <w:pPr>
        <w:pStyle w:val="codesample"/>
        <w:rPr>
          <w:szCs w:val="20"/>
        </w:rPr>
      </w:pPr>
      <w:r w:rsidRPr="00CD1028">
        <w:rPr>
          <w:szCs w:val="20"/>
        </w:rPr>
        <w:t xml:space="preserve">  }</w:t>
      </w:r>
    </w:p>
    <w:p w14:paraId="747E2849" w14:textId="77777777" w:rsidR="007B7FC4" w:rsidRPr="00CD1028" w:rsidRDefault="007B7FC4" w:rsidP="007B7FC4">
      <w:pPr>
        <w:pStyle w:val="codesample"/>
        <w:rPr>
          <w:szCs w:val="20"/>
        </w:rPr>
      </w:pPr>
      <w:r w:rsidRPr="00CD1028">
        <w:rPr>
          <w:szCs w:val="20"/>
        </w:rPr>
        <w:t>}</w:t>
      </w:r>
    </w:p>
    <w:p w14:paraId="7D75FD1C" w14:textId="77777777" w:rsidR="002F3275" w:rsidRDefault="002F3275" w:rsidP="00B65397">
      <w:pPr>
        <w:pStyle w:val="Heading3"/>
        <w:rPr>
          <w:sz w:val="20"/>
          <w:szCs w:val="22"/>
        </w:rPr>
        <w:sectPr w:rsidR="002F3275" w:rsidSect="002F3275">
          <w:type w:val="continuous"/>
          <w:pgSz w:w="12240" w:h="15840" w:code="1"/>
          <w:pgMar w:top="1440" w:right="1440" w:bottom="1440" w:left="1440" w:header="706" w:footer="706" w:gutter="0"/>
          <w:cols w:num="2" w:sep="1" w:space="1440"/>
          <w:docGrid w:linePitch="360"/>
        </w:sectPr>
      </w:pPr>
    </w:p>
    <w:p w14:paraId="260A8AA7" w14:textId="77777777" w:rsidR="002F3275" w:rsidRDefault="002F3275" w:rsidP="00B65397">
      <w:pPr>
        <w:pStyle w:val="Heading3"/>
        <w:rPr>
          <w:sz w:val="20"/>
          <w:szCs w:val="22"/>
        </w:rPr>
        <w:sectPr w:rsidR="002F3275" w:rsidSect="002F3275">
          <w:type w:val="continuous"/>
          <w:pgSz w:w="12240" w:h="15840" w:code="1"/>
          <w:pgMar w:top="1440" w:right="1440" w:bottom="1440" w:left="1440" w:header="706" w:footer="706" w:gutter="0"/>
          <w:cols w:num="2" w:sep="1" w:space="1440"/>
          <w:docGrid w:linePitch="360"/>
        </w:sectPr>
      </w:pPr>
    </w:p>
    <w:p w14:paraId="081A56A1" w14:textId="1A54A34D" w:rsidR="007B7FC4" w:rsidRDefault="007B7FC4" w:rsidP="00B65397">
      <w:pPr>
        <w:pStyle w:val="Heading3"/>
      </w:pPr>
      <w:r w:rsidRPr="00B65397">
        <w:rPr>
          <w:sz w:val="20"/>
          <w:szCs w:val="22"/>
        </w:rPr>
        <w:t>Maintenance</w:t>
      </w:r>
    </w:p>
    <w:p w14:paraId="66F9036F" w14:textId="77777777" w:rsidR="007B7FC4" w:rsidRPr="002C2E86" w:rsidRDefault="007B7FC4" w:rsidP="007B7FC4">
      <w:pPr>
        <w:pStyle w:val="codesample"/>
        <w:rPr>
          <w:szCs w:val="20"/>
        </w:rPr>
      </w:pPr>
      <w:r w:rsidRPr="002C2E86">
        <w:rPr>
          <w:szCs w:val="20"/>
        </w:rPr>
        <w:t xml:space="preserve">query </w:t>
      </w:r>
      <w:proofErr w:type="spellStart"/>
      <w:r w:rsidRPr="002C2E86">
        <w:rPr>
          <w:szCs w:val="20"/>
        </w:rPr>
        <w:t>MesMaintenance</w:t>
      </w:r>
      <w:proofErr w:type="spellEnd"/>
      <w:r w:rsidRPr="002C2E86">
        <w:rPr>
          <w:szCs w:val="20"/>
        </w:rPr>
        <w:t xml:space="preserve"> {</w:t>
      </w:r>
    </w:p>
    <w:p w14:paraId="7A05B3D4"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allMesMaintenancesList</w:t>
      </w:r>
      <w:proofErr w:type="spellEnd"/>
      <w:r w:rsidRPr="002C2E86">
        <w:rPr>
          <w:szCs w:val="20"/>
        </w:rPr>
        <w:t xml:space="preserve"> {</w:t>
      </w:r>
    </w:p>
    <w:p w14:paraId="47D0CB8B"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maintananceId</w:t>
      </w:r>
      <w:proofErr w:type="spellEnd"/>
    </w:p>
    <w:p w14:paraId="301D7355"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maintananceType</w:t>
      </w:r>
      <w:proofErr w:type="spellEnd"/>
    </w:p>
    <w:p w14:paraId="74DE4391"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maintenanceScheduleType</w:t>
      </w:r>
      <w:proofErr w:type="spellEnd"/>
    </w:p>
    <w:p w14:paraId="0DD2FAA7"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maintananceStartEndDates</w:t>
      </w:r>
      <w:proofErr w:type="spellEnd"/>
    </w:p>
    <w:p w14:paraId="71E69E93"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maintenanceDetails</w:t>
      </w:r>
      <w:proofErr w:type="spellEnd"/>
    </w:p>
    <w:p w14:paraId="375E594D"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technicianResourceId</w:t>
      </w:r>
      <w:proofErr w:type="spellEnd"/>
    </w:p>
    <w:p w14:paraId="3994A807"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downDuration</w:t>
      </w:r>
      <w:proofErr w:type="spellEnd"/>
    </w:p>
    <w:p w14:paraId="16FEF235"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partsDetails</w:t>
      </w:r>
      <w:proofErr w:type="spellEnd"/>
    </w:p>
    <w:p w14:paraId="4D9E90AD"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maintananceCost</w:t>
      </w:r>
      <w:proofErr w:type="spellEnd"/>
    </w:p>
    <w:p w14:paraId="57212A3E"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lastEditTime</w:t>
      </w:r>
      <w:proofErr w:type="spellEnd"/>
    </w:p>
    <w:p w14:paraId="2E5E6DDB" w14:textId="77777777" w:rsidR="007B7FC4" w:rsidRPr="002C2E86" w:rsidRDefault="007B7FC4" w:rsidP="007B7FC4">
      <w:pPr>
        <w:pStyle w:val="codesample"/>
        <w:rPr>
          <w:szCs w:val="20"/>
        </w:rPr>
      </w:pPr>
      <w:r w:rsidRPr="002C2E86">
        <w:rPr>
          <w:szCs w:val="20"/>
        </w:rPr>
        <w:t xml:space="preserve">  }</w:t>
      </w:r>
    </w:p>
    <w:p w14:paraId="77A94285" w14:textId="77777777" w:rsidR="007B7FC4" w:rsidRPr="002C2E86" w:rsidRDefault="007B7FC4" w:rsidP="007B7FC4">
      <w:pPr>
        <w:pStyle w:val="codesample"/>
        <w:rPr>
          <w:szCs w:val="20"/>
        </w:rPr>
      </w:pPr>
      <w:r w:rsidRPr="002C2E86">
        <w:rPr>
          <w:szCs w:val="20"/>
        </w:rPr>
        <w:t>}</w:t>
      </w:r>
    </w:p>
    <w:p w14:paraId="3F8C4C65" w14:textId="23588A8F" w:rsidR="007B7FC4" w:rsidRPr="004111C8" w:rsidRDefault="002F3275" w:rsidP="0079598E">
      <w:pPr>
        <w:pStyle w:val="Heading3"/>
        <w:rPr>
          <w:sz w:val="20"/>
          <w:szCs w:val="22"/>
        </w:rPr>
      </w:pPr>
      <w:r>
        <w:rPr>
          <w:sz w:val="20"/>
          <w:szCs w:val="22"/>
        </w:rPr>
        <w:br w:type="column"/>
      </w:r>
      <w:r w:rsidR="007B7FC4" w:rsidRPr="004111C8">
        <w:rPr>
          <w:sz w:val="20"/>
          <w:szCs w:val="22"/>
        </w:rPr>
        <w:t>Electronic Batch Records</w:t>
      </w:r>
    </w:p>
    <w:p w14:paraId="47EF0DFB" w14:textId="77777777" w:rsidR="007B7FC4" w:rsidRPr="002C2E86" w:rsidRDefault="007B7FC4" w:rsidP="007B7FC4">
      <w:pPr>
        <w:pStyle w:val="codesample"/>
        <w:rPr>
          <w:szCs w:val="20"/>
        </w:rPr>
      </w:pPr>
      <w:r w:rsidRPr="002C2E86">
        <w:rPr>
          <w:szCs w:val="20"/>
        </w:rPr>
        <w:t>query ElectronicBatchRecord {</w:t>
      </w:r>
    </w:p>
    <w:p w14:paraId="38F82203"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allElectronicBatchRecordsList</w:t>
      </w:r>
      <w:proofErr w:type="spellEnd"/>
      <w:r w:rsidRPr="002C2E86">
        <w:rPr>
          <w:szCs w:val="20"/>
        </w:rPr>
        <w:t xml:space="preserve"> {</w:t>
      </w:r>
    </w:p>
    <w:p w14:paraId="223DA00A"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ebrId</w:t>
      </w:r>
      <w:proofErr w:type="spellEnd"/>
    </w:p>
    <w:p w14:paraId="31315608" w14:textId="77777777" w:rsidR="007B7FC4" w:rsidRPr="002C2E86" w:rsidRDefault="007B7FC4" w:rsidP="007B7FC4">
      <w:pPr>
        <w:pStyle w:val="codesample"/>
        <w:rPr>
          <w:szCs w:val="20"/>
        </w:rPr>
      </w:pPr>
      <w:r w:rsidRPr="002C2E86">
        <w:rPr>
          <w:szCs w:val="20"/>
        </w:rPr>
        <w:t xml:space="preserve">    batchId</w:t>
      </w:r>
    </w:p>
    <w:p w14:paraId="4CBE45CD"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rawMaterialData</w:t>
      </w:r>
      <w:proofErr w:type="spellEnd"/>
    </w:p>
    <w:p w14:paraId="3A889B98"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manufacturingDate</w:t>
      </w:r>
      <w:proofErr w:type="spellEnd"/>
    </w:p>
    <w:p w14:paraId="25C5F30F"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operatorId</w:t>
      </w:r>
      <w:proofErr w:type="spellEnd"/>
    </w:p>
    <w:p w14:paraId="360A3BF3"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entId</w:t>
      </w:r>
      <w:proofErr w:type="spellEnd"/>
    </w:p>
    <w:p w14:paraId="41AAA747"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processParameters</w:t>
      </w:r>
      <w:proofErr w:type="spellEnd"/>
    </w:p>
    <w:p w14:paraId="4AE02C01" w14:textId="77777777" w:rsidR="007B7FC4" w:rsidRPr="002C2E86" w:rsidRDefault="007B7FC4" w:rsidP="007B7FC4">
      <w:pPr>
        <w:pStyle w:val="codesample"/>
        <w:rPr>
          <w:szCs w:val="20"/>
        </w:rPr>
      </w:pPr>
      <w:r w:rsidRPr="002C2E86">
        <w:rPr>
          <w:szCs w:val="20"/>
        </w:rPr>
        <w:t xml:space="preserve">    </w:t>
      </w:r>
      <w:proofErr w:type="spellStart"/>
      <w:r w:rsidRPr="002C2E86">
        <w:rPr>
          <w:szCs w:val="20"/>
        </w:rPr>
        <w:t>lastEditTime</w:t>
      </w:r>
      <w:proofErr w:type="spellEnd"/>
    </w:p>
    <w:p w14:paraId="1504FAB5" w14:textId="77777777" w:rsidR="007B7FC4" w:rsidRPr="002C2E86" w:rsidRDefault="007B7FC4" w:rsidP="007B7FC4">
      <w:pPr>
        <w:pStyle w:val="codesample"/>
        <w:rPr>
          <w:szCs w:val="20"/>
        </w:rPr>
      </w:pPr>
      <w:r w:rsidRPr="002C2E86">
        <w:rPr>
          <w:szCs w:val="20"/>
        </w:rPr>
        <w:t xml:space="preserve">  }</w:t>
      </w:r>
    </w:p>
    <w:p w14:paraId="7B12AB25" w14:textId="77777777" w:rsidR="007B7FC4" w:rsidRPr="002C2E86" w:rsidRDefault="007B7FC4" w:rsidP="007B7FC4">
      <w:pPr>
        <w:pStyle w:val="codesample"/>
        <w:rPr>
          <w:szCs w:val="20"/>
        </w:rPr>
      </w:pPr>
      <w:r w:rsidRPr="002C2E86">
        <w:rPr>
          <w:szCs w:val="20"/>
        </w:rPr>
        <w:t>}</w:t>
      </w:r>
    </w:p>
    <w:p w14:paraId="0DA58E80" w14:textId="77777777" w:rsidR="002F3275" w:rsidRDefault="002F3275" w:rsidP="00BA0462">
      <w:pPr>
        <w:rPr>
          <w:sz w:val="2"/>
          <w:szCs w:val="2"/>
        </w:rPr>
        <w:sectPr w:rsidR="002F3275" w:rsidSect="002F3275">
          <w:type w:val="continuous"/>
          <w:pgSz w:w="12240" w:h="15840" w:code="1"/>
          <w:pgMar w:top="1440" w:right="1440" w:bottom="1440" w:left="1440" w:header="706" w:footer="706" w:gutter="0"/>
          <w:cols w:num="2" w:sep="1" w:space="1440"/>
          <w:docGrid w:linePitch="360"/>
        </w:sectPr>
      </w:pPr>
    </w:p>
    <w:p w14:paraId="02DA6C01" w14:textId="77777777" w:rsidR="00BA0462" w:rsidRPr="00BA0462" w:rsidRDefault="00BA0462" w:rsidP="00BA0462">
      <w:pPr>
        <w:rPr>
          <w:sz w:val="2"/>
          <w:szCs w:val="2"/>
        </w:rPr>
      </w:pPr>
    </w:p>
    <w:p w14:paraId="3E278544" w14:textId="4F3A18E8" w:rsidR="006B4C23" w:rsidRDefault="006B4C23" w:rsidP="006B4C23">
      <w:pPr>
        <w:pStyle w:val="Heading2"/>
      </w:pPr>
      <w:bookmarkStart w:id="63" w:name="_Toc221025573"/>
      <w:r w:rsidRPr="5782B9B8">
        <w:t>PLM (Team center)</w:t>
      </w:r>
      <w:bookmarkEnd w:id="63"/>
    </w:p>
    <w:p w14:paraId="39B0F99B" w14:textId="77777777" w:rsidR="002F3275" w:rsidRDefault="002F3275" w:rsidP="006B4C23">
      <w:pPr>
        <w:pStyle w:val="Heading3"/>
        <w:sectPr w:rsidR="002F3275" w:rsidSect="002D30A3">
          <w:type w:val="continuous"/>
          <w:pgSz w:w="12240" w:h="15840" w:code="1"/>
          <w:pgMar w:top="1440" w:right="1440" w:bottom="1440" w:left="1440" w:header="706" w:footer="706" w:gutter="0"/>
          <w:cols w:sep="1" w:space="1440"/>
          <w:docGrid w:linePitch="360"/>
        </w:sectPr>
      </w:pPr>
    </w:p>
    <w:p w14:paraId="0D305C25" w14:textId="77777777" w:rsidR="006B4C23" w:rsidRPr="000E0212" w:rsidRDefault="006B4C23" w:rsidP="006B4C23">
      <w:pPr>
        <w:pStyle w:val="Heading3"/>
      </w:pPr>
      <w:r w:rsidRPr="000E0212">
        <w:t>Material Properties</w:t>
      </w:r>
    </w:p>
    <w:p w14:paraId="5A4A5B22" w14:textId="77777777" w:rsidR="006B4C23" w:rsidRPr="00AA2AC0" w:rsidRDefault="006B4C23" w:rsidP="006B4C23">
      <w:pPr>
        <w:pStyle w:val="codesample"/>
      </w:pPr>
      <w:r w:rsidRPr="00AA2AC0">
        <w:t xml:space="preserve">query </w:t>
      </w:r>
      <w:proofErr w:type="spellStart"/>
      <w:r w:rsidRPr="00AA2AC0">
        <w:t>MaterialProperties</w:t>
      </w:r>
      <w:proofErr w:type="spellEnd"/>
      <w:r w:rsidRPr="00AA2AC0">
        <w:t>{</w:t>
      </w:r>
    </w:p>
    <w:p w14:paraId="71971EEF" w14:textId="77777777" w:rsidR="006B4C23" w:rsidRPr="00AA2AC0" w:rsidRDefault="006B4C23" w:rsidP="006B4C23">
      <w:pPr>
        <w:pStyle w:val="codesample"/>
      </w:pPr>
      <w:r w:rsidRPr="00AA2AC0">
        <w:t xml:space="preserve">  </w:t>
      </w:r>
      <w:proofErr w:type="spellStart"/>
      <w:r w:rsidRPr="00AA2AC0">
        <w:t>allTcBomcomponentsList</w:t>
      </w:r>
      <w:proofErr w:type="spellEnd"/>
      <w:r w:rsidRPr="00AA2AC0">
        <w:t>{</w:t>
      </w:r>
    </w:p>
    <w:p w14:paraId="4D8AB321" w14:textId="77777777" w:rsidR="006B4C23" w:rsidRPr="00AA2AC0" w:rsidRDefault="006B4C23" w:rsidP="006B4C23">
      <w:pPr>
        <w:pStyle w:val="codesample"/>
      </w:pPr>
      <w:r w:rsidRPr="00AA2AC0">
        <w:t xml:space="preserve">    dtt5BlMaterialComp</w:t>
      </w:r>
    </w:p>
    <w:p w14:paraId="5D06E003" w14:textId="77777777" w:rsidR="006B4C23" w:rsidRPr="00AA2AC0" w:rsidRDefault="006B4C23" w:rsidP="006B4C23">
      <w:pPr>
        <w:pStyle w:val="codesample"/>
      </w:pPr>
      <w:r w:rsidRPr="00AA2AC0">
        <w:t xml:space="preserve">    dtt5BlMaterialProp</w:t>
      </w:r>
    </w:p>
    <w:p w14:paraId="6BCCC9EC" w14:textId="77777777" w:rsidR="006B4C23" w:rsidRPr="00AA2AC0" w:rsidRDefault="006B4C23" w:rsidP="006B4C23">
      <w:pPr>
        <w:pStyle w:val="codesample"/>
      </w:pPr>
      <w:r w:rsidRPr="00AA2AC0">
        <w:t xml:space="preserve">    dtt5BlMaterialType</w:t>
      </w:r>
    </w:p>
    <w:p w14:paraId="2A6B6616" w14:textId="77777777" w:rsidR="006B4C23" w:rsidRPr="00AA2AC0" w:rsidRDefault="006B4C23" w:rsidP="006B4C23">
      <w:pPr>
        <w:pStyle w:val="codesample"/>
      </w:pPr>
      <w:r w:rsidRPr="00AA2AC0">
        <w:t xml:space="preserve">  }</w:t>
      </w:r>
    </w:p>
    <w:p w14:paraId="75381D80" w14:textId="77777777" w:rsidR="006B4C23" w:rsidRPr="00AA2AC0" w:rsidRDefault="006B4C23" w:rsidP="006B4C23">
      <w:pPr>
        <w:pStyle w:val="codesample"/>
      </w:pPr>
      <w:r w:rsidRPr="00AA2AC0">
        <w:t>}</w:t>
      </w:r>
    </w:p>
    <w:p w14:paraId="667E4A55" w14:textId="0BA69739" w:rsidR="006B4C23" w:rsidRPr="000E0212" w:rsidRDefault="002F3275" w:rsidP="006B4C23">
      <w:pPr>
        <w:pStyle w:val="Heading3"/>
      </w:pPr>
      <w:r>
        <w:br w:type="column"/>
      </w:r>
      <w:r w:rsidR="006B4C23" w:rsidRPr="000E0212">
        <w:t>Bill of Material</w:t>
      </w:r>
    </w:p>
    <w:p w14:paraId="31307B14" w14:textId="77777777" w:rsidR="006B4C23" w:rsidRPr="00AA2AC0" w:rsidRDefault="006B4C23" w:rsidP="006B4C23">
      <w:pPr>
        <w:pStyle w:val="codesample"/>
      </w:pPr>
      <w:r w:rsidRPr="00AA2AC0">
        <w:t xml:space="preserve">query </w:t>
      </w:r>
      <w:proofErr w:type="spellStart"/>
      <w:r w:rsidRPr="00AA2AC0">
        <w:t>tcBillOfMaterial</w:t>
      </w:r>
      <w:proofErr w:type="spellEnd"/>
      <w:r w:rsidRPr="00AA2AC0">
        <w:t xml:space="preserve"> {</w:t>
      </w:r>
    </w:p>
    <w:p w14:paraId="2BEE7A05" w14:textId="77777777" w:rsidR="006B4C23" w:rsidRPr="00AA2AC0" w:rsidRDefault="006B4C23" w:rsidP="006B4C23">
      <w:pPr>
        <w:pStyle w:val="codesample"/>
      </w:pPr>
      <w:r w:rsidRPr="00AA2AC0">
        <w:t xml:space="preserve">  </w:t>
      </w:r>
      <w:proofErr w:type="spellStart"/>
      <w:r w:rsidRPr="00AA2AC0">
        <w:t>allTcBomcomponentsList</w:t>
      </w:r>
      <w:proofErr w:type="spellEnd"/>
      <w:r w:rsidRPr="00AA2AC0">
        <w:t xml:space="preserve"> {</w:t>
      </w:r>
    </w:p>
    <w:p w14:paraId="76CBDDCA" w14:textId="77777777" w:rsidR="006B4C23" w:rsidRPr="00AA2AC0" w:rsidRDefault="006B4C23" w:rsidP="006B4C23">
      <w:pPr>
        <w:pStyle w:val="codesample"/>
      </w:pPr>
      <w:r w:rsidRPr="00AA2AC0">
        <w:t xml:space="preserve">    </w:t>
      </w:r>
      <w:proofErr w:type="spellStart"/>
      <w:r w:rsidRPr="00AA2AC0">
        <w:t>itemid</w:t>
      </w:r>
      <w:proofErr w:type="spellEnd"/>
    </w:p>
    <w:p w14:paraId="060895A2" w14:textId="77777777" w:rsidR="006B4C23" w:rsidRPr="00AA2AC0" w:rsidRDefault="006B4C23" w:rsidP="006B4C23">
      <w:pPr>
        <w:pStyle w:val="codesample"/>
      </w:pPr>
      <w:r w:rsidRPr="00AA2AC0">
        <w:t xml:space="preserve">    </w:t>
      </w:r>
      <w:proofErr w:type="spellStart"/>
      <w:r w:rsidRPr="00AA2AC0">
        <w:t>revisionid</w:t>
      </w:r>
      <w:proofErr w:type="spellEnd"/>
    </w:p>
    <w:p w14:paraId="12611616" w14:textId="77777777" w:rsidR="006B4C23" w:rsidRPr="00AA2AC0" w:rsidRDefault="006B4C23" w:rsidP="006B4C23">
      <w:pPr>
        <w:pStyle w:val="codesample"/>
      </w:pPr>
      <w:r w:rsidRPr="00AA2AC0">
        <w:t xml:space="preserve">    </w:t>
      </w:r>
      <w:proofErr w:type="spellStart"/>
      <w:r w:rsidRPr="00AA2AC0">
        <w:t>blQuantity</w:t>
      </w:r>
      <w:proofErr w:type="spellEnd"/>
    </w:p>
    <w:p w14:paraId="3199003E" w14:textId="77777777" w:rsidR="006B4C23" w:rsidRPr="00AA2AC0" w:rsidRDefault="006B4C23" w:rsidP="006B4C23">
      <w:pPr>
        <w:pStyle w:val="codesample"/>
      </w:pPr>
      <w:r w:rsidRPr="00AA2AC0">
        <w:t xml:space="preserve">    </w:t>
      </w:r>
      <w:proofErr w:type="spellStart"/>
      <w:r w:rsidRPr="00AA2AC0">
        <w:t>blHasDateEffectivity</w:t>
      </w:r>
      <w:proofErr w:type="spellEnd"/>
    </w:p>
    <w:p w14:paraId="55AB117B" w14:textId="77777777" w:rsidR="006B4C23" w:rsidRPr="00AA2AC0" w:rsidRDefault="006B4C23" w:rsidP="006B4C23">
      <w:pPr>
        <w:pStyle w:val="codesample"/>
      </w:pPr>
      <w:r w:rsidRPr="00AA2AC0">
        <w:t xml:space="preserve">    updatedat</w:t>
      </w:r>
    </w:p>
    <w:p w14:paraId="1ECA760D" w14:textId="77777777" w:rsidR="006B4C23" w:rsidRPr="00AA2AC0" w:rsidRDefault="006B4C23" w:rsidP="006B4C23">
      <w:pPr>
        <w:pStyle w:val="codesample"/>
      </w:pPr>
      <w:r w:rsidRPr="00AA2AC0">
        <w:t xml:space="preserve">    lastQueryRun</w:t>
      </w:r>
    </w:p>
    <w:p w14:paraId="581F8672" w14:textId="77777777" w:rsidR="006B4C23" w:rsidRPr="00AA2AC0" w:rsidRDefault="006B4C23" w:rsidP="006B4C23">
      <w:pPr>
        <w:pStyle w:val="codesample"/>
      </w:pPr>
      <w:r w:rsidRPr="00AA2AC0">
        <w:t xml:space="preserve">  }</w:t>
      </w:r>
    </w:p>
    <w:p w14:paraId="4C75A652" w14:textId="77777777" w:rsidR="006B4C23" w:rsidRDefault="006B4C23" w:rsidP="006B4C23">
      <w:pPr>
        <w:pStyle w:val="codesample"/>
      </w:pPr>
      <w:r w:rsidRPr="00AA2AC0">
        <w:t>}</w:t>
      </w:r>
    </w:p>
    <w:p w14:paraId="1104222D" w14:textId="77777777" w:rsidR="002F3275" w:rsidRDefault="002F3275" w:rsidP="00124B21">
      <w:pPr>
        <w:pStyle w:val="Heading2"/>
        <w:sectPr w:rsidR="002F3275" w:rsidSect="002F3275">
          <w:type w:val="continuous"/>
          <w:pgSz w:w="12240" w:h="15840" w:code="1"/>
          <w:pgMar w:top="1440" w:right="1440" w:bottom="1440" w:left="1440" w:header="706" w:footer="706" w:gutter="0"/>
          <w:cols w:num="2" w:sep="1" w:space="1440"/>
          <w:docGrid w:linePitch="360"/>
        </w:sectPr>
      </w:pPr>
    </w:p>
    <w:p w14:paraId="5564809B" w14:textId="77777777" w:rsidR="002F3275" w:rsidRDefault="002F3275" w:rsidP="00124B21">
      <w:pPr>
        <w:pStyle w:val="Heading2"/>
        <w:sectPr w:rsidR="002F3275" w:rsidSect="002F3275">
          <w:type w:val="continuous"/>
          <w:pgSz w:w="12240" w:h="15840" w:code="1"/>
          <w:pgMar w:top="1440" w:right="1440" w:bottom="1440" w:left="1440" w:header="706" w:footer="706" w:gutter="0"/>
          <w:cols w:num="2" w:sep="1" w:space="1440"/>
          <w:docGrid w:linePitch="360"/>
        </w:sectPr>
      </w:pPr>
    </w:p>
    <w:p w14:paraId="41DFCB41" w14:textId="3C098B3B" w:rsidR="00D52DAE" w:rsidRDefault="00D52DAE" w:rsidP="00124B21">
      <w:pPr>
        <w:pStyle w:val="Heading2"/>
      </w:pPr>
      <w:bookmarkStart w:id="64" w:name="_Toc221025574"/>
      <w:r w:rsidRPr="00124B21">
        <w:t>Siemens Simcenter Battery Design Studio</w:t>
      </w:r>
      <w:bookmarkEnd w:id="64"/>
    </w:p>
    <w:p w14:paraId="4418BACC" w14:textId="77777777" w:rsidR="00EB783A" w:rsidRDefault="00EB783A" w:rsidP="00EB783A">
      <w:pPr>
        <w:pStyle w:val="Heading3"/>
      </w:pPr>
      <w:r>
        <w:t>Simulation Data</w:t>
      </w:r>
    </w:p>
    <w:p w14:paraId="03C2F483" w14:textId="77777777" w:rsidR="00EB783A" w:rsidRDefault="00EB783A" w:rsidP="00EB783A">
      <w:pPr>
        <w:pStyle w:val="codesample"/>
      </w:pPr>
      <w:r>
        <w:t xml:space="preserve">query </w:t>
      </w:r>
      <w:proofErr w:type="spellStart"/>
      <w:r>
        <w:t>simulationdata</w:t>
      </w:r>
      <w:proofErr w:type="spellEnd"/>
      <w:r>
        <w:t xml:space="preserve"> {</w:t>
      </w:r>
    </w:p>
    <w:p w14:paraId="692AF53E" w14:textId="77777777" w:rsidR="00EB783A" w:rsidRDefault="00EB783A" w:rsidP="00EB783A">
      <w:pPr>
        <w:pStyle w:val="codesample"/>
      </w:pPr>
      <w:r>
        <w:t xml:space="preserve">  </w:t>
      </w:r>
      <w:proofErr w:type="spellStart"/>
      <w:r>
        <w:t>allSimulationdataList</w:t>
      </w:r>
      <w:proofErr w:type="spellEnd"/>
      <w:r>
        <w:t xml:space="preserve"> {</w:t>
      </w:r>
    </w:p>
    <w:p w14:paraId="300F3972" w14:textId="77777777" w:rsidR="00EB783A" w:rsidRDefault="00EB783A" w:rsidP="00EB783A">
      <w:pPr>
        <w:pStyle w:val="codesample"/>
      </w:pPr>
      <w:r>
        <w:t xml:space="preserve">    </w:t>
      </w:r>
      <w:proofErr w:type="spellStart"/>
      <w:r>
        <w:t>voltageV</w:t>
      </w:r>
      <w:proofErr w:type="spellEnd"/>
    </w:p>
    <w:p w14:paraId="531B8FCC" w14:textId="77777777" w:rsidR="00EB783A" w:rsidRDefault="00EB783A" w:rsidP="00EB783A">
      <w:pPr>
        <w:pStyle w:val="codesample"/>
      </w:pPr>
      <w:r>
        <w:t xml:space="preserve">    </w:t>
      </w:r>
      <w:proofErr w:type="spellStart"/>
      <w:r>
        <w:t>capacityFadePercent</w:t>
      </w:r>
      <w:proofErr w:type="spellEnd"/>
    </w:p>
    <w:p w14:paraId="63686697" w14:textId="77777777" w:rsidR="00EB783A" w:rsidRDefault="00EB783A" w:rsidP="00EB783A">
      <w:pPr>
        <w:pStyle w:val="codesample"/>
      </w:pPr>
      <w:r>
        <w:t xml:space="preserve">    </w:t>
      </w:r>
      <w:proofErr w:type="spellStart"/>
      <w:r>
        <w:t>thermalBehaviour</w:t>
      </w:r>
      <w:proofErr w:type="spellEnd"/>
      <w:r>
        <w:t xml:space="preserve">    </w:t>
      </w:r>
    </w:p>
    <w:p w14:paraId="373494C2" w14:textId="77777777" w:rsidR="00EB783A" w:rsidRDefault="00EB783A" w:rsidP="00EB783A">
      <w:pPr>
        <w:pStyle w:val="codesample"/>
      </w:pPr>
      <w:r>
        <w:t xml:space="preserve">    </w:t>
      </w:r>
      <w:proofErr w:type="spellStart"/>
      <w:r>
        <w:t>materialInteractions</w:t>
      </w:r>
      <w:proofErr w:type="spellEnd"/>
    </w:p>
    <w:p w14:paraId="773BB183" w14:textId="77777777" w:rsidR="00EB783A" w:rsidRDefault="00EB783A" w:rsidP="00EB783A">
      <w:pPr>
        <w:pStyle w:val="codesample"/>
      </w:pPr>
      <w:r>
        <w:t xml:space="preserve">  createdby</w:t>
      </w:r>
    </w:p>
    <w:p w14:paraId="4815E307" w14:textId="77777777" w:rsidR="00EB783A" w:rsidRDefault="00EB783A" w:rsidP="00EB783A">
      <w:pPr>
        <w:pStyle w:val="codesample"/>
      </w:pPr>
      <w:r>
        <w:t xml:space="preserve">  createdtimestamp</w:t>
      </w:r>
    </w:p>
    <w:p w14:paraId="0AB367E0" w14:textId="77777777" w:rsidR="00EB783A" w:rsidRDefault="00EB783A" w:rsidP="00EB783A">
      <w:pPr>
        <w:pStyle w:val="codesample"/>
      </w:pPr>
      <w:r>
        <w:t xml:space="preserve">  modifiedby</w:t>
      </w:r>
    </w:p>
    <w:p w14:paraId="1FA4B82C" w14:textId="77777777" w:rsidR="00EB783A" w:rsidRDefault="00EB783A" w:rsidP="00EB783A">
      <w:pPr>
        <w:pStyle w:val="codesample"/>
      </w:pPr>
      <w:r>
        <w:t xml:space="preserve">  </w:t>
      </w:r>
      <w:proofErr w:type="gramStart"/>
      <w:r>
        <w:t>modifiedtimestamp</w:t>
      </w:r>
      <w:proofErr w:type="gramEnd"/>
    </w:p>
    <w:p w14:paraId="0D3A2184" w14:textId="77777777" w:rsidR="00EB783A" w:rsidRDefault="00EB783A" w:rsidP="00EB783A">
      <w:pPr>
        <w:pStyle w:val="codesample"/>
      </w:pPr>
      <w:r>
        <w:t xml:space="preserve">  lastQueryRun</w:t>
      </w:r>
    </w:p>
    <w:p w14:paraId="0A247AE8" w14:textId="77777777" w:rsidR="00EB783A" w:rsidRDefault="00EB783A" w:rsidP="00EB783A">
      <w:pPr>
        <w:pStyle w:val="codesample"/>
      </w:pPr>
      <w:r>
        <w:t xml:space="preserve">  }</w:t>
      </w:r>
    </w:p>
    <w:p w14:paraId="348BC15E" w14:textId="77777777" w:rsidR="00EB783A" w:rsidRDefault="00EB783A" w:rsidP="00EB783A">
      <w:pPr>
        <w:pStyle w:val="codesample"/>
      </w:pPr>
      <w:r>
        <w:t>}</w:t>
      </w:r>
    </w:p>
    <w:p w14:paraId="5A2EBA02" w14:textId="6F32D3A9" w:rsidR="00D52DAE" w:rsidRDefault="00D52DAE" w:rsidP="00124B21">
      <w:pPr>
        <w:pStyle w:val="Heading2"/>
        <w:rPr>
          <w:shd w:val="clear" w:color="auto" w:fill="FFFFFF"/>
        </w:rPr>
      </w:pPr>
      <w:bookmarkStart w:id="65" w:name="_Toc221025575"/>
      <w:r w:rsidRPr="5782B9B8">
        <w:rPr>
          <w:shd w:val="clear" w:color="auto" w:fill="FFFFFF"/>
        </w:rPr>
        <w:t>BMS / Battery Data</w:t>
      </w:r>
      <w:bookmarkEnd w:id="65"/>
    </w:p>
    <w:p w14:paraId="4DA2C155" w14:textId="77777777" w:rsidR="00D52DAE" w:rsidRDefault="00D52DAE" w:rsidP="00EB783A">
      <w:pPr>
        <w:pStyle w:val="Heading3"/>
      </w:pPr>
      <w:r w:rsidRPr="5782B9B8">
        <w:t>Field Data</w:t>
      </w:r>
    </w:p>
    <w:p w14:paraId="2E53BDAC" w14:textId="77777777" w:rsidR="00B64B7B" w:rsidRPr="00B64B7B" w:rsidRDefault="00B64B7B" w:rsidP="00B64B7B">
      <w:pPr>
        <w:pStyle w:val="codesample"/>
      </w:pPr>
      <w:r w:rsidRPr="00B64B7B">
        <w:t xml:space="preserve">  query </w:t>
      </w:r>
      <w:proofErr w:type="spellStart"/>
      <w:r w:rsidRPr="00B64B7B">
        <w:t>fieldData</w:t>
      </w:r>
      <w:proofErr w:type="spellEnd"/>
      <w:r w:rsidRPr="00B64B7B">
        <w:t xml:space="preserve"> {</w:t>
      </w:r>
    </w:p>
    <w:p w14:paraId="5DA03444" w14:textId="77777777" w:rsidR="00B64B7B" w:rsidRPr="00B64B7B" w:rsidRDefault="00B64B7B" w:rsidP="00B64B7B">
      <w:pPr>
        <w:pStyle w:val="codesample"/>
      </w:pPr>
      <w:r w:rsidRPr="00B64B7B">
        <w:t xml:space="preserve">    </w:t>
      </w:r>
      <w:proofErr w:type="spellStart"/>
      <w:r w:rsidRPr="00B64B7B">
        <w:t>allFielddataList</w:t>
      </w:r>
      <w:proofErr w:type="spellEnd"/>
    </w:p>
    <w:p w14:paraId="66020B2A" w14:textId="77777777" w:rsidR="00B64B7B" w:rsidRPr="00B64B7B" w:rsidRDefault="00B64B7B" w:rsidP="00B64B7B">
      <w:pPr>
        <w:pStyle w:val="codesample"/>
      </w:pPr>
      <w:r w:rsidRPr="00B64B7B">
        <w:t xml:space="preserve">    {           </w:t>
      </w:r>
    </w:p>
    <w:p w14:paraId="77732AC3" w14:textId="77777777" w:rsidR="00B64B7B" w:rsidRPr="00B64B7B" w:rsidRDefault="00B64B7B" w:rsidP="00B64B7B">
      <w:pPr>
        <w:pStyle w:val="codesample"/>
      </w:pPr>
      <w:r w:rsidRPr="00B64B7B">
        <w:t xml:space="preserve">      </w:t>
      </w:r>
      <w:proofErr w:type="spellStart"/>
      <w:r w:rsidRPr="00B64B7B">
        <w:t>rtVoltageV</w:t>
      </w:r>
      <w:proofErr w:type="spellEnd"/>
    </w:p>
    <w:p w14:paraId="183C793F" w14:textId="77777777" w:rsidR="00B64B7B" w:rsidRPr="00B64B7B" w:rsidRDefault="00B64B7B" w:rsidP="00B64B7B">
      <w:pPr>
        <w:pStyle w:val="codesample"/>
      </w:pPr>
      <w:r w:rsidRPr="00B64B7B">
        <w:t xml:space="preserve">      </w:t>
      </w:r>
      <w:proofErr w:type="spellStart"/>
      <w:r w:rsidRPr="00B64B7B">
        <w:t>rtTemperatureC</w:t>
      </w:r>
      <w:proofErr w:type="spellEnd"/>
      <w:r w:rsidRPr="00B64B7B">
        <w:t xml:space="preserve"> </w:t>
      </w:r>
    </w:p>
    <w:p w14:paraId="630429D8" w14:textId="77777777" w:rsidR="00B64B7B" w:rsidRPr="00B64B7B" w:rsidRDefault="00B64B7B" w:rsidP="00B64B7B">
      <w:pPr>
        <w:pStyle w:val="codesample"/>
      </w:pPr>
      <w:r w:rsidRPr="00B64B7B">
        <w:t xml:space="preserve">      </w:t>
      </w:r>
      <w:proofErr w:type="spellStart"/>
      <w:r w:rsidRPr="00B64B7B">
        <w:t>rtCurrentA</w:t>
      </w:r>
      <w:proofErr w:type="spellEnd"/>
    </w:p>
    <w:p w14:paraId="31C63A02" w14:textId="77777777" w:rsidR="00B64B7B" w:rsidRPr="00B64B7B" w:rsidRDefault="00B64B7B" w:rsidP="00B64B7B">
      <w:pPr>
        <w:pStyle w:val="codesample"/>
      </w:pPr>
      <w:r w:rsidRPr="00B64B7B">
        <w:t xml:space="preserve">      </w:t>
      </w:r>
      <w:proofErr w:type="spellStart"/>
      <w:proofErr w:type="gramStart"/>
      <w:r w:rsidRPr="00B64B7B">
        <w:t>stateOfHealth</w:t>
      </w:r>
      <w:proofErr w:type="spellEnd"/>
      <w:proofErr w:type="gramEnd"/>
      <w:r w:rsidRPr="00B64B7B">
        <w:t xml:space="preserve">  </w:t>
      </w:r>
    </w:p>
    <w:p w14:paraId="1CAC1FD7" w14:textId="77777777" w:rsidR="00B64B7B" w:rsidRPr="00B64B7B" w:rsidRDefault="00B64B7B" w:rsidP="00B64B7B">
      <w:pPr>
        <w:pStyle w:val="codesample"/>
      </w:pPr>
      <w:r w:rsidRPr="00B64B7B">
        <w:t xml:space="preserve">      </w:t>
      </w:r>
      <w:proofErr w:type="spellStart"/>
      <w:r w:rsidRPr="00B64B7B">
        <w:t>rtRemainingCapacityMahSoc</w:t>
      </w:r>
      <w:proofErr w:type="spellEnd"/>
    </w:p>
    <w:p w14:paraId="124E4F07" w14:textId="77777777" w:rsidR="00B64B7B" w:rsidRPr="00B64B7B" w:rsidRDefault="00B64B7B" w:rsidP="00B64B7B">
      <w:pPr>
        <w:pStyle w:val="codesample"/>
      </w:pPr>
      <w:r w:rsidRPr="00B64B7B">
        <w:t xml:space="preserve">  createdby</w:t>
      </w:r>
    </w:p>
    <w:p w14:paraId="613A83CD" w14:textId="77777777" w:rsidR="00B64B7B" w:rsidRPr="00B64B7B" w:rsidRDefault="00B64B7B" w:rsidP="00B64B7B">
      <w:pPr>
        <w:pStyle w:val="codesample"/>
      </w:pPr>
      <w:r w:rsidRPr="00B64B7B">
        <w:t xml:space="preserve">  createdtimestamp</w:t>
      </w:r>
    </w:p>
    <w:p w14:paraId="1CDF3B86" w14:textId="77777777" w:rsidR="00B64B7B" w:rsidRPr="00B64B7B" w:rsidRDefault="00B64B7B" w:rsidP="00B64B7B">
      <w:pPr>
        <w:pStyle w:val="codesample"/>
      </w:pPr>
      <w:r w:rsidRPr="00B64B7B">
        <w:t xml:space="preserve">  modifiedby</w:t>
      </w:r>
    </w:p>
    <w:p w14:paraId="3AFB344F" w14:textId="77777777" w:rsidR="00B64B7B" w:rsidRPr="00B64B7B" w:rsidRDefault="00B64B7B" w:rsidP="00B64B7B">
      <w:pPr>
        <w:pStyle w:val="codesample"/>
      </w:pPr>
      <w:r w:rsidRPr="00B64B7B">
        <w:t xml:space="preserve">  </w:t>
      </w:r>
      <w:proofErr w:type="gramStart"/>
      <w:r w:rsidRPr="00B64B7B">
        <w:t>modifiedtimestamp</w:t>
      </w:r>
      <w:proofErr w:type="gramEnd"/>
    </w:p>
    <w:p w14:paraId="5212901E" w14:textId="77777777" w:rsidR="00B64B7B" w:rsidRPr="00B64B7B" w:rsidRDefault="00B64B7B" w:rsidP="00B64B7B">
      <w:pPr>
        <w:pStyle w:val="codesample"/>
      </w:pPr>
      <w:r w:rsidRPr="00B64B7B">
        <w:t xml:space="preserve">  lastQueryRun</w:t>
      </w:r>
    </w:p>
    <w:p w14:paraId="2D2FAB70" w14:textId="77777777" w:rsidR="00B64B7B" w:rsidRPr="00B64B7B" w:rsidRDefault="00B64B7B" w:rsidP="00B64B7B">
      <w:pPr>
        <w:pStyle w:val="codesample"/>
      </w:pPr>
      <w:r w:rsidRPr="00B64B7B">
        <w:t xml:space="preserve">    }</w:t>
      </w:r>
    </w:p>
    <w:p w14:paraId="77DFB537" w14:textId="18D0A7AE" w:rsidR="00D52DAE" w:rsidRDefault="00B64B7B" w:rsidP="00B64B7B">
      <w:pPr>
        <w:pStyle w:val="codesample"/>
      </w:pPr>
      <w:r w:rsidRPr="00B64B7B">
        <w:t xml:space="preserve">  }</w:t>
      </w:r>
    </w:p>
    <w:p w14:paraId="32BD5905" w14:textId="77777777" w:rsidR="00D52DAE" w:rsidRDefault="00D52DAE" w:rsidP="00124B21">
      <w:pPr>
        <w:pStyle w:val="Heading2"/>
        <w:rPr>
          <w:shd w:val="clear" w:color="auto" w:fill="FFFFFF"/>
        </w:rPr>
      </w:pPr>
      <w:bookmarkStart w:id="66" w:name="_Toc221025576"/>
      <w:r w:rsidRPr="5782B9B8">
        <w:rPr>
          <w:shd w:val="clear" w:color="auto" w:fill="FFFFFF"/>
        </w:rPr>
        <w:lastRenderedPageBreak/>
        <w:t>SCM Platform</w:t>
      </w:r>
      <w:bookmarkEnd w:id="66"/>
    </w:p>
    <w:p w14:paraId="250CE9C9" w14:textId="77777777" w:rsidR="00D52DAE" w:rsidRDefault="00D52DAE" w:rsidP="00B64B7B">
      <w:pPr>
        <w:pStyle w:val="Heading3"/>
      </w:pPr>
      <w:r w:rsidRPr="5782B9B8">
        <w:t>Logistics Data</w:t>
      </w:r>
    </w:p>
    <w:p w14:paraId="10A8F58C" w14:textId="77777777" w:rsidR="00B64B7B" w:rsidRPr="00B64B7B" w:rsidRDefault="00B64B7B" w:rsidP="00F37FB0">
      <w:pPr>
        <w:pStyle w:val="codesample"/>
      </w:pPr>
      <w:r w:rsidRPr="00B64B7B">
        <w:t xml:space="preserve">query </w:t>
      </w:r>
      <w:proofErr w:type="spellStart"/>
      <w:r w:rsidRPr="00B64B7B">
        <w:t>logisticdata</w:t>
      </w:r>
      <w:proofErr w:type="spellEnd"/>
      <w:r w:rsidRPr="00B64B7B">
        <w:t xml:space="preserve"> {</w:t>
      </w:r>
    </w:p>
    <w:p w14:paraId="3CE0C3B7" w14:textId="77777777" w:rsidR="00B64B7B" w:rsidRPr="00B64B7B" w:rsidRDefault="00B64B7B" w:rsidP="00F37FB0">
      <w:pPr>
        <w:pStyle w:val="codesample"/>
      </w:pPr>
      <w:r w:rsidRPr="00B64B7B">
        <w:t xml:space="preserve">  </w:t>
      </w:r>
      <w:proofErr w:type="spellStart"/>
      <w:r w:rsidRPr="00B64B7B">
        <w:t>allLogisticdataList</w:t>
      </w:r>
      <w:proofErr w:type="spellEnd"/>
    </w:p>
    <w:p w14:paraId="15C124BE" w14:textId="77777777" w:rsidR="00B64B7B" w:rsidRPr="00B64B7B" w:rsidRDefault="00B64B7B" w:rsidP="00F37FB0">
      <w:pPr>
        <w:pStyle w:val="codesample"/>
      </w:pPr>
      <w:r w:rsidRPr="00B64B7B">
        <w:t>{</w:t>
      </w:r>
    </w:p>
    <w:p w14:paraId="2DAB37A9" w14:textId="77777777" w:rsidR="00B64B7B" w:rsidRPr="00B64B7B" w:rsidRDefault="00B64B7B" w:rsidP="00F37FB0">
      <w:pPr>
        <w:pStyle w:val="codesample"/>
      </w:pPr>
      <w:r w:rsidRPr="00B64B7B">
        <w:t xml:space="preserve">    </w:t>
      </w:r>
      <w:proofErr w:type="spellStart"/>
      <w:r w:rsidRPr="00B64B7B">
        <w:t>vendorName</w:t>
      </w:r>
      <w:proofErr w:type="spellEnd"/>
      <w:r w:rsidRPr="00B64B7B">
        <w:t xml:space="preserve">  </w:t>
      </w:r>
    </w:p>
    <w:p w14:paraId="1C830F6F" w14:textId="77777777" w:rsidR="00B64B7B" w:rsidRPr="00B64B7B" w:rsidRDefault="00B64B7B" w:rsidP="00F37FB0">
      <w:pPr>
        <w:pStyle w:val="codesample"/>
      </w:pPr>
      <w:r w:rsidRPr="00B64B7B">
        <w:t xml:space="preserve">    </w:t>
      </w:r>
      <w:proofErr w:type="spellStart"/>
      <w:r w:rsidRPr="00B64B7B">
        <w:t>routeOfTransportation</w:t>
      </w:r>
      <w:proofErr w:type="spellEnd"/>
    </w:p>
    <w:p w14:paraId="6AF3E246" w14:textId="77777777" w:rsidR="00B64B7B" w:rsidRPr="00B64B7B" w:rsidRDefault="00B64B7B" w:rsidP="00F37FB0">
      <w:pPr>
        <w:pStyle w:val="codesample"/>
      </w:pPr>
      <w:r w:rsidRPr="00B64B7B">
        <w:t xml:space="preserve">    </w:t>
      </w:r>
      <w:proofErr w:type="spellStart"/>
      <w:r w:rsidRPr="00B64B7B">
        <w:t>modeOfTransportation</w:t>
      </w:r>
      <w:proofErr w:type="spellEnd"/>
    </w:p>
    <w:p w14:paraId="293C862D" w14:textId="77777777" w:rsidR="00B64B7B" w:rsidRPr="00B64B7B" w:rsidRDefault="00B64B7B" w:rsidP="00F37FB0">
      <w:pPr>
        <w:pStyle w:val="codesample"/>
      </w:pPr>
      <w:r w:rsidRPr="00B64B7B">
        <w:t xml:space="preserve">    </w:t>
      </w:r>
      <w:proofErr w:type="spellStart"/>
      <w:r w:rsidRPr="00B64B7B">
        <w:t>shippingSchedule</w:t>
      </w:r>
      <w:proofErr w:type="spellEnd"/>
    </w:p>
    <w:p w14:paraId="11F431CF" w14:textId="77777777" w:rsidR="00B64B7B" w:rsidRPr="00B64B7B" w:rsidRDefault="00B64B7B" w:rsidP="00F37FB0">
      <w:pPr>
        <w:pStyle w:val="codesample"/>
      </w:pPr>
      <w:r w:rsidRPr="00B64B7B">
        <w:t xml:space="preserve">    </w:t>
      </w:r>
      <w:proofErr w:type="spellStart"/>
      <w:r w:rsidRPr="00B64B7B">
        <w:t>costUsd</w:t>
      </w:r>
      <w:proofErr w:type="spellEnd"/>
    </w:p>
    <w:p w14:paraId="60279449" w14:textId="77777777" w:rsidR="00B64B7B" w:rsidRPr="00B64B7B" w:rsidRDefault="00B64B7B" w:rsidP="00F37FB0">
      <w:pPr>
        <w:pStyle w:val="codesample"/>
      </w:pPr>
      <w:r w:rsidRPr="00B64B7B">
        <w:t xml:space="preserve">  createdby</w:t>
      </w:r>
    </w:p>
    <w:p w14:paraId="6970964C" w14:textId="77777777" w:rsidR="00B64B7B" w:rsidRPr="00B64B7B" w:rsidRDefault="00B64B7B" w:rsidP="00F37FB0">
      <w:pPr>
        <w:pStyle w:val="codesample"/>
      </w:pPr>
      <w:r w:rsidRPr="00B64B7B">
        <w:t xml:space="preserve">  createdtimestamp</w:t>
      </w:r>
    </w:p>
    <w:p w14:paraId="1F42E363" w14:textId="77777777" w:rsidR="00B64B7B" w:rsidRPr="00B64B7B" w:rsidRDefault="00B64B7B" w:rsidP="00F37FB0">
      <w:pPr>
        <w:pStyle w:val="codesample"/>
      </w:pPr>
      <w:r w:rsidRPr="00B64B7B">
        <w:t xml:space="preserve">  modifiedby</w:t>
      </w:r>
    </w:p>
    <w:p w14:paraId="641A1784" w14:textId="77777777" w:rsidR="00B64B7B" w:rsidRPr="00B64B7B" w:rsidRDefault="00B64B7B" w:rsidP="00F37FB0">
      <w:pPr>
        <w:pStyle w:val="codesample"/>
      </w:pPr>
      <w:r w:rsidRPr="00B64B7B">
        <w:t xml:space="preserve">  </w:t>
      </w:r>
      <w:proofErr w:type="gramStart"/>
      <w:r w:rsidRPr="00B64B7B">
        <w:t>modifiedtimestamp</w:t>
      </w:r>
      <w:proofErr w:type="gramEnd"/>
    </w:p>
    <w:p w14:paraId="580518E4" w14:textId="77777777" w:rsidR="00B64B7B" w:rsidRPr="00B64B7B" w:rsidRDefault="00B64B7B" w:rsidP="00F37FB0">
      <w:pPr>
        <w:pStyle w:val="codesample"/>
      </w:pPr>
      <w:r w:rsidRPr="00B64B7B">
        <w:t xml:space="preserve">  lastQueryRun</w:t>
      </w:r>
    </w:p>
    <w:p w14:paraId="5698B8EB" w14:textId="77777777" w:rsidR="00B64B7B" w:rsidRPr="00B64B7B" w:rsidRDefault="00B64B7B" w:rsidP="00F37FB0">
      <w:pPr>
        <w:pStyle w:val="codesample"/>
      </w:pPr>
      <w:r w:rsidRPr="00B64B7B">
        <w:t xml:space="preserve">  }</w:t>
      </w:r>
    </w:p>
    <w:p w14:paraId="7B719D1B" w14:textId="3BFB0443" w:rsidR="00D52DAE" w:rsidRDefault="00B64B7B" w:rsidP="00F37FB0">
      <w:pPr>
        <w:pStyle w:val="codesample"/>
      </w:pPr>
      <w:r w:rsidRPr="00B64B7B">
        <w:t>}</w:t>
      </w:r>
    </w:p>
    <w:p w14:paraId="2CF13B07" w14:textId="07C1DB1C" w:rsidR="00D52DAE" w:rsidRDefault="00D52DAE" w:rsidP="00124B21">
      <w:pPr>
        <w:pStyle w:val="Heading2"/>
        <w:rPr>
          <w:shd w:val="clear" w:color="auto" w:fill="FFFFFF"/>
        </w:rPr>
      </w:pPr>
      <w:bookmarkStart w:id="67" w:name="_Toc221025577"/>
      <w:r w:rsidRPr="5782B9B8">
        <w:rPr>
          <w:shd w:val="clear" w:color="auto" w:fill="FFFFFF"/>
        </w:rPr>
        <w:t xml:space="preserve">External </w:t>
      </w:r>
      <w:r w:rsidR="00F37FB0">
        <w:rPr>
          <w:shd w:val="clear" w:color="auto" w:fill="FFFFFF"/>
        </w:rPr>
        <w:t>M</w:t>
      </w:r>
      <w:r w:rsidRPr="5782B9B8">
        <w:rPr>
          <w:shd w:val="clear" w:color="auto" w:fill="FFFFFF"/>
        </w:rPr>
        <w:t xml:space="preserve">arket </w:t>
      </w:r>
      <w:r w:rsidR="00F37FB0">
        <w:rPr>
          <w:shd w:val="clear" w:color="auto" w:fill="FFFFFF"/>
        </w:rPr>
        <w:t>D</w:t>
      </w:r>
      <w:r w:rsidRPr="5782B9B8">
        <w:rPr>
          <w:shd w:val="clear" w:color="auto" w:fill="FFFFFF"/>
        </w:rPr>
        <w:t>ata</w:t>
      </w:r>
      <w:bookmarkEnd w:id="67"/>
    </w:p>
    <w:p w14:paraId="3D72498B" w14:textId="77777777" w:rsidR="00D52DAE" w:rsidRDefault="00D52DAE" w:rsidP="00F37FB0">
      <w:pPr>
        <w:pStyle w:val="Heading3"/>
      </w:pPr>
      <w:r w:rsidRPr="5782B9B8">
        <w:t>Price Data</w:t>
      </w:r>
    </w:p>
    <w:p w14:paraId="79BD3AC9" w14:textId="77777777" w:rsidR="00F37FB0" w:rsidRPr="00F37FB0" w:rsidRDefault="00F37FB0" w:rsidP="00F37FB0">
      <w:pPr>
        <w:pStyle w:val="codesample"/>
      </w:pPr>
      <w:r w:rsidRPr="00F37FB0">
        <w:t xml:space="preserve">query priceData { </w:t>
      </w:r>
    </w:p>
    <w:p w14:paraId="6B853BB6" w14:textId="77777777" w:rsidR="00F37FB0" w:rsidRPr="00F37FB0" w:rsidRDefault="00F37FB0" w:rsidP="00F37FB0">
      <w:pPr>
        <w:pStyle w:val="codesample"/>
      </w:pPr>
      <w:proofErr w:type="spellStart"/>
      <w:r w:rsidRPr="00F37FB0">
        <w:t>allPricedataList</w:t>
      </w:r>
      <w:proofErr w:type="spellEnd"/>
    </w:p>
    <w:p w14:paraId="71509758" w14:textId="77777777" w:rsidR="00F37FB0" w:rsidRPr="00F37FB0" w:rsidRDefault="00F37FB0" w:rsidP="00F37FB0">
      <w:pPr>
        <w:pStyle w:val="codesample"/>
      </w:pPr>
      <w:r w:rsidRPr="00F37FB0">
        <w:t xml:space="preserve">  {    </w:t>
      </w:r>
    </w:p>
    <w:p w14:paraId="3BCB1044" w14:textId="77777777" w:rsidR="00F37FB0" w:rsidRPr="00F37FB0" w:rsidRDefault="00F37FB0" w:rsidP="00F37FB0">
      <w:pPr>
        <w:pStyle w:val="codesample"/>
      </w:pPr>
      <w:r w:rsidRPr="00F37FB0">
        <w:t xml:space="preserve">    </w:t>
      </w:r>
      <w:proofErr w:type="spellStart"/>
      <w:r w:rsidRPr="00F37FB0">
        <w:t>materialName</w:t>
      </w:r>
      <w:proofErr w:type="spellEnd"/>
      <w:r w:rsidRPr="00F37FB0">
        <w:t xml:space="preserve">    </w:t>
      </w:r>
    </w:p>
    <w:p w14:paraId="783BDFEF" w14:textId="77777777" w:rsidR="00F37FB0" w:rsidRPr="00F37FB0" w:rsidRDefault="00F37FB0" w:rsidP="00F37FB0">
      <w:pPr>
        <w:pStyle w:val="codesample"/>
      </w:pPr>
      <w:r w:rsidRPr="00F37FB0">
        <w:t xml:space="preserve">    </w:t>
      </w:r>
      <w:proofErr w:type="spellStart"/>
      <w:r w:rsidRPr="00F37FB0">
        <w:t>currentMarketPriceUsd</w:t>
      </w:r>
      <w:proofErr w:type="spellEnd"/>
    </w:p>
    <w:p w14:paraId="2C0ACEDC" w14:textId="77777777" w:rsidR="00F37FB0" w:rsidRPr="00F37FB0" w:rsidRDefault="00F37FB0" w:rsidP="00F37FB0">
      <w:pPr>
        <w:pStyle w:val="codesample"/>
      </w:pPr>
      <w:r w:rsidRPr="00F37FB0">
        <w:t xml:space="preserve">    </w:t>
      </w:r>
      <w:proofErr w:type="spellStart"/>
      <w:r w:rsidRPr="00F37FB0">
        <w:t>predictedPriceMonthly</w:t>
      </w:r>
      <w:proofErr w:type="spellEnd"/>
      <w:r w:rsidRPr="00F37FB0">
        <w:t xml:space="preserve">     </w:t>
      </w:r>
    </w:p>
    <w:p w14:paraId="35AE8B4A" w14:textId="77777777" w:rsidR="00F37FB0" w:rsidRPr="00F37FB0" w:rsidRDefault="00F37FB0" w:rsidP="00F37FB0">
      <w:pPr>
        <w:pStyle w:val="codesample"/>
      </w:pPr>
      <w:r w:rsidRPr="00F37FB0">
        <w:t xml:space="preserve">    </w:t>
      </w:r>
      <w:proofErr w:type="spellStart"/>
      <w:r w:rsidRPr="00F37FB0">
        <w:t>predictedPriceQuarterly</w:t>
      </w:r>
      <w:proofErr w:type="spellEnd"/>
      <w:r w:rsidRPr="00F37FB0">
        <w:t xml:space="preserve">     </w:t>
      </w:r>
    </w:p>
    <w:p w14:paraId="042266A9" w14:textId="77777777" w:rsidR="00F37FB0" w:rsidRPr="00F37FB0" w:rsidRDefault="00F37FB0" w:rsidP="00F37FB0">
      <w:pPr>
        <w:pStyle w:val="codesample"/>
      </w:pPr>
      <w:r w:rsidRPr="00F37FB0">
        <w:t xml:space="preserve">    </w:t>
      </w:r>
      <w:proofErr w:type="spellStart"/>
      <w:r w:rsidRPr="00F37FB0">
        <w:t>priceMovement</w:t>
      </w:r>
      <w:proofErr w:type="spellEnd"/>
      <w:r w:rsidRPr="00F37FB0">
        <w:t xml:space="preserve">  </w:t>
      </w:r>
    </w:p>
    <w:p w14:paraId="36C90D87" w14:textId="77777777" w:rsidR="00F37FB0" w:rsidRPr="00F37FB0" w:rsidRDefault="00F37FB0" w:rsidP="00F37FB0">
      <w:pPr>
        <w:pStyle w:val="codesample"/>
      </w:pPr>
      <w:r w:rsidRPr="00F37FB0">
        <w:t xml:space="preserve">  createdby</w:t>
      </w:r>
    </w:p>
    <w:p w14:paraId="5A18CD5B" w14:textId="77777777" w:rsidR="00F37FB0" w:rsidRPr="00F37FB0" w:rsidRDefault="00F37FB0" w:rsidP="00F37FB0">
      <w:pPr>
        <w:pStyle w:val="codesample"/>
      </w:pPr>
      <w:r w:rsidRPr="00F37FB0">
        <w:t xml:space="preserve">  createdtimestamp</w:t>
      </w:r>
    </w:p>
    <w:p w14:paraId="048B09AF" w14:textId="77777777" w:rsidR="00F37FB0" w:rsidRPr="00F37FB0" w:rsidRDefault="00F37FB0" w:rsidP="00F37FB0">
      <w:pPr>
        <w:pStyle w:val="codesample"/>
      </w:pPr>
      <w:r w:rsidRPr="00F37FB0">
        <w:t xml:space="preserve">  modifiedby</w:t>
      </w:r>
    </w:p>
    <w:p w14:paraId="64FF2815" w14:textId="77777777" w:rsidR="00F37FB0" w:rsidRPr="00F37FB0" w:rsidRDefault="00F37FB0" w:rsidP="00F37FB0">
      <w:pPr>
        <w:pStyle w:val="codesample"/>
      </w:pPr>
      <w:r w:rsidRPr="00F37FB0">
        <w:t xml:space="preserve">  </w:t>
      </w:r>
      <w:proofErr w:type="gramStart"/>
      <w:r w:rsidRPr="00F37FB0">
        <w:t>modifiedtimestamp</w:t>
      </w:r>
      <w:proofErr w:type="gramEnd"/>
    </w:p>
    <w:p w14:paraId="2BB19F99" w14:textId="77777777" w:rsidR="00F37FB0" w:rsidRPr="00F37FB0" w:rsidRDefault="00F37FB0" w:rsidP="00F37FB0">
      <w:pPr>
        <w:pStyle w:val="codesample"/>
      </w:pPr>
      <w:r w:rsidRPr="00F37FB0">
        <w:t xml:space="preserve">  lastQueryRun</w:t>
      </w:r>
    </w:p>
    <w:p w14:paraId="58446E9F" w14:textId="77777777" w:rsidR="00F37FB0" w:rsidRPr="00F37FB0" w:rsidRDefault="00F37FB0" w:rsidP="00F37FB0">
      <w:pPr>
        <w:pStyle w:val="codesample"/>
      </w:pPr>
      <w:r w:rsidRPr="00F37FB0">
        <w:t xml:space="preserve">  }</w:t>
      </w:r>
    </w:p>
    <w:p w14:paraId="647C36B4" w14:textId="5454B2E3" w:rsidR="00D52DAE" w:rsidRDefault="00F37FB0" w:rsidP="00F37FB0">
      <w:pPr>
        <w:pStyle w:val="codesample"/>
      </w:pPr>
      <w:r w:rsidRPr="00F37FB0">
        <w:t>}</w:t>
      </w:r>
    </w:p>
    <w:p w14:paraId="49BFCDBB" w14:textId="77777777" w:rsidR="002F3275" w:rsidRDefault="002F3275" w:rsidP="00124B21">
      <w:pPr>
        <w:pStyle w:val="Heading2"/>
        <w:rPr>
          <w:shd w:val="clear" w:color="auto" w:fill="FFFFFF"/>
        </w:rPr>
        <w:sectPr w:rsidR="002F3275" w:rsidSect="002D30A3">
          <w:type w:val="continuous"/>
          <w:pgSz w:w="12240" w:h="15840" w:code="1"/>
          <w:pgMar w:top="1440" w:right="1440" w:bottom="1440" w:left="1440" w:header="706" w:footer="706" w:gutter="0"/>
          <w:cols w:sep="1" w:space="1440"/>
          <w:docGrid w:linePitch="360"/>
        </w:sectPr>
      </w:pPr>
    </w:p>
    <w:p w14:paraId="3B33134F" w14:textId="321EED14" w:rsidR="00D52DAE" w:rsidRDefault="00D52DAE" w:rsidP="00124B21">
      <w:pPr>
        <w:pStyle w:val="Heading2"/>
        <w:rPr>
          <w:shd w:val="clear" w:color="auto" w:fill="FFFFFF"/>
        </w:rPr>
      </w:pPr>
      <w:bookmarkStart w:id="68" w:name="_Toc221025578"/>
      <w:r w:rsidRPr="5782B9B8">
        <w:rPr>
          <w:shd w:val="clear" w:color="auto" w:fill="FFFFFF"/>
        </w:rPr>
        <w:lastRenderedPageBreak/>
        <w:t>Compliance Management</w:t>
      </w:r>
      <w:bookmarkEnd w:id="68"/>
    </w:p>
    <w:p w14:paraId="31789C1C" w14:textId="77777777" w:rsidR="00D52DAE" w:rsidRDefault="00D52DAE" w:rsidP="00F37FB0">
      <w:pPr>
        <w:pStyle w:val="Heading3"/>
      </w:pPr>
      <w:r w:rsidRPr="5782B9B8">
        <w:t>Regulatory</w:t>
      </w:r>
    </w:p>
    <w:p w14:paraId="097C492D" w14:textId="77777777" w:rsidR="00F37FB0" w:rsidRPr="00F37FB0" w:rsidRDefault="00F37FB0" w:rsidP="00F37FB0">
      <w:pPr>
        <w:pStyle w:val="codesample"/>
      </w:pPr>
      <w:r w:rsidRPr="00F37FB0">
        <w:t xml:space="preserve">query </w:t>
      </w:r>
      <w:proofErr w:type="spellStart"/>
      <w:r w:rsidRPr="00F37FB0">
        <w:t>regulatorydata</w:t>
      </w:r>
      <w:proofErr w:type="spellEnd"/>
      <w:r w:rsidRPr="00F37FB0">
        <w:t xml:space="preserve"> { </w:t>
      </w:r>
    </w:p>
    <w:p w14:paraId="00100597" w14:textId="77777777" w:rsidR="00F37FB0" w:rsidRPr="00F37FB0" w:rsidRDefault="00F37FB0" w:rsidP="00F37FB0">
      <w:pPr>
        <w:pStyle w:val="codesample"/>
      </w:pPr>
      <w:proofErr w:type="spellStart"/>
      <w:r w:rsidRPr="00F37FB0">
        <w:t>allRegulatorydataList</w:t>
      </w:r>
      <w:proofErr w:type="spellEnd"/>
    </w:p>
    <w:p w14:paraId="01B314DA" w14:textId="77777777" w:rsidR="00F37FB0" w:rsidRPr="00F37FB0" w:rsidRDefault="00F37FB0" w:rsidP="00F37FB0">
      <w:pPr>
        <w:pStyle w:val="codesample"/>
      </w:pPr>
      <w:r w:rsidRPr="00F37FB0">
        <w:t xml:space="preserve">{           </w:t>
      </w:r>
    </w:p>
    <w:p w14:paraId="4E339C01" w14:textId="77777777" w:rsidR="00F37FB0" w:rsidRPr="00F37FB0" w:rsidRDefault="00F37FB0" w:rsidP="00F37FB0">
      <w:pPr>
        <w:pStyle w:val="codesample"/>
      </w:pPr>
      <w:r w:rsidRPr="00F37FB0">
        <w:t xml:space="preserve">  </w:t>
      </w:r>
      <w:proofErr w:type="spellStart"/>
      <w:r w:rsidRPr="00F37FB0">
        <w:t>environmentalRegulations</w:t>
      </w:r>
      <w:proofErr w:type="spellEnd"/>
      <w:r w:rsidRPr="00F37FB0">
        <w:t xml:space="preserve">   </w:t>
      </w:r>
    </w:p>
    <w:p w14:paraId="2CF4AB53" w14:textId="77777777" w:rsidR="00F37FB0" w:rsidRPr="00F37FB0" w:rsidRDefault="00F37FB0" w:rsidP="00F37FB0">
      <w:pPr>
        <w:pStyle w:val="codesample"/>
      </w:pPr>
      <w:r w:rsidRPr="00F37FB0">
        <w:t xml:space="preserve">  </w:t>
      </w:r>
      <w:proofErr w:type="spellStart"/>
      <w:r w:rsidRPr="00F37FB0">
        <w:t>safetyStandards</w:t>
      </w:r>
      <w:proofErr w:type="spellEnd"/>
    </w:p>
    <w:p w14:paraId="415D5210" w14:textId="77777777" w:rsidR="00F37FB0" w:rsidRPr="00F37FB0" w:rsidRDefault="00F37FB0" w:rsidP="00F37FB0">
      <w:pPr>
        <w:pStyle w:val="codesample"/>
      </w:pPr>
      <w:r w:rsidRPr="00F37FB0">
        <w:t xml:space="preserve">  </w:t>
      </w:r>
      <w:proofErr w:type="spellStart"/>
      <w:r w:rsidRPr="00F37FB0">
        <w:t>conflictMinerals</w:t>
      </w:r>
      <w:proofErr w:type="spellEnd"/>
      <w:r w:rsidRPr="00F37FB0">
        <w:t xml:space="preserve">  </w:t>
      </w:r>
    </w:p>
    <w:p w14:paraId="34221185" w14:textId="77777777" w:rsidR="00F37FB0" w:rsidRPr="00F37FB0" w:rsidRDefault="00F37FB0" w:rsidP="00F37FB0">
      <w:pPr>
        <w:pStyle w:val="codesample"/>
      </w:pPr>
      <w:r w:rsidRPr="00F37FB0">
        <w:t>createdby</w:t>
      </w:r>
    </w:p>
    <w:p w14:paraId="1A06EFC3" w14:textId="77777777" w:rsidR="00F37FB0" w:rsidRPr="00F37FB0" w:rsidRDefault="00F37FB0" w:rsidP="00F37FB0">
      <w:pPr>
        <w:pStyle w:val="codesample"/>
      </w:pPr>
      <w:r w:rsidRPr="00F37FB0">
        <w:t xml:space="preserve">  createdtimestamp</w:t>
      </w:r>
    </w:p>
    <w:p w14:paraId="1728DA84" w14:textId="77777777" w:rsidR="00F37FB0" w:rsidRPr="00F37FB0" w:rsidRDefault="00F37FB0" w:rsidP="00F37FB0">
      <w:pPr>
        <w:pStyle w:val="codesample"/>
      </w:pPr>
      <w:r w:rsidRPr="00F37FB0">
        <w:t xml:space="preserve">  modifiedby</w:t>
      </w:r>
    </w:p>
    <w:p w14:paraId="1553C928" w14:textId="77777777" w:rsidR="00F37FB0" w:rsidRPr="00F37FB0" w:rsidRDefault="00F37FB0" w:rsidP="00F37FB0">
      <w:pPr>
        <w:pStyle w:val="codesample"/>
      </w:pPr>
      <w:r w:rsidRPr="00F37FB0">
        <w:t xml:space="preserve">  </w:t>
      </w:r>
      <w:proofErr w:type="gramStart"/>
      <w:r w:rsidRPr="00F37FB0">
        <w:t>modifiedtimestamp</w:t>
      </w:r>
      <w:proofErr w:type="gramEnd"/>
    </w:p>
    <w:p w14:paraId="4A58B6C8" w14:textId="77777777" w:rsidR="00F37FB0" w:rsidRPr="00F37FB0" w:rsidRDefault="00F37FB0" w:rsidP="00F37FB0">
      <w:pPr>
        <w:pStyle w:val="codesample"/>
      </w:pPr>
      <w:r w:rsidRPr="00F37FB0">
        <w:t xml:space="preserve">  lastQueryRun</w:t>
      </w:r>
    </w:p>
    <w:p w14:paraId="4868F9C9" w14:textId="77777777" w:rsidR="00F37FB0" w:rsidRPr="00F37FB0" w:rsidRDefault="00F37FB0" w:rsidP="00F37FB0">
      <w:pPr>
        <w:pStyle w:val="codesample"/>
      </w:pPr>
      <w:r w:rsidRPr="00F37FB0">
        <w:t>}</w:t>
      </w:r>
    </w:p>
    <w:p w14:paraId="7B09B2EA" w14:textId="7E4379C5" w:rsidR="00D52DAE" w:rsidRDefault="00F37FB0" w:rsidP="00F37FB0">
      <w:pPr>
        <w:pStyle w:val="codesample"/>
      </w:pPr>
      <w:r w:rsidRPr="00F37FB0">
        <w:t>}</w:t>
      </w:r>
    </w:p>
    <w:p w14:paraId="3A77134B" w14:textId="77777777" w:rsidR="00D52DAE" w:rsidRDefault="00D52DAE" w:rsidP="00D52DAE">
      <w:pPr>
        <w:ind w:left="1260"/>
        <w:rPr>
          <w:rFonts w:cstheme="minorHAnsi"/>
          <w:color w:val="000000" w:themeColor="text1"/>
          <w:sz w:val="24"/>
          <w:szCs w:val="24"/>
        </w:rPr>
      </w:pPr>
    </w:p>
    <w:p w14:paraId="2824DF2A" w14:textId="109A4A49" w:rsidR="00D52DAE" w:rsidRDefault="00D52DAE" w:rsidP="00124B21">
      <w:pPr>
        <w:pStyle w:val="Heading2"/>
      </w:pPr>
      <w:bookmarkStart w:id="69" w:name="OLE_LINK55"/>
      <w:bookmarkStart w:id="70" w:name="_Toc221025579"/>
      <w:r w:rsidRPr="5782B9B8">
        <w:t>Purview</w:t>
      </w:r>
      <w:bookmarkEnd w:id="69"/>
      <w:bookmarkEnd w:id="70"/>
    </w:p>
    <w:p w14:paraId="2C5E74C7" w14:textId="1C71145A" w:rsidR="00085EFA" w:rsidRPr="00085EFA" w:rsidRDefault="00085EFA" w:rsidP="00085EFA">
      <w:pPr>
        <w:pStyle w:val="Heading3"/>
      </w:pPr>
      <w:proofErr w:type="spellStart"/>
      <w:r w:rsidRPr="00085EFA">
        <w:t>purviewGlossaryTerm</w:t>
      </w:r>
      <w:proofErr w:type="spellEnd"/>
    </w:p>
    <w:p w14:paraId="6D68D434" w14:textId="625BC035" w:rsidR="00085EFA" w:rsidRPr="00E83184" w:rsidRDefault="00085EFA" w:rsidP="002F3275">
      <w:pPr>
        <w:pStyle w:val="Heading4"/>
      </w:pPr>
      <w:r w:rsidRPr="00E83184">
        <w:t>Query</w:t>
      </w:r>
    </w:p>
    <w:p w14:paraId="69A1AEA6" w14:textId="77777777" w:rsidR="00085EFA" w:rsidRPr="00085EFA" w:rsidRDefault="00085EFA" w:rsidP="00085EFA">
      <w:pPr>
        <w:pStyle w:val="codesample"/>
      </w:pPr>
      <w:r w:rsidRPr="00085EFA">
        <w:t xml:space="preserve">query </w:t>
      </w:r>
      <w:proofErr w:type="spellStart"/>
      <w:r w:rsidRPr="00085EFA">
        <w:t>GlossaryTerm</w:t>
      </w:r>
      <w:proofErr w:type="spellEnd"/>
      <w:r w:rsidRPr="00085EFA">
        <w:t>($</w:t>
      </w:r>
      <w:proofErr w:type="spellStart"/>
      <w:r w:rsidRPr="00085EFA">
        <w:t>guid:String</w:t>
      </w:r>
      <w:proofErr w:type="spellEnd"/>
      <w:r w:rsidRPr="00085EFA">
        <w:t>!, $</w:t>
      </w:r>
      <w:proofErr w:type="spellStart"/>
      <w:r w:rsidRPr="00085EFA">
        <w:t>termHierarchy:Boolean</w:t>
      </w:r>
      <w:proofErr w:type="spellEnd"/>
      <w:r w:rsidRPr="00085EFA">
        <w:t>!) {</w:t>
      </w:r>
    </w:p>
    <w:p w14:paraId="7AB5F589" w14:textId="77777777" w:rsidR="00085EFA" w:rsidRPr="00085EFA" w:rsidRDefault="00085EFA" w:rsidP="00085EFA">
      <w:pPr>
        <w:pStyle w:val="codesample"/>
      </w:pPr>
      <w:r w:rsidRPr="00085EFA">
        <w:t xml:space="preserve">  </w:t>
      </w:r>
      <w:proofErr w:type="spellStart"/>
      <w:r w:rsidRPr="00085EFA">
        <w:t>purviewGlossaryTerm</w:t>
      </w:r>
      <w:proofErr w:type="spellEnd"/>
      <w:r w:rsidRPr="00085EFA">
        <w:t>(</w:t>
      </w:r>
      <w:proofErr w:type="spellStart"/>
      <w:r w:rsidRPr="00085EFA">
        <w:t>guid</w:t>
      </w:r>
      <w:proofErr w:type="spellEnd"/>
      <w:r w:rsidRPr="00085EFA">
        <w:t>: $</w:t>
      </w:r>
      <w:proofErr w:type="spellStart"/>
      <w:r w:rsidRPr="00085EFA">
        <w:t>guid</w:t>
      </w:r>
      <w:proofErr w:type="spellEnd"/>
      <w:r w:rsidRPr="00085EFA">
        <w:t xml:space="preserve">, </w:t>
      </w:r>
      <w:proofErr w:type="spellStart"/>
      <w:r w:rsidRPr="00085EFA">
        <w:t>termHierarchy</w:t>
      </w:r>
      <w:proofErr w:type="spellEnd"/>
      <w:r w:rsidRPr="00085EFA">
        <w:t>: $</w:t>
      </w:r>
      <w:proofErr w:type="spellStart"/>
      <w:r w:rsidRPr="00085EFA">
        <w:t>termHierarchy</w:t>
      </w:r>
      <w:proofErr w:type="spellEnd"/>
      <w:r w:rsidRPr="00085EFA">
        <w:t>) {</w:t>
      </w:r>
    </w:p>
    <w:p w14:paraId="319983CE" w14:textId="77777777" w:rsidR="00085EFA" w:rsidRPr="00085EFA" w:rsidRDefault="00085EFA" w:rsidP="00085EFA">
      <w:pPr>
        <w:pStyle w:val="codesample"/>
      </w:pPr>
      <w:r w:rsidRPr="00085EFA">
        <w:t xml:space="preserve">    additionalAttributes</w:t>
      </w:r>
    </w:p>
    <w:p w14:paraId="69623333" w14:textId="77777777" w:rsidR="00085EFA" w:rsidRPr="00085EFA" w:rsidRDefault="00085EFA" w:rsidP="00085EFA">
      <w:pPr>
        <w:pStyle w:val="codesample"/>
      </w:pPr>
      <w:r w:rsidRPr="00085EFA">
        <w:t xml:space="preserve">    anchor</w:t>
      </w:r>
    </w:p>
    <w:p w14:paraId="775322A9" w14:textId="77777777" w:rsidR="00085EFA" w:rsidRPr="00085EFA" w:rsidRDefault="00085EFA" w:rsidP="00085EFA">
      <w:pPr>
        <w:pStyle w:val="codesample"/>
      </w:pPr>
      <w:r w:rsidRPr="00085EFA">
        <w:t xml:space="preserve">    </w:t>
      </w:r>
      <w:proofErr w:type="spellStart"/>
      <w:r w:rsidRPr="00085EFA">
        <w:t>assignedEntities</w:t>
      </w:r>
      <w:proofErr w:type="spellEnd"/>
    </w:p>
    <w:p w14:paraId="4B65A641" w14:textId="77777777" w:rsidR="00085EFA" w:rsidRPr="00085EFA" w:rsidRDefault="00085EFA" w:rsidP="00085EFA">
      <w:pPr>
        <w:pStyle w:val="codesample"/>
      </w:pPr>
      <w:r w:rsidRPr="00085EFA">
        <w:t xml:space="preserve">    </w:t>
      </w:r>
      <w:proofErr w:type="spellStart"/>
      <w:r w:rsidRPr="00085EFA">
        <w:t>createTime</w:t>
      </w:r>
      <w:proofErr w:type="spellEnd"/>
    </w:p>
    <w:p w14:paraId="15A7E501" w14:textId="77777777" w:rsidR="00085EFA" w:rsidRPr="00085EFA" w:rsidRDefault="00085EFA" w:rsidP="00085EFA">
      <w:pPr>
        <w:pStyle w:val="codesample"/>
      </w:pPr>
      <w:r w:rsidRPr="00085EFA">
        <w:t xml:space="preserve">    createdBy</w:t>
      </w:r>
    </w:p>
    <w:p w14:paraId="65092596" w14:textId="77777777" w:rsidR="00085EFA" w:rsidRPr="00085EFA" w:rsidRDefault="00085EFA" w:rsidP="00085EFA">
      <w:pPr>
        <w:pStyle w:val="codesample"/>
      </w:pPr>
      <w:r w:rsidRPr="00085EFA">
        <w:t xml:space="preserve">    </w:t>
      </w:r>
      <w:proofErr w:type="spellStart"/>
      <w:r w:rsidRPr="00085EFA">
        <w:t>glossaryTermHeader</w:t>
      </w:r>
      <w:proofErr w:type="spellEnd"/>
    </w:p>
    <w:p w14:paraId="2AF3DD9C" w14:textId="77777777" w:rsidR="00085EFA" w:rsidRPr="00085EFA" w:rsidRDefault="00085EFA" w:rsidP="00085EFA">
      <w:pPr>
        <w:pStyle w:val="codesample"/>
      </w:pPr>
      <w:r w:rsidRPr="00085EFA">
        <w:t xml:space="preserve">    </w:t>
      </w:r>
      <w:proofErr w:type="spellStart"/>
      <w:r w:rsidRPr="00085EFA">
        <w:t>hierarchyInfo</w:t>
      </w:r>
      <w:proofErr w:type="spellEnd"/>
    </w:p>
    <w:p w14:paraId="688975A6" w14:textId="77777777" w:rsidR="00085EFA" w:rsidRPr="00085EFA" w:rsidRDefault="00085EFA" w:rsidP="00085EFA">
      <w:pPr>
        <w:pStyle w:val="codesample"/>
      </w:pPr>
      <w:r w:rsidRPr="00085EFA">
        <w:t xml:space="preserve">    </w:t>
      </w:r>
      <w:proofErr w:type="spellStart"/>
      <w:r w:rsidRPr="00085EFA">
        <w:t>guid</w:t>
      </w:r>
      <w:proofErr w:type="spellEnd"/>
    </w:p>
    <w:p w14:paraId="7C73422F" w14:textId="77777777" w:rsidR="00085EFA" w:rsidRPr="00085EFA" w:rsidRDefault="00085EFA" w:rsidP="00085EFA">
      <w:pPr>
        <w:pStyle w:val="codesample"/>
      </w:pPr>
      <w:r w:rsidRPr="00085EFA">
        <w:t xml:space="preserve">    </w:t>
      </w:r>
      <w:proofErr w:type="spellStart"/>
      <w:r w:rsidRPr="00085EFA">
        <w:t>lastModifiedTS</w:t>
      </w:r>
      <w:proofErr w:type="spellEnd"/>
    </w:p>
    <w:p w14:paraId="6CBEFFF4" w14:textId="77777777" w:rsidR="00085EFA" w:rsidRPr="00085EFA" w:rsidRDefault="00085EFA" w:rsidP="00085EFA">
      <w:pPr>
        <w:pStyle w:val="codesample"/>
      </w:pPr>
      <w:r w:rsidRPr="00085EFA">
        <w:t xml:space="preserve">    </w:t>
      </w:r>
      <w:proofErr w:type="spellStart"/>
      <w:r w:rsidRPr="00085EFA">
        <w:t>longDescription</w:t>
      </w:r>
      <w:proofErr w:type="spellEnd"/>
    </w:p>
    <w:p w14:paraId="766E2FA5" w14:textId="77777777" w:rsidR="00085EFA" w:rsidRPr="00085EFA" w:rsidRDefault="00085EFA" w:rsidP="00085EFA">
      <w:pPr>
        <w:pStyle w:val="codesample"/>
      </w:pPr>
      <w:r w:rsidRPr="00085EFA">
        <w:t xml:space="preserve">    name</w:t>
      </w:r>
    </w:p>
    <w:p w14:paraId="7C26BE74" w14:textId="77777777" w:rsidR="00085EFA" w:rsidRPr="00085EFA" w:rsidRDefault="00085EFA" w:rsidP="00085EFA">
      <w:pPr>
        <w:pStyle w:val="codesample"/>
      </w:pPr>
      <w:r w:rsidRPr="00085EFA">
        <w:t xml:space="preserve">    </w:t>
      </w:r>
      <w:proofErr w:type="spellStart"/>
      <w:r w:rsidRPr="00085EFA">
        <w:t>nickName</w:t>
      </w:r>
      <w:proofErr w:type="spellEnd"/>
    </w:p>
    <w:p w14:paraId="75656F88" w14:textId="77777777" w:rsidR="00085EFA" w:rsidRPr="00085EFA" w:rsidRDefault="00085EFA" w:rsidP="00085EFA">
      <w:pPr>
        <w:pStyle w:val="codesample"/>
      </w:pPr>
      <w:r w:rsidRPr="00085EFA">
        <w:t xml:space="preserve">    </w:t>
      </w:r>
      <w:proofErr w:type="spellStart"/>
      <w:r w:rsidRPr="00085EFA">
        <w:t>qualifiedName</w:t>
      </w:r>
      <w:proofErr w:type="spellEnd"/>
    </w:p>
    <w:p w14:paraId="4F74BD4D" w14:textId="77777777" w:rsidR="00085EFA" w:rsidRPr="00085EFA" w:rsidRDefault="00085EFA" w:rsidP="00085EFA">
      <w:pPr>
        <w:pStyle w:val="codesample"/>
      </w:pPr>
      <w:r w:rsidRPr="00085EFA">
        <w:t xml:space="preserve">    resources</w:t>
      </w:r>
    </w:p>
    <w:p w14:paraId="4C8F076B" w14:textId="77777777" w:rsidR="00085EFA" w:rsidRPr="00085EFA" w:rsidRDefault="00085EFA" w:rsidP="00085EFA">
      <w:pPr>
        <w:pStyle w:val="codesample"/>
      </w:pPr>
      <w:r w:rsidRPr="00085EFA">
        <w:t xml:space="preserve">    </w:t>
      </w:r>
      <w:proofErr w:type="spellStart"/>
      <w:r w:rsidRPr="00085EFA">
        <w:t>seeAlso</w:t>
      </w:r>
      <w:proofErr w:type="spellEnd"/>
    </w:p>
    <w:p w14:paraId="261C628C" w14:textId="77777777" w:rsidR="00085EFA" w:rsidRPr="00085EFA" w:rsidRDefault="00085EFA" w:rsidP="00085EFA">
      <w:pPr>
        <w:pStyle w:val="codesample"/>
      </w:pPr>
      <w:r w:rsidRPr="00085EFA">
        <w:t xml:space="preserve">    status</w:t>
      </w:r>
    </w:p>
    <w:p w14:paraId="29FD640F" w14:textId="77777777" w:rsidR="00085EFA" w:rsidRPr="00085EFA" w:rsidRDefault="00085EFA" w:rsidP="00085EFA">
      <w:pPr>
        <w:pStyle w:val="codesample"/>
      </w:pPr>
      <w:r w:rsidRPr="00085EFA">
        <w:t xml:space="preserve">    synonyms</w:t>
      </w:r>
    </w:p>
    <w:p w14:paraId="78F46D0F" w14:textId="77777777" w:rsidR="00085EFA" w:rsidRPr="00085EFA" w:rsidRDefault="00085EFA" w:rsidP="00085EFA">
      <w:pPr>
        <w:pStyle w:val="codesample"/>
      </w:pPr>
      <w:r w:rsidRPr="00085EFA">
        <w:t xml:space="preserve">    </w:t>
      </w:r>
      <w:proofErr w:type="spellStart"/>
      <w:r w:rsidRPr="00085EFA">
        <w:t>updateTime</w:t>
      </w:r>
      <w:proofErr w:type="spellEnd"/>
    </w:p>
    <w:p w14:paraId="5408E1F1" w14:textId="77777777" w:rsidR="00085EFA" w:rsidRPr="00085EFA" w:rsidRDefault="00085EFA" w:rsidP="00085EFA">
      <w:pPr>
        <w:pStyle w:val="codesample"/>
      </w:pPr>
      <w:r w:rsidRPr="00085EFA">
        <w:t xml:space="preserve">    </w:t>
      </w:r>
      <w:proofErr w:type="spellStart"/>
      <w:r w:rsidRPr="00085EFA">
        <w:t>updatedBy</w:t>
      </w:r>
      <w:proofErr w:type="spellEnd"/>
    </w:p>
    <w:p w14:paraId="73D0C060" w14:textId="77777777" w:rsidR="00085EFA" w:rsidRPr="00085EFA" w:rsidRDefault="00085EFA" w:rsidP="00085EFA">
      <w:pPr>
        <w:pStyle w:val="codesample"/>
      </w:pPr>
      <w:r w:rsidRPr="00085EFA">
        <w:t xml:space="preserve">  }</w:t>
      </w:r>
    </w:p>
    <w:p w14:paraId="2A711D4F" w14:textId="77777777" w:rsidR="00085EFA" w:rsidRPr="00085EFA" w:rsidRDefault="00085EFA" w:rsidP="003E7476">
      <w:pPr>
        <w:pStyle w:val="codesample"/>
        <w:spacing w:after="240"/>
      </w:pPr>
      <w:r w:rsidRPr="00085EFA">
        <w:t xml:space="preserve"> }</w:t>
      </w:r>
    </w:p>
    <w:p w14:paraId="1452C1BD" w14:textId="770807CE" w:rsidR="00085EFA" w:rsidRPr="00E83184" w:rsidRDefault="00085EFA" w:rsidP="002F3275">
      <w:pPr>
        <w:pStyle w:val="Heading4"/>
      </w:pPr>
      <w:r w:rsidRPr="00E83184">
        <w:t>Variable</w:t>
      </w:r>
    </w:p>
    <w:p w14:paraId="45DF3F29" w14:textId="77777777" w:rsidR="00085EFA" w:rsidRPr="00085EFA" w:rsidRDefault="00085EFA" w:rsidP="00085EFA">
      <w:pPr>
        <w:pStyle w:val="codesample"/>
      </w:pPr>
      <w:r w:rsidRPr="00085EFA">
        <w:t>{</w:t>
      </w:r>
    </w:p>
    <w:p w14:paraId="2086D705" w14:textId="77777777" w:rsidR="00085EFA" w:rsidRPr="00085EFA" w:rsidRDefault="00085EFA" w:rsidP="00085EFA">
      <w:pPr>
        <w:pStyle w:val="codesample"/>
      </w:pPr>
      <w:r w:rsidRPr="00085EFA">
        <w:t xml:space="preserve">  "</w:t>
      </w:r>
      <w:proofErr w:type="spellStart"/>
      <w:r w:rsidRPr="00085EFA">
        <w:t>guid</w:t>
      </w:r>
      <w:proofErr w:type="spellEnd"/>
      <w:r w:rsidRPr="00085EFA">
        <w:t xml:space="preserve">": "f7e67f83-5a82-4918-a5cf-27c86c5aa019", </w:t>
      </w:r>
    </w:p>
    <w:p w14:paraId="6FF3AD76" w14:textId="77777777" w:rsidR="00085EFA" w:rsidRPr="00085EFA" w:rsidRDefault="00085EFA" w:rsidP="00085EFA">
      <w:pPr>
        <w:pStyle w:val="codesample"/>
      </w:pPr>
      <w:r w:rsidRPr="00085EFA">
        <w:t xml:space="preserve">  "</w:t>
      </w:r>
      <w:proofErr w:type="spellStart"/>
      <w:r w:rsidRPr="00085EFA">
        <w:t>termHierarchy</w:t>
      </w:r>
      <w:proofErr w:type="spellEnd"/>
      <w:r w:rsidRPr="00085EFA">
        <w:t>": true</w:t>
      </w:r>
    </w:p>
    <w:p w14:paraId="72526F1E" w14:textId="77777777" w:rsidR="00085EFA" w:rsidRPr="00085EFA" w:rsidRDefault="00085EFA" w:rsidP="00085EFA">
      <w:pPr>
        <w:pStyle w:val="codesample"/>
      </w:pPr>
      <w:r w:rsidRPr="00085EFA">
        <w:t xml:space="preserve"> }</w:t>
      </w:r>
    </w:p>
    <w:p w14:paraId="5E1607F4" w14:textId="22E40A13" w:rsidR="00A967F0" w:rsidRPr="00085EFA" w:rsidRDefault="00A967F0" w:rsidP="00A967F0">
      <w:pPr>
        <w:pStyle w:val="Heading3"/>
      </w:pPr>
      <w:proofErr w:type="spellStart"/>
      <w:r w:rsidRPr="00085EFA">
        <w:lastRenderedPageBreak/>
        <w:t>purviewLineage</w:t>
      </w:r>
      <w:proofErr w:type="spellEnd"/>
    </w:p>
    <w:p w14:paraId="2DB27C71" w14:textId="2C2E8AE3" w:rsidR="00A967F0" w:rsidRPr="001C773B" w:rsidRDefault="00A967F0" w:rsidP="003E7476">
      <w:pPr>
        <w:pStyle w:val="Heading4"/>
      </w:pPr>
      <w:r w:rsidRPr="001C773B">
        <w:t>Query</w:t>
      </w:r>
    </w:p>
    <w:p w14:paraId="335CD14B" w14:textId="77777777" w:rsidR="00A967F0" w:rsidRPr="00085EFA" w:rsidRDefault="00A967F0" w:rsidP="00A967F0">
      <w:pPr>
        <w:pStyle w:val="codesample"/>
      </w:pPr>
      <w:r w:rsidRPr="00085EFA">
        <w:t xml:space="preserve">query </w:t>
      </w:r>
      <w:proofErr w:type="spellStart"/>
      <w:r w:rsidRPr="00085EFA">
        <w:t>MyQuery</w:t>
      </w:r>
      <w:proofErr w:type="spellEnd"/>
      <w:r w:rsidRPr="00085EFA">
        <w:t>($</w:t>
      </w:r>
      <w:proofErr w:type="spellStart"/>
      <w:r w:rsidRPr="00085EFA">
        <w:t>guid:String</w:t>
      </w:r>
      <w:proofErr w:type="spellEnd"/>
      <w:r w:rsidRPr="00085EFA">
        <w:t>!, $</w:t>
      </w:r>
      <w:proofErr w:type="spellStart"/>
      <w:r w:rsidRPr="00085EFA">
        <w:t>direction:String</w:t>
      </w:r>
      <w:proofErr w:type="spellEnd"/>
      <w:r w:rsidRPr="00085EFA">
        <w:t>!, $</w:t>
      </w:r>
      <w:proofErr w:type="spellStart"/>
      <w:r w:rsidRPr="00085EFA">
        <w:t>forceNewApi:Boolean</w:t>
      </w:r>
      <w:proofErr w:type="spellEnd"/>
      <w:r w:rsidRPr="00085EFA">
        <w:t>!, $</w:t>
      </w:r>
      <w:proofErr w:type="spellStart"/>
      <w:r w:rsidRPr="00085EFA">
        <w:t>getDerivedLineage:Boolean</w:t>
      </w:r>
      <w:proofErr w:type="spellEnd"/>
      <w:r w:rsidRPr="00085EFA">
        <w:t>!, $</w:t>
      </w:r>
      <w:proofErr w:type="spellStart"/>
      <w:r w:rsidRPr="00085EFA">
        <w:t>includeParent:Boolean</w:t>
      </w:r>
      <w:proofErr w:type="spellEnd"/>
      <w:r w:rsidRPr="00085EFA">
        <w:t xml:space="preserve">!) { </w:t>
      </w:r>
    </w:p>
    <w:p w14:paraId="0AD606B6" w14:textId="77777777" w:rsidR="00A967F0" w:rsidRPr="00085EFA" w:rsidRDefault="00A967F0" w:rsidP="00A967F0">
      <w:pPr>
        <w:pStyle w:val="codesample"/>
      </w:pPr>
      <w:r w:rsidRPr="00085EFA">
        <w:t xml:space="preserve">  </w:t>
      </w:r>
      <w:proofErr w:type="spellStart"/>
      <w:r w:rsidRPr="00085EFA">
        <w:t>purviewLineage</w:t>
      </w:r>
      <w:proofErr w:type="spellEnd"/>
      <w:r w:rsidRPr="00085EFA">
        <w:t xml:space="preserve">( </w:t>
      </w:r>
    </w:p>
    <w:p w14:paraId="4FCC2D23" w14:textId="77777777" w:rsidR="00A967F0" w:rsidRPr="00085EFA" w:rsidRDefault="00A967F0" w:rsidP="00A967F0">
      <w:pPr>
        <w:pStyle w:val="codesample"/>
      </w:pPr>
      <w:r w:rsidRPr="00085EFA">
        <w:t xml:space="preserve">    direction: $direction </w:t>
      </w:r>
    </w:p>
    <w:p w14:paraId="66EC7A52" w14:textId="77777777" w:rsidR="00A967F0" w:rsidRPr="00085EFA" w:rsidRDefault="00A967F0" w:rsidP="00A967F0">
      <w:pPr>
        <w:pStyle w:val="codesample"/>
      </w:pPr>
      <w:r w:rsidRPr="00085EFA">
        <w:t xml:space="preserve">    </w:t>
      </w:r>
      <w:proofErr w:type="spellStart"/>
      <w:r w:rsidRPr="00085EFA">
        <w:t>forceNewApi</w:t>
      </w:r>
      <w:proofErr w:type="spellEnd"/>
      <w:r w:rsidRPr="00085EFA">
        <w:t>: $</w:t>
      </w:r>
      <w:proofErr w:type="spellStart"/>
      <w:r w:rsidRPr="00085EFA">
        <w:t>forceNewApi</w:t>
      </w:r>
      <w:proofErr w:type="spellEnd"/>
      <w:r w:rsidRPr="00085EFA">
        <w:t xml:space="preserve"> </w:t>
      </w:r>
    </w:p>
    <w:p w14:paraId="191D7721" w14:textId="77777777" w:rsidR="00A967F0" w:rsidRPr="00085EFA" w:rsidRDefault="00A967F0" w:rsidP="00A967F0">
      <w:pPr>
        <w:pStyle w:val="codesample"/>
      </w:pPr>
      <w:r w:rsidRPr="00085EFA">
        <w:t xml:space="preserve">    </w:t>
      </w:r>
      <w:proofErr w:type="spellStart"/>
      <w:r w:rsidRPr="00085EFA">
        <w:t>getDerivedLineage</w:t>
      </w:r>
      <w:proofErr w:type="spellEnd"/>
      <w:r w:rsidRPr="00085EFA">
        <w:t>: $</w:t>
      </w:r>
      <w:proofErr w:type="spellStart"/>
      <w:r w:rsidRPr="00085EFA">
        <w:t>getDerivedLineage</w:t>
      </w:r>
      <w:proofErr w:type="spellEnd"/>
      <w:r w:rsidRPr="00085EFA">
        <w:t xml:space="preserve"> </w:t>
      </w:r>
    </w:p>
    <w:p w14:paraId="1A6FF094" w14:textId="77777777" w:rsidR="00A967F0" w:rsidRPr="00085EFA" w:rsidRDefault="00A967F0" w:rsidP="00A967F0">
      <w:pPr>
        <w:pStyle w:val="codesample"/>
      </w:pPr>
      <w:r w:rsidRPr="00085EFA">
        <w:t xml:space="preserve">    </w:t>
      </w:r>
      <w:proofErr w:type="spellStart"/>
      <w:r w:rsidRPr="00085EFA">
        <w:t>guid</w:t>
      </w:r>
      <w:proofErr w:type="spellEnd"/>
      <w:r w:rsidRPr="00085EFA">
        <w:t>: $</w:t>
      </w:r>
      <w:proofErr w:type="spellStart"/>
      <w:r w:rsidRPr="00085EFA">
        <w:t>guid</w:t>
      </w:r>
      <w:proofErr w:type="spellEnd"/>
      <w:r w:rsidRPr="00085EFA">
        <w:t xml:space="preserve"> </w:t>
      </w:r>
    </w:p>
    <w:p w14:paraId="536D0B19" w14:textId="77777777" w:rsidR="00A967F0" w:rsidRPr="00085EFA" w:rsidRDefault="00A967F0" w:rsidP="00A967F0">
      <w:pPr>
        <w:pStyle w:val="codesample"/>
      </w:pPr>
      <w:r w:rsidRPr="00085EFA">
        <w:t xml:space="preserve">    </w:t>
      </w:r>
      <w:proofErr w:type="spellStart"/>
      <w:r w:rsidRPr="00085EFA">
        <w:t>includeParent</w:t>
      </w:r>
      <w:proofErr w:type="spellEnd"/>
      <w:r w:rsidRPr="00085EFA">
        <w:t>: $</w:t>
      </w:r>
      <w:proofErr w:type="spellStart"/>
      <w:r w:rsidRPr="00085EFA">
        <w:t>includeParent</w:t>
      </w:r>
      <w:proofErr w:type="spellEnd"/>
      <w:r w:rsidRPr="00085EFA">
        <w:t xml:space="preserve"> </w:t>
      </w:r>
    </w:p>
    <w:p w14:paraId="194F93CD" w14:textId="77777777" w:rsidR="00A967F0" w:rsidRPr="00085EFA" w:rsidRDefault="00A967F0" w:rsidP="00A967F0">
      <w:pPr>
        <w:pStyle w:val="codesample"/>
      </w:pPr>
      <w:r w:rsidRPr="00085EFA">
        <w:t xml:space="preserve">  ) { </w:t>
      </w:r>
    </w:p>
    <w:p w14:paraId="1CE5F186" w14:textId="77777777" w:rsidR="00A967F0" w:rsidRPr="00085EFA" w:rsidRDefault="00A967F0" w:rsidP="00A967F0">
      <w:pPr>
        <w:pStyle w:val="codesample"/>
      </w:pPr>
      <w:r w:rsidRPr="00085EFA">
        <w:t xml:space="preserve">    </w:t>
      </w:r>
      <w:proofErr w:type="spellStart"/>
      <w:r w:rsidRPr="00085EFA">
        <w:t>baseEntityGuid</w:t>
      </w:r>
      <w:proofErr w:type="spellEnd"/>
      <w:r w:rsidRPr="00085EFA">
        <w:t xml:space="preserve"> </w:t>
      </w:r>
    </w:p>
    <w:p w14:paraId="3C6F512F" w14:textId="77777777" w:rsidR="00A967F0" w:rsidRPr="00085EFA" w:rsidRDefault="00A967F0" w:rsidP="00A967F0">
      <w:pPr>
        <w:pStyle w:val="codesample"/>
      </w:pPr>
      <w:r w:rsidRPr="00085EFA">
        <w:t xml:space="preserve">    </w:t>
      </w:r>
      <w:proofErr w:type="spellStart"/>
      <w:r w:rsidRPr="00085EFA">
        <w:t>guidEntityMap</w:t>
      </w:r>
      <w:proofErr w:type="spellEnd"/>
      <w:r w:rsidRPr="00085EFA">
        <w:t xml:space="preserve"> </w:t>
      </w:r>
    </w:p>
    <w:p w14:paraId="158A580F" w14:textId="77777777" w:rsidR="00A967F0" w:rsidRPr="00085EFA" w:rsidRDefault="00A967F0" w:rsidP="00A967F0">
      <w:pPr>
        <w:pStyle w:val="codesample"/>
      </w:pPr>
      <w:r w:rsidRPr="00085EFA">
        <w:t xml:space="preserve">    </w:t>
      </w:r>
      <w:proofErr w:type="spellStart"/>
      <w:r w:rsidRPr="00085EFA">
        <w:t>childrenCount</w:t>
      </w:r>
      <w:proofErr w:type="spellEnd"/>
      <w:r w:rsidRPr="00085EFA">
        <w:t xml:space="preserve"> </w:t>
      </w:r>
    </w:p>
    <w:p w14:paraId="77610512" w14:textId="77777777" w:rsidR="00A967F0" w:rsidRPr="00085EFA" w:rsidRDefault="00A967F0" w:rsidP="00A967F0">
      <w:pPr>
        <w:pStyle w:val="codesample"/>
      </w:pPr>
      <w:r w:rsidRPr="00085EFA">
        <w:t xml:space="preserve">    </w:t>
      </w:r>
      <w:proofErr w:type="spellStart"/>
      <w:r w:rsidRPr="00085EFA">
        <w:t>includeParent</w:t>
      </w:r>
      <w:proofErr w:type="spellEnd"/>
      <w:r w:rsidRPr="00085EFA">
        <w:t xml:space="preserve"> </w:t>
      </w:r>
    </w:p>
    <w:p w14:paraId="600C8AA2" w14:textId="77777777" w:rsidR="00A967F0" w:rsidRPr="00085EFA" w:rsidRDefault="00A967F0" w:rsidP="00A967F0">
      <w:pPr>
        <w:pStyle w:val="codesample"/>
      </w:pPr>
      <w:r w:rsidRPr="00085EFA">
        <w:t xml:space="preserve">    </w:t>
      </w:r>
      <w:proofErr w:type="spellStart"/>
      <w:r w:rsidRPr="00085EFA">
        <w:t>lineageDepth</w:t>
      </w:r>
      <w:proofErr w:type="spellEnd"/>
      <w:r w:rsidRPr="00085EFA">
        <w:t xml:space="preserve"> </w:t>
      </w:r>
    </w:p>
    <w:p w14:paraId="5C2F55DF" w14:textId="77777777" w:rsidR="00A967F0" w:rsidRPr="00085EFA" w:rsidRDefault="00A967F0" w:rsidP="00A967F0">
      <w:pPr>
        <w:pStyle w:val="codesample"/>
      </w:pPr>
      <w:r w:rsidRPr="00085EFA">
        <w:t xml:space="preserve">    </w:t>
      </w:r>
      <w:proofErr w:type="spellStart"/>
      <w:r w:rsidRPr="00085EFA">
        <w:t>lineageDirection</w:t>
      </w:r>
      <w:proofErr w:type="spellEnd"/>
      <w:r w:rsidRPr="00085EFA">
        <w:t xml:space="preserve"> </w:t>
      </w:r>
    </w:p>
    <w:p w14:paraId="1EFE30DE" w14:textId="77777777" w:rsidR="00A967F0" w:rsidRPr="00085EFA" w:rsidRDefault="00A967F0" w:rsidP="00A967F0">
      <w:pPr>
        <w:pStyle w:val="codesample"/>
      </w:pPr>
      <w:r w:rsidRPr="00085EFA">
        <w:t xml:space="preserve">    </w:t>
      </w:r>
      <w:proofErr w:type="spellStart"/>
      <w:r w:rsidRPr="00085EFA">
        <w:t>lineageWidth</w:t>
      </w:r>
      <w:proofErr w:type="spellEnd"/>
      <w:r w:rsidRPr="00085EFA">
        <w:t xml:space="preserve"> </w:t>
      </w:r>
    </w:p>
    <w:p w14:paraId="18A57ADC" w14:textId="77777777" w:rsidR="00A967F0" w:rsidRPr="00085EFA" w:rsidRDefault="00A967F0" w:rsidP="00A967F0">
      <w:pPr>
        <w:pStyle w:val="codesample"/>
      </w:pPr>
      <w:r w:rsidRPr="00085EFA">
        <w:t xml:space="preserve">    </w:t>
      </w:r>
      <w:proofErr w:type="spellStart"/>
      <w:r w:rsidRPr="00085EFA">
        <w:t>parentRelations</w:t>
      </w:r>
      <w:proofErr w:type="spellEnd"/>
      <w:r w:rsidRPr="00085EFA">
        <w:t xml:space="preserve"> </w:t>
      </w:r>
    </w:p>
    <w:p w14:paraId="1F6704F8" w14:textId="77777777" w:rsidR="00A967F0" w:rsidRPr="00085EFA" w:rsidRDefault="00A967F0" w:rsidP="00A967F0">
      <w:pPr>
        <w:pStyle w:val="codesample"/>
      </w:pPr>
      <w:r w:rsidRPr="00085EFA">
        <w:t xml:space="preserve">    relations { </w:t>
      </w:r>
    </w:p>
    <w:p w14:paraId="4E3656AA" w14:textId="77777777" w:rsidR="00A967F0" w:rsidRPr="00085EFA" w:rsidRDefault="00A967F0" w:rsidP="00A967F0">
      <w:pPr>
        <w:pStyle w:val="codesample"/>
      </w:pPr>
      <w:r w:rsidRPr="00085EFA">
        <w:t xml:space="preserve">      </w:t>
      </w:r>
      <w:proofErr w:type="spellStart"/>
      <w:r w:rsidRPr="00085EFA">
        <w:t>fromEntityId</w:t>
      </w:r>
      <w:proofErr w:type="spellEnd"/>
      <w:r w:rsidRPr="00085EFA">
        <w:t xml:space="preserve"> </w:t>
      </w:r>
    </w:p>
    <w:p w14:paraId="15A796EB" w14:textId="77777777" w:rsidR="00A967F0" w:rsidRPr="00085EFA" w:rsidRDefault="00A967F0" w:rsidP="00A967F0">
      <w:pPr>
        <w:pStyle w:val="codesample"/>
      </w:pPr>
      <w:r w:rsidRPr="00085EFA">
        <w:t xml:space="preserve">      </w:t>
      </w:r>
      <w:proofErr w:type="spellStart"/>
      <w:r w:rsidRPr="00085EFA">
        <w:t>relationshipId</w:t>
      </w:r>
      <w:proofErr w:type="spellEnd"/>
      <w:r w:rsidRPr="00085EFA">
        <w:t xml:space="preserve"> </w:t>
      </w:r>
    </w:p>
    <w:p w14:paraId="59558312" w14:textId="77777777" w:rsidR="00A967F0" w:rsidRPr="00085EFA" w:rsidRDefault="00A967F0" w:rsidP="00A967F0">
      <w:pPr>
        <w:pStyle w:val="codesample"/>
      </w:pPr>
      <w:r w:rsidRPr="00085EFA">
        <w:t xml:space="preserve">      </w:t>
      </w:r>
      <w:proofErr w:type="spellStart"/>
      <w:r w:rsidRPr="00085EFA">
        <w:t>toEntityId</w:t>
      </w:r>
      <w:proofErr w:type="spellEnd"/>
      <w:r w:rsidRPr="00085EFA">
        <w:t xml:space="preserve"> </w:t>
      </w:r>
    </w:p>
    <w:p w14:paraId="4092313D" w14:textId="77777777" w:rsidR="00A967F0" w:rsidRPr="00085EFA" w:rsidRDefault="00A967F0" w:rsidP="00A967F0">
      <w:pPr>
        <w:pStyle w:val="codesample"/>
      </w:pPr>
      <w:r w:rsidRPr="00085EFA">
        <w:t xml:space="preserve">    } </w:t>
      </w:r>
    </w:p>
    <w:p w14:paraId="4377D9FC" w14:textId="77777777" w:rsidR="00A967F0" w:rsidRPr="00085EFA" w:rsidRDefault="00A967F0" w:rsidP="00A967F0">
      <w:pPr>
        <w:pStyle w:val="codesample"/>
      </w:pPr>
      <w:r w:rsidRPr="00085EFA">
        <w:t xml:space="preserve">    </w:t>
      </w:r>
      <w:proofErr w:type="spellStart"/>
      <w:r w:rsidRPr="00085EFA">
        <w:t>widthCounts</w:t>
      </w:r>
      <w:proofErr w:type="spellEnd"/>
      <w:r w:rsidRPr="00085EFA">
        <w:t xml:space="preserve"> { </w:t>
      </w:r>
    </w:p>
    <w:p w14:paraId="67F276CE" w14:textId="77777777" w:rsidR="00A967F0" w:rsidRPr="00085EFA" w:rsidRDefault="00A967F0" w:rsidP="00A967F0">
      <w:pPr>
        <w:pStyle w:val="codesample"/>
      </w:pPr>
      <w:r w:rsidRPr="00085EFA">
        <w:t xml:space="preserve">      INPUT </w:t>
      </w:r>
    </w:p>
    <w:p w14:paraId="5BC4AA01" w14:textId="77777777" w:rsidR="00A967F0" w:rsidRPr="00085EFA" w:rsidRDefault="00A967F0" w:rsidP="00A967F0">
      <w:pPr>
        <w:pStyle w:val="codesample"/>
      </w:pPr>
      <w:r w:rsidRPr="00085EFA">
        <w:t xml:space="preserve">      OUTPUT </w:t>
      </w:r>
    </w:p>
    <w:p w14:paraId="22BADB28" w14:textId="77777777" w:rsidR="00A967F0" w:rsidRPr="00085EFA" w:rsidRDefault="00A967F0" w:rsidP="00A967F0">
      <w:pPr>
        <w:pStyle w:val="codesample"/>
      </w:pPr>
      <w:r w:rsidRPr="00085EFA">
        <w:t xml:space="preserve">    } </w:t>
      </w:r>
    </w:p>
    <w:p w14:paraId="75764B7E" w14:textId="77777777" w:rsidR="00A967F0" w:rsidRPr="00085EFA" w:rsidRDefault="00A967F0" w:rsidP="003E7476">
      <w:pPr>
        <w:pStyle w:val="codesample"/>
        <w:spacing w:after="240"/>
      </w:pPr>
      <w:r w:rsidRPr="00085EFA">
        <w:t xml:space="preserve">  }</w:t>
      </w:r>
    </w:p>
    <w:p w14:paraId="36ABFA4A" w14:textId="77777777" w:rsidR="00A967F0" w:rsidRPr="001C773B" w:rsidRDefault="00A967F0" w:rsidP="003E7476">
      <w:pPr>
        <w:pStyle w:val="Heading4"/>
      </w:pPr>
      <w:r w:rsidRPr="001C773B">
        <w:t>Variables:</w:t>
      </w:r>
    </w:p>
    <w:p w14:paraId="7EADACC4" w14:textId="77777777" w:rsidR="00A967F0" w:rsidRPr="00085EFA" w:rsidRDefault="00A967F0" w:rsidP="00A967F0">
      <w:pPr>
        <w:pStyle w:val="codesample"/>
      </w:pPr>
      <w:r w:rsidRPr="00085EFA">
        <w:t xml:space="preserve">{ </w:t>
      </w:r>
    </w:p>
    <w:p w14:paraId="67C9CAC5" w14:textId="77777777" w:rsidR="00A967F0" w:rsidRPr="00085EFA" w:rsidRDefault="00A967F0" w:rsidP="00A967F0">
      <w:pPr>
        <w:pStyle w:val="codesample"/>
      </w:pPr>
      <w:r w:rsidRPr="00085EFA">
        <w:t>"</w:t>
      </w:r>
      <w:proofErr w:type="spellStart"/>
      <w:r w:rsidRPr="00085EFA">
        <w:t>direction":"BOTH</w:t>
      </w:r>
      <w:proofErr w:type="spellEnd"/>
      <w:r w:rsidRPr="00085EFA">
        <w:t>",</w:t>
      </w:r>
    </w:p>
    <w:p w14:paraId="4374D33D" w14:textId="77777777" w:rsidR="00A967F0" w:rsidRPr="00085EFA" w:rsidRDefault="00A967F0" w:rsidP="00A967F0">
      <w:pPr>
        <w:pStyle w:val="codesample"/>
      </w:pPr>
      <w:r w:rsidRPr="00085EFA">
        <w:t xml:space="preserve">  "guid":"07a837a2-3baf-440d-9b94-0cd30a233298",</w:t>
      </w:r>
    </w:p>
    <w:p w14:paraId="73D8A5AC" w14:textId="77777777" w:rsidR="00A967F0" w:rsidRPr="00085EFA" w:rsidRDefault="00A967F0" w:rsidP="00A967F0">
      <w:pPr>
        <w:pStyle w:val="codesample"/>
      </w:pPr>
      <w:r w:rsidRPr="00085EFA">
        <w:t xml:space="preserve">  "</w:t>
      </w:r>
      <w:proofErr w:type="spellStart"/>
      <w:r w:rsidRPr="00085EFA">
        <w:t>includeParent</w:t>
      </w:r>
      <w:proofErr w:type="spellEnd"/>
      <w:r w:rsidRPr="00085EFA">
        <w:t>":true,</w:t>
      </w:r>
    </w:p>
    <w:p w14:paraId="5958A182" w14:textId="77777777" w:rsidR="00A967F0" w:rsidRPr="00085EFA" w:rsidRDefault="00A967F0" w:rsidP="00A967F0">
      <w:pPr>
        <w:pStyle w:val="codesample"/>
      </w:pPr>
      <w:r w:rsidRPr="00085EFA">
        <w:t xml:space="preserve">  "</w:t>
      </w:r>
      <w:proofErr w:type="spellStart"/>
      <w:r w:rsidRPr="00085EFA">
        <w:t>getDerivedLineage</w:t>
      </w:r>
      <w:proofErr w:type="spellEnd"/>
      <w:r w:rsidRPr="00085EFA">
        <w:t>":true,</w:t>
      </w:r>
    </w:p>
    <w:p w14:paraId="3838D2F7" w14:textId="77777777" w:rsidR="00A967F0" w:rsidRPr="00085EFA" w:rsidRDefault="00A967F0" w:rsidP="00A967F0">
      <w:pPr>
        <w:pStyle w:val="codesample"/>
      </w:pPr>
      <w:r w:rsidRPr="00085EFA">
        <w:t xml:space="preserve">  "</w:t>
      </w:r>
      <w:proofErr w:type="spellStart"/>
      <w:r w:rsidRPr="00085EFA">
        <w:t>forceNewApi</w:t>
      </w:r>
      <w:proofErr w:type="spellEnd"/>
      <w:r w:rsidRPr="00085EFA">
        <w:t>": true</w:t>
      </w:r>
    </w:p>
    <w:p w14:paraId="7702264B" w14:textId="77777777" w:rsidR="00A967F0" w:rsidRPr="00085EFA" w:rsidRDefault="00A967F0" w:rsidP="00A967F0">
      <w:pPr>
        <w:pStyle w:val="codesample"/>
      </w:pPr>
      <w:r w:rsidRPr="00085EFA">
        <w:t xml:space="preserve"> </w:t>
      </w:r>
    </w:p>
    <w:p w14:paraId="2883FFE9" w14:textId="77777777" w:rsidR="00A967F0" w:rsidRPr="00085EFA" w:rsidRDefault="00A967F0" w:rsidP="00A967F0">
      <w:pPr>
        <w:pStyle w:val="codesample"/>
      </w:pPr>
      <w:r w:rsidRPr="00085EFA">
        <w:t>}</w:t>
      </w:r>
    </w:p>
    <w:p w14:paraId="528057D0" w14:textId="77777777" w:rsidR="003E7476" w:rsidRDefault="003E7476" w:rsidP="00D42CE1">
      <w:pPr>
        <w:pStyle w:val="Heading3"/>
        <w:sectPr w:rsidR="003E7476" w:rsidSect="002F3275">
          <w:pgSz w:w="12240" w:h="15840" w:code="1"/>
          <w:pgMar w:top="1440" w:right="1440" w:bottom="1440" w:left="1440" w:header="706" w:footer="706" w:gutter="0"/>
          <w:cols w:sep="1" w:space="1440"/>
          <w:docGrid w:linePitch="360"/>
        </w:sectPr>
      </w:pPr>
    </w:p>
    <w:p w14:paraId="79BB927A" w14:textId="2163381F" w:rsidR="0016626A" w:rsidRPr="00085EFA" w:rsidRDefault="0016626A" w:rsidP="00D42CE1">
      <w:pPr>
        <w:pStyle w:val="Heading3"/>
      </w:pPr>
      <w:proofErr w:type="spellStart"/>
      <w:r w:rsidRPr="00085EFA">
        <w:lastRenderedPageBreak/>
        <w:t>purviewAssetSuggestion</w:t>
      </w:r>
      <w:proofErr w:type="spellEnd"/>
    </w:p>
    <w:p w14:paraId="2BEF4DBB" w14:textId="77777777" w:rsidR="0016626A" w:rsidRPr="00633C12" w:rsidRDefault="0016626A" w:rsidP="003D4E40">
      <w:pPr>
        <w:pStyle w:val="Heading4"/>
      </w:pPr>
      <w:r w:rsidRPr="00633C12">
        <w:t>Query</w:t>
      </w:r>
    </w:p>
    <w:p w14:paraId="1685B8B5" w14:textId="77777777" w:rsidR="0016626A" w:rsidRPr="00085EFA" w:rsidRDefault="0016626A" w:rsidP="0016626A">
      <w:pPr>
        <w:pStyle w:val="codesample"/>
      </w:pPr>
      <w:r w:rsidRPr="00085EFA">
        <w:t xml:space="preserve">query </w:t>
      </w:r>
      <w:proofErr w:type="spellStart"/>
      <w:r w:rsidRPr="00085EFA">
        <w:t>MyQuery</w:t>
      </w:r>
      <w:proofErr w:type="spellEnd"/>
      <w:r w:rsidRPr="00085EFA">
        <w:t xml:space="preserve">($version : String!, $payload : </w:t>
      </w:r>
      <w:proofErr w:type="spellStart"/>
      <w:r w:rsidRPr="00085EFA">
        <w:t>queryInput_purviewAssetSuggestion_input_Input</w:t>
      </w:r>
      <w:proofErr w:type="spellEnd"/>
      <w:r w:rsidRPr="00085EFA">
        <w:t>) {</w:t>
      </w:r>
    </w:p>
    <w:p w14:paraId="230BACF5" w14:textId="77777777" w:rsidR="0016626A" w:rsidRPr="00085EFA" w:rsidRDefault="0016626A" w:rsidP="0016626A">
      <w:pPr>
        <w:pStyle w:val="codesample"/>
      </w:pPr>
      <w:r w:rsidRPr="00085EFA">
        <w:t xml:space="preserve">  </w:t>
      </w:r>
      <w:proofErr w:type="spellStart"/>
      <w:r w:rsidRPr="00085EFA">
        <w:t>purviewAssetSuggestion</w:t>
      </w:r>
      <w:proofErr w:type="spellEnd"/>
      <w:r w:rsidRPr="00085EFA">
        <w:t xml:space="preserve"> (input: $payload, version: $version) {</w:t>
      </w:r>
    </w:p>
    <w:p w14:paraId="11F6E522" w14:textId="77777777" w:rsidR="0016626A" w:rsidRPr="00085EFA" w:rsidRDefault="0016626A" w:rsidP="0016626A">
      <w:pPr>
        <w:pStyle w:val="codesample"/>
      </w:pPr>
      <w:r w:rsidRPr="00085EFA">
        <w:t xml:space="preserve">        value {</w:t>
      </w:r>
    </w:p>
    <w:p w14:paraId="47C110AF" w14:textId="77777777" w:rsidR="0016626A" w:rsidRPr="00085EFA" w:rsidRDefault="0016626A" w:rsidP="0016626A">
      <w:pPr>
        <w:pStyle w:val="codesample"/>
      </w:pPr>
      <w:r w:rsidRPr="00085EFA">
        <w:t xml:space="preserve">            _</w:t>
      </w:r>
      <w:proofErr w:type="spellStart"/>
      <w:r w:rsidRPr="00085EFA">
        <w:t>AT_search_score</w:t>
      </w:r>
      <w:proofErr w:type="spellEnd"/>
    </w:p>
    <w:p w14:paraId="54A9E06A" w14:textId="77777777" w:rsidR="0016626A" w:rsidRPr="00085EFA" w:rsidRDefault="0016626A" w:rsidP="0016626A">
      <w:pPr>
        <w:pStyle w:val="codesample"/>
      </w:pPr>
      <w:r w:rsidRPr="00085EFA">
        <w:t xml:space="preserve">            _</w:t>
      </w:r>
      <w:proofErr w:type="spellStart"/>
      <w:r w:rsidRPr="00085EFA">
        <w:t>AT_search_text</w:t>
      </w:r>
      <w:proofErr w:type="spellEnd"/>
    </w:p>
    <w:p w14:paraId="1413305B" w14:textId="77777777" w:rsidR="0016626A" w:rsidRPr="00085EFA" w:rsidRDefault="0016626A" w:rsidP="0016626A">
      <w:pPr>
        <w:pStyle w:val="codesample"/>
      </w:pPr>
      <w:r w:rsidRPr="00085EFA">
        <w:t xml:space="preserve">            assetType</w:t>
      </w:r>
    </w:p>
    <w:p w14:paraId="3F32D179" w14:textId="77777777" w:rsidR="0016626A" w:rsidRPr="00085EFA" w:rsidRDefault="0016626A" w:rsidP="0016626A">
      <w:pPr>
        <w:pStyle w:val="codesample"/>
      </w:pPr>
      <w:r w:rsidRPr="00085EFA">
        <w:t xml:space="preserve">            </w:t>
      </w:r>
      <w:proofErr w:type="spellStart"/>
      <w:r w:rsidRPr="00085EFA">
        <w:t>createBy</w:t>
      </w:r>
      <w:proofErr w:type="spellEnd"/>
    </w:p>
    <w:p w14:paraId="1B9AF490" w14:textId="77777777" w:rsidR="0016626A" w:rsidRPr="00085EFA" w:rsidRDefault="0016626A" w:rsidP="0016626A">
      <w:pPr>
        <w:pStyle w:val="codesample"/>
      </w:pPr>
      <w:r w:rsidRPr="00085EFA">
        <w:t xml:space="preserve">            </w:t>
      </w:r>
      <w:proofErr w:type="spellStart"/>
      <w:r w:rsidRPr="00085EFA">
        <w:t>createTime</w:t>
      </w:r>
      <w:proofErr w:type="spellEnd"/>
    </w:p>
    <w:p w14:paraId="22A4F77B" w14:textId="77777777" w:rsidR="0016626A" w:rsidRPr="00085EFA" w:rsidRDefault="0016626A" w:rsidP="0016626A">
      <w:pPr>
        <w:pStyle w:val="codesample"/>
      </w:pPr>
      <w:r w:rsidRPr="00085EFA">
        <w:t xml:space="preserve">            </w:t>
      </w:r>
      <w:proofErr w:type="spellStart"/>
      <w:r w:rsidRPr="00085EFA">
        <w:t>displayText</w:t>
      </w:r>
      <w:proofErr w:type="spellEnd"/>
    </w:p>
    <w:p w14:paraId="2DB6E1E2" w14:textId="77777777" w:rsidR="0016626A" w:rsidRPr="00085EFA" w:rsidRDefault="0016626A" w:rsidP="0016626A">
      <w:pPr>
        <w:pStyle w:val="codesample"/>
      </w:pPr>
      <w:r w:rsidRPr="00085EFA">
        <w:t xml:space="preserve">            </w:t>
      </w:r>
      <w:proofErr w:type="spellStart"/>
      <w:r w:rsidRPr="00085EFA">
        <w:t>entityFullTypeName</w:t>
      </w:r>
      <w:proofErr w:type="spellEnd"/>
    </w:p>
    <w:p w14:paraId="5C04576B" w14:textId="77777777" w:rsidR="0016626A" w:rsidRPr="00085EFA" w:rsidRDefault="0016626A" w:rsidP="0016626A">
      <w:pPr>
        <w:pStyle w:val="codesample"/>
      </w:pPr>
      <w:r w:rsidRPr="00085EFA">
        <w:t xml:space="preserve">            entityType</w:t>
      </w:r>
    </w:p>
    <w:p w14:paraId="2D9A862E" w14:textId="77777777" w:rsidR="0016626A" w:rsidRPr="00085EFA" w:rsidRDefault="0016626A" w:rsidP="0016626A">
      <w:pPr>
        <w:pStyle w:val="codesample"/>
      </w:pPr>
      <w:r w:rsidRPr="00085EFA">
        <w:t xml:space="preserve">            id</w:t>
      </w:r>
    </w:p>
    <w:p w14:paraId="1C1A522D" w14:textId="77777777" w:rsidR="0016626A" w:rsidRPr="00085EFA" w:rsidRDefault="0016626A" w:rsidP="0016626A">
      <w:pPr>
        <w:pStyle w:val="codesample"/>
      </w:pPr>
      <w:r w:rsidRPr="00085EFA">
        <w:t xml:space="preserve">            </w:t>
      </w:r>
      <w:proofErr w:type="spellStart"/>
      <w:r w:rsidRPr="00085EFA">
        <w:t>isIndexed</w:t>
      </w:r>
      <w:proofErr w:type="spellEnd"/>
    </w:p>
    <w:p w14:paraId="38CF5C6B" w14:textId="77777777" w:rsidR="0016626A" w:rsidRPr="00085EFA" w:rsidRDefault="0016626A" w:rsidP="0016626A">
      <w:pPr>
        <w:pStyle w:val="codesample"/>
      </w:pPr>
      <w:r w:rsidRPr="00085EFA">
        <w:t xml:space="preserve">            name</w:t>
      </w:r>
    </w:p>
    <w:p w14:paraId="06194712" w14:textId="77777777" w:rsidR="0016626A" w:rsidRPr="00085EFA" w:rsidRDefault="0016626A" w:rsidP="0016626A">
      <w:pPr>
        <w:pStyle w:val="codesample"/>
      </w:pPr>
      <w:r w:rsidRPr="00085EFA">
        <w:t xml:space="preserve">            </w:t>
      </w:r>
      <w:proofErr w:type="spellStart"/>
      <w:r w:rsidRPr="00085EFA">
        <w:t>objectType</w:t>
      </w:r>
      <w:proofErr w:type="spellEnd"/>
    </w:p>
    <w:p w14:paraId="12C83AFC" w14:textId="77777777" w:rsidR="0016626A" w:rsidRPr="00085EFA" w:rsidRDefault="0016626A" w:rsidP="0016626A">
      <w:pPr>
        <w:pStyle w:val="codesample"/>
      </w:pPr>
      <w:r w:rsidRPr="00085EFA">
        <w:t xml:space="preserve">            </w:t>
      </w:r>
      <w:proofErr w:type="spellStart"/>
      <w:r w:rsidRPr="00085EFA">
        <w:t>qualifiedName</w:t>
      </w:r>
      <w:proofErr w:type="spellEnd"/>
    </w:p>
    <w:p w14:paraId="268B86ED" w14:textId="77777777" w:rsidR="0016626A" w:rsidRPr="00085EFA" w:rsidRDefault="0016626A" w:rsidP="0016626A">
      <w:pPr>
        <w:pStyle w:val="codesample"/>
      </w:pPr>
      <w:r w:rsidRPr="00085EFA">
        <w:t xml:space="preserve">            </w:t>
      </w:r>
      <w:proofErr w:type="spellStart"/>
      <w:r w:rsidRPr="00085EFA">
        <w:t>updateBy</w:t>
      </w:r>
      <w:proofErr w:type="spellEnd"/>
    </w:p>
    <w:p w14:paraId="51C40079" w14:textId="77777777" w:rsidR="0016626A" w:rsidRPr="00085EFA" w:rsidRDefault="0016626A" w:rsidP="0016626A">
      <w:pPr>
        <w:pStyle w:val="codesample"/>
      </w:pPr>
      <w:r w:rsidRPr="00085EFA">
        <w:t xml:space="preserve">            </w:t>
      </w:r>
      <w:proofErr w:type="spellStart"/>
      <w:r w:rsidRPr="00085EFA">
        <w:t>updateTime</w:t>
      </w:r>
      <w:proofErr w:type="spellEnd"/>
    </w:p>
    <w:p w14:paraId="6752FBA5" w14:textId="77777777" w:rsidR="0016626A" w:rsidRPr="00085EFA" w:rsidRDefault="0016626A" w:rsidP="0016626A">
      <w:pPr>
        <w:pStyle w:val="codesample"/>
      </w:pPr>
      <w:r w:rsidRPr="00085EFA">
        <w:t xml:space="preserve">        }</w:t>
      </w:r>
    </w:p>
    <w:p w14:paraId="758CD309" w14:textId="77777777" w:rsidR="0016626A" w:rsidRPr="00085EFA" w:rsidRDefault="0016626A" w:rsidP="0016626A">
      <w:pPr>
        <w:pStyle w:val="codesample"/>
      </w:pPr>
      <w:r w:rsidRPr="00085EFA">
        <w:t xml:space="preserve">    }</w:t>
      </w:r>
    </w:p>
    <w:p w14:paraId="420EE641" w14:textId="07E50F8E" w:rsidR="0016626A" w:rsidRPr="00085EFA" w:rsidRDefault="0016626A" w:rsidP="003D4E40">
      <w:pPr>
        <w:pStyle w:val="codesample"/>
        <w:spacing w:after="240"/>
      </w:pPr>
      <w:r w:rsidRPr="00085EFA">
        <w:t>}</w:t>
      </w:r>
    </w:p>
    <w:p w14:paraId="50A42560" w14:textId="77777777" w:rsidR="0016626A" w:rsidRPr="00633C12" w:rsidRDefault="0016626A" w:rsidP="003D4E40">
      <w:pPr>
        <w:pStyle w:val="Heading4"/>
      </w:pPr>
      <w:r w:rsidRPr="00633C12">
        <w:t>Variables</w:t>
      </w:r>
    </w:p>
    <w:p w14:paraId="443AC4F1" w14:textId="77777777" w:rsidR="0016626A" w:rsidRPr="00085EFA" w:rsidRDefault="0016626A" w:rsidP="0016626A">
      <w:pPr>
        <w:pStyle w:val="codesample"/>
      </w:pPr>
      <w:r w:rsidRPr="00633C12">
        <w:t>{</w:t>
      </w:r>
    </w:p>
    <w:p w14:paraId="1DA22F10" w14:textId="77777777" w:rsidR="0016626A" w:rsidRPr="00085EFA" w:rsidRDefault="0016626A" w:rsidP="0016626A">
      <w:pPr>
        <w:pStyle w:val="codesample"/>
      </w:pPr>
      <w:r w:rsidRPr="00085EFA">
        <w:t xml:space="preserve">  "version":"2023-02-01-preview",</w:t>
      </w:r>
    </w:p>
    <w:p w14:paraId="71F446A9" w14:textId="77777777" w:rsidR="0016626A" w:rsidRPr="00085EFA" w:rsidRDefault="0016626A" w:rsidP="0016626A">
      <w:pPr>
        <w:pStyle w:val="codesample"/>
      </w:pPr>
      <w:r w:rsidRPr="00085EFA">
        <w:t xml:space="preserve"> </w:t>
      </w:r>
    </w:p>
    <w:p w14:paraId="4347B708" w14:textId="77777777" w:rsidR="0016626A" w:rsidRPr="00085EFA" w:rsidRDefault="0016626A" w:rsidP="0016626A">
      <w:pPr>
        <w:pStyle w:val="codesample"/>
      </w:pPr>
      <w:r w:rsidRPr="00085EFA">
        <w:t xml:space="preserve">  "payload": {"</w:t>
      </w:r>
      <w:proofErr w:type="spellStart"/>
      <w:r w:rsidRPr="00085EFA">
        <w:t>keywords":"data</w:t>
      </w:r>
      <w:proofErr w:type="spellEnd"/>
      <w:r w:rsidRPr="00085EFA">
        <w:t>"}</w:t>
      </w:r>
    </w:p>
    <w:p w14:paraId="31458EA4" w14:textId="77777777" w:rsidR="0016626A" w:rsidRPr="00085EFA" w:rsidRDefault="0016626A" w:rsidP="0016626A">
      <w:pPr>
        <w:pStyle w:val="codesample"/>
      </w:pPr>
      <w:r w:rsidRPr="00085EFA">
        <w:t>}</w:t>
      </w:r>
    </w:p>
    <w:p w14:paraId="547DF029" w14:textId="77777777" w:rsidR="0016626A" w:rsidRPr="00085EFA" w:rsidRDefault="0016626A" w:rsidP="0016626A">
      <w:pPr>
        <w:pStyle w:val="codesample"/>
      </w:pPr>
    </w:p>
    <w:p w14:paraId="7E7332C7" w14:textId="77777777" w:rsidR="0016626A" w:rsidRPr="00085EFA" w:rsidRDefault="0016626A" w:rsidP="0016626A">
      <w:pPr>
        <w:pStyle w:val="codesample"/>
      </w:pPr>
    </w:p>
    <w:p w14:paraId="799275B4" w14:textId="77777777" w:rsidR="003D4E40" w:rsidRDefault="003D4E40" w:rsidP="0016626A">
      <w:pPr>
        <w:pStyle w:val="Heading3"/>
        <w:sectPr w:rsidR="003D4E40" w:rsidSect="002F3275">
          <w:pgSz w:w="12240" w:h="15840" w:code="1"/>
          <w:pgMar w:top="1440" w:right="1440" w:bottom="1440" w:left="1440" w:header="706" w:footer="706" w:gutter="0"/>
          <w:cols w:sep="1" w:space="1440"/>
          <w:docGrid w:linePitch="360"/>
        </w:sectPr>
      </w:pPr>
    </w:p>
    <w:p w14:paraId="76011450" w14:textId="766CC018" w:rsidR="00647876" w:rsidRPr="00085EFA" w:rsidRDefault="00647876" w:rsidP="0016626A">
      <w:pPr>
        <w:pStyle w:val="Heading3"/>
      </w:pPr>
      <w:proofErr w:type="spellStart"/>
      <w:r w:rsidRPr="00085EFA">
        <w:lastRenderedPageBreak/>
        <w:t>purviewClassification</w:t>
      </w:r>
      <w:proofErr w:type="spellEnd"/>
    </w:p>
    <w:p w14:paraId="046A4114" w14:textId="17C8DA6F" w:rsidR="00647876" w:rsidRPr="001A2757" w:rsidRDefault="00647876" w:rsidP="00863771">
      <w:pPr>
        <w:pStyle w:val="Heading4"/>
      </w:pPr>
      <w:r w:rsidRPr="001A2757">
        <w:t>Query</w:t>
      </w:r>
    </w:p>
    <w:p w14:paraId="7B4F538F" w14:textId="77777777" w:rsidR="00647876" w:rsidRPr="00085EFA" w:rsidRDefault="00647876" w:rsidP="00647876">
      <w:pPr>
        <w:pStyle w:val="codesample"/>
      </w:pPr>
      <w:r w:rsidRPr="00085EFA">
        <w:t>query {</w:t>
      </w:r>
    </w:p>
    <w:p w14:paraId="2D45971A" w14:textId="77777777" w:rsidR="00647876" w:rsidRPr="00085EFA" w:rsidRDefault="00647876" w:rsidP="00647876">
      <w:pPr>
        <w:pStyle w:val="codesample"/>
      </w:pPr>
      <w:r w:rsidRPr="00085EFA">
        <w:t xml:space="preserve">    </w:t>
      </w:r>
      <w:proofErr w:type="spellStart"/>
      <w:r w:rsidRPr="00085EFA">
        <w:t>purviewClassification</w:t>
      </w:r>
      <w:proofErr w:type="spellEnd"/>
      <w:r w:rsidRPr="00085EFA">
        <w:t xml:space="preserve"> {</w:t>
      </w:r>
    </w:p>
    <w:p w14:paraId="61C2878D" w14:textId="77777777" w:rsidR="00647876" w:rsidRPr="00085EFA" w:rsidRDefault="00647876" w:rsidP="00647876">
      <w:pPr>
        <w:pStyle w:val="codesample"/>
      </w:pPr>
      <w:r w:rsidRPr="00085EFA">
        <w:t xml:space="preserve">        </w:t>
      </w:r>
      <w:proofErr w:type="spellStart"/>
      <w:r w:rsidRPr="00085EFA">
        <w:t>classificationDefs</w:t>
      </w:r>
      <w:proofErr w:type="spellEnd"/>
      <w:r w:rsidRPr="00085EFA">
        <w:t xml:space="preserve"> {</w:t>
      </w:r>
    </w:p>
    <w:p w14:paraId="7ED71485" w14:textId="77777777" w:rsidR="00647876" w:rsidRPr="00085EFA" w:rsidRDefault="00647876" w:rsidP="00647876">
      <w:pPr>
        <w:pStyle w:val="codesample"/>
      </w:pPr>
      <w:r w:rsidRPr="00085EFA">
        <w:t xml:space="preserve">            </w:t>
      </w:r>
      <w:proofErr w:type="spellStart"/>
      <w:r w:rsidRPr="00085EFA">
        <w:t>attributeDefs</w:t>
      </w:r>
      <w:proofErr w:type="spellEnd"/>
    </w:p>
    <w:p w14:paraId="1C3B2C87" w14:textId="77777777" w:rsidR="00647876" w:rsidRPr="00085EFA" w:rsidRDefault="00647876" w:rsidP="00647876">
      <w:pPr>
        <w:pStyle w:val="codesample"/>
      </w:pPr>
      <w:r w:rsidRPr="00085EFA">
        <w:t xml:space="preserve">            category</w:t>
      </w:r>
    </w:p>
    <w:p w14:paraId="2527F469" w14:textId="77777777" w:rsidR="00647876" w:rsidRPr="00085EFA" w:rsidRDefault="00647876" w:rsidP="00647876">
      <w:pPr>
        <w:pStyle w:val="codesample"/>
      </w:pPr>
      <w:r w:rsidRPr="00085EFA">
        <w:t xml:space="preserve">            createdBy</w:t>
      </w:r>
    </w:p>
    <w:p w14:paraId="08D830EC" w14:textId="77777777" w:rsidR="00647876" w:rsidRPr="00085EFA" w:rsidRDefault="00647876" w:rsidP="00647876">
      <w:pPr>
        <w:pStyle w:val="codesample"/>
      </w:pPr>
      <w:r w:rsidRPr="00085EFA">
        <w:t xml:space="preserve">            </w:t>
      </w:r>
      <w:proofErr w:type="spellStart"/>
      <w:r w:rsidRPr="00085EFA">
        <w:t>createTime</w:t>
      </w:r>
      <w:proofErr w:type="spellEnd"/>
    </w:p>
    <w:p w14:paraId="68D979DD" w14:textId="77777777" w:rsidR="00647876" w:rsidRPr="00085EFA" w:rsidRDefault="00647876" w:rsidP="00647876">
      <w:pPr>
        <w:pStyle w:val="codesample"/>
      </w:pPr>
      <w:r w:rsidRPr="00085EFA">
        <w:t xml:space="preserve">            description</w:t>
      </w:r>
    </w:p>
    <w:p w14:paraId="7A2512F6" w14:textId="77777777" w:rsidR="00647876" w:rsidRPr="00085EFA" w:rsidRDefault="00647876" w:rsidP="00647876">
      <w:pPr>
        <w:pStyle w:val="codesample"/>
      </w:pPr>
      <w:r w:rsidRPr="00085EFA">
        <w:t xml:space="preserve">            </w:t>
      </w:r>
      <w:proofErr w:type="spellStart"/>
      <w:r w:rsidRPr="00085EFA">
        <w:t>entityTypes</w:t>
      </w:r>
      <w:proofErr w:type="spellEnd"/>
    </w:p>
    <w:p w14:paraId="7B5554FC" w14:textId="77777777" w:rsidR="00647876" w:rsidRPr="00085EFA" w:rsidRDefault="00647876" w:rsidP="00647876">
      <w:pPr>
        <w:pStyle w:val="codesample"/>
      </w:pPr>
      <w:r w:rsidRPr="00085EFA">
        <w:t xml:space="preserve">            </w:t>
      </w:r>
      <w:proofErr w:type="spellStart"/>
      <w:r w:rsidRPr="00085EFA">
        <w:t>guid</w:t>
      </w:r>
      <w:proofErr w:type="spellEnd"/>
    </w:p>
    <w:p w14:paraId="13AA3DDD" w14:textId="77777777" w:rsidR="00647876" w:rsidRPr="00085EFA" w:rsidRDefault="00647876" w:rsidP="00647876">
      <w:pPr>
        <w:pStyle w:val="codesample"/>
      </w:pPr>
      <w:r w:rsidRPr="00085EFA">
        <w:t xml:space="preserve">            name</w:t>
      </w:r>
    </w:p>
    <w:p w14:paraId="0513F392" w14:textId="77777777" w:rsidR="00647876" w:rsidRPr="00085EFA" w:rsidRDefault="00647876" w:rsidP="00647876">
      <w:pPr>
        <w:pStyle w:val="codesample"/>
      </w:pPr>
      <w:r w:rsidRPr="00085EFA">
        <w:t xml:space="preserve">            options {</w:t>
      </w:r>
    </w:p>
    <w:p w14:paraId="6973E8ED" w14:textId="77777777" w:rsidR="00647876" w:rsidRPr="00085EFA" w:rsidRDefault="00647876" w:rsidP="00647876">
      <w:pPr>
        <w:pStyle w:val="codesample"/>
      </w:pPr>
      <w:r w:rsidRPr="00085EFA">
        <w:t xml:space="preserve">                </w:t>
      </w:r>
      <w:proofErr w:type="spellStart"/>
      <w:r w:rsidRPr="00085EFA">
        <w:t>displayName</w:t>
      </w:r>
      <w:proofErr w:type="spellEnd"/>
    </w:p>
    <w:p w14:paraId="1EBBB17A" w14:textId="77777777" w:rsidR="00647876" w:rsidRPr="00085EFA" w:rsidRDefault="00647876" w:rsidP="00647876">
      <w:pPr>
        <w:pStyle w:val="codesample"/>
      </w:pPr>
      <w:r w:rsidRPr="00085EFA">
        <w:t xml:space="preserve">            }</w:t>
      </w:r>
    </w:p>
    <w:p w14:paraId="219465F2" w14:textId="77777777" w:rsidR="00647876" w:rsidRPr="00085EFA" w:rsidRDefault="00647876" w:rsidP="00647876">
      <w:pPr>
        <w:pStyle w:val="codesample"/>
      </w:pPr>
      <w:r w:rsidRPr="00085EFA">
        <w:t xml:space="preserve">            searchable</w:t>
      </w:r>
    </w:p>
    <w:p w14:paraId="5517B979" w14:textId="77777777" w:rsidR="00647876" w:rsidRPr="00085EFA" w:rsidRDefault="00647876" w:rsidP="00647876">
      <w:pPr>
        <w:pStyle w:val="codesample"/>
      </w:pPr>
      <w:r w:rsidRPr="00085EFA">
        <w:t xml:space="preserve">            </w:t>
      </w:r>
      <w:proofErr w:type="spellStart"/>
      <w:r w:rsidRPr="00085EFA">
        <w:t>superTypes</w:t>
      </w:r>
      <w:proofErr w:type="spellEnd"/>
    </w:p>
    <w:p w14:paraId="0A333884" w14:textId="77777777" w:rsidR="00647876" w:rsidRPr="00085EFA" w:rsidRDefault="00647876" w:rsidP="00647876">
      <w:pPr>
        <w:pStyle w:val="codesample"/>
      </w:pPr>
      <w:r w:rsidRPr="00085EFA">
        <w:t xml:space="preserve">            </w:t>
      </w:r>
      <w:proofErr w:type="spellStart"/>
      <w:r w:rsidRPr="00085EFA">
        <w:t>typeVersion</w:t>
      </w:r>
      <w:proofErr w:type="spellEnd"/>
    </w:p>
    <w:p w14:paraId="6A0BE675" w14:textId="77777777" w:rsidR="00647876" w:rsidRPr="00085EFA" w:rsidRDefault="00647876" w:rsidP="00647876">
      <w:pPr>
        <w:pStyle w:val="codesample"/>
      </w:pPr>
      <w:r w:rsidRPr="00085EFA">
        <w:t xml:space="preserve">            </w:t>
      </w:r>
      <w:proofErr w:type="spellStart"/>
      <w:r w:rsidRPr="00085EFA">
        <w:t>updatedBy</w:t>
      </w:r>
      <w:proofErr w:type="spellEnd"/>
    </w:p>
    <w:p w14:paraId="659513C8" w14:textId="77777777" w:rsidR="00647876" w:rsidRPr="00085EFA" w:rsidRDefault="00647876" w:rsidP="00647876">
      <w:pPr>
        <w:pStyle w:val="codesample"/>
      </w:pPr>
      <w:r w:rsidRPr="00085EFA">
        <w:t xml:space="preserve">            </w:t>
      </w:r>
      <w:proofErr w:type="spellStart"/>
      <w:r w:rsidRPr="00085EFA">
        <w:t>updateTime</w:t>
      </w:r>
      <w:proofErr w:type="spellEnd"/>
    </w:p>
    <w:p w14:paraId="2324D479" w14:textId="77777777" w:rsidR="00647876" w:rsidRPr="00085EFA" w:rsidRDefault="00647876" w:rsidP="00647876">
      <w:pPr>
        <w:pStyle w:val="codesample"/>
      </w:pPr>
      <w:r w:rsidRPr="00085EFA">
        <w:t xml:space="preserve">            version</w:t>
      </w:r>
    </w:p>
    <w:p w14:paraId="56F7E040" w14:textId="77777777" w:rsidR="00647876" w:rsidRPr="00085EFA" w:rsidRDefault="00647876" w:rsidP="00647876">
      <w:pPr>
        <w:pStyle w:val="codesample"/>
      </w:pPr>
      <w:r w:rsidRPr="00085EFA">
        <w:t xml:space="preserve">        }</w:t>
      </w:r>
    </w:p>
    <w:p w14:paraId="7E62DD39" w14:textId="77777777" w:rsidR="00647876" w:rsidRPr="00085EFA" w:rsidRDefault="00647876" w:rsidP="00647876">
      <w:pPr>
        <w:pStyle w:val="codesample"/>
      </w:pPr>
      <w:r w:rsidRPr="00085EFA">
        <w:t xml:space="preserve">    }</w:t>
      </w:r>
    </w:p>
    <w:p w14:paraId="4180B538" w14:textId="7FFC59A9" w:rsidR="00647876" w:rsidRPr="00085EFA" w:rsidRDefault="00647876" w:rsidP="00863771">
      <w:pPr>
        <w:pStyle w:val="codesample"/>
        <w:spacing w:after="240"/>
      </w:pPr>
      <w:r w:rsidRPr="00085EFA">
        <w:t>}</w:t>
      </w:r>
    </w:p>
    <w:p w14:paraId="7ABD99E2" w14:textId="451259D2" w:rsidR="00647876" w:rsidRPr="00085EFA" w:rsidRDefault="00647876" w:rsidP="00647876">
      <w:pPr>
        <w:pStyle w:val="Heading3"/>
      </w:pPr>
      <w:proofErr w:type="spellStart"/>
      <w:r w:rsidRPr="00085EFA">
        <w:t>purviewCollections</w:t>
      </w:r>
      <w:proofErr w:type="spellEnd"/>
    </w:p>
    <w:p w14:paraId="35D64162" w14:textId="77777777" w:rsidR="00863771" w:rsidRDefault="00863771" w:rsidP="00863771">
      <w:pPr>
        <w:pStyle w:val="Heading4"/>
        <w:sectPr w:rsidR="00863771" w:rsidSect="002F3275">
          <w:pgSz w:w="12240" w:h="15840" w:code="1"/>
          <w:pgMar w:top="1440" w:right="1440" w:bottom="1440" w:left="1440" w:header="706" w:footer="706" w:gutter="0"/>
          <w:cols w:sep="1" w:space="1440"/>
          <w:docGrid w:linePitch="360"/>
        </w:sectPr>
      </w:pPr>
    </w:p>
    <w:p w14:paraId="71273A98" w14:textId="0F708A80" w:rsidR="00647876" w:rsidRPr="001C773B" w:rsidRDefault="00647876" w:rsidP="00863771">
      <w:pPr>
        <w:pStyle w:val="Heading4"/>
      </w:pPr>
      <w:r w:rsidRPr="001C773B">
        <w:t>Query</w:t>
      </w:r>
    </w:p>
    <w:p w14:paraId="08FFDEBF" w14:textId="77777777" w:rsidR="00647876" w:rsidRPr="00085EFA" w:rsidRDefault="00647876" w:rsidP="00647876">
      <w:pPr>
        <w:pStyle w:val="codesample"/>
      </w:pPr>
      <w:r w:rsidRPr="00085EFA">
        <w:t>query($version: String!) {</w:t>
      </w:r>
    </w:p>
    <w:p w14:paraId="5B10ECDF" w14:textId="77777777" w:rsidR="00647876" w:rsidRPr="00085EFA" w:rsidRDefault="00647876" w:rsidP="00647876">
      <w:pPr>
        <w:pStyle w:val="codesample"/>
      </w:pPr>
      <w:r w:rsidRPr="00085EFA">
        <w:t xml:space="preserve">    </w:t>
      </w:r>
      <w:proofErr w:type="spellStart"/>
      <w:r w:rsidRPr="00085EFA">
        <w:t>purviewCollections</w:t>
      </w:r>
      <w:proofErr w:type="spellEnd"/>
      <w:r w:rsidRPr="00085EFA">
        <w:t>(version: $version) {</w:t>
      </w:r>
    </w:p>
    <w:p w14:paraId="335C1CA6" w14:textId="77777777" w:rsidR="00647876" w:rsidRPr="00085EFA" w:rsidRDefault="00647876" w:rsidP="00647876">
      <w:pPr>
        <w:pStyle w:val="codesample"/>
      </w:pPr>
      <w:r w:rsidRPr="00085EFA">
        <w:t xml:space="preserve">        count</w:t>
      </w:r>
    </w:p>
    <w:p w14:paraId="6FC3ECE2" w14:textId="77777777" w:rsidR="00647876" w:rsidRPr="00085EFA" w:rsidRDefault="00647876" w:rsidP="00647876">
      <w:pPr>
        <w:pStyle w:val="codesample"/>
      </w:pPr>
      <w:r w:rsidRPr="00085EFA">
        <w:t xml:space="preserve">        value {</w:t>
      </w:r>
    </w:p>
    <w:p w14:paraId="4A639F79" w14:textId="77777777" w:rsidR="00647876" w:rsidRPr="00085EFA" w:rsidRDefault="00647876" w:rsidP="00647876">
      <w:pPr>
        <w:pStyle w:val="codesample"/>
      </w:pPr>
      <w:r w:rsidRPr="00085EFA">
        <w:t xml:space="preserve">            </w:t>
      </w:r>
      <w:proofErr w:type="spellStart"/>
      <w:r w:rsidRPr="00085EFA">
        <w:t>collectionProvisioningState</w:t>
      </w:r>
      <w:proofErr w:type="spellEnd"/>
    </w:p>
    <w:p w14:paraId="6AE9CB15" w14:textId="77777777" w:rsidR="00647876" w:rsidRPr="00085EFA" w:rsidRDefault="00647876" w:rsidP="00647876">
      <w:pPr>
        <w:pStyle w:val="codesample"/>
      </w:pPr>
      <w:r w:rsidRPr="00085EFA">
        <w:t xml:space="preserve">            description</w:t>
      </w:r>
    </w:p>
    <w:p w14:paraId="2620D493" w14:textId="77777777" w:rsidR="00647876" w:rsidRPr="00085EFA" w:rsidRDefault="00647876" w:rsidP="00647876">
      <w:pPr>
        <w:pStyle w:val="codesample"/>
      </w:pPr>
      <w:r w:rsidRPr="00085EFA">
        <w:t xml:space="preserve">            </w:t>
      </w:r>
      <w:proofErr w:type="spellStart"/>
      <w:r w:rsidRPr="00085EFA">
        <w:t>friendlyName</w:t>
      </w:r>
      <w:proofErr w:type="spellEnd"/>
    </w:p>
    <w:p w14:paraId="5487CD43" w14:textId="77777777" w:rsidR="00647876" w:rsidRPr="00085EFA" w:rsidRDefault="00647876" w:rsidP="00647876">
      <w:pPr>
        <w:pStyle w:val="codesample"/>
      </w:pPr>
      <w:r w:rsidRPr="00085EFA">
        <w:t xml:space="preserve">            name</w:t>
      </w:r>
    </w:p>
    <w:p w14:paraId="78DA7694" w14:textId="77777777" w:rsidR="00647876" w:rsidRPr="00085EFA" w:rsidRDefault="00647876" w:rsidP="00647876">
      <w:pPr>
        <w:pStyle w:val="codesample"/>
      </w:pPr>
      <w:r w:rsidRPr="00085EFA">
        <w:t xml:space="preserve">            </w:t>
      </w:r>
      <w:proofErr w:type="spellStart"/>
      <w:r w:rsidRPr="00085EFA">
        <w:t>parentCollection</w:t>
      </w:r>
      <w:proofErr w:type="spellEnd"/>
      <w:r w:rsidRPr="00085EFA">
        <w:t xml:space="preserve"> {</w:t>
      </w:r>
    </w:p>
    <w:p w14:paraId="7003F38A" w14:textId="77777777" w:rsidR="00647876" w:rsidRPr="00085EFA" w:rsidRDefault="00647876" w:rsidP="00647876">
      <w:pPr>
        <w:pStyle w:val="codesample"/>
      </w:pPr>
      <w:r w:rsidRPr="00085EFA">
        <w:t xml:space="preserve">                </w:t>
      </w:r>
      <w:proofErr w:type="spellStart"/>
      <w:r w:rsidRPr="00085EFA">
        <w:t>referenceName</w:t>
      </w:r>
      <w:proofErr w:type="spellEnd"/>
    </w:p>
    <w:p w14:paraId="62A2E500" w14:textId="77777777" w:rsidR="00647876" w:rsidRPr="00085EFA" w:rsidRDefault="00647876" w:rsidP="00647876">
      <w:pPr>
        <w:pStyle w:val="codesample"/>
      </w:pPr>
      <w:r w:rsidRPr="00085EFA">
        <w:t xml:space="preserve">                type</w:t>
      </w:r>
    </w:p>
    <w:p w14:paraId="1E38122F" w14:textId="77777777" w:rsidR="00647876" w:rsidRPr="00085EFA" w:rsidRDefault="00647876" w:rsidP="00647876">
      <w:pPr>
        <w:pStyle w:val="codesample"/>
      </w:pPr>
      <w:r w:rsidRPr="00085EFA">
        <w:t xml:space="preserve">            }</w:t>
      </w:r>
    </w:p>
    <w:p w14:paraId="681E5F1A" w14:textId="77777777" w:rsidR="00647876" w:rsidRPr="00085EFA" w:rsidRDefault="00647876" w:rsidP="00647876">
      <w:pPr>
        <w:pStyle w:val="codesample"/>
      </w:pPr>
      <w:r w:rsidRPr="00085EFA">
        <w:t xml:space="preserve">            </w:t>
      </w:r>
      <w:proofErr w:type="spellStart"/>
      <w:r w:rsidRPr="00085EFA">
        <w:t>systemData</w:t>
      </w:r>
      <w:proofErr w:type="spellEnd"/>
      <w:r w:rsidRPr="00085EFA">
        <w:t xml:space="preserve"> {</w:t>
      </w:r>
    </w:p>
    <w:p w14:paraId="703353F7" w14:textId="77777777" w:rsidR="00647876" w:rsidRPr="00085EFA" w:rsidRDefault="00647876" w:rsidP="00647876">
      <w:pPr>
        <w:pStyle w:val="codesample"/>
      </w:pPr>
      <w:r w:rsidRPr="00085EFA">
        <w:t xml:space="preserve">                createdAt</w:t>
      </w:r>
    </w:p>
    <w:p w14:paraId="7C291DAB" w14:textId="77777777" w:rsidR="00647876" w:rsidRPr="00085EFA" w:rsidRDefault="00647876" w:rsidP="00647876">
      <w:pPr>
        <w:pStyle w:val="codesample"/>
      </w:pPr>
      <w:r w:rsidRPr="00085EFA">
        <w:t xml:space="preserve">                createdBy</w:t>
      </w:r>
    </w:p>
    <w:p w14:paraId="50641B89" w14:textId="77777777" w:rsidR="00647876" w:rsidRPr="00085EFA" w:rsidRDefault="00647876" w:rsidP="00647876">
      <w:pPr>
        <w:pStyle w:val="codesample"/>
      </w:pPr>
      <w:r w:rsidRPr="00085EFA">
        <w:t xml:space="preserve">                </w:t>
      </w:r>
      <w:proofErr w:type="spellStart"/>
      <w:r w:rsidRPr="00085EFA">
        <w:t>createdByType</w:t>
      </w:r>
      <w:proofErr w:type="spellEnd"/>
    </w:p>
    <w:p w14:paraId="2B813EB2" w14:textId="77777777" w:rsidR="00647876" w:rsidRPr="00085EFA" w:rsidRDefault="00647876" w:rsidP="00647876">
      <w:pPr>
        <w:pStyle w:val="codesample"/>
      </w:pPr>
      <w:r w:rsidRPr="00085EFA">
        <w:t xml:space="preserve">                </w:t>
      </w:r>
      <w:proofErr w:type="spellStart"/>
      <w:r w:rsidRPr="00085EFA">
        <w:t>lastModifiedAt</w:t>
      </w:r>
      <w:proofErr w:type="spellEnd"/>
    </w:p>
    <w:p w14:paraId="184F0A08" w14:textId="77777777" w:rsidR="00647876" w:rsidRPr="00085EFA" w:rsidRDefault="00647876" w:rsidP="00647876">
      <w:pPr>
        <w:pStyle w:val="codesample"/>
      </w:pPr>
      <w:r w:rsidRPr="00085EFA">
        <w:t xml:space="preserve">                </w:t>
      </w:r>
      <w:proofErr w:type="spellStart"/>
      <w:r w:rsidRPr="00085EFA">
        <w:t>lastModifiedBy</w:t>
      </w:r>
      <w:proofErr w:type="spellEnd"/>
    </w:p>
    <w:p w14:paraId="2B40A6CE" w14:textId="77777777" w:rsidR="00647876" w:rsidRPr="00085EFA" w:rsidRDefault="00647876" w:rsidP="00647876">
      <w:pPr>
        <w:pStyle w:val="codesample"/>
      </w:pPr>
      <w:r w:rsidRPr="00085EFA">
        <w:t xml:space="preserve">                </w:t>
      </w:r>
      <w:proofErr w:type="spellStart"/>
      <w:r w:rsidRPr="00085EFA">
        <w:t>lastModifiedByType</w:t>
      </w:r>
      <w:proofErr w:type="spellEnd"/>
    </w:p>
    <w:p w14:paraId="6A4BF4C4" w14:textId="77777777" w:rsidR="00647876" w:rsidRPr="00085EFA" w:rsidRDefault="00647876" w:rsidP="00647876">
      <w:pPr>
        <w:pStyle w:val="codesample"/>
      </w:pPr>
      <w:r w:rsidRPr="00085EFA">
        <w:t xml:space="preserve">            }</w:t>
      </w:r>
    </w:p>
    <w:p w14:paraId="7EF9EB6D" w14:textId="77777777" w:rsidR="00647876" w:rsidRPr="00085EFA" w:rsidRDefault="00647876" w:rsidP="00647876">
      <w:pPr>
        <w:pStyle w:val="codesample"/>
      </w:pPr>
      <w:r w:rsidRPr="00085EFA">
        <w:t xml:space="preserve">        }</w:t>
      </w:r>
    </w:p>
    <w:p w14:paraId="54C9A7D6" w14:textId="77777777" w:rsidR="00647876" w:rsidRPr="00085EFA" w:rsidRDefault="00647876" w:rsidP="00647876">
      <w:pPr>
        <w:pStyle w:val="codesample"/>
      </w:pPr>
      <w:r w:rsidRPr="00085EFA">
        <w:t xml:space="preserve">    }</w:t>
      </w:r>
    </w:p>
    <w:p w14:paraId="33120B7D" w14:textId="5F255261" w:rsidR="00647876" w:rsidRPr="00085EFA" w:rsidRDefault="00647876" w:rsidP="00863771">
      <w:pPr>
        <w:pStyle w:val="codesample"/>
        <w:spacing w:after="240"/>
      </w:pPr>
      <w:r w:rsidRPr="00085EFA">
        <w:t>}</w:t>
      </w:r>
    </w:p>
    <w:p w14:paraId="564F8C4E" w14:textId="7CBBCDF1" w:rsidR="00647876" w:rsidRPr="001C773B" w:rsidRDefault="00863771" w:rsidP="00863771">
      <w:pPr>
        <w:pStyle w:val="Heading4"/>
      </w:pPr>
      <w:r>
        <w:br w:type="column"/>
      </w:r>
      <w:r w:rsidR="00647876" w:rsidRPr="001C773B">
        <w:t>Variables</w:t>
      </w:r>
    </w:p>
    <w:p w14:paraId="44C67AA1" w14:textId="77777777" w:rsidR="00647876" w:rsidRPr="00085EFA" w:rsidRDefault="00647876" w:rsidP="00647876">
      <w:pPr>
        <w:pStyle w:val="codesample"/>
      </w:pPr>
      <w:r w:rsidRPr="00085EFA">
        <w:t>{</w:t>
      </w:r>
    </w:p>
    <w:p w14:paraId="0D5B5AB8" w14:textId="77777777" w:rsidR="00647876" w:rsidRPr="00085EFA" w:rsidRDefault="00647876" w:rsidP="00647876">
      <w:pPr>
        <w:pStyle w:val="codesample"/>
      </w:pPr>
      <w:r w:rsidRPr="00085EFA">
        <w:t xml:space="preserve">    "version": "2019-11-01-preview"</w:t>
      </w:r>
    </w:p>
    <w:p w14:paraId="04B3EB5C" w14:textId="77777777" w:rsidR="00647876" w:rsidRDefault="00647876" w:rsidP="00647876">
      <w:pPr>
        <w:pStyle w:val="codesample"/>
      </w:pPr>
      <w:r w:rsidRPr="00085EFA">
        <w:t>}</w:t>
      </w:r>
    </w:p>
    <w:p w14:paraId="469C1CEC" w14:textId="77777777" w:rsidR="00CB3F7F" w:rsidRPr="00085EFA" w:rsidRDefault="00CB3F7F" w:rsidP="00647876">
      <w:pPr>
        <w:pStyle w:val="codesample"/>
      </w:pPr>
    </w:p>
    <w:p w14:paraId="779726E3" w14:textId="77777777" w:rsidR="00863771" w:rsidRDefault="00863771" w:rsidP="00466DBC">
      <w:pPr>
        <w:pStyle w:val="Heading3"/>
        <w:sectPr w:rsidR="00863771" w:rsidSect="00863771">
          <w:type w:val="continuous"/>
          <w:pgSz w:w="12240" w:h="15840" w:code="1"/>
          <w:pgMar w:top="1440" w:right="1440" w:bottom="1440" w:left="1440" w:header="706" w:footer="706" w:gutter="0"/>
          <w:cols w:num="2" w:sep="1" w:space="1440"/>
          <w:docGrid w:linePitch="360"/>
        </w:sectPr>
      </w:pPr>
    </w:p>
    <w:p w14:paraId="4BD8A3F1" w14:textId="77777777" w:rsidR="00863771" w:rsidRDefault="00863771" w:rsidP="00466DBC">
      <w:pPr>
        <w:pStyle w:val="Heading3"/>
        <w:sectPr w:rsidR="00863771" w:rsidSect="00863771">
          <w:type w:val="continuous"/>
          <w:pgSz w:w="12240" w:h="15840" w:code="1"/>
          <w:pgMar w:top="1440" w:right="1440" w:bottom="1440" w:left="1440" w:header="706" w:footer="706" w:gutter="0"/>
          <w:cols w:sep="1" w:space="1440"/>
          <w:docGrid w:linePitch="360"/>
        </w:sectPr>
      </w:pPr>
    </w:p>
    <w:p w14:paraId="5417C250" w14:textId="6C0CA5ED" w:rsidR="00466DBC" w:rsidRPr="00085EFA" w:rsidRDefault="00466DBC" w:rsidP="00466DBC">
      <w:pPr>
        <w:pStyle w:val="Heading3"/>
      </w:pPr>
      <w:proofErr w:type="spellStart"/>
      <w:r w:rsidRPr="00085EFA">
        <w:lastRenderedPageBreak/>
        <w:t>purviewBrowse</w:t>
      </w:r>
      <w:proofErr w:type="spellEnd"/>
    </w:p>
    <w:p w14:paraId="75E55108" w14:textId="79EA3167" w:rsidR="00466DBC" w:rsidRPr="00085EFA" w:rsidRDefault="00466DBC" w:rsidP="00863771">
      <w:pPr>
        <w:pStyle w:val="Heading4"/>
      </w:pPr>
      <w:r w:rsidRPr="001C773B">
        <w:t>Query</w:t>
      </w:r>
    </w:p>
    <w:p w14:paraId="796285E1" w14:textId="77777777" w:rsidR="00466DBC" w:rsidRPr="00085EFA" w:rsidRDefault="00466DBC" w:rsidP="00466DBC">
      <w:pPr>
        <w:pStyle w:val="codesample"/>
      </w:pPr>
      <w:r w:rsidRPr="00085EFA">
        <w:t xml:space="preserve">query </w:t>
      </w:r>
      <w:proofErr w:type="spellStart"/>
      <w:r w:rsidRPr="00085EFA">
        <w:t>MyQuery</w:t>
      </w:r>
      <w:proofErr w:type="spellEnd"/>
      <w:r w:rsidRPr="00085EFA">
        <w:t xml:space="preserve">($version : String!, $payload : </w:t>
      </w:r>
      <w:proofErr w:type="spellStart"/>
      <w:r w:rsidRPr="00085EFA">
        <w:t>queryInput_purviewBrowse_input_Input</w:t>
      </w:r>
      <w:proofErr w:type="spellEnd"/>
      <w:r w:rsidRPr="00085EFA">
        <w:t xml:space="preserve">){ </w:t>
      </w:r>
    </w:p>
    <w:p w14:paraId="53B7112F" w14:textId="77777777" w:rsidR="00466DBC" w:rsidRPr="00085EFA" w:rsidRDefault="00466DBC" w:rsidP="00466DBC">
      <w:pPr>
        <w:pStyle w:val="codesample"/>
      </w:pPr>
    </w:p>
    <w:p w14:paraId="311B0913" w14:textId="77777777" w:rsidR="00466DBC" w:rsidRPr="00085EFA" w:rsidRDefault="00466DBC" w:rsidP="00466DBC">
      <w:pPr>
        <w:pStyle w:val="codesample"/>
      </w:pPr>
      <w:r w:rsidRPr="00085EFA">
        <w:t xml:space="preserve">  </w:t>
      </w:r>
      <w:proofErr w:type="spellStart"/>
      <w:r w:rsidRPr="00085EFA">
        <w:t>purviewBrowse</w:t>
      </w:r>
      <w:proofErr w:type="spellEnd"/>
      <w:r w:rsidRPr="00085EFA">
        <w:t xml:space="preserve">(input: $payload, version: $version) { </w:t>
      </w:r>
    </w:p>
    <w:p w14:paraId="7537DEF0" w14:textId="77777777" w:rsidR="00466DBC" w:rsidRPr="00085EFA" w:rsidRDefault="00466DBC" w:rsidP="00466DBC">
      <w:pPr>
        <w:pStyle w:val="codesample"/>
      </w:pPr>
    </w:p>
    <w:p w14:paraId="7B709080" w14:textId="77777777" w:rsidR="00466DBC" w:rsidRPr="00085EFA" w:rsidRDefault="00466DBC" w:rsidP="00466DBC">
      <w:pPr>
        <w:pStyle w:val="codesample"/>
      </w:pPr>
      <w:r w:rsidRPr="00085EFA">
        <w:t xml:space="preserve">    _</w:t>
      </w:r>
      <w:proofErr w:type="spellStart"/>
      <w:r w:rsidRPr="00085EFA">
        <w:t>AT_search_count</w:t>
      </w:r>
      <w:proofErr w:type="spellEnd"/>
      <w:r w:rsidRPr="00085EFA">
        <w:t xml:space="preserve"> </w:t>
      </w:r>
    </w:p>
    <w:p w14:paraId="28646D52" w14:textId="77777777" w:rsidR="00466DBC" w:rsidRPr="00085EFA" w:rsidRDefault="00466DBC" w:rsidP="00466DBC">
      <w:pPr>
        <w:pStyle w:val="codesample"/>
      </w:pPr>
    </w:p>
    <w:p w14:paraId="2FC2AF24" w14:textId="77777777" w:rsidR="00466DBC" w:rsidRPr="00085EFA" w:rsidRDefault="00466DBC" w:rsidP="00466DBC">
      <w:pPr>
        <w:pStyle w:val="codesample"/>
      </w:pPr>
      <w:r w:rsidRPr="00085EFA">
        <w:t xml:space="preserve">    value </w:t>
      </w:r>
    </w:p>
    <w:p w14:paraId="5AC5D570" w14:textId="77777777" w:rsidR="00466DBC" w:rsidRPr="00085EFA" w:rsidRDefault="00466DBC" w:rsidP="00466DBC">
      <w:pPr>
        <w:pStyle w:val="codesample"/>
      </w:pPr>
      <w:r w:rsidRPr="00085EFA">
        <w:t xml:space="preserve">  } </w:t>
      </w:r>
    </w:p>
    <w:p w14:paraId="1B634E40" w14:textId="3BD6D08D" w:rsidR="00466DBC" w:rsidRPr="00085EFA" w:rsidRDefault="00466DBC" w:rsidP="00863771">
      <w:pPr>
        <w:pStyle w:val="codesample"/>
        <w:spacing w:after="240"/>
      </w:pPr>
      <w:r w:rsidRPr="00085EFA">
        <w:t xml:space="preserve">} </w:t>
      </w:r>
    </w:p>
    <w:p w14:paraId="4BBDA6B8" w14:textId="287647A4" w:rsidR="00466DBC" w:rsidRPr="00085EFA" w:rsidRDefault="00466DBC" w:rsidP="00863771">
      <w:pPr>
        <w:pStyle w:val="Heading4"/>
      </w:pPr>
      <w:r w:rsidRPr="001C773B">
        <w:t>Variables</w:t>
      </w:r>
    </w:p>
    <w:p w14:paraId="45B1C6E5" w14:textId="77777777" w:rsidR="00466DBC" w:rsidRPr="00085EFA" w:rsidRDefault="00466DBC" w:rsidP="00466DBC">
      <w:pPr>
        <w:pStyle w:val="codesample"/>
      </w:pPr>
      <w:r w:rsidRPr="00085EFA">
        <w:t xml:space="preserve">{ </w:t>
      </w:r>
    </w:p>
    <w:p w14:paraId="5028282A" w14:textId="77777777" w:rsidR="00466DBC" w:rsidRPr="00085EFA" w:rsidRDefault="00466DBC" w:rsidP="00466DBC">
      <w:pPr>
        <w:pStyle w:val="codesample"/>
      </w:pPr>
    </w:p>
    <w:p w14:paraId="2F99BF75" w14:textId="77777777" w:rsidR="00466DBC" w:rsidRPr="00085EFA" w:rsidRDefault="00466DBC" w:rsidP="00466DBC">
      <w:pPr>
        <w:pStyle w:val="codesample"/>
      </w:pPr>
      <w:r w:rsidRPr="00085EFA">
        <w:t xml:space="preserve">  "version":"2021-05-01-preview", </w:t>
      </w:r>
    </w:p>
    <w:p w14:paraId="3852AA12" w14:textId="77777777" w:rsidR="00466DBC" w:rsidRPr="00085EFA" w:rsidRDefault="00466DBC" w:rsidP="00466DBC">
      <w:pPr>
        <w:pStyle w:val="codesample"/>
      </w:pPr>
    </w:p>
    <w:p w14:paraId="565341B7" w14:textId="77777777" w:rsidR="00466DBC" w:rsidRPr="00085EFA" w:rsidRDefault="00466DBC" w:rsidP="00466DBC">
      <w:pPr>
        <w:pStyle w:val="codesample"/>
      </w:pPr>
      <w:r w:rsidRPr="00085EFA">
        <w:t xml:space="preserve">  "payload":{"limit": 100, "path": "/mssql_instance#tc-training13%2FMSSQLSERVER/mssql_db#tc/mssql_schema#dbo"} </w:t>
      </w:r>
    </w:p>
    <w:p w14:paraId="530CE6C4" w14:textId="77777777" w:rsidR="00466DBC" w:rsidRPr="00085EFA" w:rsidRDefault="00466DBC" w:rsidP="00466DBC">
      <w:pPr>
        <w:pStyle w:val="codesample"/>
      </w:pPr>
    </w:p>
    <w:p w14:paraId="139B993B" w14:textId="67E6B650" w:rsidR="00466DBC" w:rsidRPr="00085EFA" w:rsidRDefault="00466DBC" w:rsidP="00863771">
      <w:pPr>
        <w:pStyle w:val="codesample"/>
        <w:spacing w:after="240"/>
      </w:pPr>
      <w:r w:rsidRPr="00085EFA">
        <w:t xml:space="preserve">} </w:t>
      </w:r>
    </w:p>
    <w:p w14:paraId="110BA76D" w14:textId="1176959F" w:rsidR="00DC21F3" w:rsidRPr="00085EFA" w:rsidRDefault="00DC21F3" w:rsidP="001A2757">
      <w:pPr>
        <w:pStyle w:val="Heading3"/>
      </w:pPr>
      <w:proofErr w:type="spellStart"/>
      <w:r w:rsidRPr="00085EFA">
        <w:t>purviewAssetRelationship</w:t>
      </w:r>
      <w:proofErr w:type="spellEnd"/>
    </w:p>
    <w:p w14:paraId="5CEC85D6" w14:textId="77777777" w:rsidR="00DC21F3" w:rsidRPr="00633C12" w:rsidRDefault="00DC21F3" w:rsidP="00863771">
      <w:pPr>
        <w:pStyle w:val="Heading4"/>
      </w:pPr>
      <w:r w:rsidRPr="00633C12">
        <w:t>Query</w:t>
      </w:r>
    </w:p>
    <w:p w14:paraId="78D74259" w14:textId="77777777" w:rsidR="00DC21F3" w:rsidRPr="00085EFA" w:rsidRDefault="00DC21F3" w:rsidP="00DC21F3">
      <w:pPr>
        <w:pStyle w:val="codesample"/>
      </w:pPr>
      <w:r w:rsidRPr="00085EFA">
        <w:t xml:space="preserve">query </w:t>
      </w:r>
      <w:proofErr w:type="spellStart"/>
      <w:r w:rsidRPr="00085EFA">
        <w:t>purviewRelationship</w:t>
      </w:r>
      <w:proofErr w:type="spellEnd"/>
      <w:r w:rsidRPr="00085EFA">
        <w:t>($</w:t>
      </w:r>
      <w:proofErr w:type="spellStart"/>
      <w:r w:rsidRPr="00085EFA">
        <w:t>guid</w:t>
      </w:r>
      <w:proofErr w:type="spellEnd"/>
      <w:r w:rsidRPr="00085EFA">
        <w:t xml:space="preserve">: String!) { </w:t>
      </w:r>
    </w:p>
    <w:p w14:paraId="751947D7" w14:textId="77777777" w:rsidR="00DC21F3" w:rsidRPr="00085EFA" w:rsidRDefault="00DC21F3" w:rsidP="00DC21F3">
      <w:pPr>
        <w:pStyle w:val="codesample"/>
      </w:pPr>
      <w:r w:rsidRPr="00085EFA">
        <w:t xml:space="preserve">  </w:t>
      </w:r>
      <w:proofErr w:type="spellStart"/>
      <w:r w:rsidRPr="00085EFA">
        <w:t>purviewAssetRelationship</w:t>
      </w:r>
      <w:proofErr w:type="spellEnd"/>
      <w:r w:rsidRPr="00085EFA">
        <w:t>(</w:t>
      </w:r>
      <w:proofErr w:type="spellStart"/>
      <w:r w:rsidRPr="00085EFA">
        <w:t>guid</w:t>
      </w:r>
      <w:proofErr w:type="spellEnd"/>
      <w:r w:rsidRPr="00085EFA">
        <w:t>: $</w:t>
      </w:r>
      <w:proofErr w:type="spellStart"/>
      <w:r w:rsidRPr="00085EFA">
        <w:t>guid</w:t>
      </w:r>
      <w:proofErr w:type="spellEnd"/>
      <w:r w:rsidRPr="00085EFA">
        <w:t xml:space="preserve">) { </w:t>
      </w:r>
    </w:p>
    <w:p w14:paraId="65E5F884" w14:textId="77777777" w:rsidR="00DC21F3" w:rsidRPr="00085EFA" w:rsidRDefault="00DC21F3" w:rsidP="00DC21F3">
      <w:pPr>
        <w:pStyle w:val="codesample"/>
      </w:pPr>
      <w:r w:rsidRPr="00085EFA">
        <w:t xml:space="preserve">    relationship </w:t>
      </w:r>
    </w:p>
    <w:p w14:paraId="427BD212" w14:textId="77777777" w:rsidR="00DC21F3" w:rsidRPr="00085EFA" w:rsidRDefault="00DC21F3" w:rsidP="00DC21F3">
      <w:pPr>
        <w:pStyle w:val="codesample"/>
      </w:pPr>
      <w:r w:rsidRPr="00085EFA">
        <w:t xml:space="preserve">  } </w:t>
      </w:r>
    </w:p>
    <w:p w14:paraId="07B750D7" w14:textId="7173E0A7" w:rsidR="00DC21F3" w:rsidRPr="00085EFA" w:rsidRDefault="00DC21F3" w:rsidP="00863771">
      <w:pPr>
        <w:pStyle w:val="codesample"/>
        <w:spacing w:after="240"/>
      </w:pPr>
      <w:r w:rsidRPr="00085EFA">
        <w:t>}</w:t>
      </w:r>
    </w:p>
    <w:p w14:paraId="1EA4F643" w14:textId="77777777" w:rsidR="00DC21F3" w:rsidRPr="00633C12" w:rsidRDefault="00DC21F3" w:rsidP="00863771">
      <w:pPr>
        <w:pStyle w:val="Heading4"/>
      </w:pPr>
      <w:r w:rsidRPr="00633C12">
        <w:t>Variables</w:t>
      </w:r>
    </w:p>
    <w:p w14:paraId="39883DFC" w14:textId="77777777" w:rsidR="00DC21F3" w:rsidRPr="00085EFA" w:rsidRDefault="00DC21F3" w:rsidP="00DC21F3">
      <w:pPr>
        <w:pStyle w:val="codesample"/>
      </w:pPr>
      <w:r w:rsidRPr="00085EFA">
        <w:t xml:space="preserve"> {</w:t>
      </w:r>
    </w:p>
    <w:p w14:paraId="3ABEB7A0" w14:textId="77777777" w:rsidR="00DC21F3" w:rsidRPr="00085EFA" w:rsidRDefault="00DC21F3" w:rsidP="00DC21F3">
      <w:pPr>
        <w:pStyle w:val="codesample"/>
      </w:pPr>
      <w:r w:rsidRPr="00085EFA">
        <w:t xml:space="preserve">    "</w:t>
      </w:r>
      <w:proofErr w:type="spellStart"/>
      <w:r w:rsidRPr="00085EFA">
        <w:t>guid</w:t>
      </w:r>
      <w:proofErr w:type="spellEnd"/>
      <w:r w:rsidRPr="00085EFA">
        <w:t>" :"cdb61ad3-cb1a-4679-93b2-75f7ae191ef3"</w:t>
      </w:r>
    </w:p>
    <w:p w14:paraId="41974F1D" w14:textId="77777777" w:rsidR="00DC21F3" w:rsidRPr="00085EFA" w:rsidRDefault="00DC21F3" w:rsidP="00DC21F3">
      <w:pPr>
        <w:pStyle w:val="codesample"/>
      </w:pPr>
      <w:r w:rsidRPr="00085EFA">
        <w:t xml:space="preserve"> }</w:t>
      </w:r>
    </w:p>
    <w:p w14:paraId="6EA62828" w14:textId="77777777" w:rsidR="00156834" w:rsidRDefault="00156834" w:rsidP="001C773B">
      <w:pPr>
        <w:pStyle w:val="Heading3"/>
        <w:sectPr w:rsidR="00156834" w:rsidSect="00863771">
          <w:pgSz w:w="12240" w:h="15840" w:code="1"/>
          <w:pgMar w:top="1440" w:right="1440" w:bottom="1440" w:left="1440" w:header="706" w:footer="706" w:gutter="0"/>
          <w:cols w:sep="1" w:space="1440"/>
          <w:docGrid w:linePitch="360"/>
        </w:sectPr>
      </w:pPr>
    </w:p>
    <w:p w14:paraId="4110154F" w14:textId="3C4670BB" w:rsidR="00085EFA" w:rsidRPr="00085EFA" w:rsidRDefault="00085EFA" w:rsidP="001C773B">
      <w:pPr>
        <w:pStyle w:val="Heading3"/>
      </w:pPr>
      <w:proofErr w:type="spellStart"/>
      <w:r w:rsidRPr="00085EFA">
        <w:lastRenderedPageBreak/>
        <w:t>purviewAutoComplete</w:t>
      </w:r>
      <w:proofErr w:type="spellEnd"/>
    </w:p>
    <w:p w14:paraId="3A9AAC7D" w14:textId="10F0AED0" w:rsidR="00085EFA" w:rsidRPr="00085EFA" w:rsidRDefault="00085EFA" w:rsidP="00156834">
      <w:pPr>
        <w:pStyle w:val="Heading4"/>
      </w:pPr>
      <w:r w:rsidRPr="001C773B">
        <w:t>Query</w:t>
      </w:r>
    </w:p>
    <w:p w14:paraId="5AD81D03" w14:textId="77777777" w:rsidR="00085EFA" w:rsidRPr="00085EFA" w:rsidRDefault="00085EFA" w:rsidP="00085EFA">
      <w:pPr>
        <w:pStyle w:val="codesample"/>
      </w:pPr>
      <w:r w:rsidRPr="00085EFA">
        <w:t xml:space="preserve">query($version: String!, $payload: </w:t>
      </w:r>
      <w:proofErr w:type="spellStart"/>
      <w:r w:rsidRPr="00085EFA">
        <w:t>queryInput_purviewAutoComplete_input_Input</w:t>
      </w:r>
      <w:proofErr w:type="spellEnd"/>
      <w:r w:rsidRPr="00085EFA">
        <w:t>) {</w:t>
      </w:r>
    </w:p>
    <w:p w14:paraId="2FDDE19E" w14:textId="77777777" w:rsidR="00085EFA" w:rsidRPr="00085EFA" w:rsidRDefault="00085EFA" w:rsidP="00085EFA">
      <w:pPr>
        <w:pStyle w:val="codesample"/>
      </w:pPr>
      <w:r w:rsidRPr="00085EFA">
        <w:tab/>
      </w:r>
      <w:proofErr w:type="spellStart"/>
      <w:r w:rsidRPr="00085EFA">
        <w:t>purviewAutoComplete</w:t>
      </w:r>
      <w:proofErr w:type="spellEnd"/>
      <w:r w:rsidRPr="00085EFA">
        <w:t>(input:$payload, version: $version) {</w:t>
      </w:r>
    </w:p>
    <w:p w14:paraId="6E2548F5" w14:textId="77777777" w:rsidR="00085EFA" w:rsidRPr="00085EFA" w:rsidRDefault="00085EFA" w:rsidP="00085EFA">
      <w:pPr>
        <w:pStyle w:val="codesample"/>
      </w:pPr>
      <w:r w:rsidRPr="00085EFA">
        <w:tab/>
      </w:r>
      <w:r w:rsidRPr="00085EFA">
        <w:tab/>
        <w:t>value {</w:t>
      </w:r>
    </w:p>
    <w:p w14:paraId="276CC1B0" w14:textId="77777777" w:rsidR="00085EFA" w:rsidRPr="00085EFA" w:rsidRDefault="00085EFA" w:rsidP="00085EFA">
      <w:pPr>
        <w:pStyle w:val="codesample"/>
      </w:pPr>
      <w:r w:rsidRPr="00085EFA">
        <w:tab/>
      </w:r>
      <w:r w:rsidRPr="00085EFA">
        <w:tab/>
      </w:r>
      <w:r w:rsidRPr="00085EFA">
        <w:tab/>
      </w:r>
      <w:proofErr w:type="spellStart"/>
      <w:r w:rsidRPr="00085EFA">
        <w:t>queryPlusText</w:t>
      </w:r>
      <w:proofErr w:type="spellEnd"/>
    </w:p>
    <w:p w14:paraId="124F38F5" w14:textId="77777777" w:rsidR="00085EFA" w:rsidRPr="00085EFA" w:rsidRDefault="00085EFA" w:rsidP="00085EFA">
      <w:pPr>
        <w:pStyle w:val="codesample"/>
      </w:pPr>
      <w:r w:rsidRPr="00085EFA">
        <w:tab/>
      </w:r>
      <w:r w:rsidRPr="00085EFA">
        <w:tab/>
      </w:r>
      <w:r w:rsidRPr="00085EFA">
        <w:tab/>
        <w:t>text</w:t>
      </w:r>
    </w:p>
    <w:p w14:paraId="0448D571" w14:textId="77777777" w:rsidR="00085EFA" w:rsidRPr="00085EFA" w:rsidRDefault="00085EFA" w:rsidP="00085EFA">
      <w:pPr>
        <w:pStyle w:val="codesample"/>
      </w:pPr>
      <w:r w:rsidRPr="00085EFA">
        <w:tab/>
      </w:r>
      <w:r w:rsidRPr="00085EFA">
        <w:tab/>
        <w:t>}</w:t>
      </w:r>
    </w:p>
    <w:p w14:paraId="7930F9A2" w14:textId="77777777" w:rsidR="00085EFA" w:rsidRPr="00085EFA" w:rsidRDefault="00085EFA" w:rsidP="00085EFA">
      <w:pPr>
        <w:pStyle w:val="codesample"/>
      </w:pPr>
      <w:r w:rsidRPr="00085EFA">
        <w:tab/>
        <w:t>}</w:t>
      </w:r>
    </w:p>
    <w:p w14:paraId="15556375" w14:textId="2D0BA53B" w:rsidR="00085EFA" w:rsidRPr="00085EFA" w:rsidRDefault="00085EFA" w:rsidP="00156834">
      <w:pPr>
        <w:pStyle w:val="codesample"/>
        <w:spacing w:after="240"/>
      </w:pPr>
      <w:r w:rsidRPr="00085EFA">
        <w:t>}</w:t>
      </w:r>
    </w:p>
    <w:p w14:paraId="07D52A37" w14:textId="7C6F16D5" w:rsidR="00085EFA" w:rsidRPr="001C773B" w:rsidRDefault="00085EFA" w:rsidP="00156834">
      <w:pPr>
        <w:pStyle w:val="Heading4"/>
      </w:pPr>
      <w:r w:rsidRPr="001C773B">
        <w:t>Variables</w:t>
      </w:r>
    </w:p>
    <w:p w14:paraId="17C147FD" w14:textId="77777777" w:rsidR="00085EFA" w:rsidRPr="00085EFA" w:rsidRDefault="00085EFA" w:rsidP="00085EFA">
      <w:pPr>
        <w:pStyle w:val="codesample"/>
      </w:pPr>
      <w:r w:rsidRPr="00085EFA">
        <w:t xml:space="preserve">{ </w:t>
      </w:r>
    </w:p>
    <w:p w14:paraId="6CF37DBD" w14:textId="77777777" w:rsidR="00085EFA" w:rsidRPr="00085EFA" w:rsidRDefault="00085EFA" w:rsidP="00085EFA">
      <w:pPr>
        <w:pStyle w:val="codesample"/>
      </w:pPr>
      <w:r w:rsidRPr="00085EFA">
        <w:t xml:space="preserve">  "version":"2023-02-01-preview", </w:t>
      </w:r>
    </w:p>
    <w:p w14:paraId="2A437C85" w14:textId="77777777" w:rsidR="00085EFA" w:rsidRPr="00085EFA" w:rsidRDefault="00085EFA" w:rsidP="00085EFA">
      <w:pPr>
        <w:pStyle w:val="codesample"/>
      </w:pPr>
      <w:r w:rsidRPr="00085EFA">
        <w:t xml:space="preserve">  "payload": {"</w:t>
      </w:r>
      <w:proofErr w:type="spellStart"/>
      <w:r w:rsidRPr="00085EFA">
        <w:t>keywords":"data</w:t>
      </w:r>
      <w:proofErr w:type="spellEnd"/>
      <w:r w:rsidRPr="00085EFA">
        <w:t xml:space="preserve">"} </w:t>
      </w:r>
    </w:p>
    <w:p w14:paraId="57428A93" w14:textId="71EDFA09" w:rsidR="00085EFA" w:rsidRPr="00085EFA" w:rsidRDefault="00085EFA" w:rsidP="00156834">
      <w:pPr>
        <w:pStyle w:val="codesample"/>
        <w:spacing w:after="360"/>
      </w:pPr>
      <w:r w:rsidRPr="00085EFA">
        <w:t>}</w:t>
      </w:r>
    </w:p>
    <w:p w14:paraId="5ECE5AE3" w14:textId="77777777" w:rsidR="004F2DB4" w:rsidRPr="00085EFA" w:rsidRDefault="004F2DB4" w:rsidP="004F2DB4">
      <w:pPr>
        <w:pStyle w:val="Heading3"/>
      </w:pPr>
      <w:proofErr w:type="spellStart"/>
      <w:r w:rsidRPr="00085EFA">
        <w:t>purviewMetadata</w:t>
      </w:r>
      <w:proofErr w:type="spellEnd"/>
    </w:p>
    <w:p w14:paraId="2D81AAFB" w14:textId="77777777" w:rsidR="004F2DB4" w:rsidRPr="00D10B9D" w:rsidRDefault="004F2DB4" w:rsidP="00156834">
      <w:pPr>
        <w:pStyle w:val="Heading4"/>
      </w:pPr>
      <w:r w:rsidRPr="00D10B9D">
        <w:t>Query</w:t>
      </w:r>
    </w:p>
    <w:p w14:paraId="628923F7" w14:textId="77777777" w:rsidR="004F2DB4" w:rsidRPr="00085EFA" w:rsidRDefault="004F2DB4" w:rsidP="004F2DB4">
      <w:pPr>
        <w:pStyle w:val="codesample"/>
      </w:pPr>
      <w:r w:rsidRPr="00085EFA">
        <w:t xml:space="preserve">query  </w:t>
      </w:r>
      <w:proofErr w:type="spellStart"/>
      <w:r w:rsidRPr="00085EFA">
        <w:t>purviewMetadata</w:t>
      </w:r>
      <w:proofErr w:type="spellEnd"/>
      <w:r w:rsidRPr="00085EFA">
        <w:t>($api_version: String , $</w:t>
      </w:r>
      <w:proofErr w:type="spellStart"/>
      <w:r w:rsidRPr="00085EFA">
        <w:t>servicetype</w:t>
      </w:r>
      <w:proofErr w:type="spellEnd"/>
      <w:r w:rsidRPr="00085EFA">
        <w:t>: String , $type: String ) {</w:t>
      </w:r>
    </w:p>
    <w:p w14:paraId="4235B131" w14:textId="77777777" w:rsidR="004F2DB4" w:rsidRPr="00085EFA" w:rsidRDefault="004F2DB4" w:rsidP="004F2DB4">
      <w:pPr>
        <w:pStyle w:val="codesample"/>
      </w:pPr>
      <w:r w:rsidRPr="00085EFA">
        <w:t xml:space="preserve">    </w:t>
      </w:r>
      <w:proofErr w:type="spellStart"/>
      <w:r w:rsidRPr="00085EFA">
        <w:t>purviewMetadata</w:t>
      </w:r>
      <w:proofErr w:type="spellEnd"/>
      <w:r w:rsidRPr="00085EFA">
        <w:t xml:space="preserve">(api_version: $api_version, </w:t>
      </w:r>
      <w:proofErr w:type="spellStart"/>
      <w:r w:rsidRPr="00085EFA">
        <w:t>servicetype</w:t>
      </w:r>
      <w:proofErr w:type="spellEnd"/>
      <w:r w:rsidRPr="00085EFA">
        <w:t>: $</w:t>
      </w:r>
      <w:proofErr w:type="spellStart"/>
      <w:r w:rsidRPr="00085EFA">
        <w:t>servicetype</w:t>
      </w:r>
      <w:proofErr w:type="spellEnd"/>
      <w:r w:rsidRPr="00085EFA">
        <w:t>, type: $type) {</w:t>
      </w:r>
    </w:p>
    <w:p w14:paraId="20DB8550" w14:textId="77777777" w:rsidR="004F2DB4" w:rsidRPr="00085EFA" w:rsidRDefault="004F2DB4" w:rsidP="004F2DB4">
      <w:pPr>
        <w:pStyle w:val="codesample"/>
      </w:pPr>
      <w:r w:rsidRPr="00085EFA">
        <w:t xml:space="preserve">        category</w:t>
      </w:r>
    </w:p>
    <w:p w14:paraId="2095FFBE" w14:textId="77777777" w:rsidR="004F2DB4" w:rsidRPr="00085EFA" w:rsidRDefault="004F2DB4" w:rsidP="004F2DB4">
      <w:pPr>
        <w:pStyle w:val="codesample"/>
      </w:pPr>
      <w:r w:rsidRPr="00085EFA">
        <w:t xml:space="preserve">        </w:t>
      </w:r>
      <w:proofErr w:type="spellStart"/>
      <w:r w:rsidRPr="00085EFA">
        <w:t>guid</w:t>
      </w:r>
      <w:proofErr w:type="spellEnd"/>
    </w:p>
    <w:p w14:paraId="3580DFE9" w14:textId="77777777" w:rsidR="004F2DB4" w:rsidRPr="00085EFA" w:rsidRDefault="004F2DB4" w:rsidP="004F2DB4">
      <w:pPr>
        <w:pStyle w:val="codesample"/>
      </w:pPr>
      <w:r w:rsidRPr="00085EFA">
        <w:t xml:space="preserve">        name</w:t>
      </w:r>
    </w:p>
    <w:p w14:paraId="2C1AB6DA" w14:textId="77777777" w:rsidR="004F2DB4" w:rsidRPr="00085EFA" w:rsidRDefault="004F2DB4" w:rsidP="004F2DB4">
      <w:pPr>
        <w:pStyle w:val="codesample"/>
      </w:pPr>
      <w:r w:rsidRPr="00085EFA">
        <w:t xml:space="preserve">        </w:t>
      </w:r>
      <w:proofErr w:type="spellStart"/>
      <w:r w:rsidRPr="00085EFA">
        <w:t>serviceType</w:t>
      </w:r>
      <w:proofErr w:type="spellEnd"/>
    </w:p>
    <w:p w14:paraId="17E58E6F" w14:textId="77777777" w:rsidR="004F2DB4" w:rsidRPr="00085EFA" w:rsidRDefault="004F2DB4" w:rsidP="004F2DB4">
      <w:pPr>
        <w:pStyle w:val="codesample"/>
      </w:pPr>
      <w:r w:rsidRPr="00085EFA">
        <w:t xml:space="preserve">    }</w:t>
      </w:r>
    </w:p>
    <w:p w14:paraId="7D927401" w14:textId="14CBDC2C" w:rsidR="004F2DB4" w:rsidRPr="00085EFA" w:rsidRDefault="004F2DB4" w:rsidP="00156834">
      <w:pPr>
        <w:pStyle w:val="codesample"/>
        <w:spacing w:after="240"/>
      </w:pPr>
      <w:r w:rsidRPr="00085EFA">
        <w:t>}</w:t>
      </w:r>
    </w:p>
    <w:p w14:paraId="76794B03" w14:textId="4CCBEF33" w:rsidR="004F2DB4" w:rsidRPr="00D10B9D" w:rsidRDefault="004F2DB4" w:rsidP="00156834">
      <w:pPr>
        <w:pStyle w:val="Heading4"/>
      </w:pPr>
      <w:r w:rsidRPr="00D10B9D">
        <w:t>Variable</w:t>
      </w:r>
      <w:r w:rsidR="002801CE">
        <w:t>s</w:t>
      </w:r>
    </w:p>
    <w:p w14:paraId="263FADA6" w14:textId="77777777" w:rsidR="004F2DB4" w:rsidRPr="00085EFA" w:rsidRDefault="004F2DB4" w:rsidP="004F2DB4">
      <w:pPr>
        <w:pStyle w:val="codesample"/>
      </w:pPr>
      <w:r w:rsidRPr="00085EFA">
        <w:t>{</w:t>
      </w:r>
    </w:p>
    <w:p w14:paraId="73F58102" w14:textId="77777777" w:rsidR="004F2DB4" w:rsidRPr="00085EFA" w:rsidRDefault="004F2DB4" w:rsidP="004F2DB4">
      <w:pPr>
        <w:pStyle w:val="codesample"/>
      </w:pPr>
      <w:r w:rsidRPr="00085EFA">
        <w:t>"api_version ": "2023-09-01",</w:t>
      </w:r>
    </w:p>
    <w:p w14:paraId="2C632369" w14:textId="77777777" w:rsidR="004F2DB4" w:rsidRPr="00085EFA" w:rsidRDefault="004F2DB4" w:rsidP="004F2DB4">
      <w:pPr>
        <w:pStyle w:val="codesample"/>
      </w:pPr>
      <w:r w:rsidRPr="00085EFA">
        <w:t>"</w:t>
      </w:r>
      <w:proofErr w:type="spellStart"/>
      <w:r w:rsidRPr="00085EFA">
        <w:t>servicetype</w:t>
      </w:r>
      <w:proofErr w:type="spellEnd"/>
      <w:r w:rsidRPr="00085EFA">
        <w:t xml:space="preserve"> ": "Purview Business ",</w:t>
      </w:r>
    </w:p>
    <w:p w14:paraId="72524C62" w14:textId="77777777" w:rsidR="004F2DB4" w:rsidRPr="00085EFA" w:rsidRDefault="004F2DB4" w:rsidP="004F2DB4">
      <w:pPr>
        <w:pStyle w:val="codesample"/>
      </w:pPr>
      <w:r w:rsidRPr="00085EFA">
        <w:t>"type ": " ENTITY "</w:t>
      </w:r>
    </w:p>
    <w:p w14:paraId="5A493241" w14:textId="77777777" w:rsidR="004F2DB4" w:rsidRPr="00085EFA" w:rsidRDefault="004F2DB4" w:rsidP="00156834">
      <w:pPr>
        <w:pStyle w:val="codesample"/>
        <w:spacing w:after="360"/>
      </w:pPr>
      <w:r w:rsidRPr="00085EFA">
        <w:t>}</w:t>
      </w:r>
    </w:p>
    <w:p w14:paraId="6BCA3429" w14:textId="77777777" w:rsidR="00156834" w:rsidRDefault="00156834" w:rsidP="002801CE">
      <w:pPr>
        <w:pStyle w:val="Heading3"/>
        <w:sectPr w:rsidR="00156834" w:rsidSect="00863771">
          <w:pgSz w:w="12240" w:h="15840" w:code="1"/>
          <w:pgMar w:top="1440" w:right="1440" w:bottom="1440" w:left="1440" w:header="706" w:footer="706" w:gutter="0"/>
          <w:cols w:sep="1" w:space="1440"/>
          <w:docGrid w:linePitch="360"/>
        </w:sectPr>
      </w:pPr>
    </w:p>
    <w:p w14:paraId="6EA0E9AE" w14:textId="40820FD1" w:rsidR="00085EFA" w:rsidRPr="00085EFA" w:rsidRDefault="00085EFA" w:rsidP="002801CE">
      <w:pPr>
        <w:pStyle w:val="Heading3"/>
      </w:pPr>
      <w:proofErr w:type="spellStart"/>
      <w:r w:rsidRPr="00085EFA">
        <w:lastRenderedPageBreak/>
        <w:t>purviewBulkEntities</w:t>
      </w:r>
      <w:proofErr w:type="spellEnd"/>
    </w:p>
    <w:p w14:paraId="2E31B03F" w14:textId="1129E8AC" w:rsidR="00085EFA" w:rsidRPr="001C773B" w:rsidRDefault="00085EFA" w:rsidP="00156834">
      <w:pPr>
        <w:pStyle w:val="Heading4"/>
      </w:pPr>
      <w:r w:rsidRPr="001C773B">
        <w:t>Query</w:t>
      </w:r>
    </w:p>
    <w:p w14:paraId="43433A6D" w14:textId="77777777" w:rsidR="00085EFA" w:rsidRPr="00085EFA" w:rsidRDefault="00085EFA" w:rsidP="00085EFA">
      <w:pPr>
        <w:pStyle w:val="codesample"/>
      </w:pPr>
      <w:r w:rsidRPr="00085EFA">
        <w:t xml:space="preserve">query </w:t>
      </w:r>
      <w:proofErr w:type="spellStart"/>
      <w:r w:rsidRPr="00085EFA">
        <w:t>purviewBulkEntities</w:t>
      </w:r>
      <w:proofErr w:type="spellEnd"/>
      <w:r w:rsidRPr="00085EFA">
        <w:t>($</w:t>
      </w:r>
      <w:proofErr w:type="spellStart"/>
      <w:r w:rsidRPr="00085EFA">
        <w:t>guid</w:t>
      </w:r>
      <w:proofErr w:type="spellEnd"/>
      <w:r w:rsidRPr="00085EFA">
        <w:t xml:space="preserve"> : String!){</w:t>
      </w:r>
    </w:p>
    <w:p w14:paraId="052543C3" w14:textId="77777777" w:rsidR="00085EFA" w:rsidRPr="00085EFA" w:rsidRDefault="00085EFA" w:rsidP="00085EFA">
      <w:pPr>
        <w:pStyle w:val="codesample"/>
      </w:pPr>
      <w:r w:rsidRPr="00085EFA">
        <w:t xml:space="preserve">    </w:t>
      </w:r>
      <w:proofErr w:type="spellStart"/>
      <w:r w:rsidRPr="00085EFA">
        <w:t>purviewBulkEntities</w:t>
      </w:r>
      <w:proofErr w:type="spellEnd"/>
      <w:r w:rsidRPr="00085EFA">
        <w:t>(</w:t>
      </w:r>
      <w:proofErr w:type="spellStart"/>
      <w:r w:rsidRPr="00085EFA">
        <w:t>guid</w:t>
      </w:r>
      <w:proofErr w:type="spellEnd"/>
      <w:r w:rsidRPr="00085EFA">
        <w:t>:$</w:t>
      </w:r>
      <w:proofErr w:type="spellStart"/>
      <w:r w:rsidRPr="00085EFA">
        <w:t>guid</w:t>
      </w:r>
      <w:proofErr w:type="spellEnd"/>
      <w:r w:rsidRPr="00085EFA">
        <w:t>){</w:t>
      </w:r>
    </w:p>
    <w:p w14:paraId="01A5535B" w14:textId="77777777" w:rsidR="00085EFA" w:rsidRPr="00085EFA" w:rsidRDefault="00085EFA" w:rsidP="00085EFA">
      <w:pPr>
        <w:pStyle w:val="codesample"/>
      </w:pPr>
      <w:r w:rsidRPr="00085EFA">
        <w:t xml:space="preserve">        entity</w:t>
      </w:r>
    </w:p>
    <w:p w14:paraId="3E7B706C" w14:textId="77777777" w:rsidR="00085EFA" w:rsidRPr="00085EFA" w:rsidRDefault="00085EFA" w:rsidP="00085EFA">
      <w:pPr>
        <w:pStyle w:val="codesample"/>
      </w:pPr>
      <w:r w:rsidRPr="00085EFA">
        <w:t xml:space="preserve">        </w:t>
      </w:r>
      <w:proofErr w:type="spellStart"/>
      <w:r w:rsidRPr="00085EFA">
        <w:t>referredEntities</w:t>
      </w:r>
      <w:proofErr w:type="spellEnd"/>
    </w:p>
    <w:p w14:paraId="2094B914" w14:textId="77777777" w:rsidR="00085EFA" w:rsidRPr="00085EFA" w:rsidRDefault="00085EFA" w:rsidP="00085EFA">
      <w:pPr>
        <w:pStyle w:val="codesample"/>
      </w:pPr>
      <w:r w:rsidRPr="00085EFA">
        <w:t xml:space="preserve">    }</w:t>
      </w:r>
    </w:p>
    <w:p w14:paraId="2D21B002" w14:textId="0E057608" w:rsidR="00085EFA" w:rsidRPr="00085EFA" w:rsidRDefault="00085EFA" w:rsidP="00156834">
      <w:pPr>
        <w:pStyle w:val="codesample"/>
        <w:spacing w:after="240"/>
      </w:pPr>
      <w:r w:rsidRPr="00085EFA">
        <w:t>}</w:t>
      </w:r>
    </w:p>
    <w:p w14:paraId="0069FA3F" w14:textId="58A58DAE" w:rsidR="00085EFA" w:rsidRPr="001C773B" w:rsidRDefault="00085EFA" w:rsidP="00156834">
      <w:pPr>
        <w:pStyle w:val="Heading4"/>
      </w:pPr>
      <w:r w:rsidRPr="001C773B">
        <w:t>Variables</w:t>
      </w:r>
    </w:p>
    <w:p w14:paraId="7CB1FB3B" w14:textId="77777777" w:rsidR="00085EFA" w:rsidRPr="00085EFA" w:rsidRDefault="00085EFA" w:rsidP="00085EFA">
      <w:pPr>
        <w:pStyle w:val="codesample"/>
      </w:pPr>
      <w:r w:rsidRPr="00085EFA">
        <w:t>{</w:t>
      </w:r>
    </w:p>
    <w:p w14:paraId="52FFF70D" w14:textId="77777777" w:rsidR="00085EFA" w:rsidRPr="00085EFA" w:rsidRDefault="00085EFA" w:rsidP="00085EFA">
      <w:pPr>
        <w:pStyle w:val="codesample"/>
      </w:pPr>
      <w:r w:rsidRPr="00085EFA">
        <w:t xml:space="preserve">    "</w:t>
      </w:r>
      <w:proofErr w:type="spellStart"/>
      <w:r w:rsidRPr="00085EFA">
        <w:t>guid</w:t>
      </w:r>
      <w:proofErr w:type="spellEnd"/>
      <w:r w:rsidRPr="00085EFA">
        <w:t>": "7b582cb0-6111-40ed-9c2d-8eac9559d7aa "</w:t>
      </w:r>
    </w:p>
    <w:p w14:paraId="0BCA5F83" w14:textId="5BCB0664" w:rsidR="00085EFA" w:rsidRPr="00085EFA" w:rsidRDefault="00085EFA" w:rsidP="00156834">
      <w:pPr>
        <w:pStyle w:val="codesample"/>
        <w:spacing w:after="360"/>
      </w:pPr>
      <w:r w:rsidRPr="00085EFA">
        <w:t>}</w:t>
      </w:r>
    </w:p>
    <w:p w14:paraId="7EEA83D2" w14:textId="755F84AE" w:rsidR="00DC21F3" w:rsidRPr="00085EFA" w:rsidRDefault="00DC21F3" w:rsidP="00DC21F3">
      <w:pPr>
        <w:pStyle w:val="Heading3"/>
      </w:pPr>
      <w:proofErr w:type="spellStart"/>
      <w:r w:rsidRPr="00085EFA">
        <w:t>purviewEntityDef</w:t>
      </w:r>
      <w:proofErr w:type="spellEnd"/>
    </w:p>
    <w:p w14:paraId="7F92AB9C" w14:textId="77777777" w:rsidR="0041752B" w:rsidRDefault="0041752B" w:rsidP="0041752B">
      <w:pPr>
        <w:pStyle w:val="Heading4"/>
        <w:sectPr w:rsidR="0041752B" w:rsidSect="00863771">
          <w:pgSz w:w="12240" w:h="15840" w:code="1"/>
          <w:pgMar w:top="1440" w:right="1440" w:bottom="1440" w:left="1440" w:header="706" w:footer="706" w:gutter="0"/>
          <w:cols w:sep="1" w:space="1440"/>
          <w:docGrid w:linePitch="360"/>
        </w:sectPr>
      </w:pPr>
    </w:p>
    <w:p w14:paraId="05D0089A" w14:textId="77777777" w:rsidR="00DC21F3" w:rsidRPr="00085EFA" w:rsidRDefault="00DC21F3" w:rsidP="0041752B">
      <w:pPr>
        <w:pStyle w:val="Heading4"/>
      </w:pPr>
      <w:r w:rsidRPr="006F57C9">
        <w:t>Query</w:t>
      </w:r>
    </w:p>
    <w:p w14:paraId="18E6B26C" w14:textId="77777777" w:rsidR="00DC21F3" w:rsidRPr="00085EFA" w:rsidRDefault="00DC21F3" w:rsidP="00DC21F3">
      <w:pPr>
        <w:pStyle w:val="codesample"/>
      </w:pPr>
      <w:r w:rsidRPr="00085EFA">
        <w:t>query purview($name: String!) {</w:t>
      </w:r>
    </w:p>
    <w:p w14:paraId="65578EBB" w14:textId="77777777" w:rsidR="00DC21F3" w:rsidRPr="00085EFA" w:rsidRDefault="00DC21F3" w:rsidP="00DC21F3">
      <w:pPr>
        <w:pStyle w:val="codesample"/>
      </w:pPr>
      <w:r w:rsidRPr="00085EFA">
        <w:t xml:space="preserve">   </w:t>
      </w:r>
      <w:proofErr w:type="spellStart"/>
      <w:r w:rsidRPr="00085EFA">
        <w:t>purviewEntityDef</w:t>
      </w:r>
      <w:proofErr w:type="spellEnd"/>
      <w:r w:rsidRPr="00085EFA">
        <w:t>(name: $name) {</w:t>
      </w:r>
    </w:p>
    <w:p w14:paraId="6B0B904C" w14:textId="77777777" w:rsidR="00DC21F3" w:rsidRPr="00085EFA" w:rsidRDefault="00DC21F3" w:rsidP="00DC21F3">
      <w:pPr>
        <w:pStyle w:val="codesample"/>
      </w:pPr>
      <w:r w:rsidRPr="00085EFA">
        <w:t xml:space="preserve">       </w:t>
      </w:r>
      <w:proofErr w:type="spellStart"/>
      <w:r w:rsidRPr="00085EFA">
        <w:t>entityDefs</w:t>
      </w:r>
      <w:proofErr w:type="spellEnd"/>
    </w:p>
    <w:p w14:paraId="35AB90D2" w14:textId="77777777" w:rsidR="00DC21F3" w:rsidRPr="00085EFA" w:rsidRDefault="00DC21F3" w:rsidP="00DC21F3">
      <w:pPr>
        <w:pStyle w:val="codesample"/>
      </w:pPr>
      <w:r w:rsidRPr="00085EFA">
        <w:t xml:space="preserve">   }</w:t>
      </w:r>
    </w:p>
    <w:p w14:paraId="4B22203F" w14:textId="0D544449" w:rsidR="00DC21F3" w:rsidRPr="00085EFA" w:rsidRDefault="00DC21F3" w:rsidP="0041752B">
      <w:pPr>
        <w:pStyle w:val="codesample"/>
        <w:spacing w:after="240"/>
      </w:pPr>
      <w:r w:rsidRPr="00085EFA">
        <w:t>}</w:t>
      </w:r>
    </w:p>
    <w:p w14:paraId="773BEFF8" w14:textId="77777777" w:rsidR="00DC21F3" w:rsidRPr="00200806" w:rsidRDefault="00DC21F3" w:rsidP="0041752B">
      <w:pPr>
        <w:pStyle w:val="Heading4"/>
      </w:pPr>
      <w:r w:rsidRPr="00200806">
        <w:t>Variable</w:t>
      </w:r>
      <w:r>
        <w:t>s</w:t>
      </w:r>
    </w:p>
    <w:p w14:paraId="5171EA30" w14:textId="77777777" w:rsidR="00DC21F3" w:rsidRPr="00085EFA" w:rsidRDefault="00DC21F3" w:rsidP="00DC21F3">
      <w:pPr>
        <w:pStyle w:val="codesample"/>
      </w:pPr>
      <w:r w:rsidRPr="00085EFA">
        <w:t>{</w:t>
      </w:r>
    </w:p>
    <w:p w14:paraId="1A321F43" w14:textId="77777777" w:rsidR="00DC21F3" w:rsidRPr="00085EFA" w:rsidRDefault="00DC21F3" w:rsidP="00DC21F3">
      <w:pPr>
        <w:pStyle w:val="codesample"/>
      </w:pPr>
      <w:r w:rsidRPr="00085EFA">
        <w:t>"name": "CTC1_Dtt5_FastenerPrtRevision"</w:t>
      </w:r>
    </w:p>
    <w:p w14:paraId="509726A6" w14:textId="1A608A49" w:rsidR="00DC21F3" w:rsidRPr="00085EFA" w:rsidRDefault="00DC21F3" w:rsidP="0041752B">
      <w:pPr>
        <w:pStyle w:val="codesample"/>
        <w:spacing w:after="360"/>
      </w:pPr>
      <w:r w:rsidRPr="00085EFA">
        <w:t>}</w:t>
      </w:r>
    </w:p>
    <w:p w14:paraId="0A1BA986" w14:textId="77777777" w:rsidR="00E14D3E" w:rsidRDefault="00E14D3E" w:rsidP="002801CE">
      <w:pPr>
        <w:pStyle w:val="Heading3"/>
        <w:sectPr w:rsidR="00E14D3E" w:rsidSect="0041752B">
          <w:type w:val="continuous"/>
          <w:pgSz w:w="12240" w:h="15840" w:code="1"/>
          <w:pgMar w:top="1440" w:right="1440" w:bottom="1440" w:left="1440" w:header="706" w:footer="706" w:gutter="0"/>
          <w:cols w:num="2" w:sep="1" w:space="1440"/>
          <w:docGrid w:linePitch="360"/>
        </w:sectPr>
      </w:pPr>
    </w:p>
    <w:p w14:paraId="38CE6B58" w14:textId="77777777" w:rsidR="0041752B" w:rsidRDefault="0041752B" w:rsidP="002801CE">
      <w:pPr>
        <w:pStyle w:val="Heading3"/>
        <w:sectPr w:rsidR="0041752B" w:rsidSect="0041752B">
          <w:type w:val="continuous"/>
          <w:pgSz w:w="12240" w:h="15840" w:code="1"/>
          <w:pgMar w:top="1440" w:right="1440" w:bottom="1440" w:left="1440" w:header="706" w:footer="706" w:gutter="0"/>
          <w:cols w:num="2" w:sep="1" w:space="1440"/>
          <w:docGrid w:linePitch="360"/>
        </w:sectPr>
      </w:pPr>
    </w:p>
    <w:p w14:paraId="2AC7E148" w14:textId="6C7203BD" w:rsidR="00085EFA" w:rsidRPr="00085EFA" w:rsidRDefault="00085EFA" w:rsidP="002801CE">
      <w:pPr>
        <w:pStyle w:val="Heading3"/>
      </w:pPr>
      <w:proofErr w:type="spellStart"/>
      <w:r w:rsidRPr="00085EFA">
        <w:t>purviewDashboard</w:t>
      </w:r>
      <w:proofErr w:type="spellEnd"/>
    </w:p>
    <w:p w14:paraId="511A58AD" w14:textId="46A46140" w:rsidR="00085EFA" w:rsidRPr="001C773B" w:rsidRDefault="00085EFA" w:rsidP="0041752B">
      <w:pPr>
        <w:pStyle w:val="Heading4"/>
      </w:pPr>
      <w:r w:rsidRPr="001C773B">
        <w:t>Query</w:t>
      </w:r>
    </w:p>
    <w:p w14:paraId="7AC8D6A9" w14:textId="77777777" w:rsidR="00085EFA" w:rsidRPr="00085EFA" w:rsidRDefault="00085EFA" w:rsidP="00085EFA">
      <w:pPr>
        <w:pStyle w:val="codesample"/>
      </w:pPr>
      <w:r w:rsidRPr="00085EFA">
        <w:t xml:space="preserve">query </w:t>
      </w:r>
      <w:proofErr w:type="spellStart"/>
      <w:r w:rsidRPr="00085EFA">
        <w:t>purviewDashboard</w:t>
      </w:r>
      <w:proofErr w:type="spellEnd"/>
      <w:r w:rsidRPr="00085EFA">
        <w:t xml:space="preserve"> ($version : String!, $payload : </w:t>
      </w:r>
      <w:proofErr w:type="spellStart"/>
      <w:r w:rsidRPr="00085EFA">
        <w:t>queryInput_purviewDashboard_input_Input</w:t>
      </w:r>
      <w:proofErr w:type="spellEnd"/>
      <w:r w:rsidRPr="00085EFA">
        <w:t>){</w:t>
      </w:r>
    </w:p>
    <w:p w14:paraId="05E00E3B" w14:textId="77777777" w:rsidR="00085EFA" w:rsidRPr="00085EFA" w:rsidRDefault="00085EFA" w:rsidP="00085EFA">
      <w:pPr>
        <w:pStyle w:val="codesample"/>
      </w:pPr>
      <w:r w:rsidRPr="00085EFA">
        <w:t xml:space="preserve">    </w:t>
      </w:r>
      <w:proofErr w:type="spellStart"/>
      <w:r w:rsidRPr="00085EFA">
        <w:t>purviewDashboard</w:t>
      </w:r>
      <w:proofErr w:type="spellEnd"/>
      <w:r w:rsidRPr="00085EFA">
        <w:t>(input: $payload, version: $version) {</w:t>
      </w:r>
    </w:p>
    <w:p w14:paraId="7F8E9238" w14:textId="77777777" w:rsidR="00085EFA" w:rsidRPr="00085EFA" w:rsidRDefault="00085EFA" w:rsidP="00085EFA">
      <w:pPr>
        <w:pStyle w:val="codesample"/>
      </w:pPr>
      <w:r w:rsidRPr="00085EFA">
        <w:t xml:space="preserve">        _</w:t>
      </w:r>
      <w:proofErr w:type="spellStart"/>
      <w:r w:rsidRPr="00085EFA">
        <w:t>AT_search_count</w:t>
      </w:r>
      <w:proofErr w:type="spellEnd"/>
    </w:p>
    <w:p w14:paraId="1B8C75AB" w14:textId="77777777" w:rsidR="00085EFA" w:rsidRPr="00085EFA" w:rsidRDefault="00085EFA" w:rsidP="00085EFA">
      <w:pPr>
        <w:pStyle w:val="codesample"/>
      </w:pPr>
      <w:r w:rsidRPr="00085EFA">
        <w:t xml:space="preserve">        _</w:t>
      </w:r>
      <w:proofErr w:type="spellStart"/>
      <w:r w:rsidRPr="00085EFA">
        <w:t>AT_search_count_approximate</w:t>
      </w:r>
      <w:proofErr w:type="spellEnd"/>
    </w:p>
    <w:p w14:paraId="768AD664" w14:textId="77777777" w:rsidR="00085EFA" w:rsidRPr="00085EFA" w:rsidRDefault="00085EFA" w:rsidP="00085EFA">
      <w:pPr>
        <w:pStyle w:val="codesample"/>
      </w:pPr>
      <w:r w:rsidRPr="00085EFA">
        <w:t xml:space="preserve">        _</w:t>
      </w:r>
      <w:proofErr w:type="spellStart"/>
      <w:r w:rsidRPr="00085EFA">
        <w:t>AT_search_facets</w:t>
      </w:r>
      <w:proofErr w:type="spellEnd"/>
    </w:p>
    <w:p w14:paraId="474FC026" w14:textId="77777777" w:rsidR="00085EFA" w:rsidRPr="00085EFA" w:rsidRDefault="00085EFA" w:rsidP="00085EFA">
      <w:pPr>
        <w:pStyle w:val="codesample"/>
      </w:pPr>
      <w:r w:rsidRPr="00085EFA">
        <w:t xml:space="preserve">        </w:t>
      </w:r>
      <w:proofErr w:type="spellStart"/>
      <w:r w:rsidRPr="00085EFA">
        <w:t>continuationToken</w:t>
      </w:r>
      <w:proofErr w:type="spellEnd"/>
    </w:p>
    <w:p w14:paraId="598B5B87" w14:textId="77777777" w:rsidR="00085EFA" w:rsidRPr="00085EFA" w:rsidRDefault="00085EFA" w:rsidP="00085EFA">
      <w:pPr>
        <w:pStyle w:val="codesample"/>
      </w:pPr>
      <w:r w:rsidRPr="00085EFA">
        <w:t xml:space="preserve">        value</w:t>
      </w:r>
    </w:p>
    <w:p w14:paraId="52432F32" w14:textId="77777777" w:rsidR="00085EFA" w:rsidRPr="00085EFA" w:rsidRDefault="00085EFA" w:rsidP="00085EFA">
      <w:pPr>
        <w:pStyle w:val="codesample"/>
      </w:pPr>
      <w:r w:rsidRPr="00085EFA">
        <w:t xml:space="preserve">    }</w:t>
      </w:r>
    </w:p>
    <w:p w14:paraId="393008CF" w14:textId="7DFD7587" w:rsidR="00085EFA" w:rsidRPr="00085EFA" w:rsidRDefault="00085EFA" w:rsidP="0041752B">
      <w:pPr>
        <w:pStyle w:val="codesample"/>
        <w:spacing w:after="240"/>
      </w:pPr>
      <w:r w:rsidRPr="00085EFA">
        <w:t>}</w:t>
      </w:r>
    </w:p>
    <w:p w14:paraId="02CECDA3" w14:textId="6239345C" w:rsidR="00085EFA" w:rsidRPr="001C773B" w:rsidRDefault="00085EFA" w:rsidP="0041752B">
      <w:pPr>
        <w:pStyle w:val="Heading4"/>
      </w:pPr>
      <w:r w:rsidRPr="001C773B">
        <w:t>Variables</w:t>
      </w:r>
    </w:p>
    <w:p w14:paraId="52B390EC" w14:textId="77777777" w:rsidR="00085EFA" w:rsidRPr="00085EFA" w:rsidRDefault="00085EFA" w:rsidP="00085EFA">
      <w:pPr>
        <w:pStyle w:val="codesample"/>
      </w:pPr>
      <w:r w:rsidRPr="00085EFA">
        <w:t>{</w:t>
      </w:r>
    </w:p>
    <w:p w14:paraId="4DCB9C1B" w14:textId="77777777" w:rsidR="00085EFA" w:rsidRPr="00085EFA" w:rsidRDefault="00085EFA" w:rsidP="00085EFA">
      <w:pPr>
        <w:pStyle w:val="codesample"/>
      </w:pPr>
      <w:r w:rsidRPr="00085EFA">
        <w:t xml:space="preserve">  "version":"2022-08-01-preview",</w:t>
      </w:r>
    </w:p>
    <w:p w14:paraId="173097A5" w14:textId="77777777" w:rsidR="00085EFA" w:rsidRPr="00085EFA" w:rsidRDefault="00085EFA" w:rsidP="00085EFA">
      <w:pPr>
        <w:pStyle w:val="codesample"/>
      </w:pPr>
      <w:r w:rsidRPr="00085EFA">
        <w:t xml:space="preserve">    "payload": {"keywords":null,"limit":1,"filter":{"and":[{"not":{"classification":"MICROSOFT.SYSTEM.TEMP_FILE"}},{"not":{"or":[{"entityType":"AtlasGlossary"}]}},{"not":{"or":[{"attributeName":"size","operator":"eq","attributeValue":0},{"attributeName":"fileSize","operator":"eq","attributeValue":0}]}}]},"facets":[{"facet":"collectionId","count":200}]}</w:t>
      </w:r>
    </w:p>
    <w:p w14:paraId="45598D76" w14:textId="4C70BFED" w:rsidR="00085EFA" w:rsidRPr="00085EFA" w:rsidRDefault="00085EFA" w:rsidP="00085EFA">
      <w:pPr>
        <w:pStyle w:val="codesample"/>
      </w:pPr>
      <w:r w:rsidRPr="00085EFA">
        <w:t xml:space="preserve"> }</w:t>
      </w:r>
    </w:p>
    <w:sectPr w:rsidR="00085EFA" w:rsidRPr="00085EFA" w:rsidSect="0041752B">
      <w:type w:val="continuous"/>
      <w:pgSz w:w="12240" w:h="15840" w:code="1"/>
      <w:pgMar w:top="1440" w:right="1440" w:bottom="1440" w:left="1440" w:header="706" w:footer="706"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8956" w14:textId="77777777" w:rsidR="001E5D6B" w:rsidRDefault="001E5D6B" w:rsidP="00CB187D">
      <w:pPr>
        <w:spacing w:after="0" w:line="240" w:lineRule="auto"/>
      </w:pPr>
      <w:r>
        <w:separator/>
      </w:r>
    </w:p>
  </w:endnote>
  <w:endnote w:type="continuationSeparator" w:id="0">
    <w:p w14:paraId="3EA5A662" w14:textId="77777777" w:rsidR="001E5D6B" w:rsidRDefault="001E5D6B" w:rsidP="00CB187D">
      <w:pPr>
        <w:spacing w:after="0" w:line="240" w:lineRule="auto"/>
      </w:pPr>
      <w:r>
        <w:continuationSeparator/>
      </w:r>
    </w:p>
  </w:endnote>
  <w:endnote w:type="continuationNotice" w:id="1">
    <w:p w14:paraId="5D31FCD4" w14:textId="77777777" w:rsidR="001E5D6B" w:rsidRDefault="001E5D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31B3" w14:textId="77777777" w:rsidR="00CF537B" w:rsidRDefault="00CF5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666C" w14:textId="4211DC35" w:rsidR="00407245" w:rsidRDefault="00407245">
    <w:pPr>
      <w:pStyle w:val="Footer"/>
    </w:pPr>
    <w:r>
      <w:t>© 202</w:t>
    </w:r>
    <w:r w:rsidR="002E7E0A">
      <w:t>5</w:t>
    </w:r>
    <w:r>
      <w:t xml:space="preserve"> Accenture. All rights reserved.</w:t>
    </w:r>
    <w:r>
      <w:ptab w:relativeTo="margin" w:alignment="center" w:leader="none"/>
    </w:r>
    <w:r>
      <w:t xml:space="preserve">Document Version: </w:t>
    </w:r>
    <w:r w:rsidR="00300075">
      <w:t>2.0</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86FD9" w14:textId="77777777" w:rsidR="00CF537B" w:rsidRDefault="00CF5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C2F80" w14:textId="77777777" w:rsidR="001E5D6B" w:rsidRDefault="001E5D6B" w:rsidP="00CB187D">
      <w:pPr>
        <w:spacing w:after="0" w:line="240" w:lineRule="auto"/>
      </w:pPr>
      <w:r>
        <w:separator/>
      </w:r>
    </w:p>
  </w:footnote>
  <w:footnote w:type="continuationSeparator" w:id="0">
    <w:p w14:paraId="6CBAF0AF" w14:textId="77777777" w:rsidR="001E5D6B" w:rsidRDefault="001E5D6B" w:rsidP="00CB187D">
      <w:pPr>
        <w:spacing w:after="0" w:line="240" w:lineRule="auto"/>
      </w:pPr>
      <w:r>
        <w:continuationSeparator/>
      </w:r>
    </w:p>
  </w:footnote>
  <w:footnote w:type="continuationNotice" w:id="1">
    <w:p w14:paraId="3C38B014" w14:textId="77777777" w:rsidR="001E5D6B" w:rsidRDefault="001E5D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6CBB" w14:textId="77777777" w:rsidR="00CF537B" w:rsidRDefault="00CF53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9FE8" w14:textId="0E30FE96" w:rsidR="002E7E0A" w:rsidRDefault="002E7E0A">
    <w:pPr>
      <w:pStyle w:val="Header"/>
    </w:pPr>
    <w:r>
      <w:rPr>
        <w:noProof/>
      </w:rPr>
      <w:drawing>
        <wp:inline distT="0" distB="0" distL="0" distR="0" wp14:anchorId="08E86299" wp14:editId="3EE2733B">
          <wp:extent cx="1499505" cy="144000"/>
          <wp:effectExtent l="0" t="0" r="0" b="8890"/>
          <wp:docPr id="11483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320" name="Picture 1148310320"/>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A0A4" w14:textId="77777777" w:rsidR="00CF537B" w:rsidRDefault="00CF53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B512CCD"/>
    <w:multiLevelType w:val="hybridMultilevel"/>
    <w:tmpl w:val="C1B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00DAA"/>
    <w:multiLevelType w:val="hybridMultilevel"/>
    <w:tmpl w:val="D08AF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076A98"/>
    <w:multiLevelType w:val="multilevel"/>
    <w:tmpl w:val="27FA2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85A6EF"/>
    <w:multiLevelType w:val="hybridMultilevel"/>
    <w:tmpl w:val="FFFFFFFF"/>
    <w:lvl w:ilvl="0" w:tplc="41141008">
      <w:numFmt w:val="none"/>
      <w:lvlText w:val=""/>
      <w:lvlJc w:val="left"/>
      <w:pPr>
        <w:tabs>
          <w:tab w:val="num" w:pos="360"/>
        </w:tabs>
      </w:pPr>
    </w:lvl>
    <w:lvl w:ilvl="1" w:tplc="728A8AA6">
      <w:start w:val="1"/>
      <w:numFmt w:val="lowerLetter"/>
      <w:lvlText w:val="%2."/>
      <w:lvlJc w:val="left"/>
      <w:pPr>
        <w:ind w:left="1440" w:hanging="360"/>
      </w:pPr>
    </w:lvl>
    <w:lvl w:ilvl="2" w:tplc="A3BE5F10">
      <w:start w:val="1"/>
      <w:numFmt w:val="lowerRoman"/>
      <w:lvlText w:val="%3."/>
      <w:lvlJc w:val="right"/>
      <w:pPr>
        <w:ind w:left="2160" w:hanging="180"/>
      </w:pPr>
    </w:lvl>
    <w:lvl w:ilvl="3" w:tplc="4A76EB76">
      <w:start w:val="1"/>
      <w:numFmt w:val="decimal"/>
      <w:lvlText w:val="%4."/>
      <w:lvlJc w:val="left"/>
      <w:pPr>
        <w:ind w:left="2880" w:hanging="360"/>
      </w:pPr>
    </w:lvl>
    <w:lvl w:ilvl="4" w:tplc="8E4EBB12">
      <w:start w:val="1"/>
      <w:numFmt w:val="lowerLetter"/>
      <w:lvlText w:val="%5."/>
      <w:lvlJc w:val="left"/>
      <w:pPr>
        <w:ind w:left="3600" w:hanging="360"/>
      </w:pPr>
    </w:lvl>
    <w:lvl w:ilvl="5" w:tplc="23200DE8">
      <w:start w:val="1"/>
      <w:numFmt w:val="lowerRoman"/>
      <w:lvlText w:val="%6."/>
      <w:lvlJc w:val="right"/>
      <w:pPr>
        <w:ind w:left="4320" w:hanging="180"/>
      </w:pPr>
    </w:lvl>
    <w:lvl w:ilvl="6" w:tplc="C6F06006">
      <w:start w:val="1"/>
      <w:numFmt w:val="decimal"/>
      <w:lvlText w:val="%7."/>
      <w:lvlJc w:val="left"/>
      <w:pPr>
        <w:ind w:left="5040" w:hanging="360"/>
      </w:pPr>
    </w:lvl>
    <w:lvl w:ilvl="7" w:tplc="37C28DD8">
      <w:start w:val="1"/>
      <w:numFmt w:val="lowerLetter"/>
      <w:lvlText w:val="%8."/>
      <w:lvlJc w:val="left"/>
      <w:pPr>
        <w:ind w:left="5760" w:hanging="360"/>
      </w:pPr>
    </w:lvl>
    <w:lvl w:ilvl="8" w:tplc="F8E61840">
      <w:start w:val="1"/>
      <w:numFmt w:val="lowerRoman"/>
      <w:lvlText w:val="%9."/>
      <w:lvlJc w:val="right"/>
      <w:pPr>
        <w:ind w:left="6480" w:hanging="180"/>
      </w:pPr>
    </w:lvl>
  </w:abstractNum>
  <w:abstractNum w:abstractNumId="6" w15:restartNumberingAfterBreak="0">
    <w:nsid w:val="3449854A"/>
    <w:multiLevelType w:val="hybridMultilevel"/>
    <w:tmpl w:val="8FD42F72"/>
    <w:lvl w:ilvl="0" w:tplc="7E5288FA">
      <w:start w:val="1"/>
      <w:numFmt w:val="bullet"/>
      <w:lvlText w:val=""/>
      <w:lvlJc w:val="left"/>
      <w:pPr>
        <w:ind w:left="720" w:hanging="360"/>
      </w:pPr>
      <w:rPr>
        <w:rFonts w:ascii="Symbol" w:hAnsi="Symbol" w:hint="default"/>
      </w:rPr>
    </w:lvl>
    <w:lvl w:ilvl="1" w:tplc="5DEE1106">
      <w:start w:val="1"/>
      <w:numFmt w:val="bullet"/>
      <w:lvlText w:val=""/>
      <w:lvlJc w:val="left"/>
      <w:pPr>
        <w:ind w:left="1440" w:hanging="360"/>
      </w:pPr>
      <w:rPr>
        <w:rFonts w:ascii="Symbol" w:hAnsi="Symbol" w:hint="default"/>
      </w:rPr>
    </w:lvl>
    <w:lvl w:ilvl="2" w:tplc="94C830C6">
      <w:start w:val="1"/>
      <w:numFmt w:val="bullet"/>
      <w:lvlText w:val=""/>
      <w:lvlJc w:val="left"/>
      <w:pPr>
        <w:ind w:left="2160" w:hanging="360"/>
      </w:pPr>
      <w:rPr>
        <w:rFonts w:ascii="Wingdings" w:hAnsi="Wingdings" w:hint="default"/>
      </w:rPr>
    </w:lvl>
    <w:lvl w:ilvl="3" w:tplc="A46C375E">
      <w:start w:val="1"/>
      <w:numFmt w:val="bullet"/>
      <w:lvlText w:val=""/>
      <w:lvlJc w:val="left"/>
      <w:pPr>
        <w:ind w:left="2880" w:hanging="360"/>
      </w:pPr>
      <w:rPr>
        <w:rFonts w:ascii="Symbol" w:hAnsi="Symbol" w:hint="default"/>
      </w:rPr>
    </w:lvl>
    <w:lvl w:ilvl="4" w:tplc="6D48EDFC">
      <w:start w:val="1"/>
      <w:numFmt w:val="bullet"/>
      <w:lvlText w:val="o"/>
      <w:lvlJc w:val="left"/>
      <w:pPr>
        <w:ind w:left="3600" w:hanging="360"/>
      </w:pPr>
      <w:rPr>
        <w:rFonts w:ascii="Courier New" w:hAnsi="Courier New" w:hint="default"/>
      </w:rPr>
    </w:lvl>
    <w:lvl w:ilvl="5" w:tplc="5A80693E">
      <w:start w:val="1"/>
      <w:numFmt w:val="bullet"/>
      <w:lvlText w:val=""/>
      <w:lvlJc w:val="left"/>
      <w:pPr>
        <w:ind w:left="4320" w:hanging="360"/>
      </w:pPr>
      <w:rPr>
        <w:rFonts w:ascii="Wingdings" w:hAnsi="Wingdings" w:hint="default"/>
      </w:rPr>
    </w:lvl>
    <w:lvl w:ilvl="6" w:tplc="EAB25658">
      <w:start w:val="1"/>
      <w:numFmt w:val="bullet"/>
      <w:lvlText w:val=""/>
      <w:lvlJc w:val="left"/>
      <w:pPr>
        <w:ind w:left="5040" w:hanging="360"/>
      </w:pPr>
      <w:rPr>
        <w:rFonts w:ascii="Symbol" w:hAnsi="Symbol" w:hint="default"/>
      </w:rPr>
    </w:lvl>
    <w:lvl w:ilvl="7" w:tplc="FCEA609E">
      <w:start w:val="1"/>
      <w:numFmt w:val="bullet"/>
      <w:lvlText w:val="o"/>
      <w:lvlJc w:val="left"/>
      <w:pPr>
        <w:ind w:left="5760" w:hanging="360"/>
      </w:pPr>
      <w:rPr>
        <w:rFonts w:ascii="Courier New" w:hAnsi="Courier New" w:hint="default"/>
      </w:rPr>
    </w:lvl>
    <w:lvl w:ilvl="8" w:tplc="F6303082">
      <w:start w:val="1"/>
      <w:numFmt w:val="bullet"/>
      <w:lvlText w:val=""/>
      <w:lvlJc w:val="left"/>
      <w:pPr>
        <w:ind w:left="6480" w:hanging="360"/>
      </w:pPr>
      <w:rPr>
        <w:rFonts w:ascii="Wingdings" w:hAnsi="Wingdings" w:hint="default"/>
      </w:rPr>
    </w:lvl>
  </w:abstractNum>
  <w:abstractNum w:abstractNumId="7" w15:restartNumberingAfterBreak="0">
    <w:nsid w:val="3FFE22A6"/>
    <w:multiLevelType w:val="hybridMultilevel"/>
    <w:tmpl w:val="05C0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22987"/>
    <w:multiLevelType w:val="hybridMultilevel"/>
    <w:tmpl w:val="DAF44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D7252C"/>
    <w:multiLevelType w:val="multilevel"/>
    <w:tmpl w:val="C85C2464"/>
    <w:lvl w:ilvl="0">
      <w:start w:val="1"/>
      <w:numFmt w:val="decimal"/>
      <w:lvlText w:val="%1."/>
      <w:lvlJc w:val="left"/>
      <w:pPr>
        <w:ind w:left="360" w:hanging="360"/>
      </w:pPr>
      <w:rPr>
        <w:color w:val="0F4761" w:themeColor="accent1" w:themeShade="BF"/>
        <w:sz w:val="32"/>
      </w:rPr>
    </w:lvl>
    <w:lvl w:ilvl="1">
      <w:start w:val="1"/>
      <w:numFmt w:val="decimal"/>
      <w:lvlText w:val="%1.%2"/>
      <w:lvlJc w:val="left"/>
      <w:pPr>
        <w:ind w:left="1080" w:hanging="720"/>
      </w:pPr>
      <w:rPr>
        <w:color w:val="0F4761" w:themeColor="accent1" w:themeShade="BF"/>
        <w:sz w:val="20"/>
        <w:szCs w:val="20"/>
      </w:rPr>
    </w:lvl>
    <w:lvl w:ilvl="2">
      <w:start w:val="1"/>
      <w:numFmt w:val="decimal"/>
      <w:isLgl/>
      <w:lvlText w:val="%1.%2.%3"/>
      <w:lvlJc w:val="left"/>
      <w:pPr>
        <w:ind w:left="1620" w:hanging="720"/>
      </w:pPr>
      <w:rPr>
        <w:rFonts w:eastAsiaTheme="majorEastAsia"/>
        <w:color w:val="0F4761" w:themeColor="accent1" w:themeShade="BF"/>
        <w:sz w:val="22"/>
        <w:szCs w:val="22"/>
      </w:rPr>
    </w:lvl>
    <w:lvl w:ilvl="3">
      <w:start w:val="1"/>
      <w:numFmt w:val="decimal"/>
      <w:isLgl/>
      <w:lvlText w:val="%1.%2.%3.%4"/>
      <w:lvlJc w:val="left"/>
      <w:pPr>
        <w:ind w:left="2160" w:hanging="1080"/>
      </w:pPr>
      <w:rPr>
        <w:rFonts w:eastAsiaTheme="majorEastAsia"/>
        <w:color w:val="0F4761" w:themeColor="accent1" w:themeShade="BF"/>
        <w:sz w:val="32"/>
      </w:rPr>
    </w:lvl>
    <w:lvl w:ilvl="4">
      <w:start w:val="1"/>
      <w:numFmt w:val="decimal"/>
      <w:isLgl/>
      <w:lvlText w:val="%1.%2.%3.%4.%5"/>
      <w:lvlJc w:val="left"/>
      <w:pPr>
        <w:ind w:left="2880" w:hanging="1440"/>
      </w:pPr>
      <w:rPr>
        <w:rFonts w:eastAsiaTheme="majorEastAsia"/>
        <w:color w:val="0F4761" w:themeColor="accent1" w:themeShade="BF"/>
        <w:sz w:val="32"/>
      </w:rPr>
    </w:lvl>
    <w:lvl w:ilvl="5">
      <w:start w:val="1"/>
      <w:numFmt w:val="decimal"/>
      <w:isLgl/>
      <w:lvlText w:val="%1.%2.%3.%4.%5.%6"/>
      <w:lvlJc w:val="left"/>
      <w:pPr>
        <w:ind w:left="3240" w:hanging="1440"/>
      </w:pPr>
      <w:rPr>
        <w:rFonts w:eastAsiaTheme="majorEastAsia"/>
        <w:color w:val="0F4761" w:themeColor="accent1" w:themeShade="BF"/>
        <w:sz w:val="32"/>
      </w:rPr>
    </w:lvl>
    <w:lvl w:ilvl="6">
      <w:start w:val="1"/>
      <w:numFmt w:val="decimal"/>
      <w:isLgl/>
      <w:lvlText w:val="%1.%2.%3.%4.%5.%6.%7"/>
      <w:lvlJc w:val="left"/>
      <w:pPr>
        <w:ind w:left="3960" w:hanging="1800"/>
      </w:pPr>
      <w:rPr>
        <w:rFonts w:eastAsiaTheme="majorEastAsia"/>
        <w:color w:val="0F4761" w:themeColor="accent1" w:themeShade="BF"/>
        <w:sz w:val="32"/>
      </w:rPr>
    </w:lvl>
    <w:lvl w:ilvl="7">
      <w:start w:val="1"/>
      <w:numFmt w:val="decimal"/>
      <w:isLgl/>
      <w:lvlText w:val="%1.%2.%3.%4.%5.%6.%7.%8"/>
      <w:lvlJc w:val="left"/>
      <w:pPr>
        <w:ind w:left="4680" w:hanging="2160"/>
      </w:pPr>
      <w:rPr>
        <w:rFonts w:eastAsiaTheme="majorEastAsia"/>
        <w:color w:val="0F4761" w:themeColor="accent1" w:themeShade="BF"/>
        <w:sz w:val="32"/>
      </w:rPr>
    </w:lvl>
    <w:lvl w:ilvl="8">
      <w:start w:val="1"/>
      <w:numFmt w:val="decimal"/>
      <w:isLgl/>
      <w:lvlText w:val="%1.%2.%3.%4.%5.%6.%7.%8.%9"/>
      <w:lvlJc w:val="left"/>
      <w:pPr>
        <w:ind w:left="5040" w:hanging="2160"/>
      </w:pPr>
      <w:rPr>
        <w:rFonts w:eastAsiaTheme="majorEastAsia"/>
        <w:color w:val="0F4761" w:themeColor="accent1" w:themeShade="BF"/>
        <w:sz w:val="32"/>
      </w:rPr>
    </w:lvl>
  </w:abstractNum>
  <w:abstractNum w:abstractNumId="10" w15:restartNumberingAfterBreak="0">
    <w:nsid w:val="55C6519C"/>
    <w:multiLevelType w:val="hybridMultilevel"/>
    <w:tmpl w:val="491C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C5214D"/>
    <w:multiLevelType w:val="hybridMultilevel"/>
    <w:tmpl w:val="5F443444"/>
    <w:lvl w:ilvl="0" w:tplc="8AD6D054">
      <w:numFmt w:val="none"/>
      <w:lvlText w:val=""/>
      <w:lvlJc w:val="left"/>
      <w:pPr>
        <w:tabs>
          <w:tab w:val="num" w:pos="360"/>
        </w:tabs>
      </w:pPr>
    </w:lvl>
    <w:lvl w:ilvl="1" w:tplc="E6AE3928">
      <w:start w:val="1"/>
      <w:numFmt w:val="lowerLetter"/>
      <w:lvlText w:val="%2."/>
      <w:lvlJc w:val="left"/>
      <w:pPr>
        <w:ind w:left="2160" w:hanging="360"/>
      </w:pPr>
    </w:lvl>
    <w:lvl w:ilvl="2" w:tplc="3FC0004A">
      <w:start w:val="1"/>
      <w:numFmt w:val="lowerRoman"/>
      <w:lvlText w:val="%3."/>
      <w:lvlJc w:val="right"/>
      <w:pPr>
        <w:ind w:left="2880" w:hanging="180"/>
      </w:pPr>
    </w:lvl>
    <w:lvl w:ilvl="3" w:tplc="5D6C5CFC">
      <w:start w:val="1"/>
      <w:numFmt w:val="decimal"/>
      <w:lvlText w:val="%4."/>
      <w:lvlJc w:val="left"/>
      <w:pPr>
        <w:ind w:left="3600" w:hanging="360"/>
      </w:pPr>
    </w:lvl>
    <w:lvl w:ilvl="4" w:tplc="A4802F3C">
      <w:start w:val="1"/>
      <w:numFmt w:val="lowerLetter"/>
      <w:lvlText w:val="%5."/>
      <w:lvlJc w:val="left"/>
      <w:pPr>
        <w:ind w:left="4320" w:hanging="360"/>
      </w:pPr>
    </w:lvl>
    <w:lvl w:ilvl="5" w:tplc="5A32865E">
      <w:start w:val="1"/>
      <w:numFmt w:val="lowerRoman"/>
      <w:lvlText w:val="%6."/>
      <w:lvlJc w:val="right"/>
      <w:pPr>
        <w:ind w:left="5040" w:hanging="180"/>
      </w:pPr>
    </w:lvl>
    <w:lvl w:ilvl="6" w:tplc="41C46CF0">
      <w:start w:val="1"/>
      <w:numFmt w:val="decimal"/>
      <w:lvlText w:val="%7."/>
      <w:lvlJc w:val="left"/>
      <w:pPr>
        <w:ind w:left="5760" w:hanging="360"/>
      </w:pPr>
    </w:lvl>
    <w:lvl w:ilvl="7" w:tplc="92287624">
      <w:start w:val="1"/>
      <w:numFmt w:val="lowerLetter"/>
      <w:lvlText w:val="%8."/>
      <w:lvlJc w:val="left"/>
      <w:pPr>
        <w:ind w:left="6480" w:hanging="360"/>
      </w:pPr>
    </w:lvl>
    <w:lvl w:ilvl="8" w:tplc="E714858A">
      <w:start w:val="1"/>
      <w:numFmt w:val="lowerRoman"/>
      <w:lvlText w:val="%9."/>
      <w:lvlJc w:val="right"/>
      <w:pPr>
        <w:ind w:left="7200" w:hanging="180"/>
      </w:pPr>
    </w:lvl>
  </w:abstractNum>
  <w:abstractNum w:abstractNumId="12" w15:restartNumberingAfterBreak="0">
    <w:nsid w:val="7D6D0CE8"/>
    <w:multiLevelType w:val="hybridMultilevel"/>
    <w:tmpl w:val="BC2E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206329">
    <w:abstractNumId w:val="11"/>
  </w:num>
  <w:num w:numId="2" w16cid:durableId="1202281464">
    <w:abstractNumId w:val="5"/>
  </w:num>
  <w:num w:numId="3" w16cid:durableId="1297678874">
    <w:abstractNumId w:val="9"/>
  </w:num>
  <w:num w:numId="4" w16cid:durableId="1591355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4120577">
    <w:abstractNumId w:val="3"/>
  </w:num>
  <w:num w:numId="6" w16cid:durableId="1874341610">
    <w:abstractNumId w:val="6"/>
  </w:num>
  <w:num w:numId="7" w16cid:durableId="2122143729">
    <w:abstractNumId w:val="0"/>
  </w:num>
  <w:num w:numId="8" w16cid:durableId="49808471">
    <w:abstractNumId w:val="4"/>
  </w:num>
  <w:num w:numId="9" w16cid:durableId="1458336542">
    <w:abstractNumId w:val="2"/>
  </w:num>
  <w:num w:numId="10" w16cid:durableId="142430878">
    <w:abstractNumId w:val="8"/>
  </w:num>
  <w:num w:numId="11" w16cid:durableId="807361271">
    <w:abstractNumId w:val="12"/>
  </w:num>
  <w:num w:numId="12" w16cid:durableId="1671367659">
    <w:abstractNumId w:val="0"/>
  </w:num>
  <w:num w:numId="13" w16cid:durableId="1788624128">
    <w:abstractNumId w:val="0"/>
  </w:num>
  <w:num w:numId="14" w16cid:durableId="1246106154">
    <w:abstractNumId w:val="0"/>
  </w:num>
  <w:num w:numId="15" w16cid:durableId="1602488793">
    <w:abstractNumId w:val="0"/>
  </w:num>
  <w:num w:numId="16" w16cid:durableId="1973243203">
    <w:abstractNumId w:val="7"/>
  </w:num>
  <w:num w:numId="17" w16cid:durableId="1812290356">
    <w:abstractNumId w:val="0"/>
  </w:num>
  <w:num w:numId="18" w16cid:durableId="1697074406">
    <w:abstractNumId w:val="10"/>
  </w:num>
  <w:num w:numId="19" w16cid:durableId="128943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99HcAsxX2tDn77SN+4aWi/uuxEhuDxynGSYr8pGFKwo9lUsFW+d9dlyQOQwDdILx99UQZV6kAOtlsUDe2sgHQg==" w:salt="hFcE+galPvfuuyVJII8Nt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zNzG0MDMxMjC3MDBW0lEKTi0uzszPAykwrQUAYEM3rywAAAA="/>
  </w:docVars>
  <w:rsids>
    <w:rsidRoot w:val="00D52DAE"/>
    <w:rsid w:val="00000BCD"/>
    <w:rsid w:val="00006D60"/>
    <w:rsid w:val="00010362"/>
    <w:rsid w:val="00013E87"/>
    <w:rsid w:val="000155D0"/>
    <w:rsid w:val="00026F68"/>
    <w:rsid w:val="00027D25"/>
    <w:rsid w:val="00032560"/>
    <w:rsid w:val="00037275"/>
    <w:rsid w:val="000450DF"/>
    <w:rsid w:val="0004560A"/>
    <w:rsid w:val="00052FC0"/>
    <w:rsid w:val="00053B82"/>
    <w:rsid w:val="00055564"/>
    <w:rsid w:val="00056DAE"/>
    <w:rsid w:val="000608EC"/>
    <w:rsid w:val="00065696"/>
    <w:rsid w:val="00067DCE"/>
    <w:rsid w:val="000704B3"/>
    <w:rsid w:val="00073EE1"/>
    <w:rsid w:val="00081A5D"/>
    <w:rsid w:val="00083C26"/>
    <w:rsid w:val="00083E6E"/>
    <w:rsid w:val="000841E6"/>
    <w:rsid w:val="00085EFA"/>
    <w:rsid w:val="00092C1D"/>
    <w:rsid w:val="00095533"/>
    <w:rsid w:val="00096AD0"/>
    <w:rsid w:val="000A1D26"/>
    <w:rsid w:val="000A5D18"/>
    <w:rsid w:val="000A7177"/>
    <w:rsid w:val="000B5160"/>
    <w:rsid w:val="000B7D67"/>
    <w:rsid w:val="000C5693"/>
    <w:rsid w:val="000C6A0E"/>
    <w:rsid w:val="000D19BF"/>
    <w:rsid w:val="000D63FE"/>
    <w:rsid w:val="000E0212"/>
    <w:rsid w:val="000E0888"/>
    <w:rsid w:val="000E0DA3"/>
    <w:rsid w:val="000E0EA5"/>
    <w:rsid w:val="000E52B1"/>
    <w:rsid w:val="000E5B20"/>
    <w:rsid w:val="000E67FF"/>
    <w:rsid w:val="000F1860"/>
    <w:rsid w:val="000F6D25"/>
    <w:rsid w:val="00100320"/>
    <w:rsid w:val="001131BE"/>
    <w:rsid w:val="001157B1"/>
    <w:rsid w:val="00124B21"/>
    <w:rsid w:val="00125E04"/>
    <w:rsid w:val="00127CD0"/>
    <w:rsid w:val="00130F43"/>
    <w:rsid w:val="00133699"/>
    <w:rsid w:val="00137862"/>
    <w:rsid w:val="00142062"/>
    <w:rsid w:val="00152BA7"/>
    <w:rsid w:val="00153010"/>
    <w:rsid w:val="001530C3"/>
    <w:rsid w:val="0015472F"/>
    <w:rsid w:val="00156834"/>
    <w:rsid w:val="0016626A"/>
    <w:rsid w:val="00185431"/>
    <w:rsid w:val="00186DB9"/>
    <w:rsid w:val="001962D6"/>
    <w:rsid w:val="001A2757"/>
    <w:rsid w:val="001B2835"/>
    <w:rsid w:val="001B3E69"/>
    <w:rsid w:val="001C0C91"/>
    <w:rsid w:val="001C773B"/>
    <w:rsid w:val="001C78EA"/>
    <w:rsid w:val="001D175C"/>
    <w:rsid w:val="001D40DA"/>
    <w:rsid w:val="001D45D7"/>
    <w:rsid w:val="001D7E5F"/>
    <w:rsid w:val="001E3B1E"/>
    <w:rsid w:val="001E5C06"/>
    <w:rsid w:val="001E5D6B"/>
    <w:rsid w:val="001F24B0"/>
    <w:rsid w:val="001F4E1F"/>
    <w:rsid w:val="00200806"/>
    <w:rsid w:val="00201845"/>
    <w:rsid w:val="0020259C"/>
    <w:rsid w:val="00205940"/>
    <w:rsid w:val="00212113"/>
    <w:rsid w:val="00217B56"/>
    <w:rsid w:val="00227CBE"/>
    <w:rsid w:val="00235D1F"/>
    <w:rsid w:val="00240FAB"/>
    <w:rsid w:val="00245304"/>
    <w:rsid w:val="00246226"/>
    <w:rsid w:val="00247997"/>
    <w:rsid w:val="002505C6"/>
    <w:rsid w:val="00253B60"/>
    <w:rsid w:val="00256E82"/>
    <w:rsid w:val="00262899"/>
    <w:rsid w:val="0026378A"/>
    <w:rsid w:val="00266C68"/>
    <w:rsid w:val="002748C1"/>
    <w:rsid w:val="00274D71"/>
    <w:rsid w:val="002801CE"/>
    <w:rsid w:val="002817E6"/>
    <w:rsid w:val="0028298F"/>
    <w:rsid w:val="002A756F"/>
    <w:rsid w:val="002B57B6"/>
    <w:rsid w:val="002B5C2C"/>
    <w:rsid w:val="002B6511"/>
    <w:rsid w:val="002C183C"/>
    <w:rsid w:val="002C1EDF"/>
    <w:rsid w:val="002C2E86"/>
    <w:rsid w:val="002C632F"/>
    <w:rsid w:val="002D30A3"/>
    <w:rsid w:val="002D3146"/>
    <w:rsid w:val="002D5B0E"/>
    <w:rsid w:val="002E6CB0"/>
    <w:rsid w:val="002E7E0A"/>
    <w:rsid w:val="002F28F4"/>
    <w:rsid w:val="002F2C8A"/>
    <w:rsid w:val="002F3275"/>
    <w:rsid w:val="002F7263"/>
    <w:rsid w:val="00300075"/>
    <w:rsid w:val="00302A33"/>
    <w:rsid w:val="003121A6"/>
    <w:rsid w:val="003122FC"/>
    <w:rsid w:val="00321DEF"/>
    <w:rsid w:val="00326B7E"/>
    <w:rsid w:val="0033479F"/>
    <w:rsid w:val="00334BAC"/>
    <w:rsid w:val="003356EB"/>
    <w:rsid w:val="003429EE"/>
    <w:rsid w:val="003445C8"/>
    <w:rsid w:val="00356E96"/>
    <w:rsid w:val="0036338A"/>
    <w:rsid w:val="00365A0C"/>
    <w:rsid w:val="00376D07"/>
    <w:rsid w:val="003868F8"/>
    <w:rsid w:val="003870C3"/>
    <w:rsid w:val="0039491C"/>
    <w:rsid w:val="00396135"/>
    <w:rsid w:val="003A10A0"/>
    <w:rsid w:val="003A26DE"/>
    <w:rsid w:val="003B36C7"/>
    <w:rsid w:val="003C0E67"/>
    <w:rsid w:val="003C4DE9"/>
    <w:rsid w:val="003C5964"/>
    <w:rsid w:val="003D465F"/>
    <w:rsid w:val="003D4E40"/>
    <w:rsid w:val="003E0ABB"/>
    <w:rsid w:val="003E5D20"/>
    <w:rsid w:val="003E6F43"/>
    <w:rsid w:val="003E7476"/>
    <w:rsid w:val="003E7FEB"/>
    <w:rsid w:val="003F34C7"/>
    <w:rsid w:val="00402D83"/>
    <w:rsid w:val="00403CD3"/>
    <w:rsid w:val="00407037"/>
    <w:rsid w:val="00407245"/>
    <w:rsid w:val="00407B0A"/>
    <w:rsid w:val="00410517"/>
    <w:rsid w:val="004111C8"/>
    <w:rsid w:val="00416A51"/>
    <w:rsid w:val="00417371"/>
    <w:rsid w:val="0041752B"/>
    <w:rsid w:val="00422959"/>
    <w:rsid w:val="00425A03"/>
    <w:rsid w:val="00425DC4"/>
    <w:rsid w:val="004332B6"/>
    <w:rsid w:val="00442ED7"/>
    <w:rsid w:val="00444B63"/>
    <w:rsid w:val="004460D8"/>
    <w:rsid w:val="004461D0"/>
    <w:rsid w:val="004509AF"/>
    <w:rsid w:val="00452B45"/>
    <w:rsid w:val="00455BF2"/>
    <w:rsid w:val="004573AE"/>
    <w:rsid w:val="004656FD"/>
    <w:rsid w:val="00466785"/>
    <w:rsid w:val="00466DBC"/>
    <w:rsid w:val="004728E2"/>
    <w:rsid w:val="00473412"/>
    <w:rsid w:val="004809DD"/>
    <w:rsid w:val="004815E2"/>
    <w:rsid w:val="00481A38"/>
    <w:rsid w:val="00493DDD"/>
    <w:rsid w:val="00495D52"/>
    <w:rsid w:val="004A019B"/>
    <w:rsid w:val="004A1F0C"/>
    <w:rsid w:val="004A20A1"/>
    <w:rsid w:val="004A60D1"/>
    <w:rsid w:val="004A7551"/>
    <w:rsid w:val="004B6888"/>
    <w:rsid w:val="004C0526"/>
    <w:rsid w:val="004C134A"/>
    <w:rsid w:val="004C3499"/>
    <w:rsid w:val="004D251D"/>
    <w:rsid w:val="004D4B07"/>
    <w:rsid w:val="004D75ED"/>
    <w:rsid w:val="004D7A91"/>
    <w:rsid w:val="004E398D"/>
    <w:rsid w:val="004F0361"/>
    <w:rsid w:val="004F1786"/>
    <w:rsid w:val="004F2DB4"/>
    <w:rsid w:val="004F3B85"/>
    <w:rsid w:val="004F4C95"/>
    <w:rsid w:val="004F6F35"/>
    <w:rsid w:val="005003C8"/>
    <w:rsid w:val="00502945"/>
    <w:rsid w:val="0050523A"/>
    <w:rsid w:val="00517C50"/>
    <w:rsid w:val="0052037D"/>
    <w:rsid w:val="0052109F"/>
    <w:rsid w:val="00534F62"/>
    <w:rsid w:val="00541337"/>
    <w:rsid w:val="00550E0A"/>
    <w:rsid w:val="00551825"/>
    <w:rsid w:val="005530C4"/>
    <w:rsid w:val="005534A5"/>
    <w:rsid w:val="00553C64"/>
    <w:rsid w:val="00556A19"/>
    <w:rsid w:val="00563394"/>
    <w:rsid w:val="00573B52"/>
    <w:rsid w:val="00575B57"/>
    <w:rsid w:val="00581CB8"/>
    <w:rsid w:val="00587B11"/>
    <w:rsid w:val="00590D61"/>
    <w:rsid w:val="00594BD1"/>
    <w:rsid w:val="00596140"/>
    <w:rsid w:val="005A0B48"/>
    <w:rsid w:val="005C0E3A"/>
    <w:rsid w:val="005D1038"/>
    <w:rsid w:val="005D3914"/>
    <w:rsid w:val="005D4FC7"/>
    <w:rsid w:val="005E557F"/>
    <w:rsid w:val="005E5F81"/>
    <w:rsid w:val="005E6EA2"/>
    <w:rsid w:val="005F320D"/>
    <w:rsid w:val="006014A8"/>
    <w:rsid w:val="00602259"/>
    <w:rsid w:val="0060327B"/>
    <w:rsid w:val="006037F6"/>
    <w:rsid w:val="00604D83"/>
    <w:rsid w:val="00605053"/>
    <w:rsid w:val="006107FE"/>
    <w:rsid w:val="00611DB8"/>
    <w:rsid w:val="00614BDB"/>
    <w:rsid w:val="006232DA"/>
    <w:rsid w:val="00633198"/>
    <w:rsid w:val="00633C12"/>
    <w:rsid w:val="00635CBA"/>
    <w:rsid w:val="0064010C"/>
    <w:rsid w:val="006414BB"/>
    <w:rsid w:val="00647876"/>
    <w:rsid w:val="00647E7B"/>
    <w:rsid w:val="00654014"/>
    <w:rsid w:val="00662680"/>
    <w:rsid w:val="006647B3"/>
    <w:rsid w:val="00664DBE"/>
    <w:rsid w:val="006674AA"/>
    <w:rsid w:val="00667A2F"/>
    <w:rsid w:val="00675ACF"/>
    <w:rsid w:val="00684922"/>
    <w:rsid w:val="00684DFB"/>
    <w:rsid w:val="0068552C"/>
    <w:rsid w:val="00685EFA"/>
    <w:rsid w:val="006908EB"/>
    <w:rsid w:val="006A1648"/>
    <w:rsid w:val="006A1881"/>
    <w:rsid w:val="006A3466"/>
    <w:rsid w:val="006A71D9"/>
    <w:rsid w:val="006B4C23"/>
    <w:rsid w:val="006C2A67"/>
    <w:rsid w:val="006C32F0"/>
    <w:rsid w:val="006C37E4"/>
    <w:rsid w:val="006D49FB"/>
    <w:rsid w:val="006D7609"/>
    <w:rsid w:val="006E7A64"/>
    <w:rsid w:val="006F05DF"/>
    <w:rsid w:val="006F10AF"/>
    <w:rsid w:val="006F57C9"/>
    <w:rsid w:val="007008A9"/>
    <w:rsid w:val="00704A72"/>
    <w:rsid w:val="0071495E"/>
    <w:rsid w:val="00717D41"/>
    <w:rsid w:val="00725F3A"/>
    <w:rsid w:val="0072643C"/>
    <w:rsid w:val="007279E6"/>
    <w:rsid w:val="00731533"/>
    <w:rsid w:val="007318BF"/>
    <w:rsid w:val="007367E1"/>
    <w:rsid w:val="007409CF"/>
    <w:rsid w:val="007542D9"/>
    <w:rsid w:val="00754A00"/>
    <w:rsid w:val="00773792"/>
    <w:rsid w:val="00773F6D"/>
    <w:rsid w:val="007743E9"/>
    <w:rsid w:val="00774655"/>
    <w:rsid w:val="00777807"/>
    <w:rsid w:val="00795947"/>
    <w:rsid w:val="0079598E"/>
    <w:rsid w:val="00795DC2"/>
    <w:rsid w:val="007972EC"/>
    <w:rsid w:val="007A0057"/>
    <w:rsid w:val="007B6C76"/>
    <w:rsid w:val="007B7960"/>
    <w:rsid w:val="007B7FC4"/>
    <w:rsid w:val="007C1A19"/>
    <w:rsid w:val="007C501D"/>
    <w:rsid w:val="007C675C"/>
    <w:rsid w:val="007C6D60"/>
    <w:rsid w:val="007C7B1F"/>
    <w:rsid w:val="007D5968"/>
    <w:rsid w:val="007E3876"/>
    <w:rsid w:val="007F0FB4"/>
    <w:rsid w:val="007F5C5E"/>
    <w:rsid w:val="00803024"/>
    <w:rsid w:val="00804042"/>
    <w:rsid w:val="00806872"/>
    <w:rsid w:val="00810016"/>
    <w:rsid w:val="008104F2"/>
    <w:rsid w:val="00813BAB"/>
    <w:rsid w:val="008146A3"/>
    <w:rsid w:val="00824A6C"/>
    <w:rsid w:val="00824C50"/>
    <w:rsid w:val="00827B2E"/>
    <w:rsid w:val="00827C5F"/>
    <w:rsid w:val="008306CC"/>
    <w:rsid w:val="008353F3"/>
    <w:rsid w:val="00835807"/>
    <w:rsid w:val="008459A1"/>
    <w:rsid w:val="00845E81"/>
    <w:rsid w:val="00847326"/>
    <w:rsid w:val="00851278"/>
    <w:rsid w:val="00856F72"/>
    <w:rsid w:val="00861861"/>
    <w:rsid w:val="00861A76"/>
    <w:rsid w:val="00863771"/>
    <w:rsid w:val="0086455A"/>
    <w:rsid w:val="008953FA"/>
    <w:rsid w:val="00895ED9"/>
    <w:rsid w:val="00897549"/>
    <w:rsid w:val="008A2928"/>
    <w:rsid w:val="008A2C9E"/>
    <w:rsid w:val="008A43DF"/>
    <w:rsid w:val="008A5382"/>
    <w:rsid w:val="008B0076"/>
    <w:rsid w:val="008B27B8"/>
    <w:rsid w:val="008B3F62"/>
    <w:rsid w:val="008B4C33"/>
    <w:rsid w:val="008C24FD"/>
    <w:rsid w:val="008C3A7A"/>
    <w:rsid w:val="008D26FD"/>
    <w:rsid w:val="008D3CBE"/>
    <w:rsid w:val="008D6106"/>
    <w:rsid w:val="0090534D"/>
    <w:rsid w:val="00912528"/>
    <w:rsid w:val="0091576C"/>
    <w:rsid w:val="009170DE"/>
    <w:rsid w:val="00925884"/>
    <w:rsid w:val="00936EDF"/>
    <w:rsid w:val="009419E8"/>
    <w:rsid w:val="00947881"/>
    <w:rsid w:val="00953D43"/>
    <w:rsid w:val="00962C89"/>
    <w:rsid w:val="009733F3"/>
    <w:rsid w:val="00976AC7"/>
    <w:rsid w:val="00976DD8"/>
    <w:rsid w:val="009772BA"/>
    <w:rsid w:val="00983256"/>
    <w:rsid w:val="009837CE"/>
    <w:rsid w:val="009941C9"/>
    <w:rsid w:val="009A50F7"/>
    <w:rsid w:val="009B2502"/>
    <w:rsid w:val="009B3F39"/>
    <w:rsid w:val="009B459D"/>
    <w:rsid w:val="009B662B"/>
    <w:rsid w:val="009C48DF"/>
    <w:rsid w:val="009C5A3F"/>
    <w:rsid w:val="009C5E42"/>
    <w:rsid w:val="009D0600"/>
    <w:rsid w:val="009D325F"/>
    <w:rsid w:val="009D40FF"/>
    <w:rsid w:val="009D54BA"/>
    <w:rsid w:val="009D5A90"/>
    <w:rsid w:val="009D75E9"/>
    <w:rsid w:val="009D79F4"/>
    <w:rsid w:val="009E3A20"/>
    <w:rsid w:val="009E7C01"/>
    <w:rsid w:val="009F0886"/>
    <w:rsid w:val="009F1B54"/>
    <w:rsid w:val="009F2AB2"/>
    <w:rsid w:val="009F2CA0"/>
    <w:rsid w:val="009F485F"/>
    <w:rsid w:val="009F4E61"/>
    <w:rsid w:val="00A06377"/>
    <w:rsid w:val="00A117FC"/>
    <w:rsid w:val="00A12166"/>
    <w:rsid w:val="00A13B4E"/>
    <w:rsid w:val="00A15D53"/>
    <w:rsid w:val="00A166A7"/>
    <w:rsid w:val="00A16DAA"/>
    <w:rsid w:val="00A1784D"/>
    <w:rsid w:val="00A20930"/>
    <w:rsid w:val="00A20E91"/>
    <w:rsid w:val="00A23BC2"/>
    <w:rsid w:val="00A274F6"/>
    <w:rsid w:val="00A3029F"/>
    <w:rsid w:val="00A34A43"/>
    <w:rsid w:val="00A352B8"/>
    <w:rsid w:val="00A40C0B"/>
    <w:rsid w:val="00A40FE2"/>
    <w:rsid w:val="00A41AAC"/>
    <w:rsid w:val="00A45171"/>
    <w:rsid w:val="00A45EC4"/>
    <w:rsid w:val="00A55088"/>
    <w:rsid w:val="00A565EF"/>
    <w:rsid w:val="00A57518"/>
    <w:rsid w:val="00A61A69"/>
    <w:rsid w:val="00A70BA2"/>
    <w:rsid w:val="00A71BFB"/>
    <w:rsid w:val="00A868FF"/>
    <w:rsid w:val="00A86D5F"/>
    <w:rsid w:val="00A914F2"/>
    <w:rsid w:val="00A920AE"/>
    <w:rsid w:val="00A961D1"/>
    <w:rsid w:val="00A9620C"/>
    <w:rsid w:val="00A967F0"/>
    <w:rsid w:val="00A970C0"/>
    <w:rsid w:val="00AA0D0C"/>
    <w:rsid w:val="00AA285D"/>
    <w:rsid w:val="00AA2AC0"/>
    <w:rsid w:val="00AA666D"/>
    <w:rsid w:val="00AB49F7"/>
    <w:rsid w:val="00AC101B"/>
    <w:rsid w:val="00AD3F34"/>
    <w:rsid w:val="00AD434E"/>
    <w:rsid w:val="00AE3622"/>
    <w:rsid w:val="00AE40EA"/>
    <w:rsid w:val="00AF0C10"/>
    <w:rsid w:val="00AF4654"/>
    <w:rsid w:val="00AF5CD0"/>
    <w:rsid w:val="00AF5DBF"/>
    <w:rsid w:val="00AF779A"/>
    <w:rsid w:val="00B01088"/>
    <w:rsid w:val="00B0137B"/>
    <w:rsid w:val="00B21770"/>
    <w:rsid w:val="00B21B1F"/>
    <w:rsid w:val="00B24CC2"/>
    <w:rsid w:val="00B277FB"/>
    <w:rsid w:val="00B31BDF"/>
    <w:rsid w:val="00B32373"/>
    <w:rsid w:val="00B346CB"/>
    <w:rsid w:val="00B41CEB"/>
    <w:rsid w:val="00B4270A"/>
    <w:rsid w:val="00B578D6"/>
    <w:rsid w:val="00B60F19"/>
    <w:rsid w:val="00B64879"/>
    <w:rsid w:val="00B64B7B"/>
    <w:rsid w:val="00B65397"/>
    <w:rsid w:val="00B711E8"/>
    <w:rsid w:val="00B754DF"/>
    <w:rsid w:val="00B75C3E"/>
    <w:rsid w:val="00B83056"/>
    <w:rsid w:val="00B87804"/>
    <w:rsid w:val="00B917C7"/>
    <w:rsid w:val="00B93E2A"/>
    <w:rsid w:val="00B96145"/>
    <w:rsid w:val="00B97D01"/>
    <w:rsid w:val="00BA021B"/>
    <w:rsid w:val="00BA0462"/>
    <w:rsid w:val="00BB1F8F"/>
    <w:rsid w:val="00BB60C7"/>
    <w:rsid w:val="00BC44DD"/>
    <w:rsid w:val="00BE1211"/>
    <w:rsid w:val="00BE5BA0"/>
    <w:rsid w:val="00BF2F8B"/>
    <w:rsid w:val="00C04A8C"/>
    <w:rsid w:val="00C04ED1"/>
    <w:rsid w:val="00C06235"/>
    <w:rsid w:val="00C076ED"/>
    <w:rsid w:val="00C0790F"/>
    <w:rsid w:val="00C101EC"/>
    <w:rsid w:val="00C15483"/>
    <w:rsid w:val="00C32D57"/>
    <w:rsid w:val="00C33F46"/>
    <w:rsid w:val="00C4448D"/>
    <w:rsid w:val="00C4619D"/>
    <w:rsid w:val="00C47A55"/>
    <w:rsid w:val="00C47B32"/>
    <w:rsid w:val="00C62D66"/>
    <w:rsid w:val="00C636AE"/>
    <w:rsid w:val="00C6799B"/>
    <w:rsid w:val="00C73262"/>
    <w:rsid w:val="00C7610A"/>
    <w:rsid w:val="00C82B95"/>
    <w:rsid w:val="00C857E2"/>
    <w:rsid w:val="00C85F31"/>
    <w:rsid w:val="00C94494"/>
    <w:rsid w:val="00CA2C23"/>
    <w:rsid w:val="00CB187D"/>
    <w:rsid w:val="00CB3F7F"/>
    <w:rsid w:val="00CB4D7B"/>
    <w:rsid w:val="00CB70CB"/>
    <w:rsid w:val="00CB7898"/>
    <w:rsid w:val="00CC2207"/>
    <w:rsid w:val="00CC2BC4"/>
    <w:rsid w:val="00CD1028"/>
    <w:rsid w:val="00CD41D4"/>
    <w:rsid w:val="00CD6A6A"/>
    <w:rsid w:val="00CE4A58"/>
    <w:rsid w:val="00CE6110"/>
    <w:rsid w:val="00CE7CB8"/>
    <w:rsid w:val="00CF52B7"/>
    <w:rsid w:val="00CF537B"/>
    <w:rsid w:val="00CF7893"/>
    <w:rsid w:val="00D034A8"/>
    <w:rsid w:val="00D0654E"/>
    <w:rsid w:val="00D06D43"/>
    <w:rsid w:val="00D10B9D"/>
    <w:rsid w:val="00D11127"/>
    <w:rsid w:val="00D1279B"/>
    <w:rsid w:val="00D15032"/>
    <w:rsid w:val="00D15D7B"/>
    <w:rsid w:val="00D17893"/>
    <w:rsid w:val="00D17C80"/>
    <w:rsid w:val="00D21BAB"/>
    <w:rsid w:val="00D21E63"/>
    <w:rsid w:val="00D34E17"/>
    <w:rsid w:val="00D372CF"/>
    <w:rsid w:val="00D376EB"/>
    <w:rsid w:val="00D41BCD"/>
    <w:rsid w:val="00D42CE1"/>
    <w:rsid w:val="00D43929"/>
    <w:rsid w:val="00D44E1F"/>
    <w:rsid w:val="00D46F63"/>
    <w:rsid w:val="00D50200"/>
    <w:rsid w:val="00D52DAE"/>
    <w:rsid w:val="00D5533B"/>
    <w:rsid w:val="00D56860"/>
    <w:rsid w:val="00D56F9D"/>
    <w:rsid w:val="00D603E5"/>
    <w:rsid w:val="00D74920"/>
    <w:rsid w:val="00D81DE4"/>
    <w:rsid w:val="00D832E1"/>
    <w:rsid w:val="00D83714"/>
    <w:rsid w:val="00D912D2"/>
    <w:rsid w:val="00D94D26"/>
    <w:rsid w:val="00D95847"/>
    <w:rsid w:val="00DA06E5"/>
    <w:rsid w:val="00DA3C3B"/>
    <w:rsid w:val="00DB0466"/>
    <w:rsid w:val="00DB77C2"/>
    <w:rsid w:val="00DC062E"/>
    <w:rsid w:val="00DC21F3"/>
    <w:rsid w:val="00DC2459"/>
    <w:rsid w:val="00DD1901"/>
    <w:rsid w:val="00DD2CE8"/>
    <w:rsid w:val="00DD2D32"/>
    <w:rsid w:val="00DE4ECF"/>
    <w:rsid w:val="00DE62FF"/>
    <w:rsid w:val="00DF068F"/>
    <w:rsid w:val="00DF5A9E"/>
    <w:rsid w:val="00DF6808"/>
    <w:rsid w:val="00DF6B78"/>
    <w:rsid w:val="00E00FB2"/>
    <w:rsid w:val="00E02728"/>
    <w:rsid w:val="00E03159"/>
    <w:rsid w:val="00E14118"/>
    <w:rsid w:val="00E142DA"/>
    <w:rsid w:val="00E14D3E"/>
    <w:rsid w:val="00E20D26"/>
    <w:rsid w:val="00E305C0"/>
    <w:rsid w:val="00E35B87"/>
    <w:rsid w:val="00E373D7"/>
    <w:rsid w:val="00E45813"/>
    <w:rsid w:val="00E526EF"/>
    <w:rsid w:val="00E60532"/>
    <w:rsid w:val="00E65B27"/>
    <w:rsid w:val="00E67709"/>
    <w:rsid w:val="00E70AE0"/>
    <w:rsid w:val="00E76360"/>
    <w:rsid w:val="00E7765E"/>
    <w:rsid w:val="00E83184"/>
    <w:rsid w:val="00E84405"/>
    <w:rsid w:val="00E9211D"/>
    <w:rsid w:val="00E9413C"/>
    <w:rsid w:val="00EA1B4A"/>
    <w:rsid w:val="00EA25D9"/>
    <w:rsid w:val="00EA46D0"/>
    <w:rsid w:val="00EB29FF"/>
    <w:rsid w:val="00EB6F1A"/>
    <w:rsid w:val="00EB783A"/>
    <w:rsid w:val="00EC78D1"/>
    <w:rsid w:val="00ED1450"/>
    <w:rsid w:val="00ED2068"/>
    <w:rsid w:val="00EE5C42"/>
    <w:rsid w:val="00EE62DF"/>
    <w:rsid w:val="00EF4E59"/>
    <w:rsid w:val="00EF4F20"/>
    <w:rsid w:val="00EF54A3"/>
    <w:rsid w:val="00F055BB"/>
    <w:rsid w:val="00F0721F"/>
    <w:rsid w:val="00F11494"/>
    <w:rsid w:val="00F1688E"/>
    <w:rsid w:val="00F2314A"/>
    <w:rsid w:val="00F2482F"/>
    <w:rsid w:val="00F27518"/>
    <w:rsid w:val="00F30DA5"/>
    <w:rsid w:val="00F3292C"/>
    <w:rsid w:val="00F34566"/>
    <w:rsid w:val="00F3484A"/>
    <w:rsid w:val="00F34ED7"/>
    <w:rsid w:val="00F37FB0"/>
    <w:rsid w:val="00F411CF"/>
    <w:rsid w:val="00F47960"/>
    <w:rsid w:val="00F53522"/>
    <w:rsid w:val="00F542D3"/>
    <w:rsid w:val="00F5452C"/>
    <w:rsid w:val="00F602D7"/>
    <w:rsid w:val="00F60EE8"/>
    <w:rsid w:val="00F6164A"/>
    <w:rsid w:val="00F627C8"/>
    <w:rsid w:val="00F65EEA"/>
    <w:rsid w:val="00F662E5"/>
    <w:rsid w:val="00F67CE7"/>
    <w:rsid w:val="00F7054C"/>
    <w:rsid w:val="00F7620F"/>
    <w:rsid w:val="00F834F9"/>
    <w:rsid w:val="00F9019A"/>
    <w:rsid w:val="00F90B92"/>
    <w:rsid w:val="00F920BB"/>
    <w:rsid w:val="00F956E4"/>
    <w:rsid w:val="00FA2995"/>
    <w:rsid w:val="00FB1724"/>
    <w:rsid w:val="00FB4A2E"/>
    <w:rsid w:val="00FC39AA"/>
    <w:rsid w:val="00FC4C52"/>
    <w:rsid w:val="00FC5693"/>
    <w:rsid w:val="00FC6C2C"/>
    <w:rsid w:val="00FD284C"/>
    <w:rsid w:val="00FD610B"/>
    <w:rsid w:val="00FE3C88"/>
    <w:rsid w:val="00FE5518"/>
    <w:rsid w:val="00FF4B0C"/>
    <w:rsid w:val="00FF5693"/>
    <w:rsid w:val="00FF57FC"/>
    <w:rsid w:val="019E9437"/>
    <w:rsid w:val="041039F2"/>
    <w:rsid w:val="05F000AF"/>
    <w:rsid w:val="06C8EFC2"/>
    <w:rsid w:val="0810CB1F"/>
    <w:rsid w:val="08C6E232"/>
    <w:rsid w:val="0B881EC8"/>
    <w:rsid w:val="0BAFD3AF"/>
    <w:rsid w:val="0C25C4AA"/>
    <w:rsid w:val="0D81585A"/>
    <w:rsid w:val="0F8369BE"/>
    <w:rsid w:val="0F981AB2"/>
    <w:rsid w:val="106EFD53"/>
    <w:rsid w:val="10C6810D"/>
    <w:rsid w:val="1120FD9F"/>
    <w:rsid w:val="11ACD563"/>
    <w:rsid w:val="134C3E4C"/>
    <w:rsid w:val="1374C935"/>
    <w:rsid w:val="13A74A2B"/>
    <w:rsid w:val="13AB335A"/>
    <w:rsid w:val="13B90E2C"/>
    <w:rsid w:val="13FAAFD1"/>
    <w:rsid w:val="14482620"/>
    <w:rsid w:val="14D77F26"/>
    <w:rsid w:val="1680367D"/>
    <w:rsid w:val="175A0B19"/>
    <w:rsid w:val="1859C37D"/>
    <w:rsid w:val="1900A794"/>
    <w:rsid w:val="1985A7F6"/>
    <w:rsid w:val="19BFB32F"/>
    <w:rsid w:val="1A7D560C"/>
    <w:rsid w:val="1CA03A6B"/>
    <w:rsid w:val="1CE11120"/>
    <w:rsid w:val="1CF0905D"/>
    <w:rsid w:val="1E4C29BC"/>
    <w:rsid w:val="20766A64"/>
    <w:rsid w:val="213F80C6"/>
    <w:rsid w:val="223198AE"/>
    <w:rsid w:val="23E3050A"/>
    <w:rsid w:val="240463F6"/>
    <w:rsid w:val="24D18C6E"/>
    <w:rsid w:val="2523D44B"/>
    <w:rsid w:val="259B60D6"/>
    <w:rsid w:val="2891E121"/>
    <w:rsid w:val="29996EB5"/>
    <w:rsid w:val="2B62C44C"/>
    <w:rsid w:val="2BC2B553"/>
    <w:rsid w:val="2C54A536"/>
    <w:rsid w:val="2C77E695"/>
    <w:rsid w:val="2D24B969"/>
    <w:rsid w:val="2D3F2AD5"/>
    <w:rsid w:val="2E339629"/>
    <w:rsid w:val="3066FB93"/>
    <w:rsid w:val="33118E3E"/>
    <w:rsid w:val="33B86870"/>
    <w:rsid w:val="34121C78"/>
    <w:rsid w:val="34924985"/>
    <w:rsid w:val="350F15F3"/>
    <w:rsid w:val="36188F89"/>
    <w:rsid w:val="37FAB689"/>
    <w:rsid w:val="390048CB"/>
    <w:rsid w:val="3981581A"/>
    <w:rsid w:val="39D1515A"/>
    <w:rsid w:val="39D6268D"/>
    <w:rsid w:val="39E0F830"/>
    <w:rsid w:val="3B842F9E"/>
    <w:rsid w:val="3D839D8A"/>
    <w:rsid w:val="3F137F6B"/>
    <w:rsid w:val="3F83C730"/>
    <w:rsid w:val="3F886EB5"/>
    <w:rsid w:val="3FC2F848"/>
    <w:rsid w:val="40C40F17"/>
    <w:rsid w:val="4268E56B"/>
    <w:rsid w:val="456887E0"/>
    <w:rsid w:val="45CEBEE6"/>
    <w:rsid w:val="46726ACB"/>
    <w:rsid w:val="493025CB"/>
    <w:rsid w:val="4A144E43"/>
    <w:rsid w:val="4AD7D01A"/>
    <w:rsid w:val="4CB409CF"/>
    <w:rsid w:val="4F0F3107"/>
    <w:rsid w:val="4F41B870"/>
    <w:rsid w:val="503E363A"/>
    <w:rsid w:val="51B7BC0B"/>
    <w:rsid w:val="51EAE2E9"/>
    <w:rsid w:val="52BCC426"/>
    <w:rsid w:val="53981F65"/>
    <w:rsid w:val="53FB1D86"/>
    <w:rsid w:val="560D2415"/>
    <w:rsid w:val="57349D1E"/>
    <w:rsid w:val="5782B9B8"/>
    <w:rsid w:val="578ED984"/>
    <w:rsid w:val="58BCB45A"/>
    <w:rsid w:val="5B177754"/>
    <w:rsid w:val="5C3B5E3B"/>
    <w:rsid w:val="5CD94184"/>
    <w:rsid w:val="5CE81C1F"/>
    <w:rsid w:val="5D1DEB95"/>
    <w:rsid w:val="5EA98741"/>
    <w:rsid w:val="610328F9"/>
    <w:rsid w:val="6259C0D6"/>
    <w:rsid w:val="6283D85C"/>
    <w:rsid w:val="637D3D1F"/>
    <w:rsid w:val="63BE96BA"/>
    <w:rsid w:val="64A77AA3"/>
    <w:rsid w:val="652D277A"/>
    <w:rsid w:val="65F7EC21"/>
    <w:rsid w:val="6620A179"/>
    <w:rsid w:val="66442A01"/>
    <w:rsid w:val="66F86EC8"/>
    <w:rsid w:val="6AD5E461"/>
    <w:rsid w:val="6C9206A7"/>
    <w:rsid w:val="6D3548DA"/>
    <w:rsid w:val="6F3788DC"/>
    <w:rsid w:val="6FC5944F"/>
    <w:rsid w:val="71BE06B4"/>
    <w:rsid w:val="7394D232"/>
    <w:rsid w:val="76E4DD92"/>
    <w:rsid w:val="76FB64F8"/>
    <w:rsid w:val="7819391E"/>
    <w:rsid w:val="7829A39B"/>
    <w:rsid w:val="790036EF"/>
    <w:rsid w:val="796E18A2"/>
    <w:rsid w:val="79766147"/>
    <w:rsid w:val="79DD56EC"/>
    <w:rsid w:val="79F44385"/>
    <w:rsid w:val="7A4FFE4B"/>
    <w:rsid w:val="7B97E1C1"/>
    <w:rsid w:val="7BEE45E9"/>
    <w:rsid w:val="7D6B42FD"/>
    <w:rsid w:val="7EE6DD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E4766"/>
  <w15:chartTrackingRefBased/>
  <w15:docId w15:val="{A1CFF746-B977-4F0B-8654-CFCCEC35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118"/>
    <w:pPr>
      <w:jc w:val="both"/>
    </w:pPr>
    <w:rPr>
      <w:rFonts w:ascii="Graphik" w:hAnsi="Graphik"/>
      <w:sz w:val="20"/>
      <w:lang w:val="en-US"/>
    </w:rPr>
  </w:style>
  <w:style w:type="paragraph" w:styleId="Heading1">
    <w:name w:val="heading 1"/>
    <w:basedOn w:val="Normal"/>
    <w:next w:val="Normal"/>
    <w:link w:val="Heading1Char"/>
    <w:autoRedefine/>
    <w:qFormat/>
    <w:rsid w:val="00E1411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E1411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E14118"/>
    <w:pPr>
      <w:outlineLvl w:val="2"/>
    </w:pPr>
    <w:rPr>
      <w:b/>
      <w:bCs/>
      <w:sz w:val="22"/>
      <w:szCs w:val="24"/>
    </w:rPr>
  </w:style>
  <w:style w:type="paragraph" w:styleId="Heading4">
    <w:name w:val="heading 4"/>
    <w:basedOn w:val="Normal"/>
    <w:next w:val="Normal"/>
    <w:link w:val="Heading4Char"/>
    <w:uiPriority w:val="9"/>
    <w:unhideWhenUsed/>
    <w:qFormat/>
    <w:rsid w:val="00E14118"/>
    <w:pPr>
      <w:outlineLvl w:val="3"/>
    </w:pPr>
    <w:rPr>
      <w:b/>
      <w:bCs/>
      <w:i/>
      <w:iCs/>
    </w:rPr>
  </w:style>
  <w:style w:type="paragraph" w:styleId="Heading5">
    <w:name w:val="heading 5"/>
    <w:basedOn w:val="Normal"/>
    <w:next w:val="Normal"/>
    <w:link w:val="Heading5Char"/>
    <w:uiPriority w:val="9"/>
    <w:semiHidden/>
    <w:unhideWhenUsed/>
    <w:qFormat/>
    <w:rsid w:val="00D52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4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118"/>
  </w:style>
  <w:style w:type="character" w:customStyle="1" w:styleId="Heading1Char">
    <w:name w:val="Heading 1 Char"/>
    <w:basedOn w:val="DefaultParagraphFont"/>
    <w:link w:val="Heading1"/>
    <w:rsid w:val="00E14118"/>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E14118"/>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E14118"/>
    <w:rPr>
      <w:rFonts w:ascii="Graphik" w:hAnsi="Graphik"/>
      <w:b/>
      <w:bCs/>
      <w:szCs w:val="24"/>
      <w:lang w:val="en-US"/>
    </w:rPr>
  </w:style>
  <w:style w:type="character" w:customStyle="1" w:styleId="Heading4Char">
    <w:name w:val="Heading 4 Char"/>
    <w:basedOn w:val="DefaultParagraphFont"/>
    <w:link w:val="Heading4"/>
    <w:uiPriority w:val="9"/>
    <w:rsid w:val="00E14118"/>
    <w:rPr>
      <w:rFonts w:ascii="Graphik" w:hAnsi="Graphik"/>
      <w:b/>
      <w:bCs/>
      <w:i/>
      <w:iCs/>
      <w:sz w:val="20"/>
      <w:lang w:val="en-US"/>
    </w:rPr>
  </w:style>
  <w:style w:type="character" w:customStyle="1" w:styleId="Heading5Char">
    <w:name w:val="Heading 5 Char"/>
    <w:basedOn w:val="DefaultParagraphFont"/>
    <w:link w:val="Heading5"/>
    <w:uiPriority w:val="9"/>
    <w:semiHidden/>
    <w:rsid w:val="00D52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AE"/>
    <w:rPr>
      <w:rFonts w:eastAsiaTheme="majorEastAsia" w:cstheme="majorBidi"/>
      <w:color w:val="272727" w:themeColor="text1" w:themeTint="D8"/>
    </w:rPr>
  </w:style>
  <w:style w:type="paragraph" w:styleId="Title">
    <w:name w:val="Title"/>
    <w:basedOn w:val="Normal"/>
    <w:next w:val="Normal"/>
    <w:link w:val="TitleChar"/>
    <w:uiPriority w:val="10"/>
    <w:qFormat/>
    <w:rsid w:val="00D5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AE"/>
    <w:pPr>
      <w:spacing w:before="160"/>
      <w:jc w:val="center"/>
    </w:pPr>
    <w:rPr>
      <w:i/>
      <w:iCs/>
      <w:color w:val="404040" w:themeColor="text1" w:themeTint="BF"/>
    </w:rPr>
  </w:style>
  <w:style w:type="character" w:customStyle="1" w:styleId="QuoteChar">
    <w:name w:val="Quote Char"/>
    <w:basedOn w:val="DefaultParagraphFont"/>
    <w:link w:val="Quote"/>
    <w:uiPriority w:val="29"/>
    <w:rsid w:val="00D52DAE"/>
    <w:rPr>
      <w:i/>
      <w:iCs/>
      <w:color w:val="404040" w:themeColor="text1" w:themeTint="BF"/>
    </w:rPr>
  </w:style>
  <w:style w:type="paragraph" w:styleId="ListParagraph">
    <w:name w:val="List Paragraph"/>
    <w:basedOn w:val="Normal"/>
    <w:link w:val="ListParagraphChar"/>
    <w:uiPriority w:val="34"/>
    <w:qFormat/>
    <w:rsid w:val="00E14118"/>
    <w:pPr>
      <w:numPr>
        <w:numId w:val="7"/>
      </w:numPr>
      <w:spacing w:before="120" w:after="120" w:line="240" w:lineRule="auto"/>
      <w:ind w:right="720"/>
    </w:pPr>
  </w:style>
  <w:style w:type="character" w:styleId="IntenseEmphasis">
    <w:name w:val="Intense Emphasis"/>
    <w:basedOn w:val="DefaultParagraphFont"/>
    <w:uiPriority w:val="21"/>
    <w:qFormat/>
    <w:rsid w:val="00D52DAE"/>
    <w:rPr>
      <w:i/>
      <w:iCs/>
      <w:color w:val="0F4761" w:themeColor="accent1" w:themeShade="BF"/>
    </w:rPr>
  </w:style>
  <w:style w:type="paragraph" w:styleId="IntenseQuote">
    <w:name w:val="Intense Quote"/>
    <w:basedOn w:val="Normal"/>
    <w:next w:val="Normal"/>
    <w:link w:val="IntenseQuoteChar"/>
    <w:uiPriority w:val="30"/>
    <w:qFormat/>
    <w:rsid w:val="00D52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AE"/>
    <w:rPr>
      <w:i/>
      <w:iCs/>
      <w:color w:val="0F4761" w:themeColor="accent1" w:themeShade="BF"/>
    </w:rPr>
  </w:style>
  <w:style w:type="character" w:styleId="IntenseReference">
    <w:name w:val="Intense Reference"/>
    <w:basedOn w:val="DefaultParagraphFont"/>
    <w:uiPriority w:val="32"/>
    <w:qFormat/>
    <w:rsid w:val="00D52DAE"/>
    <w:rPr>
      <w:b/>
      <w:bCs/>
      <w:smallCaps/>
      <w:color w:val="0F4761" w:themeColor="accent1" w:themeShade="BF"/>
      <w:spacing w:val="5"/>
    </w:rPr>
  </w:style>
  <w:style w:type="character" w:styleId="Hyperlink">
    <w:name w:val="Hyperlink"/>
    <w:basedOn w:val="DefaultParagraphFont"/>
    <w:uiPriority w:val="99"/>
    <w:unhideWhenUsed/>
    <w:rsid w:val="00E14118"/>
    <w:rPr>
      <w:color w:val="467886" w:themeColor="hyperlink"/>
      <w:u w:val="single"/>
    </w:rPr>
  </w:style>
  <w:style w:type="character" w:styleId="FollowedHyperlink">
    <w:name w:val="FollowedHyperlink"/>
    <w:basedOn w:val="DefaultParagraphFont"/>
    <w:uiPriority w:val="99"/>
    <w:semiHidden/>
    <w:unhideWhenUsed/>
    <w:rsid w:val="00D52DAE"/>
    <w:rPr>
      <w:color w:val="96607D" w:themeColor="followedHyperlink"/>
      <w:u w:val="single"/>
    </w:rPr>
  </w:style>
  <w:style w:type="character" w:styleId="PlaceholderText">
    <w:name w:val="Placeholder Text"/>
    <w:basedOn w:val="DefaultParagraphFont"/>
    <w:uiPriority w:val="99"/>
    <w:semiHidden/>
    <w:rsid w:val="00587B11"/>
    <w:rPr>
      <w:color w:val="666666"/>
    </w:rPr>
  </w:style>
  <w:style w:type="paragraph" w:styleId="NormalWeb">
    <w:name w:val="Normal (Web)"/>
    <w:basedOn w:val="Normal"/>
    <w:uiPriority w:val="99"/>
    <w:semiHidden/>
    <w:unhideWhenUsed/>
    <w:rsid w:val="00D52D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E14118"/>
    <w:pPr>
      <w:spacing w:after="100"/>
    </w:pPr>
  </w:style>
  <w:style w:type="paragraph" w:styleId="TOC2">
    <w:name w:val="toc 2"/>
    <w:basedOn w:val="Normal"/>
    <w:next w:val="Normal"/>
    <w:autoRedefine/>
    <w:uiPriority w:val="39"/>
    <w:unhideWhenUsed/>
    <w:rsid w:val="00E14118"/>
    <w:pPr>
      <w:spacing w:after="100"/>
      <w:ind w:left="200"/>
    </w:pPr>
  </w:style>
  <w:style w:type="paragraph" w:styleId="TOC3">
    <w:name w:val="toc 3"/>
    <w:basedOn w:val="Normal"/>
    <w:next w:val="Normal"/>
    <w:autoRedefine/>
    <w:uiPriority w:val="39"/>
    <w:unhideWhenUsed/>
    <w:rsid w:val="00E14118"/>
    <w:pPr>
      <w:spacing w:after="100"/>
      <w:ind w:left="400"/>
    </w:pPr>
  </w:style>
  <w:style w:type="paragraph" w:styleId="Header">
    <w:name w:val="header"/>
    <w:basedOn w:val="Normal"/>
    <w:link w:val="HeaderChar"/>
    <w:uiPriority w:val="99"/>
    <w:unhideWhenUsed/>
    <w:rsid w:val="00E14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118"/>
    <w:rPr>
      <w:rFonts w:ascii="Graphik" w:hAnsi="Graphik"/>
      <w:sz w:val="20"/>
      <w:lang w:val="en-US"/>
    </w:rPr>
  </w:style>
  <w:style w:type="paragraph" w:styleId="Footer">
    <w:name w:val="footer"/>
    <w:basedOn w:val="Normal"/>
    <w:link w:val="FooterChar"/>
    <w:uiPriority w:val="99"/>
    <w:unhideWhenUsed/>
    <w:rsid w:val="00E14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118"/>
    <w:rPr>
      <w:rFonts w:ascii="Graphik" w:hAnsi="Graphik"/>
      <w:sz w:val="20"/>
      <w:lang w:val="en-US"/>
    </w:rPr>
  </w:style>
  <w:style w:type="paragraph" w:styleId="TableofFigures">
    <w:name w:val="table of figures"/>
    <w:basedOn w:val="Normal"/>
    <w:next w:val="Normal"/>
    <w:uiPriority w:val="99"/>
    <w:semiHidden/>
    <w:unhideWhenUsed/>
    <w:rsid w:val="00D52DAE"/>
    <w:pPr>
      <w:spacing w:after="0"/>
    </w:pPr>
  </w:style>
  <w:style w:type="paragraph" w:styleId="TOCHeading">
    <w:name w:val="TOC Heading"/>
    <w:basedOn w:val="Heading1"/>
    <w:next w:val="Normal"/>
    <w:uiPriority w:val="39"/>
    <w:unhideWhenUsed/>
    <w:qFormat/>
    <w:rsid w:val="00E14118"/>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Tight">
    <w:name w:val="Tight"/>
    <w:basedOn w:val="Normal"/>
    <w:link w:val="TightChar"/>
    <w:qFormat/>
    <w:rsid w:val="00E14118"/>
    <w:pPr>
      <w:spacing w:after="0"/>
    </w:pPr>
  </w:style>
  <w:style w:type="character" w:customStyle="1" w:styleId="TightChar">
    <w:name w:val="Tight Char"/>
    <w:basedOn w:val="DefaultParagraphFont"/>
    <w:link w:val="Tight"/>
    <w:rsid w:val="00E14118"/>
    <w:rPr>
      <w:rFonts w:ascii="Graphik" w:hAnsi="Graphik"/>
      <w:sz w:val="20"/>
      <w:lang w:val="en-US"/>
    </w:rPr>
  </w:style>
  <w:style w:type="paragraph" w:customStyle="1" w:styleId="TightLIst">
    <w:name w:val="Tight_LIst"/>
    <w:basedOn w:val="ListParagraph"/>
    <w:link w:val="TightLIstChar"/>
    <w:qFormat/>
    <w:rsid w:val="00E14118"/>
    <w:pPr>
      <w:numPr>
        <w:numId w:val="8"/>
      </w:numPr>
      <w:spacing w:before="60" w:after="60"/>
      <w:ind w:left="360"/>
    </w:pPr>
    <w:rPr>
      <w:rFonts w:eastAsia="Cambria" w:cs="Times New Roman"/>
    </w:rPr>
  </w:style>
  <w:style w:type="table" w:styleId="TableGrid">
    <w:name w:val="Table Grid"/>
    <w:basedOn w:val="TableNormal"/>
    <w:uiPriority w:val="39"/>
    <w:rsid w:val="00D52DAE"/>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28F4"/>
    <w:rPr>
      <w:b/>
      <w:bCs/>
    </w:rPr>
  </w:style>
  <w:style w:type="character" w:styleId="CommentReference">
    <w:name w:val="annotation reference"/>
    <w:basedOn w:val="DefaultParagraphFont"/>
    <w:uiPriority w:val="99"/>
    <w:semiHidden/>
    <w:unhideWhenUsed/>
    <w:rsid w:val="00581CB8"/>
    <w:rPr>
      <w:sz w:val="16"/>
      <w:szCs w:val="16"/>
    </w:rPr>
  </w:style>
  <w:style w:type="paragraph" w:styleId="CommentText">
    <w:name w:val="annotation text"/>
    <w:basedOn w:val="Normal"/>
    <w:link w:val="CommentTextChar"/>
    <w:uiPriority w:val="99"/>
    <w:unhideWhenUsed/>
    <w:rsid w:val="00581CB8"/>
    <w:pPr>
      <w:spacing w:line="240" w:lineRule="auto"/>
    </w:pPr>
    <w:rPr>
      <w:szCs w:val="20"/>
    </w:rPr>
  </w:style>
  <w:style w:type="character" w:customStyle="1" w:styleId="CommentTextChar">
    <w:name w:val="Comment Text Char"/>
    <w:basedOn w:val="DefaultParagraphFont"/>
    <w:link w:val="CommentText"/>
    <w:uiPriority w:val="99"/>
    <w:rsid w:val="00581CB8"/>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581CB8"/>
    <w:rPr>
      <w:b/>
      <w:bCs/>
    </w:rPr>
  </w:style>
  <w:style w:type="character" w:customStyle="1" w:styleId="CommentSubjectChar">
    <w:name w:val="Comment Subject Char"/>
    <w:basedOn w:val="CommentTextChar"/>
    <w:link w:val="CommentSubject"/>
    <w:uiPriority w:val="99"/>
    <w:semiHidden/>
    <w:rsid w:val="00581CB8"/>
    <w:rPr>
      <w:rFonts w:ascii="Graphik" w:hAnsi="Graphik"/>
      <w:b/>
      <w:bCs/>
      <w:sz w:val="20"/>
      <w:szCs w:val="20"/>
      <w:lang w:val="en-US"/>
    </w:rPr>
  </w:style>
  <w:style w:type="paragraph" w:styleId="TOC4">
    <w:name w:val="toc 4"/>
    <w:basedOn w:val="Normal"/>
    <w:next w:val="Normal"/>
    <w:autoRedefine/>
    <w:uiPriority w:val="39"/>
    <w:unhideWhenUsed/>
    <w:rsid w:val="00493DDD"/>
    <w:pPr>
      <w:spacing w:after="100" w:line="278" w:lineRule="auto"/>
      <w:ind w:left="720"/>
    </w:pPr>
    <w:rPr>
      <w:rFonts w:eastAsiaTheme="minorEastAsia"/>
      <w:sz w:val="24"/>
      <w:szCs w:val="24"/>
      <w:lang w:val="en-IN" w:eastAsia="en-IN"/>
    </w:rPr>
  </w:style>
  <w:style w:type="paragraph" w:styleId="TOC5">
    <w:name w:val="toc 5"/>
    <w:basedOn w:val="Normal"/>
    <w:next w:val="Normal"/>
    <w:autoRedefine/>
    <w:uiPriority w:val="39"/>
    <w:unhideWhenUsed/>
    <w:rsid w:val="00493DDD"/>
    <w:pPr>
      <w:spacing w:after="100" w:line="278" w:lineRule="auto"/>
      <w:ind w:left="960"/>
    </w:pPr>
    <w:rPr>
      <w:rFonts w:eastAsiaTheme="minorEastAsia"/>
      <w:sz w:val="24"/>
      <w:szCs w:val="24"/>
      <w:lang w:val="en-IN" w:eastAsia="en-IN"/>
    </w:rPr>
  </w:style>
  <w:style w:type="paragraph" w:styleId="TOC6">
    <w:name w:val="toc 6"/>
    <w:basedOn w:val="Normal"/>
    <w:next w:val="Normal"/>
    <w:autoRedefine/>
    <w:uiPriority w:val="39"/>
    <w:unhideWhenUsed/>
    <w:rsid w:val="00493DDD"/>
    <w:pPr>
      <w:spacing w:after="100" w:line="278" w:lineRule="auto"/>
      <w:ind w:left="1200"/>
    </w:pPr>
    <w:rPr>
      <w:rFonts w:eastAsiaTheme="minorEastAsia"/>
      <w:sz w:val="24"/>
      <w:szCs w:val="24"/>
      <w:lang w:val="en-IN" w:eastAsia="en-IN"/>
    </w:rPr>
  </w:style>
  <w:style w:type="paragraph" w:styleId="TOC7">
    <w:name w:val="toc 7"/>
    <w:basedOn w:val="Normal"/>
    <w:next w:val="Normal"/>
    <w:autoRedefine/>
    <w:uiPriority w:val="39"/>
    <w:unhideWhenUsed/>
    <w:rsid w:val="00493DDD"/>
    <w:pPr>
      <w:spacing w:after="100" w:line="278" w:lineRule="auto"/>
      <w:ind w:left="1440"/>
    </w:pPr>
    <w:rPr>
      <w:rFonts w:eastAsiaTheme="minorEastAsia"/>
      <w:sz w:val="24"/>
      <w:szCs w:val="24"/>
      <w:lang w:val="en-IN" w:eastAsia="en-IN"/>
    </w:rPr>
  </w:style>
  <w:style w:type="paragraph" w:styleId="TOC8">
    <w:name w:val="toc 8"/>
    <w:basedOn w:val="Normal"/>
    <w:next w:val="Normal"/>
    <w:autoRedefine/>
    <w:uiPriority w:val="39"/>
    <w:unhideWhenUsed/>
    <w:rsid w:val="00493DDD"/>
    <w:pPr>
      <w:spacing w:after="100" w:line="278" w:lineRule="auto"/>
      <w:ind w:left="1680"/>
    </w:pPr>
    <w:rPr>
      <w:rFonts w:eastAsiaTheme="minorEastAsia"/>
      <w:sz w:val="24"/>
      <w:szCs w:val="24"/>
      <w:lang w:val="en-IN" w:eastAsia="en-IN"/>
    </w:rPr>
  </w:style>
  <w:style w:type="paragraph" w:styleId="TOC9">
    <w:name w:val="toc 9"/>
    <w:basedOn w:val="Normal"/>
    <w:next w:val="Normal"/>
    <w:autoRedefine/>
    <w:uiPriority w:val="39"/>
    <w:unhideWhenUsed/>
    <w:rsid w:val="00493DDD"/>
    <w:pPr>
      <w:spacing w:after="100" w:line="278" w:lineRule="auto"/>
      <w:ind w:left="1920"/>
    </w:pPr>
    <w:rPr>
      <w:rFonts w:eastAsiaTheme="minorEastAsia"/>
      <w:sz w:val="24"/>
      <w:szCs w:val="24"/>
      <w:lang w:val="en-IN" w:eastAsia="en-IN"/>
    </w:rPr>
  </w:style>
  <w:style w:type="character" w:styleId="UnresolvedMention">
    <w:name w:val="Unresolved Mention"/>
    <w:basedOn w:val="DefaultParagraphFont"/>
    <w:uiPriority w:val="99"/>
    <w:semiHidden/>
    <w:unhideWhenUsed/>
    <w:rsid w:val="00493DDD"/>
    <w:rPr>
      <w:color w:val="605E5C"/>
      <w:shd w:val="clear" w:color="auto" w:fill="E1DFDD"/>
    </w:rPr>
  </w:style>
  <w:style w:type="character" w:customStyle="1" w:styleId="TightLIstChar">
    <w:name w:val="Tight_LIst Char"/>
    <w:basedOn w:val="ListParagraphChar"/>
    <w:link w:val="TightLIst"/>
    <w:rsid w:val="00E14118"/>
    <w:rPr>
      <w:rFonts w:ascii="Graphik" w:eastAsia="Cambria" w:hAnsi="Graphik" w:cs="Times New Roman"/>
      <w:sz w:val="20"/>
      <w:lang w:val="en-US"/>
    </w:rPr>
  </w:style>
  <w:style w:type="paragraph" w:customStyle="1" w:styleId="TightLeftAligned">
    <w:name w:val="Tight_Left_Aligned"/>
    <w:basedOn w:val="Normal"/>
    <w:link w:val="TightLeftAlignedChar"/>
    <w:qFormat/>
    <w:rsid w:val="00E14118"/>
    <w:pPr>
      <w:spacing w:before="100" w:beforeAutospacing="1" w:after="0"/>
      <w:jc w:val="left"/>
    </w:pPr>
  </w:style>
  <w:style w:type="paragraph" w:customStyle="1" w:styleId="ProductName">
    <w:name w:val="Product_Name"/>
    <w:basedOn w:val="Normal"/>
    <w:link w:val="ProductNameChar"/>
    <w:qFormat/>
    <w:rsid w:val="00E14118"/>
    <w:pPr>
      <w:jc w:val="center"/>
    </w:pPr>
    <w:rPr>
      <w:b/>
      <w:bCs/>
      <w:sz w:val="56"/>
      <w:szCs w:val="72"/>
    </w:rPr>
  </w:style>
  <w:style w:type="character" w:customStyle="1" w:styleId="ProductNameChar">
    <w:name w:val="Product_Name Char"/>
    <w:basedOn w:val="DefaultParagraphFont"/>
    <w:link w:val="ProductName"/>
    <w:rsid w:val="00E14118"/>
    <w:rPr>
      <w:rFonts w:ascii="Graphik" w:hAnsi="Graphik"/>
      <w:b/>
      <w:bCs/>
      <w:sz w:val="56"/>
      <w:szCs w:val="72"/>
      <w:lang w:val="en-US"/>
    </w:rPr>
  </w:style>
  <w:style w:type="paragraph" w:customStyle="1" w:styleId="DocumentType">
    <w:name w:val="Document_Type"/>
    <w:basedOn w:val="ProductName"/>
    <w:link w:val="DocumentTypeChar"/>
    <w:qFormat/>
    <w:rsid w:val="00E14118"/>
    <w:rPr>
      <w:sz w:val="36"/>
      <w:szCs w:val="40"/>
    </w:rPr>
  </w:style>
  <w:style w:type="character" w:customStyle="1" w:styleId="DocumentTypeChar">
    <w:name w:val="Document_Type Char"/>
    <w:basedOn w:val="ProductNameChar"/>
    <w:link w:val="DocumentType"/>
    <w:rsid w:val="00E14118"/>
    <w:rPr>
      <w:rFonts w:ascii="Graphik" w:hAnsi="Graphik"/>
      <w:b/>
      <w:bCs/>
      <w:sz w:val="36"/>
      <w:szCs w:val="40"/>
      <w:lang w:val="en-US"/>
    </w:rPr>
  </w:style>
  <w:style w:type="character" w:customStyle="1" w:styleId="TightLeftAlignedChar">
    <w:name w:val="Tight_Left_Aligned Char"/>
    <w:basedOn w:val="DefaultParagraphFont"/>
    <w:link w:val="TightLeftAligned"/>
    <w:rsid w:val="00E14118"/>
    <w:rPr>
      <w:rFonts w:ascii="Graphik" w:hAnsi="Graphik"/>
      <w:sz w:val="20"/>
      <w:lang w:val="en-US"/>
    </w:rPr>
  </w:style>
  <w:style w:type="character" w:customStyle="1" w:styleId="ListParagraphChar">
    <w:name w:val="List Paragraph Char"/>
    <w:basedOn w:val="DefaultParagraphFont"/>
    <w:link w:val="ListParagraph"/>
    <w:uiPriority w:val="34"/>
    <w:rsid w:val="00E14118"/>
    <w:rPr>
      <w:rFonts w:ascii="Graphik" w:hAnsi="Graphik"/>
      <w:sz w:val="20"/>
      <w:lang w:val="en-US"/>
    </w:rPr>
  </w:style>
  <w:style w:type="paragraph" w:customStyle="1" w:styleId="TableHeader">
    <w:name w:val="Table_Header"/>
    <w:basedOn w:val="Normal"/>
    <w:link w:val="TableHeaderChar"/>
    <w:qFormat/>
    <w:rsid w:val="00E14118"/>
    <w:pPr>
      <w:spacing w:before="100" w:beforeAutospacing="1" w:after="0"/>
    </w:pPr>
    <w:rPr>
      <w:b/>
      <w:bCs/>
    </w:rPr>
  </w:style>
  <w:style w:type="character" w:customStyle="1" w:styleId="TableHeaderChar">
    <w:name w:val="Table_Header Char"/>
    <w:basedOn w:val="DefaultParagraphFont"/>
    <w:link w:val="TableHeader"/>
    <w:rsid w:val="00E14118"/>
    <w:rPr>
      <w:rFonts w:ascii="Graphik" w:hAnsi="Graphik"/>
      <w:b/>
      <w:bCs/>
      <w:sz w:val="20"/>
      <w:lang w:val="en-US"/>
    </w:rPr>
  </w:style>
  <w:style w:type="paragraph" w:customStyle="1" w:styleId="codesample">
    <w:name w:val="code_sample"/>
    <w:basedOn w:val="Normal"/>
    <w:link w:val="codesampleChar"/>
    <w:qFormat/>
    <w:rsid w:val="00DC2459"/>
    <w:pPr>
      <w:spacing w:after="0"/>
      <w:jc w:val="left"/>
    </w:pPr>
    <w:rPr>
      <w:rFonts w:ascii="Consolas" w:hAnsi="Consolas"/>
      <w:sz w:val="18"/>
    </w:rPr>
  </w:style>
  <w:style w:type="character" w:customStyle="1" w:styleId="codesampleChar">
    <w:name w:val="code_sample Char"/>
    <w:basedOn w:val="DefaultParagraphFont"/>
    <w:link w:val="codesample"/>
    <w:rsid w:val="00DC2459"/>
    <w:rPr>
      <w:rFonts w:ascii="Consolas" w:hAnsi="Consolas"/>
      <w:sz w:val="18"/>
      <w:lang w:val="en-US"/>
    </w:rPr>
  </w:style>
  <w:style w:type="character" w:styleId="Mention">
    <w:name w:val="Mention"/>
    <w:basedOn w:val="DefaultParagraphFont"/>
    <w:uiPriority w:val="99"/>
    <w:unhideWhenUsed/>
    <w:rsid w:val="00A06377"/>
    <w:rPr>
      <w:color w:val="2B579A"/>
      <w:shd w:val="clear" w:color="auto" w:fill="E1DFDD"/>
    </w:rPr>
  </w:style>
  <w:style w:type="paragraph" w:styleId="Revision">
    <w:name w:val="Revision"/>
    <w:hidden/>
    <w:uiPriority w:val="99"/>
    <w:semiHidden/>
    <w:rsid w:val="002E6CB0"/>
    <w:pPr>
      <w:spacing w:after="0" w:line="240" w:lineRule="auto"/>
    </w:pPr>
    <w:rPr>
      <w:rFonts w:ascii="Graphik" w:hAnsi="Graphik"/>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5803">
      <w:bodyDiv w:val="1"/>
      <w:marLeft w:val="0"/>
      <w:marRight w:val="0"/>
      <w:marTop w:val="0"/>
      <w:marBottom w:val="0"/>
      <w:divBdr>
        <w:top w:val="none" w:sz="0" w:space="0" w:color="auto"/>
        <w:left w:val="none" w:sz="0" w:space="0" w:color="auto"/>
        <w:bottom w:val="none" w:sz="0" w:space="0" w:color="auto"/>
        <w:right w:val="none" w:sz="0" w:space="0" w:color="auto"/>
      </w:divBdr>
    </w:div>
    <w:div w:id="59715587">
      <w:bodyDiv w:val="1"/>
      <w:marLeft w:val="0"/>
      <w:marRight w:val="0"/>
      <w:marTop w:val="0"/>
      <w:marBottom w:val="0"/>
      <w:divBdr>
        <w:top w:val="none" w:sz="0" w:space="0" w:color="auto"/>
        <w:left w:val="none" w:sz="0" w:space="0" w:color="auto"/>
        <w:bottom w:val="none" w:sz="0" w:space="0" w:color="auto"/>
        <w:right w:val="none" w:sz="0" w:space="0" w:color="auto"/>
      </w:divBdr>
    </w:div>
    <w:div w:id="114981822">
      <w:bodyDiv w:val="1"/>
      <w:marLeft w:val="0"/>
      <w:marRight w:val="0"/>
      <w:marTop w:val="0"/>
      <w:marBottom w:val="0"/>
      <w:divBdr>
        <w:top w:val="none" w:sz="0" w:space="0" w:color="auto"/>
        <w:left w:val="none" w:sz="0" w:space="0" w:color="auto"/>
        <w:bottom w:val="none" w:sz="0" w:space="0" w:color="auto"/>
        <w:right w:val="none" w:sz="0" w:space="0" w:color="auto"/>
      </w:divBdr>
    </w:div>
    <w:div w:id="138766396">
      <w:bodyDiv w:val="1"/>
      <w:marLeft w:val="0"/>
      <w:marRight w:val="0"/>
      <w:marTop w:val="0"/>
      <w:marBottom w:val="0"/>
      <w:divBdr>
        <w:top w:val="none" w:sz="0" w:space="0" w:color="auto"/>
        <w:left w:val="none" w:sz="0" w:space="0" w:color="auto"/>
        <w:bottom w:val="none" w:sz="0" w:space="0" w:color="auto"/>
        <w:right w:val="none" w:sz="0" w:space="0" w:color="auto"/>
      </w:divBdr>
    </w:div>
    <w:div w:id="226888185">
      <w:bodyDiv w:val="1"/>
      <w:marLeft w:val="0"/>
      <w:marRight w:val="0"/>
      <w:marTop w:val="0"/>
      <w:marBottom w:val="0"/>
      <w:divBdr>
        <w:top w:val="none" w:sz="0" w:space="0" w:color="auto"/>
        <w:left w:val="none" w:sz="0" w:space="0" w:color="auto"/>
        <w:bottom w:val="none" w:sz="0" w:space="0" w:color="auto"/>
        <w:right w:val="none" w:sz="0" w:space="0" w:color="auto"/>
      </w:divBdr>
    </w:div>
    <w:div w:id="331296972">
      <w:bodyDiv w:val="1"/>
      <w:marLeft w:val="0"/>
      <w:marRight w:val="0"/>
      <w:marTop w:val="0"/>
      <w:marBottom w:val="0"/>
      <w:divBdr>
        <w:top w:val="none" w:sz="0" w:space="0" w:color="auto"/>
        <w:left w:val="none" w:sz="0" w:space="0" w:color="auto"/>
        <w:bottom w:val="none" w:sz="0" w:space="0" w:color="auto"/>
        <w:right w:val="none" w:sz="0" w:space="0" w:color="auto"/>
      </w:divBdr>
    </w:div>
    <w:div w:id="338971423">
      <w:bodyDiv w:val="1"/>
      <w:marLeft w:val="0"/>
      <w:marRight w:val="0"/>
      <w:marTop w:val="0"/>
      <w:marBottom w:val="0"/>
      <w:divBdr>
        <w:top w:val="none" w:sz="0" w:space="0" w:color="auto"/>
        <w:left w:val="none" w:sz="0" w:space="0" w:color="auto"/>
        <w:bottom w:val="none" w:sz="0" w:space="0" w:color="auto"/>
        <w:right w:val="none" w:sz="0" w:space="0" w:color="auto"/>
      </w:divBdr>
    </w:div>
    <w:div w:id="428282583">
      <w:bodyDiv w:val="1"/>
      <w:marLeft w:val="0"/>
      <w:marRight w:val="0"/>
      <w:marTop w:val="0"/>
      <w:marBottom w:val="0"/>
      <w:divBdr>
        <w:top w:val="none" w:sz="0" w:space="0" w:color="auto"/>
        <w:left w:val="none" w:sz="0" w:space="0" w:color="auto"/>
        <w:bottom w:val="none" w:sz="0" w:space="0" w:color="auto"/>
        <w:right w:val="none" w:sz="0" w:space="0" w:color="auto"/>
      </w:divBdr>
    </w:div>
    <w:div w:id="441801561">
      <w:bodyDiv w:val="1"/>
      <w:marLeft w:val="0"/>
      <w:marRight w:val="0"/>
      <w:marTop w:val="0"/>
      <w:marBottom w:val="0"/>
      <w:divBdr>
        <w:top w:val="none" w:sz="0" w:space="0" w:color="auto"/>
        <w:left w:val="none" w:sz="0" w:space="0" w:color="auto"/>
        <w:bottom w:val="none" w:sz="0" w:space="0" w:color="auto"/>
        <w:right w:val="none" w:sz="0" w:space="0" w:color="auto"/>
      </w:divBdr>
    </w:div>
    <w:div w:id="535889794">
      <w:bodyDiv w:val="1"/>
      <w:marLeft w:val="0"/>
      <w:marRight w:val="0"/>
      <w:marTop w:val="0"/>
      <w:marBottom w:val="0"/>
      <w:divBdr>
        <w:top w:val="none" w:sz="0" w:space="0" w:color="auto"/>
        <w:left w:val="none" w:sz="0" w:space="0" w:color="auto"/>
        <w:bottom w:val="none" w:sz="0" w:space="0" w:color="auto"/>
        <w:right w:val="none" w:sz="0" w:space="0" w:color="auto"/>
      </w:divBdr>
    </w:div>
    <w:div w:id="565142779">
      <w:bodyDiv w:val="1"/>
      <w:marLeft w:val="0"/>
      <w:marRight w:val="0"/>
      <w:marTop w:val="0"/>
      <w:marBottom w:val="0"/>
      <w:divBdr>
        <w:top w:val="none" w:sz="0" w:space="0" w:color="auto"/>
        <w:left w:val="none" w:sz="0" w:space="0" w:color="auto"/>
        <w:bottom w:val="none" w:sz="0" w:space="0" w:color="auto"/>
        <w:right w:val="none" w:sz="0" w:space="0" w:color="auto"/>
      </w:divBdr>
    </w:div>
    <w:div w:id="649406018">
      <w:bodyDiv w:val="1"/>
      <w:marLeft w:val="0"/>
      <w:marRight w:val="0"/>
      <w:marTop w:val="0"/>
      <w:marBottom w:val="0"/>
      <w:divBdr>
        <w:top w:val="none" w:sz="0" w:space="0" w:color="auto"/>
        <w:left w:val="none" w:sz="0" w:space="0" w:color="auto"/>
        <w:bottom w:val="none" w:sz="0" w:space="0" w:color="auto"/>
        <w:right w:val="none" w:sz="0" w:space="0" w:color="auto"/>
      </w:divBdr>
    </w:div>
    <w:div w:id="659038509">
      <w:bodyDiv w:val="1"/>
      <w:marLeft w:val="0"/>
      <w:marRight w:val="0"/>
      <w:marTop w:val="0"/>
      <w:marBottom w:val="0"/>
      <w:divBdr>
        <w:top w:val="none" w:sz="0" w:space="0" w:color="auto"/>
        <w:left w:val="none" w:sz="0" w:space="0" w:color="auto"/>
        <w:bottom w:val="none" w:sz="0" w:space="0" w:color="auto"/>
        <w:right w:val="none" w:sz="0" w:space="0" w:color="auto"/>
      </w:divBdr>
    </w:div>
    <w:div w:id="695422607">
      <w:bodyDiv w:val="1"/>
      <w:marLeft w:val="0"/>
      <w:marRight w:val="0"/>
      <w:marTop w:val="0"/>
      <w:marBottom w:val="0"/>
      <w:divBdr>
        <w:top w:val="none" w:sz="0" w:space="0" w:color="auto"/>
        <w:left w:val="none" w:sz="0" w:space="0" w:color="auto"/>
        <w:bottom w:val="none" w:sz="0" w:space="0" w:color="auto"/>
        <w:right w:val="none" w:sz="0" w:space="0" w:color="auto"/>
      </w:divBdr>
    </w:div>
    <w:div w:id="703676525">
      <w:bodyDiv w:val="1"/>
      <w:marLeft w:val="0"/>
      <w:marRight w:val="0"/>
      <w:marTop w:val="0"/>
      <w:marBottom w:val="0"/>
      <w:divBdr>
        <w:top w:val="none" w:sz="0" w:space="0" w:color="auto"/>
        <w:left w:val="none" w:sz="0" w:space="0" w:color="auto"/>
        <w:bottom w:val="none" w:sz="0" w:space="0" w:color="auto"/>
        <w:right w:val="none" w:sz="0" w:space="0" w:color="auto"/>
      </w:divBdr>
    </w:div>
    <w:div w:id="915015660">
      <w:bodyDiv w:val="1"/>
      <w:marLeft w:val="0"/>
      <w:marRight w:val="0"/>
      <w:marTop w:val="0"/>
      <w:marBottom w:val="0"/>
      <w:divBdr>
        <w:top w:val="none" w:sz="0" w:space="0" w:color="auto"/>
        <w:left w:val="none" w:sz="0" w:space="0" w:color="auto"/>
        <w:bottom w:val="none" w:sz="0" w:space="0" w:color="auto"/>
        <w:right w:val="none" w:sz="0" w:space="0" w:color="auto"/>
      </w:divBdr>
    </w:div>
    <w:div w:id="916552246">
      <w:bodyDiv w:val="1"/>
      <w:marLeft w:val="0"/>
      <w:marRight w:val="0"/>
      <w:marTop w:val="0"/>
      <w:marBottom w:val="0"/>
      <w:divBdr>
        <w:top w:val="none" w:sz="0" w:space="0" w:color="auto"/>
        <w:left w:val="none" w:sz="0" w:space="0" w:color="auto"/>
        <w:bottom w:val="none" w:sz="0" w:space="0" w:color="auto"/>
        <w:right w:val="none" w:sz="0" w:space="0" w:color="auto"/>
      </w:divBdr>
    </w:div>
    <w:div w:id="948197631">
      <w:bodyDiv w:val="1"/>
      <w:marLeft w:val="0"/>
      <w:marRight w:val="0"/>
      <w:marTop w:val="0"/>
      <w:marBottom w:val="0"/>
      <w:divBdr>
        <w:top w:val="none" w:sz="0" w:space="0" w:color="auto"/>
        <w:left w:val="none" w:sz="0" w:space="0" w:color="auto"/>
        <w:bottom w:val="none" w:sz="0" w:space="0" w:color="auto"/>
        <w:right w:val="none" w:sz="0" w:space="0" w:color="auto"/>
      </w:divBdr>
    </w:div>
    <w:div w:id="960451397">
      <w:bodyDiv w:val="1"/>
      <w:marLeft w:val="0"/>
      <w:marRight w:val="0"/>
      <w:marTop w:val="0"/>
      <w:marBottom w:val="0"/>
      <w:divBdr>
        <w:top w:val="none" w:sz="0" w:space="0" w:color="auto"/>
        <w:left w:val="none" w:sz="0" w:space="0" w:color="auto"/>
        <w:bottom w:val="none" w:sz="0" w:space="0" w:color="auto"/>
        <w:right w:val="none" w:sz="0" w:space="0" w:color="auto"/>
      </w:divBdr>
    </w:div>
    <w:div w:id="1000893546">
      <w:bodyDiv w:val="1"/>
      <w:marLeft w:val="0"/>
      <w:marRight w:val="0"/>
      <w:marTop w:val="0"/>
      <w:marBottom w:val="0"/>
      <w:divBdr>
        <w:top w:val="none" w:sz="0" w:space="0" w:color="auto"/>
        <w:left w:val="none" w:sz="0" w:space="0" w:color="auto"/>
        <w:bottom w:val="none" w:sz="0" w:space="0" w:color="auto"/>
        <w:right w:val="none" w:sz="0" w:space="0" w:color="auto"/>
      </w:divBdr>
    </w:div>
    <w:div w:id="1066761493">
      <w:bodyDiv w:val="1"/>
      <w:marLeft w:val="0"/>
      <w:marRight w:val="0"/>
      <w:marTop w:val="0"/>
      <w:marBottom w:val="0"/>
      <w:divBdr>
        <w:top w:val="none" w:sz="0" w:space="0" w:color="auto"/>
        <w:left w:val="none" w:sz="0" w:space="0" w:color="auto"/>
        <w:bottom w:val="none" w:sz="0" w:space="0" w:color="auto"/>
        <w:right w:val="none" w:sz="0" w:space="0" w:color="auto"/>
      </w:divBdr>
    </w:div>
    <w:div w:id="1150907002">
      <w:bodyDiv w:val="1"/>
      <w:marLeft w:val="0"/>
      <w:marRight w:val="0"/>
      <w:marTop w:val="0"/>
      <w:marBottom w:val="0"/>
      <w:divBdr>
        <w:top w:val="none" w:sz="0" w:space="0" w:color="auto"/>
        <w:left w:val="none" w:sz="0" w:space="0" w:color="auto"/>
        <w:bottom w:val="none" w:sz="0" w:space="0" w:color="auto"/>
        <w:right w:val="none" w:sz="0" w:space="0" w:color="auto"/>
      </w:divBdr>
    </w:div>
    <w:div w:id="1166550197">
      <w:bodyDiv w:val="1"/>
      <w:marLeft w:val="0"/>
      <w:marRight w:val="0"/>
      <w:marTop w:val="0"/>
      <w:marBottom w:val="0"/>
      <w:divBdr>
        <w:top w:val="none" w:sz="0" w:space="0" w:color="auto"/>
        <w:left w:val="none" w:sz="0" w:space="0" w:color="auto"/>
        <w:bottom w:val="none" w:sz="0" w:space="0" w:color="auto"/>
        <w:right w:val="none" w:sz="0" w:space="0" w:color="auto"/>
      </w:divBdr>
    </w:div>
    <w:div w:id="1202597066">
      <w:bodyDiv w:val="1"/>
      <w:marLeft w:val="0"/>
      <w:marRight w:val="0"/>
      <w:marTop w:val="0"/>
      <w:marBottom w:val="0"/>
      <w:divBdr>
        <w:top w:val="none" w:sz="0" w:space="0" w:color="auto"/>
        <w:left w:val="none" w:sz="0" w:space="0" w:color="auto"/>
        <w:bottom w:val="none" w:sz="0" w:space="0" w:color="auto"/>
        <w:right w:val="none" w:sz="0" w:space="0" w:color="auto"/>
      </w:divBdr>
    </w:div>
    <w:div w:id="1327980014">
      <w:bodyDiv w:val="1"/>
      <w:marLeft w:val="0"/>
      <w:marRight w:val="0"/>
      <w:marTop w:val="0"/>
      <w:marBottom w:val="0"/>
      <w:divBdr>
        <w:top w:val="none" w:sz="0" w:space="0" w:color="auto"/>
        <w:left w:val="none" w:sz="0" w:space="0" w:color="auto"/>
        <w:bottom w:val="none" w:sz="0" w:space="0" w:color="auto"/>
        <w:right w:val="none" w:sz="0" w:space="0" w:color="auto"/>
      </w:divBdr>
      <w:divsChild>
        <w:div w:id="470708681">
          <w:marLeft w:val="0"/>
          <w:marRight w:val="0"/>
          <w:marTop w:val="0"/>
          <w:marBottom w:val="0"/>
          <w:divBdr>
            <w:top w:val="none" w:sz="0" w:space="0" w:color="auto"/>
            <w:left w:val="none" w:sz="0" w:space="0" w:color="auto"/>
            <w:bottom w:val="none" w:sz="0" w:space="0" w:color="auto"/>
            <w:right w:val="none" w:sz="0" w:space="0" w:color="auto"/>
          </w:divBdr>
        </w:div>
      </w:divsChild>
    </w:div>
    <w:div w:id="1382905659">
      <w:bodyDiv w:val="1"/>
      <w:marLeft w:val="0"/>
      <w:marRight w:val="0"/>
      <w:marTop w:val="0"/>
      <w:marBottom w:val="0"/>
      <w:divBdr>
        <w:top w:val="none" w:sz="0" w:space="0" w:color="auto"/>
        <w:left w:val="none" w:sz="0" w:space="0" w:color="auto"/>
        <w:bottom w:val="none" w:sz="0" w:space="0" w:color="auto"/>
        <w:right w:val="none" w:sz="0" w:space="0" w:color="auto"/>
      </w:divBdr>
    </w:div>
    <w:div w:id="1618291861">
      <w:bodyDiv w:val="1"/>
      <w:marLeft w:val="0"/>
      <w:marRight w:val="0"/>
      <w:marTop w:val="0"/>
      <w:marBottom w:val="0"/>
      <w:divBdr>
        <w:top w:val="none" w:sz="0" w:space="0" w:color="auto"/>
        <w:left w:val="none" w:sz="0" w:space="0" w:color="auto"/>
        <w:bottom w:val="none" w:sz="0" w:space="0" w:color="auto"/>
        <w:right w:val="none" w:sz="0" w:space="0" w:color="auto"/>
      </w:divBdr>
    </w:div>
    <w:div w:id="1653677480">
      <w:bodyDiv w:val="1"/>
      <w:marLeft w:val="0"/>
      <w:marRight w:val="0"/>
      <w:marTop w:val="0"/>
      <w:marBottom w:val="0"/>
      <w:divBdr>
        <w:top w:val="none" w:sz="0" w:space="0" w:color="auto"/>
        <w:left w:val="none" w:sz="0" w:space="0" w:color="auto"/>
        <w:bottom w:val="none" w:sz="0" w:space="0" w:color="auto"/>
        <w:right w:val="none" w:sz="0" w:space="0" w:color="auto"/>
      </w:divBdr>
    </w:div>
    <w:div w:id="203307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mailto:karthik.ramachandra@accentur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industryxdevhub.accenture.com/asset-home;search_text=ix%20digital%20thread"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x-dev-apimgmt.azure-api.net/query-engine-api"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industryxdevhub.accenture.com/assetdetails/8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IX_DT_DEVOPS_INFRA@accenture.com"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sv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d.choukse@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F7381A2E3B4EA7A6D6CDF361D53D53"/>
        <w:category>
          <w:name w:val="General"/>
          <w:gallery w:val="placeholder"/>
        </w:category>
        <w:types>
          <w:type w:val="bbPlcHdr"/>
        </w:types>
        <w:behaviors>
          <w:behavior w:val="content"/>
        </w:behaviors>
        <w:guid w:val="{BE58C854-DB2B-4C20-A152-D1D076770EE2}"/>
      </w:docPartPr>
      <w:docPartBody>
        <w:p w:rsidR="00902087" w:rsidRDefault="00090EA9">
          <w:r w:rsidRPr="00145127">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A9"/>
    <w:rsid w:val="00006D60"/>
    <w:rsid w:val="000817D8"/>
    <w:rsid w:val="00090EA9"/>
    <w:rsid w:val="000D6077"/>
    <w:rsid w:val="002E367A"/>
    <w:rsid w:val="002E4270"/>
    <w:rsid w:val="0050523A"/>
    <w:rsid w:val="005717B0"/>
    <w:rsid w:val="0064010C"/>
    <w:rsid w:val="00731BC2"/>
    <w:rsid w:val="00902087"/>
    <w:rsid w:val="009B3F39"/>
    <w:rsid w:val="00A003AD"/>
    <w:rsid w:val="00A82049"/>
    <w:rsid w:val="00A868FF"/>
    <w:rsid w:val="00AA6D8A"/>
    <w:rsid w:val="00AF5CD0"/>
    <w:rsid w:val="00B3683E"/>
    <w:rsid w:val="00B578D6"/>
    <w:rsid w:val="00DB0466"/>
    <w:rsid w:val="00E70AE0"/>
    <w:rsid w:val="00F9019A"/>
    <w:rsid w:val="00F95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17D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Release_x0020_Date xmlns="c4bbe816-f9b7-401b-8d8f-485022adc0f2" xsi:nil="true"/>
    <Author1 xmlns="c4bbe816-f9b7-401b-8d8f-485022adc0f2">
      <UserInfo>
        <DisplayName>Choukse, Deepu</DisplayName>
        <AccountId>2796</AccountId>
        <AccountType/>
      </UserInfo>
    </Author1>
    <Flow_x0020_Trigger xmlns="c4bbe816-f9b7-401b-8d8f-485022adc0f2">No Action</Flow_x0020_Trigger>
    <Approver xmlns="c4bbe816-f9b7-401b-8d8f-485022adc0f2">
      <UserInfo>
        <DisplayName>Ramachandra, Karthik</DisplayName>
        <AccountId>63</AccountId>
        <AccountType/>
      </UserInfo>
    </Approv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ME xmlns="c4bbe816-f9b7-401b-8d8f-485022adc0f2">
      <UserInfo>
        <DisplayName>Choukse, Deepu</DisplayName>
        <AccountId>2796</AccountId>
        <AccountType/>
      </UserInfo>
    </SM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Pending</Pre-approval_x0020_QC>
    <Priority_x0020_Level xmlns="c4bbe816-f9b7-401b-8d8f-485022adc0f2">Normal</Priority_x0020_Level>
    <DLCPolicyLabelValue xmlns="4dd2697e-1121-4f39-a4a5-b3e938ee93d2">12.0</DLCPolicyLabelValue>
    <UseCase_x002f_Type xmlns="4dd2697e-1121-4f39-a4a5-b3e938ee93d2">General</UseCase_x002f_Type>
  </documentManagement>
</p:properties>
</file>

<file path=customXml/itemProps1.xml><?xml version="1.0" encoding="utf-8"?>
<ds:datastoreItem xmlns:ds="http://schemas.openxmlformats.org/officeDocument/2006/customXml" ds:itemID="{F5B09E5C-25C9-4318-876B-EC147C2CD049}">
  <ds:schemaRefs>
    <ds:schemaRef ds:uri="http://schemas.openxmlformats.org/officeDocument/2006/bibliography"/>
  </ds:schemaRefs>
</ds:datastoreItem>
</file>

<file path=customXml/itemProps2.xml><?xml version="1.0" encoding="utf-8"?>
<ds:datastoreItem xmlns:ds="http://schemas.openxmlformats.org/officeDocument/2006/customXml" ds:itemID="{C5A9C7B8-8872-44FA-8966-2DA87DBCFEFA}">
  <ds:schemaRefs>
    <ds:schemaRef ds:uri="office.server.policy"/>
  </ds:schemaRefs>
</ds:datastoreItem>
</file>

<file path=customXml/itemProps3.xml><?xml version="1.0" encoding="utf-8"?>
<ds:datastoreItem xmlns:ds="http://schemas.openxmlformats.org/officeDocument/2006/customXml" ds:itemID="{35622236-81A6-4E77-A16F-185964620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3DB3E-BFFA-4592-B94E-F69BF790622A}">
  <ds:schemaRefs>
    <ds:schemaRef ds:uri="http://schemas.microsoft.com/sharepoint/v3/contenttype/forms"/>
  </ds:schemaRefs>
</ds:datastoreItem>
</file>

<file path=customXml/itemProps5.xml><?xml version="1.0" encoding="utf-8"?>
<ds:datastoreItem xmlns:ds="http://schemas.openxmlformats.org/officeDocument/2006/customXml" ds:itemID="{E5F24FD3-3D07-4508-883B-C76BBE2B8246}">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1752</TotalTime>
  <Pages>27</Pages>
  <Words>3292</Words>
  <Characters>29365</Characters>
  <Application>Microsoft Office Word</Application>
  <DocSecurity>0</DocSecurity>
  <Lines>2097</Lines>
  <Paragraphs>1718</Paragraphs>
  <ScaleCrop>false</ScaleCrop>
  <HeadingPairs>
    <vt:vector size="2" baseType="variant">
      <vt:variant>
        <vt:lpstr>Title</vt:lpstr>
      </vt:variant>
      <vt:variant>
        <vt:i4>1</vt:i4>
      </vt:variant>
    </vt:vector>
  </HeadingPairs>
  <TitlesOfParts>
    <vt:vector size="1" baseType="lpstr">
      <vt:lpstr>DT Query Engine API Reference</vt:lpstr>
    </vt:vector>
  </TitlesOfParts>
  <Company/>
  <LinksUpToDate>false</LinksUpToDate>
  <CharactersWithSpaces>30939</CharactersWithSpaces>
  <SharedDoc>false</SharedDoc>
  <HLinks>
    <vt:vector size="534" baseType="variant">
      <vt:variant>
        <vt:i4>6225930</vt:i4>
      </vt:variant>
      <vt:variant>
        <vt:i4>519</vt:i4>
      </vt:variant>
      <vt:variant>
        <vt:i4>0</vt:i4>
      </vt:variant>
      <vt:variant>
        <vt:i4>5</vt:i4>
      </vt:variant>
      <vt:variant>
        <vt:lpwstr>https://ix-dev-apimgmt.azure-api.net/query-engine-api</vt:lpwstr>
      </vt:variant>
      <vt:variant>
        <vt:lpwstr/>
      </vt:variant>
      <vt:variant>
        <vt:i4>1</vt:i4>
      </vt:variant>
      <vt:variant>
        <vt:i4>516</vt:i4>
      </vt:variant>
      <vt:variant>
        <vt:i4>0</vt:i4>
      </vt:variant>
      <vt:variant>
        <vt:i4>5</vt:i4>
      </vt:variant>
      <vt:variant>
        <vt:lpwstr>mailto:IX_DT_DEVOPS_INFRA@accenture.com</vt:lpwstr>
      </vt:variant>
      <vt:variant>
        <vt:lpwstr/>
      </vt:variant>
      <vt:variant>
        <vt:i4>7733259</vt:i4>
      </vt:variant>
      <vt:variant>
        <vt:i4>513</vt:i4>
      </vt:variant>
      <vt:variant>
        <vt:i4>0</vt:i4>
      </vt:variant>
      <vt:variant>
        <vt:i4>5</vt:i4>
      </vt:variant>
      <vt:variant>
        <vt:lpwstr>mailto:d.choukse@accenture.com</vt:lpwstr>
      </vt:variant>
      <vt:variant>
        <vt:lpwstr/>
      </vt:variant>
      <vt:variant>
        <vt:i4>4259899</vt:i4>
      </vt:variant>
      <vt:variant>
        <vt:i4>510</vt:i4>
      </vt:variant>
      <vt:variant>
        <vt:i4>0</vt:i4>
      </vt:variant>
      <vt:variant>
        <vt:i4>5</vt:i4>
      </vt:variant>
      <vt:variant>
        <vt:lpwstr>mailto:shweta.gajbhiye@accenture.com</vt:lpwstr>
      </vt:variant>
      <vt:variant>
        <vt:lpwstr/>
      </vt:variant>
      <vt:variant>
        <vt:i4>1179757</vt:i4>
      </vt:variant>
      <vt:variant>
        <vt:i4>507</vt:i4>
      </vt:variant>
      <vt:variant>
        <vt:i4>0</vt:i4>
      </vt:variant>
      <vt:variant>
        <vt:i4>5</vt:i4>
      </vt:variant>
      <vt:variant>
        <vt:lpwstr>mailto:karthik.ramachandra@accenture.com</vt:lpwstr>
      </vt:variant>
      <vt:variant>
        <vt:lpwstr/>
      </vt:variant>
      <vt:variant>
        <vt:i4>1441843</vt:i4>
      </vt:variant>
      <vt:variant>
        <vt:i4>500</vt:i4>
      </vt:variant>
      <vt:variant>
        <vt:i4>0</vt:i4>
      </vt:variant>
      <vt:variant>
        <vt:i4>5</vt:i4>
      </vt:variant>
      <vt:variant>
        <vt:lpwstr/>
      </vt:variant>
      <vt:variant>
        <vt:lpwstr>_Toc172120278</vt:lpwstr>
      </vt:variant>
      <vt:variant>
        <vt:i4>1441843</vt:i4>
      </vt:variant>
      <vt:variant>
        <vt:i4>494</vt:i4>
      </vt:variant>
      <vt:variant>
        <vt:i4>0</vt:i4>
      </vt:variant>
      <vt:variant>
        <vt:i4>5</vt:i4>
      </vt:variant>
      <vt:variant>
        <vt:lpwstr/>
      </vt:variant>
      <vt:variant>
        <vt:lpwstr>_Toc172120277</vt:lpwstr>
      </vt:variant>
      <vt:variant>
        <vt:i4>1441843</vt:i4>
      </vt:variant>
      <vt:variant>
        <vt:i4>488</vt:i4>
      </vt:variant>
      <vt:variant>
        <vt:i4>0</vt:i4>
      </vt:variant>
      <vt:variant>
        <vt:i4>5</vt:i4>
      </vt:variant>
      <vt:variant>
        <vt:lpwstr/>
      </vt:variant>
      <vt:variant>
        <vt:lpwstr>_Toc172120276</vt:lpwstr>
      </vt:variant>
      <vt:variant>
        <vt:i4>1441843</vt:i4>
      </vt:variant>
      <vt:variant>
        <vt:i4>482</vt:i4>
      </vt:variant>
      <vt:variant>
        <vt:i4>0</vt:i4>
      </vt:variant>
      <vt:variant>
        <vt:i4>5</vt:i4>
      </vt:variant>
      <vt:variant>
        <vt:lpwstr/>
      </vt:variant>
      <vt:variant>
        <vt:lpwstr>_Toc172120275</vt:lpwstr>
      </vt:variant>
      <vt:variant>
        <vt:i4>1441843</vt:i4>
      </vt:variant>
      <vt:variant>
        <vt:i4>476</vt:i4>
      </vt:variant>
      <vt:variant>
        <vt:i4>0</vt:i4>
      </vt:variant>
      <vt:variant>
        <vt:i4>5</vt:i4>
      </vt:variant>
      <vt:variant>
        <vt:lpwstr/>
      </vt:variant>
      <vt:variant>
        <vt:lpwstr>_Toc172120274</vt:lpwstr>
      </vt:variant>
      <vt:variant>
        <vt:i4>1441843</vt:i4>
      </vt:variant>
      <vt:variant>
        <vt:i4>470</vt:i4>
      </vt:variant>
      <vt:variant>
        <vt:i4>0</vt:i4>
      </vt:variant>
      <vt:variant>
        <vt:i4>5</vt:i4>
      </vt:variant>
      <vt:variant>
        <vt:lpwstr/>
      </vt:variant>
      <vt:variant>
        <vt:lpwstr>_Toc172120273</vt:lpwstr>
      </vt:variant>
      <vt:variant>
        <vt:i4>1441843</vt:i4>
      </vt:variant>
      <vt:variant>
        <vt:i4>464</vt:i4>
      </vt:variant>
      <vt:variant>
        <vt:i4>0</vt:i4>
      </vt:variant>
      <vt:variant>
        <vt:i4>5</vt:i4>
      </vt:variant>
      <vt:variant>
        <vt:lpwstr/>
      </vt:variant>
      <vt:variant>
        <vt:lpwstr>_Toc172120272</vt:lpwstr>
      </vt:variant>
      <vt:variant>
        <vt:i4>1441843</vt:i4>
      </vt:variant>
      <vt:variant>
        <vt:i4>458</vt:i4>
      </vt:variant>
      <vt:variant>
        <vt:i4>0</vt:i4>
      </vt:variant>
      <vt:variant>
        <vt:i4>5</vt:i4>
      </vt:variant>
      <vt:variant>
        <vt:lpwstr/>
      </vt:variant>
      <vt:variant>
        <vt:lpwstr>_Toc172120271</vt:lpwstr>
      </vt:variant>
      <vt:variant>
        <vt:i4>1441843</vt:i4>
      </vt:variant>
      <vt:variant>
        <vt:i4>452</vt:i4>
      </vt:variant>
      <vt:variant>
        <vt:i4>0</vt:i4>
      </vt:variant>
      <vt:variant>
        <vt:i4>5</vt:i4>
      </vt:variant>
      <vt:variant>
        <vt:lpwstr/>
      </vt:variant>
      <vt:variant>
        <vt:lpwstr>_Toc172120270</vt:lpwstr>
      </vt:variant>
      <vt:variant>
        <vt:i4>1507379</vt:i4>
      </vt:variant>
      <vt:variant>
        <vt:i4>446</vt:i4>
      </vt:variant>
      <vt:variant>
        <vt:i4>0</vt:i4>
      </vt:variant>
      <vt:variant>
        <vt:i4>5</vt:i4>
      </vt:variant>
      <vt:variant>
        <vt:lpwstr/>
      </vt:variant>
      <vt:variant>
        <vt:lpwstr>_Toc172120269</vt:lpwstr>
      </vt:variant>
      <vt:variant>
        <vt:i4>1507379</vt:i4>
      </vt:variant>
      <vt:variant>
        <vt:i4>440</vt:i4>
      </vt:variant>
      <vt:variant>
        <vt:i4>0</vt:i4>
      </vt:variant>
      <vt:variant>
        <vt:i4>5</vt:i4>
      </vt:variant>
      <vt:variant>
        <vt:lpwstr/>
      </vt:variant>
      <vt:variant>
        <vt:lpwstr>_Toc172120268</vt:lpwstr>
      </vt:variant>
      <vt:variant>
        <vt:i4>1507379</vt:i4>
      </vt:variant>
      <vt:variant>
        <vt:i4>434</vt:i4>
      </vt:variant>
      <vt:variant>
        <vt:i4>0</vt:i4>
      </vt:variant>
      <vt:variant>
        <vt:i4>5</vt:i4>
      </vt:variant>
      <vt:variant>
        <vt:lpwstr/>
      </vt:variant>
      <vt:variant>
        <vt:lpwstr>_Toc172120267</vt:lpwstr>
      </vt:variant>
      <vt:variant>
        <vt:i4>1507379</vt:i4>
      </vt:variant>
      <vt:variant>
        <vt:i4>428</vt:i4>
      </vt:variant>
      <vt:variant>
        <vt:i4>0</vt:i4>
      </vt:variant>
      <vt:variant>
        <vt:i4>5</vt:i4>
      </vt:variant>
      <vt:variant>
        <vt:lpwstr/>
      </vt:variant>
      <vt:variant>
        <vt:lpwstr>_Toc172120266</vt:lpwstr>
      </vt:variant>
      <vt:variant>
        <vt:i4>1507379</vt:i4>
      </vt:variant>
      <vt:variant>
        <vt:i4>422</vt:i4>
      </vt:variant>
      <vt:variant>
        <vt:i4>0</vt:i4>
      </vt:variant>
      <vt:variant>
        <vt:i4>5</vt:i4>
      </vt:variant>
      <vt:variant>
        <vt:lpwstr/>
      </vt:variant>
      <vt:variant>
        <vt:lpwstr>_Toc172120265</vt:lpwstr>
      </vt:variant>
      <vt:variant>
        <vt:i4>1507379</vt:i4>
      </vt:variant>
      <vt:variant>
        <vt:i4>416</vt:i4>
      </vt:variant>
      <vt:variant>
        <vt:i4>0</vt:i4>
      </vt:variant>
      <vt:variant>
        <vt:i4>5</vt:i4>
      </vt:variant>
      <vt:variant>
        <vt:lpwstr/>
      </vt:variant>
      <vt:variant>
        <vt:lpwstr>_Toc172120264</vt:lpwstr>
      </vt:variant>
      <vt:variant>
        <vt:i4>1507379</vt:i4>
      </vt:variant>
      <vt:variant>
        <vt:i4>410</vt:i4>
      </vt:variant>
      <vt:variant>
        <vt:i4>0</vt:i4>
      </vt:variant>
      <vt:variant>
        <vt:i4>5</vt:i4>
      </vt:variant>
      <vt:variant>
        <vt:lpwstr/>
      </vt:variant>
      <vt:variant>
        <vt:lpwstr>_Toc172120263</vt:lpwstr>
      </vt:variant>
      <vt:variant>
        <vt:i4>1507379</vt:i4>
      </vt:variant>
      <vt:variant>
        <vt:i4>404</vt:i4>
      </vt:variant>
      <vt:variant>
        <vt:i4>0</vt:i4>
      </vt:variant>
      <vt:variant>
        <vt:i4>5</vt:i4>
      </vt:variant>
      <vt:variant>
        <vt:lpwstr/>
      </vt:variant>
      <vt:variant>
        <vt:lpwstr>_Toc172120262</vt:lpwstr>
      </vt:variant>
      <vt:variant>
        <vt:i4>1507379</vt:i4>
      </vt:variant>
      <vt:variant>
        <vt:i4>398</vt:i4>
      </vt:variant>
      <vt:variant>
        <vt:i4>0</vt:i4>
      </vt:variant>
      <vt:variant>
        <vt:i4>5</vt:i4>
      </vt:variant>
      <vt:variant>
        <vt:lpwstr/>
      </vt:variant>
      <vt:variant>
        <vt:lpwstr>_Toc172120261</vt:lpwstr>
      </vt:variant>
      <vt:variant>
        <vt:i4>1507379</vt:i4>
      </vt:variant>
      <vt:variant>
        <vt:i4>392</vt:i4>
      </vt:variant>
      <vt:variant>
        <vt:i4>0</vt:i4>
      </vt:variant>
      <vt:variant>
        <vt:i4>5</vt:i4>
      </vt:variant>
      <vt:variant>
        <vt:lpwstr/>
      </vt:variant>
      <vt:variant>
        <vt:lpwstr>_Toc172120260</vt:lpwstr>
      </vt:variant>
      <vt:variant>
        <vt:i4>1310771</vt:i4>
      </vt:variant>
      <vt:variant>
        <vt:i4>386</vt:i4>
      </vt:variant>
      <vt:variant>
        <vt:i4>0</vt:i4>
      </vt:variant>
      <vt:variant>
        <vt:i4>5</vt:i4>
      </vt:variant>
      <vt:variant>
        <vt:lpwstr/>
      </vt:variant>
      <vt:variant>
        <vt:lpwstr>_Toc172120259</vt:lpwstr>
      </vt:variant>
      <vt:variant>
        <vt:i4>1310771</vt:i4>
      </vt:variant>
      <vt:variant>
        <vt:i4>380</vt:i4>
      </vt:variant>
      <vt:variant>
        <vt:i4>0</vt:i4>
      </vt:variant>
      <vt:variant>
        <vt:i4>5</vt:i4>
      </vt:variant>
      <vt:variant>
        <vt:lpwstr/>
      </vt:variant>
      <vt:variant>
        <vt:lpwstr>_Toc172120258</vt:lpwstr>
      </vt:variant>
      <vt:variant>
        <vt:i4>1310771</vt:i4>
      </vt:variant>
      <vt:variant>
        <vt:i4>374</vt:i4>
      </vt:variant>
      <vt:variant>
        <vt:i4>0</vt:i4>
      </vt:variant>
      <vt:variant>
        <vt:i4>5</vt:i4>
      </vt:variant>
      <vt:variant>
        <vt:lpwstr/>
      </vt:variant>
      <vt:variant>
        <vt:lpwstr>_Toc172120257</vt:lpwstr>
      </vt:variant>
      <vt:variant>
        <vt:i4>1310771</vt:i4>
      </vt:variant>
      <vt:variant>
        <vt:i4>368</vt:i4>
      </vt:variant>
      <vt:variant>
        <vt:i4>0</vt:i4>
      </vt:variant>
      <vt:variant>
        <vt:i4>5</vt:i4>
      </vt:variant>
      <vt:variant>
        <vt:lpwstr/>
      </vt:variant>
      <vt:variant>
        <vt:lpwstr>_Toc172120256</vt:lpwstr>
      </vt:variant>
      <vt:variant>
        <vt:i4>1310771</vt:i4>
      </vt:variant>
      <vt:variant>
        <vt:i4>362</vt:i4>
      </vt:variant>
      <vt:variant>
        <vt:i4>0</vt:i4>
      </vt:variant>
      <vt:variant>
        <vt:i4>5</vt:i4>
      </vt:variant>
      <vt:variant>
        <vt:lpwstr/>
      </vt:variant>
      <vt:variant>
        <vt:lpwstr>_Toc172120255</vt:lpwstr>
      </vt:variant>
      <vt:variant>
        <vt:i4>1310771</vt:i4>
      </vt:variant>
      <vt:variant>
        <vt:i4>356</vt:i4>
      </vt:variant>
      <vt:variant>
        <vt:i4>0</vt:i4>
      </vt:variant>
      <vt:variant>
        <vt:i4>5</vt:i4>
      </vt:variant>
      <vt:variant>
        <vt:lpwstr/>
      </vt:variant>
      <vt:variant>
        <vt:lpwstr>_Toc172120254</vt:lpwstr>
      </vt:variant>
      <vt:variant>
        <vt:i4>1310771</vt:i4>
      </vt:variant>
      <vt:variant>
        <vt:i4>350</vt:i4>
      </vt:variant>
      <vt:variant>
        <vt:i4>0</vt:i4>
      </vt:variant>
      <vt:variant>
        <vt:i4>5</vt:i4>
      </vt:variant>
      <vt:variant>
        <vt:lpwstr/>
      </vt:variant>
      <vt:variant>
        <vt:lpwstr>_Toc172120253</vt:lpwstr>
      </vt:variant>
      <vt:variant>
        <vt:i4>1310771</vt:i4>
      </vt:variant>
      <vt:variant>
        <vt:i4>344</vt:i4>
      </vt:variant>
      <vt:variant>
        <vt:i4>0</vt:i4>
      </vt:variant>
      <vt:variant>
        <vt:i4>5</vt:i4>
      </vt:variant>
      <vt:variant>
        <vt:lpwstr/>
      </vt:variant>
      <vt:variant>
        <vt:lpwstr>_Toc172120252</vt:lpwstr>
      </vt:variant>
      <vt:variant>
        <vt:i4>1310771</vt:i4>
      </vt:variant>
      <vt:variant>
        <vt:i4>338</vt:i4>
      </vt:variant>
      <vt:variant>
        <vt:i4>0</vt:i4>
      </vt:variant>
      <vt:variant>
        <vt:i4>5</vt:i4>
      </vt:variant>
      <vt:variant>
        <vt:lpwstr/>
      </vt:variant>
      <vt:variant>
        <vt:lpwstr>_Toc172120251</vt:lpwstr>
      </vt:variant>
      <vt:variant>
        <vt:i4>1310771</vt:i4>
      </vt:variant>
      <vt:variant>
        <vt:i4>332</vt:i4>
      </vt:variant>
      <vt:variant>
        <vt:i4>0</vt:i4>
      </vt:variant>
      <vt:variant>
        <vt:i4>5</vt:i4>
      </vt:variant>
      <vt:variant>
        <vt:lpwstr/>
      </vt:variant>
      <vt:variant>
        <vt:lpwstr>_Toc172120250</vt:lpwstr>
      </vt:variant>
      <vt:variant>
        <vt:i4>1376307</vt:i4>
      </vt:variant>
      <vt:variant>
        <vt:i4>326</vt:i4>
      </vt:variant>
      <vt:variant>
        <vt:i4>0</vt:i4>
      </vt:variant>
      <vt:variant>
        <vt:i4>5</vt:i4>
      </vt:variant>
      <vt:variant>
        <vt:lpwstr/>
      </vt:variant>
      <vt:variant>
        <vt:lpwstr>_Toc172120249</vt:lpwstr>
      </vt:variant>
      <vt:variant>
        <vt:i4>1376307</vt:i4>
      </vt:variant>
      <vt:variant>
        <vt:i4>320</vt:i4>
      </vt:variant>
      <vt:variant>
        <vt:i4>0</vt:i4>
      </vt:variant>
      <vt:variant>
        <vt:i4>5</vt:i4>
      </vt:variant>
      <vt:variant>
        <vt:lpwstr/>
      </vt:variant>
      <vt:variant>
        <vt:lpwstr>_Toc172120248</vt:lpwstr>
      </vt:variant>
      <vt:variant>
        <vt:i4>1376307</vt:i4>
      </vt:variant>
      <vt:variant>
        <vt:i4>314</vt:i4>
      </vt:variant>
      <vt:variant>
        <vt:i4>0</vt:i4>
      </vt:variant>
      <vt:variant>
        <vt:i4>5</vt:i4>
      </vt:variant>
      <vt:variant>
        <vt:lpwstr/>
      </vt:variant>
      <vt:variant>
        <vt:lpwstr>_Toc172120247</vt:lpwstr>
      </vt:variant>
      <vt:variant>
        <vt:i4>1376307</vt:i4>
      </vt:variant>
      <vt:variant>
        <vt:i4>308</vt:i4>
      </vt:variant>
      <vt:variant>
        <vt:i4>0</vt:i4>
      </vt:variant>
      <vt:variant>
        <vt:i4>5</vt:i4>
      </vt:variant>
      <vt:variant>
        <vt:lpwstr/>
      </vt:variant>
      <vt:variant>
        <vt:lpwstr>_Toc172120246</vt:lpwstr>
      </vt:variant>
      <vt:variant>
        <vt:i4>1376307</vt:i4>
      </vt:variant>
      <vt:variant>
        <vt:i4>302</vt:i4>
      </vt:variant>
      <vt:variant>
        <vt:i4>0</vt:i4>
      </vt:variant>
      <vt:variant>
        <vt:i4>5</vt:i4>
      </vt:variant>
      <vt:variant>
        <vt:lpwstr/>
      </vt:variant>
      <vt:variant>
        <vt:lpwstr>_Toc172120245</vt:lpwstr>
      </vt:variant>
      <vt:variant>
        <vt:i4>1376307</vt:i4>
      </vt:variant>
      <vt:variant>
        <vt:i4>296</vt:i4>
      </vt:variant>
      <vt:variant>
        <vt:i4>0</vt:i4>
      </vt:variant>
      <vt:variant>
        <vt:i4>5</vt:i4>
      </vt:variant>
      <vt:variant>
        <vt:lpwstr/>
      </vt:variant>
      <vt:variant>
        <vt:lpwstr>_Toc172120244</vt:lpwstr>
      </vt:variant>
      <vt:variant>
        <vt:i4>1376307</vt:i4>
      </vt:variant>
      <vt:variant>
        <vt:i4>290</vt:i4>
      </vt:variant>
      <vt:variant>
        <vt:i4>0</vt:i4>
      </vt:variant>
      <vt:variant>
        <vt:i4>5</vt:i4>
      </vt:variant>
      <vt:variant>
        <vt:lpwstr/>
      </vt:variant>
      <vt:variant>
        <vt:lpwstr>_Toc172120243</vt:lpwstr>
      </vt:variant>
      <vt:variant>
        <vt:i4>1376307</vt:i4>
      </vt:variant>
      <vt:variant>
        <vt:i4>284</vt:i4>
      </vt:variant>
      <vt:variant>
        <vt:i4>0</vt:i4>
      </vt:variant>
      <vt:variant>
        <vt:i4>5</vt:i4>
      </vt:variant>
      <vt:variant>
        <vt:lpwstr/>
      </vt:variant>
      <vt:variant>
        <vt:lpwstr>_Toc172120242</vt:lpwstr>
      </vt:variant>
      <vt:variant>
        <vt:i4>1376307</vt:i4>
      </vt:variant>
      <vt:variant>
        <vt:i4>278</vt:i4>
      </vt:variant>
      <vt:variant>
        <vt:i4>0</vt:i4>
      </vt:variant>
      <vt:variant>
        <vt:i4>5</vt:i4>
      </vt:variant>
      <vt:variant>
        <vt:lpwstr/>
      </vt:variant>
      <vt:variant>
        <vt:lpwstr>_Toc172120241</vt:lpwstr>
      </vt:variant>
      <vt:variant>
        <vt:i4>1376307</vt:i4>
      </vt:variant>
      <vt:variant>
        <vt:i4>272</vt:i4>
      </vt:variant>
      <vt:variant>
        <vt:i4>0</vt:i4>
      </vt:variant>
      <vt:variant>
        <vt:i4>5</vt:i4>
      </vt:variant>
      <vt:variant>
        <vt:lpwstr/>
      </vt:variant>
      <vt:variant>
        <vt:lpwstr>_Toc172120240</vt:lpwstr>
      </vt:variant>
      <vt:variant>
        <vt:i4>1179699</vt:i4>
      </vt:variant>
      <vt:variant>
        <vt:i4>266</vt:i4>
      </vt:variant>
      <vt:variant>
        <vt:i4>0</vt:i4>
      </vt:variant>
      <vt:variant>
        <vt:i4>5</vt:i4>
      </vt:variant>
      <vt:variant>
        <vt:lpwstr/>
      </vt:variant>
      <vt:variant>
        <vt:lpwstr>_Toc172120239</vt:lpwstr>
      </vt:variant>
      <vt:variant>
        <vt:i4>1179699</vt:i4>
      </vt:variant>
      <vt:variant>
        <vt:i4>260</vt:i4>
      </vt:variant>
      <vt:variant>
        <vt:i4>0</vt:i4>
      </vt:variant>
      <vt:variant>
        <vt:i4>5</vt:i4>
      </vt:variant>
      <vt:variant>
        <vt:lpwstr/>
      </vt:variant>
      <vt:variant>
        <vt:lpwstr>_Toc172120238</vt:lpwstr>
      </vt:variant>
      <vt:variant>
        <vt:i4>1179699</vt:i4>
      </vt:variant>
      <vt:variant>
        <vt:i4>254</vt:i4>
      </vt:variant>
      <vt:variant>
        <vt:i4>0</vt:i4>
      </vt:variant>
      <vt:variant>
        <vt:i4>5</vt:i4>
      </vt:variant>
      <vt:variant>
        <vt:lpwstr/>
      </vt:variant>
      <vt:variant>
        <vt:lpwstr>_Toc172120237</vt:lpwstr>
      </vt:variant>
      <vt:variant>
        <vt:i4>1179699</vt:i4>
      </vt:variant>
      <vt:variant>
        <vt:i4>248</vt:i4>
      </vt:variant>
      <vt:variant>
        <vt:i4>0</vt:i4>
      </vt:variant>
      <vt:variant>
        <vt:i4>5</vt:i4>
      </vt:variant>
      <vt:variant>
        <vt:lpwstr/>
      </vt:variant>
      <vt:variant>
        <vt:lpwstr>_Toc172120236</vt:lpwstr>
      </vt:variant>
      <vt:variant>
        <vt:i4>1179699</vt:i4>
      </vt:variant>
      <vt:variant>
        <vt:i4>242</vt:i4>
      </vt:variant>
      <vt:variant>
        <vt:i4>0</vt:i4>
      </vt:variant>
      <vt:variant>
        <vt:i4>5</vt:i4>
      </vt:variant>
      <vt:variant>
        <vt:lpwstr/>
      </vt:variant>
      <vt:variant>
        <vt:lpwstr>_Toc172120235</vt:lpwstr>
      </vt:variant>
      <vt:variant>
        <vt:i4>1179699</vt:i4>
      </vt:variant>
      <vt:variant>
        <vt:i4>236</vt:i4>
      </vt:variant>
      <vt:variant>
        <vt:i4>0</vt:i4>
      </vt:variant>
      <vt:variant>
        <vt:i4>5</vt:i4>
      </vt:variant>
      <vt:variant>
        <vt:lpwstr/>
      </vt:variant>
      <vt:variant>
        <vt:lpwstr>_Toc172120234</vt:lpwstr>
      </vt:variant>
      <vt:variant>
        <vt:i4>1179699</vt:i4>
      </vt:variant>
      <vt:variant>
        <vt:i4>230</vt:i4>
      </vt:variant>
      <vt:variant>
        <vt:i4>0</vt:i4>
      </vt:variant>
      <vt:variant>
        <vt:i4>5</vt:i4>
      </vt:variant>
      <vt:variant>
        <vt:lpwstr/>
      </vt:variant>
      <vt:variant>
        <vt:lpwstr>_Toc172120233</vt:lpwstr>
      </vt:variant>
      <vt:variant>
        <vt:i4>1179699</vt:i4>
      </vt:variant>
      <vt:variant>
        <vt:i4>224</vt:i4>
      </vt:variant>
      <vt:variant>
        <vt:i4>0</vt:i4>
      </vt:variant>
      <vt:variant>
        <vt:i4>5</vt:i4>
      </vt:variant>
      <vt:variant>
        <vt:lpwstr/>
      </vt:variant>
      <vt:variant>
        <vt:lpwstr>_Toc172120232</vt:lpwstr>
      </vt:variant>
      <vt:variant>
        <vt:i4>1179699</vt:i4>
      </vt:variant>
      <vt:variant>
        <vt:i4>218</vt:i4>
      </vt:variant>
      <vt:variant>
        <vt:i4>0</vt:i4>
      </vt:variant>
      <vt:variant>
        <vt:i4>5</vt:i4>
      </vt:variant>
      <vt:variant>
        <vt:lpwstr/>
      </vt:variant>
      <vt:variant>
        <vt:lpwstr>_Toc172120231</vt:lpwstr>
      </vt:variant>
      <vt:variant>
        <vt:i4>1179699</vt:i4>
      </vt:variant>
      <vt:variant>
        <vt:i4>212</vt:i4>
      </vt:variant>
      <vt:variant>
        <vt:i4>0</vt:i4>
      </vt:variant>
      <vt:variant>
        <vt:i4>5</vt:i4>
      </vt:variant>
      <vt:variant>
        <vt:lpwstr/>
      </vt:variant>
      <vt:variant>
        <vt:lpwstr>_Toc172120230</vt:lpwstr>
      </vt:variant>
      <vt:variant>
        <vt:i4>1245235</vt:i4>
      </vt:variant>
      <vt:variant>
        <vt:i4>206</vt:i4>
      </vt:variant>
      <vt:variant>
        <vt:i4>0</vt:i4>
      </vt:variant>
      <vt:variant>
        <vt:i4>5</vt:i4>
      </vt:variant>
      <vt:variant>
        <vt:lpwstr/>
      </vt:variant>
      <vt:variant>
        <vt:lpwstr>_Toc172120229</vt:lpwstr>
      </vt:variant>
      <vt:variant>
        <vt:i4>1245235</vt:i4>
      </vt:variant>
      <vt:variant>
        <vt:i4>200</vt:i4>
      </vt:variant>
      <vt:variant>
        <vt:i4>0</vt:i4>
      </vt:variant>
      <vt:variant>
        <vt:i4>5</vt:i4>
      </vt:variant>
      <vt:variant>
        <vt:lpwstr/>
      </vt:variant>
      <vt:variant>
        <vt:lpwstr>_Toc172120228</vt:lpwstr>
      </vt:variant>
      <vt:variant>
        <vt:i4>1245235</vt:i4>
      </vt:variant>
      <vt:variant>
        <vt:i4>194</vt:i4>
      </vt:variant>
      <vt:variant>
        <vt:i4>0</vt:i4>
      </vt:variant>
      <vt:variant>
        <vt:i4>5</vt:i4>
      </vt:variant>
      <vt:variant>
        <vt:lpwstr/>
      </vt:variant>
      <vt:variant>
        <vt:lpwstr>_Toc172120227</vt:lpwstr>
      </vt:variant>
      <vt:variant>
        <vt:i4>1245235</vt:i4>
      </vt:variant>
      <vt:variant>
        <vt:i4>188</vt:i4>
      </vt:variant>
      <vt:variant>
        <vt:i4>0</vt:i4>
      </vt:variant>
      <vt:variant>
        <vt:i4>5</vt:i4>
      </vt:variant>
      <vt:variant>
        <vt:lpwstr/>
      </vt:variant>
      <vt:variant>
        <vt:lpwstr>_Toc172120226</vt:lpwstr>
      </vt:variant>
      <vt:variant>
        <vt:i4>1245235</vt:i4>
      </vt:variant>
      <vt:variant>
        <vt:i4>182</vt:i4>
      </vt:variant>
      <vt:variant>
        <vt:i4>0</vt:i4>
      </vt:variant>
      <vt:variant>
        <vt:i4>5</vt:i4>
      </vt:variant>
      <vt:variant>
        <vt:lpwstr/>
      </vt:variant>
      <vt:variant>
        <vt:lpwstr>_Toc172120225</vt:lpwstr>
      </vt:variant>
      <vt:variant>
        <vt:i4>1245235</vt:i4>
      </vt:variant>
      <vt:variant>
        <vt:i4>176</vt:i4>
      </vt:variant>
      <vt:variant>
        <vt:i4>0</vt:i4>
      </vt:variant>
      <vt:variant>
        <vt:i4>5</vt:i4>
      </vt:variant>
      <vt:variant>
        <vt:lpwstr/>
      </vt:variant>
      <vt:variant>
        <vt:lpwstr>_Toc172120224</vt:lpwstr>
      </vt:variant>
      <vt:variant>
        <vt:i4>1245235</vt:i4>
      </vt:variant>
      <vt:variant>
        <vt:i4>170</vt:i4>
      </vt:variant>
      <vt:variant>
        <vt:i4>0</vt:i4>
      </vt:variant>
      <vt:variant>
        <vt:i4>5</vt:i4>
      </vt:variant>
      <vt:variant>
        <vt:lpwstr/>
      </vt:variant>
      <vt:variant>
        <vt:lpwstr>_Toc172120223</vt:lpwstr>
      </vt:variant>
      <vt:variant>
        <vt:i4>1245235</vt:i4>
      </vt:variant>
      <vt:variant>
        <vt:i4>164</vt:i4>
      </vt:variant>
      <vt:variant>
        <vt:i4>0</vt:i4>
      </vt:variant>
      <vt:variant>
        <vt:i4>5</vt:i4>
      </vt:variant>
      <vt:variant>
        <vt:lpwstr/>
      </vt:variant>
      <vt:variant>
        <vt:lpwstr>_Toc172120222</vt:lpwstr>
      </vt:variant>
      <vt:variant>
        <vt:i4>1245235</vt:i4>
      </vt:variant>
      <vt:variant>
        <vt:i4>158</vt:i4>
      </vt:variant>
      <vt:variant>
        <vt:i4>0</vt:i4>
      </vt:variant>
      <vt:variant>
        <vt:i4>5</vt:i4>
      </vt:variant>
      <vt:variant>
        <vt:lpwstr/>
      </vt:variant>
      <vt:variant>
        <vt:lpwstr>_Toc172120221</vt:lpwstr>
      </vt:variant>
      <vt:variant>
        <vt:i4>1245235</vt:i4>
      </vt:variant>
      <vt:variant>
        <vt:i4>152</vt:i4>
      </vt:variant>
      <vt:variant>
        <vt:i4>0</vt:i4>
      </vt:variant>
      <vt:variant>
        <vt:i4>5</vt:i4>
      </vt:variant>
      <vt:variant>
        <vt:lpwstr/>
      </vt:variant>
      <vt:variant>
        <vt:lpwstr>_Toc172120220</vt:lpwstr>
      </vt:variant>
      <vt:variant>
        <vt:i4>1048627</vt:i4>
      </vt:variant>
      <vt:variant>
        <vt:i4>146</vt:i4>
      </vt:variant>
      <vt:variant>
        <vt:i4>0</vt:i4>
      </vt:variant>
      <vt:variant>
        <vt:i4>5</vt:i4>
      </vt:variant>
      <vt:variant>
        <vt:lpwstr/>
      </vt:variant>
      <vt:variant>
        <vt:lpwstr>_Toc172120219</vt:lpwstr>
      </vt:variant>
      <vt:variant>
        <vt:i4>1048627</vt:i4>
      </vt:variant>
      <vt:variant>
        <vt:i4>140</vt:i4>
      </vt:variant>
      <vt:variant>
        <vt:i4>0</vt:i4>
      </vt:variant>
      <vt:variant>
        <vt:i4>5</vt:i4>
      </vt:variant>
      <vt:variant>
        <vt:lpwstr/>
      </vt:variant>
      <vt:variant>
        <vt:lpwstr>_Toc172120218</vt:lpwstr>
      </vt:variant>
      <vt:variant>
        <vt:i4>1048627</vt:i4>
      </vt:variant>
      <vt:variant>
        <vt:i4>134</vt:i4>
      </vt:variant>
      <vt:variant>
        <vt:i4>0</vt:i4>
      </vt:variant>
      <vt:variant>
        <vt:i4>5</vt:i4>
      </vt:variant>
      <vt:variant>
        <vt:lpwstr/>
      </vt:variant>
      <vt:variant>
        <vt:lpwstr>_Toc172120217</vt:lpwstr>
      </vt:variant>
      <vt:variant>
        <vt:i4>1048627</vt:i4>
      </vt:variant>
      <vt:variant>
        <vt:i4>128</vt:i4>
      </vt:variant>
      <vt:variant>
        <vt:i4>0</vt:i4>
      </vt:variant>
      <vt:variant>
        <vt:i4>5</vt:i4>
      </vt:variant>
      <vt:variant>
        <vt:lpwstr/>
      </vt:variant>
      <vt:variant>
        <vt:lpwstr>_Toc172120216</vt:lpwstr>
      </vt:variant>
      <vt:variant>
        <vt:i4>1048627</vt:i4>
      </vt:variant>
      <vt:variant>
        <vt:i4>122</vt:i4>
      </vt:variant>
      <vt:variant>
        <vt:i4>0</vt:i4>
      </vt:variant>
      <vt:variant>
        <vt:i4>5</vt:i4>
      </vt:variant>
      <vt:variant>
        <vt:lpwstr/>
      </vt:variant>
      <vt:variant>
        <vt:lpwstr>_Toc172120215</vt:lpwstr>
      </vt:variant>
      <vt:variant>
        <vt:i4>1048627</vt:i4>
      </vt:variant>
      <vt:variant>
        <vt:i4>116</vt:i4>
      </vt:variant>
      <vt:variant>
        <vt:i4>0</vt:i4>
      </vt:variant>
      <vt:variant>
        <vt:i4>5</vt:i4>
      </vt:variant>
      <vt:variant>
        <vt:lpwstr/>
      </vt:variant>
      <vt:variant>
        <vt:lpwstr>_Toc172120214</vt:lpwstr>
      </vt:variant>
      <vt:variant>
        <vt:i4>1048627</vt:i4>
      </vt:variant>
      <vt:variant>
        <vt:i4>110</vt:i4>
      </vt:variant>
      <vt:variant>
        <vt:i4>0</vt:i4>
      </vt:variant>
      <vt:variant>
        <vt:i4>5</vt:i4>
      </vt:variant>
      <vt:variant>
        <vt:lpwstr/>
      </vt:variant>
      <vt:variant>
        <vt:lpwstr>_Toc172120213</vt:lpwstr>
      </vt:variant>
      <vt:variant>
        <vt:i4>1048627</vt:i4>
      </vt:variant>
      <vt:variant>
        <vt:i4>104</vt:i4>
      </vt:variant>
      <vt:variant>
        <vt:i4>0</vt:i4>
      </vt:variant>
      <vt:variant>
        <vt:i4>5</vt:i4>
      </vt:variant>
      <vt:variant>
        <vt:lpwstr/>
      </vt:variant>
      <vt:variant>
        <vt:lpwstr>_Toc172120212</vt:lpwstr>
      </vt:variant>
      <vt:variant>
        <vt:i4>1048627</vt:i4>
      </vt:variant>
      <vt:variant>
        <vt:i4>98</vt:i4>
      </vt:variant>
      <vt:variant>
        <vt:i4>0</vt:i4>
      </vt:variant>
      <vt:variant>
        <vt:i4>5</vt:i4>
      </vt:variant>
      <vt:variant>
        <vt:lpwstr/>
      </vt:variant>
      <vt:variant>
        <vt:lpwstr>_Toc172120211</vt:lpwstr>
      </vt:variant>
      <vt:variant>
        <vt:i4>1048627</vt:i4>
      </vt:variant>
      <vt:variant>
        <vt:i4>92</vt:i4>
      </vt:variant>
      <vt:variant>
        <vt:i4>0</vt:i4>
      </vt:variant>
      <vt:variant>
        <vt:i4>5</vt:i4>
      </vt:variant>
      <vt:variant>
        <vt:lpwstr/>
      </vt:variant>
      <vt:variant>
        <vt:lpwstr>_Toc172120210</vt:lpwstr>
      </vt:variant>
      <vt:variant>
        <vt:i4>1114163</vt:i4>
      </vt:variant>
      <vt:variant>
        <vt:i4>86</vt:i4>
      </vt:variant>
      <vt:variant>
        <vt:i4>0</vt:i4>
      </vt:variant>
      <vt:variant>
        <vt:i4>5</vt:i4>
      </vt:variant>
      <vt:variant>
        <vt:lpwstr/>
      </vt:variant>
      <vt:variant>
        <vt:lpwstr>_Toc172120209</vt:lpwstr>
      </vt:variant>
      <vt:variant>
        <vt:i4>1114163</vt:i4>
      </vt:variant>
      <vt:variant>
        <vt:i4>80</vt:i4>
      </vt:variant>
      <vt:variant>
        <vt:i4>0</vt:i4>
      </vt:variant>
      <vt:variant>
        <vt:i4>5</vt:i4>
      </vt:variant>
      <vt:variant>
        <vt:lpwstr/>
      </vt:variant>
      <vt:variant>
        <vt:lpwstr>_Toc172120208</vt:lpwstr>
      </vt:variant>
      <vt:variant>
        <vt:i4>1114163</vt:i4>
      </vt:variant>
      <vt:variant>
        <vt:i4>74</vt:i4>
      </vt:variant>
      <vt:variant>
        <vt:i4>0</vt:i4>
      </vt:variant>
      <vt:variant>
        <vt:i4>5</vt:i4>
      </vt:variant>
      <vt:variant>
        <vt:lpwstr/>
      </vt:variant>
      <vt:variant>
        <vt:lpwstr>_Toc172120207</vt:lpwstr>
      </vt:variant>
      <vt:variant>
        <vt:i4>1114163</vt:i4>
      </vt:variant>
      <vt:variant>
        <vt:i4>68</vt:i4>
      </vt:variant>
      <vt:variant>
        <vt:i4>0</vt:i4>
      </vt:variant>
      <vt:variant>
        <vt:i4>5</vt:i4>
      </vt:variant>
      <vt:variant>
        <vt:lpwstr/>
      </vt:variant>
      <vt:variant>
        <vt:lpwstr>_Toc172120206</vt:lpwstr>
      </vt:variant>
      <vt:variant>
        <vt:i4>1114163</vt:i4>
      </vt:variant>
      <vt:variant>
        <vt:i4>62</vt:i4>
      </vt:variant>
      <vt:variant>
        <vt:i4>0</vt:i4>
      </vt:variant>
      <vt:variant>
        <vt:i4>5</vt:i4>
      </vt:variant>
      <vt:variant>
        <vt:lpwstr/>
      </vt:variant>
      <vt:variant>
        <vt:lpwstr>_Toc172120205</vt:lpwstr>
      </vt:variant>
      <vt:variant>
        <vt:i4>1114163</vt:i4>
      </vt:variant>
      <vt:variant>
        <vt:i4>56</vt:i4>
      </vt:variant>
      <vt:variant>
        <vt:i4>0</vt:i4>
      </vt:variant>
      <vt:variant>
        <vt:i4>5</vt:i4>
      </vt:variant>
      <vt:variant>
        <vt:lpwstr/>
      </vt:variant>
      <vt:variant>
        <vt:lpwstr>_Toc172120204</vt:lpwstr>
      </vt:variant>
      <vt:variant>
        <vt:i4>1114163</vt:i4>
      </vt:variant>
      <vt:variant>
        <vt:i4>50</vt:i4>
      </vt:variant>
      <vt:variant>
        <vt:i4>0</vt:i4>
      </vt:variant>
      <vt:variant>
        <vt:i4>5</vt:i4>
      </vt:variant>
      <vt:variant>
        <vt:lpwstr/>
      </vt:variant>
      <vt:variant>
        <vt:lpwstr>_Toc172120203</vt:lpwstr>
      </vt:variant>
      <vt:variant>
        <vt:i4>1114163</vt:i4>
      </vt:variant>
      <vt:variant>
        <vt:i4>44</vt:i4>
      </vt:variant>
      <vt:variant>
        <vt:i4>0</vt:i4>
      </vt:variant>
      <vt:variant>
        <vt:i4>5</vt:i4>
      </vt:variant>
      <vt:variant>
        <vt:lpwstr/>
      </vt:variant>
      <vt:variant>
        <vt:lpwstr>_Toc172120202</vt:lpwstr>
      </vt:variant>
      <vt:variant>
        <vt:i4>1114163</vt:i4>
      </vt:variant>
      <vt:variant>
        <vt:i4>38</vt:i4>
      </vt:variant>
      <vt:variant>
        <vt:i4>0</vt:i4>
      </vt:variant>
      <vt:variant>
        <vt:i4>5</vt:i4>
      </vt:variant>
      <vt:variant>
        <vt:lpwstr/>
      </vt:variant>
      <vt:variant>
        <vt:lpwstr>_Toc172120201</vt:lpwstr>
      </vt:variant>
      <vt:variant>
        <vt:i4>1114163</vt:i4>
      </vt:variant>
      <vt:variant>
        <vt:i4>32</vt:i4>
      </vt:variant>
      <vt:variant>
        <vt:i4>0</vt:i4>
      </vt:variant>
      <vt:variant>
        <vt:i4>5</vt:i4>
      </vt:variant>
      <vt:variant>
        <vt:lpwstr/>
      </vt:variant>
      <vt:variant>
        <vt:lpwstr>_Toc172120200</vt:lpwstr>
      </vt:variant>
      <vt:variant>
        <vt:i4>1572912</vt:i4>
      </vt:variant>
      <vt:variant>
        <vt:i4>26</vt:i4>
      </vt:variant>
      <vt:variant>
        <vt:i4>0</vt:i4>
      </vt:variant>
      <vt:variant>
        <vt:i4>5</vt:i4>
      </vt:variant>
      <vt:variant>
        <vt:lpwstr/>
      </vt:variant>
      <vt:variant>
        <vt:lpwstr>_Toc172120199</vt:lpwstr>
      </vt:variant>
      <vt:variant>
        <vt:i4>1572912</vt:i4>
      </vt:variant>
      <vt:variant>
        <vt:i4>20</vt:i4>
      </vt:variant>
      <vt:variant>
        <vt:i4>0</vt:i4>
      </vt:variant>
      <vt:variant>
        <vt:i4>5</vt:i4>
      </vt:variant>
      <vt:variant>
        <vt:lpwstr/>
      </vt:variant>
      <vt:variant>
        <vt:lpwstr>_Toc172120198</vt:lpwstr>
      </vt:variant>
      <vt:variant>
        <vt:i4>1572912</vt:i4>
      </vt:variant>
      <vt:variant>
        <vt:i4>14</vt:i4>
      </vt:variant>
      <vt:variant>
        <vt:i4>0</vt:i4>
      </vt:variant>
      <vt:variant>
        <vt:i4>5</vt:i4>
      </vt:variant>
      <vt:variant>
        <vt:lpwstr/>
      </vt:variant>
      <vt:variant>
        <vt:lpwstr>_Toc172120197</vt:lpwstr>
      </vt:variant>
      <vt:variant>
        <vt:i4>1572912</vt:i4>
      </vt:variant>
      <vt:variant>
        <vt:i4>8</vt:i4>
      </vt:variant>
      <vt:variant>
        <vt:i4>0</vt:i4>
      </vt:variant>
      <vt:variant>
        <vt:i4>5</vt:i4>
      </vt:variant>
      <vt:variant>
        <vt:lpwstr/>
      </vt:variant>
      <vt:variant>
        <vt:lpwstr>_Toc172120196</vt:lpwstr>
      </vt:variant>
      <vt:variant>
        <vt:i4>1572912</vt:i4>
      </vt:variant>
      <vt:variant>
        <vt:i4>2</vt:i4>
      </vt:variant>
      <vt:variant>
        <vt:i4>0</vt:i4>
      </vt:variant>
      <vt:variant>
        <vt:i4>5</vt:i4>
      </vt:variant>
      <vt:variant>
        <vt:lpwstr/>
      </vt:variant>
      <vt:variant>
        <vt:lpwstr>_Toc172120195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Query Engine API Reference</dc:title>
  <dc:subject/>
  <dc:creator>Choukse, Deepu</dc:creator>
  <cp:keywords/>
  <dc:description/>
  <cp:lastModifiedBy>Olson, Ed</cp:lastModifiedBy>
  <cp:revision>344</cp:revision>
  <cp:lastPrinted>2026-02-03T21:40:00Z</cp:lastPrinted>
  <dcterms:created xsi:type="dcterms:W3CDTF">2024-07-17T13:30:00Z</dcterms:created>
  <dcterms:modified xsi:type="dcterms:W3CDTF">2026-02-03T21:41:00Z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ediaServiceImageTags">
    <vt:lpwstr/>
  </property>
  <property fmtid="{D5CDD505-2E9C-101B-9397-08002B2CF9AE}" pid="4" name="docLang">
    <vt:lpwstr>en</vt:lpwstr>
  </property>
</Properties>
</file>