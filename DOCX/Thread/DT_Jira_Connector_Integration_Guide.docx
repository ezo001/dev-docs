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206AC" w14:textId="75CC30FF" w:rsidR="0043306D" w:rsidRDefault="00C15C3F" w:rsidP="001A28DF">
      <w:pPr>
        <w:pStyle w:val="DocumentType"/>
        <w:spacing w:after="0"/>
      </w:pPr>
      <w:r>
        <w:t>DIGITAL THREAD FOUNDATIONS</w:t>
      </w:r>
    </w:p>
    <w:p w14:paraId="4E2AA2D9" w14:textId="3EFCC857" w:rsidR="00EF725F" w:rsidRPr="00F22B63" w:rsidRDefault="00065F63" w:rsidP="001A28DF">
      <w:pPr>
        <w:pStyle w:val="ProductName"/>
        <w:spacing w:after="0"/>
        <w:rPr>
          <w:sz w:val="96"/>
          <w:szCs w:val="144"/>
        </w:rPr>
      </w:pPr>
      <w:r w:rsidRPr="00F22B63">
        <w:rPr>
          <w:sz w:val="96"/>
          <w:szCs w:val="144"/>
        </w:rPr>
        <w:t>Jira Connector</w:t>
      </w:r>
    </w:p>
    <w:p w14:paraId="78588915" w14:textId="0C7FC79E" w:rsidR="007127F9" w:rsidRDefault="00065F63" w:rsidP="001A28DF">
      <w:pPr>
        <w:pStyle w:val="DocumentType"/>
        <w:spacing w:after="0"/>
      </w:pPr>
      <w:bookmarkStart w:id="0" w:name="OLE_LINK58"/>
      <w:r>
        <w:t>INTEGRATION GUIDE</w:t>
      </w:r>
    </w:p>
    <w:bookmarkEnd w:id="0"/>
    <w:p w14:paraId="652D7E53" w14:textId="2C13C11F" w:rsidR="007127F9" w:rsidRPr="00F22B63" w:rsidRDefault="00065F63" w:rsidP="004660B5">
      <w:pPr>
        <w:jc w:val="center"/>
      </w:pPr>
      <w:r w:rsidRPr="00F22B63">
        <w:t xml:space="preserve">Release Version: </w:t>
      </w:r>
      <w:sdt>
        <w:sdtPr>
          <w:alias w:val="Release"/>
          <w:tag w:val="Release"/>
          <w:id w:val="1952433241"/>
          <w:placeholder>
            <w:docPart w:val="9AECBFC43E5D4DFFA27A5E6506DE525E"/>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0D0712DA-465C-40BE-B817-16BE9CB349D0}"/>
          <w:text/>
        </w:sdtPr>
        <w:sdtContent>
          <w:r w:rsidR="00D2633E">
            <w:t>1.2</w:t>
          </w:r>
        </w:sdtContent>
      </w:sdt>
    </w:p>
    <w:p w14:paraId="324A0D06" w14:textId="77777777" w:rsidR="00514636" w:rsidRDefault="00514636" w:rsidP="00235E72">
      <w:pPr>
        <w:rPr>
          <w:b/>
          <w:bCs/>
          <w:sz w:val="28"/>
          <w:szCs w:val="32"/>
        </w:rPr>
        <w:sectPr w:rsidR="00514636" w:rsidSect="00514636">
          <w:headerReference w:type="even" r:id="rId12"/>
          <w:headerReference w:type="default" r:id="rId13"/>
          <w:footerReference w:type="even" r:id="rId14"/>
          <w:footerReference w:type="default" r:id="rId15"/>
          <w:headerReference w:type="first" r:id="rId16"/>
          <w:footerReference w:type="first" r:id="rId17"/>
          <w:pgSz w:w="12240" w:h="15840" w:code="1"/>
          <w:pgMar w:top="5760" w:right="1440" w:bottom="1440" w:left="1440" w:header="720" w:footer="720" w:gutter="0"/>
          <w:cols w:space="1440"/>
          <w:docGrid w:linePitch="360"/>
        </w:sectPr>
      </w:pPr>
      <w:bookmarkStart w:id="1" w:name="_Toc170733655"/>
      <w:bookmarkStart w:id="2" w:name="_Toc160613134"/>
      <w:bookmarkStart w:id="3" w:name="OLE_LINK6"/>
      <w:bookmarkStart w:id="4" w:name="OLE_LINK2"/>
    </w:p>
    <w:p w14:paraId="46A04C25" w14:textId="38503A4A" w:rsidR="00DF38FB" w:rsidRPr="00235E72" w:rsidRDefault="00235E72" w:rsidP="00235E72">
      <w:pPr>
        <w:rPr>
          <w:b/>
          <w:bCs/>
          <w:sz w:val="28"/>
          <w:szCs w:val="32"/>
        </w:rPr>
      </w:pPr>
      <w:r w:rsidRPr="00235E72">
        <w:rPr>
          <w:b/>
          <w:bCs/>
          <w:sz w:val="28"/>
          <w:szCs w:val="32"/>
        </w:rPr>
        <w:lastRenderedPageBreak/>
        <w:t>Contents</w:t>
      </w:r>
    </w:p>
    <w:bookmarkEnd w:id="1"/>
    <w:p w14:paraId="48B165D0" w14:textId="68A03AD4" w:rsidR="00EF72BA" w:rsidRDefault="001442C0">
      <w:pPr>
        <w:pStyle w:val="TOC1"/>
        <w:tabs>
          <w:tab w:val="right" w:leader="dot" w:pos="5030"/>
        </w:tabs>
        <w:rPr>
          <w:rFonts w:asciiTheme="minorHAnsi" w:eastAsiaTheme="minorEastAsia" w:hAnsiTheme="minorHAnsi"/>
          <w:noProof/>
          <w:sz w:val="24"/>
          <w:szCs w:val="24"/>
        </w:rPr>
      </w:pPr>
      <w:r>
        <w:fldChar w:fldCharType="begin"/>
      </w:r>
      <w:r>
        <w:instrText xml:space="preserve"> TOC \o "1-2" \h \z \u </w:instrText>
      </w:r>
      <w:r>
        <w:fldChar w:fldCharType="separate"/>
      </w:r>
      <w:hyperlink w:anchor="_Toc220307693" w:history="1">
        <w:r w:rsidR="00EF72BA" w:rsidRPr="00686506">
          <w:rPr>
            <w:rStyle w:val="Hyperlink"/>
            <w:noProof/>
          </w:rPr>
          <w:t>Introduction</w:t>
        </w:r>
        <w:r w:rsidR="00EF72BA">
          <w:rPr>
            <w:noProof/>
            <w:webHidden/>
          </w:rPr>
          <w:tab/>
        </w:r>
        <w:r w:rsidR="00EF72BA">
          <w:rPr>
            <w:noProof/>
            <w:webHidden/>
          </w:rPr>
          <w:fldChar w:fldCharType="begin"/>
        </w:r>
        <w:r w:rsidR="00EF72BA">
          <w:rPr>
            <w:noProof/>
            <w:webHidden/>
          </w:rPr>
          <w:instrText xml:space="preserve"> PAGEREF _Toc220307693 \h </w:instrText>
        </w:r>
        <w:r w:rsidR="00EF72BA">
          <w:rPr>
            <w:noProof/>
            <w:webHidden/>
          </w:rPr>
        </w:r>
        <w:r w:rsidR="00EF72BA">
          <w:rPr>
            <w:noProof/>
            <w:webHidden/>
          </w:rPr>
          <w:fldChar w:fldCharType="separate"/>
        </w:r>
        <w:r w:rsidR="00F7186C">
          <w:rPr>
            <w:noProof/>
            <w:webHidden/>
          </w:rPr>
          <w:t>3</w:t>
        </w:r>
        <w:r w:rsidR="00EF72BA">
          <w:rPr>
            <w:noProof/>
            <w:webHidden/>
          </w:rPr>
          <w:fldChar w:fldCharType="end"/>
        </w:r>
      </w:hyperlink>
    </w:p>
    <w:p w14:paraId="589BBA86" w14:textId="25D0981C" w:rsidR="00EF72BA" w:rsidRDefault="00EF72BA">
      <w:pPr>
        <w:pStyle w:val="TOC2"/>
        <w:tabs>
          <w:tab w:val="right" w:leader="dot" w:pos="5030"/>
        </w:tabs>
        <w:rPr>
          <w:rFonts w:asciiTheme="minorHAnsi" w:eastAsiaTheme="minorEastAsia" w:hAnsiTheme="minorHAnsi"/>
          <w:noProof/>
          <w:sz w:val="24"/>
          <w:szCs w:val="24"/>
        </w:rPr>
      </w:pPr>
      <w:hyperlink w:anchor="_Toc220307694" w:history="1">
        <w:r w:rsidRPr="00686506">
          <w:rPr>
            <w:rStyle w:val="Hyperlink"/>
            <w:noProof/>
          </w:rPr>
          <w:t>Purpose</w:t>
        </w:r>
        <w:r>
          <w:rPr>
            <w:noProof/>
            <w:webHidden/>
          </w:rPr>
          <w:tab/>
        </w:r>
        <w:r>
          <w:rPr>
            <w:noProof/>
            <w:webHidden/>
          </w:rPr>
          <w:fldChar w:fldCharType="begin"/>
        </w:r>
        <w:r>
          <w:rPr>
            <w:noProof/>
            <w:webHidden/>
          </w:rPr>
          <w:instrText xml:space="preserve"> PAGEREF _Toc220307694 \h </w:instrText>
        </w:r>
        <w:r>
          <w:rPr>
            <w:noProof/>
            <w:webHidden/>
          </w:rPr>
        </w:r>
        <w:r>
          <w:rPr>
            <w:noProof/>
            <w:webHidden/>
          </w:rPr>
          <w:fldChar w:fldCharType="separate"/>
        </w:r>
        <w:r w:rsidR="00F7186C">
          <w:rPr>
            <w:noProof/>
            <w:webHidden/>
          </w:rPr>
          <w:t>3</w:t>
        </w:r>
        <w:r>
          <w:rPr>
            <w:noProof/>
            <w:webHidden/>
          </w:rPr>
          <w:fldChar w:fldCharType="end"/>
        </w:r>
      </w:hyperlink>
    </w:p>
    <w:p w14:paraId="694F8EFA" w14:textId="0F53EC4B" w:rsidR="00EF72BA" w:rsidRDefault="00EF72BA">
      <w:pPr>
        <w:pStyle w:val="TOC2"/>
        <w:tabs>
          <w:tab w:val="right" w:leader="dot" w:pos="5030"/>
        </w:tabs>
        <w:rPr>
          <w:rFonts w:asciiTheme="minorHAnsi" w:eastAsiaTheme="minorEastAsia" w:hAnsiTheme="minorHAnsi"/>
          <w:noProof/>
          <w:sz w:val="24"/>
          <w:szCs w:val="24"/>
        </w:rPr>
      </w:pPr>
      <w:hyperlink w:anchor="_Toc220307695" w:history="1">
        <w:r w:rsidRPr="00686506">
          <w:rPr>
            <w:rStyle w:val="Hyperlink"/>
            <w:noProof/>
          </w:rPr>
          <w:t>Target Audience</w:t>
        </w:r>
        <w:r>
          <w:rPr>
            <w:noProof/>
            <w:webHidden/>
          </w:rPr>
          <w:tab/>
        </w:r>
        <w:r>
          <w:rPr>
            <w:noProof/>
            <w:webHidden/>
          </w:rPr>
          <w:fldChar w:fldCharType="begin"/>
        </w:r>
        <w:r>
          <w:rPr>
            <w:noProof/>
            <w:webHidden/>
          </w:rPr>
          <w:instrText xml:space="preserve"> PAGEREF _Toc220307695 \h </w:instrText>
        </w:r>
        <w:r>
          <w:rPr>
            <w:noProof/>
            <w:webHidden/>
          </w:rPr>
        </w:r>
        <w:r>
          <w:rPr>
            <w:noProof/>
            <w:webHidden/>
          </w:rPr>
          <w:fldChar w:fldCharType="separate"/>
        </w:r>
        <w:r w:rsidR="00F7186C">
          <w:rPr>
            <w:noProof/>
            <w:webHidden/>
          </w:rPr>
          <w:t>3</w:t>
        </w:r>
        <w:r>
          <w:rPr>
            <w:noProof/>
            <w:webHidden/>
          </w:rPr>
          <w:fldChar w:fldCharType="end"/>
        </w:r>
      </w:hyperlink>
    </w:p>
    <w:p w14:paraId="2C2D0708" w14:textId="13CE990B" w:rsidR="00EF72BA" w:rsidRDefault="00EF72BA">
      <w:pPr>
        <w:pStyle w:val="TOC2"/>
        <w:tabs>
          <w:tab w:val="right" w:leader="dot" w:pos="5030"/>
        </w:tabs>
        <w:rPr>
          <w:rFonts w:asciiTheme="minorHAnsi" w:eastAsiaTheme="minorEastAsia" w:hAnsiTheme="minorHAnsi"/>
          <w:noProof/>
          <w:sz w:val="24"/>
          <w:szCs w:val="24"/>
        </w:rPr>
      </w:pPr>
      <w:hyperlink w:anchor="_Toc220307696" w:history="1">
        <w:r w:rsidRPr="00686506">
          <w:rPr>
            <w:rStyle w:val="Hyperlink"/>
            <w:noProof/>
          </w:rPr>
          <w:t>Prerequisites</w:t>
        </w:r>
        <w:r>
          <w:rPr>
            <w:noProof/>
            <w:webHidden/>
          </w:rPr>
          <w:tab/>
        </w:r>
        <w:r>
          <w:rPr>
            <w:noProof/>
            <w:webHidden/>
          </w:rPr>
          <w:fldChar w:fldCharType="begin"/>
        </w:r>
        <w:r>
          <w:rPr>
            <w:noProof/>
            <w:webHidden/>
          </w:rPr>
          <w:instrText xml:space="preserve"> PAGEREF _Toc220307696 \h </w:instrText>
        </w:r>
        <w:r>
          <w:rPr>
            <w:noProof/>
            <w:webHidden/>
          </w:rPr>
        </w:r>
        <w:r>
          <w:rPr>
            <w:noProof/>
            <w:webHidden/>
          </w:rPr>
          <w:fldChar w:fldCharType="separate"/>
        </w:r>
        <w:r w:rsidR="00F7186C">
          <w:rPr>
            <w:noProof/>
            <w:webHidden/>
          </w:rPr>
          <w:t>3</w:t>
        </w:r>
        <w:r>
          <w:rPr>
            <w:noProof/>
            <w:webHidden/>
          </w:rPr>
          <w:fldChar w:fldCharType="end"/>
        </w:r>
      </w:hyperlink>
    </w:p>
    <w:p w14:paraId="56737B32" w14:textId="4E8DA8E9" w:rsidR="00EF72BA" w:rsidRDefault="00EF72BA">
      <w:pPr>
        <w:pStyle w:val="TOC2"/>
        <w:tabs>
          <w:tab w:val="right" w:leader="dot" w:pos="5030"/>
        </w:tabs>
        <w:rPr>
          <w:rFonts w:asciiTheme="minorHAnsi" w:eastAsiaTheme="minorEastAsia" w:hAnsiTheme="minorHAnsi"/>
          <w:noProof/>
          <w:sz w:val="24"/>
          <w:szCs w:val="24"/>
        </w:rPr>
      </w:pPr>
      <w:hyperlink w:anchor="_Toc220307697" w:history="1">
        <w:r w:rsidRPr="00686506">
          <w:rPr>
            <w:rStyle w:val="Hyperlink"/>
            <w:noProof/>
          </w:rPr>
          <w:t>Related Links</w:t>
        </w:r>
        <w:r>
          <w:rPr>
            <w:noProof/>
            <w:webHidden/>
          </w:rPr>
          <w:tab/>
        </w:r>
        <w:r>
          <w:rPr>
            <w:noProof/>
            <w:webHidden/>
          </w:rPr>
          <w:fldChar w:fldCharType="begin"/>
        </w:r>
        <w:r>
          <w:rPr>
            <w:noProof/>
            <w:webHidden/>
          </w:rPr>
          <w:instrText xml:space="preserve"> PAGEREF _Toc220307697 \h </w:instrText>
        </w:r>
        <w:r>
          <w:rPr>
            <w:noProof/>
            <w:webHidden/>
          </w:rPr>
        </w:r>
        <w:r>
          <w:rPr>
            <w:noProof/>
            <w:webHidden/>
          </w:rPr>
          <w:fldChar w:fldCharType="separate"/>
        </w:r>
        <w:r w:rsidR="00F7186C">
          <w:rPr>
            <w:noProof/>
            <w:webHidden/>
          </w:rPr>
          <w:t>3</w:t>
        </w:r>
        <w:r>
          <w:rPr>
            <w:noProof/>
            <w:webHidden/>
          </w:rPr>
          <w:fldChar w:fldCharType="end"/>
        </w:r>
      </w:hyperlink>
    </w:p>
    <w:p w14:paraId="274A1D55" w14:textId="2BBE8F23" w:rsidR="00EF72BA" w:rsidRDefault="00EF72BA">
      <w:pPr>
        <w:pStyle w:val="TOC2"/>
        <w:tabs>
          <w:tab w:val="right" w:leader="dot" w:pos="5030"/>
        </w:tabs>
        <w:rPr>
          <w:rFonts w:asciiTheme="minorHAnsi" w:eastAsiaTheme="minorEastAsia" w:hAnsiTheme="minorHAnsi"/>
          <w:noProof/>
          <w:sz w:val="24"/>
          <w:szCs w:val="24"/>
        </w:rPr>
      </w:pPr>
      <w:hyperlink w:anchor="_Toc220307698" w:history="1">
        <w:r w:rsidRPr="00686506">
          <w:rPr>
            <w:rStyle w:val="Hyperlink"/>
            <w:noProof/>
          </w:rPr>
          <w:t>Business Contacts</w:t>
        </w:r>
        <w:r>
          <w:rPr>
            <w:noProof/>
            <w:webHidden/>
          </w:rPr>
          <w:tab/>
        </w:r>
        <w:r>
          <w:rPr>
            <w:noProof/>
            <w:webHidden/>
          </w:rPr>
          <w:fldChar w:fldCharType="begin"/>
        </w:r>
        <w:r>
          <w:rPr>
            <w:noProof/>
            <w:webHidden/>
          </w:rPr>
          <w:instrText xml:space="preserve"> PAGEREF _Toc220307698 \h </w:instrText>
        </w:r>
        <w:r>
          <w:rPr>
            <w:noProof/>
            <w:webHidden/>
          </w:rPr>
        </w:r>
        <w:r>
          <w:rPr>
            <w:noProof/>
            <w:webHidden/>
          </w:rPr>
          <w:fldChar w:fldCharType="separate"/>
        </w:r>
        <w:r w:rsidR="00F7186C">
          <w:rPr>
            <w:noProof/>
            <w:webHidden/>
          </w:rPr>
          <w:t>3</w:t>
        </w:r>
        <w:r>
          <w:rPr>
            <w:noProof/>
            <w:webHidden/>
          </w:rPr>
          <w:fldChar w:fldCharType="end"/>
        </w:r>
      </w:hyperlink>
    </w:p>
    <w:p w14:paraId="61541C7F" w14:textId="5571068E" w:rsidR="00EF72BA" w:rsidRDefault="00EF72BA">
      <w:pPr>
        <w:pStyle w:val="TOC2"/>
        <w:tabs>
          <w:tab w:val="right" w:leader="dot" w:pos="5030"/>
        </w:tabs>
        <w:rPr>
          <w:rFonts w:asciiTheme="minorHAnsi" w:eastAsiaTheme="minorEastAsia" w:hAnsiTheme="minorHAnsi"/>
          <w:noProof/>
          <w:sz w:val="24"/>
          <w:szCs w:val="24"/>
        </w:rPr>
      </w:pPr>
      <w:hyperlink w:anchor="_Toc220307699" w:history="1">
        <w:r w:rsidRPr="00686506">
          <w:rPr>
            <w:rStyle w:val="Hyperlink"/>
            <w:noProof/>
          </w:rPr>
          <w:t>Technical Contacts</w:t>
        </w:r>
        <w:r>
          <w:rPr>
            <w:noProof/>
            <w:webHidden/>
          </w:rPr>
          <w:tab/>
        </w:r>
        <w:r>
          <w:rPr>
            <w:noProof/>
            <w:webHidden/>
          </w:rPr>
          <w:fldChar w:fldCharType="begin"/>
        </w:r>
        <w:r>
          <w:rPr>
            <w:noProof/>
            <w:webHidden/>
          </w:rPr>
          <w:instrText xml:space="preserve"> PAGEREF _Toc220307699 \h </w:instrText>
        </w:r>
        <w:r>
          <w:rPr>
            <w:noProof/>
            <w:webHidden/>
          </w:rPr>
        </w:r>
        <w:r>
          <w:rPr>
            <w:noProof/>
            <w:webHidden/>
          </w:rPr>
          <w:fldChar w:fldCharType="separate"/>
        </w:r>
        <w:r w:rsidR="00F7186C">
          <w:rPr>
            <w:noProof/>
            <w:webHidden/>
          </w:rPr>
          <w:t>3</w:t>
        </w:r>
        <w:r>
          <w:rPr>
            <w:noProof/>
            <w:webHidden/>
          </w:rPr>
          <w:fldChar w:fldCharType="end"/>
        </w:r>
      </w:hyperlink>
    </w:p>
    <w:p w14:paraId="72D60D13" w14:textId="0B243CC9" w:rsidR="00EF72BA" w:rsidRDefault="00EF72BA">
      <w:pPr>
        <w:pStyle w:val="TOC1"/>
        <w:tabs>
          <w:tab w:val="right" w:leader="dot" w:pos="5030"/>
        </w:tabs>
        <w:rPr>
          <w:rFonts w:asciiTheme="minorHAnsi" w:eastAsiaTheme="minorEastAsia" w:hAnsiTheme="minorHAnsi"/>
          <w:noProof/>
          <w:sz w:val="24"/>
          <w:szCs w:val="24"/>
        </w:rPr>
      </w:pPr>
      <w:hyperlink w:anchor="_Toc220307700" w:history="1">
        <w:r w:rsidRPr="00686506">
          <w:rPr>
            <w:rStyle w:val="Hyperlink"/>
            <w:noProof/>
          </w:rPr>
          <w:t>Key Features</w:t>
        </w:r>
        <w:r>
          <w:rPr>
            <w:noProof/>
            <w:webHidden/>
          </w:rPr>
          <w:tab/>
        </w:r>
        <w:r>
          <w:rPr>
            <w:noProof/>
            <w:webHidden/>
          </w:rPr>
          <w:fldChar w:fldCharType="begin"/>
        </w:r>
        <w:r>
          <w:rPr>
            <w:noProof/>
            <w:webHidden/>
          </w:rPr>
          <w:instrText xml:space="preserve"> PAGEREF _Toc220307700 \h </w:instrText>
        </w:r>
        <w:r>
          <w:rPr>
            <w:noProof/>
            <w:webHidden/>
          </w:rPr>
        </w:r>
        <w:r>
          <w:rPr>
            <w:noProof/>
            <w:webHidden/>
          </w:rPr>
          <w:fldChar w:fldCharType="separate"/>
        </w:r>
        <w:r w:rsidR="00F7186C">
          <w:rPr>
            <w:noProof/>
            <w:webHidden/>
          </w:rPr>
          <w:t>4</w:t>
        </w:r>
        <w:r>
          <w:rPr>
            <w:noProof/>
            <w:webHidden/>
          </w:rPr>
          <w:fldChar w:fldCharType="end"/>
        </w:r>
      </w:hyperlink>
    </w:p>
    <w:p w14:paraId="18C0830C" w14:textId="1B791EB4" w:rsidR="00EF72BA" w:rsidRDefault="00EF72BA">
      <w:pPr>
        <w:pStyle w:val="TOC2"/>
        <w:tabs>
          <w:tab w:val="right" w:leader="dot" w:pos="5030"/>
        </w:tabs>
        <w:rPr>
          <w:rFonts w:asciiTheme="minorHAnsi" w:eastAsiaTheme="minorEastAsia" w:hAnsiTheme="minorHAnsi"/>
          <w:noProof/>
          <w:sz w:val="24"/>
          <w:szCs w:val="24"/>
        </w:rPr>
      </w:pPr>
      <w:hyperlink w:anchor="_Toc220307701" w:history="1">
        <w:r w:rsidRPr="00686506">
          <w:rPr>
            <w:rStyle w:val="Hyperlink"/>
            <w:noProof/>
          </w:rPr>
          <w:t>Bulk Export</w:t>
        </w:r>
        <w:r>
          <w:rPr>
            <w:noProof/>
            <w:webHidden/>
          </w:rPr>
          <w:tab/>
        </w:r>
        <w:r>
          <w:rPr>
            <w:noProof/>
            <w:webHidden/>
          </w:rPr>
          <w:fldChar w:fldCharType="begin"/>
        </w:r>
        <w:r>
          <w:rPr>
            <w:noProof/>
            <w:webHidden/>
          </w:rPr>
          <w:instrText xml:space="preserve"> PAGEREF _Toc220307701 \h </w:instrText>
        </w:r>
        <w:r>
          <w:rPr>
            <w:noProof/>
            <w:webHidden/>
          </w:rPr>
        </w:r>
        <w:r>
          <w:rPr>
            <w:noProof/>
            <w:webHidden/>
          </w:rPr>
          <w:fldChar w:fldCharType="separate"/>
        </w:r>
        <w:r w:rsidR="00F7186C">
          <w:rPr>
            <w:noProof/>
            <w:webHidden/>
          </w:rPr>
          <w:t>4</w:t>
        </w:r>
        <w:r>
          <w:rPr>
            <w:noProof/>
            <w:webHidden/>
          </w:rPr>
          <w:fldChar w:fldCharType="end"/>
        </w:r>
      </w:hyperlink>
    </w:p>
    <w:p w14:paraId="2C7021A0" w14:textId="3E2CBFFD" w:rsidR="00EF72BA" w:rsidRDefault="00EF72BA">
      <w:pPr>
        <w:pStyle w:val="TOC2"/>
        <w:tabs>
          <w:tab w:val="right" w:leader="dot" w:pos="5030"/>
        </w:tabs>
        <w:rPr>
          <w:rFonts w:asciiTheme="minorHAnsi" w:eastAsiaTheme="minorEastAsia" w:hAnsiTheme="minorHAnsi"/>
          <w:noProof/>
          <w:sz w:val="24"/>
          <w:szCs w:val="24"/>
        </w:rPr>
      </w:pPr>
      <w:hyperlink w:anchor="_Toc220307702" w:history="1">
        <w:r w:rsidRPr="00686506">
          <w:rPr>
            <w:rStyle w:val="Hyperlink"/>
            <w:noProof/>
          </w:rPr>
          <w:t>CRU API</w:t>
        </w:r>
        <w:r>
          <w:rPr>
            <w:noProof/>
            <w:webHidden/>
          </w:rPr>
          <w:tab/>
        </w:r>
        <w:r>
          <w:rPr>
            <w:noProof/>
            <w:webHidden/>
          </w:rPr>
          <w:fldChar w:fldCharType="begin"/>
        </w:r>
        <w:r>
          <w:rPr>
            <w:noProof/>
            <w:webHidden/>
          </w:rPr>
          <w:instrText xml:space="preserve"> PAGEREF _Toc220307702 \h </w:instrText>
        </w:r>
        <w:r>
          <w:rPr>
            <w:noProof/>
            <w:webHidden/>
          </w:rPr>
        </w:r>
        <w:r>
          <w:rPr>
            <w:noProof/>
            <w:webHidden/>
          </w:rPr>
          <w:fldChar w:fldCharType="separate"/>
        </w:r>
        <w:r w:rsidR="00F7186C">
          <w:rPr>
            <w:noProof/>
            <w:webHidden/>
          </w:rPr>
          <w:t>4</w:t>
        </w:r>
        <w:r>
          <w:rPr>
            <w:noProof/>
            <w:webHidden/>
          </w:rPr>
          <w:fldChar w:fldCharType="end"/>
        </w:r>
      </w:hyperlink>
    </w:p>
    <w:p w14:paraId="64C6CECA" w14:textId="6174DCA0" w:rsidR="00EF72BA" w:rsidRDefault="00EF72BA">
      <w:pPr>
        <w:pStyle w:val="TOC2"/>
        <w:tabs>
          <w:tab w:val="right" w:leader="dot" w:pos="5030"/>
        </w:tabs>
        <w:rPr>
          <w:rFonts w:asciiTheme="minorHAnsi" w:eastAsiaTheme="minorEastAsia" w:hAnsiTheme="minorHAnsi"/>
          <w:noProof/>
          <w:sz w:val="24"/>
          <w:szCs w:val="24"/>
        </w:rPr>
      </w:pPr>
      <w:hyperlink w:anchor="_Toc220307703" w:history="1">
        <w:r w:rsidRPr="00686506">
          <w:rPr>
            <w:rStyle w:val="Hyperlink"/>
            <w:noProof/>
          </w:rPr>
          <w:t>Bulk Issue Creation</w:t>
        </w:r>
        <w:r>
          <w:rPr>
            <w:noProof/>
            <w:webHidden/>
          </w:rPr>
          <w:tab/>
        </w:r>
        <w:r>
          <w:rPr>
            <w:noProof/>
            <w:webHidden/>
          </w:rPr>
          <w:fldChar w:fldCharType="begin"/>
        </w:r>
        <w:r>
          <w:rPr>
            <w:noProof/>
            <w:webHidden/>
          </w:rPr>
          <w:instrText xml:space="preserve"> PAGEREF _Toc220307703 \h </w:instrText>
        </w:r>
        <w:r>
          <w:rPr>
            <w:noProof/>
            <w:webHidden/>
          </w:rPr>
        </w:r>
        <w:r>
          <w:rPr>
            <w:noProof/>
            <w:webHidden/>
          </w:rPr>
          <w:fldChar w:fldCharType="separate"/>
        </w:r>
        <w:r w:rsidR="00F7186C">
          <w:rPr>
            <w:noProof/>
            <w:webHidden/>
          </w:rPr>
          <w:t>4</w:t>
        </w:r>
        <w:r>
          <w:rPr>
            <w:noProof/>
            <w:webHidden/>
          </w:rPr>
          <w:fldChar w:fldCharType="end"/>
        </w:r>
      </w:hyperlink>
    </w:p>
    <w:p w14:paraId="39F80927" w14:textId="61FF4B23" w:rsidR="00EF72BA" w:rsidRDefault="00EF72BA">
      <w:pPr>
        <w:pStyle w:val="TOC2"/>
        <w:tabs>
          <w:tab w:val="right" w:leader="dot" w:pos="5030"/>
        </w:tabs>
        <w:rPr>
          <w:rFonts w:asciiTheme="minorHAnsi" w:eastAsiaTheme="minorEastAsia" w:hAnsiTheme="minorHAnsi"/>
          <w:noProof/>
          <w:sz w:val="24"/>
          <w:szCs w:val="24"/>
        </w:rPr>
      </w:pPr>
      <w:hyperlink w:anchor="_Toc220307704" w:history="1">
        <w:r w:rsidRPr="00686506">
          <w:rPr>
            <w:rStyle w:val="Hyperlink"/>
            <w:noProof/>
          </w:rPr>
          <w:t>Metrics</w:t>
        </w:r>
        <w:r>
          <w:rPr>
            <w:noProof/>
            <w:webHidden/>
          </w:rPr>
          <w:tab/>
        </w:r>
        <w:r>
          <w:rPr>
            <w:noProof/>
            <w:webHidden/>
          </w:rPr>
          <w:fldChar w:fldCharType="begin"/>
        </w:r>
        <w:r>
          <w:rPr>
            <w:noProof/>
            <w:webHidden/>
          </w:rPr>
          <w:instrText xml:space="preserve"> PAGEREF _Toc220307704 \h </w:instrText>
        </w:r>
        <w:r>
          <w:rPr>
            <w:noProof/>
            <w:webHidden/>
          </w:rPr>
        </w:r>
        <w:r>
          <w:rPr>
            <w:noProof/>
            <w:webHidden/>
          </w:rPr>
          <w:fldChar w:fldCharType="separate"/>
        </w:r>
        <w:r w:rsidR="00F7186C">
          <w:rPr>
            <w:noProof/>
            <w:webHidden/>
          </w:rPr>
          <w:t>4</w:t>
        </w:r>
        <w:r>
          <w:rPr>
            <w:noProof/>
            <w:webHidden/>
          </w:rPr>
          <w:fldChar w:fldCharType="end"/>
        </w:r>
      </w:hyperlink>
    </w:p>
    <w:p w14:paraId="7B83FAFA" w14:textId="03549A66" w:rsidR="00EF72BA" w:rsidRDefault="00EF72BA">
      <w:pPr>
        <w:pStyle w:val="TOC1"/>
        <w:tabs>
          <w:tab w:val="right" w:leader="dot" w:pos="5030"/>
        </w:tabs>
        <w:rPr>
          <w:rFonts w:asciiTheme="minorHAnsi" w:eastAsiaTheme="minorEastAsia" w:hAnsiTheme="minorHAnsi"/>
          <w:noProof/>
          <w:sz w:val="24"/>
          <w:szCs w:val="24"/>
        </w:rPr>
      </w:pPr>
      <w:hyperlink w:anchor="_Toc220307705" w:history="1">
        <w:r w:rsidRPr="00686506">
          <w:rPr>
            <w:rStyle w:val="Hyperlink"/>
            <w:noProof/>
          </w:rPr>
          <w:t>Access and Authentication</w:t>
        </w:r>
        <w:r>
          <w:rPr>
            <w:noProof/>
            <w:webHidden/>
          </w:rPr>
          <w:tab/>
        </w:r>
        <w:r>
          <w:rPr>
            <w:noProof/>
            <w:webHidden/>
          </w:rPr>
          <w:fldChar w:fldCharType="begin"/>
        </w:r>
        <w:r>
          <w:rPr>
            <w:noProof/>
            <w:webHidden/>
          </w:rPr>
          <w:instrText xml:space="preserve"> PAGEREF _Toc220307705 \h </w:instrText>
        </w:r>
        <w:r>
          <w:rPr>
            <w:noProof/>
            <w:webHidden/>
          </w:rPr>
        </w:r>
        <w:r>
          <w:rPr>
            <w:noProof/>
            <w:webHidden/>
          </w:rPr>
          <w:fldChar w:fldCharType="separate"/>
        </w:r>
        <w:r w:rsidR="00F7186C">
          <w:rPr>
            <w:noProof/>
            <w:webHidden/>
          </w:rPr>
          <w:t>5</w:t>
        </w:r>
        <w:r>
          <w:rPr>
            <w:noProof/>
            <w:webHidden/>
          </w:rPr>
          <w:fldChar w:fldCharType="end"/>
        </w:r>
      </w:hyperlink>
    </w:p>
    <w:p w14:paraId="1140328C" w14:textId="11F889EF" w:rsidR="00EF72BA" w:rsidRDefault="00EF72BA">
      <w:pPr>
        <w:pStyle w:val="TOC2"/>
        <w:tabs>
          <w:tab w:val="right" w:leader="dot" w:pos="5030"/>
        </w:tabs>
        <w:rPr>
          <w:rFonts w:asciiTheme="minorHAnsi" w:eastAsiaTheme="minorEastAsia" w:hAnsiTheme="minorHAnsi"/>
          <w:noProof/>
          <w:sz w:val="24"/>
          <w:szCs w:val="24"/>
        </w:rPr>
      </w:pPr>
      <w:hyperlink w:anchor="_Toc220307706" w:history="1">
        <w:r w:rsidRPr="00686506">
          <w:rPr>
            <w:rStyle w:val="Hyperlink"/>
            <w:noProof/>
          </w:rPr>
          <w:t>RBAC Implementation</w:t>
        </w:r>
        <w:r>
          <w:rPr>
            <w:noProof/>
            <w:webHidden/>
          </w:rPr>
          <w:tab/>
        </w:r>
        <w:r>
          <w:rPr>
            <w:noProof/>
            <w:webHidden/>
          </w:rPr>
          <w:fldChar w:fldCharType="begin"/>
        </w:r>
        <w:r>
          <w:rPr>
            <w:noProof/>
            <w:webHidden/>
          </w:rPr>
          <w:instrText xml:space="preserve"> PAGEREF _Toc220307706 \h </w:instrText>
        </w:r>
        <w:r>
          <w:rPr>
            <w:noProof/>
            <w:webHidden/>
          </w:rPr>
        </w:r>
        <w:r>
          <w:rPr>
            <w:noProof/>
            <w:webHidden/>
          </w:rPr>
          <w:fldChar w:fldCharType="separate"/>
        </w:r>
        <w:r w:rsidR="00F7186C">
          <w:rPr>
            <w:noProof/>
            <w:webHidden/>
          </w:rPr>
          <w:t>5</w:t>
        </w:r>
        <w:r>
          <w:rPr>
            <w:noProof/>
            <w:webHidden/>
          </w:rPr>
          <w:fldChar w:fldCharType="end"/>
        </w:r>
      </w:hyperlink>
    </w:p>
    <w:p w14:paraId="66DFE3B9" w14:textId="7EDE090C" w:rsidR="00EF72BA" w:rsidRDefault="00EF72BA">
      <w:pPr>
        <w:pStyle w:val="TOC2"/>
        <w:tabs>
          <w:tab w:val="right" w:leader="dot" w:pos="5030"/>
        </w:tabs>
        <w:rPr>
          <w:rFonts w:asciiTheme="minorHAnsi" w:eastAsiaTheme="minorEastAsia" w:hAnsiTheme="minorHAnsi"/>
          <w:noProof/>
          <w:sz w:val="24"/>
          <w:szCs w:val="24"/>
        </w:rPr>
      </w:pPr>
      <w:hyperlink w:anchor="_Toc220307707" w:history="1">
        <w:r w:rsidRPr="00686506">
          <w:rPr>
            <w:rStyle w:val="Hyperlink"/>
            <w:noProof/>
          </w:rPr>
          <w:t>Integration</w:t>
        </w:r>
        <w:r>
          <w:rPr>
            <w:noProof/>
            <w:webHidden/>
          </w:rPr>
          <w:tab/>
        </w:r>
        <w:r>
          <w:rPr>
            <w:noProof/>
            <w:webHidden/>
          </w:rPr>
          <w:fldChar w:fldCharType="begin"/>
        </w:r>
        <w:r>
          <w:rPr>
            <w:noProof/>
            <w:webHidden/>
          </w:rPr>
          <w:instrText xml:space="preserve"> PAGEREF _Toc220307707 \h </w:instrText>
        </w:r>
        <w:r>
          <w:rPr>
            <w:noProof/>
            <w:webHidden/>
          </w:rPr>
        </w:r>
        <w:r>
          <w:rPr>
            <w:noProof/>
            <w:webHidden/>
          </w:rPr>
          <w:fldChar w:fldCharType="separate"/>
        </w:r>
        <w:r w:rsidR="00F7186C">
          <w:rPr>
            <w:noProof/>
            <w:webHidden/>
          </w:rPr>
          <w:t>6</w:t>
        </w:r>
        <w:r>
          <w:rPr>
            <w:noProof/>
            <w:webHidden/>
          </w:rPr>
          <w:fldChar w:fldCharType="end"/>
        </w:r>
      </w:hyperlink>
    </w:p>
    <w:p w14:paraId="36301942" w14:textId="619974EC" w:rsidR="00EF72BA" w:rsidRDefault="00EF72BA">
      <w:pPr>
        <w:pStyle w:val="TOC1"/>
        <w:tabs>
          <w:tab w:val="right" w:leader="dot" w:pos="5030"/>
        </w:tabs>
        <w:rPr>
          <w:rFonts w:asciiTheme="minorHAnsi" w:eastAsiaTheme="minorEastAsia" w:hAnsiTheme="minorHAnsi"/>
          <w:noProof/>
          <w:sz w:val="24"/>
          <w:szCs w:val="24"/>
        </w:rPr>
      </w:pPr>
      <w:hyperlink w:anchor="_Toc220307708" w:history="1">
        <w:r w:rsidRPr="00686506">
          <w:rPr>
            <w:rStyle w:val="Hyperlink"/>
            <w:noProof/>
          </w:rPr>
          <w:t>APIs</w:t>
        </w:r>
        <w:r>
          <w:rPr>
            <w:noProof/>
            <w:webHidden/>
          </w:rPr>
          <w:tab/>
        </w:r>
        <w:r>
          <w:rPr>
            <w:noProof/>
            <w:webHidden/>
          </w:rPr>
          <w:fldChar w:fldCharType="begin"/>
        </w:r>
        <w:r>
          <w:rPr>
            <w:noProof/>
            <w:webHidden/>
          </w:rPr>
          <w:instrText xml:space="preserve"> PAGEREF _Toc220307708 \h </w:instrText>
        </w:r>
        <w:r>
          <w:rPr>
            <w:noProof/>
            <w:webHidden/>
          </w:rPr>
        </w:r>
        <w:r>
          <w:rPr>
            <w:noProof/>
            <w:webHidden/>
          </w:rPr>
          <w:fldChar w:fldCharType="separate"/>
        </w:r>
        <w:r w:rsidR="00F7186C">
          <w:rPr>
            <w:noProof/>
            <w:webHidden/>
          </w:rPr>
          <w:t>8</w:t>
        </w:r>
        <w:r>
          <w:rPr>
            <w:noProof/>
            <w:webHidden/>
          </w:rPr>
          <w:fldChar w:fldCharType="end"/>
        </w:r>
      </w:hyperlink>
    </w:p>
    <w:p w14:paraId="6E45C5C7" w14:textId="1F636060" w:rsidR="00EF72BA" w:rsidRDefault="00EF72BA">
      <w:pPr>
        <w:pStyle w:val="TOC2"/>
        <w:tabs>
          <w:tab w:val="right" w:leader="dot" w:pos="5030"/>
        </w:tabs>
        <w:rPr>
          <w:rFonts w:asciiTheme="minorHAnsi" w:eastAsiaTheme="minorEastAsia" w:hAnsiTheme="minorHAnsi"/>
          <w:noProof/>
          <w:sz w:val="24"/>
          <w:szCs w:val="24"/>
        </w:rPr>
      </w:pPr>
      <w:hyperlink w:anchor="_Toc220307709" w:history="1">
        <w:r w:rsidRPr="00686506">
          <w:rPr>
            <w:rStyle w:val="Hyperlink"/>
            <w:rFonts w:eastAsia="Times New Roman"/>
            <w:noProof/>
          </w:rPr>
          <w:t>Get Board</w:t>
        </w:r>
        <w:r>
          <w:rPr>
            <w:noProof/>
            <w:webHidden/>
          </w:rPr>
          <w:tab/>
        </w:r>
        <w:r>
          <w:rPr>
            <w:noProof/>
            <w:webHidden/>
          </w:rPr>
          <w:fldChar w:fldCharType="begin"/>
        </w:r>
        <w:r>
          <w:rPr>
            <w:noProof/>
            <w:webHidden/>
          </w:rPr>
          <w:instrText xml:space="preserve"> PAGEREF _Toc220307709 \h </w:instrText>
        </w:r>
        <w:r>
          <w:rPr>
            <w:noProof/>
            <w:webHidden/>
          </w:rPr>
        </w:r>
        <w:r>
          <w:rPr>
            <w:noProof/>
            <w:webHidden/>
          </w:rPr>
          <w:fldChar w:fldCharType="separate"/>
        </w:r>
        <w:r w:rsidR="00F7186C">
          <w:rPr>
            <w:noProof/>
            <w:webHidden/>
          </w:rPr>
          <w:t>9</w:t>
        </w:r>
        <w:r>
          <w:rPr>
            <w:noProof/>
            <w:webHidden/>
          </w:rPr>
          <w:fldChar w:fldCharType="end"/>
        </w:r>
      </w:hyperlink>
    </w:p>
    <w:p w14:paraId="05C1441B" w14:textId="1C2A0BB9" w:rsidR="00EF72BA" w:rsidRDefault="00EF72BA">
      <w:pPr>
        <w:pStyle w:val="TOC2"/>
        <w:tabs>
          <w:tab w:val="right" w:leader="dot" w:pos="5030"/>
        </w:tabs>
        <w:rPr>
          <w:rFonts w:asciiTheme="minorHAnsi" w:eastAsiaTheme="minorEastAsia" w:hAnsiTheme="minorHAnsi"/>
          <w:noProof/>
          <w:sz w:val="24"/>
          <w:szCs w:val="24"/>
        </w:rPr>
      </w:pPr>
      <w:hyperlink w:anchor="_Toc220307710" w:history="1">
        <w:r w:rsidRPr="00686506">
          <w:rPr>
            <w:rStyle w:val="Hyperlink"/>
            <w:rFonts w:eastAsia="Times New Roman"/>
            <w:noProof/>
          </w:rPr>
          <w:t>Get Sprint</w:t>
        </w:r>
        <w:r>
          <w:rPr>
            <w:noProof/>
            <w:webHidden/>
          </w:rPr>
          <w:tab/>
        </w:r>
        <w:r>
          <w:rPr>
            <w:noProof/>
            <w:webHidden/>
          </w:rPr>
          <w:fldChar w:fldCharType="begin"/>
        </w:r>
        <w:r>
          <w:rPr>
            <w:noProof/>
            <w:webHidden/>
          </w:rPr>
          <w:instrText xml:space="preserve"> PAGEREF _Toc220307710 \h </w:instrText>
        </w:r>
        <w:r>
          <w:rPr>
            <w:noProof/>
            <w:webHidden/>
          </w:rPr>
        </w:r>
        <w:r>
          <w:rPr>
            <w:noProof/>
            <w:webHidden/>
          </w:rPr>
          <w:fldChar w:fldCharType="separate"/>
        </w:r>
        <w:r w:rsidR="00F7186C">
          <w:rPr>
            <w:noProof/>
            <w:webHidden/>
          </w:rPr>
          <w:t>10</w:t>
        </w:r>
        <w:r>
          <w:rPr>
            <w:noProof/>
            <w:webHidden/>
          </w:rPr>
          <w:fldChar w:fldCharType="end"/>
        </w:r>
      </w:hyperlink>
    </w:p>
    <w:p w14:paraId="625E66FF" w14:textId="5797EC5F" w:rsidR="00EF72BA" w:rsidRDefault="00EF72BA">
      <w:pPr>
        <w:pStyle w:val="TOC2"/>
        <w:tabs>
          <w:tab w:val="right" w:leader="dot" w:pos="5030"/>
        </w:tabs>
        <w:rPr>
          <w:rFonts w:asciiTheme="minorHAnsi" w:eastAsiaTheme="minorEastAsia" w:hAnsiTheme="minorHAnsi"/>
          <w:noProof/>
          <w:sz w:val="24"/>
          <w:szCs w:val="24"/>
        </w:rPr>
      </w:pPr>
      <w:hyperlink w:anchor="_Toc220307711" w:history="1">
        <w:r w:rsidRPr="00686506">
          <w:rPr>
            <w:rStyle w:val="Hyperlink"/>
            <w:rFonts w:eastAsia="Times New Roman"/>
            <w:noProof/>
          </w:rPr>
          <w:t>Get Project Bulk</w:t>
        </w:r>
        <w:r>
          <w:rPr>
            <w:noProof/>
            <w:webHidden/>
          </w:rPr>
          <w:tab/>
        </w:r>
        <w:r>
          <w:rPr>
            <w:noProof/>
            <w:webHidden/>
          </w:rPr>
          <w:fldChar w:fldCharType="begin"/>
        </w:r>
        <w:r>
          <w:rPr>
            <w:noProof/>
            <w:webHidden/>
          </w:rPr>
          <w:instrText xml:space="preserve"> PAGEREF _Toc220307711 \h </w:instrText>
        </w:r>
        <w:r>
          <w:rPr>
            <w:noProof/>
            <w:webHidden/>
          </w:rPr>
        </w:r>
        <w:r>
          <w:rPr>
            <w:noProof/>
            <w:webHidden/>
          </w:rPr>
          <w:fldChar w:fldCharType="separate"/>
        </w:r>
        <w:r w:rsidR="00F7186C">
          <w:rPr>
            <w:noProof/>
            <w:webHidden/>
          </w:rPr>
          <w:t>11</w:t>
        </w:r>
        <w:r>
          <w:rPr>
            <w:noProof/>
            <w:webHidden/>
          </w:rPr>
          <w:fldChar w:fldCharType="end"/>
        </w:r>
      </w:hyperlink>
    </w:p>
    <w:p w14:paraId="5AA21E66" w14:textId="7DB96CDB" w:rsidR="00EF72BA" w:rsidRDefault="00EF72BA">
      <w:pPr>
        <w:pStyle w:val="TOC2"/>
        <w:tabs>
          <w:tab w:val="right" w:leader="dot" w:pos="5030"/>
        </w:tabs>
        <w:rPr>
          <w:rFonts w:asciiTheme="minorHAnsi" w:eastAsiaTheme="minorEastAsia" w:hAnsiTheme="minorHAnsi"/>
          <w:noProof/>
          <w:sz w:val="24"/>
          <w:szCs w:val="24"/>
        </w:rPr>
      </w:pPr>
      <w:hyperlink w:anchor="_Toc220307712" w:history="1">
        <w:r w:rsidRPr="00686506">
          <w:rPr>
            <w:rStyle w:val="Hyperlink"/>
            <w:rFonts w:eastAsia="Times New Roman"/>
            <w:noProof/>
          </w:rPr>
          <w:t>Get Project</w:t>
        </w:r>
        <w:r>
          <w:rPr>
            <w:noProof/>
            <w:webHidden/>
          </w:rPr>
          <w:tab/>
        </w:r>
        <w:r>
          <w:rPr>
            <w:noProof/>
            <w:webHidden/>
          </w:rPr>
          <w:fldChar w:fldCharType="begin"/>
        </w:r>
        <w:r>
          <w:rPr>
            <w:noProof/>
            <w:webHidden/>
          </w:rPr>
          <w:instrText xml:space="preserve"> PAGEREF _Toc220307712 \h </w:instrText>
        </w:r>
        <w:r>
          <w:rPr>
            <w:noProof/>
            <w:webHidden/>
          </w:rPr>
        </w:r>
        <w:r>
          <w:rPr>
            <w:noProof/>
            <w:webHidden/>
          </w:rPr>
          <w:fldChar w:fldCharType="separate"/>
        </w:r>
        <w:r w:rsidR="00F7186C">
          <w:rPr>
            <w:noProof/>
            <w:webHidden/>
          </w:rPr>
          <w:t>12</w:t>
        </w:r>
        <w:r>
          <w:rPr>
            <w:noProof/>
            <w:webHidden/>
          </w:rPr>
          <w:fldChar w:fldCharType="end"/>
        </w:r>
      </w:hyperlink>
    </w:p>
    <w:p w14:paraId="18752020" w14:textId="73DF6959" w:rsidR="00EF72BA" w:rsidRDefault="00EF72BA">
      <w:pPr>
        <w:pStyle w:val="TOC2"/>
        <w:tabs>
          <w:tab w:val="right" w:leader="dot" w:pos="5030"/>
        </w:tabs>
        <w:rPr>
          <w:rFonts w:asciiTheme="minorHAnsi" w:eastAsiaTheme="minorEastAsia" w:hAnsiTheme="minorHAnsi"/>
          <w:noProof/>
          <w:sz w:val="24"/>
          <w:szCs w:val="24"/>
        </w:rPr>
      </w:pPr>
      <w:hyperlink w:anchor="_Toc220307713" w:history="1">
        <w:r w:rsidRPr="00686506">
          <w:rPr>
            <w:rStyle w:val="Hyperlink"/>
            <w:noProof/>
          </w:rPr>
          <w:t>Get Issue</w:t>
        </w:r>
        <w:r>
          <w:rPr>
            <w:noProof/>
            <w:webHidden/>
          </w:rPr>
          <w:tab/>
        </w:r>
        <w:r>
          <w:rPr>
            <w:noProof/>
            <w:webHidden/>
          </w:rPr>
          <w:fldChar w:fldCharType="begin"/>
        </w:r>
        <w:r>
          <w:rPr>
            <w:noProof/>
            <w:webHidden/>
          </w:rPr>
          <w:instrText xml:space="preserve"> PAGEREF _Toc220307713 \h </w:instrText>
        </w:r>
        <w:r>
          <w:rPr>
            <w:noProof/>
            <w:webHidden/>
          </w:rPr>
        </w:r>
        <w:r>
          <w:rPr>
            <w:noProof/>
            <w:webHidden/>
          </w:rPr>
          <w:fldChar w:fldCharType="separate"/>
        </w:r>
        <w:r w:rsidR="00F7186C">
          <w:rPr>
            <w:noProof/>
            <w:webHidden/>
          </w:rPr>
          <w:t>13</w:t>
        </w:r>
        <w:r>
          <w:rPr>
            <w:noProof/>
            <w:webHidden/>
          </w:rPr>
          <w:fldChar w:fldCharType="end"/>
        </w:r>
      </w:hyperlink>
    </w:p>
    <w:p w14:paraId="605E22C5" w14:textId="1BBBC73E" w:rsidR="00EF72BA" w:rsidRDefault="00EF72BA">
      <w:pPr>
        <w:pStyle w:val="TOC2"/>
        <w:tabs>
          <w:tab w:val="right" w:leader="dot" w:pos="5030"/>
        </w:tabs>
        <w:rPr>
          <w:rFonts w:asciiTheme="minorHAnsi" w:eastAsiaTheme="minorEastAsia" w:hAnsiTheme="minorHAnsi"/>
          <w:noProof/>
          <w:sz w:val="24"/>
          <w:szCs w:val="24"/>
        </w:rPr>
      </w:pPr>
      <w:hyperlink w:anchor="_Toc220307714" w:history="1">
        <w:r w:rsidRPr="00686506">
          <w:rPr>
            <w:rStyle w:val="Hyperlink"/>
            <w:noProof/>
          </w:rPr>
          <w:t>Get Issue Types</w:t>
        </w:r>
        <w:r>
          <w:rPr>
            <w:noProof/>
            <w:webHidden/>
          </w:rPr>
          <w:tab/>
        </w:r>
        <w:r>
          <w:rPr>
            <w:noProof/>
            <w:webHidden/>
          </w:rPr>
          <w:fldChar w:fldCharType="begin"/>
        </w:r>
        <w:r>
          <w:rPr>
            <w:noProof/>
            <w:webHidden/>
          </w:rPr>
          <w:instrText xml:space="preserve"> PAGEREF _Toc220307714 \h </w:instrText>
        </w:r>
        <w:r>
          <w:rPr>
            <w:noProof/>
            <w:webHidden/>
          </w:rPr>
        </w:r>
        <w:r>
          <w:rPr>
            <w:noProof/>
            <w:webHidden/>
          </w:rPr>
          <w:fldChar w:fldCharType="separate"/>
        </w:r>
        <w:r w:rsidR="00F7186C">
          <w:rPr>
            <w:noProof/>
            <w:webHidden/>
          </w:rPr>
          <w:t>14</w:t>
        </w:r>
        <w:r>
          <w:rPr>
            <w:noProof/>
            <w:webHidden/>
          </w:rPr>
          <w:fldChar w:fldCharType="end"/>
        </w:r>
      </w:hyperlink>
    </w:p>
    <w:p w14:paraId="1668D3C8" w14:textId="1BC14101" w:rsidR="00EF72BA" w:rsidRDefault="00EF72BA">
      <w:pPr>
        <w:pStyle w:val="TOC2"/>
        <w:tabs>
          <w:tab w:val="right" w:leader="dot" w:pos="5030"/>
        </w:tabs>
        <w:rPr>
          <w:rFonts w:asciiTheme="minorHAnsi" w:eastAsiaTheme="minorEastAsia" w:hAnsiTheme="minorHAnsi"/>
          <w:noProof/>
          <w:sz w:val="24"/>
          <w:szCs w:val="24"/>
        </w:rPr>
      </w:pPr>
      <w:hyperlink w:anchor="_Toc220307715" w:history="1">
        <w:r w:rsidRPr="00686506">
          <w:rPr>
            <w:rStyle w:val="Hyperlink"/>
            <w:rFonts w:eastAsia="Times New Roman"/>
            <w:noProof/>
          </w:rPr>
          <w:t>Create Issue</w:t>
        </w:r>
        <w:r>
          <w:rPr>
            <w:noProof/>
            <w:webHidden/>
          </w:rPr>
          <w:tab/>
        </w:r>
        <w:r>
          <w:rPr>
            <w:noProof/>
            <w:webHidden/>
          </w:rPr>
          <w:fldChar w:fldCharType="begin"/>
        </w:r>
        <w:r>
          <w:rPr>
            <w:noProof/>
            <w:webHidden/>
          </w:rPr>
          <w:instrText xml:space="preserve"> PAGEREF _Toc220307715 \h </w:instrText>
        </w:r>
        <w:r>
          <w:rPr>
            <w:noProof/>
            <w:webHidden/>
          </w:rPr>
        </w:r>
        <w:r>
          <w:rPr>
            <w:noProof/>
            <w:webHidden/>
          </w:rPr>
          <w:fldChar w:fldCharType="separate"/>
        </w:r>
        <w:r w:rsidR="00F7186C">
          <w:rPr>
            <w:noProof/>
            <w:webHidden/>
          </w:rPr>
          <w:t>15</w:t>
        </w:r>
        <w:r>
          <w:rPr>
            <w:noProof/>
            <w:webHidden/>
          </w:rPr>
          <w:fldChar w:fldCharType="end"/>
        </w:r>
      </w:hyperlink>
    </w:p>
    <w:p w14:paraId="4E916EEE" w14:textId="501FACBF" w:rsidR="00EF72BA" w:rsidRDefault="00EF72BA">
      <w:pPr>
        <w:pStyle w:val="TOC2"/>
        <w:tabs>
          <w:tab w:val="right" w:leader="dot" w:pos="5030"/>
        </w:tabs>
        <w:rPr>
          <w:rFonts w:asciiTheme="minorHAnsi" w:eastAsiaTheme="minorEastAsia" w:hAnsiTheme="minorHAnsi"/>
          <w:noProof/>
          <w:sz w:val="24"/>
          <w:szCs w:val="24"/>
        </w:rPr>
      </w:pPr>
      <w:hyperlink w:anchor="_Toc220307716" w:history="1">
        <w:r w:rsidRPr="00686506">
          <w:rPr>
            <w:rStyle w:val="Hyperlink"/>
            <w:rFonts w:eastAsia="Times New Roman"/>
            <w:noProof/>
          </w:rPr>
          <w:t>Update Issue</w:t>
        </w:r>
        <w:r>
          <w:rPr>
            <w:noProof/>
            <w:webHidden/>
          </w:rPr>
          <w:tab/>
        </w:r>
        <w:r>
          <w:rPr>
            <w:noProof/>
            <w:webHidden/>
          </w:rPr>
          <w:fldChar w:fldCharType="begin"/>
        </w:r>
        <w:r>
          <w:rPr>
            <w:noProof/>
            <w:webHidden/>
          </w:rPr>
          <w:instrText xml:space="preserve"> PAGEREF _Toc220307716 \h </w:instrText>
        </w:r>
        <w:r>
          <w:rPr>
            <w:noProof/>
            <w:webHidden/>
          </w:rPr>
        </w:r>
        <w:r>
          <w:rPr>
            <w:noProof/>
            <w:webHidden/>
          </w:rPr>
          <w:fldChar w:fldCharType="separate"/>
        </w:r>
        <w:r w:rsidR="00F7186C">
          <w:rPr>
            <w:noProof/>
            <w:webHidden/>
          </w:rPr>
          <w:t>16</w:t>
        </w:r>
        <w:r>
          <w:rPr>
            <w:noProof/>
            <w:webHidden/>
          </w:rPr>
          <w:fldChar w:fldCharType="end"/>
        </w:r>
      </w:hyperlink>
    </w:p>
    <w:p w14:paraId="3C59810B" w14:textId="430D002D" w:rsidR="00EF72BA" w:rsidRDefault="00EF72BA">
      <w:pPr>
        <w:pStyle w:val="TOC2"/>
        <w:tabs>
          <w:tab w:val="right" w:leader="dot" w:pos="5030"/>
        </w:tabs>
        <w:rPr>
          <w:rFonts w:asciiTheme="minorHAnsi" w:eastAsiaTheme="minorEastAsia" w:hAnsiTheme="minorHAnsi"/>
          <w:noProof/>
          <w:sz w:val="24"/>
          <w:szCs w:val="24"/>
        </w:rPr>
      </w:pPr>
      <w:hyperlink w:anchor="_Toc220307717" w:history="1">
        <w:r w:rsidRPr="00686506">
          <w:rPr>
            <w:rStyle w:val="Hyperlink"/>
            <w:rFonts w:eastAsia="Times New Roman"/>
            <w:noProof/>
          </w:rPr>
          <w:t>Upload Attachment</w:t>
        </w:r>
        <w:r>
          <w:rPr>
            <w:noProof/>
            <w:webHidden/>
          </w:rPr>
          <w:tab/>
        </w:r>
        <w:r>
          <w:rPr>
            <w:noProof/>
            <w:webHidden/>
          </w:rPr>
          <w:fldChar w:fldCharType="begin"/>
        </w:r>
        <w:r>
          <w:rPr>
            <w:noProof/>
            <w:webHidden/>
          </w:rPr>
          <w:instrText xml:space="preserve"> PAGEREF _Toc220307717 \h </w:instrText>
        </w:r>
        <w:r>
          <w:rPr>
            <w:noProof/>
            <w:webHidden/>
          </w:rPr>
        </w:r>
        <w:r>
          <w:rPr>
            <w:noProof/>
            <w:webHidden/>
          </w:rPr>
          <w:fldChar w:fldCharType="separate"/>
        </w:r>
        <w:r w:rsidR="00F7186C">
          <w:rPr>
            <w:noProof/>
            <w:webHidden/>
          </w:rPr>
          <w:t>17</w:t>
        </w:r>
        <w:r>
          <w:rPr>
            <w:noProof/>
            <w:webHidden/>
          </w:rPr>
          <w:fldChar w:fldCharType="end"/>
        </w:r>
      </w:hyperlink>
    </w:p>
    <w:p w14:paraId="50B86201" w14:textId="1A897D7F" w:rsidR="00EF72BA" w:rsidRDefault="00EF72BA">
      <w:pPr>
        <w:pStyle w:val="TOC2"/>
        <w:tabs>
          <w:tab w:val="right" w:leader="dot" w:pos="5030"/>
        </w:tabs>
        <w:rPr>
          <w:rFonts w:asciiTheme="minorHAnsi" w:eastAsiaTheme="minorEastAsia" w:hAnsiTheme="minorHAnsi"/>
          <w:noProof/>
          <w:sz w:val="24"/>
          <w:szCs w:val="24"/>
        </w:rPr>
      </w:pPr>
      <w:hyperlink w:anchor="_Toc220307718" w:history="1">
        <w:r w:rsidRPr="00686506">
          <w:rPr>
            <w:rStyle w:val="Hyperlink"/>
            <w:rFonts w:eastAsia="Times New Roman"/>
            <w:noProof/>
          </w:rPr>
          <w:t>Get Status</w:t>
        </w:r>
        <w:r>
          <w:rPr>
            <w:noProof/>
            <w:webHidden/>
          </w:rPr>
          <w:tab/>
        </w:r>
        <w:r>
          <w:rPr>
            <w:noProof/>
            <w:webHidden/>
          </w:rPr>
          <w:fldChar w:fldCharType="begin"/>
        </w:r>
        <w:r>
          <w:rPr>
            <w:noProof/>
            <w:webHidden/>
          </w:rPr>
          <w:instrText xml:space="preserve"> PAGEREF _Toc220307718 \h </w:instrText>
        </w:r>
        <w:r>
          <w:rPr>
            <w:noProof/>
            <w:webHidden/>
          </w:rPr>
        </w:r>
        <w:r>
          <w:rPr>
            <w:noProof/>
            <w:webHidden/>
          </w:rPr>
          <w:fldChar w:fldCharType="separate"/>
        </w:r>
        <w:r w:rsidR="00F7186C">
          <w:rPr>
            <w:noProof/>
            <w:webHidden/>
          </w:rPr>
          <w:t>18</w:t>
        </w:r>
        <w:r>
          <w:rPr>
            <w:noProof/>
            <w:webHidden/>
          </w:rPr>
          <w:fldChar w:fldCharType="end"/>
        </w:r>
      </w:hyperlink>
    </w:p>
    <w:p w14:paraId="4C94A67D" w14:textId="47E572F9" w:rsidR="00EF72BA" w:rsidRDefault="00EF72BA">
      <w:pPr>
        <w:pStyle w:val="TOC2"/>
        <w:tabs>
          <w:tab w:val="right" w:leader="dot" w:pos="5030"/>
        </w:tabs>
        <w:rPr>
          <w:rFonts w:asciiTheme="minorHAnsi" w:eastAsiaTheme="minorEastAsia" w:hAnsiTheme="minorHAnsi"/>
          <w:noProof/>
          <w:sz w:val="24"/>
          <w:szCs w:val="24"/>
        </w:rPr>
      </w:pPr>
      <w:hyperlink w:anchor="_Toc220307719" w:history="1">
        <w:r w:rsidRPr="00686506">
          <w:rPr>
            <w:rStyle w:val="Hyperlink"/>
            <w:noProof/>
          </w:rPr>
          <w:t>Get Comments</w:t>
        </w:r>
        <w:r>
          <w:rPr>
            <w:noProof/>
            <w:webHidden/>
          </w:rPr>
          <w:tab/>
        </w:r>
        <w:r>
          <w:rPr>
            <w:noProof/>
            <w:webHidden/>
          </w:rPr>
          <w:fldChar w:fldCharType="begin"/>
        </w:r>
        <w:r>
          <w:rPr>
            <w:noProof/>
            <w:webHidden/>
          </w:rPr>
          <w:instrText xml:space="preserve"> PAGEREF _Toc220307719 \h </w:instrText>
        </w:r>
        <w:r>
          <w:rPr>
            <w:noProof/>
            <w:webHidden/>
          </w:rPr>
        </w:r>
        <w:r>
          <w:rPr>
            <w:noProof/>
            <w:webHidden/>
          </w:rPr>
          <w:fldChar w:fldCharType="separate"/>
        </w:r>
        <w:r w:rsidR="00F7186C">
          <w:rPr>
            <w:noProof/>
            <w:webHidden/>
          </w:rPr>
          <w:t>19</w:t>
        </w:r>
        <w:r>
          <w:rPr>
            <w:noProof/>
            <w:webHidden/>
          </w:rPr>
          <w:fldChar w:fldCharType="end"/>
        </w:r>
      </w:hyperlink>
    </w:p>
    <w:p w14:paraId="7DC3F959" w14:textId="52A1F304" w:rsidR="00EF72BA" w:rsidRDefault="00EF72BA">
      <w:pPr>
        <w:pStyle w:val="TOC2"/>
        <w:tabs>
          <w:tab w:val="right" w:leader="dot" w:pos="5030"/>
        </w:tabs>
        <w:rPr>
          <w:rFonts w:asciiTheme="minorHAnsi" w:eastAsiaTheme="minorEastAsia" w:hAnsiTheme="minorHAnsi"/>
          <w:noProof/>
          <w:sz w:val="24"/>
          <w:szCs w:val="24"/>
        </w:rPr>
      </w:pPr>
      <w:hyperlink w:anchor="_Toc220307720" w:history="1">
        <w:r w:rsidRPr="00686506">
          <w:rPr>
            <w:rStyle w:val="Hyperlink"/>
            <w:noProof/>
          </w:rPr>
          <w:t>Get Meta</w:t>
        </w:r>
        <w:r>
          <w:rPr>
            <w:noProof/>
            <w:webHidden/>
          </w:rPr>
          <w:tab/>
        </w:r>
        <w:r>
          <w:rPr>
            <w:noProof/>
            <w:webHidden/>
          </w:rPr>
          <w:fldChar w:fldCharType="begin"/>
        </w:r>
        <w:r>
          <w:rPr>
            <w:noProof/>
            <w:webHidden/>
          </w:rPr>
          <w:instrText xml:space="preserve"> PAGEREF _Toc220307720 \h </w:instrText>
        </w:r>
        <w:r>
          <w:rPr>
            <w:noProof/>
            <w:webHidden/>
          </w:rPr>
        </w:r>
        <w:r>
          <w:rPr>
            <w:noProof/>
            <w:webHidden/>
          </w:rPr>
          <w:fldChar w:fldCharType="separate"/>
        </w:r>
        <w:r w:rsidR="00F7186C">
          <w:rPr>
            <w:noProof/>
            <w:webHidden/>
          </w:rPr>
          <w:t>20</w:t>
        </w:r>
        <w:r>
          <w:rPr>
            <w:noProof/>
            <w:webHidden/>
          </w:rPr>
          <w:fldChar w:fldCharType="end"/>
        </w:r>
      </w:hyperlink>
    </w:p>
    <w:p w14:paraId="6241D9C5" w14:textId="2EB528BC" w:rsidR="00EF72BA" w:rsidRDefault="00EF72BA">
      <w:pPr>
        <w:pStyle w:val="TOC2"/>
        <w:tabs>
          <w:tab w:val="right" w:leader="dot" w:pos="5030"/>
        </w:tabs>
        <w:rPr>
          <w:rFonts w:asciiTheme="minorHAnsi" w:eastAsiaTheme="minorEastAsia" w:hAnsiTheme="minorHAnsi"/>
          <w:noProof/>
          <w:sz w:val="24"/>
          <w:szCs w:val="24"/>
        </w:rPr>
      </w:pPr>
      <w:hyperlink w:anchor="_Toc220307721" w:history="1">
        <w:r w:rsidRPr="00686506">
          <w:rPr>
            <w:rStyle w:val="Hyperlink"/>
            <w:noProof/>
          </w:rPr>
          <w:t>Get Worklog</w:t>
        </w:r>
        <w:r>
          <w:rPr>
            <w:noProof/>
            <w:webHidden/>
          </w:rPr>
          <w:tab/>
        </w:r>
        <w:r>
          <w:rPr>
            <w:noProof/>
            <w:webHidden/>
          </w:rPr>
          <w:fldChar w:fldCharType="begin"/>
        </w:r>
        <w:r>
          <w:rPr>
            <w:noProof/>
            <w:webHidden/>
          </w:rPr>
          <w:instrText xml:space="preserve"> PAGEREF _Toc220307721 \h </w:instrText>
        </w:r>
        <w:r>
          <w:rPr>
            <w:noProof/>
            <w:webHidden/>
          </w:rPr>
        </w:r>
        <w:r>
          <w:rPr>
            <w:noProof/>
            <w:webHidden/>
          </w:rPr>
          <w:fldChar w:fldCharType="separate"/>
        </w:r>
        <w:r w:rsidR="00F7186C">
          <w:rPr>
            <w:noProof/>
            <w:webHidden/>
          </w:rPr>
          <w:t>21</w:t>
        </w:r>
        <w:r>
          <w:rPr>
            <w:noProof/>
            <w:webHidden/>
          </w:rPr>
          <w:fldChar w:fldCharType="end"/>
        </w:r>
      </w:hyperlink>
    </w:p>
    <w:p w14:paraId="134C3FF3" w14:textId="520F0CFB" w:rsidR="00EF72BA" w:rsidRDefault="00EF72BA">
      <w:pPr>
        <w:pStyle w:val="TOC2"/>
        <w:tabs>
          <w:tab w:val="right" w:leader="dot" w:pos="5030"/>
        </w:tabs>
        <w:rPr>
          <w:rFonts w:asciiTheme="minorHAnsi" w:eastAsiaTheme="minorEastAsia" w:hAnsiTheme="minorHAnsi"/>
          <w:noProof/>
          <w:sz w:val="24"/>
          <w:szCs w:val="24"/>
        </w:rPr>
      </w:pPr>
      <w:hyperlink w:anchor="_Toc220307722" w:history="1">
        <w:r w:rsidRPr="00686506">
          <w:rPr>
            <w:rStyle w:val="Hyperlink"/>
            <w:noProof/>
          </w:rPr>
          <w:t>Download Bulk Issue Creation Template</w:t>
        </w:r>
        <w:r>
          <w:rPr>
            <w:noProof/>
            <w:webHidden/>
          </w:rPr>
          <w:tab/>
        </w:r>
        <w:r>
          <w:rPr>
            <w:noProof/>
            <w:webHidden/>
          </w:rPr>
          <w:fldChar w:fldCharType="begin"/>
        </w:r>
        <w:r>
          <w:rPr>
            <w:noProof/>
            <w:webHidden/>
          </w:rPr>
          <w:instrText xml:space="preserve"> PAGEREF _Toc220307722 \h </w:instrText>
        </w:r>
        <w:r>
          <w:rPr>
            <w:noProof/>
            <w:webHidden/>
          </w:rPr>
        </w:r>
        <w:r>
          <w:rPr>
            <w:noProof/>
            <w:webHidden/>
          </w:rPr>
          <w:fldChar w:fldCharType="separate"/>
        </w:r>
        <w:r w:rsidR="00F7186C">
          <w:rPr>
            <w:noProof/>
            <w:webHidden/>
          </w:rPr>
          <w:t>23</w:t>
        </w:r>
        <w:r>
          <w:rPr>
            <w:noProof/>
            <w:webHidden/>
          </w:rPr>
          <w:fldChar w:fldCharType="end"/>
        </w:r>
      </w:hyperlink>
    </w:p>
    <w:p w14:paraId="3E2F631E" w14:textId="7A6B3FCF" w:rsidR="00235E72" w:rsidRDefault="00EF72BA" w:rsidP="00300532">
      <w:pPr>
        <w:pStyle w:val="TOC2"/>
        <w:tabs>
          <w:tab w:val="right" w:leader="dot" w:pos="5030"/>
        </w:tabs>
      </w:pPr>
      <w:hyperlink w:anchor="_Toc220307723" w:history="1">
        <w:r w:rsidRPr="00686506">
          <w:rPr>
            <w:rStyle w:val="Hyperlink"/>
            <w:noProof/>
          </w:rPr>
          <w:t>Metrics</w:t>
        </w:r>
        <w:r>
          <w:rPr>
            <w:noProof/>
            <w:webHidden/>
          </w:rPr>
          <w:tab/>
        </w:r>
        <w:r>
          <w:rPr>
            <w:noProof/>
            <w:webHidden/>
          </w:rPr>
          <w:fldChar w:fldCharType="begin"/>
        </w:r>
        <w:r>
          <w:rPr>
            <w:noProof/>
            <w:webHidden/>
          </w:rPr>
          <w:instrText xml:space="preserve"> PAGEREF _Toc220307723 \h </w:instrText>
        </w:r>
        <w:r>
          <w:rPr>
            <w:noProof/>
            <w:webHidden/>
          </w:rPr>
        </w:r>
        <w:r>
          <w:rPr>
            <w:noProof/>
            <w:webHidden/>
          </w:rPr>
          <w:fldChar w:fldCharType="separate"/>
        </w:r>
        <w:r w:rsidR="00F7186C">
          <w:rPr>
            <w:noProof/>
            <w:webHidden/>
          </w:rPr>
          <w:t>25</w:t>
        </w:r>
        <w:r>
          <w:rPr>
            <w:noProof/>
            <w:webHidden/>
          </w:rPr>
          <w:fldChar w:fldCharType="end"/>
        </w:r>
      </w:hyperlink>
      <w:r w:rsidR="001442C0">
        <w:fldChar w:fldCharType="end"/>
      </w:r>
    </w:p>
    <w:p w14:paraId="75ED65BD" w14:textId="77777777" w:rsidR="00514636" w:rsidRDefault="00514636" w:rsidP="00C95E32">
      <w:pPr>
        <w:pStyle w:val="Heading1"/>
        <w:sectPr w:rsidR="00514636" w:rsidSect="00514636">
          <w:pgSz w:w="12240" w:h="15840" w:code="1"/>
          <w:pgMar w:top="1440" w:right="3600" w:bottom="1440" w:left="3600" w:header="720" w:footer="720" w:gutter="0"/>
          <w:cols w:space="1440"/>
          <w:docGrid w:linePitch="360"/>
        </w:sectPr>
      </w:pPr>
      <w:bookmarkStart w:id="5" w:name="_Toc164180625"/>
      <w:bookmarkStart w:id="6" w:name="_Toc170733804"/>
    </w:p>
    <w:p w14:paraId="0EF040A3" w14:textId="77777777" w:rsidR="00BA2B28" w:rsidRDefault="00BA2B28" w:rsidP="00C95E32">
      <w:pPr>
        <w:pStyle w:val="Heading1"/>
      </w:pPr>
      <w:bookmarkStart w:id="7" w:name="_Toc220307693"/>
      <w:r>
        <w:lastRenderedPageBreak/>
        <w:t>Introduction</w:t>
      </w:r>
      <w:bookmarkEnd w:id="2"/>
      <w:bookmarkEnd w:id="5"/>
      <w:bookmarkEnd w:id="6"/>
      <w:bookmarkEnd w:id="7"/>
    </w:p>
    <w:p w14:paraId="5645E0F4" w14:textId="5505F6F6" w:rsidR="00BA2B28" w:rsidRPr="00514636" w:rsidRDefault="00BA2B28" w:rsidP="00514636">
      <w:r w:rsidRPr="00514636">
        <w:t>A digital thread refers to the continuous and consistent flow of information throughout the entire lifecycle of a product or system –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bookmarkStart w:id="8" w:name="_Toc157074524"/>
      <w:bookmarkStart w:id="9" w:name="_Toc160612328"/>
      <w:bookmarkStart w:id="10" w:name="_Toc120014509"/>
    </w:p>
    <w:bookmarkEnd w:id="3"/>
    <w:p w14:paraId="5BD6640D" w14:textId="0095984F" w:rsidR="00E72192" w:rsidRPr="00514636" w:rsidRDefault="00BA2B28" w:rsidP="00514636">
      <w:r w:rsidRPr="00514636">
        <w:t>The Jira Connector is a tool created using the Digital Thread</w:t>
      </w:r>
      <w:r w:rsidR="00F54BDE" w:rsidRPr="00514636">
        <w:t xml:space="preserve"> </w:t>
      </w:r>
      <w:r w:rsidR="00F8170B" w:rsidRPr="00514636">
        <w:t>Foundations</w:t>
      </w:r>
      <w:r w:rsidRPr="00514636">
        <w:t xml:space="preserve"> SDK, designed specifically to facilitate seamless interaction with Jira. Leveraging the capabilities of the SDK, the connector enables users to effortlessly connect with Jira and execute operations such as fetching, creating, and updating data</w:t>
      </w:r>
      <w:r w:rsidR="00944050" w:rsidRPr="00514636">
        <w:t>.</w:t>
      </w:r>
    </w:p>
    <w:p w14:paraId="51D3C562" w14:textId="23FB4AC6" w:rsidR="00BA2B28" w:rsidRPr="003A46C4" w:rsidRDefault="00BA2B28" w:rsidP="003A46C4">
      <w:pPr>
        <w:pStyle w:val="Heading2"/>
      </w:pPr>
      <w:bookmarkStart w:id="11" w:name="_Toc160613135"/>
      <w:bookmarkStart w:id="12" w:name="_Toc164180626"/>
      <w:bookmarkStart w:id="13" w:name="_Toc170733805"/>
      <w:bookmarkStart w:id="14" w:name="_Toc174544574"/>
      <w:bookmarkStart w:id="15" w:name="OLE_LINK8"/>
      <w:bookmarkStart w:id="16" w:name="_Toc174545917"/>
      <w:bookmarkStart w:id="17" w:name="_Toc220307694"/>
      <w:r w:rsidRPr="003A46C4">
        <w:t>Purpose</w:t>
      </w:r>
      <w:bookmarkEnd w:id="8"/>
      <w:bookmarkEnd w:id="9"/>
      <w:bookmarkEnd w:id="11"/>
      <w:bookmarkEnd w:id="12"/>
      <w:bookmarkEnd w:id="13"/>
      <w:bookmarkEnd w:id="14"/>
      <w:bookmarkEnd w:id="16"/>
      <w:bookmarkEnd w:id="17"/>
    </w:p>
    <w:p w14:paraId="44482B26" w14:textId="682B72BD" w:rsidR="00BA2B28" w:rsidRDefault="00BA2B28" w:rsidP="001A28DF">
      <w:pPr>
        <w:spacing w:after="0"/>
        <w:jc w:val="left"/>
        <w:rPr>
          <w:b/>
        </w:rPr>
      </w:pPr>
      <w:bookmarkStart w:id="18" w:name="_Toc157074525"/>
      <w:r>
        <w:t xml:space="preserve">This document describes </w:t>
      </w:r>
      <w:r w:rsidR="00160CCC">
        <w:t xml:space="preserve">the </w:t>
      </w:r>
      <w:r w:rsidR="00272484">
        <w:t>Jira Connector integration and API details.</w:t>
      </w:r>
    </w:p>
    <w:p w14:paraId="1FAC35E3" w14:textId="77777777" w:rsidR="00BA2B28" w:rsidRDefault="00BA2B28" w:rsidP="003A46C4">
      <w:pPr>
        <w:pStyle w:val="Heading2"/>
      </w:pPr>
      <w:bookmarkStart w:id="19" w:name="_Toc160612329"/>
      <w:bookmarkStart w:id="20" w:name="_Toc160613136"/>
      <w:bookmarkStart w:id="21" w:name="_Toc164180627"/>
      <w:bookmarkStart w:id="22" w:name="_Toc170733806"/>
      <w:bookmarkStart w:id="23" w:name="_Toc174544575"/>
      <w:bookmarkStart w:id="24" w:name="_Toc174545918"/>
      <w:bookmarkStart w:id="25" w:name="_Toc220307695"/>
      <w:r>
        <w:t>Target Audience</w:t>
      </w:r>
      <w:bookmarkEnd w:id="18"/>
      <w:bookmarkEnd w:id="19"/>
      <w:bookmarkEnd w:id="20"/>
      <w:bookmarkEnd w:id="21"/>
      <w:bookmarkEnd w:id="22"/>
      <w:bookmarkEnd w:id="23"/>
      <w:bookmarkEnd w:id="24"/>
      <w:bookmarkEnd w:id="25"/>
    </w:p>
    <w:p w14:paraId="2C9BFA37" w14:textId="77777777" w:rsidR="00BA2B28" w:rsidRDefault="00BA2B28" w:rsidP="001A28DF">
      <w:pPr>
        <w:spacing w:after="0"/>
        <w:jc w:val="left"/>
      </w:pPr>
      <w:bookmarkStart w:id="26" w:name="OLE_LINK73"/>
      <w:r>
        <w:t xml:space="preserve">Software architects, developers, and integrators with IT backgrounds. </w:t>
      </w:r>
    </w:p>
    <w:p w14:paraId="76DAE505" w14:textId="77777777" w:rsidR="00BA2B28" w:rsidRDefault="00BA2B28" w:rsidP="003A46C4">
      <w:pPr>
        <w:pStyle w:val="Heading2"/>
      </w:pPr>
      <w:bookmarkStart w:id="27" w:name="_Toc160613137"/>
      <w:bookmarkStart w:id="28" w:name="_Toc160612330"/>
      <w:bookmarkStart w:id="29" w:name="_Toc164180628"/>
      <w:bookmarkStart w:id="30" w:name="_Toc170733807"/>
      <w:bookmarkStart w:id="31" w:name="_Toc174544576"/>
      <w:bookmarkStart w:id="32" w:name="_Toc174545919"/>
      <w:bookmarkStart w:id="33" w:name="_Toc157074526"/>
      <w:bookmarkStart w:id="34" w:name="_Toc220307696"/>
      <w:bookmarkEnd w:id="26"/>
      <w:r>
        <w:t>Prerequisites</w:t>
      </w:r>
      <w:bookmarkEnd w:id="27"/>
      <w:bookmarkEnd w:id="28"/>
      <w:bookmarkEnd w:id="29"/>
      <w:bookmarkEnd w:id="30"/>
      <w:bookmarkEnd w:id="31"/>
      <w:bookmarkEnd w:id="32"/>
      <w:bookmarkEnd w:id="34"/>
    </w:p>
    <w:p w14:paraId="521CFC00" w14:textId="77777777" w:rsidR="00351210" w:rsidRPr="00351210" w:rsidRDefault="00351210" w:rsidP="0063551E">
      <w:pPr>
        <w:pStyle w:val="ListParagraph"/>
        <w:numPr>
          <w:ilvl w:val="0"/>
          <w:numId w:val="42"/>
        </w:numPr>
        <w:spacing w:before="60" w:after="60"/>
        <w:jc w:val="left"/>
        <w:rPr>
          <w:lang w:val="en-IN"/>
        </w:rPr>
      </w:pPr>
      <w:r w:rsidRPr="00351210">
        <w:rPr>
          <w:lang w:val="en-IN"/>
        </w:rPr>
        <w:t>Jira Connector must be deployed on the target environment.</w:t>
      </w:r>
    </w:p>
    <w:p w14:paraId="4690F73D" w14:textId="29197EAA" w:rsidR="00BA2B28" w:rsidRPr="00A21999" w:rsidRDefault="009D4CEB" w:rsidP="0063551E">
      <w:pPr>
        <w:pStyle w:val="ListParagraph"/>
        <w:numPr>
          <w:ilvl w:val="0"/>
          <w:numId w:val="42"/>
        </w:numPr>
        <w:spacing w:before="60" w:after="60"/>
        <w:jc w:val="left"/>
        <w:rPr>
          <w:lang w:val="en-IN"/>
        </w:rPr>
      </w:pPr>
      <w:r w:rsidRPr="00A21999">
        <w:rPr>
          <w:lang w:val="en-IN"/>
        </w:rPr>
        <w:t>Access to Jira</w:t>
      </w:r>
      <w:r w:rsidR="00C108DC">
        <w:rPr>
          <w:lang w:val="en-IN"/>
        </w:rPr>
        <w:t xml:space="preserve"> </w:t>
      </w:r>
      <w:r w:rsidR="00C108DC" w:rsidRPr="00C108DC">
        <w:rPr>
          <w:lang w:val="en-IN"/>
        </w:rPr>
        <w:t>instance with proper permissions to access project details</w:t>
      </w:r>
      <w:r w:rsidR="00BA2B28" w:rsidRPr="00A21999">
        <w:rPr>
          <w:lang w:val="en-IN"/>
        </w:rPr>
        <w:t>.</w:t>
      </w:r>
    </w:p>
    <w:p w14:paraId="4269B3E7" w14:textId="49642B0F" w:rsidR="00BA2B28" w:rsidRDefault="00BA2B28" w:rsidP="003A46C4">
      <w:pPr>
        <w:pStyle w:val="Heading2"/>
      </w:pPr>
      <w:bookmarkStart w:id="35" w:name="_Toc160612331"/>
      <w:bookmarkStart w:id="36" w:name="_Toc160613138"/>
      <w:bookmarkStart w:id="37" w:name="_Toc164180630"/>
      <w:bookmarkStart w:id="38" w:name="_Toc170733809"/>
      <w:bookmarkStart w:id="39" w:name="_Toc174544579"/>
      <w:bookmarkStart w:id="40" w:name="_Toc174545920"/>
      <w:bookmarkStart w:id="41" w:name="_Toc220307697"/>
      <w:r>
        <w:t>Related Links</w:t>
      </w:r>
      <w:bookmarkEnd w:id="33"/>
      <w:bookmarkEnd w:id="35"/>
      <w:bookmarkEnd w:id="36"/>
      <w:bookmarkEnd w:id="37"/>
      <w:bookmarkEnd w:id="38"/>
      <w:bookmarkEnd w:id="39"/>
      <w:bookmarkEnd w:id="40"/>
      <w:bookmarkEnd w:id="41"/>
    </w:p>
    <w:p w14:paraId="44B7AD4F" w14:textId="065CA129" w:rsidR="00BA2B28" w:rsidRDefault="00210371" w:rsidP="0063551E">
      <w:pPr>
        <w:pStyle w:val="ListParagraph"/>
        <w:spacing w:before="60" w:after="60"/>
        <w:jc w:val="left"/>
        <w:rPr>
          <w:rStyle w:val="Hyperlink"/>
        </w:rPr>
      </w:pPr>
      <w:hyperlink r:id="rId18" w:history="1">
        <w:r>
          <w:rPr>
            <w:rStyle w:val="Hyperlink"/>
          </w:rPr>
          <w:t>Digital Thread Foundations Documentation</w:t>
        </w:r>
      </w:hyperlink>
    </w:p>
    <w:bookmarkStart w:id="42" w:name="OLE_LINK51"/>
    <w:p w14:paraId="7F6AC85B" w14:textId="6A504814" w:rsidR="00AD4906" w:rsidRDefault="00D431FD" w:rsidP="0063551E">
      <w:pPr>
        <w:pStyle w:val="ListParagraph"/>
        <w:spacing w:before="60" w:after="60"/>
        <w:jc w:val="left"/>
        <w:rPr>
          <w:color w:val="0563C1" w:themeColor="hyperlink"/>
          <w:u w:val="single"/>
        </w:rPr>
      </w:pPr>
      <w:r>
        <w:rPr>
          <w:color w:val="0563C1" w:themeColor="hyperlink"/>
          <w:u w:val="single"/>
        </w:rPr>
        <w:fldChar w:fldCharType="begin"/>
      </w:r>
      <w:r>
        <w:rPr>
          <w:color w:val="0563C1" w:themeColor="hyperlink"/>
          <w:u w:val="single"/>
        </w:rPr>
        <w:instrText>HYPERLINK "https://confluence.atlassian.com/display/BITBUCKETSERVER076/Personal+access+tokens"</w:instrText>
      </w:r>
      <w:r>
        <w:rPr>
          <w:color w:val="0563C1" w:themeColor="hyperlink"/>
          <w:u w:val="single"/>
        </w:rPr>
      </w:r>
      <w:r>
        <w:rPr>
          <w:color w:val="0563C1" w:themeColor="hyperlink"/>
          <w:u w:val="single"/>
        </w:rPr>
        <w:fldChar w:fldCharType="separate"/>
      </w:r>
      <w:r w:rsidRPr="00D431FD">
        <w:rPr>
          <w:rStyle w:val="Hyperlink"/>
        </w:rPr>
        <w:t>Personal Access Tokens</w:t>
      </w:r>
      <w:r>
        <w:rPr>
          <w:color w:val="0563C1" w:themeColor="hyperlink"/>
          <w:u w:val="single"/>
        </w:rPr>
        <w:fldChar w:fldCharType="end"/>
      </w:r>
    </w:p>
    <w:p w14:paraId="5B382496" w14:textId="6CEC8FF4" w:rsidR="00997F22" w:rsidRDefault="00997F22" w:rsidP="0063551E">
      <w:pPr>
        <w:pStyle w:val="ListParagraph"/>
        <w:spacing w:before="60" w:after="60"/>
        <w:jc w:val="left"/>
        <w:rPr>
          <w:color w:val="0563C1" w:themeColor="hyperlink"/>
          <w:u w:val="single"/>
        </w:rPr>
      </w:pPr>
      <w:hyperlink r:id="rId19" w:history="1">
        <w:r w:rsidRPr="00997F22">
          <w:rPr>
            <w:rStyle w:val="Hyperlink"/>
          </w:rPr>
          <w:t>API Tokens</w:t>
        </w:r>
      </w:hyperlink>
    </w:p>
    <w:p w14:paraId="0A2C4C35" w14:textId="1A2CA99B" w:rsidR="00463B0B" w:rsidRPr="00745CF3" w:rsidRDefault="00463B0B" w:rsidP="0063551E">
      <w:pPr>
        <w:pStyle w:val="ListParagraph"/>
        <w:spacing w:before="60" w:after="60"/>
        <w:jc w:val="left"/>
        <w:rPr>
          <w:color w:val="0563C1" w:themeColor="hyperlink"/>
          <w:u w:val="single"/>
        </w:rPr>
      </w:pPr>
      <w:hyperlink r:id="rId20" w:history="1">
        <w:r w:rsidRPr="000615D2">
          <w:rPr>
            <w:rStyle w:val="Hyperlink"/>
          </w:rPr>
          <w:t>OAuth</w:t>
        </w:r>
      </w:hyperlink>
    </w:p>
    <w:p w14:paraId="55808AE3" w14:textId="77777777" w:rsidR="00BA2B28" w:rsidRDefault="00BA2B28" w:rsidP="003A46C4">
      <w:pPr>
        <w:pStyle w:val="Heading2"/>
      </w:pPr>
      <w:bookmarkStart w:id="43" w:name="_Toc157074527"/>
      <w:bookmarkStart w:id="44" w:name="_Toc160612332"/>
      <w:bookmarkStart w:id="45" w:name="_Toc160613139"/>
      <w:bookmarkStart w:id="46" w:name="_Toc164180631"/>
      <w:bookmarkStart w:id="47" w:name="_Toc170733810"/>
      <w:bookmarkStart w:id="48" w:name="_Toc174544580"/>
      <w:bookmarkStart w:id="49" w:name="_Toc174545921"/>
      <w:bookmarkStart w:id="50" w:name="OLE_LINK74"/>
      <w:bookmarkStart w:id="51" w:name="_Toc220307698"/>
      <w:bookmarkEnd w:id="42"/>
      <w:r>
        <w:t>Business Contacts</w:t>
      </w:r>
      <w:bookmarkEnd w:id="43"/>
      <w:bookmarkEnd w:id="44"/>
      <w:bookmarkEnd w:id="45"/>
      <w:bookmarkEnd w:id="46"/>
      <w:bookmarkEnd w:id="47"/>
      <w:bookmarkEnd w:id="48"/>
      <w:bookmarkEnd w:id="49"/>
      <w:bookmarkEnd w:id="51"/>
    </w:p>
    <w:p w14:paraId="3F5D027A" w14:textId="77777777" w:rsidR="00BA2B28" w:rsidRDefault="00BA2B28" w:rsidP="0063551E">
      <w:pPr>
        <w:pStyle w:val="ListParagraph"/>
        <w:numPr>
          <w:ilvl w:val="0"/>
          <w:numId w:val="3"/>
        </w:numPr>
        <w:spacing w:before="60" w:after="60"/>
        <w:jc w:val="left"/>
      </w:pPr>
      <w:hyperlink r:id="rId21" w:history="1">
        <w:r>
          <w:rPr>
            <w:rStyle w:val="Hyperlink"/>
          </w:rPr>
          <w:t>florian.tournier@accenture.com</w:t>
        </w:r>
      </w:hyperlink>
      <w:r>
        <w:t xml:space="preserve">  </w:t>
      </w:r>
    </w:p>
    <w:p w14:paraId="6E34DE41" w14:textId="77777777" w:rsidR="00BA2B28" w:rsidRDefault="00BA2B28" w:rsidP="0063551E">
      <w:pPr>
        <w:pStyle w:val="ListParagraph"/>
        <w:numPr>
          <w:ilvl w:val="0"/>
          <w:numId w:val="3"/>
        </w:numPr>
        <w:spacing w:before="60" w:after="60"/>
        <w:jc w:val="left"/>
      </w:pPr>
      <w:hyperlink r:id="rId22" w:history="1">
        <w:r>
          <w:rPr>
            <w:rStyle w:val="Hyperlink"/>
          </w:rPr>
          <w:t>laura.mosconi@accenture.com</w:t>
        </w:r>
      </w:hyperlink>
    </w:p>
    <w:p w14:paraId="7D3F5EF1" w14:textId="77777777" w:rsidR="00BA2B28" w:rsidRDefault="00BA2B28" w:rsidP="0063551E">
      <w:pPr>
        <w:pStyle w:val="ListParagraph"/>
        <w:numPr>
          <w:ilvl w:val="0"/>
          <w:numId w:val="3"/>
        </w:numPr>
        <w:spacing w:before="60" w:after="60"/>
        <w:jc w:val="left"/>
      </w:pPr>
      <w:hyperlink r:id="rId23" w:history="1">
        <w:r>
          <w:rPr>
            <w:rStyle w:val="Hyperlink"/>
          </w:rPr>
          <w:t>karthik.ramachandra@accenture.com</w:t>
        </w:r>
      </w:hyperlink>
    </w:p>
    <w:p w14:paraId="032A4328" w14:textId="77777777" w:rsidR="00BA2B28" w:rsidRDefault="00BA2B28" w:rsidP="003A46C4">
      <w:pPr>
        <w:pStyle w:val="Heading2"/>
      </w:pPr>
      <w:bookmarkStart w:id="52" w:name="_Toc157074528"/>
      <w:bookmarkStart w:id="53" w:name="_Toc160612333"/>
      <w:bookmarkStart w:id="54" w:name="_Toc160613140"/>
      <w:bookmarkStart w:id="55" w:name="_Toc164180632"/>
      <w:bookmarkStart w:id="56" w:name="_Toc170733811"/>
      <w:bookmarkStart w:id="57" w:name="_Toc174544581"/>
      <w:bookmarkStart w:id="58" w:name="_Toc174545922"/>
      <w:bookmarkStart w:id="59" w:name="OLE_LINK76"/>
      <w:bookmarkStart w:id="60" w:name="_Toc220307699"/>
      <w:bookmarkEnd w:id="10"/>
      <w:bookmarkEnd w:id="50"/>
      <w:r>
        <w:t>Technical Contacts</w:t>
      </w:r>
      <w:bookmarkEnd w:id="52"/>
      <w:bookmarkEnd w:id="53"/>
      <w:bookmarkEnd w:id="54"/>
      <w:bookmarkEnd w:id="55"/>
      <w:bookmarkEnd w:id="56"/>
      <w:bookmarkEnd w:id="57"/>
      <w:bookmarkEnd w:id="58"/>
      <w:bookmarkEnd w:id="60"/>
    </w:p>
    <w:p w14:paraId="075F15E6" w14:textId="77777777" w:rsidR="00BA2B28" w:rsidRDefault="00BA2B28" w:rsidP="0063551E">
      <w:pPr>
        <w:pStyle w:val="ListParagraph"/>
        <w:numPr>
          <w:ilvl w:val="0"/>
          <w:numId w:val="3"/>
        </w:numPr>
        <w:spacing w:before="60" w:after="60"/>
        <w:jc w:val="left"/>
        <w:rPr>
          <w:rStyle w:val="Hyperlink"/>
        </w:rPr>
      </w:pPr>
      <w:hyperlink r:id="rId24" w:history="1">
        <w:r>
          <w:rPr>
            <w:rStyle w:val="Hyperlink"/>
          </w:rPr>
          <w:t>laura.mosconi@accenture.com</w:t>
        </w:r>
      </w:hyperlink>
      <w:r>
        <w:rPr>
          <w:rStyle w:val="Hyperlink"/>
        </w:rPr>
        <w:t xml:space="preserve"> </w:t>
      </w:r>
    </w:p>
    <w:p w14:paraId="796FF7CC" w14:textId="77777777" w:rsidR="00BA2B28" w:rsidRDefault="00BA2B28" w:rsidP="0063551E">
      <w:pPr>
        <w:pStyle w:val="ListParagraph"/>
        <w:numPr>
          <w:ilvl w:val="0"/>
          <w:numId w:val="3"/>
        </w:numPr>
        <w:spacing w:before="60" w:after="60"/>
        <w:jc w:val="left"/>
        <w:rPr>
          <w:rStyle w:val="Hyperlink"/>
        </w:rPr>
      </w:pPr>
      <w:hyperlink r:id="rId25" w:history="1">
        <w:r>
          <w:rPr>
            <w:rStyle w:val="Hyperlink"/>
          </w:rPr>
          <w:t>stefano.giacco@accenture.com</w:t>
        </w:r>
      </w:hyperlink>
      <w:r>
        <w:rPr>
          <w:rStyle w:val="Hyperlink"/>
        </w:rPr>
        <w:t xml:space="preserve"> </w:t>
      </w:r>
    </w:p>
    <w:p w14:paraId="28037628" w14:textId="77777777" w:rsidR="00E80616" w:rsidRDefault="00E80616" w:rsidP="00C95E32">
      <w:pPr>
        <w:pStyle w:val="Heading1"/>
        <w:sectPr w:rsidR="00E80616" w:rsidSect="00E80616">
          <w:pgSz w:w="12240" w:h="15840" w:code="1"/>
          <w:pgMar w:top="1440" w:right="1440" w:bottom="1440" w:left="1440" w:header="720" w:footer="720" w:gutter="0"/>
          <w:cols w:space="1440"/>
          <w:docGrid w:linePitch="360"/>
        </w:sectPr>
      </w:pPr>
      <w:bookmarkStart w:id="61" w:name="_Toc164180633"/>
      <w:bookmarkStart w:id="62" w:name="_Toc170733812"/>
      <w:bookmarkEnd w:id="4"/>
      <w:bookmarkEnd w:id="15"/>
      <w:bookmarkEnd w:id="59"/>
    </w:p>
    <w:p w14:paraId="445D186E" w14:textId="1A620596" w:rsidR="00CF2951" w:rsidRDefault="00CF2951" w:rsidP="00C95E32">
      <w:pPr>
        <w:pStyle w:val="Heading1"/>
      </w:pPr>
      <w:bookmarkStart w:id="63" w:name="_Toc220307700"/>
      <w:r>
        <w:lastRenderedPageBreak/>
        <w:t>Key Features</w:t>
      </w:r>
      <w:bookmarkEnd w:id="61"/>
      <w:bookmarkEnd w:id="62"/>
      <w:bookmarkEnd w:id="63"/>
    </w:p>
    <w:p w14:paraId="2D19D876" w14:textId="37420B70" w:rsidR="002D14E3" w:rsidRDefault="008D6232" w:rsidP="002D14E3">
      <w:pPr>
        <w:pStyle w:val="Heading2"/>
        <w:rPr>
          <w:rStyle w:val="Heading2Char"/>
          <w:b/>
          <w:bCs/>
        </w:rPr>
      </w:pPr>
      <w:bookmarkStart w:id="64" w:name="OLE_LINK18"/>
      <w:bookmarkStart w:id="65" w:name="_Toc164180634"/>
      <w:bookmarkStart w:id="66" w:name="_Toc170733813"/>
      <w:bookmarkStart w:id="67" w:name="_Toc220307701"/>
      <w:r w:rsidRPr="009D31F5">
        <w:rPr>
          <w:rStyle w:val="Heading2Char"/>
          <w:b/>
          <w:bCs/>
        </w:rPr>
        <w:t>Bulk Export</w:t>
      </w:r>
      <w:bookmarkEnd w:id="65"/>
      <w:bookmarkEnd w:id="66"/>
      <w:bookmarkEnd w:id="67"/>
    </w:p>
    <w:p w14:paraId="106BA492" w14:textId="7712F3A4" w:rsidR="004B1433" w:rsidRPr="002D14E3" w:rsidRDefault="004B1433" w:rsidP="002D14E3">
      <w:r w:rsidRPr="002D14E3">
        <w:t xml:space="preserve">The Bulk Export feature of the Jira Connector </w:t>
      </w:r>
      <w:r w:rsidR="004459E9" w:rsidRPr="002D14E3">
        <w:t>allows the efficient</w:t>
      </w:r>
      <w:r w:rsidRPr="002D14E3">
        <w:t xml:space="preserve"> export</w:t>
      </w:r>
      <w:r w:rsidR="004459E9" w:rsidRPr="002D14E3">
        <w:t xml:space="preserve"> of</w:t>
      </w:r>
      <w:r w:rsidRPr="002D14E3">
        <w:t xml:space="preserve"> issue details from </w:t>
      </w:r>
      <w:r w:rsidR="00FB6243" w:rsidRPr="002D14E3">
        <w:t>a</w:t>
      </w:r>
      <w:r w:rsidRPr="002D14E3">
        <w:t xml:space="preserve"> Jira instance in CSV format, based on specific criteria or filters. This functionality serves as a valuable tool for </w:t>
      </w:r>
      <w:r w:rsidR="00FB6243" w:rsidRPr="002D14E3">
        <w:t>those</w:t>
      </w:r>
      <w:r w:rsidRPr="002D14E3">
        <w:t xml:space="preserve"> seeking to streamline their reporting processes, share project data with stakeholders, or migrate information to other systems seamlessly.</w:t>
      </w:r>
    </w:p>
    <w:p w14:paraId="52C4302A" w14:textId="5A31ACD3" w:rsidR="004B1433" w:rsidRPr="007D2C2E" w:rsidRDefault="00E160CB" w:rsidP="007D2C2E">
      <w:r w:rsidRPr="007D2C2E">
        <w:t>M</w:t>
      </w:r>
      <w:r w:rsidR="004B1433" w:rsidRPr="007D2C2E">
        <w:t xml:space="preserve">ultiple issues </w:t>
      </w:r>
      <w:r w:rsidRPr="007D2C2E">
        <w:t xml:space="preserve">may be exported </w:t>
      </w:r>
      <w:r w:rsidR="004B1433" w:rsidRPr="007D2C2E">
        <w:t xml:space="preserve">from Jira simultaneously, saving time and effort compared to exporting individual issues one by one. This capability becomes particularly advantageous when dealing with large datasets or when comprehensive project information </w:t>
      </w:r>
      <w:r w:rsidR="000369A6" w:rsidRPr="007D2C2E">
        <w:t xml:space="preserve">must be extracted </w:t>
      </w:r>
      <w:r w:rsidR="004B1433" w:rsidRPr="007D2C2E">
        <w:t>for analysis or archival purposes.</w:t>
      </w:r>
    </w:p>
    <w:p w14:paraId="16A4A42E" w14:textId="77777777" w:rsidR="0052697B" w:rsidRDefault="004B1433" w:rsidP="00332A42">
      <w:r w:rsidRPr="007D2C2E">
        <w:t xml:space="preserve">Furthermore, Bulk Export offers flexibility by allowing </w:t>
      </w:r>
      <w:r w:rsidR="000369A6" w:rsidRPr="007D2C2E">
        <w:t>the definition of</w:t>
      </w:r>
      <w:r w:rsidRPr="007D2C2E">
        <w:t xml:space="preserve"> criteria </w:t>
      </w:r>
      <w:r w:rsidR="00C310FF" w:rsidRPr="007D2C2E">
        <w:t>to simplify the selection of issues</w:t>
      </w:r>
      <w:r w:rsidRPr="007D2C2E">
        <w:t xml:space="preserve">. </w:t>
      </w:r>
      <w:r w:rsidR="00C310FF" w:rsidRPr="007D2C2E">
        <w:t>Filters can be applied</w:t>
      </w:r>
      <w:r w:rsidRPr="007D2C2E">
        <w:t xml:space="preserve"> based on various parameters such as issue type, status, assignee, priority, creation date, and custom fields. This granular control enables exports to</w:t>
      </w:r>
      <w:r w:rsidR="00DE542A" w:rsidRPr="007D2C2E">
        <w:t xml:space="preserve"> be tailored to</w:t>
      </w:r>
      <w:r w:rsidRPr="007D2C2E">
        <w:t xml:space="preserve"> specific project requirements or reporting needs, ensuring that only relevant data is included in the exported CSV files.</w:t>
      </w:r>
    </w:p>
    <w:p w14:paraId="072A2380" w14:textId="343B319B" w:rsidR="007C0126" w:rsidRPr="009D31F5" w:rsidRDefault="008D6232" w:rsidP="00332A42">
      <w:bookmarkStart w:id="68" w:name="_Toc220307702"/>
      <w:r w:rsidRPr="00332A42">
        <w:rPr>
          <w:rStyle w:val="Heading2Char"/>
        </w:rPr>
        <w:t>CRU API</w:t>
      </w:r>
      <w:bookmarkEnd w:id="68"/>
    </w:p>
    <w:p w14:paraId="492610FC" w14:textId="51404477" w:rsidR="0048628A" w:rsidRPr="00A02A54" w:rsidRDefault="00744901" w:rsidP="00A02A54">
      <w:r>
        <w:t>The Create/Read/Update (</w:t>
      </w:r>
      <w:r w:rsidR="00DB336F" w:rsidRPr="00A02A54">
        <w:t>CRU</w:t>
      </w:r>
      <w:r>
        <w:t>)</w:t>
      </w:r>
      <w:r w:rsidR="00DB336F" w:rsidRPr="00A02A54">
        <w:t xml:space="preserve"> API </w:t>
      </w:r>
      <w:r w:rsidR="002C07EB" w:rsidRPr="00A02A54">
        <w:t>enables interaction</w:t>
      </w:r>
      <w:r w:rsidR="00DB336F" w:rsidRPr="00A02A54">
        <w:t xml:space="preserve"> with Jira to perform essential operations such as fetching issue details, updating existing issues, and creating new ones. This provides the flexibility </w:t>
      </w:r>
      <w:r w:rsidR="00025E85" w:rsidRPr="00A02A54">
        <w:t xml:space="preserve">needed </w:t>
      </w:r>
      <w:r w:rsidR="00DB336F" w:rsidRPr="00A02A54">
        <w:t>to manage issues directly from external systems or custom applications, enhancing integration possibilities</w:t>
      </w:r>
      <w:r w:rsidR="00E009D4" w:rsidRPr="00A02A54">
        <w:t>.</w:t>
      </w:r>
    </w:p>
    <w:p w14:paraId="4D136E82" w14:textId="24D94761" w:rsidR="00454E73" w:rsidRPr="009D31F5" w:rsidRDefault="008D6232" w:rsidP="009D31F5">
      <w:pPr>
        <w:pStyle w:val="Heading2"/>
      </w:pPr>
      <w:bookmarkStart w:id="69" w:name="_Toc164180635"/>
      <w:bookmarkStart w:id="70" w:name="_Toc170733814"/>
      <w:bookmarkStart w:id="71" w:name="OLE_LINK59"/>
      <w:bookmarkStart w:id="72" w:name="_Toc220307703"/>
      <w:r w:rsidRPr="009D31F5">
        <w:t xml:space="preserve">Bulk </w:t>
      </w:r>
      <w:r w:rsidR="00C45699">
        <w:t>Issue Creation</w:t>
      </w:r>
      <w:bookmarkEnd w:id="69"/>
      <w:bookmarkEnd w:id="70"/>
      <w:bookmarkEnd w:id="72"/>
    </w:p>
    <w:bookmarkEnd w:id="64"/>
    <w:p w14:paraId="0057DF86" w14:textId="220AADFA" w:rsidR="00451B83" w:rsidRDefault="008D002C" w:rsidP="001A28DF">
      <w:pPr>
        <w:spacing w:after="0"/>
        <w:rPr>
          <w:rFonts w:cs="Segoe UI"/>
          <w:color w:val="0D0D0D"/>
          <w:shd w:val="clear" w:color="auto" w:fill="FFFFFF"/>
        </w:rPr>
      </w:pPr>
      <w:r w:rsidRPr="008D002C">
        <w:t xml:space="preserve">Bulk Issue Creation is a feature offered by the Jira Connector that </w:t>
      </w:r>
      <w:r w:rsidR="005C5D67">
        <w:t xml:space="preserve">enables </w:t>
      </w:r>
      <w:r w:rsidR="00A07A59">
        <w:t xml:space="preserve">the </w:t>
      </w:r>
      <w:r w:rsidR="005C5D67">
        <w:t>efficient creation of</w:t>
      </w:r>
      <w:r w:rsidRPr="008D002C">
        <w:t xml:space="preserve"> multiple issues simultaneously within </w:t>
      </w:r>
      <w:r w:rsidR="005C5D67">
        <w:t>a</w:t>
      </w:r>
      <w:r w:rsidRPr="008D002C">
        <w:t xml:space="preserve"> Jira environment. This functionality is particularly useful when </w:t>
      </w:r>
      <w:r w:rsidR="00C30778">
        <w:t>the need exists</w:t>
      </w:r>
      <w:r w:rsidRPr="008D002C">
        <w:t xml:space="preserve"> to import a large number of issues by uploading data from </w:t>
      </w:r>
      <w:r w:rsidR="00A07A59">
        <w:t xml:space="preserve">a </w:t>
      </w:r>
      <w:r w:rsidRPr="008D002C">
        <w:t>CSV (Comma-Separated Values) file.</w:t>
      </w:r>
      <w:r w:rsidR="00C35A07" w:rsidRPr="00C35A07">
        <w:rPr>
          <w:rFonts w:ascii="Segoe UI" w:hAnsi="Segoe UI" w:cs="Segoe UI"/>
          <w:color w:val="0D0D0D"/>
          <w:shd w:val="clear" w:color="auto" w:fill="FFFFFF"/>
        </w:rPr>
        <w:t xml:space="preserve"> </w:t>
      </w:r>
      <w:r w:rsidR="00C35A07" w:rsidRPr="00C35A07">
        <w:rPr>
          <w:rFonts w:cs="Segoe UI"/>
          <w:color w:val="0D0D0D"/>
          <w:shd w:val="clear" w:color="auto" w:fill="FFFFFF"/>
        </w:rPr>
        <w:t xml:space="preserve">The bulk issue creation process is designed to be intuitive and streamlined. </w:t>
      </w:r>
      <w:r w:rsidR="00C30778">
        <w:rPr>
          <w:rFonts w:cs="Segoe UI"/>
          <w:color w:val="0D0D0D"/>
          <w:shd w:val="clear" w:color="auto" w:fill="FFFFFF"/>
        </w:rPr>
        <w:t>Digital Thread u</w:t>
      </w:r>
      <w:r w:rsidR="00C35A07" w:rsidRPr="00C35A07">
        <w:rPr>
          <w:rFonts w:cs="Segoe UI"/>
          <w:color w:val="0D0D0D"/>
          <w:shd w:val="clear" w:color="auto" w:fill="FFFFFF"/>
        </w:rPr>
        <w:t>sers can prepare their data in a CSV file according to a predefined format, specifying details such as issue summary, description, assignee, priority, due date, and other relevant fields.</w:t>
      </w:r>
    </w:p>
    <w:p w14:paraId="3053A8E9" w14:textId="20F4C315" w:rsidR="0026355A" w:rsidRDefault="0026355A" w:rsidP="0026355A">
      <w:pPr>
        <w:pStyle w:val="Heading2"/>
      </w:pPr>
      <w:bookmarkStart w:id="73" w:name="_Toc220307704"/>
      <w:bookmarkEnd w:id="71"/>
      <w:r>
        <w:t>Metrics</w:t>
      </w:r>
      <w:bookmarkEnd w:id="73"/>
    </w:p>
    <w:p w14:paraId="5602177D" w14:textId="5C6D97EF" w:rsidR="00C0494B" w:rsidRPr="00332A42" w:rsidRDefault="00777556" w:rsidP="00332A42">
      <w:r>
        <w:t>Metrics generation in Jira is a pivotal feature offered by connectors, enabling users to effortlessly obtain essential metrics such as percent completion and progress tracking. This functionality empowers teams to monitor current sprint progress, individual user contributions.</w:t>
      </w:r>
    </w:p>
    <w:p w14:paraId="1EFEFAD9" w14:textId="77777777" w:rsidR="00E80616" w:rsidRDefault="00E80616" w:rsidP="00E80616">
      <w:pPr>
        <w:pStyle w:val="Heading1"/>
        <w:sectPr w:rsidR="00E80616" w:rsidSect="00E80616">
          <w:pgSz w:w="12240" w:h="15840" w:code="1"/>
          <w:pgMar w:top="1440" w:right="1440" w:bottom="1440" w:left="1440" w:header="720" w:footer="720" w:gutter="0"/>
          <w:cols w:space="1440"/>
          <w:docGrid w:linePitch="360"/>
        </w:sectPr>
      </w:pPr>
      <w:bookmarkStart w:id="74" w:name="_Toc164180636"/>
      <w:bookmarkStart w:id="75" w:name="_Toc170733815"/>
    </w:p>
    <w:p w14:paraId="2C1AD758" w14:textId="412AC91F" w:rsidR="00451B83" w:rsidRDefault="005B6DEB" w:rsidP="00E80616">
      <w:pPr>
        <w:pStyle w:val="Heading1"/>
      </w:pPr>
      <w:bookmarkStart w:id="76" w:name="_Toc220307705"/>
      <w:r>
        <w:lastRenderedPageBreak/>
        <w:t xml:space="preserve">Access and </w:t>
      </w:r>
      <w:r w:rsidR="00451B83">
        <w:t>Authentication</w:t>
      </w:r>
      <w:bookmarkEnd w:id="74"/>
      <w:bookmarkEnd w:id="75"/>
      <w:bookmarkEnd w:id="76"/>
    </w:p>
    <w:p w14:paraId="052126C1" w14:textId="13D8202D" w:rsidR="00435B52" w:rsidRDefault="00714A9C" w:rsidP="00714A9C">
      <w:pPr>
        <w:rPr>
          <w:lang w:val="en-GB"/>
        </w:rPr>
      </w:pPr>
      <w:r w:rsidRPr="00C645FB">
        <w:t xml:space="preserve">The Jira connector, as well as other Digital Thread connectors, are distributed as a Container Image. The Container Image can be downloaded from Digital Thread’s </w:t>
      </w:r>
      <w:hyperlink r:id="rId26" w:history="1">
        <w:r w:rsidRPr="00C645FB">
          <w:rPr>
            <w:rStyle w:val="Hyperlink"/>
          </w:rPr>
          <w:t>Azure Container Registry</w:t>
        </w:r>
      </w:hyperlink>
      <w:r w:rsidRPr="00C645FB">
        <w:t xml:space="preserve">. The appropriate access to the container registry is obtained from the </w:t>
      </w:r>
      <w:hyperlink r:id="rId27" w:history="1">
        <w:r w:rsidRPr="00C645FB">
          <w:rPr>
            <w:rStyle w:val="Hyperlink"/>
          </w:rPr>
          <w:t>DevOps team</w:t>
        </w:r>
      </w:hyperlink>
      <w:r w:rsidRPr="00C645FB">
        <w:t>.</w:t>
      </w:r>
      <w:r>
        <w:t xml:space="preserve"> </w:t>
      </w:r>
      <w:r w:rsidR="00AD1748">
        <w:rPr>
          <w:lang w:val="en-GB"/>
        </w:rPr>
        <w:t>The</w:t>
      </w:r>
      <w:r w:rsidR="00435B52" w:rsidRPr="00435B52">
        <w:rPr>
          <w:lang w:val="en-GB"/>
        </w:rPr>
        <w:t xml:space="preserve"> various types of</w:t>
      </w:r>
      <w:r w:rsidR="003732FF">
        <w:rPr>
          <w:lang w:val="en-GB"/>
        </w:rPr>
        <w:t xml:space="preserve"> supported</w:t>
      </w:r>
      <w:r w:rsidR="00435B52" w:rsidRPr="00435B52">
        <w:rPr>
          <w:lang w:val="en-GB"/>
        </w:rPr>
        <w:t xml:space="preserve"> authentication mechanisms for </w:t>
      </w:r>
      <w:r w:rsidR="00175CA4">
        <w:rPr>
          <w:lang w:val="en-GB"/>
        </w:rPr>
        <w:t>Jira connectivity are listed in the following table</w:t>
      </w:r>
      <w:r w:rsidR="003732FF">
        <w:rPr>
          <w:lang w:val="en-GB"/>
        </w:rPr>
        <w:t>:</w:t>
      </w:r>
    </w:p>
    <w:p w14:paraId="0B74C729" w14:textId="1DF5B8F8" w:rsidR="00435B52" w:rsidRPr="00641758" w:rsidRDefault="00641758" w:rsidP="00641758">
      <w:pPr>
        <w:pStyle w:val="ListParagraph"/>
        <w:numPr>
          <w:ilvl w:val="0"/>
          <w:numId w:val="43"/>
        </w:numPr>
        <w:spacing w:after="0"/>
        <w:rPr>
          <w:lang w:val="en-GB"/>
        </w:rPr>
      </w:pPr>
      <w:hyperlink r:id="rId28" w:history="1">
        <w:r w:rsidRPr="00481746">
          <w:rPr>
            <w:rStyle w:val="Hyperlink"/>
          </w:rPr>
          <w:t>Personal Access Tokens</w:t>
        </w:r>
      </w:hyperlink>
      <w:r w:rsidRPr="00641758">
        <w:rPr>
          <w:lang w:val="en-GB"/>
        </w:rPr>
        <w:t xml:space="preserve"> </w:t>
      </w:r>
      <w:r w:rsidRPr="00641758">
        <w:rPr>
          <w:lang w:val="en-GB"/>
        </w:rPr>
        <w:t>are used</w:t>
      </w:r>
      <w:r w:rsidRPr="00641758">
        <w:rPr>
          <w:lang w:val="en-GB"/>
        </w:rPr>
        <w:t xml:space="preserve"> for integrating with Atlassian Jira Data Center instances.</w:t>
      </w:r>
    </w:p>
    <w:p w14:paraId="1E3A4104" w14:textId="0D84F560" w:rsidR="00641758" w:rsidRPr="00641758" w:rsidRDefault="00641758" w:rsidP="00641758">
      <w:pPr>
        <w:pStyle w:val="ListParagraph"/>
        <w:numPr>
          <w:ilvl w:val="0"/>
          <w:numId w:val="43"/>
        </w:numPr>
        <w:spacing w:after="0"/>
        <w:rPr>
          <w:lang w:val="en-GB"/>
        </w:rPr>
      </w:pPr>
      <w:hyperlink r:id="rId29" w:history="1">
        <w:r w:rsidRPr="00481746">
          <w:rPr>
            <w:rStyle w:val="Hyperlink"/>
          </w:rPr>
          <w:t>API Tokens</w:t>
        </w:r>
      </w:hyperlink>
      <w:r w:rsidRPr="00641758">
        <w:rPr>
          <w:lang w:val="en-GB"/>
        </w:rPr>
        <w:t xml:space="preserve"> </w:t>
      </w:r>
      <w:r w:rsidRPr="00641758">
        <w:rPr>
          <w:lang w:val="en-GB"/>
        </w:rPr>
        <w:t xml:space="preserve">are </w:t>
      </w:r>
      <w:r w:rsidRPr="00641758">
        <w:rPr>
          <w:lang w:val="en-GB"/>
        </w:rPr>
        <w:t>supported by Atlassian Jira Cloud instances.</w:t>
      </w:r>
    </w:p>
    <w:p w14:paraId="0CEA6D4F" w14:textId="78DCD9A5" w:rsidR="00641758" w:rsidRPr="00641758" w:rsidRDefault="00641758" w:rsidP="00641758">
      <w:pPr>
        <w:pStyle w:val="ListParagraph"/>
        <w:numPr>
          <w:ilvl w:val="0"/>
          <w:numId w:val="43"/>
        </w:numPr>
      </w:pPr>
      <w:hyperlink r:id="rId30" w:history="1">
        <w:r w:rsidRPr="00641758">
          <w:rPr>
            <w:rStyle w:val="Hyperlink"/>
            <w:color w:val="0070C0"/>
          </w:rPr>
          <w:t>OAuth</w:t>
        </w:r>
      </w:hyperlink>
      <w:r>
        <w:t xml:space="preserve"> </w:t>
      </w:r>
      <w:r w:rsidRPr="00641758">
        <w:rPr>
          <w:lang w:val="en-GB"/>
        </w:rPr>
        <w:t xml:space="preserve">is available for </w:t>
      </w:r>
      <w:r w:rsidRPr="00641758">
        <w:t>both Data Center and Cloud instances, but it has limitations due to the absence of the implicit grant flow. Manual intervention from the user is required to approve access when using the OAuth authorization code approach.</w:t>
      </w:r>
    </w:p>
    <w:p w14:paraId="55116E65" w14:textId="097C4157" w:rsidR="008F0192" w:rsidRPr="00641758" w:rsidRDefault="00C04B91" w:rsidP="00641758">
      <w:r w:rsidRPr="00641758">
        <w:t>Note that d</w:t>
      </w:r>
      <w:r w:rsidR="00435B52" w:rsidRPr="00641758">
        <w:t xml:space="preserve">ue to limitations with OAuth, </w:t>
      </w:r>
      <w:r w:rsidR="006B62FE" w:rsidRPr="00641758">
        <w:t>Accenture’s IX Digital Thread</w:t>
      </w:r>
      <w:r w:rsidR="00435B52" w:rsidRPr="00641758">
        <w:t xml:space="preserve"> Jira Connector supports integration using PAT and API token approache</w:t>
      </w:r>
      <w:r w:rsidR="000C776F" w:rsidRPr="00641758">
        <w:t>s only.</w:t>
      </w:r>
    </w:p>
    <w:p w14:paraId="2F24276D" w14:textId="6F4A2040" w:rsidR="001E26CC" w:rsidRDefault="001E26CC" w:rsidP="003D1719">
      <w:pPr>
        <w:pStyle w:val="Heading2"/>
      </w:pPr>
      <w:bookmarkStart w:id="77" w:name="_Toc164180637"/>
      <w:bookmarkStart w:id="78" w:name="_Toc170733816"/>
      <w:bookmarkStart w:id="79" w:name="_Toc220307706"/>
      <w:r>
        <w:t>RBAC Implementation</w:t>
      </w:r>
      <w:bookmarkEnd w:id="77"/>
      <w:bookmarkEnd w:id="78"/>
      <w:bookmarkEnd w:id="79"/>
    </w:p>
    <w:p w14:paraId="4ED00DF7" w14:textId="0DDBA35B" w:rsidR="00F43812" w:rsidRPr="004C61ED" w:rsidRDefault="001E26CC" w:rsidP="004C61ED">
      <w:r w:rsidRPr="004C61ED">
        <w:t>Role Based Access Control (RBAC) in the Jira connector application is managed through Azure management services, following similar practices as other connector applications. RBAC policies are defined at the product level, dictating the access rights for various methods within the application.</w:t>
      </w:r>
      <w:r w:rsidR="000A0873" w:rsidRPr="004C61ED">
        <w:t xml:space="preserve"> The below table shows the permissions granted to each role.</w:t>
      </w:r>
      <w:r w:rsidR="004C61ED" w:rsidRPr="004C61ED">
        <w:t xml:space="preserve"> </w:t>
      </w:r>
      <w:bookmarkStart w:id="80" w:name="_Toc164180638"/>
      <w:bookmarkStart w:id="81" w:name="_Toc170733817"/>
      <w:r w:rsidR="00F43812" w:rsidRPr="004C61ED">
        <w:t>The permissions for each role in the Jira connector application are as follows:</w:t>
      </w:r>
    </w:p>
    <w:p w14:paraId="241448B7" w14:textId="77777777" w:rsidR="00F43812" w:rsidRDefault="00F43812" w:rsidP="00F43812">
      <w:pPr>
        <w:pStyle w:val="ListParagraph"/>
        <w:numPr>
          <w:ilvl w:val="0"/>
          <w:numId w:val="44"/>
        </w:numPr>
      </w:pPr>
      <w:r w:rsidRPr="00F43812">
        <w:t>Admin: Full permissions, including the ability to perform POST, PUT, and GET operations.</w:t>
      </w:r>
    </w:p>
    <w:p w14:paraId="79691D5C" w14:textId="77777777" w:rsidR="00F43812" w:rsidRDefault="00F43812" w:rsidP="00F43812">
      <w:pPr>
        <w:pStyle w:val="ListParagraph"/>
        <w:numPr>
          <w:ilvl w:val="0"/>
          <w:numId w:val="44"/>
        </w:numPr>
      </w:pPr>
      <w:r w:rsidRPr="00F43812">
        <w:t>QE (Quality Engineer): Full permissions for all methods—POST, PUT, and GET.</w:t>
      </w:r>
    </w:p>
    <w:p w14:paraId="70C1D2BC" w14:textId="77777777" w:rsidR="00F43812" w:rsidRDefault="00F43812" w:rsidP="00F43812">
      <w:pPr>
        <w:pStyle w:val="ListParagraph"/>
        <w:numPr>
          <w:ilvl w:val="0"/>
          <w:numId w:val="44"/>
        </w:numPr>
      </w:pPr>
      <w:r w:rsidRPr="00F43812">
        <w:t>Tester: Limited permissions, restricted to GET operations only.</w:t>
      </w:r>
    </w:p>
    <w:p w14:paraId="6CB5B092" w14:textId="77777777" w:rsidR="00F43812" w:rsidRDefault="00F43812" w:rsidP="00F43812">
      <w:pPr>
        <w:pStyle w:val="ListParagraph"/>
        <w:numPr>
          <w:ilvl w:val="0"/>
          <w:numId w:val="44"/>
        </w:numPr>
      </w:pPr>
      <w:r w:rsidRPr="00F43812">
        <w:t>Dev (Developer): Limited permissions, restricted to GET operations only.</w:t>
      </w:r>
    </w:p>
    <w:p w14:paraId="255EFED8" w14:textId="7C5890BE" w:rsidR="00F43812" w:rsidRPr="00F43812" w:rsidRDefault="00F43812" w:rsidP="00F43812">
      <w:pPr>
        <w:pStyle w:val="ListParagraph"/>
        <w:numPr>
          <w:ilvl w:val="0"/>
          <w:numId w:val="44"/>
        </w:numPr>
      </w:pPr>
      <w:r w:rsidRPr="00F43812">
        <w:t>User: Limited permissions, restricted to GET operations only.</w:t>
      </w:r>
    </w:p>
    <w:p w14:paraId="35E0E540" w14:textId="77777777" w:rsidR="00554BE4" w:rsidRDefault="00554BE4" w:rsidP="003D1719">
      <w:pPr>
        <w:pStyle w:val="Heading2"/>
        <w:sectPr w:rsidR="00554BE4" w:rsidSect="00E80616">
          <w:pgSz w:w="12240" w:h="15840" w:code="1"/>
          <w:pgMar w:top="1440" w:right="1440" w:bottom="1440" w:left="1440" w:header="720" w:footer="720" w:gutter="0"/>
          <w:cols w:space="1440"/>
          <w:docGrid w:linePitch="360"/>
        </w:sectPr>
      </w:pPr>
    </w:p>
    <w:p w14:paraId="0C86FC46" w14:textId="61737511" w:rsidR="006060C6" w:rsidRDefault="007A61F8" w:rsidP="003D1719">
      <w:pPr>
        <w:pStyle w:val="Heading2"/>
      </w:pPr>
      <w:bookmarkStart w:id="82" w:name="_Toc220307707"/>
      <w:r w:rsidRPr="000B1F75">
        <w:lastRenderedPageBreak/>
        <w:t>In</w:t>
      </w:r>
      <w:r w:rsidR="000B1F75" w:rsidRPr="000B1F75">
        <w:t>tegration</w:t>
      </w:r>
      <w:bookmarkEnd w:id="80"/>
      <w:bookmarkEnd w:id="81"/>
      <w:bookmarkEnd w:id="82"/>
    </w:p>
    <w:p w14:paraId="701C67AD" w14:textId="6CFA12B7" w:rsidR="00A2477C" w:rsidRPr="00554BE4" w:rsidRDefault="007B3DE1" w:rsidP="00554BE4">
      <w:r w:rsidRPr="00554BE4">
        <w:t>U</w:t>
      </w:r>
      <w:r w:rsidR="00BF5D79" w:rsidRPr="00554BE4">
        <w:t>sers can seamlessly integrate with Jira</w:t>
      </w:r>
      <w:r w:rsidRPr="00554BE4">
        <w:t xml:space="preserve"> using either of the methods described below.</w:t>
      </w:r>
    </w:p>
    <w:p w14:paraId="76B4C05E" w14:textId="6CFA12B7" w:rsidR="002B78B2" w:rsidRDefault="002B78B2" w:rsidP="0070556B">
      <w:pPr>
        <w:pStyle w:val="Heading3"/>
      </w:pPr>
      <w:bookmarkStart w:id="83" w:name="_Toc164180639"/>
      <w:bookmarkStart w:id="84" w:name="_Toc170733818"/>
      <w:r>
        <w:t>Token Generation</w:t>
      </w:r>
      <w:bookmarkEnd w:id="83"/>
      <w:bookmarkEnd w:id="84"/>
    </w:p>
    <w:p w14:paraId="6BAF1242" w14:textId="1C1D5833" w:rsidR="00CB3AE9" w:rsidRDefault="00CB3AE9" w:rsidP="003D1719">
      <w:pPr>
        <w:spacing w:after="0"/>
        <w:jc w:val="left"/>
      </w:pPr>
      <w:r>
        <w:t>The generated Jira server token is securely stored in the Azure Key Vault and fetched from there during integration.</w:t>
      </w:r>
    </w:p>
    <w:p w14:paraId="077E5548" w14:textId="2BA35736" w:rsidR="002B78B2" w:rsidRPr="008142EF" w:rsidRDefault="00D862E4" w:rsidP="008142EF">
      <w:pPr>
        <w:pStyle w:val="Heading4"/>
      </w:pPr>
      <w:bookmarkStart w:id="85" w:name="OLE_LINK54"/>
      <w:r w:rsidRPr="008142EF">
        <w:t>Personal Access Token</w:t>
      </w:r>
    </w:p>
    <w:p w14:paraId="3F0F8EF4" w14:textId="14071E27" w:rsidR="008363E4" w:rsidRDefault="003716B7" w:rsidP="003D1719">
      <w:bookmarkStart w:id="86" w:name="OLE_LINK53"/>
      <w:bookmarkEnd w:id="85"/>
      <w:r>
        <w:t>To g</w:t>
      </w:r>
      <w:r w:rsidR="00113378">
        <w:t>enerate the required token from Jira setting</w:t>
      </w:r>
      <w:r>
        <w:t>s:</w:t>
      </w:r>
    </w:p>
    <w:p w14:paraId="15026A5B" w14:textId="53FF08BD" w:rsidR="00323DD9" w:rsidRDefault="00323DD9" w:rsidP="000B3FFF">
      <w:pPr>
        <w:pStyle w:val="ListParagraph"/>
        <w:numPr>
          <w:ilvl w:val="0"/>
          <w:numId w:val="46"/>
        </w:numPr>
        <w:spacing w:after="0"/>
      </w:pPr>
      <w:r>
        <w:t>Sign in to Jira.</w:t>
      </w:r>
    </w:p>
    <w:p w14:paraId="54D8E2BF" w14:textId="6FA48154" w:rsidR="007C5A52" w:rsidRPr="007C5A52" w:rsidRDefault="007C5A52" w:rsidP="000B3FFF">
      <w:pPr>
        <w:pStyle w:val="ListParagraph"/>
        <w:numPr>
          <w:ilvl w:val="0"/>
          <w:numId w:val="46"/>
        </w:numPr>
        <w:spacing w:after="0"/>
      </w:pPr>
      <w:r w:rsidRPr="007C5A52">
        <w:t>Go to the profile.</w:t>
      </w:r>
    </w:p>
    <w:p w14:paraId="1F7F9148" w14:textId="77777777" w:rsidR="007C5A52" w:rsidRPr="007C5A52" w:rsidRDefault="007C5A52" w:rsidP="000B3FFF">
      <w:pPr>
        <w:pStyle w:val="ListParagraph"/>
        <w:numPr>
          <w:ilvl w:val="0"/>
          <w:numId w:val="46"/>
        </w:numPr>
        <w:spacing w:after="0"/>
      </w:pPr>
      <w:r w:rsidRPr="007C5A52">
        <w:t>Select Personal Access Tokens</w:t>
      </w:r>
    </w:p>
    <w:p w14:paraId="7BF52D1A" w14:textId="77777777" w:rsidR="007C5A52" w:rsidRPr="007C5A52" w:rsidRDefault="007C5A52" w:rsidP="000B3FFF">
      <w:pPr>
        <w:pStyle w:val="ListParagraph"/>
        <w:numPr>
          <w:ilvl w:val="0"/>
          <w:numId w:val="46"/>
        </w:numPr>
        <w:spacing w:after="0"/>
      </w:pPr>
      <w:r w:rsidRPr="007C5A52">
        <w:t>Click on ‘Create Token’</w:t>
      </w:r>
    </w:p>
    <w:p w14:paraId="07D03642" w14:textId="77777777" w:rsidR="007C5A52" w:rsidRDefault="007C5A52" w:rsidP="000B3FFF">
      <w:pPr>
        <w:pStyle w:val="ListParagraph"/>
        <w:numPr>
          <w:ilvl w:val="0"/>
          <w:numId w:val="46"/>
        </w:numPr>
        <w:spacing w:after="0"/>
      </w:pPr>
      <w:r w:rsidRPr="007C5A52">
        <w:t>On the ‘Create a personal access token’ page, create your token by naming it and unchecking the ‘Automatic Expiry’ checkbox to ensure that the token never expires.</w:t>
      </w:r>
    </w:p>
    <w:p w14:paraId="45BB6735" w14:textId="6550C6F4" w:rsidR="00D862E4" w:rsidRDefault="00D862E4" w:rsidP="008142EF">
      <w:pPr>
        <w:pStyle w:val="Heading4"/>
      </w:pPr>
      <w:bookmarkStart w:id="87" w:name="OLE_LINK55"/>
      <w:bookmarkEnd w:id="86"/>
      <w:r>
        <w:t>API Token</w:t>
      </w:r>
    </w:p>
    <w:bookmarkEnd w:id="87"/>
    <w:p w14:paraId="65F213D7" w14:textId="77777777" w:rsidR="0073048F" w:rsidRPr="0073048F" w:rsidRDefault="0073048F" w:rsidP="003D1719">
      <w:r w:rsidRPr="0073048F">
        <w:t>To generate the required token from Jira settings:</w:t>
      </w:r>
    </w:p>
    <w:p w14:paraId="04BA74EF" w14:textId="77777777" w:rsidR="00CA54B0" w:rsidRDefault="00785E3F" w:rsidP="008142EF">
      <w:pPr>
        <w:pStyle w:val="ListParagraph"/>
        <w:numPr>
          <w:ilvl w:val="0"/>
          <w:numId w:val="45"/>
        </w:numPr>
        <w:spacing w:after="0"/>
        <w:jc w:val="left"/>
      </w:pPr>
      <w:r>
        <w:t>Sign in to Jira.</w:t>
      </w:r>
    </w:p>
    <w:p w14:paraId="001041B3" w14:textId="00B0DEC3" w:rsidR="003072CD" w:rsidRDefault="00CA54B0" w:rsidP="008142EF">
      <w:pPr>
        <w:pStyle w:val="ListParagraph"/>
        <w:numPr>
          <w:ilvl w:val="0"/>
          <w:numId w:val="45"/>
        </w:numPr>
        <w:spacing w:after="0"/>
        <w:jc w:val="left"/>
      </w:pPr>
      <w:r>
        <w:t xml:space="preserve">Navigate to </w:t>
      </w:r>
      <w:hyperlink r:id="rId31" w:history="1">
        <w:r w:rsidR="003072CD" w:rsidRPr="00E17D78">
          <w:rPr>
            <w:rStyle w:val="Hyperlink"/>
          </w:rPr>
          <w:t>https://id.atlassian.com/manage/api-tokens</w:t>
        </w:r>
      </w:hyperlink>
      <w:r>
        <w:t>.</w:t>
      </w:r>
    </w:p>
    <w:p w14:paraId="34A7B84A" w14:textId="77777777" w:rsidR="003072CD" w:rsidRDefault="00CA54B0" w:rsidP="008142EF">
      <w:pPr>
        <w:pStyle w:val="ListParagraph"/>
        <w:numPr>
          <w:ilvl w:val="0"/>
          <w:numId w:val="45"/>
        </w:numPr>
        <w:spacing w:after="0"/>
        <w:jc w:val="left"/>
      </w:pPr>
      <w:r>
        <w:t>Click Create API token.</w:t>
      </w:r>
    </w:p>
    <w:p w14:paraId="1E1683CF" w14:textId="2F372573" w:rsidR="00565FB3" w:rsidRDefault="00CA54B0" w:rsidP="008142EF">
      <w:pPr>
        <w:pStyle w:val="ListParagraph"/>
        <w:numPr>
          <w:ilvl w:val="0"/>
          <w:numId w:val="45"/>
        </w:numPr>
        <w:spacing w:after="240"/>
        <w:jc w:val="left"/>
      </w:pPr>
      <w:r>
        <w:t>From the dialog that appears, enter a memorable and concise Label for your token and click Create. The label works as the name of your API token.</w:t>
      </w:r>
    </w:p>
    <w:p w14:paraId="0666BC1C" w14:textId="0FF79D00" w:rsidR="00A506CB" w:rsidRPr="008142EF" w:rsidRDefault="00A506CB" w:rsidP="0070556B">
      <w:pPr>
        <w:pStyle w:val="Heading3"/>
      </w:pPr>
      <w:bookmarkStart w:id="88" w:name="_Toc164180640"/>
      <w:bookmarkStart w:id="89" w:name="_Toc170733819"/>
      <w:r w:rsidRPr="008142EF">
        <w:t>Application Properties</w:t>
      </w:r>
      <w:bookmarkEnd w:id="88"/>
      <w:bookmarkEnd w:id="89"/>
    </w:p>
    <w:p w14:paraId="3B2A8730" w14:textId="437E5366" w:rsidR="004626BD" w:rsidRPr="004626BD" w:rsidRDefault="004626BD" w:rsidP="003D1719">
      <w:r>
        <w:t xml:space="preserve">Edit the application.properties file to </w:t>
      </w:r>
      <w:r w:rsidR="00DD5967">
        <w:t>configure the properties according to the method.</w:t>
      </w:r>
    </w:p>
    <w:p w14:paraId="7140D17E" w14:textId="77777777" w:rsidR="00DD5967" w:rsidRPr="00DD5967" w:rsidRDefault="00DD5967" w:rsidP="008142EF">
      <w:pPr>
        <w:pStyle w:val="Heading4"/>
      </w:pPr>
      <w:r w:rsidRPr="00DD5967">
        <w:t>Personal Access Token</w:t>
      </w:r>
    </w:p>
    <w:p w14:paraId="6C175FC1" w14:textId="2BBF676B" w:rsidR="00E60A93" w:rsidRPr="00A11E7D" w:rsidRDefault="00E60A93" w:rsidP="003D1719">
      <w:pPr>
        <w:spacing w:after="0"/>
        <w:ind w:left="720"/>
        <w:jc w:val="left"/>
        <w:rPr>
          <w:rFonts w:ascii="Consolas" w:hAnsi="Consolas"/>
        </w:rPr>
      </w:pPr>
      <w:proofErr w:type="spellStart"/>
      <w:r w:rsidRPr="00A11E7D">
        <w:rPr>
          <w:rFonts w:ascii="Consolas" w:hAnsi="Consolas"/>
        </w:rPr>
        <w:t>auth.type</w:t>
      </w:r>
      <w:proofErr w:type="spellEnd"/>
      <w:r w:rsidRPr="00A11E7D">
        <w:rPr>
          <w:rFonts w:ascii="Consolas" w:hAnsi="Consolas"/>
        </w:rPr>
        <w:t>=PAT</w:t>
      </w:r>
    </w:p>
    <w:p w14:paraId="5A6D5FFB" w14:textId="60E49A0C" w:rsidR="009C4994" w:rsidRPr="00DC5F31" w:rsidRDefault="00E60A93" w:rsidP="003D1719">
      <w:pPr>
        <w:spacing w:after="0"/>
        <w:ind w:left="720"/>
        <w:jc w:val="left"/>
        <w:rPr>
          <w:rFonts w:ascii="Consolas" w:hAnsi="Consolas"/>
        </w:rPr>
      </w:pPr>
      <w:proofErr w:type="spellStart"/>
      <w:r w:rsidRPr="00A11E7D">
        <w:rPr>
          <w:rFonts w:ascii="Consolas" w:hAnsi="Consolas"/>
        </w:rPr>
        <w:t>jira.server.token</w:t>
      </w:r>
      <w:proofErr w:type="spellEnd"/>
      <w:r w:rsidRPr="00A11E7D">
        <w:rPr>
          <w:rFonts w:ascii="Consolas" w:hAnsi="Consolas"/>
        </w:rPr>
        <w:t>=&lt;</w:t>
      </w:r>
      <w:proofErr w:type="spellStart"/>
      <w:r w:rsidRPr="00A11E7D">
        <w:rPr>
          <w:rFonts w:ascii="Consolas" w:hAnsi="Consolas"/>
        </w:rPr>
        <w:t>jira</w:t>
      </w:r>
      <w:proofErr w:type="spellEnd"/>
      <w:r w:rsidRPr="00A11E7D">
        <w:rPr>
          <w:rFonts w:ascii="Consolas" w:hAnsi="Consolas"/>
        </w:rPr>
        <w:t>-server-token&gt;</w:t>
      </w:r>
      <w:r w:rsidRPr="00A11E7D">
        <w:rPr>
          <w:rFonts w:ascii="Consolas" w:hAnsi="Consolas"/>
        </w:rPr>
        <w:br/>
        <w:t>jira.server.base.url=&lt;</w:t>
      </w:r>
      <w:proofErr w:type="spellStart"/>
      <w:r w:rsidRPr="00A11E7D">
        <w:rPr>
          <w:rFonts w:ascii="Consolas" w:hAnsi="Consolas"/>
        </w:rPr>
        <w:t>jira</w:t>
      </w:r>
      <w:proofErr w:type="spellEnd"/>
      <w:r w:rsidRPr="00A11E7D">
        <w:rPr>
          <w:rFonts w:ascii="Consolas" w:hAnsi="Consolas"/>
        </w:rPr>
        <w:t>-base-url&gt;</w:t>
      </w:r>
      <w:r w:rsidR="00DC5F31">
        <w:rPr>
          <w:rFonts w:ascii="Consolas" w:hAnsi="Consolas"/>
        </w:rPr>
        <w:br/>
      </w:r>
      <w:bookmarkStart w:id="90" w:name="OLE_LINK3"/>
      <w:proofErr w:type="spellStart"/>
      <w:r w:rsidR="00DC5F31">
        <w:rPr>
          <w:rFonts w:ascii="Consolas" w:hAnsi="Consolas"/>
        </w:rPr>
        <w:t>jira.project.management.type</w:t>
      </w:r>
      <w:proofErr w:type="spellEnd"/>
      <w:r w:rsidR="00DC5F31">
        <w:rPr>
          <w:rFonts w:ascii="Consolas" w:hAnsi="Consolas"/>
        </w:rPr>
        <w:t>=&lt;project-management-type&gt; &gt;</w:t>
      </w:r>
      <w:bookmarkEnd w:id="90"/>
    </w:p>
    <w:p w14:paraId="5A256948" w14:textId="77777777" w:rsidR="0014167C" w:rsidRDefault="0014167C" w:rsidP="008142EF">
      <w:pPr>
        <w:pStyle w:val="Heading4"/>
      </w:pPr>
      <w:r>
        <w:t>API Token</w:t>
      </w:r>
    </w:p>
    <w:p w14:paraId="015B5BF7" w14:textId="77777777" w:rsidR="00A11E7D" w:rsidRPr="00A11E7D" w:rsidRDefault="00A11E7D" w:rsidP="00235E72">
      <w:pPr>
        <w:spacing w:after="0"/>
        <w:ind w:left="720"/>
        <w:jc w:val="left"/>
        <w:rPr>
          <w:rFonts w:ascii="Consolas" w:hAnsi="Consolas"/>
        </w:rPr>
      </w:pPr>
      <w:proofErr w:type="spellStart"/>
      <w:r w:rsidRPr="00A11E7D">
        <w:rPr>
          <w:rFonts w:ascii="Consolas" w:hAnsi="Consolas"/>
        </w:rPr>
        <w:t>auth.type</w:t>
      </w:r>
      <w:proofErr w:type="spellEnd"/>
      <w:r w:rsidRPr="00A11E7D">
        <w:rPr>
          <w:rFonts w:ascii="Consolas" w:hAnsi="Consolas"/>
        </w:rPr>
        <w:t>=BASIC</w:t>
      </w:r>
    </w:p>
    <w:p w14:paraId="28E3C0D0" w14:textId="77777777" w:rsidR="00A11E7D" w:rsidRPr="00A11E7D" w:rsidRDefault="00A11E7D" w:rsidP="00235E72">
      <w:pPr>
        <w:spacing w:after="0"/>
        <w:ind w:left="720"/>
        <w:jc w:val="left"/>
        <w:rPr>
          <w:rFonts w:ascii="Consolas" w:hAnsi="Consolas"/>
        </w:rPr>
      </w:pPr>
      <w:r w:rsidRPr="00A11E7D">
        <w:rPr>
          <w:rFonts w:ascii="Consolas" w:hAnsi="Consolas"/>
        </w:rPr>
        <w:t>jira.cloud.base.url=&lt;</w:t>
      </w:r>
      <w:proofErr w:type="spellStart"/>
      <w:r w:rsidRPr="00A11E7D">
        <w:rPr>
          <w:rFonts w:ascii="Consolas" w:hAnsi="Consolas"/>
        </w:rPr>
        <w:t>jira</w:t>
      </w:r>
      <w:proofErr w:type="spellEnd"/>
      <w:r w:rsidRPr="00A11E7D">
        <w:rPr>
          <w:rFonts w:ascii="Consolas" w:hAnsi="Consolas"/>
        </w:rPr>
        <w:t>-cloud-url&gt;</w:t>
      </w:r>
    </w:p>
    <w:p w14:paraId="4468BA3D" w14:textId="77777777" w:rsidR="00A11E7D" w:rsidRPr="00A11E7D" w:rsidRDefault="00A11E7D" w:rsidP="00235E72">
      <w:pPr>
        <w:spacing w:after="0"/>
        <w:ind w:left="720"/>
        <w:jc w:val="left"/>
        <w:rPr>
          <w:rFonts w:ascii="Consolas" w:hAnsi="Consolas"/>
        </w:rPr>
      </w:pPr>
      <w:proofErr w:type="spellStart"/>
      <w:r w:rsidRPr="00A11E7D">
        <w:rPr>
          <w:rFonts w:ascii="Consolas" w:hAnsi="Consolas"/>
        </w:rPr>
        <w:t>jira.cloud.token</w:t>
      </w:r>
      <w:proofErr w:type="spellEnd"/>
      <w:r w:rsidRPr="00A11E7D">
        <w:rPr>
          <w:rFonts w:ascii="Consolas" w:hAnsi="Consolas"/>
        </w:rPr>
        <w:t>=&lt;</w:t>
      </w:r>
      <w:proofErr w:type="spellStart"/>
      <w:r w:rsidRPr="00A11E7D">
        <w:rPr>
          <w:rFonts w:ascii="Consolas" w:hAnsi="Consolas"/>
        </w:rPr>
        <w:t>jira</w:t>
      </w:r>
      <w:proofErr w:type="spellEnd"/>
      <w:r w:rsidRPr="00A11E7D">
        <w:rPr>
          <w:rFonts w:ascii="Consolas" w:hAnsi="Consolas"/>
        </w:rPr>
        <w:t>-api-token&gt;</w:t>
      </w:r>
    </w:p>
    <w:p w14:paraId="7CFFFADC" w14:textId="77777777" w:rsidR="00603592" w:rsidRDefault="00A11E7D" w:rsidP="00235E72">
      <w:pPr>
        <w:spacing w:after="0"/>
        <w:ind w:left="720"/>
        <w:jc w:val="left"/>
        <w:rPr>
          <w:rFonts w:ascii="Consolas" w:hAnsi="Consolas"/>
          <w:kern w:val="0"/>
          <w14:ligatures w14:val="none"/>
        </w:rPr>
      </w:pPr>
      <w:proofErr w:type="spellStart"/>
      <w:r w:rsidRPr="00A11E7D">
        <w:rPr>
          <w:rFonts w:ascii="Consolas" w:hAnsi="Consolas"/>
        </w:rPr>
        <w:t>jira.cloud.email</w:t>
      </w:r>
      <w:proofErr w:type="spellEnd"/>
      <w:r w:rsidRPr="00A11E7D">
        <w:rPr>
          <w:rFonts w:ascii="Consolas" w:hAnsi="Consolas"/>
        </w:rPr>
        <w:t>=&lt;email-id-of-user&gt;</w:t>
      </w:r>
      <w:r w:rsidR="00DC5F31">
        <w:rPr>
          <w:rFonts w:ascii="Consolas" w:hAnsi="Consolas"/>
        </w:rPr>
        <w:br/>
      </w:r>
      <w:proofErr w:type="spellStart"/>
      <w:r w:rsidR="00DC5F31">
        <w:rPr>
          <w:rFonts w:ascii="Consolas" w:hAnsi="Consolas"/>
          <w:kern w:val="0"/>
          <w14:ligatures w14:val="none"/>
        </w:rPr>
        <w:t>jira.project.management.type</w:t>
      </w:r>
      <w:proofErr w:type="spellEnd"/>
      <w:r w:rsidR="00DC5F31">
        <w:rPr>
          <w:rFonts w:ascii="Consolas" w:hAnsi="Consolas"/>
          <w:kern w:val="0"/>
          <w14:ligatures w14:val="none"/>
        </w:rPr>
        <w:t>=&lt;project-management-type&gt; &gt;</w:t>
      </w:r>
    </w:p>
    <w:p w14:paraId="47BF9BAC" w14:textId="15085DB7" w:rsidR="00DC5F31" w:rsidRPr="00603592" w:rsidRDefault="00DC5F31" w:rsidP="00603592">
      <w:pPr>
        <w:spacing w:before="240"/>
      </w:pPr>
      <w:r w:rsidRPr="00603592">
        <w:lastRenderedPageBreak/>
        <w:t>Note: Possible values for project management type: Team, Company, Team</w:t>
      </w:r>
      <w:r w:rsidR="0094696E" w:rsidRPr="00603592">
        <w:t>,</w:t>
      </w:r>
      <w:r w:rsidRPr="00603592">
        <w:t xml:space="preserve"> and Company</w:t>
      </w:r>
    </w:p>
    <w:p w14:paraId="47FF1D99" w14:textId="3CDB02DB" w:rsidR="0067198A" w:rsidRDefault="00A024F8" w:rsidP="000B3FFF">
      <w:pPr>
        <w:spacing w:after="360" w:line="240" w:lineRule="auto"/>
        <w:jc w:val="left"/>
        <w:textAlignment w:val="baseline"/>
        <w:rPr>
          <w:rFonts w:eastAsia="Times New Roman" w:cstheme="minorHAnsi"/>
          <w:color w:val="000000" w:themeColor="text1"/>
          <w:kern w:val="0"/>
          <w:szCs w:val="20"/>
          <w14:ligatures w14:val="none"/>
        </w:rPr>
      </w:pPr>
      <w:r w:rsidRPr="00A024F8">
        <w:rPr>
          <w:rFonts w:eastAsia="Times New Roman" w:cstheme="minorHAnsi"/>
          <w:noProof/>
          <w:color w:val="000000" w:themeColor="text1"/>
          <w:kern w:val="0"/>
          <w:szCs w:val="20"/>
          <w14:ligatures w14:val="none"/>
        </w:rPr>
        <w:drawing>
          <wp:inline distT="0" distB="0" distL="0" distR="0" wp14:anchorId="40846973" wp14:editId="0717F845">
            <wp:extent cx="5920724" cy="3075025"/>
            <wp:effectExtent l="19050" t="19050" r="23495" b="11430"/>
            <wp:docPr id="3" name="Picture 3" descr="Jira screenshot that depicts how to navigate to the profile and access Personal Access Tokens page, where create a token option is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Jira screenshot that depicts how to navigate to the profile and access Personal Access Tokens page, where create a token option is availabl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98150" cy="3115238"/>
                    </a:xfrm>
                    <a:prstGeom prst="rect">
                      <a:avLst/>
                    </a:prstGeom>
                    <a:ln>
                      <a:solidFill>
                        <a:schemeClr val="bg2">
                          <a:lumMod val="90000"/>
                        </a:schemeClr>
                      </a:solidFill>
                    </a:ln>
                  </pic:spPr>
                </pic:pic>
              </a:graphicData>
            </a:graphic>
          </wp:inline>
        </w:drawing>
      </w:r>
    </w:p>
    <w:p w14:paraId="361D5597" w14:textId="5F6A7A36" w:rsidR="006A765F" w:rsidRDefault="006A765F" w:rsidP="001A28DF">
      <w:pPr>
        <w:spacing w:after="0" w:line="240" w:lineRule="auto"/>
        <w:jc w:val="left"/>
        <w:textAlignment w:val="baseline"/>
        <w:rPr>
          <w:rFonts w:eastAsia="Times New Roman" w:cstheme="minorHAnsi"/>
          <w:color w:val="000000" w:themeColor="text1"/>
          <w:kern w:val="0"/>
          <w:szCs w:val="20"/>
          <w14:ligatures w14:val="none"/>
        </w:rPr>
      </w:pPr>
      <w:r>
        <w:rPr>
          <w:noProof/>
        </w:rPr>
        <w:drawing>
          <wp:inline distT="0" distB="0" distL="0" distR="0" wp14:anchorId="66DF0C5A" wp14:editId="5FEBF5BB">
            <wp:extent cx="3404634" cy="4104993"/>
            <wp:effectExtent l="19050" t="19050" r="24765" b="10160"/>
            <wp:docPr id="4" name="Picture 1" descr="Create a personal access toke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reate a personal access token page"/>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18757" cy="4122021"/>
                    </a:xfrm>
                    <a:prstGeom prst="rect">
                      <a:avLst/>
                    </a:prstGeom>
                    <a:ln>
                      <a:solidFill>
                        <a:schemeClr val="bg2">
                          <a:lumMod val="90000"/>
                        </a:schemeClr>
                      </a:solidFill>
                    </a:ln>
                  </pic:spPr>
                </pic:pic>
              </a:graphicData>
            </a:graphic>
          </wp:inline>
        </w:drawing>
      </w:r>
    </w:p>
    <w:p w14:paraId="22C331F5" w14:textId="5C0B47A3" w:rsidR="009E2C05" w:rsidRDefault="00C50F43" w:rsidP="00C95E32">
      <w:pPr>
        <w:pStyle w:val="Heading1"/>
      </w:pPr>
      <w:bookmarkStart w:id="91" w:name="_Toc164180641"/>
      <w:bookmarkStart w:id="92" w:name="_Toc170733820"/>
      <w:bookmarkStart w:id="93" w:name="_Toc220307708"/>
      <w:r w:rsidRPr="00C50F43">
        <w:lastRenderedPageBreak/>
        <w:t>APIs</w:t>
      </w:r>
      <w:bookmarkEnd w:id="91"/>
      <w:bookmarkEnd w:id="92"/>
      <w:bookmarkEnd w:id="93"/>
    </w:p>
    <w:p w14:paraId="410A3BE4" w14:textId="07BEB35F" w:rsidR="000923AC" w:rsidRDefault="00EA535F" w:rsidP="000B3FFF">
      <w:pPr>
        <w:spacing w:after="240"/>
        <w:jc w:val="left"/>
      </w:pPr>
      <w:bookmarkStart w:id="94" w:name="OLE_LINK22"/>
      <w:bookmarkStart w:id="95" w:name="OLE_LINK21"/>
      <w:r w:rsidRPr="00581710">
        <w:t>The Jira Connector offers a suite of APIs designed to streamline interactions with Jira, enabling a range of operations including retrieval, creation, and updating of data.</w:t>
      </w:r>
      <w:r>
        <w:t xml:space="preserve"> </w:t>
      </w:r>
      <w:r w:rsidR="009321E7">
        <w:t>T</w:t>
      </w:r>
      <w:r w:rsidR="003C63AC" w:rsidRPr="00581710">
        <w:t>he primary APIs provided by the connector</w:t>
      </w:r>
      <w:bookmarkEnd w:id="94"/>
      <w:r>
        <w:t xml:space="preserve"> </w:t>
      </w:r>
      <w:r w:rsidR="00B65C9C">
        <w:t>are</w:t>
      </w:r>
      <w:r w:rsidR="00A535A2">
        <w:t xml:space="preserve"> listed in the below table.</w:t>
      </w:r>
    </w:p>
    <w:tbl>
      <w:tblPr>
        <w:tblStyle w:val="TableGrid"/>
        <w:tblW w:w="0" w:type="auto"/>
        <w:tblLook w:val="04A0" w:firstRow="1" w:lastRow="0" w:firstColumn="1" w:lastColumn="0" w:noHBand="0" w:noVBand="1"/>
      </w:tblPr>
      <w:tblGrid>
        <w:gridCol w:w="3685"/>
        <w:gridCol w:w="5665"/>
      </w:tblGrid>
      <w:tr w:rsidR="00A535A2" w14:paraId="28B2B01E" w14:textId="77777777" w:rsidTr="000B3FFF">
        <w:tc>
          <w:tcPr>
            <w:tcW w:w="3685" w:type="dxa"/>
            <w:shd w:val="clear" w:color="auto" w:fill="D9D9D9" w:themeFill="background1" w:themeFillShade="D9"/>
          </w:tcPr>
          <w:p w14:paraId="466419C8" w14:textId="311860A3" w:rsidR="00A535A2" w:rsidRPr="0090634F" w:rsidRDefault="00A535A2" w:rsidP="000B3FFF">
            <w:pPr>
              <w:spacing w:before="40" w:after="40"/>
              <w:jc w:val="left"/>
              <w:rPr>
                <w:b/>
                <w:bCs/>
              </w:rPr>
            </w:pPr>
            <w:bookmarkStart w:id="96" w:name="OLE_LINK77"/>
            <w:r w:rsidRPr="0090634F">
              <w:rPr>
                <w:b/>
                <w:bCs/>
              </w:rPr>
              <w:t>API Name</w:t>
            </w:r>
          </w:p>
        </w:tc>
        <w:tc>
          <w:tcPr>
            <w:tcW w:w="5665" w:type="dxa"/>
            <w:shd w:val="clear" w:color="auto" w:fill="D9D9D9" w:themeFill="background1" w:themeFillShade="D9"/>
          </w:tcPr>
          <w:p w14:paraId="093DF37D" w14:textId="3BF6FDE9" w:rsidR="00A535A2" w:rsidRPr="0090634F" w:rsidRDefault="00A535A2" w:rsidP="000B3FFF">
            <w:pPr>
              <w:spacing w:before="40" w:after="40"/>
              <w:jc w:val="left"/>
              <w:rPr>
                <w:b/>
                <w:bCs/>
              </w:rPr>
            </w:pPr>
            <w:r w:rsidRPr="0090634F">
              <w:rPr>
                <w:b/>
                <w:bCs/>
              </w:rPr>
              <w:t>Description</w:t>
            </w:r>
          </w:p>
        </w:tc>
      </w:tr>
      <w:tr w:rsidR="00A535A2" w14:paraId="4FE9016C" w14:textId="77777777" w:rsidTr="000B3FFF">
        <w:tc>
          <w:tcPr>
            <w:tcW w:w="3685" w:type="dxa"/>
          </w:tcPr>
          <w:p w14:paraId="6A1B4118" w14:textId="4536E1CF" w:rsidR="00A535A2" w:rsidRDefault="00A535A2" w:rsidP="000B3FFF">
            <w:pPr>
              <w:spacing w:before="40" w:after="40"/>
              <w:jc w:val="left"/>
            </w:pPr>
            <w:r>
              <w:t xml:space="preserve">GET Board </w:t>
            </w:r>
          </w:p>
        </w:tc>
        <w:tc>
          <w:tcPr>
            <w:tcW w:w="5665" w:type="dxa"/>
          </w:tcPr>
          <w:p w14:paraId="329D1986" w14:textId="1A93EF45" w:rsidR="00A535A2" w:rsidRDefault="00A535A2" w:rsidP="000B3FFF">
            <w:pPr>
              <w:spacing w:before="40" w:after="40"/>
              <w:jc w:val="left"/>
            </w:pPr>
            <w:r w:rsidRPr="00A535A2">
              <w:t>This API retrieves details about a board using the /board endpoint.</w:t>
            </w:r>
          </w:p>
        </w:tc>
      </w:tr>
      <w:tr w:rsidR="00A535A2" w14:paraId="36C06F85" w14:textId="77777777" w:rsidTr="000B3FFF">
        <w:tc>
          <w:tcPr>
            <w:tcW w:w="3685" w:type="dxa"/>
          </w:tcPr>
          <w:p w14:paraId="38E85A9C" w14:textId="1AEFD144" w:rsidR="00A535A2" w:rsidRDefault="00A535A2" w:rsidP="000B3FFF">
            <w:pPr>
              <w:spacing w:before="40" w:after="40"/>
            </w:pPr>
            <w:r w:rsidRPr="00A535A2">
              <w:t>GET Sprint</w:t>
            </w:r>
          </w:p>
        </w:tc>
        <w:tc>
          <w:tcPr>
            <w:tcW w:w="5665" w:type="dxa"/>
          </w:tcPr>
          <w:p w14:paraId="44E8EC5C" w14:textId="023C1EE6" w:rsidR="00A535A2" w:rsidRDefault="00A535A2" w:rsidP="000B3FFF">
            <w:pPr>
              <w:spacing w:before="40" w:after="40"/>
              <w:jc w:val="left"/>
            </w:pPr>
            <w:r w:rsidRPr="00A535A2">
              <w:t>This API retrieves details about the sprints associated with a specific board.</w:t>
            </w:r>
          </w:p>
        </w:tc>
      </w:tr>
      <w:tr w:rsidR="00A535A2" w14:paraId="26446BE9" w14:textId="77777777" w:rsidTr="000B3FFF">
        <w:tc>
          <w:tcPr>
            <w:tcW w:w="3685" w:type="dxa"/>
          </w:tcPr>
          <w:p w14:paraId="0F8322F4" w14:textId="0094C2AE" w:rsidR="00A535A2" w:rsidRDefault="00A535A2" w:rsidP="000B3FFF">
            <w:pPr>
              <w:spacing w:before="40" w:after="40"/>
            </w:pPr>
            <w:r w:rsidRPr="00A535A2">
              <w:t>GET Project Bulk</w:t>
            </w:r>
          </w:p>
        </w:tc>
        <w:tc>
          <w:tcPr>
            <w:tcW w:w="5665" w:type="dxa"/>
          </w:tcPr>
          <w:p w14:paraId="34E091C1" w14:textId="2C1682B6" w:rsidR="00A535A2" w:rsidRDefault="00A535A2" w:rsidP="000B3FFF">
            <w:pPr>
              <w:spacing w:before="40" w:after="40"/>
              <w:jc w:val="left"/>
            </w:pPr>
            <w:r w:rsidRPr="00A535A2">
              <w:t>This API retrieves information about all projects in a single response, i.e., in bulk.</w:t>
            </w:r>
          </w:p>
        </w:tc>
      </w:tr>
      <w:tr w:rsidR="00A535A2" w14:paraId="0868A74F" w14:textId="77777777" w:rsidTr="000B3FFF">
        <w:tc>
          <w:tcPr>
            <w:tcW w:w="3685" w:type="dxa"/>
          </w:tcPr>
          <w:p w14:paraId="29EC9879" w14:textId="1009A656" w:rsidR="00A535A2" w:rsidRDefault="00A535A2" w:rsidP="000B3FFF">
            <w:pPr>
              <w:spacing w:before="40" w:after="40"/>
            </w:pPr>
            <w:r w:rsidRPr="00A535A2">
              <w:t>GET Project</w:t>
            </w:r>
          </w:p>
        </w:tc>
        <w:tc>
          <w:tcPr>
            <w:tcW w:w="5665" w:type="dxa"/>
          </w:tcPr>
          <w:p w14:paraId="74A210BA" w14:textId="48DB8A7D" w:rsidR="00A535A2" w:rsidRDefault="00A535A2" w:rsidP="000B3FFF">
            <w:pPr>
              <w:spacing w:before="40" w:after="40"/>
              <w:jc w:val="left"/>
            </w:pPr>
            <w:r w:rsidRPr="00A535A2">
              <w:t>This API is used to retrieve details of a specific project identified by its unique ID.</w:t>
            </w:r>
          </w:p>
        </w:tc>
      </w:tr>
      <w:tr w:rsidR="00A535A2" w14:paraId="599AC756" w14:textId="77777777" w:rsidTr="000B3FFF">
        <w:tc>
          <w:tcPr>
            <w:tcW w:w="3685" w:type="dxa"/>
          </w:tcPr>
          <w:p w14:paraId="31E73F5E" w14:textId="5969CD12" w:rsidR="00A535A2" w:rsidRDefault="00A535A2" w:rsidP="000B3FFF">
            <w:pPr>
              <w:spacing w:before="40" w:after="40"/>
            </w:pPr>
            <w:r w:rsidRPr="00A535A2">
              <w:t>GET Issue</w:t>
            </w:r>
          </w:p>
        </w:tc>
        <w:tc>
          <w:tcPr>
            <w:tcW w:w="5665" w:type="dxa"/>
          </w:tcPr>
          <w:p w14:paraId="0F76BF6F" w14:textId="2AAED6DB" w:rsidR="00A535A2" w:rsidRDefault="00A535A2" w:rsidP="000B3FFF">
            <w:pPr>
              <w:spacing w:before="40" w:after="40"/>
              <w:jc w:val="left"/>
            </w:pPr>
            <w:r w:rsidRPr="00A535A2">
              <w:t>The /project/issue/{</w:t>
            </w:r>
            <w:proofErr w:type="spellStart"/>
            <w:r w:rsidRPr="00A535A2">
              <w:t>issueId</w:t>
            </w:r>
            <w:proofErr w:type="spellEnd"/>
            <w:r w:rsidRPr="00A535A2">
              <w:t xml:space="preserve">} endpoint is used to retrieve details of a specific issue identified by its unique ID within a project. </w:t>
            </w:r>
          </w:p>
        </w:tc>
      </w:tr>
      <w:tr w:rsidR="00A535A2" w14:paraId="635EC6F0" w14:textId="77777777" w:rsidTr="000B3FFF">
        <w:tc>
          <w:tcPr>
            <w:tcW w:w="3685" w:type="dxa"/>
          </w:tcPr>
          <w:p w14:paraId="21DE090F" w14:textId="564AD894" w:rsidR="00A535A2" w:rsidRDefault="00A535A2" w:rsidP="000B3FFF">
            <w:pPr>
              <w:spacing w:before="40" w:after="40"/>
            </w:pPr>
            <w:r w:rsidRPr="00A535A2">
              <w:t>GET Issue Types</w:t>
            </w:r>
          </w:p>
        </w:tc>
        <w:tc>
          <w:tcPr>
            <w:tcW w:w="5665" w:type="dxa"/>
          </w:tcPr>
          <w:p w14:paraId="5E0E3D9E" w14:textId="0E0833D6" w:rsidR="00A535A2" w:rsidRDefault="00A535A2" w:rsidP="000B3FFF">
            <w:pPr>
              <w:spacing w:before="40" w:after="40"/>
              <w:jc w:val="left"/>
            </w:pPr>
            <w:r w:rsidRPr="00A535A2">
              <w:t xml:space="preserve">The /project/{projectId}/issue/type endpoint retrieves all issue types </w:t>
            </w:r>
            <w:proofErr w:type="spellStart"/>
            <w:r w:rsidRPr="00A535A2">
              <w:t>eg.</w:t>
            </w:r>
            <w:proofErr w:type="spellEnd"/>
            <w:r w:rsidRPr="00A535A2">
              <w:t xml:space="preserve"> Bug, User story within a project.</w:t>
            </w:r>
          </w:p>
        </w:tc>
      </w:tr>
      <w:tr w:rsidR="00A535A2" w14:paraId="4650423B" w14:textId="77777777" w:rsidTr="000B3FFF">
        <w:tc>
          <w:tcPr>
            <w:tcW w:w="3685" w:type="dxa"/>
          </w:tcPr>
          <w:p w14:paraId="4602DEA5" w14:textId="11D2EF7A" w:rsidR="00A535A2" w:rsidRDefault="00A535A2" w:rsidP="000B3FFF">
            <w:pPr>
              <w:spacing w:before="40" w:after="40"/>
            </w:pPr>
            <w:r w:rsidRPr="00A535A2">
              <w:t>CREATE Issue</w:t>
            </w:r>
          </w:p>
        </w:tc>
        <w:tc>
          <w:tcPr>
            <w:tcW w:w="5665" w:type="dxa"/>
          </w:tcPr>
          <w:p w14:paraId="77244AA3" w14:textId="292546A9" w:rsidR="00A535A2" w:rsidRDefault="00A535A2" w:rsidP="000B3FFF">
            <w:pPr>
              <w:spacing w:before="40" w:after="40"/>
              <w:jc w:val="left"/>
            </w:pPr>
            <w:r w:rsidRPr="00A535A2">
              <w:t xml:space="preserve">This API is for creating Jira issues within a project. </w:t>
            </w:r>
          </w:p>
        </w:tc>
      </w:tr>
      <w:tr w:rsidR="00A535A2" w14:paraId="7FC4DE6D" w14:textId="77777777" w:rsidTr="000B3FFF">
        <w:tc>
          <w:tcPr>
            <w:tcW w:w="3685" w:type="dxa"/>
          </w:tcPr>
          <w:p w14:paraId="03780D06" w14:textId="0C74C5D6" w:rsidR="00A535A2" w:rsidRPr="00A535A2" w:rsidRDefault="00A535A2" w:rsidP="000B3FFF">
            <w:pPr>
              <w:spacing w:before="40" w:after="40"/>
            </w:pPr>
            <w:r w:rsidRPr="00A535A2">
              <w:t>UPDATE Issue</w:t>
            </w:r>
          </w:p>
        </w:tc>
        <w:tc>
          <w:tcPr>
            <w:tcW w:w="5665" w:type="dxa"/>
          </w:tcPr>
          <w:p w14:paraId="2F984612" w14:textId="16147A91" w:rsidR="00A535A2" w:rsidRDefault="00A535A2" w:rsidP="000B3FFF">
            <w:pPr>
              <w:spacing w:before="40" w:after="40"/>
              <w:jc w:val="left"/>
            </w:pPr>
            <w:r w:rsidRPr="00A535A2">
              <w:t xml:space="preserve">This API is used to update details of a Jira issue within a project. </w:t>
            </w:r>
          </w:p>
        </w:tc>
      </w:tr>
      <w:tr w:rsidR="00A535A2" w14:paraId="5466EBBC" w14:textId="77777777" w:rsidTr="000B3FFF">
        <w:tc>
          <w:tcPr>
            <w:tcW w:w="3685" w:type="dxa"/>
          </w:tcPr>
          <w:p w14:paraId="3E95FD26" w14:textId="52E4EBCA" w:rsidR="00A535A2" w:rsidRPr="00A535A2" w:rsidRDefault="00A535A2" w:rsidP="000B3FFF">
            <w:pPr>
              <w:spacing w:before="40" w:after="40"/>
            </w:pPr>
            <w:r w:rsidRPr="00A535A2">
              <w:t>UPLOAD Attachment</w:t>
            </w:r>
          </w:p>
        </w:tc>
        <w:tc>
          <w:tcPr>
            <w:tcW w:w="5665" w:type="dxa"/>
          </w:tcPr>
          <w:p w14:paraId="1B1D76E5" w14:textId="2A194B67" w:rsidR="00A535A2" w:rsidRDefault="0090634F" w:rsidP="000B3FFF">
            <w:pPr>
              <w:spacing w:before="40" w:after="40"/>
              <w:jc w:val="left"/>
            </w:pPr>
            <w:r w:rsidRPr="0090634F">
              <w:t xml:space="preserve">This API is used to upload </w:t>
            </w:r>
            <w:r w:rsidR="38E20287">
              <w:t>attachments</w:t>
            </w:r>
            <w:r w:rsidRPr="0090634F">
              <w:t xml:space="preserve"> in a particular issue. </w:t>
            </w:r>
          </w:p>
        </w:tc>
      </w:tr>
      <w:tr w:rsidR="00A535A2" w14:paraId="4348297A" w14:textId="77777777" w:rsidTr="000B3FFF">
        <w:tc>
          <w:tcPr>
            <w:tcW w:w="3685" w:type="dxa"/>
          </w:tcPr>
          <w:p w14:paraId="0B6E5C26" w14:textId="4F8067B4" w:rsidR="00A535A2" w:rsidRPr="00A535A2" w:rsidRDefault="00A535A2" w:rsidP="000B3FFF">
            <w:pPr>
              <w:spacing w:before="40" w:after="40"/>
            </w:pPr>
            <w:r w:rsidRPr="00A535A2">
              <w:t>GET Status</w:t>
            </w:r>
          </w:p>
        </w:tc>
        <w:tc>
          <w:tcPr>
            <w:tcW w:w="5665" w:type="dxa"/>
          </w:tcPr>
          <w:p w14:paraId="23D1D0E8" w14:textId="6293A5DD" w:rsidR="00A535A2" w:rsidRDefault="0090634F" w:rsidP="000B3FFF">
            <w:pPr>
              <w:spacing w:before="40" w:after="40"/>
              <w:jc w:val="left"/>
            </w:pPr>
            <w:r w:rsidRPr="0090634F">
              <w:t xml:space="preserve">This API retrieves available status details for a Jira issue in a project. </w:t>
            </w:r>
          </w:p>
        </w:tc>
      </w:tr>
      <w:tr w:rsidR="00A535A2" w14:paraId="35AFEDA3" w14:textId="77777777" w:rsidTr="000B3FFF">
        <w:tc>
          <w:tcPr>
            <w:tcW w:w="3685" w:type="dxa"/>
          </w:tcPr>
          <w:p w14:paraId="426BF4F4" w14:textId="1616FA8B" w:rsidR="00A535A2" w:rsidRPr="00A535A2" w:rsidRDefault="00A535A2" w:rsidP="000B3FFF">
            <w:pPr>
              <w:spacing w:before="40" w:after="40"/>
            </w:pPr>
            <w:r w:rsidRPr="00A535A2">
              <w:t>GET Comments</w:t>
            </w:r>
          </w:p>
        </w:tc>
        <w:tc>
          <w:tcPr>
            <w:tcW w:w="5665" w:type="dxa"/>
          </w:tcPr>
          <w:p w14:paraId="42A100FE" w14:textId="06F52A04" w:rsidR="00A535A2" w:rsidRDefault="0090634F" w:rsidP="000B3FFF">
            <w:pPr>
              <w:spacing w:before="40" w:after="40"/>
              <w:jc w:val="left"/>
            </w:pPr>
            <w:r w:rsidRPr="0090634F">
              <w:t xml:space="preserve">This API retrieves all comments associated with a specific Jira issue. </w:t>
            </w:r>
          </w:p>
        </w:tc>
      </w:tr>
      <w:tr w:rsidR="00A535A2" w14:paraId="3E6D2FB2" w14:textId="77777777" w:rsidTr="000B3FFF">
        <w:tc>
          <w:tcPr>
            <w:tcW w:w="3685" w:type="dxa"/>
          </w:tcPr>
          <w:p w14:paraId="393C4621" w14:textId="6EC926F1" w:rsidR="00A535A2" w:rsidRPr="00A535A2" w:rsidRDefault="00A535A2" w:rsidP="000B3FFF">
            <w:pPr>
              <w:spacing w:before="40" w:after="40"/>
            </w:pPr>
            <w:r w:rsidRPr="00A535A2">
              <w:t>GET Meta</w:t>
            </w:r>
          </w:p>
        </w:tc>
        <w:tc>
          <w:tcPr>
            <w:tcW w:w="5665" w:type="dxa"/>
          </w:tcPr>
          <w:p w14:paraId="585B3781" w14:textId="428917F1" w:rsidR="00A535A2" w:rsidRDefault="0090634F" w:rsidP="000B3FFF">
            <w:pPr>
              <w:spacing w:before="40" w:after="40"/>
              <w:jc w:val="left"/>
            </w:pPr>
            <w:r w:rsidRPr="0090634F">
              <w:t xml:space="preserve">This endpoint retrieves metadata necessary for updating a specific Jira issue. </w:t>
            </w:r>
          </w:p>
        </w:tc>
      </w:tr>
      <w:tr w:rsidR="00A535A2" w14:paraId="2E18BC6A" w14:textId="77777777" w:rsidTr="000B3FFF">
        <w:tc>
          <w:tcPr>
            <w:tcW w:w="3685" w:type="dxa"/>
          </w:tcPr>
          <w:p w14:paraId="7DCBA5B7" w14:textId="3007E22A" w:rsidR="00A535A2" w:rsidRPr="00A535A2" w:rsidRDefault="00A535A2" w:rsidP="000B3FFF">
            <w:pPr>
              <w:spacing w:before="40" w:after="40"/>
            </w:pPr>
            <w:r w:rsidRPr="00A535A2">
              <w:t>GET Worklog</w:t>
            </w:r>
          </w:p>
        </w:tc>
        <w:tc>
          <w:tcPr>
            <w:tcW w:w="5665" w:type="dxa"/>
          </w:tcPr>
          <w:p w14:paraId="08A14675" w14:textId="287F13A4" w:rsidR="00A535A2" w:rsidRDefault="0090634F" w:rsidP="000B3FFF">
            <w:pPr>
              <w:spacing w:before="40" w:after="40"/>
              <w:jc w:val="left"/>
            </w:pPr>
            <w:r w:rsidRPr="0090634F">
              <w:t xml:space="preserve">This API retrieves all work logs associated with a Jira issue in a project. </w:t>
            </w:r>
          </w:p>
        </w:tc>
      </w:tr>
      <w:tr w:rsidR="00266BF0" w14:paraId="40514644" w14:textId="77777777" w:rsidTr="000B3FFF">
        <w:tc>
          <w:tcPr>
            <w:tcW w:w="3685" w:type="dxa"/>
          </w:tcPr>
          <w:p w14:paraId="4875484C" w14:textId="27B6B71D" w:rsidR="00266BF0" w:rsidRPr="00A535A2" w:rsidRDefault="00266BF0" w:rsidP="000B3FFF">
            <w:pPr>
              <w:spacing w:before="40" w:after="40"/>
            </w:pPr>
            <w:r>
              <w:t>Export Bulk Issue</w:t>
            </w:r>
          </w:p>
        </w:tc>
        <w:tc>
          <w:tcPr>
            <w:tcW w:w="5665" w:type="dxa"/>
          </w:tcPr>
          <w:p w14:paraId="56637375" w14:textId="1710C9C0" w:rsidR="00266BF0" w:rsidRPr="0090634F" w:rsidRDefault="00266BF0" w:rsidP="000B3FFF">
            <w:pPr>
              <w:spacing w:before="40" w:after="40"/>
              <w:jc w:val="left"/>
            </w:pPr>
            <w:r>
              <w:t>This API retrieved all issues associated in a project based on filter criteria if provided.</w:t>
            </w:r>
          </w:p>
        </w:tc>
      </w:tr>
      <w:tr w:rsidR="00266BF0" w14:paraId="566E9E2E" w14:textId="77777777" w:rsidTr="000B3FFF">
        <w:tc>
          <w:tcPr>
            <w:tcW w:w="3685" w:type="dxa"/>
          </w:tcPr>
          <w:p w14:paraId="3BBFF2C1" w14:textId="411F3B9F" w:rsidR="00266BF0" w:rsidRPr="00A535A2" w:rsidRDefault="00266BF0" w:rsidP="000B3FFF">
            <w:pPr>
              <w:spacing w:before="40" w:after="40"/>
              <w:jc w:val="left"/>
            </w:pPr>
            <w:r>
              <w:t>Download Bulk Creation Template</w:t>
            </w:r>
          </w:p>
        </w:tc>
        <w:tc>
          <w:tcPr>
            <w:tcW w:w="5665" w:type="dxa"/>
          </w:tcPr>
          <w:p w14:paraId="4DD09846" w14:textId="47773E9B" w:rsidR="00266BF0" w:rsidRPr="0090634F" w:rsidRDefault="00266BF0" w:rsidP="000B3FFF">
            <w:pPr>
              <w:spacing w:before="40" w:after="40"/>
              <w:jc w:val="left"/>
            </w:pPr>
            <w:r>
              <w:t>This API returns a CSV Bulk issue creation template</w:t>
            </w:r>
          </w:p>
        </w:tc>
      </w:tr>
      <w:tr w:rsidR="00266BF0" w14:paraId="765CF164" w14:textId="77777777" w:rsidTr="000B3FFF">
        <w:tc>
          <w:tcPr>
            <w:tcW w:w="3685" w:type="dxa"/>
          </w:tcPr>
          <w:p w14:paraId="6FA57264" w14:textId="0A9519C0" w:rsidR="00266BF0" w:rsidRPr="00A535A2" w:rsidRDefault="00266BF0" w:rsidP="000B3FFF">
            <w:pPr>
              <w:spacing w:before="40" w:after="40"/>
            </w:pPr>
            <w:r>
              <w:t>Bulk Issue Creation</w:t>
            </w:r>
          </w:p>
        </w:tc>
        <w:tc>
          <w:tcPr>
            <w:tcW w:w="5665" w:type="dxa"/>
          </w:tcPr>
          <w:p w14:paraId="39225D2A" w14:textId="4E7D6BE9" w:rsidR="00266BF0" w:rsidRPr="0090634F" w:rsidRDefault="00266BF0" w:rsidP="000B3FFF">
            <w:pPr>
              <w:spacing w:before="40" w:after="40"/>
              <w:jc w:val="left"/>
            </w:pPr>
            <w:r>
              <w:t>This API is used to create issues in bulk using the data provided in CSV template.</w:t>
            </w:r>
          </w:p>
        </w:tc>
      </w:tr>
      <w:tr w:rsidR="00266BF0" w14:paraId="4A5C6446" w14:textId="77777777" w:rsidTr="000B3FFF">
        <w:tc>
          <w:tcPr>
            <w:tcW w:w="3685" w:type="dxa"/>
          </w:tcPr>
          <w:p w14:paraId="4FBECE92" w14:textId="6A99D566" w:rsidR="00266BF0" w:rsidRPr="00A535A2" w:rsidRDefault="00266BF0" w:rsidP="000B3FFF">
            <w:pPr>
              <w:spacing w:before="40" w:after="40"/>
            </w:pPr>
            <w:r>
              <w:t>Metrics</w:t>
            </w:r>
          </w:p>
        </w:tc>
        <w:tc>
          <w:tcPr>
            <w:tcW w:w="5665" w:type="dxa"/>
          </w:tcPr>
          <w:p w14:paraId="66078A95" w14:textId="0721D78E" w:rsidR="00266BF0" w:rsidRPr="0090634F" w:rsidRDefault="00266BF0" w:rsidP="000B3FFF">
            <w:pPr>
              <w:spacing w:before="40" w:after="40"/>
              <w:jc w:val="left"/>
            </w:pPr>
            <w:r>
              <w:t>This API provides metrics for a project based on filter criteria if provided any.</w:t>
            </w:r>
          </w:p>
        </w:tc>
      </w:tr>
    </w:tbl>
    <w:bookmarkEnd w:id="96"/>
    <w:p w14:paraId="1C271FF6" w14:textId="7214DA2F" w:rsidR="000923AC" w:rsidRPr="002048C0" w:rsidRDefault="00DD78F1" w:rsidP="00DD78F1">
      <w:pPr>
        <w:spacing w:before="360"/>
      </w:pPr>
      <w:r w:rsidRPr="00DD78F1">
        <w:rPr>
          <w:color w:val="000000"/>
        </w:rPr>
        <w:t>Users must obtain appropriate access to generate a JWT token for authentication, a product subscription key from Azure application management for the Jira connector, and a transaction-id. Include all this information in the request headers. Append specific endpoints to the base URL to use the API as needed.</w:t>
      </w:r>
    </w:p>
    <w:p w14:paraId="0469B5AD" w14:textId="05587006" w:rsidR="009E1710" w:rsidRDefault="00C27E43" w:rsidP="001A28DF">
      <w:pPr>
        <w:pStyle w:val="Heading2"/>
        <w:spacing w:before="0" w:after="0"/>
        <w:jc w:val="left"/>
        <w:rPr>
          <w:rFonts w:eastAsia="Times New Roman"/>
        </w:rPr>
      </w:pPr>
      <w:bookmarkStart w:id="97" w:name="_Toc164180642"/>
      <w:bookmarkStart w:id="98" w:name="_Toc170733821"/>
      <w:bookmarkStart w:id="99" w:name="OLE_LINK62"/>
      <w:bookmarkStart w:id="100" w:name="_Toc220307709"/>
      <w:r w:rsidRPr="009E1710">
        <w:rPr>
          <w:rFonts w:eastAsia="Times New Roman"/>
        </w:rPr>
        <w:lastRenderedPageBreak/>
        <w:t>Get Board</w:t>
      </w:r>
      <w:bookmarkEnd w:id="97"/>
      <w:bookmarkEnd w:id="98"/>
      <w:bookmarkEnd w:id="100"/>
    </w:p>
    <w:p w14:paraId="1C3B7DDC" w14:textId="7BD6F912" w:rsidR="0034715A" w:rsidRPr="00034694" w:rsidRDefault="0034715A" w:rsidP="001A28DF">
      <w:pPr>
        <w:spacing w:after="0"/>
        <w:jc w:val="left"/>
        <w:rPr>
          <w:szCs w:val="20"/>
        </w:rPr>
      </w:pPr>
      <w:bookmarkStart w:id="101" w:name="OLE_LINK25"/>
      <w:r w:rsidRPr="00034694">
        <w:rPr>
          <w:szCs w:val="20"/>
        </w:rPr>
        <w:t>This API retrieves details about a board using the /board endpoint.</w:t>
      </w:r>
      <w:r w:rsidR="00812E85" w:rsidRPr="00034694">
        <w:rPr>
          <w:szCs w:val="20"/>
        </w:rPr>
        <w:t xml:space="preserve"> </w:t>
      </w:r>
    </w:p>
    <w:tbl>
      <w:tblPr>
        <w:tblStyle w:val="TableGridLight"/>
        <w:tblW w:w="4998" w:type="pct"/>
        <w:tblLayout w:type="fixed"/>
        <w:tblLook w:val="04A0" w:firstRow="1" w:lastRow="0" w:firstColumn="1" w:lastColumn="0" w:noHBand="0" w:noVBand="1"/>
      </w:tblPr>
      <w:tblGrid>
        <w:gridCol w:w="1975"/>
        <w:gridCol w:w="7371"/>
      </w:tblGrid>
      <w:tr w:rsidR="008C183C" w:rsidRPr="00034694" w14:paraId="78142BB1" w14:textId="77777777" w:rsidTr="00BC606E">
        <w:trPr>
          <w:trHeight w:val="190"/>
        </w:trPr>
        <w:tc>
          <w:tcPr>
            <w:tcW w:w="1975" w:type="dxa"/>
            <w:shd w:val="clear" w:color="auto" w:fill="F2F2F2" w:themeFill="background1" w:themeFillShade="F2"/>
            <w:hideMark/>
          </w:tcPr>
          <w:p w14:paraId="551678E7" w14:textId="77777777" w:rsidR="008C183C" w:rsidRPr="00034694" w:rsidRDefault="008C183C" w:rsidP="001A28DF">
            <w:pPr>
              <w:jc w:val="left"/>
              <w:rPr>
                <w:szCs w:val="20"/>
              </w:rPr>
            </w:pPr>
            <w:bookmarkStart w:id="102" w:name="_Hlk161077191"/>
            <w:bookmarkEnd w:id="101"/>
            <w:r w:rsidRPr="00034694">
              <w:rPr>
                <w:szCs w:val="20"/>
              </w:rPr>
              <w:t>PROTOCOL</w:t>
            </w:r>
          </w:p>
        </w:tc>
        <w:tc>
          <w:tcPr>
            <w:tcW w:w="7371" w:type="dxa"/>
            <w:hideMark/>
          </w:tcPr>
          <w:p w14:paraId="5A2928EE" w14:textId="1439917B" w:rsidR="008C183C" w:rsidRPr="00034694" w:rsidRDefault="008C183C" w:rsidP="001A28DF">
            <w:pPr>
              <w:jc w:val="left"/>
              <w:rPr>
                <w:szCs w:val="20"/>
              </w:rPr>
            </w:pPr>
            <w:r w:rsidRPr="00034694">
              <w:rPr>
                <w:szCs w:val="20"/>
              </w:rPr>
              <w:t>HTTPS</w:t>
            </w:r>
          </w:p>
        </w:tc>
      </w:tr>
      <w:tr w:rsidR="008C183C" w:rsidRPr="00034694" w14:paraId="7D8EC5EE" w14:textId="77777777" w:rsidTr="00BC606E">
        <w:trPr>
          <w:trHeight w:val="121"/>
        </w:trPr>
        <w:tc>
          <w:tcPr>
            <w:tcW w:w="1975" w:type="dxa"/>
            <w:shd w:val="clear" w:color="auto" w:fill="F2F2F2" w:themeFill="background1" w:themeFillShade="F2"/>
            <w:hideMark/>
          </w:tcPr>
          <w:p w14:paraId="38DD2175" w14:textId="735D88CC" w:rsidR="008C183C" w:rsidRPr="00034694" w:rsidRDefault="007C7326" w:rsidP="001A28DF">
            <w:pPr>
              <w:jc w:val="left"/>
              <w:rPr>
                <w:szCs w:val="20"/>
              </w:rPr>
            </w:pPr>
            <w:r w:rsidRPr="00034694">
              <w:rPr>
                <w:szCs w:val="20"/>
              </w:rPr>
              <w:t xml:space="preserve">DEV </w:t>
            </w:r>
            <w:r w:rsidR="0034715A" w:rsidRPr="00034694">
              <w:rPr>
                <w:szCs w:val="20"/>
              </w:rPr>
              <w:t>ENDPOINT</w:t>
            </w:r>
          </w:p>
        </w:tc>
        <w:tc>
          <w:tcPr>
            <w:tcW w:w="7371" w:type="dxa"/>
            <w:hideMark/>
          </w:tcPr>
          <w:p w14:paraId="16595E99" w14:textId="33472858" w:rsidR="008C183C" w:rsidRPr="00034694" w:rsidRDefault="00533A77" w:rsidP="001A28DF">
            <w:pPr>
              <w:jc w:val="left"/>
              <w:rPr>
                <w:szCs w:val="20"/>
              </w:rPr>
            </w:pPr>
            <w:hyperlink r:id="rId34" w:history="1">
              <w:r w:rsidRPr="00034694">
                <w:rPr>
                  <w:rStyle w:val="Hyperlink"/>
                  <w:szCs w:val="20"/>
                </w:rPr>
                <w:t>https://ix-dev-apimgmt.azure-api.net/jira-api/board</w:t>
              </w:r>
            </w:hyperlink>
            <w:r w:rsidRPr="00034694">
              <w:rPr>
                <w:szCs w:val="20"/>
              </w:rPr>
              <w:t xml:space="preserve"> </w:t>
            </w:r>
          </w:p>
        </w:tc>
      </w:tr>
      <w:tr w:rsidR="007C7326" w:rsidRPr="00034694" w14:paraId="7E2D6E58" w14:textId="77777777" w:rsidTr="00BC606E">
        <w:trPr>
          <w:trHeight w:val="121"/>
        </w:trPr>
        <w:tc>
          <w:tcPr>
            <w:tcW w:w="1975" w:type="dxa"/>
            <w:shd w:val="clear" w:color="auto" w:fill="F2F2F2" w:themeFill="background1" w:themeFillShade="F2"/>
          </w:tcPr>
          <w:p w14:paraId="7B5279FB" w14:textId="46E00E6B" w:rsidR="007C7326" w:rsidRPr="00034694" w:rsidRDefault="007C7326" w:rsidP="001A28DF">
            <w:pPr>
              <w:jc w:val="left"/>
              <w:rPr>
                <w:szCs w:val="20"/>
              </w:rPr>
            </w:pPr>
            <w:r w:rsidRPr="00034694">
              <w:rPr>
                <w:szCs w:val="20"/>
              </w:rPr>
              <w:t>QA ENDPOINT</w:t>
            </w:r>
          </w:p>
        </w:tc>
        <w:tc>
          <w:tcPr>
            <w:tcW w:w="7371" w:type="dxa"/>
          </w:tcPr>
          <w:p w14:paraId="261E9456" w14:textId="5DD76BF2" w:rsidR="007C7326" w:rsidRPr="00034694" w:rsidRDefault="00533A77" w:rsidP="001A28DF">
            <w:pPr>
              <w:jc w:val="left"/>
              <w:rPr>
                <w:szCs w:val="20"/>
              </w:rPr>
            </w:pPr>
            <w:hyperlink r:id="rId35" w:history="1">
              <w:r w:rsidRPr="00034694">
                <w:rPr>
                  <w:rStyle w:val="Hyperlink"/>
                  <w:szCs w:val="20"/>
                </w:rPr>
                <w:t>https://ix-qa-apimgmt.azure-api.net/jira-api/board</w:t>
              </w:r>
            </w:hyperlink>
            <w:r w:rsidRPr="00034694">
              <w:rPr>
                <w:szCs w:val="20"/>
              </w:rPr>
              <w:t xml:space="preserve"> </w:t>
            </w:r>
          </w:p>
        </w:tc>
      </w:tr>
      <w:tr w:rsidR="008C183C" w:rsidRPr="00034694" w14:paraId="696203B8" w14:textId="77777777" w:rsidTr="00BC606E">
        <w:trPr>
          <w:trHeight w:val="155"/>
        </w:trPr>
        <w:tc>
          <w:tcPr>
            <w:tcW w:w="1975" w:type="dxa"/>
            <w:shd w:val="clear" w:color="auto" w:fill="F2F2F2" w:themeFill="background1" w:themeFillShade="F2"/>
            <w:hideMark/>
          </w:tcPr>
          <w:p w14:paraId="694C3E0F" w14:textId="77777777" w:rsidR="008C183C" w:rsidRPr="00034694" w:rsidRDefault="008C183C" w:rsidP="001A28DF">
            <w:pPr>
              <w:jc w:val="left"/>
              <w:rPr>
                <w:szCs w:val="20"/>
              </w:rPr>
            </w:pPr>
            <w:r w:rsidRPr="00034694">
              <w:rPr>
                <w:szCs w:val="20"/>
              </w:rPr>
              <w:t>METHOD</w:t>
            </w:r>
          </w:p>
        </w:tc>
        <w:tc>
          <w:tcPr>
            <w:tcW w:w="7371" w:type="dxa"/>
            <w:hideMark/>
          </w:tcPr>
          <w:p w14:paraId="2CF5B65E" w14:textId="0A19421A" w:rsidR="008C183C" w:rsidRPr="00034694" w:rsidRDefault="008C183C" w:rsidP="001A28DF">
            <w:pPr>
              <w:jc w:val="left"/>
              <w:rPr>
                <w:szCs w:val="20"/>
              </w:rPr>
            </w:pPr>
            <w:r w:rsidRPr="00034694">
              <w:rPr>
                <w:szCs w:val="20"/>
              </w:rPr>
              <w:t>GET</w:t>
            </w:r>
          </w:p>
        </w:tc>
      </w:tr>
      <w:tr w:rsidR="008C183C" w:rsidRPr="00034694" w14:paraId="1FB53DC4" w14:textId="77777777" w:rsidTr="00BC606E">
        <w:trPr>
          <w:trHeight w:val="276"/>
        </w:trPr>
        <w:tc>
          <w:tcPr>
            <w:tcW w:w="1975" w:type="dxa"/>
            <w:shd w:val="clear" w:color="auto" w:fill="F2F2F2" w:themeFill="background1" w:themeFillShade="F2"/>
            <w:hideMark/>
          </w:tcPr>
          <w:p w14:paraId="7035A64C" w14:textId="77777777" w:rsidR="008C183C" w:rsidRPr="00034694" w:rsidRDefault="008C183C" w:rsidP="001A28DF">
            <w:pPr>
              <w:jc w:val="left"/>
              <w:rPr>
                <w:szCs w:val="20"/>
              </w:rPr>
            </w:pPr>
            <w:r w:rsidRPr="00034694">
              <w:rPr>
                <w:szCs w:val="20"/>
              </w:rPr>
              <w:t>CONTENT TYPE</w:t>
            </w:r>
          </w:p>
        </w:tc>
        <w:tc>
          <w:tcPr>
            <w:tcW w:w="7371" w:type="dxa"/>
            <w:hideMark/>
          </w:tcPr>
          <w:p w14:paraId="5539A67F" w14:textId="77777777" w:rsidR="008C183C" w:rsidRPr="00034694" w:rsidRDefault="008C183C" w:rsidP="001A28DF">
            <w:pPr>
              <w:jc w:val="left"/>
              <w:rPr>
                <w:szCs w:val="20"/>
              </w:rPr>
            </w:pPr>
            <w:r w:rsidRPr="00034694">
              <w:rPr>
                <w:szCs w:val="20"/>
              </w:rPr>
              <w:t>application / json</w:t>
            </w:r>
          </w:p>
        </w:tc>
      </w:tr>
    </w:tbl>
    <w:p w14:paraId="035EAC64" w14:textId="753EED0F" w:rsidR="00BE5D46" w:rsidRDefault="00A3072F" w:rsidP="0070556B">
      <w:pPr>
        <w:pStyle w:val="Heading3"/>
        <w:sectPr w:rsidR="00BE5D46" w:rsidSect="00E80616">
          <w:pgSz w:w="12240" w:h="15840" w:code="1"/>
          <w:pgMar w:top="1440" w:right="1440" w:bottom="1440" w:left="1440" w:header="720" w:footer="720" w:gutter="0"/>
          <w:cols w:space="1440"/>
          <w:docGrid w:linePitch="360"/>
        </w:sectPr>
      </w:pPr>
      <w:bookmarkStart w:id="103" w:name="OLE_LINK46"/>
      <w:bookmarkEnd w:id="95"/>
      <w:bookmarkEnd w:id="102"/>
      <w:r>
        <w:t>Pagination Parameters</w:t>
      </w:r>
    </w:p>
    <w:tbl>
      <w:tblPr>
        <w:tblStyle w:val="TableGridLight"/>
        <w:tblW w:w="9314" w:type="dxa"/>
        <w:tblLook w:val="04A0" w:firstRow="1" w:lastRow="0" w:firstColumn="1" w:lastColumn="0" w:noHBand="0" w:noVBand="1"/>
      </w:tblPr>
      <w:tblGrid>
        <w:gridCol w:w="1975"/>
        <w:gridCol w:w="7339"/>
      </w:tblGrid>
      <w:tr w:rsidR="005D26BE" w:rsidRPr="00034694" w14:paraId="5F4D3CB7" w14:textId="77777777" w:rsidTr="00BC606E">
        <w:trPr>
          <w:trHeight w:val="269"/>
        </w:trPr>
        <w:tc>
          <w:tcPr>
            <w:tcW w:w="1975" w:type="dxa"/>
            <w:shd w:val="clear" w:color="auto" w:fill="D9D9D9" w:themeFill="background1" w:themeFillShade="D9"/>
          </w:tcPr>
          <w:p w14:paraId="76FB24ED" w14:textId="6B6AFBBF" w:rsidR="005D26BE" w:rsidRPr="00034694" w:rsidRDefault="005D26BE" w:rsidP="001A28DF">
            <w:pPr>
              <w:jc w:val="left"/>
              <w:rPr>
                <w:szCs w:val="20"/>
              </w:rPr>
            </w:pPr>
            <w:r w:rsidRPr="00034694">
              <w:rPr>
                <w:szCs w:val="20"/>
              </w:rPr>
              <w:t>Parameter</w:t>
            </w:r>
          </w:p>
        </w:tc>
        <w:tc>
          <w:tcPr>
            <w:tcW w:w="7339" w:type="dxa"/>
            <w:shd w:val="clear" w:color="auto" w:fill="D9D9D9" w:themeFill="background1" w:themeFillShade="D9"/>
          </w:tcPr>
          <w:p w14:paraId="1BC49322" w14:textId="0360BCD2" w:rsidR="005D26BE" w:rsidRPr="00034694" w:rsidRDefault="005D26BE" w:rsidP="001A28DF">
            <w:pPr>
              <w:jc w:val="left"/>
              <w:rPr>
                <w:szCs w:val="20"/>
              </w:rPr>
            </w:pPr>
            <w:r w:rsidRPr="00034694">
              <w:rPr>
                <w:szCs w:val="20"/>
              </w:rPr>
              <w:t>Description</w:t>
            </w:r>
          </w:p>
        </w:tc>
      </w:tr>
      <w:tr w:rsidR="005D26BE" w:rsidRPr="00034694" w14:paraId="15CED6D2" w14:textId="77777777" w:rsidTr="00BC606E">
        <w:trPr>
          <w:trHeight w:val="295"/>
        </w:trPr>
        <w:tc>
          <w:tcPr>
            <w:tcW w:w="1975" w:type="dxa"/>
          </w:tcPr>
          <w:p w14:paraId="5CFDDC60" w14:textId="75FE4C72" w:rsidR="005D26BE" w:rsidRPr="00034694" w:rsidRDefault="008C1A2A" w:rsidP="001A28DF">
            <w:pPr>
              <w:jc w:val="left"/>
              <w:rPr>
                <w:szCs w:val="20"/>
              </w:rPr>
            </w:pPr>
            <w:r w:rsidRPr="00034694">
              <w:rPr>
                <w:szCs w:val="20"/>
              </w:rPr>
              <w:t>O</w:t>
            </w:r>
            <w:r w:rsidR="005D26BE" w:rsidRPr="00034694">
              <w:rPr>
                <w:szCs w:val="20"/>
              </w:rPr>
              <w:t>ffset</w:t>
            </w:r>
          </w:p>
        </w:tc>
        <w:tc>
          <w:tcPr>
            <w:tcW w:w="7339" w:type="dxa"/>
          </w:tcPr>
          <w:p w14:paraId="11FC4424" w14:textId="1CFFBB54" w:rsidR="005D26BE" w:rsidRPr="00034694" w:rsidRDefault="007C59C8" w:rsidP="001A28DF">
            <w:pPr>
              <w:jc w:val="left"/>
              <w:rPr>
                <w:szCs w:val="20"/>
              </w:rPr>
            </w:pPr>
            <w:r w:rsidRPr="00034694">
              <w:rPr>
                <w:szCs w:val="20"/>
              </w:rPr>
              <w:t>Page number of the dataset to retrieve (greater than 0)</w:t>
            </w:r>
          </w:p>
        </w:tc>
      </w:tr>
      <w:tr w:rsidR="005D26BE" w:rsidRPr="00034694" w14:paraId="41456AA6" w14:textId="77777777" w:rsidTr="00BC606E">
        <w:trPr>
          <w:trHeight w:val="295"/>
        </w:trPr>
        <w:tc>
          <w:tcPr>
            <w:tcW w:w="1975" w:type="dxa"/>
          </w:tcPr>
          <w:p w14:paraId="57E71627" w14:textId="023534BD" w:rsidR="005D26BE" w:rsidRPr="00034694" w:rsidRDefault="008C1A2A" w:rsidP="001A28DF">
            <w:pPr>
              <w:jc w:val="left"/>
              <w:rPr>
                <w:szCs w:val="20"/>
              </w:rPr>
            </w:pPr>
            <w:r w:rsidRPr="00034694">
              <w:rPr>
                <w:szCs w:val="20"/>
              </w:rPr>
              <w:t>L</w:t>
            </w:r>
            <w:r w:rsidR="007C59C8" w:rsidRPr="00034694">
              <w:rPr>
                <w:szCs w:val="20"/>
              </w:rPr>
              <w:t>imits</w:t>
            </w:r>
          </w:p>
        </w:tc>
        <w:tc>
          <w:tcPr>
            <w:tcW w:w="7339" w:type="dxa"/>
          </w:tcPr>
          <w:p w14:paraId="5749B22E" w14:textId="3669C689" w:rsidR="005D26BE" w:rsidRPr="00034694" w:rsidRDefault="007C59C8" w:rsidP="001A28DF">
            <w:pPr>
              <w:jc w:val="left"/>
              <w:rPr>
                <w:szCs w:val="20"/>
              </w:rPr>
            </w:pPr>
            <w:r w:rsidRPr="00034694">
              <w:rPr>
                <w:szCs w:val="20"/>
              </w:rPr>
              <w:t>Page size, maximum value is 50 (greater than 0)</w:t>
            </w:r>
          </w:p>
        </w:tc>
      </w:tr>
    </w:tbl>
    <w:bookmarkEnd w:id="103"/>
    <w:p w14:paraId="11CC0433" w14:textId="5AFFF177" w:rsidR="009B57CA" w:rsidRDefault="005D01D4" w:rsidP="00BE5D46">
      <w:pPr>
        <w:spacing w:before="240" w:after="0"/>
        <w:jc w:val="left"/>
        <w:rPr>
          <w:b/>
          <w:bCs/>
          <w:szCs w:val="20"/>
        </w:rPr>
      </w:pPr>
      <w:r w:rsidRPr="00034694">
        <w:rPr>
          <w:b/>
          <w:bCs/>
          <w:szCs w:val="20"/>
        </w:rPr>
        <w:t xml:space="preserve">Sample </w:t>
      </w:r>
      <w:r w:rsidR="009B57CA" w:rsidRPr="00034694">
        <w:rPr>
          <w:b/>
          <w:bCs/>
          <w:szCs w:val="20"/>
        </w:rPr>
        <w:t>Response</w:t>
      </w:r>
    </w:p>
    <w:p w14:paraId="32BDE211" w14:textId="77777777" w:rsidR="001A3F53" w:rsidRPr="001A3F53" w:rsidRDefault="001A3F53" w:rsidP="00BE5D46">
      <w:pPr>
        <w:spacing w:before="360" w:after="0"/>
        <w:ind w:left="720"/>
        <w:jc w:val="left"/>
        <w:rPr>
          <w:rFonts w:ascii="Consolas" w:hAnsi="Consolas"/>
          <w:sz w:val="18"/>
          <w:szCs w:val="18"/>
        </w:rPr>
      </w:pPr>
      <w:r w:rsidRPr="001A3F53">
        <w:rPr>
          <w:rFonts w:ascii="Consolas" w:hAnsi="Consolas"/>
          <w:sz w:val="18"/>
          <w:szCs w:val="18"/>
        </w:rPr>
        <w:t>{</w:t>
      </w:r>
    </w:p>
    <w:p w14:paraId="39968184" w14:textId="77777777" w:rsidR="001A3F53" w:rsidRPr="001A3F53" w:rsidRDefault="001A3F53" w:rsidP="009F58DF">
      <w:pPr>
        <w:spacing w:after="0"/>
        <w:ind w:left="720"/>
        <w:jc w:val="left"/>
        <w:rPr>
          <w:rFonts w:ascii="Consolas" w:hAnsi="Consolas"/>
          <w:sz w:val="18"/>
          <w:szCs w:val="18"/>
        </w:rPr>
      </w:pPr>
      <w:r w:rsidRPr="001A3F53">
        <w:rPr>
          <w:rFonts w:ascii="Consolas" w:hAnsi="Consolas"/>
          <w:sz w:val="18"/>
          <w:szCs w:val="18"/>
        </w:rPr>
        <w:t xml:space="preserve">    "offset": “”,</w:t>
      </w:r>
    </w:p>
    <w:p w14:paraId="5DF36889" w14:textId="77777777" w:rsidR="001A3F53" w:rsidRPr="001A3F53" w:rsidRDefault="001A3F53" w:rsidP="009F58DF">
      <w:pPr>
        <w:spacing w:after="0"/>
        <w:ind w:left="720"/>
        <w:jc w:val="left"/>
        <w:rPr>
          <w:rFonts w:ascii="Consolas" w:hAnsi="Consolas"/>
          <w:sz w:val="18"/>
          <w:szCs w:val="18"/>
        </w:rPr>
      </w:pPr>
      <w:r w:rsidRPr="001A3F53">
        <w:rPr>
          <w:rFonts w:ascii="Consolas" w:hAnsi="Consolas"/>
          <w:sz w:val="18"/>
          <w:szCs w:val="18"/>
        </w:rPr>
        <w:t xml:space="preserve">    "limits": “”,</w:t>
      </w:r>
    </w:p>
    <w:p w14:paraId="5DFE49D4" w14:textId="77777777" w:rsidR="001A3F53" w:rsidRPr="001A3F53" w:rsidRDefault="001A3F53" w:rsidP="009F58DF">
      <w:pPr>
        <w:spacing w:after="0"/>
        <w:ind w:left="720"/>
        <w:jc w:val="left"/>
        <w:rPr>
          <w:rFonts w:ascii="Consolas" w:hAnsi="Consolas"/>
          <w:sz w:val="18"/>
          <w:szCs w:val="18"/>
        </w:rPr>
      </w:pPr>
      <w:r w:rsidRPr="001A3F53">
        <w:rPr>
          <w:rFonts w:ascii="Consolas" w:hAnsi="Consolas"/>
          <w:sz w:val="18"/>
          <w:szCs w:val="18"/>
        </w:rPr>
        <w:t xml:space="preserve">    "total": “”,</w:t>
      </w:r>
    </w:p>
    <w:p w14:paraId="7F631FBB" w14:textId="77777777" w:rsidR="001A3F53" w:rsidRPr="001A3F53" w:rsidRDefault="001A3F53" w:rsidP="009F58DF">
      <w:pPr>
        <w:spacing w:after="0"/>
        <w:ind w:left="720"/>
        <w:jc w:val="left"/>
        <w:rPr>
          <w:rFonts w:ascii="Consolas" w:hAnsi="Consolas"/>
          <w:sz w:val="18"/>
          <w:szCs w:val="18"/>
        </w:rPr>
      </w:pPr>
      <w:r w:rsidRPr="001A3F53">
        <w:rPr>
          <w:rFonts w:ascii="Consolas" w:hAnsi="Consolas"/>
          <w:sz w:val="18"/>
          <w:szCs w:val="18"/>
        </w:rPr>
        <w:t xml:space="preserve">    "values": [</w:t>
      </w:r>
    </w:p>
    <w:p w14:paraId="18C54159" w14:textId="77777777" w:rsidR="001A3F53" w:rsidRPr="001A3F53" w:rsidRDefault="001A3F53" w:rsidP="009F58DF">
      <w:pPr>
        <w:spacing w:after="0"/>
        <w:ind w:left="720"/>
        <w:jc w:val="left"/>
        <w:rPr>
          <w:rFonts w:ascii="Consolas" w:hAnsi="Consolas"/>
          <w:sz w:val="18"/>
          <w:szCs w:val="18"/>
        </w:rPr>
      </w:pPr>
      <w:r w:rsidRPr="001A3F53">
        <w:rPr>
          <w:rFonts w:ascii="Consolas" w:hAnsi="Consolas"/>
          <w:sz w:val="18"/>
          <w:szCs w:val="18"/>
        </w:rPr>
        <w:t xml:space="preserve">        {</w:t>
      </w:r>
    </w:p>
    <w:p w14:paraId="6268A2E9" w14:textId="77777777" w:rsidR="001A3F53" w:rsidRPr="001A3F53" w:rsidRDefault="001A3F53" w:rsidP="009F58DF">
      <w:pPr>
        <w:spacing w:after="0"/>
        <w:ind w:left="720"/>
        <w:jc w:val="left"/>
        <w:rPr>
          <w:rFonts w:ascii="Consolas" w:hAnsi="Consolas"/>
          <w:sz w:val="18"/>
          <w:szCs w:val="18"/>
        </w:rPr>
      </w:pPr>
      <w:r w:rsidRPr="001A3F53">
        <w:rPr>
          <w:rFonts w:ascii="Consolas" w:hAnsi="Consolas"/>
          <w:sz w:val="18"/>
          <w:szCs w:val="18"/>
        </w:rPr>
        <w:t xml:space="preserve">            "id": “”,</w:t>
      </w:r>
    </w:p>
    <w:p w14:paraId="633EAB98" w14:textId="77777777" w:rsidR="001A3F53" w:rsidRPr="001A3F53" w:rsidRDefault="001A3F53" w:rsidP="009F58DF">
      <w:pPr>
        <w:spacing w:after="0"/>
        <w:ind w:left="720"/>
        <w:jc w:val="left"/>
        <w:rPr>
          <w:rFonts w:ascii="Consolas" w:hAnsi="Consolas"/>
          <w:sz w:val="18"/>
          <w:szCs w:val="18"/>
        </w:rPr>
      </w:pPr>
      <w:r w:rsidRPr="001A3F53">
        <w:rPr>
          <w:rFonts w:ascii="Consolas" w:hAnsi="Consolas"/>
          <w:sz w:val="18"/>
          <w:szCs w:val="18"/>
        </w:rPr>
        <w:t xml:space="preserve">            "self": "",</w:t>
      </w:r>
    </w:p>
    <w:p w14:paraId="7649D615" w14:textId="77777777" w:rsidR="001A3F53" w:rsidRPr="001A3F53" w:rsidRDefault="001A3F53" w:rsidP="009F58DF">
      <w:pPr>
        <w:spacing w:after="0"/>
        <w:ind w:left="720"/>
        <w:jc w:val="left"/>
        <w:rPr>
          <w:rFonts w:ascii="Consolas" w:hAnsi="Consolas"/>
          <w:sz w:val="18"/>
          <w:szCs w:val="18"/>
        </w:rPr>
      </w:pPr>
      <w:r w:rsidRPr="001A3F53">
        <w:rPr>
          <w:rFonts w:ascii="Consolas" w:hAnsi="Consolas"/>
          <w:sz w:val="18"/>
          <w:szCs w:val="18"/>
        </w:rPr>
        <w:t xml:space="preserve">            "name": "",</w:t>
      </w:r>
    </w:p>
    <w:p w14:paraId="09A6EB1A" w14:textId="77777777" w:rsidR="001A3F53" w:rsidRPr="001A3F53" w:rsidRDefault="001A3F53" w:rsidP="009F58DF">
      <w:pPr>
        <w:spacing w:after="0"/>
        <w:ind w:left="720"/>
        <w:jc w:val="left"/>
        <w:rPr>
          <w:rFonts w:ascii="Consolas" w:hAnsi="Consolas"/>
          <w:sz w:val="18"/>
          <w:szCs w:val="18"/>
        </w:rPr>
      </w:pPr>
      <w:r w:rsidRPr="001A3F53">
        <w:rPr>
          <w:rFonts w:ascii="Consolas" w:hAnsi="Consolas"/>
          <w:sz w:val="18"/>
          <w:szCs w:val="18"/>
        </w:rPr>
        <w:t xml:space="preserve">            "type": ""</w:t>
      </w:r>
    </w:p>
    <w:p w14:paraId="63960781" w14:textId="77777777" w:rsidR="001A3F53" w:rsidRPr="001A3F53" w:rsidRDefault="001A3F53" w:rsidP="009F58DF">
      <w:pPr>
        <w:spacing w:after="0"/>
        <w:ind w:left="720"/>
        <w:jc w:val="left"/>
        <w:rPr>
          <w:rFonts w:ascii="Consolas" w:hAnsi="Consolas"/>
          <w:sz w:val="18"/>
          <w:szCs w:val="18"/>
        </w:rPr>
      </w:pPr>
      <w:r w:rsidRPr="001A3F53">
        <w:rPr>
          <w:rFonts w:ascii="Consolas" w:hAnsi="Consolas"/>
          <w:sz w:val="18"/>
          <w:szCs w:val="18"/>
        </w:rPr>
        <w:t xml:space="preserve">        }</w:t>
      </w:r>
    </w:p>
    <w:p w14:paraId="0DAACF83" w14:textId="77777777" w:rsidR="001A3F53" w:rsidRPr="001A3F53" w:rsidRDefault="001A3F53" w:rsidP="009F58DF">
      <w:pPr>
        <w:spacing w:after="0"/>
        <w:ind w:left="720"/>
        <w:jc w:val="left"/>
        <w:rPr>
          <w:rFonts w:ascii="Consolas" w:hAnsi="Consolas"/>
          <w:sz w:val="18"/>
          <w:szCs w:val="18"/>
        </w:rPr>
      </w:pPr>
      <w:r w:rsidRPr="001A3F53">
        <w:rPr>
          <w:rFonts w:ascii="Consolas" w:hAnsi="Consolas"/>
          <w:sz w:val="18"/>
          <w:szCs w:val="18"/>
        </w:rPr>
        <w:t xml:space="preserve">    ]</w:t>
      </w:r>
    </w:p>
    <w:p w14:paraId="4D834153" w14:textId="6CE77A6D" w:rsidR="00E751D3" w:rsidRPr="009F58DF" w:rsidRDefault="001A3F53" w:rsidP="00BE5D46">
      <w:pPr>
        <w:spacing w:after="360"/>
        <w:ind w:left="720"/>
        <w:jc w:val="left"/>
        <w:rPr>
          <w:rFonts w:ascii="Consolas" w:hAnsi="Consolas"/>
          <w:sz w:val="18"/>
          <w:szCs w:val="18"/>
        </w:rPr>
      </w:pPr>
      <w:r w:rsidRPr="009F58DF">
        <w:rPr>
          <w:rFonts w:ascii="Consolas" w:hAnsi="Consolas"/>
          <w:sz w:val="18"/>
          <w:szCs w:val="18"/>
        </w:rPr>
        <w:t>}</w:t>
      </w:r>
    </w:p>
    <w:p w14:paraId="4D80BCD7" w14:textId="30681FA7" w:rsidR="00674469" w:rsidRPr="00034694" w:rsidRDefault="00BE5D46" w:rsidP="0070556B">
      <w:pPr>
        <w:pStyle w:val="Heading3"/>
      </w:pPr>
      <w:r>
        <w:t>Result</w:t>
      </w:r>
    </w:p>
    <w:tbl>
      <w:tblPr>
        <w:tblStyle w:val="TableGridLight"/>
        <w:tblW w:w="4929" w:type="pct"/>
        <w:tblLayout w:type="fixed"/>
        <w:tblLook w:val="04A0" w:firstRow="1" w:lastRow="0" w:firstColumn="1" w:lastColumn="0" w:noHBand="0" w:noVBand="1"/>
      </w:tblPr>
      <w:tblGrid>
        <w:gridCol w:w="2755"/>
        <w:gridCol w:w="6462"/>
      </w:tblGrid>
      <w:tr w:rsidR="00E751D3" w:rsidRPr="00034694" w14:paraId="78EF26D0" w14:textId="77777777" w:rsidTr="00BE5D46">
        <w:trPr>
          <w:trHeight w:val="237"/>
        </w:trPr>
        <w:tc>
          <w:tcPr>
            <w:tcW w:w="2755" w:type="dxa"/>
            <w:shd w:val="clear" w:color="auto" w:fill="F2F2F2" w:themeFill="background1" w:themeFillShade="F2"/>
            <w:vAlign w:val="center"/>
            <w:hideMark/>
          </w:tcPr>
          <w:p w14:paraId="1E5A0132" w14:textId="2718A93A" w:rsidR="00E751D3" w:rsidRPr="00034694" w:rsidRDefault="00E751D3" w:rsidP="005C776B">
            <w:pPr>
              <w:jc w:val="left"/>
              <w:rPr>
                <w:szCs w:val="20"/>
              </w:rPr>
            </w:pPr>
            <w:bookmarkStart w:id="104" w:name="_Hlk161076890"/>
            <w:bookmarkStart w:id="105" w:name="OLE_LINK40"/>
            <w:r w:rsidRPr="00034694">
              <w:rPr>
                <w:szCs w:val="20"/>
              </w:rPr>
              <w:t>HTTP Code</w:t>
            </w:r>
          </w:p>
        </w:tc>
        <w:tc>
          <w:tcPr>
            <w:tcW w:w="6462" w:type="dxa"/>
            <w:shd w:val="clear" w:color="auto" w:fill="F2F2F2" w:themeFill="background1" w:themeFillShade="F2"/>
            <w:vAlign w:val="center"/>
            <w:hideMark/>
          </w:tcPr>
          <w:p w14:paraId="7DEC9A7A" w14:textId="77777777" w:rsidR="00E751D3" w:rsidRPr="00034694" w:rsidRDefault="00E751D3" w:rsidP="005C776B">
            <w:pPr>
              <w:jc w:val="left"/>
              <w:rPr>
                <w:szCs w:val="20"/>
              </w:rPr>
            </w:pPr>
            <w:r w:rsidRPr="00034694">
              <w:rPr>
                <w:szCs w:val="20"/>
              </w:rPr>
              <w:t>Result Description</w:t>
            </w:r>
          </w:p>
        </w:tc>
      </w:tr>
      <w:tr w:rsidR="00E751D3" w:rsidRPr="00034694" w14:paraId="39A08AC3" w14:textId="77777777" w:rsidTr="00BE5D46">
        <w:trPr>
          <w:trHeight w:val="217"/>
        </w:trPr>
        <w:tc>
          <w:tcPr>
            <w:tcW w:w="2755" w:type="dxa"/>
            <w:vAlign w:val="center"/>
            <w:hideMark/>
          </w:tcPr>
          <w:p w14:paraId="09B0FA5E" w14:textId="77777777" w:rsidR="00E751D3" w:rsidRPr="00034694" w:rsidRDefault="00E751D3" w:rsidP="005C776B">
            <w:pPr>
              <w:jc w:val="left"/>
              <w:rPr>
                <w:szCs w:val="20"/>
              </w:rPr>
            </w:pPr>
            <w:r w:rsidRPr="00034694">
              <w:rPr>
                <w:szCs w:val="20"/>
              </w:rPr>
              <w:t>200</w:t>
            </w:r>
          </w:p>
        </w:tc>
        <w:tc>
          <w:tcPr>
            <w:tcW w:w="6462" w:type="dxa"/>
            <w:vAlign w:val="center"/>
            <w:hideMark/>
          </w:tcPr>
          <w:p w14:paraId="6581A4EA" w14:textId="74F5BAB4" w:rsidR="00E751D3" w:rsidRPr="00034694" w:rsidRDefault="00566401" w:rsidP="005C776B">
            <w:pPr>
              <w:jc w:val="left"/>
              <w:rPr>
                <w:szCs w:val="20"/>
              </w:rPr>
            </w:pPr>
            <w:r>
              <w:rPr>
                <w:szCs w:val="20"/>
              </w:rPr>
              <w:t xml:space="preserve">Board details fetched successfully as </w:t>
            </w:r>
            <w:proofErr w:type="spellStart"/>
            <w:r>
              <w:rPr>
                <w:szCs w:val="20"/>
              </w:rPr>
              <w:t>mentu</w:t>
            </w:r>
            <w:proofErr w:type="spellEnd"/>
          </w:p>
        </w:tc>
      </w:tr>
    </w:tbl>
    <w:p w14:paraId="1DB65E29" w14:textId="506A2512" w:rsidR="00BE5D46" w:rsidRDefault="00BE5D46" w:rsidP="0070556B">
      <w:pPr>
        <w:pStyle w:val="Heading3"/>
        <w:sectPr w:rsidR="00BE5D46" w:rsidSect="00BE5D46">
          <w:type w:val="continuous"/>
          <w:pgSz w:w="12240" w:h="15840" w:code="1"/>
          <w:pgMar w:top="1440" w:right="1440" w:bottom="1440" w:left="1440" w:header="720" w:footer="720" w:gutter="0"/>
          <w:cols w:space="1440"/>
          <w:docGrid w:linePitch="360"/>
        </w:sectPr>
      </w:pPr>
      <w:bookmarkStart w:id="106" w:name="_Hlk170401091"/>
      <w:bookmarkStart w:id="107" w:name="_Hlk170400980"/>
      <w:r w:rsidRPr="00BE5D46">
        <w:t>Error Management</w:t>
      </w:r>
    </w:p>
    <w:tbl>
      <w:tblPr>
        <w:tblStyle w:val="TableGridLight"/>
        <w:tblW w:w="4929" w:type="pct"/>
        <w:tblLayout w:type="fixed"/>
        <w:tblLook w:val="04A0" w:firstRow="1" w:lastRow="0" w:firstColumn="1" w:lastColumn="0" w:noHBand="0" w:noVBand="1"/>
      </w:tblPr>
      <w:tblGrid>
        <w:gridCol w:w="1331"/>
        <w:gridCol w:w="1424"/>
        <w:gridCol w:w="6462"/>
      </w:tblGrid>
      <w:tr w:rsidR="00E751D3" w:rsidRPr="00034694" w14:paraId="66767E09" w14:textId="77777777" w:rsidTr="00BE5D46">
        <w:trPr>
          <w:trHeight w:val="276"/>
        </w:trPr>
        <w:tc>
          <w:tcPr>
            <w:tcW w:w="1331" w:type="dxa"/>
            <w:shd w:val="clear" w:color="auto" w:fill="F2F2F2" w:themeFill="background1" w:themeFillShade="F2"/>
            <w:vAlign w:val="center"/>
            <w:hideMark/>
          </w:tcPr>
          <w:p w14:paraId="074A3226" w14:textId="77777777" w:rsidR="09F5F589" w:rsidRPr="00034694" w:rsidRDefault="09F5F589" w:rsidP="005C776B">
            <w:pPr>
              <w:jc w:val="left"/>
              <w:rPr>
                <w:szCs w:val="20"/>
              </w:rPr>
            </w:pPr>
            <w:r w:rsidRPr="00034694">
              <w:rPr>
                <w:szCs w:val="20"/>
              </w:rPr>
              <w:t>HTTP Code</w:t>
            </w:r>
          </w:p>
        </w:tc>
        <w:tc>
          <w:tcPr>
            <w:tcW w:w="1424" w:type="dxa"/>
            <w:shd w:val="clear" w:color="auto" w:fill="F2F2F2" w:themeFill="background1" w:themeFillShade="F2"/>
            <w:vAlign w:val="center"/>
            <w:hideMark/>
          </w:tcPr>
          <w:p w14:paraId="78D514B0" w14:textId="77777777" w:rsidR="09F5F589" w:rsidRPr="00034694" w:rsidRDefault="09F5F589" w:rsidP="005C776B">
            <w:pPr>
              <w:jc w:val="left"/>
              <w:rPr>
                <w:szCs w:val="20"/>
              </w:rPr>
            </w:pPr>
            <w:r w:rsidRPr="00034694">
              <w:rPr>
                <w:szCs w:val="20"/>
              </w:rPr>
              <w:t>Error Code</w:t>
            </w:r>
          </w:p>
        </w:tc>
        <w:tc>
          <w:tcPr>
            <w:tcW w:w="6462" w:type="dxa"/>
            <w:shd w:val="clear" w:color="auto" w:fill="F2F2F2" w:themeFill="background1" w:themeFillShade="F2"/>
            <w:vAlign w:val="center"/>
            <w:hideMark/>
          </w:tcPr>
          <w:p w14:paraId="191E89B1" w14:textId="77777777" w:rsidR="09F5F589" w:rsidRPr="00034694" w:rsidRDefault="09F5F589" w:rsidP="005C776B">
            <w:pPr>
              <w:jc w:val="left"/>
              <w:rPr>
                <w:szCs w:val="20"/>
              </w:rPr>
            </w:pPr>
            <w:r w:rsidRPr="00034694">
              <w:rPr>
                <w:szCs w:val="20"/>
              </w:rPr>
              <w:t>Error Description</w:t>
            </w:r>
          </w:p>
        </w:tc>
      </w:tr>
      <w:tr w:rsidR="00E751D3" w:rsidRPr="00034694" w14:paraId="28F4E3A8" w14:textId="77777777" w:rsidTr="00BE5D46">
        <w:trPr>
          <w:trHeight w:val="276"/>
        </w:trPr>
        <w:tc>
          <w:tcPr>
            <w:tcW w:w="1331" w:type="dxa"/>
            <w:vAlign w:val="center"/>
            <w:hideMark/>
          </w:tcPr>
          <w:p w14:paraId="511710BE" w14:textId="77777777" w:rsidR="09F5F589" w:rsidRPr="00034694" w:rsidRDefault="09F5F589" w:rsidP="005C776B">
            <w:pPr>
              <w:jc w:val="left"/>
              <w:rPr>
                <w:szCs w:val="20"/>
              </w:rPr>
            </w:pPr>
            <w:bookmarkStart w:id="108" w:name="_Hlk170401070"/>
            <w:r w:rsidRPr="00034694">
              <w:rPr>
                <w:szCs w:val="20"/>
              </w:rPr>
              <w:t>500</w:t>
            </w:r>
          </w:p>
        </w:tc>
        <w:tc>
          <w:tcPr>
            <w:tcW w:w="1424" w:type="dxa"/>
            <w:vAlign w:val="center"/>
            <w:hideMark/>
          </w:tcPr>
          <w:p w14:paraId="2E5932BA" w14:textId="77777777" w:rsidR="09F5F589" w:rsidRPr="00034694" w:rsidRDefault="09F5F589" w:rsidP="005C776B">
            <w:pPr>
              <w:jc w:val="left"/>
              <w:rPr>
                <w:szCs w:val="20"/>
              </w:rPr>
            </w:pPr>
            <w:r w:rsidRPr="00034694">
              <w:rPr>
                <w:szCs w:val="20"/>
              </w:rPr>
              <w:t>500</w:t>
            </w:r>
          </w:p>
        </w:tc>
        <w:tc>
          <w:tcPr>
            <w:tcW w:w="6462" w:type="dxa"/>
            <w:vAlign w:val="center"/>
            <w:hideMark/>
          </w:tcPr>
          <w:p w14:paraId="40EC7696" w14:textId="4E789FF3" w:rsidR="09F5F589" w:rsidRPr="00034694" w:rsidRDefault="09F5F589" w:rsidP="005C776B">
            <w:pPr>
              <w:jc w:val="left"/>
              <w:rPr>
                <w:szCs w:val="20"/>
              </w:rPr>
            </w:pPr>
            <w:r w:rsidRPr="00034694">
              <w:rPr>
                <w:szCs w:val="20"/>
              </w:rPr>
              <w:t>Project Specific error</w:t>
            </w:r>
          </w:p>
        </w:tc>
      </w:tr>
      <w:tr w:rsidR="00E751D3" w:rsidRPr="00034694" w14:paraId="1D8A695B" w14:textId="77777777" w:rsidTr="00BE5D46">
        <w:trPr>
          <w:trHeight w:val="276"/>
        </w:trPr>
        <w:tc>
          <w:tcPr>
            <w:tcW w:w="1331" w:type="dxa"/>
            <w:vAlign w:val="center"/>
            <w:hideMark/>
          </w:tcPr>
          <w:p w14:paraId="7B21ED81" w14:textId="7BF4E594" w:rsidR="09F5F589" w:rsidRPr="00034694" w:rsidRDefault="09F5F589" w:rsidP="005C776B">
            <w:pPr>
              <w:jc w:val="left"/>
              <w:rPr>
                <w:szCs w:val="20"/>
              </w:rPr>
            </w:pPr>
            <w:r w:rsidRPr="00034694">
              <w:rPr>
                <w:szCs w:val="20"/>
              </w:rPr>
              <w:t>404</w:t>
            </w:r>
          </w:p>
        </w:tc>
        <w:tc>
          <w:tcPr>
            <w:tcW w:w="1424" w:type="dxa"/>
            <w:vAlign w:val="center"/>
            <w:hideMark/>
          </w:tcPr>
          <w:p w14:paraId="27505920" w14:textId="2D99459B" w:rsidR="09F5F589" w:rsidRPr="00034694" w:rsidRDefault="09F5F589" w:rsidP="005C776B">
            <w:pPr>
              <w:jc w:val="left"/>
              <w:rPr>
                <w:szCs w:val="20"/>
              </w:rPr>
            </w:pPr>
            <w:r w:rsidRPr="00034694">
              <w:rPr>
                <w:szCs w:val="20"/>
              </w:rPr>
              <w:t>404</w:t>
            </w:r>
          </w:p>
        </w:tc>
        <w:tc>
          <w:tcPr>
            <w:tcW w:w="6462" w:type="dxa"/>
            <w:vAlign w:val="center"/>
            <w:hideMark/>
          </w:tcPr>
          <w:p w14:paraId="4AAE7F6F" w14:textId="422FBEA1" w:rsidR="09F5F589" w:rsidRPr="00034694" w:rsidRDefault="09F5F589" w:rsidP="005C776B">
            <w:pPr>
              <w:jc w:val="left"/>
              <w:rPr>
                <w:szCs w:val="20"/>
              </w:rPr>
            </w:pPr>
            <w:r w:rsidRPr="00034694">
              <w:rPr>
                <w:szCs w:val="20"/>
              </w:rPr>
              <w:t>Not Found</w:t>
            </w:r>
          </w:p>
        </w:tc>
      </w:tr>
      <w:bookmarkEnd w:id="104"/>
      <w:tr w:rsidR="00E751D3" w:rsidRPr="00034694" w14:paraId="53FB301E" w14:textId="77777777" w:rsidTr="00BE5D46">
        <w:trPr>
          <w:trHeight w:val="276"/>
        </w:trPr>
        <w:tc>
          <w:tcPr>
            <w:tcW w:w="1331" w:type="dxa"/>
            <w:vAlign w:val="center"/>
            <w:hideMark/>
          </w:tcPr>
          <w:p w14:paraId="588527AE" w14:textId="705CAF76" w:rsidR="09F5F589" w:rsidRPr="00034694" w:rsidRDefault="09F5F589" w:rsidP="005C776B">
            <w:pPr>
              <w:jc w:val="left"/>
              <w:rPr>
                <w:szCs w:val="20"/>
              </w:rPr>
            </w:pPr>
            <w:r w:rsidRPr="00034694">
              <w:rPr>
                <w:szCs w:val="20"/>
              </w:rPr>
              <w:t>403</w:t>
            </w:r>
          </w:p>
        </w:tc>
        <w:tc>
          <w:tcPr>
            <w:tcW w:w="1424" w:type="dxa"/>
            <w:vAlign w:val="center"/>
            <w:hideMark/>
          </w:tcPr>
          <w:p w14:paraId="17D822E2" w14:textId="2FD8E3E9" w:rsidR="09F5F589" w:rsidRPr="00034694" w:rsidRDefault="09F5F589" w:rsidP="005C776B">
            <w:pPr>
              <w:jc w:val="left"/>
              <w:rPr>
                <w:szCs w:val="20"/>
              </w:rPr>
            </w:pPr>
            <w:r w:rsidRPr="00034694">
              <w:rPr>
                <w:szCs w:val="20"/>
              </w:rPr>
              <w:t>403</w:t>
            </w:r>
          </w:p>
        </w:tc>
        <w:tc>
          <w:tcPr>
            <w:tcW w:w="6462" w:type="dxa"/>
            <w:vAlign w:val="center"/>
            <w:hideMark/>
          </w:tcPr>
          <w:p w14:paraId="65531A19" w14:textId="42D05466" w:rsidR="09F5F589" w:rsidRPr="00034694" w:rsidRDefault="09F5F589" w:rsidP="005C776B">
            <w:pPr>
              <w:jc w:val="left"/>
              <w:rPr>
                <w:szCs w:val="20"/>
              </w:rPr>
            </w:pPr>
            <w:r w:rsidRPr="00034694">
              <w:rPr>
                <w:szCs w:val="20"/>
              </w:rPr>
              <w:t>Forbidden</w:t>
            </w:r>
          </w:p>
        </w:tc>
      </w:tr>
      <w:tr w:rsidR="00A91764" w:rsidRPr="00034694" w14:paraId="63FED6F9" w14:textId="77777777" w:rsidTr="00BE5D46">
        <w:trPr>
          <w:trHeight w:val="276"/>
        </w:trPr>
        <w:tc>
          <w:tcPr>
            <w:tcW w:w="1331" w:type="dxa"/>
            <w:vAlign w:val="center"/>
          </w:tcPr>
          <w:p w14:paraId="639E8508" w14:textId="6394FB37" w:rsidR="00A91764" w:rsidRPr="00034694" w:rsidRDefault="00A91764" w:rsidP="005C776B">
            <w:pPr>
              <w:jc w:val="left"/>
              <w:rPr>
                <w:szCs w:val="20"/>
              </w:rPr>
            </w:pPr>
            <w:r>
              <w:rPr>
                <w:szCs w:val="20"/>
              </w:rPr>
              <w:t>401</w:t>
            </w:r>
          </w:p>
        </w:tc>
        <w:tc>
          <w:tcPr>
            <w:tcW w:w="1424" w:type="dxa"/>
            <w:vAlign w:val="center"/>
          </w:tcPr>
          <w:p w14:paraId="53627652" w14:textId="481FA3BC" w:rsidR="00A91764" w:rsidRPr="00034694" w:rsidRDefault="00A91764" w:rsidP="005C776B">
            <w:pPr>
              <w:jc w:val="left"/>
              <w:rPr>
                <w:szCs w:val="20"/>
              </w:rPr>
            </w:pPr>
            <w:r>
              <w:rPr>
                <w:szCs w:val="20"/>
              </w:rPr>
              <w:t>401</w:t>
            </w:r>
          </w:p>
        </w:tc>
        <w:tc>
          <w:tcPr>
            <w:tcW w:w="6462" w:type="dxa"/>
            <w:vAlign w:val="center"/>
          </w:tcPr>
          <w:p w14:paraId="03620FA5" w14:textId="595DBE22" w:rsidR="00A91764" w:rsidRPr="00034694" w:rsidRDefault="00A91764" w:rsidP="005C776B">
            <w:pPr>
              <w:jc w:val="left"/>
              <w:rPr>
                <w:szCs w:val="20"/>
              </w:rPr>
            </w:pPr>
            <w:r w:rsidRPr="00A91764">
              <w:rPr>
                <w:szCs w:val="20"/>
              </w:rPr>
              <w:t>Invalid Subscription key / Invalid Token</w:t>
            </w:r>
          </w:p>
        </w:tc>
      </w:tr>
      <w:tr w:rsidR="00A91764" w:rsidRPr="00034694" w14:paraId="1BE27EE0" w14:textId="77777777" w:rsidTr="00BE5D46">
        <w:trPr>
          <w:trHeight w:val="276"/>
        </w:trPr>
        <w:tc>
          <w:tcPr>
            <w:tcW w:w="1331" w:type="dxa"/>
            <w:vAlign w:val="center"/>
          </w:tcPr>
          <w:p w14:paraId="576A928F" w14:textId="5BCAF066" w:rsidR="00A91764" w:rsidRPr="00034694" w:rsidRDefault="00A91764" w:rsidP="005C776B">
            <w:pPr>
              <w:jc w:val="left"/>
              <w:rPr>
                <w:szCs w:val="20"/>
              </w:rPr>
            </w:pPr>
            <w:r>
              <w:rPr>
                <w:szCs w:val="20"/>
              </w:rPr>
              <w:t>400</w:t>
            </w:r>
          </w:p>
        </w:tc>
        <w:tc>
          <w:tcPr>
            <w:tcW w:w="1424" w:type="dxa"/>
            <w:vAlign w:val="center"/>
          </w:tcPr>
          <w:p w14:paraId="2E855DDA" w14:textId="6BABF127" w:rsidR="00A91764" w:rsidRPr="00034694" w:rsidRDefault="00A91764" w:rsidP="005C776B">
            <w:pPr>
              <w:jc w:val="left"/>
              <w:rPr>
                <w:szCs w:val="20"/>
              </w:rPr>
            </w:pPr>
            <w:r>
              <w:rPr>
                <w:szCs w:val="20"/>
              </w:rPr>
              <w:t>400</w:t>
            </w:r>
          </w:p>
        </w:tc>
        <w:tc>
          <w:tcPr>
            <w:tcW w:w="6462" w:type="dxa"/>
            <w:vAlign w:val="center"/>
          </w:tcPr>
          <w:p w14:paraId="4D6E4F3C" w14:textId="4DFA3C95" w:rsidR="00A91764" w:rsidRPr="00034694" w:rsidRDefault="00A91764" w:rsidP="005C776B">
            <w:pPr>
              <w:jc w:val="left"/>
              <w:rPr>
                <w:szCs w:val="20"/>
              </w:rPr>
            </w:pPr>
            <w:r w:rsidRPr="00A91764">
              <w:rPr>
                <w:szCs w:val="20"/>
              </w:rPr>
              <w:t>Bad request</w:t>
            </w:r>
          </w:p>
        </w:tc>
      </w:tr>
    </w:tbl>
    <w:p w14:paraId="330F7846" w14:textId="77777777" w:rsidR="00BE5D46" w:rsidRDefault="00BE5D46" w:rsidP="001A28DF">
      <w:pPr>
        <w:pStyle w:val="Heading2"/>
        <w:spacing w:before="0" w:after="0"/>
        <w:jc w:val="left"/>
        <w:rPr>
          <w:rFonts w:eastAsia="Times New Roman"/>
        </w:rPr>
        <w:sectPr w:rsidR="00BE5D46" w:rsidSect="00BE5D46">
          <w:type w:val="continuous"/>
          <w:pgSz w:w="12240" w:h="15840" w:code="1"/>
          <w:pgMar w:top="1440" w:right="1440" w:bottom="1440" w:left="1440" w:header="720" w:footer="720" w:gutter="0"/>
          <w:cols w:space="1440"/>
          <w:docGrid w:linePitch="360"/>
        </w:sectPr>
      </w:pPr>
      <w:bookmarkStart w:id="109" w:name="_Toc164180643"/>
      <w:bookmarkStart w:id="110" w:name="_Toc170733822"/>
      <w:bookmarkEnd w:id="105"/>
      <w:bookmarkEnd w:id="106"/>
      <w:bookmarkEnd w:id="107"/>
      <w:bookmarkEnd w:id="108"/>
    </w:p>
    <w:p w14:paraId="2CE8585C" w14:textId="4463028E" w:rsidR="00BC1CCC" w:rsidRDefault="00223820" w:rsidP="001A28DF">
      <w:pPr>
        <w:pStyle w:val="Heading2"/>
        <w:spacing w:before="0" w:after="0"/>
        <w:jc w:val="left"/>
        <w:rPr>
          <w:rFonts w:eastAsia="Times New Roman"/>
        </w:rPr>
      </w:pPr>
      <w:bookmarkStart w:id="111" w:name="_Toc220307710"/>
      <w:r w:rsidRPr="00085695">
        <w:rPr>
          <w:rFonts w:eastAsia="Times New Roman"/>
        </w:rPr>
        <w:lastRenderedPageBreak/>
        <w:t>Get Sprint</w:t>
      </w:r>
      <w:bookmarkEnd w:id="109"/>
      <w:bookmarkEnd w:id="110"/>
      <w:bookmarkEnd w:id="111"/>
    </w:p>
    <w:p w14:paraId="16075213" w14:textId="134E2A2D" w:rsidR="00DE0C57" w:rsidRDefault="00DE0C57" w:rsidP="00A3072F">
      <w:pPr>
        <w:spacing w:after="240"/>
        <w:jc w:val="left"/>
      </w:pPr>
      <w:bookmarkStart w:id="112" w:name="OLE_LINK26"/>
      <w:r>
        <w:t>This API retrieves details about the sprints associated with a specific board. Sprints are typically time-bound iterations within an Agile project framework.</w:t>
      </w:r>
      <w:r w:rsidR="00DB6B91">
        <w:t xml:space="preserve"> </w:t>
      </w:r>
    </w:p>
    <w:tbl>
      <w:tblPr>
        <w:tblStyle w:val="TableGridLight"/>
        <w:tblW w:w="5113" w:type="pct"/>
        <w:tblLayout w:type="fixed"/>
        <w:tblLook w:val="04A0" w:firstRow="1" w:lastRow="0" w:firstColumn="1" w:lastColumn="0" w:noHBand="0" w:noVBand="1"/>
      </w:tblPr>
      <w:tblGrid>
        <w:gridCol w:w="1742"/>
        <w:gridCol w:w="7819"/>
      </w:tblGrid>
      <w:tr w:rsidR="00DE0C57" w14:paraId="09B7588A" w14:textId="77777777" w:rsidTr="00A3072F">
        <w:trPr>
          <w:trHeight w:val="190"/>
        </w:trPr>
        <w:tc>
          <w:tcPr>
            <w:tcW w:w="17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45CE99" w14:textId="77777777" w:rsidR="00DE0C57" w:rsidRDefault="00DE0C57" w:rsidP="001A28DF">
            <w:pPr>
              <w:jc w:val="left"/>
            </w:pPr>
            <w:bookmarkStart w:id="113" w:name="_Hlk161077934"/>
            <w:bookmarkEnd w:id="112"/>
            <w:r>
              <w:t>PROTOCOL</w:t>
            </w:r>
          </w:p>
        </w:tc>
        <w:tc>
          <w:tcPr>
            <w:tcW w:w="78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136FDD" w14:textId="77777777" w:rsidR="00DE0C57" w:rsidRDefault="00DE0C57" w:rsidP="001A28DF">
            <w:pPr>
              <w:jc w:val="left"/>
            </w:pPr>
            <w:r>
              <w:t>HTTPS</w:t>
            </w:r>
          </w:p>
        </w:tc>
      </w:tr>
      <w:tr w:rsidR="00DE0C57" w14:paraId="732EC784" w14:textId="77777777" w:rsidTr="00A3072F">
        <w:trPr>
          <w:trHeight w:val="121"/>
        </w:trPr>
        <w:tc>
          <w:tcPr>
            <w:tcW w:w="17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9CC6525" w14:textId="5CECA29C" w:rsidR="00DE0C57" w:rsidRDefault="0097058C" w:rsidP="001A28DF">
            <w:pPr>
              <w:jc w:val="left"/>
            </w:pPr>
            <w:bookmarkStart w:id="114" w:name="_Hlk161831440"/>
            <w:r>
              <w:t xml:space="preserve">DEV </w:t>
            </w:r>
            <w:r w:rsidR="00DE0C57">
              <w:t>ENDPOINT</w:t>
            </w:r>
          </w:p>
        </w:tc>
        <w:bookmarkStart w:id="115" w:name="OLE_LINK56"/>
        <w:tc>
          <w:tcPr>
            <w:tcW w:w="78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51336E" w14:textId="5F5E55AC" w:rsidR="00DE0C57" w:rsidRDefault="00533A77" w:rsidP="001A28DF">
            <w:pPr>
              <w:jc w:val="left"/>
            </w:pPr>
            <w:r>
              <w:fldChar w:fldCharType="begin"/>
            </w:r>
            <w:r>
              <w:instrText>HYPERLINK "</w:instrText>
            </w:r>
            <w:r w:rsidRPr="00AF6107">
              <w:instrText>https://ix-dev-apimgmt.azure-api.net/jira-api/</w:instrText>
            </w:r>
            <w:r w:rsidRPr="00DE0C57">
              <w:instrText>board/{board_id}/sprint</w:instrText>
            </w:r>
            <w:r>
              <w:instrText>"</w:instrText>
            </w:r>
            <w:r>
              <w:fldChar w:fldCharType="separate"/>
            </w:r>
            <w:r w:rsidRPr="00E17D78">
              <w:rPr>
                <w:rStyle w:val="Hyperlink"/>
              </w:rPr>
              <w:t>https://ix-dev-apimgmt.azure-api.net/jira-api/</w:t>
            </w:r>
            <w:bookmarkEnd w:id="115"/>
            <w:r w:rsidRPr="00E17D78">
              <w:rPr>
                <w:rStyle w:val="Hyperlink"/>
              </w:rPr>
              <w:t>board/{board_id}/sprint</w:t>
            </w:r>
            <w:r>
              <w:fldChar w:fldCharType="end"/>
            </w:r>
            <w:r>
              <w:t xml:space="preserve"> </w:t>
            </w:r>
          </w:p>
        </w:tc>
      </w:tr>
      <w:tr w:rsidR="0097058C" w14:paraId="395BAB54" w14:textId="77777777" w:rsidTr="00A3072F">
        <w:trPr>
          <w:trHeight w:val="121"/>
        </w:trPr>
        <w:tc>
          <w:tcPr>
            <w:tcW w:w="17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570FC50" w14:textId="411EE4D0" w:rsidR="0097058C" w:rsidRDefault="00BA0561" w:rsidP="0097058C">
            <w:pPr>
              <w:jc w:val="left"/>
            </w:pPr>
            <w:bookmarkStart w:id="116" w:name="OLE_LINK63"/>
            <w:bookmarkStart w:id="117" w:name="_Hlk161831686"/>
            <w:bookmarkEnd w:id="114"/>
            <w:r>
              <w:t xml:space="preserve">QA </w:t>
            </w:r>
            <w:r w:rsidR="0097058C">
              <w:t>ENDPOINT</w:t>
            </w:r>
            <w:bookmarkEnd w:id="116"/>
          </w:p>
        </w:tc>
        <w:tc>
          <w:tcPr>
            <w:tcW w:w="78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8C746F" w14:textId="4ECE7299" w:rsidR="0097058C" w:rsidRPr="00DE0C57" w:rsidRDefault="00533A77" w:rsidP="0097058C">
            <w:pPr>
              <w:jc w:val="left"/>
            </w:pPr>
            <w:hyperlink r:id="rId36" w:history="1">
              <w:r w:rsidRPr="00E17D78">
                <w:rPr>
                  <w:rStyle w:val="Hyperlink"/>
                </w:rPr>
                <w:t>https://ix-qa-apimgmt.azure-api.net/jira-api/board/{board_id}/sprint</w:t>
              </w:r>
            </w:hyperlink>
            <w:r>
              <w:t xml:space="preserve"> </w:t>
            </w:r>
          </w:p>
        </w:tc>
      </w:tr>
      <w:bookmarkEnd w:id="117"/>
      <w:tr w:rsidR="00DE0C57" w14:paraId="22EB79C3" w14:textId="77777777" w:rsidTr="00A3072F">
        <w:trPr>
          <w:trHeight w:val="155"/>
        </w:trPr>
        <w:tc>
          <w:tcPr>
            <w:tcW w:w="17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4A91ADF" w14:textId="77777777" w:rsidR="00DE0C57" w:rsidRDefault="00DE0C57" w:rsidP="001A28DF">
            <w:pPr>
              <w:jc w:val="left"/>
            </w:pPr>
            <w:r>
              <w:t>METHOD</w:t>
            </w:r>
          </w:p>
        </w:tc>
        <w:tc>
          <w:tcPr>
            <w:tcW w:w="78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78CA08" w14:textId="3765F59D" w:rsidR="00DE0C57" w:rsidRDefault="00DE0C57" w:rsidP="001A28DF">
            <w:pPr>
              <w:jc w:val="left"/>
            </w:pPr>
            <w:r>
              <w:t>GET</w:t>
            </w:r>
          </w:p>
        </w:tc>
      </w:tr>
      <w:tr w:rsidR="00DE0C57" w14:paraId="138AAB24" w14:textId="77777777" w:rsidTr="00A3072F">
        <w:trPr>
          <w:trHeight w:val="276"/>
        </w:trPr>
        <w:tc>
          <w:tcPr>
            <w:tcW w:w="17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EAAF40C" w14:textId="77777777" w:rsidR="00DE0C57" w:rsidRDefault="00DE0C57" w:rsidP="001A28DF">
            <w:pPr>
              <w:jc w:val="left"/>
            </w:pPr>
            <w:r>
              <w:t>CONTENT TYPE</w:t>
            </w:r>
          </w:p>
        </w:tc>
        <w:tc>
          <w:tcPr>
            <w:tcW w:w="78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6151C4" w14:textId="2BB235B1" w:rsidR="00DE0C57" w:rsidRDefault="00DE0C57" w:rsidP="001A28DF">
            <w:pPr>
              <w:jc w:val="left"/>
            </w:pPr>
            <w:r>
              <w:t>application / json</w:t>
            </w:r>
          </w:p>
        </w:tc>
      </w:tr>
    </w:tbl>
    <w:p w14:paraId="6928DE4A" w14:textId="1393BD49" w:rsidR="006177A6" w:rsidRPr="0070556B" w:rsidRDefault="006177A6" w:rsidP="0070556B">
      <w:pPr>
        <w:pStyle w:val="Heading3"/>
        <w:sectPr w:rsidR="006177A6" w:rsidRPr="0070556B" w:rsidSect="00BE5D46">
          <w:pgSz w:w="12240" w:h="15840" w:code="1"/>
          <w:pgMar w:top="1440" w:right="1440" w:bottom="1440" w:left="1440" w:header="720" w:footer="720" w:gutter="0"/>
          <w:cols w:space="1440"/>
          <w:docGrid w:linePitch="360"/>
        </w:sectPr>
      </w:pPr>
      <w:bookmarkStart w:id="118" w:name="OLE_LINK39"/>
      <w:bookmarkEnd w:id="113"/>
      <w:r w:rsidRPr="0070556B">
        <w:t>Path Parameters</w:t>
      </w:r>
    </w:p>
    <w:tbl>
      <w:tblPr>
        <w:tblStyle w:val="TableGridLight"/>
        <w:tblW w:w="9535" w:type="dxa"/>
        <w:tblLook w:val="04A0" w:firstRow="1" w:lastRow="0" w:firstColumn="1" w:lastColumn="0" w:noHBand="0" w:noVBand="1"/>
      </w:tblPr>
      <w:tblGrid>
        <w:gridCol w:w="1885"/>
        <w:gridCol w:w="7650"/>
      </w:tblGrid>
      <w:tr w:rsidR="005D5CF7" w14:paraId="36F4E9F8" w14:textId="77777777" w:rsidTr="00914B92">
        <w:tc>
          <w:tcPr>
            <w:tcW w:w="1885" w:type="dxa"/>
            <w:shd w:val="clear" w:color="auto" w:fill="E7E6E6" w:themeFill="background2"/>
          </w:tcPr>
          <w:p w14:paraId="5D84CC8E" w14:textId="6EDE7006" w:rsidR="005D5CF7" w:rsidRDefault="005D5CF7" w:rsidP="001A28DF">
            <w:pPr>
              <w:jc w:val="left"/>
            </w:pPr>
            <w:r>
              <w:t>Parameter</w:t>
            </w:r>
          </w:p>
        </w:tc>
        <w:tc>
          <w:tcPr>
            <w:tcW w:w="7650" w:type="dxa"/>
            <w:shd w:val="clear" w:color="auto" w:fill="E7E6E6" w:themeFill="background2"/>
          </w:tcPr>
          <w:p w14:paraId="4AA855EB" w14:textId="708F81F7" w:rsidR="005D5CF7" w:rsidRDefault="005D5CF7" w:rsidP="001A28DF">
            <w:pPr>
              <w:jc w:val="left"/>
            </w:pPr>
            <w:r>
              <w:t>Description</w:t>
            </w:r>
          </w:p>
        </w:tc>
      </w:tr>
      <w:tr w:rsidR="005D5CF7" w14:paraId="05E7B06E" w14:textId="77777777" w:rsidTr="00914B92">
        <w:tc>
          <w:tcPr>
            <w:tcW w:w="1885" w:type="dxa"/>
          </w:tcPr>
          <w:p w14:paraId="6CC0A183" w14:textId="70816702" w:rsidR="005D5CF7" w:rsidRDefault="00C318EB" w:rsidP="001A28DF">
            <w:pPr>
              <w:jc w:val="left"/>
            </w:pPr>
            <w:proofErr w:type="spellStart"/>
            <w:r>
              <w:t>boardId</w:t>
            </w:r>
            <w:proofErr w:type="spellEnd"/>
          </w:p>
        </w:tc>
        <w:tc>
          <w:tcPr>
            <w:tcW w:w="7650" w:type="dxa"/>
          </w:tcPr>
          <w:p w14:paraId="3501174D" w14:textId="7E5B8A33" w:rsidR="005D5CF7" w:rsidRDefault="00C318EB" w:rsidP="001A28DF">
            <w:pPr>
              <w:jc w:val="left"/>
            </w:pPr>
            <w:r>
              <w:t>Unique identifier of the board</w:t>
            </w:r>
          </w:p>
        </w:tc>
      </w:tr>
    </w:tbl>
    <w:p w14:paraId="5FE49BAA" w14:textId="19F96F6C" w:rsidR="006177A6" w:rsidRDefault="006177A6" w:rsidP="0070556B">
      <w:pPr>
        <w:pStyle w:val="Heading3"/>
        <w:sectPr w:rsidR="006177A6" w:rsidSect="006177A6">
          <w:type w:val="continuous"/>
          <w:pgSz w:w="12240" w:h="15840" w:code="1"/>
          <w:pgMar w:top="1440" w:right="1440" w:bottom="1440" w:left="1440" w:header="720" w:footer="720" w:gutter="0"/>
          <w:cols w:space="1440"/>
          <w:docGrid w:linePitch="360"/>
        </w:sectPr>
      </w:pPr>
      <w:r>
        <w:t>Pagination Parameters</w:t>
      </w:r>
    </w:p>
    <w:tbl>
      <w:tblPr>
        <w:tblStyle w:val="TableGridLight"/>
        <w:tblW w:w="9535" w:type="dxa"/>
        <w:tblLook w:val="04A0" w:firstRow="1" w:lastRow="0" w:firstColumn="1" w:lastColumn="0" w:noHBand="0" w:noVBand="1"/>
      </w:tblPr>
      <w:tblGrid>
        <w:gridCol w:w="1885"/>
        <w:gridCol w:w="7650"/>
      </w:tblGrid>
      <w:tr w:rsidR="00982018" w14:paraId="4C8B1839" w14:textId="77777777" w:rsidTr="00914B92">
        <w:tc>
          <w:tcPr>
            <w:tcW w:w="1885" w:type="dxa"/>
            <w:shd w:val="clear" w:color="auto" w:fill="E7E6E6" w:themeFill="background2"/>
          </w:tcPr>
          <w:p w14:paraId="2A9C7362" w14:textId="12D061D5" w:rsidR="00982018" w:rsidRDefault="00982018" w:rsidP="001A28DF">
            <w:pPr>
              <w:jc w:val="left"/>
            </w:pPr>
            <w:r>
              <w:t>Parameter</w:t>
            </w:r>
          </w:p>
        </w:tc>
        <w:tc>
          <w:tcPr>
            <w:tcW w:w="7650" w:type="dxa"/>
            <w:shd w:val="clear" w:color="auto" w:fill="E7E6E6" w:themeFill="background2"/>
          </w:tcPr>
          <w:p w14:paraId="4F034C18" w14:textId="2674F7BD" w:rsidR="00982018" w:rsidRPr="00143FB2" w:rsidRDefault="00982018" w:rsidP="001A28DF">
            <w:pPr>
              <w:jc w:val="left"/>
            </w:pPr>
            <w:r>
              <w:t>Description</w:t>
            </w:r>
          </w:p>
        </w:tc>
      </w:tr>
      <w:tr w:rsidR="00143FB2" w14:paraId="24AE4D27" w14:textId="77777777" w:rsidTr="00914B92">
        <w:tc>
          <w:tcPr>
            <w:tcW w:w="1885" w:type="dxa"/>
          </w:tcPr>
          <w:p w14:paraId="3B385B0E" w14:textId="4676CE6C" w:rsidR="00143FB2" w:rsidRDefault="00143FB2" w:rsidP="001A28DF">
            <w:pPr>
              <w:jc w:val="left"/>
            </w:pPr>
            <w:r>
              <w:t>offset</w:t>
            </w:r>
          </w:p>
        </w:tc>
        <w:tc>
          <w:tcPr>
            <w:tcW w:w="7650" w:type="dxa"/>
          </w:tcPr>
          <w:p w14:paraId="7C09F2A3" w14:textId="38E43176" w:rsidR="00143FB2" w:rsidRDefault="00143FB2" w:rsidP="001A28DF">
            <w:pPr>
              <w:jc w:val="left"/>
            </w:pPr>
            <w:r w:rsidRPr="00143FB2">
              <w:t>Page number of the dataset to retrieve (greater than 0</w:t>
            </w:r>
          </w:p>
        </w:tc>
      </w:tr>
      <w:tr w:rsidR="00143FB2" w14:paraId="3F37579F" w14:textId="77777777" w:rsidTr="00914B92">
        <w:tc>
          <w:tcPr>
            <w:tcW w:w="1885" w:type="dxa"/>
          </w:tcPr>
          <w:p w14:paraId="6BC770B1" w14:textId="0612115F" w:rsidR="00143FB2" w:rsidRDefault="00143FB2" w:rsidP="001A28DF">
            <w:pPr>
              <w:jc w:val="left"/>
            </w:pPr>
            <w:r>
              <w:t>limits</w:t>
            </w:r>
          </w:p>
        </w:tc>
        <w:tc>
          <w:tcPr>
            <w:tcW w:w="7650" w:type="dxa"/>
          </w:tcPr>
          <w:p w14:paraId="5D3B18E8" w14:textId="6EA84CDB" w:rsidR="00143FB2" w:rsidRDefault="00143FB2" w:rsidP="001A28DF">
            <w:pPr>
              <w:jc w:val="left"/>
            </w:pPr>
            <w:r w:rsidRPr="00143FB2">
              <w:t xml:space="preserve">Page size, </w:t>
            </w:r>
            <w:r w:rsidR="00D40469">
              <w:t xml:space="preserve">the </w:t>
            </w:r>
            <w:r w:rsidRPr="00143FB2">
              <w:t>maximum value is 50 (greater than 0).</w:t>
            </w:r>
          </w:p>
        </w:tc>
      </w:tr>
    </w:tbl>
    <w:bookmarkEnd w:id="118"/>
    <w:p w14:paraId="7223A6D5" w14:textId="534920BA" w:rsidR="0040012B" w:rsidRPr="00772C37" w:rsidRDefault="0040012B" w:rsidP="0070556B">
      <w:pPr>
        <w:pStyle w:val="Heading3"/>
      </w:pPr>
      <w:r w:rsidRPr="00772C37">
        <w:t>Sample Response</w:t>
      </w:r>
    </w:p>
    <w:p w14:paraId="261F7A4B" w14:textId="67D8A030"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w:t>
      </w:r>
    </w:p>
    <w:p w14:paraId="7A6260F2" w14:textId="2984FB01"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"offset": ,</w:t>
      </w:r>
    </w:p>
    <w:p w14:paraId="5698FCB3" w14:textId="677E7BC8"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"limits": ,</w:t>
      </w:r>
    </w:p>
    <w:p w14:paraId="2623ADE2" w14:textId="3F48731B"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"total": null,</w:t>
      </w:r>
    </w:p>
    <w:p w14:paraId="27ECBDFB" w14:textId="7D9A0392"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"values": [{</w:t>
      </w:r>
    </w:p>
    <w:p w14:paraId="40F7E552" w14:textId="7C3C46FA"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"id": ,</w:t>
      </w:r>
    </w:p>
    <w:p w14:paraId="74E15A9B" w14:textId="48AB3443"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"self": "",</w:t>
      </w:r>
    </w:p>
    <w:p w14:paraId="6FBD9528" w14:textId="4441EB32"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"state": "",</w:t>
      </w:r>
    </w:p>
    <w:p w14:paraId="07F95319" w14:textId="2A6F04B9"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"name": "",</w:t>
      </w:r>
    </w:p>
    <w:p w14:paraId="0EBCD578" w14:textId="0F2A29DE"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"startDate": "",</w:t>
      </w:r>
    </w:p>
    <w:p w14:paraId="10B4AD6C" w14:textId="53989165"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"endDate": "",</w:t>
      </w:r>
    </w:p>
    <w:p w14:paraId="4B3579B6" w14:textId="7ED6C970"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w:t>
      </w:r>
      <w:proofErr w:type="spellStart"/>
      <w:r w:rsidRPr="006F100A">
        <w:rPr>
          <w:rFonts w:ascii="Consolas" w:hAnsi="Consolas"/>
          <w:sz w:val="16"/>
          <w:szCs w:val="18"/>
        </w:rPr>
        <w:t>completeDate</w:t>
      </w:r>
      <w:proofErr w:type="spellEnd"/>
      <w:r w:rsidRPr="006F100A">
        <w:rPr>
          <w:rFonts w:ascii="Consolas" w:hAnsi="Consolas"/>
          <w:sz w:val="16"/>
          <w:szCs w:val="18"/>
        </w:rPr>
        <w:t>": "",</w:t>
      </w:r>
    </w:p>
    <w:p w14:paraId="2B0C0999" w14:textId="12BE66FB"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w:t>
      </w:r>
      <w:proofErr w:type="spellStart"/>
      <w:r w:rsidRPr="006F100A">
        <w:rPr>
          <w:rFonts w:ascii="Consolas" w:hAnsi="Consolas"/>
          <w:sz w:val="16"/>
          <w:szCs w:val="18"/>
        </w:rPr>
        <w:t>activatedDate</w:t>
      </w:r>
      <w:proofErr w:type="spellEnd"/>
      <w:r w:rsidRPr="006F100A">
        <w:rPr>
          <w:rFonts w:ascii="Consolas" w:hAnsi="Consolas"/>
          <w:sz w:val="16"/>
          <w:szCs w:val="18"/>
        </w:rPr>
        <w:t>": "",</w:t>
      </w:r>
    </w:p>
    <w:p w14:paraId="56D0BE69" w14:textId="4DF5C8FE"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w:t>
      </w:r>
      <w:proofErr w:type="spellStart"/>
      <w:r w:rsidRPr="006F100A">
        <w:rPr>
          <w:rFonts w:ascii="Consolas" w:hAnsi="Consolas"/>
          <w:sz w:val="16"/>
          <w:szCs w:val="18"/>
        </w:rPr>
        <w:t>originBoardId</w:t>
      </w:r>
      <w:proofErr w:type="spellEnd"/>
      <w:r w:rsidRPr="006F100A">
        <w:rPr>
          <w:rFonts w:ascii="Consolas" w:hAnsi="Consolas"/>
          <w:sz w:val="16"/>
          <w:szCs w:val="18"/>
        </w:rPr>
        <w:t>": ,</w:t>
      </w:r>
    </w:p>
    <w:p w14:paraId="0C9A6971" w14:textId="73A3D0A7"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"goal": "",</w:t>
      </w:r>
    </w:p>
    <w:p w14:paraId="3E4275A2" w14:textId="14ED57C3"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"synced": false,</w:t>
      </w:r>
    </w:p>
    <w:p w14:paraId="2D32E629" w14:textId="35FDF972"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w:t>
      </w:r>
      <w:proofErr w:type="spellStart"/>
      <w:r w:rsidRPr="006F100A">
        <w:rPr>
          <w:rFonts w:ascii="Consolas" w:hAnsi="Consolas"/>
          <w:sz w:val="16"/>
          <w:szCs w:val="18"/>
        </w:rPr>
        <w:t>autoStartStop</w:t>
      </w:r>
      <w:proofErr w:type="spellEnd"/>
      <w:r w:rsidRPr="006F100A">
        <w:rPr>
          <w:rFonts w:ascii="Consolas" w:hAnsi="Consolas"/>
          <w:sz w:val="16"/>
          <w:szCs w:val="18"/>
        </w:rPr>
        <w:t>": false</w:t>
      </w:r>
    </w:p>
    <w:p w14:paraId="254F8347" w14:textId="41BC6778" w:rsidR="007E00A8" w:rsidRPr="006F100A" w:rsidRDefault="61DF936C" w:rsidP="009F58DF">
      <w:pPr>
        <w:spacing w:after="0"/>
        <w:ind w:left="720"/>
        <w:jc w:val="left"/>
        <w:rPr>
          <w:rFonts w:ascii="Consolas" w:hAnsi="Consolas"/>
          <w:sz w:val="16"/>
          <w:szCs w:val="18"/>
        </w:rPr>
      </w:pPr>
      <w:r w:rsidRPr="006F100A">
        <w:rPr>
          <w:rFonts w:ascii="Consolas" w:hAnsi="Consolas"/>
          <w:sz w:val="16"/>
          <w:szCs w:val="18"/>
        </w:rPr>
        <w:t xml:space="preserve">                  }]</w:t>
      </w:r>
    </w:p>
    <w:p w14:paraId="0FC63CF0" w14:textId="131D1FCC" w:rsidR="007E00A8" w:rsidRPr="006F100A" w:rsidRDefault="61DF936C" w:rsidP="0025773C">
      <w:pPr>
        <w:spacing w:after="0"/>
        <w:ind w:firstLine="720"/>
        <w:jc w:val="left"/>
        <w:rPr>
          <w:rFonts w:ascii="Consolas" w:hAnsi="Consolas"/>
          <w:sz w:val="16"/>
          <w:szCs w:val="18"/>
        </w:rPr>
      </w:pPr>
      <w:r w:rsidRPr="006F100A">
        <w:rPr>
          <w:rFonts w:ascii="Consolas" w:hAnsi="Consolas"/>
          <w:sz w:val="16"/>
          <w:szCs w:val="18"/>
        </w:rPr>
        <w:t>}</w:t>
      </w:r>
    </w:p>
    <w:p w14:paraId="2DDA5BEB" w14:textId="27B74C84" w:rsidR="00FE44C9" w:rsidRDefault="00C81D2B" w:rsidP="00C81D2B">
      <w:pPr>
        <w:pStyle w:val="Heading3"/>
      </w:pPr>
      <w:r>
        <w:t>Result</w:t>
      </w:r>
    </w:p>
    <w:tbl>
      <w:tblPr>
        <w:tblStyle w:val="TableGridLight"/>
        <w:tblW w:w="5060" w:type="pct"/>
        <w:tblLayout w:type="fixed"/>
        <w:tblLook w:val="04A0" w:firstRow="1" w:lastRow="0" w:firstColumn="1" w:lastColumn="0" w:noHBand="0" w:noVBand="1"/>
      </w:tblPr>
      <w:tblGrid>
        <w:gridCol w:w="1435"/>
        <w:gridCol w:w="8027"/>
      </w:tblGrid>
      <w:tr w:rsidR="007E00A8" w:rsidRPr="007E00A8" w14:paraId="09F07390" w14:textId="77777777" w:rsidTr="006F100A">
        <w:tc>
          <w:tcPr>
            <w:tcW w:w="14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42CD2F4" w14:textId="77777777" w:rsidR="007E00A8" w:rsidRPr="007E00A8" w:rsidRDefault="007E00A8" w:rsidP="006743D1">
            <w:pPr>
              <w:spacing w:line="259" w:lineRule="auto"/>
              <w:jc w:val="left"/>
            </w:pPr>
            <w:r w:rsidRPr="007E00A8">
              <w:t>HTTP Code</w:t>
            </w:r>
          </w:p>
        </w:tc>
        <w:tc>
          <w:tcPr>
            <w:tcW w:w="8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6A59922" w14:textId="77777777" w:rsidR="007E00A8" w:rsidRPr="007E00A8" w:rsidRDefault="007E00A8" w:rsidP="006743D1">
            <w:pPr>
              <w:spacing w:line="259" w:lineRule="auto"/>
              <w:jc w:val="left"/>
            </w:pPr>
            <w:r w:rsidRPr="007E00A8">
              <w:t>Result Description</w:t>
            </w:r>
          </w:p>
        </w:tc>
      </w:tr>
      <w:tr w:rsidR="007E00A8" w:rsidRPr="007E00A8" w14:paraId="4AC7126F" w14:textId="77777777" w:rsidTr="006F100A">
        <w:tc>
          <w:tcPr>
            <w:tcW w:w="14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8E165B" w14:textId="77777777" w:rsidR="007E00A8" w:rsidRPr="007E00A8" w:rsidRDefault="007E00A8" w:rsidP="006743D1">
            <w:pPr>
              <w:spacing w:line="259" w:lineRule="auto"/>
              <w:jc w:val="left"/>
            </w:pPr>
            <w:r w:rsidRPr="007E00A8">
              <w:t>200</w:t>
            </w:r>
          </w:p>
        </w:tc>
        <w:tc>
          <w:tcPr>
            <w:tcW w:w="8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FC7FFF" w14:textId="4999625F" w:rsidR="007E00A8" w:rsidRPr="007E00A8" w:rsidRDefault="38C8ED5B" w:rsidP="006743D1">
            <w:pPr>
              <w:spacing w:line="259" w:lineRule="auto"/>
              <w:jc w:val="left"/>
            </w:pPr>
            <w:r>
              <w:t xml:space="preserve">Sprint details will be fetched successfully as mentioned in </w:t>
            </w:r>
            <w:r w:rsidR="00D40469">
              <w:t xml:space="preserve">the </w:t>
            </w:r>
            <w:r>
              <w:t>sample response.</w:t>
            </w:r>
          </w:p>
        </w:tc>
      </w:tr>
    </w:tbl>
    <w:p w14:paraId="42B6E32E" w14:textId="0CB86C4B" w:rsidR="00C81D2B" w:rsidRDefault="0025773C" w:rsidP="0025773C">
      <w:pPr>
        <w:pStyle w:val="Heading3"/>
        <w:sectPr w:rsidR="00C81D2B" w:rsidSect="006177A6">
          <w:type w:val="continuous"/>
          <w:pgSz w:w="12240" w:h="15840" w:code="1"/>
          <w:pgMar w:top="1440" w:right="1440" w:bottom="1440" w:left="1440" w:header="720" w:footer="720" w:gutter="0"/>
          <w:cols w:space="1440"/>
          <w:docGrid w:linePitch="360"/>
        </w:sectPr>
      </w:pPr>
      <w:r w:rsidRPr="0025773C">
        <w:t>Error Management</w:t>
      </w:r>
    </w:p>
    <w:tbl>
      <w:tblPr>
        <w:tblStyle w:val="TableGridLight"/>
        <w:tblW w:w="5060" w:type="pct"/>
        <w:tblLayout w:type="fixed"/>
        <w:tblLook w:val="04A0" w:firstRow="1" w:lastRow="0" w:firstColumn="1" w:lastColumn="0" w:noHBand="0" w:noVBand="1"/>
      </w:tblPr>
      <w:tblGrid>
        <w:gridCol w:w="1435"/>
        <w:gridCol w:w="2070"/>
        <w:gridCol w:w="5957"/>
      </w:tblGrid>
      <w:tr w:rsidR="007E00A8" w:rsidRPr="007E00A8" w14:paraId="310394F0" w14:textId="77777777" w:rsidTr="00610682">
        <w:tc>
          <w:tcPr>
            <w:tcW w:w="14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3606390" w14:textId="77777777" w:rsidR="007E00A8" w:rsidRPr="007E00A8" w:rsidRDefault="007E00A8" w:rsidP="006743D1">
            <w:pPr>
              <w:spacing w:line="259" w:lineRule="auto"/>
              <w:jc w:val="left"/>
            </w:pPr>
            <w:r w:rsidRPr="007E00A8">
              <w:t>HTTP Code</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3D869A7" w14:textId="77777777" w:rsidR="007E00A8" w:rsidRPr="007E00A8" w:rsidRDefault="007E00A8" w:rsidP="006743D1">
            <w:pPr>
              <w:spacing w:line="259" w:lineRule="auto"/>
              <w:jc w:val="left"/>
            </w:pPr>
            <w:r w:rsidRPr="007E00A8">
              <w:t>Error Code</w:t>
            </w:r>
          </w:p>
        </w:tc>
        <w:tc>
          <w:tcPr>
            <w:tcW w:w="59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59D315" w14:textId="77777777" w:rsidR="007E00A8" w:rsidRPr="007E00A8" w:rsidRDefault="007E00A8" w:rsidP="006743D1">
            <w:pPr>
              <w:spacing w:line="259" w:lineRule="auto"/>
              <w:jc w:val="left"/>
            </w:pPr>
            <w:r w:rsidRPr="007E00A8">
              <w:t>Error Description</w:t>
            </w:r>
          </w:p>
        </w:tc>
      </w:tr>
      <w:tr w:rsidR="007E00A8" w:rsidRPr="007E00A8" w14:paraId="58478231" w14:textId="77777777" w:rsidTr="00610682">
        <w:trPr>
          <w:trHeight w:val="188"/>
        </w:trPr>
        <w:tc>
          <w:tcPr>
            <w:tcW w:w="14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757986" w14:textId="77777777" w:rsidR="007E00A8" w:rsidRPr="007E00A8" w:rsidRDefault="007E00A8" w:rsidP="006743D1">
            <w:pPr>
              <w:spacing w:line="259" w:lineRule="auto"/>
              <w:jc w:val="left"/>
            </w:pPr>
            <w:r w:rsidRPr="007E00A8">
              <w:t>500</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C40EAD" w14:textId="77777777" w:rsidR="007E00A8" w:rsidRPr="007E00A8" w:rsidRDefault="007E00A8" w:rsidP="006743D1">
            <w:pPr>
              <w:spacing w:line="259" w:lineRule="auto"/>
              <w:jc w:val="left"/>
            </w:pPr>
            <w:r w:rsidRPr="007E00A8">
              <w:t>500</w:t>
            </w:r>
          </w:p>
        </w:tc>
        <w:tc>
          <w:tcPr>
            <w:tcW w:w="59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73EC92" w14:textId="4E789FF3" w:rsidR="007E00A8" w:rsidRPr="007E00A8" w:rsidRDefault="686EA249" w:rsidP="006743D1">
            <w:pPr>
              <w:spacing w:line="259" w:lineRule="auto"/>
              <w:jc w:val="left"/>
            </w:pPr>
            <w:r>
              <w:t>Project Specific error</w:t>
            </w:r>
          </w:p>
        </w:tc>
      </w:tr>
      <w:tr w:rsidR="09F5F589" w14:paraId="164DDAEB" w14:textId="77777777" w:rsidTr="00610682">
        <w:trPr>
          <w:trHeight w:val="170"/>
        </w:trPr>
        <w:tc>
          <w:tcPr>
            <w:tcW w:w="14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FF20C6" w14:textId="7BF4E594" w:rsidR="1AE77CC2" w:rsidRDefault="1AE77CC2" w:rsidP="006743D1">
            <w:pPr>
              <w:spacing w:line="259" w:lineRule="auto"/>
              <w:jc w:val="left"/>
            </w:pPr>
            <w:r>
              <w:t>404</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6EC5D0" w14:textId="2D99459B" w:rsidR="1AE77CC2" w:rsidRDefault="1AE77CC2" w:rsidP="006743D1">
            <w:pPr>
              <w:spacing w:line="259" w:lineRule="auto"/>
              <w:jc w:val="left"/>
            </w:pPr>
            <w:r>
              <w:t>404</w:t>
            </w:r>
          </w:p>
        </w:tc>
        <w:tc>
          <w:tcPr>
            <w:tcW w:w="59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870CCA" w14:textId="422FBEA1" w:rsidR="1AE77CC2" w:rsidRDefault="1AE77CC2" w:rsidP="006743D1">
            <w:pPr>
              <w:spacing w:line="259" w:lineRule="auto"/>
              <w:jc w:val="left"/>
            </w:pPr>
            <w:r>
              <w:t>Not Found</w:t>
            </w:r>
          </w:p>
        </w:tc>
      </w:tr>
      <w:tr w:rsidR="09F5F589" w14:paraId="7DFE99EE" w14:textId="77777777" w:rsidTr="00610682">
        <w:trPr>
          <w:trHeight w:val="77"/>
        </w:trPr>
        <w:tc>
          <w:tcPr>
            <w:tcW w:w="14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726B30" w14:textId="705CAF76" w:rsidR="1AE77CC2" w:rsidRDefault="1AE77CC2" w:rsidP="006743D1">
            <w:pPr>
              <w:spacing w:line="259" w:lineRule="auto"/>
              <w:jc w:val="left"/>
            </w:pPr>
            <w:r>
              <w:t>403</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72661D" w14:textId="2FD8E3E9" w:rsidR="1AE77CC2" w:rsidRDefault="1AE77CC2" w:rsidP="006743D1">
            <w:pPr>
              <w:spacing w:line="259" w:lineRule="auto"/>
              <w:jc w:val="left"/>
            </w:pPr>
            <w:r>
              <w:t>403</w:t>
            </w:r>
          </w:p>
        </w:tc>
        <w:tc>
          <w:tcPr>
            <w:tcW w:w="59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FA2499" w14:textId="42D05466" w:rsidR="1AE77CC2" w:rsidRDefault="1AE77CC2" w:rsidP="006743D1">
            <w:pPr>
              <w:spacing w:line="259" w:lineRule="auto"/>
              <w:jc w:val="left"/>
            </w:pPr>
            <w:r>
              <w:t>Forbidden</w:t>
            </w:r>
          </w:p>
        </w:tc>
      </w:tr>
      <w:tr w:rsidR="007E00A8" w:rsidRPr="007E00A8" w14:paraId="425364EB" w14:textId="77777777" w:rsidTr="00610682">
        <w:tc>
          <w:tcPr>
            <w:tcW w:w="14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5A7408" w14:textId="043EC3E2" w:rsidR="007E00A8" w:rsidRPr="007E00A8" w:rsidRDefault="23E02878" w:rsidP="006743D1">
            <w:pPr>
              <w:spacing w:line="259" w:lineRule="auto"/>
              <w:jc w:val="left"/>
            </w:pPr>
            <w:r>
              <w:t>40</w:t>
            </w:r>
            <w:r w:rsidR="3612B7BE">
              <w:t>1</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2235C5" w14:textId="77777777" w:rsidR="007E00A8" w:rsidRPr="007E00A8" w:rsidRDefault="007E00A8" w:rsidP="006743D1">
            <w:pPr>
              <w:spacing w:line="259" w:lineRule="auto"/>
              <w:jc w:val="left"/>
            </w:pPr>
            <w:r w:rsidRPr="007E00A8">
              <w:t>401</w:t>
            </w:r>
          </w:p>
        </w:tc>
        <w:tc>
          <w:tcPr>
            <w:tcW w:w="59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988C83" w14:textId="4844D9C4" w:rsidR="007E00A8" w:rsidRPr="007E00A8" w:rsidRDefault="7A15CF0F" w:rsidP="006743D1">
            <w:pPr>
              <w:spacing w:line="259" w:lineRule="auto"/>
              <w:jc w:val="left"/>
            </w:pPr>
            <w:r>
              <w:t>Invalid Subscription key</w:t>
            </w:r>
            <w:r w:rsidR="006743D1">
              <w:t xml:space="preserve"> </w:t>
            </w:r>
            <w:r w:rsidR="000E700F">
              <w:t xml:space="preserve">/ </w:t>
            </w:r>
            <w:r w:rsidR="229DFA38">
              <w:t>Invalid Token</w:t>
            </w:r>
          </w:p>
        </w:tc>
      </w:tr>
      <w:tr w:rsidR="007E00A8" w:rsidRPr="007E00A8" w14:paraId="3B63B900" w14:textId="77777777" w:rsidTr="00610682">
        <w:tc>
          <w:tcPr>
            <w:tcW w:w="14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21BE37" w14:textId="77777777" w:rsidR="09F5F589" w:rsidRDefault="09F5F589" w:rsidP="006743D1">
            <w:pPr>
              <w:jc w:val="left"/>
            </w:pPr>
            <w:r>
              <w:t>400</w:t>
            </w:r>
          </w:p>
        </w:tc>
        <w:tc>
          <w:tcPr>
            <w:tcW w:w="20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64DC8F" w14:textId="77777777" w:rsidR="007E00A8" w:rsidRPr="007E00A8" w:rsidRDefault="007E00A8" w:rsidP="006743D1">
            <w:pPr>
              <w:spacing w:line="259" w:lineRule="auto"/>
              <w:jc w:val="left"/>
            </w:pPr>
            <w:r w:rsidRPr="007E00A8">
              <w:t>400</w:t>
            </w:r>
          </w:p>
        </w:tc>
        <w:tc>
          <w:tcPr>
            <w:tcW w:w="59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635FEB" w14:textId="69DC56C0" w:rsidR="007E00A8" w:rsidRPr="007E00A8" w:rsidRDefault="007E00A8" w:rsidP="006743D1">
            <w:pPr>
              <w:spacing w:line="259" w:lineRule="auto"/>
              <w:jc w:val="left"/>
            </w:pPr>
            <w:r w:rsidRPr="007E00A8">
              <w:t>Bad request</w:t>
            </w:r>
          </w:p>
        </w:tc>
      </w:tr>
    </w:tbl>
    <w:p w14:paraId="233C9105" w14:textId="77777777" w:rsidR="00610682" w:rsidRDefault="00610682" w:rsidP="001A28DF">
      <w:pPr>
        <w:pStyle w:val="Heading2"/>
        <w:spacing w:before="0" w:after="0"/>
        <w:jc w:val="left"/>
        <w:rPr>
          <w:rFonts w:eastAsia="Times New Roman"/>
        </w:rPr>
        <w:sectPr w:rsidR="00610682" w:rsidSect="006177A6">
          <w:type w:val="continuous"/>
          <w:pgSz w:w="12240" w:h="15840" w:code="1"/>
          <w:pgMar w:top="1440" w:right="1440" w:bottom="1440" w:left="1440" w:header="720" w:footer="720" w:gutter="0"/>
          <w:cols w:space="1440"/>
          <w:docGrid w:linePitch="360"/>
        </w:sectPr>
      </w:pPr>
      <w:bookmarkStart w:id="119" w:name="_Toc164180644"/>
      <w:bookmarkStart w:id="120" w:name="_Toc170733823"/>
      <w:bookmarkEnd w:id="99"/>
    </w:p>
    <w:p w14:paraId="32DCBCD0" w14:textId="6CE91FFE" w:rsidR="00B36319" w:rsidRDefault="00FE44C9" w:rsidP="001A28DF">
      <w:pPr>
        <w:pStyle w:val="Heading2"/>
        <w:spacing w:before="0" w:after="0"/>
        <w:jc w:val="left"/>
        <w:rPr>
          <w:rFonts w:eastAsia="Times New Roman"/>
        </w:rPr>
      </w:pPr>
      <w:bookmarkStart w:id="121" w:name="_Toc220307711"/>
      <w:r>
        <w:rPr>
          <w:rFonts w:eastAsia="Times New Roman"/>
        </w:rPr>
        <w:lastRenderedPageBreak/>
        <w:t xml:space="preserve">Get </w:t>
      </w:r>
      <w:r w:rsidR="0036476F">
        <w:rPr>
          <w:rFonts w:eastAsia="Times New Roman"/>
        </w:rPr>
        <w:t xml:space="preserve">Project </w:t>
      </w:r>
      <w:r>
        <w:rPr>
          <w:rFonts w:eastAsia="Times New Roman"/>
        </w:rPr>
        <w:t>Bulk</w:t>
      </w:r>
      <w:bookmarkEnd w:id="119"/>
      <w:bookmarkEnd w:id="120"/>
      <w:bookmarkEnd w:id="121"/>
    </w:p>
    <w:p w14:paraId="4CEF230F" w14:textId="078E2126" w:rsidR="00622466" w:rsidRPr="00EE7782" w:rsidRDefault="00622466" w:rsidP="00EE7782">
      <w:bookmarkStart w:id="122" w:name="OLE_LINK27"/>
      <w:r w:rsidRPr="00EE7782">
        <w:t>This API retrieves information about all projects in a single response</w:t>
      </w:r>
      <w:r w:rsidR="00826262" w:rsidRPr="00EE7782">
        <w:t>, i.e., in bulk</w:t>
      </w:r>
      <w:r w:rsidRPr="00EE7782">
        <w:t>.</w:t>
      </w:r>
    </w:p>
    <w:tbl>
      <w:tblPr>
        <w:tblStyle w:val="TableGridLight"/>
        <w:tblW w:w="4906" w:type="pct"/>
        <w:tblLayout w:type="fixed"/>
        <w:tblLook w:val="04A0" w:firstRow="1" w:lastRow="0" w:firstColumn="1" w:lastColumn="0" w:noHBand="0" w:noVBand="1"/>
      </w:tblPr>
      <w:tblGrid>
        <w:gridCol w:w="2228"/>
        <w:gridCol w:w="6946"/>
      </w:tblGrid>
      <w:tr w:rsidR="00826262" w14:paraId="4BE03EA8" w14:textId="77777777" w:rsidTr="00EE7782">
        <w:trPr>
          <w:trHeight w:val="165"/>
        </w:trPr>
        <w:tc>
          <w:tcPr>
            <w:tcW w:w="22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CCA4DFC" w14:textId="77777777" w:rsidR="00826262" w:rsidRDefault="00826262" w:rsidP="001A28DF">
            <w:pPr>
              <w:jc w:val="left"/>
            </w:pPr>
            <w:bookmarkStart w:id="123" w:name="OLE_LINK20"/>
            <w:bookmarkEnd w:id="122"/>
            <w:r>
              <w:t>PROTOCOL</w:t>
            </w:r>
          </w:p>
        </w:tc>
        <w:tc>
          <w:tcPr>
            <w:tcW w:w="69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1EAD03" w14:textId="77777777" w:rsidR="00826262" w:rsidRDefault="00826262" w:rsidP="001A28DF">
            <w:pPr>
              <w:jc w:val="left"/>
            </w:pPr>
            <w:r>
              <w:t>HTTPS</w:t>
            </w:r>
          </w:p>
        </w:tc>
      </w:tr>
      <w:tr w:rsidR="00826262" w14:paraId="08FFB60E" w14:textId="77777777" w:rsidTr="00EE7782">
        <w:trPr>
          <w:trHeight w:val="105"/>
        </w:trPr>
        <w:tc>
          <w:tcPr>
            <w:tcW w:w="22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D08287" w14:textId="1F1495E5" w:rsidR="00826262" w:rsidRDefault="00F7408B" w:rsidP="001A28DF">
            <w:pPr>
              <w:jc w:val="left"/>
            </w:pPr>
            <w:r w:rsidRPr="00F7408B">
              <w:t xml:space="preserve">DEV </w:t>
            </w:r>
            <w:r w:rsidR="00826262">
              <w:t>ENDPOINT</w:t>
            </w:r>
          </w:p>
        </w:tc>
        <w:tc>
          <w:tcPr>
            <w:tcW w:w="69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2C6A87" w14:textId="1D4C5914" w:rsidR="00826262" w:rsidRDefault="00533A77" w:rsidP="001A28DF">
            <w:pPr>
              <w:jc w:val="left"/>
            </w:pPr>
            <w:hyperlink r:id="rId37" w:history="1">
              <w:r w:rsidRPr="00E17D78">
                <w:rPr>
                  <w:rStyle w:val="Hyperlink"/>
                </w:rPr>
                <w:t>https://ix-dev-apimgmt.azure-api.net/jira-api/</w:t>
              </w:r>
              <w:bookmarkStart w:id="124" w:name="OLE_LINK64"/>
              <w:r w:rsidRPr="00E17D78">
                <w:rPr>
                  <w:rStyle w:val="Hyperlink"/>
                </w:rPr>
                <w:t>project/bulk</w:t>
              </w:r>
              <w:bookmarkEnd w:id="124"/>
            </w:hyperlink>
            <w:r>
              <w:t xml:space="preserve"> </w:t>
            </w:r>
          </w:p>
        </w:tc>
      </w:tr>
      <w:tr w:rsidR="00356DDD" w14:paraId="2DCA02C8" w14:textId="77777777" w:rsidTr="00EE7782">
        <w:trPr>
          <w:trHeight w:val="105"/>
        </w:trPr>
        <w:tc>
          <w:tcPr>
            <w:tcW w:w="22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C1C5FC3" w14:textId="50042507" w:rsidR="00356DDD" w:rsidRPr="00F7408B" w:rsidRDefault="00356DDD" w:rsidP="001A28DF">
            <w:pPr>
              <w:jc w:val="left"/>
            </w:pPr>
            <w:r w:rsidRPr="00356DDD">
              <w:t>QA ENDPOINT</w:t>
            </w:r>
          </w:p>
        </w:tc>
        <w:tc>
          <w:tcPr>
            <w:tcW w:w="69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92977A" w14:textId="69128FE7" w:rsidR="00356DDD" w:rsidRPr="00AF6107" w:rsidRDefault="00533A77" w:rsidP="001A28DF">
            <w:pPr>
              <w:jc w:val="left"/>
            </w:pPr>
            <w:hyperlink r:id="rId38" w:history="1">
              <w:r w:rsidRPr="00E17D78">
                <w:rPr>
                  <w:rStyle w:val="Hyperlink"/>
                </w:rPr>
                <w:t>https://ix-qa-apimgmt.azure-api.net/jira-api/project/bulk</w:t>
              </w:r>
            </w:hyperlink>
            <w:r>
              <w:t xml:space="preserve"> </w:t>
            </w:r>
          </w:p>
        </w:tc>
      </w:tr>
      <w:tr w:rsidR="00826262" w14:paraId="6F9A7C41" w14:textId="77777777" w:rsidTr="00EE7782">
        <w:trPr>
          <w:trHeight w:val="135"/>
        </w:trPr>
        <w:tc>
          <w:tcPr>
            <w:tcW w:w="22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4F7F80C" w14:textId="77777777" w:rsidR="00826262" w:rsidRDefault="00826262" w:rsidP="001A28DF">
            <w:pPr>
              <w:jc w:val="left"/>
            </w:pPr>
            <w:r>
              <w:t>METHOD</w:t>
            </w:r>
          </w:p>
        </w:tc>
        <w:tc>
          <w:tcPr>
            <w:tcW w:w="69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F3D0B5" w14:textId="77777777" w:rsidR="00826262" w:rsidRDefault="00826262" w:rsidP="001A28DF">
            <w:pPr>
              <w:jc w:val="left"/>
            </w:pPr>
            <w:r>
              <w:t xml:space="preserve"> GET</w:t>
            </w:r>
          </w:p>
        </w:tc>
      </w:tr>
      <w:tr w:rsidR="00826262" w14:paraId="7CE8E779" w14:textId="77777777" w:rsidTr="00EE7782">
        <w:trPr>
          <w:trHeight w:val="240"/>
        </w:trPr>
        <w:tc>
          <w:tcPr>
            <w:tcW w:w="22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49DB4EA" w14:textId="77777777" w:rsidR="00826262" w:rsidRDefault="00826262" w:rsidP="001A28DF">
            <w:pPr>
              <w:jc w:val="left"/>
            </w:pPr>
            <w:r>
              <w:t>CONTENT TYPE</w:t>
            </w:r>
          </w:p>
        </w:tc>
        <w:tc>
          <w:tcPr>
            <w:tcW w:w="69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322CAF" w14:textId="6EC28052" w:rsidR="00826262" w:rsidRDefault="00826262" w:rsidP="001A28DF">
            <w:pPr>
              <w:jc w:val="left"/>
            </w:pPr>
            <w:r>
              <w:t>application / json</w:t>
            </w:r>
          </w:p>
        </w:tc>
      </w:tr>
    </w:tbl>
    <w:bookmarkEnd w:id="123"/>
    <w:p w14:paraId="6B7B3D65" w14:textId="73C37524" w:rsidR="00B36319" w:rsidRDefault="00EE7782" w:rsidP="00EE7782">
      <w:pPr>
        <w:pStyle w:val="Heading3"/>
      </w:pPr>
      <w:r>
        <w:t>Pagination Parameters</w:t>
      </w:r>
    </w:p>
    <w:tbl>
      <w:tblPr>
        <w:tblStyle w:val="TableGridLight"/>
        <w:tblW w:w="9185" w:type="dxa"/>
        <w:tblLook w:val="04A0" w:firstRow="1" w:lastRow="0" w:firstColumn="1" w:lastColumn="0" w:noHBand="0" w:noVBand="1"/>
      </w:tblPr>
      <w:tblGrid>
        <w:gridCol w:w="2245"/>
        <w:gridCol w:w="6940"/>
      </w:tblGrid>
      <w:tr w:rsidR="009A2AC9" w14:paraId="41BB5C80" w14:textId="77777777" w:rsidTr="008200E7">
        <w:trPr>
          <w:trHeight w:val="282"/>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30F8BE73" w14:textId="77777777" w:rsidR="009A2AC9" w:rsidRDefault="009A2AC9">
            <w:pPr>
              <w:jc w:val="left"/>
            </w:pPr>
            <w:r>
              <w:t>Parameter</w:t>
            </w:r>
          </w:p>
        </w:tc>
        <w:tc>
          <w:tcPr>
            <w:tcW w:w="6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51AF00B7" w14:textId="77777777" w:rsidR="009A2AC9" w:rsidRDefault="009A2AC9">
            <w:pPr>
              <w:jc w:val="left"/>
            </w:pPr>
            <w:r>
              <w:t>Description</w:t>
            </w:r>
          </w:p>
        </w:tc>
      </w:tr>
      <w:tr w:rsidR="009A2AC9" w14:paraId="0B986739" w14:textId="77777777" w:rsidTr="008200E7">
        <w:trPr>
          <w:trHeight w:val="308"/>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D8632E" w14:textId="77777777" w:rsidR="009A2AC9" w:rsidRDefault="009A2AC9">
            <w:pPr>
              <w:jc w:val="left"/>
            </w:pPr>
            <w:r>
              <w:t>offset</w:t>
            </w:r>
          </w:p>
        </w:tc>
        <w:tc>
          <w:tcPr>
            <w:tcW w:w="6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61BCE5" w14:textId="77777777" w:rsidR="009A2AC9" w:rsidRDefault="009A2AC9">
            <w:pPr>
              <w:jc w:val="left"/>
            </w:pPr>
            <w:r>
              <w:t>Page number of the dataset to retrieve (greater than 0)</w:t>
            </w:r>
          </w:p>
        </w:tc>
      </w:tr>
      <w:tr w:rsidR="009A2AC9" w14:paraId="70D7B41F" w14:textId="77777777" w:rsidTr="008200E7">
        <w:trPr>
          <w:trHeight w:val="308"/>
        </w:trPr>
        <w:tc>
          <w:tcPr>
            <w:tcW w:w="22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CBADD" w14:textId="77777777" w:rsidR="009A2AC9" w:rsidRDefault="009A2AC9">
            <w:pPr>
              <w:jc w:val="left"/>
            </w:pPr>
            <w:r>
              <w:t>limits</w:t>
            </w:r>
          </w:p>
        </w:tc>
        <w:tc>
          <w:tcPr>
            <w:tcW w:w="69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59A33A" w14:textId="77777777" w:rsidR="009A2AC9" w:rsidRDefault="009A2AC9">
            <w:pPr>
              <w:jc w:val="left"/>
            </w:pPr>
            <w:r>
              <w:t>Page size, maximum value is 50 (greater than 0)</w:t>
            </w:r>
          </w:p>
        </w:tc>
      </w:tr>
    </w:tbl>
    <w:p w14:paraId="71EF4BBE" w14:textId="2E524234" w:rsidR="00B36319" w:rsidRPr="0040012B" w:rsidRDefault="0040012B" w:rsidP="00EE7782">
      <w:pPr>
        <w:pStyle w:val="Heading3"/>
      </w:pPr>
      <w:r w:rsidRPr="0040012B">
        <w:t xml:space="preserve">Sample </w:t>
      </w:r>
      <w:r w:rsidR="00B36319" w:rsidRPr="0040012B">
        <w:t>Response</w:t>
      </w:r>
    </w:p>
    <w:p w14:paraId="726F1F3D" w14:textId="0402DB61"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w:t>
      </w:r>
    </w:p>
    <w:p w14:paraId="24288F9A" w14:textId="69B6680B"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w:t>
      </w:r>
    </w:p>
    <w:p w14:paraId="570E6AB9" w14:textId="49797DF5"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"expand": "",</w:t>
      </w:r>
    </w:p>
    <w:p w14:paraId="2702B37E" w14:textId="3252F275"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"self": "",</w:t>
      </w:r>
    </w:p>
    <w:p w14:paraId="25190CC4" w14:textId="1CECEAE9"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"id": "",</w:t>
      </w:r>
    </w:p>
    <w:p w14:paraId="4ED4C9A2" w14:textId="287658DE"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"key": "",</w:t>
      </w:r>
    </w:p>
    <w:p w14:paraId="47E43028" w14:textId="15EB2867"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"name": "",</w:t>
      </w:r>
    </w:p>
    <w:p w14:paraId="35A264A8" w14:textId="6EDA31D1"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w:t>
      </w:r>
      <w:proofErr w:type="spellStart"/>
      <w:r w:rsidRPr="00EE7782">
        <w:rPr>
          <w:rFonts w:ascii="Consolas" w:hAnsi="Consolas"/>
          <w:sz w:val="16"/>
          <w:szCs w:val="18"/>
        </w:rPr>
        <w:t>avatarUrls</w:t>
      </w:r>
      <w:proofErr w:type="spellEnd"/>
      <w:r w:rsidRPr="00EE7782">
        <w:rPr>
          <w:rFonts w:ascii="Consolas" w:hAnsi="Consolas"/>
          <w:sz w:val="16"/>
          <w:szCs w:val="18"/>
        </w:rPr>
        <w:t>": {</w:t>
      </w:r>
    </w:p>
    <w:p w14:paraId="67A36BA5" w14:textId="042D7D85"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"48x48": "",</w:t>
      </w:r>
    </w:p>
    <w:p w14:paraId="43A19B0A" w14:textId="211FAC26"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"24x24": "",</w:t>
      </w:r>
    </w:p>
    <w:p w14:paraId="41C93474" w14:textId="2E510F4B"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"16x16": "",</w:t>
      </w:r>
    </w:p>
    <w:p w14:paraId="1919FF89" w14:textId="3B77C8EE"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"32x32": ""</w:t>
      </w:r>
    </w:p>
    <w:p w14:paraId="1368DBB2" w14:textId="237B93B4"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w:t>
      </w:r>
    </w:p>
    <w:p w14:paraId="0F945FB5" w14:textId="3C974894"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w:t>
      </w:r>
      <w:proofErr w:type="spellStart"/>
      <w:r w:rsidRPr="00EE7782">
        <w:rPr>
          <w:rFonts w:ascii="Consolas" w:hAnsi="Consolas"/>
          <w:sz w:val="16"/>
          <w:szCs w:val="18"/>
        </w:rPr>
        <w:t>projectTypeKey</w:t>
      </w:r>
      <w:proofErr w:type="spellEnd"/>
      <w:r w:rsidRPr="00EE7782">
        <w:rPr>
          <w:rFonts w:ascii="Consolas" w:hAnsi="Consolas"/>
          <w:sz w:val="16"/>
          <w:szCs w:val="18"/>
        </w:rPr>
        <w:t>": "",</w:t>
      </w:r>
    </w:p>
    <w:p w14:paraId="6DD6690F" w14:textId="4555D36F"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"archived": false/true</w:t>
      </w:r>
    </w:p>
    <w:p w14:paraId="7917481E" w14:textId="6AD05EF7"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 xml:space="preserve">    }</w:t>
      </w:r>
    </w:p>
    <w:p w14:paraId="0B149FB3" w14:textId="74E8F190" w:rsidR="007E00A8" w:rsidRPr="00EE7782" w:rsidRDefault="6FB6610A" w:rsidP="00EE7782">
      <w:pPr>
        <w:spacing w:after="0"/>
        <w:ind w:left="720"/>
        <w:jc w:val="left"/>
        <w:rPr>
          <w:rFonts w:ascii="Consolas" w:hAnsi="Consolas"/>
          <w:sz w:val="16"/>
          <w:szCs w:val="18"/>
        </w:rPr>
      </w:pPr>
      <w:r w:rsidRPr="00EE7782">
        <w:rPr>
          <w:rFonts w:ascii="Consolas" w:hAnsi="Consolas"/>
          <w:sz w:val="16"/>
          <w:szCs w:val="18"/>
        </w:rPr>
        <w:t>]</w:t>
      </w:r>
    </w:p>
    <w:p w14:paraId="66212BD0" w14:textId="0037DF28" w:rsidR="00674469" w:rsidRDefault="00EE7782" w:rsidP="00EE7782">
      <w:pPr>
        <w:pStyle w:val="Heading3"/>
      </w:pPr>
      <w:r>
        <w:t>Result</w:t>
      </w:r>
    </w:p>
    <w:tbl>
      <w:tblPr>
        <w:tblStyle w:val="TableGridLight"/>
        <w:tblW w:w="4906" w:type="pct"/>
        <w:tblLayout w:type="fixed"/>
        <w:tblLook w:val="04A0" w:firstRow="1" w:lastRow="0" w:firstColumn="1" w:lastColumn="0" w:noHBand="0" w:noVBand="1"/>
      </w:tblPr>
      <w:tblGrid>
        <w:gridCol w:w="2490"/>
        <w:gridCol w:w="6684"/>
      </w:tblGrid>
      <w:tr w:rsidR="007E00A8" w:rsidRPr="007E00A8" w14:paraId="6C0B1DFC" w14:textId="77777777" w:rsidTr="00185147">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3E6574D" w14:textId="77777777" w:rsidR="007E00A8" w:rsidRPr="007E00A8" w:rsidRDefault="007E00A8" w:rsidP="001A28DF">
            <w:pPr>
              <w:spacing w:line="259" w:lineRule="auto"/>
              <w:jc w:val="left"/>
            </w:pPr>
            <w:r w:rsidRPr="007E00A8">
              <w:t>HTTP Code</w:t>
            </w:r>
          </w:p>
        </w:tc>
        <w:tc>
          <w:tcPr>
            <w:tcW w:w="66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6B01464" w14:textId="77777777" w:rsidR="007E00A8" w:rsidRPr="007E00A8" w:rsidRDefault="007E00A8" w:rsidP="001A28DF">
            <w:pPr>
              <w:spacing w:line="259" w:lineRule="auto"/>
              <w:jc w:val="left"/>
            </w:pPr>
            <w:r w:rsidRPr="007E00A8">
              <w:t>Result Description</w:t>
            </w:r>
          </w:p>
        </w:tc>
      </w:tr>
      <w:tr w:rsidR="007E00A8" w:rsidRPr="007E00A8" w14:paraId="5C7E30A7" w14:textId="77777777" w:rsidTr="00185147">
        <w:tc>
          <w:tcPr>
            <w:tcW w:w="24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8A4EB4" w14:textId="77777777" w:rsidR="007E00A8" w:rsidRPr="007E00A8" w:rsidRDefault="007E00A8" w:rsidP="001A28DF">
            <w:pPr>
              <w:spacing w:line="259" w:lineRule="auto"/>
              <w:jc w:val="left"/>
            </w:pPr>
            <w:r w:rsidRPr="007E00A8">
              <w:t>200</w:t>
            </w:r>
          </w:p>
        </w:tc>
        <w:tc>
          <w:tcPr>
            <w:tcW w:w="668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F9F023" w14:textId="76DD73A3" w:rsidR="007E00A8" w:rsidRPr="007E00A8" w:rsidRDefault="00285AAA" w:rsidP="001A28DF">
            <w:pPr>
              <w:spacing w:line="259" w:lineRule="auto"/>
              <w:jc w:val="left"/>
            </w:pPr>
            <w:r>
              <w:t>Success</w:t>
            </w:r>
          </w:p>
        </w:tc>
      </w:tr>
    </w:tbl>
    <w:p w14:paraId="4CDFF329" w14:textId="678A6146" w:rsidR="00424CCE" w:rsidRDefault="00424CCE" w:rsidP="00424CCE">
      <w:pPr>
        <w:pStyle w:val="Heading3"/>
        <w:sectPr w:rsidR="00424CCE" w:rsidSect="00610682">
          <w:pgSz w:w="12240" w:h="15840" w:code="1"/>
          <w:pgMar w:top="1440" w:right="1440" w:bottom="1440" w:left="1440" w:header="720" w:footer="720" w:gutter="0"/>
          <w:cols w:space="1440"/>
          <w:docGrid w:linePitch="360"/>
        </w:sectPr>
      </w:pPr>
      <w:bookmarkStart w:id="125" w:name="_Hlk170401038"/>
      <w:r>
        <w:t>Error Management</w:t>
      </w:r>
    </w:p>
    <w:tbl>
      <w:tblPr>
        <w:tblStyle w:val="TableGridLight"/>
        <w:tblW w:w="4906" w:type="pct"/>
        <w:tblLayout w:type="fixed"/>
        <w:tblLook w:val="04A0" w:firstRow="1" w:lastRow="0" w:firstColumn="1" w:lastColumn="0" w:noHBand="0" w:noVBand="1"/>
      </w:tblPr>
      <w:tblGrid>
        <w:gridCol w:w="1705"/>
        <w:gridCol w:w="1530"/>
        <w:gridCol w:w="5939"/>
      </w:tblGrid>
      <w:tr w:rsidR="00424CCE" w:rsidRPr="007E00A8" w14:paraId="66CC5D9E" w14:textId="77777777" w:rsidTr="00424CCE">
        <w:tc>
          <w:tcPr>
            <w:tcW w:w="1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42722A" w14:textId="768CC075" w:rsidR="00424CCE" w:rsidRDefault="00424CCE" w:rsidP="00424CCE">
            <w:pPr>
              <w:jc w:val="left"/>
            </w:pPr>
            <w:r w:rsidRPr="00424CCE">
              <w:t>HTTP Code</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3229D69" w14:textId="76DDC821" w:rsidR="00424CCE" w:rsidRDefault="00424CCE" w:rsidP="00424CCE">
            <w:pPr>
              <w:jc w:val="left"/>
            </w:pPr>
            <w:r>
              <w:t>HTTP Code</w:t>
            </w:r>
          </w:p>
        </w:tc>
        <w:tc>
          <w:tcPr>
            <w:tcW w:w="59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1FD8B0E" w14:textId="35538C1B" w:rsidR="00424CCE" w:rsidRDefault="00424CCE" w:rsidP="00424CCE">
            <w:pPr>
              <w:jc w:val="left"/>
            </w:pPr>
            <w:r>
              <w:t>Result Description</w:t>
            </w:r>
          </w:p>
        </w:tc>
      </w:tr>
      <w:tr w:rsidR="007E00A8" w:rsidRPr="007E00A8" w14:paraId="3D403712" w14:textId="77777777" w:rsidTr="00424CCE">
        <w:tc>
          <w:tcPr>
            <w:tcW w:w="1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4EA92F" w14:textId="77777777" w:rsidR="09F5F589" w:rsidRDefault="09F5F589" w:rsidP="09F5F589">
            <w:pPr>
              <w:jc w:val="left"/>
            </w:pPr>
            <w:r>
              <w:t>500</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B36943" w14:textId="77777777" w:rsidR="09F5F589" w:rsidRDefault="09F5F589" w:rsidP="09F5F589">
            <w:pPr>
              <w:jc w:val="left"/>
            </w:pPr>
            <w:r>
              <w:t>500</w:t>
            </w:r>
          </w:p>
        </w:tc>
        <w:tc>
          <w:tcPr>
            <w:tcW w:w="59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670936" w14:textId="4E789FF3" w:rsidR="09F5F589" w:rsidRDefault="09F5F589" w:rsidP="09F5F589">
            <w:pPr>
              <w:jc w:val="left"/>
            </w:pPr>
            <w:r>
              <w:t>Project Specific error</w:t>
            </w:r>
          </w:p>
        </w:tc>
      </w:tr>
      <w:tr w:rsidR="007E00A8" w:rsidRPr="007E00A8" w14:paraId="4B3AD5D7" w14:textId="77777777" w:rsidTr="00424CCE">
        <w:tc>
          <w:tcPr>
            <w:tcW w:w="1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163C59" w14:textId="7BF4E594" w:rsidR="09F5F589" w:rsidRDefault="09F5F589" w:rsidP="09F5F589">
            <w:pPr>
              <w:jc w:val="left"/>
            </w:pPr>
            <w:r>
              <w:t>404</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1655B" w14:textId="2D99459B" w:rsidR="09F5F589" w:rsidRDefault="09F5F589" w:rsidP="09F5F589">
            <w:pPr>
              <w:jc w:val="left"/>
            </w:pPr>
            <w:r>
              <w:t>404</w:t>
            </w:r>
          </w:p>
        </w:tc>
        <w:tc>
          <w:tcPr>
            <w:tcW w:w="59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C32D18" w14:textId="422FBEA1" w:rsidR="09F5F589" w:rsidRDefault="09F5F589" w:rsidP="09F5F589">
            <w:pPr>
              <w:jc w:val="left"/>
            </w:pPr>
            <w:r>
              <w:t>Not Found</w:t>
            </w:r>
          </w:p>
        </w:tc>
      </w:tr>
      <w:tr w:rsidR="007E00A8" w:rsidRPr="007E00A8" w14:paraId="029D2B08" w14:textId="77777777" w:rsidTr="00424CCE">
        <w:tc>
          <w:tcPr>
            <w:tcW w:w="1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FBD997" w14:textId="705CAF76" w:rsidR="09F5F589" w:rsidRDefault="09F5F589" w:rsidP="09F5F589">
            <w:pPr>
              <w:jc w:val="left"/>
            </w:pPr>
            <w:r>
              <w:t>403</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B37D42" w14:textId="2FD8E3E9" w:rsidR="09F5F589" w:rsidRDefault="09F5F589" w:rsidP="09F5F589">
            <w:pPr>
              <w:jc w:val="left"/>
            </w:pPr>
            <w:r>
              <w:t>403</w:t>
            </w:r>
          </w:p>
        </w:tc>
        <w:tc>
          <w:tcPr>
            <w:tcW w:w="59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47F6DB" w14:textId="42D05466" w:rsidR="09F5F589" w:rsidRDefault="09F5F589" w:rsidP="09F5F589">
            <w:pPr>
              <w:jc w:val="left"/>
            </w:pPr>
            <w:r>
              <w:t>Forbidden</w:t>
            </w:r>
          </w:p>
        </w:tc>
      </w:tr>
      <w:tr w:rsidR="007E00A8" w:rsidRPr="007E00A8" w14:paraId="5D67EBA8" w14:textId="77777777" w:rsidTr="00424CCE">
        <w:tc>
          <w:tcPr>
            <w:tcW w:w="1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CA0183" w14:textId="043EC3E2" w:rsidR="09F5F589" w:rsidRDefault="09F5F589" w:rsidP="09F5F589">
            <w:pPr>
              <w:jc w:val="left"/>
            </w:pPr>
            <w:r>
              <w:t>401</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62A9D8" w14:textId="77777777" w:rsidR="09F5F589" w:rsidRDefault="09F5F589" w:rsidP="09F5F589">
            <w:pPr>
              <w:jc w:val="left"/>
            </w:pPr>
            <w:r>
              <w:t>401</w:t>
            </w:r>
          </w:p>
        </w:tc>
        <w:tc>
          <w:tcPr>
            <w:tcW w:w="59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4B977B" w14:textId="021F1155" w:rsidR="09F5F589" w:rsidRDefault="09F5F589" w:rsidP="09F5F589">
            <w:pPr>
              <w:jc w:val="left"/>
            </w:pPr>
            <w:r>
              <w:t>Invalid Subscription key</w:t>
            </w:r>
            <w:r w:rsidR="00DB6EBD">
              <w:t xml:space="preserve"> / </w:t>
            </w:r>
            <w:r>
              <w:t>Invalid Token</w:t>
            </w:r>
          </w:p>
        </w:tc>
      </w:tr>
      <w:tr w:rsidR="00185147" w:rsidRPr="007E00A8" w14:paraId="7682C445" w14:textId="77777777" w:rsidTr="00424CCE">
        <w:tc>
          <w:tcPr>
            <w:tcW w:w="1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DA3479" w14:textId="61F24CBA" w:rsidR="00185147" w:rsidRDefault="00185147" w:rsidP="09F5F589">
            <w:pPr>
              <w:jc w:val="left"/>
            </w:pPr>
            <w:r>
              <w:t>400</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1BB10A" w14:textId="5764A149" w:rsidR="00185147" w:rsidRDefault="00185147" w:rsidP="09F5F589">
            <w:pPr>
              <w:jc w:val="left"/>
            </w:pPr>
            <w:r>
              <w:t>400</w:t>
            </w:r>
          </w:p>
        </w:tc>
        <w:tc>
          <w:tcPr>
            <w:tcW w:w="59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63B77A" w14:textId="57B392D7" w:rsidR="00185147" w:rsidRDefault="00185147" w:rsidP="09F5F589">
            <w:pPr>
              <w:jc w:val="left"/>
            </w:pPr>
            <w:r w:rsidRPr="00185147">
              <w:t>Bad request</w:t>
            </w:r>
          </w:p>
        </w:tc>
      </w:tr>
    </w:tbl>
    <w:p w14:paraId="53073511" w14:textId="77777777" w:rsidR="00210E9A" w:rsidRDefault="00210E9A" w:rsidP="001A28DF">
      <w:pPr>
        <w:pStyle w:val="Heading2"/>
        <w:spacing w:before="0" w:after="0"/>
        <w:jc w:val="left"/>
        <w:rPr>
          <w:rFonts w:eastAsia="Times New Roman"/>
        </w:rPr>
        <w:sectPr w:rsidR="00210E9A" w:rsidSect="00424CCE">
          <w:type w:val="continuous"/>
          <w:pgSz w:w="12240" w:h="15840" w:code="1"/>
          <w:pgMar w:top="1440" w:right="1440" w:bottom="1440" w:left="1440" w:header="720" w:footer="720" w:gutter="0"/>
          <w:cols w:space="1440"/>
          <w:docGrid w:linePitch="360"/>
        </w:sectPr>
      </w:pPr>
      <w:bookmarkStart w:id="126" w:name="_Toc164180645"/>
      <w:bookmarkStart w:id="127" w:name="_Toc170733824"/>
      <w:bookmarkEnd w:id="125"/>
    </w:p>
    <w:p w14:paraId="4B6AD2F5" w14:textId="6FEE69C7" w:rsidR="00CC746F" w:rsidRDefault="00CC746F" w:rsidP="001A28DF">
      <w:pPr>
        <w:pStyle w:val="Heading2"/>
        <w:spacing w:before="0" w:after="0"/>
        <w:jc w:val="left"/>
        <w:rPr>
          <w:rFonts w:eastAsia="Times New Roman"/>
        </w:rPr>
      </w:pPr>
      <w:bookmarkStart w:id="128" w:name="_Toc220307712"/>
      <w:r w:rsidRPr="00CC746F">
        <w:rPr>
          <w:rFonts w:eastAsia="Times New Roman"/>
        </w:rPr>
        <w:lastRenderedPageBreak/>
        <w:t>Get Project</w:t>
      </w:r>
      <w:bookmarkEnd w:id="126"/>
      <w:bookmarkEnd w:id="127"/>
      <w:bookmarkEnd w:id="128"/>
    </w:p>
    <w:p w14:paraId="3725BA26" w14:textId="0BC59B94" w:rsidR="00E11E9D" w:rsidRPr="00210E9A" w:rsidRDefault="00C1729B" w:rsidP="00210E9A">
      <w:bookmarkStart w:id="129" w:name="OLE_LINK28"/>
      <w:r w:rsidRPr="00210E9A">
        <w:t xml:space="preserve">This API </w:t>
      </w:r>
      <w:r w:rsidR="0048280C" w:rsidRPr="00210E9A">
        <w:t xml:space="preserve">is used to retrieve details of a specific project identified by its unique ID. </w:t>
      </w:r>
    </w:p>
    <w:tbl>
      <w:tblPr>
        <w:tblStyle w:val="TableGridLight"/>
        <w:tblW w:w="5296" w:type="pct"/>
        <w:tblLayout w:type="fixed"/>
        <w:tblLook w:val="04A0" w:firstRow="1" w:lastRow="0" w:firstColumn="1" w:lastColumn="0" w:noHBand="0" w:noVBand="1"/>
      </w:tblPr>
      <w:tblGrid>
        <w:gridCol w:w="2165"/>
        <w:gridCol w:w="7739"/>
      </w:tblGrid>
      <w:tr w:rsidR="00C1729B" w:rsidRPr="00C1729B" w14:paraId="60E13DC6" w14:textId="77777777" w:rsidTr="00210E9A">
        <w:trPr>
          <w:trHeight w:val="211"/>
        </w:trPr>
        <w:tc>
          <w:tcPr>
            <w:tcW w:w="21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D27290" w14:textId="77777777" w:rsidR="00C1729B" w:rsidRPr="00C1729B" w:rsidRDefault="00C1729B" w:rsidP="001A28DF">
            <w:pPr>
              <w:spacing w:line="259" w:lineRule="auto"/>
            </w:pPr>
            <w:bookmarkStart w:id="130" w:name="OLE_LINK23"/>
            <w:bookmarkEnd w:id="129"/>
            <w:r w:rsidRPr="00C1729B">
              <w:t>PROTOCOL</w:t>
            </w:r>
          </w:p>
        </w:tc>
        <w:tc>
          <w:tcPr>
            <w:tcW w:w="77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81C7F7" w14:textId="77777777" w:rsidR="00C1729B" w:rsidRPr="00C1729B" w:rsidRDefault="00C1729B" w:rsidP="001A28DF">
            <w:pPr>
              <w:spacing w:line="259" w:lineRule="auto"/>
            </w:pPr>
            <w:r w:rsidRPr="00C1729B">
              <w:t>HTTPS</w:t>
            </w:r>
          </w:p>
        </w:tc>
      </w:tr>
      <w:tr w:rsidR="00C1729B" w:rsidRPr="00C1729B" w14:paraId="6C84939D" w14:textId="77777777" w:rsidTr="00210E9A">
        <w:trPr>
          <w:trHeight w:val="134"/>
        </w:trPr>
        <w:tc>
          <w:tcPr>
            <w:tcW w:w="21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C0BB643" w14:textId="605C6644" w:rsidR="00C1729B" w:rsidRPr="00C1729B" w:rsidRDefault="00F7408B" w:rsidP="001A28DF">
            <w:pPr>
              <w:spacing w:line="259" w:lineRule="auto"/>
            </w:pPr>
            <w:r w:rsidRPr="00F7408B">
              <w:t xml:space="preserve">DEV </w:t>
            </w:r>
            <w:r w:rsidR="00C1729B" w:rsidRPr="00C1729B">
              <w:t>ENDPOINT</w:t>
            </w:r>
          </w:p>
        </w:tc>
        <w:tc>
          <w:tcPr>
            <w:tcW w:w="77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5C004F" w14:textId="6863B8DA" w:rsidR="00C1729B" w:rsidRPr="00C1729B" w:rsidRDefault="00533A77" w:rsidP="001A28DF">
            <w:pPr>
              <w:spacing w:line="259" w:lineRule="auto"/>
            </w:pPr>
            <w:hyperlink r:id="rId39" w:history="1">
              <w:r w:rsidRPr="00E17D78">
                <w:rPr>
                  <w:rStyle w:val="Hyperlink"/>
                </w:rPr>
                <w:t>https://ix-dev-apimgmt.azure-api.net/jira-api/project/{projectId}</w:t>
              </w:r>
            </w:hyperlink>
            <w:r>
              <w:t xml:space="preserve"> </w:t>
            </w:r>
          </w:p>
        </w:tc>
      </w:tr>
      <w:tr w:rsidR="00E711C8" w:rsidRPr="00C1729B" w14:paraId="376D0626" w14:textId="77777777" w:rsidTr="00210E9A">
        <w:trPr>
          <w:trHeight w:val="134"/>
        </w:trPr>
        <w:tc>
          <w:tcPr>
            <w:tcW w:w="21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5248279" w14:textId="718024AC" w:rsidR="00E711C8" w:rsidRPr="00F7408B" w:rsidRDefault="00E711C8" w:rsidP="001A28DF">
            <w:r w:rsidRPr="00E711C8">
              <w:t>QA ENDPOINT</w:t>
            </w:r>
          </w:p>
        </w:tc>
        <w:tc>
          <w:tcPr>
            <w:tcW w:w="77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AE2277" w14:textId="3C5F59E3" w:rsidR="00E711C8" w:rsidRPr="00AF6107" w:rsidRDefault="00533A77" w:rsidP="001A28DF">
            <w:hyperlink r:id="rId40" w:history="1">
              <w:r w:rsidRPr="00E17D78">
                <w:rPr>
                  <w:rStyle w:val="Hyperlink"/>
                </w:rPr>
                <w:t>https://ix-qa-apimgmt.azure-api.net/jira-api/project/{projectId}</w:t>
              </w:r>
            </w:hyperlink>
            <w:r>
              <w:t xml:space="preserve"> </w:t>
            </w:r>
          </w:p>
        </w:tc>
      </w:tr>
      <w:tr w:rsidR="00C1729B" w:rsidRPr="00C1729B" w14:paraId="1F5D9008" w14:textId="77777777" w:rsidTr="00210E9A">
        <w:trPr>
          <w:trHeight w:val="172"/>
        </w:trPr>
        <w:tc>
          <w:tcPr>
            <w:tcW w:w="21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51FE1BA" w14:textId="77777777" w:rsidR="00C1729B" w:rsidRPr="00C1729B" w:rsidRDefault="00C1729B" w:rsidP="001A28DF">
            <w:pPr>
              <w:spacing w:line="259" w:lineRule="auto"/>
            </w:pPr>
            <w:r w:rsidRPr="00C1729B">
              <w:t>METHOD</w:t>
            </w:r>
          </w:p>
        </w:tc>
        <w:tc>
          <w:tcPr>
            <w:tcW w:w="77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23616E" w14:textId="2E15FC38" w:rsidR="00C1729B" w:rsidRPr="00C1729B" w:rsidRDefault="00C1729B" w:rsidP="001A28DF">
            <w:pPr>
              <w:spacing w:line="259" w:lineRule="auto"/>
            </w:pPr>
            <w:r w:rsidRPr="00C1729B">
              <w:t>GET</w:t>
            </w:r>
          </w:p>
        </w:tc>
      </w:tr>
      <w:tr w:rsidR="00C1729B" w:rsidRPr="00C1729B" w14:paraId="2EA0AA1A" w14:textId="77777777" w:rsidTr="00210E9A">
        <w:trPr>
          <w:trHeight w:val="308"/>
        </w:trPr>
        <w:tc>
          <w:tcPr>
            <w:tcW w:w="21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36B38ED" w14:textId="77777777" w:rsidR="00C1729B" w:rsidRPr="00C1729B" w:rsidRDefault="00C1729B" w:rsidP="001A28DF">
            <w:pPr>
              <w:spacing w:line="259" w:lineRule="auto"/>
            </w:pPr>
            <w:r w:rsidRPr="00C1729B">
              <w:t>CONTENT TYPE</w:t>
            </w:r>
          </w:p>
        </w:tc>
        <w:tc>
          <w:tcPr>
            <w:tcW w:w="77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73DAE1" w14:textId="36C1AC65" w:rsidR="00C1729B" w:rsidRPr="00C1729B" w:rsidRDefault="00C1729B" w:rsidP="001A28DF">
            <w:pPr>
              <w:spacing w:line="259" w:lineRule="auto"/>
            </w:pPr>
            <w:r w:rsidRPr="00C1729B">
              <w:t>application / json</w:t>
            </w:r>
          </w:p>
        </w:tc>
      </w:tr>
    </w:tbl>
    <w:bookmarkEnd w:id="130"/>
    <w:p w14:paraId="61BDC6C1" w14:textId="088E79B4" w:rsidR="000A0605" w:rsidRPr="005E185B" w:rsidRDefault="00210E9A" w:rsidP="00210E9A">
      <w:pPr>
        <w:pStyle w:val="Heading3"/>
      </w:pPr>
      <w:r>
        <w:t>Path Parameters</w:t>
      </w:r>
    </w:p>
    <w:tbl>
      <w:tblPr>
        <w:tblStyle w:val="TableGridLight"/>
        <w:tblW w:w="9893" w:type="dxa"/>
        <w:tblLook w:val="04A0" w:firstRow="1" w:lastRow="0" w:firstColumn="1" w:lastColumn="0" w:noHBand="0" w:noVBand="1"/>
      </w:tblPr>
      <w:tblGrid>
        <w:gridCol w:w="1892"/>
        <w:gridCol w:w="8001"/>
      </w:tblGrid>
      <w:tr w:rsidR="006B5823" w14:paraId="4CC4E616" w14:textId="77777777" w:rsidTr="00210E9A">
        <w:trPr>
          <w:trHeight w:val="283"/>
        </w:trPr>
        <w:tc>
          <w:tcPr>
            <w:tcW w:w="18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1AADA5" w14:textId="77777777" w:rsidR="006B5823" w:rsidRDefault="006B5823" w:rsidP="001A28DF">
            <w:pPr>
              <w:jc w:val="left"/>
            </w:pPr>
            <w:r>
              <w:t>Parameter</w:t>
            </w:r>
          </w:p>
        </w:tc>
        <w:tc>
          <w:tcPr>
            <w:tcW w:w="80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B8447D7" w14:textId="77777777" w:rsidR="006B5823" w:rsidRDefault="006B5823" w:rsidP="001A28DF">
            <w:pPr>
              <w:jc w:val="left"/>
            </w:pPr>
            <w:r>
              <w:t>Description</w:t>
            </w:r>
          </w:p>
        </w:tc>
      </w:tr>
      <w:tr w:rsidR="006B5823" w14:paraId="16BD3EF5" w14:textId="77777777" w:rsidTr="00210E9A">
        <w:trPr>
          <w:trHeight w:val="264"/>
        </w:trPr>
        <w:tc>
          <w:tcPr>
            <w:tcW w:w="18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BBB1E2" w14:textId="468C2C79" w:rsidR="006B5823" w:rsidRDefault="005E185B" w:rsidP="001A28DF">
            <w:pPr>
              <w:jc w:val="left"/>
            </w:pPr>
            <w:r>
              <w:rPr>
                <w:kern w:val="0"/>
                <w14:ligatures w14:val="none"/>
              </w:rPr>
              <w:t>projectId</w:t>
            </w:r>
          </w:p>
        </w:tc>
        <w:tc>
          <w:tcPr>
            <w:tcW w:w="80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4076B" w14:textId="7B4EF86E" w:rsidR="006B5823" w:rsidRDefault="006B5823" w:rsidP="001A28DF">
            <w:pPr>
              <w:jc w:val="left"/>
            </w:pPr>
            <w:r>
              <w:t xml:space="preserve">Unique identifier of the </w:t>
            </w:r>
            <w:r w:rsidR="005E185B">
              <w:t>project</w:t>
            </w:r>
          </w:p>
        </w:tc>
      </w:tr>
    </w:tbl>
    <w:p w14:paraId="4003E6BA" w14:textId="787C8A16" w:rsidR="000A0605" w:rsidRDefault="00210E9A" w:rsidP="00210E9A">
      <w:pPr>
        <w:pStyle w:val="Heading3"/>
      </w:pPr>
      <w:r>
        <w:t>Pagination Parameters</w:t>
      </w:r>
    </w:p>
    <w:tbl>
      <w:tblPr>
        <w:tblStyle w:val="TableGridLight"/>
        <w:tblW w:w="9958" w:type="dxa"/>
        <w:tblLook w:val="04A0" w:firstRow="1" w:lastRow="0" w:firstColumn="1" w:lastColumn="0" w:noHBand="0" w:noVBand="1"/>
      </w:tblPr>
      <w:tblGrid>
        <w:gridCol w:w="1904"/>
        <w:gridCol w:w="8054"/>
      </w:tblGrid>
      <w:tr w:rsidR="009A2AC9" w14:paraId="2AEE10DC" w14:textId="77777777" w:rsidTr="00210E9A">
        <w:trPr>
          <w:trHeight w:val="279"/>
        </w:trPr>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27DDF51" w14:textId="77777777" w:rsidR="009A2AC9" w:rsidRDefault="009A2AC9">
            <w:pPr>
              <w:jc w:val="left"/>
            </w:pPr>
            <w:r>
              <w:t>Parameter</w:t>
            </w:r>
          </w:p>
        </w:tc>
        <w:tc>
          <w:tcPr>
            <w:tcW w:w="80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71ECF7DF" w14:textId="77777777" w:rsidR="009A2AC9" w:rsidRDefault="009A2AC9">
            <w:pPr>
              <w:jc w:val="left"/>
            </w:pPr>
            <w:r>
              <w:t>Description</w:t>
            </w:r>
          </w:p>
        </w:tc>
      </w:tr>
      <w:tr w:rsidR="009A2AC9" w14:paraId="7E9B7CAA" w14:textId="77777777" w:rsidTr="00210E9A">
        <w:trPr>
          <w:trHeight w:val="259"/>
        </w:trPr>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09A2AA" w14:textId="77777777" w:rsidR="009A2AC9" w:rsidRDefault="009A2AC9">
            <w:pPr>
              <w:jc w:val="left"/>
            </w:pPr>
            <w:r>
              <w:t>offset</w:t>
            </w:r>
          </w:p>
        </w:tc>
        <w:tc>
          <w:tcPr>
            <w:tcW w:w="80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B205F6" w14:textId="77777777" w:rsidR="009A2AC9" w:rsidRDefault="009A2AC9">
            <w:pPr>
              <w:jc w:val="left"/>
            </w:pPr>
            <w:r>
              <w:t>Page number of the dataset to retrieve (greater than 0)</w:t>
            </w:r>
          </w:p>
        </w:tc>
      </w:tr>
      <w:tr w:rsidR="009A2AC9" w14:paraId="15670D6A" w14:textId="77777777" w:rsidTr="00210E9A">
        <w:trPr>
          <w:trHeight w:val="279"/>
        </w:trPr>
        <w:tc>
          <w:tcPr>
            <w:tcW w:w="19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0A7ED8" w14:textId="77777777" w:rsidR="009A2AC9" w:rsidRDefault="009A2AC9">
            <w:pPr>
              <w:jc w:val="left"/>
            </w:pPr>
            <w:r>
              <w:t>limits</w:t>
            </w:r>
          </w:p>
        </w:tc>
        <w:tc>
          <w:tcPr>
            <w:tcW w:w="80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B0EC53" w14:textId="77777777" w:rsidR="009A2AC9" w:rsidRDefault="009A2AC9">
            <w:pPr>
              <w:jc w:val="left"/>
            </w:pPr>
            <w:r>
              <w:t>Page size, maximum value is 50 (greater than 0)</w:t>
            </w:r>
          </w:p>
        </w:tc>
      </w:tr>
    </w:tbl>
    <w:p w14:paraId="53777987" w14:textId="01EB4ED1" w:rsidR="00E00A03" w:rsidRDefault="00E00A03" w:rsidP="00210E9A">
      <w:pPr>
        <w:pStyle w:val="Heading3"/>
      </w:pPr>
      <w:r w:rsidRPr="00D62C81">
        <w:t xml:space="preserve">Sample Response: </w:t>
      </w:r>
      <w:hyperlink r:id="rId41" w:history="1">
        <w:r w:rsidRPr="00D62C81">
          <w:rPr>
            <w:rStyle w:val="Hyperlink"/>
          </w:rPr>
          <w:t>LINK</w:t>
        </w:r>
      </w:hyperlink>
    </w:p>
    <w:p w14:paraId="2D5F42C8" w14:textId="77777777" w:rsidR="008D494A" w:rsidRPr="00C1729B" w:rsidRDefault="008D494A" w:rsidP="008D494A">
      <w:pPr>
        <w:spacing w:after="0"/>
      </w:pPr>
      <w:r w:rsidRPr="00C1729B">
        <w:t>Projects represent individual units of work or initiatives within the system.</w:t>
      </w:r>
      <w:r>
        <w:t xml:space="preserve"> The JSON response contains</w:t>
      </w:r>
      <w:r w:rsidRPr="00C1729B">
        <w:t xml:space="preserve"> details of the project, including its name, description, creation date, and other relevant information.</w:t>
      </w:r>
    </w:p>
    <w:p w14:paraId="326E997C" w14:textId="42717964" w:rsidR="00674469" w:rsidRDefault="0022010C" w:rsidP="0022010C">
      <w:pPr>
        <w:pStyle w:val="Heading3"/>
      </w:pPr>
      <w:r>
        <w:t>Result</w:t>
      </w:r>
    </w:p>
    <w:tbl>
      <w:tblPr>
        <w:tblStyle w:val="TableGridLight"/>
        <w:tblW w:w="5291" w:type="pct"/>
        <w:tblLayout w:type="fixed"/>
        <w:tblLook w:val="04A0" w:firstRow="1" w:lastRow="0" w:firstColumn="1" w:lastColumn="0" w:noHBand="0" w:noVBand="1"/>
      </w:tblPr>
      <w:tblGrid>
        <w:gridCol w:w="2122"/>
        <w:gridCol w:w="7772"/>
      </w:tblGrid>
      <w:tr w:rsidR="00D62C81" w:rsidRPr="00800BBE" w14:paraId="25097C94" w14:textId="77777777" w:rsidTr="0022010C">
        <w:trPr>
          <w:trHeight w:val="249"/>
        </w:trPr>
        <w:tc>
          <w:tcPr>
            <w:tcW w:w="21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48E4279" w14:textId="77777777" w:rsidR="00D62C81" w:rsidRPr="00800BBE" w:rsidRDefault="00D62C81" w:rsidP="00800BBE">
            <w:pPr>
              <w:spacing w:line="259" w:lineRule="auto"/>
            </w:pPr>
            <w:r w:rsidRPr="00800BBE">
              <w:t>HTTP Code</w:t>
            </w:r>
          </w:p>
        </w:tc>
        <w:tc>
          <w:tcPr>
            <w:tcW w:w="77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098E803" w14:textId="64310165" w:rsidR="00D62C81" w:rsidRPr="00800BBE" w:rsidRDefault="00D62C81" w:rsidP="00800BBE">
            <w:pPr>
              <w:spacing w:line="259" w:lineRule="auto"/>
            </w:pPr>
            <w:r w:rsidRPr="00800BBE">
              <w:t>Result Description</w:t>
            </w:r>
          </w:p>
        </w:tc>
      </w:tr>
      <w:tr w:rsidR="00D62C81" w:rsidRPr="00800BBE" w14:paraId="43FF4259" w14:textId="77777777" w:rsidTr="0022010C">
        <w:trPr>
          <w:trHeight w:val="269"/>
        </w:trPr>
        <w:tc>
          <w:tcPr>
            <w:tcW w:w="21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FD0A29" w14:textId="77777777" w:rsidR="00D62C81" w:rsidRPr="00800BBE" w:rsidRDefault="00D62C81" w:rsidP="00800BBE">
            <w:pPr>
              <w:spacing w:line="259" w:lineRule="auto"/>
            </w:pPr>
            <w:r w:rsidRPr="00800BBE">
              <w:t>200</w:t>
            </w:r>
          </w:p>
        </w:tc>
        <w:tc>
          <w:tcPr>
            <w:tcW w:w="77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7BC347" w14:textId="392E5F05" w:rsidR="00D62C81" w:rsidRPr="00800BBE" w:rsidRDefault="00D62C81" w:rsidP="00800BBE">
            <w:pPr>
              <w:spacing w:line="259" w:lineRule="auto"/>
            </w:pPr>
            <w:r w:rsidRPr="00800BBE">
              <w:t>Success</w:t>
            </w:r>
          </w:p>
        </w:tc>
      </w:tr>
    </w:tbl>
    <w:p w14:paraId="22610B60" w14:textId="77777777" w:rsidR="0022010C" w:rsidRDefault="0022010C" w:rsidP="00800BBE">
      <w:pPr>
        <w:sectPr w:rsidR="0022010C" w:rsidSect="00210E9A">
          <w:pgSz w:w="12240" w:h="15840" w:code="1"/>
          <w:pgMar w:top="1440" w:right="1440" w:bottom="1440" w:left="1440" w:header="720" w:footer="720" w:gutter="0"/>
          <w:cols w:space="1440"/>
          <w:docGrid w:linePitch="360"/>
        </w:sectPr>
      </w:pPr>
    </w:p>
    <w:tbl>
      <w:tblPr>
        <w:tblStyle w:val="TableGridLight"/>
        <w:tblW w:w="5291" w:type="pct"/>
        <w:tblLayout w:type="fixed"/>
        <w:tblLook w:val="04A0" w:firstRow="1" w:lastRow="0" w:firstColumn="1" w:lastColumn="0" w:noHBand="0" w:noVBand="1"/>
      </w:tblPr>
      <w:tblGrid>
        <w:gridCol w:w="1615"/>
        <w:gridCol w:w="1620"/>
        <w:gridCol w:w="6659"/>
      </w:tblGrid>
      <w:tr w:rsidR="0022010C" w:rsidRPr="00800BBE" w14:paraId="40431ED1" w14:textId="77777777" w:rsidTr="0022010C">
        <w:trPr>
          <w:trHeight w:val="269"/>
        </w:trPr>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49B37CB" w14:textId="6818385E" w:rsidR="0022010C" w:rsidRPr="00800BBE" w:rsidRDefault="0022010C" w:rsidP="0022010C">
            <w:r>
              <w:t>HTTP Code</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1B85A82" w14:textId="04376E0E" w:rsidR="0022010C" w:rsidRPr="00800BBE" w:rsidRDefault="0022010C" w:rsidP="0022010C">
            <w:r>
              <w:t>HTTP Code</w:t>
            </w:r>
          </w:p>
        </w:tc>
        <w:tc>
          <w:tcPr>
            <w:tcW w:w="6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8751F6A" w14:textId="5D85C4E2" w:rsidR="0022010C" w:rsidRPr="00800BBE" w:rsidRDefault="0022010C" w:rsidP="0022010C">
            <w:r>
              <w:t>Result Description</w:t>
            </w:r>
          </w:p>
        </w:tc>
      </w:tr>
      <w:tr w:rsidR="00D62C81" w:rsidRPr="00800BBE" w14:paraId="04E8C662" w14:textId="77777777" w:rsidTr="0022010C">
        <w:trPr>
          <w:trHeight w:val="269"/>
        </w:trPr>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12014A" w14:textId="77777777" w:rsidR="00D62C81" w:rsidRPr="00800BBE" w:rsidRDefault="00D62C81" w:rsidP="00800BBE">
            <w:pPr>
              <w:spacing w:line="259" w:lineRule="auto"/>
            </w:pPr>
            <w:r w:rsidRPr="00800BBE">
              <w:t>500</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C84EEC" w14:textId="77777777" w:rsidR="00D62C81" w:rsidRPr="00800BBE" w:rsidRDefault="00D62C81" w:rsidP="00800BBE">
            <w:pPr>
              <w:spacing w:line="259" w:lineRule="auto"/>
            </w:pPr>
            <w:r w:rsidRPr="00800BBE">
              <w:t>500</w:t>
            </w:r>
          </w:p>
        </w:tc>
        <w:tc>
          <w:tcPr>
            <w:tcW w:w="6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8881CE" w14:textId="63C65B57" w:rsidR="00D62C81" w:rsidRPr="00800BBE" w:rsidRDefault="00D62C81" w:rsidP="00800BBE">
            <w:pPr>
              <w:spacing w:line="259" w:lineRule="auto"/>
            </w:pPr>
            <w:r w:rsidRPr="00800BBE">
              <w:t>Project Specific error</w:t>
            </w:r>
          </w:p>
        </w:tc>
      </w:tr>
      <w:tr w:rsidR="00D62C81" w:rsidRPr="00800BBE" w14:paraId="523E420F" w14:textId="77777777" w:rsidTr="0022010C">
        <w:trPr>
          <w:trHeight w:val="249"/>
        </w:trPr>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0F4B88" w14:textId="77777777" w:rsidR="00D62C81" w:rsidRPr="00800BBE" w:rsidRDefault="00D62C81" w:rsidP="00800BBE">
            <w:pPr>
              <w:spacing w:line="259" w:lineRule="auto"/>
            </w:pPr>
            <w:r w:rsidRPr="00800BBE">
              <w:t>404</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D18781" w14:textId="77777777" w:rsidR="00D62C81" w:rsidRPr="00800BBE" w:rsidRDefault="00D62C81" w:rsidP="00800BBE">
            <w:pPr>
              <w:spacing w:line="259" w:lineRule="auto"/>
            </w:pPr>
            <w:r w:rsidRPr="00800BBE">
              <w:t>404</w:t>
            </w:r>
          </w:p>
        </w:tc>
        <w:tc>
          <w:tcPr>
            <w:tcW w:w="6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485DAA" w14:textId="40FDB21D" w:rsidR="00D62C81" w:rsidRPr="00800BBE" w:rsidRDefault="00D62C81" w:rsidP="00800BBE">
            <w:pPr>
              <w:spacing w:line="259" w:lineRule="auto"/>
            </w:pPr>
            <w:r w:rsidRPr="00800BBE">
              <w:t>Not Found</w:t>
            </w:r>
          </w:p>
        </w:tc>
      </w:tr>
      <w:tr w:rsidR="00D62C81" w:rsidRPr="00800BBE" w14:paraId="6F9C2B62" w14:textId="77777777" w:rsidTr="0022010C">
        <w:trPr>
          <w:trHeight w:val="249"/>
        </w:trPr>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792AAB" w14:textId="77777777" w:rsidR="00D62C81" w:rsidRPr="00800BBE" w:rsidRDefault="00D62C81" w:rsidP="00800BBE">
            <w:pPr>
              <w:spacing w:line="259" w:lineRule="auto"/>
            </w:pPr>
            <w:r w:rsidRPr="00800BBE">
              <w:t>403</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66A734" w14:textId="77777777" w:rsidR="00D62C81" w:rsidRPr="00800BBE" w:rsidRDefault="00D62C81" w:rsidP="00800BBE">
            <w:pPr>
              <w:spacing w:line="259" w:lineRule="auto"/>
            </w:pPr>
            <w:r w:rsidRPr="00800BBE">
              <w:t>403</w:t>
            </w:r>
          </w:p>
        </w:tc>
        <w:tc>
          <w:tcPr>
            <w:tcW w:w="6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2961DE" w14:textId="21D14FFC" w:rsidR="00D62C81" w:rsidRPr="00800BBE" w:rsidRDefault="00D62C81" w:rsidP="00800BBE">
            <w:pPr>
              <w:spacing w:line="259" w:lineRule="auto"/>
            </w:pPr>
            <w:r w:rsidRPr="00800BBE">
              <w:t>Forbidden</w:t>
            </w:r>
          </w:p>
        </w:tc>
      </w:tr>
      <w:tr w:rsidR="00D62C81" w:rsidRPr="00800BBE" w14:paraId="6E8E2FDA" w14:textId="77777777" w:rsidTr="0022010C">
        <w:trPr>
          <w:trHeight w:val="251"/>
        </w:trPr>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392F1C" w14:textId="77777777" w:rsidR="00D62C81" w:rsidRPr="00800BBE" w:rsidRDefault="00D62C81" w:rsidP="00800BBE">
            <w:pPr>
              <w:spacing w:line="259" w:lineRule="auto"/>
            </w:pPr>
            <w:r w:rsidRPr="00800BBE">
              <w:t>401</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D11D37" w14:textId="77777777" w:rsidR="00D62C81" w:rsidRPr="00800BBE" w:rsidRDefault="00D62C81" w:rsidP="00800BBE">
            <w:pPr>
              <w:spacing w:line="259" w:lineRule="auto"/>
            </w:pPr>
            <w:r w:rsidRPr="00800BBE">
              <w:t>401</w:t>
            </w:r>
          </w:p>
        </w:tc>
        <w:tc>
          <w:tcPr>
            <w:tcW w:w="6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5A8ADE" w14:textId="62A6A0AA" w:rsidR="00D62C81" w:rsidRPr="00800BBE" w:rsidRDefault="00D62C81" w:rsidP="008D6F56">
            <w:pPr>
              <w:spacing w:line="259" w:lineRule="auto"/>
              <w:jc w:val="left"/>
            </w:pPr>
            <w:r w:rsidRPr="00800BBE">
              <w:t>Invalid Subscription key</w:t>
            </w:r>
            <w:r w:rsidR="00492521">
              <w:t xml:space="preserve"> / </w:t>
            </w:r>
            <w:r w:rsidRPr="00800BBE">
              <w:t>Invalid Token</w:t>
            </w:r>
          </w:p>
        </w:tc>
      </w:tr>
      <w:tr w:rsidR="00185147" w:rsidRPr="00800BBE" w14:paraId="4756D884" w14:textId="77777777" w:rsidTr="0022010C">
        <w:trPr>
          <w:trHeight w:val="251"/>
        </w:trPr>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9CB163" w14:textId="0386B6BF" w:rsidR="00185147" w:rsidRPr="00800BBE" w:rsidRDefault="00185147" w:rsidP="00800BBE">
            <w:r>
              <w:t>400</w:t>
            </w:r>
          </w:p>
        </w:tc>
        <w:tc>
          <w:tcPr>
            <w:tcW w:w="1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4DEF2B" w14:textId="1AF732C7" w:rsidR="00185147" w:rsidRPr="00800BBE" w:rsidRDefault="00185147" w:rsidP="00800BBE">
            <w:r>
              <w:t>400</w:t>
            </w:r>
          </w:p>
        </w:tc>
        <w:tc>
          <w:tcPr>
            <w:tcW w:w="6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DD140D" w14:textId="626B9342" w:rsidR="00185147" w:rsidRPr="00800BBE" w:rsidRDefault="00185147" w:rsidP="008D6F56">
            <w:pPr>
              <w:jc w:val="left"/>
            </w:pPr>
            <w:r w:rsidRPr="00185147">
              <w:t>Bad Request</w:t>
            </w:r>
          </w:p>
        </w:tc>
      </w:tr>
    </w:tbl>
    <w:p w14:paraId="64489EAA" w14:textId="77777777" w:rsidR="0022010C" w:rsidRDefault="0022010C" w:rsidP="00E00A03">
      <w:pPr>
        <w:pStyle w:val="Heading2"/>
        <w:sectPr w:rsidR="0022010C" w:rsidSect="0022010C">
          <w:type w:val="continuous"/>
          <w:pgSz w:w="12240" w:h="15840" w:code="1"/>
          <w:pgMar w:top="1440" w:right="1440" w:bottom="1440" w:left="1440" w:header="720" w:footer="720" w:gutter="0"/>
          <w:cols w:space="1440"/>
          <w:docGrid w:linePitch="360"/>
        </w:sectPr>
      </w:pPr>
      <w:bookmarkStart w:id="131" w:name="_Toc164180646"/>
      <w:bookmarkStart w:id="132" w:name="_Toc170733825"/>
    </w:p>
    <w:p w14:paraId="5109BCAF" w14:textId="6FB9F9BB" w:rsidR="006648A1" w:rsidRPr="008F5E34" w:rsidRDefault="00D95F4A" w:rsidP="00E00A03">
      <w:pPr>
        <w:pStyle w:val="Heading2"/>
      </w:pPr>
      <w:bookmarkStart w:id="133" w:name="_Toc220307713"/>
      <w:r w:rsidRPr="008F5E34">
        <w:lastRenderedPageBreak/>
        <w:t>Get Is</w:t>
      </w:r>
      <w:r w:rsidR="006648A1" w:rsidRPr="008F5E34">
        <w:t>sue</w:t>
      </w:r>
      <w:bookmarkEnd w:id="131"/>
      <w:bookmarkEnd w:id="132"/>
      <w:bookmarkEnd w:id="133"/>
    </w:p>
    <w:p w14:paraId="098B65BD" w14:textId="77777777" w:rsidR="003933F2" w:rsidRPr="0022010C" w:rsidRDefault="003933F2" w:rsidP="0022010C">
      <w:bookmarkStart w:id="134" w:name="OLE_LINK29"/>
      <w:r w:rsidRPr="0022010C">
        <w:t>The /project/issue/{</w:t>
      </w:r>
      <w:proofErr w:type="spellStart"/>
      <w:r w:rsidRPr="0022010C">
        <w:t>issueId</w:t>
      </w:r>
      <w:proofErr w:type="spellEnd"/>
      <w:r w:rsidRPr="0022010C">
        <w:t>} endpoint is used to retrieve details of a specific issue identified by its unique ID within a project. Issues represent tasks, bugs, or other items tracked within the project management system.</w:t>
      </w:r>
    </w:p>
    <w:tbl>
      <w:tblPr>
        <w:tblStyle w:val="TableGridLight"/>
        <w:tblW w:w="4906" w:type="pct"/>
        <w:tblLayout w:type="fixed"/>
        <w:tblLook w:val="04A0" w:firstRow="1" w:lastRow="0" w:firstColumn="1" w:lastColumn="0" w:noHBand="0" w:noVBand="1"/>
      </w:tblPr>
      <w:tblGrid>
        <w:gridCol w:w="2334"/>
        <w:gridCol w:w="6840"/>
      </w:tblGrid>
      <w:tr w:rsidR="003933F2" w14:paraId="69A9AFE9" w14:textId="77777777" w:rsidTr="0022010C">
        <w:trPr>
          <w:trHeight w:val="165"/>
        </w:trPr>
        <w:tc>
          <w:tcPr>
            <w:tcW w:w="23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bookmarkEnd w:id="134"/>
          <w:p w14:paraId="5639395D" w14:textId="77777777" w:rsidR="003933F2" w:rsidRDefault="003933F2" w:rsidP="0022010C">
            <w:r>
              <w:t>PROTOCOL</w:t>
            </w:r>
          </w:p>
        </w:tc>
        <w:tc>
          <w:tcPr>
            <w:tcW w:w="68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5A9241" w14:textId="77777777" w:rsidR="003933F2" w:rsidRDefault="003933F2" w:rsidP="0022010C">
            <w:r>
              <w:t>HTTPS</w:t>
            </w:r>
          </w:p>
        </w:tc>
      </w:tr>
      <w:tr w:rsidR="003933F2" w14:paraId="6BC479FF" w14:textId="77777777" w:rsidTr="0022010C">
        <w:trPr>
          <w:trHeight w:val="105"/>
        </w:trPr>
        <w:tc>
          <w:tcPr>
            <w:tcW w:w="23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DCE77DB" w14:textId="661A620F" w:rsidR="003933F2" w:rsidRDefault="00F7408B" w:rsidP="0022010C">
            <w:r w:rsidRPr="00F7408B">
              <w:t xml:space="preserve">DEV </w:t>
            </w:r>
            <w:r w:rsidR="003933F2">
              <w:t>ENDPOINT</w:t>
            </w:r>
          </w:p>
        </w:tc>
        <w:tc>
          <w:tcPr>
            <w:tcW w:w="68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D8C9D9" w14:textId="7167FED5" w:rsidR="003933F2" w:rsidRDefault="003245B4" w:rsidP="0022010C">
            <w:hyperlink r:id="rId42" w:history="1">
              <w:r w:rsidRPr="00E17D78">
                <w:rPr>
                  <w:rStyle w:val="Hyperlink"/>
                </w:rPr>
                <w:t>https://ix-dev-apimgmt.azure-api.net/jira-api/</w:t>
              </w:r>
              <w:bookmarkStart w:id="135" w:name="OLE_LINK65"/>
              <w:r w:rsidRPr="00E17D78">
                <w:rPr>
                  <w:rStyle w:val="Hyperlink"/>
                </w:rPr>
                <w:t>project/{issueId}</w:t>
              </w:r>
              <w:bookmarkEnd w:id="135"/>
            </w:hyperlink>
          </w:p>
        </w:tc>
      </w:tr>
      <w:tr w:rsidR="00E711C8" w14:paraId="2144F524" w14:textId="77777777" w:rsidTr="0022010C">
        <w:trPr>
          <w:trHeight w:val="105"/>
        </w:trPr>
        <w:tc>
          <w:tcPr>
            <w:tcW w:w="23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18C4536" w14:textId="2BBE0DDF" w:rsidR="00E711C8" w:rsidRPr="00F7408B" w:rsidRDefault="00E711C8" w:rsidP="0022010C">
            <w:r w:rsidRPr="00E711C8">
              <w:t>QA ENDPOINT</w:t>
            </w:r>
          </w:p>
        </w:tc>
        <w:tc>
          <w:tcPr>
            <w:tcW w:w="68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481471" w14:textId="274A306E" w:rsidR="00E711C8" w:rsidRPr="00AF6107" w:rsidRDefault="00A05DD3" w:rsidP="0022010C">
            <w:hyperlink r:id="rId43" w:history="1">
              <w:r w:rsidRPr="00E17D78">
                <w:rPr>
                  <w:rStyle w:val="Hyperlink"/>
                </w:rPr>
                <w:t>https://ix-qa-apimgmt.azure-api.net/jira-api/project/{issueId}</w:t>
              </w:r>
            </w:hyperlink>
            <w:r>
              <w:t xml:space="preserve"> </w:t>
            </w:r>
          </w:p>
        </w:tc>
      </w:tr>
      <w:tr w:rsidR="003933F2" w14:paraId="6C7AEA75" w14:textId="77777777" w:rsidTr="0022010C">
        <w:trPr>
          <w:trHeight w:val="135"/>
        </w:trPr>
        <w:tc>
          <w:tcPr>
            <w:tcW w:w="23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B89289D" w14:textId="77777777" w:rsidR="003933F2" w:rsidRDefault="003933F2" w:rsidP="0022010C">
            <w:r>
              <w:t>METHOD</w:t>
            </w:r>
          </w:p>
        </w:tc>
        <w:tc>
          <w:tcPr>
            <w:tcW w:w="68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E80E58" w14:textId="1E987AF3" w:rsidR="003933F2" w:rsidRDefault="003933F2" w:rsidP="0022010C">
            <w:r>
              <w:t>GET</w:t>
            </w:r>
          </w:p>
        </w:tc>
      </w:tr>
      <w:tr w:rsidR="003933F2" w14:paraId="64D24203" w14:textId="77777777" w:rsidTr="0022010C">
        <w:trPr>
          <w:trHeight w:val="240"/>
        </w:trPr>
        <w:tc>
          <w:tcPr>
            <w:tcW w:w="23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28175F4" w14:textId="77777777" w:rsidR="003933F2" w:rsidRDefault="003933F2" w:rsidP="0022010C">
            <w:r>
              <w:t>CONTENT TYPE</w:t>
            </w:r>
          </w:p>
        </w:tc>
        <w:tc>
          <w:tcPr>
            <w:tcW w:w="68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96D765" w14:textId="3EFF7A08" w:rsidR="003933F2" w:rsidRDefault="003933F2" w:rsidP="0022010C">
            <w:r>
              <w:t>application / json</w:t>
            </w:r>
          </w:p>
        </w:tc>
      </w:tr>
      <w:tr w:rsidR="00D21E64" w14:paraId="6E5FF0A9" w14:textId="77777777" w:rsidTr="0022010C">
        <w:trPr>
          <w:trHeight w:val="240"/>
        </w:trPr>
        <w:tc>
          <w:tcPr>
            <w:tcW w:w="23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655D3AB" w14:textId="52B1134F" w:rsidR="00D21E64" w:rsidRDefault="00D21E64" w:rsidP="0022010C">
            <w:r>
              <w:t>USAGE</w:t>
            </w:r>
          </w:p>
        </w:tc>
        <w:tc>
          <w:tcPr>
            <w:tcW w:w="68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A60D7B" w14:textId="44F81205" w:rsidR="00D21E64" w:rsidRDefault="00D21E64" w:rsidP="0022010C">
            <w:hyperlink r:id="rId44" w:history="1">
              <w:r w:rsidRPr="00D21E64">
                <w:rPr>
                  <w:rStyle w:val="Hyperlink"/>
                </w:rPr>
                <w:t>DT_Get_Issue_Response.txt</w:t>
              </w:r>
            </w:hyperlink>
          </w:p>
        </w:tc>
      </w:tr>
    </w:tbl>
    <w:p w14:paraId="34098D1D" w14:textId="165462A5" w:rsidR="006C27D1" w:rsidRPr="005E185B" w:rsidRDefault="0022010C" w:rsidP="0022010C">
      <w:pPr>
        <w:pStyle w:val="Heading3"/>
      </w:pPr>
      <w:bookmarkStart w:id="136" w:name="OLE_LINK1"/>
      <w:r>
        <w:t>Path Parameters</w:t>
      </w:r>
    </w:p>
    <w:tbl>
      <w:tblPr>
        <w:tblStyle w:val="TableGridLight"/>
        <w:tblW w:w="9175" w:type="dxa"/>
        <w:tblLook w:val="04A0" w:firstRow="1" w:lastRow="0" w:firstColumn="1" w:lastColumn="0" w:noHBand="0" w:noVBand="1"/>
      </w:tblPr>
      <w:tblGrid>
        <w:gridCol w:w="1975"/>
        <w:gridCol w:w="7200"/>
      </w:tblGrid>
      <w:tr w:rsidR="008416A1" w14:paraId="4BA5222D" w14:textId="77777777" w:rsidTr="00492521">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bookmarkEnd w:id="136"/>
          <w:p w14:paraId="598B868D" w14:textId="77777777" w:rsidR="006B5823" w:rsidRDefault="006B5823" w:rsidP="001A28DF">
            <w:pPr>
              <w:jc w:val="left"/>
            </w:pPr>
            <w:r>
              <w:t>Parameter</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8B5A5C3" w14:textId="77777777" w:rsidR="006B5823" w:rsidRDefault="006B5823" w:rsidP="001A28DF">
            <w:pPr>
              <w:jc w:val="left"/>
            </w:pPr>
            <w:r>
              <w:t>Description</w:t>
            </w:r>
          </w:p>
        </w:tc>
      </w:tr>
      <w:tr w:rsidR="006B5823" w14:paraId="2A03C087" w14:textId="77777777" w:rsidTr="00492521">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1CE740" w14:textId="2097A82C" w:rsidR="006B5823" w:rsidRDefault="005E185B" w:rsidP="001A28DF">
            <w:pPr>
              <w:jc w:val="left"/>
            </w:pPr>
            <w:proofErr w:type="spellStart"/>
            <w:r>
              <w:rPr>
                <w:kern w:val="0"/>
                <w14:ligatures w14:val="none"/>
              </w:rPr>
              <w:t>issueId</w:t>
            </w:r>
            <w:proofErr w:type="spellEnd"/>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03FFF" w14:textId="1A58C360" w:rsidR="006B5823" w:rsidRDefault="006B5823" w:rsidP="001A28DF">
            <w:pPr>
              <w:jc w:val="left"/>
            </w:pPr>
            <w:r>
              <w:t xml:space="preserve">Unique identifier of the </w:t>
            </w:r>
            <w:r w:rsidR="005E185B">
              <w:t>issue</w:t>
            </w:r>
          </w:p>
        </w:tc>
      </w:tr>
    </w:tbl>
    <w:p w14:paraId="6D775FAF" w14:textId="3FBE3005" w:rsidR="006C27D1" w:rsidRDefault="0022010C" w:rsidP="0022010C">
      <w:pPr>
        <w:pStyle w:val="Heading3"/>
      </w:pPr>
      <w:r>
        <w:t>Pagination Parameters</w:t>
      </w:r>
    </w:p>
    <w:tbl>
      <w:tblPr>
        <w:tblStyle w:val="TableGridLight"/>
        <w:tblW w:w="9175" w:type="dxa"/>
        <w:tblLook w:val="04A0" w:firstRow="1" w:lastRow="0" w:firstColumn="1" w:lastColumn="0" w:noHBand="0" w:noVBand="1"/>
      </w:tblPr>
      <w:tblGrid>
        <w:gridCol w:w="1975"/>
        <w:gridCol w:w="7200"/>
      </w:tblGrid>
      <w:tr w:rsidR="009A2AC9" w14:paraId="52498DE3" w14:textId="77777777" w:rsidTr="00492521">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391806C6" w14:textId="77777777" w:rsidR="009A2AC9" w:rsidRDefault="009A2AC9">
            <w:pPr>
              <w:jc w:val="left"/>
            </w:pPr>
            <w:r>
              <w:t>Parameter</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69C8AAB3" w14:textId="77777777" w:rsidR="009A2AC9" w:rsidRDefault="009A2AC9">
            <w:pPr>
              <w:jc w:val="left"/>
            </w:pPr>
            <w:r>
              <w:t>Description</w:t>
            </w:r>
          </w:p>
        </w:tc>
      </w:tr>
      <w:tr w:rsidR="009A2AC9" w14:paraId="6E9D89F4" w14:textId="77777777" w:rsidTr="00492521">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D516C7" w14:textId="77777777" w:rsidR="009A2AC9" w:rsidRDefault="009A2AC9">
            <w:pPr>
              <w:jc w:val="left"/>
            </w:pPr>
            <w:r>
              <w:t>offset</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D7BDEB" w14:textId="77777777" w:rsidR="009A2AC9" w:rsidRDefault="009A2AC9">
            <w:pPr>
              <w:jc w:val="left"/>
            </w:pPr>
            <w:r>
              <w:t>Page number of the dataset to retrieve (greater than 0)</w:t>
            </w:r>
          </w:p>
        </w:tc>
      </w:tr>
      <w:tr w:rsidR="009A2AC9" w14:paraId="6F4A0BD0" w14:textId="77777777" w:rsidTr="00492521">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C24E94" w14:textId="77777777" w:rsidR="009A2AC9" w:rsidRDefault="009A2AC9">
            <w:pPr>
              <w:jc w:val="left"/>
            </w:pPr>
            <w:r>
              <w:t>limits</w:t>
            </w:r>
          </w:p>
        </w:tc>
        <w:tc>
          <w:tcPr>
            <w:tcW w:w="7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4D3DD6" w14:textId="77777777" w:rsidR="009A2AC9" w:rsidRDefault="009A2AC9">
            <w:pPr>
              <w:jc w:val="left"/>
            </w:pPr>
            <w:r>
              <w:t>Page size, maximum value is 50 (greater than 0)</w:t>
            </w:r>
          </w:p>
        </w:tc>
      </w:tr>
    </w:tbl>
    <w:p w14:paraId="6CE88037" w14:textId="2DAAA018" w:rsidR="00D21E64" w:rsidRDefault="0022010C" w:rsidP="0022010C">
      <w:pPr>
        <w:pStyle w:val="Heading3"/>
      </w:pPr>
      <w:r>
        <w:t>Result</w:t>
      </w:r>
    </w:p>
    <w:tbl>
      <w:tblPr>
        <w:tblStyle w:val="TableGridLight"/>
        <w:tblW w:w="4906" w:type="pct"/>
        <w:tblLayout w:type="fixed"/>
        <w:tblLook w:val="04A0" w:firstRow="1" w:lastRow="0" w:firstColumn="1" w:lastColumn="0" w:noHBand="0" w:noVBand="1"/>
      </w:tblPr>
      <w:tblGrid>
        <w:gridCol w:w="1909"/>
        <w:gridCol w:w="7265"/>
      </w:tblGrid>
      <w:tr w:rsidR="00317726" w:rsidRPr="00317726" w14:paraId="7CE51FDB" w14:textId="77777777" w:rsidTr="00AA0B37">
        <w:tc>
          <w:tcPr>
            <w:tcW w:w="19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FC734A" w14:textId="77777777" w:rsidR="00317726" w:rsidRPr="00317726" w:rsidRDefault="00317726" w:rsidP="001A28DF">
            <w:pPr>
              <w:spacing w:line="259" w:lineRule="auto"/>
              <w:jc w:val="left"/>
            </w:pPr>
            <w:bookmarkStart w:id="137" w:name="OLE_LINK41"/>
            <w:r w:rsidRPr="00317726">
              <w:t>HTTP Code</w:t>
            </w:r>
          </w:p>
        </w:tc>
        <w:tc>
          <w:tcPr>
            <w:tcW w:w="72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8DFCDC0" w14:textId="77777777" w:rsidR="00317726" w:rsidRPr="00317726" w:rsidRDefault="00317726" w:rsidP="001A28DF">
            <w:pPr>
              <w:spacing w:line="259" w:lineRule="auto"/>
              <w:jc w:val="left"/>
            </w:pPr>
            <w:r w:rsidRPr="00317726">
              <w:t>Result Description</w:t>
            </w:r>
          </w:p>
        </w:tc>
      </w:tr>
      <w:tr w:rsidR="00317726" w:rsidRPr="00317726" w14:paraId="5A3EF229" w14:textId="77777777" w:rsidTr="00AA0B37">
        <w:tc>
          <w:tcPr>
            <w:tcW w:w="19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03FDFB" w14:textId="77777777" w:rsidR="00317726" w:rsidRPr="00317726" w:rsidRDefault="00317726" w:rsidP="001A28DF">
            <w:pPr>
              <w:spacing w:line="259" w:lineRule="auto"/>
              <w:jc w:val="left"/>
            </w:pPr>
            <w:r w:rsidRPr="00317726">
              <w:t>200</w:t>
            </w:r>
          </w:p>
        </w:tc>
        <w:tc>
          <w:tcPr>
            <w:tcW w:w="72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3375E7" w14:textId="2CA20EBA" w:rsidR="00317726" w:rsidRPr="00317726" w:rsidRDefault="00635B73" w:rsidP="001A28DF">
            <w:pPr>
              <w:spacing w:line="259" w:lineRule="auto"/>
              <w:jc w:val="left"/>
            </w:pPr>
            <w:r>
              <w:t>Success</w:t>
            </w:r>
          </w:p>
        </w:tc>
      </w:tr>
    </w:tbl>
    <w:p w14:paraId="1FC679C7" w14:textId="0C6965D5" w:rsidR="0022010C" w:rsidRDefault="0022010C" w:rsidP="0022010C">
      <w:pPr>
        <w:pStyle w:val="Heading3"/>
        <w:sectPr w:rsidR="0022010C" w:rsidSect="0022010C">
          <w:pgSz w:w="12240" w:h="15840" w:code="1"/>
          <w:pgMar w:top="1440" w:right="1440" w:bottom="1440" w:left="1440" w:header="720" w:footer="720" w:gutter="0"/>
          <w:cols w:space="1440"/>
          <w:docGrid w:linePitch="360"/>
        </w:sectPr>
      </w:pPr>
      <w:r>
        <w:t xml:space="preserve">Error </w:t>
      </w:r>
      <w:proofErr w:type="spellStart"/>
      <w:r>
        <w:t>Managment</w:t>
      </w:r>
      <w:proofErr w:type="spellEnd"/>
    </w:p>
    <w:tbl>
      <w:tblPr>
        <w:tblStyle w:val="TableGridLight"/>
        <w:tblW w:w="4906" w:type="pct"/>
        <w:tblLayout w:type="fixed"/>
        <w:tblLook w:val="04A0" w:firstRow="1" w:lastRow="0" w:firstColumn="1" w:lastColumn="0" w:noHBand="0" w:noVBand="1"/>
      </w:tblPr>
      <w:tblGrid>
        <w:gridCol w:w="1909"/>
        <w:gridCol w:w="1596"/>
        <w:gridCol w:w="5669"/>
      </w:tblGrid>
      <w:tr w:rsidR="00317726" w:rsidRPr="00317726" w14:paraId="2BBEE59A" w14:textId="77777777" w:rsidTr="00AA0B37">
        <w:tc>
          <w:tcPr>
            <w:tcW w:w="19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96A158C" w14:textId="77777777" w:rsidR="00317726" w:rsidRPr="00317726" w:rsidRDefault="00317726" w:rsidP="001A28DF">
            <w:pPr>
              <w:spacing w:line="259" w:lineRule="auto"/>
              <w:jc w:val="left"/>
            </w:pPr>
            <w:r w:rsidRPr="00317726">
              <w:t>HTTP Code</w:t>
            </w:r>
          </w:p>
        </w:tc>
        <w:tc>
          <w:tcPr>
            <w:tcW w:w="159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5C96A9D" w14:textId="77777777" w:rsidR="00317726" w:rsidRPr="00317726" w:rsidRDefault="00317726" w:rsidP="001A28DF">
            <w:pPr>
              <w:spacing w:line="259" w:lineRule="auto"/>
              <w:jc w:val="left"/>
            </w:pPr>
            <w:r w:rsidRPr="00317726">
              <w:t>Error Code</w:t>
            </w:r>
          </w:p>
        </w:tc>
        <w:tc>
          <w:tcPr>
            <w:tcW w:w="56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0BB8D8" w14:textId="77777777" w:rsidR="00317726" w:rsidRPr="00317726" w:rsidRDefault="00317726" w:rsidP="001A28DF">
            <w:pPr>
              <w:spacing w:line="259" w:lineRule="auto"/>
              <w:jc w:val="left"/>
            </w:pPr>
            <w:r w:rsidRPr="00317726">
              <w:t>Error Description</w:t>
            </w:r>
          </w:p>
        </w:tc>
      </w:tr>
      <w:tr w:rsidR="00AA0B37" w14:paraId="6E73115E" w14:textId="77777777" w:rsidTr="00AA0B37">
        <w:tc>
          <w:tcPr>
            <w:tcW w:w="1909" w:type="dxa"/>
            <w:hideMark/>
          </w:tcPr>
          <w:p w14:paraId="1DCBD3B9" w14:textId="77777777" w:rsidR="00AA0B37" w:rsidRDefault="00AA0B37">
            <w:pPr>
              <w:jc w:val="left"/>
            </w:pPr>
            <w:bookmarkStart w:id="138" w:name="OLE_LINK4"/>
            <w:bookmarkEnd w:id="137"/>
            <w:r>
              <w:t>500</w:t>
            </w:r>
          </w:p>
        </w:tc>
        <w:tc>
          <w:tcPr>
            <w:tcW w:w="1596" w:type="dxa"/>
            <w:hideMark/>
          </w:tcPr>
          <w:p w14:paraId="2F8612EF" w14:textId="77777777" w:rsidR="00AA0B37" w:rsidRDefault="00AA0B37">
            <w:pPr>
              <w:jc w:val="left"/>
            </w:pPr>
            <w:r>
              <w:t>500</w:t>
            </w:r>
          </w:p>
        </w:tc>
        <w:tc>
          <w:tcPr>
            <w:tcW w:w="5669" w:type="dxa"/>
            <w:hideMark/>
          </w:tcPr>
          <w:p w14:paraId="4591338A" w14:textId="77777777" w:rsidR="00AA0B37" w:rsidRDefault="00AA0B37">
            <w:pPr>
              <w:jc w:val="left"/>
            </w:pPr>
            <w:r>
              <w:t>Project Specific error</w:t>
            </w:r>
          </w:p>
        </w:tc>
      </w:tr>
      <w:tr w:rsidR="00AA0B37" w14:paraId="7B917692" w14:textId="77777777" w:rsidTr="00AA0B37">
        <w:tc>
          <w:tcPr>
            <w:tcW w:w="1909" w:type="dxa"/>
            <w:hideMark/>
          </w:tcPr>
          <w:p w14:paraId="4F6E33FD" w14:textId="77777777" w:rsidR="00AA0B37" w:rsidRDefault="00AA0B37">
            <w:pPr>
              <w:jc w:val="left"/>
            </w:pPr>
            <w:r>
              <w:t>404</w:t>
            </w:r>
          </w:p>
        </w:tc>
        <w:tc>
          <w:tcPr>
            <w:tcW w:w="1596" w:type="dxa"/>
            <w:hideMark/>
          </w:tcPr>
          <w:p w14:paraId="51CD6007" w14:textId="77777777" w:rsidR="00AA0B37" w:rsidRDefault="00AA0B37">
            <w:pPr>
              <w:jc w:val="left"/>
            </w:pPr>
            <w:r>
              <w:t>404</w:t>
            </w:r>
          </w:p>
        </w:tc>
        <w:tc>
          <w:tcPr>
            <w:tcW w:w="5669" w:type="dxa"/>
            <w:hideMark/>
          </w:tcPr>
          <w:p w14:paraId="4EE9D4B1" w14:textId="77777777" w:rsidR="00AA0B37" w:rsidRDefault="00AA0B37">
            <w:pPr>
              <w:jc w:val="left"/>
            </w:pPr>
            <w:r>
              <w:t>Not Found</w:t>
            </w:r>
          </w:p>
        </w:tc>
      </w:tr>
      <w:tr w:rsidR="00AA0B37" w14:paraId="566080DC" w14:textId="77777777" w:rsidTr="00AA0B37">
        <w:tc>
          <w:tcPr>
            <w:tcW w:w="1909" w:type="dxa"/>
            <w:hideMark/>
          </w:tcPr>
          <w:p w14:paraId="167EAAF0" w14:textId="77777777" w:rsidR="00AA0B37" w:rsidRDefault="00AA0B37">
            <w:pPr>
              <w:jc w:val="left"/>
            </w:pPr>
            <w:r>
              <w:t>403</w:t>
            </w:r>
          </w:p>
        </w:tc>
        <w:tc>
          <w:tcPr>
            <w:tcW w:w="1596" w:type="dxa"/>
            <w:hideMark/>
          </w:tcPr>
          <w:p w14:paraId="1470823F" w14:textId="77777777" w:rsidR="00AA0B37" w:rsidRDefault="00AA0B37">
            <w:pPr>
              <w:jc w:val="left"/>
            </w:pPr>
            <w:r>
              <w:t>403</w:t>
            </w:r>
          </w:p>
        </w:tc>
        <w:tc>
          <w:tcPr>
            <w:tcW w:w="5669" w:type="dxa"/>
            <w:hideMark/>
          </w:tcPr>
          <w:p w14:paraId="3B41622F" w14:textId="77777777" w:rsidR="00AA0B37" w:rsidRDefault="00AA0B37">
            <w:pPr>
              <w:jc w:val="left"/>
            </w:pPr>
            <w:r>
              <w:t>Forbidden</w:t>
            </w:r>
          </w:p>
        </w:tc>
      </w:tr>
      <w:tr w:rsidR="00AA0B37" w14:paraId="66C1F154" w14:textId="77777777" w:rsidTr="00AA0B37">
        <w:trPr>
          <w:trHeight w:val="300"/>
        </w:trPr>
        <w:tc>
          <w:tcPr>
            <w:tcW w:w="1909" w:type="dxa"/>
            <w:hideMark/>
          </w:tcPr>
          <w:p w14:paraId="4F3C6551" w14:textId="77777777" w:rsidR="00AA0B37" w:rsidRDefault="00AA0B37">
            <w:pPr>
              <w:jc w:val="left"/>
            </w:pPr>
            <w:r>
              <w:t>401</w:t>
            </w:r>
          </w:p>
        </w:tc>
        <w:tc>
          <w:tcPr>
            <w:tcW w:w="1596" w:type="dxa"/>
            <w:hideMark/>
          </w:tcPr>
          <w:p w14:paraId="5B07B5C2" w14:textId="77777777" w:rsidR="00AA0B37" w:rsidRDefault="00AA0B37">
            <w:pPr>
              <w:jc w:val="left"/>
            </w:pPr>
            <w:r>
              <w:t>401</w:t>
            </w:r>
          </w:p>
        </w:tc>
        <w:tc>
          <w:tcPr>
            <w:tcW w:w="5669" w:type="dxa"/>
            <w:hideMark/>
          </w:tcPr>
          <w:p w14:paraId="51D4AB71" w14:textId="5D8F9C77" w:rsidR="00AA0B37" w:rsidRDefault="00AA0B37">
            <w:pPr>
              <w:jc w:val="left"/>
            </w:pPr>
            <w:r>
              <w:t>Invalid Subscription key</w:t>
            </w:r>
            <w:r w:rsidR="00B352F6">
              <w:t xml:space="preserve"> or </w:t>
            </w:r>
            <w:r>
              <w:t>Invalid Token</w:t>
            </w:r>
          </w:p>
        </w:tc>
      </w:tr>
      <w:tr w:rsidR="00AA0B37" w14:paraId="1A995C56" w14:textId="77777777" w:rsidTr="00AA0B37">
        <w:trPr>
          <w:trHeight w:val="300"/>
        </w:trPr>
        <w:tc>
          <w:tcPr>
            <w:tcW w:w="1909" w:type="dxa"/>
            <w:hideMark/>
          </w:tcPr>
          <w:p w14:paraId="39541735" w14:textId="77777777" w:rsidR="00AA0B37" w:rsidRDefault="00AA0B37">
            <w:pPr>
              <w:jc w:val="left"/>
            </w:pPr>
            <w:r>
              <w:t>400</w:t>
            </w:r>
          </w:p>
        </w:tc>
        <w:tc>
          <w:tcPr>
            <w:tcW w:w="1596" w:type="dxa"/>
            <w:hideMark/>
          </w:tcPr>
          <w:p w14:paraId="6A0B111C" w14:textId="77777777" w:rsidR="00AA0B37" w:rsidRDefault="00AA0B37">
            <w:pPr>
              <w:jc w:val="left"/>
            </w:pPr>
            <w:r>
              <w:t>400</w:t>
            </w:r>
          </w:p>
        </w:tc>
        <w:tc>
          <w:tcPr>
            <w:tcW w:w="5669" w:type="dxa"/>
            <w:hideMark/>
          </w:tcPr>
          <w:p w14:paraId="459C5C9A" w14:textId="77777777" w:rsidR="00AA0B37" w:rsidRDefault="00AA0B37">
            <w:pPr>
              <w:jc w:val="left"/>
            </w:pPr>
            <w:r>
              <w:t>Bad Request</w:t>
            </w:r>
          </w:p>
        </w:tc>
      </w:tr>
    </w:tbl>
    <w:p w14:paraId="12146A89" w14:textId="77777777" w:rsidR="0022010C" w:rsidRDefault="0022010C" w:rsidP="00744901">
      <w:pPr>
        <w:pStyle w:val="Heading2"/>
        <w:sectPr w:rsidR="0022010C" w:rsidSect="0022010C">
          <w:type w:val="continuous"/>
          <w:pgSz w:w="12240" w:h="15840" w:code="1"/>
          <w:pgMar w:top="1440" w:right="1440" w:bottom="1440" w:left="1440" w:header="720" w:footer="720" w:gutter="0"/>
          <w:cols w:space="1440"/>
          <w:docGrid w:linePitch="360"/>
        </w:sectPr>
      </w:pPr>
      <w:bookmarkStart w:id="139" w:name="_Toc164180647"/>
      <w:bookmarkStart w:id="140" w:name="_Toc170733826"/>
    </w:p>
    <w:p w14:paraId="2E715D40" w14:textId="2F943095" w:rsidR="00BF6B93" w:rsidRPr="008F5E34" w:rsidRDefault="00BF6B93" w:rsidP="00744901">
      <w:pPr>
        <w:pStyle w:val="Heading2"/>
      </w:pPr>
      <w:bookmarkStart w:id="141" w:name="_Toc220307714"/>
      <w:proofErr w:type="gramStart"/>
      <w:r w:rsidRPr="008F5E34">
        <w:lastRenderedPageBreak/>
        <w:t>Get</w:t>
      </w:r>
      <w:proofErr w:type="gramEnd"/>
      <w:r w:rsidRPr="008F5E34">
        <w:t xml:space="preserve"> Issue Types</w:t>
      </w:r>
      <w:bookmarkEnd w:id="139"/>
      <w:bookmarkEnd w:id="140"/>
      <w:bookmarkEnd w:id="141"/>
    </w:p>
    <w:p w14:paraId="0D04ABBE" w14:textId="30E68095" w:rsidR="006834B4" w:rsidRPr="00117C52" w:rsidRDefault="006834B4" w:rsidP="00117C52">
      <w:bookmarkStart w:id="142" w:name="OLE_LINK30"/>
      <w:r w:rsidRPr="00117C52">
        <w:t>The /project/{projectId}/issue/type endpoint retrieves all issue types within a project.</w:t>
      </w:r>
      <w:r w:rsidR="0090634F" w:rsidRPr="00117C52">
        <w:t xml:space="preserve"> Issue types include Bug, User story, etc. </w:t>
      </w:r>
      <w:r w:rsidR="00F9494D" w:rsidRPr="00117C52">
        <w:t>This API supports pagination to efficiently handle large datasets. Pagination allows clients to retrieve a subset of issue types at a time.</w:t>
      </w:r>
    </w:p>
    <w:tbl>
      <w:tblPr>
        <w:tblStyle w:val="TableGridLight"/>
        <w:tblW w:w="9625" w:type="dxa"/>
        <w:tblLayout w:type="fixed"/>
        <w:tblLook w:val="04A0" w:firstRow="1" w:lastRow="0" w:firstColumn="1" w:lastColumn="0" w:noHBand="0" w:noVBand="1"/>
      </w:tblPr>
      <w:tblGrid>
        <w:gridCol w:w="1765"/>
        <w:gridCol w:w="7860"/>
      </w:tblGrid>
      <w:tr w:rsidR="00D715FE" w:rsidRPr="00D715FE" w14:paraId="4D0F21D4" w14:textId="77777777" w:rsidTr="00117C52">
        <w:trPr>
          <w:trHeight w:val="165"/>
        </w:trPr>
        <w:tc>
          <w:tcPr>
            <w:tcW w:w="17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bookmarkEnd w:id="142"/>
          <w:p w14:paraId="7648F634" w14:textId="77777777" w:rsidR="00D715FE" w:rsidRPr="00D715FE" w:rsidRDefault="00D715FE" w:rsidP="00117C52">
            <w:pPr>
              <w:spacing w:line="259" w:lineRule="auto"/>
              <w:jc w:val="left"/>
            </w:pPr>
            <w:r w:rsidRPr="00D715FE">
              <w:t>PROTOCOL</w:t>
            </w:r>
          </w:p>
        </w:tc>
        <w:tc>
          <w:tcPr>
            <w:tcW w:w="78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1A1E73" w14:textId="77777777" w:rsidR="00D715FE" w:rsidRPr="00D715FE" w:rsidRDefault="00D715FE" w:rsidP="00117C52">
            <w:pPr>
              <w:spacing w:line="259" w:lineRule="auto"/>
              <w:jc w:val="left"/>
            </w:pPr>
            <w:r w:rsidRPr="00D715FE">
              <w:t>HTTPS</w:t>
            </w:r>
          </w:p>
        </w:tc>
      </w:tr>
      <w:tr w:rsidR="00D715FE" w:rsidRPr="00D715FE" w14:paraId="694D5D18" w14:textId="77777777" w:rsidTr="00117C52">
        <w:trPr>
          <w:trHeight w:val="105"/>
        </w:trPr>
        <w:tc>
          <w:tcPr>
            <w:tcW w:w="17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891AC1D" w14:textId="6E6182DF" w:rsidR="00D715FE" w:rsidRPr="00D715FE" w:rsidRDefault="00F7408B" w:rsidP="00117C52">
            <w:pPr>
              <w:spacing w:line="259" w:lineRule="auto"/>
              <w:jc w:val="left"/>
            </w:pPr>
            <w:r w:rsidRPr="00F7408B">
              <w:t xml:space="preserve">DEV </w:t>
            </w:r>
            <w:r w:rsidR="00D715FE" w:rsidRPr="00D715FE">
              <w:t>ENDPOINT</w:t>
            </w:r>
          </w:p>
        </w:tc>
        <w:tc>
          <w:tcPr>
            <w:tcW w:w="78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84B62A" w14:textId="527F76EA" w:rsidR="00D715FE" w:rsidRPr="00D715FE" w:rsidRDefault="008851C3" w:rsidP="00117C52">
            <w:pPr>
              <w:spacing w:line="259" w:lineRule="auto"/>
              <w:jc w:val="left"/>
            </w:pPr>
            <w:hyperlink r:id="rId45" w:history="1">
              <w:r w:rsidRPr="00E17D78">
                <w:rPr>
                  <w:rStyle w:val="Hyperlink"/>
                </w:rPr>
                <w:t>https://ix-dev-apimgmt.azure-api.net/jira-api/</w:t>
              </w:r>
              <w:bookmarkStart w:id="143" w:name="OLE_LINK66"/>
              <w:r w:rsidRPr="00E17D78">
                <w:rPr>
                  <w:rStyle w:val="Hyperlink"/>
                </w:rPr>
                <w:t>project/{projectId}/issue/type</w:t>
              </w:r>
              <w:bookmarkEnd w:id="143"/>
            </w:hyperlink>
            <w:r>
              <w:t xml:space="preserve"> </w:t>
            </w:r>
          </w:p>
        </w:tc>
      </w:tr>
      <w:tr w:rsidR="00E711C8" w:rsidRPr="00D715FE" w14:paraId="44639A8D" w14:textId="77777777" w:rsidTr="00117C52">
        <w:trPr>
          <w:trHeight w:val="105"/>
        </w:trPr>
        <w:tc>
          <w:tcPr>
            <w:tcW w:w="17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B9CC8A3" w14:textId="1B62FA5F" w:rsidR="00E711C8" w:rsidRPr="00F7408B" w:rsidRDefault="00E711C8" w:rsidP="00117C52">
            <w:pPr>
              <w:jc w:val="left"/>
            </w:pPr>
            <w:r w:rsidRPr="00E711C8">
              <w:t>QA ENDPOINT</w:t>
            </w:r>
          </w:p>
        </w:tc>
        <w:tc>
          <w:tcPr>
            <w:tcW w:w="78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8C9E505" w14:textId="388422DD" w:rsidR="00E711C8" w:rsidRPr="00F7408B" w:rsidRDefault="008851C3" w:rsidP="00117C52">
            <w:pPr>
              <w:jc w:val="left"/>
            </w:pPr>
            <w:hyperlink r:id="rId46" w:history="1">
              <w:r w:rsidRPr="00E17D78">
                <w:rPr>
                  <w:rStyle w:val="Hyperlink"/>
                </w:rPr>
                <w:t>https://ix-qa-apimgmt.azure-api.net/jira-api/project/{projectId}/issue/type</w:t>
              </w:r>
            </w:hyperlink>
            <w:r>
              <w:t xml:space="preserve"> </w:t>
            </w:r>
          </w:p>
        </w:tc>
      </w:tr>
      <w:tr w:rsidR="00D715FE" w:rsidRPr="00D715FE" w14:paraId="3326C973" w14:textId="77777777" w:rsidTr="00117C52">
        <w:trPr>
          <w:trHeight w:val="135"/>
        </w:trPr>
        <w:tc>
          <w:tcPr>
            <w:tcW w:w="17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F95AE0" w14:textId="77777777" w:rsidR="00D715FE" w:rsidRPr="00D715FE" w:rsidRDefault="00D715FE" w:rsidP="00117C52">
            <w:pPr>
              <w:spacing w:line="259" w:lineRule="auto"/>
              <w:jc w:val="left"/>
            </w:pPr>
            <w:r w:rsidRPr="00D715FE">
              <w:t>METHOD</w:t>
            </w:r>
          </w:p>
        </w:tc>
        <w:tc>
          <w:tcPr>
            <w:tcW w:w="78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203891" w14:textId="264B10E8" w:rsidR="00D715FE" w:rsidRPr="00D715FE" w:rsidRDefault="00D715FE" w:rsidP="00117C52">
            <w:pPr>
              <w:spacing w:line="259" w:lineRule="auto"/>
              <w:jc w:val="left"/>
            </w:pPr>
            <w:r w:rsidRPr="00D715FE">
              <w:t>GET</w:t>
            </w:r>
          </w:p>
        </w:tc>
      </w:tr>
      <w:tr w:rsidR="00D715FE" w:rsidRPr="00D715FE" w14:paraId="58005B5B" w14:textId="77777777" w:rsidTr="00117C52">
        <w:trPr>
          <w:trHeight w:val="240"/>
        </w:trPr>
        <w:tc>
          <w:tcPr>
            <w:tcW w:w="17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20B1226" w14:textId="77777777" w:rsidR="00D715FE" w:rsidRPr="00D715FE" w:rsidRDefault="00D715FE" w:rsidP="00117C52">
            <w:pPr>
              <w:spacing w:line="259" w:lineRule="auto"/>
              <w:jc w:val="left"/>
            </w:pPr>
            <w:r w:rsidRPr="00D715FE">
              <w:t>CONTENT TYPE</w:t>
            </w:r>
          </w:p>
        </w:tc>
        <w:tc>
          <w:tcPr>
            <w:tcW w:w="78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41FAF" w14:textId="69F9487D" w:rsidR="00D715FE" w:rsidRPr="00D715FE" w:rsidRDefault="00D715FE" w:rsidP="00117C52">
            <w:pPr>
              <w:spacing w:line="259" w:lineRule="auto"/>
              <w:jc w:val="left"/>
            </w:pPr>
            <w:r w:rsidRPr="00D715FE">
              <w:t>application / json</w:t>
            </w:r>
          </w:p>
        </w:tc>
      </w:tr>
      <w:tr w:rsidR="00D21E64" w:rsidRPr="00D715FE" w14:paraId="6667F4D6" w14:textId="77777777" w:rsidTr="00117C52">
        <w:trPr>
          <w:trHeight w:val="240"/>
        </w:trPr>
        <w:tc>
          <w:tcPr>
            <w:tcW w:w="17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62836A8" w14:textId="0838C0A1" w:rsidR="00D21E64" w:rsidRPr="00D715FE" w:rsidRDefault="00D21E64" w:rsidP="00117C52">
            <w:pPr>
              <w:jc w:val="left"/>
            </w:pPr>
            <w:r>
              <w:t>USAGE</w:t>
            </w:r>
          </w:p>
        </w:tc>
        <w:tc>
          <w:tcPr>
            <w:tcW w:w="78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C57D62" w14:textId="7D236C3B" w:rsidR="00D21E64" w:rsidRPr="00D715FE" w:rsidRDefault="00D21E64" w:rsidP="00117C52">
            <w:pPr>
              <w:jc w:val="left"/>
            </w:pPr>
            <w:hyperlink r:id="rId47" w:history="1">
              <w:r w:rsidRPr="00D21E64">
                <w:rPr>
                  <w:rStyle w:val="Hyperlink"/>
                </w:rPr>
                <w:t>DT_Get_Issue_Types_Response.txt</w:t>
              </w:r>
            </w:hyperlink>
          </w:p>
        </w:tc>
      </w:tr>
    </w:tbl>
    <w:p w14:paraId="3547E7D9" w14:textId="40931582" w:rsidR="006B5823" w:rsidRDefault="00062029" w:rsidP="00062029">
      <w:pPr>
        <w:pStyle w:val="Heading3"/>
      </w:pPr>
      <w:bookmarkStart w:id="144" w:name="OLE_LINK10"/>
      <w:r>
        <w:t>Path Parameters</w:t>
      </w:r>
    </w:p>
    <w:tbl>
      <w:tblPr>
        <w:tblStyle w:val="TableGridLight"/>
        <w:tblW w:w="9625" w:type="dxa"/>
        <w:tblLook w:val="04A0" w:firstRow="1" w:lastRow="0" w:firstColumn="1" w:lastColumn="0" w:noHBand="0" w:noVBand="1"/>
      </w:tblPr>
      <w:tblGrid>
        <w:gridCol w:w="1856"/>
        <w:gridCol w:w="7769"/>
      </w:tblGrid>
      <w:tr w:rsidR="00A2454C" w14:paraId="4AEA7398" w14:textId="77777777" w:rsidTr="00B352F6">
        <w:tc>
          <w:tcPr>
            <w:tcW w:w="18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83B8AC0" w14:textId="77777777" w:rsidR="00A2454C" w:rsidRDefault="00A2454C" w:rsidP="001A28DF">
            <w:pPr>
              <w:jc w:val="left"/>
            </w:pPr>
            <w:r>
              <w:t>Parameter</w:t>
            </w:r>
          </w:p>
        </w:tc>
        <w:tc>
          <w:tcPr>
            <w:tcW w:w="77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F46D1C6" w14:textId="77777777" w:rsidR="00A2454C" w:rsidRDefault="00A2454C" w:rsidP="001A28DF">
            <w:pPr>
              <w:jc w:val="left"/>
            </w:pPr>
            <w:r>
              <w:t>Description</w:t>
            </w:r>
          </w:p>
        </w:tc>
      </w:tr>
      <w:tr w:rsidR="00A2454C" w14:paraId="6F11D3AD" w14:textId="77777777" w:rsidTr="00B352F6">
        <w:tc>
          <w:tcPr>
            <w:tcW w:w="18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615FD1" w14:textId="2215705B" w:rsidR="00A2454C" w:rsidRDefault="00135D11" w:rsidP="001A28DF">
            <w:pPr>
              <w:jc w:val="left"/>
            </w:pPr>
            <w:r w:rsidRPr="00436A76">
              <w:t>projectId</w:t>
            </w:r>
          </w:p>
        </w:tc>
        <w:tc>
          <w:tcPr>
            <w:tcW w:w="77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A5A758" w14:textId="2B36D4FE" w:rsidR="00A2454C" w:rsidRDefault="00135D11" w:rsidP="001A28DF">
            <w:pPr>
              <w:jc w:val="left"/>
            </w:pPr>
            <w:r w:rsidRPr="00135D11">
              <w:t>The identifier of the project for which issue types are to be retrieved.</w:t>
            </w:r>
          </w:p>
        </w:tc>
      </w:tr>
    </w:tbl>
    <w:p w14:paraId="189F2020" w14:textId="5C9319D9" w:rsidR="00062029" w:rsidRDefault="00062029" w:rsidP="00062029">
      <w:pPr>
        <w:pStyle w:val="Heading3"/>
        <w:sectPr w:rsidR="00062029" w:rsidSect="0022010C">
          <w:pgSz w:w="12240" w:h="15840" w:code="1"/>
          <w:pgMar w:top="1440" w:right="1440" w:bottom="1440" w:left="1440" w:header="720" w:footer="720" w:gutter="0"/>
          <w:cols w:space="1440"/>
          <w:docGrid w:linePitch="360"/>
        </w:sectPr>
      </w:pPr>
      <w:r>
        <w:t>Pagination Parameters</w:t>
      </w:r>
    </w:p>
    <w:tbl>
      <w:tblPr>
        <w:tblStyle w:val="TableGridLight"/>
        <w:tblW w:w="9625" w:type="dxa"/>
        <w:tblLook w:val="04A0" w:firstRow="1" w:lastRow="0" w:firstColumn="1" w:lastColumn="0" w:noHBand="0" w:noVBand="1"/>
      </w:tblPr>
      <w:tblGrid>
        <w:gridCol w:w="1856"/>
        <w:gridCol w:w="7769"/>
      </w:tblGrid>
      <w:tr w:rsidR="00A2454C" w14:paraId="33BB31AB" w14:textId="77777777" w:rsidTr="00B352F6">
        <w:tc>
          <w:tcPr>
            <w:tcW w:w="18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E7ED8F2" w14:textId="77777777" w:rsidR="00A2454C" w:rsidRDefault="00A2454C" w:rsidP="001A28DF">
            <w:pPr>
              <w:jc w:val="left"/>
            </w:pPr>
            <w:r>
              <w:t>Parameter</w:t>
            </w:r>
          </w:p>
        </w:tc>
        <w:tc>
          <w:tcPr>
            <w:tcW w:w="77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3558AD0" w14:textId="77777777" w:rsidR="00A2454C" w:rsidRDefault="00A2454C" w:rsidP="001A28DF">
            <w:pPr>
              <w:jc w:val="left"/>
            </w:pPr>
            <w:r>
              <w:t>Description</w:t>
            </w:r>
          </w:p>
        </w:tc>
      </w:tr>
      <w:tr w:rsidR="00A2454C" w14:paraId="21596465" w14:textId="77777777" w:rsidTr="00B352F6">
        <w:tc>
          <w:tcPr>
            <w:tcW w:w="18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6D3A60" w14:textId="77777777" w:rsidR="00A2454C" w:rsidRDefault="00A2454C" w:rsidP="001A28DF">
            <w:pPr>
              <w:jc w:val="left"/>
            </w:pPr>
            <w:r>
              <w:t>offset</w:t>
            </w:r>
          </w:p>
        </w:tc>
        <w:tc>
          <w:tcPr>
            <w:tcW w:w="77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6532C5" w14:textId="574E2395" w:rsidR="00A2454C" w:rsidRDefault="00A2454C" w:rsidP="001A28DF">
            <w:pPr>
              <w:jc w:val="left"/>
            </w:pPr>
            <w:r>
              <w:t>Page number of the dataset to retrieve (greater than 0</w:t>
            </w:r>
            <w:r w:rsidR="00F9494D">
              <w:t>. Default is 0.</w:t>
            </w:r>
          </w:p>
        </w:tc>
      </w:tr>
      <w:tr w:rsidR="00A2454C" w14:paraId="33BB668A" w14:textId="77777777" w:rsidTr="00B352F6">
        <w:tc>
          <w:tcPr>
            <w:tcW w:w="18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6D2C56" w14:textId="77777777" w:rsidR="00A2454C" w:rsidRDefault="00A2454C" w:rsidP="001A28DF">
            <w:pPr>
              <w:jc w:val="left"/>
            </w:pPr>
            <w:r>
              <w:t>limits</w:t>
            </w:r>
          </w:p>
        </w:tc>
        <w:tc>
          <w:tcPr>
            <w:tcW w:w="77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AE18A" w14:textId="35112358" w:rsidR="00A2454C" w:rsidRDefault="00A2454C" w:rsidP="001A28DF">
            <w:pPr>
              <w:jc w:val="left"/>
            </w:pPr>
            <w:r>
              <w:t xml:space="preserve">Page size, maximum value is </w:t>
            </w:r>
            <w:r w:rsidR="00F9494D">
              <w:t>100</w:t>
            </w:r>
            <w:r>
              <w:t xml:space="preserve"> (greater than 0).</w:t>
            </w:r>
            <w:r w:rsidR="00F9494D">
              <w:t xml:space="preserve"> Default is 100.</w:t>
            </w:r>
          </w:p>
        </w:tc>
      </w:tr>
    </w:tbl>
    <w:bookmarkEnd w:id="138"/>
    <w:bookmarkEnd w:id="144"/>
    <w:p w14:paraId="086E9459" w14:textId="464D65C0" w:rsidR="009F495E" w:rsidRDefault="00062029" w:rsidP="00062029">
      <w:pPr>
        <w:pStyle w:val="Heading3"/>
      </w:pPr>
      <w:r>
        <w:t>Result</w:t>
      </w:r>
    </w:p>
    <w:tbl>
      <w:tblPr>
        <w:tblStyle w:val="TableGridLight"/>
        <w:tblW w:w="9625" w:type="dxa"/>
        <w:tblLayout w:type="fixed"/>
        <w:tblLook w:val="04A0" w:firstRow="1" w:lastRow="0" w:firstColumn="1" w:lastColumn="0" w:noHBand="0" w:noVBand="1"/>
      </w:tblPr>
      <w:tblGrid>
        <w:gridCol w:w="3055"/>
        <w:gridCol w:w="6570"/>
      </w:tblGrid>
      <w:tr w:rsidR="005D42EA" w14:paraId="276251F9" w14:textId="77777777" w:rsidTr="00B352F6">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ABFED96" w14:textId="77777777" w:rsidR="005D42EA" w:rsidRDefault="005D42EA" w:rsidP="001A28DF">
            <w:pPr>
              <w:jc w:val="left"/>
            </w:pPr>
            <w:bookmarkStart w:id="145" w:name="OLE_LINK44"/>
            <w:r>
              <w:t>HTTP Code</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0A54C2" w14:textId="77777777" w:rsidR="005D42EA" w:rsidRDefault="005D42EA" w:rsidP="001A28DF">
            <w:pPr>
              <w:jc w:val="left"/>
            </w:pPr>
            <w:r>
              <w:t>Result Description</w:t>
            </w:r>
          </w:p>
        </w:tc>
      </w:tr>
      <w:tr w:rsidR="005D42EA" w14:paraId="2BEBFB87" w14:textId="77777777" w:rsidTr="00B352F6">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EF797B" w14:textId="77777777" w:rsidR="005D42EA" w:rsidRDefault="005D42EA" w:rsidP="001A28DF">
            <w:pPr>
              <w:jc w:val="left"/>
            </w:pPr>
            <w:r>
              <w:t>200</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141163" w14:textId="0F00731B" w:rsidR="005D42EA" w:rsidRDefault="009F495E" w:rsidP="001A28DF">
            <w:pPr>
              <w:jc w:val="left"/>
            </w:pPr>
            <w:r>
              <w:t>Success</w:t>
            </w:r>
          </w:p>
        </w:tc>
      </w:tr>
    </w:tbl>
    <w:p w14:paraId="5F41A7DB" w14:textId="1CE8DC01" w:rsidR="007C2775" w:rsidRDefault="007C2775" w:rsidP="007C2775">
      <w:pPr>
        <w:pStyle w:val="Heading3"/>
        <w:sectPr w:rsidR="007C2775" w:rsidSect="00062029">
          <w:type w:val="continuous"/>
          <w:pgSz w:w="12240" w:h="15840" w:code="1"/>
          <w:pgMar w:top="1440" w:right="1440" w:bottom="1440" w:left="1440" w:header="720" w:footer="720" w:gutter="0"/>
          <w:cols w:space="1440"/>
          <w:docGrid w:linePitch="360"/>
        </w:sectPr>
      </w:pPr>
      <w:r>
        <w:t>Error Management</w:t>
      </w:r>
    </w:p>
    <w:tbl>
      <w:tblPr>
        <w:tblStyle w:val="TableGridLight"/>
        <w:tblW w:w="9625" w:type="dxa"/>
        <w:tblLayout w:type="fixed"/>
        <w:tblLook w:val="04A0" w:firstRow="1" w:lastRow="0" w:firstColumn="1" w:lastColumn="0" w:noHBand="0" w:noVBand="1"/>
      </w:tblPr>
      <w:tblGrid>
        <w:gridCol w:w="1615"/>
        <w:gridCol w:w="1440"/>
        <w:gridCol w:w="6570"/>
      </w:tblGrid>
      <w:tr w:rsidR="0020538E" w14:paraId="6A26F3F7" w14:textId="77777777" w:rsidTr="00B352F6">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DB210B" w14:textId="15F59469" w:rsidR="0020538E" w:rsidRDefault="0020538E" w:rsidP="001A28DF">
            <w:pPr>
              <w:jc w:val="left"/>
            </w:pPr>
            <w:r>
              <w:t>HTTP Code</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7F8E810" w14:textId="73075318" w:rsidR="0020538E" w:rsidRDefault="0020538E" w:rsidP="001A28DF">
            <w:pPr>
              <w:jc w:val="left"/>
            </w:pPr>
            <w:r w:rsidRPr="0020538E">
              <w:t>Error Code</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58C15A4" w14:textId="1BD9A1FF" w:rsidR="0020538E" w:rsidRDefault="0020538E" w:rsidP="001A28DF">
            <w:pPr>
              <w:jc w:val="left"/>
            </w:pPr>
            <w:r>
              <w:t>Error Description</w:t>
            </w:r>
          </w:p>
        </w:tc>
      </w:tr>
      <w:tr w:rsidR="005D42EA" w14:paraId="681B27CC" w14:textId="77777777" w:rsidTr="00B352F6">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62FA9E" w14:textId="77777777" w:rsidR="09F5F589" w:rsidRDefault="09F5F589" w:rsidP="09F5F589">
            <w:pPr>
              <w:jc w:val="left"/>
            </w:pPr>
            <w:bookmarkStart w:id="146" w:name="_Hlk170401136"/>
            <w:r>
              <w:t>500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DDEEF3" w14:textId="77777777" w:rsidR="09F5F589" w:rsidRDefault="09F5F589" w:rsidP="09F5F589">
            <w:pPr>
              <w:jc w:val="left"/>
            </w:pPr>
            <w:r>
              <w:t>500</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5C21CC" w14:textId="4E789FF3" w:rsidR="09F5F589" w:rsidRDefault="09F5F589" w:rsidP="09F5F589">
            <w:pPr>
              <w:jc w:val="left"/>
            </w:pPr>
            <w:r>
              <w:t>Project Specific error</w:t>
            </w:r>
          </w:p>
        </w:tc>
      </w:tr>
      <w:tr w:rsidR="005D42EA" w14:paraId="0383F342" w14:textId="77777777" w:rsidTr="00B352F6">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C94EA8" w14:textId="7BF4E594" w:rsidR="09F5F589" w:rsidRDefault="09F5F589" w:rsidP="09F5F589">
            <w:pPr>
              <w:jc w:val="left"/>
            </w:pPr>
            <w:r>
              <w:t>404</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50D60" w14:textId="2D99459B" w:rsidR="09F5F589" w:rsidRDefault="09F5F589" w:rsidP="09F5F589">
            <w:pPr>
              <w:jc w:val="left"/>
            </w:pPr>
            <w:r>
              <w:t>404</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BA7DFB" w14:textId="422FBEA1" w:rsidR="09F5F589" w:rsidRDefault="09F5F589" w:rsidP="09F5F589">
            <w:pPr>
              <w:jc w:val="left"/>
            </w:pPr>
            <w:r>
              <w:t>Not Found</w:t>
            </w:r>
          </w:p>
        </w:tc>
      </w:tr>
      <w:tr w:rsidR="005D42EA" w14:paraId="2615B309" w14:textId="77777777" w:rsidTr="00B352F6">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BE78EE" w14:textId="705CAF76" w:rsidR="09F5F589" w:rsidRDefault="09F5F589" w:rsidP="09F5F589">
            <w:pPr>
              <w:jc w:val="left"/>
            </w:pPr>
            <w:r>
              <w:t>403</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B40EF0" w14:textId="2FD8E3E9" w:rsidR="09F5F589" w:rsidRDefault="09F5F589" w:rsidP="09F5F589">
            <w:pPr>
              <w:jc w:val="left"/>
            </w:pPr>
            <w:r>
              <w:t>403</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1809FB" w14:textId="42D05466" w:rsidR="09F5F589" w:rsidRDefault="09F5F589" w:rsidP="09F5F589">
            <w:pPr>
              <w:jc w:val="left"/>
            </w:pPr>
            <w:r>
              <w:t>Forbidden</w:t>
            </w:r>
          </w:p>
        </w:tc>
      </w:tr>
      <w:tr w:rsidR="006E397D" w14:paraId="54DD9EEB" w14:textId="77777777" w:rsidTr="00B352F6">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42EABA" w14:textId="1D73B879" w:rsidR="006E397D" w:rsidRDefault="006E397D" w:rsidP="09F5F589">
            <w:pPr>
              <w:jc w:val="left"/>
            </w:pPr>
            <w:r>
              <w:t>401</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33AF59" w14:textId="620A712E" w:rsidR="006E397D" w:rsidRDefault="006E397D" w:rsidP="09F5F589">
            <w:pPr>
              <w:jc w:val="left"/>
            </w:pPr>
            <w:r>
              <w:t>401</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DAB1A4" w14:textId="49676AB0" w:rsidR="006E397D" w:rsidRDefault="006E397D" w:rsidP="00B352F6">
            <w:pPr>
              <w:jc w:val="left"/>
            </w:pPr>
            <w:r>
              <w:t>Invalid Subscription key</w:t>
            </w:r>
            <w:r w:rsidR="00B352F6">
              <w:t xml:space="preserve"> or </w:t>
            </w:r>
            <w:r>
              <w:t>Invalid Token</w:t>
            </w:r>
          </w:p>
        </w:tc>
      </w:tr>
      <w:tr w:rsidR="006E397D" w14:paraId="79AE9667" w14:textId="77777777" w:rsidTr="00B352F6">
        <w:tc>
          <w:tcPr>
            <w:tcW w:w="16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A5CCA2" w14:textId="7C6FDF13" w:rsidR="006E397D" w:rsidRDefault="006E397D" w:rsidP="09F5F589">
            <w:pPr>
              <w:jc w:val="left"/>
            </w:pPr>
            <w:r>
              <w:t>400</w:t>
            </w:r>
          </w:p>
        </w:tc>
        <w:tc>
          <w:tcPr>
            <w:tcW w:w="1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8A83366" w14:textId="6AB3BD61" w:rsidR="006E397D" w:rsidRDefault="006E397D" w:rsidP="09F5F589">
            <w:pPr>
              <w:jc w:val="left"/>
            </w:pPr>
            <w:r>
              <w:t>400</w:t>
            </w:r>
          </w:p>
        </w:tc>
        <w:tc>
          <w:tcPr>
            <w:tcW w:w="65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C8B402" w14:textId="75DEDAE1" w:rsidR="006E397D" w:rsidRDefault="006E397D" w:rsidP="09F5F589">
            <w:pPr>
              <w:jc w:val="left"/>
            </w:pPr>
            <w:r w:rsidRPr="006E397D">
              <w:t>Bad Request</w:t>
            </w:r>
          </w:p>
        </w:tc>
      </w:tr>
    </w:tbl>
    <w:p w14:paraId="3EBCD683" w14:textId="77777777" w:rsidR="0020538E" w:rsidRDefault="0020538E" w:rsidP="001A28DF">
      <w:pPr>
        <w:pStyle w:val="Heading2"/>
        <w:spacing w:before="0" w:after="0"/>
        <w:jc w:val="left"/>
        <w:rPr>
          <w:rFonts w:eastAsia="Times New Roman"/>
        </w:rPr>
        <w:sectPr w:rsidR="0020538E" w:rsidSect="00062029">
          <w:type w:val="continuous"/>
          <w:pgSz w:w="12240" w:h="15840" w:code="1"/>
          <w:pgMar w:top="1440" w:right="1440" w:bottom="1440" w:left="1440" w:header="720" w:footer="720" w:gutter="0"/>
          <w:cols w:space="1440"/>
          <w:docGrid w:linePitch="360"/>
        </w:sectPr>
      </w:pPr>
      <w:bookmarkStart w:id="147" w:name="OLE_LINK7"/>
      <w:bookmarkStart w:id="148" w:name="_Toc164180648"/>
      <w:bookmarkStart w:id="149" w:name="_Toc170733827"/>
      <w:bookmarkEnd w:id="145"/>
      <w:bookmarkEnd w:id="146"/>
    </w:p>
    <w:p w14:paraId="6888BCDC" w14:textId="15B8C0B6" w:rsidR="00DD7B0C" w:rsidRDefault="00DD7B0C" w:rsidP="001A28DF">
      <w:pPr>
        <w:pStyle w:val="Heading2"/>
        <w:spacing w:before="0" w:after="0"/>
        <w:jc w:val="left"/>
        <w:rPr>
          <w:rFonts w:eastAsia="Times New Roman"/>
        </w:rPr>
      </w:pPr>
      <w:bookmarkStart w:id="150" w:name="_Toc220307715"/>
      <w:r>
        <w:rPr>
          <w:rFonts w:eastAsia="Times New Roman"/>
        </w:rPr>
        <w:lastRenderedPageBreak/>
        <w:t>Create Issue</w:t>
      </w:r>
      <w:bookmarkEnd w:id="148"/>
      <w:bookmarkEnd w:id="149"/>
      <w:bookmarkEnd w:id="150"/>
    </w:p>
    <w:p w14:paraId="451373B4" w14:textId="77777777" w:rsidR="00265CBA" w:rsidRPr="00AD37C3" w:rsidRDefault="00265CBA" w:rsidP="005A0DB6">
      <w:pPr>
        <w:spacing w:after="120"/>
      </w:pPr>
      <w:bookmarkStart w:id="151" w:name="OLE_LINK31"/>
      <w:r w:rsidRPr="00AD37C3">
        <w:t>This API is for creating Jira issues within a project. It accepts a JSON representation of a Jira request in the request body and delegates the task to the Jira service for creating issues in the specified project.</w:t>
      </w:r>
    </w:p>
    <w:tbl>
      <w:tblPr>
        <w:tblStyle w:val="TableGridLight"/>
        <w:tblW w:w="5005" w:type="pct"/>
        <w:tblLayout w:type="fixed"/>
        <w:tblLook w:val="04A0" w:firstRow="1" w:lastRow="0" w:firstColumn="1" w:lastColumn="0" w:noHBand="0" w:noVBand="1"/>
      </w:tblPr>
      <w:tblGrid>
        <w:gridCol w:w="1802"/>
        <w:gridCol w:w="7557"/>
      </w:tblGrid>
      <w:tr w:rsidR="00265CBA" w:rsidRPr="00265CBA" w14:paraId="0130E4C1" w14:textId="77777777" w:rsidTr="00506F5F">
        <w:trPr>
          <w:trHeight w:val="182"/>
        </w:trPr>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bookmarkEnd w:id="151"/>
          <w:p w14:paraId="231FD561" w14:textId="77777777" w:rsidR="00265CBA" w:rsidRPr="00265CBA" w:rsidRDefault="00265CBA" w:rsidP="001A28DF">
            <w:pPr>
              <w:spacing w:line="259" w:lineRule="auto"/>
            </w:pPr>
            <w:r w:rsidRPr="00265CBA">
              <w:t>PROTOCOL</w:t>
            </w:r>
          </w:p>
        </w:tc>
        <w:tc>
          <w:tcPr>
            <w:tcW w:w="7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49B1A6" w14:textId="77777777" w:rsidR="00265CBA" w:rsidRPr="00265CBA" w:rsidRDefault="00265CBA" w:rsidP="001A28DF">
            <w:pPr>
              <w:spacing w:line="259" w:lineRule="auto"/>
            </w:pPr>
            <w:r w:rsidRPr="00265CBA">
              <w:t>HTTPS</w:t>
            </w:r>
          </w:p>
        </w:tc>
      </w:tr>
      <w:tr w:rsidR="00265CBA" w:rsidRPr="00265CBA" w14:paraId="5F6285B7" w14:textId="77777777" w:rsidTr="00506F5F">
        <w:trPr>
          <w:trHeight w:val="116"/>
        </w:trPr>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BC48379" w14:textId="2CD0350F" w:rsidR="00265CBA" w:rsidRPr="00265CBA" w:rsidRDefault="00F7408B" w:rsidP="001A28DF">
            <w:pPr>
              <w:spacing w:line="259" w:lineRule="auto"/>
            </w:pPr>
            <w:r w:rsidRPr="00F7408B">
              <w:t xml:space="preserve">DEV </w:t>
            </w:r>
            <w:r w:rsidR="00265CBA" w:rsidRPr="00265CBA">
              <w:t>ENDPOINT</w:t>
            </w:r>
          </w:p>
        </w:tc>
        <w:tc>
          <w:tcPr>
            <w:tcW w:w="7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49E1C" w14:textId="428328E5" w:rsidR="00265CBA" w:rsidRPr="00265CBA" w:rsidRDefault="008851C3" w:rsidP="001A28DF">
            <w:pPr>
              <w:spacing w:line="259" w:lineRule="auto"/>
            </w:pPr>
            <w:hyperlink r:id="rId48" w:history="1">
              <w:r w:rsidRPr="00E17D78">
                <w:rPr>
                  <w:rStyle w:val="Hyperlink"/>
                </w:rPr>
                <w:t>https://ix-dev-apimgmt.azure-api.net/jira-api/</w:t>
              </w:r>
              <w:bookmarkStart w:id="152" w:name="OLE_LINK67"/>
              <w:r w:rsidRPr="00E17D78">
                <w:rPr>
                  <w:rStyle w:val="Hyperlink"/>
                </w:rPr>
                <w:t>project/issue</w:t>
              </w:r>
              <w:bookmarkEnd w:id="152"/>
            </w:hyperlink>
            <w:r>
              <w:t xml:space="preserve"> </w:t>
            </w:r>
          </w:p>
        </w:tc>
      </w:tr>
      <w:tr w:rsidR="00E711C8" w:rsidRPr="00265CBA" w14:paraId="26F43ABE" w14:textId="77777777" w:rsidTr="00506F5F">
        <w:trPr>
          <w:trHeight w:val="116"/>
        </w:trPr>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DBFDDAC" w14:textId="16C05647" w:rsidR="00E711C8" w:rsidRPr="00F7408B" w:rsidRDefault="00E711C8" w:rsidP="001A28DF">
            <w:r w:rsidRPr="00E711C8">
              <w:t>QA ENDPOINT</w:t>
            </w:r>
          </w:p>
        </w:tc>
        <w:tc>
          <w:tcPr>
            <w:tcW w:w="7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A7DDC9" w14:textId="35F3C59A" w:rsidR="00E711C8" w:rsidRPr="00F7408B" w:rsidRDefault="008851C3" w:rsidP="001A28DF">
            <w:hyperlink r:id="rId49" w:history="1">
              <w:r w:rsidRPr="00E17D78">
                <w:rPr>
                  <w:rStyle w:val="Hyperlink"/>
                </w:rPr>
                <w:t>https://ix-qa-apimgmt.azure-api.net/jira-api/project/issue</w:t>
              </w:r>
            </w:hyperlink>
            <w:r>
              <w:t xml:space="preserve"> </w:t>
            </w:r>
          </w:p>
        </w:tc>
      </w:tr>
      <w:tr w:rsidR="00265CBA" w:rsidRPr="00265CBA" w14:paraId="1C0B32FD" w14:textId="77777777" w:rsidTr="00506F5F">
        <w:trPr>
          <w:trHeight w:val="149"/>
        </w:trPr>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1B0ACBF" w14:textId="77777777" w:rsidR="00265CBA" w:rsidRPr="00265CBA" w:rsidRDefault="00265CBA" w:rsidP="001A28DF">
            <w:pPr>
              <w:spacing w:line="259" w:lineRule="auto"/>
            </w:pPr>
            <w:r w:rsidRPr="00265CBA">
              <w:t>METHOD</w:t>
            </w:r>
          </w:p>
        </w:tc>
        <w:tc>
          <w:tcPr>
            <w:tcW w:w="7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E01179" w14:textId="3D9FF0BE" w:rsidR="00265CBA" w:rsidRPr="00265CBA" w:rsidRDefault="00265CBA" w:rsidP="001A28DF">
            <w:pPr>
              <w:spacing w:line="259" w:lineRule="auto"/>
            </w:pPr>
            <w:r>
              <w:t>POST</w:t>
            </w:r>
          </w:p>
        </w:tc>
      </w:tr>
      <w:tr w:rsidR="00265CBA" w:rsidRPr="00265CBA" w14:paraId="0AF3033D" w14:textId="77777777" w:rsidTr="00506F5F">
        <w:trPr>
          <w:trHeight w:val="265"/>
        </w:trPr>
        <w:tc>
          <w:tcPr>
            <w:tcW w:w="18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4AFDA31" w14:textId="77777777" w:rsidR="00265CBA" w:rsidRPr="00265CBA" w:rsidRDefault="00265CBA" w:rsidP="001A28DF">
            <w:pPr>
              <w:spacing w:line="259" w:lineRule="auto"/>
            </w:pPr>
            <w:r w:rsidRPr="00265CBA">
              <w:t>CONTENT TYPE</w:t>
            </w:r>
          </w:p>
        </w:tc>
        <w:tc>
          <w:tcPr>
            <w:tcW w:w="75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52722E" w14:textId="1B5EDD79" w:rsidR="00265CBA" w:rsidRPr="00265CBA" w:rsidRDefault="00265CBA" w:rsidP="001A28DF">
            <w:pPr>
              <w:spacing w:line="259" w:lineRule="auto"/>
            </w:pPr>
            <w:r w:rsidRPr="00265CBA">
              <w:t>application / json</w:t>
            </w:r>
          </w:p>
        </w:tc>
      </w:tr>
    </w:tbl>
    <w:p w14:paraId="2F25DCF7" w14:textId="1FA53341" w:rsidR="00265CBA" w:rsidRDefault="0078497D" w:rsidP="0078497D">
      <w:pPr>
        <w:pStyle w:val="Heading3"/>
      </w:pPr>
      <w:r>
        <w:t>Pagination Parameters</w:t>
      </w:r>
    </w:p>
    <w:tbl>
      <w:tblPr>
        <w:tblStyle w:val="TableGridLight"/>
        <w:tblW w:w="9325" w:type="dxa"/>
        <w:tblLook w:val="04A0" w:firstRow="1" w:lastRow="0" w:firstColumn="1" w:lastColumn="0" w:noHBand="0" w:noVBand="1"/>
      </w:tblPr>
      <w:tblGrid>
        <w:gridCol w:w="1795"/>
        <w:gridCol w:w="7530"/>
      </w:tblGrid>
      <w:tr w:rsidR="00CC0577" w14:paraId="5D89CE74" w14:textId="77777777" w:rsidTr="0078497D">
        <w:trPr>
          <w:trHeight w:val="246"/>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52C539" w14:textId="77777777" w:rsidR="00CC0577" w:rsidRDefault="00CC0577" w:rsidP="001A28DF">
            <w:pPr>
              <w:jc w:val="left"/>
            </w:pPr>
            <w:bookmarkStart w:id="153" w:name="OLE_LINK43"/>
            <w:r>
              <w:t>Parameter</w:t>
            </w:r>
          </w:p>
        </w:tc>
        <w:tc>
          <w:tcPr>
            <w:tcW w:w="7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364CFEE" w14:textId="77777777" w:rsidR="00CC0577" w:rsidRDefault="00CC0577" w:rsidP="001A28DF">
            <w:pPr>
              <w:jc w:val="left"/>
            </w:pPr>
            <w:r>
              <w:t>Description</w:t>
            </w:r>
          </w:p>
        </w:tc>
      </w:tr>
      <w:tr w:rsidR="00CC0577" w14:paraId="6CA5C6C2" w14:textId="77777777" w:rsidTr="0078497D">
        <w:trPr>
          <w:trHeight w:val="262"/>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20EB0" w14:textId="77777777" w:rsidR="00CC0577" w:rsidRDefault="00CC0577" w:rsidP="001A28DF">
            <w:pPr>
              <w:jc w:val="left"/>
            </w:pPr>
            <w:r>
              <w:t>offset</w:t>
            </w:r>
          </w:p>
        </w:tc>
        <w:tc>
          <w:tcPr>
            <w:tcW w:w="7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BA218C" w14:textId="77777777" w:rsidR="00CC0577" w:rsidRDefault="00CC0577" w:rsidP="001A28DF">
            <w:pPr>
              <w:jc w:val="left"/>
            </w:pPr>
            <w:r>
              <w:t>Page number of the dataset to retrieve (greater than 0</w:t>
            </w:r>
          </w:p>
        </w:tc>
      </w:tr>
      <w:tr w:rsidR="00CC0577" w14:paraId="5A416E7E" w14:textId="77777777" w:rsidTr="0078497D">
        <w:trPr>
          <w:trHeight w:val="246"/>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6E495" w14:textId="77777777" w:rsidR="00CC0577" w:rsidRDefault="00CC0577" w:rsidP="001A28DF">
            <w:pPr>
              <w:jc w:val="left"/>
            </w:pPr>
            <w:r>
              <w:t>limits</w:t>
            </w:r>
          </w:p>
        </w:tc>
        <w:tc>
          <w:tcPr>
            <w:tcW w:w="7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3BF562" w14:textId="1C5FB73F" w:rsidR="00CC0577" w:rsidRDefault="00CC0577" w:rsidP="001A28DF">
            <w:pPr>
              <w:jc w:val="left"/>
            </w:pPr>
            <w:r>
              <w:t xml:space="preserve">Page size, </w:t>
            </w:r>
            <w:r w:rsidR="00D40469">
              <w:t xml:space="preserve">the </w:t>
            </w:r>
            <w:r>
              <w:t>maximum value is 50 (greater than 0).</w:t>
            </w:r>
          </w:p>
        </w:tc>
      </w:tr>
    </w:tbl>
    <w:bookmarkEnd w:id="153"/>
    <w:p w14:paraId="6E2C8081" w14:textId="0066468E" w:rsidR="00FB33FF" w:rsidRPr="00AD37C3" w:rsidRDefault="0078497D" w:rsidP="0078497D">
      <w:pPr>
        <w:pStyle w:val="Heading3"/>
      </w:pPr>
      <w:r>
        <w:t>Result</w:t>
      </w:r>
    </w:p>
    <w:tbl>
      <w:tblPr>
        <w:tblStyle w:val="TableGridLight"/>
        <w:tblW w:w="4998" w:type="pct"/>
        <w:tblLayout w:type="fixed"/>
        <w:tblLook w:val="04A0" w:firstRow="1" w:lastRow="0" w:firstColumn="1" w:lastColumn="0" w:noHBand="0" w:noVBand="1"/>
      </w:tblPr>
      <w:tblGrid>
        <w:gridCol w:w="1795"/>
        <w:gridCol w:w="7551"/>
      </w:tblGrid>
      <w:tr w:rsidR="0060708B" w14:paraId="0B7A798E" w14:textId="77777777" w:rsidTr="0078497D">
        <w:trPr>
          <w:trHeight w:val="22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77544CB" w14:textId="77777777" w:rsidR="0060708B" w:rsidRDefault="0060708B" w:rsidP="001A28DF">
            <w:pPr>
              <w:jc w:val="left"/>
            </w:pPr>
            <w:r>
              <w:t>HTTP Code</w:t>
            </w:r>
          </w:p>
        </w:tc>
        <w:tc>
          <w:tcPr>
            <w:tcW w:w="75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8DCD8EB" w14:textId="77777777" w:rsidR="0060708B" w:rsidRDefault="0060708B" w:rsidP="001A28DF">
            <w:pPr>
              <w:jc w:val="left"/>
            </w:pPr>
            <w:r>
              <w:t>Result Description</w:t>
            </w:r>
          </w:p>
        </w:tc>
      </w:tr>
      <w:tr w:rsidR="0060708B" w14:paraId="38F89F47" w14:textId="77777777" w:rsidTr="0078497D">
        <w:trPr>
          <w:trHeight w:val="240"/>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95E951" w14:textId="77777777" w:rsidR="0060708B" w:rsidRDefault="0060708B" w:rsidP="001A28DF">
            <w:pPr>
              <w:jc w:val="left"/>
            </w:pPr>
            <w:r>
              <w:t>200</w:t>
            </w:r>
          </w:p>
        </w:tc>
        <w:tc>
          <w:tcPr>
            <w:tcW w:w="75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24B320" w14:textId="2FD53B7C" w:rsidR="0060708B" w:rsidRDefault="00FB33FF" w:rsidP="001A28DF">
            <w:pPr>
              <w:jc w:val="left"/>
            </w:pPr>
            <w:r>
              <w:t>Success</w:t>
            </w:r>
          </w:p>
        </w:tc>
      </w:tr>
    </w:tbl>
    <w:p w14:paraId="53EEAD6A" w14:textId="3C990371" w:rsidR="0078497D" w:rsidRDefault="0078497D" w:rsidP="0078497D">
      <w:pPr>
        <w:pStyle w:val="Heading3"/>
        <w:sectPr w:rsidR="0078497D" w:rsidSect="0020538E">
          <w:pgSz w:w="12240" w:h="15840" w:code="1"/>
          <w:pgMar w:top="1440" w:right="1440" w:bottom="1440" w:left="1440" w:header="720" w:footer="720" w:gutter="0"/>
          <w:cols w:space="1440"/>
          <w:docGrid w:linePitch="360"/>
        </w:sectPr>
      </w:pPr>
      <w:r>
        <w:t>Error Management</w:t>
      </w:r>
    </w:p>
    <w:tbl>
      <w:tblPr>
        <w:tblStyle w:val="TableGridLight"/>
        <w:tblW w:w="4998" w:type="pct"/>
        <w:tblLayout w:type="fixed"/>
        <w:tblLook w:val="04A0" w:firstRow="1" w:lastRow="0" w:firstColumn="1" w:lastColumn="0" w:noHBand="0" w:noVBand="1"/>
      </w:tblPr>
      <w:tblGrid>
        <w:gridCol w:w="1795"/>
        <w:gridCol w:w="1890"/>
        <w:gridCol w:w="5661"/>
      </w:tblGrid>
      <w:tr w:rsidR="0060708B" w14:paraId="17CB74AF" w14:textId="77777777" w:rsidTr="0078497D">
        <w:trPr>
          <w:trHeight w:val="240"/>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F636E3D" w14:textId="77777777" w:rsidR="0060708B" w:rsidRDefault="0060708B" w:rsidP="001A28DF">
            <w:pPr>
              <w:jc w:val="left"/>
            </w:pPr>
            <w:r>
              <w:t>HTTP Code</w:t>
            </w:r>
          </w:p>
        </w:tc>
        <w:tc>
          <w:tcPr>
            <w:tcW w:w="18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488EBE9" w14:textId="77777777" w:rsidR="0060708B" w:rsidRDefault="0060708B" w:rsidP="001A28DF">
            <w:pPr>
              <w:jc w:val="left"/>
            </w:pPr>
            <w:r>
              <w:t>Error Code</w:t>
            </w:r>
          </w:p>
        </w:tc>
        <w:tc>
          <w:tcPr>
            <w:tcW w:w="56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3CF03A3" w14:textId="77777777" w:rsidR="0060708B" w:rsidRDefault="0060708B" w:rsidP="001A28DF">
            <w:pPr>
              <w:jc w:val="left"/>
            </w:pPr>
            <w:r>
              <w:t>Error Description</w:t>
            </w:r>
          </w:p>
        </w:tc>
      </w:tr>
      <w:tr w:rsidR="00AA0B37" w14:paraId="2208B91B" w14:textId="77777777" w:rsidTr="0078497D">
        <w:tc>
          <w:tcPr>
            <w:tcW w:w="1795" w:type="dxa"/>
            <w:hideMark/>
          </w:tcPr>
          <w:p w14:paraId="56BE0E96" w14:textId="77777777" w:rsidR="00AA0B37" w:rsidRDefault="00AA0B37">
            <w:pPr>
              <w:jc w:val="left"/>
            </w:pPr>
            <w:r>
              <w:t>500</w:t>
            </w:r>
          </w:p>
        </w:tc>
        <w:tc>
          <w:tcPr>
            <w:tcW w:w="1890" w:type="dxa"/>
            <w:hideMark/>
          </w:tcPr>
          <w:p w14:paraId="54427A71" w14:textId="77777777" w:rsidR="00AA0B37" w:rsidRDefault="00AA0B37">
            <w:pPr>
              <w:jc w:val="left"/>
            </w:pPr>
            <w:r>
              <w:t>500</w:t>
            </w:r>
          </w:p>
        </w:tc>
        <w:tc>
          <w:tcPr>
            <w:tcW w:w="5661" w:type="dxa"/>
            <w:hideMark/>
          </w:tcPr>
          <w:p w14:paraId="156014C0" w14:textId="77777777" w:rsidR="00AA0B37" w:rsidRDefault="00AA0B37">
            <w:pPr>
              <w:jc w:val="left"/>
            </w:pPr>
            <w:r>
              <w:t>Project Specific error</w:t>
            </w:r>
          </w:p>
        </w:tc>
      </w:tr>
      <w:tr w:rsidR="00AA0B37" w14:paraId="354ADBC1" w14:textId="77777777" w:rsidTr="0078497D">
        <w:tc>
          <w:tcPr>
            <w:tcW w:w="1795" w:type="dxa"/>
            <w:hideMark/>
          </w:tcPr>
          <w:p w14:paraId="43B212DB" w14:textId="77777777" w:rsidR="00AA0B37" w:rsidRDefault="00AA0B37">
            <w:pPr>
              <w:jc w:val="left"/>
            </w:pPr>
            <w:r>
              <w:t>404</w:t>
            </w:r>
          </w:p>
        </w:tc>
        <w:tc>
          <w:tcPr>
            <w:tcW w:w="1890" w:type="dxa"/>
            <w:hideMark/>
          </w:tcPr>
          <w:p w14:paraId="218A316E" w14:textId="77777777" w:rsidR="00AA0B37" w:rsidRDefault="00AA0B37">
            <w:pPr>
              <w:jc w:val="left"/>
            </w:pPr>
            <w:r>
              <w:t>404</w:t>
            </w:r>
          </w:p>
        </w:tc>
        <w:tc>
          <w:tcPr>
            <w:tcW w:w="5661" w:type="dxa"/>
            <w:hideMark/>
          </w:tcPr>
          <w:p w14:paraId="4D970295" w14:textId="77777777" w:rsidR="00AA0B37" w:rsidRDefault="00AA0B37">
            <w:pPr>
              <w:jc w:val="left"/>
            </w:pPr>
            <w:r>
              <w:t>Not Found</w:t>
            </w:r>
          </w:p>
        </w:tc>
      </w:tr>
      <w:tr w:rsidR="00AA0B37" w14:paraId="48675705" w14:textId="77777777" w:rsidTr="0078497D">
        <w:tc>
          <w:tcPr>
            <w:tcW w:w="1795" w:type="dxa"/>
            <w:hideMark/>
          </w:tcPr>
          <w:p w14:paraId="13DD5BD9" w14:textId="77777777" w:rsidR="00AA0B37" w:rsidRDefault="00AA0B37">
            <w:pPr>
              <w:jc w:val="left"/>
            </w:pPr>
            <w:r>
              <w:t>403</w:t>
            </w:r>
          </w:p>
        </w:tc>
        <w:tc>
          <w:tcPr>
            <w:tcW w:w="1890" w:type="dxa"/>
            <w:hideMark/>
          </w:tcPr>
          <w:p w14:paraId="2E195A6A" w14:textId="77777777" w:rsidR="00AA0B37" w:rsidRDefault="00AA0B37">
            <w:pPr>
              <w:jc w:val="left"/>
            </w:pPr>
            <w:r>
              <w:t>403</w:t>
            </w:r>
          </w:p>
        </w:tc>
        <w:tc>
          <w:tcPr>
            <w:tcW w:w="5661" w:type="dxa"/>
            <w:hideMark/>
          </w:tcPr>
          <w:p w14:paraId="1DAE7265" w14:textId="77777777" w:rsidR="00AA0B37" w:rsidRDefault="00AA0B37">
            <w:pPr>
              <w:jc w:val="left"/>
            </w:pPr>
            <w:r>
              <w:t>Forbidden</w:t>
            </w:r>
          </w:p>
        </w:tc>
      </w:tr>
      <w:tr w:rsidR="00AA0B37" w14:paraId="4FF19659" w14:textId="77777777" w:rsidTr="0078497D">
        <w:trPr>
          <w:trHeight w:val="300"/>
        </w:trPr>
        <w:tc>
          <w:tcPr>
            <w:tcW w:w="1795" w:type="dxa"/>
            <w:hideMark/>
          </w:tcPr>
          <w:p w14:paraId="3F823BD9" w14:textId="77777777" w:rsidR="00AA0B37" w:rsidRDefault="00AA0B37">
            <w:pPr>
              <w:jc w:val="left"/>
            </w:pPr>
            <w:r>
              <w:t>401</w:t>
            </w:r>
          </w:p>
        </w:tc>
        <w:tc>
          <w:tcPr>
            <w:tcW w:w="1890" w:type="dxa"/>
            <w:hideMark/>
          </w:tcPr>
          <w:p w14:paraId="023ED64B" w14:textId="77777777" w:rsidR="00AA0B37" w:rsidRDefault="00AA0B37">
            <w:pPr>
              <w:jc w:val="left"/>
            </w:pPr>
            <w:r>
              <w:t>401</w:t>
            </w:r>
          </w:p>
        </w:tc>
        <w:tc>
          <w:tcPr>
            <w:tcW w:w="5661" w:type="dxa"/>
            <w:hideMark/>
          </w:tcPr>
          <w:p w14:paraId="3FAFA249" w14:textId="77777777" w:rsidR="00AA0B37" w:rsidRDefault="00AA0B37">
            <w:pPr>
              <w:jc w:val="left"/>
            </w:pPr>
            <w:r>
              <w:t>Invalid Subscription key</w:t>
            </w:r>
            <w:r>
              <w:br/>
              <w:t>Invalid Token</w:t>
            </w:r>
          </w:p>
        </w:tc>
      </w:tr>
      <w:tr w:rsidR="00AA0B37" w14:paraId="1443750F" w14:textId="77777777" w:rsidTr="0078497D">
        <w:trPr>
          <w:trHeight w:val="300"/>
        </w:trPr>
        <w:tc>
          <w:tcPr>
            <w:tcW w:w="1795" w:type="dxa"/>
            <w:hideMark/>
          </w:tcPr>
          <w:p w14:paraId="0221BE49" w14:textId="77777777" w:rsidR="00AA0B37" w:rsidRDefault="00AA0B37">
            <w:pPr>
              <w:jc w:val="left"/>
            </w:pPr>
            <w:r>
              <w:t>400</w:t>
            </w:r>
          </w:p>
        </w:tc>
        <w:tc>
          <w:tcPr>
            <w:tcW w:w="1890" w:type="dxa"/>
            <w:hideMark/>
          </w:tcPr>
          <w:p w14:paraId="638DA3D9" w14:textId="77777777" w:rsidR="00AA0B37" w:rsidRDefault="00AA0B37">
            <w:pPr>
              <w:jc w:val="left"/>
            </w:pPr>
            <w:r>
              <w:t>400</w:t>
            </w:r>
          </w:p>
        </w:tc>
        <w:tc>
          <w:tcPr>
            <w:tcW w:w="5661" w:type="dxa"/>
            <w:hideMark/>
          </w:tcPr>
          <w:p w14:paraId="4BD3B7EA" w14:textId="77777777" w:rsidR="00AA0B37" w:rsidRDefault="00AA0B37">
            <w:pPr>
              <w:jc w:val="left"/>
            </w:pPr>
            <w:r>
              <w:t>Bad Request</w:t>
            </w:r>
          </w:p>
        </w:tc>
      </w:tr>
    </w:tbl>
    <w:p w14:paraId="5AD0442E" w14:textId="3BDF9E4A" w:rsidR="00285216" w:rsidRPr="00265CBA" w:rsidRDefault="002312D4" w:rsidP="0078497D">
      <w:pPr>
        <w:pStyle w:val="Heading3"/>
      </w:pPr>
      <w:r>
        <w:t>Usage</w:t>
      </w:r>
    </w:p>
    <w:p w14:paraId="610BE6CB" w14:textId="77777777" w:rsidR="002312D4" w:rsidRPr="002312D4" w:rsidRDefault="002312D4" w:rsidP="0078497D">
      <w:pPr>
        <w:spacing w:after="0"/>
        <w:ind w:left="432"/>
        <w:jc w:val="left"/>
        <w:rPr>
          <w:rFonts w:ascii="Consolas" w:hAnsi="Consolas"/>
        </w:rPr>
      </w:pPr>
      <w:r w:rsidRPr="002312D4">
        <w:rPr>
          <w:rFonts w:ascii="Consolas" w:hAnsi="Consolas"/>
        </w:rPr>
        <w:t>POST-</w:t>
      </w:r>
    </w:p>
    <w:p w14:paraId="20A1E259" w14:textId="77777777" w:rsidR="002312D4" w:rsidRPr="002312D4" w:rsidRDefault="002312D4" w:rsidP="0078497D">
      <w:pPr>
        <w:spacing w:after="0"/>
        <w:ind w:left="432"/>
        <w:jc w:val="left"/>
        <w:rPr>
          <w:rFonts w:ascii="Consolas" w:hAnsi="Consolas"/>
        </w:rPr>
      </w:pPr>
      <w:r w:rsidRPr="002312D4">
        <w:rPr>
          <w:rFonts w:ascii="Consolas" w:hAnsi="Consolas"/>
        </w:rPr>
        <w:t>https://ix-dev-apimgmt.azure-api.net/jira-api/project/issue</w:t>
      </w:r>
    </w:p>
    <w:p w14:paraId="7D7539AF" w14:textId="77777777" w:rsidR="002312D4" w:rsidRPr="002312D4" w:rsidRDefault="002312D4" w:rsidP="0078497D">
      <w:pPr>
        <w:spacing w:after="0"/>
        <w:ind w:left="432"/>
        <w:jc w:val="left"/>
        <w:rPr>
          <w:rFonts w:ascii="Consolas" w:hAnsi="Consolas"/>
        </w:rPr>
      </w:pPr>
    </w:p>
    <w:p w14:paraId="1532E81C" w14:textId="77777777" w:rsidR="002312D4" w:rsidRPr="002312D4" w:rsidRDefault="002312D4" w:rsidP="0078497D">
      <w:pPr>
        <w:spacing w:after="0"/>
        <w:ind w:left="432"/>
        <w:jc w:val="left"/>
        <w:rPr>
          <w:rFonts w:ascii="Consolas" w:hAnsi="Consolas"/>
        </w:rPr>
      </w:pPr>
    </w:p>
    <w:p w14:paraId="5CFF45A0" w14:textId="77777777" w:rsidR="002312D4" w:rsidRPr="002312D4" w:rsidRDefault="002312D4" w:rsidP="0078497D">
      <w:pPr>
        <w:spacing w:after="0"/>
        <w:ind w:left="432"/>
        <w:jc w:val="left"/>
        <w:rPr>
          <w:rFonts w:ascii="Consolas" w:hAnsi="Consolas"/>
        </w:rPr>
      </w:pPr>
      <w:r w:rsidRPr="002312D4">
        <w:rPr>
          <w:rFonts w:ascii="Consolas" w:hAnsi="Consolas"/>
        </w:rPr>
        <w:t xml:space="preserve">Request: </w:t>
      </w:r>
    </w:p>
    <w:p w14:paraId="481EE198" w14:textId="733A7E11" w:rsidR="002312D4" w:rsidRPr="002312D4" w:rsidRDefault="002312D4" w:rsidP="0078497D">
      <w:pPr>
        <w:spacing w:after="0"/>
        <w:ind w:left="432"/>
        <w:jc w:val="left"/>
        <w:rPr>
          <w:rFonts w:ascii="Consolas" w:hAnsi="Consolas"/>
        </w:rPr>
      </w:pPr>
      <w:r w:rsidRPr="002312D4">
        <w:rPr>
          <w:rFonts w:ascii="Consolas" w:hAnsi="Consolas"/>
        </w:rPr>
        <w:t>{"fields":{"project":{"</w:t>
      </w:r>
      <w:proofErr w:type="spellStart"/>
      <w:r w:rsidRPr="002312D4">
        <w:rPr>
          <w:rFonts w:ascii="Consolas" w:hAnsi="Consolas"/>
        </w:rPr>
        <w:t>key":"</w:t>
      </w:r>
      <w:r w:rsidR="00C91CBE">
        <w:rPr>
          <w:rFonts w:ascii="Consolas" w:hAnsi="Consolas"/>
        </w:rPr>
        <w:t>Test</w:t>
      </w:r>
      <w:proofErr w:type="spellEnd"/>
      <w:r w:rsidRPr="002312D4">
        <w:rPr>
          <w:rFonts w:ascii="Consolas" w:hAnsi="Consolas"/>
        </w:rPr>
        <w:t>"},"</w:t>
      </w:r>
      <w:proofErr w:type="spellStart"/>
      <w:r w:rsidRPr="002312D4">
        <w:rPr>
          <w:rFonts w:ascii="Consolas" w:hAnsi="Consolas"/>
        </w:rPr>
        <w:t>summary":"</w:t>
      </w:r>
      <w:r w:rsidR="00C91CBE">
        <w:rPr>
          <w:rFonts w:ascii="Consolas" w:hAnsi="Consolas"/>
        </w:rPr>
        <w:t>Test</w:t>
      </w:r>
      <w:proofErr w:type="spellEnd"/>
      <w:r w:rsidRPr="002312D4">
        <w:rPr>
          <w:rFonts w:ascii="Consolas" w:hAnsi="Consolas"/>
        </w:rPr>
        <w:t>, getting null response","issuetype":{"name":"Bug"},"labels":["test","test"],"description":"test description"}}</w:t>
      </w:r>
    </w:p>
    <w:p w14:paraId="63C14F38" w14:textId="77777777" w:rsidR="002312D4" w:rsidRPr="002312D4" w:rsidRDefault="002312D4" w:rsidP="0078497D">
      <w:pPr>
        <w:spacing w:after="0"/>
        <w:ind w:left="432"/>
        <w:jc w:val="left"/>
        <w:rPr>
          <w:rFonts w:ascii="Consolas" w:hAnsi="Consolas"/>
        </w:rPr>
      </w:pPr>
    </w:p>
    <w:p w14:paraId="0A0910BB" w14:textId="77777777" w:rsidR="002312D4" w:rsidRPr="002312D4" w:rsidRDefault="002312D4" w:rsidP="0078497D">
      <w:pPr>
        <w:spacing w:after="0"/>
        <w:ind w:left="432"/>
        <w:jc w:val="left"/>
        <w:rPr>
          <w:rFonts w:ascii="Consolas" w:hAnsi="Consolas"/>
        </w:rPr>
      </w:pPr>
    </w:p>
    <w:p w14:paraId="18D3934D" w14:textId="77777777" w:rsidR="002312D4" w:rsidRPr="002312D4" w:rsidRDefault="002312D4" w:rsidP="0078497D">
      <w:pPr>
        <w:spacing w:after="0"/>
        <w:ind w:left="432"/>
        <w:jc w:val="left"/>
        <w:rPr>
          <w:rFonts w:ascii="Consolas" w:hAnsi="Consolas"/>
        </w:rPr>
      </w:pPr>
      <w:r w:rsidRPr="002312D4">
        <w:rPr>
          <w:rFonts w:ascii="Consolas" w:hAnsi="Consolas"/>
        </w:rPr>
        <w:t>Response:</w:t>
      </w:r>
    </w:p>
    <w:p w14:paraId="07C6C1C0" w14:textId="77777777" w:rsidR="002312D4" w:rsidRPr="002312D4" w:rsidRDefault="002312D4" w:rsidP="0078497D">
      <w:pPr>
        <w:spacing w:after="0"/>
        <w:ind w:left="432"/>
        <w:jc w:val="left"/>
        <w:rPr>
          <w:rFonts w:ascii="Consolas" w:hAnsi="Consolas"/>
        </w:rPr>
      </w:pPr>
      <w:r w:rsidRPr="002312D4">
        <w:rPr>
          <w:rFonts w:ascii="Consolas" w:hAnsi="Consolas"/>
        </w:rPr>
        <w:t>{</w:t>
      </w:r>
    </w:p>
    <w:p w14:paraId="6F038EE1" w14:textId="77CB7E86" w:rsidR="002312D4" w:rsidRPr="002312D4" w:rsidRDefault="002312D4" w:rsidP="0078497D">
      <w:pPr>
        <w:spacing w:after="0"/>
        <w:ind w:left="432"/>
        <w:jc w:val="left"/>
        <w:rPr>
          <w:rFonts w:ascii="Consolas" w:hAnsi="Consolas"/>
        </w:rPr>
      </w:pPr>
      <w:r w:rsidRPr="002312D4">
        <w:rPr>
          <w:rFonts w:ascii="Consolas" w:hAnsi="Consolas"/>
        </w:rPr>
        <w:t xml:space="preserve">    "id": "</w:t>
      </w:r>
      <w:r w:rsidR="00C91CBE">
        <w:rPr>
          <w:rFonts w:ascii="Consolas" w:hAnsi="Consolas"/>
        </w:rPr>
        <w:t>1212</w:t>
      </w:r>
      <w:r w:rsidRPr="002312D4">
        <w:rPr>
          <w:rFonts w:ascii="Consolas" w:hAnsi="Consolas"/>
        </w:rPr>
        <w:t>",</w:t>
      </w:r>
    </w:p>
    <w:p w14:paraId="768D4D6A" w14:textId="2E3D892B" w:rsidR="002312D4" w:rsidRPr="002312D4" w:rsidRDefault="002312D4" w:rsidP="0078497D">
      <w:pPr>
        <w:spacing w:after="0"/>
        <w:ind w:left="432"/>
        <w:jc w:val="left"/>
        <w:rPr>
          <w:rFonts w:ascii="Consolas" w:hAnsi="Consolas"/>
        </w:rPr>
      </w:pPr>
      <w:r w:rsidRPr="002312D4">
        <w:rPr>
          <w:rFonts w:ascii="Consolas" w:hAnsi="Consolas"/>
        </w:rPr>
        <w:t xml:space="preserve">    "key": "</w:t>
      </w:r>
      <w:r w:rsidR="00C91CBE">
        <w:rPr>
          <w:rFonts w:ascii="Consolas" w:hAnsi="Consolas"/>
        </w:rPr>
        <w:t>Test-121</w:t>
      </w:r>
      <w:r w:rsidRPr="002312D4">
        <w:rPr>
          <w:rFonts w:ascii="Consolas" w:hAnsi="Consolas"/>
        </w:rPr>
        <w:t>",</w:t>
      </w:r>
    </w:p>
    <w:p w14:paraId="25DFC921" w14:textId="0C278328" w:rsidR="002312D4" w:rsidRPr="002312D4" w:rsidRDefault="002312D4" w:rsidP="0078497D">
      <w:pPr>
        <w:spacing w:after="0"/>
        <w:ind w:left="432"/>
        <w:jc w:val="left"/>
        <w:rPr>
          <w:rFonts w:ascii="Consolas" w:hAnsi="Consolas"/>
        </w:rPr>
      </w:pPr>
      <w:r w:rsidRPr="002312D4">
        <w:rPr>
          <w:rFonts w:ascii="Consolas" w:hAnsi="Consolas"/>
        </w:rPr>
        <w:t xml:space="preserve">    "self": "https://alm.accenture.com/</w:t>
      </w:r>
      <w:proofErr w:type="spellStart"/>
      <w:r w:rsidRPr="002312D4">
        <w:rPr>
          <w:rFonts w:ascii="Consolas" w:hAnsi="Consolas"/>
        </w:rPr>
        <w:t>jira</w:t>
      </w:r>
      <w:proofErr w:type="spellEnd"/>
      <w:r w:rsidRPr="002312D4">
        <w:rPr>
          <w:rFonts w:ascii="Consolas" w:hAnsi="Consolas"/>
        </w:rPr>
        <w:t>/rest/api/latest/issue/</w:t>
      </w:r>
      <w:r w:rsidR="00C91CBE">
        <w:rPr>
          <w:rFonts w:ascii="Consolas" w:hAnsi="Consolas"/>
        </w:rPr>
        <w:t>1212</w:t>
      </w:r>
      <w:r w:rsidRPr="002312D4">
        <w:rPr>
          <w:rFonts w:ascii="Consolas" w:hAnsi="Consolas"/>
        </w:rPr>
        <w:t>"</w:t>
      </w:r>
    </w:p>
    <w:p w14:paraId="0650FB58" w14:textId="1533C6F1" w:rsidR="00285216" w:rsidRPr="002312D4" w:rsidRDefault="002312D4" w:rsidP="0078497D">
      <w:pPr>
        <w:spacing w:after="0"/>
        <w:ind w:left="432"/>
        <w:jc w:val="left"/>
        <w:rPr>
          <w:rFonts w:ascii="Consolas" w:hAnsi="Consolas"/>
        </w:rPr>
      </w:pPr>
      <w:r w:rsidRPr="002312D4">
        <w:rPr>
          <w:rFonts w:ascii="Consolas" w:hAnsi="Consolas"/>
        </w:rPr>
        <w:t>}</w:t>
      </w:r>
    </w:p>
    <w:p w14:paraId="1C21F892" w14:textId="77777777" w:rsidR="0078497D" w:rsidRDefault="0078497D" w:rsidP="001A28DF">
      <w:pPr>
        <w:pStyle w:val="Heading2"/>
        <w:spacing w:before="0" w:after="0"/>
        <w:jc w:val="left"/>
        <w:rPr>
          <w:rFonts w:eastAsia="Times New Roman"/>
        </w:rPr>
        <w:sectPr w:rsidR="0078497D" w:rsidSect="0078497D">
          <w:type w:val="continuous"/>
          <w:pgSz w:w="12240" w:h="15840" w:code="1"/>
          <w:pgMar w:top="1440" w:right="1440" w:bottom="1440" w:left="1440" w:header="720" w:footer="720" w:gutter="0"/>
          <w:cols w:space="1440"/>
          <w:docGrid w:linePitch="360"/>
        </w:sectPr>
      </w:pPr>
      <w:bookmarkStart w:id="154" w:name="OLE_LINK9"/>
      <w:bookmarkStart w:id="155" w:name="_Toc164180649"/>
      <w:bookmarkStart w:id="156" w:name="_Toc170733828"/>
      <w:bookmarkEnd w:id="147"/>
    </w:p>
    <w:p w14:paraId="1DD4FC6A" w14:textId="1DB741FB" w:rsidR="001A5271" w:rsidRDefault="001A5271" w:rsidP="001A28DF">
      <w:pPr>
        <w:pStyle w:val="Heading2"/>
        <w:spacing w:before="0" w:after="0"/>
        <w:jc w:val="left"/>
        <w:rPr>
          <w:rFonts w:eastAsia="Times New Roman"/>
        </w:rPr>
      </w:pPr>
      <w:bookmarkStart w:id="157" w:name="_Toc220307716"/>
      <w:r>
        <w:rPr>
          <w:rFonts w:eastAsia="Times New Roman"/>
        </w:rPr>
        <w:lastRenderedPageBreak/>
        <w:t>Update Issue</w:t>
      </w:r>
      <w:bookmarkEnd w:id="155"/>
      <w:bookmarkEnd w:id="156"/>
      <w:bookmarkEnd w:id="157"/>
    </w:p>
    <w:p w14:paraId="7815B535" w14:textId="18EBAF15" w:rsidR="00854277" w:rsidRPr="00265CBA" w:rsidRDefault="00265CBA" w:rsidP="00A13262">
      <w:pPr>
        <w:spacing w:after="120"/>
      </w:pPr>
      <w:bookmarkStart w:id="158" w:name="OLE_LINK32"/>
      <w:r w:rsidRPr="00265CBA">
        <w:t xml:space="preserve">This API is used to update details of a Jira issue within a project. Users can send specific data for updating the issue, such as </w:t>
      </w:r>
      <w:proofErr w:type="spellStart"/>
      <w:r w:rsidRPr="00265CBA">
        <w:t>updateIssue</w:t>
      </w:r>
      <w:proofErr w:type="spellEnd"/>
      <w:r w:rsidRPr="00265CBA">
        <w:t xml:space="preserve">, </w:t>
      </w:r>
      <w:proofErr w:type="spellStart"/>
      <w:r w:rsidRPr="00265CBA">
        <w:t>changeStatus</w:t>
      </w:r>
      <w:proofErr w:type="spellEnd"/>
      <w:r w:rsidRPr="00265CBA">
        <w:t xml:space="preserve">, </w:t>
      </w:r>
      <w:proofErr w:type="spellStart"/>
      <w:r w:rsidRPr="00265CBA">
        <w:t>addWorklog</w:t>
      </w:r>
      <w:proofErr w:type="spellEnd"/>
      <w:r w:rsidRPr="00265CBA">
        <w:t xml:space="preserve">, or </w:t>
      </w:r>
      <w:proofErr w:type="spellStart"/>
      <w:r w:rsidRPr="00265CBA">
        <w:t>updateWorklog</w:t>
      </w:r>
      <w:proofErr w:type="spellEnd"/>
      <w:r w:rsidRPr="00265CBA">
        <w:t xml:space="preserve">, and only those actions will be performed. </w:t>
      </w:r>
      <w:bookmarkEnd w:id="158"/>
      <w:r w:rsidRPr="00265CBA">
        <w:t xml:space="preserve">The JSON representation of the Jira request in the request body contains the updated information for the issue identified by the provided </w:t>
      </w:r>
      <w:proofErr w:type="spellStart"/>
      <w:r w:rsidRPr="00265CBA">
        <w:t>issueId</w:t>
      </w:r>
      <w:proofErr w:type="spellEnd"/>
      <w:r w:rsidRPr="00265CBA">
        <w:t>. Upon completion, the user will receive either an error or success message, depending on the outcome of the performed actions.</w:t>
      </w:r>
    </w:p>
    <w:tbl>
      <w:tblPr>
        <w:tblStyle w:val="TableGridLight"/>
        <w:tblW w:w="4901" w:type="pct"/>
        <w:tblLayout w:type="fixed"/>
        <w:tblLook w:val="04A0" w:firstRow="1" w:lastRow="0" w:firstColumn="1" w:lastColumn="0" w:noHBand="0" w:noVBand="1"/>
      </w:tblPr>
      <w:tblGrid>
        <w:gridCol w:w="1975"/>
        <w:gridCol w:w="7190"/>
      </w:tblGrid>
      <w:tr w:rsidR="00265CBA" w:rsidRPr="00265CBA" w14:paraId="12998D85" w14:textId="77777777" w:rsidTr="005E4D4B">
        <w:trPr>
          <w:trHeight w:val="182"/>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3ED709" w14:textId="77777777" w:rsidR="00265CBA" w:rsidRPr="00265CBA" w:rsidRDefault="00265CBA" w:rsidP="001A28DF">
            <w:pPr>
              <w:spacing w:line="259" w:lineRule="auto"/>
              <w:jc w:val="left"/>
            </w:pPr>
            <w:bookmarkStart w:id="159" w:name="OLE_LINK24"/>
            <w:r w:rsidRPr="00265CBA">
              <w:t>PROTOCOL</w:t>
            </w:r>
          </w:p>
        </w:tc>
        <w:tc>
          <w:tcPr>
            <w:tcW w:w="7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CC1DA1" w14:textId="77777777" w:rsidR="00265CBA" w:rsidRPr="00265CBA" w:rsidRDefault="00265CBA" w:rsidP="001A28DF">
            <w:pPr>
              <w:spacing w:line="259" w:lineRule="auto"/>
              <w:jc w:val="left"/>
            </w:pPr>
            <w:r w:rsidRPr="00265CBA">
              <w:t>HTTPS</w:t>
            </w:r>
          </w:p>
        </w:tc>
      </w:tr>
      <w:tr w:rsidR="00265CBA" w:rsidRPr="00265CBA" w14:paraId="108D07D2" w14:textId="77777777" w:rsidTr="005E4D4B">
        <w:trPr>
          <w:trHeight w:val="116"/>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7D6ED9A" w14:textId="5E434A71" w:rsidR="00265CBA" w:rsidRPr="00265CBA" w:rsidRDefault="00F7408B" w:rsidP="001A28DF">
            <w:pPr>
              <w:spacing w:line="259" w:lineRule="auto"/>
              <w:jc w:val="left"/>
            </w:pPr>
            <w:r w:rsidRPr="00F7408B">
              <w:t xml:space="preserve">DEV </w:t>
            </w:r>
            <w:r w:rsidR="00265CBA" w:rsidRPr="00265CBA">
              <w:t>ENDPOINT</w:t>
            </w:r>
          </w:p>
        </w:tc>
        <w:tc>
          <w:tcPr>
            <w:tcW w:w="7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65EEF4" w14:textId="378AB130" w:rsidR="00265CBA" w:rsidRPr="00265CBA" w:rsidRDefault="008851C3" w:rsidP="001A28DF">
            <w:pPr>
              <w:spacing w:line="259" w:lineRule="auto"/>
              <w:jc w:val="left"/>
            </w:pPr>
            <w:hyperlink r:id="rId50" w:history="1">
              <w:r w:rsidRPr="00E17D78">
                <w:rPr>
                  <w:rStyle w:val="Hyperlink"/>
                </w:rPr>
                <w:t>https://ix-dev-apimgmt.azure-api.net/jira-api/</w:t>
              </w:r>
              <w:bookmarkStart w:id="160" w:name="OLE_LINK68"/>
              <w:r w:rsidRPr="00E17D78">
                <w:rPr>
                  <w:rStyle w:val="Hyperlink"/>
                </w:rPr>
                <w:t>project/issue/{issueId}</w:t>
              </w:r>
              <w:bookmarkEnd w:id="160"/>
            </w:hyperlink>
            <w:r>
              <w:t xml:space="preserve"> </w:t>
            </w:r>
          </w:p>
        </w:tc>
      </w:tr>
      <w:tr w:rsidR="00E711C8" w:rsidRPr="00265CBA" w14:paraId="4DAA38F4" w14:textId="77777777" w:rsidTr="005E4D4B">
        <w:trPr>
          <w:trHeight w:val="116"/>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9E046AF" w14:textId="63D393C1" w:rsidR="00E711C8" w:rsidRPr="00F7408B" w:rsidRDefault="00E711C8" w:rsidP="001A28DF">
            <w:pPr>
              <w:jc w:val="left"/>
            </w:pPr>
            <w:r w:rsidRPr="00E711C8">
              <w:t>QA ENDPOINT</w:t>
            </w:r>
          </w:p>
        </w:tc>
        <w:tc>
          <w:tcPr>
            <w:tcW w:w="7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0457D3" w14:textId="578CC3C0" w:rsidR="00E711C8" w:rsidRPr="00F7408B" w:rsidRDefault="008851C3" w:rsidP="001A28DF">
            <w:pPr>
              <w:jc w:val="left"/>
            </w:pPr>
            <w:hyperlink r:id="rId51" w:history="1">
              <w:r w:rsidRPr="00E17D78">
                <w:rPr>
                  <w:rStyle w:val="Hyperlink"/>
                </w:rPr>
                <w:t>https://ix-qa-apimgmt.azure-api.net/jira-api/project/issue/{issueId}</w:t>
              </w:r>
            </w:hyperlink>
            <w:r>
              <w:t xml:space="preserve"> </w:t>
            </w:r>
          </w:p>
        </w:tc>
      </w:tr>
      <w:tr w:rsidR="00265CBA" w:rsidRPr="00265CBA" w14:paraId="452F3074" w14:textId="77777777" w:rsidTr="005E4D4B">
        <w:trPr>
          <w:trHeight w:val="149"/>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71BC76" w14:textId="77777777" w:rsidR="00265CBA" w:rsidRPr="00265CBA" w:rsidRDefault="00265CBA" w:rsidP="001A28DF">
            <w:pPr>
              <w:spacing w:line="259" w:lineRule="auto"/>
              <w:jc w:val="left"/>
            </w:pPr>
            <w:r w:rsidRPr="00265CBA">
              <w:t>METHOD</w:t>
            </w:r>
          </w:p>
        </w:tc>
        <w:tc>
          <w:tcPr>
            <w:tcW w:w="7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57C50B" w14:textId="24A88536" w:rsidR="00265CBA" w:rsidRPr="00265CBA" w:rsidRDefault="00265CBA" w:rsidP="001A28DF">
            <w:pPr>
              <w:spacing w:line="259" w:lineRule="auto"/>
              <w:jc w:val="left"/>
            </w:pPr>
            <w:r>
              <w:t>PUT</w:t>
            </w:r>
          </w:p>
        </w:tc>
      </w:tr>
      <w:tr w:rsidR="00265CBA" w:rsidRPr="00265CBA" w14:paraId="4D6DF559" w14:textId="77777777" w:rsidTr="005E4D4B">
        <w:trPr>
          <w:trHeight w:val="265"/>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E62BCD7" w14:textId="77777777" w:rsidR="00265CBA" w:rsidRPr="00265CBA" w:rsidRDefault="00265CBA" w:rsidP="001A28DF">
            <w:pPr>
              <w:spacing w:line="259" w:lineRule="auto"/>
              <w:jc w:val="left"/>
            </w:pPr>
            <w:r w:rsidRPr="00265CBA">
              <w:t>CONTENT TYPE</w:t>
            </w:r>
          </w:p>
        </w:tc>
        <w:tc>
          <w:tcPr>
            <w:tcW w:w="7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F350C1" w14:textId="21631A50" w:rsidR="00265CBA" w:rsidRPr="00265CBA" w:rsidRDefault="00265CBA" w:rsidP="001A28DF">
            <w:pPr>
              <w:spacing w:line="259" w:lineRule="auto"/>
              <w:jc w:val="left"/>
            </w:pPr>
            <w:r w:rsidRPr="00265CBA">
              <w:t>application / json</w:t>
            </w:r>
          </w:p>
        </w:tc>
      </w:tr>
      <w:tr w:rsidR="00BC1B0D" w:rsidRPr="00265CBA" w14:paraId="00E09750" w14:textId="77777777" w:rsidTr="005E4D4B">
        <w:trPr>
          <w:trHeight w:val="265"/>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4CD759D" w14:textId="6CC24C12" w:rsidR="00BC1B0D" w:rsidRDefault="00BC1B0D" w:rsidP="001A28DF">
            <w:pPr>
              <w:jc w:val="left"/>
            </w:pPr>
            <w:r>
              <w:t>REQUEST</w:t>
            </w:r>
          </w:p>
        </w:tc>
        <w:tc>
          <w:tcPr>
            <w:tcW w:w="7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25F97A" w14:textId="606F063E" w:rsidR="00BC1B0D" w:rsidRDefault="007D6E5E" w:rsidP="001A28DF">
            <w:pPr>
              <w:jc w:val="left"/>
            </w:pPr>
            <w:hyperlink r:id="rId52" w:history="1">
              <w:r w:rsidRPr="007D6E5E">
                <w:rPr>
                  <w:rStyle w:val="Hyperlink"/>
                </w:rPr>
                <w:t>DT_Update_Issue_Request.txt</w:t>
              </w:r>
            </w:hyperlink>
          </w:p>
        </w:tc>
      </w:tr>
      <w:tr w:rsidR="000022E2" w:rsidRPr="00265CBA" w14:paraId="55160BC7" w14:textId="77777777" w:rsidTr="005E4D4B">
        <w:trPr>
          <w:trHeight w:val="265"/>
        </w:trPr>
        <w:tc>
          <w:tcPr>
            <w:tcW w:w="19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9F4B37F" w14:textId="205E5D3F" w:rsidR="000022E2" w:rsidRPr="00265CBA" w:rsidRDefault="00BC1B0D" w:rsidP="001A28DF">
            <w:pPr>
              <w:jc w:val="left"/>
            </w:pPr>
            <w:r>
              <w:t>RESPONSE</w:t>
            </w:r>
          </w:p>
        </w:tc>
        <w:tc>
          <w:tcPr>
            <w:tcW w:w="71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B96D92B" w14:textId="0081C5C4" w:rsidR="000022E2" w:rsidRPr="004279E0" w:rsidRDefault="00B84E12" w:rsidP="001A28DF">
            <w:pPr>
              <w:jc w:val="left"/>
              <w:rPr>
                <w:rFonts w:ascii="Times New Roman" w:hAnsi="Times New Roman"/>
              </w:rPr>
            </w:pPr>
            <w:hyperlink r:id="rId53" w:history="1">
              <w:r>
                <w:rPr>
                  <w:rStyle w:val="Hyperlink"/>
                </w:rPr>
                <w:t>DT_Update_Issue_Response.txt</w:t>
              </w:r>
            </w:hyperlink>
          </w:p>
        </w:tc>
      </w:tr>
    </w:tbl>
    <w:bookmarkEnd w:id="159"/>
    <w:p w14:paraId="3A662CCA" w14:textId="0B1FB50D" w:rsidR="00E6239F" w:rsidRDefault="004525B1" w:rsidP="004525B1">
      <w:pPr>
        <w:pStyle w:val="Heading3"/>
        <w:sectPr w:rsidR="00E6239F" w:rsidSect="0078497D">
          <w:pgSz w:w="12240" w:h="15840" w:code="1"/>
          <w:pgMar w:top="1440" w:right="1440" w:bottom="1440" w:left="1440" w:header="720" w:footer="720" w:gutter="0"/>
          <w:cols w:space="1440"/>
          <w:docGrid w:linePitch="360"/>
        </w:sectPr>
      </w:pPr>
      <w:r>
        <w:t>Path Parameter</w:t>
      </w:r>
    </w:p>
    <w:tbl>
      <w:tblPr>
        <w:tblStyle w:val="TableGridLight"/>
        <w:tblW w:w="9160" w:type="dxa"/>
        <w:tblLook w:val="04A0" w:firstRow="1" w:lastRow="0" w:firstColumn="1" w:lastColumn="0" w:noHBand="0" w:noVBand="1"/>
      </w:tblPr>
      <w:tblGrid>
        <w:gridCol w:w="1683"/>
        <w:gridCol w:w="7477"/>
      </w:tblGrid>
      <w:tr w:rsidR="0092635A" w14:paraId="14834A87" w14:textId="77777777" w:rsidTr="00E6239F">
        <w:trPr>
          <w:trHeight w:val="262"/>
        </w:trPr>
        <w:tc>
          <w:tcPr>
            <w:tcW w:w="16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569608" w14:textId="77777777" w:rsidR="0092635A" w:rsidRDefault="0092635A">
            <w:pPr>
              <w:jc w:val="left"/>
            </w:pPr>
            <w:r>
              <w:t>Parameter</w:t>
            </w:r>
          </w:p>
        </w:tc>
        <w:tc>
          <w:tcPr>
            <w:tcW w:w="7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C68FB1" w14:textId="77777777" w:rsidR="0092635A" w:rsidRDefault="0092635A">
            <w:pPr>
              <w:jc w:val="left"/>
            </w:pPr>
            <w:r>
              <w:t>Description</w:t>
            </w:r>
          </w:p>
        </w:tc>
      </w:tr>
      <w:tr w:rsidR="0092635A" w14:paraId="1115F3FD" w14:textId="77777777" w:rsidTr="00E6239F">
        <w:trPr>
          <w:trHeight w:val="246"/>
        </w:trPr>
        <w:tc>
          <w:tcPr>
            <w:tcW w:w="16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CECCA0" w14:textId="49109292" w:rsidR="0092635A" w:rsidRDefault="0025657B">
            <w:pPr>
              <w:jc w:val="left"/>
            </w:pPr>
            <w:proofErr w:type="spellStart"/>
            <w:r w:rsidRPr="0025657B">
              <w:t>issueId</w:t>
            </w:r>
            <w:proofErr w:type="spellEnd"/>
          </w:p>
        </w:tc>
        <w:tc>
          <w:tcPr>
            <w:tcW w:w="7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CD6B7" w14:textId="389C837B" w:rsidR="0092635A" w:rsidRDefault="0025657B">
            <w:pPr>
              <w:jc w:val="left"/>
            </w:pPr>
            <w:r w:rsidRPr="0025657B">
              <w:t>The identifier of the issue for which details ha</w:t>
            </w:r>
            <w:r w:rsidR="00D40469">
              <w:t>ve</w:t>
            </w:r>
            <w:r w:rsidRPr="0025657B">
              <w:t xml:space="preserve"> to be updated.</w:t>
            </w:r>
          </w:p>
        </w:tc>
      </w:tr>
    </w:tbl>
    <w:p w14:paraId="700B2528" w14:textId="54724743" w:rsidR="00A13262" w:rsidRDefault="00A13262" w:rsidP="00A13262">
      <w:pPr>
        <w:pStyle w:val="Heading3"/>
        <w:sectPr w:rsidR="00A13262" w:rsidSect="00E6239F">
          <w:type w:val="continuous"/>
          <w:pgSz w:w="12240" w:h="15840" w:code="1"/>
          <w:pgMar w:top="1440" w:right="1440" w:bottom="1440" w:left="1440" w:header="720" w:footer="720" w:gutter="0"/>
          <w:cols w:space="1440"/>
          <w:docGrid w:linePitch="360"/>
        </w:sectPr>
      </w:pPr>
      <w:r>
        <w:t>Pagination Parameters</w:t>
      </w:r>
    </w:p>
    <w:tbl>
      <w:tblPr>
        <w:tblStyle w:val="TableGridLight"/>
        <w:tblW w:w="9160" w:type="dxa"/>
        <w:tblLook w:val="04A0" w:firstRow="1" w:lastRow="0" w:firstColumn="1" w:lastColumn="0" w:noHBand="0" w:noVBand="1"/>
      </w:tblPr>
      <w:tblGrid>
        <w:gridCol w:w="1683"/>
        <w:gridCol w:w="7477"/>
      </w:tblGrid>
      <w:tr w:rsidR="0092635A" w14:paraId="7496F321" w14:textId="77777777" w:rsidTr="00E6239F">
        <w:trPr>
          <w:trHeight w:val="246"/>
        </w:trPr>
        <w:tc>
          <w:tcPr>
            <w:tcW w:w="16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79514FF" w14:textId="77777777" w:rsidR="0092635A" w:rsidRDefault="0092635A">
            <w:pPr>
              <w:jc w:val="left"/>
            </w:pPr>
            <w:r>
              <w:t>Parameter</w:t>
            </w:r>
          </w:p>
        </w:tc>
        <w:tc>
          <w:tcPr>
            <w:tcW w:w="7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D536D5A" w14:textId="77777777" w:rsidR="0092635A" w:rsidRDefault="0092635A">
            <w:pPr>
              <w:jc w:val="left"/>
            </w:pPr>
            <w:r>
              <w:t>Description</w:t>
            </w:r>
          </w:p>
        </w:tc>
      </w:tr>
      <w:tr w:rsidR="0092635A" w14:paraId="0082BAC1" w14:textId="77777777" w:rsidTr="00E6239F">
        <w:trPr>
          <w:trHeight w:val="262"/>
        </w:trPr>
        <w:tc>
          <w:tcPr>
            <w:tcW w:w="16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FA263B" w14:textId="77777777" w:rsidR="0092635A" w:rsidRDefault="0092635A">
            <w:pPr>
              <w:jc w:val="left"/>
            </w:pPr>
            <w:r>
              <w:t>offset</w:t>
            </w:r>
          </w:p>
        </w:tc>
        <w:tc>
          <w:tcPr>
            <w:tcW w:w="7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999F57" w14:textId="77777777" w:rsidR="0092635A" w:rsidRDefault="0092635A">
            <w:pPr>
              <w:jc w:val="left"/>
            </w:pPr>
            <w:r>
              <w:t>Page number of the dataset to retrieve (greater than 0</w:t>
            </w:r>
          </w:p>
        </w:tc>
      </w:tr>
      <w:tr w:rsidR="0092635A" w14:paraId="70827E46" w14:textId="77777777" w:rsidTr="00E6239F">
        <w:trPr>
          <w:trHeight w:val="246"/>
        </w:trPr>
        <w:tc>
          <w:tcPr>
            <w:tcW w:w="16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43320A" w14:textId="77777777" w:rsidR="0092635A" w:rsidRDefault="0092635A">
            <w:pPr>
              <w:jc w:val="left"/>
            </w:pPr>
            <w:r>
              <w:t>limits</w:t>
            </w:r>
          </w:p>
        </w:tc>
        <w:tc>
          <w:tcPr>
            <w:tcW w:w="74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E37EC0" w14:textId="676CD003" w:rsidR="0092635A" w:rsidRDefault="0092635A">
            <w:pPr>
              <w:jc w:val="left"/>
            </w:pPr>
            <w:r>
              <w:t xml:space="preserve">Page size, </w:t>
            </w:r>
            <w:r w:rsidR="00D40469">
              <w:t xml:space="preserve">the </w:t>
            </w:r>
            <w:r>
              <w:t>maximum value is 50 (greater than 0).</w:t>
            </w:r>
          </w:p>
        </w:tc>
      </w:tr>
    </w:tbl>
    <w:p w14:paraId="1730DEB3" w14:textId="62F6C174" w:rsidR="00854277" w:rsidRPr="00515169" w:rsidRDefault="00990394" w:rsidP="00990394">
      <w:pPr>
        <w:pStyle w:val="Heading3"/>
      </w:pPr>
      <w:r>
        <w:t>Result</w:t>
      </w:r>
    </w:p>
    <w:tbl>
      <w:tblPr>
        <w:tblStyle w:val="TableGridLight"/>
        <w:tblW w:w="4966" w:type="pct"/>
        <w:tblLayout w:type="fixed"/>
        <w:tblLook w:val="04A0" w:firstRow="1" w:lastRow="0" w:firstColumn="1" w:lastColumn="0" w:noHBand="0" w:noVBand="1"/>
      </w:tblPr>
      <w:tblGrid>
        <w:gridCol w:w="1706"/>
        <w:gridCol w:w="7580"/>
      </w:tblGrid>
      <w:tr w:rsidR="00BE10D5" w14:paraId="61B91C3F" w14:textId="77777777" w:rsidTr="00AA0B37">
        <w:trPr>
          <w:trHeight w:val="198"/>
        </w:trPr>
        <w:tc>
          <w:tcPr>
            <w:tcW w:w="17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66B2C5" w14:textId="77777777" w:rsidR="00BE10D5" w:rsidRDefault="00BE10D5" w:rsidP="001A28DF">
            <w:pPr>
              <w:jc w:val="left"/>
            </w:pPr>
            <w:r>
              <w:t>HTTP Code</w:t>
            </w:r>
          </w:p>
        </w:tc>
        <w:tc>
          <w:tcPr>
            <w:tcW w:w="7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7E4DB2D" w14:textId="77777777" w:rsidR="00BE10D5" w:rsidRDefault="00BE10D5" w:rsidP="001A28DF">
            <w:pPr>
              <w:jc w:val="left"/>
            </w:pPr>
            <w:r>
              <w:t>Result Description</w:t>
            </w:r>
          </w:p>
        </w:tc>
      </w:tr>
      <w:tr w:rsidR="00BE10D5" w14:paraId="1072C1F0" w14:textId="77777777" w:rsidTr="00AA0B37">
        <w:trPr>
          <w:trHeight w:val="211"/>
        </w:trPr>
        <w:tc>
          <w:tcPr>
            <w:tcW w:w="17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7D80FE" w14:textId="77777777" w:rsidR="00BE10D5" w:rsidRDefault="00BE10D5" w:rsidP="001A28DF">
            <w:pPr>
              <w:jc w:val="left"/>
            </w:pPr>
            <w:r>
              <w:t>200</w:t>
            </w:r>
          </w:p>
        </w:tc>
        <w:tc>
          <w:tcPr>
            <w:tcW w:w="75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A5D87" w14:textId="7326DE10" w:rsidR="00BE10D5" w:rsidRDefault="00854277" w:rsidP="001A28DF">
            <w:pPr>
              <w:jc w:val="left"/>
            </w:pPr>
            <w:r>
              <w:t>Success</w:t>
            </w:r>
          </w:p>
        </w:tc>
      </w:tr>
    </w:tbl>
    <w:p w14:paraId="774E6BCB" w14:textId="30F5A28E" w:rsidR="00990394" w:rsidRDefault="00990394" w:rsidP="00990394">
      <w:pPr>
        <w:pStyle w:val="Heading3"/>
        <w:sectPr w:rsidR="00990394" w:rsidSect="00E6239F">
          <w:type w:val="continuous"/>
          <w:pgSz w:w="12240" w:h="15840" w:code="1"/>
          <w:pgMar w:top="1440" w:right="1440" w:bottom="1440" w:left="1440" w:header="720" w:footer="720" w:gutter="0"/>
          <w:cols w:space="1440"/>
          <w:docGrid w:linePitch="360"/>
        </w:sectPr>
      </w:pPr>
      <w:r>
        <w:t>Error Management</w:t>
      </w:r>
    </w:p>
    <w:tbl>
      <w:tblPr>
        <w:tblStyle w:val="TableGridLight"/>
        <w:tblW w:w="4966" w:type="pct"/>
        <w:tblLayout w:type="fixed"/>
        <w:tblLook w:val="04A0" w:firstRow="1" w:lastRow="0" w:firstColumn="1" w:lastColumn="0" w:noHBand="0" w:noVBand="1"/>
      </w:tblPr>
      <w:tblGrid>
        <w:gridCol w:w="1706"/>
        <w:gridCol w:w="1711"/>
        <w:gridCol w:w="5869"/>
      </w:tblGrid>
      <w:tr w:rsidR="00FA7FC5" w14:paraId="248059C8" w14:textId="77777777" w:rsidTr="00AA0B37">
        <w:trPr>
          <w:trHeight w:val="211"/>
        </w:trPr>
        <w:tc>
          <w:tcPr>
            <w:tcW w:w="17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D94563" w14:textId="77777777" w:rsidR="00BE10D5" w:rsidRDefault="00BE10D5" w:rsidP="001A28DF">
            <w:pPr>
              <w:jc w:val="left"/>
            </w:pPr>
            <w:r>
              <w:t>HTTP Code</w:t>
            </w:r>
          </w:p>
        </w:tc>
        <w:tc>
          <w:tcPr>
            <w:tcW w:w="17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A479591" w14:textId="77777777" w:rsidR="00BE10D5" w:rsidRDefault="00BE10D5" w:rsidP="001A28DF">
            <w:pPr>
              <w:jc w:val="left"/>
            </w:pPr>
            <w:r>
              <w:t>Error Code</w:t>
            </w:r>
          </w:p>
        </w:tc>
        <w:tc>
          <w:tcPr>
            <w:tcW w:w="58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741DB21" w14:textId="77777777" w:rsidR="00BE10D5" w:rsidRDefault="00BE10D5" w:rsidP="001A28DF">
            <w:pPr>
              <w:jc w:val="left"/>
            </w:pPr>
            <w:r>
              <w:t>Error Description</w:t>
            </w:r>
          </w:p>
        </w:tc>
      </w:tr>
      <w:tr w:rsidR="00AA0B37" w14:paraId="6E894B65" w14:textId="77777777" w:rsidTr="00AA0B37">
        <w:tc>
          <w:tcPr>
            <w:tcW w:w="1706" w:type="dxa"/>
            <w:hideMark/>
          </w:tcPr>
          <w:p w14:paraId="6E5EA473" w14:textId="77777777" w:rsidR="00AA0B37" w:rsidRDefault="00AA0B37">
            <w:pPr>
              <w:jc w:val="left"/>
            </w:pPr>
            <w:r>
              <w:t>500</w:t>
            </w:r>
          </w:p>
        </w:tc>
        <w:tc>
          <w:tcPr>
            <w:tcW w:w="1711" w:type="dxa"/>
            <w:hideMark/>
          </w:tcPr>
          <w:p w14:paraId="3FD7B4DB" w14:textId="77777777" w:rsidR="00AA0B37" w:rsidRDefault="00AA0B37">
            <w:pPr>
              <w:jc w:val="left"/>
            </w:pPr>
            <w:r>
              <w:t>500</w:t>
            </w:r>
          </w:p>
        </w:tc>
        <w:tc>
          <w:tcPr>
            <w:tcW w:w="5869" w:type="dxa"/>
            <w:hideMark/>
          </w:tcPr>
          <w:p w14:paraId="514210BF" w14:textId="77777777" w:rsidR="00AA0B37" w:rsidRDefault="00AA0B37">
            <w:pPr>
              <w:jc w:val="left"/>
            </w:pPr>
            <w:r>
              <w:t>Project Specific error</w:t>
            </w:r>
          </w:p>
        </w:tc>
      </w:tr>
      <w:tr w:rsidR="00AA0B37" w14:paraId="7D9E3CA3" w14:textId="77777777" w:rsidTr="00AA0B37">
        <w:tc>
          <w:tcPr>
            <w:tcW w:w="1706" w:type="dxa"/>
            <w:hideMark/>
          </w:tcPr>
          <w:p w14:paraId="241E63FE" w14:textId="77777777" w:rsidR="00AA0B37" w:rsidRDefault="00AA0B37">
            <w:pPr>
              <w:jc w:val="left"/>
            </w:pPr>
            <w:r>
              <w:t>404</w:t>
            </w:r>
          </w:p>
        </w:tc>
        <w:tc>
          <w:tcPr>
            <w:tcW w:w="1711" w:type="dxa"/>
            <w:hideMark/>
          </w:tcPr>
          <w:p w14:paraId="3CEEDC51" w14:textId="77777777" w:rsidR="00AA0B37" w:rsidRDefault="00AA0B37">
            <w:pPr>
              <w:jc w:val="left"/>
            </w:pPr>
            <w:r>
              <w:t>404</w:t>
            </w:r>
          </w:p>
        </w:tc>
        <w:tc>
          <w:tcPr>
            <w:tcW w:w="5869" w:type="dxa"/>
            <w:hideMark/>
          </w:tcPr>
          <w:p w14:paraId="3286EF7C" w14:textId="77777777" w:rsidR="00AA0B37" w:rsidRDefault="00AA0B37">
            <w:pPr>
              <w:jc w:val="left"/>
            </w:pPr>
            <w:r>
              <w:t>Not Found</w:t>
            </w:r>
          </w:p>
        </w:tc>
      </w:tr>
      <w:tr w:rsidR="00AA0B37" w14:paraId="00EF8A32" w14:textId="77777777" w:rsidTr="00AA0B37">
        <w:tc>
          <w:tcPr>
            <w:tcW w:w="1706" w:type="dxa"/>
            <w:hideMark/>
          </w:tcPr>
          <w:p w14:paraId="3A893C31" w14:textId="77777777" w:rsidR="00AA0B37" w:rsidRDefault="00AA0B37">
            <w:pPr>
              <w:jc w:val="left"/>
            </w:pPr>
            <w:r>
              <w:t>403</w:t>
            </w:r>
          </w:p>
        </w:tc>
        <w:tc>
          <w:tcPr>
            <w:tcW w:w="1711" w:type="dxa"/>
            <w:hideMark/>
          </w:tcPr>
          <w:p w14:paraId="3DD6EAC2" w14:textId="77777777" w:rsidR="00AA0B37" w:rsidRDefault="00AA0B37">
            <w:pPr>
              <w:jc w:val="left"/>
            </w:pPr>
            <w:r>
              <w:t>403</w:t>
            </w:r>
          </w:p>
        </w:tc>
        <w:tc>
          <w:tcPr>
            <w:tcW w:w="5869" w:type="dxa"/>
            <w:hideMark/>
          </w:tcPr>
          <w:p w14:paraId="78F8EED6" w14:textId="77777777" w:rsidR="00AA0B37" w:rsidRDefault="00AA0B37">
            <w:pPr>
              <w:jc w:val="left"/>
            </w:pPr>
            <w:r>
              <w:t>Forbidden</w:t>
            </w:r>
          </w:p>
        </w:tc>
      </w:tr>
      <w:tr w:rsidR="00AA0B37" w14:paraId="36B35BBA" w14:textId="77777777" w:rsidTr="00AA0B37">
        <w:trPr>
          <w:trHeight w:val="300"/>
        </w:trPr>
        <w:tc>
          <w:tcPr>
            <w:tcW w:w="1706" w:type="dxa"/>
            <w:hideMark/>
          </w:tcPr>
          <w:p w14:paraId="00955CC9" w14:textId="77777777" w:rsidR="00AA0B37" w:rsidRDefault="00AA0B37">
            <w:pPr>
              <w:jc w:val="left"/>
            </w:pPr>
            <w:r>
              <w:t>401</w:t>
            </w:r>
          </w:p>
        </w:tc>
        <w:tc>
          <w:tcPr>
            <w:tcW w:w="1711" w:type="dxa"/>
            <w:hideMark/>
          </w:tcPr>
          <w:p w14:paraId="7D153C78" w14:textId="77777777" w:rsidR="00AA0B37" w:rsidRDefault="00AA0B37">
            <w:pPr>
              <w:jc w:val="left"/>
            </w:pPr>
            <w:r>
              <w:t>401</w:t>
            </w:r>
          </w:p>
        </w:tc>
        <w:tc>
          <w:tcPr>
            <w:tcW w:w="5869" w:type="dxa"/>
            <w:hideMark/>
          </w:tcPr>
          <w:p w14:paraId="32BDCECD" w14:textId="0BB83CB8" w:rsidR="00AA0B37" w:rsidRDefault="00AA0B37">
            <w:pPr>
              <w:jc w:val="left"/>
            </w:pPr>
            <w:r>
              <w:t>Invalid Subscription key</w:t>
            </w:r>
            <w:r w:rsidR="00990394">
              <w:t xml:space="preserve"> or </w:t>
            </w:r>
            <w:r>
              <w:t>Invalid Token</w:t>
            </w:r>
          </w:p>
        </w:tc>
      </w:tr>
      <w:tr w:rsidR="00AA0B37" w14:paraId="50375205" w14:textId="77777777" w:rsidTr="00AA0B37">
        <w:trPr>
          <w:trHeight w:val="300"/>
        </w:trPr>
        <w:tc>
          <w:tcPr>
            <w:tcW w:w="1706" w:type="dxa"/>
            <w:hideMark/>
          </w:tcPr>
          <w:p w14:paraId="19D2AC77" w14:textId="77777777" w:rsidR="00AA0B37" w:rsidRDefault="00AA0B37">
            <w:pPr>
              <w:jc w:val="left"/>
            </w:pPr>
            <w:r>
              <w:t>400</w:t>
            </w:r>
          </w:p>
        </w:tc>
        <w:tc>
          <w:tcPr>
            <w:tcW w:w="1711" w:type="dxa"/>
            <w:hideMark/>
          </w:tcPr>
          <w:p w14:paraId="422F060E" w14:textId="77777777" w:rsidR="00AA0B37" w:rsidRDefault="00AA0B37">
            <w:pPr>
              <w:jc w:val="left"/>
            </w:pPr>
            <w:r>
              <w:t>400</w:t>
            </w:r>
          </w:p>
        </w:tc>
        <w:tc>
          <w:tcPr>
            <w:tcW w:w="5869" w:type="dxa"/>
            <w:hideMark/>
          </w:tcPr>
          <w:p w14:paraId="2108231A" w14:textId="77777777" w:rsidR="00AA0B37" w:rsidRDefault="00AA0B37">
            <w:pPr>
              <w:jc w:val="left"/>
            </w:pPr>
            <w:r>
              <w:t>Bad Request</w:t>
            </w:r>
          </w:p>
        </w:tc>
      </w:tr>
    </w:tbl>
    <w:p w14:paraId="6B52C84E" w14:textId="77777777" w:rsidR="004E4ABA" w:rsidRDefault="004E4ABA" w:rsidP="001A28DF">
      <w:pPr>
        <w:pStyle w:val="Heading2"/>
        <w:spacing w:before="0" w:after="0"/>
        <w:jc w:val="left"/>
        <w:rPr>
          <w:rFonts w:eastAsia="Times New Roman"/>
        </w:rPr>
        <w:sectPr w:rsidR="004E4ABA" w:rsidSect="00E6239F">
          <w:type w:val="continuous"/>
          <w:pgSz w:w="12240" w:h="15840" w:code="1"/>
          <w:pgMar w:top="1440" w:right="1440" w:bottom="1440" w:left="1440" w:header="720" w:footer="720" w:gutter="0"/>
          <w:cols w:space="1440"/>
          <w:docGrid w:linePitch="360"/>
        </w:sectPr>
      </w:pPr>
      <w:bookmarkStart w:id="161" w:name="OLE_LINK5"/>
      <w:bookmarkStart w:id="162" w:name="OLE_LINK13"/>
      <w:bookmarkStart w:id="163" w:name="_Toc164180650"/>
      <w:bookmarkStart w:id="164" w:name="_Toc170733829"/>
      <w:bookmarkEnd w:id="154"/>
    </w:p>
    <w:p w14:paraId="7CE6855F" w14:textId="67999528" w:rsidR="002D59A8" w:rsidRDefault="002D59A8" w:rsidP="001A28DF">
      <w:pPr>
        <w:pStyle w:val="Heading2"/>
        <w:spacing w:before="0" w:after="0"/>
        <w:jc w:val="left"/>
        <w:rPr>
          <w:rFonts w:eastAsia="Times New Roman"/>
        </w:rPr>
      </w:pPr>
      <w:bookmarkStart w:id="165" w:name="_Toc220307717"/>
      <w:r>
        <w:rPr>
          <w:rFonts w:eastAsia="Times New Roman"/>
        </w:rPr>
        <w:lastRenderedPageBreak/>
        <w:t>Upload Attachment</w:t>
      </w:r>
      <w:bookmarkEnd w:id="163"/>
      <w:bookmarkEnd w:id="164"/>
      <w:bookmarkEnd w:id="165"/>
    </w:p>
    <w:p w14:paraId="3ECC7AA1" w14:textId="45D78FB7" w:rsidR="00195C2C" w:rsidRPr="00D868F9" w:rsidRDefault="00195C2C" w:rsidP="00D868F9">
      <w:bookmarkStart w:id="166" w:name="OLE_LINK33"/>
      <w:bookmarkStart w:id="167" w:name="OLE_LINK12"/>
      <w:r w:rsidRPr="00D868F9">
        <w:t>This API is used to upload attachment</w:t>
      </w:r>
      <w:r w:rsidR="00D40469" w:rsidRPr="00D868F9">
        <w:t>s</w:t>
      </w:r>
      <w:r w:rsidRPr="00D868F9">
        <w:t xml:space="preserve"> in a particular issue. </w:t>
      </w:r>
      <w:bookmarkEnd w:id="166"/>
      <w:r w:rsidRPr="00D868F9">
        <w:t>User</w:t>
      </w:r>
      <w:r w:rsidR="00D40469" w:rsidRPr="00D868F9">
        <w:t>s</w:t>
      </w:r>
      <w:r w:rsidRPr="00D868F9">
        <w:t xml:space="preserve"> can upload one attachment at a time.</w:t>
      </w:r>
    </w:p>
    <w:tbl>
      <w:tblPr>
        <w:tblStyle w:val="TableGridLight"/>
        <w:tblW w:w="5000" w:type="pct"/>
        <w:tblLayout w:type="fixed"/>
        <w:tblLook w:val="04A0" w:firstRow="1" w:lastRow="0" w:firstColumn="1" w:lastColumn="0" w:noHBand="0" w:noVBand="1"/>
      </w:tblPr>
      <w:tblGrid>
        <w:gridCol w:w="1719"/>
        <w:gridCol w:w="7631"/>
      </w:tblGrid>
      <w:tr w:rsidR="00362CA2" w:rsidRPr="004279E0" w14:paraId="5B49620C" w14:textId="77777777" w:rsidTr="00D868F9">
        <w:trPr>
          <w:trHeight w:val="16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B0A499B" w14:textId="77777777" w:rsidR="00362CA2" w:rsidRPr="004279E0" w:rsidRDefault="00362CA2" w:rsidP="00D868F9">
            <w:pPr>
              <w:spacing w:line="259" w:lineRule="auto"/>
              <w:jc w:val="left"/>
              <w:rPr>
                <w:szCs w:val="20"/>
              </w:rPr>
            </w:pPr>
            <w:r w:rsidRPr="004279E0">
              <w:rPr>
                <w:szCs w:val="20"/>
              </w:rPr>
              <w:t>PROTOCOL</w:t>
            </w:r>
          </w:p>
        </w:tc>
        <w:tc>
          <w:tcPr>
            <w:tcW w:w="8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B6939B" w14:textId="77777777" w:rsidR="00362CA2" w:rsidRPr="004279E0" w:rsidRDefault="00362CA2" w:rsidP="00D868F9">
            <w:pPr>
              <w:spacing w:line="259" w:lineRule="auto"/>
              <w:jc w:val="left"/>
              <w:rPr>
                <w:szCs w:val="20"/>
              </w:rPr>
            </w:pPr>
            <w:r w:rsidRPr="004279E0">
              <w:rPr>
                <w:szCs w:val="20"/>
              </w:rPr>
              <w:t>HTTPS</w:t>
            </w:r>
          </w:p>
        </w:tc>
      </w:tr>
      <w:tr w:rsidR="00362CA2" w:rsidRPr="004279E0" w14:paraId="7E475F69" w14:textId="77777777" w:rsidTr="00D868F9">
        <w:trPr>
          <w:trHeight w:val="10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433DCD" w14:textId="0794939C" w:rsidR="00362CA2" w:rsidRPr="004279E0" w:rsidRDefault="00F7408B" w:rsidP="00D868F9">
            <w:pPr>
              <w:spacing w:line="259" w:lineRule="auto"/>
              <w:jc w:val="left"/>
              <w:rPr>
                <w:szCs w:val="20"/>
              </w:rPr>
            </w:pPr>
            <w:r w:rsidRPr="004279E0">
              <w:rPr>
                <w:szCs w:val="20"/>
              </w:rPr>
              <w:t xml:space="preserve">DEV </w:t>
            </w:r>
            <w:r w:rsidR="00362CA2" w:rsidRPr="004279E0">
              <w:rPr>
                <w:szCs w:val="20"/>
              </w:rPr>
              <w:t>ENDPOINT</w:t>
            </w:r>
          </w:p>
        </w:tc>
        <w:tc>
          <w:tcPr>
            <w:tcW w:w="8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6BA57" w14:textId="797D062F" w:rsidR="00362CA2" w:rsidRPr="004279E0" w:rsidRDefault="00E11CAF" w:rsidP="00D868F9">
            <w:pPr>
              <w:spacing w:line="259" w:lineRule="auto"/>
              <w:jc w:val="left"/>
              <w:rPr>
                <w:szCs w:val="20"/>
              </w:rPr>
            </w:pPr>
            <w:hyperlink r:id="rId54" w:history="1">
              <w:r w:rsidRPr="004279E0">
                <w:rPr>
                  <w:rStyle w:val="Hyperlink"/>
                  <w:szCs w:val="20"/>
                </w:rPr>
                <w:t>https://ix-dev-apimgmt.azure-api.net/jira-api/project/issue/{issueId}/attachment</w:t>
              </w:r>
            </w:hyperlink>
            <w:r w:rsidRPr="004279E0">
              <w:rPr>
                <w:szCs w:val="20"/>
              </w:rPr>
              <w:t xml:space="preserve"> </w:t>
            </w:r>
          </w:p>
        </w:tc>
      </w:tr>
      <w:tr w:rsidR="00E711C8" w:rsidRPr="004279E0" w14:paraId="180BC180" w14:textId="77777777" w:rsidTr="00D868F9">
        <w:trPr>
          <w:trHeight w:val="10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1310284" w14:textId="721FBAA0" w:rsidR="00E711C8" w:rsidRPr="004279E0" w:rsidRDefault="00E711C8" w:rsidP="00D868F9">
            <w:pPr>
              <w:jc w:val="left"/>
              <w:rPr>
                <w:szCs w:val="20"/>
              </w:rPr>
            </w:pPr>
            <w:r w:rsidRPr="004279E0">
              <w:rPr>
                <w:szCs w:val="20"/>
              </w:rPr>
              <w:t>QA ENDPOINT</w:t>
            </w:r>
          </w:p>
        </w:tc>
        <w:tc>
          <w:tcPr>
            <w:tcW w:w="8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03A4F94" w14:textId="2DC02F58" w:rsidR="00E711C8" w:rsidRPr="004279E0" w:rsidRDefault="00E11CAF" w:rsidP="00D868F9">
            <w:pPr>
              <w:jc w:val="left"/>
              <w:rPr>
                <w:szCs w:val="20"/>
              </w:rPr>
            </w:pPr>
            <w:hyperlink r:id="rId55" w:history="1">
              <w:r w:rsidRPr="004279E0">
                <w:rPr>
                  <w:rStyle w:val="Hyperlink"/>
                  <w:szCs w:val="20"/>
                </w:rPr>
                <w:t>https://ix-qa-apimgmt.azure-api.net/jira-api/project/issue/{issueId}/attachment</w:t>
              </w:r>
            </w:hyperlink>
            <w:r w:rsidRPr="004279E0">
              <w:rPr>
                <w:szCs w:val="20"/>
              </w:rPr>
              <w:t xml:space="preserve"> </w:t>
            </w:r>
          </w:p>
        </w:tc>
      </w:tr>
      <w:tr w:rsidR="00362CA2" w:rsidRPr="004279E0" w14:paraId="7CA57B36" w14:textId="77777777" w:rsidTr="00D868F9">
        <w:trPr>
          <w:trHeight w:val="13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3244E1C" w14:textId="77777777" w:rsidR="00362CA2" w:rsidRPr="004279E0" w:rsidRDefault="00362CA2" w:rsidP="00D868F9">
            <w:pPr>
              <w:spacing w:line="259" w:lineRule="auto"/>
              <w:jc w:val="left"/>
              <w:rPr>
                <w:szCs w:val="20"/>
              </w:rPr>
            </w:pPr>
            <w:r w:rsidRPr="004279E0">
              <w:rPr>
                <w:szCs w:val="20"/>
              </w:rPr>
              <w:t>METHOD</w:t>
            </w:r>
          </w:p>
        </w:tc>
        <w:tc>
          <w:tcPr>
            <w:tcW w:w="8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D55186" w14:textId="45CF1133" w:rsidR="00362CA2" w:rsidRPr="004279E0" w:rsidRDefault="00362CA2" w:rsidP="00D868F9">
            <w:pPr>
              <w:spacing w:line="259" w:lineRule="auto"/>
              <w:jc w:val="left"/>
              <w:rPr>
                <w:szCs w:val="20"/>
              </w:rPr>
            </w:pPr>
            <w:r w:rsidRPr="004279E0">
              <w:rPr>
                <w:szCs w:val="20"/>
              </w:rPr>
              <w:t>POST</w:t>
            </w:r>
          </w:p>
        </w:tc>
      </w:tr>
      <w:tr w:rsidR="00362CA2" w:rsidRPr="004279E0" w14:paraId="6F2F26B1" w14:textId="77777777" w:rsidTr="00D868F9">
        <w:trPr>
          <w:trHeight w:val="240"/>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374B86E" w14:textId="77777777" w:rsidR="00362CA2" w:rsidRPr="004279E0" w:rsidRDefault="00362CA2" w:rsidP="00D868F9">
            <w:pPr>
              <w:spacing w:line="259" w:lineRule="auto"/>
              <w:jc w:val="left"/>
              <w:rPr>
                <w:szCs w:val="20"/>
              </w:rPr>
            </w:pPr>
            <w:r w:rsidRPr="004279E0">
              <w:rPr>
                <w:szCs w:val="20"/>
              </w:rPr>
              <w:t>CONTENT TYPE</w:t>
            </w:r>
          </w:p>
        </w:tc>
        <w:tc>
          <w:tcPr>
            <w:tcW w:w="8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D450DD" w14:textId="3D3A0AC1" w:rsidR="00362CA2" w:rsidRPr="004279E0" w:rsidRDefault="0D0A488C" w:rsidP="00D868F9">
            <w:pPr>
              <w:spacing w:line="259" w:lineRule="auto"/>
              <w:jc w:val="left"/>
              <w:rPr>
                <w:rFonts w:eastAsia="Graphik" w:cs="Graphik"/>
                <w:szCs w:val="20"/>
              </w:rPr>
            </w:pPr>
            <w:r w:rsidRPr="004279E0">
              <w:rPr>
                <w:rFonts w:eastAsia="Segoe UI" w:cs="Segoe UI"/>
                <w:color w:val="333333"/>
                <w:szCs w:val="20"/>
              </w:rPr>
              <w:t>multipart/form-data</w:t>
            </w:r>
          </w:p>
        </w:tc>
      </w:tr>
      <w:tr w:rsidR="00D21E64" w:rsidRPr="004279E0" w14:paraId="30E18F73" w14:textId="77777777" w:rsidTr="00D868F9">
        <w:trPr>
          <w:trHeight w:val="240"/>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D4A45B9" w14:textId="14014539" w:rsidR="00D21E64" w:rsidRPr="004279E0" w:rsidRDefault="00D21E64" w:rsidP="00D868F9">
            <w:pPr>
              <w:jc w:val="left"/>
              <w:rPr>
                <w:szCs w:val="20"/>
              </w:rPr>
            </w:pPr>
            <w:r w:rsidRPr="004279E0">
              <w:rPr>
                <w:szCs w:val="20"/>
              </w:rPr>
              <w:t>USAGE</w:t>
            </w:r>
          </w:p>
        </w:tc>
        <w:tc>
          <w:tcPr>
            <w:tcW w:w="8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61B821" w14:textId="7E9DED80" w:rsidR="00D21E64" w:rsidRPr="004279E0" w:rsidRDefault="00D21E64" w:rsidP="00D868F9">
            <w:pPr>
              <w:jc w:val="left"/>
              <w:rPr>
                <w:rFonts w:eastAsia="Segoe UI" w:cs="Segoe UI"/>
                <w:color w:val="333333"/>
                <w:szCs w:val="20"/>
              </w:rPr>
            </w:pPr>
            <w:hyperlink r:id="rId56" w:history="1">
              <w:r w:rsidRPr="004279E0">
                <w:rPr>
                  <w:rStyle w:val="Hyperlink"/>
                  <w:rFonts w:eastAsia="Segoe UI" w:cs="Segoe UI"/>
                  <w:szCs w:val="20"/>
                </w:rPr>
                <w:t>DT_Upload_Attachment_Response.txt</w:t>
              </w:r>
            </w:hyperlink>
          </w:p>
        </w:tc>
      </w:tr>
    </w:tbl>
    <w:p w14:paraId="0116B452" w14:textId="6A6CC0C5" w:rsidR="0000111A" w:rsidRDefault="00D868F9" w:rsidP="00A256B3">
      <w:pPr>
        <w:pStyle w:val="Heading3"/>
      </w:pPr>
      <w:bookmarkStart w:id="168" w:name="OLE_LINK11"/>
      <w:r>
        <w:t>Path Parameters</w:t>
      </w:r>
    </w:p>
    <w:tbl>
      <w:tblPr>
        <w:tblStyle w:val="TableGridLight"/>
        <w:tblW w:w="9175" w:type="dxa"/>
        <w:tblLook w:val="04A0" w:firstRow="1" w:lastRow="0" w:firstColumn="1" w:lastColumn="0" w:noHBand="0" w:noVBand="1"/>
      </w:tblPr>
      <w:tblGrid>
        <w:gridCol w:w="1885"/>
        <w:gridCol w:w="7290"/>
      </w:tblGrid>
      <w:tr w:rsidR="0000111A" w14:paraId="2EE3D225" w14:textId="77777777" w:rsidTr="006161C8">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4EB9DE" w14:textId="77777777" w:rsidR="0000111A" w:rsidRDefault="0000111A">
            <w:pPr>
              <w:jc w:val="left"/>
            </w:pPr>
            <w:r>
              <w:t>Parameter</w:t>
            </w:r>
          </w:p>
        </w:tc>
        <w:tc>
          <w:tcPr>
            <w:tcW w:w="7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F3D549D" w14:textId="77777777" w:rsidR="0000111A" w:rsidRDefault="0000111A">
            <w:pPr>
              <w:jc w:val="left"/>
            </w:pPr>
            <w:r>
              <w:t>Description</w:t>
            </w:r>
          </w:p>
        </w:tc>
      </w:tr>
      <w:tr w:rsidR="005C43E9" w14:paraId="3789615C" w14:textId="77777777" w:rsidTr="006161C8">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019760" w14:textId="0BDEAC36" w:rsidR="005C43E9" w:rsidRDefault="005C43E9" w:rsidP="005C43E9">
            <w:pPr>
              <w:jc w:val="left"/>
            </w:pPr>
            <w:proofErr w:type="spellStart"/>
            <w:r>
              <w:t>issueId</w:t>
            </w:r>
            <w:proofErr w:type="spellEnd"/>
          </w:p>
        </w:tc>
        <w:tc>
          <w:tcPr>
            <w:tcW w:w="7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193815" w14:textId="5474E41F" w:rsidR="005C43E9" w:rsidRDefault="00EF42E8" w:rsidP="005C43E9">
            <w:pPr>
              <w:jc w:val="left"/>
            </w:pPr>
            <w:r w:rsidRPr="00EF42E8">
              <w:t xml:space="preserve">The identifier of the issue for which </w:t>
            </w:r>
            <w:r w:rsidR="00D40469">
              <w:t xml:space="preserve">the </w:t>
            </w:r>
            <w:r w:rsidRPr="00EF42E8">
              <w:t>attachment has to be validated.</w:t>
            </w:r>
          </w:p>
        </w:tc>
      </w:tr>
    </w:tbl>
    <w:p w14:paraId="535B8482" w14:textId="3CD9638D" w:rsidR="00A256B3" w:rsidRDefault="00A256B3" w:rsidP="00A256B3">
      <w:pPr>
        <w:pStyle w:val="Heading3"/>
        <w:sectPr w:rsidR="00A256B3" w:rsidSect="004E4ABA">
          <w:pgSz w:w="12240" w:h="15840" w:code="1"/>
          <w:pgMar w:top="1440" w:right="1440" w:bottom="1440" w:left="1440" w:header="720" w:footer="720" w:gutter="0"/>
          <w:cols w:space="1440"/>
          <w:docGrid w:linePitch="360"/>
        </w:sectPr>
      </w:pPr>
      <w:r>
        <w:t>Pagination Paramete</w:t>
      </w:r>
      <w:r w:rsidR="00526040">
        <w:t>r</w:t>
      </w:r>
      <w:r w:rsidR="006C35DE">
        <w:t>s</w:t>
      </w:r>
    </w:p>
    <w:tbl>
      <w:tblPr>
        <w:tblStyle w:val="TableGridLight"/>
        <w:tblW w:w="9175" w:type="dxa"/>
        <w:tblLook w:val="04A0" w:firstRow="1" w:lastRow="0" w:firstColumn="1" w:lastColumn="0" w:noHBand="0" w:noVBand="1"/>
      </w:tblPr>
      <w:tblGrid>
        <w:gridCol w:w="1885"/>
        <w:gridCol w:w="7290"/>
      </w:tblGrid>
      <w:tr w:rsidR="005C43E9" w14:paraId="64088EBF" w14:textId="77777777" w:rsidTr="006161C8">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730BB6" w14:textId="77777777" w:rsidR="005C43E9" w:rsidRDefault="005C43E9" w:rsidP="005C43E9">
            <w:pPr>
              <w:jc w:val="left"/>
            </w:pPr>
            <w:r>
              <w:t>Parameter</w:t>
            </w:r>
          </w:p>
        </w:tc>
        <w:tc>
          <w:tcPr>
            <w:tcW w:w="7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F950C61" w14:textId="77777777" w:rsidR="005C43E9" w:rsidRDefault="005C43E9" w:rsidP="005C43E9">
            <w:pPr>
              <w:jc w:val="left"/>
            </w:pPr>
            <w:r>
              <w:t>Description</w:t>
            </w:r>
          </w:p>
        </w:tc>
      </w:tr>
      <w:tr w:rsidR="005C43E9" w14:paraId="3DD68435" w14:textId="77777777" w:rsidTr="006161C8">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59275A" w14:textId="77777777" w:rsidR="005C43E9" w:rsidRDefault="005C43E9" w:rsidP="005C43E9">
            <w:pPr>
              <w:jc w:val="left"/>
            </w:pPr>
            <w:r>
              <w:t>offset</w:t>
            </w:r>
          </w:p>
        </w:tc>
        <w:tc>
          <w:tcPr>
            <w:tcW w:w="7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478C19" w14:textId="2C7E45C9" w:rsidR="005C43E9" w:rsidRDefault="005C43E9" w:rsidP="005C43E9">
            <w:pPr>
              <w:jc w:val="left"/>
            </w:pPr>
            <w:r>
              <w:t>Page number of the dataset to retrieve (greater than 0</w:t>
            </w:r>
            <w:r w:rsidR="00EF42E8">
              <w:t>)</w:t>
            </w:r>
          </w:p>
        </w:tc>
      </w:tr>
      <w:tr w:rsidR="005C43E9" w14:paraId="14503778" w14:textId="77777777" w:rsidTr="006161C8">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AB919" w14:textId="77777777" w:rsidR="005C43E9" w:rsidRDefault="005C43E9" w:rsidP="005C43E9">
            <w:pPr>
              <w:jc w:val="left"/>
            </w:pPr>
            <w:r>
              <w:t>limits</w:t>
            </w:r>
          </w:p>
        </w:tc>
        <w:tc>
          <w:tcPr>
            <w:tcW w:w="72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BBD7BC" w14:textId="79B1326C" w:rsidR="005C43E9" w:rsidRDefault="005C43E9" w:rsidP="005C43E9">
            <w:pPr>
              <w:jc w:val="left"/>
            </w:pPr>
            <w:r>
              <w:t xml:space="preserve">Page size, </w:t>
            </w:r>
            <w:r w:rsidR="00D40469">
              <w:t xml:space="preserve">the </w:t>
            </w:r>
            <w:r>
              <w:t>maximum value is 50 (greater than 0).</w:t>
            </w:r>
          </w:p>
        </w:tc>
      </w:tr>
    </w:tbl>
    <w:bookmarkEnd w:id="168"/>
    <w:p w14:paraId="6CE00EBD" w14:textId="0D702820" w:rsidR="00744901" w:rsidRDefault="006C35DE" w:rsidP="006C35DE">
      <w:pPr>
        <w:pStyle w:val="Heading3"/>
      </w:pPr>
      <w:r>
        <w:t>Result</w:t>
      </w:r>
    </w:p>
    <w:tbl>
      <w:tblPr>
        <w:tblStyle w:val="TableGridLight"/>
        <w:tblW w:w="4906" w:type="pct"/>
        <w:tblLayout w:type="fixed"/>
        <w:tblLook w:val="04A0" w:firstRow="1" w:lastRow="0" w:firstColumn="1" w:lastColumn="0" w:noHBand="0" w:noVBand="1"/>
      </w:tblPr>
      <w:tblGrid>
        <w:gridCol w:w="1365"/>
        <w:gridCol w:w="7809"/>
      </w:tblGrid>
      <w:tr w:rsidR="0000111A" w14:paraId="35E6408D" w14:textId="77777777" w:rsidTr="00AA0B37">
        <w:tc>
          <w:tcPr>
            <w:tcW w:w="13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4CBEE0A" w14:textId="77777777" w:rsidR="0000111A" w:rsidRDefault="0000111A">
            <w:pPr>
              <w:jc w:val="left"/>
            </w:pPr>
            <w:r>
              <w:t>HTTP Code</w:t>
            </w:r>
          </w:p>
        </w:tc>
        <w:tc>
          <w:tcPr>
            <w:tcW w:w="7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E77D2FE" w14:textId="77777777" w:rsidR="0000111A" w:rsidRDefault="0000111A">
            <w:pPr>
              <w:jc w:val="left"/>
            </w:pPr>
            <w:r>
              <w:t>Result Description</w:t>
            </w:r>
          </w:p>
        </w:tc>
      </w:tr>
      <w:tr w:rsidR="0000111A" w14:paraId="2FC5E9D4" w14:textId="77777777" w:rsidTr="00AA0B37">
        <w:tc>
          <w:tcPr>
            <w:tcW w:w="13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4738BD" w14:textId="77777777" w:rsidR="0000111A" w:rsidRDefault="0000111A">
            <w:pPr>
              <w:jc w:val="left"/>
            </w:pPr>
            <w:r>
              <w:t>200</w:t>
            </w:r>
          </w:p>
        </w:tc>
        <w:tc>
          <w:tcPr>
            <w:tcW w:w="7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588A7F" w14:textId="029F51F6" w:rsidR="0000111A" w:rsidRDefault="005C43E9">
            <w:pPr>
              <w:jc w:val="left"/>
            </w:pPr>
            <w:r>
              <w:t>Success</w:t>
            </w:r>
          </w:p>
        </w:tc>
      </w:tr>
    </w:tbl>
    <w:p w14:paraId="04E39E87" w14:textId="06164F36" w:rsidR="006C35DE" w:rsidRDefault="006C35DE" w:rsidP="006C35DE">
      <w:pPr>
        <w:pStyle w:val="Heading3"/>
        <w:sectPr w:rsidR="006C35DE" w:rsidSect="00A256B3">
          <w:type w:val="continuous"/>
          <w:pgSz w:w="12240" w:h="15840" w:code="1"/>
          <w:pgMar w:top="1440" w:right="1440" w:bottom="1440" w:left="1440" w:header="720" w:footer="720" w:gutter="0"/>
          <w:cols w:space="1440"/>
          <w:docGrid w:linePitch="360"/>
        </w:sectPr>
      </w:pPr>
      <w:r>
        <w:t>Error Management</w:t>
      </w:r>
    </w:p>
    <w:tbl>
      <w:tblPr>
        <w:tblStyle w:val="TableGridLight"/>
        <w:tblW w:w="4906" w:type="pct"/>
        <w:tblLayout w:type="fixed"/>
        <w:tblLook w:val="04A0" w:firstRow="1" w:lastRow="0" w:firstColumn="1" w:lastColumn="0" w:noHBand="0" w:noVBand="1"/>
      </w:tblPr>
      <w:tblGrid>
        <w:gridCol w:w="1365"/>
        <w:gridCol w:w="1458"/>
        <w:gridCol w:w="6351"/>
      </w:tblGrid>
      <w:tr w:rsidR="0000111A" w14:paraId="3702557F" w14:textId="77777777" w:rsidTr="00AA0B37">
        <w:tc>
          <w:tcPr>
            <w:tcW w:w="13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82B48B7" w14:textId="77777777" w:rsidR="0000111A" w:rsidRDefault="0000111A">
            <w:pPr>
              <w:jc w:val="left"/>
            </w:pPr>
            <w:r>
              <w:t>HTTP Code</w:t>
            </w:r>
          </w:p>
        </w:tc>
        <w:tc>
          <w:tcPr>
            <w:tcW w:w="14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F918805" w14:textId="77777777" w:rsidR="0000111A" w:rsidRDefault="0000111A">
            <w:pPr>
              <w:jc w:val="left"/>
            </w:pPr>
            <w:r>
              <w:t>Error Code</w:t>
            </w:r>
          </w:p>
        </w:tc>
        <w:tc>
          <w:tcPr>
            <w:tcW w:w="63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D1C0540" w14:textId="77777777" w:rsidR="0000111A" w:rsidRDefault="0000111A">
            <w:pPr>
              <w:jc w:val="left"/>
            </w:pPr>
            <w:r>
              <w:t>Error Description</w:t>
            </w:r>
          </w:p>
        </w:tc>
      </w:tr>
      <w:tr w:rsidR="00AA0B37" w14:paraId="6C6CD84D" w14:textId="77777777" w:rsidTr="00AA0B37">
        <w:tc>
          <w:tcPr>
            <w:tcW w:w="1365" w:type="dxa"/>
            <w:hideMark/>
          </w:tcPr>
          <w:p w14:paraId="20E3B857" w14:textId="77777777" w:rsidR="00AA0B37" w:rsidRDefault="00AA0B37">
            <w:pPr>
              <w:jc w:val="left"/>
            </w:pPr>
            <w:bookmarkStart w:id="169" w:name="OLE_LINK14"/>
            <w:bookmarkEnd w:id="161"/>
            <w:bookmarkEnd w:id="162"/>
            <w:bookmarkEnd w:id="167"/>
            <w:r>
              <w:t>500</w:t>
            </w:r>
          </w:p>
        </w:tc>
        <w:tc>
          <w:tcPr>
            <w:tcW w:w="1458" w:type="dxa"/>
            <w:hideMark/>
          </w:tcPr>
          <w:p w14:paraId="5B2398C1" w14:textId="77777777" w:rsidR="00AA0B37" w:rsidRDefault="00AA0B37">
            <w:pPr>
              <w:jc w:val="left"/>
            </w:pPr>
            <w:r>
              <w:t>500</w:t>
            </w:r>
          </w:p>
        </w:tc>
        <w:tc>
          <w:tcPr>
            <w:tcW w:w="6351" w:type="dxa"/>
            <w:hideMark/>
          </w:tcPr>
          <w:p w14:paraId="7FA808F7" w14:textId="77777777" w:rsidR="00AA0B37" w:rsidRDefault="00AA0B37">
            <w:pPr>
              <w:jc w:val="left"/>
            </w:pPr>
            <w:r>
              <w:t>Project Specific error</w:t>
            </w:r>
          </w:p>
        </w:tc>
      </w:tr>
      <w:tr w:rsidR="00AA0B37" w14:paraId="7E84653B" w14:textId="77777777" w:rsidTr="00AA0B37">
        <w:tc>
          <w:tcPr>
            <w:tcW w:w="1365" w:type="dxa"/>
            <w:hideMark/>
          </w:tcPr>
          <w:p w14:paraId="26B2E375" w14:textId="77777777" w:rsidR="00AA0B37" w:rsidRDefault="00AA0B37">
            <w:pPr>
              <w:jc w:val="left"/>
            </w:pPr>
            <w:r>
              <w:t>404</w:t>
            </w:r>
          </w:p>
        </w:tc>
        <w:tc>
          <w:tcPr>
            <w:tcW w:w="1458" w:type="dxa"/>
            <w:hideMark/>
          </w:tcPr>
          <w:p w14:paraId="37CCBF1E" w14:textId="77777777" w:rsidR="00AA0B37" w:rsidRDefault="00AA0B37">
            <w:pPr>
              <w:jc w:val="left"/>
            </w:pPr>
            <w:r>
              <w:t>404</w:t>
            </w:r>
          </w:p>
        </w:tc>
        <w:tc>
          <w:tcPr>
            <w:tcW w:w="6351" w:type="dxa"/>
            <w:hideMark/>
          </w:tcPr>
          <w:p w14:paraId="44CCC3E8" w14:textId="77777777" w:rsidR="00AA0B37" w:rsidRDefault="00AA0B37">
            <w:pPr>
              <w:jc w:val="left"/>
            </w:pPr>
            <w:r>
              <w:t>Not Found</w:t>
            </w:r>
          </w:p>
        </w:tc>
      </w:tr>
      <w:tr w:rsidR="00AA0B37" w14:paraId="3051DF90" w14:textId="77777777" w:rsidTr="00AA0B37">
        <w:tc>
          <w:tcPr>
            <w:tcW w:w="1365" w:type="dxa"/>
            <w:hideMark/>
          </w:tcPr>
          <w:p w14:paraId="382C935A" w14:textId="77777777" w:rsidR="00AA0B37" w:rsidRDefault="00AA0B37">
            <w:pPr>
              <w:jc w:val="left"/>
            </w:pPr>
            <w:r>
              <w:t>403</w:t>
            </w:r>
          </w:p>
        </w:tc>
        <w:tc>
          <w:tcPr>
            <w:tcW w:w="1458" w:type="dxa"/>
            <w:hideMark/>
          </w:tcPr>
          <w:p w14:paraId="211DB48C" w14:textId="77777777" w:rsidR="00AA0B37" w:rsidRDefault="00AA0B37">
            <w:pPr>
              <w:jc w:val="left"/>
            </w:pPr>
            <w:r>
              <w:t>403</w:t>
            </w:r>
          </w:p>
        </w:tc>
        <w:tc>
          <w:tcPr>
            <w:tcW w:w="6351" w:type="dxa"/>
            <w:hideMark/>
          </w:tcPr>
          <w:p w14:paraId="0BA411F7" w14:textId="77777777" w:rsidR="00AA0B37" w:rsidRDefault="00AA0B37">
            <w:pPr>
              <w:jc w:val="left"/>
            </w:pPr>
            <w:r>
              <w:t>Forbidden</w:t>
            </w:r>
          </w:p>
        </w:tc>
      </w:tr>
      <w:tr w:rsidR="00AA0B37" w14:paraId="042CC818" w14:textId="77777777" w:rsidTr="00AA0B37">
        <w:trPr>
          <w:trHeight w:val="300"/>
        </w:trPr>
        <w:tc>
          <w:tcPr>
            <w:tcW w:w="1365" w:type="dxa"/>
            <w:hideMark/>
          </w:tcPr>
          <w:p w14:paraId="4FFA5EF1" w14:textId="77777777" w:rsidR="00AA0B37" w:rsidRDefault="00AA0B37">
            <w:pPr>
              <w:jc w:val="left"/>
            </w:pPr>
            <w:r>
              <w:t>401</w:t>
            </w:r>
          </w:p>
        </w:tc>
        <w:tc>
          <w:tcPr>
            <w:tcW w:w="1458" w:type="dxa"/>
            <w:hideMark/>
          </w:tcPr>
          <w:p w14:paraId="53193644" w14:textId="77777777" w:rsidR="00AA0B37" w:rsidRDefault="00AA0B37">
            <w:pPr>
              <w:jc w:val="left"/>
            </w:pPr>
            <w:r>
              <w:t>401</w:t>
            </w:r>
          </w:p>
        </w:tc>
        <w:tc>
          <w:tcPr>
            <w:tcW w:w="6351" w:type="dxa"/>
            <w:hideMark/>
          </w:tcPr>
          <w:p w14:paraId="0943AC11" w14:textId="77777777" w:rsidR="00AA0B37" w:rsidRDefault="00AA0B37">
            <w:pPr>
              <w:jc w:val="left"/>
            </w:pPr>
            <w:r>
              <w:t>Invalid Subscription key</w:t>
            </w:r>
            <w:r>
              <w:br/>
              <w:t>Invalid Token</w:t>
            </w:r>
          </w:p>
        </w:tc>
      </w:tr>
      <w:tr w:rsidR="00AA0B37" w14:paraId="45055A4A" w14:textId="77777777" w:rsidTr="00AA0B37">
        <w:trPr>
          <w:trHeight w:val="300"/>
        </w:trPr>
        <w:tc>
          <w:tcPr>
            <w:tcW w:w="1365" w:type="dxa"/>
            <w:hideMark/>
          </w:tcPr>
          <w:p w14:paraId="4504F1DF" w14:textId="77777777" w:rsidR="00AA0B37" w:rsidRDefault="00AA0B37">
            <w:pPr>
              <w:jc w:val="left"/>
            </w:pPr>
            <w:r>
              <w:t>400</w:t>
            </w:r>
          </w:p>
        </w:tc>
        <w:tc>
          <w:tcPr>
            <w:tcW w:w="1458" w:type="dxa"/>
            <w:hideMark/>
          </w:tcPr>
          <w:p w14:paraId="69BFD7D8" w14:textId="77777777" w:rsidR="00AA0B37" w:rsidRDefault="00AA0B37">
            <w:pPr>
              <w:jc w:val="left"/>
            </w:pPr>
            <w:r>
              <w:t>400</w:t>
            </w:r>
          </w:p>
        </w:tc>
        <w:tc>
          <w:tcPr>
            <w:tcW w:w="6351" w:type="dxa"/>
            <w:hideMark/>
          </w:tcPr>
          <w:p w14:paraId="7FC85F84" w14:textId="77777777" w:rsidR="00AA0B37" w:rsidRDefault="00AA0B37">
            <w:pPr>
              <w:jc w:val="left"/>
            </w:pPr>
            <w:r>
              <w:t>Bad Request</w:t>
            </w:r>
          </w:p>
        </w:tc>
      </w:tr>
    </w:tbl>
    <w:p w14:paraId="6D6189C7" w14:textId="77777777" w:rsidR="006C35DE" w:rsidRDefault="006C35DE" w:rsidP="001A28DF">
      <w:pPr>
        <w:pStyle w:val="Heading2"/>
        <w:spacing w:before="0" w:after="0"/>
        <w:jc w:val="left"/>
        <w:rPr>
          <w:rFonts w:eastAsia="Times New Roman"/>
        </w:rPr>
        <w:sectPr w:rsidR="006C35DE" w:rsidSect="00A256B3">
          <w:type w:val="continuous"/>
          <w:pgSz w:w="12240" w:h="15840" w:code="1"/>
          <w:pgMar w:top="1440" w:right="1440" w:bottom="1440" w:left="1440" w:header="720" w:footer="720" w:gutter="0"/>
          <w:cols w:space="1440"/>
          <w:docGrid w:linePitch="360"/>
        </w:sectPr>
      </w:pPr>
      <w:bookmarkStart w:id="170" w:name="_Toc164180651"/>
      <w:bookmarkStart w:id="171" w:name="_Toc170733830"/>
    </w:p>
    <w:p w14:paraId="155D85AE" w14:textId="56E34ACA" w:rsidR="000F4308" w:rsidRDefault="00A25113" w:rsidP="001A28DF">
      <w:pPr>
        <w:pStyle w:val="Heading2"/>
        <w:spacing w:before="0" w:after="0"/>
        <w:jc w:val="left"/>
        <w:rPr>
          <w:rFonts w:eastAsia="Times New Roman"/>
        </w:rPr>
      </w:pPr>
      <w:bookmarkStart w:id="172" w:name="_Toc220307718"/>
      <w:r>
        <w:rPr>
          <w:rFonts w:eastAsia="Times New Roman"/>
        </w:rPr>
        <w:lastRenderedPageBreak/>
        <w:t>Get Status</w:t>
      </w:r>
      <w:bookmarkEnd w:id="170"/>
      <w:bookmarkEnd w:id="171"/>
      <w:bookmarkEnd w:id="172"/>
    </w:p>
    <w:p w14:paraId="51CC80EF" w14:textId="41272259" w:rsidR="00E05C21" w:rsidRPr="00AD430B" w:rsidRDefault="00E05C21" w:rsidP="00AD430B">
      <w:bookmarkStart w:id="173" w:name="OLE_LINK34"/>
      <w:r w:rsidRPr="00AD430B">
        <w:t xml:space="preserve">This API retrieves available status details for a Jira issue in a project. </w:t>
      </w:r>
      <w:bookmarkEnd w:id="173"/>
      <w:r w:rsidRPr="00AD430B">
        <w:t xml:space="preserve">It allows users to obtain information about the available status options for a specific Jira issue identified by the provided </w:t>
      </w:r>
      <w:proofErr w:type="spellStart"/>
      <w:r w:rsidRPr="00AD430B">
        <w:t>issueId</w:t>
      </w:r>
      <w:proofErr w:type="spellEnd"/>
      <w:r w:rsidRPr="00AD430B">
        <w:t xml:space="preserve">. The </w:t>
      </w:r>
      <w:proofErr w:type="spellStart"/>
      <w:r w:rsidRPr="00AD430B">
        <w:t>issueId</w:t>
      </w:r>
      <w:proofErr w:type="spellEnd"/>
      <w:r w:rsidRPr="00AD430B">
        <w:t xml:space="preserve"> is passed as a path variable in the endpoint.</w:t>
      </w:r>
    </w:p>
    <w:tbl>
      <w:tblPr>
        <w:tblStyle w:val="TableGridLight"/>
        <w:tblW w:w="5021" w:type="pct"/>
        <w:tblLayout w:type="fixed"/>
        <w:tblLook w:val="04A0" w:firstRow="1" w:lastRow="0" w:firstColumn="1" w:lastColumn="0" w:noHBand="0" w:noVBand="1"/>
      </w:tblPr>
      <w:tblGrid>
        <w:gridCol w:w="1726"/>
        <w:gridCol w:w="7663"/>
      </w:tblGrid>
      <w:tr w:rsidR="00E05C21" w:rsidRPr="00E05C21" w14:paraId="53DB1F4D" w14:textId="77777777" w:rsidTr="00AD430B">
        <w:trPr>
          <w:trHeight w:val="182"/>
        </w:trPr>
        <w:tc>
          <w:tcPr>
            <w:tcW w:w="17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5B7953F" w14:textId="77777777" w:rsidR="00E05C21" w:rsidRPr="00E05C21" w:rsidRDefault="00E05C21" w:rsidP="00AD430B">
            <w:pPr>
              <w:spacing w:line="259" w:lineRule="auto"/>
              <w:jc w:val="left"/>
            </w:pPr>
            <w:r w:rsidRPr="00E05C21">
              <w:t>PROTOCOL</w:t>
            </w:r>
          </w:p>
        </w:tc>
        <w:tc>
          <w:tcPr>
            <w:tcW w:w="7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E5758A" w14:textId="77777777" w:rsidR="00E05C21" w:rsidRPr="00E05C21" w:rsidRDefault="00E05C21" w:rsidP="00AD430B">
            <w:pPr>
              <w:spacing w:line="259" w:lineRule="auto"/>
              <w:jc w:val="left"/>
            </w:pPr>
            <w:r w:rsidRPr="00E05C21">
              <w:t>HTTPS</w:t>
            </w:r>
          </w:p>
        </w:tc>
      </w:tr>
      <w:tr w:rsidR="00E05C21" w:rsidRPr="00E05C21" w14:paraId="00874CE4" w14:textId="77777777" w:rsidTr="00AD430B">
        <w:trPr>
          <w:trHeight w:val="116"/>
        </w:trPr>
        <w:tc>
          <w:tcPr>
            <w:tcW w:w="17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84CA398" w14:textId="38657990" w:rsidR="00E05C21" w:rsidRPr="00E05C21" w:rsidRDefault="00F7408B" w:rsidP="00AD430B">
            <w:pPr>
              <w:spacing w:line="259" w:lineRule="auto"/>
              <w:jc w:val="left"/>
            </w:pPr>
            <w:r w:rsidRPr="00F7408B">
              <w:t xml:space="preserve">DEV </w:t>
            </w:r>
            <w:r w:rsidR="00E05C21" w:rsidRPr="00E05C21">
              <w:t>ENDPOINT</w:t>
            </w:r>
          </w:p>
        </w:tc>
        <w:tc>
          <w:tcPr>
            <w:tcW w:w="7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2CB0CB" w14:textId="200558E1" w:rsidR="00E05C21" w:rsidRPr="00E05C21" w:rsidRDefault="00E11CAF" w:rsidP="00AD430B">
            <w:pPr>
              <w:spacing w:line="259" w:lineRule="auto"/>
              <w:jc w:val="left"/>
            </w:pPr>
            <w:hyperlink r:id="rId57" w:history="1">
              <w:r w:rsidRPr="00E17D78">
                <w:rPr>
                  <w:rStyle w:val="Hyperlink"/>
                </w:rPr>
                <w:t>https://ix-dev-apimgmt.azure-api.net/jira-api/</w:t>
              </w:r>
              <w:bookmarkStart w:id="174" w:name="OLE_LINK69"/>
              <w:r w:rsidRPr="00E17D78">
                <w:rPr>
                  <w:rStyle w:val="Hyperlink"/>
                </w:rPr>
                <w:t>project/issue/{issueId}/status</w:t>
              </w:r>
              <w:bookmarkEnd w:id="174"/>
            </w:hyperlink>
            <w:r>
              <w:t xml:space="preserve"> </w:t>
            </w:r>
          </w:p>
        </w:tc>
      </w:tr>
      <w:tr w:rsidR="00E711C8" w:rsidRPr="00E05C21" w14:paraId="26E663B7" w14:textId="77777777" w:rsidTr="00AD430B">
        <w:trPr>
          <w:trHeight w:val="116"/>
        </w:trPr>
        <w:tc>
          <w:tcPr>
            <w:tcW w:w="17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38C6450" w14:textId="6F5E16DD" w:rsidR="00E711C8" w:rsidRPr="00F7408B" w:rsidRDefault="00E711C8" w:rsidP="00AD430B">
            <w:pPr>
              <w:jc w:val="left"/>
            </w:pPr>
            <w:r w:rsidRPr="00E711C8">
              <w:t>QA ENDPOINT</w:t>
            </w:r>
          </w:p>
        </w:tc>
        <w:tc>
          <w:tcPr>
            <w:tcW w:w="7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F0FB53" w14:textId="77EDAD04" w:rsidR="00E711C8" w:rsidRPr="00F7408B" w:rsidRDefault="00E11CAF" w:rsidP="00AD430B">
            <w:pPr>
              <w:jc w:val="left"/>
            </w:pPr>
            <w:hyperlink r:id="rId58" w:history="1">
              <w:r w:rsidRPr="00E17D78">
                <w:rPr>
                  <w:rStyle w:val="Hyperlink"/>
                </w:rPr>
                <w:t>https://ix-qa-apimgmt.azure-api.net/jira-api/project/issue/{issueId}/status</w:t>
              </w:r>
            </w:hyperlink>
            <w:r>
              <w:t xml:space="preserve"> </w:t>
            </w:r>
          </w:p>
        </w:tc>
      </w:tr>
      <w:tr w:rsidR="00E05C21" w:rsidRPr="00E05C21" w14:paraId="2F05F20E" w14:textId="77777777" w:rsidTr="00AD430B">
        <w:trPr>
          <w:trHeight w:val="149"/>
        </w:trPr>
        <w:tc>
          <w:tcPr>
            <w:tcW w:w="17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19D84F1" w14:textId="77777777" w:rsidR="00E05C21" w:rsidRPr="00E05C21" w:rsidRDefault="00E05C21" w:rsidP="00AD430B">
            <w:pPr>
              <w:spacing w:line="259" w:lineRule="auto"/>
              <w:jc w:val="left"/>
            </w:pPr>
            <w:r w:rsidRPr="00E05C21">
              <w:t>METHOD</w:t>
            </w:r>
          </w:p>
        </w:tc>
        <w:tc>
          <w:tcPr>
            <w:tcW w:w="7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0201A4" w14:textId="131C56A3" w:rsidR="00E05C21" w:rsidRPr="00E05C21" w:rsidRDefault="00E05C21" w:rsidP="00AD430B">
            <w:pPr>
              <w:spacing w:line="259" w:lineRule="auto"/>
              <w:jc w:val="left"/>
            </w:pPr>
            <w:r w:rsidRPr="00E05C21">
              <w:t xml:space="preserve"> </w:t>
            </w:r>
            <w:r w:rsidR="008B5605">
              <w:t>GET</w:t>
            </w:r>
          </w:p>
        </w:tc>
      </w:tr>
      <w:tr w:rsidR="00E05C21" w:rsidRPr="00E05C21" w14:paraId="725082F3" w14:textId="77777777" w:rsidTr="00AD430B">
        <w:trPr>
          <w:trHeight w:val="265"/>
        </w:trPr>
        <w:tc>
          <w:tcPr>
            <w:tcW w:w="17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223D822" w14:textId="77777777" w:rsidR="00E05C21" w:rsidRPr="00E05C21" w:rsidRDefault="00E05C21" w:rsidP="00AD430B">
            <w:pPr>
              <w:spacing w:line="259" w:lineRule="auto"/>
              <w:jc w:val="left"/>
            </w:pPr>
            <w:r w:rsidRPr="00E05C21">
              <w:t>CONTENT TYPE</w:t>
            </w:r>
          </w:p>
        </w:tc>
        <w:tc>
          <w:tcPr>
            <w:tcW w:w="7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274A0D" w14:textId="68CFA50A" w:rsidR="00E05C21" w:rsidRPr="00E05C21" w:rsidRDefault="00E05C21" w:rsidP="00AD430B">
            <w:pPr>
              <w:spacing w:line="259" w:lineRule="auto"/>
              <w:jc w:val="left"/>
            </w:pPr>
            <w:r w:rsidRPr="00E05C21">
              <w:t>application / json</w:t>
            </w:r>
          </w:p>
        </w:tc>
      </w:tr>
      <w:tr w:rsidR="00D21E64" w:rsidRPr="00E05C21" w14:paraId="3252C6F3" w14:textId="77777777" w:rsidTr="00AD430B">
        <w:trPr>
          <w:trHeight w:val="265"/>
        </w:trPr>
        <w:tc>
          <w:tcPr>
            <w:tcW w:w="17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D9320F0" w14:textId="224F5E66" w:rsidR="00D21E64" w:rsidRPr="00E05C21" w:rsidRDefault="00D21E64" w:rsidP="00AD430B">
            <w:pPr>
              <w:jc w:val="left"/>
            </w:pPr>
            <w:r>
              <w:t>USAGE</w:t>
            </w:r>
          </w:p>
        </w:tc>
        <w:tc>
          <w:tcPr>
            <w:tcW w:w="76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63737F" w14:textId="0BB21A6D" w:rsidR="00D21E64" w:rsidRPr="00E05C21" w:rsidRDefault="00D21E64" w:rsidP="00AD430B">
            <w:pPr>
              <w:jc w:val="left"/>
            </w:pPr>
            <w:hyperlink r:id="rId59" w:history="1">
              <w:r w:rsidRPr="00D21E64">
                <w:rPr>
                  <w:rStyle w:val="Hyperlink"/>
                </w:rPr>
                <w:t>DT_Get_Status_Response.txt</w:t>
              </w:r>
            </w:hyperlink>
          </w:p>
        </w:tc>
      </w:tr>
    </w:tbl>
    <w:p w14:paraId="0F8F1643" w14:textId="509CDD7E" w:rsidR="00462D37" w:rsidRPr="00E05C21" w:rsidRDefault="00AD430B" w:rsidP="00E43690">
      <w:pPr>
        <w:pStyle w:val="Heading3"/>
      </w:pPr>
      <w:r>
        <w:t xml:space="preserve">Path </w:t>
      </w:r>
      <w:proofErr w:type="spellStart"/>
      <w:r>
        <w:t>Paramaters</w:t>
      </w:r>
      <w:proofErr w:type="spellEnd"/>
    </w:p>
    <w:tbl>
      <w:tblPr>
        <w:tblStyle w:val="TableGridLight"/>
        <w:tblW w:w="9445" w:type="dxa"/>
        <w:tblLook w:val="04A0" w:firstRow="1" w:lastRow="0" w:firstColumn="1" w:lastColumn="0" w:noHBand="0" w:noVBand="1"/>
      </w:tblPr>
      <w:tblGrid>
        <w:gridCol w:w="1705"/>
        <w:gridCol w:w="7740"/>
      </w:tblGrid>
      <w:tr w:rsidR="0000111A" w14:paraId="12431AF5" w14:textId="77777777" w:rsidTr="006161C8">
        <w:tc>
          <w:tcPr>
            <w:tcW w:w="944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69A5A1F5" w14:textId="77777777" w:rsidR="0000111A" w:rsidRDefault="0000111A">
            <w:pPr>
              <w:jc w:val="left"/>
              <w:rPr>
                <w:color w:val="FFFFFF" w:themeColor="background1"/>
              </w:rPr>
            </w:pPr>
            <w:r>
              <w:rPr>
                <w:color w:val="FFFFFF" w:themeColor="background1"/>
              </w:rPr>
              <w:t>PATH PARAMETERS</w:t>
            </w:r>
          </w:p>
        </w:tc>
      </w:tr>
      <w:tr w:rsidR="0000111A" w14:paraId="5E80144D" w14:textId="77777777" w:rsidTr="000B2F17">
        <w:tc>
          <w:tcPr>
            <w:tcW w:w="1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36DF282" w14:textId="77777777" w:rsidR="0000111A" w:rsidRDefault="0000111A">
            <w:pPr>
              <w:jc w:val="left"/>
            </w:pPr>
            <w:r>
              <w:t>Parameter</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BFD4656" w14:textId="77777777" w:rsidR="0000111A" w:rsidRDefault="0000111A">
            <w:pPr>
              <w:jc w:val="left"/>
            </w:pPr>
            <w:r>
              <w:t>Description</w:t>
            </w:r>
          </w:p>
        </w:tc>
      </w:tr>
      <w:tr w:rsidR="0000111A" w14:paraId="64063D71" w14:textId="77777777" w:rsidTr="000B2F17">
        <w:tc>
          <w:tcPr>
            <w:tcW w:w="1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97BD9D" w14:textId="1A16D74F" w:rsidR="0000111A" w:rsidRDefault="007C0D3B">
            <w:pPr>
              <w:jc w:val="left"/>
            </w:pPr>
            <w:proofErr w:type="spellStart"/>
            <w:r w:rsidRPr="007C0D3B">
              <w:t>issueId</w:t>
            </w:r>
            <w:proofErr w:type="spellEnd"/>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2229A" w14:textId="477511DA" w:rsidR="0000111A" w:rsidRDefault="007C0D3B">
            <w:pPr>
              <w:jc w:val="left"/>
            </w:pPr>
            <w:r w:rsidRPr="007C0D3B">
              <w:t>The unique identifier of the Jira issue for which available status details will be retrieved.</w:t>
            </w:r>
          </w:p>
        </w:tc>
      </w:tr>
    </w:tbl>
    <w:p w14:paraId="534F8D02" w14:textId="106BB0D4" w:rsidR="00E43690" w:rsidRDefault="00E43690" w:rsidP="00E43690">
      <w:pPr>
        <w:pStyle w:val="Heading3"/>
        <w:sectPr w:rsidR="00E43690" w:rsidSect="006C35DE">
          <w:pgSz w:w="12240" w:h="15840" w:code="1"/>
          <w:pgMar w:top="1440" w:right="1440" w:bottom="1440" w:left="1440" w:header="720" w:footer="720" w:gutter="0"/>
          <w:cols w:space="1440"/>
          <w:docGrid w:linePitch="360"/>
        </w:sectPr>
      </w:pPr>
      <w:r>
        <w:t xml:space="preserve">Pagination </w:t>
      </w:r>
      <w:proofErr w:type="spellStart"/>
      <w:r>
        <w:t>Paramaters</w:t>
      </w:r>
      <w:proofErr w:type="spellEnd"/>
    </w:p>
    <w:tbl>
      <w:tblPr>
        <w:tblStyle w:val="TableGridLight"/>
        <w:tblW w:w="9445" w:type="dxa"/>
        <w:tblLook w:val="04A0" w:firstRow="1" w:lastRow="0" w:firstColumn="1" w:lastColumn="0" w:noHBand="0" w:noVBand="1"/>
      </w:tblPr>
      <w:tblGrid>
        <w:gridCol w:w="1705"/>
        <w:gridCol w:w="7740"/>
      </w:tblGrid>
      <w:tr w:rsidR="0000111A" w14:paraId="6061F500" w14:textId="77777777" w:rsidTr="000B2F17">
        <w:tc>
          <w:tcPr>
            <w:tcW w:w="1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E96E8C" w14:textId="77777777" w:rsidR="0000111A" w:rsidRDefault="0000111A">
            <w:pPr>
              <w:jc w:val="left"/>
            </w:pPr>
            <w:r>
              <w:t>Parameter</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342AFDF" w14:textId="77777777" w:rsidR="0000111A" w:rsidRDefault="0000111A">
            <w:pPr>
              <w:jc w:val="left"/>
            </w:pPr>
            <w:r>
              <w:t>Description</w:t>
            </w:r>
          </w:p>
        </w:tc>
      </w:tr>
      <w:tr w:rsidR="0000111A" w14:paraId="7914080E" w14:textId="77777777" w:rsidTr="000B2F17">
        <w:tc>
          <w:tcPr>
            <w:tcW w:w="1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00DCA4" w14:textId="77777777" w:rsidR="0000111A" w:rsidRDefault="0000111A">
            <w:pPr>
              <w:jc w:val="left"/>
            </w:pPr>
            <w:r>
              <w:t>offset</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1D38AD" w14:textId="77777777" w:rsidR="0000111A" w:rsidRDefault="0000111A">
            <w:pPr>
              <w:jc w:val="left"/>
            </w:pPr>
            <w:r>
              <w:t>Page number of the dataset to retrieve (greater than 0</w:t>
            </w:r>
          </w:p>
        </w:tc>
      </w:tr>
      <w:tr w:rsidR="0000111A" w14:paraId="1294B7CE" w14:textId="77777777" w:rsidTr="000B2F17">
        <w:tc>
          <w:tcPr>
            <w:tcW w:w="17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85FEAB" w14:textId="77777777" w:rsidR="0000111A" w:rsidRDefault="0000111A">
            <w:pPr>
              <w:jc w:val="left"/>
            </w:pPr>
            <w:r>
              <w:t>limits</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87AA14" w14:textId="23605BB8" w:rsidR="0000111A" w:rsidRDefault="0000111A">
            <w:pPr>
              <w:jc w:val="left"/>
            </w:pPr>
            <w:r>
              <w:t xml:space="preserve">Page size, </w:t>
            </w:r>
            <w:r w:rsidR="00D40469">
              <w:t xml:space="preserve">the </w:t>
            </w:r>
            <w:r>
              <w:t>maximum value is 50 (greater than 0).</w:t>
            </w:r>
          </w:p>
        </w:tc>
      </w:tr>
    </w:tbl>
    <w:bookmarkEnd w:id="169"/>
    <w:p w14:paraId="66927E53" w14:textId="05C3D32B" w:rsidR="00BA59A8" w:rsidRPr="00E05C21" w:rsidRDefault="000B2F17" w:rsidP="000B2F17">
      <w:pPr>
        <w:pStyle w:val="Heading3"/>
      </w:pPr>
      <w:r>
        <w:t>Result</w:t>
      </w:r>
    </w:p>
    <w:tbl>
      <w:tblPr>
        <w:tblStyle w:val="TableGridLight"/>
        <w:tblW w:w="5117" w:type="pct"/>
        <w:tblLayout w:type="fixed"/>
        <w:tblLook w:val="04A0" w:firstRow="1" w:lastRow="0" w:firstColumn="1" w:lastColumn="0" w:noHBand="0" w:noVBand="1"/>
      </w:tblPr>
      <w:tblGrid>
        <w:gridCol w:w="1670"/>
        <w:gridCol w:w="7899"/>
      </w:tblGrid>
      <w:tr w:rsidR="006B1BBF" w14:paraId="65660808" w14:textId="77777777" w:rsidTr="00AA0B37">
        <w:tc>
          <w:tcPr>
            <w:tcW w:w="16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585F0FF" w14:textId="77777777" w:rsidR="006B1BBF" w:rsidRDefault="006B1BBF" w:rsidP="001A28DF">
            <w:pPr>
              <w:jc w:val="left"/>
            </w:pPr>
            <w:r>
              <w:t>HTTP Code</w:t>
            </w:r>
          </w:p>
        </w:tc>
        <w:tc>
          <w:tcPr>
            <w:tcW w:w="78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E7B25CD" w14:textId="77777777" w:rsidR="006B1BBF" w:rsidRDefault="006B1BBF" w:rsidP="001A28DF">
            <w:pPr>
              <w:jc w:val="left"/>
            </w:pPr>
            <w:r>
              <w:t>Result Description</w:t>
            </w:r>
          </w:p>
        </w:tc>
      </w:tr>
      <w:tr w:rsidR="006B1BBF" w14:paraId="4E7988F0" w14:textId="77777777" w:rsidTr="00AA0B37">
        <w:tc>
          <w:tcPr>
            <w:tcW w:w="16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4EFD97" w14:textId="77777777" w:rsidR="006B1BBF" w:rsidRDefault="006B1BBF" w:rsidP="001A28DF">
            <w:pPr>
              <w:jc w:val="left"/>
            </w:pPr>
            <w:r>
              <w:t>200</w:t>
            </w:r>
          </w:p>
        </w:tc>
        <w:tc>
          <w:tcPr>
            <w:tcW w:w="789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6345CC" w14:textId="434802A3" w:rsidR="006B1BBF" w:rsidRDefault="005C43E9" w:rsidP="001A28DF">
            <w:pPr>
              <w:jc w:val="left"/>
            </w:pPr>
            <w:r>
              <w:t>Success</w:t>
            </w:r>
          </w:p>
        </w:tc>
      </w:tr>
    </w:tbl>
    <w:p w14:paraId="15F0FFCD" w14:textId="512F2816" w:rsidR="000B2F17" w:rsidRDefault="000B2F17" w:rsidP="000B2F17">
      <w:pPr>
        <w:pStyle w:val="Heading3"/>
        <w:sectPr w:rsidR="000B2F17" w:rsidSect="00E43690">
          <w:type w:val="continuous"/>
          <w:pgSz w:w="12240" w:h="15840" w:code="1"/>
          <w:pgMar w:top="1440" w:right="1440" w:bottom="1440" w:left="1440" w:header="720" w:footer="720" w:gutter="0"/>
          <w:cols w:space="1440"/>
          <w:docGrid w:linePitch="360"/>
        </w:sectPr>
      </w:pPr>
      <w:r>
        <w:t>Error Management</w:t>
      </w:r>
    </w:p>
    <w:tbl>
      <w:tblPr>
        <w:tblStyle w:val="TableGridLight"/>
        <w:tblW w:w="5117" w:type="pct"/>
        <w:tblLayout w:type="fixed"/>
        <w:tblLook w:val="04A0" w:firstRow="1" w:lastRow="0" w:firstColumn="1" w:lastColumn="0" w:noHBand="0" w:noVBand="1"/>
      </w:tblPr>
      <w:tblGrid>
        <w:gridCol w:w="1670"/>
        <w:gridCol w:w="1675"/>
        <w:gridCol w:w="6224"/>
      </w:tblGrid>
      <w:tr w:rsidR="006B1BBF" w14:paraId="4ED30798" w14:textId="77777777" w:rsidTr="00AA0B37">
        <w:tc>
          <w:tcPr>
            <w:tcW w:w="16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66C0EAE" w14:textId="77777777" w:rsidR="006B1BBF" w:rsidRDefault="006B1BBF" w:rsidP="001A28DF">
            <w:pPr>
              <w:jc w:val="left"/>
            </w:pPr>
            <w:r>
              <w:t>HTTP Code</w:t>
            </w:r>
          </w:p>
        </w:tc>
        <w:tc>
          <w:tcPr>
            <w:tcW w:w="16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A7C0154" w14:textId="77777777" w:rsidR="006B1BBF" w:rsidRDefault="006B1BBF" w:rsidP="001A28DF">
            <w:pPr>
              <w:jc w:val="left"/>
            </w:pPr>
            <w:r>
              <w:t>Error Code</w:t>
            </w:r>
          </w:p>
        </w:tc>
        <w:tc>
          <w:tcPr>
            <w:tcW w:w="6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24BBE5F" w14:textId="77777777" w:rsidR="006B1BBF" w:rsidRDefault="006B1BBF" w:rsidP="001A28DF">
            <w:pPr>
              <w:jc w:val="left"/>
            </w:pPr>
            <w:r>
              <w:t>Error Description</w:t>
            </w:r>
          </w:p>
        </w:tc>
      </w:tr>
      <w:tr w:rsidR="00AA0B37" w14:paraId="0908BC8A" w14:textId="77777777" w:rsidTr="00AA0B37">
        <w:tc>
          <w:tcPr>
            <w:tcW w:w="1670" w:type="dxa"/>
            <w:hideMark/>
          </w:tcPr>
          <w:p w14:paraId="555A1D6D" w14:textId="77777777" w:rsidR="00AA0B37" w:rsidRDefault="00AA0B37">
            <w:pPr>
              <w:jc w:val="left"/>
            </w:pPr>
            <w:bookmarkStart w:id="175" w:name="OLE_LINK17"/>
            <w:bookmarkStart w:id="176" w:name="OLE_LINK16"/>
            <w:r>
              <w:t>500</w:t>
            </w:r>
          </w:p>
        </w:tc>
        <w:tc>
          <w:tcPr>
            <w:tcW w:w="1675" w:type="dxa"/>
            <w:hideMark/>
          </w:tcPr>
          <w:p w14:paraId="7D27CA7E" w14:textId="77777777" w:rsidR="00AA0B37" w:rsidRDefault="00AA0B37">
            <w:pPr>
              <w:jc w:val="left"/>
            </w:pPr>
            <w:r>
              <w:t>500</w:t>
            </w:r>
          </w:p>
        </w:tc>
        <w:tc>
          <w:tcPr>
            <w:tcW w:w="6224" w:type="dxa"/>
            <w:hideMark/>
          </w:tcPr>
          <w:p w14:paraId="7A903330" w14:textId="77777777" w:rsidR="00AA0B37" w:rsidRDefault="00AA0B37">
            <w:pPr>
              <w:jc w:val="left"/>
            </w:pPr>
            <w:r>
              <w:t>Project Specific error</w:t>
            </w:r>
          </w:p>
        </w:tc>
      </w:tr>
      <w:tr w:rsidR="00AA0B37" w14:paraId="253517FB" w14:textId="77777777" w:rsidTr="00AA0B37">
        <w:tc>
          <w:tcPr>
            <w:tcW w:w="1670" w:type="dxa"/>
            <w:hideMark/>
          </w:tcPr>
          <w:p w14:paraId="2F35B69A" w14:textId="77777777" w:rsidR="00AA0B37" w:rsidRDefault="00AA0B37">
            <w:pPr>
              <w:jc w:val="left"/>
            </w:pPr>
            <w:r>
              <w:t>404</w:t>
            </w:r>
          </w:p>
        </w:tc>
        <w:tc>
          <w:tcPr>
            <w:tcW w:w="1675" w:type="dxa"/>
            <w:hideMark/>
          </w:tcPr>
          <w:p w14:paraId="3AAAFBD3" w14:textId="77777777" w:rsidR="00AA0B37" w:rsidRDefault="00AA0B37">
            <w:pPr>
              <w:jc w:val="left"/>
            </w:pPr>
            <w:r>
              <w:t>404</w:t>
            </w:r>
          </w:p>
        </w:tc>
        <w:tc>
          <w:tcPr>
            <w:tcW w:w="6224" w:type="dxa"/>
            <w:hideMark/>
          </w:tcPr>
          <w:p w14:paraId="4C8BAB3D" w14:textId="77777777" w:rsidR="00AA0B37" w:rsidRDefault="00AA0B37">
            <w:pPr>
              <w:jc w:val="left"/>
            </w:pPr>
            <w:r>
              <w:t>Not Found</w:t>
            </w:r>
          </w:p>
        </w:tc>
      </w:tr>
      <w:tr w:rsidR="00AA0B37" w14:paraId="4343A97A" w14:textId="77777777" w:rsidTr="00AA0B37">
        <w:tc>
          <w:tcPr>
            <w:tcW w:w="1670" w:type="dxa"/>
            <w:hideMark/>
          </w:tcPr>
          <w:p w14:paraId="00E5C357" w14:textId="77777777" w:rsidR="00AA0B37" w:rsidRDefault="00AA0B37">
            <w:pPr>
              <w:jc w:val="left"/>
            </w:pPr>
            <w:r>
              <w:t>403</w:t>
            </w:r>
          </w:p>
        </w:tc>
        <w:tc>
          <w:tcPr>
            <w:tcW w:w="1675" w:type="dxa"/>
            <w:hideMark/>
          </w:tcPr>
          <w:p w14:paraId="09839B34" w14:textId="77777777" w:rsidR="00AA0B37" w:rsidRDefault="00AA0B37">
            <w:pPr>
              <w:jc w:val="left"/>
            </w:pPr>
            <w:r>
              <w:t>403</w:t>
            </w:r>
          </w:p>
        </w:tc>
        <w:tc>
          <w:tcPr>
            <w:tcW w:w="6224" w:type="dxa"/>
            <w:hideMark/>
          </w:tcPr>
          <w:p w14:paraId="18E5CF05" w14:textId="77777777" w:rsidR="00AA0B37" w:rsidRDefault="00AA0B37">
            <w:pPr>
              <w:jc w:val="left"/>
            </w:pPr>
            <w:r>
              <w:t>Forbidden</w:t>
            </w:r>
          </w:p>
        </w:tc>
      </w:tr>
      <w:tr w:rsidR="00AA0B37" w14:paraId="0A2E3522" w14:textId="77777777" w:rsidTr="00AA0B37">
        <w:trPr>
          <w:trHeight w:val="300"/>
        </w:trPr>
        <w:tc>
          <w:tcPr>
            <w:tcW w:w="1670" w:type="dxa"/>
            <w:hideMark/>
          </w:tcPr>
          <w:p w14:paraId="15C9876D" w14:textId="77777777" w:rsidR="00AA0B37" w:rsidRDefault="00AA0B37">
            <w:pPr>
              <w:jc w:val="left"/>
            </w:pPr>
            <w:r>
              <w:t>401</w:t>
            </w:r>
          </w:p>
        </w:tc>
        <w:tc>
          <w:tcPr>
            <w:tcW w:w="1675" w:type="dxa"/>
            <w:hideMark/>
          </w:tcPr>
          <w:p w14:paraId="6F5D1126" w14:textId="77777777" w:rsidR="00AA0B37" w:rsidRDefault="00AA0B37">
            <w:pPr>
              <w:jc w:val="left"/>
            </w:pPr>
            <w:r>
              <w:t>401</w:t>
            </w:r>
          </w:p>
        </w:tc>
        <w:tc>
          <w:tcPr>
            <w:tcW w:w="6224" w:type="dxa"/>
            <w:hideMark/>
          </w:tcPr>
          <w:p w14:paraId="6067D39E" w14:textId="77777777" w:rsidR="00AA0B37" w:rsidRDefault="00AA0B37">
            <w:pPr>
              <w:jc w:val="left"/>
            </w:pPr>
            <w:r>
              <w:t>Invalid Subscription key</w:t>
            </w:r>
            <w:r>
              <w:br/>
              <w:t>Invalid Token</w:t>
            </w:r>
          </w:p>
        </w:tc>
      </w:tr>
      <w:tr w:rsidR="00AA0B37" w14:paraId="048FFF73" w14:textId="77777777" w:rsidTr="00AA0B37">
        <w:trPr>
          <w:trHeight w:val="300"/>
        </w:trPr>
        <w:tc>
          <w:tcPr>
            <w:tcW w:w="1670" w:type="dxa"/>
            <w:hideMark/>
          </w:tcPr>
          <w:p w14:paraId="29B91FF0" w14:textId="77777777" w:rsidR="00AA0B37" w:rsidRDefault="00AA0B37">
            <w:pPr>
              <w:jc w:val="left"/>
            </w:pPr>
            <w:r>
              <w:t>400</w:t>
            </w:r>
          </w:p>
        </w:tc>
        <w:tc>
          <w:tcPr>
            <w:tcW w:w="1675" w:type="dxa"/>
            <w:hideMark/>
          </w:tcPr>
          <w:p w14:paraId="3E0AF1B6" w14:textId="77777777" w:rsidR="00AA0B37" w:rsidRDefault="00AA0B37">
            <w:pPr>
              <w:jc w:val="left"/>
            </w:pPr>
            <w:r>
              <w:t>400</w:t>
            </w:r>
          </w:p>
        </w:tc>
        <w:tc>
          <w:tcPr>
            <w:tcW w:w="6224" w:type="dxa"/>
            <w:hideMark/>
          </w:tcPr>
          <w:p w14:paraId="44E79D72" w14:textId="77777777" w:rsidR="00AA0B37" w:rsidRDefault="00AA0B37">
            <w:pPr>
              <w:jc w:val="left"/>
            </w:pPr>
            <w:r>
              <w:t>Bad Request</w:t>
            </w:r>
          </w:p>
        </w:tc>
      </w:tr>
    </w:tbl>
    <w:p w14:paraId="66085469" w14:textId="77777777" w:rsidR="000B2F17" w:rsidRDefault="000B2F17" w:rsidP="00CC13FB">
      <w:pPr>
        <w:pStyle w:val="Heading2"/>
        <w:spacing w:before="0" w:after="0"/>
        <w:rPr>
          <w:rStyle w:val="Heading2Char"/>
          <w:b/>
          <w:bCs/>
        </w:rPr>
        <w:sectPr w:rsidR="000B2F17" w:rsidSect="00E43690">
          <w:type w:val="continuous"/>
          <w:pgSz w:w="12240" w:h="15840" w:code="1"/>
          <w:pgMar w:top="1440" w:right="1440" w:bottom="1440" w:left="1440" w:header="720" w:footer="720" w:gutter="0"/>
          <w:cols w:space="1440"/>
          <w:docGrid w:linePitch="360"/>
        </w:sectPr>
      </w:pPr>
      <w:bookmarkStart w:id="177" w:name="_Toc164180652"/>
      <w:bookmarkStart w:id="178" w:name="_Toc170733831"/>
    </w:p>
    <w:p w14:paraId="660CF85B" w14:textId="5DB53525" w:rsidR="00CC13FB" w:rsidRPr="00885435" w:rsidRDefault="00FB2E48" w:rsidP="00CC13FB">
      <w:pPr>
        <w:pStyle w:val="Heading2"/>
        <w:spacing w:before="0" w:after="0"/>
      </w:pPr>
      <w:bookmarkStart w:id="179" w:name="_Toc220307719"/>
      <w:r w:rsidRPr="00A535A2">
        <w:rPr>
          <w:rStyle w:val="Heading2Char"/>
          <w:b/>
          <w:bCs/>
        </w:rPr>
        <w:lastRenderedPageBreak/>
        <w:t>Get</w:t>
      </w:r>
      <w:r w:rsidR="006A0B4D" w:rsidRPr="00A535A2">
        <w:rPr>
          <w:rStyle w:val="Heading2Char"/>
          <w:b/>
          <w:bCs/>
        </w:rPr>
        <w:t xml:space="preserve"> </w:t>
      </w:r>
      <w:r w:rsidR="00546A3C" w:rsidRPr="00A535A2">
        <w:rPr>
          <w:rStyle w:val="Heading2Char"/>
          <w:b/>
          <w:bCs/>
        </w:rPr>
        <w:t>Comments</w:t>
      </w:r>
      <w:bookmarkEnd w:id="177"/>
      <w:bookmarkEnd w:id="178"/>
      <w:bookmarkEnd w:id="179"/>
    </w:p>
    <w:p w14:paraId="2A87B6E2" w14:textId="1DE85C5C" w:rsidR="00DF50EB" w:rsidRPr="00C24268" w:rsidRDefault="00DF50EB" w:rsidP="00C24268">
      <w:bookmarkStart w:id="180" w:name="OLE_LINK35"/>
      <w:r w:rsidRPr="00C24268">
        <w:t xml:space="preserve">This API retrieves all comments associated with a specific Jira issue. </w:t>
      </w:r>
      <w:bookmarkEnd w:id="180"/>
      <w:r w:rsidRPr="00C24268">
        <w:t>Users can obtain information about comments by providing the unique identifier of the issue (</w:t>
      </w:r>
      <w:proofErr w:type="spellStart"/>
      <w:r w:rsidRPr="00C24268">
        <w:t>issueId</w:t>
      </w:r>
      <w:proofErr w:type="spellEnd"/>
      <w:r w:rsidRPr="00C24268">
        <w:t>) as a path variable in the endpoint. Pagination is supported to manage large sets of comments, allowing users to specify the offset and limit parameters for controlling the number of comments returned in each response.</w:t>
      </w:r>
    </w:p>
    <w:tbl>
      <w:tblPr>
        <w:tblStyle w:val="TableGridLight"/>
        <w:tblW w:w="5099" w:type="pct"/>
        <w:tblLayout w:type="fixed"/>
        <w:tblLook w:val="04A0" w:firstRow="1" w:lastRow="0" w:firstColumn="1" w:lastColumn="0" w:noHBand="0" w:noVBand="1"/>
      </w:tblPr>
      <w:tblGrid>
        <w:gridCol w:w="1728"/>
        <w:gridCol w:w="7807"/>
      </w:tblGrid>
      <w:tr w:rsidR="00B6307B" w:rsidRPr="00B6307B" w14:paraId="7E00BAAC" w14:textId="77777777" w:rsidTr="00744901">
        <w:trPr>
          <w:trHeight w:val="155"/>
        </w:trPr>
        <w:tc>
          <w:tcPr>
            <w:tcW w:w="17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ED0F64" w14:textId="77777777" w:rsidR="00B6307B" w:rsidRPr="00B6307B" w:rsidRDefault="00B6307B" w:rsidP="00C24268">
            <w:pPr>
              <w:spacing w:line="259" w:lineRule="auto"/>
            </w:pPr>
            <w:bookmarkStart w:id="181" w:name="OLE_LINK38"/>
            <w:r w:rsidRPr="00B6307B">
              <w:t>PROTOCOL</w:t>
            </w:r>
          </w:p>
        </w:tc>
        <w:tc>
          <w:tcPr>
            <w:tcW w:w="78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741971" w14:textId="77777777" w:rsidR="00B6307B" w:rsidRPr="00B6307B" w:rsidRDefault="00B6307B" w:rsidP="00C24268">
            <w:pPr>
              <w:spacing w:line="259" w:lineRule="auto"/>
            </w:pPr>
            <w:r w:rsidRPr="00B6307B">
              <w:t>HTTPS</w:t>
            </w:r>
          </w:p>
        </w:tc>
      </w:tr>
      <w:tr w:rsidR="00B6307B" w:rsidRPr="00B6307B" w14:paraId="1D965FFC" w14:textId="77777777" w:rsidTr="00744901">
        <w:trPr>
          <w:trHeight w:val="98"/>
        </w:trPr>
        <w:tc>
          <w:tcPr>
            <w:tcW w:w="17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D064DC8" w14:textId="68182E3F" w:rsidR="00B6307B" w:rsidRPr="00B6307B" w:rsidRDefault="00F7408B" w:rsidP="00C24268">
            <w:pPr>
              <w:spacing w:line="259" w:lineRule="auto"/>
            </w:pPr>
            <w:r w:rsidRPr="00F7408B">
              <w:t xml:space="preserve">DEV </w:t>
            </w:r>
            <w:r w:rsidR="00B6307B" w:rsidRPr="00B6307B">
              <w:t>ENDPOINT</w:t>
            </w:r>
          </w:p>
        </w:tc>
        <w:tc>
          <w:tcPr>
            <w:tcW w:w="78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E2EC76" w14:textId="5EFF75CD" w:rsidR="00B6307B" w:rsidRPr="00B6307B" w:rsidRDefault="00E11CAF" w:rsidP="00C24268">
            <w:pPr>
              <w:spacing w:line="259" w:lineRule="auto"/>
            </w:pPr>
            <w:hyperlink r:id="rId60" w:history="1">
              <w:r w:rsidRPr="00E17D78">
                <w:rPr>
                  <w:rStyle w:val="Hyperlink"/>
                </w:rPr>
                <w:t>https://ix-dev-apimgmt.azure-api.net/jira-api/</w:t>
              </w:r>
              <w:bookmarkStart w:id="182" w:name="OLE_LINK70"/>
              <w:r w:rsidRPr="00E17D78">
                <w:rPr>
                  <w:rStyle w:val="Hyperlink"/>
                </w:rPr>
                <w:t>project/issue/{issueId}/comment</w:t>
              </w:r>
              <w:bookmarkEnd w:id="182"/>
            </w:hyperlink>
            <w:r>
              <w:t xml:space="preserve"> </w:t>
            </w:r>
          </w:p>
        </w:tc>
      </w:tr>
      <w:tr w:rsidR="00E711C8" w:rsidRPr="00B6307B" w14:paraId="507A1131" w14:textId="77777777" w:rsidTr="00744901">
        <w:trPr>
          <w:trHeight w:val="98"/>
        </w:trPr>
        <w:tc>
          <w:tcPr>
            <w:tcW w:w="17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50C3B55" w14:textId="6B476F57" w:rsidR="00E711C8" w:rsidRPr="00F7408B" w:rsidRDefault="00E711C8" w:rsidP="00C24268">
            <w:r w:rsidRPr="00E711C8">
              <w:t>QA ENDPOINT</w:t>
            </w:r>
          </w:p>
        </w:tc>
        <w:tc>
          <w:tcPr>
            <w:tcW w:w="78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4CF5B0" w14:textId="716D624C" w:rsidR="00E711C8" w:rsidRPr="00F7408B" w:rsidRDefault="00E11CAF" w:rsidP="00C24268">
            <w:hyperlink r:id="rId61" w:history="1">
              <w:r w:rsidRPr="00E17D78">
                <w:rPr>
                  <w:rStyle w:val="Hyperlink"/>
                </w:rPr>
                <w:t>https://ix-qa-apimgmt.azure-api.net/jira-api/project/issue/{issueId}/comment</w:t>
              </w:r>
            </w:hyperlink>
            <w:r>
              <w:t xml:space="preserve"> </w:t>
            </w:r>
          </w:p>
        </w:tc>
      </w:tr>
      <w:tr w:rsidR="00B6307B" w:rsidRPr="00B6307B" w14:paraId="0BC16ED6" w14:textId="77777777" w:rsidTr="00744901">
        <w:trPr>
          <w:trHeight w:val="126"/>
        </w:trPr>
        <w:tc>
          <w:tcPr>
            <w:tcW w:w="17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ECF66D" w14:textId="77777777" w:rsidR="00B6307B" w:rsidRPr="00B6307B" w:rsidRDefault="00B6307B" w:rsidP="00C24268">
            <w:pPr>
              <w:spacing w:line="259" w:lineRule="auto"/>
            </w:pPr>
            <w:r w:rsidRPr="00B6307B">
              <w:t>METHOD</w:t>
            </w:r>
          </w:p>
        </w:tc>
        <w:tc>
          <w:tcPr>
            <w:tcW w:w="78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B69010" w14:textId="6C21B4B3" w:rsidR="00B6307B" w:rsidRPr="00B6307B" w:rsidRDefault="00B6307B" w:rsidP="00C24268">
            <w:pPr>
              <w:spacing w:line="259" w:lineRule="auto"/>
            </w:pPr>
            <w:r>
              <w:t>GET</w:t>
            </w:r>
          </w:p>
        </w:tc>
      </w:tr>
      <w:tr w:rsidR="00B6307B" w:rsidRPr="00B6307B" w14:paraId="5F43490C" w14:textId="77777777" w:rsidTr="00744901">
        <w:trPr>
          <w:trHeight w:val="225"/>
        </w:trPr>
        <w:tc>
          <w:tcPr>
            <w:tcW w:w="17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6C5C3FD" w14:textId="77777777" w:rsidR="00B6307B" w:rsidRPr="00B6307B" w:rsidRDefault="00B6307B" w:rsidP="00C24268">
            <w:pPr>
              <w:spacing w:line="259" w:lineRule="auto"/>
            </w:pPr>
            <w:r w:rsidRPr="00B6307B">
              <w:t>CONTENT TYPE</w:t>
            </w:r>
          </w:p>
        </w:tc>
        <w:tc>
          <w:tcPr>
            <w:tcW w:w="78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FC75E3" w14:textId="00FB50C5" w:rsidR="00B6307B" w:rsidRPr="00B6307B" w:rsidRDefault="00B6307B" w:rsidP="00C24268">
            <w:pPr>
              <w:spacing w:line="259" w:lineRule="auto"/>
            </w:pPr>
            <w:r w:rsidRPr="00B6307B">
              <w:t>application / json</w:t>
            </w:r>
          </w:p>
        </w:tc>
      </w:tr>
      <w:tr w:rsidR="00D21E64" w:rsidRPr="00B6307B" w14:paraId="14A13312" w14:textId="77777777" w:rsidTr="00744901">
        <w:trPr>
          <w:trHeight w:val="225"/>
        </w:trPr>
        <w:tc>
          <w:tcPr>
            <w:tcW w:w="17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34CC04FD" w14:textId="282A78F7" w:rsidR="00D21E64" w:rsidRPr="00B6307B" w:rsidRDefault="00D21E64" w:rsidP="00C24268">
            <w:r>
              <w:t>USAGE</w:t>
            </w:r>
          </w:p>
        </w:tc>
        <w:tc>
          <w:tcPr>
            <w:tcW w:w="78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1E83761" w14:textId="56774D9E" w:rsidR="00D21E64" w:rsidRPr="00B6307B" w:rsidRDefault="00D21E64" w:rsidP="00C24268">
            <w:hyperlink r:id="rId62" w:history="1">
              <w:r w:rsidRPr="00D21E64">
                <w:rPr>
                  <w:rStyle w:val="Hyperlink"/>
                </w:rPr>
                <w:t>DT_Get_Comment_Response.txt</w:t>
              </w:r>
            </w:hyperlink>
          </w:p>
        </w:tc>
      </w:tr>
    </w:tbl>
    <w:bookmarkEnd w:id="181"/>
    <w:p w14:paraId="21D43CFC" w14:textId="1A340197" w:rsidR="00546A3C" w:rsidRPr="00511C25" w:rsidRDefault="00C24268" w:rsidP="00211C3E">
      <w:pPr>
        <w:pStyle w:val="Heading3"/>
      </w:pPr>
      <w:r>
        <w:t>Path Param</w:t>
      </w:r>
      <w:r w:rsidR="00211C3E">
        <w:t>e</w:t>
      </w:r>
      <w:r>
        <w:t>ters</w:t>
      </w:r>
    </w:p>
    <w:tbl>
      <w:tblPr>
        <w:tblStyle w:val="TableGridLight"/>
        <w:tblW w:w="9520" w:type="dxa"/>
        <w:tblLook w:val="04A0" w:firstRow="1" w:lastRow="0" w:firstColumn="1" w:lastColumn="0" w:noHBand="0" w:noVBand="1"/>
      </w:tblPr>
      <w:tblGrid>
        <w:gridCol w:w="1749"/>
        <w:gridCol w:w="7771"/>
      </w:tblGrid>
      <w:tr w:rsidR="0000111A" w14:paraId="0E9527EF" w14:textId="77777777" w:rsidTr="00744901">
        <w:trPr>
          <w:trHeight w:val="246"/>
        </w:trPr>
        <w:tc>
          <w:tcPr>
            <w:tcW w:w="9520"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1782C390" w14:textId="77777777" w:rsidR="0000111A" w:rsidRDefault="0000111A">
            <w:pPr>
              <w:jc w:val="left"/>
              <w:rPr>
                <w:color w:val="FFFFFF" w:themeColor="background1"/>
              </w:rPr>
            </w:pPr>
            <w:r>
              <w:rPr>
                <w:color w:val="FFFFFF" w:themeColor="background1"/>
              </w:rPr>
              <w:t>PATH PARAMETERS</w:t>
            </w:r>
          </w:p>
        </w:tc>
      </w:tr>
      <w:tr w:rsidR="0000111A" w14:paraId="0A00DE49" w14:textId="77777777" w:rsidTr="00211C3E">
        <w:trPr>
          <w:trHeight w:val="262"/>
        </w:trPr>
        <w:tc>
          <w:tcPr>
            <w:tcW w:w="17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B29AD48" w14:textId="77777777" w:rsidR="0000111A" w:rsidRDefault="0000111A">
            <w:pPr>
              <w:jc w:val="left"/>
            </w:pPr>
            <w:r>
              <w:t>Parameter</w:t>
            </w:r>
          </w:p>
        </w:tc>
        <w:tc>
          <w:tcPr>
            <w:tcW w:w="77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8E95223" w14:textId="77777777" w:rsidR="0000111A" w:rsidRDefault="0000111A">
            <w:pPr>
              <w:jc w:val="left"/>
            </w:pPr>
            <w:r>
              <w:t>Description</w:t>
            </w:r>
          </w:p>
        </w:tc>
      </w:tr>
      <w:tr w:rsidR="0000111A" w14:paraId="603CBCD0" w14:textId="77777777" w:rsidTr="00211C3E">
        <w:trPr>
          <w:trHeight w:val="246"/>
        </w:trPr>
        <w:tc>
          <w:tcPr>
            <w:tcW w:w="17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5C5AA1" w14:textId="59825A10" w:rsidR="0000111A" w:rsidRDefault="0038645D">
            <w:pPr>
              <w:jc w:val="left"/>
            </w:pPr>
            <w:proofErr w:type="spellStart"/>
            <w:r w:rsidRPr="0038645D">
              <w:t>issueId</w:t>
            </w:r>
            <w:proofErr w:type="spellEnd"/>
          </w:p>
        </w:tc>
        <w:tc>
          <w:tcPr>
            <w:tcW w:w="77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0DB09A" w14:textId="2C47480A" w:rsidR="0000111A" w:rsidRDefault="0038645D">
            <w:pPr>
              <w:jc w:val="left"/>
            </w:pPr>
            <w:r w:rsidRPr="0038645D">
              <w:t>The unique identifier of the Jira issue for which comments will be retrieved.</w:t>
            </w:r>
          </w:p>
        </w:tc>
      </w:tr>
    </w:tbl>
    <w:p w14:paraId="7677D74B" w14:textId="46D1E1E1" w:rsidR="00211C3E" w:rsidRDefault="00211C3E" w:rsidP="00211C3E">
      <w:pPr>
        <w:pStyle w:val="Heading3"/>
        <w:sectPr w:rsidR="00211C3E" w:rsidSect="000B2F17">
          <w:pgSz w:w="12240" w:h="15840" w:code="1"/>
          <w:pgMar w:top="1440" w:right="1440" w:bottom="1440" w:left="1440" w:header="720" w:footer="720" w:gutter="0"/>
          <w:cols w:space="1440"/>
          <w:docGrid w:linePitch="360"/>
        </w:sectPr>
      </w:pPr>
      <w:r>
        <w:t>Pagination Parameters</w:t>
      </w:r>
    </w:p>
    <w:tbl>
      <w:tblPr>
        <w:tblStyle w:val="TableGridLight"/>
        <w:tblW w:w="9520" w:type="dxa"/>
        <w:tblLook w:val="04A0" w:firstRow="1" w:lastRow="0" w:firstColumn="1" w:lastColumn="0" w:noHBand="0" w:noVBand="1"/>
      </w:tblPr>
      <w:tblGrid>
        <w:gridCol w:w="1749"/>
        <w:gridCol w:w="7771"/>
      </w:tblGrid>
      <w:tr w:rsidR="0000111A" w14:paraId="006FE542" w14:textId="77777777" w:rsidTr="00211C3E">
        <w:trPr>
          <w:trHeight w:val="246"/>
        </w:trPr>
        <w:tc>
          <w:tcPr>
            <w:tcW w:w="17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223BF4F" w14:textId="77777777" w:rsidR="0000111A" w:rsidRDefault="0000111A">
            <w:pPr>
              <w:jc w:val="left"/>
            </w:pPr>
            <w:r>
              <w:t>Parameter</w:t>
            </w:r>
          </w:p>
        </w:tc>
        <w:tc>
          <w:tcPr>
            <w:tcW w:w="77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06F1470" w14:textId="77777777" w:rsidR="0000111A" w:rsidRDefault="0000111A">
            <w:pPr>
              <w:jc w:val="left"/>
            </w:pPr>
            <w:r>
              <w:t>Description</w:t>
            </w:r>
          </w:p>
        </w:tc>
      </w:tr>
      <w:tr w:rsidR="0000111A" w14:paraId="61A9EC41" w14:textId="77777777" w:rsidTr="00211C3E">
        <w:trPr>
          <w:trHeight w:val="262"/>
        </w:trPr>
        <w:tc>
          <w:tcPr>
            <w:tcW w:w="17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BABCE9" w14:textId="77777777" w:rsidR="0000111A" w:rsidRDefault="0000111A">
            <w:pPr>
              <w:jc w:val="left"/>
            </w:pPr>
            <w:r>
              <w:t>offset</w:t>
            </w:r>
          </w:p>
        </w:tc>
        <w:tc>
          <w:tcPr>
            <w:tcW w:w="77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EE2FBC" w14:textId="77777777" w:rsidR="0000111A" w:rsidRDefault="0000111A">
            <w:pPr>
              <w:jc w:val="left"/>
            </w:pPr>
            <w:r>
              <w:t>Page number of the dataset to retrieve (greater than 0</w:t>
            </w:r>
          </w:p>
        </w:tc>
      </w:tr>
      <w:tr w:rsidR="0000111A" w14:paraId="466C67D4" w14:textId="77777777" w:rsidTr="00211C3E">
        <w:trPr>
          <w:trHeight w:val="246"/>
        </w:trPr>
        <w:tc>
          <w:tcPr>
            <w:tcW w:w="17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D952DA" w14:textId="77777777" w:rsidR="0000111A" w:rsidRDefault="0000111A">
            <w:pPr>
              <w:jc w:val="left"/>
            </w:pPr>
            <w:r>
              <w:t>limits</w:t>
            </w:r>
          </w:p>
        </w:tc>
        <w:tc>
          <w:tcPr>
            <w:tcW w:w="77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4C5BDA" w14:textId="762C0A76" w:rsidR="0000111A" w:rsidRDefault="0000111A">
            <w:pPr>
              <w:jc w:val="left"/>
            </w:pPr>
            <w:r>
              <w:t xml:space="preserve">Page size, </w:t>
            </w:r>
            <w:r w:rsidR="00D40469">
              <w:t xml:space="preserve">the </w:t>
            </w:r>
            <w:r>
              <w:t>maximum value is 50 (greater than 0).</w:t>
            </w:r>
          </w:p>
        </w:tc>
      </w:tr>
    </w:tbl>
    <w:bookmarkEnd w:id="175"/>
    <w:bookmarkEnd w:id="176"/>
    <w:p w14:paraId="1DC3472C" w14:textId="6F143CBC" w:rsidR="00805D1C" w:rsidRPr="0000111A" w:rsidRDefault="0061454B" w:rsidP="0061454B">
      <w:pPr>
        <w:pStyle w:val="Heading3"/>
      </w:pPr>
      <w:r>
        <w:t>Result</w:t>
      </w:r>
    </w:p>
    <w:tbl>
      <w:tblPr>
        <w:tblStyle w:val="TableGridLight"/>
        <w:tblW w:w="5117" w:type="pct"/>
        <w:tblLayout w:type="fixed"/>
        <w:tblLook w:val="04A0" w:firstRow="1" w:lastRow="0" w:firstColumn="1" w:lastColumn="0" w:noHBand="0" w:noVBand="1"/>
      </w:tblPr>
      <w:tblGrid>
        <w:gridCol w:w="1795"/>
        <w:gridCol w:w="7774"/>
      </w:tblGrid>
      <w:tr w:rsidR="0000111A" w14:paraId="67579D97" w14:textId="77777777" w:rsidTr="002306D5">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FEAA15" w14:textId="77777777" w:rsidR="0000111A" w:rsidRDefault="0000111A">
            <w:pPr>
              <w:jc w:val="left"/>
            </w:pPr>
            <w:bookmarkStart w:id="183" w:name="OLE_LINK45"/>
            <w:r>
              <w:t>HTTP Code</w:t>
            </w:r>
          </w:p>
        </w:tc>
        <w:tc>
          <w:tcPr>
            <w:tcW w:w="77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CFC8D0" w14:textId="77777777" w:rsidR="0000111A" w:rsidRDefault="0000111A">
            <w:pPr>
              <w:jc w:val="left"/>
            </w:pPr>
            <w:r>
              <w:t>Result Description</w:t>
            </w:r>
          </w:p>
        </w:tc>
      </w:tr>
      <w:tr w:rsidR="0000111A" w14:paraId="625AFBD4" w14:textId="77777777" w:rsidTr="002306D5">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459561" w14:textId="77777777" w:rsidR="0000111A" w:rsidRDefault="0000111A">
            <w:pPr>
              <w:jc w:val="left"/>
            </w:pPr>
            <w:r>
              <w:t>200</w:t>
            </w:r>
          </w:p>
        </w:tc>
        <w:tc>
          <w:tcPr>
            <w:tcW w:w="777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8076D1" w14:textId="5AF2BE26" w:rsidR="0000111A" w:rsidRDefault="00462D37">
            <w:pPr>
              <w:jc w:val="left"/>
            </w:pPr>
            <w:r>
              <w:t>Success</w:t>
            </w:r>
          </w:p>
        </w:tc>
      </w:tr>
    </w:tbl>
    <w:p w14:paraId="58209E3A" w14:textId="5B02A652" w:rsidR="002306D5" w:rsidRDefault="002306D5" w:rsidP="002306D5">
      <w:pPr>
        <w:pStyle w:val="Heading3"/>
        <w:sectPr w:rsidR="002306D5" w:rsidSect="00211C3E">
          <w:type w:val="continuous"/>
          <w:pgSz w:w="12240" w:h="15840" w:code="1"/>
          <w:pgMar w:top="1440" w:right="1440" w:bottom="1440" w:left="1440" w:header="720" w:footer="720" w:gutter="0"/>
          <w:cols w:space="1440"/>
          <w:docGrid w:linePitch="360"/>
        </w:sectPr>
      </w:pPr>
      <w:r>
        <w:t>Error Management</w:t>
      </w:r>
    </w:p>
    <w:tbl>
      <w:tblPr>
        <w:tblStyle w:val="TableGridLight"/>
        <w:tblW w:w="5117" w:type="pct"/>
        <w:tblLayout w:type="fixed"/>
        <w:tblLook w:val="04A0" w:firstRow="1" w:lastRow="0" w:firstColumn="1" w:lastColumn="0" w:noHBand="0" w:noVBand="1"/>
      </w:tblPr>
      <w:tblGrid>
        <w:gridCol w:w="1365"/>
        <w:gridCol w:w="1458"/>
        <w:gridCol w:w="6746"/>
      </w:tblGrid>
      <w:tr w:rsidR="0000111A" w14:paraId="14669FA9" w14:textId="77777777" w:rsidTr="00AA0B37">
        <w:tc>
          <w:tcPr>
            <w:tcW w:w="13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8AF46B7" w14:textId="77777777" w:rsidR="0000111A" w:rsidRDefault="0000111A">
            <w:pPr>
              <w:jc w:val="left"/>
            </w:pPr>
            <w:bookmarkStart w:id="184" w:name="OLE_LINK82"/>
            <w:r>
              <w:t>HTTP Code</w:t>
            </w:r>
          </w:p>
        </w:tc>
        <w:tc>
          <w:tcPr>
            <w:tcW w:w="14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738A915" w14:textId="77777777" w:rsidR="0000111A" w:rsidRDefault="0000111A">
            <w:pPr>
              <w:jc w:val="left"/>
            </w:pPr>
            <w:r>
              <w:t>Error Code</w:t>
            </w:r>
          </w:p>
        </w:tc>
        <w:tc>
          <w:tcPr>
            <w:tcW w:w="67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3BB52DD" w14:textId="77777777" w:rsidR="0000111A" w:rsidRDefault="0000111A">
            <w:pPr>
              <w:jc w:val="left"/>
            </w:pPr>
            <w:r>
              <w:t>Error Description</w:t>
            </w:r>
          </w:p>
        </w:tc>
      </w:tr>
      <w:tr w:rsidR="00AA0B37" w14:paraId="1B1C79AF" w14:textId="77777777" w:rsidTr="00AA0B37">
        <w:tc>
          <w:tcPr>
            <w:tcW w:w="1365" w:type="dxa"/>
            <w:hideMark/>
          </w:tcPr>
          <w:p w14:paraId="19516264" w14:textId="77777777" w:rsidR="00AA0B37" w:rsidRDefault="00AA0B37">
            <w:pPr>
              <w:jc w:val="left"/>
            </w:pPr>
            <w:bookmarkStart w:id="185" w:name="_Hlk170401359"/>
            <w:bookmarkStart w:id="186" w:name="OLE_LINK19"/>
            <w:bookmarkEnd w:id="183"/>
            <w:r>
              <w:t>500</w:t>
            </w:r>
          </w:p>
        </w:tc>
        <w:tc>
          <w:tcPr>
            <w:tcW w:w="1458" w:type="dxa"/>
            <w:hideMark/>
          </w:tcPr>
          <w:p w14:paraId="62384C80" w14:textId="77777777" w:rsidR="00AA0B37" w:rsidRDefault="00AA0B37">
            <w:pPr>
              <w:jc w:val="left"/>
            </w:pPr>
            <w:r>
              <w:t>500</w:t>
            </w:r>
          </w:p>
        </w:tc>
        <w:tc>
          <w:tcPr>
            <w:tcW w:w="6746" w:type="dxa"/>
            <w:hideMark/>
          </w:tcPr>
          <w:p w14:paraId="24DBB0DB" w14:textId="77777777" w:rsidR="00AA0B37" w:rsidRDefault="00AA0B37">
            <w:pPr>
              <w:jc w:val="left"/>
            </w:pPr>
            <w:r>
              <w:t>Project Specific error</w:t>
            </w:r>
          </w:p>
        </w:tc>
      </w:tr>
      <w:tr w:rsidR="00AA0B37" w14:paraId="4E3AA2EC" w14:textId="77777777" w:rsidTr="00AA0B37">
        <w:tc>
          <w:tcPr>
            <w:tcW w:w="1365" w:type="dxa"/>
            <w:hideMark/>
          </w:tcPr>
          <w:p w14:paraId="2E74E3ED" w14:textId="77777777" w:rsidR="00AA0B37" w:rsidRDefault="00AA0B37">
            <w:pPr>
              <w:jc w:val="left"/>
            </w:pPr>
            <w:r>
              <w:t>404</w:t>
            </w:r>
          </w:p>
        </w:tc>
        <w:tc>
          <w:tcPr>
            <w:tcW w:w="1458" w:type="dxa"/>
            <w:hideMark/>
          </w:tcPr>
          <w:p w14:paraId="5558BB29" w14:textId="77777777" w:rsidR="00AA0B37" w:rsidRDefault="00AA0B37">
            <w:pPr>
              <w:jc w:val="left"/>
            </w:pPr>
            <w:r>
              <w:t>404</w:t>
            </w:r>
          </w:p>
        </w:tc>
        <w:tc>
          <w:tcPr>
            <w:tcW w:w="6746" w:type="dxa"/>
            <w:hideMark/>
          </w:tcPr>
          <w:p w14:paraId="4810F959" w14:textId="77777777" w:rsidR="00AA0B37" w:rsidRDefault="00AA0B37">
            <w:pPr>
              <w:jc w:val="left"/>
            </w:pPr>
            <w:r>
              <w:t>Not Found</w:t>
            </w:r>
          </w:p>
        </w:tc>
      </w:tr>
      <w:tr w:rsidR="00AA0B37" w14:paraId="2B509E8D" w14:textId="77777777" w:rsidTr="00AA0B37">
        <w:tc>
          <w:tcPr>
            <w:tcW w:w="1365" w:type="dxa"/>
            <w:hideMark/>
          </w:tcPr>
          <w:p w14:paraId="3A891E89" w14:textId="77777777" w:rsidR="00AA0B37" w:rsidRDefault="00AA0B37">
            <w:pPr>
              <w:jc w:val="left"/>
            </w:pPr>
            <w:r>
              <w:t>403</w:t>
            </w:r>
          </w:p>
        </w:tc>
        <w:tc>
          <w:tcPr>
            <w:tcW w:w="1458" w:type="dxa"/>
            <w:hideMark/>
          </w:tcPr>
          <w:p w14:paraId="39654FB4" w14:textId="77777777" w:rsidR="00AA0B37" w:rsidRDefault="00AA0B37">
            <w:pPr>
              <w:jc w:val="left"/>
            </w:pPr>
            <w:r>
              <w:t>403</w:t>
            </w:r>
          </w:p>
        </w:tc>
        <w:tc>
          <w:tcPr>
            <w:tcW w:w="6746" w:type="dxa"/>
            <w:hideMark/>
          </w:tcPr>
          <w:p w14:paraId="7EAF6F5F" w14:textId="77777777" w:rsidR="00AA0B37" w:rsidRDefault="00AA0B37">
            <w:pPr>
              <w:jc w:val="left"/>
            </w:pPr>
            <w:r>
              <w:t>Forbidden</w:t>
            </w:r>
          </w:p>
        </w:tc>
      </w:tr>
      <w:tr w:rsidR="00AA0B37" w14:paraId="04FF275E" w14:textId="77777777" w:rsidTr="00AA0B37">
        <w:trPr>
          <w:trHeight w:val="300"/>
        </w:trPr>
        <w:tc>
          <w:tcPr>
            <w:tcW w:w="1365" w:type="dxa"/>
            <w:hideMark/>
          </w:tcPr>
          <w:p w14:paraId="4EDF579F" w14:textId="77777777" w:rsidR="00AA0B37" w:rsidRDefault="00AA0B37">
            <w:pPr>
              <w:jc w:val="left"/>
            </w:pPr>
            <w:r>
              <w:t>401</w:t>
            </w:r>
          </w:p>
        </w:tc>
        <w:tc>
          <w:tcPr>
            <w:tcW w:w="1458" w:type="dxa"/>
            <w:hideMark/>
          </w:tcPr>
          <w:p w14:paraId="693144C7" w14:textId="77777777" w:rsidR="00AA0B37" w:rsidRDefault="00AA0B37">
            <w:pPr>
              <w:jc w:val="left"/>
            </w:pPr>
            <w:r>
              <w:t>401</w:t>
            </w:r>
          </w:p>
        </w:tc>
        <w:tc>
          <w:tcPr>
            <w:tcW w:w="6746" w:type="dxa"/>
            <w:hideMark/>
          </w:tcPr>
          <w:p w14:paraId="22287437" w14:textId="77777777" w:rsidR="00AA0B37" w:rsidRDefault="00AA0B37">
            <w:pPr>
              <w:jc w:val="left"/>
            </w:pPr>
            <w:r>
              <w:t>Invalid Subscription key</w:t>
            </w:r>
            <w:r>
              <w:br/>
              <w:t>Invalid Token</w:t>
            </w:r>
          </w:p>
        </w:tc>
      </w:tr>
      <w:tr w:rsidR="00AA0B37" w14:paraId="677FF768" w14:textId="77777777" w:rsidTr="00AA0B37">
        <w:trPr>
          <w:trHeight w:val="300"/>
        </w:trPr>
        <w:tc>
          <w:tcPr>
            <w:tcW w:w="1365" w:type="dxa"/>
            <w:hideMark/>
          </w:tcPr>
          <w:p w14:paraId="4B95FC44" w14:textId="77777777" w:rsidR="00AA0B37" w:rsidRDefault="00AA0B37">
            <w:pPr>
              <w:jc w:val="left"/>
            </w:pPr>
            <w:r>
              <w:t>400</w:t>
            </w:r>
          </w:p>
        </w:tc>
        <w:tc>
          <w:tcPr>
            <w:tcW w:w="1458" w:type="dxa"/>
            <w:hideMark/>
          </w:tcPr>
          <w:p w14:paraId="53FBA29B" w14:textId="77777777" w:rsidR="00AA0B37" w:rsidRDefault="00AA0B37">
            <w:pPr>
              <w:jc w:val="left"/>
            </w:pPr>
            <w:r>
              <w:t>400</w:t>
            </w:r>
          </w:p>
        </w:tc>
        <w:tc>
          <w:tcPr>
            <w:tcW w:w="6746" w:type="dxa"/>
            <w:hideMark/>
          </w:tcPr>
          <w:p w14:paraId="7799EF58" w14:textId="77777777" w:rsidR="00AA0B37" w:rsidRDefault="00AA0B37">
            <w:pPr>
              <w:jc w:val="left"/>
            </w:pPr>
            <w:r>
              <w:t>Bad Request</w:t>
            </w:r>
          </w:p>
        </w:tc>
      </w:tr>
    </w:tbl>
    <w:p w14:paraId="414B3D29" w14:textId="77777777" w:rsidR="00CC6897" w:rsidRDefault="00CC6897" w:rsidP="001A28DF">
      <w:pPr>
        <w:pStyle w:val="Heading2"/>
        <w:spacing w:before="0" w:after="0"/>
        <w:sectPr w:rsidR="00CC6897" w:rsidSect="00211C3E">
          <w:type w:val="continuous"/>
          <w:pgSz w:w="12240" w:h="15840" w:code="1"/>
          <w:pgMar w:top="1440" w:right="1440" w:bottom="1440" w:left="1440" w:header="720" w:footer="720" w:gutter="0"/>
          <w:cols w:space="1440"/>
          <w:docGrid w:linePitch="360"/>
        </w:sectPr>
      </w:pPr>
      <w:bookmarkStart w:id="187" w:name="_Toc164180653"/>
      <w:bookmarkStart w:id="188" w:name="_Toc170733832"/>
      <w:bookmarkStart w:id="189" w:name="OLE_LINK42"/>
      <w:bookmarkEnd w:id="184"/>
      <w:bookmarkEnd w:id="185"/>
    </w:p>
    <w:p w14:paraId="68DBAE7A" w14:textId="5AADAE91" w:rsidR="00546A3C" w:rsidRDefault="00546A3C" w:rsidP="001A28DF">
      <w:pPr>
        <w:pStyle w:val="Heading2"/>
        <w:spacing w:before="0" w:after="0"/>
      </w:pPr>
      <w:bookmarkStart w:id="190" w:name="_Toc220307720"/>
      <w:r w:rsidRPr="00F15375">
        <w:lastRenderedPageBreak/>
        <w:t xml:space="preserve">Get </w:t>
      </w:r>
      <w:r w:rsidR="007F217E" w:rsidRPr="00F15375">
        <w:t>Meta</w:t>
      </w:r>
      <w:bookmarkEnd w:id="187"/>
      <w:bookmarkEnd w:id="188"/>
      <w:bookmarkEnd w:id="190"/>
    </w:p>
    <w:p w14:paraId="518B84DC" w14:textId="77777777" w:rsidR="0090634F" w:rsidRPr="00CC6897" w:rsidRDefault="0090634F" w:rsidP="00CC6897">
      <w:bookmarkStart w:id="191" w:name="OLE_LINK36"/>
      <w:r w:rsidRPr="00CC6897">
        <w:t xml:space="preserve">This endpoint retrieves metadata necessary for updating a specific Jira issue. </w:t>
      </w:r>
      <w:bookmarkEnd w:id="191"/>
      <w:r w:rsidRPr="00CC6897">
        <w:t>It is designed to provide information required to update various aspects of the issue, such as fields, status, and other relevant data.</w:t>
      </w:r>
    </w:p>
    <w:tbl>
      <w:tblPr>
        <w:tblStyle w:val="TableGridLight"/>
        <w:tblW w:w="5484" w:type="pct"/>
        <w:tblLayout w:type="fixed"/>
        <w:tblLook w:val="04A0" w:firstRow="1" w:lastRow="0" w:firstColumn="1" w:lastColumn="0" w:noHBand="0" w:noVBand="1"/>
      </w:tblPr>
      <w:tblGrid>
        <w:gridCol w:w="1855"/>
        <w:gridCol w:w="8400"/>
      </w:tblGrid>
      <w:tr w:rsidR="0090634F" w:rsidRPr="0090634F" w14:paraId="6B8B2BD3" w14:textId="77777777" w:rsidTr="00744901">
        <w:trPr>
          <w:trHeight w:val="165"/>
        </w:trPr>
        <w:tc>
          <w:tcPr>
            <w:tcW w:w="18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1F7DD48" w14:textId="77777777" w:rsidR="0090634F" w:rsidRPr="0090634F" w:rsidRDefault="0090634F" w:rsidP="00CC6897">
            <w:pPr>
              <w:spacing w:line="259" w:lineRule="auto"/>
              <w:jc w:val="left"/>
            </w:pPr>
            <w:r w:rsidRPr="0090634F">
              <w:t>PROTOCOL</w:t>
            </w:r>
          </w:p>
        </w:tc>
        <w:tc>
          <w:tcPr>
            <w:tcW w:w="8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F0C38F" w14:textId="77777777" w:rsidR="0090634F" w:rsidRPr="0090634F" w:rsidRDefault="0090634F" w:rsidP="00CC6897">
            <w:pPr>
              <w:spacing w:line="259" w:lineRule="auto"/>
              <w:jc w:val="left"/>
            </w:pPr>
            <w:r w:rsidRPr="0090634F">
              <w:t>HTTPS</w:t>
            </w:r>
          </w:p>
        </w:tc>
      </w:tr>
      <w:tr w:rsidR="0090634F" w:rsidRPr="0090634F" w14:paraId="24987297" w14:textId="77777777" w:rsidTr="00744901">
        <w:trPr>
          <w:trHeight w:val="105"/>
        </w:trPr>
        <w:tc>
          <w:tcPr>
            <w:tcW w:w="18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51D26A0" w14:textId="541D1982" w:rsidR="0090634F" w:rsidRPr="0090634F" w:rsidRDefault="00F7408B" w:rsidP="00CC6897">
            <w:pPr>
              <w:spacing w:line="259" w:lineRule="auto"/>
              <w:jc w:val="left"/>
            </w:pPr>
            <w:r w:rsidRPr="00F7408B">
              <w:t xml:space="preserve">DEV </w:t>
            </w:r>
            <w:r w:rsidR="0090634F" w:rsidRPr="0090634F">
              <w:t>ENDPOINT</w:t>
            </w:r>
          </w:p>
        </w:tc>
        <w:tc>
          <w:tcPr>
            <w:tcW w:w="8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5FB465" w14:textId="7B6865CD" w:rsidR="0090634F" w:rsidRPr="0090634F" w:rsidRDefault="006C0B11" w:rsidP="00CC6897">
            <w:pPr>
              <w:spacing w:line="259" w:lineRule="auto"/>
              <w:jc w:val="left"/>
            </w:pPr>
            <w:hyperlink r:id="rId63" w:history="1">
              <w:r w:rsidRPr="00E17D78">
                <w:rPr>
                  <w:rStyle w:val="Hyperlink"/>
                </w:rPr>
                <w:t>https://ix-dev-apimgmt.azure-api.net/jira-api/</w:t>
              </w:r>
              <w:bookmarkStart w:id="192" w:name="OLE_LINK71"/>
              <w:r w:rsidRPr="0090634F">
                <w:rPr>
                  <w:rStyle w:val="Hyperlink"/>
                </w:rPr>
                <w:t>project/issue/{issueId}/</w:t>
              </w:r>
              <w:r w:rsidRPr="00E17D78">
                <w:rPr>
                  <w:rStyle w:val="Hyperlink"/>
                </w:rPr>
                <w:t>meta</w:t>
              </w:r>
              <w:bookmarkEnd w:id="192"/>
            </w:hyperlink>
            <w:r>
              <w:t xml:space="preserve"> </w:t>
            </w:r>
          </w:p>
        </w:tc>
      </w:tr>
      <w:tr w:rsidR="00E711C8" w:rsidRPr="0090634F" w14:paraId="12322CD8" w14:textId="77777777" w:rsidTr="00744901">
        <w:trPr>
          <w:trHeight w:val="105"/>
        </w:trPr>
        <w:tc>
          <w:tcPr>
            <w:tcW w:w="18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122B7D8" w14:textId="62C2F4C1" w:rsidR="00E711C8" w:rsidRPr="00F7408B" w:rsidRDefault="00E711C8" w:rsidP="00CC6897">
            <w:pPr>
              <w:jc w:val="left"/>
            </w:pPr>
            <w:r w:rsidRPr="00E711C8">
              <w:t>QA ENDPOINT</w:t>
            </w:r>
          </w:p>
        </w:tc>
        <w:tc>
          <w:tcPr>
            <w:tcW w:w="8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F3C750" w14:textId="482CDB6B" w:rsidR="00E711C8" w:rsidRPr="00F7408B" w:rsidRDefault="006C0B11" w:rsidP="00CC6897">
            <w:pPr>
              <w:jc w:val="left"/>
            </w:pPr>
            <w:hyperlink r:id="rId64" w:history="1">
              <w:r w:rsidRPr="00E17D78">
                <w:rPr>
                  <w:rStyle w:val="Hyperlink"/>
                </w:rPr>
                <w:t>https://ix-qa-apimgmt.azure-api.net/jira-api/project/issue/{issueId}/meta</w:t>
              </w:r>
            </w:hyperlink>
            <w:r>
              <w:t xml:space="preserve"> </w:t>
            </w:r>
          </w:p>
        </w:tc>
      </w:tr>
      <w:tr w:rsidR="0090634F" w:rsidRPr="0090634F" w14:paraId="2380DF20" w14:textId="77777777" w:rsidTr="00744901">
        <w:trPr>
          <w:trHeight w:val="135"/>
        </w:trPr>
        <w:tc>
          <w:tcPr>
            <w:tcW w:w="18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770D3EA" w14:textId="77777777" w:rsidR="0090634F" w:rsidRPr="0090634F" w:rsidRDefault="0090634F" w:rsidP="00CC6897">
            <w:pPr>
              <w:spacing w:line="259" w:lineRule="auto"/>
              <w:jc w:val="left"/>
            </w:pPr>
            <w:r w:rsidRPr="0090634F">
              <w:t>METHOD</w:t>
            </w:r>
          </w:p>
        </w:tc>
        <w:tc>
          <w:tcPr>
            <w:tcW w:w="8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7E6F4F" w14:textId="281ACF8F" w:rsidR="0090634F" w:rsidRPr="0090634F" w:rsidRDefault="0090634F" w:rsidP="00CC6897">
            <w:pPr>
              <w:spacing w:line="259" w:lineRule="auto"/>
              <w:jc w:val="left"/>
            </w:pPr>
            <w:r w:rsidRPr="0090634F">
              <w:t>GET</w:t>
            </w:r>
          </w:p>
        </w:tc>
      </w:tr>
      <w:tr w:rsidR="0090634F" w:rsidRPr="0090634F" w14:paraId="7253DAC0" w14:textId="77777777" w:rsidTr="00744901">
        <w:trPr>
          <w:trHeight w:val="241"/>
        </w:trPr>
        <w:tc>
          <w:tcPr>
            <w:tcW w:w="18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FC95A9" w14:textId="77777777" w:rsidR="0090634F" w:rsidRPr="0090634F" w:rsidRDefault="0090634F" w:rsidP="00CC6897">
            <w:pPr>
              <w:spacing w:line="259" w:lineRule="auto"/>
              <w:jc w:val="left"/>
            </w:pPr>
            <w:r w:rsidRPr="0090634F">
              <w:t>CONTENT TYPE</w:t>
            </w:r>
          </w:p>
        </w:tc>
        <w:tc>
          <w:tcPr>
            <w:tcW w:w="8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062F5C" w14:textId="44564AC4" w:rsidR="0090634F" w:rsidRPr="0090634F" w:rsidRDefault="0090634F" w:rsidP="00CC6897">
            <w:pPr>
              <w:spacing w:line="259" w:lineRule="auto"/>
              <w:jc w:val="left"/>
            </w:pPr>
            <w:r w:rsidRPr="0090634F">
              <w:t>application / json</w:t>
            </w:r>
          </w:p>
        </w:tc>
      </w:tr>
      <w:tr w:rsidR="00D21E64" w:rsidRPr="0090634F" w14:paraId="3F5B72FC" w14:textId="77777777" w:rsidTr="00744901">
        <w:trPr>
          <w:trHeight w:val="241"/>
        </w:trPr>
        <w:tc>
          <w:tcPr>
            <w:tcW w:w="18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975D147" w14:textId="0B13A86C" w:rsidR="00D21E64" w:rsidRPr="0090634F" w:rsidRDefault="00D21E64" w:rsidP="00CC6897">
            <w:pPr>
              <w:jc w:val="left"/>
            </w:pPr>
            <w:r>
              <w:t>USAGE</w:t>
            </w:r>
          </w:p>
        </w:tc>
        <w:tc>
          <w:tcPr>
            <w:tcW w:w="8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EA3763" w14:textId="332C31D8" w:rsidR="00D21E64" w:rsidRPr="0090634F" w:rsidRDefault="00D21E64" w:rsidP="00CC6897">
            <w:pPr>
              <w:jc w:val="left"/>
            </w:pPr>
            <w:hyperlink r:id="rId65" w:history="1">
              <w:r w:rsidRPr="00D21E64">
                <w:rPr>
                  <w:rStyle w:val="Hyperlink"/>
                </w:rPr>
                <w:t>DT_Get_Meta_Response.txt</w:t>
              </w:r>
            </w:hyperlink>
          </w:p>
        </w:tc>
      </w:tr>
    </w:tbl>
    <w:p w14:paraId="11F3EE80" w14:textId="41B6ACC4" w:rsidR="00FC2AE5" w:rsidRDefault="00CC6897" w:rsidP="00CC6897">
      <w:pPr>
        <w:pStyle w:val="Heading3"/>
      </w:pPr>
      <w:r>
        <w:t>Path Parameters</w:t>
      </w:r>
    </w:p>
    <w:tbl>
      <w:tblPr>
        <w:tblStyle w:val="TableGridLight"/>
        <w:tblW w:w="10255" w:type="dxa"/>
        <w:tblLook w:val="04A0" w:firstRow="1" w:lastRow="0" w:firstColumn="1" w:lastColumn="0" w:noHBand="0" w:noVBand="1"/>
      </w:tblPr>
      <w:tblGrid>
        <w:gridCol w:w="1885"/>
        <w:gridCol w:w="8370"/>
      </w:tblGrid>
      <w:tr w:rsidR="0000111A" w14:paraId="1D218C95" w14:textId="77777777" w:rsidTr="006172A9">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865C809" w14:textId="77777777" w:rsidR="0000111A" w:rsidRDefault="0000111A">
            <w:pPr>
              <w:jc w:val="left"/>
            </w:pPr>
            <w:r>
              <w:t>Parameter</w:t>
            </w:r>
          </w:p>
        </w:tc>
        <w:tc>
          <w:tcPr>
            <w:tcW w:w="83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3B7CC32" w14:textId="77777777" w:rsidR="0000111A" w:rsidRDefault="0000111A">
            <w:pPr>
              <w:jc w:val="left"/>
            </w:pPr>
            <w:r>
              <w:t>Description</w:t>
            </w:r>
          </w:p>
        </w:tc>
      </w:tr>
      <w:tr w:rsidR="0000111A" w14:paraId="6D0F0A20" w14:textId="77777777" w:rsidTr="006172A9">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1AF19E" w14:textId="7EE29B13" w:rsidR="0000111A" w:rsidRDefault="00462D37">
            <w:pPr>
              <w:jc w:val="left"/>
            </w:pPr>
            <w:proofErr w:type="spellStart"/>
            <w:r w:rsidRPr="00462D37">
              <w:t>issueId</w:t>
            </w:r>
            <w:proofErr w:type="spellEnd"/>
          </w:p>
        </w:tc>
        <w:tc>
          <w:tcPr>
            <w:tcW w:w="83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B40ACC" w14:textId="60579E5A" w:rsidR="0000111A" w:rsidRDefault="00462D37">
            <w:pPr>
              <w:jc w:val="left"/>
            </w:pPr>
            <w:r w:rsidRPr="00462D37">
              <w:t>The ID of the Jira issue for which metadata is requested.</w:t>
            </w:r>
          </w:p>
        </w:tc>
      </w:tr>
    </w:tbl>
    <w:p w14:paraId="7E369231" w14:textId="09863FD0" w:rsidR="00CC6897" w:rsidRDefault="00CC6897" w:rsidP="00CC6897">
      <w:pPr>
        <w:pStyle w:val="Heading3"/>
        <w:sectPr w:rsidR="00CC6897" w:rsidSect="00CC6897">
          <w:pgSz w:w="12240" w:h="15840" w:code="1"/>
          <w:pgMar w:top="1440" w:right="1440" w:bottom="1440" w:left="1440" w:header="720" w:footer="720" w:gutter="0"/>
          <w:cols w:space="1440"/>
          <w:docGrid w:linePitch="360"/>
        </w:sectPr>
      </w:pPr>
      <w:r>
        <w:t>Pagination Parameters</w:t>
      </w:r>
    </w:p>
    <w:tbl>
      <w:tblPr>
        <w:tblStyle w:val="TableGridLight"/>
        <w:tblW w:w="10255" w:type="dxa"/>
        <w:tblLook w:val="04A0" w:firstRow="1" w:lastRow="0" w:firstColumn="1" w:lastColumn="0" w:noHBand="0" w:noVBand="1"/>
      </w:tblPr>
      <w:tblGrid>
        <w:gridCol w:w="1885"/>
        <w:gridCol w:w="8370"/>
      </w:tblGrid>
      <w:tr w:rsidR="0000111A" w14:paraId="15E7B8FD" w14:textId="77777777" w:rsidTr="006172A9">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5763EF3" w14:textId="77777777" w:rsidR="0000111A" w:rsidRDefault="0000111A">
            <w:pPr>
              <w:jc w:val="left"/>
            </w:pPr>
            <w:r>
              <w:t>Parameter</w:t>
            </w:r>
          </w:p>
        </w:tc>
        <w:tc>
          <w:tcPr>
            <w:tcW w:w="83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59D907" w14:textId="77777777" w:rsidR="0000111A" w:rsidRDefault="0000111A">
            <w:pPr>
              <w:jc w:val="left"/>
            </w:pPr>
            <w:r>
              <w:t>Description</w:t>
            </w:r>
          </w:p>
        </w:tc>
      </w:tr>
      <w:tr w:rsidR="0000111A" w14:paraId="6E546E19" w14:textId="77777777" w:rsidTr="006172A9">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B07469" w14:textId="77777777" w:rsidR="0000111A" w:rsidRDefault="0000111A">
            <w:pPr>
              <w:jc w:val="left"/>
            </w:pPr>
            <w:r>
              <w:t>offset</w:t>
            </w:r>
          </w:p>
        </w:tc>
        <w:tc>
          <w:tcPr>
            <w:tcW w:w="83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6ECA52" w14:textId="77777777" w:rsidR="0000111A" w:rsidRDefault="0000111A">
            <w:pPr>
              <w:jc w:val="left"/>
            </w:pPr>
            <w:r>
              <w:t>Page number of the dataset to retrieve (greater than 0</w:t>
            </w:r>
          </w:p>
        </w:tc>
      </w:tr>
      <w:tr w:rsidR="0000111A" w14:paraId="2A524014" w14:textId="77777777" w:rsidTr="006172A9">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10ABC5" w14:textId="77777777" w:rsidR="0000111A" w:rsidRDefault="0000111A">
            <w:pPr>
              <w:jc w:val="left"/>
            </w:pPr>
            <w:r>
              <w:t>limits</w:t>
            </w:r>
          </w:p>
        </w:tc>
        <w:tc>
          <w:tcPr>
            <w:tcW w:w="837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9A739D" w14:textId="129A574B" w:rsidR="0000111A" w:rsidRDefault="0000111A">
            <w:pPr>
              <w:jc w:val="left"/>
            </w:pPr>
            <w:r>
              <w:t xml:space="preserve">Page size, </w:t>
            </w:r>
            <w:r w:rsidR="00D40469">
              <w:t xml:space="preserve">the </w:t>
            </w:r>
            <w:r>
              <w:t>maximum value is 50 (greater than 0).</w:t>
            </w:r>
          </w:p>
        </w:tc>
      </w:tr>
    </w:tbl>
    <w:bookmarkEnd w:id="186"/>
    <w:p w14:paraId="33DCD574" w14:textId="2C236CFD" w:rsidR="00462D37" w:rsidRDefault="00236F23" w:rsidP="00236F23">
      <w:pPr>
        <w:pStyle w:val="Heading3"/>
      </w:pPr>
      <w:r>
        <w:t>Result</w:t>
      </w:r>
    </w:p>
    <w:tbl>
      <w:tblPr>
        <w:tblStyle w:val="TableGridLight"/>
        <w:tblW w:w="5484" w:type="pct"/>
        <w:tblLayout w:type="fixed"/>
        <w:tblLook w:val="04A0" w:firstRow="1" w:lastRow="0" w:firstColumn="1" w:lastColumn="0" w:noHBand="0" w:noVBand="1"/>
      </w:tblPr>
      <w:tblGrid>
        <w:gridCol w:w="1366"/>
        <w:gridCol w:w="8889"/>
      </w:tblGrid>
      <w:tr w:rsidR="00216AFD" w14:paraId="51F91C78" w14:textId="77777777" w:rsidTr="00AA0B37">
        <w:tc>
          <w:tcPr>
            <w:tcW w:w="1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B24D7AF" w14:textId="77777777" w:rsidR="00216AFD" w:rsidRDefault="00216AFD">
            <w:pPr>
              <w:jc w:val="left"/>
            </w:pPr>
            <w:r>
              <w:t>HTTP Code</w:t>
            </w:r>
          </w:p>
        </w:tc>
        <w:tc>
          <w:tcPr>
            <w:tcW w:w="8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F73365C" w14:textId="77777777" w:rsidR="00216AFD" w:rsidRDefault="00216AFD">
            <w:pPr>
              <w:jc w:val="left"/>
            </w:pPr>
            <w:r>
              <w:t>Result Description</w:t>
            </w:r>
          </w:p>
        </w:tc>
      </w:tr>
      <w:tr w:rsidR="00216AFD" w14:paraId="45E3065A" w14:textId="77777777" w:rsidTr="00AA0B37">
        <w:tc>
          <w:tcPr>
            <w:tcW w:w="1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C61882" w14:textId="77777777" w:rsidR="00216AFD" w:rsidRDefault="00216AFD">
            <w:pPr>
              <w:jc w:val="left"/>
            </w:pPr>
            <w:r>
              <w:t>200</w:t>
            </w:r>
          </w:p>
        </w:tc>
        <w:tc>
          <w:tcPr>
            <w:tcW w:w="88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A7292A" w14:textId="11BB9E01" w:rsidR="00216AFD" w:rsidRDefault="00462D37">
            <w:pPr>
              <w:jc w:val="left"/>
            </w:pPr>
            <w:r>
              <w:t>Success</w:t>
            </w:r>
          </w:p>
        </w:tc>
      </w:tr>
    </w:tbl>
    <w:p w14:paraId="6F4A46B1" w14:textId="7EB7AA5E" w:rsidR="00236F23" w:rsidRDefault="00236F23" w:rsidP="00236F23">
      <w:pPr>
        <w:pStyle w:val="Heading3"/>
        <w:sectPr w:rsidR="00236F23" w:rsidSect="00CC6897">
          <w:type w:val="continuous"/>
          <w:pgSz w:w="12240" w:h="15840" w:code="1"/>
          <w:pgMar w:top="1440" w:right="1440" w:bottom="1440" w:left="1440" w:header="720" w:footer="720" w:gutter="0"/>
          <w:cols w:space="1440"/>
          <w:docGrid w:linePitch="360"/>
        </w:sectPr>
      </w:pPr>
      <w:r>
        <w:t>Result</w:t>
      </w:r>
    </w:p>
    <w:tbl>
      <w:tblPr>
        <w:tblStyle w:val="TableGridLight"/>
        <w:tblW w:w="5484" w:type="pct"/>
        <w:tblLayout w:type="fixed"/>
        <w:tblLook w:val="04A0" w:firstRow="1" w:lastRow="0" w:firstColumn="1" w:lastColumn="0" w:noHBand="0" w:noVBand="1"/>
      </w:tblPr>
      <w:tblGrid>
        <w:gridCol w:w="1366"/>
        <w:gridCol w:w="1457"/>
        <w:gridCol w:w="7432"/>
      </w:tblGrid>
      <w:tr w:rsidR="00216AFD" w14:paraId="1825ACD6" w14:textId="77777777" w:rsidTr="00AA0B37">
        <w:tc>
          <w:tcPr>
            <w:tcW w:w="1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D334BF3" w14:textId="77777777" w:rsidR="00216AFD" w:rsidRDefault="00216AFD">
            <w:pPr>
              <w:jc w:val="left"/>
            </w:pPr>
            <w:r>
              <w:t>HTTP Code</w:t>
            </w:r>
          </w:p>
        </w:tc>
        <w:tc>
          <w:tcPr>
            <w:tcW w:w="14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3F58BA8" w14:textId="77777777" w:rsidR="00216AFD" w:rsidRDefault="00216AFD">
            <w:pPr>
              <w:jc w:val="left"/>
            </w:pPr>
            <w:r>
              <w:t>Error Code</w:t>
            </w:r>
          </w:p>
        </w:tc>
        <w:tc>
          <w:tcPr>
            <w:tcW w:w="74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FB98E7" w14:textId="77777777" w:rsidR="00216AFD" w:rsidRDefault="00216AFD">
            <w:pPr>
              <w:jc w:val="left"/>
            </w:pPr>
            <w:r>
              <w:t>Error Description</w:t>
            </w:r>
          </w:p>
        </w:tc>
      </w:tr>
      <w:tr w:rsidR="00AA0B37" w14:paraId="77B6BB5C" w14:textId="77777777" w:rsidTr="00AA0B37">
        <w:tc>
          <w:tcPr>
            <w:tcW w:w="1366" w:type="dxa"/>
            <w:hideMark/>
          </w:tcPr>
          <w:p w14:paraId="5F640263" w14:textId="77777777" w:rsidR="00AA0B37" w:rsidRDefault="00AA0B37">
            <w:pPr>
              <w:jc w:val="left"/>
            </w:pPr>
            <w:r>
              <w:t>500</w:t>
            </w:r>
          </w:p>
        </w:tc>
        <w:tc>
          <w:tcPr>
            <w:tcW w:w="1457" w:type="dxa"/>
            <w:hideMark/>
          </w:tcPr>
          <w:p w14:paraId="1ABC7FE9" w14:textId="77777777" w:rsidR="00AA0B37" w:rsidRDefault="00AA0B37">
            <w:pPr>
              <w:jc w:val="left"/>
            </w:pPr>
            <w:r>
              <w:t>500</w:t>
            </w:r>
          </w:p>
        </w:tc>
        <w:tc>
          <w:tcPr>
            <w:tcW w:w="7432" w:type="dxa"/>
            <w:hideMark/>
          </w:tcPr>
          <w:p w14:paraId="4C83CF5B" w14:textId="77777777" w:rsidR="00AA0B37" w:rsidRDefault="00AA0B37">
            <w:pPr>
              <w:jc w:val="left"/>
            </w:pPr>
            <w:r>
              <w:t>Project Specific error</w:t>
            </w:r>
          </w:p>
        </w:tc>
      </w:tr>
      <w:tr w:rsidR="00AA0B37" w14:paraId="416694D2" w14:textId="77777777" w:rsidTr="00AA0B37">
        <w:tc>
          <w:tcPr>
            <w:tcW w:w="1366" w:type="dxa"/>
            <w:hideMark/>
          </w:tcPr>
          <w:p w14:paraId="383EA871" w14:textId="77777777" w:rsidR="00AA0B37" w:rsidRDefault="00AA0B37">
            <w:pPr>
              <w:jc w:val="left"/>
            </w:pPr>
            <w:r>
              <w:t>404</w:t>
            </w:r>
          </w:p>
        </w:tc>
        <w:tc>
          <w:tcPr>
            <w:tcW w:w="1457" w:type="dxa"/>
            <w:hideMark/>
          </w:tcPr>
          <w:p w14:paraId="56D0BFCE" w14:textId="77777777" w:rsidR="00AA0B37" w:rsidRDefault="00AA0B37">
            <w:pPr>
              <w:jc w:val="left"/>
            </w:pPr>
            <w:r>
              <w:t>404</w:t>
            </w:r>
          </w:p>
        </w:tc>
        <w:tc>
          <w:tcPr>
            <w:tcW w:w="7432" w:type="dxa"/>
            <w:hideMark/>
          </w:tcPr>
          <w:p w14:paraId="215B29FD" w14:textId="77777777" w:rsidR="00AA0B37" w:rsidRDefault="00AA0B37">
            <w:pPr>
              <w:jc w:val="left"/>
            </w:pPr>
            <w:r>
              <w:t>Not Found</w:t>
            </w:r>
          </w:p>
        </w:tc>
      </w:tr>
      <w:tr w:rsidR="00AA0B37" w14:paraId="67E98B4B" w14:textId="77777777" w:rsidTr="00AA0B37">
        <w:tc>
          <w:tcPr>
            <w:tcW w:w="1366" w:type="dxa"/>
            <w:hideMark/>
          </w:tcPr>
          <w:p w14:paraId="176801D3" w14:textId="77777777" w:rsidR="00AA0B37" w:rsidRDefault="00AA0B37">
            <w:pPr>
              <w:jc w:val="left"/>
            </w:pPr>
            <w:r>
              <w:t>403</w:t>
            </w:r>
          </w:p>
        </w:tc>
        <w:tc>
          <w:tcPr>
            <w:tcW w:w="1457" w:type="dxa"/>
            <w:hideMark/>
          </w:tcPr>
          <w:p w14:paraId="0C1AC4B6" w14:textId="77777777" w:rsidR="00AA0B37" w:rsidRDefault="00AA0B37">
            <w:pPr>
              <w:jc w:val="left"/>
            </w:pPr>
            <w:r>
              <w:t>403</w:t>
            </w:r>
          </w:p>
        </w:tc>
        <w:tc>
          <w:tcPr>
            <w:tcW w:w="7432" w:type="dxa"/>
            <w:hideMark/>
          </w:tcPr>
          <w:p w14:paraId="79F93169" w14:textId="77777777" w:rsidR="00AA0B37" w:rsidRDefault="00AA0B37">
            <w:pPr>
              <w:jc w:val="left"/>
            </w:pPr>
            <w:r>
              <w:t>Forbidden</w:t>
            </w:r>
          </w:p>
        </w:tc>
      </w:tr>
      <w:tr w:rsidR="00AA0B37" w14:paraId="4B826F27" w14:textId="77777777" w:rsidTr="006E402E">
        <w:trPr>
          <w:trHeight w:val="278"/>
        </w:trPr>
        <w:tc>
          <w:tcPr>
            <w:tcW w:w="1366" w:type="dxa"/>
            <w:hideMark/>
          </w:tcPr>
          <w:p w14:paraId="0591A9B8" w14:textId="77777777" w:rsidR="00AA0B37" w:rsidRDefault="00AA0B37">
            <w:pPr>
              <w:jc w:val="left"/>
            </w:pPr>
            <w:r>
              <w:t>401</w:t>
            </w:r>
          </w:p>
        </w:tc>
        <w:tc>
          <w:tcPr>
            <w:tcW w:w="1457" w:type="dxa"/>
            <w:hideMark/>
          </w:tcPr>
          <w:p w14:paraId="4028B9C8" w14:textId="77777777" w:rsidR="00AA0B37" w:rsidRDefault="00AA0B37">
            <w:pPr>
              <w:jc w:val="left"/>
            </w:pPr>
            <w:r>
              <w:t>401</w:t>
            </w:r>
          </w:p>
        </w:tc>
        <w:tc>
          <w:tcPr>
            <w:tcW w:w="7432" w:type="dxa"/>
            <w:hideMark/>
          </w:tcPr>
          <w:p w14:paraId="756C0180" w14:textId="1D276536" w:rsidR="00AA0B37" w:rsidRDefault="00AA0B37">
            <w:pPr>
              <w:jc w:val="left"/>
            </w:pPr>
            <w:r>
              <w:t>Invalid Subscription key</w:t>
            </w:r>
            <w:r w:rsidR="006E402E">
              <w:t xml:space="preserve"> or </w:t>
            </w:r>
            <w:r>
              <w:t>Invalid Token</w:t>
            </w:r>
          </w:p>
        </w:tc>
      </w:tr>
      <w:tr w:rsidR="00AA0B37" w14:paraId="25D5E179" w14:textId="77777777" w:rsidTr="006E402E">
        <w:trPr>
          <w:trHeight w:val="170"/>
        </w:trPr>
        <w:tc>
          <w:tcPr>
            <w:tcW w:w="1366" w:type="dxa"/>
            <w:hideMark/>
          </w:tcPr>
          <w:p w14:paraId="65EF1B7C" w14:textId="77777777" w:rsidR="00AA0B37" w:rsidRDefault="00AA0B37">
            <w:pPr>
              <w:jc w:val="left"/>
            </w:pPr>
            <w:r>
              <w:t>400</w:t>
            </w:r>
          </w:p>
        </w:tc>
        <w:tc>
          <w:tcPr>
            <w:tcW w:w="1457" w:type="dxa"/>
            <w:hideMark/>
          </w:tcPr>
          <w:p w14:paraId="20FE489A" w14:textId="77777777" w:rsidR="00AA0B37" w:rsidRDefault="00AA0B37">
            <w:pPr>
              <w:jc w:val="left"/>
            </w:pPr>
            <w:r>
              <w:t>400</w:t>
            </w:r>
          </w:p>
        </w:tc>
        <w:tc>
          <w:tcPr>
            <w:tcW w:w="7432" w:type="dxa"/>
            <w:hideMark/>
          </w:tcPr>
          <w:p w14:paraId="56340CA4" w14:textId="77777777" w:rsidR="00AA0B37" w:rsidRDefault="00AA0B37">
            <w:pPr>
              <w:jc w:val="left"/>
            </w:pPr>
            <w:r>
              <w:t>Bad Request</w:t>
            </w:r>
          </w:p>
        </w:tc>
      </w:tr>
    </w:tbl>
    <w:p w14:paraId="7C7F2BCE" w14:textId="77777777" w:rsidR="00236F23" w:rsidRDefault="00236F23" w:rsidP="00CC13FB">
      <w:pPr>
        <w:pStyle w:val="Heading2"/>
        <w:spacing w:before="0" w:after="0"/>
        <w:jc w:val="left"/>
        <w:sectPr w:rsidR="00236F23" w:rsidSect="00CC6897">
          <w:type w:val="continuous"/>
          <w:pgSz w:w="12240" w:h="15840" w:code="1"/>
          <w:pgMar w:top="1440" w:right="1440" w:bottom="1440" w:left="1440" w:header="720" w:footer="720" w:gutter="0"/>
          <w:cols w:space="1440"/>
          <w:docGrid w:linePitch="360"/>
        </w:sectPr>
      </w:pPr>
      <w:bookmarkStart w:id="193" w:name="_Toc164180654"/>
      <w:bookmarkStart w:id="194" w:name="_Toc170733833"/>
      <w:bookmarkStart w:id="195" w:name="OLE_LINK47"/>
      <w:bookmarkEnd w:id="189"/>
    </w:p>
    <w:p w14:paraId="7082BD95" w14:textId="1E7723E9" w:rsidR="00CC13FB" w:rsidRPr="00CC13FB" w:rsidRDefault="00FC2AE5" w:rsidP="00CC13FB">
      <w:pPr>
        <w:pStyle w:val="Heading2"/>
        <w:spacing w:before="0" w:after="0"/>
        <w:jc w:val="left"/>
      </w:pPr>
      <w:bookmarkStart w:id="196" w:name="_Toc220307721"/>
      <w:r w:rsidRPr="00D02035">
        <w:lastRenderedPageBreak/>
        <w:t xml:space="preserve">Get </w:t>
      </w:r>
      <w:r w:rsidR="00D35326" w:rsidRPr="00D02035">
        <w:t>W</w:t>
      </w:r>
      <w:r w:rsidR="00CD6A6D" w:rsidRPr="00D02035">
        <w:t>orklog</w:t>
      </w:r>
      <w:bookmarkEnd w:id="193"/>
      <w:bookmarkEnd w:id="194"/>
      <w:bookmarkEnd w:id="196"/>
    </w:p>
    <w:p w14:paraId="7FA03616" w14:textId="77777777" w:rsidR="00D35326" w:rsidRPr="006E402E" w:rsidRDefault="00D35326" w:rsidP="006E402E">
      <w:bookmarkStart w:id="197" w:name="OLE_LINK37"/>
      <w:r w:rsidRPr="006E402E">
        <w:t xml:space="preserve">This API retrieves all work logs associated with a Jira issue in a project. </w:t>
      </w:r>
      <w:bookmarkEnd w:id="197"/>
      <w:r w:rsidRPr="006E402E">
        <w:t xml:space="preserve">Users can obtain information about all work logs related to a specific Jira issue identified by the provided </w:t>
      </w:r>
      <w:proofErr w:type="spellStart"/>
      <w:r w:rsidRPr="006E402E">
        <w:t>issueId</w:t>
      </w:r>
      <w:proofErr w:type="spellEnd"/>
      <w:r w:rsidRPr="006E402E">
        <w:t xml:space="preserve">. The </w:t>
      </w:r>
      <w:proofErr w:type="spellStart"/>
      <w:r w:rsidRPr="006E402E">
        <w:t>issueId</w:t>
      </w:r>
      <w:proofErr w:type="spellEnd"/>
      <w:r w:rsidRPr="006E402E">
        <w:t xml:space="preserve"> is </w:t>
      </w:r>
      <w:bookmarkStart w:id="198" w:name="OLE_LINK49"/>
      <w:r w:rsidRPr="006E402E">
        <w:t xml:space="preserve">passed as a path </w:t>
      </w:r>
      <w:bookmarkStart w:id="199" w:name="OLE_LINK50"/>
      <w:r w:rsidRPr="006E402E">
        <w:t>variable in the endpoint.</w:t>
      </w:r>
    </w:p>
    <w:tbl>
      <w:tblPr>
        <w:tblStyle w:val="TableGridLight"/>
        <w:tblW w:w="5099" w:type="pct"/>
        <w:tblLayout w:type="fixed"/>
        <w:tblLook w:val="04A0" w:firstRow="1" w:lastRow="0" w:firstColumn="1" w:lastColumn="0" w:noHBand="0" w:noVBand="1"/>
      </w:tblPr>
      <w:tblGrid>
        <w:gridCol w:w="1795"/>
        <w:gridCol w:w="7740"/>
      </w:tblGrid>
      <w:tr w:rsidR="0090634F" w:rsidRPr="0090634F" w14:paraId="18086AF5" w14:textId="77777777" w:rsidTr="006563F7">
        <w:trPr>
          <w:trHeight w:val="16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29B8A2A" w14:textId="77777777" w:rsidR="0090634F" w:rsidRPr="0090634F" w:rsidRDefault="0090634F" w:rsidP="00222C77">
            <w:pPr>
              <w:spacing w:line="259" w:lineRule="auto"/>
              <w:jc w:val="left"/>
            </w:pPr>
            <w:r w:rsidRPr="0090634F">
              <w:t>PROTOCOL</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101528" w14:textId="77777777" w:rsidR="0090634F" w:rsidRPr="0090634F" w:rsidRDefault="0090634F" w:rsidP="00222C77">
            <w:pPr>
              <w:spacing w:line="259" w:lineRule="auto"/>
              <w:jc w:val="left"/>
            </w:pPr>
            <w:r w:rsidRPr="0090634F">
              <w:t>HTTPS</w:t>
            </w:r>
          </w:p>
        </w:tc>
      </w:tr>
      <w:tr w:rsidR="0090634F" w:rsidRPr="0090634F" w14:paraId="72354036" w14:textId="77777777" w:rsidTr="006563F7">
        <w:trPr>
          <w:trHeight w:val="10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5FC080E" w14:textId="52EA4184" w:rsidR="0090634F" w:rsidRPr="0090634F" w:rsidRDefault="00F7408B" w:rsidP="00222C77">
            <w:pPr>
              <w:spacing w:line="259" w:lineRule="auto"/>
              <w:jc w:val="left"/>
            </w:pPr>
            <w:bookmarkStart w:id="200" w:name="OLE_LINK60"/>
            <w:r>
              <w:t xml:space="preserve">DEV </w:t>
            </w:r>
            <w:bookmarkEnd w:id="200"/>
            <w:r w:rsidR="0090634F" w:rsidRPr="0090634F">
              <w:t>ENDPOINT</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CDCCC5" w14:textId="32B6A798" w:rsidR="0090634F" w:rsidRPr="0090634F" w:rsidRDefault="006C0B11" w:rsidP="00222C77">
            <w:pPr>
              <w:spacing w:line="259" w:lineRule="auto"/>
              <w:jc w:val="left"/>
            </w:pPr>
            <w:hyperlink r:id="rId66" w:history="1">
              <w:r w:rsidRPr="00E17D78">
                <w:rPr>
                  <w:rStyle w:val="Hyperlink"/>
                </w:rPr>
                <w:t>https://ix-dev-apimgmt.azure-api.net/jira-api/</w:t>
              </w:r>
              <w:bookmarkStart w:id="201" w:name="OLE_LINK72"/>
              <w:r w:rsidRPr="0090634F">
                <w:rPr>
                  <w:rStyle w:val="Hyperlink"/>
                </w:rPr>
                <w:t>project/issue/{issueId}/</w:t>
              </w:r>
              <w:r w:rsidRPr="00E17D78">
                <w:rPr>
                  <w:rStyle w:val="Hyperlink"/>
                </w:rPr>
                <w:t>worklog</w:t>
              </w:r>
              <w:bookmarkEnd w:id="201"/>
            </w:hyperlink>
            <w:r>
              <w:t xml:space="preserve"> </w:t>
            </w:r>
          </w:p>
        </w:tc>
      </w:tr>
      <w:tr w:rsidR="00E711C8" w:rsidRPr="0090634F" w14:paraId="253139AB" w14:textId="77777777" w:rsidTr="006563F7">
        <w:trPr>
          <w:trHeight w:val="10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5A96E3E" w14:textId="731B920C" w:rsidR="00E711C8" w:rsidRDefault="00E711C8" w:rsidP="00222C77">
            <w:pPr>
              <w:jc w:val="left"/>
            </w:pPr>
            <w:r w:rsidRPr="00E711C8">
              <w:t>QA ENDPOINT</w:t>
            </w:r>
          </w:p>
        </w:tc>
        <w:bookmarkStart w:id="202" w:name="OLE_LINK57"/>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F716C4" w14:textId="1ABB268F" w:rsidR="00E711C8" w:rsidRPr="00F7408B" w:rsidRDefault="006C0B11" w:rsidP="00222C77">
            <w:pPr>
              <w:jc w:val="left"/>
            </w:pPr>
            <w:r>
              <w:fldChar w:fldCharType="begin"/>
            </w:r>
            <w:r>
              <w:instrText>HYPERLINK "</w:instrText>
            </w:r>
            <w:r w:rsidRPr="006C0B11">
              <w:instrText>https://ix-qa-apimgmt.azure-api.net/jira-api/project/issue/{issueId}/worklog</w:instrText>
            </w:r>
            <w:r>
              <w:instrText>"</w:instrText>
            </w:r>
            <w:r>
              <w:fldChar w:fldCharType="separate"/>
            </w:r>
            <w:r w:rsidRPr="00E17D78">
              <w:rPr>
                <w:rStyle w:val="Hyperlink"/>
              </w:rPr>
              <w:t>https://ix-qa-apimgmt.azure-api.net/jira-api/</w:t>
            </w:r>
            <w:bookmarkEnd w:id="202"/>
            <w:r w:rsidRPr="00E17D78">
              <w:rPr>
                <w:rStyle w:val="Hyperlink"/>
              </w:rPr>
              <w:t>project/issue/{issueId}/worklog</w:t>
            </w:r>
            <w:r>
              <w:fldChar w:fldCharType="end"/>
            </w:r>
            <w:r>
              <w:t xml:space="preserve"> </w:t>
            </w:r>
          </w:p>
        </w:tc>
      </w:tr>
      <w:tr w:rsidR="0090634F" w:rsidRPr="0090634F" w14:paraId="4495109B" w14:textId="77777777" w:rsidTr="006563F7">
        <w:trPr>
          <w:trHeight w:val="13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FED3C9E" w14:textId="77777777" w:rsidR="0090634F" w:rsidRPr="0090634F" w:rsidRDefault="0090634F" w:rsidP="00222C77">
            <w:pPr>
              <w:spacing w:line="259" w:lineRule="auto"/>
              <w:jc w:val="left"/>
            </w:pPr>
            <w:r w:rsidRPr="0090634F">
              <w:t>METHOD</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3B7F72" w14:textId="0984ED51" w:rsidR="0090634F" w:rsidRPr="0090634F" w:rsidRDefault="0090634F" w:rsidP="00222C77">
            <w:pPr>
              <w:spacing w:line="259" w:lineRule="auto"/>
              <w:jc w:val="left"/>
            </w:pPr>
            <w:r w:rsidRPr="0090634F">
              <w:t>GET</w:t>
            </w:r>
          </w:p>
        </w:tc>
      </w:tr>
      <w:tr w:rsidR="0090634F" w:rsidRPr="0090634F" w14:paraId="725D7A68" w14:textId="77777777" w:rsidTr="006563F7">
        <w:trPr>
          <w:trHeight w:val="240"/>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5AADC22" w14:textId="77777777" w:rsidR="0090634F" w:rsidRPr="0090634F" w:rsidRDefault="0090634F" w:rsidP="00222C77">
            <w:pPr>
              <w:spacing w:line="259" w:lineRule="auto"/>
              <w:jc w:val="left"/>
            </w:pPr>
            <w:r w:rsidRPr="0090634F">
              <w:t>CONTENT TYPE</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CBC551" w14:textId="3D7F19B2" w:rsidR="0090634F" w:rsidRPr="0090634F" w:rsidRDefault="0090634F" w:rsidP="00222C77">
            <w:pPr>
              <w:spacing w:line="259" w:lineRule="auto"/>
              <w:jc w:val="left"/>
            </w:pPr>
            <w:r w:rsidRPr="0090634F">
              <w:t>application / json</w:t>
            </w:r>
          </w:p>
        </w:tc>
      </w:tr>
      <w:tr w:rsidR="00D21E64" w:rsidRPr="0090634F" w14:paraId="55B06687" w14:textId="77777777" w:rsidTr="006563F7">
        <w:trPr>
          <w:trHeight w:val="240"/>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D150B31" w14:textId="6DDC2998" w:rsidR="00D21E64" w:rsidRPr="0090634F" w:rsidRDefault="00D21E64" w:rsidP="00222C77">
            <w:pPr>
              <w:jc w:val="left"/>
            </w:pPr>
            <w:r>
              <w:t>USAGE</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5B3941" w14:textId="1CB299FA" w:rsidR="00D21E64" w:rsidRPr="0090634F" w:rsidRDefault="00D21E64" w:rsidP="00222C77">
            <w:pPr>
              <w:jc w:val="left"/>
            </w:pPr>
            <w:hyperlink r:id="rId67" w:history="1">
              <w:r w:rsidRPr="00D21E64">
                <w:rPr>
                  <w:rStyle w:val="Hyperlink"/>
                </w:rPr>
                <w:t>DT_Get_Worklog_Response.txt</w:t>
              </w:r>
            </w:hyperlink>
          </w:p>
        </w:tc>
      </w:tr>
    </w:tbl>
    <w:bookmarkEnd w:id="198"/>
    <w:bookmarkEnd w:id="199"/>
    <w:p w14:paraId="7F616133" w14:textId="3F2847BB" w:rsidR="00D9671F" w:rsidRDefault="002F3E55" w:rsidP="002F3E55">
      <w:pPr>
        <w:pStyle w:val="Heading3"/>
      </w:pPr>
      <w:r>
        <w:t>Path Parameters</w:t>
      </w:r>
    </w:p>
    <w:tbl>
      <w:tblPr>
        <w:tblStyle w:val="TableGridLight"/>
        <w:tblW w:w="9535" w:type="dxa"/>
        <w:tblLook w:val="04A0" w:firstRow="1" w:lastRow="0" w:firstColumn="1" w:lastColumn="0" w:noHBand="0" w:noVBand="1"/>
      </w:tblPr>
      <w:tblGrid>
        <w:gridCol w:w="1885"/>
        <w:gridCol w:w="7650"/>
      </w:tblGrid>
      <w:tr w:rsidR="0000111A" w14:paraId="3C399A44" w14:textId="77777777" w:rsidTr="00506F5F">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BE11BBE" w14:textId="77777777" w:rsidR="0000111A" w:rsidRDefault="0000111A">
            <w:pPr>
              <w:jc w:val="left"/>
            </w:pPr>
            <w:r>
              <w:t>Parameter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F251D2" w14:textId="77777777" w:rsidR="0000111A" w:rsidRDefault="0000111A">
            <w:pPr>
              <w:jc w:val="left"/>
            </w:pPr>
            <w:r>
              <w:t>Description</w:t>
            </w:r>
          </w:p>
        </w:tc>
      </w:tr>
      <w:tr w:rsidR="0000111A" w14:paraId="5E289B7B" w14:textId="77777777" w:rsidTr="00506F5F">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DFE64B" w14:textId="072ADE22" w:rsidR="0000111A" w:rsidRDefault="00C245A2">
            <w:pPr>
              <w:jc w:val="left"/>
            </w:pPr>
            <w:proofErr w:type="spellStart"/>
            <w:r w:rsidRPr="00C245A2">
              <w:t>issueId</w:t>
            </w:r>
            <w:proofErr w:type="spellEnd"/>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927895" w14:textId="45D6194D" w:rsidR="0000111A" w:rsidRDefault="00C245A2">
            <w:pPr>
              <w:jc w:val="left"/>
            </w:pPr>
            <w:r w:rsidRPr="00C245A2">
              <w:t>The unique identifier of the Jira issue for which all work logs will be retrieved.</w:t>
            </w:r>
          </w:p>
        </w:tc>
      </w:tr>
    </w:tbl>
    <w:p w14:paraId="062031EC" w14:textId="609AAD17" w:rsidR="002F3E55" w:rsidRDefault="002F3E55" w:rsidP="002F3E55">
      <w:pPr>
        <w:pStyle w:val="Heading3"/>
        <w:sectPr w:rsidR="002F3E55" w:rsidSect="00236F23">
          <w:pgSz w:w="12240" w:h="15840" w:code="1"/>
          <w:pgMar w:top="1440" w:right="1440" w:bottom="1440" w:left="1440" w:header="720" w:footer="720" w:gutter="0"/>
          <w:cols w:space="1440"/>
          <w:docGrid w:linePitch="360"/>
        </w:sectPr>
      </w:pPr>
      <w:bookmarkStart w:id="203" w:name="OLE_LINK52"/>
      <w:r>
        <w:t>Pagination Parameters</w:t>
      </w:r>
    </w:p>
    <w:tbl>
      <w:tblPr>
        <w:tblStyle w:val="TableGridLight"/>
        <w:tblW w:w="9535" w:type="dxa"/>
        <w:tblLook w:val="04A0" w:firstRow="1" w:lastRow="0" w:firstColumn="1" w:lastColumn="0" w:noHBand="0" w:noVBand="1"/>
      </w:tblPr>
      <w:tblGrid>
        <w:gridCol w:w="1885"/>
        <w:gridCol w:w="7650"/>
      </w:tblGrid>
      <w:tr w:rsidR="0000111A" w14:paraId="268F2BA6" w14:textId="77777777" w:rsidTr="00506F5F">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05367B" w14:textId="77777777" w:rsidR="0000111A" w:rsidRDefault="0000111A">
            <w:pPr>
              <w:jc w:val="left"/>
            </w:pPr>
            <w:r>
              <w:t>Parameter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407B3F2" w14:textId="77777777" w:rsidR="0000111A" w:rsidRDefault="0000111A">
            <w:pPr>
              <w:jc w:val="left"/>
            </w:pPr>
            <w:r>
              <w:t>Description</w:t>
            </w:r>
          </w:p>
        </w:tc>
      </w:tr>
      <w:tr w:rsidR="0000111A" w14:paraId="722F8E05" w14:textId="77777777" w:rsidTr="00506F5F">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A45E3" w14:textId="77777777" w:rsidR="0000111A" w:rsidRDefault="0000111A">
            <w:pPr>
              <w:jc w:val="left"/>
            </w:pPr>
            <w:r>
              <w:t>offset</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A7F35A" w14:textId="77777777" w:rsidR="0000111A" w:rsidRDefault="0000111A">
            <w:pPr>
              <w:jc w:val="left"/>
            </w:pPr>
            <w:r>
              <w:t>Page number of the dataset to retrieve (greater than 0</w:t>
            </w:r>
          </w:p>
        </w:tc>
      </w:tr>
      <w:tr w:rsidR="0000111A" w14:paraId="5D675D2C" w14:textId="77777777" w:rsidTr="00506F5F">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685D37" w14:textId="77777777" w:rsidR="0000111A" w:rsidRDefault="0000111A">
            <w:pPr>
              <w:jc w:val="left"/>
            </w:pPr>
            <w:r>
              <w:t>limits</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CCC326" w14:textId="461386A0" w:rsidR="0000111A" w:rsidRDefault="0000111A">
            <w:pPr>
              <w:jc w:val="left"/>
            </w:pPr>
            <w:r>
              <w:t xml:space="preserve">Page size, </w:t>
            </w:r>
            <w:r w:rsidR="00D40469">
              <w:t xml:space="preserve">the </w:t>
            </w:r>
            <w:r>
              <w:t>maximum value is 50 (greater than 0).</w:t>
            </w:r>
          </w:p>
        </w:tc>
      </w:tr>
    </w:tbl>
    <w:bookmarkEnd w:id="203"/>
    <w:p w14:paraId="065190EC" w14:textId="6C8C7418" w:rsidR="00DB353A" w:rsidRPr="00D35326" w:rsidRDefault="002F3E55" w:rsidP="002F3E55">
      <w:pPr>
        <w:pStyle w:val="Heading3"/>
      </w:pPr>
      <w:r>
        <w:t>Result</w:t>
      </w:r>
    </w:p>
    <w:tbl>
      <w:tblPr>
        <w:tblStyle w:val="TableGridLight"/>
        <w:tblW w:w="5099" w:type="pct"/>
        <w:tblLayout w:type="fixed"/>
        <w:tblLook w:val="04A0" w:firstRow="1" w:lastRow="0" w:firstColumn="1" w:lastColumn="0" w:noHBand="0" w:noVBand="1"/>
      </w:tblPr>
      <w:tblGrid>
        <w:gridCol w:w="1366"/>
        <w:gridCol w:w="8169"/>
      </w:tblGrid>
      <w:tr w:rsidR="00634D46" w14:paraId="463D3A73" w14:textId="77777777" w:rsidTr="00AA0B37">
        <w:tc>
          <w:tcPr>
            <w:tcW w:w="1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C79B553" w14:textId="77777777" w:rsidR="00634D46" w:rsidRDefault="00634D46">
            <w:pPr>
              <w:jc w:val="left"/>
            </w:pPr>
            <w:r>
              <w:t>HTTP Code</w:t>
            </w:r>
          </w:p>
        </w:tc>
        <w:tc>
          <w:tcPr>
            <w:tcW w:w="81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42E108A" w14:textId="77777777" w:rsidR="00634D46" w:rsidRDefault="00634D46">
            <w:pPr>
              <w:jc w:val="left"/>
            </w:pPr>
            <w:r>
              <w:t>Result Description</w:t>
            </w:r>
          </w:p>
        </w:tc>
      </w:tr>
      <w:tr w:rsidR="00634D46" w14:paraId="3CE20B93" w14:textId="77777777" w:rsidTr="00AA0B37">
        <w:tc>
          <w:tcPr>
            <w:tcW w:w="1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F83016" w14:textId="77777777" w:rsidR="00634D46" w:rsidRDefault="00634D46">
            <w:pPr>
              <w:jc w:val="left"/>
            </w:pPr>
            <w:r>
              <w:t>200</w:t>
            </w:r>
          </w:p>
        </w:tc>
        <w:tc>
          <w:tcPr>
            <w:tcW w:w="81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97B76" w14:textId="4082D306" w:rsidR="00634D46" w:rsidRDefault="009846F7">
            <w:pPr>
              <w:jc w:val="left"/>
            </w:pPr>
            <w:r>
              <w:t>Success</w:t>
            </w:r>
          </w:p>
        </w:tc>
      </w:tr>
    </w:tbl>
    <w:p w14:paraId="3507D68D" w14:textId="12532917" w:rsidR="00572485" w:rsidRDefault="00572485" w:rsidP="00572485">
      <w:pPr>
        <w:pStyle w:val="Heading3"/>
        <w:sectPr w:rsidR="00572485" w:rsidSect="002F3E55">
          <w:type w:val="continuous"/>
          <w:pgSz w:w="12240" w:h="15840" w:code="1"/>
          <w:pgMar w:top="1440" w:right="1440" w:bottom="1440" w:left="1440" w:header="720" w:footer="720" w:gutter="0"/>
          <w:cols w:space="1440"/>
          <w:docGrid w:linePitch="360"/>
        </w:sectPr>
      </w:pPr>
      <w:r>
        <w:t>Error Management</w:t>
      </w:r>
    </w:p>
    <w:tbl>
      <w:tblPr>
        <w:tblStyle w:val="TableGridLight"/>
        <w:tblW w:w="5099" w:type="pct"/>
        <w:tblLayout w:type="fixed"/>
        <w:tblLook w:val="04A0" w:firstRow="1" w:lastRow="0" w:firstColumn="1" w:lastColumn="0" w:noHBand="0" w:noVBand="1"/>
      </w:tblPr>
      <w:tblGrid>
        <w:gridCol w:w="1366"/>
        <w:gridCol w:w="1457"/>
        <w:gridCol w:w="6712"/>
      </w:tblGrid>
      <w:tr w:rsidR="00634D46" w14:paraId="69786DF2" w14:textId="77777777" w:rsidTr="00AA0B37">
        <w:tc>
          <w:tcPr>
            <w:tcW w:w="136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1B832B6" w14:textId="77777777" w:rsidR="00634D46" w:rsidRDefault="00634D46">
            <w:pPr>
              <w:jc w:val="left"/>
            </w:pPr>
            <w:r>
              <w:t>HTTP Code</w:t>
            </w:r>
          </w:p>
        </w:tc>
        <w:tc>
          <w:tcPr>
            <w:tcW w:w="14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7E1821" w14:textId="77777777" w:rsidR="00634D46" w:rsidRDefault="00634D46">
            <w:pPr>
              <w:jc w:val="left"/>
            </w:pPr>
            <w:r>
              <w:t>Error Code</w:t>
            </w:r>
          </w:p>
        </w:tc>
        <w:tc>
          <w:tcPr>
            <w:tcW w:w="67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A7083AE" w14:textId="77777777" w:rsidR="00634D46" w:rsidRDefault="00634D46">
            <w:pPr>
              <w:jc w:val="left"/>
            </w:pPr>
            <w:r>
              <w:t>Error Description</w:t>
            </w:r>
          </w:p>
        </w:tc>
      </w:tr>
      <w:bookmarkEnd w:id="195"/>
      <w:tr w:rsidR="00AA0B37" w14:paraId="7F6068EB" w14:textId="77777777" w:rsidTr="00AA0B37">
        <w:tc>
          <w:tcPr>
            <w:tcW w:w="1366" w:type="dxa"/>
            <w:hideMark/>
          </w:tcPr>
          <w:p w14:paraId="53B5360A" w14:textId="77777777" w:rsidR="00AA0B37" w:rsidRDefault="00AA0B37">
            <w:pPr>
              <w:jc w:val="left"/>
            </w:pPr>
            <w:r>
              <w:t>500</w:t>
            </w:r>
          </w:p>
        </w:tc>
        <w:tc>
          <w:tcPr>
            <w:tcW w:w="1457" w:type="dxa"/>
            <w:hideMark/>
          </w:tcPr>
          <w:p w14:paraId="69E6EFE7" w14:textId="77777777" w:rsidR="00AA0B37" w:rsidRDefault="00AA0B37">
            <w:pPr>
              <w:jc w:val="left"/>
            </w:pPr>
            <w:r>
              <w:t>500</w:t>
            </w:r>
          </w:p>
        </w:tc>
        <w:tc>
          <w:tcPr>
            <w:tcW w:w="6712" w:type="dxa"/>
            <w:hideMark/>
          </w:tcPr>
          <w:p w14:paraId="5B8E5BB0" w14:textId="77777777" w:rsidR="00AA0B37" w:rsidRDefault="00AA0B37">
            <w:pPr>
              <w:jc w:val="left"/>
            </w:pPr>
            <w:r>
              <w:t>Project Specific error</w:t>
            </w:r>
          </w:p>
        </w:tc>
      </w:tr>
      <w:tr w:rsidR="00AA0B37" w14:paraId="09671D5B" w14:textId="77777777" w:rsidTr="00AA0B37">
        <w:tc>
          <w:tcPr>
            <w:tcW w:w="1366" w:type="dxa"/>
            <w:hideMark/>
          </w:tcPr>
          <w:p w14:paraId="30A5F47C" w14:textId="77777777" w:rsidR="00AA0B37" w:rsidRDefault="00AA0B37">
            <w:pPr>
              <w:jc w:val="left"/>
            </w:pPr>
            <w:r>
              <w:t>404</w:t>
            </w:r>
          </w:p>
        </w:tc>
        <w:tc>
          <w:tcPr>
            <w:tcW w:w="1457" w:type="dxa"/>
            <w:hideMark/>
          </w:tcPr>
          <w:p w14:paraId="69A10F4A" w14:textId="77777777" w:rsidR="00AA0B37" w:rsidRDefault="00AA0B37">
            <w:pPr>
              <w:jc w:val="left"/>
            </w:pPr>
            <w:r>
              <w:t>404</w:t>
            </w:r>
          </w:p>
        </w:tc>
        <w:tc>
          <w:tcPr>
            <w:tcW w:w="6712" w:type="dxa"/>
            <w:hideMark/>
          </w:tcPr>
          <w:p w14:paraId="62D46658" w14:textId="77777777" w:rsidR="00AA0B37" w:rsidRDefault="00AA0B37">
            <w:pPr>
              <w:jc w:val="left"/>
            </w:pPr>
            <w:r>
              <w:t>Not Found</w:t>
            </w:r>
          </w:p>
        </w:tc>
      </w:tr>
      <w:tr w:rsidR="00AA0B37" w14:paraId="7BF14900" w14:textId="77777777" w:rsidTr="00AA0B37">
        <w:tc>
          <w:tcPr>
            <w:tcW w:w="1366" w:type="dxa"/>
            <w:hideMark/>
          </w:tcPr>
          <w:p w14:paraId="53DDE84D" w14:textId="77777777" w:rsidR="00AA0B37" w:rsidRDefault="00AA0B37">
            <w:pPr>
              <w:jc w:val="left"/>
            </w:pPr>
            <w:r>
              <w:t>403</w:t>
            </w:r>
          </w:p>
        </w:tc>
        <w:tc>
          <w:tcPr>
            <w:tcW w:w="1457" w:type="dxa"/>
            <w:hideMark/>
          </w:tcPr>
          <w:p w14:paraId="0325AD50" w14:textId="77777777" w:rsidR="00AA0B37" w:rsidRDefault="00AA0B37">
            <w:pPr>
              <w:jc w:val="left"/>
            </w:pPr>
            <w:r>
              <w:t>403</w:t>
            </w:r>
          </w:p>
        </w:tc>
        <w:tc>
          <w:tcPr>
            <w:tcW w:w="6712" w:type="dxa"/>
            <w:hideMark/>
          </w:tcPr>
          <w:p w14:paraId="577699A6" w14:textId="77777777" w:rsidR="00AA0B37" w:rsidRDefault="00AA0B37">
            <w:pPr>
              <w:jc w:val="left"/>
            </w:pPr>
            <w:r>
              <w:t>Forbidden</w:t>
            </w:r>
          </w:p>
        </w:tc>
      </w:tr>
      <w:tr w:rsidR="00AA0B37" w14:paraId="19964AA9" w14:textId="77777777" w:rsidTr="00AA0B37">
        <w:trPr>
          <w:trHeight w:val="300"/>
        </w:trPr>
        <w:tc>
          <w:tcPr>
            <w:tcW w:w="1366" w:type="dxa"/>
            <w:hideMark/>
          </w:tcPr>
          <w:p w14:paraId="728A71B8" w14:textId="77777777" w:rsidR="00AA0B37" w:rsidRDefault="00AA0B37">
            <w:pPr>
              <w:jc w:val="left"/>
            </w:pPr>
            <w:r>
              <w:t>401</w:t>
            </w:r>
          </w:p>
        </w:tc>
        <w:tc>
          <w:tcPr>
            <w:tcW w:w="1457" w:type="dxa"/>
            <w:hideMark/>
          </w:tcPr>
          <w:p w14:paraId="44398F43" w14:textId="77777777" w:rsidR="00AA0B37" w:rsidRDefault="00AA0B37">
            <w:pPr>
              <w:jc w:val="left"/>
            </w:pPr>
            <w:r>
              <w:t>401</w:t>
            </w:r>
          </w:p>
        </w:tc>
        <w:tc>
          <w:tcPr>
            <w:tcW w:w="6712" w:type="dxa"/>
            <w:hideMark/>
          </w:tcPr>
          <w:p w14:paraId="6F39DB13" w14:textId="4138D986" w:rsidR="00AA0B37" w:rsidRDefault="00AA0B37">
            <w:pPr>
              <w:jc w:val="left"/>
            </w:pPr>
            <w:r>
              <w:t>Invalid Subscription key</w:t>
            </w:r>
            <w:r w:rsidR="00234BB1">
              <w:t xml:space="preserve"> or </w:t>
            </w:r>
            <w:r>
              <w:t>Invalid Token</w:t>
            </w:r>
          </w:p>
        </w:tc>
      </w:tr>
      <w:tr w:rsidR="00AA0B37" w14:paraId="7A902A21" w14:textId="77777777" w:rsidTr="00AA0B37">
        <w:trPr>
          <w:trHeight w:val="300"/>
        </w:trPr>
        <w:tc>
          <w:tcPr>
            <w:tcW w:w="1366" w:type="dxa"/>
            <w:hideMark/>
          </w:tcPr>
          <w:p w14:paraId="35BAF875" w14:textId="77777777" w:rsidR="00AA0B37" w:rsidRDefault="00AA0B37">
            <w:pPr>
              <w:jc w:val="left"/>
            </w:pPr>
            <w:r>
              <w:t>400</w:t>
            </w:r>
          </w:p>
        </w:tc>
        <w:tc>
          <w:tcPr>
            <w:tcW w:w="1457" w:type="dxa"/>
            <w:hideMark/>
          </w:tcPr>
          <w:p w14:paraId="60DA69C8" w14:textId="77777777" w:rsidR="00AA0B37" w:rsidRDefault="00AA0B37">
            <w:pPr>
              <w:jc w:val="left"/>
            </w:pPr>
            <w:r>
              <w:t>400</w:t>
            </w:r>
          </w:p>
        </w:tc>
        <w:tc>
          <w:tcPr>
            <w:tcW w:w="6712" w:type="dxa"/>
            <w:hideMark/>
          </w:tcPr>
          <w:p w14:paraId="36191039" w14:textId="77777777" w:rsidR="00AA0B37" w:rsidRDefault="00AA0B37">
            <w:pPr>
              <w:jc w:val="left"/>
            </w:pPr>
            <w:r>
              <w:t>Bad Request</w:t>
            </w:r>
          </w:p>
        </w:tc>
      </w:tr>
    </w:tbl>
    <w:p w14:paraId="10109AF7" w14:textId="77777777" w:rsidR="00234BB1" w:rsidRDefault="00234BB1" w:rsidP="00222C77">
      <w:pPr>
        <w:rPr>
          <w:rFonts w:eastAsia="Yu Gothic Light" w:cs="Times New Roman"/>
          <w:b/>
          <w:bCs/>
          <w:color w:val="7030A0"/>
          <w:sz w:val="24"/>
          <w:szCs w:val="24"/>
        </w:rPr>
        <w:sectPr w:rsidR="00234BB1" w:rsidSect="002F3E55">
          <w:type w:val="continuous"/>
          <w:pgSz w:w="12240" w:h="15840" w:code="1"/>
          <w:pgMar w:top="1440" w:right="1440" w:bottom="1440" w:left="1440" w:header="720" w:footer="720" w:gutter="0"/>
          <w:cols w:space="1440"/>
          <w:docGrid w:linePitch="360"/>
        </w:sectPr>
      </w:pPr>
      <w:bookmarkStart w:id="204" w:name="OLE_LINK86"/>
      <w:bookmarkStart w:id="205" w:name="OLE_LINK75"/>
      <w:bookmarkStart w:id="206" w:name="OLE_LINK84"/>
    </w:p>
    <w:p w14:paraId="0C90442E" w14:textId="64FC4E5D" w:rsidR="00872705" w:rsidRPr="00222C77" w:rsidRDefault="00872705" w:rsidP="00222C77">
      <w:r>
        <w:rPr>
          <w:rFonts w:eastAsia="Yu Gothic Light" w:cs="Times New Roman"/>
          <w:b/>
          <w:bCs/>
          <w:color w:val="7030A0"/>
          <w:sz w:val="24"/>
          <w:szCs w:val="24"/>
        </w:rPr>
        <w:lastRenderedPageBreak/>
        <w:t>Export Bulk Issue Details</w:t>
      </w:r>
    </w:p>
    <w:bookmarkEnd w:id="204"/>
    <w:p w14:paraId="74AEC572" w14:textId="6815B1E5" w:rsidR="00872705" w:rsidRPr="00234BB1" w:rsidRDefault="00872705" w:rsidP="00234BB1">
      <w:r w:rsidRPr="00234BB1">
        <w:t xml:space="preserve">This API retrieves all issues in a project based on specified parameters. Users can obtain information about issues filtered by criteria such as issue type, status, assignee, reporter, creation date, update date, priority, epic, </w:t>
      </w:r>
      <w:proofErr w:type="spellStart"/>
      <w:r w:rsidRPr="00234BB1">
        <w:t>fixVersion</w:t>
      </w:r>
      <w:proofErr w:type="spellEnd"/>
      <w:r w:rsidRPr="00234BB1">
        <w:t xml:space="preserve">, </w:t>
      </w:r>
      <w:proofErr w:type="spellStart"/>
      <w:r w:rsidRPr="00234BB1">
        <w:t>affectedVersion</w:t>
      </w:r>
      <w:proofErr w:type="spellEnd"/>
      <w:r w:rsidRPr="00234BB1">
        <w:t xml:space="preserve">, sprint, and </w:t>
      </w:r>
      <w:proofErr w:type="spellStart"/>
      <w:r w:rsidRPr="00234BB1">
        <w:t>storyPoints</w:t>
      </w:r>
      <w:proofErr w:type="spellEnd"/>
      <w:r w:rsidRPr="00234BB1">
        <w:t>. The endpoint path includes the project ID as a path variable.</w:t>
      </w:r>
    </w:p>
    <w:tbl>
      <w:tblPr>
        <w:tblStyle w:val="TableGridLight2"/>
        <w:tblW w:w="5050" w:type="pct"/>
        <w:tblInd w:w="0" w:type="dxa"/>
        <w:tblLayout w:type="fixed"/>
        <w:tblLook w:val="04A0" w:firstRow="1" w:lastRow="0" w:firstColumn="1" w:lastColumn="0" w:noHBand="0" w:noVBand="1"/>
      </w:tblPr>
      <w:tblGrid>
        <w:gridCol w:w="1779"/>
        <w:gridCol w:w="7665"/>
      </w:tblGrid>
      <w:tr w:rsidR="00872705" w:rsidRPr="00872705" w14:paraId="424498E1" w14:textId="77777777" w:rsidTr="00872705">
        <w:trPr>
          <w:trHeight w:val="16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D989EB" w14:textId="77777777" w:rsidR="00872705" w:rsidRPr="00872705" w:rsidRDefault="00872705" w:rsidP="00222C77">
            <w:pPr>
              <w:spacing w:line="256" w:lineRule="auto"/>
              <w:jc w:val="left"/>
            </w:pPr>
            <w:r w:rsidRPr="00872705">
              <w:t>PROTOCOL</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8CDE9B" w14:textId="77777777" w:rsidR="00872705" w:rsidRPr="00872705" w:rsidRDefault="00872705" w:rsidP="00222C77">
            <w:pPr>
              <w:spacing w:line="256" w:lineRule="auto"/>
              <w:jc w:val="left"/>
            </w:pPr>
            <w:r w:rsidRPr="00872705">
              <w:t>HTTPS</w:t>
            </w:r>
          </w:p>
        </w:tc>
      </w:tr>
      <w:tr w:rsidR="00872705" w:rsidRPr="00872705" w14:paraId="4FE97450" w14:textId="77777777" w:rsidTr="00872705">
        <w:trPr>
          <w:trHeight w:val="10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CA9CEE5" w14:textId="77777777" w:rsidR="00872705" w:rsidRPr="00872705" w:rsidRDefault="00872705" w:rsidP="00222C77">
            <w:pPr>
              <w:spacing w:line="256" w:lineRule="auto"/>
              <w:jc w:val="left"/>
            </w:pPr>
            <w:r w:rsidRPr="00872705">
              <w:t>DEV ENDPOINT</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731B41" w14:textId="4A5AE642" w:rsidR="00872705" w:rsidRPr="00872705" w:rsidRDefault="00872705" w:rsidP="00222C77">
            <w:pPr>
              <w:spacing w:line="256" w:lineRule="auto"/>
              <w:jc w:val="left"/>
            </w:pPr>
            <w:hyperlink r:id="rId68" w:history="1">
              <w:r w:rsidRPr="00872705">
                <w:rPr>
                  <w:rStyle w:val="Hyperlink"/>
                </w:rPr>
                <w:t>https://ix-dev-apimgmt.azure-api.net/jira-api</w:t>
              </w:r>
              <w:r w:rsidRPr="00FA5667">
                <w:rPr>
                  <w:rStyle w:val="Hyperlink"/>
                </w:rPr>
                <w:t>/project/{projectId}/issue/bulk</w:t>
              </w:r>
            </w:hyperlink>
            <w:r w:rsidRPr="00872705">
              <w:t xml:space="preserve"> </w:t>
            </w:r>
          </w:p>
        </w:tc>
      </w:tr>
      <w:tr w:rsidR="00872705" w:rsidRPr="00872705" w14:paraId="0188D162" w14:textId="77777777" w:rsidTr="00872705">
        <w:trPr>
          <w:trHeight w:val="10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A2009E3" w14:textId="77777777" w:rsidR="00872705" w:rsidRPr="00872705" w:rsidRDefault="00872705" w:rsidP="00222C77">
            <w:pPr>
              <w:jc w:val="left"/>
            </w:pPr>
            <w:r w:rsidRPr="00872705">
              <w:t>QA ENDPOINT</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2827B9" w14:textId="18FA614E" w:rsidR="00872705" w:rsidRPr="00872705" w:rsidRDefault="00872705" w:rsidP="00222C77">
            <w:pPr>
              <w:jc w:val="left"/>
            </w:pPr>
            <w:hyperlink r:id="rId69" w:history="1">
              <w:r w:rsidRPr="00872705">
                <w:rPr>
                  <w:rStyle w:val="Hyperlink"/>
                </w:rPr>
                <w:t>https://ix-qa-apimgmt.azure-api.net/jira-api</w:t>
              </w:r>
              <w:r w:rsidRPr="00FA5667">
                <w:rPr>
                  <w:rStyle w:val="Hyperlink"/>
                </w:rPr>
                <w:t>/project/{projectId}/issue/bulk</w:t>
              </w:r>
            </w:hyperlink>
            <w:r w:rsidRPr="00872705">
              <w:t xml:space="preserve"> </w:t>
            </w:r>
          </w:p>
        </w:tc>
      </w:tr>
      <w:tr w:rsidR="00872705" w:rsidRPr="00872705" w14:paraId="391F31C3" w14:textId="77777777" w:rsidTr="00872705">
        <w:trPr>
          <w:trHeight w:val="13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8D542A9" w14:textId="77777777" w:rsidR="00872705" w:rsidRPr="00872705" w:rsidRDefault="00872705" w:rsidP="00222C77">
            <w:pPr>
              <w:spacing w:line="256" w:lineRule="auto"/>
              <w:jc w:val="left"/>
            </w:pPr>
            <w:r w:rsidRPr="00872705">
              <w:t>METHOD</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6B5817" w14:textId="0308339E" w:rsidR="00872705" w:rsidRPr="00872705" w:rsidRDefault="00872705" w:rsidP="00222C77">
            <w:pPr>
              <w:spacing w:line="256" w:lineRule="auto"/>
              <w:jc w:val="left"/>
            </w:pPr>
            <w:r w:rsidRPr="00872705">
              <w:t>GET</w:t>
            </w:r>
          </w:p>
        </w:tc>
      </w:tr>
      <w:tr w:rsidR="00872705" w:rsidRPr="00872705" w14:paraId="42F18EC5" w14:textId="77777777" w:rsidTr="00872705">
        <w:trPr>
          <w:trHeight w:val="240"/>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CC4E3A6" w14:textId="77777777" w:rsidR="00872705" w:rsidRPr="00872705" w:rsidRDefault="00872705" w:rsidP="00222C77">
            <w:pPr>
              <w:spacing w:line="256" w:lineRule="auto"/>
              <w:jc w:val="left"/>
            </w:pPr>
            <w:r w:rsidRPr="00872705">
              <w:t>CONTENT TYPE</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5E4108" w14:textId="77777777" w:rsidR="00872705" w:rsidRPr="00872705" w:rsidRDefault="00872705" w:rsidP="00222C77">
            <w:pPr>
              <w:spacing w:line="256" w:lineRule="auto"/>
              <w:jc w:val="left"/>
            </w:pPr>
            <w:r w:rsidRPr="00872705">
              <w:t>application / json</w:t>
            </w:r>
          </w:p>
        </w:tc>
      </w:tr>
      <w:tr w:rsidR="00872705" w:rsidRPr="00872705" w14:paraId="2A9EFB56" w14:textId="77777777" w:rsidTr="00872705">
        <w:trPr>
          <w:trHeight w:val="240"/>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FF049E" w14:textId="77777777" w:rsidR="00872705" w:rsidRPr="00872705" w:rsidRDefault="00872705" w:rsidP="00222C77">
            <w:pPr>
              <w:jc w:val="left"/>
            </w:pPr>
            <w:r w:rsidRPr="00872705">
              <w:t>USAGE</w:t>
            </w:r>
          </w:p>
        </w:tc>
        <w:bookmarkStart w:id="207" w:name="_1781333459"/>
        <w:bookmarkStart w:id="208" w:name="_1781334448"/>
        <w:bookmarkEnd w:id="207"/>
        <w:bookmarkEnd w:id="208"/>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60EE34" w14:textId="0ADAE9E9" w:rsidR="00872705" w:rsidRPr="00222C77" w:rsidRDefault="00222C77" w:rsidP="00222C77">
            <w:pPr>
              <w:jc w:val="left"/>
              <w:rPr>
                <w:rFonts w:ascii="Times New Roman" w:hAnsi="Times New Roman"/>
              </w:rPr>
            </w:pPr>
            <w:r>
              <w:fldChar w:fldCharType="begin"/>
            </w:r>
            <w:r>
              <w:instrText>HYPERLINK "https://ts.accenture.com/:x:/r/sites/GlobalDocTemplates/Published%20Documents/IX%20Thread/Linked%20Files/Jira%20Connector/Jira_Bulk_Issue_Details.csv?d=w05401102c5854de59d2f054eb38c907c&amp;csf=1&amp;web=1&amp;e=jgF7SD"</w:instrText>
            </w:r>
            <w:r>
              <w:fldChar w:fldCharType="separate"/>
            </w:r>
            <w:r>
              <w:rPr>
                <w:rStyle w:val="Hyperlink"/>
              </w:rPr>
              <w:t>Jira_Bulk_Issue_Details.csv</w:t>
            </w:r>
            <w:r>
              <w:fldChar w:fldCharType="end"/>
            </w:r>
          </w:p>
        </w:tc>
      </w:tr>
    </w:tbl>
    <w:p w14:paraId="301CDFCB" w14:textId="71CDC9F6" w:rsidR="00872705" w:rsidRPr="00872705" w:rsidRDefault="00234BB1" w:rsidP="00234BB1">
      <w:pPr>
        <w:pStyle w:val="Heading3"/>
      </w:pPr>
      <w:r>
        <w:t>Path Parameters</w:t>
      </w:r>
    </w:p>
    <w:tbl>
      <w:tblPr>
        <w:tblStyle w:val="TableGridLight2"/>
        <w:tblW w:w="9535" w:type="dxa"/>
        <w:tblInd w:w="0" w:type="dxa"/>
        <w:tblLook w:val="04A0" w:firstRow="1" w:lastRow="0" w:firstColumn="1" w:lastColumn="0" w:noHBand="0" w:noVBand="1"/>
      </w:tblPr>
      <w:tblGrid>
        <w:gridCol w:w="1885"/>
        <w:gridCol w:w="7650"/>
      </w:tblGrid>
      <w:tr w:rsidR="00872705" w:rsidRPr="00872705" w14:paraId="68150CF7"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1038654" w14:textId="77777777" w:rsidR="00872705" w:rsidRPr="00872705" w:rsidRDefault="00872705" w:rsidP="00872705">
            <w:pPr>
              <w:jc w:val="left"/>
            </w:pPr>
            <w:bookmarkStart w:id="209" w:name="OLE_LINK61"/>
            <w:r w:rsidRPr="00872705">
              <w:t>Parameter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F4513CB" w14:textId="77777777" w:rsidR="00872705" w:rsidRPr="00872705" w:rsidRDefault="00872705" w:rsidP="00872705">
            <w:pPr>
              <w:jc w:val="left"/>
            </w:pPr>
            <w:r w:rsidRPr="00872705">
              <w:t>Description</w:t>
            </w:r>
          </w:p>
        </w:tc>
      </w:tr>
      <w:tr w:rsidR="00872705" w:rsidRPr="00872705" w14:paraId="414214F6"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9F3EBE" w14:textId="231EE1CD" w:rsidR="00872705" w:rsidRPr="00872705" w:rsidRDefault="00872705" w:rsidP="00872705">
            <w:pPr>
              <w:jc w:val="left"/>
            </w:pPr>
            <w:r>
              <w:t>project</w:t>
            </w:r>
            <w:r w:rsidRPr="00872705">
              <w:t>Id</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36BECA" w14:textId="4E0874E5" w:rsidR="00872705" w:rsidRPr="00872705" w:rsidRDefault="00872705" w:rsidP="00872705">
            <w:pPr>
              <w:jc w:val="left"/>
            </w:pPr>
            <w:r w:rsidRPr="00872705">
              <w:t xml:space="preserve">The unique identifier of the Jira </w:t>
            </w:r>
            <w:r>
              <w:t>project</w:t>
            </w:r>
            <w:r w:rsidRPr="00872705">
              <w:t xml:space="preserve"> for which all </w:t>
            </w:r>
            <w:r>
              <w:t xml:space="preserve">issues </w:t>
            </w:r>
            <w:r w:rsidRPr="00872705">
              <w:t>will be retrieved.</w:t>
            </w:r>
          </w:p>
        </w:tc>
      </w:tr>
    </w:tbl>
    <w:bookmarkEnd w:id="209"/>
    <w:p w14:paraId="18D87214" w14:textId="23F64ECD" w:rsidR="00234BB1" w:rsidRDefault="00234BB1" w:rsidP="00234BB1">
      <w:pPr>
        <w:pStyle w:val="Heading3"/>
        <w:sectPr w:rsidR="00234BB1" w:rsidSect="00234BB1">
          <w:pgSz w:w="12240" w:h="15840" w:code="1"/>
          <w:pgMar w:top="1440" w:right="1440" w:bottom="1440" w:left="1440" w:header="720" w:footer="720" w:gutter="0"/>
          <w:cols w:space="1440"/>
          <w:docGrid w:linePitch="360"/>
        </w:sectPr>
      </w:pPr>
      <w:r>
        <w:t>Pagination Parameters</w:t>
      </w:r>
    </w:p>
    <w:tbl>
      <w:tblPr>
        <w:tblStyle w:val="TableGridLight2"/>
        <w:tblW w:w="9535" w:type="dxa"/>
        <w:tblInd w:w="0" w:type="dxa"/>
        <w:tblLook w:val="04A0" w:firstRow="1" w:lastRow="0" w:firstColumn="1" w:lastColumn="0" w:noHBand="0" w:noVBand="1"/>
      </w:tblPr>
      <w:tblGrid>
        <w:gridCol w:w="1885"/>
        <w:gridCol w:w="7650"/>
      </w:tblGrid>
      <w:tr w:rsidR="00872705" w:rsidRPr="00872705" w14:paraId="41FD9014"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D781B6" w14:textId="77777777" w:rsidR="00872705" w:rsidRPr="00872705" w:rsidRDefault="00872705" w:rsidP="00872705">
            <w:pPr>
              <w:jc w:val="left"/>
            </w:pPr>
            <w:r w:rsidRPr="00872705">
              <w:t>Parameter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98122A" w14:textId="77777777" w:rsidR="00872705" w:rsidRPr="00872705" w:rsidRDefault="00872705" w:rsidP="00872705">
            <w:pPr>
              <w:jc w:val="left"/>
            </w:pPr>
            <w:r w:rsidRPr="00872705">
              <w:t>Description</w:t>
            </w:r>
          </w:p>
        </w:tc>
      </w:tr>
      <w:tr w:rsidR="00872705" w:rsidRPr="00872705" w14:paraId="7AD6475A"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8D194C" w14:textId="77777777" w:rsidR="00872705" w:rsidRPr="00872705" w:rsidRDefault="00872705" w:rsidP="00872705">
            <w:pPr>
              <w:jc w:val="left"/>
            </w:pPr>
            <w:r w:rsidRPr="00872705">
              <w:t>offset</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10493C" w14:textId="14614AA7" w:rsidR="00872705" w:rsidRPr="00872705" w:rsidRDefault="00872705" w:rsidP="00872705">
            <w:pPr>
              <w:jc w:val="left"/>
            </w:pPr>
            <w:r w:rsidRPr="00872705">
              <w:t>Page number of the dataset to retrieve (greater than 0</w:t>
            </w:r>
            <w:r>
              <w:t>). Default is 1.</w:t>
            </w:r>
          </w:p>
        </w:tc>
      </w:tr>
      <w:tr w:rsidR="00872705" w:rsidRPr="00872705" w14:paraId="0A7228F1"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7C4F9E" w14:textId="77777777" w:rsidR="00872705" w:rsidRPr="00872705" w:rsidRDefault="00872705" w:rsidP="00872705">
            <w:pPr>
              <w:jc w:val="left"/>
            </w:pPr>
            <w:r w:rsidRPr="00872705">
              <w:t>limits</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07270F" w14:textId="11953876" w:rsidR="00872705" w:rsidRPr="00872705" w:rsidRDefault="00872705" w:rsidP="00872705">
            <w:pPr>
              <w:jc w:val="left"/>
            </w:pPr>
            <w:r w:rsidRPr="00872705">
              <w:t xml:space="preserve">Page size, the maximum value is </w:t>
            </w:r>
            <w:r>
              <w:t>100</w:t>
            </w:r>
            <w:r w:rsidRPr="00872705">
              <w:t xml:space="preserve"> (greater than 0).</w:t>
            </w:r>
            <w:r>
              <w:t xml:space="preserve"> Default is 100.</w:t>
            </w:r>
          </w:p>
        </w:tc>
      </w:tr>
    </w:tbl>
    <w:p w14:paraId="58996BC2" w14:textId="79C64EDB" w:rsidR="00872705" w:rsidRDefault="00234BB1" w:rsidP="00234BB1">
      <w:pPr>
        <w:pStyle w:val="Heading3"/>
      </w:pPr>
      <w:r>
        <w:t>Query Parameters</w:t>
      </w:r>
    </w:p>
    <w:tbl>
      <w:tblPr>
        <w:tblStyle w:val="TableGridLight2"/>
        <w:tblW w:w="9535" w:type="dxa"/>
        <w:tblInd w:w="0" w:type="dxa"/>
        <w:tblLook w:val="04A0" w:firstRow="1" w:lastRow="0" w:firstColumn="1" w:lastColumn="0" w:noHBand="0" w:noVBand="1"/>
      </w:tblPr>
      <w:tblGrid>
        <w:gridCol w:w="1885"/>
        <w:gridCol w:w="7650"/>
      </w:tblGrid>
      <w:tr w:rsidR="00872705" w14:paraId="11CF1DC1"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4206BF7" w14:textId="77777777" w:rsidR="00872705" w:rsidRDefault="00872705">
            <w:pPr>
              <w:jc w:val="left"/>
            </w:pPr>
            <w:r>
              <w:t>Parameter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ADAAA96" w14:textId="77777777" w:rsidR="00872705" w:rsidRDefault="00872705">
            <w:pPr>
              <w:jc w:val="left"/>
            </w:pPr>
            <w:r>
              <w:t>Description</w:t>
            </w:r>
          </w:p>
        </w:tc>
      </w:tr>
      <w:tr w:rsidR="00872705" w14:paraId="652CC608"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39ED19" w14:textId="57A51544" w:rsidR="00872705" w:rsidRDefault="00192249">
            <w:pPr>
              <w:jc w:val="left"/>
            </w:pPr>
            <w:proofErr w:type="spellStart"/>
            <w:r w:rsidRPr="00192249">
              <w:t>issueType</w:t>
            </w:r>
            <w:proofErr w:type="spellEnd"/>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49BEE2" w14:textId="25E7448D" w:rsidR="00872705" w:rsidRDefault="0053388A">
            <w:pPr>
              <w:jc w:val="left"/>
            </w:pPr>
            <w:r w:rsidRPr="0053388A">
              <w:t>Filter result set based on the type of issues.</w:t>
            </w:r>
          </w:p>
        </w:tc>
      </w:tr>
      <w:tr w:rsidR="00872705" w14:paraId="461ABDF5"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2A0B1B" w14:textId="1DBBF94C" w:rsidR="00872705" w:rsidRDefault="00192249">
            <w:pPr>
              <w:jc w:val="left"/>
            </w:pPr>
            <w:r w:rsidRPr="00192249">
              <w:t>status</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F8E94A" w14:textId="1C834853" w:rsidR="00872705" w:rsidRDefault="0053388A">
            <w:pPr>
              <w:jc w:val="left"/>
            </w:pPr>
            <w:r w:rsidRPr="0053388A">
              <w:t>Filter result set based on the status of issues.</w:t>
            </w:r>
          </w:p>
        </w:tc>
      </w:tr>
      <w:tr w:rsidR="00872705" w14:paraId="70741A75"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10E4FC" w14:textId="0C39E4DB" w:rsidR="00872705" w:rsidRDefault="00192249">
            <w:pPr>
              <w:jc w:val="left"/>
            </w:pPr>
            <w:r>
              <w:t>assignee</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2D932D" w14:textId="292B95B3" w:rsidR="00872705" w:rsidRDefault="0053388A">
            <w:pPr>
              <w:jc w:val="left"/>
            </w:pPr>
            <w:r w:rsidRPr="0053388A">
              <w:t>Filter result set based on the assignee of issues.</w:t>
            </w:r>
          </w:p>
        </w:tc>
      </w:tr>
      <w:tr w:rsidR="00872705" w14:paraId="697CA5AB"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DDED55" w14:textId="0CDB7EF2" w:rsidR="00872705" w:rsidRDefault="00192249">
            <w:pPr>
              <w:jc w:val="left"/>
            </w:pPr>
            <w:r>
              <w:t>reported</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E6BA0E" w14:textId="0B055D2B" w:rsidR="00872705" w:rsidRDefault="0053388A">
            <w:pPr>
              <w:jc w:val="left"/>
            </w:pPr>
            <w:r w:rsidRPr="0053388A">
              <w:t>Filter result set based on the reporter of issues.</w:t>
            </w:r>
          </w:p>
        </w:tc>
      </w:tr>
      <w:tr w:rsidR="00192249" w14:paraId="66996540"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421373" w14:textId="19AE4197" w:rsidR="00192249" w:rsidRDefault="00192249">
            <w:pPr>
              <w:jc w:val="left"/>
            </w:pPr>
            <w:r>
              <w:t>createdDate</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F0FFFE" w14:textId="4CA7395F" w:rsidR="00192249" w:rsidRDefault="0053388A">
            <w:pPr>
              <w:jc w:val="left"/>
            </w:pPr>
            <w:r w:rsidRPr="0053388A">
              <w:t>Filter result set based on the created date of issues. Format options include '</w:t>
            </w:r>
            <w:proofErr w:type="spellStart"/>
            <w:r w:rsidRPr="0053388A">
              <w:t>yyyy</w:t>
            </w:r>
            <w:proofErr w:type="spellEnd"/>
            <w:r w:rsidRPr="0053388A">
              <w:t>-MM-dd', '</w:t>
            </w:r>
            <w:proofErr w:type="spellStart"/>
            <w:r w:rsidRPr="0053388A">
              <w:t>yyyy</w:t>
            </w:r>
            <w:proofErr w:type="spellEnd"/>
            <w:r w:rsidRPr="0053388A">
              <w:t>/MM/dd', '</w:t>
            </w:r>
            <w:proofErr w:type="spellStart"/>
            <w:r w:rsidRPr="0053388A">
              <w:t>yyyy</w:t>
            </w:r>
            <w:proofErr w:type="spellEnd"/>
            <w:r w:rsidRPr="0053388A">
              <w:t xml:space="preserve">-MM-dd </w:t>
            </w:r>
            <w:proofErr w:type="spellStart"/>
            <w:r w:rsidRPr="0053388A">
              <w:t>HH:mm</w:t>
            </w:r>
            <w:proofErr w:type="spellEnd"/>
            <w:r w:rsidRPr="0053388A">
              <w:t>', '</w:t>
            </w:r>
            <w:proofErr w:type="spellStart"/>
            <w:r w:rsidRPr="0053388A">
              <w:t>yyyy</w:t>
            </w:r>
            <w:proofErr w:type="spellEnd"/>
            <w:r w:rsidRPr="0053388A">
              <w:t xml:space="preserve">/MM/dd </w:t>
            </w:r>
            <w:proofErr w:type="spellStart"/>
            <w:r w:rsidRPr="0053388A">
              <w:t>HH:mm</w:t>
            </w:r>
            <w:proofErr w:type="spellEnd"/>
            <w:r w:rsidRPr="0053388A">
              <w:t>'.</w:t>
            </w:r>
          </w:p>
        </w:tc>
      </w:tr>
      <w:tr w:rsidR="00192249" w14:paraId="04C7EAD5"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411964" w14:textId="37EA783D" w:rsidR="00192249" w:rsidRDefault="00192249">
            <w:pPr>
              <w:jc w:val="left"/>
            </w:pPr>
            <w:r>
              <w:t>updatedDate</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77E639" w14:textId="3D8378DD" w:rsidR="00192249" w:rsidRDefault="0053388A">
            <w:pPr>
              <w:jc w:val="left"/>
            </w:pPr>
            <w:r w:rsidRPr="0053388A">
              <w:t>Filter result set based on the updated date of issues. Format options same as createdDate.</w:t>
            </w:r>
          </w:p>
        </w:tc>
      </w:tr>
      <w:tr w:rsidR="00192249" w14:paraId="32A71307"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CA4F18" w14:textId="6F7AFF6D" w:rsidR="00192249" w:rsidRDefault="00192249">
            <w:pPr>
              <w:jc w:val="left"/>
            </w:pPr>
            <w:r>
              <w:t>priority</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48F335" w14:textId="707CB179" w:rsidR="00192249" w:rsidRDefault="00FC551D">
            <w:pPr>
              <w:jc w:val="left"/>
            </w:pPr>
            <w:r w:rsidRPr="00FC551D">
              <w:t>Filter result set based on the priority of issues.</w:t>
            </w:r>
          </w:p>
        </w:tc>
      </w:tr>
      <w:tr w:rsidR="00192249" w14:paraId="087CE7DD"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EE6A3B" w14:textId="1FF8E568" w:rsidR="00192249" w:rsidRDefault="00192249">
            <w:pPr>
              <w:jc w:val="left"/>
            </w:pPr>
            <w:r>
              <w:t>epic</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6E609B" w14:textId="0EED98FB" w:rsidR="00192249" w:rsidRDefault="00FC551D">
            <w:pPr>
              <w:jc w:val="left"/>
            </w:pPr>
            <w:r w:rsidRPr="00FC551D">
              <w:t>Filter result set based on the epic.</w:t>
            </w:r>
          </w:p>
        </w:tc>
      </w:tr>
      <w:tr w:rsidR="00192249" w14:paraId="317CEEA7"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7DFC48" w14:textId="137E06A0" w:rsidR="00192249" w:rsidRDefault="00192249">
            <w:pPr>
              <w:jc w:val="left"/>
            </w:pPr>
            <w:proofErr w:type="spellStart"/>
            <w:r>
              <w:t>fixVersion</w:t>
            </w:r>
            <w:proofErr w:type="spellEnd"/>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441240" w14:textId="5529C3D0" w:rsidR="00192249" w:rsidRDefault="00FC551D">
            <w:pPr>
              <w:jc w:val="left"/>
            </w:pPr>
            <w:r w:rsidRPr="00FC551D">
              <w:t xml:space="preserve">Filter result set based on the </w:t>
            </w:r>
            <w:proofErr w:type="spellStart"/>
            <w:r w:rsidRPr="00FC551D">
              <w:t>fixVersion</w:t>
            </w:r>
            <w:proofErr w:type="spellEnd"/>
            <w:r w:rsidRPr="00FC551D">
              <w:t>.</w:t>
            </w:r>
          </w:p>
        </w:tc>
      </w:tr>
      <w:tr w:rsidR="00192249" w14:paraId="15911D0B"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837C7F" w14:textId="417BD421" w:rsidR="00192249" w:rsidRDefault="00192249">
            <w:pPr>
              <w:jc w:val="left"/>
            </w:pPr>
            <w:proofErr w:type="spellStart"/>
            <w:r>
              <w:t>affectedVersion</w:t>
            </w:r>
            <w:proofErr w:type="spellEnd"/>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4BDE04" w14:textId="0DD873D9" w:rsidR="00192249" w:rsidRDefault="00FC551D">
            <w:pPr>
              <w:jc w:val="left"/>
            </w:pPr>
            <w:r w:rsidRPr="00FC551D">
              <w:t xml:space="preserve">Filter result set based on the </w:t>
            </w:r>
            <w:proofErr w:type="spellStart"/>
            <w:r w:rsidRPr="00FC551D">
              <w:t>affectedVersion</w:t>
            </w:r>
            <w:proofErr w:type="spellEnd"/>
            <w:r w:rsidRPr="00FC551D">
              <w:t>.</w:t>
            </w:r>
          </w:p>
        </w:tc>
      </w:tr>
      <w:tr w:rsidR="00192249" w14:paraId="7E58C652"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06F668" w14:textId="16576783" w:rsidR="00192249" w:rsidRDefault="00192249">
            <w:pPr>
              <w:jc w:val="left"/>
            </w:pPr>
            <w:r>
              <w:t>sprint</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27C90D" w14:textId="19BD7B53" w:rsidR="00192249" w:rsidRDefault="00FC551D">
            <w:pPr>
              <w:jc w:val="left"/>
            </w:pPr>
            <w:r w:rsidRPr="00FC551D">
              <w:t>Filter result set based on the sprint.</w:t>
            </w:r>
          </w:p>
        </w:tc>
      </w:tr>
      <w:tr w:rsidR="00192249" w14:paraId="60D09F46" w14:textId="77777777" w:rsidTr="00872705">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83855E" w14:textId="566848DF" w:rsidR="00192249" w:rsidRDefault="00192249">
            <w:pPr>
              <w:jc w:val="left"/>
            </w:pPr>
            <w:proofErr w:type="spellStart"/>
            <w:r>
              <w:t>storyPoints</w:t>
            </w:r>
            <w:proofErr w:type="spellEnd"/>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A02C50" w14:textId="40163559" w:rsidR="00192249" w:rsidRDefault="00FC551D">
            <w:pPr>
              <w:jc w:val="left"/>
            </w:pPr>
            <w:r w:rsidRPr="00FC551D">
              <w:t xml:space="preserve">Filter result set based on the </w:t>
            </w:r>
            <w:proofErr w:type="spellStart"/>
            <w:r w:rsidRPr="00FC551D">
              <w:t>storyPoints</w:t>
            </w:r>
            <w:proofErr w:type="spellEnd"/>
            <w:r w:rsidRPr="00FC551D">
              <w:t>.</w:t>
            </w:r>
          </w:p>
        </w:tc>
      </w:tr>
    </w:tbl>
    <w:p w14:paraId="18A35178" w14:textId="0F9747D0" w:rsidR="00872705" w:rsidRPr="00872705" w:rsidRDefault="00234BB1" w:rsidP="00234BB1">
      <w:pPr>
        <w:pStyle w:val="Heading3"/>
      </w:pPr>
      <w:r>
        <w:t>Result</w:t>
      </w:r>
    </w:p>
    <w:tbl>
      <w:tblPr>
        <w:tblStyle w:val="TableGridLight2"/>
        <w:tblW w:w="5050" w:type="pct"/>
        <w:tblInd w:w="0" w:type="dxa"/>
        <w:tblLayout w:type="fixed"/>
        <w:tblLook w:val="04A0" w:firstRow="1" w:lastRow="0" w:firstColumn="1" w:lastColumn="0" w:noHBand="0" w:noVBand="1"/>
      </w:tblPr>
      <w:tblGrid>
        <w:gridCol w:w="1355"/>
        <w:gridCol w:w="8089"/>
      </w:tblGrid>
      <w:tr w:rsidR="00872705" w:rsidRPr="00872705" w14:paraId="70E902D7" w14:textId="77777777" w:rsidTr="00AA0B37">
        <w:tc>
          <w:tcPr>
            <w:tcW w:w="1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EAB4325" w14:textId="77777777" w:rsidR="00872705" w:rsidRPr="00872705" w:rsidRDefault="00872705" w:rsidP="00872705">
            <w:pPr>
              <w:jc w:val="left"/>
            </w:pPr>
            <w:r w:rsidRPr="00872705">
              <w:t>HTTP Code</w:t>
            </w:r>
          </w:p>
        </w:tc>
        <w:tc>
          <w:tcPr>
            <w:tcW w:w="80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B3BD1B5" w14:textId="77777777" w:rsidR="00872705" w:rsidRPr="00872705" w:rsidRDefault="00872705" w:rsidP="00872705">
            <w:pPr>
              <w:jc w:val="left"/>
            </w:pPr>
            <w:r w:rsidRPr="00872705">
              <w:t>Result Description</w:t>
            </w:r>
          </w:p>
        </w:tc>
      </w:tr>
      <w:tr w:rsidR="00872705" w:rsidRPr="00872705" w14:paraId="098D78E3" w14:textId="77777777" w:rsidTr="00AA0B37">
        <w:tc>
          <w:tcPr>
            <w:tcW w:w="1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ED623" w14:textId="77777777" w:rsidR="00872705" w:rsidRPr="00872705" w:rsidRDefault="00872705" w:rsidP="00872705">
            <w:pPr>
              <w:jc w:val="left"/>
            </w:pPr>
            <w:r w:rsidRPr="00872705">
              <w:t>200</w:t>
            </w:r>
          </w:p>
        </w:tc>
        <w:tc>
          <w:tcPr>
            <w:tcW w:w="80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09C312" w14:textId="77777777" w:rsidR="00872705" w:rsidRPr="00872705" w:rsidRDefault="00872705" w:rsidP="00872705">
            <w:pPr>
              <w:jc w:val="left"/>
            </w:pPr>
            <w:r w:rsidRPr="00872705">
              <w:t>Success</w:t>
            </w:r>
          </w:p>
        </w:tc>
      </w:tr>
    </w:tbl>
    <w:p w14:paraId="0ADCCCFC" w14:textId="3B65322D" w:rsidR="00234BB1" w:rsidRDefault="00234BB1" w:rsidP="00234BB1">
      <w:pPr>
        <w:pStyle w:val="Heading3"/>
        <w:sectPr w:rsidR="00234BB1" w:rsidSect="00234BB1">
          <w:type w:val="continuous"/>
          <w:pgSz w:w="12240" w:h="15840" w:code="1"/>
          <w:pgMar w:top="1440" w:right="1440" w:bottom="1440" w:left="1440" w:header="720" w:footer="720" w:gutter="0"/>
          <w:cols w:space="1440"/>
          <w:docGrid w:linePitch="360"/>
        </w:sectPr>
      </w:pPr>
      <w:r>
        <w:t>Error Management</w:t>
      </w:r>
    </w:p>
    <w:tbl>
      <w:tblPr>
        <w:tblStyle w:val="TableGridLight2"/>
        <w:tblW w:w="5050" w:type="pct"/>
        <w:tblInd w:w="0" w:type="dxa"/>
        <w:tblLayout w:type="fixed"/>
        <w:tblLook w:val="04A0" w:firstRow="1" w:lastRow="0" w:firstColumn="1" w:lastColumn="0" w:noHBand="0" w:noVBand="1"/>
      </w:tblPr>
      <w:tblGrid>
        <w:gridCol w:w="1355"/>
        <w:gridCol w:w="1444"/>
        <w:gridCol w:w="6645"/>
      </w:tblGrid>
      <w:tr w:rsidR="00872705" w:rsidRPr="00872705" w14:paraId="6508F91F" w14:textId="77777777" w:rsidTr="00AA0B37">
        <w:tc>
          <w:tcPr>
            <w:tcW w:w="1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314DEB1" w14:textId="77777777" w:rsidR="00872705" w:rsidRPr="00872705" w:rsidRDefault="00872705" w:rsidP="00872705">
            <w:pPr>
              <w:jc w:val="left"/>
            </w:pPr>
            <w:r w:rsidRPr="00872705">
              <w:t>HTTP Code</w:t>
            </w:r>
          </w:p>
        </w:tc>
        <w:tc>
          <w:tcPr>
            <w:tcW w:w="14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2AFEACA" w14:textId="77777777" w:rsidR="00872705" w:rsidRPr="00872705" w:rsidRDefault="00872705" w:rsidP="00872705">
            <w:pPr>
              <w:jc w:val="left"/>
            </w:pPr>
            <w:r w:rsidRPr="00872705">
              <w:t>Error Code</w:t>
            </w:r>
          </w:p>
        </w:tc>
        <w:tc>
          <w:tcPr>
            <w:tcW w:w="66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1CF33F4" w14:textId="77777777" w:rsidR="00872705" w:rsidRPr="00872705" w:rsidRDefault="00872705" w:rsidP="00872705">
            <w:pPr>
              <w:jc w:val="left"/>
            </w:pPr>
            <w:r w:rsidRPr="00872705">
              <w:t>Error Description</w:t>
            </w:r>
          </w:p>
        </w:tc>
      </w:tr>
      <w:bookmarkEnd w:id="205"/>
      <w:tr w:rsidR="00AA0B37" w14:paraId="149B8C6B" w14:textId="77777777" w:rsidTr="00AA0B37">
        <w:tc>
          <w:tcPr>
            <w:tcW w:w="1355" w:type="dxa"/>
            <w:hideMark/>
          </w:tcPr>
          <w:p w14:paraId="7CB18712" w14:textId="77777777" w:rsidR="00AA0B37" w:rsidRDefault="00AA0B37">
            <w:pPr>
              <w:jc w:val="left"/>
            </w:pPr>
            <w:r>
              <w:t>500</w:t>
            </w:r>
          </w:p>
        </w:tc>
        <w:tc>
          <w:tcPr>
            <w:tcW w:w="1444" w:type="dxa"/>
            <w:hideMark/>
          </w:tcPr>
          <w:p w14:paraId="4197A82A" w14:textId="77777777" w:rsidR="00AA0B37" w:rsidRDefault="00AA0B37">
            <w:pPr>
              <w:jc w:val="left"/>
            </w:pPr>
            <w:r>
              <w:t>500</w:t>
            </w:r>
          </w:p>
        </w:tc>
        <w:tc>
          <w:tcPr>
            <w:tcW w:w="6645" w:type="dxa"/>
            <w:hideMark/>
          </w:tcPr>
          <w:p w14:paraId="721B1903" w14:textId="77777777" w:rsidR="00AA0B37" w:rsidRDefault="00AA0B37">
            <w:pPr>
              <w:jc w:val="left"/>
            </w:pPr>
            <w:r>
              <w:t>Project Specific error</w:t>
            </w:r>
          </w:p>
        </w:tc>
      </w:tr>
      <w:tr w:rsidR="00AA0B37" w14:paraId="312BA6A1" w14:textId="77777777" w:rsidTr="00AA0B37">
        <w:tc>
          <w:tcPr>
            <w:tcW w:w="1355" w:type="dxa"/>
            <w:hideMark/>
          </w:tcPr>
          <w:p w14:paraId="2E668FF5" w14:textId="77777777" w:rsidR="00AA0B37" w:rsidRDefault="00AA0B37">
            <w:pPr>
              <w:jc w:val="left"/>
            </w:pPr>
            <w:r>
              <w:t>404</w:t>
            </w:r>
          </w:p>
        </w:tc>
        <w:tc>
          <w:tcPr>
            <w:tcW w:w="1444" w:type="dxa"/>
            <w:hideMark/>
          </w:tcPr>
          <w:p w14:paraId="2FAD6E7D" w14:textId="77777777" w:rsidR="00AA0B37" w:rsidRDefault="00AA0B37">
            <w:pPr>
              <w:jc w:val="left"/>
            </w:pPr>
            <w:r>
              <w:t>404</w:t>
            </w:r>
          </w:p>
        </w:tc>
        <w:tc>
          <w:tcPr>
            <w:tcW w:w="6645" w:type="dxa"/>
            <w:hideMark/>
          </w:tcPr>
          <w:p w14:paraId="2B748C00" w14:textId="77777777" w:rsidR="00AA0B37" w:rsidRDefault="00AA0B37">
            <w:pPr>
              <w:jc w:val="left"/>
            </w:pPr>
            <w:r>
              <w:t>Not Found</w:t>
            </w:r>
          </w:p>
        </w:tc>
      </w:tr>
      <w:tr w:rsidR="00AA0B37" w14:paraId="68083C0F" w14:textId="77777777" w:rsidTr="00AA0B37">
        <w:tc>
          <w:tcPr>
            <w:tcW w:w="1355" w:type="dxa"/>
            <w:hideMark/>
          </w:tcPr>
          <w:p w14:paraId="72A44507" w14:textId="77777777" w:rsidR="00AA0B37" w:rsidRDefault="00AA0B37">
            <w:pPr>
              <w:jc w:val="left"/>
            </w:pPr>
            <w:r>
              <w:t>403</w:t>
            </w:r>
          </w:p>
        </w:tc>
        <w:tc>
          <w:tcPr>
            <w:tcW w:w="1444" w:type="dxa"/>
            <w:hideMark/>
          </w:tcPr>
          <w:p w14:paraId="22F915E1" w14:textId="77777777" w:rsidR="00AA0B37" w:rsidRDefault="00AA0B37">
            <w:pPr>
              <w:jc w:val="left"/>
            </w:pPr>
            <w:r>
              <w:t>403</w:t>
            </w:r>
          </w:p>
        </w:tc>
        <w:tc>
          <w:tcPr>
            <w:tcW w:w="6645" w:type="dxa"/>
            <w:hideMark/>
          </w:tcPr>
          <w:p w14:paraId="48C927CA" w14:textId="77777777" w:rsidR="00AA0B37" w:rsidRDefault="00AA0B37">
            <w:pPr>
              <w:jc w:val="left"/>
            </w:pPr>
            <w:r>
              <w:t>Forbidden</w:t>
            </w:r>
          </w:p>
        </w:tc>
      </w:tr>
      <w:tr w:rsidR="00AA0B37" w14:paraId="3BD6D57E" w14:textId="77777777" w:rsidTr="00AA0B37">
        <w:trPr>
          <w:trHeight w:val="300"/>
        </w:trPr>
        <w:tc>
          <w:tcPr>
            <w:tcW w:w="1355" w:type="dxa"/>
            <w:hideMark/>
          </w:tcPr>
          <w:p w14:paraId="1EF4F6D3" w14:textId="77777777" w:rsidR="00AA0B37" w:rsidRDefault="00AA0B37">
            <w:pPr>
              <w:jc w:val="left"/>
            </w:pPr>
            <w:r>
              <w:t>401</w:t>
            </w:r>
          </w:p>
        </w:tc>
        <w:tc>
          <w:tcPr>
            <w:tcW w:w="1444" w:type="dxa"/>
            <w:hideMark/>
          </w:tcPr>
          <w:p w14:paraId="36ADBB4B" w14:textId="77777777" w:rsidR="00AA0B37" w:rsidRDefault="00AA0B37">
            <w:pPr>
              <w:jc w:val="left"/>
            </w:pPr>
            <w:r>
              <w:t>401</w:t>
            </w:r>
          </w:p>
        </w:tc>
        <w:tc>
          <w:tcPr>
            <w:tcW w:w="6645" w:type="dxa"/>
            <w:hideMark/>
          </w:tcPr>
          <w:p w14:paraId="41F70064" w14:textId="77777777" w:rsidR="00AA0B37" w:rsidRDefault="00AA0B37">
            <w:pPr>
              <w:jc w:val="left"/>
            </w:pPr>
            <w:r>
              <w:t>Invalid Subscription key</w:t>
            </w:r>
            <w:r>
              <w:br/>
              <w:t>Invalid Token</w:t>
            </w:r>
          </w:p>
        </w:tc>
      </w:tr>
      <w:tr w:rsidR="00AA0B37" w14:paraId="121CE27C" w14:textId="77777777" w:rsidTr="00AA0B37">
        <w:trPr>
          <w:trHeight w:val="300"/>
        </w:trPr>
        <w:tc>
          <w:tcPr>
            <w:tcW w:w="1355" w:type="dxa"/>
            <w:hideMark/>
          </w:tcPr>
          <w:p w14:paraId="3BC92275" w14:textId="77777777" w:rsidR="00AA0B37" w:rsidRDefault="00AA0B37">
            <w:pPr>
              <w:jc w:val="left"/>
            </w:pPr>
            <w:r>
              <w:t>400</w:t>
            </w:r>
          </w:p>
        </w:tc>
        <w:tc>
          <w:tcPr>
            <w:tcW w:w="1444" w:type="dxa"/>
            <w:hideMark/>
          </w:tcPr>
          <w:p w14:paraId="2E3BBA9F" w14:textId="77777777" w:rsidR="00AA0B37" w:rsidRDefault="00AA0B37">
            <w:pPr>
              <w:jc w:val="left"/>
            </w:pPr>
            <w:r>
              <w:t>400</w:t>
            </w:r>
          </w:p>
        </w:tc>
        <w:tc>
          <w:tcPr>
            <w:tcW w:w="6645" w:type="dxa"/>
            <w:hideMark/>
          </w:tcPr>
          <w:p w14:paraId="4473309D" w14:textId="77777777" w:rsidR="00AA0B37" w:rsidRDefault="00AA0B37">
            <w:pPr>
              <w:jc w:val="left"/>
            </w:pPr>
            <w:r>
              <w:t>Bad Request</w:t>
            </w:r>
          </w:p>
        </w:tc>
      </w:tr>
    </w:tbl>
    <w:p w14:paraId="70DEB98F" w14:textId="76576D3E" w:rsidR="008C350E" w:rsidRPr="00EF72BA" w:rsidRDefault="008C350E" w:rsidP="00EF72BA">
      <w:pPr>
        <w:pStyle w:val="Heading2"/>
      </w:pPr>
      <w:bookmarkStart w:id="210" w:name="_Toc170733834"/>
      <w:bookmarkStart w:id="211" w:name="OLE_LINK80"/>
      <w:bookmarkStart w:id="212" w:name="_Toc220307722"/>
      <w:bookmarkEnd w:id="206"/>
      <w:r w:rsidRPr="00EF72BA">
        <w:lastRenderedPageBreak/>
        <w:t>Download Bulk Issue Creation Template</w:t>
      </w:r>
      <w:bookmarkEnd w:id="210"/>
      <w:bookmarkEnd w:id="212"/>
    </w:p>
    <w:p w14:paraId="747EBB11" w14:textId="1C9D7C3D" w:rsidR="008F3264" w:rsidRDefault="008F3264" w:rsidP="00DF38FB">
      <w:pPr>
        <w:rPr>
          <w:rFonts w:eastAsia="Calibri" w:cs="Arial"/>
        </w:rPr>
      </w:pPr>
      <w:r>
        <w:t>This API is used to download the template which can be used for bulk issue creation.</w:t>
      </w:r>
    </w:p>
    <w:tbl>
      <w:tblPr>
        <w:tblStyle w:val="TableGridLight2"/>
        <w:tblW w:w="5050" w:type="pct"/>
        <w:tblInd w:w="0" w:type="dxa"/>
        <w:tblLayout w:type="fixed"/>
        <w:tblLook w:val="04A0" w:firstRow="1" w:lastRow="0" w:firstColumn="1" w:lastColumn="0" w:noHBand="0" w:noVBand="1"/>
      </w:tblPr>
      <w:tblGrid>
        <w:gridCol w:w="1779"/>
        <w:gridCol w:w="7665"/>
      </w:tblGrid>
      <w:tr w:rsidR="008F3264" w14:paraId="32181F45" w14:textId="77777777" w:rsidTr="008F3264">
        <w:trPr>
          <w:trHeight w:val="165"/>
        </w:trPr>
        <w:tc>
          <w:tcPr>
            <w:tcW w:w="17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9D158BA" w14:textId="77777777" w:rsidR="008F3264" w:rsidRDefault="008F3264" w:rsidP="007248DE">
            <w:pPr>
              <w:spacing w:line="252" w:lineRule="auto"/>
              <w:jc w:val="left"/>
            </w:pPr>
            <w:r>
              <w:t>PROTOCOL</w:t>
            </w:r>
          </w:p>
        </w:tc>
        <w:tc>
          <w:tcPr>
            <w:tcW w:w="7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45C15E" w14:textId="77777777" w:rsidR="008F3264" w:rsidRDefault="008F3264" w:rsidP="007248DE">
            <w:pPr>
              <w:spacing w:line="252" w:lineRule="auto"/>
              <w:jc w:val="left"/>
            </w:pPr>
            <w:r>
              <w:t>HTTPS</w:t>
            </w:r>
          </w:p>
        </w:tc>
      </w:tr>
      <w:tr w:rsidR="008F3264" w14:paraId="3E54FFE8" w14:textId="77777777" w:rsidTr="008F3264">
        <w:trPr>
          <w:trHeight w:val="105"/>
        </w:trPr>
        <w:tc>
          <w:tcPr>
            <w:tcW w:w="17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274781A" w14:textId="77777777" w:rsidR="008F3264" w:rsidRDefault="008F3264" w:rsidP="007248DE">
            <w:pPr>
              <w:spacing w:line="252" w:lineRule="auto"/>
              <w:jc w:val="left"/>
            </w:pPr>
            <w:r>
              <w:t>DEV ENDPOINT</w:t>
            </w:r>
          </w:p>
        </w:tc>
        <w:tc>
          <w:tcPr>
            <w:tcW w:w="7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3055B6" w14:textId="77777777" w:rsidR="008F3264" w:rsidRDefault="008F3264" w:rsidP="007248DE">
            <w:pPr>
              <w:spacing w:line="252" w:lineRule="auto"/>
              <w:jc w:val="left"/>
            </w:pPr>
            <w:hyperlink r:id="rId70" w:history="1">
              <w:r>
                <w:rPr>
                  <w:rStyle w:val="Hyperlink"/>
                </w:rPr>
                <w:t>https://ix-dev-apimgmt.azure-api.net/jira-api/</w:t>
              </w:r>
            </w:hyperlink>
            <w:r>
              <w:rPr>
                <w:color w:val="0563C1" w:themeColor="hyperlink"/>
                <w:u w:val="single"/>
              </w:rPr>
              <w:t>project/issue/bulk/template</w:t>
            </w:r>
            <w:r>
              <w:t xml:space="preserve"> </w:t>
            </w:r>
          </w:p>
        </w:tc>
      </w:tr>
      <w:tr w:rsidR="008F3264" w14:paraId="0E58458D" w14:textId="77777777" w:rsidTr="008F3264">
        <w:trPr>
          <w:trHeight w:val="105"/>
        </w:trPr>
        <w:tc>
          <w:tcPr>
            <w:tcW w:w="17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EA4A7C" w14:textId="77777777" w:rsidR="008F3264" w:rsidRDefault="008F3264" w:rsidP="007248DE">
            <w:pPr>
              <w:jc w:val="left"/>
            </w:pPr>
            <w:r>
              <w:t>QA ENDPOINT</w:t>
            </w:r>
          </w:p>
        </w:tc>
        <w:tc>
          <w:tcPr>
            <w:tcW w:w="7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3863C6" w14:textId="77777777" w:rsidR="008F3264" w:rsidRDefault="008F3264" w:rsidP="007248DE">
            <w:pPr>
              <w:jc w:val="left"/>
            </w:pPr>
            <w:r>
              <w:rPr>
                <w:color w:val="0563C1" w:themeColor="hyperlink"/>
                <w:u w:val="single"/>
              </w:rPr>
              <w:t>https://ix-qa-apimgmt.azure-api.net/jira-api/project/issue/bulk./template</w:t>
            </w:r>
          </w:p>
        </w:tc>
      </w:tr>
      <w:tr w:rsidR="008F3264" w14:paraId="5534DD4E" w14:textId="77777777" w:rsidTr="008F3264">
        <w:trPr>
          <w:trHeight w:val="135"/>
        </w:trPr>
        <w:tc>
          <w:tcPr>
            <w:tcW w:w="17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B70E28D" w14:textId="77777777" w:rsidR="008F3264" w:rsidRDefault="008F3264" w:rsidP="007248DE">
            <w:pPr>
              <w:spacing w:line="252" w:lineRule="auto"/>
              <w:jc w:val="left"/>
            </w:pPr>
            <w:r>
              <w:t>METHOD</w:t>
            </w:r>
          </w:p>
        </w:tc>
        <w:tc>
          <w:tcPr>
            <w:tcW w:w="7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B0297F" w14:textId="77777777" w:rsidR="008F3264" w:rsidRDefault="008F3264" w:rsidP="007248DE">
            <w:pPr>
              <w:spacing w:line="252" w:lineRule="auto"/>
              <w:jc w:val="left"/>
            </w:pPr>
            <w:r>
              <w:t xml:space="preserve"> GET</w:t>
            </w:r>
          </w:p>
        </w:tc>
      </w:tr>
      <w:tr w:rsidR="008F3264" w14:paraId="4A8BCAE8" w14:textId="77777777" w:rsidTr="008F3264">
        <w:trPr>
          <w:trHeight w:val="240"/>
        </w:trPr>
        <w:tc>
          <w:tcPr>
            <w:tcW w:w="17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1ACFF3" w14:textId="77777777" w:rsidR="008F3264" w:rsidRDefault="008F3264" w:rsidP="007248DE">
            <w:pPr>
              <w:spacing w:line="252" w:lineRule="auto"/>
              <w:jc w:val="left"/>
            </w:pPr>
            <w:r>
              <w:t>CONTENT TYPE</w:t>
            </w:r>
          </w:p>
        </w:tc>
        <w:tc>
          <w:tcPr>
            <w:tcW w:w="7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A89C94" w14:textId="77777777" w:rsidR="008F3264" w:rsidRDefault="008F3264" w:rsidP="007248DE">
            <w:pPr>
              <w:spacing w:line="252" w:lineRule="auto"/>
              <w:jc w:val="left"/>
            </w:pPr>
            <w:r>
              <w:t>application / json</w:t>
            </w:r>
          </w:p>
        </w:tc>
      </w:tr>
      <w:tr w:rsidR="008F3264" w14:paraId="3DAF44B0" w14:textId="77777777" w:rsidTr="008F3264">
        <w:trPr>
          <w:trHeight w:val="240"/>
        </w:trPr>
        <w:tc>
          <w:tcPr>
            <w:tcW w:w="17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FF40AC2" w14:textId="77777777" w:rsidR="008F3264" w:rsidRDefault="008F3264" w:rsidP="007248DE">
            <w:pPr>
              <w:jc w:val="left"/>
            </w:pPr>
            <w:r>
              <w:t>USAGE</w:t>
            </w:r>
          </w:p>
        </w:tc>
        <w:tc>
          <w:tcPr>
            <w:tcW w:w="7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4DA493" w14:textId="7AC8B0CD" w:rsidR="008F3264" w:rsidRDefault="007248DE" w:rsidP="007248DE">
            <w:pPr>
              <w:jc w:val="left"/>
            </w:pPr>
            <w:bookmarkStart w:id="213" w:name="_1781333472"/>
            <w:bookmarkStart w:id="214" w:name="_1781334458"/>
            <w:bookmarkEnd w:id="213"/>
            <w:bookmarkEnd w:id="214"/>
            <w:r>
              <w:t xml:space="preserve">The </w:t>
            </w:r>
            <w:hyperlink r:id="rId71" w:history="1">
              <w:r w:rsidR="00913A09" w:rsidRPr="00913A09">
                <w:rPr>
                  <w:rStyle w:val="Hyperlink"/>
                </w:rPr>
                <w:t>bulk_Issue_Creation_Template.csv</w:t>
              </w:r>
            </w:hyperlink>
            <w:r>
              <w:t xml:space="preserve"> </w:t>
            </w:r>
            <w:r w:rsidR="00913A09" w:rsidRPr="00913A09">
              <w:t>template</w:t>
            </w:r>
            <w:r w:rsidR="00913A09">
              <w:t xml:space="preserve"> can be used to</w:t>
            </w:r>
            <w:r w:rsidR="00913A09" w:rsidRPr="00913A09">
              <w:t xml:space="preserve"> fill in the details and create issues in bulk</w:t>
            </w:r>
            <w:r w:rsidR="00913A09">
              <w:t>. O</w:t>
            </w:r>
            <w:r w:rsidR="00913A09" w:rsidRPr="00913A09">
              <w:t>ther details related to the issues can be updated using the Update operation.</w:t>
            </w:r>
          </w:p>
        </w:tc>
      </w:tr>
    </w:tbl>
    <w:p w14:paraId="44D57B79" w14:textId="42392BBB" w:rsidR="00F86534" w:rsidRDefault="004A1CBA" w:rsidP="004A1CBA">
      <w:pPr>
        <w:pStyle w:val="Heading3"/>
      </w:pPr>
      <w:r>
        <w:t>Result</w:t>
      </w:r>
    </w:p>
    <w:tbl>
      <w:tblPr>
        <w:tblStyle w:val="TableGridLight2"/>
        <w:tblW w:w="5050" w:type="pct"/>
        <w:tblInd w:w="0" w:type="dxa"/>
        <w:tblLayout w:type="fixed"/>
        <w:tblLook w:val="04A0" w:firstRow="1" w:lastRow="0" w:firstColumn="1" w:lastColumn="0" w:noHBand="0" w:noVBand="1"/>
      </w:tblPr>
      <w:tblGrid>
        <w:gridCol w:w="1355"/>
        <w:gridCol w:w="8089"/>
      </w:tblGrid>
      <w:tr w:rsidR="008C350E" w14:paraId="65EF9769" w14:textId="77777777" w:rsidTr="00AA0B37">
        <w:tc>
          <w:tcPr>
            <w:tcW w:w="1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00422BD" w14:textId="77777777" w:rsidR="008C350E" w:rsidRDefault="008C350E">
            <w:pPr>
              <w:jc w:val="left"/>
            </w:pPr>
            <w:r>
              <w:t>HTTP Code</w:t>
            </w:r>
          </w:p>
        </w:tc>
        <w:tc>
          <w:tcPr>
            <w:tcW w:w="80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9B593B0" w14:textId="77777777" w:rsidR="008C350E" w:rsidRDefault="008C350E">
            <w:pPr>
              <w:jc w:val="left"/>
            </w:pPr>
            <w:r>
              <w:t>Result Description</w:t>
            </w:r>
          </w:p>
        </w:tc>
      </w:tr>
      <w:tr w:rsidR="008C350E" w14:paraId="4538AE24" w14:textId="77777777" w:rsidTr="00AA0B37">
        <w:tc>
          <w:tcPr>
            <w:tcW w:w="1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907422" w14:textId="77777777" w:rsidR="008C350E" w:rsidRDefault="008C350E">
            <w:pPr>
              <w:jc w:val="left"/>
            </w:pPr>
            <w:r>
              <w:t>200</w:t>
            </w:r>
          </w:p>
        </w:tc>
        <w:tc>
          <w:tcPr>
            <w:tcW w:w="80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C3FFC9" w14:textId="77777777" w:rsidR="008C350E" w:rsidRDefault="008C350E">
            <w:pPr>
              <w:jc w:val="left"/>
            </w:pPr>
            <w:r>
              <w:t>Success</w:t>
            </w:r>
          </w:p>
        </w:tc>
      </w:tr>
      <w:tr w:rsidR="008C350E" w14:paraId="2A9945EF" w14:textId="77777777" w:rsidTr="00AA0B37">
        <w:tc>
          <w:tcPr>
            <w:tcW w:w="9444"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2A7D790A" w14:textId="77777777" w:rsidR="008C350E" w:rsidRDefault="008C350E">
            <w:pPr>
              <w:jc w:val="left"/>
              <w:rPr>
                <w:b/>
                <w:bCs/>
              </w:rPr>
            </w:pPr>
            <w:r>
              <w:rPr>
                <w:color w:val="FFFFFF" w:themeColor="background1"/>
              </w:rPr>
              <w:t>Error Management</w:t>
            </w:r>
          </w:p>
        </w:tc>
      </w:tr>
    </w:tbl>
    <w:p w14:paraId="47D61A0E" w14:textId="55EE85BA" w:rsidR="004A1CBA" w:rsidRDefault="00777BFA" w:rsidP="00777BFA">
      <w:pPr>
        <w:pStyle w:val="Heading3"/>
        <w:sectPr w:rsidR="004A1CBA" w:rsidSect="00234BB1">
          <w:type w:val="continuous"/>
          <w:pgSz w:w="12240" w:h="15840" w:code="1"/>
          <w:pgMar w:top="1440" w:right="1440" w:bottom="1440" w:left="1440" w:header="720" w:footer="720" w:gutter="0"/>
          <w:cols w:space="1440"/>
          <w:docGrid w:linePitch="360"/>
        </w:sectPr>
      </w:pPr>
      <w:r>
        <w:t>Error Management</w:t>
      </w:r>
    </w:p>
    <w:tbl>
      <w:tblPr>
        <w:tblStyle w:val="TableGridLight2"/>
        <w:tblW w:w="5041" w:type="pct"/>
        <w:tblInd w:w="0" w:type="dxa"/>
        <w:tblLayout w:type="fixed"/>
        <w:tblLook w:val="04A0" w:firstRow="1" w:lastRow="0" w:firstColumn="1" w:lastColumn="0" w:noHBand="0" w:noVBand="1"/>
      </w:tblPr>
      <w:tblGrid>
        <w:gridCol w:w="1352"/>
        <w:gridCol w:w="1441"/>
        <w:gridCol w:w="6634"/>
      </w:tblGrid>
      <w:tr w:rsidR="008C350E" w14:paraId="0610266C" w14:textId="77777777" w:rsidTr="00C32777">
        <w:trPr>
          <w:trHeight w:val="225"/>
        </w:trPr>
        <w:tc>
          <w:tcPr>
            <w:tcW w:w="13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51C985F" w14:textId="77777777" w:rsidR="008C350E" w:rsidRDefault="008C350E" w:rsidP="00C32777">
            <w:pPr>
              <w:jc w:val="left"/>
            </w:pPr>
            <w:r>
              <w:t>HTTP Code</w:t>
            </w:r>
          </w:p>
        </w:tc>
        <w:tc>
          <w:tcPr>
            <w:tcW w:w="14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50E5758" w14:textId="77777777" w:rsidR="008C350E" w:rsidRDefault="008C350E" w:rsidP="00C32777">
            <w:pPr>
              <w:jc w:val="left"/>
            </w:pPr>
            <w:r>
              <w:t>Error Code</w:t>
            </w:r>
          </w:p>
        </w:tc>
        <w:tc>
          <w:tcPr>
            <w:tcW w:w="66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23994D9" w14:textId="77777777" w:rsidR="008C350E" w:rsidRDefault="008C350E" w:rsidP="00C32777">
            <w:pPr>
              <w:jc w:val="left"/>
            </w:pPr>
            <w:r>
              <w:t>Error Description</w:t>
            </w:r>
          </w:p>
        </w:tc>
      </w:tr>
      <w:tr w:rsidR="00AA0B37" w14:paraId="7617645E" w14:textId="77777777" w:rsidTr="00C32777">
        <w:trPr>
          <w:trHeight w:val="241"/>
        </w:trPr>
        <w:tc>
          <w:tcPr>
            <w:tcW w:w="1352" w:type="dxa"/>
            <w:hideMark/>
          </w:tcPr>
          <w:p w14:paraId="33F50B0B" w14:textId="77777777" w:rsidR="00AA0B37" w:rsidRDefault="00AA0B37" w:rsidP="00C32777">
            <w:pPr>
              <w:jc w:val="left"/>
            </w:pPr>
            <w:r>
              <w:t>500</w:t>
            </w:r>
          </w:p>
        </w:tc>
        <w:tc>
          <w:tcPr>
            <w:tcW w:w="1441" w:type="dxa"/>
            <w:hideMark/>
          </w:tcPr>
          <w:p w14:paraId="5AB584AE" w14:textId="77777777" w:rsidR="00AA0B37" w:rsidRDefault="00AA0B37" w:rsidP="00C32777">
            <w:pPr>
              <w:jc w:val="left"/>
            </w:pPr>
            <w:r>
              <w:t>500</w:t>
            </w:r>
          </w:p>
        </w:tc>
        <w:tc>
          <w:tcPr>
            <w:tcW w:w="6634" w:type="dxa"/>
            <w:hideMark/>
          </w:tcPr>
          <w:p w14:paraId="00AFDF55" w14:textId="77777777" w:rsidR="00AA0B37" w:rsidRDefault="00AA0B37" w:rsidP="00C32777">
            <w:pPr>
              <w:jc w:val="left"/>
            </w:pPr>
            <w:r>
              <w:t>Project Specific error</w:t>
            </w:r>
          </w:p>
        </w:tc>
      </w:tr>
      <w:tr w:rsidR="00AA0B37" w14:paraId="42796A3A" w14:textId="77777777" w:rsidTr="00C32777">
        <w:trPr>
          <w:trHeight w:val="225"/>
        </w:trPr>
        <w:tc>
          <w:tcPr>
            <w:tcW w:w="1352" w:type="dxa"/>
            <w:hideMark/>
          </w:tcPr>
          <w:p w14:paraId="7A725598" w14:textId="77777777" w:rsidR="00AA0B37" w:rsidRDefault="00AA0B37" w:rsidP="00C32777">
            <w:pPr>
              <w:jc w:val="left"/>
            </w:pPr>
            <w:r>
              <w:t>404</w:t>
            </w:r>
          </w:p>
        </w:tc>
        <w:tc>
          <w:tcPr>
            <w:tcW w:w="1441" w:type="dxa"/>
            <w:hideMark/>
          </w:tcPr>
          <w:p w14:paraId="0F4A9FBC" w14:textId="77777777" w:rsidR="00AA0B37" w:rsidRDefault="00AA0B37" w:rsidP="00C32777">
            <w:pPr>
              <w:jc w:val="left"/>
            </w:pPr>
            <w:r>
              <w:t>404</w:t>
            </w:r>
          </w:p>
        </w:tc>
        <w:tc>
          <w:tcPr>
            <w:tcW w:w="6634" w:type="dxa"/>
            <w:hideMark/>
          </w:tcPr>
          <w:p w14:paraId="3CDE97FC" w14:textId="77777777" w:rsidR="00AA0B37" w:rsidRDefault="00AA0B37" w:rsidP="00C32777">
            <w:pPr>
              <w:jc w:val="left"/>
            </w:pPr>
            <w:r>
              <w:t>Not Found</w:t>
            </w:r>
          </w:p>
        </w:tc>
      </w:tr>
      <w:tr w:rsidR="00AA0B37" w14:paraId="66106BC8" w14:textId="77777777" w:rsidTr="00C32777">
        <w:trPr>
          <w:trHeight w:val="241"/>
        </w:trPr>
        <w:tc>
          <w:tcPr>
            <w:tcW w:w="1352" w:type="dxa"/>
            <w:hideMark/>
          </w:tcPr>
          <w:p w14:paraId="46ECF814" w14:textId="77777777" w:rsidR="00AA0B37" w:rsidRDefault="00AA0B37" w:rsidP="00C32777">
            <w:pPr>
              <w:jc w:val="left"/>
            </w:pPr>
            <w:r>
              <w:t>403</w:t>
            </w:r>
          </w:p>
        </w:tc>
        <w:tc>
          <w:tcPr>
            <w:tcW w:w="1441" w:type="dxa"/>
            <w:hideMark/>
          </w:tcPr>
          <w:p w14:paraId="0BF5FC46" w14:textId="77777777" w:rsidR="00AA0B37" w:rsidRDefault="00AA0B37" w:rsidP="00C32777">
            <w:pPr>
              <w:jc w:val="left"/>
            </w:pPr>
            <w:r>
              <w:t>403</w:t>
            </w:r>
          </w:p>
        </w:tc>
        <w:tc>
          <w:tcPr>
            <w:tcW w:w="6634" w:type="dxa"/>
            <w:hideMark/>
          </w:tcPr>
          <w:p w14:paraId="76DBB735" w14:textId="77777777" w:rsidR="00AA0B37" w:rsidRDefault="00AA0B37" w:rsidP="00C32777">
            <w:pPr>
              <w:jc w:val="left"/>
            </w:pPr>
            <w:r>
              <w:t>Forbidden</w:t>
            </w:r>
          </w:p>
        </w:tc>
      </w:tr>
      <w:tr w:rsidR="00AA0B37" w14:paraId="1B70FB61" w14:textId="77777777" w:rsidTr="00C32777">
        <w:trPr>
          <w:trHeight w:val="188"/>
        </w:trPr>
        <w:tc>
          <w:tcPr>
            <w:tcW w:w="1352" w:type="dxa"/>
            <w:hideMark/>
          </w:tcPr>
          <w:p w14:paraId="1F03B77E" w14:textId="77777777" w:rsidR="00AA0B37" w:rsidRDefault="00AA0B37" w:rsidP="00C32777">
            <w:pPr>
              <w:jc w:val="left"/>
            </w:pPr>
            <w:r>
              <w:t>401</w:t>
            </w:r>
          </w:p>
        </w:tc>
        <w:tc>
          <w:tcPr>
            <w:tcW w:w="1441" w:type="dxa"/>
            <w:hideMark/>
          </w:tcPr>
          <w:p w14:paraId="6CA31C76" w14:textId="77777777" w:rsidR="00AA0B37" w:rsidRDefault="00AA0B37" w:rsidP="00C32777">
            <w:pPr>
              <w:jc w:val="left"/>
            </w:pPr>
            <w:r>
              <w:t>401</w:t>
            </w:r>
          </w:p>
        </w:tc>
        <w:tc>
          <w:tcPr>
            <w:tcW w:w="6634" w:type="dxa"/>
            <w:hideMark/>
          </w:tcPr>
          <w:p w14:paraId="4887C3D7" w14:textId="132F7148" w:rsidR="00AA0B37" w:rsidRDefault="00AA0B37" w:rsidP="00C32777">
            <w:pPr>
              <w:jc w:val="left"/>
            </w:pPr>
            <w:r>
              <w:t>Invalid Subscription key</w:t>
            </w:r>
            <w:r w:rsidR="00777BFA">
              <w:t xml:space="preserve"> or </w:t>
            </w:r>
            <w:r>
              <w:t>Invalid Token</w:t>
            </w:r>
          </w:p>
        </w:tc>
      </w:tr>
      <w:tr w:rsidR="00AA0B37" w14:paraId="1B0ACF0B" w14:textId="77777777" w:rsidTr="00C32777">
        <w:trPr>
          <w:trHeight w:val="301"/>
        </w:trPr>
        <w:tc>
          <w:tcPr>
            <w:tcW w:w="1352" w:type="dxa"/>
            <w:hideMark/>
          </w:tcPr>
          <w:p w14:paraId="58687DC5" w14:textId="77777777" w:rsidR="00AA0B37" w:rsidRDefault="00AA0B37" w:rsidP="00C32777">
            <w:pPr>
              <w:jc w:val="left"/>
            </w:pPr>
            <w:r>
              <w:t>400</w:t>
            </w:r>
          </w:p>
        </w:tc>
        <w:tc>
          <w:tcPr>
            <w:tcW w:w="1441" w:type="dxa"/>
            <w:hideMark/>
          </w:tcPr>
          <w:p w14:paraId="3BADDDFC" w14:textId="77777777" w:rsidR="00AA0B37" w:rsidRDefault="00AA0B37" w:rsidP="00C32777">
            <w:pPr>
              <w:jc w:val="left"/>
            </w:pPr>
            <w:r>
              <w:t>400</w:t>
            </w:r>
          </w:p>
        </w:tc>
        <w:tc>
          <w:tcPr>
            <w:tcW w:w="6634" w:type="dxa"/>
            <w:hideMark/>
          </w:tcPr>
          <w:p w14:paraId="1829EA36" w14:textId="77777777" w:rsidR="00AA0B37" w:rsidRDefault="00AA0B37" w:rsidP="00C32777">
            <w:pPr>
              <w:jc w:val="left"/>
            </w:pPr>
            <w:r>
              <w:t>Bad Request</w:t>
            </w:r>
          </w:p>
        </w:tc>
      </w:tr>
      <w:bookmarkEnd w:id="211"/>
    </w:tbl>
    <w:p w14:paraId="1DDBC7CC" w14:textId="77777777" w:rsidR="00C32777" w:rsidRDefault="00C32777" w:rsidP="00DF38FB">
      <w:pPr>
        <w:rPr>
          <w:rFonts w:eastAsia="Yu Gothic Light" w:cs="Times New Roman"/>
          <w:b/>
          <w:bCs/>
          <w:color w:val="7030A0"/>
          <w:sz w:val="24"/>
          <w:szCs w:val="24"/>
        </w:rPr>
        <w:sectPr w:rsidR="00C32777" w:rsidSect="00234BB1">
          <w:type w:val="continuous"/>
          <w:pgSz w:w="12240" w:h="15840" w:code="1"/>
          <w:pgMar w:top="1440" w:right="1440" w:bottom="1440" w:left="1440" w:header="720" w:footer="720" w:gutter="0"/>
          <w:cols w:space="1440"/>
          <w:docGrid w:linePitch="360"/>
        </w:sectPr>
      </w:pPr>
    </w:p>
    <w:p w14:paraId="757DCC2C" w14:textId="70A32B39" w:rsidR="00DF38FB" w:rsidRPr="00DF38FB" w:rsidRDefault="00F84F6F" w:rsidP="00DF38FB">
      <w:r>
        <w:rPr>
          <w:rFonts w:eastAsia="Yu Gothic Light" w:cs="Times New Roman"/>
          <w:b/>
          <w:bCs/>
          <w:color w:val="7030A0"/>
          <w:sz w:val="24"/>
          <w:szCs w:val="24"/>
        </w:rPr>
        <w:lastRenderedPageBreak/>
        <w:t>Bulk Issue Creation</w:t>
      </w:r>
    </w:p>
    <w:p w14:paraId="0CD9BA8F" w14:textId="196DDA52" w:rsidR="008F3264" w:rsidRDefault="008F3264" w:rsidP="00DF38FB">
      <w:r>
        <w:t>This API is used to create issues in bulk in Jira using CSV template</w:t>
      </w:r>
      <w:r w:rsidR="00DF38FB">
        <w:t>.</w:t>
      </w:r>
    </w:p>
    <w:tbl>
      <w:tblPr>
        <w:tblStyle w:val="TableGridLight2"/>
        <w:tblW w:w="5050" w:type="pct"/>
        <w:tblInd w:w="0" w:type="dxa"/>
        <w:tblLayout w:type="fixed"/>
        <w:tblLook w:val="04A0" w:firstRow="1" w:lastRow="0" w:firstColumn="1" w:lastColumn="0" w:noHBand="0" w:noVBand="1"/>
      </w:tblPr>
      <w:tblGrid>
        <w:gridCol w:w="1779"/>
        <w:gridCol w:w="7665"/>
      </w:tblGrid>
      <w:tr w:rsidR="008F3264" w14:paraId="2A297754" w14:textId="77777777" w:rsidTr="00DF38FB">
        <w:trPr>
          <w:trHeight w:val="165"/>
        </w:trPr>
        <w:tc>
          <w:tcPr>
            <w:tcW w:w="17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10D6106" w14:textId="77777777" w:rsidR="008F3264" w:rsidRDefault="008F3264" w:rsidP="00C32777">
            <w:pPr>
              <w:spacing w:line="252" w:lineRule="auto"/>
              <w:jc w:val="left"/>
            </w:pPr>
            <w:r>
              <w:t>PROTOCOL</w:t>
            </w:r>
          </w:p>
        </w:tc>
        <w:tc>
          <w:tcPr>
            <w:tcW w:w="7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FEC50" w14:textId="77777777" w:rsidR="008F3264" w:rsidRDefault="008F3264" w:rsidP="00C32777">
            <w:pPr>
              <w:spacing w:line="252" w:lineRule="auto"/>
              <w:jc w:val="left"/>
            </w:pPr>
            <w:r>
              <w:t>HTTPS</w:t>
            </w:r>
          </w:p>
        </w:tc>
      </w:tr>
      <w:tr w:rsidR="008F3264" w14:paraId="4E73477E" w14:textId="77777777" w:rsidTr="00DF38FB">
        <w:trPr>
          <w:trHeight w:val="105"/>
        </w:trPr>
        <w:tc>
          <w:tcPr>
            <w:tcW w:w="17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3D3A92F" w14:textId="77777777" w:rsidR="008F3264" w:rsidRDefault="008F3264" w:rsidP="00C32777">
            <w:pPr>
              <w:spacing w:line="252" w:lineRule="auto"/>
              <w:jc w:val="left"/>
            </w:pPr>
            <w:r>
              <w:t>DEV ENDPOINT</w:t>
            </w:r>
          </w:p>
        </w:tc>
        <w:tc>
          <w:tcPr>
            <w:tcW w:w="7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0E377B" w14:textId="77777777" w:rsidR="008F3264" w:rsidRDefault="008F3264" w:rsidP="00C32777">
            <w:pPr>
              <w:spacing w:line="252" w:lineRule="auto"/>
              <w:jc w:val="left"/>
            </w:pPr>
            <w:hyperlink r:id="rId72" w:history="1">
              <w:r>
                <w:rPr>
                  <w:rStyle w:val="Hyperlink"/>
                </w:rPr>
                <w:t>https://ix-dev-apimgmt.azure-api.net/jira-api/</w:t>
              </w:r>
            </w:hyperlink>
            <w:r>
              <w:rPr>
                <w:color w:val="0563C1" w:themeColor="hyperlink"/>
                <w:u w:val="single"/>
              </w:rPr>
              <w:t>project/issue/bulk</w:t>
            </w:r>
          </w:p>
        </w:tc>
      </w:tr>
      <w:tr w:rsidR="008F3264" w14:paraId="096CD7F8" w14:textId="77777777" w:rsidTr="00DF38FB">
        <w:trPr>
          <w:trHeight w:val="105"/>
        </w:trPr>
        <w:tc>
          <w:tcPr>
            <w:tcW w:w="17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78A9680" w14:textId="77777777" w:rsidR="008F3264" w:rsidRDefault="008F3264" w:rsidP="00C32777">
            <w:pPr>
              <w:jc w:val="left"/>
            </w:pPr>
            <w:r>
              <w:t>QA ENDPOINT</w:t>
            </w:r>
          </w:p>
        </w:tc>
        <w:tc>
          <w:tcPr>
            <w:tcW w:w="7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BC6B4A" w14:textId="77777777" w:rsidR="008F3264" w:rsidRDefault="008F3264" w:rsidP="00C32777">
            <w:pPr>
              <w:jc w:val="left"/>
            </w:pPr>
            <w:r>
              <w:rPr>
                <w:color w:val="0563C1" w:themeColor="hyperlink"/>
                <w:u w:val="single"/>
              </w:rPr>
              <w:t>https://ix-qa-apimgmt.azure-api.net/jira-api/project/issue/bulk</w:t>
            </w:r>
          </w:p>
        </w:tc>
      </w:tr>
      <w:tr w:rsidR="008F3264" w14:paraId="53DB4884" w14:textId="77777777" w:rsidTr="00DF38FB">
        <w:trPr>
          <w:trHeight w:val="135"/>
        </w:trPr>
        <w:tc>
          <w:tcPr>
            <w:tcW w:w="17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FA5EFA8" w14:textId="77777777" w:rsidR="008F3264" w:rsidRDefault="008F3264" w:rsidP="00C32777">
            <w:pPr>
              <w:spacing w:line="252" w:lineRule="auto"/>
              <w:jc w:val="left"/>
            </w:pPr>
            <w:r>
              <w:t>METHOD</w:t>
            </w:r>
          </w:p>
        </w:tc>
        <w:tc>
          <w:tcPr>
            <w:tcW w:w="7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E7BA1B" w14:textId="77777777" w:rsidR="008F3264" w:rsidRDefault="008F3264" w:rsidP="00C32777">
            <w:pPr>
              <w:spacing w:line="252" w:lineRule="auto"/>
              <w:jc w:val="left"/>
            </w:pPr>
            <w:r>
              <w:t xml:space="preserve"> POST</w:t>
            </w:r>
          </w:p>
        </w:tc>
      </w:tr>
      <w:tr w:rsidR="008F3264" w14:paraId="3A41324E" w14:textId="77777777" w:rsidTr="00DF38FB">
        <w:trPr>
          <w:trHeight w:val="240"/>
        </w:trPr>
        <w:tc>
          <w:tcPr>
            <w:tcW w:w="17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79DE53" w14:textId="77777777" w:rsidR="008F3264" w:rsidRDefault="008F3264" w:rsidP="00C32777">
            <w:pPr>
              <w:spacing w:line="252" w:lineRule="auto"/>
              <w:jc w:val="left"/>
            </w:pPr>
            <w:r>
              <w:t>CONTENT TYPE</w:t>
            </w:r>
          </w:p>
        </w:tc>
        <w:tc>
          <w:tcPr>
            <w:tcW w:w="7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52DEFC" w14:textId="77777777" w:rsidR="008F3264" w:rsidRDefault="008F3264" w:rsidP="00C32777">
            <w:pPr>
              <w:spacing w:line="252" w:lineRule="auto"/>
              <w:jc w:val="left"/>
            </w:pPr>
            <w:r>
              <w:t>application / json</w:t>
            </w:r>
          </w:p>
        </w:tc>
      </w:tr>
      <w:tr w:rsidR="008F3264" w14:paraId="34BA7661" w14:textId="77777777" w:rsidTr="00DF38FB">
        <w:trPr>
          <w:trHeight w:val="240"/>
        </w:trPr>
        <w:tc>
          <w:tcPr>
            <w:tcW w:w="17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2339C1F" w14:textId="77777777" w:rsidR="008F3264" w:rsidRDefault="008F3264" w:rsidP="00C32777">
            <w:pPr>
              <w:jc w:val="left"/>
            </w:pPr>
            <w:r>
              <w:t>USAGE</w:t>
            </w:r>
          </w:p>
        </w:tc>
        <w:bookmarkStart w:id="215" w:name="_1781333484"/>
        <w:bookmarkStart w:id="216" w:name="_1781334461"/>
        <w:bookmarkEnd w:id="215"/>
        <w:bookmarkEnd w:id="216"/>
        <w:tc>
          <w:tcPr>
            <w:tcW w:w="766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F93D89" w14:textId="45210042" w:rsidR="008F3264" w:rsidRPr="00E075A3" w:rsidRDefault="00E075A3" w:rsidP="00C32777">
            <w:pPr>
              <w:jc w:val="left"/>
              <w:rPr>
                <w:rFonts w:ascii="Times New Roman" w:hAnsi="Times New Roman"/>
              </w:rPr>
            </w:pPr>
            <w:r>
              <w:fldChar w:fldCharType="begin"/>
            </w:r>
            <w:r>
              <w:instrText>HYPERLINK "https://ts.accenture.com/:x:/r/sites/GlobalDocTemplates/Published%20Documents/IX%20Thread/Linked%20Files/Jira%20Connector/bulk_Issue_Creation.csv?d=w46cc10d739734523a8adaa2f856c443b&amp;csf=1&amp;web=1&amp;e=b9O0mA"</w:instrText>
            </w:r>
            <w:r>
              <w:fldChar w:fldCharType="separate"/>
            </w:r>
            <w:r>
              <w:rPr>
                <w:rStyle w:val="Hyperlink"/>
              </w:rPr>
              <w:t>bulk_Issue_Creation.csv</w:t>
            </w:r>
            <w:r>
              <w:fldChar w:fldCharType="end"/>
            </w:r>
          </w:p>
        </w:tc>
      </w:tr>
    </w:tbl>
    <w:p w14:paraId="577821F2" w14:textId="5925818E" w:rsidR="00DF38FB" w:rsidRDefault="00B972D8" w:rsidP="00B972D8">
      <w:pPr>
        <w:pStyle w:val="Heading3"/>
      </w:pPr>
      <w:r>
        <w:t>Result</w:t>
      </w:r>
    </w:p>
    <w:tbl>
      <w:tblPr>
        <w:tblStyle w:val="TableGridLight2"/>
        <w:tblW w:w="5050" w:type="pct"/>
        <w:tblInd w:w="0" w:type="dxa"/>
        <w:tblLayout w:type="fixed"/>
        <w:tblLook w:val="04A0" w:firstRow="1" w:lastRow="0" w:firstColumn="1" w:lastColumn="0" w:noHBand="0" w:noVBand="1"/>
      </w:tblPr>
      <w:tblGrid>
        <w:gridCol w:w="1355"/>
        <w:gridCol w:w="8089"/>
      </w:tblGrid>
      <w:tr w:rsidR="00F84F6F" w14:paraId="12B930E9" w14:textId="77777777" w:rsidTr="00AA0B37">
        <w:tc>
          <w:tcPr>
            <w:tcW w:w="1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EECDC9" w14:textId="77777777" w:rsidR="00F84F6F" w:rsidRDefault="00F84F6F">
            <w:pPr>
              <w:jc w:val="left"/>
            </w:pPr>
            <w:r>
              <w:t>HTTP Code</w:t>
            </w:r>
          </w:p>
        </w:tc>
        <w:tc>
          <w:tcPr>
            <w:tcW w:w="80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5987BC" w14:textId="77777777" w:rsidR="00F84F6F" w:rsidRDefault="00F84F6F">
            <w:pPr>
              <w:jc w:val="left"/>
            </w:pPr>
            <w:r>
              <w:t>Result Description</w:t>
            </w:r>
          </w:p>
        </w:tc>
      </w:tr>
      <w:tr w:rsidR="00F84F6F" w14:paraId="71B22925" w14:textId="77777777" w:rsidTr="00AA0B37">
        <w:tc>
          <w:tcPr>
            <w:tcW w:w="1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9606A0" w14:textId="77777777" w:rsidR="00F84F6F" w:rsidRDefault="00F84F6F">
            <w:pPr>
              <w:jc w:val="left"/>
            </w:pPr>
            <w:r>
              <w:t>200</w:t>
            </w:r>
          </w:p>
        </w:tc>
        <w:tc>
          <w:tcPr>
            <w:tcW w:w="80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8919DE" w14:textId="77777777" w:rsidR="00F84F6F" w:rsidRDefault="00F84F6F">
            <w:pPr>
              <w:jc w:val="left"/>
            </w:pPr>
            <w:r>
              <w:t>Success</w:t>
            </w:r>
          </w:p>
        </w:tc>
      </w:tr>
    </w:tbl>
    <w:p w14:paraId="7CDE7A36" w14:textId="13041246" w:rsidR="00B972D8" w:rsidRDefault="00B972D8" w:rsidP="00B972D8">
      <w:pPr>
        <w:pStyle w:val="Heading3"/>
        <w:sectPr w:rsidR="00B972D8" w:rsidSect="00C32777">
          <w:pgSz w:w="12240" w:h="15840" w:code="1"/>
          <w:pgMar w:top="1440" w:right="1440" w:bottom="1440" w:left="1440" w:header="720" w:footer="720" w:gutter="0"/>
          <w:cols w:space="1440"/>
          <w:docGrid w:linePitch="360"/>
        </w:sectPr>
      </w:pPr>
      <w:r>
        <w:t>Error Management</w:t>
      </w:r>
    </w:p>
    <w:tbl>
      <w:tblPr>
        <w:tblStyle w:val="TableGridLight2"/>
        <w:tblW w:w="5050" w:type="pct"/>
        <w:tblInd w:w="0" w:type="dxa"/>
        <w:tblLayout w:type="fixed"/>
        <w:tblLook w:val="04A0" w:firstRow="1" w:lastRow="0" w:firstColumn="1" w:lastColumn="0" w:noHBand="0" w:noVBand="1"/>
      </w:tblPr>
      <w:tblGrid>
        <w:gridCol w:w="1355"/>
        <w:gridCol w:w="1444"/>
        <w:gridCol w:w="6645"/>
      </w:tblGrid>
      <w:tr w:rsidR="00F84F6F" w14:paraId="12D10A24" w14:textId="77777777" w:rsidTr="00AA0B37">
        <w:tc>
          <w:tcPr>
            <w:tcW w:w="1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BC5A90F" w14:textId="77777777" w:rsidR="00F84F6F" w:rsidRDefault="00F84F6F">
            <w:pPr>
              <w:jc w:val="left"/>
            </w:pPr>
            <w:r>
              <w:t>HTTP Code</w:t>
            </w:r>
          </w:p>
        </w:tc>
        <w:tc>
          <w:tcPr>
            <w:tcW w:w="14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8F389D3" w14:textId="77777777" w:rsidR="00F84F6F" w:rsidRDefault="00F84F6F">
            <w:pPr>
              <w:jc w:val="left"/>
            </w:pPr>
            <w:r>
              <w:t>Error Code</w:t>
            </w:r>
          </w:p>
        </w:tc>
        <w:tc>
          <w:tcPr>
            <w:tcW w:w="66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1FB5AA4" w14:textId="77777777" w:rsidR="00F84F6F" w:rsidRDefault="00F84F6F">
            <w:pPr>
              <w:jc w:val="left"/>
            </w:pPr>
            <w:r>
              <w:t>Error Description</w:t>
            </w:r>
          </w:p>
        </w:tc>
      </w:tr>
      <w:tr w:rsidR="00AA0B37" w14:paraId="3A3C11C9" w14:textId="77777777" w:rsidTr="00AA0B37">
        <w:tc>
          <w:tcPr>
            <w:tcW w:w="1355" w:type="dxa"/>
            <w:hideMark/>
          </w:tcPr>
          <w:p w14:paraId="44F4225C" w14:textId="77777777" w:rsidR="00AA0B37" w:rsidRDefault="00AA0B37">
            <w:pPr>
              <w:jc w:val="left"/>
            </w:pPr>
            <w:r>
              <w:t>500</w:t>
            </w:r>
          </w:p>
        </w:tc>
        <w:tc>
          <w:tcPr>
            <w:tcW w:w="1444" w:type="dxa"/>
            <w:hideMark/>
          </w:tcPr>
          <w:p w14:paraId="64D70EDE" w14:textId="77777777" w:rsidR="00AA0B37" w:rsidRDefault="00AA0B37">
            <w:pPr>
              <w:jc w:val="left"/>
            </w:pPr>
            <w:r>
              <w:t>500</w:t>
            </w:r>
          </w:p>
        </w:tc>
        <w:tc>
          <w:tcPr>
            <w:tcW w:w="6645" w:type="dxa"/>
            <w:hideMark/>
          </w:tcPr>
          <w:p w14:paraId="2962469F" w14:textId="77777777" w:rsidR="00AA0B37" w:rsidRDefault="00AA0B37">
            <w:pPr>
              <w:jc w:val="left"/>
            </w:pPr>
            <w:r>
              <w:t>Project Specific error</w:t>
            </w:r>
          </w:p>
        </w:tc>
      </w:tr>
      <w:tr w:rsidR="00AA0B37" w14:paraId="26739816" w14:textId="77777777" w:rsidTr="00AA0B37">
        <w:tc>
          <w:tcPr>
            <w:tcW w:w="1355" w:type="dxa"/>
            <w:hideMark/>
          </w:tcPr>
          <w:p w14:paraId="2D83258F" w14:textId="77777777" w:rsidR="00AA0B37" w:rsidRDefault="00AA0B37">
            <w:pPr>
              <w:jc w:val="left"/>
            </w:pPr>
            <w:r>
              <w:t>404</w:t>
            </w:r>
          </w:p>
        </w:tc>
        <w:tc>
          <w:tcPr>
            <w:tcW w:w="1444" w:type="dxa"/>
            <w:hideMark/>
          </w:tcPr>
          <w:p w14:paraId="1B44BB1D" w14:textId="77777777" w:rsidR="00AA0B37" w:rsidRDefault="00AA0B37">
            <w:pPr>
              <w:jc w:val="left"/>
            </w:pPr>
            <w:r>
              <w:t>404</w:t>
            </w:r>
          </w:p>
        </w:tc>
        <w:tc>
          <w:tcPr>
            <w:tcW w:w="6645" w:type="dxa"/>
            <w:hideMark/>
          </w:tcPr>
          <w:p w14:paraId="36CB0B0C" w14:textId="77777777" w:rsidR="00AA0B37" w:rsidRDefault="00AA0B37">
            <w:pPr>
              <w:jc w:val="left"/>
            </w:pPr>
            <w:r>
              <w:t>Not Found</w:t>
            </w:r>
          </w:p>
        </w:tc>
      </w:tr>
      <w:tr w:rsidR="00AA0B37" w14:paraId="0C2278C4" w14:textId="77777777" w:rsidTr="00AA0B37">
        <w:tc>
          <w:tcPr>
            <w:tcW w:w="1355" w:type="dxa"/>
            <w:hideMark/>
          </w:tcPr>
          <w:p w14:paraId="3B9E5DD5" w14:textId="77777777" w:rsidR="00AA0B37" w:rsidRDefault="00AA0B37">
            <w:pPr>
              <w:jc w:val="left"/>
            </w:pPr>
            <w:r>
              <w:t>403</w:t>
            </w:r>
          </w:p>
        </w:tc>
        <w:tc>
          <w:tcPr>
            <w:tcW w:w="1444" w:type="dxa"/>
            <w:hideMark/>
          </w:tcPr>
          <w:p w14:paraId="4582860D" w14:textId="77777777" w:rsidR="00AA0B37" w:rsidRDefault="00AA0B37">
            <w:pPr>
              <w:jc w:val="left"/>
            </w:pPr>
            <w:r>
              <w:t>403</w:t>
            </w:r>
          </w:p>
        </w:tc>
        <w:tc>
          <w:tcPr>
            <w:tcW w:w="6645" w:type="dxa"/>
            <w:hideMark/>
          </w:tcPr>
          <w:p w14:paraId="3B5D7A1D" w14:textId="77777777" w:rsidR="00AA0B37" w:rsidRDefault="00AA0B37">
            <w:pPr>
              <w:jc w:val="left"/>
            </w:pPr>
            <w:r>
              <w:t>Forbidden</w:t>
            </w:r>
          </w:p>
        </w:tc>
      </w:tr>
      <w:tr w:rsidR="00AA0B37" w14:paraId="24629AE1" w14:textId="77777777" w:rsidTr="00B972D8">
        <w:trPr>
          <w:trHeight w:val="188"/>
        </w:trPr>
        <w:tc>
          <w:tcPr>
            <w:tcW w:w="1355" w:type="dxa"/>
            <w:hideMark/>
          </w:tcPr>
          <w:p w14:paraId="217F9C98" w14:textId="77777777" w:rsidR="00AA0B37" w:rsidRDefault="00AA0B37">
            <w:pPr>
              <w:jc w:val="left"/>
            </w:pPr>
            <w:r>
              <w:t>401</w:t>
            </w:r>
          </w:p>
        </w:tc>
        <w:tc>
          <w:tcPr>
            <w:tcW w:w="1444" w:type="dxa"/>
            <w:hideMark/>
          </w:tcPr>
          <w:p w14:paraId="37A73F32" w14:textId="77777777" w:rsidR="00AA0B37" w:rsidRDefault="00AA0B37">
            <w:pPr>
              <w:jc w:val="left"/>
            </w:pPr>
            <w:r>
              <w:t>401</w:t>
            </w:r>
          </w:p>
        </w:tc>
        <w:tc>
          <w:tcPr>
            <w:tcW w:w="6645" w:type="dxa"/>
            <w:hideMark/>
          </w:tcPr>
          <w:p w14:paraId="2630420C" w14:textId="2230D751" w:rsidR="00AA0B37" w:rsidRDefault="00AA0B37">
            <w:pPr>
              <w:jc w:val="left"/>
            </w:pPr>
            <w:r>
              <w:t>Invalid Subscription key</w:t>
            </w:r>
            <w:r w:rsidR="00B972D8">
              <w:t xml:space="preserve"> or </w:t>
            </w:r>
            <w:r>
              <w:t>Invalid Token</w:t>
            </w:r>
          </w:p>
        </w:tc>
      </w:tr>
      <w:tr w:rsidR="00AA0B37" w14:paraId="1497A1E1" w14:textId="77777777" w:rsidTr="00B972D8">
        <w:trPr>
          <w:trHeight w:val="125"/>
        </w:trPr>
        <w:tc>
          <w:tcPr>
            <w:tcW w:w="1355" w:type="dxa"/>
            <w:hideMark/>
          </w:tcPr>
          <w:p w14:paraId="75DC7F61" w14:textId="77777777" w:rsidR="00AA0B37" w:rsidRDefault="00AA0B37">
            <w:pPr>
              <w:jc w:val="left"/>
            </w:pPr>
            <w:r>
              <w:t>400</w:t>
            </w:r>
          </w:p>
        </w:tc>
        <w:tc>
          <w:tcPr>
            <w:tcW w:w="1444" w:type="dxa"/>
            <w:hideMark/>
          </w:tcPr>
          <w:p w14:paraId="270F9DAE" w14:textId="77777777" w:rsidR="00AA0B37" w:rsidRDefault="00AA0B37">
            <w:pPr>
              <w:jc w:val="left"/>
            </w:pPr>
            <w:r>
              <w:t>400</w:t>
            </w:r>
          </w:p>
        </w:tc>
        <w:tc>
          <w:tcPr>
            <w:tcW w:w="6645" w:type="dxa"/>
            <w:hideMark/>
          </w:tcPr>
          <w:p w14:paraId="1D20F65A" w14:textId="77777777" w:rsidR="00AA0B37" w:rsidRDefault="00AA0B37">
            <w:pPr>
              <w:jc w:val="left"/>
            </w:pPr>
            <w:r>
              <w:t>Bad Request</w:t>
            </w:r>
          </w:p>
        </w:tc>
      </w:tr>
    </w:tbl>
    <w:p w14:paraId="40B18355" w14:textId="03CE15C4" w:rsidR="006C7440" w:rsidRPr="00942DE9" w:rsidRDefault="006C7440" w:rsidP="00942DE9">
      <w:pPr>
        <w:spacing w:before="240"/>
      </w:pPr>
      <w:r w:rsidRPr="00942DE9">
        <w:t>Note that when project settings are not appropriate, the following error may be encountered.</w:t>
      </w:r>
    </w:p>
    <w:p w14:paraId="3A6A7DD2" w14:textId="77777777" w:rsidR="004143A0" w:rsidRPr="00190A3D" w:rsidRDefault="004143A0" w:rsidP="00BD446B">
      <w:pPr>
        <w:ind w:left="288"/>
        <w:jc w:val="left"/>
        <w:rPr>
          <w:rFonts w:ascii="Consolas" w:hAnsi="Consolas"/>
        </w:rPr>
      </w:pPr>
      <w:r w:rsidRPr="00190A3D">
        <w:rPr>
          <w:rFonts w:ascii="Consolas" w:hAnsi="Consolas"/>
        </w:rPr>
        <w:t>"errors": {</w:t>
      </w:r>
    </w:p>
    <w:p w14:paraId="2269C64B" w14:textId="77777777" w:rsidR="004143A0" w:rsidRPr="00190A3D" w:rsidRDefault="004143A0" w:rsidP="00BD446B">
      <w:pPr>
        <w:ind w:left="288"/>
        <w:jc w:val="left"/>
        <w:rPr>
          <w:rFonts w:ascii="Consolas" w:hAnsi="Consolas"/>
        </w:rPr>
      </w:pPr>
      <w:r w:rsidRPr="00190A3D">
        <w:rPr>
          <w:rFonts w:ascii="Consolas" w:hAnsi="Consolas"/>
        </w:rPr>
        <w:t xml:space="preserve">        "Environment": "Field environment cannot be set. It is not on the appropriate screen, or unknown."</w:t>
      </w:r>
    </w:p>
    <w:p w14:paraId="4EE8FF64" w14:textId="77777777" w:rsidR="004143A0" w:rsidRPr="00190A3D" w:rsidRDefault="004143A0" w:rsidP="00BD446B">
      <w:pPr>
        <w:ind w:left="288"/>
        <w:jc w:val="left"/>
        <w:rPr>
          <w:rFonts w:ascii="Consolas" w:hAnsi="Consolas"/>
        </w:rPr>
      </w:pPr>
      <w:r w:rsidRPr="00190A3D">
        <w:rPr>
          <w:rFonts w:ascii="Consolas" w:hAnsi="Consolas"/>
        </w:rPr>
        <w:t>},</w:t>
      </w:r>
    </w:p>
    <w:p w14:paraId="00671263" w14:textId="77777777" w:rsidR="00BD446B" w:rsidRDefault="004143A0" w:rsidP="00BD446B">
      <w:pPr>
        <w:spacing w:before="120"/>
        <w:ind w:left="288"/>
        <w:jc w:val="left"/>
      </w:pPr>
      <w:r w:rsidRPr="00190A3D">
        <w:rPr>
          <w:rFonts w:ascii="Consolas" w:hAnsi="Consolas"/>
        </w:rPr>
        <w:t>"</w:t>
      </w:r>
      <w:proofErr w:type="spellStart"/>
      <w:r w:rsidRPr="00190A3D">
        <w:rPr>
          <w:rFonts w:ascii="Consolas" w:hAnsi="Consolas"/>
        </w:rPr>
        <w:t>failedElementNumber</w:t>
      </w:r>
      <w:proofErr w:type="spellEnd"/>
      <w:r w:rsidRPr="00190A3D">
        <w:rPr>
          <w:rFonts w:ascii="Consolas" w:hAnsi="Consolas"/>
        </w:rPr>
        <w:t>":</w:t>
      </w:r>
      <w:r>
        <w:t xml:space="preserve"> 0</w:t>
      </w:r>
    </w:p>
    <w:p w14:paraId="3BCD4486" w14:textId="0D391206" w:rsidR="006C7440" w:rsidRDefault="006C7440" w:rsidP="00942DE9">
      <w:pPr>
        <w:spacing w:before="360"/>
        <w:jc w:val="left"/>
      </w:pPr>
      <w:r>
        <w:t>To resolve, modify the project settings to ensure that these fields are included on the appropriate screen or component. By adjusting project settings, users can add these fields to the required screen or component, allowing them to be set in the API requests without encountering errors.</w:t>
      </w:r>
    </w:p>
    <w:p w14:paraId="27D51F5C" w14:textId="77777777" w:rsidR="00515771" w:rsidRDefault="00515771" w:rsidP="008F3264">
      <w:pPr>
        <w:keepNext/>
        <w:keepLines/>
        <w:spacing w:after="0" w:line="252" w:lineRule="auto"/>
        <w:jc w:val="left"/>
        <w:outlineLvl w:val="1"/>
        <w:rPr>
          <w:rFonts w:eastAsia="Yu Gothic Light" w:cs="Times New Roman"/>
          <w:b/>
          <w:bCs/>
          <w:color w:val="7030A0"/>
          <w:sz w:val="24"/>
          <w:szCs w:val="24"/>
        </w:rPr>
        <w:sectPr w:rsidR="00515771" w:rsidSect="00B972D8">
          <w:type w:val="continuous"/>
          <w:pgSz w:w="12240" w:h="15840" w:code="1"/>
          <w:pgMar w:top="1440" w:right="1440" w:bottom="1440" w:left="1440" w:header="720" w:footer="720" w:gutter="0"/>
          <w:cols w:space="1440"/>
          <w:docGrid w:linePitch="360"/>
        </w:sectPr>
      </w:pPr>
      <w:bookmarkStart w:id="217" w:name="_Toc170733835"/>
    </w:p>
    <w:p w14:paraId="2BD259F1" w14:textId="77777777" w:rsidR="003D7302" w:rsidRDefault="008F3264" w:rsidP="00EF72BA">
      <w:pPr>
        <w:pStyle w:val="Heading2"/>
      </w:pPr>
      <w:bookmarkStart w:id="218" w:name="_Toc220307723"/>
      <w:r>
        <w:lastRenderedPageBreak/>
        <w:t>Metrics</w:t>
      </w:r>
      <w:bookmarkEnd w:id="217"/>
      <w:bookmarkEnd w:id="218"/>
    </w:p>
    <w:p w14:paraId="38F8CCD0" w14:textId="42E6D050" w:rsidR="005805B4" w:rsidRPr="003D7302" w:rsidRDefault="005805B4" w:rsidP="003D7302">
      <w:r w:rsidRPr="003D7302">
        <w:t xml:space="preserve">This API retrieves metrics for a specified project on the basis on filter criteria if </w:t>
      </w:r>
      <w:r w:rsidR="00FA4366" w:rsidRPr="003D7302">
        <w:t>provided.</w:t>
      </w:r>
    </w:p>
    <w:tbl>
      <w:tblPr>
        <w:tblStyle w:val="TableGridLight2"/>
        <w:tblW w:w="5050" w:type="pct"/>
        <w:tblInd w:w="0" w:type="dxa"/>
        <w:tblLayout w:type="fixed"/>
        <w:tblLook w:val="04A0" w:firstRow="1" w:lastRow="0" w:firstColumn="1" w:lastColumn="0" w:noHBand="0" w:noVBand="1"/>
      </w:tblPr>
      <w:tblGrid>
        <w:gridCol w:w="1779"/>
        <w:gridCol w:w="7665"/>
      </w:tblGrid>
      <w:tr w:rsidR="005805B4" w14:paraId="100CEDBD" w14:textId="77777777" w:rsidTr="005805B4">
        <w:trPr>
          <w:trHeight w:val="16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BD60E38" w14:textId="77777777" w:rsidR="005805B4" w:rsidRDefault="005805B4" w:rsidP="003D7302">
            <w:pPr>
              <w:spacing w:line="254" w:lineRule="auto"/>
              <w:jc w:val="left"/>
            </w:pPr>
            <w:r>
              <w:t>PROTOCOL</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EC5F33" w14:textId="77777777" w:rsidR="005805B4" w:rsidRDefault="005805B4" w:rsidP="003D7302">
            <w:pPr>
              <w:spacing w:line="254" w:lineRule="auto"/>
              <w:jc w:val="left"/>
            </w:pPr>
            <w:r>
              <w:t>HTTPS</w:t>
            </w:r>
          </w:p>
        </w:tc>
      </w:tr>
      <w:tr w:rsidR="005805B4" w14:paraId="77DF9D4F" w14:textId="77777777" w:rsidTr="005805B4">
        <w:trPr>
          <w:trHeight w:val="10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B0926B4" w14:textId="77777777" w:rsidR="005805B4" w:rsidRDefault="005805B4" w:rsidP="003D7302">
            <w:pPr>
              <w:spacing w:line="254" w:lineRule="auto"/>
              <w:jc w:val="left"/>
            </w:pPr>
            <w:r>
              <w:t>DEV ENDPOINT</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EA654" w14:textId="1CAF85DA" w:rsidR="005805B4" w:rsidRDefault="005805B4" w:rsidP="003D7302">
            <w:pPr>
              <w:spacing w:line="254" w:lineRule="auto"/>
              <w:jc w:val="left"/>
            </w:pPr>
            <w:hyperlink r:id="rId73" w:history="1">
              <w:r w:rsidRPr="00FA5667">
                <w:rPr>
                  <w:rStyle w:val="Hyperlink"/>
                </w:rPr>
                <w:t>https://ix-dev-apimgmt.azure-api.net/jira-api/project/{projectId}/metrics</w:t>
              </w:r>
            </w:hyperlink>
          </w:p>
        </w:tc>
      </w:tr>
      <w:tr w:rsidR="005805B4" w14:paraId="74D0C1D3" w14:textId="77777777" w:rsidTr="005805B4">
        <w:trPr>
          <w:trHeight w:val="10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8A2D3C3" w14:textId="77777777" w:rsidR="005805B4" w:rsidRDefault="005805B4" w:rsidP="003D7302">
            <w:pPr>
              <w:jc w:val="left"/>
            </w:pPr>
            <w:r>
              <w:t>QA ENDPOINT</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A2C79D" w14:textId="306DBEEA" w:rsidR="005805B4" w:rsidRDefault="005805B4" w:rsidP="003D7302">
            <w:pPr>
              <w:jc w:val="left"/>
            </w:pPr>
            <w:hyperlink r:id="rId74" w:history="1">
              <w:r w:rsidRPr="00FA5667">
                <w:rPr>
                  <w:rStyle w:val="Hyperlink"/>
                </w:rPr>
                <w:t>https://ix-qa-apimgmt.azure-api.net/jira-api/project/{projectId}/metrics</w:t>
              </w:r>
            </w:hyperlink>
            <w:r>
              <w:t xml:space="preserve"> </w:t>
            </w:r>
          </w:p>
        </w:tc>
      </w:tr>
      <w:tr w:rsidR="005805B4" w14:paraId="14824242" w14:textId="77777777" w:rsidTr="005805B4">
        <w:trPr>
          <w:trHeight w:val="135"/>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7A8BC28" w14:textId="77777777" w:rsidR="005805B4" w:rsidRDefault="005805B4" w:rsidP="003D7302">
            <w:pPr>
              <w:spacing w:line="254" w:lineRule="auto"/>
              <w:jc w:val="left"/>
            </w:pPr>
            <w:r>
              <w:t>METHOD</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4711C9" w14:textId="6602D194" w:rsidR="005805B4" w:rsidRDefault="005805B4" w:rsidP="003D7302">
            <w:pPr>
              <w:spacing w:line="254" w:lineRule="auto"/>
              <w:jc w:val="left"/>
            </w:pPr>
            <w:r>
              <w:t>GET</w:t>
            </w:r>
          </w:p>
        </w:tc>
      </w:tr>
      <w:tr w:rsidR="005805B4" w14:paraId="2D276987" w14:textId="77777777" w:rsidTr="005805B4">
        <w:trPr>
          <w:trHeight w:val="240"/>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434A9BA" w14:textId="77777777" w:rsidR="005805B4" w:rsidRDefault="005805B4" w:rsidP="003D7302">
            <w:pPr>
              <w:spacing w:line="254" w:lineRule="auto"/>
              <w:jc w:val="left"/>
            </w:pPr>
            <w:r>
              <w:t>CONTENT TYPE</w:t>
            </w:r>
          </w:p>
        </w:tc>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6036E9" w14:textId="77777777" w:rsidR="005805B4" w:rsidRDefault="005805B4" w:rsidP="003D7302">
            <w:pPr>
              <w:spacing w:line="254" w:lineRule="auto"/>
              <w:jc w:val="left"/>
            </w:pPr>
            <w:r>
              <w:t>application / json</w:t>
            </w:r>
          </w:p>
        </w:tc>
      </w:tr>
      <w:tr w:rsidR="005805B4" w14:paraId="2F1C7B15" w14:textId="77777777" w:rsidTr="005805B4">
        <w:trPr>
          <w:trHeight w:val="240"/>
        </w:trPr>
        <w:tc>
          <w:tcPr>
            <w:tcW w:w="17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C083490" w14:textId="77777777" w:rsidR="005805B4" w:rsidRDefault="005805B4" w:rsidP="003D7302">
            <w:pPr>
              <w:jc w:val="left"/>
            </w:pPr>
            <w:r>
              <w:t>USAGE</w:t>
            </w:r>
          </w:p>
        </w:tc>
        <w:bookmarkStart w:id="219" w:name="_1781333498"/>
        <w:bookmarkStart w:id="220" w:name="_1781334464"/>
        <w:bookmarkEnd w:id="219"/>
        <w:bookmarkEnd w:id="220"/>
        <w:tc>
          <w:tcPr>
            <w:tcW w:w="77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D54DF5" w14:textId="275AFAED" w:rsidR="005805B4" w:rsidRPr="00DF38FB" w:rsidRDefault="00DF38FB" w:rsidP="003D7302">
            <w:pPr>
              <w:spacing w:line="259" w:lineRule="auto"/>
              <w:jc w:val="left"/>
              <w:rPr>
                <w:rFonts w:ascii="Times New Roman" w:hAnsi="Times New Roman"/>
              </w:rPr>
            </w:pPr>
            <w:r>
              <w:fldChar w:fldCharType="begin"/>
            </w:r>
            <w:r>
              <w:instrText>HYPERLINK "https://ts.accenture.com/:x:/r/sites/GlobalDocTemplates/Published%20Documents/IX%20Thread/Linked%20Files/Jira%20Connector/jira_metrics.xlsx?d=wf52a97cf3cb8472bb7df3df4272a1c1d&amp;csf=1&amp;web=1&amp;e=X3v1wm"</w:instrText>
            </w:r>
            <w:r>
              <w:fldChar w:fldCharType="separate"/>
            </w:r>
            <w:r>
              <w:rPr>
                <w:rStyle w:val="Hyperlink"/>
              </w:rPr>
              <w:t>jira_metrics.xlsx</w:t>
            </w:r>
            <w:r>
              <w:fldChar w:fldCharType="end"/>
            </w:r>
          </w:p>
        </w:tc>
      </w:tr>
    </w:tbl>
    <w:p w14:paraId="18F9C302" w14:textId="2FA8353D" w:rsidR="005805B4" w:rsidRDefault="003D7302" w:rsidP="003D7302">
      <w:pPr>
        <w:pStyle w:val="Heading3"/>
      </w:pPr>
      <w:r>
        <w:t>Path Parameters</w:t>
      </w:r>
    </w:p>
    <w:tbl>
      <w:tblPr>
        <w:tblStyle w:val="TableGridLight2"/>
        <w:tblW w:w="9535" w:type="dxa"/>
        <w:tblInd w:w="0" w:type="dxa"/>
        <w:tblLook w:val="04A0" w:firstRow="1" w:lastRow="0" w:firstColumn="1" w:lastColumn="0" w:noHBand="0" w:noVBand="1"/>
      </w:tblPr>
      <w:tblGrid>
        <w:gridCol w:w="1885"/>
        <w:gridCol w:w="7650"/>
      </w:tblGrid>
      <w:tr w:rsidR="005805B4" w14:paraId="46C11246" w14:textId="77777777" w:rsidTr="005805B4">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220B568" w14:textId="77777777" w:rsidR="005805B4" w:rsidRDefault="005805B4">
            <w:pPr>
              <w:jc w:val="left"/>
            </w:pPr>
            <w:r>
              <w:t>Parameter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BDC1FE8" w14:textId="77777777" w:rsidR="005805B4" w:rsidRDefault="005805B4">
            <w:pPr>
              <w:jc w:val="left"/>
            </w:pPr>
            <w:r>
              <w:t>Description</w:t>
            </w:r>
          </w:p>
        </w:tc>
      </w:tr>
      <w:tr w:rsidR="005805B4" w14:paraId="4A32C843" w14:textId="77777777" w:rsidTr="005805B4">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E6DF2B" w14:textId="77777777" w:rsidR="005805B4" w:rsidRDefault="005805B4">
            <w:pPr>
              <w:jc w:val="left"/>
            </w:pPr>
            <w:r>
              <w:t>projectId</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0C695B" w14:textId="77777777" w:rsidR="005805B4" w:rsidRDefault="005805B4">
            <w:pPr>
              <w:jc w:val="left"/>
            </w:pPr>
            <w:r>
              <w:t>The unique identifier of the Jira project for which all issues will be retrieved.</w:t>
            </w:r>
          </w:p>
        </w:tc>
      </w:tr>
    </w:tbl>
    <w:p w14:paraId="2D935BFB" w14:textId="2AD05D5A" w:rsidR="003D7302" w:rsidRDefault="003D7302" w:rsidP="003D7302">
      <w:pPr>
        <w:pStyle w:val="Heading3"/>
        <w:sectPr w:rsidR="003D7302" w:rsidSect="00515771">
          <w:pgSz w:w="12240" w:h="15840" w:code="1"/>
          <w:pgMar w:top="1440" w:right="1440" w:bottom="1440" w:left="1440" w:header="720" w:footer="720" w:gutter="0"/>
          <w:cols w:space="1440"/>
          <w:docGrid w:linePitch="360"/>
        </w:sectPr>
      </w:pPr>
      <w:r>
        <w:t>Pagination Parameters</w:t>
      </w:r>
    </w:p>
    <w:tbl>
      <w:tblPr>
        <w:tblStyle w:val="TableGridLight2"/>
        <w:tblW w:w="9535" w:type="dxa"/>
        <w:tblInd w:w="0" w:type="dxa"/>
        <w:tblLook w:val="04A0" w:firstRow="1" w:lastRow="0" w:firstColumn="1" w:lastColumn="0" w:noHBand="0" w:noVBand="1"/>
      </w:tblPr>
      <w:tblGrid>
        <w:gridCol w:w="1885"/>
        <w:gridCol w:w="7650"/>
      </w:tblGrid>
      <w:tr w:rsidR="005805B4" w14:paraId="009B6668" w14:textId="77777777" w:rsidTr="005805B4">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1EE6CD" w14:textId="77777777" w:rsidR="005805B4" w:rsidRDefault="005805B4">
            <w:pPr>
              <w:jc w:val="left"/>
            </w:pPr>
            <w:r>
              <w:t>Parameter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89129A" w14:textId="77777777" w:rsidR="005805B4" w:rsidRDefault="005805B4">
            <w:pPr>
              <w:jc w:val="left"/>
            </w:pPr>
            <w:r>
              <w:t>Description</w:t>
            </w:r>
          </w:p>
        </w:tc>
      </w:tr>
      <w:tr w:rsidR="005805B4" w14:paraId="784DF6F2" w14:textId="77777777" w:rsidTr="005805B4">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B449B1" w14:textId="77777777" w:rsidR="005805B4" w:rsidRDefault="005805B4">
            <w:pPr>
              <w:jc w:val="left"/>
            </w:pPr>
            <w:r>
              <w:t>offset</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7C080E" w14:textId="77777777" w:rsidR="005805B4" w:rsidRDefault="005805B4">
            <w:pPr>
              <w:jc w:val="left"/>
            </w:pPr>
            <w:r>
              <w:t>Page number of the dataset to retrieve (greater than 0). Default is 1.</w:t>
            </w:r>
          </w:p>
        </w:tc>
      </w:tr>
      <w:tr w:rsidR="005805B4" w14:paraId="4FD91FD3" w14:textId="77777777" w:rsidTr="005805B4">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07977A" w14:textId="77777777" w:rsidR="005805B4" w:rsidRDefault="005805B4">
            <w:pPr>
              <w:jc w:val="left"/>
            </w:pPr>
            <w:r>
              <w:t>limits</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4AFD02" w14:textId="77777777" w:rsidR="005805B4" w:rsidRDefault="005805B4">
            <w:pPr>
              <w:jc w:val="left"/>
            </w:pPr>
            <w:r>
              <w:t>Page size, the maximum value is 100 (greater than 0). Default is 100.</w:t>
            </w:r>
          </w:p>
        </w:tc>
      </w:tr>
    </w:tbl>
    <w:p w14:paraId="57A6C348" w14:textId="767FB8F0" w:rsidR="005805B4" w:rsidRDefault="003D7302" w:rsidP="003D7302">
      <w:pPr>
        <w:pStyle w:val="Heading3"/>
      </w:pPr>
      <w:r>
        <w:t>Query Parameters</w:t>
      </w:r>
    </w:p>
    <w:tbl>
      <w:tblPr>
        <w:tblStyle w:val="TableGridLight2"/>
        <w:tblW w:w="9535" w:type="dxa"/>
        <w:tblInd w:w="0" w:type="dxa"/>
        <w:tblLook w:val="04A0" w:firstRow="1" w:lastRow="0" w:firstColumn="1" w:lastColumn="0" w:noHBand="0" w:noVBand="1"/>
      </w:tblPr>
      <w:tblGrid>
        <w:gridCol w:w="1885"/>
        <w:gridCol w:w="7650"/>
      </w:tblGrid>
      <w:tr w:rsidR="005805B4" w14:paraId="4B973EEC" w14:textId="77777777" w:rsidTr="005805B4">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6C3EA27" w14:textId="77777777" w:rsidR="005805B4" w:rsidRDefault="005805B4">
            <w:pPr>
              <w:jc w:val="left"/>
            </w:pPr>
            <w:bookmarkStart w:id="221" w:name="_Hlk173260425"/>
            <w:r>
              <w:t>Parameter</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4FA90F0" w14:textId="77777777" w:rsidR="005805B4" w:rsidRDefault="005805B4">
            <w:pPr>
              <w:jc w:val="left"/>
            </w:pPr>
            <w:r>
              <w:t>Description</w:t>
            </w:r>
          </w:p>
        </w:tc>
      </w:tr>
      <w:bookmarkEnd w:id="221"/>
      <w:tr w:rsidR="005805B4" w14:paraId="1E7D5947" w14:textId="77777777" w:rsidTr="005805B4">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833A6B" w14:textId="77777777" w:rsidR="005805B4" w:rsidRDefault="005805B4">
            <w:pPr>
              <w:jc w:val="left"/>
            </w:pPr>
            <w:r>
              <w:t>priority</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64E3A1" w14:textId="77777777" w:rsidR="005805B4" w:rsidRDefault="005805B4">
            <w:pPr>
              <w:jc w:val="left"/>
            </w:pPr>
            <w:r>
              <w:t>Filter result set based on the priority of issues.</w:t>
            </w:r>
          </w:p>
        </w:tc>
      </w:tr>
      <w:tr w:rsidR="005805B4" w14:paraId="0DC667DF" w14:textId="77777777" w:rsidTr="005805B4">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2892D4" w14:textId="77777777" w:rsidR="005805B4" w:rsidRDefault="005805B4">
            <w:pPr>
              <w:jc w:val="left"/>
            </w:pPr>
            <w:proofErr w:type="spellStart"/>
            <w:r>
              <w:t>fixVersion</w:t>
            </w:r>
            <w:proofErr w:type="spellEnd"/>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95AACD" w14:textId="77777777" w:rsidR="005805B4" w:rsidRDefault="005805B4">
            <w:pPr>
              <w:jc w:val="left"/>
            </w:pPr>
            <w:r>
              <w:t>Filter result set based on the fixVersion.</w:t>
            </w:r>
          </w:p>
        </w:tc>
      </w:tr>
      <w:tr w:rsidR="005805B4" w14:paraId="20B09644" w14:textId="77777777" w:rsidTr="005805B4">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26E765" w14:textId="77777777" w:rsidR="005805B4" w:rsidRDefault="005805B4">
            <w:pPr>
              <w:jc w:val="left"/>
            </w:pPr>
            <w:r>
              <w:t>sprint</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87D985" w14:textId="77777777" w:rsidR="005805B4" w:rsidRDefault="005805B4">
            <w:pPr>
              <w:jc w:val="left"/>
            </w:pPr>
            <w:r>
              <w:t>Filter result set based on the sprint.</w:t>
            </w:r>
          </w:p>
        </w:tc>
      </w:tr>
      <w:tr w:rsidR="005805B4" w14:paraId="2CF2BABA" w14:textId="77777777" w:rsidTr="005805B4">
        <w:tc>
          <w:tcPr>
            <w:tcW w:w="18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81651A" w14:textId="77777777" w:rsidR="005805B4" w:rsidRDefault="005805B4">
            <w:pPr>
              <w:jc w:val="left"/>
            </w:pPr>
            <w:r>
              <w:t>storyPoints</w:t>
            </w:r>
          </w:p>
        </w:t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106B57" w14:textId="77777777" w:rsidR="005805B4" w:rsidRDefault="005805B4">
            <w:pPr>
              <w:jc w:val="left"/>
            </w:pPr>
            <w:r>
              <w:t>Filter result set based on the storyPoints.</w:t>
            </w:r>
          </w:p>
        </w:tc>
      </w:tr>
    </w:tbl>
    <w:p w14:paraId="48B6C7A5" w14:textId="7011CF3D" w:rsidR="005805B4" w:rsidRDefault="003D7302" w:rsidP="004419F4">
      <w:pPr>
        <w:pStyle w:val="Heading3"/>
      </w:pPr>
      <w:r>
        <w:t>Result</w:t>
      </w:r>
    </w:p>
    <w:tbl>
      <w:tblPr>
        <w:tblStyle w:val="TableGridLight2"/>
        <w:tblW w:w="5050" w:type="pct"/>
        <w:tblInd w:w="0" w:type="dxa"/>
        <w:tblLayout w:type="fixed"/>
        <w:tblLook w:val="04A0" w:firstRow="1" w:lastRow="0" w:firstColumn="1" w:lastColumn="0" w:noHBand="0" w:noVBand="1"/>
      </w:tblPr>
      <w:tblGrid>
        <w:gridCol w:w="1355"/>
        <w:gridCol w:w="8089"/>
      </w:tblGrid>
      <w:tr w:rsidR="005805B4" w14:paraId="17C998F7" w14:textId="77777777" w:rsidTr="00AA0B37">
        <w:tc>
          <w:tcPr>
            <w:tcW w:w="1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715D318" w14:textId="77777777" w:rsidR="005805B4" w:rsidRDefault="005805B4">
            <w:pPr>
              <w:jc w:val="left"/>
            </w:pPr>
            <w:r>
              <w:t>HTTP Code</w:t>
            </w:r>
          </w:p>
        </w:tc>
        <w:tc>
          <w:tcPr>
            <w:tcW w:w="80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B500482" w14:textId="77777777" w:rsidR="005805B4" w:rsidRDefault="005805B4">
            <w:pPr>
              <w:jc w:val="left"/>
            </w:pPr>
            <w:r>
              <w:t>Result Description</w:t>
            </w:r>
          </w:p>
        </w:tc>
      </w:tr>
      <w:tr w:rsidR="005805B4" w14:paraId="31D54EC2" w14:textId="77777777" w:rsidTr="00AA0B37">
        <w:tc>
          <w:tcPr>
            <w:tcW w:w="1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FDF5E0" w14:textId="77777777" w:rsidR="005805B4" w:rsidRDefault="005805B4">
            <w:pPr>
              <w:jc w:val="left"/>
            </w:pPr>
            <w:r>
              <w:t>200</w:t>
            </w:r>
          </w:p>
        </w:tc>
        <w:tc>
          <w:tcPr>
            <w:tcW w:w="80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CE6A6A" w14:textId="77777777" w:rsidR="005805B4" w:rsidRDefault="005805B4">
            <w:pPr>
              <w:jc w:val="left"/>
            </w:pPr>
            <w:r>
              <w:t>Success</w:t>
            </w:r>
          </w:p>
        </w:tc>
      </w:tr>
    </w:tbl>
    <w:p w14:paraId="45CA1E1E" w14:textId="195E1A2B" w:rsidR="004419F4" w:rsidRDefault="004419F4" w:rsidP="004419F4">
      <w:pPr>
        <w:pStyle w:val="Heading3"/>
        <w:sectPr w:rsidR="004419F4" w:rsidSect="003D7302">
          <w:type w:val="continuous"/>
          <w:pgSz w:w="12240" w:h="15840" w:code="1"/>
          <w:pgMar w:top="1440" w:right="1440" w:bottom="1440" w:left="1440" w:header="720" w:footer="720" w:gutter="0"/>
          <w:cols w:space="1440"/>
          <w:docGrid w:linePitch="360"/>
        </w:sectPr>
      </w:pPr>
      <w:r>
        <w:t>Error Management</w:t>
      </w:r>
    </w:p>
    <w:tbl>
      <w:tblPr>
        <w:tblStyle w:val="TableGridLight2"/>
        <w:tblW w:w="5050" w:type="pct"/>
        <w:tblInd w:w="0" w:type="dxa"/>
        <w:tblLayout w:type="fixed"/>
        <w:tblLook w:val="04A0" w:firstRow="1" w:lastRow="0" w:firstColumn="1" w:lastColumn="0" w:noHBand="0" w:noVBand="1"/>
      </w:tblPr>
      <w:tblGrid>
        <w:gridCol w:w="1355"/>
        <w:gridCol w:w="1444"/>
        <w:gridCol w:w="6645"/>
      </w:tblGrid>
      <w:tr w:rsidR="005805B4" w14:paraId="55923AA7" w14:textId="77777777" w:rsidTr="00AA0B37">
        <w:tc>
          <w:tcPr>
            <w:tcW w:w="13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9B097BE" w14:textId="77777777" w:rsidR="005805B4" w:rsidRDefault="005805B4">
            <w:pPr>
              <w:jc w:val="left"/>
            </w:pPr>
            <w:r>
              <w:t>HTTP Code</w:t>
            </w:r>
          </w:p>
        </w:tc>
        <w:tc>
          <w:tcPr>
            <w:tcW w:w="14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6BA423F" w14:textId="77777777" w:rsidR="005805B4" w:rsidRDefault="005805B4">
            <w:pPr>
              <w:jc w:val="left"/>
            </w:pPr>
            <w:r>
              <w:t>Error Code</w:t>
            </w:r>
          </w:p>
        </w:tc>
        <w:tc>
          <w:tcPr>
            <w:tcW w:w="66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28C25C9" w14:textId="77777777" w:rsidR="005805B4" w:rsidRDefault="005805B4">
            <w:pPr>
              <w:jc w:val="left"/>
            </w:pPr>
            <w:r>
              <w:t>Error Description</w:t>
            </w:r>
          </w:p>
        </w:tc>
      </w:tr>
      <w:tr w:rsidR="00AA0B37" w14:paraId="4F2F5AAB" w14:textId="77777777" w:rsidTr="00AA0B37">
        <w:tc>
          <w:tcPr>
            <w:tcW w:w="1355" w:type="dxa"/>
            <w:hideMark/>
          </w:tcPr>
          <w:p w14:paraId="616BCDBA" w14:textId="77777777" w:rsidR="00AA0B37" w:rsidRDefault="00AA0B37">
            <w:pPr>
              <w:jc w:val="left"/>
            </w:pPr>
            <w:r>
              <w:t>500</w:t>
            </w:r>
          </w:p>
        </w:tc>
        <w:tc>
          <w:tcPr>
            <w:tcW w:w="1444" w:type="dxa"/>
            <w:hideMark/>
          </w:tcPr>
          <w:p w14:paraId="7FC04C42" w14:textId="77777777" w:rsidR="00AA0B37" w:rsidRDefault="00AA0B37">
            <w:pPr>
              <w:jc w:val="left"/>
            </w:pPr>
            <w:r>
              <w:t>500</w:t>
            </w:r>
          </w:p>
        </w:tc>
        <w:tc>
          <w:tcPr>
            <w:tcW w:w="6645" w:type="dxa"/>
            <w:hideMark/>
          </w:tcPr>
          <w:p w14:paraId="0F3A6B34" w14:textId="77777777" w:rsidR="00AA0B37" w:rsidRDefault="00AA0B37">
            <w:pPr>
              <w:jc w:val="left"/>
            </w:pPr>
            <w:r>
              <w:t>Project Specific error</w:t>
            </w:r>
          </w:p>
        </w:tc>
      </w:tr>
      <w:tr w:rsidR="00AA0B37" w14:paraId="10B21129" w14:textId="77777777" w:rsidTr="00AA0B37">
        <w:tc>
          <w:tcPr>
            <w:tcW w:w="1355" w:type="dxa"/>
            <w:hideMark/>
          </w:tcPr>
          <w:p w14:paraId="66B63579" w14:textId="77777777" w:rsidR="00AA0B37" w:rsidRDefault="00AA0B37">
            <w:pPr>
              <w:jc w:val="left"/>
            </w:pPr>
            <w:r>
              <w:t>404</w:t>
            </w:r>
          </w:p>
        </w:tc>
        <w:tc>
          <w:tcPr>
            <w:tcW w:w="1444" w:type="dxa"/>
            <w:hideMark/>
          </w:tcPr>
          <w:p w14:paraId="772E5D9D" w14:textId="77777777" w:rsidR="00AA0B37" w:rsidRDefault="00AA0B37">
            <w:pPr>
              <w:jc w:val="left"/>
            </w:pPr>
            <w:r>
              <w:t>404</w:t>
            </w:r>
          </w:p>
        </w:tc>
        <w:tc>
          <w:tcPr>
            <w:tcW w:w="6645" w:type="dxa"/>
            <w:hideMark/>
          </w:tcPr>
          <w:p w14:paraId="48CA3723" w14:textId="77777777" w:rsidR="00AA0B37" w:rsidRDefault="00AA0B37">
            <w:pPr>
              <w:jc w:val="left"/>
            </w:pPr>
            <w:r>
              <w:t>Not Found</w:t>
            </w:r>
          </w:p>
        </w:tc>
      </w:tr>
      <w:tr w:rsidR="00AA0B37" w14:paraId="1C397BD2" w14:textId="77777777" w:rsidTr="00AA0B37">
        <w:tc>
          <w:tcPr>
            <w:tcW w:w="1355" w:type="dxa"/>
            <w:hideMark/>
          </w:tcPr>
          <w:p w14:paraId="1A490466" w14:textId="77777777" w:rsidR="00AA0B37" w:rsidRDefault="00AA0B37">
            <w:pPr>
              <w:jc w:val="left"/>
            </w:pPr>
            <w:r>
              <w:t>403</w:t>
            </w:r>
          </w:p>
        </w:tc>
        <w:tc>
          <w:tcPr>
            <w:tcW w:w="1444" w:type="dxa"/>
            <w:hideMark/>
          </w:tcPr>
          <w:p w14:paraId="7E3A80DC" w14:textId="77777777" w:rsidR="00AA0B37" w:rsidRDefault="00AA0B37">
            <w:pPr>
              <w:jc w:val="left"/>
            </w:pPr>
            <w:r>
              <w:t>403</w:t>
            </w:r>
          </w:p>
        </w:tc>
        <w:tc>
          <w:tcPr>
            <w:tcW w:w="6645" w:type="dxa"/>
            <w:hideMark/>
          </w:tcPr>
          <w:p w14:paraId="256E86E3" w14:textId="77777777" w:rsidR="00AA0B37" w:rsidRDefault="00AA0B37">
            <w:pPr>
              <w:jc w:val="left"/>
            </w:pPr>
            <w:r>
              <w:t>Forbidden</w:t>
            </w:r>
          </w:p>
        </w:tc>
      </w:tr>
      <w:tr w:rsidR="00AA0B37" w14:paraId="214A2733" w14:textId="77777777" w:rsidTr="00AA0B37">
        <w:trPr>
          <w:trHeight w:val="300"/>
        </w:trPr>
        <w:tc>
          <w:tcPr>
            <w:tcW w:w="1355" w:type="dxa"/>
            <w:hideMark/>
          </w:tcPr>
          <w:p w14:paraId="644FFA75" w14:textId="77777777" w:rsidR="00AA0B37" w:rsidRDefault="00AA0B37">
            <w:pPr>
              <w:jc w:val="left"/>
            </w:pPr>
            <w:r>
              <w:t>401</w:t>
            </w:r>
          </w:p>
        </w:tc>
        <w:tc>
          <w:tcPr>
            <w:tcW w:w="1444" w:type="dxa"/>
            <w:hideMark/>
          </w:tcPr>
          <w:p w14:paraId="6B484C2B" w14:textId="77777777" w:rsidR="00AA0B37" w:rsidRDefault="00AA0B37">
            <w:pPr>
              <w:jc w:val="left"/>
            </w:pPr>
            <w:r>
              <w:t>401</w:t>
            </w:r>
          </w:p>
        </w:tc>
        <w:tc>
          <w:tcPr>
            <w:tcW w:w="6645" w:type="dxa"/>
            <w:hideMark/>
          </w:tcPr>
          <w:p w14:paraId="4F9EFC84" w14:textId="77777777" w:rsidR="00AA0B37" w:rsidRDefault="00AA0B37">
            <w:pPr>
              <w:jc w:val="left"/>
            </w:pPr>
            <w:r>
              <w:t>Invalid Subscription key</w:t>
            </w:r>
            <w:r>
              <w:br/>
              <w:t>Invalid Token</w:t>
            </w:r>
          </w:p>
        </w:tc>
      </w:tr>
      <w:tr w:rsidR="00AA0B37" w14:paraId="05E655F6" w14:textId="77777777" w:rsidTr="00AA0B37">
        <w:trPr>
          <w:trHeight w:val="300"/>
        </w:trPr>
        <w:tc>
          <w:tcPr>
            <w:tcW w:w="1355" w:type="dxa"/>
            <w:hideMark/>
          </w:tcPr>
          <w:p w14:paraId="34CEA1CD" w14:textId="77777777" w:rsidR="00AA0B37" w:rsidRDefault="00AA0B37">
            <w:pPr>
              <w:jc w:val="left"/>
            </w:pPr>
            <w:r>
              <w:t>400</w:t>
            </w:r>
          </w:p>
        </w:tc>
        <w:tc>
          <w:tcPr>
            <w:tcW w:w="1444" w:type="dxa"/>
            <w:hideMark/>
          </w:tcPr>
          <w:p w14:paraId="7621F9E1" w14:textId="77777777" w:rsidR="00AA0B37" w:rsidRDefault="00AA0B37">
            <w:pPr>
              <w:jc w:val="left"/>
            </w:pPr>
            <w:r>
              <w:t>400</w:t>
            </w:r>
          </w:p>
        </w:tc>
        <w:tc>
          <w:tcPr>
            <w:tcW w:w="6645" w:type="dxa"/>
            <w:hideMark/>
          </w:tcPr>
          <w:p w14:paraId="107C26BA" w14:textId="77777777" w:rsidR="00AA0B37" w:rsidRDefault="00AA0B37">
            <w:pPr>
              <w:jc w:val="left"/>
            </w:pPr>
            <w:r>
              <w:t>Bad Request</w:t>
            </w:r>
          </w:p>
        </w:tc>
      </w:tr>
    </w:tbl>
    <w:p w14:paraId="1B8C863D" w14:textId="77777777" w:rsidR="005805B4" w:rsidRPr="00397754" w:rsidRDefault="005805B4" w:rsidP="004419F4"/>
    <w:sectPr w:rsidR="005805B4" w:rsidRPr="00397754" w:rsidSect="003D7302">
      <w:type w:val="continuous"/>
      <w:pgSz w:w="12240" w:h="15840" w:code="1"/>
      <w:pgMar w:top="1440" w:right="1440" w:bottom="1440" w:left="1440" w:header="720" w:footer="720" w:gutter="0"/>
      <w:cols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2ADF4" w14:textId="77777777" w:rsidR="0091016D" w:rsidRDefault="0091016D" w:rsidP="00F83C73">
      <w:pPr>
        <w:spacing w:after="0" w:line="240" w:lineRule="auto"/>
      </w:pPr>
      <w:r>
        <w:separator/>
      </w:r>
    </w:p>
  </w:endnote>
  <w:endnote w:type="continuationSeparator" w:id="0">
    <w:p w14:paraId="328A7749" w14:textId="77777777" w:rsidR="0091016D" w:rsidRDefault="0091016D" w:rsidP="00F83C73">
      <w:pPr>
        <w:spacing w:after="0" w:line="240" w:lineRule="auto"/>
      </w:pPr>
      <w:r>
        <w:continuationSeparator/>
      </w:r>
    </w:p>
  </w:endnote>
  <w:endnote w:type="continuationNotice" w:id="1">
    <w:p w14:paraId="288D574A" w14:textId="77777777" w:rsidR="0091016D" w:rsidRDefault="009101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10A7" w14:textId="77777777" w:rsidR="0092741C" w:rsidRDefault="009274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03EA" w14:textId="5CD961FF" w:rsidR="00F83C73" w:rsidRDefault="009013D6" w:rsidP="00F83C73">
    <w:pPr>
      <w:pStyle w:val="Footer"/>
    </w:pPr>
    <w:r>
      <w:t>© 202</w:t>
    </w:r>
    <w:r w:rsidR="004F22F9">
      <w:t>5</w:t>
    </w:r>
    <w:r>
      <w:t xml:space="preserve"> Accenture. All rights reserved.</w:t>
    </w:r>
    <w:r w:rsidR="00AD46CE">
      <w:ptab w:relativeTo="margin" w:alignment="center" w:leader="none"/>
    </w:r>
    <w:r>
      <w:t xml:space="preserve">Document Version: </w:t>
    </w:r>
    <w:sdt>
      <w:sdtPr>
        <w:alias w:val="Label"/>
        <w:tag w:val="DLCPolicyLabelValue"/>
        <w:id w:val="-26867803"/>
        <w:lock w:val="contentLocked"/>
        <w:placeholder>
          <w:docPart w:val="AC4CADB55A254A179E7184D1ECBA6882"/>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0D0712DA-465C-40BE-B817-16BE9CB349D0}"/>
        <w:text w:multiLine="1"/>
      </w:sdtPr>
      <w:sdtContent>
        <w:r w:rsidR="00367161">
          <w:t>18.0</w:t>
        </w:r>
      </w:sdtContent>
    </w:sdt>
    <w:r w:rsidR="00AD46CE">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BA08" w14:textId="77777777" w:rsidR="0092741C" w:rsidRDefault="00927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90947" w14:textId="77777777" w:rsidR="0091016D" w:rsidRDefault="0091016D" w:rsidP="00F83C73">
      <w:pPr>
        <w:spacing w:after="0" w:line="240" w:lineRule="auto"/>
      </w:pPr>
      <w:r>
        <w:separator/>
      </w:r>
    </w:p>
  </w:footnote>
  <w:footnote w:type="continuationSeparator" w:id="0">
    <w:p w14:paraId="204198F3" w14:textId="77777777" w:rsidR="0091016D" w:rsidRDefault="0091016D" w:rsidP="00F83C73">
      <w:pPr>
        <w:spacing w:after="0" w:line="240" w:lineRule="auto"/>
      </w:pPr>
      <w:r>
        <w:continuationSeparator/>
      </w:r>
    </w:p>
  </w:footnote>
  <w:footnote w:type="continuationNotice" w:id="1">
    <w:p w14:paraId="6FC8361E" w14:textId="77777777" w:rsidR="0091016D" w:rsidRDefault="009101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6F03" w14:textId="77777777" w:rsidR="0092741C" w:rsidRDefault="009274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4CB2" w14:textId="22A7D05D" w:rsidR="00F54BDE" w:rsidRDefault="00F54BDE">
    <w:pPr>
      <w:pStyle w:val="Header"/>
    </w:pPr>
    <w:r>
      <w:rPr>
        <w:noProof/>
      </w:rPr>
      <w:drawing>
        <wp:inline distT="0" distB="0" distL="0" distR="0" wp14:anchorId="641892EA" wp14:editId="1128CD19">
          <wp:extent cx="1499505" cy="144000"/>
          <wp:effectExtent l="0" t="0" r="0" b="8890"/>
          <wp:docPr id="42112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23359" name="Picture 711923359"/>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67E23" w14:textId="77777777" w:rsidR="0092741C" w:rsidRDefault="009274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F70"/>
    <w:multiLevelType w:val="hybridMultilevel"/>
    <w:tmpl w:val="458A1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F27E50"/>
    <w:multiLevelType w:val="hybridMultilevel"/>
    <w:tmpl w:val="27B23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B2E0D"/>
    <w:multiLevelType w:val="hybridMultilevel"/>
    <w:tmpl w:val="8D2EC144"/>
    <w:lvl w:ilvl="0" w:tplc="77649BCC">
      <w:start w:val="1"/>
      <w:numFmt w:val="decimal"/>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D913854"/>
    <w:multiLevelType w:val="hybridMultilevel"/>
    <w:tmpl w:val="B06EEC32"/>
    <w:lvl w:ilvl="0" w:tplc="F4EEF0A4">
      <w:start w:val="1"/>
      <w:numFmt w:val="bullet"/>
      <w:pStyle w:val="ListParagraph"/>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DF9497C"/>
    <w:multiLevelType w:val="hybridMultilevel"/>
    <w:tmpl w:val="723E3A0A"/>
    <w:lvl w:ilvl="0" w:tplc="D85249E6">
      <w:start w:val="1"/>
      <w:numFmt w:val="decimal"/>
      <w:lvlText w:val="%1."/>
      <w:lvlJc w:val="left"/>
      <w:pPr>
        <w:ind w:left="1440" w:hanging="360"/>
      </w:pPr>
      <w:rPr>
        <w:rFonts w:hint="default"/>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9E387F"/>
    <w:multiLevelType w:val="hybridMultilevel"/>
    <w:tmpl w:val="59348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B1A7F"/>
    <w:multiLevelType w:val="hybridMultilevel"/>
    <w:tmpl w:val="7B6A3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344F6B"/>
    <w:multiLevelType w:val="hybridMultilevel"/>
    <w:tmpl w:val="FA927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3E6F24"/>
    <w:multiLevelType w:val="hybridMultilevel"/>
    <w:tmpl w:val="01EAB6FE"/>
    <w:lvl w:ilvl="0" w:tplc="B892588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C51D01"/>
    <w:multiLevelType w:val="hybridMultilevel"/>
    <w:tmpl w:val="C712A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6E67706"/>
    <w:multiLevelType w:val="hybridMultilevel"/>
    <w:tmpl w:val="05F250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1F13D3"/>
    <w:multiLevelType w:val="hybridMultilevel"/>
    <w:tmpl w:val="9970D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0348AE"/>
    <w:multiLevelType w:val="hybridMultilevel"/>
    <w:tmpl w:val="E646CB5C"/>
    <w:lvl w:ilvl="0" w:tplc="0409000F">
      <w:start w:val="1"/>
      <w:numFmt w:val="decimal"/>
      <w:lvlText w:val="%1."/>
      <w:lvlJc w:val="left"/>
      <w:pPr>
        <w:ind w:left="171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D6A6626"/>
    <w:multiLevelType w:val="hybridMultilevel"/>
    <w:tmpl w:val="26D2B0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940C10"/>
    <w:multiLevelType w:val="hybridMultilevel"/>
    <w:tmpl w:val="F60CD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B43584"/>
    <w:multiLevelType w:val="hybridMultilevel"/>
    <w:tmpl w:val="9C981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4D130F"/>
    <w:multiLevelType w:val="hybridMultilevel"/>
    <w:tmpl w:val="D7CE89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BB9623D"/>
    <w:multiLevelType w:val="hybridMultilevel"/>
    <w:tmpl w:val="13D2B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335953"/>
    <w:multiLevelType w:val="hybridMultilevel"/>
    <w:tmpl w:val="E46457C8"/>
    <w:lvl w:ilvl="0" w:tplc="04090001">
      <w:start w:val="1"/>
      <w:numFmt w:val="bullet"/>
      <w:lvlText w:val=""/>
      <w:lvlJc w:val="left"/>
      <w:pPr>
        <w:ind w:left="2520" w:hanging="360"/>
      </w:pPr>
      <w:rPr>
        <w:rFonts w:ascii="Symbol" w:hAnsi="Symbol" w:hint="default"/>
      </w:rPr>
    </w:lvl>
    <w:lvl w:ilvl="1" w:tplc="2FDEDC86">
      <w:numFmt w:val="bullet"/>
      <w:lvlText w:val="-"/>
      <w:lvlJc w:val="left"/>
      <w:pPr>
        <w:ind w:left="3240" w:hanging="360"/>
      </w:pPr>
      <w:rPr>
        <w:rFonts w:ascii="Calibri Light" w:eastAsia="Times New Roman" w:hAnsi="Calibri Light" w:cs="Calibri Light"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3B52A47"/>
    <w:multiLevelType w:val="hybridMultilevel"/>
    <w:tmpl w:val="306AC3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AB01884"/>
    <w:multiLevelType w:val="hybridMultilevel"/>
    <w:tmpl w:val="81EEEA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B193A89"/>
    <w:multiLevelType w:val="hybridMultilevel"/>
    <w:tmpl w:val="D286E450"/>
    <w:lvl w:ilvl="0" w:tplc="7A3A9A60">
      <w:start w:val="1"/>
      <w:numFmt w:val="decimal"/>
      <w:lvlText w:val="%1."/>
      <w:lvlJc w:val="left"/>
      <w:pPr>
        <w:ind w:left="1350" w:hanging="360"/>
      </w:pPr>
      <w:rPr>
        <w:rFonts w:asciiTheme="minorHAnsi" w:eastAsia="Times New Roman" w:hAnsiTheme="minorHAnsi" w:cstheme="minorHAns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CE10800"/>
    <w:multiLevelType w:val="hybridMultilevel"/>
    <w:tmpl w:val="EBD862EA"/>
    <w:lvl w:ilvl="0" w:tplc="38E64908">
      <w:start w:val="1"/>
      <w:numFmt w:val="bullet"/>
      <w:lvlText w:val="·"/>
      <w:lvlJc w:val="left"/>
      <w:pPr>
        <w:ind w:left="720" w:hanging="360"/>
      </w:pPr>
      <w:rPr>
        <w:rFonts w:ascii="Symbol" w:hAnsi="Symbol" w:hint="default"/>
      </w:rPr>
    </w:lvl>
    <w:lvl w:ilvl="1" w:tplc="41769EE2">
      <w:start w:val="1"/>
      <w:numFmt w:val="bullet"/>
      <w:lvlText w:val="o"/>
      <w:lvlJc w:val="left"/>
      <w:pPr>
        <w:ind w:left="1440" w:hanging="360"/>
      </w:pPr>
      <w:rPr>
        <w:rFonts w:ascii="Courier New" w:hAnsi="Courier New" w:cs="Times New Roman" w:hint="default"/>
      </w:rPr>
    </w:lvl>
    <w:lvl w:ilvl="2" w:tplc="AA90D874">
      <w:start w:val="1"/>
      <w:numFmt w:val="bullet"/>
      <w:lvlText w:val=""/>
      <w:lvlJc w:val="left"/>
      <w:pPr>
        <w:ind w:left="2160" w:hanging="360"/>
      </w:pPr>
      <w:rPr>
        <w:rFonts w:ascii="Wingdings" w:hAnsi="Wingdings" w:hint="default"/>
      </w:rPr>
    </w:lvl>
    <w:lvl w:ilvl="3" w:tplc="82A45460">
      <w:start w:val="1"/>
      <w:numFmt w:val="bullet"/>
      <w:lvlText w:val=""/>
      <w:lvlJc w:val="left"/>
      <w:pPr>
        <w:ind w:left="2880" w:hanging="360"/>
      </w:pPr>
      <w:rPr>
        <w:rFonts w:ascii="Symbol" w:hAnsi="Symbol" w:hint="default"/>
      </w:rPr>
    </w:lvl>
    <w:lvl w:ilvl="4" w:tplc="809448DE">
      <w:start w:val="1"/>
      <w:numFmt w:val="bullet"/>
      <w:lvlText w:val="o"/>
      <w:lvlJc w:val="left"/>
      <w:pPr>
        <w:ind w:left="3600" w:hanging="360"/>
      </w:pPr>
      <w:rPr>
        <w:rFonts w:ascii="Courier New" w:hAnsi="Courier New" w:cs="Times New Roman" w:hint="default"/>
      </w:rPr>
    </w:lvl>
    <w:lvl w:ilvl="5" w:tplc="EF926DE0">
      <w:start w:val="1"/>
      <w:numFmt w:val="bullet"/>
      <w:lvlText w:val=""/>
      <w:lvlJc w:val="left"/>
      <w:pPr>
        <w:ind w:left="4320" w:hanging="360"/>
      </w:pPr>
      <w:rPr>
        <w:rFonts w:ascii="Wingdings" w:hAnsi="Wingdings" w:hint="default"/>
      </w:rPr>
    </w:lvl>
    <w:lvl w:ilvl="6" w:tplc="B1FA5D66">
      <w:start w:val="1"/>
      <w:numFmt w:val="bullet"/>
      <w:lvlText w:val=""/>
      <w:lvlJc w:val="left"/>
      <w:pPr>
        <w:ind w:left="5040" w:hanging="360"/>
      </w:pPr>
      <w:rPr>
        <w:rFonts w:ascii="Symbol" w:hAnsi="Symbol" w:hint="default"/>
      </w:rPr>
    </w:lvl>
    <w:lvl w:ilvl="7" w:tplc="71BA6BE2">
      <w:start w:val="1"/>
      <w:numFmt w:val="bullet"/>
      <w:lvlText w:val="o"/>
      <w:lvlJc w:val="left"/>
      <w:pPr>
        <w:ind w:left="5760" w:hanging="360"/>
      </w:pPr>
      <w:rPr>
        <w:rFonts w:ascii="Courier New" w:hAnsi="Courier New" w:cs="Times New Roman" w:hint="default"/>
      </w:rPr>
    </w:lvl>
    <w:lvl w:ilvl="8" w:tplc="1554A0DC">
      <w:start w:val="1"/>
      <w:numFmt w:val="bullet"/>
      <w:lvlText w:val=""/>
      <w:lvlJc w:val="left"/>
      <w:pPr>
        <w:ind w:left="6480" w:hanging="360"/>
      </w:pPr>
      <w:rPr>
        <w:rFonts w:ascii="Wingdings" w:hAnsi="Wingdings" w:hint="default"/>
      </w:rPr>
    </w:lvl>
  </w:abstractNum>
  <w:abstractNum w:abstractNumId="25" w15:restartNumberingAfterBreak="0">
    <w:nsid w:val="4FE250BB"/>
    <w:multiLevelType w:val="hybridMultilevel"/>
    <w:tmpl w:val="AA52A4A6"/>
    <w:lvl w:ilvl="0" w:tplc="DA66374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BE0CA2"/>
    <w:multiLevelType w:val="hybridMultilevel"/>
    <w:tmpl w:val="4AF4DB0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38856E9"/>
    <w:multiLevelType w:val="multilevel"/>
    <w:tmpl w:val="F564BFA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8" w15:restartNumberingAfterBreak="0">
    <w:nsid w:val="574547E4"/>
    <w:multiLevelType w:val="hybridMultilevel"/>
    <w:tmpl w:val="5FB03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896792"/>
    <w:multiLevelType w:val="hybridMultilevel"/>
    <w:tmpl w:val="2AAC5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785127"/>
    <w:multiLevelType w:val="hybridMultilevel"/>
    <w:tmpl w:val="21E24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880A21"/>
    <w:multiLevelType w:val="hybridMultilevel"/>
    <w:tmpl w:val="B65EDCB4"/>
    <w:lvl w:ilvl="0" w:tplc="8CA2C160">
      <w:start w:val="1"/>
      <w:numFmt w:val="decimal"/>
      <w:lvlText w:val="%1."/>
      <w:lvlJc w:val="left"/>
      <w:pPr>
        <w:ind w:left="720" w:hanging="360"/>
      </w:pPr>
      <w:rPr>
        <w:rFonts w:eastAsia="Times New Roman" w:cstheme="minorHAnsi" w:hint="default"/>
        <w:color w:val="000000" w:themeColor="text1"/>
        <w:sz w:val="20"/>
        <w:szCs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FD16922"/>
    <w:multiLevelType w:val="hybridMultilevel"/>
    <w:tmpl w:val="D932E760"/>
    <w:lvl w:ilvl="0" w:tplc="9002394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31E03D5"/>
    <w:multiLevelType w:val="hybridMultilevel"/>
    <w:tmpl w:val="3F68F3B4"/>
    <w:lvl w:ilvl="0" w:tplc="9896441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3A254B7"/>
    <w:multiLevelType w:val="hybridMultilevel"/>
    <w:tmpl w:val="9C3893B6"/>
    <w:lvl w:ilvl="0" w:tplc="323EEA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B8196F"/>
    <w:multiLevelType w:val="hybridMultilevel"/>
    <w:tmpl w:val="A7D41528"/>
    <w:lvl w:ilvl="0" w:tplc="021E7BB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0F763D"/>
    <w:multiLevelType w:val="hybridMultilevel"/>
    <w:tmpl w:val="972A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440748"/>
    <w:multiLevelType w:val="hybridMultilevel"/>
    <w:tmpl w:val="26D2B0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D07014"/>
    <w:multiLevelType w:val="hybridMultilevel"/>
    <w:tmpl w:val="0B200B66"/>
    <w:lvl w:ilvl="0" w:tplc="0409000F">
      <w:start w:val="1"/>
      <w:numFmt w:val="decimal"/>
      <w:lvlText w:val="%1."/>
      <w:lvlJc w:val="left"/>
      <w:pPr>
        <w:ind w:left="1620" w:hanging="360"/>
      </w:pPr>
      <w:rPr>
        <w:rFonts w:hint="default"/>
      </w:rPr>
    </w:lvl>
    <w:lvl w:ilvl="1" w:tplc="04090019">
      <w:start w:val="1"/>
      <w:numFmt w:val="lowerLetter"/>
      <w:lvlText w:val="%2."/>
      <w:lvlJc w:val="left"/>
      <w:pPr>
        <w:ind w:left="2160" w:hanging="360"/>
      </w:pPr>
    </w:lvl>
    <w:lvl w:ilvl="2" w:tplc="C040F06A">
      <w:numFmt w:val="bullet"/>
      <w:lvlText w:val="-"/>
      <w:lvlJc w:val="left"/>
      <w:pPr>
        <w:ind w:left="3060" w:hanging="360"/>
      </w:pPr>
      <w:rPr>
        <w:rFonts w:ascii="Graphik" w:eastAsiaTheme="minorHAnsi" w:hAnsi="Graphik" w:cstheme="minorBidi"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21978907">
    <w:abstractNumId w:val="3"/>
  </w:num>
  <w:num w:numId="2" w16cid:durableId="1737779178">
    <w:abstractNumId w:val="13"/>
  </w:num>
  <w:num w:numId="3" w16cid:durableId="751580999">
    <w:abstractNumId w:val="33"/>
  </w:num>
  <w:num w:numId="4" w16cid:durableId="104027815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5239697">
    <w:abstractNumId w:val="14"/>
  </w:num>
  <w:num w:numId="6" w16cid:durableId="20209900">
    <w:abstractNumId w:val="35"/>
  </w:num>
  <w:num w:numId="7" w16cid:durableId="244143984">
    <w:abstractNumId w:val="2"/>
  </w:num>
  <w:num w:numId="8" w16cid:durableId="524513933">
    <w:abstractNumId w:val="27"/>
  </w:num>
  <w:num w:numId="9" w16cid:durableId="1016463918">
    <w:abstractNumId w:val="19"/>
  </w:num>
  <w:num w:numId="10" w16cid:durableId="1942447069">
    <w:abstractNumId w:val="23"/>
  </w:num>
  <w:num w:numId="11" w16cid:durableId="6913029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59869563">
    <w:abstractNumId w:val="4"/>
  </w:num>
  <w:num w:numId="13" w16cid:durableId="2011636789">
    <w:abstractNumId w:val="34"/>
  </w:num>
  <w:num w:numId="14" w16cid:durableId="1971664804">
    <w:abstractNumId w:val="32"/>
  </w:num>
  <w:num w:numId="15" w16cid:durableId="75590725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5940601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19696000">
    <w:abstractNumId w:val="12"/>
  </w:num>
  <w:num w:numId="18" w16cid:durableId="2016765469">
    <w:abstractNumId w:val="26"/>
  </w:num>
  <w:num w:numId="19" w16cid:durableId="1613394029">
    <w:abstractNumId w:val="39"/>
  </w:num>
  <w:num w:numId="20" w16cid:durableId="137056975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9458136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96259464">
    <w:abstractNumId w:val="8"/>
  </w:num>
  <w:num w:numId="23" w16cid:durableId="871267557">
    <w:abstractNumId w:val="9"/>
  </w:num>
  <w:num w:numId="24" w16cid:durableId="790437335">
    <w:abstractNumId w:val="36"/>
  </w:num>
  <w:num w:numId="25" w16cid:durableId="828860135">
    <w:abstractNumId w:val="17"/>
  </w:num>
  <w:num w:numId="26" w16cid:durableId="122815482">
    <w:abstractNumId w:val="31"/>
  </w:num>
  <w:num w:numId="27" w16cid:durableId="2091268737">
    <w:abstractNumId w:val="0"/>
  </w:num>
  <w:num w:numId="28" w16cid:durableId="1054936350">
    <w:abstractNumId w:val="25"/>
  </w:num>
  <w:num w:numId="29" w16cid:durableId="1741245009">
    <w:abstractNumId w:val="28"/>
  </w:num>
  <w:num w:numId="30" w16cid:durableId="19279375">
    <w:abstractNumId w:val="21"/>
  </w:num>
  <w:num w:numId="31" w16cid:durableId="440733589">
    <w:abstractNumId w:val="20"/>
  </w:num>
  <w:num w:numId="32" w16cid:durableId="23018720">
    <w:abstractNumId w:val="24"/>
  </w:num>
  <w:num w:numId="33" w16cid:durableId="1740012883">
    <w:abstractNumId w:val="7"/>
  </w:num>
  <w:num w:numId="34" w16cid:durableId="1912304230">
    <w:abstractNumId w:val="38"/>
  </w:num>
  <w:num w:numId="35" w16cid:durableId="1617324563">
    <w:abstractNumId w:val="5"/>
  </w:num>
  <w:num w:numId="36" w16cid:durableId="2048723221">
    <w:abstractNumId w:val="6"/>
  </w:num>
  <w:num w:numId="37" w16cid:durableId="1995798443">
    <w:abstractNumId w:val="16"/>
  </w:num>
  <w:num w:numId="38" w16cid:durableId="89208618">
    <w:abstractNumId w:val="37"/>
  </w:num>
  <w:num w:numId="39" w16cid:durableId="2074351501">
    <w:abstractNumId w:val="11"/>
  </w:num>
  <w:num w:numId="40" w16cid:durableId="1185947526">
    <w:abstractNumId w:val="1"/>
  </w:num>
  <w:num w:numId="41" w16cid:durableId="304312692">
    <w:abstractNumId w:val="15"/>
  </w:num>
  <w:num w:numId="42" w16cid:durableId="1697462541">
    <w:abstractNumId w:val="29"/>
  </w:num>
  <w:num w:numId="43" w16cid:durableId="1825467370">
    <w:abstractNumId w:val="18"/>
  </w:num>
  <w:num w:numId="44" w16cid:durableId="169949039">
    <w:abstractNumId w:val="30"/>
  </w:num>
  <w:num w:numId="45" w16cid:durableId="2022315434">
    <w:abstractNumId w:val="22"/>
  </w:num>
  <w:num w:numId="46" w16cid:durableId="2028098452">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linkStyles/>
  <w:trackRevisions/>
  <w:documentProtection w:edit="trackedChanges" w:enforcement="1" w:cryptProviderType="rsaAES" w:cryptAlgorithmClass="hash" w:cryptAlgorithmType="typeAny" w:cryptAlgorithmSid="14" w:cryptSpinCount="100000" w:hash="SnNBHc+iae7575ucJF8/OqyyuVPK6//38MLuQU5awKPlUqFXPsWQ2j+rDflezh9MJPLfAFVza+SyEteOSX8pag==" w:salt="jaD68zhPf6mkxU8hfuBhi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EyMzOzMDY0sTA0NzJV0lEKTi0uzszPAykwMqgFAGggB2ctAAAA"/>
  </w:docVars>
  <w:rsids>
    <w:rsidRoot w:val="001B2EFA"/>
    <w:rsid w:val="0000111A"/>
    <w:rsid w:val="000022E2"/>
    <w:rsid w:val="00004E58"/>
    <w:rsid w:val="00005CCA"/>
    <w:rsid w:val="00007BC6"/>
    <w:rsid w:val="0001121E"/>
    <w:rsid w:val="0001506F"/>
    <w:rsid w:val="0002101A"/>
    <w:rsid w:val="00021FC2"/>
    <w:rsid w:val="00022CF9"/>
    <w:rsid w:val="0002454E"/>
    <w:rsid w:val="00025E85"/>
    <w:rsid w:val="00031409"/>
    <w:rsid w:val="000334F4"/>
    <w:rsid w:val="00034694"/>
    <w:rsid w:val="000369A6"/>
    <w:rsid w:val="00040071"/>
    <w:rsid w:val="00040CB4"/>
    <w:rsid w:val="000455A2"/>
    <w:rsid w:val="00045632"/>
    <w:rsid w:val="000456B8"/>
    <w:rsid w:val="00045D7C"/>
    <w:rsid w:val="00046E36"/>
    <w:rsid w:val="00047FEB"/>
    <w:rsid w:val="00053E6B"/>
    <w:rsid w:val="00055480"/>
    <w:rsid w:val="00056381"/>
    <w:rsid w:val="000615D2"/>
    <w:rsid w:val="00062029"/>
    <w:rsid w:val="00065580"/>
    <w:rsid w:val="00065F63"/>
    <w:rsid w:val="0007096A"/>
    <w:rsid w:val="00071203"/>
    <w:rsid w:val="00073ACE"/>
    <w:rsid w:val="00074B2B"/>
    <w:rsid w:val="00077F48"/>
    <w:rsid w:val="0008522D"/>
    <w:rsid w:val="00085695"/>
    <w:rsid w:val="00090036"/>
    <w:rsid w:val="00090C7D"/>
    <w:rsid w:val="00091CFF"/>
    <w:rsid w:val="000923AC"/>
    <w:rsid w:val="00096A9E"/>
    <w:rsid w:val="000A0605"/>
    <w:rsid w:val="000A0873"/>
    <w:rsid w:val="000A2393"/>
    <w:rsid w:val="000B000A"/>
    <w:rsid w:val="000B190C"/>
    <w:rsid w:val="000B19AC"/>
    <w:rsid w:val="000B1F75"/>
    <w:rsid w:val="000B2A17"/>
    <w:rsid w:val="000B2F17"/>
    <w:rsid w:val="000B3FFF"/>
    <w:rsid w:val="000B418F"/>
    <w:rsid w:val="000B57AA"/>
    <w:rsid w:val="000B5B75"/>
    <w:rsid w:val="000C10C1"/>
    <w:rsid w:val="000C4D88"/>
    <w:rsid w:val="000C776F"/>
    <w:rsid w:val="000D0BCE"/>
    <w:rsid w:val="000D28A1"/>
    <w:rsid w:val="000D3F07"/>
    <w:rsid w:val="000D4BB1"/>
    <w:rsid w:val="000E0155"/>
    <w:rsid w:val="000E109F"/>
    <w:rsid w:val="000E3B43"/>
    <w:rsid w:val="000E4DEC"/>
    <w:rsid w:val="000E5816"/>
    <w:rsid w:val="000E5CCE"/>
    <w:rsid w:val="000E66E8"/>
    <w:rsid w:val="000E69FF"/>
    <w:rsid w:val="000E700F"/>
    <w:rsid w:val="000F216D"/>
    <w:rsid w:val="000F4308"/>
    <w:rsid w:val="000F4BC7"/>
    <w:rsid w:val="000F580D"/>
    <w:rsid w:val="000F665C"/>
    <w:rsid w:val="001019D0"/>
    <w:rsid w:val="00102AC0"/>
    <w:rsid w:val="00105146"/>
    <w:rsid w:val="001065E5"/>
    <w:rsid w:val="001066F0"/>
    <w:rsid w:val="00107FEA"/>
    <w:rsid w:val="00113378"/>
    <w:rsid w:val="00116FB3"/>
    <w:rsid w:val="00117C52"/>
    <w:rsid w:val="001237B1"/>
    <w:rsid w:val="00124EE7"/>
    <w:rsid w:val="00134082"/>
    <w:rsid w:val="001341D7"/>
    <w:rsid w:val="00134980"/>
    <w:rsid w:val="00134A15"/>
    <w:rsid w:val="001352F6"/>
    <w:rsid w:val="00135D11"/>
    <w:rsid w:val="00135E37"/>
    <w:rsid w:val="00137611"/>
    <w:rsid w:val="001377FD"/>
    <w:rsid w:val="0014167C"/>
    <w:rsid w:val="00142C91"/>
    <w:rsid w:val="001436C5"/>
    <w:rsid w:val="00143FB2"/>
    <w:rsid w:val="001442C0"/>
    <w:rsid w:val="00146072"/>
    <w:rsid w:val="00147E20"/>
    <w:rsid w:val="001501D0"/>
    <w:rsid w:val="00151203"/>
    <w:rsid w:val="00151AA7"/>
    <w:rsid w:val="00151B46"/>
    <w:rsid w:val="00155CFD"/>
    <w:rsid w:val="00160CCC"/>
    <w:rsid w:val="00170EE3"/>
    <w:rsid w:val="00172C46"/>
    <w:rsid w:val="0017406A"/>
    <w:rsid w:val="00174A72"/>
    <w:rsid w:val="00175CA4"/>
    <w:rsid w:val="00185147"/>
    <w:rsid w:val="00190535"/>
    <w:rsid w:val="00190A3D"/>
    <w:rsid w:val="0019153A"/>
    <w:rsid w:val="00192249"/>
    <w:rsid w:val="00195C2C"/>
    <w:rsid w:val="00195D59"/>
    <w:rsid w:val="001963C3"/>
    <w:rsid w:val="00197F52"/>
    <w:rsid w:val="001A25C3"/>
    <w:rsid w:val="001A28DF"/>
    <w:rsid w:val="001A3F53"/>
    <w:rsid w:val="001A5271"/>
    <w:rsid w:val="001A7987"/>
    <w:rsid w:val="001B0016"/>
    <w:rsid w:val="001B0282"/>
    <w:rsid w:val="001B2A49"/>
    <w:rsid w:val="001B2EFA"/>
    <w:rsid w:val="001B57CE"/>
    <w:rsid w:val="001C01A2"/>
    <w:rsid w:val="001C152D"/>
    <w:rsid w:val="001C3EBC"/>
    <w:rsid w:val="001C3F25"/>
    <w:rsid w:val="001C6890"/>
    <w:rsid w:val="001D06B9"/>
    <w:rsid w:val="001D4CF0"/>
    <w:rsid w:val="001D607D"/>
    <w:rsid w:val="001E04D2"/>
    <w:rsid w:val="001E26CC"/>
    <w:rsid w:val="001E3BD4"/>
    <w:rsid w:val="001F29B6"/>
    <w:rsid w:val="0020444B"/>
    <w:rsid w:val="0020462E"/>
    <w:rsid w:val="002048C0"/>
    <w:rsid w:val="0020538E"/>
    <w:rsid w:val="00205D7D"/>
    <w:rsid w:val="002079E9"/>
    <w:rsid w:val="00210371"/>
    <w:rsid w:val="00210DA7"/>
    <w:rsid w:val="00210E9A"/>
    <w:rsid w:val="00211C3E"/>
    <w:rsid w:val="002123B2"/>
    <w:rsid w:val="002157AB"/>
    <w:rsid w:val="00215818"/>
    <w:rsid w:val="00216AFD"/>
    <w:rsid w:val="0022010C"/>
    <w:rsid w:val="00221339"/>
    <w:rsid w:val="00222C77"/>
    <w:rsid w:val="00223820"/>
    <w:rsid w:val="002241D8"/>
    <w:rsid w:val="00224657"/>
    <w:rsid w:val="00225644"/>
    <w:rsid w:val="00227226"/>
    <w:rsid w:val="002306D5"/>
    <w:rsid w:val="002312D4"/>
    <w:rsid w:val="00233FB1"/>
    <w:rsid w:val="0023407D"/>
    <w:rsid w:val="00234BB1"/>
    <w:rsid w:val="00235E72"/>
    <w:rsid w:val="00236F23"/>
    <w:rsid w:val="00246E7E"/>
    <w:rsid w:val="00247074"/>
    <w:rsid w:val="00253EAE"/>
    <w:rsid w:val="002541AB"/>
    <w:rsid w:val="00256389"/>
    <w:rsid w:val="0025657B"/>
    <w:rsid w:val="002566AE"/>
    <w:rsid w:val="00256790"/>
    <w:rsid w:val="0025773C"/>
    <w:rsid w:val="0026355A"/>
    <w:rsid w:val="00265CBA"/>
    <w:rsid w:val="00266BF0"/>
    <w:rsid w:val="0027089C"/>
    <w:rsid w:val="00271ABA"/>
    <w:rsid w:val="00272484"/>
    <w:rsid w:val="002728AC"/>
    <w:rsid w:val="00273113"/>
    <w:rsid w:val="002740BD"/>
    <w:rsid w:val="002744BE"/>
    <w:rsid w:val="00274A5B"/>
    <w:rsid w:val="00275295"/>
    <w:rsid w:val="00275E33"/>
    <w:rsid w:val="002765FC"/>
    <w:rsid w:val="00280E4F"/>
    <w:rsid w:val="00280F4D"/>
    <w:rsid w:val="00283DF6"/>
    <w:rsid w:val="00284D73"/>
    <w:rsid w:val="00285216"/>
    <w:rsid w:val="00285AAA"/>
    <w:rsid w:val="00286E13"/>
    <w:rsid w:val="0029100F"/>
    <w:rsid w:val="00293C23"/>
    <w:rsid w:val="0029427C"/>
    <w:rsid w:val="00294A2E"/>
    <w:rsid w:val="00295AAF"/>
    <w:rsid w:val="00296D6E"/>
    <w:rsid w:val="002A01CD"/>
    <w:rsid w:val="002A0B15"/>
    <w:rsid w:val="002A283E"/>
    <w:rsid w:val="002A750E"/>
    <w:rsid w:val="002B1664"/>
    <w:rsid w:val="002B2F89"/>
    <w:rsid w:val="002B78B2"/>
    <w:rsid w:val="002C0701"/>
    <w:rsid w:val="002C07DE"/>
    <w:rsid w:val="002C07EB"/>
    <w:rsid w:val="002C1E41"/>
    <w:rsid w:val="002C5D02"/>
    <w:rsid w:val="002C6679"/>
    <w:rsid w:val="002D14E3"/>
    <w:rsid w:val="002D1C38"/>
    <w:rsid w:val="002D2E67"/>
    <w:rsid w:val="002D4D5E"/>
    <w:rsid w:val="002D59A8"/>
    <w:rsid w:val="002D754A"/>
    <w:rsid w:val="002E073B"/>
    <w:rsid w:val="002E3073"/>
    <w:rsid w:val="002E3C12"/>
    <w:rsid w:val="002E4A39"/>
    <w:rsid w:val="002E6695"/>
    <w:rsid w:val="002F00F8"/>
    <w:rsid w:val="002F0255"/>
    <w:rsid w:val="002F3E55"/>
    <w:rsid w:val="002F43C7"/>
    <w:rsid w:val="002F6FF2"/>
    <w:rsid w:val="002F7142"/>
    <w:rsid w:val="002F746C"/>
    <w:rsid w:val="00300532"/>
    <w:rsid w:val="00300F0D"/>
    <w:rsid w:val="00302978"/>
    <w:rsid w:val="003032E2"/>
    <w:rsid w:val="003042E9"/>
    <w:rsid w:val="003072CD"/>
    <w:rsid w:val="00310CED"/>
    <w:rsid w:val="0031122A"/>
    <w:rsid w:val="00315149"/>
    <w:rsid w:val="0031644A"/>
    <w:rsid w:val="00316DE0"/>
    <w:rsid w:val="00317726"/>
    <w:rsid w:val="00321058"/>
    <w:rsid w:val="00323DD9"/>
    <w:rsid w:val="003245B4"/>
    <w:rsid w:val="00326937"/>
    <w:rsid w:val="00330FE3"/>
    <w:rsid w:val="00332A42"/>
    <w:rsid w:val="003339D0"/>
    <w:rsid w:val="0033467F"/>
    <w:rsid w:val="00334B9B"/>
    <w:rsid w:val="00336F70"/>
    <w:rsid w:val="00341D51"/>
    <w:rsid w:val="0034369B"/>
    <w:rsid w:val="0034471B"/>
    <w:rsid w:val="00344A48"/>
    <w:rsid w:val="00344C89"/>
    <w:rsid w:val="003450E0"/>
    <w:rsid w:val="0034520F"/>
    <w:rsid w:val="0034715A"/>
    <w:rsid w:val="00347F40"/>
    <w:rsid w:val="00351210"/>
    <w:rsid w:val="003532FD"/>
    <w:rsid w:val="0035391B"/>
    <w:rsid w:val="00353F36"/>
    <w:rsid w:val="00354F60"/>
    <w:rsid w:val="00355382"/>
    <w:rsid w:val="00356DDD"/>
    <w:rsid w:val="00362CA2"/>
    <w:rsid w:val="0036476F"/>
    <w:rsid w:val="00365E44"/>
    <w:rsid w:val="00365EB2"/>
    <w:rsid w:val="00367161"/>
    <w:rsid w:val="003716B7"/>
    <w:rsid w:val="0037192F"/>
    <w:rsid w:val="003732FF"/>
    <w:rsid w:val="00373C54"/>
    <w:rsid w:val="003753C6"/>
    <w:rsid w:val="00377669"/>
    <w:rsid w:val="003808CE"/>
    <w:rsid w:val="0038170D"/>
    <w:rsid w:val="0038645D"/>
    <w:rsid w:val="00386903"/>
    <w:rsid w:val="003874DF"/>
    <w:rsid w:val="00387CFD"/>
    <w:rsid w:val="00391138"/>
    <w:rsid w:val="003933F2"/>
    <w:rsid w:val="00393FC0"/>
    <w:rsid w:val="003968DB"/>
    <w:rsid w:val="00397754"/>
    <w:rsid w:val="003A46C4"/>
    <w:rsid w:val="003A47E8"/>
    <w:rsid w:val="003A54AD"/>
    <w:rsid w:val="003A5C37"/>
    <w:rsid w:val="003B1B1D"/>
    <w:rsid w:val="003B5DD5"/>
    <w:rsid w:val="003B67BC"/>
    <w:rsid w:val="003B7BDE"/>
    <w:rsid w:val="003C22F1"/>
    <w:rsid w:val="003C2411"/>
    <w:rsid w:val="003C4331"/>
    <w:rsid w:val="003C466E"/>
    <w:rsid w:val="003C5D99"/>
    <w:rsid w:val="003C63AC"/>
    <w:rsid w:val="003C6EB0"/>
    <w:rsid w:val="003C76A4"/>
    <w:rsid w:val="003D07E5"/>
    <w:rsid w:val="003D1719"/>
    <w:rsid w:val="003D17CB"/>
    <w:rsid w:val="003D19AD"/>
    <w:rsid w:val="003D24A0"/>
    <w:rsid w:val="003D294F"/>
    <w:rsid w:val="003D3D16"/>
    <w:rsid w:val="003D4083"/>
    <w:rsid w:val="003D4A7A"/>
    <w:rsid w:val="003D62E2"/>
    <w:rsid w:val="003D7302"/>
    <w:rsid w:val="003E37A5"/>
    <w:rsid w:val="003E5B04"/>
    <w:rsid w:val="003F2B5D"/>
    <w:rsid w:val="003F41C6"/>
    <w:rsid w:val="003F4FF4"/>
    <w:rsid w:val="003F6033"/>
    <w:rsid w:val="0040012B"/>
    <w:rsid w:val="00404FD3"/>
    <w:rsid w:val="00411284"/>
    <w:rsid w:val="004142D4"/>
    <w:rsid w:val="004143A0"/>
    <w:rsid w:val="00414512"/>
    <w:rsid w:val="00416394"/>
    <w:rsid w:val="004172E3"/>
    <w:rsid w:val="0042364D"/>
    <w:rsid w:val="00424CCE"/>
    <w:rsid w:val="00425258"/>
    <w:rsid w:val="004279E0"/>
    <w:rsid w:val="00431867"/>
    <w:rsid w:val="0043306D"/>
    <w:rsid w:val="00433707"/>
    <w:rsid w:val="0043423A"/>
    <w:rsid w:val="00435B52"/>
    <w:rsid w:val="00436A76"/>
    <w:rsid w:val="00436EBE"/>
    <w:rsid w:val="00437ABE"/>
    <w:rsid w:val="004405AF"/>
    <w:rsid w:val="004419F4"/>
    <w:rsid w:val="004459E9"/>
    <w:rsid w:val="00450CC6"/>
    <w:rsid w:val="00451B83"/>
    <w:rsid w:val="004525B1"/>
    <w:rsid w:val="00454E73"/>
    <w:rsid w:val="00455AE0"/>
    <w:rsid w:val="004626BD"/>
    <w:rsid w:val="00462D37"/>
    <w:rsid w:val="00463B0B"/>
    <w:rsid w:val="0046417F"/>
    <w:rsid w:val="004660B5"/>
    <w:rsid w:val="00466266"/>
    <w:rsid w:val="0047194E"/>
    <w:rsid w:val="00481A28"/>
    <w:rsid w:val="0048280C"/>
    <w:rsid w:val="004849F1"/>
    <w:rsid w:val="00486124"/>
    <w:rsid w:val="0048628A"/>
    <w:rsid w:val="00492521"/>
    <w:rsid w:val="004940BC"/>
    <w:rsid w:val="0049797C"/>
    <w:rsid w:val="004A1CBA"/>
    <w:rsid w:val="004A387E"/>
    <w:rsid w:val="004A41DD"/>
    <w:rsid w:val="004A49A2"/>
    <w:rsid w:val="004A73EF"/>
    <w:rsid w:val="004B1433"/>
    <w:rsid w:val="004B3E5E"/>
    <w:rsid w:val="004C256B"/>
    <w:rsid w:val="004C61ED"/>
    <w:rsid w:val="004D09F9"/>
    <w:rsid w:val="004D0B94"/>
    <w:rsid w:val="004D1D81"/>
    <w:rsid w:val="004D204F"/>
    <w:rsid w:val="004D52F1"/>
    <w:rsid w:val="004D5774"/>
    <w:rsid w:val="004E3323"/>
    <w:rsid w:val="004E49E3"/>
    <w:rsid w:val="004E4ABA"/>
    <w:rsid w:val="004E4AD9"/>
    <w:rsid w:val="004E696E"/>
    <w:rsid w:val="004E72A6"/>
    <w:rsid w:val="004F22F9"/>
    <w:rsid w:val="004F56D7"/>
    <w:rsid w:val="004F5A7E"/>
    <w:rsid w:val="004F63B7"/>
    <w:rsid w:val="004F717E"/>
    <w:rsid w:val="005021B6"/>
    <w:rsid w:val="005022A8"/>
    <w:rsid w:val="0050497D"/>
    <w:rsid w:val="005061AA"/>
    <w:rsid w:val="0050631D"/>
    <w:rsid w:val="00506F5F"/>
    <w:rsid w:val="00511C25"/>
    <w:rsid w:val="0051386F"/>
    <w:rsid w:val="00514636"/>
    <w:rsid w:val="00515169"/>
    <w:rsid w:val="00515771"/>
    <w:rsid w:val="00516D9B"/>
    <w:rsid w:val="00526040"/>
    <w:rsid w:val="00526528"/>
    <w:rsid w:val="0052697B"/>
    <w:rsid w:val="0053168E"/>
    <w:rsid w:val="0053388A"/>
    <w:rsid w:val="00533A77"/>
    <w:rsid w:val="00535D8B"/>
    <w:rsid w:val="005406AD"/>
    <w:rsid w:val="0054467D"/>
    <w:rsid w:val="00546A3C"/>
    <w:rsid w:val="00552A69"/>
    <w:rsid w:val="00553585"/>
    <w:rsid w:val="00554BE4"/>
    <w:rsid w:val="00556DC6"/>
    <w:rsid w:val="00565765"/>
    <w:rsid w:val="00565FB3"/>
    <w:rsid w:val="00566089"/>
    <w:rsid w:val="00566401"/>
    <w:rsid w:val="00566F1C"/>
    <w:rsid w:val="005700FC"/>
    <w:rsid w:val="00570713"/>
    <w:rsid w:val="00572485"/>
    <w:rsid w:val="00574931"/>
    <w:rsid w:val="005805B4"/>
    <w:rsid w:val="00581710"/>
    <w:rsid w:val="00581C93"/>
    <w:rsid w:val="00582661"/>
    <w:rsid w:val="00583414"/>
    <w:rsid w:val="00583815"/>
    <w:rsid w:val="00583871"/>
    <w:rsid w:val="00587993"/>
    <w:rsid w:val="0059345B"/>
    <w:rsid w:val="00593A2E"/>
    <w:rsid w:val="005959E4"/>
    <w:rsid w:val="005A0DB6"/>
    <w:rsid w:val="005A1C4E"/>
    <w:rsid w:val="005A2ECC"/>
    <w:rsid w:val="005A583A"/>
    <w:rsid w:val="005A6C5C"/>
    <w:rsid w:val="005A79B5"/>
    <w:rsid w:val="005B1D52"/>
    <w:rsid w:val="005B68E4"/>
    <w:rsid w:val="005B6DEB"/>
    <w:rsid w:val="005C1DA6"/>
    <w:rsid w:val="005C1DE5"/>
    <w:rsid w:val="005C303E"/>
    <w:rsid w:val="005C4190"/>
    <w:rsid w:val="005C43E9"/>
    <w:rsid w:val="005C5D67"/>
    <w:rsid w:val="005C74D4"/>
    <w:rsid w:val="005C776B"/>
    <w:rsid w:val="005D01D4"/>
    <w:rsid w:val="005D26BE"/>
    <w:rsid w:val="005D42EA"/>
    <w:rsid w:val="005D5CF7"/>
    <w:rsid w:val="005D6966"/>
    <w:rsid w:val="005E185B"/>
    <w:rsid w:val="005E26D6"/>
    <w:rsid w:val="005E4D4B"/>
    <w:rsid w:val="005E7AAB"/>
    <w:rsid w:val="005F1554"/>
    <w:rsid w:val="005F4B7E"/>
    <w:rsid w:val="00601ADF"/>
    <w:rsid w:val="00602D7A"/>
    <w:rsid w:val="00602E9C"/>
    <w:rsid w:val="00603592"/>
    <w:rsid w:val="0060456B"/>
    <w:rsid w:val="00605B54"/>
    <w:rsid w:val="006060C6"/>
    <w:rsid w:val="0060708B"/>
    <w:rsid w:val="00610682"/>
    <w:rsid w:val="00610D5C"/>
    <w:rsid w:val="006110D5"/>
    <w:rsid w:val="006113BA"/>
    <w:rsid w:val="0061454B"/>
    <w:rsid w:val="006161C8"/>
    <w:rsid w:val="006172A9"/>
    <w:rsid w:val="006177A6"/>
    <w:rsid w:val="006219BD"/>
    <w:rsid w:val="00622466"/>
    <w:rsid w:val="0062304E"/>
    <w:rsid w:val="00623885"/>
    <w:rsid w:val="00627AA8"/>
    <w:rsid w:val="00634D46"/>
    <w:rsid w:val="0063551E"/>
    <w:rsid w:val="00635B73"/>
    <w:rsid w:val="00637140"/>
    <w:rsid w:val="00641758"/>
    <w:rsid w:val="0064468D"/>
    <w:rsid w:val="00651518"/>
    <w:rsid w:val="00652664"/>
    <w:rsid w:val="00652825"/>
    <w:rsid w:val="006538C7"/>
    <w:rsid w:val="00655195"/>
    <w:rsid w:val="006563F7"/>
    <w:rsid w:val="0066125B"/>
    <w:rsid w:val="00661536"/>
    <w:rsid w:val="00662D1C"/>
    <w:rsid w:val="006648A1"/>
    <w:rsid w:val="00664C12"/>
    <w:rsid w:val="00666A18"/>
    <w:rsid w:val="0066785E"/>
    <w:rsid w:val="00670D99"/>
    <w:rsid w:val="0067198A"/>
    <w:rsid w:val="00672397"/>
    <w:rsid w:val="00674142"/>
    <w:rsid w:val="006743D1"/>
    <w:rsid w:val="00674469"/>
    <w:rsid w:val="00677E80"/>
    <w:rsid w:val="00681D50"/>
    <w:rsid w:val="006834B4"/>
    <w:rsid w:val="006846D1"/>
    <w:rsid w:val="00686E84"/>
    <w:rsid w:val="00692A15"/>
    <w:rsid w:val="00692A52"/>
    <w:rsid w:val="006A06A6"/>
    <w:rsid w:val="006A0749"/>
    <w:rsid w:val="006A0B4D"/>
    <w:rsid w:val="006A149F"/>
    <w:rsid w:val="006A3458"/>
    <w:rsid w:val="006A50C7"/>
    <w:rsid w:val="006A569B"/>
    <w:rsid w:val="006A765F"/>
    <w:rsid w:val="006B1BBF"/>
    <w:rsid w:val="006B1D4F"/>
    <w:rsid w:val="006B2298"/>
    <w:rsid w:val="006B5823"/>
    <w:rsid w:val="006B5FF7"/>
    <w:rsid w:val="006B62FE"/>
    <w:rsid w:val="006B7362"/>
    <w:rsid w:val="006B7AB5"/>
    <w:rsid w:val="006B7E02"/>
    <w:rsid w:val="006C0B11"/>
    <w:rsid w:val="006C27D1"/>
    <w:rsid w:val="006C35DE"/>
    <w:rsid w:val="006C37C3"/>
    <w:rsid w:val="006C3A5B"/>
    <w:rsid w:val="006C7440"/>
    <w:rsid w:val="006D1FA8"/>
    <w:rsid w:val="006D5810"/>
    <w:rsid w:val="006E15A1"/>
    <w:rsid w:val="006E397D"/>
    <w:rsid w:val="006E402E"/>
    <w:rsid w:val="006E70DE"/>
    <w:rsid w:val="006F100A"/>
    <w:rsid w:val="006F1349"/>
    <w:rsid w:val="006F1FDC"/>
    <w:rsid w:val="006F22F7"/>
    <w:rsid w:val="006F4A07"/>
    <w:rsid w:val="006F697D"/>
    <w:rsid w:val="00700255"/>
    <w:rsid w:val="00702F9B"/>
    <w:rsid w:val="00704B0A"/>
    <w:rsid w:val="0070556B"/>
    <w:rsid w:val="0070619A"/>
    <w:rsid w:val="00711DAC"/>
    <w:rsid w:val="007127F9"/>
    <w:rsid w:val="007133DA"/>
    <w:rsid w:val="00714A9C"/>
    <w:rsid w:val="00717244"/>
    <w:rsid w:val="00720B5C"/>
    <w:rsid w:val="00721FE8"/>
    <w:rsid w:val="00722439"/>
    <w:rsid w:val="007248DE"/>
    <w:rsid w:val="007261AE"/>
    <w:rsid w:val="007272ED"/>
    <w:rsid w:val="0073048F"/>
    <w:rsid w:val="00734A09"/>
    <w:rsid w:val="00736F76"/>
    <w:rsid w:val="00744901"/>
    <w:rsid w:val="007449D1"/>
    <w:rsid w:val="00744C90"/>
    <w:rsid w:val="007459A3"/>
    <w:rsid w:val="00745CF3"/>
    <w:rsid w:val="007468A7"/>
    <w:rsid w:val="007515FA"/>
    <w:rsid w:val="007527BA"/>
    <w:rsid w:val="0075383F"/>
    <w:rsid w:val="0076170B"/>
    <w:rsid w:val="007644D8"/>
    <w:rsid w:val="00766816"/>
    <w:rsid w:val="007706A5"/>
    <w:rsid w:val="00772C37"/>
    <w:rsid w:val="00773C52"/>
    <w:rsid w:val="0077570C"/>
    <w:rsid w:val="00777556"/>
    <w:rsid w:val="00777BFA"/>
    <w:rsid w:val="00783532"/>
    <w:rsid w:val="00783B6B"/>
    <w:rsid w:val="0078497D"/>
    <w:rsid w:val="00785E3F"/>
    <w:rsid w:val="00786D05"/>
    <w:rsid w:val="00791AE2"/>
    <w:rsid w:val="00795CF3"/>
    <w:rsid w:val="007A50B2"/>
    <w:rsid w:val="007A5141"/>
    <w:rsid w:val="007A61F8"/>
    <w:rsid w:val="007A660E"/>
    <w:rsid w:val="007B18A5"/>
    <w:rsid w:val="007B1E6C"/>
    <w:rsid w:val="007B3DE1"/>
    <w:rsid w:val="007B68A1"/>
    <w:rsid w:val="007B7230"/>
    <w:rsid w:val="007C0126"/>
    <w:rsid w:val="007C0D3B"/>
    <w:rsid w:val="007C2775"/>
    <w:rsid w:val="007C37DF"/>
    <w:rsid w:val="007C3CFE"/>
    <w:rsid w:val="007C59C8"/>
    <w:rsid w:val="007C5A52"/>
    <w:rsid w:val="007C6EA2"/>
    <w:rsid w:val="007C7326"/>
    <w:rsid w:val="007C741D"/>
    <w:rsid w:val="007C758E"/>
    <w:rsid w:val="007D2C2E"/>
    <w:rsid w:val="007D63C2"/>
    <w:rsid w:val="007D6E5E"/>
    <w:rsid w:val="007E00A8"/>
    <w:rsid w:val="007E2D31"/>
    <w:rsid w:val="007E7216"/>
    <w:rsid w:val="007F1E59"/>
    <w:rsid w:val="007F217E"/>
    <w:rsid w:val="007F47F2"/>
    <w:rsid w:val="00800BBE"/>
    <w:rsid w:val="008036F3"/>
    <w:rsid w:val="00803F7F"/>
    <w:rsid w:val="0080448C"/>
    <w:rsid w:val="00805BE2"/>
    <w:rsid w:val="00805D1C"/>
    <w:rsid w:val="00806AA4"/>
    <w:rsid w:val="008118C8"/>
    <w:rsid w:val="00812CF4"/>
    <w:rsid w:val="00812E85"/>
    <w:rsid w:val="008142EF"/>
    <w:rsid w:val="008200E7"/>
    <w:rsid w:val="00821525"/>
    <w:rsid w:val="0082189C"/>
    <w:rsid w:val="008223B1"/>
    <w:rsid w:val="0082551E"/>
    <w:rsid w:val="00826262"/>
    <w:rsid w:val="00831A47"/>
    <w:rsid w:val="00832ED6"/>
    <w:rsid w:val="00834932"/>
    <w:rsid w:val="008363E4"/>
    <w:rsid w:val="00836AF4"/>
    <w:rsid w:val="00837E63"/>
    <w:rsid w:val="008416A1"/>
    <w:rsid w:val="00841F0C"/>
    <w:rsid w:val="00842766"/>
    <w:rsid w:val="008431C7"/>
    <w:rsid w:val="00843C0E"/>
    <w:rsid w:val="00850951"/>
    <w:rsid w:val="008534E6"/>
    <w:rsid w:val="00854277"/>
    <w:rsid w:val="0085493A"/>
    <w:rsid w:val="008549D6"/>
    <w:rsid w:val="0085592C"/>
    <w:rsid w:val="00856E58"/>
    <w:rsid w:val="0086516A"/>
    <w:rsid w:val="00865CE8"/>
    <w:rsid w:val="00872705"/>
    <w:rsid w:val="00873509"/>
    <w:rsid w:val="008740AB"/>
    <w:rsid w:val="008753B6"/>
    <w:rsid w:val="00875B7C"/>
    <w:rsid w:val="008801DE"/>
    <w:rsid w:val="008851C3"/>
    <w:rsid w:val="00885435"/>
    <w:rsid w:val="00890782"/>
    <w:rsid w:val="00892BE1"/>
    <w:rsid w:val="008938BE"/>
    <w:rsid w:val="008967E2"/>
    <w:rsid w:val="00897188"/>
    <w:rsid w:val="008A009C"/>
    <w:rsid w:val="008A284F"/>
    <w:rsid w:val="008A3671"/>
    <w:rsid w:val="008A4C22"/>
    <w:rsid w:val="008A537E"/>
    <w:rsid w:val="008A5777"/>
    <w:rsid w:val="008A736C"/>
    <w:rsid w:val="008A7D1C"/>
    <w:rsid w:val="008B0473"/>
    <w:rsid w:val="008B5605"/>
    <w:rsid w:val="008B5EFD"/>
    <w:rsid w:val="008C183C"/>
    <w:rsid w:val="008C1A2A"/>
    <w:rsid w:val="008C350E"/>
    <w:rsid w:val="008C661B"/>
    <w:rsid w:val="008C66CE"/>
    <w:rsid w:val="008D002C"/>
    <w:rsid w:val="008D0E47"/>
    <w:rsid w:val="008D494A"/>
    <w:rsid w:val="008D6232"/>
    <w:rsid w:val="008D6F56"/>
    <w:rsid w:val="008D71E8"/>
    <w:rsid w:val="008E0A5A"/>
    <w:rsid w:val="008E2204"/>
    <w:rsid w:val="008E2404"/>
    <w:rsid w:val="008E26D1"/>
    <w:rsid w:val="008F0192"/>
    <w:rsid w:val="008F2AB6"/>
    <w:rsid w:val="008F2EE4"/>
    <w:rsid w:val="008F2FDB"/>
    <w:rsid w:val="008F3264"/>
    <w:rsid w:val="008F4780"/>
    <w:rsid w:val="008F5462"/>
    <w:rsid w:val="008F5DC9"/>
    <w:rsid w:val="008F5E34"/>
    <w:rsid w:val="008F7C72"/>
    <w:rsid w:val="00900B5D"/>
    <w:rsid w:val="009013D6"/>
    <w:rsid w:val="009047FC"/>
    <w:rsid w:val="0090634F"/>
    <w:rsid w:val="00910004"/>
    <w:rsid w:val="0091016D"/>
    <w:rsid w:val="0091161D"/>
    <w:rsid w:val="009134BF"/>
    <w:rsid w:val="00913A09"/>
    <w:rsid w:val="00914661"/>
    <w:rsid w:val="00914B92"/>
    <w:rsid w:val="009167CD"/>
    <w:rsid w:val="0091702B"/>
    <w:rsid w:val="00923FFD"/>
    <w:rsid w:val="00924E70"/>
    <w:rsid w:val="0092635A"/>
    <w:rsid w:val="0092741C"/>
    <w:rsid w:val="009321E7"/>
    <w:rsid w:val="00932985"/>
    <w:rsid w:val="009367E3"/>
    <w:rsid w:val="00936985"/>
    <w:rsid w:val="00936FBB"/>
    <w:rsid w:val="0094210C"/>
    <w:rsid w:val="00942DE9"/>
    <w:rsid w:val="00943D9D"/>
    <w:rsid w:val="00943E7B"/>
    <w:rsid w:val="00943EFE"/>
    <w:rsid w:val="00944050"/>
    <w:rsid w:val="00944FB3"/>
    <w:rsid w:val="0094696E"/>
    <w:rsid w:val="009534A8"/>
    <w:rsid w:val="00953629"/>
    <w:rsid w:val="009631B0"/>
    <w:rsid w:val="00965415"/>
    <w:rsid w:val="00967AC9"/>
    <w:rsid w:val="0097058C"/>
    <w:rsid w:val="00971BAE"/>
    <w:rsid w:val="009729AC"/>
    <w:rsid w:val="00976FD6"/>
    <w:rsid w:val="00982018"/>
    <w:rsid w:val="009826DB"/>
    <w:rsid w:val="009846F7"/>
    <w:rsid w:val="00984F10"/>
    <w:rsid w:val="00985CDF"/>
    <w:rsid w:val="00990394"/>
    <w:rsid w:val="009928FB"/>
    <w:rsid w:val="00992E34"/>
    <w:rsid w:val="009949C4"/>
    <w:rsid w:val="00997F22"/>
    <w:rsid w:val="009A11BC"/>
    <w:rsid w:val="009A2AC9"/>
    <w:rsid w:val="009A324C"/>
    <w:rsid w:val="009A3E4C"/>
    <w:rsid w:val="009A4B92"/>
    <w:rsid w:val="009A52F3"/>
    <w:rsid w:val="009A5E0D"/>
    <w:rsid w:val="009B350F"/>
    <w:rsid w:val="009B3D63"/>
    <w:rsid w:val="009B474B"/>
    <w:rsid w:val="009B57CA"/>
    <w:rsid w:val="009B58E9"/>
    <w:rsid w:val="009B7F5C"/>
    <w:rsid w:val="009C055A"/>
    <w:rsid w:val="009C4994"/>
    <w:rsid w:val="009C7003"/>
    <w:rsid w:val="009D1592"/>
    <w:rsid w:val="009D2602"/>
    <w:rsid w:val="009D31F5"/>
    <w:rsid w:val="009D49D3"/>
    <w:rsid w:val="009D4BE6"/>
    <w:rsid w:val="009D4C75"/>
    <w:rsid w:val="009D4CEB"/>
    <w:rsid w:val="009D5607"/>
    <w:rsid w:val="009D57EC"/>
    <w:rsid w:val="009D5911"/>
    <w:rsid w:val="009D633F"/>
    <w:rsid w:val="009E12BA"/>
    <w:rsid w:val="009E1710"/>
    <w:rsid w:val="009E2994"/>
    <w:rsid w:val="009E2C05"/>
    <w:rsid w:val="009E3939"/>
    <w:rsid w:val="009E42AD"/>
    <w:rsid w:val="009E4A47"/>
    <w:rsid w:val="009E5D0B"/>
    <w:rsid w:val="009F02A4"/>
    <w:rsid w:val="009F07EC"/>
    <w:rsid w:val="009F194E"/>
    <w:rsid w:val="009F495E"/>
    <w:rsid w:val="009F58DF"/>
    <w:rsid w:val="009F58E5"/>
    <w:rsid w:val="00A01DA1"/>
    <w:rsid w:val="00A024F8"/>
    <w:rsid w:val="00A02A54"/>
    <w:rsid w:val="00A03E8A"/>
    <w:rsid w:val="00A048BE"/>
    <w:rsid w:val="00A05293"/>
    <w:rsid w:val="00A05DD3"/>
    <w:rsid w:val="00A060BC"/>
    <w:rsid w:val="00A07A59"/>
    <w:rsid w:val="00A11E7D"/>
    <w:rsid w:val="00A13147"/>
    <w:rsid w:val="00A13262"/>
    <w:rsid w:val="00A15B50"/>
    <w:rsid w:val="00A1702C"/>
    <w:rsid w:val="00A21999"/>
    <w:rsid w:val="00A219AE"/>
    <w:rsid w:val="00A2331E"/>
    <w:rsid w:val="00A2382D"/>
    <w:rsid w:val="00A2454C"/>
    <w:rsid w:val="00A2477C"/>
    <w:rsid w:val="00A25113"/>
    <w:rsid w:val="00A256B3"/>
    <w:rsid w:val="00A2709C"/>
    <w:rsid w:val="00A301A3"/>
    <w:rsid w:val="00A3072F"/>
    <w:rsid w:val="00A3107D"/>
    <w:rsid w:val="00A40158"/>
    <w:rsid w:val="00A41B53"/>
    <w:rsid w:val="00A42F2A"/>
    <w:rsid w:val="00A443D5"/>
    <w:rsid w:val="00A45FD3"/>
    <w:rsid w:val="00A506CB"/>
    <w:rsid w:val="00A535A2"/>
    <w:rsid w:val="00A53785"/>
    <w:rsid w:val="00A53C01"/>
    <w:rsid w:val="00A55B08"/>
    <w:rsid w:val="00A55F6B"/>
    <w:rsid w:val="00A5795E"/>
    <w:rsid w:val="00A60C9C"/>
    <w:rsid w:val="00A64F91"/>
    <w:rsid w:val="00A6503F"/>
    <w:rsid w:val="00A66264"/>
    <w:rsid w:val="00A664E7"/>
    <w:rsid w:val="00A668DD"/>
    <w:rsid w:val="00A705E7"/>
    <w:rsid w:val="00A72670"/>
    <w:rsid w:val="00A73205"/>
    <w:rsid w:val="00A75E46"/>
    <w:rsid w:val="00A77F50"/>
    <w:rsid w:val="00A86448"/>
    <w:rsid w:val="00A91764"/>
    <w:rsid w:val="00A9463B"/>
    <w:rsid w:val="00A951CD"/>
    <w:rsid w:val="00A96FD7"/>
    <w:rsid w:val="00AA0B37"/>
    <w:rsid w:val="00AB2223"/>
    <w:rsid w:val="00AB610F"/>
    <w:rsid w:val="00AB7B53"/>
    <w:rsid w:val="00AC211A"/>
    <w:rsid w:val="00AC41AE"/>
    <w:rsid w:val="00AC590F"/>
    <w:rsid w:val="00AD02AC"/>
    <w:rsid w:val="00AD1748"/>
    <w:rsid w:val="00AD3376"/>
    <w:rsid w:val="00AD37C3"/>
    <w:rsid w:val="00AD419A"/>
    <w:rsid w:val="00AD430B"/>
    <w:rsid w:val="00AD46CE"/>
    <w:rsid w:val="00AD4906"/>
    <w:rsid w:val="00AD5B15"/>
    <w:rsid w:val="00AE0F92"/>
    <w:rsid w:val="00AE4164"/>
    <w:rsid w:val="00AE64D9"/>
    <w:rsid w:val="00AE782C"/>
    <w:rsid w:val="00AE7A57"/>
    <w:rsid w:val="00AE7D0C"/>
    <w:rsid w:val="00AF2231"/>
    <w:rsid w:val="00AF5D5D"/>
    <w:rsid w:val="00AF5DC9"/>
    <w:rsid w:val="00AF6107"/>
    <w:rsid w:val="00AF6182"/>
    <w:rsid w:val="00B00048"/>
    <w:rsid w:val="00B00953"/>
    <w:rsid w:val="00B01459"/>
    <w:rsid w:val="00B01829"/>
    <w:rsid w:val="00B02DE0"/>
    <w:rsid w:val="00B02FDC"/>
    <w:rsid w:val="00B06CFB"/>
    <w:rsid w:val="00B06DB0"/>
    <w:rsid w:val="00B07FBC"/>
    <w:rsid w:val="00B12565"/>
    <w:rsid w:val="00B132DF"/>
    <w:rsid w:val="00B272E5"/>
    <w:rsid w:val="00B27547"/>
    <w:rsid w:val="00B33BD6"/>
    <w:rsid w:val="00B34712"/>
    <w:rsid w:val="00B352F6"/>
    <w:rsid w:val="00B35DE5"/>
    <w:rsid w:val="00B36319"/>
    <w:rsid w:val="00B408FC"/>
    <w:rsid w:val="00B40920"/>
    <w:rsid w:val="00B415D0"/>
    <w:rsid w:val="00B42835"/>
    <w:rsid w:val="00B429D8"/>
    <w:rsid w:val="00B43125"/>
    <w:rsid w:val="00B45D2F"/>
    <w:rsid w:val="00B45E93"/>
    <w:rsid w:val="00B5072D"/>
    <w:rsid w:val="00B50A5E"/>
    <w:rsid w:val="00B51B31"/>
    <w:rsid w:val="00B56DEE"/>
    <w:rsid w:val="00B60748"/>
    <w:rsid w:val="00B6307B"/>
    <w:rsid w:val="00B65C9C"/>
    <w:rsid w:val="00B67112"/>
    <w:rsid w:val="00B703EE"/>
    <w:rsid w:val="00B7633C"/>
    <w:rsid w:val="00B84E12"/>
    <w:rsid w:val="00B864D1"/>
    <w:rsid w:val="00B92BEB"/>
    <w:rsid w:val="00B93F66"/>
    <w:rsid w:val="00B94CBE"/>
    <w:rsid w:val="00B95873"/>
    <w:rsid w:val="00B95DB7"/>
    <w:rsid w:val="00B972D8"/>
    <w:rsid w:val="00BA0561"/>
    <w:rsid w:val="00BA2B28"/>
    <w:rsid w:val="00BA4B7D"/>
    <w:rsid w:val="00BA59A8"/>
    <w:rsid w:val="00BA5E08"/>
    <w:rsid w:val="00BA67F7"/>
    <w:rsid w:val="00BB1025"/>
    <w:rsid w:val="00BB131F"/>
    <w:rsid w:val="00BB186A"/>
    <w:rsid w:val="00BB3092"/>
    <w:rsid w:val="00BB4451"/>
    <w:rsid w:val="00BB7811"/>
    <w:rsid w:val="00BB7F72"/>
    <w:rsid w:val="00BC054A"/>
    <w:rsid w:val="00BC08A1"/>
    <w:rsid w:val="00BC1B0D"/>
    <w:rsid w:val="00BC1CCC"/>
    <w:rsid w:val="00BC21D9"/>
    <w:rsid w:val="00BC3D7C"/>
    <w:rsid w:val="00BC606E"/>
    <w:rsid w:val="00BC6BCE"/>
    <w:rsid w:val="00BC70CA"/>
    <w:rsid w:val="00BC7698"/>
    <w:rsid w:val="00BD1564"/>
    <w:rsid w:val="00BD1849"/>
    <w:rsid w:val="00BD446B"/>
    <w:rsid w:val="00BD58F9"/>
    <w:rsid w:val="00BD5D87"/>
    <w:rsid w:val="00BE012E"/>
    <w:rsid w:val="00BE10D5"/>
    <w:rsid w:val="00BE468F"/>
    <w:rsid w:val="00BE5D46"/>
    <w:rsid w:val="00BF0787"/>
    <w:rsid w:val="00BF16E6"/>
    <w:rsid w:val="00BF2C84"/>
    <w:rsid w:val="00BF3B2B"/>
    <w:rsid w:val="00BF53C0"/>
    <w:rsid w:val="00BF5D79"/>
    <w:rsid w:val="00BF6B93"/>
    <w:rsid w:val="00BF6DF0"/>
    <w:rsid w:val="00C048D4"/>
    <w:rsid w:val="00C0494B"/>
    <w:rsid w:val="00C04B91"/>
    <w:rsid w:val="00C04BED"/>
    <w:rsid w:val="00C055D2"/>
    <w:rsid w:val="00C06045"/>
    <w:rsid w:val="00C0660F"/>
    <w:rsid w:val="00C071D7"/>
    <w:rsid w:val="00C108DC"/>
    <w:rsid w:val="00C121C2"/>
    <w:rsid w:val="00C12EFE"/>
    <w:rsid w:val="00C15C3F"/>
    <w:rsid w:val="00C1729B"/>
    <w:rsid w:val="00C1771A"/>
    <w:rsid w:val="00C20184"/>
    <w:rsid w:val="00C2355D"/>
    <w:rsid w:val="00C23A40"/>
    <w:rsid w:val="00C24024"/>
    <w:rsid w:val="00C24268"/>
    <w:rsid w:val="00C245A2"/>
    <w:rsid w:val="00C24B26"/>
    <w:rsid w:val="00C251C1"/>
    <w:rsid w:val="00C27CF5"/>
    <w:rsid w:val="00C27E43"/>
    <w:rsid w:val="00C30778"/>
    <w:rsid w:val="00C30CDD"/>
    <w:rsid w:val="00C310FF"/>
    <w:rsid w:val="00C318EB"/>
    <w:rsid w:val="00C32777"/>
    <w:rsid w:val="00C34259"/>
    <w:rsid w:val="00C34CF1"/>
    <w:rsid w:val="00C35A07"/>
    <w:rsid w:val="00C35D67"/>
    <w:rsid w:val="00C41246"/>
    <w:rsid w:val="00C42B51"/>
    <w:rsid w:val="00C42D9E"/>
    <w:rsid w:val="00C44D2C"/>
    <w:rsid w:val="00C45699"/>
    <w:rsid w:val="00C469AB"/>
    <w:rsid w:val="00C4763C"/>
    <w:rsid w:val="00C50F43"/>
    <w:rsid w:val="00C55FCA"/>
    <w:rsid w:val="00C60372"/>
    <w:rsid w:val="00C60F8F"/>
    <w:rsid w:val="00C61149"/>
    <w:rsid w:val="00C618E4"/>
    <w:rsid w:val="00C62D38"/>
    <w:rsid w:val="00C639EB"/>
    <w:rsid w:val="00C645FB"/>
    <w:rsid w:val="00C73AE7"/>
    <w:rsid w:val="00C768A2"/>
    <w:rsid w:val="00C81D2B"/>
    <w:rsid w:val="00C82E1A"/>
    <w:rsid w:val="00C83F82"/>
    <w:rsid w:val="00C84669"/>
    <w:rsid w:val="00C900DD"/>
    <w:rsid w:val="00C901FF"/>
    <w:rsid w:val="00C90A9D"/>
    <w:rsid w:val="00C90C0C"/>
    <w:rsid w:val="00C91132"/>
    <w:rsid w:val="00C91CBE"/>
    <w:rsid w:val="00C91EF6"/>
    <w:rsid w:val="00C91F57"/>
    <w:rsid w:val="00C933B1"/>
    <w:rsid w:val="00C94CE9"/>
    <w:rsid w:val="00C95659"/>
    <w:rsid w:val="00C95E32"/>
    <w:rsid w:val="00C9625E"/>
    <w:rsid w:val="00C96A89"/>
    <w:rsid w:val="00C96FAB"/>
    <w:rsid w:val="00C97C2B"/>
    <w:rsid w:val="00CA291B"/>
    <w:rsid w:val="00CA2BD3"/>
    <w:rsid w:val="00CA40B4"/>
    <w:rsid w:val="00CA54B0"/>
    <w:rsid w:val="00CB2160"/>
    <w:rsid w:val="00CB347E"/>
    <w:rsid w:val="00CB3AE9"/>
    <w:rsid w:val="00CB3D74"/>
    <w:rsid w:val="00CB625D"/>
    <w:rsid w:val="00CB6632"/>
    <w:rsid w:val="00CC04D2"/>
    <w:rsid w:val="00CC0577"/>
    <w:rsid w:val="00CC0F75"/>
    <w:rsid w:val="00CC13FB"/>
    <w:rsid w:val="00CC466E"/>
    <w:rsid w:val="00CC6897"/>
    <w:rsid w:val="00CC746F"/>
    <w:rsid w:val="00CD03C2"/>
    <w:rsid w:val="00CD4D9E"/>
    <w:rsid w:val="00CD67B9"/>
    <w:rsid w:val="00CD6A6D"/>
    <w:rsid w:val="00CE1AA9"/>
    <w:rsid w:val="00CE1D94"/>
    <w:rsid w:val="00CF0DC0"/>
    <w:rsid w:val="00CF2951"/>
    <w:rsid w:val="00CF357E"/>
    <w:rsid w:val="00CF3E89"/>
    <w:rsid w:val="00CF4568"/>
    <w:rsid w:val="00CF488B"/>
    <w:rsid w:val="00CF784B"/>
    <w:rsid w:val="00D004DE"/>
    <w:rsid w:val="00D02035"/>
    <w:rsid w:val="00D03A47"/>
    <w:rsid w:val="00D048F1"/>
    <w:rsid w:val="00D07426"/>
    <w:rsid w:val="00D07648"/>
    <w:rsid w:val="00D12EB9"/>
    <w:rsid w:val="00D140EF"/>
    <w:rsid w:val="00D16281"/>
    <w:rsid w:val="00D20D6F"/>
    <w:rsid w:val="00D219A1"/>
    <w:rsid w:val="00D21E64"/>
    <w:rsid w:val="00D22F77"/>
    <w:rsid w:val="00D25958"/>
    <w:rsid w:val="00D25B9B"/>
    <w:rsid w:val="00D2633E"/>
    <w:rsid w:val="00D273A1"/>
    <w:rsid w:val="00D27A88"/>
    <w:rsid w:val="00D32799"/>
    <w:rsid w:val="00D32E9B"/>
    <w:rsid w:val="00D35326"/>
    <w:rsid w:val="00D37BDF"/>
    <w:rsid w:val="00D37EF2"/>
    <w:rsid w:val="00D40469"/>
    <w:rsid w:val="00D431FD"/>
    <w:rsid w:val="00D44B9B"/>
    <w:rsid w:val="00D54497"/>
    <w:rsid w:val="00D571F3"/>
    <w:rsid w:val="00D61D0C"/>
    <w:rsid w:val="00D62C81"/>
    <w:rsid w:val="00D64607"/>
    <w:rsid w:val="00D6575A"/>
    <w:rsid w:val="00D671B6"/>
    <w:rsid w:val="00D70033"/>
    <w:rsid w:val="00D715FE"/>
    <w:rsid w:val="00D731DA"/>
    <w:rsid w:val="00D75D7C"/>
    <w:rsid w:val="00D77897"/>
    <w:rsid w:val="00D80877"/>
    <w:rsid w:val="00D81286"/>
    <w:rsid w:val="00D81B2A"/>
    <w:rsid w:val="00D8341E"/>
    <w:rsid w:val="00D83E05"/>
    <w:rsid w:val="00D86279"/>
    <w:rsid w:val="00D862E4"/>
    <w:rsid w:val="00D868F8"/>
    <w:rsid w:val="00D868F9"/>
    <w:rsid w:val="00D8757F"/>
    <w:rsid w:val="00D913C5"/>
    <w:rsid w:val="00D95F4A"/>
    <w:rsid w:val="00D9671F"/>
    <w:rsid w:val="00D967C2"/>
    <w:rsid w:val="00D96CFA"/>
    <w:rsid w:val="00DA028A"/>
    <w:rsid w:val="00DA1CDF"/>
    <w:rsid w:val="00DA4799"/>
    <w:rsid w:val="00DA5943"/>
    <w:rsid w:val="00DB336F"/>
    <w:rsid w:val="00DB353A"/>
    <w:rsid w:val="00DB480D"/>
    <w:rsid w:val="00DB52F1"/>
    <w:rsid w:val="00DB6B91"/>
    <w:rsid w:val="00DB6EBD"/>
    <w:rsid w:val="00DC24D5"/>
    <w:rsid w:val="00DC5A8C"/>
    <w:rsid w:val="00DC5CEE"/>
    <w:rsid w:val="00DC5F31"/>
    <w:rsid w:val="00DC6D24"/>
    <w:rsid w:val="00DD3464"/>
    <w:rsid w:val="00DD37CB"/>
    <w:rsid w:val="00DD5967"/>
    <w:rsid w:val="00DD61F3"/>
    <w:rsid w:val="00DD75B6"/>
    <w:rsid w:val="00DD78F1"/>
    <w:rsid w:val="00DD7B0C"/>
    <w:rsid w:val="00DE0C57"/>
    <w:rsid w:val="00DE0E3A"/>
    <w:rsid w:val="00DE1DA1"/>
    <w:rsid w:val="00DE2940"/>
    <w:rsid w:val="00DE3F2E"/>
    <w:rsid w:val="00DE5095"/>
    <w:rsid w:val="00DE542A"/>
    <w:rsid w:val="00DE70EB"/>
    <w:rsid w:val="00DF0875"/>
    <w:rsid w:val="00DF0EF2"/>
    <w:rsid w:val="00DF177D"/>
    <w:rsid w:val="00DF2A18"/>
    <w:rsid w:val="00DF38FB"/>
    <w:rsid w:val="00DF40A0"/>
    <w:rsid w:val="00DF50EB"/>
    <w:rsid w:val="00DF531D"/>
    <w:rsid w:val="00DF5C23"/>
    <w:rsid w:val="00DF6795"/>
    <w:rsid w:val="00DF7B61"/>
    <w:rsid w:val="00E00274"/>
    <w:rsid w:val="00E00537"/>
    <w:rsid w:val="00E009D4"/>
    <w:rsid w:val="00E00A03"/>
    <w:rsid w:val="00E0106B"/>
    <w:rsid w:val="00E0121F"/>
    <w:rsid w:val="00E02501"/>
    <w:rsid w:val="00E03381"/>
    <w:rsid w:val="00E04291"/>
    <w:rsid w:val="00E05C21"/>
    <w:rsid w:val="00E075A3"/>
    <w:rsid w:val="00E07B53"/>
    <w:rsid w:val="00E10297"/>
    <w:rsid w:val="00E11CAF"/>
    <w:rsid w:val="00E11E9D"/>
    <w:rsid w:val="00E12140"/>
    <w:rsid w:val="00E160CB"/>
    <w:rsid w:val="00E17B6C"/>
    <w:rsid w:val="00E221A7"/>
    <w:rsid w:val="00E2384D"/>
    <w:rsid w:val="00E2518F"/>
    <w:rsid w:val="00E261A4"/>
    <w:rsid w:val="00E265A4"/>
    <w:rsid w:val="00E27114"/>
    <w:rsid w:val="00E30E91"/>
    <w:rsid w:val="00E360BE"/>
    <w:rsid w:val="00E36971"/>
    <w:rsid w:val="00E378C1"/>
    <w:rsid w:val="00E41513"/>
    <w:rsid w:val="00E41812"/>
    <w:rsid w:val="00E43690"/>
    <w:rsid w:val="00E53A9B"/>
    <w:rsid w:val="00E60A93"/>
    <w:rsid w:val="00E60FF8"/>
    <w:rsid w:val="00E616F0"/>
    <w:rsid w:val="00E6239F"/>
    <w:rsid w:val="00E66326"/>
    <w:rsid w:val="00E66DE8"/>
    <w:rsid w:val="00E70E39"/>
    <w:rsid w:val="00E711C8"/>
    <w:rsid w:val="00E72142"/>
    <w:rsid w:val="00E72192"/>
    <w:rsid w:val="00E751D3"/>
    <w:rsid w:val="00E76416"/>
    <w:rsid w:val="00E76F82"/>
    <w:rsid w:val="00E77A36"/>
    <w:rsid w:val="00E77FA9"/>
    <w:rsid w:val="00E80616"/>
    <w:rsid w:val="00E80F9E"/>
    <w:rsid w:val="00E81AD4"/>
    <w:rsid w:val="00E8213D"/>
    <w:rsid w:val="00E82DD2"/>
    <w:rsid w:val="00E83264"/>
    <w:rsid w:val="00E83F87"/>
    <w:rsid w:val="00E9253B"/>
    <w:rsid w:val="00E927C0"/>
    <w:rsid w:val="00EA02C5"/>
    <w:rsid w:val="00EA3C45"/>
    <w:rsid w:val="00EA535F"/>
    <w:rsid w:val="00EA5399"/>
    <w:rsid w:val="00EA6B86"/>
    <w:rsid w:val="00EB35B7"/>
    <w:rsid w:val="00EB496D"/>
    <w:rsid w:val="00EB5A2F"/>
    <w:rsid w:val="00EB5CE1"/>
    <w:rsid w:val="00EC02D1"/>
    <w:rsid w:val="00EC28CC"/>
    <w:rsid w:val="00EC2AC7"/>
    <w:rsid w:val="00EC50C4"/>
    <w:rsid w:val="00EC5154"/>
    <w:rsid w:val="00EC61A3"/>
    <w:rsid w:val="00EC6C6C"/>
    <w:rsid w:val="00EC7FFB"/>
    <w:rsid w:val="00ED3241"/>
    <w:rsid w:val="00ED71A6"/>
    <w:rsid w:val="00EE0773"/>
    <w:rsid w:val="00EE1A4C"/>
    <w:rsid w:val="00EE7782"/>
    <w:rsid w:val="00EE7C91"/>
    <w:rsid w:val="00EF42E8"/>
    <w:rsid w:val="00EF45C6"/>
    <w:rsid w:val="00EF4749"/>
    <w:rsid w:val="00EF6211"/>
    <w:rsid w:val="00EF725F"/>
    <w:rsid w:val="00EF72BA"/>
    <w:rsid w:val="00F01112"/>
    <w:rsid w:val="00F042EA"/>
    <w:rsid w:val="00F05542"/>
    <w:rsid w:val="00F06797"/>
    <w:rsid w:val="00F10142"/>
    <w:rsid w:val="00F108DC"/>
    <w:rsid w:val="00F109A9"/>
    <w:rsid w:val="00F11A4B"/>
    <w:rsid w:val="00F1266D"/>
    <w:rsid w:val="00F15375"/>
    <w:rsid w:val="00F21365"/>
    <w:rsid w:val="00F22B63"/>
    <w:rsid w:val="00F26BE3"/>
    <w:rsid w:val="00F353F9"/>
    <w:rsid w:val="00F35A65"/>
    <w:rsid w:val="00F404EA"/>
    <w:rsid w:val="00F42BD9"/>
    <w:rsid w:val="00F4343A"/>
    <w:rsid w:val="00F43812"/>
    <w:rsid w:val="00F5150F"/>
    <w:rsid w:val="00F54A19"/>
    <w:rsid w:val="00F54BDE"/>
    <w:rsid w:val="00F55743"/>
    <w:rsid w:val="00F55EF1"/>
    <w:rsid w:val="00F56FC4"/>
    <w:rsid w:val="00F5725B"/>
    <w:rsid w:val="00F6045B"/>
    <w:rsid w:val="00F62586"/>
    <w:rsid w:val="00F64325"/>
    <w:rsid w:val="00F64D67"/>
    <w:rsid w:val="00F64DA2"/>
    <w:rsid w:val="00F7186C"/>
    <w:rsid w:val="00F7408B"/>
    <w:rsid w:val="00F760BE"/>
    <w:rsid w:val="00F8170B"/>
    <w:rsid w:val="00F83C73"/>
    <w:rsid w:val="00F84F6F"/>
    <w:rsid w:val="00F85336"/>
    <w:rsid w:val="00F85FF3"/>
    <w:rsid w:val="00F86534"/>
    <w:rsid w:val="00F868DE"/>
    <w:rsid w:val="00F87128"/>
    <w:rsid w:val="00F877F8"/>
    <w:rsid w:val="00F91274"/>
    <w:rsid w:val="00F92816"/>
    <w:rsid w:val="00F93C8C"/>
    <w:rsid w:val="00F9494D"/>
    <w:rsid w:val="00F96A59"/>
    <w:rsid w:val="00FA2336"/>
    <w:rsid w:val="00FA24DB"/>
    <w:rsid w:val="00FA27B7"/>
    <w:rsid w:val="00FA3162"/>
    <w:rsid w:val="00FA4366"/>
    <w:rsid w:val="00FA5001"/>
    <w:rsid w:val="00FA7FC5"/>
    <w:rsid w:val="00FB0082"/>
    <w:rsid w:val="00FB09C9"/>
    <w:rsid w:val="00FB2E48"/>
    <w:rsid w:val="00FB33FF"/>
    <w:rsid w:val="00FB3FCE"/>
    <w:rsid w:val="00FB6243"/>
    <w:rsid w:val="00FC0A5D"/>
    <w:rsid w:val="00FC2391"/>
    <w:rsid w:val="00FC2AE5"/>
    <w:rsid w:val="00FC3C5C"/>
    <w:rsid w:val="00FC3DE9"/>
    <w:rsid w:val="00FC551D"/>
    <w:rsid w:val="00FC5804"/>
    <w:rsid w:val="00FC5BE3"/>
    <w:rsid w:val="00FD2D5E"/>
    <w:rsid w:val="00FD2E38"/>
    <w:rsid w:val="00FD44B9"/>
    <w:rsid w:val="00FE0247"/>
    <w:rsid w:val="00FE1827"/>
    <w:rsid w:val="00FE34AA"/>
    <w:rsid w:val="00FE44C9"/>
    <w:rsid w:val="00FF2CED"/>
    <w:rsid w:val="00FF4C76"/>
    <w:rsid w:val="00FF54D2"/>
    <w:rsid w:val="00FF7184"/>
    <w:rsid w:val="010B725F"/>
    <w:rsid w:val="03545EB3"/>
    <w:rsid w:val="04396429"/>
    <w:rsid w:val="050EFA37"/>
    <w:rsid w:val="088FFC49"/>
    <w:rsid w:val="09F5F589"/>
    <w:rsid w:val="0A72D451"/>
    <w:rsid w:val="0B321BE4"/>
    <w:rsid w:val="0C7B4167"/>
    <w:rsid w:val="0D0A488C"/>
    <w:rsid w:val="0D6CBE67"/>
    <w:rsid w:val="0E1D90EC"/>
    <w:rsid w:val="1116866B"/>
    <w:rsid w:val="126E8ECD"/>
    <w:rsid w:val="12CC4877"/>
    <w:rsid w:val="14FE226F"/>
    <w:rsid w:val="15859C67"/>
    <w:rsid w:val="1AE77CC2"/>
    <w:rsid w:val="1E736CE3"/>
    <w:rsid w:val="200F3D44"/>
    <w:rsid w:val="21C22862"/>
    <w:rsid w:val="229DFA38"/>
    <w:rsid w:val="23E02878"/>
    <w:rsid w:val="2456F82A"/>
    <w:rsid w:val="26B375A4"/>
    <w:rsid w:val="272AC191"/>
    <w:rsid w:val="2785E40F"/>
    <w:rsid w:val="27C209CF"/>
    <w:rsid w:val="28509142"/>
    <w:rsid w:val="285E1728"/>
    <w:rsid w:val="2BA55F2A"/>
    <w:rsid w:val="2D412F8B"/>
    <w:rsid w:val="2E813E80"/>
    <w:rsid w:val="2ECD58AC"/>
    <w:rsid w:val="2EE23166"/>
    <w:rsid w:val="31FB7851"/>
    <w:rsid w:val="34952673"/>
    <w:rsid w:val="3612B7BE"/>
    <w:rsid w:val="364A282A"/>
    <w:rsid w:val="3750E6AA"/>
    <w:rsid w:val="377CABA3"/>
    <w:rsid w:val="38C8ED5B"/>
    <w:rsid w:val="38E20287"/>
    <w:rsid w:val="38FD5A84"/>
    <w:rsid w:val="397D6D09"/>
    <w:rsid w:val="39945B16"/>
    <w:rsid w:val="39ECA001"/>
    <w:rsid w:val="3B4A104B"/>
    <w:rsid w:val="3B887062"/>
    <w:rsid w:val="3EB28169"/>
    <w:rsid w:val="3FBA99D4"/>
    <w:rsid w:val="42CA5EF6"/>
    <w:rsid w:val="44417F0A"/>
    <w:rsid w:val="45390966"/>
    <w:rsid w:val="48333A4A"/>
    <w:rsid w:val="49B44BBF"/>
    <w:rsid w:val="49C7AB2A"/>
    <w:rsid w:val="4AA73710"/>
    <w:rsid w:val="523343D8"/>
    <w:rsid w:val="5292E29A"/>
    <w:rsid w:val="53B2556F"/>
    <w:rsid w:val="56F7B591"/>
    <w:rsid w:val="570F6349"/>
    <w:rsid w:val="57F6E181"/>
    <w:rsid w:val="58761F52"/>
    <w:rsid w:val="59190F1D"/>
    <w:rsid w:val="5A216E5A"/>
    <w:rsid w:val="5C62778C"/>
    <w:rsid w:val="5ED48363"/>
    <w:rsid w:val="61499B52"/>
    <w:rsid w:val="61DF936C"/>
    <w:rsid w:val="62C57AE7"/>
    <w:rsid w:val="6385B310"/>
    <w:rsid w:val="63C4E259"/>
    <w:rsid w:val="6416C033"/>
    <w:rsid w:val="66DEF0DB"/>
    <w:rsid w:val="66E9E0A0"/>
    <w:rsid w:val="67CB0D51"/>
    <w:rsid w:val="686EA249"/>
    <w:rsid w:val="6996160A"/>
    <w:rsid w:val="6D9A16BD"/>
    <w:rsid w:val="6E3A4ED5"/>
    <w:rsid w:val="6F2C8AC5"/>
    <w:rsid w:val="6FB6610A"/>
    <w:rsid w:val="6FD61F36"/>
    <w:rsid w:val="6FFDA75C"/>
    <w:rsid w:val="740182EB"/>
    <w:rsid w:val="74B371E6"/>
    <w:rsid w:val="77BBA932"/>
    <w:rsid w:val="7A15CF0F"/>
    <w:rsid w:val="7A3CA3B0"/>
    <w:rsid w:val="7C55DD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7953A"/>
  <w15:chartTrackingRefBased/>
  <w15:docId w15:val="{D9CE7A66-D680-496E-8E71-F5DD948E3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636"/>
    <w:pPr>
      <w:jc w:val="both"/>
    </w:pPr>
    <w:rPr>
      <w:rFonts w:ascii="Graphik" w:hAnsi="Graphik"/>
      <w:sz w:val="20"/>
    </w:rPr>
  </w:style>
  <w:style w:type="paragraph" w:styleId="Heading1">
    <w:name w:val="heading 1"/>
    <w:basedOn w:val="Normal"/>
    <w:next w:val="Normal"/>
    <w:link w:val="Heading1Char"/>
    <w:autoRedefine/>
    <w:qFormat/>
    <w:rsid w:val="0051463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514636"/>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D571F3"/>
    <w:pPr>
      <w:outlineLvl w:val="2"/>
    </w:pPr>
    <w:rPr>
      <w:b/>
      <w:bCs/>
      <w:sz w:val="22"/>
      <w:szCs w:val="24"/>
    </w:rPr>
  </w:style>
  <w:style w:type="paragraph" w:styleId="Heading4">
    <w:name w:val="heading 4"/>
    <w:basedOn w:val="Heading2"/>
    <w:next w:val="Normal"/>
    <w:link w:val="Heading4Char"/>
    <w:uiPriority w:val="9"/>
    <w:unhideWhenUsed/>
    <w:qFormat/>
    <w:rsid w:val="00D571F3"/>
    <w:pPr>
      <w:outlineLvl w:val="3"/>
    </w:pPr>
    <w:rPr>
      <w:bCs w:val="0"/>
      <w:iCs/>
      <w:sz w:val="22"/>
      <w:szCs w:val="22"/>
    </w:rPr>
  </w:style>
  <w:style w:type="character" w:default="1" w:styleId="DefaultParagraphFont">
    <w:name w:val="Default Paragraph Font"/>
    <w:uiPriority w:val="1"/>
    <w:semiHidden/>
    <w:unhideWhenUsed/>
    <w:rsid w:val="008A57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4636"/>
  </w:style>
  <w:style w:type="paragraph" w:styleId="Header">
    <w:name w:val="header"/>
    <w:basedOn w:val="Normal"/>
    <w:link w:val="HeaderChar"/>
    <w:uiPriority w:val="99"/>
    <w:unhideWhenUsed/>
    <w:rsid w:val="005146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636"/>
    <w:rPr>
      <w:rFonts w:ascii="Graphik" w:hAnsi="Graphik"/>
      <w:sz w:val="20"/>
    </w:rPr>
  </w:style>
  <w:style w:type="paragraph" w:styleId="Footer">
    <w:name w:val="footer"/>
    <w:basedOn w:val="Normal"/>
    <w:link w:val="FooterChar"/>
    <w:uiPriority w:val="99"/>
    <w:unhideWhenUsed/>
    <w:rsid w:val="005146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636"/>
    <w:rPr>
      <w:rFonts w:ascii="Graphik" w:hAnsi="Graphik"/>
      <w:sz w:val="20"/>
    </w:rPr>
  </w:style>
  <w:style w:type="paragraph" w:styleId="NoSpacing">
    <w:name w:val="No Spacing"/>
    <w:link w:val="NoSpacingChar"/>
    <w:uiPriority w:val="1"/>
    <w:qFormat/>
    <w:rsid w:val="0043306D"/>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43306D"/>
    <w:rPr>
      <w:rFonts w:eastAsiaTheme="minorEastAsia"/>
      <w:kern w:val="0"/>
      <w14:ligatures w14:val="none"/>
    </w:rPr>
  </w:style>
  <w:style w:type="paragraph" w:styleId="ListParagraph">
    <w:name w:val="List Paragraph"/>
    <w:aliases w:val="TOC style,lp1,Bullet List,FooterText,List Paragraph_Number"/>
    <w:basedOn w:val="Normal"/>
    <w:link w:val="ListParagraphChar"/>
    <w:uiPriority w:val="34"/>
    <w:qFormat/>
    <w:rsid w:val="00514636"/>
    <w:pPr>
      <w:numPr>
        <w:numId w:val="1"/>
      </w:numPr>
      <w:spacing w:before="120" w:after="120" w:line="240" w:lineRule="auto"/>
      <w:ind w:right="720"/>
    </w:pPr>
  </w:style>
  <w:style w:type="character" w:styleId="Strong">
    <w:name w:val="Strong"/>
    <w:basedOn w:val="DefaultParagraphFont"/>
    <w:uiPriority w:val="22"/>
    <w:qFormat/>
    <w:rsid w:val="00D64607"/>
    <w:rPr>
      <w:b/>
      <w:bCs/>
    </w:rPr>
  </w:style>
  <w:style w:type="character" w:styleId="Hyperlink">
    <w:name w:val="Hyperlink"/>
    <w:basedOn w:val="DefaultParagraphFont"/>
    <w:uiPriority w:val="99"/>
    <w:unhideWhenUsed/>
    <w:rsid w:val="00514636"/>
    <w:rPr>
      <w:color w:val="0563C1" w:themeColor="hyperlink"/>
      <w:u w:val="single"/>
    </w:rPr>
  </w:style>
  <w:style w:type="character" w:styleId="UnresolvedMention">
    <w:name w:val="Unresolved Mention"/>
    <w:basedOn w:val="DefaultParagraphFont"/>
    <w:uiPriority w:val="99"/>
    <w:semiHidden/>
    <w:unhideWhenUsed/>
    <w:rsid w:val="00DC5A8C"/>
    <w:rPr>
      <w:color w:val="605E5C"/>
      <w:shd w:val="clear" w:color="auto" w:fill="E1DFDD"/>
    </w:rPr>
  </w:style>
  <w:style w:type="character" w:customStyle="1" w:styleId="Heading3Char">
    <w:name w:val="Heading 3 Char"/>
    <w:basedOn w:val="DefaultParagraphFont"/>
    <w:link w:val="Heading3"/>
    <w:uiPriority w:val="9"/>
    <w:rsid w:val="0070556B"/>
    <w:rPr>
      <w:rFonts w:ascii="Graphik" w:hAnsi="Graphik"/>
      <w:b/>
      <w:bCs/>
      <w:szCs w:val="24"/>
    </w:rPr>
  </w:style>
  <w:style w:type="character" w:customStyle="1" w:styleId="Heading1Char">
    <w:name w:val="Heading 1 Char"/>
    <w:basedOn w:val="DefaultParagraphFont"/>
    <w:link w:val="Heading1"/>
    <w:rsid w:val="00514636"/>
    <w:rPr>
      <w:rFonts w:ascii="Graphik" w:eastAsia="Times New Roman" w:hAnsi="Graphik"/>
      <w:b/>
      <w:sz w:val="28"/>
      <w:szCs w:val="20"/>
      <w:lang w:val="en-GB"/>
    </w:rPr>
  </w:style>
  <w:style w:type="paragraph" w:styleId="TOCHeading">
    <w:name w:val="TOC Heading"/>
    <w:basedOn w:val="Heading1"/>
    <w:next w:val="Normal"/>
    <w:uiPriority w:val="39"/>
    <w:unhideWhenUsed/>
    <w:qFormat/>
    <w:rsid w:val="00514636"/>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rsid w:val="00514636"/>
    <w:pPr>
      <w:spacing w:after="100"/>
      <w:ind w:left="200"/>
    </w:pPr>
  </w:style>
  <w:style w:type="paragraph" w:styleId="TOC1">
    <w:name w:val="toc 1"/>
    <w:basedOn w:val="Normal"/>
    <w:next w:val="Normal"/>
    <w:autoRedefine/>
    <w:uiPriority w:val="39"/>
    <w:unhideWhenUsed/>
    <w:rsid w:val="00514636"/>
    <w:pPr>
      <w:spacing w:after="100"/>
    </w:pPr>
  </w:style>
  <w:style w:type="paragraph" w:styleId="TOC3">
    <w:name w:val="toc 3"/>
    <w:basedOn w:val="Normal"/>
    <w:next w:val="Normal"/>
    <w:autoRedefine/>
    <w:uiPriority w:val="39"/>
    <w:unhideWhenUsed/>
    <w:rsid w:val="00514636"/>
    <w:pPr>
      <w:spacing w:after="100"/>
      <w:ind w:left="400"/>
    </w:pPr>
  </w:style>
  <w:style w:type="paragraph" w:styleId="TableofFigures">
    <w:name w:val="table of figures"/>
    <w:basedOn w:val="Normal"/>
    <w:next w:val="Normal"/>
    <w:uiPriority w:val="99"/>
    <w:semiHidden/>
    <w:unhideWhenUsed/>
    <w:rsid w:val="00DF531D"/>
    <w:pPr>
      <w:spacing w:after="0"/>
    </w:pPr>
  </w:style>
  <w:style w:type="paragraph" w:styleId="TOC4">
    <w:name w:val="toc 4"/>
    <w:basedOn w:val="Normal"/>
    <w:next w:val="Normal"/>
    <w:autoRedefine/>
    <w:uiPriority w:val="39"/>
    <w:unhideWhenUsed/>
    <w:rsid w:val="00DF531D"/>
    <w:pPr>
      <w:spacing w:after="0"/>
      <w:ind w:left="660"/>
    </w:pPr>
    <w:rPr>
      <w:rFonts w:cstheme="minorHAnsi"/>
      <w:sz w:val="18"/>
      <w:szCs w:val="18"/>
    </w:rPr>
  </w:style>
  <w:style w:type="paragraph" w:styleId="TOC5">
    <w:name w:val="toc 5"/>
    <w:basedOn w:val="Normal"/>
    <w:next w:val="Normal"/>
    <w:autoRedefine/>
    <w:uiPriority w:val="39"/>
    <w:unhideWhenUsed/>
    <w:rsid w:val="00DF531D"/>
    <w:pPr>
      <w:spacing w:after="0"/>
      <w:ind w:left="880"/>
    </w:pPr>
    <w:rPr>
      <w:rFonts w:cstheme="minorHAnsi"/>
      <w:sz w:val="18"/>
      <w:szCs w:val="18"/>
    </w:rPr>
  </w:style>
  <w:style w:type="paragraph" w:styleId="TOC6">
    <w:name w:val="toc 6"/>
    <w:basedOn w:val="Normal"/>
    <w:next w:val="Normal"/>
    <w:autoRedefine/>
    <w:uiPriority w:val="39"/>
    <w:unhideWhenUsed/>
    <w:rsid w:val="00DF531D"/>
    <w:pPr>
      <w:spacing w:after="0"/>
      <w:ind w:left="1100"/>
    </w:pPr>
    <w:rPr>
      <w:rFonts w:cstheme="minorHAnsi"/>
      <w:sz w:val="18"/>
      <w:szCs w:val="18"/>
    </w:rPr>
  </w:style>
  <w:style w:type="paragraph" w:styleId="TOC7">
    <w:name w:val="toc 7"/>
    <w:basedOn w:val="Normal"/>
    <w:next w:val="Normal"/>
    <w:autoRedefine/>
    <w:uiPriority w:val="39"/>
    <w:unhideWhenUsed/>
    <w:rsid w:val="00DF531D"/>
    <w:pPr>
      <w:spacing w:after="0"/>
      <w:ind w:left="1320"/>
    </w:pPr>
    <w:rPr>
      <w:rFonts w:cstheme="minorHAnsi"/>
      <w:sz w:val="18"/>
      <w:szCs w:val="18"/>
    </w:rPr>
  </w:style>
  <w:style w:type="paragraph" w:styleId="TOC8">
    <w:name w:val="toc 8"/>
    <w:basedOn w:val="Normal"/>
    <w:next w:val="Normal"/>
    <w:autoRedefine/>
    <w:uiPriority w:val="39"/>
    <w:unhideWhenUsed/>
    <w:rsid w:val="00DF531D"/>
    <w:pPr>
      <w:spacing w:after="0"/>
      <w:ind w:left="1540"/>
    </w:pPr>
    <w:rPr>
      <w:rFonts w:cstheme="minorHAnsi"/>
      <w:sz w:val="18"/>
      <w:szCs w:val="18"/>
    </w:rPr>
  </w:style>
  <w:style w:type="paragraph" w:styleId="TOC9">
    <w:name w:val="toc 9"/>
    <w:basedOn w:val="Normal"/>
    <w:next w:val="Normal"/>
    <w:autoRedefine/>
    <w:uiPriority w:val="39"/>
    <w:unhideWhenUsed/>
    <w:rsid w:val="00DF531D"/>
    <w:pPr>
      <w:spacing w:after="0"/>
      <w:ind w:left="1760"/>
    </w:pPr>
    <w:rPr>
      <w:rFonts w:cstheme="minorHAnsi"/>
      <w:sz w:val="18"/>
      <w:szCs w:val="18"/>
    </w:rPr>
  </w:style>
  <w:style w:type="character" w:customStyle="1" w:styleId="Heading2Char">
    <w:name w:val="Heading 2 Char"/>
    <w:basedOn w:val="DefaultParagraphFont"/>
    <w:link w:val="Heading2"/>
    <w:uiPriority w:val="9"/>
    <w:rsid w:val="00514636"/>
    <w:rPr>
      <w:rFonts w:ascii="Graphik" w:eastAsiaTheme="majorEastAsia" w:hAnsi="Graphik" w:cstheme="majorBidi"/>
      <w:b/>
      <w:bCs/>
      <w:color w:val="7030A0"/>
      <w:sz w:val="24"/>
      <w:szCs w:val="24"/>
    </w:rPr>
  </w:style>
  <w:style w:type="character" w:customStyle="1" w:styleId="ui-provider">
    <w:name w:val="ui-provider"/>
    <w:basedOn w:val="DefaultParagraphFont"/>
    <w:rsid w:val="00A55B08"/>
  </w:style>
  <w:style w:type="character" w:customStyle="1" w:styleId="Heading4Char">
    <w:name w:val="Heading 4 Char"/>
    <w:basedOn w:val="DefaultParagraphFont"/>
    <w:link w:val="Heading4"/>
    <w:uiPriority w:val="9"/>
    <w:rsid w:val="008142EF"/>
    <w:rPr>
      <w:rFonts w:ascii="Graphik" w:eastAsiaTheme="majorEastAsia" w:hAnsi="Graphik" w:cstheme="majorBidi"/>
      <w:b/>
      <w:iCs/>
      <w:color w:val="7030A0"/>
    </w:rPr>
  </w:style>
  <w:style w:type="paragraph" w:customStyle="1" w:styleId="Tight">
    <w:name w:val="Tight"/>
    <w:basedOn w:val="Normal"/>
    <w:link w:val="TightChar"/>
    <w:qFormat/>
    <w:rsid w:val="00514636"/>
    <w:pPr>
      <w:spacing w:after="0"/>
    </w:pPr>
  </w:style>
  <w:style w:type="character" w:customStyle="1" w:styleId="TightChar">
    <w:name w:val="Tight Char"/>
    <w:basedOn w:val="DefaultParagraphFont"/>
    <w:link w:val="Tight"/>
    <w:rsid w:val="00514636"/>
    <w:rPr>
      <w:rFonts w:ascii="Graphik" w:hAnsi="Graphik"/>
      <w:sz w:val="20"/>
    </w:rPr>
  </w:style>
  <w:style w:type="paragraph" w:customStyle="1" w:styleId="ProductName">
    <w:name w:val="Product_Name"/>
    <w:basedOn w:val="Normal"/>
    <w:link w:val="ProductNameChar"/>
    <w:qFormat/>
    <w:rsid w:val="00514636"/>
    <w:pPr>
      <w:jc w:val="center"/>
    </w:pPr>
    <w:rPr>
      <w:b/>
      <w:bCs/>
      <w:sz w:val="56"/>
      <w:szCs w:val="72"/>
    </w:rPr>
  </w:style>
  <w:style w:type="character" w:customStyle="1" w:styleId="ProductNameChar">
    <w:name w:val="Product_Name Char"/>
    <w:basedOn w:val="DefaultParagraphFont"/>
    <w:link w:val="ProductName"/>
    <w:rsid w:val="00514636"/>
    <w:rPr>
      <w:rFonts w:ascii="Graphik" w:hAnsi="Graphik"/>
      <w:b/>
      <w:bCs/>
      <w:sz w:val="56"/>
      <w:szCs w:val="72"/>
    </w:rPr>
  </w:style>
  <w:style w:type="paragraph" w:customStyle="1" w:styleId="DocumentType">
    <w:name w:val="Document_Type"/>
    <w:basedOn w:val="ProductName"/>
    <w:link w:val="DocumentTypeChar"/>
    <w:qFormat/>
    <w:rsid w:val="00514636"/>
    <w:rPr>
      <w:sz w:val="36"/>
      <w:szCs w:val="40"/>
    </w:rPr>
  </w:style>
  <w:style w:type="character" w:customStyle="1" w:styleId="DocumentTypeChar">
    <w:name w:val="Document_Type Char"/>
    <w:basedOn w:val="ProductNameChar"/>
    <w:link w:val="DocumentType"/>
    <w:rsid w:val="00514636"/>
    <w:rPr>
      <w:rFonts w:ascii="Graphik" w:hAnsi="Graphik"/>
      <w:b/>
      <w:bCs/>
      <w:sz w:val="36"/>
      <w:szCs w:val="40"/>
    </w:rPr>
  </w:style>
  <w:style w:type="paragraph" w:customStyle="1" w:styleId="TightLIst">
    <w:name w:val="Tight_LIst"/>
    <w:basedOn w:val="ListParagraph"/>
    <w:link w:val="TightLIstChar"/>
    <w:qFormat/>
    <w:rsid w:val="00514636"/>
    <w:pPr>
      <w:numPr>
        <w:numId w:val="2"/>
      </w:numPr>
      <w:spacing w:before="60" w:after="60"/>
      <w:ind w:left="360"/>
    </w:pPr>
    <w:rPr>
      <w:rFonts w:eastAsia="Cambria" w:cs="Times New Roman"/>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514636"/>
    <w:rPr>
      <w:rFonts w:ascii="Graphik" w:hAnsi="Graphik"/>
      <w:sz w:val="20"/>
    </w:rPr>
  </w:style>
  <w:style w:type="character" w:customStyle="1" w:styleId="TightLIstChar">
    <w:name w:val="Tight_LIst Char"/>
    <w:basedOn w:val="ListParagraphChar"/>
    <w:link w:val="TightLIst"/>
    <w:rsid w:val="00514636"/>
    <w:rPr>
      <w:rFonts w:ascii="Graphik" w:eastAsia="Cambria" w:hAnsi="Graphik" w:cs="Times New Roman"/>
      <w:sz w:val="20"/>
    </w:rPr>
  </w:style>
  <w:style w:type="paragraph" w:customStyle="1" w:styleId="TightLeftAligned">
    <w:name w:val="Tight_Left_Aligned"/>
    <w:basedOn w:val="Normal"/>
    <w:link w:val="TightLeftAlignedChar"/>
    <w:qFormat/>
    <w:rsid w:val="00514636"/>
    <w:pPr>
      <w:spacing w:before="100" w:beforeAutospacing="1" w:after="0"/>
      <w:jc w:val="left"/>
    </w:pPr>
  </w:style>
  <w:style w:type="character" w:customStyle="1" w:styleId="TightLeftAlignedChar">
    <w:name w:val="Tight_Left_Aligned Char"/>
    <w:basedOn w:val="DefaultParagraphFont"/>
    <w:link w:val="TightLeftAligned"/>
    <w:rsid w:val="00514636"/>
    <w:rPr>
      <w:rFonts w:ascii="Graphik" w:hAnsi="Graphik"/>
      <w:sz w:val="20"/>
    </w:rPr>
  </w:style>
  <w:style w:type="paragraph" w:customStyle="1" w:styleId="TableHeader">
    <w:name w:val="Table_Header"/>
    <w:basedOn w:val="Normal"/>
    <w:link w:val="TableHeaderChar"/>
    <w:qFormat/>
    <w:rsid w:val="00514636"/>
    <w:pPr>
      <w:spacing w:before="100" w:beforeAutospacing="1" w:after="0"/>
    </w:pPr>
    <w:rPr>
      <w:b/>
      <w:bCs/>
    </w:rPr>
  </w:style>
  <w:style w:type="character" w:customStyle="1" w:styleId="TableHeaderChar">
    <w:name w:val="Table_Header Char"/>
    <w:basedOn w:val="DefaultParagraphFont"/>
    <w:link w:val="TableHeader"/>
    <w:rsid w:val="00514636"/>
    <w:rPr>
      <w:rFonts w:ascii="Graphik" w:hAnsi="Graphik"/>
      <w:b/>
      <w:bCs/>
      <w:sz w:val="20"/>
    </w:rPr>
  </w:style>
  <w:style w:type="paragraph" w:styleId="CommentText">
    <w:name w:val="annotation text"/>
    <w:basedOn w:val="Normal"/>
    <w:link w:val="CommentTextChar"/>
    <w:uiPriority w:val="99"/>
    <w:unhideWhenUsed/>
    <w:rsid w:val="00BA2B28"/>
    <w:pPr>
      <w:spacing w:line="256" w:lineRule="auto"/>
    </w:pPr>
    <w:rPr>
      <w:szCs w:val="20"/>
    </w:rPr>
  </w:style>
  <w:style w:type="character" w:customStyle="1" w:styleId="CommentTextChar">
    <w:name w:val="Comment Text Char"/>
    <w:basedOn w:val="DefaultParagraphFont"/>
    <w:link w:val="CommentText"/>
    <w:uiPriority w:val="99"/>
    <w:rsid w:val="00BA2B28"/>
    <w:rPr>
      <w:rFonts w:ascii="Graphik" w:hAnsi="Graphik"/>
      <w:sz w:val="20"/>
      <w:szCs w:val="20"/>
    </w:rPr>
  </w:style>
  <w:style w:type="character" w:styleId="CommentReference">
    <w:name w:val="annotation reference"/>
    <w:basedOn w:val="DefaultParagraphFont"/>
    <w:uiPriority w:val="99"/>
    <w:semiHidden/>
    <w:unhideWhenUsed/>
    <w:rsid w:val="00BA2B28"/>
    <w:rPr>
      <w:sz w:val="16"/>
      <w:szCs w:val="16"/>
    </w:rPr>
  </w:style>
  <w:style w:type="character" w:styleId="FollowedHyperlink">
    <w:name w:val="FollowedHyperlink"/>
    <w:basedOn w:val="DefaultParagraphFont"/>
    <w:uiPriority w:val="99"/>
    <w:semiHidden/>
    <w:unhideWhenUsed/>
    <w:rsid w:val="00F404EA"/>
    <w:rPr>
      <w:color w:val="954F72" w:themeColor="followedHyperlink"/>
      <w:u w:val="single"/>
    </w:rPr>
  </w:style>
  <w:style w:type="character" w:styleId="PlaceholderText">
    <w:name w:val="Placeholder Text"/>
    <w:basedOn w:val="DefaultParagraphFont"/>
    <w:uiPriority w:val="99"/>
    <w:semiHidden/>
    <w:rsid w:val="00065F63"/>
    <w:rPr>
      <w:color w:val="808080"/>
    </w:rPr>
  </w:style>
  <w:style w:type="table" w:styleId="TableGrid">
    <w:name w:val="Table Grid"/>
    <w:basedOn w:val="TableNormal"/>
    <w:uiPriority w:val="39"/>
    <w:rsid w:val="00D27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73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ommentSubject">
    <w:name w:val="annotation subject"/>
    <w:basedOn w:val="CommentText"/>
    <w:next w:val="CommentText"/>
    <w:link w:val="CommentSubjectChar"/>
    <w:uiPriority w:val="99"/>
    <w:semiHidden/>
    <w:unhideWhenUsed/>
    <w:rsid w:val="00433707"/>
    <w:pPr>
      <w:spacing w:line="240" w:lineRule="auto"/>
    </w:pPr>
    <w:rPr>
      <w:b/>
      <w:bCs/>
    </w:rPr>
  </w:style>
  <w:style w:type="character" w:customStyle="1" w:styleId="CommentSubjectChar">
    <w:name w:val="Comment Subject Char"/>
    <w:basedOn w:val="CommentTextChar"/>
    <w:link w:val="CommentSubject"/>
    <w:uiPriority w:val="99"/>
    <w:semiHidden/>
    <w:rsid w:val="00433707"/>
    <w:rPr>
      <w:rFonts w:ascii="Graphik" w:hAnsi="Graphik"/>
      <w:b/>
      <w:bCs/>
      <w:sz w:val="20"/>
      <w:szCs w:val="20"/>
    </w:rPr>
  </w:style>
  <w:style w:type="character" w:styleId="Mention">
    <w:name w:val="Mention"/>
    <w:basedOn w:val="DefaultParagraphFont"/>
    <w:uiPriority w:val="99"/>
    <w:unhideWhenUsed/>
    <w:rsid w:val="008F7C72"/>
    <w:rPr>
      <w:color w:val="2B579A"/>
      <w:shd w:val="clear" w:color="auto" w:fill="E1DFDD"/>
    </w:rPr>
  </w:style>
  <w:style w:type="paragraph" w:styleId="Revision">
    <w:name w:val="Revision"/>
    <w:hidden/>
    <w:uiPriority w:val="99"/>
    <w:semiHidden/>
    <w:rsid w:val="00D12EB9"/>
    <w:pPr>
      <w:spacing w:after="0" w:line="240" w:lineRule="auto"/>
    </w:pPr>
    <w:rPr>
      <w:rFonts w:ascii="Graphik" w:hAnsi="Graphik"/>
      <w:sz w:val="20"/>
    </w:rPr>
  </w:style>
  <w:style w:type="table" w:customStyle="1" w:styleId="TableGridLight1">
    <w:name w:val="Table Grid Light1"/>
    <w:basedOn w:val="TableNormal"/>
    <w:next w:val="TableGridLight"/>
    <w:uiPriority w:val="40"/>
    <w:rsid w:val="00F21365"/>
    <w:pPr>
      <w:spacing w:after="0" w:line="240" w:lineRule="auto"/>
    </w:pPr>
    <w:rPr>
      <w:rFonts w:ascii="Calibri" w:eastAsia="Calibri"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2">
    <w:name w:val="Table Grid Light2"/>
    <w:basedOn w:val="TableNormal"/>
    <w:next w:val="TableGridLight"/>
    <w:uiPriority w:val="40"/>
    <w:rsid w:val="00872705"/>
    <w:pPr>
      <w:spacing w:after="0" w:line="240" w:lineRule="auto"/>
    </w:pPr>
    <w:rPr>
      <w:rFonts w:ascii="Calibri" w:eastAsia="Calibri"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883">
      <w:bodyDiv w:val="1"/>
      <w:marLeft w:val="0"/>
      <w:marRight w:val="0"/>
      <w:marTop w:val="0"/>
      <w:marBottom w:val="0"/>
      <w:divBdr>
        <w:top w:val="none" w:sz="0" w:space="0" w:color="auto"/>
        <w:left w:val="none" w:sz="0" w:space="0" w:color="auto"/>
        <w:bottom w:val="none" w:sz="0" w:space="0" w:color="auto"/>
        <w:right w:val="none" w:sz="0" w:space="0" w:color="auto"/>
      </w:divBdr>
    </w:div>
    <w:div w:id="32852856">
      <w:bodyDiv w:val="1"/>
      <w:marLeft w:val="0"/>
      <w:marRight w:val="0"/>
      <w:marTop w:val="0"/>
      <w:marBottom w:val="0"/>
      <w:divBdr>
        <w:top w:val="none" w:sz="0" w:space="0" w:color="auto"/>
        <w:left w:val="none" w:sz="0" w:space="0" w:color="auto"/>
        <w:bottom w:val="none" w:sz="0" w:space="0" w:color="auto"/>
        <w:right w:val="none" w:sz="0" w:space="0" w:color="auto"/>
      </w:divBdr>
    </w:div>
    <w:div w:id="34626978">
      <w:bodyDiv w:val="1"/>
      <w:marLeft w:val="0"/>
      <w:marRight w:val="0"/>
      <w:marTop w:val="0"/>
      <w:marBottom w:val="0"/>
      <w:divBdr>
        <w:top w:val="none" w:sz="0" w:space="0" w:color="auto"/>
        <w:left w:val="none" w:sz="0" w:space="0" w:color="auto"/>
        <w:bottom w:val="none" w:sz="0" w:space="0" w:color="auto"/>
        <w:right w:val="none" w:sz="0" w:space="0" w:color="auto"/>
      </w:divBdr>
    </w:div>
    <w:div w:id="38163845">
      <w:bodyDiv w:val="1"/>
      <w:marLeft w:val="0"/>
      <w:marRight w:val="0"/>
      <w:marTop w:val="0"/>
      <w:marBottom w:val="0"/>
      <w:divBdr>
        <w:top w:val="none" w:sz="0" w:space="0" w:color="auto"/>
        <w:left w:val="none" w:sz="0" w:space="0" w:color="auto"/>
        <w:bottom w:val="none" w:sz="0" w:space="0" w:color="auto"/>
        <w:right w:val="none" w:sz="0" w:space="0" w:color="auto"/>
      </w:divBdr>
    </w:div>
    <w:div w:id="39596943">
      <w:bodyDiv w:val="1"/>
      <w:marLeft w:val="0"/>
      <w:marRight w:val="0"/>
      <w:marTop w:val="0"/>
      <w:marBottom w:val="0"/>
      <w:divBdr>
        <w:top w:val="none" w:sz="0" w:space="0" w:color="auto"/>
        <w:left w:val="none" w:sz="0" w:space="0" w:color="auto"/>
        <w:bottom w:val="none" w:sz="0" w:space="0" w:color="auto"/>
        <w:right w:val="none" w:sz="0" w:space="0" w:color="auto"/>
      </w:divBdr>
    </w:div>
    <w:div w:id="40204527">
      <w:bodyDiv w:val="1"/>
      <w:marLeft w:val="0"/>
      <w:marRight w:val="0"/>
      <w:marTop w:val="0"/>
      <w:marBottom w:val="0"/>
      <w:divBdr>
        <w:top w:val="none" w:sz="0" w:space="0" w:color="auto"/>
        <w:left w:val="none" w:sz="0" w:space="0" w:color="auto"/>
        <w:bottom w:val="none" w:sz="0" w:space="0" w:color="auto"/>
        <w:right w:val="none" w:sz="0" w:space="0" w:color="auto"/>
      </w:divBdr>
    </w:div>
    <w:div w:id="48234753">
      <w:bodyDiv w:val="1"/>
      <w:marLeft w:val="0"/>
      <w:marRight w:val="0"/>
      <w:marTop w:val="0"/>
      <w:marBottom w:val="0"/>
      <w:divBdr>
        <w:top w:val="none" w:sz="0" w:space="0" w:color="auto"/>
        <w:left w:val="none" w:sz="0" w:space="0" w:color="auto"/>
        <w:bottom w:val="none" w:sz="0" w:space="0" w:color="auto"/>
        <w:right w:val="none" w:sz="0" w:space="0" w:color="auto"/>
      </w:divBdr>
    </w:div>
    <w:div w:id="50661154">
      <w:bodyDiv w:val="1"/>
      <w:marLeft w:val="0"/>
      <w:marRight w:val="0"/>
      <w:marTop w:val="0"/>
      <w:marBottom w:val="0"/>
      <w:divBdr>
        <w:top w:val="none" w:sz="0" w:space="0" w:color="auto"/>
        <w:left w:val="none" w:sz="0" w:space="0" w:color="auto"/>
        <w:bottom w:val="none" w:sz="0" w:space="0" w:color="auto"/>
        <w:right w:val="none" w:sz="0" w:space="0" w:color="auto"/>
      </w:divBdr>
    </w:div>
    <w:div w:id="70541755">
      <w:bodyDiv w:val="1"/>
      <w:marLeft w:val="0"/>
      <w:marRight w:val="0"/>
      <w:marTop w:val="0"/>
      <w:marBottom w:val="0"/>
      <w:divBdr>
        <w:top w:val="none" w:sz="0" w:space="0" w:color="auto"/>
        <w:left w:val="none" w:sz="0" w:space="0" w:color="auto"/>
        <w:bottom w:val="none" w:sz="0" w:space="0" w:color="auto"/>
        <w:right w:val="none" w:sz="0" w:space="0" w:color="auto"/>
      </w:divBdr>
    </w:div>
    <w:div w:id="78912687">
      <w:bodyDiv w:val="1"/>
      <w:marLeft w:val="0"/>
      <w:marRight w:val="0"/>
      <w:marTop w:val="0"/>
      <w:marBottom w:val="0"/>
      <w:divBdr>
        <w:top w:val="none" w:sz="0" w:space="0" w:color="auto"/>
        <w:left w:val="none" w:sz="0" w:space="0" w:color="auto"/>
        <w:bottom w:val="none" w:sz="0" w:space="0" w:color="auto"/>
        <w:right w:val="none" w:sz="0" w:space="0" w:color="auto"/>
      </w:divBdr>
    </w:div>
    <w:div w:id="105393107">
      <w:bodyDiv w:val="1"/>
      <w:marLeft w:val="0"/>
      <w:marRight w:val="0"/>
      <w:marTop w:val="0"/>
      <w:marBottom w:val="0"/>
      <w:divBdr>
        <w:top w:val="none" w:sz="0" w:space="0" w:color="auto"/>
        <w:left w:val="none" w:sz="0" w:space="0" w:color="auto"/>
        <w:bottom w:val="none" w:sz="0" w:space="0" w:color="auto"/>
        <w:right w:val="none" w:sz="0" w:space="0" w:color="auto"/>
      </w:divBdr>
    </w:div>
    <w:div w:id="107938454">
      <w:bodyDiv w:val="1"/>
      <w:marLeft w:val="0"/>
      <w:marRight w:val="0"/>
      <w:marTop w:val="0"/>
      <w:marBottom w:val="0"/>
      <w:divBdr>
        <w:top w:val="none" w:sz="0" w:space="0" w:color="auto"/>
        <w:left w:val="none" w:sz="0" w:space="0" w:color="auto"/>
        <w:bottom w:val="none" w:sz="0" w:space="0" w:color="auto"/>
        <w:right w:val="none" w:sz="0" w:space="0" w:color="auto"/>
      </w:divBdr>
    </w:div>
    <w:div w:id="119232433">
      <w:bodyDiv w:val="1"/>
      <w:marLeft w:val="0"/>
      <w:marRight w:val="0"/>
      <w:marTop w:val="0"/>
      <w:marBottom w:val="0"/>
      <w:divBdr>
        <w:top w:val="none" w:sz="0" w:space="0" w:color="auto"/>
        <w:left w:val="none" w:sz="0" w:space="0" w:color="auto"/>
        <w:bottom w:val="none" w:sz="0" w:space="0" w:color="auto"/>
        <w:right w:val="none" w:sz="0" w:space="0" w:color="auto"/>
      </w:divBdr>
    </w:div>
    <w:div w:id="126750500">
      <w:bodyDiv w:val="1"/>
      <w:marLeft w:val="0"/>
      <w:marRight w:val="0"/>
      <w:marTop w:val="0"/>
      <w:marBottom w:val="0"/>
      <w:divBdr>
        <w:top w:val="none" w:sz="0" w:space="0" w:color="auto"/>
        <w:left w:val="none" w:sz="0" w:space="0" w:color="auto"/>
        <w:bottom w:val="none" w:sz="0" w:space="0" w:color="auto"/>
        <w:right w:val="none" w:sz="0" w:space="0" w:color="auto"/>
      </w:divBdr>
    </w:div>
    <w:div w:id="134373473">
      <w:bodyDiv w:val="1"/>
      <w:marLeft w:val="0"/>
      <w:marRight w:val="0"/>
      <w:marTop w:val="0"/>
      <w:marBottom w:val="0"/>
      <w:divBdr>
        <w:top w:val="none" w:sz="0" w:space="0" w:color="auto"/>
        <w:left w:val="none" w:sz="0" w:space="0" w:color="auto"/>
        <w:bottom w:val="none" w:sz="0" w:space="0" w:color="auto"/>
        <w:right w:val="none" w:sz="0" w:space="0" w:color="auto"/>
      </w:divBdr>
    </w:div>
    <w:div w:id="159320345">
      <w:bodyDiv w:val="1"/>
      <w:marLeft w:val="0"/>
      <w:marRight w:val="0"/>
      <w:marTop w:val="0"/>
      <w:marBottom w:val="0"/>
      <w:divBdr>
        <w:top w:val="none" w:sz="0" w:space="0" w:color="auto"/>
        <w:left w:val="none" w:sz="0" w:space="0" w:color="auto"/>
        <w:bottom w:val="none" w:sz="0" w:space="0" w:color="auto"/>
        <w:right w:val="none" w:sz="0" w:space="0" w:color="auto"/>
      </w:divBdr>
    </w:div>
    <w:div w:id="163984396">
      <w:bodyDiv w:val="1"/>
      <w:marLeft w:val="0"/>
      <w:marRight w:val="0"/>
      <w:marTop w:val="0"/>
      <w:marBottom w:val="0"/>
      <w:divBdr>
        <w:top w:val="none" w:sz="0" w:space="0" w:color="auto"/>
        <w:left w:val="none" w:sz="0" w:space="0" w:color="auto"/>
        <w:bottom w:val="none" w:sz="0" w:space="0" w:color="auto"/>
        <w:right w:val="none" w:sz="0" w:space="0" w:color="auto"/>
      </w:divBdr>
    </w:div>
    <w:div w:id="174855409">
      <w:bodyDiv w:val="1"/>
      <w:marLeft w:val="0"/>
      <w:marRight w:val="0"/>
      <w:marTop w:val="0"/>
      <w:marBottom w:val="0"/>
      <w:divBdr>
        <w:top w:val="none" w:sz="0" w:space="0" w:color="auto"/>
        <w:left w:val="none" w:sz="0" w:space="0" w:color="auto"/>
        <w:bottom w:val="none" w:sz="0" w:space="0" w:color="auto"/>
        <w:right w:val="none" w:sz="0" w:space="0" w:color="auto"/>
      </w:divBdr>
    </w:div>
    <w:div w:id="179588155">
      <w:bodyDiv w:val="1"/>
      <w:marLeft w:val="0"/>
      <w:marRight w:val="0"/>
      <w:marTop w:val="0"/>
      <w:marBottom w:val="0"/>
      <w:divBdr>
        <w:top w:val="none" w:sz="0" w:space="0" w:color="auto"/>
        <w:left w:val="none" w:sz="0" w:space="0" w:color="auto"/>
        <w:bottom w:val="none" w:sz="0" w:space="0" w:color="auto"/>
        <w:right w:val="none" w:sz="0" w:space="0" w:color="auto"/>
      </w:divBdr>
    </w:div>
    <w:div w:id="217322974">
      <w:bodyDiv w:val="1"/>
      <w:marLeft w:val="0"/>
      <w:marRight w:val="0"/>
      <w:marTop w:val="0"/>
      <w:marBottom w:val="0"/>
      <w:divBdr>
        <w:top w:val="none" w:sz="0" w:space="0" w:color="auto"/>
        <w:left w:val="none" w:sz="0" w:space="0" w:color="auto"/>
        <w:bottom w:val="none" w:sz="0" w:space="0" w:color="auto"/>
        <w:right w:val="none" w:sz="0" w:space="0" w:color="auto"/>
      </w:divBdr>
    </w:div>
    <w:div w:id="224073353">
      <w:bodyDiv w:val="1"/>
      <w:marLeft w:val="0"/>
      <w:marRight w:val="0"/>
      <w:marTop w:val="0"/>
      <w:marBottom w:val="0"/>
      <w:divBdr>
        <w:top w:val="none" w:sz="0" w:space="0" w:color="auto"/>
        <w:left w:val="none" w:sz="0" w:space="0" w:color="auto"/>
        <w:bottom w:val="none" w:sz="0" w:space="0" w:color="auto"/>
        <w:right w:val="none" w:sz="0" w:space="0" w:color="auto"/>
      </w:divBdr>
    </w:div>
    <w:div w:id="238291537">
      <w:bodyDiv w:val="1"/>
      <w:marLeft w:val="0"/>
      <w:marRight w:val="0"/>
      <w:marTop w:val="0"/>
      <w:marBottom w:val="0"/>
      <w:divBdr>
        <w:top w:val="none" w:sz="0" w:space="0" w:color="auto"/>
        <w:left w:val="none" w:sz="0" w:space="0" w:color="auto"/>
        <w:bottom w:val="none" w:sz="0" w:space="0" w:color="auto"/>
        <w:right w:val="none" w:sz="0" w:space="0" w:color="auto"/>
      </w:divBdr>
    </w:div>
    <w:div w:id="243730029">
      <w:bodyDiv w:val="1"/>
      <w:marLeft w:val="0"/>
      <w:marRight w:val="0"/>
      <w:marTop w:val="0"/>
      <w:marBottom w:val="0"/>
      <w:divBdr>
        <w:top w:val="none" w:sz="0" w:space="0" w:color="auto"/>
        <w:left w:val="none" w:sz="0" w:space="0" w:color="auto"/>
        <w:bottom w:val="none" w:sz="0" w:space="0" w:color="auto"/>
        <w:right w:val="none" w:sz="0" w:space="0" w:color="auto"/>
      </w:divBdr>
    </w:div>
    <w:div w:id="251858735">
      <w:bodyDiv w:val="1"/>
      <w:marLeft w:val="0"/>
      <w:marRight w:val="0"/>
      <w:marTop w:val="0"/>
      <w:marBottom w:val="0"/>
      <w:divBdr>
        <w:top w:val="none" w:sz="0" w:space="0" w:color="auto"/>
        <w:left w:val="none" w:sz="0" w:space="0" w:color="auto"/>
        <w:bottom w:val="none" w:sz="0" w:space="0" w:color="auto"/>
        <w:right w:val="none" w:sz="0" w:space="0" w:color="auto"/>
      </w:divBdr>
    </w:div>
    <w:div w:id="260452519">
      <w:bodyDiv w:val="1"/>
      <w:marLeft w:val="0"/>
      <w:marRight w:val="0"/>
      <w:marTop w:val="0"/>
      <w:marBottom w:val="0"/>
      <w:divBdr>
        <w:top w:val="none" w:sz="0" w:space="0" w:color="auto"/>
        <w:left w:val="none" w:sz="0" w:space="0" w:color="auto"/>
        <w:bottom w:val="none" w:sz="0" w:space="0" w:color="auto"/>
        <w:right w:val="none" w:sz="0" w:space="0" w:color="auto"/>
      </w:divBdr>
    </w:div>
    <w:div w:id="261646880">
      <w:bodyDiv w:val="1"/>
      <w:marLeft w:val="0"/>
      <w:marRight w:val="0"/>
      <w:marTop w:val="0"/>
      <w:marBottom w:val="0"/>
      <w:divBdr>
        <w:top w:val="none" w:sz="0" w:space="0" w:color="auto"/>
        <w:left w:val="none" w:sz="0" w:space="0" w:color="auto"/>
        <w:bottom w:val="none" w:sz="0" w:space="0" w:color="auto"/>
        <w:right w:val="none" w:sz="0" w:space="0" w:color="auto"/>
      </w:divBdr>
    </w:div>
    <w:div w:id="279531741">
      <w:bodyDiv w:val="1"/>
      <w:marLeft w:val="0"/>
      <w:marRight w:val="0"/>
      <w:marTop w:val="0"/>
      <w:marBottom w:val="0"/>
      <w:divBdr>
        <w:top w:val="none" w:sz="0" w:space="0" w:color="auto"/>
        <w:left w:val="none" w:sz="0" w:space="0" w:color="auto"/>
        <w:bottom w:val="none" w:sz="0" w:space="0" w:color="auto"/>
        <w:right w:val="none" w:sz="0" w:space="0" w:color="auto"/>
      </w:divBdr>
    </w:div>
    <w:div w:id="279726728">
      <w:bodyDiv w:val="1"/>
      <w:marLeft w:val="0"/>
      <w:marRight w:val="0"/>
      <w:marTop w:val="0"/>
      <w:marBottom w:val="0"/>
      <w:divBdr>
        <w:top w:val="none" w:sz="0" w:space="0" w:color="auto"/>
        <w:left w:val="none" w:sz="0" w:space="0" w:color="auto"/>
        <w:bottom w:val="none" w:sz="0" w:space="0" w:color="auto"/>
        <w:right w:val="none" w:sz="0" w:space="0" w:color="auto"/>
      </w:divBdr>
    </w:div>
    <w:div w:id="291056292">
      <w:bodyDiv w:val="1"/>
      <w:marLeft w:val="0"/>
      <w:marRight w:val="0"/>
      <w:marTop w:val="0"/>
      <w:marBottom w:val="0"/>
      <w:divBdr>
        <w:top w:val="none" w:sz="0" w:space="0" w:color="auto"/>
        <w:left w:val="none" w:sz="0" w:space="0" w:color="auto"/>
        <w:bottom w:val="none" w:sz="0" w:space="0" w:color="auto"/>
        <w:right w:val="none" w:sz="0" w:space="0" w:color="auto"/>
      </w:divBdr>
    </w:div>
    <w:div w:id="301277048">
      <w:bodyDiv w:val="1"/>
      <w:marLeft w:val="0"/>
      <w:marRight w:val="0"/>
      <w:marTop w:val="0"/>
      <w:marBottom w:val="0"/>
      <w:divBdr>
        <w:top w:val="none" w:sz="0" w:space="0" w:color="auto"/>
        <w:left w:val="none" w:sz="0" w:space="0" w:color="auto"/>
        <w:bottom w:val="none" w:sz="0" w:space="0" w:color="auto"/>
        <w:right w:val="none" w:sz="0" w:space="0" w:color="auto"/>
      </w:divBdr>
    </w:div>
    <w:div w:id="307325000">
      <w:bodyDiv w:val="1"/>
      <w:marLeft w:val="0"/>
      <w:marRight w:val="0"/>
      <w:marTop w:val="0"/>
      <w:marBottom w:val="0"/>
      <w:divBdr>
        <w:top w:val="none" w:sz="0" w:space="0" w:color="auto"/>
        <w:left w:val="none" w:sz="0" w:space="0" w:color="auto"/>
        <w:bottom w:val="none" w:sz="0" w:space="0" w:color="auto"/>
        <w:right w:val="none" w:sz="0" w:space="0" w:color="auto"/>
      </w:divBdr>
    </w:div>
    <w:div w:id="307906610">
      <w:bodyDiv w:val="1"/>
      <w:marLeft w:val="0"/>
      <w:marRight w:val="0"/>
      <w:marTop w:val="0"/>
      <w:marBottom w:val="0"/>
      <w:divBdr>
        <w:top w:val="none" w:sz="0" w:space="0" w:color="auto"/>
        <w:left w:val="none" w:sz="0" w:space="0" w:color="auto"/>
        <w:bottom w:val="none" w:sz="0" w:space="0" w:color="auto"/>
        <w:right w:val="none" w:sz="0" w:space="0" w:color="auto"/>
      </w:divBdr>
    </w:div>
    <w:div w:id="324824877">
      <w:bodyDiv w:val="1"/>
      <w:marLeft w:val="0"/>
      <w:marRight w:val="0"/>
      <w:marTop w:val="0"/>
      <w:marBottom w:val="0"/>
      <w:divBdr>
        <w:top w:val="none" w:sz="0" w:space="0" w:color="auto"/>
        <w:left w:val="none" w:sz="0" w:space="0" w:color="auto"/>
        <w:bottom w:val="none" w:sz="0" w:space="0" w:color="auto"/>
        <w:right w:val="none" w:sz="0" w:space="0" w:color="auto"/>
      </w:divBdr>
    </w:div>
    <w:div w:id="325480194">
      <w:bodyDiv w:val="1"/>
      <w:marLeft w:val="0"/>
      <w:marRight w:val="0"/>
      <w:marTop w:val="0"/>
      <w:marBottom w:val="0"/>
      <w:divBdr>
        <w:top w:val="none" w:sz="0" w:space="0" w:color="auto"/>
        <w:left w:val="none" w:sz="0" w:space="0" w:color="auto"/>
        <w:bottom w:val="none" w:sz="0" w:space="0" w:color="auto"/>
        <w:right w:val="none" w:sz="0" w:space="0" w:color="auto"/>
      </w:divBdr>
    </w:div>
    <w:div w:id="335964748">
      <w:bodyDiv w:val="1"/>
      <w:marLeft w:val="0"/>
      <w:marRight w:val="0"/>
      <w:marTop w:val="0"/>
      <w:marBottom w:val="0"/>
      <w:divBdr>
        <w:top w:val="none" w:sz="0" w:space="0" w:color="auto"/>
        <w:left w:val="none" w:sz="0" w:space="0" w:color="auto"/>
        <w:bottom w:val="none" w:sz="0" w:space="0" w:color="auto"/>
        <w:right w:val="none" w:sz="0" w:space="0" w:color="auto"/>
      </w:divBdr>
    </w:div>
    <w:div w:id="340932911">
      <w:bodyDiv w:val="1"/>
      <w:marLeft w:val="0"/>
      <w:marRight w:val="0"/>
      <w:marTop w:val="0"/>
      <w:marBottom w:val="0"/>
      <w:divBdr>
        <w:top w:val="none" w:sz="0" w:space="0" w:color="auto"/>
        <w:left w:val="none" w:sz="0" w:space="0" w:color="auto"/>
        <w:bottom w:val="none" w:sz="0" w:space="0" w:color="auto"/>
        <w:right w:val="none" w:sz="0" w:space="0" w:color="auto"/>
      </w:divBdr>
    </w:div>
    <w:div w:id="345451238">
      <w:bodyDiv w:val="1"/>
      <w:marLeft w:val="0"/>
      <w:marRight w:val="0"/>
      <w:marTop w:val="0"/>
      <w:marBottom w:val="0"/>
      <w:divBdr>
        <w:top w:val="none" w:sz="0" w:space="0" w:color="auto"/>
        <w:left w:val="none" w:sz="0" w:space="0" w:color="auto"/>
        <w:bottom w:val="none" w:sz="0" w:space="0" w:color="auto"/>
        <w:right w:val="none" w:sz="0" w:space="0" w:color="auto"/>
      </w:divBdr>
    </w:div>
    <w:div w:id="346058798">
      <w:bodyDiv w:val="1"/>
      <w:marLeft w:val="0"/>
      <w:marRight w:val="0"/>
      <w:marTop w:val="0"/>
      <w:marBottom w:val="0"/>
      <w:divBdr>
        <w:top w:val="none" w:sz="0" w:space="0" w:color="auto"/>
        <w:left w:val="none" w:sz="0" w:space="0" w:color="auto"/>
        <w:bottom w:val="none" w:sz="0" w:space="0" w:color="auto"/>
        <w:right w:val="none" w:sz="0" w:space="0" w:color="auto"/>
      </w:divBdr>
    </w:div>
    <w:div w:id="349911347">
      <w:bodyDiv w:val="1"/>
      <w:marLeft w:val="0"/>
      <w:marRight w:val="0"/>
      <w:marTop w:val="0"/>
      <w:marBottom w:val="0"/>
      <w:divBdr>
        <w:top w:val="none" w:sz="0" w:space="0" w:color="auto"/>
        <w:left w:val="none" w:sz="0" w:space="0" w:color="auto"/>
        <w:bottom w:val="none" w:sz="0" w:space="0" w:color="auto"/>
        <w:right w:val="none" w:sz="0" w:space="0" w:color="auto"/>
      </w:divBdr>
    </w:div>
    <w:div w:id="360672069">
      <w:bodyDiv w:val="1"/>
      <w:marLeft w:val="0"/>
      <w:marRight w:val="0"/>
      <w:marTop w:val="0"/>
      <w:marBottom w:val="0"/>
      <w:divBdr>
        <w:top w:val="none" w:sz="0" w:space="0" w:color="auto"/>
        <w:left w:val="none" w:sz="0" w:space="0" w:color="auto"/>
        <w:bottom w:val="none" w:sz="0" w:space="0" w:color="auto"/>
        <w:right w:val="none" w:sz="0" w:space="0" w:color="auto"/>
      </w:divBdr>
    </w:div>
    <w:div w:id="399603000">
      <w:bodyDiv w:val="1"/>
      <w:marLeft w:val="0"/>
      <w:marRight w:val="0"/>
      <w:marTop w:val="0"/>
      <w:marBottom w:val="0"/>
      <w:divBdr>
        <w:top w:val="none" w:sz="0" w:space="0" w:color="auto"/>
        <w:left w:val="none" w:sz="0" w:space="0" w:color="auto"/>
        <w:bottom w:val="none" w:sz="0" w:space="0" w:color="auto"/>
        <w:right w:val="none" w:sz="0" w:space="0" w:color="auto"/>
      </w:divBdr>
    </w:div>
    <w:div w:id="401686756">
      <w:bodyDiv w:val="1"/>
      <w:marLeft w:val="0"/>
      <w:marRight w:val="0"/>
      <w:marTop w:val="0"/>
      <w:marBottom w:val="0"/>
      <w:divBdr>
        <w:top w:val="none" w:sz="0" w:space="0" w:color="auto"/>
        <w:left w:val="none" w:sz="0" w:space="0" w:color="auto"/>
        <w:bottom w:val="none" w:sz="0" w:space="0" w:color="auto"/>
        <w:right w:val="none" w:sz="0" w:space="0" w:color="auto"/>
      </w:divBdr>
    </w:div>
    <w:div w:id="404958956">
      <w:bodyDiv w:val="1"/>
      <w:marLeft w:val="0"/>
      <w:marRight w:val="0"/>
      <w:marTop w:val="0"/>
      <w:marBottom w:val="0"/>
      <w:divBdr>
        <w:top w:val="none" w:sz="0" w:space="0" w:color="auto"/>
        <w:left w:val="none" w:sz="0" w:space="0" w:color="auto"/>
        <w:bottom w:val="none" w:sz="0" w:space="0" w:color="auto"/>
        <w:right w:val="none" w:sz="0" w:space="0" w:color="auto"/>
      </w:divBdr>
    </w:div>
    <w:div w:id="408576639">
      <w:bodyDiv w:val="1"/>
      <w:marLeft w:val="0"/>
      <w:marRight w:val="0"/>
      <w:marTop w:val="0"/>
      <w:marBottom w:val="0"/>
      <w:divBdr>
        <w:top w:val="none" w:sz="0" w:space="0" w:color="auto"/>
        <w:left w:val="none" w:sz="0" w:space="0" w:color="auto"/>
        <w:bottom w:val="none" w:sz="0" w:space="0" w:color="auto"/>
        <w:right w:val="none" w:sz="0" w:space="0" w:color="auto"/>
      </w:divBdr>
    </w:div>
    <w:div w:id="417798415">
      <w:bodyDiv w:val="1"/>
      <w:marLeft w:val="0"/>
      <w:marRight w:val="0"/>
      <w:marTop w:val="0"/>
      <w:marBottom w:val="0"/>
      <w:divBdr>
        <w:top w:val="none" w:sz="0" w:space="0" w:color="auto"/>
        <w:left w:val="none" w:sz="0" w:space="0" w:color="auto"/>
        <w:bottom w:val="none" w:sz="0" w:space="0" w:color="auto"/>
        <w:right w:val="none" w:sz="0" w:space="0" w:color="auto"/>
      </w:divBdr>
    </w:div>
    <w:div w:id="426073657">
      <w:bodyDiv w:val="1"/>
      <w:marLeft w:val="0"/>
      <w:marRight w:val="0"/>
      <w:marTop w:val="0"/>
      <w:marBottom w:val="0"/>
      <w:divBdr>
        <w:top w:val="none" w:sz="0" w:space="0" w:color="auto"/>
        <w:left w:val="none" w:sz="0" w:space="0" w:color="auto"/>
        <w:bottom w:val="none" w:sz="0" w:space="0" w:color="auto"/>
        <w:right w:val="none" w:sz="0" w:space="0" w:color="auto"/>
      </w:divBdr>
    </w:div>
    <w:div w:id="445538495">
      <w:bodyDiv w:val="1"/>
      <w:marLeft w:val="0"/>
      <w:marRight w:val="0"/>
      <w:marTop w:val="0"/>
      <w:marBottom w:val="0"/>
      <w:divBdr>
        <w:top w:val="none" w:sz="0" w:space="0" w:color="auto"/>
        <w:left w:val="none" w:sz="0" w:space="0" w:color="auto"/>
        <w:bottom w:val="none" w:sz="0" w:space="0" w:color="auto"/>
        <w:right w:val="none" w:sz="0" w:space="0" w:color="auto"/>
      </w:divBdr>
    </w:div>
    <w:div w:id="448471274">
      <w:bodyDiv w:val="1"/>
      <w:marLeft w:val="0"/>
      <w:marRight w:val="0"/>
      <w:marTop w:val="0"/>
      <w:marBottom w:val="0"/>
      <w:divBdr>
        <w:top w:val="none" w:sz="0" w:space="0" w:color="auto"/>
        <w:left w:val="none" w:sz="0" w:space="0" w:color="auto"/>
        <w:bottom w:val="none" w:sz="0" w:space="0" w:color="auto"/>
        <w:right w:val="none" w:sz="0" w:space="0" w:color="auto"/>
      </w:divBdr>
    </w:div>
    <w:div w:id="456535994">
      <w:bodyDiv w:val="1"/>
      <w:marLeft w:val="0"/>
      <w:marRight w:val="0"/>
      <w:marTop w:val="0"/>
      <w:marBottom w:val="0"/>
      <w:divBdr>
        <w:top w:val="none" w:sz="0" w:space="0" w:color="auto"/>
        <w:left w:val="none" w:sz="0" w:space="0" w:color="auto"/>
        <w:bottom w:val="none" w:sz="0" w:space="0" w:color="auto"/>
        <w:right w:val="none" w:sz="0" w:space="0" w:color="auto"/>
      </w:divBdr>
    </w:div>
    <w:div w:id="469976431">
      <w:bodyDiv w:val="1"/>
      <w:marLeft w:val="0"/>
      <w:marRight w:val="0"/>
      <w:marTop w:val="0"/>
      <w:marBottom w:val="0"/>
      <w:divBdr>
        <w:top w:val="none" w:sz="0" w:space="0" w:color="auto"/>
        <w:left w:val="none" w:sz="0" w:space="0" w:color="auto"/>
        <w:bottom w:val="none" w:sz="0" w:space="0" w:color="auto"/>
        <w:right w:val="none" w:sz="0" w:space="0" w:color="auto"/>
      </w:divBdr>
    </w:div>
    <w:div w:id="483543193">
      <w:bodyDiv w:val="1"/>
      <w:marLeft w:val="0"/>
      <w:marRight w:val="0"/>
      <w:marTop w:val="0"/>
      <w:marBottom w:val="0"/>
      <w:divBdr>
        <w:top w:val="none" w:sz="0" w:space="0" w:color="auto"/>
        <w:left w:val="none" w:sz="0" w:space="0" w:color="auto"/>
        <w:bottom w:val="none" w:sz="0" w:space="0" w:color="auto"/>
        <w:right w:val="none" w:sz="0" w:space="0" w:color="auto"/>
      </w:divBdr>
    </w:div>
    <w:div w:id="486939538">
      <w:bodyDiv w:val="1"/>
      <w:marLeft w:val="0"/>
      <w:marRight w:val="0"/>
      <w:marTop w:val="0"/>
      <w:marBottom w:val="0"/>
      <w:divBdr>
        <w:top w:val="none" w:sz="0" w:space="0" w:color="auto"/>
        <w:left w:val="none" w:sz="0" w:space="0" w:color="auto"/>
        <w:bottom w:val="none" w:sz="0" w:space="0" w:color="auto"/>
        <w:right w:val="none" w:sz="0" w:space="0" w:color="auto"/>
      </w:divBdr>
    </w:div>
    <w:div w:id="507990494">
      <w:bodyDiv w:val="1"/>
      <w:marLeft w:val="0"/>
      <w:marRight w:val="0"/>
      <w:marTop w:val="0"/>
      <w:marBottom w:val="0"/>
      <w:divBdr>
        <w:top w:val="none" w:sz="0" w:space="0" w:color="auto"/>
        <w:left w:val="none" w:sz="0" w:space="0" w:color="auto"/>
        <w:bottom w:val="none" w:sz="0" w:space="0" w:color="auto"/>
        <w:right w:val="none" w:sz="0" w:space="0" w:color="auto"/>
      </w:divBdr>
    </w:div>
    <w:div w:id="522280833">
      <w:bodyDiv w:val="1"/>
      <w:marLeft w:val="0"/>
      <w:marRight w:val="0"/>
      <w:marTop w:val="0"/>
      <w:marBottom w:val="0"/>
      <w:divBdr>
        <w:top w:val="none" w:sz="0" w:space="0" w:color="auto"/>
        <w:left w:val="none" w:sz="0" w:space="0" w:color="auto"/>
        <w:bottom w:val="none" w:sz="0" w:space="0" w:color="auto"/>
        <w:right w:val="none" w:sz="0" w:space="0" w:color="auto"/>
      </w:divBdr>
    </w:div>
    <w:div w:id="538056480">
      <w:bodyDiv w:val="1"/>
      <w:marLeft w:val="0"/>
      <w:marRight w:val="0"/>
      <w:marTop w:val="0"/>
      <w:marBottom w:val="0"/>
      <w:divBdr>
        <w:top w:val="none" w:sz="0" w:space="0" w:color="auto"/>
        <w:left w:val="none" w:sz="0" w:space="0" w:color="auto"/>
        <w:bottom w:val="none" w:sz="0" w:space="0" w:color="auto"/>
        <w:right w:val="none" w:sz="0" w:space="0" w:color="auto"/>
      </w:divBdr>
    </w:div>
    <w:div w:id="551498875">
      <w:bodyDiv w:val="1"/>
      <w:marLeft w:val="0"/>
      <w:marRight w:val="0"/>
      <w:marTop w:val="0"/>
      <w:marBottom w:val="0"/>
      <w:divBdr>
        <w:top w:val="none" w:sz="0" w:space="0" w:color="auto"/>
        <w:left w:val="none" w:sz="0" w:space="0" w:color="auto"/>
        <w:bottom w:val="none" w:sz="0" w:space="0" w:color="auto"/>
        <w:right w:val="none" w:sz="0" w:space="0" w:color="auto"/>
      </w:divBdr>
    </w:div>
    <w:div w:id="566035731">
      <w:bodyDiv w:val="1"/>
      <w:marLeft w:val="0"/>
      <w:marRight w:val="0"/>
      <w:marTop w:val="0"/>
      <w:marBottom w:val="0"/>
      <w:divBdr>
        <w:top w:val="none" w:sz="0" w:space="0" w:color="auto"/>
        <w:left w:val="none" w:sz="0" w:space="0" w:color="auto"/>
        <w:bottom w:val="none" w:sz="0" w:space="0" w:color="auto"/>
        <w:right w:val="none" w:sz="0" w:space="0" w:color="auto"/>
      </w:divBdr>
    </w:div>
    <w:div w:id="570311367">
      <w:bodyDiv w:val="1"/>
      <w:marLeft w:val="0"/>
      <w:marRight w:val="0"/>
      <w:marTop w:val="0"/>
      <w:marBottom w:val="0"/>
      <w:divBdr>
        <w:top w:val="none" w:sz="0" w:space="0" w:color="auto"/>
        <w:left w:val="none" w:sz="0" w:space="0" w:color="auto"/>
        <w:bottom w:val="none" w:sz="0" w:space="0" w:color="auto"/>
        <w:right w:val="none" w:sz="0" w:space="0" w:color="auto"/>
      </w:divBdr>
    </w:div>
    <w:div w:id="574627357">
      <w:bodyDiv w:val="1"/>
      <w:marLeft w:val="0"/>
      <w:marRight w:val="0"/>
      <w:marTop w:val="0"/>
      <w:marBottom w:val="0"/>
      <w:divBdr>
        <w:top w:val="none" w:sz="0" w:space="0" w:color="auto"/>
        <w:left w:val="none" w:sz="0" w:space="0" w:color="auto"/>
        <w:bottom w:val="none" w:sz="0" w:space="0" w:color="auto"/>
        <w:right w:val="none" w:sz="0" w:space="0" w:color="auto"/>
      </w:divBdr>
    </w:div>
    <w:div w:id="583731150">
      <w:bodyDiv w:val="1"/>
      <w:marLeft w:val="0"/>
      <w:marRight w:val="0"/>
      <w:marTop w:val="0"/>
      <w:marBottom w:val="0"/>
      <w:divBdr>
        <w:top w:val="none" w:sz="0" w:space="0" w:color="auto"/>
        <w:left w:val="none" w:sz="0" w:space="0" w:color="auto"/>
        <w:bottom w:val="none" w:sz="0" w:space="0" w:color="auto"/>
        <w:right w:val="none" w:sz="0" w:space="0" w:color="auto"/>
      </w:divBdr>
    </w:div>
    <w:div w:id="589002580">
      <w:bodyDiv w:val="1"/>
      <w:marLeft w:val="0"/>
      <w:marRight w:val="0"/>
      <w:marTop w:val="0"/>
      <w:marBottom w:val="0"/>
      <w:divBdr>
        <w:top w:val="none" w:sz="0" w:space="0" w:color="auto"/>
        <w:left w:val="none" w:sz="0" w:space="0" w:color="auto"/>
        <w:bottom w:val="none" w:sz="0" w:space="0" w:color="auto"/>
        <w:right w:val="none" w:sz="0" w:space="0" w:color="auto"/>
      </w:divBdr>
    </w:div>
    <w:div w:id="639848404">
      <w:bodyDiv w:val="1"/>
      <w:marLeft w:val="0"/>
      <w:marRight w:val="0"/>
      <w:marTop w:val="0"/>
      <w:marBottom w:val="0"/>
      <w:divBdr>
        <w:top w:val="none" w:sz="0" w:space="0" w:color="auto"/>
        <w:left w:val="none" w:sz="0" w:space="0" w:color="auto"/>
        <w:bottom w:val="none" w:sz="0" w:space="0" w:color="auto"/>
        <w:right w:val="none" w:sz="0" w:space="0" w:color="auto"/>
      </w:divBdr>
    </w:div>
    <w:div w:id="641467137">
      <w:bodyDiv w:val="1"/>
      <w:marLeft w:val="0"/>
      <w:marRight w:val="0"/>
      <w:marTop w:val="0"/>
      <w:marBottom w:val="0"/>
      <w:divBdr>
        <w:top w:val="none" w:sz="0" w:space="0" w:color="auto"/>
        <w:left w:val="none" w:sz="0" w:space="0" w:color="auto"/>
        <w:bottom w:val="none" w:sz="0" w:space="0" w:color="auto"/>
        <w:right w:val="none" w:sz="0" w:space="0" w:color="auto"/>
      </w:divBdr>
    </w:div>
    <w:div w:id="665716578">
      <w:bodyDiv w:val="1"/>
      <w:marLeft w:val="0"/>
      <w:marRight w:val="0"/>
      <w:marTop w:val="0"/>
      <w:marBottom w:val="0"/>
      <w:divBdr>
        <w:top w:val="none" w:sz="0" w:space="0" w:color="auto"/>
        <w:left w:val="none" w:sz="0" w:space="0" w:color="auto"/>
        <w:bottom w:val="none" w:sz="0" w:space="0" w:color="auto"/>
        <w:right w:val="none" w:sz="0" w:space="0" w:color="auto"/>
      </w:divBdr>
    </w:div>
    <w:div w:id="665786945">
      <w:bodyDiv w:val="1"/>
      <w:marLeft w:val="0"/>
      <w:marRight w:val="0"/>
      <w:marTop w:val="0"/>
      <w:marBottom w:val="0"/>
      <w:divBdr>
        <w:top w:val="none" w:sz="0" w:space="0" w:color="auto"/>
        <w:left w:val="none" w:sz="0" w:space="0" w:color="auto"/>
        <w:bottom w:val="none" w:sz="0" w:space="0" w:color="auto"/>
        <w:right w:val="none" w:sz="0" w:space="0" w:color="auto"/>
      </w:divBdr>
    </w:div>
    <w:div w:id="667027944">
      <w:bodyDiv w:val="1"/>
      <w:marLeft w:val="0"/>
      <w:marRight w:val="0"/>
      <w:marTop w:val="0"/>
      <w:marBottom w:val="0"/>
      <w:divBdr>
        <w:top w:val="none" w:sz="0" w:space="0" w:color="auto"/>
        <w:left w:val="none" w:sz="0" w:space="0" w:color="auto"/>
        <w:bottom w:val="none" w:sz="0" w:space="0" w:color="auto"/>
        <w:right w:val="none" w:sz="0" w:space="0" w:color="auto"/>
      </w:divBdr>
    </w:div>
    <w:div w:id="709035459">
      <w:bodyDiv w:val="1"/>
      <w:marLeft w:val="0"/>
      <w:marRight w:val="0"/>
      <w:marTop w:val="0"/>
      <w:marBottom w:val="0"/>
      <w:divBdr>
        <w:top w:val="none" w:sz="0" w:space="0" w:color="auto"/>
        <w:left w:val="none" w:sz="0" w:space="0" w:color="auto"/>
        <w:bottom w:val="none" w:sz="0" w:space="0" w:color="auto"/>
        <w:right w:val="none" w:sz="0" w:space="0" w:color="auto"/>
      </w:divBdr>
    </w:div>
    <w:div w:id="732507343">
      <w:bodyDiv w:val="1"/>
      <w:marLeft w:val="0"/>
      <w:marRight w:val="0"/>
      <w:marTop w:val="0"/>
      <w:marBottom w:val="0"/>
      <w:divBdr>
        <w:top w:val="none" w:sz="0" w:space="0" w:color="auto"/>
        <w:left w:val="none" w:sz="0" w:space="0" w:color="auto"/>
        <w:bottom w:val="none" w:sz="0" w:space="0" w:color="auto"/>
        <w:right w:val="none" w:sz="0" w:space="0" w:color="auto"/>
      </w:divBdr>
    </w:div>
    <w:div w:id="741370368">
      <w:bodyDiv w:val="1"/>
      <w:marLeft w:val="0"/>
      <w:marRight w:val="0"/>
      <w:marTop w:val="0"/>
      <w:marBottom w:val="0"/>
      <w:divBdr>
        <w:top w:val="none" w:sz="0" w:space="0" w:color="auto"/>
        <w:left w:val="none" w:sz="0" w:space="0" w:color="auto"/>
        <w:bottom w:val="none" w:sz="0" w:space="0" w:color="auto"/>
        <w:right w:val="none" w:sz="0" w:space="0" w:color="auto"/>
      </w:divBdr>
    </w:div>
    <w:div w:id="742994082">
      <w:bodyDiv w:val="1"/>
      <w:marLeft w:val="0"/>
      <w:marRight w:val="0"/>
      <w:marTop w:val="0"/>
      <w:marBottom w:val="0"/>
      <w:divBdr>
        <w:top w:val="none" w:sz="0" w:space="0" w:color="auto"/>
        <w:left w:val="none" w:sz="0" w:space="0" w:color="auto"/>
        <w:bottom w:val="none" w:sz="0" w:space="0" w:color="auto"/>
        <w:right w:val="none" w:sz="0" w:space="0" w:color="auto"/>
      </w:divBdr>
    </w:div>
    <w:div w:id="755445242">
      <w:bodyDiv w:val="1"/>
      <w:marLeft w:val="0"/>
      <w:marRight w:val="0"/>
      <w:marTop w:val="0"/>
      <w:marBottom w:val="0"/>
      <w:divBdr>
        <w:top w:val="none" w:sz="0" w:space="0" w:color="auto"/>
        <w:left w:val="none" w:sz="0" w:space="0" w:color="auto"/>
        <w:bottom w:val="none" w:sz="0" w:space="0" w:color="auto"/>
        <w:right w:val="none" w:sz="0" w:space="0" w:color="auto"/>
      </w:divBdr>
    </w:div>
    <w:div w:id="755519786">
      <w:bodyDiv w:val="1"/>
      <w:marLeft w:val="0"/>
      <w:marRight w:val="0"/>
      <w:marTop w:val="0"/>
      <w:marBottom w:val="0"/>
      <w:divBdr>
        <w:top w:val="none" w:sz="0" w:space="0" w:color="auto"/>
        <w:left w:val="none" w:sz="0" w:space="0" w:color="auto"/>
        <w:bottom w:val="none" w:sz="0" w:space="0" w:color="auto"/>
        <w:right w:val="none" w:sz="0" w:space="0" w:color="auto"/>
      </w:divBdr>
    </w:div>
    <w:div w:id="758252665">
      <w:bodyDiv w:val="1"/>
      <w:marLeft w:val="0"/>
      <w:marRight w:val="0"/>
      <w:marTop w:val="0"/>
      <w:marBottom w:val="0"/>
      <w:divBdr>
        <w:top w:val="none" w:sz="0" w:space="0" w:color="auto"/>
        <w:left w:val="none" w:sz="0" w:space="0" w:color="auto"/>
        <w:bottom w:val="none" w:sz="0" w:space="0" w:color="auto"/>
        <w:right w:val="none" w:sz="0" w:space="0" w:color="auto"/>
      </w:divBdr>
    </w:div>
    <w:div w:id="762148372">
      <w:bodyDiv w:val="1"/>
      <w:marLeft w:val="0"/>
      <w:marRight w:val="0"/>
      <w:marTop w:val="0"/>
      <w:marBottom w:val="0"/>
      <w:divBdr>
        <w:top w:val="none" w:sz="0" w:space="0" w:color="auto"/>
        <w:left w:val="none" w:sz="0" w:space="0" w:color="auto"/>
        <w:bottom w:val="none" w:sz="0" w:space="0" w:color="auto"/>
        <w:right w:val="none" w:sz="0" w:space="0" w:color="auto"/>
      </w:divBdr>
    </w:div>
    <w:div w:id="767582477">
      <w:bodyDiv w:val="1"/>
      <w:marLeft w:val="0"/>
      <w:marRight w:val="0"/>
      <w:marTop w:val="0"/>
      <w:marBottom w:val="0"/>
      <w:divBdr>
        <w:top w:val="none" w:sz="0" w:space="0" w:color="auto"/>
        <w:left w:val="none" w:sz="0" w:space="0" w:color="auto"/>
        <w:bottom w:val="none" w:sz="0" w:space="0" w:color="auto"/>
        <w:right w:val="none" w:sz="0" w:space="0" w:color="auto"/>
      </w:divBdr>
    </w:div>
    <w:div w:id="769545304">
      <w:bodyDiv w:val="1"/>
      <w:marLeft w:val="0"/>
      <w:marRight w:val="0"/>
      <w:marTop w:val="0"/>
      <w:marBottom w:val="0"/>
      <w:divBdr>
        <w:top w:val="none" w:sz="0" w:space="0" w:color="auto"/>
        <w:left w:val="none" w:sz="0" w:space="0" w:color="auto"/>
        <w:bottom w:val="none" w:sz="0" w:space="0" w:color="auto"/>
        <w:right w:val="none" w:sz="0" w:space="0" w:color="auto"/>
      </w:divBdr>
    </w:div>
    <w:div w:id="787819799">
      <w:bodyDiv w:val="1"/>
      <w:marLeft w:val="0"/>
      <w:marRight w:val="0"/>
      <w:marTop w:val="0"/>
      <w:marBottom w:val="0"/>
      <w:divBdr>
        <w:top w:val="none" w:sz="0" w:space="0" w:color="auto"/>
        <w:left w:val="none" w:sz="0" w:space="0" w:color="auto"/>
        <w:bottom w:val="none" w:sz="0" w:space="0" w:color="auto"/>
        <w:right w:val="none" w:sz="0" w:space="0" w:color="auto"/>
      </w:divBdr>
    </w:div>
    <w:div w:id="792096478">
      <w:bodyDiv w:val="1"/>
      <w:marLeft w:val="0"/>
      <w:marRight w:val="0"/>
      <w:marTop w:val="0"/>
      <w:marBottom w:val="0"/>
      <w:divBdr>
        <w:top w:val="none" w:sz="0" w:space="0" w:color="auto"/>
        <w:left w:val="none" w:sz="0" w:space="0" w:color="auto"/>
        <w:bottom w:val="none" w:sz="0" w:space="0" w:color="auto"/>
        <w:right w:val="none" w:sz="0" w:space="0" w:color="auto"/>
      </w:divBdr>
    </w:div>
    <w:div w:id="798690035">
      <w:bodyDiv w:val="1"/>
      <w:marLeft w:val="0"/>
      <w:marRight w:val="0"/>
      <w:marTop w:val="0"/>
      <w:marBottom w:val="0"/>
      <w:divBdr>
        <w:top w:val="none" w:sz="0" w:space="0" w:color="auto"/>
        <w:left w:val="none" w:sz="0" w:space="0" w:color="auto"/>
        <w:bottom w:val="none" w:sz="0" w:space="0" w:color="auto"/>
        <w:right w:val="none" w:sz="0" w:space="0" w:color="auto"/>
      </w:divBdr>
    </w:div>
    <w:div w:id="807430473">
      <w:bodyDiv w:val="1"/>
      <w:marLeft w:val="0"/>
      <w:marRight w:val="0"/>
      <w:marTop w:val="0"/>
      <w:marBottom w:val="0"/>
      <w:divBdr>
        <w:top w:val="none" w:sz="0" w:space="0" w:color="auto"/>
        <w:left w:val="none" w:sz="0" w:space="0" w:color="auto"/>
        <w:bottom w:val="none" w:sz="0" w:space="0" w:color="auto"/>
        <w:right w:val="none" w:sz="0" w:space="0" w:color="auto"/>
      </w:divBdr>
    </w:div>
    <w:div w:id="810369341">
      <w:bodyDiv w:val="1"/>
      <w:marLeft w:val="0"/>
      <w:marRight w:val="0"/>
      <w:marTop w:val="0"/>
      <w:marBottom w:val="0"/>
      <w:divBdr>
        <w:top w:val="none" w:sz="0" w:space="0" w:color="auto"/>
        <w:left w:val="none" w:sz="0" w:space="0" w:color="auto"/>
        <w:bottom w:val="none" w:sz="0" w:space="0" w:color="auto"/>
        <w:right w:val="none" w:sz="0" w:space="0" w:color="auto"/>
      </w:divBdr>
    </w:div>
    <w:div w:id="813134447">
      <w:bodyDiv w:val="1"/>
      <w:marLeft w:val="0"/>
      <w:marRight w:val="0"/>
      <w:marTop w:val="0"/>
      <w:marBottom w:val="0"/>
      <w:divBdr>
        <w:top w:val="none" w:sz="0" w:space="0" w:color="auto"/>
        <w:left w:val="none" w:sz="0" w:space="0" w:color="auto"/>
        <w:bottom w:val="none" w:sz="0" w:space="0" w:color="auto"/>
        <w:right w:val="none" w:sz="0" w:space="0" w:color="auto"/>
      </w:divBdr>
    </w:div>
    <w:div w:id="814028496">
      <w:bodyDiv w:val="1"/>
      <w:marLeft w:val="0"/>
      <w:marRight w:val="0"/>
      <w:marTop w:val="0"/>
      <w:marBottom w:val="0"/>
      <w:divBdr>
        <w:top w:val="none" w:sz="0" w:space="0" w:color="auto"/>
        <w:left w:val="none" w:sz="0" w:space="0" w:color="auto"/>
        <w:bottom w:val="none" w:sz="0" w:space="0" w:color="auto"/>
        <w:right w:val="none" w:sz="0" w:space="0" w:color="auto"/>
      </w:divBdr>
    </w:div>
    <w:div w:id="816921213">
      <w:bodyDiv w:val="1"/>
      <w:marLeft w:val="0"/>
      <w:marRight w:val="0"/>
      <w:marTop w:val="0"/>
      <w:marBottom w:val="0"/>
      <w:divBdr>
        <w:top w:val="none" w:sz="0" w:space="0" w:color="auto"/>
        <w:left w:val="none" w:sz="0" w:space="0" w:color="auto"/>
        <w:bottom w:val="none" w:sz="0" w:space="0" w:color="auto"/>
        <w:right w:val="none" w:sz="0" w:space="0" w:color="auto"/>
      </w:divBdr>
    </w:div>
    <w:div w:id="827597856">
      <w:bodyDiv w:val="1"/>
      <w:marLeft w:val="0"/>
      <w:marRight w:val="0"/>
      <w:marTop w:val="0"/>
      <w:marBottom w:val="0"/>
      <w:divBdr>
        <w:top w:val="none" w:sz="0" w:space="0" w:color="auto"/>
        <w:left w:val="none" w:sz="0" w:space="0" w:color="auto"/>
        <w:bottom w:val="none" w:sz="0" w:space="0" w:color="auto"/>
        <w:right w:val="none" w:sz="0" w:space="0" w:color="auto"/>
      </w:divBdr>
    </w:div>
    <w:div w:id="841967406">
      <w:bodyDiv w:val="1"/>
      <w:marLeft w:val="0"/>
      <w:marRight w:val="0"/>
      <w:marTop w:val="0"/>
      <w:marBottom w:val="0"/>
      <w:divBdr>
        <w:top w:val="none" w:sz="0" w:space="0" w:color="auto"/>
        <w:left w:val="none" w:sz="0" w:space="0" w:color="auto"/>
        <w:bottom w:val="none" w:sz="0" w:space="0" w:color="auto"/>
        <w:right w:val="none" w:sz="0" w:space="0" w:color="auto"/>
      </w:divBdr>
    </w:div>
    <w:div w:id="842624502">
      <w:bodyDiv w:val="1"/>
      <w:marLeft w:val="0"/>
      <w:marRight w:val="0"/>
      <w:marTop w:val="0"/>
      <w:marBottom w:val="0"/>
      <w:divBdr>
        <w:top w:val="none" w:sz="0" w:space="0" w:color="auto"/>
        <w:left w:val="none" w:sz="0" w:space="0" w:color="auto"/>
        <w:bottom w:val="none" w:sz="0" w:space="0" w:color="auto"/>
        <w:right w:val="none" w:sz="0" w:space="0" w:color="auto"/>
      </w:divBdr>
    </w:div>
    <w:div w:id="849225374">
      <w:bodyDiv w:val="1"/>
      <w:marLeft w:val="0"/>
      <w:marRight w:val="0"/>
      <w:marTop w:val="0"/>
      <w:marBottom w:val="0"/>
      <w:divBdr>
        <w:top w:val="none" w:sz="0" w:space="0" w:color="auto"/>
        <w:left w:val="none" w:sz="0" w:space="0" w:color="auto"/>
        <w:bottom w:val="none" w:sz="0" w:space="0" w:color="auto"/>
        <w:right w:val="none" w:sz="0" w:space="0" w:color="auto"/>
      </w:divBdr>
    </w:div>
    <w:div w:id="854267172">
      <w:bodyDiv w:val="1"/>
      <w:marLeft w:val="0"/>
      <w:marRight w:val="0"/>
      <w:marTop w:val="0"/>
      <w:marBottom w:val="0"/>
      <w:divBdr>
        <w:top w:val="none" w:sz="0" w:space="0" w:color="auto"/>
        <w:left w:val="none" w:sz="0" w:space="0" w:color="auto"/>
        <w:bottom w:val="none" w:sz="0" w:space="0" w:color="auto"/>
        <w:right w:val="none" w:sz="0" w:space="0" w:color="auto"/>
      </w:divBdr>
    </w:div>
    <w:div w:id="862666558">
      <w:bodyDiv w:val="1"/>
      <w:marLeft w:val="0"/>
      <w:marRight w:val="0"/>
      <w:marTop w:val="0"/>
      <w:marBottom w:val="0"/>
      <w:divBdr>
        <w:top w:val="none" w:sz="0" w:space="0" w:color="auto"/>
        <w:left w:val="none" w:sz="0" w:space="0" w:color="auto"/>
        <w:bottom w:val="none" w:sz="0" w:space="0" w:color="auto"/>
        <w:right w:val="none" w:sz="0" w:space="0" w:color="auto"/>
      </w:divBdr>
    </w:div>
    <w:div w:id="867835098">
      <w:bodyDiv w:val="1"/>
      <w:marLeft w:val="0"/>
      <w:marRight w:val="0"/>
      <w:marTop w:val="0"/>
      <w:marBottom w:val="0"/>
      <w:divBdr>
        <w:top w:val="none" w:sz="0" w:space="0" w:color="auto"/>
        <w:left w:val="none" w:sz="0" w:space="0" w:color="auto"/>
        <w:bottom w:val="none" w:sz="0" w:space="0" w:color="auto"/>
        <w:right w:val="none" w:sz="0" w:space="0" w:color="auto"/>
      </w:divBdr>
    </w:div>
    <w:div w:id="877594228">
      <w:bodyDiv w:val="1"/>
      <w:marLeft w:val="0"/>
      <w:marRight w:val="0"/>
      <w:marTop w:val="0"/>
      <w:marBottom w:val="0"/>
      <w:divBdr>
        <w:top w:val="none" w:sz="0" w:space="0" w:color="auto"/>
        <w:left w:val="none" w:sz="0" w:space="0" w:color="auto"/>
        <w:bottom w:val="none" w:sz="0" w:space="0" w:color="auto"/>
        <w:right w:val="none" w:sz="0" w:space="0" w:color="auto"/>
      </w:divBdr>
    </w:div>
    <w:div w:id="906377394">
      <w:bodyDiv w:val="1"/>
      <w:marLeft w:val="0"/>
      <w:marRight w:val="0"/>
      <w:marTop w:val="0"/>
      <w:marBottom w:val="0"/>
      <w:divBdr>
        <w:top w:val="none" w:sz="0" w:space="0" w:color="auto"/>
        <w:left w:val="none" w:sz="0" w:space="0" w:color="auto"/>
        <w:bottom w:val="none" w:sz="0" w:space="0" w:color="auto"/>
        <w:right w:val="none" w:sz="0" w:space="0" w:color="auto"/>
      </w:divBdr>
    </w:div>
    <w:div w:id="908924842">
      <w:bodyDiv w:val="1"/>
      <w:marLeft w:val="0"/>
      <w:marRight w:val="0"/>
      <w:marTop w:val="0"/>
      <w:marBottom w:val="0"/>
      <w:divBdr>
        <w:top w:val="none" w:sz="0" w:space="0" w:color="auto"/>
        <w:left w:val="none" w:sz="0" w:space="0" w:color="auto"/>
        <w:bottom w:val="none" w:sz="0" w:space="0" w:color="auto"/>
        <w:right w:val="none" w:sz="0" w:space="0" w:color="auto"/>
      </w:divBdr>
    </w:div>
    <w:div w:id="923033170">
      <w:bodyDiv w:val="1"/>
      <w:marLeft w:val="0"/>
      <w:marRight w:val="0"/>
      <w:marTop w:val="0"/>
      <w:marBottom w:val="0"/>
      <w:divBdr>
        <w:top w:val="none" w:sz="0" w:space="0" w:color="auto"/>
        <w:left w:val="none" w:sz="0" w:space="0" w:color="auto"/>
        <w:bottom w:val="none" w:sz="0" w:space="0" w:color="auto"/>
        <w:right w:val="none" w:sz="0" w:space="0" w:color="auto"/>
      </w:divBdr>
    </w:div>
    <w:div w:id="927159838">
      <w:bodyDiv w:val="1"/>
      <w:marLeft w:val="0"/>
      <w:marRight w:val="0"/>
      <w:marTop w:val="0"/>
      <w:marBottom w:val="0"/>
      <w:divBdr>
        <w:top w:val="none" w:sz="0" w:space="0" w:color="auto"/>
        <w:left w:val="none" w:sz="0" w:space="0" w:color="auto"/>
        <w:bottom w:val="none" w:sz="0" w:space="0" w:color="auto"/>
        <w:right w:val="none" w:sz="0" w:space="0" w:color="auto"/>
      </w:divBdr>
      <w:divsChild>
        <w:div w:id="823160691">
          <w:marLeft w:val="0"/>
          <w:marRight w:val="0"/>
          <w:marTop w:val="0"/>
          <w:marBottom w:val="0"/>
          <w:divBdr>
            <w:top w:val="none" w:sz="0" w:space="0" w:color="auto"/>
            <w:left w:val="none" w:sz="0" w:space="0" w:color="auto"/>
            <w:bottom w:val="none" w:sz="0" w:space="0" w:color="auto"/>
            <w:right w:val="none" w:sz="0" w:space="0" w:color="auto"/>
          </w:divBdr>
        </w:div>
      </w:divsChild>
    </w:div>
    <w:div w:id="944924064">
      <w:bodyDiv w:val="1"/>
      <w:marLeft w:val="0"/>
      <w:marRight w:val="0"/>
      <w:marTop w:val="0"/>
      <w:marBottom w:val="0"/>
      <w:divBdr>
        <w:top w:val="none" w:sz="0" w:space="0" w:color="auto"/>
        <w:left w:val="none" w:sz="0" w:space="0" w:color="auto"/>
        <w:bottom w:val="none" w:sz="0" w:space="0" w:color="auto"/>
        <w:right w:val="none" w:sz="0" w:space="0" w:color="auto"/>
      </w:divBdr>
    </w:div>
    <w:div w:id="947468171">
      <w:bodyDiv w:val="1"/>
      <w:marLeft w:val="0"/>
      <w:marRight w:val="0"/>
      <w:marTop w:val="0"/>
      <w:marBottom w:val="0"/>
      <w:divBdr>
        <w:top w:val="none" w:sz="0" w:space="0" w:color="auto"/>
        <w:left w:val="none" w:sz="0" w:space="0" w:color="auto"/>
        <w:bottom w:val="none" w:sz="0" w:space="0" w:color="auto"/>
        <w:right w:val="none" w:sz="0" w:space="0" w:color="auto"/>
      </w:divBdr>
    </w:div>
    <w:div w:id="954412696">
      <w:bodyDiv w:val="1"/>
      <w:marLeft w:val="0"/>
      <w:marRight w:val="0"/>
      <w:marTop w:val="0"/>
      <w:marBottom w:val="0"/>
      <w:divBdr>
        <w:top w:val="none" w:sz="0" w:space="0" w:color="auto"/>
        <w:left w:val="none" w:sz="0" w:space="0" w:color="auto"/>
        <w:bottom w:val="none" w:sz="0" w:space="0" w:color="auto"/>
        <w:right w:val="none" w:sz="0" w:space="0" w:color="auto"/>
      </w:divBdr>
    </w:div>
    <w:div w:id="976373188">
      <w:bodyDiv w:val="1"/>
      <w:marLeft w:val="0"/>
      <w:marRight w:val="0"/>
      <w:marTop w:val="0"/>
      <w:marBottom w:val="0"/>
      <w:divBdr>
        <w:top w:val="none" w:sz="0" w:space="0" w:color="auto"/>
        <w:left w:val="none" w:sz="0" w:space="0" w:color="auto"/>
        <w:bottom w:val="none" w:sz="0" w:space="0" w:color="auto"/>
        <w:right w:val="none" w:sz="0" w:space="0" w:color="auto"/>
      </w:divBdr>
    </w:div>
    <w:div w:id="984816292">
      <w:bodyDiv w:val="1"/>
      <w:marLeft w:val="0"/>
      <w:marRight w:val="0"/>
      <w:marTop w:val="0"/>
      <w:marBottom w:val="0"/>
      <w:divBdr>
        <w:top w:val="none" w:sz="0" w:space="0" w:color="auto"/>
        <w:left w:val="none" w:sz="0" w:space="0" w:color="auto"/>
        <w:bottom w:val="none" w:sz="0" w:space="0" w:color="auto"/>
        <w:right w:val="none" w:sz="0" w:space="0" w:color="auto"/>
      </w:divBdr>
    </w:div>
    <w:div w:id="992639931">
      <w:bodyDiv w:val="1"/>
      <w:marLeft w:val="0"/>
      <w:marRight w:val="0"/>
      <w:marTop w:val="0"/>
      <w:marBottom w:val="0"/>
      <w:divBdr>
        <w:top w:val="none" w:sz="0" w:space="0" w:color="auto"/>
        <w:left w:val="none" w:sz="0" w:space="0" w:color="auto"/>
        <w:bottom w:val="none" w:sz="0" w:space="0" w:color="auto"/>
        <w:right w:val="none" w:sz="0" w:space="0" w:color="auto"/>
      </w:divBdr>
    </w:div>
    <w:div w:id="993339341">
      <w:bodyDiv w:val="1"/>
      <w:marLeft w:val="0"/>
      <w:marRight w:val="0"/>
      <w:marTop w:val="0"/>
      <w:marBottom w:val="0"/>
      <w:divBdr>
        <w:top w:val="none" w:sz="0" w:space="0" w:color="auto"/>
        <w:left w:val="none" w:sz="0" w:space="0" w:color="auto"/>
        <w:bottom w:val="none" w:sz="0" w:space="0" w:color="auto"/>
        <w:right w:val="none" w:sz="0" w:space="0" w:color="auto"/>
      </w:divBdr>
    </w:div>
    <w:div w:id="1009941029">
      <w:bodyDiv w:val="1"/>
      <w:marLeft w:val="0"/>
      <w:marRight w:val="0"/>
      <w:marTop w:val="0"/>
      <w:marBottom w:val="0"/>
      <w:divBdr>
        <w:top w:val="none" w:sz="0" w:space="0" w:color="auto"/>
        <w:left w:val="none" w:sz="0" w:space="0" w:color="auto"/>
        <w:bottom w:val="none" w:sz="0" w:space="0" w:color="auto"/>
        <w:right w:val="none" w:sz="0" w:space="0" w:color="auto"/>
      </w:divBdr>
    </w:div>
    <w:div w:id="1016807978">
      <w:bodyDiv w:val="1"/>
      <w:marLeft w:val="0"/>
      <w:marRight w:val="0"/>
      <w:marTop w:val="0"/>
      <w:marBottom w:val="0"/>
      <w:divBdr>
        <w:top w:val="none" w:sz="0" w:space="0" w:color="auto"/>
        <w:left w:val="none" w:sz="0" w:space="0" w:color="auto"/>
        <w:bottom w:val="none" w:sz="0" w:space="0" w:color="auto"/>
        <w:right w:val="none" w:sz="0" w:space="0" w:color="auto"/>
      </w:divBdr>
    </w:div>
    <w:div w:id="1052076250">
      <w:bodyDiv w:val="1"/>
      <w:marLeft w:val="0"/>
      <w:marRight w:val="0"/>
      <w:marTop w:val="0"/>
      <w:marBottom w:val="0"/>
      <w:divBdr>
        <w:top w:val="none" w:sz="0" w:space="0" w:color="auto"/>
        <w:left w:val="none" w:sz="0" w:space="0" w:color="auto"/>
        <w:bottom w:val="none" w:sz="0" w:space="0" w:color="auto"/>
        <w:right w:val="none" w:sz="0" w:space="0" w:color="auto"/>
      </w:divBdr>
    </w:div>
    <w:div w:id="1058045062">
      <w:bodyDiv w:val="1"/>
      <w:marLeft w:val="0"/>
      <w:marRight w:val="0"/>
      <w:marTop w:val="0"/>
      <w:marBottom w:val="0"/>
      <w:divBdr>
        <w:top w:val="none" w:sz="0" w:space="0" w:color="auto"/>
        <w:left w:val="none" w:sz="0" w:space="0" w:color="auto"/>
        <w:bottom w:val="none" w:sz="0" w:space="0" w:color="auto"/>
        <w:right w:val="none" w:sz="0" w:space="0" w:color="auto"/>
      </w:divBdr>
    </w:div>
    <w:div w:id="1058093707">
      <w:bodyDiv w:val="1"/>
      <w:marLeft w:val="0"/>
      <w:marRight w:val="0"/>
      <w:marTop w:val="0"/>
      <w:marBottom w:val="0"/>
      <w:divBdr>
        <w:top w:val="none" w:sz="0" w:space="0" w:color="auto"/>
        <w:left w:val="none" w:sz="0" w:space="0" w:color="auto"/>
        <w:bottom w:val="none" w:sz="0" w:space="0" w:color="auto"/>
        <w:right w:val="none" w:sz="0" w:space="0" w:color="auto"/>
      </w:divBdr>
    </w:div>
    <w:div w:id="1061446006">
      <w:bodyDiv w:val="1"/>
      <w:marLeft w:val="0"/>
      <w:marRight w:val="0"/>
      <w:marTop w:val="0"/>
      <w:marBottom w:val="0"/>
      <w:divBdr>
        <w:top w:val="none" w:sz="0" w:space="0" w:color="auto"/>
        <w:left w:val="none" w:sz="0" w:space="0" w:color="auto"/>
        <w:bottom w:val="none" w:sz="0" w:space="0" w:color="auto"/>
        <w:right w:val="none" w:sz="0" w:space="0" w:color="auto"/>
      </w:divBdr>
    </w:div>
    <w:div w:id="1084187218">
      <w:bodyDiv w:val="1"/>
      <w:marLeft w:val="0"/>
      <w:marRight w:val="0"/>
      <w:marTop w:val="0"/>
      <w:marBottom w:val="0"/>
      <w:divBdr>
        <w:top w:val="none" w:sz="0" w:space="0" w:color="auto"/>
        <w:left w:val="none" w:sz="0" w:space="0" w:color="auto"/>
        <w:bottom w:val="none" w:sz="0" w:space="0" w:color="auto"/>
        <w:right w:val="none" w:sz="0" w:space="0" w:color="auto"/>
      </w:divBdr>
    </w:div>
    <w:div w:id="1099181232">
      <w:bodyDiv w:val="1"/>
      <w:marLeft w:val="0"/>
      <w:marRight w:val="0"/>
      <w:marTop w:val="0"/>
      <w:marBottom w:val="0"/>
      <w:divBdr>
        <w:top w:val="none" w:sz="0" w:space="0" w:color="auto"/>
        <w:left w:val="none" w:sz="0" w:space="0" w:color="auto"/>
        <w:bottom w:val="none" w:sz="0" w:space="0" w:color="auto"/>
        <w:right w:val="none" w:sz="0" w:space="0" w:color="auto"/>
      </w:divBdr>
    </w:div>
    <w:div w:id="1101492103">
      <w:bodyDiv w:val="1"/>
      <w:marLeft w:val="0"/>
      <w:marRight w:val="0"/>
      <w:marTop w:val="0"/>
      <w:marBottom w:val="0"/>
      <w:divBdr>
        <w:top w:val="none" w:sz="0" w:space="0" w:color="auto"/>
        <w:left w:val="none" w:sz="0" w:space="0" w:color="auto"/>
        <w:bottom w:val="none" w:sz="0" w:space="0" w:color="auto"/>
        <w:right w:val="none" w:sz="0" w:space="0" w:color="auto"/>
      </w:divBdr>
    </w:div>
    <w:div w:id="1106849446">
      <w:bodyDiv w:val="1"/>
      <w:marLeft w:val="0"/>
      <w:marRight w:val="0"/>
      <w:marTop w:val="0"/>
      <w:marBottom w:val="0"/>
      <w:divBdr>
        <w:top w:val="none" w:sz="0" w:space="0" w:color="auto"/>
        <w:left w:val="none" w:sz="0" w:space="0" w:color="auto"/>
        <w:bottom w:val="none" w:sz="0" w:space="0" w:color="auto"/>
        <w:right w:val="none" w:sz="0" w:space="0" w:color="auto"/>
      </w:divBdr>
    </w:div>
    <w:div w:id="1107696837">
      <w:bodyDiv w:val="1"/>
      <w:marLeft w:val="0"/>
      <w:marRight w:val="0"/>
      <w:marTop w:val="0"/>
      <w:marBottom w:val="0"/>
      <w:divBdr>
        <w:top w:val="none" w:sz="0" w:space="0" w:color="auto"/>
        <w:left w:val="none" w:sz="0" w:space="0" w:color="auto"/>
        <w:bottom w:val="none" w:sz="0" w:space="0" w:color="auto"/>
        <w:right w:val="none" w:sz="0" w:space="0" w:color="auto"/>
      </w:divBdr>
    </w:div>
    <w:div w:id="1108891714">
      <w:bodyDiv w:val="1"/>
      <w:marLeft w:val="0"/>
      <w:marRight w:val="0"/>
      <w:marTop w:val="0"/>
      <w:marBottom w:val="0"/>
      <w:divBdr>
        <w:top w:val="none" w:sz="0" w:space="0" w:color="auto"/>
        <w:left w:val="none" w:sz="0" w:space="0" w:color="auto"/>
        <w:bottom w:val="none" w:sz="0" w:space="0" w:color="auto"/>
        <w:right w:val="none" w:sz="0" w:space="0" w:color="auto"/>
      </w:divBdr>
    </w:div>
    <w:div w:id="1112482323">
      <w:bodyDiv w:val="1"/>
      <w:marLeft w:val="0"/>
      <w:marRight w:val="0"/>
      <w:marTop w:val="0"/>
      <w:marBottom w:val="0"/>
      <w:divBdr>
        <w:top w:val="none" w:sz="0" w:space="0" w:color="auto"/>
        <w:left w:val="none" w:sz="0" w:space="0" w:color="auto"/>
        <w:bottom w:val="none" w:sz="0" w:space="0" w:color="auto"/>
        <w:right w:val="none" w:sz="0" w:space="0" w:color="auto"/>
      </w:divBdr>
    </w:div>
    <w:div w:id="1126582878">
      <w:bodyDiv w:val="1"/>
      <w:marLeft w:val="0"/>
      <w:marRight w:val="0"/>
      <w:marTop w:val="0"/>
      <w:marBottom w:val="0"/>
      <w:divBdr>
        <w:top w:val="none" w:sz="0" w:space="0" w:color="auto"/>
        <w:left w:val="none" w:sz="0" w:space="0" w:color="auto"/>
        <w:bottom w:val="none" w:sz="0" w:space="0" w:color="auto"/>
        <w:right w:val="none" w:sz="0" w:space="0" w:color="auto"/>
      </w:divBdr>
    </w:div>
    <w:div w:id="1137454700">
      <w:bodyDiv w:val="1"/>
      <w:marLeft w:val="0"/>
      <w:marRight w:val="0"/>
      <w:marTop w:val="0"/>
      <w:marBottom w:val="0"/>
      <w:divBdr>
        <w:top w:val="none" w:sz="0" w:space="0" w:color="auto"/>
        <w:left w:val="none" w:sz="0" w:space="0" w:color="auto"/>
        <w:bottom w:val="none" w:sz="0" w:space="0" w:color="auto"/>
        <w:right w:val="none" w:sz="0" w:space="0" w:color="auto"/>
      </w:divBdr>
    </w:div>
    <w:div w:id="1140266984">
      <w:bodyDiv w:val="1"/>
      <w:marLeft w:val="0"/>
      <w:marRight w:val="0"/>
      <w:marTop w:val="0"/>
      <w:marBottom w:val="0"/>
      <w:divBdr>
        <w:top w:val="none" w:sz="0" w:space="0" w:color="auto"/>
        <w:left w:val="none" w:sz="0" w:space="0" w:color="auto"/>
        <w:bottom w:val="none" w:sz="0" w:space="0" w:color="auto"/>
        <w:right w:val="none" w:sz="0" w:space="0" w:color="auto"/>
      </w:divBdr>
    </w:div>
    <w:div w:id="1142308418">
      <w:bodyDiv w:val="1"/>
      <w:marLeft w:val="0"/>
      <w:marRight w:val="0"/>
      <w:marTop w:val="0"/>
      <w:marBottom w:val="0"/>
      <w:divBdr>
        <w:top w:val="none" w:sz="0" w:space="0" w:color="auto"/>
        <w:left w:val="none" w:sz="0" w:space="0" w:color="auto"/>
        <w:bottom w:val="none" w:sz="0" w:space="0" w:color="auto"/>
        <w:right w:val="none" w:sz="0" w:space="0" w:color="auto"/>
      </w:divBdr>
    </w:div>
    <w:div w:id="1144465172">
      <w:bodyDiv w:val="1"/>
      <w:marLeft w:val="0"/>
      <w:marRight w:val="0"/>
      <w:marTop w:val="0"/>
      <w:marBottom w:val="0"/>
      <w:divBdr>
        <w:top w:val="none" w:sz="0" w:space="0" w:color="auto"/>
        <w:left w:val="none" w:sz="0" w:space="0" w:color="auto"/>
        <w:bottom w:val="none" w:sz="0" w:space="0" w:color="auto"/>
        <w:right w:val="none" w:sz="0" w:space="0" w:color="auto"/>
      </w:divBdr>
    </w:div>
    <w:div w:id="1159927924">
      <w:bodyDiv w:val="1"/>
      <w:marLeft w:val="0"/>
      <w:marRight w:val="0"/>
      <w:marTop w:val="0"/>
      <w:marBottom w:val="0"/>
      <w:divBdr>
        <w:top w:val="none" w:sz="0" w:space="0" w:color="auto"/>
        <w:left w:val="none" w:sz="0" w:space="0" w:color="auto"/>
        <w:bottom w:val="none" w:sz="0" w:space="0" w:color="auto"/>
        <w:right w:val="none" w:sz="0" w:space="0" w:color="auto"/>
      </w:divBdr>
    </w:div>
    <w:div w:id="1165896470">
      <w:bodyDiv w:val="1"/>
      <w:marLeft w:val="0"/>
      <w:marRight w:val="0"/>
      <w:marTop w:val="0"/>
      <w:marBottom w:val="0"/>
      <w:divBdr>
        <w:top w:val="none" w:sz="0" w:space="0" w:color="auto"/>
        <w:left w:val="none" w:sz="0" w:space="0" w:color="auto"/>
        <w:bottom w:val="none" w:sz="0" w:space="0" w:color="auto"/>
        <w:right w:val="none" w:sz="0" w:space="0" w:color="auto"/>
      </w:divBdr>
    </w:div>
    <w:div w:id="1170215891">
      <w:bodyDiv w:val="1"/>
      <w:marLeft w:val="0"/>
      <w:marRight w:val="0"/>
      <w:marTop w:val="0"/>
      <w:marBottom w:val="0"/>
      <w:divBdr>
        <w:top w:val="none" w:sz="0" w:space="0" w:color="auto"/>
        <w:left w:val="none" w:sz="0" w:space="0" w:color="auto"/>
        <w:bottom w:val="none" w:sz="0" w:space="0" w:color="auto"/>
        <w:right w:val="none" w:sz="0" w:space="0" w:color="auto"/>
      </w:divBdr>
    </w:div>
    <w:div w:id="1176572860">
      <w:bodyDiv w:val="1"/>
      <w:marLeft w:val="0"/>
      <w:marRight w:val="0"/>
      <w:marTop w:val="0"/>
      <w:marBottom w:val="0"/>
      <w:divBdr>
        <w:top w:val="none" w:sz="0" w:space="0" w:color="auto"/>
        <w:left w:val="none" w:sz="0" w:space="0" w:color="auto"/>
        <w:bottom w:val="none" w:sz="0" w:space="0" w:color="auto"/>
        <w:right w:val="none" w:sz="0" w:space="0" w:color="auto"/>
      </w:divBdr>
    </w:div>
    <w:div w:id="1186599891">
      <w:bodyDiv w:val="1"/>
      <w:marLeft w:val="0"/>
      <w:marRight w:val="0"/>
      <w:marTop w:val="0"/>
      <w:marBottom w:val="0"/>
      <w:divBdr>
        <w:top w:val="none" w:sz="0" w:space="0" w:color="auto"/>
        <w:left w:val="none" w:sz="0" w:space="0" w:color="auto"/>
        <w:bottom w:val="none" w:sz="0" w:space="0" w:color="auto"/>
        <w:right w:val="none" w:sz="0" w:space="0" w:color="auto"/>
      </w:divBdr>
    </w:div>
    <w:div w:id="1186674704">
      <w:bodyDiv w:val="1"/>
      <w:marLeft w:val="0"/>
      <w:marRight w:val="0"/>
      <w:marTop w:val="0"/>
      <w:marBottom w:val="0"/>
      <w:divBdr>
        <w:top w:val="none" w:sz="0" w:space="0" w:color="auto"/>
        <w:left w:val="none" w:sz="0" w:space="0" w:color="auto"/>
        <w:bottom w:val="none" w:sz="0" w:space="0" w:color="auto"/>
        <w:right w:val="none" w:sz="0" w:space="0" w:color="auto"/>
      </w:divBdr>
    </w:div>
    <w:div w:id="1211724395">
      <w:bodyDiv w:val="1"/>
      <w:marLeft w:val="0"/>
      <w:marRight w:val="0"/>
      <w:marTop w:val="0"/>
      <w:marBottom w:val="0"/>
      <w:divBdr>
        <w:top w:val="none" w:sz="0" w:space="0" w:color="auto"/>
        <w:left w:val="none" w:sz="0" w:space="0" w:color="auto"/>
        <w:bottom w:val="none" w:sz="0" w:space="0" w:color="auto"/>
        <w:right w:val="none" w:sz="0" w:space="0" w:color="auto"/>
      </w:divBdr>
    </w:div>
    <w:div w:id="1220627106">
      <w:bodyDiv w:val="1"/>
      <w:marLeft w:val="0"/>
      <w:marRight w:val="0"/>
      <w:marTop w:val="0"/>
      <w:marBottom w:val="0"/>
      <w:divBdr>
        <w:top w:val="none" w:sz="0" w:space="0" w:color="auto"/>
        <w:left w:val="none" w:sz="0" w:space="0" w:color="auto"/>
        <w:bottom w:val="none" w:sz="0" w:space="0" w:color="auto"/>
        <w:right w:val="none" w:sz="0" w:space="0" w:color="auto"/>
      </w:divBdr>
    </w:div>
    <w:div w:id="1243218248">
      <w:bodyDiv w:val="1"/>
      <w:marLeft w:val="0"/>
      <w:marRight w:val="0"/>
      <w:marTop w:val="0"/>
      <w:marBottom w:val="0"/>
      <w:divBdr>
        <w:top w:val="none" w:sz="0" w:space="0" w:color="auto"/>
        <w:left w:val="none" w:sz="0" w:space="0" w:color="auto"/>
        <w:bottom w:val="none" w:sz="0" w:space="0" w:color="auto"/>
        <w:right w:val="none" w:sz="0" w:space="0" w:color="auto"/>
      </w:divBdr>
    </w:div>
    <w:div w:id="1246063315">
      <w:bodyDiv w:val="1"/>
      <w:marLeft w:val="0"/>
      <w:marRight w:val="0"/>
      <w:marTop w:val="0"/>
      <w:marBottom w:val="0"/>
      <w:divBdr>
        <w:top w:val="none" w:sz="0" w:space="0" w:color="auto"/>
        <w:left w:val="none" w:sz="0" w:space="0" w:color="auto"/>
        <w:bottom w:val="none" w:sz="0" w:space="0" w:color="auto"/>
        <w:right w:val="none" w:sz="0" w:space="0" w:color="auto"/>
      </w:divBdr>
    </w:div>
    <w:div w:id="1247953661">
      <w:bodyDiv w:val="1"/>
      <w:marLeft w:val="0"/>
      <w:marRight w:val="0"/>
      <w:marTop w:val="0"/>
      <w:marBottom w:val="0"/>
      <w:divBdr>
        <w:top w:val="none" w:sz="0" w:space="0" w:color="auto"/>
        <w:left w:val="none" w:sz="0" w:space="0" w:color="auto"/>
        <w:bottom w:val="none" w:sz="0" w:space="0" w:color="auto"/>
        <w:right w:val="none" w:sz="0" w:space="0" w:color="auto"/>
      </w:divBdr>
    </w:div>
    <w:div w:id="1249660442">
      <w:bodyDiv w:val="1"/>
      <w:marLeft w:val="0"/>
      <w:marRight w:val="0"/>
      <w:marTop w:val="0"/>
      <w:marBottom w:val="0"/>
      <w:divBdr>
        <w:top w:val="none" w:sz="0" w:space="0" w:color="auto"/>
        <w:left w:val="none" w:sz="0" w:space="0" w:color="auto"/>
        <w:bottom w:val="none" w:sz="0" w:space="0" w:color="auto"/>
        <w:right w:val="none" w:sz="0" w:space="0" w:color="auto"/>
      </w:divBdr>
    </w:div>
    <w:div w:id="1274630680">
      <w:bodyDiv w:val="1"/>
      <w:marLeft w:val="0"/>
      <w:marRight w:val="0"/>
      <w:marTop w:val="0"/>
      <w:marBottom w:val="0"/>
      <w:divBdr>
        <w:top w:val="none" w:sz="0" w:space="0" w:color="auto"/>
        <w:left w:val="none" w:sz="0" w:space="0" w:color="auto"/>
        <w:bottom w:val="none" w:sz="0" w:space="0" w:color="auto"/>
        <w:right w:val="none" w:sz="0" w:space="0" w:color="auto"/>
      </w:divBdr>
    </w:div>
    <w:div w:id="1296526708">
      <w:bodyDiv w:val="1"/>
      <w:marLeft w:val="0"/>
      <w:marRight w:val="0"/>
      <w:marTop w:val="0"/>
      <w:marBottom w:val="0"/>
      <w:divBdr>
        <w:top w:val="none" w:sz="0" w:space="0" w:color="auto"/>
        <w:left w:val="none" w:sz="0" w:space="0" w:color="auto"/>
        <w:bottom w:val="none" w:sz="0" w:space="0" w:color="auto"/>
        <w:right w:val="none" w:sz="0" w:space="0" w:color="auto"/>
      </w:divBdr>
    </w:div>
    <w:div w:id="1322662195">
      <w:bodyDiv w:val="1"/>
      <w:marLeft w:val="0"/>
      <w:marRight w:val="0"/>
      <w:marTop w:val="0"/>
      <w:marBottom w:val="0"/>
      <w:divBdr>
        <w:top w:val="none" w:sz="0" w:space="0" w:color="auto"/>
        <w:left w:val="none" w:sz="0" w:space="0" w:color="auto"/>
        <w:bottom w:val="none" w:sz="0" w:space="0" w:color="auto"/>
        <w:right w:val="none" w:sz="0" w:space="0" w:color="auto"/>
      </w:divBdr>
    </w:div>
    <w:div w:id="1330601205">
      <w:bodyDiv w:val="1"/>
      <w:marLeft w:val="0"/>
      <w:marRight w:val="0"/>
      <w:marTop w:val="0"/>
      <w:marBottom w:val="0"/>
      <w:divBdr>
        <w:top w:val="none" w:sz="0" w:space="0" w:color="auto"/>
        <w:left w:val="none" w:sz="0" w:space="0" w:color="auto"/>
        <w:bottom w:val="none" w:sz="0" w:space="0" w:color="auto"/>
        <w:right w:val="none" w:sz="0" w:space="0" w:color="auto"/>
      </w:divBdr>
    </w:div>
    <w:div w:id="1337489897">
      <w:bodyDiv w:val="1"/>
      <w:marLeft w:val="0"/>
      <w:marRight w:val="0"/>
      <w:marTop w:val="0"/>
      <w:marBottom w:val="0"/>
      <w:divBdr>
        <w:top w:val="none" w:sz="0" w:space="0" w:color="auto"/>
        <w:left w:val="none" w:sz="0" w:space="0" w:color="auto"/>
        <w:bottom w:val="none" w:sz="0" w:space="0" w:color="auto"/>
        <w:right w:val="none" w:sz="0" w:space="0" w:color="auto"/>
      </w:divBdr>
    </w:div>
    <w:div w:id="1352299987">
      <w:bodyDiv w:val="1"/>
      <w:marLeft w:val="0"/>
      <w:marRight w:val="0"/>
      <w:marTop w:val="0"/>
      <w:marBottom w:val="0"/>
      <w:divBdr>
        <w:top w:val="none" w:sz="0" w:space="0" w:color="auto"/>
        <w:left w:val="none" w:sz="0" w:space="0" w:color="auto"/>
        <w:bottom w:val="none" w:sz="0" w:space="0" w:color="auto"/>
        <w:right w:val="none" w:sz="0" w:space="0" w:color="auto"/>
      </w:divBdr>
    </w:div>
    <w:div w:id="1396588425">
      <w:bodyDiv w:val="1"/>
      <w:marLeft w:val="0"/>
      <w:marRight w:val="0"/>
      <w:marTop w:val="0"/>
      <w:marBottom w:val="0"/>
      <w:divBdr>
        <w:top w:val="none" w:sz="0" w:space="0" w:color="auto"/>
        <w:left w:val="none" w:sz="0" w:space="0" w:color="auto"/>
        <w:bottom w:val="none" w:sz="0" w:space="0" w:color="auto"/>
        <w:right w:val="none" w:sz="0" w:space="0" w:color="auto"/>
      </w:divBdr>
    </w:div>
    <w:div w:id="1409309942">
      <w:bodyDiv w:val="1"/>
      <w:marLeft w:val="0"/>
      <w:marRight w:val="0"/>
      <w:marTop w:val="0"/>
      <w:marBottom w:val="0"/>
      <w:divBdr>
        <w:top w:val="none" w:sz="0" w:space="0" w:color="auto"/>
        <w:left w:val="none" w:sz="0" w:space="0" w:color="auto"/>
        <w:bottom w:val="none" w:sz="0" w:space="0" w:color="auto"/>
        <w:right w:val="none" w:sz="0" w:space="0" w:color="auto"/>
      </w:divBdr>
      <w:divsChild>
        <w:div w:id="579288497">
          <w:marLeft w:val="0"/>
          <w:marRight w:val="0"/>
          <w:marTop w:val="0"/>
          <w:marBottom w:val="0"/>
          <w:divBdr>
            <w:top w:val="none" w:sz="0" w:space="0" w:color="auto"/>
            <w:left w:val="none" w:sz="0" w:space="0" w:color="auto"/>
            <w:bottom w:val="none" w:sz="0" w:space="0" w:color="auto"/>
            <w:right w:val="none" w:sz="0" w:space="0" w:color="auto"/>
          </w:divBdr>
        </w:div>
      </w:divsChild>
    </w:div>
    <w:div w:id="1411346675">
      <w:bodyDiv w:val="1"/>
      <w:marLeft w:val="0"/>
      <w:marRight w:val="0"/>
      <w:marTop w:val="0"/>
      <w:marBottom w:val="0"/>
      <w:divBdr>
        <w:top w:val="none" w:sz="0" w:space="0" w:color="auto"/>
        <w:left w:val="none" w:sz="0" w:space="0" w:color="auto"/>
        <w:bottom w:val="none" w:sz="0" w:space="0" w:color="auto"/>
        <w:right w:val="none" w:sz="0" w:space="0" w:color="auto"/>
      </w:divBdr>
    </w:div>
    <w:div w:id="1419791672">
      <w:bodyDiv w:val="1"/>
      <w:marLeft w:val="0"/>
      <w:marRight w:val="0"/>
      <w:marTop w:val="0"/>
      <w:marBottom w:val="0"/>
      <w:divBdr>
        <w:top w:val="none" w:sz="0" w:space="0" w:color="auto"/>
        <w:left w:val="none" w:sz="0" w:space="0" w:color="auto"/>
        <w:bottom w:val="none" w:sz="0" w:space="0" w:color="auto"/>
        <w:right w:val="none" w:sz="0" w:space="0" w:color="auto"/>
      </w:divBdr>
    </w:div>
    <w:div w:id="1427455422">
      <w:bodyDiv w:val="1"/>
      <w:marLeft w:val="0"/>
      <w:marRight w:val="0"/>
      <w:marTop w:val="0"/>
      <w:marBottom w:val="0"/>
      <w:divBdr>
        <w:top w:val="none" w:sz="0" w:space="0" w:color="auto"/>
        <w:left w:val="none" w:sz="0" w:space="0" w:color="auto"/>
        <w:bottom w:val="none" w:sz="0" w:space="0" w:color="auto"/>
        <w:right w:val="none" w:sz="0" w:space="0" w:color="auto"/>
      </w:divBdr>
    </w:div>
    <w:div w:id="1472282360">
      <w:bodyDiv w:val="1"/>
      <w:marLeft w:val="0"/>
      <w:marRight w:val="0"/>
      <w:marTop w:val="0"/>
      <w:marBottom w:val="0"/>
      <w:divBdr>
        <w:top w:val="none" w:sz="0" w:space="0" w:color="auto"/>
        <w:left w:val="none" w:sz="0" w:space="0" w:color="auto"/>
        <w:bottom w:val="none" w:sz="0" w:space="0" w:color="auto"/>
        <w:right w:val="none" w:sz="0" w:space="0" w:color="auto"/>
      </w:divBdr>
    </w:div>
    <w:div w:id="1486509765">
      <w:bodyDiv w:val="1"/>
      <w:marLeft w:val="0"/>
      <w:marRight w:val="0"/>
      <w:marTop w:val="0"/>
      <w:marBottom w:val="0"/>
      <w:divBdr>
        <w:top w:val="none" w:sz="0" w:space="0" w:color="auto"/>
        <w:left w:val="none" w:sz="0" w:space="0" w:color="auto"/>
        <w:bottom w:val="none" w:sz="0" w:space="0" w:color="auto"/>
        <w:right w:val="none" w:sz="0" w:space="0" w:color="auto"/>
      </w:divBdr>
    </w:div>
    <w:div w:id="1490174217">
      <w:bodyDiv w:val="1"/>
      <w:marLeft w:val="0"/>
      <w:marRight w:val="0"/>
      <w:marTop w:val="0"/>
      <w:marBottom w:val="0"/>
      <w:divBdr>
        <w:top w:val="none" w:sz="0" w:space="0" w:color="auto"/>
        <w:left w:val="none" w:sz="0" w:space="0" w:color="auto"/>
        <w:bottom w:val="none" w:sz="0" w:space="0" w:color="auto"/>
        <w:right w:val="none" w:sz="0" w:space="0" w:color="auto"/>
      </w:divBdr>
    </w:div>
    <w:div w:id="1499689213">
      <w:bodyDiv w:val="1"/>
      <w:marLeft w:val="0"/>
      <w:marRight w:val="0"/>
      <w:marTop w:val="0"/>
      <w:marBottom w:val="0"/>
      <w:divBdr>
        <w:top w:val="none" w:sz="0" w:space="0" w:color="auto"/>
        <w:left w:val="none" w:sz="0" w:space="0" w:color="auto"/>
        <w:bottom w:val="none" w:sz="0" w:space="0" w:color="auto"/>
        <w:right w:val="none" w:sz="0" w:space="0" w:color="auto"/>
      </w:divBdr>
    </w:div>
    <w:div w:id="1506817861">
      <w:bodyDiv w:val="1"/>
      <w:marLeft w:val="0"/>
      <w:marRight w:val="0"/>
      <w:marTop w:val="0"/>
      <w:marBottom w:val="0"/>
      <w:divBdr>
        <w:top w:val="none" w:sz="0" w:space="0" w:color="auto"/>
        <w:left w:val="none" w:sz="0" w:space="0" w:color="auto"/>
        <w:bottom w:val="none" w:sz="0" w:space="0" w:color="auto"/>
        <w:right w:val="none" w:sz="0" w:space="0" w:color="auto"/>
      </w:divBdr>
    </w:div>
    <w:div w:id="1508211025">
      <w:bodyDiv w:val="1"/>
      <w:marLeft w:val="0"/>
      <w:marRight w:val="0"/>
      <w:marTop w:val="0"/>
      <w:marBottom w:val="0"/>
      <w:divBdr>
        <w:top w:val="none" w:sz="0" w:space="0" w:color="auto"/>
        <w:left w:val="none" w:sz="0" w:space="0" w:color="auto"/>
        <w:bottom w:val="none" w:sz="0" w:space="0" w:color="auto"/>
        <w:right w:val="none" w:sz="0" w:space="0" w:color="auto"/>
      </w:divBdr>
    </w:div>
    <w:div w:id="1510363516">
      <w:bodyDiv w:val="1"/>
      <w:marLeft w:val="0"/>
      <w:marRight w:val="0"/>
      <w:marTop w:val="0"/>
      <w:marBottom w:val="0"/>
      <w:divBdr>
        <w:top w:val="none" w:sz="0" w:space="0" w:color="auto"/>
        <w:left w:val="none" w:sz="0" w:space="0" w:color="auto"/>
        <w:bottom w:val="none" w:sz="0" w:space="0" w:color="auto"/>
        <w:right w:val="none" w:sz="0" w:space="0" w:color="auto"/>
      </w:divBdr>
    </w:div>
    <w:div w:id="1520507401">
      <w:bodyDiv w:val="1"/>
      <w:marLeft w:val="0"/>
      <w:marRight w:val="0"/>
      <w:marTop w:val="0"/>
      <w:marBottom w:val="0"/>
      <w:divBdr>
        <w:top w:val="none" w:sz="0" w:space="0" w:color="auto"/>
        <w:left w:val="none" w:sz="0" w:space="0" w:color="auto"/>
        <w:bottom w:val="none" w:sz="0" w:space="0" w:color="auto"/>
        <w:right w:val="none" w:sz="0" w:space="0" w:color="auto"/>
      </w:divBdr>
    </w:div>
    <w:div w:id="1532063492">
      <w:bodyDiv w:val="1"/>
      <w:marLeft w:val="0"/>
      <w:marRight w:val="0"/>
      <w:marTop w:val="0"/>
      <w:marBottom w:val="0"/>
      <w:divBdr>
        <w:top w:val="none" w:sz="0" w:space="0" w:color="auto"/>
        <w:left w:val="none" w:sz="0" w:space="0" w:color="auto"/>
        <w:bottom w:val="none" w:sz="0" w:space="0" w:color="auto"/>
        <w:right w:val="none" w:sz="0" w:space="0" w:color="auto"/>
      </w:divBdr>
    </w:div>
    <w:div w:id="1532303678">
      <w:bodyDiv w:val="1"/>
      <w:marLeft w:val="0"/>
      <w:marRight w:val="0"/>
      <w:marTop w:val="0"/>
      <w:marBottom w:val="0"/>
      <w:divBdr>
        <w:top w:val="none" w:sz="0" w:space="0" w:color="auto"/>
        <w:left w:val="none" w:sz="0" w:space="0" w:color="auto"/>
        <w:bottom w:val="none" w:sz="0" w:space="0" w:color="auto"/>
        <w:right w:val="none" w:sz="0" w:space="0" w:color="auto"/>
      </w:divBdr>
    </w:div>
    <w:div w:id="1539512796">
      <w:bodyDiv w:val="1"/>
      <w:marLeft w:val="0"/>
      <w:marRight w:val="0"/>
      <w:marTop w:val="0"/>
      <w:marBottom w:val="0"/>
      <w:divBdr>
        <w:top w:val="none" w:sz="0" w:space="0" w:color="auto"/>
        <w:left w:val="none" w:sz="0" w:space="0" w:color="auto"/>
        <w:bottom w:val="none" w:sz="0" w:space="0" w:color="auto"/>
        <w:right w:val="none" w:sz="0" w:space="0" w:color="auto"/>
      </w:divBdr>
    </w:div>
    <w:div w:id="1542523061">
      <w:bodyDiv w:val="1"/>
      <w:marLeft w:val="0"/>
      <w:marRight w:val="0"/>
      <w:marTop w:val="0"/>
      <w:marBottom w:val="0"/>
      <w:divBdr>
        <w:top w:val="none" w:sz="0" w:space="0" w:color="auto"/>
        <w:left w:val="none" w:sz="0" w:space="0" w:color="auto"/>
        <w:bottom w:val="none" w:sz="0" w:space="0" w:color="auto"/>
        <w:right w:val="none" w:sz="0" w:space="0" w:color="auto"/>
      </w:divBdr>
    </w:div>
    <w:div w:id="1565218298">
      <w:bodyDiv w:val="1"/>
      <w:marLeft w:val="0"/>
      <w:marRight w:val="0"/>
      <w:marTop w:val="0"/>
      <w:marBottom w:val="0"/>
      <w:divBdr>
        <w:top w:val="none" w:sz="0" w:space="0" w:color="auto"/>
        <w:left w:val="none" w:sz="0" w:space="0" w:color="auto"/>
        <w:bottom w:val="none" w:sz="0" w:space="0" w:color="auto"/>
        <w:right w:val="none" w:sz="0" w:space="0" w:color="auto"/>
      </w:divBdr>
    </w:div>
    <w:div w:id="1566525170">
      <w:bodyDiv w:val="1"/>
      <w:marLeft w:val="0"/>
      <w:marRight w:val="0"/>
      <w:marTop w:val="0"/>
      <w:marBottom w:val="0"/>
      <w:divBdr>
        <w:top w:val="none" w:sz="0" w:space="0" w:color="auto"/>
        <w:left w:val="none" w:sz="0" w:space="0" w:color="auto"/>
        <w:bottom w:val="none" w:sz="0" w:space="0" w:color="auto"/>
        <w:right w:val="none" w:sz="0" w:space="0" w:color="auto"/>
      </w:divBdr>
    </w:div>
    <w:div w:id="1571426479">
      <w:bodyDiv w:val="1"/>
      <w:marLeft w:val="0"/>
      <w:marRight w:val="0"/>
      <w:marTop w:val="0"/>
      <w:marBottom w:val="0"/>
      <w:divBdr>
        <w:top w:val="none" w:sz="0" w:space="0" w:color="auto"/>
        <w:left w:val="none" w:sz="0" w:space="0" w:color="auto"/>
        <w:bottom w:val="none" w:sz="0" w:space="0" w:color="auto"/>
        <w:right w:val="none" w:sz="0" w:space="0" w:color="auto"/>
      </w:divBdr>
    </w:div>
    <w:div w:id="1576014557">
      <w:bodyDiv w:val="1"/>
      <w:marLeft w:val="0"/>
      <w:marRight w:val="0"/>
      <w:marTop w:val="0"/>
      <w:marBottom w:val="0"/>
      <w:divBdr>
        <w:top w:val="none" w:sz="0" w:space="0" w:color="auto"/>
        <w:left w:val="none" w:sz="0" w:space="0" w:color="auto"/>
        <w:bottom w:val="none" w:sz="0" w:space="0" w:color="auto"/>
        <w:right w:val="none" w:sz="0" w:space="0" w:color="auto"/>
      </w:divBdr>
    </w:div>
    <w:div w:id="1583369007">
      <w:bodyDiv w:val="1"/>
      <w:marLeft w:val="0"/>
      <w:marRight w:val="0"/>
      <w:marTop w:val="0"/>
      <w:marBottom w:val="0"/>
      <w:divBdr>
        <w:top w:val="none" w:sz="0" w:space="0" w:color="auto"/>
        <w:left w:val="none" w:sz="0" w:space="0" w:color="auto"/>
        <w:bottom w:val="none" w:sz="0" w:space="0" w:color="auto"/>
        <w:right w:val="none" w:sz="0" w:space="0" w:color="auto"/>
      </w:divBdr>
    </w:div>
    <w:div w:id="1610163465">
      <w:bodyDiv w:val="1"/>
      <w:marLeft w:val="0"/>
      <w:marRight w:val="0"/>
      <w:marTop w:val="0"/>
      <w:marBottom w:val="0"/>
      <w:divBdr>
        <w:top w:val="none" w:sz="0" w:space="0" w:color="auto"/>
        <w:left w:val="none" w:sz="0" w:space="0" w:color="auto"/>
        <w:bottom w:val="none" w:sz="0" w:space="0" w:color="auto"/>
        <w:right w:val="none" w:sz="0" w:space="0" w:color="auto"/>
      </w:divBdr>
    </w:div>
    <w:div w:id="1629896932">
      <w:bodyDiv w:val="1"/>
      <w:marLeft w:val="0"/>
      <w:marRight w:val="0"/>
      <w:marTop w:val="0"/>
      <w:marBottom w:val="0"/>
      <w:divBdr>
        <w:top w:val="none" w:sz="0" w:space="0" w:color="auto"/>
        <w:left w:val="none" w:sz="0" w:space="0" w:color="auto"/>
        <w:bottom w:val="none" w:sz="0" w:space="0" w:color="auto"/>
        <w:right w:val="none" w:sz="0" w:space="0" w:color="auto"/>
      </w:divBdr>
    </w:div>
    <w:div w:id="1645116399">
      <w:bodyDiv w:val="1"/>
      <w:marLeft w:val="0"/>
      <w:marRight w:val="0"/>
      <w:marTop w:val="0"/>
      <w:marBottom w:val="0"/>
      <w:divBdr>
        <w:top w:val="none" w:sz="0" w:space="0" w:color="auto"/>
        <w:left w:val="none" w:sz="0" w:space="0" w:color="auto"/>
        <w:bottom w:val="none" w:sz="0" w:space="0" w:color="auto"/>
        <w:right w:val="none" w:sz="0" w:space="0" w:color="auto"/>
      </w:divBdr>
    </w:div>
    <w:div w:id="1679893842">
      <w:bodyDiv w:val="1"/>
      <w:marLeft w:val="0"/>
      <w:marRight w:val="0"/>
      <w:marTop w:val="0"/>
      <w:marBottom w:val="0"/>
      <w:divBdr>
        <w:top w:val="none" w:sz="0" w:space="0" w:color="auto"/>
        <w:left w:val="none" w:sz="0" w:space="0" w:color="auto"/>
        <w:bottom w:val="none" w:sz="0" w:space="0" w:color="auto"/>
        <w:right w:val="none" w:sz="0" w:space="0" w:color="auto"/>
      </w:divBdr>
    </w:div>
    <w:div w:id="1683434371">
      <w:bodyDiv w:val="1"/>
      <w:marLeft w:val="0"/>
      <w:marRight w:val="0"/>
      <w:marTop w:val="0"/>
      <w:marBottom w:val="0"/>
      <w:divBdr>
        <w:top w:val="none" w:sz="0" w:space="0" w:color="auto"/>
        <w:left w:val="none" w:sz="0" w:space="0" w:color="auto"/>
        <w:bottom w:val="none" w:sz="0" w:space="0" w:color="auto"/>
        <w:right w:val="none" w:sz="0" w:space="0" w:color="auto"/>
      </w:divBdr>
    </w:div>
    <w:div w:id="1711874844">
      <w:bodyDiv w:val="1"/>
      <w:marLeft w:val="0"/>
      <w:marRight w:val="0"/>
      <w:marTop w:val="0"/>
      <w:marBottom w:val="0"/>
      <w:divBdr>
        <w:top w:val="none" w:sz="0" w:space="0" w:color="auto"/>
        <w:left w:val="none" w:sz="0" w:space="0" w:color="auto"/>
        <w:bottom w:val="none" w:sz="0" w:space="0" w:color="auto"/>
        <w:right w:val="none" w:sz="0" w:space="0" w:color="auto"/>
      </w:divBdr>
    </w:div>
    <w:div w:id="1732844432">
      <w:bodyDiv w:val="1"/>
      <w:marLeft w:val="0"/>
      <w:marRight w:val="0"/>
      <w:marTop w:val="0"/>
      <w:marBottom w:val="0"/>
      <w:divBdr>
        <w:top w:val="none" w:sz="0" w:space="0" w:color="auto"/>
        <w:left w:val="none" w:sz="0" w:space="0" w:color="auto"/>
        <w:bottom w:val="none" w:sz="0" w:space="0" w:color="auto"/>
        <w:right w:val="none" w:sz="0" w:space="0" w:color="auto"/>
      </w:divBdr>
    </w:div>
    <w:div w:id="1764448313">
      <w:bodyDiv w:val="1"/>
      <w:marLeft w:val="0"/>
      <w:marRight w:val="0"/>
      <w:marTop w:val="0"/>
      <w:marBottom w:val="0"/>
      <w:divBdr>
        <w:top w:val="none" w:sz="0" w:space="0" w:color="auto"/>
        <w:left w:val="none" w:sz="0" w:space="0" w:color="auto"/>
        <w:bottom w:val="none" w:sz="0" w:space="0" w:color="auto"/>
        <w:right w:val="none" w:sz="0" w:space="0" w:color="auto"/>
      </w:divBdr>
    </w:div>
    <w:div w:id="1767847703">
      <w:bodyDiv w:val="1"/>
      <w:marLeft w:val="0"/>
      <w:marRight w:val="0"/>
      <w:marTop w:val="0"/>
      <w:marBottom w:val="0"/>
      <w:divBdr>
        <w:top w:val="none" w:sz="0" w:space="0" w:color="auto"/>
        <w:left w:val="none" w:sz="0" w:space="0" w:color="auto"/>
        <w:bottom w:val="none" w:sz="0" w:space="0" w:color="auto"/>
        <w:right w:val="none" w:sz="0" w:space="0" w:color="auto"/>
      </w:divBdr>
    </w:div>
    <w:div w:id="1783380995">
      <w:bodyDiv w:val="1"/>
      <w:marLeft w:val="0"/>
      <w:marRight w:val="0"/>
      <w:marTop w:val="0"/>
      <w:marBottom w:val="0"/>
      <w:divBdr>
        <w:top w:val="none" w:sz="0" w:space="0" w:color="auto"/>
        <w:left w:val="none" w:sz="0" w:space="0" w:color="auto"/>
        <w:bottom w:val="none" w:sz="0" w:space="0" w:color="auto"/>
        <w:right w:val="none" w:sz="0" w:space="0" w:color="auto"/>
      </w:divBdr>
    </w:div>
    <w:div w:id="1787387272">
      <w:bodyDiv w:val="1"/>
      <w:marLeft w:val="0"/>
      <w:marRight w:val="0"/>
      <w:marTop w:val="0"/>
      <w:marBottom w:val="0"/>
      <w:divBdr>
        <w:top w:val="none" w:sz="0" w:space="0" w:color="auto"/>
        <w:left w:val="none" w:sz="0" w:space="0" w:color="auto"/>
        <w:bottom w:val="none" w:sz="0" w:space="0" w:color="auto"/>
        <w:right w:val="none" w:sz="0" w:space="0" w:color="auto"/>
      </w:divBdr>
    </w:div>
    <w:div w:id="1791823108">
      <w:bodyDiv w:val="1"/>
      <w:marLeft w:val="0"/>
      <w:marRight w:val="0"/>
      <w:marTop w:val="0"/>
      <w:marBottom w:val="0"/>
      <w:divBdr>
        <w:top w:val="none" w:sz="0" w:space="0" w:color="auto"/>
        <w:left w:val="none" w:sz="0" w:space="0" w:color="auto"/>
        <w:bottom w:val="none" w:sz="0" w:space="0" w:color="auto"/>
        <w:right w:val="none" w:sz="0" w:space="0" w:color="auto"/>
      </w:divBdr>
    </w:div>
    <w:div w:id="1796557490">
      <w:bodyDiv w:val="1"/>
      <w:marLeft w:val="0"/>
      <w:marRight w:val="0"/>
      <w:marTop w:val="0"/>
      <w:marBottom w:val="0"/>
      <w:divBdr>
        <w:top w:val="none" w:sz="0" w:space="0" w:color="auto"/>
        <w:left w:val="none" w:sz="0" w:space="0" w:color="auto"/>
        <w:bottom w:val="none" w:sz="0" w:space="0" w:color="auto"/>
        <w:right w:val="none" w:sz="0" w:space="0" w:color="auto"/>
      </w:divBdr>
    </w:div>
    <w:div w:id="1811550708">
      <w:bodyDiv w:val="1"/>
      <w:marLeft w:val="0"/>
      <w:marRight w:val="0"/>
      <w:marTop w:val="0"/>
      <w:marBottom w:val="0"/>
      <w:divBdr>
        <w:top w:val="none" w:sz="0" w:space="0" w:color="auto"/>
        <w:left w:val="none" w:sz="0" w:space="0" w:color="auto"/>
        <w:bottom w:val="none" w:sz="0" w:space="0" w:color="auto"/>
        <w:right w:val="none" w:sz="0" w:space="0" w:color="auto"/>
      </w:divBdr>
    </w:div>
    <w:div w:id="1824272763">
      <w:bodyDiv w:val="1"/>
      <w:marLeft w:val="0"/>
      <w:marRight w:val="0"/>
      <w:marTop w:val="0"/>
      <w:marBottom w:val="0"/>
      <w:divBdr>
        <w:top w:val="none" w:sz="0" w:space="0" w:color="auto"/>
        <w:left w:val="none" w:sz="0" w:space="0" w:color="auto"/>
        <w:bottom w:val="none" w:sz="0" w:space="0" w:color="auto"/>
        <w:right w:val="none" w:sz="0" w:space="0" w:color="auto"/>
      </w:divBdr>
    </w:div>
    <w:div w:id="1837918451">
      <w:bodyDiv w:val="1"/>
      <w:marLeft w:val="0"/>
      <w:marRight w:val="0"/>
      <w:marTop w:val="0"/>
      <w:marBottom w:val="0"/>
      <w:divBdr>
        <w:top w:val="none" w:sz="0" w:space="0" w:color="auto"/>
        <w:left w:val="none" w:sz="0" w:space="0" w:color="auto"/>
        <w:bottom w:val="none" w:sz="0" w:space="0" w:color="auto"/>
        <w:right w:val="none" w:sz="0" w:space="0" w:color="auto"/>
      </w:divBdr>
    </w:div>
    <w:div w:id="1848249363">
      <w:bodyDiv w:val="1"/>
      <w:marLeft w:val="0"/>
      <w:marRight w:val="0"/>
      <w:marTop w:val="0"/>
      <w:marBottom w:val="0"/>
      <w:divBdr>
        <w:top w:val="none" w:sz="0" w:space="0" w:color="auto"/>
        <w:left w:val="none" w:sz="0" w:space="0" w:color="auto"/>
        <w:bottom w:val="none" w:sz="0" w:space="0" w:color="auto"/>
        <w:right w:val="none" w:sz="0" w:space="0" w:color="auto"/>
      </w:divBdr>
    </w:div>
    <w:div w:id="1860000557">
      <w:bodyDiv w:val="1"/>
      <w:marLeft w:val="0"/>
      <w:marRight w:val="0"/>
      <w:marTop w:val="0"/>
      <w:marBottom w:val="0"/>
      <w:divBdr>
        <w:top w:val="none" w:sz="0" w:space="0" w:color="auto"/>
        <w:left w:val="none" w:sz="0" w:space="0" w:color="auto"/>
        <w:bottom w:val="none" w:sz="0" w:space="0" w:color="auto"/>
        <w:right w:val="none" w:sz="0" w:space="0" w:color="auto"/>
      </w:divBdr>
    </w:div>
    <w:div w:id="1871869235">
      <w:bodyDiv w:val="1"/>
      <w:marLeft w:val="0"/>
      <w:marRight w:val="0"/>
      <w:marTop w:val="0"/>
      <w:marBottom w:val="0"/>
      <w:divBdr>
        <w:top w:val="none" w:sz="0" w:space="0" w:color="auto"/>
        <w:left w:val="none" w:sz="0" w:space="0" w:color="auto"/>
        <w:bottom w:val="none" w:sz="0" w:space="0" w:color="auto"/>
        <w:right w:val="none" w:sz="0" w:space="0" w:color="auto"/>
      </w:divBdr>
    </w:div>
    <w:div w:id="1874264083">
      <w:bodyDiv w:val="1"/>
      <w:marLeft w:val="0"/>
      <w:marRight w:val="0"/>
      <w:marTop w:val="0"/>
      <w:marBottom w:val="0"/>
      <w:divBdr>
        <w:top w:val="none" w:sz="0" w:space="0" w:color="auto"/>
        <w:left w:val="none" w:sz="0" w:space="0" w:color="auto"/>
        <w:bottom w:val="none" w:sz="0" w:space="0" w:color="auto"/>
        <w:right w:val="none" w:sz="0" w:space="0" w:color="auto"/>
      </w:divBdr>
    </w:div>
    <w:div w:id="1874344467">
      <w:bodyDiv w:val="1"/>
      <w:marLeft w:val="0"/>
      <w:marRight w:val="0"/>
      <w:marTop w:val="0"/>
      <w:marBottom w:val="0"/>
      <w:divBdr>
        <w:top w:val="none" w:sz="0" w:space="0" w:color="auto"/>
        <w:left w:val="none" w:sz="0" w:space="0" w:color="auto"/>
        <w:bottom w:val="none" w:sz="0" w:space="0" w:color="auto"/>
        <w:right w:val="none" w:sz="0" w:space="0" w:color="auto"/>
      </w:divBdr>
    </w:div>
    <w:div w:id="1883059066">
      <w:bodyDiv w:val="1"/>
      <w:marLeft w:val="0"/>
      <w:marRight w:val="0"/>
      <w:marTop w:val="0"/>
      <w:marBottom w:val="0"/>
      <w:divBdr>
        <w:top w:val="none" w:sz="0" w:space="0" w:color="auto"/>
        <w:left w:val="none" w:sz="0" w:space="0" w:color="auto"/>
        <w:bottom w:val="none" w:sz="0" w:space="0" w:color="auto"/>
        <w:right w:val="none" w:sz="0" w:space="0" w:color="auto"/>
      </w:divBdr>
    </w:div>
    <w:div w:id="1899585882">
      <w:bodyDiv w:val="1"/>
      <w:marLeft w:val="0"/>
      <w:marRight w:val="0"/>
      <w:marTop w:val="0"/>
      <w:marBottom w:val="0"/>
      <w:divBdr>
        <w:top w:val="none" w:sz="0" w:space="0" w:color="auto"/>
        <w:left w:val="none" w:sz="0" w:space="0" w:color="auto"/>
        <w:bottom w:val="none" w:sz="0" w:space="0" w:color="auto"/>
        <w:right w:val="none" w:sz="0" w:space="0" w:color="auto"/>
      </w:divBdr>
    </w:div>
    <w:div w:id="1922442690">
      <w:bodyDiv w:val="1"/>
      <w:marLeft w:val="0"/>
      <w:marRight w:val="0"/>
      <w:marTop w:val="0"/>
      <w:marBottom w:val="0"/>
      <w:divBdr>
        <w:top w:val="none" w:sz="0" w:space="0" w:color="auto"/>
        <w:left w:val="none" w:sz="0" w:space="0" w:color="auto"/>
        <w:bottom w:val="none" w:sz="0" w:space="0" w:color="auto"/>
        <w:right w:val="none" w:sz="0" w:space="0" w:color="auto"/>
      </w:divBdr>
    </w:div>
    <w:div w:id="1922828898">
      <w:bodyDiv w:val="1"/>
      <w:marLeft w:val="0"/>
      <w:marRight w:val="0"/>
      <w:marTop w:val="0"/>
      <w:marBottom w:val="0"/>
      <w:divBdr>
        <w:top w:val="none" w:sz="0" w:space="0" w:color="auto"/>
        <w:left w:val="none" w:sz="0" w:space="0" w:color="auto"/>
        <w:bottom w:val="none" w:sz="0" w:space="0" w:color="auto"/>
        <w:right w:val="none" w:sz="0" w:space="0" w:color="auto"/>
      </w:divBdr>
    </w:div>
    <w:div w:id="1934506023">
      <w:bodyDiv w:val="1"/>
      <w:marLeft w:val="0"/>
      <w:marRight w:val="0"/>
      <w:marTop w:val="0"/>
      <w:marBottom w:val="0"/>
      <w:divBdr>
        <w:top w:val="none" w:sz="0" w:space="0" w:color="auto"/>
        <w:left w:val="none" w:sz="0" w:space="0" w:color="auto"/>
        <w:bottom w:val="none" w:sz="0" w:space="0" w:color="auto"/>
        <w:right w:val="none" w:sz="0" w:space="0" w:color="auto"/>
      </w:divBdr>
    </w:div>
    <w:div w:id="1949316917">
      <w:bodyDiv w:val="1"/>
      <w:marLeft w:val="0"/>
      <w:marRight w:val="0"/>
      <w:marTop w:val="0"/>
      <w:marBottom w:val="0"/>
      <w:divBdr>
        <w:top w:val="none" w:sz="0" w:space="0" w:color="auto"/>
        <w:left w:val="none" w:sz="0" w:space="0" w:color="auto"/>
        <w:bottom w:val="none" w:sz="0" w:space="0" w:color="auto"/>
        <w:right w:val="none" w:sz="0" w:space="0" w:color="auto"/>
      </w:divBdr>
    </w:div>
    <w:div w:id="1974825593">
      <w:bodyDiv w:val="1"/>
      <w:marLeft w:val="0"/>
      <w:marRight w:val="0"/>
      <w:marTop w:val="0"/>
      <w:marBottom w:val="0"/>
      <w:divBdr>
        <w:top w:val="none" w:sz="0" w:space="0" w:color="auto"/>
        <w:left w:val="none" w:sz="0" w:space="0" w:color="auto"/>
        <w:bottom w:val="none" w:sz="0" w:space="0" w:color="auto"/>
        <w:right w:val="none" w:sz="0" w:space="0" w:color="auto"/>
      </w:divBdr>
    </w:div>
    <w:div w:id="1983848264">
      <w:bodyDiv w:val="1"/>
      <w:marLeft w:val="0"/>
      <w:marRight w:val="0"/>
      <w:marTop w:val="0"/>
      <w:marBottom w:val="0"/>
      <w:divBdr>
        <w:top w:val="none" w:sz="0" w:space="0" w:color="auto"/>
        <w:left w:val="none" w:sz="0" w:space="0" w:color="auto"/>
        <w:bottom w:val="none" w:sz="0" w:space="0" w:color="auto"/>
        <w:right w:val="none" w:sz="0" w:space="0" w:color="auto"/>
      </w:divBdr>
      <w:divsChild>
        <w:div w:id="542139048">
          <w:marLeft w:val="0"/>
          <w:marRight w:val="0"/>
          <w:marTop w:val="0"/>
          <w:marBottom w:val="0"/>
          <w:divBdr>
            <w:top w:val="none" w:sz="0" w:space="0" w:color="auto"/>
            <w:left w:val="none" w:sz="0" w:space="0" w:color="auto"/>
            <w:bottom w:val="none" w:sz="0" w:space="0" w:color="auto"/>
            <w:right w:val="none" w:sz="0" w:space="0" w:color="auto"/>
          </w:divBdr>
        </w:div>
      </w:divsChild>
    </w:div>
    <w:div w:id="1990018193">
      <w:bodyDiv w:val="1"/>
      <w:marLeft w:val="0"/>
      <w:marRight w:val="0"/>
      <w:marTop w:val="0"/>
      <w:marBottom w:val="0"/>
      <w:divBdr>
        <w:top w:val="none" w:sz="0" w:space="0" w:color="auto"/>
        <w:left w:val="none" w:sz="0" w:space="0" w:color="auto"/>
        <w:bottom w:val="none" w:sz="0" w:space="0" w:color="auto"/>
        <w:right w:val="none" w:sz="0" w:space="0" w:color="auto"/>
      </w:divBdr>
    </w:div>
    <w:div w:id="2013410779">
      <w:bodyDiv w:val="1"/>
      <w:marLeft w:val="0"/>
      <w:marRight w:val="0"/>
      <w:marTop w:val="0"/>
      <w:marBottom w:val="0"/>
      <w:divBdr>
        <w:top w:val="none" w:sz="0" w:space="0" w:color="auto"/>
        <w:left w:val="none" w:sz="0" w:space="0" w:color="auto"/>
        <w:bottom w:val="none" w:sz="0" w:space="0" w:color="auto"/>
        <w:right w:val="none" w:sz="0" w:space="0" w:color="auto"/>
      </w:divBdr>
    </w:div>
    <w:div w:id="2044208053">
      <w:bodyDiv w:val="1"/>
      <w:marLeft w:val="0"/>
      <w:marRight w:val="0"/>
      <w:marTop w:val="0"/>
      <w:marBottom w:val="0"/>
      <w:divBdr>
        <w:top w:val="none" w:sz="0" w:space="0" w:color="auto"/>
        <w:left w:val="none" w:sz="0" w:space="0" w:color="auto"/>
        <w:bottom w:val="none" w:sz="0" w:space="0" w:color="auto"/>
        <w:right w:val="none" w:sz="0" w:space="0" w:color="auto"/>
      </w:divBdr>
    </w:div>
    <w:div w:id="2045867102">
      <w:bodyDiv w:val="1"/>
      <w:marLeft w:val="0"/>
      <w:marRight w:val="0"/>
      <w:marTop w:val="0"/>
      <w:marBottom w:val="0"/>
      <w:divBdr>
        <w:top w:val="none" w:sz="0" w:space="0" w:color="auto"/>
        <w:left w:val="none" w:sz="0" w:space="0" w:color="auto"/>
        <w:bottom w:val="none" w:sz="0" w:space="0" w:color="auto"/>
        <w:right w:val="none" w:sz="0" w:space="0" w:color="auto"/>
      </w:divBdr>
    </w:div>
    <w:div w:id="2064137953">
      <w:bodyDiv w:val="1"/>
      <w:marLeft w:val="0"/>
      <w:marRight w:val="0"/>
      <w:marTop w:val="0"/>
      <w:marBottom w:val="0"/>
      <w:divBdr>
        <w:top w:val="none" w:sz="0" w:space="0" w:color="auto"/>
        <w:left w:val="none" w:sz="0" w:space="0" w:color="auto"/>
        <w:bottom w:val="none" w:sz="0" w:space="0" w:color="auto"/>
        <w:right w:val="none" w:sz="0" w:space="0" w:color="auto"/>
      </w:divBdr>
    </w:div>
    <w:div w:id="2066180074">
      <w:bodyDiv w:val="1"/>
      <w:marLeft w:val="0"/>
      <w:marRight w:val="0"/>
      <w:marTop w:val="0"/>
      <w:marBottom w:val="0"/>
      <w:divBdr>
        <w:top w:val="none" w:sz="0" w:space="0" w:color="auto"/>
        <w:left w:val="none" w:sz="0" w:space="0" w:color="auto"/>
        <w:bottom w:val="none" w:sz="0" w:space="0" w:color="auto"/>
        <w:right w:val="none" w:sz="0" w:space="0" w:color="auto"/>
      </w:divBdr>
    </w:div>
    <w:div w:id="2075736865">
      <w:bodyDiv w:val="1"/>
      <w:marLeft w:val="0"/>
      <w:marRight w:val="0"/>
      <w:marTop w:val="0"/>
      <w:marBottom w:val="0"/>
      <w:divBdr>
        <w:top w:val="none" w:sz="0" w:space="0" w:color="auto"/>
        <w:left w:val="none" w:sz="0" w:space="0" w:color="auto"/>
        <w:bottom w:val="none" w:sz="0" w:space="0" w:color="auto"/>
        <w:right w:val="none" w:sz="0" w:space="0" w:color="auto"/>
      </w:divBdr>
    </w:div>
    <w:div w:id="2092727599">
      <w:bodyDiv w:val="1"/>
      <w:marLeft w:val="0"/>
      <w:marRight w:val="0"/>
      <w:marTop w:val="0"/>
      <w:marBottom w:val="0"/>
      <w:divBdr>
        <w:top w:val="none" w:sz="0" w:space="0" w:color="auto"/>
        <w:left w:val="none" w:sz="0" w:space="0" w:color="auto"/>
        <w:bottom w:val="none" w:sz="0" w:space="0" w:color="auto"/>
        <w:right w:val="none" w:sz="0" w:space="0" w:color="auto"/>
      </w:divBdr>
    </w:div>
    <w:div w:id="2092966750">
      <w:bodyDiv w:val="1"/>
      <w:marLeft w:val="0"/>
      <w:marRight w:val="0"/>
      <w:marTop w:val="0"/>
      <w:marBottom w:val="0"/>
      <w:divBdr>
        <w:top w:val="none" w:sz="0" w:space="0" w:color="auto"/>
        <w:left w:val="none" w:sz="0" w:space="0" w:color="auto"/>
        <w:bottom w:val="none" w:sz="0" w:space="0" w:color="auto"/>
        <w:right w:val="none" w:sz="0" w:space="0" w:color="auto"/>
      </w:divBdr>
    </w:div>
    <w:div w:id="2127583318">
      <w:bodyDiv w:val="1"/>
      <w:marLeft w:val="0"/>
      <w:marRight w:val="0"/>
      <w:marTop w:val="0"/>
      <w:marBottom w:val="0"/>
      <w:divBdr>
        <w:top w:val="none" w:sz="0" w:space="0" w:color="auto"/>
        <w:left w:val="none" w:sz="0" w:space="0" w:color="auto"/>
        <w:bottom w:val="none" w:sz="0" w:space="0" w:color="auto"/>
        <w:right w:val="none" w:sz="0" w:space="0" w:color="auto"/>
      </w:divBdr>
    </w:div>
    <w:div w:id="213505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azure.com/IXDigitalThread/IXThreadComponents/_artifacts/feed/IXThreadComponents" TargetMode="External"/><Relationship Id="rId21" Type="http://schemas.openxmlformats.org/officeDocument/2006/relationships/hyperlink" Target="mailto:florian.tournier@accenture.com" TargetMode="External"/><Relationship Id="rId42" Type="http://schemas.openxmlformats.org/officeDocument/2006/relationships/hyperlink" Target="https://ix-dev-apimgmt.azure-api.net/jira-api/project/%7bissueId%7d-" TargetMode="External"/><Relationship Id="rId47" Type="http://schemas.openxmlformats.org/officeDocument/2006/relationships/hyperlink" Target="https://ts.accenture.com/:t:/r/sites/GlobalDocTemplates/Published%20Documents/IX%20Thread/Linked%20Files/DT_Get_Issue_Types_Response.txt" TargetMode="External"/><Relationship Id="rId63" Type="http://schemas.openxmlformats.org/officeDocument/2006/relationships/hyperlink" Target="https://ix-dev-apimgmt.azure-api.net/jira-api/project/issue/%7bissueId%7d/meta" TargetMode="External"/><Relationship Id="rId68" Type="http://schemas.openxmlformats.org/officeDocument/2006/relationships/hyperlink" Target="https://ix-dev-apimgmt.azure-api.net/jira-api/project/%7bprojectId%7d/issue/bulk" TargetMode="External"/><Relationship Id="rId16" Type="http://schemas.openxmlformats.org/officeDocument/2006/relationships/header" Target="header3.xml"/><Relationship Id="rId11" Type="http://schemas.openxmlformats.org/officeDocument/2006/relationships/endnotes" Target="endnotes.xml"/><Relationship Id="rId24" Type="http://schemas.openxmlformats.org/officeDocument/2006/relationships/hyperlink" Target="mailto:laura.mosconi@accenture.com" TargetMode="External"/><Relationship Id="rId32" Type="http://schemas.openxmlformats.org/officeDocument/2006/relationships/image" Target="media/image2.png"/><Relationship Id="rId37" Type="http://schemas.openxmlformats.org/officeDocument/2006/relationships/hyperlink" Target="https://ix-dev-apimgmt.azure-api.net/jira-api/project/bulk" TargetMode="External"/><Relationship Id="rId40" Type="http://schemas.openxmlformats.org/officeDocument/2006/relationships/hyperlink" Target="https://ix-qa-apimgmt.azure-api.net/jira-api/project/%7bprojectId%7d" TargetMode="External"/><Relationship Id="rId45" Type="http://schemas.openxmlformats.org/officeDocument/2006/relationships/hyperlink" Target="https://ix-dev-apimgmt.azure-api.net/jira-api/project/%7bprojectId%7d/issue/type" TargetMode="External"/><Relationship Id="rId53" Type="http://schemas.openxmlformats.org/officeDocument/2006/relationships/hyperlink" Target="https://ts.accenture.com/:t:/r/sites/GlobalDocTemplates/Published%20Documents/IX%20Thread/Linked%20Files/DT_Update_Issue_Response.txt" TargetMode="External"/><Relationship Id="rId58" Type="http://schemas.openxmlformats.org/officeDocument/2006/relationships/hyperlink" Target="https://ix-qa-apimgmt.azure-api.net/jira-api/project/issue/%7bissueId%7d/status" TargetMode="External"/><Relationship Id="rId66" Type="http://schemas.openxmlformats.org/officeDocument/2006/relationships/hyperlink" Target="https://ix-dev-apimgmt.azure-api.net/jira-api/project/issue/%7bissueId%7d/worklog" TargetMode="External"/><Relationship Id="rId74" Type="http://schemas.openxmlformats.org/officeDocument/2006/relationships/hyperlink" Target="https://ix-qa-apimgmt.azure-api.net/jira-api/project/%7bprojectId%7d/metrics" TargetMode="External"/><Relationship Id="rId5" Type="http://schemas.openxmlformats.org/officeDocument/2006/relationships/customXml" Target="../customXml/item5.xml"/><Relationship Id="rId61" Type="http://schemas.openxmlformats.org/officeDocument/2006/relationships/hyperlink" Target="https://ix-qa-apimgmt.azure-api.net/jira-api/project/issue/%7bissueId%7d/comment" TargetMode="External"/><Relationship Id="rId19" Type="http://schemas.openxmlformats.org/officeDocument/2006/relationships/hyperlink" Target="https://support.oneio.cloud/hc/en-us/articles/360029762672-How-to-create-an-API-token-for-Atlassian-JIRA-Cloud-authentication" TargetMode="External"/><Relationship Id="rId14" Type="http://schemas.openxmlformats.org/officeDocument/2006/relationships/footer" Target="footer1.xml"/><Relationship Id="rId22" Type="http://schemas.openxmlformats.org/officeDocument/2006/relationships/hyperlink" Target="mailto:laura.mosconi@accenture.com" TargetMode="External"/><Relationship Id="rId27" Type="http://schemas.openxmlformats.org/officeDocument/2006/relationships/hyperlink" Target="mailto:IX_DT_DEVOPS_INFRA@accenture.com" TargetMode="External"/><Relationship Id="rId30" Type="http://schemas.openxmlformats.org/officeDocument/2006/relationships/hyperlink" Target="https://developer.atlassian.com/cloud/jira/platform/oauth-2-3lo-apps/" TargetMode="External"/><Relationship Id="rId35" Type="http://schemas.openxmlformats.org/officeDocument/2006/relationships/hyperlink" Target="https://ix-qa-apimgmt.azure-api.net/jira-api/board" TargetMode="External"/><Relationship Id="rId43" Type="http://schemas.openxmlformats.org/officeDocument/2006/relationships/hyperlink" Target="https://ix-qa-apimgmt.azure-api.net/jira-api/project/%7bissueId%7d" TargetMode="External"/><Relationship Id="rId48" Type="http://schemas.openxmlformats.org/officeDocument/2006/relationships/hyperlink" Target="https://ix-dev-apimgmt.azure-api.net/jira-api/project/issue" TargetMode="External"/><Relationship Id="rId56" Type="http://schemas.openxmlformats.org/officeDocument/2006/relationships/hyperlink" Target="https://ts.accenture.com/:t:/r/sites/GlobalDocTemplates/Published%20Documents/IX%20Thread/Linked%20Files/DT_Upload_Attachment_Response.txt" TargetMode="External"/><Relationship Id="rId64" Type="http://schemas.openxmlformats.org/officeDocument/2006/relationships/hyperlink" Target="https://ix-qa-apimgmt.azure-api.net/jira-api/project/issue/%7bissueId%7d/meta" TargetMode="External"/><Relationship Id="rId69" Type="http://schemas.openxmlformats.org/officeDocument/2006/relationships/hyperlink" Target="https://ix-qa-apimgmt.azure-api.net/jira-api/project/%7bprojectId%7d/issue/bulk" TargetMode="External"/><Relationship Id="rId77"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ix-qa-apimgmt.azure-api.net/jira-api/project/issue/%7bissueId%7d" TargetMode="External"/><Relationship Id="rId72" Type="http://schemas.openxmlformats.org/officeDocument/2006/relationships/hyperlink" Target="https://ix-dev-apimgmt.azure-api.net/jira-api/project/%7bprojectId%7d/issue/bulk"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mailto:stefano.giacco@accenture.com" TargetMode="External"/><Relationship Id="rId33" Type="http://schemas.openxmlformats.org/officeDocument/2006/relationships/image" Target="media/image3.png"/><Relationship Id="rId38" Type="http://schemas.openxmlformats.org/officeDocument/2006/relationships/hyperlink" Target="https://ix-qa-apimgmt.azure-api.net/jira-api/project/bulk" TargetMode="External"/><Relationship Id="rId46" Type="http://schemas.openxmlformats.org/officeDocument/2006/relationships/hyperlink" Target="https://ix-qa-apimgmt.azure-api.net/jira-api/project/%7bprojectId%7d/issue/type" TargetMode="External"/><Relationship Id="rId59" Type="http://schemas.openxmlformats.org/officeDocument/2006/relationships/hyperlink" Target="https://ts.accenture.com/:t:/r/sites/GlobalDocTemplates/Published%20Documents/IX%20Thread/Linked%20Files/DT_Get_Status_Response.txt" TargetMode="External"/><Relationship Id="rId67" Type="http://schemas.openxmlformats.org/officeDocument/2006/relationships/hyperlink" Target="https://ts.accenture.com/:t:/r/sites/GlobalDocTemplates/Published%20Documents/IX%20Thread/Linked%20Files/DT_Get_Worklog_Response.txt" TargetMode="External"/><Relationship Id="rId20" Type="http://schemas.openxmlformats.org/officeDocument/2006/relationships/hyperlink" Target="https://developer.atlassian.com/cloud/jira/platform/oauth-2-3lo-apps/" TargetMode="External"/><Relationship Id="rId41" Type="http://schemas.openxmlformats.org/officeDocument/2006/relationships/hyperlink" Target="https://ts.accenture.com/:t:/r/sites/GlobalDocTemplates/Published%20Documents/IX%20Thread/Linked%20Files/DT_Get_Project_Response.txt" TargetMode="External"/><Relationship Id="rId54" Type="http://schemas.openxmlformats.org/officeDocument/2006/relationships/hyperlink" Target="https://ix-dev-apimgmt.azure-api.net/jira-api/project/issue/%7bissueId%7d/attachment" TargetMode="External"/><Relationship Id="rId62" Type="http://schemas.openxmlformats.org/officeDocument/2006/relationships/hyperlink" Target="https://ts.accenture.com/:t:/r/sites/GlobalDocTemplates/Published%20Documents/IX%20Thread/Linked%20Files/DT_Get_Comment_Response.txt" TargetMode="External"/><Relationship Id="rId70" Type="http://schemas.openxmlformats.org/officeDocument/2006/relationships/hyperlink" Target="https://ix-dev-apimgmt.azure-api.net/jira-api/project/%7bprojectId%7d/issue/bulk"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mailto:karthik.ramachandra@accenture.com" TargetMode="External"/><Relationship Id="rId28" Type="http://schemas.openxmlformats.org/officeDocument/2006/relationships/hyperlink" Target="https://confluence.atlassian.com/display/BITBUCKETSERVER076/Personal+access+tokens" TargetMode="External"/><Relationship Id="rId36" Type="http://schemas.openxmlformats.org/officeDocument/2006/relationships/hyperlink" Target="https://ix-qa-apimgmt.azure-api.net/jira-api/board/%7bboard_id%7d/sprint" TargetMode="External"/><Relationship Id="rId49" Type="http://schemas.openxmlformats.org/officeDocument/2006/relationships/hyperlink" Target="https://ix-qa-apimgmt.azure-api.net/jira-api/project/issue" TargetMode="External"/><Relationship Id="rId57" Type="http://schemas.openxmlformats.org/officeDocument/2006/relationships/hyperlink" Target="https://ix-dev-apimgmt.azure-api.net/jira-api/project/issue/%7bissueId%7d/status" TargetMode="External"/><Relationship Id="rId10" Type="http://schemas.openxmlformats.org/officeDocument/2006/relationships/footnotes" Target="footnotes.xml"/><Relationship Id="rId31" Type="http://schemas.openxmlformats.org/officeDocument/2006/relationships/hyperlink" Target="https://id.atlassian.com/manage/api-tokens" TargetMode="External"/><Relationship Id="rId44" Type="http://schemas.openxmlformats.org/officeDocument/2006/relationships/hyperlink" Target="https://ts.accenture.com/:t:/r/sites/GlobalDocTemplates/Published%20Documents/IX%20Thread/Linked%20Files/DT_Get_Issue_Response.txt" TargetMode="External"/><Relationship Id="rId52" Type="http://schemas.openxmlformats.org/officeDocument/2006/relationships/hyperlink" Target="https://ts.accenture.com/:t:/r/sites/GlobalDocTemplates/Published%20Documents/IX%20Thread/Linked%20Files/DT_Update_Issue_Request.txt?csf=1&amp;web=1&amp;e=DNWHZv" TargetMode="External"/><Relationship Id="rId60" Type="http://schemas.openxmlformats.org/officeDocument/2006/relationships/hyperlink" Target="https://ix-dev-apimgmt.azure-api.net/jira-api/project/issue/%7bissueId%7d/comment" TargetMode="External"/><Relationship Id="rId65" Type="http://schemas.openxmlformats.org/officeDocument/2006/relationships/hyperlink" Target="https://ts.accenture.com/:t:/r/sites/GlobalDocTemplates/Published%20Documents/IX%20Thread/Linked%20Files/DT_Get_Meta_Response.txt" TargetMode="External"/><Relationship Id="rId73" Type="http://schemas.openxmlformats.org/officeDocument/2006/relationships/hyperlink" Target="https://ix-dev-apimgmt.azure-api.net/jira-api/project/%7bprojectId%7d/metrics" TargetMode="External"/><Relationship Id="rId78"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industryxdevhub.accenture.com/asset-home;search_text=IX%20Digital%20Thread" TargetMode="External"/><Relationship Id="rId39" Type="http://schemas.openxmlformats.org/officeDocument/2006/relationships/hyperlink" Target="https://ix-dev-apimgmt.azure-api.net/jira-api/project/%7bprojectId%7d" TargetMode="External"/><Relationship Id="rId34" Type="http://schemas.openxmlformats.org/officeDocument/2006/relationships/hyperlink" Target="https://ix-dev-apimgmt.azure-api.net/jira-api/board" TargetMode="External"/><Relationship Id="rId50" Type="http://schemas.openxmlformats.org/officeDocument/2006/relationships/hyperlink" Target="https://ix-dev-apimgmt.azure-api.net/jira-api/project/issue/%7bissueId%7d" TargetMode="External"/><Relationship Id="rId55" Type="http://schemas.openxmlformats.org/officeDocument/2006/relationships/hyperlink" Target="https://ix-qa-apimgmt.azure-api.net/jira-api/project/issue/%7bissueId%7d/attachment" TargetMode="External"/><Relationship Id="rId76" Type="http://schemas.openxmlformats.org/officeDocument/2006/relationships/glossaryDocument" Target="glossary/document.xml"/><Relationship Id="rId7" Type="http://schemas.openxmlformats.org/officeDocument/2006/relationships/styles" Target="styles.xml"/><Relationship Id="rId71" Type="http://schemas.openxmlformats.org/officeDocument/2006/relationships/hyperlink" Target="https://ts.accenture.com/:x:/r/sites/GlobalDocTemplates/Published%20Documents/IX%20Thread/Linked%20Files/Jira%20Connector/bulk_Issue_Creation_Template.csv?d=w2d157727cbba4cefb50a126240315ed0&amp;csf=1&amp;web=1&amp;e=qRIFSf" TargetMode="External"/><Relationship Id="rId2" Type="http://schemas.openxmlformats.org/officeDocument/2006/relationships/customXml" Target="../customXml/item2.xml"/><Relationship Id="rId29" Type="http://schemas.openxmlformats.org/officeDocument/2006/relationships/hyperlink" Target="https://support.oneio.cloud/hc/en-us/articles/360029762672-How-to-create-an-API-token-for-Atlassian-JIRA-Cloud-authentication"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2E13B925-5BE4-4400-BA68-D94231850ACC}">
    <t:Anchor>
      <t:Comment id="700452085"/>
    </t:Anchor>
    <t:History>
      <t:Event id="{17DC4B92-8768-41F9-9B36-002C8B72B11C}" time="2024-04-09T13:22:37.66Z">
        <t:Attribution userId="S::zara.farheen@accenture.com::d93a4821-0eb1-40a8-ac04-cb902bf4210f" userProvider="AD" userName="Farheen, Zara"/>
        <t:Anchor>
          <t:Comment id="700452085"/>
        </t:Anchor>
        <t:Create/>
      </t:Event>
      <t:Event id="{D1FAC3E6-386C-4F34-BE3E-256EED9C7200}" time="2024-04-09T13:22:37.66Z">
        <t:Attribution userId="S::zara.farheen@accenture.com::d93a4821-0eb1-40a8-ac04-cb902bf4210f" userProvider="AD" userName="Farheen, Zara"/>
        <t:Anchor>
          <t:Comment id="700452085"/>
        </t:Anchor>
        <t:Assign userId="S::mayur.pardeshi@accenture.com::c1b57420-3785-4587-894c-93fd34100e2e" userProvider="AD" userName="Ravindra Pardeshi, Mayur"/>
      </t:Event>
      <t:Event id="{04274AA0-BC8E-468D-9F24-F47A00ECBC68}" time="2024-04-09T13:22:37.66Z">
        <t:Attribution userId="S::zara.farheen@accenture.com::d93a4821-0eb1-40a8-ac04-cb902bf4210f" userProvider="AD" userName="Farheen, Zara"/>
        <t:Anchor>
          <t:Comment id="700452085"/>
        </t:Anchor>
        <t:SetTitle title="Need sample response code @Ravindra Pardeshi, Mayur "/>
      </t:Event>
      <t:Event id="{137C5D2F-9B18-4CB2-B3EC-63ADE082F033}" time="2024-04-16T11:41:32.954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ECBFC43E5D4DFFA27A5E6506DE525E"/>
        <w:category>
          <w:name w:val="General"/>
          <w:gallery w:val="placeholder"/>
        </w:category>
        <w:types>
          <w:type w:val="bbPlcHdr"/>
        </w:types>
        <w:behaviors>
          <w:behavior w:val="content"/>
        </w:behaviors>
        <w:guid w:val="{8BCFDE96-5260-4E55-9FE7-D514AD59B5C2}"/>
      </w:docPartPr>
      <w:docPartBody>
        <w:p w:rsidR="0049325C" w:rsidRDefault="003874DF">
          <w:pPr>
            <w:pStyle w:val="9AECBFC43E5D4DFFA27A5E6506DE525E"/>
          </w:pPr>
          <w:r w:rsidRPr="009671A4">
            <w:rPr>
              <w:rStyle w:val="PlaceholderText"/>
            </w:rPr>
            <w:t>[Release]</w:t>
          </w:r>
        </w:p>
      </w:docPartBody>
    </w:docPart>
    <w:docPart>
      <w:docPartPr>
        <w:name w:val="AC4CADB55A254A179E7184D1ECBA6882"/>
        <w:category>
          <w:name w:val="General"/>
          <w:gallery w:val="placeholder"/>
        </w:category>
        <w:types>
          <w:type w:val="bbPlcHdr"/>
        </w:types>
        <w:behaviors>
          <w:behavior w:val="content"/>
        </w:behaviors>
        <w:guid w:val="{7112488D-60F9-4BCD-8016-5ECB86CAB26D}"/>
      </w:docPartPr>
      <w:docPartBody>
        <w:p w:rsidR="004C1339" w:rsidRDefault="004F236D">
          <w:r w:rsidRPr="00880C8E">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DF"/>
    <w:rsid w:val="00010AF1"/>
    <w:rsid w:val="00036D09"/>
    <w:rsid w:val="00096A9E"/>
    <w:rsid w:val="000E1566"/>
    <w:rsid w:val="000E338D"/>
    <w:rsid w:val="00163B67"/>
    <w:rsid w:val="00174D34"/>
    <w:rsid w:val="00176924"/>
    <w:rsid w:val="001D7B5E"/>
    <w:rsid w:val="001E42D9"/>
    <w:rsid w:val="0020444B"/>
    <w:rsid w:val="002378D4"/>
    <w:rsid w:val="00281091"/>
    <w:rsid w:val="002C07DE"/>
    <w:rsid w:val="002E213E"/>
    <w:rsid w:val="002E65BA"/>
    <w:rsid w:val="002F299B"/>
    <w:rsid w:val="003032E2"/>
    <w:rsid w:val="00316DE0"/>
    <w:rsid w:val="003874DF"/>
    <w:rsid w:val="003968DB"/>
    <w:rsid w:val="003C22F1"/>
    <w:rsid w:val="003D17CB"/>
    <w:rsid w:val="003D189C"/>
    <w:rsid w:val="003E7597"/>
    <w:rsid w:val="00431867"/>
    <w:rsid w:val="00436EBE"/>
    <w:rsid w:val="0044020E"/>
    <w:rsid w:val="00466266"/>
    <w:rsid w:val="0049325C"/>
    <w:rsid w:val="004A3193"/>
    <w:rsid w:val="004C1339"/>
    <w:rsid w:val="004F236D"/>
    <w:rsid w:val="004F625D"/>
    <w:rsid w:val="004F717E"/>
    <w:rsid w:val="005B042D"/>
    <w:rsid w:val="00636AE4"/>
    <w:rsid w:val="006409A5"/>
    <w:rsid w:val="00654217"/>
    <w:rsid w:val="00677E80"/>
    <w:rsid w:val="006B1D4F"/>
    <w:rsid w:val="006B7E02"/>
    <w:rsid w:val="00715FDC"/>
    <w:rsid w:val="007256C8"/>
    <w:rsid w:val="007644D8"/>
    <w:rsid w:val="00772EAB"/>
    <w:rsid w:val="00785231"/>
    <w:rsid w:val="00823521"/>
    <w:rsid w:val="00826668"/>
    <w:rsid w:val="00831600"/>
    <w:rsid w:val="00837819"/>
    <w:rsid w:val="008C1F7A"/>
    <w:rsid w:val="008C4428"/>
    <w:rsid w:val="008C6FE9"/>
    <w:rsid w:val="00933CC9"/>
    <w:rsid w:val="009D07BD"/>
    <w:rsid w:val="00A47176"/>
    <w:rsid w:val="00A96FD7"/>
    <w:rsid w:val="00B95DB7"/>
    <w:rsid w:val="00C007F0"/>
    <w:rsid w:val="00C43790"/>
    <w:rsid w:val="00C90A9D"/>
    <w:rsid w:val="00CA291B"/>
    <w:rsid w:val="00CC6A35"/>
    <w:rsid w:val="00CC7F7F"/>
    <w:rsid w:val="00CD67B9"/>
    <w:rsid w:val="00CE67EC"/>
    <w:rsid w:val="00D5546A"/>
    <w:rsid w:val="00DB480D"/>
    <w:rsid w:val="00DB764B"/>
    <w:rsid w:val="00DB7894"/>
    <w:rsid w:val="00DD0DC8"/>
    <w:rsid w:val="00E158EB"/>
    <w:rsid w:val="00E36971"/>
    <w:rsid w:val="00E51235"/>
    <w:rsid w:val="00EA06FD"/>
    <w:rsid w:val="00ED3241"/>
    <w:rsid w:val="00F02BC0"/>
    <w:rsid w:val="00F439D1"/>
    <w:rsid w:val="00F760BE"/>
    <w:rsid w:val="00F84B69"/>
    <w:rsid w:val="00FB3FCE"/>
    <w:rsid w:val="00FF062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236D"/>
    <w:rPr>
      <w:color w:val="808080"/>
    </w:rPr>
  </w:style>
  <w:style w:type="paragraph" w:customStyle="1" w:styleId="9AECBFC43E5D4DFFA27A5E6506DE525E">
    <w:name w:val="9AECBFC43E5D4DFFA27A5E6506DE525E"/>
    <w:pPr>
      <w:spacing w:line="278" w:lineRule="auto"/>
    </w:pPr>
    <w:rPr>
      <w:sz w:val="24"/>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Sanjay Korde, Samiksha</DisplayName>
        <AccountId>2063</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Ravindra Pardeshi, Mayur</DisplayName>
        <AccountId>2032</AccountId>
        <AccountType/>
      </UserInfo>
    </SME>
    <DLCPolicyLabelClientValue xmlns="4dd2697e-1121-4f39-a4a5-b3e938ee93d2">{_UIVersionString}</DLCPolicyLabelClientValue>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19.0</DLCPolicyLabelValue>
    <SharedWithUsers xmlns="c4bbe816-f9b7-401b-8d8f-485022adc0f2">
      <UserInfo>
        <DisplayName/>
        <AccountId xsi:nil="true"/>
        <AccountType/>
      </UserInfo>
    </SharedWithUsers>
    <Release_x0020_Date xmlns="c4bbe816-f9b7-401b-8d8f-485022adc0f2">2024-07-04T18:30:00+00:00</Release_x0020_Date>
    <Open_x0020_Comments xmlns="c4bbe816-f9b7-401b-8d8f-485022adc0f2" xsi:nil="true"/>
    <Flow_x0020_Trigger xmlns="c4bbe816-f9b7-401b-8d8f-485022adc0f2">No Action</Flow_x0020_Trigger>
    <BA xmlns="c4bbe816-f9b7-401b-8d8f-485022adc0f2">
      <UserInfo>
        <DisplayName>Dhar, Riju</DisplayName>
        <AccountId>1139</AccountId>
        <AccountType/>
      </UserInfo>
      <UserInfo>
        <DisplayName>Konambhotla, Vamsi</DisplayName>
        <AccountId>3328</AccountId>
        <AccountType/>
      </UserInfo>
    </BA>
    <UseCase_x002f_Type xmlns="4dd2697e-1121-4f39-a4a5-b3e938ee93d2">Connectors</UseCase_x002f_Type>
  </documentManagement>
</p:properties>
</file>

<file path=customXml/itemProps1.xml><?xml version="1.0" encoding="utf-8"?>
<ds:datastoreItem xmlns:ds="http://schemas.openxmlformats.org/officeDocument/2006/customXml" ds:itemID="{560F86AE-1B0B-4224-8396-A115562B9C04}">
  <ds:schemaRefs>
    <ds:schemaRef ds:uri="http://schemas.openxmlformats.org/officeDocument/2006/bibliography"/>
  </ds:schemaRefs>
</ds:datastoreItem>
</file>

<file path=customXml/itemProps2.xml><?xml version="1.0" encoding="utf-8"?>
<ds:datastoreItem xmlns:ds="http://schemas.openxmlformats.org/officeDocument/2006/customXml" ds:itemID="{028B8965-C950-40CE-9473-F12221C06D43}">
  <ds:schemaRefs>
    <ds:schemaRef ds:uri="http://schemas.microsoft.com/sharepoint/v3/contenttype/forms"/>
  </ds:schemaRefs>
</ds:datastoreItem>
</file>

<file path=customXml/itemProps3.xml><?xml version="1.0" encoding="utf-8"?>
<ds:datastoreItem xmlns:ds="http://schemas.openxmlformats.org/officeDocument/2006/customXml" ds:itemID="{26B9A561-6F16-439A-BED1-B5F3C3D8DBC4}">
  <ds:schemaRefs>
    <ds:schemaRef ds:uri="office.server.policy"/>
  </ds:schemaRefs>
</ds:datastoreItem>
</file>

<file path=customXml/itemProps4.xml><?xml version="1.0" encoding="utf-8"?>
<ds:datastoreItem xmlns:ds="http://schemas.openxmlformats.org/officeDocument/2006/customXml" ds:itemID="{BD3F398C-E760-4133-822A-C04EFE544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D0712DA-465C-40BE-B817-16BE9CB349D0}">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4227</TotalTime>
  <Pages>25</Pages>
  <Words>5327</Words>
  <Characters>33135</Characters>
  <Application>Microsoft Office Word</Application>
  <DocSecurity>0</DocSecurity>
  <Lines>1949</Lines>
  <Paragraphs>1602</Paragraphs>
  <ScaleCrop>false</ScaleCrop>
  <HeadingPairs>
    <vt:vector size="2" baseType="variant">
      <vt:variant>
        <vt:lpstr>Title</vt:lpstr>
      </vt:variant>
      <vt:variant>
        <vt:i4>1</vt:i4>
      </vt:variant>
    </vt:vector>
  </HeadingPairs>
  <TitlesOfParts>
    <vt:vector size="1" baseType="lpstr">
      <vt:lpstr>IXDT Jira Connector Integration Guide</vt:lpstr>
    </vt:vector>
  </TitlesOfParts>
  <Company/>
  <LinksUpToDate>false</LinksUpToDate>
  <CharactersWithSpaces>36860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IXDT Jira Connector Integration Guide</dc:title>
  <dc:subject/>
  <dc:creator>Sanjay Korde, Samiksha</dc:creator>
  <cp:keywords/>
  <dc:description/>
  <cp:lastModifiedBy>Olson, Ed</cp:lastModifiedBy>
  <cp:revision>312</cp:revision>
  <cp:lastPrinted>2026-01-26T15:06:00Z</cp:lastPrinted>
  <dcterms:created xsi:type="dcterms:W3CDTF">2024-06-25T20:06:00Z</dcterms:created>
  <dcterms:modified xsi:type="dcterms:W3CDTF">2026-01-26T15:08:00Z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xd_ProgID">
    <vt:lpwstr/>
  </property>
  <property fmtid="{D5CDD505-2E9C-101B-9397-08002B2CF9AE}" pid="4" name="Project Acronym">
    <vt:lpwstr>OTHER</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docLang">
    <vt:lpwstr>en</vt:lpwstr>
  </property>
</Properties>
</file>