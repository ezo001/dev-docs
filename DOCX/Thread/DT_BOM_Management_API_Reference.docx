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04FC9" w14:textId="6F603B3F" w:rsidR="00FB08D0" w:rsidRPr="00440A49" w:rsidRDefault="00E9519C" w:rsidP="00FB08D0">
      <w:pPr>
        <w:spacing w:line="256" w:lineRule="auto"/>
        <w:jc w:val="center"/>
        <w:rPr>
          <w:rFonts w:eastAsia="Calibri" w:cs="Arial"/>
          <w:b/>
          <w:sz w:val="36"/>
          <w:szCs w:val="36"/>
        </w:rPr>
      </w:pPr>
      <w:bookmarkStart w:id="0" w:name="_Toc177145373"/>
      <w:bookmarkStart w:id="1" w:name="OLE_LINK34"/>
      <w:bookmarkStart w:id="2" w:name="OLE_LINK86"/>
      <w:bookmarkStart w:id="3" w:name="OLE_LINK35"/>
      <w:r>
        <w:rPr>
          <w:rFonts w:eastAsia="Calibri" w:cs="Arial"/>
          <w:b/>
          <w:sz w:val="36"/>
          <w:szCs w:val="36"/>
        </w:rPr>
        <w:t>Digital Thread Foundations</w:t>
      </w:r>
    </w:p>
    <w:p w14:paraId="3D01844C" w14:textId="77777777" w:rsidR="00FB08D0" w:rsidRPr="00DA09DF" w:rsidRDefault="00FB08D0" w:rsidP="00FB08D0">
      <w:pPr>
        <w:spacing w:line="256" w:lineRule="auto"/>
        <w:jc w:val="center"/>
        <w:rPr>
          <w:rFonts w:eastAsia="Calibri" w:cs="Arial"/>
          <w:b/>
          <w:sz w:val="72"/>
          <w:szCs w:val="72"/>
        </w:rPr>
      </w:pPr>
      <w:r w:rsidRPr="00DA09DF">
        <w:rPr>
          <w:rFonts w:eastAsia="Calibri" w:cs="Arial"/>
          <w:b/>
          <w:sz w:val="72"/>
          <w:szCs w:val="72"/>
        </w:rPr>
        <w:t>BOM Management</w:t>
      </w:r>
    </w:p>
    <w:p w14:paraId="28DE35AF" w14:textId="77777777" w:rsidR="005722E9" w:rsidRPr="00440A49" w:rsidRDefault="005722E9" w:rsidP="005722E9">
      <w:pPr>
        <w:spacing w:line="256" w:lineRule="auto"/>
        <w:jc w:val="center"/>
        <w:rPr>
          <w:rFonts w:eastAsia="Calibri" w:cs="Arial"/>
          <w:b/>
          <w:sz w:val="36"/>
          <w:szCs w:val="36"/>
        </w:rPr>
      </w:pPr>
      <w:r w:rsidRPr="00440A49">
        <w:rPr>
          <w:rFonts w:eastAsia="Calibri" w:cs="Arial"/>
          <w:b/>
          <w:bCs/>
          <w:sz w:val="36"/>
          <w:szCs w:val="36"/>
        </w:rPr>
        <w:t>API REFERENCE</w:t>
      </w:r>
    </w:p>
    <w:p w14:paraId="6F720973" w14:textId="0F657610" w:rsidR="005722E9" w:rsidRDefault="005722E9" w:rsidP="005722E9">
      <w:pPr>
        <w:spacing w:line="256" w:lineRule="auto"/>
        <w:jc w:val="center"/>
        <w:rPr>
          <w:rFonts w:eastAsia="Calibri" w:cs="Arial"/>
        </w:rPr>
      </w:pPr>
      <w:r w:rsidRPr="00440A49">
        <w:rPr>
          <w:rFonts w:eastAsia="Calibri" w:cs="Arial"/>
        </w:rPr>
        <w:t xml:space="preserve">Release Version: </w:t>
      </w:r>
      <w:sdt>
        <w:sdtPr>
          <w:rPr>
            <w:rFonts w:eastAsia="Calibri" w:cs="Arial"/>
          </w:rPr>
          <w:alias w:val="Release"/>
          <w:tag w:val="Release"/>
          <w:id w:val="1020670068"/>
          <w:placeholder>
            <w:docPart w:val="595C30C80DBF448D9C8AF051866B0E0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93A37BB7-ED3F-4963-9920-1437D8DC9EDF}"/>
          <w:text/>
        </w:sdtPr>
        <w:sdtContent>
          <w:r w:rsidR="00782B05">
            <w:rPr>
              <w:rFonts w:eastAsia="Calibri" w:cs="Arial"/>
            </w:rPr>
            <w:t>1.2</w:t>
          </w:r>
        </w:sdtContent>
      </w:sdt>
    </w:p>
    <w:p w14:paraId="687E9948" w14:textId="7EF519BB"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053B86" w:rsidRPr="00053B86" w14:paraId="278DA6AC" w14:textId="77777777">
        <w:trPr>
          <w:tblHeader/>
          <w:tblCellSpacing w:w="15" w:type="dxa"/>
        </w:trPr>
        <w:tc>
          <w:tcPr>
            <w:tcW w:w="0" w:type="auto"/>
            <w:tcMar>
              <w:top w:w="15" w:type="dxa"/>
              <w:left w:w="15" w:type="dxa"/>
              <w:bottom w:w="15" w:type="dxa"/>
              <w:right w:w="15" w:type="dxa"/>
            </w:tcMar>
            <w:vAlign w:val="center"/>
            <w:hideMark/>
          </w:tcPr>
          <w:p w14:paraId="5CEFA8F8" w14:textId="77777777" w:rsidR="00053B86" w:rsidRPr="00053B86" w:rsidRDefault="00053B86" w:rsidP="00053B86">
            <w:pPr>
              <w:spacing w:line="256" w:lineRule="auto"/>
              <w:jc w:val="left"/>
              <w:rPr>
                <w:rFonts w:eastAsia="Calibri" w:cs="Arial"/>
                <w:b/>
                <w:color w:val="FFFFFF" w:themeColor="background1"/>
              </w:rPr>
            </w:pPr>
            <w:r w:rsidRPr="00053B86">
              <w:rPr>
                <w:rFonts w:eastAsia="Calibri" w:cs="Arial"/>
                <w:b/>
                <w:color w:val="FFFFFF" w:themeColor="background1"/>
              </w:rPr>
              <w:t>Field</w:t>
            </w:r>
          </w:p>
        </w:tc>
        <w:tc>
          <w:tcPr>
            <w:tcW w:w="0" w:type="auto"/>
            <w:tcMar>
              <w:top w:w="15" w:type="dxa"/>
              <w:left w:w="15" w:type="dxa"/>
              <w:bottom w:w="15" w:type="dxa"/>
              <w:right w:w="15" w:type="dxa"/>
            </w:tcMar>
            <w:vAlign w:val="center"/>
            <w:hideMark/>
          </w:tcPr>
          <w:p w14:paraId="713208EF" w14:textId="77777777" w:rsidR="00053B86" w:rsidRPr="00053B86" w:rsidRDefault="00053B86" w:rsidP="00053B86">
            <w:pPr>
              <w:spacing w:line="256" w:lineRule="auto"/>
              <w:jc w:val="left"/>
              <w:rPr>
                <w:rFonts w:eastAsia="Calibri" w:cs="Arial"/>
                <w:b/>
                <w:color w:val="FFFFFF" w:themeColor="background1"/>
              </w:rPr>
            </w:pPr>
            <w:r w:rsidRPr="00053B86">
              <w:rPr>
                <w:rFonts w:eastAsia="Calibri" w:cs="Arial"/>
                <w:b/>
                <w:color w:val="FFFFFF" w:themeColor="background1"/>
              </w:rPr>
              <w:t>Value</w:t>
            </w:r>
          </w:p>
        </w:tc>
      </w:tr>
      <w:tr w:rsidR="00053B86" w:rsidRPr="00053B86" w14:paraId="5DC862D7" w14:textId="77777777">
        <w:trPr>
          <w:tblCellSpacing w:w="15" w:type="dxa"/>
        </w:trPr>
        <w:tc>
          <w:tcPr>
            <w:tcW w:w="0" w:type="auto"/>
            <w:tcMar>
              <w:top w:w="15" w:type="dxa"/>
              <w:left w:w="15" w:type="dxa"/>
              <w:bottom w:w="15" w:type="dxa"/>
              <w:right w:w="15" w:type="dxa"/>
            </w:tcMar>
            <w:vAlign w:val="center"/>
            <w:hideMark/>
          </w:tcPr>
          <w:p w14:paraId="003FD30E"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Asset / Solution Name</w:t>
            </w:r>
          </w:p>
        </w:tc>
        <w:tc>
          <w:tcPr>
            <w:tcW w:w="0" w:type="auto"/>
            <w:tcMar>
              <w:top w:w="15" w:type="dxa"/>
              <w:left w:w="15" w:type="dxa"/>
              <w:bottom w:w="15" w:type="dxa"/>
              <w:right w:w="15" w:type="dxa"/>
            </w:tcMar>
            <w:vAlign w:val="center"/>
            <w:hideMark/>
          </w:tcPr>
          <w:p w14:paraId="2B9066E6"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Digital Thread</w:t>
            </w:r>
          </w:p>
        </w:tc>
      </w:tr>
      <w:tr w:rsidR="00053B86" w:rsidRPr="00053B86" w14:paraId="5E62D4FB" w14:textId="77777777">
        <w:trPr>
          <w:tblCellSpacing w:w="15" w:type="dxa"/>
        </w:trPr>
        <w:tc>
          <w:tcPr>
            <w:tcW w:w="0" w:type="auto"/>
            <w:tcMar>
              <w:top w:w="15" w:type="dxa"/>
              <w:left w:w="15" w:type="dxa"/>
              <w:bottom w:w="15" w:type="dxa"/>
              <w:right w:w="15" w:type="dxa"/>
            </w:tcMar>
            <w:vAlign w:val="center"/>
            <w:hideMark/>
          </w:tcPr>
          <w:p w14:paraId="6B84BFCC"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Domain / Area</w:t>
            </w:r>
          </w:p>
        </w:tc>
        <w:tc>
          <w:tcPr>
            <w:tcW w:w="0" w:type="auto"/>
            <w:tcMar>
              <w:top w:w="15" w:type="dxa"/>
              <w:left w:w="15" w:type="dxa"/>
              <w:bottom w:w="15" w:type="dxa"/>
              <w:right w:w="15" w:type="dxa"/>
            </w:tcMar>
            <w:vAlign w:val="center"/>
            <w:hideMark/>
          </w:tcPr>
          <w:p w14:paraId="5EBEF250"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Engineering</w:t>
            </w:r>
          </w:p>
        </w:tc>
      </w:tr>
      <w:tr w:rsidR="00053B86" w:rsidRPr="00053B86" w14:paraId="1B186E75" w14:textId="77777777">
        <w:trPr>
          <w:tblCellSpacing w:w="15" w:type="dxa"/>
        </w:trPr>
        <w:tc>
          <w:tcPr>
            <w:tcW w:w="0" w:type="auto"/>
            <w:tcMar>
              <w:top w:w="15" w:type="dxa"/>
              <w:left w:w="15" w:type="dxa"/>
              <w:bottom w:w="15" w:type="dxa"/>
              <w:right w:w="15" w:type="dxa"/>
            </w:tcMar>
            <w:vAlign w:val="center"/>
            <w:hideMark/>
          </w:tcPr>
          <w:p w14:paraId="10918CEF"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Owner (Team/Person)</w:t>
            </w:r>
          </w:p>
        </w:tc>
        <w:tc>
          <w:tcPr>
            <w:tcW w:w="0" w:type="auto"/>
            <w:tcMar>
              <w:top w:w="15" w:type="dxa"/>
              <w:left w:w="15" w:type="dxa"/>
              <w:bottom w:w="15" w:type="dxa"/>
              <w:right w:w="15" w:type="dxa"/>
            </w:tcMar>
            <w:vAlign w:val="center"/>
            <w:hideMark/>
          </w:tcPr>
          <w:p w14:paraId="3AD867F1"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Karthik Ramachandra</w:t>
            </w:r>
          </w:p>
        </w:tc>
      </w:tr>
      <w:tr w:rsidR="00053B86" w:rsidRPr="00053B86" w14:paraId="45EFB833" w14:textId="77777777">
        <w:trPr>
          <w:tblCellSpacing w:w="15" w:type="dxa"/>
        </w:trPr>
        <w:tc>
          <w:tcPr>
            <w:tcW w:w="0" w:type="auto"/>
            <w:tcMar>
              <w:top w:w="15" w:type="dxa"/>
              <w:left w:w="15" w:type="dxa"/>
              <w:bottom w:w="15" w:type="dxa"/>
              <w:right w:w="15" w:type="dxa"/>
            </w:tcMar>
            <w:vAlign w:val="center"/>
            <w:hideMark/>
          </w:tcPr>
          <w:p w14:paraId="1352332E"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Reviewers</w:t>
            </w:r>
          </w:p>
        </w:tc>
        <w:tc>
          <w:tcPr>
            <w:tcW w:w="0" w:type="auto"/>
            <w:tcMar>
              <w:top w:w="15" w:type="dxa"/>
              <w:left w:w="15" w:type="dxa"/>
              <w:bottom w:w="15" w:type="dxa"/>
              <w:right w:w="15" w:type="dxa"/>
            </w:tcMar>
            <w:vAlign w:val="center"/>
            <w:hideMark/>
          </w:tcPr>
          <w:p w14:paraId="538239C9"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Karthik Ramachandra</w:t>
            </w:r>
          </w:p>
        </w:tc>
      </w:tr>
      <w:tr w:rsidR="00053B86" w:rsidRPr="00053B86" w14:paraId="5726BCE1" w14:textId="77777777">
        <w:trPr>
          <w:tblCellSpacing w:w="15" w:type="dxa"/>
        </w:trPr>
        <w:tc>
          <w:tcPr>
            <w:tcW w:w="0" w:type="auto"/>
            <w:tcMar>
              <w:top w:w="15" w:type="dxa"/>
              <w:left w:w="15" w:type="dxa"/>
              <w:bottom w:w="15" w:type="dxa"/>
              <w:right w:w="15" w:type="dxa"/>
            </w:tcMar>
            <w:vAlign w:val="center"/>
            <w:hideMark/>
          </w:tcPr>
          <w:p w14:paraId="187A50C0"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Status</w:t>
            </w:r>
          </w:p>
        </w:tc>
        <w:tc>
          <w:tcPr>
            <w:tcW w:w="0" w:type="auto"/>
            <w:tcMar>
              <w:top w:w="15" w:type="dxa"/>
              <w:left w:w="15" w:type="dxa"/>
              <w:bottom w:w="15" w:type="dxa"/>
              <w:right w:w="15" w:type="dxa"/>
            </w:tcMar>
            <w:vAlign w:val="center"/>
            <w:hideMark/>
          </w:tcPr>
          <w:p w14:paraId="27788F86"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Approved / Complete</w:t>
            </w:r>
          </w:p>
        </w:tc>
      </w:tr>
      <w:tr w:rsidR="00053B86" w:rsidRPr="00053B86" w14:paraId="39F9580C" w14:textId="77777777">
        <w:trPr>
          <w:tblCellSpacing w:w="15" w:type="dxa"/>
        </w:trPr>
        <w:tc>
          <w:tcPr>
            <w:tcW w:w="0" w:type="auto"/>
            <w:tcMar>
              <w:top w:w="15" w:type="dxa"/>
              <w:left w:w="15" w:type="dxa"/>
              <w:bottom w:w="15" w:type="dxa"/>
              <w:right w:w="15" w:type="dxa"/>
            </w:tcMar>
            <w:vAlign w:val="center"/>
            <w:hideMark/>
          </w:tcPr>
          <w:p w14:paraId="0428DC3C"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Confidentiality</w:t>
            </w:r>
          </w:p>
        </w:tc>
        <w:tc>
          <w:tcPr>
            <w:tcW w:w="0" w:type="auto"/>
            <w:tcMar>
              <w:top w:w="15" w:type="dxa"/>
              <w:left w:w="15" w:type="dxa"/>
              <w:bottom w:w="15" w:type="dxa"/>
              <w:right w:w="15" w:type="dxa"/>
            </w:tcMar>
            <w:vAlign w:val="center"/>
            <w:hideMark/>
          </w:tcPr>
          <w:p w14:paraId="2E958AC4"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Internal / Confidential</w:t>
            </w:r>
          </w:p>
        </w:tc>
      </w:tr>
      <w:tr w:rsidR="00053B86" w:rsidRPr="00053B86" w14:paraId="515112B4" w14:textId="77777777">
        <w:trPr>
          <w:tblCellSpacing w:w="15" w:type="dxa"/>
        </w:trPr>
        <w:tc>
          <w:tcPr>
            <w:tcW w:w="0" w:type="auto"/>
            <w:tcMar>
              <w:top w:w="15" w:type="dxa"/>
              <w:left w:w="15" w:type="dxa"/>
              <w:bottom w:w="15" w:type="dxa"/>
              <w:right w:w="15" w:type="dxa"/>
            </w:tcMar>
            <w:vAlign w:val="center"/>
            <w:hideMark/>
          </w:tcPr>
          <w:p w14:paraId="2DB38BD8"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Source of Truth</w:t>
            </w:r>
          </w:p>
        </w:tc>
        <w:tc>
          <w:tcPr>
            <w:tcW w:w="0" w:type="auto"/>
            <w:tcMar>
              <w:top w:w="15" w:type="dxa"/>
              <w:left w:w="15" w:type="dxa"/>
              <w:bottom w:w="15" w:type="dxa"/>
              <w:right w:w="15" w:type="dxa"/>
            </w:tcMar>
            <w:vAlign w:val="center"/>
            <w:hideMark/>
          </w:tcPr>
          <w:p w14:paraId="5C089BE2"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https://dev.azure.com/IXAssets/IXAssetsProject/_git/ixassets</w:t>
            </w:r>
          </w:p>
        </w:tc>
      </w:tr>
      <w:tr w:rsidR="00053B86" w:rsidRPr="00053B86" w14:paraId="449ED624" w14:textId="77777777">
        <w:trPr>
          <w:tblCellSpacing w:w="15" w:type="dxa"/>
        </w:trPr>
        <w:tc>
          <w:tcPr>
            <w:tcW w:w="0" w:type="auto"/>
            <w:tcMar>
              <w:top w:w="15" w:type="dxa"/>
              <w:left w:w="15" w:type="dxa"/>
              <w:bottom w:w="15" w:type="dxa"/>
              <w:right w:w="15" w:type="dxa"/>
            </w:tcMar>
            <w:vAlign w:val="center"/>
            <w:hideMark/>
          </w:tcPr>
          <w:p w14:paraId="2E4768EB"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b/>
                <w:color w:val="FFFFFF" w:themeColor="background1"/>
              </w:rPr>
              <w:t>Related Assets / Alternatives</w:t>
            </w:r>
          </w:p>
        </w:tc>
        <w:tc>
          <w:tcPr>
            <w:tcW w:w="0" w:type="auto"/>
            <w:tcMar>
              <w:top w:w="15" w:type="dxa"/>
              <w:left w:w="15" w:type="dxa"/>
              <w:bottom w:w="15" w:type="dxa"/>
              <w:right w:w="15" w:type="dxa"/>
            </w:tcMar>
            <w:vAlign w:val="center"/>
            <w:hideMark/>
          </w:tcPr>
          <w:p w14:paraId="0490DDEF" w14:textId="77777777" w:rsidR="00053B86" w:rsidRPr="00053B86" w:rsidRDefault="00053B86" w:rsidP="00053B86">
            <w:pPr>
              <w:spacing w:line="256" w:lineRule="auto"/>
              <w:jc w:val="left"/>
              <w:rPr>
                <w:rFonts w:eastAsia="Calibri" w:cs="Arial"/>
                <w:color w:val="FFFFFF" w:themeColor="background1"/>
              </w:rPr>
            </w:pPr>
            <w:r w:rsidRPr="00053B86">
              <w:rPr>
                <w:rFonts w:eastAsia="Calibri" w:cs="Arial"/>
                <w:color w:val="FFFFFF" w:themeColor="background1"/>
              </w:rPr>
              <w:t>AOT / Engineering Orchestration / Engineering Agents</w:t>
            </w:r>
          </w:p>
        </w:tc>
      </w:tr>
    </w:tbl>
    <w:p w14:paraId="2B16F6BD" w14:textId="77777777" w:rsidR="00D654F0" w:rsidRDefault="00D654F0" w:rsidP="009B4431">
      <w:pPr>
        <w:jc w:val="center"/>
        <w:rPr>
          <w:b/>
          <w:bCs/>
          <w:sz w:val="32"/>
          <w:szCs w:val="36"/>
          <w:lang w:val="en-IN"/>
        </w:rPr>
        <w:sectPr w:rsidR="00D654F0" w:rsidSect="00A925A5">
          <w:headerReference w:type="even" r:id="rId12"/>
          <w:headerReference w:type="default" r:id="rId13"/>
          <w:footerReference w:type="even" r:id="rId14"/>
          <w:footerReference w:type="default" r:id="rId15"/>
          <w:headerReference w:type="first" r:id="rId16"/>
          <w:footerReference w:type="first" r:id="rId17"/>
          <w:type w:val="continuous"/>
          <w:pgSz w:w="12240" w:h="20160" w:code="5"/>
          <w:pgMar w:top="8640" w:right="1440" w:bottom="1440" w:left="1440" w:header="720" w:footer="720" w:gutter="0"/>
          <w:cols w:space="720"/>
          <w:docGrid w:linePitch="272"/>
        </w:sectPr>
      </w:pPr>
    </w:p>
    <w:p w14:paraId="5AEC9EF0" w14:textId="7250C022" w:rsidR="006C112F" w:rsidRPr="00B9413A" w:rsidRDefault="006C112F" w:rsidP="009B4431">
      <w:pPr>
        <w:jc w:val="center"/>
        <w:rPr>
          <w:b/>
          <w:bCs/>
          <w:sz w:val="32"/>
          <w:szCs w:val="36"/>
          <w:lang w:val="en-IN"/>
        </w:rPr>
      </w:pPr>
      <w:r w:rsidRPr="00B9413A">
        <w:rPr>
          <w:b/>
          <w:bCs/>
          <w:sz w:val="32"/>
          <w:szCs w:val="36"/>
          <w:lang w:val="en-IN"/>
        </w:rPr>
        <w:lastRenderedPageBreak/>
        <w:t>Contents</w:t>
      </w:r>
    </w:p>
    <w:bookmarkStart w:id="4" w:name="_Toc177145365"/>
    <w:p w14:paraId="759FDF77" w14:textId="515774B6" w:rsidR="007F5724" w:rsidRDefault="007F5724" w:rsidP="00CE43E6">
      <w:pPr>
        <w:pStyle w:val="TOC1"/>
        <w:tabs>
          <w:tab w:val="right" w:leader="dot" w:pos="9350"/>
        </w:tabs>
        <w:spacing w:before="60" w:after="60"/>
        <w:rPr>
          <w:rFonts w:asciiTheme="minorHAnsi" w:eastAsiaTheme="minorEastAsia" w:hAnsiTheme="minorHAnsi"/>
          <w:noProof/>
          <w:sz w:val="24"/>
          <w:szCs w:val="24"/>
        </w:rPr>
      </w:pPr>
      <w:r>
        <w:rPr>
          <w:rFonts w:cs="Arial"/>
          <w:lang w:val="en-IN"/>
        </w:rPr>
        <w:fldChar w:fldCharType="begin"/>
      </w:r>
      <w:r>
        <w:rPr>
          <w:rFonts w:cs="Arial"/>
          <w:lang w:val="en-IN"/>
        </w:rPr>
        <w:instrText xml:space="preserve"> TOC \o "1-2" \h \z \u </w:instrText>
      </w:r>
      <w:r>
        <w:rPr>
          <w:rFonts w:cs="Arial"/>
          <w:lang w:val="en-IN"/>
        </w:rPr>
        <w:fldChar w:fldCharType="separate"/>
      </w:r>
      <w:hyperlink w:anchor="_Toc220593266" w:history="1">
        <w:r w:rsidRPr="000020F6">
          <w:rPr>
            <w:rStyle w:val="Hyperlink"/>
            <w:noProof/>
          </w:rPr>
          <w:t>Introduction</w:t>
        </w:r>
        <w:r>
          <w:rPr>
            <w:noProof/>
            <w:webHidden/>
          </w:rPr>
          <w:tab/>
        </w:r>
        <w:r>
          <w:rPr>
            <w:noProof/>
            <w:webHidden/>
          </w:rPr>
          <w:fldChar w:fldCharType="begin"/>
        </w:r>
        <w:r>
          <w:rPr>
            <w:noProof/>
            <w:webHidden/>
          </w:rPr>
          <w:instrText xml:space="preserve"> PAGEREF _Toc220593266 \h </w:instrText>
        </w:r>
        <w:r>
          <w:rPr>
            <w:noProof/>
            <w:webHidden/>
          </w:rPr>
        </w:r>
        <w:r>
          <w:rPr>
            <w:noProof/>
            <w:webHidden/>
          </w:rPr>
          <w:fldChar w:fldCharType="separate"/>
        </w:r>
        <w:r w:rsidR="00D82A9F">
          <w:rPr>
            <w:noProof/>
            <w:webHidden/>
          </w:rPr>
          <w:t>3</w:t>
        </w:r>
        <w:r>
          <w:rPr>
            <w:noProof/>
            <w:webHidden/>
          </w:rPr>
          <w:fldChar w:fldCharType="end"/>
        </w:r>
      </w:hyperlink>
    </w:p>
    <w:p w14:paraId="6791C359" w14:textId="100E67CF" w:rsidR="007F5724" w:rsidRDefault="007F5724" w:rsidP="00CE43E6">
      <w:pPr>
        <w:pStyle w:val="TOC1"/>
        <w:tabs>
          <w:tab w:val="right" w:leader="dot" w:pos="9350"/>
        </w:tabs>
        <w:spacing w:before="60" w:after="60"/>
        <w:rPr>
          <w:rFonts w:asciiTheme="minorHAnsi" w:eastAsiaTheme="minorEastAsia" w:hAnsiTheme="minorHAnsi"/>
          <w:noProof/>
          <w:sz w:val="24"/>
          <w:szCs w:val="24"/>
        </w:rPr>
      </w:pPr>
      <w:hyperlink w:anchor="_Toc220593274" w:history="1">
        <w:r w:rsidRPr="000020F6">
          <w:rPr>
            <w:rStyle w:val="Hyperlink"/>
            <w:noProof/>
          </w:rPr>
          <w:t>Background</w:t>
        </w:r>
        <w:r>
          <w:rPr>
            <w:noProof/>
            <w:webHidden/>
          </w:rPr>
          <w:tab/>
        </w:r>
        <w:r>
          <w:rPr>
            <w:noProof/>
            <w:webHidden/>
          </w:rPr>
          <w:fldChar w:fldCharType="begin"/>
        </w:r>
        <w:r>
          <w:rPr>
            <w:noProof/>
            <w:webHidden/>
          </w:rPr>
          <w:instrText xml:space="preserve"> PAGEREF _Toc220593274 \h </w:instrText>
        </w:r>
        <w:r>
          <w:rPr>
            <w:noProof/>
            <w:webHidden/>
          </w:rPr>
        </w:r>
        <w:r>
          <w:rPr>
            <w:noProof/>
            <w:webHidden/>
          </w:rPr>
          <w:fldChar w:fldCharType="separate"/>
        </w:r>
        <w:r w:rsidR="00D82A9F">
          <w:rPr>
            <w:noProof/>
            <w:webHidden/>
          </w:rPr>
          <w:t>4</w:t>
        </w:r>
        <w:r>
          <w:rPr>
            <w:noProof/>
            <w:webHidden/>
          </w:rPr>
          <w:fldChar w:fldCharType="end"/>
        </w:r>
      </w:hyperlink>
    </w:p>
    <w:p w14:paraId="5E000FF0" w14:textId="0CEC1E72" w:rsidR="007F5724" w:rsidRDefault="007F5724" w:rsidP="00CE43E6">
      <w:pPr>
        <w:pStyle w:val="TOC1"/>
        <w:tabs>
          <w:tab w:val="right" w:leader="dot" w:pos="9350"/>
        </w:tabs>
        <w:spacing w:before="60" w:after="60"/>
        <w:rPr>
          <w:rFonts w:asciiTheme="minorHAnsi" w:eastAsiaTheme="minorEastAsia" w:hAnsiTheme="minorHAnsi"/>
          <w:noProof/>
          <w:sz w:val="24"/>
          <w:szCs w:val="24"/>
        </w:rPr>
      </w:pPr>
      <w:hyperlink w:anchor="_Toc220593275" w:history="1">
        <w:r w:rsidRPr="000020F6">
          <w:rPr>
            <w:rStyle w:val="Hyperlink"/>
            <w:noProof/>
          </w:rPr>
          <w:t>APIs</w:t>
        </w:r>
        <w:r>
          <w:rPr>
            <w:noProof/>
            <w:webHidden/>
          </w:rPr>
          <w:tab/>
        </w:r>
        <w:r>
          <w:rPr>
            <w:noProof/>
            <w:webHidden/>
          </w:rPr>
          <w:fldChar w:fldCharType="begin"/>
        </w:r>
        <w:r>
          <w:rPr>
            <w:noProof/>
            <w:webHidden/>
          </w:rPr>
          <w:instrText xml:space="preserve"> PAGEREF _Toc220593275 \h </w:instrText>
        </w:r>
        <w:r>
          <w:rPr>
            <w:noProof/>
            <w:webHidden/>
          </w:rPr>
        </w:r>
        <w:r>
          <w:rPr>
            <w:noProof/>
            <w:webHidden/>
          </w:rPr>
          <w:fldChar w:fldCharType="separate"/>
        </w:r>
        <w:r w:rsidR="00D82A9F">
          <w:rPr>
            <w:noProof/>
            <w:webHidden/>
          </w:rPr>
          <w:t>5</w:t>
        </w:r>
        <w:r>
          <w:rPr>
            <w:noProof/>
            <w:webHidden/>
          </w:rPr>
          <w:fldChar w:fldCharType="end"/>
        </w:r>
      </w:hyperlink>
    </w:p>
    <w:p w14:paraId="43704586" w14:textId="3C8777FD"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76" w:history="1">
        <w:r w:rsidRPr="000020F6">
          <w:rPr>
            <w:rStyle w:val="Hyperlink"/>
            <w:noProof/>
          </w:rPr>
          <w:t>GET- Get Converted MBOM Details</w:t>
        </w:r>
        <w:r>
          <w:rPr>
            <w:noProof/>
            <w:webHidden/>
          </w:rPr>
          <w:tab/>
        </w:r>
        <w:r>
          <w:rPr>
            <w:noProof/>
            <w:webHidden/>
          </w:rPr>
          <w:fldChar w:fldCharType="begin"/>
        </w:r>
        <w:r>
          <w:rPr>
            <w:noProof/>
            <w:webHidden/>
          </w:rPr>
          <w:instrText xml:space="preserve"> PAGEREF _Toc220593276 \h </w:instrText>
        </w:r>
        <w:r>
          <w:rPr>
            <w:noProof/>
            <w:webHidden/>
          </w:rPr>
        </w:r>
        <w:r>
          <w:rPr>
            <w:noProof/>
            <w:webHidden/>
          </w:rPr>
          <w:fldChar w:fldCharType="separate"/>
        </w:r>
        <w:r w:rsidR="00D82A9F">
          <w:rPr>
            <w:noProof/>
            <w:webHidden/>
          </w:rPr>
          <w:t>6</w:t>
        </w:r>
        <w:r>
          <w:rPr>
            <w:noProof/>
            <w:webHidden/>
          </w:rPr>
          <w:fldChar w:fldCharType="end"/>
        </w:r>
      </w:hyperlink>
    </w:p>
    <w:p w14:paraId="45280FA1" w14:textId="5792FF9F"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77" w:history="1">
        <w:r w:rsidRPr="000020F6">
          <w:rPr>
            <w:rStyle w:val="Hyperlink"/>
            <w:noProof/>
          </w:rPr>
          <w:t>GET- EBOM Search Results</w:t>
        </w:r>
        <w:r>
          <w:rPr>
            <w:noProof/>
            <w:webHidden/>
          </w:rPr>
          <w:tab/>
        </w:r>
        <w:r>
          <w:rPr>
            <w:noProof/>
            <w:webHidden/>
          </w:rPr>
          <w:fldChar w:fldCharType="begin"/>
        </w:r>
        <w:r>
          <w:rPr>
            <w:noProof/>
            <w:webHidden/>
          </w:rPr>
          <w:instrText xml:space="preserve"> PAGEREF _Toc220593277 \h </w:instrText>
        </w:r>
        <w:r>
          <w:rPr>
            <w:noProof/>
            <w:webHidden/>
          </w:rPr>
        </w:r>
        <w:r>
          <w:rPr>
            <w:noProof/>
            <w:webHidden/>
          </w:rPr>
          <w:fldChar w:fldCharType="separate"/>
        </w:r>
        <w:r w:rsidR="00D82A9F">
          <w:rPr>
            <w:noProof/>
            <w:webHidden/>
          </w:rPr>
          <w:t>7</w:t>
        </w:r>
        <w:r>
          <w:rPr>
            <w:noProof/>
            <w:webHidden/>
          </w:rPr>
          <w:fldChar w:fldCharType="end"/>
        </w:r>
      </w:hyperlink>
    </w:p>
    <w:p w14:paraId="2CEC672F" w14:textId="71C0E1E7"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78" w:history="1">
        <w:r w:rsidRPr="000020F6">
          <w:rPr>
            <w:rStyle w:val="Hyperlink"/>
            <w:noProof/>
          </w:rPr>
          <w:t>GET- EBOM Details</w:t>
        </w:r>
        <w:r>
          <w:rPr>
            <w:noProof/>
            <w:webHidden/>
          </w:rPr>
          <w:tab/>
        </w:r>
        <w:r>
          <w:rPr>
            <w:noProof/>
            <w:webHidden/>
          </w:rPr>
          <w:fldChar w:fldCharType="begin"/>
        </w:r>
        <w:r>
          <w:rPr>
            <w:noProof/>
            <w:webHidden/>
          </w:rPr>
          <w:instrText xml:space="preserve"> PAGEREF _Toc220593278 \h </w:instrText>
        </w:r>
        <w:r>
          <w:rPr>
            <w:noProof/>
            <w:webHidden/>
          </w:rPr>
        </w:r>
        <w:r>
          <w:rPr>
            <w:noProof/>
            <w:webHidden/>
          </w:rPr>
          <w:fldChar w:fldCharType="separate"/>
        </w:r>
        <w:r w:rsidR="00D82A9F">
          <w:rPr>
            <w:noProof/>
            <w:webHidden/>
          </w:rPr>
          <w:t>8</w:t>
        </w:r>
        <w:r>
          <w:rPr>
            <w:noProof/>
            <w:webHidden/>
          </w:rPr>
          <w:fldChar w:fldCharType="end"/>
        </w:r>
      </w:hyperlink>
    </w:p>
    <w:p w14:paraId="043F4BCC" w14:textId="1DBC5B7F"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79" w:history="1">
        <w:r w:rsidRPr="000020F6">
          <w:rPr>
            <w:rStyle w:val="Hyperlink"/>
            <w:noProof/>
          </w:rPr>
          <w:t>GET - MBOM Templates</w:t>
        </w:r>
        <w:r>
          <w:rPr>
            <w:noProof/>
            <w:webHidden/>
          </w:rPr>
          <w:tab/>
        </w:r>
        <w:r>
          <w:rPr>
            <w:noProof/>
            <w:webHidden/>
          </w:rPr>
          <w:fldChar w:fldCharType="begin"/>
        </w:r>
        <w:r>
          <w:rPr>
            <w:noProof/>
            <w:webHidden/>
          </w:rPr>
          <w:instrText xml:space="preserve"> PAGEREF _Toc220593279 \h </w:instrText>
        </w:r>
        <w:r>
          <w:rPr>
            <w:noProof/>
            <w:webHidden/>
          </w:rPr>
        </w:r>
        <w:r>
          <w:rPr>
            <w:noProof/>
            <w:webHidden/>
          </w:rPr>
          <w:fldChar w:fldCharType="separate"/>
        </w:r>
        <w:r w:rsidR="00D82A9F">
          <w:rPr>
            <w:noProof/>
            <w:webHidden/>
          </w:rPr>
          <w:t>9</w:t>
        </w:r>
        <w:r>
          <w:rPr>
            <w:noProof/>
            <w:webHidden/>
          </w:rPr>
          <w:fldChar w:fldCharType="end"/>
        </w:r>
      </w:hyperlink>
    </w:p>
    <w:p w14:paraId="0B4B7CCC" w14:textId="7C9EAB3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0" w:history="1">
        <w:r w:rsidRPr="000020F6">
          <w:rPr>
            <w:rStyle w:val="Hyperlink"/>
            <w:noProof/>
          </w:rPr>
          <w:t>GET- MBOM Template Details API</w:t>
        </w:r>
        <w:r>
          <w:rPr>
            <w:noProof/>
            <w:webHidden/>
          </w:rPr>
          <w:tab/>
        </w:r>
        <w:r>
          <w:rPr>
            <w:noProof/>
            <w:webHidden/>
          </w:rPr>
          <w:fldChar w:fldCharType="begin"/>
        </w:r>
        <w:r>
          <w:rPr>
            <w:noProof/>
            <w:webHidden/>
          </w:rPr>
          <w:instrText xml:space="preserve"> PAGEREF _Toc220593280 \h </w:instrText>
        </w:r>
        <w:r>
          <w:rPr>
            <w:noProof/>
            <w:webHidden/>
          </w:rPr>
        </w:r>
        <w:r>
          <w:rPr>
            <w:noProof/>
            <w:webHidden/>
          </w:rPr>
          <w:fldChar w:fldCharType="separate"/>
        </w:r>
        <w:r w:rsidR="00D82A9F">
          <w:rPr>
            <w:noProof/>
            <w:webHidden/>
          </w:rPr>
          <w:t>10</w:t>
        </w:r>
        <w:r>
          <w:rPr>
            <w:noProof/>
            <w:webHidden/>
          </w:rPr>
          <w:fldChar w:fldCharType="end"/>
        </w:r>
      </w:hyperlink>
    </w:p>
    <w:p w14:paraId="69FF4D9D" w14:textId="508FD315"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1" w:history="1">
        <w:r w:rsidRPr="000020F6">
          <w:rPr>
            <w:rStyle w:val="Hyperlink"/>
            <w:noProof/>
          </w:rPr>
          <w:t>GET - Transformation Rules Details</w:t>
        </w:r>
        <w:r>
          <w:rPr>
            <w:noProof/>
            <w:webHidden/>
          </w:rPr>
          <w:tab/>
        </w:r>
        <w:r>
          <w:rPr>
            <w:noProof/>
            <w:webHidden/>
          </w:rPr>
          <w:fldChar w:fldCharType="begin"/>
        </w:r>
        <w:r>
          <w:rPr>
            <w:noProof/>
            <w:webHidden/>
          </w:rPr>
          <w:instrText xml:space="preserve"> PAGEREF _Toc220593281 \h </w:instrText>
        </w:r>
        <w:r>
          <w:rPr>
            <w:noProof/>
            <w:webHidden/>
          </w:rPr>
        </w:r>
        <w:r>
          <w:rPr>
            <w:noProof/>
            <w:webHidden/>
          </w:rPr>
          <w:fldChar w:fldCharType="separate"/>
        </w:r>
        <w:r w:rsidR="00D82A9F">
          <w:rPr>
            <w:noProof/>
            <w:webHidden/>
          </w:rPr>
          <w:t>11</w:t>
        </w:r>
        <w:r>
          <w:rPr>
            <w:noProof/>
            <w:webHidden/>
          </w:rPr>
          <w:fldChar w:fldCharType="end"/>
        </w:r>
      </w:hyperlink>
    </w:p>
    <w:p w14:paraId="02516006" w14:textId="2C2B9EE3"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2" w:history="1">
        <w:r w:rsidRPr="000020F6">
          <w:rPr>
            <w:rStyle w:val="Hyperlink"/>
            <w:noProof/>
          </w:rPr>
          <w:t>POST - CONVERSION API</w:t>
        </w:r>
        <w:r>
          <w:rPr>
            <w:noProof/>
            <w:webHidden/>
          </w:rPr>
          <w:tab/>
        </w:r>
        <w:r>
          <w:rPr>
            <w:noProof/>
            <w:webHidden/>
          </w:rPr>
          <w:fldChar w:fldCharType="begin"/>
        </w:r>
        <w:r>
          <w:rPr>
            <w:noProof/>
            <w:webHidden/>
          </w:rPr>
          <w:instrText xml:space="preserve"> PAGEREF _Toc220593282 \h </w:instrText>
        </w:r>
        <w:r>
          <w:rPr>
            <w:noProof/>
            <w:webHidden/>
          </w:rPr>
        </w:r>
        <w:r>
          <w:rPr>
            <w:noProof/>
            <w:webHidden/>
          </w:rPr>
          <w:fldChar w:fldCharType="separate"/>
        </w:r>
        <w:r w:rsidR="00D82A9F">
          <w:rPr>
            <w:noProof/>
            <w:webHidden/>
          </w:rPr>
          <w:t>12</w:t>
        </w:r>
        <w:r>
          <w:rPr>
            <w:noProof/>
            <w:webHidden/>
          </w:rPr>
          <w:fldChar w:fldCharType="end"/>
        </w:r>
      </w:hyperlink>
    </w:p>
    <w:p w14:paraId="06DD6D72" w14:textId="33F27644"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3" w:history="1">
        <w:r w:rsidRPr="000020F6">
          <w:rPr>
            <w:rStyle w:val="Hyperlink"/>
            <w:noProof/>
          </w:rPr>
          <w:t>GET - Converted MBOM Review Details</w:t>
        </w:r>
        <w:r>
          <w:rPr>
            <w:noProof/>
            <w:webHidden/>
          </w:rPr>
          <w:tab/>
        </w:r>
        <w:r>
          <w:rPr>
            <w:noProof/>
            <w:webHidden/>
          </w:rPr>
          <w:fldChar w:fldCharType="begin"/>
        </w:r>
        <w:r>
          <w:rPr>
            <w:noProof/>
            <w:webHidden/>
          </w:rPr>
          <w:instrText xml:space="preserve"> PAGEREF _Toc220593283 \h </w:instrText>
        </w:r>
        <w:r>
          <w:rPr>
            <w:noProof/>
            <w:webHidden/>
          </w:rPr>
        </w:r>
        <w:r>
          <w:rPr>
            <w:noProof/>
            <w:webHidden/>
          </w:rPr>
          <w:fldChar w:fldCharType="separate"/>
        </w:r>
        <w:r w:rsidR="00D82A9F">
          <w:rPr>
            <w:noProof/>
            <w:webHidden/>
          </w:rPr>
          <w:t>13</w:t>
        </w:r>
        <w:r>
          <w:rPr>
            <w:noProof/>
            <w:webHidden/>
          </w:rPr>
          <w:fldChar w:fldCharType="end"/>
        </w:r>
      </w:hyperlink>
    </w:p>
    <w:p w14:paraId="77BC68C8" w14:textId="33A3E0B8"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4" w:history="1">
        <w:r w:rsidRPr="000020F6">
          <w:rPr>
            <w:rStyle w:val="Hyperlink"/>
            <w:noProof/>
          </w:rPr>
          <w:t>POST - APPROVE API</w:t>
        </w:r>
        <w:r>
          <w:rPr>
            <w:noProof/>
            <w:webHidden/>
          </w:rPr>
          <w:tab/>
        </w:r>
        <w:r>
          <w:rPr>
            <w:noProof/>
            <w:webHidden/>
          </w:rPr>
          <w:fldChar w:fldCharType="begin"/>
        </w:r>
        <w:r>
          <w:rPr>
            <w:noProof/>
            <w:webHidden/>
          </w:rPr>
          <w:instrText xml:space="preserve"> PAGEREF _Toc220593284 \h </w:instrText>
        </w:r>
        <w:r>
          <w:rPr>
            <w:noProof/>
            <w:webHidden/>
          </w:rPr>
        </w:r>
        <w:r>
          <w:rPr>
            <w:noProof/>
            <w:webHidden/>
          </w:rPr>
          <w:fldChar w:fldCharType="separate"/>
        </w:r>
        <w:r w:rsidR="00D82A9F">
          <w:rPr>
            <w:noProof/>
            <w:webHidden/>
          </w:rPr>
          <w:t>14</w:t>
        </w:r>
        <w:r>
          <w:rPr>
            <w:noProof/>
            <w:webHidden/>
          </w:rPr>
          <w:fldChar w:fldCharType="end"/>
        </w:r>
      </w:hyperlink>
    </w:p>
    <w:p w14:paraId="120CC499" w14:textId="1FE0B325"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5" w:history="1">
        <w:r w:rsidRPr="000020F6">
          <w:rPr>
            <w:rStyle w:val="Hyperlink"/>
            <w:noProof/>
          </w:rPr>
          <w:t>POST - Reject API</w:t>
        </w:r>
        <w:r>
          <w:rPr>
            <w:noProof/>
            <w:webHidden/>
          </w:rPr>
          <w:tab/>
        </w:r>
        <w:r>
          <w:rPr>
            <w:noProof/>
            <w:webHidden/>
          </w:rPr>
          <w:fldChar w:fldCharType="begin"/>
        </w:r>
        <w:r>
          <w:rPr>
            <w:noProof/>
            <w:webHidden/>
          </w:rPr>
          <w:instrText xml:space="preserve"> PAGEREF _Toc220593285 \h </w:instrText>
        </w:r>
        <w:r>
          <w:rPr>
            <w:noProof/>
            <w:webHidden/>
          </w:rPr>
        </w:r>
        <w:r>
          <w:rPr>
            <w:noProof/>
            <w:webHidden/>
          </w:rPr>
          <w:fldChar w:fldCharType="separate"/>
        </w:r>
        <w:r w:rsidR="00D82A9F">
          <w:rPr>
            <w:noProof/>
            <w:webHidden/>
          </w:rPr>
          <w:t>15</w:t>
        </w:r>
        <w:r>
          <w:rPr>
            <w:noProof/>
            <w:webHidden/>
          </w:rPr>
          <w:fldChar w:fldCharType="end"/>
        </w:r>
      </w:hyperlink>
    </w:p>
    <w:p w14:paraId="0EDEE732" w14:textId="239A205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6" w:history="1">
        <w:r w:rsidRPr="000020F6">
          <w:rPr>
            <w:rStyle w:val="Hyperlink"/>
            <w:noProof/>
          </w:rPr>
          <w:t>POST - DELETE API</w:t>
        </w:r>
        <w:r>
          <w:rPr>
            <w:noProof/>
            <w:webHidden/>
          </w:rPr>
          <w:tab/>
        </w:r>
        <w:r>
          <w:rPr>
            <w:noProof/>
            <w:webHidden/>
          </w:rPr>
          <w:fldChar w:fldCharType="begin"/>
        </w:r>
        <w:r>
          <w:rPr>
            <w:noProof/>
            <w:webHidden/>
          </w:rPr>
          <w:instrText xml:space="preserve"> PAGEREF _Toc220593286 \h </w:instrText>
        </w:r>
        <w:r>
          <w:rPr>
            <w:noProof/>
            <w:webHidden/>
          </w:rPr>
        </w:r>
        <w:r>
          <w:rPr>
            <w:noProof/>
            <w:webHidden/>
          </w:rPr>
          <w:fldChar w:fldCharType="separate"/>
        </w:r>
        <w:r w:rsidR="00D82A9F">
          <w:rPr>
            <w:noProof/>
            <w:webHidden/>
          </w:rPr>
          <w:t>16</w:t>
        </w:r>
        <w:r>
          <w:rPr>
            <w:noProof/>
            <w:webHidden/>
          </w:rPr>
          <w:fldChar w:fldCharType="end"/>
        </w:r>
      </w:hyperlink>
    </w:p>
    <w:p w14:paraId="185812D4" w14:textId="0BCBEBA1"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7" w:history="1">
        <w:r w:rsidRPr="000020F6">
          <w:rPr>
            <w:rStyle w:val="Hyperlink"/>
            <w:noProof/>
          </w:rPr>
          <w:t>POST - Push to Target</w:t>
        </w:r>
        <w:r>
          <w:rPr>
            <w:noProof/>
            <w:webHidden/>
          </w:rPr>
          <w:tab/>
        </w:r>
        <w:r>
          <w:rPr>
            <w:noProof/>
            <w:webHidden/>
          </w:rPr>
          <w:fldChar w:fldCharType="begin"/>
        </w:r>
        <w:r>
          <w:rPr>
            <w:noProof/>
            <w:webHidden/>
          </w:rPr>
          <w:instrText xml:space="preserve"> PAGEREF _Toc220593287 \h </w:instrText>
        </w:r>
        <w:r>
          <w:rPr>
            <w:noProof/>
            <w:webHidden/>
          </w:rPr>
        </w:r>
        <w:r>
          <w:rPr>
            <w:noProof/>
            <w:webHidden/>
          </w:rPr>
          <w:fldChar w:fldCharType="separate"/>
        </w:r>
        <w:r w:rsidR="00D82A9F">
          <w:rPr>
            <w:noProof/>
            <w:webHidden/>
          </w:rPr>
          <w:t>17</w:t>
        </w:r>
        <w:r>
          <w:rPr>
            <w:noProof/>
            <w:webHidden/>
          </w:rPr>
          <w:fldChar w:fldCharType="end"/>
        </w:r>
      </w:hyperlink>
    </w:p>
    <w:p w14:paraId="05D70232" w14:textId="11BE9395"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8" w:history="1">
        <w:r w:rsidRPr="000020F6">
          <w:rPr>
            <w:rStyle w:val="Hyperlink"/>
            <w:noProof/>
          </w:rPr>
          <w:t>GET - Fetch Folders</w:t>
        </w:r>
        <w:r>
          <w:rPr>
            <w:noProof/>
            <w:webHidden/>
          </w:rPr>
          <w:tab/>
        </w:r>
        <w:r>
          <w:rPr>
            <w:noProof/>
            <w:webHidden/>
          </w:rPr>
          <w:fldChar w:fldCharType="begin"/>
        </w:r>
        <w:r>
          <w:rPr>
            <w:noProof/>
            <w:webHidden/>
          </w:rPr>
          <w:instrText xml:space="preserve"> PAGEREF _Toc220593288 \h </w:instrText>
        </w:r>
        <w:r>
          <w:rPr>
            <w:noProof/>
            <w:webHidden/>
          </w:rPr>
        </w:r>
        <w:r>
          <w:rPr>
            <w:noProof/>
            <w:webHidden/>
          </w:rPr>
          <w:fldChar w:fldCharType="separate"/>
        </w:r>
        <w:r w:rsidR="00D82A9F">
          <w:rPr>
            <w:noProof/>
            <w:webHidden/>
          </w:rPr>
          <w:t>18</w:t>
        </w:r>
        <w:r>
          <w:rPr>
            <w:noProof/>
            <w:webHidden/>
          </w:rPr>
          <w:fldChar w:fldCharType="end"/>
        </w:r>
      </w:hyperlink>
    </w:p>
    <w:p w14:paraId="247BEDF7" w14:textId="769A52CA"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89" w:history="1">
        <w:r w:rsidRPr="000020F6">
          <w:rPr>
            <w:rStyle w:val="Hyperlink"/>
            <w:noProof/>
          </w:rPr>
          <w:t>POST - Trigger Comparison</w:t>
        </w:r>
        <w:r>
          <w:rPr>
            <w:noProof/>
            <w:webHidden/>
          </w:rPr>
          <w:tab/>
        </w:r>
        <w:r>
          <w:rPr>
            <w:noProof/>
            <w:webHidden/>
          </w:rPr>
          <w:fldChar w:fldCharType="begin"/>
        </w:r>
        <w:r>
          <w:rPr>
            <w:noProof/>
            <w:webHidden/>
          </w:rPr>
          <w:instrText xml:space="preserve"> PAGEREF _Toc220593289 \h </w:instrText>
        </w:r>
        <w:r>
          <w:rPr>
            <w:noProof/>
            <w:webHidden/>
          </w:rPr>
        </w:r>
        <w:r>
          <w:rPr>
            <w:noProof/>
            <w:webHidden/>
          </w:rPr>
          <w:fldChar w:fldCharType="separate"/>
        </w:r>
        <w:r w:rsidR="00D82A9F">
          <w:rPr>
            <w:noProof/>
            <w:webHidden/>
          </w:rPr>
          <w:t>19</w:t>
        </w:r>
        <w:r>
          <w:rPr>
            <w:noProof/>
            <w:webHidden/>
          </w:rPr>
          <w:fldChar w:fldCharType="end"/>
        </w:r>
      </w:hyperlink>
    </w:p>
    <w:p w14:paraId="4164E03E" w14:textId="2188C258"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0" w:history="1">
        <w:r w:rsidRPr="000020F6">
          <w:rPr>
            <w:rStyle w:val="Hyperlink"/>
            <w:noProof/>
          </w:rPr>
          <w:t>GET - Comparison Status API</w:t>
        </w:r>
        <w:r>
          <w:rPr>
            <w:noProof/>
            <w:webHidden/>
          </w:rPr>
          <w:tab/>
        </w:r>
        <w:r>
          <w:rPr>
            <w:noProof/>
            <w:webHidden/>
          </w:rPr>
          <w:fldChar w:fldCharType="begin"/>
        </w:r>
        <w:r>
          <w:rPr>
            <w:noProof/>
            <w:webHidden/>
          </w:rPr>
          <w:instrText xml:space="preserve"> PAGEREF _Toc220593290 \h </w:instrText>
        </w:r>
        <w:r>
          <w:rPr>
            <w:noProof/>
            <w:webHidden/>
          </w:rPr>
        </w:r>
        <w:r>
          <w:rPr>
            <w:noProof/>
            <w:webHidden/>
          </w:rPr>
          <w:fldChar w:fldCharType="separate"/>
        </w:r>
        <w:r w:rsidR="00D82A9F">
          <w:rPr>
            <w:noProof/>
            <w:webHidden/>
          </w:rPr>
          <w:t>20</w:t>
        </w:r>
        <w:r>
          <w:rPr>
            <w:noProof/>
            <w:webHidden/>
          </w:rPr>
          <w:fldChar w:fldCharType="end"/>
        </w:r>
      </w:hyperlink>
    </w:p>
    <w:p w14:paraId="55FB7740" w14:textId="591E9E8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1" w:history="1">
        <w:r w:rsidRPr="000020F6">
          <w:rPr>
            <w:rStyle w:val="Hyperlink"/>
            <w:noProof/>
          </w:rPr>
          <w:t>GET - Consolidated</w:t>
        </w:r>
        <w:r w:rsidRPr="000020F6">
          <w:rPr>
            <w:rStyle w:val="Hyperlink"/>
            <w:noProof/>
            <w:lang w:val="en-GB"/>
          </w:rPr>
          <w:t xml:space="preserve"> Summary Data API</w:t>
        </w:r>
        <w:r>
          <w:rPr>
            <w:noProof/>
            <w:webHidden/>
          </w:rPr>
          <w:tab/>
        </w:r>
        <w:r>
          <w:rPr>
            <w:noProof/>
            <w:webHidden/>
          </w:rPr>
          <w:fldChar w:fldCharType="begin"/>
        </w:r>
        <w:r>
          <w:rPr>
            <w:noProof/>
            <w:webHidden/>
          </w:rPr>
          <w:instrText xml:space="preserve"> PAGEREF _Toc220593291 \h </w:instrText>
        </w:r>
        <w:r>
          <w:rPr>
            <w:noProof/>
            <w:webHidden/>
          </w:rPr>
        </w:r>
        <w:r>
          <w:rPr>
            <w:noProof/>
            <w:webHidden/>
          </w:rPr>
          <w:fldChar w:fldCharType="separate"/>
        </w:r>
        <w:r w:rsidR="00D82A9F">
          <w:rPr>
            <w:noProof/>
            <w:webHidden/>
          </w:rPr>
          <w:t>21</w:t>
        </w:r>
        <w:r>
          <w:rPr>
            <w:noProof/>
            <w:webHidden/>
          </w:rPr>
          <w:fldChar w:fldCharType="end"/>
        </w:r>
      </w:hyperlink>
    </w:p>
    <w:p w14:paraId="2B1AAC17" w14:textId="7C361C7C"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2" w:history="1">
        <w:r w:rsidRPr="000020F6">
          <w:rPr>
            <w:rStyle w:val="Hyperlink"/>
            <w:noProof/>
          </w:rPr>
          <w:t xml:space="preserve">GET -  </w:t>
        </w:r>
        <w:r w:rsidRPr="000020F6">
          <w:rPr>
            <w:rStyle w:val="Hyperlink"/>
            <w:noProof/>
            <w:lang w:val="en-GB"/>
          </w:rPr>
          <w:t>Consolidated Table Details API</w:t>
        </w:r>
        <w:r>
          <w:rPr>
            <w:noProof/>
            <w:webHidden/>
          </w:rPr>
          <w:tab/>
        </w:r>
        <w:r>
          <w:rPr>
            <w:noProof/>
            <w:webHidden/>
          </w:rPr>
          <w:fldChar w:fldCharType="begin"/>
        </w:r>
        <w:r>
          <w:rPr>
            <w:noProof/>
            <w:webHidden/>
          </w:rPr>
          <w:instrText xml:space="preserve"> PAGEREF _Toc220593292 \h </w:instrText>
        </w:r>
        <w:r>
          <w:rPr>
            <w:noProof/>
            <w:webHidden/>
          </w:rPr>
        </w:r>
        <w:r>
          <w:rPr>
            <w:noProof/>
            <w:webHidden/>
          </w:rPr>
          <w:fldChar w:fldCharType="separate"/>
        </w:r>
        <w:r w:rsidR="00D82A9F">
          <w:rPr>
            <w:noProof/>
            <w:webHidden/>
          </w:rPr>
          <w:t>22</w:t>
        </w:r>
        <w:r>
          <w:rPr>
            <w:noProof/>
            <w:webHidden/>
          </w:rPr>
          <w:fldChar w:fldCharType="end"/>
        </w:r>
      </w:hyperlink>
    </w:p>
    <w:p w14:paraId="3948C007" w14:textId="7FD048DB"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3" w:history="1">
        <w:r w:rsidRPr="000020F6">
          <w:rPr>
            <w:rStyle w:val="Hyperlink"/>
            <w:noProof/>
          </w:rPr>
          <w:t xml:space="preserve">GET -  </w:t>
        </w:r>
        <w:r w:rsidRPr="000020F6">
          <w:rPr>
            <w:rStyle w:val="Hyperlink"/>
            <w:noProof/>
            <w:lang w:val="en-GB"/>
          </w:rPr>
          <w:t>Item Level Summary Data API</w:t>
        </w:r>
        <w:r>
          <w:rPr>
            <w:noProof/>
            <w:webHidden/>
          </w:rPr>
          <w:tab/>
        </w:r>
        <w:r>
          <w:rPr>
            <w:noProof/>
            <w:webHidden/>
          </w:rPr>
          <w:fldChar w:fldCharType="begin"/>
        </w:r>
        <w:r>
          <w:rPr>
            <w:noProof/>
            <w:webHidden/>
          </w:rPr>
          <w:instrText xml:space="preserve"> PAGEREF _Toc220593293 \h </w:instrText>
        </w:r>
        <w:r>
          <w:rPr>
            <w:noProof/>
            <w:webHidden/>
          </w:rPr>
        </w:r>
        <w:r>
          <w:rPr>
            <w:noProof/>
            <w:webHidden/>
          </w:rPr>
          <w:fldChar w:fldCharType="separate"/>
        </w:r>
        <w:r w:rsidR="00D82A9F">
          <w:rPr>
            <w:noProof/>
            <w:webHidden/>
          </w:rPr>
          <w:t>23</w:t>
        </w:r>
        <w:r>
          <w:rPr>
            <w:noProof/>
            <w:webHidden/>
          </w:rPr>
          <w:fldChar w:fldCharType="end"/>
        </w:r>
      </w:hyperlink>
    </w:p>
    <w:p w14:paraId="36FBA5EF" w14:textId="20F28F3D"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4" w:history="1">
        <w:r w:rsidRPr="000020F6">
          <w:rPr>
            <w:rStyle w:val="Hyperlink"/>
            <w:noProof/>
          </w:rPr>
          <w:t xml:space="preserve">GET -  </w:t>
        </w:r>
        <w:r w:rsidRPr="000020F6">
          <w:rPr>
            <w:rStyle w:val="Hyperlink"/>
            <w:noProof/>
            <w:lang w:val="en-GB"/>
          </w:rPr>
          <w:t>Item Level Table Details API</w:t>
        </w:r>
        <w:r>
          <w:rPr>
            <w:noProof/>
            <w:webHidden/>
          </w:rPr>
          <w:tab/>
        </w:r>
        <w:r>
          <w:rPr>
            <w:noProof/>
            <w:webHidden/>
          </w:rPr>
          <w:fldChar w:fldCharType="begin"/>
        </w:r>
        <w:r>
          <w:rPr>
            <w:noProof/>
            <w:webHidden/>
          </w:rPr>
          <w:instrText xml:space="preserve"> PAGEREF _Toc220593294 \h </w:instrText>
        </w:r>
        <w:r>
          <w:rPr>
            <w:noProof/>
            <w:webHidden/>
          </w:rPr>
        </w:r>
        <w:r>
          <w:rPr>
            <w:noProof/>
            <w:webHidden/>
          </w:rPr>
          <w:fldChar w:fldCharType="separate"/>
        </w:r>
        <w:r w:rsidR="00D82A9F">
          <w:rPr>
            <w:noProof/>
            <w:webHidden/>
          </w:rPr>
          <w:t>24</w:t>
        </w:r>
        <w:r>
          <w:rPr>
            <w:noProof/>
            <w:webHidden/>
          </w:rPr>
          <w:fldChar w:fldCharType="end"/>
        </w:r>
      </w:hyperlink>
    </w:p>
    <w:p w14:paraId="6F19900C" w14:textId="5719F1D0"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5" w:history="1">
        <w:r w:rsidRPr="000020F6">
          <w:rPr>
            <w:rStyle w:val="Hyperlink"/>
            <w:noProof/>
            <w:lang w:val="en-GB"/>
          </w:rPr>
          <w:t>POST - Upload Rule API</w:t>
        </w:r>
        <w:r>
          <w:rPr>
            <w:noProof/>
            <w:webHidden/>
          </w:rPr>
          <w:tab/>
        </w:r>
        <w:r>
          <w:rPr>
            <w:noProof/>
            <w:webHidden/>
          </w:rPr>
          <w:fldChar w:fldCharType="begin"/>
        </w:r>
        <w:r>
          <w:rPr>
            <w:noProof/>
            <w:webHidden/>
          </w:rPr>
          <w:instrText xml:space="preserve"> PAGEREF _Toc220593295 \h </w:instrText>
        </w:r>
        <w:r>
          <w:rPr>
            <w:noProof/>
            <w:webHidden/>
          </w:rPr>
        </w:r>
        <w:r>
          <w:rPr>
            <w:noProof/>
            <w:webHidden/>
          </w:rPr>
          <w:fldChar w:fldCharType="separate"/>
        </w:r>
        <w:r w:rsidR="00D82A9F">
          <w:rPr>
            <w:noProof/>
            <w:webHidden/>
          </w:rPr>
          <w:t>25</w:t>
        </w:r>
        <w:r>
          <w:rPr>
            <w:noProof/>
            <w:webHidden/>
          </w:rPr>
          <w:fldChar w:fldCharType="end"/>
        </w:r>
      </w:hyperlink>
    </w:p>
    <w:p w14:paraId="42B80E7A" w14:textId="5B7C9297"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6" w:history="1">
        <w:r w:rsidRPr="000020F6">
          <w:rPr>
            <w:rStyle w:val="Hyperlink"/>
            <w:noProof/>
          </w:rPr>
          <w:t xml:space="preserve">POST -  </w:t>
        </w:r>
        <w:r w:rsidRPr="000020F6">
          <w:rPr>
            <w:rStyle w:val="Hyperlink"/>
            <w:noProof/>
            <w:lang w:val="en-GB"/>
          </w:rPr>
          <w:t>ADD Rule API</w:t>
        </w:r>
        <w:r>
          <w:rPr>
            <w:noProof/>
            <w:webHidden/>
          </w:rPr>
          <w:tab/>
        </w:r>
        <w:r>
          <w:rPr>
            <w:noProof/>
            <w:webHidden/>
          </w:rPr>
          <w:fldChar w:fldCharType="begin"/>
        </w:r>
        <w:r>
          <w:rPr>
            <w:noProof/>
            <w:webHidden/>
          </w:rPr>
          <w:instrText xml:space="preserve"> PAGEREF _Toc220593296 \h </w:instrText>
        </w:r>
        <w:r>
          <w:rPr>
            <w:noProof/>
            <w:webHidden/>
          </w:rPr>
        </w:r>
        <w:r>
          <w:rPr>
            <w:noProof/>
            <w:webHidden/>
          </w:rPr>
          <w:fldChar w:fldCharType="separate"/>
        </w:r>
        <w:r w:rsidR="00D82A9F">
          <w:rPr>
            <w:noProof/>
            <w:webHidden/>
          </w:rPr>
          <w:t>26</w:t>
        </w:r>
        <w:r>
          <w:rPr>
            <w:noProof/>
            <w:webHidden/>
          </w:rPr>
          <w:fldChar w:fldCharType="end"/>
        </w:r>
      </w:hyperlink>
    </w:p>
    <w:p w14:paraId="2A102A60" w14:textId="770163D9"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7" w:history="1">
        <w:r w:rsidRPr="000020F6">
          <w:rPr>
            <w:rStyle w:val="Hyperlink"/>
            <w:noProof/>
          </w:rPr>
          <w:t xml:space="preserve">GET -  </w:t>
        </w:r>
        <w:r w:rsidRPr="000020F6">
          <w:rPr>
            <w:rStyle w:val="Hyperlink"/>
            <w:noProof/>
            <w:lang w:val="en-GB"/>
          </w:rPr>
          <w:t>Fetch Rules</w:t>
        </w:r>
        <w:r>
          <w:rPr>
            <w:noProof/>
            <w:webHidden/>
          </w:rPr>
          <w:tab/>
        </w:r>
        <w:r>
          <w:rPr>
            <w:noProof/>
            <w:webHidden/>
          </w:rPr>
          <w:fldChar w:fldCharType="begin"/>
        </w:r>
        <w:r>
          <w:rPr>
            <w:noProof/>
            <w:webHidden/>
          </w:rPr>
          <w:instrText xml:space="preserve"> PAGEREF _Toc220593297 \h </w:instrText>
        </w:r>
        <w:r>
          <w:rPr>
            <w:noProof/>
            <w:webHidden/>
          </w:rPr>
        </w:r>
        <w:r>
          <w:rPr>
            <w:noProof/>
            <w:webHidden/>
          </w:rPr>
          <w:fldChar w:fldCharType="separate"/>
        </w:r>
        <w:r w:rsidR="00D82A9F">
          <w:rPr>
            <w:noProof/>
            <w:webHidden/>
          </w:rPr>
          <w:t>27</w:t>
        </w:r>
        <w:r>
          <w:rPr>
            <w:noProof/>
            <w:webHidden/>
          </w:rPr>
          <w:fldChar w:fldCharType="end"/>
        </w:r>
      </w:hyperlink>
    </w:p>
    <w:p w14:paraId="4936665D" w14:textId="0F43F9DD"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8" w:history="1">
        <w:r w:rsidRPr="000020F6">
          <w:rPr>
            <w:rStyle w:val="Hyperlink"/>
            <w:noProof/>
            <w:lang w:val="en-GB"/>
          </w:rPr>
          <w:t>PUT - Update Rule API</w:t>
        </w:r>
        <w:r>
          <w:rPr>
            <w:noProof/>
            <w:webHidden/>
          </w:rPr>
          <w:tab/>
        </w:r>
        <w:r>
          <w:rPr>
            <w:noProof/>
            <w:webHidden/>
          </w:rPr>
          <w:fldChar w:fldCharType="begin"/>
        </w:r>
        <w:r>
          <w:rPr>
            <w:noProof/>
            <w:webHidden/>
          </w:rPr>
          <w:instrText xml:space="preserve"> PAGEREF _Toc220593298 \h </w:instrText>
        </w:r>
        <w:r>
          <w:rPr>
            <w:noProof/>
            <w:webHidden/>
          </w:rPr>
        </w:r>
        <w:r>
          <w:rPr>
            <w:noProof/>
            <w:webHidden/>
          </w:rPr>
          <w:fldChar w:fldCharType="separate"/>
        </w:r>
        <w:r w:rsidR="00D82A9F">
          <w:rPr>
            <w:noProof/>
            <w:webHidden/>
          </w:rPr>
          <w:t>28</w:t>
        </w:r>
        <w:r>
          <w:rPr>
            <w:noProof/>
            <w:webHidden/>
          </w:rPr>
          <w:fldChar w:fldCharType="end"/>
        </w:r>
      </w:hyperlink>
    </w:p>
    <w:p w14:paraId="4701CE2F" w14:textId="3D193535"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299" w:history="1">
        <w:r w:rsidRPr="000020F6">
          <w:rPr>
            <w:rStyle w:val="Hyperlink"/>
            <w:noProof/>
            <w:lang w:val="en-GB"/>
          </w:rPr>
          <w:t>DELETE - Delete Rule API</w:t>
        </w:r>
        <w:r>
          <w:rPr>
            <w:noProof/>
            <w:webHidden/>
          </w:rPr>
          <w:tab/>
        </w:r>
        <w:r>
          <w:rPr>
            <w:noProof/>
            <w:webHidden/>
          </w:rPr>
          <w:fldChar w:fldCharType="begin"/>
        </w:r>
        <w:r>
          <w:rPr>
            <w:noProof/>
            <w:webHidden/>
          </w:rPr>
          <w:instrText xml:space="preserve"> PAGEREF _Toc220593299 \h </w:instrText>
        </w:r>
        <w:r>
          <w:rPr>
            <w:noProof/>
            <w:webHidden/>
          </w:rPr>
        </w:r>
        <w:r>
          <w:rPr>
            <w:noProof/>
            <w:webHidden/>
          </w:rPr>
          <w:fldChar w:fldCharType="separate"/>
        </w:r>
        <w:r w:rsidR="00D82A9F">
          <w:rPr>
            <w:noProof/>
            <w:webHidden/>
          </w:rPr>
          <w:t>29</w:t>
        </w:r>
        <w:r>
          <w:rPr>
            <w:noProof/>
            <w:webHidden/>
          </w:rPr>
          <w:fldChar w:fldCharType="end"/>
        </w:r>
      </w:hyperlink>
    </w:p>
    <w:p w14:paraId="2B4FB718" w14:textId="25BA7CC4"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0" w:history="1">
        <w:r w:rsidRPr="000020F6">
          <w:rPr>
            <w:rStyle w:val="Hyperlink"/>
            <w:noProof/>
          </w:rPr>
          <w:t>POST - Upload MBOM Template API</w:t>
        </w:r>
        <w:r>
          <w:rPr>
            <w:noProof/>
            <w:webHidden/>
          </w:rPr>
          <w:tab/>
        </w:r>
        <w:r>
          <w:rPr>
            <w:noProof/>
            <w:webHidden/>
          </w:rPr>
          <w:fldChar w:fldCharType="begin"/>
        </w:r>
        <w:r>
          <w:rPr>
            <w:noProof/>
            <w:webHidden/>
          </w:rPr>
          <w:instrText xml:space="preserve"> PAGEREF _Toc220593300 \h </w:instrText>
        </w:r>
        <w:r>
          <w:rPr>
            <w:noProof/>
            <w:webHidden/>
          </w:rPr>
        </w:r>
        <w:r>
          <w:rPr>
            <w:noProof/>
            <w:webHidden/>
          </w:rPr>
          <w:fldChar w:fldCharType="separate"/>
        </w:r>
        <w:r w:rsidR="00D82A9F">
          <w:rPr>
            <w:noProof/>
            <w:webHidden/>
          </w:rPr>
          <w:t>30</w:t>
        </w:r>
        <w:r>
          <w:rPr>
            <w:noProof/>
            <w:webHidden/>
          </w:rPr>
          <w:fldChar w:fldCharType="end"/>
        </w:r>
      </w:hyperlink>
    </w:p>
    <w:p w14:paraId="2C2FDB47" w14:textId="0C5D04F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1" w:history="1">
        <w:r w:rsidRPr="000020F6">
          <w:rPr>
            <w:rStyle w:val="Hyperlink"/>
            <w:noProof/>
          </w:rPr>
          <w:t xml:space="preserve">POST -  </w:t>
        </w:r>
        <w:r w:rsidRPr="000020F6">
          <w:rPr>
            <w:rStyle w:val="Hyperlink"/>
            <w:noProof/>
            <w:lang w:val="en-GB"/>
          </w:rPr>
          <w:t>ADD Template API</w:t>
        </w:r>
        <w:r>
          <w:rPr>
            <w:noProof/>
            <w:webHidden/>
          </w:rPr>
          <w:tab/>
        </w:r>
        <w:r>
          <w:rPr>
            <w:noProof/>
            <w:webHidden/>
          </w:rPr>
          <w:fldChar w:fldCharType="begin"/>
        </w:r>
        <w:r>
          <w:rPr>
            <w:noProof/>
            <w:webHidden/>
          </w:rPr>
          <w:instrText xml:space="preserve"> PAGEREF _Toc220593301 \h </w:instrText>
        </w:r>
        <w:r>
          <w:rPr>
            <w:noProof/>
            <w:webHidden/>
          </w:rPr>
        </w:r>
        <w:r>
          <w:rPr>
            <w:noProof/>
            <w:webHidden/>
          </w:rPr>
          <w:fldChar w:fldCharType="separate"/>
        </w:r>
        <w:r w:rsidR="00D82A9F">
          <w:rPr>
            <w:noProof/>
            <w:webHidden/>
          </w:rPr>
          <w:t>31</w:t>
        </w:r>
        <w:r>
          <w:rPr>
            <w:noProof/>
            <w:webHidden/>
          </w:rPr>
          <w:fldChar w:fldCharType="end"/>
        </w:r>
      </w:hyperlink>
    </w:p>
    <w:p w14:paraId="42FBF82D" w14:textId="657F7047"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2" w:history="1">
        <w:r w:rsidRPr="000020F6">
          <w:rPr>
            <w:rStyle w:val="Hyperlink"/>
            <w:noProof/>
          </w:rPr>
          <w:t xml:space="preserve">GET -  </w:t>
        </w:r>
        <w:r w:rsidRPr="000020F6">
          <w:rPr>
            <w:rStyle w:val="Hyperlink"/>
            <w:noProof/>
            <w:lang w:val="en-GB"/>
          </w:rPr>
          <w:t>Fetch MBOM-Templates API</w:t>
        </w:r>
        <w:r>
          <w:rPr>
            <w:noProof/>
            <w:webHidden/>
          </w:rPr>
          <w:tab/>
        </w:r>
        <w:r>
          <w:rPr>
            <w:noProof/>
            <w:webHidden/>
          </w:rPr>
          <w:fldChar w:fldCharType="begin"/>
        </w:r>
        <w:r>
          <w:rPr>
            <w:noProof/>
            <w:webHidden/>
          </w:rPr>
          <w:instrText xml:space="preserve"> PAGEREF _Toc220593302 \h </w:instrText>
        </w:r>
        <w:r>
          <w:rPr>
            <w:noProof/>
            <w:webHidden/>
          </w:rPr>
        </w:r>
        <w:r>
          <w:rPr>
            <w:noProof/>
            <w:webHidden/>
          </w:rPr>
          <w:fldChar w:fldCharType="separate"/>
        </w:r>
        <w:r w:rsidR="00D82A9F">
          <w:rPr>
            <w:noProof/>
            <w:webHidden/>
          </w:rPr>
          <w:t>32</w:t>
        </w:r>
        <w:r>
          <w:rPr>
            <w:noProof/>
            <w:webHidden/>
          </w:rPr>
          <w:fldChar w:fldCharType="end"/>
        </w:r>
      </w:hyperlink>
    </w:p>
    <w:p w14:paraId="576CB7D4" w14:textId="499807E1"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3" w:history="1">
        <w:r w:rsidRPr="000020F6">
          <w:rPr>
            <w:rStyle w:val="Hyperlink"/>
            <w:noProof/>
            <w:lang w:val="en-GB"/>
          </w:rPr>
          <w:t>PUT - Update Template API</w:t>
        </w:r>
        <w:r>
          <w:rPr>
            <w:noProof/>
            <w:webHidden/>
          </w:rPr>
          <w:tab/>
        </w:r>
        <w:r>
          <w:rPr>
            <w:noProof/>
            <w:webHidden/>
          </w:rPr>
          <w:fldChar w:fldCharType="begin"/>
        </w:r>
        <w:r>
          <w:rPr>
            <w:noProof/>
            <w:webHidden/>
          </w:rPr>
          <w:instrText xml:space="preserve"> PAGEREF _Toc220593303 \h </w:instrText>
        </w:r>
        <w:r>
          <w:rPr>
            <w:noProof/>
            <w:webHidden/>
          </w:rPr>
        </w:r>
        <w:r>
          <w:rPr>
            <w:noProof/>
            <w:webHidden/>
          </w:rPr>
          <w:fldChar w:fldCharType="separate"/>
        </w:r>
        <w:r w:rsidR="00D82A9F">
          <w:rPr>
            <w:noProof/>
            <w:webHidden/>
          </w:rPr>
          <w:t>33</w:t>
        </w:r>
        <w:r>
          <w:rPr>
            <w:noProof/>
            <w:webHidden/>
          </w:rPr>
          <w:fldChar w:fldCharType="end"/>
        </w:r>
      </w:hyperlink>
    </w:p>
    <w:p w14:paraId="00D525EC" w14:textId="2566910F"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4" w:history="1">
        <w:r w:rsidRPr="000020F6">
          <w:rPr>
            <w:rStyle w:val="Hyperlink"/>
            <w:noProof/>
            <w:lang w:val="en-GB"/>
          </w:rPr>
          <w:t>DELETE - Delete Template API</w:t>
        </w:r>
        <w:r>
          <w:rPr>
            <w:noProof/>
            <w:webHidden/>
          </w:rPr>
          <w:tab/>
        </w:r>
        <w:r>
          <w:rPr>
            <w:noProof/>
            <w:webHidden/>
          </w:rPr>
          <w:fldChar w:fldCharType="begin"/>
        </w:r>
        <w:r>
          <w:rPr>
            <w:noProof/>
            <w:webHidden/>
          </w:rPr>
          <w:instrText xml:space="preserve"> PAGEREF _Toc220593304 \h </w:instrText>
        </w:r>
        <w:r>
          <w:rPr>
            <w:noProof/>
            <w:webHidden/>
          </w:rPr>
        </w:r>
        <w:r>
          <w:rPr>
            <w:noProof/>
            <w:webHidden/>
          </w:rPr>
          <w:fldChar w:fldCharType="separate"/>
        </w:r>
        <w:r w:rsidR="00D82A9F">
          <w:rPr>
            <w:noProof/>
            <w:webHidden/>
          </w:rPr>
          <w:t>34</w:t>
        </w:r>
        <w:r>
          <w:rPr>
            <w:noProof/>
            <w:webHidden/>
          </w:rPr>
          <w:fldChar w:fldCharType="end"/>
        </w:r>
      </w:hyperlink>
    </w:p>
    <w:p w14:paraId="0C1C836A" w14:textId="6D8C53DA"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5" w:history="1">
        <w:r w:rsidRPr="000020F6">
          <w:rPr>
            <w:rStyle w:val="Hyperlink"/>
            <w:noProof/>
          </w:rPr>
          <w:t>GET - List of Folder Names for Data Quality Batch Process</w:t>
        </w:r>
        <w:r>
          <w:rPr>
            <w:noProof/>
            <w:webHidden/>
          </w:rPr>
          <w:tab/>
        </w:r>
        <w:r>
          <w:rPr>
            <w:noProof/>
            <w:webHidden/>
          </w:rPr>
          <w:fldChar w:fldCharType="begin"/>
        </w:r>
        <w:r>
          <w:rPr>
            <w:noProof/>
            <w:webHidden/>
          </w:rPr>
          <w:instrText xml:space="preserve"> PAGEREF _Toc220593305 \h </w:instrText>
        </w:r>
        <w:r>
          <w:rPr>
            <w:noProof/>
            <w:webHidden/>
          </w:rPr>
        </w:r>
        <w:r>
          <w:rPr>
            <w:noProof/>
            <w:webHidden/>
          </w:rPr>
          <w:fldChar w:fldCharType="separate"/>
        </w:r>
        <w:r w:rsidR="00D82A9F">
          <w:rPr>
            <w:noProof/>
            <w:webHidden/>
          </w:rPr>
          <w:t>35</w:t>
        </w:r>
        <w:r>
          <w:rPr>
            <w:noProof/>
            <w:webHidden/>
          </w:rPr>
          <w:fldChar w:fldCharType="end"/>
        </w:r>
      </w:hyperlink>
    </w:p>
    <w:p w14:paraId="3CEA2139" w14:textId="4AFF6B02"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6" w:history="1">
        <w:r w:rsidRPr="000020F6">
          <w:rPr>
            <w:rStyle w:val="Hyperlink"/>
            <w:noProof/>
          </w:rPr>
          <w:t>POST - Trigger TC BOM Batch Data Quality in a Folder</w:t>
        </w:r>
        <w:r>
          <w:rPr>
            <w:noProof/>
            <w:webHidden/>
          </w:rPr>
          <w:tab/>
        </w:r>
        <w:r>
          <w:rPr>
            <w:noProof/>
            <w:webHidden/>
          </w:rPr>
          <w:fldChar w:fldCharType="begin"/>
        </w:r>
        <w:r>
          <w:rPr>
            <w:noProof/>
            <w:webHidden/>
          </w:rPr>
          <w:instrText xml:space="preserve"> PAGEREF _Toc220593306 \h </w:instrText>
        </w:r>
        <w:r>
          <w:rPr>
            <w:noProof/>
            <w:webHidden/>
          </w:rPr>
        </w:r>
        <w:r>
          <w:rPr>
            <w:noProof/>
            <w:webHidden/>
          </w:rPr>
          <w:fldChar w:fldCharType="separate"/>
        </w:r>
        <w:r w:rsidR="00D82A9F">
          <w:rPr>
            <w:noProof/>
            <w:webHidden/>
          </w:rPr>
          <w:t>36</w:t>
        </w:r>
        <w:r>
          <w:rPr>
            <w:noProof/>
            <w:webHidden/>
          </w:rPr>
          <w:fldChar w:fldCharType="end"/>
        </w:r>
      </w:hyperlink>
    </w:p>
    <w:p w14:paraId="7D095105" w14:textId="2DF767C0"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7" w:history="1">
        <w:r w:rsidRPr="000020F6">
          <w:rPr>
            <w:rStyle w:val="Hyperlink"/>
            <w:noProof/>
          </w:rPr>
          <w:t>GET - BOM Batch Data Quality Job Status</w:t>
        </w:r>
        <w:r>
          <w:rPr>
            <w:noProof/>
            <w:webHidden/>
          </w:rPr>
          <w:tab/>
        </w:r>
        <w:r>
          <w:rPr>
            <w:noProof/>
            <w:webHidden/>
          </w:rPr>
          <w:fldChar w:fldCharType="begin"/>
        </w:r>
        <w:r>
          <w:rPr>
            <w:noProof/>
            <w:webHidden/>
          </w:rPr>
          <w:instrText xml:space="preserve"> PAGEREF _Toc220593307 \h </w:instrText>
        </w:r>
        <w:r>
          <w:rPr>
            <w:noProof/>
            <w:webHidden/>
          </w:rPr>
        </w:r>
        <w:r>
          <w:rPr>
            <w:noProof/>
            <w:webHidden/>
          </w:rPr>
          <w:fldChar w:fldCharType="separate"/>
        </w:r>
        <w:r w:rsidR="00D82A9F">
          <w:rPr>
            <w:noProof/>
            <w:webHidden/>
          </w:rPr>
          <w:t>37</w:t>
        </w:r>
        <w:r>
          <w:rPr>
            <w:noProof/>
            <w:webHidden/>
          </w:rPr>
          <w:fldChar w:fldCharType="end"/>
        </w:r>
      </w:hyperlink>
    </w:p>
    <w:p w14:paraId="69763615" w14:textId="3E6EF14B"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8" w:history="1">
        <w:r w:rsidRPr="000020F6">
          <w:rPr>
            <w:rStyle w:val="Hyperlink"/>
            <w:noProof/>
          </w:rPr>
          <w:t>GET - Consolidated BOM Summary Details</w:t>
        </w:r>
        <w:r>
          <w:rPr>
            <w:noProof/>
            <w:webHidden/>
          </w:rPr>
          <w:tab/>
        </w:r>
        <w:r>
          <w:rPr>
            <w:noProof/>
            <w:webHidden/>
          </w:rPr>
          <w:fldChar w:fldCharType="begin"/>
        </w:r>
        <w:r>
          <w:rPr>
            <w:noProof/>
            <w:webHidden/>
          </w:rPr>
          <w:instrText xml:space="preserve"> PAGEREF _Toc220593308 \h </w:instrText>
        </w:r>
        <w:r>
          <w:rPr>
            <w:noProof/>
            <w:webHidden/>
          </w:rPr>
        </w:r>
        <w:r>
          <w:rPr>
            <w:noProof/>
            <w:webHidden/>
          </w:rPr>
          <w:fldChar w:fldCharType="separate"/>
        </w:r>
        <w:r w:rsidR="00D82A9F">
          <w:rPr>
            <w:noProof/>
            <w:webHidden/>
          </w:rPr>
          <w:t>38</w:t>
        </w:r>
        <w:r>
          <w:rPr>
            <w:noProof/>
            <w:webHidden/>
          </w:rPr>
          <w:fldChar w:fldCharType="end"/>
        </w:r>
      </w:hyperlink>
    </w:p>
    <w:p w14:paraId="7705BAD6" w14:textId="44003D9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09" w:history="1">
        <w:r w:rsidRPr="000020F6">
          <w:rPr>
            <w:rStyle w:val="Hyperlink"/>
            <w:noProof/>
          </w:rPr>
          <w:t>GET - Consolidated Data Quality Batch Process Details</w:t>
        </w:r>
        <w:r>
          <w:rPr>
            <w:noProof/>
            <w:webHidden/>
          </w:rPr>
          <w:tab/>
        </w:r>
        <w:r>
          <w:rPr>
            <w:noProof/>
            <w:webHidden/>
          </w:rPr>
          <w:fldChar w:fldCharType="begin"/>
        </w:r>
        <w:r>
          <w:rPr>
            <w:noProof/>
            <w:webHidden/>
          </w:rPr>
          <w:instrText xml:space="preserve"> PAGEREF _Toc220593309 \h </w:instrText>
        </w:r>
        <w:r>
          <w:rPr>
            <w:noProof/>
            <w:webHidden/>
          </w:rPr>
        </w:r>
        <w:r>
          <w:rPr>
            <w:noProof/>
            <w:webHidden/>
          </w:rPr>
          <w:fldChar w:fldCharType="separate"/>
        </w:r>
        <w:r w:rsidR="00D82A9F">
          <w:rPr>
            <w:noProof/>
            <w:webHidden/>
          </w:rPr>
          <w:t>39</w:t>
        </w:r>
        <w:r>
          <w:rPr>
            <w:noProof/>
            <w:webHidden/>
          </w:rPr>
          <w:fldChar w:fldCharType="end"/>
        </w:r>
      </w:hyperlink>
    </w:p>
    <w:p w14:paraId="31DDA392" w14:textId="798F2F75"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0" w:history="1">
        <w:r w:rsidRPr="000020F6">
          <w:rPr>
            <w:rStyle w:val="Hyperlink"/>
            <w:noProof/>
          </w:rPr>
          <w:t>GET - BOM Data Quality Batch Process Summary for Particular BOM ID</w:t>
        </w:r>
        <w:r>
          <w:rPr>
            <w:noProof/>
            <w:webHidden/>
          </w:rPr>
          <w:tab/>
        </w:r>
        <w:r>
          <w:rPr>
            <w:noProof/>
            <w:webHidden/>
          </w:rPr>
          <w:fldChar w:fldCharType="begin"/>
        </w:r>
        <w:r>
          <w:rPr>
            <w:noProof/>
            <w:webHidden/>
          </w:rPr>
          <w:instrText xml:space="preserve"> PAGEREF _Toc220593310 \h </w:instrText>
        </w:r>
        <w:r>
          <w:rPr>
            <w:noProof/>
            <w:webHidden/>
          </w:rPr>
        </w:r>
        <w:r>
          <w:rPr>
            <w:noProof/>
            <w:webHidden/>
          </w:rPr>
          <w:fldChar w:fldCharType="separate"/>
        </w:r>
        <w:r w:rsidR="00D82A9F">
          <w:rPr>
            <w:noProof/>
            <w:webHidden/>
          </w:rPr>
          <w:t>40</w:t>
        </w:r>
        <w:r>
          <w:rPr>
            <w:noProof/>
            <w:webHidden/>
          </w:rPr>
          <w:fldChar w:fldCharType="end"/>
        </w:r>
      </w:hyperlink>
    </w:p>
    <w:p w14:paraId="1ED8ED62" w14:textId="32218805"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1" w:history="1">
        <w:r w:rsidRPr="000020F6">
          <w:rPr>
            <w:rStyle w:val="Hyperlink"/>
            <w:noProof/>
          </w:rPr>
          <w:t>GET - BOM Data Quality Batch Process Details by BOM ID</w:t>
        </w:r>
        <w:r>
          <w:rPr>
            <w:noProof/>
            <w:webHidden/>
          </w:rPr>
          <w:tab/>
        </w:r>
        <w:r>
          <w:rPr>
            <w:noProof/>
            <w:webHidden/>
          </w:rPr>
          <w:fldChar w:fldCharType="begin"/>
        </w:r>
        <w:r>
          <w:rPr>
            <w:noProof/>
            <w:webHidden/>
          </w:rPr>
          <w:instrText xml:space="preserve"> PAGEREF _Toc220593311 \h </w:instrText>
        </w:r>
        <w:r>
          <w:rPr>
            <w:noProof/>
            <w:webHidden/>
          </w:rPr>
        </w:r>
        <w:r>
          <w:rPr>
            <w:noProof/>
            <w:webHidden/>
          </w:rPr>
          <w:fldChar w:fldCharType="separate"/>
        </w:r>
        <w:r w:rsidR="00D82A9F">
          <w:rPr>
            <w:noProof/>
            <w:webHidden/>
          </w:rPr>
          <w:t>41</w:t>
        </w:r>
        <w:r>
          <w:rPr>
            <w:noProof/>
            <w:webHidden/>
          </w:rPr>
          <w:fldChar w:fldCharType="end"/>
        </w:r>
      </w:hyperlink>
    </w:p>
    <w:p w14:paraId="03179E2C" w14:textId="0A31F414"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2" w:history="1">
        <w:r w:rsidRPr="000020F6">
          <w:rPr>
            <w:rStyle w:val="Hyperlink"/>
            <w:noProof/>
          </w:rPr>
          <w:t>GET - List of existing Folder Names for Data Quality Batch Process</w:t>
        </w:r>
        <w:r>
          <w:rPr>
            <w:noProof/>
            <w:webHidden/>
          </w:rPr>
          <w:tab/>
        </w:r>
        <w:r>
          <w:rPr>
            <w:noProof/>
            <w:webHidden/>
          </w:rPr>
          <w:fldChar w:fldCharType="begin"/>
        </w:r>
        <w:r>
          <w:rPr>
            <w:noProof/>
            <w:webHidden/>
          </w:rPr>
          <w:instrText xml:space="preserve"> PAGEREF _Toc220593312 \h </w:instrText>
        </w:r>
        <w:r>
          <w:rPr>
            <w:noProof/>
            <w:webHidden/>
          </w:rPr>
        </w:r>
        <w:r>
          <w:rPr>
            <w:noProof/>
            <w:webHidden/>
          </w:rPr>
          <w:fldChar w:fldCharType="separate"/>
        </w:r>
        <w:r w:rsidR="00D82A9F">
          <w:rPr>
            <w:noProof/>
            <w:webHidden/>
          </w:rPr>
          <w:t>42</w:t>
        </w:r>
        <w:r>
          <w:rPr>
            <w:noProof/>
            <w:webHidden/>
          </w:rPr>
          <w:fldChar w:fldCharType="end"/>
        </w:r>
      </w:hyperlink>
    </w:p>
    <w:p w14:paraId="3C1BC218" w14:textId="30A2FFD9"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3" w:history="1">
        <w:r w:rsidRPr="000020F6">
          <w:rPr>
            <w:rStyle w:val="Hyperlink"/>
            <w:noProof/>
          </w:rPr>
          <w:t>POST - Add a New Folder for the Data Quality Batch Process</w:t>
        </w:r>
        <w:r>
          <w:rPr>
            <w:noProof/>
            <w:webHidden/>
          </w:rPr>
          <w:tab/>
        </w:r>
        <w:r>
          <w:rPr>
            <w:noProof/>
            <w:webHidden/>
          </w:rPr>
          <w:fldChar w:fldCharType="begin"/>
        </w:r>
        <w:r>
          <w:rPr>
            <w:noProof/>
            <w:webHidden/>
          </w:rPr>
          <w:instrText xml:space="preserve"> PAGEREF _Toc220593313 \h </w:instrText>
        </w:r>
        <w:r>
          <w:rPr>
            <w:noProof/>
            <w:webHidden/>
          </w:rPr>
        </w:r>
        <w:r>
          <w:rPr>
            <w:noProof/>
            <w:webHidden/>
          </w:rPr>
          <w:fldChar w:fldCharType="separate"/>
        </w:r>
        <w:r w:rsidR="00D82A9F">
          <w:rPr>
            <w:noProof/>
            <w:webHidden/>
          </w:rPr>
          <w:t>43</w:t>
        </w:r>
        <w:r>
          <w:rPr>
            <w:noProof/>
            <w:webHidden/>
          </w:rPr>
          <w:fldChar w:fldCharType="end"/>
        </w:r>
      </w:hyperlink>
    </w:p>
    <w:p w14:paraId="0FF1F0D6" w14:textId="79524903"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4" w:history="1">
        <w:r w:rsidRPr="000020F6">
          <w:rPr>
            <w:rStyle w:val="Hyperlink"/>
            <w:noProof/>
          </w:rPr>
          <w:t>GET - List of Existing Folder Names for BOM Comparison Process</w:t>
        </w:r>
        <w:r>
          <w:rPr>
            <w:noProof/>
            <w:webHidden/>
          </w:rPr>
          <w:tab/>
        </w:r>
        <w:r>
          <w:rPr>
            <w:noProof/>
            <w:webHidden/>
          </w:rPr>
          <w:fldChar w:fldCharType="begin"/>
        </w:r>
        <w:r>
          <w:rPr>
            <w:noProof/>
            <w:webHidden/>
          </w:rPr>
          <w:instrText xml:space="preserve"> PAGEREF _Toc220593314 \h </w:instrText>
        </w:r>
        <w:r>
          <w:rPr>
            <w:noProof/>
            <w:webHidden/>
          </w:rPr>
        </w:r>
        <w:r>
          <w:rPr>
            <w:noProof/>
            <w:webHidden/>
          </w:rPr>
          <w:fldChar w:fldCharType="separate"/>
        </w:r>
        <w:r w:rsidR="00D82A9F">
          <w:rPr>
            <w:noProof/>
            <w:webHidden/>
          </w:rPr>
          <w:t>44</w:t>
        </w:r>
        <w:r>
          <w:rPr>
            <w:noProof/>
            <w:webHidden/>
          </w:rPr>
          <w:fldChar w:fldCharType="end"/>
        </w:r>
      </w:hyperlink>
    </w:p>
    <w:p w14:paraId="4FB0EB40" w14:textId="66EEE298"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5" w:history="1">
        <w:r w:rsidRPr="000020F6">
          <w:rPr>
            <w:rStyle w:val="Hyperlink"/>
            <w:noProof/>
          </w:rPr>
          <w:t>POST - Add a New Folder for the BOM Comparison Process</w:t>
        </w:r>
        <w:r>
          <w:rPr>
            <w:noProof/>
            <w:webHidden/>
          </w:rPr>
          <w:tab/>
        </w:r>
        <w:r>
          <w:rPr>
            <w:noProof/>
            <w:webHidden/>
          </w:rPr>
          <w:fldChar w:fldCharType="begin"/>
        </w:r>
        <w:r>
          <w:rPr>
            <w:noProof/>
            <w:webHidden/>
          </w:rPr>
          <w:instrText xml:space="preserve"> PAGEREF _Toc220593315 \h </w:instrText>
        </w:r>
        <w:r>
          <w:rPr>
            <w:noProof/>
            <w:webHidden/>
          </w:rPr>
        </w:r>
        <w:r>
          <w:rPr>
            <w:noProof/>
            <w:webHidden/>
          </w:rPr>
          <w:fldChar w:fldCharType="separate"/>
        </w:r>
        <w:r w:rsidR="00D82A9F">
          <w:rPr>
            <w:noProof/>
            <w:webHidden/>
          </w:rPr>
          <w:t>45</w:t>
        </w:r>
        <w:r>
          <w:rPr>
            <w:noProof/>
            <w:webHidden/>
          </w:rPr>
          <w:fldChar w:fldCharType="end"/>
        </w:r>
      </w:hyperlink>
    </w:p>
    <w:p w14:paraId="513DE837" w14:textId="1049BDDA"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6" w:history="1">
        <w:r w:rsidRPr="000020F6">
          <w:rPr>
            <w:rStyle w:val="Hyperlink"/>
            <w:noProof/>
          </w:rPr>
          <w:t>GET - Retrieve List of Projects for BOM Comparison Dashboard</w:t>
        </w:r>
        <w:r>
          <w:rPr>
            <w:noProof/>
            <w:webHidden/>
          </w:rPr>
          <w:tab/>
        </w:r>
        <w:r>
          <w:rPr>
            <w:noProof/>
            <w:webHidden/>
          </w:rPr>
          <w:fldChar w:fldCharType="begin"/>
        </w:r>
        <w:r>
          <w:rPr>
            <w:noProof/>
            <w:webHidden/>
          </w:rPr>
          <w:instrText xml:space="preserve"> PAGEREF _Toc220593316 \h </w:instrText>
        </w:r>
        <w:r>
          <w:rPr>
            <w:noProof/>
            <w:webHidden/>
          </w:rPr>
        </w:r>
        <w:r>
          <w:rPr>
            <w:noProof/>
            <w:webHidden/>
          </w:rPr>
          <w:fldChar w:fldCharType="separate"/>
        </w:r>
        <w:r w:rsidR="00D82A9F">
          <w:rPr>
            <w:noProof/>
            <w:webHidden/>
          </w:rPr>
          <w:t>46</w:t>
        </w:r>
        <w:r>
          <w:rPr>
            <w:noProof/>
            <w:webHidden/>
          </w:rPr>
          <w:fldChar w:fldCharType="end"/>
        </w:r>
      </w:hyperlink>
    </w:p>
    <w:p w14:paraId="4F026A62" w14:textId="7706807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7" w:history="1">
        <w:r w:rsidRPr="000020F6">
          <w:rPr>
            <w:rStyle w:val="Hyperlink"/>
            <w:noProof/>
          </w:rPr>
          <w:t>POST - API to Create a new Project</w:t>
        </w:r>
        <w:r>
          <w:rPr>
            <w:noProof/>
            <w:webHidden/>
          </w:rPr>
          <w:tab/>
        </w:r>
        <w:r>
          <w:rPr>
            <w:noProof/>
            <w:webHidden/>
          </w:rPr>
          <w:fldChar w:fldCharType="begin"/>
        </w:r>
        <w:r>
          <w:rPr>
            <w:noProof/>
            <w:webHidden/>
          </w:rPr>
          <w:instrText xml:space="preserve"> PAGEREF _Toc220593317 \h </w:instrText>
        </w:r>
        <w:r>
          <w:rPr>
            <w:noProof/>
            <w:webHidden/>
          </w:rPr>
        </w:r>
        <w:r>
          <w:rPr>
            <w:noProof/>
            <w:webHidden/>
          </w:rPr>
          <w:fldChar w:fldCharType="separate"/>
        </w:r>
        <w:r w:rsidR="00D82A9F">
          <w:rPr>
            <w:noProof/>
            <w:webHidden/>
          </w:rPr>
          <w:t>47</w:t>
        </w:r>
        <w:r>
          <w:rPr>
            <w:noProof/>
            <w:webHidden/>
          </w:rPr>
          <w:fldChar w:fldCharType="end"/>
        </w:r>
      </w:hyperlink>
    </w:p>
    <w:p w14:paraId="2AB81ABA" w14:textId="72F2781D"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8" w:history="1">
        <w:r w:rsidRPr="000020F6">
          <w:rPr>
            <w:rStyle w:val="Hyperlink"/>
            <w:noProof/>
          </w:rPr>
          <w:t>PUT - API to Edit an Existing Project</w:t>
        </w:r>
        <w:r>
          <w:rPr>
            <w:noProof/>
            <w:webHidden/>
          </w:rPr>
          <w:tab/>
        </w:r>
        <w:r>
          <w:rPr>
            <w:noProof/>
            <w:webHidden/>
          </w:rPr>
          <w:fldChar w:fldCharType="begin"/>
        </w:r>
        <w:r>
          <w:rPr>
            <w:noProof/>
            <w:webHidden/>
          </w:rPr>
          <w:instrText xml:space="preserve"> PAGEREF _Toc220593318 \h </w:instrText>
        </w:r>
        <w:r>
          <w:rPr>
            <w:noProof/>
            <w:webHidden/>
          </w:rPr>
        </w:r>
        <w:r>
          <w:rPr>
            <w:noProof/>
            <w:webHidden/>
          </w:rPr>
          <w:fldChar w:fldCharType="separate"/>
        </w:r>
        <w:r w:rsidR="00D82A9F">
          <w:rPr>
            <w:noProof/>
            <w:webHidden/>
          </w:rPr>
          <w:t>48</w:t>
        </w:r>
        <w:r>
          <w:rPr>
            <w:noProof/>
            <w:webHidden/>
          </w:rPr>
          <w:fldChar w:fldCharType="end"/>
        </w:r>
      </w:hyperlink>
    </w:p>
    <w:p w14:paraId="73E62556" w14:textId="4E7B749C"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19" w:history="1">
        <w:r w:rsidRPr="000020F6">
          <w:rPr>
            <w:rStyle w:val="Hyperlink"/>
            <w:noProof/>
          </w:rPr>
          <w:t>DELETE - API to Delete an Existing Project</w:t>
        </w:r>
        <w:r>
          <w:rPr>
            <w:noProof/>
            <w:webHidden/>
          </w:rPr>
          <w:tab/>
        </w:r>
        <w:r>
          <w:rPr>
            <w:noProof/>
            <w:webHidden/>
          </w:rPr>
          <w:fldChar w:fldCharType="begin"/>
        </w:r>
        <w:r>
          <w:rPr>
            <w:noProof/>
            <w:webHidden/>
          </w:rPr>
          <w:instrText xml:space="preserve"> PAGEREF _Toc220593319 \h </w:instrText>
        </w:r>
        <w:r>
          <w:rPr>
            <w:noProof/>
            <w:webHidden/>
          </w:rPr>
        </w:r>
        <w:r>
          <w:rPr>
            <w:noProof/>
            <w:webHidden/>
          </w:rPr>
          <w:fldChar w:fldCharType="separate"/>
        </w:r>
        <w:r w:rsidR="00D82A9F">
          <w:rPr>
            <w:noProof/>
            <w:webHidden/>
          </w:rPr>
          <w:t>49</w:t>
        </w:r>
        <w:r>
          <w:rPr>
            <w:noProof/>
            <w:webHidden/>
          </w:rPr>
          <w:fldChar w:fldCharType="end"/>
        </w:r>
      </w:hyperlink>
    </w:p>
    <w:p w14:paraId="5F33574A" w14:textId="2A1B1ADF"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20" w:history="1">
        <w:r w:rsidRPr="000020F6">
          <w:rPr>
            <w:rStyle w:val="Hyperlink"/>
            <w:noProof/>
          </w:rPr>
          <w:t>GET - API to Retrieve List of Integrated Systems</w:t>
        </w:r>
        <w:r>
          <w:rPr>
            <w:noProof/>
            <w:webHidden/>
          </w:rPr>
          <w:tab/>
        </w:r>
        <w:r>
          <w:rPr>
            <w:noProof/>
            <w:webHidden/>
          </w:rPr>
          <w:fldChar w:fldCharType="begin"/>
        </w:r>
        <w:r>
          <w:rPr>
            <w:noProof/>
            <w:webHidden/>
          </w:rPr>
          <w:instrText xml:space="preserve"> PAGEREF _Toc220593320 \h </w:instrText>
        </w:r>
        <w:r>
          <w:rPr>
            <w:noProof/>
            <w:webHidden/>
          </w:rPr>
        </w:r>
        <w:r>
          <w:rPr>
            <w:noProof/>
            <w:webHidden/>
          </w:rPr>
          <w:fldChar w:fldCharType="separate"/>
        </w:r>
        <w:r w:rsidR="00D82A9F">
          <w:rPr>
            <w:noProof/>
            <w:webHidden/>
          </w:rPr>
          <w:t>50</w:t>
        </w:r>
        <w:r>
          <w:rPr>
            <w:noProof/>
            <w:webHidden/>
          </w:rPr>
          <w:fldChar w:fldCharType="end"/>
        </w:r>
      </w:hyperlink>
    </w:p>
    <w:p w14:paraId="4FA8A63F" w14:textId="4F17EBA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21" w:history="1">
        <w:r w:rsidRPr="000020F6">
          <w:rPr>
            <w:rStyle w:val="Hyperlink"/>
            <w:noProof/>
          </w:rPr>
          <w:t>GET - Teamcenter Health Status API</w:t>
        </w:r>
        <w:r>
          <w:rPr>
            <w:noProof/>
            <w:webHidden/>
          </w:rPr>
          <w:tab/>
        </w:r>
        <w:r>
          <w:rPr>
            <w:noProof/>
            <w:webHidden/>
          </w:rPr>
          <w:fldChar w:fldCharType="begin"/>
        </w:r>
        <w:r>
          <w:rPr>
            <w:noProof/>
            <w:webHidden/>
          </w:rPr>
          <w:instrText xml:space="preserve"> PAGEREF _Toc220593321 \h </w:instrText>
        </w:r>
        <w:r>
          <w:rPr>
            <w:noProof/>
            <w:webHidden/>
          </w:rPr>
        </w:r>
        <w:r>
          <w:rPr>
            <w:noProof/>
            <w:webHidden/>
          </w:rPr>
          <w:fldChar w:fldCharType="separate"/>
        </w:r>
        <w:r w:rsidR="00D82A9F">
          <w:rPr>
            <w:noProof/>
            <w:webHidden/>
          </w:rPr>
          <w:t>51</w:t>
        </w:r>
        <w:r>
          <w:rPr>
            <w:noProof/>
            <w:webHidden/>
          </w:rPr>
          <w:fldChar w:fldCharType="end"/>
        </w:r>
      </w:hyperlink>
    </w:p>
    <w:p w14:paraId="13FE9C1A" w14:textId="5662637F"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22" w:history="1">
        <w:r w:rsidRPr="000020F6">
          <w:rPr>
            <w:rStyle w:val="Hyperlink"/>
            <w:noProof/>
          </w:rPr>
          <w:t>GET - SAP Health Status API</w:t>
        </w:r>
        <w:r>
          <w:rPr>
            <w:noProof/>
            <w:webHidden/>
          </w:rPr>
          <w:tab/>
        </w:r>
        <w:r>
          <w:rPr>
            <w:noProof/>
            <w:webHidden/>
          </w:rPr>
          <w:fldChar w:fldCharType="begin"/>
        </w:r>
        <w:r>
          <w:rPr>
            <w:noProof/>
            <w:webHidden/>
          </w:rPr>
          <w:instrText xml:space="preserve"> PAGEREF _Toc220593322 \h </w:instrText>
        </w:r>
        <w:r>
          <w:rPr>
            <w:noProof/>
            <w:webHidden/>
          </w:rPr>
        </w:r>
        <w:r>
          <w:rPr>
            <w:noProof/>
            <w:webHidden/>
          </w:rPr>
          <w:fldChar w:fldCharType="separate"/>
        </w:r>
        <w:r w:rsidR="00D82A9F">
          <w:rPr>
            <w:noProof/>
            <w:webHidden/>
          </w:rPr>
          <w:t>52</w:t>
        </w:r>
        <w:r>
          <w:rPr>
            <w:noProof/>
            <w:webHidden/>
          </w:rPr>
          <w:fldChar w:fldCharType="end"/>
        </w:r>
      </w:hyperlink>
    </w:p>
    <w:p w14:paraId="29B7436D" w14:textId="07C55AFE"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23" w:history="1">
        <w:r w:rsidRPr="000020F6">
          <w:rPr>
            <w:rStyle w:val="Hyperlink"/>
            <w:noProof/>
          </w:rPr>
          <w:t>GET - SAP S/4 Hana Health Status API</w:t>
        </w:r>
        <w:r>
          <w:rPr>
            <w:noProof/>
            <w:webHidden/>
          </w:rPr>
          <w:tab/>
        </w:r>
        <w:r>
          <w:rPr>
            <w:noProof/>
            <w:webHidden/>
          </w:rPr>
          <w:fldChar w:fldCharType="begin"/>
        </w:r>
        <w:r>
          <w:rPr>
            <w:noProof/>
            <w:webHidden/>
          </w:rPr>
          <w:instrText xml:space="preserve"> PAGEREF _Toc220593323 \h </w:instrText>
        </w:r>
        <w:r>
          <w:rPr>
            <w:noProof/>
            <w:webHidden/>
          </w:rPr>
        </w:r>
        <w:r>
          <w:rPr>
            <w:noProof/>
            <w:webHidden/>
          </w:rPr>
          <w:fldChar w:fldCharType="separate"/>
        </w:r>
        <w:r w:rsidR="00D82A9F">
          <w:rPr>
            <w:noProof/>
            <w:webHidden/>
          </w:rPr>
          <w:t>53</w:t>
        </w:r>
        <w:r>
          <w:rPr>
            <w:noProof/>
            <w:webHidden/>
          </w:rPr>
          <w:fldChar w:fldCharType="end"/>
        </w:r>
      </w:hyperlink>
    </w:p>
    <w:p w14:paraId="76A265FD" w14:textId="7800A348" w:rsidR="007F5724" w:rsidRDefault="007F5724" w:rsidP="00CE43E6">
      <w:pPr>
        <w:pStyle w:val="TOC2"/>
        <w:tabs>
          <w:tab w:val="right" w:leader="dot" w:pos="9350"/>
        </w:tabs>
        <w:spacing w:before="60" w:after="60"/>
        <w:rPr>
          <w:rFonts w:asciiTheme="minorHAnsi" w:eastAsiaTheme="minorEastAsia" w:hAnsiTheme="minorHAnsi"/>
          <w:noProof/>
          <w:sz w:val="24"/>
          <w:szCs w:val="24"/>
        </w:rPr>
      </w:pPr>
      <w:hyperlink w:anchor="_Toc220593324" w:history="1">
        <w:r w:rsidRPr="000020F6">
          <w:rPr>
            <w:rStyle w:val="Hyperlink"/>
            <w:noProof/>
          </w:rPr>
          <w:t>PATCH - Update Project Integration Status</w:t>
        </w:r>
        <w:r>
          <w:rPr>
            <w:noProof/>
            <w:webHidden/>
          </w:rPr>
          <w:tab/>
        </w:r>
        <w:r>
          <w:rPr>
            <w:noProof/>
            <w:webHidden/>
          </w:rPr>
          <w:fldChar w:fldCharType="begin"/>
        </w:r>
        <w:r>
          <w:rPr>
            <w:noProof/>
            <w:webHidden/>
          </w:rPr>
          <w:instrText xml:space="preserve"> PAGEREF _Toc220593324 \h </w:instrText>
        </w:r>
        <w:r>
          <w:rPr>
            <w:noProof/>
            <w:webHidden/>
          </w:rPr>
        </w:r>
        <w:r>
          <w:rPr>
            <w:noProof/>
            <w:webHidden/>
          </w:rPr>
          <w:fldChar w:fldCharType="separate"/>
        </w:r>
        <w:r w:rsidR="00D82A9F">
          <w:rPr>
            <w:noProof/>
            <w:webHidden/>
          </w:rPr>
          <w:t>54</w:t>
        </w:r>
        <w:r>
          <w:rPr>
            <w:noProof/>
            <w:webHidden/>
          </w:rPr>
          <w:fldChar w:fldCharType="end"/>
        </w:r>
      </w:hyperlink>
    </w:p>
    <w:p w14:paraId="4BE87864" w14:textId="4F2FA05B" w:rsidR="00D654F0" w:rsidRDefault="007F5724" w:rsidP="00A925A5">
      <w:pPr>
        <w:rPr>
          <w:lang w:val="en-IN"/>
        </w:rPr>
        <w:sectPr w:rsidR="00D654F0" w:rsidSect="006414F7">
          <w:pgSz w:w="12240" w:h="20160" w:code="5"/>
          <w:pgMar w:top="1440" w:right="2160" w:bottom="1440" w:left="2160" w:header="720" w:footer="720" w:gutter="0"/>
          <w:cols w:space="720"/>
        </w:sectPr>
      </w:pPr>
      <w:r>
        <w:rPr>
          <w:lang w:val="en-IN"/>
        </w:rPr>
        <w:fldChar w:fldCharType="end"/>
      </w:r>
    </w:p>
    <w:p w14:paraId="53F11A84" w14:textId="523C3F03" w:rsidR="000A38CE" w:rsidRPr="000A38CE" w:rsidRDefault="00AE378D" w:rsidP="00BA18FF">
      <w:pPr>
        <w:pStyle w:val="Heading1"/>
      </w:pPr>
      <w:bookmarkStart w:id="5" w:name="_Toc220593266"/>
      <w:r w:rsidRPr="00440A49">
        <w:lastRenderedPageBreak/>
        <w:t>Introduction</w:t>
      </w:r>
      <w:bookmarkEnd w:id="4"/>
      <w:bookmarkEnd w:id="5"/>
    </w:p>
    <w:p w14:paraId="5AEAD74B" w14:textId="047F271B" w:rsidR="00AE378D" w:rsidRPr="00D654F0" w:rsidRDefault="00AE378D" w:rsidP="00D654F0">
      <w:bookmarkStart w:id="6" w:name="_Toc177145366"/>
      <w:bookmarkStart w:id="7" w:name="_Toc142910894"/>
      <w:r w:rsidRPr="00D654F0">
        <w:t xml:space="preserve">The EBOM to MBOM Conversion feature in </w:t>
      </w:r>
      <w:r w:rsidR="00642A1B" w:rsidRPr="00D654F0">
        <w:t>IX Digital Thread</w:t>
      </w:r>
      <w:r w:rsidR="000B4EC6" w:rsidRPr="00D654F0">
        <w:t xml:space="preserve"> Foundations</w:t>
      </w:r>
      <w:r w:rsidR="00AA6702">
        <w:t>'</w:t>
      </w:r>
      <w:r w:rsidR="00642A1B" w:rsidRPr="00D654F0">
        <w:t xml:space="preserve"> </w:t>
      </w:r>
      <w:r w:rsidRPr="00D654F0">
        <w:t xml:space="preserve">BOM Management </w:t>
      </w:r>
      <w:r w:rsidR="00CF0EEE" w:rsidRPr="00D654F0">
        <w:t xml:space="preserve">application </w:t>
      </w:r>
      <w:r w:rsidRPr="00D654F0">
        <w:t>enables users to efficiently transform an Engineering Bill of Materials (EBOM) into a Manufacturing Bill of Materials (MBOM) within a structured workflow. This process ensures that engineering data is accurately translated into a manufacturable format while maintaining traceability and version control.</w:t>
      </w:r>
    </w:p>
    <w:p w14:paraId="5051C6A7" w14:textId="6D277716" w:rsidR="00C22193" w:rsidRDefault="00C22193" w:rsidP="00CD6B4E">
      <w:pPr>
        <w:pStyle w:val="Heading2"/>
        <w:tabs>
          <w:tab w:val="left" w:pos="7371"/>
        </w:tabs>
        <w:rPr>
          <w:rFonts w:eastAsia="Times New Roman"/>
        </w:rPr>
      </w:pPr>
      <w:bookmarkStart w:id="8" w:name="_Toc220593267"/>
      <w:r>
        <w:rPr>
          <w:rFonts w:eastAsia="Times New Roman"/>
        </w:rPr>
        <w:t>Purpose</w:t>
      </w:r>
      <w:bookmarkEnd w:id="8"/>
    </w:p>
    <w:p w14:paraId="6C3EC43D" w14:textId="77777777" w:rsidR="00C22193" w:rsidRDefault="00C22193" w:rsidP="00CD6B4E">
      <w:pPr>
        <w:tabs>
          <w:tab w:val="left" w:pos="7371"/>
        </w:tabs>
        <w:rPr>
          <w:rFonts w:eastAsia="Times New Roman" w:cs="Arial"/>
          <w:bCs/>
          <w:szCs w:val="20"/>
        </w:rPr>
      </w:pPr>
      <w:r>
        <w:rPr>
          <w:rFonts w:eastAsia="Times New Roman" w:cs="Arial"/>
          <w:bCs/>
          <w:szCs w:val="20"/>
        </w:rPr>
        <w:t>This document serves as an API reference for the IX Digital Thread BOM Management application.</w:t>
      </w:r>
    </w:p>
    <w:p w14:paraId="31CFCC25" w14:textId="77777777" w:rsidR="00C22193" w:rsidRDefault="00C22193" w:rsidP="00CD6B4E">
      <w:pPr>
        <w:pStyle w:val="Heading2"/>
        <w:tabs>
          <w:tab w:val="left" w:pos="7371"/>
        </w:tabs>
        <w:rPr>
          <w:rFonts w:eastAsia="Times New Roman"/>
        </w:rPr>
      </w:pPr>
      <w:bookmarkStart w:id="9" w:name="_Toc177145367"/>
      <w:bookmarkStart w:id="10" w:name="_Toc220593268"/>
      <w:r>
        <w:rPr>
          <w:rFonts w:eastAsia="Times New Roman"/>
        </w:rPr>
        <w:t>Target Audience</w:t>
      </w:r>
      <w:bookmarkEnd w:id="9"/>
      <w:bookmarkEnd w:id="10"/>
    </w:p>
    <w:p w14:paraId="05716320" w14:textId="77777777" w:rsidR="00687EEF" w:rsidRDefault="00C22193" w:rsidP="00B34ED6">
      <w:pPr>
        <w:tabs>
          <w:tab w:val="left" w:pos="7371"/>
        </w:tabs>
        <w:rPr>
          <w:rFonts w:eastAsia="Times New Roman" w:cs="Arial"/>
          <w:bCs/>
          <w:szCs w:val="20"/>
        </w:rPr>
      </w:pPr>
      <w:bookmarkStart w:id="11" w:name="OLE_LINK141"/>
      <w:r>
        <w:rPr>
          <w:rFonts w:eastAsia="Times New Roman" w:cs="Arial"/>
          <w:bCs/>
          <w:szCs w:val="20"/>
        </w:rPr>
        <w:t>Developers, Business Analysts, and Accenture teams deploying the IX</w:t>
      </w:r>
      <w:r w:rsidR="000B4EC6">
        <w:rPr>
          <w:rFonts w:eastAsia="Times New Roman" w:cs="Arial"/>
          <w:bCs/>
          <w:szCs w:val="20"/>
        </w:rPr>
        <w:t xml:space="preserve"> </w:t>
      </w:r>
      <w:r>
        <w:rPr>
          <w:rFonts w:eastAsia="Times New Roman" w:cs="Arial"/>
          <w:bCs/>
          <w:szCs w:val="20"/>
        </w:rPr>
        <w:t>D</w:t>
      </w:r>
      <w:r w:rsidR="000B4EC6">
        <w:rPr>
          <w:rFonts w:eastAsia="Times New Roman" w:cs="Arial"/>
          <w:bCs/>
          <w:szCs w:val="20"/>
        </w:rPr>
        <w:t xml:space="preserve">igital </w:t>
      </w:r>
      <w:r>
        <w:rPr>
          <w:rFonts w:eastAsia="Times New Roman" w:cs="Arial"/>
          <w:bCs/>
          <w:szCs w:val="20"/>
        </w:rPr>
        <w:t>T</w:t>
      </w:r>
      <w:r w:rsidR="000B4EC6">
        <w:rPr>
          <w:rFonts w:eastAsia="Times New Roman" w:cs="Arial"/>
          <w:bCs/>
          <w:szCs w:val="20"/>
        </w:rPr>
        <w:t>hread</w:t>
      </w:r>
      <w:r>
        <w:rPr>
          <w:rFonts w:eastAsia="Times New Roman" w:cs="Arial"/>
          <w:bCs/>
          <w:szCs w:val="20"/>
        </w:rPr>
        <w:t xml:space="preserve"> BOM Management application. </w:t>
      </w:r>
      <w:bookmarkEnd w:id="11"/>
    </w:p>
    <w:p w14:paraId="21CFD7BA" w14:textId="77777777" w:rsidR="00AE378D" w:rsidRPr="00440A49" w:rsidRDefault="00AE378D" w:rsidP="00BA18FF">
      <w:pPr>
        <w:pStyle w:val="Heading2"/>
        <w:rPr>
          <w:rFonts w:eastAsia="Times New Roman"/>
        </w:rPr>
      </w:pPr>
      <w:bookmarkStart w:id="12" w:name="_Toc177145368"/>
      <w:bookmarkStart w:id="13" w:name="_Toc220593269"/>
      <w:bookmarkEnd w:id="6"/>
      <w:bookmarkEnd w:id="7"/>
      <w:r w:rsidRPr="00440A49">
        <w:rPr>
          <w:rFonts w:eastAsia="Times New Roman"/>
        </w:rPr>
        <w:t>Prerequisites</w:t>
      </w:r>
      <w:bookmarkEnd w:id="12"/>
      <w:bookmarkEnd w:id="13"/>
    </w:p>
    <w:p w14:paraId="3D93AECC" w14:textId="77777777" w:rsidR="00AE378D" w:rsidRPr="00440A49" w:rsidRDefault="00AE378D" w:rsidP="00BF2D2C">
      <w:pPr>
        <w:numPr>
          <w:ilvl w:val="0"/>
          <w:numId w:val="2"/>
        </w:numPr>
        <w:spacing w:after="0"/>
        <w:rPr>
          <w:rFonts w:eastAsia="Times New Roman" w:cs="Arial"/>
          <w:bCs/>
          <w:szCs w:val="20"/>
        </w:rPr>
      </w:pPr>
      <w:bookmarkStart w:id="14" w:name="_Toc177145369"/>
      <w:r w:rsidRPr="00440A49">
        <w:rPr>
          <w:rFonts w:eastAsia="Times New Roman" w:cs="Arial"/>
          <w:bCs/>
          <w:szCs w:val="20"/>
        </w:rPr>
        <w:t>The BOM Management application must be deployed and accessible.</w:t>
      </w:r>
    </w:p>
    <w:p w14:paraId="65A592BC" w14:textId="77777777" w:rsidR="00AE378D" w:rsidRPr="00440A49" w:rsidRDefault="00AE378D" w:rsidP="00BF2D2C">
      <w:pPr>
        <w:numPr>
          <w:ilvl w:val="0"/>
          <w:numId w:val="2"/>
        </w:numPr>
        <w:spacing w:after="0"/>
        <w:rPr>
          <w:rFonts w:eastAsia="Times New Roman" w:cs="Arial"/>
          <w:bCs/>
          <w:szCs w:val="20"/>
        </w:rPr>
      </w:pPr>
      <w:r w:rsidRPr="00440A49">
        <w:rPr>
          <w:rFonts w:eastAsia="Times New Roman" w:cs="Arial"/>
          <w:bCs/>
          <w:szCs w:val="20"/>
        </w:rPr>
        <w:t>BOM management API and its dependencies must be deployed.</w:t>
      </w:r>
    </w:p>
    <w:p w14:paraId="1BFB3334" w14:textId="77777777" w:rsidR="00AE378D" w:rsidRPr="00440A49" w:rsidRDefault="00AE378D" w:rsidP="00BF2D2C">
      <w:pPr>
        <w:numPr>
          <w:ilvl w:val="0"/>
          <w:numId w:val="2"/>
        </w:numPr>
        <w:spacing w:after="0"/>
        <w:rPr>
          <w:rFonts w:eastAsia="Times New Roman" w:cs="Arial"/>
          <w:bCs/>
          <w:szCs w:val="20"/>
        </w:rPr>
      </w:pPr>
      <w:r w:rsidRPr="00440A49">
        <w:rPr>
          <w:rFonts w:eastAsia="Times New Roman" w:cs="Arial"/>
          <w:bCs/>
          <w:szCs w:val="20"/>
        </w:rPr>
        <w:t>Users must have valid login credentials with role-based permissions.</w:t>
      </w:r>
    </w:p>
    <w:p w14:paraId="0EE823DE" w14:textId="77777777" w:rsidR="00AE378D" w:rsidRPr="00440A49" w:rsidRDefault="00AE378D" w:rsidP="00BF2D2C">
      <w:pPr>
        <w:numPr>
          <w:ilvl w:val="0"/>
          <w:numId w:val="2"/>
        </w:numPr>
        <w:spacing w:after="0"/>
        <w:rPr>
          <w:rFonts w:eastAsia="Times New Roman" w:cs="Arial"/>
          <w:bCs/>
          <w:szCs w:val="20"/>
        </w:rPr>
      </w:pPr>
      <w:r w:rsidRPr="00440A49">
        <w:rPr>
          <w:rFonts w:eastAsia="Times New Roman" w:cs="Arial"/>
          <w:bCs/>
          <w:szCs w:val="20"/>
        </w:rPr>
        <w:t>A supported browser (Google Chrome or Microsoft Edge) should be used.</w:t>
      </w:r>
    </w:p>
    <w:p w14:paraId="7AB4A42E" w14:textId="387114D7" w:rsidR="00AE378D" w:rsidRPr="00440A49" w:rsidRDefault="00AE378D" w:rsidP="00BA18FF">
      <w:pPr>
        <w:pStyle w:val="Heading2"/>
        <w:rPr>
          <w:rFonts w:eastAsia="Times New Roman"/>
        </w:rPr>
      </w:pPr>
      <w:bookmarkStart w:id="15" w:name="_Toc220593270"/>
      <w:r w:rsidRPr="00440A49">
        <w:rPr>
          <w:rFonts w:eastAsia="Times New Roman"/>
        </w:rPr>
        <w:t>Contacts</w:t>
      </w:r>
      <w:bookmarkEnd w:id="14"/>
      <w:bookmarkEnd w:id="15"/>
    </w:p>
    <w:p w14:paraId="7F0B832D" w14:textId="77777777" w:rsidR="00AE378D" w:rsidRPr="002D6C88" w:rsidRDefault="00AE378D" w:rsidP="00BF2D2C">
      <w:pPr>
        <w:numPr>
          <w:ilvl w:val="0"/>
          <w:numId w:val="3"/>
        </w:numPr>
        <w:spacing w:after="0"/>
        <w:rPr>
          <w:rFonts w:eastAsia="Times New Roman" w:cs="Arial"/>
          <w:bCs/>
          <w:szCs w:val="20"/>
        </w:rPr>
      </w:pPr>
      <w:hyperlink r:id="rId18" w:history="1">
        <w:r w:rsidRPr="00440A49">
          <w:rPr>
            <w:rStyle w:val="Hyperlink"/>
            <w:rFonts w:eastAsia="Times New Roman" w:cs="Arial"/>
            <w:bCs/>
            <w:szCs w:val="20"/>
          </w:rPr>
          <w:t>karthik.ramachandra@accenture.com</w:t>
        </w:r>
      </w:hyperlink>
    </w:p>
    <w:p w14:paraId="7BE40F44" w14:textId="4813D6D1" w:rsidR="002D6C88" w:rsidRPr="00B34ED6" w:rsidRDefault="002D6C88" w:rsidP="00BF2D2C">
      <w:pPr>
        <w:numPr>
          <w:ilvl w:val="0"/>
          <w:numId w:val="3"/>
        </w:numPr>
        <w:spacing w:after="0"/>
        <w:rPr>
          <w:rFonts w:eastAsia="Times New Roman" w:cs="Arial"/>
          <w:bCs/>
          <w:szCs w:val="20"/>
        </w:rPr>
      </w:pPr>
      <w:hyperlink r:id="rId19" w:tgtFrame="_blank" w:history="1">
        <w:r w:rsidRPr="002D6C88">
          <w:rPr>
            <w:rStyle w:val="Hyperlink"/>
            <w:rFonts w:eastAsia="Times New Roman" w:cs="Arial"/>
            <w:bCs/>
            <w:szCs w:val="20"/>
          </w:rPr>
          <w:t>vamsi.konambhotla@accenture.com</w:t>
        </w:r>
        <w:r w:rsidR="00AA6702">
          <w:rPr>
            <w:rStyle w:val="Hyperlink"/>
            <w:rFonts w:eastAsia="Times New Roman" w:cs="Arial"/>
            <w:bCs/>
            <w:szCs w:val="20"/>
          </w:rPr>
          <w:t xml:space="preserve"> </w:t>
        </w:r>
      </w:hyperlink>
    </w:p>
    <w:p w14:paraId="2F83B9E6" w14:textId="682BA022" w:rsidR="00B34ED6" w:rsidRPr="00440A49" w:rsidRDefault="00B34ED6" w:rsidP="00BF2D2C">
      <w:pPr>
        <w:numPr>
          <w:ilvl w:val="0"/>
          <w:numId w:val="3"/>
        </w:numPr>
        <w:spacing w:after="0"/>
        <w:rPr>
          <w:rFonts w:eastAsia="Times New Roman" w:cs="Arial"/>
          <w:bCs/>
          <w:szCs w:val="20"/>
        </w:rPr>
      </w:pPr>
      <w:hyperlink r:id="rId20" w:history="1">
        <w:r w:rsidRPr="00935191">
          <w:rPr>
            <w:rStyle w:val="Hyperlink"/>
          </w:rPr>
          <w:t>riju.dhar@accenture.com</w:t>
        </w:r>
      </w:hyperlink>
      <w:r>
        <w:t xml:space="preserve"> </w:t>
      </w:r>
    </w:p>
    <w:p w14:paraId="77B448F5" w14:textId="77777777" w:rsidR="00AE378D" w:rsidRPr="00440A49" w:rsidRDefault="00AE378D" w:rsidP="00BF2D2C">
      <w:pPr>
        <w:numPr>
          <w:ilvl w:val="0"/>
          <w:numId w:val="3"/>
        </w:numPr>
        <w:spacing w:after="0"/>
        <w:rPr>
          <w:rFonts w:eastAsia="Times New Roman" w:cs="Arial"/>
          <w:bCs/>
          <w:szCs w:val="20"/>
        </w:rPr>
      </w:pPr>
      <w:hyperlink r:id="rId21" w:history="1">
        <w:r w:rsidRPr="00440A49">
          <w:rPr>
            <w:rStyle w:val="Hyperlink"/>
            <w:rFonts w:eastAsia="Times New Roman" w:cs="Arial"/>
            <w:bCs/>
            <w:szCs w:val="20"/>
          </w:rPr>
          <w:t>aishah.yusra.np@accenture.com</w:t>
        </w:r>
      </w:hyperlink>
    </w:p>
    <w:p w14:paraId="5A5FE9B2" w14:textId="77777777" w:rsidR="00AE378D" w:rsidRPr="00440A49" w:rsidRDefault="00AE378D" w:rsidP="00BF2D2C">
      <w:pPr>
        <w:numPr>
          <w:ilvl w:val="0"/>
          <w:numId w:val="3"/>
        </w:numPr>
        <w:spacing w:after="0"/>
        <w:rPr>
          <w:rFonts w:eastAsia="Times New Roman" w:cs="Arial"/>
          <w:bCs/>
          <w:szCs w:val="20"/>
        </w:rPr>
      </w:pPr>
      <w:hyperlink r:id="rId22" w:history="1">
        <w:r w:rsidRPr="00440A49">
          <w:rPr>
            <w:rStyle w:val="Hyperlink"/>
            <w:rFonts w:eastAsia="Times New Roman" w:cs="Arial"/>
            <w:bCs/>
            <w:szCs w:val="20"/>
          </w:rPr>
          <w:t>dhana.chevveti@accenture.com</w:t>
        </w:r>
      </w:hyperlink>
    </w:p>
    <w:bookmarkStart w:id="16" w:name="_Toc177145370"/>
    <w:p w14:paraId="11EDDD88" w14:textId="77777777" w:rsidR="00440A49" w:rsidRPr="00440A49" w:rsidRDefault="00AE378D" w:rsidP="00BF2D2C">
      <w:pPr>
        <w:numPr>
          <w:ilvl w:val="0"/>
          <w:numId w:val="3"/>
        </w:numPr>
        <w:rPr>
          <w:rFonts w:eastAsia="Times New Roman" w:cs="Arial"/>
          <w:bCs/>
          <w:szCs w:val="20"/>
        </w:rPr>
      </w:pPr>
      <w:r w:rsidRPr="00440A49">
        <w:rPr>
          <w:rFonts w:eastAsia="Times New Roman" w:cs="Arial"/>
          <w:bCs/>
          <w:szCs w:val="20"/>
        </w:rPr>
        <w:fldChar w:fldCharType="begin"/>
      </w:r>
      <w:r w:rsidRPr="00440A49">
        <w:rPr>
          <w:rFonts w:eastAsia="Times New Roman" w:cs="Arial"/>
          <w:bCs/>
          <w:szCs w:val="20"/>
        </w:rPr>
        <w:instrText>HYPERLINK "mailto:sathish.kumar.sanga@accenture.com"</w:instrText>
      </w:r>
      <w:r w:rsidRPr="00440A49">
        <w:rPr>
          <w:rFonts w:eastAsia="Times New Roman" w:cs="Arial"/>
          <w:bCs/>
          <w:szCs w:val="20"/>
        </w:rPr>
      </w:r>
      <w:r w:rsidRPr="00440A49">
        <w:rPr>
          <w:rFonts w:eastAsia="Times New Roman" w:cs="Arial"/>
          <w:bCs/>
          <w:szCs w:val="20"/>
        </w:rPr>
        <w:fldChar w:fldCharType="separate"/>
      </w:r>
      <w:r w:rsidRPr="00440A49">
        <w:rPr>
          <w:rStyle w:val="Hyperlink"/>
          <w:rFonts w:eastAsia="Times New Roman" w:cs="Arial"/>
          <w:bCs/>
          <w:szCs w:val="20"/>
        </w:rPr>
        <w:t>sathish.kumar.sanga@accenture.com</w:t>
      </w:r>
      <w:r w:rsidRPr="00440A49">
        <w:rPr>
          <w:rFonts w:eastAsia="Times New Roman" w:cs="Arial"/>
          <w:bCs/>
          <w:szCs w:val="20"/>
          <w:lang w:val="en-GB"/>
        </w:rPr>
        <w:fldChar w:fldCharType="end"/>
      </w:r>
    </w:p>
    <w:p w14:paraId="460433E2" w14:textId="77777777" w:rsidR="00C22193" w:rsidRDefault="00C22193" w:rsidP="00C22193">
      <w:pPr>
        <w:pStyle w:val="Heading2"/>
        <w:rPr>
          <w:rFonts w:eastAsia="Times New Roman"/>
        </w:rPr>
      </w:pPr>
      <w:bookmarkStart w:id="17" w:name="_Toc220593271"/>
      <w:r>
        <w:rPr>
          <w:rFonts w:eastAsia="Times New Roman"/>
        </w:rPr>
        <w:t>Related Links</w:t>
      </w:r>
      <w:bookmarkEnd w:id="17"/>
    </w:p>
    <w:p w14:paraId="2A473820" w14:textId="396D0371" w:rsidR="00C22193" w:rsidRDefault="000B4EC6" w:rsidP="00BF2D2C">
      <w:pPr>
        <w:numPr>
          <w:ilvl w:val="0"/>
          <w:numId w:val="9"/>
        </w:numPr>
        <w:spacing w:after="0" w:line="256" w:lineRule="auto"/>
        <w:rPr>
          <w:rFonts w:eastAsia="Times New Roman" w:cs="Arial"/>
          <w:bCs/>
          <w:szCs w:val="20"/>
          <w:u w:val="single"/>
        </w:rPr>
      </w:pPr>
      <w:hyperlink r:id="rId23" w:history="1">
        <w:r>
          <w:rPr>
            <w:rStyle w:val="Hyperlink"/>
          </w:rPr>
          <w:t>IX Digital Thread Foundations Documentation</w:t>
        </w:r>
      </w:hyperlink>
    </w:p>
    <w:p w14:paraId="0940E0FF" w14:textId="77777777" w:rsidR="00C22193" w:rsidRDefault="00C22193" w:rsidP="00BF2D2C">
      <w:pPr>
        <w:numPr>
          <w:ilvl w:val="0"/>
          <w:numId w:val="9"/>
        </w:numPr>
        <w:spacing w:after="0" w:line="256" w:lineRule="auto"/>
        <w:rPr>
          <w:rFonts w:eastAsia="Times New Roman" w:cs="Arial"/>
          <w:bCs/>
          <w:szCs w:val="20"/>
          <w:u w:val="single"/>
        </w:rPr>
      </w:pPr>
      <w:hyperlink r:id="rId24" w:history="1">
        <w:r>
          <w:rPr>
            <w:rStyle w:val="Hyperlink"/>
          </w:rPr>
          <w:t>Release Notes</w:t>
        </w:r>
      </w:hyperlink>
    </w:p>
    <w:p w14:paraId="77FDA800" w14:textId="77777777" w:rsidR="00917965" w:rsidRDefault="00917965" w:rsidP="00917965">
      <w:pPr>
        <w:pStyle w:val="Heading2"/>
      </w:pPr>
      <w:bookmarkStart w:id="18" w:name="_Toc220593272"/>
      <w:bookmarkStart w:id="19" w:name="_Toc177145371"/>
      <w:bookmarkEnd w:id="16"/>
      <w:r>
        <w:t>Glossary</w:t>
      </w:r>
      <w:bookmarkEnd w:id="18"/>
    </w:p>
    <w:tbl>
      <w:tblPr>
        <w:tblStyle w:val="TableGridLight1"/>
        <w:tblW w:w="9360" w:type="dxa"/>
        <w:tblInd w:w="-5" w:type="dxa"/>
        <w:tblLayout w:type="fixed"/>
        <w:tblCellMar>
          <w:left w:w="86" w:type="dxa"/>
          <w:right w:w="0" w:type="dxa"/>
        </w:tblCellMar>
        <w:tblLook w:val="04A0" w:firstRow="1" w:lastRow="0" w:firstColumn="1" w:lastColumn="0" w:noHBand="0" w:noVBand="1"/>
      </w:tblPr>
      <w:tblGrid>
        <w:gridCol w:w="3875"/>
        <w:gridCol w:w="5485"/>
      </w:tblGrid>
      <w:tr w:rsidR="00917965" w:rsidRPr="00894B9F" w14:paraId="1710B8F9" w14:textId="77777777" w:rsidTr="00B86A4B">
        <w:tc>
          <w:tcPr>
            <w:tcW w:w="2070" w:type="pct"/>
            <w:shd w:val="clear" w:color="auto" w:fill="F2F2F2" w:themeFill="background1" w:themeFillShade="F2"/>
            <w:hideMark/>
          </w:tcPr>
          <w:p w14:paraId="59230A13" w14:textId="77777777" w:rsidR="00917965" w:rsidRPr="00506514" w:rsidRDefault="00917965" w:rsidP="004E34C3">
            <w:pPr>
              <w:spacing w:before="120" w:after="120"/>
              <w:jc w:val="left"/>
              <w:rPr>
                <w:b/>
                <w:bCs/>
              </w:rPr>
            </w:pPr>
            <w:r w:rsidRPr="00506514">
              <w:rPr>
                <w:b/>
                <w:bCs/>
              </w:rPr>
              <w:t>Term</w:t>
            </w:r>
          </w:p>
        </w:tc>
        <w:tc>
          <w:tcPr>
            <w:tcW w:w="2930" w:type="pct"/>
            <w:shd w:val="clear" w:color="auto" w:fill="F2F2F2" w:themeFill="background1" w:themeFillShade="F2"/>
            <w:hideMark/>
          </w:tcPr>
          <w:p w14:paraId="30466155" w14:textId="77777777" w:rsidR="00917965" w:rsidRPr="00506514" w:rsidRDefault="00917965" w:rsidP="004E34C3">
            <w:pPr>
              <w:spacing w:before="120" w:after="120"/>
              <w:jc w:val="left"/>
              <w:rPr>
                <w:b/>
                <w:bCs/>
              </w:rPr>
            </w:pPr>
            <w:r w:rsidRPr="00506514">
              <w:rPr>
                <w:b/>
                <w:bCs/>
              </w:rPr>
              <w:t>Definition</w:t>
            </w:r>
          </w:p>
        </w:tc>
      </w:tr>
      <w:tr w:rsidR="00917965" w:rsidRPr="00894B9F" w14:paraId="762545CE" w14:textId="77777777" w:rsidTr="00B86A4B">
        <w:tc>
          <w:tcPr>
            <w:tcW w:w="2070" w:type="pct"/>
            <w:hideMark/>
          </w:tcPr>
          <w:p w14:paraId="7794D9AF" w14:textId="77777777" w:rsidR="00917965" w:rsidRPr="00894B9F" w:rsidRDefault="00917965" w:rsidP="004E34C3">
            <w:pPr>
              <w:spacing w:before="120" w:after="120"/>
              <w:jc w:val="left"/>
            </w:pPr>
            <w:r w:rsidRPr="00894B9F">
              <w:t>BOM (Bill of Materials)</w:t>
            </w:r>
          </w:p>
        </w:tc>
        <w:tc>
          <w:tcPr>
            <w:tcW w:w="2930" w:type="pct"/>
            <w:hideMark/>
          </w:tcPr>
          <w:p w14:paraId="246FF561" w14:textId="77777777" w:rsidR="00917965" w:rsidRPr="00894B9F" w:rsidRDefault="00917965" w:rsidP="004E34C3">
            <w:pPr>
              <w:spacing w:before="120" w:after="120"/>
              <w:jc w:val="left"/>
            </w:pPr>
            <w:r w:rsidRPr="00894B9F">
              <w:t>A structured list of components, assemblies, and materials required to build a product. Includes EBOM and MBOM.</w:t>
            </w:r>
          </w:p>
        </w:tc>
      </w:tr>
      <w:tr w:rsidR="00917965" w:rsidRPr="00894B9F" w14:paraId="132AFDD1" w14:textId="77777777" w:rsidTr="00B86A4B">
        <w:tc>
          <w:tcPr>
            <w:tcW w:w="2070" w:type="pct"/>
            <w:hideMark/>
          </w:tcPr>
          <w:p w14:paraId="0EF3D930" w14:textId="77777777" w:rsidR="00917965" w:rsidRPr="00894B9F" w:rsidRDefault="00917965" w:rsidP="004E34C3">
            <w:pPr>
              <w:spacing w:before="120" w:after="120"/>
              <w:jc w:val="left"/>
            </w:pPr>
            <w:r w:rsidRPr="00894B9F">
              <w:t>EBOM (Engineering Bill of Materials)</w:t>
            </w:r>
          </w:p>
        </w:tc>
        <w:tc>
          <w:tcPr>
            <w:tcW w:w="2930" w:type="pct"/>
            <w:hideMark/>
          </w:tcPr>
          <w:p w14:paraId="3BDFC8E6" w14:textId="77777777" w:rsidR="00917965" w:rsidRPr="00894B9F" w:rsidRDefault="00917965" w:rsidP="004E34C3">
            <w:pPr>
              <w:spacing w:before="120" w:after="120"/>
              <w:jc w:val="left"/>
            </w:pPr>
            <w:r w:rsidRPr="00894B9F">
              <w:t xml:space="preserve">The BOM </w:t>
            </w:r>
            <w:proofErr w:type="gramStart"/>
            <w:r w:rsidRPr="00894B9F">
              <w:t>created</w:t>
            </w:r>
            <w:proofErr w:type="gramEnd"/>
            <w:r w:rsidRPr="00894B9F">
              <w:t xml:space="preserve"> during the product design phase, detailing all parts and assemblies from an engineering perspective.</w:t>
            </w:r>
          </w:p>
        </w:tc>
      </w:tr>
      <w:tr w:rsidR="00917965" w:rsidRPr="00894B9F" w14:paraId="55B07E89" w14:textId="77777777" w:rsidTr="00B86A4B">
        <w:tc>
          <w:tcPr>
            <w:tcW w:w="2070" w:type="pct"/>
            <w:hideMark/>
          </w:tcPr>
          <w:p w14:paraId="735801BB" w14:textId="77777777" w:rsidR="00917965" w:rsidRPr="00894B9F" w:rsidRDefault="00917965" w:rsidP="004E34C3">
            <w:pPr>
              <w:spacing w:before="120" w:after="120"/>
              <w:jc w:val="left"/>
            </w:pPr>
            <w:r w:rsidRPr="00894B9F">
              <w:t>MBOM (Manufacturing Bill of Materials)</w:t>
            </w:r>
          </w:p>
        </w:tc>
        <w:tc>
          <w:tcPr>
            <w:tcW w:w="2930" w:type="pct"/>
            <w:hideMark/>
          </w:tcPr>
          <w:p w14:paraId="124755BA" w14:textId="77777777" w:rsidR="00917965" w:rsidRPr="00894B9F" w:rsidRDefault="00917965" w:rsidP="004E34C3">
            <w:pPr>
              <w:spacing w:before="120" w:after="120"/>
              <w:jc w:val="left"/>
            </w:pPr>
            <w:r w:rsidRPr="00894B9F">
              <w:t xml:space="preserve">The BOM </w:t>
            </w:r>
            <w:proofErr w:type="gramStart"/>
            <w:r w:rsidRPr="00894B9F">
              <w:t>used</w:t>
            </w:r>
            <w:proofErr w:type="gramEnd"/>
            <w:r w:rsidRPr="00894B9F">
              <w:t xml:space="preserve"> in manufacturing, specifying how a product is built, including production processes and assembly instructions.</w:t>
            </w:r>
          </w:p>
        </w:tc>
      </w:tr>
      <w:tr w:rsidR="00917965" w:rsidRPr="00894B9F" w14:paraId="60E8BC4C" w14:textId="77777777" w:rsidTr="00B86A4B">
        <w:tc>
          <w:tcPr>
            <w:tcW w:w="2070" w:type="pct"/>
            <w:hideMark/>
          </w:tcPr>
          <w:p w14:paraId="6EF32FEC" w14:textId="77777777" w:rsidR="00917965" w:rsidRPr="00894B9F" w:rsidRDefault="00917965" w:rsidP="004E34C3">
            <w:pPr>
              <w:spacing w:before="120" w:after="120"/>
              <w:jc w:val="left"/>
            </w:pPr>
            <w:r w:rsidRPr="00894B9F">
              <w:t>API (Application Programming Interface)</w:t>
            </w:r>
          </w:p>
        </w:tc>
        <w:tc>
          <w:tcPr>
            <w:tcW w:w="2930" w:type="pct"/>
            <w:hideMark/>
          </w:tcPr>
          <w:p w14:paraId="02826EFE" w14:textId="77777777" w:rsidR="00917965" w:rsidRPr="00894B9F" w:rsidRDefault="00917965" w:rsidP="004E34C3">
            <w:pPr>
              <w:spacing w:before="120" w:after="120"/>
              <w:jc w:val="left"/>
            </w:pPr>
            <w:r w:rsidRPr="00894B9F">
              <w:t>Protocols and tools that allow different software applications to communicate and perform operations such as fetching BOM details, managing conversions, and reviewing statuses.</w:t>
            </w:r>
          </w:p>
        </w:tc>
      </w:tr>
      <w:tr w:rsidR="00917965" w:rsidRPr="00894B9F" w14:paraId="18ABFB8B" w14:textId="77777777" w:rsidTr="00B86A4B">
        <w:tc>
          <w:tcPr>
            <w:tcW w:w="2070" w:type="pct"/>
            <w:hideMark/>
          </w:tcPr>
          <w:p w14:paraId="5B8C8807" w14:textId="77777777" w:rsidR="00917965" w:rsidRPr="00894B9F" w:rsidRDefault="00917965" w:rsidP="004E34C3">
            <w:pPr>
              <w:spacing w:before="120" w:after="120"/>
              <w:jc w:val="left"/>
            </w:pPr>
            <w:r w:rsidRPr="00894B9F">
              <w:t>MSAL Authentication</w:t>
            </w:r>
          </w:p>
        </w:tc>
        <w:tc>
          <w:tcPr>
            <w:tcW w:w="2930" w:type="pct"/>
            <w:hideMark/>
          </w:tcPr>
          <w:p w14:paraId="394B4BE9" w14:textId="77777777" w:rsidR="00917965" w:rsidRPr="00894B9F" w:rsidRDefault="00917965" w:rsidP="004E34C3">
            <w:pPr>
              <w:spacing w:before="120" w:after="120"/>
              <w:jc w:val="left"/>
            </w:pPr>
            <w:r w:rsidRPr="00894B9F">
              <w:t xml:space="preserve">Microsoft Authentication Library integration </w:t>
            </w:r>
            <w:proofErr w:type="gramStart"/>
            <w:r w:rsidRPr="00894B9F">
              <w:t>used</w:t>
            </w:r>
            <w:proofErr w:type="gramEnd"/>
            <w:r w:rsidRPr="00894B9F">
              <w:t xml:space="preserve"> for secure user login and access control within the BOM Management application.</w:t>
            </w:r>
          </w:p>
        </w:tc>
      </w:tr>
      <w:tr w:rsidR="00917965" w:rsidRPr="00894B9F" w14:paraId="05DCF788" w14:textId="77777777" w:rsidTr="00B86A4B">
        <w:tc>
          <w:tcPr>
            <w:tcW w:w="2070" w:type="pct"/>
          </w:tcPr>
          <w:p w14:paraId="18DDCB6E" w14:textId="77777777" w:rsidR="00917965" w:rsidRPr="00894B9F" w:rsidRDefault="00917965" w:rsidP="004E34C3">
            <w:pPr>
              <w:spacing w:before="120" w:after="120"/>
              <w:jc w:val="left"/>
            </w:pPr>
            <w:r>
              <w:t>M/O</w:t>
            </w:r>
          </w:p>
        </w:tc>
        <w:tc>
          <w:tcPr>
            <w:tcW w:w="2930" w:type="pct"/>
          </w:tcPr>
          <w:p w14:paraId="0FD1FCD4" w14:textId="77777777" w:rsidR="00917965" w:rsidRPr="00894B9F" w:rsidRDefault="00917965" w:rsidP="004E34C3">
            <w:pPr>
              <w:spacing w:before="120" w:after="120"/>
              <w:jc w:val="left"/>
            </w:pPr>
            <w:r>
              <w:t>Mandatory/Optional. This indicates whether a parameter value is mandatory or optional to be specified for a particular API.</w:t>
            </w:r>
          </w:p>
        </w:tc>
      </w:tr>
    </w:tbl>
    <w:p w14:paraId="0910DDD3" w14:textId="77777777" w:rsidR="00917965" w:rsidRDefault="00917965" w:rsidP="00917965">
      <w:pPr>
        <w:pStyle w:val="Heading1"/>
        <w:sectPr w:rsidR="00917965" w:rsidSect="001D5D79">
          <w:pgSz w:w="12240" w:h="20160" w:code="5"/>
          <w:pgMar w:top="1440" w:right="1440" w:bottom="1440" w:left="1440" w:header="720" w:footer="720" w:gutter="0"/>
          <w:cols w:space="720"/>
        </w:sectPr>
      </w:pPr>
    </w:p>
    <w:p w14:paraId="1D19A6D8" w14:textId="3D5365E2" w:rsidR="00AE378D" w:rsidRDefault="00AE378D" w:rsidP="00C22193">
      <w:pPr>
        <w:pStyle w:val="Heading2"/>
        <w:rPr>
          <w:rFonts w:eastAsia="Times New Roman"/>
        </w:rPr>
      </w:pPr>
      <w:bookmarkStart w:id="20" w:name="_Toc220593273"/>
      <w:r w:rsidRPr="00440A49">
        <w:rPr>
          <w:rFonts w:eastAsia="Times New Roman"/>
        </w:rPr>
        <w:lastRenderedPageBreak/>
        <w:t>Technology Stack</w:t>
      </w:r>
      <w:bookmarkEnd w:id="19"/>
      <w:bookmarkEnd w:id="20"/>
    </w:p>
    <w:p w14:paraId="3039F94E" w14:textId="112963F4" w:rsidR="00F6700D" w:rsidRDefault="00F6700D" w:rsidP="000C25D6">
      <w:pPr>
        <w:pStyle w:val="Heading3"/>
        <w:spacing w:before="360"/>
        <w:ind w:left="432"/>
      </w:pPr>
      <w:r>
        <w:t>Tools</w:t>
      </w:r>
    </w:p>
    <w:p w14:paraId="037ECF2A" w14:textId="77777777" w:rsidR="00F6700D" w:rsidRPr="00AA6702" w:rsidRDefault="00F6700D" w:rsidP="00136F69">
      <w:pPr>
        <w:pStyle w:val="ListParagraph"/>
        <w:numPr>
          <w:ilvl w:val="0"/>
          <w:numId w:val="13"/>
        </w:numPr>
        <w:spacing w:before="60" w:after="60"/>
        <w:ind w:left="936"/>
      </w:pPr>
      <w:r w:rsidRPr="00AA6702">
        <w:t>angular - 17.3.0</w:t>
      </w:r>
    </w:p>
    <w:p w14:paraId="32DE3927" w14:textId="77777777" w:rsidR="00F6700D" w:rsidRPr="00AA6702" w:rsidRDefault="00F6700D" w:rsidP="00136F69">
      <w:pPr>
        <w:pStyle w:val="ListParagraph"/>
        <w:numPr>
          <w:ilvl w:val="0"/>
          <w:numId w:val="13"/>
        </w:numPr>
        <w:spacing w:before="60" w:after="60"/>
        <w:ind w:left="936"/>
      </w:pPr>
      <w:r w:rsidRPr="00AA6702">
        <w:t>bootstrap - 5.3.3</w:t>
      </w:r>
    </w:p>
    <w:p w14:paraId="12435E2B" w14:textId="36F43E96" w:rsidR="00F6700D" w:rsidRPr="00AA6702" w:rsidRDefault="00F6700D" w:rsidP="00136F69">
      <w:pPr>
        <w:pStyle w:val="ListParagraph"/>
        <w:numPr>
          <w:ilvl w:val="0"/>
          <w:numId w:val="13"/>
        </w:numPr>
        <w:spacing w:before="60" w:after="60"/>
        <w:ind w:left="936"/>
      </w:pPr>
      <w:r w:rsidRPr="00AA6702">
        <w:t xml:space="preserve">primeng </w:t>
      </w:r>
      <w:r w:rsidR="00AA6702">
        <w:t>-</w:t>
      </w:r>
      <w:r w:rsidRPr="00AA6702">
        <w:t xml:space="preserve"> 17.18.15</w:t>
      </w:r>
    </w:p>
    <w:p w14:paraId="3D8058A9" w14:textId="77777777" w:rsidR="00F6700D" w:rsidRPr="00AA6702" w:rsidRDefault="00F6700D" w:rsidP="00136F69">
      <w:pPr>
        <w:pStyle w:val="ListParagraph"/>
        <w:numPr>
          <w:ilvl w:val="0"/>
          <w:numId w:val="13"/>
        </w:numPr>
        <w:spacing w:before="60" w:after="60"/>
        <w:ind w:left="936"/>
      </w:pPr>
      <w:r w:rsidRPr="00AA6702">
        <w:t>ng2-charts - 5.0.4</w:t>
      </w:r>
    </w:p>
    <w:p w14:paraId="7FD61858" w14:textId="77777777" w:rsidR="00F6700D" w:rsidRPr="00AA6702" w:rsidRDefault="00F6700D" w:rsidP="00136F69">
      <w:pPr>
        <w:pStyle w:val="ListParagraph"/>
        <w:numPr>
          <w:ilvl w:val="0"/>
          <w:numId w:val="13"/>
        </w:numPr>
        <w:spacing w:before="60" w:after="60"/>
        <w:ind w:left="936"/>
      </w:pPr>
      <w:r w:rsidRPr="00AA6702">
        <w:t>swimlane/ngx-graph - 8.0.2</w:t>
      </w:r>
    </w:p>
    <w:p w14:paraId="5370D6B6" w14:textId="77777777" w:rsidR="00F6700D" w:rsidRPr="00AA6702" w:rsidRDefault="00F6700D" w:rsidP="00136F69">
      <w:pPr>
        <w:pStyle w:val="ListParagraph"/>
        <w:numPr>
          <w:ilvl w:val="0"/>
          <w:numId w:val="13"/>
        </w:numPr>
        <w:spacing w:before="60" w:after="60"/>
        <w:ind w:left="936"/>
      </w:pPr>
      <w:r w:rsidRPr="00AA6702">
        <w:t>azure/msal-angular - 3.0.9</w:t>
      </w:r>
    </w:p>
    <w:p w14:paraId="2AE9EFF1" w14:textId="6DAA0F4B" w:rsidR="00F6700D" w:rsidRPr="00AA6702" w:rsidRDefault="00F6700D" w:rsidP="00136F69">
      <w:pPr>
        <w:pStyle w:val="ListParagraph"/>
        <w:numPr>
          <w:ilvl w:val="0"/>
          <w:numId w:val="13"/>
        </w:numPr>
        <w:spacing w:before="60" w:after="60"/>
        <w:ind w:left="936"/>
      </w:pPr>
      <w:r w:rsidRPr="00AA6702">
        <w:t xml:space="preserve">rxjs </w:t>
      </w:r>
      <w:r w:rsidR="00AA6702">
        <w:t>-</w:t>
      </w:r>
      <w:r w:rsidRPr="00AA6702">
        <w:t xml:space="preserve"> 7.8.0</w:t>
      </w:r>
    </w:p>
    <w:p w14:paraId="6BA6B2A3" w14:textId="4EAFB224" w:rsidR="00F6700D" w:rsidRPr="00AA6702" w:rsidRDefault="00F6700D" w:rsidP="00136F69">
      <w:pPr>
        <w:pStyle w:val="ListParagraph"/>
        <w:numPr>
          <w:ilvl w:val="0"/>
          <w:numId w:val="13"/>
        </w:numPr>
        <w:spacing w:before="60" w:after="60"/>
        <w:ind w:left="936"/>
      </w:pPr>
      <w:r w:rsidRPr="00AA6702">
        <w:t>sonar-scanner:</w:t>
      </w:r>
      <w:r w:rsidR="00AA6702">
        <w:t xml:space="preserve"> </w:t>
      </w:r>
      <w:r w:rsidRPr="00AA6702">
        <w:t>3.1.0</w:t>
      </w:r>
    </w:p>
    <w:p w14:paraId="751FF8FE" w14:textId="77777777" w:rsidR="00F6700D" w:rsidRPr="00AA6702" w:rsidRDefault="00F6700D" w:rsidP="00136F69">
      <w:pPr>
        <w:pStyle w:val="ListParagraph"/>
        <w:numPr>
          <w:ilvl w:val="0"/>
          <w:numId w:val="13"/>
        </w:numPr>
        <w:spacing w:before="60" w:after="60"/>
        <w:ind w:left="936"/>
      </w:pPr>
      <w:proofErr w:type="spellStart"/>
      <w:r w:rsidRPr="00AA6702">
        <w:t>RxJS</w:t>
      </w:r>
      <w:proofErr w:type="spellEnd"/>
      <w:r w:rsidRPr="00AA6702">
        <w:t xml:space="preserve"> - 7.8.0</w:t>
      </w:r>
    </w:p>
    <w:p w14:paraId="66A02A1F" w14:textId="77777777" w:rsidR="00F6700D" w:rsidRPr="00AA6702" w:rsidRDefault="00F6700D" w:rsidP="00136F69">
      <w:pPr>
        <w:pStyle w:val="ListParagraph"/>
        <w:numPr>
          <w:ilvl w:val="0"/>
          <w:numId w:val="13"/>
        </w:numPr>
        <w:spacing w:before="60" w:after="60"/>
        <w:ind w:left="936"/>
      </w:pPr>
      <w:r w:rsidRPr="00AA6702">
        <w:t>Zone.js - 0.14.3</w:t>
      </w:r>
    </w:p>
    <w:p w14:paraId="297CDF39" w14:textId="77777777" w:rsidR="00F6700D" w:rsidRPr="00AA6702" w:rsidRDefault="00F6700D" w:rsidP="00136F69">
      <w:pPr>
        <w:pStyle w:val="ListParagraph"/>
        <w:numPr>
          <w:ilvl w:val="0"/>
          <w:numId w:val="13"/>
        </w:numPr>
        <w:spacing w:before="60" w:after="60"/>
        <w:ind w:left="936"/>
      </w:pPr>
      <w:proofErr w:type="spellStart"/>
      <w:r w:rsidRPr="00AA6702">
        <w:t>TSLib</w:t>
      </w:r>
      <w:proofErr w:type="spellEnd"/>
      <w:r w:rsidRPr="00AA6702">
        <w:t xml:space="preserve"> - 2.3.0</w:t>
      </w:r>
    </w:p>
    <w:p w14:paraId="368C6021" w14:textId="77777777" w:rsidR="00F6700D" w:rsidRPr="00AA6702" w:rsidRDefault="00F6700D" w:rsidP="00136F69">
      <w:pPr>
        <w:pStyle w:val="ListParagraph"/>
        <w:numPr>
          <w:ilvl w:val="0"/>
          <w:numId w:val="13"/>
        </w:numPr>
        <w:spacing w:before="60" w:after="60"/>
        <w:ind w:left="936"/>
      </w:pPr>
      <w:r w:rsidRPr="00AA6702">
        <w:t>azure/msal-angular - 3.0.9</w:t>
      </w:r>
    </w:p>
    <w:p w14:paraId="4250A456" w14:textId="77777777" w:rsidR="00F6700D" w:rsidRPr="00AA6702" w:rsidRDefault="00F6700D" w:rsidP="00136F69">
      <w:pPr>
        <w:pStyle w:val="ListParagraph"/>
        <w:numPr>
          <w:ilvl w:val="0"/>
          <w:numId w:val="13"/>
        </w:numPr>
        <w:spacing w:before="60" w:after="60"/>
        <w:ind w:left="936"/>
      </w:pPr>
      <w:r w:rsidRPr="00AA6702">
        <w:t>azure/msal-browser - 3.6.0</w:t>
      </w:r>
    </w:p>
    <w:p w14:paraId="2ABD429F" w14:textId="77777777" w:rsidR="00F6700D" w:rsidRPr="00AA6702" w:rsidRDefault="00F6700D" w:rsidP="00136F69">
      <w:pPr>
        <w:pStyle w:val="ListParagraph"/>
        <w:numPr>
          <w:ilvl w:val="0"/>
          <w:numId w:val="13"/>
        </w:numPr>
        <w:spacing w:before="60" w:after="60"/>
        <w:ind w:left="936"/>
      </w:pPr>
      <w:r w:rsidRPr="00AA6702">
        <w:t>File-Saver - 2.0.5</w:t>
      </w:r>
    </w:p>
    <w:p w14:paraId="39B19D43" w14:textId="77777777" w:rsidR="00F6700D" w:rsidRPr="00AA6702" w:rsidRDefault="00F6700D" w:rsidP="00136F69">
      <w:pPr>
        <w:pStyle w:val="ListParagraph"/>
        <w:numPr>
          <w:ilvl w:val="0"/>
          <w:numId w:val="13"/>
        </w:numPr>
        <w:spacing w:before="60" w:after="60"/>
        <w:ind w:left="936"/>
      </w:pPr>
      <w:proofErr w:type="spellStart"/>
      <w:r w:rsidRPr="00AA6702">
        <w:t>ExcelJS</w:t>
      </w:r>
      <w:proofErr w:type="spellEnd"/>
      <w:r w:rsidRPr="00AA6702">
        <w:t xml:space="preserve"> - 4.4.0</w:t>
      </w:r>
    </w:p>
    <w:p w14:paraId="43EB7201" w14:textId="77777777" w:rsidR="00F6700D" w:rsidRPr="00AA6702" w:rsidRDefault="00F6700D" w:rsidP="00136F69">
      <w:pPr>
        <w:pStyle w:val="ListParagraph"/>
        <w:numPr>
          <w:ilvl w:val="0"/>
          <w:numId w:val="13"/>
        </w:numPr>
        <w:spacing w:before="60" w:after="60"/>
        <w:ind w:left="936"/>
      </w:pPr>
      <w:proofErr w:type="spellStart"/>
      <w:r w:rsidRPr="00AA6702">
        <w:t>JSZip</w:t>
      </w:r>
      <w:proofErr w:type="spellEnd"/>
      <w:r w:rsidRPr="00AA6702">
        <w:t xml:space="preserve"> - 3.10.1</w:t>
      </w:r>
    </w:p>
    <w:p w14:paraId="1393BFE5" w14:textId="2DF5A5EE" w:rsidR="00F6700D" w:rsidRPr="00AA6702" w:rsidRDefault="00F6700D" w:rsidP="00136F69">
      <w:pPr>
        <w:pStyle w:val="ListParagraph"/>
        <w:numPr>
          <w:ilvl w:val="0"/>
          <w:numId w:val="13"/>
        </w:numPr>
        <w:spacing w:before="60" w:after="60"/>
        <w:ind w:left="936"/>
      </w:pPr>
      <w:r w:rsidRPr="00AA6702">
        <w:t>html2canvas - 1.4.1</w:t>
      </w:r>
    </w:p>
    <w:p w14:paraId="30994017" w14:textId="2D9CCC11" w:rsidR="00F6700D" w:rsidRDefault="00F6700D" w:rsidP="000C25D6">
      <w:pPr>
        <w:pStyle w:val="Heading3"/>
        <w:spacing w:before="360"/>
        <w:ind w:left="432"/>
      </w:pPr>
      <w:r>
        <w:t>Repository</w:t>
      </w:r>
    </w:p>
    <w:p w14:paraId="52CCF3BA" w14:textId="77777777" w:rsidR="00F6700D" w:rsidRPr="00AA6702" w:rsidRDefault="00F6700D" w:rsidP="00136F69">
      <w:pPr>
        <w:pStyle w:val="ListParagraph"/>
        <w:numPr>
          <w:ilvl w:val="0"/>
          <w:numId w:val="13"/>
        </w:numPr>
        <w:spacing w:before="60" w:after="60"/>
        <w:ind w:left="936"/>
      </w:pPr>
      <w:r w:rsidRPr="00AA6702">
        <w:t>Git branch name: dev</w:t>
      </w:r>
    </w:p>
    <w:p w14:paraId="2222DFAA" w14:textId="0BF31675" w:rsidR="00F6700D" w:rsidRPr="00AA6702" w:rsidRDefault="00F6700D" w:rsidP="00136F69">
      <w:pPr>
        <w:pStyle w:val="ListParagraph"/>
        <w:numPr>
          <w:ilvl w:val="0"/>
          <w:numId w:val="13"/>
        </w:numPr>
        <w:spacing w:before="60" w:after="60"/>
        <w:ind w:left="936"/>
      </w:pPr>
      <w:r w:rsidRPr="00AA6702">
        <w:t xml:space="preserve">Git folder path: Git -&gt; Repos -&gt; </w:t>
      </w:r>
      <w:proofErr w:type="spellStart"/>
      <w:r w:rsidRPr="00AA6702">
        <w:t>ixassets</w:t>
      </w:r>
      <w:proofErr w:type="spellEnd"/>
      <w:r w:rsidRPr="00AA6702">
        <w:t xml:space="preserve"> -&gt; mbom -&gt; ix-mbom-ui</w:t>
      </w:r>
    </w:p>
    <w:p w14:paraId="7C87E765" w14:textId="481F75DA" w:rsidR="00F6700D" w:rsidRPr="00AA6702" w:rsidRDefault="00F6700D" w:rsidP="006414F7">
      <w:pPr>
        <w:pStyle w:val="ListParagraph"/>
        <w:numPr>
          <w:ilvl w:val="0"/>
          <w:numId w:val="13"/>
        </w:numPr>
        <w:spacing w:before="60" w:after="840"/>
        <w:ind w:left="936"/>
      </w:pPr>
      <w:r w:rsidRPr="00AA6702">
        <w:t>Git folder links:</w:t>
      </w:r>
      <w:r w:rsidR="00506514" w:rsidRPr="00AA6702">
        <w:t xml:space="preserve"> </w:t>
      </w:r>
      <w:hyperlink r:id="rId25" w:history="1">
        <w:r w:rsidRPr="00136F69">
          <w:t>ix-mbom-ui - Repos</w:t>
        </w:r>
      </w:hyperlink>
    </w:p>
    <w:p w14:paraId="0B582AB1" w14:textId="7C562ECA" w:rsidR="00976991" w:rsidRDefault="00976991" w:rsidP="00BA18FF">
      <w:pPr>
        <w:pStyle w:val="Heading1"/>
      </w:pPr>
      <w:bookmarkStart w:id="21" w:name="_Toc220593274"/>
      <w:r>
        <w:t>Background</w:t>
      </w:r>
      <w:bookmarkEnd w:id="21"/>
    </w:p>
    <w:p w14:paraId="2EC815DC" w14:textId="77777777" w:rsidR="00917965" w:rsidRPr="00917965" w:rsidRDefault="00917965" w:rsidP="00917965">
      <w:r w:rsidRPr="00917965">
        <w:t>To enhance security and compliance, the application integrates MSAL authentication for user login. Upon successful authentication, users are redirected to the dashboard, where they can access converted MBOMs, initiate a new conversion, or manage their profile details.</w:t>
      </w:r>
    </w:p>
    <w:p w14:paraId="4CFB75AF" w14:textId="0E3C6EF6" w:rsidR="00917965" w:rsidRPr="00917965" w:rsidRDefault="00917965" w:rsidP="00917965">
      <w:r w:rsidRPr="00917965">
        <w:t>The application provides a centralized repository displaying all converted MBOMs in a tabular format, allowing users to track the status of each conversion. Each MBOM entry includes an Action button that navigates users to the Review Details Page, where authorized users can take necessary actions based on the MBOM</w:t>
      </w:r>
      <w:r w:rsidR="00AA6702">
        <w:t>'</w:t>
      </w:r>
      <w:r w:rsidRPr="00917965">
        <w:t>s status, such as Approve, Reject, Delete, or Push to Target.</w:t>
      </w:r>
    </w:p>
    <w:p w14:paraId="65DE8F77" w14:textId="77777777" w:rsidR="00917965" w:rsidRPr="00917965" w:rsidRDefault="00917965" w:rsidP="00917965">
      <w:r w:rsidRPr="00917965">
        <w:t>The conversion workflow involves selecting an EBOM, choosing an MBOM template, applying transformation rules, and finalizing the conversion. Once the process is complete, MBOMs appear in the dashboard, where users can review them and take appropriate actions based on their status. This structured approach ensures a seamless and traceable EBOM-to-MBOM transformation while providing users with a clear and efficient review and approval process.</w:t>
      </w:r>
    </w:p>
    <w:p w14:paraId="2632C0B8" w14:textId="77777777" w:rsidR="00917965" w:rsidRPr="00917965" w:rsidRDefault="00917965" w:rsidP="00917965">
      <w:r w:rsidRPr="00917965">
        <w:t>In addition to BOM Conversion, the application offers several functionalities, the major ones being:</w:t>
      </w:r>
    </w:p>
    <w:p w14:paraId="04180952" w14:textId="77777777" w:rsidR="00917965" w:rsidRPr="00917965" w:rsidRDefault="00917965" w:rsidP="00136F69">
      <w:pPr>
        <w:pStyle w:val="ListParagraph"/>
        <w:numPr>
          <w:ilvl w:val="0"/>
          <w:numId w:val="17"/>
        </w:numPr>
      </w:pPr>
      <w:r w:rsidRPr="00917965">
        <w:t>BOM Comparison, where users can perform comprehensive comparisons between BOM files from different systems or sources (e.g., TC and S4).</w:t>
      </w:r>
    </w:p>
    <w:p w14:paraId="292A444A" w14:textId="77777777" w:rsidR="00917965" w:rsidRPr="00917965" w:rsidRDefault="00917965" w:rsidP="00136F69">
      <w:pPr>
        <w:pStyle w:val="ListParagraph"/>
        <w:numPr>
          <w:ilvl w:val="0"/>
          <w:numId w:val="17"/>
        </w:numPr>
      </w:pPr>
      <w:r w:rsidRPr="00917965">
        <w:t>Rule Management, where admin users can define, view, and manage business rules and configurations within the application.</w:t>
      </w:r>
    </w:p>
    <w:p w14:paraId="558A98E2" w14:textId="77777777" w:rsidR="00917965" w:rsidRPr="00917965" w:rsidRDefault="00917965" w:rsidP="00136F69">
      <w:pPr>
        <w:pStyle w:val="ListParagraph"/>
        <w:numPr>
          <w:ilvl w:val="0"/>
          <w:numId w:val="17"/>
        </w:numPr>
      </w:pPr>
      <w:r w:rsidRPr="00917965">
        <w:t>MBOM Template Management, where admin users can create and manage MBOM templates within the system.</w:t>
      </w:r>
    </w:p>
    <w:p w14:paraId="4117F350" w14:textId="77777777" w:rsidR="00917965" w:rsidRPr="00917965" w:rsidRDefault="00917965" w:rsidP="00136F69">
      <w:pPr>
        <w:pStyle w:val="ListParagraph"/>
        <w:numPr>
          <w:ilvl w:val="0"/>
          <w:numId w:val="17"/>
        </w:numPr>
      </w:pPr>
      <w:r w:rsidRPr="00917965">
        <w:t>Data Quality Check, where automated validation processes ensure the BOM data is accurate and compliant with required/configured standard.</w:t>
      </w:r>
    </w:p>
    <w:p w14:paraId="4EDE1C67" w14:textId="77777777" w:rsidR="00917965" w:rsidRPr="00917965" w:rsidRDefault="00917965" w:rsidP="00136F69">
      <w:pPr>
        <w:spacing w:before="360"/>
      </w:pPr>
      <w:r w:rsidRPr="00917965">
        <w:t>All these functionalities are achieved through API integrations, with real-time feedback, form validations, and responsive design to ensure a seamless user experience across devices.</w:t>
      </w:r>
    </w:p>
    <w:p w14:paraId="12B077BF" w14:textId="77777777" w:rsidR="00AA6702" w:rsidRDefault="00AA6702" w:rsidP="00BA18FF">
      <w:pPr>
        <w:pStyle w:val="Heading1"/>
        <w:sectPr w:rsidR="00AA6702" w:rsidSect="001D5D79">
          <w:pgSz w:w="12240" w:h="20160" w:code="5"/>
          <w:pgMar w:top="1440" w:right="1440" w:bottom="1440" w:left="1440" w:header="720" w:footer="720" w:gutter="0"/>
          <w:cols w:space="720"/>
        </w:sectPr>
      </w:pPr>
    </w:p>
    <w:p w14:paraId="4725911C" w14:textId="3D9E9808" w:rsidR="00834F18" w:rsidRPr="00440A49" w:rsidRDefault="00834F18" w:rsidP="00BA18FF">
      <w:pPr>
        <w:pStyle w:val="Heading1"/>
      </w:pPr>
      <w:bookmarkStart w:id="22" w:name="_Toc220593275"/>
      <w:r w:rsidRPr="00440A49">
        <w:lastRenderedPageBreak/>
        <w:t>API</w:t>
      </w:r>
      <w:bookmarkEnd w:id="0"/>
      <w:r w:rsidR="00437DDF">
        <w:t>s</w:t>
      </w:r>
      <w:bookmarkEnd w:id="22"/>
    </w:p>
    <w:p w14:paraId="41B17A45" w14:textId="42A9A028" w:rsidR="004F1690" w:rsidRPr="00B52894" w:rsidRDefault="004F1690" w:rsidP="00B52894">
      <w:r w:rsidRPr="00B52894">
        <w:t xml:space="preserve">The following APIs </w:t>
      </w:r>
      <w:r w:rsidR="002C2EE7">
        <w:t xml:space="preserve">are </w:t>
      </w:r>
      <w:r w:rsidRPr="00B52894">
        <w:t>used in the system</w:t>
      </w:r>
      <w:r w:rsidR="00E77C1A">
        <w:t>:</w:t>
      </w:r>
    </w:p>
    <w:p w14:paraId="4F607CD9" w14:textId="77777777" w:rsidR="00A66684" w:rsidRPr="00E77C1A" w:rsidRDefault="00A66684" w:rsidP="00BF2D2C">
      <w:pPr>
        <w:pStyle w:val="ListParagraph"/>
        <w:numPr>
          <w:ilvl w:val="0"/>
          <w:numId w:val="15"/>
        </w:numPr>
      </w:pPr>
      <w:r w:rsidRPr="00E77C1A">
        <w:t>GET - Get Converted MBOM Details</w:t>
      </w:r>
    </w:p>
    <w:p w14:paraId="39B708CA" w14:textId="77777777" w:rsidR="00A66684" w:rsidRPr="00E77C1A" w:rsidRDefault="00A66684" w:rsidP="00BF2D2C">
      <w:pPr>
        <w:pStyle w:val="ListParagraph"/>
        <w:numPr>
          <w:ilvl w:val="0"/>
          <w:numId w:val="15"/>
        </w:numPr>
      </w:pPr>
      <w:r w:rsidRPr="00E77C1A">
        <w:t>GET - Fetch EBOM Details</w:t>
      </w:r>
    </w:p>
    <w:p w14:paraId="6B980782" w14:textId="77777777" w:rsidR="00A66684" w:rsidRPr="00E77C1A" w:rsidRDefault="00A66684" w:rsidP="00BF2D2C">
      <w:pPr>
        <w:pStyle w:val="ListParagraph"/>
        <w:numPr>
          <w:ilvl w:val="0"/>
          <w:numId w:val="15"/>
        </w:numPr>
      </w:pPr>
      <w:r w:rsidRPr="00E77C1A">
        <w:t>POST - Create New EBOM Entry</w:t>
      </w:r>
    </w:p>
    <w:p w14:paraId="5F6B97CB" w14:textId="77777777" w:rsidR="00A66684" w:rsidRPr="00E77C1A" w:rsidRDefault="00A66684" w:rsidP="00BF2D2C">
      <w:pPr>
        <w:pStyle w:val="ListParagraph"/>
        <w:numPr>
          <w:ilvl w:val="0"/>
          <w:numId w:val="15"/>
        </w:numPr>
      </w:pPr>
      <w:r w:rsidRPr="00E77C1A">
        <w:t>PUT - Update EBOM Data</w:t>
      </w:r>
    </w:p>
    <w:p w14:paraId="39514DFC" w14:textId="77777777" w:rsidR="00A66684" w:rsidRPr="00E77C1A" w:rsidRDefault="00A66684" w:rsidP="00BF2D2C">
      <w:pPr>
        <w:pStyle w:val="ListParagraph"/>
        <w:numPr>
          <w:ilvl w:val="0"/>
          <w:numId w:val="15"/>
        </w:numPr>
      </w:pPr>
      <w:r w:rsidRPr="00E77C1A">
        <w:t>DELETE - Remove EBOM Entry</w:t>
      </w:r>
    </w:p>
    <w:p w14:paraId="49012077" w14:textId="77777777" w:rsidR="00A66684" w:rsidRPr="00E77C1A" w:rsidRDefault="00A66684" w:rsidP="00BF2D2C">
      <w:pPr>
        <w:pStyle w:val="ListParagraph"/>
        <w:numPr>
          <w:ilvl w:val="0"/>
          <w:numId w:val="15"/>
        </w:numPr>
      </w:pPr>
      <w:r w:rsidRPr="00E77C1A">
        <w:t>POST - Initiate BOM Conversion</w:t>
      </w:r>
    </w:p>
    <w:p w14:paraId="0D6565BB" w14:textId="77777777" w:rsidR="00A66684" w:rsidRPr="00E77C1A" w:rsidRDefault="00A66684" w:rsidP="00BF2D2C">
      <w:pPr>
        <w:pStyle w:val="ListParagraph"/>
        <w:numPr>
          <w:ilvl w:val="0"/>
          <w:numId w:val="15"/>
        </w:numPr>
      </w:pPr>
      <w:r w:rsidRPr="00E77C1A">
        <w:t>GET - Retrieve Conversion Status</w:t>
      </w:r>
    </w:p>
    <w:p w14:paraId="574B8879" w14:textId="77777777" w:rsidR="00A66684" w:rsidRPr="00E77C1A" w:rsidRDefault="00A66684" w:rsidP="00BF2D2C">
      <w:pPr>
        <w:pStyle w:val="ListParagraph"/>
        <w:numPr>
          <w:ilvl w:val="0"/>
          <w:numId w:val="15"/>
        </w:numPr>
      </w:pPr>
      <w:r w:rsidRPr="00E77C1A">
        <w:t>DELETE - Cancel Conversion Process</w:t>
      </w:r>
    </w:p>
    <w:p w14:paraId="5638D832" w14:textId="77777777" w:rsidR="00A66684" w:rsidRPr="00E77C1A" w:rsidRDefault="00A66684" w:rsidP="00BF2D2C">
      <w:pPr>
        <w:pStyle w:val="ListParagraph"/>
        <w:numPr>
          <w:ilvl w:val="0"/>
          <w:numId w:val="15"/>
        </w:numPr>
      </w:pPr>
      <w:r w:rsidRPr="00E77C1A">
        <w:t>GET - Fetch MBOM Review Details</w:t>
      </w:r>
    </w:p>
    <w:p w14:paraId="26ED48F5" w14:textId="77777777" w:rsidR="00A66684" w:rsidRPr="00E77C1A" w:rsidRDefault="00A66684" w:rsidP="00BF2D2C">
      <w:pPr>
        <w:pStyle w:val="ListParagraph"/>
        <w:numPr>
          <w:ilvl w:val="0"/>
          <w:numId w:val="15"/>
        </w:numPr>
      </w:pPr>
      <w:r w:rsidRPr="00E77C1A">
        <w:t>POST - Submit Review Action (Approve/Reject)</w:t>
      </w:r>
    </w:p>
    <w:p w14:paraId="049B06A8" w14:textId="77777777" w:rsidR="00A66684" w:rsidRPr="00E77C1A" w:rsidRDefault="00A66684" w:rsidP="00BF2D2C">
      <w:pPr>
        <w:pStyle w:val="ListParagraph"/>
        <w:numPr>
          <w:ilvl w:val="0"/>
          <w:numId w:val="15"/>
        </w:numPr>
      </w:pPr>
      <w:r w:rsidRPr="00E77C1A">
        <w:t>GET - Retrieve Review Status for MBOM</w:t>
      </w:r>
    </w:p>
    <w:p w14:paraId="13FEE95C" w14:textId="77777777" w:rsidR="00A66684" w:rsidRPr="00E77C1A" w:rsidRDefault="00A66684" w:rsidP="00BF2D2C">
      <w:pPr>
        <w:pStyle w:val="ListParagraph"/>
        <w:numPr>
          <w:ilvl w:val="0"/>
          <w:numId w:val="15"/>
        </w:numPr>
      </w:pPr>
      <w:r w:rsidRPr="00E77C1A">
        <w:t>POST - Push MBOM to Target System</w:t>
      </w:r>
    </w:p>
    <w:p w14:paraId="20DF3D98" w14:textId="77777777" w:rsidR="00A66684" w:rsidRPr="00E77C1A" w:rsidRDefault="00A66684" w:rsidP="00BF2D2C">
      <w:pPr>
        <w:pStyle w:val="ListParagraph"/>
        <w:numPr>
          <w:ilvl w:val="0"/>
          <w:numId w:val="15"/>
        </w:numPr>
      </w:pPr>
      <w:r w:rsidRPr="00E77C1A">
        <w:t>GET - Check Push Status</w:t>
      </w:r>
    </w:p>
    <w:p w14:paraId="0A655506" w14:textId="77777777" w:rsidR="00A66684" w:rsidRPr="00E77C1A" w:rsidRDefault="00A66684" w:rsidP="00BF2D2C">
      <w:pPr>
        <w:pStyle w:val="ListParagraph"/>
        <w:numPr>
          <w:ilvl w:val="0"/>
          <w:numId w:val="15"/>
        </w:numPr>
      </w:pPr>
      <w:r w:rsidRPr="00E77C1A">
        <w:t>POST - Submit BOM Comparison Request</w:t>
      </w:r>
    </w:p>
    <w:p w14:paraId="4D25AC7B" w14:textId="77777777" w:rsidR="00A66684" w:rsidRPr="00E77C1A" w:rsidRDefault="00A66684" w:rsidP="00BF2D2C">
      <w:pPr>
        <w:pStyle w:val="ListParagraph"/>
        <w:numPr>
          <w:ilvl w:val="0"/>
          <w:numId w:val="15"/>
        </w:numPr>
      </w:pPr>
      <w:r w:rsidRPr="00E77C1A">
        <w:t>GET - Get Comparison Results</w:t>
      </w:r>
    </w:p>
    <w:p w14:paraId="0519868B" w14:textId="77777777" w:rsidR="00A66684" w:rsidRPr="00E77C1A" w:rsidRDefault="00A66684" w:rsidP="00BF2D2C">
      <w:pPr>
        <w:pStyle w:val="ListParagraph"/>
        <w:numPr>
          <w:ilvl w:val="0"/>
          <w:numId w:val="15"/>
        </w:numPr>
      </w:pPr>
      <w:r w:rsidRPr="00E77C1A">
        <w:t xml:space="preserve">GET - </w:t>
      </w:r>
      <w:proofErr w:type="gramStart"/>
      <w:r w:rsidRPr="00E77C1A">
        <w:t>List</w:t>
      </w:r>
      <w:proofErr w:type="gramEnd"/>
      <w:r w:rsidRPr="00E77C1A">
        <w:t xml:space="preserve"> Business Rules</w:t>
      </w:r>
    </w:p>
    <w:p w14:paraId="75ADF8B1" w14:textId="77777777" w:rsidR="00A66684" w:rsidRPr="00E77C1A" w:rsidRDefault="00A66684" w:rsidP="00BF2D2C">
      <w:pPr>
        <w:pStyle w:val="ListParagraph"/>
        <w:numPr>
          <w:ilvl w:val="0"/>
          <w:numId w:val="15"/>
        </w:numPr>
      </w:pPr>
      <w:r w:rsidRPr="00E77C1A">
        <w:t>POST - Create or Update Rule</w:t>
      </w:r>
    </w:p>
    <w:p w14:paraId="4FA7D4A7" w14:textId="77777777" w:rsidR="00A66684" w:rsidRPr="00E77C1A" w:rsidRDefault="00A66684" w:rsidP="00BF2D2C">
      <w:pPr>
        <w:pStyle w:val="ListParagraph"/>
        <w:numPr>
          <w:ilvl w:val="0"/>
          <w:numId w:val="15"/>
        </w:numPr>
      </w:pPr>
      <w:r w:rsidRPr="00E77C1A">
        <w:t>DELETE - Delete Rule</w:t>
      </w:r>
    </w:p>
    <w:p w14:paraId="3C1E317B" w14:textId="77777777" w:rsidR="00A66684" w:rsidRPr="00E77C1A" w:rsidRDefault="00A66684" w:rsidP="00BF2D2C">
      <w:pPr>
        <w:pStyle w:val="ListParagraph"/>
        <w:numPr>
          <w:ilvl w:val="0"/>
          <w:numId w:val="15"/>
        </w:numPr>
      </w:pPr>
      <w:r w:rsidRPr="00E77C1A">
        <w:t>GET - Fetch MBOM Templates</w:t>
      </w:r>
    </w:p>
    <w:p w14:paraId="45E4FB87" w14:textId="77777777" w:rsidR="00A66684" w:rsidRPr="00E77C1A" w:rsidRDefault="00A66684" w:rsidP="00BF2D2C">
      <w:pPr>
        <w:pStyle w:val="ListParagraph"/>
        <w:numPr>
          <w:ilvl w:val="0"/>
          <w:numId w:val="15"/>
        </w:numPr>
      </w:pPr>
      <w:r w:rsidRPr="00E77C1A">
        <w:t>POST - Create New Template</w:t>
      </w:r>
    </w:p>
    <w:p w14:paraId="2507D9F7" w14:textId="77777777" w:rsidR="00A66684" w:rsidRPr="00E77C1A" w:rsidRDefault="00A66684" w:rsidP="00BF2D2C">
      <w:pPr>
        <w:pStyle w:val="ListParagraph"/>
        <w:numPr>
          <w:ilvl w:val="0"/>
          <w:numId w:val="15"/>
        </w:numPr>
      </w:pPr>
      <w:r w:rsidRPr="00E77C1A">
        <w:t>PUT - Update Template</w:t>
      </w:r>
    </w:p>
    <w:p w14:paraId="58D15C9A" w14:textId="77777777" w:rsidR="00A66684" w:rsidRPr="00E77C1A" w:rsidRDefault="00A66684" w:rsidP="00BF2D2C">
      <w:pPr>
        <w:pStyle w:val="ListParagraph"/>
        <w:numPr>
          <w:ilvl w:val="0"/>
          <w:numId w:val="15"/>
        </w:numPr>
      </w:pPr>
      <w:r w:rsidRPr="00E77C1A">
        <w:t>DELETE - Delete Template</w:t>
      </w:r>
    </w:p>
    <w:p w14:paraId="170EDFD8" w14:textId="77777777" w:rsidR="00A66684" w:rsidRPr="00E77C1A" w:rsidRDefault="00A66684" w:rsidP="00BF2D2C">
      <w:pPr>
        <w:pStyle w:val="ListParagraph"/>
        <w:numPr>
          <w:ilvl w:val="0"/>
          <w:numId w:val="15"/>
        </w:numPr>
      </w:pPr>
      <w:r w:rsidRPr="00E77C1A">
        <w:t>POST - Run Data Quality Validation</w:t>
      </w:r>
    </w:p>
    <w:p w14:paraId="5130E251" w14:textId="77777777" w:rsidR="00A66684" w:rsidRPr="00E77C1A" w:rsidRDefault="00A66684" w:rsidP="00BF2D2C">
      <w:pPr>
        <w:pStyle w:val="ListParagraph"/>
        <w:numPr>
          <w:ilvl w:val="0"/>
          <w:numId w:val="15"/>
        </w:numPr>
      </w:pPr>
      <w:r w:rsidRPr="00E77C1A">
        <w:t>GET - Retrieve Validation Results</w:t>
      </w:r>
    </w:p>
    <w:p w14:paraId="6F83E937" w14:textId="77777777" w:rsidR="00A66684" w:rsidRPr="00E77C1A" w:rsidRDefault="00A66684" w:rsidP="00BF2D2C">
      <w:pPr>
        <w:pStyle w:val="ListParagraph"/>
        <w:numPr>
          <w:ilvl w:val="0"/>
          <w:numId w:val="15"/>
        </w:numPr>
      </w:pPr>
      <w:r w:rsidRPr="00E77C1A">
        <w:t>POST - Upload BOM File</w:t>
      </w:r>
    </w:p>
    <w:p w14:paraId="0E4ABF69" w14:textId="77777777" w:rsidR="00A66684" w:rsidRPr="00E77C1A" w:rsidRDefault="00A66684" w:rsidP="00BF2D2C">
      <w:pPr>
        <w:pStyle w:val="ListParagraph"/>
        <w:numPr>
          <w:ilvl w:val="0"/>
          <w:numId w:val="15"/>
        </w:numPr>
      </w:pPr>
      <w:r w:rsidRPr="00E77C1A">
        <w:t>GET - List Uploaded Files</w:t>
      </w:r>
    </w:p>
    <w:p w14:paraId="567A45AB" w14:textId="77777777" w:rsidR="00A66684" w:rsidRPr="00E77C1A" w:rsidRDefault="00A66684" w:rsidP="00BF2D2C">
      <w:pPr>
        <w:pStyle w:val="ListParagraph"/>
        <w:numPr>
          <w:ilvl w:val="0"/>
          <w:numId w:val="15"/>
        </w:numPr>
      </w:pPr>
      <w:r w:rsidRPr="00E77C1A">
        <w:t>DELETE - Remove Uploaded File</w:t>
      </w:r>
    </w:p>
    <w:p w14:paraId="67D518AF" w14:textId="77777777" w:rsidR="00A66684" w:rsidRPr="00E77C1A" w:rsidRDefault="00A66684" w:rsidP="00BF2D2C">
      <w:pPr>
        <w:pStyle w:val="ListParagraph"/>
        <w:numPr>
          <w:ilvl w:val="0"/>
          <w:numId w:val="15"/>
        </w:numPr>
      </w:pPr>
      <w:r w:rsidRPr="00E77C1A">
        <w:t>GET - Retrieve Digital Thread Data</w:t>
      </w:r>
    </w:p>
    <w:p w14:paraId="39BEB63C" w14:textId="6E4EF6E7" w:rsidR="00F60BAF" w:rsidRPr="00E77C1A" w:rsidRDefault="00A66684" w:rsidP="00BF2D2C">
      <w:pPr>
        <w:pStyle w:val="ListParagraph"/>
        <w:numPr>
          <w:ilvl w:val="0"/>
          <w:numId w:val="15"/>
        </w:numPr>
      </w:pPr>
      <w:r w:rsidRPr="00E77C1A">
        <w:t>GET - Application Health Status</w:t>
      </w:r>
    </w:p>
    <w:p w14:paraId="0AF476DE" w14:textId="77777777" w:rsidR="00AA6702" w:rsidRDefault="00AA6702" w:rsidP="00BA18FF">
      <w:pPr>
        <w:pStyle w:val="Heading2"/>
        <w:rPr>
          <w:rFonts w:eastAsia="Yu Gothic Light"/>
        </w:rPr>
        <w:sectPr w:rsidR="00AA6702" w:rsidSect="001D5D79">
          <w:pgSz w:w="12240" w:h="20160" w:code="5"/>
          <w:pgMar w:top="1440" w:right="1440" w:bottom="1440" w:left="1440" w:header="720" w:footer="720" w:gutter="0"/>
          <w:cols w:space="720"/>
        </w:sectPr>
      </w:pPr>
      <w:bookmarkStart w:id="23" w:name="_Toc177145374"/>
      <w:bookmarkStart w:id="24" w:name="OLE_LINK121"/>
    </w:p>
    <w:p w14:paraId="4400B36C" w14:textId="3625819C" w:rsidR="00834F18" w:rsidRPr="00440A49" w:rsidRDefault="00E91531" w:rsidP="00D96554">
      <w:pPr>
        <w:pStyle w:val="Heading2"/>
      </w:pPr>
      <w:bookmarkStart w:id="25" w:name="_Ref172283465"/>
      <w:bookmarkStart w:id="26" w:name="_Toc220593276"/>
      <w:bookmarkStart w:id="27" w:name="OLE_LINK87"/>
      <w:bookmarkStart w:id="28" w:name="OLE_LINK105"/>
      <w:bookmarkStart w:id="29" w:name="OLE_LINK5"/>
      <w:bookmarkEnd w:id="23"/>
      <w:bookmarkEnd w:id="24"/>
      <w:r>
        <w:lastRenderedPageBreak/>
        <w:t>GET</w:t>
      </w:r>
      <w:r w:rsidR="00AA6702">
        <w:t>-</w:t>
      </w:r>
      <w:r w:rsidR="00834F18" w:rsidRPr="00440A49">
        <w:t xml:space="preserve"> </w:t>
      </w:r>
      <w:bookmarkEnd w:id="25"/>
      <w:r w:rsidR="00440A49">
        <w:t>Get Converted MBOM Details</w:t>
      </w:r>
      <w:bookmarkEnd w:id="26"/>
    </w:p>
    <w:p w14:paraId="169C0296" w14:textId="5F80DC6B" w:rsidR="004902E3" w:rsidRPr="0040137D" w:rsidRDefault="008D76A4" w:rsidP="0040137D">
      <w:r w:rsidRPr="0040137D">
        <w:t>This API retrieves BOM conversion details from Postgres DB using the `</w:t>
      </w:r>
      <w:proofErr w:type="spellStart"/>
      <w:r w:rsidRPr="0040137D">
        <w:t>created_by</w:t>
      </w:r>
      <w:proofErr w:type="spellEnd"/>
      <w:r w:rsidRPr="0040137D">
        <w:t>` request parameter. It returns relevant BOM data, including template details, status, and timestamps, ordered by descending date.</w:t>
      </w:r>
    </w:p>
    <w:tbl>
      <w:tblPr>
        <w:tblStyle w:val="TableGridLight1"/>
        <w:tblW w:w="9360" w:type="dxa"/>
        <w:tblInd w:w="-5" w:type="dxa"/>
        <w:tblLayout w:type="fixed"/>
        <w:tblCellMar>
          <w:left w:w="86" w:type="dxa"/>
          <w:right w:w="0" w:type="dxa"/>
        </w:tblCellMar>
        <w:tblLook w:val="04A0" w:firstRow="1" w:lastRow="0" w:firstColumn="1" w:lastColumn="0" w:noHBand="0" w:noVBand="1"/>
      </w:tblPr>
      <w:tblGrid>
        <w:gridCol w:w="2802"/>
        <w:gridCol w:w="6558"/>
      </w:tblGrid>
      <w:tr w:rsidR="00F32F74" w:rsidRPr="00202A90" w14:paraId="195C15FE" w14:textId="77777777" w:rsidTr="00B86A4B">
        <w:trPr>
          <w:trHeight w:val="75"/>
        </w:trPr>
        <w:tc>
          <w:tcPr>
            <w:tcW w:w="1497" w:type="pct"/>
            <w:shd w:val="clear" w:color="auto" w:fill="F2F2F2" w:themeFill="background1" w:themeFillShade="F2"/>
            <w:hideMark/>
          </w:tcPr>
          <w:p w14:paraId="7F690340" w14:textId="77777777" w:rsidR="00834F18" w:rsidRPr="00202A90" w:rsidRDefault="00834F18" w:rsidP="004E34C3">
            <w:pPr>
              <w:spacing w:line="276" w:lineRule="auto"/>
              <w:jc w:val="left"/>
            </w:pPr>
            <w:r w:rsidRPr="00202A90">
              <w:t>PROTOCOL</w:t>
            </w:r>
          </w:p>
        </w:tc>
        <w:tc>
          <w:tcPr>
            <w:tcW w:w="3503" w:type="pct"/>
            <w:hideMark/>
          </w:tcPr>
          <w:p w14:paraId="7AAEA77B" w14:textId="6AF2B664" w:rsidR="00834F18" w:rsidRPr="00202A90" w:rsidRDefault="00834F18" w:rsidP="004E34C3">
            <w:pPr>
              <w:spacing w:line="276" w:lineRule="auto"/>
              <w:jc w:val="left"/>
              <w:rPr>
                <w:szCs w:val="20"/>
              </w:rPr>
            </w:pPr>
            <w:r w:rsidRPr="00202A90">
              <w:rPr>
                <w:szCs w:val="20"/>
              </w:rPr>
              <w:t>HTTPS</w:t>
            </w:r>
          </w:p>
        </w:tc>
      </w:tr>
      <w:tr w:rsidR="00F32F74" w:rsidRPr="00202A90" w14:paraId="06123489" w14:textId="77777777" w:rsidTr="00B86A4B">
        <w:trPr>
          <w:trHeight w:val="48"/>
        </w:trPr>
        <w:tc>
          <w:tcPr>
            <w:tcW w:w="1497" w:type="pct"/>
            <w:shd w:val="clear" w:color="auto" w:fill="F2F2F2" w:themeFill="background1" w:themeFillShade="F2"/>
            <w:hideMark/>
          </w:tcPr>
          <w:p w14:paraId="7CC471EF" w14:textId="57B37309" w:rsidR="00DD4033" w:rsidRPr="00202A90" w:rsidRDefault="00C658A5" w:rsidP="004E34C3">
            <w:pPr>
              <w:spacing w:line="276" w:lineRule="auto"/>
              <w:jc w:val="left"/>
            </w:pPr>
            <w:r>
              <w:t>PATH (Public Exposure)</w:t>
            </w:r>
          </w:p>
        </w:tc>
        <w:tc>
          <w:tcPr>
            <w:tcW w:w="3503" w:type="pct"/>
            <w:hideMark/>
          </w:tcPr>
          <w:p w14:paraId="1753D4AA" w14:textId="22C869D6" w:rsidR="00DD4033" w:rsidRPr="00202A90" w:rsidRDefault="00F42758" w:rsidP="004E34C3">
            <w:pPr>
              <w:jc w:val="left"/>
              <w:rPr>
                <w:szCs w:val="20"/>
              </w:rPr>
            </w:pPr>
            <w:hyperlink r:id="rId26" w:history="1">
              <w:r w:rsidRPr="00202A90">
                <w:rPr>
                  <w:rStyle w:val="Hyperlink"/>
                  <w:szCs w:val="20"/>
                </w:rPr>
                <w:t>https://ixts-dev-apim.azure-api.net/bom/conversion/fetch</w:t>
              </w:r>
            </w:hyperlink>
          </w:p>
        </w:tc>
      </w:tr>
      <w:tr w:rsidR="00F32F74" w:rsidRPr="00202A90" w14:paraId="2090DAB2" w14:textId="77777777" w:rsidTr="00B86A4B">
        <w:trPr>
          <w:trHeight w:val="62"/>
        </w:trPr>
        <w:tc>
          <w:tcPr>
            <w:tcW w:w="1497" w:type="pct"/>
            <w:shd w:val="clear" w:color="auto" w:fill="F2F2F2" w:themeFill="background1" w:themeFillShade="F2"/>
            <w:hideMark/>
          </w:tcPr>
          <w:p w14:paraId="037616C8" w14:textId="77777777" w:rsidR="00DD4033" w:rsidRPr="00202A90" w:rsidRDefault="00DD4033" w:rsidP="004E34C3">
            <w:pPr>
              <w:spacing w:line="276" w:lineRule="auto"/>
              <w:jc w:val="left"/>
            </w:pPr>
            <w:r w:rsidRPr="00202A90">
              <w:t>METHOD</w:t>
            </w:r>
          </w:p>
        </w:tc>
        <w:tc>
          <w:tcPr>
            <w:tcW w:w="3503" w:type="pct"/>
            <w:hideMark/>
          </w:tcPr>
          <w:p w14:paraId="6454B42C" w14:textId="7C4C17FB" w:rsidR="00DD4033" w:rsidRPr="00202A90" w:rsidRDefault="00DD4033" w:rsidP="004E34C3">
            <w:pPr>
              <w:spacing w:line="276" w:lineRule="auto"/>
              <w:jc w:val="left"/>
              <w:rPr>
                <w:szCs w:val="20"/>
              </w:rPr>
            </w:pPr>
            <w:r w:rsidRPr="00202A90">
              <w:rPr>
                <w:szCs w:val="20"/>
              </w:rPr>
              <w:t>GET</w:t>
            </w:r>
          </w:p>
        </w:tc>
      </w:tr>
      <w:tr w:rsidR="00F32F74" w:rsidRPr="00202A90" w14:paraId="17579E0E" w14:textId="77777777" w:rsidTr="00B86A4B">
        <w:trPr>
          <w:trHeight w:val="110"/>
        </w:trPr>
        <w:tc>
          <w:tcPr>
            <w:tcW w:w="1497" w:type="pct"/>
            <w:shd w:val="clear" w:color="auto" w:fill="F2F2F2" w:themeFill="background1" w:themeFillShade="F2"/>
            <w:hideMark/>
          </w:tcPr>
          <w:p w14:paraId="7022A8EA" w14:textId="77777777" w:rsidR="00DD4033" w:rsidRPr="00202A90" w:rsidRDefault="00DD4033" w:rsidP="004E34C3">
            <w:pPr>
              <w:spacing w:line="276" w:lineRule="auto"/>
              <w:jc w:val="left"/>
            </w:pPr>
            <w:r w:rsidRPr="00202A90">
              <w:t>CONTENT TYPE</w:t>
            </w:r>
          </w:p>
        </w:tc>
        <w:tc>
          <w:tcPr>
            <w:tcW w:w="3503" w:type="pct"/>
            <w:hideMark/>
          </w:tcPr>
          <w:p w14:paraId="7CB7196E" w14:textId="77777777" w:rsidR="00DD4033" w:rsidRPr="00202A90" w:rsidRDefault="00DD4033" w:rsidP="004E34C3">
            <w:pPr>
              <w:spacing w:line="276" w:lineRule="auto"/>
              <w:jc w:val="left"/>
              <w:rPr>
                <w:szCs w:val="20"/>
              </w:rPr>
            </w:pPr>
            <w:r w:rsidRPr="00202A90">
              <w:rPr>
                <w:szCs w:val="20"/>
              </w:rPr>
              <w:t>application / json</w:t>
            </w:r>
          </w:p>
        </w:tc>
      </w:tr>
      <w:tr w:rsidR="00F32F74" w:rsidRPr="00202A90" w14:paraId="77762E2F" w14:textId="77777777" w:rsidTr="00B86A4B">
        <w:trPr>
          <w:trHeight w:val="110"/>
        </w:trPr>
        <w:tc>
          <w:tcPr>
            <w:tcW w:w="1497" w:type="pct"/>
            <w:shd w:val="clear" w:color="auto" w:fill="F2F2F2" w:themeFill="background1" w:themeFillShade="F2"/>
            <w:hideMark/>
          </w:tcPr>
          <w:p w14:paraId="175733C3" w14:textId="631E3D2D" w:rsidR="00DD4033" w:rsidRPr="00202A90" w:rsidRDefault="00DD4033" w:rsidP="004E34C3">
            <w:pPr>
              <w:spacing w:line="276" w:lineRule="auto"/>
              <w:jc w:val="left"/>
            </w:pPr>
            <w:r w:rsidRPr="00202A90">
              <w:t>Query Parameters</w:t>
            </w:r>
          </w:p>
        </w:tc>
        <w:tc>
          <w:tcPr>
            <w:tcW w:w="3503" w:type="pct"/>
            <w:hideMark/>
          </w:tcPr>
          <w:p w14:paraId="07698DEB" w14:textId="403CF90E" w:rsidR="00DD4033" w:rsidRPr="00202A90" w:rsidRDefault="00DD4033" w:rsidP="004E34C3">
            <w:pPr>
              <w:spacing w:line="276" w:lineRule="auto"/>
              <w:jc w:val="left"/>
              <w:rPr>
                <w:szCs w:val="20"/>
              </w:rPr>
            </w:pPr>
            <w:proofErr w:type="spellStart"/>
            <w:r w:rsidRPr="00202A90">
              <w:rPr>
                <w:szCs w:val="20"/>
              </w:rPr>
              <w:t>created_by</w:t>
            </w:r>
            <w:proofErr w:type="spellEnd"/>
            <w:r w:rsidRPr="00202A90">
              <w:rPr>
                <w:szCs w:val="20"/>
              </w:rPr>
              <w:t>, offset, limits</w:t>
            </w:r>
          </w:p>
        </w:tc>
      </w:tr>
    </w:tbl>
    <w:p w14:paraId="47E9FC2A" w14:textId="5ED70F10" w:rsidR="00834F18" w:rsidRPr="00440A49" w:rsidRDefault="00B3734F" w:rsidP="00D96554">
      <w:pPr>
        <w:pStyle w:val="Heading3"/>
      </w:pPr>
      <w:r>
        <w:t>Input Header</w:t>
      </w:r>
    </w:p>
    <w:tbl>
      <w:tblPr>
        <w:tblW w:w="9360" w:type="dxa"/>
        <w:tblLayout w:type="fixed"/>
        <w:tblCellMar>
          <w:left w:w="86" w:type="dxa"/>
          <w:right w:w="0" w:type="dxa"/>
        </w:tblCellMar>
        <w:tblLook w:val="04A0" w:firstRow="1" w:lastRow="0" w:firstColumn="1" w:lastColumn="0" w:noHBand="0" w:noVBand="1"/>
      </w:tblPr>
      <w:tblGrid>
        <w:gridCol w:w="2010"/>
        <w:gridCol w:w="5932"/>
        <w:gridCol w:w="665"/>
        <w:gridCol w:w="753"/>
      </w:tblGrid>
      <w:tr w:rsidR="00C64E13" w:rsidRPr="00440A49" w14:paraId="0642E903" w14:textId="77777777" w:rsidTr="00B86A4B">
        <w:trPr>
          <w:trHeight w:val="407"/>
        </w:trPr>
        <w:tc>
          <w:tcPr>
            <w:tcW w:w="1074" w:type="pct"/>
            <w:tcBorders>
              <w:top w:val="single" w:sz="4" w:space="0" w:color="BFBFBF"/>
              <w:left w:val="single" w:sz="4" w:space="0" w:color="BFBFBF"/>
              <w:bottom w:val="single" w:sz="4" w:space="0" w:color="BFBFBF"/>
              <w:right w:val="single" w:sz="4" w:space="0" w:color="BFBFBF"/>
            </w:tcBorders>
            <w:shd w:val="clear" w:color="auto" w:fill="E7E6E6"/>
            <w:hideMark/>
          </w:tcPr>
          <w:p w14:paraId="2DEACD7D" w14:textId="77777777" w:rsidR="00834F18" w:rsidRPr="00440A49" w:rsidRDefault="00834F18" w:rsidP="004E34C3">
            <w:pPr>
              <w:spacing w:after="0" w:line="276" w:lineRule="auto"/>
              <w:jc w:val="left"/>
            </w:pPr>
            <w:r w:rsidRPr="00440A49">
              <w:t>Parameter</w:t>
            </w:r>
          </w:p>
        </w:tc>
        <w:tc>
          <w:tcPr>
            <w:tcW w:w="3169" w:type="pct"/>
            <w:tcBorders>
              <w:top w:val="single" w:sz="4" w:space="0" w:color="BFBFBF"/>
              <w:left w:val="single" w:sz="4" w:space="0" w:color="BFBFBF"/>
              <w:bottom w:val="single" w:sz="4" w:space="0" w:color="BFBFBF"/>
              <w:right w:val="single" w:sz="4" w:space="0" w:color="BFBFBF"/>
            </w:tcBorders>
            <w:shd w:val="clear" w:color="auto" w:fill="E7E6E6"/>
            <w:hideMark/>
          </w:tcPr>
          <w:p w14:paraId="23DA1080" w14:textId="77777777" w:rsidR="00834F18" w:rsidRPr="00440A49" w:rsidRDefault="00834F18" w:rsidP="004E34C3">
            <w:pPr>
              <w:spacing w:after="0" w:line="276" w:lineRule="auto"/>
              <w:jc w:val="left"/>
            </w:pPr>
            <w:r w:rsidRPr="00440A49">
              <w:t>Description</w:t>
            </w:r>
          </w:p>
        </w:tc>
        <w:tc>
          <w:tcPr>
            <w:tcW w:w="355" w:type="pct"/>
            <w:tcBorders>
              <w:top w:val="single" w:sz="4" w:space="0" w:color="BFBFBF"/>
              <w:left w:val="single" w:sz="4" w:space="0" w:color="BFBFBF"/>
              <w:bottom w:val="single" w:sz="4" w:space="0" w:color="BFBFBF"/>
              <w:right w:val="single" w:sz="4" w:space="0" w:color="BFBFBF"/>
            </w:tcBorders>
            <w:shd w:val="clear" w:color="auto" w:fill="E7E6E6"/>
            <w:hideMark/>
          </w:tcPr>
          <w:p w14:paraId="7FB7BB0A" w14:textId="77777777" w:rsidR="00834F18" w:rsidRPr="00440A49" w:rsidRDefault="00834F18" w:rsidP="004E34C3">
            <w:pPr>
              <w:spacing w:after="0" w:line="276" w:lineRule="auto"/>
              <w:jc w:val="left"/>
            </w:pPr>
            <w:r w:rsidRPr="00440A49">
              <w:t>M/O*</w:t>
            </w:r>
          </w:p>
        </w:tc>
        <w:tc>
          <w:tcPr>
            <w:tcW w:w="402" w:type="pct"/>
            <w:tcBorders>
              <w:top w:val="single" w:sz="4" w:space="0" w:color="BFBFBF"/>
              <w:left w:val="single" w:sz="4" w:space="0" w:color="BFBFBF"/>
              <w:bottom w:val="single" w:sz="4" w:space="0" w:color="BFBFBF"/>
              <w:right w:val="single" w:sz="4" w:space="0" w:color="BFBFBF"/>
            </w:tcBorders>
            <w:shd w:val="clear" w:color="auto" w:fill="E7E6E6"/>
            <w:hideMark/>
          </w:tcPr>
          <w:p w14:paraId="468F65D8" w14:textId="77777777" w:rsidR="00834F18" w:rsidRPr="00440A49" w:rsidRDefault="00834F18" w:rsidP="004E34C3">
            <w:pPr>
              <w:spacing w:after="0" w:line="276" w:lineRule="auto"/>
              <w:jc w:val="left"/>
            </w:pPr>
            <w:r w:rsidRPr="00440A49">
              <w:t>Type</w:t>
            </w:r>
          </w:p>
        </w:tc>
      </w:tr>
      <w:tr w:rsidR="00834F18" w:rsidRPr="00440A49" w14:paraId="4DBCEB84" w14:textId="77777777" w:rsidTr="00B86A4B">
        <w:trPr>
          <w:trHeight w:val="283"/>
        </w:trPr>
        <w:tc>
          <w:tcPr>
            <w:tcW w:w="1074" w:type="pct"/>
            <w:tcBorders>
              <w:top w:val="single" w:sz="4" w:space="0" w:color="BFBFBF"/>
              <w:left w:val="single" w:sz="4" w:space="0" w:color="BFBFBF"/>
              <w:bottom w:val="single" w:sz="4" w:space="0" w:color="BFBFBF"/>
              <w:right w:val="single" w:sz="4" w:space="0" w:color="BFBFBF"/>
            </w:tcBorders>
            <w:hideMark/>
          </w:tcPr>
          <w:p w14:paraId="4FF1CDE3" w14:textId="77777777" w:rsidR="00834F18" w:rsidRPr="00AB0DE3" w:rsidRDefault="00834F18" w:rsidP="004E34C3">
            <w:pPr>
              <w:spacing w:after="0" w:line="276" w:lineRule="auto"/>
              <w:jc w:val="left"/>
              <w:rPr>
                <w:szCs w:val="20"/>
              </w:rPr>
            </w:pPr>
            <w:r w:rsidRPr="00AB0DE3">
              <w:rPr>
                <w:szCs w:val="20"/>
              </w:rPr>
              <w:t>Authorization</w:t>
            </w:r>
          </w:p>
        </w:tc>
        <w:tc>
          <w:tcPr>
            <w:tcW w:w="3169" w:type="pct"/>
            <w:tcBorders>
              <w:top w:val="single" w:sz="4" w:space="0" w:color="BFBFBF"/>
              <w:left w:val="single" w:sz="4" w:space="0" w:color="BFBFBF"/>
              <w:bottom w:val="single" w:sz="4" w:space="0" w:color="BFBFBF"/>
              <w:right w:val="single" w:sz="4" w:space="0" w:color="BFBFBF"/>
            </w:tcBorders>
            <w:hideMark/>
          </w:tcPr>
          <w:p w14:paraId="0A746758" w14:textId="77777777" w:rsidR="00834F18" w:rsidRPr="00AB0DE3" w:rsidRDefault="00834F18" w:rsidP="004E34C3">
            <w:pPr>
              <w:spacing w:after="0" w:line="276" w:lineRule="auto"/>
              <w:jc w:val="left"/>
              <w:rPr>
                <w:szCs w:val="20"/>
              </w:rPr>
            </w:pPr>
            <w:r w:rsidRPr="00AB0DE3">
              <w:rPr>
                <w:szCs w:val="20"/>
              </w:rPr>
              <w:t>Token acquired from Azure B2C based on the user credentials for further API calls.</w:t>
            </w:r>
          </w:p>
        </w:tc>
        <w:tc>
          <w:tcPr>
            <w:tcW w:w="355" w:type="pct"/>
            <w:tcBorders>
              <w:top w:val="single" w:sz="4" w:space="0" w:color="BFBFBF"/>
              <w:left w:val="single" w:sz="4" w:space="0" w:color="BFBFBF"/>
              <w:bottom w:val="single" w:sz="4" w:space="0" w:color="BFBFBF"/>
              <w:right w:val="single" w:sz="4" w:space="0" w:color="BFBFBF"/>
            </w:tcBorders>
            <w:hideMark/>
          </w:tcPr>
          <w:p w14:paraId="2EAD4155" w14:textId="77777777" w:rsidR="00834F18" w:rsidRPr="00AB0DE3" w:rsidRDefault="00834F18" w:rsidP="004E34C3">
            <w:pPr>
              <w:spacing w:after="0" w:line="276" w:lineRule="auto"/>
              <w:jc w:val="left"/>
              <w:rPr>
                <w:szCs w:val="20"/>
              </w:rPr>
            </w:pPr>
            <w:r w:rsidRPr="00AB0DE3">
              <w:rPr>
                <w:szCs w:val="20"/>
              </w:rPr>
              <w:t>M</w:t>
            </w:r>
          </w:p>
        </w:tc>
        <w:tc>
          <w:tcPr>
            <w:tcW w:w="402" w:type="pct"/>
            <w:tcBorders>
              <w:top w:val="single" w:sz="4" w:space="0" w:color="BFBFBF"/>
              <w:left w:val="single" w:sz="4" w:space="0" w:color="BFBFBF"/>
              <w:bottom w:val="single" w:sz="4" w:space="0" w:color="BFBFBF"/>
              <w:right w:val="single" w:sz="4" w:space="0" w:color="BFBFBF"/>
            </w:tcBorders>
            <w:hideMark/>
          </w:tcPr>
          <w:p w14:paraId="47B033B8" w14:textId="77777777" w:rsidR="00834F18" w:rsidRPr="00AB0DE3" w:rsidRDefault="00834F18" w:rsidP="004E34C3">
            <w:pPr>
              <w:spacing w:after="0" w:line="276" w:lineRule="auto"/>
              <w:jc w:val="left"/>
              <w:rPr>
                <w:szCs w:val="20"/>
              </w:rPr>
            </w:pPr>
            <w:r w:rsidRPr="00AB0DE3">
              <w:rPr>
                <w:szCs w:val="20"/>
              </w:rPr>
              <w:t>String</w:t>
            </w:r>
          </w:p>
        </w:tc>
      </w:tr>
      <w:tr w:rsidR="00834F18" w:rsidRPr="00440A49" w14:paraId="54A59537" w14:textId="77777777" w:rsidTr="00B86A4B">
        <w:trPr>
          <w:trHeight w:val="59"/>
        </w:trPr>
        <w:tc>
          <w:tcPr>
            <w:tcW w:w="1074" w:type="pct"/>
            <w:tcBorders>
              <w:top w:val="single" w:sz="4" w:space="0" w:color="BFBFBF"/>
              <w:left w:val="single" w:sz="4" w:space="0" w:color="BFBFBF"/>
              <w:bottom w:val="single" w:sz="4" w:space="0" w:color="BFBFBF"/>
              <w:right w:val="single" w:sz="4" w:space="0" w:color="BFBFBF"/>
            </w:tcBorders>
            <w:hideMark/>
          </w:tcPr>
          <w:p w14:paraId="63A40057" w14:textId="77777777" w:rsidR="00834F18" w:rsidRPr="00AB0DE3" w:rsidRDefault="00834F18" w:rsidP="004E34C3">
            <w:pPr>
              <w:spacing w:after="0" w:line="276" w:lineRule="auto"/>
              <w:jc w:val="left"/>
              <w:rPr>
                <w:szCs w:val="20"/>
              </w:rPr>
            </w:pPr>
            <w:r w:rsidRPr="00AB0DE3">
              <w:rPr>
                <w:szCs w:val="20"/>
              </w:rPr>
              <w:t>Content-Type</w:t>
            </w:r>
          </w:p>
        </w:tc>
        <w:tc>
          <w:tcPr>
            <w:tcW w:w="3169" w:type="pct"/>
            <w:tcBorders>
              <w:top w:val="single" w:sz="4" w:space="0" w:color="BFBFBF"/>
              <w:left w:val="single" w:sz="4" w:space="0" w:color="BFBFBF"/>
              <w:bottom w:val="single" w:sz="4" w:space="0" w:color="BFBFBF"/>
              <w:right w:val="single" w:sz="4" w:space="0" w:color="BFBFBF"/>
            </w:tcBorders>
            <w:hideMark/>
          </w:tcPr>
          <w:p w14:paraId="25ADFE32" w14:textId="5E881903" w:rsidR="00834F18" w:rsidRPr="00AB0DE3" w:rsidRDefault="00834F18" w:rsidP="004E34C3">
            <w:pPr>
              <w:spacing w:after="0" w:line="276" w:lineRule="auto"/>
              <w:jc w:val="left"/>
              <w:rPr>
                <w:szCs w:val="20"/>
              </w:rPr>
            </w:pPr>
            <w:r w:rsidRPr="00AB0DE3">
              <w:rPr>
                <w:szCs w:val="20"/>
              </w:rPr>
              <w:t>Length of content.</w:t>
            </w:r>
          </w:p>
        </w:tc>
        <w:tc>
          <w:tcPr>
            <w:tcW w:w="355" w:type="pct"/>
            <w:tcBorders>
              <w:top w:val="single" w:sz="4" w:space="0" w:color="BFBFBF"/>
              <w:left w:val="single" w:sz="4" w:space="0" w:color="BFBFBF"/>
              <w:bottom w:val="single" w:sz="4" w:space="0" w:color="BFBFBF"/>
              <w:right w:val="single" w:sz="4" w:space="0" w:color="BFBFBF"/>
            </w:tcBorders>
            <w:hideMark/>
          </w:tcPr>
          <w:p w14:paraId="1EFD8FEB" w14:textId="77777777" w:rsidR="00834F18" w:rsidRPr="00AB0DE3" w:rsidRDefault="00834F18" w:rsidP="004E34C3">
            <w:pPr>
              <w:spacing w:after="0" w:line="276" w:lineRule="auto"/>
              <w:jc w:val="left"/>
              <w:rPr>
                <w:szCs w:val="20"/>
              </w:rPr>
            </w:pPr>
            <w:r w:rsidRPr="00AB0DE3">
              <w:rPr>
                <w:szCs w:val="20"/>
              </w:rPr>
              <w:t>M</w:t>
            </w:r>
          </w:p>
        </w:tc>
        <w:tc>
          <w:tcPr>
            <w:tcW w:w="402" w:type="pct"/>
            <w:tcBorders>
              <w:top w:val="single" w:sz="4" w:space="0" w:color="BFBFBF"/>
              <w:left w:val="single" w:sz="4" w:space="0" w:color="BFBFBF"/>
              <w:bottom w:val="single" w:sz="4" w:space="0" w:color="BFBFBF"/>
              <w:right w:val="single" w:sz="4" w:space="0" w:color="BFBFBF"/>
            </w:tcBorders>
            <w:hideMark/>
          </w:tcPr>
          <w:p w14:paraId="0086F65A" w14:textId="77777777" w:rsidR="00834F18" w:rsidRPr="00AB0DE3" w:rsidRDefault="00834F18" w:rsidP="004E34C3">
            <w:pPr>
              <w:spacing w:after="0" w:line="276" w:lineRule="auto"/>
              <w:jc w:val="left"/>
              <w:rPr>
                <w:szCs w:val="20"/>
              </w:rPr>
            </w:pPr>
            <w:r w:rsidRPr="00AB0DE3">
              <w:rPr>
                <w:szCs w:val="20"/>
              </w:rPr>
              <w:t>String</w:t>
            </w:r>
          </w:p>
        </w:tc>
      </w:tr>
      <w:tr w:rsidR="0071417A" w:rsidRPr="00440A49" w14:paraId="43F4035C" w14:textId="77777777" w:rsidTr="00B86A4B">
        <w:trPr>
          <w:trHeight w:val="59"/>
        </w:trPr>
        <w:tc>
          <w:tcPr>
            <w:tcW w:w="1074" w:type="pct"/>
            <w:tcBorders>
              <w:top w:val="single" w:sz="4" w:space="0" w:color="BFBFBF"/>
              <w:left w:val="single" w:sz="4" w:space="0" w:color="BFBFBF"/>
              <w:bottom w:val="single" w:sz="4" w:space="0" w:color="BFBFBF"/>
              <w:right w:val="single" w:sz="4" w:space="0" w:color="BFBFBF"/>
            </w:tcBorders>
          </w:tcPr>
          <w:p w14:paraId="036A5BCE" w14:textId="02F0639B" w:rsidR="0071417A" w:rsidRPr="00AB0DE3" w:rsidRDefault="0071417A" w:rsidP="004E34C3">
            <w:pPr>
              <w:spacing w:after="0" w:line="276" w:lineRule="auto"/>
              <w:jc w:val="left"/>
              <w:rPr>
                <w:szCs w:val="20"/>
              </w:rPr>
            </w:pPr>
            <w:r w:rsidRPr="00AB0DE3">
              <w:rPr>
                <w:szCs w:val="20"/>
              </w:rPr>
              <w:t>Ocp-Apim-Subscription-Key</w:t>
            </w:r>
          </w:p>
        </w:tc>
        <w:tc>
          <w:tcPr>
            <w:tcW w:w="3169" w:type="pct"/>
            <w:tcBorders>
              <w:top w:val="single" w:sz="4" w:space="0" w:color="BFBFBF"/>
              <w:left w:val="single" w:sz="4" w:space="0" w:color="BFBFBF"/>
              <w:bottom w:val="single" w:sz="4" w:space="0" w:color="BFBFBF"/>
              <w:right w:val="single" w:sz="4" w:space="0" w:color="BFBFBF"/>
            </w:tcBorders>
          </w:tcPr>
          <w:p w14:paraId="22509BD8" w14:textId="466F7AC3" w:rsidR="0071417A" w:rsidRPr="00AB0DE3" w:rsidRDefault="00C02408" w:rsidP="004E34C3">
            <w:pPr>
              <w:spacing w:after="0" w:line="276" w:lineRule="auto"/>
              <w:jc w:val="left"/>
              <w:rPr>
                <w:szCs w:val="20"/>
              </w:rPr>
            </w:pPr>
            <w:r w:rsidRPr="00AB0DE3">
              <w:rPr>
                <w:szCs w:val="20"/>
              </w:rPr>
              <w:t>Subscription-key of the application</w:t>
            </w:r>
          </w:p>
        </w:tc>
        <w:tc>
          <w:tcPr>
            <w:tcW w:w="355" w:type="pct"/>
            <w:tcBorders>
              <w:top w:val="single" w:sz="4" w:space="0" w:color="BFBFBF"/>
              <w:left w:val="single" w:sz="4" w:space="0" w:color="BFBFBF"/>
              <w:bottom w:val="single" w:sz="4" w:space="0" w:color="BFBFBF"/>
              <w:right w:val="single" w:sz="4" w:space="0" w:color="BFBFBF"/>
            </w:tcBorders>
          </w:tcPr>
          <w:p w14:paraId="0977752E" w14:textId="4F8F52C3" w:rsidR="0071417A" w:rsidRPr="00AB0DE3" w:rsidRDefault="00C02408" w:rsidP="004E34C3">
            <w:pPr>
              <w:spacing w:after="0" w:line="276" w:lineRule="auto"/>
              <w:jc w:val="left"/>
              <w:rPr>
                <w:szCs w:val="20"/>
              </w:rPr>
            </w:pPr>
            <w:r w:rsidRPr="00AB0DE3">
              <w:rPr>
                <w:szCs w:val="20"/>
              </w:rPr>
              <w:t>M</w:t>
            </w:r>
          </w:p>
        </w:tc>
        <w:tc>
          <w:tcPr>
            <w:tcW w:w="402" w:type="pct"/>
            <w:tcBorders>
              <w:top w:val="single" w:sz="4" w:space="0" w:color="BFBFBF"/>
              <w:left w:val="single" w:sz="4" w:space="0" w:color="BFBFBF"/>
              <w:bottom w:val="single" w:sz="4" w:space="0" w:color="BFBFBF"/>
              <w:right w:val="single" w:sz="4" w:space="0" w:color="BFBFBF"/>
            </w:tcBorders>
          </w:tcPr>
          <w:p w14:paraId="46D712AB" w14:textId="6976FF7D" w:rsidR="0071417A" w:rsidRPr="00AB0DE3" w:rsidRDefault="00C02408" w:rsidP="004E34C3">
            <w:pPr>
              <w:spacing w:after="0" w:line="276" w:lineRule="auto"/>
              <w:jc w:val="left"/>
              <w:rPr>
                <w:szCs w:val="20"/>
              </w:rPr>
            </w:pPr>
            <w:r w:rsidRPr="00AB0DE3">
              <w:rPr>
                <w:szCs w:val="20"/>
              </w:rPr>
              <w:t>String</w:t>
            </w:r>
          </w:p>
        </w:tc>
      </w:tr>
    </w:tbl>
    <w:p w14:paraId="6F5A3380" w14:textId="0B17F1CC" w:rsidR="00834F18" w:rsidRPr="00440A49" w:rsidRDefault="004A066F" w:rsidP="00D96554">
      <w:r>
        <w:t>*Mandatory / Optional</w:t>
      </w:r>
    </w:p>
    <w:p w14:paraId="7276969B" w14:textId="433617EC" w:rsidR="00834F18" w:rsidRPr="00440A49" w:rsidRDefault="00C658A5" w:rsidP="00D96554">
      <w:pPr>
        <w:pStyle w:val="Heading3"/>
      </w:pPr>
      <w:r>
        <w:t>Output Header</w:t>
      </w:r>
    </w:p>
    <w:tbl>
      <w:tblPr>
        <w:tblW w:w="9360" w:type="dxa"/>
        <w:tblLayout w:type="fixed"/>
        <w:tblCellMar>
          <w:left w:w="86" w:type="dxa"/>
          <w:right w:w="0" w:type="dxa"/>
        </w:tblCellMar>
        <w:tblLook w:val="04A0" w:firstRow="1" w:lastRow="0" w:firstColumn="1" w:lastColumn="0" w:noHBand="0" w:noVBand="1"/>
      </w:tblPr>
      <w:tblGrid>
        <w:gridCol w:w="1664"/>
        <w:gridCol w:w="6681"/>
        <w:gridCol w:w="1015"/>
      </w:tblGrid>
      <w:tr w:rsidR="00834F18" w:rsidRPr="00440A49" w14:paraId="081324B0" w14:textId="77777777" w:rsidTr="00B86A4B">
        <w:trPr>
          <w:trHeight w:val="196"/>
        </w:trPr>
        <w:tc>
          <w:tcPr>
            <w:tcW w:w="889" w:type="pct"/>
            <w:tcBorders>
              <w:top w:val="single" w:sz="4" w:space="0" w:color="BFBFBF"/>
              <w:left w:val="single" w:sz="4" w:space="0" w:color="BFBFBF"/>
              <w:bottom w:val="single" w:sz="4" w:space="0" w:color="BFBFBF"/>
              <w:right w:val="single" w:sz="4" w:space="0" w:color="BFBFBF"/>
            </w:tcBorders>
            <w:shd w:val="clear" w:color="auto" w:fill="E7E6E6"/>
            <w:hideMark/>
          </w:tcPr>
          <w:p w14:paraId="5C9036AC" w14:textId="77777777" w:rsidR="00834F18" w:rsidRPr="00440A49" w:rsidRDefault="00834F18" w:rsidP="004E34C3">
            <w:pPr>
              <w:spacing w:after="0" w:line="276" w:lineRule="auto"/>
              <w:jc w:val="left"/>
            </w:pPr>
            <w:bookmarkStart w:id="30" w:name="OLE_LINK4"/>
            <w:r w:rsidRPr="00440A49">
              <w:t>Parameter</w:t>
            </w:r>
          </w:p>
        </w:tc>
        <w:tc>
          <w:tcPr>
            <w:tcW w:w="3569" w:type="pct"/>
            <w:tcBorders>
              <w:top w:val="single" w:sz="4" w:space="0" w:color="BFBFBF"/>
              <w:left w:val="single" w:sz="4" w:space="0" w:color="BFBFBF"/>
              <w:bottom w:val="single" w:sz="4" w:space="0" w:color="BFBFBF"/>
              <w:right w:val="single" w:sz="4" w:space="0" w:color="BFBFBF"/>
            </w:tcBorders>
            <w:shd w:val="clear" w:color="auto" w:fill="E7E6E6"/>
            <w:hideMark/>
          </w:tcPr>
          <w:p w14:paraId="238E5E18" w14:textId="77777777" w:rsidR="00834F18" w:rsidRPr="00440A49" w:rsidRDefault="00834F18" w:rsidP="004E34C3">
            <w:pPr>
              <w:spacing w:after="0" w:line="276" w:lineRule="auto"/>
              <w:jc w:val="left"/>
            </w:pPr>
            <w:r w:rsidRPr="00440A49">
              <w:t>Description</w:t>
            </w:r>
          </w:p>
        </w:tc>
        <w:tc>
          <w:tcPr>
            <w:tcW w:w="542" w:type="pct"/>
            <w:tcBorders>
              <w:top w:val="single" w:sz="4" w:space="0" w:color="BFBFBF"/>
              <w:left w:val="single" w:sz="4" w:space="0" w:color="BFBFBF"/>
              <w:bottom w:val="single" w:sz="4" w:space="0" w:color="BFBFBF"/>
              <w:right w:val="single" w:sz="4" w:space="0" w:color="BFBFBF"/>
            </w:tcBorders>
            <w:shd w:val="clear" w:color="auto" w:fill="E7E6E6"/>
            <w:hideMark/>
          </w:tcPr>
          <w:p w14:paraId="27BC90FE" w14:textId="77777777" w:rsidR="00834F18" w:rsidRPr="00440A49" w:rsidRDefault="00834F18" w:rsidP="004E34C3">
            <w:pPr>
              <w:spacing w:after="0" w:line="276" w:lineRule="auto"/>
              <w:jc w:val="left"/>
            </w:pPr>
            <w:r w:rsidRPr="00440A49">
              <w:t>Type</w:t>
            </w:r>
          </w:p>
        </w:tc>
      </w:tr>
      <w:tr w:rsidR="00834F18" w:rsidRPr="00440A49" w14:paraId="16D7CFD8" w14:textId="77777777" w:rsidTr="00B86A4B">
        <w:trPr>
          <w:trHeight w:val="54"/>
        </w:trPr>
        <w:tc>
          <w:tcPr>
            <w:tcW w:w="889" w:type="pct"/>
            <w:tcBorders>
              <w:top w:val="single" w:sz="4" w:space="0" w:color="BFBFBF"/>
              <w:left w:val="single" w:sz="4" w:space="0" w:color="BFBFBF"/>
              <w:bottom w:val="single" w:sz="4" w:space="0" w:color="BFBFBF"/>
              <w:right w:val="single" w:sz="4" w:space="0" w:color="BFBFBF"/>
            </w:tcBorders>
            <w:hideMark/>
          </w:tcPr>
          <w:p w14:paraId="61732131" w14:textId="77777777" w:rsidR="00834F18" w:rsidRPr="00AB0DE3" w:rsidRDefault="00834F18" w:rsidP="004E34C3">
            <w:pPr>
              <w:spacing w:after="0" w:line="276" w:lineRule="auto"/>
              <w:jc w:val="left"/>
              <w:rPr>
                <w:szCs w:val="20"/>
              </w:rPr>
            </w:pPr>
            <w:r w:rsidRPr="00AB0DE3">
              <w:rPr>
                <w:szCs w:val="20"/>
              </w:rPr>
              <w:t>Server</w:t>
            </w:r>
          </w:p>
        </w:tc>
        <w:tc>
          <w:tcPr>
            <w:tcW w:w="3569" w:type="pct"/>
            <w:tcBorders>
              <w:top w:val="single" w:sz="4" w:space="0" w:color="BFBFBF"/>
              <w:left w:val="single" w:sz="4" w:space="0" w:color="BFBFBF"/>
              <w:bottom w:val="single" w:sz="4" w:space="0" w:color="BFBFBF"/>
              <w:right w:val="single" w:sz="4" w:space="0" w:color="BFBFBF"/>
            </w:tcBorders>
            <w:hideMark/>
          </w:tcPr>
          <w:p w14:paraId="18CD49EB" w14:textId="6C581316" w:rsidR="00834F18" w:rsidRPr="00AB0DE3" w:rsidRDefault="00834F18" w:rsidP="004E34C3">
            <w:pPr>
              <w:spacing w:after="0" w:line="276" w:lineRule="auto"/>
              <w:jc w:val="left"/>
              <w:rPr>
                <w:szCs w:val="20"/>
              </w:rPr>
            </w:pPr>
            <w:r w:rsidRPr="00AB0DE3">
              <w:rPr>
                <w:szCs w:val="20"/>
              </w:rPr>
              <w:t>Contains information about how the server handles requests</w:t>
            </w:r>
          </w:p>
        </w:tc>
        <w:tc>
          <w:tcPr>
            <w:tcW w:w="542" w:type="pct"/>
            <w:tcBorders>
              <w:top w:val="single" w:sz="4" w:space="0" w:color="BFBFBF"/>
              <w:left w:val="single" w:sz="4" w:space="0" w:color="BFBFBF"/>
              <w:bottom w:val="single" w:sz="4" w:space="0" w:color="BFBFBF"/>
              <w:right w:val="single" w:sz="4" w:space="0" w:color="BFBFBF"/>
            </w:tcBorders>
            <w:hideMark/>
          </w:tcPr>
          <w:p w14:paraId="16996C2E" w14:textId="77777777" w:rsidR="00834F18" w:rsidRPr="00AB0DE3" w:rsidRDefault="00834F18" w:rsidP="004E34C3">
            <w:pPr>
              <w:spacing w:after="0" w:line="276" w:lineRule="auto"/>
              <w:jc w:val="left"/>
              <w:rPr>
                <w:szCs w:val="20"/>
              </w:rPr>
            </w:pPr>
            <w:r w:rsidRPr="00AB0DE3">
              <w:rPr>
                <w:szCs w:val="20"/>
              </w:rPr>
              <w:t>String</w:t>
            </w:r>
          </w:p>
        </w:tc>
      </w:tr>
      <w:tr w:rsidR="00834F18" w:rsidRPr="00440A49" w14:paraId="3A79EE5B" w14:textId="77777777" w:rsidTr="00B86A4B">
        <w:trPr>
          <w:trHeight w:val="54"/>
        </w:trPr>
        <w:tc>
          <w:tcPr>
            <w:tcW w:w="889" w:type="pct"/>
            <w:tcBorders>
              <w:top w:val="single" w:sz="4" w:space="0" w:color="BFBFBF"/>
              <w:left w:val="single" w:sz="4" w:space="0" w:color="BFBFBF"/>
              <w:bottom w:val="single" w:sz="4" w:space="0" w:color="BFBFBF"/>
              <w:right w:val="single" w:sz="4" w:space="0" w:color="BFBFBF"/>
            </w:tcBorders>
            <w:hideMark/>
          </w:tcPr>
          <w:p w14:paraId="704D4E9C" w14:textId="77777777" w:rsidR="00834F18" w:rsidRPr="00AB0DE3" w:rsidRDefault="00834F18" w:rsidP="004E34C3">
            <w:pPr>
              <w:spacing w:after="0" w:line="276" w:lineRule="auto"/>
              <w:jc w:val="left"/>
              <w:rPr>
                <w:szCs w:val="20"/>
              </w:rPr>
            </w:pPr>
            <w:r w:rsidRPr="00AB0DE3">
              <w:rPr>
                <w:szCs w:val="20"/>
              </w:rPr>
              <w:t>Content-Type</w:t>
            </w:r>
          </w:p>
        </w:tc>
        <w:tc>
          <w:tcPr>
            <w:tcW w:w="3569" w:type="pct"/>
            <w:tcBorders>
              <w:top w:val="single" w:sz="4" w:space="0" w:color="BFBFBF"/>
              <w:left w:val="single" w:sz="4" w:space="0" w:color="BFBFBF"/>
              <w:bottom w:val="single" w:sz="4" w:space="0" w:color="BFBFBF"/>
              <w:right w:val="single" w:sz="4" w:space="0" w:color="BFBFBF"/>
            </w:tcBorders>
            <w:hideMark/>
          </w:tcPr>
          <w:p w14:paraId="60CD98E7" w14:textId="77777777" w:rsidR="00834F18" w:rsidRPr="00AB0DE3" w:rsidRDefault="00834F18" w:rsidP="004E34C3">
            <w:pPr>
              <w:spacing w:after="0" w:line="276" w:lineRule="auto"/>
              <w:jc w:val="left"/>
              <w:rPr>
                <w:szCs w:val="20"/>
              </w:rPr>
            </w:pPr>
            <w:r w:rsidRPr="00AB0DE3">
              <w:rPr>
                <w:szCs w:val="20"/>
              </w:rPr>
              <w:t>Length of the content</w:t>
            </w:r>
          </w:p>
        </w:tc>
        <w:tc>
          <w:tcPr>
            <w:tcW w:w="542" w:type="pct"/>
            <w:tcBorders>
              <w:top w:val="single" w:sz="4" w:space="0" w:color="BFBFBF"/>
              <w:left w:val="single" w:sz="4" w:space="0" w:color="BFBFBF"/>
              <w:bottom w:val="single" w:sz="4" w:space="0" w:color="BFBFBF"/>
              <w:right w:val="single" w:sz="4" w:space="0" w:color="BFBFBF"/>
            </w:tcBorders>
            <w:hideMark/>
          </w:tcPr>
          <w:p w14:paraId="4A6FB4DA" w14:textId="77777777" w:rsidR="00834F18" w:rsidRPr="00AB0DE3" w:rsidRDefault="00834F18" w:rsidP="004E34C3">
            <w:pPr>
              <w:spacing w:after="0" w:line="276" w:lineRule="auto"/>
              <w:jc w:val="left"/>
              <w:rPr>
                <w:szCs w:val="20"/>
              </w:rPr>
            </w:pPr>
            <w:r w:rsidRPr="00AB0DE3">
              <w:rPr>
                <w:szCs w:val="20"/>
              </w:rPr>
              <w:t>String</w:t>
            </w:r>
          </w:p>
        </w:tc>
      </w:tr>
      <w:tr w:rsidR="00834F18" w:rsidRPr="00440A49" w14:paraId="3ED9E93F" w14:textId="77777777" w:rsidTr="00B86A4B">
        <w:trPr>
          <w:trHeight w:val="54"/>
        </w:trPr>
        <w:tc>
          <w:tcPr>
            <w:tcW w:w="889" w:type="pct"/>
            <w:tcBorders>
              <w:top w:val="single" w:sz="4" w:space="0" w:color="BFBFBF"/>
              <w:left w:val="single" w:sz="4" w:space="0" w:color="BFBFBF"/>
              <w:bottom w:val="single" w:sz="4" w:space="0" w:color="BFBFBF"/>
              <w:right w:val="single" w:sz="4" w:space="0" w:color="BFBFBF"/>
            </w:tcBorders>
            <w:hideMark/>
          </w:tcPr>
          <w:p w14:paraId="72B9E6C2" w14:textId="77777777" w:rsidR="00834F18" w:rsidRPr="00AB0DE3" w:rsidRDefault="00834F18" w:rsidP="004E34C3">
            <w:pPr>
              <w:spacing w:after="0" w:line="276" w:lineRule="auto"/>
              <w:jc w:val="left"/>
              <w:rPr>
                <w:szCs w:val="20"/>
              </w:rPr>
            </w:pPr>
            <w:r w:rsidRPr="00AB0DE3">
              <w:rPr>
                <w:szCs w:val="20"/>
              </w:rPr>
              <w:t>Date</w:t>
            </w:r>
          </w:p>
        </w:tc>
        <w:tc>
          <w:tcPr>
            <w:tcW w:w="3569" w:type="pct"/>
            <w:tcBorders>
              <w:top w:val="single" w:sz="4" w:space="0" w:color="BFBFBF"/>
              <w:left w:val="single" w:sz="4" w:space="0" w:color="BFBFBF"/>
              <w:bottom w:val="single" w:sz="4" w:space="0" w:color="BFBFBF"/>
              <w:right w:val="single" w:sz="4" w:space="0" w:color="BFBFBF"/>
            </w:tcBorders>
            <w:hideMark/>
          </w:tcPr>
          <w:p w14:paraId="60D6882D" w14:textId="525EF79A" w:rsidR="00834F18" w:rsidRPr="00AB0DE3" w:rsidRDefault="00834F18" w:rsidP="004E34C3">
            <w:pPr>
              <w:spacing w:after="0" w:line="276" w:lineRule="auto"/>
              <w:jc w:val="left"/>
              <w:rPr>
                <w:szCs w:val="20"/>
              </w:rPr>
            </w:pPr>
            <w:r w:rsidRPr="00AB0DE3">
              <w:rPr>
                <w:szCs w:val="20"/>
              </w:rPr>
              <w:t xml:space="preserve">Date of operation execution e.g. - [Tue, </w:t>
            </w:r>
            <w:r w:rsidR="00C77A96" w:rsidRPr="00AB0DE3">
              <w:rPr>
                <w:szCs w:val="20"/>
              </w:rPr>
              <w:t>25</w:t>
            </w:r>
            <w:r w:rsidRPr="00AB0DE3">
              <w:rPr>
                <w:szCs w:val="20"/>
              </w:rPr>
              <w:t xml:space="preserve"> </w:t>
            </w:r>
            <w:r w:rsidR="00601855" w:rsidRPr="00AB0DE3">
              <w:rPr>
                <w:szCs w:val="20"/>
              </w:rPr>
              <w:t>Mar</w:t>
            </w:r>
            <w:r w:rsidRPr="00AB0DE3">
              <w:rPr>
                <w:szCs w:val="20"/>
              </w:rPr>
              <w:t xml:space="preserve"> 202</w:t>
            </w:r>
            <w:r w:rsidR="00601855" w:rsidRPr="00AB0DE3">
              <w:rPr>
                <w:szCs w:val="20"/>
              </w:rPr>
              <w:t>5</w:t>
            </w:r>
            <w:r w:rsidRPr="00AB0DE3">
              <w:rPr>
                <w:szCs w:val="20"/>
              </w:rPr>
              <w:t xml:space="preserve"> 06:30:16 GMT]</w:t>
            </w:r>
          </w:p>
        </w:tc>
        <w:tc>
          <w:tcPr>
            <w:tcW w:w="542" w:type="pct"/>
            <w:tcBorders>
              <w:top w:val="single" w:sz="4" w:space="0" w:color="BFBFBF"/>
              <w:left w:val="single" w:sz="4" w:space="0" w:color="BFBFBF"/>
              <w:bottom w:val="single" w:sz="4" w:space="0" w:color="BFBFBF"/>
              <w:right w:val="single" w:sz="4" w:space="0" w:color="BFBFBF"/>
            </w:tcBorders>
            <w:hideMark/>
          </w:tcPr>
          <w:p w14:paraId="21330F2D" w14:textId="77777777" w:rsidR="00834F18" w:rsidRPr="00AB0DE3" w:rsidRDefault="00834F18" w:rsidP="004E34C3">
            <w:pPr>
              <w:spacing w:after="0" w:line="276" w:lineRule="auto"/>
              <w:jc w:val="left"/>
              <w:rPr>
                <w:szCs w:val="20"/>
              </w:rPr>
            </w:pPr>
            <w:r w:rsidRPr="00AB0DE3">
              <w:rPr>
                <w:szCs w:val="20"/>
              </w:rPr>
              <w:t>Datetime</w:t>
            </w:r>
          </w:p>
        </w:tc>
      </w:tr>
      <w:tr w:rsidR="00834F18" w:rsidRPr="00440A49" w14:paraId="6E3AA6BA" w14:textId="77777777" w:rsidTr="00B86A4B">
        <w:trPr>
          <w:trHeight w:val="54"/>
        </w:trPr>
        <w:tc>
          <w:tcPr>
            <w:tcW w:w="889" w:type="pct"/>
            <w:tcBorders>
              <w:top w:val="single" w:sz="4" w:space="0" w:color="BFBFBF"/>
              <w:left w:val="single" w:sz="4" w:space="0" w:color="BFBFBF"/>
              <w:bottom w:val="single" w:sz="4" w:space="0" w:color="BFBFBF"/>
              <w:right w:val="single" w:sz="4" w:space="0" w:color="BFBFBF"/>
            </w:tcBorders>
            <w:hideMark/>
          </w:tcPr>
          <w:p w14:paraId="48D5DCB2" w14:textId="77777777" w:rsidR="00834F18" w:rsidRPr="00AB0DE3" w:rsidRDefault="00834F18" w:rsidP="004E34C3">
            <w:pPr>
              <w:spacing w:after="0" w:line="276" w:lineRule="auto"/>
              <w:jc w:val="left"/>
              <w:rPr>
                <w:szCs w:val="20"/>
              </w:rPr>
            </w:pPr>
            <w:r w:rsidRPr="00AB0DE3">
              <w:rPr>
                <w:szCs w:val="20"/>
              </w:rPr>
              <w:t>Content-Length</w:t>
            </w:r>
          </w:p>
        </w:tc>
        <w:tc>
          <w:tcPr>
            <w:tcW w:w="3569" w:type="pct"/>
            <w:tcBorders>
              <w:top w:val="single" w:sz="4" w:space="0" w:color="BFBFBF"/>
              <w:left w:val="single" w:sz="4" w:space="0" w:color="BFBFBF"/>
              <w:bottom w:val="single" w:sz="4" w:space="0" w:color="BFBFBF"/>
              <w:right w:val="single" w:sz="4" w:space="0" w:color="BFBFBF"/>
            </w:tcBorders>
            <w:hideMark/>
          </w:tcPr>
          <w:p w14:paraId="4F806517" w14:textId="77777777" w:rsidR="00834F18" w:rsidRPr="00AB0DE3" w:rsidRDefault="00834F18" w:rsidP="004E34C3">
            <w:pPr>
              <w:spacing w:after="0" w:line="276" w:lineRule="auto"/>
              <w:jc w:val="left"/>
              <w:rPr>
                <w:szCs w:val="20"/>
              </w:rPr>
            </w:pPr>
            <w:r w:rsidRPr="00AB0DE3">
              <w:rPr>
                <w:szCs w:val="20"/>
              </w:rPr>
              <w:t>Length of the content</w:t>
            </w:r>
          </w:p>
        </w:tc>
        <w:tc>
          <w:tcPr>
            <w:tcW w:w="542" w:type="pct"/>
            <w:tcBorders>
              <w:top w:val="single" w:sz="4" w:space="0" w:color="BFBFBF"/>
              <w:left w:val="single" w:sz="4" w:space="0" w:color="BFBFBF"/>
              <w:bottom w:val="single" w:sz="4" w:space="0" w:color="BFBFBF"/>
              <w:right w:val="single" w:sz="4" w:space="0" w:color="BFBFBF"/>
            </w:tcBorders>
            <w:hideMark/>
          </w:tcPr>
          <w:p w14:paraId="0BB307B0" w14:textId="77777777" w:rsidR="00834F18" w:rsidRPr="00AB0DE3" w:rsidRDefault="00834F18" w:rsidP="004E34C3">
            <w:pPr>
              <w:spacing w:after="0" w:line="276" w:lineRule="auto"/>
              <w:jc w:val="left"/>
              <w:rPr>
                <w:szCs w:val="20"/>
              </w:rPr>
            </w:pPr>
            <w:r w:rsidRPr="00AB0DE3">
              <w:rPr>
                <w:szCs w:val="20"/>
              </w:rPr>
              <w:t>Bytes</w:t>
            </w:r>
          </w:p>
        </w:tc>
      </w:tr>
    </w:tbl>
    <w:bookmarkEnd w:id="1"/>
    <w:bookmarkEnd w:id="30"/>
    <w:p w14:paraId="0757EC75" w14:textId="71336EC4" w:rsidR="00834F18" w:rsidRPr="00440A49" w:rsidRDefault="001A5252" w:rsidP="00D96554">
      <w:pPr>
        <w:pStyle w:val="Heading3"/>
      </w:pPr>
      <w:r>
        <w:t>Result</w:t>
      </w:r>
    </w:p>
    <w:tbl>
      <w:tblPr>
        <w:tblW w:w="9360" w:type="dxa"/>
        <w:tblLayout w:type="fixed"/>
        <w:tblCellMar>
          <w:left w:w="86" w:type="dxa"/>
          <w:right w:w="0" w:type="dxa"/>
        </w:tblCellMar>
        <w:tblLook w:val="04A0" w:firstRow="1" w:lastRow="0" w:firstColumn="1" w:lastColumn="0" w:noHBand="0" w:noVBand="1"/>
      </w:tblPr>
      <w:tblGrid>
        <w:gridCol w:w="3225"/>
        <w:gridCol w:w="6135"/>
      </w:tblGrid>
      <w:tr w:rsidR="00834F18" w:rsidRPr="00440A49" w14:paraId="0004C817" w14:textId="77777777" w:rsidTr="00B86A4B">
        <w:tc>
          <w:tcPr>
            <w:tcW w:w="1723" w:type="pct"/>
            <w:tcBorders>
              <w:top w:val="single" w:sz="4" w:space="0" w:color="BFBFBF"/>
              <w:left w:val="single" w:sz="4" w:space="0" w:color="BFBFBF"/>
              <w:bottom w:val="single" w:sz="4" w:space="0" w:color="BFBFBF"/>
              <w:right w:val="single" w:sz="4" w:space="0" w:color="BFBFBF"/>
            </w:tcBorders>
            <w:shd w:val="clear" w:color="auto" w:fill="D9D9D9"/>
            <w:hideMark/>
          </w:tcPr>
          <w:bookmarkEnd w:id="2"/>
          <w:bookmarkEnd w:id="27"/>
          <w:p w14:paraId="5B6AF653" w14:textId="77777777" w:rsidR="00834F18" w:rsidRPr="00440A49" w:rsidRDefault="00834F18" w:rsidP="004E34C3">
            <w:pPr>
              <w:spacing w:after="0" w:line="276" w:lineRule="auto"/>
              <w:jc w:val="left"/>
            </w:pPr>
            <w:r w:rsidRPr="00440A49">
              <w:t>HTTP Code</w:t>
            </w:r>
          </w:p>
        </w:tc>
        <w:tc>
          <w:tcPr>
            <w:tcW w:w="3277" w:type="pct"/>
            <w:tcBorders>
              <w:top w:val="single" w:sz="4" w:space="0" w:color="BFBFBF"/>
              <w:left w:val="single" w:sz="4" w:space="0" w:color="BFBFBF"/>
              <w:bottom w:val="single" w:sz="4" w:space="0" w:color="BFBFBF"/>
              <w:right w:val="single" w:sz="4" w:space="0" w:color="BFBFBF"/>
            </w:tcBorders>
            <w:shd w:val="clear" w:color="auto" w:fill="D9D9D9"/>
            <w:hideMark/>
          </w:tcPr>
          <w:p w14:paraId="3178BD59" w14:textId="77777777" w:rsidR="00834F18" w:rsidRPr="00440A49" w:rsidRDefault="00834F18" w:rsidP="004E34C3">
            <w:pPr>
              <w:spacing w:after="0" w:line="276" w:lineRule="auto"/>
              <w:jc w:val="left"/>
            </w:pPr>
            <w:r w:rsidRPr="00440A49">
              <w:t>Result Description</w:t>
            </w:r>
          </w:p>
        </w:tc>
      </w:tr>
      <w:tr w:rsidR="00834F18" w:rsidRPr="00440A49" w14:paraId="3F3C7917" w14:textId="77777777" w:rsidTr="00B86A4B">
        <w:tc>
          <w:tcPr>
            <w:tcW w:w="1723" w:type="pct"/>
            <w:tcBorders>
              <w:top w:val="single" w:sz="4" w:space="0" w:color="BFBFBF"/>
              <w:left w:val="single" w:sz="4" w:space="0" w:color="BFBFBF"/>
              <w:bottom w:val="single" w:sz="4" w:space="0" w:color="BFBFBF"/>
              <w:right w:val="single" w:sz="4" w:space="0" w:color="BFBFBF"/>
            </w:tcBorders>
            <w:hideMark/>
          </w:tcPr>
          <w:p w14:paraId="527CDC24" w14:textId="77777777" w:rsidR="00834F18" w:rsidRPr="00AB0DE3" w:rsidRDefault="00834F18" w:rsidP="004E34C3">
            <w:pPr>
              <w:spacing w:after="0" w:line="276" w:lineRule="auto"/>
              <w:jc w:val="left"/>
              <w:rPr>
                <w:szCs w:val="20"/>
              </w:rPr>
            </w:pPr>
            <w:r w:rsidRPr="00AB0DE3">
              <w:rPr>
                <w:szCs w:val="20"/>
              </w:rPr>
              <w:t>200</w:t>
            </w:r>
          </w:p>
        </w:tc>
        <w:tc>
          <w:tcPr>
            <w:tcW w:w="3277" w:type="pct"/>
            <w:tcBorders>
              <w:top w:val="single" w:sz="4" w:space="0" w:color="BFBFBF"/>
              <w:left w:val="single" w:sz="4" w:space="0" w:color="BFBFBF"/>
              <w:bottom w:val="single" w:sz="4" w:space="0" w:color="BFBFBF"/>
              <w:right w:val="single" w:sz="4" w:space="0" w:color="BFBFBF"/>
            </w:tcBorders>
            <w:hideMark/>
          </w:tcPr>
          <w:p w14:paraId="1B163D5A" w14:textId="77777777" w:rsidR="00834F18" w:rsidRPr="00AB0DE3" w:rsidRDefault="00834F18" w:rsidP="004E34C3">
            <w:pPr>
              <w:spacing w:after="0" w:line="276" w:lineRule="auto"/>
              <w:jc w:val="left"/>
              <w:rPr>
                <w:szCs w:val="20"/>
              </w:rPr>
            </w:pPr>
            <w:r w:rsidRPr="00AB0DE3">
              <w:rPr>
                <w:szCs w:val="20"/>
              </w:rPr>
              <w:t>Successful Operations</w:t>
            </w:r>
          </w:p>
        </w:tc>
      </w:tr>
    </w:tbl>
    <w:p w14:paraId="5199AA29" w14:textId="6EEA0057" w:rsidR="001A5252" w:rsidRDefault="001A5252" w:rsidP="00D96554">
      <w:pPr>
        <w:pStyle w:val="Heading3"/>
        <w:sectPr w:rsidR="001A5252" w:rsidSect="001D5D79">
          <w:pgSz w:w="12240" w:h="20160" w:code="5"/>
          <w:pgMar w:top="1440" w:right="1440" w:bottom="1440" w:left="1440" w:header="720" w:footer="720" w:gutter="0"/>
          <w:cols w:space="720"/>
        </w:sectPr>
      </w:pPr>
      <w:r>
        <w:t>Error Management</w:t>
      </w:r>
    </w:p>
    <w:tbl>
      <w:tblPr>
        <w:tblW w:w="9361" w:type="dxa"/>
        <w:tblLayout w:type="fixed"/>
        <w:tblCellMar>
          <w:left w:w="86" w:type="dxa"/>
          <w:right w:w="0" w:type="dxa"/>
        </w:tblCellMar>
        <w:tblLook w:val="04A0" w:firstRow="1" w:lastRow="0" w:firstColumn="1" w:lastColumn="0" w:noHBand="0" w:noVBand="1"/>
      </w:tblPr>
      <w:tblGrid>
        <w:gridCol w:w="1474"/>
        <w:gridCol w:w="1428"/>
        <w:gridCol w:w="6459"/>
      </w:tblGrid>
      <w:tr w:rsidR="00834F18" w:rsidRPr="00440A49" w14:paraId="721C1345" w14:textId="77777777" w:rsidTr="00B86A4B">
        <w:tc>
          <w:tcPr>
            <w:tcW w:w="787" w:type="pct"/>
            <w:tcBorders>
              <w:top w:val="single" w:sz="4" w:space="0" w:color="BFBFBF"/>
              <w:left w:val="single" w:sz="4" w:space="0" w:color="BFBFBF"/>
              <w:bottom w:val="single" w:sz="4" w:space="0" w:color="BFBFBF"/>
              <w:right w:val="single" w:sz="4" w:space="0" w:color="BFBFBF"/>
            </w:tcBorders>
            <w:shd w:val="clear" w:color="auto" w:fill="D9D9D9"/>
            <w:hideMark/>
          </w:tcPr>
          <w:p w14:paraId="4446CFD7" w14:textId="77777777" w:rsidR="00834F18" w:rsidRPr="00440A49" w:rsidRDefault="00834F18" w:rsidP="004E34C3">
            <w:pPr>
              <w:spacing w:after="0" w:line="276" w:lineRule="auto"/>
              <w:jc w:val="left"/>
            </w:pPr>
            <w:r w:rsidRPr="00440A49">
              <w:t>HTTP Code</w:t>
            </w:r>
          </w:p>
        </w:tc>
        <w:tc>
          <w:tcPr>
            <w:tcW w:w="763" w:type="pct"/>
            <w:tcBorders>
              <w:top w:val="single" w:sz="4" w:space="0" w:color="BFBFBF"/>
              <w:left w:val="single" w:sz="4" w:space="0" w:color="BFBFBF"/>
              <w:bottom w:val="single" w:sz="4" w:space="0" w:color="BFBFBF"/>
              <w:right w:val="single" w:sz="4" w:space="0" w:color="BFBFBF"/>
            </w:tcBorders>
            <w:shd w:val="clear" w:color="auto" w:fill="D9D9D9"/>
            <w:hideMark/>
          </w:tcPr>
          <w:p w14:paraId="6BA032F6" w14:textId="77777777" w:rsidR="00834F18" w:rsidRPr="00440A49" w:rsidRDefault="00834F18" w:rsidP="004E34C3">
            <w:pPr>
              <w:spacing w:after="0" w:line="276" w:lineRule="auto"/>
              <w:jc w:val="left"/>
            </w:pPr>
            <w:r w:rsidRPr="00440A49">
              <w:t>Error Code</w:t>
            </w:r>
          </w:p>
        </w:tc>
        <w:tc>
          <w:tcPr>
            <w:tcW w:w="3450" w:type="pct"/>
            <w:tcBorders>
              <w:top w:val="single" w:sz="4" w:space="0" w:color="BFBFBF"/>
              <w:left w:val="single" w:sz="4" w:space="0" w:color="BFBFBF"/>
              <w:bottom w:val="single" w:sz="4" w:space="0" w:color="BFBFBF"/>
              <w:right w:val="single" w:sz="4" w:space="0" w:color="BFBFBF"/>
            </w:tcBorders>
            <w:shd w:val="clear" w:color="auto" w:fill="D9D9D9"/>
            <w:hideMark/>
          </w:tcPr>
          <w:p w14:paraId="7BCFE89F" w14:textId="77777777" w:rsidR="00834F18" w:rsidRPr="00440A49" w:rsidRDefault="00834F18" w:rsidP="004E34C3">
            <w:pPr>
              <w:spacing w:after="0" w:line="276" w:lineRule="auto"/>
              <w:jc w:val="left"/>
            </w:pPr>
            <w:r w:rsidRPr="00440A49">
              <w:t>Error Description</w:t>
            </w:r>
          </w:p>
        </w:tc>
      </w:tr>
      <w:tr w:rsidR="00834F18" w:rsidRPr="00440A49" w14:paraId="2B98A7A4" w14:textId="77777777" w:rsidTr="00B86A4B">
        <w:tc>
          <w:tcPr>
            <w:tcW w:w="787" w:type="pct"/>
            <w:tcBorders>
              <w:top w:val="single" w:sz="4" w:space="0" w:color="BFBFBF"/>
              <w:left w:val="single" w:sz="4" w:space="0" w:color="BFBFBF"/>
              <w:bottom w:val="single" w:sz="4" w:space="0" w:color="BFBFBF"/>
              <w:right w:val="single" w:sz="4" w:space="0" w:color="BFBFBF"/>
            </w:tcBorders>
            <w:hideMark/>
          </w:tcPr>
          <w:p w14:paraId="3A1C337B" w14:textId="77777777" w:rsidR="00834F18" w:rsidRPr="00AB0DE3" w:rsidRDefault="00834F18" w:rsidP="004E34C3">
            <w:pPr>
              <w:spacing w:after="0" w:line="276" w:lineRule="auto"/>
              <w:jc w:val="left"/>
              <w:rPr>
                <w:szCs w:val="20"/>
              </w:rPr>
            </w:pPr>
            <w:r w:rsidRPr="00AB0DE3">
              <w:rPr>
                <w:szCs w:val="20"/>
              </w:rPr>
              <w:t>500</w:t>
            </w:r>
          </w:p>
        </w:tc>
        <w:tc>
          <w:tcPr>
            <w:tcW w:w="763" w:type="pct"/>
            <w:tcBorders>
              <w:top w:val="single" w:sz="4" w:space="0" w:color="BFBFBF"/>
              <w:left w:val="single" w:sz="4" w:space="0" w:color="BFBFBF"/>
              <w:bottom w:val="single" w:sz="4" w:space="0" w:color="BFBFBF"/>
              <w:right w:val="single" w:sz="4" w:space="0" w:color="BFBFBF"/>
            </w:tcBorders>
            <w:hideMark/>
          </w:tcPr>
          <w:p w14:paraId="66EFC16F" w14:textId="77777777" w:rsidR="00834F18" w:rsidRPr="00AB0DE3" w:rsidRDefault="00834F18" w:rsidP="004E34C3">
            <w:pPr>
              <w:spacing w:after="0" w:line="276" w:lineRule="auto"/>
              <w:jc w:val="left"/>
              <w:rPr>
                <w:szCs w:val="20"/>
              </w:rPr>
            </w:pPr>
            <w:r w:rsidRPr="00AB0DE3">
              <w:rPr>
                <w:szCs w:val="20"/>
              </w:rPr>
              <w:t>500</w:t>
            </w:r>
          </w:p>
        </w:tc>
        <w:tc>
          <w:tcPr>
            <w:tcW w:w="3450" w:type="pct"/>
            <w:tcBorders>
              <w:top w:val="single" w:sz="4" w:space="0" w:color="BFBFBF"/>
              <w:left w:val="single" w:sz="4" w:space="0" w:color="BFBFBF"/>
              <w:bottom w:val="single" w:sz="4" w:space="0" w:color="BFBFBF"/>
              <w:right w:val="single" w:sz="4" w:space="0" w:color="BFBFBF"/>
            </w:tcBorders>
            <w:hideMark/>
          </w:tcPr>
          <w:p w14:paraId="16DCB1AB" w14:textId="1E5C103C" w:rsidR="00834F18" w:rsidRPr="00AB0DE3" w:rsidRDefault="00244564" w:rsidP="004E34C3">
            <w:pPr>
              <w:spacing w:after="0" w:line="276" w:lineRule="auto"/>
              <w:jc w:val="left"/>
              <w:rPr>
                <w:szCs w:val="20"/>
              </w:rPr>
            </w:pPr>
            <w:r>
              <w:rPr>
                <w:szCs w:val="20"/>
              </w:rPr>
              <w:t>Internal Server Error</w:t>
            </w:r>
          </w:p>
        </w:tc>
      </w:tr>
      <w:tr w:rsidR="00834F18" w:rsidRPr="00440A49" w14:paraId="66238FDA" w14:textId="77777777" w:rsidTr="00B86A4B">
        <w:tc>
          <w:tcPr>
            <w:tcW w:w="787" w:type="pct"/>
            <w:tcBorders>
              <w:top w:val="single" w:sz="4" w:space="0" w:color="BFBFBF"/>
              <w:left w:val="single" w:sz="4" w:space="0" w:color="BFBFBF"/>
              <w:bottom w:val="single" w:sz="4" w:space="0" w:color="BFBFBF"/>
              <w:right w:val="single" w:sz="4" w:space="0" w:color="BFBFBF"/>
            </w:tcBorders>
            <w:hideMark/>
          </w:tcPr>
          <w:p w14:paraId="1A64131A" w14:textId="77777777" w:rsidR="00834F18" w:rsidRPr="00AB0DE3" w:rsidRDefault="00834F18" w:rsidP="004E34C3">
            <w:pPr>
              <w:spacing w:after="0" w:line="276" w:lineRule="auto"/>
              <w:jc w:val="left"/>
              <w:rPr>
                <w:szCs w:val="20"/>
              </w:rPr>
            </w:pPr>
            <w:r w:rsidRPr="00AB0DE3">
              <w:rPr>
                <w:szCs w:val="20"/>
              </w:rPr>
              <w:t>400</w:t>
            </w:r>
          </w:p>
        </w:tc>
        <w:tc>
          <w:tcPr>
            <w:tcW w:w="763" w:type="pct"/>
            <w:tcBorders>
              <w:top w:val="single" w:sz="4" w:space="0" w:color="BFBFBF"/>
              <w:left w:val="single" w:sz="4" w:space="0" w:color="BFBFBF"/>
              <w:bottom w:val="single" w:sz="4" w:space="0" w:color="BFBFBF"/>
              <w:right w:val="single" w:sz="4" w:space="0" w:color="BFBFBF"/>
            </w:tcBorders>
            <w:hideMark/>
          </w:tcPr>
          <w:p w14:paraId="0C3D7BBB" w14:textId="77777777" w:rsidR="00834F18" w:rsidRPr="00AB0DE3" w:rsidRDefault="00834F18" w:rsidP="004E34C3">
            <w:pPr>
              <w:spacing w:after="0" w:line="276" w:lineRule="auto"/>
              <w:jc w:val="left"/>
              <w:rPr>
                <w:szCs w:val="20"/>
              </w:rPr>
            </w:pPr>
            <w:r w:rsidRPr="00AB0DE3">
              <w:rPr>
                <w:szCs w:val="20"/>
              </w:rPr>
              <w:t>400</w:t>
            </w:r>
          </w:p>
        </w:tc>
        <w:tc>
          <w:tcPr>
            <w:tcW w:w="3450" w:type="pct"/>
            <w:tcBorders>
              <w:top w:val="single" w:sz="4" w:space="0" w:color="BFBFBF"/>
              <w:left w:val="single" w:sz="4" w:space="0" w:color="BFBFBF"/>
              <w:bottom w:val="single" w:sz="4" w:space="0" w:color="BFBFBF"/>
              <w:right w:val="single" w:sz="4" w:space="0" w:color="BFBFBF"/>
            </w:tcBorders>
            <w:hideMark/>
          </w:tcPr>
          <w:p w14:paraId="473C0F4B" w14:textId="65EDFEBB" w:rsidR="00834F18" w:rsidRPr="00AB0DE3" w:rsidRDefault="00834F18" w:rsidP="004E34C3">
            <w:pPr>
              <w:spacing w:after="0" w:line="276" w:lineRule="auto"/>
              <w:jc w:val="left"/>
              <w:rPr>
                <w:szCs w:val="20"/>
              </w:rPr>
            </w:pPr>
            <w:r w:rsidRPr="00AB0DE3">
              <w:rPr>
                <w:szCs w:val="20"/>
              </w:rPr>
              <w:t>Unauthorized User</w:t>
            </w:r>
            <w:r w:rsidR="0040137D">
              <w:rPr>
                <w:szCs w:val="20"/>
              </w:rPr>
              <w:t xml:space="preserve"> or </w:t>
            </w:r>
            <w:r w:rsidR="00C658A5">
              <w:rPr>
                <w:szCs w:val="20"/>
              </w:rPr>
              <w:t>Header Token could be missing</w:t>
            </w:r>
          </w:p>
        </w:tc>
      </w:tr>
      <w:tr w:rsidR="00834F18" w:rsidRPr="00440A49" w14:paraId="2C0D6BD0" w14:textId="77777777" w:rsidTr="00B86A4B">
        <w:tc>
          <w:tcPr>
            <w:tcW w:w="787" w:type="pct"/>
            <w:tcBorders>
              <w:top w:val="single" w:sz="4" w:space="0" w:color="BFBFBF"/>
              <w:left w:val="single" w:sz="4" w:space="0" w:color="BFBFBF"/>
              <w:bottom w:val="single" w:sz="4" w:space="0" w:color="BFBFBF"/>
              <w:right w:val="single" w:sz="4" w:space="0" w:color="BFBFBF"/>
            </w:tcBorders>
            <w:hideMark/>
          </w:tcPr>
          <w:p w14:paraId="7D5295B4" w14:textId="77777777" w:rsidR="00834F18" w:rsidRPr="00AB0DE3" w:rsidRDefault="00834F18" w:rsidP="004E34C3">
            <w:pPr>
              <w:spacing w:after="0" w:line="276" w:lineRule="auto"/>
              <w:jc w:val="left"/>
              <w:rPr>
                <w:szCs w:val="20"/>
              </w:rPr>
            </w:pPr>
            <w:r w:rsidRPr="00AB0DE3">
              <w:rPr>
                <w:szCs w:val="20"/>
              </w:rPr>
              <w:t>400</w:t>
            </w:r>
          </w:p>
        </w:tc>
        <w:tc>
          <w:tcPr>
            <w:tcW w:w="763" w:type="pct"/>
            <w:tcBorders>
              <w:top w:val="single" w:sz="4" w:space="0" w:color="BFBFBF"/>
              <w:left w:val="single" w:sz="4" w:space="0" w:color="BFBFBF"/>
              <w:bottom w:val="single" w:sz="4" w:space="0" w:color="BFBFBF"/>
              <w:right w:val="single" w:sz="4" w:space="0" w:color="BFBFBF"/>
            </w:tcBorders>
            <w:hideMark/>
          </w:tcPr>
          <w:p w14:paraId="64460FBA" w14:textId="77777777" w:rsidR="00834F18" w:rsidRPr="00AB0DE3" w:rsidRDefault="00834F18" w:rsidP="004E34C3">
            <w:pPr>
              <w:spacing w:after="0" w:line="276" w:lineRule="auto"/>
              <w:jc w:val="left"/>
              <w:rPr>
                <w:szCs w:val="20"/>
              </w:rPr>
            </w:pPr>
            <w:r w:rsidRPr="00AB0DE3">
              <w:rPr>
                <w:szCs w:val="20"/>
              </w:rPr>
              <w:t>400</w:t>
            </w:r>
          </w:p>
        </w:tc>
        <w:tc>
          <w:tcPr>
            <w:tcW w:w="3450" w:type="pct"/>
            <w:tcBorders>
              <w:top w:val="single" w:sz="4" w:space="0" w:color="BFBFBF"/>
              <w:left w:val="single" w:sz="4" w:space="0" w:color="BFBFBF"/>
              <w:bottom w:val="single" w:sz="4" w:space="0" w:color="BFBFBF"/>
              <w:right w:val="single" w:sz="4" w:space="0" w:color="BFBFBF"/>
            </w:tcBorders>
            <w:hideMark/>
          </w:tcPr>
          <w:p w14:paraId="6ED63DCA" w14:textId="77777777" w:rsidR="00834F18" w:rsidRPr="00AB0DE3" w:rsidRDefault="00834F18" w:rsidP="004E34C3">
            <w:pPr>
              <w:spacing w:after="0" w:line="276" w:lineRule="auto"/>
              <w:jc w:val="left"/>
              <w:rPr>
                <w:szCs w:val="20"/>
              </w:rPr>
            </w:pPr>
            <w:r w:rsidRPr="00AB0DE3">
              <w:rPr>
                <w:szCs w:val="20"/>
              </w:rPr>
              <w:t>Bad Request</w:t>
            </w:r>
          </w:p>
        </w:tc>
      </w:tr>
    </w:tbl>
    <w:p w14:paraId="56C7906F" w14:textId="77777777" w:rsidR="00834F18" w:rsidRPr="00440A49" w:rsidRDefault="00834F18" w:rsidP="00834F18">
      <w:pPr>
        <w:spacing w:line="276" w:lineRule="auto"/>
        <w:rPr>
          <w:rFonts w:eastAsia="Calibri" w:cs="Arial"/>
          <w:b/>
          <w:bCs/>
          <w:sz w:val="24"/>
          <w:szCs w:val="24"/>
        </w:rPr>
      </w:pPr>
      <w:r w:rsidRPr="00440A49">
        <w:rPr>
          <w:rFonts w:eastAsia="Calibri" w:cs="Arial"/>
          <w:b/>
          <w:bCs/>
          <w:sz w:val="24"/>
          <w:szCs w:val="24"/>
        </w:rPr>
        <w:t>Sample JSON Response</w:t>
      </w:r>
    </w:p>
    <w:p w14:paraId="20B602D4" w14:textId="65A0D624" w:rsidR="00F617F5" w:rsidRPr="00210BC3" w:rsidRDefault="00B86A4B" w:rsidP="00F617F5">
      <w:pPr>
        <w:spacing w:after="0" w:line="276" w:lineRule="auto"/>
        <w:rPr>
          <w:rFonts w:ascii="Consolas" w:eastAsia="Calibri" w:hAnsi="Consolas" w:cs="Arial"/>
          <w:szCs w:val="20"/>
        </w:rPr>
      </w:pPr>
      <w:r w:rsidRPr="00B86A4B">
        <w:rPr>
          <w:rFonts w:ascii="Consolas" w:eastAsia="Calibri" w:hAnsi="Consolas" w:cs="Arial"/>
          <w:szCs w:val="20"/>
        </w:rPr>
        <w:t>{</w:t>
      </w:r>
    </w:p>
    <w:p w14:paraId="20FFF75F" w14:textId="29E82E1E"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bomConversionData</w:t>
      </w:r>
      <w:proofErr w:type="spellEnd"/>
      <w:r w:rsidRPr="00210BC3">
        <w:rPr>
          <w:rFonts w:ascii="Consolas" w:eastAsia="Calibri" w:hAnsi="Consolas" w:cs="Arial"/>
          <w:szCs w:val="20"/>
        </w:rPr>
        <w:t>": [</w:t>
      </w:r>
      <w:r w:rsidR="00B86A4B" w:rsidRPr="00B86A4B">
        <w:rPr>
          <w:rFonts w:ascii="Consolas" w:eastAsia="Calibri" w:hAnsi="Consolas" w:cs="Arial"/>
          <w:szCs w:val="20"/>
        </w:rPr>
        <w:t>{</w:t>
      </w:r>
    </w:p>
    <w:p w14:paraId="16C1A8AB"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conversionId</w:t>
      </w:r>
      <w:proofErr w:type="spellEnd"/>
      <w:r w:rsidRPr="00210BC3">
        <w:rPr>
          <w:rFonts w:ascii="Consolas" w:eastAsia="Calibri" w:hAnsi="Consolas" w:cs="Arial"/>
          <w:szCs w:val="20"/>
        </w:rPr>
        <w:t>": "CV357",</w:t>
      </w:r>
    </w:p>
    <w:p w14:paraId="1E706D18"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templateId</w:t>
      </w:r>
      <w:proofErr w:type="spellEnd"/>
      <w:r w:rsidRPr="00210BC3">
        <w:rPr>
          <w:rFonts w:ascii="Consolas" w:eastAsia="Calibri" w:hAnsi="Consolas" w:cs="Arial"/>
          <w:szCs w:val="20"/>
        </w:rPr>
        <w:t>": "T014",</w:t>
      </w:r>
    </w:p>
    <w:p w14:paraId="5A16000E"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templateName</w:t>
      </w:r>
      <w:proofErr w:type="spellEnd"/>
      <w:r w:rsidRPr="00210BC3">
        <w:rPr>
          <w:rFonts w:ascii="Consolas" w:eastAsia="Calibri" w:hAnsi="Consolas" w:cs="Arial"/>
          <w:szCs w:val="20"/>
        </w:rPr>
        <w:t>": "SAP MBOM Template",</w:t>
      </w:r>
    </w:p>
    <w:p w14:paraId="190D027A"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"ruleId": "R033",</w:t>
      </w:r>
    </w:p>
    <w:p w14:paraId="2324B4F9"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eBOMId</w:t>
      </w:r>
      <w:proofErr w:type="spellEnd"/>
      <w:r w:rsidRPr="00210BC3">
        <w:rPr>
          <w:rFonts w:ascii="Consolas" w:eastAsia="Calibri" w:hAnsi="Consolas" w:cs="Arial"/>
          <w:szCs w:val="20"/>
        </w:rPr>
        <w:t>": "006010-Laptop Battery",</w:t>
      </w:r>
    </w:p>
    <w:p w14:paraId="523F8634"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revisionId</w:t>
      </w:r>
      <w:proofErr w:type="spellEnd"/>
      <w:r w:rsidRPr="00210BC3">
        <w:rPr>
          <w:rFonts w:ascii="Consolas" w:eastAsia="Calibri" w:hAnsi="Consolas" w:cs="Arial"/>
          <w:szCs w:val="20"/>
        </w:rPr>
        <w:t>": "A",</w:t>
      </w:r>
    </w:p>
    <w:p w14:paraId="6A0C593F"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mBOMId</w:t>
      </w:r>
      <w:proofErr w:type="spellEnd"/>
      <w:r w:rsidRPr="00210BC3">
        <w:rPr>
          <w:rFonts w:ascii="Consolas" w:eastAsia="Calibri" w:hAnsi="Consolas" w:cs="Arial"/>
          <w:szCs w:val="20"/>
        </w:rPr>
        <w:t>": null,</w:t>
      </w:r>
    </w:p>
    <w:p w14:paraId="76C8B65A"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"status": "In-Progress",</w:t>
      </w:r>
    </w:p>
    <w:p w14:paraId="0D088D30"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"description": "Conversion initiated for BOM ID: 006010",</w:t>
      </w:r>
    </w:p>
    <w:p w14:paraId="1C1D32E5"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eBOMStoragePath</w:t>
      </w:r>
      <w:proofErr w:type="spellEnd"/>
      <w:r w:rsidRPr="00210BC3">
        <w:rPr>
          <w:rFonts w:ascii="Consolas" w:eastAsia="Calibri" w:hAnsi="Consolas" w:cs="Arial"/>
          <w:szCs w:val="20"/>
        </w:rPr>
        <w:t>": null,</w:t>
      </w:r>
    </w:p>
    <w:p w14:paraId="27364778"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mBOMStoragePath</w:t>
      </w:r>
      <w:proofErr w:type="spellEnd"/>
      <w:r w:rsidRPr="00210BC3">
        <w:rPr>
          <w:rFonts w:ascii="Consolas" w:eastAsia="Calibri" w:hAnsi="Consolas" w:cs="Arial"/>
          <w:szCs w:val="20"/>
        </w:rPr>
        <w:t>": null,</w:t>
      </w:r>
    </w:p>
    <w:p w14:paraId="68609CFC"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"createdDate": "2025-03-20T04:35:20.872825",</w:t>
      </w:r>
    </w:p>
    <w:p w14:paraId="5D7359F2"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"createdBy": "Chevveti, Dhana",</w:t>
      </w:r>
    </w:p>
    <w:p w14:paraId="2D4E700F"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"updatedDate": "2025-03-20T04:35:20.872825",</w:t>
      </w:r>
    </w:p>
    <w:p w14:paraId="352DAC71" w14:textId="77777777" w:rsidR="00F617F5" w:rsidRPr="00210BC3"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updatedBy</w:t>
      </w:r>
      <w:proofErr w:type="spellEnd"/>
      <w:r w:rsidRPr="00210BC3">
        <w:rPr>
          <w:rFonts w:ascii="Consolas" w:eastAsia="Calibri" w:hAnsi="Consolas" w:cs="Arial"/>
          <w:szCs w:val="20"/>
        </w:rPr>
        <w:t>": "Chevveti, Dhana"</w:t>
      </w:r>
    </w:p>
    <w:p w14:paraId="5BA26DA1" w14:textId="51465C42" w:rsidR="00834F18" w:rsidRDefault="00F617F5" w:rsidP="00F617F5">
      <w:pPr>
        <w:spacing w:after="0" w:line="276" w:lineRule="auto"/>
        <w:rPr>
          <w:rFonts w:ascii="Consolas" w:eastAsia="Calibri" w:hAnsi="Consolas" w:cs="Arial"/>
          <w:szCs w:val="20"/>
        </w:rPr>
      </w:pPr>
      <w:r w:rsidRPr="00210BC3">
        <w:rPr>
          <w:rFonts w:ascii="Consolas" w:eastAsia="Calibri" w:hAnsi="Consolas" w:cs="Arial"/>
          <w:szCs w:val="20"/>
        </w:rPr>
        <w:t xml:space="preserve">        </w:t>
      </w:r>
      <w:r w:rsidR="00B86A4B" w:rsidRPr="00B86A4B">
        <w:rPr>
          <w:rFonts w:ascii="Consolas" w:eastAsia="Calibri" w:hAnsi="Consolas" w:cs="Arial"/>
          <w:szCs w:val="20"/>
        </w:rPr>
        <w:t>}</w:t>
      </w:r>
    </w:p>
    <w:p w14:paraId="199A6CE1" w14:textId="147F8FA9" w:rsidR="00C64E13" w:rsidRPr="00210BC3" w:rsidRDefault="00087736" w:rsidP="00F617F5">
      <w:pPr>
        <w:spacing w:after="0" w:line="276" w:lineRule="auto"/>
        <w:rPr>
          <w:rFonts w:ascii="Consolas" w:eastAsia="Calibri" w:hAnsi="Consolas" w:cs="Arial"/>
          <w:szCs w:val="20"/>
        </w:rPr>
      </w:pPr>
      <w:r>
        <w:rPr>
          <w:rFonts w:ascii="Consolas" w:eastAsia="Calibri" w:hAnsi="Consolas" w:cs="Arial"/>
          <w:szCs w:val="20"/>
        </w:rPr>
        <w:t>]</w:t>
      </w:r>
    </w:p>
    <w:p w14:paraId="7024B616" w14:textId="77777777" w:rsidR="003E0164" w:rsidRDefault="003E0164" w:rsidP="00D96554">
      <w:pPr>
        <w:pStyle w:val="Heading2"/>
        <w:sectPr w:rsidR="003E0164" w:rsidSect="001D5D79">
          <w:type w:val="continuous"/>
          <w:pgSz w:w="12240" w:h="20160" w:code="5"/>
          <w:pgMar w:top="1440" w:right="1440" w:bottom="1440" w:left="1440" w:header="720" w:footer="720" w:gutter="0"/>
          <w:cols w:space="720"/>
        </w:sectPr>
      </w:pPr>
      <w:bookmarkStart w:id="31" w:name="OLE_LINK150"/>
    </w:p>
    <w:p w14:paraId="3E66CD53" w14:textId="06618D0C" w:rsidR="00442598" w:rsidRDefault="00E10184" w:rsidP="00D96554">
      <w:pPr>
        <w:pStyle w:val="Heading2"/>
      </w:pPr>
      <w:bookmarkStart w:id="32" w:name="_Toc220593277"/>
      <w:r w:rsidRPr="00440A49">
        <w:lastRenderedPageBreak/>
        <w:t xml:space="preserve">GET- EBOM Search </w:t>
      </w:r>
      <w:r w:rsidR="00D958C7" w:rsidRPr="00440A49">
        <w:t>Results</w:t>
      </w:r>
      <w:bookmarkEnd w:id="32"/>
    </w:p>
    <w:bookmarkEnd w:id="31"/>
    <w:p w14:paraId="60F48722" w14:textId="77777777" w:rsidR="00585203" w:rsidRDefault="000871B3" w:rsidP="00585203">
      <w:pPr>
        <w:ind w:right="119"/>
      </w:pPr>
      <w:r w:rsidRPr="00585203">
        <w:t>This API enables searching and retrieving BOM data from an external system, selected via the source system input.</w:t>
      </w:r>
    </w:p>
    <w:p w14:paraId="6CF27016" w14:textId="52374DC0" w:rsidR="00FF385D" w:rsidRPr="00585203" w:rsidRDefault="000871B3" w:rsidP="00CB6522">
      <w:r w:rsidRPr="00585203">
        <w:t>Once</w:t>
      </w:r>
      <w:r w:rsidR="00D2292D">
        <w:t xml:space="preserve"> </w:t>
      </w:r>
      <w:r w:rsidRPr="00585203">
        <w:t>determined,</w:t>
      </w:r>
      <w:r w:rsidR="00D2292D">
        <w:t xml:space="preserve"> </w:t>
      </w:r>
      <w:r w:rsidRPr="00585203">
        <w:t>the</w:t>
      </w:r>
      <w:r w:rsidR="00D2292D">
        <w:t xml:space="preserve"> </w:t>
      </w:r>
      <w:r w:rsidRPr="00585203">
        <w:t>API</w:t>
      </w:r>
      <w:r w:rsidR="00D2292D">
        <w:t xml:space="preserve"> </w:t>
      </w:r>
      <w:r w:rsidRPr="00585203">
        <w:t>sends</w:t>
      </w:r>
      <w:r w:rsidR="00D2292D">
        <w:t xml:space="preserve"> </w:t>
      </w:r>
      <w:r w:rsidRPr="00585203">
        <w:t>other</w:t>
      </w:r>
      <w:r w:rsidR="00D2292D">
        <w:t xml:space="preserve"> </w:t>
      </w:r>
      <w:r w:rsidRPr="00585203">
        <w:t>search</w:t>
      </w:r>
      <w:r w:rsidR="00D2292D">
        <w:t xml:space="preserve"> </w:t>
      </w:r>
      <w:r w:rsidRPr="00585203">
        <w:t>parameters</w:t>
      </w:r>
      <w:r w:rsidR="00D2292D">
        <w:t xml:space="preserve"> </w:t>
      </w:r>
      <w:r w:rsidRPr="00585203">
        <w:t>such</w:t>
      </w:r>
      <w:r w:rsidR="00D2292D">
        <w:t xml:space="preserve"> </w:t>
      </w:r>
      <w:r w:rsidRPr="00585203">
        <w:t>as</w:t>
      </w:r>
      <w:r w:rsidR="00D2292D">
        <w:t xml:space="preserve"> </w:t>
      </w:r>
      <w:r w:rsidRPr="00585203">
        <w:t>keywords,</w:t>
      </w:r>
      <w:r w:rsidR="00D2292D">
        <w:t xml:space="preserve"> </w:t>
      </w:r>
      <w:r w:rsidRPr="00585203">
        <w:t>attributes,</w:t>
      </w:r>
      <w:r w:rsidR="00D2292D">
        <w:t xml:space="preserve"> </w:t>
      </w:r>
      <w:r w:rsidRPr="00585203">
        <w:t>offset,</w:t>
      </w:r>
      <w:r w:rsidR="00D2292D">
        <w:t xml:space="preserve"> </w:t>
      </w:r>
      <w:r w:rsidRPr="00585203">
        <w:t>and</w:t>
      </w:r>
      <w:r w:rsidR="00CB6522">
        <w:t xml:space="preserve"> </w:t>
      </w:r>
      <w:r w:rsidRPr="00585203">
        <w:t>limits</w:t>
      </w:r>
      <w:r w:rsidR="00CB6522">
        <w:t xml:space="preserve"> </w:t>
      </w:r>
      <w:r w:rsidRPr="00585203">
        <w:t>to</w:t>
      </w:r>
      <w:r w:rsidR="00CB6522">
        <w:t xml:space="preserve"> </w:t>
      </w:r>
      <w:r w:rsidRPr="00585203">
        <w:t>the</w:t>
      </w:r>
      <w:r w:rsidR="00CB6522">
        <w:t xml:space="preserve"> </w:t>
      </w:r>
      <w:r w:rsidRPr="00585203">
        <w:t>appropriate</w:t>
      </w:r>
      <w:r w:rsidR="00CB6522">
        <w:t xml:space="preserve"> </w:t>
      </w:r>
      <w:r w:rsidRPr="00585203">
        <w:t>external</w:t>
      </w:r>
      <w:r w:rsidR="00CB6522">
        <w:t xml:space="preserve"> </w:t>
      </w:r>
      <w:r w:rsidRPr="00585203">
        <w:t>system,</w:t>
      </w:r>
      <w:r w:rsidR="00CB6522">
        <w:t xml:space="preserve"> </w:t>
      </w:r>
      <w:r w:rsidRPr="00585203">
        <w:t>which</w:t>
      </w:r>
      <w:r w:rsidR="00CB6522">
        <w:t xml:space="preserve"> </w:t>
      </w:r>
      <w:r w:rsidRPr="00585203">
        <w:t>then</w:t>
      </w:r>
      <w:r w:rsidR="00CB6522">
        <w:t xml:space="preserve"> </w:t>
      </w:r>
      <w:r w:rsidRPr="00585203">
        <w:t>retu</w:t>
      </w:r>
      <w:r w:rsidR="00585203">
        <w:t>r</w:t>
      </w:r>
      <w:r w:rsidRPr="00585203">
        <w:t>ns</w:t>
      </w:r>
      <w:r w:rsidR="00CB6522">
        <w:t xml:space="preserve"> </w:t>
      </w:r>
      <w:r w:rsidRPr="00585203">
        <w:t>the</w:t>
      </w:r>
      <w:r w:rsidR="00CB6522">
        <w:t xml:space="preserve"> </w:t>
      </w:r>
      <w:r w:rsidRPr="00585203">
        <w:t>corresponding</w:t>
      </w:r>
      <w:r w:rsidR="00CB6522">
        <w:t xml:space="preserve"> </w:t>
      </w:r>
      <w:r w:rsidRPr="00585203">
        <w:t>BOM</w:t>
      </w:r>
      <w:r w:rsidR="00CB6522">
        <w:t xml:space="preserve"> </w:t>
      </w:r>
      <w:r w:rsidRPr="00585203">
        <w:t>details.</w:t>
      </w:r>
      <w:r w:rsidR="00CB6522">
        <w:t xml:space="preserve"> </w:t>
      </w:r>
      <w:r w:rsidRPr="00585203">
        <w:t>This</w:t>
      </w:r>
      <w:r w:rsidR="00CB6522">
        <w:t xml:space="preserve"> </w:t>
      </w:r>
      <w:r w:rsidRPr="00585203">
        <w:t>ensures</w:t>
      </w:r>
      <w:r w:rsidR="00CB6522">
        <w:t xml:space="preserve"> </w:t>
      </w:r>
      <w:r w:rsidRPr="00585203">
        <w:t>accurate</w:t>
      </w:r>
      <w:r w:rsidR="00CB6522">
        <w:t xml:space="preserve"> </w:t>
      </w:r>
      <w:r w:rsidRPr="00585203">
        <w:t>and</w:t>
      </w:r>
      <w:r w:rsidR="00CB6522">
        <w:t xml:space="preserve"> </w:t>
      </w:r>
      <w:r w:rsidRPr="00585203">
        <w:t>efficient</w:t>
      </w:r>
      <w:r w:rsidR="00CB6522">
        <w:t xml:space="preserve"> </w:t>
      </w:r>
      <w:r w:rsidRPr="00585203">
        <w:t>BOM</w:t>
      </w:r>
      <w:r w:rsidR="00CB6522">
        <w:t xml:space="preserve"> </w:t>
      </w:r>
      <w:r w:rsidRPr="00585203">
        <w:t>retrieval</w:t>
      </w:r>
      <w:r w:rsidR="00CB6522">
        <w:t xml:space="preserve"> </w:t>
      </w:r>
      <w:r w:rsidRPr="00585203">
        <w:t>based</w:t>
      </w:r>
      <w:r w:rsidR="00CB6522">
        <w:t xml:space="preserve"> </w:t>
      </w:r>
      <w:r w:rsidRPr="00585203">
        <w:t>on</w:t>
      </w:r>
      <w:r w:rsidR="00CB6522">
        <w:t xml:space="preserve"> </w:t>
      </w:r>
      <w:r w:rsidRPr="00585203">
        <w:t>user-defined</w:t>
      </w:r>
      <w:r w:rsidR="00CB6522">
        <w:t xml:space="preserve"> </w:t>
      </w:r>
      <w:r w:rsidRPr="00585203">
        <w:t>criteria.</w:t>
      </w:r>
    </w:p>
    <w:tbl>
      <w:tblPr>
        <w:tblStyle w:val="TableGridLight1"/>
        <w:tblW w:w="9360" w:type="dxa"/>
        <w:tblInd w:w="-5" w:type="dxa"/>
        <w:tblLayout w:type="fixed"/>
        <w:tblCellMar>
          <w:left w:w="86" w:type="dxa"/>
          <w:right w:w="0" w:type="dxa"/>
        </w:tblCellMar>
        <w:tblLook w:val="04A0" w:firstRow="1" w:lastRow="0" w:firstColumn="1" w:lastColumn="0" w:noHBand="0" w:noVBand="1"/>
      </w:tblPr>
      <w:tblGrid>
        <w:gridCol w:w="2610"/>
        <w:gridCol w:w="6750"/>
      </w:tblGrid>
      <w:tr w:rsidR="00F32F74" w:rsidRPr="00CB6522" w14:paraId="43F7E806" w14:textId="77777777" w:rsidTr="00B86A4B">
        <w:trPr>
          <w:trHeight w:val="75"/>
        </w:trPr>
        <w:tc>
          <w:tcPr>
            <w:tcW w:w="1394" w:type="pct"/>
            <w:shd w:val="clear" w:color="auto" w:fill="F2F2F2" w:themeFill="background1" w:themeFillShade="F2"/>
            <w:hideMark/>
          </w:tcPr>
          <w:p w14:paraId="2BC2EA5D" w14:textId="77777777" w:rsidR="00FF385D" w:rsidRPr="00CB6522" w:rsidRDefault="00FF385D" w:rsidP="004E34C3">
            <w:pPr>
              <w:spacing w:line="276" w:lineRule="auto"/>
              <w:ind w:right="-2858"/>
              <w:jc w:val="left"/>
              <w:rPr>
                <w:bCs/>
                <w:szCs w:val="20"/>
              </w:rPr>
            </w:pPr>
            <w:r w:rsidRPr="00CB6522">
              <w:rPr>
                <w:bCs/>
                <w:szCs w:val="20"/>
              </w:rPr>
              <w:t>PROTOCOL</w:t>
            </w:r>
          </w:p>
        </w:tc>
        <w:tc>
          <w:tcPr>
            <w:tcW w:w="3606" w:type="pct"/>
            <w:hideMark/>
          </w:tcPr>
          <w:p w14:paraId="6FA5BAB0" w14:textId="7685577C" w:rsidR="00FF385D" w:rsidRPr="00CB6522" w:rsidRDefault="00FF385D" w:rsidP="004E34C3">
            <w:pPr>
              <w:spacing w:line="276" w:lineRule="auto"/>
              <w:ind w:right="-2858"/>
              <w:jc w:val="left"/>
              <w:rPr>
                <w:bCs/>
                <w:szCs w:val="20"/>
              </w:rPr>
            </w:pPr>
            <w:r w:rsidRPr="00CB6522">
              <w:rPr>
                <w:bCs/>
                <w:szCs w:val="20"/>
              </w:rPr>
              <w:t>HTTPS</w:t>
            </w:r>
          </w:p>
        </w:tc>
      </w:tr>
      <w:tr w:rsidR="00F32F74" w:rsidRPr="00CB6522" w14:paraId="659ECAEE" w14:textId="77777777" w:rsidTr="00B86A4B">
        <w:trPr>
          <w:trHeight w:val="48"/>
        </w:trPr>
        <w:tc>
          <w:tcPr>
            <w:tcW w:w="1394" w:type="pct"/>
            <w:shd w:val="clear" w:color="auto" w:fill="F2F2F2" w:themeFill="background1" w:themeFillShade="F2"/>
            <w:hideMark/>
          </w:tcPr>
          <w:p w14:paraId="188D1236" w14:textId="329C8188" w:rsidR="00FF385D" w:rsidRPr="00CB6522" w:rsidRDefault="00C658A5" w:rsidP="004E34C3">
            <w:pPr>
              <w:spacing w:line="276" w:lineRule="auto"/>
              <w:ind w:right="-2858"/>
              <w:jc w:val="left"/>
              <w:rPr>
                <w:bCs/>
                <w:szCs w:val="20"/>
              </w:rPr>
            </w:pPr>
            <w:r>
              <w:rPr>
                <w:bCs/>
                <w:szCs w:val="20"/>
              </w:rPr>
              <w:t>PATH (Public Exposure)</w:t>
            </w:r>
          </w:p>
        </w:tc>
        <w:tc>
          <w:tcPr>
            <w:tcW w:w="3606" w:type="pct"/>
            <w:hideMark/>
          </w:tcPr>
          <w:p w14:paraId="770067E6" w14:textId="76B080A7" w:rsidR="00FF385D" w:rsidRPr="00CB6522" w:rsidRDefault="00F42758" w:rsidP="004E34C3">
            <w:pPr>
              <w:spacing w:line="276" w:lineRule="auto"/>
              <w:ind w:right="-2858"/>
              <w:jc w:val="left"/>
              <w:rPr>
                <w:szCs w:val="20"/>
              </w:rPr>
            </w:pPr>
            <w:hyperlink r:id="rId27" w:history="1">
              <w:r w:rsidRPr="00CB6522">
                <w:rPr>
                  <w:rStyle w:val="Hyperlink"/>
                  <w:szCs w:val="20"/>
                </w:rPr>
                <w:t>https://ixts-dev-apim.azure-api.net/bom/search</w:t>
              </w:r>
            </w:hyperlink>
          </w:p>
        </w:tc>
      </w:tr>
      <w:tr w:rsidR="00F32F74" w:rsidRPr="00CB6522" w14:paraId="46D002CD" w14:textId="77777777" w:rsidTr="00B86A4B">
        <w:trPr>
          <w:trHeight w:val="62"/>
        </w:trPr>
        <w:tc>
          <w:tcPr>
            <w:tcW w:w="1394" w:type="pct"/>
            <w:shd w:val="clear" w:color="auto" w:fill="F2F2F2" w:themeFill="background1" w:themeFillShade="F2"/>
            <w:hideMark/>
          </w:tcPr>
          <w:p w14:paraId="17DBE75A" w14:textId="77777777" w:rsidR="00FF385D" w:rsidRPr="00CB6522" w:rsidRDefault="00FF385D" w:rsidP="004E34C3">
            <w:pPr>
              <w:spacing w:line="276" w:lineRule="auto"/>
              <w:ind w:right="-2858"/>
              <w:jc w:val="left"/>
              <w:rPr>
                <w:bCs/>
                <w:szCs w:val="20"/>
              </w:rPr>
            </w:pPr>
            <w:r w:rsidRPr="00CB6522">
              <w:rPr>
                <w:bCs/>
                <w:szCs w:val="20"/>
              </w:rPr>
              <w:t>METHOD</w:t>
            </w:r>
          </w:p>
        </w:tc>
        <w:tc>
          <w:tcPr>
            <w:tcW w:w="3606" w:type="pct"/>
            <w:hideMark/>
          </w:tcPr>
          <w:p w14:paraId="6A4727D5" w14:textId="747A3664" w:rsidR="00FF385D" w:rsidRPr="00CB6522" w:rsidRDefault="00FF385D" w:rsidP="004E34C3">
            <w:pPr>
              <w:jc w:val="left"/>
            </w:pPr>
            <w:r w:rsidRPr="00CB6522">
              <w:t>GET</w:t>
            </w:r>
          </w:p>
        </w:tc>
      </w:tr>
      <w:tr w:rsidR="00F32F74" w:rsidRPr="00CB6522" w14:paraId="7BFE5EFA" w14:textId="77777777" w:rsidTr="00B86A4B">
        <w:trPr>
          <w:trHeight w:val="110"/>
        </w:trPr>
        <w:tc>
          <w:tcPr>
            <w:tcW w:w="1394" w:type="pct"/>
            <w:shd w:val="clear" w:color="auto" w:fill="F2F2F2" w:themeFill="background1" w:themeFillShade="F2"/>
            <w:hideMark/>
          </w:tcPr>
          <w:p w14:paraId="350845F2" w14:textId="77777777" w:rsidR="00FF385D" w:rsidRPr="00CB6522" w:rsidRDefault="00FF385D" w:rsidP="004E34C3">
            <w:pPr>
              <w:spacing w:line="276" w:lineRule="auto"/>
              <w:ind w:right="-2858"/>
              <w:jc w:val="left"/>
              <w:rPr>
                <w:bCs/>
                <w:szCs w:val="20"/>
              </w:rPr>
            </w:pPr>
            <w:r w:rsidRPr="00CB6522">
              <w:rPr>
                <w:bCs/>
                <w:szCs w:val="20"/>
              </w:rPr>
              <w:t>CONTENT TYPE</w:t>
            </w:r>
          </w:p>
        </w:tc>
        <w:tc>
          <w:tcPr>
            <w:tcW w:w="3606" w:type="pct"/>
            <w:hideMark/>
          </w:tcPr>
          <w:p w14:paraId="197015BB" w14:textId="77777777" w:rsidR="00FF385D" w:rsidRPr="00CB6522" w:rsidRDefault="00FF385D" w:rsidP="004E34C3">
            <w:pPr>
              <w:spacing w:line="276" w:lineRule="auto"/>
              <w:ind w:right="-2858"/>
              <w:jc w:val="left"/>
              <w:rPr>
                <w:bCs/>
                <w:szCs w:val="20"/>
              </w:rPr>
            </w:pPr>
            <w:r w:rsidRPr="00CB6522">
              <w:rPr>
                <w:bCs/>
                <w:szCs w:val="20"/>
              </w:rPr>
              <w:t>application / json</w:t>
            </w:r>
          </w:p>
        </w:tc>
      </w:tr>
      <w:tr w:rsidR="00F32F74" w:rsidRPr="00CB6522" w14:paraId="7E772528" w14:textId="77777777" w:rsidTr="00B86A4B">
        <w:trPr>
          <w:trHeight w:val="110"/>
        </w:trPr>
        <w:tc>
          <w:tcPr>
            <w:tcW w:w="1394" w:type="pct"/>
            <w:shd w:val="clear" w:color="auto" w:fill="F2F2F2" w:themeFill="background1" w:themeFillShade="F2"/>
          </w:tcPr>
          <w:p w14:paraId="215F3C11" w14:textId="71E340D4" w:rsidR="003621AC" w:rsidRPr="00CB6522" w:rsidRDefault="003621AC" w:rsidP="004E34C3">
            <w:pPr>
              <w:spacing w:line="276" w:lineRule="auto"/>
              <w:ind w:right="-2858"/>
              <w:jc w:val="left"/>
              <w:rPr>
                <w:bCs/>
                <w:szCs w:val="20"/>
              </w:rPr>
            </w:pPr>
            <w:r w:rsidRPr="00CB6522">
              <w:rPr>
                <w:bCs/>
                <w:szCs w:val="20"/>
              </w:rPr>
              <w:t>Query Parameters</w:t>
            </w:r>
          </w:p>
        </w:tc>
        <w:tc>
          <w:tcPr>
            <w:tcW w:w="3606" w:type="pct"/>
          </w:tcPr>
          <w:p w14:paraId="5D9028B9" w14:textId="6EDDD56F" w:rsidR="003621AC" w:rsidRPr="00CB6522" w:rsidRDefault="003621AC" w:rsidP="004E34C3">
            <w:pPr>
              <w:spacing w:line="276" w:lineRule="auto"/>
              <w:ind w:right="-2858"/>
              <w:jc w:val="left"/>
              <w:rPr>
                <w:bCs/>
                <w:szCs w:val="20"/>
              </w:rPr>
            </w:pPr>
            <w:r w:rsidRPr="00CB6522">
              <w:rPr>
                <w:bCs/>
                <w:szCs w:val="20"/>
              </w:rPr>
              <w:t xml:space="preserve">Keywords, offset, limits, </w:t>
            </w:r>
            <w:proofErr w:type="spellStart"/>
            <w:r w:rsidRPr="00CB6522">
              <w:rPr>
                <w:bCs/>
                <w:szCs w:val="20"/>
              </w:rPr>
              <w:t>source_system</w:t>
            </w:r>
            <w:proofErr w:type="spellEnd"/>
            <w:r w:rsidRPr="00CB6522">
              <w:rPr>
                <w:bCs/>
                <w:szCs w:val="20"/>
              </w:rPr>
              <w:t>, attributes</w:t>
            </w:r>
          </w:p>
        </w:tc>
      </w:tr>
      <w:tr w:rsidR="00F32F74" w:rsidRPr="00CB6522" w14:paraId="703ECD4A" w14:textId="77777777" w:rsidTr="00B86A4B">
        <w:trPr>
          <w:trHeight w:val="110"/>
        </w:trPr>
        <w:tc>
          <w:tcPr>
            <w:tcW w:w="1394" w:type="pct"/>
            <w:shd w:val="clear" w:color="auto" w:fill="F2F2F2" w:themeFill="background1" w:themeFillShade="F2"/>
            <w:hideMark/>
          </w:tcPr>
          <w:p w14:paraId="0D9618D3" w14:textId="77777777" w:rsidR="00FF385D" w:rsidRPr="00CB6522" w:rsidRDefault="00FF385D" w:rsidP="004E34C3">
            <w:pPr>
              <w:spacing w:line="276" w:lineRule="auto"/>
              <w:ind w:right="-2858"/>
              <w:jc w:val="left"/>
              <w:rPr>
                <w:bCs/>
                <w:szCs w:val="20"/>
              </w:rPr>
            </w:pPr>
            <w:r w:rsidRPr="00CB6522">
              <w:rPr>
                <w:bCs/>
                <w:szCs w:val="20"/>
              </w:rPr>
              <w:t>Sample Json Response</w:t>
            </w:r>
          </w:p>
        </w:tc>
        <w:tc>
          <w:tcPr>
            <w:tcW w:w="3606" w:type="pct"/>
            <w:hideMark/>
          </w:tcPr>
          <w:p w14:paraId="524305B5" w14:textId="68A42DF1" w:rsidR="00FF385D" w:rsidRPr="00CB6522" w:rsidRDefault="00FF385D" w:rsidP="004E34C3">
            <w:pPr>
              <w:ind w:right="-2858"/>
              <w:jc w:val="left"/>
              <w:rPr>
                <w:szCs w:val="20"/>
              </w:rPr>
            </w:pPr>
            <w:hyperlink r:id="rId28" w:history="1">
              <w:r w:rsidRPr="00CB6522">
                <w:rPr>
                  <w:color w:val="467886" w:themeColor="hyperlink"/>
                  <w:szCs w:val="20"/>
                  <w:u w:val="single"/>
                </w:rPr>
                <w:t>Link</w:t>
              </w:r>
            </w:hyperlink>
          </w:p>
        </w:tc>
      </w:tr>
    </w:tbl>
    <w:p w14:paraId="0F5B8A4A" w14:textId="4AC7D14E" w:rsidR="00D2292D" w:rsidRPr="00CB6522" w:rsidRDefault="003E0164" w:rsidP="003E0164">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057"/>
        <w:gridCol w:w="5390"/>
        <w:gridCol w:w="457"/>
        <w:gridCol w:w="457"/>
      </w:tblGrid>
      <w:tr w:rsidR="00D55946" w:rsidRPr="00CB6522" w14:paraId="2B3CD360" w14:textId="77777777" w:rsidTr="00B86A4B">
        <w:trPr>
          <w:trHeight w:val="407"/>
        </w:trPr>
        <w:tc>
          <w:tcPr>
            <w:tcW w:w="16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FAFCAE" w14:textId="77777777" w:rsidR="00D2292D" w:rsidRPr="00CB6522" w:rsidRDefault="00D2292D" w:rsidP="004E34C3">
            <w:pPr>
              <w:spacing w:line="276" w:lineRule="auto"/>
              <w:ind w:right="-2858"/>
              <w:jc w:val="left"/>
              <w:rPr>
                <w:szCs w:val="20"/>
              </w:rPr>
            </w:pPr>
            <w:r w:rsidRPr="00CB6522">
              <w:rPr>
                <w:szCs w:val="20"/>
              </w:rPr>
              <w:t>Parameter</w:t>
            </w:r>
          </w:p>
        </w:tc>
        <w:tc>
          <w:tcPr>
            <w:tcW w:w="2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9BC9FB7" w14:textId="77777777" w:rsidR="00D2292D" w:rsidRPr="00CB6522" w:rsidRDefault="00D2292D" w:rsidP="004E34C3">
            <w:pPr>
              <w:spacing w:line="276" w:lineRule="auto"/>
              <w:ind w:right="-2858"/>
              <w:jc w:val="left"/>
              <w:rPr>
                <w:szCs w:val="20"/>
              </w:rPr>
            </w:pPr>
            <w:r w:rsidRPr="00CB6522">
              <w:rPr>
                <w:szCs w:val="20"/>
              </w:rPr>
              <w:t>Description</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447F6BE" w14:textId="77777777" w:rsidR="00D2292D" w:rsidRPr="00CB6522" w:rsidRDefault="00D2292D" w:rsidP="004E34C3">
            <w:pPr>
              <w:spacing w:line="276" w:lineRule="auto"/>
              <w:ind w:right="-2858"/>
              <w:jc w:val="left"/>
              <w:rPr>
                <w:szCs w:val="20"/>
              </w:rPr>
            </w:pPr>
            <w:r w:rsidRPr="00CB6522">
              <w:rPr>
                <w:szCs w:val="20"/>
              </w:rPr>
              <w:t>M/O*</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D18089" w14:textId="77777777" w:rsidR="00D2292D" w:rsidRPr="00CB6522" w:rsidRDefault="00D2292D" w:rsidP="004E34C3">
            <w:pPr>
              <w:spacing w:line="276" w:lineRule="auto"/>
              <w:ind w:right="-2858"/>
              <w:jc w:val="left"/>
              <w:rPr>
                <w:szCs w:val="20"/>
              </w:rPr>
            </w:pPr>
            <w:r w:rsidRPr="00CB6522">
              <w:rPr>
                <w:szCs w:val="20"/>
              </w:rPr>
              <w:t>Type</w:t>
            </w:r>
          </w:p>
        </w:tc>
      </w:tr>
      <w:tr w:rsidR="004E34C3" w:rsidRPr="00CB6522" w14:paraId="5289BA34" w14:textId="77777777" w:rsidTr="00B86A4B">
        <w:trPr>
          <w:trHeight w:val="283"/>
        </w:trPr>
        <w:tc>
          <w:tcPr>
            <w:tcW w:w="16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85C7EA" w14:textId="77777777" w:rsidR="00D2292D" w:rsidRPr="00CB6522" w:rsidRDefault="00D2292D" w:rsidP="004E34C3">
            <w:pPr>
              <w:spacing w:line="276" w:lineRule="auto"/>
              <w:ind w:right="-2858"/>
              <w:jc w:val="left"/>
              <w:rPr>
                <w:szCs w:val="20"/>
              </w:rPr>
            </w:pPr>
            <w:r w:rsidRPr="00CB6522">
              <w:rPr>
                <w:szCs w:val="20"/>
              </w:rPr>
              <w:t>Authorization</w:t>
            </w:r>
          </w:p>
        </w:tc>
        <w:tc>
          <w:tcPr>
            <w:tcW w:w="2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4522" w14:textId="77777777" w:rsidR="00D2292D" w:rsidRPr="00CB6522" w:rsidRDefault="00D2292D" w:rsidP="004E34C3">
            <w:pPr>
              <w:jc w:val="left"/>
            </w:pPr>
            <w:r w:rsidRPr="00CB6522">
              <w:t>Token acquired from Azure B2C based on the user credentials for further API calls.</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FFD20" w14:textId="77777777" w:rsidR="00D2292D" w:rsidRPr="00CB6522" w:rsidRDefault="00D2292D" w:rsidP="004E34C3">
            <w:pPr>
              <w:spacing w:line="276" w:lineRule="auto"/>
              <w:ind w:right="-2858"/>
              <w:jc w:val="left"/>
              <w:rPr>
                <w:szCs w:val="20"/>
              </w:rPr>
            </w:pPr>
            <w:r w:rsidRPr="00CB6522">
              <w:rPr>
                <w:szCs w:val="20"/>
              </w:rPr>
              <w:t>M</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E6AF3" w14:textId="77777777" w:rsidR="00D2292D" w:rsidRPr="00CB6522" w:rsidRDefault="00D2292D" w:rsidP="004E34C3">
            <w:pPr>
              <w:spacing w:line="276" w:lineRule="auto"/>
              <w:ind w:right="-2858"/>
              <w:jc w:val="left"/>
              <w:rPr>
                <w:szCs w:val="20"/>
              </w:rPr>
            </w:pPr>
            <w:r w:rsidRPr="00CB6522">
              <w:rPr>
                <w:szCs w:val="20"/>
              </w:rPr>
              <w:t>String</w:t>
            </w:r>
          </w:p>
        </w:tc>
      </w:tr>
      <w:tr w:rsidR="004E34C3" w:rsidRPr="00CB6522" w14:paraId="4346D8A7" w14:textId="77777777" w:rsidTr="00B86A4B">
        <w:trPr>
          <w:trHeight w:val="59"/>
        </w:trPr>
        <w:tc>
          <w:tcPr>
            <w:tcW w:w="16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B93323" w14:textId="77777777" w:rsidR="00D2292D" w:rsidRPr="00CB6522" w:rsidRDefault="00D2292D" w:rsidP="004E34C3">
            <w:pPr>
              <w:spacing w:line="276" w:lineRule="auto"/>
              <w:ind w:right="-2858"/>
              <w:jc w:val="left"/>
              <w:rPr>
                <w:szCs w:val="20"/>
              </w:rPr>
            </w:pPr>
            <w:r w:rsidRPr="00CB6522">
              <w:rPr>
                <w:szCs w:val="20"/>
              </w:rPr>
              <w:t>Content-Type</w:t>
            </w:r>
          </w:p>
        </w:tc>
        <w:tc>
          <w:tcPr>
            <w:tcW w:w="2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B7BD0" w14:textId="1E3542BB" w:rsidR="00D2292D" w:rsidRPr="00CB6522" w:rsidRDefault="00D2292D" w:rsidP="004E34C3">
            <w:pPr>
              <w:spacing w:line="276" w:lineRule="auto"/>
              <w:ind w:right="-2858"/>
              <w:jc w:val="left"/>
              <w:rPr>
                <w:szCs w:val="20"/>
              </w:rPr>
            </w:pPr>
            <w:r w:rsidRPr="00CB6522">
              <w:rPr>
                <w:szCs w:val="20"/>
              </w:rPr>
              <w:t>Length of content.</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9B9F2" w14:textId="77777777" w:rsidR="00D2292D" w:rsidRPr="00CB6522" w:rsidRDefault="00D2292D" w:rsidP="004E34C3">
            <w:pPr>
              <w:spacing w:line="276" w:lineRule="auto"/>
              <w:ind w:right="-2858"/>
              <w:jc w:val="left"/>
              <w:rPr>
                <w:szCs w:val="20"/>
              </w:rPr>
            </w:pPr>
            <w:r w:rsidRPr="00CB6522">
              <w:rPr>
                <w:szCs w:val="20"/>
              </w:rPr>
              <w:t>M</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F5B84" w14:textId="77777777" w:rsidR="00D2292D" w:rsidRPr="00CB6522" w:rsidRDefault="00D2292D" w:rsidP="004E34C3">
            <w:pPr>
              <w:spacing w:line="276" w:lineRule="auto"/>
              <w:ind w:right="-2858"/>
              <w:jc w:val="left"/>
              <w:rPr>
                <w:szCs w:val="20"/>
              </w:rPr>
            </w:pPr>
            <w:r w:rsidRPr="00CB6522">
              <w:rPr>
                <w:szCs w:val="20"/>
              </w:rPr>
              <w:t>String</w:t>
            </w:r>
          </w:p>
        </w:tc>
      </w:tr>
      <w:tr w:rsidR="004E34C3" w:rsidRPr="00CB6522" w14:paraId="3FC09689" w14:textId="77777777" w:rsidTr="00B86A4B">
        <w:trPr>
          <w:trHeight w:val="59"/>
        </w:trPr>
        <w:tc>
          <w:tcPr>
            <w:tcW w:w="16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268B2" w14:textId="77777777" w:rsidR="00D2292D" w:rsidRPr="00CB6522" w:rsidRDefault="00D2292D" w:rsidP="004E34C3">
            <w:pPr>
              <w:spacing w:line="276" w:lineRule="auto"/>
              <w:ind w:right="-2858"/>
              <w:jc w:val="left"/>
              <w:rPr>
                <w:szCs w:val="20"/>
              </w:rPr>
            </w:pPr>
            <w:r w:rsidRPr="00CB6522">
              <w:rPr>
                <w:szCs w:val="20"/>
              </w:rPr>
              <w:t>Ocp-Apim-Subscription-Key</w:t>
            </w:r>
          </w:p>
        </w:tc>
        <w:tc>
          <w:tcPr>
            <w:tcW w:w="2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A728F6" w14:textId="77777777" w:rsidR="00D2292D" w:rsidRPr="00CB6522" w:rsidRDefault="00D2292D" w:rsidP="004E34C3">
            <w:pPr>
              <w:spacing w:line="276" w:lineRule="auto"/>
              <w:ind w:right="-2858"/>
              <w:jc w:val="left"/>
              <w:rPr>
                <w:szCs w:val="20"/>
              </w:rPr>
            </w:pPr>
            <w:r w:rsidRPr="00CB6522">
              <w:rPr>
                <w:szCs w:val="20"/>
              </w:rPr>
              <w:t>Subscription-key of the application</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B5D53" w14:textId="77777777" w:rsidR="00D2292D" w:rsidRPr="00CB6522" w:rsidRDefault="00D2292D" w:rsidP="004E34C3">
            <w:pPr>
              <w:spacing w:line="276" w:lineRule="auto"/>
              <w:ind w:right="-2858"/>
              <w:jc w:val="left"/>
              <w:rPr>
                <w:szCs w:val="20"/>
              </w:rPr>
            </w:pPr>
            <w:r w:rsidRPr="00CB6522">
              <w:rPr>
                <w:szCs w:val="20"/>
              </w:rPr>
              <w:t>M</w:t>
            </w:r>
          </w:p>
        </w:tc>
        <w:tc>
          <w:tcPr>
            <w:tcW w:w="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831F0" w14:textId="77777777" w:rsidR="00D2292D" w:rsidRPr="00CB6522" w:rsidRDefault="00D2292D" w:rsidP="004E34C3">
            <w:pPr>
              <w:spacing w:line="276" w:lineRule="auto"/>
              <w:ind w:right="-2858"/>
              <w:jc w:val="left"/>
              <w:rPr>
                <w:szCs w:val="20"/>
              </w:rPr>
            </w:pPr>
            <w:r w:rsidRPr="00CB6522">
              <w:rPr>
                <w:szCs w:val="20"/>
              </w:rPr>
              <w:t>String</w:t>
            </w:r>
          </w:p>
        </w:tc>
      </w:tr>
    </w:tbl>
    <w:p w14:paraId="6BCC5E04" w14:textId="7343906F" w:rsidR="008F0E3D" w:rsidRDefault="008F55B1" w:rsidP="008F55B1">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797"/>
        <w:gridCol w:w="7119"/>
        <w:gridCol w:w="444"/>
      </w:tblGrid>
      <w:tr w:rsidR="00D55946" w14:paraId="67B9D770" w14:textId="77777777" w:rsidTr="00B86A4B">
        <w:trPr>
          <w:trHeight w:val="196"/>
        </w:trPr>
        <w:tc>
          <w:tcPr>
            <w:tcW w:w="9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0C6EFAF" w14:textId="77777777" w:rsidR="008F0E3D" w:rsidRDefault="008F0E3D" w:rsidP="004E34C3">
            <w:pPr>
              <w:spacing w:line="276" w:lineRule="auto"/>
              <w:ind w:right="-2858"/>
              <w:jc w:val="left"/>
              <w:rPr>
                <w:szCs w:val="20"/>
              </w:rPr>
            </w:pPr>
            <w:r>
              <w:rPr>
                <w:szCs w:val="20"/>
              </w:rPr>
              <w:t>Parameter</w:t>
            </w:r>
          </w:p>
        </w:tc>
        <w:tc>
          <w:tcPr>
            <w:tcW w:w="38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E5FE2A" w14:textId="77777777" w:rsidR="008F0E3D" w:rsidRDefault="008F0E3D" w:rsidP="004E34C3">
            <w:pPr>
              <w:spacing w:line="276" w:lineRule="auto"/>
              <w:ind w:right="-2858"/>
              <w:jc w:val="left"/>
              <w:rPr>
                <w:szCs w:val="20"/>
              </w:rPr>
            </w:pPr>
            <w:r>
              <w:rPr>
                <w:szCs w:val="20"/>
              </w:rPr>
              <w:t>Description</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454792E" w14:textId="77777777" w:rsidR="008F0E3D" w:rsidRDefault="008F0E3D" w:rsidP="004E34C3">
            <w:pPr>
              <w:spacing w:line="276" w:lineRule="auto"/>
              <w:ind w:right="-2858"/>
              <w:jc w:val="left"/>
              <w:rPr>
                <w:szCs w:val="20"/>
              </w:rPr>
            </w:pPr>
            <w:r>
              <w:rPr>
                <w:szCs w:val="20"/>
              </w:rPr>
              <w:t>Type</w:t>
            </w:r>
          </w:p>
        </w:tc>
      </w:tr>
      <w:tr w:rsidR="008F0E3D" w14:paraId="63D93A0A" w14:textId="77777777" w:rsidTr="00B86A4B">
        <w:trPr>
          <w:trHeight w:val="54"/>
        </w:trPr>
        <w:tc>
          <w:tcPr>
            <w:tcW w:w="9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ADC18" w14:textId="77777777" w:rsidR="008F0E3D" w:rsidRDefault="008F0E3D" w:rsidP="004E34C3">
            <w:pPr>
              <w:spacing w:line="276" w:lineRule="auto"/>
              <w:ind w:right="-2858"/>
              <w:jc w:val="left"/>
              <w:rPr>
                <w:szCs w:val="20"/>
              </w:rPr>
            </w:pPr>
            <w:r>
              <w:rPr>
                <w:szCs w:val="20"/>
              </w:rPr>
              <w:t>Server</w:t>
            </w:r>
          </w:p>
        </w:tc>
        <w:tc>
          <w:tcPr>
            <w:tcW w:w="38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A80F3" w14:textId="77777777" w:rsidR="008F0E3D" w:rsidRPr="000C5CAE" w:rsidRDefault="008F0E3D" w:rsidP="004E34C3">
            <w:pPr>
              <w:jc w:val="left"/>
            </w:pPr>
            <w:r w:rsidRPr="000C5CAE">
              <w:t>Contains information about how the server handles requests [e.g., Werkzeug/2.1.2 Python/3.9.7]</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1CA43" w14:textId="77777777" w:rsidR="008F0E3D" w:rsidRDefault="008F0E3D" w:rsidP="004E34C3">
            <w:pPr>
              <w:spacing w:line="276" w:lineRule="auto"/>
              <w:ind w:right="-2858"/>
              <w:jc w:val="left"/>
              <w:rPr>
                <w:szCs w:val="20"/>
              </w:rPr>
            </w:pPr>
            <w:r>
              <w:rPr>
                <w:szCs w:val="20"/>
              </w:rPr>
              <w:t>String</w:t>
            </w:r>
          </w:p>
        </w:tc>
      </w:tr>
      <w:tr w:rsidR="008F0E3D" w14:paraId="0AEAD27B" w14:textId="77777777" w:rsidTr="00B86A4B">
        <w:trPr>
          <w:trHeight w:val="54"/>
        </w:trPr>
        <w:tc>
          <w:tcPr>
            <w:tcW w:w="9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947956" w14:textId="77777777" w:rsidR="008F0E3D" w:rsidRDefault="008F0E3D" w:rsidP="004E34C3">
            <w:pPr>
              <w:spacing w:line="276" w:lineRule="auto"/>
              <w:ind w:right="-2858"/>
              <w:jc w:val="left"/>
              <w:rPr>
                <w:szCs w:val="20"/>
              </w:rPr>
            </w:pPr>
            <w:r>
              <w:rPr>
                <w:szCs w:val="20"/>
              </w:rPr>
              <w:t>Content-Type</w:t>
            </w:r>
          </w:p>
        </w:tc>
        <w:tc>
          <w:tcPr>
            <w:tcW w:w="38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FF9AB5" w14:textId="77777777" w:rsidR="008F0E3D" w:rsidRDefault="008F0E3D" w:rsidP="004E34C3">
            <w:pPr>
              <w:spacing w:line="276" w:lineRule="auto"/>
              <w:ind w:right="-2858"/>
              <w:jc w:val="left"/>
              <w:rPr>
                <w:szCs w:val="20"/>
              </w:rPr>
            </w:pPr>
            <w:r>
              <w:rPr>
                <w:szCs w:val="20"/>
              </w:rPr>
              <w:t>Length of the content</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DEC9A6" w14:textId="77777777" w:rsidR="008F0E3D" w:rsidRDefault="008F0E3D" w:rsidP="004E34C3">
            <w:pPr>
              <w:spacing w:line="276" w:lineRule="auto"/>
              <w:ind w:right="-2858"/>
              <w:jc w:val="left"/>
              <w:rPr>
                <w:szCs w:val="20"/>
              </w:rPr>
            </w:pPr>
            <w:r>
              <w:rPr>
                <w:szCs w:val="20"/>
              </w:rPr>
              <w:t>String</w:t>
            </w:r>
          </w:p>
        </w:tc>
      </w:tr>
      <w:tr w:rsidR="008F0E3D" w14:paraId="1D679C50" w14:textId="77777777" w:rsidTr="00B86A4B">
        <w:trPr>
          <w:trHeight w:val="54"/>
        </w:trPr>
        <w:tc>
          <w:tcPr>
            <w:tcW w:w="9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95ED2" w14:textId="77777777" w:rsidR="008F0E3D" w:rsidRDefault="008F0E3D" w:rsidP="004E34C3">
            <w:pPr>
              <w:spacing w:line="276" w:lineRule="auto"/>
              <w:ind w:right="-2858"/>
              <w:jc w:val="left"/>
              <w:rPr>
                <w:szCs w:val="20"/>
              </w:rPr>
            </w:pPr>
            <w:r>
              <w:rPr>
                <w:szCs w:val="20"/>
              </w:rPr>
              <w:t>Date</w:t>
            </w:r>
          </w:p>
        </w:tc>
        <w:tc>
          <w:tcPr>
            <w:tcW w:w="38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78996" w14:textId="77777777" w:rsidR="008F0E3D" w:rsidRPr="000C5CAE" w:rsidRDefault="008F0E3D" w:rsidP="004E34C3">
            <w:pPr>
              <w:jc w:val="left"/>
            </w:pPr>
            <w:r w:rsidRPr="000C5CAE">
              <w:t>Date of operation execution e.g. - [Tue, 17 May 2022 06:30:16 GMT]</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61D86" w14:textId="77777777" w:rsidR="008F0E3D" w:rsidRDefault="008F0E3D" w:rsidP="004E34C3">
            <w:pPr>
              <w:spacing w:line="276" w:lineRule="auto"/>
              <w:ind w:right="-2858"/>
              <w:jc w:val="left"/>
              <w:rPr>
                <w:szCs w:val="20"/>
              </w:rPr>
            </w:pPr>
            <w:r>
              <w:rPr>
                <w:szCs w:val="20"/>
              </w:rPr>
              <w:t>Datetime</w:t>
            </w:r>
          </w:p>
        </w:tc>
      </w:tr>
      <w:tr w:rsidR="008F0E3D" w14:paraId="2B1917DD" w14:textId="77777777" w:rsidTr="00B86A4B">
        <w:trPr>
          <w:trHeight w:val="54"/>
        </w:trPr>
        <w:tc>
          <w:tcPr>
            <w:tcW w:w="9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E45BA4" w14:textId="77777777" w:rsidR="008F0E3D" w:rsidRDefault="008F0E3D" w:rsidP="004E34C3">
            <w:pPr>
              <w:spacing w:line="276" w:lineRule="auto"/>
              <w:ind w:right="-2858"/>
              <w:jc w:val="left"/>
              <w:rPr>
                <w:szCs w:val="20"/>
              </w:rPr>
            </w:pPr>
            <w:r>
              <w:rPr>
                <w:szCs w:val="20"/>
              </w:rPr>
              <w:t>Content-Length</w:t>
            </w:r>
          </w:p>
        </w:tc>
        <w:tc>
          <w:tcPr>
            <w:tcW w:w="38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C6D5C" w14:textId="77777777" w:rsidR="008F0E3D" w:rsidRDefault="008F0E3D" w:rsidP="004E34C3">
            <w:pPr>
              <w:spacing w:line="276" w:lineRule="auto"/>
              <w:ind w:right="-2858"/>
              <w:jc w:val="left"/>
              <w:rPr>
                <w:szCs w:val="20"/>
              </w:rPr>
            </w:pPr>
            <w:r>
              <w:rPr>
                <w:szCs w:val="20"/>
              </w:rPr>
              <w:t>Length of the content</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C208A" w14:textId="77777777" w:rsidR="008F0E3D" w:rsidRDefault="008F0E3D" w:rsidP="004E34C3">
            <w:pPr>
              <w:spacing w:line="276" w:lineRule="auto"/>
              <w:ind w:right="-2858"/>
              <w:jc w:val="left"/>
              <w:rPr>
                <w:szCs w:val="20"/>
              </w:rPr>
            </w:pPr>
            <w:r>
              <w:rPr>
                <w:szCs w:val="20"/>
              </w:rPr>
              <w:t>Bytes</w:t>
            </w:r>
          </w:p>
        </w:tc>
      </w:tr>
    </w:tbl>
    <w:p w14:paraId="480D45AF" w14:textId="47D89A85" w:rsidR="005978F2" w:rsidRDefault="008F55B1" w:rsidP="008F55B1">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4680"/>
        <w:gridCol w:w="4680"/>
      </w:tblGrid>
      <w:tr w:rsidR="006A62C3" w:rsidRPr="00CB6522" w14:paraId="5A5B7575" w14:textId="77777777" w:rsidTr="00B86A4B">
        <w:trPr>
          <w:trHeight w:val="178"/>
        </w:trPr>
        <w:tc>
          <w:tcPr>
            <w:tcW w:w="2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A5BD125" w14:textId="77777777" w:rsidR="00D2292D" w:rsidRPr="008F55B1" w:rsidRDefault="00D2292D" w:rsidP="004E34C3">
            <w:pPr>
              <w:spacing w:line="276" w:lineRule="auto"/>
              <w:ind w:right="-2858"/>
              <w:jc w:val="left"/>
              <w:rPr>
                <w:bCs/>
                <w:szCs w:val="20"/>
              </w:rPr>
            </w:pPr>
            <w:r w:rsidRPr="008F55B1">
              <w:rPr>
                <w:bCs/>
                <w:szCs w:val="20"/>
              </w:rPr>
              <w:t>HTTP Code</w:t>
            </w:r>
          </w:p>
        </w:tc>
        <w:tc>
          <w:tcPr>
            <w:tcW w:w="2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736E4F" w14:textId="50159279" w:rsidR="00D2292D" w:rsidRPr="008F55B1" w:rsidRDefault="00D2292D" w:rsidP="004E34C3">
            <w:pPr>
              <w:spacing w:line="276" w:lineRule="auto"/>
              <w:ind w:right="-2858"/>
              <w:jc w:val="left"/>
              <w:rPr>
                <w:bCs/>
                <w:szCs w:val="20"/>
              </w:rPr>
            </w:pPr>
            <w:r w:rsidRPr="008F55B1">
              <w:rPr>
                <w:bCs/>
                <w:szCs w:val="20"/>
              </w:rPr>
              <w:t>Result Description</w:t>
            </w:r>
          </w:p>
        </w:tc>
      </w:tr>
      <w:tr w:rsidR="00D2292D" w:rsidRPr="00CB6522" w14:paraId="7F90177B" w14:textId="77777777" w:rsidTr="00B86A4B">
        <w:trPr>
          <w:trHeight w:val="277"/>
        </w:trPr>
        <w:tc>
          <w:tcPr>
            <w:tcW w:w="2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60284" w14:textId="77777777" w:rsidR="00D2292D" w:rsidRPr="00CB6522" w:rsidRDefault="00D2292D" w:rsidP="004E34C3">
            <w:pPr>
              <w:spacing w:line="276" w:lineRule="auto"/>
              <w:ind w:right="-2858"/>
              <w:jc w:val="left"/>
              <w:rPr>
                <w:szCs w:val="20"/>
              </w:rPr>
            </w:pPr>
            <w:r w:rsidRPr="00CB6522">
              <w:rPr>
                <w:szCs w:val="20"/>
              </w:rPr>
              <w:t>200</w:t>
            </w:r>
          </w:p>
        </w:tc>
        <w:tc>
          <w:tcPr>
            <w:tcW w:w="2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B42D7" w14:textId="6CB584DB" w:rsidR="00D2292D" w:rsidRPr="00CB6522" w:rsidRDefault="00D2292D" w:rsidP="004E34C3">
            <w:pPr>
              <w:spacing w:line="276" w:lineRule="auto"/>
              <w:ind w:right="-2858"/>
              <w:jc w:val="left"/>
              <w:rPr>
                <w:szCs w:val="20"/>
              </w:rPr>
            </w:pPr>
            <w:r w:rsidRPr="00CB6522">
              <w:rPr>
                <w:szCs w:val="20"/>
              </w:rPr>
              <w:t>Successful</w:t>
            </w:r>
            <w:r w:rsidR="00AA6702">
              <w:rPr>
                <w:szCs w:val="20"/>
              </w:rPr>
              <w:t xml:space="preserve"> </w:t>
            </w:r>
            <w:r w:rsidRPr="00CB6522">
              <w:rPr>
                <w:szCs w:val="20"/>
              </w:rPr>
              <w:t>Operation</w:t>
            </w:r>
          </w:p>
        </w:tc>
      </w:tr>
    </w:tbl>
    <w:p w14:paraId="28754E46" w14:textId="51F9EE7D" w:rsidR="008F55B1" w:rsidRDefault="008F55B1" w:rsidP="008F55B1">
      <w:pPr>
        <w:pStyle w:val="Heading3"/>
        <w:sectPr w:rsidR="008F55B1"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20"/>
        <w:gridCol w:w="3121"/>
        <w:gridCol w:w="3119"/>
      </w:tblGrid>
      <w:tr w:rsidR="00C64E13" w:rsidRPr="00CB6522" w14:paraId="1B117E50" w14:textId="77777777" w:rsidTr="00B86A4B">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824A2DB" w14:textId="77777777" w:rsidR="00D2292D" w:rsidRPr="00CB6522" w:rsidRDefault="00D2292D" w:rsidP="004E34C3">
            <w:pPr>
              <w:spacing w:line="276" w:lineRule="auto"/>
              <w:ind w:right="-2858"/>
              <w:jc w:val="left"/>
              <w:rPr>
                <w:szCs w:val="20"/>
              </w:rPr>
            </w:pPr>
            <w:r w:rsidRPr="00CB6522">
              <w:rPr>
                <w:szCs w:val="20"/>
              </w:rPr>
              <w:t>HTTP Code</w:t>
            </w:r>
          </w:p>
        </w:tc>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88943C" w14:textId="77777777" w:rsidR="00D2292D" w:rsidRPr="00CB6522" w:rsidRDefault="00D2292D" w:rsidP="004E34C3">
            <w:pPr>
              <w:spacing w:line="276" w:lineRule="auto"/>
              <w:ind w:right="-2858"/>
              <w:jc w:val="left"/>
              <w:rPr>
                <w:szCs w:val="20"/>
              </w:rPr>
            </w:pPr>
            <w:r w:rsidRPr="00CB6522">
              <w:rPr>
                <w:szCs w:val="20"/>
              </w:rPr>
              <w:t>Error Code</w:t>
            </w:r>
          </w:p>
        </w:tc>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2AB921F" w14:textId="77777777" w:rsidR="00D2292D" w:rsidRPr="00CB6522" w:rsidRDefault="00D2292D" w:rsidP="004E34C3">
            <w:pPr>
              <w:spacing w:line="276" w:lineRule="auto"/>
              <w:ind w:right="-2858"/>
              <w:jc w:val="left"/>
              <w:rPr>
                <w:szCs w:val="20"/>
              </w:rPr>
            </w:pPr>
            <w:r w:rsidRPr="00CB6522">
              <w:rPr>
                <w:szCs w:val="20"/>
              </w:rPr>
              <w:t>Error Description</w:t>
            </w:r>
          </w:p>
        </w:tc>
      </w:tr>
      <w:tr w:rsidR="00D2292D" w:rsidRPr="00CB6522" w14:paraId="2D958DCA" w14:textId="77777777" w:rsidTr="00B86A4B">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278EBE" w14:textId="77777777" w:rsidR="00D2292D" w:rsidRPr="00CB6522" w:rsidRDefault="00D2292D" w:rsidP="004E34C3">
            <w:pPr>
              <w:spacing w:line="276" w:lineRule="auto"/>
              <w:ind w:right="-2858"/>
              <w:jc w:val="left"/>
              <w:rPr>
                <w:szCs w:val="20"/>
              </w:rPr>
            </w:pPr>
            <w:r w:rsidRPr="00CB6522">
              <w:rPr>
                <w:szCs w:val="20"/>
              </w:rPr>
              <w:t>500</w:t>
            </w:r>
          </w:p>
        </w:tc>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BD408" w14:textId="77777777" w:rsidR="00D2292D" w:rsidRPr="00CB6522" w:rsidRDefault="00D2292D" w:rsidP="004E34C3">
            <w:pPr>
              <w:spacing w:line="276" w:lineRule="auto"/>
              <w:ind w:right="-2858"/>
              <w:jc w:val="left"/>
              <w:rPr>
                <w:szCs w:val="20"/>
              </w:rPr>
            </w:pPr>
            <w:r w:rsidRPr="00CB6522">
              <w:rPr>
                <w:szCs w:val="20"/>
              </w:rPr>
              <w:t>500</w:t>
            </w:r>
          </w:p>
        </w:tc>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221BE8" w14:textId="77777777" w:rsidR="00D2292D" w:rsidRPr="00CB6522" w:rsidRDefault="00D2292D" w:rsidP="004E34C3">
            <w:pPr>
              <w:spacing w:line="276" w:lineRule="auto"/>
              <w:ind w:right="-2858"/>
              <w:jc w:val="left"/>
              <w:rPr>
                <w:szCs w:val="20"/>
              </w:rPr>
            </w:pPr>
            <w:r w:rsidRPr="00CB6522">
              <w:rPr>
                <w:szCs w:val="20"/>
              </w:rPr>
              <w:t>Internal Server Error</w:t>
            </w:r>
          </w:p>
        </w:tc>
      </w:tr>
    </w:tbl>
    <w:p w14:paraId="04868D82" w14:textId="77777777" w:rsidR="008245FF" w:rsidRDefault="008245FF" w:rsidP="00D96554">
      <w:pPr>
        <w:pStyle w:val="Heading2"/>
        <w:sectPr w:rsidR="008245FF" w:rsidSect="001D5D79">
          <w:type w:val="continuous"/>
          <w:pgSz w:w="12240" w:h="20160" w:code="5"/>
          <w:pgMar w:top="1440" w:right="1440" w:bottom="1440" w:left="1440" w:header="720" w:footer="720" w:gutter="0"/>
          <w:cols w:space="720"/>
        </w:sectPr>
      </w:pPr>
      <w:bookmarkStart w:id="33" w:name="OLE_LINK39"/>
      <w:bookmarkStart w:id="34" w:name="OLE_LINK67"/>
      <w:bookmarkEnd w:id="3"/>
      <w:bookmarkEnd w:id="28"/>
      <w:bookmarkEnd w:id="29"/>
    </w:p>
    <w:p w14:paraId="2D5336A5" w14:textId="18A0C6E2" w:rsidR="003B6507" w:rsidRPr="00440A49" w:rsidRDefault="00B9695E" w:rsidP="00D96554">
      <w:pPr>
        <w:pStyle w:val="Heading2"/>
      </w:pPr>
      <w:bookmarkStart w:id="35" w:name="_Toc220593278"/>
      <w:r w:rsidRPr="00440A49">
        <w:lastRenderedPageBreak/>
        <w:t>GET- EBOM Details</w:t>
      </w:r>
      <w:bookmarkEnd w:id="35"/>
    </w:p>
    <w:p w14:paraId="61FF1CD3" w14:textId="438665A4" w:rsidR="003B22BB" w:rsidRPr="00AB0DE3" w:rsidRDefault="00AB0DE3" w:rsidP="00AB0DE3">
      <w:pPr>
        <w:rPr>
          <w:szCs w:val="20"/>
        </w:rPr>
      </w:pPr>
      <w:bookmarkStart w:id="36" w:name="OLE_LINK56"/>
      <w:r w:rsidRPr="00AB0DE3">
        <w:rPr>
          <w:szCs w:val="20"/>
        </w:rPr>
        <w:t>Th</w:t>
      </w:r>
      <w:r w:rsidR="00211644">
        <w:rPr>
          <w:szCs w:val="20"/>
        </w:rPr>
        <w:t>is</w:t>
      </w:r>
      <w:r w:rsidRPr="00AB0DE3">
        <w:rPr>
          <w:szCs w:val="20"/>
        </w:rPr>
        <w:t xml:space="preserve"> API retrieve</w:t>
      </w:r>
      <w:r w:rsidR="00211644">
        <w:rPr>
          <w:szCs w:val="20"/>
        </w:rPr>
        <w:t>s</w:t>
      </w:r>
      <w:r w:rsidRPr="00AB0DE3">
        <w:rPr>
          <w:szCs w:val="20"/>
        </w:rPr>
        <w:t xml:space="preserve"> EBOM data, allowing for keyword filtering and pagination to search and fetch detailed information.</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158"/>
        <w:gridCol w:w="7202"/>
      </w:tblGrid>
      <w:tr w:rsidR="00150E67" w:rsidRPr="00440A49" w14:paraId="5F94FEB1" w14:textId="77777777" w:rsidTr="00B86A4B">
        <w:trPr>
          <w:trHeight w:val="75"/>
        </w:trPr>
        <w:tc>
          <w:tcPr>
            <w:tcW w:w="11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2D449D0" w14:textId="77777777" w:rsidR="003B6507" w:rsidRPr="00F759F7" w:rsidRDefault="003B6507" w:rsidP="004E34C3">
            <w:pPr>
              <w:spacing w:line="276" w:lineRule="auto"/>
              <w:jc w:val="left"/>
              <w:rPr>
                <w:szCs w:val="20"/>
              </w:rPr>
            </w:pPr>
            <w:r w:rsidRPr="00F759F7">
              <w:rPr>
                <w:szCs w:val="20"/>
              </w:rPr>
              <w:t>PROTOCOL</w:t>
            </w:r>
          </w:p>
        </w:tc>
        <w:tc>
          <w:tcPr>
            <w:tcW w:w="38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09F88" w14:textId="2B1F5076" w:rsidR="003B6507" w:rsidRPr="00AB0DE3" w:rsidRDefault="003B6507" w:rsidP="004E34C3">
            <w:pPr>
              <w:spacing w:line="276" w:lineRule="auto"/>
              <w:jc w:val="left"/>
              <w:rPr>
                <w:szCs w:val="20"/>
              </w:rPr>
            </w:pPr>
            <w:r w:rsidRPr="00AB0DE3">
              <w:rPr>
                <w:szCs w:val="20"/>
              </w:rPr>
              <w:t>HTTPS</w:t>
            </w:r>
          </w:p>
        </w:tc>
      </w:tr>
      <w:tr w:rsidR="00150E67" w:rsidRPr="00440A49" w14:paraId="306E4C20" w14:textId="77777777" w:rsidTr="00B86A4B">
        <w:trPr>
          <w:trHeight w:val="48"/>
        </w:trPr>
        <w:tc>
          <w:tcPr>
            <w:tcW w:w="11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1FBC7C8" w14:textId="697C77EA" w:rsidR="003B6507" w:rsidRPr="00F759F7" w:rsidRDefault="00C658A5" w:rsidP="004E34C3">
            <w:pPr>
              <w:spacing w:line="276" w:lineRule="auto"/>
              <w:jc w:val="left"/>
              <w:rPr>
                <w:szCs w:val="20"/>
              </w:rPr>
            </w:pPr>
            <w:r>
              <w:rPr>
                <w:szCs w:val="20"/>
              </w:rPr>
              <w:t>PATH (Public Exposure)</w:t>
            </w:r>
          </w:p>
        </w:tc>
        <w:tc>
          <w:tcPr>
            <w:tcW w:w="38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2C2AAE" w14:textId="2B728B6A" w:rsidR="003B6507" w:rsidRPr="00AB0DE3" w:rsidRDefault="00E01F9F" w:rsidP="004E34C3">
            <w:pPr>
              <w:spacing w:line="276" w:lineRule="auto"/>
              <w:jc w:val="left"/>
              <w:rPr>
                <w:szCs w:val="20"/>
              </w:rPr>
            </w:pPr>
            <w:hyperlink r:id="rId29" w:history="1">
              <w:r w:rsidRPr="00935191">
                <w:rPr>
                  <w:rStyle w:val="Hyperlink"/>
                  <w:szCs w:val="20"/>
                </w:rPr>
                <w:t>https://ixts-dev-apim.azure-api.net/bom-managementapi/v1/bom/fetch</w:t>
              </w:r>
            </w:hyperlink>
            <w:r w:rsidR="00632D9F" w:rsidRPr="00AB0DE3">
              <w:rPr>
                <w:szCs w:val="20"/>
              </w:rPr>
              <w:t>?</w:t>
            </w:r>
            <w:r>
              <w:rPr>
                <w:szCs w:val="20"/>
              </w:rPr>
              <w:t xml:space="preserve"> </w:t>
            </w:r>
          </w:p>
        </w:tc>
      </w:tr>
      <w:tr w:rsidR="00150E67" w:rsidRPr="00440A49" w14:paraId="4076DD87" w14:textId="77777777" w:rsidTr="00B86A4B">
        <w:trPr>
          <w:trHeight w:val="62"/>
        </w:trPr>
        <w:tc>
          <w:tcPr>
            <w:tcW w:w="11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26B2538" w14:textId="77777777" w:rsidR="003B6507" w:rsidRPr="00F759F7" w:rsidRDefault="003B6507" w:rsidP="004E34C3">
            <w:pPr>
              <w:spacing w:line="276" w:lineRule="auto"/>
              <w:jc w:val="left"/>
              <w:rPr>
                <w:szCs w:val="20"/>
              </w:rPr>
            </w:pPr>
            <w:r w:rsidRPr="00F759F7">
              <w:rPr>
                <w:szCs w:val="20"/>
              </w:rPr>
              <w:t>METHOD</w:t>
            </w:r>
          </w:p>
        </w:tc>
        <w:tc>
          <w:tcPr>
            <w:tcW w:w="38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7F94A9" w14:textId="6B5E8346" w:rsidR="003B6507" w:rsidRPr="00AB0DE3" w:rsidRDefault="00A710D7" w:rsidP="004E34C3">
            <w:pPr>
              <w:spacing w:line="276" w:lineRule="auto"/>
              <w:jc w:val="left"/>
              <w:rPr>
                <w:szCs w:val="20"/>
              </w:rPr>
            </w:pPr>
            <w:r w:rsidRPr="00AB0DE3">
              <w:rPr>
                <w:szCs w:val="20"/>
              </w:rPr>
              <w:t>GET</w:t>
            </w:r>
          </w:p>
        </w:tc>
      </w:tr>
      <w:tr w:rsidR="00150E67" w:rsidRPr="00440A49" w14:paraId="46046C72" w14:textId="77777777" w:rsidTr="00B86A4B">
        <w:trPr>
          <w:trHeight w:val="110"/>
        </w:trPr>
        <w:tc>
          <w:tcPr>
            <w:tcW w:w="11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1D5E7C" w14:textId="77777777" w:rsidR="003B6507" w:rsidRPr="00F759F7" w:rsidRDefault="003B6507" w:rsidP="004E34C3">
            <w:pPr>
              <w:spacing w:line="276" w:lineRule="auto"/>
              <w:jc w:val="left"/>
              <w:rPr>
                <w:szCs w:val="20"/>
              </w:rPr>
            </w:pPr>
            <w:r w:rsidRPr="00F759F7">
              <w:rPr>
                <w:szCs w:val="20"/>
              </w:rPr>
              <w:t>CONTENT TYPE</w:t>
            </w:r>
          </w:p>
        </w:tc>
        <w:tc>
          <w:tcPr>
            <w:tcW w:w="38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E77BE" w14:textId="77777777" w:rsidR="003B6507" w:rsidRPr="00AB0DE3" w:rsidRDefault="003B6507" w:rsidP="004E34C3">
            <w:pPr>
              <w:spacing w:line="276" w:lineRule="auto"/>
              <w:jc w:val="left"/>
              <w:rPr>
                <w:szCs w:val="20"/>
              </w:rPr>
            </w:pPr>
            <w:r w:rsidRPr="00AB0DE3">
              <w:rPr>
                <w:szCs w:val="20"/>
              </w:rPr>
              <w:t>application / json</w:t>
            </w:r>
          </w:p>
        </w:tc>
      </w:tr>
      <w:tr w:rsidR="00150E67" w:rsidRPr="00440A49" w14:paraId="4D4BEE7B" w14:textId="77777777" w:rsidTr="00B86A4B">
        <w:trPr>
          <w:trHeight w:val="110"/>
        </w:trPr>
        <w:tc>
          <w:tcPr>
            <w:tcW w:w="11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2C122A3" w14:textId="54B95948" w:rsidR="003B6507" w:rsidRPr="00F759F7" w:rsidRDefault="004604D3" w:rsidP="004E34C3">
            <w:pPr>
              <w:spacing w:line="276" w:lineRule="auto"/>
              <w:jc w:val="left"/>
              <w:rPr>
                <w:szCs w:val="20"/>
              </w:rPr>
            </w:pPr>
            <w:r w:rsidRPr="00F759F7">
              <w:rPr>
                <w:szCs w:val="20"/>
              </w:rPr>
              <w:t>Query Parameters</w:t>
            </w:r>
          </w:p>
        </w:tc>
        <w:tc>
          <w:tcPr>
            <w:tcW w:w="38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5A9D29" w14:textId="1CC50C61" w:rsidR="003B6507" w:rsidRPr="00AB0DE3" w:rsidRDefault="004604D3" w:rsidP="004E34C3">
            <w:pPr>
              <w:jc w:val="left"/>
              <w:rPr>
                <w:szCs w:val="20"/>
              </w:rPr>
            </w:pPr>
            <w:proofErr w:type="spellStart"/>
            <w:r w:rsidRPr="00AB0DE3">
              <w:rPr>
                <w:szCs w:val="20"/>
              </w:rPr>
              <w:t>bom_id</w:t>
            </w:r>
            <w:proofErr w:type="spellEnd"/>
            <w:r w:rsidRPr="00AB0DE3">
              <w:rPr>
                <w:szCs w:val="20"/>
              </w:rPr>
              <w:t xml:space="preserve">, </w:t>
            </w:r>
            <w:proofErr w:type="spellStart"/>
            <w:r w:rsidRPr="00AB0DE3">
              <w:rPr>
                <w:szCs w:val="20"/>
              </w:rPr>
              <w:t>bom_rev_id</w:t>
            </w:r>
            <w:proofErr w:type="spellEnd"/>
            <w:r w:rsidRPr="00AB0DE3">
              <w:rPr>
                <w:szCs w:val="20"/>
              </w:rPr>
              <w:t>, offset, limits</w:t>
            </w:r>
            <w:r w:rsidR="00023C50" w:rsidRPr="00AB0DE3">
              <w:rPr>
                <w:szCs w:val="20"/>
              </w:rPr>
              <w:t xml:space="preserve">, </w:t>
            </w:r>
            <w:proofErr w:type="spellStart"/>
            <w:r w:rsidR="00023C50" w:rsidRPr="00AB0DE3">
              <w:rPr>
                <w:szCs w:val="20"/>
              </w:rPr>
              <w:t>so</w:t>
            </w:r>
            <w:r w:rsidR="002F566A" w:rsidRPr="00AB0DE3">
              <w:rPr>
                <w:szCs w:val="20"/>
              </w:rPr>
              <w:t>urce_system</w:t>
            </w:r>
            <w:proofErr w:type="spellEnd"/>
            <w:r w:rsidR="002F566A" w:rsidRPr="00AB0DE3">
              <w:rPr>
                <w:szCs w:val="20"/>
              </w:rPr>
              <w:t>,</w:t>
            </w:r>
            <w:r w:rsidR="00A212A8" w:rsidRPr="00AB0DE3">
              <w:rPr>
                <w:szCs w:val="20"/>
              </w:rPr>
              <w:t xml:space="preserve"> </w:t>
            </w:r>
            <w:proofErr w:type="spellStart"/>
            <w:r w:rsidR="00183107" w:rsidRPr="00AB0DE3">
              <w:rPr>
                <w:szCs w:val="20"/>
              </w:rPr>
              <w:t>fetch_children</w:t>
            </w:r>
            <w:proofErr w:type="spellEnd"/>
          </w:p>
        </w:tc>
      </w:tr>
      <w:tr w:rsidR="00150E67" w:rsidRPr="00440A49" w14:paraId="2F3B882B" w14:textId="77777777" w:rsidTr="00B86A4B">
        <w:trPr>
          <w:trHeight w:val="110"/>
        </w:trPr>
        <w:tc>
          <w:tcPr>
            <w:tcW w:w="11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7FE62E76" w14:textId="728EFFD1" w:rsidR="00FD5616" w:rsidRPr="00F759F7" w:rsidRDefault="00FD5616" w:rsidP="004E34C3">
            <w:pPr>
              <w:spacing w:line="276" w:lineRule="auto"/>
              <w:jc w:val="left"/>
              <w:rPr>
                <w:szCs w:val="20"/>
              </w:rPr>
            </w:pPr>
            <w:r w:rsidRPr="00F759F7">
              <w:rPr>
                <w:szCs w:val="20"/>
              </w:rPr>
              <w:t>Sample Json Response</w:t>
            </w:r>
          </w:p>
        </w:tc>
        <w:tc>
          <w:tcPr>
            <w:tcW w:w="38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915A21" w14:textId="6D47CF3B" w:rsidR="00FD5616" w:rsidRPr="00AB0DE3" w:rsidRDefault="00BF4F8B" w:rsidP="004E34C3">
            <w:pPr>
              <w:jc w:val="left"/>
              <w:rPr>
                <w:szCs w:val="20"/>
              </w:rPr>
            </w:pPr>
            <w:hyperlink r:id="rId30" w:history="1">
              <w:r w:rsidRPr="00AB0DE3">
                <w:rPr>
                  <w:rStyle w:val="Hyperlink"/>
                  <w:szCs w:val="20"/>
                </w:rPr>
                <w:t>Link</w:t>
              </w:r>
            </w:hyperlink>
          </w:p>
        </w:tc>
      </w:tr>
    </w:tbl>
    <w:p w14:paraId="6ECF0654" w14:textId="1237FB46" w:rsidR="003B6507" w:rsidRPr="00440A49" w:rsidRDefault="008245FF" w:rsidP="008245FF">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2930"/>
        <w:gridCol w:w="4984"/>
        <w:gridCol w:w="678"/>
        <w:gridCol w:w="769"/>
      </w:tblGrid>
      <w:tr w:rsidR="00D55946" w:rsidRPr="00F759F7" w14:paraId="6A4B5DE5" w14:textId="77777777" w:rsidTr="00B86A4B">
        <w:trPr>
          <w:trHeight w:val="407"/>
        </w:trPr>
        <w:tc>
          <w:tcPr>
            <w:tcW w:w="1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5398105" w14:textId="77777777" w:rsidR="003B6507" w:rsidRPr="00F759F7" w:rsidRDefault="003B6507" w:rsidP="004E34C3">
            <w:pPr>
              <w:spacing w:line="276" w:lineRule="auto"/>
              <w:jc w:val="left"/>
              <w:rPr>
                <w:szCs w:val="20"/>
              </w:rPr>
            </w:pPr>
            <w:r w:rsidRPr="00F759F7">
              <w:rPr>
                <w:szCs w:val="20"/>
              </w:rPr>
              <w:t>Parameter</w:t>
            </w:r>
          </w:p>
        </w:tc>
        <w:tc>
          <w:tcPr>
            <w:tcW w:w="26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A177708" w14:textId="77777777" w:rsidR="003B6507" w:rsidRPr="00F759F7" w:rsidRDefault="003B6507" w:rsidP="004E34C3">
            <w:pPr>
              <w:spacing w:line="276" w:lineRule="auto"/>
              <w:jc w:val="left"/>
              <w:rPr>
                <w:szCs w:val="20"/>
              </w:rPr>
            </w:pPr>
            <w:r w:rsidRPr="00F759F7">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13E3C0F" w14:textId="77777777" w:rsidR="003B6507" w:rsidRPr="00F759F7" w:rsidRDefault="003B6507" w:rsidP="004E34C3">
            <w:pPr>
              <w:spacing w:line="276" w:lineRule="auto"/>
              <w:jc w:val="left"/>
              <w:rPr>
                <w:szCs w:val="20"/>
              </w:rPr>
            </w:pPr>
            <w:r w:rsidRPr="00F759F7">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B92D03C" w14:textId="77777777" w:rsidR="003B6507" w:rsidRPr="00F759F7" w:rsidRDefault="003B6507" w:rsidP="004E34C3">
            <w:pPr>
              <w:spacing w:line="276" w:lineRule="auto"/>
              <w:jc w:val="left"/>
              <w:rPr>
                <w:szCs w:val="20"/>
              </w:rPr>
            </w:pPr>
            <w:r w:rsidRPr="00F759F7">
              <w:rPr>
                <w:szCs w:val="20"/>
              </w:rPr>
              <w:t>Type</w:t>
            </w:r>
          </w:p>
        </w:tc>
      </w:tr>
      <w:tr w:rsidR="00C64E13" w:rsidRPr="00F759F7" w14:paraId="352860D0" w14:textId="77777777" w:rsidTr="00B86A4B">
        <w:trPr>
          <w:trHeight w:val="283"/>
        </w:trPr>
        <w:tc>
          <w:tcPr>
            <w:tcW w:w="1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5DFAB2" w14:textId="77777777" w:rsidR="003B6507" w:rsidRPr="00F759F7" w:rsidRDefault="003B6507" w:rsidP="004E34C3">
            <w:pPr>
              <w:spacing w:line="276" w:lineRule="auto"/>
              <w:jc w:val="left"/>
              <w:rPr>
                <w:szCs w:val="20"/>
              </w:rPr>
            </w:pPr>
            <w:r w:rsidRPr="00F759F7">
              <w:rPr>
                <w:szCs w:val="20"/>
              </w:rPr>
              <w:t>Authorization</w:t>
            </w:r>
          </w:p>
        </w:tc>
        <w:tc>
          <w:tcPr>
            <w:tcW w:w="26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77D11" w14:textId="77777777" w:rsidR="003B6507" w:rsidRPr="00F759F7" w:rsidRDefault="003B6507" w:rsidP="004E34C3">
            <w:pPr>
              <w:spacing w:line="276" w:lineRule="auto"/>
              <w:jc w:val="left"/>
              <w:rPr>
                <w:szCs w:val="20"/>
              </w:rPr>
            </w:pPr>
            <w:r w:rsidRPr="00F759F7">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5DF6D" w14:textId="77777777" w:rsidR="003B6507" w:rsidRPr="00F759F7" w:rsidRDefault="003B6507" w:rsidP="004E34C3">
            <w:pPr>
              <w:spacing w:line="276" w:lineRule="auto"/>
              <w:jc w:val="left"/>
              <w:rPr>
                <w:szCs w:val="20"/>
              </w:rPr>
            </w:pPr>
            <w:r w:rsidRPr="00F759F7">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921F3" w14:textId="77777777" w:rsidR="003B6507" w:rsidRPr="00F759F7" w:rsidRDefault="003B6507" w:rsidP="004E34C3">
            <w:pPr>
              <w:spacing w:line="276" w:lineRule="auto"/>
              <w:jc w:val="left"/>
              <w:rPr>
                <w:szCs w:val="20"/>
              </w:rPr>
            </w:pPr>
            <w:r w:rsidRPr="00F759F7">
              <w:rPr>
                <w:szCs w:val="20"/>
              </w:rPr>
              <w:t>String</w:t>
            </w:r>
          </w:p>
        </w:tc>
      </w:tr>
      <w:tr w:rsidR="00C64E13" w:rsidRPr="00F759F7" w14:paraId="321081F1" w14:textId="77777777" w:rsidTr="00B86A4B">
        <w:trPr>
          <w:trHeight w:val="59"/>
        </w:trPr>
        <w:tc>
          <w:tcPr>
            <w:tcW w:w="1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6D703" w14:textId="77777777" w:rsidR="003B6507" w:rsidRPr="00F759F7" w:rsidRDefault="003B6507" w:rsidP="004E34C3">
            <w:pPr>
              <w:spacing w:line="276" w:lineRule="auto"/>
              <w:jc w:val="left"/>
              <w:rPr>
                <w:szCs w:val="20"/>
              </w:rPr>
            </w:pPr>
            <w:r w:rsidRPr="00F759F7">
              <w:rPr>
                <w:szCs w:val="20"/>
              </w:rPr>
              <w:t>Content-Type</w:t>
            </w:r>
          </w:p>
        </w:tc>
        <w:tc>
          <w:tcPr>
            <w:tcW w:w="26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38AEC" w14:textId="77777777" w:rsidR="003B6507" w:rsidRPr="00F759F7" w:rsidRDefault="003B6507" w:rsidP="004E34C3">
            <w:pPr>
              <w:spacing w:line="276" w:lineRule="auto"/>
              <w:jc w:val="left"/>
              <w:rPr>
                <w:szCs w:val="20"/>
              </w:rPr>
            </w:pPr>
            <w:r w:rsidRPr="00F759F7">
              <w:rPr>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54ABD" w14:textId="77777777" w:rsidR="003B6507" w:rsidRPr="00F759F7" w:rsidRDefault="003B6507" w:rsidP="004E34C3">
            <w:pPr>
              <w:spacing w:line="276" w:lineRule="auto"/>
              <w:jc w:val="left"/>
              <w:rPr>
                <w:szCs w:val="20"/>
              </w:rPr>
            </w:pPr>
            <w:r w:rsidRPr="00F759F7">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107AF" w14:textId="77777777" w:rsidR="003B6507" w:rsidRPr="00F759F7" w:rsidRDefault="003B6507" w:rsidP="004E34C3">
            <w:pPr>
              <w:spacing w:line="276" w:lineRule="auto"/>
              <w:jc w:val="left"/>
              <w:rPr>
                <w:szCs w:val="20"/>
              </w:rPr>
            </w:pPr>
            <w:r w:rsidRPr="00F759F7">
              <w:rPr>
                <w:szCs w:val="20"/>
              </w:rPr>
              <w:t>String</w:t>
            </w:r>
          </w:p>
        </w:tc>
      </w:tr>
      <w:tr w:rsidR="00C64E13" w:rsidRPr="00F759F7" w14:paraId="50FF6E08" w14:textId="77777777" w:rsidTr="00B86A4B">
        <w:trPr>
          <w:trHeight w:val="59"/>
        </w:trPr>
        <w:tc>
          <w:tcPr>
            <w:tcW w:w="1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E2416F" w14:textId="3305EE2B" w:rsidR="00705428" w:rsidRPr="00F759F7" w:rsidRDefault="00705428" w:rsidP="004E34C3">
            <w:pPr>
              <w:spacing w:line="276" w:lineRule="auto"/>
              <w:jc w:val="left"/>
              <w:rPr>
                <w:szCs w:val="20"/>
              </w:rPr>
            </w:pPr>
            <w:r w:rsidRPr="00F759F7">
              <w:rPr>
                <w:szCs w:val="20"/>
              </w:rPr>
              <w:t>Ocp-Apim-Subscription-Key</w:t>
            </w:r>
          </w:p>
        </w:tc>
        <w:tc>
          <w:tcPr>
            <w:tcW w:w="26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F5327D" w14:textId="4295D928" w:rsidR="00705428" w:rsidRPr="00F759F7" w:rsidRDefault="00705428" w:rsidP="004E34C3">
            <w:pPr>
              <w:spacing w:line="276" w:lineRule="auto"/>
              <w:jc w:val="left"/>
              <w:rPr>
                <w:szCs w:val="20"/>
              </w:rPr>
            </w:pPr>
            <w:r w:rsidRPr="00F759F7">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9EC637" w14:textId="09B8A1D6" w:rsidR="00705428" w:rsidRPr="00F759F7" w:rsidRDefault="00705428" w:rsidP="004E34C3">
            <w:pPr>
              <w:spacing w:line="276" w:lineRule="auto"/>
              <w:jc w:val="left"/>
              <w:rPr>
                <w:szCs w:val="20"/>
              </w:rPr>
            </w:pPr>
            <w:r w:rsidRPr="00F759F7">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271FE5" w14:textId="67988EBC" w:rsidR="00705428" w:rsidRPr="00F759F7" w:rsidRDefault="00705428" w:rsidP="004E34C3">
            <w:pPr>
              <w:spacing w:line="276" w:lineRule="auto"/>
              <w:jc w:val="left"/>
              <w:rPr>
                <w:szCs w:val="20"/>
              </w:rPr>
            </w:pPr>
            <w:r w:rsidRPr="00F759F7">
              <w:rPr>
                <w:szCs w:val="20"/>
              </w:rPr>
              <w:t>String</w:t>
            </w:r>
          </w:p>
        </w:tc>
      </w:tr>
    </w:tbl>
    <w:p w14:paraId="3E55CB53" w14:textId="19A16158" w:rsidR="003B6507" w:rsidRPr="00F759F7" w:rsidRDefault="004A066F" w:rsidP="003B6507">
      <w:pPr>
        <w:spacing w:after="0" w:line="276" w:lineRule="auto"/>
        <w:rPr>
          <w:rFonts w:eastAsia="Calibri" w:cs="Arial"/>
          <w:bCs/>
          <w:szCs w:val="20"/>
        </w:rPr>
      </w:pPr>
      <w:r>
        <w:rPr>
          <w:rFonts w:eastAsia="Calibri" w:cs="Arial"/>
          <w:bCs/>
          <w:szCs w:val="20"/>
        </w:rPr>
        <w:t>*Mandatory / Optional</w:t>
      </w:r>
    </w:p>
    <w:p w14:paraId="1E94B4F7" w14:textId="40FD32DF" w:rsidR="008F0E3D" w:rsidRDefault="008245FF" w:rsidP="008245FF">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69"/>
        <w:gridCol w:w="6267"/>
        <w:gridCol w:w="1024"/>
      </w:tblGrid>
      <w:tr w:rsidR="00D55946" w14:paraId="09AD4800" w14:textId="77777777" w:rsidTr="00B86A4B">
        <w:trPr>
          <w:trHeight w:val="196"/>
        </w:trPr>
        <w:tc>
          <w:tcPr>
            <w:tcW w:w="11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9E3DAD5" w14:textId="77777777" w:rsidR="008F0E3D" w:rsidRDefault="008F0E3D" w:rsidP="004E34C3">
            <w:pPr>
              <w:spacing w:line="276" w:lineRule="auto"/>
              <w:jc w:val="left"/>
              <w:rPr>
                <w:szCs w:val="20"/>
              </w:rPr>
            </w:pPr>
            <w:r>
              <w:rPr>
                <w:szCs w:val="20"/>
              </w:rPr>
              <w:t>Parameter</w:t>
            </w:r>
          </w:p>
        </w:tc>
        <w:tc>
          <w:tcPr>
            <w:tcW w:w="33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54EF460" w14:textId="77777777" w:rsidR="008F0E3D" w:rsidRDefault="008F0E3D" w:rsidP="004E34C3">
            <w:pPr>
              <w:spacing w:line="276" w:lineRule="auto"/>
              <w:jc w:val="left"/>
              <w:rPr>
                <w:szCs w:val="20"/>
              </w:rPr>
            </w:pPr>
            <w:r>
              <w:rPr>
                <w:szCs w:val="20"/>
              </w:rPr>
              <w:t>Description</w:t>
            </w:r>
          </w:p>
        </w:tc>
        <w:tc>
          <w:tcPr>
            <w:tcW w:w="5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101B5EF" w14:textId="77777777" w:rsidR="008F0E3D" w:rsidRDefault="008F0E3D" w:rsidP="004E34C3">
            <w:pPr>
              <w:spacing w:line="276" w:lineRule="auto"/>
              <w:jc w:val="left"/>
              <w:rPr>
                <w:szCs w:val="20"/>
              </w:rPr>
            </w:pPr>
            <w:r>
              <w:rPr>
                <w:szCs w:val="20"/>
              </w:rPr>
              <w:t>Type</w:t>
            </w:r>
          </w:p>
        </w:tc>
      </w:tr>
      <w:tr w:rsidR="00C64E13" w14:paraId="346A26D9" w14:textId="77777777" w:rsidTr="00B86A4B">
        <w:trPr>
          <w:trHeight w:val="54"/>
        </w:trPr>
        <w:tc>
          <w:tcPr>
            <w:tcW w:w="11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AFE7FD" w14:textId="77777777" w:rsidR="008F0E3D" w:rsidRDefault="008F0E3D" w:rsidP="004E34C3">
            <w:pPr>
              <w:spacing w:line="276" w:lineRule="auto"/>
              <w:jc w:val="left"/>
              <w:rPr>
                <w:szCs w:val="20"/>
              </w:rPr>
            </w:pPr>
            <w:r>
              <w:rPr>
                <w:szCs w:val="20"/>
              </w:rPr>
              <w:t>Server</w:t>
            </w:r>
          </w:p>
        </w:tc>
        <w:tc>
          <w:tcPr>
            <w:tcW w:w="33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63B366" w14:textId="77777777" w:rsidR="008F0E3D" w:rsidRDefault="008F0E3D" w:rsidP="004E34C3">
            <w:pPr>
              <w:spacing w:line="276" w:lineRule="auto"/>
              <w:jc w:val="left"/>
              <w:rPr>
                <w:szCs w:val="20"/>
              </w:rPr>
            </w:pPr>
            <w:r>
              <w:rPr>
                <w:szCs w:val="20"/>
              </w:rPr>
              <w:t>Contains information about how the server handles requests</w:t>
            </w:r>
          </w:p>
        </w:tc>
        <w:tc>
          <w:tcPr>
            <w:tcW w:w="5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60568" w14:textId="77777777" w:rsidR="008F0E3D" w:rsidRDefault="008F0E3D" w:rsidP="004E34C3">
            <w:pPr>
              <w:spacing w:line="276" w:lineRule="auto"/>
              <w:jc w:val="left"/>
              <w:rPr>
                <w:szCs w:val="20"/>
              </w:rPr>
            </w:pPr>
            <w:r>
              <w:rPr>
                <w:szCs w:val="20"/>
              </w:rPr>
              <w:t>String</w:t>
            </w:r>
          </w:p>
        </w:tc>
      </w:tr>
      <w:tr w:rsidR="00C64E13" w14:paraId="0E51A293" w14:textId="77777777" w:rsidTr="00B86A4B">
        <w:trPr>
          <w:trHeight w:val="54"/>
        </w:trPr>
        <w:tc>
          <w:tcPr>
            <w:tcW w:w="11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111EB" w14:textId="77777777" w:rsidR="008F0E3D" w:rsidRDefault="008F0E3D" w:rsidP="004E34C3">
            <w:pPr>
              <w:spacing w:line="276" w:lineRule="auto"/>
              <w:jc w:val="left"/>
              <w:rPr>
                <w:szCs w:val="20"/>
              </w:rPr>
            </w:pPr>
            <w:r>
              <w:rPr>
                <w:szCs w:val="20"/>
              </w:rPr>
              <w:t>Content-Type</w:t>
            </w:r>
          </w:p>
        </w:tc>
        <w:tc>
          <w:tcPr>
            <w:tcW w:w="33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96254" w14:textId="77777777" w:rsidR="008F0E3D" w:rsidRDefault="008F0E3D" w:rsidP="004E34C3">
            <w:pPr>
              <w:spacing w:line="276" w:lineRule="auto"/>
              <w:jc w:val="left"/>
              <w:rPr>
                <w:szCs w:val="20"/>
              </w:rPr>
            </w:pPr>
            <w:r>
              <w:rPr>
                <w:szCs w:val="20"/>
              </w:rPr>
              <w:t>Length of the content</w:t>
            </w:r>
          </w:p>
        </w:tc>
        <w:tc>
          <w:tcPr>
            <w:tcW w:w="5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3DF0F5" w14:textId="77777777" w:rsidR="008F0E3D" w:rsidRDefault="008F0E3D" w:rsidP="004E34C3">
            <w:pPr>
              <w:spacing w:line="276" w:lineRule="auto"/>
              <w:jc w:val="left"/>
              <w:rPr>
                <w:szCs w:val="20"/>
              </w:rPr>
            </w:pPr>
            <w:r>
              <w:rPr>
                <w:szCs w:val="20"/>
              </w:rPr>
              <w:t>String</w:t>
            </w:r>
          </w:p>
        </w:tc>
      </w:tr>
      <w:tr w:rsidR="00C64E13" w14:paraId="06D8A5D8" w14:textId="77777777" w:rsidTr="00B86A4B">
        <w:trPr>
          <w:trHeight w:val="54"/>
        </w:trPr>
        <w:tc>
          <w:tcPr>
            <w:tcW w:w="11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D6A463" w14:textId="77777777" w:rsidR="008F0E3D" w:rsidRDefault="008F0E3D" w:rsidP="004E34C3">
            <w:pPr>
              <w:spacing w:line="276" w:lineRule="auto"/>
              <w:jc w:val="left"/>
              <w:rPr>
                <w:szCs w:val="20"/>
              </w:rPr>
            </w:pPr>
            <w:r>
              <w:rPr>
                <w:szCs w:val="20"/>
              </w:rPr>
              <w:t>Date</w:t>
            </w:r>
          </w:p>
        </w:tc>
        <w:tc>
          <w:tcPr>
            <w:tcW w:w="33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6D52A5" w14:textId="77777777" w:rsidR="008F0E3D" w:rsidRDefault="008F0E3D" w:rsidP="004E34C3">
            <w:pPr>
              <w:spacing w:line="276" w:lineRule="auto"/>
              <w:jc w:val="left"/>
              <w:rPr>
                <w:szCs w:val="20"/>
              </w:rPr>
            </w:pPr>
            <w:r>
              <w:rPr>
                <w:szCs w:val="20"/>
              </w:rPr>
              <w:t>Date of operation execution e.g. - [Tue, 17 May 2022 06:30:16 GMT]</w:t>
            </w:r>
          </w:p>
        </w:tc>
        <w:tc>
          <w:tcPr>
            <w:tcW w:w="5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82DFA" w14:textId="77777777" w:rsidR="008F0E3D" w:rsidRDefault="008F0E3D" w:rsidP="004E34C3">
            <w:pPr>
              <w:spacing w:line="276" w:lineRule="auto"/>
              <w:jc w:val="left"/>
              <w:rPr>
                <w:szCs w:val="20"/>
              </w:rPr>
            </w:pPr>
            <w:r>
              <w:rPr>
                <w:szCs w:val="20"/>
              </w:rPr>
              <w:t>Datetime</w:t>
            </w:r>
          </w:p>
        </w:tc>
      </w:tr>
      <w:tr w:rsidR="00C64E13" w14:paraId="6BAAD7DF" w14:textId="77777777" w:rsidTr="00B86A4B">
        <w:trPr>
          <w:trHeight w:val="54"/>
        </w:trPr>
        <w:tc>
          <w:tcPr>
            <w:tcW w:w="110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EFC20" w14:textId="77777777" w:rsidR="008F0E3D" w:rsidRDefault="008F0E3D" w:rsidP="004E34C3">
            <w:pPr>
              <w:spacing w:line="276" w:lineRule="auto"/>
              <w:jc w:val="left"/>
              <w:rPr>
                <w:szCs w:val="20"/>
              </w:rPr>
            </w:pPr>
            <w:r>
              <w:rPr>
                <w:szCs w:val="20"/>
              </w:rPr>
              <w:t>Content-Length</w:t>
            </w:r>
          </w:p>
        </w:tc>
        <w:tc>
          <w:tcPr>
            <w:tcW w:w="33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B3B5B" w14:textId="77777777" w:rsidR="008F0E3D" w:rsidRDefault="008F0E3D" w:rsidP="004E34C3">
            <w:pPr>
              <w:spacing w:line="276" w:lineRule="auto"/>
              <w:jc w:val="left"/>
              <w:rPr>
                <w:szCs w:val="20"/>
              </w:rPr>
            </w:pPr>
            <w:r>
              <w:rPr>
                <w:szCs w:val="20"/>
              </w:rPr>
              <w:t>Length of the content</w:t>
            </w:r>
          </w:p>
        </w:tc>
        <w:tc>
          <w:tcPr>
            <w:tcW w:w="5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20E2D5" w14:textId="77777777" w:rsidR="008F0E3D" w:rsidRDefault="008F0E3D" w:rsidP="004E34C3">
            <w:pPr>
              <w:spacing w:line="276" w:lineRule="auto"/>
              <w:jc w:val="left"/>
              <w:rPr>
                <w:szCs w:val="20"/>
              </w:rPr>
            </w:pPr>
            <w:r>
              <w:rPr>
                <w:szCs w:val="20"/>
              </w:rPr>
              <w:t>Bytes</w:t>
            </w:r>
          </w:p>
        </w:tc>
      </w:tr>
    </w:tbl>
    <w:p w14:paraId="667181F3" w14:textId="23021DA6" w:rsidR="005978F2" w:rsidRDefault="00911687" w:rsidP="00911687">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6A62C3" w:rsidRPr="00F759F7" w14:paraId="45EB2E66"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0B37F4" w14:textId="77777777" w:rsidR="003B6507" w:rsidRPr="00911687" w:rsidRDefault="003B6507" w:rsidP="004E34C3">
            <w:pPr>
              <w:spacing w:line="276" w:lineRule="auto"/>
              <w:jc w:val="left"/>
              <w:rPr>
                <w:bCs/>
                <w:szCs w:val="20"/>
              </w:rPr>
            </w:pPr>
            <w:r w:rsidRPr="00911687">
              <w:rPr>
                <w:bCs/>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6E421C" w14:textId="77777777" w:rsidR="003B6507" w:rsidRPr="00911687" w:rsidRDefault="003B6507" w:rsidP="004E34C3">
            <w:pPr>
              <w:spacing w:line="276" w:lineRule="auto"/>
              <w:jc w:val="left"/>
              <w:rPr>
                <w:bCs/>
                <w:szCs w:val="20"/>
              </w:rPr>
            </w:pPr>
            <w:r w:rsidRPr="00911687">
              <w:rPr>
                <w:bCs/>
                <w:szCs w:val="20"/>
              </w:rPr>
              <w:t>Result Description</w:t>
            </w:r>
          </w:p>
        </w:tc>
      </w:tr>
      <w:tr w:rsidR="003B6507" w:rsidRPr="00F759F7" w14:paraId="5A9C8EF3"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5FCD0E" w14:textId="77777777" w:rsidR="003B6507" w:rsidRPr="00F759F7" w:rsidRDefault="003B6507" w:rsidP="004E34C3">
            <w:pPr>
              <w:spacing w:line="276" w:lineRule="auto"/>
              <w:jc w:val="left"/>
              <w:rPr>
                <w:szCs w:val="20"/>
              </w:rPr>
            </w:pPr>
            <w:r w:rsidRPr="00F759F7">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4A6F4B" w14:textId="1F550C75" w:rsidR="003B6507" w:rsidRPr="00F759F7" w:rsidRDefault="003B6507" w:rsidP="004E34C3">
            <w:pPr>
              <w:spacing w:line="276" w:lineRule="auto"/>
              <w:jc w:val="left"/>
              <w:rPr>
                <w:szCs w:val="20"/>
              </w:rPr>
            </w:pPr>
            <w:r w:rsidRPr="00F759F7">
              <w:rPr>
                <w:szCs w:val="20"/>
              </w:rPr>
              <w:t>successful</w:t>
            </w:r>
            <w:r w:rsidR="00AA6702">
              <w:rPr>
                <w:szCs w:val="20"/>
              </w:rPr>
              <w:t xml:space="preserve"> </w:t>
            </w:r>
            <w:r w:rsidRPr="00F759F7">
              <w:rPr>
                <w:szCs w:val="20"/>
              </w:rPr>
              <w:t>operation</w:t>
            </w:r>
          </w:p>
        </w:tc>
      </w:tr>
    </w:tbl>
    <w:p w14:paraId="2589FABA" w14:textId="5A5368F5" w:rsidR="00911687" w:rsidRPr="00911687" w:rsidRDefault="00911687" w:rsidP="00911687">
      <w:pPr>
        <w:pStyle w:val="Heading3"/>
        <w:sectPr w:rsidR="00911687" w:rsidRPr="00911687" w:rsidSect="001D5D79">
          <w:pgSz w:w="12240" w:h="20160" w:code="5"/>
          <w:pgMar w:top="1440" w:right="1440" w:bottom="1440" w:left="1440" w:header="720" w:footer="720" w:gutter="0"/>
          <w:cols w:space="720"/>
        </w:sectPr>
      </w:pPr>
      <w:r w:rsidRPr="00911687">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01"/>
        <w:gridCol w:w="1385"/>
        <w:gridCol w:w="6574"/>
      </w:tblGrid>
      <w:tr w:rsidR="00D55946" w:rsidRPr="00F759F7" w14:paraId="03473D30"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B2F0BAF" w14:textId="77777777" w:rsidR="003B6507" w:rsidRPr="00F759F7" w:rsidRDefault="003B6507" w:rsidP="004E34C3">
            <w:pPr>
              <w:spacing w:line="276" w:lineRule="auto"/>
              <w:jc w:val="left"/>
              <w:rPr>
                <w:szCs w:val="20"/>
              </w:rPr>
            </w:pPr>
            <w:r w:rsidRPr="00F759F7">
              <w:rPr>
                <w:szCs w:val="20"/>
              </w:rPr>
              <w:t>HTTP Code</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DFFE7C" w14:textId="77777777" w:rsidR="003B6507" w:rsidRPr="00F759F7" w:rsidRDefault="003B6507" w:rsidP="004E34C3">
            <w:pPr>
              <w:spacing w:line="276" w:lineRule="auto"/>
              <w:jc w:val="left"/>
              <w:rPr>
                <w:szCs w:val="20"/>
              </w:rPr>
            </w:pPr>
            <w:r w:rsidRPr="00F759F7">
              <w:rPr>
                <w:szCs w:val="20"/>
              </w:rPr>
              <w:t>Error Code</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A32A094" w14:textId="77777777" w:rsidR="003B6507" w:rsidRPr="00F759F7" w:rsidRDefault="003B6507" w:rsidP="004E34C3">
            <w:pPr>
              <w:spacing w:line="276" w:lineRule="auto"/>
              <w:jc w:val="left"/>
              <w:rPr>
                <w:szCs w:val="20"/>
              </w:rPr>
            </w:pPr>
            <w:r w:rsidRPr="00F759F7">
              <w:rPr>
                <w:szCs w:val="20"/>
              </w:rPr>
              <w:t>Error Description</w:t>
            </w:r>
          </w:p>
        </w:tc>
      </w:tr>
      <w:tr w:rsidR="003B6507" w:rsidRPr="00F759F7" w14:paraId="32EC1403"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0311CF" w14:textId="77777777" w:rsidR="003B6507" w:rsidRPr="00F759F7" w:rsidRDefault="003B6507" w:rsidP="004E34C3">
            <w:pPr>
              <w:spacing w:line="276" w:lineRule="auto"/>
              <w:jc w:val="left"/>
              <w:rPr>
                <w:szCs w:val="20"/>
              </w:rPr>
            </w:pPr>
            <w:r w:rsidRPr="00F759F7">
              <w:rPr>
                <w:szCs w:val="20"/>
              </w:rPr>
              <w:t>500</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CF14F6" w14:textId="77777777" w:rsidR="003B6507" w:rsidRPr="00F759F7" w:rsidRDefault="003B6507" w:rsidP="004E34C3">
            <w:pPr>
              <w:spacing w:line="276" w:lineRule="auto"/>
              <w:jc w:val="left"/>
              <w:rPr>
                <w:szCs w:val="20"/>
              </w:rPr>
            </w:pPr>
            <w:r w:rsidRPr="00F759F7">
              <w:rPr>
                <w:szCs w:val="20"/>
              </w:rPr>
              <w:t>500</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3D4EC" w14:textId="1C21BBE0" w:rsidR="003B6507" w:rsidRPr="00F759F7" w:rsidRDefault="00244564" w:rsidP="004E34C3">
            <w:pPr>
              <w:spacing w:line="276" w:lineRule="auto"/>
              <w:jc w:val="left"/>
              <w:rPr>
                <w:szCs w:val="20"/>
              </w:rPr>
            </w:pPr>
            <w:r w:rsidRPr="00F759F7">
              <w:rPr>
                <w:szCs w:val="20"/>
              </w:rPr>
              <w:t>Internal Server Error</w:t>
            </w:r>
          </w:p>
        </w:tc>
      </w:tr>
      <w:tr w:rsidR="003B6507" w:rsidRPr="00F759F7" w14:paraId="7BCF117E"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88C5C" w14:textId="77777777" w:rsidR="003B6507" w:rsidRPr="00F759F7" w:rsidRDefault="003B6507" w:rsidP="004E34C3">
            <w:pPr>
              <w:spacing w:line="276" w:lineRule="auto"/>
              <w:jc w:val="left"/>
              <w:rPr>
                <w:szCs w:val="20"/>
              </w:rPr>
            </w:pPr>
            <w:r w:rsidRPr="00F759F7">
              <w:rPr>
                <w:szCs w:val="20"/>
              </w:rPr>
              <w:t>400</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BD7406" w14:textId="77777777" w:rsidR="003B6507" w:rsidRPr="00F759F7" w:rsidRDefault="003B6507" w:rsidP="004E34C3">
            <w:pPr>
              <w:spacing w:line="276" w:lineRule="auto"/>
              <w:jc w:val="left"/>
              <w:rPr>
                <w:szCs w:val="20"/>
              </w:rPr>
            </w:pPr>
            <w:r w:rsidRPr="00F759F7">
              <w:rPr>
                <w:szCs w:val="20"/>
              </w:rPr>
              <w:t>401</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4CE3E2" w14:textId="0B2AA303" w:rsidR="003B6507" w:rsidRPr="00F759F7" w:rsidRDefault="003B6507" w:rsidP="004E34C3">
            <w:pPr>
              <w:spacing w:line="276" w:lineRule="auto"/>
              <w:ind w:left="360"/>
              <w:jc w:val="left"/>
              <w:rPr>
                <w:szCs w:val="20"/>
              </w:rPr>
            </w:pPr>
            <w:r w:rsidRPr="00F759F7">
              <w:rPr>
                <w:szCs w:val="20"/>
              </w:rPr>
              <w:t>Unauthorized User</w:t>
            </w:r>
            <w:r w:rsidR="00911687">
              <w:rPr>
                <w:szCs w:val="20"/>
              </w:rPr>
              <w:t xml:space="preserve"> or </w:t>
            </w:r>
            <w:r w:rsidR="00C658A5">
              <w:rPr>
                <w:szCs w:val="20"/>
              </w:rPr>
              <w:t>Header Token could be missing</w:t>
            </w:r>
          </w:p>
        </w:tc>
      </w:tr>
      <w:tr w:rsidR="003B6507" w:rsidRPr="00F759F7" w14:paraId="40586254"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EF80C" w14:textId="77777777" w:rsidR="003B6507" w:rsidRPr="00F759F7" w:rsidRDefault="003B6507" w:rsidP="004E34C3">
            <w:pPr>
              <w:spacing w:line="276" w:lineRule="auto"/>
              <w:jc w:val="left"/>
              <w:rPr>
                <w:szCs w:val="20"/>
              </w:rPr>
            </w:pPr>
            <w:r w:rsidRPr="00F759F7">
              <w:rPr>
                <w:szCs w:val="20"/>
              </w:rPr>
              <w:t>400</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DEC623" w14:textId="77777777" w:rsidR="003B6507" w:rsidRPr="00F759F7" w:rsidRDefault="003B6507" w:rsidP="004E34C3">
            <w:pPr>
              <w:spacing w:line="276" w:lineRule="auto"/>
              <w:jc w:val="left"/>
              <w:rPr>
                <w:szCs w:val="20"/>
              </w:rPr>
            </w:pPr>
            <w:r w:rsidRPr="00F759F7">
              <w:rPr>
                <w:szCs w:val="20"/>
              </w:rPr>
              <w:t>400</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42E7F" w14:textId="77777777" w:rsidR="003B6507" w:rsidRPr="00F759F7" w:rsidRDefault="003B6507" w:rsidP="004E34C3">
            <w:pPr>
              <w:spacing w:line="276" w:lineRule="auto"/>
              <w:ind w:left="360"/>
              <w:jc w:val="left"/>
              <w:rPr>
                <w:szCs w:val="20"/>
              </w:rPr>
            </w:pPr>
            <w:r w:rsidRPr="00F759F7">
              <w:rPr>
                <w:szCs w:val="20"/>
              </w:rPr>
              <w:t>Bad request</w:t>
            </w:r>
          </w:p>
        </w:tc>
      </w:tr>
      <w:bookmarkEnd w:id="33"/>
      <w:bookmarkEnd w:id="34"/>
      <w:bookmarkEnd w:id="36"/>
    </w:tbl>
    <w:p w14:paraId="31A30379" w14:textId="77777777" w:rsidR="00933F36" w:rsidRDefault="00933F36" w:rsidP="00D96554">
      <w:pPr>
        <w:pStyle w:val="Heading2"/>
        <w:sectPr w:rsidR="00933F36" w:rsidSect="001D5D79">
          <w:type w:val="continuous"/>
          <w:pgSz w:w="12240" w:h="20160" w:code="5"/>
          <w:pgMar w:top="1440" w:right="1440" w:bottom="1440" w:left="1440" w:header="720" w:footer="720" w:gutter="0"/>
          <w:cols w:space="720"/>
        </w:sectPr>
      </w:pPr>
    </w:p>
    <w:p w14:paraId="40C69BEA" w14:textId="6E633F8D" w:rsidR="0097234A" w:rsidRPr="00E016EF" w:rsidRDefault="0097234A" w:rsidP="00D96554">
      <w:pPr>
        <w:pStyle w:val="Heading2"/>
        <w:rPr>
          <w:sz w:val="20"/>
          <w:szCs w:val="20"/>
        </w:rPr>
      </w:pPr>
      <w:bookmarkStart w:id="37" w:name="_Toc220593279"/>
      <w:r w:rsidRPr="00440A49">
        <w:lastRenderedPageBreak/>
        <w:t xml:space="preserve">GET </w:t>
      </w:r>
      <w:r w:rsidR="00AA6702">
        <w:t>-</w:t>
      </w:r>
      <w:r w:rsidRPr="00440A49">
        <w:t xml:space="preserve"> MBO</w:t>
      </w:r>
      <w:r w:rsidR="000905F5" w:rsidRPr="00440A49">
        <w:t>M Templates</w:t>
      </w:r>
      <w:bookmarkEnd w:id="37"/>
      <w:r w:rsidR="00E016EF">
        <w:t xml:space="preserve"> </w:t>
      </w:r>
    </w:p>
    <w:p w14:paraId="09AFC9F0" w14:textId="1AB154F5" w:rsidR="00E016EF" w:rsidRPr="00933F36" w:rsidRDefault="00E016EF" w:rsidP="00933F36">
      <w:r w:rsidRPr="00933F36">
        <w:t>This API retrieves MBOM (Manufacturing Bill of Materials) templates from a PostgreSQL database based on user-defined criteria. Users can filter searches by template name, ID, or description using an optional keyword. The API supports pagination with offset and limit parameters to control the number of results. It queries the database for matching templates and returns details in paginated format for efficient retrieval.</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60"/>
        <w:gridCol w:w="6900"/>
      </w:tblGrid>
      <w:tr w:rsidR="00150E67" w:rsidRPr="00F759F7" w14:paraId="0BC3B7E7" w14:textId="77777777" w:rsidTr="00B86A4B">
        <w:trPr>
          <w:trHeight w:val="75"/>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A5F7DC" w14:textId="77777777" w:rsidR="0044794B" w:rsidRPr="00F759F7" w:rsidRDefault="0044794B" w:rsidP="004E34C3">
            <w:pPr>
              <w:spacing w:line="276" w:lineRule="auto"/>
              <w:jc w:val="left"/>
              <w:rPr>
                <w:szCs w:val="20"/>
              </w:rPr>
            </w:pPr>
            <w:r w:rsidRPr="00F759F7">
              <w:rPr>
                <w:szCs w:val="20"/>
              </w:rPr>
              <w:t>PROTOCOL</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2953B" w14:textId="47B2DA7F" w:rsidR="0044794B" w:rsidRPr="00933F36" w:rsidRDefault="0044794B" w:rsidP="004E34C3">
            <w:pPr>
              <w:spacing w:line="276" w:lineRule="auto"/>
              <w:jc w:val="left"/>
              <w:rPr>
                <w:rFonts w:ascii="Consolas" w:hAnsi="Consolas"/>
                <w:szCs w:val="20"/>
              </w:rPr>
            </w:pPr>
            <w:r w:rsidRPr="00933F36">
              <w:rPr>
                <w:rFonts w:ascii="Consolas" w:hAnsi="Consolas"/>
                <w:szCs w:val="20"/>
              </w:rPr>
              <w:t>HTTPS</w:t>
            </w:r>
          </w:p>
        </w:tc>
      </w:tr>
      <w:tr w:rsidR="00150E67" w:rsidRPr="00F759F7" w14:paraId="1C0ABFAC" w14:textId="77777777" w:rsidTr="00B86A4B">
        <w:trPr>
          <w:trHeight w:val="48"/>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72C69F" w14:textId="28984250" w:rsidR="0044794B" w:rsidRPr="00F759F7" w:rsidRDefault="00C658A5" w:rsidP="004E34C3">
            <w:pPr>
              <w:spacing w:line="276" w:lineRule="auto"/>
              <w:jc w:val="left"/>
              <w:rPr>
                <w:szCs w:val="20"/>
              </w:rPr>
            </w:pPr>
            <w:r>
              <w:rPr>
                <w:szCs w:val="20"/>
              </w:rPr>
              <w:t>PATH (Public Exposure)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ABA52" w14:textId="1F71D04C" w:rsidR="0044794B" w:rsidRPr="00933F36" w:rsidRDefault="00823848" w:rsidP="004E34C3">
            <w:pPr>
              <w:jc w:val="left"/>
              <w:rPr>
                <w:rFonts w:ascii="Consolas" w:hAnsi="Consolas"/>
                <w:szCs w:val="20"/>
              </w:rPr>
            </w:pPr>
            <w:r w:rsidRPr="00B86A4B">
              <w:rPr>
                <w:rFonts w:ascii="Consolas" w:hAnsi="Consolas"/>
                <w:szCs w:val="20"/>
              </w:rPr>
              <w:t>https://ixts-dev-apim.azure-api.net/mbom/templates?offset=</w:t>
            </w:r>
            <w:r w:rsidR="00B86A4B" w:rsidRPr="00B86A4B">
              <w:rPr>
                <w:rFonts w:ascii="Consolas" w:hAnsi="Consolas"/>
                <w:szCs w:val="20"/>
              </w:rPr>
              <w:t>{</w:t>
            </w:r>
            <w:r w:rsidRPr="00B86A4B">
              <w:rPr>
                <w:rFonts w:ascii="Consolas" w:hAnsi="Consolas"/>
                <w:szCs w:val="20"/>
              </w:rPr>
              <w:t>offset</w:t>
            </w:r>
            <w:r w:rsidR="00B86A4B" w:rsidRPr="00B86A4B">
              <w:rPr>
                <w:rFonts w:ascii="Consolas" w:hAnsi="Consolas"/>
                <w:szCs w:val="20"/>
              </w:rPr>
              <w:t>}</w:t>
            </w:r>
            <w:r w:rsidRPr="00B86A4B">
              <w:rPr>
                <w:rFonts w:ascii="Consolas" w:hAnsi="Consolas"/>
                <w:szCs w:val="20"/>
              </w:rPr>
              <w:t>&amp;limits=</w:t>
            </w:r>
            <w:r w:rsidR="00B86A4B" w:rsidRPr="00B86A4B">
              <w:rPr>
                <w:rFonts w:ascii="Consolas" w:hAnsi="Consolas"/>
                <w:szCs w:val="20"/>
              </w:rPr>
              <w:t>{</w:t>
            </w:r>
            <w:r w:rsidRPr="00B86A4B">
              <w:rPr>
                <w:rFonts w:ascii="Consolas" w:hAnsi="Consolas"/>
                <w:szCs w:val="20"/>
              </w:rPr>
              <w:t>limits</w:t>
            </w:r>
            <w:r w:rsidR="00B86A4B" w:rsidRPr="00B86A4B">
              <w:rPr>
                <w:rFonts w:ascii="Consolas" w:hAnsi="Consolas"/>
                <w:szCs w:val="20"/>
              </w:rPr>
              <w:t>}</w:t>
            </w:r>
          </w:p>
        </w:tc>
      </w:tr>
      <w:tr w:rsidR="00150E67" w:rsidRPr="00F759F7" w14:paraId="39ED8AEB" w14:textId="77777777" w:rsidTr="00B86A4B">
        <w:trPr>
          <w:trHeight w:val="62"/>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67E1D4" w14:textId="77777777" w:rsidR="0044794B" w:rsidRPr="00F759F7" w:rsidRDefault="0044794B" w:rsidP="004E34C3">
            <w:pPr>
              <w:spacing w:line="276" w:lineRule="auto"/>
              <w:jc w:val="left"/>
              <w:rPr>
                <w:szCs w:val="20"/>
              </w:rPr>
            </w:pPr>
            <w:r w:rsidRPr="00F759F7">
              <w:rPr>
                <w:szCs w:val="20"/>
              </w:rPr>
              <w:t>METHOD</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4F72A3" w14:textId="337526B5" w:rsidR="0044794B" w:rsidRPr="00933F36" w:rsidRDefault="005A48E7" w:rsidP="004E34C3">
            <w:pPr>
              <w:spacing w:line="276" w:lineRule="auto"/>
              <w:jc w:val="left"/>
              <w:rPr>
                <w:rFonts w:ascii="Consolas" w:hAnsi="Consolas"/>
                <w:szCs w:val="20"/>
              </w:rPr>
            </w:pPr>
            <w:r w:rsidRPr="00933F36">
              <w:rPr>
                <w:rFonts w:ascii="Consolas" w:hAnsi="Consolas"/>
                <w:szCs w:val="20"/>
              </w:rPr>
              <w:t>GET</w:t>
            </w:r>
          </w:p>
        </w:tc>
      </w:tr>
      <w:tr w:rsidR="00150E67" w:rsidRPr="00F759F7" w14:paraId="31F329AB"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F71995" w14:textId="77777777" w:rsidR="0044794B" w:rsidRPr="00F759F7" w:rsidRDefault="0044794B" w:rsidP="004E34C3">
            <w:pPr>
              <w:spacing w:line="276" w:lineRule="auto"/>
              <w:jc w:val="left"/>
              <w:rPr>
                <w:szCs w:val="20"/>
              </w:rPr>
            </w:pPr>
            <w:r w:rsidRPr="00F759F7">
              <w:rPr>
                <w:szCs w:val="20"/>
              </w:rPr>
              <w:t>CONTENT TYPE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D5C84" w14:textId="77777777" w:rsidR="0044794B" w:rsidRPr="00933F36" w:rsidRDefault="0044794B" w:rsidP="004E34C3">
            <w:pPr>
              <w:spacing w:line="276" w:lineRule="auto"/>
              <w:jc w:val="left"/>
              <w:rPr>
                <w:rFonts w:ascii="Consolas" w:hAnsi="Consolas"/>
                <w:szCs w:val="20"/>
              </w:rPr>
            </w:pPr>
            <w:r w:rsidRPr="00933F36">
              <w:rPr>
                <w:rFonts w:ascii="Consolas" w:hAnsi="Consolas"/>
                <w:szCs w:val="20"/>
              </w:rPr>
              <w:t>application / json</w:t>
            </w:r>
          </w:p>
        </w:tc>
      </w:tr>
      <w:tr w:rsidR="00150E67" w:rsidRPr="00F759F7" w14:paraId="0F3CEFC7"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144261DD" w14:textId="55A380B8" w:rsidR="00BD4618" w:rsidRPr="00F759F7" w:rsidRDefault="00BD4618" w:rsidP="004E34C3">
            <w:pPr>
              <w:spacing w:line="276" w:lineRule="auto"/>
              <w:jc w:val="left"/>
              <w:rPr>
                <w:szCs w:val="20"/>
              </w:rPr>
            </w:pPr>
            <w:r w:rsidRPr="00F759F7">
              <w:rPr>
                <w:szCs w:val="20"/>
              </w:rPr>
              <w:t>Query Parameters</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B105EB" w14:textId="0BF9429D" w:rsidR="00BD4618" w:rsidRPr="00933F36" w:rsidRDefault="00BD4618" w:rsidP="004E34C3">
            <w:pPr>
              <w:spacing w:line="276" w:lineRule="auto"/>
              <w:jc w:val="left"/>
              <w:rPr>
                <w:rFonts w:ascii="Consolas" w:hAnsi="Consolas"/>
                <w:szCs w:val="20"/>
              </w:rPr>
            </w:pPr>
            <w:r w:rsidRPr="00933F36">
              <w:rPr>
                <w:rFonts w:ascii="Consolas" w:hAnsi="Consolas"/>
                <w:szCs w:val="20"/>
              </w:rPr>
              <w:t>Offset, limits</w:t>
            </w:r>
          </w:p>
        </w:tc>
      </w:tr>
      <w:tr w:rsidR="00150E67" w:rsidRPr="00F759F7" w14:paraId="5FE8A3FE"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892464F" w14:textId="6625328D" w:rsidR="0044794B" w:rsidRPr="00F759F7" w:rsidRDefault="0044794B" w:rsidP="004E34C3">
            <w:pPr>
              <w:spacing w:line="276" w:lineRule="auto"/>
              <w:jc w:val="left"/>
              <w:rPr>
                <w:szCs w:val="20"/>
              </w:rPr>
            </w:pPr>
            <w:r w:rsidRPr="00F759F7">
              <w:rPr>
                <w:szCs w:val="20"/>
              </w:rPr>
              <w:t>Sample JSON Re</w:t>
            </w:r>
            <w:r w:rsidR="00BD4618" w:rsidRPr="00F759F7">
              <w:rPr>
                <w:szCs w:val="20"/>
              </w:rPr>
              <w:t>sponse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A01F95" w14:textId="4ED0B154" w:rsidR="0044794B" w:rsidRPr="00933F36" w:rsidRDefault="004618EC" w:rsidP="004E34C3">
            <w:pPr>
              <w:spacing w:line="276" w:lineRule="auto"/>
              <w:jc w:val="left"/>
              <w:rPr>
                <w:rFonts w:ascii="Consolas" w:hAnsi="Consolas"/>
                <w:szCs w:val="20"/>
              </w:rPr>
            </w:pPr>
            <w:hyperlink r:id="rId31" w:history="1">
              <w:r w:rsidRPr="00933F36">
                <w:rPr>
                  <w:rStyle w:val="Hyperlink"/>
                  <w:rFonts w:ascii="Consolas" w:hAnsi="Consolas"/>
                  <w:szCs w:val="20"/>
                </w:rPr>
                <w:t>Link</w:t>
              </w:r>
            </w:hyperlink>
          </w:p>
        </w:tc>
      </w:tr>
    </w:tbl>
    <w:p w14:paraId="68A078AE" w14:textId="14E2C7AB" w:rsidR="00D9660A" w:rsidRDefault="00D9660A" w:rsidP="00D9660A">
      <w:pPr>
        <w:pStyle w:val="Heading3"/>
        <w:sectPr w:rsidR="00D9660A" w:rsidSect="001D5D79">
          <w:pgSz w:w="12240" w:h="20160" w:code="5"/>
          <w:pgMar w:top="1440" w:right="1440" w:bottom="1440" w:left="1440" w:header="720" w:footer="720" w:gutter="0"/>
          <w:cols w:space="720"/>
        </w:sectPr>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39"/>
        <w:gridCol w:w="4774"/>
        <w:gridCol w:w="678"/>
        <w:gridCol w:w="769"/>
      </w:tblGrid>
      <w:tr w:rsidR="00D55946" w:rsidRPr="00440A49" w14:paraId="74636E7F" w14:textId="77777777" w:rsidTr="00B86A4B">
        <w:trPr>
          <w:trHeight w:val="407"/>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0D588FD" w14:textId="77777777" w:rsidR="0044794B" w:rsidRPr="000970ED" w:rsidRDefault="0044794B" w:rsidP="004E34C3">
            <w:pPr>
              <w:spacing w:line="276" w:lineRule="auto"/>
              <w:jc w:val="left"/>
              <w:rPr>
                <w:szCs w:val="20"/>
              </w:rPr>
            </w:pPr>
            <w:r w:rsidRPr="000970ED">
              <w:rPr>
                <w:szCs w:val="20"/>
              </w:rPr>
              <w:t>Parameter</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AF54C6A" w14:textId="77777777" w:rsidR="0044794B" w:rsidRPr="000970ED" w:rsidRDefault="0044794B" w:rsidP="004E34C3">
            <w:pPr>
              <w:spacing w:line="276" w:lineRule="auto"/>
              <w:jc w:val="left"/>
              <w:rPr>
                <w:szCs w:val="20"/>
              </w:rPr>
            </w:pPr>
            <w:r w:rsidRPr="000970ED">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F817E09" w14:textId="77777777" w:rsidR="0044794B" w:rsidRPr="000970ED" w:rsidRDefault="0044794B" w:rsidP="004E34C3">
            <w:pPr>
              <w:spacing w:line="276" w:lineRule="auto"/>
              <w:jc w:val="left"/>
              <w:rPr>
                <w:szCs w:val="20"/>
              </w:rPr>
            </w:pPr>
            <w:r w:rsidRPr="000970ED">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5CCFF1B" w14:textId="77777777" w:rsidR="0044794B" w:rsidRPr="000970ED" w:rsidRDefault="0044794B" w:rsidP="004E34C3">
            <w:pPr>
              <w:spacing w:line="276" w:lineRule="auto"/>
              <w:jc w:val="left"/>
              <w:rPr>
                <w:szCs w:val="20"/>
              </w:rPr>
            </w:pPr>
            <w:r w:rsidRPr="000970ED">
              <w:rPr>
                <w:szCs w:val="20"/>
              </w:rPr>
              <w:t>Type</w:t>
            </w:r>
          </w:p>
        </w:tc>
      </w:tr>
      <w:tr w:rsidR="00C64E13" w:rsidRPr="00440A49" w14:paraId="0C92788B" w14:textId="77777777" w:rsidTr="00B86A4B">
        <w:trPr>
          <w:trHeight w:val="283"/>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2E71D" w14:textId="77777777" w:rsidR="0044794B" w:rsidRPr="000970ED" w:rsidRDefault="0044794B" w:rsidP="004E34C3">
            <w:pPr>
              <w:spacing w:line="276" w:lineRule="auto"/>
              <w:jc w:val="left"/>
              <w:rPr>
                <w:szCs w:val="20"/>
              </w:rPr>
            </w:pPr>
            <w:r w:rsidRPr="000970ED">
              <w:rPr>
                <w:szCs w:val="20"/>
              </w:rPr>
              <w:t>Authorization</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B90972" w14:textId="77777777" w:rsidR="0044794B" w:rsidRPr="000970ED" w:rsidRDefault="0044794B" w:rsidP="004E34C3">
            <w:pPr>
              <w:spacing w:line="276" w:lineRule="auto"/>
              <w:jc w:val="left"/>
              <w:rPr>
                <w:szCs w:val="20"/>
              </w:rPr>
            </w:pPr>
            <w:r w:rsidRPr="000970ED">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AC1FF3" w14:textId="77777777" w:rsidR="0044794B" w:rsidRPr="000970ED" w:rsidRDefault="0044794B" w:rsidP="004E34C3">
            <w:pPr>
              <w:spacing w:line="276" w:lineRule="auto"/>
              <w:jc w:val="left"/>
              <w:rPr>
                <w:szCs w:val="20"/>
              </w:rPr>
            </w:pPr>
            <w:r w:rsidRPr="000970ED">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527656" w14:textId="77777777" w:rsidR="0044794B" w:rsidRPr="000970ED" w:rsidRDefault="0044794B" w:rsidP="004E34C3">
            <w:pPr>
              <w:spacing w:line="276" w:lineRule="auto"/>
              <w:jc w:val="left"/>
              <w:rPr>
                <w:szCs w:val="20"/>
              </w:rPr>
            </w:pPr>
            <w:r w:rsidRPr="000970ED">
              <w:rPr>
                <w:szCs w:val="20"/>
              </w:rPr>
              <w:t>String</w:t>
            </w:r>
          </w:p>
        </w:tc>
      </w:tr>
      <w:tr w:rsidR="00C64E13" w:rsidRPr="00440A49" w14:paraId="081B5787"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2721EB" w14:textId="77777777" w:rsidR="0044794B" w:rsidRPr="000970ED" w:rsidRDefault="0044794B" w:rsidP="004E34C3">
            <w:pPr>
              <w:spacing w:line="276" w:lineRule="auto"/>
              <w:jc w:val="left"/>
              <w:rPr>
                <w:szCs w:val="20"/>
              </w:rPr>
            </w:pPr>
            <w:r w:rsidRPr="000970ED">
              <w:rPr>
                <w:szCs w:val="20"/>
              </w:rPr>
              <w:t>Content-Type</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4D21C3" w14:textId="77777777" w:rsidR="0044794B" w:rsidRPr="000970ED" w:rsidRDefault="0044794B" w:rsidP="004E34C3">
            <w:pPr>
              <w:spacing w:line="276" w:lineRule="auto"/>
              <w:jc w:val="left"/>
              <w:rPr>
                <w:szCs w:val="20"/>
              </w:rPr>
            </w:pPr>
            <w:r w:rsidRPr="000970ED">
              <w:rPr>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153D88" w14:textId="77777777" w:rsidR="0044794B" w:rsidRPr="000970ED" w:rsidRDefault="0044794B" w:rsidP="004E34C3">
            <w:pPr>
              <w:spacing w:line="276" w:lineRule="auto"/>
              <w:jc w:val="left"/>
              <w:rPr>
                <w:szCs w:val="20"/>
              </w:rPr>
            </w:pPr>
            <w:r w:rsidRPr="000970ED">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E688CF" w14:textId="77777777" w:rsidR="0044794B" w:rsidRPr="000970ED" w:rsidRDefault="0044794B" w:rsidP="004E34C3">
            <w:pPr>
              <w:spacing w:line="276" w:lineRule="auto"/>
              <w:jc w:val="left"/>
              <w:rPr>
                <w:szCs w:val="20"/>
              </w:rPr>
            </w:pPr>
            <w:r w:rsidRPr="000970ED">
              <w:rPr>
                <w:szCs w:val="20"/>
              </w:rPr>
              <w:t>String</w:t>
            </w:r>
          </w:p>
        </w:tc>
      </w:tr>
      <w:tr w:rsidR="00C64E13" w:rsidRPr="00440A49" w14:paraId="51A53C44"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E643D3" w14:textId="306CF85D" w:rsidR="00BD4618" w:rsidRPr="000970ED" w:rsidRDefault="00BD4618" w:rsidP="004E34C3">
            <w:pPr>
              <w:spacing w:line="276" w:lineRule="auto"/>
              <w:jc w:val="left"/>
              <w:rPr>
                <w:szCs w:val="20"/>
              </w:rPr>
            </w:pPr>
            <w:r w:rsidRPr="000970ED">
              <w:rPr>
                <w:szCs w:val="20"/>
              </w:rPr>
              <w:t>Ocp-Apim-Subscription-Key</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4C4DA" w14:textId="2E5A9F14" w:rsidR="00BD4618" w:rsidRPr="000970ED" w:rsidRDefault="00BD4618" w:rsidP="004E34C3">
            <w:pPr>
              <w:spacing w:line="276" w:lineRule="auto"/>
              <w:jc w:val="left"/>
              <w:rPr>
                <w:szCs w:val="20"/>
              </w:rPr>
            </w:pPr>
            <w:r w:rsidRPr="000970ED">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C0B8CF" w14:textId="7ECF0EDD" w:rsidR="00BD4618" w:rsidRPr="000970ED" w:rsidRDefault="00BD4618" w:rsidP="004E34C3">
            <w:pPr>
              <w:spacing w:line="276" w:lineRule="auto"/>
              <w:jc w:val="left"/>
              <w:rPr>
                <w:szCs w:val="20"/>
              </w:rPr>
            </w:pPr>
            <w:r w:rsidRPr="000970ED">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7EC055" w14:textId="23FD0B04" w:rsidR="00BD4618" w:rsidRPr="000970ED" w:rsidRDefault="00BD4618" w:rsidP="004E34C3">
            <w:pPr>
              <w:spacing w:line="276" w:lineRule="auto"/>
              <w:jc w:val="left"/>
              <w:rPr>
                <w:szCs w:val="20"/>
              </w:rPr>
            </w:pPr>
            <w:r w:rsidRPr="000970ED">
              <w:rPr>
                <w:szCs w:val="20"/>
              </w:rPr>
              <w:t>String</w:t>
            </w:r>
          </w:p>
        </w:tc>
      </w:tr>
    </w:tbl>
    <w:p w14:paraId="1BF97FDB" w14:textId="7285F92C" w:rsidR="0044794B" w:rsidRPr="000970ED" w:rsidRDefault="004A066F" w:rsidP="0044794B">
      <w:pPr>
        <w:spacing w:after="0" w:line="276" w:lineRule="auto"/>
        <w:rPr>
          <w:rFonts w:eastAsia="Calibri" w:cs="Arial"/>
          <w:bCs/>
          <w:szCs w:val="20"/>
        </w:rPr>
      </w:pPr>
      <w:r>
        <w:rPr>
          <w:rFonts w:eastAsia="Calibri" w:cs="Arial"/>
          <w:bCs/>
          <w:szCs w:val="20"/>
        </w:rPr>
        <w:t>*Mandatory / Optional</w:t>
      </w:r>
    </w:p>
    <w:p w14:paraId="70BA501F" w14:textId="2C362902" w:rsidR="008F0E3D" w:rsidRDefault="00D9660A" w:rsidP="00D9660A">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872"/>
        <w:gridCol w:w="6354"/>
        <w:gridCol w:w="1134"/>
      </w:tblGrid>
      <w:tr w:rsidR="00D55946" w14:paraId="10B25390" w14:textId="77777777" w:rsidTr="00B86A4B">
        <w:trPr>
          <w:trHeight w:val="196"/>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FD38F11" w14:textId="77777777" w:rsidR="008F0E3D" w:rsidRDefault="008F0E3D" w:rsidP="004E34C3">
            <w:pPr>
              <w:spacing w:line="276" w:lineRule="auto"/>
              <w:jc w:val="left"/>
              <w:rPr>
                <w:szCs w:val="20"/>
              </w:rPr>
            </w:pPr>
            <w:r>
              <w:rPr>
                <w:szCs w:val="20"/>
              </w:rPr>
              <w:t>Parameter</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2458A3" w14:textId="77777777" w:rsidR="008F0E3D" w:rsidRDefault="008F0E3D" w:rsidP="004E34C3">
            <w:pPr>
              <w:spacing w:line="276" w:lineRule="auto"/>
              <w:jc w:val="left"/>
              <w:rPr>
                <w:szCs w:val="20"/>
              </w:rPr>
            </w:pPr>
            <w:r>
              <w:rPr>
                <w:szCs w:val="20"/>
              </w:rPr>
              <w:t>Description</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6960C6" w14:textId="77777777" w:rsidR="008F0E3D" w:rsidRDefault="008F0E3D" w:rsidP="004E34C3">
            <w:pPr>
              <w:spacing w:line="276" w:lineRule="auto"/>
              <w:jc w:val="left"/>
              <w:rPr>
                <w:szCs w:val="20"/>
              </w:rPr>
            </w:pPr>
            <w:r>
              <w:rPr>
                <w:szCs w:val="20"/>
              </w:rPr>
              <w:t>Type</w:t>
            </w:r>
          </w:p>
        </w:tc>
      </w:tr>
      <w:tr w:rsidR="008F0E3D" w14:paraId="515F38DD"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C87AB" w14:textId="77777777" w:rsidR="008F0E3D" w:rsidRDefault="008F0E3D" w:rsidP="004E34C3">
            <w:pPr>
              <w:spacing w:line="276" w:lineRule="auto"/>
              <w:jc w:val="left"/>
              <w:rPr>
                <w:szCs w:val="20"/>
              </w:rPr>
            </w:pPr>
            <w:r>
              <w:rPr>
                <w:szCs w:val="20"/>
              </w:rPr>
              <w:t>Server</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2D621E" w14:textId="77777777" w:rsidR="008F0E3D" w:rsidRDefault="008F0E3D" w:rsidP="004E34C3">
            <w:pPr>
              <w:spacing w:line="276" w:lineRule="auto"/>
              <w:jc w:val="left"/>
              <w:rPr>
                <w:szCs w:val="20"/>
              </w:rPr>
            </w:pPr>
            <w:r>
              <w:rPr>
                <w:szCs w:val="20"/>
              </w:rPr>
              <w:t>Contains information about how the server manages requests [e.g., Werkzeug/2.1.2 Python/3.9.7]</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9FF2E" w14:textId="77777777" w:rsidR="008F0E3D" w:rsidRDefault="008F0E3D" w:rsidP="004E34C3">
            <w:pPr>
              <w:spacing w:line="276" w:lineRule="auto"/>
              <w:jc w:val="left"/>
              <w:rPr>
                <w:szCs w:val="20"/>
              </w:rPr>
            </w:pPr>
            <w:r>
              <w:rPr>
                <w:szCs w:val="20"/>
              </w:rPr>
              <w:t>String</w:t>
            </w:r>
          </w:p>
        </w:tc>
      </w:tr>
      <w:tr w:rsidR="008F0E3D" w14:paraId="1069DC73"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15561E" w14:textId="77777777" w:rsidR="008F0E3D" w:rsidRDefault="008F0E3D" w:rsidP="004E34C3">
            <w:pPr>
              <w:spacing w:line="276" w:lineRule="auto"/>
              <w:jc w:val="left"/>
              <w:rPr>
                <w:szCs w:val="20"/>
              </w:rPr>
            </w:pPr>
            <w:r>
              <w:rPr>
                <w:szCs w:val="20"/>
              </w:rPr>
              <w:t>Content-Type</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5A2F3" w14:textId="77777777" w:rsidR="008F0E3D" w:rsidRDefault="008F0E3D" w:rsidP="004E34C3">
            <w:pPr>
              <w:spacing w:line="276" w:lineRule="auto"/>
              <w:jc w:val="left"/>
              <w:rPr>
                <w:szCs w:val="20"/>
              </w:rPr>
            </w:pPr>
            <w:r>
              <w:rPr>
                <w:szCs w:val="20"/>
              </w:rPr>
              <w:t>Length of the content</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992D40" w14:textId="77777777" w:rsidR="008F0E3D" w:rsidRDefault="008F0E3D" w:rsidP="004E34C3">
            <w:pPr>
              <w:spacing w:line="276" w:lineRule="auto"/>
              <w:jc w:val="left"/>
              <w:rPr>
                <w:szCs w:val="20"/>
              </w:rPr>
            </w:pPr>
            <w:r>
              <w:rPr>
                <w:szCs w:val="20"/>
              </w:rPr>
              <w:t>String</w:t>
            </w:r>
          </w:p>
        </w:tc>
      </w:tr>
      <w:tr w:rsidR="008F0E3D" w14:paraId="654FA9E1"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3AE658" w14:textId="77777777" w:rsidR="008F0E3D" w:rsidRDefault="008F0E3D" w:rsidP="004E34C3">
            <w:pPr>
              <w:spacing w:line="276" w:lineRule="auto"/>
              <w:jc w:val="left"/>
              <w:rPr>
                <w:szCs w:val="20"/>
              </w:rPr>
            </w:pPr>
            <w:r>
              <w:rPr>
                <w:szCs w:val="20"/>
              </w:rPr>
              <w:t>Date</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38B26" w14:textId="77777777" w:rsidR="008F0E3D" w:rsidRDefault="008F0E3D" w:rsidP="004E34C3">
            <w:pPr>
              <w:spacing w:line="276" w:lineRule="auto"/>
              <w:jc w:val="left"/>
              <w:rPr>
                <w:szCs w:val="20"/>
              </w:rPr>
            </w:pPr>
            <w:r>
              <w:rPr>
                <w:szCs w:val="20"/>
              </w:rPr>
              <w:t>Date of operation execution e.g. - [Tue, 17 May 2022 06:30:16 GMT]</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1DE7BB" w14:textId="77777777" w:rsidR="008F0E3D" w:rsidRDefault="008F0E3D" w:rsidP="004E34C3">
            <w:pPr>
              <w:spacing w:line="276" w:lineRule="auto"/>
              <w:jc w:val="left"/>
              <w:rPr>
                <w:szCs w:val="20"/>
              </w:rPr>
            </w:pPr>
            <w:r>
              <w:rPr>
                <w:szCs w:val="20"/>
              </w:rPr>
              <w:t>Datetime</w:t>
            </w:r>
          </w:p>
        </w:tc>
      </w:tr>
      <w:tr w:rsidR="008F0E3D" w14:paraId="5EFD315B"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4F860" w14:textId="77777777" w:rsidR="008F0E3D" w:rsidRDefault="008F0E3D" w:rsidP="004E34C3">
            <w:pPr>
              <w:spacing w:line="276" w:lineRule="auto"/>
              <w:jc w:val="left"/>
              <w:rPr>
                <w:szCs w:val="20"/>
              </w:rPr>
            </w:pPr>
            <w:r>
              <w:rPr>
                <w:szCs w:val="20"/>
              </w:rPr>
              <w:t>Content-Length</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95A55" w14:textId="77777777" w:rsidR="008F0E3D" w:rsidRDefault="008F0E3D" w:rsidP="004E34C3">
            <w:pPr>
              <w:spacing w:line="276" w:lineRule="auto"/>
              <w:jc w:val="left"/>
              <w:rPr>
                <w:szCs w:val="20"/>
              </w:rPr>
            </w:pPr>
            <w:r>
              <w:rPr>
                <w:szCs w:val="20"/>
              </w:rPr>
              <w:t>Length of the content</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B5873" w14:textId="77777777" w:rsidR="008F0E3D" w:rsidRDefault="008F0E3D" w:rsidP="004E34C3">
            <w:pPr>
              <w:spacing w:line="276" w:lineRule="auto"/>
              <w:jc w:val="left"/>
              <w:rPr>
                <w:szCs w:val="20"/>
              </w:rPr>
            </w:pPr>
            <w:r>
              <w:rPr>
                <w:szCs w:val="20"/>
              </w:rPr>
              <w:t>Bytes</w:t>
            </w:r>
          </w:p>
        </w:tc>
      </w:tr>
    </w:tbl>
    <w:p w14:paraId="55E9CC66" w14:textId="5D45265C" w:rsidR="005978F2" w:rsidRPr="00440A49" w:rsidRDefault="006C35F3" w:rsidP="006C35F3">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6A62C3" w14:paraId="4ECB496E"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CFF903" w14:textId="77777777" w:rsidR="00593EA4" w:rsidRPr="006C35F3" w:rsidRDefault="00593EA4" w:rsidP="004E34C3">
            <w:pPr>
              <w:spacing w:line="276" w:lineRule="auto"/>
              <w:jc w:val="left"/>
              <w:rPr>
                <w:bCs/>
                <w:szCs w:val="20"/>
              </w:rPr>
            </w:pPr>
            <w:r w:rsidRPr="006C35F3">
              <w:rPr>
                <w:bCs/>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90CB11" w14:textId="77777777" w:rsidR="00593EA4" w:rsidRPr="006C35F3" w:rsidRDefault="00593EA4" w:rsidP="004E34C3">
            <w:pPr>
              <w:spacing w:line="276" w:lineRule="auto"/>
              <w:jc w:val="left"/>
              <w:rPr>
                <w:bCs/>
                <w:szCs w:val="20"/>
              </w:rPr>
            </w:pPr>
            <w:r w:rsidRPr="006C35F3">
              <w:rPr>
                <w:bCs/>
                <w:szCs w:val="20"/>
              </w:rPr>
              <w:t>Result Description</w:t>
            </w:r>
          </w:p>
        </w:tc>
      </w:tr>
      <w:tr w:rsidR="00593EA4" w14:paraId="7882C11C"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CCDD58" w14:textId="77777777" w:rsidR="00593EA4" w:rsidRDefault="00593EA4" w:rsidP="004E34C3">
            <w:pPr>
              <w:spacing w:line="276" w:lineRule="auto"/>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5477C0" w14:textId="790A5FED" w:rsidR="00593EA4" w:rsidRDefault="00593EA4" w:rsidP="004E34C3">
            <w:pPr>
              <w:spacing w:line="276" w:lineRule="auto"/>
              <w:jc w:val="left"/>
              <w:rPr>
                <w:szCs w:val="20"/>
              </w:rPr>
            </w:pPr>
            <w:r>
              <w:rPr>
                <w:szCs w:val="20"/>
              </w:rPr>
              <w:t>successful</w:t>
            </w:r>
            <w:r w:rsidR="00AA6702">
              <w:rPr>
                <w:szCs w:val="20"/>
              </w:rPr>
              <w:t xml:space="preserve"> </w:t>
            </w:r>
            <w:r>
              <w:rPr>
                <w:szCs w:val="20"/>
              </w:rPr>
              <w:t>operation</w:t>
            </w:r>
          </w:p>
        </w:tc>
      </w:tr>
    </w:tbl>
    <w:p w14:paraId="5BB303F2" w14:textId="7B7DD9FD" w:rsidR="006C35F3" w:rsidRDefault="006C35F3" w:rsidP="000153A9">
      <w:pPr>
        <w:pStyle w:val="Heading3"/>
        <w:sectPr w:rsidR="006C35F3" w:rsidSect="001D5D79">
          <w:type w:val="continuous"/>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01"/>
        <w:gridCol w:w="1385"/>
        <w:gridCol w:w="6574"/>
      </w:tblGrid>
      <w:tr w:rsidR="00D55946" w14:paraId="3C5A8B37"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8A1B35A" w14:textId="77777777" w:rsidR="00593EA4" w:rsidRDefault="00593EA4" w:rsidP="004E34C3">
            <w:pPr>
              <w:spacing w:line="276" w:lineRule="auto"/>
              <w:jc w:val="left"/>
              <w:rPr>
                <w:szCs w:val="20"/>
              </w:rPr>
            </w:pPr>
            <w:r>
              <w:rPr>
                <w:szCs w:val="20"/>
              </w:rPr>
              <w:t>HTTP Code</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6A4F4B" w14:textId="77777777" w:rsidR="00593EA4" w:rsidRDefault="00593EA4" w:rsidP="004E34C3">
            <w:pPr>
              <w:spacing w:line="276" w:lineRule="auto"/>
              <w:jc w:val="left"/>
              <w:rPr>
                <w:szCs w:val="20"/>
              </w:rPr>
            </w:pPr>
            <w:r>
              <w:rPr>
                <w:szCs w:val="20"/>
              </w:rPr>
              <w:t>Error Code</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70FB03" w14:textId="77777777" w:rsidR="00593EA4" w:rsidRDefault="00593EA4" w:rsidP="004E34C3">
            <w:pPr>
              <w:spacing w:line="276" w:lineRule="auto"/>
              <w:jc w:val="left"/>
              <w:rPr>
                <w:szCs w:val="20"/>
              </w:rPr>
            </w:pPr>
            <w:r>
              <w:rPr>
                <w:szCs w:val="20"/>
              </w:rPr>
              <w:t>Error Description</w:t>
            </w:r>
          </w:p>
        </w:tc>
      </w:tr>
      <w:tr w:rsidR="00593EA4" w14:paraId="5AFEBD26"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9B90BF" w14:textId="77777777" w:rsidR="00593EA4" w:rsidRDefault="00593EA4" w:rsidP="004E34C3">
            <w:pPr>
              <w:spacing w:line="276" w:lineRule="auto"/>
              <w:jc w:val="left"/>
              <w:rPr>
                <w:szCs w:val="20"/>
              </w:rPr>
            </w:pPr>
            <w:r>
              <w:rPr>
                <w:szCs w:val="20"/>
              </w:rPr>
              <w:t>500</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0CF271" w14:textId="77777777" w:rsidR="00593EA4" w:rsidRDefault="00593EA4" w:rsidP="004E34C3">
            <w:pPr>
              <w:spacing w:line="276" w:lineRule="auto"/>
              <w:jc w:val="left"/>
              <w:rPr>
                <w:szCs w:val="20"/>
              </w:rPr>
            </w:pPr>
            <w:r>
              <w:rPr>
                <w:szCs w:val="20"/>
              </w:rPr>
              <w:t>500</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BD80B1" w14:textId="77777777" w:rsidR="00593EA4" w:rsidRDefault="00593EA4" w:rsidP="004E34C3">
            <w:pPr>
              <w:spacing w:line="276" w:lineRule="auto"/>
              <w:jc w:val="left"/>
              <w:rPr>
                <w:szCs w:val="20"/>
              </w:rPr>
            </w:pPr>
            <w:r>
              <w:rPr>
                <w:szCs w:val="20"/>
              </w:rPr>
              <w:t>Internal Server Error</w:t>
            </w:r>
          </w:p>
        </w:tc>
      </w:tr>
      <w:tr w:rsidR="00593EA4" w14:paraId="13008933"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AB4A25" w14:textId="77777777" w:rsidR="00593EA4" w:rsidRDefault="00593EA4" w:rsidP="004E34C3">
            <w:pPr>
              <w:spacing w:line="276" w:lineRule="auto"/>
              <w:jc w:val="left"/>
              <w:rPr>
                <w:szCs w:val="20"/>
              </w:rPr>
            </w:pPr>
            <w:r>
              <w:rPr>
                <w:szCs w:val="20"/>
              </w:rPr>
              <w:t>400</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486A7F" w14:textId="77777777" w:rsidR="00593EA4" w:rsidRDefault="00593EA4" w:rsidP="004E34C3">
            <w:pPr>
              <w:spacing w:line="276" w:lineRule="auto"/>
              <w:jc w:val="left"/>
              <w:rPr>
                <w:szCs w:val="20"/>
              </w:rPr>
            </w:pPr>
            <w:r>
              <w:rPr>
                <w:szCs w:val="20"/>
              </w:rPr>
              <w:t>401</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35F4E3" w14:textId="4C2B4A36" w:rsidR="00593EA4" w:rsidRDefault="00593EA4" w:rsidP="004E34C3">
            <w:pPr>
              <w:spacing w:line="276" w:lineRule="auto"/>
              <w:ind w:left="360"/>
              <w:jc w:val="left"/>
              <w:rPr>
                <w:szCs w:val="20"/>
              </w:rPr>
            </w:pPr>
            <w:r>
              <w:rPr>
                <w:szCs w:val="20"/>
              </w:rPr>
              <w:t>Unauthorized User</w:t>
            </w:r>
            <w:r w:rsidR="000153A9">
              <w:rPr>
                <w:szCs w:val="20"/>
              </w:rPr>
              <w:t xml:space="preserve"> or </w:t>
            </w:r>
            <w:r w:rsidR="00C658A5">
              <w:rPr>
                <w:szCs w:val="20"/>
              </w:rPr>
              <w:t>Header Token could be missing</w:t>
            </w:r>
          </w:p>
        </w:tc>
      </w:tr>
      <w:tr w:rsidR="00593EA4" w14:paraId="7AB97853" w14:textId="77777777" w:rsidTr="00B86A4B">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C301D" w14:textId="77777777" w:rsidR="00593EA4" w:rsidRDefault="00593EA4" w:rsidP="004E34C3">
            <w:pPr>
              <w:spacing w:line="276" w:lineRule="auto"/>
              <w:jc w:val="left"/>
              <w:rPr>
                <w:szCs w:val="20"/>
              </w:rPr>
            </w:pPr>
            <w:r>
              <w:rPr>
                <w:szCs w:val="20"/>
              </w:rPr>
              <w:t>400</w:t>
            </w:r>
          </w:p>
        </w:tc>
        <w:tc>
          <w:tcPr>
            <w:tcW w:w="7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EE8010" w14:textId="77777777" w:rsidR="00593EA4" w:rsidRDefault="00593EA4" w:rsidP="004E34C3">
            <w:pPr>
              <w:spacing w:line="276" w:lineRule="auto"/>
              <w:jc w:val="left"/>
              <w:rPr>
                <w:szCs w:val="20"/>
              </w:rPr>
            </w:pPr>
            <w:r>
              <w:rPr>
                <w:szCs w:val="20"/>
              </w:rPr>
              <w:t>400</w:t>
            </w:r>
          </w:p>
        </w:tc>
        <w:tc>
          <w:tcPr>
            <w:tcW w:w="35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389C7" w14:textId="77777777" w:rsidR="00593EA4" w:rsidRDefault="00593EA4" w:rsidP="004E34C3">
            <w:pPr>
              <w:spacing w:line="276" w:lineRule="auto"/>
              <w:ind w:left="360"/>
              <w:jc w:val="left"/>
              <w:rPr>
                <w:szCs w:val="20"/>
              </w:rPr>
            </w:pPr>
            <w:r>
              <w:rPr>
                <w:szCs w:val="20"/>
              </w:rPr>
              <w:t>Bad request</w:t>
            </w:r>
          </w:p>
        </w:tc>
      </w:tr>
    </w:tbl>
    <w:p w14:paraId="772A553D" w14:textId="77777777" w:rsidR="000153A9" w:rsidRDefault="000153A9" w:rsidP="00D96554">
      <w:pPr>
        <w:pStyle w:val="Heading2"/>
        <w:sectPr w:rsidR="000153A9" w:rsidSect="001D5D79">
          <w:type w:val="continuous"/>
          <w:pgSz w:w="12240" w:h="20160" w:code="5"/>
          <w:pgMar w:top="1440" w:right="1440" w:bottom="1440" w:left="1440" w:header="720" w:footer="720" w:gutter="0"/>
          <w:cols w:space="720"/>
        </w:sectPr>
      </w:pPr>
    </w:p>
    <w:p w14:paraId="45C804B4" w14:textId="7D4A09B0" w:rsidR="00340412" w:rsidRPr="00440A49" w:rsidRDefault="009F2CC0" w:rsidP="00D96554">
      <w:pPr>
        <w:pStyle w:val="Heading2"/>
      </w:pPr>
      <w:bookmarkStart w:id="38" w:name="_Toc220593280"/>
      <w:r w:rsidRPr="00440A49">
        <w:lastRenderedPageBreak/>
        <w:t>GET- MBOM Template Details API</w:t>
      </w:r>
      <w:bookmarkEnd w:id="38"/>
    </w:p>
    <w:p w14:paraId="1D16F3C8" w14:textId="511BE43E" w:rsidR="00361FB5" w:rsidRPr="00254204" w:rsidRDefault="008D76A4" w:rsidP="00254204">
      <w:r w:rsidRPr="008D76A4">
        <w:rPr>
          <w:szCs w:val="20"/>
        </w:rPr>
        <w:t>This API facilitates the retrieval of detailed information regarding the MBOM (Manufacturing Bill of Materials) from the database. It allows users to query specific details and access content based on the keywords provided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518"/>
        <w:gridCol w:w="6842"/>
      </w:tblGrid>
      <w:tr w:rsidR="00150E67" w:rsidRPr="00440A49" w14:paraId="7A5A374F" w14:textId="77777777" w:rsidTr="00B86A4B">
        <w:trPr>
          <w:trHeight w:val="75"/>
        </w:trPr>
        <w:tc>
          <w:tcPr>
            <w:tcW w:w="13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31EA6C7" w14:textId="77777777" w:rsidR="00340412" w:rsidRPr="000970ED" w:rsidRDefault="00340412" w:rsidP="004E34C3">
            <w:pPr>
              <w:spacing w:line="276" w:lineRule="auto"/>
              <w:jc w:val="left"/>
              <w:rPr>
                <w:szCs w:val="20"/>
              </w:rPr>
            </w:pPr>
            <w:r w:rsidRPr="000970ED">
              <w:rPr>
                <w:szCs w:val="20"/>
              </w:rPr>
              <w:t>PROTOCOL</w:t>
            </w:r>
          </w:p>
        </w:tc>
        <w:tc>
          <w:tcPr>
            <w:tcW w:w="3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F0EA53" w14:textId="51DFCEBD" w:rsidR="00340412" w:rsidRPr="00254204" w:rsidRDefault="00340412" w:rsidP="004E34C3">
            <w:pPr>
              <w:spacing w:line="276" w:lineRule="auto"/>
              <w:jc w:val="left"/>
              <w:rPr>
                <w:rFonts w:ascii="Consolas" w:hAnsi="Consolas"/>
                <w:szCs w:val="20"/>
              </w:rPr>
            </w:pPr>
            <w:r w:rsidRPr="00254204">
              <w:rPr>
                <w:rFonts w:ascii="Consolas" w:hAnsi="Consolas"/>
                <w:szCs w:val="20"/>
              </w:rPr>
              <w:t>HTTPS</w:t>
            </w:r>
          </w:p>
        </w:tc>
      </w:tr>
      <w:tr w:rsidR="00150E67" w:rsidRPr="00440A49" w14:paraId="41686F6A" w14:textId="77777777" w:rsidTr="00B86A4B">
        <w:trPr>
          <w:trHeight w:val="48"/>
        </w:trPr>
        <w:tc>
          <w:tcPr>
            <w:tcW w:w="13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208C4A3" w14:textId="28D4A460" w:rsidR="00340412" w:rsidRPr="000970ED" w:rsidRDefault="00C658A5" w:rsidP="004E34C3">
            <w:pPr>
              <w:spacing w:line="276" w:lineRule="auto"/>
              <w:jc w:val="left"/>
              <w:rPr>
                <w:szCs w:val="20"/>
              </w:rPr>
            </w:pPr>
            <w:r>
              <w:rPr>
                <w:szCs w:val="20"/>
              </w:rPr>
              <w:t>PATH (Public Exposure)</w:t>
            </w:r>
          </w:p>
        </w:tc>
        <w:tc>
          <w:tcPr>
            <w:tcW w:w="3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C93A1" w14:textId="7114DB66" w:rsidR="00340412" w:rsidRPr="00254204" w:rsidRDefault="00B95262" w:rsidP="004E34C3">
            <w:pPr>
              <w:spacing w:line="276" w:lineRule="auto"/>
              <w:jc w:val="left"/>
              <w:rPr>
                <w:rFonts w:ascii="Consolas" w:hAnsi="Consolas"/>
                <w:szCs w:val="20"/>
              </w:rPr>
            </w:pPr>
            <w:r w:rsidRPr="00B86A4B">
              <w:rPr>
                <w:rFonts w:ascii="Consolas" w:hAnsi="Consolas"/>
                <w:szCs w:val="20"/>
              </w:rPr>
              <w:t>https://ixts-dev-apim.azure-api.net/mbom/templates?keyword=</w:t>
            </w:r>
            <w:r w:rsidR="00B86A4B" w:rsidRPr="00B86A4B">
              <w:rPr>
                <w:rFonts w:ascii="Consolas" w:hAnsi="Consolas"/>
                <w:szCs w:val="20"/>
              </w:rPr>
              <w:t>{</w:t>
            </w:r>
            <w:r w:rsidRPr="00B86A4B">
              <w:rPr>
                <w:rFonts w:ascii="Consolas" w:hAnsi="Consolas"/>
                <w:szCs w:val="20"/>
              </w:rPr>
              <w:t>keyword</w:t>
            </w:r>
            <w:r w:rsidR="00B86A4B" w:rsidRPr="00B86A4B">
              <w:rPr>
                <w:rFonts w:ascii="Consolas" w:hAnsi="Consolas"/>
                <w:szCs w:val="20"/>
              </w:rPr>
              <w:t>}</w:t>
            </w:r>
            <w:r w:rsidRPr="00B86A4B">
              <w:rPr>
                <w:rFonts w:ascii="Consolas" w:hAnsi="Consolas"/>
                <w:szCs w:val="20"/>
              </w:rPr>
              <w:t>&amp;offset=</w:t>
            </w:r>
            <w:r w:rsidR="00B86A4B" w:rsidRPr="00B86A4B">
              <w:rPr>
                <w:rFonts w:ascii="Consolas" w:hAnsi="Consolas"/>
                <w:szCs w:val="20"/>
              </w:rPr>
              <w:t>{</w:t>
            </w:r>
            <w:r w:rsidRPr="00B86A4B">
              <w:rPr>
                <w:rFonts w:ascii="Consolas" w:hAnsi="Consolas"/>
                <w:szCs w:val="20"/>
              </w:rPr>
              <w:t>offset</w:t>
            </w:r>
            <w:r w:rsidR="00B86A4B" w:rsidRPr="00B86A4B">
              <w:rPr>
                <w:rFonts w:ascii="Consolas" w:hAnsi="Consolas"/>
                <w:szCs w:val="20"/>
              </w:rPr>
              <w:t>}</w:t>
            </w:r>
            <w:r w:rsidRPr="00B86A4B">
              <w:rPr>
                <w:rFonts w:ascii="Consolas" w:hAnsi="Consolas"/>
                <w:szCs w:val="20"/>
              </w:rPr>
              <w:t>&amp;limits=</w:t>
            </w:r>
            <w:r w:rsidR="00B86A4B" w:rsidRPr="00B86A4B">
              <w:rPr>
                <w:rFonts w:ascii="Consolas" w:hAnsi="Consolas"/>
                <w:szCs w:val="20"/>
              </w:rPr>
              <w:t>{</w:t>
            </w:r>
            <w:r w:rsidRPr="00B86A4B">
              <w:rPr>
                <w:rFonts w:ascii="Consolas" w:hAnsi="Consolas"/>
                <w:szCs w:val="20"/>
              </w:rPr>
              <w:t>limits</w:t>
            </w:r>
            <w:r w:rsidR="00B86A4B" w:rsidRPr="00B86A4B">
              <w:rPr>
                <w:rFonts w:ascii="Consolas" w:hAnsi="Consolas"/>
                <w:szCs w:val="20"/>
              </w:rPr>
              <w:t>}</w:t>
            </w:r>
          </w:p>
        </w:tc>
      </w:tr>
      <w:tr w:rsidR="00150E67" w:rsidRPr="00440A49" w14:paraId="3D87A85C" w14:textId="77777777" w:rsidTr="00B86A4B">
        <w:trPr>
          <w:trHeight w:val="62"/>
        </w:trPr>
        <w:tc>
          <w:tcPr>
            <w:tcW w:w="13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E870CDF" w14:textId="77777777" w:rsidR="00340412" w:rsidRPr="000970ED" w:rsidRDefault="00340412" w:rsidP="004E34C3">
            <w:pPr>
              <w:spacing w:line="276" w:lineRule="auto"/>
              <w:jc w:val="left"/>
              <w:rPr>
                <w:szCs w:val="20"/>
              </w:rPr>
            </w:pPr>
            <w:r w:rsidRPr="000970ED">
              <w:rPr>
                <w:szCs w:val="20"/>
              </w:rPr>
              <w:t>METHOD</w:t>
            </w:r>
          </w:p>
        </w:tc>
        <w:tc>
          <w:tcPr>
            <w:tcW w:w="3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5BF45" w14:textId="120B0EB7" w:rsidR="00340412" w:rsidRPr="00254204" w:rsidRDefault="00A51659" w:rsidP="004E34C3">
            <w:pPr>
              <w:spacing w:line="276" w:lineRule="auto"/>
              <w:jc w:val="left"/>
              <w:rPr>
                <w:rFonts w:ascii="Consolas" w:hAnsi="Consolas"/>
                <w:szCs w:val="20"/>
              </w:rPr>
            </w:pPr>
            <w:r w:rsidRPr="00254204">
              <w:rPr>
                <w:rFonts w:ascii="Consolas" w:hAnsi="Consolas"/>
                <w:szCs w:val="20"/>
              </w:rPr>
              <w:t>GET</w:t>
            </w:r>
          </w:p>
        </w:tc>
      </w:tr>
      <w:tr w:rsidR="00150E67" w:rsidRPr="00440A49" w14:paraId="41F9E67D" w14:textId="77777777" w:rsidTr="00B86A4B">
        <w:trPr>
          <w:trHeight w:val="110"/>
        </w:trPr>
        <w:tc>
          <w:tcPr>
            <w:tcW w:w="13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852B9A6" w14:textId="77777777" w:rsidR="00340412" w:rsidRPr="000970ED" w:rsidRDefault="00340412" w:rsidP="004E34C3">
            <w:pPr>
              <w:spacing w:line="276" w:lineRule="auto"/>
              <w:jc w:val="left"/>
              <w:rPr>
                <w:szCs w:val="20"/>
              </w:rPr>
            </w:pPr>
            <w:r w:rsidRPr="000970ED">
              <w:rPr>
                <w:szCs w:val="20"/>
              </w:rPr>
              <w:t>CONTENT TYPE</w:t>
            </w:r>
          </w:p>
        </w:tc>
        <w:tc>
          <w:tcPr>
            <w:tcW w:w="3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8E22F" w14:textId="77777777" w:rsidR="00340412" w:rsidRPr="00254204" w:rsidRDefault="00340412" w:rsidP="004E34C3">
            <w:pPr>
              <w:spacing w:line="276" w:lineRule="auto"/>
              <w:jc w:val="left"/>
              <w:rPr>
                <w:rFonts w:ascii="Consolas" w:hAnsi="Consolas"/>
                <w:szCs w:val="20"/>
              </w:rPr>
            </w:pPr>
            <w:r w:rsidRPr="00254204">
              <w:rPr>
                <w:rFonts w:ascii="Consolas" w:hAnsi="Consolas"/>
                <w:szCs w:val="20"/>
              </w:rPr>
              <w:t>application / json</w:t>
            </w:r>
          </w:p>
        </w:tc>
      </w:tr>
      <w:tr w:rsidR="00150E67" w:rsidRPr="00440A49" w14:paraId="01D6A815" w14:textId="77777777" w:rsidTr="00B86A4B">
        <w:trPr>
          <w:trHeight w:val="110"/>
        </w:trPr>
        <w:tc>
          <w:tcPr>
            <w:tcW w:w="13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31A1722B" w14:textId="761F4BC2" w:rsidR="00340412" w:rsidRPr="000970ED" w:rsidRDefault="00340412" w:rsidP="004E34C3">
            <w:pPr>
              <w:spacing w:line="276" w:lineRule="auto"/>
              <w:jc w:val="left"/>
              <w:rPr>
                <w:szCs w:val="20"/>
              </w:rPr>
            </w:pPr>
            <w:r w:rsidRPr="000970ED">
              <w:rPr>
                <w:szCs w:val="20"/>
              </w:rPr>
              <w:t>Query Parameters</w:t>
            </w:r>
          </w:p>
        </w:tc>
        <w:tc>
          <w:tcPr>
            <w:tcW w:w="3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A59F22" w14:textId="2B5CBC0B" w:rsidR="00340412" w:rsidRPr="00254204" w:rsidRDefault="00A51659" w:rsidP="004E34C3">
            <w:pPr>
              <w:spacing w:line="276" w:lineRule="auto"/>
              <w:jc w:val="left"/>
              <w:rPr>
                <w:rFonts w:ascii="Consolas" w:hAnsi="Consolas"/>
                <w:szCs w:val="20"/>
              </w:rPr>
            </w:pPr>
            <w:r w:rsidRPr="00254204">
              <w:rPr>
                <w:rFonts w:ascii="Consolas" w:hAnsi="Consolas"/>
                <w:szCs w:val="20"/>
              </w:rPr>
              <w:t>Keyword, offset, limits</w:t>
            </w:r>
          </w:p>
        </w:tc>
      </w:tr>
      <w:tr w:rsidR="00150E67" w:rsidRPr="00440A49" w14:paraId="4EE5E411" w14:textId="77777777" w:rsidTr="00B86A4B">
        <w:trPr>
          <w:trHeight w:val="110"/>
        </w:trPr>
        <w:tc>
          <w:tcPr>
            <w:tcW w:w="13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0C12D7" w14:textId="5C74C753" w:rsidR="00340412" w:rsidRPr="000970ED" w:rsidRDefault="00340412" w:rsidP="004E34C3">
            <w:pPr>
              <w:spacing w:line="276" w:lineRule="auto"/>
              <w:jc w:val="left"/>
              <w:rPr>
                <w:szCs w:val="20"/>
              </w:rPr>
            </w:pPr>
            <w:r w:rsidRPr="000970ED">
              <w:rPr>
                <w:szCs w:val="20"/>
              </w:rPr>
              <w:t>Sample JSON R</w:t>
            </w:r>
            <w:r w:rsidR="00A51659" w:rsidRPr="000970ED">
              <w:rPr>
                <w:szCs w:val="20"/>
              </w:rPr>
              <w:t>esponse</w:t>
            </w:r>
          </w:p>
        </w:tc>
        <w:tc>
          <w:tcPr>
            <w:tcW w:w="3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3B9C3F" w14:textId="64200710" w:rsidR="00340412" w:rsidRPr="00254204" w:rsidRDefault="00145980" w:rsidP="004E34C3">
            <w:pPr>
              <w:spacing w:line="276" w:lineRule="auto"/>
              <w:jc w:val="left"/>
              <w:rPr>
                <w:rFonts w:ascii="Consolas" w:hAnsi="Consolas"/>
                <w:szCs w:val="20"/>
              </w:rPr>
            </w:pPr>
            <w:hyperlink r:id="rId32" w:history="1">
              <w:r w:rsidRPr="00254204">
                <w:rPr>
                  <w:rStyle w:val="Hyperlink"/>
                  <w:rFonts w:ascii="Consolas" w:hAnsi="Consolas"/>
                  <w:szCs w:val="20"/>
                </w:rPr>
                <w:t>Link</w:t>
              </w:r>
            </w:hyperlink>
          </w:p>
        </w:tc>
      </w:tr>
    </w:tbl>
    <w:p w14:paraId="03D39824" w14:textId="68C57266" w:rsidR="00340412" w:rsidRPr="00440A49" w:rsidRDefault="00254204" w:rsidP="00254204">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73"/>
        <w:gridCol w:w="4725"/>
        <w:gridCol w:w="685"/>
        <w:gridCol w:w="777"/>
      </w:tblGrid>
      <w:tr w:rsidR="00D55946" w:rsidRPr="00202A90" w14:paraId="4AFA262A" w14:textId="77777777" w:rsidTr="00B86A4B">
        <w:trPr>
          <w:trHeight w:val="407"/>
        </w:trPr>
        <w:tc>
          <w:tcPr>
            <w:tcW w:w="16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B19ECF" w14:textId="77777777" w:rsidR="00340412" w:rsidRPr="00202A90" w:rsidRDefault="00340412" w:rsidP="004E34C3">
            <w:pPr>
              <w:spacing w:line="276" w:lineRule="auto"/>
              <w:jc w:val="left"/>
              <w:rPr>
                <w:szCs w:val="20"/>
              </w:rPr>
            </w:pPr>
            <w:r w:rsidRPr="00202A90">
              <w:rPr>
                <w:szCs w:val="20"/>
              </w:rPr>
              <w:t>Parameter</w:t>
            </w:r>
          </w:p>
        </w:tc>
        <w:tc>
          <w:tcPr>
            <w:tcW w:w="2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F265BBE" w14:textId="77777777" w:rsidR="00340412" w:rsidRPr="00202A90" w:rsidRDefault="00340412" w:rsidP="004E34C3">
            <w:pPr>
              <w:spacing w:line="276" w:lineRule="auto"/>
              <w:jc w:val="left"/>
              <w:rPr>
                <w:szCs w:val="20"/>
              </w:rPr>
            </w:pPr>
            <w:r w:rsidRPr="00202A90">
              <w:rPr>
                <w:szCs w:val="20"/>
              </w:rPr>
              <w:t>Description</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D9A5B44" w14:textId="77777777" w:rsidR="00340412" w:rsidRPr="00202A90" w:rsidRDefault="00340412" w:rsidP="004E34C3">
            <w:pPr>
              <w:spacing w:line="276" w:lineRule="auto"/>
              <w:jc w:val="left"/>
              <w:rPr>
                <w:szCs w:val="20"/>
              </w:rPr>
            </w:pPr>
            <w:r w:rsidRPr="00202A90">
              <w:rPr>
                <w:szCs w:val="20"/>
              </w:rPr>
              <w:t>M/O*</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5AC3856" w14:textId="77777777" w:rsidR="00340412" w:rsidRPr="00202A90" w:rsidRDefault="00340412" w:rsidP="004E34C3">
            <w:pPr>
              <w:spacing w:line="276" w:lineRule="auto"/>
              <w:jc w:val="left"/>
              <w:rPr>
                <w:szCs w:val="20"/>
              </w:rPr>
            </w:pPr>
            <w:r w:rsidRPr="00202A90">
              <w:rPr>
                <w:szCs w:val="20"/>
              </w:rPr>
              <w:t>Type</w:t>
            </w:r>
          </w:p>
        </w:tc>
      </w:tr>
      <w:tr w:rsidR="00C64E13" w:rsidRPr="00202A90" w14:paraId="00FCE602" w14:textId="77777777" w:rsidTr="00B86A4B">
        <w:trPr>
          <w:trHeight w:val="283"/>
        </w:trPr>
        <w:tc>
          <w:tcPr>
            <w:tcW w:w="16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96FAD0" w14:textId="77777777" w:rsidR="00340412" w:rsidRPr="00202A90" w:rsidRDefault="00340412" w:rsidP="004E34C3">
            <w:pPr>
              <w:spacing w:line="276" w:lineRule="auto"/>
              <w:jc w:val="left"/>
              <w:rPr>
                <w:szCs w:val="20"/>
              </w:rPr>
            </w:pPr>
            <w:r w:rsidRPr="00202A90">
              <w:rPr>
                <w:szCs w:val="20"/>
              </w:rPr>
              <w:t>Authorization</w:t>
            </w:r>
          </w:p>
        </w:tc>
        <w:tc>
          <w:tcPr>
            <w:tcW w:w="2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20EA6F" w14:textId="77777777" w:rsidR="00340412" w:rsidRPr="00202A90" w:rsidRDefault="00340412" w:rsidP="004E34C3">
            <w:pPr>
              <w:spacing w:line="276" w:lineRule="auto"/>
              <w:jc w:val="left"/>
              <w:rPr>
                <w:szCs w:val="20"/>
              </w:rPr>
            </w:pPr>
            <w:r w:rsidRPr="00202A90">
              <w:rPr>
                <w:szCs w:val="20"/>
              </w:rPr>
              <w:t>Token acquired from Azure B2C based on the user credentials for further API calls.</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E7B50" w14:textId="77777777" w:rsidR="00340412" w:rsidRPr="00202A90" w:rsidRDefault="00340412" w:rsidP="004E34C3">
            <w:pPr>
              <w:spacing w:line="276" w:lineRule="auto"/>
              <w:jc w:val="left"/>
              <w:rPr>
                <w:szCs w:val="20"/>
              </w:rPr>
            </w:pPr>
            <w:r w:rsidRPr="00202A90">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5DA7D9" w14:textId="77777777" w:rsidR="00340412" w:rsidRPr="00202A90" w:rsidRDefault="00340412" w:rsidP="004E34C3">
            <w:pPr>
              <w:spacing w:line="276" w:lineRule="auto"/>
              <w:jc w:val="left"/>
              <w:rPr>
                <w:szCs w:val="20"/>
              </w:rPr>
            </w:pPr>
            <w:r w:rsidRPr="00202A90">
              <w:rPr>
                <w:szCs w:val="20"/>
              </w:rPr>
              <w:t>String</w:t>
            </w:r>
          </w:p>
        </w:tc>
      </w:tr>
      <w:tr w:rsidR="00C64E13" w:rsidRPr="00202A90" w14:paraId="43607173" w14:textId="77777777" w:rsidTr="00B86A4B">
        <w:trPr>
          <w:trHeight w:val="59"/>
        </w:trPr>
        <w:tc>
          <w:tcPr>
            <w:tcW w:w="16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109AB8" w14:textId="77777777" w:rsidR="00340412" w:rsidRPr="00202A90" w:rsidRDefault="00340412" w:rsidP="004E34C3">
            <w:pPr>
              <w:spacing w:line="276" w:lineRule="auto"/>
              <w:jc w:val="left"/>
              <w:rPr>
                <w:szCs w:val="20"/>
              </w:rPr>
            </w:pPr>
            <w:r w:rsidRPr="00202A90">
              <w:rPr>
                <w:szCs w:val="20"/>
              </w:rPr>
              <w:t>Content-Type</w:t>
            </w:r>
          </w:p>
        </w:tc>
        <w:tc>
          <w:tcPr>
            <w:tcW w:w="2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0C4876" w14:textId="76EA2760" w:rsidR="00340412" w:rsidRPr="00202A90" w:rsidRDefault="00340412" w:rsidP="004E34C3">
            <w:pPr>
              <w:spacing w:line="276" w:lineRule="auto"/>
              <w:jc w:val="left"/>
              <w:rPr>
                <w:szCs w:val="20"/>
              </w:rPr>
            </w:pPr>
            <w:r w:rsidRPr="00202A90">
              <w:rPr>
                <w:szCs w:val="20"/>
              </w:rPr>
              <w:t>Length of content.</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4D098" w14:textId="77777777" w:rsidR="00340412" w:rsidRPr="00202A90" w:rsidRDefault="00340412" w:rsidP="004E34C3">
            <w:pPr>
              <w:spacing w:line="276" w:lineRule="auto"/>
              <w:jc w:val="left"/>
              <w:rPr>
                <w:szCs w:val="20"/>
              </w:rPr>
            </w:pPr>
            <w:r w:rsidRPr="00202A90">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34AFC" w14:textId="77777777" w:rsidR="00340412" w:rsidRPr="00202A90" w:rsidRDefault="00340412" w:rsidP="004E34C3">
            <w:pPr>
              <w:spacing w:line="276" w:lineRule="auto"/>
              <w:jc w:val="left"/>
              <w:rPr>
                <w:szCs w:val="20"/>
              </w:rPr>
            </w:pPr>
            <w:r w:rsidRPr="00202A90">
              <w:rPr>
                <w:szCs w:val="20"/>
              </w:rPr>
              <w:t>String</w:t>
            </w:r>
          </w:p>
        </w:tc>
      </w:tr>
      <w:tr w:rsidR="00C64E13" w:rsidRPr="00202A90" w14:paraId="58AFF0B6" w14:textId="77777777" w:rsidTr="00B86A4B">
        <w:trPr>
          <w:trHeight w:val="59"/>
        </w:trPr>
        <w:tc>
          <w:tcPr>
            <w:tcW w:w="16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71F46A" w14:textId="1829A239" w:rsidR="00CA4E5C" w:rsidRPr="00202A90" w:rsidRDefault="00CA4E5C" w:rsidP="004E34C3">
            <w:pPr>
              <w:spacing w:line="276" w:lineRule="auto"/>
              <w:jc w:val="left"/>
              <w:rPr>
                <w:szCs w:val="20"/>
              </w:rPr>
            </w:pPr>
            <w:r w:rsidRPr="00202A90">
              <w:rPr>
                <w:szCs w:val="20"/>
              </w:rPr>
              <w:t>Ocp-Apim-Subscription-Key</w:t>
            </w:r>
          </w:p>
        </w:tc>
        <w:tc>
          <w:tcPr>
            <w:tcW w:w="2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BA6A77" w14:textId="2F46099D" w:rsidR="00CA4E5C" w:rsidRPr="00202A90" w:rsidRDefault="00113CB8" w:rsidP="004E34C3">
            <w:pPr>
              <w:spacing w:line="276" w:lineRule="auto"/>
              <w:jc w:val="left"/>
              <w:rPr>
                <w:szCs w:val="20"/>
              </w:rPr>
            </w:pPr>
            <w:r w:rsidRPr="00202A90">
              <w:rPr>
                <w:szCs w:val="20"/>
              </w:rPr>
              <w:t>Subscription-key of the application</w:t>
            </w:r>
            <w:r w:rsidR="00A908A1" w:rsidRPr="00202A90">
              <w:rPr>
                <w:szCs w:val="20"/>
              </w:rPr>
              <w:t>.</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93168C" w14:textId="4C75F0CF" w:rsidR="00CA4E5C" w:rsidRPr="00202A90" w:rsidRDefault="00202A90" w:rsidP="004E34C3">
            <w:pPr>
              <w:spacing w:line="276" w:lineRule="auto"/>
              <w:jc w:val="left"/>
              <w:rPr>
                <w:szCs w:val="20"/>
              </w:rPr>
            </w:pPr>
            <w:r>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D4BEFF" w14:textId="2E87F697" w:rsidR="00CA4E5C" w:rsidRPr="00202A90" w:rsidRDefault="00202A90" w:rsidP="004E34C3">
            <w:pPr>
              <w:spacing w:line="276" w:lineRule="auto"/>
              <w:jc w:val="left"/>
              <w:rPr>
                <w:szCs w:val="20"/>
              </w:rPr>
            </w:pPr>
            <w:r>
              <w:rPr>
                <w:szCs w:val="20"/>
              </w:rPr>
              <w:t>String</w:t>
            </w:r>
          </w:p>
        </w:tc>
      </w:tr>
    </w:tbl>
    <w:p w14:paraId="65ED22B0" w14:textId="73F025CE" w:rsidR="00340412" w:rsidRPr="00356E8E" w:rsidRDefault="004A066F" w:rsidP="00340412">
      <w:pPr>
        <w:spacing w:after="0" w:line="276" w:lineRule="auto"/>
        <w:rPr>
          <w:rFonts w:eastAsia="Calibri" w:cs="Arial"/>
          <w:bCs/>
          <w:szCs w:val="20"/>
        </w:rPr>
      </w:pPr>
      <w:r>
        <w:rPr>
          <w:rFonts w:eastAsia="Calibri" w:cs="Arial"/>
          <w:bCs/>
          <w:szCs w:val="20"/>
        </w:rPr>
        <w:t>*Mandatory / Optional</w:t>
      </w:r>
    </w:p>
    <w:p w14:paraId="1503EDA8" w14:textId="535713F0" w:rsidR="005F61BC" w:rsidRDefault="00254204" w:rsidP="00254204">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80"/>
        <w:gridCol w:w="6865"/>
        <w:gridCol w:w="1015"/>
      </w:tblGrid>
      <w:tr w:rsidR="00D55946" w14:paraId="3BCA28E9" w14:textId="77777777" w:rsidTr="00B86A4B">
        <w:trPr>
          <w:trHeight w:val="196"/>
        </w:trPr>
        <w:tc>
          <w:tcPr>
            <w:tcW w:w="7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F52762" w14:textId="77777777" w:rsidR="005F61BC" w:rsidRDefault="005F61BC" w:rsidP="004E34C3">
            <w:pPr>
              <w:spacing w:line="276" w:lineRule="auto"/>
              <w:jc w:val="left"/>
              <w:rPr>
                <w:szCs w:val="20"/>
              </w:rPr>
            </w:pPr>
            <w:r>
              <w:rPr>
                <w:szCs w:val="20"/>
              </w:rPr>
              <w:t>Parameter</w:t>
            </w:r>
          </w:p>
        </w:tc>
        <w:tc>
          <w:tcPr>
            <w:tcW w:w="3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9F4B856" w14:textId="77777777" w:rsidR="005F61BC" w:rsidRDefault="005F61BC" w:rsidP="004E34C3">
            <w:pPr>
              <w:spacing w:line="276" w:lineRule="auto"/>
              <w:jc w:val="left"/>
              <w:rPr>
                <w:szCs w:val="20"/>
              </w:rPr>
            </w:pPr>
            <w:r>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509DFF" w14:textId="77777777" w:rsidR="005F61BC" w:rsidRDefault="005F61BC" w:rsidP="004E34C3">
            <w:pPr>
              <w:spacing w:line="276" w:lineRule="auto"/>
              <w:jc w:val="left"/>
              <w:rPr>
                <w:szCs w:val="20"/>
              </w:rPr>
            </w:pPr>
            <w:r>
              <w:rPr>
                <w:szCs w:val="20"/>
              </w:rPr>
              <w:t>Type</w:t>
            </w:r>
          </w:p>
        </w:tc>
      </w:tr>
      <w:tr w:rsidR="005F61BC" w14:paraId="758CCF83" w14:textId="77777777" w:rsidTr="00B86A4B">
        <w:trPr>
          <w:trHeight w:val="54"/>
        </w:trPr>
        <w:tc>
          <w:tcPr>
            <w:tcW w:w="7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0546D" w14:textId="77777777" w:rsidR="005F61BC" w:rsidRDefault="005F61BC" w:rsidP="004E34C3">
            <w:pPr>
              <w:spacing w:line="276" w:lineRule="auto"/>
              <w:jc w:val="left"/>
              <w:rPr>
                <w:szCs w:val="20"/>
              </w:rPr>
            </w:pPr>
            <w:r>
              <w:rPr>
                <w:szCs w:val="20"/>
              </w:rPr>
              <w:t>Server</w:t>
            </w:r>
          </w:p>
        </w:tc>
        <w:tc>
          <w:tcPr>
            <w:tcW w:w="3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3B503" w14:textId="77777777" w:rsidR="005F61BC" w:rsidRDefault="005F61BC" w:rsidP="004E34C3">
            <w:pPr>
              <w:jc w:val="left"/>
              <w:rPr>
                <w:szCs w:val="20"/>
              </w:rPr>
            </w:pPr>
            <w:r>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43FEA5" w14:textId="77777777" w:rsidR="005F61BC" w:rsidRDefault="005F61BC" w:rsidP="004E34C3">
            <w:pPr>
              <w:spacing w:line="276" w:lineRule="auto"/>
              <w:jc w:val="left"/>
              <w:rPr>
                <w:szCs w:val="20"/>
              </w:rPr>
            </w:pPr>
            <w:r>
              <w:rPr>
                <w:szCs w:val="20"/>
              </w:rPr>
              <w:t>String</w:t>
            </w:r>
          </w:p>
        </w:tc>
      </w:tr>
      <w:tr w:rsidR="005F61BC" w14:paraId="0324BB52" w14:textId="77777777" w:rsidTr="00B86A4B">
        <w:trPr>
          <w:trHeight w:val="54"/>
        </w:trPr>
        <w:tc>
          <w:tcPr>
            <w:tcW w:w="7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01D10C" w14:textId="77777777" w:rsidR="005F61BC" w:rsidRDefault="005F61BC" w:rsidP="004E34C3">
            <w:pPr>
              <w:spacing w:line="276" w:lineRule="auto"/>
              <w:jc w:val="left"/>
              <w:rPr>
                <w:szCs w:val="20"/>
              </w:rPr>
            </w:pPr>
            <w:r>
              <w:rPr>
                <w:szCs w:val="20"/>
              </w:rPr>
              <w:t>Content-Type</w:t>
            </w:r>
          </w:p>
        </w:tc>
        <w:tc>
          <w:tcPr>
            <w:tcW w:w="3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D87F5" w14:textId="77777777" w:rsidR="005F61BC" w:rsidRDefault="005F61BC" w:rsidP="004E34C3">
            <w:pPr>
              <w:spacing w:line="276" w:lineRule="auto"/>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15B099" w14:textId="77777777" w:rsidR="005F61BC" w:rsidRDefault="005F61BC" w:rsidP="004E34C3">
            <w:pPr>
              <w:spacing w:line="276" w:lineRule="auto"/>
              <w:jc w:val="left"/>
              <w:rPr>
                <w:szCs w:val="20"/>
              </w:rPr>
            </w:pPr>
            <w:r>
              <w:rPr>
                <w:szCs w:val="20"/>
              </w:rPr>
              <w:t>String</w:t>
            </w:r>
          </w:p>
        </w:tc>
      </w:tr>
      <w:tr w:rsidR="005F61BC" w14:paraId="16B8B95B" w14:textId="77777777" w:rsidTr="00B86A4B">
        <w:trPr>
          <w:trHeight w:val="54"/>
        </w:trPr>
        <w:tc>
          <w:tcPr>
            <w:tcW w:w="7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2F52F" w14:textId="77777777" w:rsidR="005F61BC" w:rsidRDefault="005F61BC" w:rsidP="004E34C3">
            <w:pPr>
              <w:spacing w:line="276" w:lineRule="auto"/>
              <w:jc w:val="left"/>
              <w:rPr>
                <w:szCs w:val="20"/>
              </w:rPr>
            </w:pPr>
            <w:r>
              <w:rPr>
                <w:szCs w:val="20"/>
              </w:rPr>
              <w:t>Date</w:t>
            </w:r>
          </w:p>
        </w:tc>
        <w:tc>
          <w:tcPr>
            <w:tcW w:w="3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4CEFD" w14:textId="77777777" w:rsidR="005F61BC" w:rsidRDefault="005F61BC" w:rsidP="004E34C3">
            <w:pPr>
              <w:spacing w:line="276" w:lineRule="auto"/>
              <w:jc w:val="left"/>
              <w:rPr>
                <w:szCs w:val="20"/>
              </w:rPr>
            </w:pPr>
            <w:r>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59241" w14:textId="77777777" w:rsidR="005F61BC" w:rsidRDefault="005F61BC" w:rsidP="004E34C3">
            <w:pPr>
              <w:spacing w:line="276" w:lineRule="auto"/>
              <w:jc w:val="left"/>
              <w:rPr>
                <w:szCs w:val="20"/>
              </w:rPr>
            </w:pPr>
            <w:r>
              <w:rPr>
                <w:szCs w:val="20"/>
              </w:rPr>
              <w:t>Datetime</w:t>
            </w:r>
          </w:p>
        </w:tc>
      </w:tr>
    </w:tbl>
    <w:p w14:paraId="339C516F" w14:textId="732032C8" w:rsidR="005978F2" w:rsidRDefault="00337729" w:rsidP="00337729">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6A62C3" w:rsidRPr="00202A90" w14:paraId="25689917"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3682A3" w14:textId="77777777" w:rsidR="00340412" w:rsidRPr="00337729" w:rsidRDefault="00340412" w:rsidP="004E34C3">
            <w:pPr>
              <w:spacing w:line="276" w:lineRule="auto"/>
              <w:jc w:val="left"/>
              <w:rPr>
                <w:bCs/>
                <w:szCs w:val="20"/>
              </w:rPr>
            </w:pPr>
            <w:r w:rsidRPr="00337729">
              <w:rPr>
                <w:bCs/>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3E7704" w14:textId="77777777" w:rsidR="00340412" w:rsidRPr="00337729" w:rsidRDefault="00340412" w:rsidP="004E34C3">
            <w:pPr>
              <w:spacing w:line="276" w:lineRule="auto"/>
              <w:jc w:val="left"/>
              <w:rPr>
                <w:bCs/>
                <w:szCs w:val="20"/>
              </w:rPr>
            </w:pPr>
            <w:r w:rsidRPr="00337729">
              <w:rPr>
                <w:bCs/>
                <w:szCs w:val="20"/>
              </w:rPr>
              <w:t>Result Description</w:t>
            </w:r>
          </w:p>
        </w:tc>
      </w:tr>
      <w:tr w:rsidR="00340412" w:rsidRPr="00202A90" w14:paraId="5FD791AE" w14:textId="77777777" w:rsidTr="00B86A4B">
        <w:trPr>
          <w:trHeight w:val="323"/>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C5C985" w14:textId="77777777" w:rsidR="00340412" w:rsidRPr="00202A90" w:rsidRDefault="00340412" w:rsidP="004E34C3">
            <w:pPr>
              <w:spacing w:line="276" w:lineRule="auto"/>
              <w:jc w:val="left"/>
              <w:rPr>
                <w:szCs w:val="20"/>
              </w:rPr>
            </w:pPr>
            <w:r w:rsidRPr="00202A90">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0B5B5" w14:textId="3E2E0E09" w:rsidR="00340412" w:rsidRPr="00202A90" w:rsidRDefault="00340412" w:rsidP="004E34C3">
            <w:pPr>
              <w:spacing w:line="276" w:lineRule="auto"/>
              <w:jc w:val="left"/>
              <w:rPr>
                <w:szCs w:val="20"/>
              </w:rPr>
            </w:pPr>
            <w:r w:rsidRPr="00202A90">
              <w:rPr>
                <w:szCs w:val="20"/>
              </w:rPr>
              <w:t>successful</w:t>
            </w:r>
            <w:r w:rsidR="00AA6702">
              <w:rPr>
                <w:szCs w:val="20"/>
              </w:rPr>
              <w:t xml:space="preserve"> </w:t>
            </w:r>
            <w:r w:rsidRPr="00202A90">
              <w:rPr>
                <w:szCs w:val="20"/>
              </w:rPr>
              <w:t>operation</w:t>
            </w:r>
          </w:p>
        </w:tc>
      </w:tr>
    </w:tbl>
    <w:p w14:paraId="41C68F9B" w14:textId="46FB346A" w:rsidR="00337729" w:rsidRDefault="00337729" w:rsidP="00337729">
      <w:pPr>
        <w:pStyle w:val="Heading3"/>
        <w:sectPr w:rsidR="00337729"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18"/>
        <w:gridCol w:w="1999"/>
        <w:gridCol w:w="5343"/>
      </w:tblGrid>
      <w:tr w:rsidR="00D55946" w:rsidRPr="00202A90" w14:paraId="61823CF5"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1AF91EF" w14:textId="77777777" w:rsidR="00340412" w:rsidRPr="00202A90" w:rsidRDefault="00340412" w:rsidP="004E34C3">
            <w:pPr>
              <w:spacing w:line="276" w:lineRule="auto"/>
              <w:jc w:val="left"/>
              <w:rPr>
                <w:szCs w:val="20"/>
              </w:rPr>
            </w:pPr>
            <w:r w:rsidRPr="00202A90">
              <w:rPr>
                <w:szCs w:val="20"/>
              </w:rPr>
              <w:t>HTTP Code</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77E5530" w14:textId="77777777" w:rsidR="00340412" w:rsidRPr="00202A90" w:rsidRDefault="00340412" w:rsidP="004E34C3">
            <w:pPr>
              <w:spacing w:line="276" w:lineRule="auto"/>
              <w:jc w:val="left"/>
              <w:rPr>
                <w:szCs w:val="20"/>
              </w:rPr>
            </w:pPr>
            <w:r w:rsidRPr="00202A90">
              <w:rPr>
                <w:szCs w:val="20"/>
              </w:rPr>
              <w:t>Error Code</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4970AB2" w14:textId="77777777" w:rsidR="00340412" w:rsidRPr="00202A90" w:rsidRDefault="00340412" w:rsidP="004E34C3">
            <w:pPr>
              <w:spacing w:line="276" w:lineRule="auto"/>
              <w:jc w:val="left"/>
              <w:rPr>
                <w:szCs w:val="20"/>
              </w:rPr>
            </w:pPr>
            <w:r w:rsidRPr="00202A90">
              <w:rPr>
                <w:szCs w:val="20"/>
              </w:rPr>
              <w:t>Error Description</w:t>
            </w:r>
          </w:p>
        </w:tc>
      </w:tr>
      <w:tr w:rsidR="00340412" w:rsidRPr="00202A90" w14:paraId="1408F2C1"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96B3A" w14:textId="77777777" w:rsidR="00340412" w:rsidRPr="00202A90" w:rsidRDefault="00340412" w:rsidP="004E34C3">
            <w:pPr>
              <w:spacing w:line="276" w:lineRule="auto"/>
              <w:jc w:val="left"/>
              <w:rPr>
                <w:szCs w:val="20"/>
              </w:rPr>
            </w:pPr>
            <w:r w:rsidRPr="00202A90">
              <w:rPr>
                <w:szCs w:val="20"/>
              </w:rPr>
              <w:t>500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43834F" w14:textId="77777777" w:rsidR="00340412" w:rsidRPr="00202A90" w:rsidRDefault="00340412" w:rsidP="004E34C3">
            <w:pPr>
              <w:spacing w:line="276" w:lineRule="auto"/>
              <w:jc w:val="left"/>
              <w:rPr>
                <w:szCs w:val="20"/>
              </w:rPr>
            </w:pPr>
            <w:r w:rsidRPr="00202A90">
              <w:rPr>
                <w:szCs w:val="20"/>
              </w:rPr>
              <w:t>500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15579" w14:textId="1ABCB5AF" w:rsidR="00340412" w:rsidRPr="00202A90" w:rsidRDefault="00244564" w:rsidP="004E34C3">
            <w:pPr>
              <w:spacing w:line="276" w:lineRule="auto"/>
              <w:jc w:val="left"/>
              <w:rPr>
                <w:szCs w:val="20"/>
              </w:rPr>
            </w:pPr>
            <w:r w:rsidRPr="00202A90">
              <w:rPr>
                <w:szCs w:val="20"/>
              </w:rPr>
              <w:t>Internal Server Error</w:t>
            </w:r>
          </w:p>
        </w:tc>
      </w:tr>
      <w:tr w:rsidR="00340412" w:rsidRPr="00202A90" w14:paraId="2768C174"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5589E4" w14:textId="77777777" w:rsidR="00340412" w:rsidRPr="00202A90" w:rsidRDefault="00340412" w:rsidP="004E34C3">
            <w:pPr>
              <w:spacing w:line="276" w:lineRule="auto"/>
              <w:jc w:val="left"/>
              <w:rPr>
                <w:szCs w:val="20"/>
              </w:rPr>
            </w:pPr>
            <w:r w:rsidRPr="00202A90">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7B703" w14:textId="77777777" w:rsidR="00340412" w:rsidRPr="00202A90" w:rsidRDefault="00340412" w:rsidP="004E34C3">
            <w:pPr>
              <w:spacing w:line="276" w:lineRule="auto"/>
              <w:jc w:val="left"/>
              <w:rPr>
                <w:szCs w:val="20"/>
              </w:rPr>
            </w:pPr>
            <w:r w:rsidRPr="00202A90">
              <w:rPr>
                <w:szCs w:val="20"/>
              </w:rPr>
              <w:t>401</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4B6FE" w14:textId="77777777" w:rsidR="00340412" w:rsidRPr="00202A90" w:rsidRDefault="00340412" w:rsidP="004E34C3">
            <w:pPr>
              <w:spacing w:line="276" w:lineRule="auto"/>
              <w:jc w:val="left"/>
              <w:rPr>
                <w:szCs w:val="20"/>
              </w:rPr>
            </w:pPr>
            <w:r w:rsidRPr="00202A90">
              <w:rPr>
                <w:szCs w:val="20"/>
              </w:rPr>
              <w:t>Unauthorized User</w:t>
            </w:r>
          </w:p>
          <w:p w14:paraId="41FD245C" w14:textId="072642C3" w:rsidR="00340412" w:rsidRPr="00202A90" w:rsidRDefault="00C658A5" w:rsidP="004E34C3">
            <w:pPr>
              <w:spacing w:line="276" w:lineRule="auto"/>
              <w:jc w:val="left"/>
              <w:rPr>
                <w:szCs w:val="20"/>
              </w:rPr>
            </w:pPr>
            <w:r>
              <w:rPr>
                <w:szCs w:val="20"/>
              </w:rPr>
              <w:t>Header Token could be missing</w:t>
            </w:r>
          </w:p>
        </w:tc>
      </w:tr>
      <w:tr w:rsidR="00340412" w:rsidRPr="00202A90" w14:paraId="45E32B73"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D2456C" w14:textId="77777777" w:rsidR="00340412" w:rsidRPr="00202A90" w:rsidRDefault="00340412" w:rsidP="004E34C3">
            <w:pPr>
              <w:spacing w:line="276" w:lineRule="auto"/>
              <w:jc w:val="left"/>
              <w:rPr>
                <w:szCs w:val="20"/>
              </w:rPr>
            </w:pPr>
            <w:r w:rsidRPr="00202A90">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E289C" w14:textId="77777777" w:rsidR="00340412" w:rsidRPr="00202A90" w:rsidRDefault="00340412" w:rsidP="004E34C3">
            <w:pPr>
              <w:spacing w:line="276" w:lineRule="auto"/>
              <w:jc w:val="left"/>
              <w:rPr>
                <w:szCs w:val="20"/>
              </w:rPr>
            </w:pPr>
            <w:r w:rsidRPr="00202A90">
              <w:rPr>
                <w:szCs w:val="20"/>
              </w:rPr>
              <w:t>400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8C38F" w14:textId="77777777" w:rsidR="00340412" w:rsidRPr="00202A90" w:rsidRDefault="00340412" w:rsidP="004E34C3">
            <w:pPr>
              <w:spacing w:line="276" w:lineRule="auto"/>
              <w:jc w:val="left"/>
              <w:rPr>
                <w:szCs w:val="20"/>
              </w:rPr>
            </w:pPr>
            <w:r w:rsidRPr="00202A90">
              <w:rPr>
                <w:szCs w:val="20"/>
              </w:rPr>
              <w:t>Bad request</w:t>
            </w:r>
          </w:p>
        </w:tc>
      </w:tr>
    </w:tbl>
    <w:p w14:paraId="5DD5F0EF" w14:textId="77777777" w:rsidR="00337729" w:rsidRDefault="00337729" w:rsidP="00D96554">
      <w:pPr>
        <w:pStyle w:val="Heading2"/>
        <w:sectPr w:rsidR="00337729" w:rsidSect="001D5D79">
          <w:type w:val="continuous"/>
          <w:pgSz w:w="12240" w:h="20160" w:code="5"/>
          <w:pgMar w:top="1440" w:right="1440" w:bottom="1440" w:left="1440" w:header="720" w:footer="720" w:gutter="0"/>
          <w:cols w:space="720"/>
        </w:sectPr>
      </w:pPr>
    </w:p>
    <w:p w14:paraId="2B8B157D" w14:textId="76C4FEC7" w:rsidR="00170AD8" w:rsidRPr="00202A90" w:rsidRDefault="00E6612A" w:rsidP="00D96554">
      <w:pPr>
        <w:pStyle w:val="Heading2"/>
      </w:pPr>
      <w:bookmarkStart w:id="39" w:name="_Toc220593281"/>
      <w:r w:rsidRPr="00440A49">
        <w:lastRenderedPageBreak/>
        <w:t xml:space="preserve">GET </w:t>
      </w:r>
      <w:r w:rsidR="00AA6702">
        <w:t>-</w:t>
      </w:r>
      <w:r w:rsidRPr="00440A49">
        <w:t xml:space="preserve"> </w:t>
      </w:r>
      <w:r w:rsidR="00CA266C" w:rsidRPr="00440A49">
        <w:t xml:space="preserve">Transformation </w:t>
      </w:r>
      <w:r w:rsidR="00356E8E">
        <w:t>R</w:t>
      </w:r>
      <w:r w:rsidR="00CA266C" w:rsidRPr="00440A49">
        <w:t xml:space="preserve">ules </w:t>
      </w:r>
      <w:r w:rsidR="00356E8E">
        <w:t>D</w:t>
      </w:r>
      <w:r w:rsidR="00CA266C" w:rsidRPr="00440A49">
        <w:t>etails</w:t>
      </w:r>
      <w:bookmarkEnd w:id="39"/>
    </w:p>
    <w:p w14:paraId="365161DE" w14:textId="0761B7A4" w:rsidR="00170AD8" w:rsidRPr="00682AE8" w:rsidRDefault="00E016EF" w:rsidP="00682AE8">
      <w:r w:rsidRPr="00682AE8">
        <w:t>This API enables the retrieval of Business Rules stored in a PostgreSQL database based on user-defined search criteria. The search functionality can be enhanced by utilizing an optional keyword to filter results based on rule ID or rule type. The API supports pagination with offset and limit parameters to control the number of results returned. Upon processing the request, the system queries the database for corresponding business rules and returns the pertinent details in a paginated format, thereby ensuring efficient and focused retrieval of business rules.</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60"/>
        <w:gridCol w:w="6900"/>
      </w:tblGrid>
      <w:tr w:rsidR="00150E67" w:rsidRPr="00202A90" w14:paraId="691DC009" w14:textId="77777777" w:rsidTr="00B86A4B">
        <w:trPr>
          <w:trHeight w:val="75"/>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B2444DB" w14:textId="77777777" w:rsidR="00170AD8" w:rsidRPr="00202A90" w:rsidRDefault="00170AD8" w:rsidP="004E34C3">
            <w:pPr>
              <w:spacing w:line="276" w:lineRule="auto"/>
              <w:jc w:val="left"/>
              <w:rPr>
                <w:szCs w:val="20"/>
              </w:rPr>
            </w:pPr>
            <w:r w:rsidRPr="00202A90">
              <w:rPr>
                <w:szCs w:val="20"/>
              </w:rPr>
              <w:t>PROTOCOL</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28323" w14:textId="7CD0408C" w:rsidR="00170AD8" w:rsidRPr="00C06562" w:rsidRDefault="00170AD8" w:rsidP="004E34C3">
            <w:pPr>
              <w:spacing w:line="276" w:lineRule="auto"/>
              <w:jc w:val="left"/>
              <w:rPr>
                <w:rFonts w:ascii="Consolas" w:hAnsi="Consolas"/>
                <w:szCs w:val="20"/>
              </w:rPr>
            </w:pPr>
            <w:r w:rsidRPr="00C06562">
              <w:rPr>
                <w:rFonts w:ascii="Consolas" w:hAnsi="Consolas"/>
                <w:szCs w:val="20"/>
              </w:rPr>
              <w:t>HTTPS</w:t>
            </w:r>
          </w:p>
        </w:tc>
      </w:tr>
      <w:tr w:rsidR="00150E67" w:rsidRPr="00202A90" w14:paraId="448785FB" w14:textId="77777777" w:rsidTr="00B86A4B">
        <w:trPr>
          <w:trHeight w:val="48"/>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55D0FCF" w14:textId="66CA107A" w:rsidR="00170AD8" w:rsidRPr="00202A90" w:rsidRDefault="00C658A5" w:rsidP="004E34C3">
            <w:pPr>
              <w:spacing w:line="276" w:lineRule="auto"/>
              <w:jc w:val="left"/>
              <w:rPr>
                <w:szCs w:val="20"/>
              </w:rPr>
            </w:pPr>
            <w:r>
              <w:rPr>
                <w:szCs w:val="20"/>
              </w:rPr>
              <w:t>PATH (Public Exposure)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343950" w14:textId="70EEC62D" w:rsidR="00170AD8" w:rsidRPr="00C06562" w:rsidRDefault="00B70323" w:rsidP="004E34C3">
            <w:pPr>
              <w:spacing w:line="276" w:lineRule="auto"/>
              <w:jc w:val="left"/>
              <w:rPr>
                <w:rFonts w:ascii="Consolas" w:hAnsi="Consolas"/>
                <w:szCs w:val="20"/>
              </w:rPr>
            </w:pPr>
            <w:hyperlink r:id="rId33" w:history="1">
              <w:r w:rsidRPr="00C06562">
                <w:rPr>
                  <w:rStyle w:val="Hyperlink"/>
                  <w:rFonts w:ascii="Consolas" w:hAnsi="Consolas"/>
                  <w:szCs w:val="20"/>
                </w:rPr>
                <w:t>https://ixts-dev-apim.azure-api.net/bom-management-api/v1/rules/search</w:t>
              </w:r>
            </w:hyperlink>
            <w:r w:rsidR="00DF138D" w:rsidRPr="00C06562">
              <w:rPr>
                <w:rFonts w:ascii="Consolas" w:hAnsi="Consolas"/>
                <w:szCs w:val="20"/>
              </w:rPr>
              <w:t>?</w:t>
            </w:r>
            <w:r w:rsidRPr="00C06562">
              <w:rPr>
                <w:rFonts w:ascii="Consolas" w:hAnsi="Consolas"/>
                <w:szCs w:val="20"/>
              </w:rPr>
              <w:t xml:space="preserve"> </w:t>
            </w:r>
          </w:p>
        </w:tc>
      </w:tr>
      <w:tr w:rsidR="00150E67" w:rsidRPr="00202A90" w14:paraId="30F7AF18" w14:textId="77777777" w:rsidTr="00B86A4B">
        <w:trPr>
          <w:trHeight w:val="62"/>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2BD8CF" w14:textId="77777777" w:rsidR="00170AD8" w:rsidRPr="00202A90" w:rsidRDefault="00170AD8" w:rsidP="004E34C3">
            <w:pPr>
              <w:spacing w:line="276" w:lineRule="auto"/>
              <w:jc w:val="left"/>
              <w:rPr>
                <w:szCs w:val="20"/>
              </w:rPr>
            </w:pPr>
            <w:r w:rsidRPr="00202A90">
              <w:rPr>
                <w:szCs w:val="20"/>
              </w:rPr>
              <w:t>METHOD</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2942E3" w14:textId="5C4944BA" w:rsidR="00170AD8" w:rsidRPr="00C06562" w:rsidRDefault="00170AD8" w:rsidP="004E34C3">
            <w:pPr>
              <w:spacing w:line="276" w:lineRule="auto"/>
              <w:jc w:val="left"/>
              <w:rPr>
                <w:rFonts w:ascii="Consolas" w:hAnsi="Consolas"/>
                <w:szCs w:val="20"/>
              </w:rPr>
            </w:pPr>
            <w:r w:rsidRPr="00C06562">
              <w:rPr>
                <w:rFonts w:ascii="Consolas" w:hAnsi="Consolas"/>
                <w:szCs w:val="20"/>
              </w:rPr>
              <w:t>POST</w:t>
            </w:r>
          </w:p>
        </w:tc>
      </w:tr>
      <w:tr w:rsidR="00150E67" w:rsidRPr="00202A90" w14:paraId="4657159A"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9050124" w14:textId="77777777" w:rsidR="00170AD8" w:rsidRPr="00202A90" w:rsidRDefault="00170AD8" w:rsidP="004E34C3">
            <w:pPr>
              <w:spacing w:line="276" w:lineRule="auto"/>
              <w:jc w:val="left"/>
              <w:rPr>
                <w:szCs w:val="20"/>
              </w:rPr>
            </w:pPr>
            <w:r w:rsidRPr="00202A90">
              <w:rPr>
                <w:szCs w:val="20"/>
              </w:rPr>
              <w:t>CONTENT TYPE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97840" w14:textId="77777777" w:rsidR="00170AD8" w:rsidRPr="00C06562" w:rsidRDefault="00170AD8" w:rsidP="004E34C3">
            <w:pPr>
              <w:spacing w:line="276" w:lineRule="auto"/>
              <w:jc w:val="left"/>
              <w:rPr>
                <w:rFonts w:ascii="Consolas" w:hAnsi="Consolas"/>
                <w:szCs w:val="20"/>
              </w:rPr>
            </w:pPr>
            <w:r w:rsidRPr="00C06562">
              <w:rPr>
                <w:rFonts w:ascii="Consolas" w:hAnsi="Consolas"/>
                <w:szCs w:val="20"/>
              </w:rPr>
              <w:t>application / json</w:t>
            </w:r>
          </w:p>
        </w:tc>
      </w:tr>
      <w:tr w:rsidR="00150E67" w:rsidRPr="00202A90" w14:paraId="5A2A2291"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283E87B4" w14:textId="2763AEC7" w:rsidR="00DF138D" w:rsidRPr="00202A90" w:rsidRDefault="00DF138D" w:rsidP="004E34C3">
            <w:pPr>
              <w:spacing w:line="276" w:lineRule="auto"/>
              <w:jc w:val="left"/>
              <w:rPr>
                <w:szCs w:val="20"/>
              </w:rPr>
            </w:pPr>
            <w:r w:rsidRPr="00202A90">
              <w:rPr>
                <w:szCs w:val="20"/>
              </w:rPr>
              <w:t>Query Parameter</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E8C715" w14:textId="3C9E5D75" w:rsidR="00DF138D" w:rsidRPr="00C06562" w:rsidRDefault="00CA4E5C" w:rsidP="004E34C3">
            <w:pPr>
              <w:spacing w:line="276" w:lineRule="auto"/>
              <w:jc w:val="left"/>
              <w:rPr>
                <w:rFonts w:ascii="Consolas" w:hAnsi="Consolas"/>
                <w:szCs w:val="20"/>
              </w:rPr>
            </w:pPr>
            <w:r w:rsidRPr="00C06562">
              <w:rPr>
                <w:rFonts w:ascii="Consolas" w:hAnsi="Consolas"/>
                <w:szCs w:val="20"/>
              </w:rPr>
              <w:t>o</w:t>
            </w:r>
            <w:r w:rsidR="00972851" w:rsidRPr="00C06562">
              <w:rPr>
                <w:rFonts w:ascii="Consolas" w:hAnsi="Consolas"/>
                <w:szCs w:val="20"/>
              </w:rPr>
              <w:t>ffset, limits</w:t>
            </w:r>
          </w:p>
        </w:tc>
      </w:tr>
      <w:tr w:rsidR="00150E67" w:rsidRPr="00202A90" w14:paraId="6DB7B2E9"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5E4936F" w14:textId="1E353514" w:rsidR="00170AD8" w:rsidRPr="00202A90" w:rsidRDefault="00170AD8" w:rsidP="004E34C3">
            <w:pPr>
              <w:spacing w:line="276" w:lineRule="auto"/>
              <w:jc w:val="left"/>
              <w:rPr>
                <w:szCs w:val="20"/>
              </w:rPr>
            </w:pPr>
            <w:r w:rsidRPr="00202A90">
              <w:rPr>
                <w:szCs w:val="20"/>
              </w:rPr>
              <w:t>Sample JSON Re</w:t>
            </w:r>
            <w:r w:rsidR="00CA4E5C" w:rsidRPr="00202A90">
              <w:rPr>
                <w:szCs w:val="20"/>
              </w:rPr>
              <w:t>sponse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F8BEAB" w14:textId="0315262C" w:rsidR="00170AD8" w:rsidRPr="00C06562" w:rsidRDefault="00113CB8" w:rsidP="004E34C3">
            <w:pPr>
              <w:spacing w:line="276" w:lineRule="auto"/>
              <w:jc w:val="left"/>
              <w:rPr>
                <w:rFonts w:ascii="Consolas" w:hAnsi="Consolas"/>
                <w:szCs w:val="20"/>
              </w:rPr>
            </w:pPr>
            <w:hyperlink r:id="rId34" w:history="1">
              <w:r w:rsidRPr="00C06562">
                <w:rPr>
                  <w:rStyle w:val="Hyperlink"/>
                  <w:rFonts w:ascii="Consolas" w:hAnsi="Consolas"/>
                  <w:szCs w:val="20"/>
                </w:rPr>
                <w:t>Link</w:t>
              </w:r>
            </w:hyperlink>
          </w:p>
        </w:tc>
      </w:tr>
    </w:tbl>
    <w:p w14:paraId="25F6C89F" w14:textId="57652E4E" w:rsidR="00170AD8" w:rsidRPr="0089213A" w:rsidRDefault="003C6EB6" w:rsidP="003C6EB6">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108"/>
        <w:gridCol w:w="4823"/>
        <w:gridCol w:w="670"/>
        <w:gridCol w:w="760"/>
      </w:tblGrid>
      <w:tr w:rsidR="00D55946" w:rsidRPr="0089213A" w14:paraId="7E7F3EA7" w14:textId="77777777" w:rsidTr="00B86A4B">
        <w:trPr>
          <w:trHeight w:val="407"/>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98ED70" w14:textId="77777777" w:rsidR="00170AD8" w:rsidRPr="0089213A" w:rsidRDefault="00170AD8" w:rsidP="004E34C3">
            <w:pPr>
              <w:spacing w:line="276" w:lineRule="auto"/>
              <w:jc w:val="left"/>
              <w:rPr>
                <w:szCs w:val="20"/>
              </w:rPr>
            </w:pPr>
            <w:r w:rsidRPr="0089213A">
              <w:rPr>
                <w:szCs w:val="20"/>
              </w:rPr>
              <w:t>Parameter</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5D9819C" w14:textId="77777777" w:rsidR="00170AD8" w:rsidRPr="0089213A" w:rsidRDefault="00170AD8" w:rsidP="004E34C3">
            <w:pPr>
              <w:spacing w:line="276" w:lineRule="auto"/>
              <w:jc w:val="left"/>
              <w:rPr>
                <w:szCs w:val="20"/>
              </w:rPr>
            </w:pPr>
            <w:r w:rsidRPr="0089213A">
              <w:rPr>
                <w:szCs w:val="20"/>
              </w:rPr>
              <w:t>Description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44DFFB0" w14:textId="77777777" w:rsidR="00170AD8" w:rsidRPr="0089213A" w:rsidRDefault="00170AD8" w:rsidP="004E34C3">
            <w:pPr>
              <w:spacing w:line="276" w:lineRule="auto"/>
              <w:jc w:val="left"/>
              <w:rPr>
                <w:szCs w:val="20"/>
              </w:rPr>
            </w:pPr>
            <w:r w:rsidRPr="0089213A">
              <w:rPr>
                <w:szCs w:val="20"/>
              </w:rPr>
              <w:t>M/O*</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F56C2E2" w14:textId="77777777" w:rsidR="00170AD8" w:rsidRPr="0089213A" w:rsidRDefault="00170AD8" w:rsidP="004E34C3">
            <w:pPr>
              <w:spacing w:line="276" w:lineRule="auto"/>
              <w:jc w:val="left"/>
              <w:rPr>
                <w:szCs w:val="20"/>
              </w:rPr>
            </w:pPr>
            <w:r w:rsidRPr="0089213A">
              <w:rPr>
                <w:szCs w:val="20"/>
              </w:rPr>
              <w:t>Type</w:t>
            </w:r>
          </w:p>
        </w:tc>
      </w:tr>
      <w:tr w:rsidR="00B86A4B" w:rsidRPr="0089213A" w14:paraId="13DD6DDD" w14:textId="77777777" w:rsidTr="00B86A4B">
        <w:trPr>
          <w:trHeight w:val="283"/>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38048" w14:textId="77777777" w:rsidR="00170AD8" w:rsidRPr="0089213A" w:rsidRDefault="00170AD8" w:rsidP="004E34C3">
            <w:pPr>
              <w:spacing w:line="276" w:lineRule="auto"/>
              <w:jc w:val="left"/>
              <w:rPr>
                <w:szCs w:val="20"/>
              </w:rPr>
            </w:pPr>
            <w:r w:rsidRPr="0089213A">
              <w:rPr>
                <w:szCs w:val="20"/>
              </w:rPr>
              <w:t>Authorization</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D2E7D" w14:textId="77777777" w:rsidR="00170AD8" w:rsidRPr="0089213A" w:rsidRDefault="00170AD8" w:rsidP="004E34C3">
            <w:pPr>
              <w:spacing w:line="276" w:lineRule="auto"/>
              <w:jc w:val="left"/>
              <w:rPr>
                <w:szCs w:val="20"/>
              </w:rPr>
            </w:pPr>
            <w:r w:rsidRPr="0089213A">
              <w:rPr>
                <w:szCs w:val="20"/>
              </w:rPr>
              <w:t>Token acquired from Azure B2C based on the user credentials for further API calls.</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D2D47" w14:textId="77777777" w:rsidR="00170AD8" w:rsidRPr="0089213A" w:rsidRDefault="00170AD8" w:rsidP="004E34C3">
            <w:pPr>
              <w:spacing w:line="276" w:lineRule="auto"/>
              <w:jc w:val="left"/>
              <w:rPr>
                <w:szCs w:val="20"/>
              </w:rPr>
            </w:pPr>
            <w:r w:rsidRPr="0089213A">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EDBA7" w14:textId="77777777" w:rsidR="00170AD8" w:rsidRPr="0089213A" w:rsidRDefault="00170AD8" w:rsidP="004E34C3">
            <w:pPr>
              <w:spacing w:line="276" w:lineRule="auto"/>
              <w:jc w:val="left"/>
              <w:rPr>
                <w:szCs w:val="20"/>
              </w:rPr>
            </w:pPr>
            <w:r w:rsidRPr="0089213A">
              <w:rPr>
                <w:szCs w:val="20"/>
              </w:rPr>
              <w:t>String</w:t>
            </w:r>
          </w:p>
        </w:tc>
      </w:tr>
      <w:tr w:rsidR="00B86A4B" w:rsidRPr="0089213A" w14:paraId="72D1E87D"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CC62BF" w14:textId="77777777" w:rsidR="00170AD8" w:rsidRPr="0089213A" w:rsidRDefault="00170AD8" w:rsidP="004E34C3">
            <w:pPr>
              <w:spacing w:line="276" w:lineRule="auto"/>
              <w:jc w:val="left"/>
              <w:rPr>
                <w:szCs w:val="20"/>
              </w:rPr>
            </w:pPr>
            <w:r w:rsidRPr="0089213A">
              <w:rPr>
                <w:szCs w:val="20"/>
              </w:rPr>
              <w:t>Content-Type</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F4FA5A" w14:textId="77777777" w:rsidR="00170AD8" w:rsidRPr="0089213A" w:rsidRDefault="00170AD8" w:rsidP="004E34C3">
            <w:pPr>
              <w:spacing w:line="276" w:lineRule="auto"/>
              <w:jc w:val="left"/>
              <w:rPr>
                <w:szCs w:val="20"/>
              </w:rPr>
            </w:pPr>
            <w:r w:rsidRPr="0089213A">
              <w:rPr>
                <w:szCs w:val="20"/>
              </w:rPr>
              <w:t xml:space="preserve">Length of content.  </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514AD" w14:textId="77777777" w:rsidR="00170AD8" w:rsidRPr="0089213A" w:rsidRDefault="00170AD8" w:rsidP="004E34C3">
            <w:pPr>
              <w:spacing w:line="276" w:lineRule="auto"/>
              <w:jc w:val="left"/>
              <w:rPr>
                <w:szCs w:val="20"/>
              </w:rPr>
            </w:pPr>
            <w:r w:rsidRPr="0089213A">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723B7" w14:textId="77777777" w:rsidR="00170AD8" w:rsidRPr="0089213A" w:rsidRDefault="00170AD8" w:rsidP="004E34C3">
            <w:pPr>
              <w:spacing w:line="276" w:lineRule="auto"/>
              <w:jc w:val="left"/>
              <w:rPr>
                <w:szCs w:val="20"/>
              </w:rPr>
            </w:pPr>
            <w:r w:rsidRPr="0089213A">
              <w:rPr>
                <w:szCs w:val="20"/>
              </w:rPr>
              <w:t>String</w:t>
            </w:r>
          </w:p>
        </w:tc>
      </w:tr>
      <w:tr w:rsidR="00B86A4B" w:rsidRPr="0089213A" w14:paraId="18F33947"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A35157" w14:textId="7039DEC3" w:rsidR="00CA4E5C" w:rsidRPr="0089213A" w:rsidRDefault="00CA4E5C" w:rsidP="004E34C3">
            <w:pPr>
              <w:spacing w:line="276" w:lineRule="auto"/>
              <w:jc w:val="left"/>
              <w:rPr>
                <w:szCs w:val="20"/>
              </w:rPr>
            </w:pPr>
            <w:r w:rsidRPr="0089213A">
              <w:rPr>
                <w:szCs w:val="20"/>
              </w:rPr>
              <w:t>Ocp-Apim-Subscription-Key</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743134" w14:textId="421F54EB" w:rsidR="00CA4E5C" w:rsidRPr="0089213A" w:rsidRDefault="00CA4E5C" w:rsidP="004E34C3">
            <w:pPr>
              <w:spacing w:line="276" w:lineRule="auto"/>
              <w:jc w:val="left"/>
              <w:rPr>
                <w:szCs w:val="20"/>
              </w:rPr>
            </w:pPr>
            <w:r w:rsidRPr="0089213A">
              <w:rPr>
                <w:szCs w:val="20"/>
              </w:rPr>
              <w:t>Subscription-key of the application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904D04" w14:textId="17D016D8" w:rsidR="00CA4E5C" w:rsidRPr="0089213A" w:rsidRDefault="00CA4E5C" w:rsidP="004E34C3">
            <w:pPr>
              <w:spacing w:line="276" w:lineRule="auto"/>
              <w:jc w:val="left"/>
              <w:rPr>
                <w:szCs w:val="20"/>
              </w:rPr>
            </w:pPr>
            <w:r w:rsidRPr="0089213A">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E763FB" w14:textId="587F642F" w:rsidR="00CA4E5C" w:rsidRPr="0089213A" w:rsidRDefault="00CA4E5C" w:rsidP="004E34C3">
            <w:pPr>
              <w:spacing w:line="276" w:lineRule="auto"/>
              <w:jc w:val="left"/>
              <w:rPr>
                <w:szCs w:val="20"/>
              </w:rPr>
            </w:pPr>
            <w:r w:rsidRPr="0089213A">
              <w:rPr>
                <w:szCs w:val="20"/>
              </w:rPr>
              <w:t>String</w:t>
            </w:r>
          </w:p>
        </w:tc>
      </w:tr>
    </w:tbl>
    <w:p w14:paraId="79D0E869" w14:textId="6B387E7A" w:rsidR="00170AD8" w:rsidRPr="0089213A" w:rsidRDefault="004A066F" w:rsidP="00170AD8">
      <w:pPr>
        <w:spacing w:after="0" w:line="276" w:lineRule="auto"/>
        <w:rPr>
          <w:rFonts w:eastAsia="Calibri" w:cs="Arial"/>
          <w:bCs/>
          <w:szCs w:val="20"/>
        </w:rPr>
      </w:pPr>
      <w:r>
        <w:rPr>
          <w:rFonts w:eastAsia="Calibri" w:cs="Arial"/>
          <w:bCs/>
          <w:szCs w:val="20"/>
        </w:rPr>
        <w:t>*Mandatory / Optional</w:t>
      </w:r>
    </w:p>
    <w:p w14:paraId="40D78B84" w14:textId="1B50DB57" w:rsidR="003C6EB6" w:rsidRPr="003C6EB6" w:rsidRDefault="003C6EB6" w:rsidP="003C6EB6">
      <w:pPr>
        <w:pStyle w:val="Heading3"/>
      </w:pPr>
      <w:r>
        <w:t>Output</w:t>
      </w:r>
      <w:r w:rsidRPr="003C6EB6">
        <w:t xml:space="preserve">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892"/>
        <w:gridCol w:w="6322"/>
        <w:gridCol w:w="1146"/>
      </w:tblGrid>
      <w:tr w:rsidR="00D55946" w:rsidRPr="0089213A" w14:paraId="08360CB0" w14:textId="77777777" w:rsidTr="00B86A4B">
        <w:trPr>
          <w:trHeight w:val="196"/>
        </w:trPr>
        <w:tc>
          <w:tcPr>
            <w:tcW w:w="10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0F151E1" w14:textId="77777777" w:rsidR="00170AD8" w:rsidRPr="0089213A" w:rsidRDefault="00170AD8" w:rsidP="004E34C3">
            <w:pPr>
              <w:spacing w:line="276" w:lineRule="auto"/>
              <w:jc w:val="left"/>
              <w:rPr>
                <w:szCs w:val="20"/>
              </w:rPr>
            </w:pPr>
            <w:r w:rsidRPr="0089213A">
              <w:rPr>
                <w:szCs w:val="20"/>
              </w:rPr>
              <w:t>Parameter</w:t>
            </w:r>
          </w:p>
        </w:tc>
        <w:tc>
          <w:tcPr>
            <w:tcW w:w="33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4DEFC1B" w14:textId="77777777" w:rsidR="00170AD8" w:rsidRPr="0089213A" w:rsidRDefault="00170AD8" w:rsidP="004E34C3">
            <w:pPr>
              <w:spacing w:line="276" w:lineRule="auto"/>
              <w:jc w:val="left"/>
              <w:rPr>
                <w:szCs w:val="20"/>
              </w:rPr>
            </w:pPr>
            <w:r w:rsidRPr="0089213A">
              <w:rPr>
                <w:szCs w:val="20"/>
              </w:rPr>
              <w:t>Description</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97A69B5" w14:textId="77777777" w:rsidR="00170AD8" w:rsidRPr="0089213A" w:rsidRDefault="00170AD8" w:rsidP="004E34C3">
            <w:pPr>
              <w:spacing w:line="276" w:lineRule="auto"/>
              <w:jc w:val="left"/>
              <w:rPr>
                <w:szCs w:val="20"/>
              </w:rPr>
            </w:pPr>
            <w:r w:rsidRPr="0089213A">
              <w:rPr>
                <w:szCs w:val="20"/>
              </w:rPr>
              <w:t>Type</w:t>
            </w:r>
          </w:p>
        </w:tc>
      </w:tr>
      <w:tr w:rsidR="00170AD8" w:rsidRPr="0089213A" w14:paraId="49A95F9A" w14:textId="77777777" w:rsidTr="00B86A4B">
        <w:trPr>
          <w:trHeight w:val="54"/>
        </w:trPr>
        <w:tc>
          <w:tcPr>
            <w:tcW w:w="10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917DCD" w14:textId="77777777" w:rsidR="00170AD8" w:rsidRPr="0089213A" w:rsidRDefault="00170AD8" w:rsidP="004E34C3">
            <w:pPr>
              <w:spacing w:line="276" w:lineRule="auto"/>
              <w:jc w:val="left"/>
              <w:rPr>
                <w:szCs w:val="20"/>
              </w:rPr>
            </w:pPr>
            <w:r w:rsidRPr="0089213A">
              <w:rPr>
                <w:szCs w:val="20"/>
              </w:rPr>
              <w:t>Server</w:t>
            </w:r>
          </w:p>
        </w:tc>
        <w:tc>
          <w:tcPr>
            <w:tcW w:w="33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3EE5A" w14:textId="77777777" w:rsidR="00170AD8" w:rsidRPr="0089213A" w:rsidRDefault="00170AD8" w:rsidP="004E34C3">
            <w:pPr>
              <w:spacing w:line="276" w:lineRule="auto"/>
              <w:jc w:val="left"/>
              <w:rPr>
                <w:szCs w:val="20"/>
              </w:rPr>
            </w:pPr>
            <w:r w:rsidRPr="0089213A">
              <w:rPr>
                <w:szCs w:val="20"/>
              </w:rPr>
              <w:t>Contains information about how the server handles requests [e.g., Werkzeug/2.1.2 Python/3.9.7]</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2BB41C" w14:textId="77777777" w:rsidR="00170AD8" w:rsidRPr="0089213A" w:rsidRDefault="00170AD8" w:rsidP="004E34C3">
            <w:pPr>
              <w:spacing w:line="276" w:lineRule="auto"/>
              <w:jc w:val="left"/>
              <w:rPr>
                <w:szCs w:val="20"/>
              </w:rPr>
            </w:pPr>
            <w:r w:rsidRPr="0089213A">
              <w:rPr>
                <w:szCs w:val="20"/>
              </w:rPr>
              <w:t>String</w:t>
            </w:r>
          </w:p>
        </w:tc>
      </w:tr>
      <w:tr w:rsidR="00170AD8" w:rsidRPr="0089213A" w14:paraId="0E01CF58" w14:textId="77777777" w:rsidTr="00B86A4B">
        <w:trPr>
          <w:trHeight w:val="54"/>
        </w:trPr>
        <w:tc>
          <w:tcPr>
            <w:tcW w:w="10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57117" w14:textId="77777777" w:rsidR="00170AD8" w:rsidRPr="0089213A" w:rsidRDefault="00170AD8" w:rsidP="004E34C3">
            <w:pPr>
              <w:spacing w:line="276" w:lineRule="auto"/>
              <w:jc w:val="left"/>
              <w:rPr>
                <w:szCs w:val="20"/>
              </w:rPr>
            </w:pPr>
            <w:r w:rsidRPr="0089213A">
              <w:rPr>
                <w:szCs w:val="20"/>
              </w:rPr>
              <w:t>Content-Type</w:t>
            </w:r>
          </w:p>
        </w:tc>
        <w:tc>
          <w:tcPr>
            <w:tcW w:w="33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0202D" w14:textId="77777777" w:rsidR="00170AD8" w:rsidRPr="0089213A" w:rsidRDefault="00170AD8" w:rsidP="004E34C3">
            <w:pPr>
              <w:spacing w:line="276" w:lineRule="auto"/>
              <w:jc w:val="left"/>
              <w:rPr>
                <w:szCs w:val="20"/>
              </w:rPr>
            </w:pPr>
            <w:r w:rsidRPr="0089213A">
              <w:rPr>
                <w:szCs w:val="20"/>
              </w:rPr>
              <w:t>Length of the content</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F2741" w14:textId="77777777" w:rsidR="00170AD8" w:rsidRPr="0089213A" w:rsidRDefault="00170AD8" w:rsidP="004E34C3">
            <w:pPr>
              <w:spacing w:line="276" w:lineRule="auto"/>
              <w:jc w:val="left"/>
              <w:rPr>
                <w:szCs w:val="20"/>
              </w:rPr>
            </w:pPr>
            <w:r w:rsidRPr="0089213A">
              <w:rPr>
                <w:szCs w:val="20"/>
              </w:rPr>
              <w:t>String</w:t>
            </w:r>
          </w:p>
        </w:tc>
      </w:tr>
      <w:tr w:rsidR="00170AD8" w:rsidRPr="0089213A" w14:paraId="21944EBE" w14:textId="77777777" w:rsidTr="00B86A4B">
        <w:trPr>
          <w:trHeight w:val="54"/>
        </w:trPr>
        <w:tc>
          <w:tcPr>
            <w:tcW w:w="10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C1791" w14:textId="77777777" w:rsidR="00170AD8" w:rsidRPr="0089213A" w:rsidRDefault="00170AD8" w:rsidP="004E34C3">
            <w:pPr>
              <w:spacing w:line="276" w:lineRule="auto"/>
              <w:jc w:val="left"/>
              <w:rPr>
                <w:szCs w:val="20"/>
              </w:rPr>
            </w:pPr>
            <w:r w:rsidRPr="0089213A">
              <w:rPr>
                <w:szCs w:val="20"/>
              </w:rPr>
              <w:t>Date</w:t>
            </w:r>
          </w:p>
        </w:tc>
        <w:tc>
          <w:tcPr>
            <w:tcW w:w="33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10326" w14:textId="77777777" w:rsidR="00170AD8" w:rsidRPr="0089213A" w:rsidRDefault="00170AD8" w:rsidP="004E34C3">
            <w:pPr>
              <w:spacing w:line="276" w:lineRule="auto"/>
              <w:jc w:val="left"/>
              <w:rPr>
                <w:szCs w:val="20"/>
              </w:rPr>
            </w:pPr>
            <w:r w:rsidRPr="0089213A">
              <w:rPr>
                <w:szCs w:val="20"/>
              </w:rPr>
              <w:t>Date of operation execution e.g. - [Tue, 17 May 2022 06:30:16 GMT]</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8AD0" w14:textId="77777777" w:rsidR="00170AD8" w:rsidRPr="0089213A" w:rsidRDefault="00170AD8" w:rsidP="004E34C3">
            <w:pPr>
              <w:spacing w:line="276" w:lineRule="auto"/>
              <w:jc w:val="left"/>
              <w:rPr>
                <w:szCs w:val="20"/>
              </w:rPr>
            </w:pPr>
            <w:r w:rsidRPr="0089213A">
              <w:rPr>
                <w:szCs w:val="20"/>
              </w:rPr>
              <w:t>Datetime</w:t>
            </w:r>
          </w:p>
        </w:tc>
      </w:tr>
      <w:tr w:rsidR="00170AD8" w:rsidRPr="0089213A" w14:paraId="065C9784" w14:textId="77777777" w:rsidTr="00B86A4B">
        <w:trPr>
          <w:trHeight w:val="54"/>
        </w:trPr>
        <w:tc>
          <w:tcPr>
            <w:tcW w:w="10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D8831" w14:textId="77777777" w:rsidR="00170AD8" w:rsidRPr="0089213A" w:rsidRDefault="00170AD8" w:rsidP="004E34C3">
            <w:pPr>
              <w:spacing w:line="276" w:lineRule="auto"/>
              <w:jc w:val="left"/>
              <w:rPr>
                <w:szCs w:val="20"/>
              </w:rPr>
            </w:pPr>
            <w:r w:rsidRPr="0089213A">
              <w:rPr>
                <w:szCs w:val="20"/>
              </w:rPr>
              <w:t>Content-Length</w:t>
            </w:r>
          </w:p>
        </w:tc>
        <w:tc>
          <w:tcPr>
            <w:tcW w:w="33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EB058" w14:textId="77777777" w:rsidR="00170AD8" w:rsidRPr="0089213A" w:rsidRDefault="00170AD8" w:rsidP="004E34C3">
            <w:pPr>
              <w:spacing w:line="276" w:lineRule="auto"/>
              <w:jc w:val="left"/>
              <w:rPr>
                <w:szCs w:val="20"/>
              </w:rPr>
            </w:pPr>
            <w:r w:rsidRPr="0089213A">
              <w:rPr>
                <w:szCs w:val="20"/>
              </w:rPr>
              <w:t>Length of the content</w:t>
            </w:r>
          </w:p>
        </w:tc>
        <w:tc>
          <w:tcPr>
            <w:tcW w:w="6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3FF310" w14:textId="77777777" w:rsidR="00170AD8" w:rsidRPr="0089213A" w:rsidRDefault="00170AD8" w:rsidP="004E34C3">
            <w:pPr>
              <w:spacing w:line="276" w:lineRule="auto"/>
              <w:jc w:val="left"/>
              <w:rPr>
                <w:szCs w:val="20"/>
              </w:rPr>
            </w:pPr>
            <w:r w:rsidRPr="0089213A">
              <w:rPr>
                <w:szCs w:val="20"/>
              </w:rPr>
              <w:t>Bytes</w:t>
            </w:r>
          </w:p>
        </w:tc>
      </w:tr>
    </w:tbl>
    <w:p w14:paraId="6B246644" w14:textId="60C86A1E" w:rsidR="005978F2" w:rsidRPr="0089213A" w:rsidRDefault="007A3037" w:rsidP="007A3037">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6A62C3" w:rsidRPr="0089213A" w14:paraId="424A0F8F"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E5D27B" w14:textId="77777777" w:rsidR="00170AD8" w:rsidRPr="007A3037" w:rsidRDefault="00170AD8" w:rsidP="004E34C3">
            <w:pPr>
              <w:spacing w:line="276" w:lineRule="auto"/>
              <w:jc w:val="left"/>
              <w:rPr>
                <w:bCs/>
                <w:szCs w:val="20"/>
              </w:rPr>
            </w:pPr>
            <w:r w:rsidRPr="007A3037">
              <w:rPr>
                <w:bCs/>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C8B810" w14:textId="77777777" w:rsidR="00170AD8" w:rsidRPr="007A3037" w:rsidRDefault="00170AD8" w:rsidP="004E34C3">
            <w:pPr>
              <w:spacing w:line="276" w:lineRule="auto"/>
              <w:jc w:val="left"/>
              <w:rPr>
                <w:bCs/>
                <w:szCs w:val="20"/>
              </w:rPr>
            </w:pPr>
            <w:r w:rsidRPr="007A3037">
              <w:rPr>
                <w:bCs/>
                <w:szCs w:val="20"/>
              </w:rPr>
              <w:t>Result Description</w:t>
            </w:r>
          </w:p>
        </w:tc>
      </w:tr>
      <w:tr w:rsidR="00170AD8" w:rsidRPr="0089213A" w14:paraId="728D53F6"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43C14F" w14:textId="77777777" w:rsidR="00170AD8" w:rsidRPr="0089213A" w:rsidRDefault="00170AD8" w:rsidP="004E34C3">
            <w:pPr>
              <w:spacing w:line="276" w:lineRule="auto"/>
              <w:jc w:val="left"/>
              <w:rPr>
                <w:szCs w:val="20"/>
              </w:rPr>
            </w:pPr>
            <w:r w:rsidRPr="0089213A">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5BBDCD" w14:textId="4E4AB45A" w:rsidR="00170AD8" w:rsidRPr="0089213A" w:rsidRDefault="00170AD8" w:rsidP="004E34C3">
            <w:pPr>
              <w:spacing w:line="276" w:lineRule="auto"/>
              <w:jc w:val="left"/>
              <w:rPr>
                <w:szCs w:val="20"/>
              </w:rPr>
            </w:pPr>
            <w:r w:rsidRPr="0089213A">
              <w:rPr>
                <w:szCs w:val="20"/>
              </w:rPr>
              <w:t>successful</w:t>
            </w:r>
            <w:r w:rsidR="00AA6702">
              <w:rPr>
                <w:szCs w:val="20"/>
              </w:rPr>
              <w:t xml:space="preserve"> </w:t>
            </w:r>
            <w:r w:rsidRPr="0089213A">
              <w:rPr>
                <w:szCs w:val="20"/>
              </w:rPr>
              <w:t>operation</w:t>
            </w:r>
          </w:p>
        </w:tc>
      </w:tr>
    </w:tbl>
    <w:p w14:paraId="7D6B0C08" w14:textId="29F4C8B2" w:rsidR="007A3037" w:rsidRDefault="007A3037" w:rsidP="007A3037">
      <w:pPr>
        <w:pStyle w:val="Heading3"/>
        <w:sectPr w:rsidR="007A3037"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rsidRPr="0089213A" w14:paraId="60AA9D3E"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4BD6BE" w14:textId="77777777" w:rsidR="00170AD8" w:rsidRPr="0089213A" w:rsidRDefault="00170AD8" w:rsidP="004E34C3">
            <w:pPr>
              <w:spacing w:line="276" w:lineRule="auto"/>
              <w:jc w:val="left"/>
              <w:rPr>
                <w:szCs w:val="20"/>
              </w:rPr>
            </w:pPr>
            <w:r w:rsidRPr="0089213A">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D7A1D4C" w14:textId="77777777" w:rsidR="00170AD8" w:rsidRPr="0089213A" w:rsidRDefault="00170AD8" w:rsidP="004E34C3">
            <w:pPr>
              <w:spacing w:line="276" w:lineRule="auto"/>
              <w:jc w:val="left"/>
              <w:rPr>
                <w:szCs w:val="20"/>
              </w:rPr>
            </w:pPr>
            <w:r w:rsidRPr="0089213A">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C2EA7D" w14:textId="77777777" w:rsidR="00170AD8" w:rsidRPr="0089213A" w:rsidRDefault="00170AD8" w:rsidP="004E34C3">
            <w:pPr>
              <w:spacing w:line="276" w:lineRule="auto"/>
              <w:jc w:val="left"/>
              <w:rPr>
                <w:szCs w:val="20"/>
              </w:rPr>
            </w:pPr>
            <w:r w:rsidRPr="0089213A">
              <w:rPr>
                <w:szCs w:val="20"/>
              </w:rPr>
              <w:t>Error Description</w:t>
            </w:r>
          </w:p>
        </w:tc>
      </w:tr>
      <w:tr w:rsidR="00170AD8" w:rsidRPr="0089213A" w14:paraId="48B7D778"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F3994" w14:textId="77777777" w:rsidR="00170AD8" w:rsidRPr="0089213A" w:rsidRDefault="00170AD8" w:rsidP="004E34C3">
            <w:pPr>
              <w:spacing w:line="276" w:lineRule="auto"/>
              <w:jc w:val="left"/>
              <w:rPr>
                <w:szCs w:val="20"/>
              </w:rPr>
            </w:pPr>
            <w:r w:rsidRPr="0089213A">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0A561" w14:textId="77777777" w:rsidR="00170AD8" w:rsidRPr="0089213A" w:rsidRDefault="00170AD8" w:rsidP="004E34C3">
            <w:pPr>
              <w:spacing w:line="276" w:lineRule="auto"/>
              <w:jc w:val="left"/>
              <w:rPr>
                <w:szCs w:val="20"/>
              </w:rPr>
            </w:pPr>
            <w:r w:rsidRPr="0089213A">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54013" w14:textId="1E144D64" w:rsidR="00170AD8" w:rsidRPr="0089213A" w:rsidRDefault="00244564" w:rsidP="004E34C3">
            <w:pPr>
              <w:spacing w:line="276" w:lineRule="auto"/>
              <w:jc w:val="left"/>
              <w:rPr>
                <w:szCs w:val="20"/>
              </w:rPr>
            </w:pPr>
            <w:r w:rsidRPr="0089213A">
              <w:rPr>
                <w:szCs w:val="20"/>
              </w:rPr>
              <w:t>Internal Server Error</w:t>
            </w:r>
          </w:p>
        </w:tc>
      </w:tr>
      <w:tr w:rsidR="00170AD8" w:rsidRPr="0089213A" w14:paraId="0FA814F6"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1E3C5" w14:textId="77777777" w:rsidR="00170AD8" w:rsidRPr="0089213A" w:rsidRDefault="00170AD8" w:rsidP="004E34C3">
            <w:pPr>
              <w:spacing w:line="276" w:lineRule="auto"/>
              <w:jc w:val="left"/>
              <w:rPr>
                <w:szCs w:val="20"/>
              </w:rPr>
            </w:pPr>
            <w:r w:rsidRPr="0089213A">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1BD9DA" w14:textId="77777777" w:rsidR="00170AD8" w:rsidRPr="0089213A" w:rsidRDefault="00170AD8" w:rsidP="004E34C3">
            <w:pPr>
              <w:spacing w:line="276" w:lineRule="auto"/>
              <w:jc w:val="left"/>
              <w:rPr>
                <w:szCs w:val="20"/>
              </w:rPr>
            </w:pPr>
            <w:r w:rsidRPr="0089213A">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9B381" w14:textId="5E1F6314" w:rsidR="00170AD8" w:rsidRPr="002470C9" w:rsidRDefault="00170AD8" w:rsidP="004E34C3">
            <w:pPr>
              <w:jc w:val="left"/>
            </w:pPr>
            <w:r w:rsidRPr="002470C9">
              <w:t>Unauthorized User</w:t>
            </w:r>
            <w:r w:rsidR="002470C9">
              <w:t xml:space="preserve"> or </w:t>
            </w:r>
            <w:r w:rsidR="00C658A5" w:rsidRPr="002470C9">
              <w:t>Header Token could be missing</w:t>
            </w:r>
          </w:p>
        </w:tc>
      </w:tr>
      <w:tr w:rsidR="00170AD8" w:rsidRPr="0089213A" w14:paraId="3633EE67"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8E494" w14:textId="77777777" w:rsidR="00170AD8" w:rsidRPr="0089213A" w:rsidRDefault="00170AD8" w:rsidP="004E34C3">
            <w:pPr>
              <w:spacing w:line="276" w:lineRule="auto"/>
              <w:jc w:val="left"/>
              <w:rPr>
                <w:szCs w:val="20"/>
              </w:rPr>
            </w:pPr>
            <w:r w:rsidRPr="0089213A">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5D8FC" w14:textId="77777777" w:rsidR="00170AD8" w:rsidRPr="0089213A" w:rsidRDefault="00170AD8" w:rsidP="004E34C3">
            <w:pPr>
              <w:spacing w:line="276" w:lineRule="auto"/>
              <w:jc w:val="left"/>
              <w:rPr>
                <w:szCs w:val="20"/>
              </w:rPr>
            </w:pPr>
            <w:r w:rsidRPr="0089213A">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81FF82" w14:textId="77777777" w:rsidR="00170AD8" w:rsidRPr="002470C9" w:rsidRDefault="00170AD8" w:rsidP="004E34C3">
            <w:pPr>
              <w:jc w:val="left"/>
            </w:pPr>
            <w:r w:rsidRPr="002470C9">
              <w:t>Bad request</w:t>
            </w:r>
          </w:p>
        </w:tc>
      </w:tr>
    </w:tbl>
    <w:p w14:paraId="47299048" w14:textId="77777777" w:rsidR="007A3037" w:rsidRDefault="007A3037" w:rsidP="00D96554">
      <w:pPr>
        <w:pStyle w:val="Heading2"/>
        <w:sectPr w:rsidR="007A3037" w:rsidSect="001D5D79">
          <w:type w:val="continuous"/>
          <w:pgSz w:w="12240" w:h="20160" w:code="5"/>
          <w:pgMar w:top="1440" w:right="1440" w:bottom="1440" w:left="1440" w:header="720" w:footer="720" w:gutter="0"/>
          <w:cols w:space="720"/>
        </w:sectPr>
      </w:pPr>
    </w:p>
    <w:p w14:paraId="6E124047" w14:textId="1D46A07C" w:rsidR="00CF5CBA" w:rsidRPr="00E016EF" w:rsidRDefault="00CF5CBA" w:rsidP="00D96554">
      <w:pPr>
        <w:pStyle w:val="Heading2"/>
      </w:pPr>
      <w:bookmarkStart w:id="40" w:name="_Toc220593282"/>
      <w:r w:rsidRPr="00440A49">
        <w:lastRenderedPageBreak/>
        <w:t xml:space="preserve">POST </w:t>
      </w:r>
      <w:r w:rsidR="00AA6702">
        <w:t>-</w:t>
      </w:r>
      <w:r w:rsidRPr="00440A49">
        <w:t xml:space="preserve"> CONVERSION </w:t>
      </w:r>
      <w:r w:rsidR="002C6DE7" w:rsidRPr="00440A49">
        <w:t>API</w:t>
      </w:r>
      <w:bookmarkEnd w:id="40"/>
    </w:p>
    <w:p w14:paraId="7A32ED86" w14:textId="3E3F93EE" w:rsidR="00CF5CBA" w:rsidRPr="007A3037" w:rsidRDefault="00E016EF" w:rsidP="007A3037">
      <w:r w:rsidRPr="007A3037">
        <w:t xml:space="preserve">This API allows users to submit EBOM to MBOM conversion requests between systems. It processes and stores BOM details in the database, forwards the request to the target system (e.g., Teamcenter), manages related rule data, and uploads it to Azure Blob Storage. Each request is tracked with a unique </w:t>
      </w:r>
      <w:proofErr w:type="spellStart"/>
      <w:r w:rsidRPr="007A3037">
        <w:t>conversion_id</w:t>
      </w:r>
      <w:proofErr w:type="spellEnd"/>
      <w:r w:rsidRPr="007A3037">
        <w:t xml:space="preserve"> for efficient handling.</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150E67" w:rsidRPr="0089213A" w14:paraId="468A66D7"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CF1F0D" w14:textId="77777777" w:rsidR="00CF5CBA" w:rsidRPr="0089213A" w:rsidRDefault="00CF5CBA" w:rsidP="004E34C3">
            <w:pPr>
              <w:spacing w:line="276" w:lineRule="auto"/>
              <w:jc w:val="left"/>
              <w:rPr>
                <w:szCs w:val="20"/>
              </w:rPr>
            </w:pPr>
            <w:r w:rsidRPr="0089213A">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E6E275" w14:textId="5ED1E925" w:rsidR="00CF5CBA" w:rsidRPr="002470C9" w:rsidRDefault="00CF5CBA" w:rsidP="004E34C3">
            <w:pPr>
              <w:spacing w:line="276" w:lineRule="auto"/>
              <w:jc w:val="left"/>
              <w:rPr>
                <w:rFonts w:ascii="Consolas" w:hAnsi="Consolas"/>
                <w:szCs w:val="20"/>
              </w:rPr>
            </w:pPr>
            <w:r w:rsidRPr="002470C9">
              <w:rPr>
                <w:rFonts w:ascii="Consolas" w:hAnsi="Consolas"/>
                <w:szCs w:val="20"/>
              </w:rPr>
              <w:t>HTTPS</w:t>
            </w:r>
          </w:p>
        </w:tc>
      </w:tr>
      <w:tr w:rsidR="00150E67" w:rsidRPr="0089213A" w14:paraId="52007F20"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69812C2" w14:textId="6C31AEFC" w:rsidR="00CF5CBA" w:rsidRPr="0089213A" w:rsidRDefault="00C658A5" w:rsidP="004E34C3">
            <w:pPr>
              <w:spacing w:line="276" w:lineRule="auto"/>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46F59" w14:textId="4340B669" w:rsidR="00CF5CBA" w:rsidRPr="002470C9" w:rsidRDefault="0089213A" w:rsidP="004E34C3">
            <w:pPr>
              <w:spacing w:line="276" w:lineRule="auto"/>
              <w:jc w:val="left"/>
              <w:rPr>
                <w:rFonts w:ascii="Consolas" w:hAnsi="Consolas"/>
                <w:szCs w:val="20"/>
              </w:rPr>
            </w:pPr>
            <w:hyperlink r:id="rId35" w:history="1">
              <w:r w:rsidRPr="002470C9">
                <w:rPr>
                  <w:rStyle w:val="Hyperlink"/>
                  <w:rFonts w:ascii="Consolas" w:hAnsi="Consolas"/>
                  <w:szCs w:val="20"/>
                </w:rPr>
                <w:t>https://ixts-dev-apim.azure-api.net/bom-management-api/v1/bom-conversion/request</w:t>
              </w:r>
            </w:hyperlink>
            <w:r w:rsidR="00FA7EB7" w:rsidRPr="002470C9">
              <w:rPr>
                <w:rFonts w:ascii="Consolas" w:hAnsi="Consolas"/>
                <w:szCs w:val="20"/>
              </w:rPr>
              <w:t>?</w:t>
            </w:r>
            <w:r w:rsidRPr="002470C9">
              <w:rPr>
                <w:rFonts w:ascii="Consolas" w:hAnsi="Consolas"/>
                <w:szCs w:val="20"/>
              </w:rPr>
              <w:t xml:space="preserve"> </w:t>
            </w:r>
          </w:p>
        </w:tc>
      </w:tr>
      <w:tr w:rsidR="00150E67" w:rsidRPr="0089213A" w14:paraId="51D54096"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19C7A3" w14:textId="77777777" w:rsidR="00CF5CBA" w:rsidRPr="0089213A" w:rsidRDefault="00CF5CBA" w:rsidP="004E34C3">
            <w:pPr>
              <w:spacing w:line="276" w:lineRule="auto"/>
              <w:jc w:val="left"/>
              <w:rPr>
                <w:szCs w:val="20"/>
              </w:rPr>
            </w:pPr>
            <w:r w:rsidRPr="0089213A">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CB054" w14:textId="70A449E0" w:rsidR="00CF5CBA" w:rsidRPr="002470C9" w:rsidRDefault="00CF5CBA" w:rsidP="004E34C3">
            <w:pPr>
              <w:spacing w:line="276" w:lineRule="auto"/>
              <w:jc w:val="left"/>
              <w:rPr>
                <w:rFonts w:ascii="Consolas" w:hAnsi="Consolas"/>
                <w:szCs w:val="20"/>
              </w:rPr>
            </w:pPr>
            <w:r w:rsidRPr="002470C9">
              <w:rPr>
                <w:rFonts w:ascii="Consolas" w:hAnsi="Consolas"/>
                <w:szCs w:val="20"/>
              </w:rPr>
              <w:t>POST</w:t>
            </w:r>
          </w:p>
        </w:tc>
      </w:tr>
      <w:tr w:rsidR="00150E67" w:rsidRPr="0089213A" w14:paraId="5B3B5F7A"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D1B8B90" w14:textId="77777777" w:rsidR="00CF5CBA" w:rsidRPr="0089213A" w:rsidRDefault="00CF5CBA" w:rsidP="004E34C3">
            <w:pPr>
              <w:spacing w:line="276" w:lineRule="auto"/>
              <w:jc w:val="left"/>
              <w:rPr>
                <w:szCs w:val="20"/>
              </w:rPr>
            </w:pPr>
            <w:r w:rsidRPr="0089213A">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601AF" w14:textId="77777777" w:rsidR="00CF5CBA" w:rsidRPr="002470C9" w:rsidRDefault="00CF5CBA" w:rsidP="004E34C3">
            <w:pPr>
              <w:spacing w:line="276" w:lineRule="auto"/>
              <w:jc w:val="left"/>
              <w:rPr>
                <w:rFonts w:ascii="Consolas" w:hAnsi="Consolas"/>
                <w:szCs w:val="20"/>
              </w:rPr>
            </w:pPr>
            <w:r w:rsidRPr="002470C9">
              <w:rPr>
                <w:rFonts w:ascii="Consolas" w:hAnsi="Consolas"/>
                <w:szCs w:val="20"/>
              </w:rPr>
              <w:t>application / json</w:t>
            </w:r>
          </w:p>
        </w:tc>
      </w:tr>
      <w:tr w:rsidR="00150E67" w:rsidRPr="0089213A" w14:paraId="533E267C"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3906A86D" w14:textId="489F9EF4" w:rsidR="00FA7EB7" w:rsidRPr="0089213A" w:rsidRDefault="00FA7EB7" w:rsidP="004E34C3">
            <w:pPr>
              <w:spacing w:line="276" w:lineRule="auto"/>
              <w:jc w:val="left"/>
              <w:rPr>
                <w:szCs w:val="20"/>
              </w:rPr>
            </w:pPr>
            <w:r w:rsidRPr="0089213A">
              <w:rPr>
                <w:szCs w:val="20"/>
              </w:rPr>
              <w:t>Query Parameter</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8400E" w14:textId="4A892963" w:rsidR="00FA7EB7" w:rsidRPr="002470C9" w:rsidRDefault="00343B26" w:rsidP="004E34C3">
            <w:pPr>
              <w:spacing w:line="276" w:lineRule="auto"/>
              <w:jc w:val="left"/>
              <w:rPr>
                <w:rFonts w:ascii="Consolas" w:hAnsi="Consolas"/>
                <w:szCs w:val="20"/>
              </w:rPr>
            </w:pPr>
            <w:proofErr w:type="spellStart"/>
            <w:r w:rsidRPr="002470C9">
              <w:rPr>
                <w:rFonts w:ascii="Consolas" w:hAnsi="Consolas"/>
                <w:szCs w:val="20"/>
              </w:rPr>
              <w:t>source_system</w:t>
            </w:r>
            <w:proofErr w:type="spellEnd"/>
            <w:r w:rsidRPr="002470C9">
              <w:rPr>
                <w:rFonts w:ascii="Consolas" w:hAnsi="Consolas"/>
                <w:szCs w:val="20"/>
              </w:rPr>
              <w:t xml:space="preserve">, </w:t>
            </w:r>
            <w:proofErr w:type="spellStart"/>
            <w:r w:rsidRPr="002470C9">
              <w:rPr>
                <w:rFonts w:ascii="Consolas" w:hAnsi="Consolas"/>
                <w:szCs w:val="20"/>
              </w:rPr>
              <w:t>target_system</w:t>
            </w:r>
            <w:proofErr w:type="spellEnd"/>
          </w:p>
        </w:tc>
      </w:tr>
    </w:tbl>
    <w:p w14:paraId="137F1FA8" w14:textId="68CCEC99" w:rsidR="0089213A" w:rsidRPr="0089213A" w:rsidRDefault="00965BBE" w:rsidP="00965BBE">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108"/>
        <w:gridCol w:w="4823"/>
        <w:gridCol w:w="670"/>
        <w:gridCol w:w="760"/>
      </w:tblGrid>
      <w:tr w:rsidR="00D55946" w:rsidRPr="0089213A" w14:paraId="68413F2E" w14:textId="77777777" w:rsidTr="00B86A4B">
        <w:trPr>
          <w:trHeight w:val="407"/>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37DF163" w14:textId="77777777" w:rsidR="00CF5CBA" w:rsidRPr="0089213A" w:rsidRDefault="00CF5CBA" w:rsidP="004E34C3">
            <w:pPr>
              <w:spacing w:line="276" w:lineRule="auto"/>
              <w:jc w:val="left"/>
              <w:rPr>
                <w:szCs w:val="20"/>
              </w:rPr>
            </w:pPr>
            <w:r w:rsidRPr="0089213A">
              <w:rPr>
                <w:szCs w:val="20"/>
              </w:rPr>
              <w:t>Parameter</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1A2208E" w14:textId="77777777" w:rsidR="00CF5CBA" w:rsidRPr="0089213A" w:rsidRDefault="00CF5CBA" w:rsidP="004E34C3">
            <w:pPr>
              <w:spacing w:line="276" w:lineRule="auto"/>
              <w:jc w:val="left"/>
              <w:rPr>
                <w:szCs w:val="20"/>
              </w:rPr>
            </w:pPr>
            <w:r w:rsidRPr="0089213A">
              <w:rPr>
                <w:szCs w:val="20"/>
              </w:rPr>
              <w:t>Description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3C7CD44" w14:textId="77777777" w:rsidR="00CF5CBA" w:rsidRPr="0089213A" w:rsidRDefault="00CF5CBA" w:rsidP="004E34C3">
            <w:pPr>
              <w:spacing w:line="276" w:lineRule="auto"/>
              <w:jc w:val="left"/>
              <w:rPr>
                <w:szCs w:val="20"/>
              </w:rPr>
            </w:pPr>
            <w:r w:rsidRPr="0089213A">
              <w:rPr>
                <w:szCs w:val="20"/>
              </w:rPr>
              <w:t>M/O*</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31A6FD6" w14:textId="77777777" w:rsidR="00CF5CBA" w:rsidRPr="0089213A" w:rsidRDefault="00CF5CBA" w:rsidP="004E34C3">
            <w:pPr>
              <w:spacing w:line="276" w:lineRule="auto"/>
              <w:jc w:val="left"/>
              <w:rPr>
                <w:szCs w:val="20"/>
              </w:rPr>
            </w:pPr>
            <w:r w:rsidRPr="0089213A">
              <w:rPr>
                <w:szCs w:val="20"/>
              </w:rPr>
              <w:t>Type</w:t>
            </w:r>
          </w:p>
        </w:tc>
      </w:tr>
      <w:tr w:rsidR="00D55946" w:rsidRPr="0089213A" w14:paraId="6D306832" w14:textId="77777777" w:rsidTr="00B86A4B">
        <w:trPr>
          <w:trHeight w:val="283"/>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1AAC5" w14:textId="77777777" w:rsidR="00CF5CBA" w:rsidRPr="0089213A" w:rsidRDefault="00CF5CBA" w:rsidP="004E34C3">
            <w:pPr>
              <w:spacing w:line="276" w:lineRule="auto"/>
              <w:jc w:val="left"/>
              <w:rPr>
                <w:szCs w:val="20"/>
              </w:rPr>
            </w:pPr>
            <w:r w:rsidRPr="0089213A">
              <w:rPr>
                <w:szCs w:val="20"/>
              </w:rPr>
              <w:t>Authorization</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0FFFC" w14:textId="77777777" w:rsidR="00CF5CBA" w:rsidRPr="0089213A" w:rsidRDefault="00CF5CBA" w:rsidP="004E34C3">
            <w:pPr>
              <w:spacing w:line="276" w:lineRule="auto"/>
              <w:jc w:val="left"/>
              <w:rPr>
                <w:szCs w:val="20"/>
              </w:rPr>
            </w:pPr>
            <w:r w:rsidRPr="0089213A">
              <w:rPr>
                <w:szCs w:val="20"/>
              </w:rPr>
              <w:t>Token acquired from Azure B2C based on the user credentials for further API calls.</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895E23" w14:textId="77777777" w:rsidR="00CF5CBA" w:rsidRPr="0089213A" w:rsidRDefault="00CF5CBA" w:rsidP="004E34C3">
            <w:pPr>
              <w:spacing w:line="276" w:lineRule="auto"/>
              <w:jc w:val="left"/>
              <w:rPr>
                <w:szCs w:val="20"/>
              </w:rPr>
            </w:pPr>
            <w:r w:rsidRPr="0089213A">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D144B" w14:textId="77777777" w:rsidR="00CF5CBA" w:rsidRPr="0089213A" w:rsidRDefault="00CF5CBA" w:rsidP="004E34C3">
            <w:pPr>
              <w:spacing w:line="276" w:lineRule="auto"/>
              <w:jc w:val="left"/>
              <w:rPr>
                <w:szCs w:val="20"/>
              </w:rPr>
            </w:pPr>
            <w:r w:rsidRPr="0089213A">
              <w:rPr>
                <w:szCs w:val="20"/>
              </w:rPr>
              <w:t>String</w:t>
            </w:r>
          </w:p>
        </w:tc>
      </w:tr>
      <w:tr w:rsidR="00D55946" w:rsidRPr="0089213A" w14:paraId="6472E717"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A3607" w14:textId="77777777" w:rsidR="00CF5CBA" w:rsidRPr="0089213A" w:rsidRDefault="00CF5CBA" w:rsidP="004E34C3">
            <w:pPr>
              <w:spacing w:line="276" w:lineRule="auto"/>
              <w:jc w:val="left"/>
              <w:rPr>
                <w:szCs w:val="20"/>
              </w:rPr>
            </w:pPr>
            <w:r w:rsidRPr="0089213A">
              <w:rPr>
                <w:szCs w:val="20"/>
              </w:rPr>
              <w:t>Content-Type</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97B218" w14:textId="77777777" w:rsidR="00CF5CBA" w:rsidRPr="0089213A" w:rsidRDefault="00CF5CBA" w:rsidP="004E34C3">
            <w:pPr>
              <w:spacing w:line="276" w:lineRule="auto"/>
              <w:jc w:val="left"/>
              <w:rPr>
                <w:szCs w:val="20"/>
              </w:rPr>
            </w:pPr>
            <w:r w:rsidRPr="0089213A">
              <w:rPr>
                <w:szCs w:val="20"/>
              </w:rPr>
              <w:t xml:space="preserve">Length of content.  </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97E676" w14:textId="77777777" w:rsidR="00CF5CBA" w:rsidRPr="0089213A" w:rsidRDefault="00CF5CBA" w:rsidP="004E34C3">
            <w:pPr>
              <w:spacing w:line="276" w:lineRule="auto"/>
              <w:jc w:val="left"/>
              <w:rPr>
                <w:szCs w:val="20"/>
              </w:rPr>
            </w:pPr>
            <w:r w:rsidRPr="0089213A">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108FF" w14:textId="77777777" w:rsidR="00CF5CBA" w:rsidRPr="0089213A" w:rsidRDefault="00CF5CBA" w:rsidP="004E34C3">
            <w:pPr>
              <w:spacing w:line="276" w:lineRule="auto"/>
              <w:jc w:val="left"/>
              <w:rPr>
                <w:szCs w:val="20"/>
              </w:rPr>
            </w:pPr>
            <w:r w:rsidRPr="0089213A">
              <w:rPr>
                <w:szCs w:val="20"/>
              </w:rPr>
              <w:t>String</w:t>
            </w:r>
          </w:p>
        </w:tc>
      </w:tr>
      <w:tr w:rsidR="00D55946" w:rsidRPr="0089213A" w14:paraId="4205E484"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3705D0" w14:textId="06F568F0" w:rsidR="002F18A8" w:rsidRPr="0089213A" w:rsidRDefault="002F18A8" w:rsidP="004E34C3">
            <w:pPr>
              <w:spacing w:line="276" w:lineRule="auto"/>
              <w:jc w:val="left"/>
              <w:rPr>
                <w:szCs w:val="20"/>
              </w:rPr>
            </w:pPr>
            <w:r w:rsidRPr="0089213A">
              <w:rPr>
                <w:szCs w:val="20"/>
              </w:rPr>
              <w:t>Ocp-Apim-Subscription-Key</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E6F44D" w14:textId="3E0DA7A0" w:rsidR="002F18A8" w:rsidRPr="0089213A" w:rsidRDefault="001D6234" w:rsidP="004E34C3">
            <w:pPr>
              <w:spacing w:line="276" w:lineRule="auto"/>
              <w:jc w:val="left"/>
              <w:rPr>
                <w:szCs w:val="20"/>
              </w:rPr>
            </w:pPr>
            <w:r w:rsidRPr="0089213A">
              <w:rPr>
                <w:szCs w:val="20"/>
              </w:rPr>
              <w:t>Subscription-key of the application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36EB7E" w14:textId="0C8BB318" w:rsidR="002F18A8" w:rsidRPr="0089213A" w:rsidRDefault="001D6234" w:rsidP="004E34C3">
            <w:pPr>
              <w:spacing w:line="276" w:lineRule="auto"/>
              <w:jc w:val="left"/>
              <w:rPr>
                <w:szCs w:val="20"/>
              </w:rPr>
            </w:pPr>
            <w:r w:rsidRPr="0089213A">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F4F91F" w14:textId="7D5A94A5" w:rsidR="002F18A8" w:rsidRPr="0089213A" w:rsidRDefault="001D6234" w:rsidP="004E34C3">
            <w:pPr>
              <w:spacing w:line="276" w:lineRule="auto"/>
              <w:jc w:val="left"/>
              <w:rPr>
                <w:szCs w:val="20"/>
              </w:rPr>
            </w:pPr>
            <w:r w:rsidRPr="0089213A">
              <w:rPr>
                <w:szCs w:val="20"/>
              </w:rPr>
              <w:t>String</w:t>
            </w:r>
          </w:p>
        </w:tc>
      </w:tr>
    </w:tbl>
    <w:p w14:paraId="27184FFF" w14:textId="372AC34C" w:rsidR="00CF5CBA" w:rsidRPr="0089213A" w:rsidRDefault="00CF5CBA" w:rsidP="00CF5CBA">
      <w:pPr>
        <w:spacing w:after="0" w:line="276" w:lineRule="auto"/>
        <w:rPr>
          <w:rFonts w:eastAsia="Calibri" w:cs="Arial"/>
          <w:bCs/>
          <w:szCs w:val="20"/>
        </w:rPr>
      </w:pPr>
      <w:r w:rsidRPr="0089213A">
        <w:rPr>
          <w:rFonts w:eastAsia="Calibri" w:cs="Arial"/>
          <w:bCs/>
          <w:szCs w:val="20"/>
        </w:rPr>
        <w:t>*Mandatory / Optional</w:t>
      </w:r>
    </w:p>
    <w:p w14:paraId="2DD565F4" w14:textId="1A41DF87" w:rsidR="006F3579" w:rsidRPr="006F3579" w:rsidRDefault="006F3579" w:rsidP="006F3579">
      <w:pPr>
        <w:pStyle w:val="Heading3"/>
      </w:pPr>
      <w:r>
        <w:t>Output</w:t>
      </w:r>
      <w:r w:rsidRPr="006F3579">
        <w:t xml:space="preserve">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838"/>
        <w:gridCol w:w="6410"/>
        <w:gridCol w:w="1112"/>
      </w:tblGrid>
      <w:tr w:rsidR="00D55946" w:rsidRPr="0089213A" w14:paraId="698E5973" w14:textId="77777777" w:rsidTr="00B86A4B">
        <w:trPr>
          <w:trHeight w:val="196"/>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2D77F41" w14:textId="77777777" w:rsidR="00CF5CBA" w:rsidRPr="0089213A" w:rsidRDefault="00CF5CBA" w:rsidP="004E34C3">
            <w:pPr>
              <w:spacing w:line="276" w:lineRule="auto"/>
              <w:jc w:val="left"/>
              <w:rPr>
                <w:szCs w:val="20"/>
              </w:rPr>
            </w:pPr>
            <w:r w:rsidRPr="0089213A">
              <w:rPr>
                <w:szCs w:val="20"/>
              </w:rPr>
              <w:t>Parameter</w:t>
            </w:r>
          </w:p>
        </w:tc>
        <w:tc>
          <w:tcPr>
            <w:tcW w:w="34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039B80E" w14:textId="77777777" w:rsidR="00CF5CBA" w:rsidRPr="0089213A" w:rsidRDefault="00CF5CBA" w:rsidP="004E34C3">
            <w:pPr>
              <w:spacing w:line="276" w:lineRule="auto"/>
              <w:jc w:val="left"/>
              <w:rPr>
                <w:szCs w:val="20"/>
              </w:rPr>
            </w:pPr>
            <w:r w:rsidRPr="0089213A">
              <w:rPr>
                <w:szCs w:val="20"/>
              </w:rPr>
              <w:t>Description</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156C9F4" w14:textId="77777777" w:rsidR="00CF5CBA" w:rsidRPr="0089213A" w:rsidRDefault="00CF5CBA" w:rsidP="004E34C3">
            <w:pPr>
              <w:spacing w:line="276" w:lineRule="auto"/>
              <w:jc w:val="left"/>
              <w:rPr>
                <w:szCs w:val="20"/>
              </w:rPr>
            </w:pPr>
            <w:r w:rsidRPr="0089213A">
              <w:rPr>
                <w:szCs w:val="20"/>
              </w:rPr>
              <w:t>Type</w:t>
            </w:r>
          </w:p>
        </w:tc>
      </w:tr>
      <w:tr w:rsidR="00CF5CBA" w:rsidRPr="0089213A" w14:paraId="34A078A2" w14:textId="77777777" w:rsidTr="00B86A4B">
        <w:trPr>
          <w:trHeight w:val="54"/>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0A7961" w14:textId="77777777" w:rsidR="00CF5CBA" w:rsidRPr="0089213A" w:rsidRDefault="00CF5CBA" w:rsidP="004E34C3">
            <w:pPr>
              <w:spacing w:line="276" w:lineRule="auto"/>
              <w:jc w:val="left"/>
              <w:rPr>
                <w:szCs w:val="20"/>
              </w:rPr>
            </w:pPr>
            <w:r w:rsidRPr="0089213A">
              <w:rPr>
                <w:szCs w:val="20"/>
              </w:rPr>
              <w:t>Server</w:t>
            </w:r>
          </w:p>
        </w:tc>
        <w:tc>
          <w:tcPr>
            <w:tcW w:w="34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DF4798" w14:textId="77777777" w:rsidR="00CF5CBA" w:rsidRPr="0089213A" w:rsidRDefault="00CF5CBA" w:rsidP="004E34C3">
            <w:pPr>
              <w:spacing w:line="276" w:lineRule="auto"/>
              <w:jc w:val="left"/>
              <w:rPr>
                <w:szCs w:val="20"/>
              </w:rPr>
            </w:pPr>
            <w:r w:rsidRPr="0089213A">
              <w:rPr>
                <w:szCs w:val="20"/>
              </w:rPr>
              <w:t>Contains information about how the server handles requests [e.g., Werkzeug/2.1.2 Python/3.9.7]</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CA6565" w14:textId="77777777" w:rsidR="00CF5CBA" w:rsidRPr="0089213A" w:rsidRDefault="00CF5CBA" w:rsidP="004E34C3">
            <w:pPr>
              <w:spacing w:line="276" w:lineRule="auto"/>
              <w:jc w:val="left"/>
              <w:rPr>
                <w:szCs w:val="20"/>
              </w:rPr>
            </w:pPr>
            <w:r w:rsidRPr="0089213A">
              <w:rPr>
                <w:szCs w:val="20"/>
              </w:rPr>
              <w:t>String</w:t>
            </w:r>
          </w:p>
        </w:tc>
      </w:tr>
      <w:tr w:rsidR="00CF5CBA" w:rsidRPr="0089213A" w14:paraId="2AC1C038" w14:textId="77777777" w:rsidTr="00B86A4B">
        <w:trPr>
          <w:trHeight w:val="54"/>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0A763" w14:textId="77777777" w:rsidR="00CF5CBA" w:rsidRPr="0089213A" w:rsidRDefault="00CF5CBA" w:rsidP="004E34C3">
            <w:pPr>
              <w:spacing w:line="276" w:lineRule="auto"/>
              <w:jc w:val="left"/>
              <w:rPr>
                <w:szCs w:val="20"/>
              </w:rPr>
            </w:pPr>
            <w:r w:rsidRPr="0089213A">
              <w:rPr>
                <w:szCs w:val="20"/>
              </w:rPr>
              <w:t>Content-Type</w:t>
            </w:r>
          </w:p>
        </w:tc>
        <w:tc>
          <w:tcPr>
            <w:tcW w:w="34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622DD9" w14:textId="77777777" w:rsidR="00CF5CBA" w:rsidRPr="0089213A" w:rsidRDefault="00CF5CBA" w:rsidP="004E34C3">
            <w:pPr>
              <w:spacing w:line="276" w:lineRule="auto"/>
              <w:jc w:val="left"/>
              <w:rPr>
                <w:szCs w:val="20"/>
              </w:rPr>
            </w:pPr>
            <w:r w:rsidRPr="0089213A">
              <w:rPr>
                <w:szCs w:val="20"/>
              </w:rPr>
              <w:t>Length of the content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5B01B" w14:textId="77777777" w:rsidR="00CF5CBA" w:rsidRPr="0089213A" w:rsidRDefault="00CF5CBA" w:rsidP="004E34C3">
            <w:pPr>
              <w:spacing w:line="276" w:lineRule="auto"/>
              <w:jc w:val="left"/>
              <w:rPr>
                <w:szCs w:val="20"/>
              </w:rPr>
            </w:pPr>
            <w:r w:rsidRPr="0089213A">
              <w:rPr>
                <w:szCs w:val="20"/>
              </w:rPr>
              <w:t>String</w:t>
            </w:r>
          </w:p>
        </w:tc>
      </w:tr>
      <w:tr w:rsidR="00CF5CBA" w:rsidRPr="0089213A" w14:paraId="3598E9D7" w14:textId="77777777" w:rsidTr="00B86A4B">
        <w:trPr>
          <w:trHeight w:val="54"/>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F7F7F6" w14:textId="77777777" w:rsidR="00CF5CBA" w:rsidRPr="0089213A" w:rsidRDefault="00CF5CBA" w:rsidP="004E34C3">
            <w:pPr>
              <w:spacing w:line="276" w:lineRule="auto"/>
              <w:jc w:val="left"/>
              <w:rPr>
                <w:szCs w:val="20"/>
              </w:rPr>
            </w:pPr>
            <w:r w:rsidRPr="0089213A">
              <w:rPr>
                <w:szCs w:val="20"/>
              </w:rPr>
              <w:t>Date</w:t>
            </w:r>
          </w:p>
        </w:tc>
        <w:tc>
          <w:tcPr>
            <w:tcW w:w="34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F08D7A" w14:textId="77777777" w:rsidR="00CF5CBA" w:rsidRPr="0089213A" w:rsidRDefault="00CF5CBA" w:rsidP="004E34C3">
            <w:pPr>
              <w:spacing w:line="276" w:lineRule="auto"/>
              <w:jc w:val="left"/>
              <w:rPr>
                <w:szCs w:val="20"/>
              </w:rPr>
            </w:pPr>
            <w:r w:rsidRPr="0089213A">
              <w:rPr>
                <w:szCs w:val="20"/>
              </w:rPr>
              <w:t>Date of operation execution e.g. - [Tue, 17 May 2022 06:30:16 GMT]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07DDA" w14:textId="77777777" w:rsidR="00CF5CBA" w:rsidRPr="0089213A" w:rsidRDefault="00CF5CBA" w:rsidP="004E34C3">
            <w:pPr>
              <w:spacing w:line="276" w:lineRule="auto"/>
              <w:jc w:val="left"/>
              <w:rPr>
                <w:szCs w:val="20"/>
              </w:rPr>
            </w:pPr>
            <w:r w:rsidRPr="0089213A">
              <w:rPr>
                <w:szCs w:val="20"/>
              </w:rPr>
              <w:t>Datetime</w:t>
            </w:r>
          </w:p>
        </w:tc>
      </w:tr>
      <w:tr w:rsidR="00CF5CBA" w:rsidRPr="0089213A" w14:paraId="14652662" w14:textId="77777777" w:rsidTr="00B86A4B">
        <w:trPr>
          <w:trHeight w:val="54"/>
        </w:trPr>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4FA82F" w14:textId="77777777" w:rsidR="00CF5CBA" w:rsidRPr="0089213A" w:rsidRDefault="00CF5CBA" w:rsidP="004E34C3">
            <w:pPr>
              <w:spacing w:line="276" w:lineRule="auto"/>
              <w:jc w:val="left"/>
              <w:rPr>
                <w:szCs w:val="20"/>
              </w:rPr>
            </w:pPr>
            <w:r w:rsidRPr="0089213A">
              <w:rPr>
                <w:szCs w:val="20"/>
              </w:rPr>
              <w:t>Content-Length</w:t>
            </w:r>
          </w:p>
        </w:tc>
        <w:tc>
          <w:tcPr>
            <w:tcW w:w="34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3ED0F" w14:textId="77777777" w:rsidR="00CF5CBA" w:rsidRPr="0089213A" w:rsidRDefault="00CF5CBA" w:rsidP="004E34C3">
            <w:pPr>
              <w:spacing w:line="276" w:lineRule="auto"/>
              <w:jc w:val="left"/>
              <w:rPr>
                <w:szCs w:val="20"/>
              </w:rPr>
            </w:pPr>
            <w:r w:rsidRPr="0089213A">
              <w:rPr>
                <w:szCs w:val="20"/>
              </w:rPr>
              <w:t>Length of the content</w:t>
            </w:r>
          </w:p>
        </w:tc>
        <w:tc>
          <w:tcPr>
            <w:tcW w:w="5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A5E6C" w14:textId="77777777" w:rsidR="00CF5CBA" w:rsidRPr="0089213A" w:rsidRDefault="00CF5CBA" w:rsidP="004E34C3">
            <w:pPr>
              <w:spacing w:line="276" w:lineRule="auto"/>
              <w:jc w:val="left"/>
              <w:rPr>
                <w:szCs w:val="20"/>
              </w:rPr>
            </w:pPr>
            <w:r w:rsidRPr="0089213A">
              <w:rPr>
                <w:szCs w:val="20"/>
              </w:rPr>
              <w:t>Bytes</w:t>
            </w:r>
          </w:p>
        </w:tc>
      </w:tr>
    </w:tbl>
    <w:p w14:paraId="289806B6" w14:textId="7B5E9080" w:rsidR="005978F2" w:rsidRDefault="00A62C4B" w:rsidP="00A62C4B">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6A62C3" w:rsidRPr="0089213A" w14:paraId="112E2C87"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02A772" w14:textId="77777777" w:rsidR="00CF5CBA" w:rsidRPr="00A62C4B" w:rsidRDefault="00CF5CBA" w:rsidP="004E34C3">
            <w:pPr>
              <w:spacing w:line="276" w:lineRule="auto"/>
              <w:jc w:val="left"/>
              <w:rPr>
                <w:bCs/>
                <w:szCs w:val="20"/>
              </w:rPr>
            </w:pPr>
            <w:r w:rsidRPr="00A62C4B">
              <w:rPr>
                <w:bCs/>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DECB68" w14:textId="77777777" w:rsidR="00CF5CBA" w:rsidRPr="00A62C4B" w:rsidRDefault="00CF5CBA" w:rsidP="004E34C3">
            <w:pPr>
              <w:spacing w:line="276" w:lineRule="auto"/>
              <w:jc w:val="left"/>
              <w:rPr>
                <w:bCs/>
                <w:szCs w:val="20"/>
              </w:rPr>
            </w:pPr>
            <w:r w:rsidRPr="00A62C4B">
              <w:rPr>
                <w:bCs/>
                <w:szCs w:val="20"/>
              </w:rPr>
              <w:t>Result Description</w:t>
            </w:r>
          </w:p>
        </w:tc>
      </w:tr>
      <w:tr w:rsidR="00CF5CBA" w:rsidRPr="0089213A" w14:paraId="45349707"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DF0E" w14:textId="77777777" w:rsidR="00CF5CBA" w:rsidRPr="0089213A" w:rsidRDefault="00CF5CBA" w:rsidP="004E34C3">
            <w:pPr>
              <w:spacing w:line="276" w:lineRule="auto"/>
              <w:jc w:val="left"/>
              <w:rPr>
                <w:szCs w:val="20"/>
              </w:rPr>
            </w:pPr>
            <w:r w:rsidRPr="0089213A">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FF5C7" w14:textId="4B29A71A" w:rsidR="00CF5CBA" w:rsidRPr="0089213A" w:rsidRDefault="00CF5CBA" w:rsidP="004E34C3">
            <w:pPr>
              <w:spacing w:line="276" w:lineRule="auto"/>
              <w:jc w:val="left"/>
              <w:rPr>
                <w:szCs w:val="20"/>
              </w:rPr>
            </w:pPr>
            <w:r w:rsidRPr="0089213A">
              <w:rPr>
                <w:szCs w:val="20"/>
              </w:rPr>
              <w:t>successful</w:t>
            </w:r>
            <w:r w:rsidR="00AA6702">
              <w:rPr>
                <w:szCs w:val="20"/>
              </w:rPr>
              <w:t xml:space="preserve"> </w:t>
            </w:r>
            <w:r w:rsidRPr="0089213A">
              <w:rPr>
                <w:szCs w:val="20"/>
              </w:rPr>
              <w:t>operation</w:t>
            </w:r>
          </w:p>
        </w:tc>
      </w:tr>
    </w:tbl>
    <w:p w14:paraId="26AA5AC9" w14:textId="5E19E5EC" w:rsidR="00A62C4B" w:rsidRDefault="00A62C4B" w:rsidP="00A62C4B">
      <w:pPr>
        <w:pStyle w:val="Heading3"/>
        <w:sectPr w:rsidR="00A62C4B"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rsidRPr="0089213A" w14:paraId="7064230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58CC172" w14:textId="77777777" w:rsidR="00CF5CBA" w:rsidRPr="0089213A" w:rsidRDefault="00CF5CBA" w:rsidP="004E34C3">
            <w:pPr>
              <w:spacing w:line="276" w:lineRule="auto"/>
              <w:jc w:val="left"/>
              <w:rPr>
                <w:szCs w:val="20"/>
              </w:rPr>
            </w:pPr>
            <w:r w:rsidRPr="0089213A">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3E6279B" w14:textId="77777777" w:rsidR="00CF5CBA" w:rsidRPr="0089213A" w:rsidRDefault="00CF5CBA" w:rsidP="004E34C3">
            <w:pPr>
              <w:spacing w:line="276" w:lineRule="auto"/>
              <w:jc w:val="left"/>
              <w:rPr>
                <w:szCs w:val="20"/>
              </w:rPr>
            </w:pPr>
            <w:r w:rsidRPr="0089213A">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F8A1C14" w14:textId="77777777" w:rsidR="00CF5CBA" w:rsidRPr="0089213A" w:rsidRDefault="00CF5CBA" w:rsidP="004E34C3">
            <w:pPr>
              <w:spacing w:line="276" w:lineRule="auto"/>
              <w:jc w:val="left"/>
              <w:rPr>
                <w:szCs w:val="20"/>
              </w:rPr>
            </w:pPr>
            <w:r w:rsidRPr="0089213A">
              <w:rPr>
                <w:szCs w:val="20"/>
              </w:rPr>
              <w:t>Error Description</w:t>
            </w:r>
          </w:p>
        </w:tc>
      </w:tr>
      <w:tr w:rsidR="00CF5CBA" w:rsidRPr="0089213A" w14:paraId="22790D45"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9F9B07" w14:textId="77777777" w:rsidR="00CF5CBA" w:rsidRPr="0089213A" w:rsidRDefault="00CF5CBA" w:rsidP="004E34C3">
            <w:pPr>
              <w:spacing w:line="276" w:lineRule="auto"/>
              <w:jc w:val="left"/>
              <w:rPr>
                <w:szCs w:val="20"/>
              </w:rPr>
            </w:pPr>
            <w:r w:rsidRPr="0089213A">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0B4844" w14:textId="77777777" w:rsidR="00CF5CBA" w:rsidRPr="0089213A" w:rsidRDefault="00CF5CBA" w:rsidP="004E34C3">
            <w:pPr>
              <w:spacing w:line="276" w:lineRule="auto"/>
              <w:jc w:val="left"/>
              <w:rPr>
                <w:szCs w:val="20"/>
              </w:rPr>
            </w:pPr>
            <w:r w:rsidRPr="0089213A">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021AF" w14:textId="2178D06B" w:rsidR="00CF5CBA" w:rsidRPr="0089213A" w:rsidRDefault="00244564" w:rsidP="004E34C3">
            <w:pPr>
              <w:spacing w:line="276" w:lineRule="auto"/>
              <w:jc w:val="left"/>
              <w:rPr>
                <w:szCs w:val="20"/>
              </w:rPr>
            </w:pPr>
            <w:r w:rsidRPr="0089213A">
              <w:rPr>
                <w:szCs w:val="20"/>
              </w:rPr>
              <w:t>Internal Server Error</w:t>
            </w:r>
          </w:p>
        </w:tc>
      </w:tr>
      <w:tr w:rsidR="00CF5CBA" w:rsidRPr="0089213A" w14:paraId="60C31091"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EC99D" w14:textId="77777777" w:rsidR="00CF5CBA" w:rsidRPr="0089213A" w:rsidRDefault="00CF5CBA" w:rsidP="004E34C3">
            <w:pPr>
              <w:spacing w:line="276" w:lineRule="auto"/>
              <w:jc w:val="left"/>
              <w:rPr>
                <w:szCs w:val="20"/>
              </w:rPr>
            </w:pPr>
            <w:r w:rsidRPr="0089213A">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8952B2" w14:textId="77777777" w:rsidR="00CF5CBA" w:rsidRPr="0089213A" w:rsidRDefault="00CF5CBA" w:rsidP="004E34C3">
            <w:pPr>
              <w:spacing w:line="276" w:lineRule="auto"/>
              <w:jc w:val="left"/>
              <w:rPr>
                <w:szCs w:val="20"/>
              </w:rPr>
            </w:pPr>
            <w:r w:rsidRPr="0089213A">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205BE" w14:textId="35A115FB" w:rsidR="00CF5CBA" w:rsidRPr="00A62C4B" w:rsidRDefault="00CF5CBA" w:rsidP="004E34C3">
            <w:pPr>
              <w:jc w:val="left"/>
            </w:pPr>
            <w:r w:rsidRPr="00A62C4B">
              <w:t>Unauthorized User</w:t>
            </w:r>
            <w:r w:rsidR="00A62C4B">
              <w:t xml:space="preserve"> or </w:t>
            </w:r>
            <w:r w:rsidR="00C658A5" w:rsidRPr="00A62C4B">
              <w:t>Header Token could be missing</w:t>
            </w:r>
          </w:p>
        </w:tc>
      </w:tr>
      <w:tr w:rsidR="00CF5CBA" w:rsidRPr="0089213A" w14:paraId="518D148D"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5F7842" w14:textId="77777777" w:rsidR="00CF5CBA" w:rsidRPr="0089213A" w:rsidRDefault="00CF5CBA" w:rsidP="004E34C3">
            <w:pPr>
              <w:spacing w:line="276" w:lineRule="auto"/>
              <w:jc w:val="left"/>
              <w:rPr>
                <w:szCs w:val="20"/>
              </w:rPr>
            </w:pPr>
            <w:r w:rsidRPr="0089213A">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55B97" w14:textId="77777777" w:rsidR="00CF5CBA" w:rsidRPr="0089213A" w:rsidRDefault="00CF5CBA" w:rsidP="004E34C3">
            <w:pPr>
              <w:spacing w:line="276" w:lineRule="auto"/>
              <w:jc w:val="left"/>
              <w:rPr>
                <w:szCs w:val="20"/>
              </w:rPr>
            </w:pPr>
            <w:r w:rsidRPr="0089213A">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75AA5" w14:textId="77777777" w:rsidR="00CF5CBA" w:rsidRPr="00A62C4B" w:rsidRDefault="00CF5CBA" w:rsidP="004E34C3">
            <w:pPr>
              <w:jc w:val="left"/>
            </w:pPr>
            <w:r w:rsidRPr="00A62C4B">
              <w:t>Bad request</w:t>
            </w:r>
          </w:p>
        </w:tc>
      </w:tr>
    </w:tbl>
    <w:p w14:paraId="0EB38A14" w14:textId="6D412FDB" w:rsidR="00777DFD" w:rsidRPr="00440A49" w:rsidRDefault="00777DFD" w:rsidP="00876393">
      <w:pPr>
        <w:pStyle w:val="Heading3"/>
      </w:pPr>
      <w:r w:rsidRPr="00440A49">
        <w:t>Sample JSON Response</w:t>
      </w:r>
    </w:p>
    <w:p w14:paraId="18C4C9CE" w14:textId="77777777"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w:t>
      </w:r>
    </w:p>
    <w:p w14:paraId="507EA194" w14:textId="133DCF72"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 xml:space="preserve">    </w:t>
      </w:r>
      <w:r w:rsidR="00B86A4B" w:rsidRPr="00B86A4B">
        <w:rPr>
          <w:rFonts w:ascii="Consolas" w:eastAsia="Calibri" w:hAnsi="Consolas" w:cs="Arial"/>
          <w:szCs w:val="20"/>
        </w:rPr>
        <w:t>{</w:t>
      </w:r>
    </w:p>
    <w:p w14:paraId="25097805" w14:textId="77777777"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srcEbomId</w:t>
      </w:r>
      <w:proofErr w:type="spellEnd"/>
      <w:r w:rsidRPr="00210BC3">
        <w:rPr>
          <w:rFonts w:ascii="Consolas" w:eastAsia="Calibri" w:hAnsi="Consolas" w:cs="Arial"/>
          <w:szCs w:val="20"/>
        </w:rPr>
        <w:t>": "006010",</w:t>
      </w:r>
    </w:p>
    <w:p w14:paraId="774E15B4" w14:textId="77777777"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srcRevId</w:t>
      </w:r>
      <w:proofErr w:type="spellEnd"/>
      <w:r w:rsidRPr="00210BC3">
        <w:rPr>
          <w:rFonts w:ascii="Consolas" w:eastAsia="Calibri" w:hAnsi="Consolas" w:cs="Arial"/>
          <w:szCs w:val="20"/>
        </w:rPr>
        <w:t>": "A",</w:t>
      </w:r>
    </w:p>
    <w:p w14:paraId="09A39BF2" w14:textId="77777777"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 xml:space="preserve">        "</w:t>
      </w:r>
      <w:proofErr w:type="spellStart"/>
      <w:r w:rsidRPr="00210BC3">
        <w:rPr>
          <w:rFonts w:ascii="Consolas" w:eastAsia="Calibri" w:hAnsi="Consolas" w:cs="Arial"/>
          <w:szCs w:val="20"/>
        </w:rPr>
        <w:t>conversionReqId</w:t>
      </w:r>
      <w:proofErr w:type="spellEnd"/>
      <w:r w:rsidRPr="00210BC3">
        <w:rPr>
          <w:rFonts w:ascii="Consolas" w:eastAsia="Calibri" w:hAnsi="Consolas" w:cs="Arial"/>
          <w:szCs w:val="20"/>
        </w:rPr>
        <w:t>": "CV370",</w:t>
      </w:r>
    </w:p>
    <w:p w14:paraId="64A248A3" w14:textId="77777777"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 xml:space="preserve">        "message": "Conversion initiated for the requested BOM ID: 006010"</w:t>
      </w:r>
    </w:p>
    <w:p w14:paraId="40C9781F" w14:textId="79A82E7D" w:rsidR="00777DFD" w:rsidRPr="00210BC3" w:rsidRDefault="00777DFD" w:rsidP="00777DFD">
      <w:pPr>
        <w:spacing w:after="0" w:line="276" w:lineRule="auto"/>
        <w:rPr>
          <w:rFonts w:ascii="Consolas" w:eastAsia="Calibri" w:hAnsi="Consolas" w:cs="Arial"/>
          <w:szCs w:val="20"/>
        </w:rPr>
      </w:pPr>
      <w:r w:rsidRPr="00210BC3">
        <w:rPr>
          <w:rFonts w:ascii="Consolas" w:eastAsia="Calibri" w:hAnsi="Consolas" w:cs="Arial"/>
          <w:szCs w:val="20"/>
        </w:rPr>
        <w:t xml:space="preserve">    </w:t>
      </w:r>
      <w:r w:rsidR="00B86A4B" w:rsidRPr="00B86A4B">
        <w:rPr>
          <w:rFonts w:ascii="Consolas" w:eastAsia="Calibri" w:hAnsi="Consolas" w:cs="Arial"/>
          <w:szCs w:val="20"/>
        </w:rPr>
        <w:t>}</w:t>
      </w:r>
    </w:p>
    <w:p w14:paraId="3D75F1B0" w14:textId="350DA732" w:rsidR="00876393" w:rsidRDefault="00777DFD" w:rsidP="004A340D">
      <w:pPr>
        <w:spacing w:after="0" w:line="276" w:lineRule="auto"/>
        <w:sectPr w:rsidR="00876393" w:rsidSect="001D5D79">
          <w:type w:val="continuous"/>
          <w:pgSz w:w="12240" w:h="20160" w:code="5"/>
          <w:pgMar w:top="1440" w:right="1440" w:bottom="1440" w:left="1440" w:header="720" w:footer="720" w:gutter="0"/>
          <w:cols w:space="720"/>
        </w:sectPr>
      </w:pPr>
      <w:r w:rsidRPr="00210BC3">
        <w:rPr>
          <w:rFonts w:ascii="Consolas" w:eastAsia="Calibri" w:hAnsi="Consolas" w:cs="Arial"/>
          <w:szCs w:val="20"/>
        </w:rPr>
        <w:t xml:space="preserve">]    </w:t>
      </w:r>
    </w:p>
    <w:p w14:paraId="663BC9AC" w14:textId="4A3E55C3" w:rsidR="002541B9" w:rsidRPr="00440A49" w:rsidRDefault="000323F0" w:rsidP="00D96554">
      <w:pPr>
        <w:pStyle w:val="Heading2"/>
      </w:pPr>
      <w:bookmarkStart w:id="41" w:name="_Toc220593283"/>
      <w:r w:rsidRPr="00440A49">
        <w:lastRenderedPageBreak/>
        <w:t>G</w:t>
      </w:r>
      <w:r w:rsidR="002541B9" w:rsidRPr="00440A49">
        <w:t xml:space="preserve">ET - </w:t>
      </w:r>
      <w:r w:rsidRPr="00440A49">
        <w:t>Converted MBOM Review Details</w:t>
      </w:r>
      <w:bookmarkEnd w:id="41"/>
      <w:r w:rsidRPr="00440A49">
        <w:t xml:space="preserve"> </w:t>
      </w:r>
    </w:p>
    <w:p w14:paraId="0502FFE9" w14:textId="20609320" w:rsidR="006C59A9" w:rsidRPr="00075B76" w:rsidRDefault="00E016EF" w:rsidP="00075B76">
      <w:r w:rsidRPr="00075B76">
        <w:t>This API retrieves the EBOM and MBOM file details from blob storage based on the provided conversion ID.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776"/>
        <w:gridCol w:w="6584"/>
      </w:tblGrid>
      <w:tr w:rsidR="00150E67" w:rsidRPr="0089213A" w14:paraId="10FE22A5" w14:textId="77777777" w:rsidTr="00B86A4B">
        <w:trPr>
          <w:trHeight w:val="75"/>
        </w:trPr>
        <w:tc>
          <w:tcPr>
            <w:tcW w:w="14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F2049BC" w14:textId="77777777" w:rsidR="006C59A9" w:rsidRPr="0089213A" w:rsidRDefault="006C59A9" w:rsidP="004E34C3">
            <w:pPr>
              <w:spacing w:line="276" w:lineRule="auto"/>
              <w:jc w:val="left"/>
              <w:rPr>
                <w:szCs w:val="20"/>
              </w:rPr>
            </w:pPr>
            <w:r w:rsidRPr="0089213A">
              <w:rPr>
                <w:szCs w:val="20"/>
              </w:rPr>
              <w:t>PROTOCOL</w:t>
            </w:r>
          </w:p>
        </w:tc>
        <w:tc>
          <w:tcPr>
            <w:tcW w:w="3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9A50F" w14:textId="03A0A4F5" w:rsidR="006C59A9" w:rsidRPr="00075B76" w:rsidRDefault="006C59A9" w:rsidP="004E34C3">
            <w:pPr>
              <w:spacing w:line="276" w:lineRule="auto"/>
              <w:jc w:val="left"/>
              <w:rPr>
                <w:rFonts w:ascii="Consolas" w:hAnsi="Consolas"/>
                <w:szCs w:val="20"/>
              </w:rPr>
            </w:pPr>
            <w:r w:rsidRPr="00075B76">
              <w:rPr>
                <w:rFonts w:ascii="Consolas" w:hAnsi="Consolas"/>
                <w:szCs w:val="20"/>
              </w:rPr>
              <w:t>HTTPS</w:t>
            </w:r>
          </w:p>
        </w:tc>
      </w:tr>
      <w:tr w:rsidR="00150E67" w:rsidRPr="0089213A" w14:paraId="460D10F2" w14:textId="77777777" w:rsidTr="00B86A4B">
        <w:trPr>
          <w:trHeight w:val="48"/>
        </w:trPr>
        <w:tc>
          <w:tcPr>
            <w:tcW w:w="14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83C087" w14:textId="78770752" w:rsidR="006C59A9" w:rsidRPr="0089213A" w:rsidRDefault="00C658A5" w:rsidP="004E34C3">
            <w:pPr>
              <w:spacing w:line="276" w:lineRule="auto"/>
              <w:jc w:val="left"/>
              <w:rPr>
                <w:szCs w:val="20"/>
              </w:rPr>
            </w:pPr>
            <w:r>
              <w:rPr>
                <w:szCs w:val="20"/>
              </w:rPr>
              <w:t>PATH (Public Exposure)</w:t>
            </w:r>
          </w:p>
        </w:tc>
        <w:tc>
          <w:tcPr>
            <w:tcW w:w="3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7DB171" w14:textId="6D2D11F7" w:rsidR="006C59A9" w:rsidRPr="00075B76" w:rsidRDefault="0089213A" w:rsidP="004E34C3">
            <w:pPr>
              <w:jc w:val="left"/>
              <w:rPr>
                <w:rFonts w:ascii="Consolas" w:hAnsi="Consolas"/>
              </w:rPr>
            </w:pPr>
            <w:hyperlink r:id="rId36" w:history="1">
              <w:r w:rsidRPr="00075B76">
                <w:rPr>
                  <w:rStyle w:val="Hyperlink"/>
                  <w:rFonts w:ascii="Consolas" w:hAnsi="Consolas"/>
                </w:rPr>
                <w:t>https://ixts-dev-apim.azure-api.net/ebom-mbom/files</w:t>
              </w:r>
            </w:hyperlink>
            <w:r w:rsidR="00FD556C" w:rsidRPr="00075B76">
              <w:rPr>
                <w:rFonts w:ascii="Consolas" w:hAnsi="Consolas"/>
              </w:rPr>
              <w:t>?</w:t>
            </w:r>
            <w:r w:rsidRPr="00075B76">
              <w:rPr>
                <w:rFonts w:ascii="Consolas" w:hAnsi="Consolas"/>
              </w:rPr>
              <w:t xml:space="preserve"> </w:t>
            </w:r>
          </w:p>
        </w:tc>
      </w:tr>
      <w:tr w:rsidR="00150E67" w:rsidRPr="0089213A" w14:paraId="36DD64F1" w14:textId="77777777" w:rsidTr="00B86A4B">
        <w:trPr>
          <w:trHeight w:val="62"/>
        </w:trPr>
        <w:tc>
          <w:tcPr>
            <w:tcW w:w="14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4FF17F" w14:textId="77777777" w:rsidR="006C59A9" w:rsidRPr="0089213A" w:rsidRDefault="006C59A9" w:rsidP="004E34C3">
            <w:pPr>
              <w:spacing w:line="276" w:lineRule="auto"/>
              <w:jc w:val="left"/>
              <w:rPr>
                <w:szCs w:val="20"/>
              </w:rPr>
            </w:pPr>
            <w:r w:rsidRPr="0089213A">
              <w:rPr>
                <w:szCs w:val="20"/>
              </w:rPr>
              <w:t>METHOD</w:t>
            </w:r>
          </w:p>
        </w:tc>
        <w:tc>
          <w:tcPr>
            <w:tcW w:w="3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09051" w14:textId="44E4F8C9" w:rsidR="006C59A9" w:rsidRPr="00075B76" w:rsidRDefault="00087A2A" w:rsidP="004E34C3">
            <w:pPr>
              <w:spacing w:line="276" w:lineRule="auto"/>
              <w:jc w:val="left"/>
              <w:rPr>
                <w:rFonts w:ascii="Consolas" w:hAnsi="Consolas"/>
                <w:szCs w:val="20"/>
              </w:rPr>
            </w:pPr>
            <w:r w:rsidRPr="00075B76">
              <w:rPr>
                <w:rFonts w:ascii="Consolas" w:hAnsi="Consolas"/>
                <w:szCs w:val="20"/>
              </w:rPr>
              <w:t>GET</w:t>
            </w:r>
          </w:p>
        </w:tc>
      </w:tr>
      <w:tr w:rsidR="00150E67" w:rsidRPr="0089213A" w14:paraId="3E1BDE01" w14:textId="77777777" w:rsidTr="00B86A4B">
        <w:trPr>
          <w:trHeight w:val="110"/>
        </w:trPr>
        <w:tc>
          <w:tcPr>
            <w:tcW w:w="14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6765282" w14:textId="77777777" w:rsidR="006C59A9" w:rsidRPr="0089213A" w:rsidRDefault="006C59A9" w:rsidP="004E34C3">
            <w:pPr>
              <w:spacing w:line="276" w:lineRule="auto"/>
              <w:jc w:val="left"/>
              <w:rPr>
                <w:szCs w:val="20"/>
              </w:rPr>
            </w:pPr>
            <w:r w:rsidRPr="0089213A">
              <w:rPr>
                <w:szCs w:val="20"/>
              </w:rPr>
              <w:t>CONTENT TYPE</w:t>
            </w:r>
          </w:p>
        </w:tc>
        <w:tc>
          <w:tcPr>
            <w:tcW w:w="3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820B6" w14:textId="77777777" w:rsidR="006C59A9" w:rsidRPr="00075B76" w:rsidRDefault="006C59A9" w:rsidP="004E34C3">
            <w:pPr>
              <w:spacing w:line="276" w:lineRule="auto"/>
              <w:jc w:val="left"/>
              <w:rPr>
                <w:rFonts w:ascii="Consolas" w:hAnsi="Consolas"/>
                <w:szCs w:val="20"/>
              </w:rPr>
            </w:pPr>
            <w:r w:rsidRPr="00075B76">
              <w:rPr>
                <w:rFonts w:ascii="Consolas" w:hAnsi="Consolas"/>
                <w:szCs w:val="20"/>
              </w:rPr>
              <w:t>application / json</w:t>
            </w:r>
          </w:p>
        </w:tc>
      </w:tr>
      <w:tr w:rsidR="00150E67" w:rsidRPr="0089213A" w14:paraId="24FECDC4" w14:textId="77777777" w:rsidTr="00B86A4B">
        <w:trPr>
          <w:trHeight w:val="110"/>
        </w:trPr>
        <w:tc>
          <w:tcPr>
            <w:tcW w:w="14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36570D77" w14:textId="59A331E6" w:rsidR="00087A2A" w:rsidRPr="0089213A" w:rsidRDefault="00087A2A" w:rsidP="004E34C3">
            <w:pPr>
              <w:spacing w:line="276" w:lineRule="auto"/>
              <w:jc w:val="left"/>
              <w:rPr>
                <w:szCs w:val="20"/>
              </w:rPr>
            </w:pPr>
            <w:r w:rsidRPr="0089213A">
              <w:rPr>
                <w:szCs w:val="20"/>
              </w:rPr>
              <w:t>Query Parameter</w:t>
            </w:r>
          </w:p>
        </w:tc>
        <w:tc>
          <w:tcPr>
            <w:tcW w:w="3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AC672C" w14:textId="60464634" w:rsidR="00087A2A" w:rsidRPr="00075B76" w:rsidRDefault="00183B4B" w:rsidP="004E34C3">
            <w:pPr>
              <w:spacing w:line="276" w:lineRule="auto"/>
              <w:jc w:val="left"/>
              <w:rPr>
                <w:rFonts w:ascii="Consolas" w:hAnsi="Consolas"/>
                <w:szCs w:val="20"/>
              </w:rPr>
            </w:pPr>
            <w:proofErr w:type="spellStart"/>
            <w:r w:rsidRPr="00075B76">
              <w:rPr>
                <w:rFonts w:ascii="Consolas" w:hAnsi="Consolas"/>
                <w:szCs w:val="20"/>
              </w:rPr>
              <w:t>conversion_id</w:t>
            </w:r>
            <w:proofErr w:type="spellEnd"/>
          </w:p>
        </w:tc>
      </w:tr>
      <w:tr w:rsidR="00150E67" w:rsidRPr="0089213A" w14:paraId="182804B3" w14:textId="77777777" w:rsidTr="00B86A4B">
        <w:trPr>
          <w:trHeight w:val="110"/>
        </w:trPr>
        <w:tc>
          <w:tcPr>
            <w:tcW w:w="14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2097D1" w14:textId="7C99106B" w:rsidR="006C59A9" w:rsidRPr="0089213A" w:rsidRDefault="006C59A9" w:rsidP="004E34C3">
            <w:pPr>
              <w:spacing w:line="276" w:lineRule="auto"/>
              <w:jc w:val="left"/>
              <w:rPr>
                <w:szCs w:val="20"/>
              </w:rPr>
            </w:pPr>
            <w:r w:rsidRPr="0089213A">
              <w:rPr>
                <w:szCs w:val="20"/>
              </w:rPr>
              <w:t>Sample JSON Re</w:t>
            </w:r>
            <w:r w:rsidR="00183B4B" w:rsidRPr="0089213A">
              <w:rPr>
                <w:szCs w:val="20"/>
              </w:rPr>
              <w:t>sponse</w:t>
            </w:r>
          </w:p>
        </w:tc>
        <w:tc>
          <w:tcPr>
            <w:tcW w:w="3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D0364" w14:textId="05EE7D41" w:rsidR="006C59A9" w:rsidRPr="00075B76" w:rsidRDefault="00250D3E" w:rsidP="004E34C3">
            <w:pPr>
              <w:spacing w:line="276" w:lineRule="auto"/>
              <w:jc w:val="left"/>
              <w:rPr>
                <w:rFonts w:ascii="Consolas" w:hAnsi="Consolas"/>
                <w:szCs w:val="20"/>
              </w:rPr>
            </w:pPr>
            <w:hyperlink r:id="rId37" w:history="1">
              <w:r w:rsidRPr="00075B76">
                <w:rPr>
                  <w:rStyle w:val="Hyperlink"/>
                  <w:rFonts w:ascii="Consolas" w:hAnsi="Consolas"/>
                  <w:szCs w:val="20"/>
                </w:rPr>
                <w:t>Link</w:t>
              </w:r>
            </w:hyperlink>
          </w:p>
        </w:tc>
      </w:tr>
    </w:tbl>
    <w:p w14:paraId="53B9644E" w14:textId="47B09C63" w:rsidR="006C59A9" w:rsidRPr="00440A49" w:rsidRDefault="00075B76" w:rsidP="00075B76">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39"/>
        <w:gridCol w:w="4774"/>
        <w:gridCol w:w="678"/>
        <w:gridCol w:w="769"/>
      </w:tblGrid>
      <w:tr w:rsidR="00D55946" w:rsidRPr="007D0A93" w14:paraId="709F00C2" w14:textId="77777777" w:rsidTr="00B86A4B">
        <w:trPr>
          <w:trHeight w:val="407"/>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12100DD" w14:textId="77777777" w:rsidR="006C59A9" w:rsidRPr="007D0A93" w:rsidRDefault="006C59A9" w:rsidP="004E34C3">
            <w:pPr>
              <w:spacing w:line="276" w:lineRule="auto"/>
              <w:jc w:val="left"/>
              <w:rPr>
                <w:szCs w:val="20"/>
              </w:rPr>
            </w:pPr>
            <w:r w:rsidRPr="007D0A93">
              <w:rPr>
                <w:szCs w:val="20"/>
              </w:rPr>
              <w:t>Parameter</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A2AF0EE" w14:textId="77777777" w:rsidR="006C59A9" w:rsidRPr="007D0A93" w:rsidRDefault="006C59A9" w:rsidP="004E34C3">
            <w:pPr>
              <w:spacing w:line="276" w:lineRule="auto"/>
              <w:jc w:val="left"/>
              <w:rPr>
                <w:szCs w:val="20"/>
              </w:rPr>
            </w:pPr>
            <w:r w:rsidRPr="007D0A93">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C69C1B6" w14:textId="77777777" w:rsidR="006C59A9" w:rsidRPr="007D0A93" w:rsidRDefault="006C59A9" w:rsidP="004E34C3">
            <w:pPr>
              <w:spacing w:line="276" w:lineRule="auto"/>
              <w:jc w:val="left"/>
              <w:rPr>
                <w:szCs w:val="20"/>
              </w:rPr>
            </w:pPr>
            <w:r w:rsidRPr="007D0A93">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39487F" w14:textId="77777777" w:rsidR="006C59A9" w:rsidRPr="007D0A93" w:rsidRDefault="006C59A9" w:rsidP="004E34C3">
            <w:pPr>
              <w:spacing w:line="276" w:lineRule="auto"/>
              <w:jc w:val="left"/>
              <w:rPr>
                <w:szCs w:val="20"/>
              </w:rPr>
            </w:pPr>
            <w:r w:rsidRPr="007D0A93">
              <w:rPr>
                <w:szCs w:val="20"/>
              </w:rPr>
              <w:t>Type</w:t>
            </w:r>
          </w:p>
        </w:tc>
      </w:tr>
      <w:tr w:rsidR="00D55946" w:rsidRPr="007D0A93" w14:paraId="6801F429" w14:textId="77777777" w:rsidTr="00B86A4B">
        <w:trPr>
          <w:trHeight w:val="283"/>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CFD67" w14:textId="77777777" w:rsidR="006C59A9" w:rsidRPr="007D0A93" w:rsidRDefault="006C59A9" w:rsidP="004E34C3">
            <w:pPr>
              <w:spacing w:line="276" w:lineRule="auto"/>
              <w:jc w:val="left"/>
              <w:rPr>
                <w:szCs w:val="20"/>
              </w:rPr>
            </w:pPr>
            <w:r w:rsidRPr="007D0A93">
              <w:rPr>
                <w:szCs w:val="20"/>
              </w:rPr>
              <w:t>Authorization</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C213B1" w14:textId="77777777" w:rsidR="006C59A9" w:rsidRPr="007D0A93" w:rsidRDefault="006C59A9" w:rsidP="004E34C3">
            <w:pPr>
              <w:spacing w:line="276" w:lineRule="auto"/>
              <w:jc w:val="left"/>
              <w:rPr>
                <w:szCs w:val="20"/>
              </w:rPr>
            </w:pPr>
            <w:r w:rsidRPr="007D0A93">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A146A" w14:textId="77777777" w:rsidR="006C59A9" w:rsidRPr="007D0A93" w:rsidRDefault="006C59A9" w:rsidP="004E34C3">
            <w:pPr>
              <w:spacing w:line="276" w:lineRule="auto"/>
              <w:jc w:val="left"/>
              <w:rPr>
                <w:szCs w:val="20"/>
              </w:rPr>
            </w:pPr>
            <w:r w:rsidRPr="007D0A93">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DF94D" w14:textId="77777777" w:rsidR="006C59A9" w:rsidRPr="007D0A93" w:rsidRDefault="006C59A9" w:rsidP="004E34C3">
            <w:pPr>
              <w:spacing w:line="276" w:lineRule="auto"/>
              <w:jc w:val="left"/>
              <w:rPr>
                <w:szCs w:val="20"/>
              </w:rPr>
            </w:pPr>
            <w:r w:rsidRPr="007D0A93">
              <w:rPr>
                <w:szCs w:val="20"/>
              </w:rPr>
              <w:t>String</w:t>
            </w:r>
          </w:p>
        </w:tc>
      </w:tr>
      <w:tr w:rsidR="00D55946" w:rsidRPr="007D0A93" w14:paraId="6977D26A"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0A608" w14:textId="77777777" w:rsidR="006C59A9" w:rsidRPr="007D0A93" w:rsidRDefault="006C59A9" w:rsidP="004E34C3">
            <w:pPr>
              <w:spacing w:line="276" w:lineRule="auto"/>
              <w:jc w:val="left"/>
              <w:rPr>
                <w:szCs w:val="20"/>
              </w:rPr>
            </w:pPr>
            <w:r w:rsidRPr="007D0A93">
              <w:rPr>
                <w:szCs w:val="20"/>
              </w:rPr>
              <w:t>Content-Type</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E5247" w14:textId="77777777" w:rsidR="006C59A9" w:rsidRPr="007D0A93" w:rsidRDefault="006C59A9" w:rsidP="004E34C3">
            <w:pPr>
              <w:spacing w:line="276" w:lineRule="auto"/>
              <w:jc w:val="left"/>
              <w:rPr>
                <w:szCs w:val="20"/>
              </w:rPr>
            </w:pPr>
            <w:r w:rsidRPr="007D0A93">
              <w:rPr>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751AB" w14:textId="77777777" w:rsidR="006C59A9" w:rsidRPr="007D0A93" w:rsidRDefault="006C59A9" w:rsidP="004E34C3">
            <w:pPr>
              <w:spacing w:line="276" w:lineRule="auto"/>
              <w:jc w:val="left"/>
              <w:rPr>
                <w:szCs w:val="20"/>
              </w:rPr>
            </w:pPr>
            <w:r w:rsidRPr="007D0A93">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51232" w14:textId="77777777" w:rsidR="006C59A9" w:rsidRPr="007D0A93" w:rsidRDefault="006C59A9" w:rsidP="004E34C3">
            <w:pPr>
              <w:spacing w:line="276" w:lineRule="auto"/>
              <w:jc w:val="left"/>
              <w:rPr>
                <w:szCs w:val="20"/>
              </w:rPr>
            </w:pPr>
            <w:r w:rsidRPr="007D0A93">
              <w:rPr>
                <w:szCs w:val="20"/>
              </w:rPr>
              <w:t>String</w:t>
            </w:r>
          </w:p>
        </w:tc>
      </w:tr>
      <w:tr w:rsidR="00D55946" w:rsidRPr="007D0A93" w14:paraId="4C43D425"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4A603E" w14:textId="621B10BB" w:rsidR="00183B4B" w:rsidRPr="007D0A93" w:rsidRDefault="00674E49" w:rsidP="004E34C3">
            <w:pPr>
              <w:spacing w:line="276" w:lineRule="auto"/>
              <w:jc w:val="left"/>
              <w:rPr>
                <w:szCs w:val="20"/>
              </w:rPr>
            </w:pPr>
            <w:r w:rsidRPr="007D0A93">
              <w:rPr>
                <w:szCs w:val="20"/>
              </w:rPr>
              <w:t>Ocp-Apim-Subscription-Key</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5B0269" w14:textId="65795E05" w:rsidR="00183B4B" w:rsidRPr="007D0A93" w:rsidRDefault="00674E49" w:rsidP="004E34C3">
            <w:pPr>
              <w:spacing w:line="276" w:lineRule="auto"/>
              <w:jc w:val="left"/>
              <w:rPr>
                <w:szCs w:val="20"/>
              </w:rPr>
            </w:pPr>
            <w:r w:rsidRPr="007D0A93">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7878D2" w14:textId="77777777" w:rsidR="00183B4B" w:rsidRPr="007D0A93" w:rsidRDefault="00183B4B" w:rsidP="004E34C3">
            <w:pPr>
              <w:spacing w:line="276" w:lineRule="auto"/>
              <w:jc w:val="left"/>
              <w:rPr>
                <w:szCs w:val="20"/>
              </w:rPr>
            </w:pP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BFE1BD" w14:textId="77777777" w:rsidR="00183B4B" w:rsidRPr="007D0A93" w:rsidRDefault="00183B4B" w:rsidP="004E34C3">
            <w:pPr>
              <w:spacing w:line="276" w:lineRule="auto"/>
              <w:jc w:val="left"/>
              <w:rPr>
                <w:szCs w:val="20"/>
              </w:rPr>
            </w:pPr>
          </w:p>
        </w:tc>
      </w:tr>
    </w:tbl>
    <w:p w14:paraId="34D02CF0" w14:textId="7D3B071F" w:rsidR="006C59A9" w:rsidRPr="007D0A93" w:rsidRDefault="006C59A9" w:rsidP="006C59A9">
      <w:pPr>
        <w:spacing w:after="0" w:line="276" w:lineRule="auto"/>
        <w:rPr>
          <w:rFonts w:eastAsia="Calibri" w:cs="Arial"/>
          <w:bCs/>
          <w:szCs w:val="20"/>
        </w:rPr>
      </w:pPr>
      <w:r w:rsidRPr="007D0A93">
        <w:rPr>
          <w:rFonts w:eastAsia="Calibri" w:cs="Arial"/>
          <w:bCs/>
          <w:szCs w:val="20"/>
        </w:rPr>
        <w:t>*Mandatory / Optional</w:t>
      </w:r>
    </w:p>
    <w:p w14:paraId="3158B367" w14:textId="204F29A8" w:rsidR="006C59A9" w:rsidRPr="00440A49" w:rsidRDefault="00075B76" w:rsidP="00075B76">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rsidRPr="007D0A93" w14:paraId="05774DB6"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C4D463A" w14:textId="77777777" w:rsidR="006C59A9" w:rsidRPr="007D0A93" w:rsidRDefault="006C59A9" w:rsidP="004E34C3">
            <w:pPr>
              <w:spacing w:line="276" w:lineRule="auto"/>
              <w:jc w:val="left"/>
              <w:rPr>
                <w:szCs w:val="20"/>
              </w:rPr>
            </w:pPr>
            <w:r w:rsidRPr="007D0A93">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8BDCE3" w14:textId="77777777" w:rsidR="006C59A9" w:rsidRPr="007D0A93" w:rsidRDefault="006C59A9" w:rsidP="004E34C3">
            <w:pPr>
              <w:spacing w:line="276" w:lineRule="auto"/>
              <w:jc w:val="left"/>
              <w:rPr>
                <w:szCs w:val="20"/>
              </w:rPr>
            </w:pPr>
            <w:r w:rsidRPr="007D0A93">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FA5C4B0" w14:textId="77777777" w:rsidR="006C59A9" w:rsidRPr="007D0A93" w:rsidRDefault="006C59A9" w:rsidP="004E34C3">
            <w:pPr>
              <w:spacing w:line="276" w:lineRule="auto"/>
              <w:jc w:val="left"/>
              <w:rPr>
                <w:szCs w:val="20"/>
              </w:rPr>
            </w:pPr>
            <w:r w:rsidRPr="007D0A93">
              <w:rPr>
                <w:szCs w:val="20"/>
              </w:rPr>
              <w:t>Type</w:t>
            </w:r>
          </w:p>
        </w:tc>
      </w:tr>
      <w:tr w:rsidR="006C59A9" w:rsidRPr="007D0A93" w14:paraId="5377ED3B"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CF451" w14:textId="77777777" w:rsidR="006C59A9" w:rsidRPr="007D0A93" w:rsidRDefault="006C59A9" w:rsidP="004E34C3">
            <w:pPr>
              <w:spacing w:line="276" w:lineRule="auto"/>
              <w:jc w:val="left"/>
              <w:rPr>
                <w:szCs w:val="20"/>
              </w:rPr>
            </w:pPr>
            <w:r w:rsidRPr="007D0A93">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59FEB" w14:textId="77777777" w:rsidR="006C59A9" w:rsidRPr="007D0A93" w:rsidRDefault="006C59A9" w:rsidP="004E34C3">
            <w:pPr>
              <w:spacing w:line="276" w:lineRule="auto"/>
              <w:jc w:val="left"/>
              <w:rPr>
                <w:szCs w:val="20"/>
              </w:rPr>
            </w:pPr>
            <w:r w:rsidRPr="007D0A93">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B4C1B5" w14:textId="77777777" w:rsidR="006C59A9" w:rsidRPr="007D0A93" w:rsidRDefault="006C59A9" w:rsidP="004E34C3">
            <w:pPr>
              <w:spacing w:line="276" w:lineRule="auto"/>
              <w:jc w:val="left"/>
              <w:rPr>
                <w:szCs w:val="20"/>
              </w:rPr>
            </w:pPr>
            <w:r w:rsidRPr="007D0A93">
              <w:rPr>
                <w:szCs w:val="20"/>
              </w:rPr>
              <w:t>String</w:t>
            </w:r>
          </w:p>
        </w:tc>
      </w:tr>
      <w:tr w:rsidR="006C59A9" w:rsidRPr="007D0A93" w14:paraId="2AA5851C"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D4DE47" w14:textId="77777777" w:rsidR="006C59A9" w:rsidRPr="007D0A93" w:rsidRDefault="006C59A9" w:rsidP="004E34C3">
            <w:pPr>
              <w:spacing w:line="276" w:lineRule="auto"/>
              <w:jc w:val="left"/>
              <w:rPr>
                <w:szCs w:val="20"/>
              </w:rPr>
            </w:pPr>
            <w:r w:rsidRPr="007D0A93">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602E93" w14:textId="77777777" w:rsidR="006C59A9" w:rsidRPr="007D0A93" w:rsidRDefault="006C59A9" w:rsidP="004E34C3">
            <w:pPr>
              <w:spacing w:line="276" w:lineRule="auto"/>
              <w:jc w:val="left"/>
              <w:rPr>
                <w:szCs w:val="20"/>
              </w:rPr>
            </w:pPr>
            <w:r w:rsidRPr="007D0A93">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77CA4" w14:textId="77777777" w:rsidR="006C59A9" w:rsidRPr="007D0A93" w:rsidRDefault="006C59A9" w:rsidP="004E34C3">
            <w:pPr>
              <w:spacing w:line="276" w:lineRule="auto"/>
              <w:jc w:val="left"/>
              <w:rPr>
                <w:szCs w:val="20"/>
              </w:rPr>
            </w:pPr>
            <w:r w:rsidRPr="007D0A93">
              <w:rPr>
                <w:szCs w:val="20"/>
              </w:rPr>
              <w:t>String</w:t>
            </w:r>
          </w:p>
        </w:tc>
      </w:tr>
      <w:tr w:rsidR="006C59A9" w:rsidRPr="007D0A93" w14:paraId="7D7609D1"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03B72" w14:textId="77777777" w:rsidR="006C59A9" w:rsidRPr="007D0A93" w:rsidRDefault="006C59A9" w:rsidP="004E34C3">
            <w:pPr>
              <w:spacing w:line="276" w:lineRule="auto"/>
              <w:jc w:val="left"/>
              <w:rPr>
                <w:szCs w:val="20"/>
              </w:rPr>
            </w:pPr>
            <w:r w:rsidRPr="007D0A93">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547B3" w14:textId="77777777" w:rsidR="006C59A9" w:rsidRPr="007D0A93" w:rsidRDefault="006C59A9" w:rsidP="004E34C3">
            <w:pPr>
              <w:spacing w:line="276" w:lineRule="auto"/>
              <w:jc w:val="left"/>
              <w:rPr>
                <w:szCs w:val="20"/>
              </w:rPr>
            </w:pPr>
            <w:r w:rsidRPr="007D0A93">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C7C35" w14:textId="77777777" w:rsidR="006C59A9" w:rsidRPr="007D0A93" w:rsidRDefault="006C59A9" w:rsidP="004E34C3">
            <w:pPr>
              <w:spacing w:line="276" w:lineRule="auto"/>
              <w:jc w:val="left"/>
              <w:rPr>
                <w:szCs w:val="20"/>
              </w:rPr>
            </w:pPr>
            <w:r w:rsidRPr="007D0A93">
              <w:rPr>
                <w:szCs w:val="20"/>
              </w:rPr>
              <w:t>Datetime</w:t>
            </w:r>
          </w:p>
        </w:tc>
      </w:tr>
      <w:tr w:rsidR="006C59A9" w:rsidRPr="007D0A93" w14:paraId="1BB387FF"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38DD7" w14:textId="77777777" w:rsidR="006C59A9" w:rsidRPr="007D0A93" w:rsidRDefault="006C59A9" w:rsidP="004E34C3">
            <w:pPr>
              <w:spacing w:line="276" w:lineRule="auto"/>
              <w:jc w:val="left"/>
              <w:rPr>
                <w:szCs w:val="20"/>
              </w:rPr>
            </w:pPr>
            <w:r w:rsidRPr="007D0A93">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452EC5" w14:textId="77777777" w:rsidR="006C59A9" w:rsidRPr="007D0A93" w:rsidRDefault="006C59A9" w:rsidP="004E34C3">
            <w:pPr>
              <w:spacing w:line="276" w:lineRule="auto"/>
              <w:jc w:val="left"/>
              <w:rPr>
                <w:szCs w:val="20"/>
              </w:rPr>
            </w:pPr>
            <w:r w:rsidRPr="007D0A93">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202836" w14:textId="77777777" w:rsidR="006C59A9" w:rsidRPr="007D0A93" w:rsidRDefault="006C59A9" w:rsidP="004E34C3">
            <w:pPr>
              <w:spacing w:line="276" w:lineRule="auto"/>
              <w:jc w:val="left"/>
              <w:rPr>
                <w:szCs w:val="20"/>
              </w:rPr>
            </w:pPr>
            <w:r w:rsidRPr="007D0A93">
              <w:rPr>
                <w:szCs w:val="20"/>
              </w:rPr>
              <w:t>Bytes</w:t>
            </w:r>
          </w:p>
        </w:tc>
      </w:tr>
    </w:tbl>
    <w:p w14:paraId="69DF6CE0" w14:textId="66DC1D54" w:rsidR="00484D9E" w:rsidRPr="00440A49" w:rsidRDefault="009D59E9" w:rsidP="009D59E9">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rsidRPr="007D0A93" w14:paraId="765ADD89"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1C341D" w14:textId="77777777" w:rsidR="006C59A9" w:rsidRPr="009D59E9" w:rsidRDefault="006C59A9" w:rsidP="004E34C3">
            <w:pPr>
              <w:spacing w:line="276" w:lineRule="auto"/>
              <w:jc w:val="left"/>
              <w:rPr>
                <w:bCs/>
                <w:color w:val="000000" w:themeColor="text1"/>
                <w:szCs w:val="20"/>
              </w:rPr>
            </w:pPr>
            <w:r w:rsidRPr="009D59E9">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081001" w14:textId="77777777" w:rsidR="006C59A9" w:rsidRPr="009D59E9" w:rsidRDefault="006C59A9" w:rsidP="004E34C3">
            <w:pPr>
              <w:spacing w:line="276" w:lineRule="auto"/>
              <w:jc w:val="left"/>
              <w:rPr>
                <w:bCs/>
                <w:color w:val="000000" w:themeColor="text1"/>
                <w:szCs w:val="20"/>
              </w:rPr>
            </w:pPr>
            <w:r w:rsidRPr="009D59E9">
              <w:rPr>
                <w:bCs/>
                <w:color w:val="000000" w:themeColor="text1"/>
                <w:szCs w:val="20"/>
              </w:rPr>
              <w:t>Result Description</w:t>
            </w:r>
          </w:p>
        </w:tc>
      </w:tr>
      <w:tr w:rsidR="006C59A9" w:rsidRPr="007D0A93" w14:paraId="6E87B0B5"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1D58C" w14:textId="77777777" w:rsidR="006C59A9" w:rsidRPr="007D0A93" w:rsidRDefault="006C59A9" w:rsidP="004E34C3">
            <w:pPr>
              <w:spacing w:line="276" w:lineRule="auto"/>
              <w:jc w:val="left"/>
              <w:rPr>
                <w:szCs w:val="20"/>
              </w:rPr>
            </w:pPr>
            <w:r w:rsidRPr="007D0A93">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A0A3D" w14:textId="4863F141" w:rsidR="006C59A9" w:rsidRPr="007D0A93" w:rsidRDefault="006C59A9" w:rsidP="004E34C3">
            <w:pPr>
              <w:spacing w:line="276" w:lineRule="auto"/>
              <w:jc w:val="left"/>
              <w:rPr>
                <w:szCs w:val="20"/>
              </w:rPr>
            </w:pPr>
            <w:r w:rsidRPr="007D0A93">
              <w:rPr>
                <w:szCs w:val="20"/>
              </w:rPr>
              <w:t>successful</w:t>
            </w:r>
            <w:r w:rsidR="00AA6702">
              <w:rPr>
                <w:szCs w:val="20"/>
              </w:rPr>
              <w:t xml:space="preserve"> </w:t>
            </w:r>
            <w:r w:rsidRPr="007D0A93">
              <w:rPr>
                <w:szCs w:val="20"/>
              </w:rPr>
              <w:t>operation</w:t>
            </w:r>
          </w:p>
        </w:tc>
      </w:tr>
    </w:tbl>
    <w:p w14:paraId="495E939B" w14:textId="49A46BE5" w:rsidR="009D59E9" w:rsidRDefault="009D59E9" w:rsidP="009D59E9">
      <w:pPr>
        <w:pStyle w:val="Heading3"/>
        <w:sectPr w:rsidR="009D59E9"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rsidRPr="007D0A93" w14:paraId="06C5E21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5018B0" w14:textId="77777777" w:rsidR="006C59A9" w:rsidRPr="007D0A93" w:rsidRDefault="006C59A9" w:rsidP="004E34C3">
            <w:pPr>
              <w:spacing w:line="276" w:lineRule="auto"/>
              <w:jc w:val="left"/>
              <w:rPr>
                <w:szCs w:val="20"/>
              </w:rPr>
            </w:pPr>
            <w:r w:rsidRPr="007D0A93">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CFF3E0" w14:textId="77777777" w:rsidR="006C59A9" w:rsidRPr="007D0A93" w:rsidRDefault="006C59A9" w:rsidP="004E34C3">
            <w:pPr>
              <w:spacing w:line="276" w:lineRule="auto"/>
              <w:jc w:val="left"/>
              <w:rPr>
                <w:szCs w:val="20"/>
              </w:rPr>
            </w:pPr>
            <w:r w:rsidRPr="007D0A93">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CBAD59" w14:textId="77777777" w:rsidR="006C59A9" w:rsidRPr="007D0A93" w:rsidRDefault="006C59A9" w:rsidP="004E34C3">
            <w:pPr>
              <w:spacing w:line="276" w:lineRule="auto"/>
              <w:jc w:val="left"/>
              <w:rPr>
                <w:szCs w:val="20"/>
              </w:rPr>
            </w:pPr>
            <w:r w:rsidRPr="007D0A93">
              <w:rPr>
                <w:szCs w:val="20"/>
              </w:rPr>
              <w:t>Error Description</w:t>
            </w:r>
          </w:p>
        </w:tc>
      </w:tr>
      <w:tr w:rsidR="006C59A9" w:rsidRPr="007D0A93" w14:paraId="2D3E38E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7E3229" w14:textId="77777777" w:rsidR="006C59A9" w:rsidRPr="007D0A93" w:rsidRDefault="006C59A9" w:rsidP="004E34C3">
            <w:pPr>
              <w:spacing w:line="276" w:lineRule="auto"/>
              <w:jc w:val="left"/>
              <w:rPr>
                <w:szCs w:val="20"/>
              </w:rPr>
            </w:pPr>
            <w:r w:rsidRPr="007D0A93">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7517F" w14:textId="77777777" w:rsidR="006C59A9" w:rsidRPr="007D0A93" w:rsidRDefault="006C59A9" w:rsidP="004E34C3">
            <w:pPr>
              <w:spacing w:line="276" w:lineRule="auto"/>
              <w:jc w:val="left"/>
              <w:rPr>
                <w:szCs w:val="20"/>
              </w:rPr>
            </w:pPr>
            <w:r w:rsidRPr="007D0A93">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E3FB1" w14:textId="65D1967B" w:rsidR="006C59A9" w:rsidRPr="007D0A93" w:rsidRDefault="00244564" w:rsidP="004E34C3">
            <w:pPr>
              <w:spacing w:line="276" w:lineRule="auto"/>
              <w:jc w:val="left"/>
              <w:rPr>
                <w:szCs w:val="20"/>
              </w:rPr>
            </w:pPr>
            <w:r w:rsidRPr="007D0A93">
              <w:rPr>
                <w:szCs w:val="20"/>
              </w:rPr>
              <w:t>Internal Server Error</w:t>
            </w:r>
          </w:p>
        </w:tc>
      </w:tr>
      <w:tr w:rsidR="006C59A9" w:rsidRPr="007D0A93" w14:paraId="010CBF28"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18BF78" w14:textId="77777777" w:rsidR="006C59A9" w:rsidRPr="007D0A93" w:rsidRDefault="006C59A9" w:rsidP="004E34C3">
            <w:pPr>
              <w:spacing w:line="276" w:lineRule="auto"/>
              <w:jc w:val="left"/>
              <w:rPr>
                <w:szCs w:val="20"/>
              </w:rPr>
            </w:pPr>
            <w:r w:rsidRPr="007D0A93">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62D1F" w14:textId="77777777" w:rsidR="006C59A9" w:rsidRPr="007D0A93" w:rsidRDefault="006C59A9" w:rsidP="004E34C3">
            <w:pPr>
              <w:spacing w:line="276" w:lineRule="auto"/>
              <w:jc w:val="left"/>
              <w:rPr>
                <w:szCs w:val="20"/>
              </w:rPr>
            </w:pPr>
            <w:r w:rsidRPr="007D0A93">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995989" w14:textId="1EAB9DF8" w:rsidR="006C59A9" w:rsidRPr="009D59E9" w:rsidRDefault="006C59A9" w:rsidP="004E34C3">
            <w:pPr>
              <w:jc w:val="left"/>
            </w:pPr>
            <w:r w:rsidRPr="009D59E9">
              <w:t>Unauthorized User</w:t>
            </w:r>
            <w:r w:rsidR="009D59E9">
              <w:t xml:space="preserve"> or </w:t>
            </w:r>
            <w:r w:rsidR="00C658A5" w:rsidRPr="009D59E9">
              <w:t>Header Token could be missing</w:t>
            </w:r>
          </w:p>
        </w:tc>
      </w:tr>
      <w:tr w:rsidR="006C59A9" w:rsidRPr="007D0A93" w14:paraId="5005DC69"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0E0199" w14:textId="77777777" w:rsidR="006C59A9" w:rsidRPr="007D0A93" w:rsidRDefault="006C59A9" w:rsidP="004E34C3">
            <w:pPr>
              <w:spacing w:line="276" w:lineRule="auto"/>
              <w:jc w:val="left"/>
              <w:rPr>
                <w:szCs w:val="20"/>
              </w:rPr>
            </w:pPr>
            <w:r w:rsidRPr="007D0A93">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040E4" w14:textId="77777777" w:rsidR="006C59A9" w:rsidRPr="007D0A93" w:rsidRDefault="006C59A9" w:rsidP="004E34C3">
            <w:pPr>
              <w:spacing w:line="276" w:lineRule="auto"/>
              <w:jc w:val="left"/>
              <w:rPr>
                <w:szCs w:val="20"/>
              </w:rPr>
            </w:pPr>
            <w:r w:rsidRPr="007D0A93">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A66F3B" w14:textId="77777777" w:rsidR="006C59A9" w:rsidRPr="009D59E9" w:rsidRDefault="006C59A9" w:rsidP="004E34C3">
            <w:pPr>
              <w:jc w:val="left"/>
            </w:pPr>
            <w:r w:rsidRPr="009D59E9">
              <w:t>Bad request</w:t>
            </w:r>
          </w:p>
        </w:tc>
      </w:tr>
    </w:tbl>
    <w:p w14:paraId="54095BD2" w14:textId="77777777" w:rsidR="009D59E9" w:rsidRDefault="009D59E9" w:rsidP="00D96554">
      <w:pPr>
        <w:pStyle w:val="Heading2"/>
        <w:sectPr w:rsidR="009D59E9" w:rsidSect="001D5D79">
          <w:type w:val="continuous"/>
          <w:pgSz w:w="12240" w:h="20160" w:code="5"/>
          <w:pgMar w:top="1440" w:right="1440" w:bottom="1440" w:left="1440" w:header="720" w:footer="720" w:gutter="0"/>
          <w:cols w:space="720"/>
        </w:sectPr>
      </w:pPr>
    </w:p>
    <w:p w14:paraId="69705273" w14:textId="123AEEE3" w:rsidR="00EB27AA" w:rsidRPr="00A24D65" w:rsidRDefault="001676F6" w:rsidP="00D96554">
      <w:pPr>
        <w:pStyle w:val="Heading2"/>
      </w:pPr>
      <w:bookmarkStart w:id="42" w:name="_Toc220593284"/>
      <w:r w:rsidRPr="00440A49">
        <w:lastRenderedPageBreak/>
        <w:t xml:space="preserve">POST </w:t>
      </w:r>
      <w:r w:rsidR="00AA6702">
        <w:t>-</w:t>
      </w:r>
      <w:r w:rsidRPr="00440A49">
        <w:t xml:space="preserve"> APPROVE API</w:t>
      </w:r>
      <w:bookmarkEnd w:id="42"/>
    </w:p>
    <w:p w14:paraId="12BEC5F0" w14:textId="6C895384" w:rsidR="00EB27AA" w:rsidRPr="00856F09" w:rsidRDefault="008D76A4" w:rsidP="00856F09">
      <w:r w:rsidRPr="00856F09">
        <w:t>This</w:t>
      </w:r>
      <w:r w:rsidR="00AA6702" w:rsidRPr="00856F09">
        <w:t xml:space="preserve"> </w:t>
      </w:r>
      <w:r w:rsidRPr="00856F09">
        <w:t>API</w:t>
      </w:r>
      <w:r w:rsidR="00AA6702" w:rsidRPr="00856F09">
        <w:t xml:space="preserve"> </w:t>
      </w:r>
      <w:r w:rsidRPr="00856F09">
        <w:t>will</w:t>
      </w:r>
      <w:r w:rsidR="00AA6702" w:rsidRPr="00856F09">
        <w:t xml:space="preserve"> </w:t>
      </w:r>
      <w:r w:rsidRPr="00856F09">
        <w:t>update</w:t>
      </w:r>
      <w:r w:rsidR="00AA6702" w:rsidRPr="00856F09">
        <w:t xml:space="preserve"> </w:t>
      </w:r>
      <w:r w:rsidRPr="00856F09">
        <w:t>the</w:t>
      </w:r>
      <w:r w:rsidR="00AA6702" w:rsidRPr="00856F09">
        <w:t xml:space="preserve"> </w:t>
      </w:r>
      <w:r w:rsidR="007D0A93" w:rsidRPr="00856F09">
        <w:t>BOM</w:t>
      </w:r>
      <w:r w:rsidR="00AA6702" w:rsidRPr="00856F09">
        <w:t xml:space="preserve"> </w:t>
      </w:r>
      <w:r w:rsidRPr="00856F09">
        <w:t>review</w:t>
      </w:r>
      <w:r w:rsidR="00AA6702" w:rsidRPr="00856F09">
        <w:t xml:space="preserve"> </w:t>
      </w:r>
      <w:r w:rsidRPr="00856F09">
        <w:t>status</w:t>
      </w:r>
      <w:r w:rsidR="00AA6702" w:rsidRPr="00856F09">
        <w:t xml:space="preserve"> </w:t>
      </w:r>
      <w:r w:rsidRPr="00856F09">
        <w:t>as `approved`.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557"/>
        <w:gridCol w:w="6803"/>
      </w:tblGrid>
      <w:tr w:rsidR="00150E67" w:rsidRPr="007D0A93" w14:paraId="669246B4" w14:textId="77777777" w:rsidTr="00B86A4B">
        <w:trPr>
          <w:trHeight w:val="75"/>
        </w:trPr>
        <w:tc>
          <w:tcPr>
            <w:tcW w:w="1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BC4F4C" w14:textId="77777777" w:rsidR="00EB27AA" w:rsidRPr="007D0A93" w:rsidRDefault="00EB27AA" w:rsidP="004E34C3">
            <w:pPr>
              <w:spacing w:line="276" w:lineRule="auto"/>
              <w:jc w:val="left"/>
              <w:rPr>
                <w:szCs w:val="20"/>
              </w:rPr>
            </w:pPr>
            <w:r w:rsidRPr="007D0A93">
              <w:rPr>
                <w:szCs w:val="20"/>
              </w:rPr>
              <w:t>PROTOCOL</w:t>
            </w:r>
          </w:p>
        </w:tc>
        <w:tc>
          <w:tcPr>
            <w:tcW w:w="3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3AD88C" w14:textId="3C73B5E8" w:rsidR="00EB27AA" w:rsidRPr="007D0A93" w:rsidRDefault="00EB27AA" w:rsidP="004E34C3">
            <w:pPr>
              <w:spacing w:line="276" w:lineRule="auto"/>
              <w:jc w:val="left"/>
              <w:rPr>
                <w:szCs w:val="20"/>
              </w:rPr>
            </w:pPr>
            <w:r w:rsidRPr="007D0A93">
              <w:rPr>
                <w:szCs w:val="20"/>
              </w:rPr>
              <w:t>HTTPS</w:t>
            </w:r>
          </w:p>
        </w:tc>
      </w:tr>
      <w:tr w:rsidR="00150E67" w:rsidRPr="007D0A93" w14:paraId="36A482E0" w14:textId="77777777" w:rsidTr="00B86A4B">
        <w:trPr>
          <w:trHeight w:val="48"/>
        </w:trPr>
        <w:tc>
          <w:tcPr>
            <w:tcW w:w="1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4AF4B0C" w14:textId="621D0E80" w:rsidR="00EB27AA" w:rsidRPr="007D0A93" w:rsidRDefault="00C658A5" w:rsidP="004E34C3">
            <w:pPr>
              <w:spacing w:line="276" w:lineRule="auto"/>
              <w:jc w:val="left"/>
              <w:rPr>
                <w:szCs w:val="20"/>
              </w:rPr>
            </w:pPr>
            <w:r>
              <w:rPr>
                <w:szCs w:val="20"/>
              </w:rPr>
              <w:t>PATH (Public Exposure)</w:t>
            </w:r>
          </w:p>
        </w:tc>
        <w:tc>
          <w:tcPr>
            <w:tcW w:w="3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DED52A" w14:textId="7FC95902" w:rsidR="00EB27AA" w:rsidRPr="007D0A93" w:rsidRDefault="007D0A93" w:rsidP="004E34C3">
            <w:pPr>
              <w:jc w:val="left"/>
            </w:pPr>
            <w:hyperlink r:id="rId38" w:history="1">
              <w:r w:rsidRPr="00C35CC2">
                <w:rPr>
                  <w:rStyle w:val="Hyperlink"/>
                </w:rPr>
                <w:t>https://ixts-dev-apim.azure-api.net/bom-conversion/review-status</w:t>
              </w:r>
            </w:hyperlink>
          </w:p>
        </w:tc>
      </w:tr>
      <w:tr w:rsidR="00150E67" w:rsidRPr="007D0A93" w14:paraId="14F0E95F" w14:textId="77777777" w:rsidTr="00B86A4B">
        <w:trPr>
          <w:trHeight w:val="62"/>
        </w:trPr>
        <w:tc>
          <w:tcPr>
            <w:tcW w:w="1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03DA450" w14:textId="77777777" w:rsidR="00EB27AA" w:rsidRPr="007D0A93" w:rsidRDefault="00EB27AA" w:rsidP="004E34C3">
            <w:pPr>
              <w:spacing w:line="276" w:lineRule="auto"/>
              <w:jc w:val="left"/>
              <w:rPr>
                <w:szCs w:val="20"/>
              </w:rPr>
            </w:pPr>
            <w:r w:rsidRPr="007D0A93">
              <w:rPr>
                <w:szCs w:val="20"/>
              </w:rPr>
              <w:t>METHOD</w:t>
            </w:r>
          </w:p>
        </w:tc>
        <w:tc>
          <w:tcPr>
            <w:tcW w:w="3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58234" w14:textId="3E1662B8" w:rsidR="00EB27AA" w:rsidRPr="007D0A93" w:rsidRDefault="00EB27AA" w:rsidP="004E34C3">
            <w:pPr>
              <w:spacing w:line="276" w:lineRule="auto"/>
              <w:jc w:val="left"/>
              <w:rPr>
                <w:szCs w:val="20"/>
              </w:rPr>
            </w:pPr>
            <w:r w:rsidRPr="007D0A93">
              <w:rPr>
                <w:szCs w:val="20"/>
              </w:rPr>
              <w:t>POST</w:t>
            </w:r>
          </w:p>
        </w:tc>
      </w:tr>
      <w:tr w:rsidR="00150E67" w:rsidRPr="007D0A93" w14:paraId="19592A1F" w14:textId="77777777" w:rsidTr="00B86A4B">
        <w:trPr>
          <w:trHeight w:val="110"/>
        </w:trPr>
        <w:tc>
          <w:tcPr>
            <w:tcW w:w="1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35AB3D" w14:textId="77777777" w:rsidR="00EB27AA" w:rsidRPr="007D0A93" w:rsidRDefault="00EB27AA" w:rsidP="004E34C3">
            <w:pPr>
              <w:spacing w:line="276" w:lineRule="auto"/>
              <w:jc w:val="left"/>
              <w:rPr>
                <w:szCs w:val="20"/>
              </w:rPr>
            </w:pPr>
            <w:r w:rsidRPr="007D0A93">
              <w:rPr>
                <w:szCs w:val="20"/>
              </w:rPr>
              <w:t>CONTENT TYPE</w:t>
            </w:r>
          </w:p>
        </w:tc>
        <w:tc>
          <w:tcPr>
            <w:tcW w:w="3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7392D" w14:textId="77777777" w:rsidR="00EB27AA" w:rsidRPr="007D0A93" w:rsidRDefault="00EB27AA" w:rsidP="004E34C3">
            <w:pPr>
              <w:spacing w:line="276" w:lineRule="auto"/>
              <w:jc w:val="left"/>
              <w:rPr>
                <w:szCs w:val="20"/>
              </w:rPr>
            </w:pPr>
            <w:r w:rsidRPr="007D0A93">
              <w:rPr>
                <w:szCs w:val="20"/>
              </w:rPr>
              <w:t>application / json</w:t>
            </w:r>
          </w:p>
        </w:tc>
      </w:tr>
      <w:tr w:rsidR="00150E67" w:rsidRPr="007D0A93" w14:paraId="0B50AEB9" w14:textId="77777777" w:rsidTr="00B86A4B">
        <w:trPr>
          <w:trHeight w:val="110"/>
        </w:trPr>
        <w:tc>
          <w:tcPr>
            <w:tcW w:w="1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454F414F" w14:textId="66AD4B36" w:rsidR="00350519" w:rsidRPr="007D0A93" w:rsidRDefault="00350519" w:rsidP="004E34C3">
            <w:pPr>
              <w:spacing w:line="276" w:lineRule="auto"/>
              <w:jc w:val="left"/>
              <w:rPr>
                <w:szCs w:val="20"/>
              </w:rPr>
            </w:pPr>
            <w:r w:rsidRPr="007D0A93">
              <w:rPr>
                <w:szCs w:val="20"/>
              </w:rPr>
              <w:t>Query Parameter</w:t>
            </w:r>
            <w:r w:rsidR="007D0A93">
              <w:rPr>
                <w:szCs w:val="20"/>
              </w:rPr>
              <w:t>s</w:t>
            </w:r>
          </w:p>
        </w:tc>
        <w:tc>
          <w:tcPr>
            <w:tcW w:w="3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895363" w14:textId="72C273B0" w:rsidR="00350519" w:rsidRPr="007D0A93" w:rsidRDefault="00C35092" w:rsidP="004E34C3">
            <w:pPr>
              <w:spacing w:line="276" w:lineRule="auto"/>
              <w:jc w:val="left"/>
              <w:rPr>
                <w:szCs w:val="20"/>
              </w:rPr>
            </w:pPr>
            <w:proofErr w:type="spellStart"/>
            <w:r w:rsidRPr="007D0A93">
              <w:rPr>
                <w:szCs w:val="20"/>
              </w:rPr>
              <w:t>conversion_id</w:t>
            </w:r>
            <w:proofErr w:type="spellEnd"/>
            <w:r w:rsidRPr="007D0A93">
              <w:rPr>
                <w:szCs w:val="20"/>
              </w:rPr>
              <w:t xml:space="preserve">, </w:t>
            </w:r>
            <w:proofErr w:type="spellStart"/>
            <w:r w:rsidRPr="007D0A93">
              <w:rPr>
                <w:szCs w:val="20"/>
              </w:rPr>
              <w:t>source_system</w:t>
            </w:r>
            <w:proofErr w:type="spellEnd"/>
            <w:r w:rsidRPr="007D0A93">
              <w:rPr>
                <w:szCs w:val="20"/>
              </w:rPr>
              <w:t xml:space="preserve">, status, type, </w:t>
            </w:r>
            <w:proofErr w:type="spellStart"/>
            <w:r w:rsidRPr="007D0A93">
              <w:rPr>
                <w:szCs w:val="20"/>
              </w:rPr>
              <w:t>entity_set_name</w:t>
            </w:r>
            <w:proofErr w:type="spellEnd"/>
          </w:p>
        </w:tc>
      </w:tr>
    </w:tbl>
    <w:p w14:paraId="35655A4E" w14:textId="185C9573" w:rsidR="00EB27AA" w:rsidRPr="007D0A93" w:rsidRDefault="008811DC" w:rsidP="008811DC">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108"/>
        <w:gridCol w:w="4823"/>
        <w:gridCol w:w="670"/>
        <w:gridCol w:w="760"/>
      </w:tblGrid>
      <w:tr w:rsidR="00D55946" w:rsidRPr="007D0A93" w14:paraId="1BDEB179" w14:textId="77777777" w:rsidTr="00B86A4B">
        <w:trPr>
          <w:trHeight w:val="407"/>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900F8E" w14:textId="77777777" w:rsidR="00EB27AA" w:rsidRPr="007D0A93" w:rsidRDefault="00EB27AA" w:rsidP="004E34C3">
            <w:pPr>
              <w:spacing w:line="276" w:lineRule="auto"/>
              <w:jc w:val="left"/>
              <w:rPr>
                <w:szCs w:val="20"/>
              </w:rPr>
            </w:pPr>
            <w:r w:rsidRPr="007D0A93">
              <w:rPr>
                <w:szCs w:val="20"/>
              </w:rPr>
              <w:t>Parameter</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6B1A31D" w14:textId="77777777" w:rsidR="00EB27AA" w:rsidRPr="007D0A93" w:rsidRDefault="00EB27AA" w:rsidP="004E34C3">
            <w:pPr>
              <w:spacing w:line="276" w:lineRule="auto"/>
              <w:jc w:val="left"/>
              <w:rPr>
                <w:szCs w:val="20"/>
              </w:rPr>
            </w:pPr>
            <w:r w:rsidRPr="007D0A93">
              <w:rPr>
                <w:szCs w:val="20"/>
              </w:rPr>
              <w:t>Description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7CB51EC" w14:textId="77777777" w:rsidR="00EB27AA" w:rsidRPr="007D0A93" w:rsidRDefault="00EB27AA" w:rsidP="004E34C3">
            <w:pPr>
              <w:spacing w:line="276" w:lineRule="auto"/>
              <w:jc w:val="left"/>
              <w:rPr>
                <w:szCs w:val="20"/>
              </w:rPr>
            </w:pPr>
            <w:r w:rsidRPr="007D0A93">
              <w:rPr>
                <w:szCs w:val="20"/>
              </w:rPr>
              <w:t>M/O*</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12A207" w14:textId="77777777" w:rsidR="00EB27AA" w:rsidRPr="007D0A93" w:rsidRDefault="00EB27AA" w:rsidP="004E34C3">
            <w:pPr>
              <w:spacing w:line="276" w:lineRule="auto"/>
              <w:jc w:val="left"/>
              <w:rPr>
                <w:szCs w:val="20"/>
              </w:rPr>
            </w:pPr>
            <w:r w:rsidRPr="007D0A93">
              <w:rPr>
                <w:szCs w:val="20"/>
              </w:rPr>
              <w:t>Type</w:t>
            </w:r>
          </w:p>
        </w:tc>
      </w:tr>
      <w:tr w:rsidR="00D55946" w:rsidRPr="007D0A93" w14:paraId="1CFA055A" w14:textId="77777777" w:rsidTr="00B86A4B">
        <w:trPr>
          <w:trHeight w:val="283"/>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4B3B02" w14:textId="77777777" w:rsidR="00EB27AA" w:rsidRPr="007D0A93" w:rsidRDefault="00EB27AA" w:rsidP="004E34C3">
            <w:pPr>
              <w:spacing w:line="276" w:lineRule="auto"/>
              <w:jc w:val="left"/>
              <w:rPr>
                <w:szCs w:val="20"/>
              </w:rPr>
            </w:pPr>
            <w:r w:rsidRPr="007D0A93">
              <w:rPr>
                <w:szCs w:val="20"/>
              </w:rPr>
              <w:t>Authorization</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3A393" w14:textId="77777777" w:rsidR="00EB27AA" w:rsidRPr="007D0A93" w:rsidRDefault="00EB27AA" w:rsidP="004E34C3">
            <w:pPr>
              <w:spacing w:line="276" w:lineRule="auto"/>
              <w:jc w:val="left"/>
              <w:rPr>
                <w:szCs w:val="20"/>
              </w:rPr>
            </w:pPr>
            <w:r w:rsidRPr="007D0A93">
              <w:rPr>
                <w:szCs w:val="20"/>
              </w:rPr>
              <w:t>Token acquired from Azure B2C based on the user credentials for further API calls.</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7352B" w14:textId="77777777" w:rsidR="00EB27AA" w:rsidRPr="007D0A93" w:rsidRDefault="00EB27AA" w:rsidP="004E34C3">
            <w:pPr>
              <w:spacing w:line="276" w:lineRule="auto"/>
              <w:jc w:val="left"/>
              <w:rPr>
                <w:szCs w:val="20"/>
              </w:rPr>
            </w:pPr>
            <w:r w:rsidRPr="007D0A93">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CF6247" w14:textId="77777777" w:rsidR="00EB27AA" w:rsidRPr="007D0A93" w:rsidRDefault="00EB27AA" w:rsidP="004E34C3">
            <w:pPr>
              <w:spacing w:line="276" w:lineRule="auto"/>
              <w:jc w:val="left"/>
              <w:rPr>
                <w:szCs w:val="20"/>
              </w:rPr>
            </w:pPr>
            <w:r w:rsidRPr="007D0A93">
              <w:rPr>
                <w:szCs w:val="20"/>
              </w:rPr>
              <w:t>String</w:t>
            </w:r>
          </w:p>
        </w:tc>
      </w:tr>
      <w:tr w:rsidR="00D55946" w:rsidRPr="007D0A93" w14:paraId="03848FBC"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C2177" w14:textId="77777777" w:rsidR="00EB27AA" w:rsidRPr="007D0A93" w:rsidRDefault="00EB27AA" w:rsidP="004E34C3">
            <w:pPr>
              <w:spacing w:line="276" w:lineRule="auto"/>
              <w:jc w:val="left"/>
              <w:rPr>
                <w:szCs w:val="20"/>
              </w:rPr>
            </w:pPr>
            <w:r w:rsidRPr="007D0A93">
              <w:rPr>
                <w:szCs w:val="20"/>
              </w:rPr>
              <w:t>Content-Type</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CAEEA" w14:textId="77777777" w:rsidR="00EB27AA" w:rsidRPr="007D0A93" w:rsidRDefault="00EB27AA" w:rsidP="004E34C3">
            <w:pPr>
              <w:spacing w:line="276" w:lineRule="auto"/>
              <w:jc w:val="left"/>
              <w:rPr>
                <w:szCs w:val="20"/>
              </w:rPr>
            </w:pPr>
            <w:r w:rsidRPr="007D0A93">
              <w:rPr>
                <w:szCs w:val="20"/>
              </w:rPr>
              <w:t xml:space="preserve">Length of content.  </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1F3B4B" w14:textId="77777777" w:rsidR="00EB27AA" w:rsidRPr="007D0A93" w:rsidRDefault="00EB27AA" w:rsidP="004E34C3">
            <w:pPr>
              <w:spacing w:line="276" w:lineRule="auto"/>
              <w:jc w:val="left"/>
              <w:rPr>
                <w:szCs w:val="20"/>
              </w:rPr>
            </w:pPr>
            <w:r w:rsidRPr="007D0A93">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2A8DB" w14:textId="77777777" w:rsidR="00EB27AA" w:rsidRPr="007D0A93" w:rsidRDefault="00EB27AA" w:rsidP="004E34C3">
            <w:pPr>
              <w:spacing w:line="276" w:lineRule="auto"/>
              <w:jc w:val="left"/>
              <w:rPr>
                <w:szCs w:val="20"/>
              </w:rPr>
            </w:pPr>
            <w:r w:rsidRPr="007D0A93">
              <w:rPr>
                <w:szCs w:val="20"/>
              </w:rPr>
              <w:t>String</w:t>
            </w:r>
          </w:p>
        </w:tc>
      </w:tr>
      <w:tr w:rsidR="00D55946" w:rsidRPr="007D0A93" w14:paraId="6430E55D"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00DF4A" w14:textId="0A59488A" w:rsidR="00350519" w:rsidRPr="007D0A93" w:rsidRDefault="00350519" w:rsidP="004E34C3">
            <w:pPr>
              <w:spacing w:line="276" w:lineRule="auto"/>
              <w:jc w:val="left"/>
              <w:rPr>
                <w:szCs w:val="20"/>
              </w:rPr>
            </w:pPr>
            <w:r w:rsidRPr="007D0A93">
              <w:rPr>
                <w:szCs w:val="20"/>
              </w:rPr>
              <w:t>Ocp-Apim-Subscription-Key</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831104" w14:textId="33C8018A" w:rsidR="00350519" w:rsidRPr="007D0A93" w:rsidRDefault="00350519" w:rsidP="004E34C3">
            <w:pPr>
              <w:spacing w:line="276" w:lineRule="auto"/>
              <w:jc w:val="left"/>
              <w:rPr>
                <w:szCs w:val="20"/>
              </w:rPr>
            </w:pPr>
            <w:r w:rsidRPr="007D0A93">
              <w:rPr>
                <w:szCs w:val="20"/>
              </w:rPr>
              <w:t>Subscription-key of the application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30BF50" w14:textId="46B459F9" w:rsidR="00350519" w:rsidRPr="007D0A93" w:rsidRDefault="00350519" w:rsidP="004E34C3">
            <w:pPr>
              <w:spacing w:line="276" w:lineRule="auto"/>
              <w:jc w:val="left"/>
              <w:rPr>
                <w:szCs w:val="20"/>
              </w:rPr>
            </w:pPr>
            <w:r w:rsidRPr="007D0A93">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283974" w14:textId="2C38298B" w:rsidR="00350519" w:rsidRPr="007D0A93" w:rsidRDefault="00350519" w:rsidP="004E34C3">
            <w:pPr>
              <w:spacing w:line="276" w:lineRule="auto"/>
              <w:jc w:val="left"/>
              <w:rPr>
                <w:szCs w:val="20"/>
              </w:rPr>
            </w:pPr>
            <w:r w:rsidRPr="007D0A93">
              <w:rPr>
                <w:szCs w:val="20"/>
              </w:rPr>
              <w:t>String</w:t>
            </w:r>
          </w:p>
        </w:tc>
      </w:tr>
    </w:tbl>
    <w:p w14:paraId="0F8ADF4A" w14:textId="6421E3F5" w:rsidR="00EB27AA" w:rsidRPr="007D0A93" w:rsidRDefault="00EB27AA" w:rsidP="00EB27AA">
      <w:pPr>
        <w:spacing w:after="0" w:line="276" w:lineRule="auto"/>
        <w:rPr>
          <w:rFonts w:eastAsia="Calibri" w:cs="Arial"/>
          <w:bCs/>
          <w:szCs w:val="20"/>
        </w:rPr>
      </w:pPr>
      <w:r w:rsidRPr="007D0A93">
        <w:rPr>
          <w:rFonts w:eastAsia="Calibri" w:cs="Arial"/>
          <w:bCs/>
          <w:szCs w:val="20"/>
        </w:rPr>
        <w:t>*Mandatory / Optional</w:t>
      </w:r>
    </w:p>
    <w:p w14:paraId="5DA4D201" w14:textId="7869090D" w:rsidR="00EB27AA" w:rsidRPr="007D0A93" w:rsidRDefault="00737EB2" w:rsidP="00737EB2">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14:paraId="4C1D7C6B"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9DA6E8A" w14:textId="77777777" w:rsidR="005F61BC" w:rsidRDefault="005F61BC" w:rsidP="004E34C3">
            <w:pPr>
              <w:spacing w:line="276" w:lineRule="auto"/>
              <w:jc w:val="left"/>
              <w:rPr>
                <w:szCs w:val="20"/>
              </w:rPr>
            </w:pPr>
            <w:r>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BCF93EC" w14:textId="77777777" w:rsidR="005F61BC" w:rsidRDefault="005F61BC" w:rsidP="004E34C3">
            <w:pPr>
              <w:spacing w:line="276" w:lineRule="auto"/>
              <w:jc w:val="left"/>
              <w:rPr>
                <w:szCs w:val="20"/>
              </w:rPr>
            </w:pPr>
            <w:r>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6AC53C" w14:textId="77777777" w:rsidR="005F61BC" w:rsidRDefault="005F61BC" w:rsidP="004E34C3">
            <w:pPr>
              <w:spacing w:line="276" w:lineRule="auto"/>
              <w:jc w:val="left"/>
              <w:rPr>
                <w:szCs w:val="20"/>
              </w:rPr>
            </w:pPr>
            <w:r>
              <w:rPr>
                <w:szCs w:val="20"/>
              </w:rPr>
              <w:t>Type</w:t>
            </w:r>
          </w:p>
        </w:tc>
      </w:tr>
      <w:tr w:rsidR="00C64E13" w14:paraId="1D2E6A30"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AE4BF" w14:textId="77777777" w:rsidR="005F61BC" w:rsidRDefault="005F61BC" w:rsidP="004E34C3">
            <w:pPr>
              <w:spacing w:line="276" w:lineRule="auto"/>
              <w:jc w:val="left"/>
              <w:rPr>
                <w:szCs w:val="20"/>
              </w:rPr>
            </w:pPr>
            <w:r>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663EFD" w14:textId="77777777" w:rsidR="005F61BC" w:rsidRDefault="005F61BC" w:rsidP="004E34C3">
            <w:pPr>
              <w:spacing w:line="276" w:lineRule="auto"/>
              <w:jc w:val="left"/>
              <w:rPr>
                <w:szCs w:val="20"/>
              </w:rPr>
            </w:pPr>
            <w:r>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B5451" w14:textId="77777777" w:rsidR="005F61BC" w:rsidRDefault="005F61BC" w:rsidP="004E34C3">
            <w:pPr>
              <w:spacing w:line="276" w:lineRule="auto"/>
              <w:jc w:val="left"/>
              <w:rPr>
                <w:szCs w:val="20"/>
              </w:rPr>
            </w:pPr>
            <w:r>
              <w:rPr>
                <w:szCs w:val="20"/>
              </w:rPr>
              <w:t>String</w:t>
            </w:r>
          </w:p>
        </w:tc>
      </w:tr>
      <w:tr w:rsidR="00C64E13" w14:paraId="5A4B1590"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C8736" w14:textId="77777777" w:rsidR="005F61BC" w:rsidRDefault="005F61BC" w:rsidP="004E34C3">
            <w:pPr>
              <w:spacing w:line="276" w:lineRule="auto"/>
              <w:jc w:val="left"/>
              <w:rPr>
                <w:szCs w:val="20"/>
              </w:rPr>
            </w:pPr>
            <w:r>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BD8F1" w14:textId="77777777" w:rsidR="005F61BC" w:rsidRDefault="005F61BC" w:rsidP="004E34C3">
            <w:pPr>
              <w:spacing w:line="276" w:lineRule="auto"/>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E637B" w14:textId="77777777" w:rsidR="005F61BC" w:rsidRDefault="005F61BC" w:rsidP="004E34C3">
            <w:pPr>
              <w:spacing w:line="276" w:lineRule="auto"/>
              <w:jc w:val="left"/>
              <w:rPr>
                <w:szCs w:val="20"/>
              </w:rPr>
            </w:pPr>
            <w:r>
              <w:rPr>
                <w:szCs w:val="20"/>
              </w:rPr>
              <w:t>String</w:t>
            </w:r>
          </w:p>
        </w:tc>
      </w:tr>
      <w:tr w:rsidR="00C64E13" w14:paraId="170A6178"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8711C7" w14:textId="77777777" w:rsidR="005F61BC" w:rsidRDefault="005F61BC" w:rsidP="004E34C3">
            <w:pPr>
              <w:spacing w:line="276" w:lineRule="auto"/>
              <w:jc w:val="left"/>
              <w:rPr>
                <w:szCs w:val="20"/>
              </w:rPr>
            </w:pPr>
            <w:r>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C1C6B4" w14:textId="77777777" w:rsidR="005F61BC" w:rsidRDefault="005F61BC" w:rsidP="004E34C3">
            <w:pPr>
              <w:spacing w:line="276" w:lineRule="auto"/>
              <w:jc w:val="left"/>
              <w:rPr>
                <w:szCs w:val="20"/>
              </w:rPr>
            </w:pPr>
            <w:r>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09ED6" w14:textId="77777777" w:rsidR="005F61BC" w:rsidRDefault="005F61BC" w:rsidP="004E34C3">
            <w:pPr>
              <w:spacing w:line="276" w:lineRule="auto"/>
              <w:jc w:val="left"/>
              <w:rPr>
                <w:szCs w:val="20"/>
              </w:rPr>
            </w:pPr>
            <w:r>
              <w:rPr>
                <w:szCs w:val="20"/>
              </w:rPr>
              <w:t>Datetime</w:t>
            </w:r>
          </w:p>
        </w:tc>
      </w:tr>
      <w:tr w:rsidR="00C64E13" w14:paraId="08E63693"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9F763" w14:textId="77777777" w:rsidR="005F61BC" w:rsidRDefault="005F61BC" w:rsidP="004E34C3">
            <w:pPr>
              <w:spacing w:line="276" w:lineRule="auto"/>
              <w:jc w:val="left"/>
              <w:rPr>
                <w:szCs w:val="20"/>
              </w:rPr>
            </w:pPr>
            <w:r>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44CAF" w14:textId="77777777" w:rsidR="005F61BC" w:rsidRDefault="005F61BC" w:rsidP="004E34C3">
            <w:pPr>
              <w:spacing w:line="276" w:lineRule="auto"/>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1EA67F" w14:textId="77777777" w:rsidR="005F61BC" w:rsidRDefault="005F61BC" w:rsidP="004E34C3">
            <w:pPr>
              <w:spacing w:line="276" w:lineRule="auto"/>
              <w:jc w:val="left"/>
              <w:rPr>
                <w:szCs w:val="20"/>
              </w:rPr>
            </w:pPr>
            <w:r>
              <w:rPr>
                <w:szCs w:val="20"/>
              </w:rPr>
              <w:t>Bytes</w:t>
            </w:r>
          </w:p>
        </w:tc>
      </w:tr>
    </w:tbl>
    <w:p w14:paraId="2C2C672B" w14:textId="4EEB9E30" w:rsidR="005978F2" w:rsidRPr="007D0A93" w:rsidRDefault="00D47F1E" w:rsidP="00D47F1E">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D55946" w:rsidRPr="007D0A93" w14:paraId="44834D18"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7C8828" w14:textId="77777777" w:rsidR="00EB27AA" w:rsidRPr="00D47F1E" w:rsidRDefault="00EB27AA" w:rsidP="004E34C3">
            <w:pPr>
              <w:spacing w:line="276" w:lineRule="auto"/>
              <w:jc w:val="left"/>
              <w:rPr>
                <w:bCs/>
                <w:color w:val="000000" w:themeColor="text1"/>
                <w:szCs w:val="20"/>
              </w:rPr>
            </w:pPr>
            <w:r w:rsidRPr="00D47F1E">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802E77" w14:textId="77777777" w:rsidR="00EB27AA" w:rsidRPr="00D47F1E" w:rsidRDefault="00EB27AA" w:rsidP="004E34C3">
            <w:pPr>
              <w:spacing w:line="276" w:lineRule="auto"/>
              <w:jc w:val="left"/>
              <w:rPr>
                <w:bCs/>
                <w:color w:val="000000" w:themeColor="text1"/>
                <w:szCs w:val="20"/>
              </w:rPr>
            </w:pPr>
            <w:r w:rsidRPr="00D47F1E">
              <w:rPr>
                <w:bCs/>
                <w:color w:val="000000" w:themeColor="text1"/>
                <w:szCs w:val="20"/>
              </w:rPr>
              <w:t>Result Description</w:t>
            </w:r>
          </w:p>
        </w:tc>
      </w:tr>
      <w:tr w:rsidR="00EB27AA" w:rsidRPr="007D0A93" w14:paraId="5A260424"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315E98" w14:textId="77777777" w:rsidR="00EB27AA" w:rsidRPr="007D0A93" w:rsidRDefault="00EB27AA" w:rsidP="004E34C3">
            <w:pPr>
              <w:spacing w:line="276" w:lineRule="auto"/>
              <w:jc w:val="left"/>
              <w:rPr>
                <w:szCs w:val="20"/>
              </w:rPr>
            </w:pPr>
            <w:r w:rsidRPr="007D0A93">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6D4FF" w14:textId="58CABA0A" w:rsidR="00EB27AA" w:rsidRPr="007D0A93" w:rsidRDefault="00EB27AA" w:rsidP="004E34C3">
            <w:pPr>
              <w:spacing w:line="276" w:lineRule="auto"/>
              <w:jc w:val="left"/>
              <w:rPr>
                <w:szCs w:val="20"/>
              </w:rPr>
            </w:pPr>
            <w:r w:rsidRPr="007D0A93">
              <w:rPr>
                <w:szCs w:val="20"/>
              </w:rPr>
              <w:t>successful</w:t>
            </w:r>
            <w:r w:rsidR="00AA6702">
              <w:rPr>
                <w:szCs w:val="20"/>
              </w:rPr>
              <w:t xml:space="preserve"> </w:t>
            </w:r>
            <w:r w:rsidRPr="007D0A93">
              <w:rPr>
                <w:szCs w:val="20"/>
              </w:rPr>
              <w:t>operation</w:t>
            </w:r>
          </w:p>
        </w:tc>
      </w:tr>
    </w:tbl>
    <w:p w14:paraId="6BB8991B" w14:textId="3E67C44D" w:rsidR="00D47F1E" w:rsidRDefault="00D47F1E" w:rsidP="00D47F1E">
      <w:pPr>
        <w:pStyle w:val="Heading3"/>
        <w:sectPr w:rsidR="00D47F1E"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rsidRPr="007D0A93" w14:paraId="67774094"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7CA5DB" w14:textId="77777777" w:rsidR="00EB27AA" w:rsidRPr="007D0A93" w:rsidRDefault="00EB27AA" w:rsidP="004E34C3">
            <w:pPr>
              <w:spacing w:line="276" w:lineRule="auto"/>
              <w:jc w:val="left"/>
              <w:rPr>
                <w:szCs w:val="20"/>
              </w:rPr>
            </w:pPr>
            <w:r w:rsidRPr="007D0A93">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F395CE" w14:textId="77777777" w:rsidR="00EB27AA" w:rsidRPr="007D0A93" w:rsidRDefault="00EB27AA" w:rsidP="004E34C3">
            <w:pPr>
              <w:spacing w:line="276" w:lineRule="auto"/>
              <w:jc w:val="left"/>
              <w:rPr>
                <w:szCs w:val="20"/>
              </w:rPr>
            </w:pPr>
            <w:r w:rsidRPr="007D0A93">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5C6D21B" w14:textId="77777777" w:rsidR="00EB27AA" w:rsidRPr="007D0A93" w:rsidRDefault="00EB27AA" w:rsidP="004E34C3">
            <w:pPr>
              <w:spacing w:line="276" w:lineRule="auto"/>
              <w:jc w:val="left"/>
              <w:rPr>
                <w:szCs w:val="20"/>
              </w:rPr>
            </w:pPr>
            <w:r w:rsidRPr="007D0A93">
              <w:rPr>
                <w:szCs w:val="20"/>
              </w:rPr>
              <w:t>Error Description</w:t>
            </w:r>
          </w:p>
        </w:tc>
      </w:tr>
      <w:tr w:rsidR="00D55946" w:rsidRPr="007D0A93" w14:paraId="41D870D1"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F567D2" w14:textId="77777777" w:rsidR="00EB27AA" w:rsidRPr="007D0A93" w:rsidRDefault="00EB27AA" w:rsidP="004E34C3">
            <w:pPr>
              <w:spacing w:line="276" w:lineRule="auto"/>
              <w:jc w:val="left"/>
              <w:rPr>
                <w:szCs w:val="20"/>
              </w:rPr>
            </w:pPr>
            <w:r w:rsidRPr="007D0A93">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CDF5F" w14:textId="77777777" w:rsidR="00EB27AA" w:rsidRPr="007D0A93" w:rsidRDefault="00EB27AA" w:rsidP="004E34C3">
            <w:pPr>
              <w:spacing w:line="276" w:lineRule="auto"/>
              <w:jc w:val="left"/>
              <w:rPr>
                <w:szCs w:val="20"/>
              </w:rPr>
            </w:pPr>
            <w:r w:rsidRPr="007D0A93">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2118F" w14:textId="327D88B7" w:rsidR="00EB27AA" w:rsidRPr="007D0A93" w:rsidRDefault="00244564" w:rsidP="004E34C3">
            <w:pPr>
              <w:spacing w:line="276" w:lineRule="auto"/>
              <w:jc w:val="left"/>
              <w:rPr>
                <w:szCs w:val="20"/>
              </w:rPr>
            </w:pPr>
            <w:r w:rsidRPr="007D0A93">
              <w:rPr>
                <w:szCs w:val="20"/>
              </w:rPr>
              <w:t>Internal Server Error</w:t>
            </w:r>
          </w:p>
        </w:tc>
      </w:tr>
      <w:tr w:rsidR="00D55946" w:rsidRPr="007D0A93" w14:paraId="76A491F8" w14:textId="77777777" w:rsidTr="00B86A4B">
        <w:trPr>
          <w:trHeight w:val="215"/>
        </w:trPr>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CE1E9" w14:textId="77777777" w:rsidR="00EB27AA" w:rsidRPr="007D0A93" w:rsidRDefault="00EB27AA" w:rsidP="004E34C3">
            <w:pPr>
              <w:spacing w:line="276" w:lineRule="auto"/>
              <w:jc w:val="left"/>
              <w:rPr>
                <w:szCs w:val="20"/>
              </w:rPr>
            </w:pPr>
            <w:r w:rsidRPr="007D0A93">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37546" w14:textId="77777777" w:rsidR="00EB27AA" w:rsidRPr="007D0A93" w:rsidRDefault="00EB27AA" w:rsidP="004E34C3">
            <w:pPr>
              <w:spacing w:line="276" w:lineRule="auto"/>
              <w:jc w:val="left"/>
              <w:rPr>
                <w:szCs w:val="20"/>
              </w:rPr>
            </w:pPr>
            <w:r w:rsidRPr="007D0A93">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C570F" w14:textId="1F18E37B" w:rsidR="00EB27AA" w:rsidRPr="00D47F1E" w:rsidRDefault="00EB27AA" w:rsidP="004E34C3">
            <w:pPr>
              <w:jc w:val="left"/>
            </w:pPr>
            <w:r w:rsidRPr="00D47F1E">
              <w:t>Unauthorized User</w:t>
            </w:r>
            <w:r w:rsidR="00D47F1E">
              <w:t xml:space="preserve"> or </w:t>
            </w:r>
            <w:r w:rsidR="00C658A5" w:rsidRPr="00D47F1E">
              <w:t>Header Token could be missing</w:t>
            </w:r>
          </w:p>
        </w:tc>
      </w:tr>
      <w:tr w:rsidR="00D55946" w:rsidRPr="007D0A93" w14:paraId="03D3F61E"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80C7CA" w14:textId="77777777" w:rsidR="00EB27AA" w:rsidRPr="007D0A93" w:rsidRDefault="00EB27AA" w:rsidP="004E34C3">
            <w:pPr>
              <w:spacing w:line="276" w:lineRule="auto"/>
              <w:jc w:val="left"/>
              <w:rPr>
                <w:szCs w:val="20"/>
              </w:rPr>
            </w:pPr>
            <w:r w:rsidRPr="007D0A93">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D4B0D" w14:textId="77777777" w:rsidR="00EB27AA" w:rsidRPr="007D0A93" w:rsidRDefault="00EB27AA" w:rsidP="004E34C3">
            <w:pPr>
              <w:spacing w:line="276" w:lineRule="auto"/>
              <w:jc w:val="left"/>
              <w:rPr>
                <w:szCs w:val="20"/>
              </w:rPr>
            </w:pPr>
            <w:r w:rsidRPr="007D0A93">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5142D" w14:textId="77777777" w:rsidR="00EB27AA" w:rsidRPr="00D47F1E" w:rsidRDefault="00EB27AA" w:rsidP="004E34C3">
            <w:pPr>
              <w:jc w:val="left"/>
            </w:pPr>
            <w:r w:rsidRPr="00D47F1E">
              <w:t>Bad request</w:t>
            </w:r>
          </w:p>
        </w:tc>
      </w:tr>
    </w:tbl>
    <w:p w14:paraId="4DA2DBB9" w14:textId="77777777" w:rsidR="00210BC3" w:rsidRDefault="00210BC3" w:rsidP="009E11A0">
      <w:pPr>
        <w:pStyle w:val="Heading3"/>
      </w:pPr>
      <w:r w:rsidRPr="00347F48">
        <w:t>Sample JSON Response</w:t>
      </w:r>
    </w:p>
    <w:p w14:paraId="78EB9E03" w14:textId="20B36766" w:rsidR="00347F48" w:rsidRPr="00347F48" w:rsidRDefault="00347F48" w:rsidP="00A16343">
      <w:pPr>
        <w:pStyle w:val="codesample"/>
        <w:rPr>
          <w:b/>
          <w:bCs/>
        </w:rPr>
      </w:pPr>
      <w:r>
        <w:rPr>
          <w:lang w:val="en-IN"/>
        </w:rPr>
        <w:t>Status updated successfully for conversion ID: CV320 with status APPROVED</w:t>
      </w:r>
    </w:p>
    <w:p w14:paraId="1C49BAA1" w14:textId="77777777" w:rsidR="009E11A0" w:rsidRDefault="009E11A0" w:rsidP="00D96554">
      <w:pPr>
        <w:pStyle w:val="Heading2"/>
        <w:sectPr w:rsidR="009E11A0" w:rsidSect="001D5D79">
          <w:type w:val="continuous"/>
          <w:pgSz w:w="12240" w:h="20160" w:code="5"/>
          <w:pgMar w:top="1440" w:right="1440" w:bottom="1440" w:left="1440" w:header="720" w:footer="720" w:gutter="0"/>
          <w:cols w:space="720"/>
        </w:sectPr>
      </w:pPr>
    </w:p>
    <w:p w14:paraId="3091A8C5" w14:textId="4EC1430D" w:rsidR="0050704F" w:rsidRPr="00440A49" w:rsidRDefault="0050704F" w:rsidP="00D96554">
      <w:pPr>
        <w:pStyle w:val="Heading2"/>
      </w:pPr>
      <w:bookmarkStart w:id="43" w:name="_Toc220593285"/>
      <w:r w:rsidRPr="00440A49">
        <w:lastRenderedPageBreak/>
        <w:t xml:space="preserve">POST </w:t>
      </w:r>
      <w:r w:rsidR="00AA6702">
        <w:t>-</w:t>
      </w:r>
      <w:r w:rsidRPr="00440A49">
        <w:t xml:space="preserve"> Reject API</w:t>
      </w:r>
      <w:bookmarkEnd w:id="43"/>
    </w:p>
    <w:p w14:paraId="2825DF24" w14:textId="68A16568" w:rsidR="0050704F" w:rsidRPr="00637FFD" w:rsidRDefault="008D76A4" w:rsidP="00637FFD">
      <w:r w:rsidRPr="00637FFD">
        <w:t>This</w:t>
      </w:r>
      <w:r w:rsidR="00BA18FF" w:rsidRPr="00637FFD">
        <w:t xml:space="preserve"> </w:t>
      </w:r>
      <w:r w:rsidRPr="00637FFD">
        <w:t>API</w:t>
      </w:r>
      <w:r w:rsidR="00BA18FF" w:rsidRPr="00637FFD">
        <w:t xml:space="preserve"> </w:t>
      </w:r>
      <w:r w:rsidRPr="00637FFD">
        <w:t>will</w:t>
      </w:r>
      <w:r w:rsidR="00BA18FF" w:rsidRPr="00637FFD">
        <w:t xml:space="preserve"> </w:t>
      </w:r>
      <w:r w:rsidRPr="00637FFD">
        <w:t>update</w:t>
      </w:r>
      <w:r w:rsidR="00BA18FF" w:rsidRPr="00637FFD">
        <w:t xml:space="preserve"> </w:t>
      </w:r>
      <w:r w:rsidRPr="00637FFD">
        <w:t>the</w:t>
      </w:r>
      <w:r w:rsidR="00BA18FF" w:rsidRPr="00637FFD">
        <w:t xml:space="preserve"> </w:t>
      </w:r>
      <w:r w:rsidR="00944E78" w:rsidRPr="00637FFD">
        <w:t xml:space="preserve">BOM </w:t>
      </w:r>
      <w:r w:rsidRPr="00637FFD">
        <w:t>review</w:t>
      </w:r>
      <w:r w:rsidR="00BA18FF" w:rsidRPr="00637FFD">
        <w:t xml:space="preserve"> </w:t>
      </w:r>
      <w:r w:rsidRPr="00637FFD">
        <w:t>status</w:t>
      </w:r>
      <w:r w:rsidR="00BA18FF" w:rsidRPr="00637FFD">
        <w:t xml:space="preserve"> </w:t>
      </w:r>
      <w:r w:rsidRPr="00637FFD">
        <w:t>as `REJECTED`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338"/>
        <w:gridCol w:w="7022"/>
      </w:tblGrid>
      <w:tr w:rsidR="00150E67" w:rsidRPr="007948C8" w14:paraId="6BE1705F" w14:textId="77777777" w:rsidTr="00B86A4B">
        <w:trPr>
          <w:trHeight w:val="75"/>
        </w:trPr>
        <w:tc>
          <w:tcPr>
            <w:tcW w:w="12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EE29F0" w14:textId="77777777" w:rsidR="0050704F" w:rsidRPr="007948C8" w:rsidRDefault="0050704F" w:rsidP="004E34C3">
            <w:pPr>
              <w:spacing w:line="276" w:lineRule="auto"/>
              <w:jc w:val="left"/>
              <w:rPr>
                <w:szCs w:val="20"/>
              </w:rPr>
            </w:pPr>
            <w:r w:rsidRPr="007948C8">
              <w:rPr>
                <w:szCs w:val="20"/>
              </w:rPr>
              <w:t>PROTOCOL</w:t>
            </w:r>
          </w:p>
        </w:tc>
        <w:tc>
          <w:tcPr>
            <w:tcW w:w="37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BCF6C" w14:textId="19CB9276" w:rsidR="0050704F" w:rsidRPr="007948C8" w:rsidRDefault="0050704F" w:rsidP="004E34C3">
            <w:pPr>
              <w:spacing w:line="276" w:lineRule="auto"/>
              <w:jc w:val="left"/>
              <w:rPr>
                <w:szCs w:val="20"/>
              </w:rPr>
            </w:pPr>
            <w:r w:rsidRPr="007948C8">
              <w:rPr>
                <w:szCs w:val="20"/>
              </w:rPr>
              <w:t>HTTPS</w:t>
            </w:r>
          </w:p>
        </w:tc>
      </w:tr>
      <w:tr w:rsidR="00150E67" w:rsidRPr="007948C8" w14:paraId="3C873744" w14:textId="77777777" w:rsidTr="00B86A4B">
        <w:trPr>
          <w:trHeight w:val="48"/>
        </w:trPr>
        <w:tc>
          <w:tcPr>
            <w:tcW w:w="12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2A0DC61" w14:textId="26FE4B2A" w:rsidR="0050704F" w:rsidRPr="007948C8" w:rsidRDefault="00C658A5" w:rsidP="004E34C3">
            <w:pPr>
              <w:spacing w:line="276" w:lineRule="auto"/>
              <w:jc w:val="left"/>
              <w:rPr>
                <w:szCs w:val="20"/>
              </w:rPr>
            </w:pPr>
            <w:r>
              <w:rPr>
                <w:szCs w:val="20"/>
              </w:rPr>
              <w:t>PATH (Public Exposure)</w:t>
            </w:r>
          </w:p>
        </w:tc>
        <w:tc>
          <w:tcPr>
            <w:tcW w:w="37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33566C" w14:textId="1ECF5394" w:rsidR="0050704F" w:rsidRPr="007948C8" w:rsidRDefault="007948C8" w:rsidP="004E34C3">
            <w:pPr>
              <w:jc w:val="left"/>
            </w:pPr>
            <w:hyperlink r:id="rId39" w:history="1">
              <w:r w:rsidRPr="00C35CC2">
                <w:rPr>
                  <w:rStyle w:val="Hyperlink"/>
                </w:rPr>
                <w:t>https://ixts-dev-apim.azure-api.net/bom-conversion/review-status</w:t>
              </w:r>
            </w:hyperlink>
            <w:r>
              <w:t xml:space="preserve"> </w:t>
            </w:r>
            <w:r w:rsidR="0050704F" w:rsidRPr="007948C8">
              <w:t xml:space="preserve">  </w:t>
            </w:r>
          </w:p>
        </w:tc>
      </w:tr>
      <w:tr w:rsidR="00150E67" w:rsidRPr="007948C8" w14:paraId="751B5C2F" w14:textId="77777777" w:rsidTr="00B86A4B">
        <w:trPr>
          <w:trHeight w:val="62"/>
        </w:trPr>
        <w:tc>
          <w:tcPr>
            <w:tcW w:w="12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A5FF0DD" w14:textId="77777777" w:rsidR="0050704F" w:rsidRPr="007948C8" w:rsidRDefault="0050704F" w:rsidP="004E34C3">
            <w:pPr>
              <w:spacing w:line="276" w:lineRule="auto"/>
              <w:jc w:val="left"/>
              <w:rPr>
                <w:szCs w:val="20"/>
              </w:rPr>
            </w:pPr>
            <w:r w:rsidRPr="007948C8">
              <w:rPr>
                <w:szCs w:val="20"/>
              </w:rPr>
              <w:t>METHOD</w:t>
            </w:r>
          </w:p>
        </w:tc>
        <w:tc>
          <w:tcPr>
            <w:tcW w:w="37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A81ADD" w14:textId="31BE757C" w:rsidR="0050704F" w:rsidRPr="007948C8" w:rsidRDefault="0050704F" w:rsidP="004E34C3">
            <w:pPr>
              <w:spacing w:line="276" w:lineRule="auto"/>
              <w:jc w:val="left"/>
              <w:rPr>
                <w:szCs w:val="20"/>
              </w:rPr>
            </w:pPr>
            <w:r w:rsidRPr="007948C8">
              <w:rPr>
                <w:szCs w:val="20"/>
              </w:rPr>
              <w:t>POST</w:t>
            </w:r>
          </w:p>
        </w:tc>
      </w:tr>
      <w:tr w:rsidR="00150E67" w:rsidRPr="007948C8" w14:paraId="1D8D0883" w14:textId="77777777" w:rsidTr="00B86A4B">
        <w:trPr>
          <w:trHeight w:val="110"/>
        </w:trPr>
        <w:tc>
          <w:tcPr>
            <w:tcW w:w="12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5AC775A" w14:textId="77777777" w:rsidR="0050704F" w:rsidRPr="007948C8" w:rsidRDefault="0050704F" w:rsidP="004E34C3">
            <w:pPr>
              <w:spacing w:line="276" w:lineRule="auto"/>
              <w:jc w:val="left"/>
              <w:rPr>
                <w:szCs w:val="20"/>
              </w:rPr>
            </w:pPr>
            <w:r w:rsidRPr="007948C8">
              <w:rPr>
                <w:szCs w:val="20"/>
              </w:rPr>
              <w:t>CONTENT TYPE</w:t>
            </w:r>
          </w:p>
        </w:tc>
        <w:tc>
          <w:tcPr>
            <w:tcW w:w="37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B9056" w14:textId="77777777" w:rsidR="0050704F" w:rsidRPr="007948C8" w:rsidRDefault="0050704F" w:rsidP="004E34C3">
            <w:pPr>
              <w:spacing w:line="276" w:lineRule="auto"/>
              <w:jc w:val="left"/>
              <w:rPr>
                <w:szCs w:val="20"/>
              </w:rPr>
            </w:pPr>
            <w:r w:rsidRPr="007948C8">
              <w:rPr>
                <w:szCs w:val="20"/>
              </w:rPr>
              <w:t>application / json</w:t>
            </w:r>
          </w:p>
        </w:tc>
      </w:tr>
      <w:tr w:rsidR="00150E67" w:rsidRPr="007948C8" w14:paraId="3DA0F038" w14:textId="77777777" w:rsidTr="00B86A4B">
        <w:trPr>
          <w:trHeight w:val="110"/>
        </w:trPr>
        <w:tc>
          <w:tcPr>
            <w:tcW w:w="12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61E721D4" w14:textId="631F610C" w:rsidR="002D345F" w:rsidRPr="007948C8" w:rsidRDefault="002D345F" w:rsidP="004E34C3">
            <w:pPr>
              <w:spacing w:line="276" w:lineRule="auto"/>
              <w:jc w:val="left"/>
              <w:rPr>
                <w:szCs w:val="20"/>
              </w:rPr>
            </w:pPr>
            <w:r w:rsidRPr="007948C8">
              <w:rPr>
                <w:szCs w:val="20"/>
              </w:rPr>
              <w:t>Query Parameter</w:t>
            </w:r>
          </w:p>
        </w:tc>
        <w:tc>
          <w:tcPr>
            <w:tcW w:w="37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09AF8F" w14:textId="311AF8AB" w:rsidR="002D345F" w:rsidRPr="007948C8" w:rsidRDefault="002D345F" w:rsidP="004E34C3">
            <w:pPr>
              <w:spacing w:line="276" w:lineRule="auto"/>
              <w:jc w:val="left"/>
              <w:rPr>
                <w:szCs w:val="20"/>
              </w:rPr>
            </w:pPr>
            <w:proofErr w:type="spellStart"/>
            <w:r w:rsidRPr="007948C8">
              <w:rPr>
                <w:szCs w:val="20"/>
              </w:rPr>
              <w:t>conversion_id</w:t>
            </w:r>
            <w:proofErr w:type="spellEnd"/>
            <w:r w:rsidRPr="007948C8">
              <w:rPr>
                <w:szCs w:val="20"/>
              </w:rPr>
              <w:t xml:space="preserve">, </w:t>
            </w:r>
            <w:proofErr w:type="spellStart"/>
            <w:r w:rsidRPr="007948C8">
              <w:rPr>
                <w:szCs w:val="20"/>
              </w:rPr>
              <w:t>source_system</w:t>
            </w:r>
            <w:proofErr w:type="spellEnd"/>
            <w:r w:rsidRPr="007948C8">
              <w:rPr>
                <w:szCs w:val="20"/>
              </w:rPr>
              <w:t xml:space="preserve">, status, </w:t>
            </w:r>
            <w:proofErr w:type="spellStart"/>
            <w:r w:rsidRPr="007948C8">
              <w:rPr>
                <w:szCs w:val="20"/>
              </w:rPr>
              <w:t>bom_id</w:t>
            </w:r>
            <w:proofErr w:type="spellEnd"/>
            <w:r w:rsidRPr="007948C8">
              <w:rPr>
                <w:szCs w:val="20"/>
              </w:rPr>
              <w:t xml:space="preserve">, </w:t>
            </w:r>
            <w:proofErr w:type="spellStart"/>
            <w:r w:rsidRPr="007948C8">
              <w:rPr>
                <w:szCs w:val="20"/>
              </w:rPr>
              <w:t>rev_id</w:t>
            </w:r>
            <w:proofErr w:type="spellEnd"/>
            <w:r w:rsidRPr="007948C8">
              <w:rPr>
                <w:szCs w:val="20"/>
              </w:rPr>
              <w:t xml:space="preserve">, type, </w:t>
            </w:r>
            <w:proofErr w:type="spellStart"/>
            <w:r w:rsidRPr="007948C8">
              <w:rPr>
                <w:szCs w:val="20"/>
              </w:rPr>
              <w:t>entity_set_name</w:t>
            </w:r>
            <w:proofErr w:type="spellEnd"/>
          </w:p>
        </w:tc>
      </w:tr>
    </w:tbl>
    <w:p w14:paraId="47748C27" w14:textId="210F571A" w:rsidR="0050704F" w:rsidRPr="00440A49" w:rsidRDefault="00637FFD" w:rsidP="00637FFD">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059"/>
        <w:gridCol w:w="4839"/>
        <w:gridCol w:w="685"/>
        <w:gridCol w:w="777"/>
      </w:tblGrid>
      <w:tr w:rsidR="00D55946" w:rsidRPr="00944E78" w14:paraId="74D30474" w14:textId="77777777" w:rsidTr="00B86A4B">
        <w:trPr>
          <w:trHeight w:val="407"/>
        </w:trPr>
        <w:tc>
          <w:tcPr>
            <w:tcW w:w="1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246213" w14:textId="77777777" w:rsidR="0050704F" w:rsidRPr="00944E78" w:rsidRDefault="0050704F" w:rsidP="004E34C3">
            <w:pPr>
              <w:spacing w:line="276" w:lineRule="auto"/>
              <w:jc w:val="left"/>
              <w:rPr>
                <w:szCs w:val="20"/>
              </w:rPr>
            </w:pPr>
            <w:r w:rsidRPr="00944E78">
              <w:rPr>
                <w:szCs w:val="20"/>
              </w:rPr>
              <w:t>Parameter</w:t>
            </w:r>
          </w:p>
        </w:tc>
        <w:tc>
          <w:tcPr>
            <w:tcW w:w="2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1D35608" w14:textId="77777777" w:rsidR="0050704F" w:rsidRPr="00944E78" w:rsidRDefault="0050704F" w:rsidP="004E34C3">
            <w:pPr>
              <w:spacing w:line="276" w:lineRule="auto"/>
              <w:jc w:val="left"/>
              <w:rPr>
                <w:szCs w:val="20"/>
              </w:rPr>
            </w:pPr>
            <w:r w:rsidRPr="00944E78">
              <w:rPr>
                <w:szCs w:val="20"/>
              </w:rPr>
              <w:t>Description</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9856A8" w14:textId="77777777" w:rsidR="0050704F" w:rsidRPr="00944E78" w:rsidRDefault="0050704F" w:rsidP="004E34C3">
            <w:pPr>
              <w:spacing w:line="276" w:lineRule="auto"/>
              <w:jc w:val="left"/>
              <w:rPr>
                <w:szCs w:val="20"/>
              </w:rPr>
            </w:pPr>
            <w:r w:rsidRPr="00944E78">
              <w:rPr>
                <w:szCs w:val="20"/>
              </w:rPr>
              <w:t>M/O*</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6415E7E" w14:textId="77777777" w:rsidR="0050704F" w:rsidRPr="00944E78" w:rsidRDefault="0050704F" w:rsidP="004E34C3">
            <w:pPr>
              <w:spacing w:line="276" w:lineRule="auto"/>
              <w:jc w:val="left"/>
              <w:rPr>
                <w:szCs w:val="20"/>
              </w:rPr>
            </w:pPr>
            <w:r w:rsidRPr="00944E78">
              <w:rPr>
                <w:szCs w:val="20"/>
              </w:rPr>
              <w:t>Type</w:t>
            </w:r>
          </w:p>
        </w:tc>
      </w:tr>
      <w:tr w:rsidR="00D55946" w:rsidRPr="00944E78" w14:paraId="1D0DB6CB" w14:textId="77777777" w:rsidTr="00B86A4B">
        <w:trPr>
          <w:trHeight w:val="283"/>
        </w:trPr>
        <w:tc>
          <w:tcPr>
            <w:tcW w:w="1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EB992" w14:textId="77777777" w:rsidR="0050704F" w:rsidRPr="00944E78" w:rsidRDefault="0050704F" w:rsidP="004E34C3">
            <w:pPr>
              <w:spacing w:line="276" w:lineRule="auto"/>
              <w:jc w:val="left"/>
              <w:rPr>
                <w:szCs w:val="20"/>
              </w:rPr>
            </w:pPr>
            <w:r w:rsidRPr="00944E78">
              <w:rPr>
                <w:szCs w:val="20"/>
              </w:rPr>
              <w:t>Authorization</w:t>
            </w:r>
          </w:p>
        </w:tc>
        <w:tc>
          <w:tcPr>
            <w:tcW w:w="2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01F160" w14:textId="77777777" w:rsidR="0050704F" w:rsidRPr="00944E78" w:rsidRDefault="0050704F" w:rsidP="004E34C3">
            <w:pPr>
              <w:spacing w:line="276" w:lineRule="auto"/>
              <w:jc w:val="left"/>
              <w:rPr>
                <w:szCs w:val="20"/>
              </w:rPr>
            </w:pPr>
            <w:r w:rsidRPr="00944E78">
              <w:rPr>
                <w:szCs w:val="20"/>
              </w:rPr>
              <w:t>Token acquired from Azure B2C based on the user credentials for further API calls.</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5D9D3" w14:textId="77777777" w:rsidR="0050704F" w:rsidRPr="00944E78" w:rsidRDefault="0050704F" w:rsidP="004E34C3">
            <w:pPr>
              <w:spacing w:line="276" w:lineRule="auto"/>
              <w:jc w:val="left"/>
              <w:rPr>
                <w:szCs w:val="20"/>
              </w:rPr>
            </w:pPr>
            <w:r w:rsidRPr="00944E78">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24780" w14:textId="77777777" w:rsidR="0050704F" w:rsidRPr="00944E78" w:rsidRDefault="0050704F" w:rsidP="004E34C3">
            <w:pPr>
              <w:spacing w:line="276" w:lineRule="auto"/>
              <w:jc w:val="left"/>
              <w:rPr>
                <w:szCs w:val="20"/>
              </w:rPr>
            </w:pPr>
            <w:r w:rsidRPr="00944E78">
              <w:rPr>
                <w:szCs w:val="20"/>
              </w:rPr>
              <w:t>String</w:t>
            </w:r>
          </w:p>
        </w:tc>
      </w:tr>
      <w:tr w:rsidR="00D55946" w:rsidRPr="00944E78" w14:paraId="664CED31" w14:textId="77777777" w:rsidTr="00B86A4B">
        <w:trPr>
          <w:trHeight w:val="59"/>
        </w:trPr>
        <w:tc>
          <w:tcPr>
            <w:tcW w:w="1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2A538D" w14:textId="77777777" w:rsidR="0050704F" w:rsidRPr="00944E78" w:rsidRDefault="0050704F" w:rsidP="004E34C3">
            <w:pPr>
              <w:spacing w:line="276" w:lineRule="auto"/>
              <w:jc w:val="left"/>
              <w:rPr>
                <w:szCs w:val="20"/>
              </w:rPr>
            </w:pPr>
            <w:r w:rsidRPr="00944E78">
              <w:rPr>
                <w:szCs w:val="20"/>
              </w:rPr>
              <w:t>Content-Type</w:t>
            </w:r>
          </w:p>
        </w:tc>
        <w:tc>
          <w:tcPr>
            <w:tcW w:w="2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41ED8" w14:textId="77777777" w:rsidR="0050704F" w:rsidRPr="00944E78" w:rsidRDefault="0050704F" w:rsidP="004E34C3">
            <w:pPr>
              <w:spacing w:line="276" w:lineRule="auto"/>
              <w:jc w:val="left"/>
              <w:rPr>
                <w:szCs w:val="20"/>
              </w:rPr>
            </w:pPr>
            <w:r w:rsidRPr="00944E78">
              <w:rPr>
                <w:szCs w:val="20"/>
              </w:rPr>
              <w:t xml:space="preserve">Length of content.  </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FF70C" w14:textId="77777777" w:rsidR="0050704F" w:rsidRPr="00944E78" w:rsidRDefault="0050704F" w:rsidP="004E34C3">
            <w:pPr>
              <w:spacing w:line="276" w:lineRule="auto"/>
              <w:jc w:val="left"/>
              <w:rPr>
                <w:szCs w:val="20"/>
              </w:rPr>
            </w:pPr>
            <w:r w:rsidRPr="00944E78">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A55223" w14:textId="77777777" w:rsidR="0050704F" w:rsidRPr="00944E78" w:rsidRDefault="0050704F" w:rsidP="004E34C3">
            <w:pPr>
              <w:spacing w:line="276" w:lineRule="auto"/>
              <w:jc w:val="left"/>
              <w:rPr>
                <w:szCs w:val="20"/>
              </w:rPr>
            </w:pPr>
            <w:r w:rsidRPr="00944E78">
              <w:rPr>
                <w:szCs w:val="20"/>
              </w:rPr>
              <w:t>String</w:t>
            </w:r>
          </w:p>
        </w:tc>
      </w:tr>
      <w:tr w:rsidR="00D55946" w:rsidRPr="00944E78" w14:paraId="33BC8DE9" w14:textId="77777777" w:rsidTr="00B86A4B">
        <w:trPr>
          <w:trHeight w:val="59"/>
        </w:trPr>
        <w:tc>
          <w:tcPr>
            <w:tcW w:w="16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810D4C" w14:textId="387C102E" w:rsidR="00203EC9" w:rsidRPr="00944E78" w:rsidRDefault="00203EC9" w:rsidP="004E34C3">
            <w:pPr>
              <w:spacing w:line="276" w:lineRule="auto"/>
              <w:jc w:val="left"/>
              <w:rPr>
                <w:szCs w:val="20"/>
              </w:rPr>
            </w:pPr>
            <w:r w:rsidRPr="00944E78">
              <w:rPr>
                <w:szCs w:val="20"/>
              </w:rPr>
              <w:t>Ocp-Apim-Subscription-Key</w:t>
            </w:r>
          </w:p>
        </w:tc>
        <w:tc>
          <w:tcPr>
            <w:tcW w:w="2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E7E285" w14:textId="3FE02881" w:rsidR="00203EC9" w:rsidRPr="00944E78" w:rsidRDefault="00203EC9" w:rsidP="004E34C3">
            <w:pPr>
              <w:spacing w:line="276" w:lineRule="auto"/>
              <w:jc w:val="left"/>
              <w:rPr>
                <w:szCs w:val="20"/>
              </w:rPr>
            </w:pPr>
            <w:r w:rsidRPr="00944E78">
              <w:rPr>
                <w:szCs w:val="20"/>
              </w:rPr>
              <w:t>Subscription-key of the application</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E9CDDA" w14:textId="56AC1F3B" w:rsidR="00203EC9" w:rsidRPr="00944E78" w:rsidRDefault="00F223EB" w:rsidP="004E34C3">
            <w:pPr>
              <w:spacing w:line="276" w:lineRule="auto"/>
              <w:jc w:val="left"/>
              <w:rPr>
                <w:szCs w:val="20"/>
              </w:rPr>
            </w:pPr>
            <w:r w:rsidRPr="00944E78">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8AED3F" w14:textId="4DD47128" w:rsidR="00203EC9" w:rsidRPr="00944E78" w:rsidRDefault="00F223EB" w:rsidP="004E34C3">
            <w:pPr>
              <w:spacing w:line="276" w:lineRule="auto"/>
              <w:jc w:val="left"/>
              <w:rPr>
                <w:szCs w:val="20"/>
              </w:rPr>
            </w:pPr>
            <w:r w:rsidRPr="00944E78">
              <w:rPr>
                <w:szCs w:val="20"/>
              </w:rPr>
              <w:t>String</w:t>
            </w:r>
          </w:p>
        </w:tc>
      </w:tr>
    </w:tbl>
    <w:p w14:paraId="303460E5" w14:textId="47400C9B" w:rsidR="0050704F" w:rsidRPr="00944E78" w:rsidRDefault="0050704F" w:rsidP="0050704F">
      <w:pPr>
        <w:spacing w:after="0" w:line="276" w:lineRule="auto"/>
        <w:rPr>
          <w:rFonts w:eastAsia="Calibri" w:cs="Arial"/>
          <w:bCs/>
          <w:szCs w:val="20"/>
        </w:rPr>
      </w:pPr>
      <w:r w:rsidRPr="00944E78">
        <w:rPr>
          <w:rFonts w:eastAsia="Calibri" w:cs="Arial"/>
          <w:bCs/>
          <w:szCs w:val="20"/>
        </w:rPr>
        <w:t>*Mandatory / Optional</w:t>
      </w:r>
    </w:p>
    <w:p w14:paraId="647600D7" w14:textId="45CD5ED9" w:rsidR="0050704F" w:rsidRPr="00440A49" w:rsidRDefault="00637FFD" w:rsidP="00637FFD">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92"/>
        <w:gridCol w:w="6644"/>
        <w:gridCol w:w="1024"/>
      </w:tblGrid>
      <w:tr w:rsidR="00D55946" w:rsidRPr="00944E78" w14:paraId="12045FF4" w14:textId="77777777" w:rsidTr="00B86A4B">
        <w:trPr>
          <w:trHeight w:val="196"/>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DA8023" w14:textId="77777777" w:rsidR="0050704F" w:rsidRPr="00944E78" w:rsidRDefault="0050704F" w:rsidP="004E34C3">
            <w:pPr>
              <w:spacing w:line="276" w:lineRule="auto"/>
              <w:jc w:val="left"/>
              <w:rPr>
                <w:szCs w:val="20"/>
              </w:rPr>
            </w:pPr>
            <w:r w:rsidRPr="00944E78">
              <w:rPr>
                <w:szCs w:val="20"/>
              </w:rPr>
              <w:t>Parameter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728706" w14:textId="77777777" w:rsidR="0050704F" w:rsidRPr="00944E78" w:rsidRDefault="0050704F" w:rsidP="004E34C3">
            <w:pPr>
              <w:spacing w:line="276" w:lineRule="auto"/>
              <w:jc w:val="left"/>
              <w:rPr>
                <w:szCs w:val="20"/>
              </w:rPr>
            </w:pPr>
            <w:r w:rsidRPr="00944E78">
              <w:rPr>
                <w:szCs w:val="20"/>
              </w:rPr>
              <w:t>Description</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B2AF84" w14:textId="77777777" w:rsidR="0050704F" w:rsidRPr="00944E78" w:rsidRDefault="0050704F" w:rsidP="004E34C3">
            <w:pPr>
              <w:spacing w:line="276" w:lineRule="auto"/>
              <w:jc w:val="left"/>
              <w:rPr>
                <w:szCs w:val="20"/>
              </w:rPr>
            </w:pPr>
            <w:r w:rsidRPr="00944E78">
              <w:rPr>
                <w:szCs w:val="20"/>
              </w:rPr>
              <w:t>Type</w:t>
            </w:r>
          </w:p>
        </w:tc>
      </w:tr>
      <w:tr w:rsidR="0050704F" w:rsidRPr="00944E78" w14:paraId="7B11FA2B"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1D700" w14:textId="77777777" w:rsidR="0050704F" w:rsidRPr="00944E78" w:rsidRDefault="0050704F" w:rsidP="004E34C3">
            <w:pPr>
              <w:spacing w:line="276" w:lineRule="auto"/>
              <w:jc w:val="left"/>
              <w:rPr>
                <w:szCs w:val="20"/>
              </w:rPr>
            </w:pPr>
            <w:r w:rsidRPr="00944E78">
              <w:rPr>
                <w:szCs w:val="20"/>
              </w:rPr>
              <w:t>Server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20028" w14:textId="6EBFB36C" w:rsidR="0050704F" w:rsidRPr="00944E78" w:rsidRDefault="0050704F" w:rsidP="004E34C3">
            <w:pPr>
              <w:spacing w:line="276" w:lineRule="auto"/>
              <w:jc w:val="left"/>
              <w:rPr>
                <w:szCs w:val="20"/>
              </w:rPr>
            </w:pPr>
            <w:r w:rsidRPr="00944E78">
              <w:rPr>
                <w:szCs w:val="20"/>
              </w:rPr>
              <w:t xml:space="preserve">Contains information about how the server </w:t>
            </w:r>
            <w:r w:rsidR="00AB0DE3" w:rsidRPr="00944E78">
              <w:rPr>
                <w:szCs w:val="20"/>
              </w:rPr>
              <w:t>manages</w:t>
            </w:r>
            <w:r w:rsidRPr="00944E78">
              <w:rPr>
                <w:szCs w:val="20"/>
              </w:rPr>
              <w:t xml:space="preserve"> requests [e.g., Werkzeug/2.1.2 Python/3.9.7]</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CBA3F" w14:textId="77777777" w:rsidR="0050704F" w:rsidRPr="00944E78" w:rsidRDefault="0050704F" w:rsidP="004E34C3">
            <w:pPr>
              <w:spacing w:line="276" w:lineRule="auto"/>
              <w:jc w:val="left"/>
              <w:rPr>
                <w:szCs w:val="20"/>
              </w:rPr>
            </w:pPr>
            <w:r w:rsidRPr="00944E78">
              <w:rPr>
                <w:szCs w:val="20"/>
              </w:rPr>
              <w:t>String</w:t>
            </w:r>
          </w:p>
        </w:tc>
      </w:tr>
      <w:tr w:rsidR="0050704F" w:rsidRPr="00944E78" w14:paraId="492C4253"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B74A6A" w14:textId="77777777" w:rsidR="0050704F" w:rsidRPr="00944E78" w:rsidRDefault="0050704F" w:rsidP="004E34C3">
            <w:pPr>
              <w:spacing w:line="276" w:lineRule="auto"/>
              <w:jc w:val="left"/>
              <w:rPr>
                <w:szCs w:val="20"/>
              </w:rPr>
            </w:pPr>
            <w:r w:rsidRPr="00944E78">
              <w:rPr>
                <w:szCs w:val="20"/>
              </w:rPr>
              <w:t>Content-Type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EBC05" w14:textId="77777777" w:rsidR="0050704F" w:rsidRPr="00944E78" w:rsidRDefault="0050704F" w:rsidP="004E34C3">
            <w:pPr>
              <w:spacing w:line="276" w:lineRule="auto"/>
              <w:jc w:val="left"/>
              <w:rPr>
                <w:szCs w:val="20"/>
              </w:rPr>
            </w:pPr>
            <w:r w:rsidRPr="00944E78">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FDADD" w14:textId="77777777" w:rsidR="0050704F" w:rsidRPr="00944E78" w:rsidRDefault="0050704F" w:rsidP="004E34C3">
            <w:pPr>
              <w:spacing w:line="276" w:lineRule="auto"/>
              <w:jc w:val="left"/>
              <w:rPr>
                <w:szCs w:val="20"/>
              </w:rPr>
            </w:pPr>
            <w:r w:rsidRPr="00944E78">
              <w:rPr>
                <w:szCs w:val="20"/>
              </w:rPr>
              <w:t>String</w:t>
            </w:r>
          </w:p>
        </w:tc>
      </w:tr>
      <w:tr w:rsidR="0050704F" w:rsidRPr="00944E78" w14:paraId="53454F02"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F95586" w14:textId="77777777" w:rsidR="0050704F" w:rsidRPr="00944E78" w:rsidRDefault="0050704F" w:rsidP="004E34C3">
            <w:pPr>
              <w:spacing w:line="276" w:lineRule="auto"/>
              <w:jc w:val="left"/>
              <w:rPr>
                <w:szCs w:val="20"/>
              </w:rPr>
            </w:pPr>
            <w:r w:rsidRPr="00944E78">
              <w:rPr>
                <w:szCs w:val="20"/>
              </w:rPr>
              <w:t>Date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2DAB0" w14:textId="77777777" w:rsidR="0050704F" w:rsidRPr="00944E78" w:rsidRDefault="0050704F" w:rsidP="004E34C3">
            <w:pPr>
              <w:spacing w:line="276" w:lineRule="auto"/>
              <w:jc w:val="left"/>
              <w:rPr>
                <w:szCs w:val="20"/>
              </w:rPr>
            </w:pPr>
            <w:r w:rsidRPr="00944E78">
              <w:rPr>
                <w:szCs w:val="20"/>
              </w:rPr>
              <w:t>Date of operation execution e.g. - [Tue, 17 May 2022 06:30:16 GMT]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C3FB8" w14:textId="77777777" w:rsidR="0050704F" w:rsidRPr="00944E78" w:rsidRDefault="0050704F" w:rsidP="004E34C3">
            <w:pPr>
              <w:spacing w:line="276" w:lineRule="auto"/>
              <w:jc w:val="left"/>
              <w:rPr>
                <w:szCs w:val="20"/>
              </w:rPr>
            </w:pPr>
            <w:r w:rsidRPr="00944E78">
              <w:rPr>
                <w:szCs w:val="20"/>
              </w:rPr>
              <w:t>Datetime</w:t>
            </w:r>
          </w:p>
        </w:tc>
      </w:tr>
      <w:tr w:rsidR="0050704F" w:rsidRPr="00944E78" w14:paraId="78B2333F"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F4DF69" w14:textId="77777777" w:rsidR="0050704F" w:rsidRPr="00944E78" w:rsidRDefault="0050704F" w:rsidP="004E34C3">
            <w:pPr>
              <w:spacing w:line="276" w:lineRule="auto"/>
              <w:jc w:val="left"/>
              <w:rPr>
                <w:szCs w:val="20"/>
              </w:rPr>
            </w:pPr>
            <w:r w:rsidRPr="00944E78">
              <w:rPr>
                <w:szCs w:val="20"/>
              </w:rPr>
              <w:t>Content-Length</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2B9742" w14:textId="77777777" w:rsidR="0050704F" w:rsidRPr="00944E78" w:rsidRDefault="0050704F" w:rsidP="004E34C3">
            <w:pPr>
              <w:spacing w:line="276" w:lineRule="auto"/>
              <w:jc w:val="left"/>
              <w:rPr>
                <w:szCs w:val="20"/>
              </w:rPr>
            </w:pPr>
            <w:r w:rsidRPr="00944E78">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56B031" w14:textId="77777777" w:rsidR="0050704F" w:rsidRPr="00944E78" w:rsidRDefault="0050704F" w:rsidP="004E34C3">
            <w:pPr>
              <w:spacing w:line="276" w:lineRule="auto"/>
              <w:jc w:val="left"/>
              <w:rPr>
                <w:szCs w:val="20"/>
              </w:rPr>
            </w:pPr>
            <w:r w:rsidRPr="00944E78">
              <w:rPr>
                <w:szCs w:val="20"/>
              </w:rPr>
              <w:t>Bytes</w:t>
            </w:r>
          </w:p>
        </w:tc>
      </w:tr>
    </w:tbl>
    <w:p w14:paraId="7ADCD58B" w14:textId="3AB152F6" w:rsidR="005978F2" w:rsidRPr="00440A49" w:rsidRDefault="00BC5380" w:rsidP="00BC5380">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rsidRPr="00944E78" w14:paraId="659D450C"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2C8353" w14:textId="77777777" w:rsidR="0050704F" w:rsidRPr="00BC5380" w:rsidRDefault="0050704F" w:rsidP="004E34C3">
            <w:pPr>
              <w:spacing w:line="276" w:lineRule="auto"/>
              <w:jc w:val="left"/>
              <w:rPr>
                <w:bCs/>
                <w:color w:val="000000" w:themeColor="text1"/>
                <w:szCs w:val="20"/>
              </w:rPr>
            </w:pPr>
            <w:r w:rsidRPr="00BC5380">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B6DF32" w14:textId="77777777" w:rsidR="0050704F" w:rsidRPr="00BC5380" w:rsidRDefault="0050704F" w:rsidP="004E34C3">
            <w:pPr>
              <w:spacing w:line="276" w:lineRule="auto"/>
              <w:jc w:val="left"/>
              <w:rPr>
                <w:bCs/>
                <w:color w:val="000000" w:themeColor="text1"/>
                <w:szCs w:val="20"/>
              </w:rPr>
            </w:pPr>
            <w:r w:rsidRPr="00BC5380">
              <w:rPr>
                <w:bCs/>
                <w:color w:val="000000" w:themeColor="text1"/>
                <w:szCs w:val="20"/>
              </w:rPr>
              <w:t>Result Description</w:t>
            </w:r>
          </w:p>
        </w:tc>
      </w:tr>
      <w:tr w:rsidR="0050704F" w:rsidRPr="00944E78" w14:paraId="08D3FF36"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6ECCED" w14:textId="77777777" w:rsidR="0050704F" w:rsidRPr="00944E78" w:rsidRDefault="0050704F" w:rsidP="004E34C3">
            <w:pPr>
              <w:spacing w:line="276" w:lineRule="auto"/>
              <w:jc w:val="left"/>
              <w:rPr>
                <w:szCs w:val="20"/>
              </w:rPr>
            </w:pPr>
            <w:r w:rsidRPr="00944E78">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88BB1" w14:textId="397C4D75" w:rsidR="0050704F" w:rsidRPr="00944E78" w:rsidRDefault="0050704F" w:rsidP="004E34C3">
            <w:pPr>
              <w:spacing w:line="276" w:lineRule="auto"/>
              <w:jc w:val="left"/>
              <w:rPr>
                <w:szCs w:val="20"/>
              </w:rPr>
            </w:pPr>
            <w:r w:rsidRPr="00944E78">
              <w:rPr>
                <w:szCs w:val="20"/>
              </w:rPr>
              <w:t>successful</w:t>
            </w:r>
            <w:r w:rsidR="00AA6702">
              <w:rPr>
                <w:szCs w:val="20"/>
              </w:rPr>
              <w:t xml:space="preserve"> </w:t>
            </w:r>
            <w:r w:rsidRPr="00944E78">
              <w:rPr>
                <w:szCs w:val="20"/>
              </w:rPr>
              <w:t>operation</w:t>
            </w:r>
          </w:p>
        </w:tc>
      </w:tr>
    </w:tbl>
    <w:p w14:paraId="2BFB8BD3" w14:textId="3DD78EA8" w:rsidR="00BC5380" w:rsidRDefault="00BC5380" w:rsidP="00BC5380">
      <w:pPr>
        <w:pStyle w:val="Heading3"/>
        <w:sectPr w:rsidR="00BC5380"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18"/>
        <w:gridCol w:w="1999"/>
        <w:gridCol w:w="5343"/>
      </w:tblGrid>
      <w:tr w:rsidR="00D55946" w:rsidRPr="00944E78" w14:paraId="5A9C97C7"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52D37FB" w14:textId="77777777" w:rsidR="0050704F" w:rsidRPr="00944E78" w:rsidRDefault="0050704F" w:rsidP="004E34C3">
            <w:pPr>
              <w:spacing w:line="276" w:lineRule="auto"/>
              <w:jc w:val="left"/>
              <w:rPr>
                <w:szCs w:val="20"/>
              </w:rPr>
            </w:pPr>
            <w:r w:rsidRPr="00944E78">
              <w:rPr>
                <w:szCs w:val="20"/>
              </w:rPr>
              <w:t>HTTP Code</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C9593A" w14:textId="77777777" w:rsidR="0050704F" w:rsidRPr="00944E78" w:rsidRDefault="0050704F" w:rsidP="004E34C3">
            <w:pPr>
              <w:spacing w:line="276" w:lineRule="auto"/>
              <w:jc w:val="left"/>
              <w:rPr>
                <w:szCs w:val="20"/>
              </w:rPr>
            </w:pPr>
            <w:r w:rsidRPr="00944E78">
              <w:rPr>
                <w:szCs w:val="20"/>
              </w:rPr>
              <w:t>Error Code</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70ACAA" w14:textId="77777777" w:rsidR="0050704F" w:rsidRPr="00944E78" w:rsidRDefault="0050704F" w:rsidP="004E34C3">
            <w:pPr>
              <w:spacing w:line="276" w:lineRule="auto"/>
              <w:jc w:val="left"/>
              <w:rPr>
                <w:szCs w:val="20"/>
              </w:rPr>
            </w:pPr>
            <w:r w:rsidRPr="00944E78">
              <w:rPr>
                <w:szCs w:val="20"/>
              </w:rPr>
              <w:t>Error Description</w:t>
            </w:r>
          </w:p>
        </w:tc>
      </w:tr>
      <w:tr w:rsidR="0050704F" w:rsidRPr="00944E78" w14:paraId="0EFA83D2"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78999" w14:textId="77777777" w:rsidR="0050704F" w:rsidRPr="00944E78" w:rsidRDefault="0050704F" w:rsidP="004E34C3">
            <w:pPr>
              <w:spacing w:line="276" w:lineRule="auto"/>
              <w:jc w:val="left"/>
              <w:rPr>
                <w:szCs w:val="20"/>
              </w:rPr>
            </w:pPr>
            <w:r w:rsidRPr="00944E78">
              <w:rPr>
                <w:szCs w:val="20"/>
              </w:rPr>
              <w:t>500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69749" w14:textId="77777777" w:rsidR="0050704F" w:rsidRPr="00944E78" w:rsidRDefault="0050704F" w:rsidP="004E34C3">
            <w:pPr>
              <w:spacing w:line="276" w:lineRule="auto"/>
              <w:jc w:val="left"/>
              <w:rPr>
                <w:szCs w:val="20"/>
              </w:rPr>
            </w:pPr>
            <w:r w:rsidRPr="00944E78">
              <w:rPr>
                <w:szCs w:val="20"/>
              </w:rPr>
              <w:t>500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46AA28" w14:textId="392DFE78" w:rsidR="0050704F" w:rsidRPr="00944E78" w:rsidRDefault="00244564" w:rsidP="004E34C3">
            <w:pPr>
              <w:spacing w:line="276" w:lineRule="auto"/>
              <w:jc w:val="left"/>
              <w:rPr>
                <w:szCs w:val="20"/>
              </w:rPr>
            </w:pPr>
            <w:r w:rsidRPr="00944E78">
              <w:rPr>
                <w:szCs w:val="20"/>
              </w:rPr>
              <w:t>Internal Server Error</w:t>
            </w:r>
          </w:p>
        </w:tc>
      </w:tr>
      <w:tr w:rsidR="0050704F" w:rsidRPr="00944E78" w14:paraId="33349A09"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FC71D" w14:textId="77777777" w:rsidR="0050704F" w:rsidRPr="00944E78" w:rsidRDefault="0050704F" w:rsidP="004E34C3">
            <w:pPr>
              <w:spacing w:line="276" w:lineRule="auto"/>
              <w:jc w:val="left"/>
              <w:rPr>
                <w:szCs w:val="20"/>
              </w:rPr>
            </w:pPr>
            <w:r w:rsidRPr="00944E78">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A66EDF" w14:textId="77777777" w:rsidR="0050704F" w:rsidRPr="00944E78" w:rsidRDefault="0050704F" w:rsidP="004E34C3">
            <w:pPr>
              <w:spacing w:line="276" w:lineRule="auto"/>
              <w:jc w:val="left"/>
              <w:rPr>
                <w:szCs w:val="20"/>
              </w:rPr>
            </w:pPr>
            <w:r w:rsidRPr="00944E78">
              <w:rPr>
                <w:szCs w:val="20"/>
              </w:rPr>
              <w:t>401</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F86689" w14:textId="77777777" w:rsidR="0050704F" w:rsidRPr="00944E78" w:rsidRDefault="0050704F" w:rsidP="004E34C3">
            <w:pPr>
              <w:spacing w:line="276" w:lineRule="auto"/>
              <w:jc w:val="left"/>
              <w:rPr>
                <w:szCs w:val="20"/>
              </w:rPr>
            </w:pPr>
            <w:r w:rsidRPr="00944E78">
              <w:rPr>
                <w:szCs w:val="20"/>
              </w:rPr>
              <w:t>Unauthorized User</w:t>
            </w:r>
          </w:p>
          <w:p w14:paraId="6682639E" w14:textId="53332592" w:rsidR="0050704F" w:rsidRPr="00944E78" w:rsidRDefault="00C658A5" w:rsidP="004E34C3">
            <w:pPr>
              <w:spacing w:line="276" w:lineRule="auto"/>
              <w:jc w:val="left"/>
              <w:rPr>
                <w:szCs w:val="20"/>
              </w:rPr>
            </w:pPr>
            <w:r>
              <w:rPr>
                <w:szCs w:val="20"/>
              </w:rPr>
              <w:t>Header Token could be missing</w:t>
            </w:r>
          </w:p>
        </w:tc>
      </w:tr>
      <w:tr w:rsidR="0050704F" w:rsidRPr="00944E78" w14:paraId="46320779"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62BDB" w14:textId="77777777" w:rsidR="0050704F" w:rsidRPr="00944E78" w:rsidRDefault="0050704F" w:rsidP="004E34C3">
            <w:pPr>
              <w:spacing w:line="276" w:lineRule="auto"/>
              <w:jc w:val="left"/>
              <w:rPr>
                <w:szCs w:val="20"/>
              </w:rPr>
            </w:pPr>
            <w:r w:rsidRPr="00944E78">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D2933" w14:textId="77777777" w:rsidR="0050704F" w:rsidRPr="00944E78" w:rsidRDefault="0050704F" w:rsidP="004E34C3">
            <w:pPr>
              <w:spacing w:line="276" w:lineRule="auto"/>
              <w:jc w:val="left"/>
              <w:rPr>
                <w:szCs w:val="20"/>
              </w:rPr>
            </w:pPr>
            <w:r w:rsidRPr="00944E78">
              <w:rPr>
                <w:szCs w:val="20"/>
              </w:rPr>
              <w:t>400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B29606" w14:textId="77777777" w:rsidR="0050704F" w:rsidRPr="00944E78" w:rsidRDefault="0050704F" w:rsidP="004E34C3">
            <w:pPr>
              <w:spacing w:line="276" w:lineRule="auto"/>
              <w:jc w:val="left"/>
              <w:rPr>
                <w:szCs w:val="20"/>
              </w:rPr>
            </w:pPr>
            <w:r w:rsidRPr="00944E78">
              <w:rPr>
                <w:szCs w:val="20"/>
              </w:rPr>
              <w:t>Bad request</w:t>
            </w:r>
          </w:p>
        </w:tc>
      </w:tr>
    </w:tbl>
    <w:p w14:paraId="2DC74895" w14:textId="77777777" w:rsidR="00944E78" w:rsidRPr="00347F48" w:rsidRDefault="000871B3" w:rsidP="00EA7FBD">
      <w:pPr>
        <w:pStyle w:val="Heading3"/>
      </w:pPr>
      <w:r w:rsidRPr="00347F48">
        <w:t>Sample Response</w:t>
      </w:r>
    </w:p>
    <w:p w14:paraId="7FA3439C" w14:textId="032CE7B6" w:rsidR="000871B3" w:rsidRPr="00347F48" w:rsidRDefault="00B86A4B" w:rsidP="003776E0">
      <w:pPr>
        <w:pStyle w:val="codesample"/>
        <w:rPr>
          <w:sz w:val="24"/>
          <w:szCs w:val="24"/>
        </w:rPr>
      </w:pPr>
      <w:r w:rsidRPr="00B86A4B">
        <w:t>{</w:t>
      </w:r>
    </w:p>
    <w:p w14:paraId="3565A90A" w14:textId="7A8CEDDB" w:rsidR="000871B3" w:rsidRPr="00347F48" w:rsidRDefault="000871B3" w:rsidP="003776E0">
      <w:pPr>
        <w:pStyle w:val="codesample"/>
      </w:pPr>
      <w:r w:rsidRPr="00347F48">
        <w:t xml:space="preserve">  "</w:t>
      </w:r>
      <w:proofErr w:type="spellStart"/>
      <w:r w:rsidRPr="00347F48">
        <w:t>statusMessage</w:t>
      </w:r>
      <w:proofErr w:type="spellEnd"/>
      <w:r w:rsidRPr="00347F48">
        <w:t>": "Conversation ID CV320 is Rejected",</w:t>
      </w:r>
    </w:p>
    <w:p w14:paraId="1812B7BB" w14:textId="77777777" w:rsidR="000871B3" w:rsidRPr="00347F48" w:rsidRDefault="000871B3" w:rsidP="003776E0">
      <w:pPr>
        <w:pStyle w:val="codesample"/>
      </w:pPr>
      <w:r w:rsidRPr="00347F48">
        <w:t xml:space="preserve">  "</w:t>
      </w:r>
      <w:proofErr w:type="spellStart"/>
      <w:r w:rsidRPr="00347F48">
        <w:t>statusCode</w:t>
      </w:r>
      <w:proofErr w:type="spellEnd"/>
      <w:r w:rsidRPr="00347F48">
        <w:t>": "201"</w:t>
      </w:r>
    </w:p>
    <w:p w14:paraId="211F4545" w14:textId="68A1372E" w:rsidR="000871B3" w:rsidRPr="00347F48" w:rsidRDefault="00B86A4B" w:rsidP="003776E0">
      <w:pPr>
        <w:pStyle w:val="codesample"/>
      </w:pPr>
      <w:r w:rsidRPr="00B86A4B">
        <w:t>}</w:t>
      </w:r>
      <w:r w:rsidR="000871B3" w:rsidRPr="00347F48">
        <w:t xml:space="preserve"> </w:t>
      </w:r>
    </w:p>
    <w:p w14:paraId="56E6C0F2" w14:textId="77777777" w:rsidR="00EA7FBD" w:rsidRDefault="00EA7FBD" w:rsidP="00D96554">
      <w:pPr>
        <w:pStyle w:val="Heading2"/>
        <w:sectPr w:rsidR="00EA7FBD" w:rsidSect="001D5D79">
          <w:type w:val="continuous"/>
          <w:pgSz w:w="12240" w:h="20160" w:code="5"/>
          <w:pgMar w:top="1440" w:right="1440" w:bottom="1440" w:left="1440" w:header="720" w:footer="720" w:gutter="0"/>
          <w:cols w:space="720"/>
        </w:sectPr>
      </w:pPr>
    </w:p>
    <w:p w14:paraId="41AB13E0" w14:textId="213EB129" w:rsidR="007B2B0B" w:rsidRPr="00944E78" w:rsidRDefault="007B2B0B" w:rsidP="00D96554">
      <w:pPr>
        <w:pStyle w:val="Heading2"/>
      </w:pPr>
      <w:bookmarkStart w:id="44" w:name="_Toc220593286"/>
      <w:r w:rsidRPr="00440A49">
        <w:lastRenderedPageBreak/>
        <w:t xml:space="preserve">POST </w:t>
      </w:r>
      <w:r w:rsidR="00AA6702">
        <w:t>-</w:t>
      </w:r>
      <w:r w:rsidRPr="00440A49">
        <w:t xml:space="preserve"> DELETE API</w:t>
      </w:r>
      <w:bookmarkEnd w:id="44"/>
    </w:p>
    <w:p w14:paraId="639FAEE4" w14:textId="40A95CBB" w:rsidR="008D76A4" w:rsidRPr="00EA7FBD" w:rsidRDefault="008D76A4" w:rsidP="00EA7FBD">
      <w:r w:rsidRPr="00EA7FBD">
        <w:t>This API deletes an existing Converted MBOM using the Conversion ID.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28"/>
        <w:gridCol w:w="6932"/>
      </w:tblGrid>
      <w:tr w:rsidR="00150E67" w:rsidRPr="00944E78" w14:paraId="76E5620E" w14:textId="77777777" w:rsidTr="00B86A4B">
        <w:trPr>
          <w:trHeight w:val="75"/>
        </w:trPr>
        <w:tc>
          <w:tcPr>
            <w:tcW w:w="12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D6CA9C0" w14:textId="77777777" w:rsidR="007B2B0B" w:rsidRPr="00944E78" w:rsidRDefault="007B2B0B" w:rsidP="004E34C3">
            <w:pPr>
              <w:spacing w:line="276" w:lineRule="auto"/>
              <w:jc w:val="left"/>
              <w:rPr>
                <w:szCs w:val="20"/>
              </w:rPr>
            </w:pPr>
            <w:r w:rsidRPr="00944E78">
              <w:rPr>
                <w:szCs w:val="20"/>
              </w:rPr>
              <w:t>PROTOCOL</w:t>
            </w:r>
          </w:p>
        </w:tc>
        <w:tc>
          <w:tcPr>
            <w:tcW w:w="37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92C4D" w14:textId="1D19B499" w:rsidR="007B2B0B" w:rsidRPr="00944E78" w:rsidRDefault="007B2B0B" w:rsidP="004E34C3">
            <w:pPr>
              <w:spacing w:line="276" w:lineRule="auto"/>
              <w:jc w:val="left"/>
              <w:rPr>
                <w:szCs w:val="20"/>
              </w:rPr>
            </w:pPr>
            <w:r w:rsidRPr="00944E78">
              <w:rPr>
                <w:szCs w:val="20"/>
              </w:rPr>
              <w:t>HTTPS</w:t>
            </w:r>
          </w:p>
        </w:tc>
      </w:tr>
      <w:tr w:rsidR="00150E67" w:rsidRPr="00944E78" w14:paraId="76E400BE" w14:textId="77777777" w:rsidTr="00B86A4B">
        <w:trPr>
          <w:trHeight w:val="48"/>
        </w:trPr>
        <w:tc>
          <w:tcPr>
            <w:tcW w:w="12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8EFBC5A" w14:textId="165A5DFA" w:rsidR="007B2B0B" w:rsidRPr="00944E78" w:rsidRDefault="00C658A5" w:rsidP="004E34C3">
            <w:pPr>
              <w:spacing w:line="276" w:lineRule="auto"/>
              <w:jc w:val="left"/>
              <w:rPr>
                <w:szCs w:val="20"/>
              </w:rPr>
            </w:pPr>
            <w:r>
              <w:rPr>
                <w:szCs w:val="20"/>
              </w:rPr>
              <w:t>PATH (Public Exposure)</w:t>
            </w:r>
          </w:p>
        </w:tc>
        <w:tc>
          <w:tcPr>
            <w:tcW w:w="37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19BFE9" w14:textId="4D5DA898" w:rsidR="007B2B0B" w:rsidRPr="00944E78" w:rsidRDefault="00944E78" w:rsidP="004E34C3">
            <w:pPr>
              <w:jc w:val="left"/>
            </w:pPr>
            <w:hyperlink r:id="rId40" w:history="1">
              <w:r w:rsidRPr="00C35CC2">
                <w:rPr>
                  <w:rStyle w:val="Hyperlink"/>
                </w:rPr>
                <w:t>https://ixts-dev-apim.azure-api.net/bom-conversion/review-status</w:t>
              </w:r>
            </w:hyperlink>
          </w:p>
        </w:tc>
      </w:tr>
      <w:tr w:rsidR="00150E67" w:rsidRPr="00944E78" w14:paraId="1B9EF087" w14:textId="77777777" w:rsidTr="00B86A4B">
        <w:trPr>
          <w:trHeight w:val="62"/>
        </w:trPr>
        <w:tc>
          <w:tcPr>
            <w:tcW w:w="12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3FD7495" w14:textId="77777777" w:rsidR="007B2B0B" w:rsidRPr="00944E78" w:rsidRDefault="007B2B0B" w:rsidP="004E34C3">
            <w:pPr>
              <w:spacing w:line="276" w:lineRule="auto"/>
              <w:jc w:val="left"/>
              <w:rPr>
                <w:szCs w:val="20"/>
              </w:rPr>
            </w:pPr>
            <w:r w:rsidRPr="00944E78">
              <w:rPr>
                <w:szCs w:val="20"/>
              </w:rPr>
              <w:t>METHOD</w:t>
            </w:r>
          </w:p>
        </w:tc>
        <w:tc>
          <w:tcPr>
            <w:tcW w:w="37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6E4D79" w14:textId="7E322234" w:rsidR="007B2B0B" w:rsidRPr="00944E78" w:rsidRDefault="007B2B0B" w:rsidP="004E34C3">
            <w:pPr>
              <w:spacing w:line="276" w:lineRule="auto"/>
              <w:jc w:val="left"/>
              <w:rPr>
                <w:szCs w:val="20"/>
              </w:rPr>
            </w:pPr>
            <w:r w:rsidRPr="00944E78">
              <w:rPr>
                <w:szCs w:val="20"/>
              </w:rPr>
              <w:t>POST</w:t>
            </w:r>
          </w:p>
        </w:tc>
      </w:tr>
      <w:tr w:rsidR="00150E67" w:rsidRPr="00944E78" w14:paraId="27AD8807" w14:textId="77777777" w:rsidTr="00B86A4B">
        <w:trPr>
          <w:trHeight w:val="110"/>
        </w:trPr>
        <w:tc>
          <w:tcPr>
            <w:tcW w:w="12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7E2F27" w14:textId="77777777" w:rsidR="007B2B0B" w:rsidRPr="00944E78" w:rsidRDefault="007B2B0B" w:rsidP="004E34C3">
            <w:pPr>
              <w:spacing w:line="276" w:lineRule="auto"/>
              <w:jc w:val="left"/>
              <w:rPr>
                <w:szCs w:val="20"/>
              </w:rPr>
            </w:pPr>
            <w:r w:rsidRPr="00944E78">
              <w:rPr>
                <w:szCs w:val="20"/>
              </w:rPr>
              <w:t>CONTENT TYPE</w:t>
            </w:r>
          </w:p>
        </w:tc>
        <w:tc>
          <w:tcPr>
            <w:tcW w:w="37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3C946" w14:textId="77777777" w:rsidR="007B2B0B" w:rsidRPr="00944E78" w:rsidRDefault="007B2B0B" w:rsidP="004E34C3">
            <w:pPr>
              <w:spacing w:line="276" w:lineRule="auto"/>
              <w:jc w:val="left"/>
              <w:rPr>
                <w:szCs w:val="20"/>
              </w:rPr>
            </w:pPr>
            <w:r w:rsidRPr="00944E78">
              <w:rPr>
                <w:szCs w:val="20"/>
              </w:rPr>
              <w:t>application / json</w:t>
            </w:r>
          </w:p>
        </w:tc>
      </w:tr>
      <w:tr w:rsidR="00150E67" w:rsidRPr="00944E78" w14:paraId="240DB8F3" w14:textId="77777777" w:rsidTr="00B86A4B">
        <w:trPr>
          <w:trHeight w:val="110"/>
        </w:trPr>
        <w:tc>
          <w:tcPr>
            <w:tcW w:w="12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tcPr>
          <w:p w14:paraId="0C315E07" w14:textId="33DA5983" w:rsidR="00784B4D" w:rsidRPr="00944E78" w:rsidRDefault="00DB170F" w:rsidP="004E34C3">
            <w:pPr>
              <w:spacing w:line="276" w:lineRule="auto"/>
              <w:jc w:val="left"/>
              <w:rPr>
                <w:szCs w:val="20"/>
              </w:rPr>
            </w:pPr>
            <w:r w:rsidRPr="00944E78">
              <w:rPr>
                <w:szCs w:val="20"/>
              </w:rPr>
              <w:t>Query Parameter</w:t>
            </w:r>
          </w:p>
        </w:tc>
        <w:tc>
          <w:tcPr>
            <w:tcW w:w="37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F0FC59" w14:textId="4CB5F398" w:rsidR="00784B4D" w:rsidRPr="00944E78" w:rsidRDefault="00784B4D" w:rsidP="004E34C3">
            <w:pPr>
              <w:spacing w:line="276" w:lineRule="auto"/>
              <w:jc w:val="left"/>
              <w:rPr>
                <w:szCs w:val="20"/>
              </w:rPr>
            </w:pPr>
            <w:proofErr w:type="spellStart"/>
            <w:r w:rsidRPr="00944E78">
              <w:rPr>
                <w:szCs w:val="20"/>
              </w:rPr>
              <w:t>conversion_id</w:t>
            </w:r>
            <w:proofErr w:type="spellEnd"/>
            <w:r w:rsidRPr="00944E78">
              <w:rPr>
                <w:szCs w:val="20"/>
              </w:rPr>
              <w:t xml:space="preserve">, </w:t>
            </w:r>
            <w:proofErr w:type="spellStart"/>
            <w:r w:rsidRPr="00944E78">
              <w:rPr>
                <w:szCs w:val="20"/>
              </w:rPr>
              <w:t>source_system</w:t>
            </w:r>
            <w:proofErr w:type="spellEnd"/>
            <w:r w:rsidRPr="00944E78">
              <w:rPr>
                <w:szCs w:val="20"/>
              </w:rPr>
              <w:t xml:space="preserve">, status, type, </w:t>
            </w:r>
            <w:proofErr w:type="spellStart"/>
            <w:r w:rsidRPr="00944E78">
              <w:rPr>
                <w:szCs w:val="20"/>
              </w:rPr>
              <w:t>entity_set_name</w:t>
            </w:r>
            <w:proofErr w:type="spellEnd"/>
          </w:p>
        </w:tc>
      </w:tr>
      <w:tr w:rsidR="00150E67" w:rsidRPr="00944E78" w14:paraId="49E25141" w14:textId="77777777" w:rsidTr="00B86A4B">
        <w:trPr>
          <w:trHeight w:val="110"/>
        </w:trPr>
        <w:tc>
          <w:tcPr>
            <w:tcW w:w="12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7484949" w14:textId="77777777" w:rsidR="007B2B0B" w:rsidRPr="00944E78" w:rsidRDefault="007B2B0B" w:rsidP="004E34C3">
            <w:pPr>
              <w:spacing w:line="276" w:lineRule="auto"/>
              <w:jc w:val="left"/>
              <w:rPr>
                <w:szCs w:val="20"/>
              </w:rPr>
            </w:pPr>
            <w:r w:rsidRPr="00944E78">
              <w:rPr>
                <w:szCs w:val="20"/>
              </w:rPr>
              <w:t>Sample JSON Request</w:t>
            </w:r>
          </w:p>
        </w:tc>
        <w:tc>
          <w:tcPr>
            <w:tcW w:w="37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306011" w14:textId="77777777" w:rsidR="007B2B0B" w:rsidRPr="00944E78" w:rsidRDefault="007B2B0B" w:rsidP="004E34C3">
            <w:pPr>
              <w:spacing w:line="276" w:lineRule="auto"/>
              <w:jc w:val="left"/>
              <w:rPr>
                <w:szCs w:val="20"/>
              </w:rPr>
            </w:pPr>
            <w:r w:rsidRPr="00944E78">
              <w:rPr>
                <w:szCs w:val="20"/>
              </w:rPr>
              <w:t>Query Parameter: Subscription-key of the application (example, query engine)</w:t>
            </w:r>
          </w:p>
        </w:tc>
      </w:tr>
    </w:tbl>
    <w:p w14:paraId="546C859D" w14:textId="623713AA" w:rsidR="007B2B0B" w:rsidRPr="00440A49" w:rsidRDefault="008C7C91" w:rsidP="008C7C91">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093"/>
        <w:gridCol w:w="4838"/>
        <w:gridCol w:w="670"/>
        <w:gridCol w:w="760"/>
      </w:tblGrid>
      <w:tr w:rsidR="00D55946" w:rsidRPr="00944E78" w14:paraId="08016996" w14:textId="77777777" w:rsidTr="00B86A4B">
        <w:trPr>
          <w:trHeight w:val="407"/>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E4A85D0" w14:textId="77777777" w:rsidR="007B2B0B" w:rsidRPr="00944E78" w:rsidRDefault="007B2B0B" w:rsidP="004E34C3">
            <w:pPr>
              <w:spacing w:line="276" w:lineRule="auto"/>
              <w:jc w:val="left"/>
              <w:rPr>
                <w:szCs w:val="20"/>
              </w:rPr>
            </w:pPr>
            <w:r w:rsidRPr="00944E78">
              <w:rPr>
                <w:szCs w:val="20"/>
              </w:rPr>
              <w:t>Parameter</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BFC5E91" w14:textId="77777777" w:rsidR="007B2B0B" w:rsidRPr="00944E78" w:rsidRDefault="007B2B0B" w:rsidP="004E34C3">
            <w:pPr>
              <w:spacing w:line="276" w:lineRule="auto"/>
              <w:jc w:val="left"/>
              <w:rPr>
                <w:szCs w:val="20"/>
              </w:rPr>
            </w:pPr>
            <w:r w:rsidRPr="00944E78">
              <w:rPr>
                <w:szCs w:val="20"/>
              </w:rPr>
              <w:t>Description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BC4D0FE" w14:textId="77777777" w:rsidR="007B2B0B" w:rsidRPr="00944E78" w:rsidRDefault="007B2B0B" w:rsidP="004E34C3">
            <w:pPr>
              <w:spacing w:line="276" w:lineRule="auto"/>
              <w:jc w:val="left"/>
              <w:rPr>
                <w:szCs w:val="20"/>
              </w:rPr>
            </w:pPr>
            <w:r w:rsidRPr="00944E78">
              <w:rPr>
                <w:szCs w:val="20"/>
              </w:rPr>
              <w:t>M/O*</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89284E7" w14:textId="77777777" w:rsidR="007B2B0B" w:rsidRPr="00944E78" w:rsidRDefault="007B2B0B" w:rsidP="004E34C3">
            <w:pPr>
              <w:spacing w:line="276" w:lineRule="auto"/>
              <w:jc w:val="left"/>
              <w:rPr>
                <w:szCs w:val="20"/>
              </w:rPr>
            </w:pPr>
            <w:r w:rsidRPr="00944E78">
              <w:rPr>
                <w:szCs w:val="20"/>
              </w:rPr>
              <w:t>Type</w:t>
            </w:r>
          </w:p>
        </w:tc>
      </w:tr>
      <w:tr w:rsidR="00D55946" w:rsidRPr="00944E78" w14:paraId="1E159B52" w14:textId="77777777" w:rsidTr="00B86A4B">
        <w:trPr>
          <w:trHeight w:val="283"/>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3C66E6" w14:textId="77777777" w:rsidR="007B2B0B" w:rsidRPr="00944E78" w:rsidRDefault="007B2B0B" w:rsidP="004E34C3">
            <w:pPr>
              <w:spacing w:line="276" w:lineRule="auto"/>
              <w:jc w:val="left"/>
              <w:rPr>
                <w:szCs w:val="20"/>
              </w:rPr>
            </w:pPr>
            <w:r w:rsidRPr="00944E78">
              <w:rPr>
                <w:szCs w:val="20"/>
              </w:rPr>
              <w:t>Authorization</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44635D" w14:textId="77777777" w:rsidR="007B2B0B" w:rsidRPr="00944E78" w:rsidRDefault="007B2B0B" w:rsidP="004E34C3">
            <w:pPr>
              <w:spacing w:line="276" w:lineRule="auto"/>
              <w:jc w:val="left"/>
              <w:rPr>
                <w:szCs w:val="20"/>
              </w:rPr>
            </w:pPr>
            <w:r w:rsidRPr="00944E78">
              <w:rPr>
                <w:szCs w:val="20"/>
              </w:rPr>
              <w:t>Token acquired from Azure B2C based on the user credentials for further API calls.</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4D083" w14:textId="77777777" w:rsidR="007B2B0B" w:rsidRPr="00944E78" w:rsidRDefault="007B2B0B" w:rsidP="004E34C3">
            <w:pPr>
              <w:spacing w:line="276" w:lineRule="auto"/>
              <w:jc w:val="left"/>
              <w:rPr>
                <w:szCs w:val="20"/>
              </w:rPr>
            </w:pPr>
            <w:r w:rsidRPr="00944E78">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DFF062" w14:textId="77777777" w:rsidR="007B2B0B" w:rsidRPr="00944E78" w:rsidRDefault="007B2B0B" w:rsidP="004E34C3">
            <w:pPr>
              <w:spacing w:line="276" w:lineRule="auto"/>
              <w:jc w:val="left"/>
              <w:rPr>
                <w:szCs w:val="20"/>
              </w:rPr>
            </w:pPr>
            <w:r w:rsidRPr="00944E78">
              <w:rPr>
                <w:szCs w:val="20"/>
              </w:rPr>
              <w:t>String</w:t>
            </w:r>
          </w:p>
        </w:tc>
      </w:tr>
      <w:tr w:rsidR="00D55946" w:rsidRPr="00944E78" w14:paraId="36E08E3B" w14:textId="77777777" w:rsidTr="00B86A4B">
        <w:trPr>
          <w:trHeight w:val="59"/>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F469B6" w14:textId="77777777" w:rsidR="007B2B0B" w:rsidRPr="00944E78" w:rsidRDefault="007B2B0B" w:rsidP="004E34C3">
            <w:pPr>
              <w:spacing w:line="276" w:lineRule="auto"/>
              <w:jc w:val="left"/>
              <w:rPr>
                <w:szCs w:val="20"/>
              </w:rPr>
            </w:pPr>
            <w:r w:rsidRPr="00944E78">
              <w:rPr>
                <w:szCs w:val="20"/>
              </w:rPr>
              <w:t>Content-Type</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84B8C" w14:textId="77777777" w:rsidR="007B2B0B" w:rsidRPr="00944E78" w:rsidRDefault="007B2B0B" w:rsidP="004E34C3">
            <w:pPr>
              <w:spacing w:line="276" w:lineRule="auto"/>
              <w:jc w:val="left"/>
              <w:rPr>
                <w:szCs w:val="20"/>
              </w:rPr>
            </w:pPr>
            <w:r w:rsidRPr="00944E78">
              <w:rPr>
                <w:szCs w:val="20"/>
              </w:rPr>
              <w:t xml:space="preserve">Length of content.  </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7314B" w14:textId="77777777" w:rsidR="007B2B0B" w:rsidRPr="00944E78" w:rsidRDefault="007B2B0B" w:rsidP="004E34C3">
            <w:pPr>
              <w:spacing w:line="276" w:lineRule="auto"/>
              <w:jc w:val="left"/>
              <w:rPr>
                <w:szCs w:val="20"/>
              </w:rPr>
            </w:pPr>
            <w:r w:rsidRPr="00944E78">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BAF89F" w14:textId="77777777" w:rsidR="007B2B0B" w:rsidRPr="00944E78" w:rsidRDefault="007B2B0B" w:rsidP="004E34C3">
            <w:pPr>
              <w:spacing w:line="276" w:lineRule="auto"/>
              <w:jc w:val="left"/>
              <w:rPr>
                <w:szCs w:val="20"/>
              </w:rPr>
            </w:pPr>
            <w:r w:rsidRPr="00944E78">
              <w:rPr>
                <w:szCs w:val="20"/>
              </w:rPr>
              <w:t>String</w:t>
            </w:r>
          </w:p>
        </w:tc>
      </w:tr>
      <w:tr w:rsidR="00D55946" w:rsidRPr="00944E78" w14:paraId="0573B74A" w14:textId="77777777" w:rsidTr="00B86A4B">
        <w:trPr>
          <w:trHeight w:val="59"/>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B92A3B" w14:textId="32A696BE" w:rsidR="00DB170F" w:rsidRPr="00944E78" w:rsidRDefault="00DB170F" w:rsidP="004E34C3">
            <w:pPr>
              <w:spacing w:line="276" w:lineRule="auto"/>
              <w:jc w:val="left"/>
              <w:rPr>
                <w:szCs w:val="20"/>
              </w:rPr>
            </w:pPr>
            <w:r w:rsidRPr="00944E78">
              <w:rPr>
                <w:szCs w:val="20"/>
              </w:rPr>
              <w:t>Ocp-Apim-Subscription-Key</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95EBA2" w14:textId="6869AA42" w:rsidR="00DB170F" w:rsidRPr="00944E78" w:rsidRDefault="00DB170F" w:rsidP="004E34C3">
            <w:pPr>
              <w:spacing w:line="276" w:lineRule="auto"/>
              <w:jc w:val="left"/>
              <w:rPr>
                <w:szCs w:val="20"/>
              </w:rPr>
            </w:pPr>
            <w:r w:rsidRPr="00944E78">
              <w:rPr>
                <w:szCs w:val="20"/>
              </w:rPr>
              <w:t>Subscription-key of the application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7D634B" w14:textId="0FA2D03D" w:rsidR="00DB170F" w:rsidRPr="00944E78" w:rsidRDefault="006E25BA" w:rsidP="004E34C3">
            <w:pPr>
              <w:spacing w:line="276" w:lineRule="auto"/>
              <w:jc w:val="left"/>
              <w:rPr>
                <w:szCs w:val="20"/>
              </w:rPr>
            </w:pPr>
            <w:r w:rsidRPr="00944E78">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570BFC" w14:textId="611143D4" w:rsidR="00DB170F" w:rsidRPr="00944E78" w:rsidRDefault="006E25BA" w:rsidP="004E34C3">
            <w:pPr>
              <w:spacing w:line="276" w:lineRule="auto"/>
              <w:jc w:val="left"/>
              <w:rPr>
                <w:szCs w:val="20"/>
              </w:rPr>
            </w:pPr>
            <w:r w:rsidRPr="00944E78">
              <w:rPr>
                <w:szCs w:val="20"/>
              </w:rPr>
              <w:t>String</w:t>
            </w:r>
          </w:p>
        </w:tc>
      </w:tr>
    </w:tbl>
    <w:p w14:paraId="5FBD3630" w14:textId="7FDFA463" w:rsidR="007B2B0B" w:rsidRPr="00944E78" w:rsidRDefault="004A066F" w:rsidP="007B2B0B">
      <w:pPr>
        <w:spacing w:after="0" w:line="276" w:lineRule="auto"/>
        <w:rPr>
          <w:rFonts w:eastAsia="Calibri" w:cs="Arial"/>
          <w:bCs/>
          <w:szCs w:val="20"/>
        </w:rPr>
      </w:pPr>
      <w:r>
        <w:rPr>
          <w:rFonts w:eastAsia="Calibri" w:cs="Arial"/>
          <w:bCs/>
          <w:szCs w:val="20"/>
        </w:rPr>
        <w:t>*Mandatory / Optional</w:t>
      </w:r>
    </w:p>
    <w:p w14:paraId="78D4B796" w14:textId="1D8AC951" w:rsidR="007B2B0B" w:rsidRPr="00440A49" w:rsidRDefault="008C7C91" w:rsidP="008C7C91">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rsidRPr="00944E78" w14:paraId="75B0559D"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3670B12" w14:textId="77777777" w:rsidR="007B2B0B" w:rsidRPr="00944E78" w:rsidRDefault="007B2B0B" w:rsidP="004E34C3">
            <w:pPr>
              <w:spacing w:line="276" w:lineRule="auto"/>
              <w:jc w:val="left"/>
              <w:rPr>
                <w:szCs w:val="20"/>
              </w:rPr>
            </w:pPr>
            <w:r w:rsidRPr="00944E78">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320750D" w14:textId="77777777" w:rsidR="007B2B0B" w:rsidRPr="00944E78" w:rsidRDefault="007B2B0B" w:rsidP="004E34C3">
            <w:pPr>
              <w:spacing w:line="276" w:lineRule="auto"/>
              <w:jc w:val="left"/>
              <w:rPr>
                <w:szCs w:val="20"/>
              </w:rPr>
            </w:pPr>
            <w:r w:rsidRPr="00944E78">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F374073" w14:textId="77777777" w:rsidR="007B2B0B" w:rsidRPr="00944E78" w:rsidRDefault="007B2B0B" w:rsidP="004E34C3">
            <w:pPr>
              <w:spacing w:line="276" w:lineRule="auto"/>
              <w:jc w:val="left"/>
              <w:rPr>
                <w:szCs w:val="20"/>
              </w:rPr>
            </w:pPr>
            <w:r w:rsidRPr="00944E78">
              <w:rPr>
                <w:szCs w:val="20"/>
              </w:rPr>
              <w:t>Type</w:t>
            </w:r>
          </w:p>
        </w:tc>
      </w:tr>
      <w:tr w:rsidR="007B2B0B" w:rsidRPr="00944E78" w14:paraId="57099A78"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D16013" w14:textId="77777777" w:rsidR="007B2B0B" w:rsidRPr="00944E78" w:rsidRDefault="007B2B0B" w:rsidP="004E34C3">
            <w:pPr>
              <w:spacing w:line="276" w:lineRule="auto"/>
              <w:jc w:val="left"/>
              <w:rPr>
                <w:szCs w:val="20"/>
              </w:rPr>
            </w:pPr>
            <w:r w:rsidRPr="00944E78">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F6C14" w14:textId="77777777" w:rsidR="007B2B0B" w:rsidRPr="00944E78" w:rsidRDefault="007B2B0B" w:rsidP="004E34C3">
            <w:pPr>
              <w:spacing w:line="276" w:lineRule="auto"/>
              <w:jc w:val="left"/>
              <w:rPr>
                <w:szCs w:val="20"/>
              </w:rPr>
            </w:pPr>
            <w:r w:rsidRPr="00944E78">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C2176D" w14:textId="77777777" w:rsidR="007B2B0B" w:rsidRPr="00944E78" w:rsidRDefault="007B2B0B" w:rsidP="004E34C3">
            <w:pPr>
              <w:spacing w:line="276" w:lineRule="auto"/>
              <w:jc w:val="left"/>
              <w:rPr>
                <w:szCs w:val="20"/>
              </w:rPr>
            </w:pPr>
            <w:r w:rsidRPr="00944E78">
              <w:rPr>
                <w:szCs w:val="20"/>
              </w:rPr>
              <w:t>String</w:t>
            </w:r>
          </w:p>
        </w:tc>
      </w:tr>
      <w:tr w:rsidR="007B2B0B" w:rsidRPr="00944E78" w14:paraId="16456D1A"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7E0AF" w14:textId="77777777" w:rsidR="007B2B0B" w:rsidRPr="00944E78" w:rsidRDefault="007B2B0B" w:rsidP="004E34C3">
            <w:pPr>
              <w:spacing w:line="276" w:lineRule="auto"/>
              <w:jc w:val="left"/>
              <w:rPr>
                <w:szCs w:val="20"/>
              </w:rPr>
            </w:pPr>
            <w:r w:rsidRPr="00944E78">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37369" w14:textId="77777777" w:rsidR="007B2B0B" w:rsidRPr="00944E78" w:rsidRDefault="007B2B0B" w:rsidP="004E34C3">
            <w:pPr>
              <w:spacing w:line="276" w:lineRule="auto"/>
              <w:jc w:val="left"/>
              <w:rPr>
                <w:szCs w:val="20"/>
              </w:rPr>
            </w:pPr>
            <w:r w:rsidRPr="00944E78">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F7B2F" w14:textId="77777777" w:rsidR="007B2B0B" w:rsidRPr="00944E78" w:rsidRDefault="007B2B0B" w:rsidP="004E34C3">
            <w:pPr>
              <w:spacing w:line="276" w:lineRule="auto"/>
              <w:jc w:val="left"/>
              <w:rPr>
                <w:szCs w:val="20"/>
              </w:rPr>
            </w:pPr>
            <w:r w:rsidRPr="00944E78">
              <w:rPr>
                <w:szCs w:val="20"/>
              </w:rPr>
              <w:t>String</w:t>
            </w:r>
          </w:p>
        </w:tc>
      </w:tr>
      <w:tr w:rsidR="007B2B0B" w:rsidRPr="00944E78" w14:paraId="46717923"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74CAD" w14:textId="77777777" w:rsidR="007B2B0B" w:rsidRPr="00944E78" w:rsidRDefault="007B2B0B" w:rsidP="004E34C3">
            <w:pPr>
              <w:spacing w:line="276" w:lineRule="auto"/>
              <w:jc w:val="left"/>
              <w:rPr>
                <w:szCs w:val="20"/>
              </w:rPr>
            </w:pPr>
            <w:r w:rsidRPr="00944E78">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52E3C" w14:textId="77777777" w:rsidR="007B2B0B" w:rsidRPr="00944E78" w:rsidRDefault="007B2B0B" w:rsidP="004E34C3">
            <w:pPr>
              <w:spacing w:line="276" w:lineRule="auto"/>
              <w:jc w:val="left"/>
              <w:rPr>
                <w:szCs w:val="20"/>
              </w:rPr>
            </w:pPr>
            <w:r w:rsidRPr="00944E78">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8BA623" w14:textId="77777777" w:rsidR="007B2B0B" w:rsidRPr="00944E78" w:rsidRDefault="007B2B0B" w:rsidP="004E34C3">
            <w:pPr>
              <w:spacing w:line="276" w:lineRule="auto"/>
              <w:jc w:val="left"/>
              <w:rPr>
                <w:szCs w:val="20"/>
              </w:rPr>
            </w:pPr>
            <w:r w:rsidRPr="00944E78">
              <w:rPr>
                <w:szCs w:val="20"/>
              </w:rPr>
              <w:t>Datetime</w:t>
            </w:r>
          </w:p>
        </w:tc>
      </w:tr>
      <w:tr w:rsidR="007B2B0B" w:rsidRPr="00944E78" w14:paraId="17BCCE24"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10730" w14:textId="77777777" w:rsidR="007B2B0B" w:rsidRPr="00944E78" w:rsidRDefault="007B2B0B" w:rsidP="004E34C3">
            <w:pPr>
              <w:spacing w:line="276" w:lineRule="auto"/>
              <w:jc w:val="left"/>
              <w:rPr>
                <w:szCs w:val="20"/>
              </w:rPr>
            </w:pPr>
            <w:r w:rsidRPr="00944E78">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BD7D3F" w14:textId="77777777" w:rsidR="007B2B0B" w:rsidRPr="00944E78" w:rsidRDefault="007B2B0B" w:rsidP="004E34C3">
            <w:pPr>
              <w:spacing w:line="276" w:lineRule="auto"/>
              <w:jc w:val="left"/>
              <w:rPr>
                <w:szCs w:val="20"/>
              </w:rPr>
            </w:pPr>
            <w:r w:rsidRPr="00944E78">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7ADEA9" w14:textId="77777777" w:rsidR="007B2B0B" w:rsidRPr="00944E78" w:rsidRDefault="007B2B0B" w:rsidP="004E34C3">
            <w:pPr>
              <w:spacing w:line="276" w:lineRule="auto"/>
              <w:jc w:val="left"/>
              <w:rPr>
                <w:szCs w:val="20"/>
              </w:rPr>
            </w:pPr>
            <w:r w:rsidRPr="00944E78">
              <w:rPr>
                <w:szCs w:val="20"/>
              </w:rPr>
              <w:t>Bytes</w:t>
            </w:r>
          </w:p>
        </w:tc>
      </w:tr>
    </w:tbl>
    <w:p w14:paraId="5A2F63A8" w14:textId="7C94DE38" w:rsidR="005978F2" w:rsidRDefault="005239A7" w:rsidP="005239A7">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B86A4B" w:rsidRPr="00944E78" w14:paraId="15E9CDEB"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12EDFC" w14:textId="77777777" w:rsidR="007B2B0B" w:rsidRPr="005239A7" w:rsidRDefault="007B2B0B" w:rsidP="004E34C3">
            <w:pPr>
              <w:spacing w:line="276" w:lineRule="auto"/>
              <w:jc w:val="left"/>
              <w:rPr>
                <w:bCs/>
                <w:color w:val="000000" w:themeColor="text1"/>
                <w:szCs w:val="20"/>
              </w:rPr>
            </w:pPr>
            <w:r w:rsidRPr="005239A7">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40B197" w14:textId="77777777" w:rsidR="007B2B0B" w:rsidRPr="005239A7" w:rsidRDefault="007B2B0B" w:rsidP="004E34C3">
            <w:pPr>
              <w:spacing w:line="276" w:lineRule="auto"/>
              <w:jc w:val="left"/>
              <w:rPr>
                <w:bCs/>
                <w:color w:val="000000" w:themeColor="text1"/>
                <w:szCs w:val="20"/>
              </w:rPr>
            </w:pPr>
            <w:r w:rsidRPr="005239A7">
              <w:rPr>
                <w:bCs/>
                <w:color w:val="000000" w:themeColor="text1"/>
                <w:szCs w:val="20"/>
              </w:rPr>
              <w:t>Result Description</w:t>
            </w:r>
          </w:p>
        </w:tc>
      </w:tr>
      <w:tr w:rsidR="007B2B0B" w:rsidRPr="00944E78" w14:paraId="693532E7"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8D5E9A" w14:textId="77777777" w:rsidR="007B2B0B" w:rsidRPr="00944E78" w:rsidRDefault="007B2B0B" w:rsidP="004E34C3">
            <w:pPr>
              <w:spacing w:line="276" w:lineRule="auto"/>
              <w:jc w:val="left"/>
              <w:rPr>
                <w:szCs w:val="20"/>
              </w:rPr>
            </w:pPr>
            <w:r w:rsidRPr="00944E78">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73168E" w14:textId="5060A4D1" w:rsidR="007B2B0B" w:rsidRPr="00944E78" w:rsidRDefault="007B2B0B" w:rsidP="004E34C3">
            <w:pPr>
              <w:spacing w:line="276" w:lineRule="auto"/>
              <w:jc w:val="left"/>
              <w:rPr>
                <w:szCs w:val="20"/>
              </w:rPr>
            </w:pPr>
            <w:r w:rsidRPr="00944E78">
              <w:rPr>
                <w:szCs w:val="20"/>
              </w:rPr>
              <w:t>successful</w:t>
            </w:r>
            <w:r w:rsidR="00AA6702">
              <w:rPr>
                <w:szCs w:val="20"/>
              </w:rPr>
              <w:t xml:space="preserve"> </w:t>
            </w:r>
            <w:r w:rsidRPr="00944E78">
              <w:rPr>
                <w:szCs w:val="20"/>
              </w:rPr>
              <w:t>operation</w:t>
            </w:r>
          </w:p>
        </w:tc>
      </w:tr>
    </w:tbl>
    <w:p w14:paraId="45FC752A" w14:textId="5AD07A86" w:rsidR="005239A7" w:rsidRDefault="005239A7" w:rsidP="005239A7">
      <w:pPr>
        <w:pStyle w:val="Heading3"/>
        <w:sectPr w:rsidR="005239A7"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rsidRPr="00944E78" w14:paraId="4C3FD233"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11C7573" w14:textId="77777777" w:rsidR="007B2B0B" w:rsidRPr="00944E78" w:rsidRDefault="007B2B0B" w:rsidP="004E34C3">
            <w:pPr>
              <w:spacing w:line="276" w:lineRule="auto"/>
              <w:jc w:val="left"/>
              <w:rPr>
                <w:szCs w:val="20"/>
              </w:rPr>
            </w:pPr>
            <w:r w:rsidRPr="00944E78">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BD28D9F" w14:textId="77777777" w:rsidR="007B2B0B" w:rsidRPr="00944E78" w:rsidRDefault="007B2B0B" w:rsidP="004E34C3">
            <w:pPr>
              <w:spacing w:line="276" w:lineRule="auto"/>
              <w:jc w:val="left"/>
              <w:rPr>
                <w:szCs w:val="20"/>
              </w:rPr>
            </w:pPr>
            <w:r w:rsidRPr="00944E78">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7900C97" w14:textId="77777777" w:rsidR="007B2B0B" w:rsidRPr="00944E78" w:rsidRDefault="007B2B0B" w:rsidP="004E34C3">
            <w:pPr>
              <w:spacing w:line="276" w:lineRule="auto"/>
              <w:jc w:val="left"/>
              <w:rPr>
                <w:szCs w:val="20"/>
              </w:rPr>
            </w:pPr>
            <w:r w:rsidRPr="00944E78">
              <w:rPr>
                <w:szCs w:val="20"/>
              </w:rPr>
              <w:t>Error Description</w:t>
            </w:r>
          </w:p>
        </w:tc>
      </w:tr>
      <w:tr w:rsidR="00B86A4B" w:rsidRPr="00944E78" w14:paraId="6161B9E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6FC418" w14:textId="77777777" w:rsidR="007B2B0B" w:rsidRPr="00944E78" w:rsidRDefault="007B2B0B" w:rsidP="004E34C3">
            <w:pPr>
              <w:spacing w:line="276" w:lineRule="auto"/>
              <w:jc w:val="left"/>
              <w:rPr>
                <w:szCs w:val="20"/>
              </w:rPr>
            </w:pPr>
            <w:r w:rsidRPr="00944E78">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2B732" w14:textId="77777777" w:rsidR="007B2B0B" w:rsidRPr="00944E78" w:rsidRDefault="007B2B0B" w:rsidP="004E34C3">
            <w:pPr>
              <w:spacing w:line="276" w:lineRule="auto"/>
              <w:jc w:val="left"/>
              <w:rPr>
                <w:szCs w:val="20"/>
              </w:rPr>
            </w:pPr>
            <w:r w:rsidRPr="00944E78">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AB0E9" w14:textId="60F3ACA3" w:rsidR="007B2B0B" w:rsidRPr="00944E78" w:rsidRDefault="00244564" w:rsidP="004E34C3">
            <w:pPr>
              <w:spacing w:line="276" w:lineRule="auto"/>
              <w:jc w:val="left"/>
              <w:rPr>
                <w:szCs w:val="20"/>
              </w:rPr>
            </w:pPr>
            <w:r w:rsidRPr="00944E78">
              <w:rPr>
                <w:szCs w:val="20"/>
              </w:rPr>
              <w:t>Internal Server Error</w:t>
            </w:r>
          </w:p>
        </w:tc>
      </w:tr>
      <w:tr w:rsidR="00B86A4B" w:rsidRPr="00944E78" w14:paraId="38AC56F5"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4C167" w14:textId="77777777" w:rsidR="007B2B0B" w:rsidRPr="00944E78" w:rsidRDefault="007B2B0B" w:rsidP="004E34C3">
            <w:pPr>
              <w:spacing w:line="276" w:lineRule="auto"/>
              <w:jc w:val="left"/>
              <w:rPr>
                <w:szCs w:val="20"/>
              </w:rPr>
            </w:pPr>
            <w:r w:rsidRPr="00944E78">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C965D" w14:textId="77777777" w:rsidR="007B2B0B" w:rsidRPr="00944E78" w:rsidRDefault="007B2B0B" w:rsidP="004E34C3">
            <w:pPr>
              <w:spacing w:line="276" w:lineRule="auto"/>
              <w:jc w:val="left"/>
              <w:rPr>
                <w:szCs w:val="20"/>
              </w:rPr>
            </w:pPr>
            <w:r w:rsidRPr="00944E78">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5FE5F" w14:textId="611F5EC9" w:rsidR="007B2B0B" w:rsidRPr="005239A7" w:rsidRDefault="007B2B0B" w:rsidP="004E34C3">
            <w:pPr>
              <w:jc w:val="left"/>
            </w:pPr>
            <w:r w:rsidRPr="005239A7">
              <w:t>Unauthorized User</w:t>
            </w:r>
            <w:r w:rsidR="005239A7">
              <w:t xml:space="preserve"> or </w:t>
            </w:r>
            <w:r w:rsidR="00C658A5" w:rsidRPr="005239A7">
              <w:t>Header Token could be missing</w:t>
            </w:r>
          </w:p>
        </w:tc>
      </w:tr>
      <w:tr w:rsidR="00B86A4B" w:rsidRPr="00944E78" w14:paraId="0937579C"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0C3AE" w14:textId="77777777" w:rsidR="007B2B0B" w:rsidRPr="00944E78" w:rsidRDefault="007B2B0B" w:rsidP="004E34C3">
            <w:pPr>
              <w:spacing w:line="276" w:lineRule="auto"/>
              <w:jc w:val="left"/>
              <w:rPr>
                <w:szCs w:val="20"/>
              </w:rPr>
            </w:pPr>
            <w:r w:rsidRPr="00944E78">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FB969" w14:textId="77777777" w:rsidR="007B2B0B" w:rsidRPr="00944E78" w:rsidRDefault="007B2B0B" w:rsidP="004E34C3">
            <w:pPr>
              <w:spacing w:line="276" w:lineRule="auto"/>
              <w:jc w:val="left"/>
              <w:rPr>
                <w:szCs w:val="20"/>
              </w:rPr>
            </w:pPr>
            <w:r w:rsidRPr="00944E78">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8CAC3" w14:textId="77777777" w:rsidR="007B2B0B" w:rsidRPr="005239A7" w:rsidRDefault="007B2B0B" w:rsidP="004E34C3">
            <w:pPr>
              <w:jc w:val="left"/>
            </w:pPr>
            <w:r w:rsidRPr="005239A7">
              <w:t>Bad request</w:t>
            </w:r>
          </w:p>
        </w:tc>
      </w:tr>
    </w:tbl>
    <w:p w14:paraId="549D38E8" w14:textId="267E709C" w:rsidR="007B2B0B" w:rsidRPr="00347F48" w:rsidRDefault="007B2B0B" w:rsidP="005239A7">
      <w:pPr>
        <w:pStyle w:val="Heading3"/>
      </w:pPr>
      <w:r w:rsidRPr="00347F48">
        <w:t>Sample Response</w:t>
      </w:r>
    </w:p>
    <w:p w14:paraId="73BD1554" w14:textId="453B4925" w:rsidR="002D3B30" w:rsidRPr="00347F48" w:rsidRDefault="002D3B30" w:rsidP="002D3B30">
      <w:pPr>
        <w:spacing w:after="0" w:line="276" w:lineRule="auto"/>
        <w:rPr>
          <w:rFonts w:ascii="Consolas" w:eastAsia="Calibri" w:hAnsi="Consolas" w:cs="Arial"/>
          <w:bCs/>
          <w:szCs w:val="20"/>
        </w:rPr>
      </w:pPr>
      <w:r w:rsidRPr="00347F48">
        <w:rPr>
          <w:rFonts w:ascii="Consolas" w:eastAsia="Calibri" w:hAnsi="Consolas" w:cs="Arial"/>
          <w:bCs/>
          <w:szCs w:val="20"/>
        </w:rPr>
        <w:t xml:space="preserve">Conversion ID Deleted successfully from the </w:t>
      </w:r>
      <w:r w:rsidR="00A95E45" w:rsidRPr="00347F48">
        <w:rPr>
          <w:rFonts w:ascii="Consolas" w:eastAsia="Calibri" w:hAnsi="Consolas" w:cs="Arial"/>
          <w:bCs/>
          <w:szCs w:val="20"/>
        </w:rPr>
        <w:t>database:</w:t>
      </w:r>
      <w:r w:rsidRPr="00347F48">
        <w:rPr>
          <w:rFonts w:ascii="Consolas" w:eastAsia="Calibri" w:hAnsi="Consolas" w:cs="Arial"/>
          <w:bCs/>
          <w:szCs w:val="20"/>
        </w:rPr>
        <w:t xml:space="preserve"> CV369</w:t>
      </w:r>
    </w:p>
    <w:p w14:paraId="65F5445D" w14:textId="77777777" w:rsidR="001D7524" w:rsidRDefault="001D7524" w:rsidP="00D96554">
      <w:pPr>
        <w:pStyle w:val="Heading2"/>
        <w:sectPr w:rsidR="001D7524" w:rsidSect="001D5D79">
          <w:type w:val="continuous"/>
          <w:pgSz w:w="12240" w:h="20160" w:code="5"/>
          <w:pgMar w:top="1440" w:right="1440" w:bottom="1440" w:left="1440" w:header="720" w:footer="720" w:gutter="0"/>
          <w:cols w:space="720"/>
        </w:sectPr>
      </w:pPr>
    </w:p>
    <w:p w14:paraId="13F3384E" w14:textId="31E9808C" w:rsidR="00626DE9" w:rsidRPr="00440A49" w:rsidRDefault="001D7524" w:rsidP="00D96554">
      <w:pPr>
        <w:pStyle w:val="Heading2"/>
      </w:pPr>
      <w:bookmarkStart w:id="45" w:name="_Toc220593287"/>
      <w:r>
        <w:lastRenderedPageBreak/>
        <w:t>P</w:t>
      </w:r>
      <w:r w:rsidR="00626DE9" w:rsidRPr="00440A49">
        <w:t xml:space="preserve">OST </w:t>
      </w:r>
      <w:r w:rsidR="00AA6702">
        <w:t>-</w:t>
      </w:r>
      <w:r w:rsidR="00626DE9" w:rsidRPr="00440A49">
        <w:t xml:space="preserve"> Push </w:t>
      </w:r>
      <w:r w:rsidR="00200239" w:rsidRPr="00440A49">
        <w:t>to Target</w:t>
      </w:r>
      <w:bookmarkEnd w:id="45"/>
    </w:p>
    <w:p w14:paraId="3977117A" w14:textId="64D039A8" w:rsidR="008D76A4" w:rsidRDefault="008D76A4" w:rsidP="008D76A4">
      <w:r w:rsidRPr="008D76A4">
        <w:t xml:space="preserve">This API facilitates the creation of </w:t>
      </w:r>
      <w:r w:rsidR="007B1029">
        <w:t>MBOM</w:t>
      </w:r>
      <w:r w:rsidR="007B1029" w:rsidRPr="008D76A4">
        <w:t xml:space="preserve"> </w:t>
      </w:r>
      <w:r w:rsidRPr="008D76A4">
        <w:t>in the target system.</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997"/>
        <w:gridCol w:w="6363"/>
      </w:tblGrid>
      <w:tr w:rsidR="00150E67" w:rsidRPr="00944E78" w14:paraId="5FE7491D" w14:textId="77777777" w:rsidTr="00B86A4B">
        <w:trPr>
          <w:trHeight w:val="75"/>
        </w:trPr>
        <w:tc>
          <w:tcPr>
            <w:tcW w:w="16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4C7878" w14:textId="77777777" w:rsidR="00626DE9" w:rsidRPr="00944E78" w:rsidRDefault="00626DE9" w:rsidP="004E34C3">
            <w:pPr>
              <w:spacing w:line="276" w:lineRule="auto"/>
              <w:jc w:val="left"/>
              <w:rPr>
                <w:szCs w:val="20"/>
              </w:rPr>
            </w:pPr>
            <w:r w:rsidRPr="00944E78">
              <w:rPr>
                <w:szCs w:val="20"/>
              </w:rPr>
              <w:t>PROTOCOL</w:t>
            </w:r>
          </w:p>
        </w:tc>
        <w:tc>
          <w:tcPr>
            <w:tcW w:w="33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66FAE" w14:textId="3D4E6DA9" w:rsidR="00626DE9" w:rsidRPr="00944E78" w:rsidRDefault="00626DE9" w:rsidP="004E34C3">
            <w:pPr>
              <w:spacing w:line="276" w:lineRule="auto"/>
              <w:jc w:val="left"/>
              <w:rPr>
                <w:szCs w:val="20"/>
              </w:rPr>
            </w:pPr>
            <w:r w:rsidRPr="00944E78">
              <w:rPr>
                <w:szCs w:val="20"/>
              </w:rPr>
              <w:t>HTTPS</w:t>
            </w:r>
          </w:p>
        </w:tc>
      </w:tr>
      <w:tr w:rsidR="00150E67" w:rsidRPr="00944E78" w14:paraId="55848C63" w14:textId="77777777" w:rsidTr="00B86A4B">
        <w:trPr>
          <w:trHeight w:val="48"/>
        </w:trPr>
        <w:tc>
          <w:tcPr>
            <w:tcW w:w="16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6ECD4BF" w14:textId="14CAA08D" w:rsidR="00626DE9" w:rsidRPr="00944E78" w:rsidRDefault="00C658A5" w:rsidP="004E34C3">
            <w:pPr>
              <w:spacing w:line="276" w:lineRule="auto"/>
              <w:jc w:val="left"/>
              <w:rPr>
                <w:szCs w:val="20"/>
              </w:rPr>
            </w:pPr>
            <w:r>
              <w:rPr>
                <w:szCs w:val="20"/>
              </w:rPr>
              <w:t>PATH (Public Exposure)</w:t>
            </w:r>
          </w:p>
        </w:tc>
        <w:tc>
          <w:tcPr>
            <w:tcW w:w="33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AA7CDB" w14:textId="3CC5609A" w:rsidR="00626DE9" w:rsidRPr="00944E78" w:rsidRDefault="00944E78" w:rsidP="004E34C3">
            <w:pPr>
              <w:spacing w:line="276" w:lineRule="auto"/>
              <w:jc w:val="left"/>
              <w:rPr>
                <w:szCs w:val="20"/>
              </w:rPr>
            </w:pPr>
            <w:hyperlink r:id="rId41" w:history="1">
              <w:r w:rsidRPr="00C35CC2">
                <w:rPr>
                  <w:rStyle w:val="Hyperlink"/>
                  <w:szCs w:val="20"/>
                </w:rPr>
                <w:t>https://ixts-dev-apim.azure-api.net/mbom/create</w:t>
              </w:r>
            </w:hyperlink>
            <w:r>
              <w:rPr>
                <w:szCs w:val="20"/>
              </w:rPr>
              <w:t xml:space="preserve"> </w:t>
            </w:r>
          </w:p>
        </w:tc>
      </w:tr>
      <w:tr w:rsidR="00150E67" w:rsidRPr="00944E78" w14:paraId="3D02AC34" w14:textId="77777777" w:rsidTr="00B86A4B">
        <w:trPr>
          <w:trHeight w:val="62"/>
        </w:trPr>
        <w:tc>
          <w:tcPr>
            <w:tcW w:w="16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90A9FF5" w14:textId="77777777" w:rsidR="00626DE9" w:rsidRPr="00944E78" w:rsidRDefault="00626DE9" w:rsidP="004E34C3">
            <w:pPr>
              <w:spacing w:line="276" w:lineRule="auto"/>
              <w:jc w:val="left"/>
              <w:rPr>
                <w:szCs w:val="20"/>
              </w:rPr>
            </w:pPr>
            <w:r w:rsidRPr="00944E78">
              <w:rPr>
                <w:szCs w:val="20"/>
              </w:rPr>
              <w:t>METHOD</w:t>
            </w:r>
          </w:p>
        </w:tc>
        <w:tc>
          <w:tcPr>
            <w:tcW w:w="33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76CB9" w14:textId="04D1BB99" w:rsidR="00626DE9" w:rsidRPr="00944E78" w:rsidRDefault="00626DE9" w:rsidP="004E34C3">
            <w:pPr>
              <w:spacing w:line="276" w:lineRule="auto"/>
              <w:jc w:val="left"/>
              <w:rPr>
                <w:szCs w:val="20"/>
              </w:rPr>
            </w:pPr>
            <w:r w:rsidRPr="00944E78">
              <w:rPr>
                <w:szCs w:val="20"/>
              </w:rPr>
              <w:t>POST</w:t>
            </w:r>
          </w:p>
        </w:tc>
      </w:tr>
      <w:tr w:rsidR="00150E67" w:rsidRPr="00944E78" w14:paraId="7242F88C" w14:textId="77777777" w:rsidTr="00B86A4B">
        <w:trPr>
          <w:trHeight w:val="110"/>
        </w:trPr>
        <w:tc>
          <w:tcPr>
            <w:tcW w:w="16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A952D2B" w14:textId="77777777" w:rsidR="00626DE9" w:rsidRPr="00944E78" w:rsidRDefault="00626DE9" w:rsidP="004E34C3">
            <w:pPr>
              <w:spacing w:line="276" w:lineRule="auto"/>
              <w:jc w:val="left"/>
              <w:rPr>
                <w:szCs w:val="20"/>
              </w:rPr>
            </w:pPr>
            <w:r w:rsidRPr="00944E78">
              <w:rPr>
                <w:szCs w:val="20"/>
              </w:rPr>
              <w:t>CONTENT TYPE</w:t>
            </w:r>
          </w:p>
        </w:tc>
        <w:tc>
          <w:tcPr>
            <w:tcW w:w="33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A223" w14:textId="77777777" w:rsidR="00626DE9" w:rsidRPr="00944E78" w:rsidRDefault="00626DE9" w:rsidP="004E34C3">
            <w:pPr>
              <w:spacing w:line="276" w:lineRule="auto"/>
              <w:jc w:val="left"/>
              <w:rPr>
                <w:szCs w:val="20"/>
              </w:rPr>
            </w:pPr>
            <w:r w:rsidRPr="00944E78">
              <w:rPr>
                <w:szCs w:val="20"/>
              </w:rPr>
              <w:t>application / json</w:t>
            </w:r>
          </w:p>
        </w:tc>
      </w:tr>
      <w:tr w:rsidR="00150E67" w:rsidRPr="00944E78" w14:paraId="79E3B855" w14:textId="77777777" w:rsidTr="00B86A4B">
        <w:trPr>
          <w:trHeight w:val="110"/>
        </w:trPr>
        <w:tc>
          <w:tcPr>
            <w:tcW w:w="16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45F8EA" w14:textId="21532AD6" w:rsidR="00626DE9" w:rsidRPr="00944E78" w:rsidRDefault="0020371D" w:rsidP="004E34C3">
            <w:pPr>
              <w:spacing w:line="276" w:lineRule="auto"/>
              <w:jc w:val="left"/>
              <w:rPr>
                <w:szCs w:val="20"/>
              </w:rPr>
            </w:pPr>
            <w:r w:rsidRPr="00944E78">
              <w:rPr>
                <w:szCs w:val="20"/>
              </w:rPr>
              <w:t>Query Parameter</w:t>
            </w:r>
          </w:p>
        </w:tc>
        <w:tc>
          <w:tcPr>
            <w:tcW w:w="33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6AEBC5" w14:textId="33BE46D0" w:rsidR="00626DE9" w:rsidRPr="00944E78" w:rsidRDefault="00873CC8" w:rsidP="004E34C3">
            <w:pPr>
              <w:jc w:val="left"/>
              <w:rPr>
                <w:szCs w:val="20"/>
              </w:rPr>
            </w:pPr>
            <w:proofErr w:type="spellStart"/>
            <w:r w:rsidRPr="00944E78">
              <w:rPr>
                <w:szCs w:val="20"/>
              </w:rPr>
              <w:t>target_system</w:t>
            </w:r>
            <w:proofErr w:type="spellEnd"/>
            <w:r w:rsidRPr="00944E78">
              <w:rPr>
                <w:szCs w:val="20"/>
              </w:rPr>
              <w:t xml:space="preserve">, </w:t>
            </w:r>
            <w:proofErr w:type="spellStart"/>
            <w:r w:rsidRPr="00944E78">
              <w:rPr>
                <w:szCs w:val="20"/>
              </w:rPr>
              <w:t>entity_set_name</w:t>
            </w:r>
            <w:proofErr w:type="spellEnd"/>
            <w:r w:rsidRPr="00944E78">
              <w:rPr>
                <w:szCs w:val="20"/>
              </w:rPr>
              <w:t xml:space="preserve">, type, </w:t>
            </w:r>
            <w:proofErr w:type="spellStart"/>
            <w:r w:rsidRPr="00944E78">
              <w:rPr>
                <w:szCs w:val="20"/>
              </w:rPr>
              <w:t>conversion_id</w:t>
            </w:r>
            <w:proofErr w:type="spellEnd"/>
          </w:p>
        </w:tc>
      </w:tr>
    </w:tbl>
    <w:p w14:paraId="60885376" w14:textId="6708154F" w:rsidR="00626DE9" w:rsidRPr="00440A49" w:rsidRDefault="001D7524" w:rsidP="001D7524">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093"/>
        <w:gridCol w:w="4838"/>
        <w:gridCol w:w="670"/>
        <w:gridCol w:w="760"/>
      </w:tblGrid>
      <w:tr w:rsidR="00D55946" w:rsidRPr="00944E78" w14:paraId="5EB16229" w14:textId="77777777" w:rsidTr="00B86A4B">
        <w:trPr>
          <w:trHeight w:val="407"/>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5D17013" w14:textId="77777777" w:rsidR="00626DE9" w:rsidRPr="00944E78" w:rsidRDefault="00626DE9" w:rsidP="004E34C3">
            <w:pPr>
              <w:spacing w:line="276" w:lineRule="auto"/>
              <w:jc w:val="left"/>
              <w:rPr>
                <w:szCs w:val="20"/>
              </w:rPr>
            </w:pPr>
            <w:r w:rsidRPr="00944E78">
              <w:rPr>
                <w:szCs w:val="20"/>
              </w:rPr>
              <w:t>Parameter</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C54E5C" w14:textId="77777777" w:rsidR="00626DE9" w:rsidRPr="00944E78" w:rsidRDefault="00626DE9" w:rsidP="004E34C3">
            <w:pPr>
              <w:spacing w:line="276" w:lineRule="auto"/>
              <w:jc w:val="left"/>
              <w:rPr>
                <w:szCs w:val="20"/>
              </w:rPr>
            </w:pPr>
            <w:r w:rsidRPr="00944E78">
              <w:rPr>
                <w:szCs w:val="20"/>
              </w:rPr>
              <w:t>Description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5C07E0" w14:textId="77777777" w:rsidR="00626DE9" w:rsidRPr="00944E78" w:rsidRDefault="00626DE9" w:rsidP="004E34C3">
            <w:pPr>
              <w:spacing w:line="276" w:lineRule="auto"/>
              <w:jc w:val="left"/>
              <w:rPr>
                <w:szCs w:val="20"/>
              </w:rPr>
            </w:pPr>
            <w:r w:rsidRPr="00944E78">
              <w:rPr>
                <w:szCs w:val="20"/>
              </w:rPr>
              <w:t>M/O*</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A6D7CC" w14:textId="77777777" w:rsidR="00626DE9" w:rsidRPr="00944E78" w:rsidRDefault="00626DE9" w:rsidP="004E34C3">
            <w:pPr>
              <w:spacing w:line="276" w:lineRule="auto"/>
              <w:jc w:val="left"/>
              <w:rPr>
                <w:szCs w:val="20"/>
              </w:rPr>
            </w:pPr>
            <w:r w:rsidRPr="00944E78">
              <w:rPr>
                <w:szCs w:val="20"/>
              </w:rPr>
              <w:t>Type</w:t>
            </w:r>
          </w:p>
        </w:tc>
      </w:tr>
      <w:tr w:rsidR="00D55946" w:rsidRPr="00944E78" w14:paraId="69BA4B30" w14:textId="77777777" w:rsidTr="00B86A4B">
        <w:trPr>
          <w:trHeight w:val="283"/>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0FA073" w14:textId="77777777" w:rsidR="00626DE9" w:rsidRPr="00944E78" w:rsidRDefault="00626DE9" w:rsidP="004E34C3">
            <w:pPr>
              <w:spacing w:line="276" w:lineRule="auto"/>
              <w:jc w:val="left"/>
              <w:rPr>
                <w:szCs w:val="20"/>
              </w:rPr>
            </w:pPr>
            <w:r w:rsidRPr="00944E78">
              <w:rPr>
                <w:szCs w:val="20"/>
              </w:rPr>
              <w:t>Authorization</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B48A6" w14:textId="77777777" w:rsidR="00626DE9" w:rsidRPr="00944E78" w:rsidRDefault="00626DE9" w:rsidP="004E34C3">
            <w:pPr>
              <w:spacing w:line="276" w:lineRule="auto"/>
              <w:jc w:val="left"/>
              <w:rPr>
                <w:szCs w:val="20"/>
              </w:rPr>
            </w:pPr>
            <w:r w:rsidRPr="00944E78">
              <w:rPr>
                <w:szCs w:val="20"/>
              </w:rPr>
              <w:t>Token acquired from Azure B2C based on the user credentials for further API calls.</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EDF38" w14:textId="77777777" w:rsidR="00626DE9" w:rsidRPr="00944E78" w:rsidRDefault="00626DE9" w:rsidP="004E34C3">
            <w:pPr>
              <w:spacing w:line="276" w:lineRule="auto"/>
              <w:jc w:val="left"/>
              <w:rPr>
                <w:szCs w:val="20"/>
              </w:rPr>
            </w:pPr>
            <w:r w:rsidRPr="00944E78">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765C28" w14:textId="77777777" w:rsidR="00626DE9" w:rsidRPr="00944E78" w:rsidRDefault="00626DE9" w:rsidP="004E34C3">
            <w:pPr>
              <w:spacing w:line="276" w:lineRule="auto"/>
              <w:jc w:val="left"/>
              <w:rPr>
                <w:szCs w:val="20"/>
              </w:rPr>
            </w:pPr>
            <w:r w:rsidRPr="00944E78">
              <w:rPr>
                <w:szCs w:val="20"/>
              </w:rPr>
              <w:t>String</w:t>
            </w:r>
          </w:p>
        </w:tc>
      </w:tr>
      <w:tr w:rsidR="00D55946" w:rsidRPr="00944E78" w14:paraId="5CF1AD4F" w14:textId="77777777" w:rsidTr="00B86A4B">
        <w:trPr>
          <w:trHeight w:val="59"/>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E3566B" w14:textId="77777777" w:rsidR="00626DE9" w:rsidRPr="00944E78" w:rsidRDefault="00626DE9" w:rsidP="004E34C3">
            <w:pPr>
              <w:spacing w:line="276" w:lineRule="auto"/>
              <w:jc w:val="left"/>
              <w:rPr>
                <w:szCs w:val="20"/>
              </w:rPr>
            </w:pPr>
            <w:r w:rsidRPr="00944E78">
              <w:rPr>
                <w:szCs w:val="20"/>
              </w:rPr>
              <w:t>Content-Type</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770283" w14:textId="77777777" w:rsidR="00626DE9" w:rsidRPr="00944E78" w:rsidRDefault="00626DE9" w:rsidP="004E34C3">
            <w:pPr>
              <w:spacing w:line="276" w:lineRule="auto"/>
              <w:jc w:val="left"/>
              <w:rPr>
                <w:szCs w:val="20"/>
              </w:rPr>
            </w:pPr>
            <w:r w:rsidRPr="00944E78">
              <w:rPr>
                <w:szCs w:val="20"/>
              </w:rPr>
              <w:t xml:space="preserve">Length of content.  </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A84BE8" w14:textId="77777777" w:rsidR="00626DE9" w:rsidRPr="00944E78" w:rsidRDefault="00626DE9" w:rsidP="004E34C3">
            <w:pPr>
              <w:spacing w:line="276" w:lineRule="auto"/>
              <w:jc w:val="left"/>
              <w:rPr>
                <w:szCs w:val="20"/>
              </w:rPr>
            </w:pPr>
            <w:r w:rsidRPr="00944E78">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4E7E9" w14:textId="77777777" w:rsidR="00626DE9" w:rsidRPr="00944E78" w:rsidRDefault="00626DE9" w:rsidP="004E34C3">
            <w:pPr>
              <w:spacing w:line="276" w:lineRule="auto"/>
              <w:jc w:val="left"/>
              <w:rPr>
                <w:szCs w:val="20"/>
              </w:rPr>
            </w:pPr>
            <w:r w:rsidRPr="00944E78">
              <w:rPr>
                <w:szCs w:val="20"/>
              </w:rPr>
              <w:t>String</w:t>
            </w:r>
          </w:p>
        </w:tc>
      </w:tr>
      <w:tr w:rsidR="00D55946" w:rsidRPr="00944E78" w14:paraId="36879D7C" w14:textId="77777777" w:rsidTr="00B86A4B">
        <w:trPr>
          <w:trHeight w:val="59"/>
        </w:trPr>
        <w:tc>
          <w:tcPr>
            <w:tcW w:w="16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BDE1AD" w14:textId="7AE86E9F" w:rsidR="00873CC8" w:rsidRPr="00944E78" w:rsidRDefault="00873CC8" w:rsidP="004E34C3">
            <w:pPr>
              <w:spacing w:line="276" w:lineRule="auto"/>
              <w:jc w:val="left"/>
              <w:rPr>
                <w:szCs w:val="20"/>
              </w:rPr>
            </w:pPr>
            <w:r w:rsidRPr="00944E78">
              <w:rPr>
                <w:szCs w:val="20"/>
              </w:rPr>
              <w:t>Ocp-Apim-Subscription-Key</w:t>
            </w:r>
          </w:p>
        </w:tc>
        <w:tc>
          <w:tcPr>
            <w:tcW w:w="25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76D83" w14:textId="6BE2D2E1" w:rsidR="00873CC8" w:rsidRPr="00944E78" w:rsidRDefault="00873CC8" w:rsidP="004E34C3">
            <w:pPr>
              <w:spacing w:line="276" w:lineRule="auto"/>
              <w:jc w:val="left"/>
              <w:rPr>
                <w:szCs w:val="20"/>
              </w:rPr>
            </w:pPr>
            <w:r w:rsidRPr="00944E78">
              <w:rPr>
                <w:szCs w:val="20"/>
              </w:rPr>
              <w:t>Subscription-key of the application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80EEE4" w14:textId="77C0F892" w:rsidR="00873CC8" w:rsidRPr="00944E78" w:rsidRDefault="00873CC8" w:rsidP="004E34C3">
            <w:pPr>
              <w:spacing w:line="276" w:lineRule="auto"/>
              <w:jc w:val="left"/>
              <w:rPr>
                <w:szCs w:val="20"/>
              </w:rPr>
            </w:pPr>
            <w:r w:rsidRPr="00944E78">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59726D" w14:textId="3BC092A8" w:rsidR="00873CC8" w:rsidRPr="00944E78" w:rsidRDefault="00873CC8" w:rsidP="004E34C3">
            <w:pPr>
              <w:spacing w:line="276" w:lineRule="auto"/>
              <w:jc w:val="left"/>
              <w:rPr>
                <w:szCs w:val="20"/>
              </w:rPr>
            </w:pPr>
            <w:r w:rsidRPr="00944E78">
              <w:rPr>
                <w:szCs w:val="20"/>
              </w:rPr>
              <w:t>String</w:t>
            </w:r>
          </w:p>
        </w:tc>
      </w:tr>
    </w:tbl>
    <w:p w14:paraId="3E929D78" w14:textId="23E5606C" w:rsidR="00626DE9" w:rsidRPr="00944E78" w:rsidRDefault="00626DE9" w:rsidP="00626DE9">
      <w:pPr>
        <w:spacing w:after="0" w:line="276" w:lineRule="auto"/>
        <w:rPr>
          <w:rFonts w:eastAsia="Calibri" w:cs="Arial"/>
          <w:bCs/>
          <w:szCs w:val="20"/>
        </w:rPr>
      </w:pPr>
      <w:r w:rsidRPr="00944E78">
        <w:rPr>
          <w:rFonts w:eastAsia="Calibri" w:cs="Arial"/>
          <w:bCs/>
          <w:szCs w:val="20"/>
        </w:rPr>
        <w:t>*Mandatory / Optional</w:t>
      </w:r>
    </w:p>
    <w:p w14:paraId="19AFE268" w14:textId="28BA9BF4" w:rsidR="00626DE9" w:rsidRPr="00440A49" w:rsidRDefault="002C1AC1" w:rsidP="002C1AC1">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rsidRPr="00944E78" w14:paraId="4A25E384"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8243FCF" w14:textId="77777777" w:rsidR="00626DE9" w:rsidRPr="00944E78" w:rsidRDefault="00626DE9" w:rsidP="004E34C3">
            <w:pPr>
              <w:spacing w:line="276" w:lineRule="auto"/>
              <w:jc w:val="left"/>
              <w:rPr>
                <w:szCs w:val="20"/>
              </w:rPr>
            </w:pPr>
            <w:r w:rsidRPr="00944E78">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1B0B946" w14:textId="77777777" w:rsidR="00626DE9" w:rsidRPr="00944E78" w:rsidRDefault="00626DE9" w:rsidP="004E34C3">
            <w:pPr>
              <w:spacing w:line="276" w:lineRule="auto"/>
              <w:jc w:val="left"/>
              <w:rPr>
                <w:szCs w:val="20"/>
              </w:rPr>
            </w:pPr>
            <w:r w:rsidRPr="00944E78">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3C07A70" w14:textId="77777777" w:rsidR="00626DE9" w:rsidRPr="00944E78" w:rsidRDefault="00626DE9" w:rsidP="004E34C3">
            <w:pPr>
              <w:spacing w:line="276" w:lineRule="auto"/>
              <w:jc w:val="left"/>
              <w:rPr>
                <w:szCs w:val="20"/>
              </w:rPr>
            </w:pPr>
            <w:r w:rsidRPr="00944E78">
              <w:rPr>
                <w:szCs w:val="20"/>
              </w:rPr>
              <w:t>Type</w:t>
            </w:r>
          </w:p>
        </w:tc>
      </w:tr>
      <w:tr w:rsidR="00626DE9" w:rsidRPr="00944E78" w14:paraId="0A744927"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62E13" w14:textId="77777777" w:rsidR="00626DE9" w:rsidRPr="00944E78" w:rsidRDefault="00626DE9" w:rsidP="004E34C3">
            <w:pPr>
              <w:spacing w:line="276" w:lineRule="auto"/>
              <w:jc w:val="left"/>
              <w:rPr>
                <w:szCs w:val="20"/>
              </w:rPr>
            </w:pPr>
            <w:r w:rsidRPr="00944E78">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250B0" w14:textId="77777777" w:rsidR="00626DE9" w:rsidRPr="00944E78" w:rsidRDefault="00626DE9" w:rsidP="004E34C3">
            <w:pPr>
              <w:spacing w:line="276" w:lineRule="auto"/>
              <w:jc w:val="left"/>
              <w:rPr>
                <w:szCs w:val="20"/>
              </w:rPr>
            </w:pPr>
            <w:r w:rsidRPr="00944E78">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8E5C35" w14:textId="77777777" w:rsidR="00626DE9" w:rsidRPr="00944E78" w:rsidRDefault="00626DE9" w:rsidP="004E34C3">
            <w:pPr>
              <w:spacing w:line="276" w:lineRule="auto"/>
              <w:jc w:val="left"/>
              <w:rPr>
                <w:szCs w:val="20"/>
              </w:rPr>
            </w:pPr>
            <w:r w:rsidRPr="00944E78">
              <w:rPr>
                <w:szCs w:val="20"/>
              </w:rPr>
              <w:t>String</w:t>
            </w:r>
          </w:p>
        </w:tc>
      </w:tr>
      <w:tr w:rsidR="00626DE9" w:rsidRPr="00944E78" w14:paraId="57CAB138"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7263A" w14:textId="77777777" w:rsidR="00626DE9" w:rsidRPr="00944E78" w:rsidRDefault="00626DE9" w:rsidP="004E34C3">
            <w:pPr>
              <w:spacing w:line="276" w:lineRule="auto"/>
              <w:jc w:val="left"/>
              <w:rPr>
                <w:szCs w:val="20"/>
              </w:rPr>
            </w:pPr>
            <w:r w:rsidRPr="00944E78">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F2365E" w14:textId="77777777" w:rsidR="00626DE9" w:rsidRPr="00944E78" w:rsidRDefault="00626DE9" w:rsidP="004E34C3">
            <w:pPr>
              <w:spacing w:line="276" w:lineRule="auto"/>
              <w:jc w:val="left"/>
              <w:rPr>
                <w:szCs w:val="20"/>
              </w:rPr>
            </w:pPr>
            <w:r w:rsidRPr="00944E78">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1C8FEF" w14:textId="77777777" w:rsidR="00626DE9" w:rsidRPr="00944E78" w:rsidRDefault="00626DE9" w:rsidP="004E34C3">
            <w:pPr>
              <w:spacing w:line="276" w:lineRule="auto"/>
              <w:jc w:val="left"/>
              <w:rPr>
                <w:szCs w:val="20"/>
              </w:rPr>
            </w:pPr>
            <w:r w:rsidRPr="00944E78">
              <w:rPr>
                <w:szCs w:val="20"/>
              </w:rPr>
              <w:t>String</w:t>
            </w:r>
          </w:p>
        </w:tc>
      </w:tr>
      <w:tr w:rsidR="00626DE9" w:rsidRPr="00944E78" w14:paraId="0E69FFCC"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D92AE" w14:textId="77777777" w:rsidR="00626DE9" w:rsidRPr="00944E78" w:rsidRDefault="00626DE9" w:rsidP="004E34C3">
            <w:pPr>
              <w:spacing w:line="276" w:lineRule="auto"/>
              <w:jc w:val="left"/>
              <w:rPr>
                <w:szCs w:val="20"/>
              </w:rPr>
            </w:pPr>
            <w:r w:rsidRPr="00944E78">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0CED0" w14:textId="77777777" w:rsidR="00626DE9" w:rsidRPr="00944E78" w:rsidRDefault="00626DE9" w:rsidP="004E34C3">
            <w:pPr>
              <w:spacing w:line="276" w:lineRule="auto"/>
              <w:jc w:val="left"/>
              <w:rPr>
                <w:szCs w:val="20"/>
              </w:rPr>
            </w:pPr>
            <w:r w:rsidRPr="00944E78">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AE4D8" w14:textId="77777777" w:rsidR="00626DE9" w:rsidRPr="00944E78" w:rsidRDefault="00626DE9" w:rsidP="004E34C3">
            <w:pPr>
              <w:spacing w:line="276" w:lineRule="auto"/>
              <w:jc w:val="left"/>
              <w:rPr>
                <w:szCs w:val="20"/>
              </w:rPr>
            </w:pPr>
            <w:r w:rsidRPr="00944E78">
              <w:rPr>
                <w:szCs w:val="20"/>
              </w:rPr>
              <w:t>Datetime</w:t>
            </w:r>
          </w:p>
        </w:tc>
      </w:tr>
      <w:tr w:rsidR="00626DE9" w:rsidRPr="00944E78" w14:paraId="564FA592"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86F9F9" w14:textId="77777777" w:rsidR="00626DE9" w:rsidRPr="00944E78" w:rsidRDefault="00626DE9" w:rsidP="004E34C3">
            <w:pPr>
              <w:spacing w:line="276" w:lineRule="auto"/>
              <w:jc w:val="left"/>
              <w:rPr>
                <w:szCs w:val="20"/>
              </w:rPr>
            </w:pPr>
            <w:r w:rsidRPr="00944E78">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07629" w14:textId="77777777" w:rsidR="00626DE9" w:rsidRPr="00944E78" w:rsidRDefault="00626DE9" w:rsidP="004E34C3">
            <w:pPr>
              <w:spacing w:line="276" w:lineRule="auto"/>
              <w:jc w:val="left"/>
              <w:rPr>
                <w:szCs w:val="20"/>
              </w:rPr>
            </w:pPr>
            <w:r w:rsidRPr="00944E78">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31DF48" w14:textId="77777777" w:rsidR="00626DE9" w:rsidRPr="00944E78" w:rsidRDefault="00626DE9" w:rsidP="004E34C3">
            <w:pPr>
              <w:spacing w:line="276" w:lineRule="auto"/>
              <w:jc w:val="left"/>
              <w:rPr>
                <w:szCs w:val="20"/>
              </w:rPr>
            </w:pPr>
            <w:r w:rsidRPr="00944E78">
              <w:rPr>
                <w:szCs w:val="20"/>
              </w:rPr>
              <w:t>Bytes</w:t>
            </w:r>
          </w:p>
        </w:tc>
      </w:tr>
    </w:tbl>
    <w:p w14:paraId="26183E80" w14:textId="27E88654" w:rsidR="005978F2" w:rsidRDefault="002C1AC1" w:rsidP="002C1AC1">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rsidRPr="00944E78" w14:paraId="2477DBDC"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B5C2BB" w14:textId="77777777" w:rsidR="00626DE9" w:rsidRPr="002C1AC1" w:rsidRDefault="00626DE9" w:rsidP="004E34C3">
            <w:pPr>
              <w:spacing w:line="276" w:lineRule="auto"/>
              <w:jc w:val="left"/>
              <w:rPr>
                <w:bCs/>
                <w:color w:val="000000" w:themeColor="text1"/>
                <w:szCs w:val="20"/>
              </w:rPr>
            </w:pPr>
            <w:r w:rsidRPr="002C1AC1">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FC41DE" w14:textId="77777777" w:rsidR="00626DE9" w:rsidRPr="002C1AC1" w:rsidRDefault="00626DE9" w:rsidP="004E34C3">
            <w:pPr>
              <w:spacing w:line="276" w:lineRule="auto"/>
              <w:jc w:val="left"/>
              <w:rPr>
                <w:bCs/>
                <w:color w:val="000000" w:themeColor="text1"/>
                <w:szCs w:val="20"/>
              </w:rPr>
            </w:pPr>
            <w:r w:rsidRPr="002C1AC1">
              <w:rPr>
                <w:bCs/>
                <w:color w:val="000000" w:themeColor="text1"/>
                <w:szCs w:val="20"/>
              </w:rPr>
              <w:t>Result Description</w:t>
            </w:r>
          </w:p>
        </w:tc>
      </w:tr>
      <w:tr w:rsidR="00626DE9" w:rsidRPr="00944E78" w14:paraId="7A124E86"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3A444A" w14:textId="77777777" w:rsidR="00626DE9" w:rsidRPr="00944E78" w:rsidRDefault="00626DE9" w:rsidP="004E34C3">
            <w:pPr>
              <w:spacing w:line="276" w:lineRule="auto"/>
              <w:jc w:val="left"/>
              <w:rPr>
                <w:szCs w:val="20"/>
              </w:rPr>
            </w:pPr>
            <w:r w:rsidRPr="00944E78">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A9BA8" w14:textId="7D810079" w:rsidR="00626DE9" w:rsidRPr="00944E78" w:rsidRDefault="00626DE9" w:rsidP="004E34C3">
            <w:pPr>
              <w:spacing w:line="276" w:lineRule="auto"/>
              <w:jc w:val="left"/>
              <w:rPr>
                <w:szCs w:val="20"/>
              </w:rPr>
            </w:pPr>
            <w:r w:rsidRPr="00944E78">
              <w:rPr>
                <w:szCs w:val="20"/>
              </w:rPr>
              <w:t>successful</w:t>
            </w:r>
            <w:r w:rsidR="00AA6702">
              <w:rPr>
                <w:szCs w:val="20"/>
              </w:rPr>
              <w:t xml:space="preserve"> </w:t>
            </w:r>
            <w:r w:rsidRPr="00944E78">
              <w:rPr>
                <w:szCs w:val="20"/>
              </w:rPr>
              <w:t>operation</w:t>
            </w:r>
          </w:p>
        </w:tc>
      </w:tr>
    </w:tbl>
    <w:p w14:paraId="64FF4871" w14:textId="17EC4178" w:rsidR="002C1AC1" w:rsidRDefault="002C1AC1" w:rsidP="002C1AC1">
      <w:pPr>
        <w:pStyle w:val="Heading3"/>
        <w:sectPr w:rsidR="002C1AC1"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rsidRPr="00944E78" w14:paraId="0CD8F6AD"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3356D17" w14:textId="77777777" w:rsidR="00626DE9" w:rsidRPr="00944E78" w:rsidRDefault="00626DE9" w:rsidP="004E34C3">
            <w:pPr>
              <w:spacing w:line="276" w:lineRule="auto"/>
              <w:jc w:val="left"/>
              <w:rPr>
                <w:szCs w:val="20"/>
              </w:rPr>
            </w:pPr>
            <w:r w:rsidRPr="00944E78">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A6B0BF" w14:textId="77777777" w:rsidR="00626DE9" w:rsidRPr="00944E78" w:rsidRDefault="00626DE9" w:rsidP="004E34C3">
            <w:pPr>
              <w:spacing w:line="276" w:lineRule="auto"/>
              <w:jc w:val="left"/>
              <w:rPr>
                <w:szCs w:val="20"/>
              </w:rPr>
            </w:pPr>
            <w:r w:rsidRPr="00944E78">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D75B5E" w14:textId="77777777" w:rsidR="00626DE9" w:rsidRPr="00944E78" w:rsidRDefault="00626DE9" w:rsidP="004E34C3">
            <w:pPr>
              <w:spacing w:line="276" w:lineRule="auto"/>
              <w:jc w:val="left"/>
              <w:rPr>
                <w:szCs w:val="20"/>
              </w:rPr>
            </w:pPr>
            <w:r w:rsidRPr="00944E78">
              <w:rPr>
                <w:szCs w:val="20"/>
              </w:rPr>
              <w:t>Error Description</w:t>
            </w:r>
          </w:p>
        </w:tc>
      </w:tr>
      <w:tr w:rsidR="00626DE9" w:rsidRPr="00944E78" w14:paraId="227CA41C"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BEFEF" w14:textId="77777777" w:rsidR="00626DE9" w:rsidRPr="00944E78" w:rsidRDefault="00626DE9" w:rsidP="004E34C3">
            <w:pPr>
              <w:spacing w:line="276" w:lineRule="auto"/>
              <w:jc w:val="left"/>
              <w:rPr>
                <w:szCs w:val="20"/>
              </w:rPr>
            </w:pPr>
            <w:r w:rsidRPr="00944E78">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0A0A7" w14:textId="77777777" w:rsidR="00626DE9" w:rsidRPr="00944E78" w:rsidRDefault="00626DE9" w:rsidP="004E34C3">
            <w:pPr>
              <w:spacing w:line="276" w:lineRule="auto"/>
              <w:jc w:val="left"/>
              <w:rPr>
                <w:szCs w:val="20"/>
              </w:rPr>
            </w:pPr>
            <w:r w:rsidRPr="00944E78">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0182F" w14:textId="5CC49B7A" w:rsidR="00626DE9" w:rsidRPr="00944E78" w:rsidRDefault="00244564" w:rsidP="004E34C3">
            <w:pPr>
              <w:spacing w:line="276" w:lineRule="auto"/>
              <w:jc w:val="left"/>
              <w:rPr>
                <w:szCs w:val="20"/>
              </w:rPr>
            </w:pPr>
            <w:r w:rsidRPr="00944E78">
              <w:rPr>
                <w:szCs w:val="20"/>
              </w:rPr>
              <w:t>Internal Server Error</w:t>
            </w:r>
          </w:p>
        </w:tc>
      </w:tr>
      <w:tr w:rsidR="00626DE9" w:rsidRPr="00944E78" w14:paraId="055A28A9"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B08244" w14:textId="77777777" w:rsidR="00626DE9" w:rsidRPr="00944E78" w:rsidRDefault="00626DE9" w:rsidP="004E34C3">
            <w:pPr>
              <w:spacing w:line="276" w:lineRule="auto"/>
              <w:jc w:val="left"/>
              <w:rPr>
                <w:szCs w:val="20"/>
              </w:rPr>
            </w:pPr>
            <w:r w:rsidRPr="00944E78">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2381A" w14:textId="77777777" w:rsidR="00626DE9" w:rsidRPr="00944E78" w:rsidRDefault="00626DE9" w:rsidP="004E34C3">
            <w:pPr>
              <w:spacing w:line="276" w:lineRule="auto"/>
              <w:jc w:val="left"/>
              <w:rPr>
                <w:szCs w:val="20"/>
              </w:rPr>
            </w:pPr>
            <w:r w:rsidRPr="00944E78">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C35329" w14:textId="17400D7D" w:rsidR="00626DE9" w:rsidRPr="00944E78" w:rsidRDefault="00626DE9" w:rsidP="004E34C3">
            <w:pPr>
              <w:spacing w:line="276" w:lineRule="auto"/>
              <w:jc w:val="left"/>
              <w:rPr>
                <w:szCs w:val="20"/>
              </w:rPr>
            </w:pPr>
            <w:r w:rsidRPr="00944E78">
              <w:rPr>
                <w:szCs w:val="20"/>
              </w:rPr>
              <w:t>Unauthorized User</w:t>
            </w:r>
            <w:r w:rsidR="00F25297">
              <w:rPr>
                <w:szCs w:val="20"/>
              </w:rPr>
              <w:t xml:space="preserve"> or </w:t>
            </w:r>
            <w:r w:rsidR="00C658A5">
              <w:rPr>
                <w:szCs w:val="20"/>
              </w:rPr>
              <w:t>Header Token could be missing</w:t>
            </w:r>
          </w:p>
        </w:tc>
      </w:tr>
      <w:tr w:rsidR="00626DE9" w:rsidRPr="00944E78" w14:paraId="7C1C9092"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689EC" w14:textId="77777777" w:rsidR="00626DE9" w:rsidRPr="00944E78" w:rsidRDefault="00626DE9" w:rsidP="004E34C3">
            <w:pPr>
              <w:spacing w:line="276" w:lineRule="auto"/>
              <w:jc w:val="left"/>
              <w:rPr>
                <w:szCs w:val="20"/>
              </w:rPr>
            </w:pPr>
            <w:r w:rsidRPr="00944E78">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761B38" w14:textId="77777777" w:rsidR="00626DE9" w:rsidRPr="00944E78" w:rsidRDefault="00626DE9" w:rsidP="004E34C3">
            <w:pPr>
              <w:spacing w:line="276" w:lineRule="auto"/>
              <w:jc w:val="left"/>
              <w:rPr>
                <w:szCs w:val="20"/>
              </w:rPr>
            </w:pPr>
            <w:r w:rsidRPr="00944E78">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F102E" w14:textId="77777777" w:rsidR="00626DE9" w:rsidRPr="00944E78" w:rsidRDefault="00626DE9" w:rsidP="004E34C3">
            <w:pPr>
              <w:spacing w:line="276" w:lineRule="auto"/>
              <w:jc w:val="left"/>
              <w:rPr>
                <w:szCs w:val="20"/>
              </w:rPr>
            </w:pPr>
            <w:r w:rsidRPr="00944E78">
              <w:rPr>
                <w:szCs w:val="20"/>
              </w:rPr>
              <w:t>Bad request</w:t>
            </w:r>
          </w:p>
        </w:tc>
      </w:tr>
    </w:tbl>
    <w:p w14:paraId="1B1EBDB5" w14:textId="77777777" w:rsidR="00626DE9" w:rsidRPr="000A7F9E" w:rsidRDefault="00626DE9" w:rsidP="00F25297">
      <w:pPr>
        <w:pStyle w:val="Heading3"/>
      </w:pPr>
      <w:r w:rsidRPr="000A7F9E">
        <w:t>Sample JSON Response</w:t>
      </w:r>
    </w:p>
    <w:p w14:paraId="7BA3B6B2" w14:textId="19E34F21" w:rsidR="00A50BA9" w:rsidRPr="000A7F9E" w:rsidRDefault="00B86A4B" w:rsidP="00A50BA9">
      <w:pPr>
        <w:spacing w:after="0" w:line="276" w:lineRule="auto"/>
        <w:rPr>
          <w:rFonts w:ascii="Consolas" w:eastAsia="Calibri" w:hAnsi="Consolas" w:cs="Arial"/>
          <w:bCs/>
          <w:szCs w:val="20"/>
        </w:rPr>
      </w:pPr>
      <w:r w:rsidRPr="00B86A4B">
        <w:rPr>
          <w:rFonts w:ascii="Consolas" w:eastAsia="Calibri" w:hAnsi="Consolas" w:cs="Arial"/>
          <w:bCs/>
          <w:szCs w:val="20"/>
        </w:rPr>
        <w:t>{</w:t>
      </w:r>
    </w:p>
    <w:p w14:paraId="52A4D6A1" w14:textId="77777777" w:rsidR="00A50BA9" w:rsidRPr="000A7F9E" w:rsidRDefault="00A50BA9" w:rsidP="00A50BA9">
      <w:pPr>
        <w:spacing w:after="0" w:line="276" w:lineRule="auto"/>
        <w:rPr>
          <w:rFonts w:ascii="Consolas" w:eastAsia="Calibri" w:hAnsi="Consolas" w:cs="Arial"/>
          <w:bCs/>
          <w:szCs w:val="20"/>
        </w:rPr>
      </w:pPr>
      <w:r w:rsidRPr="000A7F9E">
        <w:rPr>
          <w:rFonts w:ascii="Consolas" w:eastAsia="Calibri" w:hAnsi="Consolas" w:cs="Arial"/>
          <w:bCs/>
          <w:szCs w:val="20"/>
        </w:rPr>
        <w:t xml:space="preserve">  "</w:t>
      </w:r>
      <w:proofErr w:type="spellStart"/>
      <w:r w:rsidRPr="000A7F9E">
        <w:rPr>
          <w:rFonts w:ascii="Consolas" w:eastAsia="Calibri" w:hAnsi="Consolas" w:cs="Arial"/>
          <w:bCs/>
          <w:szCs w:val="20"/>
        </w:rPr>
        <w:t>statusMessage</w:t>
      </w:r>
      <w:proofErr w:type="spellEnd"/>
      <w:r w:rsidRPr="000A7F9E">
        <w:rPr>
          <w:rFonts w:ascii="Consolas" w:eastAsia="Calibri" w:hAnsi="Consolas" w:cs="Arial"/>
          <w:bCs/>
          <w:szCs w:val="20"/>
        </w:rPr>
        <w:t>": "Mbom is created in SAP ERP",</w:t>
      </w:r>
    </w:p>
    <w:p w14:paraId="18CAC405" w14:textId="77777777" w:rsidR="00A50BA9" w:rsidRPr="000A7F9E" w:rsidRDefault="00A50BA9" w:rsidP="00A50BA9">
      <w:pPr>
        <w:spacing w:after="0" w:line="276" w:lineRule="auto"/>
        <w:rPr>
          <w:rFonts w:ascii="Consolas" w:eastAsia="Calibri" w:hAnsi="Consolas" w:cs="Arial"/>
          <w:bCs/>
          <w:szCs w:val="20"/>
        </w:rPr>
      </w:pPr>
      <w:r w:rsidRPr="000A7F9E">
        <w:rPr>
          <w:rFonts w:ascii="Consolas" w:eastAsia="Calibri" w:hAnsi="Consolas" w:cs="Arial"/>
          <w:bCs/>
          <w:szCs w:val="20"/>
        </w:rPr>
        <w:t xml:space="preserve">  "</w:t>
      </w:r>
      <w:proofErr w:type="spellStart"/>
      <w:r w:rsidRPr="000A7F9E">
        <w:rPr>
          <w:rFonts w:ascii="Consolas" w:eastAsia="Calibri" w:hAnsi="Consolas" w:cs="Arial"/>
          <w:bCs/>
          <w:szCs w:val="20"/>
        </w:rPr>
        <w:t>statusCode</w:t>
      </w:r>
      <w:proofErr w:type="spellEnd"/>
      <w:r w:rsidRPr="000A7F9E">
        <w:rPr>
          <w:rFonts w:ascii="Consolas" w:eastAsia="Calibri" w:hAnsi="Consolas" w:cs="Arial"/>
          <w:bCs/>
          <w:szCs w:val="20"/>
        </w:rPr>
        <w:t>": "201"</w:t>
      </w:r>
    </w:p>
    <w:p w14:paraId="774FF69E" w14:textId="77777777" w:rsidR="00F25297" w:rsidRDefault="00F25297" w:rsidP="00D96554">
      <w:pPr>
        <w:pStyle w:val="Heading2"/>
        <w:sectPr w:rsidR="00F25297" w:rsidSect="001D5D79">
          <w:type w:val="continuous"/>
          <w:pgSz w:w="12240" w:h="20160" w:code="5"/>
          <w:pgMar w:top="1440" w:right="1440" w:bottom="1440" w:left="1440" w:header="720" w:footer="720" w:gutter="0"/>
          <w:cols w:space="720"/>
        </w:sectPr>
      </w:pPr>
    </w:p>
    <w:p w14:paraId="6EF41974" w14:textId="4A27DBE9" w:rsidR="00014440" w:rsidRDefault="00014440" w:rsidP="00D96554">
      <w:pPr>
        <w:pStyle w:val="Heading2"/>
      </w:pPr>
      <w:bookmarkStart w:id="46" w:name="_Toc220593288"/>
      <w:r>
        <w:lastRenderedPageBreak/>
        <w:t xml:space="preserve">GET </w:t>
      </w:r>
      <w:r w:rsidR="00AA6702">
        <w:t>-</w:t>
      </w:r>
      <w:r>
        <w:t xml:space="preserve"> Fetch Folders</w:t>
      </w:r>
      <w:bookmarkEnd w:id="46"/>
    </w:p>
    <w:p w14:paraId="25817AA4" w14:textId="77777777" w:rsidR="00014440" w:rsidRDefault="00014440" w:rsidP="00014440">
      <w:pPr>
        <w:spacing w:after="0" w:line="276" w:lineRule="auto"/>
        <w:rPr>
          <w:rFonts w:eastAsia="Calibri" w:cs="Arial"/>
          <w:bCs/>
          <w:szCs w:val="20"/>
        </w:rPr>
      </w:pPr>
      <w:r>
        <w:rPr>
          <w:rFonts w:eastAsia="Calibri" w:cs="Arial"/>
          <w:bCs/>
          <w:szCs w:val="20"/>
        </w:rPr>
        <w:t>This API will fetch the list of comparison input and output folders.</w:t>
      </w:r>
    </w:p>
    <w:tbl>
      <w:tblPr>
        <w:tblStyle w:val="TableGridLight"/>
        <w:tblW w:w="9360" w:type="dxa"/>
        <w:tblLayout w:type="fixed"/>
        <w:tblCellMar>
          <w:left w:w="86" w:type="dxa"/>
          <w:right w:w="0" w:type="dxa"/>
        </w:tblCellMar>
        <w:tblLook w:val="04A0" w:firstRow="1" w:lastRow="0" w:firstColumn="1" w:lastColumn="0" w:noHBand="0" w:noVBand="1"/>
      </w:tblPr>
      <w:tblGrid>
        <w:gridCol w:w="2336"/>
        <w:gridCol w:w="7024"/>
      </w:tblGrid>
      <w:tr w:rsidR="00014440" w14:paraId="746D3C81" w14:textId="77777777" w:rsidTr="00B86A4B">
        <w:trPr>
          <w:trHeight w:val="75"/>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DD8348" w14:textId="77777777" w:rsidR="00014440" w:rsidRDefault="00014440" w:rsidP="004E34C3">
            <w:pPr>
              <w:spacing w:line="276" w:lineRule="auto"/>
              <w:jc w:val="left"/>
              <w:rPr>
                <w:rFonts w:eastAsia="Calibri" w:cs="Arial"/>
                <w:bCs/>
                <w:szCs w:val="20"/>
              </w:rPr>
            </w:pPr>
            <w:r>
              <w:rPr>
                <w:rFonts w:eastAsia="Calibri" w:cs="Arial"/>
                <w:bCs/>
                <w:szCs w:val="20"/>
              </w:rPr>
              <w:t>PROTOCOL</w:t>
            </w:r>
          </w:p>
        </w:tc>
        <w:tc>
          <w:tcPr>
            <w:tcW w:w="3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0239B8" w14:textId="2D010E71" w:rsidR="00014440" w:rsidRDefault="00014440" w:rsidP="004E34C3">
            <w:pPr>
              <w:spacing w:line="276" w:lineRule="auto"/>
              <w:jc w:val="left"/>
              <w:rPr>
                <w:rFonts w:eastAsia="Calibri" w:cs="Arial"/>
                <w:bCs/>
                <w:szCs w:val="20"/>
              </w:rPr>
            </w:pPr>
            <w:r>
              <w:rPr>
                <w:rFonts w:eastAsia="Calibri" w:cs="Arial"/>
                <w:bCs/>
                <w:szCs w:val="20"/>
              </w:rPr>
              <w:t>HTTPS</w:t>
            </w:r>
          </w:p>
        </w:tc>
      </w:tr>
      <w:tr w:rsidR="00014440" w14:paraId="7294C49B" w14:textId="77777777" w:rsidTr="00B86A4B">
        <w:trPr>
          <w:trHeight w:val="48"/>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DB719F3" w14:textId="4A320565" w:rsidR="00014440" w:rsidRDefault="00C658A5" w:rsidP="004E34C3">
            <w:pPr>
              <w:spacing w:line="276" w:lineRule="auto"/>
              <w:jc w:val="left"/>
              <w:rPr>
                <w:rFonts w:eastAsia="Calibri" w:cs="Arial"/>
                <w:bCs/>
                <w:szCs w:val="20"/>
              </w:rPr>
            </w:pPr>
            <w:r>
              <w:rPr>
                <w:rFonts w:eastAsia="Calibri" w:cs="Arial"/>
                <w:bCs/>
                <w:szCs w:val="20"/>
              </w:rPr>
              <w:t>PATH (Public Exposure)</w:t>
            </w:r>
          </w:p>
        </w:tc>
        <w:tc>
          <w:tcPr>
            <w:tcW w:w="3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6B4723" w14:textId="379B1BF4" w:rsidR="00014440" w:rsidRDefault="00014440" w:rsidP="004E34C3">
            <w:pPr>
              <w:spacing w:line="276" w:lineRule="auto"/>
              <w:jc w:val="left"/>
              <w:rPr>
                <w:rFonts w:eastAsia="Calibri" w:cs="Arial"/>
                <w:bCs/>
                <w:szCs w:val="20"/>
              </w:rPr>
            </w:pPr>
            <w:hyperlink r:id="rId42" w:history="1">
              <w:r w:rsidRPr="00E709C1">
                <w:rPr>
                  <w:rStyle w:val="Hyperlink"/>
                  <w:rFonts w:eastAsia="Calibri" w:cs="Arial"/>
                  <w:bCs/>
                  <w:szCs w:val="20"/>
                </w:rPr>
                <w:t>https://ixts-dev-apim.azure-api.net/bom-management-api/v1/bom/comparison/folders</w:t>
              </w:r>
            </w:hyperlink>
          </w:p>
        </w:tc>
      </w:tr>
      <w:tr w:rsidR="00014440" w14:paraId="48CC1980" w14:textId="77777777" w:rsidTr="00B86A4B">
        <w:trPr>
          <w:trHeight w:val="62"/>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4765AB" w14:textId="77777777" w:rsidR="00014440" w:rsidRDefault="00014440" w:rsidP="004E34C3">
            <w:pPr>
              <w:spacing w:line="276" w:lineRule="auto"/>
              <w:jc w:val="left"/>
              <w:rPr>
                <w:rFonts w:eastAsia="Calibri" w:cs="Arial"/>
                <w:bCs/>
                <w:szCs w:val="20"/>
              </w:rPr>
            </w:pPr>
            <w:r>
              <w:rPr>
                <w:rFonts w:eastAsia="Calibri" w:cs="Arial"/>
                <w:bCs/>
                <w:szCs w:val="20"/>
              </w:rPr>
              <w:t>METHOD</w:t>
            </w:r>
          </w:p>
        </w:tc>
        <w:tc>
          <w:tcPr>
            <w:tcW w:w="3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143898" w14:textId="1C93CFE8" w:rsidR="00014440" w:rsidRDefault="00014440" w:rsidP="004E34C3">
            <w:pPr>
              <w:spacing w:line="276" w:lineRule="auto"/>
              <w:jc w:val="left"/>
              <w:rPr>
                <w:rFonts w:eastAsia="Calibri" w:cs="Arial"/>
                <w:bCs/>
                <w:szCs w:val="20"/>
              </w:rPr>
            </w:pPr>
            <w:r>
              <w:rPr>
                <w:rFonts w:eastAsia="Calibri" w:cs="Arial"/>
                <w:bCs/>
                <w:szCs w:val="20"/>
              </w:rPr>
              <w:t>GET</w:t>
            </w:r>
          </w:p>
        </w:tc>
      </w:tr>
      <w:tr w:rsidR="00014440" w14:paraId="2C2D78B1" w14:textId="77777777" w:rsidTr="00B86A4B">
        <w:trPr>
          <w:trHeight w:val="110"/>
        </w:trPr>
        <w:tc>
          <w:tcPr>
            <w:tcW w:w="12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8FB2E1F" w14:textId="77777777" w:rsidR="00014440" w:rsidRDefault="00014440" w:rsidP="004E34C3">
            <w:pPr>
              <w:spacing w:line="276" w:lineRule="auto"/>
              <w:jc w:val="left"/>
              <w:rPr>
                <w:rFonts w:eastAsia="Calibri" w:cs="Arial"/>
                <w:bCs/>
                <w:szCs w:val="20"/>
              </w:rPr>
            </w:pPr>
            <w:r>
              <w:rPr>
                <w:rFonts w:eastAsia="Calibri" w:cs="Arial"/>
                <w:bCs/>
                <w:szCs w:val="20"/>
              </w:rPr>
              <w:t>CONTENT TYPE</w:t>
            </w:r>
          </w:p>
        </w:tc>
        <w:tc>
          <w:tcPr>
            <w:tcW w:w="3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5474F" w14:textId="77777777" w:rsidR="00014440" w:rsidRDefault="00014440" w:rsidP="004E34C3">
            <w:pPr>
              <w:spacing w:line="276" w:lineRule="auto"/>
              <w:jc w:val="left"/>
              <w:rPr>
                <w:rFonts w:eastAsia="Calibri" w:cs="Arial"/>
                <w:bCs/>
                <w:szCs w:val="20"/>
              </w:rPr>
            </w:pPr>
            <w:r>
              <w:rPr>
                <w:rFonts w:eastAsia="Calibri" w:cs="Arial"/>
                <w:bCs/>
                <w:szCs w:val="20"/>
              </w:rPr>
              <w:t>application / json</w:t>
            </w:r>
          </w:p>
        </w:tc>
      </w:tr>
    </w:tbl>
    <w:p w14:paraId="1941B662" w14:textId="10A059AC" w:rsidR="00014440" w:rsidRPr="00F25297" w:rsidRDefault="00F25297" w:rsidP="00F25297">
      <w:pPr>
        <w:pStyle w:val="Heading3"/>
      </w:pPr>
      <w:r w:rsidRPr="00F25297">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3115"/>
        <w:gridCol w:w="4798"/>
        <w:gridCol w:w="678"/>
        <w:gridCol w:w="769"/>
      </w:tblGrid>
      <w:tr w:rsidR="004E34C3" w14:paraId="0A31919D" w14:textId="77777777" w:rsidTr="00B86A4B">
        <w:trPr>
          <w:trHeight w:val="407"/>
        </w:trPr>
        <w:tc>
          <w:tcPr>
            <w:tcW w:w="16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773AB9" w14:textId="77777777" w:rsidR="00014440" w:rsidRDefault="00014440" w:rsidP="004E34C3">
            <w:pPr>
              <w:spacing w:line="276" w:lineRule="auto"/>
              <w:jc w:val="left"/>
              <w:rPr>
                <w:rFonts w:eastAsia="Calibri" w:cs="Arial"/>
                <w:bCs/>
                <w:szCs w:val="20"/>
              </w:rPr>
            </w:pPr>
            <w:r>
              <w:rPr>
                <w:rFonts w:eastAsia="Calibri" w:cs="Arial"/>
                <w:bCs/>
                <w:szCs w:val="20"/>
              </w:rPr>
              <w:t>Parameter</w:t>
            </w:r>
          </w:p>
        </w:tc>
        <w:tc>
          <w:tcPr>
            <w:tcW w:w="2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14A9C5" w14:textId="77777777" w:rsidR="00014440" w:rsidRDefault="00014440" w:rsidP="004E34C3">
            <w:pPr>
              <w:spacing w:line="276" w:lineRule="auto"/>
              <w:jc w:val="left"/>
              <w:rPr>
                <w:rFonts w:eastAsia="Calibri" w:cs="Arial"/>
                <w:bCs/>
                <w:szCs w:val="20"/>
              </w:rPr>
            </w:pPr>
            <w:r>
              <w:rPr>
                <w:rFonts w:eastAsia="Calibri" w:cs="Arial"/>
                <w:bCs/>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DC1A6E3" w14:textId="77777777" w:rsidR="00014440" w:rsidRDefault="00014440" w:rsidP="004E34C3">
            <w:pPr>
              <w:spacing w:line="276" w:lineRule="auto"/>
              <w:jc w:val="left"/>
              <w:rPr>
                <w:rFonts w:eastAsia="Calibri" w:cs="Arial"/>
                <w:bCs/>
                <w:szCs w:val="20"/>
              </w:rPr>
            </w:pPr>
            <w:r>
              <w:rPr>
                <w:rFonts w:eastAsia="Calibri" w:cs="Arial"/>
                <w:bCs/>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92C0E68" w14:textId="77777777" w:rsidR="00014440" w:rsidRDefault="00014440" w:rsidP="004E34C3">
            <w:pPr>
              <w:spacing w:line="276" w:lineRule="auto"/>
              <w:jc w:val="left"/>
              <w:rPr>
                <w:rFonts w:eastAsia="Calibri" w:cs="Arial"/>
                <w:bCs/>
                <w:szCs w:val="20"/>
              </w:rPr>
            </w:pPr>
            <w:r>
              <w:rPr>
                <w:rFonts w:eastAsia="Calibri" w:cs="Arial"/>
                <w:bCs/>
                <w:szCs w:val="20"/>
              </w:rPr>
              <w:t>Type</w:t>
            </w:r>
          </w:p>
        </w:tc>
      </w:tr>
      <w:tr w:rsidR="004E34C3" w14:paraId="1C513E3D" w14:textId="77777777" w:rsidTr="00B86A4B">
        <w:trPr>
          <w:trHeight w:val="283"/>
        </w:trPr>
        <w:tc>
          <w:tcPr>
            <w:tcW w:w="16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ABE1BE" w14:textId="77777777" w:rsidR="00014440" w:rsidRDefault="00014440" w:rsidP="004E34C3">
            <w:pPr>
              <w:spacing w:line="276" w:lineRule="auto"/>
              <w:jc w:val="left"/>
              <w:rPr>
                <w:rFonts w:eastAsia="Calibri" w:cs="Arial"/>
                <w:bCs/>
                <w:szCs w:val="20"/>
              </w:rPr>
            </w:pPr>
            <w:r>
              <w:rPr>
                <w:rFonts w:eastAsia="Calibri" w:cs="Arial"/>
                <w:bCs/>
                <w:szCs w:val="20"/>
              </w:rPr>
              <w:t>Authorization</w:t>
            </w:r>
          </w:p>
        </w:tc>
        <w:tc>
          <w:tcPr>
            <w:tcW w:w="2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00839" w14:textId="77777777" w:rsidR="00014440" w:rsidRDefault="00014440" w:rsidP="004E34C3">
            <w:pPr>
              <w:spacing w:line="276" w:lineRule="auto"/>
              <w:jc w:val="left"/>
              <w:rPr>
                <w:rFonts w:eastAsia="Calibri" w:cs="Arial"/>
                <w:bCs/>
                <w:szCs w:val="20"/>
              </w:rPr>
            </w:pPr>
            <w:r>
              <w:rPr>
                <w:rFonts w:eastAsia="Calibri" w:cs="Arial"/>
                <w:bCs/>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483026" w14:textId="77777777" w:rsidR="00014440" w:rsidRDefault="00014440" w:rsidP="004E34C3">
            <w:pPr>
              <w:spacing w:line="276" w:lineRule="auto"/>
              <w:jc w:val="left"/>
              <w:rPr>
                <w:rFonts w:eastAsia="Calibri" w:cs="Arial"/>
                <w:bCs/>
                <w:szCs w:val="20"/>
              </w:rPr>
            </w:pPr>
            <w:r>
              <w:rPr>
                <w:rFonts w:eastAsia="Calibri" w:cs="Arial"/>
                <w:bCs/>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BF98B" w14:textId="77777777" w:rsidR="00014440" w:rsidRDefault="00014440" w:rsidP="004E34C3">
            <w:pPr>
              <w:spacing w:line="276" w:lineRule="auto"/>
              <w:jc w:val="left"/>
              <w:rPr>
                <w:rFonts w:eastAsia="Calibri" w:cs="Arial"/>
                <w:bCs/>
                <w:szCs w:val="20"/>
              </w:rPr>
            </w:pPr>
            <w:r>
              <w:rPr>
                <w:rFonts w:eastAsia="Calibri" w:cs="Arial"/>
                <w:bCs/>
                <w:szCs w:val="20"/>
              </w:rPr>
              <w:t>String</w:t>
            </w:r>
          </w:p>
        </w:tc>
      </w:tr>
      <w:tr w:rsidR="004E34C3" w14:paraId="761729B3" w14:textId="77777777" w:rsidTr="00B86A4B">
        <w:trPr>
          <w:trHeight w:val="59"/>
        </w:trPr>
        <w:tc>
          <w:tcPr>
            <w:tcW w:w="16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D5DA2" w14:textId="77777777" w:rsidR="00014440" w:rsidRDefault="00014440" w:rsidP="004E34C3">
            <w:pPr>
              <w:spacing w:line="276" w:lineRule="auto"/>
              <w:jc w:val="left"/>
              <w:rPr>
                <w:rFonts w:eastAsia="Calibri" w:cs="Arial"/>
                <w:bCs/>
                <w:szCs w:val="20"/>
              </w:rPr>
            </w:pPr>
            <w:r>
              <w:rPr>
                <w:rFonts w:eastAsia="Calibri" w:cs="Arial"/>
                <w:bCs/>
                <w:szCs w:val="20"/>
              </w:rPr>
              <w:t>Content-Type</w:t>
            </w:r>
          </w:p>
        </w:tc>
        <w:tc>
          <w:tcPr>
            <w:tcW w:w="2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E07E3" w14:textId="77777777" w:rsidR="00014440" w:rsidRDefault="00014440" w:rsidP="004E34C3">
            <w:pPr>
              <w:spacing w:line="276" w:lineRule="auto"/>
              <w:jc w:val="left"/>
              <w:rPr>
                <w:rFonts w:eastAsia="Calibri" w:cs="Arial"/>
                <w:bCs/>
                <w:szCs w:val="20"/>
              </w:rPr>
            </w:pPr>
            <w:r>
              <w:rPr>
                <w:rFonts w:eastAsia="Calibri" w:cs="Arial"/>
                <w:bCs/>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D16900" w14:textId="77777777" w:rsidR="00014440" w:rsidRDefault="00014440" w:rsidP="004E34C3">
            <w:pPr>
              <w:spacing w:line="276" w:lineRule="auto"/>
              <w:jc w:val="left"/>
              <w:rPr>
                <w:rFonts w:eastAsia="Calibri" w:cs="Arial"/>
                <w:bCs/>
                <w:szCs w:val="20"/>
              </w:rPr>
            </w:pPr>
            <w:r>
              <w:rPr>
                <w:rFonts w:eastAsia="Calibri" w:cs="Arial"/>
                <w:bCs/>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B62786" w14:textId="77777777" w:rsidR="00014440" w:rsidRDefault="00014440" w:rsidP="004E34C3">
            <w:pPr>
              <w:spacing w:line="276" w:lineRule="auto"/>
              <w:jc w:val="left"/>
              <w:rPr>
                <w:rFonts w:eastAsia="Calibri" w:cs="Arial"/>
                <w:bCs/>
                <w:szCs w:val="20"/>
              </w:rPr>
            </w:pPr>
            <w:r>
              <w:rPr>
                <w:rFonts w:eastAsia="Calibri" w:cs="Arial"/>
                <w:bCs/>
                <w:szCs w:val="20"/>
              </w:rPr>
              <w:t>String</w:t>
            </w:r>
          </w:p>
        </w:tc>
      </w:tr>
      <w:tr w:rsidR="004E34C3" w14:paraId="5009BF38" w14:textId="77777777" w:rsidTr="00B86A4B">
        <w:trPr>
          <w:trHeight w:val="59"/>
        </w:trPr>
        <w:tc>
          <w:tcPr>
            <w:tcW w:w="16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A7B90D" w14:textId="77777777" w:rsidR="00014440" w:rsidRDefault="00014440" w:rsidP="004E34C3">
            <w:pPr>
              <w:spacing w:line="276" w:lineRule="auto"/>
              <w:jc w:val="left"/>
              <w:rPr>
                <w:rFonts w:eastAsia="Calibri" w:cs="Arial"/>
                <w:bCs/>
                <w:szCs w:val="20"/>
              </w:rPr>
            </w:pPr>
            <w:r>
              <w:rPr>
                <w:rFonts w:eastAsia="Calibri" w:cs="Arial"/>
                <w:bCs/>
                <w:szCs w:val="20"/>
              </w:rPr>
              <w:t>Ocp-Apim-Subscription-Key</w:t>
            </w:r>
          </w:p>
        </w:tc>
        <w:tc>
          <w:tcPr>
            <w:tcW w:w="2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31FD5" w14:textId="77777777" w:rsidR="00014440" w:rsidRDefault="00014440" w:rsidP="004E34C3">
            <w:pPr>
              <w:spacing w:line="276" w:lineRule="auto"/>
              <w:jc w:val="left"/>
              <w:rPr>
                <w:rFonts w:eastAsia="Calibri" w:cs="Arial"/>
                <w:bCs/>
                <w:szCs w:val="20"/>
              </w:rPr>
            </w:pPr>
            <w:r>
              <w:rPr>
                <w:rFonts w:eastAsia="Calibri" w:cs="Arial"/>
                <w:bCs/>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990ED0" w14:textId="77777777" w:rsidR="00014440" w:rsidRDefault="00014440" w:rsidP="004E34C3">
            <w:pPr>
              <w:spacing w:line="276" w:lineRule="auto"/>
              <w:jc w:val="left"/>
              <w:rPr>
                <w:rFonts w:eastAsia="Calibri" w:cs="Arial"/>
                <w:bCs/>
                <w:szCs w:val="20"/>
              </w:rPr>
            </w:pPr>
            <w:r>
              <w:rPr>
                <w:rFonts w:eastAsia="Calibri" w:cs="Arial"/>
                <w:bCs/>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DA12A3" w14:textId="77777777" w:rsidR="00014440" w:rsidRDefault="00014440" w:rsidP="004E34C3">
            <w:pPr>
              <w:spacing w:line="276" w:lineRule="auto"/>
              <w:jc w:val="left"/>
              <w:rPr>
                <w:rFonts w:eastAsia="Calibri" w:cs="Arial"/>
                <w:bCs/>
                <w:szCs w:val="20"/>
              </w:rPr>
            </w:pPr>
            <w:r>
              <w:rPr>
                <w:rFonts w:eastAsia="Calibri" w:cs="Arial"/>
                <w:bCs/>
                <w:szCs w:val="20"/>
              </w:rPr>
              <w:t>String</w:t>
            </w:r>
          </w:p>
        </w:tc>
      </w:tr>
    </w:tbl>
    <w:p w14:paraId="20F9B68A" w14:textId="3D4FDEA5" w:rsidR="00014440" w:rsidRDefault="00014440" w:rsidP="00014440">
      <w:pPr>
        <w:spacing w:after="0" w:line="276" w:lineRule="auto"/>
        <w:rPr>
          <w:rFonts w:eastAsia="Calibri" w:cs="Arial"/>
          <w:bCs/>
          <w:szCs w:val="20"/>
        </w:rPr>
      </w:pPr>
      <w:r>
        <w:rPr>
          <w:rFonts w:eastAsia="Calibri" w:cs="Arial"/>
          <w:bCs/>
          <w:szCs w:val="20"/>
        </w:rPr>
        <w:t>*Mandatory / Optional</w:t>
      </w:r>
    </w:p>
    <w:p w14:paraId="26DC94E4" w14:textId="6604CE0B" w:rsidR="00014440" w:rsidRDefault="00F25297" w:rsidP="00F25297">
      <w:pPr>
        <w:pStyle w:val="Heading3"/>
      </w:pPr>
      <w:r>
        <w:t>Output Header</w:t>
      </w:r>
    </w:p>
    <w:tbl>
      <w:tblPr>
        <w:tblStyle w:val="TableGridLight"/>
        <w:tblW w:w="9359" w:type="dxa"/>
        <w:tblLayout w:type="fixed"/>
        <w:tblCellMar>
          <w:left w:w="86" w:type="dxa"/>
          <w:right w:w="0" w:type="dxa"/>
        </w:tblCellMar>
        <w:tblLook w:val="04A0" w:firstRow="1" w:lastRow="0" w:firstColumn="1" w:lastColumn="0" w:noHBand="0" w:noVBand="1"/>
      </w:tblPr>
      <w:tblGrid>
        <w:gridCol w:w="1681"/>
        <w:gridCol w:w="6654"/>
        <w:gridCol w:w="1024"/>
      </w:tblGrid>
      <w:tr w:rsidR="00C64E13" w14:paraId="3984D375" w14:textId="77777777" w:rsidTr="00B86A4B">
        <w:trPr>
          <w:trHeight w:val="196"/>
        </w:trPr>
        <w:tc>
          <w:tcPr>
            <w:tcW w:w="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CF54BBF" w14:textId="77777777" w:rsidR="00014440" w:rsidRDefault="00014440" w:rsidP="004E34C3">
            <w:pPr>
              <w:spacing w:line="276" w:lineRule="auto"/>
              <w:jc w:val="left"/>
              <w:rPr>
                <w:rFonts w:eastAsia="Calibri" w:cs="Arial"/>
                <w:bCs/>
                <w:szCs w:val="20"/>
              </w:rPr>
            </w:pPr>
            <w:r>
              <w:rPr>
                <w:rFonts w:eastAsia="Calibri" w:cs="Arial"/>
                <w:bCs/>
                <w:szCs w:val="20"/>
              </w:rPr>
              <w:t>Parameter</w:t>
            </w:r>
          </w:p>
        </w:tc>
        <w:tc>
          <w:tcPr>
            <w:tcW w:w="3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67D18D" w14:textId="77777777" w:rsidR="00014440" w:rsidRDefault="00014440" w:rsidP="004E34C3">
            <w:pPr>
              <w:spacing w:line="276" w:lineRule="auto"/>
              <w:jc w:val="left"/>
              <w:rPr>
                <w:rFonts w:eastAsia="Calibri" w:cs="Arial"/>
                <w:bCs/>
                <w:szCs w:val="20"/>
              </w:rPr>
            </w:pPr>
            <w:r>
              <w:rPr>
                <w:rFonts w:eastAsia="Calibri" w:cs="Arial"/>
                <w:bCs/>
                <w:szCs w:val="20"/>
              </w:rPr>
              <w:t>Description</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DEEF08" w14:textId="77777777" w:rsidR="00014440" w:rsidRDefault="00014440" w:rsidP="004E34C3">
            <w:pPr>
              <w:spacing w:line="276" w:lineRule="auto"/>
              <w:jc w:val="left"/>
              <w:rPr>
                <w:rFonts w:eastAsia="Calibri" w:cs="Arial"/>
                <w:bCs/>
                <w:szCs w:val="20"/>
              </w:rPr>
            </w:pPr>
            <w:r>
              <w:rPr>
                <w:rFonts w:eastAsia="Calibri" w:cs="Arial"/>
                <w:bCs/>
                <w:szCs w:val="20"/>
              </w:rPr>
              <w:t>Type</w:t>
            </w:r>
          </w:p>
        </w:tc>
      </w:tr>
      <w:tr w:rsidR="00014440" w14:paraId="0C2ADA1F" w14:textId="77777777" w:rsidTr="00B86A4B">
        <w:trPr>
          <w:trHeight w:val="54"/>
        </w:trPr>
        <w:tc>
          <w:tcPr>
            <w:tcW w:w="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10945" w14:textId="77777777" w:rsidR="00014440" w:rsidRDefault="00014440" w:rsidP="004E34C3">
            <w:pPr>
              <w:spacing w:line="276" w:lineRule="auto"/>
              <w:jc w:val="left"/>
              <w:rPr>
                <w:rFonts w:eastAsia="Calibri" w:cs="Arial"/>
                <w:bCs/>
                <w:szCs w:val="20"/>
              </w:rPr>
            </w:pPr>
            <w:r>
              <w:rPr>
                <w:rFonts w:eastAsia="Calibri" w:cs="Arial"/>
                <w:bCs/>
                <w:szCs w:val="20"/>
              </w:rPr>
              <w:t>Server</w:t>
            </w:r>
          </w:p>
        </w:tc>
        <w:tc>
          <w:tcPr>
            <w:tcW w:w="3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D66C6" w14:textId="77777777" w:rsidR="00014440" w:rsidRDefault="00014440" w:rsidP="004E34C3">
            <w:pPr>
              <w:spacing w:line="276" w:lineRule="auto"/>
              <w:jc w:val="left"/>
              <w:rPr>
                <w:rFonts w:eastAsia="Calibri" w:cs="Arial"/>
                <w:bCs/>
                <w:szCs w:val="20"/>
              </w:rPr>
            </w:pPr>
            <w:r>
              <w:rPr>
                <w:rFonts w:eastAsia="Calibri" w:cs="Arial"/>
                <w:bCs/>
                <w:szCs w:val="20"/>
              </w:rPr>
              <w:t>Contains information about how the server handles requests [e.g., Werkzeug/2.1.2 Python/3.9.7]</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C7115" w14:textId="77777777" w:rsidR="00014440" w:rsidRDefault="00014440" w:rsidP="004E34C3">
            <w:pPr>
              <w:spacing w:line="276" w:lineRule="auto"/>
              <w:jc w:val="left"/>
              <w:rPr>
                <w:rFonts w:eastAsia="Calibri" w:cs="Arial"/>
                <w:bCs/>
                <w:szCs w:val="20"/>
              </w:rPr>
            </w:pPr>
            <w:r>
              <w:rPr>
                <w:rFonts w:eastAsia="Calibri" w:cs="Arial"/>
                <w:bCs/>
                <w:szCs w:val="20"/>
              </w:rPr>
              <w:t>String</w:t>
            </w:r>
          </w:p>
        </w:tc>
      </w:tr>
      <w:tr w:rsidR="00014440" w14:paraId="06486CB5" w14:textId="77777777" w:rsidTr="00B86A4B">
        <w:trPr>
          <w:trHeight w:val="54"/>
        </w:trPr>
        <w:tc>
          <w:tcPr>
            <w:tcW w:w="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FE802C" w14:textId="77777777" w:rsidR="00014440" w:rsidRDefault="00014440" w:rsidP="004E34C3">
            <w:pPr>
              <w:spacing w:line="276" w:lineRule="auto"/>
              <w:jc w:val="left"/>
              <w:rPr>
                <w:rFonts w:eastAsia="Calibri" w:cs="Arial"/>
                <w:bCs/>
                <w:szCs w:val="20"/>
              </w:rPr>
            </w:pPr>
            <w:r>
              <w:rPr>
                <w:rFonts w:eastAsia="Calibri" w:cs="Arial"/>
                <w:bCs/>
                <w:szCs w:val="20"/>
              </w:rPr>
              <w:t>Content-Type</w:t>
            </w:r>
          </w:p>
        </w:tc>
        <w:tc>
          <w:tcPr>
            <w:tcW w:w="3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7F891" w14:textId="77777777" w:rsidR="00014440" w:rsidRDefault="00014440" w:rsidP="004E34C3">
            <w:pPr>
              <w:spacing w:line="276" w:lineRule="auto"/>
              <w:jc w:val="left"/>
              <w:rPr>
                <w:rFonts w:eastAsia="Calibri" w:cs="Arial"/>
                <w:bCs/>
                <w:szCs w:val="20"/>
              </w:rPr>
            </w:pPr>
            <w:r>
              <w:rPr>
                <w:rFonts w:eastAsia="Calibri" w:cs="Arial"/>
                <w:bCs/>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7B1AF" w14:textId="77777777" w:rsidR="00014440" w:rsidRDefault="00014440" w:rsidP="004E34C3">
            <w:pPr>
              <w:spacing w:line="276" w:lineRule="auto"/>
              <w:jc w:val="left"/>
              <w:rPr>
                <w:rFonts w:eastAsia="Calibri" w:cs="Arial"/>
                <w:bCs/>
                <w:szCs w:val="20"/>
              </w:rPr>
            </w:pPr>
            <w:r>
              <w:rPr>
                <w:rFonts w:eastAsia="Calibri" w:cs="Arial"/>
                <w:bCs/>
                <w:szCs w:val="20"/>
              </w:rPr>
              <w:t>String</w:t>
            </w:r>
          </w:p>
        </w:tc>
      </w:tr>
      <w:tr w:rsidR="00014440" w14:paraId="54CBF3F4" w14:textId="77777777" w:rsidTr="00B86A4B">
        <w:trPr>
          <w:trHeight w:val="54"/>
        </w:trPr>
        <w:tc>
          <w:tcPr>
            <w:tcW w:w="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EFF0C" w14:textId="77777777" w:rsidR="00014440" w:rsidRDefault="00014440" w:rsidP="004E34C3">
            <w:pPr>
              <w:spacing w:line="276" w:lineRule="auto"/>
              <w:jc w:val="left"/>
              <w:rPr>
                <w:rFonts w:eastAsia="Calibri" w:cs="Arial"/>
                <w:bCs/>
                <w:szCs w:val="20"/>
              </w:rPr>
            </w:pPr>
            <w:r>
              <w:rPr>
                <w:rFonts w:eastAsia="Calibri" w:cs="Arial"/>
                <w:bCs/>
                <w:szCs w:val="20"/>
              </w:rPr>
              <w:t>Date</w:t>
            </w:r>
          </w:p>
        </w:tc>
        <w:tc>
          <w:tcPr>
            <w:tcW w:w="3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B380A" w14:textId="77777777" w:rsidR="00014440" w:rsidRDefault="00014440" w:rsidP="004E34C3">
            <w:pPr>
              <w:spacing w:line="276" w:lineRule="auto"/>
              <w:jc w:val="left"/>
              <w:rPr>
                <w:rFonts w:eastAsia="Calibri" w:cs="Arial"/>
                <w:bCs/>
                <w:szCs w:val="20"/>
              </w:rPr>
            </w:pPr>
            <w:r>
              <w:rPr>
                <w:rFonts w:eastAsia="Calibri" w:cs="Arial"/>
                <w:bCs/>
                <w:szCs w:val="20"/>
              </w:rPr>
              <w:t>Date of operation execution e.g. - [Tue, 17 May 2022 06:30:16 GMT]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1B8D0" w14:textId="77777777" w:rsidR="00014440" w:rsidRDefault="00014440" w:rsidP="004E34C3">
            <w:pPr>
              <w:spacing w:line="276" w:lineRule="auto"/>
              <w:jc w:val="left"/>
              <w:rPr>
                <w:rFonts w:eastAsia="Calibri" w:cs="Arial"/>
                <w:bCs/>
                <w:szCs w:val="20"/>
              </w:rPr>
            </w:pPr>
            <w:r>
              <w:rPr>
                <w:rFonts w:eastAsia="Calibri" w:cs="Arial"/>
                <w:bCs/>
                <w:szCs w:val="20"/>
              </w:rPr>
              <w:t>Datetime</w:t>
            </w:r>
          </w:p>
        </w:tc>
      </w:tr>
      <w:tr w:rsidR="00014440" w14:paraId="3455BADB" w14:textId="77777777" w:rsidTr="00B86A4B">
        <w:trPr>
          <w:trHeight w:val="54"/>
        </w:trPr>
        <w:tc>
          <w:tcPr>
            <w:tcW w:w="8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AC32A" w14:textId="77777777" w:rsidR="00014440" w:rsidRDefault="00014440" w:rsidP="004E34C3">
            <w:pPr>
              <w:spacing w:line="276" w:lineRule="auto"/>
              <w:jc w:val="left"/>
              <w:rPr>
                <w:rFonts w:eastAsia="Calibri" w:cs="Arial"/>
                <w:bCs/>
                <w:szCs w:val="20"/>
              </w:rPr>
            </w:pPr>
            <w:r>
              <w:rPr>
                <w:rFonts w:eastAsia="Calibri" w:cs="Arial"/>
                <w:bCs/>
                <w:szCs w:val="20"/>
              </w:rPr>
              <w:t>Content-Length</w:t>
            </w:r>
          </w:p>
        </w:tc>
        <w:tc>
          <w:tcPr>
            <w:tcW w:w="3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DEED6" w14:textId="77777777" w:rsidR="00014440" w:rsidRDefault="00014440" w:rsidP="004E34C3">
            <w:pPr>
              <w:spacing w:line="276" w:lineRule="auto"/>
              <w:jc w:val="left"/>
              <w:rPr>
                <w:rFonts w:eastAsia="Calibri" w:cs="Arial"/>
                <w:bCs/>
                <w:szCs w:val="20"/>
              </w:rPr>
            </w:pPr>
            <w:r>
              <w:rPr>
                <w:rFonts w:eastAsia="Calibri" w:cs="Arial"/>
                <w:bCs/>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053A4" w14:textId="77777777" w:rsidR="00014440" w:rsidRDefault="00014440" w:rsidP="004E34C3">
            <w:pPr>
              <w:spacing w:line="276" w:lineRule="auto"/>
              <w:jc w:val="left"/>
              <w:rPr>
                <w:rFonts w:eastAsia="Calibri" w:cs="Arial"/>
                <w:bCs/>
                <w:szCs w:val="20"/>
              </w:rPr>
            </w:pPr>
            <w:r>
              <w:rPr>
                <w:rFonts w:eastAsia="Calibri" w:cs="Arial"/>
                <w:bCs/>
                <w:szCs w:val="20"/>
              </w:rPr>
              <w:t>Bytes</w:t>
            </w:r>
          </w:p>
        </w:tc>
      </w:tr>
    </w:tbl>
    <w:p w14:paraId="2238F8B4" w14:textId="0D3BC349" w:rsidR="00014440" w:rsidRDefault="00CC7ED3" w:rsidP="00CC7ED3">
      <w:pPr>
        <w:pStyle w:val="Heading3"/>
      </w:pPr>
      <w: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3401"/>
        <w:gridCol w:w="5959"/>
      </w:tblGrid>
      <w:tr w:rsidR="00014440" w14:paraId="4A3B0311" w14:textId="77777777" w:rsidTr="00B86A4B">
        <w:trPr>
          <w:trHeight w:val="178"/>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EA71B6" w14:textId="77777777" w:rsidR="00014440" w:rsidRPr="00CC7ED3" w:rsidRDefault="00014440" w:rsidP="004E34C3">
            <w:pPr>
              <w:spacing w:line="276" w:lineRule="auto"/>
              <w:jc w:val="left"/>
              <w:rPr>
                <w:rFonts w:eastAsia="Calibri" w:cs="Arial"/>
                <w:color w:val="000000" w:themeColor="text1"/>
                <w:szCs w:val="20"/>
              </w:rPr>
            </w:pPr>
            <w:r w:rsidRPr="00CC7ED3">
              <w:rPr>
                <w:rFonts w:eastAsia="Calibri" w:cs="Arial"/>
                <w:color w:val="000000" w:themeColor="text1"/>
                <w:szCs w:val="20"/>
              </w:rPr>
              <w:t>HTTP Code</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191B59" w14:textId="77777777" w:rsidR="00014440" w:rsidRPr="00CC7ED3" w:rsidRDefault="00014440" w:rsidP="004E34C3">
            <w:pPr>
              <w:spacing w:line="276" w:lineRule="auto"/>
              <w:jc w:val="left"/>
              <w:rPr>
                <w:rFonts w:eastAsia="Calibri" w:cs="Arial"/>
                <w:color w:val="000000" w:themeColor="text1"/>
                <w:szCs w:val="20"/>
              </w:rPr>
            </w:pPr>
            <w:r w:rsidRPr="00CC7ED3">
              <w:rPr>
                <w:rFonts w:eastAsia="Calibri" w:cs="Arial"/>
                <w:color w:val="000000" w:themeColor="text1"/>
                <w:szCs w:val="20"/>
              </w:rPr>
              <w:t>Result Description</w:t>
            </w:r>
          </w:p>
        </w:tc>
      </w:tr>
      <w:tr w:rsidR="00014440" w14:paraId="6D72E200" w14:textId="77777777" w:rsidTr="00B86A4B">
        <w:trPr>
          <w:trHeight w:val="277"/>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F185EE" w14:textId="77777777" w:rsidR="00014440" w:rsidRDefault="00014440" w:rsidP="004E34C3">
            <w:pPr>
              <w:spacing w:line="276" w:lineRule="auto"/>
              <w:jc w:val="left"/>
              <w:rPr>
                <w:rFonts w:eastAsia="Calibri" w:cs="Arial"/>
                <w:bCs/>
                <w:szCs w:val="20"/>
              </w:rPr>
            </w:pPr>
            <w:r>
              <w:rPr>
                <w:rFonts w:eastAsia="Calibri" w:cs="Arial"/>
                <w:bCs/>
                <w:szCs w:val="20"/>
              </w:rPr>
              <w:t>200</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ABE4BC" w14:textId="582AF982" w:rsidR="00014440" w:rsidRDefault="00014440" w:rsidP="004E34C3">
            <w:pPr>
              <w:spacing w:line="276" w:lineRule="auto"/>
              <w:jc w:val="left"/>
              <w:rPr>
                <w:rFonts w:eastAsia="Calibri" w:cs="Arial"/>
                <w:bCs/>
                <w:szCs w:val="20"/>
              </w:rPr>
            </w:pPr>
            <w:r>
              <w:rPr>
                <w:rFonts w:eastAsia="Calibri" w:cs="Arial"/>
                <w:bCs/>
                <w:szCs w:val="20"/>
              </w:rPr>
              <w:t>successful</w:t>
            </w:r>
            <w:r w:rsidR="00AA6702">
              <w:rPr>
                <w:rFonts w:eastAsia="Calibri" w:cs="Arial"/>
                <w:bCs/>
                <w:szCs w:val="20"/>
              </w:rPr>
              <w:t xml:space="preserve"> </w:t>
            </w:r>
            <w:r>
              <w:rPr>
                <w:rFonts w:eastAsia="Calibri" w:cs="Arial"/>
                <w:bCs/>
                <w:szCs w:val="20"/>
              </w:rPr>
              <w:t>operation</w:t>
            </w:r>
          </w:p>
        </w:tc>
      </w:tr>
    </w:tbl>
    <w:p w14:paraId="28B30FE1" w14:textId="4F071F65" w:rsidR="00514148" w:rsidRDefault="00514148" w:rsidP="00514148">
      <w:pPr>
        <w:pStyle w:val="Heading3"/>
        <w:sectPr w:rsidR="00514148" w:rsidSect="001D5D79">
          <w:pgSz w:w="12240" w:h="20160" w:code="5"/>
          <w:pgMar w:top="1440" w:right="1440" w:bottom="1440" w:left="1440" w:header="720" w:footer="720" w:gutter="0"/>
          <w:cols w:space="720"/>
        </w:sectPr>
      </w:pPr>
      <w:r>
        <w:t>Error Management</w:t>
      </w:r>
    </w:p>
    <w:tbl>
      <w:tblPr>
        <w:tblStyle w:val="TableGridLight"/>
        <w:tblW w:w="9361" w:type="dxa"/>
        <w:tblLayout w:type="fixed"/>
        <w:tblCellMar>
          <w:left w:w="86" w:type="dxa"/>
          <w:right w:w="0" w:type="dxa"/>
        </w:tblCellMar>
        <w:tblLook w:val="04A0" w:firstRow="1" w:lastRow="0" w:firstColumn="1" w:lastColumn="0" w:noHBand="0" w:noVBand="1"/>
      </w:tblPr>
      <w:tblGrid>
        <w:gridCol w:w="1474"/>
        <w:gridCol w:w="1428"/>
        <w:gridCol w:w="6459"/>
      </w:tblGrid>
      <w:tr w:rsidR="00014440" w14:paraId="6AEB7D44" w14:textId="77777777" w:rsidTr="00B86A4B">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FF9B84" w14:textId="77777777" w:rsidR="00014440" w:rsidRDefault="00014440" w:rsidP="004E34C3">
            <w:pPr>
              <w:spacing w:line="276" w:lineRule="auto"/>
              <w:jc w:val="left"/>
              <w:rPr>
                <w:rFonts w:eastAsia="Calibri" w:cs="Arial"/>
                <w:bCs/>
                <w:szCs w:val="20"/>
              </w:rPr>
            </w:pPr>
            <w:r>
              <w:rPr>
                <w:rFonts w:eastAsia="Calibri" w:cs="Arial"/>
                <w:bCs/>
                <w:szCs w:val="20"/>
              </w:rPr>
              <w:t>HTTP Code</w:t>
            </w:r>
          </w:p>
        </w:tc>
        <w:tc>
          <w:tcPr>
            <w:tcW w:w="7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4FE19C6" w14:textId="77777777" w:rsidR="00014440" w:rsidRDefault="00014440" w:rsidP="004E34C3">
            <w:pPr>
              <w:spacing w:line="276" w:lineRule="auto"/>
              <w:jc w:val="left"/>
              <w:rPr>
                <w:rFonts w:eastAsia="Calibri" w:cs="Arial"/>
                <w:bCs/>
                <w:szCs w:val="20"/>
              </w:rPr>
            </w:pPr>
            <w:r>
              <w:rPr>
                <w:rFonts w:eastAsia="Calibri" w:cs="Arial"/>
                <w:bCs/>
                <w:szCs w:val="20"/>
              </w:rPr>
              <w:t>Error Code</w:t>
            </w:r>
          </w:p>
        </w:tc>
        <w:tc>
          <w:tcPr>
            <w:tcW w:w="34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2FC6D3" w14:textId="77777777" w:rsidR="00014440" w:rsidRDefault="00014440" w:rsidP="004E34C3">
            <w:pPr>
              <w:spacing w:line="276" w:lineRule="auto"/>
              <w:jc w:val="left"/>
              <w:rPr>
                <w:rFonts w:eastAsia="Calibri" w:cs="Arial"/>
                <w:bCs/>
                <w:szCs w:val="20"/>
              </w:rPr>
            </w:pPr>
            <w:r>
              <w:rPr>
                <w:rFonts w:eastAsia="Calibri" w:cs="Arial"/>
                <w:bCs/>
                <w:szCs w:val="20"/>
              </w:rPr>
              <w:t>Error Description</w:t>
            </w:r>
          </w:p>
        </w:tc>
      </w:tr>
      <w:tr w:rsidR="00014440" w14:paraId="3B0C41AC" w14:textId="77777777" w:rsidTr="00B86A4B">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19A21" w14:textId="77777777" w:rsidR="00014440" w:rsidRDefault="00014440" w:rsidP="004E34C3">
            <w:pPr>
              <w:spacing w:line="276" w:lineRule="auto"/>
              <w:jc w:val="left"/>
              <w:rPr>
                <w:rFonts w:eastAsia="Calibri" w:cs="Arial"/>
                <w:bCs/>
                <w:szCs w:val="20"/>
              </w:rPr>
            </w:pPr>
            <w:r>
              <w:rPr>
                <w:rFonts w:eastAsia="Calibri" w:cs="Arial"/>
                <w:bCs/>
                <w:szCs w:val="20"/>
              </w:rPr>
              <w:t>500</w:t>
            </w:r>
          </w:p>
        </w:tc>
        <w:tc>
          <w:tcPr>
            <w:tcW w:w="7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F2CAB6" w14:textId="77777777" w:rsidR="00014440" w:rsidRDefault="00014440" w:rsidP="004E34C3">
            <w:pPr>
              <w:spacing w:line="276" w:lineRule="auto"/>
              <w:jc w:val="left"/>
              <w:rPr>
                <w:rFonts w:eastAsia="Calibri" w:cs="Arial"/>
                <w:bCs/>
                <w:szCs w:val="20"/>
              </w:rPr>
            </w:pPr>
            <w:r>
              <w:rPr>
                <w:rFonts w:eastAsia="Calibri" w:cs="Arial"/>
                <w:bCs/>
                <w:szCs w:val="20"/>
              </w:rPr>
              <w:t>500</w:t>
            </w:r>
          </w:p>
        </w:tc>
        <w:tc>
          <w:tcPr>
            <w:tcW w:w="34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7A972" w14:textId="77777777" w:rsidR="00014440" w:rsidRDefault="00014440" w:rsidP="004E34C3">
            <w:pPr>
              <w:spacing w:line="276" w:lineRule="auto"/>
              <w:jc w:val="left"/>
              <w:rPr>
                <w:rFonts w:eastAsia="Calibri" w:cs="Arial"/>
                <w:bCs/>
                <w:szCs w:val="20"/>
              </w:rPr>
            </w:pPr>
            <w:r>
              <w:rPr>
                <w:rFonts w:eastAsia="Calibri" w:cs="Arial"/>
                <w:bCs/>
                <w:szCs w:val="20"/>
              </w:rPr>
              <w:t>Internal Server Error</w:t>
            </w:r>
          </w:p>
        </w:tc>
      </w:tr>
      <w:tr w:rsidR="00014440" w14:paraId="37C2E075" w14:textId="77777777" w:rsidTr="00B86A4B">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0335B" w14:textId="77777777" w:rsidR="00014440" w:rsidRDefault="00014440" w:rsidP="004E34C3">
            <w:pPr>
              <w:spacing w:line="276" w:lineRule="auto"/>
              <w:jc w:val="left"/>
              <w:rPr>
                <w:rFonts w:eastAsia="Calibri" w:cs="Arial"/>
                <w:bCs/>
                <w:szCs w:val="20"/>
              </w:rPr>
            </w:pPr>
            <w:r>
              <w:rPr>
                <w:rFonts w:eastAsia="Calibri" w:cs="Arial"/>
                <w:bCs/>
                <w:szCs w:val="20"/>
              </w:rPr>
              <w:t>400</w:t>
            </w:r>
          </w:p>
        </w:tc>
        <w:tc>
          <w:tcPr>
            <w:tcW w:w="7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FF1C07" w14:textId="77777777" w:rsidR="00014440" w:rsidRDefault="00014440" w:rsidP="004E34C3">
            <w:pPr>
              <w:spacing w:line="276" w:lineRule="auto"/>
              <w:jc w:val="left"/>
              <w:rPr>
                <w:rFonts w:eastAsia="Calibri" w:cs="Arial"/>
                <w:bCs/>
                <w:szCs w:val="20"/>
              </w:rPr>
            </w:pPr>
            <w:r>
              <w:rPr>
                <w:rFonts w:eastAsia="Calibri" w:cs="Arial"/>
                <w:bCs/>
                <w:szCs w:val="20"/>
              </w:rPr>
              <w:t>401</w:t>
            </w:r>
          </w:p>
        </w:tc>
        <w:tc>
          <w:tcPr>
            <w:tcW w:w="34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A9B41" w14:textId="3EF6C5E5" w:rsidR="00014440" w:rsidRPr="00514148" w:rsidRDefault="00014440" w:rsidP="004E34C3">
            <w:pPr>
              <w:jc w:val="left"/>
            </w:pPr>
            <w:r w:rsidRPr="00514148">
              <w:t>Unauthorized User</w:t>
            </w:r>
            <w:r w:rsidR="00514148">
              <w:t xml:space="preserve"> or </w:t>
            </w:r>
            <w:r w:rsidR="00C658A5" w:rsidRPr="00514148">
              <w:t>Header Token could be missing</w:t>
            </w:r>
          </w:p>
        </w:tc>
      </w:tr>
      <w:tr w:rsidR="00014440" w14:paraId="6767D1E1" w14:textId="77777777" w:rsidTr="00B86A4B">
        <w:tc>
          <w:tcPr>
            <w:tcW w:w="7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9CC29" w14:textId="77777777" w:rsidR="00014440" w:rsidRDefault="00014440" w:rsidP="004E34C3">
            <w:pPr>
              <w:spacing w:line="276" w:lineRule="auto"/>
              <w:jc w:val="left"/>
              <w:rPr>
                <w:rFonts w:eastAsia="Calibri" w:cs="Arial"/>
                <w:bCs/>
                <w:szCs w:val="20"/>
              </w:rPr>
            </w:pPr>
            <w:r>
              <w:rPr>
                <w:rFonts w:eastAsia="Calibri" w:cs="Arial"/>
                <w:bCs/>
                <w:szCs w:val="20"/>
              </w:rPr>
              <w:t>400</w:t>
            </w:r>
          </w:p>
        </w:tc>
        <w:tc>
          <w:tcPr>
            <w:tcW w:w="7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A0AB3" w14:textId="77777777" w:rsidR="00014440" w:rsidRDefault="00014440" w:rsidP="004E34C3">
            <w:pPr>
              <w:spacing w:line="276" w:lineRule="auto"/>
              <w:jc w:val="left"/>
              <w:rPr>
                <w:rFonts w:eastAsia="Calibri" w:cs="Arial"/>
                <w:bCs/>
                <w:szCs w:val="20"/>
              </w:rPr>
            </w:pPr>
            <w:r>
              <w:rPr>
                <w:rFonts w:eastAsia="Calibri" w:cs="Arial"/>
                <w:bCs/>
                <w:szCs w:val="20"/>
              </w:rPr>
              <w:t>400</w:t>
            </w:r>
          </w:p>
        </w:tc>
        <w:tc>
          <w:tcPr>
            <w:tcW w:w="34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94BA6" w14:textId="77777777" w:rsidR="00014440" w:rsidRPr="00514148" w:rsidRDefault="00014440" w:rsidP="004E34C3">
            <w:pPr>
              <w:jc w:val="left"/>
            </w:pPr>
            <w:r w:rsidRPr="00514148">
              <w:t>Bad request</w:t>
            </w:r>
          </w:p>
        </w:tc>
      </w:tr>
    </w:tbl>
    <w:p w14:paraId="6B24D712" w14:textId="77777777" w:rsidR="00014440" w:rsidRDefault="00014440" w:rsidP="00676145">
      <w:pPr>
        <w:pStyle w:val="Heading3"/>
      </w:pPr>
      <w:r>
        <w:t>Sample JSON Response</w:t>
      </w:r>
    </w:p>
    <w:p w14:paraId="7F5BC38C" w14:textId="77777777" w:rsidR="00014440" w:rsidRPr="000A7F9E" w:rsidRDefault="00014440" w:rsidP="00014440">
      <w:pPr>
        <w:spacing w:after="0" w:line="276" w:lineRule="auto"/>
        <w:rPr>
          <w:rFonts w:ascii="Consolas" w:eastAsia="Calibri" w:hAnsi="Consolas" w:cs="Arial"/>
          <w:bCs/>
          <w:szCs w:val="20"/>
        </w:rPr>
      </w:pPr>
      <w:r w:rsidRPr="000A7F9E">
        <w:rPr>
          <w:rFonts w:ascii="Consolas" w:eastAsia="Calibri" w:hAnsi="Consolas" w:cs="Arial"/>
          <w:bCs/>
          <w:szCs w:val="20"/>
        </w:rPr>
        <w:t>[</w:t>
      </w:r>
    </w:p>
    <w:p w14:paraId="7E69D55B" w14:textId="77777777" w:rsidR="00014440" w:rsidRPr="000A7F9E" w:rsidRDefault="00014440" w:rsidP="00014440">
      <w:pPr>
        <w:spacing w:after="0" w:line="276" w:lineRule="auto"/>
        <w:rPr>
          <w:rFonts w:ascii="Consolas" w:eastAsia="Calibri" w:hAnsi="Consolas" w:cs="Arial"/>
          <w:bCs/>
          <w:szCs w:val="20"/>
        </w:rPr>
      </w:pPr>
      <w:r w:rsidRPr="000A7F9E">
        <w:rPr>
          <w:rFonts w:ascii="Consolas" w:eastAsia="Calibri" w:hAnsi="Consolas" w:cs="Arial"/>
          <w:bCs/>
          <w:szCs w:val="20"/>
        </w:rPr>
        <w:t xml:space="preserve">    "BomComparison/SAP_BOM",</w:t>
      </w:r>
    </w:p>
    <w:p w14:paraId="3D2AFBDF" w14:textId="77777777" w:rsidR="00014440" w:rsidRPr="000A7F9E" w:rsidRDefault="00014440" w:rsidP="00014440">
      <w:pPr>
        <w:spacing w:after="0" w:line="276" w:lineRule="auto"/>
        <w:rPr>
          <w:rFonts w:ascii="Consolas" w:eastAsia="Calibri" w:hAnsi="Consolas" w:cs="Arial"/>
          <w:bCs/>
          <w:szCs w:val="20"/>
        </w:rPr>
      </w:pPr>
      <w:r w:rsidRPr="000A7F9E">
        <w:rPr>
          <w:rFonts w:ascii="Consolas" w:eastAsia="Calibri" w:hAnsi="Consolas" w:cs="Arial"/>
          <w:bCs/>
          <w:szCs w:val="20"/>
        </w:rPr>
        <w:t xml:space="preserve">    "BomComparison/TC_BOM",</w:t>
      </w:r>
    </w:p>
    <w:p w14:paraId="350D5E92" w14:textId="77777777" w:rsidR="00014440" w:rsidRPr="000A7F9E" w:rsidRDefault="00014440" w:rsidP="00014440">
      <w:pPr>
        <w:spacing w:after="0" w:line="276" w:lineRule="auto"/>
        <w:rPr>
          <w:rFonts w:ascii="Consolas" w:eastAsia="Calibri" w:hAnsi="Consolas" w:cs="Arial"/>
          <w:bCs/>
          <w:szCs w:val="20"/>
        </w:rPr>
      </w:pPr>
      <w:r w:rsidRPr="000A7F9E">
        <w:rPr>
          <w:rFonts w:ascii="Consolas" w:eastAsia="Calibri" w:hAnsi="Consolas" w:cs="Arial"/>
          <w:bCs/>
          <w:szCs w:val="20"/>
        </w:rPr>
        <w:t>]</w:t>
      </w:r>
    </w:p>
    <w:p w14:paraId="782FF9CB" w14:textId="77777777" w:rsidR="00676145" w:rsidRDefault="00676145" w:rsidP="00D96554">
      <w:pPr>
        <w:pStyle w:val="Heading2"/>
        <w:sectPr w:rsidR="00676145" w:rsidSect="001D5D79">
          <w:type w:val="continuous"/>
          <w:pgSz w:w="12240" w:h="20160" w:code="5"/>
          <w:pgMar w:top="1440" w:right="1440" w:bottom="1440" w:left="1440" w:header="720" w:footer="720" w:gutter="0"/>
          <w:cols w:space="720"/>
        </w:sectPr>
      </w:pPr>
    </w:p>
    <w:p w14:paraId="2A87BF74" w14:textId="20CD2837" w:rsidR="00911A9C" w:rsidRDefault="00911A9C" w:rsidP="00D96554">
      <w:pPr>
        <w:pStyle w:val="Heading2"/>
      </w:pPr>
      <w:bookmarkStart w:id="47" w:name="_Toc220593289"/>
      <w:r>
        <w:lastRenderedPageBreak/>
        <w:t xml:space="preserve">POST </w:t>
      </w:r>
      <w:r w:rsidR="00AA6702">
        <w:t>-</w:t>
      </w:r>
      <w:r>
        <w:t xml:space="preserve"> Trigger Comparison</w:t>
      </w:r>
      <w:bookmarkEnd w:id="47"/>
    </w:p>
    <w:p w14:paraId="0AB98C36" w14:textId="77777777" w:rsidR="00911A9C" w:rsidRDefault="00911A9C" w:rsidP="00911A9C">
      <w:r>
        <w:t>This API triggers the comparison operation.</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911A9C" w14:paraId="2A4C3CA7"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0D04B0" w14:textId="77777777" w:rsidR="00911A9C" w:rsidRDefault="00911A9C" w:rsidP="004E34C3">
            <w:pPr>
              <w:spacing w:line="276" w:lineRule="auto"/>
              <w:jc w:val="left"/>
              <w:rPr>
                <w:szCs w:val="20"/>
              </w:rPr>
            </w:pPr>
            <w:r>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99B6B" w14:textId="6868E684" w:rsidR="00911A9C" w:rsidRDefault="00911A9C" w:rsidP="004E34C3">
            <w:pPr>
              <w:spacing w:line="276" w:lineRule="auto"/>
              <w:jc w:val="left"/>
              <w:rPr>
                <w:szCs w:val="20"/>
              </w:rPr>
            </w:pPr>
            <w:r>
              <w:rPr>
                <w:szCs w:val="20"/>
              </w:rPr>
              <w:t>HTTPS</w:t>
            </w:r>
          </w:p>
        </w:tc>
      </w:tr>
      <w:tr w:rsidR="00911A9C" w14:paraId="130821C3"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BF91E8" w14:textId="03B96275" w:rsidR="00911A9C" w:rsidRDefault="00C658A5" w:rsidP="004E34C3">
            <w:pPr>
              <w:spacing w:line="276" w:lineRule="auto"/>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4D56CF" w14:textId="77777777" w:rsidR="00911A9C" w:rsidRDefault="00911A9C" w:rsidP="004E34C3">
            <w:pPr>
              <w:spacing w:line="276" w:lineRule="auto"/>
              <w:jc w:val="left"/>
              <w:rPr>
                <w:szCs w:val="20"/>
              </w:rPr>
            </w:pPr>
            <w:hyperlink r:id="rId43" w:history="1">
              <w:r w:rsidRPr="003807EF">
                <w:rPr>
                  <w:rStyle w:val="Hyperlink"/>
                </w:rPr>
                <w:t>https://ixts-dev-apim.azure-api.net/bom-management-api/v1/bom/files/comparison/trigger</w:t>
              </w:r>
            </w:hyperlink>
            <w:r>
              <w:t xml:space="preserve"> </w:t>
            </w:r>
          </w:p>
        </w:tc>
      </w:tr>
      <w:tr w:rsidR="00911A9C" w14:paraId="430B5992"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03F228" w14:textId="77777777" w:rsidR="00911A9C" w:rsidRDefault="00911A9C" w:rsidP="004E34C3">
            <w:pPr>
              <w:spacing w:line="276" w:lineRule="auto"/>
              <w:jc w:val="left"/>
              <w:rPr>
                <w:szCs w:val="20"/>
              </w:rPr>
            </w:pPr>
            <w:r>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6DCAD6" w14:textId="1B604899" w:rsidR="00911A9C" w:rsidRDefault="00911A9C" w:rsidP="004E34C3">
            <w:pPr>
              <w:spacing w:line="276" w:lineRule="auto"/>
              <w:jc w:val="left"/>
              <w:rPr>
                <w:szCs w:val="20"/>
              </w:rPr>
            </w:pPr>
            <w:r>
              <w:rPr>
                <w:szCs w:val="20"/>
              </w:rPr>
              <w:t>POST</w:t>
            </w:r>
          </w:p>
        </w:tc>
      </w:tr>
      <w:tr w:rsidR="00911A9C" w14:paraId="778347F3"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5780A1C" w14:textId="77777777" w:rsidR="00911A9C" w:rsidRDefault="00911A9C" w:rsidP="004E34C3">
            <w:pPr>
              <w:spacing w:line="276" w:lineRule="auto"/>
              <w:jc w:val="left"/>
              <w:rPr>
                <w:szCs w:val="20"/>
              </w:rPr>
            </w:pPr>
            <w:r>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28A65F" w14:textId="77777777" w:rsidR="00911A9C" w:rsidRDefault="00911A9C" w:rsidP="004E34C3">
            <w:pPr>
              <w:spacing w:line="276" w:lineRule="auto"/>
              <w:jc w:val="left"/>
              <w:rPr>
                <w:szCs w:val="20"/>
              </w:rPr>
            </w:pPr>
            <w:r>
              <w:rPr>
                <w:szCs w:val="20"/>
              </w:rPr>
              <w:t>application / json</w:t>
            </w:r>
          </w:p>
        </w:tc>
      </w:tr>
      <w:tr w:rsidR="00911A9C" w14:paraId="5E5AA462"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6C3363" w14:textId="77777777" w:rsidR="00911A9C" w:rsidRDefault="00911A9C" w:rsidP="004E34C3">
            <w:pPr>
              <w:spacing w:line="276" w:lineRule="auto"/>
              <w:jc w:val="left"/>
              <w:rPr>
                <w:szCs w:val="20"/>
              </w:rPr>
            </w:pPr>
            <w:r>
              <w:rPr>
                <w:szCs w:val="20"/>
              </w:rPr>
              <w:t>Query Parameter</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C050E" w14:textId="77777777" w:rsidR="00911A9C" w:rsidRDefault="00911A9C" w:rsidP="004E34C3">
            <w:pPr>
              <w:jc w:val="left"/>
              <w:rPr>
                <w:szCs w:val="20"/>
              </w:rPr>
            </w:pPr>
            <w:proofErr w:type="spellStart"/>
            <w:r>
              <w:rPr>
                <w:szCs w:val="20"/>
              </w:rPr>
              <w:t>source_folder</w:t>
            </w:r>
            <w:proofErr w:type="spellEnd"/>
            <w:r>
              <w:rPr>
                <w:szCs w:val="20"/>
              </w:rPr>
              <w:t xml:space="preserve">, </w:t>
            </w:r>
            <w:proofErr w:type="spellStart"/>
            <w:r>
              <w:rPr>
                <w:szCs w:val="20"/>
              </w:rPr>
              <w:t>target_folder</w:t>
            </w:r>
            <w:proofErr w:type="spellEnd"/>
          </w:p>
        </w:tc>
      </w:tr>
    </w:tbl>
    <w:p w14:paraId="56611A35" w14:textId="159E2BA5" w:rsidR="00911A9C" w:rsidRDefault="002A487A" w:rsidP="002A487A">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027"/>
        <w:gridCol w:w="4886"/>
        <w:gridCol w:w="678"/>
        <w:gridCol w:w="769"/>
      </w:tblGrid>
      <w:tr w:rsidR="00D55946" w14:paraId="721D3EF3" w14:textId="77777777" w:rsidTr="00B86A4B">
        <w:trPr>
          <w:trHeight w:val="407"/>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FDBC75" w14:textId="77777777" w:rsidR="00911A9C" w:rsidRDefault="00911A9C" w:rsidP="004E34C3">
            <w:pPr>
              <w:spacing w:line="276" w:lineRule="auto"/>
              <w:jc w:val="left"/>
              <w:rPr>
                <w:szCs w:val="20"/>
              </w:rPr>
            </w:pPr>
            <w:r>
              <w:rPr>
                <w:szCs w:val="20"/>
              </w:rPr>
              <w:t>Parameter</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233CA4A" w14:textId="77777777" w:rsidR="00911A9C" w:rsidRDefault="00911A9C" w:rsidP="004E34C3">
            <w:pPr>
              <w:spacing w:line="276" w:lineRule="auto"/>
              <w:jc w:val="left"/>
              <w:rPr>
                <w:szCs w:val="20"/>
              </w:rPr>
            </w:pPr>
            <w:r>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E46767" w14:textId="77777777" w:rsidR="00911A9C" w:rsidRDefault="00911A9C" w:rsidP="004E34C3">
            <w:pPr>
              <w:spacing w:line="276" w:lineRule="auto"/>
              <w:jc w:val="left"/>
              <w:rPr>
                <w:szCs w:val="20"/>
              </w:rPr>
            </w:pPr>
            <w:r>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5FB130" w14:textId="77777777" w:rsidR="00911A9C" w:rsidRDefault="00911A9C" w:rsidP="004E34C3">
            <w:pPr>
              <w:spacing w:line="276" w:lineRule="auto"/>
              <w:jc w:val="left"/>
              <w:rPr>
                <w:szCs w:val="20"/>
              </w:rPr>
            </w:pPr>
            <w:r>
              <w:rPr>
                <w:szCs w:val="20"/>
              </w:rPr>
              <w:t>Type</w:t>
            </w:r>
          </w:p>
        </w:tc>
      </w:tr>
      <w:tr w:rsidR="00D55946" w14:paraId="78D4A349" w14:textId="77777777" w:rsidTr="00B86A4B">
        <w:trPr>
          <w:trHeight w:val="283"/>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4D92D" w14:textId="77777777" w:rsidR="00911A9C" w:rsidRDefault="00911A9C" w:rsidP="004E34C3">
            <w:pPr>
              <w:spacing w:line="276" w:lineRule="auto"/>
              <w:jc w:val="left"/>
              <w:rPr>
                <w:szCs w:val="20"/>
              </w:rPr>
            </w:pPr>
            <w:r>
              <w:rPr>
                <w:szCs w:val="20"/>
              </w:rPr>
              <w:t>Authorization</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C86F6" w14:textId="77777777" w:rsidR="00911A9C" w:rsidRDefault="00911A9C" w:rsidP="004E34C3">
            <w:pPr>
              <w:spacing w:line="276" w:lineRule="auto"/>
              <w:jc w:val="left"/>
              <w:rPr>
                <w:szCs w:val="20"/>
              </w:rPr>
            </w:pPr>
            <w:r>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A26F9F" w14:textId="77777777" w:rsidR="00911A9C" w:rsidRDefault="00911A9C" w:rsidP="004E34C3">
            <w:pPr>
              <w:spacing w:line="276" w:lineRule="auto"/>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A101F3" w14:textId="77777777" w:rsidR="00911A9C" w:rsidRDefault="00911A9C" w:rsidP="004E34C3">
            <w:pPr>
              <w:spacing w:line="276" w:lineRule="auto"/>
              <w:jc w:val="left"/>
              <w:rPr>
                <w:szCs w:val="20"/>
              </w:rPr>
            </w:pPr>
            <w:r>
              <w:rPr>
                <w:szCs w:val="20"/>
              </w:rPr>
              <w:t>String</w:t>
            </w:r>
          </w:p>
        </w:tc>
      </w:tr>
      <w:tr w:rsidR="00D55946" w14:paraId="37D2CA03" w14:textId="77777777" w:rsidTr="00B86A4B">
        <w:trPr>
          <w:trHeight w:val="59"/>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929D3" w14:textId="77777777" w:rsidR="00911A9C" w:rsidRDefault="00911A9C" w:rsidP="004E34C3">
            <w:pPr>
              <w:spacing w:line="276" w:lineRule="auto"/>
              <w:jc w:val="left"/>
              <w:rPr>
                <w:szCs w:val="20"/>
              </w:rPr>
            </w:pPr>
            <w:r>
              <w:rPr>
                <w:szCs w:val="20"/>
              </w:rPr>
              <w:t>Content-Type</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163254" w14:textId="7EAA97B2" w:rsidR="00911A9C" w:rsidRDefault="00911A9C" w:rsidP="004E34C3">
            <w:pPr>
              <w:spacing w:line="276" w:lineRule="auto"/>
              <w:jc w:val="left"/>
              <w:rPr>
                <w:szCs w:val="20"/>
              </w:rPr>
            </w:pPr>
            <w:r>
              <w:rPr>
                <w:szCs w:val="20"/>
              </w:rPr>
              <w:t>Length of content.</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5C6EF" w14:textId="77777777" w:rsidR="00911A9C" w:rsidRDefault="00911A9C" w:rsidP="004E34C3">
            <w:pPr>
              <w:spacing w:line="276" w:lineRule="auto"/>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DB9EF" w14:textId="77777777" w:rsidR="00911A9C" w:rsidRDefault="00911A9C" w:rsidP="004E34C3">
            <w:pPr>
              <w:spacing w:line="276" w:lineRule="auto"/>
              <w:jc w:val="left"/>
              <w:rPr>
                <w:szCs w:val="20"/>
              </w:rPr>
            </w:pPr>
            <w:r>
              <w:rPr>
                <w:szCs w:val="20"/>
              </w:rPr>
              <w:t>String</w:t>
            </w:r>
          </w:p>
        </w:tc>
      </w:tr>
      <w:tr w:rsidR="00D55946" w14:paraId="5BF0556D" w14:textId="77777777" w:rsidTr="00B86A4B">
        <w:trPr>
          <w:trHeight w:val="59"/>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C93CE" w14:textId="77777777" w:rsidR="00911A9C" w:rsidRDefault="00911A9C" w:rsidP="004E34C3">
            <w:pPr>
              <w:spacing w:line="276" w:lineRule="auto"/>
              <w:jc w:val="left"/>
              <w:rPr>
                <w:szCs w:val="20"/>
              </w:rPr>
            </w:pPr>
            <w:r>
              <w:rPr>
                <w:szCs w:val="20"/>
              </w:rPr>
              <w:t>Ocp-Apim-Subscription-Key</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F20F4" w14:textId="77777777" w:rsidR="00911A9C" w:rsidRDefault="00911A9C" w:rsidP="004E34C3">
            <w:pPr>
              <w:spacing w:line="276" w:lineRule="auto"/>
              <w:jc w:val="left"/>
              <w:rPr>
                <w:szCs w:val="20"/>
              </w:rPr>
            </w:pPr>
            <w:r>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FFDF52" w14:textId="77777777" w:rsidR="00911A9C" w:rsidRDefault="00911A9C" w:rsidP="004E34C3">
            <w:pPr>
              <w:spacing w:line="276" w:lineRule="auto"/>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72CD9" w14:textId="77777777" w:rsidR="00911A9C" w:rsidRDefault="00911A9C" w:rsidP="004E34C3">
            <w:pPr>
              <w:spacing w:line="276" w:lineRule="auto"/>
              <w:jc w:val="left"/>
              <w:rPr>
                <w:szCs w:val="20"/>
              </w:rPr>
            </w:pPr>
            <w:r>
              <w:rPr>
                <w:szCs w:val="20"/>
              </w:rPr>
              <w:t>String</w:t>
            </w:r>
          </w:p>
        </w:tc>
      </w:tr>
    </w:tbl>
    <w:p w14:paraId="2E0A1336" w14:textId="5F49545C" w:rsidR="00911A9C" w:rsidRDefault="00911A9C" w:rsidP="00911A9C">
      <w:pPr>
        <w:spacing w:after="0" w:line="276" w:lineRule="auto"/>
        <w:rPr>
          <w:rFonts w:eastAsia="Calibri" w:cs="Arial"/>
          <w:bCs/>
          <w:szCs w:val="20"/>
        </w:rPr>
      </w:pPr>
      <w:r>
        <w:rPr>
          <w:rFonts w:eastAsia="Calibri" w:cs="Arial"/>
        </w:rPr>
        <w:t>*Mandatory / Optional</w:t>
      </w:r>
    </w:p>
    <w:p w14:paraId="4D9B72C4" w14:textId="3BEDDDC5" w:rsidR="00911A9C" w:rsidRDefault="002A487A" w:rsidP="002A487A">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14"/>
        <w:gridCol w:w="6720"/>
        <w:gridCol w:w="1026"/>
      </w:tblGrid>
      <w:tr w:rsidR="00D55946" w14:paraId="417DC777" w14:textId="77777777" w:rsidTr="00B86A4B">
        <w:trPr>
          <w:trHeight w:val="196"/>
        </w:trPr>
        <w:tc>
          <w:tcPr>
            <w:tcW w:w="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1CF4B2" w14:textId="77777777" w:rsidR="00911A9C" w:rsidRDefault="00911A9C" w:rsidP="004E34C3">
            <w:pPr>
              <w:spacing w:line="276" w:lineRule="auto"/>
              <w:jc w:val="left"/>
              <w:rPr>
                <w:szCs w:val="20"/>
              </w:rPr>
            </w:pPr>
            <w:r>
              <w:rPr>
                <w:szCs w:val="20"/>
              </w:rPr>
              <w:t>Parameter</w:t>
            </w:r>
          </w:p>
        </w:tc>
        <w:tc>
          <w:tcPr>
            <w:tcW w:w="3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AE41B38" w14:textId="77777777" w:rsidR="00911A9C" w:rsidRDefault="00911A9C" w:rsidP="004E34C3">
            <w:pPr>
              <w:spacing w:line="276" w:lineRule="auto"/>
              <w:jc w:val="left"/>
              <w:rPr>
                <w:szCs w:val="20"/>
              </w:rPr>
            </w:pPr>
            <w:r>
              <w:rPr>
                <w:szCs w:val="20"/>
              </w:rPr>
              <w:t>Description</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F502EB" w14:textId="77777777" w:rsidR="00911A9C" w:rsidRDefault="00911A9C" w:rsidP="004E34C3">
            <w:pPr>
              <w:spacing w:line="276" w:lineRule="auto"/>
              <w:jc w:val="left"/>
              <w:rPr>
                <w:szCs w:val="20"/>
              </w:rPr>
            </w:pPr>
            <w:r>
              <w:rPr>
                <w:szCs w:val="20"/>
              </w:rPr>
              <w:t>Type</w:t>
            </w:r>
          </w:p>
        </w:tc>
      </w:tr>
      <w:tr w:rsidR="00911A9C" w14:paraId="7B1FDF55" w14:textId="77777777" w:rsidTr="00B86A4B">
        <w:trPr>
          <w:trHeight w:val="54"/>
        </w:trPr>
        <w:tc>
          <w:tcPr>
            <w:tcW w:w="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59EEC2" w14:textId="77777777" w:rsidR="00911A9C" w:rsidRDefault="00911A9C" w:rsidP="004E34C3">
            <w:pPr>
              <w:spacing w:line="276" w:lineRule="auto"/>
              <w:jc w:val="left"/>
              <w:rPr>
                <w:szCs w:val="20"/>
              </w:rPr>
            </w:pPr>
            <w:r>
              <w:rPr>
                <w:szCs w:val="20"/>
              </w:rPr>
              <w:t>Server</w:t>
            </w:r>
          </w:p>
        </w:tc>
        <w:tc>
          <w:tcPr>
            <w:tcW w:w="3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949BD" w14:textId="77777777" w:rsidR="00911A9C" w:rsidRDefault="00911A9C" w:rsidP="004E34C3">
            <w:pPr>
              <w:spacing w:line="276" w:lineRule="auto"/>
              <w:jc w:val="left"/>
              <w:rPr>
                <w:szCs w:val="20"/>
              </w:rPr>
            </w:pPr>
            <w:r>
              <w:rPr>
                <w:szCs w:val="20"/>
              </w:rPr>
              <w:t>Contains information about how the server handles requests [e.g., Werkzeug/2.1.2 Python/3.9.7]</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EB984" w14:textId="77777777" w:rsidR="00911A9C" w:rsidRDefault="00911A9C" w:rsidP="004E34C3">
            <w:pPr>
              <w:spacing w:line="276" w:lineRule="auto"/>
              <w:jc w:val="left"/>
              <w:rPr>
                <w:szCs w:val="20"/>
              </w:rPr>
            </w:pPr>
            <w:r>
              <w:rPr>
                <w:szCs w:val="20"/>
              </w:rPr>
              <w:t>String</w:t>
            </w:r>
          </w:p>
        </w:tc>
      </w:tr>
      <w:tr w:rsidR="00911A9C" w14:paraId="2F3E3F7F" w14:textId="77777777" w:rsidTr="00B86A4B">
        <w:trPr>
          <w:trHeight w:val="54"/>
        </w:trPr>
        <w:tc>
          <w:tcPr>
            <w:tcW w:w="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C7ACAE" w14:textId="77777777" w:rsidR="00911A9C" w:rsidRDefault="00911A9C" w:rsidP="004E34C3">
            <w:pPr>
              <w:spacing w:line="276" w:lineRule="auto"/>
              <w:jc w:val="left"/>
              <w:rPr>
                <w:szCs w:val="20"/>
              </w:rPr>
            </w:pPr>
            <w:r>
              <w:rPr>
                <w:szCs w:val="20"/>
              </w:rPr>
              <w:t>Content-Type</w:t>
            </w:r>
          </w:p>
        </w:tc>
        <w:tc>
          <w:tcPr>
            <w:tcW w:w="3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838CC" w14:textId="77777777" w:rsidR="00911A9C" w:rsidRDefault="00911A9C" w:rsidP="004E34C3">
            <w:pPr>
              <w:spacing w:line="276" w:lineRule="auto"/>
              <w:jc w:val="left"/>
              <w:rPr>
                <w:szCs w:val="20"/>
              </w:rPr>
            </w:pPr>
            <w:r>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7BCAF" w14:textId="77777777" w:rsidR="00911A9C" w:rsidRDefault="00911A9C" w:rsidP="004E34C3">
            <w:pPr>
              <w:spacing w:line="276" w:lineRule="auto"/>
              <w:jc w:val="left"/>
              <w:rPr>
                <w:szCs w:val="20"/>
              </w:rPr>
            </w:pPr>
            <w:r>
              <w:rPr>
                <w:szCs w:val="20"/>
              </w:rPr>
              <w:t>String</w:t>
            </w:r>
          </w:p>
        </w:tc>
      </w:tr>
      <w:tr w:rsidR="00911A9C" w14:paraId="553D8E0C" w14:textId="77777777" w:rsidTr="00B86A4B">
        <w:trPr>
          <w:trHeight w:val="54"/>
        </w:trPr>
        <w:tc>
          <w:tcPr>
            <w:tcW w:w="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16AE47" w14:textId="77777777" w:rsidR="00911A9C" w:rsidRDefault="00911A9C" w:rsidP="004E34C3">
            <w:pPr>
              <w:spacing w:line="276" w:lineRule="auto"/>
              <w:jc w:val="left"/>
              <w:rPr>
                <w:szCs w:val="20"/>
              </w:rPr>
            </w:pPr>
            <w:r>
              <w:rPr>
                <w:szCs w:val="20"/>
              </w:rPr>
              <w:t>Date</w:t>
            </w:r>
          </w:p>
        </w:tc>
        <w:tc>
          <w:tcPr>
            <w:tcW w:w="3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2883AE" w14:textId="77777777" w:rsidR="00911A9C" w:rsidRDefault="00911A9C" w:rsidP="004E34C3">
            <w:pPr>
              <w:spacing w:line="276" w:lineRule="auto"/>
              <w:jc w:val="left"/>
              <w:rPr>
                <w:szCs w:val="20"/>
              </w:rPr>
            </w:pPr>
            <w:r>
              <w:rPr>
                <w:szCs w:val="20"/>
              </w:rPr>
              <w:t>Date of operation execution e.g. - [Tue, 17 May 2022 06:30:16 GMT]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0724C" w14:textId="77777777" w:rsidR="00911A9C" w:rsidRDefault="00911A9C" w:rsidP="004E34C3">
            <w:pPr>
              <w:spacing w:line="276" w:lineRule="auto"/>
              <w:jc w:val="left"/>
              <w:rPr>
                <w:szCs w:val="20"/>
              </w:rPr>
            </w:pPr>
            <w:r>
              <w:rPr>
                <w:szCs w:val="20"/>
              </w:rPr>
              <w:t>Datetime</w:t>
            </w:r>
          </w:p>
        </w:tc>
      </w:tr>
      <w:tr w:rsidR="00911A9C" w14:paraId="2EEC1692" w14:textId="77777777" w:rsidTr="00B86A4B">
        <w:trPr>
          <w:trHeight w:val="54"/>
        </w:trPr>
        <w:tc>
          <w:tcPr>
            <w:tcW w:w="8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7F444B" w14:textId="77777777" w:rsidR="00911A9C" w:rsidRDefault="00911A9C" w:rsidP="004E34C3">
            <w:pPr>
              <w:spacing w:line="276" w:lineRule="auto"/>
              <w:jc w:val="left"/>
              <w:rPr>
                <w:szCs w:val="20"/>
              </w:rPr>
            </w:pPr>
            <w:r>
              <w:rPr>
                <w:szCs w:val="20"/>
              </w:rPr>
              <w:t>Content-Length</w:t>
            </w:r>
          </w:p>
        </w:tc>
        <w:tc>
          <w:tcPr>
            <w:tcW w:w="359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6BB43B" w14:textId="77777777" w:rsidR="00911A9C" w:rsidRDefault="00911A9C" w:rsidP="004E34C3">
            <w:pPr>
              <w:spacing w:line="276" w:lineRule="auto"/>
              <w:jc w:val="left"/>
              <w:rPr>
                <w:szCs w:val="20"/>
              </w:rPr>
            </w:pPr>
            <w:r>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EE241C" w14:textId="77777777" w:rsidR="00911A9C" w:rsidRDefault="00911A9C" w:rsidP="004E34C3">
            <w:pPr>
              <w:spacing w:line="276" w:lineRule="auto"/>
              <w:jc w:val="left"/>
              <w:rPr>
                <w:szCs w:val="20"/>
              </w:rPr>
            </w:pPr>
            <w:r>
              <w:rPr>
                <w:szCs w:val="20"/>
              </w:rPr>
              <w:t>Bytes</w:t>
            </w:r>
          </w:p>
        </w:tc>
      </w:tr>
    </w:tbl>
    <w:p w14:paraId="1961764C" w14:textId="4EAE2C14" w:rsidR="00911A9C" w:rsidRDefault="002A487A" w:rsidP="002A487A">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27"/>
        <w:gridCol w:w="6033"/>
      </w:tblGrid>
      <w:tr w:rsidR="00C64E13" w14:paraId="599EBCA2" w14:textId="77777777" w:rsidTr="00B86A4B">
        <w:trPr>
          <w:trHeight w:val="178"/>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03F6CF" w14:textId="77777777" w:rsidR="00911A9C" w:rsidRPr="002A487A" w:rsidRDefault="00911A9C" w:rsidP="004E34C3">
            <w:pPr>
              <w:jc w:val="left"/>
              <w:rPr>
                <w:bCs/>
                <w:color w:val="000000" w:themeColor="text1"/>
                <w:szCs w:val="20"/>
              </w:rPr>
            </w:pPr>
            <w:r w:rsidRPr="002A487A">
              <w:rPr>
                <w:bCs/>
                <w:color w:val="000000" w:themeColor="text1"/>
                <w:szCs w:val="20"/>
              </w:rPr>
              <w:t>HTTP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203BB0" w14:textId="77777777" w:rsidR="00911A9C" w:rsidRPr="002A487A" w:rsidRDefault="00911A9C" w:rsidP="004E34C3">
            <w:pPr>
              <w:jc w:val="left"/>
              <w:rPr>
                <w:bCs/>
                <w:color w:val="000000" w:themeColor="text1"/>
                <w:szCs w:val="20"/>
              </w:rPr>
            </w:pPr>
            <w:r w:rsidRPr="002A487A">
              <w:rPr>
                <w:bCs/>
                <w:color w:val="000000" w:themeColor="text1"/>
                <w:szCs w:val="20"/>
              </w:rPr>
              <w:t>Result Description</w:t>
            </w:r>
          </w:p>
        </w:tc>
      </w:tr>
      <w:tr w:rsidR="00911A9C" w14:paraId="64260538" w14:textId="77777777" w:rsidTr="00B86A4B">
        <w:trPr>
          <w:trHeight w:val="277"/>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769B2" w14:textId="77777777" w:rsidR="00911A9C" w:rsidRDefault="00911A9C" w:rsidP="004E34C3">
            <w:pPr>
              <w:jc w:val="left"/>
              <w:rPr>
                <w:szCs w:val="20"/>
              </w:rPr>
            </w:pPr>
            <w:r>
              <w:rPr>
                <w:szCs w:val="20"/>
              </w:rPr>
              <w:t>200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5E9925" w14:textId="7DA85837" w:rsidR="00911A9C" w:rsidRDefault="00911A9C" w:rsidP="004E34C3">
            <w:pPr>
              <w:jc w:val="left"/>
              <w:rPr>
                <w:szCs w:val="20"/>
              </w:rPr>
            </w:pPr>
            <w:r>
              <w:rPr>
                <w:szCs w:val="20"/>
              </w:rPr>
              <w:t>successful</w:t>
            </w:r>
            <w:r w:rsidR="00AA6702">
              <w:rPr>
                <w:szCs w:val="20"/>
              </w:rPr>
              <w:t xml:space="preserve"> </w:t>
            </w:r>
            <w:r>
              <w:rPr>
                <w:szCs w:val="20"/>
              </w:rPr>
              <w:t>operation</w:t>
            </w:r>
          </w:p>
        </w:tc>
      </w:tr>
    </w:tbl>
    <w:p w14:paraId="7867A578" w14:textId="564D0DCD" w:rsidR="002A487A" w:rsidRDefault="002A487A" w:rsidP="002A487A">
      <w:pPr>
        <w:pStyle w:val="Heading3"/>
        <w:sectPr w:rsidR="002A487A"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25"/>
        <w:gridCol w:w="1456"/>
        <w:gridCol w:w="6479"/>
      </w:tblGrid>
      <w:tr w:rsidR="00D55946" w14:paraId="68209B54" w14:textId="77777777" w:rsidTr="00B86A4B">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511C9D" w14:textId="77777777" w:rsidR="00911A9C" w:rsidRDefault="00911A9C" w:rsidP="004E34C3">
            <w:pPr>
              <w:jc w:val="left"/>
              <w:rPr>
                <w:szCs w:val="20"/>
              </w:rPr>
            </w:pPr>
            <w:r>
              <w:rPr>
                <w:szCs w:val="20"/>
              </w:rPr>
              <w:t>HTTP Code</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C36F5B" w14:textId="77777777" w:rsidR="00911A9C" w:rsidRDefault="00911A9C" w:rsidP="004E34C3">
            <w:pPr>
              <w:jc w:val="left"/>
              <w:rPr>
                <w:szCs w:val="20"/>
              </w:rPr>
            </w:pPr>
            <w:r>
              <w:rPr>
                <w:szCs w:val="20"/>
              </w:rPr>
              <w:t>Error Code</w:t>
            </w:r>
          </w:p>
        </w:tc>
        <w:tc>
          <w:tcPr>
            <w:tcW w:w="34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93B201" w14:textId="77777777" w:rsidR="00911A9C" w:rsidRDefault="00911A9C" w:rsidP="004E34C3">
            <w:pPr>
              <w:jc w:val="left"/>
              <w:rPr>
                <w:szCs w:val="20"/>
              </w:rPr>
            </w:pPr>
            <w:r>
              <w:rPr>
                <w:szCs w:val="20"/>
              </w:rPr>
              <w:t>Error Description</w:t>
            </w:r>
          </w:p>
        </w:tc>
      </w:tr>
      <w:tr w:rsidR="00911A9C" w14:paraId="2D1FFB76" w14:textId="77777777" w:rsidTr="00B86A4B">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3C83C" w14:textId="77777777" w:rsidR="00911A9C" w:rsidRDefault="00911A9C" w:rsidP="004E34C3">
            <w:pPr>
              <w:jc w:val="left"/>
              <w:rPr>
                <w:szCs w:val="20"/>
              </w:rPr>
            </w:pPr>
            <w:r>
              <w:rPr>
                <w:szCs w:val="20"/>
              </w:rPr>
              <w:t>500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5785E" w14:textId="77777777" w:rsidR="00911A9C" w:rsidRDefault="00911A9C" w:rsidP="004E34C3">
            <w:pPr>
              <w:jc w:val="left"/>
              <w:rPr>
                <w:szCs w:val="20"/>
              </w:rPr>
            </w:pPr>
            <w:r>
              <w:rPr>
                <w:szCs w:val="20"/>
              </w:rPr>
              <w:t>500</w:t>
            </w:r>
          </w:p>
        </w:tc>
        <w:tc>
          <w:tcPr>
            <w:tcW w:w="34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F78E6E" w14:textId="77777777" w:rsidR="00911A9C" w:rsidRDefault="00911A9C" w:rsidP="004E34C3">
            <w:pPr>
              <w:jc w:val="left"/>
              <w:rPr>
                <w:szCs w:val="20"/>
              </w:rPr>
            </w:pPr>
            <w:r>
              <w:rPr>
                <w:szCs w:val="20"/>
              </w:rPr>
              <w:t>Internal Server Error</w:t>
            </w:r>
          </w:p>
        </w:tc>
      </w:tr>
      <w:tr w:rsidR="00911A9C" w14:paraId="02E66D3D" w14:textId="77777777" w:rsidTr="00B86A4B">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EAE1E" w14:textId="77777777" w:rsidR="00911A9C" w:rsidRDefault="00911A9C" w:rsidP="004E34C3">
            <w:pPr>
              <w:jc w:val="left"/>
              <w:rPr>
                <w:szCs w:val="20"/>
              </w:rPr>
            </w:pPr>
            <w:r>
              <w:rPr>
                <w:szCs w:val="20"/>
              </w:rPr>
              <w:t>400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A7CFB" w14:textId="77777777" w:rsidR="00911A9C" w:rsidRDefault="00911A9C" w:rsidP="004E34C3">
            <w:pPr>
              <w:jc w:val="left"/>
              <w:rPr>
                <w:szCs w:val="20"/>
              </w:rPr>
            </w:pPr>
            <w:r>
              <w:rPr>
                <w:szCs w:val="20"/>
              </w:rPr>
              <w:t>401</w:t>
            </w:r>
          </w:p>
        </w:tc>
        <w:tc>
          <w:tcPr>
            <w:tcW w:w="34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B3202E" w14:textId="374E562F" w:rsidR="00911A9C" w:rsidRPr="002A487A" w:rsidRDefault="00911A9C" w:rsidP="004E34C3">
            <w:pPr>
              <w:jc w:val="left"/>
            </w:pPr>
            <w:r w:rsidRPr="002A487A">
              <w:t>Unauthorized User</w:t>
            </w:r>
            <w:r w:rsidR="002A487A">
              <w:t xml:space="preserve"> or </w:t>
            </w:r>
            <w:r w:rsidR="00C658A5" w:rsidRPr="002A487A">
              <w:t>Header Token could be missing</w:t>
            </w:r>
          </w:p>
        </w:tc>
      </w:tr>
      <w:tr w:rsidR="00911A9C" w14:paraId="1529976F" w14:textId="77777777" w:rsidTr="00B86A4B">
        <w:tc>
          <w:tcPr>
            <w:tcW w:w="7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97F8C" w14:textId="77777777" w:rsidR="00911A9C" w:rsidRDefault="00911A9C" w:rsidP="004E34C3">
            <w:pPr>
              <w:jc w:val="left"/>
              <w:rPr>
                <w:szCs w:val="20"/>
              </w:rPr>
            </w:pPr>
            <w:r>
              <w:rPr>
                <w:szCs w:val="20"/>
              </w:rPr>
              <w:t>400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EF527" w14:textId="77777777" w:rsidR="00911A9C" w:rsidRDefault="00911A9C" w:rsidP="004E34C3">
            <w:pPr>
              <w:jc w:val="left"/>
              <w:rPr>
                <w:szCs w:val="20"/>
              </w:rPr>
            </w:pPr>
            <w:r>
              <w:rPr>
                <w:szCs w:val="20"/>
              </w:rPr>
              <w:t>400</w:t>
            </w:r>
          </w:p>
        </w:tc>
        <w:tc>
          <w:tcPr>
            <w:tcW w:w="34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FBB19" w14:textId="77777777" w:rsidR="00911A9C" w:rsidRPr="002A487A" w:rsidRDefault="00911A9C" w:rsidP="004E34C3">
            <w:pPr>
              <w:jc w:val="left"/>
            </w:pPr>
            <w:r w:rsidRPr="002A487A">
              <w:t>Bad request</w:t>
            </w:r>
          </w:p>
        </w:tc>
      </w:tr>
    </w:tbl>
    <w:p w14:paraId="0A97FAA1" w14:textId="77777777" w:rsidR="00E620FB" w:rsidRDefault="00911A9C" w:rsidP="00E620FB">
      <w:pPr>
        <w:pStyle w:val="Heading3"/>
      </w:pPr>
      <w:r>
        <w:t>Sample JSON Response</w:t>
      </w:r>
    </w:p>
    <w:p w14:paraId="4CD2E047" w14:textId="339BBE05" w:rsidR="00911A9C" w:rsidRPr="000A7F9E" w:rsidRDefault="00B86A4B" w:rsidP="00911A9C">
      <w:pPr>
        <w:jc w:val="left"/>
        <w:rPr>
          <w:rFonts w:ascii="Consolas" w:eastAsia="Calibri" w:hAnsi="Consolas" w:cs="Arial"/>
          <w:bCs/>
          <w:kern w:val="0"/>
          <w:szCs w:val="20"/>
          <w14:ligatures w14:val="none"/>
        </w:rPr>
      </w:pPr>
      <w:r w:rsidRPr="00B86A4B">
        <w:rPr>
          <w:rFonts w:ascii="Consolas" w:eastAsia="Calibri" w:hAnsi="Consolas" w:cs="Arial"/>
          <w:bCs/>
          <w:kern w:val="0"/>
          <w:szCs w:val="20"/>
          <w14:ligatures w14:val="none"/>
        </w:rPr>
        <w:t>{</w:t>
      </w:r>
    </w:p>
    <w:p w14:paraId="50F2F11D" w14:textId="77777777" w:rsidR="00911A9C" w:rsidRPr="000A7F9E" w:rsidRDefault="00911A9C" w:rsidP="00911A9C">
      <w:pPr>
        <w:ind w:firstLine="72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"jobId":"0495ed4d-dbd4-49da-8738-330798d3d29f"</w:t>
      </w:r>
    </w:p>
    <w:p w14:paraId="1318BFE7" w14:textId="76F8EFD5" w:rsidR="00911A9C" w:rsidRPr="000A7F9E" w:rsidRDefault="00B86A4B" w:rsidP="00911A9C">
      <w:pPr>
        <w:jc w:val="left"/>
        <w:rPr>
          <w:rFonts w:ascii="Consolas" w:eastAsia="Calibri" w:hAnsi="Consolas" w:cs="Arial"/>
          <w:b/>
          <w:bCs/>
          <w:kern w:val="0"/>
          <w:szCs w:val="20"/>
          <w14:ligatures w14:val="none"/>
        </w:rPr>
      </w:pPr>
      <w:r w:rsidRPr="00B86A4B">
        <w:rPr>
          <w:rFonts w:ascii="Consolas" w:eastAsia="Calibri" w:hAnsi="Consolas" w:cs="Arial"/>
          <w:bCs/>
          <w:kern w:val="0"/>
          <w:szCs w:val="20"/>
          <w14:ligatures w14:val="none"/>
        </w:rPr>
        <w:t>}</w:t>
      </w:r>
      <w:r w:rsidR="00911A9C" w:rsidRPr="000A7F9E">
        <w:rPr>
          <w:rFonts w:ascii="Consolas" w:eastAsia="Calibri" w:hAnsi="Consolas" w:cs="Arial"/>
          <w:bCs/>
          <w:kern w:val="0"/>
          <w:szCs w:val="20"/>
          <w14:ligatures w14:val="none"/>
        </w:rPr>
        <w:t xml:space="preserve"> </w:t>
      </w:r>
    </w:p>
    <w:p w14:paraId="29110212" w14:textId="77777777" w:rsidR="00E620FB" w:rsidRDefault="00E620FB" w:rsidP="00D96554">
      <w:pPr>
        <w:pStyle w:val="Heading2"/>
        <w:sectPr w:rsidR="00E620FB" w:rsidSect="001D5D79">
          <w:type w:val="continuous"/>
          <w:pgSz w:w="12240" w:h="20160" w:code="5"/>
          <w:pgMar w:top="1440" w:right="1440" w:bottom="1440" w:left="1440" w:header="720" w:footer="720" w:gutter="0"/>
          <w:cols w:space="720"/>
        </w:sectPr>
      </w:pPr>
    </w:p>
    <w:p w14:paraId="1F6FDBDA" w14:textId="21EA97D4" w:rsidR="008B744D" w:rsidRDefault="008B744D" w:rsidP="00D96554">
      <w:pPr>
        <w:pStyle w:val="Heading2"/>
      </w:pPr>
      <w:bookmarkStart w:id="48" w:name="_Toc220593290"/>
      <w:r>
        <w:lastRenderedPageBreak/>
        <w:t xml:space="preserve">GET </w:t>
      </w:r>
      <w:r w:rsidR="00AA6702">
        <w:t>-</w:t>
      </w:r>
      <w:r>
        <w:t xml:space="preserve"> Comparison Status API</w:t>
      </w:r>
      <w:bookmarkEnd w:id="48"/>
    </w:p>
    <w:p w14:paraId="60BB5E46" w14:textId="77777777" w:rsidR="008B744D" w:rsidRDefault="008B744D" w:rsidP="008B744D">
      <w:r>
        <w:rPr>
          <w:rFonts w:eastAsia="Calibri" w:cs="Arial"/>
          <w:bCs/>
          <w:kern w:val="0"/>
          <w:szCs w:val="20"/>
          <w14:ligatures w14:val="none"/>
        </w:rPr>
        <w:t>This API is responsible for monitoring the progress of file comparisons, including memory usage and job status. The job ID, which is obtained from the comparison trigger API, serves as the path parameter. Polling functionality is used to fetch the latest progress at specific intervals.</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870"/>
        <w:gridCol w:w="6490"/>
      </w:tblGrid>
      <w:tr w:rsidR="002D03E0" w14:paraId="3A209498" w14:textId="77777777" w:rsidTr="00B86A4B">
        <w:trPr>
          <w:trHeight w:val="75"/>
        </w:trPr>
        <w:tc>
          <w:tcPr>
            <w:tcW w:w="15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E125FFE" w14:textId="77777777" w:rsidR="008B744D" w:rsidRDefault="008B744D" w:rsidP="004E34C3">
            <w:pPr>
              <w:spacing w:line="276" w:lineRule="auto"/>
              <w:jc w:val="left"/>
              <w:rPr>
                <w:szCs w:val="20"/>
              </w:rPr>
            </w:pPr>
            <w:r>
              <w:rPr>
                <w:szCs w:val="20"/>
              </w:rPr>
              <w:t>PROTOCOL</w:t>
            </w:r>
          </w:p>
        </w:tc>
        <w:tc>
          <w:tcPr>
            <w:tcW w:w="3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F97594" w14:textId="58B360DC" w:rsidR="008B744D" w:rsidRPr="00301BD5" w:rsidRDefault="008B744D" w:rsidP="004E34C3">
            <w:pPr>
              <w:spacing w:line="276" w:lineRule="auto"/>
              <w:jc w:val="left"/>
              <w:rPr>
                <w:rFonts w:ascii="Consolas" w:hAnsi="Consolas"/>
                <w:szCs w:val="20"/>
              </w:rPr>
            </w:pPr>
            <w:r w:rsidRPr="00301BD5">
              <w:rPr>
                <w:rFonts w:ascii="Consolas" w:hAnsi="Consolas"/>
                <w:szCs w:val="20"/>
              </w:rPr>
              <w:t>HTTPS</w:t>
            </w:r>
          </w:p>
        </w:tc>
      </w:tr>
      <w:tr w:rsidR="002D03E0" w14:paraId="4EFC1F12" w14:textId="77777777" w:rsidTr="00B86A4B">
        <w:trPr>
          <w:trHeight w:val="48"/>
        </w:trPr>
        <w:tc>
          <w:tcPr>
            <w:tcW w:w="15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F15F4B" w14:textId="57652C0C" w:rsidR="008B744D" w:rsidRDefault="00C658A5" w:rsidP="004E34C3">
            <w:pPr>
              <w:spacing w:line="276" w:lineRule="auto"/>
              <w:jc w:val="left"/>
              <w:rPr>
                <w:szCs w:val="20"/>
              </w:rPr>
            </w:pPr>
            <w:r>
              <w:rPr>
                <w:szCs w:val="20"/>
              </w:rPr>
              <w:t>PATH (Public Exposure)</w:t>
            </w:r>
          </w:p>
        </w:tc>
        <w:tc>
          <w:tcPr>
            <w:tcW w:w="3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16C14" w14:textId="62F5ECB0" w:rsidR="008B744D" w:rsidRPr="00301BD5" w:rsidRDefault="00301BD5" w:rsidP="004E34C3">
            <w:pPr>
              <w:spacing w:line="276" w:lineRule="auto"/>
              <w:jc w:val="left"/>
              <w:rPr>
                <w:rFonts w:ascii="Consolas" w:hAnsi="Consolas"/>
                <w:szCs w:val="20"/>
              </w:rPr>
            </w:pPr>
            <w:hyperlink r:id="rId44" w:history="1">
              <w:r w:rsidRPr="00301BD5">
                <w:rPr>
                  <w:rStyle w:val="Hyperlink"/>
                  <w:rFonts w:ascii="Consolas" w:hAnsi="Consolas"/>
                </w:rPr>
                <w:t>https://ixts-dev-apim.azure-api.net/bom-management-api/v1/bom/files/comparison/status/&lt;job</w:t>
              </w:r>
              <w:r w:rsidRPr="00301BD5">
                <w:rPr>
                  <w:rStyle w:val="Hyperlink"/>
                  <w:rFonts w:ascii="Consolas" w:hAnsi="Consolas"/>
                  <w:szCs w:val="20"/>
                </w:rPr>
                <w:t>id</w:t>
              </w:r>
            </w:hyperlink>
            <w:r w:rsidR="008B744D" w:rsidRPr="00301BD5">
              <w:rPr>
                <w:rFonts w:ascii="Consolas" w:hAnsi="Consolas"/>
                <w:szCs w:val="20"/>
              </w:rPr>
              <w:t>&gt;</w:t>
            </w:r>
            <w:r w:rsidRPr="00301BD5">
              <w:rPr>
                <w:rFonts w:ascii="Consolas" w:hAnsi="Consolas"/>
                <w:szCs w:val="20"/>
              </w:rPr>
              <w:t xml:space="preserve"> </w:t>
            </w:r>
          </w:p>
        </w:tc>
      </w:tr>
      <w:tr w:rsidR="002D03E0" w14:paraId="317D6819" w14:textId="77777777" w:rsidTr="00B86A4B">
        <w:trPr>
          <w:trHeight w:val="62"/>
        </w:trPr>
        <w:tc>
          <w:tcPr>
            <w:tcW w:w="15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940CD48" w14:textId="77777777" w:rsidR="008B744D" w:rsidRDefault="008B744D" w:rsidP="004E34C3">
            <w:pPr>
              <w:spacing w:line="276" w:lineRule="auto"/>
              <w:jc w:val="left"/>
              <w:rPr>
                <w:szCs w:val="20"/>
              </w:rPr>
            </w:pPr>
            <w:r>
              <w:rPr>
                <w:szCs w:val="20"/>
              </w:rPr>
              <w:t>METHOD</w:t>
            </w:r>
          </w:p>
        </w:tc>
        <w:tc>
          <w:tcPr>
            <w:tcW w:w="3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01189" w14:textId="7497B49B" w:rsidR="008B744D" w:rsidRPr="00301BD5" w:rsidRDefault="008B744D" w:rsidP="004E34C3">
            <w:pPr>
              <w:spacing w:line="276" w:lineRule="auto"/>
              <w:jc w:val="left"/>
              <w:rPr>
                <w:rFonts w:ascii="Consolas" w:hAnsi="Consolas"/>
                <w:szCs w:val="20"/>
              </w:rPr>
            </w:pPr>
            <w:r w:rsidRPr="00301BD5">
              <w:rPr>
                <w:rFonts w:ascii="Consolas" w:hAnsi="Consolas"/>
                <w:szCs w:val="20"/>
              </w:rPr>
              <w:t>GET</w:t>
            </w:r>
          </w:p>
        </w:tc>
      </w:tr>
      <w:tr w:rsidR="002D03E0" w14:paraId="2065DC6D" w14:textId="77777777" w:rsidTr="00B86A4B">
        <w:trPr>
          <w:trHeight w:val="110"/>
        </w:trPr>
        <w:tc>
          <w:tcPr>
            <w:tcW w:w="15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0F4AD1" w14:textId="77777777" w:rsidR="008B744D" w:rsidRDefault="008B744D" w:rsidP="004E34C3">
            <w:pPr>
              <w:spacing w:line="276" w:lineRule="auto"/>
              <w:jc w:val="left"/>
              <w:rPr>
                <w:szCs w:val="20"/>
              </w:rPr>
            </w:pPr>
            <w:r>
              <w:rPr>
                <w:szCs w:val="20"/>
              </w:rPr>
              <w:t>CONTENT TYPE</w:t>
            </w:r>
          </w:p>
        </w:tc>
        <w:tc>
          <w:tcPr>
            <w:tcW w:w="3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B6158E" w14:textId="77777777" w:rsidR="008B744D" w:rsidRPr="00301BD5" w:rsidRDefault="008B744D" w:rsidP="004E34C3">
            <w:pPr>
              <w:spacing w:line="276" w:lineRule="auto"/>
              <w:jc w:val="left"/>
              <w:rPr>
                <w:rFonts w:ascii="Consolas" w:hAnsi="Consolas"/>
                <w:szCs w:val="20"/>
              </w:rPr>
            </w:pPr>
            <w:r w:rsidRPr="00301BD5">
              <w:rPr>
                <w:rFonts w:ascii="Consolas" w:hAnsi="Consolas"/>
                <w:szCs w:val="20"/>
              </w:rPr>
              <w:t>application / json</w:t>
            </w:r>
          </w:p>
        </w:tc>
      </w:tr>
      <w:tr w:rsidR="002D03E0" w14:paraId="28E3BA06" w14:textId="77777777" w:rsidTr="00B86A4B">
        <w:trPr>
          <w:trHeight w:val="110"/>
        </w:trPr>
        <w:tc>
          <w:tcPr>
            <w:tcW w:w="15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C6148A" w14:textId="77777777" w:rsidR="008B744D" w:rsidRDefault="008B744D" w:rsidP="004E34C3">
            <w:pPr>
              <w:spacing w:line="276" w:lineRule="auto"/>
              <w:jc w:val="left"/>
              <w:rPr>
                <w:szCs w:val="20"/>
              </w:rPr>
            </w:pPr>
            <w:r>
              <w:rPr>
                <w:szCs w:val="20"/>
              </w:rPr>
              <w:t>Query Parameter</w:t>
            </w:r>
          </w:p>
        </w:tc>
        <w:tc>
          <w:tcPr>
            <w:tcW w:w="3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EF543" w14:textId="77777777" w:rsidR="008B744D" w:rsidRPr="00301BD5" w:rsidRDefault="008B744D" w:rsidP="004E34C3">
            <w:pPr>
              <w:spacing w:line="276" w:lineRule="auto"/>
              <w:jc w:val="left"/>
              <w:rPr>
                <w:rFonts w:ascii="Consolas" w:hAnsi="Consolas"/>
                <w:szCs w:val="20"/>
              </w:rPr>
            </w:pPr>
            <w:r w:rsidRPr="00301BD5">
              <w:rPr>
                <w:rFonts w:ascii="Consolas" w:hAnsi="Consolas"/>
                <w:szCs w:val="20"/>
              </w:rPr>
              <w:t>Job Id</w:t>
            </w:r>
          </w:p>
        </w:tc>
      </w:tr>
    </w:tbl>
    <w:p w14:paraId="546A54D5" w14:textId="4D68EA44" w:rsidR="005978F2" w:rsidRDefault="00794161" w:rsidP="00794161">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125"/>
        <w:gridCol w:w="4789"/>
        <w:gridCol w:w="678"/>
        <w:gridCol w:w="769"/>
      </w:tblGrid>
      <w:tr w:rsidR="00D55946" w14:paraId="366EB12B" w14:textId="77777777" w:rsidTr="00B86A4B">
        <w:trPr>
          <w:trHeight w:val="407"/>
        </w:trPr>
        <w:tc>
          <w:tcPr>
            <w:tcW w:w="1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7F70C6" w14:textId="77777777" w:rsidR="008B744D" w:rsidRDefault="008B744D" w:rsidP="004E34C3">
            <w:pPr>
              <w:spacing w:line="276" w:lineRule="auto"/>
              <w:jc w:val="left"/>
              <w:rPr>
                <w:szCs w:val="20"/>
              </w:rPr>
            </w:pPr>
            <w:r>
              <w:rPr>
                <w:szCs w:val="20"/>
              </w:rPr>
              <w:t>Parameter</w:t>
            </w:r>
          </w:p>
        </w:tc>
        <w:tc>
          <w:tcPr>
            <w:tcW w:w="2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A161879" w14:textId="77777777" w:rsidR="008B744D" w:rsidRDefault="008B744D" w:rsidP="004E34C3">
            <w:pPr>
              <w:spacing w:line="276" w:lineRule="auto"/>
              <w:jc w:val="left"/>
              <w:rPr>
                <w:szCs w:val="20"/>
              </w:rPr>
            </w:pPr>
            <w:r>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CB5AACE" w14:textId="77777777" w:rsidR="008B744D" w:rsidRDefault="008B744D" w:rsidP="004E34C3">
            <w:pPr>
              <w:spacing w:line="276" w:lineRule="auto"/>
              <w:jc w:val="left"/>
              <w:rPr>
                <w:szCs w:val="20"/>
              </w:rPr>
            </w:pPr>
            <w:r>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667A4D" w14:textId="77777777" w:rsidR="008B744D" w:rsidRDefault="008B744D" w:rsidP="004E34C3">
            <w:pPr>
              <w:spacing w:line="276" w:lineRule="auto"/>
              <w:jc w:val="left"/>
              <w:rPr>
                <w:szCs w:val="20"/>
              </w:rPr>
            </w:pPr>
            <w:r>
              <w:rPr>
                <w:szCs w:val="20"/>
              </w:rPr>
              <w:t>Type</w:t>
            </w:r>
          </w:p>
        </w:tc>
      </w:tr>
      <w:tr w:rsidR="00D55946" w14:paraId="69FAD25E" w14:textId="77777777" w:rsidTr="00B86A4B">
        <w:trPr>
          <w:trHeight w:val="283"/>
        </w:trPr>
        <w:tc>
          <w:tcPr>
            <w:tcW w:w="1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F8640" w14:textId="77777777" w:rsidR="008B744D" w:rsidRDefault="008B744D" w:rsidP="004E34C3">
            <w:pPr>
              <w:spacing w:line="276" w:lineRule="auto"/>
              <w:jc w:val="left"/>
              <w:rPr>
                <w:szCs w:val="20"/>
              </w:rPr>
            </w:pPr>
            <w:r>
              <w:rPr>
                <w:szCs w:val="20"/>
              </w:rPr>
              <w:t>Authorization</w:t>
            </w:r>
          </w:p>
        </w:tc>
        <w:tc>
          <w:tcPr>
            <w:tcW w:w="2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E37F7" w14:textId="77777777" w:rsidR="008B744D" w:rsidRDefault="008B744D" w:rsidP="004E34C3">
            <w:pPr>
              <w:spacing w:line="276" w:lineRule="auto"/>
              <w:jc w:val="left"/>
              <w:rPr>
                <w:szCs w:val="20"/>
              </w:rPr>
            </w:pPr>
            <w:r>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5DC18" w14:textId="77777777" w:rsidR="008B744D" w:rsidRDefault="008B744D" w:rsidP="004E34C3">
            <w:pPr>
              <w:spacing w:line="276" w:lineRule="auto"/>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944A2" w14:textId="77777777" w:rsidR="008B744D" w:rsidRDefault="008B744D" w:rsidP="004E34C3">
            <w:pPr>
              <w:spacing w:line="276" w:lineRule="auto"/>
              <w:jc w:val="left"/>
              <w:rPr>
                <w:szCs w:val="20"/>
              </w:rPr>
            </w:pPr>
            <w:r>
              <w:rPr>
                <w:szCs w:val="20"/>
              </w:rPr>
              <w:t>String</w:t>
            </w:r>
          </w:p>
        </w:tc>
      </w:tr>
      <w:tr w:rsidR="00D55946" w14:paraId="6BB0BEC4" w14:textId="77777777" w:rsidTr="00B86A4B">
        <w:trPr>
          <w:trHeight w:val="59"/>
        </w:trPr>
        <w:tc>
          <w:tcPr>
            <w:tcW w:w="1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653FFB" w14:textId="77777777" w:rsidR="008B744D" w:rsidRDefault="008B744D" w:rsidP="004E34C3">
            <w:pPr>
              <w:spacing w:line="276" w:lineRule="auto"/>
              <w:jc w:val="left"/>
              <w:rPr>
                <w:szCs w:val="20"/>
              </w:rPr>
            </w:pPr>
            <w:r>
              <w:rPr>
                <w:szCs w:val="20"/>
              </w:rPr>
              <w:t>Content-Type</w:t>
            </w:r>
          </w:p>
        </w:tc>
        <w:tc>
          <w:tcPr>
            <w:tcW w:w="2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4663D" w14:textId="77777777" w:rsidR="008B744D" w:rsidRDefault="008B744D" w:rsidP="004E34C3">
            <w:pPr>
              <w:spacing w:line="276" w:lineRule="auto"/>
              <w:jc w:val="left"/>
              <w:rPr>
                <w:szCs w:val="20"/>
              </w:rPr>
            </w:pPr>
            <w:r>
              <w:rPr>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2F4C6" w14:textId="77777777" w:rsidR="008B744D" w:rsidRDefault="008B744D" w:rsidP="004E34C3">
            <w:pPr>
              <w:spacing w:line="276" w:lineRule="auto"/>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D515C3" w14:textId="77777777" w:rsidR="008B744D" w:rsidRDefault="008B744D" w:rsidP="004E34C3">
            <w:pPr>
              <w:spacing w:line="276" w:lineRule="auto"/>
              <w:jc w:val="left"/>
              <w:rPr>
                <w:szCs w:val="20"/>
              </w:rPr>
            </w:pPr>
            <w:r>
              <w:rPr>
                <w:szCs w:val="20"/>
              </w:rPr>
              <w:t>String</w:t>
            </w:r>
          </w:p>
        </w:tc>
      </w:tr>
      <w:tr w:rsidR="00D55946" w14:paraId="7227CD8A" w14:textId="77777777" w:rsidTr="00B86A4B">
        <w:trPr>
          <w:trHeight w:val="59"/>
        </w:trPr>
        <w:tc>
          <w:tcPr>
            <w:tcW w:w="16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9358BD" w14:textId="77777777" w:rsidR="008B744D" w:rsidRDefault="008B744D" w:rsidP="004E34C3">
            <w:pPr>
              <w:spacing w:line="276" w:lineRule="auto"/>
              <w:jc w:val="left"/>
              <w:rPr>
                <w:szCs w:val="20"/>
              </w:rPr>
            </w:pPr>
            <w:r>
              <w:rPr>
                <w:szCs w:val="20"/>
              </w:rPr>
              <w:t>Ocp-Apim-Subscription-Key</w:t>
            </w:r>
          </w:p>
        </w:tc>
        <w:tc>
          <w:tcPr>
            <w:tcW w:w="2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04E76" w14:textId="77777777" w:rsidR="008B744D" w:rsidRDefault="008B744D" w:rsidP="004E34C3">
            <w:pPr>
              <w:spacing w:line="276" w:lineRule="auto"/>
              <w:jc w:val="left"/>
              <w:rPr>
                <w:szCs w:val="20"/>
              </w:rPr>
            </w:pPr>
            <w:r>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ECBD4" w14:textId="77777777" w:rsidR="008B744D" w:rsidRDefault="008B744D" w:rsidP="004E34C3">
            <w:pPr>
              <w:spacing w:line="276" w:lineRule="auto"/>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2E3803" w14:textId="77777777" w:rsidR="008B744D" w:rsidRDefault="008B744D" w:rsidP="004E34C3">
            <w:pPr>
              <w:spacing w:line="276" w:lineRule="auto"/>
              <w:jc w:val="left"/>
              <w:rPr>
                <w:szCs w:val="20"/>
              </w:rPr>
            </w:pPr>
            <w:r>
              <w:rPr>
                <w:szCs w:val="20"/>
              </w:rPr>
              <w:t>String</w:t>
            </w:r>
          </w:p>
        </w:tc>
      </w:tr>
    </w:tbl>
    <w:p w14:paraId="7C050A1C" w14:textId="71FE7A00" w:rsidR="008B744D" w:rsidRDefault="008B744D" w:rsidP="008B744D">
      <w:pPr>
        <w:spacing w:after="0" w:line="276" w:lineRule="auto"/>
        <w:rPr>
          <w:rFonts w:eastAsia="Calibri" w:cs="Arial"/>
          <w:bCs/>
          <w:kern w:val="0"/>
          <w:szCs w:val="20"/>
          <w14:ligatures w14:val="none"/>
        </w:rPr>
      </w:pPr>
      <w:r>
        <w:rPr>
          <w:rFonts w:eastAsia="Calibri" w:cs="Arial"/>
          <w:bCs/>
          <w:kern w:val="0"/>
          <w:szCs w:val="20"/>
          <w14:ligatures w14:val="none"/>
        </w:rPr>
        <w:t>*Mandatory / Optional</w:t>
      </w:r>
    </w:p>
    <w:p w14:paraId="6861D26D" w14:textId="17FA0E56" w:rsidR="008B744D" w:rsidRDefault="00301BD5" w:rsidP="00301BD5">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92"/>
        <w:gridCol w:w="6644"/>
        <w:gridCol w:w="1024"/>
      </w:tblGrid>
      <w:tr w:rsidR="00D55946" w14:paraId="6C5B4B75" w14:textId="77777777" w:rsidTr="00B86A4B">
        <w:trPr>
          <w:trHeight w:val="196"/>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621DD5" w14:textId="77777777" w:rsidR="008B744D" w:rsidRDefault="008B744D" w:rsidP="004E34C3">
            <w:pPr>
              <w:spacing w:line="276" w:lineRule="auto"/>
              <w:jc w:val="left"/>
              <w:rPr>
                <w:szCs w:val="20"/>
              </w:rPr>
            </w:pPr>
            <w:r>
              <w:rPr>
                <w:szCs w:val="20"/>
              </w:rPr>
              <w:t>Parameter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1F4440" w14:textId="77777777" w:rsidR="008B744D" w:rsidRDefault="008B744D" w:rsidP="004E34C3">
            <w:pPr>
              <w:spacing w:line="276" w:lineRule="auto"/>
              <w:jc w:val="left"/>
              <w:rPr>
                <w:szCs w:val="20"/>
              </w:rPr>
            </w:pPr>
            <w:r>
              <w:rPr>
                <w:szCs w:val="20"/>
              </w:rPr>
              <w:t>Description</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8A3D37" w14:textId="77777777" w:rsidR="008B744D" w:rsidRDefault="008B744D" w:rsidP="004E34C3">
            <w:pPr>
              <w:spacing w:line="276" w:lineRule="auto"/>
              <w:jc w:val="left"/>
              <w:rPr>
                <w:szCs w:val="20"/>
              </w:rPr>
            </w:pPr>
            <w:r>
              <w:rPr>
                <w:szCs w:val="20"/>
              </w:rPr>
              <w:t>Type</w:t>
            </w:r>
          </w:p>
        </w:tc>
      </w:tr>
      <w:tr w:rsidR="00043F75" w14:paraId="2E602E8B"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AB79A" w14:textId="77777777" w:rsidR="008B744D" w:rsidRDefault="008B744D" w:rsidP="004E34C3">
            <w:pPr>
              <w:spacing w:line="276" w:lineRule="auto"/>
              <w:jc w:val="left"/>
              <w:rPr>
                <w:szCs w:val="20"/>
              </w:rPr>
            </w:pPr>
            <w:r>
              <w:rPr>
                <w:szCs w:val="20"/>
              </w:rPr>
              <w:t>Server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12383B" w14:textId="77777777" w:rsidR="008B744D" w:rsidRDefault="008B744D" w:rsidP="004E34C3">
            <w:pPr>
              <w:spacing w:line="276" w:lineRule="auto"/>
              <w:jc w:val="left"/>
              <w:rPr>
                <w:szCs w:val="20"/>
              </w:rPr>
            </w:pPr>
            <w:r>
              <w:rPr>
                <w:szCs w:val="20"/>
              </w:rPr>
              <w:t>Contains information about how the server handles requests [e.g., Werkzeug/2.1.2 Python/3.9.7]</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040C7E" w14:textId="77777777" w:rsidR="008B744D" w:rsidRDefault="008B744D" w:rsidP="004E34C3">
            <w:pPr>
              <w:spacing w:line="276" w:lineRule="auto"/>
              <w:jc w:val="left"/>
              <w:rPr>
                <w:szCs w:val="20"/>
              </w:rPr>
            </w:pPr>
            <w:r>
              <w:rPr>
                <w:szCs w:val="20"/>
              </w:rPr>
              <w:t>String</w:t>
            </w:r>
          </w:p>
        </w:tc>
      </w:tr>
      <w:tr w:rsidR="00043F75" w14:paraId="0CA92FCA"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E64C22" w14:textId="77777777" w:rsidR="008B744D" w:rsidRDefault="008B744D" w:rsidP="004E34C3">
            <w:pPr>
              <w:spacing w:line="276" w:lineRule="auto"/>
              <w:jc w:val="left"/>
              <w:rPr>
                <w:szCs w:val="20"/>
              </w:rPr>
            </w:pPr>
            <w:r>
              <w:rPr>
                <w:szCs w:val="20"/>
              </w:rPr>
              <w:t>Content-Type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0392B0" w14:textId="77777777" w:rsidR="008B744D" w:rsidRDefault="008B744D" w:rsidP="004E34C3">
            <w:pPr>
              <w:spacing w:line="276" w:lineRule="auto"/>
              <w:jc w:val="left"/>
              <w:rPr>
                <w:szCs w:val="20"/>
              </w:rPr>
            </w:pPr>
            <w:r>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1F37B7" w14:textId="77777777" w:rsidR="008B744D" w:rsidRDefault="008B744D" w:rsidP="004E34C3">
            <w:pPr>
              <w:spacing w:line="276" w:lineRule="auto"/>
              <w:jc w:val="left"/>
              <w:rPr>
                <w:szCs w:val="20"/>
              </w:rPr>
            </w:pPr>
            <w:r>
              <w:rPr>
                <w:szCs w:val="20"/>
              </w:rPr>
              <w:t>String</w:t>
            </w:r>
          </w:p>
        </w:tc>
      </w:tr>
      <w:tr w:rsidR="00043F75" w14:paraId="0405C44D"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B16B9" w14:textId="77777777" w:rsidR="008B744D" w:rsidRDefault="008B744D" w:rsidP="004E34C3">
            <w:pPr>
              <w:spacing w:line="276" w:lineRule="auto"/>
              <w:jc w:val="left"/>
              <w:rPr>
                <w:szCs w:val="20"/>
              </w:rPr>
            </w:pPr>
            <w:r>
              <w:rPr>
                <w:szCs w:val="20"/>
              </w:rPr>
              <w:t>Date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C395D7" w14:textId="77777777" w:rsidR="008B744D" w:rsidRDefault="008B744D" w:rsidP="004E34C3">
            <w:pPr>
              <w:spacing w:line="276" w:lineRule="auto"/>
              <w:jc w:val="left"/>
              <w:rPr>
                <w:szCs w:val="20"/>
              </w:rPr>
            </w:pPr>
            <w:r>
              <w:rPr>
                <w:szCs w:val="20"/>
              </w:rPr>
              <w:t>Date of operation execution e.g. - [Tue, 17 May 2022 06:30:16 GMT]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5842C0" w14:textId="77777777" w:rsidR="008B744D" w:rsidRDefault="008B744D" w:rsidP="004E34C3">
            <w:pPr>
              <w:spacing w:line="276" w:lineRule="auto"/>
              <w:jc w:val="left"/>
              <w:rPr>
                <w:szCs w:val="20"/>
              </w:rPr>
            </w:pPr>
            <w:r>
              <w:rPr>
                <w:szCs w:val="20"/>
              </w:rPr>
              <w:t>Datetime</w:t>
            </w:r>
          </w:p>
        </w:tc>
      </w:tr>
      <w:tr w:rsidR="00043F75" w14:paraId="157E4C82"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87DE2" w14:textId="77777777" w:rsidR="008B744D" w:rsidRDefault="008B744D" w:rsidP="004E34C3">
            <w:pPr>
              <w:spacing w:line="276" w:lineRule="auto"/>
              <w:jc w:val="left"/>
              <w:rPr>
                <w:szCs w:val="20"/>
              </w:rPr>
            </w:pPr>
            <w:r>
              <w:rPr>
                <w:szCs w:val="20"/>
              </w:rPr>
              <w:t>Content-Length</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1244FB" w14:textId="77777777" w:rsidR="008B744D" w:rsidRDefault="008B744D" w:rsidP="004E34C3">
            <w:pPr>
              <w:spacing w:line="276" w:lineRule="auto"/>
              <w:jc w:val="left"/>
              <w:rPr>
                <w:szCs w:val="20"/>
              </w:rPr>
            </w:pPr>
            <w:r>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D3104" w14:textId="77777777" w:rsidR="008B744D" w:rsidRDefault="008B744D" w:rsidP="004E34C3">
            <w:pPr>
              <w:spacing w:line="276" w:lineRule="auto"/>
              <w:jc w:val="left"/>
              <w:rPr>
                <w:szCs w:val="20"/>
              </w:rPr>
            </w:pPr>
            <w:r>
              <w:rPr>
                <w:szCs w:val="20"/>
              </w:rPr>
              <w:t>Bytes</w:t>
            </w:r>
          </w:p>
        </w:tc>
      </w:tr>
    </w:tbl>
    <w:p w14:paraId="1F587622" w14:textId="2BDAE3E0" w:rsidR="005978F2" w:rsidRDefault="005D5DEE" w:rsidP="005D5DEE">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518B2856"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47261D" w14:textId="77777777" w:rsidR="008B744D" w:rsidRPr="000F6A0F" w:rsidRDefault="008B744D" w:rsidP="004E34C3">
            <w:pPr>
              <w:spacing w:line="276" w:lineRule="auto"/>
              <w:jc w:val="left"/>
              <w:rPr>
                <w:bCs/>
                <w:color w:val="000000" w:themeColor="text1"/>
                <w:szCs w:val="20"/>
              </w:rPr>
            </w:pPr>
            <w:r w:rsidRPr="000F6A0F">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8E1A13" w14:textId="77777777" w:rsidR="008B744D" w:rsidRPr="000F6A0F" w:rsidRDefault="008B744D" w:rsidP="004E34C3">
            <w:pPr>
              <w:spacing w:line="276" w:lineRule="auto"/>
              <w:jc w:val="left"/>
              <w:rPr>
                <w:bCs/>
                <w:color w:val="000000" w:themeColor="text1"/>
                <w:szCs w:val="20"/>
              </w:rPr>
            </w:pPr>
            <w:r w:rsidRPr="000F6A0F">
              <w:rPr>
                <w:bCs/>
                <w:color w:val="000000" w:themeColor="text1"/>
                <w:szCs w:val="20"/>
              </w:rPr>
              <w:t>Result Description</w:t>
            </w:r>
          </w:p>
        </w:tc>
      </w:tr>
      <w:tr w:rsidR="00043F75" w14:paraId="71826D0B"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7587C" w14:textId="77777777" w:rsidR="008B744D" w:rsidRDefault="008B744D" w:rsidP="004E34C3">
            <w:pPr>
              <w:spacing w:line="276" w:lineRule="auto"/>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2A86CE" w14:textId="3121F1E6" w:rsidR="008B744D" w:rsidRDefault="008B744D" w:rsidP="004E34C3">
            <w:pPr>
              <w:spacing w:line="276" w:lineRule="auto"/>
              <w:jc w:val="left"/>
              <w:rPr>
                <w:szCs w:val="20"/>
              </w:rPr>
            </w:pPr>
            <w:r>
              <w:rPr>
                <w:szCs w:val="20"/>
              </w:rPr>
              <w:t>successful</w:t>
            </w:r>
            <w:r w:rsidR="00AA6702">
              <w:rPr>
                <w:szCs w:val="20"/>
              </w:rPr>
              <w:t xml:space="preserve"> </w:t>
            </w:r>
            <w:r>
              <w:rPr>
                <w:szCs w:val="20"/>
              </w:rPr>
              <w:t>operation</w:t>
            </w:r>
          </w:p>
        </w:tc>
      </w:tr>
    </w:tbl>
    <w:p w14:paraId="611F037A" w14:textId="2F0693AB" w:rsidR="005D5DEE" w:rsidRDefault="005D5DEE" w:rsidP="005D5DEE">
      <w:pPr>
        <w:pStyle w:val="Heading3"/>
        <w:sectPr w:rsidR="005D5DEE"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14:paraId="4D6143A3"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2E0E616" w14:textId="77777777" w:rsidR="008B744D" w:rsidRDefault="008B744D" w:rsidP="004E34C3">
            <w:pPr>
              <w:spacing w:line="276" w:lineRule="auto"/>
              <w:jc w:val="left"/>
              <w:rPr>
                <w:szCs w:val="20"/>
              </w:rPr>
            </w:pPr>
            <w:r>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8E7A931" w14:textId="77777777" w:rsidR="008B744D" w:rsidRDefault="008B744D" w:rsidP="004E34C3">
            <w:pPr>
              <w:spacing w:line="276" w:lineRule="auto"/>
              <w:jc w:val="left"/>
              <w:rPr>
                <w:szCs w:val="20"/>
              </w:rPr>
            </w:pPr>
            <w:r>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A529669" w14:textId="77777777" w:rsidR="008B744D" w:rsidRDefault="008B744D" w:rsidP="004E34C3">
            <w:pPr>
              <w:spacing w:line="276" w:lineRule="auto"/>
              <w:jc w:val="left"/>
              <w:rPr>
                <w:szCs w:val="20"/>
              </w:rPr>
            </w:pPr>
            <w:r>
              <w:rPr>
                <w:szCs w:val="20"/>
              </w:rPr>
              <w:t>Error Description</w:t>
            </w:r>
          </w:p>
        </w:tc>
      </w:tr>
      <w:tr w:rsidR="00C64E13" w14:paraId="7403625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CAA0B" w14:textId="77777777" w:rsidR="008B744D" w:rsidRDefault="008B744D" w:rsidP="004E34C3">
            <w:pPr>
              <w:spacing w:line="276" w:lineRule="auto"/>
              <w:jc w:val="left"/>
              <w:rPr>
                <w:szCs w:val="20"/>
              </w:rPr>
            </w:pPr>
            <w:r>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C43C12" w14:textId="77777777" w:rsidR="008B744D" w:rsidRDefault="008B744D" w:rsidP="004E34C3">
            <w:pPr>
              <w:spacing w:line="276" w:lineRule="auto"/>
              <w:jc w:val="left"/>
              <w:rPr>
                <w:szCs w:val="20"/>
              </w:rPr>
            </w:pPr>
            <w:r>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12A60" w14:textId="77777777" w:rsidR="008B744D" w:rsidRDefault="008B744D" w:rsidP="004E34C3">
            <w:pPr>
              <w:spacing w:line="276" w:lineRule="auto"/>
              <w:jc w:val="left"/>
              <w:rPr>
                <w:szCs w:val="20"/>
              </w:rPr>
            </w:pPr>
            <w:r>
              <w:rPr>
                <w:szCs w:val="20"/>
              </w:rPr>
              <w:t>Internal Server Error</w:t>
            </w:r>
          </w:p>
        </w:tc>
      </w:tr>
      <w:tr w:rsidR="00C64E13" w14:paraId="40EFEB29"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F952B" w14:textId="77777777" w:rsidR="008B744D" w:rsidRDefault="008B744D" w:rsidP="004E34C3">
            <w:pPr>
              <w:spacing w:line="276" w:lineRule="auto"/>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A6112" w14:textId="77777777" w:rsidR="008B744D" w:rsidRDefault="008B744D" w:rsidP="004E34C3">
            <w:pPr>
              <w:spacing w:line="276" w:lineRule="auto"/>
              <w:jc w:val="left"/>
              <w:rPr>
                <w:szCs w:val="20"/>
              </w:rPr>
            </w:pPr>
            <w:r>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1F424" w14:textId="25ED43AA" w:rsidR="008B744D" w:rsidRPr="000F6A0F" w:rsidRDefault="008B744D" w:rsidP="004E34C3">
            <w:pPr>
              <w:jc w:val="left"/>
            </w:pPr>
            <w:r w:rsidRPr="000F6A0F">
              <w:t>Unauthorized User</w:t>
            </w:r>
            <w:r w:rsidR="000F6A0F">
              <w:t xml:space="preserve"> or </w:t>
            </w:r>
            <w:r w:rsidR="00C658A5" w:rsidRPr="000F6A0F">
              <w:t>Header Token could be missing</w:t>
            </w:r>
          </w:p>
        </w:tc>
      </w:tr>
      <w:tr w:rsidR="00C64E13" w14:paraId="5C75A824"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D54D1" w14:textId="77777777" w:rsidR="008B744D" w:rsidRDefault="008B744D" w:rsidP="004E34C3">
            <w:pPr>
              <w:spacing w:line="276" w:lineRule="auto"/>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BB65C" w14:textId="77777777" w:rsidR="008B744D" w:rsidRDefault="008B744D" w:rsidP="004E34C3">
            <w:pPr>
              <w:spacing w:line="276" w:lineRule="auto"/>
              <w:jc w:val="left"/>
              <w:rPr>
                <w:szCs w:val="20"/>
              </w:rPr>
            </w:pPr>
            <w:r>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9FB87E" w14:textId="77777777" w:rsidR="008B744D" w:rsidRPr="000F6A0F" w:rsidRDefault="008B744D" w:rsidP="004E34C3">
            <w:pPr>
              <w:jc w:val="left"/>
            </w:pPr>
            <w:r w:rsidRPr="000F6A0F">
              <w:t>Bad request</w:t>
            </w:r>
          </w:p>
        </w:tc>
      </w:tr>
    </w:tbl>
    <w:p w14:paraId="7C27071D" w14:textId="77777777" w:rsidR="008B744D" w:rsidRDefault="008B744D" w:rsidP="00880E34">
      <w:pPr>
        <w:pStyle w:val="Heading3"/>
      </w:pPr>
      <w:r>
        <w:t>Sample JSON Response</w:t>
      </w:r>
    </w:p>
    <w:p w14:paraId="0048D043" w14:textId="5ACD0B6F" w:rsidR="008B744D" w:rsidRPr="000A7F9E" w:rsidRDefault="00B86A4B" w:rsidP="008B744D">
      <w:pPr>
        <w:spacing w:after="0" w:line="276" w:lineRule="auto"/>
        <w:rPr>
          <w:rFonts w:ascii="Consolas" w:eastAsia="Calibri" w:hAnsi="Consolas" w:cs="Arial"/>
          <w:bCs/>
          <w:kern w:val="0"/>
          <w:szCs w:val="20"/>
          <w14:ligatures w14:val="none"/>
        </w:rPr>
      </w:pPr>
      <w:r w:rsidRPr="00B86A4B">
        <w:rPr>
          <w:rFonts w:ascii="Consolas" w:eastAsia="Calibri" w:hAnsi="Consolas" w:cs="Arial"/>
          <w:bCs/>
          <w:kern w:val="0"/>
          <w:szCs w:val="20"/>
          <w14:ligatures w14:val="none"/>
        </w:rPr>
        <w:t>{</w:t>
      </w:r>
    </w:p>
    <w:p w14:paraId="046A3D09" w14:textId="77777777" w:rsidR="008B744D" w:rsidRPr="000A7F9E" w:rsidRDefault="008B744D" w:rsidP="008B744D">
      <w:pPr>
        <w:spacing w:after="0" w:line="276" w:lineRule="auto"/>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currentBomId</w:t>
      </w:r>
      <w:proofErr w:type="spellEnd"/>
      <w:r w:rsidRPr="000A7F9E">
        <w:rPr>
          <w:rFonts w:ascii="Consolas" w:eastAsia="Calibri" w:hAnsi="Consolas" w:cs="Arial"/>
          <w:bCs/>
          <w:kern w:val="0"/>
          <w:szCs w:val="20"/>
          <w14:ligatures w14:val="none"/>
        </w:rPr>
        <w:t>": "1237-448-01",</w:t>
      </w:r>
    </w:p>
    <w:p w14:paraId="7AB43991" w14:textId="77777777" w:rsidR="008B744D" w:rsidRPr="000A7F9E" w:rsidRDefault="008B744D" w:rsidP="008B744D">
      <w:pPr>
        <w:spacing w:after="0" w:line="276" w:lineRule="auto"/>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memoryUsage</w:t>
      </w:r>
      <w:proofErr w:type="spellEnd"/>
      <w:r w:rsidRPr="000A7F9E">
        <w:rPr>
          <w:rFonts w:ascii="Consolas" w:eastAsia="Calibri" w:hAnsi="Consolas" w:cs="Arial"/>
          <w:bCs/>
          <w:kern w:val="0"/>
          <w:szCs w:val="20"/>
          <w14:ligatures w14:val="none"/>
        </w:rPr>
        <w:t>": "16.64%",</w:t>
      </w:r>
    </w:p>
    <w:p w14:paraId="6F1159D5" w14:textId="77777777" w:rsidR="008B744D" w:rsidRPr="000A7F9E" w:rsidRDefault="008B744D" w:rsidP="008B744D">
      <w:pPr>
        <w:spacing w:after="0" w:line="276" w:lineRule="auto"/>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processedFiles</w:t>
      </w:r>
      <w:proofErr w:type="spellEnd"/>
      <w:r w:rsidRPr="000A7F9E">
        <w:rPr>
          <w:rFonts w:ascii="Consolas" w:eastAsia="Calibri" w:hAnsi="Consolas" w:cs="Arial"/>
          <w:bCs/>
          <w:kern w:val="0"/>
          <w:szCs w:val="20"/>
          <w14:ligatures w14:val="none"/>
        </w:rPr>
        <w:t>": 2,</w:t>
      </w:r>
    </w:p>
    <w:p w14:paraId="07B0387E" w14:textId="77777777" w:rsidR="008B744D" w:rsidRPr="000A7F9E" w:rsidRDefault="008B744D" w:rsidP="008B744D">
      <w:pPr>
        <w:spacing w:after="0" w:line="276" w:lineRule="auto"/>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"progress": "20.00%",</w:t>
      </w:r>
    </w:p>
    <w:p w14:paraId="0E73F3D9" w14:textId="77777777" w:rsidR="008B744D" w:rsidRPr="000A7F9E" w:rsidRDefault="008B744D" w:rsidP="008B744D">
      <w:pPr>
        <w:spacing w:after="0" w:line="276" w:lineRule="auto"/>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totalFiles</w:t>
      </w:r>
      <w:proofErr w:type="spellEnd"/>
      <w:r w:rsidRPr="000A7F9E">
        <w:rPr>
          <w:rFonts w:ascii="Consolas" w:eastAsia="Calibri" w:hAnsi="Consolas" w:cs="Arial"/>
          <w:bCs/>
          <w:kern w:val="0"/>
          <w:szCs w:val="20"/>
          <w14:ligatures w14:val="none"/>
        </w:rPr>
        <w:t>": 10,</w:t>
      </w:r>
    </w:p>
    <w:p w14:paraId="115E768B" w14:textId="77777777" w:rsidR="008B744D" w:rsidRPr="000A7F9E" w:rsidRDefault="008B744D" w:rsidP="008B744D">
      <w:pPr>
        <w:spacing w:after="0" w:line="276" w:lineRule="auto"/>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"status": "IN_PROGRESS"</w:t>
      </w:r>
    </w:p>
    <w:p w14:paraId="6FF67A80" w14:textId="7F9F4073" w:rsidR="008B744D" w:rsidRPr="000A7F9E" w:rsidRDefault="00B86A4B" w:rsidP="008B744D">
      <w:pPr>
        <w:spacing w:after="0" w:line="276" w:lineRule="auto"/>
        <w:rPr>
          <w:rFonts w:ascii="Consolas" w:eastAsia="Calibri" w:hAnsi="Consolas" w:cs="Arial"/>
          <w:bCs/>
          <w:kern w:val="0"/>
          <w:sz w:val="24"/>
          <w:szCs w:val="24"/>
          <w14:ligatures w14:val="none"/>
        </w:rPr>
      </w:pPr>
      <w:r w:rsidRPr="00B86A4B">
        <w:rPr>
          <w:rFonts w:ascii="Consolas" w:eastAsia="Calibri" w:hAnsi="Consolas" w:cs="Arial"/>
          <w:bCs/>
          <w:kern w:val="0"/>
          <w:szCs w:val="20"/>
          <w14:ligatures w14:val="none"/>
        </w:rPr>
        <w:t>}</w:t>
      </w:r>
    </w:p>
    <w:p w14:paraId="05FF355F" w14:textId="77777777" w:rsidR="00880E34" w:rsidRDefault="00880E34" w:rsidP="00D96554">
      <w:pPr>
        <w:pStyle w:val="Heading2"/>
        <w:sectPr w:rsidR="00880E34" w:rsidSect="001D5D79">
          <w:type w:val="continuous"/>
          <w:pgSz w:w="12240" w:h="20160" w:code="5"/>
          <w:pgMar w:top="1440" w:right="1440" w:bottom="1440" w:left="1440" w:header="720" w:footer="720" w:gutter="0"/>
          <w:cols w:space="720"/>
        </w:sectPr>
      </w:pPr>
    </w:p>
    <w:p w14:paraId="556D40B5" w14:textId="77777777" w:rsidR="00EF72F3" w:rsidRDefault="00EF72F3" w:rsidP="00D96554">
      <w:pPr>
        <w:pStyle w:val="Heading2"/>
        <w:sectPr w:rsidR="00EF72F3" w:rsidSect="001D5D79">
          <w:type w:val="continuous"/>
          <w:pgSz w:w="12240" w:h="20160" w:code="5"/>
          <w:pgMar w:top="1440" w:right="1440" w:bottom="1440" w:left="1440" w:header="720" w:footer="720" w:gutter="0"/>
          <w:cols w:space="720"/>
        </w:sectPr>
      </w:pPr>
    </w:p>
    <w:p w14:paraId="42F71B48" w14:textId="0FD9D96A" w:rsidR="008B744D" w:rsidRDefault="008B744D" w:rsidP="00D96554">
      <w:pPr>
        <w:pStyle w:val="Heading2"/>
        <w:rPr>
          <w:rFonts w:cs="Times New Roman"/>
          <w:lang w:val="en-GB"/>
        </w:rPr>
      </w:pPr>
      <w:bookmarkStart w:id="49" w:name="_Toc220593291"/>
      <w:r>
        <w:lastRenderedPageBreak/>
        <w:t xml:space="preserve">GET </w:t>
      </w:r>
      <w:r w:rsidR="00AA6702">
        <w:t>-</w:t>
      </w:r>
      <w:r>
        <w:t xml:space="preserve"> Consolidated</w:t>
      </w:r>
      <w:r>
        <w:rPr>
          <w:lang w:val="en-GB"/>
        </w:rPr>
        <w:t xml:space="preserve"> Summary Data API</w:t>
      </w:r>
      <w:bookmarkEnd w:id="49"/>
    </w:p>
    <w:p w14:paraId="1D83EB96" w14:textId="5B583565" w:rsidR="008B744D" w:rsidRPr="00EF72F3" w:rsidRDefault="008B744D" w:rsidP="00EF72F3">
      <w:r w:rsidRPr="00EF72F3">
        <w:t>The Consolidated Summary Data API provides a comprehensive comparison of BOM files, highlighting mismatches and matches across various categories. It offers detailed insights into the occurrence and percentage of different mismatch reasons, ensuring accurate and efficient data analysis.</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60"/>
        <w:gridCol w:w="6900"/>
      </w:tblGrid>
      <w:tr w:rsidR="002D03E0" w14:paraId="157DEC49" w14:textId="77777777" w:rsidTr="00B86A4B">
        <w:trPr>
          <w:trHeight w:val="75"/>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DAD7B2E" w14:textId="77777777" w:rsidR="008B744D" w:rsidRDefault="008B744D" w:rsidP="004E34C3">
            <w:pPr>
              <w:jc w:val="left"/>
              <w:rPr>
                <w:szCs w:val="20"/>
              </w:rPr>
            </w:pPr>
            <w:r>
              <w:rPr>
                <w:szCs w:val="20"/>
              </w:rPr>
              <w:t>PROTOCOL</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B6D53" w14:textId="62055522" w:rsidR="008B744D" w:rsidRDefault="008B744D" w:rsidP="004E34C3">
            <w:pPr>
              <w:jc w:val="left"/>
              <w:rPr>
                <w:szCs w:val="20"/>
              </w:rPr>
            </w:pPr>
            <w:r>
              <w:rPr>
                <w:szCs w:val="20"/>
              </w:rPr>
              <w:t>HTTPS</w:t>
            </w:r>
          </w:p>
        </w:tc>
      </w:tr>
      <w:tr w:rsidR="002D03E0" w14:paraId="21905D99" w14:textId="77777777" w:rsidTr="00B86A4B">
        <w:trPr>
          <w:trHeight w:val="48"/>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ADE6BFD" w14:textId="424C354D" w:rsidR="008B744D" w:rsidRDefault="00C658A5" w:rsidP="004E34C3">
            <w:pPr>
              <w:jc w:val="left"/>
              <w:rPr>
                <w:szCs w:val="20"/>
              </w:rPr>
            </w:pPr>
            <w:r>
              <w:rPr>
                <w:szCs w:val="20"/>
              </w:rPr>
              <w:t>PATH (Public Exposure)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1769D" w14:textId="676279FE" w:rsidR="008B744D" w:rsidRDefault="00F17D77" w:rsidP="004E34C3">
            <w:pPr>
              <w:jc w:val="left"/>
              <w:rPr>
                <w:szCs w:val="20"/>
              </w:rPr>
            </w:pPr>
            <w:hyperlink r:id="rId45" w:history="1">
              <w:r w:rsidRPr="00935191">
                <w:rPr>
                  <w:rStyle w:val="Hyperlink"/>
                  <w:szCs w:val="20"/>
                </w:rPr>
                <w:t>https://ixts-dev-apim.azure-api.net/bom-management-api/v1/bom/summary/consolidated</w:t>
              </w:r>
            </w:hyperlink>
            <w:r>
              <w:rPr>
                <w:szCs w:val="20"/>
              </w:rPr>
              <w:t xml:space="preserve"> </w:t>
            </w:r>
          </w:p>
        </w:tc>
      </w:tr>
      <w:tr w:rsidR="002D03E0" w14:paraId="49F5E91C" w14:textId="77777777" w:rsidTr="00B86A4B">
        <w:trPr>
          <w:trHeight w:val="62"/>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637406" w14:textId="77777777" w:rsidR="008B744D" w:rsidRDefault="008B744D" w:rsidP="004E34C3">
            <w:pPr>
              <w:jc w:val="left"/>
              <w:rPr>
                <w:szCs w:val="20"/>
              </w:rPr>
            </w:pPr>
            <w:r>
              <w:rPr>
                <w:szCs w:val="20"/>
              </w:rPr>
              <w:t>METHOD</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66E1EC" w14:textId="019FD358" w:rsidR="008B744D" w:rsidRDefault="008B744D" w:rsidP="004E34C3">
            <w:pPr>
              <w:jc w:val="left"/>
              <w:rPr>
                <w:szCs w:val="20"/>
              </w:rPr>
            </w:pPr>
            <w:r>
              <w:rPr>
                <w:szCs w:val="20"/>
              </w:rPr>
              <w:t>GET</w:t>
            </w:r>
          </w:p>
        </w:tc>
      </w:tr>
      <w:tr w:rsidR="002D03E0" w14:paraId="6F9AEB72"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FCB0DC" w14:textId="77777777" w:rsidR="008B744D" w:rsidRDefault="008B744D" w:rsidP="004E34C3">
            <w:pPr>
              <w:jc w:val="left"/>
              <w:rPr>
                <w:szCs w:val="20"/>
              </w:rPr>
            </w:pPr>
            <w:r>
              <w:rPr>
                <w:szCs w:val="20"/>
              </w:rPr>
              <w:t>CONTENT TYPE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9D205" w14:textId="77777777" w:rsidR="008B744D" w:rsidRDefault="008B744D" w:rsidP="004E34C3">
            <w:pPr>
              <w:jc w:val="left"/>
              <w:rPr>
                <w:szCs w:val="20"/>
              </w:rPr>
            </w:pPr>
            <w:r>
              <w:rPr>
                <w:szCs w:val="20"/>
              </w:rPr>
              <w:t>text/csv</w:t>
            </w:r>
          </w:p>
        </w:tc>
      </w:tr>
      <w:tr w:rsidR="002D03E0" w14:paraId="4ED0CCBB"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5476855" w14:textId="14530678" w:rsidR="008B744D" w:rsidRDefault="008B744D" w:rsidP="004E34C3">
            <w:pPr>
              <w:jc w:val="left"/>
              <w:rPr>
                <w:szCs w:val="20"/>
              </w:rPr>
            </w:pPr>
            <w:r>
              <w:rPr>
                <w:szCs w:val="20"/>
              </w:rPr>
              <w:t>Sample Response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A385B" w14:textId="38CA4FD4" w:rsidR="008B744D" w:rsidRPr="00F17D77" w:rsidRDefault="00F17D77" w:rsidP="004E34C3">
            <w:pPr>
              <w:jc w:val="left"/>
              <w:rPr>
                <w:rFonts w:ascii="Times New Roman" w:hAnsi="Times New Roman"/>
              </w:rPr>
            </w:pPr>
            <w:hyperlink r:id="rId46" w:history="1">
              <w:r>
                <w:rPr>
                  <w:rStyle w:val="Hyperlink"/>
                </w:rPr>
                <w:t>Comparison_Summary_Data_API.csv</w:t>
              </w:r>
            </w:hyperlink>
          </w:p>
        </w:tc>
      </w:tr>
    </w:tbl>
    <w:p w14:paraId="3B4AFB53" w14:textId="5C9CBDF0" w:rsidR="008B744D" w:rsidRPr="00EF72F3" w:rsidRDefault="00EF72F3" w:rsidP="00EF72F3">
      <w:pPr>
        <w:pStyle w:val="Heading3"/>
      </w:pPr>
      <w:r w:rsidRPr="00EF72F3">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58"/>
        <w:gridCol w:w="4740"/>
        <w:gridCol w:w="685"/>
        <w:gridCol w:w="777"/>
      </w:tblGrid>
      <w:tr w:rsidR="00D55946" w14:paraId="77BD6B02" w14:textId="77777777" w:rsidTr="00B86A4B">
        <w:trPr>
          <w:trHeight w:val="407"/>
        </w:trPr>
        <w:tc>
          <w:tcPr>
            <w:tcW w:w="16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617FDA8" w14:textId="77777777" w:rsidR="008B744D" w:rsidRDefault="008B744D" w:rsidP="004E34C3">
            <w:pPr>
              <w:jc w:val="left"/>
              <w:rPr>
                <w:szCs w:val="20"/>
              </w:rPr>
            </w:pPr>
            <w:r>
              <w:rPr>
                <w:szCs w:val="20"/>
              </w:rPr>
              <w:t>Parameter</w:t>
            </w:r>
          </w:p>
        </w:tc>
        <w:tc>
          <w:tcPr>
            <w:tcW w:w="2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16AE11C" w14:textId="77777777" w:rsidR="008B744D" w:rsidRDefault="008B744D" w:rsidP="004E34C3">
            <w:pPr>
              <w:jc w:val="left"/>
              <w:rPr>
                <w:szCs w:val="20"/>
              </w:rPr>
            </w:pPr>
            <w:r>
              <w:rPr>
                <w:szCs w:val="20"/>
              </w:rPr>
              <w:t>Description</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C4AC929" w14:textId="77777777" w:rsidR="008B744D" w:rsidRDefault="008B744D" w:rsidP="004E34C3">
            <w:pPr>
              <w:jc w:val="left"/>
              <w:rPr>
                <w:szCs w:val="20"/>
              </w:rPr>
            </w:pPr>
            <w:r>
              <w:rPr>
                <w:szCs w:val="20"/>
              </w:rPr>
              <w:t>M/O*</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140982" w14:textId="77777777" w:rsidR="008B744D" w:rsidRDefault="008B744D" w:rsidP="004E34C3">
            <w:pPr>
              <w:jc w:val="left"/>
              <w:rPr>
                <w:szCs w:val="20"/>
              </w:rPr>
            </w:pPr>
            <w:r>
              <w:rPr>
                <w:szCs w:val="20"/>
              </w:rPr>
              <w:t>Type</w:t>
            </w:r>
          </w:p>
        </w:tc>
      </w:tr>
      <w:tr w:rsidR="00D55946" w14:paraId="695291FA" w14:textId="77777777" w:rsidTr="00B86A4B">
        <w:trPr>
          <w:trHeight w:val="283"/>
        </w:trPr>
        <w:tc>
          <w:tcPr>
            <w:tcW w:w="16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F2111" w14:textId="77777777" w:rsidR="008B744D" w:rsidRDefault="008B744D" w:rsidP="004E34C3">
            <w:pPr>
              <w:jc w:val="left"/>
              <w:rPr>
                <w:szCs w:val="20"/>
              </w:rPr>
            </w:pPr>
            <w:r>
              <w:rPr>
                <w:szCs w:val="20"/>
              </w:rPr>
              <w:t>Authorization</w:t>
            </w:r>
          </w:p>
        </w:tc>
        <w:tc>
          <w:tcPr>
            <w:tcW w:w="2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644E0A" w14:textId="77777777" w:rsidR="008B744D" w:rsidRDefault="008B744D" w:rsidP="004E34C3">
            <w:pPr>
              <w:jc w:val="left"/>
              <w:rPr>
                <w:szCs w:val="20"/>
              </w:rPr>
            </w:pPr>
            <w:r>
              <w:rPr>
                <w:szCs w:val="20"/>
              </w:rPr>
              <w:t>Token acquired from Azure B2C based on the user credentials for further API calls.</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28655" w14:textId="77777777" w:rsidR="008B744D" w:rsidRDefault="008B744D" w:rsidP="004E34C3">
            <w:pPr>
              <w:jc w:val="left"/>
              <w:rPr>
                <w:szCs w:val="20"/>
              </w:rPr>
            </w:pPr>
            <w:r>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6DA1" w14:textId="77777777" w:rsidR="008B744D" w:rsidRDefault="008B744D" w:rsidP="004E34C3">
            <w:pPr>
              <w:jc w:val="left"/>
              <w:rPr>
                <w:szCs w:val="20"/>
              </w:rPr>
            </w:pPr>
            <w:r>
              <w:rPr>
                <w:szCs w:val="20"/>
              </w:rPr>
              <w:t>String</w:t>
            </w:r>
          </w:p>
        </w:tc>
      </w:tr>
      <w:tr w:rsidR="00D55946" w14:paraId="62E75574" w14:textId="77777777" w:rsidTr="00B86A4B">
        <w:trPr>
          <w:trHeight w:val="59"/>
        </w:trPr>
        <w:tc>
          <w:tcPr>
            <w:tcW w:w="16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71185" w14:textId="77777777" w:rsidR="008B744D" w:rsidRDefault="008B744D" w:rsidP="004E34C3">
            <w:pPr>
              <w:jc w:val="left"/>
              <w:rPr>
                <w:szCs w:val="20"/>
              </w:rPr>
            </w:pPr>
            <w:r>
              <w:rPr>
                <w:szCs w:val="20"/>
              </w:rPr>
              <w:t>Content-Type</w:t>
            </w:r>
          </w:p>
        </w:tc>
        <w:tc>
          <w:tcPr>
            <w:tcW w:w="2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7CBCB" w14:textId="77777777" w:rsidR="008B744D" w:rsidRDefault="008B744D" w:rsidP="004E34C3">
            <w:pPr>
              <w:jc w:val="left"/>
              <w:rPr>
                <w:szCs w:val="20"/>
              </w:rPr>
            </w:pPr>
            <w:r>
              <w:rPr>
                <w:szCs w:val="20"/>
              </w:rPr>
              <w:t xml:space="preserve">Length of content.  </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21898" w14:textId="77777777" w:rsidR="008B744D" w:rsidRDefault="008B744D" w:rsidP="004E34C3">
            <w:pPr>
              <w:jc w:val="left"/>
              <w:rPr>
                <w:szCs w:val="20"/>
              </w:rPr>
            </w:pPr>
            <w:r>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363DA2" w14:textId="77777777" w:rsidR="008B744D" w:rsidRDefault="008B744D" w:rsidP="004E34C3">
            <w:pPr>
              <w:jc w:val="left"/>
              <w:rPr>
                <w:szCs w:val="20"/>
              </w:rPr>
            </w:pPr>
            <w:r>
              <w:rPr>
                <w:szCs w:val="20"/>
              </w:rPr>
              <w:t>String</w:t>
            </w:r>
          </w:p>
        </w:tc>
      </w:tr>
      <w:tr w:rsidR="00D55946" w14:paraId="359E322E" w14:textId="77777777" w:rsidTr="00B86A4B">
        <w:trPr>
          <w:trHeight w:val="59"/>
        </w:trPr>
        <w:tc>
          <w:tcPr>
            <w:tcW w:w="16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628AB" w14:textId="77777777" w:rsidR="008B744D" w:rsidRDefault="008B744D" w:rsidP="004E34C3">
            <w:pPr>
              <w:jc w:val="left"/>
              <w:rPr>
                <w:szCs w:val="20"/>
              </w:rPr>
            </w:pPr>
            <w:r>
              <w:rPr>
                <w:szCs w:val="20"/>
              </w:rPr>
              <w:t>Ocp-Apim-Subscription-Key</w:t>
            </w:r>
          </w:p>
        </w:tc>
        <w:tc>
          <w:tcPr>
            <w:tcW w:w="2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306AE" w14:textId="77777777" w:rsidR="008B744D" w:rsidRDefault="008B744D" w:rsidP="004E34C3">
            <w:pPr>
              <w:jc w:val="left"/>
              <w:rPr>
                <w:szCs w:val="20"/>
              </w:rPr>
            </w:pPr>
            <w:r>
              <w:rPr>
                <w:szCs w:val="20"/>
              </w:rPr>
              <w:t>Subscription-key of the application</w:t>
            </w:r>
          </w:p>
        </w:tc>
        <w:tc>
          <w:tcPr>
            <w:tcW w:w="3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F423E5" w14:textId="77777777" w:rsidR="008B744D" w:rsidRDefault="008B744D" w:rsidP="004E34C3">
            <w:pPr>
              <w:jc w:val="left"/>
              <w:rPr>
                <w:szCs w:val="20"/>
              </w:rPr>
            </w:pPr>
            <w:r>
              <w:rPr>
                <w:szCs w:val="20"/>
              </w:rPr>
              <w:t>M</w:t>
            </w:r>
          </w:p>
        </w:tc>
        <w:tc>
          <w:tcPr>
            <w:tcW w:w="4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1C423" w14:textId="77777777" w:rsidR="008B744D" w:rsidRDefault="008B744D" w:rsidP="004E34C3">
            <w:pPr>
              <w:jc w:val="left"/>
              <w:rPr>
                <w:szCs w:val="20"/>
              </w:rPr>
            </w:pPr>
            <w:r>
              <w:rPr>
                <w:szCs w:val="20"/>
              </w:rPr>
              <w:t>String</w:t>
            </w:r>
          </w:p>
        </w:tc>
      </w:tr>
    </w:tbl>
    <w:p w14:paraId="25D674C0" w14:textId="20E2819D" w:rsidR="005978F2" w:rsidRDefault="008B744D"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3DA87D29" w14:textId="1BEAF86A" w:rsidR="00EF72F3" w:rsidRDefault="00EF72F3" w:rsidP="00EF72F3">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92"/>
        <w:gridCol w:w="6644"/>
        <w:gridCol w:w="1024"/>
      </w:tblGrid>
      <w:tr w:rsidR="00D55946" w14:paraId="2756816D" w14:textId="77777777" w:rsidTr="00B86A4B">
        <w:trPr>
          <w:trHeight w:val="196"/>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7DC01B" w14:textId="77777777" w:rsidR="005978F2" w:rsidRDefault="005978F2" w:rsidP="004E34C3">
            <w:pPr>
              <w:jc w:val="left"/>
              <w:rPr>
                <w:szCs w:val="20"/>
              </w:rPr>
            </w:pPr>
            <w:r>
              <w:rPr>
                <w:szCs w:val="20"/>
              </w:rPr>
              <w:t>Parameter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43FB802" w14:textId="77777777" w:rsidR="005978F2" w:rsidRDefault="005978F2" w:rsidP="004E34C3">
            <w:pPr>
              <w:jc w:val="left"/>
              <w:rPr>
                <w:szCs w:val="20"/>
              </w:rPr>
            </w:pPr>
            <w:r>
              <w:rPr>
                <w:szCs w:val="20"/>
              </w:rPr>
              <w:t>Description</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82E34B" w14:textId="77777777" w:rsidR="005978F2" w:rsidRDefault="005978F2" w:rsidP="004E34C3">
            <w:pPr>
              <w:jc w:val="left"/>
              <w:rPr>
                <w:szCs w:val="20"/>
              </w:rPr>
            </w:pPr>
            <w:r>
              <w:rPr>
                <w:szCs w:val="20"/>
              </w:rPr>
              <w:t>Type</w:t>
            </w:r>
          </w:p>
        </w:tc>
      </w:tr>
      <w:tr w:rsidR="005B2811" w14:paraId="0EBAFB4D"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AFE985" w14:textId="77777777" w:rsidR="005978F2" w:rsidRDefault="005978F2" w:rsidP="004E34C3">
            <w:pPr>
              <w:jc w:val="left"/>
              <w:rPr>
                <w:szCs w:val="20"/>
              </w:rPr>
            </w:pPr>
            <w:r>
              <w:rPr>
                <w:szCs w:val="20"/>
              </w:rPr>
              <w:t>Server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9E72A0" w14:textId="77777777" w:rsidR="005978F2" w:rsidRDefault="005978F2" w:rsidP="004E34C3">
            <w:pPr>
              <w:jc w:val="left"/>
              <w:rPr>
                <w:szCs w:val="20"/>
              </w:rPr>
            </w:pPr>
            <w:r>
              <w:rPr>
                <w:szCs w:val="20"/>
              </w:rPr>
              <w:t>Contains information about how the server handles requests [e.g., Werkzeug/2.1.2 Python/3.9.7]</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03FC3" w14:textId="77777777" w:rsidR="005978F2" w:rsidRDefault="005978F2" w:rsidP="004E34C3">
            <w:pPr>
              <w:jc w:val="left"/>
              <w:rPr>
                <w:szCs w:val="20"/>
              </w:rPr>
            </w:pPr>
            <w:r>
              <w:rPr>
                <w:szCs w:val="20"/>
              </w:rPr>
              <w:t>String</w:t>
            </w:r>
          </w:p>
        </w:tc>
      </w:tr>
      <w:tr w:rsidR="005B2811" w14:paraId="2DAEFC81"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77C2F" w14:textId="77777777" w:rsidR="005978F2" w:rsidRDefault="005978F2" w:rsidP="004E34C3">
            <w:pPr>
              <w:jc w:val="left"/>
              <w:rPr>
                <w:szCs w:val="20"/>
              </w:rPr>
            </w:pPr>
            <w:r>
              <w:rPr>
                <w:szCs w:val="20"/>
              </w:rPr>
              <w:t>Content-Type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73EE4A" w14:textId="77777777" w:rsidR="005978F2" w:rsidRDefault="005978F2" w:rsidP="004E34C3">
            <w:pPr>
              <w:jc w:val="left"/>
              <w:rPr>
                <w:szCs w:val="20"/>
              </w:rPr>
            </w:pPr>
            <w:r>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897735" w14:textId="77777777" w:rsidR="005978F2" w:rsidRDefault="005978F2" w:rsidP="004E34C3">
            <w:pPr>
              <w:jc w:val="left"/>
              <w:rPr>
                <w:szCs w:val="20"/>
              </w:rPr>
            </w:pPr>
            <w:r>
              <w:rPr>
                <w:szCs w:val="20"/>
              </w:rPr>
              <w:t>String</w:t>
            </w:r>
          </w:p>
        </w:tc>
      </w:tr>
      <w:tr w:rsidR="005B2811" w14:paraId="16404110"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9A8F2" w14:textId="77777777" w:rsidR="005978F2" w:rsidRDefault="005978F2" w:rsidP="004E34C3">
            <w:pPr>
              <w:jc w:val="left"/>
              <w:rPr>
                <w:szCs w:val="20"/>
              </w:rPr>
            </w:pPr>
            <w:r>
              <w:rPr>
                <w:szCs w:val="20"/>
              </w:rPr>
              <w:t>Date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31BB6" w14:textId="77777777" w:rsidR="005978F2" w:rsidRDefault="005978F2" w:rsidP="004E34C3">
            <w:pPr>
              <w:jc w:val="left"/>
              <w:rPr>
                <w:szCs w:val="20"/>
              </w:rPr>
            </w:pPr>
            <w:r>
              <w:rPr>
                <w:szCs w:val="20"/>
              </w:rPr>
              <w:t>Date of operation execution e.g. - [Tue, 17 May 2022 06:30:16 GMT]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B001D" w14:textId="77777777" w:rsidR="005978F2" w:rsidRDefault="005978F2" w:rsidP="004E34C3">
            <w:pPr>
              <w:jc w:val="left"/>
              <w:rPr>
                <w:szCs w:val="20"/>
              </w:rPr>
            </w:pPr>
            <w:r>
              <w:rPr>
                <w:szCs w:val="20"/>
              </w:rPr>
              <w:t>Datetime</w:t>
            </w:r>
          </w:p>
        </w:tc>
      </w:tr>
      <w:tr w:rsidR="005B2811" w14:paraId="3173439A"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0CC546" w14:textId="77777777" w:rsidR="005978F2" w:rsidRDefault="005978F2" w:rsidP="004E34C3">
            <w:pPr>
              <w:jc w:val="left"/>
              <w:rPr>
                <w:szCs w:val="20"/>
              </w:rPr>
            </w:pPr>
            <w:r>
              <w:rPr>
                <w:szCs w:val="20"/>
              </w:rPr>
              <w:t>Content-Length</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8ECB1" w14:textId="77777777" w:rsidR="005978F2" w:rsidRDefault="005978F2" w:rsidP="004E34C3">
            <w:pPr>
              <w:jc w:val="left"/>
              <w:rPr>
                <w:szCs w:val="20"/>
              </w:rPr>
            </w:pPr>
            <w:r>
              <w:rPr>
                <w:szCs w:val="20"/>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D091B" w14:textId="77777777" w:rsidR="005978F2" w:rsidRDefault="005978F2" w:rsidP="004E34C3">
            <w:pPr>
              <w:jc w:val="left"/>
              <w:rPr>
                <w:szCs w:val="20"/>
              </w:rPr>
            </w:pPr>
            <w:r>
              <w:rPr>
                <w:szCs w:val="20"/>
              </w:rPr>
              <w:t>Bytes</w:t>
            </w:r>
          </w:p>
        </w:tc>
      </w:tr>
    </w:tbl>
    <w:p w14:paraId="5E229E7E" w14:textId="54F12881" w:rsidR="005978F2" w:rsidRDefault="00D84E61" w:rsidP="00D84E61">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77313DC5"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B1DC5A" w14:textId="1B5CB4A4" w:rsidR="008B744D" w:rsidRPr="00D84E61" w:rsidRDefault="008B744D" w:rsidP="004E34C3">
            <w:pPr>
              <w:jc w:val="left"/>
              <w:rPr>
                <w:bCs/>
                <w:color w:val="000000" w:themeColor="text1"/>
                <w:szCs w:val="20"/>
              </w:rPr>
            </w:pPr>
            <w:r w:rsidRPr="00D84E61">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5F61A1" w14:textId="77777777" w:rsidR="008B744D" w:rsidRPr="00D84E61" w:rsidRDefault="008B744D" w:rsidP="004E34C3">
            <w:pPr>
              <w:jc w:val="left"/>
              <w:rPr>
                <w:bCs/>
                <w:color w:val="000000" w:themeColor="text1"/>
                <w:szCs w:val="20"/>
              </w:rPr>
            </w:pPr>
            <w:r w:rsidRPr="00D84E61">
              <w:rPr>
                <w:bCs/>
                <w:color w:val="000000" w:themeColor="text1"/>
                <w:szCs w:val="20"/>
              </w:rPr>
              <w:t>Result Description</w:t>
            </w:r>
          </w:p>
        </w:tc>
      </w:tr>
      <w:tr w:rsidR="000A1E54" w14:paraId="433BE1AE"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B9811" w14:textId="77777777" w:rsidR="008B744D" w:rsidRDefault="008B744D" w:rsidP="004E34C3">
            <w:pPr>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5946D" w14:textId="6E64EE38"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4117A56C" w14:textId="7FA2D58D" w:rsidR="00D84E61" w:rsidRDefault="00D84E61" w:rsidP="00D84E61">
      <w:pPr>
        <w:pStyle w:val="Heading3"/>
        <w:sectPr w:rsidR="00D84E61"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14:paraId="3972E994"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4323CBB" w14:textId="77777777" w:rsidR="008B744D" w:rsidRDefault="008B744D" w:rsidP="004E34C3">
            <w:pPr>
              <w:jc w:val="left"/>
              <w:rPr>
                <w:szCs w:val="20"/>
              </w:rPr>
            </w:pPr>
            <w:r>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50BAAF" w14:textId="77777777" w:rsidR="008B744D" w:rsidRDefault="008B744D" w:rsidP="004E34C3">
            <w:pPr>
              <w:jc w:val="left"/>
              <w:rPr>
                <w:szCs w:val="20"/>
              </w:rPr>
            </w:pPr>
            <w:r>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16A2DF" w14:textId="77777777" w:rsidR="008B744D" w:rsidRDefault="008B744D" w:rsidP="004E34C3">
            <w:pPr>
              <w:jc w:val="left"/>
              <w:rPr>
                <w:szCs w:val="20"/>
              </w:rPr>
            </w:pPr>
            <w:r>
              <w:rPr>
                <w:szCs w:val="20"/>
              </w:rPr>
              <w:t>Error Description</w:t>
            </w:r>
          </w:p>
        </w:tc>
      </w:tr>
      <w:tr w:rsidR="00C64E13" w14:paraId="66B509C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79ED3" w14:textId="77777777" w:rsidR="008B744D" w:rsidRDefault="008B744D" w:rsidP="004E34C3">
            <w:pPr>
              <w:jc w:val="left"/>
              <w:rPr>
                <w:szCs w:val="20"/>
              </w:rPr>
            </w:pPr>
            <w:r>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14B6C7" w14:textId="77777777" w:rsidR="008B744D" w:rsidRDefault="008B744D" w:rsidP="004E34C3">
            <w:pPr>
              <w:jc w:val="left"/>
              <w:rPr>
                <w:szCs w:val="20"/>
              </w:rPr>
            </w:pPr>
            <w:r>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4DDFC" w14:textId="77777777" w:rsidR="008B744D" w:rsidRDefault="008B744D" w:rsidP="004E34C3">
            <w:pPr>
              <w:jc w:val="left"/>
              <w:rPr>
                <w:szCs w:val="20"/>
              </w:rPr>
            </w:pPr>
            <w:r>
              <w:rPr>
                <w:szCs w:val="20"/>
              </w:rPr>
              <w:t>Internal Server Error</w:t>
            </w:r>
          </w:p>
        </w:tc>
      </w:tr>
      <w:tr w:rsidR="00C64E13" w14:paraId="02DB4E80"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43F898"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A4C400" w14:textId="77777777" w:rsidR="008B744D" w:rsidRDefault="008B744D" w:rsidP="004E34C3">
            <w:pPr>
              <w:jc w:val="left"/>
              <w:rPr>
                <w:szCs w:val="20"/>
              </w:rPr>
            </w:pPr>
            <w:r>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2350B0" w14:textId="7DD074A4" w:rsidR="008B744D" w:rsidRPr="00D84E61" w:rsidRDefault="008B744D" w:rsidP="004E34C3">
            <w:pPr>
              <w:jc w:val="left"/>
            </w:pPr>
            <w:r w:rsidRPr="00D84E61">
              <w:t>Unauthorized User</w:t>
            </w:r>
            <w:r w:rsidR="00D84E61">
              <w:t xml:space="preserve"> or </w:t>
            </w:r>
            <w:r w:rsidR="00C658A5" w:rsidRPr="00D84E61">
              <w:t>Header Token could be missing</w:t>
            </w:r>
          </w:p>
        </w:tc>
      </w:tr>
      <w:tr w:rsidR="00C64E13" w14:paraId="197213B6"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F40D2"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6743D" w14:textId="77777777" w:rsidR="008B744D" w:rsidRDefault="008B744D" w:rsidP="004E34C3">
            <w:pPr>
              <w:jc w:val="left"/>
              <w:rPr>
                <w:szCs w:val="20"/>
              </w:rPr>
            </w:pPr>
            <w:r>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E5F844" w14:textId="77777777" w:rsidR="008B744D" w:rsidRPr="00D84E61" w:rsidRDefault="008B744D" w:rsidP="004E34C3">
            <w:pPr>
              <w:jc w:val="left"/>
            </w:pPr>
            <w:r w:rsidRPr="00D84E61">
              <w:t>Bad request</w:t>
            </w:r>
          </w:p>
        </w:tc>
      </w:tr>
    </w:tbl>
    <w:p w14:paraId="658EBFDF" w14:textId="77777777" w:rsidR="00D84E61" w:rsidRDefault="00D84E61" w:rsidP="00D96554">
      <w:pPr>
        <w:pStyle w:val="Heading2"/>
        <w:sectPr w:rsidR="00D84E61" w:rsidSect="001D5D79">
          <w:type w:val="continuous"/>
          <w:pgSz w:w="12240" w:h="20160" w:code="5"/>
          <w:pgMar w:top="1440" w:right="1440" w:bottom="1440" w:left="1440" w:header="720" w:footer="720" w:gutter="0"/>
          <w:cols w:space="720"/>
        </w:sectPr>
      </w:pPr>
    </w:p>
    <w:p w14:paraId="3EBD5A13" w14:textId="61B0CEAE" w:rsidR="008B744D" w:rsidRDefault="008B744D" w:rsidP="00D96554">
      <w:pPr>
        <w:pStyle w:val="Heading2"/>
        <w:rPr>
          <w:rFonts w:cs="Times New Roman"/>
          <w:lang w:val="en-GB"/>
        </w:rPr>
      </w:pPr>
      <w:bookmarkStart w:id="50" w:name="_Toc220593292"/>
      <w:r>
        <w:lastRenderedPageBreak/>
        <w:t xml:space="preserve">GET </w:t>
      </w:r>
      <w:r w:rsidR="00AA6702">
        <w:t>-</w:t>
      </w:r>
      <w:r>
        <w:t xml:space="preserve">  </w:t>
      </w:r>
      <w:r>
        <w:rPr>
          <w:lang w:val="en-GB"/>
        </w:rPr>
        <w:t xml:space="preserve">Consolidated </w:t>
      </w:r>
      <w:r w:rsidR="00C52F7E">
        <w:rPr>
          <w:lang w:val="en-GB"/>
        </w:rPr>
        <w:t>T</w:t>
      </w:r>
      <w:r>
        <w:rPr>
          <w:lang w:val="en-GB"/>
        </w:rPr>
        <w:t xml:space="preserve">able </w:t>
      </w:r>
      <w:r w:rsidR="00C52F7E">
        <w:rPr>
          <w:lang w:val="en-GB"/>
        </w:rPr>
        <w:t>D</w:t>
      </w:r>
      <w:r>
        <w:rPr>
          <w:lang w:val="en-GB"/>
        </w:rPr>
        <w:t>etails API</w:t>
      </w:r>
      <w:bookmarkEnd w:id="50"/>
    </w:p>
    <w:p w14:paraId="7974D289" w14:textId="77777777" w:rsidR="008B744D" w:rsidRDefault="008B744D" w:rsidP="008B744D">
      <w:pPr>
        <w:rPr>
          <w:rFonts w:eastAsia="Calibri" w:cs="Arial"/>
          <w:bCs/>
          <w:kern w:val="0"/>
          <w:szCs w:val="20"/>
          <w14:ligatures w14:val="none"/>
        </w:rPr>
      </w:pPr>
      <w:r>
        <w:rPr>
          <w:rFonts w:eastAsia="Calibri" w:cs="Arial"/>
          <w:bCs/>
          <w:kern w:val="0"/>
          <w:szCs w:val="20"/>
          <w14:ligatures w14:val="none"/>
        </w:rPr>
        <w:t>The comparison consolidated table details API provides a detailed analysis of Compared BOM files, highlighting their match and mismatch percentages, counts, and specific reasons for mismatches. It also includes paths to the comparison and summary reports for each BOM file, ensuring comprehensive data tracking and error identification.</w:t>
      </w:r>
    </w:p>
    <w:p w14:paraId="1B6D5CC0" w14:textId="77777777" w:rsidR="008B744D" w:rsidRDefault="008B744D" w:rsidP="008B744D">
      <w:pPr>
        <w:spacing w:after="0"/>
        <w:jc w:val="left"/>
        <w:rPr>
          <w:rFonts w:eastAsia="Calibri" w:cs="Arial"/>
          <w:bCs/>
          <w:kern w:val="0"/>
          <w:szCs w:val="20"/>
          <w14:ligatures w14:val="none"/>
        </w:rPr>
        <w:sectPr w:rsidR="008B744D" w:rsidSect="001D5D79">
          <w:pgSz w:w="12240" w:h="20160" w:code="5"/>
          <w:pgMar w:top="1440" w:right="1440" w:bottom="1440" w:left="1440" w:header="720" w:footer="720" w:gutter="0"/>
          <w:cols w:space="720"/>
        </w:sectPr>
      </w:pP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60"/>
        <w:gridCol w:w="6900"/>
      </w:tblGrid>
      <w:tr w:rsidR="002D03E0" w14:paraId="59F0C214" w14:textId="77777777" w:rsidTr="00B86A4B">
        <w:trPr>
          <w:trHeight w:val="75"/>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D8BF7F5" w14:textId="77777777" w:rsidR="008B744D" w:rsidRDefault="008B744D" w:rsidP="004E34C3">
            <w:pPr>
              <w:jc w:val="left"/>
              <w:rPr>
                <w:szCs w:val="20"/>
              </w:rPr>
            </w:pPr>
            <w:r>
              <w:rPr>
                <w:szCs w:val="20"/>
              </w:rPr>
              <w:t>PROTOCOL</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4536A" w14:textId="15944595" w:rsidR="008B744D" w:rsidRDefault="008B744D" w:rsidP="004E34C3">
            <w:pPr>
              <w:jc w:val="left"/>
              <w:rPr>
                <w:szCs w:val="20"/>
              </w:rPr>
            </w:pPr>
            <w:r>
              <w:rPr>
                <w:szCs w:val="20"/>
              </w:rPr>
              <w:t>HTTPS</w:t>
            </w:r>
          </w:p>
        </w:tc>
      </w:tr>
      <w:tr w:rsidR="002D03E0" w14:paraId="1F7F1A50" w14:textId="77777777" w:rsidTr="00B86A4B">
        <w:trPr>
          <w:trHeight w:val="48"/>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452586E" w14:textId="6BA568C5" w:rsidR="008B744D" w:rsidRDefault="00C658A5" w:rsidP="004E34C3">
            <w:pPr>
              <w:jc w:val="left"/>
              <w:rPr>
                <w:szCs w:val="20"/>
              </w:rPr>
            </w:pPr>
            <w:r>
              <w:rPr>
                <w:szCs w:val="20"/>
              </w:rPr>
              <w:t>PATH (Public Exposure)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171B4C" w14:textId="62930C85" w:rsidR="008B744D" w:rsidRDefault="008B2409" w:rsidP="004E34C3">
            <w:pPr>
              <w:jc w:val="left"/>
              <w:rPr>
                <w:szCs w:val="20"/>
              </w:rPr>
            </w:pPr>
            <w:hyperlink r:id="rId47" w:history="1">
              <w:r w:rsidRPr="00935191">
                <w:rPr>
                  <w:rStyle w:val="Hyperlink"/>
                  <w:szCs w:val="20"/>
                </w:rPr>
                <w:t>https://ixts-dev-apim.azure-api.net/bom-management-api/v1/bom/comparison/consolidated</w:t>
              </w:r>
            </w:hyperlink>
            <w:r>
              <w:rPr>
                <w:szCs w:val="20"/>
              </w:rPr>
              <w:t xml:space="preserve"> </w:t>
            </w:r>
          </w:p>
        </w:tc>
      </w:tr>
      <w:tr w:rsidR="002D03E0" w14:paraId="3E51475C" w14:textId="77777777" w:rsidTr="00B86A4B">
        <w:trPr>
          <w:trHeight w:val="62"/>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213186" w14:textId="77777777" w:rsidR="008B744D" w:rsidRDefault="008B744D" w:rsidP="004E34C3">
            <w:pPr>
              <w:jc w:val="left"/>
              <w:rPr>
                <w:szCs w:val="20"/>
              </w:rPr>
            </w:pPr>
            <w:r>
              <w:rPr>
                <w:szCs w:val="20"/>
              </w:rPr>
              <w:t>METHOD</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5BFF1" w14:textId="77777777" w:rsidR="008B744D" w:rsidRDefault="008B744D" w:rsidP="004E34C3">
            <w:pPr>
              <w:jc w:val="left"/>
              <w:rPr>
                <w:szCs w:val="20"/>
              </w:rPr>
            </w:pPr>
            <w:r>
              <w:rPr>
                <w:szCs w:val="20"/>
              </w:rPr>
              <w:t>GET</w:t>
            </w:r>
          </w:p>
        </w:tc>
      </w:tr>
      <w:tr w:rsidR="002D03E0" w14:paraId="07168C0E"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2B60D9" w14:textId="77777777" w:rsidR="008B744D" w:rsidRDefault="008B744D" w:rsidP="004E34C3">
            <w:pPr>
              <w:jc w:val="left"/>
              <w:rPr>
                <w:szCs w:val="20"/>
              </w:rPr>
            </w:pPr>
            <w:r>
              <w:rPr>
                <w:szCs w:val="20"/>
              </w:rPr>
              <w:t>CONTENT TYPE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F4929" w14:textId="77777777" w:rsidR="008B744D" w:rsidRDefault="008B744D" w:rsidP="004E34C3">
            <w:pPr>
              <w:jc w:val="left"/>
              <w:rPr>
                <w:szCs w:val="20"/>
              </w:rPr>
            </w:pPr>
            <w:r>
              <w:rPr>
                <w:szCs w:val="20"/>
              </w:rPr>
              <w:t>text/csv</w:t>
            </w:r>
          </w:p>
        </w:tc>
      </w:tr>
      <w:tr w:rsidR="002D03E0" w14:paraId="629374C7"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707A69E" w14:textId="77777777" w:rsidR="008B744D" w:rsidRDefault="008B744D" w:rsidP="004E34C3">
            <w:pPr>
              <w:jc w:val="left"/>
              <w:rPr>
                <w:szCs w:val="20"/>
              </w:rPr>
            </w:pPr>
            <w:r>
              <w:rPr>
                <w:szCs w:val="20"/>
              </w:rPr>
              <w:t>Query Parameter</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B159" w14:textId="77777777" w:rsidR="008B744D" w:rsidRDefault="008B744D" w:rsidP="004E34C3">
            <w:pPr>
              <w:jc w:val="left"/>
              <w:rPr>
                <w:szCs w:val="20"/>
              </w:rPr>
            </w:pPr>
            <w:r>
              <w:rPr>
                <w:szCs w:val="20"/>
              </w:rPr>
              <w:t>offset, limits</w:t>
            </w:r>
          </w:p>
        </w:tc>
      </w:tr>
      <w:tr w:rsidR="002D03E0" w14:paraId="46B9F6C0"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DF3E124" w14:textId="502BD893" w:rsidR="008B744D" w:rsidRDefault="008B744D" w:rsidP="004E34C3">
            <w:pPr>
              <w:jc w:val="left"/>
              <w:rPr>
                <w:szCs w:val="20"/>
              </w:rPr>
            </w:pPr>
            <w:r>
              <w:rPr>
                <w:szCs w:val="20"/>
              </w:rPr>
              <w:t>Sample Response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0FCAB" w14:textId="3309B34B" w:rsidR="008B744D" w:rsidRPr="008B2409" w:rsidRDefault="008B2409" w:rsidP="004E34C3">
            <w:pPr>
              <w:spacing w:after="160" w:line="259" w:lineRule="auto"/>
              <w:jc w:val="left"/>
              <w:rPr>
                <w:rFonts w:ascii="Times New Roman" w:hAnsi="Times New Roman"/>
                <w:szCs w:val="22"/>
              </w:rPr>
            </w:pPr>
            <w:hyperlink r:id="rId48" w:history="1">
              <w:r>
                <w:rPr>
                  <w:rStyle w:val="Hyperlink"/>
                </w:rPr>
                <w:t>Comparison_Consolidated_Table_Details_API.csv</w:t>
              </w:r>
            </w:hyperlink>
          </w:p>
        </w:tc>
      </w:tr>
    </w:tbl>
    <w:p w14:paraId="02FDE139" w14:textId="3A3CE3F3" w:rsidR="008B744D" w:rsidRDefault="00B84922" w:rsidP="00B84922">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39"/>
        <w:gridCol w:w="4774"/>
        <w:gridCol w:w="678"/>
        <w:gridCol w:w="769"/>
      </w:tblGrid>
      <w:tr w:rsidR="00D55946" w14:paraId="05ABC5EC" w14:textId="77777777" w:rsidTr="00B86A4B">
        <w:trPr>
          <w:trHeight w:val="407"/>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90C71A1" w14:textId="77777777" w:rsidR="008B744D" w:rsidRDefault="008B744D" w:rsidP="004E34C3">
            <w:pPr>
              <w:jc w:val="left"/>
              <w:rPr>
                <w:szCs w:val="20"/>
              </w:rPr>
            </w:pPr>
            <w:r>
              <w:rPr>
                <w:szCs w:val="20"/>
              </w:rPr>
              <w:t>Parameter</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D70096C" w14:textId="77777777" w:rsidR="008B744D" w:rsidRDefault="008B744D" w:rsidP="004E34C3">
            <w:pPr>
              <w:jc w:val="left"/>
              <w:rPr>
                <w:szCs w:val="20"/>
              </w:rPr>
            </w:pPr>
            <w:r>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266F91" w14:textId="77777777" w:rsidR="008B744D" w:rsidRDefault="008B744D" w:rsidP="004E34C3">
            <w:pPr>
              <w:jc w:val="left"/>
              <w:rPr>
                <w:szCs w:val="20"/>
              </w:rPr>
            </w:pPr>
            <w:r>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392E6C5" w14:textId="77777777" w:rsidR="008B744D" w:rsidRDefault="008B744D" w:rsidP="004E34C3">
            <w:pPr>
              <w:jc w:val="left"/>
              <w:rPr>
                <w:szCs w:val="20"/>
              </w:rPr>
            </w:pPr>
            <w:r>
              <w:rPr>
                <w:szCs w:val="20"/>
              </w:rPr>
              <w:t>Type</w:t>
            </w:r>
          </w:p>
        </w:tc>
      </w:tr>
      <w:tr w:rsidR="00D55946" w14:paraId="1A0B6298" w14:textId="77777777" w:rsidTr="00B86A4B">
        <w:trPr>
          <w:trHeight w:val="283"/>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4A49C" w14:textId="77777777" w:rsidR="008B744D" w:rsidRDefault="008B744D" w:rsidP="004E34C3">
            <w:pPr>
              <w:jc w:val="left"/>
              <w:rPr>
                <w:szCs w:val="20"/>
              </w:rPr>
            </w:pPr>
            <w:r>
              <w:rPr>
                <w:szCs w:val="20"/>
              </w:rPr>
              <w:t>Authorization</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BBF26" w14:textId="77777777" w:rsidR="008B744D" w:rsidRDefault="008B744D" w:rsidP="004E34C3">
            <w:pPr>
              <w:jc w:val="left"/>
              <w:rPr>
                <w:szCs w:val="20"/>
              </w:rPr>
            </w:pPr>
            <w:r>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A103C7"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1A9D24" w14:textId="77777777" w:rsidR="008B744D" w:rsidRDefault="008B744D" w:rsidP="004E34C3">
            <w:pPr>
              <w:jc w:val="left"/>
              <w:rPr>
                <w:szCs w:val="20"/>
              </w:rPr>
            </w:pPr>
            <w:r>
              <w:rPr>
                <w:szCs w:val="20"/>
              </w:rPr>
              <w:t>String</w:t>
            </w:r>
          </w:p>
        </w:tc>
      </w:tr>
      <w:tr w:rsidR="00D55946" w14:paraId="7D8D2841"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22601" w14:textId="77777777" w:rsidR="008B744D" w:rsidRDefault="008B744D" w:rsidP="004E34C3">
            <w:pPr>
              <w:jc w:val="left"/>
              <w:rPr>
                <w:szCs w:val="20"/>
              </w:rPr>
            </w:pPr>
            <w:r>
              <w:rPr>
                <w:szCs w:val="20"/>
              </w:rPr>
              <w:t>Content-Type</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08C476" w14:textId="41857F55" w:rsidR="008B744D" w:rsidRDefault="008B744D" w:rsidP="004E34C3">
            <w:pPr>
              <w:jc w:val="left"/>
              <w:rPr>
                <w:szCs w:val="20"/>
              </w:rPr>
            </w:pPr>
            <w:r>
              <w:rPr>
                <w:szCs w:val="20"/>
              </w:rPr>
              <w:t>Length of content.</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5C361"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0511EB" w14:textId="77777777" w:rsidR="008B744D" w:rsidRDefault="008B744D" w:rsidP="004E34C3">
            <w:pPr>
              <w:jc w:val="left"/>
              <w:rPr>
                <w:szCs w:val="20"/>
              </w:rPr>
            </w:pPr>
            <w:r>
              <w:rPr>
                <w:szCs w:val="20"/>
              </w:rPr>
              <w:t>String</w:t>
            </w:r>
          </w:p>
        </w:tc>
      </w:tr>
      <w:tr w:rsidR="00D55946" w14:paraId="77C3F19C"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E352F" w14:textId="77777777" w:rsidR="008B744D" w:rsidRDefault="008B744D" w:rsidP="004E34C3">
            <w:pPr>
              <w:jc w:val="left"/>
              <w:rPr>
                <w:szCs w:val="20"/>
              </w:rPr>
            </w:pPr>
            <w:r>
              <w:rPr>
                <w:szCs w:val="20"/>
              </w:rPr>
              <w:t>Ocp-Apim-Subscription-Key</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B1161" w14:textId="77777777" w:rsidR="008B744D" w:rsidRDefault="008B744D" w:rsidP="004E34C3">
            <w:pPr>
              <w:jc w:val="left"/>
              <w:rPr>
                <w:szCs w:val="20"/>
              </w:rPr>
            </w:pPr>
            <w:r>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6B71E"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9BBD8F" w14:textId="77777777" w:rsidR="008B744D" w:rsidRDefault="008B744D" w:rsidP="004E34C3">
            <w:pPr>
              <w:jc w:val="left"/>
              <w:rPr>
                <w:szCs w:val="20"/>
              </w:rPr>
            </w:pPr>
            <w:r>
              <w:rPr>
                <w:szCs w:val="20"/>
              </w:rPr>
              <w:t>String</w:t>
            </w:r>
          </w:p>
        </w:tc>
      </w:tr>
    </w:tbl>
    <w:p w14:paraId="3318E5A2" w14:textId="5F5CF379" w:rsidR="008B744D" w:rsidRDefault="008B744D"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4E0C218F" w14:textId="2F94F5A5" w:rsidR="001B700C" w:rsidRDefault="001B700C" w:rsidP="001B700C">
      <w:pPr>
        <w:pStyle w:val="Heading3"/>
      </w:pPr>
      <w:r>
        <w:t>Output Header</w:t>
      </w:r>
    </w:p>
    <w:tbl>
      <w:tblPr>
        <w:tblW w:w="9360" w:type="dxa"/>
        <w:tblInd w:w="-3" w:type="dxa"/>
        <w:tblLayout w:type="fixed"/>
        <w:tblCellMar>
          <w:left w:w="86" w:type="dxa"/>
          <w:right w:w="0" w:type="dxa"/>
        </w:tblCellMar>
        <w:tblLook w:val="04A0" w:firstRow="1" w:lastRow="0" w:firstColumn="1" w:lastColumn="0" w:noHBand="0" w:noVBand="1"/>
      </w:tblPr>
      <w:tblGrid>
        <w:gridCol w:w="1692"/>
        <w:gridCol w:w="6644"/>
        <w:gridCol w:w="1024"/>
      </w:tblGrid>
      <w:tr w:rsidR="00D55946" w:rsidRPr="001B700C" w14:paraId="3AA929B8" w14:textId="77777777" w:rsidTr="00B86A4B">
        <w:trPr>
          <w:trHeight w:val="196"/>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9C34FD4"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Parameter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4DA1E88"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Description</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ED208D1"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Type</w:t>
            </w:r>
          </w:p>
        </w:tc>
      </w:tr>
      <w:tr w:rsidR="00D55946" w:rsidRPr="001B700C" w14:paraId="5BE7CCD5"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B251FC"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Server</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FF7BC"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Contains information about how the server handles requests [e.g., Werkzeug/2.1.2 Python/3.9.7]</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CF89D7"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String</w:t>
            </w:r>
          </w:p>
        </w:tc>
      </w:tr>
      <w:tr w:rsidR="00D55946" w:rsidRPr="001B700C" w14:paraId="6D08C3B3"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A9DC0C"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Content-Type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B9BF1"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4A2F63"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String</w:t>
            </w:r>
          </w:p>
        </w:tc>
      </w:tr>
      <w:tr w:rsidR="00D55946" w:rsidRPr="001B700C" w14:paraId="67B3273C"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8A8F6"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Date</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68D73"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Date of operation execution e.g. - [Tue, 17 May 2022 06:30:16 GMT]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D7BCD"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Datetime</w:t>
            </w:r>
          </w:p>
        </w:tc>
      </w:tr>
      <w:tr w:rsidR="00D55946" w:rsidRPr="001B700C" w14:paraId="384F0C9A" w14:textId="77777777" w:rsidTr="00B86A4B">
        <w:trPr>
          <w:trHeight w:val="54"/>
        </w:trPr>
        <w:tc>
          <w:tcPr>
            <w:tcW w:w="9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518BD"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Content-Length</w:t>
            </w:r>
          </w:p>
        </w:tc>
        <w:tc>
          <w:tcPr>
            <w:tcW w:w="35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2F2BB"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Length of the content</w:t>
            </w:r>
          </w:p>
        </w:tc>
        <w:tc>
          <w:tcPr>
            <w:tcW w:w="5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E6FB9B" w14:textId="77777777" w:rsidR="001B700C" w:rsidRPr="001B700C" w:rsidRDefault="001B700C" w:rsidP="004E34C3">
            <w:pPr>
              <w:jc w:val="left"/>
              <w:rPr>
                <w:rFonts w:eastAsia="Calibri" w:cs="Arial"/>
                <w:bCs/>
                <w:kern w:val="0"/>
                <w:szCs w:val="20"/>
                <w14:ligatures w14:val="none"/>
              </w:rPr>
            </w:pPr>
            <w:r w:rsidRPr="001B700C">
              <w:rPr>
                <w:rFonts w:eastAsia="Calibri" w:cs="Arial"/>
                <w:bCs/>
                <w:kern w:val="0"/>
                <w:szCs w:val="20"/>
                <w14:ligatures w14:val="none"/>
              </w:rPr>
              <w:t>Bytes</w:t>
            </w:r>
          </w:p>
        </w:tc>
      </w:tr>
    </w:tbl>
    <w:p w14:paraId="5911FE1E" w14:textId="1FC60D4A" w:rsidR="005978F2" w:rsidRDefault="00B84922" w:rsidP="001B700C">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5C45F572"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71331D" w14:textId="77777777" w:rsidR="008B744D" w:rsidRPr="001B700C" w:rsidRDefault="008B744D" w:rsidP="004E34C3">
            <w:pPr>
              <w:jc w:val="left"/>
              <w:rPr>
                <w:bCs/>
                <w:color w:val="000000" w:themeColor="text1"/>
                <w:szCs w:val="20"/>
              </w:rPr>
            </w:pPr>
            <w:r w:rsidRPr="001B700C">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C2B27C" w14:textId="77777777" w:rsidR="008B744D" w:rsidRPr="001B700C" w:rsidRDefault="008B744D" w:rsidP="004E34C3">
            <w:pPr>
              <w:jc w:val="left"/>
              <w:rPr>
                <w:bCs/>
                <w:color w:val="000000" w:themeColor="text1"/>
                <w:szCs w:val="20"/>
              </w:rPr>
            </w:pPr>
            <w:r w:rsidRPr="001B700C">
              <w:rPr>
                <w:bCs/>
                <w:color w:val="000000" w:themeColor="text1"/>
                <w:szCs w:val="20"/>
              </w:rPr>
              <w:t>Result Description</w:t>
            </w:r>
          </w:p>
        </w:tc>
      </w:tr>
      <w:tr w:rsidR="000A1E54" w14:paraId="7615E020"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E5EB50" w14:textId="77777777" w:rsidR="008B744D" w:rsidRDefault="008B744D" w:rsidP="004E34C3">
            <w:pPr>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107D2" w14:textId="6215BA35"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3DB08D3F" w14:textId="183E38C6" w:rsidR="001B700C" w:rsidRDefault="001B700C" w:rsidP="001B700C">
      <w:pPr>
        <w:pStyle w:val="Heading3"/>
        <w:sectPr w:rsidR="001B700C" w:rsidSect="001D5D79">
          <w:type w:val="continuous"/>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18"/>
        <w:gridCol w:w="1999"/>
        <w:gridCol w:w="5343"/>
      </w:tblGrid>
      <w:tr w:rsidR="00D55946" w14:paraId="3A468A4B"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EFB9A9" w14:textId="77777777" w:rsidR="008B744D" w:rsidRDefault="008B744D" w:rsidP="004E34C3">
            <w:pPr>
              <w:jc w:val="left"/>
              <w:rPr>
                <w:szCs w:val="20"/>
              </w:rPr>
            </w:pPr>
            <w:r>
              <w:rPr>
                <w:szCs w:val="20"/>
              </w:rPr>
              <w:t>HTTP Code</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B25C8B" w14:textId="77777777" w:rsidR="008B744D" w:rsidRDefault="008B744D" w:rsidP="004E34C3">
            <w:pPr>
              <w:jc w:val="left"/>
              <w:rPr>
                <w:szCs w:val="20"/>
              </w:rPr>
            </w:pPr>
            <w:r>
              <w:rPr>
                <w:szCs w:val="20"/>
              </w:rPr>
              <w:t>Error Code</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194F34C" w14:textId="77777777" w:rsidR="008B744D" w:rsidRDefault="008B744D" w:rsidP="004E34C3">
            <w:pPr>
              <w:jc w:val="left"/>
              <w:rPr>
                <w:szCs w:val="20"/>
              </w:rPr>
            </w:pPr>
            <w:r>
              <w:rPr>
                <w:szCs w:val="20"/>
              </w:rPr>
              <w:t>Error Description</w:t>
            </w:r>
          </w:p>
        </w:tc>
      </w:tr>
      <w:tr w:rsidR="005F4675" w14:paraId="2812545E"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4375D" w14:textId="77777777" w:rsidR="008B744D" w:rsidRDefault="008B744D" w:rsidP="004E34C3">
            <w:pPr>
              <w:jc w:val="left"/>
              <w:rPr>
                <w:szCs w:val="20"/>
              </w:rPr>
            </w:pPr>
            <w:r>
              <w:rPr>
                <w:szCs w:val="20"/>
              </w:rPr>
              <w:t>500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CB5A3" w14:textId="77777777" w:rsidR="008B744D" w:rsidRDefault="008B744D" w:rsidP="004E34C3">
            <w:pPr>
              <w:jc w:val="left"/>
              <w:rPr>
                <w:szCs w:val="20"/>
              </w:rPr>
            </w:pPr>
            <w:r>
              <w:rPr>
                <w:szCs w:val="20"/>
              </w:rPr>
              <w:t>500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119AA" w14:textId="77777777" w:rsidR="008B744D" w:rsidRDefault="008B744D" w:rsidP="004E34C3">
            <w:pPr>
              <w:jc w:val="left"/>
              <w:rPr>
                <w:szCs w:val="20"/>
              </w:rPr>
            </w:pPr>
            <w:r>
              <w:rPr>
                <w:szCs w:val="20"/>
              </w:rPr>
              <w:t>Internal Server Error</w:t>
            </w:r>
          </w:p>
        </w:tc>
      </w:tr>
      <w:tr w:rsidR="005F4675" w14:paraId="105A95EA"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3B6A2C" w14:textId="77777777" w:rsidR="008B744D" w:rsidRDefault="008B744D" w:rsidP="004E34C3">
            <w:pPr>
              <w:jc w:val="left"/>
              <w:rPr>
                <w:szCs w:val="20"/>
              </w:rPr>
            </w:pPr>
            <w:r>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64F387" w14:textId="77777777" w:rsidR="008B744D" w:rsidRDefault="008B744D" w:rsidP="004E34C3">
            <w:pPr>
              <w:jc w:val="left"/>
              <w:rPr>
                <w:szCs w:val="20"/>
              </w:rPr>
            </w:pPr>
            <w:r>
              <w:rPr>
                <w:szCs w:val="20"/>
              </w:rPr>
              <w:t>401</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DF37D7" w14:textId="77777777" w:rsidR="008B744D" w:rsidRPr="001B700C" w:rsidRDefault="008B744D" w:rsidP="004E34C3">
            <w:pPr>
              <w:jc w:val="left"/>
            </w:pPr>
            <w:r w:rsidRPr="001B700C">
              <w:t>Unauthorized User</w:t>
            </w:r>
          </w:p>
          <w:p w14:paraId="796E1CFA" w14:textId="63FA4CFA" w:rsidR="008B744D" w:rsidRPr="001B700C" w:rsidRDefault="00C658A5" w:rsidP="004E34C3">
            <w:pPr>
              <w:jc w:val="left"/>
            </w:pPr>
            <w:r w:rsidRPr="001B700C">
              <w:t>Header Token could be missing</w:t>
            </w:r>
          </w:p>
        </w:tc>
      </w:tr>
      <w:tr w:rsidR="005F4675" w14:paraId="5DBD56D6"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35E57B" w14:textId="77777777" w:rsidR="008B744D" w:rsidRDefault="008B744D" w:rsidP="004E34C3">
            <w:pPr>
              <w:jc w:val="left"/>
              <w:rPr>
                <w:szCs w:val="20"/>
              </w:rPr>
            </w:pPr>
            <w:r>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197B7" w14:textId="77777777" w:rsidR="008B744D" w:rsidRDefault="008B744D" w:rsidP="004E34C3">
            <w:pPr>
              <w:jc w:val="left"/>
              <w:rPr>
                <w:szCs w:val="20"/>
              </w:rPr>
            </w:pPr>
            <w:r>
              <w:rPr>
                <w:szCs w:val="20"/>
              </w:rPr>
              <w:t>400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164762" w14:textId="77777777" w:rsidR="008B744D" w:rsidRPr="001B700C" w:rsidRDefault="008B744D" w:rsidP="004E34C3">
            <w:pPr>
              <w:jc w:val="left"/>
            </w:pPr>
            <w:r w:rsidRPr="001B700C">
              <w:t>Bad request</w:t>
            </w:r>
          </w:p>
        </w:tc>
      </w:tr>
    </w:tbl>
    <w:p w14:paraId="70B11DA6" w14:textId="77777777" w:rsidR="001B700C" w:rsidRDefault="001B700C" w:rsidP="00D96554">
      <w:pPr>
        <w:pStyle w:val="Heading2"/>
        <w:sectPr w:rsidR="001B700C" w:rsidSect="001D5D79">
          <w:type w:val="continuous"/>
          <w:pgSz w:w="12240" w:h="20160" w:code="5"/>
          <w:pgMar w:top="1440" w:right="1440" w:bottom="1440" w:left="1440" w:header="720" w:footer="720" w:gutter="0"/>
          <w:cols w:space="720"/>
        </w:sectPr>
      </w:pPr>
    </w:p>
    <w:p w14:paraId="079AA1C3" w14:textId="3272DFE8" w:rsidR="008B744D" w:rsidRDefault="008B744D" w:rsidP="00D96554">
      <w:pPr>
        <w:pStyle w:val="Heading2"/>
        <w:rPr>
          <w:rFonts w:cs="Times New Roman"/>
          <w:lang w:val="en-GB"/>
        </w:rPr>
      </w:pPr>
      <w:bookmarkStart w:id="51" w:name="_Toc220593293"/>
      <w:r>
        <w:lastRenderedPageBreak/>
        <w:t xml:space="preserve">GET </w:t>
      </w:r>
      <w:r w:rsidR="00AA6702">
        <w:t>-</w:t>
      </w:r>
      <w:r>
        <w:t xml:space="preserve">  </w:t>
      </w:r>
      <w:r>
        <w:rPr>
          <w:lang w:val="en-GB"/>
        </w:rPr>
        <w:t>Item Level Summary Data API</w:t>
      </w:r>
      <w:bookmarkEnd w:id="51"/>
    </w:p>
    <w:p w14:paraId="75391C38" w14:textId="77777777" w:rsidR="008B744D" w:rsidRDefault="008B744D" w:rsidP="008B744D">
      <w:pPr>
        <w:jc w:val="left"/>
        <w:rPr>
          <w:rFonts w:eastAsia="Calibri" w:cs="Arial"/>
          <w:bCs/>
          <w:kern w:val="0"/>
          <w:szCs w:val="20"/>
          <w14:ligatures w14:val="none"/>
        </w:rPr>
      </w:pPr>
      <w:r>
        <w:rPr>
          <w:rFonts w:eastAsia="Calibri" w:cs="Arial"/>
          <w:bCs/>
          <w:kern w:val="0"/>
          <w:szCs w:val="20"/>
          <w14:ligatures w14:val="none"/>
        </w:rPr>
        <w:t>The API provides a detailed comparison of BOM files, highlighting match and mismatch counts and percentages for various reasons. It also includes the total valid line items and rows in both TC and S4 BOMs, ensuring comprehensive data analysis.</w:t>
      </w:r>
    </w:p>
    <w:p w14:paraId="56F55061" w14:textId="77777777" w:rsidR="008B744D" w:rsidRDefault="008B744D" w:rsidP="008B744D">
      <w:pPr>
        <w:spacing w:after="0"/>
        <w:jc w:val="left"/>
        <w:rPr>
          <w:rFonts w:eastAsia="Calibri" w:cs="Arial"/>
          <w:bCs/>
          <w:kern w:val="0"/>
          <w:szCs w:val="20"/>
          <w14:ligatures w14:val="none"/>
        </w:rPr>
        <w:sectPr w:rsidR="008B744D" w:rsidSect="001D5D79">
          <w:pgSz w:w="12240" w:h="20160" w:code="5"/>
          <w:pgMar w:top="1440" w:right="1440" w:bottom="1440" w:left="1440" w:header="720" w:footer="720" w:gutter="0"/>
          <w:cols w:space="720"/>
        </w:sectPr>
      </w:pP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60"/>
        <w:gridCol w:w="6900"/>
      </w:tblGrid>
      <w:tr w:rsidR="002D03E0" w14:paraId="75281D8D" w14:textId="77777777" w:rsidTr="00B86A4B">
        <w:trPr>
          <w:trHeight w:val="75"/>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1984EA" w14:textId="77777777" w:rsidR="008B744D" w:rsidRDefault="008B744D" w:rsidP="004E34C3">
            <w:pPr>
              <w:jc w:val="left"/>
              <w:rPr>
                <w:szCs w:val="20"/>
              </w:rPr>
            </w:pPr>
            <w:r>
              <w:rPr>
                <w:szCs w:val="20"/>
              </w:rPr>
              <w:t>PROTOCOL</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CB929" w14:textId="58A6D6C8" w:rsidR="008B744D" w:rsidRPr="001B700C" w:rsidRDefault="008B744D" w:rsidP="004E34C3">
            <w:pPr>
              <w:jc w:val="left"/>
              <w:rPr>
                <w:rFonts w:ascii="Consolas" w:hAnsi="Consolas"/>
                <w:szCs w:val="20"/>
              </w:rPr>
            </w:pPr>
            <w:r w:rsidRPr="001B700C">
              <w:rPr>
                <w:rFonts w:ascii="Consolas" w:hAnsi="Consolas"/>
                <w:szCs w:val="20"/>
              </w:rPr>
              <w:t>HTTPS</w:t>
            </w:r>
          </w:p>
        </w:tc>
      </w:tr>
      <w:tr w:rsidR="002D03E0" w14:paraId="2C1E21FF" w14:textId="77777777" w:rsidTr="00B86A4B">
        <w:trPr>
          <w:trHeight w:val="48"/>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02AB40" w14:textId="015AFA61" w:rsidR="008B744D" w:rsidRDefault="00C658A5" w:rsidP="004E34C3">
            <w:pPr>
              <w:jc w:val="left"/>
              <w:rPr>
                <w:szCs w:val="20"/>
              </w:rPr>
            </w:pPr>
            <w:r>
              <w:rPr>
                <w:szCs w:val="20"/>
              </w:rPr>
              <w:t>PATH (Public Exposure)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087FF" w14:textId="003CA9C7" w:rsidR="008B744D" w:rsidRPr="001B700C" w:rsidRDefault="0022175D" w:rsidP="004E34C3">
            <w:pPr>
              <w:jc w:val="left"/>
              <w:rPr>
                <w:rFonts w:ascii="Consolas" w:hAnsi="Consolas"/>
                <w:szCs w:val="20"/>
              </w:rPr>
            </w:pPr>
            <w:hyperlink r:id="rId49" w:history="1">
              <w:r w:rsidRPr="001B700C">
                <w:rPr>
                  <w:rStyle w:val="Hyperlink"/>
                  <w:rFonts w:ascii="Consolas" w:hAnsi="Consolas"/>
                  <w:szCs w:val="20"/>
                </w:rPr>
                <w:t>https://ixts-dev-apim.azure-api.net/bom-management-api/v1/bom/&lt;bom-id&gt;/summary</w:t>
              </w:r>
            </w:hyperlink>
            <w:r w:rsidRPr="001B700C">
              <w:rPr>
                <w:rFonts w:ascii="Consolas" w:hAnsi="Consolas"/>
                <w:szCs w:val="20"/>
              </w:rPr>
              <w:t xml:space="preserve"> </w:t>
            </w:r>
          </w:p>
        </w:tc>
      </w:tr>
      <w:tr w:rsidR="002D03E0" w14:paraId="34B856A0" w14:textId="77777777" w:rsidTr="00B86A4B">
        <w:trPr>
          <w:trHeight w:val="62"/>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B0AFDBE" w14:textId="77777777" w:rsidR="008B744D" w:rsidRDefault="008B744D" w:rsidP="004E34C3">
            <w:pPr>
              <w:jc w:val="left"/>
              <w:rPr>
                <w:szCs w:val="20"/>
              </w:rPr>
            </w:pPr>
            <w:r>
              <w:rPr>
                <w:szCs w:val="20"/>
              </w:rPr>
              <w:t>METHOD</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B52E27" w14:textId="77777777" w:rsidR="008B744D" w:rsidRPr="001B700C" w:rsidRDefault="008B744D" w:rsidP="004E34C3">
            <w:pPr>
              <w:jc w:val="left"/>
              <w:rPr>
                <w:rFonts w:ascii="Consolas" w:hAnsi="Consolas"/>
                <w:szCs w:val="20"/>
              </w:rPr>
            </w:pPr>
            <w:r w:rsidRPr="001B700C">
              <w:rPr>
                <w:rFonts w:ascii="Consolas" w:hAnsi="Consolas"/>
                <w:szCs w:val="20"/>
              </w:rPr>
              <w:t>GET</w:t>
            </w:r>
          </w:p>
        </w:tc>
      </w:tr>
      <w:tr w:rsidR="002D03E0" w14:paraId="43862499"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E00468" w14:textId="77777777" w:rsidR="008B744D" w:rsidRDefault="008B744D" w:rsidP="004E34C3">
            <w:pPr>
              <w:jc w:val="left"/>
              <w:rPr>
                <w:szCs w:val="20"/>
              </w:rPr>
            </w:pPr>
            <w:r>
              <w:rPr>
                <w:szCs w:val="20"/>
              </w:rPr>
              <w:t>CONTENT TYPE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5B9D0" w14:textId="77777777" w:rsidR="008B744D" w:rsidRPr="001B700C" w:rsidRDefault="008B744D" w:rsidP="004E34C3">
            <w:pPr>
              <w:jc w:val="left"/>
              <w:rPr>
                <w:rFonts w:ascii="Consolas" w:hAnsi="Consolas"/>
                <w:szCs w:val="20"/>
              </w:rPr>
            </w:pPr>
            <w:r w:rsidRPr="001B700C">
              <w:rPr>
                <w:rFonts w:ascii="Consolas" w:hAnsi="Consolas"/>
                <w:szCs w:val="20"/>
              </w:rPr>
              <w:t>text/csv</w:t>
            </w:r>
          </w:p>
        </w:tc>
      </w:tr>
      <w:tr w:rsidR="002D03E0" w14:paraId="3C92AC9B"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36D8BA" w14:textId="77777777" w:rsidR="008B744D" w:rsidRDefault="008B744D" w:rsidP="004E34C3">
            <w:pPr>
              <w:jc w:val="left"/>
              <w:rPr>
                <w:szCs w:val="20"/>
              </w:rPr>
            </w:pPr>
            <w:r>
              <w:rPr>
                <w:szCs w:val="20"/>
              </w:rPr>
              <w:t>Query Parameter</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51490" w14:textId="77777777" w:rsidR="008B744D" w:rsidRPr="001B700C" w:rsidRDefault="008B744D" w:rsidP="004E34C3">
            <w:pPr>
              <w:jc w:val="left"/>
              <w:rPr>
                <w:rFonts w:ascii="Consolas" w:hAnsi="Consolas"/>
                <w:szCs w:val="20"/>
              </w:rPr>
            </w:pPr>
            <w:r w:rsidRPr="001B700C">
              <w:rPr>
                <w:rFonts w:ascii="Consolas" w:hAnsi="Consolas"/>
                <w:szCs w:val="20"/>
              </w:rPr>
              <w:t>bom-id</w:t>
            </w:r>
          </w:p>
        </w:tc>
      </w:tr>
      <w:tr w:rsidR="002D03E0" w14:paraId="564EFF5B"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1F49D68" w14:textId="3D2054F9" w:rsidR="008B744D" w:rsidRDefault="008B744D" w:rsidP="004E34C3">
            <w:pPr>
              <w:jc w:val="left"/>
              <w:rPr>
                <w:szCs w:val="20"/>
              </w:rPr>
            </w:pPr>
            <w:r>
              <w:rPr>
                <w:szCs w:val="20"/>
              </w:rPr>
              <w:t>Sample Response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79C97" w14:textId="5A1D553B" w:rsidR="008B744D" w:rsidRPr="001B700C" w:rsidRDefault="005978F2" w:rsidP="004E34C3">
            <w:pPr>
              <w:jc w:val="left"/>
              <w:rPr>
                <w:rFonts w:ascii="Consolas" w:hAnsi="Consolas"/>
              </w:rPr>
            </w:pPr>
            <w:hyperlink r:id="rId50" w:history="1">
              <w:r w:rsidRPr="001B700C">
                <w:rPr>
                  <w:rStyle w:val="Hyperlink"/>
                  <w:rFonts w:ascii="Consolas" w:hAnsi="Consolas"/>
                </w:rPr>
                <w:t>Item_Level_Comparison_Summary_Details_API.csv</w:t>
              </w:r>
            </w:hyperlink>
          </w:p>
        </w:tc>
      </w:tr>
    </w:tbl>
    <w:p w14:paraId="2FA7303C" w14:textId="4D1C434B" w:rsidR="008B744D" w:rsidRDefault="001B700C" w:rsidP="001B700C">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027"/>
        <w:gridCol w:w="4886"/>
        <w:gridCol w:w="678"/>
        <w:gridCol w:w="769"/>
      </w:tblGrid>
      <w:tr w:rsidR="00D55946" w14:paraId="0484C82D" w14:textId="77777777" w:rsidTr="00B86A4B">
        <w:trPr>
          <w:trHeight w:val="407"/>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8BE575" w14:textId="77777777" w:rsidR="008B744D" w:rsidRDefault="008B744D" w:rsidP="004E34C3">
            <w:pPr>
              <w:jc w:val="left"/>
              <w:rPr>
                <w:szCs w:val="20"/>
              </w:rPr>
            </w:pPr>
            <w:r>
              <w:rPr>
                <w:szCs w:val="20"/>
              </w:rPr>
              <w:t>Parameter</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3EEB54A" w14:textId="77777777" w:rsidR="008B744D" w:rsidRDefault="008B744D" w:rsidP="004E34C3">
            <w:pPr>
              <w:jc w:val="left"/>
              <w:rPr>
                <w:szCs w:val="20"/>
              </w:rPr>
            </w:pPr>
            <w:r>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7AD8E0E" w14:textId="77777777" w:rsidR="008B744D" w:rsidRDefault="008B744D" w:rsidP="004E34C3">
            <w:pPr>
              <w:jc w:val="left"/>
              <w:rPr>
                <w:szCs w:val="20"/>
              </w:rPr>
            </w:pPr>
            <w:r>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2F9570" w14:textId="77777777" w:rsidR="008B744D" w:rsidRDefault="008B744D" w:rsidP="004E34C3">
            <w:pPr>
              <w:jc w:val="left"/>
              <w:rPr>
                <w:szCs w:val="20"/>
              </w:rPr>
            </w:pPr>
            <w:r>
              <w:rPr>
                <w:szCs w:val="20"/>
              </w:rPr>
              <w:t>Type</w:t>
            </w:r>
          </w:p>
        </w:tc>
      </w:tr>
      <w:tr w:rsidR="00D55946" w14:paraId="2FA8BB3A" w14:textId="77777777" w:rsidTr="00B86A4B">
        <w:trPr>
          <w:trHeight w:val="283"/>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001BB2" w14:textId="77777777" w:rsidR="008B744D" w:rsidRDefault="008B744D" w:rsidP="004E34C3">
            <w:pPr>
              <w:jc w:val="left"/>
              <w:rPr>
                <w:szCs w:val="20"/>
              </w:rPr>
            </w:pPr>
            <w:r>
              <w:rPr>
                <w:szCs w:val="20"/>
              </w:rPr>
              <w:t>Authorization</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36218" w14:textId="77777777" w:rsidR="008B744D" w:rsidRDefault="008B744D" w:rsidP="004E34C3">
            <w:pPr>
              <w:jc w:val="left"/>
              <w:rPr>
                <w:szCs w:val="20"/>
              </w:rPr>
            </w:pPr>
            <w:r>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46F1E1"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A49AA" w14:textId="77777777" w:rsidR="008B744D" w:rsidRDefault="008B744D" w:rsidP="004E34C3">
            <w:pPr>
              <w:jc w:val="left"/>
              <w:rPr>
                <w:szCs w:val="20"/>
              </w:rPr>
            </w:pPr>
            <w:r>
              <w:rPr>
                <w:szCs w:val="20"/>
              </w:rPr>
              <w:t>String</w:t>
            </w:r>
          </w:p>
        </w:tc>
      </w:tr>
      <w:tr w:rsidR="00D55946" w14:paraId="1E6ACD38" w14:textId="77777777" w:rsidTr="00B86A4B">
        <w:trPr>
          <w:trHeight w:val="59"/>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2369F2" w14:textId="77777777" w:rsidR="008B744D" w:rsidRDefault="008B744D" w:rsidP="004E34C3">
            <w:pPr>
              <w:jc w:val="left"/>
              <w:rPr>
                <w:szCs w:val="20"/>
              </w:rPr>
            </w:pPr>
            <w:r>
              <w:rPr>
                <w:szCs w:val="20"/>
              </w:rPr>
              <w:t>Content-Type</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46CDD" w14:textId="77777777" w:rsidR="008B744D" w:rsidRDefault="008B744D" w:rsidP="004E34C3">
            <w:pPr>
              <w:jc w:val="left"/>
              <w:rPr>
                <w:szCs w:val="20"/>
              </w:rPr>
            </w:pPr>
            <w:r>
              <w:rPr>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F12F2E"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BC9D6" w14:textId="77777777" w:rsidR="008B744D" w:rsidRDefault="008B744D" w:rsidP="004E34C3">
            <w:pPr>
              <w:jc w:val="left"/>
              <w:rPr>
                <w:szCs w:val="20"/>
              </w:rPr>
            </w:pPr>
            <w:r>
              <w:rPr>
                <w:szCs w:val="20"/>
              </w:rPr>
              <w:t>String</w:t>
            </w:r>
          </w:p>
        </w:tc>
      </w:tr>
      <w:tr w:rsidR="00D55946" w14:paraId="70373766" w14:textId="77777777" w:rsidTr="00B86A4B">
        <w:trPr>
          <w:trHeight w:val="59"/>
        </w:trPr>
        <w:tc>
          <w:tcPr>
            <w:tcW w:w="16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4F92D9" w14:textId="77777777" w:rsidR="008B744D" w:rsidRDefault="008B744D" w:rsidP="004E34C3">
            <w:pPr>
              <w:jc w:val="left"/>
              <w:rPr>
                <w:szCs w:val="20"/>
              </w:rPr>
            </w:pPr>
            <w:r>
              <w:rPr>
                <w:szCs w:val="20"/>
              </w:rPr>
              <w:t>Ocp-Apim-Subscription-Key</w:t>
            </w:r>
          </w:p>
        </w:tc>
        <w:tc>
          <w:tcPr>
            <w:tcW w:w="2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13678" w14:textId="77777777" w:rsidR="008B744D" w:rsidRDefault="008B744D" w:rsidP="004E34C3">
            <w:pPr>
              <w:jc w:val="left"/>
              <w:rPr>
                <w:szCs w:val="20"/>
              </w:rPr>
            </w:pPr>
            <w:r>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5376CF"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1AC2F" w14:textId="77777777" w:rsidR="008B744D" w:rsidRDefault="008B744D" w:rsidP="004E34C3">
            <w:pPr>
              <w:jc w:val="left"/>
              <w:rPr>
                <w:szCs w:val="20"/>
              </w:rPr>
            </w:pPr>
            <w:r>
              <w:rPr>
                <w:szCs w:val="20"/>
              </w:rPr>
              <w:t>String</w:t>
            </w:r>
          </w:p>
        </w:tc>
      </w:tr>
    </w:tbl>
    <w:p w14:paraId="11554A54" w14:textId="7415CB93" w:rsidR="008B744D" w:rsidRDefault="004A066F"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791037E5" w14:textId="24930BA3" w:rsidR="001B700C" w:rsidRDefault="001B700C" w:rsidP="001B700C">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14:paraId="4C78DDAC"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61E0916" w14:textId="77777777" w:rsidR="005978F2" w:rsidRDefault="005978F2" w:rsidP="004E34C3">
            <w:pPr>
              <w:jc w:val="left"/>
              <w:rPr>
                <w:szCs w:val="20"/>
              </w:rPr>
            </w:pPr>
            <w:r>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94F6657" w14:textId="77777777" w:rsidR="005978F2" w:rsidRDefault="005978F2" w:rsidP="004E34C3">
            <w:pPr>
              <w:jc w:val="left"/>
              <w:rPr>
                <w:szCs w:val="20"/>
              </w:rPr>
            </w:pPr>
            <w:r>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615C6CF" w14:textId="77777777" w:rsidR="005978F2" w:rsidRDefault="005978F2" w:rsidP="004E34C3">
            <w:pPr>
              <w:jc w:val="left"/>
              <w:rPr>
                <w:szCs w:val="20"/>
              </w:rPr>
            </w:pPr>
            <w:r>
              <w:rPr>
                <w:szCs w:val="20"/>
              </w:rPr>
              <w:t>Type</w:t>
            </w:r>
          </w:p>
        </w:tc>
      </w:tr>
      <w:tr w:rsidR="005B2811" w14:paraId="7F2D7DC6"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CED98" w14:textId="77777777" w:rsidR="005978F2" w:rsidRDefault="005978F2" w:rsidP="004E34C3">
            <w:pPr>
              <w:jc w:val="left"/>
              <w:rPr>
                <w:szCs w:val="20"/>
              </w:rPr>
            </w:pPr>
            <w:r>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93BF73" w14:textId="77777777" w:rsidR="005978F2" w:rsidRDefault="005978F2" w:rsidP="004E34C3">
            <w:pPr>
              <w:jc w:val="left"/>
              <w:rPr>
                <w:szCs w:val="20"/>
              </w:rPr>
            </w:pPr>
            <w:r>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499D0" w14:textId="77777777" w:rsidR="005978F2" w:rsidRDefault="005978F2" w:rsidP="004E34C3">
            <w:pPr>
              <w:jc w:val="left"/>
              <w:rPr>
                <w:szCs w:val="20"/>
              </w:rPr>
            </w:pPr>
            <w:r>
              <w:rPr>
                <w:szCs w:val="20"/>
              </w:rPr>
              <w:t>String</w:t>
            </w:r>
          </w:p>
        </w:tc>
      </w:tr>
      <w:tr w:rsidR="005B2811" w14:paraId="120D6ED6"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3F247F" w14:textId="77777777" w:rsidR="005978F2" w:rsidRDefault="005978F2" w:rsidP="004E34C3">
            <w:pPr>
              <w:jc w:val="left"/>
              <w:rPr>
                <w:szCs w:val="20"/>
              </w:rPr>
            </w:pPr>
            <w:r>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67D084" w14:textId="77777777" w:rsidR="005978F2" w:rsidRDefault="005978F2" w:rsidP="004E34C3">
            <w:pPr>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70A28" w14:textId="77777777" w:rsidR="005978F2" w:rsidRDefault="005978F2" w:rsidP="004E34C3">
            <w:pPr>
              <w:jc w:val="left"/>
              <w:rPr>
                <w:szCs w:val="20"/>
              </w:rPr>
            </w:pPr>
            <w:r>
              <w:rPr>
                <w:szCs w:val="20"/>
              </w:rPr>
              <w:t>String</w:t>
            </w:r>
          </w:p>
        </w:tc>
      </w:tr>
      <w:tr w:rsidR="005B2811" w14:paraId="302FE06F"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1B41A" w14:textId="77777777" w:rsidR="005978F2" w:rsidRDefault="005978F2" w:rsidP="004E34C3">
            <w:pPr>
              <w:jc w:val="left"/>
              <w:rPr>
                <w:szCs w:val="20"/>
              </w:rPr>
            </w:pPr>
            <w:r>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7114D" w14:textId="77777777" w:rsidR="005978F2" w:rsidRDefault="005978F2" w:rsidP="004E34C3">
            <w:pPr>
              <w:jc w:val="left"/>
              <w:rPr>
                <w:szCs w:val="20"/>
              </w:rPr>
            </w:pPr>
            <w:r>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6F983C" w14:textId="77777777" w:rsidR="005978F2" w:rsidRDefault="005978F2" w:rsidP="004E34C3">
            <w:pPr>
              <w:jc w:val="left"/>
              <w:rPr>
                <w:szCs w:val="20"/>
              </w:rPr>
            </w:pPr>
            <w:r>
              <w:rPr>
                <w:szCs w:val="20"/>
              </w:rPr>
              <w:t>Datetime</w:t>
            </w:r>
          </w:p>
        </w:tc>
      </w:tr>
      <w:tr w:rsidR="005B2811" w14:paraId="0BE9A54F"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C1C35D" w14:textId="77777777" w:rsidR="005978F2" w:rsidRDefault="005978F2" w:rsidP="004E34C3">
            <w:pPr>
              <w:jc w:val="left"/>
              <w:rPr>
                <w:szCs w:val="20"/>
              </w:rPr>
            </w:pPr>
            <w:r>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093BD" w14:textId="77777777" w:rsidR="005978F2" w:rsidRDefault="005978F2" w:rsidP="004E34C3">
            <w:pPr>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0820B" w14:textId="77777777" w:rsidR="005978F2" w:rsidRDefault="005978F2" w:rsidP="004E34C3">
            <w:pPr>
              <w:jc w:val="left"/>
              <w:rPr>
                <w:szCs w:val="20"/>
              </w:rPr>
            </w:pPr>
            <w:r>
              <w:rPr>
                <w:szCs w:val="20"/>
              </w:rPr>
              <w:t>Bytes</w:t>
            </w:r>
          </w:p>
        </w:tc>
      </w:tr>
    </w:tbl>
    <w:p w14:paraId="26305B5A" w14:textId="3A0DDA19" w:rsidR="008B744D" w:rsidRDefault="001B700C" w:rsidP="001B700C">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5B1313FC"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1313EA" w14:textId="77777777" w:rsidR="008B744D" w:rsidRPr="001B700C" w:rsidRDefault="008B744D" w:rsidP="004E34C3">
            <w:pPr>
              <w:jc w:val="left"/>
              <w:rPr>
                <w:bCs/>
                <w:color w:val="000000" w:themeColor="text1"/>
                <w:szCs w:val="20"/>
              </w:rPr>
            </w:pPr>
            <w:r w:rsidRPr="001B700C">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EFD034" w14:textId="77777777" w:rsidR="008B744D" w:rsidRPr="001B700C" w:rsidRDefault="008B744D" w:rsidP="004E34C3">
            <w:pPr>
              <w:jc w:val="left"/>
              <w:rPr>
                <w:bCs/>
                <w:color w:val="000000" w:themeColor="text1"/>
                <w:szCs w:val="20"/>
              </w:rPr>
            </w:pPr>
            <w:r w:rsidRPr="001B700C">
              <w:rPr>
                <w:bCs/>
                <w:color w:val="000000" w:themeColor="text1"/>
                <w:szCs w:val="20"/>
              </w:rPr>
              <w:t>Result Description</w:t>
            </w:r>
          </w:p>
        </w:tc>
      </w:tr>
      <w:tr w:rsidR="000A1E54" w14:paraId="379B72A5"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29420" w14:textId="77777777" w:rsidR="008B744D" w:rsidRDefault="008B744D" w:rsidP="004E34C3">
            <w:pPr>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9407A" w14:textId="5E1AF11E"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58278E98" w14:textId="1D59E34D" w:rsidR="001C2FEA" w:rsidRDefault="001C2FEA" w:rsidP="001C2FEA">
      <w:pPr>
        <w:pStyle w:val="Heading3"/>
        <w:sectPr w:rsidR="001C2FEA" w:rsidSect="001D5D79">
          <w:type w:val="continuous"/>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14:paraId="4AE5F02D"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A461B02" w14:textId="77777777" w:rsidR="008B744D" w:rsidRDefault="008B744D" w:rsidP="004E34C3">
            <w:pPr>
              <w:jc w:val="left"/>
              <w:rPr>
                <w:szCs w:val="20"/>
              </w:rPr>
            </w:pPr>
            <w:r>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870659" w14:textId="77777777" w:rsidR="008B744D" w:rsidRDefault="008B744D" w:rsidP="004E34C3">
            <w:pPr>
              <w:jc w:val="left"/>
              <w:rPr>
                <w:szCs w:val="20"/>
              </w:rPr>
            </w:pPr>
            <w:r>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D0B7074" w14:textId="77777777" w:rsidR="008B744D" w:rsidRDefault="008B744D" w:rsidP="004E34C3">
            <w:pPr>
              <w:jc w:val="left"/>
              <w:rPr>
                <w:szCs w:val="20"/>
              </w:rPr>
            </w:pPr>
            <w:r>
              <w:rPr>
                <w:szCs w:val="20"/>
              </w:rPr>
              <w:t>Error Description</w:t>
            </w:r>
          </w:p>
        </w:tc>
      </w:tr>
      <w:tr w:rsidR="00C64E13" w14:paraId="400DF03A"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3BC69C" w14:textId="77777777" w:rsidR="008B744D" w:rsidRDefault="008B744D" w:rsidP="004E34C3">
            <w:pPr>
              <w:jc w:val="left"/>
              <w:rPr>
                <w:szCs w:val="20"/>
              </w:rPr>
            </w:pPr>
            <w:r>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F4DD2" w14:textId="77777777" w:rsidR="008B744D" w:rsidRDefault="008B744D" w:rsidP="004E34C3">
            <w:pPr>
              <w:jc w:val="left"/>
              <w:rPr>
                <w:szCs w:val="20"/>
              </w:rPr>
            </w:pPr>
            <w:r>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97AEE" w14:textId="77777777" w:rsidR="008B744D" w:rsidRDefault="008B744D" w:rsidP="004E34C3">
            <w:pPr>
              <w:jc w:val="left"/>
              <w:rPr>
                <w:szCs w:val="20"/>
              </w:rPr>
            </w:pPr>
            <w:r>
              <w:rPr>
                <w:szCs w:val="20"/>
              </w:rPr>
              <w:t>Internal Server Error</w:t>
            </w:r>
          </w:p>
        </w:tc>
      </w:tr>
      <w:tr w:rsidR="00C64E13" w14:paraId="515EBDCF"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5ACE5"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86C680" w14:textId="77777777" w:rsidR="008B744D" w:rsidRDefault="008B744D" w:rsidP="004E34C3">
            <w:pPr>
              <w:jc w:val="left"/>
              <w:rPr>
                <w:szCs w:val="20"/>
              </w:rPr>
            </w:pPr>
            <w:r>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5F341B" w14:textId="56B27655" w:rsidR="008B744D" w:rsidRPr="001B700C" w:rsidRDefault="008B744D" w:rsidP="004E34C3">
            <w:pPr>
              <w:jc w:val="left"/>
            </w:pPr>
            <w:r w:rsidRPr="001B700C">
              <w:t>Unauthorized User</w:t>
            </w:r>
            <w:r w:rsidR="001C2FEA">
              <w:t xml:space="preserve"> or </w:t>
            </w:r>
            <w:r w:rsidR="00C658A5" w:rsidRPr="001B700C">
              <w:t>Header Token could be missing</w:t>
            </w:r>
          </w:p>
        </w:tc>
      </w:tr>
      <w:tr w:rsidR="00C64E13" w14:paraId="3253CCEC"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48B69"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85137C" w14:textId="77777777" w:rsidR="008B744D" w:rsidRDefault="008B744D" w:rsidP="004E34C3">
            <w:pPr>
              <w:jc w:val="left"/>
              <w:rPr>
                <w:szCs w:val="20"/>
              </w:rPr>
            </w:pPr>
            <w:r>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495BCE" w14:textId="77777777" w:rsidR="008B744D" w:rsidRPr="001B700C" w:rsidRDefault="008B744D" w:rsidP="004E34C3">
            <w:pPr>
              <w:jc w:val="left"/>
            </w:pPr>
            <w:r w:rsidRPr="001B700C">
              <w:t>Bad request</w:t>
            </w:r>
          </w:p>
        </w:tc>
      </w:tr>
    </w:tbl>
    <w:p w14:paraId="48AA78F2" w14:textId="77777777" w:rsidR="004905B9" w:rsidRDefault="004905B9" w:rsidP="00D96554">
      <w:pPr>
        <w:pStyle w:val="Heading2"/>
        <w:sectPr w:rsidR="004905B9" w:rsidSect="001D5D79">
          <w:type w:val="continuous"/>
          <w:pgSz w:w="12240" w:h="20160" w:code="5"/>
          <w:pgMar w:top="1440" w:right="1440" w:bottom="1440" w:left="1440" w:header="720" w:footer="720" w:gutter="0"/>
          <w:cols w:space="720"/>
        </w:sectPr>
      </w:pPr>
    </w:p>
    <w:p w14:paraId="437821F8" w14:textId="56335020" w:rsidR="008B744D" w:rsidRDefault="008B744D" w:rsidP="00D96554">
      <w:pPr>
        <w:pStyle w:val="Heading2"/>
        <w:rPr>
          <w:rFonts w:cs="Times New Roman"/>
          <w:lang w:val="en-GB"/>
        </w:rPr>
      </w:pPr>
      <w:bookmarkStart w:id="52" w:name="_Toc220593294"/>
      <w:r>
        <w:lastRenderedPageBreak/>
        <w:t xml:space="preserve">GET </w:t>
      </w:r>
      <w:r w:rsidR="00AA6702">
        <w:t>-</w:t>
      </w:r>
      <w:r>
        <w:t xml:space="preserve">  </w:t>
      </w:r>
      <w:r>
        <w:rPr>
          <w:lang w:val="en-GB"/>
        </w:rPr>
        <w:t>Item Level Table Details API</w:t>
      </w:r>
      <w:bookmarkEnd w:id="52"/>
    </w:p>
    <w:p w14:paraId="3131E5DC" w14:textId="77777777" w:rsidR="008B744D" w:rsidRDefault="008B744D" w:rsidP="008B744D">
      <w:pPr>
        <w:rPr>
          <w:rFonts w:eastAsia="Calibri" w:cs="Arial"/>
          <w:bCs/>
          <w:kern w:val="0"/>
          <w:szCs w:val="20"/>
          <w14:ligatures w14:val="none"/>
        </w:rPr>
      </w:pPr>
      <w:r>
        <w:rPr>
          <w:rFonts w:eastAsia="Calibri" w:cs="Arial"/>
          <w:bCs/>
          <w:kern w:val="0"/>
          <w:szCs w:val="20"/>
          <w14:ligatures w14:val="none"/>
        </w:rPr>
        <w:t>The Item Level Comparison Table Details API provides a detailed comparison of individual BOM items, highlighting their match status and reasons for any mismatches. It includes hierarchical item IDs for better traceability and ensures accurate data analysis.</w:t>
      </w:r>
    </w:p>
    <w:p w14:paraId="1D278AB4" w14:textId="77777777" w:rsidR="008B744D" w:rsidRDefault="008B744D" w:rsidP="008B744D">
      <w:pPr>
        <w:spacing w:after="0"/>
        <w:jc w:val="left"/>
        <w:rPr>
          <w:rFonts w:eastAsia="Calibri" w:cs="Arial"/>
          <w:bCs/>
          <w:kern w:val="0"/>
          <w:szCs w:val="20"/>
          <w14:ligatures w14:val="none"/>
        </w:rPr>
        <w:sectPr w:rsidR="008B744D" w:rsidSect="001D5D79">
          <w:pgSz w:w="12240" w:h="20160" w:code="5"/>
          <w:pgMar w:top="1440" w:right="1440" w:bottom="1440" w:left="1440" w:header="720" w:footer="720" w:gutter="0"/>
          <w:cols w:space="720"/>
        </w:sectPr>
      </w:pP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60"/>
        <w:gridCol w:w="6900"/>
      </w:tblGrid>
      <w:tr w:rsidR="002D03E0" w14:paraId="01B8ABFE" w14:textId="77777777" w:rsidTr="00B86A4B">
        <w:trPr>
          <w:trHeight w:val="75"/>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100CB93" w14:textId="77777777" w:rsidR="008B744D" w:rsidRDefault="008B744D" w:rsidP="004E34C3">
            <w:pPr>
              <w:jc w:val="left"/>
              <w:rPr>
                <w:szCs w:val="20"/>
              </w:rPr>
            </w:pPr>
            <w:r>
              <w:rPr>
                <w:szCs w:val="20"/>
              </w:rPr>
              <w:t>PROTOCOL</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8E7202" w14:textId="712E80F9" w:rsidR="008B744D" w:rsidRPr="004905B9" w:rsidRDefault="008B744D" w:rsidP="004E34C3">
            <w:pPr>
              <w:jc w:val="left"/>
              <w:rPr>
                <w:rFonts w:ascii="Consolas" w:hAnsi="Consolas"/>
                <w:szCs w:val="20"/>
              </w:rPr>
            </w:pPr>
            <w:r w:rsidRPr="004905B9">
              <w:rPr>
                <w:rFonts w:ascii="Consolas" w:hAnsi="Consolas"/>
                <w:szCs w:val="20"/>
              </w:rPr>
              <w:t>HTTPS</w:t>
            </w:r>
          </w:p>
        </w:tc>
      </w:tr>
      <w:tr w:rsidR="002D03E0" w14:paraId="3A5717A6" w14:textId="77777777" w:rsidTr="00B86A4B">
        <w:trPr>
          <w:trHeight w:val="48"/>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4AAED04" w14:textId="3D0CD5A6" w:rsidR="008B744D" w:rsidRDefault="00C658A5" w:rsidP="004E34C3">
            <w:pPr>
              <w:jc w:val="left"/>
              <w:rPr>
                <w:szCs w:val="20"/>
              </w:rPr>
            </w:pPr>
            <w:r>
              <w:rPr>
                <w:szCs w:val="20"/>
              </w:rPr>
              <w:t>PATH (Public Exposure)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537FB5" w14:textId="6F85725D" w:rsidR="008B744D" w:rsidRPr="004905B9" w:rsidRDefault="00657557" w:rsidP="004E34C3">
            <w:pPr>
              <w:jc w:val="left"/>
              <w:rPr>
                <w:rFonts w:ascii="Consolas" w:hAnsi="Consolas"/>
                <w:szCs w:val="20"/>
              </w:rPr>
            </w:pPr>
            <w:hyperlink r:id="rId51" w:history="1">
              <w:r w:rsidRPr="004905B9">
                <w:rPr>
                  <w:rStyle w:val="Hyperlink"/>
                  <w:rFonts w:ascii="Consolas" w:hAnsi="Consolas"/>
                  <w:szCs w:val="20"/>
                </w:rPr>
                <w:t>https://ixts-dev-apim.azure-api.net/bom-management-api/v1/bom/&lt;bom-id&gt;/comparison</w:t>
              </w:r>
            </w:hyperlink>
            <w:r w:rsidRPr="004905B9">
              <w:rPr>
                <w:rFonts w:ascii="Consolas" w:hAnsi="Consolas"/>
                <w:szCs w:val="20"/>
              </w:rPr>
              <w:t xml:space="preserve"> </w:t>
            </w:r>
          </w:p>
        </w:tc>
      </w:tr>
      <w:tr w:rsidR="002D03E0" w14:paraId="5FD2DD2F" w14:textId="77777777" w:rsidTr="00B86A4B">
        <w:trPr>
          <w:trHeight w:val="62"/>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330D6D" w14:textId="77777777" w:rsidR="008B744D" w:rsidRDefault="008B744D" w:rsidP="004E34C3">
            <w:pPr>
              <w:jc w:val="left"/>
              <w:rPr>
                <w:szCs w:val="20"/>
              </w:rPr>
            </w:pPr>
            <w:r>
              <w:rPr>
                <w:szCs w:val="20"/>
              </w:rPr>
              <w:t>METHOD</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6EB6F" w14:textId="77777777" w:rsidR="008B744D" w:rsidRPr="004905B9" w:rsidRDefault="008B744D" w:rsidP="004E34C3">
            <w:pPr>
              <w:jc w:val="left"/>
              <w:rPr>
                <w:rFonts w:ascii="Consolas" w:hAnsi="Consolas"/>
                <w:szCs w:val="20"/>
              </w:rPr>
            </w:pPr>
            <w:r w:rsidRPr="004905B9">
              <w:rPr>
                <w:rFonts w:ascii="Consolas" w:hAnsi="Consolas"/>
                <w:szCs w:val="20"/>
              </w:rPr>
              <w:t>GET</w:t>
            </w:r>
          </w:p>
        </w:tc>
      </w:tr>
      <w:tr w:rsidR="002D03E0" w14:paraId="652EC8E5"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77C4870" w14:textId="77777777" w:rsidR="008B744D" w:rsidRDefault="008B744D" w:rsidP="004E34C3">
            <w:pPr>
              <w:jc w:val="left"/>
              <w:rPr>
                <w:szCs w:val="20"/>
              </w:rPr>
            </w:pPr>
            <w:r>
              <w:rPr>
                <w:szCs w:val="20"/>
              </w:rPr>
              <w:t>CONTENT TYPE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3CDE6" w14:textId="77777777" w:rsidR="008B744D" w:rsidRPr="004905B9" w:rsidRDefault="008B744D" w:rsidP="004E34C3">
            <w:pPr>
              <w:jc w:val="left"/>
              <w:rPr>
                <w:rFonts w:ascii="Consolas" w:hAnsi="Consolas"/>
                <w:szCs w:val="20"/>
              </w:rPr>
            </w:pPr>
            <w:r w:rsidRPr="004905B9">
              <w:rPr>
                <w:rFonts w:ascii="Consolas" w:hAnsi="Consolas"/>
                <w:szCs w:val="20"/>
              </w:rPr>
              <w:t>text/csv</w:t>
            </w:r>
          </w:p>
        </w:tc>
      </w:tr>
      <w:tr w:rsidR="002D03E0" w14:paraId="297ED385"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DDD8F3" w14:textId="77777777" w:rsidR="008B744D" w:rsidRDefault="008B744D" w:rsidP="004E34C3">
            <w:pPr>
              <w:jc w:val="left"/>
              <w:rPr>
                <w:szCs w:val="20"/>
              </w:rPr>
            </w:pPr>
            <w:r>
              <w:rPr>
                <w:szCs w:val="20"/>
              </w:rPr>
              <w:t>Query Parameter</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8C15D" w14:textId="77777777" w:rsidR="008B744D" w:rsidRPr="004905B9" w:rsidRDefault="008B744D" w:rsidP="004E34C3">
            <w:pPr>
              <w:jc w:val="left"/>
              <w:rPr>
                <w:rFonts w:ascii="Consolas" w:hAnsi="Consolas"/>
                <w:szCs w:val="20"/>
              </w:rPr>
            </w:pPr>
            <w:r w:rsidRPr="004905B9">
              <w:rPr>
                <w:rFonts w:ascii="Consolas" w:hAnsi="Consolas"/>
                <w:szCs w:val="20"/>
              </w:rPr>
              <w:t>Bom-id, offset, limits</w:t>
            </w:r>
          </w:p>
        </w:tc>
      </w:tr>
      <w:tr w:rsidR="002D03E0" w14:paraId="16B0D906" w14:textId="77777777" w:rsidTr="00B86A4B">
        <w:trPr>
          <w:trHeight w:val="110"/>
        </w:trPr>
        <w:tc>
          <w:tcPr>
            <w:tcW w:w="13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855AC7" w14:textId="77777777" w:rsidR="008B744D" w:rsidRDefault="008B744D" w:rsidP="004E34C3">
            <w:pPr>
              <w:jc w:val="left"/>
              <w:rPr>
                <w:szCs w:val="20"/>
              </w:rPr>
            </w:pPr>
            <w:r>
              <w:rPr>
                <w:szCs w:val="20"/>
              </w:rPr>
              <w:t>Sample JSON Response</w:t>
            </w:r>
          </w:p>
        </w:tc>
        <w:tc>
          <w:tcPr>
            <w:tcW w:w="36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84660" w14:textId="17E7EEA6" w:rsidR="008B744D" w:rsidRPr="004905B9" w:rsidRDefault="00657557" w:rsidP="004E34C3">
            <w:pPr>
              <w:jc w:val="left"/>
              <w:rPr>
                <w:rFonts w:ascii="Consolas" w:hAnsi="Consolas"/>
                <w:szCs w:val="20"/>
                <w:lang w:val="en-IN"/>
              </w:rPr>
            </w:pPr>
            <w:hyperlink r:id="rId52" w:history="1">
              <w:r w:rsidRPr="004905B9">
                <w:rPr>
                  <w:rStyle w:val="Hyperlink"/>
                  <w:rFonts w:ascii="Consolas" w:hAnsi="Consolas"/>
                </w:rPr>
                <w:t>Item_Level_Comparison_Table_Details_API.csv</w:t>
              </w:r>
            </w:hyperlink>
          </w:p>
        </w:tc>
      </w:tr>
    </w:tbl>
    <w:p w14:paraId="3DD5DDF1" w14:textId="24E43364" w:rsidR="008B744D" w:rsidRDefault="004905B9" w:rsidP="004905B9">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139"/>
        <w:gridCol w:w="4774"/>
        <w:gridCol w:w="678"/>
        <w:gridCol w:w="769"/>
      </w:tblGrid>
      <w:tr w:rsidR="00D55946" w14:paraId="613956D2" w14:textId="77777777" w:rsidTr="00B86A4B">
        <w:trPr>
          <w:trHeight w:val="407"/>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0471D7" w14:textId="77777777" w:rsidR="008B744D" w:rsidRDefault="008B744D" w:rsidP="004E34C3">
            <w:pPr>
              <w:jc w:val="left"/>
              <w:rPr>
                <w:szCs w:val="20"/>
              </w:rPr>
            </w:pPr>
            <w:r>
              <w:rPr>
                <w:szCs w:val="20"/>
              </w:rPr>
              <w:t>Parameter</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88FFBA8" w14:textId="77777777" w:rsidR="008B744D" w:rsidRDefault="008B744D" w:rsidP="004E34C3">
            <w:pPr>
              <w:jc w:val="left"/>
              <w:rPr>
                <w:szCs w:val="20"/>
              </w:rPr>
            </w:pPr>
            <w:r>
              <w:rPr>
                <w:szCs w:val="20"/>
              </w:rPr>
              <w:t>Description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6B61880" w14:textId="77777777" w:rsidR="008B744D" w:rsidRDefault="008B744D" w:rsidP="004E34C3">
            <w:pPr>
              <w:jc w:val="left"/>
              <w:rPr>
                <w:szCs w:val="20"/>
              </w:rPr>
            </w:pPr>
            <w:r>
              <w:rPr>
                <w:szCs w:val="20"/>
              </w:rPr>
              <w:t>M/O*</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D6B061" w14:textId="77777777" w:rsidR="008B744D" w:rsidRDefault="008B744D" w:rsidP="004E34C3">
            <w:pPr>
              <w:jc w:val="left"/>
              <w:rPr>
                <w:szCs w:val="20"/>
              </w:rPr>
            </w:pPr>
            <w:r>
              <w:rPr>
                <w:szCs w:val="20"/>
              </w:rPr>
              <w:t>Type</w:t>
            </w:r>
          </w:p>
        </w:tc>
      </w:tr>
      <w:tr w:rsidR="00D55946" w14:paraId="164809BC" w14:textId="77777777" w:rsidTr="00B86A4B">
        <w:trPr>
          <w:trHeight w:val="283"/>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4B178" w14:textId="77777777" w:rsidR="008B744D" w:rsidRDefault="008B744D" w:rsidP="004E34C3">
            <w:pPr>
              <w:jc w:val="left"/>
              <w:rPr>
                <w:szCs w:val="20"/>
              </w:rPr>
            </w:pPr>
            <w:r>
              <w:rPr>
                <w:szCs w:val="20"/>
              </w:rPr>
              <w:t>Authorization</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D93A1C" w14:textId="77777777" w:rsidR="008B744D" w:rsidRDefault="008B744D" w:rsidP="004E34C3">
            <w:pPr>
              <w:jc w:val="left"/>
              <w:rPr>
                <w:szCs w:val="20"/>
              </w:rPr>
            </w:pPr>
            <w:r>
              <w:rPr>
                <w:szCs w:val="20"/>
              </w:rPr>
              <w:t>Token acquired from Azure B2C based on the user credentials for further API calls.</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72535"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B1E59" w14:textId="77777777" w:rsidR="008B744D" w:rsidRDefault="008B744D" w:rsidP="004E34C3">
            <w:pPr>
              <w:jc w:val="left"/>
              <w:rPr>
                <w:szCs w:val="20"/>
              </w:rPr>
            </w:pPr>
            <w:r>
              <w:rPr>
                <w:szCs w:val="20"/>
              </w:rPr>
              <w:t>String</w:t>
            </w:r>
          </w:p>
        </w:tc>
      </w:tr>
      <w:tr w:rsidR="00D55946" w14:paraId="39FF2903"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AA3D1F" w14:textId="77777777" w:rsidR="008B744D" w:rsidRDefault="008B744D" w:rsidP="004E34C3">
            <w:pPr>
              <w:jc w:val="left"/>
              <w:rPr>
                <w:szCs w:val="20"/>
              </w:rPr>
            </w:pPr>
            <w:r>
              <w:rPr>
                <w:szCs w:val="20"/>
              </w:rPr>
              <w:t>Content-Type</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F7C791" w14:textId="77777777" w:rsidR="008B744D" w:rsidRDefault="008B744D" w:rsidP="004E34C3">
            <w:pPr>
              <w:jc w:val="left"/>
              <w:rPr>
                <w:szCs w:val="20"/>
              </w:rPr>
            </w:pPr>
            <w:r>
              <w:rPr>
                <w:szCs w:val="20"/>
              </w:rPr>
              <w:t xml:space="preserve">Length of content.  </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B008CD"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4E7585" w14:textId="77777777" w:rsidR="008B744D" w:rsidRDefault="008B744D" w:rsidP="004E34C3">
            <w:pPr>
              <w:jc w:val="left"/>
              <w:rPr>
                <w:szCs w:val="20"/>
              </w:rPr>
            </w:pPr>
            <w:r>
              <w:rPr>
                <w:szCs w:val="20"/>
              </w:rPr>
              <w:t>String</w:t>
            </w:r>
          </w:p>
        </w:tc>
      </w:tr>
      <w:tr w:rsidR="00D55946" w14:paraId="0ED9DF33" w14:textId="77777777" w:rsidTr="00B86A4B">
        <w:trPr>
          <w:trHeight w:val="59"/>
        </w:trPr>
        <w:tc>
          <w:tcPr>
            <w:tcW w:w="1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52CB0" w14:textId="77777777" w:rsidR="008B744D" w:rsidRDefault="008B744D" w:rsidP="004E34C3">
            <w:pPr>
              <w:jc w:val="left"/>
              <w:rPr>
                <w:szCs w:val="20"/>
              </w:rPr>
            </w:pPr>
            <w:r>
              <w:rPr>
                <w:szCs w:val="20"/>
              </w:rPr>
              <w:t>Ocp-Apim-Subscription-Key</w:t>
            </w:r>
          </w:p>
        </w:tc>
        <w:tc>
          <w:tcPr>
            <w:tcW w:w="25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01DA6" w14:textId="77777777" w:rsidR="008B744D" w:rsidRDefault="008B744D" w:rsidP="004E34C3">
            <w:pPr>
              <w:jc w:val="left"/>
              <w:rPr>
                <w:szCs w:val="20"/>
              </w:rPr>
            </w:pPr>
            <w:r>
              <w:rPr>
                <w:szCs w:val="20"/>
              </w:rPr>
              <w:t>Subscription-key of the application</w:t>
            </w:r>
          </w:p>
        </w:tc>
        <w:tc>
          <w:tcPr>
            <w:tcW w:w="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1E4E9C" w14:textId="77777777" w:rsidR="008B744D" w:rsidRDefault="008B744D" w:rsidP="004E34C3">
            <w:pPr>
              <w:jc w:val="left"/>
              <w:rPr>
                <w:szCs w:val="20"/>
              </w:rPr>
            </w:pPr>
            <w:r>
              <w:rPr>
                <w:szCs w:val="20"/>
              </w:rPr>
              <w:t>M</w:t>
            </w:r>
          </w:p>
        </w:tc>
        <w:tc>
          <w:tcPr>
            <w:tcW w:w="4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A8053" w14:textId="77777777" w:rsidR="008B744D" w:rsidRDefault="008B744D" w:rsidP="004E34C3">
            <w:pPr>
              <w:jc w:val="left"/>
              <w:rPr>
                <w:szCs w:val="20"/>
              </w:rPr>
            </w:pPr>
            <w:r>
              <w:rPr>
                <w:szCs w:val="20"/>
              </w:rPr>
              <w:t>String</w:t>
            </w:r>
          </w:p>
        </w:tc>
      </w:tr>
    </w:tbl>
    <w:p w14:paraId="5754627F" w14:textId="59F535CA" w:rsidR="008B744D" w:rsidRDefault="008B744D"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0B46D5BD" w14:textId="782F3E43" w:rsidR="004905B9" w:rsidRDefault="004905B9" w:rsidP="004905B9">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14:paraId="6BD9A7DB"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06E38E" w14:textId="77777777" w:rsidR="00657557" w:rsidRDefault="00657557" w:rsidP="004E34C3">
            <w:pPr>
              <w:jc w:val="left"/>
              <w:rPr>
                <w:szCs w:val="20"/>
              </w:rPr>
            </w:pPr>
            <w:r>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2548D30" w14:textId="77777777" w:rsidR="00657557" w:rsidRDefault="00657557" w:rsidP="004E34C3">
            <w:pPr>
              <w:jc w:val="left"/>
              <w:rPr>
                <w:szCs w:val="20"/>
              </w:rPr>
            </w:pPr>
            <w:r>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B932AB" w14:textId="77777777" w:rsidR="00657557" w:rsidRDefault="00657557" w:rsidP="004E34C3">
            <w:pPr>
              <w:jc w:val="left"/>
              <w:rPr>
                <w:szCs w:val="20"/>
              </w:rPr>
            </w:pPr>
            <w:r>
              <w:rPr>
                <w:szCs w:val="20"/>
              </w:rPr>
              <w:t>Type</w:t>
            </w:r>
          </w:p>
        </w:tc>
      </w:tr>
      <w:tr w:rsidR="00165D1B" w14:paraId="7CF3B780"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95F51" w14:textId="77777777" w:rsidR="00657557" w:rsidRDefault="00657557" w:rsidP="004E34C3">
            <w:pPr>
              <w:jc w:val="left"/>
              <w:rPr>
                <w:szCs w:val="20"/>
              </w:rPr>
            </w:pPr>
            <w:r>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A697D" w14:textId="77777777" w:rsidR="00657557" w:rsidRDefault="00657557" w:rsidP="004E34C3">
            <w:pPr>
              <w:jc w:val="left"/>
              <w:rPr>
                <w:szCs w:val="20"/>
              </w:rPr>
            </w:pPr>
            <w:r>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DA9B0" w14:textId="77777777" w:rsidR="00657557" w:rsidRDefault="00657557" w:rsidP="004E34C3">
            <w:pPr>
              <w:jc w:val="left"/>
              <w:rPr>
                <w:szCs w:val="20"/>
              </w:rPr>
            </w:pPr>
            <w:r>
              <w:rPr>
                <w:szCs w:val="20"/>
              </w:rPr>
              <w:t>String</w:t>
            </w:r>
          </w:p>
        </w:tc>
      </w:tr>
      <w:tr w:rsidR="00165D1B" w14:paraId="17D09FEF"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39F4A" w14:textId="77777777" w:rsidR="00657557" w:rsidRDefault="00657557" w:rsidP="004E34C3">
            <w:pPr>
              <w:jc w:val="left"/>
              <w:rPr>
                <w:szCs w:val="20"/>
              </w:rPr>
            </w:pPr>
            <w:r>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2A20A" w14:textId="77777777" w:rsidR="00657557" w:rsidRDefault="00657557" w:rsidP="004E34C3">
            <w:pPr>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F3067" w14:textId="77777777" w:rsidR="00657557" w:rsidRDefault="00657557" w:rsidP="004E34C3">
            <w:pPr>
              <w:jc w:val="left"/>
              <w:rPr>
                <w:szCs w:val="20"/>
              </w:rPr>
            </w:pPr>
            <w:r>
              <w:rPr>
                <w:szCs w:val="20"/>
              </w:rPr>
              <w:t>String</w:t>
            </w:r>
          </w:p>
        </w:tc>
      </w:tr>
      <w:tr w:rsidR="00165D1B" w14:paraId="4528C0DC"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94565C" w14:textId="77777777" w:rsidR="00657557" w:rsidRDefault="00657557" w:rsidP="004E34C3">
            <w:pPr>
              <w:jc w:val="left"/>
              <w:rPr>
                <w:szCs w:val="20"/>
              </w:rPr>
            </w:pPr>
            <w:r>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1ECA7" w14:textId="77777777" w:rsidR="00657557" w:rsidRDefault="00657557" w:rsidP="004E34C3">
            <w:pPr>
              <w:jc w:val="left"/>
              <w:rPr>
                <w:szCs w:val="20"/>
              </w:rPr>
            </w:pPr>
            <w:r>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A0855B" w14:textId="77777777" w:rsidR="00657557" w:rsidRDefault="00657557" w:rsidP="004E34C3">
            <w:pPr>
              <w:jc w:val="left"/>
              <w:rPr>
                <w:szCs w:val="20"/>
              </w:rPr>
            </w:pPr>
            <w:r>
              <w:rPr>
                <w:szCs w:val="20"/>
              </w:rPr>
              <w:t>Datetime</w:t>
            </w:r>
          </w:p>
        </w:tc>
      </w:tr>
      <w:tr w:rsidR="00165D1B" w14:paraId="3FE98F6B"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7B98BB" w14:textId="77777777" w:rsidR="00657557" w:rsidRDefault="00657557" w:rsidP="004E34C3">
            <w:pPr>
              <w:jc w:val="left"/>
              <w:rPr>
                <w:szCs w:val="20"/>
              </w:rPr>
            </w:pPr>
            <w:r>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F0B7B" w14:textId="77777777" w:rsidR="00657557" w:rsidRDefault="00657557" w:rsidP="004E34C3">
            <w:pPr>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6DCF" w14:textId="77777777" w:rsidR="00657557" w:rsidRDefault="00657557" w:rsidP="004E34C3">
            <w:pPr>
              <w:jc w:val="left"/>
              <w:rPr>
                <w:szCs w:val="20"/>
              </w:rPr>
            </w:pPr>
            <w:r>
              <w:rPr>
                <w:szCs w:val="20"/>
              </w:rPr>
              <w:t>Bytes</w:t>
            </w:r>
          </w:p>
        </w:tc>
      </w:tr>
    </w:tbl>
    <w:p w14:paraId="07963F8B" w14:textId="390A79B6" w:rsidR="008B744D" w:rsidRDefault="004905B9" w:rsidP="004905B9">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578743B7"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CE1656" w14:textId="77777777" w:rsidR="008B744D" w:rsidRPr="004905B9" w:rsidRDefault="008B744D" w:rsidP="004E34C3">
            <w:pPr>
              <w:jc w:val="left"/>
              <w:rPr>
                <w:bCs/>
                <w:color w:val="000000" w:themeColor="text1"/>
                <w:szCs w:val="20"/>
              </w:rPr>
            </w:pPr>
            <w:r w:rsidRPr="004905B9">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E3BCF29" w14:textId="77777777" w:rsidR="008B744D" w:rsidRPr="004905B9" w:rsidRDefault="008B744D" w:rsidP="004E34C3">
            <w:pPr>
              <w:jc w:val="left"/>
              <w:rPr>
                <w:bCs/>
                <w:color w:val="000000" w:themeColor="text1"/>
                <w:szCs w:val="20"/>
              </w:rPr>
            </w:pPr>
            <w:r w:rsidRPr="004905B9">
              <w:rPr>
                <w:bCs/>
                <w:color w:val="000000" w:themeColor="text1"/>
                <w:szCs w:val="20"/>
              </w:rPr>
              <w:t>Result Description</w:t>
            </w:r>
          </w:p>
        </w:tc>
      </w:tr>
      <w:tr w:rsidR="000A1E54" w14:paraId="7E71AEF9"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DAC01" w14:textId="77777777" w:rsidR="008B744D" w:rsidRDefault="008B744D" w:rsidP="004E34C3">
            <w:pPr>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C8B1E" w14:textId="1C9CB2AD"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6270B189" w14:textId="77777777" w:rsidR="004905B9" w:rsidRDefault="004905B9">
      <w:pPr>
        <w:jc w:val="left"/>
        <w:rPr>
          <w:szCs w:val="20"/>
        </w:rPr>
        <w:sectPr w:rsidR="004905B9" w:rsidSect="001D5D79">
          <w:type w:val="continuous"/>
          <w:pgSz w:w="12240" w:h="20160" w:code="5"/>
          <w:pgMar w:top="1440" w:right="1440" w:bottom="1440" w:left="1440" w:header="720" w:footer="720" w:gutter="0"/>
          <w:cols w:space="720"/>
        </w:sectPr>
      </w:pP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14:paraId="1321D85A"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9946BBA" w14:textId="77777777" w:rsidR="008B744D" w:rsidRDefault="008B744D" w:rsidP="004E34C3">
            <w:pPr>
              <w:jc w:val="left"/>
              <w:rPr>
                <w:szCs w:val="20"/>
              </w:rPr>
            </w:pPr>
            <w:r>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DF5A631" w14:textId="77777777" w:rsidR="008B744D" w:rsidRDefault="008B744D" w:rsidP="004E34C3">
            <w:pPr>
              <w:jc w:val="left"/>
              <w:rPr>
                <w:szCs w:val="20"/>
              </w:rPr>
            </w:pPr>
            <w:r>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F5AE05" w14:textId="77777777" w:rsidR="008B744D" w:rsidRDefault="008B744D" w:rsidP="004E34C3">
            <w:pPr>
              <w:jc w:val="left"/>
              <w:rPr>
                <w:szCs w:val="20"/>
              </w:rPr>
            </w:pPr>
            <w:r>
              <w:rPr>
                <w:szCs w:val="20"/>
              </w:rPr>
              <w:t>Error Description</w:t>
            </w:r>
          </w:p>
        </w:tc>
      </w:tr>
      <w:tr w:rsidR="00C64E13" w14:paraId="635D05A8"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75A2B4" w14:textId="77777777" w:rsidR="008B744D" w:rsidRDefault="008B744D" w:rsidP="004E34C3">
            <w:pPr>
              <w:jc w:val="left"/>
              <w:rPr>
                <w:szCs w:val="20"/>
              </w:rPr>
            </w:pPr>
            <w:r>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EF9B18" w14:textId="77777777" w:rsidR="008B744D" w:rsidRDefault="008B744D" w:rsidP="004E34C3">
            <w:pPr>
              <w:jc w:val="left"/>
              <w:rPr>
                <w:szCs w:val="20"/>
              </w:rPr>
            </w:pPr>
            <w:r>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E167" w14:textId="77777777" w:rsidR="008B744D" w:rsidRDefault="008B744D" w:rsidP="004E34C3">
            <w:pPr>
              <w:jc w:val="left"/>
              <w:rPr>
                <w:szCs w:val="20"/>
              </w:rPr>
            </w:pPr>
            <w:r>
              <w:rPr>
                <w:szCs w:val="20"/>
              </w:rPr>
              <w:t>Internal Server Error</w:t>
            </w:r>
          </w:p>
        </w:tc>
      </w:tr>
      <w:tr w:rsidR="00C64E13" w14:paraId="6E2F3D2D"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EE4B0"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7E193" w14:textId="77777777" w:rsidR="008B744D" w:rsidRDefault="008B744D" w:rsidP="004E34C3">
            <w:pPr>
              <w:jc w:val="left"/>
              <w:rPr>
                <w:szCs w:val="20"/>
              </w:rPr>
            </w:pPr>
            <w:r>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0454A0" w14:textId="3D843AA3" w:rsidR="008B744D" w:rsidRPr="004905B9" w:rsidRDefault="008B744D" w:rsidP="004E34C3">
            <w:pPr>
              <w:jc w:val="left"/>
            </w:pPr>
            <w:r w:rsidRPr="004905B9">
              <w:t>Unauthorized User</w:t>
            </w:r>
            <w:r w:rsidR="004905B9">
              <w:t xml:space="preserve"> or </w:t>
            </w:r>
            <w:r w:rsidR="00C658A5" w:rsidRPr="004905B9">
              <w:t>Header Token could be missing</w:t>
            </w:r>
          </w:p>
        </w:tc>
      </w:tr>
      <w:tr w:rsidR="00C64E13" w14:paraId="278C5CC6"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4ACEA3"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E61902" w14:textId="77777777" w:rsidR="008B744D" w:rsidRDefault="008B744D" w:rsidP="004E34C3">
            <w:pPr>
              <w:jc w:val="left"/>
              <w:rPr>
                <w:szCs w:val="20"/>
              </w:rPr>
            </w:pPr>
            <w:r>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5A3ABE" w14:textId="77777777" w:rsidR="008B744D" w:rsidRPr="004905B9" w:rsidRDefault="008B744D" w:rsidP="004E34C3">
            <w:pPr>
              <w:jc w:val="left"/>
            </w:pPr>
            <w:r w:rsidRPr="004905B9">
              <w:t>Bad request</w:t>
            </w:r>
          </w:p>
        </w:tc>
      </w:tr>
    </w:tbl>
    <w:p w14:paraId="57A03E11" w14:textId="77777777" w:rsidR="00953CDA" w:rsidRDefault="00953CDA" w:rsidP="00D96554">
      <w:pPr>
        <w:pStyle w:val="Heading2"/>
        <w:rPr>
          <w:lang w:val="en-GB"/>
        </w:rPr>
        <w:sectPr w:rsidR="00953CDA" w:rsidSect="001D5D79">
          <w:type w:val="continuous"/>
          <w:pgSz w:w="12240" w:h="20160" w:code="5"/>
          <w:pgMar w:top="1440" w:right="1440" w:bottom="1440" w:left="1440" w:header="720" w:footer="720" w:gutter="0"/>
          <w:cols w:space="720"/>
        </w:sectPr>
      </w:pPr>
    </w:p>
    <w:p w14:paraId="1477B2D8" w14:textId="51B54D00" w:rsidR="008B744D" w:rsidRDefault="008B744D" w:rsidP="00D96554">
      <w:pPr>
        <w:pStyle w:val="Heading2"/>
        <w:rPr>
          <w:lang w:val="en-GB"/>
        </w:rPr>
      </w:pPr>
      <w:bookmarkStart w:id="53" w:name="_Toc220593295"/>
      <w:r>
        <w:rPr>
          <w:lang w:val="en-GB"/>
        </w:rPr>
        <w:lastRenderedPageBreak/>
        <w:t xml:space="preserve">POST </w:t>
      </w:r>
      <w:r w:rsidR="00AA6702">
        <w:rPr>
          <w:lang w:val="en-GB"/>
        </w:rPr>
        <w:t>-</w:t>
      </w:r>
      <w:r>
        <w:rPr>
          <w:lang w:val="en-GB"/>
        </w:rPr>
        <w:t xml:space="preserve"> Upload Rule API</w:t>
      </w:r>
      <w:bookmarkEnd w:id="53"/>
    </w:p>
    <w:p w14:paraId="2D84E3D2" w14:textId="77777777" w:rsidR="008B744D" w:rsidRDefault="008B744D" w:rsidP="008B744D">
      <w:pPr>
        <w:jc w:val="left"/>
        <w:rPr>
          <w:rFonts w:eastAsia="Calibri" w:cs="Arial"/>
          <w:bCs/>
          <w:kern w:val="0"/>
          <w:szCs w:val="20"/>
          <w14:ligatures w14:val="none"/>
        </w:rPr>
      </w:pPr>
      <w:r>
        <w:rPr>
          <w:rFonts w:eastAsia="Calibri" w:cs="Arial"/>
          <w:bCs/>
          <w:kern w:val="0"/>
          <w:szCs w:val="20"/>
          <w14:ligatures w14:val="none"/>
        </w:rPr>
        <w:t>By utilizing the upload rule API, users can submit a JSON file containing rule details. Upon uploading, a new rule will be created.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2D03E0" w14:paraId="6B5CFD51"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81D3FC" w14:textId="77777777" w:rsidR="008B744D" w:rsidRDefault="008B744D" w:rsidP="004E34C3">
            <w:pPr>
              <w:jc w:val="left"/>
              <w:rPr>
                <w:szCs w:val="20"/>
              </w:rPr>
            </w:pPr>
            <w:r>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AE4369" w14:textId="28B6B540" w:rsidR="008B744D" w:rsidRDefault="008B744D" w:rsidP="004E34C3">
            <w:pPr>
              <w:jc w:val="left"/>
              <w:rPr>
                <w:szCs w:val="20"/>
              </w:rPr>
            </w:pPr>
            <w:r>
              <w:rPr>
                <w:szCs w:val="20"/>
              </w:rPr>
              <w:t>HTTPS</w:t>
            </w:r>
          </w:p>
        </w:tc>
      </w:tr>
      <w:tr w:rsidR="002D03E0" w14:paraId="7AD308B9"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96EF506" w14:textId="655994C4" w:rsidR="008B744D" w:rsidRDefault="00C658A5" w:rsidP="004E34C3">
            <w:pPr>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AD6E5" w14:textId="47EB3953" w:rsidR="008B744D" w:rsidRDefault="00E80BAB" w:rsidP="004E34C3">
            <w:pPr>
              <w:jc w:val="left"/>
              <w:rPr>
                <w:szCs w:val="20"/>
              </w:rPr>
            </w:pPr>
            <w:hyperlink r:id="rId53" w:history="1">
              <w:r w:rsidRPr="00935191">
                <w:rPr>
                  <w:rStyle w:val="Hyperlink"/>
                  <w:szCs w:val="20"/>
                </w:rPr>
                <w:t>https://ixts-dev-apim.azure-api.net/bom-management-api/v1/rule/json</w:t>
              </w:r>
            </w:hyperlink>
            <w:r>
              <w:rPr>
                <w:szCs w:val="20"/>
              </w:rPr>
              <w:t xml:space="preserve"> </w:t>
            </w:r>
          </w:p>
        </w:tc>
      </w:tr>
      <w:tr w:rsidR="002D03E0" w14:paraId="670D6E65"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D0292E0" w14:textId="77777777" w:rsidR="008B744D" w:rsidRDefault="008B744D" w:rsidP="004E34C3">
            <w:pPr>
              <w:jc w:val="left"/>
              <w:rPr>
                <w:szCs w:val="20"/>
              </w:rPr>
            </w:pPr>
            <w:r>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C963FB" w14:textId="77777777" w:rsidR="008B744D" w:rsidRDefault="008B744D" w:rsidP="004E34C3">
            <w:pPr>
              <w:jc w:val="left"/>
              <w:rPr>
                <w:szCs w:val="20"/>
              </w:rPr>
            </w:pPr>
            <w:r>
              <w:rPr>
                <w:szCs w:val="20"/>
              </w:rPr>
              <w:t>POST</w:t>
            </w:r>
          </w:p>
        </w:tc>
      </w:tr>
      <w:tr w:rsidR="002D03E0" w14:paraId="5ED4A2BB"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9510D35" w14:textId="77777777" w:rsidR="008B744D" w:rsidRDefault="008B744D" w:rsidP="004E34C3">
            <w:pPr>
              <w:jc w:val="left"/>
              <w:rPr>
                <w:szCs w:val="20"/>
              </w:rPr>
            </w:pPr>
            <w:r>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746F0B" w14:textId="77777777" w:rsidR="008B744D" w:rsidRDefault="008B744D" w:rsidP="004E34C3">
            <w:pPr>
              <w:jc w:val="left"/>
              <w:rPr>
                <w:szCs w:val="20"/>
              </w:rPr>
            </w:pPr>
            <w:r>
              <w:rPr>
                <w:szCs w:val="20"/>
              </w:rPr>
              <w:t>multipart/form-data</w:t>
            </w:r>
          </w:p>
        </w:tc>
      </w:tr>
      <w:tr w:rsidR="002D03E0" w14:paraId="7E0D679A"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73C072" w14:textId="77777777" w:rsidR="008B744D" w:rsidRDefault="008B744D" w:rsidP="004E34C3">
            <w:pPr>
              <w:jc w:val="left"/>
              <w:rPr>
                <w:szCs w:val="20"/>
              </w:rPr>
            </w:pPr>
            <w:r>
              <w:rPr>
                <w:szCs w:val="20"/>
              </w:rPr>
              <w:t>Sample input json file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AA8717" w14:textId="79F74F88" w:rsidR="008B744D" w:rsidRPr="00E80BAB" w:rsidRDefault="00E80BAB" w:rsidP="004E34C3">
            <w:pPr>
              <w:jc w:val="left"/>
              <w:rPr>
                <w:rFonts w:ascii="Times New Roman" w:hAnsi="Times New Roman"/>
              </w:rPr>
            </w:pPr>
            <w:hyperlink r:id="rId54" w:history="1">
              <w:r>
                <w:rPr>
                  <w:rStyle w:val="Hyperlink"/>
                </w:rPr>
                <w:t>rule-</w:t>
              </w:r>
              <w:proofErr w:type="spellStart"/>
              <w:r>
                <w:rPr>
                  <w:rStyle w:val="Hyperlink"/>
                </w:rPr>
                <w:t>template.json</w:t>
              </w:r>
              <w:proofErr w:type="spellEnd"/>
            </w:hyperlink>
          </w:p>
        </w:tc>
      </w:tr>
    </w:tbl>
    <w:p w14:paraId="634C6E83" w14:textId="1263F759" w:rsidR="008B744D" w:rsidRDefault="00953CDA" w:rsidP="00953CDA">
      <w:pPr>
        <w:pStyle w:val="Heading3"/>
      </w:pPr>
      <w:r>
        <w:t>Input Header</w:t>
      </w:r>
    </w:p>
    <w:tbl>
      <w:tblPr>
        <w:tblStyle w:val="TableGridLight1"/>
        <w:tblW w:w="9361" w:type="dxa"/>
        <w:tblInd w:w="-3" w:type="dxa"/>
        <w:tblLayout w:type="fixed"/>
        <w:tblCellMar>
          <w:left w:w="86" w:type="dxa"/>
          <w:right w:w="0" w:type="dxa"/>
        </w:tblCellMar>
        <w:tblLook w:val="04A0" w:firstRow="1" w:lastRow="0" w:firstColumn="1" w:lastColumn="0" w:noHBand="0" w:noVBand="1"/>
      </w:tblPr>
      <w:tblGrid>
        <w:gridCol w:w="3108"/>
        <w:gridCol w:w="4823"/>
        <w:gridCol w:w="670"/>
        <w:gridCol w:w="760"/>
      </w:tblGrid>
      <w:tr w:rsidR="00D55946" w14:paraId="5EDA8E7C" w14:textId="77777777" w:rsidTr="00B86A4B">
        <w:trPr>
          <w:trHeight w:val="407"/>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8546553" w14:textId="77777777" w:rsidR="008B744D" w:rsidRDefault="008B744D" w:rsidP="004E34C3">
            <w:pPr>
              <w:jc w:val="left"/>
              <w:rPr>
                <w:szCs w:val="20"/>
              </w:rPr>
            </w:pPr>
            <w:r>
              <w:rPr>
                <w:szCs w:val="20"/>
              </w:rPr>
              <w:t>Parameter</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BFF392" w14:textId="77777777" w:rsidR="008B744D" w:rsidRDefault="008B744D" w:rsidP="004E34C3">
            <w:pPr>
              <w:jc w:val="left"/>
              <w:rPr>
                <w:szCs w:val="20"/>
              </w:rPr>
            </w:pPr>
            <w:r>
              <w:rPr>
                <w:szCs w:val="20"/>
              </w:rPr>
              <w:t>Description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F020C0" w14:textId="77777777" w:rsidR="008B744D" w:rsidRDefault="008B744D" w:rsidP="004E34C3">
            <w:pPr>
              <w:jc w:val="left"/>
              <w:rPr>
                <w:szCs w:val="20"/>
              </w:rPr>
            </w:pPr>
            <w:r>
              <w:rPr>
                <w:szCs w:val="20"/>
              </w:rPr>
              <w:t>M/O*</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253120" w14:textId="77777777" w:rsidR="008B744D" w:rsidRDefault="008B744D" w:rsidP="004E34C3">
            <w:pPr>
              <w:jc w:val="left"/>
              <w:rPr>
                <w:szCs w:val="20"/>
              </w:rPr>
            </w:pPr>
            <w:r>
              <w:rPr>
                <w:szCs w:val="20"/>
              </w:rPr>
              <w:t>Type</w:t>
            </w:r>
          </w:p>
        </w:tc>
      </w:tr>
      <w:tr w:rsidR="00D55946" w14:paraId="64A6DC65" w14:textId="77777777" w:rsidTr="00B86A4B">
        <w:trPr>
          <w:trHeight w:val="283"/>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99208A" w14:textId="77777777" w:rsidR="008B744D" w:rsidRDefault="008B744D" w:rsidP="004E34C3">
            <w:pPr>
              <w:jc w:val="left"/>
              <w:rPr>
                <w:szCs w:val="20"/>
              </w:rPr>
            </w:pPr>
            <w:r>
              <w:rPr>
                <w:szCs w:val="20"/>
              </w:rPr>
              <w:t>Authorization</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81FA6A" w14:textId="77777777" w:rsidR="008B744D" w:rsidRDefault="008B744D" w:rsidP="004E34C3">
            <w:pPr>
              <w:jc w:val="left"/>
              <w:rPr>
                <w:szCs w:val="20"/>
              </w:rPr>
            </w:pPr>
            <w:r>
              <w:rPr>
                <w:szCs w:val="20"/>
              </w:rPr>
              <w:t>Token acquired from Azure B2C based on the user credentials for further API calls.</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709BC3" w14:textId="77777777" w:rsidR="008B744D" w:rsidRDefault="008B744D" w:rsidP="004E34C3">
            <w:pPr>
              <w:jc w:val="left"/>
              <w:rPr>
                <w:szCs w:val="20"/>
              </w:rPr>
            </w:pPr>
            <w:r>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45251" w14:textId="77777777" w:rsidR="008B744D" w:rsidRDefault="008B744D" w:rsidP="004E34C3">
            <w:pPr>
              <w:jc w:val="left"/>
              <w:rPr>
                <w:szCs w:val="20"/>
              </w:rPr>
            </w:pPr>
            <w:r>
              <w:rPr>
                <w:szCs w:val="20"/>
              </w:rPr>
              <w:t>String</w:t>
            </w:r>
          </w:p>
        </w:tc>
      </w:tr>
      <w:tr w:rsidR="00D55946" w14:paraId="693F5C55"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1E8E7" w14:textId="77777777" w:rsidR="008B744D" w:rsidRDefault="008B744D" w:rsidP="004E34C3">
            <w:pPr>
              <w:jc w:val="left"/>
              <w:rPr>
                <w:szCs w:val="20"/>
              </w:rPr>
            </w:pPr>
            <w:r>
              <w:rPr>
                <w:szCs w:val="20"/>
              </w:rPr>
              <w:t>Content-Type</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30DA6E" w14:textId="77777777" w:rsidR="008B744D" w:rsidRDefault="008B744D" w:rsidP="004E34C3">
            <w:pPr>
              <w:jc w:val="left"/>
              <w:rPr>
                <w:szCs w:val="20"/>
              </w:rPr>
            </w:pPr>
            <w:r>
              <w:rPr>
                <w:szCs w:val="20"/>
              </w:rPr>
              <w:t xml:space="preserve">Length of content.  </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38992F" w14:textId="77777777" w:rsidR="008B744D" w:rsidRDefault="008B744D" w:rsidP="004E34C3">
            <w:pPr>
              <w:jc w:val="left"/>
              <w:rPr>
                <w:szCs w:val="20"/>
              </w:rPr>
            </w:pPr>
            <w:r>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97738" w14:textId="77777777" w:rsidR="008B744D" w:rsidRDefault="008B744D" w:rsidP="004E34C3">
            <w:pPr>
              <w:jc w:val="left"/>
              <w:rPr>
                <w:szCs w:val="20"/>
              </w:rPr>
            </w:pPr>
            <w:r>
              <w:rPr>
                <w:szCs w:val="20"/>
              </w:rPr>
              <w:t>String</w:t>
            </w:r>
          </w:p>
        </w:tc>
      </w:tr>
      <w:tr w:rsidR="00D55946" w14:paraId="55450A89" w14:textId="77777777" w:rsidTr="00B86A4B">
        <w:trPr>
          <w:trHeight w:val="59"/>
        </w:trPr>
        <w:tc>
          <w:tcPr>
            <w:tcW w:w="16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62389" w14:textId="77777777" w:rsidR="008B744D" w:rsidRDefault="008B744D" w:rsidP="004E34C3">
            <w:pPr>
              <w:jc w:val="left"/>
              <w:rPr>
                <w:szCs w:val="20"/>
              </w:rPr>
            </w:pPr>
            <w:r>
              <w:rPr>
                <w:szCs w:val="20"/>
              </w:rPr>
              <w:t>Ocp-Apim-Subscription-Key</w:t>
            </w:r>
          </w:p>
        </w:tc>
        <w:tc>
          <w:tcPr>
            <w:tcW w:w="25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4E25DF" w14:textId="77777777" w:rsidR="008B744D" w:rsidRDefault="008B744D" w:rsidP="004E34C3">
            <w:pPr>
              <w:jc w:val="left"/>
              <w:rPr>
                <w:szCs w:val="20"/>
              </w:rPr>
            </w:pPr>
            <w:r>
              <w:rPr>
                <w:szCs w:val="20"/>
              </w:rPr>
              <w:t>Subscription-key of the application</w:t>
            </w:r>
          </w:p>
        </w:tc>
        <w:tc>
          <w:tcPr>
            <w:tcW w:w="3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FB375" w14:textId="77777777" w:rsidR="008B744D" w:rsidRDefault="008B744D" w:rsidP="004E34C3">
            <w:pPr>
              <w:jc w:val="left"/>
              <w:rPr>
                <w:szCs w:val="20"/>
              </w:rPr>
            </w:pPr>
            <w:r>
              <w:rPr>
                <w:szCs w:val="20"/>
              </w:rPr>
              <w:t>M</w:t>
            </w:r>
          </w:p>
        </w:tc>
        <w:tc>
          <w:tcPr>
            <w:tcW w:w="4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644201" w14:textId="77777777" w:rsidR="008B744D" w:rsidRDefault="008B744D" w:rsidP="004E34C3">
            <w:pPr>
              <w:jc w:val="left"/>
              <w:rPr>
                <w:szCs w:val="20"/>
              </w:rPr>
            </w:pPr>
            <w:r>
              <w:rPr>
                <w:szCs w:val="20"/>
              </w:rPr>
              <w:t>String</w:t>
            </w:r>
          </w:p>
        </w:tc>
      </w:tr>
    </w:tbl>
    <w:p w14:paraId="54B2125E" w14:textId="1FC70308" w:rsidR="008B744D" w:rsidRDefault="008B744D"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4E778FDE" w14:textId="6FB9D063" w:rsidR="008B744D" w:rsidRDefault="00D91340" w:rsidP="00D91340">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75"/>
        <w:gridCol w:w="6670"/>
        <w:gridCol w:w="1015"/>
      </w:tblGrid>
      <w:tr w:rsidR="00D55946" w14:paraId="152F058A" w14:textId="77777777" w:rsidTr="00B86A4B">
        <w:trPr>
          <w:trHeight w:val="196"/>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F3262C" w14:textId="77777777" w:rsidR="00755006" w:rsidRDefault="00755006" w:rsidP="004E34C3">
            <w:pPr>
              <w:jc w:val="left"/>
              <w:rPr>
                <w:szCs w:val="20"/>
              </w:rPr>
            </w:pPr>
            <w:r>
              <w:rPr>
                <w:szCs w:val="20"/>
              </w:rPr>
              <w:t>Parameter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20C3171" w14:textId="77777777" w:rsidR="00755006" w:rsidRDefault="00755006" w:rsidP="004E34C3">
            <w:pPr>
              <w:jc w:val="left"/>
              <w:rPr>
                <w:szCs w:val="20"/>
              </w:rPr>
            </w:pPr>
            <w:r>
              <w:rPr>
                <w:szCs w:val="20"/>
              </w:rPr>
              <w:t>Description</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D16C27" w14:textId="77777777" w:rsidR="00755006" w:rsidRDefault="00755006" w:rsidP="004E34C3">
            <w:pPr>
              <w:jc w:val="left"/>
              <w:rPr>
                <w:szCs w:val="20"/>
              </w:rPr>
            </w:pPr>
            <w:r>
              <w:rPr>
                <w:szCs w:val="20"/>
              </w:rPr>
              <w:t>Type</w:t>
            </w:r>
          </w:p>
        </w:tc>
      </w:tr>
      <w:tr w:rsidR="00165D1B" w14:paraId="633BE679"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42BDD" w14:textId="77777777" w:rsidR="00755006" w:rsidRDefault="00755006" w:rsidP="004E34C3">
            <w:pPr>
              <w:jc w:val="left"/>
              <w:rPr>
                <w:szCs w:val="20"/>
              </w:rPr>
            </w:pPr>
            <w:r>
              <w:rPr>
                <w:szCs w:val="20"/>
              </w:rPr>
              <w:t>Server</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3A7FB" w14:textId="77777777" w:rsidR="00755006" w:rsidRDefault="00755006" w:rsidP="004E34C3">
            <w:pPr>
              <w:jc w:val="left"/>
              <w:rPr>
                <w:szCs w:val="20"/>
              </w:rPr>
            </w:pPr>
            <w:r>
              <w:rPr>
                <w:szCs w:val="20"/>
              </w:rPr>
              <w:t>Contains information about how the server handles requests [e.g., Werkzeug/2.1.2 Python/3.9.7]</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03B33" w14:textId="77777777" w:rsidR="00755006" w:rsidRDefault="00755006" w:rsidP="004E34C3">
            <w:pPr>
              <w:jc w:val="left"/>
              <w:rPr>
                <w:szCs w:val="20"/>
              </w:rPr>
            </w:pPr>
            <w:r>
              <w:rPr>
                <w:szCs w:val="20"/>
              </w:rPr>
              <w:t>String</w:t>
            </w:r>
          </w:p>
        </w:tc>
      </w:tr>
      <w:tr w:rsidR="00165D1B" w14:paraId="09B4847F"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058CB9" w14:textId="77777777" w:rsidR="00755006" w:rsidRDefault="00755006" w:rsidP="004E34C3">
            <w:pPr>
              <w:jc w:val="left"/>
              <w:rPr>
                <w:szCs w:val="20"/>
              </w:rPr>
            </w:pPr>
            <w:r>
              <w:rPr>
                <w:szCs w:val="20"/>
              </w:rPr>
              <w:t>Content-Type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443BD" w14:textId="77777777" w:rsidR="00755006" w:rsidRDefault="00755006" w:rsidP="004E34C3">
            <w:pPr>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D77BC7" w14:textId="77777777" w:rsidR="00755006" w:rsidRDefault="00755006" w:rsidP="004E34C3">
            <w:pPr>
              <w:jc w:val="left"/>
              <w:rPr>
                <w:szCs w:val="20"/>
              </w:rPr>
            </w:pPr>
            <w:r>
              <w:rPr>
                <w:szCs w:val="20"/>
              </w:rPr>
              <w:t>String</w:t>
            </w:r>
          </w:p>
        </w:tc>
      </w:tr>
      <w:tr w:rsidR="00165D1B" w14:paraId="109FD717"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4BB1B5" w14:textId="77777777" w:rsidR="00755006" w:rsidRDefault="00755006" w:rsidP="004E34C3">
            <w:pPr>
              <w:jc w:val="left"/>
              <w:rPr>
                <w:szCs w:val="20"/>
              </w:rPr>
            </w:pPr>
            <w:r>
              <w:rPr>
                <w:szCs w:val="20"/>
              </w:rPr>
              <w:t>Date</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D6817" w14:textId="77777777" w:rsidR="00755006" w:rsidRDefault="00755006" w:rsidP="004E34C3">
            <w:pPr>
              <w:jc w:val="left"/>
              <w:rPr>
                <w:szCs w:val="20"/>
              </w:rPr>
            </w:pPr>
            <w:r>
              <w:rPr>
                <w:szCs w:val="20"/>
              </w:rPr>
              <w:t>Date of operation execution e.g. - [Tue, 17 May 2022 06:30:16 GMT]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BEED3C" w14:textId="77777777" w:rsidR="00755006" w:rsidRDefault="00755006" w:rsidP="004E34C3">
            <w:pPr>
              <w:jc w:val="left"/>
              <w:rPr>
                <w:szCs w:val="20"/>
              </w:rPr>
            </w:pPr>
            <w:r>
              <w:rPr>
                <w:szCs w:val="20"/>
              </w:rPr>
              <w:t>Datetime</w:t>
            </w:r>
          </w:p>
        </w:tc>
      </w:tr>
      <w:tr w:rsidR="00165D1B" w14:paraId="665A77F1" w14:textId="77777777" w:rsidTr="00B86A4B">
        <w:trPr>
          <w:trHeight w:val="54"/>
        </w:trPr>
        <w:tc>
          <w:tcPr>
            <w:tcW w:w="8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0B3AFC" w14:textId="77777777" w:rsidR="00755006" w:rsidRDefault="00755006" w:rsidP="004E34C3">
            <w:pPr>
              <w:jc w:val="left"/>
              <w:rPr>
                <w:szCs w:val="20"/>
              </w:rPr>
            </w:pPr>
            <w:r>
              <w:rPr>
                <w:szCs w:val="20"/>
              </w:rPr>
              <w:t>Content-Length</w:t>
            </w:r>
          </w:p>
        </w:tc>
        <w:tc>
          <w:tcPr>
            <w:tcW w:w="35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2C723" w14:textId="77777777" w:rsidR="00755006" w:rsidRDefault="00755006" w:rsidP="004E34C3">
            <w:pPr>
              <w:jc w:val="left"/>
              <w:rPr>
                <w:szCs w:val="20"/>
              </w:rPr>
            </w:pPr>
            <w:r>
              <w:rPr>
                <w:szCs w:val="20"/>
              </w:rPr>
              <w:t>Length of the content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FE71A4" w14:textId="77777777" w:rsidR="00755006" w:rsidRDefault="00755006" w:rsidP="004E34C3">
            <w:pPr>
              <w:jc w:val="left"/>
              <w:rPr>
                <w:szCs w:val="20"/>
              </w:rPr>
            </w:pPr>
            <w:r>
              <w:rPr>
                <w:szCs w:val="20"/>
              </w:rPr>
              <w:t>Bytes</w:t>
            </w:r>
          </w:p>
        </w:tc>
      </w:tr>
    </w:tbl>
    <w:p w14:paraId="3150BECB" w14:textId="536FB390" w:rsidR="00755006" w:rsidRDefault="00D91340" w:rsidP="00D91340">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1552A691"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446264" w14:textId="77777777" w:rsidR="008B744D" w:rsidRPr="003D571E" w:rsidRDefault="008B744D" w:rsidP="004E34C3">
            <w:pPr>
              <w:jc w:val="left"/>
              <w:rPr>
                <w:bCs/>
                <w:color w:val="000000" w:themeColor="text1"/>
                <w:szCs w:val="20"/>
              </w:rPr>
            </w:pPr>
            <w:r w:rsidRPr="003D571E">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7F6501" w14:textId="77777777" w:rsidR="008B744D" w:rsidRPr="003D571E" w:rsidRDefault="008B744D" w:rsidP="004E34C3">
            <w:pPr>
              <w:jc w:val="left"/>
              <w:rPr>
                <w:bCs/>
                <w:color w:val="000000" w:themeColor="text1"/>
                <w:szCs w:val="20"/>
              </w:rPr>
            </w:pPr>
            <w:r w:rsidRPr="003D571E">
              <w:rPr>
                <w:bCs/>
                <w:color w:val="000000" w:themeColor="text1"/>
                <w:szCs w:val="20"/>
              </w:rPr>
              <w:t>Result Description</w:t>
            </w:r>
          </w:p>
        </w:tc>
      </w:tr>
      <w:tr w:rsidR="00043F75" w14:paraId="04C2D4D4"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CBBEE" w14:textId="77777777" w:rsidR="008B744D" w:rsidRDefault="008B744D" w:rsidP="004E34C3">
            <w:pPr>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2563B" w14:textId="297856A2"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786F95AB" w14:textId="2EBB6415" w:rsidR="003D571E" w:rsidRDefault="003D571E" w:rsidP="003D571E">
      <w:pPr>
        <w:pStyle w:val="Heading3"/>
        <w:sectPr w:rsidR="003D571E"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464"/>
        <w:gridCol w:w="1451"/>
        <w:gridCol w:w="6445"/>
      </w:tblGrid>
      <w:tr w:rsidR="00D55946" w14:paraId="65064F8E"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620064" w14:textId="77777777" w:rsidR="008B744D" w:rsidRDefault="008B744D" w:rsidP="004E34C3">
            <w:pPr>
              <w:jc w:val="left"/>
              <w:rPr>
                <w:szCs w:val="20"/>
              </w:rPr>
            </w:pPr>
            <w:r>
              <w:rPr>
                <w:szCs w:val="20"/>
              </w:rPr>
              <w:t>HTTP Code</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9B5D797" w14:textId="77777777" w:rsidR="008B744D" w:rsidRDefault="008B744D" w:rsidP="004E34C3">
            <w:pPr>
              <w:jc w:val="left"/>
              <w:rPr>
                <w:szCs w:val="20"/>
              </w:rPr>
            </w:pPr>
            <w:r>
              <w:rPr>
                <w:szCs w:val="20"/>
              </w:rPr>
              <w:t>Error Code</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1C9ED7" w14:textId="77777777" w:rsidR="008B744D" w:rsidRDefault="008B744D" w:rsidP="004E34C3">
            <w:pPr>
              <w:jc w:val="left"/>
              <w:rPr>
                <w:szCs w:val="20"/>
              </w:rPr>
            </w:pPr>
            <w:r>
              <w:rPr>
                <w:szCs w:val="20"/>
              </w:rPr>
              <w:t>Error Description</w:t>
            </w:r>
          </w:p>
        </w:tc>
      </w:tr>
      <w:tr w:rsidR="00C64E13" w14:paraId="1C489077"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6F64B" w14:textId="77777777" w:rsidR="008B744D" w:rsidRDefault="008B744D" w:rsidP="004E34C3">
            <w:pPr>
              <w:jc w:val="left"/>
              <w:rPr>
                <w:szCs w:val="20"/>
              </w:rPr>
            </w:pPr>
            <w:r>
              <w:rPr>
                <w:szCs w:val="20"/>
              </w:rPr>
              <w:t>500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37F33" w14:textId="77777777" w:rsidR="008B744D" w:rsidRDefault="008B744D" w:rsidP="004E34C3">
            <w:pPr>
              <w:jc w:val="left"/>
              <w:rPr>
                <w:szCs w:val="20"/>
              </w:rPr>
            </w:pPr>
            <w:r>
              <w:rPr>
                <w:szCs w:val="20"/>
              </w:rPr>
              <w:t>500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3AD35" w14:textId="77777777" w:rsidR="008B744D" w:rsidRDefault="008B744D" w:rsidP="004E34C3">
            <w:pPr>
              <w:jc w:val="left"/>
              <w:rPr>
                <w:szCs w:val="20"/>
              </w:rPr>
            </w:pPr>
            <w:r>
              <w:rPr>
                <w:szCs w:val="20"/>
              </w:rPr>
              <w:t>Internal Server Error</w:t>
            </w:r>
          </w:p>
        </w:tc>
      </w:tr>
      <w:tr w:rsidR="00C64E13" w14:paraId="6CC505BC"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DAE047"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DABC5D" w14:textId="77777777" w:rsidR="008B744D" w:rsidRDefault="008B744D" w:rsidP="004E34C3">
            <w:pPr>
              <w:jc w:val="left"/>
              <w:rPr>
                <w:szCs w:val="20"/>
              </w:rPr>
            </w:pPr>
            <w:r>
              <w:rPr>
                <w:szCs w:val="20"/>
              </w:rPr>
              <w:t>401</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B839D" w14:textId="01641B15" w:rsidR="008B744D" w:rsidRPr="003D571E" w:rsidRDefault="008B744D" w:rsidP="004E34C3">
            <w:pPr>
              <w:jc w:val="left"/>
            </w:pPr>
            <w:r w:rsidRPr="003D571E">
              <w:t>Unauthorized User</w:t>
            </w:r>
            <w:r w:rsidR="003D571E">
              <w:t xml:space="preserve"> or </w:t>
            </w:r>
            <w:r w:rsidR="00C658A5" w:rsidRPr="003D571E">
              <w:t>Header Token could be missing</w:t>
            </w:r>
          </w:p>
        </w:tc>
      </w:tr>
      <w:tr w:rsidR="00C64E13" w14:paraId="515FD9BA" w14:textId="77777777" w:rsidTr="00B86A4B">
        <w:tc>
          <w:tcPr>
            <w:tcW w:w="7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79E61F" w14:textId="77777777" w:rsidR="008B744D" w:rsidRDefault="008B744D" w:rsidP="004E34C3">
            <w:pPr>
              <w:jc w:val="left"/>
              <w:rPr>
                <w:szCs w:val="20"/>
              </w:rPr>
            </w:pPr>
            <w:r>
              <w:rPr>
                <w:szCs w:val="20"/>
              </w:rPr>
              <w:t>400</w:t>
            </w:r>
          </w:p>
        </w:tc>
        <w:tc>
          <w:tcPr>
            <w:tcW w:w="7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E1199" w14:textId="77777777" w:rsidR="008B744D" w:rsidRDefault="008B744D" w:rsidP="004E34C3">
            <w:pPr>
              <w:jc w:val="left"/>
              <w:rPr>
                <w:szCs w:val="20"/>
              </w:rPr>
            </w:pPr>
            <w:r>
              <w:rPr>
                <w:szCs w:val="20"/>
              </w:rPr>
              <w:t>400</w:t>
            </w:r>
          </w:p>
        </w:tc>
        <w:tc>
          <w:tcPr>
            <w:tcW w:w="3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75E85D" w14:textId="77777777" w:rsidR="008B744D" w:rsidRPr="003D571E" w:rsidRDefault="008B744D" w:rsidP="004E34C3">
            <w:pPr>
              <w:jc w:val="left"/>
            </w:pPr>
            <w:r w:rsidRPr="003D571E">
              <w:t>Bad request</w:t>
            </w:r>
          </w:p>
        </w:tc>
      </w:tr>
    </w:tbl>
    <w:p w14:paraId="1474F111" w14:textId="57DCE3AC" w:rsidR="008B744D" w:rsidRPr="000A7F9E" w:rsidRDefault="008B744D" w:rsidP="00F425C8">
      <w:pPr>
        <w:pStyle w:val="Heading3"/>
      </w:pPr>
      <w:r w:rsidRPr="000A7F9E">
        <w:t xml:space="preserve">Sample Response </w:t>
      </w:r>
    </w:p>
    <w:p w14:paraId="6550DC76" w14:textId="527535F4" w:rsidR="008B744D" w:rsidRPr="000A7F9E" w:rsidRDefault="00B86A4B" w:rsidP="008B744D">
      <w:pPr>
        <w:jc w:val="left"/>
        <w:rPr>
          <w:rFonts w:ascii="Consolas" w:eastAsia="Calibri" w:hAnsi="Consolas" w:cs="Arial"/>
          <w:bCs/>
          <w:kern w:val="0"/>
          <w:szCs w:val="20"/>
          <w14:ligatures w14:val="none"/>
        </w:rPr>
      </w:pPr>
      <w:r w:rsidRPr="00B86A4B">
        <w:rPr>
          <w:rFonts w:ascii="Consolas" w:eastAsia="Calibri" w:hAnsi="Consolas" w:cs="Arial"/>
          <w:bCs/>
          <w:kern w:val="0"/>
          <w:szCs w:val="20"/>
          <w14:ligatures w14:val="none"/>
        </w:rPr>
        <w:t>{</w:t>
      </w:r>
    </w:p>
    <w:p w14:paraId="6A26790D" w14:textId="77777777" w:rsidR="008B744D" w:rsidRPr="000A7F9E" w:rsidRDefault="008B744D" w:rsidP="008B744D">
      <w:pPr>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statusCode</w:t>
      </w:r>
      <w:proofErr w:type="spellEnd"/>
      <w:r w:rsidRPr="000A7F9E">
        <w:rPr>
          <w:rFonts w:ascii="Consolas" w:eastAsia="Calibri" w:hAnsi="Consolas" w:cs="Arial"/>
          <w:bCs/>
          <w:kern w:val="0"/>
          <w:szCs w:val="20"/>
          <w14:ligatures w14:val="none"/>
        </w:rPr>
        <w:t>": "200",</w:t>
      </w:r>
    </w:p>
    <w:p w14:paraId="60FECDEC" w14:textId="0737D63B" w:rsidR="008B744D" w:rsidRPr="000A7F9E" w:rsidRDefault="008B744D" w:rsidP="008B744D">
      <w:pPr>
        <w:jc w:val="left"/>
        <w:rPr>
          <w:rFonts w:ascii="Consolas" w:eastAsia="Calibri" w:hAnsi="Consolas" w:cs="Arial"/>
          <w:kern w:val="0"/>
          <w14:ligatures w14:val="none"/>
        </w:rPr>
      </w:pPr>
      <w:r w:rsidRPr="000A7F9E">
        <w:rPr>
          <w:rFonts w:ascii="Consolas" w:eastAsia="Calibri" w:hAnsi="Consolas" w:cs="Arial"/>
          <w:kern w:val="0"/>
          <w14:ligatures w14:val="none"/>
        </w:rPr>
        <w:t xml:space="preserve">    "</w:t>
      </w:r>
      <w:proofErr w:type="spellStart"/>
      <w:r w:rsidRPr="000A7F9E">
        <w:rPr>
          <w:rFonts w:ascii="Consolas" w:eastAsia="Calibri" w:hAnsi="Consolas" w:cs="Arial"/>
          <w:kern w:val="0"/>
          <w14:ligatures w14:val="none"/>
        </w:rPr>
        <w:t>statusMessage</w:t>
      </w:r>
      <w:proofErr w:type="spellEnd"/>
      <w:r w:rsidRPr="000A7F9E">
        <w:rPr>
          <w:rFonts w:ascii="Consolas" w:eastAsia="Calibri" w:hAnsi="Consolas" w:cs="Arial"/>
          <w:kern w:val="0"/>
          <w14:ligatures w14:val="none"/>
        </w:rPr>
        <w:t>": "Validation passed. Rule 'Upload test SAP classification Rule' saved successfully."</w:t>
      </w:r>
      <w:r w:rsidR="00B86A4B" w:rsidRPr="00B86A4B">
        <w:rPr>
          <w:rFonts w:ascii="Consolas" w:eastAsia="Calibri" w:hAnsi="Consolas" w:cs="Arial"/>
          <w:kern w:val="0"/>
          <w14:ligatures w14:val="none"/>
        </w:rPr>
        <w:t>}</w:t>
      </w:r>
    </w:p>
    <w:p w14:paraId="0C6A5253" w14:textId="77777777" w:rsidR="00F425C8" w:rsidRDefault="00F425C8" w:rsidP="00D96554">
      <w:pPr>
        <w:pStyle w:val="Heading2"/>
        <w:sectPr w:rsidR="00F425C8" w:rsidSect="001D5D79">
          <w:type w:val="continuous"/>
          <w:pgSz w:w="12240" w:h="20160" w:code="5"/>
          <w:pgMar w:top="1440" w:right="1440" w:bottom="1440" w:left="1440" w:header="720" w:footer="720" w:gutter="0"/>
          <w:cols w:space="720"/>
        </w:sectPr>
      </w:pPr>
    </w:p>
    <w:p w14:paraId="2C3F34DF" w14:textId="4EF4E919" w:rsidR="008B744D" w:rsidRDefault="008B744D" w:rsidP="00D96554">
      <w:pPr>
        <w:pStyle w:val="Heading2"/>
        <w:rPr>
          <w:rFonts w:cs="Times New Roman"/>
          <w:lang w:val="en-GB"/>
        </w:rPr>
      </w:pPr>
      <w:bookmarkStart w:id="54" w:name="_Toc220593296"/>
      <w:r>
        <w:lastRenderedPageBreak/>
        <w:t xml:space="preserve">POST </w:t>
      </w:r>
      <w:r w:rsidR="00AA6702">
        <w:t>-</w:t>
      </w:r>
      <w:r>
        <w:t xml:space="preserve">  </w:t>
      </w:r>
      <w:r>
        <w:rPr>
          <w:lang w:val="en-GB"/>
        </w:rPr>
        <w:t>ADD Rule API</w:t>
      </w:r>
      <w:bookmarkEnd w:id="54"/>
    </w:p>
    <w:p w14:paraId="092406E2" w14:textId="77777777" w:rsidR="008B744D" w:rsidRPr="00F425C8" w:rsidRDefault="008B744D" w:rsidP="00F425C8">
      <w:r w:rsidRPr="00F425C8">
        <w:t>By utilizing the add rule API, users can submit a JSON payload containing rule details. Upon updating the rule details from the JSON payload and triggering the API, a new rule will be created.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2D03E0" w14:paraId="774B226E"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5ABF288" w14:textId="77777777" w:rsidR="008B744D" w:rsidRDefault="008B744D" w:rsidP="004E34C3">
            <w:pPr>
              <w:jc w:val="left"/>
              <w:rPr>
                <w:szCs w:val="20"/>
              </w:rPr>
            </w:pPr>
            <w:r>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41CA1" w14:textId="7C52E967" w:rsidR="008B744D" w:rsidRPr="00B86A4B" w:rsidRDefault="008B744D" w:rsidP="004E34C3">
            <w:pPr>
              <w:jc w:val="left"/>
              <w:rPr>
                <w:rFonts w:ascii="Consolas" w:hAnsi="Consolas"/>
                <w:szCs w:val="20"/>
              </w:rPr>
            </w:pPr>
            <w:r w:rsidRPr="00B86A4B">
              <w:rPr>
                <w:rFonts w:ascii="Consolas" w:hAnsi="Consolas"/>
                <w:szCs w:val="20"/>
              </w:rPr>
              <w:t>HTTPS</w:t>
            </w:r>
          </w:p>
        </w:tc>
      </w:tr>
      <w:tr w:rsidR="002D03E0" w14:paraId="3C581070"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874BCEA" w14:textId="643729D5" w:rsidR="008B744D" w:rsidRDefault="00C658A5" w:rsidP="004E34C3">
            <w:pPr>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026A9" w14:textId="4A0BB99B" w:rsidR="008B744D" w:rsidRPr="00B86A4B" w:rsidRDefault="00E80BAB" w:rsidP="004E34C3">
            <w:pPr>
              <w:jc w:val="left"/>
              <w:rPr>
                <w:rFonts w:ascii="Consolas" w:hAnsi="Consolas"/>
                <w:szCs w:val="20"/>
              </w:rPr>
            </w:pPr>
            <w:r w:rsidRPr="00B86A4B">
              <w:rPr>
                <w:rFonts w:ascii="Consolas" w:hAnsi="Consolas"/>
                <w:szCs w:val="20"/>
              </w:rPr>
              <w:t xml:space="preserve">https://ixts-dev-apim.azure-api.net/bom-management-api/v1/rules/create </w:t>
            </w:r>
          </w:p>
        </w:tc>
      </w:tr>
      <w:tr w:rsidR="002D03E0" w14:paraId="47FCAD28"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97B79DF" w14:textId="77777777" w:rsidR="008B744D" w:rsidRDefault="008B744D" w:rsidP="004E34C3">
            <w:pPr>
              <w:jc w:val="left"/>
              <w:rPr>
                <w:szCs w:val="20"/>
              </w:rPr>
            </w:pPr>
            <w:r>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F2A0B" w14:textId="77777777" w:rsidR="008B744D" w:rsidRPr="00B86A4B" w:rsidRDefault="008B744D" w:rsidP="004E34C3">
            <w:pPr>
              <w:jc w:val="left"/>
              <w:rPr>
                <w:rFonts w:ascii="Consolas" w:hAnsi="Consolas"/>
                <w:szCs w:val="20"/>
              </w:rPr>
            </w:pPr>
            <w:r w:rsidRPr="00B86A4B">
              <w:rPr>
                <w:rFonts w:ascii="Consolas" w:hAnsi="Consolas"/>
                <w:szCs w:val="20"/>
              </w:rPr>
              <w:t>POST</w:t>
            </w:r>
          </w:p>
        </w:tc>
      </w:tr>
      <w:tr w:rsidR="002D03E0" w14:paraId="72A7BCD0"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38BA41C" w14:textId="77777777" w:rsidR="008B744D" w:rsidRDefault="008B744D" w:rsidP="004E34C3">
            <w:pPr>
              <w:jc w:val="left"/>
              <w:rPr>
                <w:szCs w:val="20"/>
              </w:rPr>
            </w:pPr>
            <w:r>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39213" w14:textId="77777777" w:rsidR="008B744D" w:rsidRPr="00B86A4B" w:rsidRDefault="008B744D" w:rsidP="004E34C3">
            <w:pPr>
              <w:jc w:val="left"/>
              <w:rPr>
                <w:rFonts w:ascii="Consolas" w:hAnsi="Consolas"/>
                <w:szCs w:val="20"/>
              </w:rPr>
            </w:pPr>
            <w:r w:rsidRPr="00B86A4B">
              <w:rPr>
                <w:rFonts w:ascii="Consolas" w:hAnsi="Consolas"/>
                <w:szCs w:val="20"/>
              </w:rPr>
              <w:t>application/json</w:t>
            </w:r>
          </w:p>
        </w:tc>
      </w:tr>
      <w:tr w:rsidR="002D03E0" w14:paraId="1AD18B63"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8037691" w14:textId="77777777" w:rsidR="008B744D" w:rsidRDefault="008B744D" w:rsidP="004E34C3">
            <w:pPr>
              <w:jc w:val="left"/>
              <w:rPr>
                <w:szCs w:val="20"/>
              </w:rPr>
            </w:pPr>
            <w:r>
              <w:rPr>
                <w:szCs w:val="20"/>
              </w:rPr>
              <w:t>Sample Payload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38C44E" w14:textId="77777777" w:rsidR="00E80BAB" w:rsidRPr="00B86A4B" w:rsidRDefault="00E80BAB" w:rsidP="004E34C3">
            <w:pPr>
              <w:jc w:val="left"/>
              <w:rPr>
                <w:rFonts w:ascii="Consolas" w:hAnsi="Consolas"/>
                <w:szCs w:val="20"/>
                <w:lang w:val="en-IN"/>
              </w:rPr>
            </w:pPr>
            <w:r w:rsidRPr="00B86A4B">
              <w:rPr>
                <w:rFonts w:ascii="Consolas" w:hAnsi="Consolas"/>
                <w:szCs w:val="20"/>
                <w:lang w:val="en-IN"/>
              </w:rPr>
              <w:t>[</w:t>
            </w:r>
          </w:p>
          <w:p w14:paraId="28CFEB22" w14:textId="209EAF9D"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w:t>
            </w:r>
            <w:r w:rsidR="00B86A4B" w:rsidRPr="00B86A4B">
              <w:rPr>
                <w:rFonts w:ascii="Consolas" w:hAnsi="Consolas"/>
                <w:szCs w:val="20"/>
                <w:lang w:val="en-IN"/>
              </w:rPr>
              <w:t>{</w:t>
            </w:r>
          </w:p>
          <w:p w14:paraId="4B7C4880" w14:textId="77777777"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w:t>
            </w:r>
            <w:proofErr w:type="spellStart"/>
            <w:r w:rsidRPr="00B86A4B">
              <w:rPr>
                <w:rFonts w:ascii="Consolas" w:hAnsi="Consolas"/>
                <w:szCs w:val="20"/>
                <w:lang w:val="en-IN"/>
              </w:rPr>
              <w:t>ruleType</w:t>
            </w:r>
            <w:proofErr w:type="spellEnd"/>
            <w:r w:rsidRPr="00B86A4B">
              <w:rPr>
                <w:rFonts w:ascii="Consolas" w:hAnsi="Consolas"/>
                <w:szCs w:val="20"/>
                <w:lang w:val="en-IN"/>
              </w:rPr>
              <w:t>": "Re-structuring",</w:t>
            </w:r>
          </w:p>
          <w:p w14:paraId="79F62579" w14:textId="77777777"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"ruleName": "SAP RULE",</w:t>
            </w:r>
          </w:p>
          <w:p w14:paraId="73087E07" w14:textId="77777777"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w:t>
            </w:r>
            <w:proofErr w:type="spellStart"/>
            <w:r w:rsidRPr="00B86A4B">
              <w:rPr>
                <w:rFonts w:ascii="Consolas" w:hAnsi="Consolas"/>
                <w:szCs w:val="20"/>
                <w:lang w:val="en-IN"/>
              </w:rPr>
              <w:t>ruleDescription</w:t>
            </w:r>
            <w:proofErr w:type="spellEnd"/>
            <w:r w:rsidRPr="00B86A4B">
              <w:rPr>
                <w:rFonts w:ascii="Consolas" w:hAnsi="Consolas"/>
                <w:szCs w:val="20"/>
                <w:lang w:val="en-IN"/>
              </w:rPr>
              <w:t>": "SAP RULE",</w:t>
            </w:r>
          </w:p>
          <w:p w14:paraId="27D7C21D" w14:textId="77777777"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w:t>
            </w:r>
            <w:proofErr w:type="spellStart"/>
            <w:r w:rsidRPr="00B86A4B">
              <w:rPr>
                <w:rFonts w:ascii="Consolas" w:hAnsi="Consolas"/>
                <w:szCs w:val="20"/>
                <w:lang w:val="en-IN"/>
              </w:rPr>
              <w:t>ruleVersion</w:t>
            </w:r>
            <w:proofErr w:type="spellEnd"/>
            <w:r w:rsidRPr="00B86A4B">
              <w:rPr>
                <w:rFonts w:ascii="Consolas" w:hAnsi="Consolas"/>
                <w:szCs w:val="20"/>
                <w:lang w:val="en-IN"/>
              </w:rPr>
              <w:t>": "V0.1",</w:t>
            </w:r>
          </w:p>
          <w:p w14:paraId="1B3E97D9" w14:textId="77777777"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"active": true</w:t>
            </w:r>
          </w:p>
          <w:p w14:paraId="4B5413FB" w14:textId="2E80CD08" w:rsidR="00E80BAB" w:rsidRPr="00B86A4B" w:rsidRDefault="00E80BAB" w:rsidP="004E34C3">
            <w:pPr>
              <w:jc w:val="left"/>
              <w:rPr>
                <w:rFonts w:ascii="Consolas" w:hAnsi="Consolas"/>
                <w:szCs w:val="20"/>
                <w:lang w:val="en-IN"/>
              </w:rPr>
            </w:pPr>
            <w:r w:rsidRPr="00B86A4B">
              <w:rPr>
                <w:rFonts w:ascii="Consolas" w:hAnsi="Consolas"/>
                <w:szCs w:val="20"/>
                <w:lang w:val="en-IN"/>
              </w:rPr>
              <w:t xml:space="preserve">    </w:t>
            </w:r>
            <w:r w:rsidR="00B86A4B" w:rsidRPr="00B86A4B">
              <w:rPr>
                <w:rFonts w:ascii="Consolas" w:hAnsi="Consolas"/>
                <w:szCs w:val="20"/>
                <w:lang w:val="en-IN"/>
              </w:rPr>
              <w:t>}</w:t>
            </w:r>
          </w:p>
          <w:p w14:paraId="27E86E05" w14:textId="738F6E34" w:rsidR="008B744D" w:rsidRPr="00B86A4B" w:rsidRDefault="00E80BAB" w:rsidP="004E34C3">
            <w:pPr>
              <w:jc w:val="left"/>
              <w:rPr>
                <w:rFonts w:ascii="Consolas" w:hAnsi="Consolas"/>
                <w:szCs w:val="20"/>
                <w:lang w:val="en-IN"/>
              </w:rPr>
            </w:pPr>
            <w:r w:rsidRPr="00B86A4B">
              <w:rPr>
                <w:rFonts w:ascii="Consolas" w:hAnsi="Consolas"/>
                <w:szCs w:val="20"/>
                <w:lang w:val="en-IN"/>
              </w:rPr>
              <w:t>]</w:t>
            </w:r>
          </w:p>
        </w:tc>
      </w:tr>
    </w:tbl>
    <w:p w14:paraId="73DD1912" w14:textId="34DE1ECD" w:rsidR="008B744D" w:rsidRDefault="00602B77" w:rsidP="00602B77">
      <w:pPr>
        <w:pStyle w:val="Heading3"/>
      </w:pPr>
      <w:r>
        <w:t>Input Header</w:t>
      </w:r>
    </w:p>
    <w:tbl>
      <w:tblPr>
        <w:tblStyle w:val="TableGridLight1"/>
        <w:tblW w:w="9359" w:type="dxa"/>
        <w:tblInd w:w="-3" w:type="dxa"/>
        <w:tblLayout w:type="fixed"/>
        <w:tblCellMar>
          <w:left w:w="86" w:type="dxa"/>
          <w:right w:w="0" w:type="dxa"/>
        </w:tblCellMar>
        <w:tblLook w:val="04A0" w:firstRow="1" w:lastRow="0" w:firstColumn="1" w:lastColumn="0" w:noHBand="0" w:noVBand="1"/>
      </w:tblPr>
      <w:tblGrid>
        <w:gridCol w:w="2153"/>
        <w:gridCol w:w="5645"/>
        <w:gridCol w:w="732"/>
        <w:gridCol w:w="829"/>
      </w:tblGrid>
      <w:tr w:rsidR="00D55946" w14:paraId="7144DD77" w14:textId="77777777" w:rsidTr="00B86A4B">
        <w:trPr>
          <w:trHeight w:val="407"/>
        </w:trPr>
        <w:tc>
          <w:tcPr>
            <w:tcW w:w="11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9ABC6D9" w14:textId="77777777" w:rsidR="008B744D" w:rsidRDefault="008B744D" w:rsidP="004E34C3">
            <w:pPr>
              <w:jc w:val="left"/>
              <w:rPr>
                <w:szCs w:val="20"/>
              </w:rPr>
            </w:pPr>
            <w:r>
              <w:rPr>
                <w:szCs w:val="20"/>
              </w:rPr>
              <w:t>Parameter</w:t>
            </w:r>
          </w:p>
        </w:tc>
        <w:tc>
          <w:tcPr>
            <w:tcW w:w="30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F84D92" w14:textId="77777777" w:rsidR="008B744D" w:rsidRDefault="008B744D" w:rsidP="004E34C3">
            <w:pPr>
              <w:jc w:val="left"/>
              <w:rPr>
                <w:szCs w:val="20"/>
              </w:rPr>
            </w:pPr>
            <w:r>
              <w:rPr>
                <w:szCs w:val="20"/>
              </w:rPr>
              <w:t>Description</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C4B29A" w14:textId="77777777" w:rsidR="008B744D" w:rsidRDefault="008B744D" w:rsidP="004E34C3">
            <w:pPr>
              <w:jc w:val="left"/>
              <w:rPr>
                <w:szCs w:val="20"/>
              </w:rPr>
            </w:pPr>
            <w:r>
              <w:rPr>
                <w:szCs w:val="20"/>
              </w:rPr>
              <w:t>M/O*</w:t>
            </w:r>
          </w:p>
        </w:tc>
        <w:tc>
          <w:tcPr>
            <w:tcW w:w="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A04B29D" w14:textId="77777777" w:rsidR="008B744D" w:rsidRDefault="008B744D" w:rsidP="004E34C3">
            <w:pPr>
              <w:jc w:val="left"/>
              <w:rPr>
                <w:szCs w:val="20"/>
              </w:rPr>
            </w:pPr>
            <w:r>
              <w:rPr>
                <w:szCs w:val="20"/>
              </w:rPr>
              <w:t>Type</w:t>
            </w:r>
          </w:p>
        </w:tc>
      </w:tr>
      <w:tr w:rsidR="004E34C3" w14:paraId="3EB78EF8" w14:textId="77777777" w:rsidTr="00B86A4B">
        <w:trPr>
          <w:trHeight w:val="283"/>
        </w:trPr>
        <w:tc>
          <w:tcPr>
            <w:tcW w:w="11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F1136A" w14:textId="77777777" w:rsidR="008B744D" w:rsidRDefault="008B744D" w:rsidP="004E34C3">
            <w:pPr>
              <w:jc w:val="left"/>
              <w:rPr>
                <w:szCs w:val="20"/>
              </w:rPr>
            </w:pPr>
            <w:r>
              <w:rPr>
                <w:szCs w:val="20"/>
              </w:rPr>
              <w:t>Authorization</w:t>
            </w:r>
          </w:p>
        </w:tc>
        <w:tc>
          <w:tcPr>
            <w:tcW w:w="30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2CD02" w14:textId="77777777" w:rsidR="008B744D" w:rsidRDefault="008B744D" w:rsidP="004E34C3">
            <w:pPr>
              <w:jc w:val="left"/>
              <w:rPr>
                <w:szCs w:val="20"/>
              </w:rPr>
            </w:pPr>
            <w:r>
              <w:rPr>
                <w:szCs w:val="20"/>
              </w:rPr>
              <w:t>Token acquired from Azure B2C based on the user credentials for further API calls.</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FF972D" w14:textId="77777777" w:rsidR="008B744D" w:rsidRDefault="008B744D" w:rsidP="004E34C3">
            <w:pPr>
              <w:jc w:val="left"/>
              <w:rPr>
                <w:szCs w:val="20"/>
              </w:rPr>
            </w:pPr>
            <w:r>
              <w:rPr>
                <w:szCs w:val="20"/>
              </w:rPr>
              <w:t>M</w:t>
            </w:r>
          </w:p>
        </w:tc>
        <w:tc>
          <w:tcPr>
            <w:tcW w:w="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575DD4" w14:textId="77777777" w:rsidR="008B744D" w:rsidRDefault="008B744D" w:rsidP="004E34C3">
            <w:pPr>
              <w:jc w:val="left"/>
              <w:rPr>
                <w:szCs w:val="20"/>
              </w:rPr>
            </w:pPr>
            <w:r>
              <w:rPr>
                <w:szCs w:val="20"/>
              </w:rPr>
              <w:t>String</w:t>
            </w:r>
          </w:p>
        </w:tc>
      </w:tr>
      <w:tr w:rsidR="004E34C3" w14:paraId="766B3347" w14:textId="77777777" w:rsidTr="00B86A4B">
        <w:trPr>
          <w:trHeight w:val="59"/>
        </w:trPr>
        <w:tc>
          <w:tcPr>
            <w:tcW w:w="11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F48ACD" w14:textId="77777777" w:rsidR="008B744D" w:rsidRDefault="008B744D" w:rsidP="004E34C3">
            <w:pPr>
              <w:jc w:val="left"/>
              <w:rPr>
                <w:szCs w:val="20"/>
              </w:rPr>
            </w:pPr>
            <w:r>
              <w:rPr>
                <w:szCs w:val="20"/>
              </w:rPr>
              <w:t>Content-Type</w:t>
            </w:r>
          </w:p>
        </w:tc>
        <w:tc>
          <w:tcPr>
            <w:tcW w:w="30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7D919F" w14:textId="77777777" w:rsidR="008B744D" w:rsidRDefault="008B744D" w:rsidP="004E34C3">
            <w:pPr>
              <w:jc w:val="left"/>
              <w:rPr>
                <w:szCs w:val="20"/>
              </w:rPr>
            </w:pPr>
            <w:r>
              <w:rPr>
                <w:szCs w:val="20"/>
              </w:rPr>
              <w:t xml:space="preserve">Length of content.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484E9C" w14:textId="77777777" w:rsidR="008B744D" w:rsidRDefault="008B744D" w:rsidP="004E34C3">
            <w:pPr>
              <w:jc w:val="left"/>
              <w:rPr>
                <w:szCs w:val="20"/>
              </w:rPr>
            </w:pPr>
            <w:r>
              <w:rPr>
                <w:szCs w:val="20"/>
              </w:rPr>
              <w:t>M</w:t>
            </w:r>
          </w:p>
        </w:tc>
        <w:tc>
          <w:tcPr>
            <w:tcW w:w="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CAC50" w14:textId="77777777" w:rsidR="008B744D" w:rsidRDefault="008B744D" w:rsidP="004E34C3">
            <w:pPr>
              <w:jc w:val="left"/>
              <w:rPr>
                <w:szCs w:val="20"/>
              </w:rPr>
            </w:pPr>
            <w:r>
              <w:rPr>
                <w:szCs w:val="20"/>
              </w:rPr>
              <w:t>String</w:t>
            </w:r>
          </w:p>
        </w:tc>
      </w:tr>
      <w:tr w:rsidR="004E34C3" w14:paraId="77090E57" w14:textId="77777777" w:rsidTr="00B86A4B">
        <w:trPr>
          <w:trHeight w:val="59"/>
        </w:trPr>
        <w:tc>
          <w:tcPr>
            <w:tcW w:w="11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9B302B" w14:textId="77777777" w:rsidR="008B744D" w:rsidRDefault="008B744D" w:rsidP="004E34C3">
            <w:pPr>
              <w:jc w:val="left"/>
              <w:rPr>
                <w:szCs w:val="20"/>
              </w:rPr>
            </w:pPr>
            <w:r>
              <w:rPr>
                <w:szCs w:val="20"/>
              </w:rPr>
              <w:t>Ocp-Apim-Subscription-Key</w:t>
            </w:r>
          </w:p>
        </w:tc>
        <w:tc>
          <w:tcPr>
            <w:tcW w:w="30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3A163" w14:textId="77777777" w:rsidR="008B744D" w:rsidRDefault="008B744D" w:rsidP="004E34C3">
            <w:pPr>
              <w:jc w:val="left"/>
              <w:rPr>
                <w:szCs w:val="20"/>
              </w:rPr>
            </w:pPr>
            <w:r>
              <w:rPr>
                <w:szCs w:val="20"/>
              </w:rPr>
              <w:t>Subscription-key of the application</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31C8C" w14:textId="77777777" w:rsidR="008B744D" w:rsidRDefault="008B744D" w:rsidP="004E34C3">
            <w:pPr>
              <w:jc w:val="left"/>
              <w:rPr>
                <w:szCs w:val="20"/>
              </w:rPr>
            </w:pPr>
            <w:r>
              <w:rPr>
                <w:szCs w:val="20"/>
              </w:rPr>
              <w:t>M</w:t>
            </w:r>
          </w:p>
        </w:tc>
        <w:tc>
          <w:tcPr>
            <w:tcW w:w="4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8AE893" w14:textId="77777777" w:rsidR="008B744D" w:rsidRDefault="008B744D" w:rsidP="004E34C3">
            <w:pPr>
              <w:jc w:val="left"/>
              <w:rPr>
                <w:szCs w:val="20"/>
              </w:rPr>
            </w:pPr>
            <w:r>
              <w:rPr>
                <w:szCs w:val="20"/>
              </w:rPr>
              <w:t>String</w:t>
            </w:r>
          </w:p>
        </w:tc>
      </w:tr>
    </w:tbl>
    <w:p w14:paraId="31780FA0" w14:textId="570346BF" w:rsidR="008B744D" w:rsidRDefault="004A066F"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52864431" w14:textId="773E8FB4" w:rsidR="00602B77" w:rsidRDefault="00602B77" w:rsidP="00602B77">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872"/>
        <w:gridCol w:w="6354"/>
        <w:gridCol w:w="1134"/>
      </w:tblGrid>
      <w:tr w:rsidR="00D55946" w14:paraId="3E198310" w14:textId="77777777" w:rsidTr="00B86A4B">
        <w:trPr>
          <w:trHeight w:val="196"/>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82B8489" w14:textId="77777777" w:rsidR="00E80BAB" w:rsidRDefault="00E80BAB" w:rsidP="004E34C3">
            <w:pPr>
              <w:jc w:val="left"/>
              <w:rPr>
                <w:szCs w:val="20"/>
              </w:rPr>
            </w:pPr>
            <w:r>
              <w:rPr>
                <w:szCs w:val="20"/>
              </w:rPr>
              <w:t>Parameter</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8883B16" w14:textId="77777777" w:rsidR="00E80BAB" w:rsidRDefault="00E80BAB" w:rsidP="004E34C3">
            <w:pPr>
              <w:jc w:val="left"/>
              <w:rPr>
                <w:szCs w:val="20"/>
              </w:rPr>
            </w:pPr>
            <w:r>
              <w:rPr>
                <w:szCs w:val="20"/>
              </w:rPr>
              <w:t>Description</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D4F8121" w14:textId="77777777" w:rsidR="00E80BAB" w:rsidRDefault="00E80BAB" w:rsidP="004E34C3">
            <w:pPr>
              <w:jc w:val="left"/>
              <w:rPr>
                <w:szCs w:val="20"/>
              </w:rPr>
            </w:pPr>
            <w:r>
              <w:rPr>
                <w:szCs w:val="20"/>
              </w:rPr>
              <w:t>Type</w:t>
            </w:r>
          </w:p>
        </w:tc>
      </w:tr>
      <w:tr w:rsidR="00165D1B" w14:paraId="7E0F4DAB"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5DFDD" w14:textId="77777777" w:rsidR="00E80BAB" w:rsidRDefault="00E80BAB" w:rsidP="004E34C3">
            <w:pPr>
              <w:jc w:val="left"/>
              <w:rPr>
                <w:szCs w:val="20"/>
              </w:rPr>
            </w:pPr>
            <w:r>
              <w:rPr>
                <w:szCs w:val="20"/>
              </w:rPr>
              <w:t>Server</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2A2670" w14:textId="77777777" w:rsidR="00E80BAB" w:rsidRDefault="00E80BAB" w:rsidP="004E34C3">
            <w:pPr>
              <w:jc w:val="left"/>
              <w:rPr>
                <w:szCs w:val="20"/>
              </w:rPr>
            </w:pPr>
            <w:r>
              <w:rPr>
                <w:szCs w:val="20"/>
              </w:rPr>
              <w:t>Contains information about how the server handles requests [e.g., Werkzeug/2.1.2 Python/3.9.7]</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11419F" w14:textId="77777777" w:rsidR="00E80BAB" w:rsidRDefault="00E80BAB" w:rsidP="004E34C3">
            <w:pPr>
              <w:jc w:val="left"/>
              <w:rPr>
                <w:szCs w:val="20"/>
              </w:rPr>
            </w:pPr>
            <w:r>
              <w:rPr>
                <w:szCs w:val="20"/>
              </w:rPr>
              <w:t>String</w:t>
            </w:r>
          </w:p>
        </w:tc>
      </w:tr>
      <w:tr w:rsidR="00165D1B" w14:paraId="401D1498"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23A251" w14:textId="77777777" w:rsidR="00E80BAB" w:rsidRDefault="00E80BAB" w:rsidP="004E34C3">
            <w:pPr>
              <w:jc w:val="left"/>
              <w:rPr>
                <w:szCs w:val="20"/>
              </w:rPr>
            </w:pPr>
            <w:r>
              <w:rPr>
                <w:szCs w:val="20"/>
              </w:rPr>
              <w:t>Content-Type</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6C761" w14:textId="77777777" w:rsidR="00E80BAB" w:rsidRDefault="00E80BAB" w:rsidP="004E34C3">
            <w:pPr>
              <w:jc w:val="left"/>
              <w:rPr>
                <w:szCs w:val="20"/>
              </w:rPr>
            </w:pPr>
            <w:r>
              <w:rPr>
                <w:szCs w:val="20"/>
              </w:rPr>
              <w:t>Length of the content</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BB8CA" w14:textId="77777777" w:rsidR="00E80BAB" w:rsidRDefault="00E80BAB" w:rsidP="004E34C3">
            <w:pPr>
              <w:jc w:val="left"/>
              <w:rPr>
                <w:szCs w:val="20"/>
              </w:rPr>
            </w:pPr>
            <w:r>
              <w:rPr>
                <w:szCs w:val="20"/>
              </w:rPr>
              <w:t>String</w:t>
            </w:r>
          </w:p>
        </w:tc>
      </w:tr>
      <w:tr w:rsidR="00165D1B" w14:paraId="24A82C29"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BE4C2" w14:textId="77777777" w:rsidR="00E80BAB" w:rsidRDefault="00E80BAB" w:rsidP="004E34C3">
            <w:pPr>
              <w:jc w:val="left"/>
              <w:rPr>
                <w:szCs w:val="20"/>
              </w:rPr>
            </w:pPr>
            <w:r>
              <w:rPr>
                <w:szCs w:val="20"/>
              </w:rPr>
              <w:t>Date</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3C2A3" w14:textId="77777777" w:rsidR="00E80BAB" w:rsidRDefault="00E80BAB" w:rsidP="004E34C3">
            <w:pPr>
              <w:jc w:val="left"/>
              <w:rPr>
                <w:szCs w:val="20"/>
              </w:rPr>
            </w:pPr>
            <w:r>
              <w:rPr>
                <w:szCs w:val="20"/>
              </w:rPr>
              <w:t>Date of operation execution e.g. - [Tue, 17 May 2022 06:30:16 GMT]</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FED117" w14:textId="77777777" w:rsidR="00E80BAB" w:rsidRDefault="00E80BAB" w:rsidP="004E34C3">
            <w:pPr>
              <w:jc w:val="left"/>
              <w:rPr>
                <w:szCs w:val="20"/>
              </w:rPr>
            </w:pPr>
            <w:r>
              <w:rPr>
                <w:szCs w:val="20"/>
              </w:rPr>
              <w:t>Datetime</w:t>
            </w:r>
          </w:p>
        </w:tc>
      </w:tr>
      <w:tr w:rsidR="00165D1B" w14:paraId="2A9BBC51" w14:textId="77777777" w:rsidTr="00B86A4B">
        <w:trPr>
          <w:trHeight w:val="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B2DB56" w14:textId="77777777" w:rsidR="00E80BAB" w:rsidRDefault="00E80BAB" w:rsidP="004E34C3">
            <w:pPr>
              <w:jc w:val="left"/>
              <w:rPr>
                <w:szCs w:val="20"/>
              </w:rPr>
            </w:pPr>
            <w:r>
              <w:rPr>
                <w:szCs w:val="20"/>
              </w:rPr>
              <w:t>Content-Length</w:t>
            </w:r>
          </w:p>
        </w:tc>
        <w:tc>
          <w:tcPr>
            <w:tcW w:w="33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956629" w14:textId="77777777" w:rsidR="00E80BAB" w:rsidRDefault="00E80BAB" w:rsidP="004E34C3">
            <w:pPr>
              <w:jc w:val="left"/>
              <w:rPr>
                <w:szCs w:val="20"/>
              </w:rPr>
            </w:pPr>
            <w:r>
              <w:rPr>
                <w:szCs w:val="20"/>
              </w:rPr>
              <w:t>Length of the content</w:t>
            </w:r>
          </w:p>
        </w:tc>
        <w:tc>
          <w:tcPr>
            <w:tcW w:w="6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7CE64C" w14:textId="77777777" w:rsidR="00E80BAB" w:rsidRDefault="00E80BAB" w:rsidP="004E34C3">
            <w:pPr>
              <w:jc w:val="left"/>
              <w:rPr>
                <w:szCs w:val="20"/>
              </w:rPr>
            </w:pPr>
            <w:r>
              <w:rPr>
                <w:szCs w:val="20"/>
              </w:rPr>
              <w:t>Bytes</w:t>
            </w:r>
          </w:p>
        </w:tc>
      </w:tr>
    </w:tbl>
    <w:p w14:paraId="277B9DB9" w14:textId="4B10A223" w:rsidR="00E80BAB" w:rsidRDefault="000261DF" w:rsidP="000261DF">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3398"/>
        <w:gridCol w:w="5962"/>
      </w:tblGrid>
      <w:tr w:rsidR="00C64E13" w14:paraId="71FA9BC7" w14:textId="77777777" w:rsidTr="00B86A4B">
        <w:trPr>
          <w:trHeight w:val="178"/>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BE9234" w14:textId="77777777" w:rsidR="008B744D" w:rsidRPr="000261DF" w:rsidRDefault="008B744D" w:rsidP="004E34C3">
            <w:pPr>
              <w:jc w:val="left"/>
              <w:rPr>
                <w:bCs/>
                <w:color w:val="000000" w:themeColor="text1"/>
                <w:szCs w:val="20"/>
              </w:rPr>
            </w:pPr>
            <w:r w:rsidRPr="000261DF">
              <w:rPr>
                <w:bCs/>
                <w:color w:val="000000" w:themeColor="text1"/>
                <w:szCs w:val="20"/>
              </w:rPr>
              <w:t>HTTP Code</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FBB925" w14:textId="77777777" w:rsidR="008B744D" w:rsidRPr="000261DF" w:rsidRDefault="008B744D" w:rsidP="004E34C3">
            <w:pPr>
              <w:jc w:val="left"/>
              <w:rPr>
                <w:bCs/>
                <w:color w:val="000000" w:themeColor="text1"/>
                <w:szCs w:val="20"/>
              </w:rPr>
            </w:pPr>
            <w:r w:rsidRPr="000261DF">
              <w:rPr>
                <w:bCs/>
                <w:color w:val="000000" w:themeColor="text1"/>
                <w:szCs w:val="20"/>
              </w:rPr>
              <w:t>Result Description</w:t>
            </w:r>
          </w:p>
        </w:tc>
      </w:tr>
      <w:tr w:rsidR="00043F75" w14:paraId="23EE82CE" w14:textId="77777777" w:rsidTr="00B86A4B">
        <w:trPr>
          <w:trHeight w:val="277"/>
        </w:trPr>
        <w:tc>
          <w:tcPr>
            <w:tcW w:w="18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70B3E" w14:textId="77777777" w:rsidR="008B744D" w:rsidRDefault="008B744D" w:rsidP="004E34C3">
            <w:pPr>
              <w:jc w:val="left"/>
              <w:rPr>
                <w:szCs w:val="20"/>
              </w:rPr>
            </w:pPr>
            <w:r>
              <w:rPr>
                <w:szCs w:val="20"/>
              </w:rPr>
              <w:t>200</w:t>
            </w:r>
          </w:p>
        </w:tc>
        <w:tc>
          <w:tcPr>
            <w:tcW w:w="31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B71D5D" w14:textId="0B8B7BE8"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68471841" w14:textId="16794930" w:rsidR="00EB42A4" w:rsidRDefault="001D5D79" w:rsidP="001D5D79">
      <w:pPr>
        <w:pStyle w:val="Heading3"/>
        <w:sectPr w:rsidR="00EB42A4" w:rsidSect="001D5D79">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18"/>
        <w:gridCol w:w="1999"/>
        <w:gridCol w:w="5343"/>
      </w:tblGrid>
      <w:tr w:rsidR="00D55946" w14:paraId="744642FF"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7C1EE2" w14:textId="77777777" w:rsidR="008B744D" w:rsidRDefault="008B744D" w:rsidP="004E34C3">
            <w:pPr>
              <w:jc w:val="left"/>
              <w:rPr>
                <w:szCs w:val="20"/>
              </w:rPr>
            </w:pPr>
            <w:r>
              <w:rPr>
                <w:szCs w:val="20"/>
              </w:rPr>
              <w:t>HTTP Code</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9B9B5FF" w14:textId="77777777" w:rsidR="008B744D" w:rsidRDefault="008B744D" w:rsidP="004E34C3">
            <w:pPr>
              <w:jc w:val="left"/>
              <w:rPr>
                <w:szCs w:val="20"/>
              </w:rPr>
            </w:pPr>
            <w:r>
              <w:rPr>
                <w:szCs w:val="20"/>
              </w:rPr>
              <w:t>Error Code</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487AEB5" w14:textId="77777777" w:rsidR="008B744D" w:rsidRDefault="008B744D" w:rsidP="004E34C3">
            <w:pPr>
              <w:jc w:val="left"/>
              <w:rPr>
                <w:szCs w:val="20"/>
              </w:rPr>
            </w:pPr>
            <w:r>
              <w:rPr>
                <w:szCs w:val="20"/>
              </w:rPr>
              <w:t>Error Description</w:t>
            </w:r>
          </w:p>
        </w:tc>
      </w:tr>
      <w:tr w:rsidR="000A1E54" w14:paraId="6CC7A040"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52A65" w14:textId="77777777" w:rsidR="008B744D" w:rsidRDefault="008B744D" w:rsidP="004E34C3">
            <w:pPr>
              <w:jc w:val="left"/>
              <w:rPr>
                <w:szCs w:val="20"/>
              </w:rPr>
            </w:pPr>
            <w:r>
              <w:rPr>
                <w:szCs w:val="20"/>
              </w:rPr>
              <w:t>500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844F9" w14:textId="77777777" w:rsidR="008B744D" w:rsidRDefault="008B744D" w:rsidP="004E34C3">
            <w:pPr>
              <w:jc w:val="left"/>
              <w:rPr>
                <w:szCs w:val="20"/>
              </w:rPr>
            </w:pPr>
            <w:r>
              <w:rPr>
                <w:szCs w:val="20"/>
              </w:rPr>
              <w:t>500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3AEDF5" w14:textId="77777777" w:rsidR="008B744D" w:rsidRDefault="008B744D" w:rsidP="004E34C3">
            <w:pPr>
              <w:jc w:val="left"/>
              <w:rPr>
                <w:szCs w:val="20"/>
              </w:rPr>
            </w:pPr>
            <w:r>
              <w:rPr>
                <w:szCs w:val="20"/>
              </w:rPr>
              <w:t>Internal Server Error</w:t>
            </w:r>
          </w:p>
        </w:tc>
      </w:tr>
      <w:tr w:rsidR="000A1E54" w14:paraId="4F3BBE18"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BA5B2" w14:textId="77777777" w:rsidR="008B744D" w:rsidRDefault="008B744D" w:rsidP="004E34C3">
            <w:pPr>
              <w:jc w:val="left"/>
              <w:rPr>
                <w:szCs w:val="20"/>
              </w:rPr>
            </w:pPr>
            <w:r>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06D9C" w14:textId="77777777" w:rsidR="008B744D" w:rsidRDefault="008B744D" w:rsidP="004E34C3">
            <w:pPr>
              <w:jc w:val="left"/>
              <w:rPr>
                <w:szCs w:val="20"/>
              </w:rPr>
            </w:pPr>
            <w:r>
              <w:rPr>
                <w:szCs w:val="20"/>
              </w:rPr>
              <w:t>401</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A9F29B" w14:textId="77777777" w:rsidR="008B744D" w:rsidRDefault="008B744D" w:rsidP="004E34C3">
            <w:pPr>
              <w:spacing w:after="160" w:line="256" w:lineRule="auto"/>
              <w:jc w:val="left"/>
              <w:rPr>
                <w:szCs w:val="20"/>
              </w:rPr>
            </w:pPr>
            <w:r>
              <w:rPr>
                <w:szCs w:val="20"/>
              </w:rPr>
              <w:t>Unauthorized User</w:t>
            </w:r>
          </w:p>
          <w:p w14:paraId="37CD04BE" w14:textId="6940863D" w:rsidR="008B744D" w:rsidRDefault="00C658A5" w:rsidP="004E34C3">
            <w:pPr>
              <w:spacing w:after="160" w:line="256" w:lineRule="auto"/>
              <w:jc w:val="left"/>
              <w:rPr>
                <w:szCs w:val="20"/>
              </w:rPr>
            </w:pPr>
            <w:r>
              <w:rPr>
                <w:szCs w:val="20"/>
              </w:rPr>
              <w:t>Header Token could be missing</w:t>
            </w:r>
          </w:p>
        </w:tc>
      </w:tr>
      <w:tr w:rsidR="000A1E54" w14:paraId="57C22606" w14:textId="77777777" w:rsidTr="00B86A4B">
        <w:tc>
          <w:tcPr>
            <w:tcW w:w="10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F88D17" w14:textId="77777777" w:rsidR="008B744D" w:rsidRDefault="008B744D" w:rsidP="004E34C3">
            <w:pPr>
              <w:jc w:val="left"/>
              <w:rPr>
                <w:szCs w:val="20"/>
              </w:rPr>
            </w:pPr>
            <w:r>
              <w:rPr>
                <w:szCs w:val="20"/>
              </w:rPr>
              <w:t>400</w:t>
            </w:r>
          </w:p>
        </w:tc>
        <w:tc>
          <w:tcPr>
            <w:tcW w:w="10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9742F" w14:textId="77777777" w:rsidR="008B744D" w:rsidRDefault="008B744D" w:rsidP="004E34C3">
            <w:pPr>
              <w:jc w:val="left"/>
              <w:rPr>
                <w:szCs w:val="20"/>
              </w:rPr>
            </w:pPr>
            <w:r>
              <w:rPr>
                <w:szCs w:val="20"/>
              </w:rPr>
              <w:t>400</w:t>
            </w:r>
          </w:p>
        </w:tc>
        <w:tc>
          <w:tcPr>
            <w:tcW w:w="28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FB1E31" w14:textId="77777777" w:rsidR="008B744D" w:rsidRDefault="008B744D" w:rsidP="004E34C3">
            <w:pPr>
              <w:spacing w:after="160" w:line="256" w:lineRule="auto"/>
              <w:jc w:val="left"/>
              <w:rPr>
                <w:szCs w:val="20"/>
              </w:rPr>
            </w:pPr>
            <w:r>
              <w:rPr>
                <w:szCs w:val="20"/>
              </w:rPr>
              <w:t>Bad request</w:t>
            </w:r>
          </w:p>
        </w:tc>
      </w:tr>
    </w:tbl>
    <w:p w14:paraId="14D89BA6" w14:textId="6831C198" w:rsidR="008B744D" w:rsidRPr="000A7F9E" w:rsidRDefault="008B744D" w:rsidP="001D5D79">
      <w:pPr>
        <w:pStyle w:val="Heading3"/>
        <w:rPr>
          <w:szCs w:val="20"/>
        </w:rPr>
      </w:pPr>
      <w:r w:rsidRPr="000A7F9E">
        <w:t>Sample Response</w:t>
      </w:r>
      <w:r w:rsidRPr="000A7F9E">
        <w:rPr>
          <w:szCs w:val="20"/>
        </w:rPr>
        <w:t xml:space="preserve"> </w:t>
      </w:r>
    </w:p>
    <w:p w14:paraId="54D7F8BC" w14:textId="77777777" w:rsidR="008B744D" w:rsidRPr="000A7F9E" w:rsidRDefault="008B744D" w:rsidP="008B744D">
      <w:pPr>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Rule saved successfully with ID: R232</w:t>
      </w:r>
    </w:p>
    <w:p w14:paraId="749491DA" w14:textId="77777777" w:rsidR="001D5D79" w:rsidRDefault="001D5D79" w:rsidP="00D96554">
      <w:pPr>
        <w:pStyle w:val="Heading2"/>
        <w:sectPr w:rsidR="001D5D79" w:rsidSect="001D5D79">
          <w:type w:val="continuous"/>
          <w:pgSz w:w="12240" w:h="20160" w:code="5"/>
          <w:pgMar w:top="1440" w:right="1440" w:bottom="1440" w:left="1440" w:header="720" w:footer="720" w:gutter="0"/>
          <w:cols w:space="720"/>
        </w:sectPr>
      </w:pPr>
    </w:p>
    <w:p w14:paraId="38C0B511" w14:textId="0F30B4B7" w:rsidR="008B744D" w:rsidRDefault="008B744D" w:rsidP="00D96554">
      <w:pPr>
        <w:pStyle w:val="Heading2"/>
        <w:rPr>
          <w:rFonts w:cs="Times New Roman"/>
          <w:lang w:val="en-GB"/>
        </w:rPr>
      </w:pPr>
      <w:bookmarkStart w:id="55" w:name="_Toc220593297"/>
      <w:r>
        <w:lastRenderedPageBreak/>
        <w:t xml:space="preserve">GET </w:t>
      </w:r>
      <w:r w:rsidR="00AA6702">
        <w:t>-</w:t>
      </w:r>
      <w:r>
        <w:t xml:space="preserve">  </w:t>
      </w:r>
      <w:r>
        <w:rPr>
          <w:lang w:val="en-GB"/>
        </w:rPr>
        <w:t>Fetch Rules</w:t>
      </w:r>
      <w:bookmarkEnd w:id="55"/>
    </w:p>
    <w:p w14:paraId="194B2F88" w14:textId="77777777" w:rsidR="008B744D" w:rsidRDefault="008B744D" w:rsidP="008B744D">
      <w:pPr>
        <w:jc w:val="left"/>
        <w:rPr>
          <w:rFonts w:eastAsia="Calibri" w:cs="Arial"/>
          <w:bCs/>
          <w:kern w:val="0"/>
          <w:szCs w:val="20"/>
          <w14:ligatures w14:val="none"/>
        </w:rPr>
      </w:pPr>
      <w:r>
        <w:rPr>
          <w:rFonts w:eastAsia="Calibri" w:cs="Arial"/>
          <w:bCs/>
          <w:kern w:val="0"/>
          <w:szCs w:val="20"/>
          <w14:ligatures w14:val="none"/>
        </w:rPr>
        <w:t>The Fetch Rules API can be used to retrieve a list of rules with limit and offset parameters. Users can search for specific rule information using the keywords parameter to fetch details for a particular rule ID.</w:t>
      </w:r>
    </w:p>
    <w:p w14:paraId="73D0ACDB" w14:textId="77777777" w:rsidR="008B744D" w:rsidRDefault="008B744D" w:rsidP="008B744D">
      <w:pPr>
        <w:spacing w:after="0"/>
        <w:jc w:val="left"/>
        <w:rPr>
          <w:rFonts w:eastAsia="Calibri" w:cs="Arial"/>
          <w:bCs/>
          <w:kern w:val="0"/>
          <w:szCs w:val="20"/>
          <w14:ligatures w14:val="none"/>
        </w:rPr>
        <w:sectPr w:rsidR="008B744D" w:rsidSect="001D5D79">
          <w:pgSz w:w="12240" w:h="20160" w:code="5"/>
          <w:pgMar w:top="1440" w:right="1440" w:bottom="1440" w:left="1440" w:header="720" w:footer="720" w:gutter="0"/>
          <w:cols w:space="720"/>
        </w:sectPr>
      </w:pP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2D03E0" w14:paraId="270A1FC2"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8437CF" w14:textId="77777777" w:rsidR="008B744D" w:rsidRDefault="008B744D" w:rsidP="004E34C3">
            <w:pPr>
              <w:jc w:val="left"/>
              <w:rPr>
                <w:szCs w:val="20"/>
              </w:rPr>
            </w:pPr>
            <w:r>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5DC98F" w14:textId="0972AB6D" w:rsidR="008B744D" w:rsidRDefault="008B744D" w:rsidP="004E34C3">
            <w:pPr>
              <w:jc w:val="left"/>
              <w:rPr>
                <w:szCs w:val="20"/>
              </w:rPr>
            </w:pPr>
            <w:r>
              <w:rPr>
                <w:szCs w:val="20"/>
              </w:rPr>
              <w:t>HTTPS</w:t>
            </w:r>
          </w:p>
        </w:tc>
      </w:tr>
      <w:tr w:rsidR="002D03E0" w14:paraId="29B441AF"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7120C7" w14:textId="21B49ACA" w:rsidR="008B744D" w:rsidRDefault="00C658A5" w:rsidP="004E34C3">
            <w:pPr>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3612F" w14:textId="14D0AB62" w:rsidR="008B744D" w:rsidRDefault="006C1CA2" w:rsidP="004E34C3">
            <w:pPr>
              <w:jc w:val="left"/>
              <w:rPr>
                <w:szCs w:val="20"/>
              </w:rPr>
            </w:pPr>
            <w:hyperlink r:id="rId55" w:history="1">
              <w:r w:rsidRPr="00935191">
                <w:rPr>
                  <w:rStyle w:val="Hyperlink"/>
                  <w:szCs w:val="20"/>
                </w:rPr>
                <w:t>https://ixts-dev-apim.azure-api.net/bom-management-api/v1/rules/search</w:t>
              </w:r>
            </w:hyperlink>
            <w:r>
              <w:rPr>
                <w:szCs w:val="20"/>
              </w:rPr>
              <w:t xml:space="preserve"> </w:t>
            </w:r>
          </w:p>
        </w:tc>
      </w:tr>
      <w:tr w:rsidR="002D03E0" w14:paraId="31B9F50A"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348A8ED" w14:textId="77777777" w:rsidR="008B744D" w:rsidRDefault="008B744D" w:rsidP="004E34C3">
            <w:pPr>
              <w:jc w:val="left"/>
              <w:rPr>
                <w:szCs w:val="20"/>
              </w:rPr>
            </w:pPr>
            <w:r>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5311D" w14:textId="77777777" w:rsidR="008B744D" w:rsidRDefault="008B744D" w:rsidP="004E34C3">
            <w:pPr>
              <w:jc w:val="left"/>
              <w:rPr>
                <w:szCs w:val="20"/>
              </w:rPr>
            </w:pPr>
            <w:r>
              <w:rPr>
                <w:szCs w:val="20"/>
              </w:rPr>
              <w:t>GET</w:t>
            </w:r>
          </w:p>
        </w:tc>
      </w:tr>
      <w:tr w:rsidR="002D03E0" w14:paraId="11BFF8EE"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5FA4066" w14:textId="77777777" w:rsidR="008B744D" w:rsidRDefault="008B744D" w:rsidP="004E34C3">
            <w:pPr>
              <w:jc w:val="left"/>
              <w:rPr>
                <w:szCs w:val="20"/>
              </w:rPr>
            </w:pPr>
            <w:r>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552A3" w14:textId="77777777" w:rsidR="008B744D" w:rsidRDefault="008B744D" w:rsidP="004E34C3">
            <w:pPr>
              <w:jc w:val="left"/>
              <w:rPr>
                <w:szCs w:val="20"/>
              </w:rPr>
            </w:pPr>
            <w:r>
              <w:rPr>
                <w:szCs w:val="20"/>
              </w:rPr>
              <w:t>application/json</w:t>
            </w:r>
          </w:p>
        </w:tc>
      </w:tr>
      <w:tr w:rsidR="002D03E0" w14:paraId="4CCD9F95"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BD8167" w14:textId="77777777" w:rsidR="008B744D" w:rsidRDefault="008B744D" w:rsidP="004E34C3">
            <w:pPr>
              <w:jc w:val="left"/>
              <w:rPr>
                <w:szCs w:val="20"/>
              </w:rPr>
            </w:pPr>
            <w:r>
              <w:rPr>
                <w:szCs w:val="20"/>
              </w:rPr>
              <w:t>Query Parameter</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A1612" w14:textId="77777777" w:rsidR="008B744D" w:rsidRDefault="008B744D" w:rsidP="004E34C3">
            <w:pPr>
              <w:jc w:val="left"/>
              <w:rPr>
                <w:szCs w:val="20"/>
              </w:rPr>
            </w:pPr>
            <w:r>
              <w:rPr>
                <w:szCs w:val="20"/>
              </w:rPr>
              <w:t>offset, limits, keywords(optional)</w:t>
            </w:r>
          </w:p>
        </w:tc>
      </w:tr>
    </w:tbl>
    <w:p w14:paraId="6F3D6463" w14:textId="548E97B5" w:rsidR="008B744D" w:rsidRDefault="004A066F" w:rsidP="004A066F">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5C33DA01"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F896BE3" w14:textId="77777777" w:rsidR="008B744D" w:rsidRDefault="008B744D" w:rsidP="004E34C3">
            <w:pPr>
              <w:jc w:val="left"/>
              <w:rPr>
                <w:szCs w:val="20"/>
              </w:rPr>
            </w:pPr>
            <w:r>
              <w:rPr>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5FCF340" w14:textId="77777777" w:rsidR="008B744D" w:rsidRDefault="008B744D" w:rsidP="004E34C3">
            <w:pPr>
              <w:jc w:val="left"/>
              <w:rPr>
                <w:szCs w:val="20"/>
              </w:rPr>
            </w:pPr>
            <w:r>
              <w:rPr>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0CCDF7" w14:textId="77777777" w:rsidR="008B744D" w:rsidRDefault="008B744D" w:rsidP="004E34C3">
            <w:pPr>
              <w:jc w:val="left"/>
              <w:rPr>
                <w:szCs w:val="20"/>
              </w:rPr>
            </w:pPr>
            <w:r>
              <w:rPr>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A467643" w14:textId="77777777" w:rsidR="008B744D" w:rsidRDefault="008B744D" w:rsidP="004E34C3">
            <w:pPr>
              <w:jc w:val="left"/>
              <w:rPr>
                <w:szCs w:val="20"/>
              </w:rPr>
            </w:pPr>
            <w:r>
              <w:rPr>
                <w:szCs w:val="20"/>
              </w:rPr>
              <w:t>Type</w:t>
            </w:r>
          </w:p>
        </w:tc>
      </w:tr>
      <w:tr w:rsidR="00043F75" w14:paraId="542B9DD6"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3F4742" w14:textId="77777777" w:rsidR="008B744D" w:rsidRDefault="008B744D" w:rsidP="004E34C3">
            <w:pPr>
              <w:jc w:val="left"/>
              <w:rPr>
                <w:szCs w:val="20"/>
              </w:rPr>
            </w:pPr>
            <w:r>
              <w:rPr>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9D8239" w14:textId="77777777" w:rsidR="008B744D" w:rsidRDefault="008B744D" w:rsidP="004E34C3">
            <w:pPr>
              <w:jc w:val="left"/>
              <w:rPr>
                <w:szCs w:val="20"/>
              </w:rPr>
            </w:pPr>
            <w:r>
              <w:rPr>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996FA"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41DF98" w14:textId="77777777" w:rsidR="008B744D" w:rsidRDefault="008B744D" w:rsidP="004E34C3">
            <w:pPr>
              <w:jc w:val="left"/>
              <w:rPr>
                <w:szCs w:val="20"/>
              </w:rPr>
            </w:pPr>
            <w:r>
              <w:rPr>
                <w:szCs w:val="20"/>
              </w:rPr>
              <w:t>String</w:t>
            </w:r>
          </w:p>
        </w:tc>
      </w:tr>
      <w:tr w:rsidR="00043F75" w14:paraId="2E4829A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30FDB" w14:textId="77777777" w:rsidR="008B744D" w:rsidRDefault="008B744D" w:rsidP="004E34C3">
            <w:pPr>
              <w:jc w:val="left"/>
              <w:rPr>
                <w:szCs w:val="20"/>
              </w:rPr>
            </w:pPr>
            <w:r>
              <w:rPr>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41ABB" w14:textId="77777777" w:rsidR="008B744D" w:rsidRDefault="008B744D" w:rsidP="004E34C3">
            <w:pPr>
              <w:jc w:val="left"/>
              <w:rPr>
                <w:szCs w:val="20"/>
              </w:rPr>
            </w:pPr>
            <w:r>
              <w:rPr>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D22710"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317452" w14:textId="77777777" w:rsidR="008B744D" w:rsidRDefault="008B744D" w:rsidP="004E34C3">
            <w:pPr>
              <w:jc w:val="left"/>
              <w:rPr>
                <w:szCs w:val="20"/>
              </w:rPr>
            </w:pPr>
            <w:r>
              <w:rPr>
                <w:szCs w:val="20"/>
              </w:rPr>
              <w:t>String</w:t>
            </w:r>
          </w:p>
        </w:tc>
      </w:tr>
      <w:tr w:rsidR="00043F75" w14:paraId="3B85F67B"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2F0E5" w14:textId="77777777" w:rsidR="008B744D" w:rsidRDefault="008B744D" w:rsidP="004E34C3">
            <w:pPr>
              <w:jc w:val="left"/>
              <w:rPr>
                <w:szCs w:val="20"/>
              </w:rPr>
            </w:pPr>
            <w:r>
              <w:rPr>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03305" w14:textId="77777777" w:rsidR="008B744D" w:rsidRDefault="008B744D" w:rsidP="004E34C3">
            <w:pPr>
              <w:jc w:val="left"/>
              <w:rPr>
                <w:szCs w:val="20"/>
              </w:rPr>
            </w:pPr>
            <w:r>
              <w:rPr>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218A4"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80C8A" w14:textId="77777777" w:rsidR="008B744D" w:rsidRDefault="008B744D" w:rsidP="004E34C3">
            <w:pPr>
              <w:jc w:val="left"/>
              <w:rPr>
                <w:szCs w:val="20"/>
              </w:rPr>
            </w:pPr>
            <w:r>
              <w:rPr>
                <w:szCs w:val="20"/>
              </w:rPr>
              <w:t>String</w:t>
            </w:r>
          </w:p>
        </w:tc>
      </w:tr>
    </w:tbl>
    <w:p w14:paraId="1D4D9956" w14:textId="3EBEEB33" w:rsidR="008B744D" w:rsidRDefault="004A066F"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501CE8EB" w14:textId="437ADDFB" w:rsidR="008B744D" w:rsidRDefault="00440038" w:rsidP="00440038">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3"/>
        <w:gridCol w:w="5929"/>
        <w:gridCol w:w="1408"/>
      </w:tblGrid>
      <w:tr w:rsidR="002D03E0" w14:paraId="1D090FAD"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3DF0708" w14:textId="77777777" w:rsidR="008B744D" w:rsidRDefault="008B744D" w:rsidP="004E34C3">
            <w:pPr>
              <w:jc w:val="left"/>
              <w:rPr>
                <w:szCs w:val="20"/>
              </w:rPr>
            </w:pPr>
            <w:r>
              <w:rPr>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1D829D" w14:textId="77777777" w:rsidR="008B744D" w:rsidRDefault="008B744D" w:rsidP="004E34C3">
            <w:pPr>
              <w:jc w:val="left"/>
              <w:rPr>
                <w:szCs w:val="20"/>
              </w:rPr>
            </w:pPr>
            <w:r>
              <w:rPr>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D28B086" w14:textId="77777777" w:rsidR="008B744D" w:rsidRDefault="008B744D" w:rsidP="004E34C3">
            <w:pPr>
              <w:jc w:val="left"/>
              <w:rPr>
                <w:szCs w:val="20"/>
              </w:rPr>
            </w:pPr>
            <w:r>
              <w:rPr>
                <w:szCs w:val="20"/>
              </w:rPr>
              <w:t>Type</w:t>
            </w:r>
          </w:p>
        </w:tc>
      </w:tr>
      <w:tr w:rsidR="00043F75" w14:paraId="70B36E48"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B1139" w14:textId="77777777" w:rsidR="008B744D" w:rsidRDefault="008B744D" w:rsidP="004E34C3">
            <w:pPr>
              <w:jc w:val="left"/>
              <w:rPr>
                <w:szCs w:val="20"/>
              </w:rPr>
            </w:pPr>
            <w:r>
              <w:rPr>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C0AC72" w14:textId="77777777" w:rsidR="008B744D" w:rsidRDefault="008B744D" w:rsidP="004E34C3">
            <w:pPr>
              <w:jc w:val="left"/>
              <w:rPr>
                <w:szCs w:val="20"/>
              </w:rPr>
            </w:pPr>
            <w:r>
              <w:rPr>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46B40" w14:textId="77777777" w:rsidR="008B744D" w:rsidRDefault="008B744D" w:rsidP="004E34C3">
            <w:pPr>
              <w:jc w:val="left"/>
              <w:rPr>
                <w:szCs w:val="20"/>
              </w:rPr>
            </w:pPr>
            <w:r>
              <w:rPr>
                <w:szCs w:val="20"/>
              </w:rPr>
              <w:t>String</w:t>
            </w:r>
          </w:p>
        </w:tc>
      </w:tr>
      <w:tr w:rsidR="00043F75" w14:paraId="5BCB661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ABFE9" w14:textId="77777777" w:rsidR="008B744D" w:rsidRDefault="008B744D" w:rsidP="004E34C3">
            <w:pPr>
              <w:jc w:val="left"/>
              <w:rPr>
                <w:szCs w:val="20"/>
              </w:rPr>
            </w:pPr>
            <w:r>
              <w:rPr>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11BF3" w14:textId="77777777" w:rsidR="008B744D" w:rsidRDefault="008B744D" w:rsidP="004E34C3">
            <w:pPr>
              <w:jc w:val="left"/>
              <w:rPr>
                <w:szCs w:val="20"/>
              </w:rPr>
            </w:pPr>
            <w:r>
              <w:rPr>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59E5A2" w14:textId="77777777" w:rsidR="008B744D" w:rsidRDefault="008B744D" w:rsidP="004E34C3">
            <w:pPr>
              <w:jc w:val="left"/>
              <w:rPr>
                <w:szCs w:val="20"/>
              </w:rPr>
            </w:pPr>
            <w:r>
              <w:rPr>
                <w:szCs w:val="20"/>
              </w:rPr>
              <w:t>String</w:t>
            </w:r>
          </w:p>
        </w:tc>
      </w:tr>
      <w:tr w:rsidR="00043F75" w14:paraId="053939D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7B8CD" w14:textId="77777777" w:rsidR="008B744D" w:rsidRDefault="008B744D" w:rsidP="004E34C3">
            <w:pPr>
              <w:jc w:val="left"/>
              <w:rPr>
                <w:szCs w:val="20"/>
              </w:rPr>
            </w:pPr>
            <w:r>
              <w:rPr>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195868" w14:textId="77777777" w:rsidR="008B744D" w:rsidRDefault="008B744D" w:rsidP="004E34C3">
            <w:pPr>
              <w:jc w:val="left"/>
              <w:rPr>
                <w:szCs w:val="20"/>
              </w:rPr>
            </w:pPr>
            <w:r>
              <w:rPr>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614FA4" w14:textId="77777777" w:rsidR="008B744D" w:rsidRDefault="008B744D" w:rsidP="004E34C3">
            <w:pPr>
              <w:jc w:val="left"/>
              <w:rPr>
                <w:szCs w:val="20"/>
              </w:rPr>
            </w:pPr>
            <w:r>
              <w:rPr>
                <w:szCs w:val="20"/>
              </w:rPr>
              <w:t>Datetime</w:t>
            </w:r>
          </w:p>
        </w:tc>
      </w:tr>
      <w:tr w:rsidR="00043F75" w14:paraId="71E0052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BEEB3" w14:textId="77777777" w:rsidR="008B744D" w:rsidRDefault="008B744D" w:rsidP="004E34C3">
            <w:pPr>
              <w:jc w:val="left"/>
              <w:rPr>
                <w:szCs w:val="20"/>
              </w:rPr>
            </w:pPr>
            <w:r>
              <w:rPr>
                <w:szCs w:val="20"/>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B138D1" w14:textId="77777777" w:rsidR="008B744D" w:rsidRDefault="008B744D" w:rsidP="004E34C3">
            <w:pPr>
              <w:jc w:val="left"/>
              <w:rPr>
                <w:szCs w:val="20"/>
              </w:rPr>
            </w:pPr>
            <w:r>
              <w:rPr>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DDAA6E" w14:textId="77777777" w:rsidR="008B744D" w:rsidRDefault="008B744D" w:rsidP="004E34C3">
            <w:pPr>
              <w:jc w:val="left"/>
              <w:rPr>
                <w:szCs w:val="20"/>
              </w:rPr>
            </w:pPr>
            <w:r>
              <w:rPr>
                <w:szCs w:val="20"/>
              </w:rPr>
              <w:t>Bytes</w:t>
            </w:r>
          </w:p>
        </w:tc>
      </w:tr>
    </w:tbl>
    <w:p w14:paraId="667EF54E" w14:textId="391502BA" w:rsidR="007D4566" w:rsidRDefault="00440038" w:rsidP="00440038">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1"/>
        <w:gridCol w:w="7759"/>
      </w:tblGrid>
      <w:tr w:rsidR="00165D1B" w14:paraId="55D02712"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0CF9722" w14:textId="77777777" w:rsidR="008B744D" w:rsidRPr="00440038" w:rsidRDefault="008B744D" w:rsidP="004E34C3">
            <w:pPr>
              <w:jc w:val="left"/>
              <w:rPr>
                <w:bCs/>
                <w:color w:val="000000" w:themeColor="text1"/>
                <w:szCs w:val="20"/>
              </w:rPr>
            </w:pPr>
            <w:r w:rsidRPr="00440038">
              <w:rPr>
                <w:bCs/>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E5B7FD" w14:textId="77777777" w:rsidR="008B744D" w:rsidRPr="00440038" w:rsidRDefault="008B744D" w:rsidP="004E34C3">
            <w:pPr>
              <w:jc w:val="left"/>
              <w:rPr>
                <w:bCs/>
                <w:color w:val="000000" w:themeColor="text1"/>
                <w:szCs w:val="20"/>
              </w:rPr>
            </w:pPr>
            <w:r w:rsidRPr="00440038">
              <w:rPr>
                <w:bCs/>
                <w:color w:val="000000" w:themeColor="text1"/>
                <w:szCs w:val="20"/>
              </w:rPr>
              <w:t>Result Description</w:t>
            </w:r>
          </w:p>
        </w:tc>
      </w:tr>
      <w:tr w:rsidR="00043F75" w14:paraId="5A517546"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7C64A" w14:textId="77777777" w:rsidR="008B744D" w:rsidRDefault="008B744D" w:rsidP="004E34C3">
            <w:pPr>
              <w:jc w:val="left"/>
              <w:rPr>
                <w:szCs w:val="20"/>
              </w:rPr>
            </w:pPr>
            <w:r>
              <w:rPr>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FEDC2C" w14:textId="57F1604D"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1C405822" w14:textId="7000DFD5" w:rsidR="00440038" w:rsidRDefault="00440038" w:rsidP="00440038">
      <w:pPr>
        <w:pStyle w:val="Heading3"/>
        <w:sectPr w:rsidR="00440038" w:rsidSect="001D5D79">
          <w:type w:val="continuous"/>
          <w:pgSz w:w="12240" w:h="20160" w:code="5"/>
          <w:pgMar w:top="1440" w:right="1440" w:bottom="1440" w:left="1440" w:header="720" w:footer="720" w:gutter="0"/>
          <w:cols w:space="72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0"/>
        <w:gridCol w:w="1395"/>
        <w:gridCol w:w="6365"/>
      </w:tblGrid>
      <w:tr w:rsidR="002D03E0" w14:paraId="37726E80"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C47F830" w14:textId="77777777" w:rsidR="008B744D" w:rsidRDefault="008B744D" w:rsidP="004E34C3">
            <w:pPr>
              <w:jc w:val="left"/>
              <w:rPr>
                <w:szCs w:val="20"/>
              </w:rPr>
            </w:pPr>
            <w:r>
              <w:rPr>
                <w:szCs w:val="20"/>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0093676" w14:textId="77777777" w:rsidR="008B744D" w:rsidRDefault="008B744D" w:rsidP="004E34C3">
            <w:pPr>
              <w:jc w:val="left"/>
              <w:rPr>
                <w:szCs w:val="20"/>
              </w:rPr>
            </w:pPr>
            <w:r>
              <w:rPr>
                <w:szCs w:val="20"/>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7B0B6F" w14:textId="77777777" w:rsidR="008B744D" w:rsidRDefault="008B744D" w:rsidP="004E34C3">
            <w:pPr>
              <w:jc w:val="left"/>
              <w:rPr>
                <w:szCs w:val="20"/>
              </w:rPr>
            </w:pPr>
            <w:r>
              <w:rPr>
                <w:szCs w:val="20"/>
              </w:rPr>
              <w:t>Error Description</w:t>
            </w:r>
          </w:p>
        </w:tc>
      </w:tr>
      <w:tr w:rsidR="000A1E54" w14:paraId="7E6A94A0"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601C9" w14:textId="77777777" w:rsidR="008B744D" w:rsidRDefault="008B744D" w:rsidP="004E34C3">
            <w:pPr>
              <w:jc w:val="left"/>
              <w:rPr>
                <w:szCs w:val="20"/>
              </w:rPr>
            </w:pPr>
            <w:r>
              <w:rPr>
                <w:szCs w:val="20"/>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F5B54" w14:textId="77777777" w:rsidR="008B744D" w:rsidRDefault="008B744D" w:rsidP="004E34C3">
            <w:pPr>
              <w:jc w:val="left"/>
              <w:rPr>
                <w:szCs w:val="20"/>
              </w:rPr>
            </w:pPr>
            <w:r>
              <w:rPr>
                <w:szCs w:val="20"/>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F8128" w14:textId="77777777" w:rsidR="008B744D" w:rsidRDefault="008B744D" w:rsidP="004E34C3">
            <w:pPr>
              <w:jc w:val="left"/>
              <w:rPr>
                <w:szCs w:val="20"/>
              </w:rPr>
            </w:pPr>
            <w:r>
              <w:rPr>
                <w:szCs w:val="20"/>
              </w:rPr>
              <w:t>Internal Server Error</w:t>
            </w:r>
          </w:p>
        </w:tc>
      </w:tr>
      <w:tr w:rsidR="000A1E54" w14:paraId="15A5BC1F"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4A7B3" w14:textId="77777777" w:rsidR="008B744D" w:rsidRDefault="008B744D" w:rsidP="004E34C3">
            <w:pPr>
              <w:jc w:val="left"/>
              <w:rPr>
                <w:szCs w:val="20"/>
              </w:rPr>
            </w:pPr>
            <w:r>
              <w:rPr>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325551" w14:textId="77777777" w:rsidR="008B744D" w:rsidRDefault="008B744D" w:rsidP="004E34C3">
            <w:pPr>
              <w:jc w:val="left"/>
              <w:rPr>
                <w:szCs w:val="20"/>
              </w:rPr>
            </w:pPr>
            <w:r>
              <w:rPr>
                <w:szCs w:val="20"/>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FFF5B7" w14:textId="77777777" w:rsidR="008B744D" w:rsidRDefault="008B744D" w:rsidP="004E34C3">
            <w:pPr>
              <w:spacing w:after="160" w:line="256" w:lineRule="auto"/>
              <w:jc w:val="left"/>
              <w:rPr>
                <w:szCs w:val="20"/>
              </w:rPr>
            </w:pPr>
            <w:r>
              <w:rPr>
                <w:szCs w:val="20"/>
              </w:rPr>
              <w:t>Unauthorized User</w:t>
            </w:r>
          </w:p>
          <w:p w14:paraId="25825FE6" w14:textId="779FDECC" w:rsidR="008B744D" w:rsidRDefault="00C658A5" w:rsidP="004E34C3">
            <w:pPr>
              <w:spacing w:after="160" w:line="256" w:lineRule="auto"/>
              <w:jc w:val="left"/>
              <w:rPr>
                <w:szCs w:val="20"/>
              </w:rPr>
            </w:pPr>
            <w:r>
              <w:rPr>
                <w:szCs w:val="20"/>
              </w:rPr>
              <w:t>Header Token could be missing</w:t>
            </w:r>
          </w:p>
        </w:tc>
      </w:tr>
      <w:tr w:rsidR="000A1E54" w14:paraId="58BAC499"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EA245" w14:textId="77777777" w:rsidR="008B744D" w:rsidRDefault="008B744D" w:rsidP="004E34C3">
            <w:pPr>
              <w:jc w:val="left"/>
              <w:rPr>
                <w:szCs w:val="20"/>
              </w:rPr>
            </w:pPr>
            <w:r>
              <w:rPr>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3DC9A" w14:textId="77777777" w:rsidR="008B744D" w:rsidRDefault="008B744D" w:rsidP="004E34C3">
            <w:pPr>
              <w:jc w:val="left"/>
              <w:rPr>
                <w:szCs w:val="20"/>
              </w:rPr>
            </w:pPr>
            <w:r>
              <w:rPr>
                <w:szCs w:val="20"/>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2C7E0" w14:textId="77777777" w:rsidR="008B744D" w:rsidRDefault="008B744D" w:rsidP="004E34C3">
            <w:pPr>
              <w:spacing w:after="160" w:line="256" w:lineRule="auto"/>
              <w:jc w:val="left"/>
              <w:rPr>
                <w:szCs w:val="20"/>
              </w:rPr>
            </w:pPr>
            <w:r>
              <w:rPr>
                <w:szCs w:val="20"/>
              </w:rPr>
              <w:t>Bad request</w:t>
            </w:r>
          </w:p>
        </w:tc>
      </w:tr>
    </w:tbl>
    <w:p w14:paraId="13CF83F0" w14:textId="517E3A49" w:rsidR="008B744D" w:rsidRPr="005866D3" w:rsidRDefault="005866D3" w:rsidP="00440038">
      <w:pPr>
        <w:pStyle w:val="Heading3"/>
      </w:pPr>
      <w:r w:rsidRPr="005866D3">
        <w:t>Sample JSON Response</w:t>
      </w:r>
    </w:p>
    <w:p w14:paraId="1B351F94" w14:textId="491B06DB" w:rsidR="005866D3" w:rsidRPr="000A7F9E" w:rsidRDefault="00B86A4B" w:rsidP="005866D3">
      <w:pPr>
        <w:spacing w:after="0"/>
        <w:jc w:val="left"/>
        <w:rPr>
          <w:rFonts w:ascii="Consolas" w:eastAsia="Calibri" w:hAnsi="Consolas" w:cs="Arial"/>
          <w:bCs/>
          <w:kern w:val="0"/>
          <w:szCs w:val="20"/>
          <w14:ligatures w14:val="none"/>
        </w:rPr>
      </w:pPr>
      <w:r w:rsidRPr="00B86A4B">
        <w:rPr>
          <w:rFonts w:ascii="Consolas" w:eastAsia="Calibri" w:hAnsi="Consolas" w:cs="Arial"/>
          <w:bCs/>
          <w:kern w:val="0"/>
          <w:szCs w:val="20"/>
          <w14:ligatures w14:val="none"/>
        </w:rPr>
        <w:t>{</w:t>
      </w:r>
    </w:p>
    <w:p w14:paraId="600920F1"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businessRules</w:t>
      </w:r>
      <w:proofErr w:type="spellEnd"/>
      <w:r w:rsidRPr="000A7F9E">
        <w:rPr>
          <w:rFonts w:ascii="Consolas" w:eastAsia="Calibri" w:hAnsi="Consolas" w:cs="Arial"/>
          <w:bCs/>
          <w:kern w:val="0"/>
          <w:szCs w:val="20"/>
          <w14:ligatures w14:val="none"/>
        </w:rPr>
        <w:t>": [</w:t>
      </w:r>
    </w:p>
    <w:p w14:paraId="5941B5E2" w14:textId="3F0D635C"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r w:rsidR="00B86A4B" w:rsidRPr="00B86A4B">
        <w:rPr>
          <w:rFonts w:ascii="Consolas" w:eastAsia="Calibri" w:hAnsi="Consolas" w:cs="Arial"/>
          <w:bCs/>
          <w:kern w:val="0"/>
          <w:szCs w:val="20"/>
          <w14:ligatures w14:val="none"/>
        </w:rPr>
        <w:t>{</w:t>
      </w:r>
    </w:p>
    <w:p w14:paraId="48EB945D"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"ruleId": "R232",</w:t>
      </w:r>
    </w:p>
    <w:p w14:paraId="10A797E4"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ruleType</w:t>
      </w:r>
      <w:proofErr w:type="spellEnd"/>
      <w:r w:rsidRPr="000A7F9E">
        <w:rPr>
          <w:rFonts w:ascii="Consolas" w:eastAsia="Calibri" w:hAnsi="Consolas" w:cs="Arial"/>
          <w:bCs/>
          <w:kern w:val="0"/>
          <w:szCs w:val="20"/>
          <w14:ligatures w14:val="none"/>
        </w:rPr>
        <w:t>": "SAP Rule ",</w:t>
      </w:r>
    </w:p>
    <w:p w14:paraId="087AD315"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"ruleName": "Upload test SAP classification Rule 2027",</w:t>
      </w:r>
    </w:p>
    <w:p w14:paraId="6B008A84"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subRuleName</w:t>
      </w:r>
      <w:proofErr w:type="spellEnd"/>
      <w:r w:rsidRPr="000A7F9E">
        <w:rPr>
          <w:rFonts w:ascii="Consolas" w:eastAsia="Calibri" w:hAnsi="Consolas" w:cs="Arial"/>
          <w:bCs/>
          <w:kern w:val="0"/>
          <w:szCs w:val="20"/>
          <w14:ligatures w14:val="none"/>
        </w:rPr>
        <w:t>": null,</w:t>
      </w:r>
    </w:p>
    <w:p w14:paraId="0ECEEB82"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ruleDescription</w:t>
      </w:r>
      <w:proofErr w:type="spellEnd"/>
      <w:r w:rsidRPr="000A7F9E">
        <w:rPr>
          <w:rFonts w:ascii="Consolas" w:eastAsia="Calibri" w:hAnsi="Consolas" w:cs="Arial"/>
          <w:bCs/>
          <w:kern w:val="0"/>
          <w:szCs w:val="20"/>
          <w14:ligatures w14:val="none"/>
        </w:rPr>
        <w:t>": "Testing SAP Rule for Packages",</w:t>
      </w:r>
    </w:p>
    <w:p w14:paraId="332D8FF4"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ruleJson</w:t>
      </w:r>
      <w:proofErr w:type="spellEnd"/>
      <w:r w:rsidRPr="000A7F9E">
        <w:rPr>
          <w:rFonts w:ascii="Consolas" w:eastAsia="Calibri" w:hAnsi="Consolas" w:cs="Arial"/>
          <w:bCs/>
          <w:kern w:val="0"/>
          <w:szCs w:val="20"/>
          <w14:ligatures w14:val="none"/>
        </w:rPr>
        <w:t>": null,</w:t>
      </w:r>
    </w:p>
    <w:p w14:paraId="75F8402E"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ruleVersion</w:t>
      </w:r>
      <w:proofErr w:type="spellEnd"/>
      <w:r w:rsidRPr="000A7F9E">
        <w:rPr>
          <w:rFonts w:ascii="Consolas" w:eastAsia="Calibri" w:hAnsi="Consolas" w:cs="Arial"/>
          <w:bCs/>
          <w:kern w:val="0"/>
          <w:szCs w:val="20"/>
          <w14:ligatures w14:val="none"/>
        </w:rPr>
        <w:t>": "V0.1",</w:t>
      </w:r>
    </w:p>
    <w:p w14:paraId="4FC31BEC"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ruleSequence</w:t>
      </w:r>
      <w:proofErr w:type="spellEnd"/>
      <w:r w:rsidRPr="000A7F9E">
        <w:rPr>
          <w:rFonts w:ascii="Consolas" w:eastAsia="Calibri" w:hAnsi="Consolas" w:cs="Arial"/>
          <w:bCs/>
          <w:kern w:val="0"/>
          <w:szCs w:val="20"/>
          <w14:ligatures w14:val="none"/>
        </w:rPr>
        <w:t>": null,</w:t>
      </w:r>
    </w:p>
    <w:p w14:paraId="0B130647"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"createdBy": null,</w:t>
      </w:r>
    </w:p>
    <w:p w14:paraId="73E48797"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proofErr w:type="spellStart"/>
      <w:r w:rsidRPr="000A7F9E">
        <w:rPr>
          <w:rFonts w:ascii="Consolas" w:eastAsia="Calibri" w:hAnsi="Consolas" w:cs="Arial"/>
          <w:bCs/>
          <w:kern w:val="0"/>
          <w:szCs w:val="20"/>
          <w14:ligatures w14:val="none"/>
        </w:rPr>
        <w:t>updatedBy</w:t>
      </w:r>
      <w:proofErr w:type="spellEnd"/>
      <w:r w:rsidRPr="000A7F9E">
        <w:rPr>
          <w:rFonts w:ascii="Consolas" w:eastAsia="Calibri" w:hAnsi="Consolas" w:cs="Arial"/>
          <w:bCs/>
          <w:kern w:val="0"/>
          <w:szCs w:val="20"/>
          <w14:ligatures w14:val="none"/>
        </w:rPr>
        <w:t>": null,</w:t>
      </w:r>
    </w:p>
    <w:p w14:paraId="213295BB"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"createdDate": "2025-05-27 14:57:58",</w:t>
      </w:r>
    </w:p>
    <w:p w14:paraId="2CA6F3BD"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"updatedDate": "2025-05-27 14:57:58",</w:t>
      </w:r>
    </w:p>
    <w:p w14:paraId="1BE1541B"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"active": true</w:t>
      </w:r>
    </w:p>
    <w:p w14:paraId="2E645D5C" w14:textId="2EA51A1B"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 xml:space="preserve">        </w:t>
      </w:r>
      <w:r w:rsidR="00B86A4B" w:rsidRPr="00B86A4B">
        <w:rPr>
          <w:rFonts w:ascii="Consolas" w:eastAsia="Calibri" w:hAnsi="Consolas" w:cs="Arial"/>
          <w:bCs/>
          <w:kern w:val="0"/>
          <w:szCs w:val="20"/>
          <w14:ligatures w14:val="none"/>
        </w:rPr>
        <w:t>}</w:t>
      </w:r>
    </w:p>
    <w:p w14:paraId="5B5E6C2F" w14:textId="77777777" w:rsidR="005866D3" w:rsidRPr="000A7F9E" w:rsidRDefault="005866D3" w:rsidP="005866D3">
      <w:pPr>
        <w:spacing w:after="0"/>
        <w:jc w:val="left"/>
        <w:rPr>
          <w:rFonts w:ascii="Consolas" w:eastAsia="Calibri" w:hAnsi="Consolas" w:cs="Arial"/>
          <w:bCs/>
          <w:kern w:val="0"/>
          <w:szCs w:val="20"/>
          <w14:ligatures w14:val="none"/>
        </w:rPr>
      </w:pPr>
      <w:r w:rsidRPr="000A7F9E">
        <w:rPr>
          <w:rFonts w:ascii="Consolas" w:eastAsia="Calibri" w:hAnsi="Consolas" w:cs="Arial"/>
          <w:bCs/>
          <w:kern w:val="0"/>
          <w:szCs w:val="20"/>
          <w14:ligatures w14:val="none"/>
        </w:rPr>
        <w:tab/>
        <w:t>]</w:t>
      </w:r>
    </w:p>
    <w:p w14:paraId="6C6C5551" w14:textId="10984B8B" w:rsidR="005866D3" w:rsidRPr="000A7F9E" w:rsidRDefault="00B86A4B" w:rsidP="005866D3">
      <w:pPr>
        <w:spacing w:after="0"/>
        <w:jc w:val="left"/>
        <w:rPr>
          <w:rFonts w:ascii="Consolas" w:eastAsia="Calibri" w:hAnsi="Consolas" w:cs="Arial"/>
          <w:bCs/>
          <w:kern w:val="0"/>
          <w:szCs w:val="20"/>
          <w14:ligatures w14:val="none"/>
        </w:rPr>
      </w:pPr>
      <w:r w:rsidRPr="00B86A4B">
        <w:rPr>
          <w:rFonts w:ascii="Consolas" w:eastAsia="Calibri" w:hAnsi="Consolas" w:cs="Arial"/>
          <w:bCs/>
          <w:kern w:val="0"/>
          <w:szCs w:val="20"/>
          <w14:ligatures w14:val="none"/>
        </w:rPr>
        <w:t>}</w:t>
      </w:r>
    </w:p>
    <w:p w14:paraId="1B055380" w14:textId="77777777" w:rsidR="008B744D" w:rsidRDefault="008B744D" w:rsidP="008B744D">
      <w:pPr>
        <w:jc w:val="left"/>
        <w:rPr>
          <w:rFonts w:eastAsia="Calibri" w:cs="Arial"/>
          <w:bCs/>
          <w:kern w:val="0"/>
          <w:szCs w:val="20"/>
          <w14:ligatures w14:val="none"/>
        </w:rPr>
      </w:pPr>
    </w:p>
    <w:p w14:paraId="366109A7" w14:textId="04F50F7F" w:rsidR="008B744D" w:rsidRDefault="008B744D" w:rsidP="008B744D">
      <w:pPr>
        <w:jc w:val="left"/>
        <w:rPr>
          <w:rFonts w:eastAsia="Calibri" w:cs="Arial"/>
          <w:bCs/>
          <w:kern w:val="0"/>
          <w:szCs w:val="20"/>
          <w14:ligatures w14:val="none"/>
        </w:rPr>
      </w:pPr>
    </w:p>
    <w:p w14:paraId="43BC0F54" w14:textId="77777777" w:rsidR="008B744D" w:rsidRDefault="008B744D" w:rsidP="00D96554">
      <w:pPr>
        <w:pStyle w:val="Heading2"/>
        <w:rPr>
          <w:rFonts w:cs="Times New Roman"/>
          <w:lang w:val="en-GB"/>
        </w:rPr>
      </w:pPr>
      <w:bookmarkStart w:id="56" w:name="_Toc220593298"/>
      <w:r>
        <w:rPr>
          <w:lang w:val="en-GB"/>
        </w:rPr>
        <w:lastRenderedPageBreak/>
        <w:t>PUT - Update Rule API</w:t>
      </w:r>
      <w:bookmarkEnd w:id="56"/>
    </w:p>
    <w:p w14:paraId="70D28A4E" w14:textId="77777777" w:rsidR="008B744D" w:rsidRDefault="008B744D" w:rsidP="008B744D">
      <w:pPr>
        <w:jc w:val="left"/>
        <w:rPr>
          <w:rFonts w:eastAsia="Calibri" w:cs="Arial"/>
          <w:bCs/>
          <w:kern w:val="0"/>
          <w:szCs w:val="20"/>
          <w14:ligatures w14:val="none"/>
        </w:rPr>
      </w:pPr>
      <w:r>
        <w:rPr>
          <w:rFonts w:eastAsia="Calibri" w:cs="Arial"/>
          <w:bCs/>
          <w:kern w:val="0"/>
          <w:szCs w:val="20"/>
          <w14:ligatures w14:val="none"/>
        </w:rPr>
        <w:t>Update Rule API allows users to utilize a JSON payload containing rule details. Users can update the details and trigger the API, resulting in the rule details being updated accordingly.</w:t>
      </w:r>
    </w:p>
    <w:p w14:paraId="174D369C" w14:textId="77777777" w:rsidR="008B744D" w:rsidRDefault="008B744D" w:rsidP="008B744D">
      <w:pPr>
        <w:spacing w:after="0"/>
        <w:jc w:val="left"/>
        <w:rPr>
          <w:rFonts w:eastAsia="Calibri" w:cs="Arial"/>
          <w:bCs/>
          <w:kern w:val="0"/>
          <w:szCs w:val="20"/>
          <w14:ligatures w14:val="none"/>
        </w:rPr>
        <w:sectPr w:rsidR="008B744D" w:rsidSect="001D5D79">
          <w:type w:val="continuous"/>
          <w:pgSz w:w="12240" w:h="20160" w:code="5"/>
          <w:pgMar w:top="1440" w:right="1440" w:bottom="1440" w:left="1440" w:header="720" w:footer="720" w:gutter="0"/>
          <w:cols w:space="720"/>
        </w:sectPr>
      </w:pP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2D03E0" w14:paraId="40D26DD5"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834CA0E" w14:textId="77777777" w:rsidR="008B744D" w:rsidRDefault="008B744D" w:rsidP="004E34C3">
            <w:pPr>
              <w:jc w:val="left"/>
              <w:rPr>
                <w:szCs w:val="20"/>
              </w:rPr>
            </w:pPr>
            <w:r>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82438" w14:textId="74A69B8A" w:rsidR="008B744D" w:rsidRDefault="008B744D" w:rsidP="004E34C3">
            <w:pPr>
              <w:jc w:val="left"/>
              <w:rPr>
                <w:szCs w:val="20"/>
              </w:rPr>
            </w:pPr>
            <w:r>
              <w:rPr>
                <w:szCs w:val="20"/>
              </w:rPr>
              <w:t>HTTPS</w:t>
            </w:r>
          </w:p>
        </w:tc>
      </w:tr>
      <w:tr w:rsidR="002D03E0" w14:paraId="1C3A2957"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CC5706" w14:textId="112F1C86" w:rsidR="008B744D" w:rsidRDefault="00C658A5" w:rsidP="004E34C3">
            <w:pPr>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3686F" w14:textId="1D9391B0" w:rsidR="008B744D" w:rsidRDefault="00F97A39" w:rsidP="004E34C3">
            <w:pPr>
              <w:jc w:val="left"/>
              <w:rPr>
                <w:szCs w:val="20"/>
              </w:rPr>
            </w:pPr>
            <w:hyperlink r:id="rId56" w:history="1">
              <w:r w:rsidRPr="00935191">
                <w:rPr>
                  <w:rStyle w:val="Hyperlink"/>
                  <w:szCs w:val="20"/>
                </w:rPr>
                <w:t>https://ixts-dev-apim.azure-api.net//bom-management-api/v1/rules/update</w:t>
              </w:r>
            </w:hyperlink>
            <w:r>
              <w:rPr>
                <w:szCs w:val="20"/>
              </w:rPr>
              <w:t xml:space="preserve"> </w:t>
            </w:r>
          </w:p>
        </w:tc>
      </w:tr>
      <w:tr w:rsidR="002D03E0" w14:paraId="727737E7"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50BF3A" w14:textId="77777777" w:rsidR="008B744D" w:rsidRDefault="008B744D" w:rsidP="004E34C3">
            <w:pPr>
              <w:jc w:val="left"/>
              <w:rPr>
                <w:szCs w:val="20"/>
              </w:rPr>
            </w:pPr>
            <w:r>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4FEFD" w14:textId="77777777" w:rsidR="008B744D" w:rsidRDefault="008B744D" w:rsidP="004E34C3">
            <w:pPr>
              <w:jc w:val="left"/>
              <w:rPr>
                <w:szCs w:val="20"/>
              </w:rPr>
            </w:pPr>
            <w:r>
              <w:rPr>
                <w:szCs w:val="20"/>
              </w:rPr>
              <w:t>PUT</w:t>
            </w:r>
          </w:p>
        </w:tc>
      </w:tr>
      <w:tr w:rsidR="002D03E0" w14:paraId="7948B303"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A88CD5" w14:textId="77777777" w:rsidR="008B744D" w:rsidRDefault="008B744D" w:rsidP="004E34C3">
            <w:pPr>
              <w:jc w:val="left"/>
              <w:rPr>
                <w:szCs w:val="20"/>
              </w:rPr>
            </w:pPr>
            <w:r>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2FA137" w14:textId="77777777" w:rsidR="008B744D" w:rsidRDefault="008B744D" w:rsidP="004E34C3">
            <w:pPr>
              <w:jc w:val="left"/>
              <w:rPr>
                <w:szCs w:val="20"/>
              </w:rPr>
            </w:pPr>
            <w:r>
              <w:rPr>
                <w:szCs w:val="20"/>
              </w:rPr>
              <w:t>application/json</w:t>
            </w:r>
          </w:p>
        </w:tc>
      </w:tr>
    </w:tbl>
    <w:p w14:paraId="6FCB4003" w14:textId="2C0878EE" w:rsidR="008B744D" w:rsidRDefault="004D24C8" w:rsidP="004D24C8">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5391D260"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E0E16A" w14:textId="77777777" w:rsidR="008B744D" w:rsidRDefault="008B744D" w:rsidP="004E34C3">
            <w:pPr>
              <w:jc w:val="left"/>
              <w:rPr>
                <w:szCs w:val="20"/>
              </w:rPr>
            </w:pPr>
            <w:r>
              <w:rPr>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7346D94" w14:textId="77777777" w:rsidR="008B744D" w:rsidRDefault="008B744D" w:rsidP="004E34C3">
            <w:pPr>
              <w:jc w:val="left"/>
              <w:rPr>
                <w:szCs w:val="20"/>
              </w:rPr>
            </w:pPr>
            <w:r>
              <w:rPr>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15CD14F" w14:textId="77777777" w:rsidR="008B744D" w:rsidRDefault="008B744D" w:rsidP="004E34C3">
            <w:pPr>
              <w:jc w:val="left"/>
              <w:rPr>
                <w:szCs w:val="20"/>
              </w:rPr>
            </w:pPr>
            <w:r>
              <w:rPr>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D697FE" w14:textId="77777777" w:rsidR="008B744D" w:rsidRDefault="008B744D" w:rsidP="004E34C3">
            <w:pPr>
              <w:jc w:val="left"/>
              <w:rPr>
                <w:szCs w:val="20"/>
              </w:rPr>
            </w:pPr>
            <w:r>
              <w:rPr>
                <w:szCs w:val="20"/>
              </w:rPr>
              <w:t>Type</w:t>
            </w:r>
          </w:p>
        </w:tc>
      </w:tr>
      <w:tr w:rsidR="00043F75" w14:paraId="2D7DDF3D"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08452" w14:textId="77777777" w:rsidR="008B744D" w:rsidRDefault="008B744D" w:rsidP="004E34C3">
            <w:pPr>
              <w:jc w:val="left"/>
              <w:rPr>
                <w:szCs w:val="20"/>
              </w:rPr>
            </w:pPr>
            <w:r>
              <w:rPr>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20F04A" w14:textId="77777777" w:rsidR="008B744D" w:rsidRDefault="008B744D" w:rsidP="004E34C3">
            <w:pPr>
              <w:jc w:val="left"/>
              <w:rPr>
                <w:szCs w:val="20"/>
              </w:rPr>
            </w:pPr>
            <w:r>
              <w:rPr>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F310E"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9CEC2" w14:textId="77777777" w:rsidR="008B744D" w:rsidRDefault="008B744D" w:rsidP="004E34C3">
            <w:pPr>
              <w:jc w:val="left"/>
              <w:rPr>
                <w:szCs w:val="20"/>
              </w:rPr>
            </w:pPr>
            <w:r>
              <w:rPr>
                <w:szCs w:val="20"/>
              </w:rPr>
              <w:t>String</w:t>
            </w:r>
          </w:p>
        </w:tc>
      </w:tr>
      <w:tr w:rsidR="00043F75" w14:paraId="2A5C0F40"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9FD41" w14:textId="77777777" w:rsidR="008B744D" w:rsidRDefault="008B744D" w:rsidP="004E34C3">
            <w:pPr>
              <w:jc w:val="left"/>
              <w:rPr>
                <w:szCs w:val="20"/>
              </w:rPr>
            </w:pPr>
            <w:r>
              <w:rPr>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A57524" w14:textId="77777777" w:rsidR="008B744D" w:rsidRDefault="008B744D" w:rsidP="004E34C3">
            <w:pPr>
              <w:jc w:val="left"/>
              <w:rPr>
                <w:szCs w:val="20"/>
              </w:rPr>
            </w:pPr>
            <w:r>
              <w:rPr>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8BA757"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F9676" w14:textId="77777777" w:rsidR="008B744D" w:rsidRDefault="008B744D" w:rsidP="004E34C3">
            <w:pPr>
              <w:jc w:val="left"/>
              <w:rPr>
                <w:szCs w:val="20"/>
              </w:rPr>
            </w:pPr>
            <w:r>
              <w:rPr>
                <w:szCs w:val="20"/>
              </w:rPr>
              <w:t>String</w:t>
            </w:r>
          </w:p>
        </w:tc>
      </w:tr>
      <w:tr w:rsidR="00043F75" w14:paraId="6B0AE1E7"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1D0AF" w14:textId="77777777" w:rsidR="008B744D" w:rsidRDefault="008B744D" w:rsidP="004E34C3">
            <w:pPr>
              <w:jc w:val="left"/>
              <w:rPr>
                <w:szCs w:val="20"/>
              </w:rPr>
            </w:pPr>
            <w:r>
              <w:rPr>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6F9986" w14:textId="77777777" w:rsidR="008B744D" w:rsidRDefault="008B744D" w:rsidP="004E34C3">
            <w:pPr>
              <w:jc w:val="left"/>
              <w:rPr>
                <w:szCs w:val="20"/>
              </w:rPr>
            </w:pPr>
            <w:r>
              <w:rPr>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17C41"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E88388" w14:textId="77777777" w:rsidR="008B744D" w:rsidRDefault="008B744D" w:rsidP="004E34C3">
            <w:pPr>
              <w:jc w:val="left"/>
              <w:rPr>
                <w:szCs w:val="20"/>
              </w:rPr>
            </w:pPr>
            <w:r>
              <w:rPr>
                <w:szCs w:val="20"/>
              </w:rPr>
              <w:t>String</w:t>
            </w:r>
          </w:p>
        </w:tc>
      </w:tr>
    </w:tbl>
    <w:p w14:paraId="7ACBB444" w14:textId="0A275F7F" w:rsidR="008B744D" w:rsidRDefault="004A066F"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73CF9474" w14:textId="4E5AA29C" w:rsidR="008B744D" w:rsidRDefault="004D24C8" w:rsidP="004D24C8">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3"/>
        <w:gridCol w:w="5929"/>
        <w:gridCol w:w="1408"/>
      </w:tblGrid>
      <w:tr w:rsidR="002D03E0" w14:paraId="42407787"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9612FCF" w14:textId="77777777" w:rsidR="008B744D" w:rsidRDefault="008B744D" w:rsidP="004E34C3">
            <w:pPr>
              <w:jc w:val="left"/>
              <w:rPr>
                <w:szCs w:val="20"/>
              </w:rPr>
            </w:pPr>
            <w:r>
              <w:rPr>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73FC74" w14:textId="77777777" w:rsidR="008B744D" w:rsidRDefault="008B744D" w:rsidP="004E34C3">
            <w:pPr>
              <w:jc w:val="left"/>
              <w:rPr>
                <w:szCs w:val="20"/>
              </w:rPr>
            </w:pPr>
            <w:r>
              <w:rPr>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A8C955" w14:textId="77777777" w:rsidR="008B744D" w:rsidRDefault="008B744D" w:rsidP="004E34C3">
            <w:pPr>
              <w:jc w:val="left"/>
              <w:rPr>
                <w:szCs w:val="20"/>
              </w:rPr>
            </w:pPr>
            <w:r>
              <w:rPr>
                <w:szCs w:val="20"/>
              </w:rPr>
              <w:t>Type</w:t>
            </w:r>
          </w:p>
        </w:tc>
      </w:tr>
      <w:tr w:rsidR="00043F75" w14:paraId="474420B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651FB" w14:textId="77777777" w:rsidR="008B744D" w:rsidRDefault="008B744D" w:rsidP="004E34C3">
            <w:pPr>
              <w:jc w:val="left"/>
              <w:rPr>
                <w:szCs w:val="20"/>
              </w:rPr>
            </w:pPr>
            <w:r>
              <w:rPr>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3DF27" w14:textId="77777777" w:rsidR="008B744D" w:rsidRDefault="008B744D" w:rsidP="004E34C3">
            <w:pPr>
              <w:jc w:val="left"/>
              <w:rPr>
                <w:szCs w:val="20"/>
              </w:rPr>
            </w:pPr>
            <w:r>
              <w:rPr>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4B442" w14:textId="77777777" w:rsidR="008B744D" w:rsidRDefault="008B744D" w:rsidP="004E34C3">
            <w:pPr>
              <w:jc w:val="left"/>
              <w:rPr>
                <w:szCs w:val="20"/>
              </w:rPr>
            </w:pPr>
            <w:r>
              <w:rPr>
                <w:szCs w:val="20"/>
              </w:rPr>
              <w:t>String</w:t>
            </w:r>
          </w:p>
        </w:tc>
      </w:tr>
      <w:tr w:rsidR="00043F75" w14:paraId="0FC262D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A7028A" w14:textId="77777777" w:rsidR="008B744D" w:rsidRDefault="008B744D" w:rsidP="004E34C3">
            <w:pPr>
              <w:jc w:val="left"/>
              <w:rPr>
                <w:szCs w:val="20"/>
              </w:rPr>
            </w:pPr>
            <w:r>
              <w:rPr>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19329C" w14:textId="77777777" w:rsidR="008B744D" w:rsidRDefault="008B744D" w:rsidP="004E34C3">
            <w:pPr>
              <w:jc w:val="left"/>
              <w:rPr>
                <w:szCs w:val="20"/>
              </w:rPr>
            </w:pPr>
            <w:r>
              <w:rPr>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B779A3" w14:textId="77777777" w:rsidR="008B744D" w:rsidRDefault="008B744D" w:rsidP="004E34C3">
            <w:pPr>
              <w:jc w:val="left"/>
              <w:rPr>
                <w:szCs w:val="20"/>
              </w:rPr>
            </w:pPr>
            <w:r>
              <w:rPr>
                <w:szCs w:val="20"/>
              </w:rPr>
              <w:t>String</w:t>
            </w:r>
          </w:p>
        </w:tc>
      </w:tr>
      <w:tr w:rsidR="00043F75" w14:paraId="69911178"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7B3D8" w14:textId="77777777" w:rsidR="008B744D" w:rsidRDefault="008B744D" w:rsidP="004E34C3">
            <w:pPr>
              <w:jc w:val="left"/>
              <w:rPr>
                <w:szCs w:val="20"/>
              </w:rPr>
            </w:pPr>
            <w:r>
              <w:rPr>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9B2D19" w14:textId="77777777" w:rsidR="008B744D" w:rsidRDefault="008B744D" w:rsidP="004E34C3">
            <w:pPr>
              <w:jc w:val="left"/>
              <w:rPr>
                <w:szCs w:val="20"/>
              </w:rPr>
            </w:pPr>
            <w:r>
              <w:rPr>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E0ACD" w14:textId="77777777" w:rsidR="008B744D" w:rsidRDefault="008B744D" w:rsidP="004E34C3">
            <w:pPr>
              <w:jc w:val="left"/>
              <w:rPr>
                <w:szCs w:val="20"/>
              </w:rPr>
            </w:pPr>
            <w:r>
              <w:rPr>
                <w:szCs w:val="20"/>
              </w:rPr>
              <w:t>Datetime</w:t>
            </w:r>
          </w:p>
        </w:tc>
      </w:tr>
      <w:tr w:rsidR="00043F75" w14:paraId="63C5016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80EDE" w14:textId="77777777" w:rsidR="008B744D" w:rsidRDefault="008B744D" w:rsidP="004E34C3">
            <w:pPr>
              <w:jc w:val="left"/>
              <w:rPr>
                <w:szCs w:val="20"/>
              </w:rPr>
            </w:pPr>
            <w:r>
              <w:rPr>
                <w:szCs w:val="20"/>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F5887" w14:textId="77777777" w:rsidR="008B744D" w:rsidRDefault="008B744D" w:rsidP="004E34C3">
            <w:pPr>
              <w:jc w:val="left"/>
              <w:rPr>
                <w:szCs w:val="20"/>
              </w:rPr>
            </w:pPr>
            <w:r>
              <w:rPr>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412E1" w14:textId="77777777" w:rsidR="008B744D" w:rsidRDefault="008B744D" w:rsidP="004E34C3">
            <w:pPr>
              <w:jc w:val="left"/>
              <w:rPr>
                <w:szCs w:val="20"/>
              </w:rPr>
            </w:pPr>
            <w:r>
              <w:rPr>
                <w:szCs w:val="20"/>
              </w:rPr>
              <w:t>Bytes</w:t>
            </w:r>
          </w:p>
        </w:tc>
      </w:tr>
    </w:tbl>
    <w:p w14:paraId="740756CE" w14:textId="135715C1" w:rsidR="00382D9B" w:rsidRDefault="004D24C8" w:rsidP="004D24C8">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1"/>
        <w:gridCol w:w="7759"/>
      </w:tblGrid>
      <w:tr w:rsidR="00165D1B" w14:paraId="7592C2BE"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611C3C" w14:textId="77777777" w:rsidR="008B744D" w:rsidRPr="004D24C8" w:rsidRDefault="008B744D" w:rsidP="004E34C3">
            <w:pPr>
              <w:jc w:val="left"/>
              <w:rPr>
                <w:bCs/>
                <w:color w:val="000000" w:themeColor="text1"/>
                <w:szCs w:val="20"/>
              </w:rPr>
            </w:pPr>
            <w:r w:rsidRPr="004D24C8">
              <w:rPr>
                <w:bCs/>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850EB9" w14:textId="77777777" w:rsidR="008B744D" w:rsidRPr="004D24C8" w:rsidRDefault="008B744D" w:rsidP="004E34C3">
            <w:pPr>
              <w:jc w:val="left"/>
              <w:rPr>
                <w:bCs/>
                <w:color w:val="000000" w:themeColor="text1"/>
                <w:szCs w:val="20"/>
              </w:rPr>
            </w:pPr>
            <w:r w:rsidRPr="004D24C8">
              <w:rPr>
                <w:bCs/>
                <w:color w:val="000000" w:themeColor="text1"/>
                <w:szCs w:val="20"/>
              </w:rPr>
              <w:t>Result Description</w:t>
            </w:r>
          </w:p>
        </w:tc>
      </w:tr>
      <w:tr w:rsidR="00043F75" w14:paraId="62CF1209"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5F6D3" w14:textId="77777777" w:rsidR="008B744D" w:rsidRDefault="008B744D" w:rsidP="004E34C3">
            <w:pPr>
              <w:jc w:val="left"/>
              <w:rPr>
                <w:szCs w:val="20"/>
              </w:rPr>
            </w:pPr>
            <w:r>
              <w:rPr>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AC39D" w14:textId="730FD4D5"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1E8E838E" w14:textId="0162DA80" w:rsidR="004D24C8" w:rsidRDefault="004D24C8" w:rsidP="004D24C8">
      <w:pPr>
        <w:pStyle w:val="Heading3"/>
        <w:sectPr w:rsidR="004D24C8" w:rsidSect="001D5D79">
          <w:type w:val="continuous"/>
          <w:pgSz w:w="12240" w:h="20160" w:code="5"/>
          <w:pgMar w:top="1440" w:right="1440" w:bottom="1440" w:left="1440" w:header="720" w:footer="720" w:gutter="0"/>
          <w:cols w:space="720"/>
          <w:docGrid w:linePitch="36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0"/>
        <w:gridCol w:w="1395"/>
        <w:gridCol w:w="6365"/>
      </w:tblGrid>
      <w:tr w:rsidR="00C64E13" w14:paraId="592CD902"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F61C94" w14:textId="77777777" w:rsidR="008B744D" w:rsidRDefault="008B744D" w:rsidP="004E34C3">
            <w:pPr>
              <w:jc w:val="left"/>
              <w:rPr>
                <w:szCs w:val="20"/>
              </w:rPr>
            </w:pPr>
            <w:r>
              <w:rPr>
                <w:szCs w:val="20"/>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3B3334F" w14:textId="77777777" w:rsidR="008B744D" w:rsidRDefault="008B744D" w:rsidP="004E34C3">
            <w:pPr>
              <w:jc w:val="left"/>
              <w:rPr>
                <w:szCs w:val="20"/>
              </w:rPr>
            </w:pPr>
            <w:r>
              <w:rPr>
                <w:szCs w:val="20"/>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C41380" w14:textId="77777777" w:rsidR="008B744D" w:rsidRDefault="008B744D" w:rsidP="004E34C3">
            <w:pPr>
              <w:jc w:val="left"/>
              <w:rPr>
                <w:szCs w:val="20"/>
              </w:rPr>
            </w:pPr>
            <w:r>
              <w:rPr>
                <w:szCs w:val="20"/>
              </w:rPr>
              <w:t>Error Description</w:t>
            </w:r>
          </w:p>
        </w:tc>
      </w:tr>
      <w:tr w:rsidR="000A1E54" w14:paraId="097501EB"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E14D1" w14:textId="77777777" w:rsidR="008B744D" w:rsidRDefault="008B744D" w:rsidP="004E34C3">
            <w:pPr>
              <w:jc w:val="left"/>
              <w:rPr>
                <w:szCs w:val="20"/>
              </w:rPr>
            </w:pPr>
            <w:r>
              <w:rPr>
                <w:szCs w:val="20"/>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C16FC3" w14:textId="77777777" w:rsidR="008B744D" w:rsidRDefault="008B744D" w:rsidP="004E34C3">
            <w:pPr>
              <w:jc w:val="left"/>
              <w:rPr>
                <w:szCs w:val="20"/>
              </w:rPr>
            </w:pPr>
            <w:r>
              <w:rPr>
                <w:szCs w:val="20"/>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983E0" w14:textId="77777777" w:rsidR="008B744D" w:rsidRDefault="008B744D" w:rsidP="004E34C3">
            <w:pPr>
              <w:jc w:val="left"/>
              <w:rPr>
                <w:szCs w:val="20"/>
              </w:rPr>
            </w:pPr>
            <w:r>
              <w:rPr>
                <w:szCs w:val="20"/>
              </w:rPr>
              <w:t>Internal Server Error</w:t>
            </w:r>
          </w:p>
        </w:tc>
      </w:tr>
      <w:tr w:rsidR="000A1E54" w14:paraId="63185A4C" w14:textId="77777777" w:rsidTr="00B86A4B">
        <w:trPr>
          <w:trHeight w:val="206"/>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74A2B" w14:textId="77777777" w:rsidR="008B744D" w:rsidRDefault="008B744D" w:rsidP="004E34C3">
            <w:pPr>
              <w:jc w:val="left"/>
              <w:rPr>
                <w:szCs w:val="20"/>
              </w:rPr>
            </w:pPr>
            <w:r>
              <w:rPr>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53D7F" w14:textId="77777777" w:rsidR="008B744D" w:rsidRDefault="008B744D" w:rsidP="004E34C3">
            <w:pPr>
              <w:jc w:val="left"/>
              <w:rPr>
                <w:szCs w:val="20"/>
              </w:rPr>
            </w:pPr>
            <w:r>
              <w:rPr>
                <w:szCs w:val="20"/>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9BE11F" w14:textId="456A22CB" w:rsidR="008B744D" w:rsidRDefault="008B744D" w:rsidP="004E34C3">
            <w:pPr>
              <w:spacing w:line="256" w:lineRule="auto"/>
              <w:jc w:val="left"/>
              <w:rPr>
                <w:szCs w:val="20"/>
              </w:rPr>
            </w:pPr>
            <w:r>
              <w:rPr>
                <w:szCs w:val="20"/>
              </w:rPr>
              <w:t>Unauthorized User</w:t>
            </w:r>
            <w:r w:rsidR="00BE3CE0">
              <w:rPr>
                <w:szCs w:val="20"/>
              </w:rPr>
              <w:t xml:space="preserve"> or </w:t>
            </w:r>
            <w:r w:rsidR="00C658A5">
              <w:rPr>
                <w:szCs w:val="20"/>
              </w:rPr>
              <w:t>Header Token could be missing</w:t>
            </w:r>
          </w:p>
        </w:tc>
      </w:tr>
      <w:tr w:rsidR="000A1E54" w14:paraId="36BEDFB5"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CEF00" w14:textId="77777777" w:rsidR="008B744D" w:rsidRDefault="008B744D" w:rsidP="004E34C3">
            <w:pPr>
              <w:jc w:val="left"/>
              <w:rPr>
                <w:szCs w:val="20"/>
              </w:rPr>
            </w:pPr>
            <w:r>
              <w:rPr>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9A139" w14:textId="77777777" w:rsidR="008B744D" w:rsidRDefault="008B744D" w:rsidP="004E34C3">
            <w:pPr>
              <w:jc w:val="left"/>
              <w:rPr>
                <w:szCs w:val="20"/>
              </w:rPr>
            </w:pPr>
            <w:r>
              <w:rPr>
                <w:szCs w:val="20"/>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2AF9D3" w14:textId="77777777" w:rsidR="008B744D" w:rsidRDefault="008B744D" w:rsidP="004E34C3">
            <w:pPr>
              <w:spacing w:line="256" w:lineRule="auto"/>
              <w:jc w:val="left"/>
              <w:rPr>
                <w:szCs w:val="20"/>
              </w:rPr>
            </w:pPr>
            <w:r>
              <w:rPr>
                <w:szCs w:val="20"/>
              </w:rPr>
              <w:t>Bad request</w:t>
            </w:r>
          </w:p>
        </w:tc>
      </w:tr>
    </w:tbl>
    <w:p w14:paraId="74D47CED" w14:textId="3D52A2EA" w:rsidR="00382D9B" w:rsidRDefault="00382D9B" w:rsidP="00BE3CE0">
      <w:pPr>
        <w:pStyle w:val="Heading3"/>
      </w:pPr>
      <w:r>
        <w:t>Sample Payload</w:t>
      </w:r>
    </w:p>
    <w:p w14:paraId="275B06A6" w14:textId="3D7DDD17" w:rsidR="00382D9B" w:rsidRPr="00382D9B" w:rsidRDefault="00B86A4B" w:rsidP="00382D9B">
      <w:pPr>
        <w:spacing w:after="0"/>
        <w:jc w:val="left"/>
        <w:rPr>
          <w:rFonts w:ascii="Consolas" w:hAnsi="Consolas"/>
          <w:szCs w:val="20"/>
          <w:lang w:val="en-IN"/>
        </w:rPr>
      </w:pPr>
      <w:r w:rsidRPr="00B86A4B">
        <w:rPr>
          <w:rFonts w:ascii="Consolas" w:hAnsi="Consolas"/>
          <w:szCs w:val="20"/>
          <w:lang w:val="en-IN"/>
        </w:rPr>
        <w:t>{</w:t>
      </w:r>
    </w:p>
    <w:p w14:paraId="6A1ACAEB"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w:t>
      </w:r>
      <w:proofErr w:type="spellStart"/>
      <w:r w:rsidRPr="00382D9B">
        <w:rPr>
          <w:rFonts w:ascii="Consolas" w:hAnsi="Consolas"/>
          <w:szCs w:val="20"/>
          <w:lang w:val="en-IN"/>
        </w:rPr>
        <w:t>ruleType</w:t>
      </w:r>
      <w:proofErr w:type="spellEnd"/>
      <w:r w:rsidRPr="00382D9B">
        <w:rPr>
          <w:rFonts w:ascii="Consolas" w:hAnsi="Consolas"/>
          <w:szCs w:val="20"/>
          <w:lang w:val="en-IN"/>
        </w:rPr>
        <w:t>": "Re-structuring test update test",</w:t>
      </w:r>
    </w:p>
    <w:p w14:paraId="20E7978D"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"ruleName": "test add rule api",</w:t>
      </w:r>
    </w:p>
    <w:p w14:paraId="6FADD190"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w:t>
      </w:r>
      <w:proofErr w:type="spellStart"/>
      <w:r w:rsidRPr="00382D9B">
        <w:rPr>
          <w:rFonts w:ascii="Consolas" w:hAnsi="Consolas"/>
          <w:szCs w:val="20"/>
          <w:lang w:val="en-IN"/>
        </w:rPr>
        <w:t>subRuleName</w:t>
      </w:r>
      <w:proofErr w:type="spellEnd"/>
      <w:r w:rsidRPr="00382D9B">
        <w:rPr>
          <w:rFonts w:ascii="Consolas" w:hAnsi="Consolas"/>
          <w:szCs w:val="20"/>
          <w:lang w:val="en-IN"/>
        </w:rPr>
        <w:t>": " ",</w:t>
      </w:r>
    </w:p>
    <w:p w14:paraId="7A4D7D3E"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w:t>
      </w:r>
      <w:proofErr w:type="spellStart"/>
      <w:r w:rsidRPr="00382D9B">
        <w:rPr>
          <w:rFonts w:ascii="Consolas" w:hAnsi="Consolas"/>
          <w:szCs w:val="20"/>
          <w:lang w:val="en-IN"/>
        </w:rPr>
        <w:t>ruleVersion</w:t>
      </w:r>
      <w:proofErr w:type="spellEnd"/>
      <w:r w:rsidRPr="00382D9B">
        <w:rPr>
          <w:rFonts w:ascii="Consolas" w:hAnsi="Consolas"/>
          <w:szCs w:val="20"/>
          <w:lang w:val="en-IN"/>
        </w:rPr>
        <w:t>": "V0.1",</w:t>
      </w:r>
    </w:p>
    <w:p w14:paraId="09CA9E26"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w:t>
      </w:r>
      <w:proofErr w:type="spellStart"/>
      <w:r w:rsidRPr="00382D9B">
        <w:rPr>
          <w:rFonts w:ascii="Consolas" w:hAnsi="Consolas"/>
          <w:szCs w:val="20"/>
          <w:lang w:val="en-IN"/>
        </w:rPr>
        <w:t>ruleSequence</w:t>
      </w:r>
      <w:proofErr w:type="spellEnd"/>
      <w:r w:rsidRPr="00382D9B">
        <w:rPr>
          <w:rFonts w:ascii="Consolas" w:hAnsi="Consolas"/>
          <w:szCs w:val="20"/>
          <w:lang w:val="en-IN"/>
        </w:rPr>
        <w:t>": 0,</w:t>
      </w:r>
    </w:p>
    <w:p w14:paraId="3D21DD90"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"active": true,</w:t>
      </w:r>
    </w:p>
    <w:p w14:paraId="573DBB46"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w:t>
      </w:r>
      <w:proofErr w:type="spellStart"/>
      <w:r w:rsidRPr="00382D9B">
        <w:rPr>
          <w:rFonts w:ascii="Consolas" w:hAnsi="Consolas"/>
          <w:szCs w:val="20"/>
          <w:lang w:val="en-IN"/>
        </w:rPr>
        <w:t>ruleDescription</w:t>
      </w:r>
      <w:proofErr w:type="spellEnd"/>
      <w:r w:rsidRPr="00382D9B">
        <w:rPr>
          <w:rFonts w:ascii="Consolas" w:hAnsi="Consolas"/>
          <w:szCs w:val="20"/>
          <w:lang w:val="en-IN"/>
        </w:rPr>
        <w:t>": "test add rule api",</w:t>
      </w:r>
    </w:p>
    <w:p w14:paraId="76463DB9" w14:textId="77777777" w:rsidR="00382D9B" w:rsidRPr="00382D9B" w:rsidRDefault="00382D9B" w:rsidP="00382D9B">
      <w:pPr>
        <w:spacing w:after="0"/>
        <w:jc w:val="left"/>
        <w:rPr>
          <w:rFonts w:ascii="Consolas" w:hAnsi="Consolas"/>
          <w:szCs w:val="20"/>
          <w:lang w:val="en-IN"/>
        </w:rPr>
      </w:pPr>
      <w:r w:rsidRPr="00382D9B">
        <w:rPr>
          <w:rFonts w:ascii="Consolas" w:hAnsi="Consolas"/>
          <w:szCs w:val="20"/>
          <w:lang w:val="en-IN"/>
        </w:rPr>
        <w:t xml:space="preserve">    "ruleId": "R190"</w:t>
      </w:r>
    </w:p>
    <w:p w14:paraId="1C4E3BB5" w14:textId="2E70A533" w:rsidR="00382D9B" w:rsidRPr="00382D9B" w:rsidRDefault="00B86A4B" w:rsidP="003A2A4B">
      <w:pPr>
        <w:spacing w:after="360"/>
        <w:rPr>
          <w:rFonts w:ascii="Consolas" w:hAnsi="Consolas"/>
        </w:rPr>
      </w:pPr>
      <w:r w:rsidRPr="00B86A4B">
        <w:rPr>
          <w:rFonts w:ascii="Consolas" w:hAnsi="Consolas"/>
          <w:kern w:val="0"/>
          <w:szCs w:val="20"/>
          <w:lang w:val="en-IN"/>
          <w14:ligatures w14:val="none"/>
        </w:rPr>
        <w:t>}</w:t>
      </w:r>
    </w:p>
    <w:p w14:paraId="2B78EEEC" w14:textId="048E430C" w:rsidR="008B744D" w:rsidRPr="00382D9B" w:rsidRDefault="008B744D" w:rsidP="00BE3CE0">
      <w:pPr>
        <w:pStyle w:val="Heading3"/>
      </w:pPr>
      <w:r w:rsidRPr="00382D9B">
        <w:t>Sample Response</w:t>
      </w:r>
    </w:p>
    <w:p w14:paraId="5972A9C0" w14:textId="1E1BADA6" w:rsidR="008B744D" w:rsidRPr="00382D9B" w:rsidRDefault="008B744D" w:rsidP="008B744D">
      <w:pPr>
        <w:jc w:val="left"/>
        <w:rPr>
          <w:rFonts w:ascii="Consolas" w:eastAsia="Calibri" w:hAnsi="Consolas" w:cs="Arial"/>
          <w:bCs/>
          <w:kern w:val="0"/>
          <w:szCs w:val="20"/>
          <w14:ligatures w14:val="none"/>
        </w:rPr>
      </w:pPr>
      <w:r w:rsidRPr="00382D9B">
        <w:rPr>
          <w:rFonts w:ascii="Consolas" w:eastAsia="Calibri" w:hAnsi="Consolas" w:cs="Arial"/>
          <w:bCs/>
          <w:kern w:val="0"/>
          <w:szCs w:val="20"/>
          <w14:ligatures w14:val="none"/>
        </w:rPr>
        <w:t>Rule ID R190 updated successfully</w:t>
      </w:r>
    </w:p>
    <w:p w14:paraId="1EE718AC" w14:textId="77777777" w:rsidR="008B744D" w:rsidRDefault="008B744D" w:rsidP="008B744D">
      <w:pPr>
        <w:jc w:val="left"/>
        <w:rPr>
          <w:rFonts w:eastAsia="Calibri" w:cs="Arial"/>
          <w:bCs/>
          <w:kern w:val="0"/>
          <w:szCs w:val="20"/>
          <w14:ligatures w14:val="none"/>
        </w:rPr>
      </w:pPr>
      <w:r>
        <w:rPr>
          <w:rFonts w:eastAsia="Calibri" w:cs="Arial"/>
          <w:bCs/>
          <w:kern w:val="0"/>
          <w:szCs w:val="20"/>
          <w14:ligatures w14:val="none"/>
        </w:rPr>
        <w:br w:type="page"/>
      </w:r>
    </w:p>
    <w:p w14:paraId="22AA43DF" w14:textId="77777777" w:rsidR="008B744D" w:rsidRDefault="008B744D" w:rsidP="00D96554">
      <w:pPr>
        <w:pStyle w:val="Heading2"/>
        <w:rPr>
          <w:rFonts w:cs="Times New Roman"/>
          <w:lang w:val="en-GB"/>
        </w:rPr>
      </w:pPr>
      <w:bookmarkStart w:id="57" w:name="_Toc220593299"/>
      <w:r>
        <w:rPr>
          <w:lang w:val="en-GB"/>
        </w:rPr>
        <w:lastRenderedPageBreak/>
        <w:t>DELETE - Delete Rule API</w:t>
      </w:r>
      <w:bookmarkEnd w:id="57"/>
    </w:p>
    <w:p w14:paraId="3C9F40E4" w14:textId="77777777" w:rsidR="008B744D" w:rsidRDefault="008B744D" w:rsidP="008B744D">
      <w:pPr>
        <w:jc w:val="left"/>
        <w:rPr>
          <w:rFonts w:eastAsia="Calibri" w:cs="Arial"/>
          <w:bCs/>
          <w:kern w:val="0"/>
          <w:szCs w:val="20"/>
          <w14:ligatures w14:val="none"/>
        </w:rPr>
      </w:pPr>
      <w:r>
        <w:rPr>
          <w:rFonts w:eastAsia="Calibri" w:cs="Arial"/>
          <w:bCs/>
          <w:kern w:val="0"/>
          <w:szCs w:val="20"/>
          <w14:ligatures w14:val="none"/>
        </w:rPr>
        <w:t>Delete Rule API allows users to delete the rule by specifying the rule id.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64734A" w14:paraId="2BF3A135"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4495462" w14:textId="77777777" w:rsidR="008B744D" w:rsidRDefault="008B744D" w:rsidP="004E34C3">
            <w:pPr>
              <w:jc w:val="left"/>
              <w:rPr>
                <w:szCs w:val="20"/>
              </w:rPr>
            </w:pPr>
            <w:r>
              <w:rPr>
                <w:szCs w:val="20"/>
              </w:rP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72E2F" w14:textId="3DAD6233" w:rsidR="008B744D" w:rsidRDefault="008B744D" w:rsidP="004E34C3">
            <w:pPr>
              <w:jc w:val="left"/>
              <w:rPr>
                <w:szCs w:val="20"/>
              </w:rPr>
            </w:pPr>
            <w:r>
              <w:rPr>
                <w:szCs w:val="20"/>
              </w:rPr>
              <w:t>HTTPS</w:t>
            </w:r>
          </w:p>
        </w:tc>
      </w:tr>
      <w:tr w:rsidR="0064734A" w14:paraId="3EDE6334"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C7C49D1" w14:textId="7CADBBB3" w:rsidR="008B744D" w:rsidRDefault="00C658A5" w:rsidP="004E34C3">
            <w:pPr>
              <w:jc w:val="left"/>
              <w:rPr>
                <w:szCs w:val="20"/>
              </w:rPr>
            </w:pPr>
            <w:r>
              <w:rPr>
                <w:szCs w:val="20"/>
              </w:rP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8AF6B" w14:textId="71B9E108" w:rsidR="008B744D" w:rsidRDefault="00F270CD" w:rsidP="004E34C3">
            <w:pPr>
              <w:jc w:val="left"/>
              <w:rPr>
                <w:szCs w:val="20"/>
              </w:rPr>
            </w:pPr>
            <w:hyperlink r:id="rId57" w:history="1">
              <w:r w:rsidRPr="003B21ED">
                <w:rPr>
                  <w:rStyle w:val="Hyperlink"/>
                  <w:szCs w:val="20"/>
                </w:rPr>
                <w:t>https://ixts-dev-apim.azure-api.net//bom-management-api/v1/rules/delete</w:t>
              </w:r>
            </w:hyperlink>
            <w:r>
              <w:rPr>
                <w:szCs w:val="20"/>
              </w:rPr>
              <w:t xml:space="preserve"> </w:t>
            </w:r>
          </w:p>
        </w:tc>
      </w:tr>
      <w:tr w:rsidR="0064734A" w14:paraId="3ADC5639"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49098BB" w14:textId="77777777" w:rsidR="008B744D" w:rsidRDefault="008B744D" w:rsidP="004E34C3">
            <w:pPr>
              <w:jc w:val="left"/>
              <w:rPr>
                <w:szCs w:val="20"/>
              </w:rPr>
            </w:pPr>
            <w:r>
              <w:rPr>
                <w:szCs w:val="20"/>
              </w:rP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402BC7" w14:textId="77777777" w:rsidR="008B744D" w:rsidRDefault="008B744D" w:rsidP="004E34C3">
            <w:pPr>
              <w:jc w:val="left"/>
              <w:rPr>
                <w:szCs w:val="20"/>
              </w:rPr>
            </w:pPr>
            <w:r>
              <w:rPr>
                <w:szCs w:val="20"/>
              </w:rPr>
              <w:t>DELETE</w:t>
            </w:r>
          </w:p>
        </w:tc>
      </w:tr>
      <w:tr w:rsidR="0064734A" w14:paraId="0451A147"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1E495E2" w14:textId="77777777" w:rsidR="008B744D" w:rsidRDefault="008B744D" w:rsidP="004E34C3">
            <w:pPr>
              <w:jc w:val="left"/>
              <w:rPr>
                <w:szCs w:val="20"/>
              </w:rPr>
            </w:pPr>
            <w:r>
              <w:rPr>
                <w:szCs w:val="20"/>
              </w:rP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56DC64" w14:textId="77777777" w:rsidR="008B744D" w:rsidRDefault="008B744D" w:rsidP="004E34C3">
            <w:pPr>
              <w:jc w:val="left"/>
              <w:rPr>
                <w:szCs w:val="20"/>
              </w:rPr>
            </w:pPr>
            <w:r>
              <w:rPr>
                <w:szCs w:val="20"/>
              </w:rPr>
              <w:t>application/json</w:t>
            </w:r>
          </w:p>
        </w:tc>
      </w:tr>
      <w:tr w:rsidR="0064734A" w14:paraId="310B156D"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A4D611" w14:textId="77777777" w:rsidR="008B744D" w:rsidRDefault="008B744D" w:rsidP="004E34C3">
            <w:pPr>
              <w:jc w:val="left"/>
              <w:rPr>
                <w:szCs w:val="20"/>
              </w:rPr>
            </w:pPr>
            <w:r>
              <w:rPr>
                <w:szCs w:val="20"/>
              </w:rPr>
              <w:t>Query Parameter</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529A3" w14:textId="77777777" w:rsidR="008B744D" w:rsidRDefault="008B744D" w:rsidP="004E34C3">
            <w:pPr>
              <w:jc w:val="left"/>
              <w:rPr>
                <w:szCs w:val="20"/>
              </w:rPr>
            </w:pPr>
            <w:proofErr w:type="spellStart"/>
            <w:r>
              <w:rPr>
                <w:szCs w:val="20"/>
              </w:rPr>
              <w:t>rule_id</w:t>
            </w:r>
            <w:proofErr w:type="spellEnd"/>
          </w:p>
        </w:tc>
      </w:tr>
    </w:tbl>
    <w:p w14:paraId="1141CDD1" w14:textId="3B2B494B" w:rsidR="008B744D" w:rsidRDefault="00412625" w:rsidP="00412625">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00C6A6BA"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8106F7" w14:textId="77777777" w:rsidR="008B744D" w:rsidRDefault="008B744D" w:rsidP="004E34C3">
            <w:pPr>
              <w:jc w:val="left"/>
              <w:rPr>
                <w:szCs w:val="20"/>
              </w:rPr>
            </w:pPr>
            <w:r>
              <w:rPr>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AF51DC8" w14:textId="77777777" w:rsidR="008B744D" w:rsidRDefault="008B744D" w:rsidP="004E34C3">
            <w:pPr>
              <w:jc w:val="left"/>
              <w:rPr>
                <w:szCs w:val="20"/>
              </w:rPr>
            </w:pPr>
            <w:r>
              <w:rPr>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843248" w14:textId="77777777" w:rsidR="008B744D" w:rsidRDefault="008B744D" w:rsidP="004E34C3">
            <w:pPr>
              <w:jc w:val="left"/>
              <w:rPr>
                <w:szCs w:val="20"/>
              </w:rPr>
            </w:pPr>
            <w:r>
              <w:rPr>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89EFF1" w14:textId="77777777" w:rsidR="008B744D" w:rsidRDefault="008B744D" w:rsidP="004E34C3">
            <w:pPr>
              <w:jc w:val="left"/>
              <w:rPr>
                <w:szCs w:val="20"/>
              </w:rPr>
            </w:pPr>
            <w:r>
              <w:rPr>
                <w:szCs w:val="20"/>
              </w:rPr>
              <w:t>Type</w:t>
            </w:r>
          </w:p>
        </w:tc>
      </w:tr>
      <w:tr w:rsidR="00043F75" w14:paraId="77674839"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6ED8F" w14:textId="77777777" w:rsidR="008B744D" w:rsidRDefault="008B744D" w:rsidP="004E34C3">
            <w:pPr>
              <w:jc w:val="left"/>
              <w:rPr>
                <w:szCs w:val="20"/>
              </w:rPr>
            </w:pPr>
            <w:r>
              <w:rPr>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47C6F" w14:textId="77777777" w:rsidR="008B744D" w:rsidRDefault="008B744D" w:rsidP="004E34C3">
            <w:pPr>
              <w:jc w:val="left"/>
              <w:rPr>
                <w:szCs w:val="20"/>
              </w:rPr>
            </w:pPr>
            <w:r>
              <w:rPr>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266DDE"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19252" w14:textId="77777777" w:rsidR="008B744D" w:rsidRDefault="008B744D" w:rsidP="004E34C3">
            <w:pPr>
              <w:jc w:val="left"/>
              <w:rPr>
                <w:szCs w:val="20"/>
              </w:rPr>
            </w:pPr>
            <w:r>
              <w:rPr>
                <w:szCs w:val="20"/>
              </w:rPr>
              <w:t>String</w:t>
            </w:r>
          </w:p>
        </w:tc>
      </w:tr>
      <w:tr w:rsidR="00043F75" w14:paraId="082E35C9"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4ABD66" w14:textId="77777777" w:rsidR="008B744D" w:rsidRDefault="008B744D" w:rsidP="004E34C3">
            <w:pPr>
              <w:jc w:val="left"/>
              <w:rPr>
                <w:szCs w:val="20"/>
              </w:rPr>
            </w:pPr>
            <w:r>
              <w:rPr>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0D449" w14:textId="77777777" w:rsidR="008B744D" w:rsidRDefault="008B744D" w:rsidP="004E34C3">
            <w:pPr>
              <w:jc w:val="left"/>
              <w:rPr>
                <w:szCs w:val="20"/>
              </w:rPr>
            </w:pPr>
            <w:r>
              <w:rPr>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ECD361"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6086D" w14:textId="77777777" w:rsidR="008B744D" w:rsidRDefault="008B744D" w:rsidP="004E34C3">
            <w:pPr>
              <w:jc w:val="left"/>
              <w:rPr>
                <w:szCs w:val="20"/>
              </w:rPr>
            </w:pPr>
            <w:r>
              <w:rPr>
                <w:szCs w:val="20"/>
              </w:rPr>
              <w:t>String</w:t>
            </w:r>
          </w:p>
        </w:tc>
      </w:tr>
      <w:tr w:rsidR="00043F75" w14:paraId="0DB57475"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D220FB" w14:textId="77777777" w:rsidR="008B744D" w:rsidRDefault="008B744D" w:rsidP="004E34C3">
            <w:pPr>
              <w:jc w:val="left"/>
              <w:rPr>
                <w:szCs w:val="20"/>
              </w:rPr>
            </w:pPr>
            <w:r>
              <w:rPr>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482987" w14:textId="77777777" w:rsidR="008B744D" w:rsidRDefault="008B744D" w:rsidP="004E34C3">
            <w:pPr>
              <w:jc w:val="left"/>
              <w:rPr>
                <w:szCs w:val="20"/>
              </w:rPr>
            </w:pPr>
            <w:r>
              <w:rPr>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6E130F" w14:textId="77777777" w:rsidR="008B744D" w:rsidRDefault="008B744D" w:rsidP="004E34C3">
            <w:pPr>
              <w:jc w:val="left"/>
              <w:rPr>
                <w:szCs w:val="20"/>
              </w:rPr>
            </w:pPr>
            <w:r>
              <w:rPr>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DDF964" w14:textId="77777777" w:rsidR="008B744D" w:rsidRDefault="008B744D" w:rsidP="004E34C3">
            <w:pPr>
              <w:jc w:val="left"/>
              <w:rPr>
                <w:szCs w:val="20"/>
              </w:rPr>
            </w:pPr>
            <w:r>
              <w:rPr>
                <w:szCs w:val="20"/>
              </w:rPr>
              <w:t>String</w:t>
            </w:r>
          </w:p>
        </w:tc>
      </w:tr>
    </w:tbl>
    <w:p w14:paraId="05415B30" w14:textId="1423F99C" w:rsidR="008B744D" w:rsidRDefault="004A066F" w:rsidP="008B744D">
      <w:pPr>
        <w:jc w:val="left"/>
        <w:rPr>
          <w:rFonts w:eastAsia="Calibri" w:cs="Arial"/>
          <w:bCs/>
          <w:kern w:val="0"/>
          <w:szCs w:val="20"/>
          <w14:ligatures w14:val="none"/>
        </w:rPr>
      </w:pPr>
      <w:r>
        <w:rPr>
          <w:rFonts w:eastAsia="Calibri" w:cs="Arial"/>
          <w:bCs/>
          <w:kern w:val="0"/>
          <w:szCs w:val="20"/>
          <w14:ligatures w14:val="none"/>
        </w:rPr>
        <w:t>*Mandatory / Optional</w:t>
      </w:r>
    </w:p>
    <w:p w14:paraId="0D2F4F54" w14:textId="01860E73" w:rsidR="008B744D" w:rsidRDefault="00865A3A" w:rsidP="00865A3A">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3"/>
        <w:gridCol w:w="5929"/>
        <w:gridCol w:w="1408"/>
      </w:tblGrid>
      <w:tr w:rsidR="007E77EB" w14:paraId="04083FE6"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C4716D" w14:textId="77777777" w:rsidR="008B744D" w:rsidRDefault="008B744D" w:rsidP="004E34C3">
            <w:pPr>
              <w:jc w:val="left"/>
              <w:rPr>
                <w:szCs w:val="20"/>
              </w:rPr>
            </w:pPr>
            <w:r>
              <w:rPr>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2404967" w14:textId="77777777" w:rsidR="008B744D" w:rsidRDefault="008B744D" w:rsidP="004E34C3">
            <w:pPr>
              <w:jc w:val="left"/>
              <w:rPr>
                <w:szCs w:val="20"/>
              </w:rPr>
            </w:pPr>
            <w:r>
              <w:rPr>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74CAFFC" w14:textId="77777777" w:rsidR="008B744D" w:rsidRDefault="008B744D" w:rsidP="004E34C3">
            <w:pPr>
              <w:jc w:val="left"/>
              <w:rPr>
                <w:szCs w:val="20"/>
              </w:rPr>
            </w:pPr>
            <w:r>
              <w:rPr>
                <w:szCs w:val="20"/>
              </w:rPr>
              <w:t>Type</w:t>
            </w:r>
          </w:p>
        </w:tc>
      </w:tr>
      <w:tr w:rsidR="00043F75" w14:paraId="1869C9E8"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81CDE" w14:textId="77777777" w:rsidR="008B744D" w:rsidRDefault="008B744D" w:rsidP="004E34C3">
            <w:pPr>
              <w:jc w:val="left"/>
              <w:rPr>
                <w:szCs w:val="20"/>
              </w:rPr>
            </w:pPr>
            <w:r>
              <w:rPr>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840F9" w14:textId="77777777" w:rsidR="008B744D" w:rsidRDefault="008B744D" w:rsidP="004E34C3">
            <w:pPr>
              <w:jc w:val="left"/>
              <w:rPr>
                <w:szCs w:val="20"/>
              </w:rPr>
            </w:pPr>
            <w:r>
              <w:rPr>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15F83" w14:textId="77777777" w:rsidR="008B744D" w:rsidRDefault="008B744D" w:rsidP="004E34C3">
            <w:pPr>
              <w:jc w:val="left"/>
              <w:rPr>
                <w:szCs w:val="20"/>
              </w:rPr>
            </w:pPr>
            <w:r>
              <w:rPr>
                <w:szCs w:val="20"/>
              </w:rPr>
              <w:t>String</w:t>
            </w:r>
          </w:p>
        </w:tc>
      </w:tr>
      <w:tr w:rsidR="00043F75" w14:paraId="01C60918"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38E4B" w14:textId="77777777" w:rsidR="008B744D" w:rsidRDefault="008B744D" w:rsidP="004E34C3">
            <w:pPr>
              <w:jc w:val="left"/>
              <w:rPr>
                <w:szCs w:val="20"/>
              </w:rPr>
            </w:pPr>
            <w:r>
              <w:rPr>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269D63" w14:textId="77777777" w:rsidR="008B744D" w:rsidRDefault="008B744D" w:rsidP="004E34C3">
            <w:pPr>
              <w:jc w:val="left"/>
              <w:rPr>
                <w:szCs w:val="20"/>
              </w:rPr>
            </w:pPr>
            <w:r>
              <w:rPr>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70C1C1" w14:textId="77777777" w:rsidR="008B744D" w:rsidRDefault="008B744D" w:rsidP="004E34C3">
            <w:pPr>
              <w:jc w:val="left"/>
              <w:rPr>
                <w:szCs w:val="20"/>
              </w:rPr>
            </w:pPr>
            <w:r>
              <w:rPr>
                <w:szCs w:val="20"/>
              </w:rPr>
              <w:t>String</w:t>
            </w:r>
          </w:p>
        </w:tc>
      </w:tr>
      <w:tr w:rsidR="00043F75" w14:paraId="1AF17305"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79A7D" w14:textId="77777777" w:rsidR="008B744D" w:rsidRDefault="008B744D" w:rsidP="004E34C3">
            <w:pPr>
              <w:jc w:val="left"/>
              <w:rPr>
                <w:szCs w:val="20"/>
              </w:rPr>
            </w:pPr>
            <w:r>
              <w:rPr>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CE6CCE" w14:textId="77777777" w:rsidR="008B744D" w:rsidRDefault="008B744D" w:rsidP="004E34C3">
            <w:pPr>
              <w:jc w:val="left"/>
              <w:rPr>
                <w:szCs w:val="20"/>
              </w:rPr>
            </w:pPr>
            <w:r>
              <w:rPr>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30D895" w14:textId="77777777" w:rsidR="008B744D" w:rsidRDefault="008B744D" w:rsidP="004E34C3">
            <w:pPr>
              <w:jc w:val="left"/>
              <w:rPr>
                <w:szCs w:val="20"/>
              </w:rPr>
            </w:pPr>
            <w:r>
              <w:rPr>
                <w:szCs w:val="20"/>
              </w:rPr>
              <w:t>Datetime</w:t>
            </w:r>
          </w:p>
        </w:tc>
      </w:tr>
      <w:tr w:rsidR="00043F75" w14:paraId="39278340"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D644B5" w14:textId="77777777" w:rsidR="008B744D" w:rsidRDefault="008B744D" w:rsidP="004E34C3">
            <w:pPr>
              <w:jc w:val="left"/>
              <w:rPr>
                <w:szCs w:val="20"/>
              </w:rPr>
            </w:pPr>
            <w:r>
              <w:rPr>
                <w:szCs w:val="20"/>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6AEF2" w14:textId="77777777" w:rsidR="008B744D" w:rsidRDefault="008B744D" w:rsidP="004E34C3">
            <w:pPr>
              <w:jc w:val="left"/>
              <w:rPr>
                <w:szCs w:val="20"/>
              </w:rPr>
            </w:pPr>
            <w:r>
              <w:rPr>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22F90" w14:textId="77777777" w:rsidR="008B744D" w:rsidRDefault="008B744D" w:rsidP="004E34C3">
            <w:pPr>
              <w:jc w:val="left"/>
              <w:rPr>
                <w:szCs w:val="20"/>
              </w:rPr>
            </w:pPr>
            <w:r>
              <w:rPr>
                <w:szCs w:val="20"/>
              </w:rPr>
              <w:t>Bytes</w:t>
            </w:r>
          </w:p>
        </w:tc>
      </w:tr>
    </w:tbl>
    <w:p w14:paraId="74EE9D34" w14:textId="2C7F0FC1" w:rsidR="00F97A39" w:rsidRDefault="00865A3A" w:rsidP="00865A3A">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1"/>
        <w:gridCol w:w="7759"/>
      </w:tblGrid>
      <w:tr w:rsidR="00165D1B" w14:paraId="4882FEDF"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FF5470" w14:textId="77777777" w:rsidR="008B744D" w:rsidRPr="00865A3A" w:rsidRDefault="008B744D" w:rsidP="004E34C3">
            <w:pPr>
              <w:jc w:val="left"/>
              <w:rPr>
                <w:bCs/>
                <w:color w:val="000000" w:themeColor="text1"/>
                <w:szCs w:val="20"/>
              </w:rPr>
            </w:pPr>
            <w:r w:rsidRPr="00865A3A">
              <w:rPr>
                <w:bCs/>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56FF09" w14:textId="77777777" w:rsidR="008B744D" w:rsidRPr="00865A3A" w:rsidRDefault="008B744D" w:rsidP="004E34C3">
            <w:pPr>
              <w:jc w:val="left"/>
              <w:rPr>
                <w:bCs/>
                <w:color w:val="000000" w:themeColor="text1"/>
                <w:szCs w:val="20"/>
              </w:rPr>
            </w:pPr>
            <w:r w:rsidRPr="00865A3A">
              <w:rPr>
                <w:bCs/>
                <w:color w:val="000000" w:themeColor="text1"/>
                <w:szCs w:val="20"/>
              </w:rPr>
              <w:t>Result Description</w:t>
            </w:r>
          </w:p>
        </w:tc>
      </w:tr>
      <w:tr w:rsidR="00043F75" w14:paraId="31862258"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787B90" w14:textId="77777777" w:rsidR="008B744D" w:rsidRDefault="008B744D" w:rsidP="004E34C3">
            <w:pPr>
              <w:jc w:val="left"/>
              <w:rPr>
                <w:szCs w:val="20"/>
              </w:rPr>
            </w:pPr>
            <w:r>
              <w:rPr>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9393F" w14:textId="56E0A91E" w:rsidR="008B744D" w:rsidRDefault="008B744D" w:rsidP="004E34C3">
            <w:pPr>
              <w:jc w:val="left"/>
              <w:rPr>
                <w:szCs w:val="20"/>
              </w:rPr>
            </w:pPr>
            <w:r>
              <w:rPr>
                <w:szCs w:val="20"/>
              </w:rPr>
              <w:t>successful</w:t>
            </w:r>
            <w:r w:rsidR="00AA6702">
              <w:rPr>
                <w:szCs w:val="20"/>
              </w:rPr>
              <w:t xml:space="preserve"> </w:t>
            </w:r>
            <w:r>
              <w:rPr>
                <w:szCs w:val="20"/>
              </w:rPr>
              <w:t>operation</w:t>
            </w:r>
          </w:p>
        </w:tc>
      </w:tr>
    </w:tbl>
    <w:p w14:paraId="157AECEE" w14:textId="0E495D05" w:rsidR="00865A3A" w:rsidRDefault="00865A3A" w:rsidP="00865A3A">
      <w:pPr>
        <w:pStyle w:val="Heading3"/>
        <w:sectPr w:rsidR="00865A3A" w:rsidSect="001D5D79">
          <w:type w:val="continuous"/>
          <w:pgSz w:w="12240" w:h="20160" w:code="5"/>
          <w:pgMar w:top="1440" w:right="1440" w:bottom="1440" w:left="1440" w:header="720" w:footer="720" w:gutter="0"/>
          <w:cols w:space="720"/>
          <w:docGrid w:linePitch="36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0"/>
        <w:gridCol w:w="1395"/>
        <w:gridCol w:w="6365"/>
      </w:tblGrid>
      <w:tr w:rsidR="00C64E13" w14:paraId="1B9C281D"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DE1B1CD" w14:textId="77777777" w:rsidR="008B744D" w:rsidRDefault="008B744D" w:rsidP="004E34C3">
            <w:pPr>
              <w:jc w:val="left"/>
              <w:rPr>
                <w:szCs w:val="20"/>
              </w:rPr>
            </w:pPr>
            <w:r>
              <w:rPr>
                <w:szCs w:val="20"/>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66EFF3B" w14:textId="77777777" w:rsidR="008B744D" w:rsidRDefault="008B744D" w:rsidP="004E34C3">
            <w:pPr>
              <w:jc w:val="left"/>
              <w:rPr>
                <w:szCs w:val="20"/>
              </w:rPr>
            </w:pPr>
            <w:r>
              <w:rPr>
                <w:szCs w:val="20"/>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B425AA4" w14:textId="77777777" w:rsidR="008B744D" w:rsidRDefault="008B744D" w:rsidP="004E34C3">
            <w:pPr>
              <w:jc w:val="left"/>
              <w:rPr>
                <w:szCs w:val="20"/>
              </w:rPr>
            </w:pPr>
            <w:r>
              <w:rPr>
                <w:szCs w:val="20"/>
              </w:rPr>
              <w:t>Error Description</w:t>
            </w:r>
          </w:p>
        </w:tc>
      </w:tr>
      <w:tr w:rsidR="000A1E54" w14:paraId="272F98DC"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BB8E8A" w14:textId="77777777" w:rsidR="008B744D" w:rsidRDefault="008B744D" w:rsidP="004E34C3">
            <w:pPr>
              <w:jc w:val="left"/>
              <w:rPr>
                <w:szCs w:val="20"/>
              </w:rPr>
            </w:pPr>
            <w:r>
              <w:rPr>
                <w:szCs w:val="20"/>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83234" w14:textId="77777777" w:rsidR="008B744D" w:rsidRDefault="008B744D" w:rsidP="004E34C3">
            <w:pPr>
              <w:jc w:val="left"/>
              <w:rPr>
                <w:szCs w:val="20"/>
              </w:rPr>
            </w:pPr>
            <w:r>
              <w:rPr>
                <w:szCs w:val="20"/>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AC836" w14:textId="77777777" w:rsidR="008B744D" w:rsidRDefault="008B744D" w:rsidP="004E34C3">
            <w:pPr>
              <w:jc w:val="left"/>
              <w:rPr>
                <w:szCs w:val="20"/>
              </w:rPr>
            </w:pPr>
            <w:r>
              <w:rPr>
                <w:szCs w:val="20"/>
              </w:rPr>
              <w:t>Internal Server Error</w:t>
            </w:r>
          </w:p>
        </w:tc>
      </w:tr>
      <w:tr w:rsidR="000A1E54" w14:paraId="5872DB12"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7F035" w14:textId="77777777" w:rsidR="008B744D" w:rsidRDefault="008B744D" w:rsidP="004E34C3">
            <w:pPr>
              <w:jc w:val="left"/>
              <w:rPr>
                <w:szCs w:val="20"/>
              </w:rPr>
            </w:pPr>
            <w:r>
              <w:rPr>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71B9D" w14:textId="77777777" w:rsidR="008B744D" w:rsidRDefault="008B744D" w:rsidP="004E34C3">
            <w:pPr>
              <w:jc w:val="left"/>
              <w:rPr>
                <w:szCs w:val="20"/>
              </w:rPr>
            </w:pPr>
            <w:r>
              <w:rPr>
                <w:szCs w:val="20"/>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7EF43" w14:textId="0BF09286" w:rsidR="008B744D" w:rsidRDefault="008B744D" w:rsidP="004E34C3">
            <w:pPr>
              <w:spacing w:line="256" w:lineRule="auto"/>
              <w:jc w:val="left"/>
              <w:rPr>
                <w:szCs w:val="20"/>
              </w:rPr>
            </w:pPr>
            <w:r>
              <w:rPr>
                <w:szCs w:val="20"/>
              </w:rPr>
              <w:t>Unauthorized User</w:t>
            </w:r>
            <w:r w:rsidR="00090F08">
              <w:rPr>
                <w:szCs w:val="20"/>
              </w:rPr>
              <w:t xml:space="preserve"> or </w:t>
            </w:r>
            <w:r w:rsidR="00C658A5">
              <w:rPr>
                <w:szCs w:val="20"/>
              </w:rPr>
              <w:t>Header Token could be missing</w:t>
            </w:r>
          </w:p>
        </w:tc>
      </w:tr>
      <w:tr w:rsidR="000A1E54" w14:paraId="37FAF768" w14:textId="77777777" w:rsidTr="00B86A4B">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4B1396" w14:textId="77777777" w:rsidR="008B744D" w:rsidRDefault="008B744D" w:rsidP="004E34C3">
            <w:pPr>
              <w:jc w:val="left"/>
              <w:rPr>
                <w:szCs w:val="20"/>
              </w:rPr>
            </w:pPr>
            <w:r>
              <w:rPr>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B375C" w14:textId="77777777" w:rsidR="008B744D" w:rsidRDefault="008B744D" w:rsidP="004E34C3">
            <w:pPr>
              <w:jc w:val="left"/>
              <w:rPr>
                <w:szCs w:val="20"/>
              </w:rPr>
            </w:pPr>
            <w:r>
              <w:rPr>
                <w:szCs w:val="20"/>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7A467" w14:textId="77777777" w:rsidR="008B744D" w:rsidRDefault="008B744D" w:rsidP="004E34C3">
            <w:pPr>
              <w:spacing w:line="256" w:lineRule="auto"/>
              <w:jc w:val="left"/>
              <w:rPr>
                <w:szCs w:val="20"/>
              </w:rPr>
            </w:pPr>
            <w:r>
              <w:rPr>
                <w:szCs w:val="20"/>
              </w:rPr>
              <w:t>Bad request</w:t>
            </w:r>
          </w:p>
        </w:tc>
      </w:tr>
    </w:tbl>
    <w:p w14:paraId="397A4C66" w14:textId="77777777" w:rsidR="00382D9B" w:rsidRPr="00382D9B" w:rsidRDefault="008B744D" w:rsidP="00090F08">
      <w:pPr>
        <w:pStyle w:val="Heading3"/>
      </w:pPr>
      <w:r w:rsidRPr="00382D9B">
        <w:t>Sample Response</w:t>
      </w:r>
    </w:p>
    <w:p w14:paraId="33625B89" w14:textId="2FE9DAC4" w:rsidR="008B744D" w:rsidRPr="00382D9B" w:rsidRDefault="008B744D" w:rsidP="008B744D">
      <w:pPr>
        <w:jc w:val="left"/>
        <w:rPr>
          <w:rFonts w:ascii="Consolas" w:eastAsia="Calibri" w:hAnsi="Consolas" w:cs="Arial"/>
          <w:bCs/>
          <w:kern w:val="0"/>
          <w:szCs w:val="20"/>
          <w14:ligatures w14:val="none"/>
        </w:rPr>
      </w:pPr>
      <w:r w:rsidRPr="00382D9B">
        <w:rPr>
          <w:rFonts w:ascii="Consolas" w:eastAsia="Calibri" w:hAnsi="Consolas" w:cs="Arial"/>
          <w:bCs/>
          <w:kern w:val="0"/>
          <w:szCs w:val="20"/>
          <w14:ligatures w14:val="none"/>
        </w:rPr>
        <w:t>Rule deleted successfully with ID: R232</w:t>
      </w:r>
    </w:p>
    <w:p w14:paraId="5F5E74A7" w14:textId="77777777" w:rsidR="008B744D" w:rsidRDefault="008B744D" w:rsidP="008B744D">
      <w:r>
        <w:rPr>
          <w:kern w:val="0"/>
          <w14:ligatures w14:val="none"/>
        </w:rPr>
        <w:br w:type="page"/>
      </w:r>
    </w:p>
    <w:p w14:paraId="4DAC3999" w14:textId="1D74492D" w:rsidR="008B744D" w:rsidRDefault="008B744D" w:rsidP="00D96554">
      <w:pPr>
        <w:pStyle w:val="Heading2"/>
      </w:pPr>
      <w:bookmarkStart w:id="58" w:name="_Toc220593300"/>
      <w:r>
        <w:lastRenderedPageBreak/>
        <w:t xml:space="preserve">POST </w:t>
      </w:r>
      <w:r w:rsidR="00AA6702">
        <w:t>-</w:t>
      </w:r>
      <w:r>
        <w:t xml:space="preserve"> Upload MBOM Template API</w:t>
      </w:r>
      <w:bookmarkEnd w:id="58"/>
    </w:p>
    <w:p w14:paraId="7EF74FD1" w14:textId="52601FA6" w:rsidR="008B744D" w:rsidRDefault="008B744D" w:rsidP="008B744D">
      <w:r>
        <w:rPr>
          <w:rFonts w:eastAsia="Graphik" w:cs="Graphik"/>
          <w:szCs w:val="20"/>
        </w:rPr>
        <w:t>This API is used to upload a new MBOM template file. The request body typically contains the file data and any associated metadata required for the upload.</w:t>
      </w:r>
    </w:p>
    <w:tbl>
      <w:tblPr>
        <w:tblStyle w:val="TableGridLight1"/>
        <w:tblW w:w="9360" w:type="dxa"/>
        <w:tblInd w:w="2" w:type="dxa"/>
        <w:tblLayout w:type="fixed"/>
        <w:tblCellMar>
          <w:left w:w="86" w:type="dxa"/>
          <w:right w:w="0" w:type="dxa"/>
        </w:tblCellMar>
        <w:tblLook w:val="04A0" w:firstRow="1" w:lastRow="0" w:firstColumn="1" w:lastColumn="0" w:noHBand="0" w:noVBand="1"/>
      </w:tblPr>
      <w:tblGrid>
        <w:gridCol w:w="2439"/>
        <w:gridCol w:w="6921"/>
      </w:tblGrid>
      <w:tr w:rsidR="008B744D" w14:paraId="364DEF1E" w14:textId="77777777" w:rsidTr="00B86A4B">
        <w:trPr>
          <w:trHeight w:val="75"/>
        </w:trPr>
        <w:tc>
          <w:tcPr>
            <w:tcW w:w="130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454A8F90" w14:textId="77777777" w:rsidR="008B744D" w:rsidRDefault="008B744D" w:rsidP="004E34C3">
            <w:pPr>
              <w:jc w:val="left"/>
            </w:pPr>
            <w:r>
              <w:rPr>
                <w:rFonts w:eastAsia="Graphik" w:cs="Graphik"/>
                <w:color w:val="000000" w:themeColor="text1"/>
                <w:szCs w:val="20"/>
              </w:rPr>
              <w:t>PROTOCOL</w:t>
            </w:r>
          </w:p>
        </w:tc>
        <w:tc>
          <w:tcPr>
            <w:tcW w:w="369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8725C5B" w14:textId="4DEDFF13" w:rsidR="008B744D" w:rsidRDefault="008B744D" w:rsidP="004E34C3">
            <w:pPr>
              <w:jc w:val="left"/>
            </w:pPr>
            <w:r>
              <w:rPr>
                <w:rFonts w:eastAsia="Graphik" w:cs="Graphik"/>
                <w:szCs w:val="20"/>
              </w:rPr>
              <w:t>HTTPS</w:t>
            </w:r>
          </w:p>
        </w:tc>
      </w:tr>
      <w:tr w:rsidR="008B744D" w14:paraId="12F678ED" w14:textId="77777777" w:rsidTr="00B86A4B">
        <w:trPr>
          <w:trHeight w:val="45"/>
        </w:trPr>
        <w:tc>
          <w:tcPr>
            <w:tcW w:w="130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66DB267E" w14:textId="0F9814B3" w:rsidR="008B744D" w:rsidRDefault="00C658A5" w:rsidP="004E34C3">
            <w:pPr>
              <w:jc w:val="left"/>
            </w:pPr>
            <w:r>
              <w:rPr>
                <w:rFonts w:eastAsia="Graphik" w:cs="Graphik"/>
                <w:color w:val="000000" w:themeColor="text1"/>
                <w:szCs w:val="20"/>
              </w:rPr>
              <w:t>PATH (Public Exposure)</w:t>
            </w:r>
          </w:p>
        </w:tc>
        <w:tc>
          <w:tcPr>
            <w:tcW w:w="369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0608C64" w14:textId="77777777" w:rsidR="008B744D" w:rsidRDefault="008B744D" w:rsidP="004E34C3">
            <w:pPr>
              <w:jc w:val="left"/>
            </w:pPr>
            <w:hyperlink r:id="rId58" w:history="1">
              <w:r>
                <w:rPr>
                  <w:rStyle w:val="Hyperlink"/>
                  <w:rFonts w:eastAsia="Graphik" w:cs="Graphik"/>
                </w:rPr>
                <w:t>https://ixts-dev-apim.azure-api.net/bom-management-api/v1/template/json</w:t>
              </w:r>
            </w:hyperlink>
          </w:p>
        </w:tc>
      </w:tr>
      <w:tr w:rsidR="008B744D" w14:paraId="780922BA" w14:textId="77777777" w:rsidTr="00B86A4B">
        <w:trPr>
          <w:trHeight w:val="60"/>
        </w:trPr>
        <w:tc>
          <w:tcPr>
            <w:tcW w:w="130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1489D01A" w14:textId="77777777" w:rsidR="008B744D" w:rsidRDefault="008B744D" w:rsidP="004E34C3">
            <w:pPr>
              <w:jc w:val="left"/>
            </w:pPr>
            <w:r>
              <w:rPr>
                <w:rFonts w:eastAsia="Graphik" w:cs="Graphik"/>
                <w:color w:val="000000" w:themeColor="text1"/>
                <w:szCs w:val="20"/>
              </w:rPr>
              <w:t>METHOD</w:t>
            </w:r>
          </w:p>
        </w:tc>
        <w:tc>
          <w:tcPr>
            <w:tcW w:w="369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601398A" w14:textId="3E5F622F" w:rsidR="008B744D" w:rsidRDefault="008B744D" w:rsidP="004E34C3">
            <w:pPr>
              <w:jc w:val="left"/>
            </w:pPr>
            <w:r>
              <w:rPr>
                <w:rFonts w:eastAsia="Graphik" w:cs="Graphik"/>
                <w:szCs w:val="20"/>
              </w:rPr>
              <w:t>POST</w:t>
            </w:r>
          </w:p>
        </w:tc>
      </w:tr>
      <w:tr w:rsidR="008B744D" w14:paraId="3010F16A" w14:textId="77777777" w:rsidTr="00B86A4B">
        <w:trPr>
          <w:trHeight w:val="105"/>
        </w:trPr>
        <w:tc>
          <w:tcPr>
            <w:tcW w:w="130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1186236E" w14:textId="77777777" w:rsidR="008B744D" w:rsidRDefault="008B744D" w:rsidP="004E34C3">
            <w:pPr>
              <w:jc w:val="left"/>
            </w:pPr>
            <w:r>
              <w:rPr>
                <w:rFonts w:eastAsia="Graphik" w:cs="Graphik"/>
                <w:color w:val="000000" w:themeColor="text1"/>
                <w:szCs w:val="20"/>
              </w:rPr>
              <w:t>CONTENT TYPE</w:t>
            </w:r>
          </w:p>
        </w:tc>
        <w:tc>
          <w:tcPr>
            <w:tcW w:w="369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209E131" w14:textId="77777777" w:rsidR="008B744D" w:rsidRDefault="008B744D" w:rsidP="004E34C3">
            <w:pPr>
              <w:jc w:val="left"/>
            </w:pPr>
            <w:r>
              <w:rPr>
                <w:rFonts w:eastAsia="Graphik" w:cs="Graphik"/>
                <w:szCs w:val="20"/>
              </w:rPr>
              <w:t>application / json</w:t>
            </w:r>
          </w:p>
        </w:tc>
      </w:tr>
      <w:tr w:rsidR="008B744D" w14:paraId="5C259C4E" w14:textId="77777777" w:rsidTr="00B86A4B">
        <w:trPr>
          <w:trHeight w:val="105"/>
        </w:trPr>
        <w:tc>
          <w:tcPr>
            <w:tcW w:w="130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150A3678" w14:textId="77777777" w:rsidR="008B744D" w:rsidRDefault="008B744D" w:rsidP="004E34C3">
            <w:pPr>
              <w:jc w:val="left"/>
            </w:pPr>
            <w:r>
              <w:rPr>
                <w:rFonts w:eastAsia="Graphik" w:cs="Graphik"/>
                <w:color w:val="000000" w:themeColor="text1"/>
                <w:szCs w:val="20"/>
              </w:rPr>
              <w:t>Request Body</w:t>
            </w:r>
          </w:p>
        </w:tc>
        <w:tc>
          <w:tcPr>
            <w:tcW w:w="369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3D84D98" w14:textId="4EF7CA00" w:rsidR="008B744D" w:rsidRPr="007E77EB" w:rsidRDefault="007E77EB" w:rsidP="004E34C3">
            <w:pPr>
              <w:jc w:val="left"/>
              <w:rPr>
                <w:rFonts w:ascii="Times New Roman" w:hAnsi="Times New Roman"/>
              </w:rPr>
            </w:pPr>
            <w:hyperlink r:id="rId59" w:history="1">
              <w:proofErr w:type="spellStart"/>
              <w:r>
                <w:rPr>
                  <w:rStyle w:val="Hyperlink"/>
                </w:rPr>
                <w:t>mbom_template_input.json</w:t>
              </w:r>
              <w:proofErr w:type="spellEnd"/>
            </w:hyperlink>
          </w:p>
        </w:tc>
      </w:tr>
    </w:tbl>
    <w:p w14:paraId="1A88FE60" w14:textId="463ABC3A" w:rsidR="008B744D" w:rsidRDefault="00CC2CEA" w:rsidP="00CC2CEA">
      <w:pPr>
        <w:pStyle w:val="Heading3"/>
      </w:pPr>
      <w:r>
        <w:t>Input Header</w:t>
      </w:r>
    </w:p>
    <w:tbl>
      <w:tblPr>
        <w:tblStyle w:val="TableGridLight1"/>
        <w:tblW w:w="9360" w:type="dxa"/>
        <w:tblInd w:w="2" w:type="dxa"/>
        <w:tblLayout w:type="fixed"/>
        <w:tblCellMar>
          <w:left w:w="86" w:type="dxa"/>
          <w:right w:w="0" w:type="dxa"/>
        </w:tblCellMar>
        <w:tblLook w:val="04A0" w:firstRow="1" w:lastRow="0" w:firstColumn="1" w:lastColumn="0" w:noHBand="0" w:noVBand="1"/>
      </w:tblPr>
      <w:tblGrid>
        <w:gridCol w:w="2171"/>
        <w:gridCol w:w="4732"/>
        <w:gridCol w:w="1148"/>
        <w:gridCol w:w="1309"/>
      </w:tblGrid>
      <w:tr w:rsidR="00BD5ACD" w14:paraId="3C1D4C0A" w14:textId="77777777" w:rsidTr="00B86A4B">
        <w:trPr>
          <w:trHeight w:val="405"/>
        </w:trPr>
        <w:tc>
          <w:tcPr>
            <w:tcW w:w="1160"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3DE6B554" w14:textId="77777777" w:rsidR="008B744D" w:rsidRDefault="008B744D" w:rsidP="004E34C3">
            <w:pPr>
              <w:jc w:val="left"/>
            </w:pPr>
            <w:r>
              <w:rPr>
                <w:rFonts w:eastAsia="Graphik" w:cs="Graphik"/>
                <w:color w:val="000000" w:themeColor="text1"/>
                <w:szCs w:val="20"/>
              </w:rPr>
              <w:t>Parameter</w:t>
            </w:r>
          </w:p>
        </w:tc>
        <w:tc>
          <w:tcPr>
            <w:tcW w:w="2527"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56C73DCB" w14:textId="77777777" w:rsidR="008B744D" w:rsidRDefault="008B744D" w:rsidP="004E34C3">
            <w:pPr>
              <w:jc w:val="left"/>
            </w:pPr>
            <w:r>
              <w:rPr>
                <w:rFonts w:eastAsia="Graphik" w:cs="Graphik"/>
                <w:color w:val="000000" w:themeColor="text1"/>
                <w:szCs w:val="20"/>
              </w:rPr>
              <w:t>Description</w:t>
            </w:r>
          </w:p>
        </w:tc>
        <w:tc>
          <w:tcPr>
            <w:tcW w:w="613"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349A6C43" w14:textId="77777777" w:rsidR="008B744D" w:rsidRDefault="008B744D" w:rsidP="004E34C3">
            <w:pPr>
              <w:jc w:val="left"/>
            </w:pPr>
            <w:r>
              <w:rPr>
                <w:rFonts w:eastAsia="Graphik" w:cs="Graphik"/>
                <w:color w:val="000000" w:themeColor="text1"/>
                <w:szCs w:val="20"/>
              </w:rPr>
              <w:t>M/O*</w:t>
            </w:r>
          </w:p>
        </w:tc>
        <w:tc>
          <w:tcPr>
            <w:tcW w:w="699"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2338262D" w14:textId="77777777" w:rsidR="008B744D" w:rsidRDefault="008B744D" w:rsidP="004E34C3">
            <w:pPr>
              <w:jc w:val="left"/>
            </w:pPr>
            <w:r>
              <w:rPr>
                <w:rFonts w:eastAsia="Graphik" w:cs="Graphik"/>
                <w:color w:val="000000" w:themeColor="text1"/>
                <w:szCs w:val="20"/>
              </w:rPr>
              <w:t>Type</w:t>
            </w:r>
          </w:p>
        </w:tc>
      </w:tr>
      <w:tr w:rsidR="008B744D" w14:paraId="0CD5993F" w14:textId="77777777" w:rsidTr="00B86A4B">
        <w:trPr>
          <w:trHeight w:val="285"/>
        </w:trPr>
        <w:tc>
          <w:tcPr>
            <w:tcW w:w="1160"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AFADE3E" w14:textId="77777777" w:rsidR="008B744D" w:rsidRDefault="008B744D" w:rsidP="004E34C3">
            <w:pPr>
              <w:jc w:val="left"/>
            </w:pPr>
            <w:r>
              <w:rPr>
                <w:rFonts w:eastAsia="Graphik" w:cs="Graphik"/>
                <w:szCs w:val="20"/>
              </w:rPr>
              <w:t>Authorization</w:t>
            </w:r>
          </w:p>
        </w:tc>
        <w:tc>
          <w:tcPr>
            <w:tcW w:w="252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52CDCB9" w14:textId="77777777" w:rsidR="008B744D" w:rsidRDefault="008B744D" w:rsidP="004E34C3">
            <w:pPr>
              <w:jc w:val="left"/>
            </w:pPr>
            <w:r>
              <w:rPr>
                <w:rFonts w:eastAsia="Graphik" w:cs="Graphik"/>
                <w:szCs w:val="20"/>
              </w:rPr>
              <w:t>Token acquired from Azure B2C based on the user credentials for further API calls.</w:t>
            </w:r>
          </w:p>
        </w:tc>
        <w:tc>
          <w:tcPr>
            <w:tcW w:w="61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51C63C5" w14:textId="77777777" w:rsidR="008B744D" w:rsidRDefault="008B744D" w:rsidP="004E34C3">
            <w:pPr>
              <w:jc w:val="left"/>
            </w:pPr>
            <w:r>
              <w:rPr>
                <w:rFonts w:eastAsia="Graphik" w:cs="Graphik"/>
                <w:szCs w:val="20"/>
              </w:rPr>
              <w:t>M</w:t>
            </w:r>
          </w:p>
        </w:tc>
        <w:tc>
          <w:tcPr>
            <w:tcW w:w="69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D2C701B" w14:textId="77777777" w:rsidR="008B744D" w:rsidRDefault="008B744D" w:rsidP="004E34C3">
            <w:pPr>
              <w:jc w:val="left"/>
            </w:pPr>
            <w:r>
              <w:rPr>
                <w:rFonts w:eastAsia="Graphik" w:cs="Graphik"/>
                <w:szCs w:val="20"/>
              </w:rPr>
              <w:t>String</w:t>
            </w:r>
          </w:p>
        </w:tc>
      </w:tr>
      <w:tr w:rsidR="008B744D" w14:paraId="77445D15" w14:textId="77777777" w:rsidTr="00B86A4B">
        <w:trPr>
          <w:trHeight w:val="60"/>
        </w:trPr>
        <w:tc>
          <w:tcPr>
            <w:tcW w:w="1160"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964CCC4" w14:textId="77777777" w:rsidR="008B744D" w:rsidRDefault="008B744D" w:rsidP="004E34C3">
            <w:pPr>
              <w:jc w:val="left"/>
            </w:pPr>
            <w:r>
              <w:rPr>
                <w:rFonts w:eastAsia="Graphik" w:cs="Graphik"/>
                <w:szCs w:val="20"/>
              </w:rPr>
              <w:t>Content-Type</w:t>
            </w:r>
          </w:p>
        </w:tc>
        <w:tc>
          <w:tcPr>
            <w:tcW w:w="252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B1074F7" w14:textId="77777777" w:rsidR="008B744D" w:rsidRDefault="008B744D" w:rsidP="004E34C3">
            <w:pPr>
              <w:jc w:val="left"/>
            </w:pPr>
            <w:r>
              <w:rPr>
                <w:rFonts w:eastAsia="Graphik" w:cs="Graphik"/>
                <w:szCs w:val="20"/>
              </w:rPr>
              <w:t xml:space="preserve">Length of content.  </w:t>
            </w:r>
          </w:p>
        </w:tc>
        <w:tc>
          <w:tcPr>
            <w:tcW w:w="61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163E1A7" w14:textId="77777777" w:rsidR="008B744D" w:rsidRDefault="008B744D" w:rsidP="004E34C3">
            <w:pPr>
              <w:jc w:val="left"/>
            </w:pPr>
            <w:r>
              <w:rPr>
                <w:rFonts w:eastAsia="Graphik" w:cs="Graphik"/>
                <w:szCs w:val="20"/>
              </w:rPr>
              <w:t>M</w:t>
            </w:r>
          </w:p>
        </w:tc>
        <w:tc>
          <w:tcPr>
            <w:tcW w:w="69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FD486CD" w14:textId="77777777" w:rsidR="008B744D" w:rsidRDefault="008B744D" w:rsidP="004E34C3">
            <w:pPr>
              <w:jc w:val="left"/>
            </w:pPr>
            <w:r>
              <w:rPr>
                <w:rFonts w:eastAsia="Graphik" w:cs="Graphik"/>
                <w:szCs w:val="20"/>
              </w:rPr>
              <w:t>String</w:t>
            </w:r>
          </w:p>
        </w:tc>
      </w:tr>
      <w:tr w:rsidR="008B744D" w14:paraId="0D233B8D" w14:textId="77777777" w:rsidTr="00B86A4B">
        <w:trPr>
          <w:trHeight w:val="60"/>
        </w:trPr>
        <w:tc>
          <w:tcPr>
            <w:tcW w:w="1160"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4B3DD14" w14:textId="77777777" w:rsidR="008B744D" w:rsidRDefault="008B744D" w:rsidP="004E34C3">
            <w:pPr>
              <w:jc w:val="left"/>
            </w:pPr>
            <w:r>
              <w:rPr>
                <w:rFonts w:eastAsia="Graphik" w:cs="Graphik"/>
                <w:szCs w:val="20"/>
              </w:rPr>
              <w:t>Ocp-Apim-Subscription-Key</w:t>
            </w:r>
          </w:p>
        </w:tc>
        <w:tc>
          <w:tcPr>
            <w:tcW w:w="2527"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334F1DA" w14:textId="77777777" w:rsidR="008B744D" w:rsidRDefault="008B744D" w:rsidP="004E34C3">
            <w:pPr>
              <w:jc w:val="left"/>
            </w:pPr>
            <w:r>
              <w:rPr>
                <w:rFonts w:eastAsia="Graphik" w:cs="Graphik"/>
                <w:szCs w:val="20"/>
              </w:rPr>
              <w:t>Subscription-key of the application</w:t>
            </w:r>
          </w:p>
        </w:tc>
        <w:tc>
          <w:tcPr>
            <w:tcW w:w="61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12F0AC4" w14:textId="77777777" w:rsidR="008B744D" w:rsidRDefault="008B744D" w:rsidP="004E34C3">
            <w:pPr>
              <w:jc w:val="left"/>
            </w:pPr>
            <w:r>
              <w:rPr>
                <w:rFonts w:eastAsia="Graphik" w:cs="Graphik"/>
                <w:szCs w:val="20"/>
              </w:rPr>
              <w:t>M</w:t>
            </w:r>
          </w:p>
        </w:tc>
        <w:tc>
          <w:tcPr>
            <w:tcW w:w="69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4BCE17C" w14:textId="77777777" w:rsidR="008B744D" w:rsidRDefault="008B744D" w:rsidP="004E34C3">
            <w:pPr>
              <w:jc w:val="left"/>
            </w:pPr>
            <w:r>
              <w:rPr>
                <w:rFonts w:eastAsia="Graphik" w:cs="Graphik"/>
                <w:szCs w:val="20"/>
              </w:rPr>
              <w:t>String</w:t>
            </w:r>
          </w:p>
        </w:tc>
      </w:tr>
    </w:tbl>
    <w:p w14:paraId="75594DA8" w14:textId="7A21F27D" w:rsidR="008B744D" w:rsidRDefault="004A066F" w:rsidP="00321793">
      <w:r>
        <w:rPr>
          <w:rFonts w:eastAsia="Graphik" w:cs="Graphik"/>
          <w:szCs w:val="20"/>
        </w:rPr>
        <w:t>*Mandatory / Optional</w:t>
      </w:r>
    </w:p>
    <w:p w14:paraId="7E050EA1" w14:textId="0B571A07" w:rsidR="008B744D" w:rsidRDefault="00CC2CEA" w:rsidP="00CC2CEA">
      <w:pPr>
        <w:pStyle w:val="Heading3"/>
      </w:pPr>
      <w:r>
        <w:t>Output Header</w:t>
      </w:r>
    </w:p>
    <w:tbl>
      <w:tblPr>
        <w:tblStyle w:val="TableGridLight1"/>
        <w:tblW w:w="9360" w:type="dxa"/>
        <w:tblInd w:w="2" w:type="dxa"/>
        <w:tblLayout w:type="fixed"/>
        <w:tblCellMar>
          <w:left w:w="86" w:type="dxa"/>
          <w:right w:w="0" w:type="dxa"/>
        </w:tblCellMar>
        <w:tblLook w:val="04A0" w:firstRow="1" w:lastRow="0" w:firstColumn="1" w:lastColumn="0" w:noHBand="0" w:noVBand="1"/>
      </w:tblPr>
      <w:tblGrid>
        <w:gridCol w:w="2177"/>
        <w:gridCol w:w="5539"/>
        <w:gridCol w:w="1644"/>
      </w:tblGrid>
      <w:tr w:rsidR="00BD5ACD" w14:paraId="41EC842D" w14:textId="77777777" w:rsidTr="00B86A4B">
        <w:trPr>
          <w:trHeight w:val="195"/>
        </w:trPr>
        <w:tc>
          <w:tcPr>
            <w:tcW w:w="116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7335F61F" w14:textId="77777777" w:rsidR="008B744D" w:rsidRDefault="008B744D" w:rsidP="004E34C3">
            <w:pPr>
              <w:jc w:val="left"/>
            </w:pPr>
            <w:r>
              <w:rPr>
                <w:rFonts w:eastAsia="Graphik" w:cs="Graphik"/>
                <w:color w:val="000000" w:themeColor="text1"/>
                <w:szCs w:val="20"/>
              </w:rPr>
              <w:t>Parameter</w:t>
            </w:r>
          </w:p>
        </w:tc>
        <w:tc>
          <w:tcPr>
            <w:tcW w:w="2959"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78300A48" w14:textId="77777777" w:rsidR="008B744D" w:rsidRDefault="008B744D" w:rsidP="004E34C3">
            <w:pPr>
              <w:jc w:val="left"/>
            </w:pPr>
            <w:r>
              <w:rPr>
                <w:rFonts w:eastAsia="Graphik" w:cs="Graphik"/>
                <w:color w:val="000000" w:themeColor="text1"/>
                <w:szCs w:val="20"/>
              </w:rPr>
              <w:t>Description</w:t>
            </w:r>
          </w:p>
        </w:tc>
        <w:tc>
          <w:tcPr>
            <w:tcW w:w="878"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66075248" w14:textId="77777777" w:rsidR="008B744D" w:rsidRDefault="008B744D" w:rsidP="004E34C3">
            <w:pPr>
              <w:jc w:val="left"/>
            </w:pPr>
            <w:r>
              <w:rPr>
                <w:rFonts w:eastAsia="Graphik" w:cs="Graphik"/>
                <w:color w:val="000000" w:themeColor="text1"/>
                <w:szCs w:val="20"/>
              </w:rPr>
              <w:t>Type</w:t>
            </w:r>
          </w:p>
        </w:tc>
      </w:tr>
      <w:tr w:rsidR="008B744D" w14:paraId="63F4BA1A" w14:textId="77777777" w:rsidTr="00B86A4B">
        <w:trPr>
          <w:trHeight w:val="60"/>
        </w:trPr>
        <w:tc>
          <w:tcPr>
            <w:tcW w:w="116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9977B08" w14:textId="77777777" w:rsidR="008B744D" w:rsidRDefault="008B744D" w:rsidP="004E34C3">
            <w:pPr>
              <w:jc w:val="left"/>
            </w:pPr>
            <w:r>
              <w:rPr>
                <w:rFonts w:eastAsia="Graphik" w:cs="Graphik"/>
                <w:szCs w:val="20"/>
              </w:rPr>
              <w:t>Server</w:t>
            </w:r>
          </w:p>
        </w:tc>
        <w:tc>
          <w:tcPr>
            <w:tcW w:w="295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3579CBA" w14:textId="77777777" w:rsidR="008B744D" w:rsidRDefault="008B744D" w:rsidP="004E34C3">
            <w:pPr>
              <w:jc w:val="left"/>
            </w:pPr>
            <w:r>
              <w:rPr>
                <w:rFonts w:eastAsia="Graphik" w:cs="Graphik"/>
                <w:szCs w:val="20"/>
              </w:rPr>
              <w:t>Contains information about how the server manages requests [e.g., Werkzeug/2.1.2 Python/3.9.7]</w:t>
            </w:r>
          </w:p>
        </w:tc>
        <w:tc>
          <w:tcPr>
            <w:tcW w:w="87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3245599" w14:textId="77777777" w:rsidR="008B744D" w:rsidRDefault="008B744D" w:rsidP="004E34C3">
            <w:pPr>
              <w:jc w:val="left"/>
            </w:pPr>
            <w:r>
              <w:rPr>
                <w:rFonts w:eastAsia="Graphik" w:cs="Graphik"/>
                <w:szCs w:val="20"/>
              </w:rPr>
              <w:t>String</w:t>
            </w:r>
          </w:p>
        </w:tc>
      </w:tr>
      <w:tr w:rsidR="008B744D" w14:paraId="2A9BCDF4" w14:textId="77777777" w:rsidTr="00B86A4B">
        <w:trPr>
          <w:trHeight w:val="60"/>
        </w:trPr>
        <w:tc>
          <w:tcPr>
            <w:tcW w:w="116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E946A63" w14:textId="77777777" w:rsidR="008B744D" w:rsidRDefault="008B744D" w:rsidP="004E34C3">
            <w:pPr>
              <w:jc w:val="left"/>
            </w:pPr>
            <w:r>
              <w:rPr>
                <w:rFonts w:eastAsia="Graphik" w:cs="Graphik"/>
                <w:szCs w:val="20"/>
              </w:rPr>
              <w:t>Content-Type</w:t>
            </w:r>
          </w:p>
        </w:tc>
        <w:tc>
          <w:tcPr>
            <w:tcW w:w="295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EC223DE" w14:textId="77777777" w:rsidR="008B744D" w:rsidRDefault="008B744D" w:rsidP="004E34C3">
            <w:pPr>
              <w:jc w:val="left"/>
            </w:pPr>
            <w:r>
              <w:rPr>
                <w:rFonts w:eastAsia="Graphik" w:cs="Graphik"/>
                <w:szCs w:val="20"/>
              </w:rPr>
              <w:t>Length of the content</w:t>
            </w:r>
          </w:p>
        </w:tc>
        <w:tc>
          <w:tcPr>
            <w:tcW w:w="87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8E6D590" w14:textId="77777777" w:rsidR="008B744D" w:rsidRDefault="008B744D" w:rsidP="004E34C3">
            <w:pPr>
              <w:jc w:val="left"/>
            </w:pPr>
            <w:r>
              <w:rPr>
                <w:rFonts w:eastAsia="Graphik" w:cs="Graphik"/>
                <w:szCs w:val="20"/>
              </w:rPr>
              <w:t>String</w:t>
            </w:r>
          </w:p>
        </w:tc>
      </w:tr>
      <w:tr w:rsidR="008B744D" w14:paraId="5033A8A2" w14:textId="77777777" w:rsidTr="00B86A4B">
        <w:trPr>
          <w:trHeight w:val="60"/>
        </w:trPr>
        <w:tc>
          <w:tcPr>
            <w:tcW w:w="116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638DEE9" w14:textId="77777777" w:rsidR="008B744D" w:rsidRDefault="008B744D" w:rsidP="004E34C3">
            <w:pPr>
              <w:jc w:val="left"/>
            </w:pPr>
            <w:r>
              <w:rPr>
                <w:rFonts w:eastAsia="Graphik" w:cs="Graphik"/>
                <w:szCs w:val="20"/>
              </w:rPr>
              <w:t>Date</w:t>
            </w:r>
          </w:p>
        </w:tc>
        <w:tc>
          <w:tcPr>
            <w:tcW w:w="295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ECC5F3F" w14:textId="77777777" w:rsidR="008B744D" w:rsidRDefault="008B744D" w:rsidP="004E34C3">
            <w:pPr>
              <w:jc w:val="left"/>
            </w:pPr>
            <w:r>
              <w:rPr>
                <w:rFonts w:eastAsia="Graphik" w:cs="Graphik"/>
                <w:szCs w:val="20"/>
              </w:rPr>
              <w:t>Date of operation execution e.g. - [Tue, 17 May 2022 06:30:16 GMT]</w:t>
            </w:r>
          </w:p>
        </w:tc>
        <w:tc>
          <w:tcPr>
            <w:tcW w:w="87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16EBC1E" w14:textId="77777777" w:rsidR="008B744D" w:rsidRDefault="008B744D" w:rsidP="004E34C3">
            <w:pPr>
              <w:jc w:val="left"/>
            </w:pPr>
            <w:r>
              <w:rPr>
                <w:rFonts w:eastAsia="Graphik" w:cs="Graphik"/>
                <w:szCs w:val="20"/>
              </w:rPr>
              <w:t>Datetime</w:t>
            </w:r>
          </w:p>
        </w:tc>
      </w:tr>
      <w:tr w:rsidR="008B744D" w14:paraId="6891972F" w14:textId="77777777" w:rsidTr="00B86A4B">
        <w:trPr>
          <w:trHeight w:val="60"/>
        </w:trPr>
        <w:tc>
          <w:tcPr>
            <w:tcW w:w="116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8D9319B" w14:textId="77777777" w:rsidR="008B744D" w:rsidRDefault="008B744D" w:rsidP="004E34C3">
            <w:pPr>
              <w:jc w:val="left"/>
            </w:pPr>
            <w:r>
              <w:rPr>
                <w:rFonts w:eastAsia="Graphik" w:cs="Graphik"/>
                <w:szCs w:val="20"/>
              </w:rPr>
              <w:t>Content-Length</w:t>
            </w:r>
          </w:p>
        </w:tc>
        <w:tc>
          <w:tcPr>
            <w:tcW w:w="2959"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F50F095" w14:textId="77777777" w:rsidR="008B744D" w:rsidRDefault="008B744D" w:rsidP="004E34C3">
            <w:pPr>
              <w:jc w:val="left"/>
            </w:pPr>
            <w:r>
              <w:rPr>
                <w:rFonts w:eastAsia="Graphik" w:cs="Graphik"/>
                <w:szCs w:val="20"/>
              </w:rPr>
              <w:t>Length of the content</w:t>
            </w:r>
          </w:p>
        </w:tc>
        <w:tc>
          <w:tcPr>
            <w:tcW w:w="87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F2A65D7" w14:textId="77777777" w:rsidR="008B744D" w:rsidRDefault="008B744D" w:rsidP="004E34C3">
            <w:pPr>
              <w:jc w:val="left"/>
            </w:pPr>
            <w:r>
              <w:rPr>
                <w:rFonts w:eastAsia="Graphik" w:cs="Graphik"/>
                <w:szCs w:val="20"/>
              </w:rPr>
              <w:t>Bytes</w:t>
            </w:r>
          </w:p>
        </w:tc>
      </w:tr>
    </w:tbl>
    <w:p w14:paraId="5D5CEA54" w14:textId="133C0A1C" w:rsidR="00321793" w:rsidRDefault="00CC2CEA" w:rsidP="00CC2CEA">
      <w:pPr>
        <w:pStyle w:val="Heading3"/>
      </w:pPr>
      <w:r>
        <w:t>Result</w:t>
      </w:r>
    </w:p>
    <w:tbl>
      <w:tblPr>
        <w:tblStyle w:val="TableGridLight1"/>
        <w:tblW w:w="9360" w:type="dxa"/>
        <w:tblInd w:w="2" w:type="dxa"/>
        <w:tblLayout w:type="fixed"/>
        <w:tblCellMar>
          <w:left w:w="86" w:type="dxa"/>
          <w:right w:w="0" w:type="dxa"/>
        </w:tblCellMar>
        <w:tblLook w:val="04A0" w:firstRow="1" w:lastRow="0" w:firstColumn="1" w:lastColumn="0" w:noHBand="0" w:noVBand="1"/>
      </w:tblPr>
      <w:tblGrid>
        <w:gridCol w:w="1750"/>
        <w:gridCol w:w="7610"/>
      </w:tblGrid>
      <w:tr w:rsidR="008B744D" w14:paraId="0D1884C7" w14:textId="77777777" w:rsidTr="00B86A4B">
        <w:trPr>
          <w:trHeight w:val="180"/>
        </w:trPr>
        <w:tc>
          <w:tcPr>
            <w:tcW w:w="93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291FB6BC" w14:textId="77777777" w:rsidR="008B744D" w:rsidRPr="00CC2CEA" w:rsidRDefault="008B744D" w:rsidP="004E34C3">
            <w:pPr>
              <w:jc w:val="left"/>
              <w:rPr>
                <w:rFonts w:eastAsia="Graphik" w:cs="Graphik"/>
                <w:bCs/>
                <w:color w:val="000000" w:themeColor="text1"/>
              </w:rPr>
            </w:pPr>
            <w:r w:rsidRPr="00CC2CEA">
              <w:rPr>
                <w:rFonts w:eastAsia="Graphik" w:cs="Graphik"/>
                <w:bCs/>
                <w:color w:val="000000" w:themeColor="text1"/>
              </w:rPr>
              <w:t>HTTP Code</w:t>
            </w:r>
          </w:p>
        </w:tc>
        <w:tc>
          <w:tcPr>
            <w:tcW w:w="406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40B223E9" w14:textId="77777777" w:rsidR="008B744D" w:rsidRPr="00CC2CEA" w:rsidRDefault="008B744D" w:rsidP="004E34C3">
            <w:pPr>
              <w:jc w:val="left"/>
              <w:rPr>
                <w:rFonts w:eastAsia="Graphik" w:cs="Graphik"/>
                <w:bCs/>
                <w:color w:val="000000" w:themeColor="text1"/>
              </w:rPr>
            </w:pPr>
            <w:r w:rsidRPr="00CC2CEA">
              <w:rPr>
                <w:rFonts w:eastAsia="Graphik" w:cs="Graphik"/>
                <w:bCs/>
                <w:color w:val="000000" w:themeColor="text1"/>
              </w:rPr>
              <w:t>Result Description</w:t>
            </w:r>
          </w:p>
        </w:tc>
      </w:tr>
      <w:tr w:rsidR="008B744D" w14:paraId="684B5E2A" w14:textId="77777777" w:rsidTr="00B86A4B">
        <w:trPr>
          <w:trHeight w:val="270"/>
        </w:trPr>
        <w:tc>
          <w:tcPr>
            <w:tcW w:w="93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0AA85B0" w14:textId="77777777" w:rsidR="008B744D" w:rsidRDefault="008B744D" w:rsidP="004E34C3">
            <w:pPr>
              <w:jc w:val="left"/>
            </w:pPr>
            <w:r>
              <w:rPr>
                <w:rFonts w:eastAsia="Graphik" w:cs="Graphik"/>
                <w:szCs w:val="20"/>
              </w:rPr>
              <w:t>200</w:t>
            </w:r>
          </w:p>
        </w:tc>
        <w:tc>
          <w:tcPr>
            <w:tcW w:w="406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8D757AD" w14:textId="77777777" w:rsidR="008B744D" w:rsidRDefault="008B744D" w:rsidP="004E34C3">
            <w:pPr>
              <w:jc w:val="left"/>
            </w:pPr>
            <w:r>
              <w:rPr>
                <w:rFonts w:eastAsia="Graphik" w:cs="Graphik"/>
                <w:szCs w:val="20"/>
              </w:rPr>
              <w:t>successful operation</w:t>
            </w:r>
          </w:p>
        </w:tc>
      </w:tr>
    </w:tbl>
    <w:p w14:paraId="5E67883A" w14:textId="040144FD" w:rsidR="00CC2CEA" w:rsidRDefault="00CC2CEA" w:rsidP="00CC2CEA">
      <w:pPr>
        <w:pStyle w:val="Heading3"/>
        <w:sectPr w:rsidR="00CC2CEA" w:rsidSect="001D5D79">
          <w:type w:val="continuous"/>
          <w:pgSz w:w="12240" w:h="20160" w:code="5"/>
          <w:pgMar w:top="1440" w:right="1440" w:bottom="1440" w:left="1440" w:header="720" w:footer="720" w:gutter="0"/>
          <w:cols w:space="720"/>
          <w:docGrid w:linePitch="360"/>
        </w:sectPr>
      </w:pPr>
      <w:r>
        <w:t>Error Management</w:t>
      </w:r>
    </w:p>
    <w:tbl>
      <w:tblPr>
        <w:tblStyle w:val="TableGridLight1"/>
        <w:tblW w:w="9360" w:type="dxa"/>
        <w:tblInd w:w="2" w:type="dxa"/>
        <w:tblLayout w:type="fixed"/>
        <w:tblCellMar>
          <w:left w:w="86" w:type="dxa"/>
          <w:right w:w="0" w:type="dxa"/>
        </w:tblCellMar>
        <w:tblLook w:val="04A0" w:firstRow="1" w:lastRow="0" w:firstColumn="1" w:lastColumn="0" w:noHBand="0" w:noVBand="1"/>
      </w:tblPr>
      <w:tblGrid>
        <w:gridCol w:w="1751"/>
        <w:gridCol w:w="1574"/>
        <w:gridCol w:w="6035"/>
      </w:tblGrid>
      <w:tr w:rsidR="00BD5ACD" w14:paraId="5D173EE3" w14:textId="77777777" w:rsidTr="00B86A4B">
        <w:trPr>
          <w:trHeight w:val="300"/>
        </w:trPr>
        <w:tc>
          <w:tcPr>
            <w:tcW w:w="93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0C3ED8AA" w14:textId="77777777" w:rsidR="008B744D" w:rsidRDefault="008B744D" w:rsidP="004E34C3">
            <w:pPr>
              <w:jc w:val="left"/>
            </w:pPr>
            <w:r>
              <w:rPr>
                <w:rFonts w:eastAsia="Graphik" w:cs="Graphik"/>
                <w:color w:val="000000" w:themeColor="text1"/>
                <w:szCs w:val="20"/>
              </w:rPr>
              <w:t>HTTP Code</w:t>
            </w:r>
          </w:p>
        </w:tc>
        <w:tc>
          <w:tcPr>
            <w:tcW w:w="841"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620AA130" w14:textId="77777777" w:rsidR="008B744D" w:rsidRDefault="008B744D" w:rsidP="004E34C3">
            <w:pPr>
              <w:jc w:val="left"/>
            </w:pPr>
            <w:r>
              <w:rPr>
                <w:rFonts w:eastAsia="Graphik" w:cs="Graphik"/>
                <w:color w:val="000000" w:themeColor="text1"/>
                <w:szCs w:val="20"/>
              </w:rPr>
              <w:t>Error Code</w:t>
            </w:r>
          </w:p>
        </w:tc>
        <w:tc>
          <w:tcPr>
            <w:tcW w:w="3224" w:type="pct"/>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8E8E8" w:themeFill="background2"/>
            <w:hideMark/>
          </w:tcPr>
          <w:p w14:paraId="4CD68774" w14:textId="77777777" w:rsidR="008B744D" w:rsidRDefault="008B744D" w:rsidP="004E34C3">
            <w:pPr>
              <w:jc w:val="left"/>
            </w:pPr>
            <w:r>
              <w:rPr>
                <w:rFonts w:eastAsia="Graphik" w:cs="Graphik"/>
                <w:color w:val="000000" w:themeColor="text1"/>
                <w:szCs w:val="20"/>
              </w:rPr>
              <w:t>Error Description</w:t>
            </w:r>
          </w:p>
        </w:tc>
      </w:tr>
      <w:tr w:rsidR="008B744D" w14:paraId="16E962C4" w14:textId="77777777" w:rsidTr="00B86A4B">
        <w:trPr>
          <w:trHeight w:val="300"/>
        </w:trPr>
        <w:tc>
          <w:tcPr>
            <w:tcW w:w="93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FD46AD2" w14:textId="77777777" w:rsidR="008B744D" w:rsidRDefault="008B744D" w:rsidP="004E34C3">
            <w:pPr>
              <w:jc w:val="left"/>
            </w:pPr>
            <w:r>
              <w:rPr>
                <w:rFonts w:eastAsia="Graphik" w:cs="Graphik"/>
                <w:szCs w:val="20"/>
              </w:rPr>
              <w:t>500</w:t>
            </w:r>
          </w:p>
        </w:tc>
        <w:tc>
          <w:tcPr>
            <w:tcW w:w="841"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312EAC1" w14:textId="77777777" w:rsidR="008B744D" w:rsidRDefault="008B744D" w:rsidP="004E34C3">
            <w:pPr>
              <w:jc w:val="left"/>
            </w:pPr>
            <w:r>
              <w:rPr>
                <w:rFonts w:eastAsia="Graphik" w:cs="Graphik"/>
                <w:szCs w:val="20"/>
              </w:rPr>
              <w:t>500</w:t>
            </w:r>
          </w:p>
        </w:tc>
        <w:tc>
          <w:tcPr>
            <w:tcW w:w="3224"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7C4E09B" w14:textId="77777777" w:rsidR="008B744D" w:rsidRDefault="008B744D" w:rsidP="004E34C3">
            <w:pPr>
              <w:jc w:val="left"/>
            </w:pPr>
            <w:r>
              <w:rPr>
                <w:rFonts w:eastAsia="Graphik" w:cs="Graphik"/>
                <w:szCs w:val="20"/>
              </w:rPr>
              <w:t>Internal Server Error</w:t>
            </w:r>
          </w:p>
        </w:tc>
      </w:tr>
      <w:tr w:rsidR="008B744D" w14:paraId="7FEFC1E3" w14:textId="77777777" w:rsidTr="00B86A4B">
        <w:trPr>
          <w:trHeight w:val="300"/>
        </w:trPr>
        <w:tc>
          <w:tcPr>
            <w:tcW w:w="93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27EC57C" w14:textId="77777777" w:rsidR="008B744D" w:rsidRDefault="008B744D" w:rsidP="004E34C3">
            <w:pPr>
              <w:jc w:val="left"/>
            </w:pPr>
            <w:r>
              <w:rPr>
                <w:rFonts w:eastAsia="Graphik" w:cs="Graphik"/>
                <w:szCs w:val="20"/>
              </w:rPr>
              <w:t>400</w:t>
            </w:r>
          </w:p>
        </w:tc>
        <w:tc>
          <w:tcPr>
            <w:tcW w:w="841"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46AD614" w14:textId="77777777" w:rsidR="008B744D" w:rsidRDefault="008B744D" w:rsidP="004E34C3">
            <w:pPr>
              <w:jc w:val="left"/>
            </w:pPr>
            <w:r>
              <w:rPr>
                <w:rFonts w:eastAsia="Graphik" w:cs="Graphik"/>
                <w:szCs w:val="20"/>
              </w:rPr>
              <w:t>401</w:t>
            </w:r>
          </w:p>
        </w:tc>
        <w:tc>
          <w:tcPr>
            <w:tcW w:w="3224"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1A3814D" w14:textId="77777777" w:rsidR="008B744D" w:rsidRPr="0035399E" w:rsidRDefault="008B744D" w:rsidP="004E34C3">
            <w:pPr>
              <w:spacing w:line="256" w:lineRule="auto"/>
              <w:jc w:val="left"/>
              <w:rPr>
                <w:rFonts w:eastAsia="Graphik" w:cs="Graphik"/>
                <w:szCs w:val="20"/>
              </w:rPr>
            </w:pPr>
            <w:r w:rsidRPr="0035399E">
              <w:rPr>
                <w:rFonts w:eastAsia="Graphik" w:cs="Graphik"/>
                <w:szCs w:val="20"/>
              </w:rPr>
              <w:t>Unauthorized User</w:t>
            </w:r>
          </w:p>
          <w:p w14:paraId="68A43E1D" w14:textId="1BD611D7" w:rsidR="008B744D" w:rsidRPr="0035399E" w:rsidRDefault="00C658A5" w:rsidP="004E34C3">
            <w:pPr>
              <w:spacing w:line="256" w:lineRule="auto"/>
              <w:jc w:val="left"/>
              <w:rPr>
                <w:rFonts w:eastAsia="Graphik" w:cs="Graphik"/>
                <w:szCs w:val="20"/>
              </w:rPr>
            </w:pPr>
            <w:r w:rsidRPr="0035399E">
              <w:rPr>
                <w:rFonts w:eastAsia="Graphik" w:cs="Graphik"/>
                <w:szCs w:val="20"/>
              </w:rPr>
              <w:t>Header Token could be missing</w:t>
            </w:r>
          </w:p>
        </w:tc>
      </w:tr>
      <w:tr w:rsidR="008B744D" w14:paraId="7A49B6D3" w14:textId="77777777" w:rsidTr="00B86A4B">
        <w:trPr>
          <w:trHeight w:val="300"/>
        </w:trPr>
        <w:tc>
          <w:tcPr>
            <w:tcW w:w="935"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BEE1C20" w14:textId="77777777" w:rsidR="008B744D" w:rsidRDefault="008B744D" w:rsidP="004E34C3">
            <w:pPr>
              <w:jc w:val="left"/>
            </w:pPr>
            <w:r>
              <w:rPr>
                <w:rFonts w:eastAsia="Graphik" w:cs="Graphik"/>
                <w:szCs w:val="20"/>
              </w:rPr>
              <w:t>400</w:t>
            </w:r>
          </w:p>
        </w:tc>
        <w:tc>
          <w:tcPr>
            <w:tcW w:w="841"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8B9B870" w14:textId="77777777" w:rsidR="008B744D" w:rsidRDefault="008B744D" w:rsidP="004E34C3">
            <w:pPr>
              <w:jc w:val="left"/>
            </w:pPr>
            <w:r>
              <w:rPr>
                <w:rFonts w:eastAsia="Graphik" w:cs="Graphik"/>
                <w:szCs w:val="20"/>
              </w:rPr>
              <w:t>400</w:t>
            </w:r>
          </w:p>
        </w:tc>
        <w:tc>
          <w:tcPr>
            <w:tcW w:w="3224"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7E57F19" w14:textId="77777777" w:rsidR="008B744D" w:rsidRPr="0035399E" w:rsidRDefault="008B744D" w:rsidP="004E34C3">
            <w:pPr>
              <w:spacing w:line="256" w:lineRule="auto"/>
              <w:jc w:val="left"/>
              <w:rPr>
                <w:rFonts w:eastAsia="Graphik" w:cs="Graphik"/>
                <w:szCs w:val="20"/>
              </w:rPr>
            </w:pPr>
            <w:r w:rsidRPr="0035399E">
              <w:rPr>
                <w:rFonts w:eastAsia="Graphik" w:cs="Graphik"/>
                <w:szCs w:val="20"/>
              </w:rPr>
              <w:t>Bad request</w:t>
            </w:r>
          </w:p>
        </w:tc>
      </w:tr>
    </w:tbl>
    <w:p w14:paraId="4FD634C1" w14:textId="7E5B91A9" w:rsidR="008B744D" w:rsidRPr="00066B83" w:rsidRDefault="008B744D" w:rsidP="00CC2CEA">
      <w:pPr>
        <w:pStyle w:val="Heading3"/>
      </w:pPr>
      <w:r w:rsidRPr="00066B83">
        <w:t>Sample Response</w:t>
      </w:r>
    </w:p>
    <w:p w14:paraId="67B2B93C" w14:textId="116DC45B" w:rsidR="008B744D" w:rsidRPr="00066B83" w:rsidRDefault="00B86A4B" w:rsidP="008B744D">
      <w:pPr>
        <w:rPr>
          <w:rFonts w:ascii="Consolas" w:eastAsia="Calibri" w:hAnsi="Consolas" w:cs="Arial"/>
        </w:rPr>
      </w:pPr>
      <w:r w:rsidRPr="00B86A4B">
        <w:rPr>
          <w:rFonts w:ascii="Consolas" w:eastAsia="Calibri" w:hAnsi="Consolas" w:cs="Arial"/>
        </w:rPr>
        <w:t>{</w:t>
      </w:r>
    </w:p>
    <w:p w14:paraId="4E792CEE" w14:textId="77777777" w:rsidR="008B744D" w:rsidRPr="00066B83" w:rsidRDefault="008B744D" w:rsidP="008B744D">
      <w:pPr>
        <w:rPr>
          <w:rFonts w:ascii="Consolas" w:hAnsi="Consolas"/>
        </w:rPr>
      </w:pPr>
      <w:r w:rsidRPr="00066B83">
        <w:rPr>
          <w:rFonts w:ascii="Consolas" w:eastAsia="Calibri" w:hAnsi="Consolas" w:cs="Arial"/>
        </w:rPr>
        <w:t xml:space="preserve">    "</w:t>
      </w:r>
      <w:proofErr w:type="spellStart"/>
      <w:r w:rsidRPr="00066B83">
        <w:rPr>
          <w:rFonts w:ascii="Consolas" w:eastAsia="Calibri" w:hAnsi="Consolas" w:cs="Arial"/>
        </w:rPr>
        <w:t>statusCode</w:t>
      </w:r>
      <w:proofErr w:type="spellEnd"/>
      <w:r w:rsidRPr="00066B83">
        <w:rPr>
          <w:rFonts w:ascii="Consolas" w:eastAsia="Calibri" w:hAnsi="Consolas" w:cs="Arial"/>
        </w:rPr>
        <w:t>": "200",</w:t>
      </w:r>
    </w:p>
    <w:p w14:paraId="19BD8326" w14:textId="77777777" w:rsidR="008B744D" w:rsidRPr="00066B83" w:rsidRDefault="008B744D" w:rsidP="008B744D">
      <w:pPr>
        <w:rPr>
          <w:rFonts w:ascii="Consolas" w:hAnsi="Consolas"/>
        </w:rPr>
      </w:pPr>
      <w:r w:rsidRPr="00066B83">
        <w:rPr>
          <w:rFonts w:ascii="Consolas" w:eastAsia="Calibri" w:hAnsi="Consolas" w:cs="Arial"/>
        </w:rPr>
        <w:t xml:space="preserve">    "</w:t>
      </w:r>
      <w:proofErr w:type="spellStart"/>
      <w:r w:rsidRPr="00066B83">
        <w:rPr>
          <w:rFonts w:ascii="Consolas" w:eastAsia="Calibri" w:hAnsi="Consolas" w:cs="Arial"/>
        </w:rPr>
        <w:t>statusMessage</w:t>
      </w:r>
      <w:proofErr w:type="spellEnd"/>
      <w:r w:rsidRPr="00066B83">
        <w:rPr>
          <w:rFonts w:ascii="Consolas" w:eastAsia="Calibri" w:hAnsi="Consolas" w:cs="Arial"/>
        </w:rPr>
        <w:t xml:space="preserve">": "Validation passed. Template 'Upload file </w:t>
      </w:r>
      <w:proofErr w:type="spellStart"/>
      <w:r w:rsidRPr="00066B83">
        <w:rPr>
          <w:rFonts w:ascii="Consolas" w:eastAsia="Calibri" w:hAnsi="Consolas" w:cs="Arial"/>
        </w:rPr>
        <w:t>functionaity</w:t>
      </w:r>
      <w:proofErr w:type="spellEnd"/>
      <w:r w:rsidRPr="00066B83">
        <w:rPr>
          <w:rFonts w:ascii="Consolas" w:eastAsia="Calibri" w:hAnsi="Consolas" w:cs="Arial"/>
        </w:rPr>
        <w:t xml:space="preserve"> testing Template' saved successfully."</w:t>
      </w:r>
    </w:p>
    <w:p w14:paraId="165D16BC" w14:textId="48555186" w:rsidR="008B744D" w:rsidRPr="00066B83" w:rsidRDefault="00B86A4B" w:rsidP="008B744D">
      <w:pPr>
        <w:rPr>
          <w:rFonts w:ascii="Consolas" w:hAnsi="Consolas"/>
        </w:rPr>
      </w:pPr>
      <w:r w:rsidRPr="00B86A4B">
        <w:rPr>
          <w:rFonts w:ascii="Consolas" w:eastAsia="Calibri" w:hAnsi="Consolas" w:cs="Arial"/>
        </w:rPr>
        <w:t>}</w:t>
      </w:r>
    </w:p>
    <w:p w14:paraId="0C3DDA2E" w14:textId="77777777" w:rsidR="008B744D" w:rsidRDefault="008B744D" w:rsidP="008B744D">
      <w:r>
        <w:rPr>
          <w:kern w:val="0"/>
          <w14:ligatures w14:val="none"/>
        </w:rPr>
        <w:br w:type="page"/>
      </w:r>
    </w:p>
    <w:p w14:paraId="3BE7CCCF" w14:textId="46E9BAAB" w:rsidR="008B744D" w:rsidRDefault="008B744D" w:rsidP="00D96554">
      <w:pPr>
        <w:pStyle w:val="Heading2"/>
        <w:rPr>
          <w:lang w:val="en-GB"/>
        </w:rPr>
      </w:pPr>
      <w:bookmarkStart w:id="59" w:name="_Toc220593301"/>
      <w:r>
        <w:lastRenderedPageBreak/>
        <w:t xml:space="preserve">POST </w:t>
      </w:r>
      <w:r w:rsidR="00AA6702">
        <w:t>-</w:t>
      </w:r>
      <w:r>
        <w:t xml:space="preserve">  </w:t>
      </w:r>
      <w:r>
        <w:rPr>
          <w:lang w:val="en-GB"/>
        </w:rPr>
        <w:t>ADD Template API</w:t>
      </w:r>
      <w:bookmarkEnd w:id="59"/>
    </w:p>
    <w:p w14:paraId="46A90095" w14:textId="63B1BA99" w:rsidR="008B744D" w:rsidRDefault="008B744D" w:rsidP="008B744D">
      <w:pPr>
        <w:rPr>
          <w:rFonts w:eastAsia="Calibri" w:cs="Arial"/>
        </w:rPr>
      </w:pPr>
      <w:r>
        <w:rPr>
          <w:rFonts w:eastAsia="Calibri" w:cs="Arial"/>
        </w:rPr>
        <w:t>By utilizing th</w:t>
      </w:r>
      <w:r w:rsidR="00F270CD">
        <w:rPr>
          <w:rFonts w:eastAsia="Calibri" w:cs="Arial"/>
        </w:rPr>
        <w:t xml:space="preserve">is </w:t>
      </w:r>
      <w:r>
        <w:rPr>
          <w:rFonts w:eastAsia="Calibri" w:cs="Arial"/>
        </w:rPr>
        <w:t>API, users can submit a JSON payload containing MBOM Template details. Upon updating the MBOM Template details from the JSON payload and triggering the API, a new MBOM Template will be created.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F32F74" w14:paraId="0E088952"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A8A5A2" w14:textId="77777777" w:rsidR="008B744D" w:rsidRDefault="008B744D" w:rsidP="004E34C3">
            <w:pPr>
              <w:jc w:val="left"/>
            </w:pPr>
            <w: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721CE" w14:textId="735ABD6D" w:rsidR="008B744D" w:rsidRDefault="008B744D" w:rsidP="004E34C3">
            <w:pPr>
              <w:jc w:val="left"/>
            </w:pPr>
            <w:r>
              <w:t>HTTPS</w:t>
            </w:r>
          </w:p>
        </w:tc>
      </w:tr>
      <w:tr w:rsidR="00F32F74" w14:paraId="23657805"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88CC14" w14:textId="48579F5A" w:rsidR="008B744D" w:rsidRDefault="00C658A5" w:rsidP="004E34C3">
            <w:pPr>
              <w:jc w:val="left"/>
            </w:pPr>
            <w: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0A0B6F" w14:textId="27FA92BC" w:rsidR="008B744D" w:rsidRDefault="0083542E" w:rsidP="004E34C3">
            <w:pPr>
              <w:jc w:val="left"/>
            </w:pPr>
            <w:hyperlink r:id="rId60" w:history="1">
              <w:r w:rsidRPr="00935191">
                <w:rPr>
                  <w:rStyle w:val="Hyperlink"/>
                </w:rPr>
                <w:t>https://ixts-dev-apim.azure-api.net/bom-management-api/v1/template/create</w:t>
              </w:r>
            </w:hyperlink>
            <w:r>
              <w:t xml:space="preserve"> </w:t>
            </w:r>
          </w:p>
        </w:tc>
      </w:tr>
      <w:tr w:rsidR="00F32F74" w14:paraId="407A4AE8"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6BA115D" w14:textId="77777777" w:rsidR="008B744D" w:rsidRDefault="008B744D" w:rsidP="004E34C3">
            <w:pPr>
              <w:jc w:val="left"/>
            </w:pPr>
            <w: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38E372" w14:textId="77777777" w:rsidR="008B744D" w:rsidRDefault="008B744D" w:rsidP="004E34C3">
            <w:pPr>
              <w:jc w:val="left"/>
            </w:pPr>
            <w:r>
              <w:t>POST</w:t>
            </w:r>
          </w:p>
        </w:tc>
      </w:tr>
      <w:tr w:rsidR="00F32F74" w14:paraId="5838A8DC"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986C7E" w14:textId="77777777" w:rsidR="008B744D" w:rsidRDefault="008B744D" w:rsidP="004E34C3">
            <w:pPr>
              <w:jc w:val="left"/>
            </w:pPr>
            <w: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6D8D2" w14:textId="77777777" w:rsidR="008B744D" w:rsidRDefault="008B744D" w:rsidP="004E34C3">
            <w:pPr>
              <w:jc w:val="left"/>
            </w:pPr>
            <w:r>
              <w:t>application/json</w:t>
            </w:r>
          </w:p>
        </w:tc>
      </w:tr>
      <w:tr w:rsidR="00F32F74" w14:paraId="5A0ADC37"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0B2DF16" w14:textId="77777777" w:rsidR="008B744D" w:rsidRDefault="008B744D" w:rsidP="004E34C3">
            <w:pPr>
              <w:jc w:val="left"/>
            </w:pPr>
            <w:r>
              <w:t>Sample Payload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24F655" w14:textId="3D8B0A14" w:rsidR="008B744D" w:rsidRPr="00E3145F" w:rsidRDefault="00E3145F" w:rsidP="004E34C3">
            <w:pPr>
              <w:jc w:val="left"/>
              <w:rPr>
                <w:rFonts w:ascii="Times New Roman" w:hAnsi="Times New Roman"/>
              </w:rPr>
            </w:pPr>
            <w:hyperlink r:id="rId61" w:history="1">
              <w:r>
                <w:rPr>
                  <w:rStyle w:val="Hyperlink"/>
                </w:rPr>
                <w:t>ADD_Template_API_Payload.txt</w:t>
              </w:r>
            </w:hyperlink>
          </w:p>
        </w:tc>
      </w:tr>
    </w:tbl>
    <w:p w14:paraId="6DAF12CD" w14:textId="7E441F68" w:rsidR="008B744D" w:rsidRDefault="00CC2CEA" w:rsidP="00CC2CEA">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0549BB4D"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EB00600" w14:textId="77777777" w:rsidR="008B744D" w:rsidRDefault="008B744D" w:rsidP="004E34C3">
            <w:pPr>
              <w:jc w:val="left"/>
            </w:pPr>
            <w: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1E32596" w14:textId="77777777" w:rsidR="008B744D" w:rsidRDefault="008B744D" w:rsidP="004E34C3">
            <w:pPr>
              <w:jc w:val="left"/>
            </w:pPr>
            <w: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25C170" w14:textId="77777777" w:rsidR="008B744D" w:rsidRDefault="008B744D" w:rsidP="004E34C3">
            <w:pPr>
              <w:jc w:val="left"/>
            </w:pPr>
            <w: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D7AA647" w14:textId="77777777" w:rsidR="008B744D" w:rsidRDefault="008B744D" w:rsidP="004E34C3">
            <w:pPr>
              <w:jc w:val="left"/>
            </w:pPr>
            <w:r>
              <w:t>Type</w:t>
            </w:r>
          </w:p>
        </w:tc>
      </w:tr>
      <w:tr w:rsidR="00043F75" w14:paraId="4585E245"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A333B7" w14:textId="77777777" w:rsidR="008B744D" w:rsidRDefault="008B744D" w:rsidP="004E34C3">
            <w:pPr>
              <w:jc w:val="left"/>
            </w:pPr>
            <w: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3DCE8" w14:textId="77777777" w:rsidR="008B744D" w:rsidRDefault="008B744D" w:rsidP="004E34C3">
            <w:pPr>
              <w:jc w:val="left"/>
            </w:pPr>
            <w: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E79A3"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CD3562" w14:textId="77777777" w:rsidR="008B744D" w:rsidRDefault="008B744D" w:rsidP="004E34C3">
            <w:pPr>
              <w:jc w:val="left"/>
            </w:pPr>
            <w:r>
              <w:t>String</w:t>
            </w:r>
          </w:p>
        </w:tc>
      </w:tr>
      <w:tr w:rsidR="00043F75" w14:paraId="3A5C2F1B"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639AC" w14:textId="77777777" w:rsidR="008B744D" w:rsidRDefault="008B744D" w:rsidP="004E34C3">
            <w:pPr>
              <w:jc w:val="left"/>
            </w:pPr>
            <w: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F55B2" w14:textId="77777777" w:rsidR="008B744D" w:rsidRDefault="008B744D" w:rsidP="004E34C3">
            <w:pPr>
              <w:jc w:val="left"/>
            </w:pPr>
            <w: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7822D"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9E393" w14:textId="77777777" w:rsidR="008B744D" w:rsidRDefault="008B744D" w:rsidP="004E34C3">
            <w:pPr>
              <w:jc w:val="left"/>
            </w:pPr>
            <w:r>
              <w:t>String</w:t>
            </w:r>
          </w:p>
        </w:tc>
      </w:tr>
      <w:tr w:rsidR="00043F75" w14:paraId="2A7DB2C5"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7FB31" w14:textId="77777777" w:rsidR="008B744D" w:rsidRDefault="008B744D" w:rsidP="004E34C3">
            <w:pPr>
              <w:jc w:val="left"/>
            </w:pPr>
            <w: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BC8594" w14:textId="77777777" w:rsidR="008B744D" w:rsidRDefault="008B744D" w:rsidP="004E34C3">
            <w:pPr>
              <w:jc w:val="left"/>
            </w:pPr>
            <w: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D657E"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B6DBD" w14:textId="77777777" w:rsidR="008B744D" w:rsidRDefault="008B744D" w:rsidP="004E34C3">
            <w:pPr>
              <w:jc w:val="left"/>
            </w:pPr>
            <w:r>
              <w:t>String</w:t>
            </w:r>
          </w:p>
        </w:tc>
      </w:tr>
    </w:tbl>
    <w:p w14:paraId="333FF181" w14:textId="2C2BDBE4" w:rsidR="008B744D" w:rsidRDefault="004A066F" w:rsidP="008B744D">
      <w:pPr>
        <w:jc w:val="left"/>
        <w:rPr>
          <w:rFonts w:eastAsia="Calibri" w:cs="Arial"/>
        </w:rPr>
      </w:pPr>
      <w:r>
        <w:rPr>
          <w:rFonts w:eastAsia="Calibri" w:cs="Arial"/>
        </w:rPr>
        <w:t>*Mandatory / Optional</w:t>
      </w:r>
    </w:p>
    <w:p w14:paraId="3720B5B5" w14:textId="4FA3953D" w:rsidR="008B744D" w:rsidRDefault="00CC2CEA" w:rsidP="00CC2CEA">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3"/>
        <w:gridCol w:w="5929"/>
        <w:gridCol w:w="1408"/>
      </w:tblGrid>
      <w:tr w:rsidR="00F32F74" w14:paraId="394CAF69"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22B03D" w14:textId="77777777" w:rsidR="00E3145F" w:rsidRDefault="00E3145F" w:rsidP="004E34C3">
            <w:pPr>
              <w:jc w:val="left"/>
            </w:pPr>
            <w: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D012A3" w14:textId="77777777" w:rsidR="00E3145F" w:rsidRDefault="00E3145F" w:rsidP="004E34C3">
            <w:pPr>
              <w:jc w:val="left"/>
            </w:pPr>
            <w: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67E86E" w14:textId="77777777" w:rsidR="00E3145F" w:rsidRDefault="00E3145F" w:rsidP="004E34C3">
            <w:pPr>
              <w:jc w:val="left"/>
            </w:pPr>
            <w:r>
              <w:t>Type</w:t>
            </w:r>
          </w:p>
        </w:tc>
      </w:tr>
      <w:tr w:rsidR="00F32F74" w14:paraId="2FBCF22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F214E7" w14:textId="77777777" w:rsidR="00E3145F" w:rsidRDefault="00E3145F" w:rsidP="004E34C3">
            <w:pPr>
              <w:jc w:val="left"/>
            </w:pPr>
            <w: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18BFE0" w14:textId="77777777" w:rsidR="00E3145F" w:rsidRDefault="00E3145F" w:rsidP="004E34C3">
            <w:pPr>
              <w:jc w:val="left"/>
            </w:pPr>
            <w: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5EC09" w14:textId="77777777" w:rsidR="00E3145F" w:rsidRDefault="00E3145F" w:rsidP="004E34C3">
            <w:pPr>
              <w:jc w:val="left"/>
            </w:pPr>
            <w:r>
              <w:t>String</w:t>
            </w:r>
          </w:p>
        </w:tc>
      </w:tr>
      <w:tr w:rsidR="00F32F74" w14:paraId="3F10066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A3B18A" w14:textId="77777777" w:rsidR="00E3145F" w:rsidRDefault="00E3145F" w:rsidP="004E34C3">
            <w:pPr>
              <w:jc w:val="left"/>
            </w:pPr>
            <w: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EEB60" w14:textId="77777777" w:rsidR="00E3145F" w:rsidRDefault="00E3145F" w:rsidP="004E34C3">
            <w:pPr>
              <w:jc w:val="left"/>
            </w:pPr>
            <w: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89F9C" w14:textId="77777777" w:rsidR="00E3145F" w:rsidRDefault="00E3145F" w:rsidP="004E34C3">
            <w:pPr>
              <w:jc w:val="left"/>
            </w:pPr>
            <w:r>
              <w:t>String</w:t>
            </w:r>
          </w:p>
        </w:tc>
      </w:tr>
      <w:tr w:rsidR="00F32F74" w14:paraId="5A06188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36CDF" w14:textId="77777777" w:rsidR="00E3145F" w:rsidRDefault="00E3145F" w:rsidP="004E34C3">
            <w:pPr>
              <w:jc w:val="left"/>
            </w:pPr>
            <w: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488B8" w14:textId="77777777" w:rsidR="00E3145F" w:rsidRDefault="00E3145F" w:rsidP="004E34C3">
            <w:pPr>
              <w:jc w:val="left"/>
            </w:pPr>
            <w: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DCF4A" w14:textId="77777777" w:rsidR="00E3145F" w:rsidRDefault="00E3145F" w:rsidP="004E34C3">
            <w:pPr>
              <w:jc w:val="left"/>
            </w:pPr>
            <w:r>
              <w:t>Datetime</w:t>
            </w:r>
          </w:p>
        </w:tc>
      </w:tr>
      <w:tr w:rsidR="00F32F74" w14:paraId="67B98DC0"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8F526" w14:textId="77777777" w:rsidR="00E3145F" w:rsidRDefault="00E3145F" w:rsidP="004E34C3">
            <w:pPr>
              <w:jc w:val="left"/>
            </w:pPr>
            <w: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18C6C" w14:textId="77777777" w:rsidR="00E3145F" w:rsidRDefault="00E3145F" w:rsidP="004E34C3">
            <w:pPr>
              <w:jc w:val="left"/>
            </w:pPr>
            <w: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4C801" w14:textId="77777777" w:rsidR="00E3145F" w:rsidRDefault="00E3145F" w:rsidP="004E34C3">
            <w:pPr>
              <w:jc w:val="left"/>
            </w:pPr>
            <w:r>
              <w:t>Bytes</w:t>
            </w:r>
          </w:p>
        </w:tc>
      </w:tr>
    </w:tbl>
    <w:p w14:paraId="54B2BF71" w14:textId="1886314A" w:rsidR="008B744D" w:rsidRDefault="00CC2CEA" w:rsidP="00CC2CEA">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1"/>
        <w:gridCol w:w="7759"/>
      </w:tblGrid>
      <w:tr w:rsidR="00165D1B" w14:paraId="1D0A306B"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674224" w14:textId="77777777" w:rsidR="008B744D" w:rsidRPr="00CC2CEA" w:rsidRDefault="008B744D" w:rsidP="004E34C3">
            <w:pPr>
              <w:jc w:val="left"/>
              <w:rPr>
                <w:bCs/>
                <w:color w:val="000000" w:themeColor="text1"/>
              </w:rPr>
            </w:pPr>
            <w:r w:rsidRPr="00CC2CEA">
              <w:rPr>
                <w:bCs/>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615517" w14:textId="77777777" w:rsidR="008B744D" w:rsidRPr="00CC2CEA" w:rsidRDefault="008B744D" w:rsidP="004E34C3">
            <w:pPr>
              <w:jc w:val="left"/>
              <w:rPr>
                <w:bCs/>
                <w:color w:val="000000" w:themeColor="text1"/>
              </w:rPr>
            </w:pPr>
            <w:r w:rsidRPr="00CC2CEA">
              <w:rPr>
                <w:bCs/>
                <w:color w:val="000000" w:themeColor="text1"/>
              </w:rPr>
              <w:t>Result Description</w:t>
            </w:r>
          </w:p>
        </w:tc>
      </w:tr>
      <w:tr w:rsidR="000A1E54" w14:paraId="00B6A64D"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04347" w14:textId="77777777" w:rsidR="008B744D" w:rsidRDefault="008B744D" w:rsidP="004E34C3">
            <w:pPr>
              <w:jc w:val="left"/>
            </w:pPr>
            <w: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1BC6E" w14:textId="2C6AFBF3" w:rsidR="008B744D" w:rsidRDefault="008B744D" w:rsidP="004E34C3">
            <w:pPr>
              <w:jc w:val="left"/>
            </w:pPr>
            <w:r>
              <w:t>successful</w:t>
            </w:r>
            <w:r w:rsidR="00AA6702">
              <w:t xml:space="preserve"> </w:t>
            </w:r>
            <w:r>
              <w:t>operation</w:t>
            </w:r>
          </w:p>
        </w:tc>
      </w:tr>
    </w:tbl>
    <w:p w14:paraId="7C468A43" w14:textId="677ED649" w:rsidR="00CC2CEA" w:rsidRDefault="00CC2CEA" w:rsidP="00CC2CEA">
      <w:pPr>
        <w:pStyle w:val="Heading3"/>
        <w:sectPr w:rsidR="00CC2CEA" w:rsidSect="001D5D79">
          <w:type w:val="continuous"/>
          <w:pgSz w:w="12240" w:h="20160" w:code="5"/>
          <w:pgMar w:top="1440" w:right="1440" w:bottom="1440" w:left="1440" w:header="720" w:footer="720" w:gutter="0"/>
          <w:cols w:space="720"/>
          <w:docGrid w:linePitch="36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0"/>
        <w:gridCol w:w="1395"/>
        <w:gridCol w:w="6365"/>
      </w:tblGrid>
      <w:tr w:rsidR="00F32F74" w14:paraId="64B1FDF6"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6006462" w14:textId="77777777" w:rsidR="008B744D" w:rsidRDefault="008B744D" w:rsidP="004E34C3">
            <w:pPr>
              <w:jc w:val="left"/>
            </w:pPr>
            <w: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817E828" w14:textId="77777777" w:rsidR="008B744D" w:rsidRDefault="008B744D" w:rsidP="004E34C3">
            <w:pPr>
              <w:jc w:val="left"/>
            </w:pPr>
            <w: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32173A" w14:textId="77777777" w:rsidR="008B744D" w:rsidRDefault="008B744D" w:rsidP="004E34C3">
            <w:pPr>
              <w:jc w:val="left"/>
            </w:pPr>
            <w:r>
              <w:t>Error Description</w:t>
            </w:r>
          </w:p>
        </w:tc>
      </w:tr>
      <w:tr w:rsidR="000A1E54" w14:paraId="425FCE5E"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8A3CE" w14:textId="77777777" w:rsidR="008B744D" w:rsidRDefault="008B744D" w:rsidP="004E34C3">
            <w:pPr>
              <w:jc w:val="left"/>
            </w:pPr>
            <w: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0DCB9" w14:textId="77777777" w:rsidR="008B744D" w:rsidRDefault="008B744D" w:rsidP="004E34C3">
            <w:pPr>
              <w:jc w:val="left"/>
            </w:pPr>
            <w: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00523D" w14:textId="77777777" w:rsidR="008B744D" w:rsidRDefault="008B744D" w:rsidP="004E34C3">
            <w:pPr>
              <w:jc w:val="left"/>
            </w:pPr>
            <w:r>
              <w:t>Internal Server Error</w:t>
            </w:r>
          </w:p>
        </w:tc>
      </w:tr>
      <w:tr w:rsidR="000A1E54" w14:paraId="7D6C07B3"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7CCEAD" w14:textId="77777777" w:rsidR="008B744D" w:rsidRDefault="008B744D" w:rsidP="004E34C3">
            <w:pPr>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11BD94" w14:textId="77777777" w:rsidR="008B744D" w:rsidRDefault="008B744D" w:rsidP="004E34C3">
            <w:pPr>
              <w:jc w:val="left"/>
            </w:pPr>
            <w: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BD8E2" w14:textId="0C61801A" w:rsidR="008B744D" w:rsidRDefault="008B744D" w:rsidP="004E34C3">
            <w:pPr>
              <w:spacing w:after="160" w:line="256" w:lineRule="auto"/>
              <w:jc w:val="left"/>
            </w:pPr>
            <w:r>
              <w:t>Unauthorized User</w:t>
            </w:r>
            <w:r w:rsidR="00CC2CEA">
              <w:t xml:space="preserve"> or </w:t>
            </w:r>
            <w:r w:rsidR="00C658A5">
              <w:t>Header Token could be missing</w:t>
            </w:r>
          </w:p>
        </w:tc>
      </w:tr>
      <w:tr w:rsidR="000A1E54" w14:paraId="22740E32"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7067AC" w14:textId="77777777" w:rsidR="008B744D" w:rsidRDefault="008B744D" w:rsidP="004E34C3">
            <w:pPr>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5FEE2" w14:textId="77777777" w:rsidR="008B744D" w:rsidRDefault="008B744D" w:rsidP="004E34C3">
            <w:pPr>
              <w:jc w:val="left"/>
            </w:pPr>
            <w: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50164B" w14:textId="77777777" w:rsidR="008B744D" w:rsidRDefault="008B744D" w:rsidP="004E34C3">
            <w:pPr>
              <w:spacing w:after="160" w:line="256" w:lineRule="auto"/>
              <w:jc w:val="left"/>
            </w:pPr>
            <w:r>
              <w:t>Bad request</w:t>
            </w:r>
          </w:p>
        </w:tc>
      </w:tr>
    </w:tbl>
    <w:p w14:paraId="1EA64B35" w14:textId="3D77967B" w:rsidR="008B744D" w:rsidRPr="00903A44" w:rsidRDefault="008B744D" w:rsidP="00CC2CEA">
      <w:pPr>
        <w:pStyle w:val="Heading3"/>
        <w:rPr>
          <w:sz w:val="18"/>
        </w:rPr>
      </w:pPr>
      <w:r w:rsidRPr="00903A44">
        <w:t>Sample Response</w:t>
      </w:r>
    </w:p>
    <w:p w14:paraId="6CA0025F" w14:textId="7855F2DD" w:rsidR="008B744D" w:rsidRPr="00903A44" w:rsidRDefault="008B744D" w:rsidP="008B744D">
      <w:pPr>
        <w:jc w:val="left"/>
        <w:rPr>
          <w:rFonts w:ascii="Consolas" w:eastAsia="Calibri" w:hAnsi="Consolas" w:cs="Arial"/>
        </w:rPr>
      </w:pPr>
      <w:r w:rsidRPr="00903A44">
        <w:rPr>
          <w:rFonts w:ascii="Consolas" w:eastAsia="Calibri" w:hAnsi="Consolas" w:cs="Arial"/>
        </w:rPr>
        <w:t xml:space="preserve">Template saved successfully with ID: </w:t>
      </w:r>
      <w:r w:rsidR="00B86A4B">
        <w:rPr>
          <w:rFonts w:ascii="Consolas" w:eastAsia="Calibri" w:hAnsi="Consolas" w:cs="Arial"/>
        </w:rPr>
        <w:t>T</w:t>
      </w:r>
      <w:r w:rsidRPr="00903A44">
        <w:rPr>
          <w:rFonts w:ascii="Consolas" w:eastAsia="Calibri" w:hAnsi="Consolas" w:cs="Arial"/>
        </w:rPr>
        <w:t>232</w:t>
      </w:r>
    </w:p>
    <w:p w14:paraId="490EB4A4" w14:textId="77777777" w:rsidR="00CC2CEA" w:rsidRDefault="00CC2CEA" w:rsidP="00BF2D2C">
      <w:pPr>
        <w:pStyle w:val="Heading2"/>
        <w:sectPr w:rsidR="00CC2CEA" w:rsidSect="001D5D79">
          <w:type w:val="continuous"/>
          <w:pgSz w:w="12240" w:h="20160" w:code="5"/>
          <w:pgMar w:top="1440" w:right="1440" w:bottom="1440" w:left="1440" w:header="720" w:footer="720" w:gutter="0"/>
          <w:cols w:space="720"/>
          <w:docGrid w:linePitch="360"/>
        </w:sectPr>
      </w:pPr>
    </w:p>
    <w:p w14:paraId="4B665210" w14:textId="2E02848B" w:rsidR="008B744D" w:rsidRDefault="008B744D" w:rsidP="00BF2D2C">
      <w:pPr>
        <w:pStyle w:val="Heading2"/>
        <w:rPr>
          <w:lang w:val="en-GB"/>
        </w:rPr>
      </w:pPr>
      <w:bookmarkStart w:id="60" w:name="_Toc220593302"/>
      <w:r>
        <w:lastRenderedPageBreak/>
        <w:t xml:space="preserve">GET </w:t>
      </w:r>
      <w:r w:rsidR="00AA6702">
        <w:t>-</w:t>
      </w:r>
      <w:r>
        <w:t xml:space="preserve">  </w:t>
      </w:r>
      <w:r>
        <w:rPr>
          <w:lang w:val="en-GB"/>
        </w:rPr>
        <w:t xml:space="preserve">Fetch </w:t>
      </w:r>
      <w:r w:rsidR="00C57CEA">
        <w:rPr>
          <w:lang w:val="en-GB"/>
        </w:rPr>
        <w:t>MBOM</w:t>
      </w:r>
      <w:r>
        <w:rPr>
          <w:lang w:val="en-GB"/>
        </w:rPr>
        <w:t>-</w:t>
      </w:r>
      <w:r w:rsidR="00C57CEA">
        <w:rPr>
          <w:lang w:val="en-GB"/>
        </w:rPr>
        <w:t>T</w:t>
      </w:r>
      <w:r>
        <w:rPr>
          <w:lang w:val="en-GB"/>
        </w:rPr>
        <w:t>emplates API</w:t>
      </w:r>
      <w:bookmarkEnd w:id="60"/>
    </w:p>
    <w:p w14:paraId="2F670C0D" w14:textId="77777777" w:rsidR="008B744D" w:rsidRDefault="008B744D" w:rsidP="008B744D">
      <w:r>
        <w:rPr>
          <w:rFonts w:eastAsia="Graphik" w:cs="Graphik"/>
          <w:szCs w:val="20"/>
        </w:rPr>
        <w:t>This API fetches MBOM (Manufacturing Bill of Materials) templates from a PostgreSQL database based on user-specified filters. Users can optionally search by template name, ID, or description using a keyword. The API supports pagination through offset and limit parameters, enabling efficient retrieval of results in a paginated format. It returns matching template details based on the provided criteria.</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947"/>
        <w:gridCol w:w="6413"/>
      </w:tblGrid>
      <w:tr w:rsidR="00F32F74" w14:paraId="4CD04CD8" w14:textId="77777777" w:rsidTr="00B86A4B">
        <w:trPr>
          <w:trHeight w:val="75"/>
        </w:trPr>
        <w:tc>
          <w:tcPr>
            <w:tcW w:w="15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F41A87F" w14:textId="77777777" w:rsidR="008B744D" w:rsidRDefault="008B744D" w:rsidP="004E34C3">
            <w:pPr>
              <w:jc w:val="left"/>
            </w:pPr>
            <w:r>
              <w:t>PROTOCOL</w:t>
            </w:r>
          </w:p>
        </w:tc>
        <w:tc>
          <w:tcPr>
            <w:tcW w:w="34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E9EA59" w14:textId="74BDF063" w:rsidR="008B744D" w:rsidRPr="005A20B9" w:rsidRDefault="008B744D" w:rsidP="004E34C3">
            <w:pPr>
              <w:jc w:val="left"/>
              <w:rPr>
                <w:rFonts w:ascii="Consolas" w:hAnsi="Consolas"/>
              </w:rPr>
            </w:pPr>
            <w:r w:rsidRPr="005A20B9">
              <w:rPr>
                <w:rFonts w:ascii="Consolas" w:hAnsi="Consolas"/>
              </w:rPr>
              <w:t>HTTPS</w:t>
            </w:r>
          </w:p>
        </w:tc>
      </w:tr>
      <w:tr w:rsidR="00F32F74" w14:paraId="6C1A88AF" w14:textId="77777777" w:rsidTr="00B86A4B">
        <w:trPr>
          <w:trHeight w:val="48"/>
        </w:trPr>
        <w:tc>
          <w:tcPr>
            <w:tcW w:w="15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20E5B0" w14:textId="7CB93683" w:rsidR="008B744D" w:rsidRDefault="00C658A5" w:rsidP="004E34C3">
            <w:pPr>
              <w:jc w:val="left"/>
            </w:pPr>
            <w:r>
              <w:t>PATH (Public Exposure)</w:t>
            </w:r>
          </w:p>
        </w:tc>
        <w:tc>
          <w:tcPr>
            <w:tcW w:w="34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188E5D" w14:textId="230632F4" w:rsidR="008B744D" w:rsidRPr="005A20B9" w:rsidRDefault="008D6ED9" w:rsidP="004E34C3">
            <w:pPr>
              <w:jc w:val="left"/>
              <w:rPr>
                <w:rFonts w:ascii="Consolas" w:hAnsi="Consolas"/>
              </w:rPr>
            </w:pPr>
            <w:r w:rsidRPr="00B86A4B">
              <w:rPr>
                <w:rFonts w:ascii="Consolas" w:hAnsi="Consolas"/>
              </w:rPr>
              <w:t>https://ixts-dev-apim.azure-api.net/bom-management-api/v1/templates?offset=</w:t>
            </w:r>
            <w:r w:rsidR="00B86A4B" w:rsidRPr="00B86A4B">
              <w:rPr>
                <w:rFonts w:ascii="Consolas" w:hAnsi="Consolas"/>
              </w:rPr>
              <w:t>{</w:t>
            </w:r>
            <w:r w:rsidRPr="00B86A4B">
              <w:rPr>
                <w:rFonts w:ascii="Consolas" w:hAnsi="Consolas"/>
              </w:rPr>
              <w:t>offset</w:t>
            </w:r>
            <w:r w:rsidR="00B86A4B" w:rsidRPr="00B86A4B">
              <w:rPr>
                <w:rFonts w:ascii="Consolas" w:hAnsi="Consolas"/>
              </w:rPr>
              <w:t>}</w:t>
            </w:r>
            <w:r w:rsidRPr="00B86A4B">
              <w:rPr>
                <w:rFonts w:ascii="Consolas" w:hAnsi="Consolas"/>
              </w:rPr>
              <w:t>&amp;limits=</w:t>
            </w:r>
            <w:r w:rsidR="00B86A4B" w:rsidRPr="00B86A4B">
              <w:rPr>
                <w:rFonts w:ascii="Consolas" w:hAnsi="Consolas"/>
              </w:rPr>
              <w:t>{</w:t>
            </w:r>
            <w:r w:rsidRPr="00B86A4B">
              <w:rPr>
                <w:rFonts w:ascii="Consolas" w:hAnsi="Consolas"/>
              </w:rPr>
              <w:t>limits</w:t>
            </w:r>
            <w:r w:rsidR="00B86A4B" w:rsidRPr="00B86A4B">
              <w:rPr>
                <w:rFonts w:ascii="Consolas" w:hAnsi="Consolas"/>
              </w:rPr>
              <w:t>}</w:t>
            </w:r>
            <w:r w:rsidRPr="005A20B9">
              <w:rPr>
                <w:rFonts w:ascii="Consolas" w:hAnsi="Consolas"/>
              </w:rPr>
              <w:t xml:space="preserve"> </w:t>
            </w:r>
          </w:p>
        </w:tc>
      </w:tr>
      <w:tr w:rsidR="00F32F74" w14:paraId="5BEB129A" w14:textId="77777777" w:rsidTr="00B86A4B">
        <w:trPr>
          <w:trHeight w:val="62"/>
        </w:trPr>
        <w:tc>
          <w:tcPr>
            <w:tcW w:w="15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FA8800" w14:textId="77777777" w:rsidR="008B744D" w:rsidRDefault="008B744D" w:rsidP="004E34C3">
            <w:pPr>
              <w:jc w:val="left"/>
            </w:pPr>
            <w:r>
              <w:t>METHOD</w:t>
            </w:r>
          </w:p>
        </w:tc>
        <w:tc>
          <w:tcPr>
            <w:tcW w:w="34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04D87" w14:textId="77777777" w:rsidR="008B744D" w:rsidRPr="005A20B9" w:rsidRDefault="008B744D" w:rsidP="004E34C3">
            <w:pPr>
              <w:jc w:val="left"/>
              <w:rPr>
                <w:rFonts w:ascii="Consolas" w:hAnsi="Consolas"/>
              </w:rPr>
            </w:pPr>
            <w:r w:rsidRPr="005A20B9">
              <w:rPr>
                <w:rFonts w:ascii="Consolas" w:hAnsi="Consolas"/>
              </w:rPr>
              <w:t>GET</w:t>
            </w:r>
          </w:p>
        </w:tc>
      </w:tr>
      <w:tr w:rsidR="00F32F74" w14:paraId="1DAACDCA" w14:textId="77777777" w:rsidTr="00B86A4B">
        <w:trPr>
          <w:trHeight w:val="110"/>
        </w:trPr>
        <w:tc>
          <w:tcPr>
            <w:tcW w:w="15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3580A0" w14:textId="77777777" w:rsidR="008B744D" w:rsidRDefault="008B744D" w:rsidP="004E34C3">
            <w:pPr>
              <w:jc w:val="left"/>
            </w:pPr>
            <w:r>
              <w:t>CONTENT TYPE</w:t>
            </w:r>
          </w:p>
        </w:tc>
        <w:tc>
          <w:tcPr>
            <w:tcW w:w="34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45C6E" w14:textId="77777777" w:rsidR="008B744D" w:rsidRPr="005A20B9" w:rsidRDefault="008B744D" w:rsidP="004E34C3">
            <w:pPr>
              <w:jc w:val="left"/>
              <w:rPr>
                <w:rFonts w:ascii="Consolas" w:hAnsi="Consolas"/>
              </w:rPr>
            </w:pPr>
            <w:r w:rsidRPr="005A20B9">
              <w:rPr>
                <w:rFonts w:ascii="Consolas" w:hAnsi="Consolas"/>
              </w:rPr>
              <w:t>application/json</w:t>
            </w:r>
          </w:p>
        </w:tc>
      </w:tr>
      <w:tr w:rsidR="00F32F74" w14:paraId="27DAB6F0" w14:textId="77777777" w:rsidTr="00B86A4B">
        <w:trPr>
          <w:trHeight w:val="110"/>
        </w:trPr>
        <w:tc>
          <w:tcPr>
            <w:tcW w:w="15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CA59287" w14:textId="77777777" w:rsidR="008B744D" w:rsidRDefault="008B744D" w:rsidP="004E34C3">
            <w:pPr>
              <w:jc w:val="left"/>
            </w:pPr>
            <w:r>
              <w:t>Query Parameter</w:t>
            </w:r>
          </w:p>
        </w:tc>
        <w:tc>
          <w:tcPr>
            <w:tcW w:w="34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31E35" w14:textId="77777777" w:rsidR="008B744D" w:rsidRPr="005A20B9" w:rsidRDefault="008B744D" w:rsidP="004E34C3">
            <w:pPr>
              <w:jc w:val="left"/>
              <w:rPr>
                <w:rFonts w:ascii="Consolas" w:hAnsi="Consolas"/>
              </w:rPr>
            </w:pPr>
            <w:r w:rsidRPr="005A20B9">
              <w:rPr>
                <w:rFonts w:ascii="Consolas" w:hAnsi="Consolas"/>
              </w:rPr>
              <w:t>offset, limits, keywords(optional)</w:t>
            </w:r>
          </w:p>
        </w:tc>
      </w:tr>
      <w:tr w:rsidR="00F32F74" w14:paraId="0FD5E0E3" w14:textId="77777777" w:rsidTr="00B86A4B">
        <w:trPr>
          <w:trHeight w:val="110"/>
        </w:trPr>
        <w:tc>
          <w:tcPr>
            <w:tcW w:w="15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A8ED4E" w14:textId="77777777" w:rsidR="008B744D" w:rsidRDefault="008B744D" w:rsidP="004E34C3">
            <w:pPr>
              <w:jc w:val="left"/>
            </w:pPr>
            <w:r>
              <w:t>Sample JSON Response</w:t>
            </w:r>
          </w:p>
        </w:tc>
        <w:tc>
          <w:tcPr>
            <w:tcW w:w="34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49430" w14:textId="73F17697" w:rsidR="008B744D" w:rsidRPr="005A20B9" w:rsidRDefault="003160BB" w:rsidP="004E34C3">
            <w:pPr>
              <w:jc w:val="left"/>
              <w:rPr>
                <w:rFonts w:ascii="Consolas" w:hAnsi="Consolas"/>
                <w:lang w:val="en-IN"/>
              </w:rPr>
            </w:pPr>
            <w:hyperlink r:id="rId62" w:history="1">
              <w:r w:rsidRPr="005A20B9">
                <w:rPr>
                  <w:rStyle w:val="Hyperlink"/>
                  <w:rFonts w:ascii="Consolas" w:hAnsi="Consolas"/>
                  <w:lang w:val="en-IN"/>
                </w:rPr>
                <w:t>Link</w:t>
              </w:r>
            </w:hyperlink>
          </w:p>
        </w:tc>
      </w:tr>
    </w:tbl>
    <w:p w14:paraId="1B212A13" w14:textId="703A6916" w:rsidR="008B744D" w:rsidRDefault="005A20B9" w:rsidP="005A20B9">
      <w:pPr>
        <w:pStyle w:val="Heading3"/>
      </w:pPr>
      <w: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1E606867"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00D5A7A" w14:textId="77777777" w:rsidR="008B744D" w:rsidRDefault="008B744D" w:rsidP="004E34C3">
            <w:pPr>
              <w:jc w:val="left"/>
            </w:pPr>
            <w: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B54D42A" w14:textId="77777777" w:rsidR="008B744D" w:rsidRDefault="008B744D" w:rsidP="004E34C3">
            <w:pPr>
              <w:jc w:val="left"/>
            </w:pPr>
            <w: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5BFA91" w14:textId="77777777" w:rsidR="008B744D" w:rsidRDefault="008B744D" w:rsidP="004E34C3">
            <w:pPr>
              <w:jc w:val="left"/>
            </w:pPr>
            <w: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3A86610" w14:textId="77777777" w:rsidR="008B744D" w:rsidRDefault="008B744D" w:rsidP="004E34C3">
            <w:pPr>
              <w:jc w:val="left"/>
            </w:pPr>
            <w:r>
              <w:t>Type</w:t>
            </w:r>
          </w:p>
        </w:tc>
      </w:tr>
      <w:tr w:rsidR="00043F75" w14:paraId="37349DFE"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2032B" w14:textId="77777777" w:rsidR="008B744D" w:rsidRDefault="008B744D" w:rsidP="004E34C3">
            <w:pPr>
              <w:jc w:val="left"/>
            </w:pPr>
            <w: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907AF6" w14:textId="77777777" w:rsidR="008B744D" w:rsidRDefault="008B744D" w:rsidP="004E34C3">
            <w:pPr>
              <w:jc w:val="left"/>
            </w:pPr>
            <w: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A1067"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3FB83" w14:textId="77777777" w:rsidR="008B744D" w:rsidRDefault="008B744D" w:rsidP="004E34C3">
            <w:pPr>
              <w:jc w:val="left"/>
            </w:pPr>
            <w:r>
              <w:t>String</w:t>
            </w:r>
          </w:p>
        </w:tc>
      </w:tr>
      <w:tr w:rsidR="00043F75" w14:paraId="67018C43"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9DE519" w14:textId="77777777" w:rsidR="008B744D" w:rsidRDefault="008B744D" w:rsidP="004E34C3">
            <w:pPr>
              <w:jc w:val="left"/>
            </w:pPr>
            <w: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AE964" w14:textId="77777777" w:rsidR="008B744D" w:rsidRDefault="008B744D" w:rsidP="004E34C3">
            <w:pPr>
              <w:jc w:val="left"/>
            </w:pPr>
            <w: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887E2B"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CED1E" w14:textId="77777777" w:rsidR="008B744D" w:rsidRDefault="008B744D" w:rsidP="004E34C3">
            <w:pPr>
              <w:jc w:val="left"/>
            </w:pPr>
            <w:r>
              <w:t>String</w:t>
            </w:r>
          </w:p>
        </w:tc>
      </w:tr>
      <w:tr w:rsidR="00043F75" w14:paraId="38B8693A"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EC3A0" w14:textId="77777777" w:rsidR="008B744D" w:rsidRDefault="008B744D" w:rsidP="004E34C3">
            <w:pPr>
              <w:jc w:val="left"/>
            </w:pPr>
            <w: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53B06F" w14:textId="77777777" w:rsidR="008B744D" w:rsidRDefault="008B744D" w:rsidP="004E34C3">
            <w:pPr>
              <w:jc w:val="left"/>
            </w:pPr>
            <w: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46DF7"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B55D3" w14:textId="77777777" w:rsidR="008B744D" w:rsidRDefault="008B744D" w:rsidP="004E34C3">
            <w:pPr>
              <w:jc w:val="left"/>
            </w:pPr>
            <w:r>
              <w:t>String</w:t>
            </w:r>
          </w:p>
        </w:tc>
      </w:tr>
    </w:tbl>
    <w:p w14:paraId="15A9AD4A" w14:textId="6564AD2B" w:rsidR="008B744D" w:rsidRDefault="004A066F" w:rsidP="008B744D">
      <w:pPr>
        <w:jc w:val="left"/>
        <w:rPr>
          <w:rFonts w:eastAsia="Calibri" w:cs="Arial"/>
        </w:rPr>
      </w:pPr>
      <w:r>
        <w:rPr>
          <w:rFonts w:eastAsia="Calibri" w:cs="Arial"/>
        </w:rPr>
        <w:t>*Mandatory / Optional</w:t>
      </w:r>
    </w:p>
    <w:p w14:paraId="5F905359" w14:textId="28D40F88" w:rsidR="000F4980" w:rsidRDefault="0077693E" w:rsidP="0077693E">
      <w:pPr>
        <w:pStyle w:val="Heading3"/>
        <w:rPr>
          <w:rFonts w:eastAsia="Calibri" w:cs="Arial"/>
        </w:rPr>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3"/>
        <w:gridCol w:w="5929"/>
        <w:gridCol w:w="1408"/>
      </w:tblGrid>
      <w:tr w:rsidR="00F32F74" w14:paraId="5420F27D"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236D1D" w14:textId="77777777" w:rsidR="000F4980" w:rsidRDefault="000F4980" w:rsidP="004E34C3">
            <w:pPr>
              <w:jc w:val="left"/>
            </w:pPr>
            <w: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41DD57E" w14:textId="77777777" w:rsidR="000F4980" w:rsidRDefault="000F4980" w:rsidP="004E34C3">
            <w:pPr>
              <w:jc w:val="left"/>
            </w:pPr>
            <w: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7940217" w14:textId="77777777" w:rsidR="000F4980" w:rsidRDefault="000F4980" w:rsidP="004E34C3">
            <w:pPr>
              <w:jc w:val="left"/>
            </w:pPr>
            <w:r>
              <w:t>Type</w:t>
            </w:r>
          </w:p>
        </w:tc>
      </w:tr>
      <w:tr w:rsidR="00F32F74" w14:paraId="58CB3979"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37FDA" w14:textId="77777777" w:rsidR="000F4980" w:rsidRDefault="000F4980" w:rsidP="004E34C3">
            <w:pPr>
              <w:jc w:val="left"/>
            </w:pPr>
            <w: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C8AE4" w14:textId="77777777" w:rsidR="000F4980" w:rsidRDefault="000F4980" w:rsidP="004E34C3">
            <w:pPr>
              <w:jc w:val="left"/>
            </w:pPr>
            <w: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79053F" w14:textId="77777777" w:rsidR="000F4980" w:rsidRDefault="000F4980" w:rsidP="004E34C3">
            <w:pPr>
              <w:jc w:val="left"/>
            </w:pPr>
            <w:r>
              <w:t>String</w:t>
            </w:r>
          </w:p>
        </w:tc>
      </w:tr>
      <w:tr w:rsidR="00F32F74" w14:paraId="61FBC50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68ACE7" w14:textId="77777777" w:rsidR="000F4980" w:rsidRDefault="000F4980" w:rsidP="004E34C3">
            <w:pPr>
              <w:jc w:val="left"/>
            </w:pPr>
            <w: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DDA81" w14:textId="77777777" w:rsidR="000F4980" w:rsidRDefault="000F4980" w:rsidP="004E34C3">
            <w:pPr>
              <w:jc w:val="left"/>
            </w:pPr>
            <w: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7476BB" w14:textId="77777777" w:rsidR="000F4980" w:rsidRDefault="000F4980" w:rsidP="004E34C3">
            <w:pPr>
              <w:jc w:val="left"/>
            </w:pPr>
            <w:r>
              <w:t>String</w:t>
            </w:r>
          </w:p>
        </w:tc>
      </w:tr>
      <w:tr w:rsidR="00F32F74" w14:paraId="16E6822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2FA0F" w14:textId="77777777" w:rsidR="000F4980" w:rsidRDefault="000F4980" w:rsidP="004E34C3">
            <w:pPr>
              <w:jc w:val="left"/>
            </w:pPr>
            <w: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FDABA" w14:textId="77777777" w:rsidR="000F4980" w:rsidRDefault="000F4980" w:rsidP="004E34C3">
            <w:pPr>
              <w:jc w:val="left"/>
            </w:pPr>
            <w: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70422" w14:textId="77777777" w:rsidR="000F4980" w:rsidRDefault="000F4980" w:rsidP="004E34C3">
            <w:pPr>
              <w:jc w:val="left"/>
            </w:pPr>
            <w:r>
              <w:t>Datetime</w:t>
            </w:r>
          </w:p>
        </w:tc>
      </w:tr>
      <w:tr w:rsidR="00F32F74" w14:paraId="24854057"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B673C" w14:textId="77777777" w:rsidR="000F4980" w:rsidRDefault="000F4980" w:rsidP="004E34C3">
            <w:pPr>
              <w:jc w:val="left"/>
            </w:pPr>
            <w: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543F90" w14:textId="77777777" w:rsidR="000F4980" w:rsidRDefault="000F4980" w:rsidP="004E34C3">
            <w:pPr>
              <w:jc w:val="left"/>
            </w:pPr>
            <w: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75E31" w14:textId="77777777" w:rsidR="000F4980" w:rsidRDefault="000F4980" w:rsidP="004E34C3">
            <w:pPr>
              <w:jc w:val="left"/>
            </w:pPr>
            <w:r>
              <w:t>Bytes</w:t>
            </w:r>
          </w:p>
        </w:tc>
      </w:tr>
    </w:tbl>
    <w:p w14:paraId="22A339A3" w14:textId="206DE040" w:rsidR="008B744D" w:rsidRDefault="0077693E" w:rsidP="008B744D">
      <w:pPr>
        <w:pStyle w:val="Heading3"/>
        <w:rPr>
          <w:rFonts w:eastAsia="Calibri" w:cs="Arial"/>
        </w:rPr>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1"/>
        <w:gridCol w:w="7759"/>
      </w:tblGrid>
      <w:tr w:rsidR="00165D1B" w14:paraId="7C7DD6C3"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E6F4A2" w14:textId="77777777" w:rsidR="008B744D" w:rsidRDefault="008B744D" w:rsidP="004E34C3">
            <w:pPr>
              <w:jc w:val="left"/>
              <w:rPr>
                <w:bCs/>
                <w:color w:val="000000" w:themeColor="text1"/>
              </w:rPr>
            </w:pPr>
            <w:r>
              <w:rPr>
                <w:bCs/>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43E390" w14:textId="77777777" w:rsidR="008B744D" w:rsidRDefault="008B744D" w:rsidP="004E34C3">
            <w:pPr>
              <w:jc w:val="left"/>
              <w:rPr>
                <w:bCs/>
                <w:color w:val="000000" w:themeColor="text1"/>
              </w:rPr>
            </w:pPr>
            <w:r>
              <w:rPr>
                <w:bCs/>
                <w:color w:val="000000" w:themeColor="text1"/>
              </w:rPr>
              <w:t>Result Description</w:t>
            </w:r>
          </w:p>
        </w:tc>
      </w:tr>
      <w:tr w:rsidR="000A1E54" w14:paraId="5997C62C"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4F3AD" w14:textId="77777777" w:rsidR="008B744D" w:rsidRDefault="008B744D" w:rsidP="004E34C3">
            <w:pPr>
              <w:jc w:val="left"/>
            </w:pPr>
            <w: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4D8A4" w14:textId="67583160" w:rsidR="008B744D" w:rsidRDefault="008B744D" w:rsidP="004E34C3">
            <w:pPr>
              <w:jc w:val="left"/>
            </w:pPr>
            <w:r>
              <w:t>successful</w:t>
            </w:r>
            <w:r w:rsidR="00AA6702">
              <w:t xml:space="preserve"> </w:t>
            </w:r>
            <w:r>
              <w:t>operation</w:t>
            </w:r>
          </w:p>
        </w:tc>
      </w:tr>
    </w:tbl>
    <w:p w14:paraId="0B1282D0" w14:textId="1CE99FE4" w:rsidR="0077693E" w:rsidRDefault="0077693E" w:rsidP="0077693E">
      <w:pPr>
        <w:pStyle w:val="Heading3"/>
        <w:sectPr w:rsidR="0077693E" w:rsidSect="00CC2CEA">
          <w:pgSz w:w="12240" w:h="20160" w:code="5"/>
          <w:pgMar w:top="1440" w:right="1440" w:bottom="1440" w:left="1440" w:header="720" w:footer="720" w:gutter="0"/>
          <w:cols w:space="720"/>
          <w:docGrid w:linePitch="36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0"/>
        <w:gridCol w:w="1395"/>
        <w:gridCol w:w="6365"/>
      </w:tblGrid>
      <w:tr w:rsidR="00F32F74" w14:paraId="317F565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DE9C562" w14:textId="77777777" w:rsidR="008B744D" w:rsidRDefault="008B744D" w:rsidP="004E34C3">
            <w:pPr>
              <w:jc w:val="left"/>
            </w:pPr>
            <w: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4613D8" w14:textId="77777777" w:rsidR="008B744D" w:rsidRDefault="008B744D" w:rsidP="004E34C3">
            <w:pPr>
              <w:jc w:val="left"/>
            </w:pPr>
            <w: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743E1B" w14:textId="77777777" w:rsidR="008B744D" w:rsidRDefault="008B744D" w:rsidP="004E34C3">
            <w:pPr>
              <w:jc w:val="left"/>
            </w:pPr>
            <w:r>
              <w:t>Error Description</w:t>
            </w:r>
          </w:p>
        </w:tc>
      </w:tr>
      <w:tr w:rsidR="000A1E54" w14:paraId="4AFEEE5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135B4" w14:textId="77777777" w:rsidR="008B744D" w:rsidRDefault="008B744D" w:rsidP="004E34C3">
            <w:pPr>
              <w:jc w:val="left"/>
            </w:pPr>
            <w: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62742" w14:textId="77777777" w:rsidR="008B744D" w:rsidRDefault="008B744D" w:rsidP="004E34C3">
            <w:pPr>
              <w:jc w:val="left"/>
            </w:pPr>
            <w: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D0C55" w14:textId="77777777" w:rsidR="008B744D" w:rsidRDefault="008B744D" w:rsidP="004E34C3">
            <w:pPr>
              <w:jc w:val="left"/>
            </w:pPr>
            <w:r>
              <w:t>Internal Server Error</w:t>
            </w:r>
          </w:p>
        </w:tc>
      </w:tr>
      <w:tr w:rsidR="000A1E54" w14:paraId="4F86A0C6"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B9605" w14:textId="77777777" w:rsidR="008B744D" w:rsidRDefault="008B744D" w:rsidP="004E34C3">
            <w:pPr>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86F9B0" w14:textId="77777777" w:rsidR="008B744D" w:rsidRDefault="008B744D" w:rsidP="004E34C3">
            <w:pPr>
              <w:jc w:val="left"/>
            </w:pPr>
            <w: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FB383" w14:textId="32BE129C" w:rsidR="008B744D" w:rsidRDefault="008B744D" w:rsidP="004E34C3">
            <w:pPr>
              <w:spacing w:after="160" w:line="256" w:lineRule="auto"/>
              <w:jc w:val="left"/>
            </w:pPr>
            <w:r>
              <w:t>Unauthorized User</w:t>
            </w:r>
            <w:r w:rsidR="0083288A">
              <w:t xml:space="preserve"> or </w:t>
            </w:r>
            <w:r w:rsidR="00C658A5">
              <w:t>Header Token could be missing</w:t>
            </w:r>
          </w:p>
        </w:tc>
      </w:tr>
      <w:tr w:rsidR="000A1E54" w14:paraId="7CD984A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D2B341" w14:textId="77777777" w:rsidR="008B744D" w:rsidRDefault="008B744D" w:rsidP="004E34C3">
            <w:pPr>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33B0F7" w14:textId="77777777" w:rsidR="008B744D" w:rsidRDefault="008B744D" w:rsidP="004E34C3">
            <w:pPr>
              <w:jc w:val="left"/>
            </w:pPr>
            <w: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89A04" w14:textId="77777777" w:rsidR="008B744D" w:rsidRDefault="008B744D" w:rsidP="004E34C3">
            <w:pPr>
              <w:spacing w:after="160" w:line="256" w:lineRule="auto"/>
              <w:jc w:val="left"/>
            </w:pPr>
            <w:r>
              <w:t>Bad request</w:t>
            </w:r>
          </w:p>
        </w:tc>
      </w:tr>
    </w:tbl>
    <w:p w14:paraId="1C328905" w14:textId="77777777" w:rsidR="0083288A" w:rsidRDefault="0083288A" w:rsidP="008B744D">
      <w:pPr>
        <w:pStyle w:val="Heading2"/>
        <w:rPr>
          <w:lang w:val="en-GB"/>
        </w:rPr>
        <w:sectPr w:rsidR="0083288A" w:rsidSect="0077693E">
          <w:type w:val="continuous"/>
          <w:pgSz w:w="12240" w:h="20160" w:code="5"/>
          <w:pgMar w:top="1440" w:right="1440" w:bottom="1440" w:left="1440" w:header="720" w:footer="720" w:gutter="0"/>
          <w:cols w:space="720"/>
          <w:docGrid w:linePitch="360"/>
        </w:sectPr>
      </w:pPr>
    </w:p>
    <w:p w14:paraId="65A9AB31" w14:textId="77777777" w:rsidR="008B744D" w:rsidRDefault="008B744D" w:rsidP="008B744D">
      <w:pPr>
        <w:pStyle w:val="Heading2"/>
        <w:rPr>
          <w:lang w:val="en-GB"/>
        </w:rPr>
      </w:pPr>
      <w:bookmarkStart w:id="61" w:name="_Toc220593303"/>
      <w:r>
        <w:rPr>
          <w:lang w:val="en-GB"/>
        </w:rPr>
        <w:lastRenderedPageBreak/>
        <w:t>PUT - Update Template API</w:t>
      </w:r>
      <w:bookmarkEnd w:id="61"/>
    </w:p>
    <w:p w14:paraId="39195DE7" w14:textId="77777777" w:rsidR="008B744D" w:rsidRDefault="008B744D" w:rsidP="008B744D">
      <w:pPr>
        <w:jc w:val="left"/>
        <w:rPr>
          <w:rFonts w:eastAsia="Calibri" w:cs="Arial"/>
        </w:rPr>
      </w:pPr>
      <w:r>
        <w:rPr>
          <w:rFonts w:eastAsia="Calibri" w:cs="Arial"/>
        </w:rPr>
        <w:t>Update Template API allows users to utilize a JSON payload containing template details. Users can update the details and trigger the API, resulting in the template details being updated accordingly.</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7721E8" w14:paraId="492608FA"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492849" w14:textId="77777777" w:rsidR="008B744D" w:rsidRDefault="008B744D" w:rsidP="004E34C3">
            <w:pPr>
              <w:jc w:val="left"/>
            </w:pPr>
            <w: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B62B2" w14:textId="77E49474" w:rsidR="008B744D" w:rsidRDefault="008B744D" w:rsidP="004E34C3">
            <w:pPr>
              <w:jc w:val="left"/>
            </w:pPr>
            <w:r>
              <w:t>HTTPS</w:t>
            </w:r>
          </w:p>
        </w:tc>
      </w:tr>
      <w:tr w:rsidR="007721E8" w14:paraId="58094673"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332F25" w14:textId="42DEB8F0" w:rsidR="008B744D" w:rsidRDefault="00C658A5" w:rsidP="004E34C3">
            <w:pPr>
              <w:jc w:val="left"/>
            </w:pPr>
            <w: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46D7D" w14:textId="68A527E0" w:rsidR="008B744D" w:rsidRDefault="0002579A" w:rsidP="004E34C3">
            <w:pPr>
              <w:jc w:val="left"/>
            </w:pPr>
            <w:hyperlink r:id="rId63" w:history="1">
              <w:r w:rsidRPr="00935191">
                <w:rPr>
                  <w:rStyle w:val="Hyperlink"/>
                </w:rPr>
                <w:t>https://ixts-dev-apim.azure-api.net//bom-management-api/v1/template/update</w:t>
              </w:r>
            </w:hyperlink>
            <w:r>
              <w:t xml:space="preserve"> </w:t>
            </w:r>
          </w:p>
        </w:tc>
      </w:tr>
      <w:tr w:rsidR="007721E8" w14:paraId="5F132846"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6E0954C" w14:textId="77777777" w:rsidR="008B744D" w:rsidRDefault="008B744D" w:rsidP="004E34C3">
            <w:pPr>
              <w:jc w:val="left"/>
            </w:pPr>
            <w: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CC778D" w14:textId="77777777" w:rsidR="008B744D" w:rsidRDefault="008B744D" w:rsidP="004E34C3">
            <w:pPr>
              <w:jc w:val="left"/>
            </w:pPr>
            <w:r>
              <w:t>PUT</w:t>
            </w:r>
          </w:p>
        </w:tc>
      </w:tr>
      <w:tr w:rsidR="007721E8" w14:paraId="242024AE"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FCED47" w14:textId="77777777" w:rsidR="008B744D" w:rsidRDefault="008B744D" w:rsidP="004E34C3">
            <w:pPr>
              <w:jc w:val="left"/>
            </w:pPr>
            <w: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7B38F" w14:textId="77777777" w:rsidR="008B744D" w:rsidRDefault="008B744D" w:rsidP="004E34C3">
            <w:pPr>
              <w:jc w:val="left"/>
            </w:pPr>
            <w:r>
              <w:t>application/json</w:t>
            </w:r>
          </w:p>
        </w:tc>
      </w:tr>
      <w:tr w:rsidR="007721E8" w14:paraId="73528397"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2BF5BD" w14:textId="78FCDE2E" w:rsidR="008B744D" w:rsidRDefault="008B744D" w:rsidP="004E34C3">
            <w:pPr>
              <w:jc w:val="left"/>
            </w:pPr>
            <w:r>
              <w:t>Sample Payload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7F14ED" w14:textId="05632C51" w:rsidR="008B744D" w:rsidRPr="0002579A" w:rsidRDefault="0002579A" w:rsidP="004E34C3">
            <w:pPr>
              <w:jc w:val="left"/>
              <w:rPr>
                <w:rFonts w:ascii="Times New Roman" w:hAnsi="Times New Roman"/>
              </w:rPr>
            </w:pPr>
            <w:hyperlink r:id="rId64" w:history="1">
              <w:r>
                <w:rPr>
                  <w:rStyle w:val="Hyperlink"/>
                </w:rPr>
                <w:t>Update_Template_API_Input_Payload.txt</w:t>
              </w:r>
            </w:hyperlink>
          </w:p>
        </w:tc>
      </w:tr>
    </w:tbl>
    <w:p w14:paraId="3F8F289F" w14:textId="06E4415D" w:rsidR="008B744D" w:rsidRDefault="001B266C" w:rsidP="008B744D">
      <w:pPr>
        <w:jc w:val="left"/>
        <w:rPr>
          <w:rFonts w:eastAsia="Calibri" w:cs="Arial"/>
          <w:b/>
          <w:bCs/>
        </w:rPr>
      </w:pPr>
      <w:r>
        <w:rPr>
          <w:rFonts w:eastAsia="Calibri" w:cs="Arial"/>
          <w:b/>
          <w:bCs/>
        </w:rPr>
        <w:t>Input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48B8F7DD"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FA6DF89" w14:textId="77777777" w:rsidR="008B744D" w:rsidRDefault="008B744D" w:rsidP="004E34C3">
            <w:pPr>
              <w:jc w:val="left"/>
            </w:pPr>
            <w: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FDA54CD" w14:textId="77777777" w:rsidR="008B744D" w:rsidRDefault="008B744D" w:rsidP="004E34C3">
            <w:pPr>
              <w:jc w:val="left"/>
            </w:pPr>
            <w: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5F401A2" w14:textId="77777777" w:rsidR="008B744D" w:rsidRDefault="008B744D" w:rsidP="004E34C3">
            <w:pPr>
              <w:jc w:val="left"/>
            </w:pPr>
            <w: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CEF706E" w14:textId="77777777" w:rsidR="008B744D" w:rsidRDefault="008B744D" w:rsidP="004E34C3">
            <w:pPr>
              <w:jc w:val="left"/>
            </w:pPr>
            <w:r>
              <w:t>Type</w:t>
            </w:r>
          </w:p>
        </w:tc>
      </w:tr>
      <w:tr w:rsidR="00043F75" w14:paraId="6338AD15"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09B332" w14:textId="77777777" w:rsidR="008B744D" w:rsidRDefault="008B744D" w:rsidP="004E34C3">
            <w:pPr>
              <w:jc w:val="left"/>
            </w:pPr>
            <w: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C842B" w14:textId="77777777" w:rsidR="008B744D" w:rsidRDefault="008B744D" w:rsidP="004E34C3">
            <w:pPr>
              <w:jc w:val="left"/>
            </w:pPr>
            <w: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D73AF7"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DEB4C" w14:textId="77777777" w:rsidR="008B744D" w:rsidRDefault="008B744D" w:rsidP="004E34C3">
            <w:pPr>
              <w:jc w:val="left"/>
            </w:pPr>
            <w:r>
              <w:t>String</w:t>
            </w:r>
          </w:p>
        </w:tc>
      </w:tr>
      <w:tr w:rsidR="00043F75" w14:paraId="24221C12"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54DCD1" w14:textId="77777777" w:rsidR="008B744D" w:rsidRDefault="008B744D" w:rsidP="004E34C3">
            <w:pPr>
              <w:jc w:val="left"/>
            </w:pPr>
            <w: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7FDC4" w14:textId="77777777" w:rsidR="008B744D" w:rsidRDefault="008B744D" w:rsidP="004E34C3">
            <w:pPr>
              <w:jc w:val="left"/>
            </w:pPr>
            <w: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F18C1"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2561B4" w14:textId="77777777" w:rsidR="008B744D" w:rsidRDefault="008B744D" w:rsidP="004E34C3">
            <w:pPr>
              <w:jc w:val="left"/>
            </w:pPr>
            <w:r>
              <w:t>String</w:t>
            </w:r>
          </w:p>
        </w:tc>
      </w:tr>
      <w:tr w:rsidR="00043F75" w14:paraId="07079AD9"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9BA4AC" w14:textId="77777777" w:rsidR="008B744D" w:rsidRDefault="008B744D" w:rsidP="004E34C3">
            <w:pPr>
              <w:jc w:val="left"/>
            </w:pPr>
            <w: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934ED" w14:textId="77777777" w:rsidR="008B744D" w:rsidRDefault="008B744D" w:rsidP="004E34C3">
            <w:pPr>
              <w:jc w:val="left"/>
            </w:pPr>
            <w: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4024CA"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0382B" w14:textId="77777777" w:rsidR="008B744D" w:rsidRDefault="008B744D" w:rsidP="004E34C3">
            <w:pPr>
              <w:jc w:val="left"/>
            </w:pPr>
            <w:r>
              <w:t>String</w:t>
            </w:r>
          </w:p>
        </w:tc>
      </w:tr>
    </w:tbl>
    <w:p w14:paraId="49CC2669" w14:textId="53DED3D2" w:rsidR="008B744D" w:rsidRDefault="004A066F" w:rsidP="008B744D">
      <w:pPr>
        <w:jc w:val="left"/>
        <w:rPr>
          <w:rFonts w:eastAsia="Calibri" w:cs="Arial"/>
        </w:rPr>
      </w:pPr>
      <w:r>
        <w:rPr>
          <w:rFonts w:eastAsia="Calibri" w:cs="Arial"/>
        </w:rPr>
        <w:t>*Mandatory / Optional</w:t>
      </w:r>
    </w:p>
    <w:p w14:paraId="37EA7119" w14:textId="48A723F4" w:rsidR="008B744D" w:rsidRDefault="001C0470" w:rsidP="001C0470">
      <w:pPr>
        <w:pStyle w:val="Heading3"/>
      </w:pPr>
      <w:r>
        <w:t>Output Header</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3"/>
        <w:gridCol w:w="5929"/>
        <w:gridCol w:w="1408"/>
      </w:tblGrid>
      <w:tr w:rsidR="006A62C3" w14:paraId="230E0D7E"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1886600" w14:textId="77777777" w:rsidR="006726AE" w:rsidRDefault="006726AE" w:rsidP="004E34C3">
            <w:pPr>
              <w:jc w:val="left"/>
            </w:pPr>
            <w: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8BDBEDB" w14:textId="77777777" w:rsidR="006726AE" w:rsidRDefault="006726AE" w:rsidP="004E34C3">
            <w:pPr>
              <w:jc w:val="left"/>
            </w:pPr>
            <w: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4F9B84" w14:textId="77777777" w:rsidR="006726AE" w:rsidRDefault="006726AE" w:rsidP="004E34C3">
            <w:pPr>
              <w:jc w:val="left"/>
            </w:pPr>
            <w:r>
              <w:t>Type</w:t>
            </w:r>
          </w:p>
        </w:tc>
      </w:tr>
      <w:tr w:rsidR="006726AE" w14:paraId="4C19C7C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85BE2" w14:textId="77777777" w:rsidR="006726AE" w:rsidRDefault="006726AE" w:rsidP="004E34C3">
            <w:pPr>
              <w:jc w:val="left"/>
            </w:pPr>
            <w: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9E763" w14:textId="77777777" w:rsidR="006726AE" w:rsidRDefault="006726AE" w:rsidP="004E34C3">
            <w:pPr>
              <w:jc w:val="left"/>
            </w:pPr>
            <w: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0E8539" w14:textId="77777777" w:rsidR="006726AE" w:rsidRDefault="006726AE" w:rsidP="004E34C3">
            <w:pPr>
              <w:jc w:val="left"/>
            </w:pPr>
            <w:r>
              <w:t>String</w:t>
            </w:r>
          </w:p>
        </w:tc>
      </w:tr>
      <w:tr w:rsidR="006726AE" w14:paraId="7B8948B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110E1C" w14:textId="77777777" w:rsidR="006726AE" w:rsidRDefault="006726AE" w:rsidP="004E34C3">
            <w:pPr>
              <w:jc w:val="left"/>
            </w:pPr>
            <w: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6F739" w14:textId="77777777" w:rsidR="006726AE" w:rsidRDefault="006726AE" w:rsidP="004E34C3">
            <w:pPr>
              <w:jc w:val="left"/>
            </w:pPr>
            <w: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57489B" w14:textId="77777777" w:rsidR="006726AE" w:rsidRDefault="006726AE" w:rsidP="004E34C3">
            <w:pPr>
              <w:jc w:val="left"/>
            </w:pPr>
            <w:r>
              <w:t>String</w:t>
            </w:r>
          </w:p>
        </w:tc>
      </w:tr>
      <w:tr w:rsidR="006726AE" w14:paraId="106BDD7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B839C0" w14:textId="77777777" w:rsidR="006726AE" w:rsidRDefault="006726AE" w:rsidP="004E34C3">
            <w:pPr>
              <w:jc w:val="left"/>
            </w:pPr>
            <w: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8C527E" w14:textId="77777777" w:rsidR="006726AE" w:rsidRDefault="006726AE" w:rsidP="004E34C3">
            <w:pPr>
              <w:jc w:val="left"/>
            </w:pPr>
            <w: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57A25" w14:textId="77777777" w:rsidR="006726AE" w:rsidRDefault="006726AE" w:rsidP="004E34C3">
            <w:pPr>
              <w:jc w:val="left"/>
            </w:pPr>
            <w:r>
              <w:t>Datetime</w:t>
            </w:r>
          </w:p>
        </w:tc>
      </w:tr>
      <w:tr w:rsidR="006726AE" w14:paraId="63BC46D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D14F3" w14:textId="77777777" w:rsidR="006726AE" w:rsidRDefault="006726AE" w:rsidP="004E34C3">
            <w:pPr>
              <w:jc w:val="left"/>
            </w:pPr>
            <w: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97084" w14:textId="77777777" w:rsidR="006726AE" w:rsidRDefault="006726AE" w:rsidP="004E34C3">
            <w:pPr>
              <w:jc w:val="left"/>
            </w:pPr>
            <w: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1E414F" w14:textId="77777777" w:rsidR="006726AE" w:rsidRDefault="006726AE" w:rsidP="004E34C3">
            <w:pPr>
              <w:jc w:val="left"/>
            </w:pPr>
            <w:r>
              <w:t>Bytes</w:t>
            </w:r>
          </w:p>
        </w:tc>
      </w:tr>
    </w:tbl>
    <w:p w14:paraId="05BCE303" w14:textId="1D92E126" w:rsidR="008B744D" w:rsidRDefault="00E57DB5" w:rsidP="00E57DB5">
      <w:pPr>
        <w:pStyle w:val="Heading3"/>
      </w:pPr>
      <w:r>
        <w:t>Result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1"/>
        <w:gridCol w:w="7759"/>
      </w:tblGrid>
      <w:tr w:rsidR="00165D1B" w14:paraId="5D414E53"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B14CA5" w14:textId="77777777" w:rsidR="008B744D" w:rsidRPr="00BC3D9A" w:rsidRDefault="008B744D" w:rsidP="004E34C3">
            <w:pPr>
              <w:jc w:val="left"/>
              <w:rPr>
                <w:bCs/>
                <w:color w:val="000000" w:themeColor="text1"/>
              </w:rPr>
            </w:pPr>
            <w:r w:rsidRPr="00BC3D9A">
              <w:rPr>
                <w:bCs/>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D63879" w14:textId="77777777" w:rsidR="008B744D" w:rsidRPr="00BC3D9A" w:rsidRDefault="008B744D" w:rsidP="004E34C3">
            <w:pPr>
              <w:jc w:val="left"/>
              <w:rPr>
                <w:bCs/>
                <w:color w:val="000000" w:themeColor="text1"/>
              </w:rPr>
            </w:pPr>
            <w:r w:rsidRPr="00BC3D9A">
              <w:rPr>
                <w:bCs/>
                <w:color w:val="000000" w:themeColor="text1"/>
              </w:rPr>
              <w:t>Result Description</w:t>
            </w:r>
          </w:p>
        </w:tc>
      </w:tr>
      <w:tr w:rsidR="000A1E54" w14:paraId="624C5FC8"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66B439" w14:textId="77777777" w:rsidR="008B744D" w:rsidRDefault="008B744D" w:rsidP="004E34C3">
            <w:pPr>
              <w:jc w:val="left"/>
            </w:pPr>
            <w: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CC207" w14:textId="5428E08C" w:rsidR="008B744D" w:rsidRDefault="008B744D" w:rsidP="004E34C3">
            <w:pPr>
              <w:jc w:val="left"/>
            </w:pPr>
            <w:r>
              <w:t>successful</w:t>
            </w:r>
            <w:r w:rsidR="00AA6702">
              <w:t xml:space="preserve"> </w:t>
            </w:r>
            <w:r>
              <w:t>operation</w:t>
            </w:r>
          </w:p>
        </w:tc>
      </w:tr>
    </w:tbl>
    <w:p w14:paraId="09288CA2" w14:textId="1A44A432" w:rsidR="00E57DB5" w:rsidRDefault="00E57DB5" w:rsidP="00E57DB5">
      <w:pPr>
        <w:pStyle w:val="Heading3"/>
        <w:sectPr w:rsidR="00E57DB5" w:rsidSect="0083288A">
          <w:pgSz w:w="12240" w:h="20160" w:code="5"/>
          <w:pgMar w:top="1440" w:right="1440" w:bottom="1440" w:left="1440" w:header="720" w:footer="720" w:gutter="0"/>
          <w:cols w:space="720"/>
          <w:docGrid w:linePitch="360"/>
        </w:sectPr>
      </w:pPr>
      <w:r>
        <w:t>Error Management</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1600"/>
        <w:gridCol w:w="1395"/>
        <w:gridCol w:w="6365"/>
      </w:tblGrid>
      <w:tr w:rsidR="00F32F74" w14:paraId="25DC109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B5B2BE4" w14:textId="77777777" w:rsidR="008B744D" w:rsidRDefault="008B744D" w:rsidP="004E34C3">
            <w:pPr>
              <w:jc w:val="left"/>
            </w:pPr>
            <w: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AFB1C1" w14:textId="77777777" w:rsidR="008B744D" w:rsidRDefault="008B744D" w:rsidP="004E34C3">
            <w:pPr>
              <w:jc w:val="left"/>
            </w:pPr>
            <w: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643107C" w14:textId="77777777" w:rsidR="008B744D" w:rsidRDefault="008B744D" w:rsidP="004E34C3">
            <w:pPr>
              <w:jc w:val="left"/>
            </w:pPr>
            <w:r>
              <w:t>Error Description</w:t>
            </w:r>
          </w:p>
        </w:tc>
      </w:tr>
      <w:tr w:rsidR="000A1E54" w14:paraId="3C0910F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4EC10" w14:textId="77777777" w:rsidR="008B744D" w:rsidRDefault="008B744D" w:rsidP="004E34C3">
            <w:pPr>
              <w:jc w:val="left"/>
            </w:pPr>
            <w: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0E3AD" w14:textId="77777777" w:rsidR="008B744D" w:rsidRDefault="008B744D" w:rsidP="004E34C3">
            <w:pPr>
              <w:jc w:val="left"/>
            </w:pPr>
            <w: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7B30BA" w14:textId="77777777" w:rsidR="008B744D" w:rsidRDefault="008B744D" w:rsidP="004E34C3">
            <w:pPr>
              <w:jc w:val="left"/>
            </w:pPr>
            <w:r>
              <w:t>Internal Server Error</w:t>
            </w:r>
          </w:p>
        </w:tc>
      </w:tr>
      <w:tr w:rsidR="000A1E54" w14:paraId="486533B6"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D5CFA" w14:textId="77777777" w:rsidR="008B744D" w:rsidRDefault="008B744D" w:rsidP="004E34C3">
            <w:pPr>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44BCF6" w14:textId="77777777" w:rsidR="008B744D" w:rsidRDefault="008B744D" w:rsidP="004E34C3">
            <w:pPr>
              <w:jc w:val="left"/>
            </w:pPr>
            <w: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61A21" w14:textId="2EB6B0A6" w:rsidR="008B744D" w:rsidRDefault="008B744D" w:rsidP="004E34C3">
            <w:pPr>
              <w:spacing w:after="160" w:line="256" w:lineRule="auto"/>
              <w:jc w:val="left"/>
            </w:pPr>
            <w:r>
              <w:t>Unauthorized User</w:t>
            </w:r>
            <w:r w:rsidR="00E57DB5">
              <w:t xml:space="preserve"> or </w:t>
            </w:r>
            <w:r w:rsidR="00C658A5">
              <w:t>Header Token could be missing</w:t>
            </w:r>
          </w:p>
        </w:tc>
      </w:tr>
      <w:tr w:rsidR="000A1E54" w14:paraId="7C9041B3"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DB125" w14:textId="77777777" w:rsidR="008B744D" w:rsidRDefault="008B744D" w:rsidP="004E34C3">
            <w:pPr>
              <w:jc w:val="left"/>
            </w:pPr>
            <w: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1C517" w14:textId="77777777" w:rsidR="008B744D" w:rsidRDefault="008B744D" w:rsidP="004E34C3">
            <w:pPr>
              <w:jc w:val="left"/>
            </w:pPr>
            <w: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F2C585" w14:textId="77777777" w:rsidR="008B744D" w:rsidRDefault="008B744D" w:rsidP="004E34C3">
            <w:pPr>
              <w:spacing w:after="160" w:line="256" w:lineRule="auto"/>
              <w:jc w:val="left"/>
            </w:pPr>
            <w:r>
              <w:t>Bad request</w:t>
            </w:r>
          </w:p>
        </w:tc>
      </w:tr>
    </w:tbl>
    <w:p w14:paraId="2DBDA91E" w14:textId="6B9A1CEC" w:rsidR="008B744D" w:rsidRPr="00903A44" w:rsidRDefault="008B744D" w:rsidP="00E57DB5">
      <w:pPr>
        <w:pStyle w:val="Heading3"/>
      </w:pPr>
      <w:r w:rsidRPr="00903A44">
        <w:t>Sample Response</w:t>
      </w:r>
    </w:p>
    <w:p w14:paraId="600DB5DE" w14:textId="12548C7D" w:rsidR="008B744D" w:rsidRPr="00903A44" w:rsidRDefault="008B744D" w:rsidP="008B744D">
      <w:pPr>
        <w:jc w:val="left"/>
        <w:rPr>
          <w:rFonts w:ascii="Consolas" w:eastAsia="Calibri" w:hAnsi="Consolas" w:cs="Arial"/>
        </w:rPr>
      </w:pPr>
      <w:r w:rsidRPr="00903A44">
        <w:rPr>
          <w:rFonts w:ascii="Consolas" w:eastAsia="Calibri" w:hAnsi="Consolas" w:cs="Arial"/>
        </w:rPr>
        <w:t>Template updated successfully: T103</w:t>
      </w:r>
    </w:p>
    <w:p w14:paraId="49AEAC87" w14:textId="77777777" w:rsidR="00D32090" w:rsidRDefault="00D32090" w:rsidP="00BF2D2C">
      <w:pPr>
        <w:pStyle w:val="Heading2"/>
        <w:rPr>
          <w:lang w:val="en-GB"/>
        </w:rPr>
        <w:sectPr w:rsidR="00D32090" w:rsidSect="00E57DB5">
          <w:type w:val="continuous"/>
          <w:pgSz w:w="12240" w:h="20160" w:code="5"/>
          <w:pgMar w:top="1440" w:right="1440" w:bottom="1440" w:left="1440" w:header="720" w:footer="720" w:gutter="0"/>
          <w:cols w:space="720"/>
          <w:docGrid w:linePitch="360"/>
        </w:sectPr>
      </w:pPr>
    </w:p>
    <w:p w14:paraId="6BD4A0BF" w14:textId="7598273C" w:rsidR="008B744D" w:rsidRDefault="008B744D" w:rsidP="00BF2D2C">
      <w:pPr>
        <w:pStyle w:val="Heading2"/>
        <w:rPr>
          <w:lang w:val="en-GB"/>
        </w:rPr>
      </w:pPr>
      <w:bookmarkStart w:id="62" w:name="_Toc220593304"/>
      <w:r>
        <w:rPr>
          <w:lang w:val="en-GB"/>
        </w:rPr>
        <w:lastRenderedPageBreak/>
        <w:t xml:space="preserve">DELETE - Delete </w:t>
      </w:r>
      <w:r w:rsidR="00B86A4B">
        <w:rPr>
          <w:lang w:val="en-GB"/>
        </w:rPr>
        <w:t>Template</w:t>
      </w:r>
      <w:r>
        <w:rPr>
          <w:lang w:val="en-GB"/>
        </w:rPr>
        <w:t xml:space="preserve"> API</w:t>
      </w:r>
      <w:bookmarkEnd w:id="62"/>
    </w:p>
    <w:p w14:paraId="5727B300" w14:textId="77777777" w:rsidR="008B744D" w:rsidRDefault="008B744D" w:rsidP="008B744D">
      <w:pPr>
        <w:jc w:val="left"/>
        <w:rPr>
          <w:rFonts w:eastAsia="Calibri" w:cs="Arial"/>
        </w:rPr>
      </w:pPr>
      <w:r>
        <w:rPr>
          <w:rFonts w:eastAsia="Calibri" w:cs="Arial"/>
        </w:rPr>
        <w:t>Delete Template API allows users to delete the template by specifying the template id.</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437"/>
        <w:gridCol w:w="6923"/>
      </w:tblGrid>
      <w:tr w:rsidR="0064734A" w14:paraId="55FC7430" w14:textId="77777777" w:rsidTr="00B86A4B">
        <w:trPr>
          <w:trHeight w:val="75"/>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F2D7AC" w14:textId="77777777" w:rsidR="008B744D" w:rsidRDefault="008B744D" w:rsidP="004E34C3">
            <w:pPr>
              <w:jc w:val="left"/>
            </w:pPr>
            <w:r>
              <w:t>PROTOCOL</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8B960" w14:textId="65D40312" w:rsidR="008B744D" w:rsidRDefault="008B744D" w:rsidP="004E34C3">
            <w:pPr>
              <w:jc w:val="left"/>
            </w:pPr>
            <w:r>
              <w:t>HTTPS</w:t>
            </w:r>
          </w:p>
        </w:tc>
      </w:tr>
      <w:tr w:rsidR="0064734A" w14:paraId="779DC2DD" w14:textId="77777777" w:rsidTr="00B86A4B">
        <w:trPr>
          <w:trHeight w:val="48"/>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10226E2" w14:textId="719A624F" w:rsidR="008B744D" w:rsidRDefault="00C658A5" w:rsidP="004E34C3">
            <w:pPr>
              <w:jc w:val="left"/>
            </w:pPr>
            <w:r>
              <w:t>PATH (Public Exposure)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9A96F3" w14:textId="791F8EF2" w:rsidR="008B744D" w:rsidRDefault="00CC37BE" w:rsidP="004E34C3">
            <w:pPr>
              <w:jc w:val="left"/>
            </w:pPr>
            <w:hyperlink r:id="rId65" w:history="1">
              <w:r w:rsidRPr="00935191">
                <w:rPr>
                  <w:rStyle w:val="Hyperlink"/>
                </w:rPr>
                <w:t>https://ixts-dev-apim.azure-api.net//bom-management-api/v1/template/delete</w:t>
              </w:r>
            </w:hyperlink>
            <w:r>
              <w:t xml:space="preserve"> </w:t>
            </w:r>
          </w:p>
        </w:tc>
      </w:tr>
      <w:tr w:rsidR="0064734A" w14:paraId="739E9849" w14:textId="77777777" w:rsidTr="00B86A4B">
        <w:trPr>
          <w:trHeight w:val="62"/>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A498946" w14:textId="77777777" w:rsidR="008B744D" w:rsidRDefault="008B744D" w:rsidP="004E34C3">
            <w:pPr>
              <w:jc w:val="left"/>
            </w:pPr>
            <w:r>
              <w:t>METHOD</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243F55" w14:textId="77777777" w:rsidR="008B744D" w:rsidRDefault="008B744D" w:rsidP="004E34C3">
            <w:pPr>
              <w:jc w:val="left"/>
            </w:pPr>
            <w:r>
              <w:t>DELETE</w:t>
            </w:r>
          </w:p>
        </w:tc>
      </w:tr>
      <w:tr w:rsidR="0064734A" w14:paraId="09EE78B0"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4524D4" w14:textId="77777777" w:rsidR="008B744D" w:rsidRDefault="008B744D" w:rsidP="004E34C3">
            <w:pPr>
              <w:jc w:val="left"/>
            </w:pPr>
            <w:r>
              <w:t>CONTENT TYPE</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A299AE" w14:textId="77777777" w:rsidR="008B744D" w:rsidRDefault="008B744D" w:rsidP="004E34C3">
            <w:pPr>
              <w:jc w:val="left"/>
            </w:pPr>
            <w:r>
              <w:t>application/json</w:t>
            </w:r>
          </w:p>
        </w:tc>
      </w:tr>
      <w:tr w:rsidR="0064734A" w14:paraId="0DE3C483" w14:textId="77777777" w:rsidTr="00B86A4B">
        <w:trPr>
          <w:trHeight w:val="110"/>
        </w:trPr>
        <w:tc>
          <w:tcPr>
            <w:tcW w:w="13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98AE90" w14:textId="77777777" w:rsidR="008B744D" w:rsidRDefault="008B744D" w:rsidP="004E34C3">
            <w:pPr>
              <w:jc w:val="left"/>
            </w:pPr>
            <w:r>
              <w:t>Query Parameter</w:t>
            </w:r>
          </w:p>
        </w:tc>
        <w:tc>
          <w:tcPr>
            <w:tcW w:w="36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D8DC0" w14:textId="77777777" w:rsidR="008B744D" w:rsidRDefault="008B744D" w:rsidP="004E34C3">
            <w:pPr>
              <w:jc w:val="left"/>
            </w:pPr>
            <w:proofErr w:type="spellStart"/>
            <w:r>
              <w:t>template_id</w:t>
            </w:r>
            <w:proofErr w:type="spellEnd"/>
          </w:p>
        </w:tc>
      </w:tr>
    </w:tbl>
    <w:p w14:paraId="75F68D2F" w14:textId="186069DD" w:rsidR="008B744D" w:rsidRDefault="00EA335D" w:rsidP="00EA335D">
      <w:pPr>
        <w:pStyle w:val="Heading3"/>
      </w:pPr>
      <w:r>
        <w:t xml:space="preserve">Input Header </w:t>
      </w:r>
    </w:p>
    <w:tbl>
      <w:tblPr>
        <w:tblStyle w:val="TableGridLight1"/>
        <w:tblW w:w="9360" w:type="dxa"/>
        <w:tblInd w:w="-3"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64E13" w14:paraId="21A4F50D"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1405CD" w14:textId="77777777" w:rsidR="008B744D" w:rsidRDefault="008B744D" w:rsidP="004E34C3">
            <w:pPr>
              <w:jc w:val="left"/>
            </w:pPr>
            <w: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2F5AC5" w14:textId="77777777" w:rsidR="008B744D" w:rsidRDefault="008B744D" w:rsidP="004E34C3">
            <w:pPr>
              <w:jc w:val="left"/>
            </w:pPr>
            <w: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5BA147A" w14:textId="77777777" w:rsidR="008B744D" w:rsidRDefault="008B744D" w:rsidP="004E34C3">
            <w:pPr>
              <w:jc w:val="left"/>
            </w:pPr>
            <w: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B06F27" w14:textId="77777777" w:rsidR="008B744D" w:rsidRDefault="008B744D" w:rsidP="004E34C3">
            <w:pPr>
              <w:jc w:val="left"/>
            </w:pPr>
            <w:r>
              <w:t>Type</w:t>
            </w:r>
          </w:p>
        </w:tc>
      </w:tr>
      <w:tr w:rsidR="00043F75" w14:paraId="5F1564C8"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9AAF2" w14:textId="77777777" w:rsidR="008B744D" w:rsidRDefault="008B744D" w:rsidP="004E34C3">
            <w:pPr>
              <w:jc w:val="left"/>
            </w:pPr>
            <w: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FDABC" w14:textId="77777777" w:rsidR="008B744D" w:rsidRDefault="008B744D" w:rsidP="004E34C3">
            <w:pPr>
              <w:jc w:val="left"/>
            </w:pPr>
            <w: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772973"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E01BC" w14:textId="77777777" w:rsidR="008B744D" w:rsidRDefault="008B744D" w:rsidP="004E34C3">
            <w:pPr>
              <w:jc w:val="left"/>
            </w:pPr>
            <w:r>
              <w:t>String</w:t>
            </w:r>
          </w:p>
        </w:tc>
      </w:tr>
      <w:tr w:rsidR="00043F75" w14:paraId="168A305A"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8448A" w14:textId="77777777" w:rsidR="008B744D" w:rsidRDefault="008B744D" w:rsidP="004E34C3">
            <w:pPr>
              <w:jc w:val="left"/>
            </w:pPr>
            <w: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A53F2" w14:textId="77777777" w:rsidR="008B744D" w:rsidRDefault="008B744D" w:rsidP="004E34C3">
            <w:pPr>
              <w:jc w:val="left"/>
            </w:pPr>
            <w: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367C0"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FD564" w14:textId="77777777" w:rsidR="008B744D" w:rsidRDefault="008B744D" w:rsidP="004E34C3">
            <w:pPr>
              <w:jc w:val="left"/>
            </w:pPr>
            <w:r>
              <w:t>String</w:t>
            </w:r>
          </w:p>
        </w:tc>
      </w:tr>
      <w:tr w:rsidR="00043F75" w14:paraId="69B4D353"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6DAA10" w14:textId="77777777" w:rsidR="008B744D" w:rsidRDefault="008B744D" w:rsidP="004E34C3">
            <w:pPr>
              <w:jc w:val="left"/>
            </w:pPr>
            <w: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1F895" w14:textId="77777777" w:rsidR="008B744D" w:rsidRDefault="008B744D" w:rsidP="004E34C3">
            <w:pPr>
              <w:jc w:val="left"/>
            </w:pPr>
            <w: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4A64FE" w14:textId="77777777" w:rsidR="008B744D" w:rsidRDefault="008B744D" w:rsidP="004E34C3">
            <w:pPr>
              <w:jc w:val="left"/>
            </w:pPr>
            <w: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111739" w14:textId="77777777" w:rsidR="008B744D" w:rsidRDefault="008B744D" w:rsidP="004E34C3">
            <w:pPr>
              <w:jc w:val="left"/>
            </w:pPr>
            <w:r>
              <w:t>String</w:t>
            </w:r>
          </w:p>
        </w:tc>
      </w:tr>
    </w:tbl>
    <w:p w14:paraId="591C0D63" w14:textId="55FB6534" w:rsidR="008B744D" w:rsidRDefault="004A066F" w:rsidP="008B744D">
      <w:pPr>
        <w:jc w:val="left"/>
        <w:rPr>
          <w:rFonts w:eastAsia="Calibri" w:cs="Arial"/>
        </w:rPr>
      </w:pPr>
      <w:r>
        <w:rPr>
          <w:rFonts w:eastAsia="Calibri" w:cs="Arial"/>
        </w:rPr>
        <w:t>*Mandatory / Optional</w:t>
      </w:r>
    </w:p>
    <w:p w14:paraId="243A80EF" w14:textId="45C9FB8E" w:rsidR="008B744D" w:rsidRDefault="00EA335D" w:rsidP="00D32090">
      <w:pPr>
        <w:pStyle w:val="Heading3"/>
        <w:rPr>
          <w:rFonts w:eastAsia="Calibri" w:cs="Arial"/>
        </w:rPr>
      </w:pPr>
      <w: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5B2811" w14:paraId="63EC7901"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FF62E89" w14:textId="77777777" w:rsidR="005B2811" w:rsidRDefault="005B2811" w:rsidP="004E34C3">
            <w:pPr>
              <w:jc w:val="left"/>
              <w:rPr>
                <w:rFonts w:eastAsia="Calibri" w:cs="Arial"/>
              </w:rPr>
            </w:pPr>
            <w:r>
              <w:rPr>
                <w:rFonts w:eastAsia="Calibri" w:cs="Arial"/>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6424DE" w14:textId="77777777" w:rsidR="005B2811" w:rsidRDefault="005B2811" w:rsidP="004E34C3">
            <w:pPr>
              <w:jc w:val="left"/>
              <w:rPr>
                <w:rFonts w:eastAsia="Calibri" w:cs="Arial"/>
              </w:rPr>
            </w:pPr>
            <w:r>
              <w:rPr>
                <w:rFonts w:eastAsia="Calibri" w:cs="Arial"/>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6E75674" w14:textId="77777777" w:rsidR="005B2811" w:rsidRDefault="005B2811" w:rsidP="004E34C3">
            <w:pPr>
              <w:jc w:val="left"/>
              <w:rPr>
                <w:rFonts w:eastAsia="Calibri" w:cs="Arial"/>
              </w:rPr>
            </w:pPr>
            <w:r>
              <w:rPr>
                <w:rFonts w:eastAsia="Calibri" w:cs="Arial"/>
              </w:rPr>
              <w:t>Type</w:t>
            </w:r>
          </w:p>
        </w:tc>
      </w:tr>
      <w:tr w:rsidR="005B2811" w14:paraId="482D08D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EB058A" w14:textId="77777777" w:rsidR="005B2811" w:rsidRDefault="005B2811" w:rsidP="004E34C3">
            <w:pPr>
              <w:jc w:val="left"/>
              <w:rPr>
                <w:rFonts w:eastAsia="Calibri" w:cs="Arial"/>
              </w:rPr>
            </w:pPr>
            <w:r>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40415F" w14:textId="77777777" w:rsidR="005B2811" w:rsidRDefault="005B2811" w:rsidP="004E34C3">
            <w:pPr>
              <w:jc w:val="left"/>
              <w:rPr>
                <w:rFonts w:eastAsia="Calibri" w:cs="Arial"/>
              </w:rPr>
            </w:pPr>
            <w:r>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8A2DF" w14:textId="77777777" w:rsidR="005B2811" w:rsidRDefault="005B2811" w:rsidP="004E34C3">
            <w:pPr>
              <w:jc w:val="left"/>
              <w:rPr>
                <w:rFonts w:eastAsia="Calibri" w:cs="Arial"/>
              </w:rPr>
            </w:pPr>
            <w:r>
              <w:rPr>
                <w:rFonts w:eastAsia="Calibri" w:cs="Arial"/>
              </w:rPr>
              <w:t>String</w:t>
            </w:r>
          </w:p>
        </w:tc>
      </w:tr>
      <w:tr w:rsidR="005B2811" w14:paraId="501CF54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848E5" w14:textId="77777777" w:rsidR="005B2811" w:rsidRDefault="005B2811" w:rsidP="004E34C3">
            <w:pPr>
              <w:jc w:val="left"/>
              <w:rPr>
                <w:rFonts w:eastAsia="Calibri" w:cs="Arial"/>
              </w:rPr>
            </w:pPr>
            <w:r>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11C2E" w14:textId="77777777" w:rsidR="005B2811" w:rsidRDefault="005B2811"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30A3F" w14:textId="77777777" w:rsidR="005B2811" w:rsidRDefault="005B2811" w:rsidP="004E34C3">
            <w:pPr>
              <w:jc w:val="left"/>
              <w:rPr>
                <w:rFonts w:eastAsia="Calibri" w:cs="Arial"/>
              </w:rPr>
            </w:pPr>
            <w:r>
              <w:rPr>
                <w:rFonts w:eastAsia="Calibri" w:cs="Arial"/>
              </w:rPr>
              <w:t>String</w:t>
            </w:r>
          </w:p>
        </w:tc>
      </w:tr>
      <w:tr w:rsidR="005B2811" w14:paraId="031067B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A1E81" w14:textId="77777777" w:rsidR="005B2811" w:rsidRDefault="005B2811" w:rsidP="004E34C3">
            <w:pPr>
              <w:jc w:val="left"/>
              <w:rPr>
                <w:rFonts w:eastAsia="Calibri" w:cs="Arial"/>
              </w:rPr>
            </w:pPr>
            <w:r>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70E472" w14:textId="77777777" w:rsidR="005B2811" w:rsidRDefault="005B2811" w:rsidP="004E34C3">
            <w:pPr>
              <w:jc w:val="left"/>
              <w:rPr>
                <w:rFonts w:eastAsia="Calibri" w:cs="Arial"/>
              </w:rPr>
            </w:pPr>
            <w:r>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8E25A" w14:textId="77777777" w:rsidR="005B2811" w:rsidRDefault="005B2811" w:rsidP="004E34C3">
            <w:pPr>
              <w:jc w:val="left"/>
              <w:rPr>
                <w:rFonts w:eastAsia="Calibri" w:cs="Arial"/>
              </w:rPr>
            </w:pPr>
            <w:r>
              <w:rPr>
                <w:rFonts w:eastAsia="Calibri" w:cs="Arial"/>
              </w:rPr>
              <w:t>Datetime</w:t>
            </w:r>
          </w:p>
        </w:tc>
      </w:tr>
      <w:tr w:rsidR="005B2811" w14:paraId="60F6804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6D8B4" w14:textId="77777777" w:rsidR="005B2811" w:rsidRDefault="005B2811" w:rsidP="004E34C3">
            <w:pPr>
              <w:jc w:val="left"/>
              <w:rPr>
                <w:rFonts w:eastAsia="Calibri" w:cs="Arial"/>
              </w:rPr>
            </w:pPr>
            <w:r>
              <w:rPr>
                <w:rFonts w:eastAsia="Calibri" w:cs="Arial"/>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43E58" w14:textId="77777777" w:rsidR="005B2811" w:rsidRDefault="005B2811"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8955A" w14:textId="77777777" w:rsidR="005B2811" w:rsidRDefault="005B2811" w:rsidP="004E34C3">
            <w:pPr>
              <w:jc w:val="left"/>
              <w:rPr>
                <w:rFonts w:eastAsia="Calibri" w:cs="Arial"/>
              </w:rPr>
            </w:pPr>
            <w:r>
              <w:rPr>
                <w:rFonts w:eastAsia="Calibri" w:cs="Arial"/>
              </w:rPr>
              <w:t>Bytes</w:t>
            </w:r>
          </w:p>
        </w:tc>
      </w:tr>
    </w:tbl>
    <w:p w14:paraId="085F0C82" w14:textId="0FC40DFD" w:rsidR="00CC37BE" w:rsidRDefault="00655B6B" w:rsidP="00655B6B">
      <w:pPr>
        <w:pStyle w:val="Heading3"/>
      </w:pPr>
      <w: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5B2811" w14:paraId="08CC3277"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FDF1A6" w14:textId="77777777" w:rsidR="005B2811" w:rsidRPr="00655B6B" w:rsidRDefault="005B2811" w:rsidP="004E34C3">
            <w:pPr>
              <w:jc w:val="left"/>
              <w:rPr>
                <w:rFonts w:eastAsia="Calibri" w:cs="Arial"/>
                <w:color w:val="000000" w:themeColor="text1"/>
              </w:rPr>
            </w:pPr>
            <w:r w:rsidRPr="00655B6B">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2C4126" w14:textId="77777777" w:rsidR="005B2811" w:rsidRPr="00655B6B" w:rsidRDefault="005B2811" w:rsidP="004E34C3">
            <w:pPr>
              <w:jc w:val="left"/>
              <w:rPr>
                <w:rFonts w:eastAsia="Calibri" w:cs="Arial"/>
                <w:color w:val="000000" w:themeColor="text1"/>
              </w:rPr>
            </w:pPr>
            <w:r w:rsidRPr="00655B6B">
              <w:rPr>
                <w:rFonts w:eastAsia="Calibri" w:cs="Arial"/>
                <w:color w:val="000000" w:themeColor="text1"/>
              </w:rPr>
              <w:t>Result Description</w:t>
            </w:r>
          </w:p>
        </w:tc>
      </w:tr>
      <w:tr w:rsidR="005B2811" w14:paraId="6DF6F962"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B8A2AD" w14:textId="77777777" w:rsidR="005B2811" w:rsidRDefault="005B2811" w:rsidP="004E34C3">
            <w:pPr>
              <w:jc w:val="left"/>
              <w:rPr>
                <w:rFonts w:eastAsia="Calibri" w:cs="Arial"/>
              </w:rPr>
            </w:pPr>
            <w:r>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57719" w14:textId="6135BC99" w:rsidR="005B2811" w:rsidRDefault="005B2811" w:rsidP="004E34C3">
            <w:pPr>
              <w:jc w:val="left"/>
              <w:rPr>
                <w:rFonts w:eastAsia="Calibri" w:cs="Arial"/>
              </w:rPr>
            </w:pPr>
            <w:r>
              <w:rPr>
                <w:rFonts w:eastAsia="Calibri" w:cs="Arial"/>
              </w:rPr>
              <w:t>successful</w:t>
            </w:r>
            <w:r w:rsidR="00AA6702">
              <w:rPr>
                <w:rFonts w:eastAsia="Calibri" w:cs="Arial"/>
              </w:rPr>
              <w:t xml:space="preserve"> </w:t>
            </w:r>
            <w:r>
              <w:rPr>
                <w:rFonts w:eastAsia="Calibri" w:cs="Arial"/>
              </w:rPr>
              <w:t>operation</w:t>
            </w:r>
          </w:p>
        </w:tc>
      </w:tr>
    </w:tbl>
    <w:p w14:paraId="7EBEAB7D" w14:textId="0DF56F01" w:rsidR="00655B6B" w:rsidRDefault="00655B6B" w:rsidP="00655B6B">
      <w:pPr>
        <w:pStyle w:val="Heading3"/>
        <w:sectPr w:rsidR="00655B6B" w:rsidSect="00D32090">
          <w:pgSz w:w="12240" w:h="20160" w:code="5"/>
          <w:pgMar w:top="1440" w:right="1440" w:bottom="1440" w:left="1440" w:header="720" w:footer="720" w:gutter="0"/>
          <w:cols w:space="720"/>
          <w:docGrid w:linePitch="360"/>
        </w:sectPr>
      </w:pPr>
      <w:r>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5B2811" w14:paraId="55BA5A1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C69AE5A" w14:textId="77777777" w:rsidR="005B2811" w:rsidRDefault="005B2811" w:rsidP="004E34C3">
            <w:pPr>
              <w:jc w:val="left"/>
              <w:rPr>
                <w:rFonts w:eastAsia="Calibri" w:cs="Arial"/>
              </w:rPr>
            </w:pPr>
            <w:r>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D52A4F7" w14:textId="77777777" w:rsidR="005B2811" w:rsidRDefault="005B2811" w:rsidP="004E34C3">
            <w:pPr>
              <w:jc w:val="left"/>
              <w:rPr>
                <w:rFonts w:eastAsia="Calibri" w:cs="Arial"/>
              </w:rPr>
            </w:pPr>
            <w:r>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68F6248" w14:textId="77777777" w:rsidR="005B2811" w:rsidRDefault="005B2811" w:rsidP="004E34C3">
            <w:pPr>
              <w:jc w:val="left"/>
              <w:rPr>
                <w:rFonts w:eastAsia="Calibri" w:cs="Arial"/>
              </w:rPr>
            </w:pPr>
            <w:r>
              <w:rPr>
                <w:rFonts w:eastAsia="Calibri" w:cs="Arial"/>
              </w:rPr>
              <w:t>Error Description</w:t>
            </w:r>
          </w:p>
        </w:tc>
      </w:tr>
      <w:tr w:rsidR="005B2811" w14:paraId="694E0041"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F20CF" w14:textId="77777777" w:rsidR="005B2811" w:rsidRDefault="005B2811" w:rsidP="004E34C3">
            <w:pPr>
              <w:jc w:val="left"/>
              <w:rPr>
                <w:rFonts w:eastAsia="Calibri" w:cs="Arial"/>
              </w:rPr>
            </w:pPr>
            <w:r>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A9A16" w14:textId="77777777" w:rsidR="005B2811" w:rsidRDefault="005B2811" w:rsidP="004E34C3">
            <w:pPr>
              <w:jc w:val="left"/>
              <w:rPr>
                <w:rFonts w:eastAsia="Calibri" w:cs="Arial"/>
              </w:rPr>
            </w:pPr>
            <w:r>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6259E" w14:textId="77777777" w:rsidR="005B2811" w:rsidRDefault="005B2811" w:rsidP="004E34C3">
            <w:pPr>
              <w:jc w:val="left"/>
              <w:rPr>
                <w:rFonts w:eastAsia="Calibri" w:cs="Arial"/>
              </w:rPr>
            </w:pPr>
            <w:r>
              <w:rPr>
                <w:rFonts w:eastAsia="Calibri" w:cs="Arial"/>
              </w:rPr>
              <w:t>Internal Server Error</w:t>
            </w:r>
          </w:p>
        </w:tc>
      </w:tr>
      <w:tr w:rsidR="005B2811" w14:paraId="160B887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C9FFE" w14:textId="77777777" w:rsidR="005B2811" w:rsidRDefault="005B2811"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42C013" w14:textId="77777777" w:rsidR="005B2811" w:rsidRDefault="005B2811" w:rsidP="004E34C3">
            <w:pPr>
              <w:jc w:val="left"/>
              <w:rPr>
                <w:rFonts w:eastAsia="Calibri" w:cs="Arial"/>
              </w:rPr>
            </w:pPr>
            <w:r>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687FC" w14:textId="256C8D48" w:rsidR="005B2811" w:rsidRDefault="005B2811" w:rsidP="004E34C3">
            <w:pPr>
              <w:spacing w:line="256" w:lineRule="auto"/>
              <w:jc w:val="left"/>
              <w:rPr>
                <w:rFonts w:eastAsia="Calibri" w:cs="Arial"/>
              </w:rPr>
            </w:pPr>
            <w:r>
              <w:rPr>
                <w:rFonts w:eastAsia="Calibri" w:cs="Arial"/>
              </w:rPr>
              <w:t>Unauthorized User</w:t>
            </w:r>
            <w:r w:rsidR="00640660">
              <w:rPr>
                <w:rFonts w:eastAsia="Calibri" w:cs="Arial"/>
              </w:rPr>
              <w:t xml:space="preserve"> or </w:t>
            </w:r>
            <w:r w:rsidR="00C658A5">
              <w:rPr>
                <w:rFonts w:eastAsia="Calibri" w:cs="Arial"/>
              </w:rPr>
              <w:t>Header Token could be missing</w:t>
            </w:r>
          </w:p>
        </w:tc>
      </w:tr>
      <w:tr w:rsidR="005B2811" w14:paraId="4ED2395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7F26BB" w14:textId="77777777" w:rsidR="005B2811" w:rsidRDefault="005B2811"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DA42E" w14:textId="77777777" w:rsidR="005B2811" w:rsidRDefault="005B2811" w:rsidP="004E34C3">
            <w:pPr>
              <w:jc w:val="left"/>
              <w:rPr>
                <w:rFonts w:eastAsia="Calibri" w:cs="Arial"/>
              </w:rPr>
            </w:pPr>
            <w:r>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06728" w14:textId="77777777" w:rsidR="005B2811" w:rsidRDefault="005B2811" w:rsidP="004E34C3">
            <w:pPr>
              <w:spacing w:line="256" w:lineRule="auto"/>
              <w:jc w:val="left"/>
              <w:rPr>
                <w:rFonts w:eastAsia="Calibri" w:cs="Arial"/>
              </w:rPr>
            </w:pPr>
            <w:r>
              <w:rPr>
                <w:rFonts w:eastAsia="Calibri" w:cs="Arial"/>
              </w:rPr>
              <w:t>Bad request</w:t>
            </w:r>
          </w:p>
        </w:tc>
      </w:tr>
    </w:tbl>
    <w:p w14:paraId="5AAE281D" w14:textId="5BBA1184" w:rsidR="005B2811" w:rsidRPr="00903A44" w:rsidRDefault="005B2811" w:rsidP="00655B6B">
      <w:pPr>
        <w:pStyle w:val="Heading3"/>
        <w:rPr>
          <w:sz w:val="18"/>
        </w:rPr>
      </w:pPr>
      <w:r w:rsidRPr="00903A44">
        <w:t>Sample Response</w:t>
      </w:r>
    </w:p>
    <w:p w14:paraId="6645C95C" w14:textId="1B143625" w:rsidR="005B2811" w:rsidRPr="00903A44" w:rsidRDefault="005B2811" w:rsidP="005B2811">
      <w:pPr>
        <w:jc w:val="left"/>
        <w:rPr>
          <w:rFonts w:ascii="Consolas" w:eastAsia="Calibri" w:hAnsi="Consolas" w:cs="Arial"/>
        </w:rPr>
      </w:pPr>
      <w:r w:rsidRPr="00903A44">
        <w:rPr>
          <w:rFonts w:ascii="Consolas" w:eastAsia="Calibri" w:hAnsi="Consolas" w:cs="Arial"/>
        </w:rPr>
        <w:t>Template deleted successfully with ID: T013</w:t>
      </w:r>
    </w:p>
    <w:p w14:paraId="02220F9E" w14:textId="77777777" w:rsidR="00655B6B" w:rsidRDefault="00655B6B" w:rsidP="00BF2D2C">
      <w:pPr>
        <w:pStyle w:val="Heading2"/>
        <w:sectPr w:rsidR="00655B6B" w:rsidSect="00655B6B">
          <w:type w:val="continuous"/>
          <w:pgSz w:w="12240" w:h="20160" w:code="5"/>
          <w:pgMar w:top="1440" w:right="1440" w:bottom="1440" w:left="1440" w:header="720" w:footer="720" w:gutter="0"/>
          <w:cols w:space="720"/>
          <w:docGrid w:linePitch="360"/>
        </w:sectPr>
      </w:pPr>
    </w:p>
    <w:p w14:paraId="59321149" w14:textId="065DB929" w:rsidR="00782B05" w:rsidRDefault="00782B05" w:rsidP="00BF2D2C">
      <w:pPr>
        <w:pStyle w:val="Heading2"/>
      </w:pPr>
      <w:bookmarkStart w:id="63" w:name="_Toc220593305"/>
      <w:r>
        <w:lastRenderedPageBreak/>
        <w:t>GET - List of Folder Names for Data Quality Batch Process</w:t>
      </w:r>
      <w:bookmarkEnd w:id="63"/>
    </w:p>
    <w:p w14:paraId="70CE09CA" w14:textId="77777777" w:rsidR="00782B05" w:rsidRDefault="00782B05" w:rsidP="00782B05">
      <w:pPr>
        <w:rPr>
          <w:rFonts w:eastAsia="Calibri" w:cs="Arial"/>
          <w:szCs w:val="20"/>
        </w:rPr>
      </w:pPr>
      <w:r>
        <w:rPr>
          <w:rFonts w:eastAsia="Calibri" w:cs="Arial"/>
          <w:szCs w:val="20"/>
        </w:rPr>
        <w:t>This API retrieves the list of available folder names used in the Data Quality Batch Process. It helps in identifying and organizing batch files for processing and validation purposes within the BOM management system.</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782B05" w14:paraId="4F9C0247"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5A7648" w14:textId="77777777" w:rsidR="00782B05" w:rsidRDefault="00782B05" w:rsidP="004E34C3">
            <w:pPr>
              <w:jc w:val="left"/>
              <w:rPr>
                <w:rFonts w:eastAsia="Calibri" w:cs="Arial"/>
                <w:szCs w:val="20"/>
              </w:rPr>
            </w:pPr>
            <w:r>
              <w:rPr>
                <w:rFonts w:eastAsia="Calibri" w:cs="Arial"/>
                <w:szCs w:val="20"/>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787136" w14:textId="70641C75" w:rsidR="00782B05" w:rsidRDefault="00782B05" w:rsidP="004E34C3">
            <w:pPr>
              <w:jc w:val="left"/>
              <w:rPr>
                <w:rFonts w:eastAsia="Calibri" w:cs="Arial"/>
                <w:szCs w:val="20"/>
              </w:rPr>
            </w:pPr>
            <w:r>
              <w:rPr>
                <w:rFonts w:eastAsia="Calibri" w:cs="Arial"/>
                <w:szCs w:val="20"/>
              </w:rPr>
              <w:t>HTTPS</w:t>
            </w:r>
          </w:p>
        </w:tc>
      </w:tr>
      <w:tr w:rsidR="00782B05" w14:paraId="21A7963B"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F103995" w14:textId="6929121A" w:rsidR="00782B05" w:rsidRDefault="00C658A5" w:rsidP="004E34C3">
            <w:pPr>
              <w:jc w:val="left"/>
              <w:rPr>
                <w:rFonts w:eastAsia="Calibri" w:cs="Arial"/>
                <w:szCs w:val="20"/>
              </w:rPr>
            </w:pPr>
            <w:r>
              <w:rPr>
                <w:rFonts w:eastAsia="Calibri" w:cs="Arial"/>
                <w:szCs w:val="20"/>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DD02A" w14:textId="414EFC9D" w:rsidR="00782B05" w:rsidRDefault="004E6E9F" w:rsidP="004E34C3">
            <w:pPr>
              <w:jc w:val="left"/>
              <w:rPr>
                <w:rFonts w:eastAsia="Calibri" w:cs="Arial"/>
                <w:szCs w:val="20"/>
              </w:rPr>
            </w:pPr>
            <w:hyperlink r:id="rId66" w:history="1">
              <w:r w:rsidRPr="003B21ED">
                <w:rPr>
                  <w:rStyle w:val="Hyperlink"/>
                  <w:rFonts w:eastAsia="Calibri" w:cs="Arial"/>
                  <w:szCs w:val="20"/>
                </w:rPr>
                <w:t>https://ixts-dev-apim.azure-api.net/bom-management-api/v1/bom/data/quality/batch-process/folders</w:t>
              </w:r>
            </w:hyperlink>
            <w:r>
              <w:rPr>
                <w:rFonts w:eastAsia="Calibri" w:cs="Arial"/>
                <w:szCs w:val="20"/>
              </w:rPr>
              <w:t xml:space="preserve"> </w:t>
            </w:r>
          </w:p>
        </w:tc>
      </w:tr>
      <w:tr w:rsidR="00782B05" w14:paraId="24B9398D"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53B070A" w14:textId="77777777" w:rsidR="00782B05" w:rsidRDefault="00782B05" w:rsidP="004E34C3">
            <w:pPr>
              <w:jc w:val="left"/>
              <w:rPr>
                <w:rFonts w:eastAsia="Calibri" w:cs="Arial"/>
                <w:szCs w:val="20"/>
              </w:rPr>
            </w:pPr>
            <w:r>
              <w:rPr>
                <w:rFonts w:eastAsia="Calibri" w:cs="Arial"/>
                <w:szCs w:val="20"/>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89C78D" w14:textId="77777777" w:rsidR="00782B05" w:rsidRDefault="00782B05" w:rsidP="004E34C3">
            <w:pPr>
              <w:jc w:val="left"/>
              <w:rPr>
                <w:rFonts w:eastAsia="Calibri" w:cs="Arial"/>
                <w:szCs w:val="20"/>
              </w:rPr>
            </w:pPr>
            <w:r>
              <w:rPr>
                <w:rFonts w:eastAsia="Calibri" w:cs="Arial"/>
                <w:szCs w:val="20"/>
              </w:rPr>
              <w:t>GET</w:t>
            </w:r>
          </w:p>
        </w:tc>
      </w:tr>
      <w:tr w:rsidR="00782B05" w14:paraId="24EFC834"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E19B14" w14:textId="77777777" w:rsidR="00782B05" w:rsidRDefault="00782B05" w:rsidP="004E34C3">
            <w:pPr>
              <w:jc w:val="left"/>
              <w:rPr>
                <w:rFonts w:eastAsia="Calibri" w:cs="Arial"/>
                <w:szCs w:val="20"/>
              </w:rPr>
            </w:pPr>
            <w:r>
              <w:rPr>
                <w:rFonts w:eastAsia="Calibri" w:cs="Arial"/>
                <w:szCs w:val="20"/>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74BB3" w14:textId="77777777" w:rsidR="00782B05" w:rsidRDefault="00782B05" w:rsidP="004E34C3">
            <w:pPr>
              <w:jc w:val="left"/>
              <w:rPr>
                <w:rFonts w:eastAsia="Calibri" w:cs="Arial"/>
                <w:szCs w:val="20"/>
              </w:rPr>
            </w:pPr>
            <w:r>
              <w:rPr>
                <w:rFonts w:eastAsia="Calibri" w:cs="Arial"/>
                <w:szCs w:val="20"/>
              </w:rPr>
              <w:t>application/json</w:t>
            </w:r>
          </w:p>
        </w:tc>
      </w:tr>
    </w:tbl>
    <w:p w14:paraId="37C9BD4D" w14:textId="27CF1EFC" w:rsidR="00782B05" w:rsidRDefault="0011745A" w:rsidP="0011745A">
      <w:pPr>
        <w:pStyle w:val="Heading3"/>
      </w:pPr>
      <w: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965"/>
        <w:gridCol w:w="4364"/>
        <w:gridCol w:w="925"/>
        <w:gridCol w:w="1106"/>
      </w:tblGrid>
      <w:tr w:rsidR="00115D8F" w:rsidRPr="00115D8F" w14:paraId="1EA66305" w14:textId="77777777" w:rsidTr="00B86A4B">
        <w:trPr>
          <w:trHeight w:val="407"/>
        </w:trPr>
        <w:tc>
          <w:tcPr>
            <w:tcW w:w="1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D24D690" w14:textId="77777777" w:rsidR="00115D8F" w:rsidRPr="00115D8F" w:rsidRDefault="00115D8F" w:rsidP="004E34C3">
            <w:pPr>
              <w:spacing w:after="160" w:line="259" w:lineRule="auto"/>
              <w:jc w:val="left"/>
            </w:pPr>
            <w:r w:rsidRPr="00115D8F">
              <w:t>Parameter</w:t>
            </w:r>
          </w:p>
        </w:tc>
        <w:tc>
          <w:tcPr>
            <w:tcW w:w="23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948330C" w14:textId="77777777" w:rsidR="00115D8F" w:rsidRPr="00115D8F" w:rsidRDefault="00115D8F" w:rsidP="004E34C3">
            <w:pPr>
              <w:spacing w:after="160" w:line="259" w:lineRule="auto"/>
              <w:jc w:val="left"/>
            </w:pPr>
            <w:r w:rsidRPr="00115D8F">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DB19F2" w14:textId="77777777" w:rsidR="00115D8F" w:rsidRPr="00115D8F" w:rsidRDefault="00115D8F" w:rsidP="004E34C3">
            <w:pPr>
              <w:spacing w:after="160" w:line="259" w:lineRule="auto"/>
              <w:jc w:val="left"/>
            </w:pPr>
            <w:r w:rsidRPr="00115D8F">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D7F106F" w14:textId="77777777" w:rsidR="00115D8F" w:rsidRPr="00115D8F" w:rsidRDefault="00115D8F" w:rsidP="004E34C3">
            <w:pPr>
              <w:spacing w:after="160" w:line="259" w:lineRule="auto"/>
              <w:jc w:val="left"/>
            </w:pPr>
            <w:r w:rsidRPr="00115D8F">
              <w:t>Type</w:t>
            </w:r>
          </w:p>
        </w:tc>
      </w:tr>
      <w:tr w:rsidR="00115D8F" w:rsidRPr="00115D8F" w14:paraId="6EC9B686" w14:textId="77777777" w:rsidTr="00B86A4B">
        <w:trPr>
          <w:trHeight w:val="283"/>
        </w:trPr>
        <w:tc>
          <w:tcPr>
            <w:tcW w:w="1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1887C" w14:textId="77777777" w:rsidR="00115D8F" w:rsidRPr="00115D8F" w:rsidRDefault="00115D8F" w:rsidP="004E34C3">
            <w:pPr>
              <w:spacing w:after="160" w:line="259" w:lineRule="auto"/>
              <w:jc w:val="left"/>
            </w:pPr>
            <w:r w:rsidRPr="00115D8F">
              <w:t>Authorization</w:t>
            </w:r>
          </w:p>
        </w:tc>
        <w:tc>
          <w:tcPr>
            <w:tcW w:w="23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DFCCD" w14:textId="77777777" w:rsidR="00115D8F" w:rsidRPr="00115D8F" w:rsidRDefault="00115D8F" w:rsidP="004E34C3">
            <w:pPr>
              <w:spacing w:after="160" w:line="259" w:lineRule="auto"/>
              <w:jc w:val="left"/>
            </w:pPr>
            <w:r w:rsidRPr="00115D8F">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812C6" w14:textId="77777777" w:rsidR="00115D8F" w:rsidRPr="00115D8F" w:rsidRDefault="00115D8F" w:rsidP="004E34C3">
            <w:pPr>
              <w:spacing w:after="160" w:line="259" w:lineRule="auto"/>
              <w:jc w:val="left"/>
            </w:pPr>
            <w:r w:rsidRPr="00115D8F">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2508A6" w14:textId="77777777" w:rsidR="00115D8F" w:rsidRPr="00115D8F" w:rsidRDefault="00115D8F" w:rsidP="004E34C3">
            <w:pPr>
              <w:spacing w:after="160" w:line="259" w:lineRule="auto"/>
              <w:jc w:val="left"/>
            </w:pPr>
            <w:r w:rsidRPr="00115D8F">
              <w:t>String</w:t>
            </w:r>
          </w:p>
        </w:tc>
      </w:tr>
      <w:tr w:rsidR="00115D8F" w:rsidRPr="00115D8F" w14:paraId="11D47B63" w14:textId="77777777" w:rsidTr="00B86A4B">
        <w:trPr>
          <w:trHeight w:val="59"/>
        </w:trPr>
        <w:tc>
          <w:tcPr>
            <w:tcW w:w="1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C1403" w14:textId="77777777" w:rsidR="00115D8F" w:rsidRPr="00115D8F" w:rsidRDefault="00115D8F" w:rsidP="004E34C3">
            <w:pPr>
              <w:spacing w:after="160" w:line="259" w:lineRule="auto"/>
              <w:jc w:val="left"/>
            </w:pPr>
            <w:r w:rsidRPr="00115D8F">
              <w:t>Content-Type</w:t>
            </w:r>
          </w:p>
        </w:tc>
        <w:tc>
          <w:tcPr>
            <w:tcW w:w="23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488F22" w14:textId="77777777" w:rsidR="00115D8F" w:rsidRPr="00115D8F" w:rsidRDefault="00115D8F" w:rsidP="004E34C3">
            <w:pPr>
              <w:spacing w:after="160" w:line="259" w:lineRule="auto"/>
              <w:jc w:val="left"/>
            </w:pPr>
            <w:r w:rsidRPr="00115D8F">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A7CF3C" w14:textId="77777777" w:rsidR="00115D8F" w:rsidRPr="00115D8F" w:rsidRDefault="00115D8F" w:rsidP="004E34C3">
            <w:pPr>
              <w:spacing w:after="160" w:line="259" w:lineRule="auto"/>
              <w:jc w:val="left"/>
            </w:pPr>
            <w:r w:rsidRPr="00115D8F">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6205D" w14:textId="77777777" w:rsidR="00115D8F" w:rsidRPr="00115D8F" w:rsidRDefault="00115D8F" w:rsidP="004E34C3">
            <w:pPr>
              <w:spacing w:after="160" w:line="259" w:lineRule="auto"/>
              <w:jc w:val="left"/>
            </w:pPr>
            <w:r w:rsidRPr="00115D8F">
              <w:t>String</w:t>
            </w:r>
          </w:p>
        </w:tc>
      </w:tr>
      <w:tr w:rsidR="00115D8F" w:rsidRPr="00115D8F" w14:paraId="4DFF2EF5" w14:textId="77777777" w:rsidTr="00B86A4B">
        <w:trPr>
          <w:trHeight w:val="59"/>
        </w:trPr>
        <w:tc>
          <w:tcPr>
            <w:tcW w:w="1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E3226" w14:textId="77777777" w:rsidR="00115D8F" w:rsidRPr="00115D8F" w:rsidRDefault="00115D8F" w:rsidP="004E34C3">
            <w:pPr>
              <w:spacing w:after="160" w:line="259" w:lineRule="auto"/>
              <w:jc w:val="left"/>
            </w:pPr>
            <w:r w:rsidRPr="00115D8F">
              <w:t>Ocp-Apim-Subscription-Key</w:t>
            </w:r>
          </w:p>
        </w:tc>
        <w:tc>
          <w:tcPr>
            <w:tcW w:w="23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6A396" w14:textId="77777777" w:rsidR="00115D8F" w:rsidRPr="00115D8F" w:rsidRDefault="00115D8F" w:rsidP="004E34C3">
            <w:pPr>
              <w:spacing w:after="160" w:line="259" w:lineRule="auto"/>
              <w:jc w:val="left"/>
            </w:pPr>
            <w:r w:rsidRPr="00115D8F">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5E8BC8" w14:textId="77777777" w:rsidR="00115D8F" w:rsidRPr="00115D8F" w:rsidRDefault="00115D8F" w:rsidP="004E34C3">
            <w:pPr>
              <w:spacing w:after="160" w:line="259" w:lineRule="auto"/>
              <w:jc w:val="left"/>
            </w:pPr>
            <w:r w:rsidRPr="00115D8F">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54CC6" w14:textId="77777777" w:rsidR="00115D8F" w:rsidRPr="00115D8F" w:rsidRDefault="00115D8F" w:rsidP="004E34C3">
            <w:pPr>
              <w:spacing w:after="160" w:line="259" w:lineRule="auto"/>
              <w:jc w:val="left"/>
            </w:pPr>
            <w:r w:rsidRPr="00115D8F">
              <w:t>String</w:t>
            </w:r>
          </w:p>
        </w:tc>
      </w:tr>
    </w:tbl>
    <w:p w14:paraId="51B93D7A" w14:textId="77777777" w:rsidR="00115D8F" w:rsidRPr="00115D8F" w:rsidRDefault="00115D8F" w:rsidP="00115D8F">
      <w:r w:rsidRPr="00115D8F">
        <w:t>*Mandatory / Optional</w:t>
      </w:r>
    </w:p>
    <w:p w14:paraId="0A7D7691" w14:textId="00CE0DFF" w:rsidR="0011745A" w:rsidRDefault="0011745A" w:rsidP="0011745A">
      <w:pPr>
        <w:pStyle w:val="Heading3"/>
      </w:pPr>
      <w: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115D8F" w:rsidRPr="00115D8F" w14:paraId="2B11AF0E"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EC8827" w14:textId="77777777" w:rsidR="00115D8F" w:rsidRPr="00115D8F" w:rsidRDefault="00115D8F" w:rsidP="004E34C3">
            <w:pPr>
              <w:spacing w:after="160" w:line="259" w:lineRule="auto"/>
              <w:jc w:val="left"/>
            </w:pPr>
            <w:r w:rsidRPr="00115D8F">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32FFB70" w14:textId="77777777" w:rsidR="00115D8F" w:rsidRPr="00115D8F" w:rsidRDefault="00115D8F" w:rsidP="004E34C3">
            <w:pPr>
              <w:spacing w:after="160" w:line="259" w:lineRule="auto"/>
              <w:jc w:val="left"/>
            </w:pPr>
            <w:r w:rsidRPr="00115D8F">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CDC52B" w14:textId="77777777" w:rsidR="00115D8F" w:rsidRPr="00115D8F" w:rsidRDefault="00115D8F" w:rsidP="004E34C3">
            <w:pPr>
              <w:spacing w:after="160" w:line="259" w:lineRule="auto"/>
              <w:jc w:val="left"/>
            </w:pPr>
            <w:r w:rsidRPr="00115D8F">
              <w:t>Type</w:t>
            </w:r>
          </w:p>
        </w:tc>
      </w:tr>
      <w:tr w:rsidR="00115D8F" w:rsidRPr="00115D8F" w14:paraId="610FEFD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757AE9" w14:textId="77777777" w:rsidR="00115D8F" w:rsidRPr="00115D8F" w:rsidRDefault="00115D8F" w:rsidP="004E34C3">
            <w:pPr>
              <w:spacing w:after="160" w:line="259" w:lineRule="auto"/>
              <w:jc w:val="left"/>
            </w:pPr>
            <w:r w:rsidRPr="00115D8F">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930C9" w14:textId="77777777" w:rsidR="00115D8F" w:rsidRPr="00115D8F" w:rsidRDefault="00115D8F" w:rsidP="004E34C3">
            <w:pPr>
              <w:spacing w:after="160" w:line="259" w:lineRule="auto"/>
              <w:jc w:val="left"/>
            </w:pPr>
            <w:r w:rsidRPr="00115D8F">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D15754" w14:textId="77777777" w:rsidR="00115D8F" w:rsidRPr="00115D8F" w:rsidRDefault="00115D8F" w:rsidP="004E34C3">
            <w:pPr>
              <w:spacing w:after="160" w:line="259" w:lineRule="auto"/>
              <w:jc w:val="left"/>
            </w:pPr>
            <w:r w:rsidRPr="00115D8F">
              <w:t>String</w:t>
            </w:r>
          </w:p>
        </w:tc>
      </w:tr>
      <w:tr w:rsidR="00115D8F" w:rsidRPr="00115D8F" w14:paraId="734A709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18332" w14:textId="77777777" w:rsidR="00115D8F" w:rsidRPr="00115D8F" w:rsidRDefault="00115D8F" w:rsidP="004E34C3">
            <w:pPr>
              <w:spacing w:after="160" w:line="259" w:lineRule="auto"/>
              <w:jc w:val="left"/>
            </w:pPr>
            <w:r w:rsidRPr="00115D8F">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2D874" w14:textId="77777777" w:rsidR="00115D8F" w:rsidRPr="00115D8F" w:rsidRDefault="00115D8F" w:rsidP="004E34C3">
            <w:pPr>
              <w:spacing w:after="160" w:line="259" w:lineRule="auto"/>
              <w:jc w:val="left"/>
            </w:pPr>
            <w:r w:rsidRPr="00115D8F">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F691F7" w14:textId="77777777" w:rsidR="00115D8F" w:rsidRPr="00115D8F" w:rsidRDefault="00115D8F" w:rsidP="004E34C3">
            <w:pPr>
              <w:spacing w:after="160" w:line="259" w:lineRule="auto"/>
              <w:jc w:val="left"/>
            </w:pPr>
            <w:r w:rsidRPr="00115D8F">
              <w:t>String</w:t>
            </w:r>
          </w:p>
        </w:tc>
      </w:tr>
      <w:tr w:rsidR="00115D8F" w:rsidRPr="00115D8F" w14:paraId="7B72AAB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CD6197" w14:textId="77777777" w:rsidR="00115D8F" w:rsidRPr="00115D8F" w:rsidRDefault="00115D8F" w:rsidP="004E34C3">
            <w:pPr>
              <w:spacing w:after="160" w:line="259" w:lineRule="auto"/>
              <w:jc w:val="left"/>
            </w:pPr>
            <w:r w:rsidRPr="00115D8F">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259B86" w14:textId="77777777" w:rsidR="00115D8F" w:rsidRPr="00115D8F" w:rsidRDefault="00115D8F" w:rsidP="004E34C3">
            <w:pPr>
              <w:spacing w:after="160" w:line="259" w:lineRule="auto"/>
              <w:jc w:val="left"/>
            </w:pPr>
            <w:r w:rsidRPr="00115D8F">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C29F6" w14:textId="77777777" w:rsidR="00115D8F" w:rsidRPr="00115D8F" w:rsidRDefault="00115D8F" w:rsidP="004E34C3">
            <w:pPr>
              <w:spacing w:after="160" w:line="259" w:lineRule="auto"/>
              <w:jc w:val="left"/>
            </w:pPr>
            <w:r w:rsidRPr="00115D8F">
              <w:t>Datetime</w:t>
            </w:r>
          </w:p>
        </w:tc>
      </w:tr>
      <w:tr w:rsidR="00115D8F" w:rsidRPr="00115D8F" w14:paraId="24C53E6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D15D5" w14:textId="77777777" w:rsidR="00115D8F" w:rsidRPr="00115D8F" w:rsidRDefault="00115D8F" w:rsidP="004E34C3">
            <w:pPr>
              <w:spacing w:after="160" w:line="259" w:lineRule="auto"/>
              <w:jc w:val="left"/>
            </w:pPr>
            <w:r w:rsidRPr="00115D8F">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B9248" w14:textId="77777777" w:rsidR="00115D8F" w:rsidRPr="00115D8F" w:rsidRDefault="00115D8F" w:rsidP="004E34C3">
            <w:pPr>
              <w:spacing w:after="160" w:line="259" w:lineRule="auto"/>
              <w:jc w:val="left"/>
            </w:pPr>
            <w:r w:rsidRPr="00115D8F">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F7780D" w14:textId="77777777" w:rsidR="00115D8F" w:rsidRPr="00115D8F" w:rsidRDefault="00115D8F" w:rsidP="004E34C3">
            <w:pPr>
              <w:spacing w:after="160" w:line="259" w:lineRule="auto"/>
              <w:jc w:val="left"/>
            </w:pPr>
            <w:r w:rsidRPr="00115D8F">
              <w:t>Bytes</w:t>
            </w:r>
          </w:p>
        </w:tc>
      </w:tr>
    </w:tbl>
    <w:p w14:paraId="7F122830" w14:textId="4F01F0C0" w:rsidR="0011745A" w:rsidRDefault="0011745A" w:rsidP="0011745A">
      <w:pPr>
        <w:pStyle w:val="Heading3"/>
      </w:pPr>
      <w: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115D8F" w:rsidRPr="00115D8F" w14:paraId="7C0FEECD"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BF80A6" w14:textId="77777777" w:rsidR="00115D8F" w:rsidRPr="00115D8F" w:rsidRDefault="00115D8F" w:rsidP="004E34C3">
            <w:pPr>
              <w:spacing w:after="160" w:line="259" w:lineRule="auto"/>
              <w:jc w:val="left"/>
              <w:rPr>
                <w:color w:val="000000" w:themeColor="text1"/>
              </w:rPr>
            </w:pPr>
            <w:r w:rsidRPr="00115D8F">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B74CF3" w14:textId="77777777" w:rsidR="00115D8F" w:rsidRPr="00115D8F" w:rsidRDefault="00115D8F" w:rsidP="004E34C3">
            <w:pPr>
              <w:spacing w:after="160" w:line="259" w:lineRule="auto"/>
              <w:jc w:val="left"/>
              <w:rPr>
                <w:color w:val="000000" w:themeColor="text1"/>
              </w:rPr>
            </w:pPr>
            <w:r w:rsidRPr="00115D8F">
              <w:rPr>
                <w:color w:val="000000" w:themeColor="text1"/>
              </w:rPr>
              <w:t>Result Description</w:t>
            </w:r>
          </w:p>
        </w:tc>
      </w:tr>
      <w:tr w:rsidR="00115D8F" w:rsidRPr="00115D8F" w14:paraId="3F04BDB1"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9174D" w14:textId="77777777" w:rsidR="00115D8F" w:rsidRPr="00115D8F" w:rsidRDefault="00115D8F" w:rsidP="004E34C3">
            <w:pPr>
              <w:spacing w:after="160" w:line="259" w:lineRule="auto"/>
              <w:jc w:val="left"/>
            </w:pPr>
            <w:r w:rsidRPr="00115D8F">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F9CF2" w14:textId="77777777" w:rsidR="00115D8F" w:rsidRPr="00115D8F" w:rsidRDefault="00115D8F" w:rsidP="004E34C3">
            <w:pPr>
              <w:spacing w:after="160" w:line="259" w:lineRule="auto"/>
              <w:jc w:val="left"/>
            </w:pPr>
            <w:r w:rsidRPr="00115D8F">
              <w:t>successful operation</w:t>
            </w:r>
          </w:p>
        </w:tc>
      </w:tr>
    </w:tbl>
    <w:p w14:paraId="2FEA6A80" w14:textId="400A3FDD" w:rsidR="0011745A" w:rsidRDefault="0011745A" w:rsidP="0011745A">
      <w:pPr>
        <w:pStyle w:val="Heading3"/>
      </w:pPr>
      <w:r>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115D8F" w:rsidRPr="00115D8F" w14:paraId="3295684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BDD0EAD" w14:textId="77777777" w:rsidR="00115D8F" w:rsidRPr="00115D8F" w:rsidRDefault="00115D8F" w:rsidP="004E34C3">
            <w:pPr>
              <w:spacing w:after="160" w:line="259" w:lineRule="auto"/>
              <w:jc w:val="left"/>
            </w:pPr>
            <w:r w:rsidRPr="00115D8F">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88E155" w14:textId="77777777" w:rsidR="00115D8F" w:rsidRPr="00115D8F" w:rsidRDefault="00115D8F" w:rsidP="004E34C3">
            <w:pPr>
              <w:spacing w:after="160" w:line="259" w:lineRule="auto"/>
              <w:jc w:val="left"/>
            </w:pPr>
            <w:r w:rsidRPr="00115D8F">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395598" w14:textId="77777777" w:rsidR="00115D8F" w:rsidRPr="00115D8F" w:rsidRDefault="00115D8F" w:rsidP="004E34C3">
            <w:pPr>
              <w:spacing w:after="160" w:line="259" w:lineRule="auto"/>
              <w:jc w:val="left"/>
            </w:pPr>
            <w:r w:rsidRPr="00115D8F">
              <w:t>Error Description</w:t>
            </w:r>
          </w:p>
        </w:tc>
      </w:tr>
      <w:tr w:rsidR="00115D8F" w:rsidRPr="00115D8F" w14:paraId="11C58A0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E779D" w14:textId="77777777" w:rsidR="00115D8F" w:rsidRPr="00115D8F" w:rsidRDefault="00115D8F" w:rsidP="004E34C3">
            <w:pPr>
              <w:spacing w:after="160" w:line="259" w:lineRule="auto"/>
              <w:jc w:val="left"/>
            </w:pPr>
            <w:r w:rsidRPr="00115D8F">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CF81A7" w14:textId="77777777" w:rsidR="00115D8F" w:rsidRPr="00115D8F" w:rsidRDefault="00115D8F" w:rsidP="004E34C3">
            <w:pPr>
              <w:spacing w:after="160" w:line="259" w:lineRule="auto"/>
              <w:jc w:val="left"/>
            </w:pPr>
            <w:r w:rsidRPr="00115D8F">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D9F50" w14:textId="77777777" w:rsidR="00115D8F" w:rsidRPr="00115D8F" w:rsidRDefault="00115D8F" w:rsidP="004E34C3">
            <w:pPr>
              <w:spacing w:after="160" w:line="259" w:lineRule="auto"/>
              <w:jc w:val="left"/>
            </w:pPr>
            <w:r w:rsidRPr="00115D8F">
              <w:t>Internal Server Error</w:t>
            </w:r>
          </w:p>
        </w:tc>
      </w:tr>
      <w:tr w:rsidR="00115D8F" w:rsidRPr="00115D8F" w14:paraId="3BA3ABB2"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CA001" w14:textId="77777777" w:rsidR="00115D8F" w:rsidRPr="00115D8F" w:rsidRDefault="00115D8F" w:rsidP="004E34C3">
            <w:pPr>
              <w:spacing w:after="160" w:line="259" w:lineRule="auto"/>
              <w:jc w:val="left"/>
            </w:pPr>
            <w:r w:rsidRPr="00115D8F">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33D6D" w14:textId="77777777" w:rsidR="00115D8F" w:rsidRPr="00115D8F" w:rsidRDefault="00115D8F" w:rsidP="004E34C3">
            <w:pPr>
              <w:spacing w:after="160" w:line="259" w:lineRule="auto"/>
              <w:jc w:val="left"/>
            </w:pPr>
            <w:r w:rsidRPr="00115D8F">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08B0F" w14:textId="72EF0128" w:rsidR="00115D8F" w:rsidRPr="00115D8F" w:rsidRDefault="00115D8F" w:rsidP="004E34C3">
            <w:pPr>
              <w:spacing w:after="160" w:line="259" w:lineRule="auto"/>
              <w:jc w:val="left"/>
            </w:pPr>
            <w:r w:rsidRPr="00115D8F">
              <w:t>Unauthorized User</w:t>
            </w:r>
            <w:r w:rsidR="00640660">
              <w:t xml:space="preserve"> or </w:t>
            </w:r>
            <w:r w:rsidRPr="00115D8F">
              <w:t>Header Token could be missing</w:t>
            </w:r>
          </w:p>
        </w:tc>
      </w:tr>
      <w:tr w:rsidR="00115D8F" w:rsidRPr="00115D8F" w14:paraId="720B8CE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EAA9A" w14:textId="77777777" w:rsidR="00115D8F" w:rsidRPr="00115D8F" w:rsidRDefault="00115D8F" w:rsidP="004E34C3">
            <w:pPr>
              <w:spacing w:after="160" w:line="259" w:lineRule="auto"/>
              <w:jc w:val="left"/>
            </w:pPr>
            <w:r w:rsidRPr="00115D8F">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E38EBE" w14:textId="77777777" w:rsidR="00115D8F" w:rsidRPr="00115D8F" w:rsidRDefault="00115D8F" w:rsidP="004E34C3">
            <w:pPr>
              <w:spacing w:after="160" w:line="259" w:lineRule="auto"/>
              <w:jc w:val="left"/>
            </w:pPr>
            <w:r w:rsidRPr="00115D8F">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7DCB9" w14:textId="77777777" w:rsidR="00115D8F" w:rsidRPr="00115D8F" w:rsidRDefault="00115D8F" w:rsidP="004E34C3">
            <w:pPr>
              <w:spacing w:after="160" w:line="259" w:lineRule="auto"/>
              <w:jc w:val="left"/>
            </w:pPr>
            <w:r w:rsidRPr="00115D8F">
              <w:t>Bad request</w:t>
            </w:r>
          </w:p>
        </w:tc>
      </w:tr>
    </w:tbl>
    <w:p w14:paraId="32166A15" w14:textId="77777777" w:rsidR="00247A48" w:rsidRDefault="00247A48" w:rsidP="00115D8F">
      <w:pPr>
        <w:pStyle w:val="Heading3"/>
      </w:pPr>
      <w:r>
        <w:t>Sample JSON Response</w:t>
      </w:r>
    </w:p>
    <w:p w14:paraId="2E142D46" w14:textId="6617C3BC" w:rsidR="00115D8F" w:rsidRPr="005643FF" w:rsidRDefault="00115D8F" w:rsidP="00A51978">
      <w:pPr>
        <w:ind w:right="1440"/>
        <w:jc w:val="left"/>
        <w:rPr>
          <w:rFonts w:ascii="Consolas" w:hAnsi="Consolas"/>
          <w:sz w:val="18"/>
          <w:szCs w:val="20"/>
        </w:rPr>
      </w:pPr>
      <w:r w:rsidRPr="005643FF">
        <w:rPr>
          <w:rFonts w:ascii="Consolas" w:hAnsi="Consolas"/>
          <w:sz w:val="18"/>
          <w:szCs w:val="20"/>
        </w:rPr>
        <w:t>["</w:t>
      </w:r>
      <w:proofErr w:type="spellStart"/>
      <w:r w:rsidRPr="005643FF">
        <w:rPr>
          <w:rFonts w:ascii="Consolas" w:hAnsi="Consolas"/>
          <w:sz w:val="18"/>
          <w:szCs w:val="20"/>
        </w:rPr>
        <w:t>BomBatchDataQuality</w:t>
      </w:r>
      <w:proofErr w:type="spellEnd"/>
      <w:r w:rsidRPr="005643FF">
        <w:rPr>
          <w:rFonts w:ascii="Consolas" w:hAnsi="Consolas"/>
          <w:sz w:val="18"/>
          <w:szCs w:val="20"/>
        </w:rPr>
        <w:t>/Input/Prod_BB_Bom_S2", "</w:t>
      </w:r>
      <w:proofErr w:type="spellStart"/>
      <w:r w:rsidRPr="005643FF">
        <w:rPr>
          <w:rFonts w:ascii="Consolas" w:hAnsi="Consolas"/>
          <w:sz w:val="18"/>
          <w:szCs w:val="20"/>
        </w:rPr>
        <w:t>BomBatchDataQuality</w:t>
      </w:r>
      <w:proofErr w:type="spellEnd"/>
      <w:r w:rsidRPr="005643FF">
        <w:rPr>
          <w:rFonts w:ascii="Consolas" w:hAnsi="Consolas"/>
          <w:sz w:val="18"/>
          <w:szCs w:val="20"/>
        </w:rPr>
        <w:t>/Input/Prod_BB_Bom_S3", "</w:t>
      </w:r>
      <w:proofErr w:type="spellStart"/>
      <w:r w:rsidRPr="005643FF">
        <w:rPr>
          <w:rFonts w:ascii="Consolas" w:hAnsi="Consolas"/>
          <w:sz w:val="18"/>
          <w:szCs w:val="20"/>
        </w:rPr>
        <w:t>BomBatchDataQuality</w:t>
      </w:r>
      <w:proofErr w:type="spellEnd"/>
      <w:r w:rsidRPr="005643FF">
        <w:rPr>
          <w:rFonts w:ascii="Consolas" w:hAnsi="Consolas"/>
          <w:sz w:val="18"/>
          <w:szCs w:val="20"/>
        </w:rPr>
        <w:t>/Input/BQ_QA_Sample_V2_test", "</w:t>
      </w:r>
      <w:proofErr w:type="spellStart"/>
      <w:r w:rsidRPr="005643FF">
        <w:rPr>
          <w:rFonts w:ascii="Consolas" w:hAnsi="Consolas"/>
          <w:sz w:val="18"/>
          <w:szCs w:val="20"/>
        </w:rPr>
        <w:t>BomBatchDataQuality</w:t>
      </w:r>
      <w:proofErr w:type="spellEnd"/>
      <w:r w:rsidRPr="005643FF">
        <w:rPr>
          <w:rFonts w:ascii="Consolas" w:hAnsi="Consolas"/>
          <w:sz w:val="18"/>
          <w:szCs w:val="20"/>
        </w:rPr>
        <w:t>/Input/BQ_Test_Sample_50", "</w:t>
      </w:r>
      <w:proofErr w:type="spellStart"/>
      <w:r w:rsidRPr="005643FF">
        <w:rPr>
          <w:rFonts w:ascii="Consolas" w:hAnsi="Consolas"/>
          <w:sz w:val="18"/>
          <w:szCs w:val="20"/>
        </w:rPr>
        <w:t>BomBatchDataQuality</w:t>
      </w:r>
      <w:proofErr w:type="spellEnd"/>
      <w:r w:rsidRPr="005643FF">
        <w:rPr>
          <w:rFonts w:ascii="Consolas" w:hAnsi="Consolas"/>
          <w:sz w:val="18"/>
          <w:szCs w:val="20"/>
        </w:rPr>
        <w:t>/Input/Prod_BB_Bom_S1", "</w:t>
      </w:r>
      <w:proofErr w:type="spellStart"/>
      <w:r w:rsidRPr="005643FF">
        <w:rPr>
          <w:rFonts w:ascii="Consolas" w:hAnsi="Consolas"/>
          <w:sz w:val="18"/>
          <w:szCs w:val="20"/>
        </w:rPr>
        <w:t>BomBatchDataQuality</w:t>
      </w:r>
      <w:proofErr w:type="spellEnd"/>
      <w:r w:rsidRPr="005643FF">
        <w:rPr>
          <w:rFonts w:ascii="Consolas" w:hAnsi="Consolas"/>
          <w:sz w:val="18"/>
          <w:szCs w:val="20"/>
        </w:rPr>
        <w:t>/Input/BQ_Sample_New10", "</w:t>
      </w:r>
      <w:proofErr w:type="spellStart"/>
      <w:r w:rsidRPr="005643FF">
        <w:rPr>
          <w:rFonts w:ascii="Consolas" w:hAnsi="Consolas"/>
          <w:sz w:val="18"/>
          <w:szCs w:val="20"/>
        </w:rPr>
        <w:t>BomBatchDataQuality</w:t>
      </w:r>
      <w:proofErr w:type="spellEnd"/>
      <w:r w:rsidRPr="005643FF">
        <w:rPr>
          <w:rFonts w:ascii="Consolas" w:hAnsi="Consolas"/>
          <w:sz w:val="18"/>
          <w:szCs w:val="20"/>
        </w:rPr>
        <w:t>/Input/All_BB_PROD_4K", "</w:t>
      </w:r>
      <w:proofErr w:type="spellStart"/>
      <w:r w:rsidRPr="005643FF">
        <w:rPr>
          <w:rFonts w:ascii="Consolas" w:hAnsi="Consolas"/>
          <w:sz w:val="18"/>
          <w:szCs w:val="20"/>
        </w:rPr>
        <w:t>BomBatchDataQuality</w:t>
      </w:r>
      <w:proofErr w:type="spellEnd"/>
      <w:r w:rsidRPr="005643FF">
        <w:rPr>
          <w:rFonts w:ascii="Consolas" w:hAnsi="Consolas"/>
          <w:sz w:val="18"/>
          <w:szCs w:val="20"/>
        </w:rPr>
        <w:t>/Input/Batch_DQ_Engine_Demo", "</w:t>
      </w:r>
      <w:proofErr w:type="spellStart"/>
      <w:r w:rsidRPr="005643FF">
        <w:rPr>
          <w:rFonts w:ascii="Consolas" w:hAnsi="Consolas"/>
          <w:sz w:val="18"/>
          <w:szCs w:val="20"/>
        </w:rPr>
        <w:t>BomBatchDataQuality</w:t>
      </w:r>
      <w:proofErr w:type="spellEnd"/>
      <w:r w:rsidRPr="005643FF">
        <w:rPr>
          <w:rFonts w:ascii="Consolas" w:hAnsi="Consolas"/>
          <w:sz w:val="18"/>
          <w:szCs w:val="20"/>
        </w:rPr>
        <w:t>/Input/BQ_Test_Sample_100", "</w:t>
      </w:r>
      <w:proofErr w:type="spellStart"/>
      <w:r w:rsidRPr="005643FF">
        <w:rPr>
          <w:rFonts w:ascii="Consolas" w:hAnsi="Consolas"/>
          <w:sz w:val="18"/>
          <w:szCs w:val="20"/>
        </w:rPr>
        <w:t>BomBatchDataQuality</w:t>
      </w:r>
      <w:proofErr w:type="spellEnd"/>
      <w:r w:rsidRPr="005643FF">
        <w:rPr>
          <w:rFonts w:ascii="Consolas" w:hAnsi="Consolas"/>
          <w:sz w:val="18"/>
          <w:szCs w:val="20"/>
        </w:rPr>
        <w:t>/Input/BQ_Sample_10", "</w:t>
      </w:r>
      <w:proofErr w:type="spellStart"/>
      <w:r w:rsidRPr="005643FF">
        <w:rPr>
          <w:rFonts w:ascii="Consolas" w:hAnsi="Consolas"/>
          <w:sz w:val="18"/>
          <w:szCs w:val="20"/>
        </w:rPr>
        <w:t>BomBatchDataQuality</w:t>
      </w:r>
      <w:proofErr w:type="spellEnd"/>
      <w:r w:rsidRPr="005643FF">
        <w:rPr>
          <w:rFonts w:ascii="Consolas" w:hAnsi="Consolas"/>
          <w:sz w:val="18"/>
          <w:szCs w:val="20"/>
        </w:rPr>
        <w:t>/Input/BQ_QA_Sample_299", "</w:t>
      </w:r>
      <w:proofErr w:type="spellStart"/>
      <w:r w:rsidRPr="005643FF">
        <w:rPr>
          <w:rFonts w:ascii="Consolas" w:hAnsi="Consolas"/>
          <w:sz w:val="18"/>
          <w:szCs w:val="20"/>
        </w:rPr>
        <w:t>BomBatchDataQuality</w:t>
      </w:r>
      <w:proofErr w:type="spellEnd"/>
      <w:r w:rsidRPr="005643FF">
        <w:rPr>
          <w:rFonts w:ascii="Consolas" w:hAnsi="Consolas"/>
          <w:sz w:val="18"/>
          <w:szCs w:val="20"/>
        </w:rPr>
        <w:t>/Input/BQ_Test_Sample_300", "</w:t>
      </w:r>
      <w:proofErr w:type="spellStart"/>
      <w:r w:rsidRPr="005643FF">
        <w:rPr>
          <w:rFonts w:ascii="Consolas" w:hAnsi="Consolas"/>
          <w:sz w:val="18"/>
          <w:szCs w:val="20"/>
        </w:rPr>
        <w:t>BomBatchDataQuality</w:t>
      </w:r>
      <w:proofErr w:type="spellEnd"/>
      <w:r w:rsidRPr="005643FF">
        <w:rPr>
          <w:rFonts w:ascii="Consolas" w:hAnsi="Consolas"/>
          <w:sz w:val="18"/>
          <w:szCs w:val="20"/>
        </w:rPr>
        <w:t>/Input/BB_PROD_4K_Aug15", "</w:t>
      </w:r>
      <w:proofErr w:type="spellStart"/>
      <w:r w:rsidRPr="005643FF">
        <w:rPr>
          <w:rFonts w:ascii="Consolas" w:hAnsi="Consolas"/>
          <w:sz w:val="18"/>
          <w:szCs w:val="20"/>
        </w:rPr>
        <w:t>BomBatchDataQuality</w:t>
      </w:r>
      <w:proofErr w:type="spellEnd"/>
      <w:r w:rsidRPr="005643FF">
        <w:rPr>
          <w:rFonts w:ascii="Consolas" w:hAnsi="Consolas"/>
          <w:sz w:val="18"/>
          <w:szCs w:val="20"/>
        </w:rPr>
        <w:t>/Input/</w:t>
      </w:r>
      <w:proofErr w:type="spellStart"/>
      <w:r w:rsidRPr="005643FF">
        <w:rPr>
          <w:rFonts w:ascii="Consolas" w:hAnsi="Consolas"/>
          <w:sz w:val="18"/>
          <w:szCs w:val="20"/>
        </w:rPr>
        <w:t>testfolder_forlimitcheck</w:t>
      </w:r>
      <w:proofErr w:type="spellEnd"/>
      <w:r w:rsidRPr="005643FF">
        <w:rPr>
          <w:rFonts w:ascii="Consolas" w:hAnsi="Consolas"/>
          <w:sz w:val="18"/>
          <w:szCs w:val="20"/>
        </w:rPr>
        <w:t>", "</w:t>
      </w:r>
      <w:proofErr w:type="spellStart"/>
      <w:r w:rsidRPr="005643FF">
        <w:rPr>
          <w:rFonts w:ascii="Consolas" w:hAnsi="Consolas"/>
          <w:sz w:val="18"/>
          <w:szCs w:val="20"/>
        </w:rPr>
        <w:t>BomBatchDataQuality</w:t>
      </w:r>
      <w:proofErr w:type="spellEnd"/>
      <w:r w:rsidRPr="005643FF">
        <w:rPr>
          <w:rFonts w:ascii="Consolas" w:hAnsi="Consolas"/>
          <w:sz w:val="18"/>
          <w:szCs w:val="20"/>
        </w:rPr>
        <w:t>/Input/All_BB_PROD_Big_B3", "</w:t>
      </w:r>
      <w:proofErr w:type="spellStart"/>
      <w:r w:rsidRPr="005643FF">
        <w:rPr>
          <w:rFonts w:ascii="Consolas" w:hAnsi="Consolas"/>
          <w:sz w:val="18"/>
          <w:szCs w:val="20"/>
        </w:rPr>
        <w:t>BomBatchDataQuality</w:t>
      </w:r>
      <w:proofErr w:type="spellEnd"/>
      <w:r w:rsidRPr="005643FF">
        <w:rPr>
          <w:rFonts w:ascii="Consolas" w:hAnsi="Consolas"/>
          <w:sz w:val="18"/>
          <w:szCs w:val="20"/>
        </w:rPr>
        <w:t>/Input/BQ_Test_Sample_5500", "</w:t>
      </w:r>
      <w:proofErr w:type="spellStart"/>
      <w:r w:rsidRPr="005643FF">
        <w:rPr>
          <w:rFonts w:ascii="Consolas" w:hAnsi="Consolas"/>
          <w:sz w:val="18"/>
          <w:szCs w:val="20"/>
        </w:rPr>
        <w:t>BomBatchDataQuality</w:t>
      </w:r>
      <w:proofErr w:type="spellEnd"/>
      <w:r w:rsidRPr="005643FF">
        <w:rPr>
          <w:rFonts w:ascii="Consolas" w:hAnsi="Consolas"/>
          <w:sz w:val="18"/>
          <w:szCs w:val="20"/>
        </w:rPr>
        <w:t>/Input/All_BB_PROD_4K_B2"]</w:t>
      </w:r>
    </w:p>
    <w:p w14:paraId="7E96D0F1" w14:textId="77777777" w:rsidR="00E64620" w:rsidRDefault="00E64620" w:rsidP="00BF2D2C">
      <w:pPr>
        <w:pStyle w:val="Heading2"/>
        <w:sectPr w:rsidR="00E64620" w:rsidSect="00655B6B">
          <w:pgSz w:w="12240" w:h="20160" w:code="5"/>
          <w:pgMar w:top="1440" w:right="1440" w:bottom="1440" w:left="1440" w:header="720" w:footer="720" w:gutter="0"/>
          <w:cols w:space="720"/>
          <w:docGrid w:linePitch="360"/>
        </w:sectPr>
      </w:pPr>
    </w:p>
    <w:p w14:paraId="2C0E2353" w14:textId="77777777" w:rsidR="00782B05" w:rsidRDefault="00782B05" w:rsidP="00BF2D2C">
      <w:pPr>
        <w:pStyle w:val="Heading2"/>
      </w:pPr>
      <w:bookmarkStart w:id="64" w:name="_Toc220593306"/>
      <w:r>
        <w:lastRenderedPageBreak/>
        <w:t>POST - Trigger TC BOM Batch Data Quality in a Folder</w:t>
      </w:r>
      <w:bookmarkEnd w:id="64"/>
    </w:p>
    <w:p w14:paraId="356DEABD" w14:textId="77777777" w:rsidR="00782B05" w:rsidRDefault="00782B05" w:rsidP="00782B05">
      <w:pPr>
        <w:rPr>
          <w:rFonts w:eastAsia="Calibri" w:cs="Arial"/>
        </w:rPr>
      </w:pPr>
      <w:r>
        <w:rPr>
          <w:rFonts w:eastAsia="Calibri" w:cs="Arial"/>
        </w:rPr>
        <w:t>This API triggers the BOM Batch Data Quality process for a specified folder within the BOM Management system. It initiates automated data quality checks on BOM files to ensure data consistency, accuracy, and standard compliance.</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595DBE" w:rsidRPr="00595DBE" w14:paraId="67987DE6"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7F77C94" w14:textId="77777777" w:rsidR="00595DBE" w:rsidRPr="00595DBE" w:rsidRDefault="00595DBE" w:rsidP="004E34C3">
            <w:pPr>
              <w:spacing w:after="160" w:line="259" w:lineRule="auto"/>
              <w:jc w:val="left"/>
            </w:pPr>
            <w:r w:rsidRPr="00595DBE">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31FD1" w14:textId="39D75C2D" w:rsidR="00595DBE" w:rsidRPr="00595DBE" w:rsidRDefault="00595DBE" w:rsidP="004E34C3">
            <w:pPr>
              <w:spacing w:after="160" w:line="259" w:lineRule="auto"/>
              <w:jc w:val="left"/>
            </w:pPr>
            <w:r w:rsidRPr="00595DBE">
              <w:t>HTTPS</w:t>
            </w:r>
          </w:p>
        </w:tc>
      </w:tr>
      <w:tr w:rsidR="00595DBE" w:rsidRPr="00595DBE" w14:paraId="76BA3846"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022CCD3" w14:textId="77777777" w:rsidR="00595DBE" w:rsidRPr="00595DBE" w:rsidRDefault="00595DBE" w:rsidP="004E34C3">
            <w:pPr>
              <w:spacing w:after="160" w:line="259" w:lineRule="auto"/>
              <w:jc w:val="left"/>
            </w:pPr>
            <w:r w:rsidRPr="00595DBE">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18A68D" w14:textId="77777777" w:rsidR="00595DBE" w:rsidRPr="00595DBE" w:rsidRDefault="00595DBE" w:rsidP="004E34C3">
            <w:pPr>
              <w:spacing w:after="160" w:line="259" w:lineRule="auto"/>
              <w:jc w:val="left"/>
            </w:pPr>
            <w:hyperlink r:id="rId67" w:history="1">
              <w:r w:rsidRPr="00595DBE">
                <w:rPr>
                  <w:rStyle w:val="Hyperlink"/>
                </w:rPr>
                <w:t>https://ixts-dev-apim.azure-api.net/bom-management-api/v1/bom/data/quality/batch-process/trigger</w:t>
              </w:r>
            </w:hyperlink>
            <w:r w:rsidRPr="00595DBE">
              <w:t xml:space="preserve"> </w:t>
            </w:r>
          </w:p>
        </w:tc>
      </w:tr>
      <w:tr w:rsidR="00595DBE" w:rsidRPr="00595DBE" w14:paraId="4654BB3C"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10DD974" w14:textId="77777777" w:rsidR="00595DBE" w:rsidRPr="00595DBE" w:rsidRDefault="00595DBE" w:rsidP="004E34C3">
            <w:pPr>
              <w:spacing w:after="160" w:line="259" w:lineRule="auto"/>
              <w:jc w:val="left"/>
            </w:pPr>
            <w:r w:rsidRPr="00595DBE">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C1313" w14:textId="77777777" w:rsidR="00595DBE" w:rsidRPr="00595DBE" w:rsidRDefault="00595DBE" w:rsidP="004E34C3">
            <w:pPr>
              <w:spacing w:after="160" w:line="259" w:lineRule="auto"/>
              <w:jc w:val="left"/>
            </w:pPr>
            <w:r w:rsidRPr="00595DBE">
              <w:t>POST</w:t>
            </w:r>
          </w:p>
        </w:tc>
      </w:tr>
      <w:tr w:rsidR="00595DBE" w:rsidRPr="00595DBE" w14:paraId="0C578ABC"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9FC609" w14:textId="77777777" w:rsidR="00595DBE" w:rsidRPr="00595DBE" w:rsidRDefault="00595DBE" w:rsidP="004E34C3">
            <w:pPr>
              <w:spacing w:after="160" w:line="259" w:lineRule="auto"/>
              <w:jc w:val="left"/>
            </w:pPr>
            <w:r w:rsidRPr="00595DBE">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D2DEB" w14:textId="77777777" w:rsidR="00595DBE" w:rsidRPr="00595DBE" w:rsidRDefault="00595DBE" w:rsidP="004E34C3">
            <w:pPr>
              <w:spacing w:after="160" w:line="259" w:lineRule="auto"/>
              <w:jc w:val="left"/>
            </w:pPr>
            <w:r w:rsidRPr="00595DBE">
              <w:t>application/json</w:t>
            </w:r>
          </w:p>
        </w:tc>
      </w:tr>
    </w:tbl>
    <w:p w14:paraId="5D4C8CAB" w14:textId="77777777" w:rsidR="0011745A" w:rsidRDefault="0011745A" w:rsidP="00840103">
      <w:pPr>
        <w:pStyle w:val="Heading3"/>
      </w:pPr>
      <w:r w:rsidRPr="0011745A">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595DBE" w:rsidRPr="00595DBE" w14:paraId="4A008F7E"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8AD092" w14:textId="77777777" w:rsidR="00595DBE" w:rsidRPr="00595DBE" w:rsidRDefault="00595DBE" w:rsidP="004E34C3">
            <w:pPr>
              <w:spacing w:after="160" w:line="259" w:lineRule="auto"/>
              <w:jc w:val="left"/>
            </w:pPr>
            <w:r w:rsidRPr="00595DBE">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706913" w14:textId="77777777" w:rsidR="00595DBE" w:rsidRPr="00595DBE" w:rsidRDefault="00595DBE" w:rsidP="004E34C3">
            <w:pPr>
              <w:spacing w:after="160" w:line="259" w:lineRule="auto"/>
              <w:jc w:val="left"/>
            </w:pPr>
            <w:r w:rsidRPr="00595DBE">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97BD771" w14:textId="77777777" w:rsidR="00595DBE" w:rsidRPr="00595DBE" w:rsidRDefault="00595DBE" w:rsidP="004E34C3">
            <w:pPr>
              <w:spacing w:after="160" w:line="259" w:lineRule="auto"/>
              <w:jc w:val="left"/>
            </w:pPr>
            <w:r w:rsidRPr="00595DBE">
              <w:t>M/O*</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F04E637" w14:textId="77777777" w:rsidR="00595DBE" w:rsidRPr="00595DBE" w:rsidRDefault="00595DBE" w:rsidP="004E34C3">
            <w:pPr>
              <w:spacing w:after="160" w:line="259" w:lineRule="auto"/>
              <w:jc w:val="left"/>
            </w:pPr>
            <w:r w:rsidRPr="00595DBE">
              <w:t>Type</w:t>
            </w:r>
          </w:p>
        </w:tc>
      </w:tr>
      <w:tr w:rsidR="00595DBE" w:rsidRPr="00595DBE" w14:paraId="196DCE61"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DA181" w14:textId="77777777" w:rsidR="00595DBE" w:rsidRPr="00595DBE" w:rsidRDefault="00595DBE" w:rsidP="004E34C3">
            <w:pPr>
              <w:spacing w:after="160" w:line="259" w:lineRule="auto"/>
              <w:jc w:val="left"/>
            </w:pPr>
            <w:r w:rsidRPr="00595DBE">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98556" w14:textId="77777777" w:rsidR="00595DBE" w:rsidRPr="00595DBE" w:rsidRDefault="00595DBE" w:rsidP="004E34C3">
            <w:pPr>
              <w:spacing w:after="160" w:line="259" w:lineRule="auto"/>
              <w:jc w:val="left"/>
            </w:pPr>
            <w:r w:rsidRPr="00595DBE">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D2C46" w14:textId="77777777" w:rsidR="00595DBE" w:rsidRPr="00595DBE" w:rsidRDefault="00595DBE" w:rsidP="004E34C3">
            <w:pPr>
              <w:spacing w:after="160" w:line="259" w:lineRule="auto"/>
              <w:jc w:val="left"/>
            </w:pPr>
            <w:r w:rsidRPr="00595DBE">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8792E" w14:textId="77777777" w:rsidR="00595DBE" w:rsidRPr="00595DBE" w:rsidRDefault="00595DBE" w:rsidP="004E34C3">
            <w:pPr>
              <w:spacing w:after="160" w:line="259" w:lineRule="auto"/>
              <w:jc w:val="left"/>
            </w:pPr>
            <w:r w:rsidRPr="00595DBE">
              <w:t>String</w:t>
            </w:r>
          </w:p>
        </w:tc>
      </w:tr>
      <w:tr w:rsidR="00595DBE" w:rsidRPr="00595DBE" w14:paraId="0D9E4B0D"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930B99" w14:textId="77777777" w:rsidR="00595DBE" w:rsidRPr="00595DBE" w:rsidRDefault="00595DBE" w:rsidP="004E34C3">
            <w:pPr>
              <w:spacing w:after="160" w:line="259" w:lineRule="auto"/>
              <w:jc w:val="left"/>
            </w:pPr>
            <w:r w:rsidRPr="00595DBE">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30B470" w14:textId="77777777" w:rsidR="00595DBE" w:rsidRPr="00595DBE" w:rsidRDefault="00595DBE" w:rsidP="004E34C3">
            <w:pPr>
              <w:spacing w:after="160" w:line="259" w:lineRule="auto"/>
              <w:jc w:val="left"/>
            </w:pPr>
            <w:r w:rsidRPr="00595DBE">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70DF2" w14:textId="77777777" w:rsidR="00595DBE" w:rsidRPr="00595DBE" w:rsidRDefault="00595DBE" w:rsidP="004E34C3">
            <w:pPr>
              <w:spacing w:after="160" w:line="259" w:lineRule="auto"/>
              <w:jc w:val="left"/>
            </w:pPr>
            <w:r w:rsidRPr="00595DBE">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2ECDEA" w14:textId="77777777" w:rsidR="00595DBE" w:rsidRPr="00595DBE" w:rsidRDefault="00595DBE" w:rsidP="004E34C3">
            <w:pPr>
              <w:spacing w:after="160" w:line="259" w:lineRule="auto"/>
              <w:jc w:val="left"/>
            </w:pPr>
            <w:r w:rsidRPr="00595DBE">
              <w:t>String</w:t>
            </w:r>
          </w:p>
        </w:tc>
      </w:tr>
      <w:tr w:rsidR="00595DBE" w:rsidRPr="00595DBE" w14:paraId="24973EDF"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1D850" w14:textId="77777777" w:rsidR="00595DBE" w:rsidRPr="00595DBE" w:rsidRDefault="00595DBE" w:rsidP="004E34C3">
            <w:pPr>
              <w:spacing w:after="160" w:line="259" w:lineRule="auto"/>
              <w:jc w:val="left"/>
            </w:pPr>
            <w:r w:rsidRPr="00595DBE">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C43D72" w14:textId="77777777" w:rsidR="00595DBE" w:rsidRPr="00595DBE" w:rsidRDefault="00595DBE" w:rsidP="004E34C3">
            <w:pPr>
              <w:spacing w:after="160" w:line="259" w:lineRule="auto"/>
              <w:jc w:val="left"/>
            </w:pPr>
            <w:r w:rsidRPr="00595DBE">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7603BA" w14:textId="77777777" w:rsidR="00595DBE" w:rsidRPr="00595DBE" w:rsidRDefault="00595DBE" w:rsidP="004E34C3">
            <w:pPr>
              <w:spacing w:after="160" w:line="259" w:lineRule="auto"/>
              <w:jc w:val="left"/>
            </w:pPr>
            <w:r w:rsidRPr="00595DBE">
              <w:t>M</w:t>
            </w:r>
          </w:p>
        </w:tc>
        <w:tc>
          <w:tcPr>
            <w:tcW w:w="5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9AAB9" w14:textId="77777777" w:rsidR="00595DBE" w:rsidRPr="00595DBE" w:rsidRDefault="00595DBE" w:rsidP="004E34C3">
            <w:pPr>
              <w:spacing w:after="160" w:line="259" w:lineRule="auto"/>
              <w:jc w:val="left"/>
            </w:pPr>
            <w:r w:rsidRPr="00595DBE">
              <w:t>String</w:t>
            </w:r>
          </w:p>
        </w:tc>
      </w:tr>
    </w:tbl>
    <w:p w14:paraId="5953A54F" w14:textId="77777777" w:rsidR="00595DBE" w:rsidRPr="00595DBE" w:rsidRDefault="00595DBE" w:rsidP="00595DBE">
      <w:r w:rsidRPr="00595DBE">
        <w:t>*Mandatory / Optional</w:t>
      </w:r>
    </w:p>
    <w:p w14:paraId="5CBD5D14" w14:textId="77777777" w:rsidR="0011745A" w:rsidRDefault="0011745A" w:rsidP="00840103">
      <w:pPr>
        <w:pStyle w:val="Heading3"/>
      </w:pPr>
      <w:r w:rsidRPr="0011745A">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595DBE" w:rsidRPr="00595DBE" w14:paraId="0E3E4AF1"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04A6B1" w14:textId="77777777" w:rsidR="00595DBE" w:rsidRPr="00595DBE" w:rsidRDefault="00595DBE" w:rsidP="004E34C3">
            <w:pPr>
              <w:spacing w:after="160" w:line="259" w:lineRule="auto"/>
              <w:jc w:val="left"/>
            </w:pPr>
            <w:r w:rsidRPr="00595DBE">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B7B92DE" w14:textId="77777777" w:rsidR="00595DBE" w:rsidRPr="00595DBE" w:rsidRDefault="00595DBE" w:rsidP="004E34C3">
            <w:pPr>
              <w:spacing w:after="160" w:line="259" w:lineRule="auto"/>
              <w:jc w:val="left"/>
            </w:pPr>
            <w:r w:rsidRPr="00595DBE">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BE1BD2" w14:textId="77777777" w:rsidR="00595DBE" w:rsidRPr="00595DBE" w:rsidRDefault="00595DBE" w:rsidP="004E34C3">
            <w:pPr>
              <w:spacing w:after="160" w:line="259" w:lineRule="auto"/>
              <w:jc w:val="left"/>
            </w:pPr>
            <w:r w:rsidRPr="00595DBE">
              <w:t>Type</w:t>
            </w:r>
          </w:p>
        </w:tc>
      </w:tr>
      <w:tr w:rsidR="00595DBE" w:rsidRPr="00595DBE" w14:paraId="02E361B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DB893" w14:textId="77777777" w:rsidR="00595DBE" w:rsidRPr="00595DBE" w:rsidRDefault="00595DBE" w:rsidP="004E34C3">
            <w:pPr>
              <w:spacing w:after="160" w:line="259" w:lineRule="auto"/>
              <w:jc w:val="left"/>
            </w:pPr>
            <w:r w:rsidRPr="00595DBE">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E9BA6" w14:textId="77777777" w:rsidR="00595DBE" w:rsidRPr="00595DBE" w:rsidRDefault="00595DBE" w:rsidP="004E34C3">
            <w:pPr>
              <w:spacing w:after="160" w:line="259" w:lineRule="auto"/>
              <w:jc w:val="left"/>
            </w:pPr>
            <w:r w:rsidRPr="00595DBE">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5E448" w14:textId="77777777" w:rsidR="00595DBE" w:rsidRPr="00595DBE" w:rsidRDefault="00595DBE" w:rsidP="004E34C3">
            <w:pPr>
              <w:spacing w:after="160" w:line="259" w:lineRule="auto"/>
              <w:jc w:val="left"/>
            </w:pPr>
            <w:r w:rsidRPr="00595DBE">
              <w:t>String</w:t>
            </w:r>
          </w:p>
        </w:tc>
      </w:tr>
      <w:tr w:rsidR="00595DBE" w:rsidRPr="00595DBE" w14:paraId="3B897A96"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989B7" w14:textId="77777777" w:rsidR="00595DBE" w:rsidRPr="00595DBE" w:rsidRDefault="00595DBE" w:rsidP="004E34C3">
            <w:pPr>
              <w:spacing w:after="160" w:line="259" w:lineRule="auto"/>
              <w:jc w:val="left"/>
            </w:pPr>
            <w:r w:rsidRPr="00595DBE">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952D91" w14:textId="77777777" w:rsidR="00595DBE" w:rsidRPr="00595DBE" w:rsidRDefault="00595DBE" w:rsidP="004E34C3">
            <w:pPr>
              <w:spacing w:after="160" w:line="259" w:lineRule="auto"/>
              <w:jc w:val="left"/>
            </w:pPr>
            <w:r w:rsidRPr="00595DBE">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01D65D" w14:textId="77777777" w:rsidR="00595DBE" w:rsidRPr="00595DBE" w:rsidRDefault="00595DBE" w:rsidP="004E34C3">
            <w:pPr>
              <w:spacing w:after="160" w:line="259" w:lineRule="auto"/>
              <w:jc w:val="left"/>
            </w:pPr>
            <w:r w:rsidRPr="00595DBE">
              <w:t>String</w:t>
            </w:r>
          </w:p>
        </w:tc>
      </w:tr>
      <w:tr w:rsidR="00595DBE" w:rsidRPr="00595DBE" w14:paraId="53DB064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0AD4D" w14:textId="77777777" w:rsidR="00595DBE" w:rsidRPr="00595DBE" w:rsidRDefault="00595DBE" w:rsidP="004E34C3">
            <w:pPr>
              <w:spacing w:after="160" w:line="259" w:lineRule="auto"/>
              <w:jc w:val="left"/>
            </w:pPr>
            <w:r w:rsidRPr="00595DBE">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53085" w14:textId="77777777" w:rsidR="00595DBE" w:rsidRPr="00595DBE" w:rsidRDefault="00595DBE" w:rsidP="004E34C3">
            <w:pPr>
              <w:spacing w:after="160" w:line="259" w:lineRule="auto"/>
              <w:jc w:val="left"/>
            </w:pPr>
            <w:r w:rsidRPr="00595DBE">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35E71" w14:textId="77777777" w:rsidR="00595DBE" w:rsidRPr="00595DBE" w:rsidRDefault="00595DBE" w:rsidP="004E34C3">
            <w:pPr>
              <w:spacing w:after="160" w:line="259" w:lineRule="auto"/>
              <w:jc w:val="left"/>
            </w:pPr>
            <w:r w:rsidRPr="00595DBE">
              <w:t>Datetime</w:t>
            </w:r>
          </w:p>
        </w:tc>
      </w:tr>
      <w:tr w:rsidR="00595DBE" w:rsidRPr="00595DBE" w14:paraId="7201DE2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C4A3A" w14:textId="77777777" w:rsidR="00595DBE" w:rsidRPr="00595DBE" w:rsidRDefault="00595DBE" w:rsidP="004E34C3">
            <w:pPr>
              <w:spacing w:after="160" w:line="259" w:lineRule="auto"/>
              <w:jc w:val="left"/>
            </w:pPr>
            <w:r w:rsidRPr="00595DBE">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85FA5" w14:textId="77777777" w:rsidR="00595DBE" w:rsidRPr="00595DBE" w:rsidRDefault="00595DBE" w:rsidP="004E34C3">
            <w:pPr>
              <w:spacing w:after="160" w:line="259" w:lineRule="auto"/>
              <w:jc w:val="left"/>
            </w:pPr>
            <w:r w:rsidRPr="00595DBE">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4A2F36" w14:textId="77777777" w:rsidR="00595DBE" w:rsidRPr="00595DBE" w:rsidRDefault="00595DBE" w:rsidP="004E34C3">
            <w:pPr>
              <w:spacing w:after="160" w:line="259" w:lineRule="auto"/>
              <w:jc w:val="left"/>
            </w:pPr>
            <w:r w:rsidRPr="00595DBE">
              <w:t>Bytes</w:t>
            </w:r>
          </w:p>
        </w:tc>
      </w:tr>
    </w:tbl>
    <w:p w14:paraId="67A8A3C0" w14:textId="77777777" w:rsidR="0011745A" w:rsidRDefault="0011745A" w:rsidP="00840103">
      <w:pPr>
        <w:pStyle w:val="Heading3"/>
      </w:pPr>
      <w:r w:rsidRPr="0011745A">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595DBE" w:rsidRPr="00595DBE" w14:paraId="5A092DBF"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2849EF" w14:textId="77777777" w:rsidR="00595DBE" w:rsidRPr="00595DBE" w:rsidRDefault="00595DBE" w:rsidP="004E34C3">
            <w:pPr>
              <w:spacing w:after="160" w:line="259" w:lineRule="auto"/>
              <w:jc w:val="left"/>
              <w:rPr>
                <w:color w:val="000000" w:themeColor="text1"/>
              </w:rPr>
            </w:pPr>
            <w:r w:rsidRPr="00595DBE">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A93954" w14:textId="77777777" w:rsidR="00595DBE" w:rsidRPr="00595DBE" w:rsidRDefault="00595DBE" w:rsidP="004E34C3">
            <w:pPr>
              <w:spacing w:after="160" w:line="259" w:lineRule="auto"/>
              <w:jc w:val="left"/>
              <w:rPr>
                <w:color w:val="000000" w:themeColor="text1"/>
              </w:rPr>
            </w:pPr>
            <w:r w:rsidRPr="00595DBE">
              <w:rPr>
                <w:color w:val="000000" w:themeColor="text1"/>
              </w:rPr>
              <w:t>Result Description</w:t>
            </w:r>
          </w:p>
        </w:tc>
      </w:tr>
      <w:tr w:rsidR="00595DBE" w:rsidRPr="00595DBE" w14:paraId="3CEE2516"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CD73F" w14:textId="77777777" w:rsidR="00595DBE" w:rsidRPr="00595DBE" w:rsidRDefault="00595DBE" w:rsidP="004E34C3">
            <w:pPr>
              <w:spacing w:after="160" w:line="259" w:lineRule="auto"/>
              <w:jc w:val="left"/>
            </w:pPr>
            <w:r w:rsidRPr="00595DBE">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A6414" w14:textId="77777777" w:rsidR="00595DBE" w:rsidRPr="00595DBE" w:rsidRDefault="00595DBE" w:rsidP="004E34C3">
            <w:pPr>
              <w:spacing w:after="160" w:line="259" w:lineRule="auto"/>
              <w:jc w:val="left"/>
            </w:pPr>
            <w:r w:rsidRPr="00595DBE">
              <w:t>successful operation</w:t>
            </w:r>
          </w:p>
        </w:tc>
      </w:tr>
    </w:tbl>
    <w:p w14:paraId="4B9EF4A3" w14:textId="77777777" w:rsidR="0011745A" w:rsidRPr="0011745A" w:rsidRDefault="0011745A" w:rsidP="00840103">
      <w:pPr>
        <w:pStyle w:val="Heading3"/>
      </w:pPr>
      <w:r w:rsidRPr="0011745A">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595DBE" w:rsidRPr="00595DBE" w14:paraId="046F8EF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5461562" w14:textId="77777777" w:rsidR="00595DBE" w:rsidRPr="00595DBE" w:rsidRDefault="00595DBE" w:rsidP="004E34C3">
            <w:pPr>
              <w:spacing w:after="160" w:line="259" w:lineRule="auto"/>
              <w:jc w:val="left"/>
              <w:rPr>
                <w:rFonts w:eastAsia="Calibri" w:cs="Arial"/>
              </w:rPr>
            </w:pPr>
            <w:r w:rsidRPr="00595DBE">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AF3274" w14:textId="77777777" w:rsidR="00595DBE" w:rsidRPr="00595DBE" w:rsidRDefault="00595DBE" w:rsidP="004E34C3">
            <w:pPr>
              <w:spacing w:after="160" w:line="259" w:lineRule="auto"/>
              <w:jc w:val="left"/>
              <w:rPr>
                <w:rFonts w:eastAsia="Calibri" w:cs="Arial"/>
              </w:rPr>
            </w:pPr>
            <w:r w:rsidRPr="00595DBE">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2F94E2" w14:textId="77777777" w:rsidR="00595DBE" w:rsidRPr="00595DBE" w:rsidRDefault="00595DBE" w:rsidP="004E34C3">
            <w:pPr>
              <w:spacing w:after="160" w:line="259" w:lineRule="auto"/>
              <w:jc w:val="left"/>
              <w:rPr>
                <w:rFonts w:eastAsia="Calibri" w:cs="Arial"/>
              </w:rPr>
            </w:pPr>
            <w:r w:rsidRPr="00595DBE">
              <w:rPr>
                <w:rFonts w:eastAsia="Calibri" w:cs="Arial"/>
              </w:rPr>
              <w:t>Error Description</w:t>
            </w:r>
          </w:p>
        </w:tc>
      </w:tr>
      <w:tr w:rsidR="00595DBE" w:rsidRPr="00595DBE" w14:paraId="3C6C252D"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CCBD60" w14:textId="77777777" w:rsidR="00595DBE" w:rsidRPr="00595DBE" w:rsidRDefault="00595DBE" w:rsidP="004E34C3">
            <w:pPr>
              <w:spacing w:after="160" w:line="259" w:lineRule="auto"/>
              <w:jc w:val="left"/>
              <w:rPr>
                <w:rFonts w:eastAsia="Calibri" w:cs="Arial"/>
              </w:rPr>
            </w:pPr>
            <w:r w:rsidRPr="00595DBE">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9DA53" w14:textId="77777777" w:rsidR="00595DBE" w:rsidRPr="00595DBE" w:rsidRDefault="00595DBE" w:rsidP="004E34C3">
            <w:pPr>
              <w:spacing w:after="160" w:line="259" w:lineRule="auto"/>
              <w:jc w:val="left"/>
              <w:rPr>
                <w:rFonts w:eastAsia="Calibri" w:cs="Arial"/>
              </w:rPr>
            </w:pPr>
            <w:r w:rsidRPr="00595DBE">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982CF" w14:textId="77777777" w:rsidR="00595DBE" w:rsidRPr="00595DBE" w:rsidRDefault="00595DBE" w:rsidP="004E34C3">
            <w:pPr>
              <w:spacing w:after="160" w:line="259" w:lineRule="auto"/>
              <w:jc w:val="left"/>
              <w:rPr>
                <w:rFonts w:eastAsia="Calibri" w:cs="Arial"/>
              </w:rPr>
            </w:pPr>
            <w:r w:rsidRPr="00595DBE">
              <w:rPr>
                <w:rFonts w:eastAsia="Calibri" w:cs="Arial"/>
              </w:rPr>
              <w:t>Internal Server Error</w:t>
            </w:r>
          </w:p>
        </w:tc>
      </w:tr>
      <w:tr w:rsidR="00595DBE" w:rsidRPr="00595DBE" w14:paraId="0F54D21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B115B" w14:textId="77777777" w:rsidR="00595DBE" w:rsidRPr="00595DBE" w:rsidRDefault="00595DBE" w:rsidP="004E34C3">
            <w:pPr>
              <w:spacing w:after="160" w:line="259" w:lineRule="auto"/>
              <w:jc w:val="left"/>
              <w:rPr>
                <w:rFonts w:eastAsia="Calibri" w:cs="Arial"/>
              </w:rPr>
            </w:pPr>
            <w:r w:rsidRPr="00595DBE">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59A03" w14:textId="77777777" w:rsidR="00595DBE" w:rsidRPr="00595DBE" w:rsidRDefault="00595DBE" w:rsidP="004E34C3">
            <w:pPr>
              <w:spacing w:after="160" w:line="259" w:lineRule="auto"/>
              <w:jc w:val="left"/>
              <w:rPr>
                <w:rFonts w:eastAsia="Calibri" w:cs="Arial"/>
              </w:rPr>
            </w:pPr>
            <w:r w:rsidRPr="00595DBE">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B00FA4" w14:textId="293037BF" w:rsidR="00595DBE" w:rsidRPr="00595DBE" w:rsidRDefault="00595DBE" w:rsidP="004E34C3">
            <w:pPr>
              <w:spacing w:after="160" w:line="259" w:lineRule="auto"/>
              <w:jc w:val="left"/>
              <w:rPr>
                <w:rFonts w:eastAsia="Calibri" w:cs="Arial"/>
              </w:rPr>
            </w:pPr>
            <w:r w:rsidRPr="00595DBE">
              <w:rPr>
                <w:rFonts w:eastAsia="Calibri" w:cs="Arial"/>
              </w:rPr>
              <w:t>Unauthorized User</w:t>
            </w:r>
            <w:r w:rsidR="00381B3C">
              <w:rPr>
                <w:rFonts w:eastAsia="Calibri" w:cs="Arial"/>
              </w:rPr>
              <w:t xml:space="preserve"> or </w:t>
            </w:r>
            <w:r w:rsidRPr="00595DBE">
              <w:rPr>
                <w:rFonts w:eastAsia="Calibri" w:cs="Arial"/>
              </w:rPr>
              <w:t>Header Token could be missing</w:t>
            </w:r>
          </w:p>
        </w:tc>
      </w:tr>
      <w:tr w:rsidR="00595DBE" w:rsidRPr="00595DBE" w14:paraId="23C9E39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0D333F" w14:textId="77777777" w:rsidR="00595DBE" w:rsidRPr="00595DBE" w:rsidRDefault="00595DBE" w:rsidP="004E34C3">
            <w:pPr>
              <w:spacing w:after="160" w:line="259" w:lineRule="auto"/>
              <w:jc w:val="left"/>
              <w:rPr>
                <w:rFonts w:eastAsia="Calibri" w:cs="Arial"/>
              </w:rPr>
            </w:pPr>
            <w:r w:rsidRPr="00595DBE">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3BEC5" w14:textId="77777777" w:rsidR="00595DBE" w:rsidRPr="00595DBE" w:rsidRDefault="00595DBE" w:rsidP="004E34C3">
            <w:pPr>
              <w:spacing w:after="160" w:line="259" w:lineRule="auto"/>
              <w:jc w:val="left"/>
              <w:rPr>
                <w:rFonts w:eastAsia="Calibri" w:cs="Arial"/>
              </w:rPr>
            </w:pPr>
            <w:r w:rsidRPr="00595DBE">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A5EF5" w14:textId="77777777" w:rsidR="00595DBE" w:rsidRPr="00595DBE" w:rsidRDefault="00595DBE" w:rsidP="004E34C3">
            <w:pPr>
              <w:spacing w:after="160" w:line="259" w:lineRule="auto"/>
              <w:jc w:val="left"/>
              <w:rPr>
                <w:rFonts w:eastAsia="Calibri" w:cs="Arial"/>
              </w:rPr>
            </w:pPr>
            <w:r w:rsidRPr="00595DBE">
              <w:rPr>
                <w:rFonts w:eastAsia="Calibri" w:cs="Arial"/>
              </w:rPr>
              <w:t>Bad request</w:t>
            </w:r>
          </w:p>
        </w:tc>
      </w:tr>
    </w:tbl>
    <w:p w14:paraId="2E0F84B6" w14:textId="225B1ED4" w:rsidR="00782B05" w:rsidRPr="004E6E9F" w:rsidRDefault="004E6E9F" w:rsidP="00595DBE">
      <w:pPr>
        <w:pStyle w:val="Heading3"/>
      </w:pPr>
      <w:r w:rsidRPr="004E6E9F">
        <w:t>Sample JSON Response</w:t>
      </w:r>
    </w:p>
    <w:p w14:paraId="3BB23B5E" w14:textId="2A9FB381" w:rsidR="00C82A3B" w:rsidRPr="00C82A3B" w:rsidRDefault="00B86A4B" w:rsidP="00002148">
      <w:pPr>
        <w:pStyle w:val="codesample"/>
      </w:pPr>
      <w:r w:rsidRPr="00B86A4B">
        <w:t>{</w:t>
      </w:r>
    </w:p>
    <w:p w14:paraId="3F9C5180" w14:textId="77777777" w:rsidR="00C82A3B" w:rsidRPr="00C82A3B" w:rsidRDefault="00C82A3B" w:rsidP="00002148">
      <w:pPr>
        <w:pStyle w:val="codesample"/>
      </w:pPr>
      <w:r w:rsidRPr="00C82A3B">
        <w:t xml:space="preserve">    "jobId": "f3f81697-7d9e-4606-a0e5-25758a2b8b1e"</w:t>
      </w:r>
    </w:p>
    <w:p w14:paraId="3A25DBA1" w14:textId="2AF7B8D3" w:rsidR="004E6E9F" w:rsidRPr="00C82A3B" w:rsidRDefault="00B86A4B" w:rsidP="00002148">
      <w:pPr>
        <w:pStyle w:val="codesample"/>
      </w:pPr>
      <w:r w:rsidRPr="00B86A4B">
        <w:t>}</w:t>
      </w:r>
    </w:p>
    <w:p w14:paraId="20EC1A76" w14:textId="77777777" w:rsidR="00C82A3B" w:rsidRDefault="00C82A3B" w:rsidP="00BF2D2C">
      <w:pPr>
        <w:pStyle w:val="Heading2"/>
        <w:sectPr w:rsidR="00C82A3B" w:rsidSect="00655B6B">
          <w:pgSz w:w="12240" w:h="20160" w:code="5"/>
          <w:pgMar w:top="1440" w:right="1440" w:bottom="1440" w:left="1440" w:header="720" w:footer="720" w:gutter="0"/>
          <w:cols w:space="720"/>
          <w:docGrid w:linePitch="360"/>
        </w:sectPr>
      </w:pPr>
    </w:p>
    <w:p w14:paraId="73CB84E3" w14:textId="5F7B34B9" w:rsidR="00782B05" w:rsidRDefault="00782B05" w:rsidP="00BF2D2C">
      <w:pPr>
        <w:pStyle w:val="Heading2"/>
      </w:pPr>
      <w:bookmarkStart w:id="65" w:name="_Toc220593307"/>
      <w:r>
        <w:lastRenderedPageBreak/>
        <w:t xml:space="preserve">GET - </w:t>
      </w:r>
      <w:r w:rsidR="006F5597">
        <w:t xml:space="preserve">BOM </w:t>
      </w:r>
      <w:r>
        <w:t xml:space="preserve">Batch Data Quality Job </w:t>
      </w:r>
      <w:r w:rsidR="006F5597">
        <w:t>S</w:t>
      </w:r>
      <w:r>
        <w:t>tatus</w:t>
      </w:r>
      <w:bookmarkEnd w:id="65"/>
    </w:p>
    <w:p w14:paraId="61B5DD64" w14:textId="77777777" w:rsidR="00782B05" w:rsidRDefault="00782B05" w:rsidP="00782B05">
      <w:pPr>
        <w:rPr>
          <w:rFonts w:eastAsia="Calibri" w:cs="Arial"/>
          <w:szCs w:val="20"/>
        </w:rPr>
      </w:pPr>
      <w:r>
        <w:rPr>
          <w:rFonts w:eastAsia="Calibri" w:cs="Arial"/>
          <w:szCs w:val="20"/>
        </w:rPr>
        <w:t>This API retrieves the current status of a BOM Batch Data Quality job. It provides details such as job ID, execution status, and completion state, helping users monitor and track the progress of batch validations.</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782B05" w14:paraId="266B3545"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C459CD" w14:textId="77777777" w:rsidR="00782B05" w:rsidRDefault="00782B05" w:rsidP="004E34C3">
            <w:pPr>
              <w:jc w:val="left"/>
              <w:rPr>
                <w:rFonts w:eastAsia="Calibri" w:cs="Arial"/>
                <w:szCs w:val="20"/>
              </w:rPr>
            </w:pPr>
            <w:r>
              <w:rPr>
                <w:rFonts w:eastAsia="Calibri" w:cs="Arial"/>
                <w:szCs w:val="20"/>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60F07" w14:textId="68EA413F" w:rsidR="00782B05" w:rsidRPr="00381B3C" w:rsidRDefault="00782B05" w:rsidP="004E34C3">
            <w:pPr>
              <w:jc w:val="left"/>
              <w:rPr>
                <w:rFonts w:ascii="Consolas" w:eastAsia="Calibri" w:hAnsi="Consolas" w:cs="Arial"/>
                <w:szCs w:val="20"/>
              </w:rPr>
            </w:pPr>
            <w:r w:rsidRPr="00381B3C">
              <w:rPr>
                <w:rFonts w:ascii="Consolas" w:eastAsia="Calibri" w:hAnsi="Consolas" w:cs="Arial"/>
                <w:szCs w:val="20"/>
              </w:rPr>
              <w:t>HTTPS</w:t>
            </w:r>
          </w:p>
        </w:tc>
      </w:tr>
      <w:tr w:rsidR="00782B05" w14:paraId="023188DC"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E7549B" w14:textId="15B908B8" w:rsidR="00782B05" w:rsidRDefault="00C658A5" w:rsidP="004E34C3">
            <w:pPr>
              <w:jc w:val="left"/>
              <w:rPr>
                <w:rFonts w:eastAsia="Calibri" w:cs="Arial"/>
                <w:szCs w:val="20"/>
              </w:rPr>
            </w:pPr>
            <w:r>
              <w:rPr>
                <w:rFonts w:eastAsia="Calibri" w:cs="Arial"/>
                <w:szCs w:val="20"/>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5B585" w14:textId="30CCF8EB" w:rsidR="00782B05" w:rsidRPr="00381B3C" w:rsidRDefault="00AF7A68" w:rsidP="004E34C3">
            <w:pPr>
              <w:jc w:val="left"/>
              <w:rPr>
                <w:rFonts w:ascii="Consolas" w:eastAsia="Calibri" w:hAnsi="Consolas" w:cs="Arial"/>
                <w:szCs w:val="20"/>
              </w:rPr>
            </w:pPr>
            <w:r w:rsidRPr="00B86A4B">
              <w:rPr>
                <w:rFonts w:ascii="Consolas" w:eastAsia="Calibri" w:hAnsi="Consolas" w:cs="Arial"/>
                <w:szCs w:val="20"/>
              </w:rPr>
              <w:t>https://ixts-dev-apim.azure-api.net/bom-management-api/v1/bom/data/quality/batch-process/</w:t>
            </w:r>
            <w:r w:rsidR="00B86A4B" w:rsidRPr="00B86A4B">
              <w:rPr>
                <w:rFonts w:ascii="Consolas" w:eastAsia="Calibri" w:hAnsi="Consolas" w:cs="Arial"/>
                <w:szCs w:val="20"/>
              </w:rPr>
              <w:t>{</w:t>
            </w:r>
            <w:r w:rsidRPr="00B86A4B">
              <w:rPr>
                <w:rFonts w:ascii="Consolas" w:eastAsia="Calibri" w:hAnsi="Consolas" w:cs="Arial"/>
                <w:szCs w:val="20"/>
              </w:rPr>
              <w:t>job-id</w:t>
            </w:r>
            <w:r w:rsidR="00B86A4B" w:rsidRPr="00B86A4B">
              <w:rPr>
                <w:rFonts w:ascii="Consolas" w:eastAsia="Calibri" w:hAnsi="Consolas" w:cs="Arial"/>
                <w:szCs w:val="20"/>
              </w:rPr>
              <w:t>}</w:t>
            </w:r>
            <w:r w:rsidRPr="00381B3C">
              <w:rPr>
                <w:rFonts w:ascii="Consolas" w:eastAsia="Calibri" w:hAnsi="Consolas" w:cs="Arial"/>
                <w:szCs w:val="20"/>
              </w:rPr>
              <w:t xml:space="preserve"> </w:t>
            </w:r>
          </w:p>
        </w:tc>
      </w:tr>
      <w:tr w:rsidR="00782B05" w14:paraId="7312FF92"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15C15B8" w14:textId="77777777" w:rsidR="00782B05" w:rsidRDefault="00782B05" w:rsidP="004E34C3">
            <w:pPr>
              <w:jc w:val="left"/>
              <w:rPr>
                <w:rFonts w:eastAsia="Calibri" w:cs="Arial"/>
                <w:szCs w:val="20"/>
              </w:rPr>
            </w:pPr>
            <w:r>
              <w:rPr>
                <w:rFonts w:eastAsia="Calibri" w:cs="Arial"/>
                <w:szCs w:val="20"/>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A1DB9" w14:textId="77777777" w:rsidR="00782B05" w:rsidRPr="00381B3C" w:rsidRDefault="00782B05" w:rsidP="004E34C3">
            <w:pPr>
              <w:jc w:val="left"/>
              <w:rPr>
                <w:rFonts w:ascii="Consolas" w:eastAsia="Calibri" w:hAnsi="Consolas" w:cs="Arial"/>
                <w:szCs w:val="20"/>
              </w:rPr>
            </w:pPr>
            <w:r w:rsidRPr="00381B3C">
              <w:rPr>
                <w:rFonts w:ascii="Consolas" w:eastAsia="Calibri" w:hAnsi="Consolas" w:cs="Arial"/>
                <w:szCs w:val="20"/>
              </w:rPr>
              <w:t>GET</w:t>
            </w:r>
          </w:p>
        </w:tc>
      </w:tr>
      <w:tr w:rsidR="00782B05" w14:paraId="4C18DA86"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E37B2D" w14:textId="77777777" w:rsidR="00782B05" w:rsidRDefault="00782B05" w:rsidP="004E34C3">
            <w:pPr>
              <w:jc w:val="left"/>
              <w:rPr>
                <w:rFonts w:eastAsia="Calibri" w:cs="Arial"/>
                <w:szCs w:val="20"/>
              </w:rPr>
            </w:pPr>
            <w:r>
              <w:rPr>
                <w:rFonts w:eastAsia="Calibri" w:cs="Arial"/>
                <w:szCs w:val="20"/>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F93FFE" w14:textId="77777777" w:rsidR="00782B05" w:rsidRPr="00381B3C" w:rsidRDefault="00782B05" w:rsidP="004E34C3">
            <w:pPr>
              <w:jc w:val="left"/>
              <w:rPr>
                <w:rFonts w:ascii="Consolas" w:eastAsia="Calibri" w:hAnsi="Consolas" w:cs="Arial"/>
                <w:szCs w:val="20"/>
              </w:rPr>
            </w:pPr>
            <w:r w:rsidRPr="00381B3C">
              <w:rPr>
                <w:rFonts w:ascii="Consolas" w:eastAsia="Calibri" w:hAnsi="Consolas" w:cs="Arial"/>
                <w:szCs w:val="20"/>
              </w:rPr>
              <w:t>application/json</w:t>
            </w:r>
          </w:p>
        </w:tc>
      </w:tr>
    </w:tbl>
    <w:p w14:paraId="2BFE83DD" w14:textId="77777777" w:rsidR="00C82A3B" w:rsidRPr="0011745A" w:rsidRDefault="00C82A3B" w:rsidP="00C82A3B">
      <w:pPr>
        <w:pStyle w:val="Heading3"/>
      </w:pPr>
      <w:r w:rsidRPr="0011745A">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82B05" w14:paraId="0A81897C"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B45EA95" w14:textId="77777777" w:rsidR="00782B05" w:rsidRDefault="00782B05" w:rsidP="004E34C3">
            <w:pPr>
              <w:jc w:val="left"/>
              <w:rPr>
                <w:rFonts w:eastAsia="Calibri" w:cs="Arial"/>
                <w:szCs w:val="20"/>
              </w:rPr>
            </w:pPr>
            <w:r>
              <w:rPr>
                <w:rFonts w:eastAsia="Calibri" w:cs="Arial"/>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4453775" w14:textId="77777777" w:rsidR="00782B05" w:rsidRDefault="00782B05" w:rsidP="004E34C3">
            <w:pPr>
              <w:jc w:val="left"/>
              <w:rPr>
                <w:rFonts w:eastAsia="Calibri" w:cs="Arial"/>
                <w:szCs w:val="20"/>
              </w:rPr>
            </w:pPr>
            <w:r>
              <w:rPr>
                <w:rFonts w:eastAsia="Calibri" w:cs="Arial"/>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6D81E9" w14:textId="77777777" w:rsidR="00782B05" w:rsidRDefault="00782B05" w:rsidP="004E34C3">
            <w:pPr>
              <w:jc w:val="left"/>
              <w:rPr>
                <w:rFonts w:eastAsia="Calibri" w:cs="Arial"/>
                <w:szCs w:val="20"/>
              </w:rPr>
            </w:pPr>
            <w:r>
              <w:rPr>
                <w:rFonts w:eastAsia="Calibri" w:cs="Arial"/>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1D8B9A" w14:textId="77777777" w:rsidR="00782B05" w:rsidRDefault="00782B05" w:rsidP="004E34C3">
            <w:pPr>
              <w:jc w:val="left"/>
              <w:rPr>
                <w:rFonts w:eastAsia="Calibri" w:cs="Arial"/>
                <w:szCs w:val="20"/>
              </w:rPr>
            </w:pPr>
            <w:r>
              <w:rPr>
                <w:rFonts w:eastAsia="Calibri" w:cs="Arial"/>
                <w:szCs w:val="20"/>
              </w:rPr>
              <w:t>Type</w:t>
            </w:r>
          </w:p>
        </w:tc>
      </w:tr>
      <w:tr w:rsidR="00782B05" w14:paraId="6DAD6040"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41B29" w14:textId="77777777" w:rsidR="00782B05" w:rsidRDefault="00782B05" w:rsidP="004E34C3">
            <w:pPr>
              <w:jc w:val="left"/>
              <w:rPr>
                <w:rFonts w:eastAsia="Calibri" w:cs="Arial"/>
                <w:szCs w:val="20"/>
              </w:rPr>
            </w:pPr>
            <w:r>
              <w:rPr>
                <w:rFonts w:eastAsia="Calibri" w:cs="Arial"/>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12C7D1" w14:textId="77777777" w:rsidR="00782B05" w:rsidRDefault="00782B05" w:rsidP="004E34C3">
            <w:pPr>
              <w:jc w:val="left"/>
              <w:rPr>
                <w:rFonts w:eastAsia="Calibri" w:cs="Arial"/>
                <w:szCs w:val="20"/>
              </w:rPr>
            </w:pPr>
            <w:r>
              <w:rPr>
                <w:rFonts w:eastAsia="Calibri" w:cs="Arial"/>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86130" w14:textId="77777777" w:rsidR="00782B05" w:rsidRDefault="00782B05" w:rsidP="004E34C3">
            <w:pPr>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053420" w14:textId="77777777" w:rsidR="00782B05" w:rsidRDefault="00782B05" w:rsidP="004E34C3">
            <w:pPr>
              <w:jc w:val="left"/>
              <w:rPr>
                <w:rFonts w:eastAsia="Calibri" w:cs="Arial"/>
                <w:szCs w:val="20"/>
              </w:rPr>
            </w:pPr>
            <w:r>
              <w:rPr>
                <w:rFonts w:eastAsia="Calibri" w:cs="Arial"/>
                <w:szCs w:val="20"/>
              </w:rPr>
              <w:t>String</w:t>
            </w:r>
          </w:p>
        </w:tc>
      </w:tr>
      <w:tr w:rsidR="00782B05" w14:paraId="7225DDA1"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27308" w14:textId="77777777" w:rsidR="00782B05" w:rsidRDefault="00782B05" w:rsidP="004E34C3">
            <w:pPr>
              <w:jc w:val="left"/>
              <w:rPr>
                <w:rFonts w:eastAsia="Calibri" w:cs="Arial"/>
                <w:szCs w:val="20"/>
              </w:rPr>
            </w:pPr>
            <w:r>
              <w:rPr>
                <w:rFonts w:eastAsia="Calibri" w:cs="Arial"/>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3D672" w14:textId="77777777" w:rsidR="00782B05" w:rsidRDefault="00782B05" w:rsidP="004E34C3">
            <w:pPr>
              <w:jc w:val="left"/>
              <w:rPr>
                <w:rFonts w:eastAsia="Calibri" w:cs="Arial"/>
                <w:szCs w:val="20"/>
              </w:rPr>
            </w:pPr>
            <w:r>
              <w:rPr>
                <w:rFonts w:eastAsia="Calibri" w:cs="Arial"/>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169367" w14:textId="77777777" w:rsidR="00782B05" w:rsidRDefault="00782B05" w:rsidP="004E34C3">
            <w:pPr>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1B4E7" w14:textId="77777777" w:rsidR="00782B05" w:rsidRDefault="00782B05" w:rsidP="004E34C3">
            <w:pPr>
              <w:jc w:val="left"/>
              <w:rPr>
                <w:rFonts w:eastAsia="Calibri" w:cs="Arial"/>
                <w:szCs w:val="20"/>
              </w:rPr>
            </w:pPr>
            <w:r>
              <w:rPr>
                <w:rFonts w:eastAsia="Calibri" w:cs="Arial"/>
                <w:szCs w:val="20"/>
              </w:rPr>
              <w:t>String</w:t>
            </w:r>
          </w:p>
        </w:tc>
      </w:tr>
      <w:tr w:rsidR="00782B05" w14:paraId="0CF57837"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44FEB" w14:textId="77777777" w:rsidR="00782B05" w:rsidRDefault="00782B05" w:rsidP="004E34C3">
            <w:pPr>
              <w:jc w:val="left"/>
              <w:rPr>
                <w:rFonts w:eastAsia="Calibri" w:cs="Arial"/>
                <w:szCs w:val="20"/>
              </w:rPr>
            </w:pPr>
            <w:r>
              <w:rPr>
                <w:rFonts w:eastAsia="Calibri" w:cs="Arial"/>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AA988" w14:textId="77777777" w:rsidR="00782B05" w:rsidRDefault="00782B05" w:rsidP="004E34C3">
            <w:pPr>
              <w:jc w:val="left"/>
              <w:rPr>
                <w:rFonts w:eastAsia="Calibri" w:cs="Arial"/>
                <w:szCs w:val="20"/>
              </w:rPr>
            </w:pPr>
            <w:r>
              <w:rPr>
                <w:rFonts w:eastAsia="Calibri" w:cs="Arial"/>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F6CB55" w14:textId="77777777" w:rsidR="00782B05" w:rsidRDefault="00782B05" w:rsidP="004E34C3">
            <w:pPr>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E33859" w14:textId="77777777" w:rsidR="00782B05" w:rsidRDefault="00782B05" w:rsidP="004E34C3">
            <w:pPr>
              <w:jc w:val="left"/>
              <w:rPr>
                <w:rFonts w:eastAsia="Calibri" w:cs="Arial"/>
                <w:szCs w:val="20"/>
              </w:rPr>
            </w:pPr>
            <w:r>
              <w:rPr>
                <w:rFonts w:eastAsia="Calibri" w:cs="Arial"/>
                <w:szCs w:val="20"/>
              </w:rPr>
              <w:t>String</w:t>
            </w:r>
          </w:p>
        </w:tc>
      </w:tr>
    </w:tbl>
    <w:p w14:paraId="40118D34" w14:textId="23321A5B" w:rsidR="00782B05" w:rsidRDefault="004A066F" w:rsidP="00782B05">
      <w:pPr>
        <w:rPr>
          <w:rFonts w:eastAsia="Calibri" w:cs="Arial"/>
          <w:szCs w:val="20"/>
        </w:rPr>
      </w:pPr>
      <w:r>
        <w:rPr>
          <w:rFonts w:eastAsia="Calibri" w:cs="Arial"/>
          <w:szCs w:val="20"/>
        </w:rPr>
        <w:t>*Mandatory / Optional</w:t>
      </w:r>
    </w:p>
    <w:p w14:paraId="698D4FA4" w14:textId="77777777" w:rsidR="00C82A3B" w:rsidRPr="0011745A" w:rsidRDefault="00C82A3B" w:rsidP="00C82A3B">
      <w:pPr>
        <w:pStyle w:val="Heading3"/>
      </w:pPr>
      <w:r w:rsidRPr="0011745A">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782B05" w14:paraId="7681ED90"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0BE8C10" w14:textId="77777777" w:rsidR="00782B05" w:rsidRDefault="00782B05" w:rsidP="004E34C3">
            <w:pPr>
              <w:jc w:val="left"/>
              <w:rPr>
                <w:rFonts w:eastAsia="Calibri" w:cs="Arial"/>
                <w:szCs w:val="20"/>
              </w:rPr>
            </w:pPr>
            <w:r>
              <w:rPr>
                <w:rFonts w:eastAsia="Calibri" w:cs="Arial"/>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0FED58" w14:textId="77777777" w:rsidR="00782B05" w:rsidRDefault="00782B05" w:rsidP="004E34C3">
            <w:pPr>
              <w:jc w:val="left"/>
              <w:rPr>
                <w:rFonts w:eastAsia="Calibri" w:cs="Arial"/>
                <w:szCs w:val="20"/>
              </w:rPr>
            </w:pPr>
            <w:r>
              <w:rPr>
                <w:rFonts w:eastAsia="Calibri" w:cs="Arial"/>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3113743" w14:textId="77777777" w:rsidR="00782B05" w:rsidRDefault="00782B05" w:rsidP="004E34C3">
            <w:pPr>
              <w:jc w:val="left"/>
              <w:rPr>
                <w:rFonts w:eastAsia="Calibri" w:cs="Arial"/>
                <w:szCs w:val="20"/>
              </w:rPr>
            </w:pPr>
            <w:r>
              <w:rPr>
                <w:rFonts w:eastAsia="Calibri" w:cs="Arial"/>
                <w:szCs w:val="20"/>
              </w:rPr>
              <w:t>Type</w:t>
            </w:r>
          </w:p>
        </w:tc>
      </w:tr>
      <w:tr w:rsidR="00782B05" w14:paraId="581E2610"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83A0A0" w14:textId="77777777" w:rsidR="00782B05" w:rsidRDefault="00782B05" w:rsidP="004E34C3">
            <w:pPr>
              <w:jc w:val="left"/>
              <w:rPr>
                <w:rFonts w:eastAsia="Calibri" w:cs="Arial"/>
                <w:szCs w:val="20"/>
              </w:rPr>
            </w:pPr>
            <w:r>
              <w:rPr>
                <w:rFonts w:eastAsia="Calibri" w:cs="Arial"/>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B608F1" w14:textId="77777777" w:rsidR="00782B05" w:rsidRDefault="00782B05" w:rsidP="004E34C3">
            <w:pPr>
              <w:jc w:val="left"/>
              <w:rPr>
                <w:rFonts w:eastAsia="Calibri" w:cs="Arial"/>
                <w:szCs w:val="20"/>
              </w:rPr>
            </w:pPr>
            <w:r>
              <w:rPr>
                <w:rFonts w:eastAsia="Calibri" w:cs="Arial"/>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1F845" w14:textId="77777777" w:rsidR="00782B05" w:rsidRDefault="00782B05" w:rsidP="004E34C3">
            <w:pPr>
              <w:jc w:val="left"/>
              <w:rPr>
                <w:rFonts w:eastAsia="Calibri" w:cs="Arial"/>
                <w:szCs w:val="20"/>
              </w:rPr>
            </w:pPr>
            <w:r>
              <w:rPr>
                <w:rFonts w:eastAsia="Calibri" w:cs="Arial"/>
                <w:szCs w:val="20"/>
              </w:rPr>
              <w:t>String</w:t>
            </w:r>
          </w:p>
        </w:tc>
      </w:tr>
      <w:tr w:rsidR="00782B05" w14:paraId="073BF987"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A71A18" w14:textId="77777777" w:rsidR="00782B05" w:rsidRDefault="00782B05" w:rsidP="004E34C3">
            <w:pPr>
              <w:jc w:val="left"/>
              <w:rPr>
                <w:rFonts w:eastAsia="Calibri" w:cs="Arial"/>
                <w:szCs w:val="20"/>
              </w:rPr>
            </w:pPr>
            <w:r>
              <w:rPr>
                <w:rFonts w:eastAsia="Calibri" w:cs="Arial"/>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A0BBE0" w14:textId="77777777" w:rsidR="00782B05" w:rsidRDefault="00782B05" w:rsidP="004E34C3">
            <w:pPr>
              <w:jc w:val="left"/>
              <w:rPr>
                <w:rFonts w:eastAsia="Calibri" w:cs="Arial"/>
                <w:szCs w:val="20"/>
              </w:rPr>
            </w:pPr>
            <w:r>
              <w:rPr>
                <w:rFonts w:eastAsia="Calibri" w:cs="Arial"/>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5439D9" w14:textId="77777777" w:rsidR="00782B05" w:rsidRDefault="00782B05" w:rsidP="004E34C3">
            <w:pPr>
              <w:jc w:val="left"/>
              <w:rPr>
                <w:rFonts w:eastAsia="Calibri" w:cs="Arial"/>
                <w:szCs w:val="20"/>
              </w:rPr>
            </w:pPr>
            <w:r>
              <w:rPr>
                <w:rFonts w:eastAsia="Calibri" w:cs="Arial"/>
                <w:szCs w:val="20"/>
              </w:rPr>
              <w:t>String</w:t>
            </w:r>
          </w:p>
        </w:tc>
      </w:tr>
      <w:tr w:rsidR="00782B05" w14:paraId="50C70D77"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057CB" w14:textId="77777777" w:rsidR="00782B05" w:rsidRDefault="00782B05" w:rsidP="004E34C3">
            <w:pPr>
              <w:jc w:val="left"/>
              <w:rPr>
                <w:rFonts w:eastAsia="Calibri" w:cs="Arial"/>
                <w:szCs w:val="20"/>
              </w:rPr>
            </w:pPr>
            <w:r>
              <w:rPr>
                <w:rFonts w:eastAsia="Calibri" w:cs="Arial"/>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4DB3B" w14:textId="77777777" w:rsidR="00782B05" w:rsidRDefault="00782B05" w:rsidP="004E34C3">
            <w:pPr>
              <w:jc w:val="left"/>
              <w:rPr>
                <w:rFonts w:eastAsia="Calibri" w:cs="Arial"/>
                <w:szCs w:val="20"/>
              </w:rPr>
            </w:pPr>
            <w:r>
              <w:rPr>
                <w:rFonts w:eastAsia="Calibri" w:cs="Arial"/>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AB2569" w14:textId="77777777" w:rsidR="00782B05" w:rsidRDefault="00782B05" w:rsidP="004E34C3">
            <w:pPr>
              <w:jc w:val="left"/>
              <w:rPr>
                <w:rFonts w:eastAsia="Calibri" w:cs="Arial"/>
                <w:szCs w:val="20"/>
              </w:rPr>
            </w:pPr>
            <w:r>
              <w:rPr>
                <w:rFonts w:eastAsia="Calibri" w:cs="Arial"/>
                <w:szCs w:val="20"/>
              </w:rPr>
              <w:t>Datetime</w:t>
            </w:r>
          </w:p>
        </w:tc>
      </w:tr>
      <w:tr w:rsidR="00782B05" w14:paraId="1FD5E39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C67FE" w14:textId="77777777" w:rsidR="00782B05" w:rsidRDefault="00782B05" w:rsidP="004E34C3">
            <w:pPr>
              <w:jc w:val="left"/>
              <w:rPr>
                <w:rFonts w:eastAsia="Calibri" w:cs="Arial"/>
                <w:szCs w:val="20"/>
              </w:rPr>
            </w:pPr>
            <w:r>
              <w:rPr>
                <w:rFonts w:eastAsia="Calibri" w:cs="Arial"/>
                <w:szCs w:val="20"/>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0E6C58" w14:textId="77777777" w:rsidR="00782B05" w:rsidRDefault="00782B05" w:rsidP="004E34C3">
            <w:pPr>
              <w:jc w:val="left"/>
              <w:rPr>
                <w:rFonts w:eastAsia="Calibri" w:cs="Arial"/>
                <w:szCs w:val="20"/>
              </w:rPr>
            </w:pPr>
            <w:r>
              <w:rPr>
                <w:rFonts w:eastAsia="Calibri" w:cs="Arial"/>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F2331" w14:textId="77777777" w:rsidR="00782B05" w:rsidRDefault="00782B05" w:rsidP="004E34C3">
            <w:pPr>
              <w:jc w:val="left"/>
              <w:rPr>
                <w:rFonts w:eastAsia="Calibri" w:cs="Arial"/>
                <w:szCs w:val="20"/>
              </w:rPr>
            </w:pPr>
            <w:r>
              <w:rPr>
                <w:rFonts w:eastAsia="Calibri" w:cs="Arial"/>
                <w:szCs w:val="20"/>
              </w:rPr>
              <w:t>Bytes</w:t>
            </w:r>
          </w:p>
        </w:tc>
      </w:tr>
    </w:tbl>
    <w:p w14:paraId="5365D0B1" w14:textId="77777777" w:rsidR="00C82A3B" w:rsidRDefault="00C82A3B" w:rsidP="00C82A3B">
      <w:pPr>
        <w:pStyle w:val="Heading3"/>
      </w:pPr>
      <w:r w:rsidRPr="0011745A">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C82A3B" w:rsidRPr="00C82A3B" w14:paraId="5549D41F"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655109" w14:textId="77777777" w:rsidR="00C82A3B" w:rsidRPr="00C82A3B" w:rsidRDefault="00C82A3B" w:rsidP="004E34C3">
            <w:pPr>
              <w:spacing w:after="160" w:line="259" w:lineRule="auto"/>
              <w:jc w:val="left"/>
              <w:rPr>
                <w:color w:val="000000" w:themeColor="text1"/>
              </w:rPr>
            </w:pPr>
            <w:r w:rsidRPr="00C82A3B">
              <w:rPr>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E2BBC2" w14:textId="77777777" w:rsidR="00C82A3B" w:rsidRPr="00C82A3B" w:rsidRDefault="00C82A3B" w:rsidP="004E34C3">
            <w:pPr>
              <w:spacing w:after="160" w:line="259" w:lineRule="auto"/>
              <w:jc w:val="left"/>
              <w:rPr>
                <w:color w:val="000000" w:themeColor="text1"/>
              </w:rPr>
            </w:pPr>
            <w:r w:rsidRPr="00C82A3B">
              <w:rPr>
                <w:color w:val="000000" w:themeColor="text1"/>
              </w:rPr>
              <w:t>Result Description</w:t>
            </w:r>
          </w:p>
        </w:tc>
      </w:tr>
      <w:tr w:rsidR="00C82A3B" w:rsidRPr="00C82A3B" w14:paraId="071AB8B8"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B9084" w14:textId="77777777" w:rsidR="00C82A3B" w:rsidRPr="00C82A3B" w:rsidRDefault="00C82A3B" w:rsidP="004E34C3">
            <w:pPr>
              <w:spacing w:after="160" w:line="259" w:lineRule="auto"/>
              <w:jc w:val="left"/>
            </w:pPr>
            <w:r w:rsidRPr="00C82A3B">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3D6F8" w14:textId="77777777" w:rsidR="00C82A3B" w:rsidRPr="00C82A3B" w:rsidRDefault="00C82A3B" w:rsidP="004E34C3">
            <w:pPr>
              <w:spacing w:after="160" w:line="259" w:lineRule="auto"/>
              <w:jc w:val="left"/>
            </w:pPr>
            <w:r w:rsidRPr="00C82A3B">
              <w:t>successful operation</w:t>
            </w:r>
          </w:p>
        </w:tc>
      </w:tr>
    </w:tbl>
    <w:p w14:paraId="06E88811" w14:textId="77777777" w:rsidR="00C82A3B" w:rsidRPr="0011745A" w:rsidRDefault="00C82A3B" w:rsidP="00C82A3B">
      <w:pPr>
        <w:pStyle w:val="Heading3"/>
      </w:pPr>
      <w:r w:rsidRPr="0011745A">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803068" w:rsidRPr="00803068" w14:paraId="0B874BC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0ED9D88"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C1363C"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D4A6EBE"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Error Description</w:t>
            </w:r>
          </w:p>
        </w:tc>
      </w:tr>
      <w:tr w:rsidR="00803068" w:rsidRPr="00803068" w14:paraId="3CB8858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7332E9"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750D21"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8587D3"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Internal Server Error</w:t>
            </w:r>
          </w:p>
        </w:tc>
      </w:tr>
      <w:tr w:rsidR="00803068" w:rsidRPr="00803068" w14:paraId="152E270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6E6F5"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6FBD9"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6119B" w14:textId="43BA9B72" w:rsidR="00803068" w:rsidRPr="00803068" w:rsidRDefault="00803068" w:rsidP="004E34C3">
            <w:pPr>
              <w:spacing w:after="160" w:line="259" w:lineRule="auto"/>
              <w:jc w:val="left"/>
              <w:rPr>
                <w:rFonts w:eastAsia="Calibri" w:cs="Arial"/>
                <w:szCs w:val="20"/>
              </w:rPr>
            </w:pPr>
            <w:r w:rsidRPr="00803068">
              <w:rPr>
                <w:rFonts w:eastAsia="Calibri" w:cs="Arial"/>
                <w:szCs w:val="20"/>
              </w:rPr>
              <w:t>Unauthorized User</w:t>
            </w:r>
            <w:r w:rsidR="00381B3C">
              <w:rPr>
                <w:rFonts w:eastAsia="Calibri" w:cs="Arial"/>
                <w:szCs w:val="20"/>
              </w:rPr>
              <w:t xml:space="preserve"> or </w:t>
            </w:r>
            <w:r w:rsidRPr="00803068">
              <w:rPr>
                <w:rFonts w:eastAsia="Calibri" w:cs="Arial"/>
                <w:szCs w:val="20"/>
              </w:rPr>
              <w:t>Header Token could be missing</w:t>
            </w:r>
          </w:p>
        </w:tc>
      </w:tr>
      <w:tr w:rsidR="00803068" w:rsidRPr="00803068" w14:paraId="45C82CF1"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AED9D"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9A65DF"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42DA93" w14:textId="77777777" w:rsidR="00803068" w:rsidRPr="00803068" w:rsidRDefault="00803068" w:rsidP="004E34C3">
            <w:pPr>
              <w:spacing w:after="160" w:line="259" w:lineRule="auto"/>
              <w:jc w:val="left"/>
              <w:rPr>
                <w:rFonts w:eastAsia="Calibri" w:cs="Arial"/>
                <w:szCs w:val="20"/>
              </w:rPr>
            </w:pPr>
            <w:r w:rsidRPr="00803068">
              <w:rPr>
                <w:rFonts w:eastAsia="Calibri" w:cs="Arial"/>
                <w:szCs w:val="20"/>
              </w:rPr>
              <w:t>Bad request</w:t>
            </w:r>
          </w:p>
        </w:tc>
      </w:tr>
    </w:tbl>
    <w:p w14:paraId="4CE43935" w14:textId="0193CEE7" w:rsidR="00782B05" w:rsidRPr="002C5B5F" w:rsidRDefault="002C5B5F" w:rsidP="00803068">
      <w:pPr>
        <w:pStyle w:val="Heading3"/>
      </w:pPr>
      <w:r w:rsidRPr="002C5B5F">
        <w:t>Sample JSON Response</w:t>
      </w:r>
    </w:p>
    <w:p w14:paraId="760953BE" w14:textId="0A591A83" w:rsidR="00803068" w:rsidRPr="00D66C7D" w:rsidRDefault="00B86A4B" w:rsidP="00002148">
      <w:pPr>
        <w:pStyle w:val="codesample"/>
      </w:pPr>
      <w:r w:rsidRPr="00B86A4B">
        <w:t>{</w:t>
      </w:r>
    </w:p>
    <w:p w14:paraId="5EDE9AFB" w14:textId="77777777" w:rsidR="00803068" w:rsidRPr="00D66C7D" w:rsidRDefault="00803068" w:rsidP="00002148">
      <w:pPr>
        <w:pStyle w:val="codesample"/>
      </w:pPr>
      <w:r w:rsidRPr="00D66C7D">
        <w:t xml:space="preserve">    "</w:t>
      </w:r>
      <w:proofErr w:type="spellStart"/>
      <w:r w:rsidRPr="00D66C7D">
        <w:t>currentBomId</w:t>
      </w:r>
      <w:proofErr w:type="spellEnd"/>
      <w:r w:rsidRPr="00D66C7D">
        <w:t>": "1283-368-01",</w:t>
      </w:r>
    </w:p>
    <w:p w14:paraId="1CEC6BDF" w14:textId="77777777" w:rsidR="00803068" w:rsidRPr="00D66C7D" w:rsidRDefault="00803068" w:rsidP="00002148">
      <w:pPr>
        <w:pStyle w:val="codesample"/>
      </w:pPr>
      <w:r w:rsidRPr="00D66C7D">
        <w:t xml:space="preserve">    "</w:t>
      </w:r>
      <w:proofErr w:type="spellStart"/>
      <w:r w:rsidRPr="00D66C7D">
        <w:t>memoryUsage</w:t>
      </w:r>
      <w:proofErr w:type="spellEnd"/>
      <w:r w:rsidRPr="00D66C7D">
        <w:t>": "71.03%",</w:t>
      </w:r>
    </w:p>
    <w:p w14:paraId="34F317F0" w14:textId="77777777" w:rsidR="00803068" w:rsidRPr="00D66C7D" w:rsidRDefault="00803068" w:rsidP="00002148">
      <w:pPr>
        <w:pStyle w:val="codesample"/>
      </w:pPr>
      <w:r w:rsidRPr="00D66C7D">
        <w:t xml:space="preserve">    "</w:t>
      </w:r>
      <w:proofErr w:type="spellStart"/>
      <w:r w:rsidRPr="00D66C7D">
        <w:t>processedFiles</w:t>
      </w:r>
      <w:proofErr w:type="spellEnd"/>
      <w:r w:rsidRPr="00D66C7D">
        <w:t>": "10",</w:t>
      </w:r>
    </w:p>
    <w:p w14:paraId="6CEA286D" w14:textId="77777777" w:rsidR="00803068" w:rsidRPr="00D66C7D" w:rsidRDefault="00803068" w:rsidP="00002148">
      <w:pPr>
        <w:pStyle w:val="codesample"/>
      </w:pPr>
      <w:r w:rsidRPr="00D66C7D">
        <w:t xml:space="preserve">    "sourceFolder": "</w:t>
      </w:r>
      <w:proofErr w:type="spellStart"/>
      <w:r w:rsidRPr="00D66C7D">
        <w:t>BomBatchDataQuality</w:t>
      </w:r>
      <w:proofErr w:type="spellEnd"/>
      <w:r w:rsidRPr="00D66C7D">
        <w:t>/Input/BQ_Sample_10",</w:t>
      </w:r>
    </w:p>
    <w:p w14:paraId="6E1DE06C" w14:textId="77777777" w:rsidR="00803068" w:rsidRPr="00D66C7D" w:rsidRDefault="00803068" w:rsidP="00002148">
      <w:pPr>
        <w:pStyle w:val="codesample"/>
      </w:pPr>
      <w:r w:rsidRPr="00D66C7D">
        <w:t xml:space="preserve">    "progress": "100.00%",</w:t>
      </w:r>
    </w:p>
    <w:p w14:paraId="0B376EC6" w14:textId="77777777" w:rsidR="00803068" w:rsidRPr="00D66C7D" w:rsidRDefault="00803068" w:rsidP="00002148">
      <w:pPr>
        <w:pStyle w:val="codesample"/>
      </w:pPr>
      <w:r w:rsidRPr="00D66C7D">
        <w:t xml:space="preserve">    "</w:t>
      </w:r>
      <w:proofErr w:type="spellStart"/>
      <w:r w:rsidRPr="00D66C7D">
        <w:t>totalFiles</w:t>
      </w:r>
      <w:proofErr w:type="spellEnd"/>
      <w:r w:rsidRPr="00D66C7D">
        <w:t>": "10",</w:t>
      </w:r>
    </w:p>
    <w:p w14:paraId="68A145D1" w14:textId="77777777" w:rsidR="00803068" w:rsidRPr="00D66C7D" w:rsidRDefault="00803068" w:rsidP="00002148">
      <w:pPr>
        <w:pStyle w:val="codesample"/>
      </w:pPr>
      <w:r w:rsidRPr="00D66C7D">
        <w:t xml:space="preserve">    "timestamp": "1757575973382",</w:t>
      </w:r>
    </w:p>
    <w:p w14:paraId="0E00635B" w14:textId="77777777" w:rsidR="00803068" w:rsidRPr="00D66C7D" w:rsidRDefault="00803068" w:rsidP="00002148">
      <w:pPr>
        <w:pStyle w:val="codesample"/>
      </w:pPr>
      <w:r w:rsidRPr="00D66C7D">
        <w:t xml:space="preserve">    "status": "COMPLETED"</w:t>
      </w:r>
    </w:p>
    <w:p w14:paraId="1101CD85" w14:textId="4EC9BC67" w:rsidR="002C5B5F" w:rsidRPr="00D66C7D" w:rsidRDefault="00B86A4B" w:rsidP="00002148">
      <w:pPr>
        <w:pStyle w:val="codesample"/>
      </w:pPr>
      <w:r w:rsidRPr="00B86A4B">
        <w:t>}</w:t>
      </w:r>
    </w:p>
    <w:p w14:paraId="51983DDF" w14:textId="77777777" w:rsidR="00072A5B" w:rsidRDefault="00072A5B" w:rsidP="00BF2D2C">
      <w:pPr>
        <w:pStyle w:val="Heading2"/>
        <w:sectPr w:rsidR="00072A5B" w:rsidSect="00655B6B">
          <w:pgSz w:w="12240" w:h="20160" w:code="5"/>
          <w:pgMar w:top="1440" w:right="1440" w:bottom="1440" w:left="1440" w:header="720" w:footer="720" w:gutter="0"/>
          <w:cols w:space="720"/>
          <w:docGrid w:linePitch="360"/>
        </w:sectPr>
      </w:pPr>
    </w:p>
    <w:p w14:paraId="6EA10684" w14:textId="6A85296B" w:rsidR="00782B05" w:rsidRDefault="00782B05" w:rsidP="00BF2D2C">
      <w:pPr>
        <w:pStyle w:val="Heading2"/>
      </w:pPr>
      <w:bookmarkStart w:id="66" w:name="_Toc220593308"/>
      <w:r>
        <w:lastRenderedPageBreak/>
        <w:t xml:space="preserve">GET - </w:t>
      </w:r>
      <w:r w:rsidR="006F5597">
        <w:t>C</w:t>
      </w:r>
      <w:r>
        <w:t xml:space="preserve">onsolidated BOM </w:t>
      </w:r>
      <w:r w:rsidR="006F5597">
        <w:t>Summary Details</w:t>
      </w:r>
      <w:bookmarkEnd w:id="66"/>
    </w:p>
    <w:p w14:paraId="3283D962" w14:textId="77777777" w:rsidR="00782B05" w:rsidRDefault="00782B05" w:rsidP="00782B05">
      <w:pPr>
        <w:rPr>
          <w:rFonts w:eastAsia="Calibri" w:cs="Arial"/>
        </w:rPr>
      </w:pPr>
      <w:r>
        <w:rPr>
          <w:rFonts w:eastAsia="Calibri" w:cs="Arial"/>
        </w:rPr>
        <w:t>This API fetches consolidated BOM summary details related to the Data Quality Batch Process. It returns the summarized data as CSV content in the response body, useful for reporting, analysis, and audit purposes.</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782B05" w14:paraId="21239FF1"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2686422" w14:textId="77777777" w:rsidR="00782B05" w:rsidRDefault="00782B05" w:rsidP="004E34C3">
            <w:pPr>
              <w:jc w:val="left"/>
              <w:rPr>
                <w:rFonts w:eastAsia="Calibri" w:cs="Arial"/>
              </w:rPr>
            </w:pPr>
            <w:r>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66669" w14:textId="42015831" w:rsidR="00782B05" w:rsidRPr="00381B3C" w:rsidRDefault="00782B05" w:rsidP="004E34C3">
            <w:pPr>
              <w:jc w:val="left"/>
              <w:rPr>
                <w:rFonts w:ascii="Consolas" w:eastAsia="Calibri" w:hAnsi="Consolas" w:cs="Arial"/>
              </w:rPr>
            </w:pPr>
            <w:r w:rsidRPr="00381B3C">
              <w:rPr>
                <w:rFonts w:ascii="Consolas" w:eastAsia="Calibri" w:hAnsi="Consolas" w:cs="Arial"/>
              </w:rPr>
              <w:t>HTTPS</w:t>
            </w:r>
          </w:p>
        </w:tc>
      </w:tr>
      <w:tr w:rsidR="00782B05" w14:paraId="1A9764A6"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BB9333" w14:textId="17C60981" w:rsidR="00782B05" w:rsidRDefault="00C658A5" w:rsidP="004E34C3">
            <w:pPr>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B03A4" w14:textId="4A7C69C3" w:rsidR="00782B05" w:rsidRPr="00381B3C" w:rsidRDefault="00967FF9" w:rsidP="004E34C3">
            <w:pPr>
              <w:jc w:val="left"/>
              <w:rPr>
                <w:rFonts w:ascii="Consolas" w:eastAsia="Calibri" w:hAnsi="Consolas" w:cs="Arial"/>
              </w:rPr>
            </w:pPr>
            <w:r w:rsidRPr="00B86A4B">
              <w:rPr>
                <w:rFonts w:ascii="Consolas" w:eastAsia="Calibri" w:hAnsi="Consolas" w:cs="Arial"/>
              </w:rPr>
              <w:t>https://ixts-dev-apim.azure-api.net/bom-management-api/v1/bom/data/quality/batch-process/summary/consolidated/</w:t>
            </w:r>
            <w:r w:rsidR="00B86A4B" w:rsidRPr="00B86A4B">
              <w:rPr>
                <w:rFonts w:ascii="Consolas" w:eastAsia="Calibri" w:hAnsi="Consolas" w:cs="Arial"/>
              </w:rPr>
              <w:t>{</w:t>
            </w:r>
            <w:r w:rsidRPr="00B86A4B">
              <w:rPr>
                <w:rFonts w:ascii="Consolas" w:eastAsia="Calibri" w:hAnsi="Consolas" w:cs="Arial"/>
              </w:rPr>
              <w:t>date</w:t>
            </w:r>
            <w:r w:rsidR="00B86A4B" w:rsidRPr="00B86A4B">
              <w:rPr>
                <w:rFonts w:ascii="Consolas" w:eastAsia="Calibri" w:hAnsi="Consolas" w:cs="Arial"/>
              </w:rPr>
              <w:t>}</w:t>
            </w:r>
            <w:r w:rsidRPr="00B86A4B">
              <w:rPr>
                <w:rFonts w:ascii="Consolas" w:eastAsia="Calibri" w:hAnsi="Consolas" w:cs="Arial"/>
              </w:rPr>
              <w:t>/</w:t>
            </w:r>
            <w:r w:rsidR="00B86A4B" w:rsidRPr="00B86A4B">
              <w:rPr>
                <w:rFonts w:ascii="Consolas" w:eastAsia="Calibri" w:hAnsi="Consolas" w:cs="Arial"/>
              </w:rPr>
              <w:t>{</w:t>
            </w:r>
            <w:r w:rsidRPr="00B86A4B">
              <w:rPr>
                <w:rFonts w:ascii="Consolas" w:eastAsia="Calibri" w:hAnsi="Consolas" w:cs="Arial"/>
              </w:rPr>
              <w:t>job-id</w:t>
            </w:r>
            <w:r w:rsidR="00B86A4B" w:rsidRPr="00B86A4B">
              <w:rPr>
                <w:rFonts w:ascii="Consolas" w:eastAsia="Calibri" w:hAnsi="Consolas" w:cs="Arial"/>
              </w:rPr>
              <w:t>}</w:t>
            </w:r>
            <w:r w:rsidRPr="00381B3C">
              <w:rPr>
                <w:rFonts w:ascii="Consolas" w:eastAsia="Calibri" w:hAnsi="Consolas" w:cs="Arial"/>
              </w:rPr>
              <w:t xml:space="preserve"> </w:t>
            </w:r>
          </w:p>
        </w:tc>
      </w:tr>
      <w:tr w:rsidR="00782B05" w14:paraId="6C6293B7"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CFD0561" w14:textId="77777777" w:rsidR="00782B05" w:rsidRDefault="00782B05" w:rsidP="004E34C3">
            <w:pPr>
              <w:jc w:val="left"/>
              <w:rPr>
                <w:rFonts w:eastAsia="Calibri" w:cs="Arial"/>
              </w:rPr>
            </w:pPr>
            <w:r>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C4223E" w14:textId="77777777" w:rsidR="00782B05" w:rsidRPr="00381B3C" w:rsidRDefault="00782B05" w:rsidP="004E34C3">
            <w:pPr>
              <w:jc w:val="left"/>
              <w:rPr>
                <w:rFonts w:ascii="Consolas" w:eastAsia="Calibri" w:hAnsi="Consolas" w:cs="Arial"/>
              </w:rPr>
            </w:pPr>
            <w:r w:rsidRPr="00381B3C">
              <w:rPr>
                <w:rFonts w:ascii="Consolas" w:eastAsia="Calibri" w:hAnsi="Consolas" w:cs="Arial"/>
              </w:rPr>
              <w:t>GET</w:t>
            </w:r>
          </w:p>
        </w:tc>
      </w:tr>
      <w:tr w:rsidR="00782B05" w14:paraId="15718514"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C9C29A" w14:textId="77777777" w:rsidR="00782B05" w:rsidRDefault="00782B05" w:rsidP="004E34C3">
            <w:pPr>
              <w:jc w:val="left"/>
              <w:rPr>
                <w:rFonts w:eastAsia="Calibri" w:cs="Arial"/>
              </w:rPr>
            </w:pPr>
            <w:r>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B4FD0" w14:textId="77777777" w:rsidR="00782B05" w:rsidRPr="00381B3C" w:rsidRDefault="00782B05" w:rsidP="004E34C3">
            <w:pPr>
              <w:jc w:val="left"/>
              <w:rPr>
                <w:rFonts w:ascii="Consolas" w:eastAsia="Calibri" w:hAnsi="Consolas" w:cs="Arial"/>
              </w:rPr>
            </w:pPr>
            <w:r w:rsidRPr="00381B3C">
              <w:rPr>
                <w:rFonts w:ascii="Consolas" w:eastAsia="Calibri" w:hAnsi="Consolas" w:cs="Arial"/>
              </w:rPr>
              <w:t>application/json</w:t>
            </w:r>
          </w:p>
        </w:tc>
      </w:tr>
    </w:tbl>
    <w:p w14:paraId="7E70CDC8" w14:textId="77777777" w:rsidR="00E417EF" w:rsidRPr="00E417EF" w:rsidRDefault="00E417EF" w:rsidP="00E417EF">
      <w:pPr>
        <w:rPr>
          <w:rFonts w:eastAsia="Calibri" w:cs="Arial"/>
          <w:b/>
          <w:bCs/>
        </w:rPr>
      </w:pPr>
      <w:r w:rsidRPr="00E417EF">
        <w:rPr>
          <w:rFonts w:eastAsia="Calibri" w:cs="Arial"/>
          <w:b/>
          <w:bCs/>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82B05" w14:paraId="0500257B"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0AE63B" w14:textId="77777777" w:rsidR="00782B05" w:rsidRDefault="00782B05" w:rsidP="004E34C3">
            <w:pPr>
              <w:jc w:val="left"/>
              <w:rPr>
                <w:rFonts w:eastAsia="Calibri" w:cs="Arial"/>
              </w:rPr>
            </w:pPr>
            <w:r>
              <w:rPr>
                <w:rFonts w:eastAsia="Calibri" w:cs="Arial"/>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2F2C9D" w14:textId="77777777" w:rsidR="00782B05" w:rsidRDefault="00782B05" w:rsidP="004E34C3">
            <w:pPr>
              <w:jc w:val="left"/>
              <w:rPr>
                <w:rFonts w:eastAsia="Calibri" w:cs="Arial"/>
              </w:rPr>
            </w:pPr>
            <w:r>
              <w:rPr>
                <w:rFonts w:eastAsia="Calibri" w:cs="Arial"/>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FCF724D" w14:textId="77777777" w:rsidR="00782B05" w:rsidRDefault="00782B05" w:rsidP="004E34C3">
            <w:pPr>
              <w:jc w:val="left"/>
              <w:rPr>
                <w:rFonts w:eastAsia="Calibri" w:cs="Arial"/>
              </w:rPr>
            </w:pPr>
            <w:r>
              <w:rPr>
                <w:rFonts w:eastAsia="Calibri" w:cs="Arial"/>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460EA10" w14:textId="77777777" w:rsidR="00782B05" w:rsidRDefault="00782B05" w:rsidP="004E34C3">
            <w:pPr>
              <w:jc w:val="left"/>
              <w:rPr>
                <w:rFonts w:eastAsia="Calibri" w:cs="Arial"/>
              </w:rPr>
            </w:pPr>
            <w:r>
              <w:rPr>
                <w:rFonts w:eastAsia="Calibri" w:cs="Arial"/>
              </w:rPr>
              <w:t>Type</w:t>
            </w:r>
          </w:p>
        </w:tc>
      </w:tr>
      <w:tr w:rsidR="00782B05" w14:paraId="4D6585AE"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AAA5F7" w14:textId="77777777" w:rsidR="00782B05" w:rsidRDefault="00782B05" w:rsidP="004E34C3">
            <w:pPr>
              <w:jc w:val="left"/>
              <w:rPr>
                <w:rFonts w:eastAsia="Calibri" w:cs="Arial"/>
              </w:rPr>
            </w:pPr>
            <w:r>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DDD1B" w14:textId="77777777" w:rsidR="00782B05" w:rsidRDefault="00782B05" w:rsidP="004E34C3">
            <w:pPr>
              <w:jc w:val="left"/>
              <w:rPr>
                <w:rFonts w:eastAsia="Calibri" w:cs="Arial"/>
              </w:rPr>
            </w:pPr>
            <w:r>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082FB2"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AA62B" w14:textId="77777777" w:rsidR="00782B05" w:rsidRDefault="00782B05" w:rsidP="004E34C3">
            <w:pPr>
              <w:jc w:val="left"/>
              <w:rPr>
                <w:rFonts w:eastAsia="Calibri" w:cs="Arial"/>
              </w:rPr>
            </w:pPr>
            <w:r>
              <w:rPr>
                <w:rFonts w:eastAsia="Calibri" w:cs="Arial"/>
              </w:rPr>
              <w:t>String</w:t>
            </w:r>
          </w:p>
        </w:tc>
      </w:tr>
      <w:tr w:rsidR="00782B05" w14:paraId="3BDCAFF2"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C637AE" w14:textId="77777777" w:rsidR="00782B05" w:rsidRDefault="00782B05" w:rsidP="004E34C3">
            <w:pPr>
              <w:jc w:val="left"/>
              <w:rPr>
                <w:rFonts w:eastAsia="Calibri" w:cs="Arial"/>
              </w:rPr>
            </w:pPr>
            <w:r>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52F563" w14:textId="77777777" w:rsidR="00782B05" w:rsidRDefault="00782B05" w:rsidP="004E34C3">
            <w:pPr>
              <w:jc w:val="left"/>
              <w:rPr>
                <w:rFonts w:eastAsia="Calibri" w:cs="Arial"/>
              </w:rPr>
            </w:pPr>
            <w:r>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CB560"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E6F89E" w14:textId="77777777" w:rsidR="00782B05" w:rsidRDefault="00782B05" w:rsidP="004E34C3">
            <w:pPr>
              <w:jc w:val="left"/>
              <w:rPr>
                <w:rFonts w:eastAsia="Calibri" w:cs="Arial"/>
              </w:rPr>
            </w:pPr>
            <w:r>
              <w:rPr>
                <w:rFonts w:eastAsia="Calibri" w:cs="Arial"/>
              </w:rPr>
              <w:t>String</w:t>
            </w:r>
          </w:p>
        </w:tc>
      </w:tr>
      <w:tr w:rsidR="00782B05" w14:paraId="1716749E"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6BBFF" w14:textId="77777777" w:rsidR="00782B05" w:rsidRDefault="00782B05" w:rsidP="004E34C3">
            <w:pPr>
              <w:jc w:val="left"/>
              <w:rPr>
                <w:rFonts w:eastAsia="Calibri" w:cs="Arial"/>
              </w:rPr>
            </w:pPr>
            <w:r>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6DA63" w14:textId="77777777" w:rsidR="00782B05" w:rsidRDefault="00782B05" w:rsidP="004E34C3">
            <w:pPr>
              <w:jc w:val="left"/>
              <w:rPr>
                <w:rFonts w:eastAsia="Calibri" w:cs="Arial"/>
              </w:rPr>
            </w:pPr>
            <w:r>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A4DD02"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F75C9" w14:textId="77777777" w:rsidR="00782B05" w:rsidRDefault="00782B05" w:rsidP="004E34C3">
            <w:pPr>
              <w:jc w:val="left"/>
              <w:rPr>
                <w:rFonts w:eastAsia="Calibri" w:cs="Arial"/>
              </w:rPr>
            </w:pPr>
            <w:r>
              <w:rPr>
                <w:rFonts w:eastAsia="Calibri" w:cs="Arial"/>
              </w:rPr>
              <w:t>String</w:t>
            </w:r>
          </w:p>
        </w:tc>
      </w:tr>
    </w:tbl>
    <w:p w14:paraId="538487A5" w14:textId="6457C669" w:rsidR="00782B05" w:rsidRDefault="004A066F" w:rsidP="00782B05">
      <w:pPr>
        <w:rPr>
          <w:rFonts w:eastAsia="Calibri" w:cs="Arial"/>
        </w:rPr>
      </w:pPr>
      <w:r>
        <w:rPr>
          <w:rFonts w:eastAsia="Calibri" w:cs="Arial"/>
        </w:rPr>
        <w:t>*Mandatory / Optional</w:t>
      </w:r>
    </w:p>
    <w:p w14:paraId="108F45F7" w14:textId="77777777" w:rsidR="00AD677D" w:rsidRPr="00AD677D" w:rsidRDefault="00AD677D" w:rsidP="00AD677D">
      <w:pPr>
        <w:rPr>
          <w:rFonts w:eastAsia="Calibri" w:cs="Arial"/>
          <w:b/>
          <w:bCs/>
        </w:rPr>
      </w:pPr>
      <w:r w:rsidRPr="00AD677D">
        <w:rPr>
          <w:rFonts w:eastAsia="Calibri" w:cs="Arial"/>
          <w:b/>
          <w:bCs/>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782B05" w14:paraId="3850EE08"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487E338" w14:textId="77777777" w:rsidR="00782B05" w:rsidRDefault="00782B05" w:rsidP="004E34C3">
            <w:pPr>
              <w:jc w:val="left"/>
              <w:rPr>
                <w:rFonts w:eastAsia="Calibri" w:cs="Arial"/>
              </w:rPr>
            </w:pPr>
            <w:r>
              <w:rPr>
                <w:rFonts w:eastAsia="Calibri" w:cs="Arial"/>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24C165" w14:textId="77777777" w:rsidR="00782B05" w:rsidRDefault="00782B05" w:rsidP="004E34C3">
            <w:pPr>
              <w:jc w:val="left"/>
              <w:rPr>
                <w:rFonts w:eastAsia="Calibri" w:cs="Arial"/>
              </w:rPr>
            </w:pPr>
            <w:r>
              <w:rPr>
                <w:rFonts w:eastAsia="Calibri" w:cs="Arial"/>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91C28AB" w14:textId="77777777" w:rsidR="00782B05" w:rsidRDefault="00782B05" w:rsidP="004E34C3">
            <w:pPr>
              <w:jc w:val="left"/>
              <w:rPr>
                <w:rFonts w:eastAsia="Calibri" w:cs="Arial"/>
              </w:rPr>
            </w:pPr>
            <w:r>
              <w:rPr>
                <w:rFonts w:eastAsia="Calibri" w:cs="Arial"/>
              </w:rPr>
              <w:t>Type</w:t>
            </w:r>
          </w:p>
        </w:tc>
      </w:tr>
      <w:tr w:rsidR="00782B05" w14:paraId="18E11A6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C86E71" w14:textId="77777777" w:rsidR="00782B05" w:rsidRDefault="00782B05" w:rsidP="004E34C3">
            <w:pPr>
              <w:jc w:val="left"/>
              <w:rPr>
                <w:rFonts w:eastAsia="Calibri" w:cs="Arial"/>
              </w:rPr>
            </w:pPr>
            <w:r>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1AE1C" w14:textId="77777777" w:rsidR="00782B05" w:rsidRDefault="00782B05" w:rsidP="004E34C3">
            <w:pPr>
              <w:jc w:val="left"/>
              <w:rPr>
                <w:rFonts w:eastAsia="Calibri" w:cs="Arial"/>
              </w:rPr>
            </w:pPr>
            <w:r>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11F77" w14:textId="77777777" w:rsidR="00782B05" w:rsidRDefault="00782B05" w:rsidP="004E34C3">
            <w:pPr>
              <w:jc w:val="left"/>
              <w:rPr>
                <w:rFonts w:eastAsia="Calibri" w:cs="Arial"/>
              </w:rPr>
            </w:pPr>
            <w:r>
              <w:rPr>
                <w:rFonts w:eastAsia="Calibri" w:cs="Arial"/>
              </w:rPr>
              <w:t>String</w:t>
            </w:r>
          </w:p>
        </w:tc>
      </w:tr>
      <w:tr w:rsidR="00782B05" w14:paraId="5DF01A1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BDE8B6" w14:textId="77777777" w:rsidR="00782B05" w:rsidRDefault="00782B05" w:rsidP="004E34C3">
            <w:pPr>
              <w:jc w:val="left"/>
              <w:rPr>
                <w:rFonts w:eastAsia="Calibri" w:cs="Arial"/>
              </w:rPr>
            </w:pPr>
            <w:r>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5500E" w14:textId="77777777" w:rsidR="00782B05" w:rsidRDefault="00782B05"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2CFCEE" w14:textId="77777777" w:rsidR="00782B05" w:rsidRDefault="00782B05" w:rsidP="004E34C3">
            <w:pPr>
              <w:jc w:val="left"/>
              <w:rPr>
                <w:rFonts w:eastAsia="Calibri" w:cs="Arial"/>
              </w:rPr>
            </w:pPr>
            <w:r>
              <w:rPr>
                <w:rFonts w:eastAsia="Calibri" w:cs="Arial"/>
              </w:rPr>
              <w:t>String</w:t>
            </w:r>
          </w:p>
        </w:tc>
      </w:tr>
      <w:tr w:rsidR="00782B05" w14:paraId="344ECDF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6BAB4" w14:textId="77777777" w:rsidR="00782B05" w:rsidRDefault="00782B05" w:rsidP="004E34C3">
            <w:pPr>
              <w:jc w:val="left"/>
              <w:rPr>
                <w:rFonts w:eastAsia="Calibri" w:cs="Arial"/>
              </w:rPr>
            </w:pPr>
            <w:r>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D56201" w14:textId="77777777" w:rsidR="00782B05" w:rsidRDefault="00782B05" w:rsidP="004E34C3">
            <w:pPr>
              <w:jc w:val="left"/>
              <w:rPr>
                <w:rFonts w:eastAsia="Calibri" w:cs="Arial"/>
              </w:rPr>
            </w:pPr>
            <w:r>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1DBFAA" w14:textId="77777777" w:rsidR="00782B05" w:rsidRDefault="00782B05" w:rsidP="004E34C3">
            <w:pPr>
              <w:jc w:val="left"/>
              <w:rPr>
                <w:rFonts w:eastAsia="Calibri" w:cs="Arial"/>
              </w:rPr>
            </w:pPr>
            <w:r>
              <w:rPr>
                <w:rFonts w:eastAsia="Calibri" w:cs="Arial"/>
              </w:rPr>
              <w:t>Datetime</w:t>
            </w:r>
          </w:p>
        </w:tc>
      </w:tr>
      <w:tr w:rsidR="00782B05" w14:paraId="0F01BBF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0B4FB" w14:textId="77777777" w:rsidR="00782B05" w:rsidRDefault="00782B05" w:rsidP="004E34C3">
            <w:pPr>
              <w:jc w:val="left"/>
              <w:rPr>
                <w:rFonts w:eastAsia="Calibri" w:cs="Arial"/>
              </w:rPr>
            </w:pPr>
            <w:r>
              <w:rPr>
                <w:rFonts w:eastAsia="Calibri" w:cs="Arial"/>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BCDC3" w14:textId="77777777" w:rsidR="00782B05" w:rsidRDefault="00782B05"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17DBD" w14:textId="77777777" w:rsidR="00782B05" w:rsidRDefault="00782B05" w:rsidP="004E34C3">
            <w:pPr>
              <w:jc w:val="left"/>
              <w:rPr>
                <w:rFonts w:eastAsia="Calibri" w:cs="Arial"/>
              </w:rPr>
            </w:pPr>
            <w:r>
              <w:rPr>
                <w:rFonts w:eastAsia="Calibri" w:cs="Arial"/>
              </w:rPr>
              <w:t>Bytes</w:t>
            </w:r>
          </w:p>
        </w:tc>
      </w:tr>
    </w:tbl>
    <w:p w14:paraId="7A2A5335" w14:textId="404E3F9F" w:rsidR="00291D7B" w:rsidRDefault="00C275EF" w:rsidP="00C275EF">
      <w:pPr>
        <w:pStyle w:val="Heading3"/>
      </w:pPr>
      <w: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82B05" w14:paraId="3C15707E"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0CA049" w14:textId="77777777" w:rsidR="00782B05" w:rsidRPr="00C275EF" w:rsidRDefault="00782B05" w:rsidP="004E34C3">
            <w:pPr>
              <w:jc w:val="left"/>
              <w:rPr>
                <w:rFonts w:eastAsia="Calibri" w:cs="Arial"/>
                <w:color w:val="000000" w:themeColor="text1"/>
              </w:rPr>
            </w:pPr>
            <w:r w:rsidRPr="00C275EF">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6DDF1F" w14:textId="77777777" w:rsidR="00782B05" w:rsidRPr="00C275EF" w:rsidRDefault="00782B05" w:rsidP="004E34C3">
            <w:pPr>
              <w:jc w:val="left"/>
              <w:rPr>
                <w:rFonts w:eastAsia="Calibri" w:cs="Arial"/>
                <w:color w:val="000000" w:themeColor="text1"/>
              </w:rPr>
            </w:pPr>
            <w:r w:rsidRPr="00C275EF">
              <w:rPr>
                <w:rFonts w:eastAsia="Calibri" w:cs="Arial"/>
                <w:color w:val="000000" w:themeColor="text1"/>
              </w:rPr>
              <w:t>Result Description</w:t>
            </w:r>
          </w:p>
        </w:tc>
      </w:tr>
      <w:tr w:rsidR="00782B05" w14:paraId="3C9D7675"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896F83" w14:textId="77777777" w:rsidR="00782B05" w:rsidRDefault="00782B05" w:rsidP="004E34C3">
            <w:pPr>
              <w:jc w:val="left"/>
              <w:rPr>
                <w:rFonts w:eastAsia="Calibri" w:cs="Arial"/>
              </w:rPr>
            </w:pPr>
            <w:r>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7B0FC" w14:textId="1E0C9611" w:rsidR="00782B05" w:rsidRDefault="00782B05" w:rsidP="004E34C3">
            <w:pPr>
              <w:jc w:val="left"/>
              <w:rPr>
                <w:rFonts w:eastAsia="Calibri" w:cs="Arial"/>
              </w:rPr>
            </w:pPr>
            <w:r>
              <w:rPr>
                <w:rFonts w:eastAsia="Calibri" w:cs="Arial"/>
              </w:rPr>
              <w:t>successful</w:t>
            </w:r>
            <w:r w:rsidR="00AA6702">
              <w:rPr>
                <w:rFonts w:eastAsia="Calibri" w:cs="Arial"/>
              </w:rPr>
              <w:t xml:space="preserve"> </w:t>
            </w:r>
            <w:r>
              <w:rPr>
                <w:rFonts w:eastAsia="Calibri" w:cs="Arial"/>
              </w:rPr>
              <w:t>operation</w:t>
            </w:r>
          </w:p>
        </w:tc>
      </w:tr>
    </w:tbl>
    <w:p w14:paraId="5F418C39" w14:textId="1BE2363B" w:rsidR="00C275EF" w:rsidRDefault="00C275EF" w:rsidP="00C275EF">
      <w:pPr>
        <w:pStyle w:val="Heading3"/>
        <w:sectPr w:rsidR="00C275EF" w:rsidSect="00655B6B">
          <w:pgSz w:w="12240" w:h="20160" w:code="5"/>
          <w:pgMar w:top="1440" w:right="1440" w:bottom="1440" w:left="1440" w:header="720" w:footer="720" w:gutter="0"/>
          <w:cols w:space="720"/>
          <w:docGrid w:linePitch="360"/>
        </w:sectPr>
      </w:pPr>
      <w:r>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782B05" w14:paraId="5703E7D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7177890" w14:textId="77777777" w:rsidR="00782B05" w:rsidRDefault="00782B05" w:rsidP="004E34C3">
            <w:pPr>
              <w:jc w:val="left"/>
              <w:rPr>
                <w:rFonts w:eastAsia="Calibri" w:cs="Arial"/>
              </w:rPr>
            </w:pPr>
            <w:r>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79027B" w14:textId="77777777" w:rsidR="00782B05" w:rsidRDefault="00782B05" w:rsidP="004E34C3">
            <w:pPr>
              <w:jc w:val="left"/>
              <w:rPr>
                <w:rFonts w:eastAsia="Calibri" w:cs="Arial"/>
              </w:rPr>
            </w:pPr>
            <w:r>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60FE2D" w14:textId="77777777" w:rsidR="00782B05" w:rsidRDefault="00782B05" w:rsidP="004E34C3">
            <w:pPr>
              <w:jc w:val="left"/>
              <w:rPr>
                <w:rFonts w:eastAsia="Calibri" w:cs="Arial"/>
              </w:rPr>
            </w:pPr>
            <w:r>
              <w:rPr>
                <w:rFonts w:eastAsia="Calibri" w:cs="Arial"/>
              </w:rPr>
              <w:t>Error Description</w:t>
            </w:r>
          </w:p>
        </w:tc>
      </w:tr>
      <w:tr w:rsidR="00782B05" w14:paraId="6DEE8A7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2786D" w14:textId="77777777" w:rsidR="00782B05" w:rsidRDefault="00782B05" w:rsidP="004E34C3">
            <w:pPr>
              <w:jc w:val="left"/>
              <w:rPr>
                <w:rFonts w:eastAsia="Calibri" w:cs="Arial"/>
              </w:rPr>
            </w:pPr>
            <w:r>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32CC75" w14:textId="77777777" w:rsidR="00782B05" w:rsidRDefault="00782B05" w:rsidP="004E34C3">
            <w:pPr>
              <w:jc w:val="left"/>
              <w:rPr>
                <w:rFonts w:eastAsia="Calibri" w:cs="Arial"/>
              </w:rPr>
            </w:pPr>
            <w:r>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DA7CB2" w14:textId="77777777" w:rsidR="00782B05" w:rsidRDefault="00782B05" w:rsidP="004E34C3">
            <w:pPr>
              <w:jc w:val="left"/>
              <w:rPr>
                <w:rFonts w:eastAsia="Calibri" w:cs="Arial"/>
              </w:rPr>
            </w:pPr>
            <w:r>
              <w:rPr>
                <w:rFonts w:eastAsia="Calibri" w:cs="Arial"/>
              </w:rPr>
              <w:t>Internal Server Error</w:t>
            </w:r>
          </w:p>
        </w:tc>
      </w:tr>
      <w:tr w:rsidR="00782B05" w14:paraId="5A53158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39E5F" w14:textId="77777777" w:rsidR="00782B05" w:rsidRDefault="00782B05"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1F8EF0" w14:textId="77777777" w:rsidR="00782B05" w:rsidRDefault="00782B05" w:rsidP="004E34C3">
            <w:pPr>
              <w:jc w:val="left"/>
              <w:rPr>
                <w:rFonts w:eastAsia="Calibri" w:cs="Arial"/>
              </w:rPr>
            </w:pPr>
            <w:r>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BB164B" w14:textId="7ADB16A9" w:rsidR="00782B05" w:rsidRDefault="00782B05" w:rsidP="004E34C3">
            <w:pPr>
              <w:spacing w:line="256" w:lineRule="auto"/>
              <w:jc w:val="left"/>
              <w:rPr>
                <w:rFonts w:eastAsia="Calibri" w:cs="Arial"/>
              </w:rPr>
            </w:pPr>
            <w:r>
              <w:rPr>
                <w:rFonts w:eastAsia="Calibri" w:cs="Arial"/>
              </w:rPr>
              <w:t>Unauthorized User</w:t>
            </w:r>
            <w:r w:rsidR="00381B3C">
              <w:rPr>
                <w:rFonts w:eastAsia="Calibri" w:cs="Arial"/>
              </w:rPr>
              <w:t xml:space="preserve"> or </w:t>
            </w:r>
            <w:r w:rsidR="00C658A5">
              <w:rPr>
                <w:rFonts w:eastAsia="Calibri" w:cs="Arial"/>
              </w:rPr>
              <w:t>Header Token could be missing</w:t>
            </w:r>
          </w:p>
        </w:tc>
      </w:tr>
      <w:tr w:rsidR="00782B05" w14:paraId="31296BE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DFDE3" w14:textId="77777777" w:rsidR="00782B05" w:rsidRDefault="00782B05"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B1D47D" w14:textId="77777777" w:rsidR="00782B05" w:rsidRDefault="00782B05" w:rsidP="004E34C3">
            <w:pPr>
              <w:jc w:val="left"/>
              <w:rPr>
                <w:rFonts w:eastAsia="Calibri" w:cs="Arial"/>
              </w:rPr>
            </w:pPr>
            <w:r>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1B63E" w14:textId="77777777" w:rsidR="00782B05" w:rsidRDefault="00782B05" w:rsidP="004E34C3">
            <w:pPr>
              <w:spacing w:line="256" w:lineRule="auto"/>
              <w:jc w:val="left"/>
              <w:rPr>
                <w:rFonts w:eastAsia="Calibri" w:cs="Arial"/>
              </w:rPr>
            </w:pPr>
            <w:r>
              <w:rPr>
                <w:rFonts w:eastAsia="Calibri" w:cs="Arial"/>
              </w:rPr>
              <w:t>Bad request</w:t>
            </w:r>
          </w:p>
        </w:tc>
      </w:tr>
    </w:tbl>
    <w:p w14:paraId="5DFF5831" w14:textId="14B5CD42" w:rsidR="00782B05" w:rsidRPr="00291D7B" w:rsidRDefault="00291D7B" w:rsidP="00C275EF">
      <w:pPr>
        <w:pStyle w:val="Heading3"/>
      </w:pPr>
      <w:r w:rsidRPr="00291D7B">
        <w:t>Sample JSON Response</w:t>
      </w:r>
    </w:p>
    <w:p w14:paraId="78C51406" w14:textId="77777777" w:rsidR="00C275EF" w:rsidRPr="00C275EF" w:rsidRDefault="00C275EF" w:rsidP="00002148">
      <w:pPr>
        <w:pStyle w:val="codesample"/>
      </w:pPr>
      <w:r w:rsidRPr="00C275EF">
        <w:t xml:space="preserve">"Consolidated TC BOM </w:t>
      </w:r>
      <w:proofErr w:type="spellStart"/>
      <w:r w:rsidRPr="00C275EF">
        <w:t>BatchQuality</w:t>
      </w:r>
      <w:proofErr w:type="spellEnd"/>
      <w:r w:rsidRPr="00C275EF">
        <w:t xml:space="preserve"> Summary Report"</w:t>
      </w:r>
    </w:p>
    <w:p w14:paraId="3B9E1A46" w14:textId="77777777" w:rsidR="00C275EF" w:rsidRPr="00C275EF" w:rsidRDefault="00C275EF" w:rsidP="00002148">
      <w:pPr>
        <w:pStyle w:val="codesample"/>
      </w:pPr>
      <w:r w:rsidRPr="00C275EF">
        <w:t>""</w:t>
      </w:r>
    </w:p>
    <w:p w14:paraId="3B62BF14" w14:textId="77777777" w:rsidR="00C275EF" w:rsidRPr="00C275EF" w:rsidRDefault="00C275EF" w:rsidP="00002148">
      <w:pPr>
        <w:pStyle w:val="codesample"/>
      </w:pPr>
      <w:r w:rsidRPr="00C275EF">
        <w:t xml:space="preserve">" ","File </w:t>
      </w:r>
      <w:proofErr w:type="spellStart"/>
      <w:r w:rsidRPr="00C275EF">
        <w:t>Count","Percentage</w:t>
      </w:r>
      <w:proofErr w:type="spellEnd"/>
      <w:r w:rsidRPr="00C275EF">
        <w:t>"</w:t>
      </w:r>
    </w:p>
    <w:p w14:paraId="56493F53" w14:textId="77777777" w:rsidR="00C275EF" w:rsidRPr="00C275EF" w:rsidRDefault="00C275EF" w:rsidP="00002148">
      <w:pPr>
        <w:pStyle w:val="codesample"/>
      </w:pPr>
      <w:r w:rsidRPr="00C275EF">
        <w:t>"Number of TC BOM Files Checked","10"</w:t>
      </w:r>
    </w:p>
    <w:p w14:paraId="530F43EB" w14:textId="77777777" w:rsidR="00C275EF" w:rsidRPr="00C275EF" w:rsidRDefault="00C275EF" w:rsidP="00002148">
      <w:pPr>
        <w:pStyle w:val="codesample"/>
      </w:pPr>
      <w:r w:rsidRPr="00C275EF">
        <w:t>"Number of TC BOM Files with Invalid Status","9","90.00%"</w:t>
      </w:r>
    </w:p>
    <w:p w14:paraId="0BAD7660" w14:textId="77777777" w:rsidR="00C275EF" w:rsidRPr="00C275EF" w:rsidRDefault="00C275EF" w:rsidP="00002148">
      <w:pPr>
        <w:pStyle w:val="codesample"/>
      </w:pPr>
      <w:r w:rsidRPr="00C275EF">
        <w:t>"Number of TC BOM Files with Warning Status","0","0.00%"</w:t>
      </w:r>
    </w:p>
    <w:p w14:paraId="18A2F8D9" w14:textId="77777777" w:rsidR="00C275EF" w:rsidRPr="00C275EF" w:rsidRDefault="00C275EF" w:rsidP="00002148">
      <w:pPr>
        <w:pStyle w:val="codesample"/>
      </w:pPr>
      <w:r w:rsidRPr="00C275EF">
        <w:t>"Number of TC BOM Files with Valid Status","1","10.00%"</w:t>
      </w:r>
    </w:p>
    <w:p w14:paraId="3F316A9C" w14:textId="77777777" w:rsidR="00C275EF" w:rsidRPr="00C275EF" w:rsidRDefault="00C275EF" w:rsidP="00002148">
      <w:pPr>
        <w:pStyle w:val="codesample"/>
      </w:pPr>
      <w:r w:rsidRPr="00C275EF">
        <w:t>"Number of TC BOM Files in Error Status","0","0.00%"</w:t>
      </w:r>
    </w:p>
    <w:p w14:paraId="65D3AAFA" w14:textId="77777777" w:rsidR="00C275EF" w:rsidRPr="00C275EF" w:rsidRDefault="00C275EF" w:rsidP="00002148">
      <w:pPr>
        <w:pStyle w:val="codesample"/>
      </w:pPr>
      <w:r w:rsidRPr="00C275EF">
        <w:t>""</w:t>
      </w:r>
    </w:p>
    <w:p w14:paraId="04531D87" w14:textId="77777777" w:rsidR="00C275EF" w:rsidRPr="00C275EF" w:rsidRDefault="00C275EF" w:rsidP="00002148">
      <w:pPr>
        <w:pStyle w:val="codesample"/>
      </w:pPr>
      <w:r w:rsidRPr="00C275EF">
        <w:t>"Consolidated Counts for All Files"</w:t>
      </w:r>
    </w:p>
    <w:p w14:paraId="03A07C51" w14:textId="77777777" w:rsidR="00C275EF" w:rsidRPr="00C275EF" w:rsidRDefault="00C275EF" w:rsidP="00002148">
      <w:pPr>
        <w:pStyle w:val="codesample"/>
      </w:pPr>
      <w:r w:rsidRPr="00C275EF">
        <w:t>"","</w:t>
      </w:r>
      <w:proofErr w:type="spellStart"/>
      <w:r w:rsidRPr="00C275EF">
        <w:t>Count","Percentage</w:t>
      </w:r>
      <w:proofErr w:type="spellEnd"/>
      <w:r w:rsidRPr="00C275EF">
        <w:t>"</w:t>
      </w:r>
    </w:p>
    <w:p w14:paraId="3ECDF2B6" w14:textId="77777777" w:rsidR="00C275EF" w:rsidRPr="00C275EF" w:rsidRDefault="00C275EF" w:rsidP="00002148">
      <w:pPr>
        <w:pStyle w:val="codesample"/>
      </w:pPr>
      <w:r w:rsidRPr="00C275EF">
        <w:t>"Overall Valid Count","61679","86.64%"</w:t>
      </w:r>
    </w:p>
    <w:p w14:paraId="7DE50E4C" w14:textId="77777777" w:rsidR="00C275EF" w:rsidRPr="00C275EF" w:rsidRDefault="00C275EF" w:rsidP="00002148">
      <w:pPr>
        <w:pStyle w:val="codesample"/>
      </w:pPr>
      <w:r w:rsidRPr="00C275EF">
        <w:t>"Overall Invalid Count","9478","13.31%"</w:t>
      </w:r>
    </w:p>
    <w:p w14:paraId="5762862C" w14:textId="77777777" w:rsidR="00C275EF" w:rsidRPr="00C275EF" w:rsidRDefault="00C275EF" w:rsidP="00002148">
      <w:pPr>
        <w:pStyle w:val="codesample"/>
      </w:pPr>
      <w:r w:rsidRPr="00C275EF">
        <w:t>"Overall Warning Count","29","0.04%"</w:t>
      </w:r>
    </w:p>
    <w:p w14:paraId="79C23CE4" w14:textId="77777777" w:rsidR="00C275EF" w:rsidRPr="00C275EF" w:rsidRDefault="00C275EF" w:rsidP="00002148">
      <w:pPr>
        <w:pStyle w:val="codesample"/>
      </w:pPr>
      <w:r w:rsidRPr="00C275EF">
        <w:t>"Overall TC BoM Record Count","71186"</w:t>
      </w:r>
    </w:p>
    <w:p w14:paraId="2BA70126" w14:textId="77777777" w:rsidR="00C275EF" w:rsidRPr="00C275EF" w:rsidRDefault="00C275EF" w:rsidP="00002148">
      <w:pPr>
        <w:pStyle w:val="codesample"/>
      </w:pPr>
      <w:r w:rsidRPr="00C275EF">
        <w:t>""</w:t>
      </w:r>
    </w:p>
    <w:p w14:paraId="40E3CE45" w14:textId="77777777" w:rsidR="00C275EF" w:rsidRPr="00C275EF" w:rsidRDefault="00C275EF" w:rsidP="00002148">
      <w:pPr>
        <w:pStyle w:val="codesample"/>
      </w:pPr>
      <w:r w:rsidRPr="00C275EF">
        <w:t>"</w:t>
      </w:r>
      <w:proofErr w:type="spellStart"/>
      <w:r w:rsidRPr="00C275EF">
        <w:t>Reasons","Occurrences","Percentage</w:t>
      </w:r>
      <w:proofErr w:type="spellEnd"/>
      <w:r w:rsidRPr="00C275EF">
        <w:t>"</w:t>
      </w:r>
    </w:p>
    <w:p w14:paraId="7E6D0122" w14:textId="77777777" w:rsidR="00C275EF" w:rsidRPr="00C275EF" w:rsidRDefault="00C275EF" w:rsidP="00002148">
      <w:pPr>
        <w:pStyle w:val="codesample"/>
      </w:pPr>
      <w:r w:rsidRPr="00C275EF">
        <w:t>"Item Name contains Generic","3","0.03%"</w:t>
      </w:r>
    </w:p>
    <w:p w14:paraId="36D16DE9" w14:textId="77777777" w:rsidR="00C275EF" w:rsidRPr="00C275EF" w:rsidRDefault="00C275EF" w:rsidP="00002148">
      <w:pPr>
        <w:pStyle w:val="codesample"/>
      </w:pPr>
      <w:r w:rsidRPr="00C275EF">
        <w:t>"Child Status not allowed for Top Level Parent","7847","82.51%"</w:t>
      </w:r>
    </w:p>
    <w:p w14:paraId="1B726787" w14:textId="77777777" w:rsidR="00C275EF" w:rsidRPr="00C275EF" w:rsidRDefault="00C275EF" w:rsidP="00002148">
      <w:pPr>
        <w:pStyle w:val="codesample"/>
      </w:pPr>
      <w:r w:rsidRPr="00C275EF">
        <w:t>"Item is Obsolete","1617","17.00%"</w:t>
      </w:r>
    </w:p>
    <w:p w14:paraId="0EFA5E64" w14:textId="77777777" w:rsidR="00C275EF" w:rsidRPr="00C275EF" w:rsidRDefault="00C275EF" w:rsidP="00002148">
      <w:pPr>
        <w:pStyle w:val="codesample"/>
      </w:pPr>
      <w:r w:rsidRPr="00C275EF">
        <w:t>"ASM Generic is not TC Released","12","0.13%"</w:t>
      </w:r>
    </w:p>
    <w:p w14:paraId="3603EC95" w14:textId="77777777" w:rsidR="00C275EF" w:rsidRPr="00C275EF" w:rsidRDefault="00C275EF" w:rsidP="00002148">
      <w:pPr>
        <w:pStyle w:val="codesample"/>
      </w:pPr>
      <w:r w:rsidRPr="00C275EF">
        <w:t>"No Bom Structure","2","0.02%"</w:t>
      </w:r>
    </w:p>
    <w:p w14:paraId="27E729A4" w14:textId="4F97EA31" w:rsidR="00782B05" w:rsidRDefault="00C275EF" w:rsidP="00002148">
      <w:pPr>
        <w:pStyle w:val="codesample"/>
      </w:pPr>
      <w:r w:rsidRPr="00C275EF">
        <w:t>"Top Level Parent can be Revised but cannot be Promoted","29","0.30%"</w:t>
      </w:r>
    </w:p>
    <w:p w14:paraId="7735820C" w14:textId="1D85CDA2" w:rsidR="00782B05" w:rsidRDefault="00782B05" w:rsidP="00BF2D2C">
      <w:pPr>
        <w:pStyle w:val="Heading2"/>
      </w:pPr>
      <w:bookmarkStart w:id="67" w:name="_Toc220593309"/>
      <w:r>
        <w:lastRenderedPageBreak/>
        <w:t>GET - Consolidated Data Quality Batch Process Details</w:t>
      </w:r>
      <w:bookmarkEnd w:id="67"/>
    </w:p>
    <w:p w14:paraId="5ACB0789" w14:textId="77777777" w:rsidR="00782B05" w:rsidRDefault="00782B05" w:rsidP="00782B05">
      <w:pPr>
        <w:rPr>
          <w:rFonts w:eastAsia="Calibri" w:cs="Arial"/>
          <w:szCs w:val="20"/>
        </w:rPr>
      </w:pPr>
      <w:r>
        <w:rPr>
          <w:rFonts w:eastAsia="Calibri" w:cs="Arial"/>
          <w:szCs w:val="20"/>
        </w:rPr>
        <w:t>This API retrieves detailed records of the Data Quality Batch Process in a consolidated CSV format. It supports pagination for large datasets and can return the data as a ZIP file upon request for easier download and storage.</w:t>
      </w:r>
    </w:p>
    <w:tbl>
      <w:tblPr>
        <w:tblStyle w:val="TableGridLight"/>
        <w:tblW w:w="9360" w:type="dxa"/>
        <w:tblLayout w:type="fixed"/>
        <w:tblCellMar>
          <w:left w:w="86" w:type="dxa"/>
          <w:right w:w="0" w:type="dxa"/>
        </w:tblCellMar>
        <w:tblLook w:val="04A0" w:firstRow="1" w:lastRow="0" w:firstColumn="1" w:lastColumn="0" w:noHBand="0" w:noVBand="1"/>
      </w:tblPr>
      <w:tblGrid>
        <w:gridCol w:w="2449"/>
        <w:gridCol w:w="6911"/>
      </w:tblGrid>
      <w:tr w:rsidR="00782B05" w14:paraId="37342E1A" w14:textId="77777777" w:rsidTr="00B86A4B">
        <w:trPr>
          <w:trHeight w:val="75"/>
        </w:trPr>
        <w:tc>
          <w:tcPr>
            <w:tcW w:w="13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D4EF0D" w14:textId="77777777" w:rsidR="00782B05" w:rsidRDefault="00782B05" w:rsidP="004E34C3">
            <w:pPr>
              <w:jc w:val="left"/>
              <w:rPr>
                <w:rFonts w:eastAsia="Calibri" w:cs="Arial"/>
                <w:szCs w:val="20"/>
              </w:rPr>
            </w:pPr>
            <w:r>
              <w:rPr>
                <w:rFonts w:eastAsia="Calibri" w:cs="Arial"/>
                <w:szCs w:val="20"/>
              </w:rPr>
              <w:t>PROTOCOL</w:t>
            </w:r>
          </w:p>
        </w:tc>
        <w:tc>
          <w:tcPr>
            <w:tcW w:w="3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E38A0E" w14:textId="7DE5F0F8" w:rsidR="00782B05" w:rsidRPr="0041733D" w:rsidRDefault="00782B05" w:rsidP="004E34C3">
            <w:pPr>
              <w:jc w:val="left"/>
              <w:rPr>
                <w:rFonts w:ascii="Consolas" w:eastAsia="Calibri" w:hAnsi="Consolas" w:cs="Arial"/>
                <w:szCs w:val="20"/>
              </w:rPr>
            </w:pPr>
            <w:r w:rsidRPr="0041733D">
              <w:rPr>
                <w:rFonts w:ascii="Consolas" w:eastAsia="Calibri" w:hAnsi="Consolas" w:cs="Arial"/>
                <w:szCs w:val="20"/>
              </w:rPr>
              <w:t>HTTPS</w:t>
            </w:r>
          </w:p>
        </w:tc>
      </w:tr>
      <w:tr w:rsidR="00782B05" w14:paraId="4A0B105C" w14:textId="77777777" w:rsidTr="00B86A4B">
        <w:trPr>
          <w:trHeight w:val="48"/>
        </w:trPr>
        <w:tc>
          <w:tcPr>
            <w:tcW w:w="13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7D96E50" w14:textId="4BE3E1BA" w:rsidR="00782B05" w:rsidRDefault="00C658A5" w:rsidP="004E34C3">
            <w:pPr>
              <w:jc w:val="left"/>
              <w:rPr>
                <w:rFonts w:eastAsia="Calibri" w:cs="Arial"/>
                <w:szCs w:val="20"/>
              </w:rPr>
            </w:pPr>
            <w:r>
              <w:rPr>
                <w:rFonts w:eastAsia="Calibri" w:cs="Arial"/>
                <w:szCs w:val="20"/>
              </w:rPr>
              <w:t>PATH (Public Exposure)</w:t>
            </w:r>
          </w:p>
        </w:tc>
        <w:tc>
          <w:tcPr>
            <w:tcW w:w="3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9EF39" w14:textId="659F30C0" w:rsidR="00782B05" w:rsidRPr="0041733D" w:rsidRDefault="006F1E3D" w:rsidP="004E34C3">
            <w:pPr>
              <w:jc w:val="left"/>
              <w:rPr>
                <w:rFonts w:ascii="Consolas" w:eastAsia="Calibri" w:hAnsi="Consolas" w:cs="Arial"/>
                <w:szCs w:val="20"/>
              </w:rPr>
            </w:pPr>
            <w:r w:rsidRPr="00B86A4B">
              <w:rPr>
                <w:rFonts w:ascii="Consolas" w:eastAsia="Calibri" w:hAnsi="Consolas" w:cs="Arial"/>
                <w:szCs w:val="20"/>
              </w:rPr>
              <w:t>https://ixts-dev-apim.azure-api.net/bom-management-api/v1/bom/data/quality/batch-process/consolidated/</w:t>
            </w:r>
            <w:r w:rsidR="00B86A4B" w:rsidRPr="00B86A4B">
              <w:rPr>
                <w:rFonts w:ascii="Consolas" w:eastAsia="Calibri" w:hAnsi="Consolas" w:cs="Arial"/>
                <w:szCs w:val="20"/>
              </w:rPr>
              <w:t>{</w:t>
            </w:r>
            <w:r w:rsidRPr="00B86A4B">
              <w:rPr>
                <w:rFonts w:ascii="Consolas" w:eastAsia="Calibri" w:hAnsi="Consolas" w:cs="Arial"/>
                <w:szCs w:val="20"/>
              </w:rPr>
              <w:t>date</w:t>
            </w:r>
            <w:r w:rsidR="00B86A4B" w:rsidRPr="00B86A4B">
              <w:rPr>
                <w:rFonts w:ascii="Consolas" w:eastAsia="Calibri" w:hAnsi="Consolas" w:cs="Arial"/>
                <w:szCs w:val="20"/>
              </w:rPr>
              <w:t>}</w:t>
            </w:r>
            <w:r w:rsidRPr="00B86A4B">
              <w:rPr>
                <w:rFonts w:ascii="Consolas" w:eastAsia="Calibri" w:hAnsi="Consolas" w:cs="Arial"/>
                <w:szCs w:val="20"/>
              </w:rPr>
              <w:t>/</w:t>
            </w:r>
            <w:r w:rsidR="00B86A4B" w:rsidRPr="00B86A4B">
              <w:rPr>
                <w:rFonts w:ascii="Consolas" w:eastAsia="Calibri" w:hAnsi="Consolas" w:cs="Arial"/>
                <w:szCs w:val="20"/>
              </w:rPr>
              <w:t>{</w:t>
            </w:r>
            <w:r w:rsidRPr="00B86A4B">
              <w:rPr>
                <w:rFonts w:ascii="Consolas" w:eastAsia="Calibri" w:hAnsi="Consolas" w:cs="Arial"/>
                <w:szCs w:val="20"/>
              </w:rPr>
              <w:t>job-id</w:t>
            </w:r>
            <w:r w:rsidR="00B86A4B" w:rsidRPr="00B86A4B">
              <w:rPr>
                <w:rFonts w:ascii="Consolas" w:eastAsia="Calibri" w:hAnsi="Consolas" w:cs="Arial"/>
                <w:szCs w:val="20"/>
              </w:rPr>
              <w:t>}</w:t>
            </w:r>
            <w:r w:rsidRPr="0041733D">
              <w:rPr>
                <w:rFonts w:ascii="Consolas" w:eastAsia="Calibri" w:hAnsi="Consolas" w:cs="Arial"/>
                <w:szCs w:val="20"/>
              </w:rPr>
              <w:t xml:space="preserve"> </w:t>
            </w:r>
          </w:p>
        </w:tc>
      </w:tr>
      <w:tr w:rsidR="00782B05" w14:paraId="2746D74A" w14:textId="77777777" w:rsidTr="00B86A4B">
        <w:trPr>
          <w:trHeight w:val="62"/>
        </w:trPr>
        <w:tc>
          <w:tcPr>
            <w:tcW w:w="13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57F6B2C" w14:textId="77777777" w:rsidR="00782B05" w:rsidRDefault="00782B05" w:rsidP="004E34C3">
            <w:pPr>
              <w:jc w:val="left"/>
              <w:rPr>
                <w:rFonts w:eastAsia="Calibri" w:cs="Arial"/>
                <w:szCs w:val="20"/>
              </w:rPr>
            </w:pPr>
            <w:r>
              <w:rPr>
                <w:rFonts w:eastAsia="Calibri" w:cs="Arial"/>
                <w:szCs w:val="20"/>
              </w:rPr>
              <w:t>METHOD</w:t>
            </w:r>
          </w:p>
        </w:tc>
        <w:tc>
          <w:tcPr>
            <w:tcW w:w="3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F30FB" w14:textId="77777777" w:rsidR="00782B05" w:rsidRPr="0041733D" w:rsidRDefault="00782B05" w:rsidP="004E34C3">
            <w:pPr>
              <w:jc w:val="left"/>
              <w:rPr>
                <w:rFonts w:ascii="Consolas" w:eastAsia="Calibri" w:hAnsi="Consolas" w:cs="Arial"/>
                <w:szCs w:val="20"/>
              </w:rPr>
            </w:pPr>
            <w:r w:rsidRPr="0041733D">
              <w:rPr>
                <w:rFonts w:ascii="Consolas" w:eastAsia="Calibri" w:hAnsi="Consolas" w:cs="Arial"/>
                <w:szCs w:val="20"/>
              </w:rPr>
              <w:t>GET</w:t>
            </w:r>
          </w:p>
        </w:tc>
      </w:tr>
      <w:tr w:rsidR="00782B05" w14:paraId="7C64A422" w14:textId="77777777" w:rsidTr="00B86A4B">
        <w:trPr>
          <w:trHeight w:val="110"/>
        </w:trPr>
        <w:tc>
          <w:tcPr>
            <w:tcW w:w="13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BDFE02" w14:textId="77777777" w:rsidR="00782B05" w:rsidRDefault="00782B05" w:rsidP="004E34C3">
            <w:pPr>
              <w:jc w:val="left"/>
              <w:rPr>
                <w:rFonts w:eastAsia="Calibri" w:cs="Arial"/>
                <w:szCs w:val="20"/>
              </w:rPr>
            </w:pPr>
            <w:r>
              <w:rPr>
                <w:rFonts w:eastAsia="Calibri" w:cs="Arial"/>
                <w:szCs w:val="20"/>
              </w:rPr>
              <w:t>CONTENT TYPE</w:t>
            </w:r>
          </w:p>
        </w:tc>
        <w:tc>
          <w:tcPr>
            <w:tcW w:w="3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6818D" w14:textId="77777777" w:rsidR="00782B05" w:rsidRPr="0041733D" w:rsidRDefault="00782B05" w:rsidP="004E34C3">
            <w:pPr>
              <w:jc w:val="left"/>
              <w:rPr>
                <w:rFonts w:ascii="Consolas" w:eastAsia="Calibri" w:hAnsi="Consolas" w:cs="Arial"/>
                <w:szCs w:val="20"/>
              </w:rPr>
            </w:pPr>
            <w:r w:rsidRPr="0041733D">
              <w:rPr>
                <w:rFonts w:ascii="Consolas" w:eastAsia="Calibri" w:hAnsi="Consolas" w:cs="Arial"/>
                <w:szCs w:val="20"/>
              </w:rPr>
              <w:t>application/json</w:t>
            </w:r>
          </w:p>
        </w:tc>
      </w:tr>
      <w:tr w:rsidR="00782B05" w14:paraId="748FB743" w14:textId="77777777" w:rsidTr="00B86A4B">
        <w:trPr>
          <w:trHeight w:val="110"/>
        </w:trPr>
        <w:tc>
          <w:tcPr>
            <w:tcW w:w="13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F9A91C" w14:textId="77777777" w:rsidR="00782B05" w:rsidRDefault="00782B05" w:rsidP="004E34C3">
            <w:pPr>
              <w:jc w:val="left"/>
              <w:rPr>
                <w:rFonts w:eastAsia="Calibri" w:cs="Arial"/>
                <w:szCs w:val="20"/>
              </w:rPr>
            </w:pPr>
            <w:r>
              <w:rPr>
                <w:rFonts w:eastAsia="Calibri" w:cs="Arial"/>
                <w:szCs w:val="20"/>
              </w:rPr>
              <w:t>Sample JSON Response</w:t>
            </w:r>
          </w:p>
        </w:tc>
        <w:tc>
          <w:tcPr>
            <w:tcW w:w="36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D95B47" w14:textId="56F8CD61" w:rsidR="00782B05" w:rsidRPr="0041733D" w:rsidRDefault="00A158DF" w:rsidP="004E34C3">
            <w:pPr>
              <w:jc w:val="left"/>
              <w:rPr>
                <w:rFonts w:ascii="Consolas" w:eastAsia="Calibri" w:hAnsi="Consolas" w:cs="Arial"/>
                <w:szCs w:val="20"/>
              </w:rPr>
            </w:pPr>
            <w:hyperlink r:id="rId68" w:history="1">
              <w:r w:rsidRPr="0041733D">
                <w:rPr>
                  <w:rStyle w:val="Hyperlink"/>
                  <w:rFonts w:ascii="Consolas" w:eastAsia="Calibri" w:hAnsi="Consolas" w:cs="Arial"/>
                  <w:szCs w:val="20"/>
                </w:rPr>
                <w:t>LINK</w:t>
              </w:r>
            </w:hyperlink>
          </w:p>
        </w:tc>
      </w:tr>
    </w:tbl>
    <w:p w14:paraId="3344B59C" w14:textId="77777777" w:rsidR="0057758E" w:rsidRPr="0057758E" w:rsidRDefault="0057758E" w:rsidP="000A0D59">
      <w:pPr>
        <w:pStyle w:val="Heading3"/>
      </w:pPr>
      <w:r w:rsidRPr="0057758E">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82B05" w14:paraId="48257BCF"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DC6993" w14:textId="77777777" w:rsidR="00782B05" w:rsidRDefault="00782B05" w:rsidP="004E34C3">
            <w:pPr>
              <w:jc w:val="left"/>
              <w:rPr>
                <w:rFonts w:eastAsia="Calibri" w:cs="Arial"/>
                <w:szCs w:val="20"/>
              </w:rPr>
            </w:pPr>
            <w:r>
              <w:rPr>
                <w:rFonts w:eastAsia="Calibri" w:cs="Arial"/>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CB16F3" w14:textId="77777777" w:rsidR="00782B05" w:rsidRDefault="00782B05" w:rsidP="004E34C3">
            <w:pPr>
              <w:jc w:val="left"/>
              <w:rPr>
                <w:rFonts w:eastAsia="Calibri" w:cs="Arial"/>
                <w:szCs w:val="20"/>
              </w:rPr>
            </w:pPr>
            <w:r>
              <w:rPr>
                <w:rFonts w:eastAsia="Calibri" w:cs="Arial"/>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23C4D81" w14:textId="77777777" w:rsidR="00782B05" w:rsidRDefault="00782B05" w:rsidP="004E34C3">
            <w:pPr>
              <w:jc w:val="left"/>
              <w:rPr>
                <w:rFonts w:eastAsia="Calibri" w:cs="Arial"/>
                <w:szCs w:val="20"/>
              </w:rPr>
            </w:pPr>
            <w:r>
              <w:rPr>
                <w:rFonts w:eastAsia="Calibri" w:cs="Arial"/>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7636E9" w14:textId="77777777" w:rsidR="00782B05" w:rsidRDefault="00782B05" w:rsidP="004E34C3">
            <w:pPr>
              <w:jc w:val="left"/>
              <w:rPr>
                <w:rFonts w:eastAsia="Calibri" w:cs="Arial"/>
                <w:szCs w:val="20"/>
              </w:rPr>
            </w:pPr>
            <w:r>
              <w:rPr>
                <w:rFonts w:eastAsia="Calibri" w:cs="Arial"/>
                <w:szCs w:val="20"/>
              </w:rPr>
              <w:t>Type</w:t>
            </w:r>
          </w:p>
        </w:tc>
      </w:tr>
      <w:tr w:rsidR="00782B05" w14:paraId="26385F8D"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0B9514" w14:textId="77777777" w:rsidR="00782B05" w:rsidRDefault="00782B05" w:rsidP="004E34C3">
            <w:pPr>
              <w:jc w:val="left"/>
              <w:rPr>
                <w:rFonts w:eastAsia="Calibri" w:cs="Arial"/>
                <w:szCs w:val="20"/>
              </w:rPr>
            </w:pPr>
            <w:r>
              <w:rPr>
                <w:rFonts w:eastAsia="Calibri" w:cs="Arial"/>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631B27" w14:textId="77777777" w:rsidR="00782B05" w:rsidRDefault="00782B05" w:rsidP="004E34C3">
            <w:pPr>
              <w:jc w:val="left"/>
              <w:rPr>
                <w:rFonts w:eastAsia="Calibri" w:cs="Arial"/>
                <w:szCs w:val="20"/>
              </w:rPr>
            </w:pPr>
            <w:r>
              <w:rPr>
                <w:rFonts w:eastAsia="Calibri" w:cs="Arial"/>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55673" w14:textId="77777777" w:rsidR="00782B05" w:rsidRDefault="00782B05" w:rsidP="004E34C3">
            <w:pPr>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244DC" w14:textId="77777777" w:rsidR="00782B05" w:rsidRDefault="00782B05" w:rsidP="004E34C3">
            <w:pPr>
              <w:jc w:val="left"/>
              <w:rPr>
                <w:rFonts w:eastAsia="Calibri" w:cs="Arial"/>
                <w:szCs w:val="20"/>
              </w:rPr>
            </w:pPr>
            <w:r>
              <w:rPr>
                <w:rFonts w:eastAsia="Calibri" w:cs="Arial"/>
                <w:szCs w:val="20"/>
              </w:rPr>
              <w:t>String</w:t>
            </w:r>
          </w:p>
        </w:tc>
      </w:tr>
      <w:tr w:rsidR="00782B05" w14:paraId="6842C25D"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B65D78" w14:textId="77777777" w:rsidR="00782B05" w:rsidRDefault="00782B05" w:rsidP="004E34C3">
            <w:pPr>
              <w:jc w:val="left"/>
              <w:rPr>
                <w:rFonts w:eastAsia="Calibri" w:cs="Arial"/>
                <w:szCs w:val="20"/>
              </w:rPr>
            </w:pPr>
            <w:r>
              <w:rPr>
                <w:rFonts w:eastAsia="Calibri" w:cs="Arial"/>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CACBE" w14:textId="77777777" w:rsidR="00782B05" w:rsidRDefault="00782B05" w:rsidP="004E34C3">
            <w:pPr>
              <w:jc w:val="left"/>
              <w:rPr>
                <w:rFonts w:eastAsia="Calibri" w:cs="Arial"/>
                <w:szCs w:val="20"/>
              </w:rPr>
            </w:pPr>
            <w:r>
              <w:rPr>
                <w:rFonts w:eastAsia="Calibri" w:cs="Arial"/>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BE14C" w14:textId="77777777" w:rsidR="00782B05" w:rsidRDefault="00782B05" w:rsidP="004E34C3">
            <w:pPr>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EE637" w14:textId="77777777" w:rsidR="00782B05" w:rsidRDefault="00782B05" w:rsidP="004E34C3">
            <w:pPr>
              <w:jc w:val="left"/>
              <w:rPr>
                <w:rFonts w:eastAsia="Calibri" w:cs="Arial"/>
                <w:szCs w:val="20"/>
              </w:rPr>
            </w:pPr>
            <w:r>
              <w:rPr>
                <w:rFonts w:eastAsia="Calibri" w:cs="Arial"/>
                <w:szCs w:val="20"/>
              </w:rPr>
              <w:t>String</w:t>
            </w:r>
          </w:p>
        </w:tc>
      </w:tr>
      <w:tr w:rsidR="00782B05" w14:paraId="1BC343C6"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769B0" w14:textId="77777777" w:rsidR="00782B05" w:rsidRDefault="00782B05" w:rsidP="004E34C3">
            <w:pPr>
              <w:jc w:val="left"/>
              <w:rPr>
                <w:rFonts w:eastAsia="Calibri" w:cs="Arial"/>
                <w:szCs w:val="20"/>
              </w:rPr>
            </w:pPr>
            <w:r>
              <w:rPr>
                <w:rFonts w:eastAsia="Calibri" w:cs="Arial"/>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0E6119" w14:textId="77777777" w:rsidR="00782B05" w:rsidRDefault="00782B05" w:rsidP="004E34C3">
            <w:pPr>
              <w:jc w:val="left"/>
              <w:rPr>
                <w:rFonts w:eastAsia="Calibri" w:cs="Arial"/>
                <w:szCs w:val="20"/>
              </w:rPr>
            </w:pPr>
            <w:r>
              <w:rPr>
                <w:rFonts w:eastAsia="Calibri" w:cs="Arial"/>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FE5F4" w14:textId="77777777" w:rsidR="00782B05" w:rsidRDefault="00782B05" w:rsidP="004E34C3">
            <w:pPr>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15B4BB" w14:textId="77777777" w:rsidR="00782B05" w:rsidRDefault="00782B05" w:rsidP="004E34C3">
            <w:pPr>
              <w:jc w:val="left"/>
              <w:rPr>
                <w:rFonts w:eastAsia="Calibri" w:cs="Arial"/>
                <w:szCs w:val="20"/>
              </w:rPr>
            </w:pPr>
            <w:r>
              <w:rPr>
                <w:rFonts w:eastAsia="Calibri" w:cs="Arial"/>
                <w:szCs w:val="20"/>
              </w:rPr>
              <w:t>String</w:t>
            </w:r>
          </w:p>
        </w:tc>
      </w:tr>
    </w:tbl>
    <w:p w14:paraId="12223E78" w14:textId="05E1A8A8" w:rsidR="00782B05" w:rsidRDefault="004A066F" w:rsidP="00782B05">
      <w:pPr>
        <w:rPr>
          <w:rFonts w:eastAsia="Calibri" w:cs="Arial"/>
          <w:szCs w:val="20"/>
        </w:rPr>
      </w:pPr>
      <w:r>
        <w:rPr>
          <w:rFonts w:eastAsia="Calibri" w:cs="Arial"/>
          <w:szCs w:val="20"/>
        </w:rPr>
        <w:t>*Mandatory / Optional</w:t>
      </w:r>
    </w:p>
    <w:p w14:paraId="68EA4F0D" w14:textId="77777777" w:rsidR="0057758E" w:rsidRPr="0057758E" w:rsidRDefault="0057758E" w:rsidP="000A0D59">
      <w:pPr>
        <w:pStyle w:val="Heading3"/>
      </w:pPr>
      <w:r w:rsidRPr="0057758E">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782B05" w14:paraId="17551E9B"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C3C5763" w14:textId="77777777" w:rsidR="00782B05" w:rsidRDefault="00782B05" w:rsidP="004E34C3">
            <w:pPr>
              <w:jc w:val="left"/>
              <w:rPr>
                <w:rFonts w:eastAsia="Calibri" w:cs="Arial"/>
                <w:szCs w:val="20"/>
              </w:rPr>
            </w:pPr>
            <w:r>
              <w:rPr>
                <w:rFonts w:eastAsia="Calibri" w:cs="Arial"/>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1F14EEE" w14:textId="77777777" w:rsidR="00782B05" w:rsidRDefault="00782B05" w:rsidP="004E34C3">
            <w:pPr>
              <w:jc w:val="left"/>
              <w:rPr>
                <w:rFonts w:eastAsia="Calibri" w:cs="Arial"/>
                <w:szCs w:val="20"/>
              </w:rPr>
            </w:pPr>
            <w:r>
              <w:rPr>
                <w:rFonts w:eastAsia="Calibri" w:cs="Arial"/>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16DAB64" w14:textId="77777777" w:rsidR="00782B05" w:rsidRDefault="00782B05" w:rsidP="004E34C3">
            <w:pPr>
              <w:jc w:val="left"/>
              <w:rPr>
                <w:rFonts w:eastAsia="Calibri" w:cs="Arial"/>
                <w:szCs w:val="20"/>
              </w:rPr>
            </w:pPr>
            <w:r>
              <w:rPr>
                <w:rFonts w:eastAsia="Calibri" w:cs="Arial"/>
                <w:szCs w:val="20"/>
              </w:rPr>
              <w:t>Type</w:t>
            </w:r>
          </w:p>
        </w:tc>
      </w:tr>
      <w:tr w:rsidR="00782B05" w14:paraId="6FA5FED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3DCC7" w14:textId="77777777" w:rsidR="00782B05" w:rsidRDefault="00782B05" w:rsidP="004E34C3">
            <w:pPr>
              <w:jc w:val="left"/>
              <w:rPr>
                <w:rFonts w:eastAsia="Calibri" w:cs="Arial"/>
                <w:szCs w:val="20"/>
              </w:rPr>
            </w:pPr>
            <w:r>
              <w:rPr>
                <w:rFonts w:eastAsia="Calibri" w:cs="Arial"/>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9882C" w14:textId="77777777" w:rsidR="00782B05" w:rsidRDefault="00782B05" w:rsidP="004E34C3">
            <w:pPr>
              <w:jc w:val="left"/>
              <w:rPr>
                <w:rFonts w:eastAsia="Calibri" w:cs="Arial"/>
                <w:szCs w:val="20"/>
              </w:rPr>
            </w:pPr>
            <w:r>
              <w:rPr>
                <w:rFonts w:eastAsia="Calibri" w:cs="Arial"/>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9DD91" w14:textId="77777777" w:rsidR="00782B05" w:rsidRDefault="00782B05" w:rsidP="004E34C3">
            <w:pPr>
              <w:jc w:val="left"/>
              <w:rPr>
                <w:rFonts w:eastAsia="Calibri" w:cs="Arial"/>
                <w:szCs w:val="20"/>
              </w:rPr>
            </w:pPr>
            <w:r>
              <w:rPr>
                <w:rFonts w:eastAsia="Calibri" w:cs="Arial"/>
                <w:szCs w:val="20"/>
              </w:rPr>
              <w:t>String</w:t>
            </w:r>
          </w:p>
        </w:tc>
      </w:tr>
      <w:tr w:rsidR="00782B05" w14:paraId="493B0CB5"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F0913" w14:textId="77777777" w:rsidR="00782B05" w:rsidRDefault="00782B05" w:rsidP="004E34C3">
            <w:pPr>
              <w:jc w:val="left"/>
              <w:rPr>
                <w:rFonts w:eastAsia="Calibri" w:cs="Arial"/>
                <w:szCs w:val="20"/>
              </w:rPr>
            </w:pPr>
            <w:r>
              <w:rPr>
                <w:rFonts w:eastAsia="Calibri" w:cs="Arial"/>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BFEEE" w14:textId="77777777" w:rsidR="00782B05" w:rsidRDefault="00782B05" w:rsidP="004E34C3">
            <w:pPr>
              <w:jc w:val="left"/>
              <w:rPr>
                <w:rFonts w:eastAsia="Calibri" w:cs="Arial"/>
                <w:szCs w:val="20"/>
              </w:rPr>
            </w:pPr>
            <w:r>
              <w:rPr>
                <w:rFonts w:eastAsia="Calibri" w:cs="Arial"/>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FF948" w14:textId="77777777" w:rsidR="00782B05" w:rsidRDefault="00782B05" w:rsidP="004E34C3">
            <w:pPr>
              <w:jc w:val="left"/>
              <w:rPr>
                <w:rFonts w:eastAsia="Calibri" w:cs="Arial"/>
                <w:szCs w:val="20"/>
              </w:rPr>
            </w:pPr>
            <w:r>
              <w:rPr>
                <w:rFonts w:eastAsia="Calibri" w:cs="Arial"/>
                <w:szCs w:val="20"/>
              </w:rPr>
              <w:t>String</w:t>
            </w:r>
          </w:p>
        </w:tc>
      </w:tr>
      <w:tr w:rsidR="00782B05" w14:paraId="78FB374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35584" w14:textId="77777777" w:rsidR="00782B05" w:rsidRDefault="00782B05" w:rsidP="004E34C3">
            <w:pPr>
              <w:jc w:val="left"/>
              <w:rPr>
                <w:rFonts w:eastAsia="Calibri" w:cs="Arial"/>
                <w:szCs w:val="20"/>
              </w:rPr>
            </w:pPr>
            <w:r>
              <w:rPr>
                <w:rFonts w:eastAsia="Calibri" w:cs="Arial"/>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49A04" w14:textId="77777777" w:rsidR="00782B05" w:rsidRDefault="00782B05" w:rsidP="004E34C3">
            <w:pPr>
              <w:jc w:val="left"/>
              <w:rPr>
                <w:rFonts w:eastAsia="Calibri" w:cs="Arial"/>
                <w:szCs w:val="20"/>
              </w:rPr>
            </w:pPr>
            <w:r>
              <w:rPr>
                <w:rFonts w:eastAsia="Calibri" w:cs="Arial"/>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258F66" w14:textId="77777777" w:rsidR="00782B05" w:rsidRDefault="00782B05" w:rsidP="004E34C3">
            <w:pPr>
              <w:jc w:val="left"/>
              <w:rPr>
                <w:rFonts w:eastAsia="Calibri" w:cs="Arial"/>
                <w:szCs w:val="20"/>
              </w:rPr>
            </w:pPr>
            <w:r>
              <w:rPr>
                <w:rFonts w:eastAsia="Calibri" w:cs="Arial"/>
                <w:szCs w:val="20"/>
              </w:rPr>
              <w:t>Datetime</w:t>
            </w:r>
          </w:p>
        </w:tc>
      </w:tr>
      <w:tr w:rsidR="00782B05" w14:paraId="1E77883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5CA2F" w14:textId="77777777" w:rsidR="00782B05" w:rsidRDefault="00782B05" w:rsidP="004E34C3">
            <w:pPr>
              <w:jc w:val="left"/>
              <w:rPr>
                <w:rFonts w:eastAsia="Calibri" w:cs="Arial"/>
                <w:szCs w:val="20"/>
              </w:rPr>
            </w:pPr>
            <w:r>
              <w:rPr>
                <w:rFonts w:eastAsia="Calibri" w:cs="Arial"/>
                <w:szCs w:val="20"/>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A49EA" w14:textId="77777777" w:rsidR="00782B05" w:rsidRDefault="00782B05" w:rsidP="004E34C3">
            <w:pPr>
              <w:jc w:val="left"/>
              <w:rPr>
                <w:rFonts w:eastAsia="Calibri" w:cs="Arial"/>
                <w:szCs w:val="20"/>
              </w:rPr>
            </w:pPr>
            <w:r>
              <w:rPr>
                <w:rFonts w:eastAsia="Calibri" w:cs="Arial"/>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24B81" w14:textId="77777777" w:rsidR="00782B05" w:rsidRDefault="00782B05" w:rsidP="004E34C3">
            <w:pPr>
              <w:jc w:val="left"/>
              <w:rPr>
                <w:rFonts w:eastAsia="Calibri" w:cs="Arial"/>
                <w:szCs w:val="20"/>
              </w:rPr>
            </w:pPr>
            <w:r>
              <w:rPr>
                <w:rFonts w:eastAsia="Calibri" w:cs="Arial"/>
                <w:szCs w:val="20"/>
              </w:rPr>
              <w:t>Bytes</w:t>
            </w:r>
          </w:p>
        </w:tc>
      </w:tr>
    </w:tbl>
    <w:p w14:paraId="39EE2FBB" w14:textId="77777777" w:rsidR="0057758E" w:rsidRPr="0057758E" w:rsidRDefault="0057758E" w:rsidP="000A0D59">
      <w:pPr>
        <w:pStyle w:val="Heading3"/>
      </w:pPr>
      <w:r w:rsidRPr="0057758E">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82B05" w14:paraId="27E21B47"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42007F" w14:textId="77777777" w:rsidR="00782B05" w:rsidRPr="0041733D" w:rsidRDefault="00782B05" w:rsidP="004E34C3">
            <w:pPr>
              <w:jc w:val="left"/>
              <w:rPr>
                <w:rFonts w:eastAsia="Calibri" w:cs="Arial"/>
                <w:color w:val="000000" w:themeColor="text1"/>
                <w:szCs w:val="20"/>
              </w:rPr>
            </w:pPr>
            <w:r w:rsidRPr="0041733D">
              <w:rPr>
                <w:rFonts w:eastAsia="Calibri" w:cs="Arial"/>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19E7E6" w14:textId="77777777" w:rsidR="00782B05" w:rsidRPr="0041733D" w:rsidRDefault="00782B05" w:rsidP="004E34C3">
            <w:pPr>
              <w:jc w:val="left"/>
              <w:rPr>
                <w:rFonts w:eastAsia="Calibri" w:cs="Arial"/>
                <w:color w:val="000000" w:themeColor="text1"/>
                <w:szCs w:val="20"/>
              </w:rPr>
            </w:pPr>
            <w:r w:rsidRPr="0041733D">
              <w:rPr>
                <w:rFonts w:eastAsia="Calibri" w:cs="Arial"/>
                <w:color w:val="000000" w:themeColor="text1"/>
                <w:szCs w:val="20"/>
              </w:rPr>
              <w:t>Result Description</w:t>
            </w:r>
          </w:p>
        </w:tc>
      </w:tr>
      <w:tr w:rsidR="00782B05" w14:paraId="2E43D7F4"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3D3987" w14:textId="77777777" w:rsidR="00782B05" w:rsidRDefault="00782B05" w:rsidP="004E34C3">
            <w:pPr>
              <w:jc w:val="left"/>
              <w:rPr>
                <w:rFonts w:eastAsia="Calibri" w:cs="Arial"/>
                <w:szCs w:val="20"/>
              </w:rPr>
            </w:pPr>
            <w:r>
              <w:rPr>
                <w:rFonts w:eastAsia="Calibri" w:cs="Arial"/>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4B580" w14:textId="018C6B9E" w:rsidR="00782B05" w:rsidRDefault="00782B05" w:rsidP="004E34C3">
            <w:pPr>
              <w:jc w:val="left"/>
              <w:rPr>
                <w:rFonts w:eastAsia="Calibri" w:cs="Arial"/>
                <w:szCs w:val="20"/>
              </w:rPr>
            </w:pPr>
            <w:r>
              <w:rPr>
                <w:rFonts w:eastAsia="Calibri" w:cs="Arial"/>
                <w:szCs w:val="20"/>
              </w:rPr>
              <w:t>successful</w:t>
            </w:r>
            <w:r w:rsidR="00AA6702">
              <w:rPr>
                <w:rFonts w:eastAsia="Calibri" w:cs="Arial"/>
                <w:szCs w:val="20"/>
              </w:rPr>
              <w:t xml:space="preserve"> </w:t>
            </w:r>
            <w:r>
              <w:rPr>
                <w:rFonts w:eastAsia="Calibri" w:cs="Arial"/>
                <w:szCs w:val="20"/>
              </w:rPr>
              <w:t>operation</w:t>
            </w:r>
          </w:p>
        </w:tc>
      </w:tr>
    </w:tbl>
    <w:p w14:paraId="106FFF75" w14:textId="6EF28605" w:rsidR="0041733D" w:rsidRDefault="0041733D" w:rsidP="000A0D59">
      <w:pPr>
        <w:pStyle w:val="Heading3"/>
        <w:sectPr w:rsidR="0041733D" w:rsidSect="00C275EF">
          <w:type w:val="continuous"/>
          <w:pgSz w:w="12240" w:h="20160" w:code="5"/>
          <w:pgMar w:top="1440" w:right="1440" w:bottom="1440" w:left="1440" w:header="720" w:footer="720" w:gutter="0"/>
          <w:cols w:space="720"/>
          <w:docGrid w:linePitch="360"/>
        </w:sectPr>
      </w:pPr>
      <w:r w:rsidRPr="0041733D">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782B05" w14:paraId="7309BFD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CA239D7" w14:textId="77777777" w:rsidR="00782B05" w:rsidRDefault="00782B05" w:rsidP="004E34C3">
            <w:pPr>
              <w:jc w:val="left"/>
              <w:rPr>
                <w:rFonts w:eastAsia="Calibri" w:cs="Arial"/>
                <w:szCs w:val="20"/>
              </w:rPr>
            </w:pPr>
            <w:r>
              <w:rPr>
                <w:rFonts w:eastAsia="Calibri" w:cs="Arial"/>
                <w:szCs w:val="20"/>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691BCAE" w14:textId="77777777" w:rsidR="00782B05" w:rsidRDefault="00782B05" w:rsidP="004E34C3">
            <w:pPr>
              <w:jc w:val="left"/>
              <w:rPr>
                <w:rFonts w:eastAsia="Calibri" w:cs="Arial"/>
                <w:szCs w:val="20"/>
              </w:rPr>
            </w:pPr>
            <w:r>
              <w:rPr>
                <w:rFonts w:eastAsia="Calibri" w:cs="Arial"/>
                <w:szCs w:val="20"/>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000354F" w14:textId="77777777" w:rsidR="00782B05" w:rsidRDefault="00782B05" w:rsidP="004E34C3">
            <w:pPr>
              <w:jc w:val="left"/>
              <w:rPr>
                <w:rFonts w:eastAsia="Calibri" w:cs="Arial"/>
                <w:szCs w:val="20"/>
              </w:rPr>
            </w:pPr>
            <w:r>
              <w:rPr>
                <w:rFonts w:eastAsia="Calibri" w:cs="Arial"/>
                <w:szCs w:val="20"/>
              </w:rPr>
              <w:t>Error Description</w:t>
            </w:r>
          </w:p>
        </w:tc>
      </w:tr>
      <w:tr w:rsidR="00782B05" w14:paraId="3599AA9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2428C" w14:textId="77777777" w:rsidR="00782B05" w:rsidRDefault="00782B05" w:rsidP="004E34C3">
            <w:pPr>
              <w:jc w:val="left"/>
              <w:rPr>
                <w:rFonts w:eastAsia="Calibri" w:cs="Arial"/>
                <w:szCs w:val="20"/>
              </w:rPr>
            </w:pPr>
            <w:r>
              <w:rPr>
                <w:rFonts w:eastAsia="Calibri" w:cs="Arial"/>
                <w:szCs w:val="20"/>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FD6CA" w14:textId="77777777" w:rsidR="00782B05" w:rsidRDefault="00782B05" w:rsidP="004E34C3">
            <w:pPr>
              <w:jc w:val="left"/>
              <w:rPr>
                <w:rFonts w:eastAsia="Calibri" w:cs="Arial"/>
                <w:szCs w:val="20"/>
              </w:rPr>
            </w:pPr>
            <w:r>
              <w:rPr>
                <w:rFonts w:eastAsia="Calibri" w:cs="Arial"/>
                <w:szCs w:val="20"/>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2FECBB" w14:textId="77777777" w:rsidR="00782B05" w:rsidRDefault="00782B05" w:rsidP="004E34C3">
            <w:pPr>
              <w:jc w:val="left"/>
              <w:rPr>
                <w:rFonts w:eastAsia="Calibri" w:cs="Arial"/>
                <w:szCs w:val="20"/>
              </w:rPr>
            </w:pPr>
            <w:r>
              <w:rPr>
                <w:rFonts w:eastAsia="Calibri" w:cs="Arial"/>
                <w:szCs w:val="20"/>
              </w:rPr>
              <w:t>Internal Server Error</w:t>
            </w:r>
          </w:p>
        </w:tc>
      </w:tr>
      <w:tr w:rsidR="00782B05" w14:paraId="70A252C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2F2FE" w14:textId="77777777" w:rsidR="00782B05" w:rsidRDefault="00782B05" w:rsidP="004E34C3">
            <w:pPr>
              <w:jc w:val="left"/>
              <w:rPr>
                <w:rFonts w:eastAsia="Calibri" w:cs="Arial"/>
                <w:szCs w:val="20"/>
              </w:rPr>
            </w:pPr>
            <w:r>
              <w:rPr>
                <w:rFonts w:eastAsia="Calibri" w:cs="Arial"/>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0EFB0" w14:textId="77777777" w:rsidR="00782B05" w:rsidRDefault="00782B05" w:rsidP="004E34C3">
            <w:pPr>
              <w:jc w:val="left"/>
              <w:rPr>
                <w:rFonts w:eastAsia="Calibri" w:cs="Arial"/>
                <w:szCs w:val="20"/>
              </w:rPr>
            </w:pPr>
            <w:r>
              <w:rPr>
                <w:rFonts w:eastAsia="Calibri" w:cs="Arial"/>
                <w:szCs w:val="20"/>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FB868" w14:textId="58C74A06" w:rsidR="00782B05" w:rsidRDefault="00782B05" w:rsidP="004E34C3">
            <w:pPr>
              <w:spacing w:line="256" w:lineRule="auto"/>
              <w:jc w:val="left"/>
              <w:rPr>
                <w:rFonts w:eastAsia="Calibri" w:cs="Arial"/>
                <w:szCs w:val="20"/>
              </w:rPr>
            </w:pPr>
            <w:r>
              <w:rPr>
                <w:rFonts w:eastAsia="Calibri" w:cs="Arial"/>
                <w:szCs w:val="20"/>
              </w:rPr>
              <w:t>Unauthorized User</w:t>
            </w:r>
            <w:r w:rsidR="0041733D">
              <w:rPr>
                <w:rFonts w:eastAsia="Calibri" w:cs="Arial"/>
                <w:szCs w:val="20"/>
              </w:rPr>
              <w:t xml:space="preserve"> or </w:t>
            </w:r>
            <w:r w:rsidR="00C658A5">
              <w:rPr>
                <w:rFonts w:eastAsia="Calibri" w:cs="Arial"/>
                <w:szCs w:val="20"/>
              </w:rPr>
              <w:t>Header Token could be missing</w:t>
            </w:r>
          </w:p>
        </w:tc>
      </w:tr>
      <w:tr w:rsidR="00782B05" w14:paraId="54E5846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EBD2B" w14:textId="77777777" w:rsidR="00782B05" w:rsidRDefault="00782B05" w:rsidP="004E34C3">
            <w:pPr>
              <w:jc w:val="left"/>
              <w:rPr>
                <w:rFonts w:eastAsia="Calibri" w:cs="Arial"/>
                <w:szCs w:val="20"/>
              </w:rPr>
            </w:pPr>
            <w:r>
              <w:rPr>
                <w:rFonts w:eastAsia="Calibri" w:cs="Arial"/>
                <w:szCs w:val="20"/>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BBCD7F" w14:textId="77777777" w:rsidR="00782B05" w:rsidRDefault="00782B05" w:rsidP="004E34C3">
            <w:pPr>
              <w:jc w:val="left"/>
              <w:rPr>
                <w:rFonts w:eastAsia="Calibri" w:cs="Arial"/>
                <w:szCs w:val="20"/>
              </w:rPr>
            </w:pPr>
            <w:r>
              <w:rPr>
                <w:rFonts w:eastAsia="Calibri" w:cs="Arial"/>
                <w:szCs w:val="20"/>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C767CA" w14:textId="77777777" w:rsidR="00782B05" w:rsidRDefault="00782B05" w:rsidP="004E34C3">
            <w:pPr>
              <w:spacing w:line="256" w:lineRule="auto"/>
              <w:jc w:val="left"/>
              <w:rPr>
                <w:rFonts w:eastAsia="Calibri" w:cs="Arial"/>
                <w:szCs w:val="20"/>
              </w:rPr>
            </w:pPr>
            <w:r>
              <w:rPr>
                <w:rFonts w:eastAsia="Calibri" w:cs="Arial"/>
                <w:szCs w:val="20"/>
              </w:rPr>
              <w:t>Bad request</w:t>
            </w:r>
          </w:p>
        </w:tc>
      </w:tr>
    </w:tbl>
    <w:p w14:paraId="6A6F6219" w14:textId="77777777" w:rsidR="0041733D" w:rsidRDefault="0041733D" w:rsidP="00BF2D2C">
      <w:pPr>
        <w:pStyle w:val="Heading2"/>
        <w:sectPr w:rsidR="0041733D" w:rsidSect="00C275EF">
          <w:type w:val="continuous"/>
          <w:pgSz w:w="12240" w:h="20160" w:code="5"/>
          <w:pgMar w:top="1440" w:right="1440" w:bottom="1440" w:left="1440" w:header="720" w:footer="720" w:gutter="0"/>
          <w:cols w:space="720"/>
          <w:docGrid w:linePitch="360"/>
        </w:sectPr>
      </w:pPr>
    </w:p>
    <w:p w14:paraId="7186E94C" w14:textId="1270AA01" w:rsidR="00782B05" w:rsidRDefault="00782B05" w:rsidP="00BF2D2C">
      <w:pPr>
        <w:pStyle w:val="Heading2"/>
      </w:pPr>
      <w:bookmarkStart w:id="68" w:name="_Toc220593310"/>
      <w:r>
        <w:lastRenderedPageBreak/>
        <w:t xml:space="preserve">GET - BOM Data Quality Batch Process Summary for </w:t>
      </w:r>
      <w:r w:rsidR="006F5597">
        <w:t xml:space="preserve">Particular </w:t>
      </w:r>
      <w:r>
        <w:t>BOM ID</w:t>
      </w:r>
      <w:bookmarkEnd w:id="68"/>
    </w:p>
    <w:p w14:paraId="5FB0F10F" w14:textId="77777777" w:rsidR="00782B05" w:rsidRDefault="00782B05" w:rsidP="00782B05">
      <w:pPr>
        <w:rPr>
          <w:rFonts w:eastAsia="Calibri" w:cs="Arial"/>
        </w:rPr>
      </w:pPr>
      <w:r>
        <w:rPr>
          <w:rFonts w:eastAsia="Calibri" w:cs="Arial"/>
        </w:rPr>
        <w:t>This API retrieves summary details of the Data Quality Batch Process for a specific BOM ID. It helps users review validation results, quality metrics, and status related to an individual BOM entry.</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782B05" w14:paraId="4DD620F2"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15AA896" w14:textId="77777777" w:rsidR="00782B05" w:rsidRDefault="00782B05" w:rsidP="004E34C3">
            <w:pPr>
              <w:jc w:val="left"/>
              <w:rPr>
                <w:rFonts w:eastAsia="Calibri" w:cs="Arial"/>
              </w:rPr>
            </w:pPr>
            <w:r>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26B2B" w14:textId="5635E40C" w:rsidR="00782B05" w:rsidRPr="00017A9B" w:rsidRDefault="00782B05" w:rsidP="004E34C3">
            <w:pPr>
              <w:ind w:left="144"/>
              <w:jc w:val="left"/>
              <w:rPr>
                <w:rFonts w:ascii="Consolas" w:eastAsia="Calibri" w:hAnsi="Consolas" w:cs="Arial"/>
              </w:rPr>
            </w:pPr>
            <w:r w:rsidRPr="00017A9B">
              <w:rPr>
                <w:rFonts w:ascii="Consolas" w:eastAsia="Calibri" w:hAnsi="Consolas" w:cs="Arial"/>
              </w:rPr>
              <w:t>HTTPS</w:t>
            </w:r>
          </w:p>
        </w:tc>
      </w:tr>
      <w:tr w:rsidR="00782B05" w14:paraId="10EE7628"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ABAB2F7" w14:textId="37522136" w:rsidR="00782B05" w:rsidRDefault="00C658A5" w:rsidP="004E34C3">
            <w:pPr>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707968" w14:textId="49B2E9B9" w:rsidR="00782B05" w:rsidRPr="00017A9B" w:rsidRDefault="00017A9B" w:rsidP="004E34C3">
            <w:pPr>
              <w:ind w:left="144"/>
              <w:jc w:val="left"/>
              <w:rPr>
                <w:rFonts w:ascii="Consolas" w:eastAsia="Calibri" w:hAnsi="Consolas" w:cs="Arial"/>
              </w:rPr>
            </w:pPr>
            <w:r w:rsidRPr="00B86A4B">
              <w:rPr>
                <w:rFonts w:ascii="Consolas" w:eastAsia="Calibri" w:hAnsi="Consolas" w:cs="Arial"/>
              </w:rPr>
              <w:t>https://ixts-dev-apim.azure-api.net/bom-management-api/v1/bom/data/quality/batch-process/</w:t>
            </w:r>
            <w:r w:rsidR="00B86A4B" w:rsidRPr="00B86A4B">
              <w:rPr>
                <w:rFonts w:ascii="Consolas" w:eastAsia="Calibri" w:hAnsi="Consolas" w:cs="Arial"/>
              </w:rPr>
              <w:t>{</w:t>
            </w:r>
            <w:r w:rsidRPr="00B86A4B">
              <w:rPr>
                <w:rFonts w:ascii="Consolas" w:eastAsia="Calibri" w:hAnsi="Consolas" w:cs="Arial"/>
              </w:rPr>
              <w:t>bom-id</w:t>
            </w:r>
            <w:r w:rsidR="00B86A4B" w:rsidRPr="00B86A4B">
              <w:rPr>
                <w:rFonts w:ascii="Consolas" w:eastAsia="Calibri" w:hAnsi="Consolas" w:cs="Arial"/>
              </w:rPr>
              <w:t>}</w:t>
            </w:r>
            <w:r w:rsidRPr="00B86A4B">
              <w:rPr>
                <w:rFonts w:ascii="Consolas" w:eastAsia="Calibri" w:hAnsi="Consolas" w:cs="Arial"/>
              </w:rPr>
              <w:t>/summary/</w:t>
            </w:r>
            <w:r w:rsidR="00B86A4B" w:rsidRPr="00B86A4B">
              <w:rPr>
                <w:rFonts w:ascii="Consolas" w:eastAsia="Calibri" w:hAnsi="Consolas" w:cs="Arial"/>
              </w:rPr>
              <w:t>{</w:t>
            </w:r>
            <w:r w:rsidRPr="00B86A4B">
              <w:rPr>
                <w:rFonts w:ascii="Consolas" w:eastAsia="Calibri" w:hAnsi="Consolas" w:cs="Arial"/>
              </w:rPr>
              <w:t>date</w:t>
            </w:r>
            <w:r w:rsidR="00B86A4B" w:rsidRPr="00B86A4B">
              <w:rPr>
                <w:rFonts w:ascii="Consolas" w:eastAsia="Calibri" w:hAnsi="Consolas" w:cs="Arial"/>
              </w:rPr>
              <w:t>}</w:t>
            </w:r>
            <w:r w:rsidRPr="00B86A4B">
              <w:rPr>
                <w:rFonts w:ascii="Consolas" w:eastAsia="Calibri" w:hAnsi="Consolas" w:cs="Arial"/>
              </w:rPr>
              <w:t>/</w:t>
            </w:r>
            <w:r w:rsidR="00B86A4B" w:rsidRPr="00B86A4B">
              <w:rPr>
                <w:rFonts w:ascii="Consolas" w:eastAsia="Calibri" w:hAnsi="Consolas" w:cs="Arial"/>
              </w:rPr>
              <w:t>{</w:t>
            </w:r>
            <w:r w:rsidRPr="00B86A4B">
              <w:rPr>
                <w:rFonts w:ascii="Consolas" w:eastAsia="Calibri" w:hAnsi="Consolas" w:cs="Arial"/>
              </w:rPr>
              <w:t>job-id</w:t>
            </w:r>
            <w:r w:rsidR="00B86A4B" w:rsidRPr="00B86A4B">
              <w:rPr>
                <w:rFonts w:ascii="Consolas" w:eastAsia="Calibri" w:hAnsi="Consolas" w:cs="Arial"/>
              </w:rPr>
              <w:t>}</w:t>
            </w:r>
            <w:r>
              <w:rPr>
                <w:rFonts w:ascii="Consolas" w:eastAsia="Calibri" w:hAnsi="Consolas" w:cs="Arial"/>
              </w:rPr>
              <w:t xml:space="preserve"> </w:t>
            </w:r>
          </w:p>
        </w:tc>
      </w:tr>
      <w:tr w:rsidR="00782B05" w14:paraId="503FBA27"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7379B2C" w14:textId="77777777" w:rsidR="00782B05" w:rsidRDefault="00782B05" w:rsidP="004E34C3">
            <w:pPr>
              <w:jc w:val="left"/>
              <w:rPr>
                <w:rFonts w:eastAsia="Calibri" w:cs="Arial"/>
              </w:rPr>
            </w:pPr>
            <w:r>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48BB22" w14:textId="77777777" w:rsidR="00782B05" w:rsidRPr="00017A9B" w:rsidRDefault="00782B05" w:rsidP="004E34C3">
            <w:pPr>
              <w:ind w:left="144"/>
              <w:jc w:val="left"/>
              <w:rPr>
                <w:rFonts w:ascii="Consolas" w:eastAsia="Calibri" w:hAnsi="Consolas" w:cs="Arial"/>
              </w:rPr>
            </w:pPr>
            <w:r w:rsidRPr="00017A9B">
              <w:rPr>
                <w:rFonts w:ascii="Consolas" w:eastAsia="Calibri" w:hAnsi="Consolas" w:cs="Arial"/>
              </w:rPr>
              <w:t>GET</w:t>
            </w:r>
          </w:p>
        </w:tc>
      </w:tr>
      <w:tr w:rsidR="00782B05" w14:paraId="006EAFEC"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7D549DA" w14:textId="77777777" w:rsidR="00782B05" w:rsidRDefault="00782B05" w:rsidP="004E34C3">
            <w:pPr>
              <w:jc w:val="left"/>
              <w:rPr>
                <w:rFonts w:eastAsia="Calibri" w:cs="Arial"/>
              </w:rPr>
            </w:pPr>
            <w:r>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7F0851" w14:textId="77777777" w:rsidR="00782B05" w:rsidRPr="00017A9B" w:rsidRDefault="00782B05" w:rsidP="004E34C3">
            <w:pPr>
              <w:ind w:left="144"/>
              <w:jc w:val="left"/>
              <w:rPr>
                <w:rFonts w:ascii="Consolas" w:eastAsia="Calibri" w:hAnsi="Consolas" w:cs="Arial"/>
              </w:rPr>
            </w:pPr>
            <w:r w:rsidRPr="00017A9B">
              <w:rPr>
                <w:rFonts w:ascii="Consolas" w:eastAsia="Calibri" w:hAnsi="Consolas" w:cs="Arial"/>
              </w:rPr>
              <w:t>application/json</w:t>
            </w:r>
          </w:p>
        </w:tc>
      </w:tr>
    </w:tbl>
    <w:p w14:paraId="46CFBB34" w14:textId="77777777" w:rsidR="00B93DFB" w:rsidRPr="00B93DFB" w:rsidRDefault="00B93DFB" w:rsidP="00B93DFB">
      <w:pPr>
        <w:spacing w:line="256" w:lineRule="auto"/>
        <w:outlineLvl w:val="2"/>
        <w:rPr>
          <w:rFonts w:eastAsia="Aptos" w:cs="Times New Roman"/>
          <w:b/>
          <w:bCs/>
          <w:sz w:val="22"/>
          <w:szCs w:val="24"/>
        </w:rPr>
      </w:pPr>
      <w:r w:rsidRPr="00B93DFB">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82B05" w14:paraId="5A6EB7A8"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1930C19" w14:textId="77777777" w:rsidR="00782B05" w:rsidRDefault="00782B05" w:rsidP="004E34C3">
            <w:pPr>
              <w:jc w:val="left"/>
              <w:rPr>
                <w:rFonts w:eastAsia="Calibri" w:cs="Arial"/>
              </w:rPr>
            </w:pPr>
            <w:r>
              <w:rPr>
                <w:rFonts w:eastAsia="Calibri" w:cs="Arial"/>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143F632" w14:textId="77777777" w:rsidR="00782B05" w:rsidRDefault="00782B05" w:rsidP="004E34C3">
            <w:pPr>
              <w:jc w:val="left"/>
              <w:rPr>
                <w:rFonts w:eastAsia="Calibri" w:cs="Arial"/>
              </w:rPr>
            </w:pPr>
            <w:r>
              <w:rPr>
                <w:rFonts w:eastAsia="Calibri" w:cs="Arial"/>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748B135" w14:textId="77777777" w:rsidR="00782B05" w:rsidRDefault="00782B05" w:rsidP="004E34C3">
            <w:pPr>
              <w:jc w:val="left"/>
              <w:rPr>
                <w:rFonts w:eastAsia="Calibri" w:cs="Arial"/>
              </w:rPr>
            </w:pPr>
            <w:r>
              <w:rPr>
                <w:rFonts w:eastAsia="Calibri" w:cs="Arial"/>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C31E4F" w14:textId="77777777" w:rsidR="00782B05" w:rsidRDefault="00782B05" w:rsidP="004E34C3">
            <w:pPr>
              <w:jc w:val="left"/>
              <w:rPr>
                <w:rFonts w:eastAsia="Calibri" w:cs="Arial"/>
              </w:rPr>
            </w:pPr>
            <w:r>
              <w:rPr>
                <w:rFonts w:eastAsia="Calibri" w:cs="Arial"/>
              </w:rPr>
              <w:t>Type</w:t>
            </w:r>
          </w:p>
        </w:tc>
      </w:tr>
      <w:tr w:rsidR="00782B05" w14:paraId="28A62F69"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884A4" w14:textId="77777777" w:rsidR="00782B05" w:rsidRDefault="00782B05" w:rsidP="004E34C3">
            <w:pPr>
              <w:jc w:val="left"/>
              <w:rPr>
                <w:rFonts w:eastAsia="Calibri" w:cs="Arial"/>
              </w:rPr>
            </w:pPr>
            <w:r>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574E6" w14:textId="77777777" w:rsidR="00782B05" w:rsidRDefault="00782B05" w:rsidP="004E34C3">
            <w:pPr>
              <w:jc w:val="left"/>
              <w:rPr>
                <w:rFonts w:eastAsia="Calibri" w:cs="Arial"/>
              </w:rPr>
            </w:pPr>
            <w:r>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275EB"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29475" w14:textId="77777777" w:rsidR="00782B05" w:rsidRDefault="00782B05" w:rsidP="004E34C3">
            <w:pPr>
              <w:jc w:val="left"/>
              <w:rPr>
                <w:rFonts w:eastAsia="Calibri" w:cs="Arial"/>
              </w:rPr>
            </w:pPr>
            <w:r>
              <w:rPr>
                <w:rFonts w:eastAsia="Calibri" w:cs="Arial"/>
              </w:rPr>
              <w:t>String</w:t>
            </w:r>
          </w:p>
        </w:tc>
      </w:tr>
      <w:tr w:rsidR="00782B05" w14:paraId="237BB42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59FFF" w14:textId="77777777" w:rsidR="00782B05" w:rsidRDefault="00782B05" w:rsidP="004E34C3">
            <w:pPr>
              <w:jc w:val="left"/>
              <w:rPr>
                <w:rFonts w:eastAsia="Calibri" w:cs="Arial"/>
              </w:rPr>
            </w:pPr>
            <w:r>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7ACBD" w14:textId="77777777" w:rsidR="00782B05" w:rsidRDefault="00782B05" w:rsidP="004E34C3">
            <w:pPr>
              <w:jc w:val="left"/>
              <w:rPr>
                <w:rFonts w:eastAsia="Calibri" w:cs="Arial"/>
              </w:rPr>
            </w:pPr>
            <w:r>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FAA3DB"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D032" w14:textId="77777777" w:rsidR="00782B05" w:rsidRDefault="00782B05" w:rsidP="004E34C3">
            <w:pPr>
              <w:jc w:val="left"/>
              <w:rPr>
                <w:rFonts w:eastAsia="Calibri" w:cs="Arial"/>
              </w:rPr>
            </w:pPr>
            <w:r>
              <w:rPr>
                <w:rFonts w:eastAsia="Calibri" w:cs="Arial"/>
              </w:rPr>
              <w:t>String</w:t>
            </w:r>
          </w:p>
        </w:tc>
      </w:tr>
      <w:tr w:rsidR="00782B05" w14:paraId="6737CCEC"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BB1988" w14:textId="77777777" w:rsidR="00782B05" w:rsidRDefault="00782B05" w:rsidP="004E34C3">
            <w:pPr>
              <w:jc w:val="left"/>
              <w:rPr>
                <w:rFonts w:eastAsia="Calibri" w:cs="Arial"/>
              </w:rPr>
            </w:pPr>
            <w:r>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F4D53" w14:textId="77777777" w:rsidR="00782B05" w:rsidRDefault="00782B05" w:rsidP="004E34C3">
            <w:pPr>
              <w:jc w:val="left"/>
              <w:rPr>
                <w:rFonts w:eastAsia="Calibri" w:cs="Arial"/>
              </w:rPr>
            </w:pPr>
            <w:r>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D6379A"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1FEF9A" w14:textId="77777777" w:rsidR="00782B05" w:rsidRDefault="00782B05" w:rsidP="004E34C3">
            <w:pPr>
              <w:jc w:val="left"/>
              <w:rPr>
                <w:rFonts w:eastAsia="Calibri" w:cs="Arial"/>
              </w:rPr>
            </w:pPr>
            <w:r>
              <w:rPr>
                <w:rFonts w:eastAsia="Calibri" w:cs="Arial"/>
              </w:rPr>
              <w:t>String</w:t>
            </w:r>
          </w:p>
        </w:tc>
      </w:tr>
    </w:tbl>
    <w:p w14:paraId="62BD5BBD" w14:textId="28E9D749" w:rsidR="00782B05" w:rsidRDefault="004A066F" w:rsidP="00782B05">
      <w:pPr>
        <w:rPr>
          <w:rFonts w:eastAsia="Calibri" w:cs="Arial"/>
        </w:rPr>
      </w:pPr>
      <w:r>
        <w:rPr>
          <w:rFonts w:eastAsia="Calibri" w:cs="Arial"/>
        </w:rPr>
        <w:t>*Mandatory / Optional</w:t>
      </w:r>
    </w:p>
    <w:p w14:paraId="1E89DC5E" w14:textId="77777777" w:rsidR="00B93DFB" w:rsidRPr="00B93DFB" w:rsidRDefault="00B93DFB" w:rsidP="00B93DFB">
      <w:pPr>
        <w:spacing w:line="256" w:lineRule="auto"/>
        <w:outlineLvl w:val="2"/>
        <w:rPr>
          <w:rFonts w:eastAsia="Aptos" w:cs="Times New Roman"/>
          <w:b/>
          <w:bCs/>
          <w:sz w:val="22"/>
          <w:szCs w:val="24"/>
        </w:rPr>
      </w:pPr>
      <w:r w:rsidRPr="00B93DFB">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782B05" w14:paraId="043EBCDD"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141ECA5" w14:textId="77777777" w:rsidR="00782B05" w:rsidRDefault="00782B05" w:rsidP="004E34C3">
            <w:pPr>
              <w:jc w:val="left"/>
              <w:rPr>
                <w:rFonts w:eastAsia="Calibri" w:cs="Arial"/>
              </w:rPr>
            </w:pPr>
            <w:r>
              <w:rPr>
                <w:rFonts w:eastAsia="Calibri" w:cs="Arial"/>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9207372" w14:textId="77777777" w:rsidR="00782B05" w:rsidRDefault="00782B05" w:rsidP="004E34C3">
            <w:pPr>
              <w:jc w:val="left"/>
              <w:rPr>
                <w:rFonts w:eastAsia="Calibri" w:cs="Arial"/>
              </w:rPr>
            </w:pPr>
            <w:r>
              <w:rPr>
                <w:rFonts w:eastAsia="Calibri" w:cs="Arial"/>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CF9BFC5" w14:textId="77777777" w:rsidR="00782B05" w:rsidRDefault="00782B05" w:rsidP="004E34C3">
            <w:pPr>
              <w:jc w:val="left"/>
              <w:rPr>
                <w:rFonts w:eastAsia="Calibri" w:cs="Arial"/>
              </w:rPr>
            </w:pPr>
            <w:r>
              <w:rPr>
                <w:rFonts w:eastAsia="Calibri" w:cs="Arial"/>
              </w:rPr>
              <w:t>Type</w:t>
            </w:r>
          </w:p>
        </w:tc>
      </w:tr>
      <w:tr w:rsidR="00782B05" w14:paraId="2E4D7C2C"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E02B05" w14:textId="77777777" w:rsidR="00782B05" w:rsidRDefault="00782B05" w:rsidP="004E34C3">
            <w:pPr>
              <w:jc w:val="left"/>
              <w:rPr>
                <w:rFonts w:eastAsia="Calibri" w:cs="Arial"/>
              </w:rPr>
            </w:pPr>
            <w:r>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DF5C9F" w14:textId="77777777" w:rsidR="00782B05" w:rsidRDefault="00782B05" w:rsidP="004E34C3">
            <w:pPr>
              <w:jc w:val="left"/>
              <w:rPr>
                <w:rFonts w:eastAsia="Calibri" w:cs="Arial"/>
              </w:rPr>
            </w:pPr>
            <w:r>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118B4" w14:textId="77777777" w:rsidR="00782B05" w:rsidRDefault="00782B05" w:rsidP="004E34C3">
            <w:pPr>
              <w:jc w:val="left"/>
              <w:rPr>
                <w:rFonts w:eastAsia="Calibri" w:cs="Arial"/>
              </w:rPr>
            </w:pPr>
            <w:r>
              <w:rPr>
                <w:rFonts w:eastAsia="Calibri" w:cs="Arial"/>
              </w:rPr>
              <w:t>String</w:t>
            </w:r>
          </w:p>
        </w:tc>
      </w:tr>
      <w:tr w:rsidR="00782B05" w14:paraId="793E9DB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16219" w14:textId="77777777" w:rsidR="00782B05" w:rsidRDefault="00782B05" w:rsidP="004E34C3">
            <w:pPr>
              <w:jc w:val="left"/>
              <w:rPr>
                <w:rFonts w:eastAsia="Calibri" w:cs="Arial"/>
              </w:rPr>
            </w:pPr>
            <w:r>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D492C" w14:textId="77777777" w:rsidR="00782B05" w:rsidRDefault="00782B05"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2D12FF" w14:textId="77777777" w:rsidR="00782B05" w:rsidRDefault="00782B05" w:rsidP="004E34C3">
            <w:pPr>
              <w:jc w:val="left"/>
              <w:rPr>
                <w:rFonts w:eastAsia="Calibri" w:cs="Arial"/>
              </w:rPr>
            </w:pPr>
            <w:r>
              <w:rPr>
                <w:rFonts w:eastAsia="Calibri" w:cs="Arial"/>
              </w:rPr>
              <w:t>String</w:t>
            </w:r>
          </w:p>
        </w:tc>
      </w:tr>
      <w:tr w:rsidR="00782B05" w14:paraId="5424F8E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34A66E" w14:textId="77777777" w:rsidR="00782B05" w:rsidRDefault="00782B05" w:rsidP="004E34C3">
            <w:pPr>
              <w:jc w:val="left"/>
              <w:rPr>
                <w:rFonts w:eastAsia="Calibri" w:cs="Arial"/>
              </w:rPr>
            </w:pPr>
            <w:r>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E1B209" w14:textId="77777777" w:rsidR="00782B05" w:rsidRDefault="00782B05" w:rsidP="004E34C3">
            <w:pPr>
              <w:jc w:val="left"/>
              <w:rPr>
                <w:rFonts w:eastAsia="Calibri" w:cs="Arial"/>
              </w:rPr>
            </w:pPr>
            <w:r>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77E8A6" w14:textId="77777777" w:rsidR="00782B05" w:rsidRDefault="00782B05" w:rsidP="004E34C3">
            <w:pPr>
              <w:jc w:val="left"/>
              <w:rPr>
                <w:rFonts w:eastAsia="Calibri" w:cs="Arial"/>
              </w:rPr>
            </w:pPr>
            <w:r>
              <w:rPr>
                <w:rFonts w:eastAsia="Calibri" w:cs="Arial"/>
              </w:rPr>
              <w:t>Datetime</w:t>
            </w:r>
          </w:p>
        </w:tc>
      </w:tr>
      <w:tr w:rsidR="00782B05" w14:paraId="5640778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E8706" w14:textId="77777777" w:rsidR="00782B05" w:rsidRDefault="00782B05" w:rsidP="004E34C3">
            <w:pPr>
              <w:jc w:val="left"/>
              <w:rPr>
                <w:rFonts w:eastAsia="Calibri" w:cs="Arial"/>
              </w:rPr>
            </w:pPr>
            <w:r>
              <w:rPr>
                <w:rFonts w:eastAsia="Calibri" w:cs="Arial"/>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3EAC60" w14:textId="77777777" w:rsidR="00782B05" w:rsidRDefault="00782B05"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7A562" w14:textId="77777777" w:rsidR="00782B05" w:rsidRDefault="00782B05" w:rsidP="004E34C3">
            <w:pPr>
              <w:jc w:val="left"/>
              <w:rPr>
                <w:rFonts w:eastAsia="Calibri" w:cs="Arial"/>
              </w:rPr>
            </w:pPr>
            <w:r>
              <w:rPr>
                <w:rFonts w:eastAsia="Calibri" w:cs="Arial"/>
              </w:rPr>
              <w:t>Bytes</w:t>
            </w:r>
          </w:p>
        </w:tc>
      </w:tr>
    </w:tbl>
    <w:p w14:paraId="0E956B32" w14:textId="77777777" w:rsidR="00B93DFB" w:rsidRPr="00B93DFB" w:rsidRDefault="00B93DFB" w:rsidP="00B93DFB">
      <w:pPr>
        <w:spacing w:line="254" w:lineRule="auto"/>
        <w:outlineLvl w:val="2"/>
        <w:rPr>
          <w:rFonts w:eastAsia="Aptos" w:cs="Times New Roman"/>
          <w:b/>
          <w:bCs/>
          <w:sz w:val="22"/>
          <w:szCs w:val="24"/>
        </w:rPr>
      </w:pPr>
      <w:r w:rsidRPr="00B93DFB">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82B05" w14:paraId="185B0391"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6EFADC" w14:textId="77777777" w:rsidR="00782B05" w:rsidRPr="00B93DFB" w:rsidRDefault="00782B05" w:rsidP="004E34C3">
            <w:pPr>
              <w:jc w:val="left"/>
              <w:rPr>
                <w:rFonts w:eastAsia="Calibri" w:cs="Arial"/>
                <w:color w:val="000000" w:themeColor="text1"/>
              </w:rPr>
            </w:pPr>
            <w:r w:rsidRPr="00B93DFB">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9AAFE7" w14:textId="77777777" w:rsidR="00782B05" w:rsidRPr="00B93DFB" w:rsidRDefault="00782B05" w:rsidP="004E34C3">
            <w:pPr>
              <w:jc w:val="left"/>
              <w:rPr>
                <w:rFonts w:eastAsia="Calibri" w:cs="Arial"/>
                <w:color w:val="000000" w:themeColor="text1"/>
              </w:rPr>
            </w:pPr>
            <w:r w:rsidRPr="00B93DFB">
              <w:rPr>
                <w:rFonts w:eastAsia="Calibri" w:cs="Arial"/>
                <w:color w:val="000000" w:themeColor="text1"/>
              </w:rPr>
              <w:t>Result Description</w:t>
            </w:r>
          </w:p>
        </w:tc>
      </w:tr>
      <w:tr w:rsidR="00782B05" w14:paraId="29A3EE00"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A49290" w14:textId="77777777" w:rsidR="00782B05" w:rsidRDefault="00782B05" w:rsidP="004E34C3">
            <w:pPr>
              <w:jc w:val="left"/>
              <w:rPr>
                <w:rFonts w:eastAsia="Calibri" w:cs="Arial"/>
              </w:rPr>
            </w:pPr>
            <w:r>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9783B1" w14:textId="148E09EE" w:rsidR="00782B05" w:rsidRDefault="00782B05" w:rsidP="004E34C3">
            <w:pPr>
              <w:jc w:val="left"/>
              <w:rPr>
                <w:rFonts w:eastAsia="Calibri" w:cs="Arial"/>
              </w:rPr>
            </w:pPr>
            <w:r>
              <w:rPr>
                <w:rFonts w:eastAsia="Calibri" w:cs="Arial"/>
              </w:rPr>
              <w:t>successful</w:t>
            </w:r>
            <w:r w:rsidR="00AA6702">
              <w:rPr>
                <w:rFonts w:eastAsia="Calibri" w:cs="Arial"/>
              </w:rPr>
              <w:t xml:space="preserve"> </w:t>
            </w:r>
            <w:r>
              <w:rPr>
                <w:rFonts w:eastAsia="Calibri" w:cs="Arial"/>
              </w:rPr>
              <w:t>operation</w:t>
            </w:r>
          </w:p>
        </w:tc>
      </w:tr>
    </w:tbl>
    <w:p w14:paraId="0DF47E7B" w14:textId="77777777" w:rsidR="00B93DFB" w:rsidRPr="00B93DFB" w:rsidRDefault="00B93DFB" w:rsidP="00B93DFB">
      <w:pPr>
        <w:spacing w:line="252" w:lineRule="auto"/>
        <w:outlineLvl w:val="2"/>
        <w:rPr>
          <w:rFonts w:eastAsia="Aptos" w:cs="Times New Roman"/>
          <w:b/>
          <w:bCs/>
          <w:sz w:val="22"/>
          <w:szCs w:val="24"/>
        </w:rPr>
      </w:pPr>
      <w:r w:rsidRPr="00B93DFB">
        <w:rPr>
          <w:rFonts w:eastAsia="Aptos" w:cs="Times New Roman"/>
          <w:b/>
          <w:bCs/>
          <w:sz w:val="22"/>
          <w:szCs w:val="24"/>
        </w:rPr>
        <w:t>Error Management</w:t>
      </w:r>
    </w:p>
    <w:p w14:paraId="5E216C44" w14:textId="77777777" w:rsidR="00B93DFB" w:rsidRDefault="00B93DFB">
      <w:pPr>
        <w:rPr>
          <w:rFonts w:eastAsia="Calibri" w:cs="Arial"/>
        </w:rPr>
        <w:sectPr w:rsidR="00B93DFB" w:rsidSect="0041733D">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782B05" w14:paraId="6373D7E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FC2F692" w14:textId="77777777" w:rsidR="00782B05" w:rsidRDefault="00782B05" w:rsidP="004E34C3">
            <w:pPr>
              <w:jc w:val="left"/>
              <w:rPr>
                <w:rFonts w:eastAsia="Calibri" w:cs="Arial"/>
              </w:rPr>
            </w:pPr>
            <w:r>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579EC12" w14:textId="77777777" w:rsidR="00782B05" w:rsidRDefault="00782B05" w:rsidP="004E34C3">
            <w:pPr>
              <w:jc w:val="left"/>
              <w:rPr>
                <w:rFonts w:eastAsia="Calibri" w:cs="Arial"/>
              </w:rPr>
            </w:pPr>
            <w:r>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1624EBF" w14:textId="77777777" w:rsidR="00782B05" w:rsidRDefault="00782B05" w:rsidP="004E34C3">
            <w:pPr>
              <w:jc w:val="left"/>
              <w:rPr>
                <w:rFonts w:eastAsia="Calibri" w:cs="Arial"/>
              </w:rPr>
            </w:pPr>
            <w:r>
              <w:rPr>
                <w:rFonts w:eastAsia="Calibri" w:cs="Arial"/>
              </w:rPr>
              <w:t>Error Description</w:t>
            </w:r>
          </w:p>
        </w:tc>
      </w:tr>
      <w:tr w:rsidR="00782B05" w14:paraId="62B479C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2F26D0" w14:textId="77777777" w:rsidR="00782B05" w:rsidRDefault="00782B05" w:rsidP="004E34C3">
            <w:pPr>
              <w:jc w:val="left"/>
              <w:rPr>
                <w:rFonts w:eastAsia="Calibri" w:cs="Arial"/>
              </w:rPr>
            </w:pPr>
            <w:r>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0EE9A" w14:textId="77777777" w:rsidR="00782B05" w:rsidRDefault="00782B05" w:rsidP="004E34C3">
            <w:pPr>
              <w:jc w:val="left"/>
              <w:rPr>
                <w:rFonts w:eastAsia="Calibri" w:cs="Arial"/>
              </w:rPr>
            </w:pPr>
            <w:r>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FE594C" w14:textId="77777777" w:rsidR="00782B05" w:rsidRDefault="00782B05" w:rsidP="004E34C3">
            <w:pPr>
              <w:jc w:val="left"/>
              <w:rPr>
                <w:rFonts w:eastAsia="Calibri" w:cs="Arial"/>
              </w:rPr>
            </w:pPr>
            <w:r>
              <w:rPr>
                <w:rFonts w:eastAsia="Calibri" w:cs="Arial"/>
              </w:rPr>
              <w:t>Internal Server Error</w:t>
            </w:r>
          </w:p>
        </w:tc>
      </w:tr>
      <w:tr w:rsidR="00782B05" w14:paraId="0BD4E12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161FF" w14:textId="77777777" w:rsidR="00782B05" w:rsidRDefault="00782B05"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95A23" w14:textId="77777777" w:rsidR="00782B05" w:rsidRDefault="00782B05" w:rsidP="004E34C3">
            <w:pPr>
              <w:jc w:val="left"/>
              <w:rPr>
                <w:rFonts w:eastAsia="Calibri" w:cs="Arial"/>
              </w:rPr>
            </w:pPr>
            <w:r>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D3DD23" w14:textId="77777777" w:rsidR="00782B05" w:rsidRDefault="00782B05" w:rsidP="004E34C3">
            <w:pPr>
              <w:spacing w:line="256" w:lineRule="auto"/>
              <w:jc w:val="left"/>
              <w:rPr>
                <w:rFonts w:eastAsia="Calibri" w:cs="Arial"/>
              </w:rPr>
            </w:pPr>
            <w:r>
              <w:rPr>
                <w:rFonts w:eastAsia="Calibri" w:cs="Arial"/>
              </w:rPr>
              <w:t>Unauthorized User</w:t>
            </w:r>
          </w:p>
          <w:p w14:paraId="27D75B43" w14:textId="5DFFE222" w:rsidR="00782B05" w:rsidRDefault="00C658A5" w:rsidP="004E34C3">
            <w:pPr>
              <w:spacing w:line="256" w:lineRule="auto"/>
              <w:jc w:val="left"/>
              <w:rPr>
                <w:rFonts w:eastAsia="Calibri" w:cs="Arial"/>
              </w:rPr>
            </w:pPr>
            <w:r>
              <w:rPr>
                <w:rFonts w:eastAsia="Calibri" w:cs="Arial"/>
              </w:rPr>
              <w:t>Header Token could be missing</w:t>
            </w:r>
          </w:p>
        </w:tc>
      </w:tr>
      <w:tr w:rsidR="00782B05" w14:paraId="065BA4CB"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3C8E" w14:textId="77777777" w:rsidR="00782B05" w:rsidRDefault="00782B05"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98C257" w14:textId="77777777" w:rsidR="00782B05" w:rsidRDefault="00782B05" w:rsidP="004E34C3">
            <w:pPr>
              <w:jc w:val="left"/>
              <w:rPr>
                <w:rFonts w:eastAsia="Calibri" w:cs="Arial"/>
              </w:rPr>
            </w:pPr>
            <w:r>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646AA1" w14:textId="77777777" w:rsidR="00782B05" w:rsidRDefault="00782B05" w:rsidP="004E34C3">
            <w:pPr>
              <w:spacing w:line="256" w:lineRule="auto"/>
              <w:jc w:val="left"/>
              <w:rPr>
                <w:rFonts w:eastAsia="Calibri" w:cs="Arial"/>
              </w:rPr>
            </w:pPr>
            <w:r>
              <w:rPr>
                <w:rFonts w:eastAsia="Calibri" w:cs="Arial"/>
              </w:rPr>
              <w:t>Bad request</w:t>
            </w:r>
          </w:p>
        </w:tc>
      </w:tr>
    </w:tbl>
    <w:p w14:paraId="61A96BA7" w14:textId="3192A5D3" w:rsidR="00782B05" w:rsidRPr="00A64DDF" w:rsidRDefault="00A64DDF" w:rsidP="00B93DFB">
      <w:pPr>
        <w:pStyle w:val="Heading3"/>
      </w:pPr>
      <w:r w:rsidRPr="00A64DDF">
        <w:t>Sample JSON Response</w:t>
      </w:r>
    </w:p>
    <w:p w14:paraId="5F0D4400" w14:textId="77777777" w:rsidR="00B36C6A" w:rsidRPr="00B36C6A" w:rsidRDefault="00B36C6A" w:rsidP="00002148">
      <w:pPr>
        <w:pStyle w:val="codesample"/>
      </w:pPr>
      <w:r w:rsidRPr="00B36C6A">
        <w:t>["Summary Report of BOM ID:", "1219-948-01"],</w:t>
      </w:r>
    </w:p>
    <w:p w14:paraId="1AF6AD50" w14:textId="77777777" w:rsidR="00B36C6A" w:rsidRPr="00B36C6A" w:rsidRDefault="00B36C6A" w:rsidP="00002148">
      <w:pPr>
        <w:pStyle w:val="codesample"/>
      </w:pPr>
      <w:r w:rsidRPr="00B36C6A">
        <w:t xml:space="preserve">                  ["Metric", "Count", "Percentage"],</w:t>
      </w:r>
    </w:p>
    <w:p w14:paraId="04638C77" w14:textId="77777777" w:rsidR="00B36C6A" w:rsidRPr="00B36C6A" w:rsidRDefault="00B36C6A" w:rsidP="00002148">
      <w:pPr>
        <w:pStyle w:val="codesample"/>
      </w:pPr>
      <w:r w:rsidRPr="00B36C6A">
        <w:t xml:space="preserve">                  ["Valid Count", "1137", "97.01%"],</w:t>
      </w:r>
    </w:p>
    <w:p w14:paraId="7A105FC2" w14:textId="77777777" w:rsidR="00B36C6A" w:rsidRPr="00B36C6A" w:rsidRDefault="00B36C6A" w:rsidP="00002148">
      <w:pPr>
        <w:pStyle w:val="codesample"/>
      </w:pPr>
      <w:r w:rsidRPr="00B36C6A">
        <w:t xml:space="preserve">                  ["Invalid Count", "25", "2.13%"],</w:t>
      </w:r>
    </w:p>
    <w:p w14:paraId="61368DF6" w14:textId="77777777" w:rsidR="00B36C6A" w:rsidRPr="00B36C6A" w:rsidRDefault="00B36C6A" w:rsidP="00002148">
      <w:pPr>
        <w:pStyle w:val="codesample"/>
      </w:pPr>
      <w:r w:rsidRPr="00B36C6A">
        <w:t xml:space="preserve">                  ["Warning Count", "10", "0.85%"],</w:t>
      </w:r>
    </w:p>
    <w:p w14:paraId="04F0F335" w14:textId="77777777" w:rsidR="00B36C6A" w:rsidRPr="00B36C6A" w:rsidRDefault="00B36C6A" w:rsidP="00002148">
      <w:pPr>
        <w:pStyle w:val="codesample"/>
      </w:pPr>
      <w:r w:rsidRPr="00B36C6A">
        <w:t xml:space="preserve">                  ["TC File Count", "1172"],</w:t>
      </w:r>
    </w:p>
    <w:p w14:paraId="2AAEEDC1" w14:textId="77777777" w:rsidR="00B36C6A" w:rsidRPr="00B36C6A" w:rsidRDefault="00B36C6A" w:rsidP="00002148">
      <w:pPr>
        <w:pStyle w:val="codesample"/>
      </w:pPr>
      <w:r w:rsidRPr="00B36C6A">
        <w:t xml:space="preserve">                  [],</w:t>
      </w:r>
    </w:p>
    <w:p w14:paraId="13E3D31E" w14:textId="77777777" w:rsidR="00B36C6A" w:rsidRPr="00B36C6A" w:rsidRDefault="00B36C6A" w:rsidP="00002148">
      <w:pPr>
        <w:pStyle w:val="codesample"/>
      </w:pPr>
      <w:r w:rsidRPr="00B36C6A">
        <w:t xml:space="preserve">                  ["Reasons", "Occurrences", "Percentage"],</w:t>
      </w:r>
    </w:p>
    <w:p w14:paraId="2626DCBF" w14:textId="77777777" w:rsidR="00B36C6A" w:rsidRPr="00B36C6A" w:rsidRDefault="00B36C6A" w:rsidP="00002148">
      <w:pPr>
        <w:pStyle w:val="codesample"/>
      </w:pPr>
      <w:r w:rsidRPr="00B36C6A">
        <w:t xml:space="preserve">                  ["Child Status not allowed for Immediate Parent", "18", "29.51%"],</w:t>
      </w:r>
    </w:p>
    <w:p w14:paraId="3BEF63BA" w14:textId="77777777" w:rsidR="00B36C6A" w:rsidRPr="00B36C6A" w:rsidRDefault="00B36C6A" w:rsidP="00002148">
      <w:pPr>
        <w:pStyle w:val="codesample"/>
      </w:pPr>
      <w:r w:rsidRPr="00B36C6A">
        <w:t xml:space="preserve">                  ["Check Previous Revision Status for Immediate Parent", "10", "16.39%"],</w:t>
      </w:r>
    </w:p>
    <w:p w14:paraId="69D1B654" w14:textId="77777777" w:rsidR="00B36C6A" w:rsidRPr="00B36C6A" w:rsidRDefault="00B36C6A" w:rsidP="00002148">
      <w:pPr>
        <w:pStyle w:val="codesample"/>
      </w:pPr>
      <w:r w:rsidRPr="00B36C6A">
        <w:t xml:space="preserve">                  ["Child Status not allowed for Top Level Parent", "16", "26.23%"],</w:t>
      </w:r>
    </w:p>
    <w:p w14:paraId="2D4C939A" w14:textId="77777777" w:rsidR="00B36C6A" w:rsidRPr="00B36C6A" w:rsidRDefault="00B36C6A" w:rsidP="00002148">
      <w:pPr>
        <w:pStyle w:val="codesample"/>
      </w:pPr>
      <w:r w:rsidRPr="00B36C6A">
        <w:t xml:space="preserve">                  ["Check Previous Revision Status for Top Level Parent", "10", "16.39%"],</w:t>
      </w:r>
    </w:p>
    <w:p w14:paraId="6DC741AD" w14:textId="77777777" w:rsidR="00B36C6A" w:rsidRPr="00B36C6A" w:rsidRDefault="00B36C6A" w:rsidP="00002148">
      <w:pPr>
        <w:pStyle w:val="codesample"/>
      </w:pPr>
      <w:r w:rsidRPr="00B36C6A">
        <w:t xml:space="preserve">                  ["Item is Obsolete", "3", "4.92%"],</w:t>
      </w:r>
    </w:p>
    <w:p w14:paraId="5F25B748" w14:textId="102F75AC" w:rsidR="00A64DDF" w:rsidRDefault="00B36C6A" w:rsidP="00002148">
      <w:pPr>
        <w:pStyle w:val="codesample"/>
      </w:pPr>
      <w:r w:rsidRPr="00B36C6A">
        <w:t xml:space="preserve">                  ["ASM Generic is not TC Released", "4", "6.56%"]</w:t>
      </w:r>
    </w:p>
    <w:p w14:paraId="19817C21" w14:textId="77777777" w:rsidR="00B36C6A" w:rsidRDefault="00B36C6A" w:rsidP="00BF2D2C">
      <w:pPr>
        <w:pStyle w:val="Heading2"/>
        <w:sectPr w:rsidR="00B36C6A" w:rsidSect="00B93DFB">
          <w:type w:val="continuous"/>
          <w:pgSz w:w="12240" w:h="20160" w:code="5"/>
          <w:pgMar w:top="1440" w:right="1440" w:bottom="1440" w:left="1440" w:header="720" w:footer="720" w:gutter="0"/>
          <w:cols w:space="720"/>
          <w:docGrid w:linePitch="360"/>
        </w:sectPr>
      </w:pPr>
    </w:p>
    <w:p w14:paraId="66A6D612" w14:textId="073698C5" w:rsidR="00782B05" w:rsidRDefault="00782B05" w:rsidP="00BF2D2C">
      <w:pPr>
        <w:pStyle w:val="Heading2"/>
      </w:pPr>
      <w:bookmarkStart w:id="69" w:name="_Toc220593311"/>
      <w:r>
        <w:lastRenderedPageBreak/>
        <w:t>GET - BOM Data Quality Batch Process Details by BOM ID</w:t>
      </w:r>
      <w:bookmarkEnd w:id="69"/>
    </w:p>
    <w:p w14:paraId="296F5791" w14:textId="1062032C" w:rsidR="00782B05" w:rsidRDefault="00782B05" w:rsidP="00782B05">
      <w:pPr>
        <w:rPr>
          <w:rFonts w:eastAsia="Calibri" w:cs="Arial"/>
        </w:rPr>
      </w:pPr>
      <w:r>
        <w:rPr>
          <w:rFonts w:eastAsia="Calibri" w:cs="Arial"/>
        </w:rPr>
        <w:t>This API retrieves both summary and detailed reports of the Data Quality Batch Process for a specific BOM ID. It supports paginated CSV output or ZIP file download, enabling efficient access to detailed validation results.</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782B05" w14:paraId="5E511FD5"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E75CCB" w14:textId="77777777" w:rsidR="00782B05" w:rsidRDefault="00782B05" w:rsidP="004E34C3">
            <w:pPr>
              <w:jc w:val="left"/>
              <w:rPr>
                <w:rFonts w:eastAsia="Calibri" w:cs="Arial"/>
              </w:rPr>
            </w:pPr>
            <w:r>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DF9B2F" w14:textId="754A30C4" w:rsidR="00782B05" w:rsidRPr="00B36C6A" w:rsidRDefault="00782B05" w:rsidP="004E34C3">
            <w:pPr>
              <w:ind w:left="144"/>
              <w:jc w:val="left"/>
              <w:rPr>
                <w:rFonts w:ascii="Consolas" w:eastAsia="Calibri" w:hAnsi="Consolas" w:cs="Arial"/>
              </w:rPr>
            </w:pPr>
            <w:r w:rsidRPr="00B36C6A">
              <w:rPr>
                <w:rFonts w:ascii="Consolas" w:eastAsia="Calibri" w:hAnsi="Consolas" w:cs="Arial"/>
              </w:rPr>
              <w:t>HTTPS</w:t>
            </w:r>
          </w:p>
        </w:tc>
      </w:tr>
      <w:tr w:rsidR="00782B05" w14:paraId="6C4C18D4"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93F0C56" w14:textId="3F6152AA" w:rsidR="00782B05" w:rsidRDefault="00C658A5" w:rsidP="004E34C3">
            <w:pPr>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936E7" w14:textId="487DDD25" w:rsidR="00782B05" w:rsidRPr="00B36C6A" w:rsidRDefault="008A7994" w:rsidP="004E34C3">
            <w:pPr>
              <w:ind w:left="144"/>
              <w:jc w:val="left"/>
              <w:rPr>
                <w:rFonts w:ascii="Consolas" w:eastAsia="Calibri" w:hAnsi="Consolas" w:cs="Arial"/>
              </w:rPr>
            </w:pPr>
            <w:r w:rsidRPr="00B86A4B">
              <w:rPr>
                <w:rFonts w:ascii="Consolas" w:eastAsia="Calibri" w:hAnsi="Consolas" w:cs="Arial"/>
              </w:rPr>
              <w:t>https://ixts-dev-apim.azure-api.net/bom-management-api/v1/bom/</w:t>
            </w:r>
            <w:r w:rsidR="00B86A4B" w:rsidRPr="00B86A4B">
              <w:rPr>
                <w:rFonts w:ascii="Consolas" w:eastAsia="Calibri" w:hAnsi="Consolas" w:cs="Arial"/>
              </w:rPr>
              <w:t>{</w:t>
            </w:r>
            <w:r w:rsidRPr="00B86A4B">
              <w:rPr>
                <w:rFonts w:ascii="Consolas" w:eastAsia="Calibri" w:hAnsi="Consolas" w:cs="Arial"/>
              </w:rPr>
              <w:t>bom-id</w:t>
            </w:r>
            <w:r w:rsidR="00B86A4B" w:rsidRPr="00B86A4B">
              <w:rPr>
                <w:rFonts w:ascii="Consolas" w:eastAsia="Calibri" w:hAnsi="Consolas" w:cs="Arial"/>
              </w:rPr>
              <w:t>}</w:t>
            </w:r>
            <w:r w:rsidRPr="00B86A4B">
              <w:rPr>
                <w:rFonts w:ascii="Consolas" w:eastAsia="Calibri" w:hAnsi="Consolas" w:cs="Arial"/>
              </w:rPr>
              <w:t>/data/quality/batch-process/</w:t>
            </w:r>
            <w:r w:rsidR="00B86A4B" w:rsidRPr="00B86A4B">
              <w:rPr>
                <w:rFonts w:ascii="Consolas" w:eastAsia="Calibri" w:hAnsi="Consolas" w:cs="Arial"/>
              </w:rPr>
              <w:t>{</w:t>
            </w:r>
            <w:r w:rsidRPr="00B86A4B">
              <w:rPr>
                <w:rFonts w:ascii="Consolas" w:eastAsia="Calibri" w:hAnsi="Consolas" w:cs="Arial"/>
              </w:rPr>
              <w:t>date</w:t>
            </w:r>
            <w:r w:rsidR="00B86A4B" w:rsidRPr="00B86A4B">
              <w:rPr>
                <w:rFonts w:ascii="Consolas" w:eastAsia="Calibri" w:hAnsi="Consolas" w:cs="Arial"/>
              </w:rPr>
              <w:t>}</w:t>
            </w:r>
            <w:r w:rsidRPr="00B86A4B">
              <w:rPr>
                <w:rFonts w:ascii="Consolas" w:eastAsia="Calibri" w:hAnsi="Consolas" w:cs="Arial"/>
              </w:rPr>
              <w:t>/</w:t>
            </w:r>
            <w:r w:rsidR="00B86A4B" w:rsidRPr="00B86A4B">
              <w:rPr>
                <w:rFonts w:ascii="Consolas" w:eastAsia="Calibri" w:hAnsi="Consolas" w:cs="Arial"/>
              </w:rPr>
              <w:t>{</w:t>
            </w:r>
            <w:r w:rsidRPr="00B86A4B">
              <w:rPr>
                <w:rFonts w:ascii="Consolas" w:eastAsia="Calibri" w:hAnsi="Consolas" w:cs="Arial"/>
              </w:rPr>
              <w:t>job-id</w:t>
            </w:r>
            <w:r w:rsidR="00B86A4B" w:rsidRPr="00B86A4B">
              <w:rPr>
                <w:rFonts w:ascii="Consolas" w:eastAsia="Calibri" w:hAnsi="Consolas" w:cs="Arial"/>
              </w:rPr>
              <w:t>}</w:t>
            </w:r>
            <w:r w:rsidRPr="00B36C6A">
              <w:rPr>
                <w:rFonts w:ascii="Consolas" w:eastAsia="Calibri" w:hAnsi="Consolas" w:cs="Arial"/>
              </w:rPr>
              <w:t xml:space="preserve"> </w:t>
            </w:r>
          </w:p>
        </w:tc>
      </w:tr>
      <w:tr w:rsidR="00782B05" w14:paraId="72CAF092"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E615FD9" w14:textId="77777777" w:rsidR="00782B05" w:rsidRDefault="00782B05" w:rsidP="004E34C3">
            <w:pPr>
              <w:jc w:val="left"/>
              <w:rPr>
                <w:rFonts w:eastAsia="Calibri" w:cs="Arial"/>
              </w:rPr>
            </w:pPr>
            <w:r>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6D1C9" w14:textId="77777777" w:rsidR="00782B05" w:rsidRPr="00B36C6A" w:rsidRDefault="00782B05" w:rsidP="004E34C3">
            <w:pPr>
              <w:ind w:left="144"/>
              <w:jc w:val="left"/>
              <w:rPr>
                <w:rFonts w:ascii="Consolas" w:eastAsia="Calibri" w:hAnsi="Consolas" w:cs="Arial"/>
              </w:rPr>
            </w:pPr>
            <w:r w:rsidRPr="00B36C6A">
              <w:rPr>
                <w:rFonts w:ascii="Consolas" w:eastAsia="Calibri" w:hAnsi="Consolas" w:cs="Arial"/>
              </w:rPr>
              <w:t>GET</w:t>
            </w:r>
          </w:p>
        </w:tc>
      </w:tr>
      <w:tr w:rsidR="00782B05" w14:paraId="33AF45D7"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7C0819" w14:textId="77777777" w:rsidR="00782B05" w:rsidRDefault="00782B05" w:rsidP="004E34C3">
            <w:pPr>
              <w:jc w:val="left"/>
              <w:rPr>
                <w:rFonts w:eastAsia="Calibri" w:cs="Arial"/>
              </w:rPr>
            </w:pPr>
            <w:r>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4F990D" w14:textId="77777777" w:rsidR="00782B05" w:rsidRPr="00B36C6A" w:rsidRDefault="00782B05" w:rsidP="004E34C3">
            <w:pPr>
              <w:ind w:left="144"/>
              <w:jc w:val="left"/>
              <w:rPr>
                <w:rFonts w:ascii="Consolas" w:eastAsia="Calibri" w:hAnsi="Consolas" w:cs="Arial"/>
              </w:rPr>
            </w:pPr>
            <w:r w:rsidRPr="00B36C6A">
              <w:rPr>
                <w:rFonts w:ascii="Consolas" w:eastAsia="Calibri" w:hAnsi="Consolas" w:cs="Arial"/>
              </w:rPr>
              <w:t>application/json</w:t>
            </w:r>
          </w:p>
        </w:tc>
      </w:tr>
    </w:tbl>
    <w:p w14:paraId="3B442967" w14:textId="77777777" w:rsidR="004461DB" w:rsidRPr="004461DB" w:rsidRDefault="004461DB" w:rsidP="00840103">
      <w:pPr>
        <w:pStyle w:val="Heading3"/>
      </w:pPr>
      <w:r w:rsidRPr="004461DB">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82B05" w14:paraId="5A359135"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3DC95C7" w14:textId="77777777" w:rsidR="00782B05" w:rsidRDefault="00782B05" w:rsidP="004E34C3">
            <w:pPr>
              <w:jc w:val="left"/>
              <w:rPr>
                <w:rFonts w:eastAsia="Calibri" w:cs="Arial"/>
              </w:rPr>
            </w:pPr>
            <w:r>
              <w:rPr>
                <w:rFonts w:eastAsia="Calibri" w:cs="Arial"/>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6AAB1D" w14:textId="77777777" w:rsidR="00782B05" w:rsidRDefault="00782B05" w:rsidP="004E34C3">
            <w:pPr>
              <w:jc w:val="left"/>
              <w:rPr>
                <w:rFonts w:eastAsia="Calibri" w:cs="Arial"/>
              </w:rPr>
            </w:pPr>
            <w:r>
              <w:rPr>
                <w:rFonts w:eastAsia="Calibri" w:cs="Arial"/>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7335DBC" w14:textId="77777777" w:rsidR="00782B05" w:rsidRDefault="00782B05" w:rsidP="004E34C3">
            <w:pPr>
              <w:jc w:val="left"/>
              <w:rPr>
                <w:rFonts w:eastAsia="Calibri" w:cs="Arial"/>
              </w:rPr>
            </w:pPr>
            <w:r>
              <w:rPr>
                <w:rFonts w:eastAsia="Calibri" w:cs="Arial"/>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9FEC35" w14:textId="77777777" w:rsidR="00782B05" w:rsidRDefault="00782B05" w:rsidP="004E34C3">
            <w:pPr>
              <w:jc w:val="left"/>
              <w:rPr>
                <w:rFonts w:eastAsia="Calibri" w:cs="Arial"/>
              </w:rPr>
            </w:pPr>
            <w:r>
              <w:rPr>
                <w:rFonts w:eastAsia="Calibri" w:cs="Arial"/>
              </w:rPr>
              <w:t>Type</w:t>
            </w:r>
          </w:p>
        </w:tc>
      </w:tr>
      <w:tr w:rsidR="00782B05" w14:paraId="485CEE98"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083EE" w14:textId="77777777" w:rsidR="00782B05" w:rsidRDefault="00782B05" w:rsidP="004E34C3">
            <w:pPr>
              <w:jc w:val="left"/>
              <w:rPr>
                <w:rFonts w:eastAsia="Calibri" w:cs="Arial"/>
              </w:rPr>
            </w:pPr>
            <w:r>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22DF6" w14:textId="77777777" w:rsidR="00782B05" w:rsidRDefault="00782B05" w:rsidP="004E34C3">
            <w:pPr>
              <w:jc w:val="left"/>
              <w:rPr>
                <w:rFonts w:eastAsia="Calibri" w:cs="Arial"/>
              </w:rPr>
            </w:pPr>
            <w:r>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C9EA72"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3D41A" w14:textId="77777777" w:rsidR="00782B05" w:rsidRDefault="00782B05" w:rsidP="004E34C3">
            <w:pPr>
              <w:jc w:val="left"/>
              <w:rPr>
                <w:rFonts w:eastAsia="Calibri" w:cs="Arial"/>
              </w:rPr>
            </w:pPr>
            <w:r>
              <w:rPr>
                <w:rFonts w:eastAsia="Calibri" w:cs="Arial"/>
              </w:rPr>
              <w:t>String</w:t>
            </w:r>
          </w:p>
        </w:tc>
      </w:tr>
      <w:tr w:rsidR="00782B05" w14:paraId="3CC84307"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3A0E84" w14:textId="77777777" w:rsidR="00782B05" w:rsidRDefault="00782B05" w:rsidP="004E34C3">
            <w:pPr>
              <w:jc w:val="left"/>
              <w:rPr>
                <w:rFonts w:eastAsia="Calibri" w:cs="Arial"/>
              </w:rPr>
            </w:pPr>
            <w:r>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4BBADD" w14:textId="77777777" w:rsidR="00782B05" w:rsidRDefault="00782B05" w:rsidP="004E34C3">
            <w:pPr>
              <w:jc w:val="left"/>
              <w:rPr>
                <w:rFonts w:eastAsia="Calibri" w:cs="Arial"/>
              </w:rPr>
            </w:pPr>
            <w:r>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4C931D"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B4AFC7" w14:textId="77777777" w:rsidR="00782B05" w:rsidRDefault="00782B05" w:rsidP="004E34C3">
            <w:pPr>
              <w:jc w:val="left"/>
              <w:rPr>
                <w:rFonts w:eastAsia="Calibri" w:cs="Arial"/>
              </w:rPr>
            </w:pPr>
            <w:r>
              <w:rPr>
                <w:rFonts w:eastAsia="Calibri" w:cs="Arial"/>
              </w:rPr>
              <w:t>String</w:t>
            </w:r>
          </w:p>
        </w:tc>
      </w:tr>
      <w:tr w:rsidR="00782B05" w14:paraId="70FCF69D"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C0464C" w14:textId="77777777" w:rsidR="00782B05" w:rsidRDefault="00782B05" w:rsidP="004E34C3">
            <w:pPr>
              <w:jc w:val="left"/>
              <w:rPr>
                <w:rFonts w:eastAsia="Calibri" w:cs="Arial"/>
              </w:rPr>
            </w:pPr>
            <w:r>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55BAE3" w14:textId="77777777" w:rsidR="00782B05" w:rsidRDefault="00782B05" w:rsidP="004E34C3">
            <w:pPr>
              <w:jc w:val="left"/>
              <w:rPr>
                <w:rFonts w:eastAsia="Calibri" w:cs="Arial"/>
              </w:rPr>
            </w:pPr>
            <w:r>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F51CF" w14:textId="77777777" w:rsidR="00782B05" w:rsidRDefault="00782B05" w:rsidP="004E34C3">
            <w:pPr>
              <w:jc w:val="left"/>
              <w:rPr>
                <w:rFonts w:eastAsia="Calibri" w:cs="Arial"/>
              </w:rPr>
            </w:pPr>
            <w:r>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2246A5" w14:textId="77777777" w:rsidR="00782B05" w:rsidRDefault="00782B05" w:rsidP="004E34C3">
            <w:pPr>
              <w:jc w:val="left"/>
              <w:rPr>
                <w:rFonts w:eastAsia="Calibri" w:cs="Arial"/>
              </w:rPr>
            </w:pPr>
            <w:r>
              <w:rPr>
                <w:rFonts w:eastAsia="Calibri" w:cs="Arial"/>
              </w:rPr>
              <w:t>String</w:t>
            </w:r>
          </w:p>
        </w:tc>
      </w:tr>
    </w:tbl>
    <w:p w14:paraId="338DDA99" w14:textId="238C1493" w:rsidR="00782B05" w:rsidRDefault="004A066F" w:rsidP="00782B05">
      <w:pPr>
        <w:rPr>
          <w:rFonts w:eastAsia="Calibri" w:cs="Arial"/>
        </w:rPr>
      </w:pPr>
      <w:r>
        <w:rPr>
          <w:rFonts w:eastAsia="Calibri" w:cs="Arial"/>
        </w:rPr>
        <w:t>*Mandatory / Optional</w:t>
      </w:r>
    </w:p>
    <w:p w14:paraId="17E9C1E4" w14:textId="77777777" w:rsidR="00B36C6A" w:rsidRPr="00B36C6A" w:rsidRDefault="00B36C6A" w:rsidP="00B36C6A">
      <w:pPr>
        <w:spacing w:line="256" w:lineRule="auto"/>
        <w:outlineLvl w:val="2"/>
        <w:rPr>
          <w:rFonts w:eastAsia="Aptos" w:cs="Times New Roman"/>
          <w:b/>
          <w:bCs/>
          <w:sz w:val="22"/>
          <w:szCs w:val="24"/>
        </w:rPr>
      </w:pPr>
      <w:r w:rsidRPr="00B36C6A">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782B05" w14:paraId="17254177"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0EB0402" w14:textId="77777777" w:rsidR="00782B05" w:rsidRDefault="00782B05" w:rsidP="004E34C3">
            <w:pPr>
              <w:jc w:val="left"/>
              <w:rPr>
                <w:rFonts w:eastAsia="Calibri" w:cs="Arial"/>
              </w:rPr>
            </w:pPr>
            <w:r>
              <w:rPr>
                <w:rFonts w:eastAsia="Calibri" w:cs="Arial"/>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3059132" w14:textId="77777777" w:rsidR="00782B05" w:rsidRDefault="00782B05" w:rsidP="004E34C3">
            <w:pPr>
              <w:jc w:val="left"/>
              <w:rPr>
                <w:rFonts w:eastAsia="Calibri" w:cs="Arial"/>
              </w:rPr>
            </w:pPr>
            <w:r>
              <w:rPr>
                <w:rFonts w:eastAsia="Calibri" w:cs="Arial"/>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7A02E84" w14:textId="77777777" w:rsidR="00782B05" w:rsidRDefault="00782B05" w:rsidP="004E34C3">
            <w:pPr>
              <w:jc w:val="left"/>
              <w:rPr>
                <w:rFonts w:eastAsia="Calibri" w:cs="Arial"/>
              </w:rPr>
            </w:pPr>
            <w:r>
              <w:rPr>
                <w:rFonts w:eastAsia="Calibri" w:cs="Arial"/>
              </w:rPr>
              <w:t>Type</w:t>
            </w:r>
          </w:p>
        </w:tc>
      </w:tr>
      <w:tr w:rsidR="00782B05" w14:paraId="3BC8F478"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D3EF6" w14:textId="77777777" w:rsidR="00782B05" w:rsidRDefault="00782B05" w:rsidP="004E34C3">
            <w:pPr>
              <w:jc w:val="left"/>
              <w:rPr>
                <w:rFonts w:eastAsia="Calibri" w:cs="Arial"/>
              </w:rPr>
            </w:pPr>
            <w:r>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516D8" w14:textId="77777777" w:rsidR="00782B05" w:rsidRDefault="00782B05" w:rsidP="004E34C3">
            <w:pPr>
              <w:jc w:val="left"/>
              <w:rPr>
                <w:rFonts w:eastAsia="Calibri" w:cs="Arial"/>
              </w:rPr>
            </w:pPr>
            <w:r>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A2E23" w14:textId="77777777" w:rsidR="00782B05" w:rsidRDefault="00782B05" w:rsidP="004E34C3">
            <w:pPr>
              <w:jc w:val="left"/>
              <w:rPr>
                <w:rFonts w:eastAsia="Calibri" w:cs="Arial"/>
              </w:rPr>
            </w:pPr>
            <w:r>
              <w:rPr>
                <w:rFonts w:eastAsia="Calibri" w:cs="Arial"/>
              </w:rPr>
              <w:t>String</w:t>
            </w:r>
          </w:p>
        </w:tc>
      </w:tr>
      <w:tr w:rsidR="00782B05" w14:paraId="4056138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76DE5" w14:textId="77777777" w:rsidR="00782B05" w:rsidRDefault="00782B05" w:rsidP="004E34C3">
            <w:pPr>
              <w:jc w:val="left"/>
              <w:rPr>
                <w:rFonts w:eastAsia="Calibri" w:cs="Arial"/>
              </w:rPr>
            </w:pPr>
            <w:r>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FBCE9" w14:textId="77777777" w:rsidR="00782B05" w:rsidRDefault="00782B05"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9F24DD" w14:textId="77777777" w:rsidR="00782B05" w:rsidRDefault="00782B05" w:rsidP="004E34C3">
            <w:pPr>
              <w:jc w:val="left"/>
              <w:rPr>
                <w:rFonts w:eastAsia="Calibri" w:cs="Arial"/>
              </w:rPr>
            </w:pPr>
            <w:r>
              <w:rPr>
                <w:rFonts w:eastAsia="Calibri" w:cs="Arial"/>
              </w:rPr>
              <w:t>String</w:t>
            </w:r>
          </w:p>
        </w:tc>
      </w:tr>
      <w:tr w:rsidR="00782B05" w14:paraId="69A85E5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388C7E" w14:textId="77777777" w:rsidR="00782B05" w:rsidRDefault="00782B05" w:rsidP="004E34C3">
            <w:pPr>
              <w:jc w:val="left"/>
              <w:rPr>
                <w:rFonts w:eastAsia="Calibri" w:cs="Arial"/>
              </w:rPr>
            </w:pPr>
            <w:r>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72A52D" w14:textId="77777777" w:rsidR="00782B05" w:rsidRDefault="00782B05" w:rsidP="004E34C3">
            <w:pPr>
              <w:jc w:val="left"/>
              <w:rPr>
                <w:rFonts w:eastAsia="Calibri" w:cs="Arial"/>
              </w:rPr>
            </w:pPr>
            <w:r>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77C4D" w14:textId="77777777" w:rsidR="00782B05" w:rsidRDefault="00782B05" w:rsidP="004E34C3">
            <w:pPr>
              <w:jc w:val="left"/>
              <w:rPr>
                <w:rFonts w:eastAsia="Calibri" w:cs="Arial"/>
              </w:rPr>
            </w:pPr>
            <w:r>
              <w:rPr>
                <w:rFonts w:eastAsia="Calibri" w:cs="Arial"/>
              </w:rPr>
              <w:t>Datetime</w:t>
            </w:r>
          </w:p>
        </w:tc>
      </w:tr>
      <w:tr w:rsidR="00782B05" w14:paraId="0170428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88E5D" w14:textId="77777777" w:rsidR="00782B05" w:rsidRDefault="00782B05" w:rsidP="004E34C3">
            <w:pPr>
              <w:jc w:val="left"/>
              <w:rPr>
                <w:rFonts w:eastAsia="Calibri" w:cs="Arial"/>
              </w:rPr>
            </w:pPr>
            <w:r>
              <w:rPr>
                <w:rFonts w:eastAsia="Calibri" w:cs="Arial"/>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BA86A9" w14:textId="77777777" w:rsidR="00782B05" w:rsidRDefault="00782B05"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CCEB6B" w14:textId="77777777" w:rsidR="00782B05" w:rsidRDefault="00782B05" w:rsidP="004E34C3">
            <w:pPr>
              <w:jc w:val="left"/>
              <w:rPr>
                <w:rFonts w:eastAsia="Calibri" w:cs="Arial"/>
              </w:rPr>
            </w:pPr>
            <w:r>
              <w:rPr>
                <w:rFonts w:eastAsia="Calibri" w:cs="Arial"/>
              </w:rPr>
              <w:t>Bytes</w:t>
            </w:r>
          </w:p>
        </w:tc>
      </w:tr>
    </w:tbl>
    <w:p w14:paraId="41D8148D" w14:textId="77777777" w:rsidR="00B36C6A" w:rsidRPr="00B36C6A" w:rsidRDefault="00B36C6A" w:rsidP="00B36C6A">
      <w:pPr>
        <w:spacing w:line="254" w:lineRule="auto"/>
        <w:outlineLvl w:val="2"/>
        <w:rPr>
          <w:rFonts w:eastAsia="Aptos" w:cs="Times New Roman"/>
          <w:b/>
          <w:bCs/>
          <w:sz w:val="22"/>
          <w:szCs w:val="24"/>
        </w:rPr>
      </w:pPr>
      <w:r w:rsidRPr="00B36C6A">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82B05" w14:paraId="63CB3B8E"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4C0F93" w14:textId="77777777" w:rsidR="00782B05" w:rsidRPr="00B36C6A" w:rsidRDefault="00782B05" w:rsidP="004E34C3">
            <w:pPr>
              <w:jc w:val="left"/>
              <w:rPr>
                <w:rFonts w:eastAsia="Calibri" w:cs="Arial"/>
                <w:color w:val="000000" w:themeColor="text1"/>
              </w:rPr>
            </w:pPr>
            <w:r w:rsidRPr="00B36C6A">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FE31D9" w14:textId="77777777" w:rsidR="00782B05" w:rsidRPr="00B36C6A" w:rsidRDefault="00782B05" w:rsidP="004E34C3">
            <w:pPr>
              <w:jc w:val="left"/>
              <w:rPr>
                <w:rFonts w:eastAsia="Calibri" w:cs="Arial"/>
                <w:color w:val="000000" w:themeColor="text1"/>
              </w:rPr>
            </w:pPr>
            <w:r w:rsidRPr="00B36C6A">
              <w:rPr>
                <w:rFonts w:eastAsia="Calibri" w:cs="Arial"/>
                <w:color w:val="000000" w:themeColor="text1"/>
              </w:rPr>
              <w:t>Result Description</w:t>
            </w:r>
          </w:p>
        </w:tc>
      </w:tr>
      <w:tr w:rsidR="00782B05" w14:paraId="4D39E0F2"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B89BBE" w14:textId="77777777" w:rsidR="00782B05" w:rsidRDefault="00782B05" w:rsidP="004E34C3">
            <w:pPr>
              <w:jc w:val="left"/>
              <w:rPr>
                <w:rFonts w:eastAsia="Calibri" w:cs="Arial"/>
              </w:rPr>
            </w:pPr>
            <w:r>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B83BD" w14:textId="63AA3A09" w:rsidR="00782B05" w:rsidRDefault="00782B05" w:rsidP="004E34C3">
            <w:pPr>
              <w:jc w:val="left"/>
              <w:rPr>
                <w:rFonts w:eastAsia="Calibri" w:cs="Arial"/>
              </w:rPr>
            </w:pPr>
            <w:r>
              <w:rPr>
                <w:rFonts w:eastAsia="Calibri" w:cs="Arial"/>
              </w:rPr>
              <w:t>successful</w:t>
            </w:r>
            <w:r w:rsidR="00AA6702">
              <w:rPr>
                <w:rFonts w:eastAsia="Calibri" w:cs="Arial"/>
              </w:rPr>
              <w:t xml:space="preserve"> </w:t>
            </w:r>
            <w:r>
              <w:rPr>
                <w:rFonts w:eastAsia="Calibri" w:cs="Arial"/>
              </w:rPr>
              <w:t>operation</w:t>
            </w:r>
          </w:p>
        </w:tc>
      </w:tr>
    </w:tbl>
    <w:p w14:paraId="1BBE7DB8" w14:textId="77777777" w:rsidR="00B36C6A" w:rsidRPr="00B36C6A" w:rsidRDefault="00B36C6A" w:rsidP="00B36C6A">
      <w:pPr>
        <w:spacing w:line="252" w:lineRule="auto"/>
        <w:outlineLvl w:val="2"/>
        <w:rPr>
          <w:rFonts w:eastAsia="Aptos" w:cs="Times New Roman"/>
          <w:b/>
          <w:bCs/>
          <w:sz w:val="22"/>
          <w:szCs w:val="24"/>
        </w:rPr>
      </w:pPr>
      <w:r w:rsidRPr="00B36C6A">
        <w:rPr>
          <w:rFonts w:eastAsia="Aptos" w:cs="Times New Roman"/>
          <w:b/>
          <w:bCs/>
          <w:sz w:val="22"/>
          <w:szCs w:val="24"/>
        </w:rPr>
        <w:t>Error Management</w:t>
      </w:r>
    </w:p>
    <w:p w14:paraId="4C0595C3" w14:textId="77777777" w:rsidR="00B36C6A" w:rsidRDefault="00B36C6A">
      <w:pPr>
        <w:rPr>
          <w:rFonts w:eastAsia="Calibri" w:cs="Arial"/>
        </w:rPr>
        <w:sectPr w:rsidR="00B36C6A" w:rsidSect="00B36C6A">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782B05" w14:paraId="29AA1C73"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B12CCA" w14:textId="77777777" w:rsidR="00782B05" w:rsidRDefault="00782B05" w:rsidP="004E34C3">
            <w:pPr>
              <w:jc w:val="left"/>
              <w:rPr>
                <w:rFonts w:eastAsia="Calibri" w:cs="Arial"/>
              </w:rPr>
            </w:pPr>
            <w:r>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7100A37" w14:textId="77777777" w:rsidR="00782B05" w:rsidRDefault="00782B05" w:rsidP="004E34C3">
            <w:pPr>
              <w:jc w:val="left"/>
              <w:rPr>
                <w:rFonts w:eastAsia="Calibri" w:cs="Arial"/>
              </w:rPr>
            </w:pPr>
            <w:r>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D64A8BC" w14:textId="77777777" w:rsidR="00782B05" w:rsidRDefault="00782B05" w:rsidP="004E34C3">
            <w:pPr>
              <w:jc w:val="left"/>
              <w:rPr>
                <w:rFonts w:eastAsia="Calibri" w:cs="Arial"/>
              </w:rPr>
            </w:pPr>
            <w:r>
              <w:rPr>
                <w:rFonts w:eastAsia="Calibri" w:cs="Arial"/>
              </w:rPr>
              <w:t>Error Description</w:t>
            </w:r>
          </w:p>
        </w:tc>
      </w:tr>
      <w:tr w:rsidR="00782B05" w14:paraId="1FBA9DC1"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22DAF" w14:textId="77777777" w:rsidR="00782B05" w:rsidRDefault="00782B05" w:rsidP="004E34C3">
            <w:pPr>
              <w:jc w:val="left"/>
              <w:rPr>
                <w:rFonts w:eastAsia="Calibri" w:cs="Arial"/>
              </w:rPr>
            </w:pPr>
            <w:r>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6F7E79" w14:textId="77777777" w:rsidR="00782B05" w:rsidRDefault="00782B05" w:rsidP="004E34C3">
            <w:pPr>
              <w:jc w:val="left"/>
              <w:rPr>
                <w:rFonts w:eastAsia="Calibri" w:cs="Arial"/>
              </w:rPr>
            </w:pPr>
            <w:r>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B103" w14:textId="77777777" w:rsidR="00782B05" w:rsidRDefault="00782B05" w:rsidP="004E34C3">
            <w:pPr>
              <w:jc w:val="left"/>
              <w:rPr>
                <w:rFonts w:eastAsia="Calibri" w:cs="Arial"/>
              </w:rPr>
            </w:pPr>
            <w:r>
              <w:rPr>
                <w:rFonts w:eastAsia="Calibri" w:cs="Arial"/>
              </w:rPr>
              <w:t>Internal Server Error</w:t>
            </w:r>
          </w:p>
        </w:tc>
      </w:tr>
      <w:tr w:rsidR="00782B05" w14:paraId="404D728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42AA89" w14:textId="77777777" w:rsidR="00782B05" w:rsidRDefault="00782B05"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953729" w14:textId="77777777" w:rsidR="00782B05" w:rsidRDefault="00782B05" w:rsidP="004E34C3">
            <w:pPr>
              <w:jc w:val="left"/>
              <w:rPr>
                <w:rFonts w:eastAsia="Calibri" w:cs="Arial"/>
              </w:rPr>
            </w:pPr>
            <w:r>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65A3E5" w14:textId="68B7FB8D" w:rsidR="00782B05" w:rsidRDefault="00782B05" w:rsidP="004E34C3">
            <w:pPr>
              <w:spacing w:line="256" w:lineRule="auto"/>
              <w:jc w:val="left"/>
              <w:rPr>
                <w:rFonts w:eastAsia="Calibri" w:cs="Arial"/>
              </w:rPr>
            </w:pPr>
            <w:r>
              <w:rPr>
                <w:rFonts w:eastAsia="Calibri" w:cs="Arial"/>
              </w:rPr>
              <w:t>Unauthorized User</w:t>
            </w:r>
            <w:r w:rsidR="00B36C6A">
              <w:rPr>
                <w:rFonts w:eastAsia="Calibri" w:cs="Arial"/>
              </w:rPr>
              <w:t xml:space="preserve"> or </w:t>
            </w:r>
            <w:r w:rsidR="00C658A5">
              <w:rPr>
                <w:rFonts w:eastAsia="Calibri" w:cs="Arial"/>
              </w:rPr>
              <w:t>Header Token could be missing</w:t>
            </w:r>
          </w:p>
        </w:tc>
      </w:tr>
      <w:tr w:rsidR="00782B05" w14:paraId="7C7DB45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F0233" w14:textId="77777777" w:rsidR="00782B05" w:rsidRDefault="00782B05"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44CFA" w14:textId="77777777" w:rsidR="00782B05" w:rsidRDefault="00782B05" w:rsidP="004E34C3">
            <w:pPr>
              <w:jc w:val="left"/>
              <w:rPr>
                <w:rFonts w:eastAsia="Calibri" w:cs="Arial"/>
              </w:rPr>
            </w:pPr>
            <w:r>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9BC67" w14:textId="77777777" w:rsidR="00782B05" w:rsidRDefault="00782B05" w:rsidP="004E34C3">
            <w:pPr>
              <w:spacing w:line="256" w:lineRule="auto"/>
              <w:jc w:val="left"/>
              <w:rPr>
                <w:rFonts w:eastAsia="Calibri" w:cs="Arial"/>
              </w:rPr>
            </w:pPr>
            <w:r>
              <w:rPr>
                <w:rFonts w:eastAsia="Calibri" w:cs="Arial"/>
              </w:rPr>
              <w:t>Bad request</w:t>
            </w:r>
          </w:p>
        </w:tc>
      </w:tr>
    </w:tbl>
    <w:p w14:paraId="3609E023" w14:textId="3D48BDD4" w:rsidR="00782B05" w:rsidRPr="008A7994" w:rsidRDefault="008A7994" w:rsidP="00B36C6A">
      <w:pPr>
        <w:pStyle w:val="Heading3"/>
      </w:pPr>
      <w:r w:rsidRPr="008A7994">
        <w:t>Sample JSON Response</w:t>
      </w:r>
    </w:p>
    <w:p w14:paraId="6E428EFE" w14:textId="77777777" w:rsidR="00B36C6A" w:rsidRPr="00B36C6A" w:rsidRDefault="00B36C6A" w:rsidP="00002148">
      <w:pPr>
        <w:pStyle w:val="codesample"/>
      </w:pPr>
      <w:r w:rsidRPr="00B36C6A">
        <w:t>["S.No", "Root Parent ID", "Root Parent Release Status", "Immediate Parent ID", "Immediate Parent Status", "Child ID", "Child Release Status", "Child Revision", "Child Item Type", "Is Allowed Status?", "Allowed Child Statuses", "Remarks", "Item Hierarchy"],</w:t>
      </w:r>
    </w:p>
    <w:p w14:paraId="0A749E3D" w14:textId="77777777" w:rsidR="00B36C6A" w:rsidRPr="00B36C6A" w:rsidRDefault="00B36C6A" w:rsidP="00002148">
      <w:pPr>
        <w:pStyle w:val="codesample"/>
      </w:pPr>
      <w:r w:rsidRPr="00B36C6A">
        <w:t xml:space="preserve">                  ["1", "", "", "", "", "1219-948-01", "Production", "A", "ASM </w:t>
      </w:r>
      <w:proofErr w:type="spellStart"/>
      <w:r w:rsidRPr="00B36C6A">
        <w:t>MechDesign</w:t>
      </w:r>
      <w:proofErr w:type="spellEnd"/>
      <w:r w:rsidRPr="00B36C6A">
        <w:t>", "</w:t>
      </w:r>
      <w:proofErr w:type="gramStart"/>
      <w:r w:rsidRPr="00B36C6A">
        <w:t>Allowed</w:t>
      </w:r>
      <w:proofErr w:type="gramEnd"/>
      <w:r w:rsidRPr="00B36C6A">
        <w:t>", "", "", "1219-948-01"],</w:t>
      </w:r>
    </w:p>
    <w:p w14:paraId="6FDDFE52" w14:textId="36E7364B" w:rsidR="008A7994" w:rsidRDefault="00B36C6A" w:rsidP="00002148">
      <w:pPr>
        <w:pStyle w:val="codesample"/>
      </w:pPr>
      <w:r w:rsidRPr="00B36C6A">
        <w:t xml:space="preserve">                  ["2", "1219-948-01", "Production", "1219-948-01", "Production", "1045-711-01", "Production", "E", "ASM </w:t>
      </w:r>
      <w:proofErr w:type="spellStart"/>
      <w:r w:rsidRPr="00B36C6A">
        <w:t>MechDesign</w:t>
      </w:r>
      <w:proofErr w:type="spellEnd"/>
      <w:r w:rsidRPr="00B36C6A">
        <w:t>", "Allowed", "", "", "1045-711-01&lt;1219-948-01"]</w:t>
      </w:r>
    </w:p>
    <w:p w14:paraId="1F63E89B" w14:textId="77777777" w:rsidR="00475126" w:rsidRDefault="00475126" w:rsidP="00BF2D2C">
      <w:pPr>
        <w:pStyle w:val="Heading2"/>
        <w:sectPr w:rsidR="00475126" w:rsidSect="00B36C6A">
          <w:type w:val="continuous"/>
          <w:pgSz w:w="12240" w:h="20160" w:code="5"/>
          <w:pgMar w:top="1440" w:right="1440" w:bottom="1440" w:left="1440" w:header="720" w:footer="720" w:gutter="0"/>
          <w:cols w:space="720"/>
          <w:docGrid w:linePitch="360"/>
        </w:sectPr>
      </w:pPr>
    </w:p>
    <w:p w14:paraId="307E2125" w14:textId="5AE45CE5" w:rsidR="000A331E" w:rsidRPr="000A331E" w:rsidRDefault="000A331E" w:rsidP="00BF2D2C">
      <w:pPr>
        <w:pStyle w:val="Heading2"/>
      </w:pPr>
      <w:bookmarkStart w:id="70" w:name="_Toc220593312"/>
      <w:r w:rsidRPr="000A331E">
        <w:lastRenderedPageBreak/>
        <w:t xml:space="preserve">GET - List of </w:t>
      </w:r>
      <w:r w:rsidR="00A51B82">
        <w:t xml:space="preserve">existing </w:t>
      </w:r>
      <w:r w:rsidRPr="000A331E">
        <w:t>Folder Names for Data Quality Batch Process</w:t>
      </w:r>
      <w:bookmarkEnd w:id="70"/>
    </w:p>
    <w:p w14:paraId="50A29934" w14:textId="77777777" w:rsidR="007A0727" w:rsidRPr="007A0727" w:rsidRDefault="007A0727" w:rsidP="0079624C">
      <w:pPr>
        <w:ind w:right="893"/>
        <w:rPr>
          <w:rFonts w:eastAsia="Calibri" w:cs="Arial"/>
        </w:rPr>
      </w:pPr>
      <w:r w:rsidRPr="007A0727">
        <w:rPr>
          <w:rFonts w:eastAsia="Calibri" w:cs="Arial"/>
        </w:rPr>
        <w:t>This API provides a list of folder names currently available for use in the Data Quality Batch Process. By retrieving these folder names, users can efficiently locate, organize, and manage batch files required for processing and validation tasks in the BOM management system. This functionality supports streamlined batch operations and ensures accurate tracking of data quality activities.</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0A331E" w:rsidRPr="000A331E" w14:paraId="2258B389"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5FD6B4B" w14:textId="77777777" w:rsidR="000A331E" w:rsidRPr="000A331E" w:rsidRDefault="000A331E" w:rsidP="004E34C3">
            <w:pPr>
              <w:spacing w:after="160" w:line="259" w:lineRule="auto"/>
              <w:jc w:val="left"/>
              <w:rPr>
                <w:rFonts w:eastAsia="Calibri" w:cs="Arial"/>
              </w:rPr>
            </w:pPr>
            <w:r w:rsidRPr="000A331E">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9D5B7" w14:textId="56DF5507" w:rsidR="000A331E" w:rsidRPr="00475126" w:rsidRDefault="000A331E" w:rsidP="004E34C3">
            <w:pPr>
              <w:spacing w:after="160" w:line="259" w:lineRule="auto"/>
              <w:ind w:left="144"/>
              <w:jc w:val="left"/>
              <w:rPr>
                <w:rFonts w:ascii="Consolas" w:eastAsia="Calibri" w:hAnsi="Consolas" w:cs="Arial"/>
              </w:rPr>
            </w:pPr>
            <w:r w:rsidRPr="00475126">
              <w:rPr>
                <w:rFonts w:ascii="Consolas" w:eastAsia="Calibri" w:hAnsi="Consolas" w:cs="Arial"/>
              </w:rPr>
              <w:t>HTTPS</w:t>
            </w:r>
          </w:p>
        </w:tc>
      </w:tr>
      <w:tr w:rsidR="000A331E" w:rsidRPr="000A331E" w14:paraId="1ECDA141"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FEC5162" w14:textId="7338898B" w:rsidR="000A331E" w:rsidRPr="000A331E" w:rsidRDefault="00C658A5" w:rsidP="004E34C3">
            <w:pPr>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AE26F" w14:textId="77777777" w:rsidR="000A331E" w:rsidRPr="00475126" w:rsidRDefault="000A331E" w:rsidP="004E34C3">
            <w:pPr>
              <w:spacing w:after="160" w:line="259" w:lineRule="auto"/>
              <w:ind w:left="144"/>
              <w:jc w:val="left"/>
              <w:rPr>
                <w:rFonts w:ascii="Consolas" w:eastAsia="Calibri" w:hAnsi="Consolas" w:cs="Arial"/>
              </w:rPr>
            </w:pPr>
            <w:hyperlink r:id="rId69" w:history="1">
              <w:r w:rsidRPr="00475126">
                <w:rPr>
                  <w:rStyle w:val="Hyperlink"/>
                  <w:rFonts w:ascii="Consolas" w:eastAsia="Calibri" w:hAnsi="Consolas" w:cs="Arial"/>
                </w:rPr>
                <w:t>https://ixts-dev-apim.azure-api.net/bom-management-api/v1/bom/data/quality/batch-process/folders</w:t>
              </w:r>
            </w:hyperlink>
            <w:r w:rsidRPr="00475126">
              <w:rPr>
                <w:rFonts w:ascii="Consolas" w:eastAsia="Calibri" w:hAnsi="Consolas" w:cs="Arial"/>
              </w:rPr>
              <w:t xml:space="preserve"> </w:t>
            </w:r>
          </w:p>
        </w:tc>
      </w:tr>
      <w:tr w:rsidR="000A331E" w:rsidRPr="000A331E" w14:paraId="323E586E"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1B007CA" w14:textId="77777777" w:rsidR="000A331E" w:rsidRPr="000A331E" w:rsidRDefault="000A331E" w:rsidP="004E34C3">
            <w:pPr>
              <w:spacing w:after="160" w:line="259" w:lineRule="auto"/>
              <w:jc w:val="left"/>
              <w:rPr>
                <w:rFonts w:eastAsia="Calibri" w:cs="Arial"/>
              </w:rPr>
            </w:pPr>
            <w:r w:rsidRPr="000A331E">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7ADAB" w14:textId="77777777" w:rsidR="000A331E" w:rsidRPr="00475126" w:rsidRDefault="000A331E" w:rsidP="004E34C3">
            <w:pPr>
              <w:spacing w:after="160" w:line="259" w:lineRule="auto"/>
              <w:ind w:left="144"/>
              <w:jc w:val="left"/>
              <w:rPr>
                <w:rFonts w:ascii="Consolas" w:eastAsia="Calibri" w:hAnsi="Consolas" w:cs="Arial"/>
              </w:rPr>
            </w:pPr>
            <w:r w:rsidRPr="00475126">
              <w:rPr>
                <w:rFonts w:ascii="Consolas" w:eastAsia="Calibri" w:hAnsi="Consolas" w:cs="Arial"/>
              </w:rPr>
              <w:t>GET</w:t>
            </w:r>
          </w:p>
        </w:tc>
      </w:tr>
      <w:tr w:rsidR="000A331E" w:rsidRPr="000A331E" w14:paraId="5BB9E935"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CD34F9A" w14:textId="77777777" w:rsidR="000A331E" w:rsidRPr="000A331E" w:rsidRDefault="000A331E" w:rsidP="004E34C3">
            <w:pPr>
              <w:spacing w:after="160" w:line="259" w:lineRule="auto"/>
              <w:jc w:val="left"/>
              <w:rPr>
                <w:rFonts w:eastAsia="Calibri" w:cs="Arial"/>
              </w:rPr>
            </w:pPr>
            <w:r w:rsidRPr="000A331E">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A1800A" w14:textId="77777777" w:rsidR="000A331E" w:rsidRPr="00475126" w:rsidRDefault="000A331E" w:rsidP="004E34C3">
            <w:pPr>
              <w:spacing w:after="160" w:line="259" w:lineRule="auto"/>
              <w:ind w:left="144"/>
              <w:jc w:val="left"/>
              <w:rPr>
                <w:rFonts w:ascii="Consolas" w:eastAsia="Calibri" w:hAnsi="Consolas" w:cs="Arial"/>
              </w:rPr>
            </w:pPr>
            <w:r w:rsidRPr="00475126">
              <w:rPr>
                <w:rFonts w:ascii="Consolas" w:eastAsia="Calibri" w:hAnsi="Consolas" w:cs="Arial"/>
              </w:rPr>
              <w:t>application/json</w:t>
            </w:r>
          </w:p>
        </w:tc>
      </w:tr>
    </w:tbl>
    <w:p w14:paraId="184BA136" w14:textId="77777777" w:rsidR="004461DB" w:rsidRPr="004461DB" w:rsidRDefault="004461DB" w:rsidP="00840103">
      <w:pPr>
        <w:pStyle w:val="Heading3"/>
      </w:pPr>
      <w:r w:rsidRPr="004461DB">
        <w:t>Input Header</w:t>
      </w:r>
    </w:p>
    <w:tbl>
      <w:tblPr>
        <w:tblStyle w:val="TableGridLight"/>
        <w:tblpPr w:leftFromText="180" w:rightFromText="180" w:vertAnchor="text" w:tblpY="1"/>
        <w:tblOverlap w:val="never"/>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0A331E" w:rsidRPr="000A331E" w14:paraId="48BA1767"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8F47868" w14:textId="77777777" w:rsidR="000A331E" w:rsidRPr="000A331E" w:rsidRDefault="000A331E" w:rsidP="004E34C3">
            <w:pPr>
              <w:spacing w:after="160" w:line="259" w:lineRule="auto"/>
              <w:jc w:val="left"/>
              <w:rPr>
                <w:rFonts w:eastAsia="Calibri" w:cs="Arial"/>
              </w:rPr>
            </w:pPr>
            <w:r w:rsidRPr="000A331E">
              <w:rPr>
                <w:rFonts w:eastAsia="Calibri" w:cs="Arial"/>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BC00CD" w14:textId="77777777" w:rsidR="000A331E" w:rsidRPr="000A331E" w:rsidRDefault="000A331E" w:rsidP="004E34C3">
            <w:pPr>
              <w:spacing w:after="160" w:line="259" w:lineRule="auto"/>
              <w:jc w:val="left"/>
              <w:rPr>
                <w:rFonts w:eastAsia="Calibri" w:cs="Arial"/>
              </w:rPr>
            </w:pPr>
            <w:r w:rsidRPr="000A331E">
              <w:rPr>
                <w:rFonts w:eastAsia="Calibri" w:cs="Arial"/>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779C33" w14:textId="77777777" w:rsidR="000A331E" w:rsidRPr="000A331E" w:rsidRDefault="000A331E" w:rsidP="004E34C3">
            <w:pPr>
              <w:spacing w:after="160" w:line="259" w:lineRule="auto"/>
              <w:jc w:val="left"/>
              <w:rPr>
                <w:rFonts w:eastAsia="Calibri" w:cs="Arial"/>
              </w:rPr>
            </w:pPr>
            <w:r w:rsidRPr="000A331E">
              <w:rPr>
                <w:rFonts w:eastAsia="Calibri" w:cs="Arial"/>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B047AA" w14:textId="77777777" w:rsidR="000A331E" w:rsidRPr="000A331E" w:rsidRDefault="000A331E" w:rsidP="004E34C3">
            <w:pPr>
              <w:spacing w:after="160" w:line="259" w:lineRule="auto"/>
              <w:jc w:val="left"/>
              <w:rPr>
                <w:rFonts w:eastAsia="Calibri" w:cs="Arial"/>
              </w:rPr>
            </w:pPr>
            <w:r w:rsidRPr="000A331E">
              <w:rPr>
                <w:rFonts w:eastAsia="Calibri" w:cs="Arial"/>
              </w:rPr>
              <w:t>Type</w:t>
            </w:r>
          </w:p>
        </w:tc>
      </w:tr>
      <w:tr w:rsidR="000A331E" w:rsidRPr="000A331E" w14:paraId="5EC78DA1"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0B1AC" w14:textId="77777777" w:rsidR="000A331E" w:rsidRPr="000A331E" w:rsidRDefault="000A331E" w:rsidP="004E34C3">
            <w:pPr>
              <w:spacing w:after="160" w:line="259" w:lineRule="auto"/>
              <w:jc w:val="left"/>
              <w:rPr>
                <w:rFonts w:eastAsia="Calibri" w:cs="Arial"/>
              </w:rPr>
            </w:pPr>
            <w:r w:rsidRPr="000A331E">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CD280" w14:textId="77777777" w:rsidR="000A331E" w:rsidRPr="000A331E" w:rsidRDefault="000A331E" w:rsidP="004E34C3">
            <w:pPr>
              <w:spacing w:after="160" w:line="259" w:lineRule="auto"/>
              <w:jc w:val="left"/>
              <w:rPr>
                <w:rFonts w:eastAsia="Calibri" w:cs="Arial"/>
              </w:rPr>
            </w:pPr>
            <w:r w:rsidRPr="000A331E">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4491F" w14:textId="77777777" w:rsidR="000A331E" w:rsidRPr="000A331E" w:rsidRDefault="000A331E" w:rsidP="004E34C3">
            <w:pPr>
              <w:spacing w:after="160" w:line="259" w:lineRule="auto"/>
              <w:jc w:val="left"/>
              <w:rPr>
                <w:rFonts w:eastAsia="Calibri" w:cs="Arial"/>
              </w:rPr>
            </w:pPr>
            <w:r w:rsidRPr="000A331E">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E6152F" w14:textId="77777777" w:rsidR="000A331E" w:rsidRPr="000A331E" w:rsidRDefault="000A331E" w:rsidP="004E34C3">
            <w:pPr>
              <w:spacing w:after="160" w:line="259" w:lineRule="auto"/>
              <w:jc w:val="left"/>
              <w:rPr>
                <w:rFonts w:eastAsia="Calibri" w:cs="Arial"/>
              </w:rPr>
            </w:pPr>
            <w:r w:rsidRPr="000A331E">
              <w:rPr>
                <w:rFonts w:eastAsia="Calibri" w:cs="Arial"/>
              </w:rPr>
              <w:t>String</w:t>
            </w:r>
          </w:p>
        </w:tc>
      </w:tr>
      <w:tr w:rsidR="000A331E" w:rsidRPr="000A331E" w14:paraId="329BB201"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1465C" w14:textId="77777777" w:rsidR="000A331E" w:rsidRPr="000A331E" w:rsidRDefault="000A331E" w:rsidP="004E34C3">
            <w:pPr>
              <w:spacing w:after="160" w:line="259" w:lineRule="auto"/>
              <w:jc w:val="left"/>
              <w:rPr>
                <w:rFonts w:eastAsia="Calibri" w:cs="Arial"/>
              </w:rPr>
            </w:pPr>
            <w:r w:rsidRPr="000A331E">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50E56" w14:textId="77777777" w:rsidR="000A331E" w:rsidRPr="000A331E" w:rsidRDefault="000A331E" w:rsidP="004E34C3">
            <w:pPr>
              <w:spacing w:after="160" w:line="259" w:lineRule="auto"/>
              <w:jc w:val="left"/>
              <w:rPr>
                <w:rFonts w:eastAsia="Calibri" w:cs="Arial"/>
              </w:rPr>
            </w:pPr>
            <w:r w:rsidRPr="000A331E">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3EE0E" w14:textId="77777777" w:rsidR="000A331E" w:rsidRPr="000A331E" w:rsidRDefault="000A331E" w:rsidP="004E34C3">
            <w:pPr>
              <w:spacing w:after="160" w:line="259" w:lineRule="auto"/>
              <w:jc w:val="left"/>
              <w:rPr>
                <w:rFonts w:eastAsia="Calibri" w:cs="Arial"/>
              </w:rPr>
            </w:pPr>
            <w:r w:rsidRPr="000A331E">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06FBF" w14:textId="77777777" w:rsidR="000A331E" w:rsidRPr="000A331E" w:rsidRDefault="000A331E" w:rsidP="004E34C3">
            <w:pPr>
              <w:spacing w:after="160" w:line="259" w:lineRule="auto"/>
              <w:jc w:val="left"/>
              <w:rPr>
                <w:rFonts w:eastAsia="Calibri" w:cs="Arial"/>
              </w:rPr>
            </w:pPr>
            <w:r w:rsidRPr="000A331E">
              <w:rPr>
                <w:rFonts w:eastAsia="Calibri" w:cs="Arial"/>
              </w:rPr>
              <w:t>String</w:t>
            </w:r>
          </w:p>
        </w:tc>
      </w:tr>
      <w:tr w:rsidR="000A331E" w:rsidRPr="000A331E" w14:paraId="2F2F2572"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88C02" w14:textId="77777777" w:rsidR="000A331E" w:rsidRPr="000A331E" w:rsidRDefault="000A331E" w:rsidP="004E34C3">
            <w:pPr>
              <w:spacing w:after="160" w:line="259" w:lineRule="auto"/>
              <w:jc w:val="left"/>
              <w:rPr>
                <w:rFonts w:eastAsia="Calibri" w:cs="Arial"/>
              </w:rPr>
            </w:pPr>
            <w:r w:rsidRPr="000A331E">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EFF2AE" w14:textId="77777777" w:rsidR="000A331E" w:rsidRPr="000A331E" w:rsidRDefault="000A331E" w:rsidP="004E34C3">
            <w:pPr>
              <w:spacing w:after="160" w:line="259" w:lineRule="auto"/>
              <w:jc w:val="left"/>
              <w:rPr>
                <w:rFonts w:eastAsia="Calibri" w:cs="Arial"/>
              </w:rPr>
            </w:pPr>
            <w:r w:rsidRPr="000A331E">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3DE1C5" w14:textId="77777777" w:rsidR="000A331E" w:rsidRPr="000A331E" w:rsidRDefault="000A331E" w:rsidP="004E34C3">
            <w:pPr>
              <w:spacing w:after="160" w:line="259" w:lineRule="auto"/>
              <w:jc w:val="left"/>
              <w:rPr>
                <w:rFonts w:eastAsia="Calibri" w:cs="Arial"/>
              </w:rPr>
            </w:pPr>
            <w:r w:rsidRPr="000A331E">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0AECE7" w14:textId="77777777" w:rsidR="000A331E" w:rsidRPr="000A331E" w:rsidRDefault="000A331E" w:rsidP="004E34C3">
            <w:pPr>
              <w:spacing w:after="160" w:line="259" w:lineRule="auto"/>
              <w:jc w:val="left"/>
              <w:rPr>
                <w:rFonts w:eastAsia="Calibri" w:cs="Arial"/>
              </w:rPr>
            </w:pPr>
            <w:r w:rsidRPr="000A331E">
              <w:rPr>
                <w:rFonts w:eastAsia="Calibri" w:cs="Arial"/>
              </w:rPr>
              <w:t>String</w:t>
            </w:r>
          </w:p>
        </w:tc>
      </w:tr>
    </w:tbl>
    <w:p w14:paraId="3EBC63DA" w14:textId="458AF21A" w:rsidR="000A331E" w:rsidRPr="000A331E" w:rsidRDefault="004A066F" w:rsidP="000A331E">
      <w:pPr>
        <w:rPr>
          <w:rFonts w:eastAsia="Calibri" w:cs="Arial"/>
        </w:rPr>
      </w:pPr>
      <w:r>
        <w:rPr>
          <w:rFonts w:eastAsia="Calibri" w:cs="Arial"/>
        </w:rPr>
        <w:t>*Mandatory / Optional</w:t>
      </w:r>
    </w:p>
    <w:p w14:paraId="5EA0EE6A" w14:textId="77777777" w:rsidR="00475126" w:rsidRPr="00475126" w:rsidRDefault="00475126" w:rsidP="00475126">
      <w:pPr>
        <w:spacing w:line="256" w:lineRule="auto"/>
        <w:outlineLvl w:val="2"/>
        <w:rPr>
          <w:rFonts w:eastAsia="Aptos" w:cs="Times New Roman"/>
          <w:b/>
          <w:bCs/>
          <w:sz w:val="22"/>
          <w:szCs w:val="24"/>
        </w:rPr>
      </w:pPr>
      <w:r w:rsidRPr="00475126">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23704E" w14:paraId="72A2E43B"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32C5AB" w14:textId="77777777" w:rsidR="0023704E" w:rsidRDefault="0023704E" w:rsidP="004E34C3">
            <w:pPr>
              <w:jc w:val="left"/>
              <w:rPr>
                <w:rFonts w:eastAsia="Calibri" w:cs="Arial"/>
              </w:rPr>
            </w:pPr>
            <w:r>
              <w:rPr>
                <w:rFonts w:eastAsia="Calibri" w:cs="Arial"/>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D5DCF4" w14:textId="77777777" w:rsidR="0023704E" w:rsidRDefault="0023704E" w:rsidP="004E34C3">
            <w:pPr>
              <w:jc w:val="left"/>
              <w:rPr>
                <w:rFonts w:eastAsia="Calibri" w:cs="Arial"/>
              </w:rPr>
            </w:pPr>
            <w:r>
              <w:rPr>
                <w:rFonts w:eastAsia="Calibri" w:cs="Arial"/>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78A6072" w14:textId="77777777" w:rsidR="0023704E" w:rsidRDefault="0023704E" w:rsidP="004E34C3">
            <w:pPr>
              <w:jc w:val="left"/>
              <w:rPr>
                <w:rFonts w:eastAsia="Calibri" w:cs="Arial"/>
              </w:rPr>
            </w:pPr>
            <w:r>
              <w:rPr>
                <w:rFonts w:eastAsia="Calibri" w:cs="Arial"/>
              </w:rPr>
              <w:t>Type</w:t>
            </w:r>
          </w:p>
        </w:tc>
      </w:tr>
      <w:tr w:rsidR="0023704E" w14:paraId="75BDECB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A9E12" w14:textId="77777777" w:rsidR="0023704E" w:rsidRDefault="0023704E" w:rsidP="004E34C3">
            <w:pPr>
              <w:jc w:val="left"/>
              <w:rPr>
                <w:rFonts w:eastAsia="Calibri" w:cs="Arial"/>
              </w:rPr>
            </w:pPr>
            <w:r>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F1573" w14:textId="77777777" w:rsidR="0023704E" w:rsidRDefault="0023704E" w:rsidP="004E34C3">
            <w:pPr>
              <w:jc w:val="left"/>
              <w:rPr>
                <w:rFonts w:eastAsia="Calibri" w:cs="Arial"/>
              </w:rPr>
            </w:pPr>
            <w:r>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568876" w14:textId="77777777" w:rsidR="0023704E" w:rsidRDefault="0023704E" w:rsidP="004E34C3">
            <w:pPr>
              <w:jc w:val="left"/>
              <w:rPr>
                <w:rFonts w:eastAsia="Calibri" w:cs="Arial"/>
              </w:rPr>
            </w:pPr>
            <w:r>
              <w:rPr>
                <w:rFonts w:eastAsia="Calibri" w:cs="Arial"/>
              </w:rPr>
              <w:t>String</w:t>
            </w:r>
          </w:p>
        </w:tc>
      </w:tr>
      <w:tr w:rsidR="0023704E" w14:paraId="245878C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FC848" w14:textId="77777777" w:rsidR="0023704E" w:rsidRDefault="0023704E" w:rsidP="004E34C3">
            <w:pPr>
              <w:jc w:val="left"/>
              <w:rPr>
                <w:rFonts w:eastAsia="Calibri" w:cs="Arial"/>
              </w:rPr>
            </w:pPr>
            <w:r>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33FDB" w14:textId="77777777" w:rsidR="0023704E" w:rsidRDefault="0023704E"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559C43" w14:textId="77777777" w:rsidR="0023704E" w:rsidRDefault="0023704E" w:rsidP="004E34C3">
            <w:pPr>
              <w:jc w:val="left"/>
              <w:rPr>
                <w:rFonts w:eastAsia="Calibri" w:cs="Arial"/>
              </w:rPr>
            </w:pPr>
            <w:r>
              <w:rPr>
                <w:rFonts w:eastAsia="Calibri" w:cs="Arial"/>
              </w:rPr>
              <w:t>String</w:t>
            </w:r>
          </w:p>
        </w:tc>
      </w:tr>
      <w:tr w:rsidR="0023704E" w14:paraId="4760EAF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1F2EBB" w14:textId="77777777" w:rsidR="0023704E" w:rsidRDefault="0023704E" w:rsidP="004E34C3">
            <w:pPr>
              <w:jc w:val="left"/>
              <w:rPr>
                <w:rFonts w:eastAsia="Calibri" w:cs="Arial"/>
              </w:rPr>
            </w:pPr>
            <w:r>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50A91A" w14:textId="77777777" w:rsidR="0023704E" w:rsidRDefault="0023704E" w:rsidP="004E34C3">
            <w:pPr>
              <w:jc w:val="left"/>
              <w:rPr>
                <w:rFonts w:eastAsia="Calibri" w:cs="Arial"/>
              </w:rPr>
            </w:pPr>
            <w:r>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743D50" w14:textId="77777777" w:rsidR="0023704E" w:rsidRDefault="0023704E" w:rsidP="004E34C3">
            <w:pPr>
              <w:jc w:val="left"/>
              <w:rPr>
                <w:rFonts w:eastAsia="Calibri" w:cs="Arial"/>
              </w:rPr>
            </w:pPr>
            <w:r>
              <w:rPr>
                <w:rFonts w:eastAsia="Calibri" w:cs="Arial"/>
              </w:rPr>
              <w:t>Datetime</w:t>
            </w:r>
          </w:p>
        </w:tc>
      </w:tr>
      <w:tr w:rsidR="0023704E" w14:paraId="4C96331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416AB" w14:textId="77777777" w:rsidR="0023704E" w:rsidRDefault="0023704E" w:rsidP="004E34C3">
            <w:pPr>
              <w:jc w:val="left"/>
              <w:rPr>
                <w:rFonts w:eastAsia="Calibri" w:cs="Arial"/>
              </w:rPr>
            </w:pPr>
            <w:r>
              <w:rPr>
                <w:rFonts w:eastAsia="Calibri" w:cs="Arial"/>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69CC0" w14:textId="77777777" w:rsidR="0023704E" w:rsidRDefault="0023704E" w:rsidP="004E34C3">
            <w:pPr>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384AB1" w14:textId="77777777" w:rsidR="0023704E" w:rsidRDefault="0023704E" w:rsidP="004E34C3">
            <w:pPr>
              <w:jc w:val="left"/>
              <w:rPr>
                <w:rFonts w:eastAsia="Calibri" w:cs="Arial"/>
              </w:rPr>
            </w:pPr>
            <w:r>
              <w:rPr>
                <w:rFonts w:eastAsia="Calibri" w:cs="Arial"/>
              </w:rPr>
              <w:t>Bytes</w:t>
            </w:r>
          </w:p>
        </w:tc>
      </w:tr>
    </w:tbl>
    <w:p w14:paraId="3F02A25D" w14:textId="77777777" w:rsidR="00475126" w:rsidRPr="00475126" w:rsidRDefault="00475126" w:rsidP="00475126">
      <w:pPr>
        <w:spacing w:line="254" w:lineRule="auto"/>
        <w:outlineLvl w:val="2"/>
        <w:rPr>
          <w:rFonts w:eastAsia="Aptos" w:cs="Times New Roman"/>
          <w:b/>
          <w:bCs/>
          <w:sz w:val="22"/>
          <w:szCs w:val="24"/>
        </w:rPr>
      </w:pPr>
      <w:r w:rsidRPr="00475126">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9624C" w14:paraId="6E121728"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18D3CF" w14:textId="77777777" w:rsidR="0079624C" w:rsidRPr="00475126" w:rsidRDefault="0079624C" w:rsidP="004E34C3">
            <w:pPr>
              <w:jc w:val="left"/>
              <w:rPr>
                <w:rFonts w:eastAsia="Calibri" w:cs="Arial"/>
                <w:color w:val="000000" w:themeColor="text1"/>
              </w:rPr>
            </w:pPr>
            <w:r w:rsidRPr="00475126">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828AC3" w14:textId="77777777" w:rsidR="0079624C" w:rsidRPr="00475126" w:rsidRDefault="0079624C" w:rsidP="004E34C3">
            <w:pPr>
              <w:jc w:val="left"/>
              <w:rPr>
                <w:rFonts w:eastAsia="Calibri" w:cs="Arial"/>
                <w:color w:val="000000" w:themeColor="text1"/>
              </w:rPr>
            </w:pPr>
            <w:r w:rsidRPr="00475126">
              <w:rPr>
                <w:rFonts w:eastAsia="Calibri" w:cs="Arial"/>
                <w:color w:val="000000" w:themeColor="text1"/>
              </w:rPr>
              <w:t>Result Description</w:t>
            </w:r>
          </w:p>
        </w:tc>
      </w:tr>
      <w:tr w:rsidR="0079624C" w14:paraId="35A6C31C"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0F3BD6" w14:textId="77777777" w:rsidR="0079624C" w:rsidRDefault="0079624C" w:rsidP="004E34C3">
            <w:pPr>
              <w:jc w:val="left"/>
              <w:rPr>
                <w:rFonts w:eastAsia="Calibri" w:cs="Arial"/>
              </w:rPr>
            </w:pPr>
            <w:r>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76692" w14:textId="41E9DAD7" w:rsidR="0079624C" w:rsidRDefault="0079624C" w:rsidP="004E34C3">
            <w:pPr>
              <w:jc w:val="left"/>
              <w:rPr>
                <w:rFonts w:eastAsia="Calibri" w:cs="Arial"/>
              </w:rPr>
            </w:pPr>
            <w:r>
              <w:rPr>
                <w:rFonts w:eastAsia="Calibri" w:cs="Arial"/>
              </w:rPr>
              <w:t>successful</w:t>
            </w:r>
            <w:r w:rsidR="00AA6702">
              <w:rPr>
                <w:rFonts w:eastAsia="Calibri" w:cs="Arial"/>
              </w:rPr>
              <w:t xml:space="preserve"> </w:t>
            </w:r>
            <w:r>
              <w:rPr>
                <w:rFonts w:eastAsia="Calibri" w:cs="Arial"/>
              </w:rPr>
              <w:t>operation</w:t>
            </w:r>
          </w:p>
        </w:tc>
      </w:tr>
    </w:tbl>
    <w:p w14:paraId="078ECC34" w14:textId="77777777" w:rsidR="00475126" w:rsidRPr="00475126" w:rsidRDefault="00475126" w:rsidP="00475126">
      <w:pPr>
        <w:spacing w:line="252" w:lineRule="auto"/>
        <w:outlineLvl w:val="2"/>
        <w:rPr>
          <w:rFonts w:eastAsia="Aptos" w:cs="Times New Roman"/>
          <w:b/>
          <w:bCs/>
          <w:sz w:val="22"/>
          <w:szCs w:val="24"/>
        </w:rPr>
      </w:pPr>
      <w:r w:rsidRPr="00475126">
        <w:rPr>
          <w:rFonts w:eastAsia="Aptos" w:cs="Times New Roman"/>
          <w:b/>
          <w:bCs/>
          <w:sz w:val="22"/>
          <w:szCs w:val="24"/>
        </w:rPr>
        <w:t>Error Management</w:t>
      </w:r>
    </w:p>
    <w:p w14:paraId="5D926B56" w14:textId="77777777" w:rsidR="00475126" w:rsidRDefault="00475126" w:rsidP="0023704E">
      <w:pPr>
        <w:rPr>
          <w:rFonts w:eastAsia="Calibri" w:cs="Arial"/>
        </w:rPr>
        <w:sectPr w:rsidR="00475126" w:rsidSect="00475126">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79624C" w14:paraId="0FFAAA5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DDD062" w14:textId="77777777" w:rsidR="0079624C" w:rsidRDefault="0079624C" w:rsidP="004E34C3">
            <w:pPr>
              <w:jc w:val="left"/>
              <w:rPr>
                <w:rFonts w:eastAsia="Calibri" w:cs="Arial"/>
              </w:rPr>
            </w:pPr>
            <w:r>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900DFA" w14:textId="77777777" w:rsidR="0079624C" w:rsidRDefault="0079624C" w:rsidP="004E34C3">
            <w:pPr>
              <w:jc w:val="left"/>
              <w:rPr>
                <w:rFonts w:eastAsia="Calibri" w:cs="Arial"/>
              </w:rPr>
            </w:pPr>
            <w:r>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7750982" w14:textId="77777777" w:rsidR="0079624C" w:rsidRDefault="0079624C" w:rsidP="004E34C3">
            <w:pPr>
              <w:jc w:val="left"/>
              <w:rPr>
                <w:rFonts w:eastAsia="Calibri" w:cs="Arial"/>
              </w:rPr>
            </w:pPr>
            <w:r>
              <w:rPr>
                <w:rFonts w:eastAsia="Calibri" w:cs="Arial"/>
              </w:rPr>
              <w:t>Error Description</w:t>
            </w:r>
          </w:p>
        </w:tc>
      </w:tr>
      <w:tr w:rsidR="0079624C" w14:paraId="00DF7CA7"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513C9" w14:textId="77777777" w:rsidR="0079624C" w:rsidRDefault="0079624C" w:rsidP="004E34C3">
            <w:pPr>
              <w:jc w:val="left"/>
              <w:rPr>
                <w:rFonts w:eastAsia="Calibri" w:cs="Arial"/>
              </w:rPr>
            </w:pPr>
            <w:r>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4D37F" w14:textId="77777777" w:rsidR="0079624C" w:rsidRDefault="0079624C" w:rsidP="004E34C3">
            <w:pPr>
              <w:jc w:val="left"/>
              <w:rPr>
                <w:rFonts w:eastAsia="Calibri" w:cs="Arial"/>
              </w:rPr>
            </w:pPr>
            <w:r>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2281F0" w14:textId="77777777" w:rsidR="0079624C" w:rsidRDefault="0079624C" w:rsidP="004E34C3">
            <w:pPr>
              <w:jc w:val="left"/>
              <w:rPr>
                <w:rFonts w:eastAsia="Calibri" w:cs="Arial"/>
              </w:rPr>
            </w:pPr>
            <w:r>
              <w:rPr>
                <w:rFonts w:eastAsia="Calibri" w:cs="Arial"/>
              </w:rPr>
              <w:t>Internal Server Error</w:t>
            </w:r>
          </w:p>
        </w:tc>
      </w:tr>
      <w:tr w:rsidR="0079624C" w14:paraId="14BD03C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BDC972" w14:textId="77777777" w:rsidR="0079624C" w:rsidRDefault="0079624C"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5DC6C" w14:textId="77777777" w:rsidR="0079624C" w:rsidRDefault="0079624C" w:rsidP="004E34C3">
            <w:pPr>
              <w:jc w:val="left"/>
              <w:rPr>
                <w:rFonts w:eastAsia="Calibri" w:cs="Arial"/>
              </w:rPr>
            </w:pPr>
            <w:r>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F52EC" w14:textId="18B85578" w:rsidR="0079624C" w:rsidRDefault="0079624C" w:rsidP="004E34C3">
            <w:pPr>
              <w:spacing w:line="256" w:lineRule="auto"/>
              <w:jc w:val="left"/>
              <w:rPr>
                <w:rFonts w:eastAsia="Calibri" w:cs="Arial"/>
              </w:rPr>
            </w:pPr>
            <w:r>
              <w:rPr>
                <w:rFonts w:eastAsia="Calibri" w:cs="Arial"/>
              </w:rPr>
              <w:t>Unauthorized User</w:t>
            </w:r>
            <w:r w:rsidR="000C01F9">
              <w:rPr>
                <w:rFonts w:eastAsia="Calibri" w:cs="Arial"/>
              </w:rPr>
              <w:t xml:space="preserve"> or </w:t>
            </w:r>
            <w:r w:rsidR="00C658A5">
              <w:rPr>
                <w:rFonts w:eastAsia="Calibri" w:cs="Arial"/>
              </w:rPr>
              <w:t>Header Token could be missing</w:t>
            </w:r>
          </w:p>
        </w:tc>
      </w:tr>
      <w:tr w:rsidR="0079624C" w14:paraId="1E5D226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459253" w14:textId="77777777" w:rsidR="0079624C" w:rsidRDefault="0079624C" w:rsidP="004E34C3">
            <w:pPr>
              <w:jc w:val="left"/>
              <w:rPr>
                <w:rFonts w:eastAsia="Calibri" w:cs="Arial"/>
              </w:rPr>
            </w:pPr>
            <w:r>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B4F1F" w14:textId="77777777" w:rsidR="0079624C" w:rsidRDefault="0079624C" w:rsidP="004E34C3">
            <w:pPr>
              <w:jc w:val="left"/>
              <w:rPr>
                <w:rFonts w:eastAsia="Calibri" w:cs="Arial"/>
              </w:rPr>
            </w:pPr>
            <w:r>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73159" w14:textId="77777777" w:rsidR="0079624C" w:rsidRDefault="0079624C" w:rsidP="004E34C3">
            <w:pPr>
              <w:spacing w:line="256" w:lineRule="auto"/>
              <w:jc w:val="left"/>
              <w:rPr>
                <w:rFonts w:eastAsia="Calibri" w:cs="Arial"/>
              </w:rPr>
            </w:pPr>
            <w:r>
              <w:rPr>
                <w:rFonts w:eastAsia="Calibri" w:cs="Arial"/>
              </w:rPr>
              <w:t>Bad request</w:t>
            </w:r>
          </w:p>
        </w:tc>
      </w:tr>
    </w:tbl>
    <w:p w14:paraId="1CC72A7B" w14:textId="53C431B4" w:rsidR="00E31E5C" w:rsidRPr="00E31E5C" w:rsidRDefault="00E31E5C" w:rsidP="00475126">
      <w:pPr>
        <w:pStyle w:val="Heading3"/>
      </w:pPr>
      <w:r w:rsidRPr="00E31E5C">
        <w:t>Sample Response:</w:t>
      </w:r>
    </w:p>
    <w:p w14:paraId="775F202C" w14:textId="77777777" w:rsidR="00E31E5C" w:rsidRPr="00E31E5C" w:rsidRDefault="00E31E5C" w:rsidP="00002148">
      <w:pPr>
        <w:pStyle w:val="codesample"/>
      </w:pPr>
      <w:r w:rsidRPr="00E31E5C">
        <w:t>[</w:t>
      </w:r>
    </w:p>
    <w:p w14:paraId="17622F46"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/Input/BQ_Test_Sample_50",</w:t>
      </w:r>
    </w:p>
    <w:p w14:paraId="2CBC4A80"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/Input/BB_PROD_4K_Aug15",</w:t>
      </w:r>
    </w:p>
    <w:p w14:paraId="4E82E192"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/Input/BQ_Test_Demo_Sample_500",</w:t>
      </w:r>
    </w:p>
    <w:p w14:paraId="0E148C69"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/Input/BQ_Sample_New10",</w:t>
      </w:r>
    </w:p>
    <w:p w14:paraId="455B60FA"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/Input/BQ_Sample_100",</w:t>
      </w:r>
    </w:p>
    <w:p w14:paraId="5DA41F93"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w:t>
      </w:r>
      <w:proofErr w:type="spellStart"/>
      <w:r w:rsidRPr="00E31E5C">
        <w:t>testfolder_forlimitcheck</w:t>
      </w:r>
      <w:proofErr w:type="spellEnd"/>
      <w:r w:rsidRPr="00E31E5C">
        <w:t>",</w:t>
      </w:r>
    </w:p>
    <w:p w14:paraId="7C5C328D" w14:textId="77777777" w:rsidR="00E31E5C" w:rsidRPr="00E31E5C" w:rsidRDefault="00E31E5C" w:rsidP="00002148">
      <w:pPr>
        <w:pStyle w:val="codesample"/>
      </w:pPr>
      <w:r w:rsidRPr="00E31E5C">
        <w:t xml:space="preserve">    "</w:t>
      </w:r>
      <w:proofErr w:type="spellStart"/>
      <w:r w:rsidRPr="00E31E5C">
        <w:t>BomBatchDataQuality</w:t>
      </w:r>
      <w:proofErr w:type="spellEnd"/>
      <w:r w:rsidRPr="00E31E5C">
        <w:t>/Input/All_BB_PROD_4K",</w:t>
      </w:r>
    </w:p>
    <w:p w14:paraId="780C377E" w14:textId="77777777" w:rsidR="00E31E5C" w:rsidRDefault="00E31E5C" w:rsidP="00002148">
      <w:pPr>
        <w:pStyle w:val="codesample"/>
      </w:pPr>
      <w:r w:rsidRPr="00E31E5C">
        <w:t xml:space="preserve">    "</w:t>
      </w:r>
      <w:proofErr w:type="spellStart"/>
      <w:r w:rsidRPr="00E31E5C">
        <w:t>BomBatchDataQuality</w:t>
      </w:r>
      <w:proofErr w:type="spellEnd"/>
      <w:r w:rsidRPr="00E31E5C">
        <w:t>/Input/Batch_DQ_Engine_Demo"</w:t>
      </w:r>
    </w:p>
    <w:p w14:paraId="4B209A05" w14:textId="2D832088" w:rsidR="00E51607" w:rsidRPr="00E31E5C" w:rsidRDefault="00E51607" w:rsidP="00002148">
      <w:pPr>
        <w:pStyle w:val="codesample"/>
      </w:pPr>
      <w:r>
        <w:t>]</w:t>
      </w:r>
    </w:p>
    <w:p w14:paraId="2088CA23" w14:textId="77777777" w:rsidR="00E51607" w:rsidRPr="00E51607" w:rsidRDefault="00E51607" w:rsidP="00E51607">
      <w:pPr>
        <w:sectPr w:rsidR="00E51607" w:rsidRPr="00E51607" w:rsidSect="00475126">
          <w:type w:val="continuous"/>
          <w:pgSz w:w="12240" w:h="20160" w:code="5"/>
          <w:pgMar w:top="1440" w:right="1440" w:bottom="1440" w:left="1440" w:header="720" w:footer="720" w:gutter="0"/>
          <w:cols w:space="720"/>
          <w:docGrid w:linePitch="360"/>
        </w:sectPr>
      </w:pPr>
    </w:p>
    <w:p w14:paraId="245BE7B9" w14:textId="79C50F49" w:rsidR="008875E5" w:rsidRPr="00AD0E09" w:rsidRDefault="00AD0E09" w:rsidP="00BF2D2C">
      <w:pPr>
        <w:pStyle w:val="Heading2"/>
      </w:pPr>
      <w:bookmarkStart w:id="71" w:name="_Toc220593313"/>
      <w:r w:rsidRPr="00AD0E09">
        <w:lastRenderedPageBreak/>
        <w:t>P</w:t>
      </w:r>
      <w:r w:rsidR="00AC51F6">
        <w:t>OST</w:t>
      </w:r>
      <w:r w:rsidRPr="00AD0E09">
        <w:t xml:space="preserve"> </w:t>
      </w:r>
      <w:r w:rsidR="00AA6702">
        <w:t>-</w:t>
      </w:r>
      <w:r w:rsidRPr="00AD0E09">
        <w:t xml:space="preserve"> Add a New Folder for the Data Quality Batch Process</w:t>
      </w:r>
      <w:bookmarkEnd w:id="71"/>
    </w:p>
    <w:p w14:paraId="38C2588A" w14:textId="0D0C0A69" w:rsidR="008875E5" w:rsidRDefault="00DE64C3" w:rsidP="008875E5">
      <w:pPr>
        <w:rPr>
          <w:rFonts w:eastAsia="Calibri" w:cs="Arial"/>
        </w:rPr>
      </w:pPr>
      <w:r w:rsidRPr="00DE64C3">
        <w:rPr>
          <w:rFonts w:eastAsia="Calibri" w:cs="Arial"/>
        </w:rPr>
        <w:t>This API allows users to create a new folder for the Data Quality Batch Process and upload files into it. If the folder already exists, users can add new files to the existing folder for further processing and validation within the BOM management system.</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C64636" w:rsidRPr="00C64636" w14:paraId="2BCD82BC"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32A7547" w14:textId="77777777" w:rsidR="00C64636" w:rsidRPr="00C64636" w:rsidRDefault="00C64636" w:rsidP="004E34C3">
            <w:pPr>
              <w:spacing w:after="160" w:line="259" w:lineRule="auto"/>
              <w:jc w:val="left"/>
              <w:rPr>
                <w:rFonts w:eastAsia="Calibri" w:cs="Arial"/>
              </w:rPr>
            </w:pPr>
            <w:r w:rsidRPr="00C64636">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1E9A7" w14:textId="69C0451C" w:rsidR="00C64636" w:rsidRPr="00C64636" w:rsidRDefault="00C64636" w:rsidP="004E34C3">
            <w:pPr>
              <w:spacing w:after="160" w:line="259" w:lineRule="auto"/>
              <w:ind w:left="144"/>
              <w:jc w:val="left"/>
              <w:rPr>
                <w:rFonts w:eastAsia="Calibri" w:cs="Arial"/>
              </w:rPr>
            </w:pPr>
            <w:r w:rsidRPr="00C64636">
              <w:rPr>
                <w:rFonts w:eastAsia="Calibri" w:cs="Arial"/>
              </w:rPr>
              <w:t>HTTPS</w:t>
            </w:r>
          </w:p>
        </w:tc>
      </w:tr>
      <w:tr w:rsidR="00C64636" w:rsidRPr="00C64636" w14:paraId="699CCFA2"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61D42B0" w14:textId="67CE35A2" w:rsidR="00C64636" w:rsidRPr="00C64636" w:rsidRDefault="00C658A5" w:rsidP="004E34C3">
            <w:pPr>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940BFE" w14:textId="332463D4" w:rsidR="00C64636" w:rsidRPr="00C64636" w:rsidRDefault="00504650" w:rsidP="004E34C3">
            <w:pPr>
              <w:spacing w:after="160" w:line="259" w:lineRule="auto"/>
              <w:ind w:left="144"/>
              <w:jc w:val="left"/>
              <w:rPr>
                <w:rFonts w:eastAsia="Calibri" w:cs="Arial"/>
              </w:rPr>
            </w:pPr>
            <w:hyperlink r:id="rId70" w:history="1">
              <w:r w:rsidRPr="004629D6">
                <w:rPr>
                  <w:rStyle w:val="Hyperlink"/>
                  <w:rFonts w:eastAsia="Calibri" w:cs="Arial"/>
                </w:rPr>
                <w:t>https://ixts-dev-apim.azure-api.net/bom-management-api/v1/bom/data/quality/batch-process/file/upload</w:t>
              </w:r>
            </w:hyperlink>
            <w:r>
              <w:rPr>
                <w:rFonts w:eastAsia="Calibri" w:cs="Arial"/>
              </w:rPr>
              <w:t xml:space="preserve"> </w:t>
            </w:r>
          </w:p>
        </w:tc>
      </w:tr>
      <w:tr w:rsidR="00C64636" w:rsidRPr="00C64636" w14:paraId="19E8EC3B"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FD67B2E" w14:textId="77777777" w:rsidR="00C64636" w:rsidRPr="00C64636" w:rsidRDefault="00C64636" w:rsidP="004E34C3">
            <w:pPr>
              <w:spacing w:after="160" w:line="259" w:lineRule="auto"/>
              <w:jc w:val="left"/>
              <w:rPr>
                <w:rFonts w:eastAsia="Calibri" w:cs="Arial"/>
              </w:rPr>
            </w:pPr>
            <w:r w:rsidRPr="00C64636">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405AD2" w14:textId="2446010E" w:rsidR="00C64636" w:rsidRPr="00C64636" w:rsidRDefault="00C57811" w:rsidP="004E34C3">
            <w:pPr>
              <w:spacing w:after="160" w:line="259" w:lineRule="auto"/>
              <w:ind w:left="144"/>
              <w:jc w:val="left"/>
              <w:rPr>
                <w:rFonts w:eastAsia="Calibri" w:cs="Arial"/>
              </w:rPr>
            </w:pPr>
            <w:r>
              <w:rPr>
                <w:rFonts w:eastAsia="Calibri" w:cs="Arial"/>
              </w:rPr>
              <w:t>POST</w:t>
            </w:r>
          </w:p>
        </w:tc>
      </w:tr>
      <w:tr w:rsidR="00C64636" w:rsidRPr="00C64636" w14:paraId="3A0F2790"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7BB40EB" w14:textId="77777777" w:rsidR="00C64636" w:rsidRPr="00C64636" w:rsidRDefault="00C64636" w:rsidP="004E34C3">
            <w:pPr>
              <w:spacing w:after="160" w:line="259" w:lineRule="auto"/>
              <w:jc w:val="left"/>
              <w:rPr>
                <w:rFonts w:eastAsia="Calibri" w:cs="Arial"/>
              </w:rPr>
            </w:pPr>
            <w:r w:rsidRPr="00C64636">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B634AB" w14:textId="77777777" w:rsidR="00C64636" w:rsidRPr="00C64636" w:rsidRDefault="00C64636" w:rsidP="004E34C3">
            <w:pPr>
              <w:spacing w:after="160" w:line="259" w:lineRule="auto"/>
              <w:ind w:left="144"/>
              <w:jc w:val="left"/>
              <w:rPr>
                <w:rFonts w:eastAsia="Calibri" w:cs="Arial"/>
              </w:rPr>
            </w:pPr>
            <w:r w:rsidRPr="00C64636">
              <w:rPr>
                <w:rFonts w:eastAsia="Calibri" w:cs="Arial"/>
              </w:rPr>
              <w:t>application/json</w:t>
            </w:r>
          </w:p>
        </w:tc>
      </w:tr>
    </w:tbl>
    <w:p w14:paraId="494A5005" w14:textId="1D7FBC2E" w:rsidR="00C57811" w:rsidRPr="00C57811" w:rsidRDefault="00FB508E" w:rsidP="00194935">
      <w:pPr>
        <w:pStyle w:val="Heading3"/>
        <w:rPr>
          <w:rFonts w:eastAsia="Calibri" w:cs="Arial"/>
        </w:rPr>
      </w:pPr>
      <w:r w:rsidRPr="00FB508E">
        <w:t>Input Header</w:t>
      </w:r>
    </w:p>
    <w:tbl>
      <w:tblPr>
        <w:tblStyle w:val="TableGridLight"/>
        <w:tblpPr w:leftFromText="180" w:rightFromText="180" w:vertAnchor="text" w:tblpY="1"/>
        <w:tblOverlap w:val="never"/>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57811" w:rsidRPr="00C57811" w14:paraId="43161626"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F840FDC" w14:textId="77777777" w:rsidR="00C57811" w:rsidRPr="00C57811" w:rsidRDefault="00C57811" w:rsidP="004E34C3">
            <w:pPr>
              <w:spacing w:after="160" w:line="259" w:lineRule="auto"/>
              <w:jc w:val="left"/>
              <w:rPr>
                <w:rFonts w:eastAsia="Calibri" w:cs="Arial"/>
              </w:rPr>
            </w:pPr>
            <w:r w:rsidRPr="00C57811">
              <w:rPr>
                <w:rFonts w:eastAsia="Calibri" w:cs="Arial"/>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86150E6" w14:textId="77777777" w:rsidR="00C57811" w:rsidRPr="00C57811" w:rsidRDefault="00C57811" w:rsidP="004E34C3">
            <w:pPr>
              <w:spacing w:after="160" w:line="259" w:lineRule="auto"/>
              <w:jc w:val="left"/>
              <w:rPr>
                <w:rFonts w:eastAsia="Calibri" w:cs="Arial"/>
              </w:rPr>
            </w:pPr>
            <w:r w:rsidRPr="00C57811">
              <w:rPr>
                <w:rFonts w:eastAsia="Calibri" w:cs="Arial"/>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86969A4" w14:textId="77777777" w:rsidR="00C57811" w:rsidRPr="00C57811" w:rsidRDefault="00C57811" w:rsidP="004E34C3">
            <w:pPr>
              <w:spacing w:after="160" w:line="259" w:lineRule="auto"/>
              <w:jc w:val="left"/>
              <w:rPr>
                <w:rFonts w:eastAsia="Calibri" w:cs="Arial"/>
              </w:rPr>
            </w:pPr>
            <w:r w:rsidRPr="00C57811">
              <w:rPr>
                <w:rFonts w:eastAsia="Calibri" w:cs="Arial"/>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F066323" w14:textId="77777777" w:rsidR="00C57811" w:rsidRPr="00C57811" w:rsidRDefault="00C57811" w:rsidP="004E34C3">
            <w:pPr>
              <w:spacing w:after="160" w:line="259" w:lineRule="auto"/>
              <w:jc w:val="left"/>
              <w:rPr>
                <w:rFonts w:eastAsia="Calibri" w:cs="Arial"/>
              </w:rPr>
            </w:pPr>
            <w:r w:rsidRPr="00C57811">
              <w:rPr>
                <w:rFonts w:eastAsia="Calibri" w:cs="Arial"/>
              </w:rPr>
              <w:t>Type</w:t>
            </w:r>
          </w:p>
        </w:tc>
      </w:tr>
      <w:tr w:rsidR="00C57811" w:rsidRPr="00C57811" w14:paraId="2FDFA34F"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C80E1" w14:textId="77777777" w:rsidR="00C57811" w:rsidRPr="00C57811" w:rsidRDefault="00C57811" w:rsidP="004E34C3">
            <w:pPr>
              <w:spacing w:after="160" w:line="259" w:lineRule="auto"/>
              <w:jc w:val="left"/>
              <w:rPr>
                <w:rFonts w:eastAsia="Calibri" w:cs="Arial"/>
              </w:rPr>
            </w:pPr>
            <w:r w:rsidRPr="00C57811">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8FFBF" w14:textId="77777777" w:rsidR="00C57811" w:rsidRPr="00C57811" w:rsidRDefault="00C57811" w:rsidP="004E34C3">
            <w:pPr>
              <w:spacing w:after="160" w:line="259" w:lineRule="auto"/>
              <w:jc w:val="left"/>
              <w:rPr>
                <w:rFonts w:eastAsia="Calibri" w:cs="Arial"/>
              </w:rPr>
            </w:pPr>
            <w:r w:rsidRPr="00C57811">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80B37" w14:textId="77777777" w:rsidR="00C57811" w:rsidRPr="00C57811" w:rsidRDefault="00C57811" w:rsidP="004E34C3">
            <w:pPr>
              <w:spacing w:after="160" w:line="259" w:lineRule="auto"/>
              <w:jc w:val="left"/>
              <w:rPr>
                <w:rFonts w:eastAsia="Calibri" w:cs="Arial"/>
              </w:rPr>
            </w:pPr>
            <w:r w:rsidRPr="00C57811">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32C1A" w14:textId="77777777" w:rsidR="00C57811" w:rsidRPr="00C57811" w:rsidRDefault="00C57811" w:rsidP="004E34C3">
            <w:pPr>
              <w:spacing w:after="160" w:line="259" w:lineRule="auto"/>
              <w:jc w:val="left"/>
              <w:rPr>
                <w:rFonts w:eastAsia="Calibri" w:cs="Arial"/>
              </w:rPr>
            </w:pPr>
            <w:r w:rsidRPr="00C57811">
              <w:rPr>
                <w:rFonts w:eastAsia="Calibri" w:cs="Arial"/>
              </w:rPr>
              <w:t>String</w:t>
            </w:r>
          </w:p>
        </w:tc>
      </w:tr>
      <w:tr w:rsidR="00C57811" w:rsidRPr="00C57811" w14:paraId="51D05186"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8DA94" w14:textId="77777777" w:rsidR="00C57811" w:rsidRPr="00C57811" w:rsidRDefault="00C57811" w:rsidP="004E34C3">
            <w:pPr>
              <w:spacing w:after="160" w:line="259" w:lineRule="auto"/>
              <w:jc w:val="left"/>
              <w:rPr>
                <w:rFonts w:eastAsia="Calibri" w:cs="Arial"/>
              </w:rPr>
            </w:pPr>
            <w:r w:rsidRPr="00C57811">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6212D" w14:textId="77777777" w:rsidR="00C57811" w:rsidRPr="00C57811" w:rsidRDefault="00C57811" w:rsidP="004E34C3">
            <w:pPr>
              <w:spacing w:after="160" w:line="259" w:lineRule="auto"/>
              <w:jc w:val="left"/>
              <w:rPr>
                <w:rFonts w:eastAsia="Calibri" w:cs="Arial"/>
              </w:rPr>
            </w:pPr>
            <w:r w:rsidRPr="00C57811">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A3AB24" w14:textId="77777777" w:rsidR="00C57811" w:rsidRPr="00C57811" w:rsidRDefault="00C57811" w:rsidP="004E34C3">
            <w:pPr>
              <w:spacing w:after="160" w:line="259" w:lineRule="auto"/>
              <w:jc w:val="left"/>
              <w:rPr>
                <w:rFonts w:eastAsia="Calibri" w:cs="Arial"/>
              </w:rPr>
            </w:pPr>
            <w:r w:rsidRPr="00C57811">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E95E37" w14:textId="77777777" w:rsidR="00C57811" w:rsidRPr="00C57811" w:rsidRDefault="00C57811" w:rsidP="004E34C3">
            <w:pPr>
              <w:spacing w:after="160" w:line="259" w:lineRule="auto"/>
              <w:jc w:val="left"/>
              <w:rPr>
                <w:rFonts w:eastAsia="Calibri" w:cs="Arial"/>
              </w:rPr>
            </w:pPr>
            <w:r w:rsidRPr="00C57811">
              <w:rPr>
                <w:rFonts w:eastAsia="Calibri" w:cs="Arial"/>
              </w:rPr>
              <w:t>String</w:t>
            </w:r>
          </w:p>
        </w:tc>
      </w:tr>
      <w:tr w:rsidR="00C57811" w:rsidRPr="00C57811" w14:paraId="405624D0"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470F3" w14:textId="77777777" w:rsidR="00C57811" w:rsidRPr="00C57811" w:rsidRDefault="00C57811" w:rsidP="004E34C3">
            <w:pPr>
              <w:spacing w:after="160" w:line="259" w:lineRule="auto"/>
              <w:jc w:val="left"/>
              <w:rPr>
                <w:rFonts w:eastAsia="Calibri" w:cs="Arial"/>
              </w:rPr>
            </w:pPr>
            <w:r w:rsidRPr="00C57811">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DEA00" w14:textId="77777777" w:rsidR="00C57811" w:rsidRPr="00C57811" w:rsidRDefault="00C57811" w:rsidP="004E34C3">
            <w:pPr>
              <w:spacing w:after="160" w:line="259" w:lineRule="auto"/>
              <w:jc w:val="left"/>
              <w:rPr>
                <w:rFonts w:eastAsia="Calibri" w:cs="Arial"/>
              </w:rPr>
            </w:pPr>
            <w:r w:rsidRPr="00C57811">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6E607" w14:textId="77777777" w:rsidR="00C57811" w:rsidRPr="00C57811" w:rsidRDefault="00C57811" w:rsidP="004E34C3">
            <w:pPr>
              <w:spacing w:after="160" w:line="259" w:lineRule="auto"/>
              <w:jc w:val="left"/>
              <w:rPr>
                <w:rFonts w:eastAsia="Calibri" w:cs="Arial"/>
              </w:rPr>
            </w:pPr>
            <w:r w:rsidRPr="00C57811">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B38730" w14:textId="77777777" w:rsidR="00C57811" w:rsidRPr="00C57811" w:rsidRDefault="00C57811" w:rsidP="004E34C3">
            <w:pPr>
              <w:spacing w:after="160" w:line="259" w:lineRule="auto"/>
              <w:jc w:val="left"/>
              <w:rPr>
                <w:rFonts w:eastAsia="Calibri" w:cs="Arial"/>
              </w:rPr>
            </w:pPr>
            <w:r w:rsidRPr="00C57811">
              <w:rPr>
                <w:rFonts w:eastAsia="Calibri" w:cs="Arial"/>
              </w:rPr>
              <w:t>String</w:t>
            </w:r>
          </w:p>
        </w:tc>
      </w:tr>
    </w:tbl>
    <w:p w14:paraId="3703653F" w14:textId="4F086C28" w:rsidR="00535DBF" w:rsidRDefault="00194935" w:rsidP="00194935">
      <w:pPr>
        <w:tabs>
          <w:tab w:val="left" w:pos="2472"/>
        </w:tabs>
        <w:rPr>
          <w:rFonts w:eastAsia="Calibri" w:cs="Arial"/>
          <w:kern w:val="0"/>
          <w14:ligatures w14:val="none"/>
        </w:rPr>
      </w:pPr>
      <w:r w:rsidRPr="00194935">
        <w:rPr>
          <w:rFonts w:eastAsia="Calibri" w:cs="Arial"/>
          <w:kern w:val="0"/>
          <w14:ligatures w14:val="none"/>
        </w:rPr>
        <w:t>*Mandatory / Optional</w:t>
      </w:r>
    </w:p>
    <w:p w14:paraId="5DA3DF78" w14:textId="77777777" w:rsidR="002C6F41" w:rsidRPr="002C6F41" w:rsidRDefault="002C6F41" w:rsidP="002C6F41">
      <w:pPr>
        <w:spacing w:line="254" w:lineRule="auto"/>
        <w:outlineLvl w:val="2"/>
        <w:rPr>
          <w:rFonts w:eastAsia="Aptos" w:cs="Times New Roman"/>
          <w:b/>
          <w:bCs/>
          <w:sz w:val="22"/>
          <w:szCs w:val="24"/>
        </w:rPr>
      </w:pPr>
      <w:r w:rsidRPr="002C6F41">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535DBF" w:rsidRPr="00535DBF" w14:paraId="4386FCBD"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931F096"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BE789BA"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9B793E"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Type</w:t>
            </w:r>
          </w:p>
        </w:tc>
      </w:tr>
      <w:tr w:rsidR="00535DBF" w:rsidRPr="00535DBF" w14:paraId="4AF30FAB"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AC7DC"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21DA9"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8B4F7"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String</w:t>
            </w:r>
          </w:p>
        </w:tc>
      </w:tr>
      <w:tr w:rsidR="00535DBF" w:rsidRPr="00535DBF" w14:paraId="1D1E4925"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ACE5D7"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FA5754"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F4EC69"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String</w:t>
            </w:r>
          </w:p>
        </w:tc>
      </w:tr>
      <w:tr w:rsidR="00535DBF" w:rsidRPr="00535DBF" w14:paraId="686E5BE3"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8D17B"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B928A2"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58BD98"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Datetime</w:t>
            </w:r>
          </w:p>
        </w:tc>
      </w:tr>
      <w:tr w:rsidR="00535DBF" w:rsidRPr="00535DBF" w14:paraId="205F57F8"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C8146A"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Content-Length</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41780"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C6600B" w14:textId="77777777" w:rsidR="00535DBF" w:rsidRPr="00535DBF" w:rsidRDefault="00535DBF" w:rsidP="004E34C3">
            <w:pPr>
              <w:tabs>
                <w:tab w:val="left" w:pos="2472"/>
              </w:tabs>
              <w:spacing w:after="160" w:line="259" w:lineRule="auto"/>
              <w:jc w:val="left"/>
              <w:rPr>
                <w:rFonts w:eastAsia="Calibri" w:cs="Arial"/>
              </w:rPr>
            </w:pPr>
            <w:r w:rsidRPr="00535DBF">
              <w:rPr>
                <w:rFonts w:eastAsia="Calibri" w:cs="Arial"/>
              </w:rPr>
              <w:t>Bytes</w:t>
            </w:r>
          </w:p>
        </w:tc>
      </w:tr>
    </w:tbl>
    <w:p w14:paraId="34A1CDC2" w14:textId="77777777" w:rsidR="00736353" w:rsidRPr="00736353" w:rsidRDefault="00736353" w:rsidP="00736353">
      <w:pPr>
        <w:spacing w:line="252" w:lineRule="auto"/>
        <w:outlineLvl w:val="2"/>
        <w:rPr>
          <w:rFonts w:eastAsia="Aptos" w:cs="Times New Roman"/>
          <w:b/>
          <w:bCs/>
          <w:sz w:val="22"/>
          <w:szCs w:val="24"/>
        </w:rPr>
      </w:pPr>
      <w:r w:rsidRPr="00736353">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1E0FEF" w:rsidRPr="001E0FEF" w14:paraId="216AA5C1"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49A8A0" w14:textId="77777777" w:rsidR="001E0FEF" w:rsidRPr="00736353" w:rsidRDefault="001E0FEF" w:rsidP="004E34C3">
            <w:pPr>
              <w:tabs>
                <w:tab w:val="left" w:pos="2472"/>
              </w:tabs>
              <w:spacing w:after="160" w:line="259" w:lineRule="auto"/>
              <w:jc w:val="left"/>
              <w:rPr>
                <w:rFonts w:eastAsia="Calibri" w:cs="Arial"/>
                <w:color w:val="000000" w:themeColor="text1"/>
              </w:rPr>
            </w:pPr>
            <w:r w:rsidRPr="00736353">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D6EDBA" w14:textId="77777777" w:rsidR="001E0FEF" w:rsidRPr="00736353" w:rsidRDefault="001E0FEF" w:rsidP="004E34C3">
            <w:pPr>
              <w:tabs>
                <w:tab w:val="left" w:pos="2472"/>
              </w:tabs>
              <w:spacing w:after="160" w:line="259" w:lineRule="auto"/>
              <w:jc w:val="left"/>
              <w:rPr>
                <w:rFonts w:eastAsia="Calibri" w:cs="Arial"/>
                <w:color w:val="000000" w:themeColor="text1"/>
              </w:rPr>
            </w:pPr>
            <w:r w:rsidRPr="00736353">
              <w:rPr>
                <w:rFonts w:eastAsia="Calibri" w:cs="Arial"/>
                <w:color w:val="000000" w:themeColor="text1"/>
              </w:rPr>
              <w:t>Result Description</w:t>
            </w:r>
          </w:p>
        </w:tc>
      </w:tr>
      <w:tr w:rsidR="001E0FEF" w:rsidRPr="001E0FEF" w14:paraId="1C85A6CE"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65A4E6"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3BF7B" w14:textId="37DDEA00"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successful</w:t>
            </w:r>
            <w:r w:rsidR="00AA6702">
              <w:rPr>
                <w:rFonts w:eastAsia="Calibri" w:cs="Arial"/>
              </w:rPr>
              <w:t xml:space="preserve"> </w:t>
            </w:r>
            <w:r w:rsidRPr="001E0FEF">
              <w:rPr>
                <w:rFonts w:eastAsia="Calibri" w:cs="Arial"/>
              </w:rPr>
              <w:t>operation</w:t>
            </w:r>
          </w:p>
        </w:tc>
      </w:tr>
    </w:tbl>
    <w:p w14:paraId="09AB8E0D" w14:textId="77777777" w:rsidR="00736353" w:rsidRPr="00736353" w:rsidRDefault="00736353" w:rsidP="00736353">
      <w:pPr>
        <w:spacing w:line="252" w:lineRule="auto"/>
        <w:outlineLvl w:val="2"/>
        <w:rPr>
          <w:rFonts w:eastAsia="Aptos" w:cs="Times New Roman"/>
          <w:b/>
          <w:bCs/>
          <w:sz w:val="22"/>
          <w:szCs w:val="24"/>
        </w:rPr>
      </w:pPr>
      <w:r w:rsidRPr="00736353">
        <w:rPr>
          <w:rFonts w:eastAsia="Aptos" w:cs="Times New Roman"/>
          <w:b/>
          <w:bCs/>
          <w:sz w:val="22"/>
          <w:szCs w:val="24"/>
        </w:rPr>
        <w:t>Error Management</w:t>
      </w:r>
    </w:p>
    <w:p w14:paraId="703A928D" w14:textId="77777777" w:rsidR="00736353" w:rsidRDefault="00736353" w:rsidP="001E0FEF">
      <w:pPr>
        <w:tabs>
          <w:tab w:val="left" w:pos="2472"/>
        </w:tabs>
        <w:rPr>
          <w:rFonts w:eastAsia="Calibri" w:cs="Arial"/>
        </w:rPr>
        <w:sectPr w:rsidR="00736353" w:rsidSect="00475126">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1E0FEF" w:rsidRPr="001E0FEF" w14:paraId="2AC05E9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A748872"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A340D9"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8FBB0F4"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Error Description</w:t>
            </w:r>
          </w:p>
        </w:tc>
      </w:tr>
      <w:tr w:rsidR="001E0FEF" w:rsidRPr="001E0FEF" w14:paraId="6D33EF6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A0B3E"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8E2670"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55327"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Internal Server Error</w:t>
            </w:r>
          </w:p>
        </w:tc>
      </w:tr>
      <w:tr w:rsidR="001E0FEF" w:rsidRPr="001E0FEF" w14:paraId="1959E1B7"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46CE0"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81D692"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5BCD4" w14:textId="3893270A"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Unauthorized User</w:t>
            </w:r>
            <w:r w:rsidR="00736353">
              <w:rPr>
                <w:rFonts w:eastAsia="Calibri" w:cs="Arial"/>
              </w:rPr>
              <w:t xml:space="preserve"> or </w:t>
            </w:r>
            <w:r w:rsidR="00C658A5">
              <w:rPr>
                <w:rFonts w:eastAsia="Calibri" w:cs="Arial"/>
              </w:rPr>
              <w:t>Header Token could be missing</w:t>
            </w:r>
          </w:p>
        </w:tc>
      </w:tr>
      <w:tr w:rsidR="001E0FEF" w:rsidRPr="001E0FEF" w14:paraId="2874857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34F503"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82B2A"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CB124" w14:textId="77777777" w:rsidR="001E0FEF" w:rsidRPr="001E0FEF" w:rsidRDefault="001E0FEF" w:rsidP="004E34C3">
            <w:pPr>
              <w:tabs>
                <w:tab w:val="left" w:pos="2472"/>
              </w:tabs>
              <w:spacing w:after="160" w:line="259" w:lineRule="auto"/>
              <w:jc w:val="left"/>
              <w:rPr>
                <w:rFonts w:eastAsia="Calibri" w:cs="Arial"/>
              </w:rPr>
            </w:pPr>
            <w:r w:rsidRPr="001E0FEF">
              <w:rPr>
                <w:rFonts w:eastAsia="Calibri" w:cs="Arial"/>
              </w:rPr>
              <w:t>Bad request</w:t>
            </w:r>
          </w:p>
        </w:tc>
      </w:tr>
    </w:tbl>
    <w:p w14:paraId="4A044E00" w14:textId="77777777" w:rsidR="001E0FEF" w:rsidRPr="001E0FEF" w:rsidRDefault="001E0FEF" w:rsidP="001B6C53">
      <w:pPr>
        <w:pStyle w:val="Heading3"/>
      </w:pPr>
      <w:r w:rsidRPr="001E0FEF">
        <w:t>Sample Response:</w:t>
      </w:r>
    </w:p>
    <w:p w14:paraId="0D1D65FE" w14:textId="2FF07273" w:rsidR="00BF0B2A" w:rsidRPr="00BF0B2A" w:rsidRDefault="00B86A4B" w:rsidP="00002148">
      <w:pPr>
        <w:pStyle w:val="codesample"/>
      </w:pPr>
      <w:r w:rsidRPr="00B86A4B">
        <w:t>{</w:t>
      </w:r>
    </w:p>
    <w:p w14:paraId="3BDE8875" w14:textId="77777777" w:rsidR="00BF0B2A" w:rsidRPr="00BF0B2A" w:rsidRDefault="00BF0B2A" w:rsidP="00002148">
      <w:pPr>
        <w:pStyle w:val="codesample"/>
      </w:pPr>
      <w:r w:rsidRPr="00BF0B2A">
        <w:t xml:space="preserve">    "</w:t>
      </w:r>
      <w:proofErr w:type="spellStart"/>
      <w:r w:rsidRPr="00BF0B2A">
        <w:t>uploadedFiles</w:t>
      </w:r>
      <w:proofErr w:type="spellEnd"/>
      <w:r w:rsidRPr="00BF0B2A">
        <w:t>": [</w:t>
      </w:r>
    </w:p>
    <w:p w14:paraId="6325B968" w14:textId="77777777" w:rsidR="00BF0B2A" w:rsidRPr="00BF0B2A" w:rsidRDefault="00BF0B2A" w:rsidP="00002148">
      <w:pPr>
        <w:pStyle w:val="codesample"/>
      </w:pPr>
      <w:r w:rsidRPr="00BF0B2A">
        <w:t xml:space="preserve">        "data-quality-format.xlsm"</w:t>
      </w:r>
    </w:p>
    <w:p w14:paraId="3946C0DE" w14:textId="77777777" w:rsidR="00BF0B2A" w:rsidRPr="00BF0B2A" w:rsidRDefault="00BF0B2A" w:rsidP="00002148">
      <w:pPr>
        <w:pStyle w:val="codesample"/>
      </w:pPr>
      <w:r w:rsidRPr="00BF0B2A">
        <w:t xml:space="preserve">    ],</w:t>
      </w:r>
    </w:p>
    <w:p w14:paraId="6A61E8AD" w14:textId="77777777" w:rsidR="00BF0B2A" w:rsidRPr="00BF0B2A" w:rsidRDefault="00BF0B2A" w:rsidP="00002148">
      <w:pPr>
        <w:pStyle w:val="codesample"/>
      </w:pPr>
      <w:r w:rsidRPr="00BF0B2A">
        <w:t xml:space="preserve">    "folder": "</w:t>
      </w:r>
      <w:proofErr w:type="spellStart"/>
      <w:r w:rsidRPr="00BF0B2A">
        <w:t>TestUpload</w:t>
      </w:r>
      <w:proofErr w:type="spellEnd"/>
      <w:r w:rsidRPr="00BF0B2A">
        <w:t>",</w:t>
      </w:r>
    </w:p>
    <w:p w14:paraId="4928217E" w14:textId="77777777" w:rsidR="00BF0B2A" w:rsidRPr="00BF0B2A" w:rsidRDefault="00BF0B2A" w:rsidP="00002148">
      <w:pPr>
        <w:pStyle w:val="codesample"/>
      </w:pPr>
      <w:r w:rsidRPr="00BF0B2A">
        <w:t xml:space="preserve">    "status": "success"</w:t>
      </w:r>
    </w:p>
    <w:p w14:paraId="7C6E1A3F" w14:textId="7598172C" w:rsidR="00D92C0A" w:rsidRDefault="00B86A4B" w:rsidP="00002148">
      <w:pPr>
        <w:pStyle w:val="codesample"/>
      </w:pPr>
      <w:r w:rsidRPr="00B86A4B">
        <w:t>}</w:t>
      </w:r>
    </w:p>
    <w:p w14:paraId="57D2CB40" w14:textId="77777777" w:rsidR="001B6C53" w:rsidRDefault="001B6C53" w:rsidP="00BF2D2C">
      <w:pPr>
        <w:pStyle w:val="Heading2"/>
        <w:sectPr w:rsidR="001B6C53" w:rsidSect="00736353">
          <w:type w:val="continuous"/>
          <w:pgSz w:w="12240" w:h="20160" w:code="5"/>
          <w:pgMar w:top="1440" w:right="1440" w:bottom="1440" w:left="1440" w:header="720" w:footer="720" w:gutter="0"/>
          <w:cols w:space="720"/>
          <w:docGrid w:linePitch="360"/>
        </w:sectPr>
      </w:pPr>
    </w:p>
    <w:p w14:paraId="1E8456C2" w14:textId="77777777" w:rsidR="00E43A87" w:rsidRPr="00E43A87" w:rsidRDefault="00E43A87" w:rsidP="00BF2D2C">
      <w:pPr>
        <w:pStyle w:val="Heading2"/>
      </w:pPr>
      <w:bookmarkStart w:id="72" w:name="_Toc220593314"/>
      <w:r w:rsidRPr="00E43A87">
        <w:lastRenderedPageBreak/>
        <w:t>GET - List of Existing Folder Names for BOM Comparison Process</w:t>
      </w:r>
      <w:bookmarkEnd w:id="72"/>
    </w:p>
    <w:p w14:paraId="058F4D72" w14:textId="63A18E14" w:rsidR="00A23AF6" w:rsidRPr="00A23AF6" w:rsidRDefault="00E43A87" w:rsidP="00A23AF6">
      <w:pPr>
        <w:tabs>
          <w:tab w:val="left" w:pos="2472"/>
        </w:tabs>
        <w:rPr>
          <w:rFonts w:eastAsia="Calibri" w:cs="Arial"/>
          <w:b/>
          <w:bCs/>
        </w:rPr>
      </w:pPr>
      <w:r w:rsidRPr="00E43A87">
        <w:rPr>
          <w:rFonts w:eastAsia="Calibri" w:cs="Arial"/>
        </w:rPr>
        <w:t xml:space="preserve">This API provides a list of folder names currently available for use in the BOM Comparison Process. By retrieving these folder names, users can efficiently locate, organize, and manage batch files required for comparison and validation tasks in the BOM management system. This functionality supports streamlined comparison operations and ensures accurate tracking of BOM comparison </w:t>
      </w:r>
      <w:r w:rsidR="000177A3" w:rsidRPr="00E43A87">
        <w:rPr>
          <w:rFonts w:eastAsia="Calibri" w:cs="Arial"/>
        </w:rPr>
        <w:t>activities</w:t>
      </w:r>
      <w:r w:rsidR="00D1511B">
        <w:rPr>
          <w:rFonts w:eastAsia="Calibri" w:cs="Arial"/>
        </w:rPr>
        <w:t>.</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A23AF6" w:rsidRPr="00A23AF6" w14:paraId="6B03A50E"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9ABAEB" w14:textId="77777777" w:rsidR="00A23AF6" w:rsidRPr="00A23AF6" w:rsidRDefault="00A23AF6" w:rsidP="004E34C3">
            <w:pPr>
              <w:tabs>
                <w:tab w:val="left" w:pos="2472"/>
              </w:tabs>
              <w:spacing w:after="160" w:line="259" w:lineRule="auto"/>
              <w:jc w:val="left"/>
              <w:rPr>
                <w:rFonts w:eastAsia="Calibri" w:cs="Arial"/>
              </w:rPr>
            </w:pPr>
            <w:r w:rsidRPr="00A23AF6">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1C586" w14:textId="4CCC3F26" w:rsidR="00A23AF6" w:rsidRPr="00A23AF6" w:rsidRDefault="00A23AF6" w:rsidP="004E34C3">
            <w:pPr>
              <w:tabs>
                <w:tab w:val="left" w:pos="2472"/>
              </w:tabs>
              <w:spacing w:after="160" w:line="259" w:lineRule="auto"/>
              <w:jc w:val="left"/>
              <w:rPr>
                <w:rFonts w:eastAsia="Calibri" w:cs="Arial"/>
              </w:rPr>
            </w:pPr>
            <w:r w:rsidRPr="00A23AF6">
              <w:rPr>
                <w:rFonts w:eastAsia="Calibri" w:cs="Arial"/>
              </w:rPr>
              <w:t>HTTPS</w:t>
            </w:r>
          </w:p>
        </w:tc>
      </w:tr>
      <w:tr w:rsidR="00A23AF6" w:rsidRPr="00A23AF6" w14:paraId="73D976A7"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5E00233" w14:textId="47A2847A" w:rsidR="00A23AF6" w:rsidRPr="00A23AF6"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11898" w14:textId="66E1A945" w:rsidR="00A23AF6" w:rsidRPr="00A23AF6" w:rsidRDefault="00504650" w:rsidP="004E34C3">
            <w:pPr>
              <w:tabs>
                <w:tab w:val="left" w:pos="2472"/>
              </w:tabs>
              <w:spacing w:after="160" w:line="259" w:lineRule="auto"/>
              <w:jc w:val="left"/>
              <w:rPr>
                <w:rFonts w:eastAsia="Calibri" w:cs="Arial"/>
              </w:rPr>
            </w:pPr>
            <w:hyperlink r:id="rId71" w:history="1">
              <w:r w:rsidRPr="004629D6">
                <w:rPr>
                  <w:rStyle w:val="Hyperlink"/>
                  <w:rFonts w:eastAsia="Calibri" w:cs="Arial"/>
                </w:rPr>
                <w:t>https://ixts-dev-apim.azure-api.net/bom-management-api/v1/bom/comparison/folders</w:t>
              </w:r>
            </w:hyperlink>
            <w:r>
              <w:rPr>
                <w:rFonts w:eastAsia="Calibri" w:cs="Arial"/>
              </w:rPr>
              <w:t xml:space="preserve"> </w:t>
            </w:r>
          </w:p>
        </w:tc>
      </w:tr>
      <w:tr w:rsidR="00A23AF6" w:rsidRPr="00A23AF6" w14:paraId="75AC24B6"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A9D32F" w14:textId="77777777" w:rsidR="00A23AF6" w:rsidRPr="00A23AF6" w:rsidRDefault="00A23AF6" w:rsidP="004E34C3">
            <w:pPr>
              <w:tabs>
                <w:tab w:val="left" w:pos="2472"/>
              </w:tabs>
              <w:spacing w:after="160" w:line="259" w:lineRule="auto"/>
              <w:jc w:val="left"/>
              <w:rPr>
                <w:rFonts w:eastAsia="Calibri" w:cs="Arial"/>
              </w:rPr>
            </w:pPr>
            <w:r w:rsidRPr="00A23AF6">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7AF48" w14:textId="7D960802" w:rsidR="00A23AF6" w:rsidRPr="00A23AF6" w:rsidRDefault="00F93929" w:rsidP="004E34C3">
            <w:pPr>
              <w:tabs>
                <w:tab w:val="left" w:pos="2472"/>
              </w:tabs>
              <w:spacing w:after="160" w:line="259" w:lineRule="auto"/>
              <w:jc w:val="left"/>
              <w:rPr>
                <w:rFonts w:eastAsia="Calibri" w:cs="Arial"/>
              </w:rPr>
            </w:pPr>
            <w:r>
              <w:rPr>
                <w:rFonts w:eastAsia="Calibri" w:cs="Arial"/>
              </w:rPr>
              <w:t>GET</w:t>
            </w:r>
          </w:p>
        </w:tc>
      </w:tr>
      <w:tr w:rsidR="00A23AF6" w:rsidRPr="00A23AF6" w14:paraId="50F7D4D9"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0945DD" w14:textId="77777777" w:rsidR="00A23AF6" w:rsidRPr="00A23AF6" w:rsidRDefault="00A23AF6" w:rsidP="004E34C3">
            <w:pPr>
              <w:tabs>
                <w:tab w:val="left" w:pos="2472"/>
              </w:tabs>
              <w:spacing w:after="160" w:line="259" w:lineRule="auto"/>
              <w:jc w:val="left"/>
              <w:rPr>
                <w:rFonts w:eastAsia="Calibri" w:cs="Arial"/>
              </w:rPr>
            </w:pPr>
            <w:r w:rsidRPr="00A23AF6">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CA10EB" w14:textId="77777777" w:rsidR="00A23AF6" w:rsidRPr="00A23AF6" w:rsidRDefault="00A23AF6" w:rsidP="004E34C3">
            <w:pPr>
              <w:tabs>
                <w:tab w:val="left" w:pos="2472"/>
              </w:tabs>
              <w:spacing w:after="160" w:line="259" w:lineRule="auto"/>
              <w:jc w:val="left"/>
              <w:rPr>
                <w:rFonts w:eastAsia="Calibri" w:cs="Arial"/>
              </w:rPr>
            </w:pPr>
            <w:r w:rsidRPr="00A23AF6">
              <w:rPr>
                <w:rFonts w:eastAsia="Calibri" w:cs="Arial"/>
              </w:rPr>
              <w:t>application/json</w:t>
            </w:r>
          </w:p>
        </w:tc>
      </w:tr>
    </w:tbl>
    <w:p w14:paraId="25F92AE0" w14:textId="77777777" w:rsidR="00FB508E" w:rsidRPr="00FB508E" w:rsidRDefault="00FB508E" w:rsidP="00840103">
      <w:pPr>
        <w:pStyle w:val="Heading3"/>
      </w:pPr>
      <w:r w:rsidRPr="00FB508E">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373"/>
        <w:gridCol w:w="4609"/>
        <w:gridCol w:w="882"/>
        <w:gridCol w:w="1496"/>
      </w:tblGrid>
      <w:tr w:rsidR="00F93929" w:rsidRPr="00F93929" w14:paraId="18C4922D" w14:textId="77777777" w:rsidTr="00B86A4B">
        <w:trPr>
          <w:trHeight w:val="407"/>
        </w:trPr>
        <w:tc>
          <w:tcPr>
            <w:tcW w:w="1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D71E19" w14:textId="77777777" w:rsidR="00F93929" w:rsidRPr="00F93929" w:rsidRDefault="00F93929" w:rsidP="004E34C3">
            <w:pPr>
              <w:tabs>
                <w:tab w:val="left" w:pos="2472"/>
              </w:tabs>
              <w:spacing w:after="160" w:line="259" w:lineRule="auto"/>
              <w:jc w:val="left"/>
              <w:rPr>
                <w:rFonts w:eastAsia="Calibri" w:cs="Arial"/>
                <w:b/>
                <w:bCs/>
              </w:rPr>
            </w:pPr>
            <w:r w:rsidRPr="00F93929">
              <w:rPr>
                <w:rFonts w:eastAsia="Calibri" w:cs="Arial"/>
                <w:b/>
                <w:bCs/>
              </w:rPr>
              <w:t>Parameter</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9AA8358" w14:textId="77777777" w:rsidR="00F93929" w:rsidRPr="00F93929" w:rsidRDefault="00F93929" w:rsidP="004E34C3">
            <w:pPr>
              <w:tabs>
                <w:tab w:val="left" w:pos="2472"/>
              </w:tabs>
              <w:spacing w:after="160" w:line="259" w:lineRule="auto"/>
              <w:jc w:val="left"/>
              <w:rPr>
                <w:rFonts w:eastAsia="Calibri" w:cs="Arial"/>
                <w:b/>
                <w:bCs/>
              </w:rPr>
            </w:pPr>
            <w:r w:rsidRPr="00F93929">
              <w:rPr>
                <w:rFonts w:eastAsia="Calibri" w:cs="Arial"/>
                <w:b/>
                <w:bCs/>
              </w:rPr>
              <w:t>Description</w:t>
            </w:r>
          </w:p>
        </w:tc>
        <w:tc>
          <w:tcPr>
            <w:tcW w:w="4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D7D8DC6" w14:textId="77777777" w:rsidR="00F93929" w:rsidRPr="00F93929" w:rsidRDefault="00F93929" w:rsidP="004E34C3">
            <w:pPr>
              <w:tabs>
                <w:tab w:val="left" w:pos="2472"/>
              </w:tabs>
              <w:spacing w:after="160" w:line="259" w:lineRule="auto"/>
              <w:jc w:val="left"/>
              <w:rPr>
                <w:rFonts w:eastAsia="Calibri" w:cs="Arial"/>
                <w:b/>
                <w:bCs/>
              </w:rPr>
            </w:pPr>
            <w:r w:rsidRPr="00F93929">
              <w:rPr>
                <w:rFonts w:eastAsia="Calibri" w:cs="Arial"/>
                <w:b/>
                <w:bCs/>
              </w:rPr>
              <w:t>M/O*</w:t>
            </w:r>
          </w:p>
        </w:tc>
        <w:tc>
          <w:tcPr>
            <w:tcW w:w="7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4B4D7B9" w14:textId="77777777" w:rsidR="00F93929" w:rsidRPr="00F93929" w:rsidRDefault="00F93929" w:rsidP="004E34C3">
            <w:pPr>
              <w:tabs>
                <w:tab w:val="left" w:pos="2472"/>
              </w:tabs>
              <w:spacing w:after="160" w:line="259" w:lineRule="auto"/>
              <w:jc w:val="left"/>
              <w:rPr>
                <w:rFonts w:eastAsia="Calibri" w:cs="Arial"/>
                <w:b/>
                <w:bCs/>
              </w:rPr>
            </w:pPr>
            <w:r w:rsidRPr="00F93929">
              <w:rPr>
                <w:rFonts w:eastAsia="Calibri" w:cs="Arial"/>
                <w:b/>
                <w:bCs/>
              </w:rPr>
              <w:t>Type</w:t>
            </w:r>
          </w:p>
        </w:tc>
      </w:tr>
      <w:tr w:rsidR="00F93929" w:rsidRPr="00F93929" w14:paraId="5ED0ACEB" w14:textId="77777777" w:rsidTr="00B86A4B">
        <w:trPr>
          <w:trHeight w:val="283"/>
        </w:trPr>
        <w:tc>
          <w:tcPr>
            <w:tcW w:w="1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288424"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Authorization</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230F8"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Token acquired from Azure B2C based on the user credentials for further API calls.</w:t>
            </w:r>
          </w:p>
        </w:tc>
        <w:tc>
          <w:tcPr>
            <w:tcW w:w="4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FD7668"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M</w:t>
            </w:r>
          </w:p>
        </w:tc>
        <w:tc>
          <w:tcPr>
            <w:tcW w:w="7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4453B"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String</w:t>
            </w:r>
          </w:p>
        </w:tc>
      </w:tr>
      <w:tr w:rsidR="00F93929" w:rsidRPr="00F93929" w14:paraId="2B099B59" w14:textId="77777777" w:rsidTr="00B86A4B">
        <w:trPr>
          <w:trHeight w:val="59"/>
        </w:trPr>
        <w:tc>
          <w:tcPr>
            <w:tcW w:w="1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68DF7"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Content-Type</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00E0FE"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 xml:space="preserve">Length of content.  </w:t>
            </w:r>
          </w:p>
        </w:tc>
        <w:tc>
          <w:tcPr>
            <w:tcW w:w="4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C46D2F"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M</w:t>
            </w:r>
          </w:p>
        </w:tc>
        <w:tc>
          <w:tcPr>
            <w:tcW w:w="7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D4FC2"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String</w:t>
            </w:r>
          </w:p>
        </w:tc>
      </w:tr>
      <w:tr w:rsidR="00F93929" w:rsidRPr="00F93929" w14:paraId="232614F4" w14:textId="77777777" w:rsidTr="00B86A4B">
        <w:trPr>
          <w:trHeight w:val="59"/>
        </w:trPr>
        <w:tc>
          <w:tcPr>
            <w:tcW w:w="1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95EF4"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Ocp-Apim-Subscription-Key</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DC8444"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Subscription-key of the application</w:t>
            </w:r>
          </w:p>
        </w:tc>
        <w:tc>
          <w:tcPr>
            <w:tcW w:w="4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B0570"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M</w:t>
            </w:r>
          </w:p>
        </w:tc>
        <w:tc>
          <w:tcPr>
            <w:tcW w:w="7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C6044" w14:textId="77777777" w:rsidR="00F93929" w:rsidRPr="00F93929" w:rsidRDefault="00F93929" w:rsidP="004E34C3">
            <w:pPr>
              <w:tabs>
                <w:tab w:val="left" w:pos="2472"/>
              </w:tabs>
              <w:spacing w:after="160" w:line="259" w:lineRule="auto"/>
              <w:jc w:val="left"/>
              <w:rPr>
                <w:rFonts w:eastAsia="Calibri" w:cs="Arial"/>
              </w:rPr>
            </w:pPr>
            <w:r w:rsidRPr="00F93929">
              <w:rPr>
                <w:rFonts w:eastAsia="Calibri" w:cs="Arial"/>
              </w:rPr>
              <w:t>String</w:t>
            </w:r>
          </w:p>
        </w:tc>
      </w:tr>
    </w:tbl>
    <w:p w14:paraId="3554FDDB" w14:textId="77777777" w:rsidR="00E54E3A" w:rsidRPr="00E54E3A" w:rsidRDefault="00E54E3A" w:rsidP="00E54E3A">
      <w:pPr>
        <w:spacing w:line="256" w:lineRule="auto"/>
        <w:outlineLvl w:val="2"/>
        <w:rPr>
          <w:rFonts w:eastAsia="Aptos" w:cs="Times New Roman"/>
          <w:b/>
          <w:bCs/>
          <w:sz w:val="22"/>
          <w:szCs w:val="24"/>
        </w:rPr>
      </w:pPr>
      <w:r w:rsidRPr="00E54E3A">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1928"/>
        <w:gridCol w:w="6095"/>
        <w:gridCol w:w="1337"/>
      </w:tblGrid>
      <w:tr w:rsidR="00D1511B" w:rsidRPr="00D1511B" w14:paraId="2C8D2E8E" w14:textId="77777777" w:rsidTr="00B86A4B">
        <w:trPr>
          <w:trHeight w:val="196"/>
        </w:trPr>
        <w:tc>
          <w:tcPr>
            <w:tcW w:w="10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2B437EC" w14:textId="77777777" w:rsidR="00D1511B" w:rsidRPr="00D1511B" w:rsidRDefault="00D1511B" w:rsidP="004E34C3">
            <w:pPr>
              <w:tabs>
                <w:tab w:val="left" w:pos="2472"/>
              </w:tabs>
              <w:spacing w:after="160" w:line="259" w:lineRule="auto"/>
              <w:jc w:val="left"/>
              <w:rPr>
                <w:rFonts w:eastAsia="Calibri" w:cs="Arial"/>
                <w:b/>
                <w:bCs/>
              </w:rPr>
            </w:pPr>
            <w:r w:rsidRPr="00D1511B">
              <w:rPr>
                <w:rFonts w:eastAsia="Calibri" w:cs="Arial"/>
                <w:b/>
                <w:bCs/>
              </w:rPr>
              <w:t>Parameter</w:t>
            </w:r>
          </w:p>
        </w:tc>
        <w:tc>
          <w:tcPr>
            <w:tcW w:w="32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6D22ADC" w14:textId="77777777" w:rsidR="00D1511B" w:rsidRPr="00D1511B" w:rsidRDefault="00D1511B" w:rsidP="004E34C3">
            <w:pPr>
              <w:tabs>
                <w:tab w:val="left" w:pos="2472"/>
              </w:tabs>
              <w:spacing w:after="160" w:line="259" w:lineRule="auto"/>
              <w:jc w:val="left"/>
              <w:rPr>
                <w:rFonts w:eastAsia="Calibri" w:cs="Arial"/>
                <w:b/>
                <w:bCs/>
              </w:rPr>
            </w:pPr>
            <w:r w:rsidRPr="00D1511B">
              <w:rPr>
                <w:rFonts w:eastAsia="Calibri" w:cs="Arial"/>
                <w:b/>
                <w:bCs/>
              </w:rPr>
              <w:t>Description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7C2F066" w14:textId="77777777" w:rsidR="00D1511B" w:rsidRPr="00D1511B" w:rsidRDefault="00D1511B" w:rsidP="004E34C3">
            <w:pPr>
              <w:tabs>
                <w:tab w:val="left" w:pos="2472"/>
              </w:tabs>
              <w:spacing w:after="160" w:line="259" w:lineRule="auto"/>
              <w:jc w:val="left"/>
              <w:rPr>
                <w:rFonts w:eastAsia="Calibri" w:cs="Arial"/>
                <w:b/>
                <w:bCs/>
              </w:rPr>
            </w:pPr>
            <w:r w:rsidRPr="00D1511B">
              <w:rPr>
                <w:rFonts w:eastAsia="Calibri" w:cs="Arial"/>
                <w:b/>
                <w:bCs/>
              </w:rPr>
              <w:t>Type</w:t>
            </w:r>
          </w:p>
        </w:tc>
      </w:tr>
      <w:tr w:rsidR="00D1511B" w:rsidRPr="00D1511B" w14:paraId="147718B2" w14:textId="77777777" w:rsidTr="00B86A4B">
        <w:trPr>
          <w:trHeight w:val="54"/>
        </w:trPr>
        <w:tc>
          <w:tcPr>
            <w:tcW w:w="10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FCB96"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Server</w:t>
            </w:r>
          </w:p>
        </w:tc>
        <w:tc>
          <w:tcPr>
            <w:tcW w:w="32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216B5"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Contains information about how the server handles requests [e.g., Werkzeug/2.1.2 Python/3.9.7]</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DDCFBB"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String</w:t>
            </w:r>
          </w:p>
        </w:tc>
      </w:tr>
      <w:tr w:rsidR="00D1511B" w:rsidRPr="00D1511B" w14:paraId="1C1362E8" w14:textId="77777777" w:rsidTr="00B86A4B">
        <w:trPr>
          <w:trHeight w:val="54"/>
        </w:trPr>
        <w:tc>
          <w:tcPr>
            <w:tcW w:w="10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B1D89"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Content-Type</w:t>
            </w:r>
          </w:p>
        </w:tc>
        <w:tc>
          <w:tcPr>
            <w:tcW w:w="32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8E570"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Length of the content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6DD44"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String</w:t>
            </w:r>
          </w:p>
        </w:tc>
      </w:tr>
      <w:tr w:rsidR="00D1511B" w:rsidRPr="00D1511B" w14:paraId="6064E6E5" w14:textId="77777777" w:rsidTr="00B86A4B">
        <w:trPr>
          <w:trHeight w:val="54"/>
        </w:trPr>
        <w:tc>
          <w:tcPr>
            <w:tcW w:w="10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612A8"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Date</w:t>
            </w:r>
          </w:p>
        </w:tc>
        <w:tc>
          <w:tcPr>
            <w:tcW w:w="32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68F98"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Date of operation execution e.g. - [Tue, 17 May 2022 06:30:16 GMT]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FAEE1"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Datetime</w:t>
            </w:r>
          </w:p>
        </w:tc>
      </w:tr>
      <w:tr w:rsidR="00D1511B" w:rsidRPr="00D1511B" w14:paraId="5153C2F8" w14:textId="77777777" w:rsidTr="00B86A4B">
        <w:trPr>
          <w:trHeight w:val="54"/>
        </w:trPr>
        <w:tc>
          <w:tcPr>
            <w:tcW w:w="10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FAD475"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Content-Length</w:t>
            </w:r>
          </w:p>
        </w:tc>
        <w:tc>
          <w:tcPr>
            <w:tcW w:w="32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54A3F"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Length of the content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E2024" w14:textId="77777777" w:rsidR="00D1511B" w:rsidRPr="00D1511B" w:rsidRDefault="00D1511B" w:rsidP="004E34C3">
            <w:pPr>
              <w:tabs>
                <w:tab w:val="left" w:pos="2472"/>
              </w:tabs>
              <w:spacing w:after="160" w:line="259" w:lineRule="auto"/>
              <w:jc w:val="left"/>
              <w:rPr>
                <w:rFonts w:eastAsia="Calibri" w:cs="Arial"/>
              </w:rPr>
            </w:pPr>
            <w:r w:rsidRPr="00D1511B">
              <w:rPr>
                <w:rFonts w:eastAsia="Calibri" w:cs="Arial"/>
              </w:rPr>
              <w:t>Bytes</w:t>
            </w:r>
          </w:p>
        </w:tc>
      </w:tr>
    </w:tbl>
    <w:p w14:paraId="539504FC" w14:textId="77777777" w:rsidR="00E54E3A" w:rsidRPr="00E54E3A" w:rsidRDefault="00E54E3A" w:rsidP="00E54E3A">
      <w:pPr>
        <w:spacing w:line="254" w:lineRule="auto"/>
        <w:outlineLvl w:val="2"/>
        <w:rPr>
          <w:rFonts w:eastAsia="Aptos" w:cs="Times New Roman"/>
          <w:b/>
          <w:bCs/>
          <w:sz w:val="22"/>
          <w:szCs w:val="24"/>
        </w:rPr>
      </w:pPr>
      <w:r w:rsidRPr="00E54E3A">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441821" w:rsidRPr="00441821" w14:paraId="1FCC33DB"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D0785A" w14:textId="77777777" w:rsidR="00441821" w:rsidRPr="00E54E3A" w:rsidRDefault="00441821" w:rsidP="004E34C3">
            <w:pPr>
              <w:tabs>
                <w:tab w:val="left" w:pos="2472"/>
              </w:tabs>
              <w:spacing w:after="160" w:line="259" w:lineRule="auto"/>
              <w:jc w:val="left"/>
              <w:rPr>
                <w:rFonts w:eastAsia="Calibri" w:cs="Arial"/>
                <w:color w:val="000000" w:themeColor="text1"/>
              </w:rPr>
            </w:pPr>
            <w:r w:rsidRPr="00E54E3A">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A5C6E7" w14:textId="77777777" w:rsidR="00441821" w:rsidRPr="00E54E3A" w:rsidRDefault="00441821" w:rsidP="004E34C3">
            <w:pPr>
              <w:tabs>
                <w:tab w:val="left" w:pos="2472"/>
              </w:tabs>
              <w:spacing w:after="160" w:line="259" w:lineRule="auto"/>
              <w:jc w:val="left"/>
              <w:rPr>
                <w:rFonts w:eastAsia="Calibri" w:cs="Arial"/>
                <w:color w:val="000000" w:themeColor="text1"/>
              </w:rPr>
            </w:pPr>
            <w:r w:rsidRPr="00E54E3A">
              <w:rPr>
                <w:rFonts w:eastAsia="Calibri" w:cs="Arial"/>
                <w:color w:val="000000" w:themeColor="text1"/>
              </w:rPr>
              <w:t>Result Description</w:t>
            </w:r>
          </w:p>
        </w:tc>
      </w:tr>
      <w:tr w:rsidR="00441821" w:rsidRPr="00441821" w14:paraId="0708216D"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EE2B47"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F3104" w14:textId="1F20E362"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successful</w:t>
            </w:r>
            <w:r w:rsidR="00AA6702">
              <w:rPr>
                <w:rFonts w:eastAsia="Calibri" w:cs="Arial"/>
              </w:rPr>
              <w:t xml:space="preserve"> </w:t>
            </w:r>
            <w:r w:rsidRPr="00441821">
              <w:rPr>
                <w:rFonts w:eastAsia="Calibri" w:cs="Arial"/>
              </w:rPr>
              <w:t>operation</w:t>
            </w:r>
          </w:p>
        </w:tc>
      </w:tr>
    </w:tbl>
    <w:p w14:paraId="5B455596" w14:textId="77777777" w:rsidR="00E54E3A" w:rsidRPr="00E54E3A" w:rsidRDefault="00E54E3A" w:rsidP="00E54E3A">
      <w:pPr>
        <w:spacing w:line="252" w:lineRule="auto"/>
        <w:outlineLvl w:val="2"/>
        <w:rPr>
          <w:rFonts w:eastAsia="Aptos" w:cs="Times New Roman"/>
          <w:b/>
          <w:bCs/>
          <w:sz w:val="22"/>
          <w:szCs w:val="24"/>
        </w:rPr>
      </w:pPr>
      <w:r w:rsidRPr="00E54E3A">
        <w:rPr>
          <w:rFonts w:eastAsia="Aptos" w:cs="Times New Roman"/>
          <w:b/>
          <w:bCs/>
          <w:sz w:val="22"/>
          <w:szCs w:val="24"/>
        </w:rPr>
        <w:t>Error Management</w:t>
      </w:r>
    </w:p>
    <w:p w14:paraId="052AA6FC" w14:textId="77777777" w:rsidR="00E54E3A" w:rsidRDefault="00E54E3A" w:rsidP="00441821">
      <w:pPr>
        <w:tabs>
          <w:tab w:val="left" w:pos="2472"/>
        </w:tabs>
        <w:rPr>
          <w:rFonts w:eastAsia="Calibri" w:cs="Arial"/>
          <w:b/>
          <w:bCs/>
        </w:rPr>
        <w:sectPr w:rsidR="00E54E3A" w:rsidSect="001B6C53">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441821" w:rsidRPr="00441821" w14:paraId="256FFFE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910187" w14:textId="77777777" w:rsidR="00441821" w:rsidRPr="00E54E3A" w:rsidRDefault="00441821" w:rsidP="004E34C3">
            <w:pPr>
              <w:tabs>
                <w:tab w:val="left" w:pos="2472"/>
              </w:tabs>
              <w:spacing w:after="160" w:line="259" w:lineRule="auto"/>
              <w:jc w:val="left"/>
              <w:rPr>
                <w:rFonts w:eastAsia="Calibri" w:cs="Arial"/>
              </w:rPr>
            </w:pPr>
            <w:r w:rsidRPr="00E54E3A">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F45CE7" w14:textId="77777777" w:rsidR="00441821" w:rsidRPr="00E54E3A" w:rsidRDefault="00441821" w:rsidP="004E34C3">
            <w:pPr>
              <w:tabs>
                <w:tab w:val="left" w:pos="2472"/>
              </w:tabs>
              <w:spacing w:after="160" w:line="259" w:lineRule="auto"/>
              <w:jc w:val="left"/>
              <w:rPr>
                <w:rFonts w:eastAsia="Calibri" w:cs="Arial"/>
              </w:rPr>
            </w:pPr>
            <w:r w:rsidRPr="00E54E3A">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9CE0FD" w14:textId="77777777" w:rsidR="00441821" w:rsidRPr="00E54E3A" w:rsidRDefault="00441821" w:rsidP="004E34C3">
            <w:pPr>
              <w:tabs>
                <w:tab w:val="left" w:pos="2472"/>
              </w:tabs>
              <w:spacing w:after="160" w:line="259" w:lineRule="auto"/>
              <w:jc w:val="left"/>
              <w:rPr>
                <w:rFonts w:eastAsia="Calibri" w:cs="Arial"/>
              </w:rPr>
            </w:pPr>
            <w:r w:rsidRPr="00E54E3A">
              <w:rPr>
                <w:rFonts w:eastAsia="Calibri" w:cs="Arial"/>
              </w:rPr>
              <w:t>Error Description</w:t>
            </w:r>
          </w:p>
        </w:tc>
      </w:tr>
      <w:tr w:rsidR="00441821" w:rsidRPr="00441821" w14:paraId="46F19C11"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A4C3D"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BA6E4"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E2D6D"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Internal Server Error</w:t>
            </w:r>
          </w:p>
        </w:tc>
      </w:tr>
      <w:tr w:rsidR="00441821" w:rsidRPr="00441821" w14:paraId="3692D5B3"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FD208D"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D69C09"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27D04" w14:textId="7163F975"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Unauthorized User</w:t>
            </w:r>
            <w:r w:rsidR="00E54E3A">
              <w:rPr>
                <w:rFonts w:eastAsia="Calibri" w:cs="Arial"/>
              </w:rPr>
              <w:t xml:space="preserve"> or </w:t>
            </w:r>
            <w:r w:rsidR="00C658A5">
              <w:rPr>
                <w:rFonts w:eastAsia="Calibri" w:cs="Arial"/>
              </w:rPr>
              <w:t>Header Token could be missing</w:t>
            </w:r>
          </w:p>
        </w:tc>
      </w:tr>
      <w:tr w:rsidR="00441821" w:rsidRPr="00441821" w14:paraId="34724C7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1D064D"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77C63"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B8F39" w14:textId="77777777" w:rsidR="00441821" w:rsidRPr="00441821" w:rsidRDefault="00441821" w:rsidP="004E34C3">
            <w:pPr>
              <w:tabs>
                <w:tab w:val="left" w:pos="2472"/>
              </w:tabs>
              <w:spacing w:after="160" w:line="259" w:lineRule="auto"/>
              <w:jc w:val="left"/>
              <w:rPr>
                <w:rFonts w:eastAsia="Calibri" w:cs="Arial"/>
              </w:rPr>
            </w:pPr>
            <w:r w:rsidRPr="00441821">
              <w:rPr>
                <w:rFonts w:eastAsia="Calibri" w:cs="Arial"/>
              </w:rPr>
              <w:t>Bad request</w:t>
            </w:r>
          </w:p>
        </w:tc>
      </w:tr>
    </w:tbl>
    <w:p w14:paraId="0B9CCA84" w14:textId="77777777" w:rsidR="007B6BE0" w:rsidRPr="007B6BE0" w:rsidRDefault="007B6BE0" w:rsidP="00E54E3A">
      <w:pPr>
        <w:pStyle w:val="Heading3"/>
      </w:pPr>
      <w:r w:rsidRPr="007B6BE0">
        <w:t>Sample Response:</w:t>
      </w:r>
    </w:p>
    <w:p w14:paraId="37555597" w14:textId="77777777" w:rsidR="00D57608" w:rsidRPr="00D57608" w:rsidRDefault="00D57608" w:rsidP="00002148">
      <w:pPr>
        <w:pStyle w:val="codesample"/>
      </w:pPr>
      <w:r w:rsidRPr="00D57608">
        <w:t>[</w:t>
      </w:r>
    </w:p>
    <w:p w14:paraId="5FC15DF1" w14:textId="77777777" w:rsidR="00D57608" w:rsidRPr="00D57608" w:rsidRDefault="00D57608" w:rsidP="00002148">
      <w:pPr>
        <w:pStyle w:val="codesample"/>
      </w:pPr>
      <w:r w:rsidRPr="00D57608">
        <w:t xml:space="preserve">    "BomComparison/Input/TC_BOM_EXPORTED",</w:t>
      </w:r>
    </w:p>
    <w:p w14:paraId="183DC975" w14:textId="77777777" w:rsidR="00D57608" w:rsidRPr="00D57608" w:rsidRDefault="00D57608" w:rsidP="00002148">
      <w:pPr>
        <w:pStyle w:val="codesample"/>
      </w:pPr>
      <w:r w:rsidRPr="00D57608">
        <w:t xml:space="preserve">    "BomComparison/Input/TC_BOM_GL_LW_10",</w:t>
      </w:r>
    </w:p>
    <w:p w14:paraId="15665E5B" w14:textId="77777777" w:rsidR="00D57608" w:rsidRPr="00D57608" w:rsidRDefault="00D57608" w:rsidP="00002148">
      <w:pPr>
        <w:pStyle w:val="codesample"/>
      </w:pPr>
      <w:r w:rsidRPr="00D57608">
        <w:t xml:space="preserve">    "BomComparison/Input/TC_BOM_TEST",</w:t>
      </w:r>
    </w:p>
    <w:p w14:paraId="133E7C2A" w14:textId="77777777" w:rsidR="00D57608" w:rsidRPr="00D57608" w:rsidRDefault="00D57608" w:rsidP="00002148">
      <w:pPr>
        <w:pStyle w:val="codesample"/>
      </w:pPr>
      <w:r w:rsidRPr="00D57608">
        <w:t xml:space="preserve">    "BomComparison/Input/S4_BOM_BC_DEMO",</w:t>
      </w:r>
    </w:p>
    <w:p w14:paraId="5F2E0616" w14:textId="77777777" w:rsidR="00D57608" w:rsidRPr="00D57608" w:rsidRDefault="00D57608" w:rsidP="00002148">
      <w:pPr>
        <w:pStyle w:val="codesample"/>
      </w:pPr>
      <w:r w:rsidRPr="00D57608">
        <w:t xml:space="preserve">    "BomComparison/Input/TC_BOM_BC_DEMO",</w:t>
      </w:r>
    </w:p>
    <w:p w14:paraId="03AC67FE" w14:textId="77777777" w:rsidR="00D57608" w:rsidRPr="00D57608" w:rsidRDefault="00D57608" w:rsidP="00002148">
      <w:pPr>
        <w:pStyle w:val="codesample"/>
      </w:pPr>
      <w:r w:rsidRPr="00D57608">
        <w:t xml:space="preserve">    "BomComparison/Input/TC_BOM_GL_T4STSV_10",</w:t>
      </w:r>
    </w:p>
    <w:p w14:paraId="081E2144" w14:textId="77777777" w:rsidR="00D57608" w:rsidRPr="00D57608" w:rsidRDefault="00D57608" w:rsidP="00002148">
      <w:pPr>
        <w:pStyle w:val="codesample"/>
      </w:pPr>
      <w:r w:rsidRPr="00D57608">
        <w:t xml:space="preserve">    "BomComparison/Input/S4_BOM_EXPORTED",</w:t>
      </w:r>
    </w:p>
    <w:p w14:paraId="06EEE4B4" w14:textId="77777777" w:rsidR="00D57608" w:rsidRPr="00D57608" w:rsidRDefault="00D57608" w:rsidP="00002148">
      <w:pPr>
        <w:pStyle w:val="codesample"/>
      </w:pPr>
      <w:r w:rsidRPr="00D57608">
        <w:t xml:space="preserve">    "BomComparison/Input/TC_BOM_GLS_LW_FULL",</w:t>
      </w:r>
    </w:p>
    <w:p w14:paraId="2A3B3199" w14:textId="5A362DA6" w:rsidR="00D57608" w:rsidRPr="00D57608" w:rsidRDefault="00D57608" w:rsidP="00002148">
      <w:pPr>
        <w:pStyle w:val="codesample"/>
      </w:pPr>
      <w:r w:rsidRPr="00D57608">
        <w:t xml:space="preserve">    "BomComparison/Input/S4_BOM_TEST", </w:t>
      </w:r>
    </w:p>
    <w:p w14:paraId="521F9F6F" w14:textId="56CDDFBF" w:rsidR="00A774A3" w:rsidRPr="00F06C1D" w:rsidRDefault="00D57608" w:rsidP="00002148">
      <w:pPr>
        <w:pStyle w:val="codesample"/>
      </w:pPr>
      <w:r w:rsidRPr="00D57608">
        <w:t>]</w:t>
      </w:r>
    </w:p>
    <w:p w14:paraId="7A417E65" w14:textId="77777777" w:rsidR="00E54E3A" w:rsidRDefault="00E54E3A" w:rsidP="00BF2D2C">
      <w:pPr>
        <w:pStyle w:val="Heading2"/>
        <w:sectPr w:rsidR="00E54E3A" w:rsidSect="00E54E3A">
          <w:type w:val="continuous"/>
          <w:pgSz w:w="12240" w:h="20160" w:code="5"/>
          <w:pgMar w:top="1440" w:right="1440" w:bottom="1440" w:left="1440" w:header="720" w:footer="720" w:gutter="0"/>
          <w:cols w:space="720"/>
          <w:docGrid w:linePitch="360"/>
        </w:sectPr>
      </w:pPr>
    </w:p>
    <w:p w14:paraId="08E6E269" w14:textId="5D313619" w:rsidR="00603801" w:rsidRPr="00603801" w:rsidRDefault="00603801" w:rsidP="00BF2D2C">
      <w:pPr>
        <w:pStyle w:val="Heading2"/>
      </w:pPr>
      <w:bookmarkStart w:id="73" w:name="_Toc220593315"/>
      <w:r w:rsidRPr="00603801">
        <w:lastRenderedPageBreak/>
        <w:t>PO</w:t>
      </w:r>
      <w:r w:rsidR="00415B38">
        <w:t>S</w:t>
      </w:r>
      <w:r w:rsidRPr="00603801">
        <w:t xml:space="preserve">T </w:t>
      </w:r>
      <w:r w:rsidR="00AA6702">
        <w:t>-</w:t>
      </w:r>
      <w:r w:rsidRPr="00603801">
        <w:t xml:space="preserve"> Add a New Folder for the BOM Comparison Process</w:t>
      </w:r>
      <w:bookmarkEnd w:id="73"/>
    </w:p>
    <w:p w14:paraId="1C889204" w14:textId="00DBB7FB" w:rsidR="00603801" w:rsidRPr="00D55946" w:rsidRDefault="00603801" w:rsidP="00D55946">
      <w:r w:rsidRPr="00D55946">
        <w:t>This API allows users to create a new folder for the BOM Comparison Process and upload files into it. If the folder already exists, users can add new files to the existing folder for further comparison within the BOM management system</w:t>
      </w:r>
      <w:r w:rsidR="000177A3" w:rsidRPr="00D55946">
        <w:t>.</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E0183A" w:rsidRPr="00E0183A" w14:paraId="055181B1"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25A1B8" w14:textId="77777777" w:rsidR="00E0183A" w:rsidRPr="00E0183A" w:rsidRDefault="00E0183A" w:rsidP="004E34C3">
            <w:pPr>
              <w:tabs>
                <w:tab w:val="left" w:pos="2472"/>
              </w:tabs>
              <w:spacing w:after="160" w:line="259" w:lineRule="auto"/>
              <w:jc w:val="left"/>
              <w:rPr>
                <w:rFonts w:eastAsia="Calibri" w:cs="Arial"/>
              </w:rPr>
            </w:pPr>
            <w:r w:rsidRPr="00E0183A">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A04A9" w14:textId="631DE020" w:rsidR="00E0183A" w:rsidRPr="00E0183A" w:rsidRDefault="00E0183A" w:rsidP="004E34C3">
            <w:pPr>
              <w:tabs>
                <w:tab w:val="left" w:pos="2472"/>
              </w:tabs>
              <w:spacing w:after="160" w:line="259" w:lineRule="auto"/>
              <w:jc w:val="left"/>
              <w:rPr>
                <w:rFonts w:eastAsia="Calibri" w:cs="Arial"/>
              </w:rPr>
            </w:pPr>
            <w:r w:rsidRPr="00E0183A">
              <w:rPr>
                <w:rFonts w:eastAsia="Calibri" w:cs="Arial"/>
              </w:rPr>
              <w:t>HTTPS</w:t>
            </w:r>
          </w:p>
        </w:tc>
      </w:tr>
      <w:tr w:rsidR="00E0183A" w:rsidRPr="00E0183A" w14:paraId="7EB05C67"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E922EB" w14:textId="48CCC7F7" w:rsidR="00E0183A" w:rsidRPr="00E0183A"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ED4D03" w14:textId="64ABC932" w:rsidR="00E0183A" w:rsidRPr="00E0183A" w:rsidRDefault="00504650" w:rsidP="004E34C3">
            <w:pPr>
              <w:tabs>
                <w:tab w:val="left" w:pos="2472"/>
              </w:tabs>
              <w:spacing w:after="160" w:line="259" w:lineRule="auto"/>
              <w:jc w:val="left"/>
              <w:rPr>
                <w:rFonts w:eastAsia="Calibri" w:cs="Arial"/>
              </w:rPr>
            </w:pPr>
            <w:hyperlink r:id="rId72" w:history="1">
              <w:r w:rsidRPr="004629D6">
                <w:rPr>
                  <w:rStyle w:val="Hyperlink"/>
                  <w:rFonts w:eastAsia="Calibri" w:cs="Arial"/>
                </w:rPr>
                <w:t>https://ixts-dev-apim.azure-api.net/bom-management-api/v1/bom/comparison/folders</w:t>
              </w:r>
            </w:hyperlink>
            <w:r>
              <w:rPr>
                <w:rFonts w:eastAsia="Calibri" w:cs="Arial"/>
              </w:rPr>
              <w:t xml:space="preserve"> </w:t>
            </w:r>
          </w:p>
        </w:tc>
      </w:tr>
      <w:tr w:rsidR="00E0183A" w:rsidRPr="00E0183A" w14:paraId="2EDE45D2"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D5E656" w14:textId="77777777" w:rsidR="00E0183A" w:rsidRPr="00E0183A" w:rsidRDefault="00E0183A" w:rsidP="004E34C3">
            <w:pPr>
              <w:tabs>
                <w:tab w:val="left" w:pos="2472"/>
              </w:tabs>
              <w:spacing w:after="160" w:line="259" w:lineRule="auto"/>
              <w:jc w:val="left"/>
              <w:rPr>
                <w:rFonts w:eastAsia="Calibri" w:cs="Arial"/>
              </w:rPr>
            </w:pPr>
            <w:r w:rsidRPr="00E0183A">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F24216" w14:textId="361C61A1" w:rsidR="00E0183A" w:rsidRPr="00E0183A" w:rsidRDefault="00B86A4B" w:rsidP="004E34C3">
            <w:pPr>
              <w:tabs>
                <w:tab w:val="left" w:pos="2472"/>
              </w:tabs>
              <w:spacing w:after="160" w:line="259" w:lineRule="auto"/>
              <w:jc w:val="left"/>
              <w:rPr>
                <w:rFonts w:eastAsia="Calibri" w:cs="Arial"/>
              </w:rPr>
            </w:pPr>
            <w:r>
              <w:rPr>
                <w:rFonts w:eastAsia="Calibri" w:cs="Arial"/>
              </w:rPr>
              <w:t>POST</w:t>
            </w:r>
          </w:p>
        </w:tc>
      </w:tr>
      <w:tr w:rsidR="00E0183A" w:rsidRPr="00E0183A" w14:paraId="66A0ED58"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0295EA2" w14:textId="77777777" w:rsidR="00E0183A" w:rsidRPr="00E0183A" w:rsidRDefault="00E0183A" w:rsidP="004E34C3">
            <w:pPr>
              <w:tabs>
                <w:tab w:val="left" w:pos="2472"/>
              </w:tabs>
              <w:spacing w:after="160" w:line="259" w:lineRule="auto"/>
              <w:jc w:val="left"/>
              <w:rPr>
                <w:rFonts w:eastAsia="Calibri" w:cs="Arial"/>
              </w:rPr>
            </w:pPr>
            <w:r w:rsidRPr="00E0183A">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20426B" w14:textId="77777777" w:rsidR="00E0183A" w:rsidRPr="00E0183A" w:rsidRDefault="00E0183A" w:rsidP="004E34C3">
            <w:pPr>
              <w:tabs>
                <w:tab w:val="left" w:pos="2472"/>
              </w:tabs>
              <w:spacing w:after="160" w:line="259" w:lineRule="auto"/>
              <w:jc w:val="left"/>
              <w:rPr>
                <w:rFonts w:eastAsia="Calibri" w:cs="Arial"/>
              </w:rPr>
            </w:pPr>
            <w:r w:rsidRPr="00E0183A">
              <w:rPr>
                <w:rFonts w:eastAsia="Calibri" w:cs="Arial"/>
              </w:rPr>
              <w:t>application/json</w:t>
            </w:r>
          </w:p>
        </w:tc>
      </w:tr>
    </w:tbl>
    <w:p w14:paraId="7B50A6AB" w14:textId="77777777" w:rsidR="00FB508E" w:rsidRPr="00FB508E" w:rsidRDefault="00FB508E" w:rsidP="00840103">
      <w:pPr>
        <w:pStyle w:val="Heading3"/>
      </w:pPr>
      <w:r w:rsidRPr="00FB508E">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327A9" w:rsidRPr="007327A9" w14:paraId="5B297F08"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7603469"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0C75712"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A64067C"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A599EAE"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Type</w:t>
            </w:r>
          </w:p>
        </w:tc>
      </w:tr>
      <w:tr w:rsidR="007327A9" w:rsidRPr="007327A9" w14:paraId="6B315CBA"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FB3FA1"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4E8A3"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1DBDA8"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01CD65"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String</w:t>
            </w:r>
          </w:p>
        </w:tc>
      </w:tr>
      <w:tr w:rsidR="007327A9" w:rsidRPr="007327A9" w14:paraId="3DF97215"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F3EE2"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C52EC"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5F404"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4EED7C"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String</w:t>
            </w:r>
          </w:p>
        </w:tc>
      </w:tr>
      <w:tr w:rsidR="007327A9" w:rsidRPr="007327A9" w14:paraId="30356862"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A66C6"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576EC"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01007"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C3C3A5"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String</w:t>
            </w:r>
          </w:p>
        </w:tc>
      </w:tr>
    </w:tbl>
    <w:p w14:paraId="537B931E" w14:textId="77777777" w:rsidR="00E54E3A" w:rsidRPr="00E54E3A" w:rsidRDefault="00E54E3A" w:rsidP="00E54E3A">
      <w:pPr>
        <w:spacing w:line="256" w:lineRule="auto"/>
        <w:outlineLvl w:val="2"/>
        <w:rPr>
          <w:rFonts w:eastAsia="Aptos" w:cs="Times New Roman"/>
          <w:b/>
          <w:bCs/>
          <w:sz w:val="22"/>
          <w:szCs w:val="24"/>
        </w:rPr>
      </w:pPr>
      <w:r w:rsidRPr="00E54E3A">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7327A9" w:rsidRPr="007327A9" w14:paraId="2AAAC2B0"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27C6BDB"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427A23"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35478CB" w14:textId="77777777" w:rsidR="007327A9" w:rsidRPr="007327A9" w:rsidRDefault="007327A9" w:rsidP="004E34C3">
            <w:pPr>
              <w:tabs>
                <w:tab w:val="left" w:pos="2472"/>
              </w:tabs>
              <w:spacing w:after="160" w:line="259" w:lineRule="auto"/>
              <w:jc w:val="left"/>
              <w:rPr>
                <w:rFonts w:eastAsia="Calibri" w:cs="Arial"/>
                <w:b/>
                <w:bCs/>
              </w:rPr>
            </w:pPr>
            <w:r w:rsidRPr="007327A9">
              <w:rPr>
                <w:rFonts w:eastAsia="Calibri" w:cs="Arial"/>
                <w:b/>
                <w:bCs/>
              </w:rPr>
              <w:t>Type</w:t>
            </w:r>
          </w:p>
        </w:tc>
      </w:tr>
      <w:tr w:rsidR="007327A9" w:rsidRPr="007327A9" w14:paraId="77324A6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BA397"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FC6E7"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E46E3"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String</w:t>
            </w:r>
          </w:p>
        </w:tc>
      </w:tr>
      <w:tr w:rsidR="007327A9" w:rsidRPr="007327A9" w14:paraId="76695E0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5E413D"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F9B4ED"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EB3ED"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String</w:t>
            </w:r>
          </w:p>
        </w:tc>
      </w:tr>
      <w:tr w:rsidR="007327A9" w:rsidRPr="007327A9" w14:paraId="44BBB49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49A8C2"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DBEF84"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0A160" w14:textId="77777777" w:rsidR="007327A9" w:rsidRPr="007327A9" w:rsidRDefault="007327A9" w:rsidP="004E34C3">
            <w:pPr>
              <w:tabs>
                <w:tab w:val="left" w:pos="2472"/>
              </w:tabs>
              <w:spacing w:after="160" w:line="259" w:lineRule="auto"/>
              <w:jc w:val="left"/>
              <w:rPr>
                <w:rFonts w:eastAsia="Calibri" w:cs="Arial"/>
              </w:rPr>
            </w:pPr>
            <w:r w:rsidRPr="007327A9">
              <w:rPr>
                <w:rFonts w:eastAsia="Calibri" w:cs="Arial"/>
              </w:rPr>
              <w:t>Datetime</w:t>
            </w:r>
          </w:p>
        </w:tc>
      </w:tr>
    </w:tbl>
    <w:p w14:paraId="5BE59E0F" w14:textId="77777777" w:rsidR="008361AC" w:rsidRPr="008361AC" w:rsidRDefault="008361AC" w:rsidP="008361AC">
      <w:pPr>
        <w:spacing w:line="254" w:lineRule="auto"/>
        <w:outlineLvl w:val="2"/>
        <w:rPr>
          <w:rFonts w:eastAsia="Aptos" w:cs="Times New Roman"/>
          <w:b/>
          <w:bCs/>
          <w:sz w:val="22"/>
          <w:szCs w:val="24"/>
        </w:rPr>
      </w:pPr>
      <w:r w:rsidRPr="008361AC">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DA43A1" w:rsidRPr="00441821" w14:paraId="23265F8A"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5F3379" w14:textId="77777777" w:rsidR="00DA43A1" w:rsidRPr="008361AC" w:rsidRDefault="00DA43A1" w:rsidP="004E34C3">
            <w:pPr>
              <w:tabs>
                <w:tab w:val="left" w:pos="2472"/>
              </w:tabs>
              <w:spacing w:after="160" w:line="259" w:lineRule="auto"/>
              <w:jc w:val="left"/>
              <w:rPr>
                <w:rFonts w:eastAsia="Calibri" w:cs="Arial"/>
                <w:color w:val="000000" w:themeColor="text1"/>
              </w:rPr>
            </w:pPr>
            <w:r w:rsidRPr="008361AC">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466F3D" w14:textId="77777777" w:rsidR="00DA43A1" w:rsidRPr="008361AC" w:rsidRDefault="00DA43A1" w:rsidP="004E34C3">
            <w:pPr>
              <w:tabs>
                <w:tab w:val="left" w:pos="2472"/>
              </w:tabs>
              <w:spacing w:after="160" w:line="259" w:lineRule="auto"/>
              <w:jc w:val="left"/>
              <w:rPr>
                <w:rFonts w:eastAsia="Calibri" w:cs="Arial"/>
                <w:color w:val="000000" w:themeColor="text1"/>
              </w:rPr>
            </w:pPr>
            <w:r w:rsidRPr="008361AC">
              <w:rPr>
                <w:rFonts w:eastAsia="Calibri" w:cs="Arial"/>
                <w:color w:val="000000" w:themeColor="text1"/>
              </w:rPr>
              <w:t>Result Description</w:t>
            </w:r>
          </w:p>
        </w:tc>
      </w:tr>
      <w:tr w:rsidR="00DA43A1" w:rsidRPr="00441821" w14:paraId="380997F0"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BE596"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364AA" w14:textId="1EB2CE2D"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successful</w:t>
            </w:r>
            <w:r w:rsidR="00AA6702">
              <w:rPr>
                <w:rFonts w:eastAsia="Calibri" w:cs="Arial"/>
              </w:rPr>
              <w:t xml:space="preserve"> </w:t>
            </w:r>
            <w:r w:rsidRPr="00441821">
              <w:rPr>
                <w:rFonts w:eastAsia="Calibri" w:cs="Arial"/>
              </w:rPr>
              <w:t>operation</w:t>
            </w:r>
          </w:p>
        </w:tc>
      </w:tr>
    </w:tbl>
    <w:p w14:paraId="468EAA2A" w14:textId="77777777" w:rsidR="008361AC" w:rsidRPr="008361AC" w:rsidRDefault="008361AC" w:rsidP="008361AC">
      <w:pPr>
        <w:spacing w:line="252" w:lineRule="auto"/>
        <w:outlineLvl w:val="2"/>
        <w:rPr>
          <w:rFonts w:eastAsia="Aptos" w:cs="Times New Roman"/>
          <w:b/>
          <w:bCs/>
          <w:sz w:val="22"/>
          <w:szCs w:val="24"/>
        </w:rPr>
      </w:pPr>
      <w:r w:rsidRPr="008361AC">
        <w:rPr>
          <w:rFonts w:eastAsia="Aptos" w:cs="Times New Roman"/>
          <w:b/>
          <w:bCs/>
          <w:sz w:val="22"/>
          <w:szCs w:val="24"/>
        </w:rPr>
        <w:t>Error Management</w:t>
      </w:r>
    </w:p>
    <w:p w14:paraId="47A5348A" w14:textId="77777777" w:rsidR="008361AC" w:rsidRDefault="008361AC" w:rsidP="00F12D6F">
      <w:pPr>
        <w:tabs>
          <w:tab w:val="left" w:pos="2472"/>
        </w:tabs>
        <w:rPr>
          <w:rFonts w:eastAsia="Calibri" w:cs="Arial"/>
          <w:b/>
          <w:bCs/>
        </w:rPr>
        <w:sectPr w:rsidR="008361AC" w:rsidSect="00E54E3A">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DA43A1" w:rsidRPr="00441821" w14:paraId="6DC33FF2"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71A8F37" w14:textId="77777777" w:rsidR="00DA43A1" w:rsidRPr="008361AC" w:rsidRDefault="00DA43A1" w:rsidP="004E34C3">
            <w:pPr>
              <w:tabs>
                <w:tab w:val="left" w:pos="2472"/>
              </w:tabs>
              <w:spacing w:after="160" w:line="259" w:lineRule="auto"/>
              <w:jc w:val="left"/>
              <w:rPr>
                <w:rFonts w:eastAsia="Calibri" w:cs="Arial"/>
              </w:rPr>
            </w:pPr>
            <w:r w:rsidRPr="008361AC">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F4DD8F" w14:textId="77777777" w:rsidR="00DA43A1" w:rsidRPr="008361AC" w:rsidRDefault="00DA43A1" w:rsidP="004E34C3">
            <w:pPr>
              <w:tabs>
                <w:tab w:val="left" w:pos="2472"/>
              </w:tabs>
              <w:spacing w:after="160" w:line="259" w:lineRule="auto"/>
              <w:jc w:val="left"/>
              <w:rPr>
                <w:rFonts w:eastAsia="Calibri" w:cs="Arial"/>
              </w:rPr>
            </w:pPr>
            <w:r w:rsidRPr="008361AC">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E4BA12" w14:textId="77777777" w:rsidR="00DA43A1" w:rsidRPr="008361AC" w:rsidRDefault="00DA43A1" w:rsidP="004E34C3">
            <w:pPr>
              <w:tabs>
                <w:tab w:val="left" w:pos="2472"/>
              </w:tabs>
              <w:spacing w:after="160" w:line="259" w:lineRule="auto"/>
              <w:jc w:val="left"/>
              <w:rPr>
                <w:rFonts w:eastAsia="Calibri" w:cs="Arial"/>
              </w:rPr>
            </w:pPr>
            <w:r w:rsidRPr="008361AC">
              <w:rPr>
                <w:rFonts w:eastAsia="Calibri" w:cs="Arial"/>
              </w:rPr>
              <w:t>Error Description</w:t>
            </w:r>
          </w:p>
        </w:tc>
      </w:tr>
      <w:tr w:rsidR="00DA43A1" w:rsidRPr="00441821" w14:paraId="5D87A22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9070B"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103300"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81402C"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Internal Server Error</w:t>
            </w:r>
          </w:p>
        </w:tc>
      </w:tr>
      <w:tr w:rsidR="00DA43A1" w:rsidRPr="00441821" w14:paraId="6F7FEA0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4F85B"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987F65"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388CD8" w14:textId="06AFB82B"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Unauthorized User</w:t>
            </w:r>
            <w:r w:rsidR="008361AC">
              <w:rPr>
                <w:rFonts w:eastAsia="Calibri" w:cs="Arial"/>
              </w:rPr>
              <w:t xml:space="preserve"> or </w:t>
            </w:r>
            <w:r w:rsidR="00C658A5">
              <w:rPr>
                <w:rFonts w:eastAsia="Calibri" w:cs="Arial"/>
              </w:rPr>
              <w:t>Header Token could be missing</w:t>
            </w:r>
          </w:p>
        </w:tc>
      </w:tr>
      <w:tr w:rsidR="00DA43A1" w:rsidRPr="00441821" w14:paraId="0BA303DD"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B550"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287B8"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D6686" w14:textId="77777777" w:rsidR="00DA43A1" w:rsidRPr="00441821" w:rsidRDefault="00DA43A1" w:rsidP="004E34C3">
            <w:pPr>
              <w:tabs>
                <w:tab w:val="left" w:pos="2472"/>
              </w:tabs>
              <w:spacing w:after="160" w:line="259" w:lineRule="auto"/>
              <w:jc w:val="left"/>
              <w:rPr>
                <w:rFonts w:eastAsia="Calibri" w:cs="Arial"/>
              </w:rPr>
            </w:pPr>
            <w:r w:rsidRPr="00441821">
              <w:rPr>
                <w:rFonts w:eastAsia="Calibri" w:cs="Arial"/>
              </w:rPr>
              <w:t>Bad request</w:t>
            </w:r>
          </w:p>
        </w:tc>
      </w:tr>
    </w:tbl>
    <w:p w14:paraId="046A8B97" w14:textId="458118F1" w:rsidR="00DA43A1" w:rsidRPr="00BA3F1B" w:rsidRDefault="00BA3F1B" w:rsidP="00E3548B">
      <w:pPr>
        <w:pStyle w:val="Heading3"/>
      </w:pPr>
      <w:r w:rsidRPr="00BA3F1B">
        <w:t>Sample response:</w:t>
      </w:r>
    </w:p>
    <w:p w14:paraId="4882B7AF" w14:textId="6003B9B7" w:rsidR="00BA3F1B" w:rsidRPr="00BA3F1B" w:rsidRDefault="00B86A4B" w:rsidP="00002148">
      <w:pPr>
        <w:pStyle w:val="codesample"/>
      </w:pPr>
      <w:r w:rsidRPr="00B86A4B">
        <w:t>{</w:t>
      </w:r>
    </w:p>
    <w:p w14:paraId="59CD862B" w14:textId="77777777" w:rsidR="00BA3F1B" w:rsidRPr="00BA3F1B" w:rsidRDefault="00BA3F1B" w:rsidP="00002148">
      <w:pPr>
        <w:pStyle w:val="codesample"/>
      </w:pPr>
      <w:r w:rsidRPr="00BA3F1B">
        <w:t xml:space="preserve">    "</w:t>
      </w:r>
      <w:proofErr w:type="spellStart"/>
      <w:r w:rsidRPr="00BA3F1B">
        <w:t>uploadedFiles</w:t>
      </w:r>
      <w:proofErr w:type="spellEnd"/>
      <w:r w:rsidRPr="00BA3F1B">
        <w:t>": [</w:t>
      </w:r>
    </w:p>
    <w:p w14:paraId="3CA11868" w14:textId="77777777" w:rsidR="00BA3F1B" w:rsidRPr="00BA3F1B" w:rsidRDefault="00BA3F1B" w:rsidP="00002148">
      <w:pPr>
        <w:pStyle w:val="codesample"/>
      </w:pPr>
      <w:r w:rsidRPr="00BA3F1B">
        <w:t xml:space="preserve">        "comparison-format.xlsm"</w:t>
      </w:r>
    </w:p>
    <w:p w14:paraId="0B322022" w14:textId="77777777" w:rsidR="00BA3F1B" w:rsidRPr="00BA3F1B" w:rsidRDefault="00BA3F1B" w:rsidP="00002148">
      <w:pPr>
        <w:pStyle w:val="codesample"/>
      </w:pPr>
      <w:r w:rsidRPr="00BA3F1B">
        <w:t xml:space="preserve">    ],</w:t>
      </w:r>
    </w:p>
    <w:p w14:paraId="1D075D5E" w14:textId="77777777" w:rsidR="00BA3F1B" w:rsidRPr="00BA3F1B" w:rsidRDefault="00BA3F1B" w:rsidP="00002148">
      <w:pPr>
        <w:pStyle w:val="codesample"/>
      </w:pPr>
      <w:r w:rsidRPr="00BA3F1B">
        <w:t xml:space="preserve">    "folder": "TestUpload1",</w:t>
      </w:r>
    </w:p>
    <w:p w14:paraId="3E95AEA6" w14:textId="77777777" w:rsidR="00BA3F1B" w:rsidRPr="00BA3F1B" w:rsidRDefault="00BA3F1B" w:rsidP="00002148">
      <w:pPr>
        <w:pStyle w:val="codesample"/>
      </w:pPr>
      <w:r w:rsidRPr="00BA3F1B">
        <w:t xml:space="preserve">    "status": "success"</w:t>
      </w:r>
    </w:p>
    <w:p w14:paraId="0D2E467C" w14:textId="50FC2A61" w:rsidR="00DA43A1" w:rsidRDefault="00B86A4B" w:rsidP="00002148">
      <w:pPr>
        <w:pStyle w:val="codesample"/>
      </w:pPr>
      <w:r w:rsidRPr="00B86A4B">
        <w:t>}</w:t>
      </w:r>
    </w:p>
    <w:p w14:paraId="0E0DC2AB" w14:textId="77777777" w:rsidR="00E3548B" w:rsidRDefault="00E3548B" w:rsidP="00BF2D2C">
      <w:pPr>
        <w:pStyle w:val="Heading2"/>
        <w:sectPr w:rsidR="00E3548B" w:rsidSect="008361AC">
          <w:type w:val="continuous"/>
          <w:pgSz w:w="12240" w:h="20160" w:code="5"/>
          <w:pgMar w:top="1440" w:right="1440" w:bottom="1440" w:left="1440" w:header="720" w:footer="720" w:gutter="0"/>
          <w:cols w:space="720"/>
          <w:docGrid w:linePitch="360"/>
        </w:sectPr>
      </w:pPr>
    </w:p>
    <w:p w14:paraId="60BB1EF0" w14:textId="3647F3DB" w:rsidR="00EA586B" w:rsidRDefault="00C538DF" w:rsidP="00BF2D2C">
      <w:pPr>
        <w:pStyle w:val="Heading2"/>
      </w:pPr>
      <w:bookmarkStart w:id="74" w:name="_Toc220593316"/>
      <w:r w:rsidRPr="00C538DF">
        <w:lastRenderedPageBreak/>
        <w:t xml:space="preserve">GET </w:t>
      </w:r>
      <w:r w:rsidR="00AA6702">
        <w:t>-</w:t>
      </w:r>
      <w:r w:rsidRPr="00C538DF">
        <w:t xml:space="preserve"> Retrieve List of Projects for BOM Comparison Dashboard</w:t>
      </w:r>
      <w:bookmarkEnd w:id="74"/>
    </w:p>
    <w:p w14:paraId="1D34510D" w14:textId="5C77206F" w:rsidR="00151104" w:rsidRPr="00516643" w:rsidRDefault="00151104" w:rsidP="00516643">
      <w:r w:rsidRPr="00516643">
        <w:t xml:space="preserve">This API retrieves the list of available projects displayed on the </w:t>
      </w:r>
      <w:r w:rsidR="0016550F" w:rsidRPr="00516643">
        <w:t>Digital Thread</w:t>
      </w:r>
      <w:r w:rsidRPr="00516643">
        <w:t xml:space="preserve"> Dashboard. It helps users view and select projects for managing, monitoring, and analyzing </w:t>
      </w:r>
      <w:r w:rsidR="007F412F" w:rsidRPr="00516643">
        <w:t>Digital Thread</w:t>
      </w:r>
      <w:r w:rsidRPr="00516643">
        <w:t xml:space="preserve"> activities within the BOM management system.</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9F04C9" w:rsidRPr="009F04C9" w14:paraId="13390874"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4D785D4"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60A60" w14:textId="096011EA"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HTTPS</w:t>
            </w:r>
          </w:p>
        </w:tc>
      </w:tr>
      <w:tr w:rsidR="009F04C9" w:rsidRPr="009F04C9" w14:paraId="76280E1D"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05FC1F" w14:textId="3456B3FD" w:rsidR="009F04C9" w:rsidRPr="009F04C9"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5EAA9" w14:textId="361A570B" w:rsidR="009F04C9" w:rsidRPr="009F04C9" w:rsidRDefault="005D0935" w:rsidP="004E34C3">
            <w:pPr>
              <w:tabs>
                <w:tab w:val="left" w:pos="2472"/>
              </w:tabs>
              <w:spacing w:after="160" w:line="259" w:lineRule="auto"/>
              <w:jc w:val="left"/>
              <w:rPr>
                <w:rFonts w:eastAsia="Calibri" w:cs="Arial"/>
              </w:rPr>
            </w:pPr>
            <w:hyperlink r:id="rId73" w:history="1">
              <w:r w:rsidRPr="0071125A">
                <w:rPr>
                  <w:rStyle w:val="Hyperlink"/>
                  <w:rFonts w:eastAsia="Calibri" w:cs="Arial"/>
                </w:rPr>
                <w:t>https://ixts-dev-apim.azure-api.net/bom-management-api/v1/dt/dashboard/projects</w:t>
              </w:r>
            </w:hyperlink>
            <w:r>
              <w:rPr>
                <w:rFonts w:eastAsia="Calibri" w:cs="Arial"/>
              </w:rPr>
              <w:t xml:space="preserve"> </w:t>
            </w:r>
          </w:p>
        </w:tc>
      </w:tr>
      <w:tr w:rsidR="009F04C9" w:rsidRPr="009F04C9" w14:paraId="168E8E3A"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B25BA1"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21B4F"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GET</w:t>
            </w:r>
          </w:p>
        </w:tc>
      </w:tr>
      <w:tr w:rsidR="009F04C9" w:rsidRPr="009F04C9" w14:paraId="37C4F11D"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5F30974"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EA4CD"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application/json</w:t>
            </w:r>
          </w:p>
        </w:tc>
      </w:tr>
    </w:tbl>
    <w:p w14:paraId="774C3604" w14:textId="77777777" w:rsidR="00FB508E" w:rsidRPr="00FB508E" w:rsidRDefault="00FB508E" w:rsidP="00840103">
      <w:pPr>
        <w:pStyle w:val="Heading3"/>
      </w:pPr>
      <w:r w:rsidRPr="00FB508E">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9F04C9" w:rsidRPr="009F04C9" w14:paraId="1074D46A"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6CFACE"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1DE8EF1"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1EB927"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FB1BB8C"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Type</w:t>
            </w:r>
          </w:p>
        </w:tc>
      </w:tr>
      <w:tr w:rsidR="009F04C9" w:rsidRPr="009F04C9" w14:paraId="5A6DFB81"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595EF"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55F135"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1329A4"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13292"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String</w:t>
            </w:r>
          </w:p>
        </w:tc>
      </w:tr>
      <w:tr w:rsidR="009F04C9" w:rsidRPr="009F04C9" w14:paraId="63BF030C"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6765B"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74984"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C193C"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80C2D4"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String</w:t>
            </w:r>
          </w:p>
        </w:tc>
      </w:tr>
      <w:tr w:rsidR="009F04C9" w:rsidRPr="009F04C9" w14:paraId="3F22BDFA"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E4E0DE"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9361A4"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5A4E0"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2E61C"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String</w:t>
            </w:r>
          </w:p>
        </w:tc>
      </w:tr>
    </w:tbl>
    <w:p w14:paraId="3400CF5A" w14:textId="77777777" w:rsidR="00E3548B" w:rsidRPr="00E3548B" w:rsidRDefault="00E3548B" w:rsidP="00E3548B">
      <w:pPr>
        <w:spacing w:line="256" w:lineRule="auto"/>
        <w:outlineLvl w:val="2"/>
        <w:rPr>
          <w:rFonts w:eastAsia="Aptos" w:cs="Times New Roman"/>
          <w:b/>
          <w:bCs/>
          <w:sz w:val="22"/>
          <w:szCs w:val="24"/>
        </w:rPr>
      </w:pPr>
      <w:r w:rsidRPr="00E3548B">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9F04C9" w:rsidRPr="009F04C9" w14:paraId="360F73EF"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E7083D"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340F95"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46B80B" w14:textId="77777777" w:rsidR="009F04C9" w:rsidRPr="009F04C9" w:rsidRDefault="009F04C9" w:rsidP="004E34C3">
            <w:pPr>
              <w:tabs>
                <w:tab w:val="left" w:pos="2472"/>
              </w:tabs>
              <w:spacing w:after="160" w:line="259" w:lineRule="auto"/>
              <w:jc w:val="left"/>
              <w:rPr>
                <w:rFonts w:eastAsia="Calibri" w:cs="Arial"/>
                <w:b/>
                <w:bCs/>
              </w:rPr>
            </w:pPr>
            <w:r w:rsidRPr="009F04C9">
              <w:rPr>
                <w:rFonts w:eastAsia="Calibri" w:cs="Arial"/>
                <w:b/>
                <w:bCs/>
              </w:rPr>
              <w:t>Type</w:t>
            </w:r>
          </w:p>
        </w:tc>
      </w:tr>
      <w:tr w:rsidR="009F04C9" w:rsidRPr="009F04C9" w14:paraId="1A8D99C9"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DF6DEC"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89EE5"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449ED2"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String</w:t>
            </w:r>
          </w:p>
        </w:tc>
      </w:tr>
      <w:tr w:rsidR="009F04C9" w:rsidRPr="009F04C9" w14:paraId="03483033"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517009"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3F610"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3BA20"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String</w:t>
            </w:r>
          </w:p>
        </w:tc>
      </w:tr>
      <w:tr w:rsidR="009F04C9" w:rsidRPr="009F04C9" w14:paraId="2F7AF96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DCE73"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5D4EB"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5FC40" w14:textId="77777777" w:rsidR="009F04C9" w:rsidRPr="009F04C9" w:rsidRDefault="009F04C9" w:rsidP="004E34C3">
            <w:pPr>
              <w:tabs>
                <w:tab w:val="left" w:pos="2472"/>
              </w:tabs>
              <w:spacing w:after="160" w:line="259" w:lineRule="auto"/>
              <w:jc w:val="left"/>
              <w:rPr>
                <w:rFonts w:eastAsia="Calibri" w:cs="Arial"/>
              </w:rPr>
            </w:pPr>
            <w:r w:rsidRPr="009F04C9">
              <w:rPr>
                <w:rFonts w:eastAsia="Calibri" w:cs="Arial"/>
              </w:rPr>
              <w:t>Datetime</w:t>
            </w:r>
          </w:p>
        </w:tc>
      </w:tr>
    </w:tbl>
    <w:p w14:paraId="0C970DD2" w14:textId="77777777" w:rsidR="00E3548B" w:rsidRPr="00E3548B" w:rsidRDefault="00E3548B" w:rsidP="00E3548B">
      <w:pPr>
        <w:spacing w:line="254" w:lineRule="auto"/>
        <w:outlineLvl w:val="2"/>
        <w:rPr>
          <w:rFonts w:eastAsia="Aptos" w:cs="Times New Roman"/>
          <w:b/>
          <w:bCs/>
          <w:sz w:val="22"/>
          <w:szCs w:val="24"/>
        </w:rPr>
      </w:pPr>
      <w:r w:rsidRPr="00E3548B">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D5FD7" w:rsidRPr="00441821" w14:paraId="641FF47E"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98E28C" w14:textId="77777777" w:rsidR="007D5FD7" w:rsidRPr="00E3548B" w:rsidRDefault="007D5FD7" w:rsidP="004E34C3">
            <w:pPr>
              <w:tabs>
                <w:tab w:val="left" w:pos="2472"/>
              </w:tabs>
              <w:spacing w:after="160" w:line="259" w:lineRule="auto"/>
              <w:jc w:val="left"/>
              <w:rPr>
                <w:rFonts w:eastAsia="Calibri" w:cs="Arial"/>
                <w:color w:val="000000" w:themeColor="text1"/>
              </w:rPr>
            </w:pPr>
            <w:r w:rsidRPr="00E3548B">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3804E1" w14:textId="77777777" w:rsidR="007D5FD7" w:rsidRPr="00E3548B" w:rsidRDefault="007D5FD7" w:rsidP="004E34C3">
            <w:pPr>
              <w:tabs>
                <w:tab w:val="left" w:pos="2472"/>
              </w:tabs>
              <w:spacing w:after="160" w:line="259" w:lineRule="auto"/>
              <w:jc w:val="left"/>
              <w:rPr>
                <w:rFonts w:eastAsia="Calibri" w:cs="Arial"/>
                <w:color w:val="000000" w:themeColor="text1"/>
              </w:rPr>
            </w:pPr>
            <w:r w:rsidRPr="00E3548B">
              <w:rPr>
                <w:rFonts w:eastAsia="Calibri" w:cs="Arial"/>
                <w:color w:val="000000" w:themeColor="text1"/>
              </w:rPr>
              <w:t>Result Description</w:t>
            </w:r>
          </w:p>
        </w:tc>
      </w:tr>
      <w:tr w:rsidR="007D5FD7" w:rsidRPr="00441821" w14:paraId="682D8942"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F36DED"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CCE301" w14:textId="2367F0B9"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successful</w:t>
            </w:r>
            <w:r w:rsidR="00AA6702">
              <w:rPr>
                <w:rFonts w:eastAsia="Calibri" w:cs="Arial"/>
              </w:rPr>
              <w:t xml:space="preserve"> </w:t>
            </w:r>
            <w:r w:rsidRPr="00441821">
              <w:rPr>
                <w:rFonts w:eastAsia="Calibri" w:cs="Arial"/>
              </w:rPr>
              <w:t>operation</w:t>
            </w:r>
          </w:p>
        </w:tc>
      </w:tr>
    </w:tbl>
    <w:p w14:paraId="26A3A0F3" w14:textId="77777777" w:rsidR="00E3548B" w:rsidRPr="00E3548B" w:rsidRDefault="00E3548B" w:rsidP="00E3548B">
      <w:pPr>
        <w:spacing w:line="252" w:lineRule="auto"/>
        <w:outlineLvl w:val="2"/>
        <w:rPr>
          <w:rFonts w:eastAsia="Aptos" w:cs="Times New Roman"/>
          <w:b/>
          <w:bCs/>
          <w:sz w:val="22"/>
          <w:szCs w:val="24"/>
        </w:rPr>
      </w:pPr>
      <w:r w:rsidRPr="00E3548B">
        <w:rPr>
          <w:rFonts w:eastAsia="Aptos" w:cs="Times New Roman"/>
          <w:b/>
          <w:bCs/>
          <w:sz w:val="22"/>
          <w:szCs w:val="24"/>
        </w:rPr>
        <w:t>Error Management</w:t>
      </w:r>
    </w:p>
    <w:p w14:paraId="3DB7D76E" w14:textId="77777777" w:rsidR="00E3548B" w:rsidRDefault="00E3548B" w:rsidP="00F12D6F">
      <w:pPr>
        <w:tabs>
          <w:tab w:val="left" w:pos="2472"/>
        </w:tabs>
        <w:rPr>
          <w:rFonts w:eastAsia="Calibri" w:cs="Arial"/>
          <w:b/>
          <w:bCs/>
        </w:rPr>
        <w:sectPr w:rsidR="00E3548B" w:rsidSect="00E3548B">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7D5FD7" w:rsidRPr="00441821" w14:paraId="73F13B7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E4B07C" w14:textId="77777777" w:rsidR="007D5FD7" w:rsidRPr="00E3548B" w:rsidRDefault="007D5FD7" w:rsidP="004E34C3">
            <w:pPr>
              <w:tabs>
                <w:tab w:val="left" w:pos="2472"/>
              </w:tabs>
              <w:spacing w:after="160" w:line="259" w:lineRule="auto"/>
              <w:jc w:val="left"/>
              <w:rPr>
                <w:rFonts w:eastAsia="Calibri" w:cs="Arial"/>
              </w:rPr>
            </w:pPr>
            <w:r w:rsidRPr="00E3548B">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534C28" w14:textId="77777777" w:rsidR="007D5FD7" w:rsidRPr="00E3548B" w:rsidRDefault="007D5FD7" w:rsidP="004E34C3">
            <w:pPr>
              <w:tabs>
                <w:tab w:val="left" w:pos="2472"/>
              </w:tabs>
              <w:spacing w:after="160" w:line="259" w:lineRule="auto"/>
              <w:jc w:val="left"/>
              <w:rPr>
                <w:rFonts w:eastAsia="Calibri" w:cs="Arial"/>
              </w:rPr>
            </w:pPr>
            <w:r w:rsidRPr="00E3548B">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9D5C79" w14:textId="77777777" w:rsidR="007D5FD7" w:rsidRPr="00E3548B" w:rsidRDefault="007D5FD7" w:rsidP="004E34C3">
            <w:pPr>
              <w:tabs>
                <w:tab w:val="left" w:pos="2472"/>
              </w:tabs>
              <w:spacing w:after="160" w:line="259" w:lineRule="auto"/>
              <w:jc w:val="left"/>
              <w:rPr>
                <w:rFonts w:eastAsia="Calibri" w:cs="Arial"/>
              </w:rPr>
            </w:pPr>
            <w:r w:rsidRPr="00E3548B">
              <w:rPr>
                <w:rFonts w:eastAsia="Calibri" w:cs="Arial"/>
              </w:rPr>
              <w:t>Error Description</w:t>
            </w:r>
          </w:p>
        </w:tc>
      </w:tr>
      <w:tr w:rsidR="007D5FD7" w:rsidRPr="00441821" w14:paraId="7147E99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21B59"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FC8ED"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BEA4A"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Internal Server Error</w:t>
            </w:r>
          </w:p>
        </w:tc>
      </w:tr>
      <w:tr w:rsidR="007D5FD7" w:rsidRPr="00441821" w14:paraId="69AEA41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8DBA8"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6FB6D8"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0BBBA" w14:textId="47EFD6AF"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Unauthorized User</w:t>
            </w:r>
            <w:r w:rsidR="00E3548B">
              <w:rPr>
                <w:rFonts w:eastAsia="Calibri" w:cs="Arial"/>
              </w:rPr>
              <w:t xml:space="preserve"> or </w:t>
            </w:r>
            <w:r w:rsidR="00C658A5">
              <w:rPr>
                <w:rFonts w:eastAsia="Calibri" w:cs="Arial"/>
              </w:rPr>
              <w:t>Header Token could be missing</w:t>
            </w:r>
          </w:p>
        </w:tc>
      </w:tr>
      <w:tr w:rsidR="007D5FD7" w:rsidRPr="00441821" w14:paraId="46E01FF7"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D8DD51"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AF4EA7"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961F7" w14:textId="77777777" w:rsidR="007D5FD7" w:rsidRPr="00441821" w:rsidRDefault="007D5FD7" w:rsidP="004E34C3">
            <w:pPr>
              <w:tabs>
                <w:tab w:val="left" w:pos="2472"/>
              </w:tabs>
              <w:spacing w:after="160" w:line="259" w:lineRule="auto"/>
              <w:jc w:val="left"/>
              <w:rPr>
                <w:rFonts w:eastAsia="Calibri" w:cs="Arial"/>
              </w:rPr>
            </w:pPr>
            <w:r w:rsidRPr="00441821">
              <w:rPr>
                <w:rFonts w:eastAsia="Calibri" w:cs="Arial"/>
              </w:rPr>
              <w:t>Bad request</w:t>
            </w:r>
          </w:p>
        </w:tc>
      </w:tr>
    </w:tbl>
    <w:p w14:paraId="71D5B564" w14:textId="5FA233CC" w:rsidR="00AA4FBC" w:rsidRDefault="00AA4FBC" w:rsidP="00E3548B">
      <w:pPr>
        <w:pStyle w:val="Heading3"/>
      </w:pPr>
      <w:r w:rsidRPr="00AA4FBC">
        <w:t>Sample response:</w:t>
      </w:r>
    </w:p>
    <w:p w14:paraId="7A5AD9B9" w14:textId="77777777" w:rsidR="002567F6" w:rsidRPr="002567F6" w:rsidRDefault="002567F6" w:rsidP="00002148">
      <w:pPr>
        <w:pStyle w:val="codesample"/>
      </w:pPr>
      <w:r w:rsidRPr="002567F6">
        <w:t>[</w:t>
      </w:r>
    </w:p>
    <w:p w14:paraId="0A5F8858" w14:textId="52CC3E48" w:rsidR="002567F6" w:rsidRPr="002567F6" w:rsidRDefault="002567F6" w:rsidP="00002148">
      <w:pPr>
        <w:pStyle w:val="codesample"/>
      </w:pPr>
      <w:r w:rsidRPr="002567F6">
        <w:t xml:space="preserve">  </w:t>
      </w:r>
      <w:r w:rsidR="00B86A4B" w:rsidRPr="00B86A4B">
        <w:t>{</w:t>
      </w:r>
    </w:p>
    <w:p w14:paraId="0DFE4E72" w14:textId="77777777" w:rsidR="002567F6" w:rsidRPr="002567F6" w:rsidRDefault="002567F6" w:rsidP="00002148">
      <w:pPr>
        <w:pStyle w:val="codesample"/>
      </w:pPr>
      <w:r w:rsidRPr="002567F6">
        <w:t xml:space="preserve">    "projectId": 122, "</w:t>
      </w:r>
      <w:proofErr w:type="spellStart"/>
      <w:r w:rsidRPr="002567F6">
        <w:t>projectTitle</w:t>
      </w:r>
      <w:proofErr w:type="spellEnd"/>
      <w:r w:rsidRPr="002567F6">
        <w:t xml:space="preserve">": "Space Test Project", "description": "Space Test Project", </w:t>
      </w:r>
    </w:p>
    <w:p w14:paraId="701420E9" w14:textId="77777777" w:rsidR="002567F6" w:rsidRPr="002567F6" w:rsidRDefault="002567F6" w:rsidP="00002148">
      <w:pPr>
        <w:pStyle w:val="codesample"/>
      </w:pPr>
      <w:r w:rsidRPr="002567F6">
        <w:t xml:space="preserve">    "industry": "Space &amp; Defense", "status": "Active", "</w:t>
      </w:r>
      <w:proofErr w:type="spellStart"/>
      <w:r w:rsidRPr="002567F6">
        <w:t>systemIntegration</w:t>
      </w:r>
      <w:proofErr w:type="spellEnd"/>
      <w:r w:rsidRPr="002567F6">
        <w:t>": "</w:t>
      </w:r>
      <w:proofErr w:type="spellStart"/>
      <w:r w:rsidRPr="002567F6">
        <w:t>Teamcenter,Polarion</w:t>
      </w:r>
      <w:proofErr w:type="spellEnd"/>
      <w:r w:rsidRPr="002567F6">
        <w:t xml:space="preserve">", </w:t>
      </w:r>
    </w:p>
    <w:p w14:paraId="4F3F7F02" w14:textId="77777777" w:rsidR="002567F6" w:rsidRPr="002567F6" w:rsidRDefault="002567F6" w:rsidP="00002148">
      <w:pPr>
        <w:pStyle w:val="codesample"/>
      </w:pPr>
      <w:r w:rsidRPr="002567F6">
        <w:t xml:space="preserve">    "createdBy": "</w:t>
      </w:r>
      <w:proofErr w:type="spellStart"/>
      <w:r w:rsidRPr="002567F6">
        <w:t>dhana.chevveti</w:t>
      </w:r>
      <w:proofErr w:type="spellEnd"/>
      <w:r w:rsidRPr="002567F6">
        <w:t xml:space="preserve">", "createdDate": "2025-10-29T07:09:00.051312", </w:t>
      </w:r>
    </w:p>
    <w:p w14:paraId="51F84D03" w14:textId="77777777" w:rsidR="002567F6" w:rsidRPr="002567F6" w:rsidRDefault="002567F6" w:rsidP="00002148">
      <w:pPr>
        <w:pStyle w:val="codesample"/>
      </w:pPr>
      <w:r w:rsidRPr="002567F6">
        <w:t xml:space="preserve">    "updatedDate": "2025-10-29T07:10:15.559206", "isActive": true,</w:t>
      </w:r>
    </w:p>
    <w:p w14:paraId="3DAF4B66" w14:textId="77777777" w:rsidR="002567F6" w:rsidRPr="002567F6" w:rsidRDefault="002567F6" w:rsidP="00002148">
      <w:pPr>
        <w:pStyle w:val="codesample"/>
      </w:pPr>
      <w:r w:rsidRPr="002567F6">
        <w:t xml:space="preserve">    "</w:t>
      </w:r>
      <w:proofErr w:type="spellStart"/>
      <w:r w:rsidRPr="002567F6">
        <w:t>integrationCombinations</w:t>
      </w:r>
      <w:proofErr w:type="spellEnd"/>
      <w:r w:rsidRPr="002567F6">
        <w:t>": [</w:t>
      </w:r>
    </w:p>
    <w:p w14:paraId="08EC63B2" w14:textId="1B4D3CD3" w:rsidR="002567F6" w:rsidRPr="002567F6" w:rsidRDefault="002567F6" w:rsidP="00002148">
      <w:pPr>
        <w:pStyle w:val="codesample"/>
      </w:pPr>
      <w:r w:rsidRPr="002567F6">
        <w:t xml:space="preserve">      </w:t>
      </w:r>
      <w:r w:rsidR="00B86A4B" w:rsidRPr="00B86A4B">
        <w:t>{</w:t>
      </w:r>
      <w:r w:rsidRPr="002567F6">
        <w:t>"</w:t>
      </w:r>
      <w:proofErr w:type="spellStart"/>
      <w:r w:rsidRPr="002567F6">
        <w:t>combinationId</w:t>
      </w:r>
      <w:proofErr w:type="spellEnd"/>
      <w:r w:rsidRPr="002567F6">
        <w:t>": 3, "</w:t>
      </w:r>
      <w:proofErr w:type="spellStart"/>
      <w:r w:rsidRPr="002567F6">
        <w:t>fromSystem</w:t>
      </w:r>
      <w:proofErr w:type="spellEnd"/>
      <w:r w:rsidRPr="002567F6">
        <w:t>": "Teamcenter", "</w:t>
      </w:r>
      <w:proofErr w:type="spellStart"/>
      <w:r w:rsidRPr="002567F6">
        <w:t>toSystem</w:t>
      </w:r>
      <w:proofErr w:type="spellEnd"/>
      <w:r w:rsidRPr="002567F6">
        <w:t>": "Polarion", "</w:t>
      </w:r>
      <w:proofErr w:type="spellStart"/>
      <w:r w:rsidRPr="002567F6">
        <w:t>integrationStatus</w:t>
      </w:r>
      <w:proofErr w:type="spellEnd"/>
      <w:r w:rsidRPr="002567F6">
        <w:t>": "integrated"</w:t>
      </w:r>
      <w:r w:rsidR="00B86A4B" w:rsidRPr="00B86A4B">
        <w:t>}</w:t>
      </w:r>
    </w:p>
    <w:p w14:paraId="6FB95CC2" w14:textId="77777777" w:rsidR="002567F6" w:rsidRPr="002567F6" w:rsidRDefault="002567F6" w:rsidP="00002148">
      <w:pPr>
        <w:pStyle w:val="codesample"/>
      </w:pPr>
      <w:r w:rsidRPr="002567F6">
        <w:t xml:space="preserve">    ]</w:t>
      </w:r>
    </w:p>
    <w:p w14:paraId="3528680D" w14:textId="15216F10" w:rsidR="002567F6" w:rsidRPr="002567F6" w:rsidRDefault="002567F6" w:rsidP="00002148">
      <w:pPr>
        <w:pStyle w:val="codesample"/>
      </w:pPr>
      <w:r w:rsidRPr="002567F6">
        <w:t xml:space="preserve">  </w:t>
      </w:r>
      <w:r w:rsidR="00B86A4B" w:rsidRPr="00B86A4B">
        <w:t>}</w:t>
      </w:r>
    </w:p>
    <w:p w14:paraId="40DC8C6A" w14:textId="6A2C9203" w:rsidR="00BC7661" w:rsidRDefault="002567F6" w:rsidP="00002148">
      <w:pPr>
        <w:pStyle w:val="codesample"/>
      </w:pPr>
      <w:r w:rsidRPr="002567F6">
        <w:t>]</w:t>
      </w:r>
    </w:p>
    <w:p w14:paraId="2E4F265F" w14:textId="77777777" w:rsidR="00E3548B" w:rsidRDefault="00E3548B" w:rsidP="00BF2D2C">
      <w:pPr>
        <w:pStyle w:val="Heading2"/>
        <w:sectPr w:rsidR="00E3548B" w:rsidSect="00E3548B">
          <w:type w:val="continuous"/>
          <w:pgSz w:w="12240" w:h="20160" w:code="5"/>
          <w:pgMar w:top="1440" w:right="1440" w:bottom="1440" w:left="1440" w:header="720" w:footer="720" w:gutter="0"/>
          <w:cols w:space="720"/>
          <w:docGrid w:linePitch="360"/>
        </w:sectPr>
      </w:pPr>
    </w:p>
    <w:p w14:paraId="4DAC4F0C" w14:textId="4D0B1871" w:rsidR="00A14AC0" w:rsidRDefault="001F33A5" w:rsidP="00BF2D2C">
      <w:pPr>
        <w:pStyle w:val="Heading2"/>
      </w:pPr>
      <w:bookmarkStart w:id="75" w:name="_Toc220593317"/>
      <w:r w:rsidRPr="001F33A5">
        <w:lastRenderedPageBreak/>
        <w:t xml:space="preserve">POST </w:t>
      </w:r>
      <w:r w:rsidR="00AA6702">
        <w:t>-</w:t>
      </w:r>
      <w:r w:rsidRPr="001F33A5">
        <w:t xml:space="preserve"> API to Create a new Project</w:t>
      </w:r>
      <w:bookmarkEnd w:id="75"/>
    </w:p>
    <w:p w14:paraId="527C4701" w14:textId="508E4EDA" w:rsidR="00262D80" w:rsidRDefault="00234366">
      <w:r w:rsidRPr="00234366">
        <w:rPr>
          <w:rFonts w:eastAsia="Calibri" w:cs="Arial"/>
        </w:rPr>
        <w:t xml:space="preserve">This API allows users to create a new project within the BOM Management system by providing details such as project title, description, industry, integration systems, and status. Once successfully created, the project becomes available </w:t>
      </w:r>
      <w:proofErr w:type="gramStart"/>
      <w:r w:rsidRPr="00234366">
        <w:rPr>
          <w:rFonts w:eastAsia="Calibri" w:cs="Arial"/>
        </w:rPr>
        <w:t>in</w:t>
      </w:r>
      <w:proofErr w:type="gramEnd"/>
      <w:r w:rsidRPr="00234366">
        <w:rPr>
          <w:rFonts w:eastAsia="Calibri" w:cs="Arial"/>
        </w:rPr>
        <w:t xml:space="preserve"> the dashboard</w:t>
      </w:r>
      <w:r>
        <w:rPr>
          <w:rFonts w:eastAsia="Calibri" w:cs="Arial"/>
        </w:rPr>
        <w:t>.</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F02AB1" w:rsidRPr="00F02AB1" w14:paraId="1A546813"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3F020E" w14:textId="77777777" w:rsidR="00F02AB1" w:rsidRPr="00F02AB1" w:rsidRDefault="00F02AB1" w:rsidP="004E34C3">
            <w:pPr>
              <w:tabs>
                <w:tab w:val="left" w:pos="2472"/>
              </w:tabs>
              <w:spacing w:after="160" w:line="259" w:lineRule="auto"/>
              <w:jc w:val="left"/>
              <w:rPr>
                <w:rFonts w:eastAsia="Calibri" w:cs="Arial"/>
              </w:rPr>
            </w:pPr>
            <w:r w:rsidRPr="00F02AB1">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3EB28B" w14:textId="5BAEE187" w:rsidR="00F02AB1" w:rsidRPr="00F02AB1" w:rsidRDefault="00F02AB1" w:rsidP="004E34C3">
            <w:pPr>
              <w:tabs>
                <w:tab w:val="left" w:pos="2472"/>
              </w:tabs>
              <w:spacing w:after="160" w:line="259" w:lineRule="auto"/>
              <w:jc w:val="left"/>
              <w:rPr>
                <w:rFonts w:eastAsia="Calibri" w:cs="Arial"/>
              </w:rPr>
            </w:pPr>
            <w:r w:rsidRPr="00F02AB1">
              <w:rPr>
                <w:rFonts w:eastAsia="Calibri" w:cs="Arial"/>
              </w:rPr>
              <w:t>HTTPS</w:t>
            </w:r>
          </w:p>
        </w:tc>
      </w:tr>
      <w:tr w:rsidR="00F02AB1" w:rsidRPr="00F02AB1" w14:paraId="4A51EFDC"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2951C2" w14:textId="295C20BD" w:rsidR="00F02AB1" w:rsidRPr="00F02AB1"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324370" w14:textId="3C33691E" w:rsidR="00F02AB1" w:rsidRPr="00F02AB1" w:rsidRDefault="00262D80" w:rsidP="004E34C3">
            <w:pPr>
              <w:tabs>
                <w:tab w:val="left" w:pos="2472"/>
              </w:tabs>
              <w:spacing w:after="160" w:line="259" w:lineRule="auto"/>
              <w:jc w:val="left"/>
              <w:rPr>
                <w:rFonts w:eastAsia="Calibri" w:cs="Arial"/>
              </w:rPr>
            </w:pPr>
            <w:hyperlink r:id="rId74" w:history="1">
              <w:r w:rsidRPr="00B87871">
                <w:rPr>
                  <w:rStyle w:val="Hyperlink"/>
                  <w:rFonts w:eastAsia="Calibri" w:cs="Arial"/>
                </w:rPr>
                <w:t>https://ixts-dev-apim.azure-api.net/bom-management-api/v1/dt/dashboard/project</w:t>
              </w:r>
            </w:hyperlink>
            <w:r>
              <w:rPr>
                <w:rFonts w:eastAsia="Calibri" w:cs="Arial"/>
              </w:rPr>
              <w:t xml:space="preserve"> </w:t>
            </w:r>
          </w:p>
        </w:tc>
      </w:tr>
      <w:tr w:rsidR="00F02AB1" w:rsidRPr="00F02AB1" w14:paraId="29892915"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46BB266" w14:textId="77777777" w:rsidR="00F02AB1" w:rsidRPr="00F02AB1" w:rsidRDefault="00F02AB1" w:rsidP="004E34C3">
            <w:pPr>
              <w:tabs>
                <w:tab w:val="left" w:pos="2472"/>
              </w:tabs>
              <w:spacing w:after="160" w:line="259" w:lineRule="auto"/>
              <w:jc w:val="left"/>
              <w:rPr>
                <w:rFonts w:eastAsia="Calibri" w:cs="Arial"/>
              </w:rPr>
            </w:pPr>
            <w:r w:rsidRPr="00F02AB1">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A7C6F9" w14:textId="77777777" w:rsidR="00F02AB1" w:rsidRPr="00F02AB1" w:rsidRDefault="00F02AB1" w:rsidP="004E34C3">
            <w:pPr>
              <w:tabs>
                <w:tab w:val="left" w:pos="2472"/>
              </w:tabs>
              <w:spacing w:after="160" w:line="259" w:lineRule="auto"/>
              <w:jc w:val="left"/>
              <w:rPr>
                <w:rFonts w:eastAsia="Calibri" w:cs="Arial"/>
              </w:rPr>
            </w:pPr>
            <w:r w:rsidRPr="00F02AB1">
              <w:rPr>
                <w:rFonts w:eastAsia="Calibri" w:cs="Arial"/>
              </w:rPr>
              <w:t>GET</w:t>
            </w:r>
          </w:p>
        </w:tc>
      </w:tr>
      <w:tr w:rsidR="00F02AB1" w:rsidRPr="00F02AB1" w14:paraId="2886AC66"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DF9D064" w14:textId="77777777" w:rsidR="00F02AB1" w:rsidRPr="00F02AB1" w:rsidRDefault="00F02AB1" w:rsidP="004E34C3">
            <w:pPr>
              <w:tabs>
                <w:tab w:val="left" w:pos="2472"/>
              </w:tabs>
              <w:spacing w:after="160" w:line="259" w:lineRule="auto"/>
              <w:jc w:val="left"/>
              <w:rPr>
                <w:rFonts w:eastAsia="Calibri" w:cs="Arial"/>
              </w:rPr>
            </w:pPr>
            <w:r w:rsidRPr="00F02AB1">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BC43ED" w14:textId="77777777" w:rsidR="00F02AB1" w:rsidRPr="00F02AB1" w:rsidRDefault="00F02AB1" w:rsidP="004E34C3">
            <w:pPr>
              <w:tabs>
                <w:tab w:val="left" w:pos="2472"/>
              </w:tabs>
              <w:spacing w:after="160" w:line="259" w:lineRule="auto"/>
              <w:jc w:val="left"/>
              <w:rPr>
                <w:rFonts w:eastAsia="Calibri" w:cs="Arial"/>
              </w:rPr>
            </w:pPr>
            <w:r w:rsidRPr="00F02AB1">
              <w:rPr>
                <w:rFonts w:eastAsia="Calibri" w:cs="Arial"/>
              </w:rPr>
              <w:t>application/json</w:t>
            </w:r>
          </w:p>
        </w:tc>
      </w:tr>
    </w:tbl>
    <w:p w14:paraId="363BCB33"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FA2B4D" w:rsidRPr="009F04C9" w14:paraId="440FB813"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FFB557" w14:textId="77777777" w:rsidR="00FA2B4D" w:rsidRPr="009F04C9" w:rsidRDefault="00FA2B4D" w:rsidP="004E34C3">
            <w:pPr>
              <w:tabs>
                <w:tab w:val="left" w:pos="2472"/>
              </w:tabs>
              <w:spacing w:after="160" w:line="259" w:lineRule="auto"/>
              <w:jc w:val="left"/>
              <w:rPr>
                <w:rFonts w:eastAsia="Calibri" w:cs="Arial"/>
                <w:b/>
                <w:bCs/>
              </w:rPr>
            </w:pPr>
            <w:r w:rsidRPr="009F04C9">
              <w:rPr>
                <w:rFonts w:eastAsia="Calibri" w:cs="Arial"/>
                <w:b/>
                <w:bCs/>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2DC9AEE" w14:textId="77777777" w:rsidR="00FA2B4D" w:rsidRPr="009F04C9" w:rsidRDefault="00FA2B4D" w:rsidP="004E34C3">
            <w:pPr>
              <w:tabs>
                <w:tab w:val="left" w:pos="2472"/>
              </w:tabs>
              <w:spacing w:after="160" w:line="259" w:lineRule="auto"/>
              <w:jc w:val="left"/>
              <w:rPr>
                <w:rFonts w:eastAsia="Calibri" w:cs="Arial"/>
                <w:b/>
                <w:bCs/>
              </w:rPr>
            </w:pPr>
            <w:r w:rsidRPr="009F04C9">
              <w:rPr>
                <w:rFonts w:eastAsia="Calibri" w:cs="Arial"/>
                <w:b/>
                <w:bCs/>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4306B83" w14:textId="77777777" w:rsidR="00FA2B4D" w:rsidRPr="009F04C9" w:rsidRDefault="00FA2B4D" w:rsidP="004E34C3">
            <w:pPr>
              <w:tabs>
                <w:tab w:val="left" w:pos="2472"/>
              </w:tabs>
              <w:spacing w:after="160" w:line="259" w:lineRule="auto"/>
              <w:jc w:val="left"/>
              <w:rPr>
                <w:rFonts w:eastAsia="Calibri" w:cs="Arial"/>
                <w:b/>
                <w:bCs/>
              </w:rPr>
            </w:pPr>
            <w:r w:rsidRPr="009F04C9">
              <w:rPr>
                <w:rFonts w:eastAsia="Calibri" w:cs="Arial"/>
                <w:b/>
                <w:bCs/>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0994C44" w14:textId="77777777" w:rsidR="00FA2B4D" w:rsidRPr="009F04C9" w:rsidRDefault="00FA2B4D" w:rsidP="004E34C3">
            <w:pPr>
              <w:tabs>
                <w:tab w:val="left" w:pos="2472"/>
              </w:tabs>
              <w:spacing w:after="160" w:line="259" w:lineRule="auto"/>
              <w:jc w:val="left"/>
              <w:rPr>
                <w:rFonts w:eastAsia="Calibri" w:cs="Arial"/>
                <w:b/>
                <w:bCs/>
              </w:rPr>
            </w:pPr>
            <w:r w:rsidRPr="009F04C9">
              <w:rPr>
                <w:rFonts w:eastAsia="Calibri" w:cs="Arial"/>
                <w:b/>
                <w:bCs/>
              </w:rPr>
              <w:t>Type</w:t>
            </w:r>
          </w:p>
        </w:tc>
      </w:tr>
      <w:tr w:rsidR="00FA2B4D" w:rsidRPr="009F04C9" w14:paraId="0FBB372B"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1595FB"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7994D"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0CDA8"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4E5FBA"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String</w:t>
            </w:r>
          </w:p>
        </w:tc>
      </w:tr>
      <w:tr w:rsidR="00FA2B4D" w:rsidRPr="009F04C9" w14:paraId="5A77B2C2"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022DF"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68BF8"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48375"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3FB98"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String</w:t>
            </w:r>
          </w:p>
        </w:tc>
      </w:tr>
      <w:tr w:rsidR="00FA2B4D" w:rsidRPr="009F04C9" w14:paraId="4017465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1B3B0"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74066"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DE849C"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9242BF" w14:textId="77777777" w:rsidR="00FA2B4D" w:rsidRPr="009F04C9" w:rsidRDefault="00FA2B4D" w:rsidP="004E34C3">
            <w:pPr>
              <w:tabs>
                <w:tab w:val="left" w:pos="2472"/>
              </w:tabs>
              <w:spacing w:after="160" w:line="259" w:lineRule="auto"/>
              <w:jc w:val="left"/>
              <w:rPr>
                <w:rFonts w:eastAsia="Calibri" w:cs="Arial"/>
              </w:rPr>
            </w:pPr>
            <w:r w:rsidRPr="009F04C9">
              <w:rPr>
                <w:rFonts w:eastAsia="Calibri" w:cs="Arial"/>
              </w:rPr>
              <w:t>String</w:t>
            </w:r>
          </w:p>
        </w:tc>
      </w:tr>
    </w:tbl>
    <w:p w14:paraId="4C818201" w14:textId="77777777" w:rsidR="00CC370E" w:rsidRPr="00CC370E" w:rsidRDefault="00CC370E" w:rsidP="00CC370E">
      <w:pPr>
        <w:spacing w:line="254" w:lineRule="auto"/>
        <w:outlineLvl w:val="2"/>
        <w:rPr>
          <w:rFonts w:eastAsia="Aptos" w:cs="Times New Roman"/>
          <w:b/>
          <w:bCs/>
          <w:sz w:val="22"/>
          <w:szCs w:val="24"/>
        </w:rPr>
      </w:pPr>
      <w:r w:rsidRPr="00CC370E">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F11601" w:rsidRPr="009F04C9" w14:paraId="66DF2193"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5B3EE15" w14:textId="77777777" w:rsidR="00F11601" w:rsidRPr="009F04C9" w:rsidRDefault="00F11601" w:rsidP="004E34C3">
            <w:pPr>
              <w:tabs>
                <w:tab w:val="left" w:pos="2472"/>
              </w:tabs>
              <w:spacing w:after="160" w:line="259" w:lineRule="auto"/>
              <w:jc w:val="left"/>
              <w:rPr>
                <w:rFonts w:eastAsia="Calibri" w:cs="Arial"/>
                <w:b/>
                <w:bCs/>
              </w:rPr>
            </w:pPr>
            <w:r w:rsidRPr="009F04C9">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2C19D7C" w14:textId="77777777" w:rsidR="00F11601" w:rsidRPr="009F04C9" w:rsidRDefault="00F11601" w:rsidP="004E34C3">
            <w:pPr>
              <w:tabs>
                <w:tab w:val="left" w:pos="2472"/>
              </w:tabs>
              <w:spacing w:after="160" w:line="259" w:lineRule="auto"/>
              <w:jc w:val="left"/>
              <w:rPr>
                <w:rFonts w:eastAsia="Calibri" w:cs="Arial"/>
                <w:b/>
                <w:bCs/>
              </w:rPr>
            </w:pPr>
            <w:r w:rsidRPr="009F04C9">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8C34948" w14:textId="77777777" w:rsidR="00F11601" w:rsidRPr="009F04C9" w:rsidRDefault="00F11601" w:rsidP="004E34C3">
            <w:pPr>
              <w:tabs>
                <w:tab w:val="left" w:pos="2472"/>
              </w:tabs>
              <w:spacing w:after="160" w:line="259" w:lineRule="auto"/>
              <w:jc w:val="left"/>
              <w:rPr>
                <w:rFonts w:eastAsia="Calibri" w:cs="Arial"/>
                <w:b/>
                <w:bCs/>
              </w:rPr>
            </w:pPr>
            <w:r w:rsidRPr="009F04C9">
              <w:rPr>
                <w:rFonts w:eastAsia="Calibri" w:cs="Arial"/>
                <w:b/>
                <w:bCs/>
              </w:rPr>
              <w:t>Type</w:t>
            </w:r>
          </w:p>
        </w:tc>
      </w:tr>
      <w:tr w:rsidR="00F11601" w:rsidRPr="009F04C9" w14:paraId="5D301659"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7FD1D"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60CEA"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3A3C82"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String</w:t>
            </w:r>
          </w:p>
        </w:tc>
      </w:tr>
      <w:tr w:rsidR="00F11601" w:rsidRPr="009F04C9" w14:paraId="20B4D6E3"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64D58"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1E9DB"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55BEF"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String</w:t>
            </w:r>
          </w:p>
        </w:tc>
      </w:tr>
      <w:tr w:rsidR="00F11601" w:rsidRPr="009F04C9" w14:paraId="2127B29A"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A48E11"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B0694"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844E4" w14:textId="77777777" w:rsidR="00F11601" w:rsidRPr="009F04C9" w:rsidRDefault="00F11601" w:rsidP="004E34C3">
            <w:pPr>
              <w:tabs>
                <w:tab w:val="left" w:pos="2472"/>
              </w:tabs>
              <w:spacing w:after="160" w:line="259" w:lineRule="auto"/>
              <w:jc w:val="left"/>
              <w:rPr>
                <w:rFonts w:eastAsia="Calibri" w:cs="Arial"/>
              </w:rPr>
            </w:pPr>
            <w:r w:rsidRPr="009F04C9">
              <w:rPr>
                <w:rFonts w:eastAsia="Calibri" w:cs="Arial"/>
              </w:rPr>
              <w:t>Datetime</w:t>
            </w:r>
          </w:p>
        </w:tc>
      </w:tr>
    </w:tbl>
    <w:p w14:paraId="11ED27B4" w14:textId="77777777" w:rsidR="00CC370E" w:rsidRPr="00CC370E" w:rsidRDefault="00CC370E" w:rsidP="00CC370E">
      <w:pPr>
        <w:spacing w:line="252" w:lineRule="auto"/>
        <w:outlineLvl w:val="2"/>
        <w:rPr>
          <w:rFonts w:eastAsia="Aptos" w:cs="Times New Roman"/>
          <w:b/>
          <w:bCs/>
          <w:sz w:val="22"/>
          <w:szCs w:val="24"/>
        </w:rPr>
      </w:pPr>
      <w:r w:rsidRPr="00CC370E">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F11601" w:rsidRPr="00441821" w14:paraId="3EB99087"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046A66" w14:textId="77777777" w:rsidR="00F11601" w:rsidRPr="00CC370E" w:rsidRDefault="00F11601" w:rsidP="004E34C3">
            <w:pPr>
              <w:tabs>
                <w:tab w:val="left" w:pos="2472"/>
              </w:tabs>
              <w:spacing w:after="160" w:line="259" w:lineRule="auto"/>
              <w:jc w:val="left"/>
              <w:rPr>
                <w:rFonts w:eastAsia="Calibri" w:cs="Arial"/>
                <w:color w:val="000000" w:themeColor="text1"/>
              </w:rPr>
            </w:pPr>
            <w:r w:rsidRPr="00CC370E">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72A890" w14:textId="77777777" w:rsidR="00F11601" w:rsidRPr="00CC370E" w:rsidRDefault="00F11601" w:rsidP="004E34C3">
            <w:pPr>
              <w:tabs>
                <w:tab w:val="left" w:pos="2472"/>
              </w:tabs>
              <w:spacing w:after="160" w:line="259" w:lineRule="auto"/>
              <w:jc w:val="left"/>
              <w:rPr>
                <w:rFonts w:eastAsia="Calibri" w:cs="Arial"/>
                <w:color w:val="000000" w:themeColor="text1"/>
              </w:rPr>
            </w:pPr>
            <w:r w:rsidRPr="00CC370E">
              <w:rPr>
                <w:rFonts w:eastAsia="Calibri" w:cs="Arial"/>
                <w:color w:val="000000" w:themeColor="text1"/>
              </w:rPr>
              <w:t>Result Description</w:t>
            </w:r>
          </w:p>
        </w:tc>
      </w:tr>
      <w:tr w:rsidR="00F11601" w:rsidRPr="00441821" w14:paraId="2174B3C7"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A5A64"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9A95E2" w14:textId="12B22B5A"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successful</w:t>
            </w:r>
            <w:r w:rsidR="00AA6702">
              <w:rPr>
                <w:rFonts w:eastAsia="Calibri" w:cs="Arial"/>
              </w:rPr>
              <w:t xml:space="preserve"> </w:t>
            </w:r>
            <w:r w:rsidRPr="00441821">
              <w:rPr>
                <w:rFonts w:eastAsia="Calibri" w:cs="Arial"/>
              </w:rPr>
              <w:t>operation</w:t>
            </w:r>
          </w:p>
        </w:tc>
      </w:tr>
    </w:tbl>
    <w:p w14:paraId="464E4E19" w14:textId="77777777" w:rsidR="00CC370E" w:rsidRPr="00CC370E" w:rsidRDefault="00CC370E" w:rsidP="00CC370E">
      <w:pPr>
        <w:spacing w:line="252" w:lineRule="auto"/>
        <w:outlineLvl w:val="2"/>
        <w:rPr>
          <w:rFonts w:eastAsia="Aptos" w:cs="Times New Roman"/>
          <w:b/>
          <w:bCs/>
          <w:sz w:val="22"/>
          <w:szCs w:val="24"/>
        </w:rPr>
      </w:pPr>
      <w:r w:rsidRPr="00CC370E">
        <w:rPr>
          <w:rFonts w:eastAsia="Aptos" w:cs="Times New Roman"/>
          <w:b/>
          <w:bCs/>
          <w:sz w:val="22"/>
          <w:szCs w:val="24"/>
        </w:rPr>
        <w:t>Error Management</w:t>
      </w:r>
    </w:p>
    <w:p w14:paraId="4420D215" w14:textId="77777777" w:rsidR="00CC370E" w:rsidRDefault="00CC370E" w:rsidP="00F12D6F">
      <w:pPr>
        <w:tabs>
          <w:tab w:val="left" w:pos="2472"/>
        </w:tabs>
        <w:rPr>
          <w:rFonts w:eastAsia="Calibri" w:cs="Arial"/>
          <w:b/>
          <w:bCs/>
        </w:rPr>
        <w:sectPr w:rsidR="00CC370E" w:rsidSect="00E3548B">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F11601" w:rsidRPr="00441821" w14:paraId="29839B0B"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B95BBB" w14:textId="77777777" w:rsidR="00F11601" w:rsidRPr="00CC370E" w:rsidRDefault="00F11601" w:rsidP="004E34C3">
            <w:pPr>
              <w:tabs>
                <w:tab w:val="left" w:pos="2472"/>
              </w:tabs>
              <w:spacing w:after="160" w:line="259" w:lineRule="auto"/>
              <w:jc w:val="left"/>
              <w:rPr>
                <w:rFonts w:eastAsia="Calibri" w:cs="Arial"/>
              </w:rPr>
            </w:pPr>
            <w:r w:rsidRPr="00CC370E">
              <w:rPr>
                <w:rFonts w:eastAsia="Calibri" w:cs="Arial"/>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011B6E" w14:textId="77777777" w:rsidR="00F11601" w:rsidRPr="00CC370E" w:rsidRDefault="00F11601" w:rsidP="004E34C3">
            <w:pPr>
              <w:tabs>
                <w:tab w:val="left" w:pos="2472"/>
              </w:tabs>
              <w:spacing w:after="160" w:line="259" w:lineRule="auto"/>
              <w:jc w:val="left"/>
              <w:rPr>
                <w:rFonts w:eastAsia="Calibri" w:cs="Arial"/>
              </w:rPr>
            </w:pPr>
            <w:r w:rsidRPr="00CC370E">
              <w:rPr>
                <w:rFonts w:eastAsia="Calibri" w:cs="Arial"/>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86269A" w14:textId="77777777" w:rsidR="00F11601" w:rsidRPr="00CC370E" w:rsidRDefault="00F11601" w:rsidP="004E34C3">
            <w:pPr>
              <w:tabs>
                <w:tab w:val="left" w:pos="2472"/>
              </w:tabs>
              <w:spacing w:after="160" w:line="259" w:lineRule="auto"/>
              <w:jc w:val="left"/>
              <w:rPr>
                <w:rFonts w:eastAsia="Calibri" w:cs="Arial"/>
              </w:rPr>
            </w:pPr>
            <w:r w:rsidRPr="00CC370E">
              <w:rPr>
                <w:rFonts w:eastAsia="Calibri" w:cs="Arial"/>
              </w:rPr>
              <w:t>Error Description</w:t>
            </w:r>
          </w:p>
        </w:tc>
      </w:tr>
      <w:tr w:rsidR="00F11601" w:rsidRPr="00441821" w14:paraId="6A7ED89E"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DFB835"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AAA078"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B05EB"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Internal Server Error</w:t>
            </w:r>
          </w:p>
        </w:tc>
      </w:tr>
      <w:tr w:rsidR="00F11601" w:rsidRPr="00441821" w14:paraId="668594F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4913D8"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B1544"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BBCB3"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Unauthorized User</w:t>
            </w:r>
          </w:p>
          <w:p w14:paraId="4043078D" w14:textId="4DF39DEF" w:rsidR="00F11601" w:rsidRPr="00441821" w:rsidRDefault="00C658A5" w:rsidP="004E34C3">
            <w:pPr>
              <w:tabs>
                <w:tab w:val="left" w:pos="2472"/>
              </w:tabs>
              <w:spacing w:after="160" w:line="259" w:lineRule="auto"/>
              <w:jc w:val="left"/>
              <w:rPr>
                <w:rFonts w:eastAsia="Calibri" w:cs="Arial"/>
              </w:rPr>
            </w:pPr>
            <w:r>
              <w:rPr>
                <w:rFonts w:eastAsia="Calibri" w:cs="Arial"/>
              </w:rPr>
              <w:t>Header Token could be missing</w:t>
            </w:r>
          </w:p>
        </w:tc>
      </w:tr>
      <w:tr w:rsidR="00F11601" w:rsidRPr="00441821" w14:paraId="7D4E9C43"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B0EBC0"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0EFAD"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7B243" w14:textId="77777777" w:rsidR="00F11601" w:rsidRPr="00441821" w:rsidRDefault="00F11601" w:rsidP="004E34C3">
            <w:pPr>
              <w:tabs>
                <w:tab w:val="left" w:pos="2472"/>
              </w:tabs>
              <w:spacing w:after="160" w:line="259" w:lineRule="auto"/>
              <w:jc w:val="left"/>
              <w:rPr>
                <w:rFonts w:eastAsia="Calibri" w:cs="Arial"/>
              </w:rPr>
            </w:pPr>
            <w:r w:rsidRPr="00441821">
              <w:rPr>
                <w:rFonts w:eastAsia="Calibri" w:cs="Arial"/>
              </w:rPr>
              <w:t>Bad request</w:t>
            </w:r>
          </w:p>
        </w:tc>
      </w:tr>
    </w:tbl>
    <w:p w14:paraId="2D84C862" w14:textId="11F8D05F" w:rsidR="00F11601" w:rsidRDefault="00455243" w:rsidP="00CC370E">
      <w:pPr>
        <w:pStyle w:val="Heading3"/>
      </w:pPr>
      <w:r w:rsidRPr="00455243">
        <w:t>Sample response</w:t>
      </w:r>
      <w:r>
        <w:t>:</w:t>
      </w:r>
    </w:p>
    <w:p w14:paraId="0B46AD92" w14:textId="21A692C0" w:rsidR="00455243" w:rsidRPr="00455243" w:rsidRDefault="00B86A4B" w:rsidP="00002148">
      <w:pPr>
        <w:pStyle w:val="codesample"/>
      </w:pPr>
      <w:r w:rsidRPr="00B86A4B">
        <w:t>{</w:t>
      </w:r>
    </w:p>
    <w:p w14:paraId="317D778E" w14:textId="77777777" w:rsidR="00455243" w:rsidRPr="00455243" w:rsidRDefault="00455243" w:rsidP="00002148">
      <w:pPr>
        <w:pStyle w:val="codesample"/>
      </w:pPr>
      <w:r w:rsidRPr="00455243">
        <w:t xml:space="preserve">    "projectId": 123,</w:t>
      </w:r>
    </w:p>
    <w:p w14:paraId="3560614C" w14:textId="77777777" w:rsidR="00455243" w:rsidRPr="00455243" w:rsidRDefault="00455243" w:rsidP="00002148">
      <w:pPr>
        <w:pStyle w:val="codesample"/>
      </w:pPr>
      <w:r w:rsidRPr="00455243">
        <w:t xml:space="preserve">    "</w:t>
      </w:r>
      <w:proofErr w:type="spellStart"/>
      <w:r w:rsidRPr="00455243">
        <w:t>projectTitle</w:t>
      </w:r>
      <w:proofErr w:type="spellEnd"/>
      <w:r w:rsidRPr="00455243">
        <w:t>": "Test Space Project",</w:t>
      </w:r>
    </w:p>
    <w:p w14:paraId="4D816ADD" w14:textId="77777777" w:rsidR="00455243" w:rsidRPr="00455243" w:rsidRDefault="00455243" w:rsidP="00002148">
      <w:pPr>
        <w:pStyle w:val="codesample"/>
      </w:pPr>
      <w:r w:rsidRPr="00455243">
        <w:t xml:space="preserve">    "description": "",</w:t>
      </w:r>
    </w:p>
    <w:p w14:paraId="78ED7A59" w14:textId="77777777" w:rsidR="00455243" w:rsidRPr="00455243" w:rsidRDefault="00455243" w:rsidP="00002148">
      <w:pPr>
        <w:pStyle w:val="codesample"/>
      </w:pPr>
      <w:r w:rsidRPr="00455243">
        <w:t xml:space="preserve">    "industry": "Space &amp; Defense",</w:t>
      </w:r>
    </w:p>
    <w:p w14:paraId="497B8EE9" w14:textId="77777777" w:rsidR="00455243" w:rsidRPr="00455243" w:rsidRDefault="00455243" w:rsidP="00002148">
      <w:pPr>
        <w:pStyle w:val="codesample"/>
      </w:pPr>
      <w:r w:rsidRPr="00455243">
        <w:t xml:space="preserve">    "status": "Active",</w:t>
      </w:r>
    </w:p>
    <w:p w14:paraId="24264DBF" w14:textId="77777777" w:rsidR="00455243" w:rsidRPr="00455243" w:rsidRDefault="00455243" w:rsidP="00002148">
      <w:pPr>
        <w:pStyle w:val="codesample"/>
      </w:pPr>
      <w:r w:rsidRPr="00455243">
        <w:t xml:space="preserve">    "</w:t>
      </w:r>
      <w:proofErr w:type="spellStart"/>
      <w:r w:rsidRPr="00455243">
        <w:t>systemIntegration</w:t>
      </w:r>
      <w:proofErr w:type="spellEnd"/>
      <w:r w:rsidRPr="00455243">
        <w:t>": "</w:t>
      </w:r>
      <w:proofErr w:type="spellStart"/>
      <w:r w:rsidRPr="00455243">
        <w:t>Teamcenter,Polarion</w:t>
      </w:r>
      <w:proofErr w:type="spellEnd"/>
      <w:r w:rsidRPr="00455243">
        <w:t>",</w:t>
      </w:r>
    </w:p>
    <w:p w14:paraId="6C816EB4" w14:textId="77777777" w:rsidR="00455243" w:rsidRPr="00455243" w:rsidRDefault="00455243" w:rsidP="00002148">
      <w:pPr>
        <w:pStyle w:val="codesample"/>
      </w:pPr>
      <w:r w:rsidRPr="00455243">
        <w:t xml:space="preserve">    "createdBy": "</w:t>
      </w:r>
      <w:proofErr w:type="spellStart"/>
      <w:r w:rsidRPr="00455243">
        <w:t>sathish.kumar.sanga</w:t>
      </w:r>
      <w:proofErr w:type="spellEnd"/>
      <w:r w:rsidRPr="00455243">
        <w:t>",</w:t>
      </w:r>
    </w:p>
    <w:p w14:paraId="3C80D2D2" w14:textId="77777777" w:rsidR="00455243" w:rsidRPr="00455243" w:rsidRDefault="00455243" w:rsidP="00002148">
      <w:pPr>
        <w:pStyle w:val="codesample"/>
      </w:pPr>
      <w:r w:rsidRPr="00455243">
        <w:t xml:space="preserve">    "createdDate": "2025-10-29T13:28:08.225718747",</w:t>
      </w:r>
    </w:p>
    <w:p w14:paraId="35249DA1" w14:textId="77777777" w:rsidR="00455243" w:rsidRPr="00455243" w:rsidRDefault="00455243" w:rsidP="00002148">
      <w:pPr>
        <w:pStyle w:val="codesample"/>
      </w:pPr>
      <w:r w:rsidRPr="00455243">
        <w:t xml:space="preserve">    "updatedDate": "2025-10-29T13:28:08.225720347",</w:t>
      </w:r>
    </w:p>
    <w:p w14:paraId="58BFED13" w14:textId="77777777" w:rsidR="00455243" w:rsidRPr="00455243" w:rsidRDefault="00455243" w:rsidP="00002148">
      <w:pPr>
        <w:pStyle w:val="codesample"/>
      </w:pPr>
      <w:r w:rsidRPr="00455243">
        <w:t xml:space="preserve">    "isActive": true,</w:t>
      </w:r>
    </w:p>
    <w:p w14:paraId="7707544C" w14:textId="6781E2A7" w:rsidR="00455243" w:rsidRPr="00455243" w:rsidRDefault="00455243" w:rsidP="00002148">
      <w:pPr>
        <w:pStyle w:val="codesample"/>
      </w:pPr>
      <w:r w:rsidRPr="00455243">
        <w:t xml:space="preserve">    "</w:t>
      </w:r>
      <w:proofErr w:type="spellStart"/>
      <w:r w:rsidRPr="00455243">
        <w:t>integrationCombinations</w:t>
      </w:r>
      <w:proofErr w:type="spellEnd"/>
      <w:r w:rsidRPr="00455243">
        <w:t>": [</w:t>
      </w:r>
      <w:r w:rsidR="00B86A4B" w:rsidRPr="00B86A4B">
        <w:t>{</w:t>
      </w:r>
    </w:p>
    <w:p w14:paraId="6F39E004" w14:textId="77777777" w:rsidR="00455243" w:rsidRPr="00455243" w:rsidRDefault="00455243" w:rsidP="00002148">
      <w:pPr>
        <w:pStyle w:val="codesample"/>
      </w:pPr>
      <w:r w:rsidRPr="00455243">
        <w:t xml:space="preserve">            "</w:t>
      </w:r>
      <w:proofErr w:type="spellStart"/>
      <w:r w:rsidRPr="00455243">
        <w:t>combinationId</w:t>
      </w:r>
      <w:proofErr w:type="spellEnd"/>
      <w:r w:rsidRPr="00455243">
        <w:t>": 3,</w:t>
      </w:r>
    </w:p>
    <w:p w14:paraId="1A53F5C3" w14:textId="77777777" w:rsidR="00455243" w:rsidRPr="00455243" w:rsidRDefault="00455243" w:rsidP="00002148">
      <w:pPr>
        <w:pStyle w:val="codesample"/>
      </w:pPr>
      <w:r w:rsidRPr="00455243">
        <w:t xml:space="preserve">            "</w:t>
      </w:r>
      <w:proofErr w:type="spellStart"/>
      <w:r w:rsidRPr="00455243">
        <w:t>fromSystem</w:t>
      </w:r>
      <w:proofErr w:type="spellEnd"/>
      <w:r w:rsidRPr="00455243">
        <w:t>": "Teamcenter",</w:t>
      </w:r>
    </w:p>
    <w:p w14:paraId="2207FA81" w14:textId="77777777" w:rsidR="00455243" w:rsidRPr="00455243" w:rsidRDefault="00455243" w:rsidP="00002148">
      <w:pPr>
        <w:pStyle w:val="codesample"/>
      </w:pPr>
      <w:r w:rsidRPr="00455243">
        <w:t xml:space="preserve">            "</w:t>
      </w:r>
      <w:proofErr w:type="spellStart"/>
      <w:r w:rsidRPr="00455243">
        <w:t>toSystem</w:t>
      </w:r>
      <w:proofErr w:type="spellEnd"/>
      <w:r w:rsidRPr="00455243">
        <w:t>": "Polarion",</w:t>
      </w:r>
    </w:p>
    <w:p w14:paraId="2721F757" w14:textId="556050A5" w:rsidR="00455243" w:rsidRPr="00455243" w:rsidRDefault="00455243" w:rsidP="00002148">
      <w:pPr>
        <w:pStyle w:val="codesample"/>
      </w:pPr>
      <w:r w:rsidRPr="00455243">
        <w:t xml:space="preserve">            "</w:t>
      </w:r>
      <w:proofErr w:type="spellStart"/>
      <w:r w:rsidRPr="00455243">
        <w:t>integrationStatus</w:t>
      </w:r>
      <w:proofErr w:type="spellEnd"/>
      <w:r w:rsidRPr="00455243">
        <w:t>": "not integrated"</w:t>
      </w:r>
      <w:r w:rsidR="00B86A4B" w:rsidRPr="00B86A4B">
        <w:t>}</w:t>
      </w:r>
      <w:r>
        <w:t>]</w:t>
      </w:r>
      <w:r w:rsidR="00B86A4B" w:rsidRPr="00B86A4B">
        <w:t>}</w:t>
      </w:r>
    </w:p>
    <w:p w14:paraId="188A39CC" w14:textId="77777777" w:rsidR="00CC370E" w:rsidRDefault="00CC370E" w:rsidP="00BF2D2C">
      <w:pPr>
        <w:pStyle w:val="Heading2"/>
        <w:sectPr w:rsidR="00CC370E" w:rsidSect="00CC370E">
          <w:type w:val="continuous"/>
          <w:pgSz w:w="12240" w:h="20160" w:code="5"/>
          <w:pgMar w:top="1440" w:right="1440" w:bottom="1440" w:left="1440" w:header="720" w:footer="720" w:gutter="0"/>
          <w:cols w:space="720"/>
          <w:docGrid w:linePitch="360"/>
        </w:sectPr>
      </w:pPr>
    </w:p>
    <w:p w14:paraId="7078090E" w14:textId="55267F70" w:rsidR="00455243" w:rsidRDefault="002E2866" w:rsidP="00BF2D2C">
      <w:pPr>
        <w:pStyle w:val="Heading2"/>
      </w:pPr>
      <w:bookmarkStart w:id="76" w:name="_Toc220593318"/>
      <w:r w:rsidRPr="002E2866">
        <w:lastRenderedPageBreak/>
        <w:t>PUT - API to Edit an Existing Project</w:t>
      </w:r>
      <w:bookmarkEnd w:id="76"/>
    </w:p>
    <w:p w14:paraId="7BDE9DAA" w14:textId="77F75170" w:rsidR="002E2866" w:rsidRDefault="004805E1" w:rsidP="00455243">
      <w:pPr>
        <w:tabs>
          <w:tab w:val="left" w:pos="2472"/>
        </w:tabs>
        <w:rPr>
          <w:rFonts w:eastAsia="Calibri" w:cs="Arial"/>
        </w:rPr>
      </w:pPr>
      <w:r w:rsidRPr="004805E1">
        <w:rPr>
          <w:rFonts w:eastAsia="Calibri" w:cs="Arial"/>
        </w:rPr>
        <w:t>This API allows users to update the details of an existing project in the Digital Thread system. Users can modify fields such as project title, description, industry, integration systems, and status.</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3B08DD" w:rsidRPr="003B08DD" w14:paraId="29F68361"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66CEC7" w14:textId="77777777" w:rsidR="003B08DD" w:rsidRPr="003B08DD" w:rsidRDefault="003B08DD" w:rsidP="004E34C3">
            <w:pPr>
              <w:tabs>
                <w:tab w:val="left" w:pos="2472"/>
              </w:tabs>
              <w:spacing w:after="160" w:line="259" w:lineRule="auto"/>
              <w:jc w:val="left"/>
              <w:rPr>
                <w:rFonts w:eastAsia="Calibri" w:cs="Arial"/>
              </w:rPr>
            </w:pPr>
            <w:r w:rsidRPr="003B08DD">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78282" w14:textId="09D7F32C" w:rsidR="003B08DD" w:rsidRPr="00CC370E" w:rsidRDefault="003B08DD" w:rsidP="004E34C3">
            <w:pPr>
              <w:tabs>
                <w:tab w:val="left" w:pos="2472"/>
              </w:tabs>
              <w:spacing w:after="160" w:line="259" w:lineRule="auto"/>
              <w:jc w:val="left"/>
              <w:rPr>
                <w:rFonts w:ascii="Consolas" w:eastAsia="Calibri" w:hAnsi="Consolas" w:cs="Arial"/>
              </w:rPr>
            </w:pPr>
            <w:r w:rsidRPr="00CC370E">
              <w:rPr>
                <w:rFonts w:ascii="Consolas" w:eastAsia="Calibri" w:hAnsi="Consolas" w:cs="Arial"/>
              </w:rPr>
              <w:t>HTTPS</w:t>
            </w:r>
          </w:p>
        </w:tc>
      </w:tr>
      <w:tr w:rsidR="003B08DD" w:rsidRPr="003B08DD" w14:paraId="7C456F5F"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11AE505" w14:textId="708CB373" w:rsidR="003B08DD" w:rsidRPr="003B08DD"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0E748" w14:textId="2B5430D8" w:rsidR="003B08DD" w:rsidRPr="00CC370E" w:rsidRDefault="00BD0E64" w:rsidP="004E34C3">
            <w:pPr>
              <w:tabs>
                <w:tab w:val="left" w:pos="2472"/>
              </w:tabs>
              <w:spacing w:after="160" w:line="259" w:lineRule="auto"/>
              <w:jc w:val="left"/>
              <w:rPr>
                <w:rFonts w:ascii="Consolas" w:eastAsia="Calibri" w:hAnsi="Consolas" w:cs="Arial"/>
              </w:rPr>
            </w:pPr>
            <w:r w:rsidRPr="00CC370E">
              <w:rPr>
                <w:rFonts w:ascii="Consolas" w:eastAsia="Calibri" w:hAnsi="Consolas" w:cs="Arial"/>
              </w:rPr>
              <w:t>https://ixts-dev-apim.azure-api.net/bom-management-api/v1/dt/dashboard/projects/</w:t>
            </w:r>
            <w:r w:rsidR="00B86A4B" w:rsidRPr="00B86A4B">
              <w:rPr>
                <w:rFonts w:ascii="Consolas" w:eastAsia="Calibri" w:hAnsi="Consolas" w:cs="Arial"/>
              </w:rPr>
              <w:t>{</w:t>
            </w:r>
            <w:r w:rsidRPr="00CC370E">
              <w:rPr>
                <w:rFonts w:ascii="Consolas" w:eastAsia="Calibri" w:hAnsi="Consolas" w:cs="Arial"/>
              </w:rPr>
              <w:t>Project Id</w:t>
            </w:r>
            <w:r w:rsidR="00B86A4B" w:rsidRPr="00B86A4B">
              <w:rPr>
                <w:rFonts w:ascii="Consolas" w:eastAsia="Calibri" w:hAnsi="Consolas" w:cs="Arial"/>
              </w:rPr>
              <w:t>}</w:t>
            </w:r>
          </w:p>
        </w:tc>
      </w:tr>
      <w:tr w:rsidR="003B08DD" w:rsidRPr="003B08DD" w14:paraId="7BA10903"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ECE94E3" w14:textId="77777777" w:rsidR="003B08DD" w:rsidRPr="003B08DD" w:rsidRDefault="003B08DD" w:rsidP="004E34C3">
            <w:pPr>
              <w:tabs>
                <w:tab w:val="left" w:pos="2472"/>
              </w:tabs>
              <w:spacing w:after="160" w:line="259" w:lineRule="auto"/>
              <w:jc w:val="left"/>
              <w:rPr>
                <w:rFonts w:eastAsia="Calibri" w:cs="Arial"/>
              </w:rPr>
            </w:pPr>
            <w:r w:rsidRPr="003B08DD">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32883B" w14:textId="2D9F778B" w:rsidR="003B08DD" w:rsidRPr="00CC370E" w:rsidRDefault="005A3A81" w:rsidP="004E34C3">
            <w:pPr>
              <w:tabs>
                <w:tab w:val="left" w:pos="2472"/>
              </w:tabs>
              <w:spacing w:after="160" w:line="259" w:lineRule="auto"/>
              <w:jc w:val="left"/>
              <w:rPr>
                <w:rFonts w:ascii="Consolas" w:eastAsia="Calibri" w:hAnsi="Consolas" w:cs="Arial"/>
              </w:rPr>
            </w:pPr>
            <w:r w:rsidRPr="00CC370E">
              <w:rPr>
                <w:rFonts w:ascii="Consolas" w:eastAsia="Calibri" w:hAnsi="Consolas" w:cs="Arial"/>
              </w:rPr>
              <w:t>PUT</w:t>
            </w:r>
          </w:p>
        </w:tc>
      </w:tr>
      <w:tr w:rsidR="003B08DD" w:rsidRPr="003B08DD" w14:paraId="6D164DE9"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BE3A02A" w14:textId="77777777" w:rsidR="003B08DD" w:rsidRPr="003B08DD" w:rsidRDefault="003B08DD" w:rsidP="004E34C3">
            <w:pPr>
              <w:tabs>
                <w:tab w:val="left" w:pos="2472"/>
              </w:tabs>
              <w:spacing w:after="160" w:line="259" w:lineRule="auto"/>
              <w:jc w:val="left"/>
              <w:rPr>
                <w:rFonts w:eastAsia="Calibri" w:cs="Arial"/>
              </w:rPr>
            </w:pPr>
            <w:r w:rsidRPr="003B08DD">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450A3" w14:textId="77777777" w:rsidR="003B08DD" w:rsidRPr="00CC370E" w:rsidRDefault="003B08DD" w:rsidP="004E34C3">
            <w:pPr>
              <w:tabs>
                <w:tab w:val="left" w:pos="2472"/>
              </w:tabs>
              <w:spacing w:after="160" w:line="259" w:lineRule="auto"/>
              <w:jc w:val="left"/>
              <w:rPr>
                <w:rFonts w:ascii="Consolas" w:eastAsia="Calibri" w:hAnsi="Consolas" w:cs="Arial"/>
              </w:rPr>
            </w:pPr>
            <w:r w:rsidRPr="00CC370E">
              <w:rPr>
                <w:rFonts w:ascii="Consolas" w:eastAsia="Calibri" w:hAnsi="Consolas" w:cs="Arial"/>
              </w:rPr>
              <w:t>application/json</w:t>
            </w:r>
          </w:p>
        </w:tc>
      </w:tr>
    </w:tbl>
    <w:p w14:paraId="7795861A"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BD0E64" w:rsidRPr="009F04C9" w14:paraId="5C57CB8C"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8CA67F2" w14:textId="77777777" w:rsidR="00BD0E64" w:rsidRPr="009F04C9" w:rsidRDefault="00BD0E64" w:rsidP="004E34C3">
            <w:pPr>
              <w:tabs>
                <w:tab w:val="left" w:pos="2472"/>
              </w:tabs>
              <w:spacing w:after="160" w:line="259" w:lineRule="auto"/>
              <w:jc w:val="left"/>
              <w:rPr>
                <w:rFonts w:eastAsia="Calibri" w:cs="Arial"/>
                <w:b/>
                <w:bCs/>
              </w:rPr>
            </w:pPr>
            <w:r w:rsidRPr="009F04C9">
              <w:rPr>
                <w:rFonts w:eastAsia="Calibri" w:cs="Arial"/>
                <w:b/>
                <w:bCs/>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8029B57" w14:textId="77777777" w:rsidR="00BD0E64" w:rsidRPr="009F04C9" w:rsidRDefault="00BD0E64" w:rsidP="004E34C3">
            <w:pPr>
              <w:tabs>
                <w:tab w:val="left" w:pos="2472"/>
              </w:tabs>
              <w:spacing w:after="160" w:line="259" w:lineRule="auto"/>
              <w:jc w:val="left"/>
              <w:rPr>
                <w:rFonts w:eastAsia="Calibri" w:cs="Arial"/>
                <w:b/>
                <w:bCs/>
              </w:rPr>
            </w:pPr>
            <w:r w:rsidRPr="009F04C9">
              <w:rPr>
                <w:rFonts w:eastAsia="Calibri" w:cs="Arial"/>
                <w:b/>
                <w:bCs/>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70E05C9" w14:textId="77777777" w:rsidR="00BD0E64" w:rsidRPr="009F04C9" w:rsidRDefault="00BD0E64" w:rsidP="004E34C3">
            <w:pPr>
              <w:tabs>
                <w:tab w:val="left" w:pos="2472"/>
              </w:tabs>
              <w:spacing w:after="160" w:line="259" w:lineRule="auto"/>
              <w:jc w:val="left"/>
              <w:rPr>
                <w:rFonts w:eastAsia="Calibri" w:cs="Arial"/>
                <w:b/>
                <w:bCs/>
              </w:rPr>
            </w:pPr>
            <w:r w:rsidRPr="009F04C9">
              <w:rPr>
                <w:rFonts w:eastAsia="Calibri" w:cs="Arial"/>
                <w:b/>
                <w:bCs/>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000DE2B" w14:textId="77777777" w:rsidR="00BD0E64" w:rsidRPr="009F04C9" w:rsidRDefault="00BD0E64" w:rsidP="004E34C3">
            <w:pPr>
              <w:tabs>
                <w:tab w:val="left" w:pos="2472"/>
              </w:tabs>
              <w:spacing w:after="160" w:line="259" w:lineRule="auto"/>
              <w:jc w:val="left"/>
              <w:rPr>
                <w:rFonts w:eastAsia="Calibri" w:cs="Arial"/>
                <w:b/>
                <w:bCs/>
              </w:rPr>
            </w:pPr>
            <w:r w:rsidRPr="009F04C9">
              <w:rPr>
                <w:rFonts w:eastAsia="Calibri" w:cs="Arial"/>
                <w:b/>
                <w:bCs/>
              </w:rPr>
              <w:t>Type</w:t>
            </w:r>
          </w:p>
        </w:tc>
      </w:tr>
      <w:tr w:rsidR="00BD0E64" w:rsidRPr="009F04C9" w14:paraId="6A2CE896"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88EFB"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01F3D9"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49C4E"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1D3952"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String</w:t>
            </w:r>
          </w:p>
        </w:tc>
      </w:tr>
      <w:tr w:rsidR="00BD0E64" w:rsidRPr="009F04C9" w14:paraId="737A6920"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E3AE9D"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AE9AFF"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CF9EF"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D22BC"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String</w:t>
            </w:r>
          </w:p>
        </w:tc>
      </w:tr>
      <w:tr w:rsidR="00BD0E64" w:rsidRPr="009F04C9" w14:paraId="55986653"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1FE0DE"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28262"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0CC5C"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BCA87B" w14:textId="77777777" w:rsidR="00BD0E64" w:rsidRPr="009F04C9" w:rsidRDefault="00BD0E64" w:rsidP="004E34C3">
            <w:pPr>
              <w:tabs>
                <w:tab w:val="left" w:pos="2472"/>
              </w:tabs>
              <w:spacing w:after="160" w:line="259" w:lineRule="auto"/>
              <w:jc w:val="left"/>
              <w:rPr>
                <w:rFonts w:eastAsia="Calibri" w:cs="Arial"/>
              </w:rPr>
            </w:pPr>
            <w:r w:rsidRPr="009F04C9">
              <w:rPr>
                <w:rFonts w:eastAsia="Calibri" w:cs="Arial"/>
              </w:rPr>
              <w:t>String</w:t>
            </w:r>
          </w:p>
        </w:tc>
      </w:tr>
    </w:tbl>
    <w:p w14:paraId="165F7FD5" w14:textId="77777777" w:rsidR="00B1282F" w:rsidRPr="00B1282F" w:rsidRDefault="00B1282F" w:rsidP="00B1282F">
      <w:pPr>
        <w:spacing w:line="254" w:lineRule="auto"/>
        <w:outlineLvl w:val="2"/>
        <w:rPr>
          <w:rFonts w:eastAsia="Aptos" w:cs="Times New Roman"/>
          <w:b/>
          <w:bCs/>
          <w:sz w:val="22"/>
          <w:szCs w:val="24"/>
        </w:rPr>
      </w:pPr>
      <w:r w:rsidRPr="00B1282F">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FC748F" w:rsidRPr="00FC748F" w14:paraId="62B1A74C"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3B28225" w14:textId="77777777" w:rsidR="00FC748F" w:rsidRPr="00FC748F" w:rsidRDefault="00FC748F" w:rsidP="004E34C3">
            <w:pPr>
              <w:tabs>
                <w:tab w:val="left" w:pos="2472"/>
              </w:tabs>
              <w:spacing w:after="160" w:line="259" w:lineRule="auto"/>
              <w:jc w:val="left"/>
              <w:rPr>
                <w:rFonts w:eastAsia="Calibri" w:cs="Arial"/>
                <w:b/>
                <w:bCs/>
              </w:rPr>
            </w:pPr>
            <w:r w:rsidRPr="00FC748F">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237A428" w14:textId="77777777" w:rsidR="00FC748F" w:rsidRPr="00FC748F" w:rsidRDefault="00FC748F" w:rsidP="004E34C3">
            <w:pPr>
              <w:tabs>
                <w:tab w:val="left" w:pos="2472"/>
              </w:tabs>
              <w:spacing w:after="160" w:line="259" w:lineRule="auto"/>
              <w:jc w:val="left"/>
              <w:rPr>
                <w:rFonts w:eastAsia="Calibri" w:cs="Arial"/>
                <w:b/>
                <w:bCs/>
              </w:rPr>
            </w:pPr>
            <w:r w:rsidRPr="00FC748F">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BA1366C" w14:textId="77777777" w:rsidR="00FC748F" w:rsidRPr="00FC748F" w:rsidRDefault="00FC748F" w:rsidP="004E34C3">
            <w:pPr>
              <w:tabs>
                <w:tab w:val="left" w:pos="2472"/>
              </w:tabs>
              <w:spacing w:after="160" w:line="259" w:lineRule="auto"/>
              <w:jc w:val="left"/>
              <w:rPr>
                <w:rFonts w:eastAsia="Calibri" w:cs="Arial"/>
                <w:b/>
                <w:bCs/>
              </w:rPr>
            </w:pPr>
            <w:r w:rsidRPr="00FC748F">
              <w:rPr>
                <w:rFonts w:eastAsia="Calibri" w:cs="Arial"/>
                <w:b/>
                <w:bCs/>
              </w:rPr>
              <w:t>Type</w:t>
            </w:r>
          </w:p>
        </w:tc>
      </w:tr>
      <w:tr w:rsidR="00FC748F" w:rsidRPr="00FC748F" w14:paraId="69DD0E90"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6C0C30"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C77C3"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B4403"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String</w:t>
            </w:r>
          </w:p>
        </w:tc>
      </w:tr>
      <w:tr w:rsidR="00FC748F" w:rsidRPr="00FC748F" w14:paraId="1787405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84A4AB"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E25B6"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99F0B"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String</w:t>
            </w:r>
          </w:p>
        </w:tc>
      </w:tr>
      <w:tr w:rsidR="00FC748F" w:rsidRPr="00FC748F" w14:paraId="3CAA364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BD01AF"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65E80"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46317" w14:textId="77777777" w:rsidR="00FC748F" w:rsidRPr="00FC748F" w:rsidRDefault="00FC748F" w:rsidP="004E34C3">
            <w:pPr>
              <w:tabs>
                <w:tab w:val="left" w:pos="2472"/>
              </w:tabs>
              <w:spacing w:after="160" w:line="259" w:lineRule="auto"/>
              <w:jc w:val="left"/>
              <w:rPr>
                <w:rFonts w:eastAsia="Calibri" w:cs="Arial"/>
              </w:rPr>
            </w:pPr>
            <w:r w:rsidRPr="00FC748F">
              <w:rPr>
                <w:rFonts w:eastAsia="Calibri" w:cs="Arial"/>
              </w:rPr>
              <w:t>Datetime</w:t>
            </w:r>
          </w:p>
        </w:tc>
      </w:tr>
    </w:tbl>
    <w:p w14:paraId="1D299C9C" w14:textId="77777777" w:rsidR="00B1282F" w:rsidRPr="00B1282F" w:rsidRDefault="00B1282F" w:rsidP="00B1282F">
      <w:pPr>
        <w:spacing w:line="252" w:lineRule="auto"/>
        <w:outlineLvl w:val="2"/>
        <w:rPr>
          <w:rFonts w:eastAsia="Aptos" w:cs="Times New Roman"/>
          <w:b/>
          <w:bCs/>
          <w:sz w:val="22"/>
          <w:szCs w:val="24"/>
        </w:rPr>
      </w:pPr>
      <w:r w:rsidRPr="00B1282F">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880B8E" w:rsidRPr="00441821" w14:paraId="6EEE0482"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7EE6D2" w14:textId="77777777" w:rsidR="00880B8E" w:rsidRPr="0085590D" w:rsidRDefault="00880B8E" w:rsidP="004E34C3">
            <w:pPr>
              <w:tabs>
                <w:tab w:val="left" w:pos="2472"/>
              </w:tabs>
              <w:spacing w:after="160" w:line="259" w:lineRule="auto"/>
              <w:jc w:val="left"/>
              <w:rPr>
                <w:rFonts w:eastAsia="Calibri" w:cs="Arial"/>
                <w:color w:val="000000" w:themeColor="text1"/>
              </w:rPr>
            </w:pPr>
            <w:r w:rsidRPr="0085590D">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69CD19" w14:textId="77777777" w:rsidR="00880B8E" w:rsidRPr="0085590D" w:rsidRDefault="00880B8E" w:rsidP="004E34C3">
            <w:pPr>
              <w:tabs>
                <w:tab w:val="left" w:pos="2472"/>
              </w:tabs>
              <w:spacing w:after="160" w:line="259" w:lineRule="auto"/>
              <w:jc w:val="left"/>
              <w:rPr>
                <w:rFonts w:eastAsia="Calibri" w:cs="Arial"/>
                <w:color w:val="000000" w:themeColor="text1"/>
              </w:rPr>
            </w:pPr>
            <w:r w:rsidRPr="0085590D">
              <w:rPr>
                <w:rFonts w:eastAsia="Calibri" w:cs="Arial"/>
                <w:color w:val="000000" w:themeColor="text1"/>
              </w:rPr>
              <w:t>Result Description</w:t>
            </w:r>
          </w:p>
        </w:tc>
      </w:tr>
      <w:tr w:rsidR="00880B8E" w:rsidRPr="00441821" w14:paraId="05FEC0CA"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2FD38E"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3D0D2" w14:textId="23F4D5AD"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successful</w:t>
            </w:r>
            <w:r w:rsidR="00AA6702">
              <w:rPr>
                <w:rFonts w:eastAsia="Calibri" w:cs="Arial"/>
              </w:rPr>
              <w:t xml:space="preserve"> </w:t>
            </w:r>
            <w:r w:rsidRPr="00441821">
              <w:rPr>
                <w:rFonts w:eastAsia="Calibri" w:cs="Arial"/>
              </w:rPr>
              <w:t>operation</w:t>
            </w:r>
          </w:p>
        </w:tc>
      </w:tr>
    </w:tbl>
    <w:p w14:paraId="4E4FFD99" w14:textId="77777777" w:rsidR="00B1282F" w:rsidRPr="00B1282F" w:rsidRDefault="00B1282F" w:rsidP="00B1282F">
      <w:pPr>
        <w:spacing w:line="252" w:lineRule="auto"/>
        <w:outlineLvl w:val="2"/>
        <w:rPr>
          <w:rFonts w:eastAsia="Aptos" w:cs="Times New Roman"/>
          <w:b/>
          <w:bCs/>
          <w:sz w:val="22"/>
          <w:szCs w:val="24"/>
        </w:rPr>
      </w:pPr>
      <w:r w:rsidRPr="00B1282F">
        <w:rPr>
          <w:rFonts w:eastAsia="Aptos" w:cs="Times New Roman"/>
          <w:b/>
          <w:bCs/>
          <w:sz w:val="22"/>
          <w:szCs w:val="24"/>
        </w:rPr>
        <w:t>Error Management</w:t>
      </w:r>
    </w:p>
    <w:p w14:paraId="5CC18321" w14:textId="77777777" w:rsidR="00B1282F" w:rsidRDefault="00B1282F" w:rsidP="00F12D6F">
      <w:pPr>
        <w:tabs>
          <w:tab w:val="left" w:pos="2472"/>
        </w:tabs>
        <w:rPr>
          <w:rFonts w:eastAsia="Calibri" w:cs="Arial"/>
          <w:b/>
          <w:bCs/>
        </w:rPr>
        <w:sectPr w:rsidR="00B1282F" w:rsidSect="00CC370E">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395"/>
        <w:gridCol w:w="6365"/>
      </w:tblGrid>
      <w:tr w:rsidR="00880B8E" w:rsidRPr="00441821" w14:paraId="2D84E8D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65D0403" w14:textId="77777777" w:rsidR="00880B8E" w:rsidRPr="00441821" w:rsidRDefault="00880B8E" w:rsidP="004E34C3">
            <w:pPr>
              <w:tabs>
                <w:tab w:val="left" w:pos="2472"/>
              </w:tabs>
              <w:spacing w:after="160" w:line="259" w:lineRule="auto"/>
              <w:jc w:val="left"/>
              <w:rPr>
                <w:rFonts w:eastAsia="Calibri" w:cs="Arial"/>
                <w:b/>
                <w:bCs/>
              </w:rPr>
            </w:pPr>
            <w:r w:rsidRPr="00441821">
              <w:rPr>
                <w:rFonts w:eastAsia="Calibri" w:cs="Arial"/>
                <w:b/>
                <w:bCs/>
              </w:rPr>
              <w:t>HTTP Code</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6FD36F" w14:textId="77777777" w:rsidR="00880B8E" w:rsidRPr="00441821" w:rsidRDefault="00880B8E" w:rsidP="004E34C3">
            <w:pPr>
              <w:tabs>
                <w:tab w:val="left" w:pos="2472"/>
              </w:tabs>
              <w:spacing w:after="160" w:line="259" w:lineRule="auto"/>
              <w:jc w:val="left"/>
              <w:rPr>
                <w:rFonts w:eastAsia="Calibri" w:cs="Arial"/>
                <w:b/>
                <w:bCs/>
              </w:rPr>
            </w:pPr>
            <w:r w:rsidRPr="00441821">
              <w:rPr>
                <w:rFonts w:eastAsia="Calibri" w:cs="Arial"/>
                <w:b/>
                <w:bCs/>
              </w:rPr>
              <w:t>Error Code</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20F3C30" w14:textId="77777777" w:rsidR="00880B8E" w:rsidRPr="00441821" w:rsidRDefault="00880B8E" w:rsidP="004E34C3">
            <w:pPr>
              <w:tabs>
                <w:tab w:val="left" w:pos="2472"/>
              </w:tabs>
              <w:spacing w:after="160" w:line="259" w:lineRule="auto"/>
              <w:jc w:val="left"/>
              <w:rPr>
                <w:rFonts w:eastAsia="Calibri" w:cs="Arial"/>
                <w:b/>
                <w:bCs/>
              </w:rPr>
            </w:pPr>
            <w:r w:rsidRPr="00441821">
              <w:rPr>
                <w:rFonts w:eastAsia="Calibri" w:cs="Arial"/>
                <w:b/>
                <w:bCs/>
              </w:rPr>
              <w:t>Error Description</w:t>
            </w:r>
          </w:p>
        </w:tc>
      </w:tr>
      <w:tr w:rsidR="00880B8E" w:rsidRPr="00441821" w14:paraId="7FCA7D27"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E43233"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500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66C908"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500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376F"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Internal Server Error</w:t>
            </w:r>
          </w:p>
        </w:tc>
      </w:tr>
      <w:tr w:rsidR="00880B8E" w:rsidRPr="00441821" w14:paraId="2A68A7C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04D96"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D3641"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401</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A19F4A" w14:textId="750C26FB"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Unauthorized User</w:t>
            </w:r>
            <w:r w:rsidR="0085590D">
              <w:rPr>
                <w:rFonts w:eastAsia="Calibri" w:cs="Arial"/>
              </w:rPr>
              <w:t xml:space="preserve"> or </w:t>
            </w:r>
            <w:r w:rsidR="00C658A5">
              <w:rPr>
                <w:rFonts w:eastAsia="Calibri" w:cs="Arial"/>
              </w:rPr>
              <w:t>Header Token could be missing</w:t>
            </w:r>
          </w:p>
        </w:tc>
      </w:tr>
      <w:tr w:rsidR="00880B8E" w:rsidRPr="00441821" w14:paraId="6DD8B40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A8672"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400</w:t>
            </w:r>
          </w:p>
        </w:tc>
        <w:tc>
          <w:tcPr>
            <w:tcW w:w="7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047984"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400</w:t>
            </w:r>
          </w:p>
        </w:tc>
        <w:tc>
          <w:tcPr>
            <w:tcW w:w="34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675F9" w14:textId="77777777" w:rsidR="00880B8E" w:rsidRPr="00441821" w:rsidRDefault="00880B8E" w:rsidP="004E34C3">
            <w:pPr>
              <w:tabs>
                <w:tab w:val="left" w:pos="2472"/>
              </w:tabs>
              <w:spacing w:after="160" w:line="259" w:lineRule="auto"/>
              <w:jc w:val="left"/>
              <w:rPr>
                <w:rFonts w:eastAsia="Calibri" w:cs="Arial"/>
              </w:rPr>
            </w:pPr>
            <w:r w:rsidRPr="00441821">
              <w:rPr>
                <w:rFonts w:eastAsia="Calibri" w:cs="Arial"/>
              </w:rPr>
              <w:t>Bad request</w:t>
            </w:r>
          </w:p>
        </w:tc>
      </w:tr>
    </w:tbl>
    <w:p w14:paraId="3B4C8CD4" w14:textId="1C2C7995" w:rsidR="00880B8E" w:rsidRPr="00C16C45" w:rsidRDefault="00C765DB" w:rsidP="0085590D">
      <w:pPr>
        <w:pStyle w:val="Heading3"/>
      </w:pPr>
      <w:r w:rsidRPr="00C16C45">
        <w:t>Sample Response:</w:t>
      </w:r>
    </w:p>
    <w:p w14:paraId="574E2FB6" w14:textId="5FBC928F" w:rsidR="00C16C45" w:rsidRPr="00C16C45" w:rsidRDefault="00B86A4B" w:rsidP="00002148">
      <w:pPr>
        <w:pStyle w:val="codesample"/>
      </w:pPr>
      <w:r w:rsidRPr="00B86A4B">
        <w:t>{</w:t>
      </w:r>
    </w:p>
    <w:p w14:paraId="6D894A55" w14:textId="77777777" w:rsidR="00C16C45" w:rsidRPr="00C16C45" w:rsidRDefault="00C16C45" w:rsidP="00002148">
      <w:pPr>
        <w:pStyle w:val="codesample"/>
      </w:pPr>
      <w:r w:rsidRPr="00C16C45">
        <w:t xml:space="preserve">    "projectId": 122,</w:t>
      </w:r>
    </w:p>
    <w:p w14:paraId="46F58A53" w14:textId="77777777" w:rsidR="00C16C45" w:rsidRPr="00C16C45" w:rsidRDefault="00C16C45" w:rsidP="00002148">
      <w:pPr>
        <w:pStyle w:val="codesample"/>
      </w:pPr>
      <w:r w:rsidRPr="00C16C45">
        <w:t xml:space="preserve">    "</w:t>
      </w:r>
      <w:proofErr w:type="spellStart"/>
      <w:r w:rsidRPr="00C16C45">
        <w:t>projectTitle</w:t>
      </w:r>
      <w:proofErr w:type="spellEnd"/>
      <w:r w:rsidRPr="00C16C45">
        <w:t>": "Space Test Project",</w:t>
      </w:r>
    </w:p>
    <w:p w14:paraId="54C87E46" w14:textId="77777777" w:rsidR="00C16C45" w:rsidRPr="00C16C45" w:rsidRDefault="00C16C45" w:rsidP="00002148">
      <w:pPr>
        <w:pStyle w:val="codesample"/>
      </w:pPr>
      <w:r w:rsidRPr="00C16C45">
        <w:t xml:space="preserve">    "description": "Space Test Project Desc",</w:t>
      </w:r>
    </w:p>
    <w:p w14:paraId="2AA12164" w14:textId="77777777" w:rsidR="00C16C45" w:rsidRPr="00C16C45" w:rsidRDefault="00C16C45" w:rsidP="00002148">
      <w:pPr>
        <w:pStyle w:val="codesample"/>
      </w:pPr>
      <w:r w:rsidRPr="00C16C45">
        <w:t xml:space="preserve">    "industry": "Space &amp; Defense",</w:t>
      </w:r>
    </w:p>
    <w:p w14:paraId="028ACAA1" w14:textId="77777777" w:rsidR="00C16C45" w:rsidRPr="00C16C45" w:rsidRDefault="00C16C45" w:rsidP="00002148">
      <w:pPr>
        <w:pStyle w:val="codesample"/>
      </w:pPr>
      <w:r w:rsidRPr="00C16C45">
        <w:t xml:space="preserve">    "status": "Active",</w:t>
      </w:r>
    </w:p>
    <w:p w14:paraId="218C390A" w14:textId="77777777" w:rsidR="00C16C45" w:rsidRPr="00C16C45" w:rsidRDefault="00C16C45" w:rsidP="00002148">
      <w:pPr>
        <w:pStyle w:val="codesample"/>
      </w:pPr>
      <w:r w:rsidRPr="00C16C45">
        <w:t xml:space="preserve">    "</w:t>
      </w:r>
      <w:proofErr w:type="spellStart"/>
      <w:r w:rsidRPr="00C16C45">
        <w:t>systemIntegration</w:t>
      </w:r>
      <w:proofErr w:type="spellEnd"/>
      <w:r w:rsidRPr="00C16C45">
        <w:t>": "</w:t>
      </w:r>
      <w:proofErr w:type="spellStart"/>
      <w:r w:rsidRPr="00C16C45">
        <w:t>Teamcenter,Polarion</w:t>
      </w:r>
      <w:proofErr w:type="spellEnd"/>
      <w:r w:rsidRPr="00C16C45">
        <w:t>",</w:t>
      </w:r>
    </w:p>
    <w:p w14:paraId="1B74F11B" w14:textId="77777777" w:rsidR="00C16C45" w:rsidRPr="00C16C45" w:rsidRDefault="00C16C45" w:rsidP="00002148">
      <w:pPr>
        <w:pStyle w:val="codesample"/>
      </w:pPr>
      <w:r w:rsidRPr="00C16C45">
        <w:t xml:space="preserve">    "createdBy": "</w:t>
      </w:r>
      <w:proofErr w:type="spellStart"/>
      <w:r w:rsidRPr="00C16C45">
        <w:t>sathish.kumar.sanga</w:t>
      </w:r>
      <w:proofErr w:type="spellEnd"/>
      <w:r w:rsidRPr="00C16C45">
        <w:t>",</w:t>
      </w:r>
    </w:p>
    <w:p w14:paraId="70525353" w14:textId="77777777" w:rsidR="00C16C45" w:rsidRPr="00C16C45" w:rsidRDefault="00C16C45" w:rsidP="00002148">
      <w:pPr>
        <w:pStyle w:val="codesample"/>
      </w:pPr>
      <w:r w:rsidRPr="00C16C45">
        <w:t xml:space="preserve">    "createdDate": "2025-10-29T07:09:00.051312",</w:t>
      </w:r>
    </w:p>
    <w:p w14:paraId="21539209" w14:textId="77777777" w:rsidR="00C16C45" w:rsidRPr="00C16C45" w:rsidRDefault="00C16C45" w:rsidP="00002148">
      <w:pPr>
        <w:pStyle w:val="codesample"/>
      </w:pPr>
      <w:r w:rsidRPr="00C16C45">
        <w:t xml:space="preserve">    "updatedDate": "2025-10-29T13:25:16.7076476",</w:t>
      </w:r>
    </w:p>
    <w:p w14:paraId="1E1638EA" w14:textId="77777777" w:rsidR="00C16C45" w:rsidRPr="00C16C45" w:rsidRDefault="00C16C45" w:rsidP="00002148">
      <w:pPr>
        <w:pStyle w:val="codesample"/>
      </w:pPr>
      <w:r w:rsidRPr="00C16C45">
        <w:t xml:space="preserve">    "isActive": true</w:t>
      </w:r>
    </w:p>
    <w:p w14:paraId="6591F332" w14:textId="279A4330" w:rsidR="00C765DB" w:rsidRDefault="00B86A4B" w:rsidP="00002148">
      <w:pPr>
        <w:pStyle w:val="codesample"/>
      </w:pPr>
      <w:r w:rsidRPr="00B86A4B">
        <w:t>}</w:t>
      </w:r>
    </w:p>
    <w:p w14:paraId="10E3F6C9" w14:textId="77777777" w:rsidR="0085590D" w:rsidRDefault="0085590D" w:rsidP="004E152A">
      <w:pPr>
        <w:pStyle w:val="Heading2"/>
        <w:sectPr w:rsidR="0085590D" w:rsidSect="00B1282F">
          <w:type w:val="continuous"/>
          <w:pgSz w:w="12240" w:h="20160" w:code="5"/>
          <w:pgMar w:top="1440" w:right="1440" w:bottom="1440" w:left="1440" w:header="720" w:footer="720" w:gutter="0"/>
          <w:cols w:space="720"/>
          <w:docGrid w:linePitch="360"/>
        </w:sectPr>
      </w:pPr>
    </w:p>
    <w:p w14:paraId="51F136BD" w14:textId="6FD3F36E" w:rsidR="00FC748F" w:rsidRDefault="00875E6D" w:rsidP="004E152A">
      <w:pPr>
        <w:pStyle w:val="Heading2"/>
      </w:pPr>
      <w:bookmarkStart w:id="77" w:name="_Toc220593319"/>
      <w:r>
        <w:lastRenderedPageBreak/>
        <w:t xml:space="preserve">DELETE - </w:t>
      </w:r>
      <w:r w:rsidRPr="00875E6D">
        <w:t>API to Delete an Existing Project</w:t>
      </w:r>
      <w:bookmarkEnd w:id="77"/>
    </w:p>
    <w:p w14:paraId="6A91AD89" w14:textId="3FE5D1E1" w:rsidR="00875E6D" w:rsidRPr="004A066F" w:rsidRDefault="001A1508" w:rsidP="004A066F">
      <w:r w:rsidRPr="004A066F">
        <w:t>This API allows users to delete an existing project from the Digital Thread system using its unique project ID. It helps maintain a clean and organized project repository by removing inactive or obsolete projects from the dashboard.</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1A1508" w:rsidRPr="001A1508" w14:paraId="0F91FE6F"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B2DA73" w14:textId="77777777" w:rsidR="001A1508" w:rsidRPr="001A1508" w:rsidRDefault="001A1508" w:rsidP="004E34C3">
            <w:pPr>
              <w:tabs>
                <w:tab w:val="left" w:pos="2472"/>
              </w:tabs>
              <w:spacing w:after="160" w:line="259" w:lineRule="auto"/>
              <w:jc w:val="left"/>
              <w:rPr>
                <w:rFonts w:eastAsia="Calibri" w:cs="Arial"/>
              </w:rPr>
            </w:pPr>
            <w:r w:rsidRPr="001A1508">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34E5D" w14:textId="2945AC9B" w:rsidR="001A1508" w:rsidRPr="002439A5" w:rsidRDefault="001A1508" w:rsidP="004E34C3">
            <w:pPr>
              <w:tabs>
                <w:tab w:val="left" w:pos="2472"/>
              </w:tabs>
              <w:spacing w:after="160" w:line="259" w:lineRule="auto"/>
              <w:jc w:val="left"/>
              <w:rPr>
                <w:rFonts w:ascii="Consolas" w:eastAsia="Calibri" w:hAnsi="Consolas" w:cs="Arial"/>
              </w:rPr>
            </w:pPr>
            <w:r w:rsidRPr="002439A5">
              <w:rPr>
                <w:rFonts w:ascii="Consolas" w:eastAsia="Calibri" w:hAnsi="Consolas" w:cs="Arial"/>
              </w:rPr>
              <w:t>HTTPS</w:t>
            </w:r>
          </w:p>
        </w:tc>
      </w:tr>
      <w:tr w:rsidR="001A1508" w:rsidRPr="001A1508" w14:paraId="288E100D"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DAA816" w14:textId="39ACD5AE" w:rsidR="001A1508" w:rsidRPr="001A1508"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F43EF" w14:textId="7D785EA2" w:rsidR="001A1508" w:rsidRPr="002439A5" w:rsidRDefault="00E71E00" w:rsidP="004E34C3">
            <w:pPr>
              <w:tabs>
                <w:tab w:val="left" w:pos="2472"/>
              </w:tabs>
              <w:spacing w:after="160" w:line="259" w:lineRule="auto"/>
              <w:jc w:val="left"/>
              <w:rPr>
                <w:rFonts w:ascii="Consolas" w:eastAsia="Calibri" w:hAnsi="Consolas" w:cs="Arial"/>
              </w:rPr>
            </w:pPr>
            <w:r w:rsidRPr="002439A5">
              <w:rPr>
                <w:rFonts w:ascii="Consolas" w:eastAsia="Calibri" w:hAnsi="Consolas" w:cs="Arial"/>
              </w:rPr>
              <w:t>https://ixts-dev-apim.azure-api.net/bom-management-api/v1/dt/dashboard/project/</w:t>
            </w:r>
            <w:r w:rsidR="00B86A4B" w:rsidRPr="00B86A4B">
              <w:rPr>
                <w:rFonts w:ascii="Consolas" w:eastAsia="Calibri" w:hAnsi="Consolas" w:cs="Arial"/>
              </w:rPr>
              <w:t>{</w:t>
            </w:r>
            <w:r w:rsidRPr="002439A5">
              <w:rPr>
                <w:rFonts w:ascii="Consolas" w:eastAsia="Calibri" w:hAnsi="Consolas" w:cs="Arial"/>
              </w:rPr>
              <w:t>Project id</w:t>
            </w:r>
            <w:r w:rsidR="00B86A4B" w:rsidRPr="00B86A4B">
              <w:rPr>
                <w:rFonts w:ascii="Consolas" w:eastAsia="Calibri" w:hAnsi="Consolas" w:cs="Arial"/>
              </w:rPr>
              <w:t>}</w:t>
            </w:r>
          </w:p>
        </w:tc>
      </w:tr>
      <w:tr w:rsidR="001A1508" w:rsidRPr="001A1508" w14:paraId="629A3AED"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D0A8F99" w14:textId="77777777" w:rsidR="001A1508" w:rsidRPr="001A1508" w:rsidRDefault="001A1508" w:rsidP="004E34C3">
            <w:pPr>
              <w:tabs>
                <w:tab w:val="left" w:pos="2472"/>
              </w:tabs>
              <w:spacing w:after="160" w:line="259" w:lineRule="auto"/>
              <w:jc w:val="left"/>
              <w:rPr>
                <w:rFonts w:eastAsia="Calibri" w:cs="Arial"/>
              </w:rPr>
            </w:pPr>
            <w:r w:rsidRPr="001A1508">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3C85C" w14:textId="783CB75C" w:rsidR="001A1508" w:rsidRPr="002439A5" w:rsidRDefault="007B1ADF" w:rsidP="004E34C3">
            <w:pPr>
              <w:tabs>
                <w:tab w:val="left" w:pos="2472"/>
              </w:tabs>
              <w:spacing w:after="160" w:line="259" w:lineRule="auto"/>
              <w:jc w:val="left"/>
              <w:rPr>
                <w:rFonts w:ascii="Consolas" w:eastAsia="Calibri" w:hAnsi="Consolas" w:cs="Arial"/>
              </w:rPr>
            </w:pPr>
            <w:r w:rsidRPr="002439A5">
              <w:rPr>
                <w:rFonts w:ascii="Consolas" w:eastAsia="Calibri" w:hAnsi="Consolas" w:cs="Arial"/>
              </w:rPr>
              <w:t>DELETE</w:t>
            </w:r>
          </w:p>
        </w:tc>
      </w:tr>
      <w:tr w:rsidR="001A1508" w:rsidRPr="001A1508" w14:paraId="2B39BFB5"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1D37734" w14:textId="77777777" w:rsidR="001A1508" w:rsidRPr="001A1508" w:rsidRDefault="001A1508" w:rsidP="004E34C3">
            <w:pPr>
              <w:tabs>
                <w:tab w:val="left" w:pos="2472"/>
              </w:tabs>
              <w:spacing w:after="160" w:line="259" w:lineRule="auto"/>
              <w:jc w:val="left"/>
              <w:rPr>
                <w:rFonts w:eastAsia="Calibri" w:cs="Arial"/>
              </w:rPr>
            </w:pPr>
            <w:r w:rsidRPr="001A1508">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90EF51" w14:textId="77777777" w:rsidR="001A1508" w:rsidRPr="002439A5" w:rsidRDefault="001A1508" w:rsidP="004E34C3">
            <w:pPr>
              <w:tabs>
                <w:tab w:val="left" w:pos="2472"/>
              </w:tabs>
              <w:spacing w:after="160" w:line="259" w:lineRule="auto"/>
              <w:jc w:val="left"/>
              <w:rPr>
                <w:rFonts w:ascii="Consolas" w:eastAsia="Calibri" w:hAnsi="Consolas" w:cs="Arial"/>
              </w:rPr>
            </w:pPr>
            <w:r w:rsidRPr="002439A5">
              <w:rPr>
                <w:rFonts w:ascii="Consolas" w:eastAsia="Calibri" w:hAnsi="Consolas" w:cs="Arial"/>
              </w:rPr>
              <w:t>application/json</w:t>
            </w:r>
          </w:p>
        </w:tc>
      </w:tr>
    </w:tbl>
    <w:p w14:paraId="049F298D"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CF674C" w:rsidRPr="009F04C9" w14:paraId="65AE4D82"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C161043" w14:textId="77777777" w:rsidR="00CF674C" w:rsidRPr="009F04C9" w:rsidRDefault="00CF674C" w:rsidP="004E34C3">
            <w:pPr>
              <w:tabs>
                <w:tab w:val="left" w:pos="2472"/>
              </w:tabs>
              <w:spacing w:after="160" w:line="259" w:lineRule="auto"/>
              <w:jc w:val="left"/>
              <w:rPr>
                <w:rFonts w:eastAsia="Calibri" w:cs="Arial"/>
                <w:b/>
                <w:bCs/>
              </w:rPr>
            </w:pPr>
            <w:r w:rsidRPr="009F04C9">
              <w:rPr>
                <w:rFonts w:eastAsia="Calibri" w:cs="Arial"/>
                <w:b/>
                <w:bCs/>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57A83C6" w14:textId="77777777" w:rsidR="00CF674C" w:rsidRPr="009F04C9" w:rsidRDefault="00CF674C" w:rsidP="004E34C3">
            <w:pPr>
              <w:tabs>
                <w:tab w:val="left" w:pos="2472"/>
              </w:tabs>
              <w:spacing w:after="160" w:line="259" w:lineRule="auto"/>
              <w:jc w:val="left"/>
              <w:rPr>
                <w:rFonts w:eastAsia="Calibri" w:cs="Arial"/>
                <w:b/>
                <w:bCs/>
              </w:rPr>
            </w:pPr>
            <w:r w:rsidRPr="009F04C9">
              <w:rPr>
                <w:rFonts w:eastAsia="Calibri" w:cs="Arial"/>
                <w:b/>
                <w:bCs/>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81E2DEE" w14:textId="77777777" w:rsidR="00CF674C" w:rsidRPr="009F04C9" w:rsidRDefault="00CF674C" w:rsidP="004E34C3">
            <w:pPr>
              <w:tabs>
                <w:tab w:val="left" w:pos="2472"/>
              </w:tabs>
              <w:spacing w:after="160" w:line="259" w:lineRule="auto"/>
              <w:jc w:val="left"/>
              <w:rPr>
                <w:rFonts w:eastAsia="Calibri" w:cs="Arial"/>
                <w:b/>
                <w:bCs/>
              </w:rPr>
            </w:pPr>
            <w:r w:rsidRPr="009F04C9">
              <w:rPr>
                <w:rFonts w:eastAsia="Calibri" w:cs="Arial"/>
                <w:b/>
                <w:bCs/>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8D4C5A0" w14:textId="77777777" w:rsidR="00CF674C" w:rsidRPr="009F04C9" w:rsidRDefault="00CF674C" w:rsidP="004E34C3">
            <w:pPr>
              <w:tabs>
                <w:tab w:val="left" w:pos="2472"/>
              </w:tabs>
              <w:spacing w:after="160" w:line="259" w:lineRule="auto"/>
              <w:jc w:val="left"/>
              <w:rPr>
                <w:rFonts w:eastAsia="Calibri" w:cs="Arial"/>
                <w:b/>
                <w:bCs/>
              </w:rPr>
            </w:pPr>
            <w:r w:rsidRPr="009F04C9">
              <w:rPr>
                <w:rFonts w:eastAsia="Calibri" w:cs="Arial"/>
                <w:b/>
                <w:bCs/>
              </w:rPr>
              <w:t>Type</w:t>
            </w:r>
          </w:p>
        </w:tc>
      </w:tr>
      <w:tr w:rsidR="00CF674C" w:rsidRPr="009F04C9" w14:paraId="63CF03F4"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071E1"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DB608"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D1CF5"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CCADA"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String</w:t>
            </w:r>
          </w:p>
        </w:tc>
      </w:tr>
      <w:tr w:rsidR="00CF674C" w:rsidRPr="009F04C9" w14:paraId="37822D9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D7A419"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F219B"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91EF0"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498AF"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String</w:t>
            </w:r>
          </w:p>
        </w:tc>
      </w:tr>
      <w:tr w:rsidR="00CF674C" w:rsidRPr="009F04C9" w14:paraId="0D6DA4D7"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BE6A7"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6C649F"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5CD3F8"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CB161" w14:textId="77777777" w:rsidR="00CF674C" w:rsidRPr="009F04C9" w:rsidRDefault="00CF674C" w:rsidP="004E34C3">
            <w:pPr>
              <w:tabs>
                <w:tab w:val="left" w:pos="2472"/>
              </w:tabs>
              <w:spacing w:after="160" w:line="259" w:lineRule="auto"/>
              <w:jc w:val="left"/>
              <w:rPr>
                <w:rFonts w:eastAsia="Calibri" w:cs="Arial"/>
              </w:rPr>
            </w:pPr>
            <w:r w:rsidRPr="009F04C9">
              <w:rPr>
                <w:rFonts w:eastAsia="Calibri" w:cs="Arial"/>
              </w:rPr>
              <w:t>String</w:t>
            </w:r>
          </w:p>
        </w:tc>
      </w:tr>
    </w:tbl>
    <w:p w14:paraId="0A13ADD8" w14:textId="77777777" w:rsidR="002439A5" w:rsidRPr="00840103" w:rsidRDefault="002439A5" w:rsidP="002439A5">
      <w:pPr>
        <w:spacing w:line="256" w:lineRule="auto"/>
        <w:outlineLvl w:val="2"/>
        <w:rPr>
          <w:rFonts w:eastAsia="Aptos" w:cs="Times New Roman"/>
          <w:b/>
          <w:bCs/>
          <w:sz w:val="22"/>
          <w:szCs w:val="24"/>
        </w:rPr>
      </w:pPr>
      <w:r w:rsidRPr="00840103">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CF674C" w:rsidRPr="00FC748F" w14:paraId="7C86D5E0"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5C77B09" w14:textId="77777777" w:rsidR="00CF674C" w:rsidRPr="00FC748F" w:rsidRDefault="00CF674C" w:rsidP="004E34C3">
            <w:pPr>
              <w:tabs>
                <w:tab w:val="left" w:pos="2472"/>
              </w:tabs>
              <w:spacing w:after="160" w:line="259" w:lineRule="auto"/>
              <w:jc w:val="left"/>
              <w:rPr>
                <w:rFonts w:eastAsia="Calibri" w:cs="Arial"/>
                <w:b/>
                <w:bCs/>
              </w:rPr>
            </w:pPr>
            <w:r w:rsidRPr="00FC748F">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C7CB7B" w14:textId="77777777" w:rsidR="00CF674C" w:rsidRPr="00FC748F" w:rsidRDefault="00CF674C" w:rsidP="004E34C3">
            <w:pPr>
              <w:tabs>
                <w:tab w:val="left" w:pos="2472"/>
              </w:tabs>
              <w:spacing w:after="160" w:line="259" w:lineRule="auto"/>
              <w:jc w:val="left"/>
              <w:rPr>
                <w:rFonts w:eastAsia="Calibri" w:cs="Arial"/>
                <w:b/>
                <w:bCs/>
              </w:rPr>
            </w:pPr>
            <w:r w:rsidRPr="00FC748F">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BD604E7" w14:textId="77777777" w:rsidR="00CF674C" w:rsidRPr="00FC748F" w:rsidRDefault="00CF674C" w:rsidP="004E34C3">
            <w:pPr>
              <w:tabs>
                <w:tab w:val="left" w:pos="2472"/>
              </w:tabs>
              <w:spacing w:after="160" w:line="259" w:lineRule="auto"/>
              <w:jc w:val="left"/>
              <w:rPr>
                <w:rFonts w:eastAsia="Calibri" w:cs="Arial"/>
                <w:b/>
                <w:bCs/>
              </w:rPr>
            </w:pPr>
            <w:r w:rsidRPr="00FC748F">
              <w:rPr>
                <w:rFonts w:eastAsia="Calibri" w:cs="Arial"/>
                <w:b/>
                <w:bCs/>
              </w:rPr>
              <w:t>Type</w:t>
            </w:r>
          </w:p>
        </w:tc>
      </w:tr>
      <w:tr w:rsidR="00CF674C" w:rsidRPr="00FC748F" w14:paraId="69AD021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7E8E9"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F1A46"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FAAEC"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String</w:t>
            </w:r>
          </w:p>
        </w:tc>
      </w:tr>
      <w:tr w:rsidR="00CF674C" w:rsidRPr="00FC748F" w14:paraId="36761CC7"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6FF55"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EE2FD4"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ADAA97"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String</w:t>
            </w:r>
          </w:p>
        </w:tc>
      </w:tr>
      <w:tr w:rsidR="00CF674C" w:rsidRPr="00FC748F" w14:paraId="40E3F6B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AC16D"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B6936"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004C6" w14:textId="77777777" w:rsidR="00CF674C" w:rsidRPr="00FC748F" w:rsidRDefault="00CF674C" w:rsidP="004E34C3">
            <w:pPr>
              <w:tabs>
                <w:tab w:val="left" w:pos="2472"/>
              </w:tabs>
              <w:spacing w:after="160" w:line="259" w:lineRule="auto"/>
              <w:jc w:val="left"/>
              <w:rPr>
                <w:rFonts w:eastAsia="Calibri" w:cs="Arial"/>
              </w:rPr>
            </w:pPr>
            <w:r w:rsidRPr="00FC748F">
              <w:rPr>
                <w:rFonts w:eastAsia="Calibri" w:cs="Arial"/>
              </w:rPr>
              <w:t>Datetime</w:t>
            </w:r>
          </w:p>
        </w:tc>
      </w:tr>
    </w:tbl>
    <w:p w14:paraId="0B5124CD" w14:textId="0AC861A6" w:rsidR="004F4CCA" w:rsidRDefault="008D74A9" w:rsidP="008D74A9">
      <w:pPr>
        <w:pStyle w:val="Heading3"/>
      </w:pPr>
      <w: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8D5A04" w:rsidRPr="008D5A04" w14:paraId="55005844"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CCF35C" w14:textId="77777777" w:rsidR="008D5A04" w:rsidRPr="008D74A9" w:rsidRDefault="008D5A04" w:rsidP="004E34C3">
            <w:pPr>
              <w:tabs>
                <w:tab w:val="left" w:pos="2472"/>
              </w:tabs>
              <w:spacing w:after="160" w:line="259" w:lineRule="auto"/>
              <w:jc w:val="left"/>
              <w:rPr>
                <w:rFonts w:eastAsia="Calibri" w:cs="Arial"/>
                <w:color w:val="000000" w:themeColor="text1"/>
              </w:rPr>
            </w:pPr>
            <w:r w:rsidRPr="008D74A9">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A0DB0D" w14:textId="77777777" w:rsidR="008D5A04" w:rsidRPr="008D74A9" w:rsidRDefault="008D5A04" w:rsidP="004E34C3">
            <w:pPr>
              <w:tabs>
                <w:tab w:val="left" w:pos="2472"/>
              </w:tabs>
              <w:spacing w:after="160" w:line="259" w:lineRule="auto"/>
              <w:jc w:val="left"/>
              <w:rPr>
                <w:rFonts w:eastAsia="Calibri" w:cs="Arial"/>
                <w:color w:val="000000" w:themeColor="text1"/>
              </w:rPr>
            </w:pPr>
            <w:r w:rsidRPr="008D74A9">
              <w:rPr>
                <w:rFonts w:eastAsia="Calibri" w:cs="Arial"/>
                <w:color w:val="000000" w:themeColor="text1"/>
              </w:rPr>
              <w:t>Result Description</w:t>
            </w:r>
          </w:p>
        </w:tc>
      </w:tr>
      <w:tr w:rsidR="008D5A04" w:rsidRPr="008D5A04" w14:paraId="6D49BC7D"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46FAAE"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0B8DC0" w14:textId="1C719269"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successful</w:t>
            </w:r>
            <w:r w:rsidR="00AA6702">
              <w:rPr>
                <w:rFonts w:eastAsia="Calibri" w:cs="Arial"/>
              </w:rPr>
              <w:t xml:space="preserve"> </w:t>
            </w:r>
            <w:r w:rsidRPr="008D5A04">
              <w:rPr>
                <w:rFonts w:eastAsia="Calibri" w:cs="Arial"/>
              </w:rPr>
              <w:t>operation</w:t>
            </w:r>
          </w:p>
        </w:tc>
      </w:tr>
    </w:tbl>
    <w:p w14:paraId="56955556" w14:textId="512748DA" w:rsidR="008D74A9" w:rsidRDefault="008D74A9" w:rsidP="008D74A9">
      <w:pPr>
        <w:pStyle w:val="Heading3"/>
        <w:sectPr w:rsidR="008D74A9" w:rsidSect="0085590D">
          <w:pgSz w:w="12240" w:h="20160" w:code="5"/>
          <w:pgMar w:top="1440" w:right="1440" w:bottom="1440" w:left="1440" w:header="720" w:footer="720" w:gutter="0"/>
          <w:cols w:space="720"/>
          <w:docGrid w:linePitch="360"/>
        </w:sectPr>
      </w:pPr>
      <w:r>
        <w:t>Error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670"/>
        <w:gridCol w:w="6090"/>
      </w:tblGrid>
      <w:tr w:rsidR="008D5A04" w:rsidRPr="008D5A04" w14:paraId="59F68B3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F26ACE" w14:textId="77777777" w:rsidR="008D5A04" w:rsidRPr="008D74A9" w:rsidRDefault="008D5A04" w:rsidP="004E34C3">
            <w:pPr>
              <w:tabs>
                <w:tab w:val="left" w:pos="2472"/>
              </w:tabs>
              <w:spacing w:after="160" w:line="259" w:lineRule="auto"/>
              <w:jc w:val="left"/>
              <w:rPr>
                <w:rFonts w:eastAsia="Calibri" w:cs="Arial"/>
              </w:rPr>
            </w:pPr>
            <w:r w:rsidRPr="008D74A9">
              <w:rPr>
                <w:rFonts w:eastAsia="Calibri" w:cs="Arial"/>
              </w:rPr>
              <w:t>HTTP Code</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F8640A" w14:textId="77777777" w:rsidR="008D5A04" w:rsidRPr="008D74A9" w:rsidRDefault="008D5A04" w:rsidP="004E34C3">
            <w:pPr>
              <w:tabs>
                <w:tab w:val="left" w:pos="2472"/>
              </w:tabs>
              <w:spacing w:after="160" w:line="259" w:lineRule="auto"/>
              <w:jc w:val="left"/>
              <w:rPr>
                <w:rFonts w:eastAsia="Calibri" w:cs="Arial"/>
              </w:rPr>
            </w:pPr>
            <w:r w:rsidRPr="008D74A9">
              <w:rPr>
                <w:rFonts w:eastAsia="Calibri" w:cs="Arial"/>
              </w:rPr>
              <w:t>Error Code</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A228935" w14:textId="77777777" w:rsidR="008D5A04" w:rsidRPr="008D74A9" w:rsidRDefault="008D5A04" w:rsidP="004E34C3">
            <w:pPr>
              <w:tabs>
                <w:tab w:val="left" w:pos="2472"/>
              </w:tabs>
              <w:spacing w:after="160" w:line="259" w:lineRule="auto"/>
              <w:jc w:val="left"/>
              <w:rPr>
                <w:rFonts w:eastAsia="Calibri" w:cs="Arial"/>
              </w:rPr>
            </w:pPr>
            <w:r w:rsidRPr="008D74A9">
              <w:rPr>
                <w:rFonts w:eastAsia="Calibri" w:cs="Arial"/>
              </w:rPr>
              <w:t>Error Description</w:t>
            </w:r>
          </w:p>
        </w:tc>
      </w:tr>
      <w:tr w:rsidR="008D5A04" w:rsidRPr="008D5A04" w14:paraId="66C2EB61"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7E2CC"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500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D484D2"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500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86EE4"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Internal Server Error</w:t>
            </w:r>
          </w:p>
        </w:tc>
      </w:tr>
      <w:tr w:rsidR="008D5A04" w:rsidRPr="008D5A04" w14:paraId="49B04866"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CCDE2D"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43A70"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401</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F2CF94"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Unauthorized User</w:t>
            </w:r>
          </w:p>
          <w:p w14:paraId="63122207" w14:textId="1BFDA238" w:rsidR="008D5A04" w:rsidRPr="008D5A04" w:rsidRDefault="00C658A5" w:rsidP="004E34C3">
            <w:pPr>
              <w:tabs>
                <w:tab w:val="left" w:pos="2472"/>
              </w:tabs>
              <w:spacing w:after="160" w:line="259" w:lineRule="auto"/>
              <w:jc w:val="left"/>
              <w:rPr>
                <w:rFonts w:eastAsia="Calibri" w:cs="Arial"/>
              </w:rPr>
            </w:pPr>
            <w:r>
              <w:rPr>
                <w:rFonts w:eastAsia="Calibri" w:cs="Arial"/>
              </w:rPr>
              <w:t>Header Token could be missing</w:t>
            </w:r>
          </w:p>
        </w:tc>
      </w:tr>
      <w:tr w:rsidR="008D5A04" w:rsidRPr="008D5A04" w14:paraId="659A5130"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D65370"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BB61E"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400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969337" w14:textId="77777777" w:rsidR="008D5A04" w:rsidRPr="008D5A04" w:rsidRDefault="008D5A04" w:rsidP="004E34C3">
            <w:pPr>
              <w:tabs>
                <w:tab w:val="left" w:pos="2472"/>
              </w:tabs>
              <w:spacing w:after="160" w:line="259" w:lineRule="auto"/>
              <w:jc w:val="left"/>
              <w:rPr>
                <w:rFonts w:eastAsia="Calibri" w:cs="Arial"/>
              </w:rPr>
            </w:pPr>
            <w:r w:rsidRPr="008D5A04">
              <w:rPr>
                <w:rFonts w:eastAsia="Calibri" w:cs="Arial"/>
              </w:rPr>
              <w:t>Bad request</w:t>
            </w:r>
          </w:p>
        </w:tc>
      </w:tr>
    </w:tbl>
    <w:p w14:paraId="3DF36BB2" w14:textId="24063A97" w:rsidR="008D5A04" w:rsidRDefault="008D5A04" w:rsidP="008D74A9">
      <w:pPr>
        <w:pStyle w:val="Heading3"/>
      </w:pPr>
      <w:r w:rsidRPr="008D5A04">
        <w:t>Sample response</w:t>
      </w:r>
    </w:p>
    <w:p w14:paraId="1A45612D" w14:textId="54866647" w:rsidR="008D5A04" w:rsidRPr="003E2E59" w:rsidRDefault="00B86A4B" w:rsidP="00002148">
      <w:pPr>
        <w:pStyle w:val="codesample"/>
      </w:pPr>
      <w:r w:rsidRPr="00B86A4B">
        <w:t>{</w:t>
      </w:r>
      <w:r w:rsidR="003E2E59" w:rsidRPr="003E2E59">
        <w:t>"</w:t>
      </w:r>
      <w:proofErr w:type="spellStart"/>
      <w:r w:rsidR="003E2E59" w:rsidRPr="003E2E59">
        <w:t>success":true,"message":"Id</w:t>
      </w:r>
      <w:proofErr w:type="spellEnd"/>
      <w:r w:rsidR="003E2E59" w:rsidRPr="003E2E59">
        <w:t xml:space="preserve"> has been successfully deleted","projectId":123</w:t>
      </w:r>
      <w:r w:rsidRPr="00B86A4B">
        <w:t>}</w:t>
      </w:r>
    </w:p>
    <w:p w14:paraId="2681D39D" w14:textId="77777777" w:rsidR="008D74A9" w:rsidRDefault="008D74A9" w:rsidP="004E152A">
      <w:pPr>
        <w:pStyle w:val="Heading2"/>
        <w:sectPr w:rsidR="008D74A9" w:rsidSect="008D74A9">
          <w:type w:val="continuous"/>
          <w:pgSz w:w="12240" w:h="20160" w:code="5"/>
          <w:pgMar w:top="1440" w:right="1440" w:bottom="1440" w:left="1440" w:header="720" w:footer="720" w:gutter="0"/>
          <w:cols w:space="720"/>
          <w:docGrid w:linePitch="360"/>
        </w:sectPr>
      </w:pPr>
    </w:p>
    <w:p w14:paraId="49AA63DB" w14:textId="75DF7651" w:rsidR="007169CE" w:rsidRDefault="007169CE" w:rsidP="004E152A">
      <w:pPr>
        <w:pStyle w:val="Heading2"/>
      </w:pPr>
      <w:bookmarkStart w:id="78" w:name="_Toc220593320"/>
      <w:r>
        <w:lastRenderedPageBreak/>
        <w:t xml:space="preserve">GET </w:t>
      </w:r>
      <w:r w:rsidR="00AA6702">
        <w:t>-</w:t>
      </w:r>
      <w:r>
        <w:t xml:space="preserve"> API to </w:t>
      </w:r>
      <w:r w:rsidRPr="007169CE">
        <w:t>Retrieve List of Integrated Systems</w:t>
      </w:r>
      <w:bookmarkEnd w:id="78"/>
    </w:p>
    <w:p w14:paraId="122BBE1E" w14:textId="669DAAB2" w:rsidR="00671A49" w:rsidRPr="004A066F" w:rsidRDefault="00671A49" w:rsidP="004A066F">
      <w:r w:rsidRPr="004A066F">
        <w:t>This API retrieves the list of all available systems integrated within the Digital Thread platform. It enables users to view and select source and destination systems for project configurations, supporting seamless system-to-system integration management.</w:t>
      </w:r>
    </w:p>
    <w:tbl>
      <w:tblPr>
        <w:tblStyle w:val="TableGridLight"/>
        <w:tblW w:w="9360" w:type="dxa"/>
        <w:tblLayout w:type="fixed"/>
        <w:tblCellMar>
          <w:left w:w="86" w:type="dxa"/>
          <w:right w:w="0" w:type="dxa"/>
        </w:tblCellMar>
        <w:tblLook w:val="04A0" w:firstRow="1" w:lastRow="0" w:firstColumn="1" w:lastColumn="0" w:noHBand="0" w:noVBand="1"/>
      </w:tblPr>
      <w:tblGrid>
        <w:gridCol w:w="2377"/>
        <w:gridCol w:w="6983"/>
      </w:tblGrid>
      <w:tr w:rsidR="00072B57" w:rsidRPr="00072B57" w14:paraId="62A16195" w14:textId="77777777" w:rsidTr="00B86A4B">
        <w:trPr>
          <w:trHeight w:val="75"/>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E0064C1" w14:textId="77777777" w:rsidR="00072B57" w:rsidRPr="00072B57" w:rsidRDefault="00072B57" w:rsidP="004E34C3">
            <w:pPr>
              <w:tabs>
                <w:tab w:val="left" w:pos="2472"/>
              </w:tabs>
              <w:spacing w:after="160" w:line="259" w:lineRule="auto"/>
              <w:jc w:val="left"/>
              <w:rPr>
                <w:rFonts w:eastAsia="Calibri" w:cs="Arial"/>
              </w:rPr>
            </w:pPr>
            <w:r w:rsidRPr="00072B57">
              <w:rPr>
                <w:rFonts w:eastAsia="Calibri" w:cs="Arial"/>
              </w:rPr>
              <w:t>PROTOCOL</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26268A" w14:textId="5F3033D1" w:rsidR="00072B57" w:rsidRPr="00072B57" w:rsidRDefault="00072B57" w:rsidP="004E34C3">
            <w:pPr>
              <w:tabs>
                <w:tab w:val="left" w:pos="2472"/>
              </w:tabs>
              <w:spacing w:after="160" w:line="259" w:lineRule="auto"/>
              <w:jc w:val="left"/>
              <w:rPr>
                <w:rFonts w:eastAsia="Calibri" w:cs="Arial"/>
              </w:rPr>
            </w:pPr>
            <w:r w:rsidRPr="00072B57">
              <w:rPr>
                <w:rFonts w:eastAsia="Calibri" w:cs="Arial"/>
              </w:rPr>
              <w:t>HTTPS</w:t>
            </w:r>
          </w:p>
        </w:tc>
      </w:tr>
      <w:tr w:rsidR="00072B57" w:rsidRPr="00072B57" w14:paraId="55EE00E4" w14:textId="77777777" w:rsidTr="00B86A4B">
        <w:trPr>
          <w:trHeight w:val="48"/>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298F15" w14:textId="0886A63D" w:rsidR="00072B57" w:rsidRPr="00072B57" w:rsidRDefault="00C658A5" w:rsidP="004E34C3">
            <w:pPr>
              <w:tabs>
                <w:tab w:val="left" w:pos="2472"/>
              </w:tabs>
              <w:spacing w:after="160" w:line="259" w:lineRule="auto"/>
              <w:jc w:val="left"/>
              <w:rPr>
                <w:rFonts w:eastAsia="Calibri" w:cs="Arial"/>
              </w:rPr>
            </w:pPr>
            <w:r>
              <w:rPr>
                <w:rFonts w:eastAsia="Calibri" w:cs="Arial"/>
              </w:rPr>
              <w:t>PATH (Public Exposure)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2FF6F" w14:textId="14427356" w:rsidR="00072B57" w:rsidRPr="00072B57" w:rsidRDefault="004C71E2" w:rsidP="004E34C3">
            <w:pPr>
              <w:tabs>
                <w:tab w:val="left" w:pos="2472"/>
              </w:tabs>
              <w:spacing w:after="160" w:line="259" w:lineRule="auto"/>
              <w:jc w:val="left"/>
              <w:rPr>
                <w:rFonts w:eastAsia="Calibri" w:cs="Arial"/>
              </w:rPr>
            </w:pPr>
            <w:hyperlink r:id="rId75" w:history="1">
              <w:r w:rsidRPr="00B87871">
                <w:rPr>
                  <w:rStyle w:val="Hyperlink"/>
                  <w:rFonts w:eastAsia="Calibri" w:cs="Arial"/>
                </w:rPr>
                <w:t>https://ixts-dev-apim.azure-api.net/bom-management-api/v1/dt/dashboard/systems</w:t>
              </w:r>
            </w:hyperlink>
            <w:r>
              <w:rPr>
                <w:rFonts w:eastAsia="Calibri" w:cs="Arial"/>
              </w:rPr>
              <w:t xml:space="preserve"> </w:t>
            </w:r>
          </w:p>
        </w:tc>
      </w:tr>
      <w:tr w:rsidR="00072B57" w:rsidRPr="00072B57" w14:paraId="7F5C1580" w14:textId="77777777" w:rsidTr="00B86A4B">
        <w:trPr>
          <w:trHeight w:val="62"/>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A5142E" w14:textId="77777777" w:rsidR="00072B57" w:rsidRPr="00072B57" w:rsidRDefault="00072B57" w:rsidP="004E34C3">
            <w:pPr>
              <w:tabs>
                <w:tab w:val="left" w:pos="2472"/>
              </w:tabs>
              <w:spacing w:after="160" w:line="259" w:lineRule="auto"/>
              <w:jc w:val="left"/>
              <w:rPr>
                <w:rFonts w:eastAsia="Calibri" w:cs="Arial"/>
              </w:rPr>
            </w:pPr>
            <w:r w:rsidRPr="00072B57">
              <w:rPr>
                <w:rFonts w:eastAsia="Calibri" w:cs="Arial"/>
              </w:rPr>
              <w:t>METHOD</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03EB06" w14:textId="77777777" w:rsidR="00072B57" w:rsidRPr="00072B57" w:rsidRDefault="00072B57" w:rsidP="004E34C3">
            <w:pPr>
              <w:tabs>
                <w:tab w:val="left" w:pos="2472"/>
              </w:tabs>
              <w:spacing w:after="160" w:line="259" w:lineRule="auto"/>
              <w:jc w:val="left"/>
              <w:rPr>
                <w:rFonts w:eastAsia="Calibri" w:cs="Arial"/>
              </w:rPr>
            </w:pPr>
            <w:r w:rsidRPr="00072B57">
              <w:rPr>
                <w:rFonts w:eastAsia="Calibri" w:cs="Arial"/>
              </w:rPr>
              <w:t>GET</w:t>
            </w:r>
          </w:p>
        </w:tc>
      </w:tr>
      <w:tr w:rsidR="00072B57" w:rsidRPr="00072B57" w14:paraId="757BD4D0" w14:textId="77777777" w:rsidTr="00B86A4B">
        <w:trPr>
          <w:trHeight w:val="110"/>
        </w:trPr>
        <w:tc>
          <w:tcPr>
            <w:tcW w:w="1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AB1C4EB" w14:textId="77777777" w:rsidR="00072B57" w:rsidRPr="00072B57" w:rsidRDefault="00072B57" w:rsidP="004E34C3">
            <w:pPr>
              <w:tabs>
                <w:tab w:val="left" w:pos="2472"/>
              </w:tabs>
              <w:spacing w:after="160" w:line="259" w:lineRule="auto"/>
              <w:jc w:val="left"/>
              <w:rPr>
                <w:rFonts w:eastAsia="Calibri" w:cs="Arial"/>
              </w:rPr>
            </w:pPr>
            <w:r w:rsidRPr="00072B57">
              <w:rPr>
                <w:rFonts w:eastAsia="Calibri" w:cs="Arial"/>
              </w:rPr>
              <w:t>CONTENT TYPE</w:t>
            </w:r>
          </w:p>
        </w:tc>
        <w:tc>
          <w:tcPr>
            <w:tcW w:w="373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C10C2" w14:textId="77777777" w:rsidR="00072B57" w:rsidRPr="00072B57" w:rsidRDefault="00072B57" w:rsidP="004E34C3">
            <w:pPr>
              <w:tabs>
                <w:tab w:val="left" w:pos="2472"/>
              </w:tabs>
              <w:spacing w:after="160" w:line="259" w:lineRule="auto"/>
              <w:jc w:val="left"/>
              <w:rPr>
                <w:rFonts w:eastAsia="Calibri" w:cs="Arial"/>
              </w:rPr>
            </w:pPr>
            <w:r w:rsidRPr="00072B57">
              <w:rPr>
                <w:rFonts w:eastAsia="Calibri" w:cs="Arial"/>
              </w:rPr>
              <w:t>application/json</w:t>
            </w:r>
          </w:p>
        </w:tc>
      </w:tr>
    </w:tbl>
    <w:p w14:paraId="5A5427AB"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7B1ADF" w:rsidRPr="007B1ADF" w14:paraId="410EFED4"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130804" w14:textId="77777777" w:rsidR="007B1ADF" w:rsidRPr="001C19E4" w:rsidRDefault="007B1ADF" w:rsidP="004E34C3">
            <w:pPr>
              <w:tabs>
                <w:tab w:val="left" w:pos="2472"/>
              </w:tabs>
              <w:spacing w:after="160" w:line="259" w:lineRule="auto"/>
              <w:jc w:val="left"/>
              <w:rPr>
                <w:rFonts w:eastAsia="Calibri" w:cs="Arial"/>
              </w:rPr>
            </w:pPr>
            <w:r w:rsidRPr="001C19E4">
              <w:rPr>
                <w:rFonts w:eastAsia="Calibri" w:cs="Arial"/>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2744AA" w14:textId="77777777" w:rsidR="007B1ADF" w:rsidRPr="001C19E4" w:rsidRDefault="007B1ADF" w:rsidP="004E34C3">
            <w:pPr>
              <w:tabs>
                <w:tab w:val="left" w:pos="2472"/>
              </w:tabs>
              <w:spacing w:after="160" w:line="259" w:lineRule="auto"/>
              <w:jc w:val="left"/>
              <w:rPr>
                <w:rFonts w:eastAsia="Calibri" w:cs="Arial"/>
              </w:rPr>
            </w:pPr>
            <w:r w:rsidRPr="001C19E4">
              <w:rPr>
                <w:rFonts w:eastAsia="Calibri" w:cs="Arial"/>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8204F9" w14:textId="77777777" w:rsidR="007B1ADF" w:rsidRPr="001C19E4" w:rsidRDefault="007B1ADF" w:rsidP="004E34C3">
            <w:pPr>
              <w:tabs>
                <w:tab w:val="left" w:pos="2472"/>
              </w:tabs>
              <w:spacing w:after="160" w:line="259" w:lineRule="auto"/>
              <w:jc w:val="left"/>
              <w:rPr>
                <w:rFonts w:eastAsia="Calibri" w:cs="Arial"/>
              </w:rPr>
            </w:pPr>
            <w:r w:rsidRPr="001C19E4">
              <w:rPr>
                <w:rFonts w:eastAsia="Calibri" w:cs="Arial"/>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05AEC8" w14:textId="77777777" w:rsidR="007B1ADF" w:rsidRPr="001C19E4" w:rsidRDefault="007B1ADF" w:rsidP="004E34C3">
            <w:pPr>
              <w:tabs>
                <w:tab w:val="left" w:pos="2472"/>
              </w:tabs>
              <w:spacing w:after="160" w:line="259" w:lineRule="auto"/>
              <w:jc w:val="left"/>
              <w:rPr>
                <w:rFonts w:eastAsia="Calibri" w:cs="Arial"/>
              </w:rPr>
            </w:pPr>
            <w:r w:rsidRPr="001C19E4">
              <w:rPr>
                <w:rFonts w:eastAsia="Calibri" w:cs="Arial"/>
              </w:rPr>
              <w:t>Type</w:t>
            </w:r>
          </w:p>
        </w:tc>
      </w:tr>
      <w:tr w:rsidR="007B1ADF" w:rsidRPr="007B1ADF" w14:paraId="2C4E5FA6"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2F27D"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D9FB1"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433ED"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58D0C8"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String</w:t>
            </w:r>
          </w:p>
        </w:tc>
      </w:tr>
      <w:tr w:rsidR="007B1ADF" w:rsidRPr="007B1ADF" w14:paraId="64667A22"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838B9"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64EDBF"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017861"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73D95C"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String</w:t>
            </w:r>
          </w:p>
        </w:tc>
      </w:tr>
      <w:tr w:rsidR="007B1ADF" w:rsidRPr="007B1ADF" w14:paraId="631107B1"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6850C7"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FC7C0"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EC1FA"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F47A9F" w14:textId="77777777" w:rsidR="007B1ADF" w:rsidRPr="007B1ADF" w:rsidRDefault="007B1ADF" w:rsidP="004E34C3">
            <w:pPr>
              <w:tabs>
                <w:tab w:val="left" w:pos="2472"/>
              </w:tabs>
              <w:spacing w:after="160" w:line="259" w:lineRule="auto"/>
              <w:jc w:val="left"/>
              <w:rPr>
                <w:rFonts w:eastAsia="Calibri" w:cs="Arial"/>
              </w:rPr>
            </w:pPr>
            <w:r w:rsidRPr="007B1ADF">
              <w:rPr>
                <w:rFonts w:eastAsia="Calibri" w:cs="Arial"/>
              </w:rPr>
              <w:t>String</w:t>
            </w:r>
          </w:p>
        </w:tc>
      </w:tr>
    </w:tbl>
    <w:p w14:paraId="23AE3A4F" w14:textId="77777777" w:rsidR="001C19E4" w:rsidRPr="001C19E4" w:rsidRDefault="001C19E4" w:rsidP="001C19E4">
      <w:pPr>
        <w:spacing w:line="254" w:lineRule="auto"/>
        <w:outlineLvl w:val="2"/>
        <w:rPr>
          <w:rFonts w:eastAsia="Aptos" w:cs="Times New Roman"/>
          <w:b/>
          <w:bCs/>
          <w:sz w:val="22"/>
          <w:szCs w:val="24"/>
        </w:rPr>
      </w:pPr>
      <w:r w:rsidRPr="001C19E4">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887F7A" w:rsidRPr="00FC748F" w14:paraId="48DA552C"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B8F96D1" w14:textId="77777777" w:rsidR="00887F7A" w:rsidRPr="00FC748F" w:rsidRDefault="00887F7A" w:rsidP="004E34C3">
            <w:pPr>
              <w:tabs>
                <w:tab w:val="left" w:pos="2472"/>
              </w:tabs>
              <w:spacing w:after="160" w:line="259" w:lineRule="auto"/>
              <w:jc w:val="left"/>
              <w:rPr>
                <w:rFonts w:eastAsia="Calibri" w:cs="Arial"/>
                <w:b/>
                <w:bCs/>
              </w:rPr>
            </w:pPr>
            <w:r w:rsidRPr="00FC748F">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E998C05" w14:textId="77777777" w:rsidR="00887F7A" w:rsidRPr="00FC748F" w:rsidRDefault="00887F7A" w:rsidP="004E34C3">
            <w:pPr>
              <w:tabs>
                <w:tab w:val="left" w:pos="2472"/>
              </w:tabs>
              <w:spacing w:after="160" w:line="259" w:lineRule="auto"/>
              <w:jc w:val="left"/>
              <w:rPr>
                <w:rFonts w:eastAsia="Calibri" w:cs="Arial"/>
                <w:b/>
                <w:bCs/>
              </w:rPr>
            </w:pPr>
            <w:r w:rsidRPr="00FC748F">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39D6939" w14:textId="77777777" w:rsidR="00887F7A" w:rsidRPr="00FC748F" w:rsidRDefault="00887F7A" w:rsidP="004E34C3">
            <w:pPr>
              <w:tabs>
                <w:tab w:val="left" w:pos="2472"/>
              </w:tabs>
              <w:spacing w:after="160" w:line="259" w:lineRule="auto"/>
              <w:jc w:val="left"/>
              <w:rPr>
                <w:rFonts w:eastAsia="Calibri" w:cs="Arial"/>
                <w:b/>
                <w:bCs/>
              </w:rPr>
            </w:pPr>
            <w:r w:rsidRPr="00FC748F">
              <w:rPr>
                <w:rFonts w:eastAsia="Calibri" w:cs="Arial"/>
                <w:b/>
                <w:bCs/>
              </w:rPr>
              <w:t>Type</w:t>
            </w:r>
          </w:p>
        </w:tc>
      </w:tr>
      <w:tr w:rsidR="00887F7A" w:rsidRPr="00FC748F" w14:paraId="066F9ED0"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024BED"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27C639"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C4DC0"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String</w:t>
            </w:r>
          </w:p>
        </w:tc>
      </w:tr>
      <w:tr w:rsidR="00887F7A" w:rsidRPr="00FC748F" w14:paraId="7AF32E02"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2C3FF2"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DEB19"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510329"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String</w:t>
            </w:r>
          </w:p>
        </w:tc>
      </w:tr>
      <w:tr w:rsidR="00887F7A" w:rsidRPr="00FC748F" w14:paraId="592AFED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8F524"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14E01"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BA53BA" w14:textId="77777777" w:rsidR="00887F7A" w:rsidRPr="00FC748F" w:rsidRDefault="00887F7A" w:rsidP="004E34C3">
            <w:pPr>
              <w:tabs>
                <w:tab w:val="left" w:pos="2472"/>
              </w:tabs>
              <w:spacing w:after="160" w:line="259" w:lineRule="auto"/>
              <w:jc w:val="left"/>
              <w:rPr>
                <w:rFonts w:eastAsia="Calibri" w:cs="Arial"/>
              </w:rPr>
            </w:pPr>
            <w:r w:rsidRPr="00FC748F">
              <w:rPr>
                <w:rFonts w:eastAsia="Calibri" w:cs="Arial"/>
              </w:rPr>
              <w:t>Datetime</w:t>
            </w:r>
          </w:p>
        </w:tc>
      </w:tr>
    </w:tbl>
    <w:p w14:paraId="78973954" w14:textId="77777777" w:rsidR="008977D1" w:rsidRPr="008977D1" w:rsidRDefault="008977D1" w:rsidP="008977D1">
      <w:pPr>
        <w:spacing w:line="252" w:lineRule="auto"/>
        <w:outlineLvl w:val="2"/>
        <w:rPr>
          <w:rFonts w:eastAsia="Aptos" w:cs="Times New Roman"/>
          <w:b/>
          <w:bCs/>
          <w:sz w:val="22"/>
          <w:szCs w:val="24"/>
        </w:rPr>
      </w:pPr>
      <w:r w:rsidRPr="008977D1">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887F7A" w:rsidRPr="008D5A04" w14:paraId="7D420187"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0313D9" w14:textId="77777777" w:rsidR="00887F7A" w:rsidRPr="008977D1" w:rsidRDefault="00887F7A" w:rsidP="004E34C3">
            <w:pPr>
              <w:tabs>
                <w:tab w:val="left" w:pos="2472"/>
              </w:tabs>
              <w:spacing w:after="160" w:line="259" w:lineRule="auto"/>
              <w:jc w:val="left"/>
              <w:rPr>
                <w:rFonts w:eastAsia="Calibri" w:cs="Arial"/>
                <w:color w:val="000000" w:themeColor="text1"/>
              </w:rPr>
            </w:pPr>
            <w:r w:rsidRPr="008977D1">
              <w:rPr>
                <w:rFonts w:eastAsia="Calibri" w:cs="Arial"/>
                <w:color w:val="000000" w:themeColor="text1"/>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1D6F41" w14:textId="77777777" w:rsidR="00887F7A" w:rsidRPr="008977D1" w:rsidRDefault="00887F7A" w:rsidP="004E34C3">
            <w:pPr>
              <w:tabs>
                <w:tab w:val="left" w:pos="2472"/>
              </w:tabs>
              <w:spacing w:after="160" w:line="259" w:lineRule="auto"/>
              <w:jc w:val="left"/>
              <w:rPr>
                <w:rFonts w:eastAsia="Calibri" w:cs="Arial"/>
                <w:color w:val="000000" w:themeColor="text1"/>
              </w:rPr>
            </w:pPr>
            <w:r w:rsidRPr="008977D1">
              <w:rPr>
                <w:rFonts w:eastAsia="Calibri" w:cs="Arial"/>
                <w:color w:val="000000" w:themeColor="text1"/>
              </w:rPr>
              <w:t>Result Description</w:t>
            </w:r>
          </w:p>
        </w:tc>
      </w:tr>
      <w:tr w:rsidR="00887F7A" w:rsidRPr="008D5A04" w14:paraId="6D13AE0F"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18DFA"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0AC6D" w14:textId="4CCB44B0"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successful</w:t>
            </w:r>
            <w:r w:rsidR="00AA6702">
              <w:rPr>
                <w:rFonts w:eastAsia="Calibri" w:cs="Arial"/>
              </w:rPr>
              <w:t xml:space="preserve"> </w:t>
            </w:r>
            <w:r w:rsidRPr="008D5A04">
              <w:rPr>
                <w:rFonts w:eastAsia="Calibri" w:cs="Arial"/>
              </w:rPr>
              <w:t>operation</w:t>
            </w:r>
          </w:p>
        </w:tc>
      </w:tr>
    </w:tbl>
    <w:p w14:paraId="3AB7C601" w14:textId="77777777" w:rsidR="008977D1" w:rsidRPr="008977D1" w:rsidRDefault="008977D1" w:rsidP="008977D1">
      <w:pPr>
        <w:spacing w:line="252" w:lineRule="auto"/>
        <w:outlineLvl w:val="2"/>
        <w:rPr>
          <w:rFonts w:eastAsia="Aptos" w:cs="Times New Roman"/>
          <w:b/>
          <w:bCs/>
          <w:sz w:val="22"/>
          <w:szCs w:val="24"/>
        </w:rPr>
      </w:pPr>
      <w:r w:rsidRPr="008977D1">
        <w:rPr>
          <w:rFonts w:eastAsia="Aptos" w:cs="Times New Roman"/>
          <w:b/>
          <w:bCs/>
          <w:sz w:val="22"/>
          <w:szCs w:val="24"/>
        </w:rPr>
        <w:t>Error Management</w:t>
      </w:r>
    </w:p>
    <w:p w14:paraId="2CA178BE" w14:textId="77777777" w:rsidR="008977D1" w:rsidRDefault="008977D1" w:rsidP="00F12D6F">
      <w:pPr>
        <w:tabs>
          <w:tab w:val="left" w:pos="2472"/>
        </w:tabs>
        <w:rPr>
          <w:rFonts w:eastAsia="Calibri" w:cs="Arial"/>
          <w:b/>
          <w:bCs/>
        </w:rPr>
        <w:sectPr w:rsidR="008977D1" w:rsidSect="008D74A9">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670"/>
        <w:gridCol w:w="6090"/>
      </w:tblGrid>
      <w:tr w:rsidR="00887F7A" w:rsidRPr="008D5A04" w14:paraId="79B0E2F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40EBC1" w14:textId="77777777" w:rsidR="00887F7A" w:rsidRPr="008977D1" w:rsidRDefault="00887F7A" w:rsidP="004E34C3">
            <w:pPr>
              <w:tabs>
                <w:tab w:val="left" w:pos="2472"/>
              </w:tabs>
              <w:spacing w:after="160" w:line="259" w:lineRule="auto"/>
              <w:jc w:val="left"/>
              <w:rPr>
                <w:rFonts w:eastAsia="Calibri" w:cs="Arial"/>
              </w:rPr>
            </w:pPr>
            <w:r w:rsidRPr="008977D1">
              <w:rPr>
                <w:rFonts w:eastAsia="Calibri" w:cs="Arial"/>
              </w:rPr>
              <w:t>HTTP Code</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A130F2" w14:textId="77777777" w:rsidR="00887F7A" w:rsidRPr="008977D1" w:rsidRDefault="00887F7A" w:rsidP="004E34C3">
            <w:pPr>
              <w:tabs>
                <w:tab w:val="left" w:pos="2472"/>
              </w:tabs>
              <w:spacing w:after="160" w:line="259" w:lineRule="auto"/>
              <w:jc w:val="left"/>
              <w:rPr>
                <w:rFonts w:eastAsia="Calibri" w:cs="Arial"/>
              </w:rPr>
            </w:pPr>
            <w:r w:rsidRPr="008977D1">
              <w:rPr>
                <w:rFonts w:eastAsia="Calibri" w:cs="Arial"/>
              </w:rPr>
              <w:t>Error Code</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DF619F" w14:textId="77777777" w:rsidR="00887F7A" w:rsidRPr="008977D1" w:rsidRDefault="00887F7A" w:rsidP="004E34C3">
            <w:pPr>
              <w:tabs>
                <w:tab w:val="left" w:pos="2472"/>
              </w:tabs>
              <w:spacing w:after="160" w:line="259" w:lineRule="auto"/>
              <w:jc w:val="left"/>
              <w:rPr>
                <w:rFonts w:eastAsia="Calibri" w:cs="Arial"/>
              </w:rPr>
            </w:pPr>
            <w:r w:rsidRPr="008977D1">
              <w:rPr>
                <w:rFonts w:eastAsia="Calibri" w:cs="Arial"/>
              </w:rPr>
              <w:t>Error Description</w:t>
            </w:r>
          </w:p>
        </w:tc>
      </w:tr>
      <w:tr w:rsidR="00887F7A" w:rsidRPr="008D5A04" w14:paraId="1451FCCA"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FB4D0"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500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C840F1"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500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702BED"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Internal Server Error</w:t>
            </w:r>
          </w:p>
        </w:tc>
      </w:tr>
      <w:tr w:rsidR="00887F7A" w:rsidRPr="008D5A04" w14:paraId="2D56D97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B951F"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48187"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401</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6AFE6" w14:textId="6B9E2D25"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Unauthorized User</w:t>
            </w:r>
            <w:r w:rsidR="008977D1">
              <w:rPr>
                <w:rFonts w:eastAsia="Calibri" w:cs="Arial"/>
              </w:rPr>
              <w:t xml:space="preserve"> or </w:t>
            </w:r>
            <w:r w:rsidR="00C658A5">
              <w:rPr>
                <w:rFonts w:eastAsia="Calibri" w:cs="Arial"/>
              </w:rPr>
              <w:t>Header Token could be missing</w:t>
            </w:r>
          </w:p>
        </w:tc>
      </w:tr>
      <w:tr w:rsidR="00887F7A" w:rsidRPr="008D5A04" w14:paraId="0991742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E11B3E"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F0D24"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400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7DC0B" w14:textId="77777777" w:rsidR="00887F7A" w:rsidRPr="008D5A04" w:rsidRDefault="00887F7A" w:rsidP="004E34C3">
            <w:pPr>
              <w:tabs>
                <w:tab w:val="left" w:pos="2472"/>
              </w:tabs>
              <w:spacing w:after="160" w:line="259" w:lineRule="auto"/>
              <w:jc w:val="left"/>
              <w:rPr>
                <w:rFonts w:eastAsia="Calibri" w:cs="Arial"/>
              </w:rPr>
            </w:pPr>
            <w:r w:rsidRPr="008D5A04">
              <w:rPr>
                <w:rFonts w:eastAsia="Calibri" w:cs="Arial"/>
              </w:rPr>
              <w:t>Bad request</w:t>
            </w:r>
          </w:p>
        </w:tc>
      </w:tr>
    </w:tbl>
    <w:p w14:paraId="28D11FC3" w14:textId="4603341B" w:rsidR="00887F7A" w:rsidRDefault="00590C86" w:rsidP="008977D1">
      <w:pPr>
        <w:pStyle w:val="Heading3"/>
      </w:pPr>
      <w:r w:rsidRPr="00590C86">
        <w:t>Sample response</w:t>
      </w:r>
    </w:p>
    <w:p w14:paraId="79ED00D6" w14:textId="77777777" w:rsidR="00590C86" w:rsidRPr="00D255E2" w:rsidRDefault="00590C86" w:rsidP="00002148">
      <w:pPr>
        <w:pStyle w:val="codesample"/>
      </w:pPr>
      <w:r w:rsidRPr="00D255E2">
        <w:t>[</w:t>
      </w:r>
    </w:p>
    <w:p w14:paraId="14461851" w14:textId="30A254DE" w:rsidR="00590C86" w:rsidRPr="00D255E2" w:rsidRDefault="00590C86" w:rsidP="00002148">
      <w:pPr>
        <w:pStyle w:val="codesample"/>
      </w:pPr>
      <w:r w:rsidRPr="00D255E2">
        <w:t xml:space="preserve">    </w:t>
      </w:r>
      <w:r w:rsidR="00B86A4B" w:rsidRPr="00B86A4B">
        <w:t>{</w:t>
      </w:r>
    </w:p>
    <w:p w14:paraId="601F9797" w14:textId="77777777" w:rsidR="00590C86" w:rsidRPr="00D255E2" w:rsidRDefault="00590C86" w:rsidP="00002148">
      <w:pPr>
        <w:pStyle w:val="codesample"/>
      </w:pPr>
      <w:r w:rsidRPr="00D255E2">
        <w:t xml:space="preserve">        "</w:t>
      </w:r>
      <w:proofErr w:type="spellStart"/>
      <w:r w:rsidRPr="00D255E2">
        <w:t>systemId</w:t>
      </w:r>
      <w:proofErr w:type="spellEnd"/>
      <w:r w:rsidRPr="00D255E2">
        <w:t>": 1,</w:t>
      </w:r>
    </w:p>
    <w:p w14:paraId="37077697" w14:textId="77777777" w:rsidR="00590C86" w:rsidRPr="00D255E2" w:rsidRDefault="00590C86" w:rsidP="00002148">
      <w:pPr>
        <w:pStyle w:val="codesample"/>
      </w:pPr>
      <w:r w:rsidRPr="00D255E2">
        <w:t xml:space="preserve">        "</w:t>
      </w:r>
      <w:proofErr w:type="spellStart"/>
      <w:r w:rsidRPr="00D255E2">
        <w:t>systemName</w:t>
      </w:r>
      <w:proofErr w:type="spellEnd"/>
      <w:r w:rsidRPr="00D255E2">
        <w:t>": "Teamcenter",</w:t>
      </w:r>
    </w:p>
    <w:p w14:paraId="345D4690" w14:textId="77777777" w:rsidR="00590C86" w:rsidRPr="00D255E2" w:rsidRDefault="00590C86" w:rsidP="00002148">
      <w:pPr>
        <w:pStyle w:val="codesample"/>
      </w:pPr>
      <w:r w:rsidRPr="00D255E2">
        <w:t xml:space="preserve">        "version": "2356",</w:t>
      </w:r>
    </w:p>
    <w:p w14:paraId="7968D5A1" w14:textId="77777777" w:rsidR="00590C86" w:rsidRPr="00D255E2" w:rsidRDefault="00590C86" w:rsidP="00002148">
      <w:pPr>
        <w:pStyle w:val="codesample"/>
      </w:pPr>
      <w:r w:rsidRPr="00D255E2">
        <w:t xml:space="preserve">        "</w:t>
      </w:r>
      <w:proofErr w:type="spellStart"/>
      <w:r w:rsidRPr="00D255E2">
        <w:t>integrationType</w:t>
      </w:r>
      <w:proofErr w:type="spellEnd"/>
      <w:r w:rsidRPr="00D255E2">
        <w:t>": "API",</w:t>
      </w:r>
    </w:p>
    <w:p w14:paraId="45D88117" w14:textId="77777777" w:rsidR="00590C86" w:rsidRPr="00D255E2" w:rsidRDefault="00590C86" w:rsidP="00002148">
      <w:pPr>
        <w:pStyle w:val="codesample"/>
      </w:pPr>
      <w:r w:rsidRPr="00D255E2">
        <w:t xml:space="preserve">        "</w:t>
      </w:r>
      <w:proofErr w:type="spellStart"/>
      <w:r w:rsidRPr="00D255E2">
        <w:t>systemCategoryId</w:t>
      </w:r>
      <w:proofErr w:type="spellEnd"/>
      <w:r w:rsidRPr="00D255E2">
        <w:t>": 1,</w:t>
      </w:r>
    </w:p>
    <w:p w14:paraId="1DDD3616" w14:textId="77777777" w:rsidR="00590C86" w:rsidRPr="00D255E2" w:rsidRDefault="00590C86" w:rsidP="00002148">
      <w:pPr>
        <w:pStyle w:val="codesample"/>
      </w:pPr>
      <w:r w:rsidRPr="00D255E2">
        <w:t xml:space="preserve">        "</w:t>
      </w:r>
      <w:proofErr w:type="spellStart"/>
      <w:r w:rsidRPr="00D255E2">
        <w:t>systemCategoryName</w:t>
      </w:r>
      <w:proofErr w:type="spellEnd"/>
      <w:r w:rsidRPr="00D255E2">
        <w:t>": "PLM",</w:t>
      </w:r>
    </w:p>
    <w:p w14:paraId="4A709E97" w14:textId="77777777" w:rsidR="00590C86" w:rsidRPr="00D255E2" w:rsidRDefault="00590C86" w:rsidP="00002148">
      <w:pPr>
        <w:pStyle w:val="codesample"/>
      </w:pPr>
      <w:r w:rsidRPr="00D255E2">
        <w:t xml:space="preserve">        "description": "Product Lifecycle Management systems"</w:t>
      </w:r>
    </w:p>
    <w:p w14:paraId="05E50F68" w14:textId="72087849" w:rsidR="00590C86" w:rsidRPr="00D255E2" w:rsidRDefault="00590C86" w:rsidP="00002148">
      <w:pPr>
        <w:pStyle w:val="codesample"/>
      </w:pPr>
      <w:r w:rsidRPr="00D255E2">
        <w:t xml:space="preserve">    </w:t>
      </w:r>
      <w:r w:rsidR="00B86A4B" w:rsidRPr="00B86A4B">
        <w:t>}</w:t>
      </w:r>
    </w:p>
    <w:p w14:paraId="0C0276D1" w14:textId="5594EA25" w:rsidR="00590C86" w:rsidRDefault="00590C86" w:rsidP="00002148">
      <w:pPr>
        <w:pStyle w:val="codesample"/>
      </w:pPr>
      <w:r w:rsidRPr="00D255E2">
        <w:t>]</w:t>
      </w:r>
    </w:p>
    <w:p w14:paraId="12B505ED" w14:textId="77777777" w:rsidR="00D96554" w:rsidRDefault="00D96554" w:rsidP="005A2104">
      <w:pPr>
        <w:pStyle w:val="Heading3"/>
        <w:sectPr w:rsidR="00D96554" w:rsidSect="008977D1">
          <w:type w:val="continuous"/>
          <w:pgSz w:w="12240" w:h="20160" w:code="5"/>
          <w:pgMar w:top="1440" w:right="1440" w:bottom="1440" w:left="1440" w:header="720" w:footer="720" w:gutter="0"/>
          <w:cols w:space="720"/>
          <w:docGrid w:linePitch="360"/>
        </w:sectPr>
      </w:pPr>
    </w:p>
    <w:p w14:paraId="75CEB0BF" w14:textId="1CC739D7" w:rsidR="00045EDB" w:rsidRDefault="00932BC3" w:rsidP="004E152A">
      <w:pPr>
        <w:pStyle w:val="Heading2"/>
      </w:pPr>
      <w:bookmarkStart w:id="79" w:name="_Toc220593321"/>
      <w:r>
        <w:lastRenderedPageBreak/>
        <w:t xml:space="preserve">GET - </w:t>
      </w:r>
      <w:r w:rsidR="00045EDB" w:rsidRPr="00045EDB">
        <w:t>Teamcenter</w:t>
      </w:r>
      <w:r>
        <w:t xml:space="preserve"> Health Status </w:t>
      </w:r>
      <w:r w:rsidR="00045EDB" w:rsidRPr="00045EDB">
        <w:t>API</w:t>
      </w:r>
      <w:bookmarkEnd w:id="79"/>
    </w:p>
    <w:p w14:paraId="1A3F1914" w14:textId="2A629F81" w:rsidR="00343739" w:rsidRDefault="005A7D90" w:rsidP="005A2104">
      <w:pPr>
        <w:rPr>
          <w:rFonts w:eastAsia="Calibri" w:cs="Arial"/>
          <w:szCs w:val="20"/>
        </w:rPr>
      </w:pPr>
      <w:r w:rsidRPr="005A7D90">
        <w:rPr>
          <w:rFonts w:eastAsia="Calibri" w:cs="Arial"/>
          <w:szCs w:val="20"/>
        </w:rPr>
        <w:t>The Teamcenter Health API is designed to monitor and validate the operational status of the Teamcenter system within the Digital Thread ecosystem. It ensures that the integration between Teamcenter and other connected systems (such as Polarion, SAP, or MES) is functioning correctly and data exchanges occur seamlessly.</w:t>
      </w:r>
    </w:p>
    <w:tbl>
      <w:tblPr>
        <w:tblStyle w:val="TableGridLight"/>
        <w:tblW w:w="9360" w:type="dxa"/>
        <w:tblLayout w:type="fixed"/>
        <w:tblCellMar>
          <w:left w:w="86" w:type="dxa"/>
          <w:right w:w="0" w:type="dxa"/>
        </w:tblCellMar>
        <w:tblLook w:val="04A0" w:firstRow="1" w:lastRow="0" w:firstColumn="1" w:lastColumn="0" w:noHBand="0" w:noVBand="1"/>
      </w:tblPr>
      <w:tblGrid>
        <w:gridCol w:w="2722"/>
        <w:gridCol w:w="6638"/>
      </w:tblGrid>
      <w:tr w:rsidR="00DF17CF" w:rsidRPr="00DF17CF" w14:paraId="49191610" w14:textId="77777777" w:rsidTr="00B86A4B">
        <w:trPr>
          <w:trHeight w:val="75"/>
        </w:trPr>
        <w:tc>
          <w:tcPr>
            <w:tcW w:w="14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7597C8B" w14:textId="77777777" w:rsidR="00DF17CF" w:rsidRPr="00DF17CF" w:rsidRDefault="00DF17CF" w:rsidP="004E34C3">
            <w:pPr>
              <w:spacing w:after="160" w:line="259" w:lineRule="auto"/>
              <w:jc w:val="left"/>
              <w:rPr>
                <w:rFonts w:eastAsia="Calibri" w:cs="Arial"/>
                <w:szCs w:val="20"/>
              </w:rPr>
            </w:pPr>
            <w:r w:rsidRPr="00DF17CF">
              <w:rPr>
                <w:rFonts w:eastAsia="Calibri" w:cs="Arial"/>
                <w:szCs w:val="20"/>
              </w:rPr>
              <w:t>PROTOCOL</w:t>
            </w:r>
          </w:p>
        </w:tc>
        <w:tc>
          <w:tcPr>
            <w:tcW w:w="3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B8C7B" w14:textId="7F1A9A70" w:rsidR="00DF17CF" w:rsidRPr="00DF17CF" w:rsidRDefault="00DF17CF" w:rsidP="004E34C3">
            <w:pPr>
              <w:spacing w:after="160" w:line="259" w:lineRule="auto"/>
              <w:jc w:val="left"/>
              <w:rPr>
                <w:rFonts w:eastAsia="Calibri" w:cs="Arial"/>
                <w:szCs w:val="20"/>
              </w:rPr>
            </w:pPr>
            <w:r w:rsidRPr="00DF17CF">
              <w:rPr>
                <w:rFonts w:eastAsia="Calibri" w:cs="Arial"/>
                <w:szCs w:val="20"/>
              </w:rPr>
              <w:t>HTTPS</w:t>
            </w:r>
          </w:p>
        </w:tc>
      </w:tr>
      <w:tr w:rsidR="00DF17CF" w:rsidRPr="00DF17CF" w14:paraId="4E1D2B15" w14:textId="77777777" w:rsidTr="00B86A4B">
        <w:trPr>
          <w:trHeight w:val="48"/>
        </w:trPr>
        <w:tc>
          <w:tcPr>
            <w:tcW w:w="14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270334F" w14:textId="77777777" w:rsidR="00DF17CF" w:rsidRPr="00DF17CF" w:rsidRDefault="00DF17CF" w:rsidP="004E34C3">
            <w:pPr>
              <w:spacing w:after="160" w:line="259" w:lineRule="auto"/>
              <w:jc w:val="left"/>
              <w:rPr>
                <w:rFonts w:eastAsia="Calibri" w:cs="Arial"/>
                <w:szCs w:val="20"/>
              </w:rPr>
            </w:pPr>
            <w:r w:rsidRPr="00DF17CF">
              <w:rPr>
                <w:rFonts w:eastAsia="Calibri" w:cs="Arial"/>
                <w:szCs w:val="20"/>
              </w:rPr>
              <w:t>PATH (Public Exposure)</w:t>
            </w:r>
          </w:p>
        </w:tc>
        <w:tc>
          <w:tcPr>
            <w:tcW w:w="3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D5331" w14:textId="77777777" w:rsidR="00DF17CF" w:rsidRPr="00DF17CF" w:rsidRDefault="00DF17CF" w:rsidP="004E34C3">
            <w:pPr>
              <w:spacing w:after="160" w:line="259" w:lineRule="auto"/>
              <w:jc w:val="left"/>
              <w:rPr>
                <w:rFonts w:eastAsia="Calibri" w:cs="Arial"/>
                <w:szCs w:val="20"/>
              </w:rPr>
            </w:pPr>
            <w:hyperlink r:id="rId76" w:history="1">
              <w:r w:rsidRPr="00DF17CF">
                <w:rPr>
                  <w:rStyle w:val="Hyperlink"/>
                  <w:rFonts w:eastAsia="Calibri" w:cs="Arial"/>
                  <w:szCs w:val="20"/>
                </w:rPr>
                <w:t>https://ixts-dev-apim.azure-api.net/teamcenter-api/health</w:t>
              </w:r>
            </w:hyperlink>
            <w:r w:rsidRPr="00DF17CF">
              <w:rPr>
                <w:rFonts w:eastAsia="Calibri" w:cs="Arial"/>
                <w:szCs w:val="20"/>
              </w:rPr>
              <w:t xml:space="preserve"> </w:t>
            </w:r>
          </w:p>
        </w:tc>
      </w:tr>
      <w:tr w:rsidR="00DF17CF" w:rsidRPr="00DF17CF" w14:paraId="33ED9B86" w14:textId="77777777" w:rsidTr="00B86A4B">
        <w:trPr>
          <w:trHeight w:val="62"/>
        </w:trPr>
        <w:tc>
          <w:tcPr>
            <w:tcW w:w="14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00AABE1" w14:textId="77777777" w:rsidR="00DF17CF" w:rsidRPr="00DF17CF" w:rsidRDefault="00DF17CF" w:rsidP="004E34C3">
            <w:pPr>
              <w:spacing w:after="160" w:line="259" w:lineRule="auto"/>
              <w:jc w:val="left"/>
              <w:rPr>
                <w:rFonts w:eastAsia="Calibri" w:cs="Arial"/>
                <w:szCs w:val="20"/>
              </w:rPr>
            </w:pPr>
            <w:r w:rsidRPr="00DF17CF">
              <w:rPr>
                <w:rFonts w:eastAsia="Calibri" w:cs="Arial"/>
                <w:szCs w:val="20"/>
              </w:rPr>
              <w:t>METHOD</w:t>
            </w:r>
          </w:p>
        </w:tc>
        <w:tc>
          <w:tcPr>
            <w:tcW w:w="3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0BC1E" w14:textId="77777777" w:rsidR="00DF17CF" w:rsidRPr="00DF17CF" w:rsidRDefault="00DF17CF" w:rsidP="004E34C3">
            <w:pPr>
              <w:spacing w:after="160" w:line="259" w:lineRule="auto"/>
              <w:jc w:val="left"/>
              <w:rPr>
                <w:rFonts w:eastAsia="Calibri" w:cs="Arial"/>
                <w:szCs w:val="20"/>
              </w:rPr>
            </w:pPr>
            <w:r w:rsidRPr="00DF17CF">
              <w:rPr>
                <w:rFonts w:eastAsia="Calibri" w:cs="Arial"/>
                <w:szCs w:val="20"/>
              </w:rPr>
              <w:t>GET</w:t>
            </w:r>
          </w:p>
        </w:tc>
      </w:tr>
      <w:tr w:rsidR="00DF17CF" w:rsidRPr="00DF17CF" w14:paraId="10A1925B" w14:textId="77777777" w:rsidTr="00B86A4B">
        <w:trPr>
          <w:trHeight w:val="110"/>
        </w:trPr>
        <w:tc>
          <w:tcPr>
            <w:tcW w:w="14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74283D" w14:textId="77777777" w:rsidR="00DF17CF" w:rsidRPr="00DF17CF" w:rsidRDefault="00DF17CF" w:rsidP="004E34C3">
            <w:pPr>
              <w:spacing w:after="160" w:line="259" w:lineRule="auto"/>
              <w:jc w:val="left"/>
              <w:rPr>
                <w:rFonts w:eastAsia="Calibri" w:cs="Arial"/>
                <w:szCs w:val="20"/>
              </w:rPr>
            </w:pPr>
            <w:r w:rsidRPr="00DF17CF">
              <w:rPr>
                <w:rFonts w:eastAsia="Calibri" w:cs="Arial"/>
                <w:szCs w:val="20"/>
              </w:rPr>
              <w:t>CONTENT TYPE</w:t>
            </w:r>
          </w:p>
        </w:tc>
        <w:tc>
          <w:tcPr>
            <w:tcW w:w="35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388DB8" w14:textId="77777777" w:rsidR="00DF17CF" w:rsidRPr="00DF17CF" w:rsidRDefault="00DF17CF" w:rsidP="004E34C3">
            <w:pPr>
              <w:spacing w:after="160" w:line="259" w:lineRule="auto"/>
              <w:jc w:val="left"/>
              <w:rPr>
                <w:rFonts w:eastAsia="Calibri" w:cs="Arial"/>
                <w:szCs w:val="20"/>
              </w:rPr>
            </w:pPr>
            <w:r w:rsidRPr="00DF17CF">
              <w:rPr>
                <w:rFonts w:eastAsia="Calibri" w:cs="Arial"/>
                <w:szCs w:val="20"/>
              </w:rPr>
              <w:t>application/json</w:t>
            </w:r>
          </w:p>
        </w:tc>
      </w:tr>
    </w:tbl>
    <w:p w14:paraId="76BA8FA1" w14:textId="77777777" w:rsidR="00DF17CF" w:rsidRPr="00DF17CF" w:rsidRDefault="00DF17CF" w:rsidP="00DF17CF">
      <w:pPr>
        <w:spacing w:line="254" w:lineRule="auto"/>
        <w:outlineLvl w:val="2"/>
        <w:rPr>
          <w:rFonts w:eastAsia="Aptos" w:cs="Times New Roman"/>
          <w:b/>
          <w:bCs/>
          <w:sz w:val="22"/>
          <w:szCs w:val="24"/>
        </w:rPr>
      </w:pPr>
      <w:r w:rsidRPr="00DF17CF">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5A2104" w14:paraId="74ACD425"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DBEAFC" w14:textId="77777777" w:rsidR="005A2104" w:rsidRDefault="005A2104" w:rsidP="004E34C3">
            <w:pPr>
              <w:tabs>
                <w:tab w:val="left" w:pos="2472"/>
              </w:tabs>
              <w:jc w:val="left"/>
              <w:rPr>
                <w:rFonts w:eastAsia="Calibri" w:cs="Arial"/>
                <w:b/>
                <w:bCs/>
                <w:szCs w:val="20"/>
              </w:rPr>
            </w:pPr>
            <w:r>
              <w:rPr>
                <w:rFonts w:eastAsia="Calibri" w:cs="Arial"/>
                <w:b/>
                <w:bCs/>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5D294E5" w14:textId="77777777" w:rsidR="005A2104" w:rsidRDefault="005A2104" w:rsidP="004E34C3">
            <w:pPr>
              <w:tabs>
                <w:tab w:val="left" w:pos="2472"/>
              </w:tabs>
              <w:jc w:val="left"/>
              <w:rPr>
                <w:rFonts w:eastAsia="Calibri" w:cs="Arial"/>
                <w:b/>
                <w:bCs/>
                <w:szCs w:val="20"/>
              </w:rPr>
            </w:pPr>
            <w:r>
              <w:rPr>
                <w:rFonts w:eastAsia="Calibri" w:cs="Arial"/>
                <w:b/>
                <w:bCs/>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A6FCBE" w14:textId="77777777" w:rsidR="005A2104" w:rsidRDefault="005A2104" w:rsidP="004E34C3">
            <w:pPr>
              <w:tabs>
                <w:tab w:val="left" w:pos="2472"/>
              </w:tabs>
              <w:jc w:val="left"/>
              <w:rPr>
                <w:rFonts w:eastAsia="Calibri" w:cs="Arial"/>
                <w:b/>
                <w:bCs/>
                <w:szCs w:val="20"/>
              </w:rPr>
            </w:pPr>
            <w:r>
              <w:rPr>
                <w:rFonts w:eastAsia="Calibri" w:cs="Arial"/>
                <w:b/>
                <w:bCs/>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33ADFEA" w14:textId="77777777" w:rsidR="005A2104" w:rsidRDefault="005A2104" w:rsidP="004E34C3">
            <w:pPr>
              <w:tabs>
                <w:tab w:val="left" w:pos="2472"/>
              </w:tabs>
              <w:jc w:val="left"/>
              <w:rPr>
                <w:rFonts w:eastAsia="Calibri" w:cs="Arial"/>
                <w:b/>
                <w:bCs/>
                <w:szCs w:val="20"/>
              </w:rPr>
            </w:pPr>
            <w:r>
              <w:rPr>
                <w:rFonts w:eastAsia="Calibri" w:cs="Arial"/>
                <w:b/>
                <w:bCs/>
                <w:szCs w:val="20"/>
              </w:rPr>
              <w:t>Type</w:t>
            </w:r>
          </w:p>
        </w:tc>
      </w:tr>
      <w:tr w:rsidR="005A2104" w14:paraId="24E62E32"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37BDD" w14:textId="77777777" w:rsidR="005A2104" w:rsidRDefault="005A2104" w:rsidP="004E34C3">
            <w:pPr>
              <w:tabs>
                <w:tab w:val="left" w:pos="2472"/>
              </w:tabs>
              <w:jc w:val="left"/>
              <w:rPr>
                <w:rFonts w:eastAsia="Calibri" w:cs="Arial"/>
                <w:szCs w:val="20"/>
              </w:rPr>
            </w:pPr>
            <w:r>
              <w:rPr>
                <w:rFonts w:eastAsia="Calibri" w:cs="Arial"/>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C3A0D5" w14:textId="77777777" w:rsidR="005A2104" w:rsidRDefault="005A2104" w:rsidP="004E34C3">
            <w:pPr>
              <w:tabs>
                <w:tab w:val="left" w:pos="2472"/>
              </w:tabs>
              <w:jc w:val="left"/>
              <w:rPr>
                <w:rFonts w:eastAsia="Calibri" w:cs="Arial"/>
                <w:szCs w:val="20"/>
              </w:rPr>
            </w:pPr>
            <w:r>
              <w:rPr>
                <w:rFonts w:eastAsia="Calibri" w:cs="Arial"/>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DD32A" w14:textId="77777777" w:rsidR="005A2104" w:rsidRDefault="005A2104" w:rsidP="004E34C3">
            <w:pPr>
              <w:tabs>
                <w:tab w:val="left" w:pos="2472"/>
              </w:tabs>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9AA630" w14:textId="77777777" w:rsidR="005A2104" w:rsidRDefault="005A2104" w:rsidP="004E34C3">
            <w:pPr>
              <w:tabs>
                <w:tab w:val="left" w:pos="2472"/>
              </w:tabs>
              <w:jc w:val="left"/>
              <w:rPr>
                <w:rFonts w:eastAsia="Calibri" w:cs="Arial"/>
                <w:szCs w:val="20"/>
              </w:rPr>
            </w:pPr>
            <w:r>
              <w:rPr>
                <w:rFonts w:eastAsia="Calibri" w:cs="Arial"/>
                <w:szCs w:val="20"/>
              </w:rPr>
              <w:t>String</w:t>
            </w:r>
          </w:p>
        </w:tc>
      </w:tr>
      <w:tr w:rsidR="005A2104" w14:paraId="17564B2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70BD3" w14:textId="77777777" w:rsidR="005A2104" w:rsidRDefault="005A2104" w:rsidP="004E34C3">
            <w:pPr>
              <w:tabs>
                <w:tab w:val="left" w:pos="2472"/>
              </w:tabs>
              <w:jc w:val="left"/>
              <w:rPr>
                <w:rFonts w:eastAsia="Calibri" w:cs="Arial"/>
                <w:szCs w:val="20"/>
              </w:rPr>
            </w:pPr>
            <w:r>
              <w:rPr>
                <w:rFonts w:eastAsia="Calibri" w:cs="Arial"/>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DD7848" w14:textId="77777777" w:rsidR="005A2104" w:rsidRDefault="005A2104" w:rsidP="004E34C3">
            <w:pPr>
              <w:tabs>
                <w:tab w:val="left" w:pos="2472"/>
              </w:tabs>
              <w:jc w:val="left"/>
              <w:rPr>
                <w:rFonts w:eastAsia="Calibri" w:cs="Arial"/>
                <w:szCs w:val="20"/>
              </w:rPr>
            </w:pPr>
            <w:r>
              <w:rPr>
                <w:rFonts w:eastAsia="Calibri" w:cs="Arial"/>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C1D17" w14:textId="77777777" w:rsidR="005A2104" w:rsidRDefault="005A2104" w:rsidP="004E34C3">
            <w:pPr>
              <w:tabs>
                <w:tab w:val="left" w:pos="2472"/>
              </w:tabs>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D4BCA8" w14:textId="77777777" w:rsidR="005A2104" w:rsidRDefault="005A2104" w:rsidP="004E34C3">
            <w:pPr>
              <w:tabs>
                <w:tab w:val="left" w:pos="2472"/>
              </w:tabs>
              <w:jc w:val="left"/>
              <w:rPr>
                <w:rFonts w:eastAsia="Calibri" w:cs="Arial"/>
                <w:szCs w:val="20"/>
              </w:rPr>
            </w:pPr>
            <w:r>
              <w:rPr>
                <w:rFonts w:eastAsia="Calibri" w:cs="Arial"/>
                <w:szCs w:val="20"/>
              </w:rPr>
              <w:t>String</w:t>
            </w:r>
          </w:p>
        </w:tc>
      </w:tr>
      <w:tr w:rsidR="005A2104" w14:paraId="2E8F861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DF401" w14:textId="77777777" w:rsidR="005A2104" w:rsidRDefault="005A2104" w:rsidP="004E34C3">
            <w:pPr>
              <w:tabs>
                <w:tab w:val="left" w:pos="2472"/>
              </w:tabs>
              <w:jc w:val="left"/>
              <w:rPr>
                <w:rFonts w:eastAsia="Calibri" w:cs="Arial"/>
                <w:szCs w:val="20"/>
              </w:rPr>
            </w:pPr>
            <w:r>
              <w:rPr>
                <w:rFonts w:eastAsia="Calibri" w:cs="Arial"/>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D6A63A" w14:textId="77777777" w:rsidR="005A2104" w:rsidRDefault="005A2104" w:rsidP="004E34C3">
            <w:pPr>
              <w:tabs>
                <w:tab w:val="left" w:pos="2472"/>
              </w:tabs>
              <w:jc w:val="left"/>
              <w:rPr>
                <w:rFonts w:eastAsia="Calibri" w:cs="Arial"/>
                <w:szCs w:val="20"/>
              </w:rPr>
            </w:pPr>
            <w:r>
              <w:rPr>
                <w:rFonts w:eastAsia="Calibri" w:cs="Arial"/>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3CD13" w14:textId="77777777" w:rsidR="005A2104" w:rsidRDefault="005A2104" w:rsidP="004E34C3">
            <w:pPr>
              <w:tabs>
                <w:tab w:val="left" w:pos="2472"/>
              </w:tabs>
              <w:jc w:val="left"/>
              <w:rPr>
                <w:rFonts w:eastAsia="Calibri" w:cs="Arial"/>
                <w:szCs w:val="20"/>
              </w:rPr>
            </w:pPr>
            <w:r>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F08BF" w14:textId="77777777" w:rsidR="005A2104" w:rsidRDefault="005A2104" w:rsidP="004E34C3">
            <w:pPr>
              <w:tabs>
                <w:tab w:val="left" w:pos="2472"/>
              </w:tabs>
              <w:jc w:val="left"/>
              <w:rPr>
                <w:rFonts w:eastAsia="Calibri" w:cs="Arial"/>
                <w:szCs w:val="20"/>
              </w:rPr>
            </w:pPr>
            <w:r>
              <w:rPr>
                <w:rFonts w:eastAsia="Calibri" w:cs="Arial"/>
                <w:szCs w:val="20"/>
              </w:rPr>
              <w:t>String</w:t>
            </w:r>
          </w:p>
        </w:tc>
      </w:tr>
    </w:tbl>
    <w:p w14:paraId="4183DA80"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5A2104" w14:paraId="2EDDCD82"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5910962" w14:textId="77777777" w:rsidR="005A2104" w:rsidRDefault="005A2104" w:rsidP="004E34C3">
            <w:pPr>
              <w:tabs>
                <w:tab w:val="left" w:pos="2472"/>
              </w:tabs>
              <w:jc w:val="left"/>
              <w:rPr>
                <w:rFonts w:eastAsia="Calibri" w:cs="Arial"/>
                <w:b/>
                <w:bCs/>
              </w:rPr>
            </w:pPr>
            <w:r>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821DE2D" w14:textId="77777777" w:rsidR="005A2104" w:rsidRDefault="005A2104" w:rsidP="004E34C3">
            <w:pPr>
              <w:tabs>
                <w:tab w:val="left" w:pos="2472"/>
              </w:tabs>
              <w:jc w:val="left"/>
              <w:rPr>
                <w:rFonts w:eastAsia="Calibri" w:cs="Arial"/>
                <w:b/>
                <w:bCs/>
              </w:rPr>
            </w:pPr>
            <w:r>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553BA4" w14:textId="77777777" w:rsidR="005A2104" w:rsidRDefault="005A2104" w:rsidP="004E34C3">
            <w:pPr>
              <w:tabs>
                <w:tab w:val="left" w:pos="2472"/>
              </w:tabs>
              <w:jc w:val="left"/>
              <w:rPr>
                <w:rFonts w:eastAsia="Calibri" w:cs="Arial"/>
                <w:b/>
                <w:bCs/>
              </w:rPr>
            </w:pPr>
            <w:r>
              <w:rPr>
                <w:rFonts w:eastAsia="Calibri" w:cs="Arial"/>
                <w:b/>
                <w:bCs/>
              </w:rPr>
              <w:t>Type</w:t>
            </w:r>
          </w:p>
        </w:tc>
      </w:tr>
      <w:tr w:rsidR="005A2104" w14:paraId="4AFCE49F"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1C048" w14:textId="77777777" w:rsidR="005A2104" w:rsidRDefault="005A2104" w:rsidP="004E34C3">
            <w:pPr>
              <w:tabs>
                <w:tab w:val="left" w:pos="2472"/>
              </w:tabs>
              <w:jc w:val="left"/>
              <w:rPr>
                <w:rFonts w:eastAsia="Calibri" w:cs="Arial"/>
              </w:rPr>
            </w:pPr>
            <w:r>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A4BA5" w14:textId="77777777" w:rsidR="005A2104" w:rsidRDefault="005A2104" w:rsidP="004E34C3">
            <w:pPr>
              <w:tabs>
                <w:tab w:val="left" w:pos="2472"/>
              </w:tabs>
              <w:jc w:val="left"/>
              <w:rPr>
                <w:rFonts w:eastAsia="Calibri" w:cs="Arial"/>
              </w:rPr>
            </w:pPr>
            <w:r>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94C957" w14:textId="77777777" w:rsidR="005A2104" w:rsidRDefault="005A2104" w:rsidP="004E34C3">
            <w:pPr>
              <w:tabs>
                <w:tab w:val="left" w:pos="2472"/>
              </w:tabs>
              <w:jc w:val="left"/>
              <w:rPr>
                <w:rFonts w:eastAsia="Calibri" w:cs="Arial"/>
              </w:rPr>
            </w:pPr>
            <w:r>
              <w:rPr>
                <w:rFonts w:eastAsia="Calibri" w:cs="Arial"/>
              </w:rPr>
              <w:t>String</w:t>
            </w:r>
          </w:p>
        </w:tc>
      </w:tr>
      <w:tr w:rsidR="005A2104" w14:paraId="3F8909F3"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B95AE" w14:textId="77777777" w:rsidR="005A2104" w:rsidRDefault="005A2104" w:rsidP="004E34C3">
            <w:pPr>
              <w:tabs>
                <w:tab w:val="left" w:pos="2472"/>
              </w:tabs>
              <w:jc w:val="left"/>
              <w:rPr>
                <w:rFonts w:eastAsia="Calibri" w:cs="Arial"/>
              </w:rPr>
            </w:pPr>
            <w:r>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A1FF6" w14:textId="77777777" w:rsidR="005A2104" w:rsidRDefault="005A2104" w:rsidP="004E34C3">
            <w:pPr>
              <w:tabs>
                <w:tab w:val="left" w:pos="2472"/>
              </w:tabs>
              <w:jc w:val="left"/>
              <w:rPr>
                <w:rFonts w:eastAsia="Calibri" w:cs="Arial"/>
              </w:rPr>
            </w:pPr>
            <w:r>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8DB7D" w14:textId="77777777" w:rsidR="005A2104" w:rsidRDefault="005A2104" w:rsidP="004E34C3">
            <w:pPr>
              <w:tabs>
                <w:tab w:val="left" w:pos="2472"/>
              </w:tabs>
              <w:jc w:val="left"/>
              <w:rPr>
                <w:rFonts w:eastAsia="Calibri" w:cs="Arial"/>
              </w:rPr>
            </w:pPr>
            <w:r>
              <w:rPr>
                <w:rFonts w:eastAsia="Calibri" w:cs="Arial"/>
              </w:rPr>
              <w:t>String</w:t>
            </w:r>
          </w:p>
        </w:tc>
      </w:tr>
      <w:tr w:rsidR="005A2104" w14:paraId="3E595C6E"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4F8A52" w14:textId="77777777" w:rsidR="005A2104" w:rsidRDefault="005A2104" w:rsidP="004E34C3">
            <w:pPr>
              <w:tabs>
                <w:tab w:val="left" w:pos="2472"/>
              </w:tabs>
              <w:jc w:val="left"/>
              <w:rPr>
                <w:rFonts w:eastAsia="Calibri" w:cs="Arial"/>
              </w:rPr>
            </w:pPr>
            <w:r>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A1381" w14:textId="77777777" w:rsidR="005A2104" w:rsidRDefault="005A2104" w:rsidP="004E34C3">
            <w:pPr>
              <w:tabs>
                <w:tab w:val="left" w:pos="2472"/>
              </w:tabs>
              <w:jc w:val="left"/>
              <w:rPr>
                <w:rFonts w:eastAsia="Calibri" w:cs="Arial"/>
              </w:rPr>
            </w:pPr>
            <w:r>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4AF9AF" w14:textId="77777777" w:rsidR="005A2104" w:rsidRDefault="005A2104" w:rsidP="004E34C3">
            <w:pPr>
              <w:tabs>
                <w:tab w:val="left" w:pos="2472"/>
              </w:tabs>
              <w:jc w:val="left"/>
              <w:rPr>
                <w:rFonts w:eastAsia="Calibri" w:cs="Arial"/>
              </w:rPr>
            </w:pPr>
            <w:r>
              <w:rPr>
                <w:rFonts w:eastAsia="Calibri" w:cs="Arial"/>
              </w:rPr>
              <w:t>Datetime</w:t>
            </w:r>
          </w:p>
        </w:tc>
      </w:tr>
    </w:tbl>
    <w:p w14:paraId="4205A073" w14:textId="77777777" w:rsidR="00DF17CF" w:rsidRPr="00DF17CF" w:rsidRDefault="00DF17CF" w:rsidP="00DF17CF">
      <w:pPr>
        <w:spacing w:line="254" w:lineRule="auto"/>
        <w:outlineLvl w:val="2"/>
        <w:rPr>
          <w:rFonts w:eastAsia="Aptos" w:cs="Times New Roman"/>
          <w:b/>
          <w:bCs/>
          <w:sz w:val="22"/>
          <w:szCs w:val="24"/>
        </w:rPr>
      </w:pPr>
      <w:r w:rsidRPr="00DF17CF">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774CFB" w:rsidRPr="00774CFB" w14:paraId="7F16E87F"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860239" w14:textId="77777777" w:rsidR="00774CFB" w:rsidRPr="00DF17CF" w:rsidRDefault="00774CFB" w:rsidP="004E34C3">
            <w:pPr>
              <w:tabs>
                <w:tab w:val="left" w:pos="2472"/>
              </w:tabs>
              <w:spacing w:after="160" w:line="259" w:lineRule="auto"/>
              <w:jc w:val="left"/>
              <w:rPr>
                <w:rFonts w:eastAsia="Calibri" w:cs="Arial"/>
                <w:color w:val="000000" w:themeColor="text1"/>
                <w:szCs w:val="20"/>
              </w:rPr>
            </w:pPr>
            <w:r w:rsidRPr="00DF17CF">
              <w:rPr>
                <w:rFonts w:eastAsia="Calibri" w:cs="Arial"/>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1036E5" w14:textId="77777777" w:rsidR="00774CFB" w:rsidRPr="00DF17CF" w:rsidRDefault="00774CFB" w:rsidP="004E34C3">
            <w:pPr>
              <w:tabs>
                <w:tab w:val="left" w:pos="2472"/>
              </w:tabs>
              <w:spacing w:after="160" w:line="259" w:lineRule="auto"/>
              <w:jc w:val="left"/>
              <w:rPr>
                <w:rFonts w:eastAsia="Calibri" w:cs="Arial"/>
                <w:color w:val="000000" w:themeColor="text1"/>
                <w:szCs w:val="20"/>
              </w:rPr>
            </w:pPr>
            <w:r w:rsidRPr="00DF17CF">
              <w:rPr>
                <w:rFonts w:eastAsia="Calibri" w:cs="Arial"/>
                <w:color w:val="000000" w:themeColor="text1"/>
                <w:szCs w:val="20"/>
              </w:rPr>
              <w:t>Result Description</w:t>
            </w:r>
          </w:p>
        </w:tc>
      </w:tr>
      <w:tr w:rsidR="00774CFB" w:rsidRPr="00774CFB" w14:paraId="07C247AF"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E25356"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3E62F" w14:textId="6708364B"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successful</w:t>
            </w:r>
            <w:r w:rsidR="00AA6702">
              <w:rPr>
                <w:rFonts w:eastAsia="Calibri" w:cs="Arial"/>
                <w:szCs w:val="20"/>
              </w:rPr>
              <w:t xml:space="preserve"> </w:t>
            </w:r>
            <w:r w:rsidRPr="00774CFB">
              <w:rPr>
                <w:rFonts w:eastAsia="Calibri" w:cs="Arial"/>
                <w:szCs w:val="20"/>
              </w:rPr>
              <w:t>operation</w:t>
            </w:r>
          </w:p>
        </w:tc>
      </w:tr>
    </w:tbl>
    <w:p w14:paraId="1D0CBC03" w14:textId="77777777" w:rsidR="00DF17CF" w:rsidRPr="00DF17CF" w:rsidRDefault="00DF17CF" w:rsidP="00DF17CF">
      <w:pPr>
        <w:spacing w:line="252" w:lineRule="auto"/>
        <w:outlineLvl w:val="2"/>
        <w:rPr>
          <w:rFonts w:eastAsia="Aptos" w:cs="Times New Roman"/>
          <w:b/>
          <w:bCs/>
          <w:sz w:val="22"/>
          <w:szCs w:val="24"/>
        </w:rPr>
      </w:pPr>
      <w:r w:rsidRPr="00DF17CF">
        <w:rPr>
          <w:rFonts w:eastAsia="Aptos" w:cs="Times New Roman"/>
          <w:b/>
          <w:bCs/>
          <w:sz w:val="22"/>
          <w:szCs w:val="24"/>
        </w:rPr>
        <w:t>Error Management</w:t>
      </w:r>
    </w:p>
    <w:p w14:paraId="3DC50837" w14:textId="77777777" w:rsidR="00DF17CF" w:rsidRDefault="00DF17CF" w:rsidP="00774CFB">
      <w:pPr>
        <w:tabs>
          <w:tab w:val="left" w:pos="2472"/>
        </w:tabs>
        <w:rPr>
          <w:rFonts w:eastAsia="Calibri" w:cs="Arial"/>
          <w:b/>
          <w:bCs/>
          <w:szCs w:val="20"/>
        </w:rPr>
        <w:sectPr w:rsidR="00DF17CF" w:rsidSect="001D5D79">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670"/>
        <w:gridCol w:w="6090"/>
      </w:tblGrid>
      <w:tr w:rsidR="00774CFB" w:rsidRPr="00774CFB" w14:paraId="64C64303"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56C149" w14:textId="77777777" w:rsidR="00774CFB" w:rsidRPr="00DF17CF" w:rsidRDefault="00774CFB" w:rsidP="004E34C3">
            <w:pPr>
              <w:tabs>
                <w:tab w:val="left" w:pos="2472"/>
              </w:tabs>
              <w:spacing w:after="160" w:line="259" w:lineRule="auto"/>
              <w:jc w:val="left"/>
              <w:rPr>
                <w:rFonts w:eastAsia="Calibri" w:cs="Arial"/>
                <w:szCs w:val="20"/>
              </w:rPr>
            </w:pPr>
            <w:r w:rsidRPr="00DF17CF">
              <w:rPr>
                <w:rFonts w:eastAsia="Calibri" w:cs="Arial"/>
                <w:szCs w:val="20"/>
              </w:rPr>
              <w:t>HTTP Code</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41E81C" w14:textId="77777777" w:rsidR="00774CFB" w:rsidRPr="00DF17CF" w:rsidRDefault="00774CFB" w:rsidP="004E34C3">
            <w:pPr>
              <w:tabs>
                <w:tab w:val="left" w:pos="2472"/>
              </w:tabs>
              <w:spacing w:after="160" w:line="259" w:lineRule="auto"/>
              <w:jc w:val="left"/>
              <w:rPr>
                <w:rFonts w:eastAsia="Calibri" w:cs="Arial"/>
                <w:szCs w:val="20"/>
              </w:rPr>
            </w:pPr>
            <w:r w:rsidRPr="00DF17CF">
              <w:rPr>
                <w:rFonts w:eastAsia="Calibri" w:cs="Arial"/>
                <w:szCs w:val="20"/>
              </w:rPr>
              <w:t>Error Code</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7244CD" w14:textId="77777777" w:rsidR="00774CFB" w:rsidRPr="00DF17CF" w:rsidRDefault="00774CFB" w:rsidP="004E34C3">
            <w:pPr>
              <w:tabs>
                <w:tab w:val="left" w:pos="2472"/>
              </w:tabs>
              <w:spacing w:after="160" w:line="259" w:lineRule="auto"/>
              <w:jc w:val="left"/>
              <w:rPr>
                <w:rFonts w:eastAsia="Calibri" w:cs="Arial"/>
                <w:szCs w:val="20"/>
              </w:rPr>
            </w:pPr>
            <w:r w:rsidRPr="00DF17CF">
              <w:rPr>
                <w:rFonts w:eastAsia="Calibri" w:cs="Arial"/>
                <w:szCs w:val="20"/>
              </w:rPr>
              <w:t>Error Description</w:t>
            </w:r>
          </w:p>
        </w:tc>
      </w:tr>
      <w:tr w:rsidR="00774CFB" w:rsidRPr="00774CFB" w14:paraId="7AD8E1C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05C26D"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500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09E7F"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500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D523D"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Internal Server Error</w:t>
            </w:r>
          </w:p>
        </w:tc>
      </w:tr>
      <w:tr w:rsidR="00774CFB" w:rsidRPr="00774CFB" w14:paraId="79360F1D"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A4D2E"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FDF6A"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401</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8B148" w14:textId="6D7B21BE"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Unauthorized User</w:t>
            </w:r>
            <w:r w:rsidR="00DF17CF">
              <w:rPr>
                <w:rFonts w:eastAsia="Calibri" w:cs="Arial"/>
                <w:szCs w:val="20"/>
              </w:rPr>
              <w:t xml:space="preserve"> or </w:t>
            </w:r>
            <w:r w:rsidR="00C658A5">
              <w:rPr>
                <w:rFonts w:eastAsia="Calibri" w:cs="Arial"/>
                <w:szCs w:val="20"/>
              </w:rPr>
              <w:t>Header Token could be missing</w:t>
            </w:r>
          </w:p>
        </w:tc>
      </w:tr>
      <w:tr w:rsidR="00774CFB" w:rsidRPr="00774CFB" w14:paraId="3946DA3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EEC452"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E5023"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400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51A18" w14:textId="77777777" w:rsidR="00774CFB" w:rsidRPr="00774CFB" w:rsidRDefault="00774CFB" w:rsidP="004E34C3">
            <w:pPr>
              <w:tabs>
                <w:tab w:val="left" w:pos="2472"/>
              </w:tabs>
              <w:spacing w:after="160" w:line="259" w:lineRule="auto"/>
              <w:jc w:val="left"/>
              <w:rPr>
                <w:rFonts w:eastAsia="Calibri" w:cs="Arial"/>
                <w:szCs w:val="20"/>
              </w:rPr>
            </w:pPr>
            <w:r w:rsidRPr="00774CFB">
              <w:rPr>
                <w:rFonts w:eastAsia="Calibri" w:cs="Arial"/>
                <w:szCs w:val="20"/>
              </w:rPr>
              <w:t>Bad request</w:t>
            </w:r>
          </w:p>
        </w:tc>
      </w:tr>
    </w:tbl>
    <w:p w14:paraId="4D9FED37" w14:textId="6A33BB73" w:rsidR="00BF4E9D" w:rsidRPr="00DF17CF" w:rsidRDefault="001F6701" w:rsidP="00DF17CF">
      <w:pPr>
        <w:pStyle w:val="Heading3"/>
        <w:rPr>
          <w:rStyle w:val="SubtleEmphasis"/>
        </w:rPr>
      </w:pPr>
      <w:r w:rsidRPr="00DF17CF">
        <w:rPr>
          <w:rStyle w:val="SubtleEmphasis"/>
        </w:rPr>
        <w:t>Sample response</w:t>
      </w:r>
    </w:p>
    <w:p w14:paraId="3459F010" w14:textId="203FB65B" w:rsidR="001F6701" w:rsidRPr="001F6701" w:rsidRDefault="00B86A4B" w:rsidP="00002148">
      <w:pPr>
        <w:pStyle w:val="codesample"/>
      </w:pPr>
      <w:r w:rsidRPr="00B86A4B">
        <w:t>{</w:t>
      </w:r>
    </w:p>
    <w:p w14:paraId="795B6DED" w14:textId="77777777" w:rsidR="001F6701" w:rsidRPr="001F6701" w:rsidRDefault="001F6701" w:rsidP="00002148">
      <w:pPr>
        <w:pStyle w:val="codesample"/>
      </w:pPr>
      <w:r w:rsidRPr="001F6701">
        <w:t xml:space="preserve">    "</w:t>
      </w:r>
      <w:proofErr w:type="spellStart"/>
      <w:r w:rsidRPr="001F6701">
        <w:t>TcServerID</w:t>
      </w:r>
      <w:proofErr w:type="spellEnd"/>
      <w:r w:rsidRPr="001F6701">
        <w:t>": "tcserver00038@PoolA_nonsso@9856@DT-TC2312VM",</w:t>
      </w:r>
    </w:p>
    <w:p w14:paraId="43950E50" w14:textId="77777777" w:rsidR="001F6701" w:rsidRPr="001F6701" w:rsidRDefault="001F6701" w:rsidP="00002148">
      <w:pPr>
        <w:pStyle w:val="codesample"/>
      </w:pPr>
      <w:r w:rsidRPr="001F6701">
        <w:t xml:space="preserve">    "Locale": "</w:t>
      </w:r>
      <w:proofErr w:type="spellStart"/>
      <w:r w:rsidRPr="001F6701">
        <w:t>en_US</w:t>
      </w:r>
      <w:proofErr w:type="spellEnd"/>
      <w:r w:rsidRPr="001F6701">
        <w:t>",</w:t>
      </w:r>
    </w:p>
    <w:p w14:paraId="4852FE96" w14:textId="77777777" w:rsidR="001F6701" w:rsidRPr="001F6701" w:rsidRDefault="001F6701" w:rsidP="00002148">
      <w:pPr>
        <w:pStyle w:val="codesample"/>
      </w:pPr>
      <w:r w:rsidRPr="001F6701">
        <w:t xml:space="preserve">    "</w:t>
      </w:r>
      <w:proofErr w:type="spellStart"/>
      <w:r w:rsidRPr="001F6701">
        <w:t>LogFile</w:t>
      </w:r>
      <w:proofErr w:type="spellEnd"/>
      <w:r w:rsidRPr="001F6701">
        <w:t>": "tcserver.exe34207cb6.syslog",</w:t>
      </w:r>
    </w:p>
    <w:p w14:paraId="32FD8D12" w14:textId="77777777" w:rsidR="001F6701" w:rsidRPr="001F6701" w:rsidRDefault="001F6701" w:rsidP="00002148">
      <w:pPr>
        <w:pStyle w:val="codesample"/>
      </w:pPr>
      <w:r w:rsidRPr="001F6701">
        <w:t xml:space="preserve">    "Version": "23120.0005.0000.2024062000",</w:t>
      </w:r>
    </w:p>
    <w:p w14:paraId="4419B771" w14:textId="77777777" w:rsidR="001F6701" w:rsidRPr="001F6701" w:rsidRDefault="001F6701" w:rsidP="00002148">
      <w:pPr>
        <w:pStyle w:val="codesample"/>
      </w:pPr>
      <w:r w:rsidRPr="001F6701">
        <w:t xml:space="preserve">    "UserID": "</w:t>
      </w:r>
      <w:proofErr w:type="spellStart"/>
      <w:r w:rsidRPr="001F6701">
        <w:t>infodba</w:t>
      </w:r>
      <w:proofErr w:type="spellEnd"/>
      <w:r w:rsidRPr="001F6701">
        <w:t>",</w:t>
      </w:r>
    </w:p>
    <w:p w14:paraId="299F43F7" w14:textId="77777777" w:rsidR="001F6701" w:rsidRPr="001F6701" w:rsidRDefault="001F6701" w:rsidP="00002148">
      <w:pPr>
        <w:pStyle w:val="codesample"/>
      </w:pPr>
      <w:r w:rsidRPr="001F6701">
        <w:t xml:space="preserve">    "</w:t>
      </w:r>
      <w:proofErr w:type="spellStart"/>
      <w:r w:rsidRPr="001F6701">
        <w:t>SiteLocale</w:t>
      </w:r>
      <w:proofErr w:type="spellEnd"/>
      <w:r w:rsidRPr="001F6701">
        <w:t>": "</w:t>
      </w:r>
      <w:proofErr w:type="spellStart"/>
      <w:r w:rsidRPr="001F6701">
        <w:t>en_US</w:t>
      </w:r>
      <w:proofErr w:type="spellEnd"/>
      <w:r w:rsidRPr="001F6701">
        <w:t>",</w:t>
      </w:r>
    </w:p>
    <w:p w14:paraId="5DFF335E" w14:textId="77777777" w:rsidR="001F6701" w:rsidRPr="001F6701" w:rsidRDefault="001F6701" w:rsidP="00002148">
      <w:pPr>
        <w:pStyle w:val="codesample"/>
      </w:pPr>
      <w:r w:rsidRPr="001F6701">
        <w:t xml:space="preserve">    "</w:t>
      </w:r>
      <w:proofErr w:type="spellStart"/>
      <w:r w:rsidRPr="001F6701">
        <w:t>DisplayVersion</w:t>
      </w:r>
      <w:proofErr w:type="spellEnd"/>
      <w:r w:rsidRPr="001F6701">
        <w:t>": "2312.0005:2024062000",</w:t>
      </w:r>
    </w:p>
    <w:p w14:paraId="226298C8" w14:textId="77777777" w:rsidR="001F6701" w:rsidRPr="001F6701" w:rsidRDefault="001F6701" w:rsidP="00002148">
      <w:pPr>
        <w:pStyle w:val="codesample"/>
      </w:pPr>
      <w:r w:rsidRPr="001F6701">
        <w:t xml:space="preserve">    "HostName": "dt-tc2312vm",</w:t>
      </w:r>
    </w:p>
    <w:p w14:paraId="3B8BFF42" w14:textId="77777777" w:rsidR="001F6701" w:rsidRPr="001F6701" w:rsidRDefault="001F6701" w:rsidP="00002148">
      <w:pPr>
        <w:pStyle w:val="codesample"/>
      </w:pPr>
      <w:r w:rsidRPr="001F6701">
        <w:t xml:space="preserve">    "status": "UP"</w:t>
      </w:r>
    </w:p>
    <w:p w14:paraId="271BF27B" w14:textId="376DED94" w:rsidR="001F6701" w:rsidRDefault="00B86A4B" w:rsidP="00002148">
      <w:pPr>
        <w:pStyle w:val="codesample"/>
      </w:pPr>
      <w:r w:rsidRPr="00B86A4B">
        <w:t>}</w:t>
      </w:r>
    </w:p>
    <w:p w14:paraId="379BC90F" w14:textId="77777777" w:rsidR="00DF17CF" w:rsidRDefault="00DF17CF" w:rsidP="004E152A">
      <w:pPr>
        <w:pStyle w:val="Heading2"/>
        <w:sectPr w:rsidR="00DF17CF" w:rsidSect="00DF17CF">
          <w:type w:val="continuous"/>
          <w:pgSz w:w="12240" w:h="20160" w:code="5"/>
          <w:pgMar w:top="1440" w:right="1440" w:bottom="1440" w:left="1440" w:header="720" w:footer="720" w:gutter="0"/>
          <w:cols w:space="720"/>
          <w:docGrid w:linePitch="360"/>
        </w:sectPr>
      </w:pPr>
    </w:p>
    <w:p w14:paraId="603C1FDC" w14:textId="57516ED4" w:rsidR="00932BC3" w:rsidRDefault="1371B4AB" w:rsidP="004E152A">
      <w:pPr>
        <w:pStyle w:val="Heading2"/>
      </w:pPr>
      <w:bookmarkStart w:id="80" w:name="_Toc220593322"/>
      <w:r>
        <w:lastRenderedPageBreak/>
        <w:t>GET - SAP Health Status API</w:t>
      </w:r>
      <w:bookmarkEnd w:id="80"/>
    </w:p>
    <w:p w14:paraId="5E965968" w14:textId="75948295" w:rsidR="00932BC3" w:rsidRPr="004A066F" w:rsidRDefault="00223571" w:rsidP="004A066F">
      <w:r w:rsidRPr="004A066F">
        <w:t>The SAP Health Status API monitors and validates the connectivity, responsiveness, and overall health of the SAP system within the Digital Thread ecosystem. It ensures seamless integration and uninterrupted data exchange between SAP and other connected systems such as Teamcenter, Polarion, and MES.</w:t>
      </w:r>
    </w:p>
    <w:tbl>
      <w:tblPr>
        <w:tblStyle w:val="TableGridLight"/>
        <w:tblW w:w="9360" w:type="dxa"/>
        <w:tblLayout w:type="fixed"/>
        <w:tblCellMar>
          <w:left w:w="86" w:type="dxa"/>
          <w:right w:w="0" w:type="dxa"/>
        </w:tblCellMar>
        <w:tblLook w:val="04A0" w:firstRow="1" w:lastRow="0" w:firstColumn="1" w:lastColumn="0" w:noHBand="0" w:noVBand="1"/>
      </w:tblPr>
      <w:tblGrid>
        <w:gridCol w:w="3018"/>
        <w:gridCol w:w="6342"/>
      </w:tblGrid>
      <w:tr w:rsidR="006F31E4" w:rsidRPr="006F31E4" w14:paraId="5F192FA2" w14:textId="77777777" w:rsidTr="00B86A4B">
        <w:trPr>
          <w:trHeight w:val="75"/>
        </w:trPr>
        <w:tc>
          <w:tcPr>
            <w:tcW w:w="16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BE7FFB1" w14:textId="77777777" w:rsidR="006F31E4" w:rsidRPr="006F31E4" w:rsidRDefault="006F31E4" w:rsidP="004E34C3">
            <w:pPr>
              <w:tabs>
                <w:tab w:val="left" w:pos="2472"/>
              </w:tabs>
              <w:spacing w:after="160" w:line="259" w:lineRule="auto"/>
              <w:jc w:val="left"/>
              <w:rPr>
                <w:rFonts w:eastAsia="Calibri" w:cs="Arial"/>
                <w:szCs w:val="20"/>
              </w:rPr>
            </w:pPr>
            <w:r w:rsidRPr="006F31E4">
              <w:rPr>
                <w:rFonts w:eastAsia="Calibri" w:cs="Arial"/>
                <w:szCs w:val="20"/>
              </w:rPr>
              <w:t>PROTOCOL</w:t>
            </w:r>
          </w:p>
        </w:tc>
        <w:tc>
          <w:tcPr>
            <w:tcW w:w="338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8EF82" w14:textId="4B6A15F9" w:rsidR="006F31E4" w:rsidRPr="006F31E4" w:rsidRDefault="006F31E4" w:rsidP="004E34C3">
            <w:pPr>
              <w:tabs>
                <w:tab w:val="left" w:pos="2472"/>
              </w:tabs>
              <w:spacing w:after="160" w:line="259" w:lineRule="auto"/>
              <w:jc w:val="left"/>
              <w:rPr>
                <w:rFonts w:eastAsia="Calibri" w:cs="Arial"/>
                <w:szCs w:val="20"/>
              </w:rPr>
            </w:pPr>
            <w:r w:rsidRPr="006F31E4">
              <w:rPr>
                <w:rFonts w:eastAsia="Calibri" w:cs="Arial"/>
                <w:szCs w:val="20"/>
              </w:rPr>
              <w:t>HTTPS</w:t>
            </w:r>
          </w:p>
        </w:tc>
      </w:tr>
      <w:tr w:rsidR="006F31E4" w:rsidRPr="006F31E4" w14:paraId="7816F069" w14:textId="77777777" w:rsidTr="00B86A4B">
        <w:trPr>
          <w:trHeight w:val="48"/>
        </w:trPr>
        <w:tc>
          <w:tcPr>
            <w:tcW w:w="16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4538C9" w14:textId="5AD729C1" w:rsidR="006F31E4" w:rsidRPr="006F31E4" w:rsidRDefault="00C658A5" w:rsidP="004E34C3">
            <w:pPr>
              <w:tabs>
                <w:tab w:val="left" w:pos="2472"/>
              </w:tabs>
              <w:spacing w:after="160" w:line="259" w:lineRule="auto"/>
              <w:jc w:val="left"/>
              <w:rPr>
                <w:rFonts w:eastAsia="Calibri" w:cs="Arial"/>
                <w:szCs w:val="20"/>
              </w:rPr>
            </w:pPr>
            <w:r>
              <w:rPr>
                <w:rFonts w:eastAsia="Calibri" w:cs="Arial"/>
                <w:szCs w:val="20"/>
              </w:rPr>
              <w:t>PATH (Public Exposure)</w:t>
            </w:r>
          </w:p>
        </w:tc>
        <w:tc>
          <w:tcPr>
            <w:tcW w:w="338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0562E" w14:textId="0A9E1AF0" w:rsidR="006F31E4" w:rsidRPr="006F31E4" w:rsidRDefault="001C4BEC" w:rsidP="004E34C3">
            <w:pPr>
              <w:tabs>
                <w:tab w:val="left" w:pos="2472"/>
              </w:tabs>
              <w:spacing w:after="160" w:line="259" w:lineRule="auto"/>
              <w:jc w:val="left"/>
              <w:rPr>
                <w:rFonts w:eastAsia="Calibri" w:cs="Arial"/>
                <w:szCs w:val="20"/>
              </w:rPr>
            </w:pPr>
            <w:hyperlink r:id="rId77" w:history="1">
              <w:r w:rsidRPr="00B87871">
                <w:rPr>
                  <w:rStyle w:val="Hyperlink"/>
                  <w:rFonts w:eastAsia="Calibri" w:cs="Arial"/>
                  <w:szCs w:val="20"/>
                </w:rPr>
                <w:t>https://ixts-dev-apim.azure-api.net/sap-api/health</w:t>
              </w:r>
            </w:hyperlink>
            <w:r>
              <w:rPr>
                <w:rFonts w:eastAsia="Calibri" w:cs="Arial"/>
                <w:szCs w:val="20"/>
              </w:rPr>
              <w:t xml:space="preserve"> </w:t>
            </w:r>
          </w:p>
        </w:tc>
      </w:tr>
      <w:tr w:rsidR="006F31E4" w:rsidRPr="006F31E4" w14:paraId="51DA9181" w14:textId="77777777" w:rsidTr="00B86A4B">
        <w:trPr>
          <w:trHeight w:val="62"/>
        </w:trPr>
        <w:tc>
          <w:tcPr>
            <w:tcW w:w="16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311D3D9" w14:textId="77777777" w:rsidR="006F31E4" w:rsidRPr="006F31E4" w:rsidRDefault="006F31E4" w:rsidP="004E34C3">
            <w:pPr>
              <w:tabs>
                <w:tab w:val="left" w:pos="2472"/>
              </w:tabs>
              <w:spacing w:after="160" w:line="259" w:lineRule="auto"/>
              <w:jc w:val="left"/>
              <w:rPr>
                <w:rFonts w:eastAsia="Calibri" w:cs="Arial"/>
                <w:szCs w:val="20"/>
              </w:rPr>
            </w:pPr>
            <w:r w:rsidRPr="006F31E4">
              <w:rPr>
                <w:rFonts w:eastAsia="Calibri" w:cs="Arial"/>
                <w:szCs w:val="20"/>
              </w:rPr>
              <w:t>METHOD</w:t>
            </w:r>
          </w:p>
        </w:tc>
        <w:tc>
          <w:tcPr>
            <w:tcW w:w="338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8EE4A" w14:textId="77777777" w:rsidR="006F31E4" w:rsidRPr="006F31E4" w:rsidRDefault="006F31E4" w:rsidP="004E34C3">
            <w:pPr>
              <w:tabs>
                <w:tab w:val="left" w:pos="2472"/>
              </w:tabs>
              <w:spacing w:after="160" w:line="259" w:lineRule="auto"/>
              <w:jc w:val="left"/>
              <w:rPr>
                <w:rFonts w:eastAsia="Calibri" w:cs="Arial"/>
                <w:szCs w:val="20"/>
              </w:rPr>
            </w:pPr>
            <w:r w:rsidRPr="006F31E4">
              <w:rPr>
                <w:rFonts w:eastAsia="Calibri" w:cs="Arial"/>
                <w:szCs w:val="20"/>
              </w:rPr>
              <w:t>GET</w:t>
            </w:r>
          </w:p>
        </w:tc>
      </w:tr>
      <w:tr w:rsidR="006F31E4" w:rsidRPr="006F31E4" w14:paraId="1DF07CC7" w14:textId="77777777" w:rsidTr="00B86A4B">
        <w:trPr>
          <w:trHeight w:val="110"/>
        </w:trPr>
        <w:tc>
          <w:tcPr>
            <w:tcW w:w="16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0CEF2F" w14:textId="77777777" w:rsidR="006F31E4" w:rsidRPr="006F31E4" w:rsidRDefault="006F31E4" w:rsidP="004E34C3">
            <w:pPr>
              <w:tabs>
                <w:tab w:val="left" w:pos="2472"/>
              </w:tabs>
              <w:spacing w:after="160" w:line="259" w:lineRule="auto"/>
              <w:jc w:val="left"/>
              <w:rPr>
                <w:rFonts w:eastAsia="Calibri" w:cs="Arial"/>
                <w:szCs w:val="20"/>
              </w:rPr>
            </w:pPr>
            <w:r w:rsidRPr="006F31E4">
              <w:rPr>
                <w:rFonts w:eastAsia="Calibri" w:cs="Arial"/>
                <w:szCs w:val="20"/>
              </w:rPr>
              <w:t>CONTENT TYPE</w:t>
            </w:r>
          </w:p>
        </w:tc>
        <w:tc>
          <w:tcPr>
            <w:tcW w:w="338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0B871" w14:textId="77777777" w:rsidR="006F31E4" w:rsidRPr="006F31E4" w:rsidRDefault="006F31E4" w:rsidP="004E34C3">
            <w:pPr>
              <w:tabs>
                <w:tab w:val="left" w:pos="2472"/>
              </w:tabs>
              <w:spacing w:after="160" w:line="259" w:lineRule="auto"/>
              <w:jc w:val="left"/>
              <w:rPr>
                <w:rFonts w:eastAsia="Calibri" w:cs="Arial"/>
                <w:szCs w:val="20"/>
              </w:rPr>
            </w:pPr>
            <w:r w:rsidRPr="006F31E4">
              <w:rPr>
                <w:rFonts w:eastAsia="Calibri" w:cs="Arial"/>
                <w:szCs w:val="20"/>
              </w:rPr>
              <w:t>application/json</w:t>
            </w:r>
          </w:p>
        </w:tc>
      </w:tr>
    </w:tbl>
    <w:p w14:paraId="3763A23B"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D27A71" w:rsidRPr="00855D14" w14:paraId="5CF6E76B"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E8609A" w14:textId="77777777" w:rsidR="00D27A71" w:rsidRPr="00855D14" w:rsidRDefault="00D27A71" w:rsidP="004E34C3">
            <w:pPr>
              <w:tabs>
                <w:tab w:val="left" w:pos="2472"/>
              </w:tabs>
              <w:spacing w:after="160" w:line="259" w:lineRule="auto"/>
              <w:jc w:val="left"/>
              <w:rPr>
                <w:rFonts w:eastAsia="Calibri" w:cs="Arial"/>
                <w:b/>
                <w:bCs/>
                <w:szCs w:val="20"/>
              </w:rPr>
            </w:pPr>
            <w:r w:rsidRPr="00855D14">
              <w:rPr>
                <w:rFonts w:eastAsia="Calibri" w:cs="Arial"/>
                <w:b/>
                <w:bCs/>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CED92C" w14:textId="77777777" w:rsidR="00D27A71" w:rsidRPr="00855D14" w:rsidRDefault="00D27A71" w:rsidP="004E34C3">
            <w:pPr>
              <w:tabs>
                <w:tab w:val="left" w:pos="2472"/>
              </w:tabs>
              <w:spacing w:after="160" w:line="259" w:lineRule="auto"/>
              <w:jc w:val="left"/>
              <w:rPr>
                <w:rFonts w:eastAsia="Calibri" w:cs="Arial"/>
                <w:b/>
                <w:bCs/>
                <w:szCs w:val="20"/>
              </w:rPr>
            </w:pPr>
            <w:r w:rsidRPr="00855D14">
              <w:rPr>
                <w:rFonts w:eastAsia="Calibri" w:cs="Arial"/>
                <w:b/>
                <w:bCs/>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E6E5608" w14:textId="77777777" w:rsidR="00D27A71" w:rsidRPr="00855D14" w:rsidRDefault="00D27A71" w:rsidP="004E34C3">
            <w:pPr>
              <w:tabs>
                <w:tab w:val="left" w:pos="2472"/>
              </w:tabs>
              <w:spacing w:after="160" w:line="259" w:lineRule="auto"/>
              <w:jc w:val="left"/>
              <w:rPr>
                <w:rFonts w:eastAsia="Calibri" w:cs="Arial"/>
                <w:b/>
                <w:bCs/>
                <w:szCs w:val="20"/>
              </w:rPr>
            </w:pPr>
            <w:r w:rsidRPr="00855D14">
              <w:rPr>
                <w:rFonts w:eastAsia="Calibri" w:cs="Arial"/>
                <w:b/>
                <w:bCs/>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9E76413" w14:textId="77777777" w:rsidR="00D27A71" w:rsidRPr="00855D14" w:rsidRDefault="00D27A71" w:rsidP="004E34C3">
            <w:pPr>
              <w:tabs>
                <w:tab w:val="left" w:pos="2472"/>
              </w:tabs>
              <w:spacing w:after="160" w:line="259" w:lineRule="auto"/>
              <w:jc w:val="left"/>
              <w:rPr>
                <w:rFonts w:eastAsia="Calibri" w:cs="Arial"/>
                <w:b/>
                <w:bCs/>
                <w:szCs w:val="20"/>
              </w:rPr>
            </w:pPr>
            <w:r w:rsidRPr="00855D14">
              <w:rPr>
                <w:rFonts w:eastAsia="Calibri" w:cs="Arial"/>
                <w:b/>
                <w:bCs/>
                <w:szCs w:val="20"/>
              </w:rPr>
              <w:t>Type</w:t>
            </w:r>
          </w:p>
        </w:tc>
      </w:tr>
      <w:tr w:rsidR="00D27A71" w:rsidRPr="00855D14" w14:paraId="732B7C02"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8EEC2"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8C37C1"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3D88E"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79994"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String</w:t>
            </w:r>
          </w:p>
        </w:tc>
      </w:tr>
      <w:tr w:rsidR="00D27A71" w:rsidRPr="00855D14" w14:paraId="4DA62425"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1503C"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00335"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7FA4B"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C9FAC5"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String</w:t>
            </w:r>
          </w:p>
        </w:tc>
      </w:tr>
      <w:tr w:rsidR="00D27A71" w:rsidRPr="00855D14" w14:paraId="3A7BCFD9"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56B57"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3E8E2"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9FEBF"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E944A" w14:textId="77777777" w:rsidR="00D27A71" w:rsidRPr="00855D14" w:rsidRDefault="00D27A71" w:rsidP="004E34C3">
            <w:pPr>
              <w:tabs>
                <w:tab w:val="left" w:pos="2472"/>
              </w:tabs>
              <w:spacing w:after="160" w:line="259" w:lineRule="auto"/>
              <w:jc w:val="left"/>
              <w:rPr>
                <w:rFonts w:eastAsia="Calibri" w:cs="Arial"/>
                <w:szCs w:val="20"/>
              </w:rPr>
            </w:pPr>
            <w:r w:rsidRPr="00855D14">
              <w:rPr>
                <w:rFonts w:eastAsia="Calibri" w:cs="Arial"/>
                <w:szCs w:val="20"/>
              </w:rPr>
              <w:t>String</w:t>
            </w:r>
          </w:p>
        </w:tc>
      </w:tr>
    </w:tbl>
    <w:p w14:paraId="74456399" w14:textId="77777777" w:rsidR="00DF17CF" w:rsidRPr="00DF17CF" w:rsidRDefault="00DF17CF" w:rsidP="00DF17CF">
      <w:pPr>
        <w:spacing w:line="254" w:lineRule="auto"/>
        <w:outlineLvl w:val="2"/>
        <w:rPr>
          <w:rFonts w:eastAsia="Aptos" w:cs="Times New Roman"/>
          <w:b/>
          <w:bCs/>
          <w:sz w:val="22"/>
          <w:szCs w:val="24"/>
        </w:rPr>
      </w:pPr>
      <w:r w:rsidRPr="00DF17CF">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D27A71" w:rsidRPr="00FC748F" w14:paraId="77BE9CA3"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154B2B3" w14:textId="77777777" w:rsidR="00D27A71" w:rsidRPr="00FC748F" w:rsidRDefault="00D27A71" w:rsidP="004E34C3">
            <w:pPr>
              <w:tabs>
                <w:tab w:val="left" w:pos="2472"/>
              </w:tabs>
              <w:spacing w:after="160" w:line="259" w:lineRule="auto"/>
              <w:jc w:val="left"/>
              <w:rPr>
                <w:rFonts w:eastAsia="Calibri" w:cs="Arial"/>
                <w:b/>
                <w:bCs/>
              </w:rPr>
            </w:pPr>
            <w:r w:rsidRPr="00FC748F">
              <w:rPr>
                <w:rFonts w:eastAsia="Calibri" w:cs="Arial"/>
                <w:b/>
                <w:bCs/>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9586A6D" w14:textId="77777777" w:rsidR="00D27A71" w:rsidRPr="00FC748F" w:rsidRDefault="00D27A71" w:rsidP="004E34C3">
            <w:pPr>
              <w:tabs>
                <w:tab w:val="left" w:pos="2472"/>
              </w:tabs>
              <w:spacing w:after="160" w:line="259" w:lineRule="auto"/>
              <w:jc w:val="left"/>
              <w:rPr>
                <w:rFonts w:eastAsia="Calibri" w:cs="Arial"/>
                <w:b/>
                <w:bCs/>
              </w:rPr>
            </w:pPr>
            <w:r w:rsidRPr="00FC748F">
              <w:rPr>
                <w:rFonts w:eastAsia="Calibri" w:cs="Arial"/>
                <w:b/>
                <w:bCs/>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FF79292" w14:textId="77777777" w:rsidR="00D27A71" w:rsidRPr="00FC748F" w:rsidRDefault="00D27A71" w:rsidP="004E34C3">
            <w:pPr>
              <w:tabs>
                <w:tab w:val="left" w:pos="2472"/>
              </w:tabs>
              <w:spacing w:after="160" w:line="259" w:lineRule="auto"/>
              <w:jc w:val="left"/>
              <w:rPr>
                <w:rFonts w:eastAsia="Calibri" w:cs="Arial"/>
                <w:b/>
                <w:bCs/>
              </w:rPr>
            </w:pPr>
            <w:r w:rsidRPr="00FC748F">
              <w:rPr>
                <w:rFonts w:eastAsia="Calibri" w:cs="Arial"/>
                <w:b/>
                <w:bCs/>
              </w:rPr>
              <w:t>Type</w:t>
            </w:r>
          </w:p>
        </w:tc>
      </w:tr>
      <w:tr w:rsidR="00D27A71" w:rsidRPr="00FC748F" w14:paraId="4FCC362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8C22DB"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21F53"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87EFB"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String</w:t>
            </w:r>
          </w:p>
        </w:tc>
      </w:tr>
      <w:tr w:rsidR="00D27A71" w:rsidRPr="00FC748F" w14:paraId="449224A6"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56CBF"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69D6A5"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5C4A10"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String</w:t>
            </w:r>
          </w:p>
        </w:tc>
      </w:tr>
      <w:tr w:rsidR="00D27A71" w:rsidRPr="00FC748F" w14:paraId="20AD9FC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4D02B"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02CFA0"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3E3F8" w14:textId="77777777" w:rsidR="00D27A71" w:rsidRPr="00FC748F" w:rsidRDefault="00D27A71" w:rsidP="004E34C3">
            <w:pPr>
              <w:tabs>
                <w:tab w:val="left" w:pos="2472"/>
              </w:tabs>
              <w:spacing w:after="160" w:line="259" w:lineRule="auto"/>
              <w:jc w:val="left"/>
              <w:rPr>
                <w:rFonts w:eastAsia="Calibri" w:cs="Arial"/>
              </w:rPr>
            </w:pPr>
            <w:r w:rsidRPr="00FC748F">
              <w:rPr>
                <w:rFonts w:eastAsia="Calibri" w:cs="Arial"/>
              </w:rPr>
              <w:t>Datetime</w:t>
            </w:r>
          </w:p>
        </w:tc>
      </w:tr>
    </w:tbl>
    <w:p w14:paraId="5DA5F796" w14:textId="77777777" w:rsidR="00DF17CF" w:rsidRPr="00DF17CF" w:rsidRDefault="00DF17CF" w:rsidP="00DF17CF">
      <w:pPr>
        <w:spacing w:line="252" w:lineRule="auto"/>
        <w:outlineLvl w:val="2"/>
        <w:rPr>
          <w:rFonts w:eastAsia="Aptos" w:cs="Times New Roman"/>
          <w:b/>
          <w:bCs/>
          <w:sz w:val="22"/>
          <w:szCs w:val="24"/>
        </w:rPr>
      </w:pPr>
      <w:r w:rsidRPr="00DF17CF">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E874B5" w:rsidRPr="00E874B5" w14:paraId="5DBF7158"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C6733D" w14:textId="77777777" w:rsidR="00E874B5" w:rsidRPr="00DF17CF" w:rsidRDefault="00E874B5" w:rsidP="004E34C3">
            <w:pPr>
              <w:tabs>
                <w:tab w:val="left" w:pos="2472"/>
              </w:tabs>
              <w:spacing w:after="160" w:line="259" w:lineRule="auto"/>
              <w:jc w:val="left"/>
              <w:rPr>
                <w:rFonts w:eastAsia="Calibri" w:cs="Arial"/>
                <w:color w:val="000000" w:themeColor="text1"/>
                <w:szCs w:val="20"/>
              </w:rPr>
            </w:pPr>
            <w:r w:rsidRPr="00DF17CF">
              <w:rPr>
                <w:rFonts w:eastAsia="Calibri" w:cs="Arial"/>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3FE19F" w14:textId="77777777" w:rsidR="00E874B5" w:rsidRPr="00DF17CF" w:rsidRDefault="00E874B5" w:rsidP="004E34C3">
            <w:pPr>
              <w:tabs>
                <w:tab w:val="left" w:pos="2472"/>
              </w:tabs>
              <w:spacing w:after="160" w:line="259" w:lineRule="auto"/>
              <w:jc w:val="left"/>
              <w:rPr>
                <w:rFonts w:eastAsia="Calibri" w:cs="Arial"/>
                <w:color w:val="000000" w:themeColor="text1"/>
                <w:szCs w:val="20"/>
              </w:rPr>
            </w:pPr>
            <w:r w:rsidRPr="00DF17CF">
              <w:rPr>
                <w:rFonts w:eastAsia="Calibri" w:cs="Arial"/>
                <w:color w:val="000000" w:themeColor="text1"/>
                <w:szCs w:val="20"/>
              </w:rPr>
              <w:t>Result Description</w:t>
            </w:r>
          </w:p>
        </w:tc>
      </w:tr>
      <w:tr w:rsidR="00E874B5" w:rsidRPr="00E874B5" w14:paraId="623B3CBF"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6C1C0E"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7D0BD2" w14:textId="4A8A051D"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successful</w:t>
            </w:r>
            <w:r w:rsidR="00AA6702">
              <w:rPr>
                <w:rFonts w:eastAsia="Calibri" w:cs="Arial"/>
                <w:szCs w:val="20"/>
              </w:rPr>
              <w:t xml:space="preserve"> </w:t>
            </w:r>
            <w:r w:rsidRPr="00E874B5">
              <w:rPr>
                <w:rFonts w:eastAsia="Calibri" w:cs="Arial"/>
                <w:szCs w:val="20"/>
              </w:rPr>
              <w:t>operation</w:t>
            </w:r>
          </w:p>
        </w:tc>
      </w:tr>
    </w:tbl>
    <w:p w14:paraId="1602EEA5" w14:textId="77777777" w:rsidR="00DF17CF" w:rsidRPr="00DF17CF" w:rsidRDefault="00DF17CF" w:rsidP="00DF17CF">
      <w:pPr>
        <w:spacing w:line="252" w:lineRule="auto"/>
        <w:outlineLvl w:val="2"/>
        <w:rPr>
          <w:rFonts w:eastAsia="Aptos" w:cs="Times New Roman"/>
          <w:b/>
          <w:bCs/>
          <w:sz w:val="22"/>
          <w:szCs w:val="24"/>
        </w:rPr>
      </w:pPr>
      <w:r w:rsidRPr="00DF17CF">
        <w:rPr>
          <w:rFonts w:eastAsia="Aptos" w:cs="Times New Roman"/>
          <w:b/>
          <w:bCs/>
          <w:sz w:val="22"/>
          <w:szCs w:val="24"/>
        </w:rPr>
        <w:t>Error Management</w:t>
      </w:r>
    </w:p>
    <w:p w14:paraId="7947F07F" w14:textId="77777777" w:rsidR="00DF17CF" w:rsidRDefault="00DF17CF" w:rsidP="00E874B5">
      <w:pPr>
        <w:tabs>
          <w:tab w:val="left" w:pos="2472"/>
        </w:tabs>
        <w:rPr>
          <w:rFonts w:eastAsia="Calibri" w:cs="Arial"/>
          <w:szCs w:val="20"/>
        </w:rPr>
        <w:sectPr w:rsidR="00DF17CF" w:rsidSect="00DF17CF">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670"/>
        <w:gridCol w:w="6090"/>
      </w:tblGrid>
      <w:tr w:rsidR="00E874B5" w:rsidRPr="00E874B5" w14:paraId="21A1B18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D56219" w14:textId="77777777" w:rsidR="00E874B5" w:rsidRPr="00DF17CF" w:rsidRDefault="00E874B5" w:rsidP="004E34C3">
            <w:pPr>
              <w:tabs>
                <w:tab w:val="left" w:pos="2472"/>
              </w:tabs>
              <w:spacing w:after="160" w:line="259" w:lineRule="auto"/>
              <w:jc w:val="left"/>
              <w:rPr>
                <w:rFonts w:eastAsia="Calibri" w:cs="Arial"/>
                <w:szCs w:val="20"/>
              </w:rPr>
            </w:pPr>
            <w:r w:rsidRPr="00DF17CF">
              <w:rPr>
                <w:rFonts w:eastAsia="Calibri" w:cs="Arial"/>
                <w:szCs w:val="20"/>
              </w:rPr>
              <w:t>HTTP Code</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20FD45" w14:textId="77777777" w:rsidR="00E874B5" w:rsidRPr="00DF17CF" w:rsidRDefault="00E874B5" w:rsidP="004E34C3">
            <w:pPr>
              <w:tabs>
                <w:tab w:val="left" w:pos="2472"/>
              </w:tabs>
              <w:spacing w:after="160" w:line="259" w:lineRule="auto"/>
              <w:jc w:val="left"/>
              <w:rPr>
                <w:rFonts w:eastAsia="Calibri" w:cs="Arial"/>
                <w:szCs w:val="20"/>
              </w:rPr>
            </w:pPr>
            <w:r w:rsidRPr="00DF17CF">
              <w:rPr>
                <w:rFonts w:eastAsia="Calibri" w:cs="Arial"/>
                <w:szCs w:val="20"/>
              </w:rPr>
              <w:t>Error Code</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A13601" w14:textId="77777777" w:rsidR="00E874B5" w:rsidRPr="00DF17CF" w:rsidRDefault="00E874B5" w:rsidP="004E34C3">
            <w:pPr>
              <w:tabs>
                <w:tab w:val="left" w:pos="2472"/>
              </w:tabs>
              <w:spacing w:after="160" w:line="259" w:lineRule="auto"/>
              <w:jc w:val="left"/>
              <w:rPr>
                <w:rFonts w:eastAsia="Calibri" w:cs="Arial"/>
                <w:szCs w:val="20"/>
              </w:rPr>
            </w:pPr>
            <w:r w:rsidRPr="00DF17CF">
              <w:rPr>
                <w:rFonts w:eastAsia="Calibri" w:cs="Arial"/>
                <w:szCs w:val="20"/>
              </w:rPr>
              <w:t>Error Description</w:t>
            </w:r>
          </w:p>
        </w:tc>
      </w:tr>
      <w:tr w:rsidR="00E874B5" w:rsidRPr="00E874B5" w14:paraId="0DD2C08F"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24A145"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500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BBF5D"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500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F930D2"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Internal Server Error</w:t>
            </w:r>
          </w:p>
        </w:tc>
      </w:tr>
      <w:tr w:rsidR="00E874B5" w:rsidRPr="00E874B5" w14:paraId="53146C85"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31E060"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9A615"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401</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EE67E5" w14:textId="4D0F55B6"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Unauthorized User</w:t>
            </w:r>
            <w:r w:rsidR="00DF17CF">
              <w:rPr>
                <w:rFonts w:eastAsia="Calibri" w:cs="Arial"/>
                <w:szCs w:val="20"/>
              </w:rPr>
              <w:t xml:space="preserve"> or </w:t>
            </w:r>
            <w:r w:rsidR="00C658A5">
              <w:rPr>
                <w:rFonts w:eastAsia="Calibri" w:cs="Arial"/>
                <w:szCs w:val="20"/>
              </w:rPr>
              <w:t>Header Token could be missing</w:t>
            </w:r>
          </w:p>
        </w:tc>
      </w:tr>
      <w:tr w:rsidR="00E874B5" w:rsidRPr="00E874B5" w14:paraId="696DF0CE"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40A39"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5919BB"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400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CD96C" w14:textId="77777777" w:rsidR="00E874B5" w:rsidRPr="00E874B5" w:rsidRDefault="00E874B5" w:rsidP="004E34C3">
            <w:pPr>
              <w:tabs>
                <w:tab w:val="left" w:pos="2472"/>
              </w:tabs>
              <w:spacing w:after="160" w:line="259" w:lineRule="auto"/>
              <w:jc w:val="left"/>
              <w:rPr>
                <w:rFonts w:eastAsia="Calibri" w:cs="Arial"/>
                <w:szCs w:val="20"/>
              </w:rPr>
            </w:pPr>
            <w:r w:rsidRPr="00E874B5">
              <w:rPr>
                <w:rFonts w:eastAsia="Calibri" w:cs="Arial"/>
                <w:szCs w:val="20"/>
              </w:rPr>
              <w:t>Bad request</w:t>
            </w:r>
          </w:p>
        </w:tc>
      </w:tr>
    </w:tbl>
    <w:p w14:paraId="39942517" w14:textId="1DB600EA" w:rsidR="00E874B5" w:rsidRPr="00E874B5" w:rsidRDefault="00E874B5" w:rsidP="00DF17CF">
      <w:pPr>
        <w:pStyle w:val="Heading3"/>
      </w:pPr>
      <w:r w:rsidRPr="00E874B5">
        <w:t>Sample response</w:t>
      </w:r>
    </w:p>
    <w:p w14:paraId="17EE14B4" w14:textId="242C17D4" w:rsidR="008956E0" w:rsidRPr="008956E0" w:rsidRDefault="00B86A4B" w:rsidP="00002148">
      <w:pPr>
        <w:pStyle w:val="codesample"/>
      </w:pPr>
      <w:r w:rsidRPr="00B86A4B">
        <w:t>{</w:t>
      </w:r>
    </w:p>
    <w:p w14:paraId="239CFA9C" w14:textId="77777777" w:rsidR="008956E0" w:rsidRPr="008956E0" w:rsidRDefault="008956E0" w:rsidP="00002148">
      <w:pPr>
        <w:pStyle w:val="codesample"/>
      </w:pPr>
      <w:r w:rsidRPr="008956E0">
        <w:t xml:space="preserve">  "status": "UP",</w:t>
      </w:r>
    </w:p>
    <w:p w14:paraId="5846F582" w14:textId="77777777" w:rsidR="008956E0" w:rsidRPr="008956E0" w:rsidRDefault="008956E0" w:rsidP="00002148">
      <w:pPr>
        <w:pStyle w:val="codesample"/>
      </w:pPr>
      <w:r w:rsidRPr="008956E0">
        <w:t xml:space="preserve">  "groups": ["liveness", "readiness"],</w:t>
      </w:r>
    </w:p>
    <w:p w14:paraId="354556F7" w14:textId="61DB091D" w:rsidR="008956E0" w:rsidRPr="008956E0" w:rsidRDefault="008956E0" w:rsidP="00002148">
      <w:pPr>
        <w:pStyle w:val="codesample"/>
      </w:pPr>
      <w:r w:rsidRPr="008956E0">
        <w:t xml:space="preserve">  "components": </w:t>
      </w:r>
      <w:r w:rsidR="00B86A4B" w:rsidRPr="00B86A4B">
        <w:t>{</w:t>
      </w:r>
    </w:p>
    <w:p w14:paraId="40261A4C" w14:textId="30B80734" w:rsidR="008956E0" w:rsidRPr="008956E0" w:rsidRDefault="008956E0" w:rsidP="00002148">
      <w:pPr>
        <w:pStyle w:val="codesample"/>
      </w:pPr>
      <w:r w:rsidRPr="008956E0">
        <w:t xml:space="preserve">    "</w:t>
      </w:r>
      <w:proofErr w:type="spellStart"/>
      <w:r w:rsidRPr="008956E0">
        <w:t>diskSpace</w:t>
      </w:r>
      <w:proofErr w:type="spellEnd"/>
      <w:r w:rsidRPr="008956E0">
        <w:t xml:space="preserve">": </w:t>
      </w:r>
      <w:r w:rsidR="00B86A4B" w:rsidRPr="00B86A4B">
        <w:t>{</w:t>
      </w:r>
      <w:r w:rsidRPr="008956E0">
        <w:t xml:space="preserve"> "status": "UP", "details": </w:t>
      </w:r>
      <w:r w:rsidR="00B86A4B" w:rsidRPr="00B86A4B">
        <w:t>{</w:t>
      </w:r>
      <w:r w:rsidRPr="008956E0">
        <w:t xml:space="preserve"> "total": 133003395072, "free": 98851127296, "threshold": 10485760, "path": "/deployments/.", "exists": true </w:t>
      </w:r>
      <w:r w:rsidR="00B86A4B" w:rsidRPr="00B86A4B">
        <w:t>}</w:t>
      </w:r>
      <w:r w:rsidRPr="008956E0">
        <w:t xml:space="preserve"> </w:t>
      </w:r>
      <w:r w:rsidR="00B86A4B" w:rsidRPr="00B86A4B">
        <w:t>}</w:t>
      </w:r>
      <w:r w:rsidRPr="008956E0">
        <w:t>,</w:t>
      </w:r>
    </w:p>
    <w:p w14:paraId="10CBA3EA" w14:textId="191C4766" w:rsidR="008956E0" w:rsidRPr="008956E0" w:rsidRDefault="008956E0" w:rsidP="00002148">
      <w:pPr>
        <w:pStyle w:val="codesample"/>
      </w:pPr>
      <w:r w:rsidRPr="008956E0">
        <w:t xml:space="preserve">    "</w:t>
      </w:r>
      <w:proofErr w:type="spellStart"/>
      <w:r w:rsidRPr="008956E0">
        <w:t>livenessState</w:t>
      </w:r>
      <w:proofErr w:type="spellEnd"/>
      <w:r w:rsidRPr="008956E0">
        <w:t xml:space="preserve">": </w:t>
      </w:r>
      <w:r w:rsidR="00B86A4B" w:rsidRPr="00B86A4B">
        <w:t>{</w:t>
      </w:r>
      <w:r w:rsidRPr="008956E0">
        <w:t xml:space="preserve"> "status": "UP" </w:t>
      </w:r>
      <w:r w:rsidR="00B86A4B" w:rsidRPr="00B86A4B">
        <w:t>}</w:t>
      </w:r>
      <w:r w:rsidRPr="008956E0">
        <w:t>,</w:t>
      </w:r>
    </w:p>
    <w:p w14:paraId="6F5BF45D" w14:textId="30F8D03B" w:rsidR="008956E0" w:rsidRPr="008956E0" w:rsidRDefault="008956E0" w:rsidP="00002148">
      <w:pPr>
        <w:pStyle w:val="codesample"/>
      </w:pPr>
      <w:r w:rsidRPr="008956E0">
        <w:t xml:space="preserve">    "ping": </w:t>
      </w:r>
      <w:r w:rsidR="00B86A4B" w:rsidRPr="00B86A4B">
        <w:t>{</w:t>
      </w:r>
      <w:r w:rsidRPr="008956E0">
        <w:t xml:space="preserve"> "status": "UP" </w:t>
      </w:r>
      <w:r w:rsidR="00B86A4B" w:rsidRPr="00B86A4B">
        <w:t>}</w:t>
      </w:r>
      <w:r w:rsidRPr="008956E0">
        <w:t>,</w:t>
      </w:r>
    </w:p>
    <w:p w14:paraId="35BA8201" w14:textId="2964B744" w:rsidR="008956E0" w:rsidRPr="008956E0" w:rsidRDefault="008956E0" w:rsidP="00002148">
      <w:pPr>
        <w:pStyle w:val="codesample"/>
      </w:pPr>
      <w:r w:rsidRPr="008956E0">
        <w:t xml:space="preserve">    "</w:t>
      </w:r>
      <w:proofErr w:type="spellStart"/>
      <w:r w:rsidRPr="008956E0">
        <w:t>readinessState</w:t>
      </w:r>
      <w:proofErr w:type="spellEnd"/>
      <w:r w:rsidRPr="008956E0">
        <w:t xml:space="preserve">": </w:t>
      </w:r>
      <w:r w:rsidR="00B86A4B" w:rsidRPr="00B86A4B">
        <w:t>{</w:t>
      </w:r>
      <w:r w:rsidRPr="008956E0">
        <w:t xml:space="preserve"> "status": "UP" </w:t>
      </w:r>
      <w:r w:rsidR="00B86A4B" w:rsidRPr="00B86A4B">
        <w:t>}</w:t>
      </w:r>
      <w:r w:rsidRPr="008956E0">
        <w:t>,</w:t>
      </w:r>
    </w:p>
    <w:p w14:paraId="4F1A41B2" w14:textId="2BD0A5C1" w:rsidR="008956E0" w:rsidRPr="008956E0" w:rsidRDefault="008956E0" w:rsidP="00002148">
      <w:pPr>
        <w:pStyle w:val="codesample"/>
      </w:pPr>
      <w:r w:rsidRPr="008956E0">
        <w:t xml:space="preserve">    "sap": </w:t>
      </w:r>
      <w:r w:rsidR="00B86A4B" w:rsidRPr="00B86A4B">
        <w:t>{</w:t>
      </w:r>
      <w:r w:rsidRPr="008956E0">
        <w:t xml:space="preserve"> "status": "UP", "details": </w:t>
      </w:r>
      <w:r w:rsidR="00B86A4B" w:rsidRPr="00B86A4B">
        <w:t>{</w:t>
      </w:r>
      <w:r w:rsidRPr="008956E0">
        <w:t xml:space="preserve"> "status": "UP", "</w:t>
      </w:r>
      <w:proofErr w:type="spellStart"/>
      <w:r w:rsidRPr="008956E0">
        <w:t>responseTimeMs</w:t>
      </w:r>
      <w:proofErr w:type="spellEnd"/>
      <w:r w:rsidRPr="008956E0">
        <w:t xml:space="preserve">": 4762, "timestamp": "2025-10-29T14:30:01.308410420", "message": "SAP ECC responded with HTTP 200" </w:t>
      </w:r>
      <w:r w:rsidR="00B86A4B" w:rsidRPr="00B86A4B">
        <w:t>}</w:t>
      </w:r>
      <w:r w:rsidRPr="008956E0">
        <w:t xml:space="preserve"> </w:t>
      </w:r>
      <w:r w:rsidR="00B86A4B" w:rsidRPr="00B86A4B">
        <w:t>}</w:t>
      </w:r>
      <w:r w:rsidRPr="008956E0">
        <w:t>,</w:t>
      </w:r>
    </w:p>
    <w:p w14:paraId="3D5721A1" w14:textId="0EC00A76" w:rsidR="008956E0" w:rsidRPr="008956E0" w:rsidRDefault="008956E0" w:rsidP="00002148">
      <w:pPr>
        <w:pStyle w:val="codesample"/>
      </w:pPr>
      <w:r w:rsidRPr="008956E0">
        <w:t xml:space="preserve">    "</w:t>
      </w:r>
      <w:proofErr w:type="spellStart"/>
      <w:r w:rsidRPr="008956E0">
        <w:t>ssl</w:t>
      </w:r>
      <w:proofErr w:type="spellEnd"/>
      <w:r w:rsidRPr="008956E0">
        <w:t xml:space="preserve">": </w:t>
      </w:r>
      <w:r w:rsidR="00B86A4B" w:rsidRPr="00B86A4B">
        <w:t>{</w:t>
      </w:r>
      <w:r w:rsidRPr="008956E0">
        <w:t xml:space="preserve"> "status": "UP", "details": </w:t>
      </w:r>
      <w:r w:rsidR="00B86A4B" w:rsidRPr="00B86A4B">
        <w:t>{</w:t>
      </w:r>
      <w:r w:rsidRPr="008956E0">
        <w:t xml:space="preserve"> "</w:t>
      </w:r>
      <w:proofErr w:type="spellStart"/>
      <w:r w:rsidRPr="008956E0">
        <w:t>validChains</w:t>
      </w:r>
      <w:proofErr w:type="spellEnd"/>
      <w:r w:rsidRPr="008956E0">
        <w:t>": [], "</w:t>
      </w:r>
      <w:proofErr w:type="spellStart"/>
      <w:r w:rsidRPr="008956E0">
        <w:t>invalidChains</w:t>
      </w:r>
      <w:proofErr w:type="spellEnd"/>
      <w:r w:rsidRPr="008956E0">
        <w:t xml:space="preserve">": [] </w:t>
      </w:r>
      <w:r w:rsidR="00B86A4B" w:rsidRPr="00B86A4B">
        <w:t>}</w:t>
      </w:r>
      <w:r w:rsidRPr="008956E0">
        <w:t xml:space="preserve"> </w:t>
      </w:r>
      <w:r w:rsidR="00B86A4B" w:rsidRPr="00B86A4B">
        <w:t>}</w:t>
      </w:r>
    </w:p>
    <w:p w14:paraId="52B200C4" w14:textId="63FF3530" w:rsidR="008956E0" w:rsidRPr="008956E0" w:rsidRDefault="008956E0" w:rsidP="00002148">
      <w:pPr>
        <w:pStyle w:val="codesample"/>
      </w:pPr>
      <w:r w:rsidRPr="008956E0">
        <w:t xml:space="preserve">  </w:t>
      </w:r>
      <w:r w:rsidR="00B86A4B" w:rsidRPr="00B86A4B">
        <w:t>}</w:t>
      </w:r>
    </w:p>
    <w:p w14:paraId="5478EBE8" w14:textId="77777777" w:rsidR="00DF17CF" w:rsidRDefault="00DF17CF" w:rsidP="004E152A">
      <w:pPr>
        <w:pStyle w:val="Heading2"/>
        <w:sectPr w:rsidR="00DF17CF" w:rsidSect="00DF17CF">
          <w:type w:val="continuous"/>
          <w:pgSz w:w="12240" w:h="20160" w:code="5"/>
          <w:pgMar w:top="1440" w:right="1440" w:bottom="1440" w:left="1440" w:header="720" w:footer="720" w:gutter="0"/>
          <w:cols w:space="720"/>
          <w:docGrid w:linePitch="360"/>
        </w:sectPr>
      </w:pPr>
    </w:p>
    <w:p w14:paraId="55FD0B4E" w14:textId="4A44172A" w:rsidR="00B00B10" w:rsidRPr="00B00B10" w:rsidRDefault="00B00B10" w:rsidP="004E152A">
      <w:pPr>
        <w:pStyle w:val="Heading2"/>
      </w:pPr>
      <w:bookmarkStart w:id="81" w:name="_Toc220593323"/>
      <w:r w:rsidRPr="00B00B10">
        <w:lastRenderedPageBreak/>
        <w:t xml:space="preserve">GET - SAP </w:t>
      </w:r>
      <w:r w:rsidR="00E5344B">
        <w:t xml:space="preserve">S/4 Hana </w:t>
      </w:r>
      <w:r w:rsidRPr="00B00B10">
        <w:t>Health Status API</w:t>
      </w:r>
      <w:bookmarkEnd w:id="81"/>
    </w:p>
    <w:p w14:paraId="02466E10" w14:textId="292DF3D6" w:rsidR="00EA381B" w:rsidRPr="004E152A" w:rsidRDefault="00B00B10" w:rsidP="004E152A">
      <w:r w:rsidRPr="004E152A">
        <w:t xml:space="preserve">The </w:t>
      </w:r>
      <w:r w:rsidR="00662337" w:rsidRPr="004E152A">
        <w:t xml:space="preserve">SAP S/4 Hana </w:t>
      </w:r>
      <w:r w:rsidRPr="004E152A">
        <w:t xml:space="preserve">Health Status API monitors and validates the connectivity, responsiveness, and overall health of the SAP </w:t>
      </w:r>
      <w:r w:rsidR="00662337" w:rsidRPr="004E152A">
        <w:t xml:space="preserve">S/4 Hana </w:t>
      </w:r>
      <w:r w:rsidRPr="004E152A">
        <w:t>system within the Digital Thread ecosystem. It ensures seamless integration and uninterrupted data exchange between SAP</w:t>
      </w:r>
      <w:r w:rsidR="00662337" w:rsidRPr="004E152A">
        <w:t xml:space="preserve"> S/4 Hana</w:t>
      </w:r>
      <w:r w:rsidRPr="004E152A">
        <w:t xml:space="preserve"> and other connected systems such as Teamcenter, Polarion, and MES</w:t>
      </w:r>
      <w:r w:rsidR="00662337" w:rsidRPr="004E152A">
        <w:t>.</w:t>
      </w:r>
    </w:p>
    <w:tbl>
      <w:tblPr>
        <w:tblStyle w:val="TableGridLight"/>
        <w:tblW w:w="9360" w:type="dxa"/>
        <w:tblLayout w:type="fixed"/>
        <w:tblCellMar>
          <w:left w:w="86" w:type="dxa"/>
          <w:right w:w="0" w:type="dxa"/>
        </w:tblCellMar>
        <w:tblLook w:val="04A0" w:firstRow="1" w:lastRow="0" w:firstColumn="1" w:lastColumn="0" w:noHBand="0" w:noVBand="1"/>
      </w:tblPr>
      <w:tblGrid>
        <w:gridCol w:w="2883"/>
        <w:gridCol w:w="6477"/>
      </w:tblGrid>
      <w:tr w:rsidR="00CC7504" w:rsidRPr="00CC7504" w14:paraId="61CC8AE8" w14:textId="77777777" w:rsidTr="00B86A4B">
        <w:trPr>
          <w:trHeight w:val="75"/>
        </w:trPr>
        <w:tc>
          <w:tcPr>
            <w:tcW w:w="15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8982036" w14:textId="77777777" w:rsidR="00CC7504" w:rsidRPr="00CC7504" w:rsidRDefault="00CC7504" w:rsidP="004E34C3">
            <w:pPr>
              <w:tabs>
                <w:tab w:val="left" w:pos="2472"/>
              </w:tabs>
              <w:spacing w:after="160" w:line="259" w:lineRule="auto"/>
              <w:jc w:val="left"/>
              <w:rPr>
                <w:rFonts w:eastAsia="Calibri" w:cs="Arial"/>
                <w:szCs w:val="20"/>
              </w:rPr>
            </w:pPr>
            <w:r w:rsidRPr="00CC7504">
              <w:rPr>
                <w:rFonts w:eastAsia="Calibri" w:cs="Arial"/>
                <w:szCs w:val="20"/>
              </w:rPr>
              <w:t>PROTOCOL</w:t>
            </w:r>
          </w:p>
        </w:tc>
        <w:tc>
          <w:tcPr>
            <w:tcW w:w="3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18B460" w14:textId="608948C7" w:rsidR="00CC7504" w:rsidRPr="00CC7504" w:rsidRDefault="00CC7504" w:rsidP="004E34C3">
            <w:pPr>
              <w:tabs>
                <w:tab w:val="left" w:pos="2472"/>
              </w:tabs>
              <w:spacing w:after="160" w:line="259" w:lineRule="auto"/>
              <w:jc w:val="left"/>
              <w:rPr>
                <w:rFonts w:eastAsia="Calibri" w:cs="Arial"/>
                <w:szCs w:val="20"/>
              </w:rPr>
            </w:pPr>
            <w:r w:rsidRPr="00CC7504">
              <w:rPr>
                <w:rFonts w:eastAsia="Calibri" w:cs="Arial"/>
                <w:szCs w:val="20"/>
              </w:rPr>
              <w:t>HTTPS</w:t>
            </w:r>
          </w:p>
        </w:tc>
      </w:tr>
      <w:tr w:rsidR="00CC7504" w:rsidRPr="00CC7504" w14:paraId="67D12C51" w14:textId="77777777" w:rsidTr="00B86A4B">
        <w:trPr>
          <w:trHeight w:val="48"/>
        </w:trPr>
        <w:tc>
          <w:tcPr>
            <w:tcW w:w="15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F9E3C8" w14:textId="73709A8A" w:rsidR="00CC7504" w:rsidRPr="00CC7504" w:rsidRDefault="00C658A5" w:rsidP="004E34C3">
            <w:pPr>
              <w:tabs>
                <w:tab w:val="left" w:pos="2472"/>
              </w:tabs>
              <w:spacing w:after="160" w:line="259" w:lineRule="auto"/>
              <w:jc w:val="left"/>
              <w:rPr>
                <w:rFonts w:eastAsia="Calibri" w:cs="Arial"/>
                <w:szCs w:val="20"/>
              </w:rPr>
            </w:pPr>
            <w:r>
              <w:rPr>
                <w:rFonts w:eastAsia="Calibri" w:cs="Arial"/>
                <w:szCs w:val="20"/>
              </w:rPr>
              <w:t>PATH (Public Exposure)</w:t>
            </w:r>
          </w:p>
        </w:tc>
        <w:tc>
          <w:tcPr>
            <w:tcW w:w="3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A47960" w14:textId="73B1D0C8" w:rsidR="00CC7504" w:rsidRPr="00CC7504" w:rsidRDefault="00CC7504" w:rsidP="004E34C3">
            <w:pPr>
              <w:tabs>
                <w:tab w:val="left" w:pos="2472"/>
              </w:tabs>
              <w:spacing w:after="160" w:line="259" w:lineRule="auto"/>
              <w:jc w:val="left"/>
              <w:rPr>
                <w:rFonts w:eastAsia="Calibri" w:cs="Arial"/>
              </w:rPr>
            </w:pPr>
            <w:hyperlink r:id="rId78" w:history="1"/>
            <w:r w:rsidR="00B9413A" w:rsidRPr="00B86A4B">
              <w:rPr>
                <w:rFonts w:eastAsia="Calibri" w:cs="Arial"/>
              </w:rPr>
              <w:t>https://ixts-dev-apim.azure-api.net/s4hana-api/health</w:t>
            </w:r>
            <w:r w:rsidR="00B9413A">
              <w:rPr>
                <w:rFonts w:eastAsia="Calibri" w:cs="Arial"/>
              </w:rPr>
              <w:t xml:space="preserve"> </w:t>
            </w:r>
          </w:p>
        </w:tc>
      </w:tr>
      <w:tr w:rsidR="00CC7504" w:rsidRPr="00CC7504" w14:paraId="6C789D93" w14:textId="77777777" w:rsidTr="00B86A4B">
        <w:trPr>
          <w:trHeight w:val="62"/>
        </w:trPr>
        <w:tc>
          <w:tcPr>
            <w:tcW w:w="15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E9E1476" w14:textId="77777777" w:rsidR="00CC7504" w:rsidRPr="00CC7504" w:rsidRDefault="00CC7504" w:rsidP="004E34C3">
            <w:pPr>
              <w:tabs>
                <w:tab w:val="left" w:pos="2472"/>
              </w:tabs>
              <w:spacing w:after="160" w:line="259" w:lineRule="auto"/>
              <w:jc w:val="left"/>
              <w:rPr>
                <w:rFonts w:eastAsia="Calibri" w:cs="Arial"/>
                <w:szCs w:val="20"/>
              </w:rPr>
            </w:pPr>
            <w:r w:rsidRPr="00CC7504">
              <w:rPr>
                <w:rFonts w:eastAsia="Calibri" w:cs="Arial"/>
                <w:szCs w:val="20"/>
              </w:rPr>
              <w:t>METHOD</w:t>
            </w:r>
          </w:p>
        </w:tc>
        <w:tc>
          <w:tcPr>
            <w:tcW w:w="3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83E86D" w14:textId="77777777" w:rsidR="00CC7504" w:rsidRPr="00CC7504" w:rsidRDefault="00CC7504" w:rsidP="004E34C3">
            <w:pPr>
              <w:tabs>
                <w:tab w:val="left" w:pos="2472"/>
              </w:tabs>
              <w:spacing w:after="160" w:line="259" w:lineRule="auto"/>
              <w:jc w:val="left"/>
              <w:rPr>
                <w:rFonts w:eastAsia="Calibri" w:cs="Arial"/>
                <w:szCs w:val="20"/>
              </w:rPr>
            </w:pPr>
            <w:r w:rsidRPr="00CC7504">
              <w:rPr>
                <w:rFonts w:eastAsia="Calibri" w:cs="Arial"/>
                <w:szCs w:val="20"/>
              </w:rPr>
              <w:t>GET</w:t>
            </w:r>
          </w:p>
        </w:tc>
      </w:tr>
      <w:tr w:rsidR="00CC7504" w:rsidRPr="00CC7504" w14:paraId="51E567DE" w14:textId="77777777" w:rsidTr="00B86A4B">
        <w:trPr>
          <w:trHeight w:val="110"/>
        </w:trPr>
        <w:tc>
          <w:tcPr>
            <w:tcW w:w="15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A41F388" w14:textId="77777777" w:rsidR="00CC7504" w:rsidRPr="00CC7504" w:rsidRDefault="00CC7504" w:rsidP="004E34C3">
            <w:pPr>
              <w:tabs>
                <w:tab w:val="left" w:pos="2472"/>
              </w:tabs>
              <w:spacing w:after="160" w:line="259" w:lineRule="auto"/>
              <w:jc w:val="left"/>
              <w:rPr>
                <w:rFonts w:eastAsia="Calibri" w:cs="Arial"/>
                <w:szCs w:val="20"/>
              </w:rPr>
            </w:pPr>
            <w:r w:rsidRPr="00CC7504">
              <w:rPr>
                <w:rFonts w:eastAsia="Calibri" w:cs="Arial"/>
                <w:szCs w:val="20"/>
              </w:rPr>
              <w:t>CONTENT TYPE</w:t>
            </w:r>
          </w:p>
        </w:tc>
        <w:tc>
          <w:tcPr>
            <w:tcW w:w="3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288E3B" w14:textId="77777777" w:rsidR="00CC7504" w:rsidRPr="00CC7504" w:rsidRDefault="00CC7504" w:rsidP="004E34C3">
            <w:pPr>
              <w:tabs>
                <w:tab w:val="left" w:pos="2472"/>
              </w:tabs>
              <w:spacing w:after="160" w:line="259" w:lineRule="auto"/>
              <w:jc w:val="left"/>
              <w:rPr>
                <w:rFonts w:eastAsia="Calibri" w:cs="Arial"/>
                <w:szCs w:val="20"/>
              </w:rPr>
            </w:pPr>
            <w:r w:rsidRPr="00CC7504">
              <w:rPr>
                <w:rFonts w:eastAsia="Calibri" w:cs="Arial"/>
                <w:szCs w:val="20"/>
              </w:rPr>
              <w:t>application/json</w:t>
            </w:r>
          </w:p>
        </w:tc>
      </w:tr>
    </w:tbl>
    <w:p w14:paraId="2BCF3579"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EE5036" w:rsidRPr="00EE5036" w14:paraId="7D609E2B"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968C24"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48B04BE"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41A152"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4D6BEC0"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Type</w:t>
            </w:r>
          </w:p>
        </w:tc>
      </w:tr>
      <w:tr w:rsidR="00EE5036" w:rsidRPr="00EE5036" w14:paraId="3F1BE006"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A0D054"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51854"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634B6D"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14047"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String</w:t>
            </w:r>
          </w:p>
        </w:tc>
      </w:tr>
      <w:tr w:rsidR="00EE5036" w:rsidRPr="00EE5036" w14:paraId="7EC37209"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6E262A"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AE6E2"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384CD6"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E87453"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String</w:t>
            </w:r>
          </w:p>
        </w:tc>
      </w:tr>
      <w:tr w:rsidR="00EE5036" w:rsidRPr="00EE5036" w14:paraId="434B2DD8"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AB3F7"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6C566"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FBC83"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FBB24"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String</w:t>
            </w:r>
          </w:p>
        </w:tc>
      </w:tr>
    </w:tbl>
    <w:p w14:paraId="58982C4B" w14:textId="77777777" w:rsidR="002910B3" w:rsidRPr="002910B3" w:rsidRDefault="002910B3" w:rsidP="002910B3">
      <w:pPr>
        <w:spacing w:line="254" w:lineRule="auto"/>
        <w:outlineLvl w:val="2"/>
        <w:rPr>
          <w:rFonts w:eastAsia="Aptos" w:cs="Times New Roman"/>
          <w:b/>
          <w:bCs/>
          <w:sz w:val="22"/>
          <w:szCs w:val="24"/>
        </w:rPr>
      </w:pPr>
      <w:r w:rsidRPr="002910B3">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EE5036" w:rsidRPr="00EE5036" w14:paraId="37B922E8"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9E5D6DE"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70FE0F"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6CF3F38" w14:textId="77777777" w:rsidR="00EE5036" w:rsidRPr="00EE5036" w:rsidRDefault="00EE5036" w:rsidP="004E34C3">
            <w:pPr>
              <w:tabs>
                <w:tab w:val="left" w:pos="2472"/>
              </w:tabs>
              <w:spacing w:after="160" w:line="259" w:lineRule="auto"/>
              <w:jc w:val="left"/>
              <w:rPr>
                <w:rFonts w:eastAsia="Calibri" w:cs="Arial"/>
                <w:b/>
                <w:bCs/>
                <w:szCs w:val="20"/>
              </w:rPr>
            </w:pPr>
            <w:r w:rsidRPr="00EE5036">
              <w:rPr>
                <w:rFonts w:eastAsia="Calibri" w:cs="Arial"/>
                <w:b/>
                <w:bCs/>
                <w:szCs w:val="20"/>
              </w:rPr>
              <w:t>Type</w:t>
            </w:r>
          </w:p>
        </w:tc>
      </w:tr>
      <w:tr w:rsidR="00EE5036" w:rsidRPr="00EE5036" w14:paraId="51419794"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7D023C"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B9D79"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651774"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String</w:t>
            </w:r>
          </w:p>
        </w:tc>
      </w:tr>
      <w:tr w:rsidR="00EE5036" w:rsidRPr="00EE5036" w14:paraId="7486499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EBD2"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43B614"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ACC81F"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String</w:t>
            </w:r>
          </w:p>
        </w:tc>
      </w:tr>
      <w:tr w:rsidR="00EE5036" w:rsidRPr="00EE5036" w14:paraId="766B68C1"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C126B3"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F697F1"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2FB625" w14:textId="77777777" w:rsidR="00EE5036" w:rsidRPr="00EE5036" w:rsidRDefault="00EE5036" w:rsidP="004E34C3">
            <w:pPr>
              <w:tabs>
                <w:tab w:val="left" w:pos="2472"/>
              </w:tabs>
              <w:spacing w:after="160" w:line="259" w:lineRule="auto"/>
              <w:jc w:val="left"/>
              <w:rPr>
                <w:rFonts w:eastAsia="Calibri" w:cs="Arial"/>
                <w:szCs w:val="20"/>
              </w:rPr>
            </w:pPr>
            <w:r w:rsidRPr="00EE5036">
              <w:rPr>
                <w:rFonts w:eastAsia="Calibri" w:cs="Arial"/>
                <w:szCs w:val="20"/>
              </w:rPr>
              <w:t>Datetime</w:t>
            </w:r>
          </w:p>
        </w:tc>
      </w:tr>
    </w:tbl>
    <w:p w14:paraId="5B4B9C25" w14:textId="77777777" w:rsidR="002910B3" w:rsidRPr="002910B3" w:rsidRDefault="002910B3" w:rsidP="002910B3">
      <w:pPr>
        <w:spacing w:line="252" w:lineRule="auto"/>
        <w:outlineLvl w:val="2"/>
        <w:rPr>
          <w:rFonts w:eastAsia="Aptos" w:cs="Times New Roman"/>
          <w:b/>
          <w:bCs/>
          <w:sz w:val="22"/>
          <w:szCs w:val="24"/>
        </w:rPr>
      </w:pPr>
      <w:r w:rsidRPr="002910B3">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AF6131" w:rsidRPr="00AF6131" w14:paraId="2B104BE1"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7ADDA7" w14:textId="77777777" w:rsidR="00AF6131" w:rsidRPr="002910B3" w:rsidRDefault="00AF6131" w:rsidP="004E34C3">
            <w:pPr>
              <w:tabs>
                <w:tab w:val="left" w:pos="2472"/>
              </w:tabs>
              <w:spacing w:after="160" w:line="259" w:lineRule="auto"/>
              <w:jc w:val="left"/>
              <w:rPr>
                <w:rFonts w:eastAsia="Calibri" w:cs="Arial"/>
                <w:color w:val="000000" w:themeColor="text1"/>
                <w:szCs w:val="20"/>
              </w:rPr>
            </w:pPr>
            <w:r w:rsidRPr="002910B3">
              <w:rPr>
                <w:rFonts w:eastAsia="Calibri" w:cs="Arial"/>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963F88" w14:textId="77777777" w:rsidR="00AF6131" w:rsidRPr="002910B3" w:rsidRDefault="00AF6131" w:rsidP="004E34C3">
            <w:pPr>
              <w:tabs>
                <w:tab w:val="left" w:pos="2472"/>
              </w:tabs>
              <w:spacing w:after="160" w:line="259" w:lineRule="auto"/>
              <w:jc w:val="left"/>
              <w:rPr>
                <w:rFonts w:eastAsia="Calibri" w:cs="Arial"/>
                <w:color w:val="000000" w:themeColor="text1"/>
                <w:szCs w:val="20"/>
              </w:rPr>
            </w:pPr>
            <w:r w:rsidRPr="002910B3">
              <w:rPr>
                <w:rFonts w:eastAsia="Calibri" w:cs="Arial"/>
                <w:color w:val="000000" w:themeColor="text1"/>
                <w:szCs w:val="20"/>
              </w:rPr>
              <w:t>Result Description</w:t>
            </w:r>
          </w:p>
        </w:tc>
      </w:tr>
      <w:tr w:rsidR="00AF6131" w:rsidRPr="00AF6131" w14:paraId="7F96D650"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3BB9CD"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53B6C1" w14:textId="25E65F43"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successful</w:t>
            </w:r>
            <w:r w:rsidR="00AA6702">
              <w:rPr>
                <w:rFonts w:eastAsia="Calibri" w:cs="Arial"/>
                <w:szCs w:val="20"/>
              </w:rPr>
              <w:t xml:space="preserve"> </w:t>
            </w:r>
            <w:r w:rsidRPr="00AF6131">
              <w:rPr>
                <w:rFonts w:eastAsia="Calibri" w:cs="Arial"/>
                <w:szCs w:val="20"/>
              </w:rPr>
              <w:t>operation</w:t>
            </w:r>
          </w:p>
        </w:tc>
      </w:tr>
    </w:tbl>
    <w:p w14:paraId="7A3020C4" w14:textId="77777777" w:rsidR="002910B3" w:rsidRPr="002910B3" w:rsidRDefault="002910B3" w:rsidP="002910B3">
      <w:pPr>
        <w:spacing w:line="252" w:lineRule="auto"/>
        <w:outlineLvl w:val="2"/>
        <w:rPr>
          <w:rFonts w:eastAsia="Aptos" w:cs="Times New Roman"/>
          <w:b/>
          <w:bCs/>
          <w:sz w:val="22"/>
          <w:szCs w:val="24"/>
        </w:rPr>
      </w:pPr>
      <w:r w:rsidRPr="002910B3">
        <w:rPr>
          <w:rFonts w:eastAsia="Aptos" w:cs="Times New Roman"/>
          <w:b/>
          <w:bCs/>
          <w:sz w:val="22"/>
          <w:szCs w:val="24"/>
        </w:rPr>
        <w:t>Error Management</w:t>
      </w:r>
    </w:p>
    <w:p w14:paraId="32AEC3EF" w14:textId="77777777" w:rsidR="002910B3" w:rsidRDefault="002910B3" w:rsidP="00AF6131">
      <w:pPr>
        <w:tabs>
          <w:tab w:val="left" w:pos="2472"/>
        </w:tabs>
        <w:rPr>
          <w:rFonts w:eastAsia="Calibri" w:cs="Arial"/>
          <w:b/>
          <w:bCs/>
          <w:szCs w:val="20"/>
        </w:rPr>
        <w:sectPr w:rsidR="002910B3" w:rsidSect="00DF17CF">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670"/>
        <w:gridCol w:w="6090"/>
      </w:tblGrid>
      <w:tr w:rsidR="00AF6131" w:rsidRPr="00AF6131" w14:paraId="17C8EEF7"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0114A77" w14:textId="77777777" w:rsidR="00AF6131" w:rsidRPr="002910B3" w:rsidRDefault="00AF6131" w:rsidP="004E34C3">
            <w:pPr>
              <w:tabs>
                <w:tab w:val="left" w:pos="2472"/>
              </w:tabs>
              <w:spacing w:after="160" w:line="259" w:lineRule="auto"/>
              <w:jc w:val="left"/>
              <w:rPr>
                <w:rFonts w:eastAsia="Calibri" w:cs="Arial"/>
                <w:szCs w:val="20"/>
              </w:rPr>
            </w:pPr>
            <w:r w:rsidRPr="002910B3">
              <w:rPr>
                <w:rFonts w:eastAsia="Calibri" w:cs="Arial"/>
                <w:szCs w:val="20"/>
              </w:rPr>
              <w:t>HTTP Code</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26277BF" w14:textId="77777777" w:rsidR="00AF6131" w:rsidRPr="002910B3" w:rsidRDefault="00AF6131" w:rsidP="004E34C3">
            <w:pPr>
              <w:tabs>
                <w:tab w:val="left" w:pos="2472"/>
              </w:tabs>
              <w:spacing w:after="160" w:line="259" w:lineRule="auto"/>
              <w:jc w:val="left"/>
              <w:rPr>
                <w:rFonts w:eastAsia="Calibri" w:cs="Arial"/>
                <w:szCs w:val="20"/>
              </w:rPr>
            </w:pPr>
            <w:r w:rsidRPr="002910B3">
              <w:rPr>
                <w:rFonts w:eastAsia="Calibri" w:cs="Arial"/>
                <w:szCs w:val="20"/>
              </w:rPr>
              <w:t>Error Code</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6989CED" w14:textId="77777777" w:rsidR="00AF6131" w:rsidRPr="002910B3" w:rsidRDefault="00AF6131" w:rsidP="004E34C3">
            <w:pPr>
              <w:tabs>
                <w:tab w:val="left" w:pos="2472"/>
              </w:tabs>
              <w:spacing w:after="160" w:line="259" w:lineRule="auto"/>
              <w:jc w:val="left"/>
              <w:rPr>
                <w:rFonts w:eastAsia="Calibri" w:cs="Arial"/>
                <w:szCs w:val="20"/>
              </w:rPr>
            </w:pPr>
            <w:r w:rsidRPr="002910B3">
              <w:rPr>
                <w:rFonts w:eastAsia="Calibri" w:cs="Arial"/>
                <w:szCs w:val="20"/>
              </w:rPr>
              <w:t>Error Description</w:t>
            </w:r>
          </w:p>
        </w:tc>
      </w:tr>
      <w:tr w:rsidR="00AF6131" w:rsidRPr="00AF6131" w14:paraId="52461EC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43C6B"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500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EA1AB"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500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5D244B"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Internal Server Error</w:t>
            </w:r>
          </w:p>
        </w:tc>
      </w:tr>
      <w:tr w:rsidR="00AF6131" w:rsidRPr="00AF6131" w14:paraId="0D6723B8"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1851DF"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09C915"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401</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A95D25" w14:textId="17070B36"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Unauthorized User</w:t>
            </w:r>
            <w:r w:rsidR="002910B3">
              <w:rPr>
                <w:rFonts w:eastAsia="Calibri" w:cs="Arial"/>
                <w:szCs w:val="20"/>
              </w:rPr>
              <w:t xml:space="preserve"> or </w:t>
            </w:r>
            <w:r w:rsidR="00C658A5">
              <w:rPr>
                <w:rFonts w:eastAsia="Calibri" w:cs="Arial"/>
                <w:szCs w:val="20"/>
              </w:rPr>
              <w:t>Header Token could be missing</w:t>
            </w:r>
          </w:p>
        </w:tc>
      </w:tr>
      <w:tr w:rsidR="00AF6131" w:rsidRPr="00AF6131" w14:paraId="1B997074"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20410"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2B8D2"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400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A9366A" w14:textId="77777777" w:rsidR="00AF6131" w:rsidRPr="00AF6131" w:rsidRDefault="00AF6131" w:rsidP="004E34C3">
            <w:pPr>
              <w:tabs>
                <w:tab w:val="left" w:pos="2472"/>
              </w:tabs>
              <w:spacing w:after="160" w:line="259" w:lineRule="auto"/>
              <w:jc w:val="left"/>
              <w:rPr>
                <w:rFonts w:eastAsia="Calibri" w:cs="Arial"/>
                <w:szCs w:val="20"/>
              </w:rPr>
            </w:pPr>
            <w:r w:rsidRPr="00AF6131">
              <w:rPr>
                <w:rFonts w:eastAsia="Calibri" w:cs="Arial"/>
                <w:szCs w:val="20"/>
              </w:rPr>
              <w:t>Bad request</w:t>
            </w:r>
          </w:p>
        </w:tc>
      </w:tr>
    </w:tbl>
    <w:p w14:paraId="66CC3FE6" w14:textId="15F1310A" w:rsidR="00AF6131" w:rsidRDefault="00AF6131" w:rsidP="002910B3">
      <w:pPr>
        <w:pStyle w:val="Heading3"/>
      </w:pPr>
      <w:r w:rsidRPr="00AF6131">
        <w:t>Sample response:</w:t>
      </w:r>
    </w:p>
    <w:p w14:paraId="740EA43E" w14:textId="4FE8D7E9" w:rsidR="00FA04B0" w:rsidRPr="0056357F" w:rsidRDefault="00B86A4B" w:rsidP="00002148">
      <w:pPr>
        <w:pStyle w:val="codesample"/>
      </w:pPr>
      <w:r w:rsidRPr="00B86A4B">
        <w:t>{</w:t>
      </w:r>
    </w:p>
    <w:p w14:paraId="70BFE3BE" w14:textId="77777777" w:rsidR="00FA04B0" w:rsidRPr="0056357F" w:rsidRDefault="00FA04B0" w:rsidP="00002148">
      <w:pPr>
        <w:pStyle w:val="codesample"/>
      </w:pPr>
      <w:r w:rsidRPr="0056357F">
        <w:t xml:space="preserve">  "status": "DOWN",</w:t>
      </w:r>
    </w:p>
    <w:p w14:paraId="0C90EEBB" w14:textId="77777777" w:rsidR="00FA04B0" w:rsidRPr="0056357F" w:rsidRDefault="00FA04B0" w:rsidP="00002148">
      <w:pPr>
        <w:pStyle w:val="codesample"/>
      </w:pPr>
      <w:r w:rsidRPr="0056357F">
        <w:t xml:space="preserve">  "groups": ["liveness", "readiness"],</w:t>
      </w:r>
    </w:p>
    <w:p w14:paraId="2F233568" w14:textId="3E53D5A1" w:rsidR="00FA04B0" w:rsidRPr="0056357F" w:rsidRDefault="00FA04B0" w:rsidP="00002148">
      <w:pPr>
        <w:pStyle w:val="codesample"/>
      </w:pPr>
      <w:r w:rsidRPr="0056357F">
        <w:t xml:space="preserve">  "components": </w:t>
      </w:r>
      <w:r w:rsidR="00B86A4B" w:rsidRPr="00B86A4B">
        <w:t>{</w:t>
      </w:r>
    </w:p>
    <w:p w14:paraId="74C49678" w14:textId="34594F95" w:rsidR="00FA04B0" w:rsidRPr="0056357F" w:rsidRDefault="00FA04B0" w:rsidP="00002148">
      <w:pPr>
        <w:pStyle w:val="codesample"/>
      </w:pPr>
      <w:r w:rsidRPr="0056357F">
        <w:t xml:space="preserve">    "</w:t>
      </w:r>
      <w:proofErr w:type="spellStart"/>
      <w:r w:rsidRPr="0056357F">
        <w:t>diskSpace</w:t>
      </w:r>
      <w:proofErr w:type="spellEnd"/>
      <w:r w:rsidRPr="0056357F">
        <w:t xml:space="preserve">": </w:t>
      </w:r>
      <w:r w:rsidR="00B86A4B" w:rsidRPr="00B86A4B">
        <w:t>{</w:t>
      </w:r>
      <w:r w:rsidRPr="0056357F">
        <w:t xml:space="preserve"> "status": "UP", "details": </w:t>
      </w:r>
      <w:r w:rsidR="00B86A4B" w:rsidRPr="00B86A4B">
        <w:t>{</w:t>
      </w:r>
      <w:r w:rsidRPr="0056357F">
        <w:t xml:space="preserve"> "total": 133003395072, "free": 97176326144, "threshold": 10485760, "path": "/deployments/.", "exists": true </w:t>
      </w:r>
      <w:r w:rsidR="00B86A4B" w:rsidRPr="00B86A4B">
        <w:t>}</w:t>
      </w:r>
      <w:r w:rsidRPr="0056357F">
        <w:t xml:space="preserve"> </w:t>
      </w:r>
      <w:r w:rsidR="00B86A4B" w:rsidRPr="00B86A4B">
        <w:t>}</w:t>
      </w:r>
      <w:r w:rsidRPr="0056357F">
        <w:t>,</w:t>
      </w:r>
    </w:p>
    <w:p w14:paraId="34CD6292" w14:textId="00F4A9BF" w:rsidR="00FA04B0" w:rsidRPr="0056357F" w:rsidRDefault="00FA04B0" w:rsidP="00002148">
      <w:pPr>
        <w:pStyle w:val="codesample"/>
      </w:pPr>
      <w:r w:rsidRPr="0056357F">
        <w:t xml:space="preserve">    "</w:t>
      </w:r>
      <w:proofErr w:type="spellStart"/>
      <w:r w:rsidRPr="0056357F">
        <w:t>livenessState</w:t>
      </w:r>
      <w:proofErr w:type="spellEnd"/>
      <w:r w:rsidRPr="0056357F">
        <w:t xml:space="preserve">": </w:t>
      </w:r>
      <w:r w:rsidR="00B86A4B" w:rsidRPr="00B86A4B">
        <w:t>{</w:t>
      </w:r>
      <w:r w:rsidRPr="0056357F">
        <w:t xml:space="preserve"> "status": "UP" </w:t>
      </w:r>
      <w:r w:rsidR="00B86A4B" w:rsidRPr="00B86A4B">
        <w:t>}</w:t>
      </w:r>
      <w:r w:rsidRPr="0056357F">
        <w:t>,</w:t>
      </w:r>
    </w:p>
    <w:p w14:paraId="464B40F2" w14:textId="049EB607" w:rsidR="00FA04B0" w:rsidRPr="0056357F" w:rsidRDefault="00FA04B0" w:rsidP="00002148">
      <w:pPr>
        <w:pStyle w:val="codesample"/>
      </w:pPr>
      <w:r w:rsidRPr="0056357F">
        <w:t xml:space="preserve">    "ping": </w:t>
      </w:r>
      <w:r w:rsidR="00B86A4B" w:rsidRPr="00B86A4B">
        <w:t>{</w:t>
      </w:r>
      <w:r w:rsidRPr="0056357F">
        <w:t xml:space="preserve"> "status": "UP" </w:t>
      </w:r>
      <w:r w:rsidR="00B86A4B" w:rsidRPr="00B86A4B">
        <w:t>}</w:t>
      </w:r>
      <w:r w:rsidRPr="0056357F">
        <w:t>,</w:t>
      </w:r>
    </w:p>
    <w:p w14:paraId="50076FCF" w14:textId="362B6C90" w:rsidR="00FA04B0" w:rsidRPr="0056357F" w:rsidRDefault="00FA04B0" w:rsidP="00002148">
      <w:pPr>
        <w:pStyle w:val="codesample"/>
      </w:pPr>
      <w:r w:rsidRPr="0056357F">
        <w:t xml:space="preserve">    "</w:t>
      </w:r>
      <w:proofErr w:type="spellStart"/>
      <w:r w:rsidRPr="0056357F">
        <w:t>readinessState</w:t>
      </w:r>
      <w:proofErr w:type="spellEnd"/>
      <w:r w:rsidRPr="0056357F">
        <w:t xml:space="preserve">": </w:t>
      </w:r>
      <w:r w:rsidR="00B86A4B" w:rsidRPr="00B86A4B">
        <w:t>{</w:t>
      </w:r>
      <w:r w:rsidRPr="0056357F">
        <w:t xml:space="preserve"> "status": "UP" </w:t>
      </w:r>
      <w:r w:rsidR="00B86A4B" w:rsidRPr="00B86A4B">
        <w:t>}</w:t>
      </w:r>
      <w:r w:rsidRPr="0056357F">
        <w:t>,</w:t>
      </w:r>
    </w:p>
    <w:p w14:paraId="4859479E" w14:textId="3BD195C4" w:rsidR="00FA04B0" w:rsidRPr="0056357F" w:rsidRDefault="00FA04B0" w:rsidP="00002148">
      <w:pPr>
        <w:pStyle w:val="codesample"/>
      </w:pPr>
      <w:r w:rsidRPr="0056357F">
        <w:t xml:space="preserve">    "sap": </w:t>
      </w:r>
      <w:r w:rsidR="00B86A4B" w:rsidRPr="00B86A4B">
        <w:t>{</w:t>
      </w:r>
      <w:r w:rsidRPr="0056357F">
        <w:t xml:space="preserve"> "status": "DOWN", "details": </w:t>
      </w:r>
      <w:r w:rsidR="00B86A4B" w:rsidRPr="00B86A4B">
        <w:t>{</w:t>
      </w:r>
      <w:r w:rsidRPr="0056357F">
        <w:t xml:space="preserve"> "</w:t>
      </w:r>
      <w:proofErr w:type="spellStart"/>
      <w:r w:rsidRPr="0056357F">
        <w:t>sapStatus</w:t>
      </w:r>
      <w:proofErr w:type="spellEnd"/>
      <w:r w:rsidRPr="0056357F">
        <w:t xml:space="preserve">": "DOWN", "timestamp": "2025-10-30T06:50:22.643181831Z", "message": "SAP connection failed: 400 Bad Request on GET request for 'https://yoejhh1oo8.execute-api.us-east-1.amazonaws.com/Dq4/sap/opu/odata/sap/zixts_s4mbom_if_srv/bom_headSet': Bill of Material is Required. See SAP Note 1797736 for error analysis." </w:t>
      </w:r>
      <w:r w:rsidR="00B86A4B" w:rsidRPr="00B86A4B">
        <w:t>}</w:t>
      </w:r>
      <w:r w:rsidRPr="0056357F">
        <w:t xml:space="preserve"> </w:t>
      </w:r>
      <w:r w:rsidR="00B86A4B" w:rsidRPr="00B86A4B">
        <w:t>}</w:t>
      </w:r>
      <w:r w:rsidRPr="0056357F">
        <w:t>,</w:t>
      </w:r>
    </w:p>
    <w:p w14:paraId="241D5610" w14:textId="78E1F15D" w:rsidR="00FA04B0" w:rsidRPr="0056357F" w:rsidRDefault="00FA04B0" w:rsidP="00002148">
      <w:pPr>
        <w:pStyle w:val="codesample"/>
      </w:pPr>
      <w:r w:rsidRPr="0056357F">
        <w:t xml:space="preserve">    "</w:t>
      </w:r>
      <w:proofErr w:type="spellStart"/>
      <w:r w:rsidRPr="0056357F">
        <w:t>ssl</w:t>
      </w:r>
      <w:proofErr w:type="spellEnd"/>
      <w:r w:rsidRPr="0056357F">
        <w:t xml:space="preserve">": </w:t>
      </w:r>
      <w:r w:rsidR="00B86A4B" w:rsidRPr="00B86A4B">
        <w:t>{</w:t>
      </w:r>
      <w:r w:rsidRPr="0056357F">
        <w:t xml:space="preserve"> "status": "UP", "details": </w:t>
      </w:r>
      <w:r w:rsidR="00B86A4B" w:rsidRPr="00B86A4B">
        <w:t>{</w:t>
      </w:r>
      <w:r w:rsidRPr="0056357F">
        <w:t xml:space="preserve"> "</w:t>
      </w:r>
      <w:proofErr w:type="spellStart"/>
      <w:r w:rsidRPr="0056357F">
        <w:t>validChains</w:t>
      </w:r>
      <w:proofErr w:type="spellEnd"/>
      <w:r w:rsidRPr="0056357F">
        <w:t>": [], "</w:t>
      </w:r>
      <w:proofErr w:type="spellStart"/>
      <w:r w:rsidRPr="0056357F">
        <w:t>invalidChains</w:t>
      </w:r>
      <w:proofErr w:type="spellEnd"/>
      <w:r w:rsidRPr="0056357F">
        <w:t xml:space="preserve">": [] </w:t>
      </w:r>
      <w:r w:rsidR="00B86A4B" w:rsidRPr="00B86A4B">
        <w:t>}</w:t>
      </w:r>
      <w:r w:rsidRPr="0056357F">
        <w:t xml:space="preserve"> </w:t>
      </w:r>
      <w:r w:rsidR="00B86A4B" w:rsidRPr="00B86A4B">
        <w:t>}</w:t>
      </w:r>
    </w:p>
    <w:p w14:paraId="147B593D" w14:textId="49EC2C33" w:rsidR="00FA04B0" w:rsidRPr="0056357F" w:rsidRDefault="00FA04B0" w:rsidP="00002148">
      <w:pPr>
        <w:pStyle w:val="codesample"/>
      </w:pPr>
      <w:r w:rsidRPr="0056357F">
        <w:t xml:space="preserve">  </w:t>
      </w:r>
      <w:r w:rsidR="00B86A4B" w:rsidRPr="00B86A4B">
        <w:t>}</w:t>
      </w:r>
    </w:p>
    <w:p w14:paraId="12BF7FC6" w14:textId="77777777" w:rsidR="002910B3" w:rsidRDefault="002910B3" w:rsidP="004E152A">
      <w:pPr>
        <w:pStyle w:val="Heading2"/>
        <w:sectPr w:rsidR="002910B3" w:rsidSect="002910B3">
          <w:type w:val="continuous"/>
          <w:pgSz w:w="12240" w:h="20160" w:code="5"/>
          <w:pgMar w:top="1440" w:right="1440" w:bottom="1440" w:left="1440" w:header="720" w:footer="720" w:gutter="0"/>
          <w:cols w:space="720"/>
          <w:docGrid w:linePitch="360"/>
        </w:sectPr>
      </w:pPr>
    </w:p>
    <w:p w14:paraId="653E2501" w14:textId="313F0B0D" w:rsidR="00AF6131" w:rsidRDefault="00691AB4" w:rsidP="004E152A">
      <w:pPr>
        <w:pStyle w:val="Heading2"/>
      </w:pPr>
      <w:bookmarkStart w:id="82" w:name="_Toc220593324"/>
      <w:r w:rsidRPr="00691AB4">
        <w:lastRenderedPageBreak/>
        <w:t xml:space="preserve">PATCH </w:t>
      </w:r>
      <w:r w:rsidR="00AA6702">
        <w:t>-</w:t>
      </w:r>
      <w:r w:rsidRPr="00691AB4">
        <w:t xml:space="preserve"> Update Project Integration Status</w:t>
      </w:r>
      <w:bookmarkEnd w:id="82"/>
    </w:p>
    <w:p w14:paraId="60A167BD" w14:textId="577CDBF4" w:rsidR="00691AB4" w:rsidRPr="004E152A" w:rsidRDefault="009647D9" w:rsidP="004E152A">
      <w:r w:rsidRPr="004E152A">
        <w:t>This API allows users to update the integration status of a specific project within the Digital Thread dashboard. It enables toggling the integration state between "Integrated" and "Not Integrated", helping maintain accurate synchronization and tracking of system connectivity across the digital ecosystem.</w:t>
      </w:r>
    </w:p>
    <w:tbl>
      <w:tblPr>
        <w:tblStyle w:val="TableGridLight"/>
        <w:tblW w:w="9360" w:type="dxa"/>
        <w:tblLayout w:type="fixed"/>
        <w:tblCellMar>
          <w:left w:w="86" w:type="dxa"/>
          <w:right w:w="0" w:type="dxa"/>
        </w:tblCellMar>
        <w:tblLook w:val="04A0" w:firstRow="1" w:lastRow="0" w:firstColumn="1" w:lastColumn="0" w:noHBand="0" w:noVBand="1"/>
      </w:tblPr>
      <w:tblGrid>
        <w:gridCol w:w="2890"/>
        <w:gridCol w:w="6470"/>
      </w:tblGrid>
      <w:tr w:rsidR="009647D9" w:rsidRPr="009647D9" w14:paraId="40CB0F12" w14:textId="77777777" w:rsidTr="00B86A4B">
        <w:trPr>
          <w:trHeight w:val="75"/>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C83C54"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PROTOCOL</w:t>
            </w:r>
          </w:p>
        </w:tc>
        <w:tc>
          <w:tcPr>
            <w:tcW w:w="34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BF5920" w14:textId="4F16B888" w:rsidR="009647D9" w:rsidRPr="002910B3" w:rsidRDefault="009647D9" w:rsidP="004E34C3">
            <w:pPr>
              <w:tabs>
                <w:tab w:val="left" w:pos="2472"/>
              </w:tabs>
              <w:spacing w:after="160" w:line="259" w:lineRule="auto"/>
              <w:jc w:val="left"/>
              <w:rPr>
                <w:rFonts w:ascii="Consolas" w:eastAsia="Calibri" w:hAnsi="Consolas" w:cs="Arial"/>
                <w:szCs w:val="20"/>
              </w:rPr>
            </w:pPr>
            <w:r w:rsidRPr="002910B3">
              <w:rPr>
                <w:rFonts w:ascii="Consolas" w:eastAsia="Calibri" w:hAnsi="Consolas" w:cs="Arial"/>
                <w:szCs w:val="20"/>
              </w:rPr>
              <w:t>HTTPS</w:t>
            </w:r>
          </w:p>
        </w:tc>
      </w:tr>
      <w:tr w:rsidR="009647D9" w:rsidRPr="009647D9" w14:paraId="3CE03FB0" w14:textId="77777777" w:rsidTr="00B86A4B">
        <w:trPr>
          <w:trHeight w:val="48"/>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0DF556" w14:textId="1D3163DD" w:rsidR="009647D9" w:rsidRPr="009647D9" w:rsidRDefault="00C658A5" w:rsidP="004E34C3">
            <w:pPr>
              <w:tabs>
                <w:tab w:val="left" w:pos="2472"/>
              </w:tabs>
              <w:spacing w:after="160" w:line="259" w:lineRule="auto"/>
              <w:jc w:val="left"/>
              <w:rPr>
                <w:rFonts w:eastAsia="Calibri" w:cs="Arial"/>
                <w:szCs w:val="20"/>
              </w:rPr>
            </w:pPr>
            <w:r>
              <w:rPr>
                <w:rFonts w:eastAsia="Calibri" w:cs="Arial"/>
                <w:szCs w:val="20"/>
              </w:rPr>
              <w:t>PATH (Public Exposure)</w:t>
            </w:r>
          </w:p>
        </w:tc>
        <w:tc>
          <w:tcPr>
            <w:tcW w:w="34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9CF3E" w14:textId="62FE96D7" w:rsidR="009647D9" w:rsidRPr="002910B3" w:rsidRDefault="002B28DE" w:rsidP="004E34C3">
            <w:pPr>
              <w:tabs>
                <w:tab w:val="left" w:pos="2472"/>
              </w:tabs>
              <w:spacing w:after="160" w:line="259" w:lineRule="auto"/>
              <w:jc w:val="left"/>
              <w:rPr>
                <w:rFonts w:ascii="Consolas" w:eastAsia="Calibri" w:hAnsi="Consolas" w:cs="Arial"/>
              </w:rPr>
            </w:pPr>
            <w:r w:rsidRPr="002910B3">
              <w:rPr>
                <w:rFonts w:ascii="Consolas" w:eastAsia="Calibri" w:hAnsi="Consolas" w:cs="Arial"/>
              </w:rPr>
              <w:t>https://ixts-dev-apim.azure-api.net/bom-management-api/v1/dt/dashboard/project/</w:t>
            </w:r>
            <w:r w:rsidR="00B86A4B" w:rsidRPr="00B86A4B">
              <w:rPr>
                <w:rFonts w:ascii="Consolas" w:eastAsia="Calibri" w:hAnsi="Consolas" w:cs="Arial"/>
              </w:rPr>
              <w:t>{</w:t>
            </w:r>
            <w:r w:rsidRPr="002910B3">
              <w:rPr>
                <w:rFonts w:ascii="Consolas" w:eastAsia="Calibri" w:hAnsi="Consolas" w:cs="Arial"/>
              </w:rPr>
              <w:t>projectid</w:t>
            </w:r>
            <w:r w:rsidR="00B86A4B" w:rsidRPr="00B86A4B">
              <w:rPr>
                <w:rFonts w:ascii="Consolas" w:eastAsia="Calibri" w:hAnsi="Consolas" w:cs="Arial"/>
              </w:rPr>
              <w:t>}</w:t>
            </w:r>
            <w:r w:rsidRPr="002910B3">
              <w:rPr>
                <w:rFonts w:ascii="Consolas" w:eastAsia="Calibri" w:hAnsi="Consolas" w:cs="Arial"/>
              </w:rPr>
              <w:t xml:space="preserve">/integration-status </w:t>
            </w:r>
          </w:p>
        </w:tc>
      </w:tr>
      <w:tr w:rsidR="009647D9" w:rsidRPr="009647D9" w14:paraId="16439859" w14:textId="77777777" w:rsidTr="00B86A4B">
        <w:trPr>
          <w:trHeight w:val="62"/>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F80554"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METHOD</w:t>
            </w:r>
          </w:p>
        </w:tc>
        <w:tc>
          <w:tcPr>
            <w:tcW w:w="34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F11872" w14:textId="56B6E765" w:rsidR="009647D9" w:rsidRPr="002910B3" w:rsidRDefault="00AF4595" w:rsidP="004E34C3">
            <w:pPr>
              <w:tabs>
                <w:tab w:val="left" w:pos="2472"/>
              </w:tabs>
              <w:spacing w:after="160" w:line="259" w:lineRule="auto"/>
              <w:jc w:val="left"/>
              <w:rPr>
                <w:rFonts w:ascii="Consolas" w:eastAsia="Calibri" w:hAnsi="Consolas" w:cs="Arial"/>
                <w:szCs w:val="20"/>
              </w:rPr>
            </w:pPr>
            <w:r w:rsidRPr="002910B3">
              <w:rPr>
                <w:rFonts w:ascii="Consolas" w:eastAsia="Calibri" w:hAnsi="Consolas" w:cs="Arial"/>
                <w:szCs w:val="20"/>
              </w:rPr>
              <w:t>PATCH</w:t>
            </w:r>
          </w:p>
        </w:tc>
      </w:tr>
      <w:tr w:rsidR="009647D9" w:rsidRPr="009647D9" w14:paraId="34DBEBF4" w14:textId="77777777" w:rsidTr="00B86A4B">
        <w:trPr>
          <w:trHeight w:val="110"/>
        </w:trPr>
        <w:tc>
          <w:tcPr>
            <w:tcW w:w="1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A384B06"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CONTENT TYPE</w:t>
            </w:r>
          </w:p>
        </w:tc>
        <w:tc>
          <w:tcPr>
            <w:tcW w:w="34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303F7" w14:textId="77777777" w:rsidR="009647D9" w:rsidRPr="002910B3" w:rsidRDefault="009647D9" w:rsidP="004E34C3">
            <w:pPr>
              <w:tabs>
                <w:tab w:val="left" w:pos="2472"/>
              </w:tabs>
              <w:spacing w:after="160" w:line="259" w:lineRule="auto"/>
              <w:jc w:val="left"/>
              <w:rPr>
                <w:rFonts w:ascii="Consolas" w:eastAsia="Calibri" w:hAnsi="Consolas" w:cs="Arial"/>
                <w:szCs w:val="20"/>
              </w:rPr>
            </w:pPr>
            <w:r w:rsidRPr="002910B3">
              <w:rPr>
                <w:rFonts w:ascii="Consolas" w:eastAsia="Calibri" w:hAnsi="Consolas" w:cs="Arial"/>
                <w:szCs w:val="20"/>
              </w:rPr>
              <w:t>application/json</w:t>
            </w:r>
          </w:p>
        </w:tc>
      </w:tr>
    </w:tbl>
    <w:p w14:paraId="3892A910" w14:textId="77777777" w:rsidR="00840103" w:rsidRPr="00840103" w:rsidRDefault="00840103" w:rsidP="00840103">
      <w:pPr>
        <w:spacing w:line="256" w:lineRule="auto"/>
        <w:outlineLvl w:val="2"/>
        <w:rPr>
          <w:rFonts w:eastAsia="Aptos" w:cs="Times New Roman"/>
          <w:b/>
          <w:bCs/>
          <w:sz w:val="22"/>
          <w:szCs w:val="24"/>
        </w:rPr>
      </w:pPr>
      <w:r w:rsidRPr="00840103">
        <w:rPr>
          <w:rFonts w:eastAsia="Aptos" w:cs="Times New Roman"/>
          <w:b/>
          <w:bCs/>
          <w:sz w:val="22"/>
          <w:szCs w:val="24"/>
        </w:rPr>
        <w:t>Input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4"/>
        <w:gridCol w:w="5305"/>
        <w:gridCol w:w="925"/>
        <w:gridCol w:w="1106"/>
      </w:tblGrid>
      <w:tr w:rsidR="009647D9" w:rsidRPr="009647D9" w14:paraId="28F5A81A" w14:textId="77777777" w:rsidTr="00B86A4B">
        <w:trPr>
          <w:trHeight w:val="407"/>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1DBEBD0" w14:textId="77777777" w:rsidR="009647D9" w:rsidRPr="009647D9" w:rsidRDefault="009647D9" w:rsidP="004E34C3">
            <w:pPr>
              <w:tabs>
                <w:tab w:val="left" w:pos="2472"/>
              </w:tabs>
              <w:spacing w:after="160" w:line="259" w:lineRule="auto"/>
              <w:jc w:val="left"/>
              <w:rPr>
                <w:rFonts w:eastAsia="Calibri" w:cs="Arial"/>
                <w:b/>
                <w:bCs/>
                <w:szCs w:val="20"/>
              </w:rPr>
            </w:pPr>
            <w:r w:rsidRPr="009647D9">
              <w:rPr>
                <w:rFonts w:eastAsia="Calibri" w:cs="Arial"/>
                <w:b/>
                <w:bCs/>
                <w:szCs w:val="20"/>
              </w:rPr>
              <w:t>Parameter</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CF26FA3" w14:textId="77777777" w:rsidR="009647D9" w:rsidRPr="009647D9" w:rsidRDefault="009647D9" w:rsidP="004E34C3">
            <w:pPr>
              <w:tabs>
                <w:tab w:val="left" w:pos="2472"/>
              </w:tabs>
              <w:spacing w:after="160" w:line="259" w:lineRule="auto"/>
              <w:jc w:val="left"/>
              <w:rPr>
                <w:rFonts w:eastAsia="Calibri" w:cs="Arial"/>
                <w:b/>
                <w:bCs/>
                <w:szCs w:val="20"/>
              </w:rPr>
            </w:pPr>
            <w:r w:rsidRPr="009647D9">
              <w:rPr>
                <w:rFonts w:eastAsia="Calibri" w:cs="Arial"/>
                <w:b/>
                <w:bCs/>
                <w:szCs w:val="20"/>
              </w:rPr>
              <w:t>Description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BB1C1B0" w14:textId="63FBF01B" w:rsidR="009647D9" w:rsidRPr="009647D9" w:rsidRDefault="009647D9" w:rsidP="004E34C3">
            <w:pPr>
              <w:tabs>
                <w:tab w:val="left" w:pos="2472"/>
              </w:tabs>
              <w:spacing w:after="160" w:line="259" w:lineRule="auto"/>
              <w:jc w:val="left"/>
              <w:rPr>
                <w:rFonts w:eastAsia="Calibri" w:cs="Arial"/>
                <w:b/>
                <w:bCs/>
                <w:szCs w:val="20"/>
              </w:rPr>
            </w:pPr>
            <w:r w:rsidRPr="009647D9">
              <w:rPr>
                <w:rFonts w:eastAsia="Calibri" w:cs="Arial"/>
                <w:b/>
                <w:bCs/>
                <w:szCs w:val="20"/>
              </w:rPr>
              <w:t>M/O</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D607858" w14:textId="77777777" w:rsidR="009647D9" w:rsidRPr="009647D9" w:rsidRDefault="009647D9" w:rsidP="004E34C3">
            <w:pPr>
              <w:tabs>
                <w:tab w:val="left" w:pos="2472"/>
              </w:tabs>
              <w:spacing w:after="160" w:line="259" w:lineRule="auto"/>
              <w:jc w:val="left"/>
              <w:rPr>
                <w:rFonts w:eastAsia="Calibri" w:cs="Arial"/>
                <w:b/>
                <w:bCs/>
                <w:szCs w:val="20"/>
              </w:rPr>
            </w:pPr>
            <w:r w:rsidRPr="009647D9">
              <w:rPr>
                <w:rFonts w:eastAsia="Calibri" w:cs="Arial"/>
                <w:b/>
                <w:bCs/>
                <w:szCs w:val="20"/>
              </w:rPr>
              <w:t>Type</w:t>
            </w:r>
          </w:p>
        </w:tc>
      </w:tr>
      <w:tr w:rsidR="009647D9" w:rsidRPr="009647D9" w14:paraId="5A0464EE" w14:textId="77777777" w:rsidTr="00B86A4B">
        <w:trPr>
          <w:trHeight w:val="283"/>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EC914"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Authorization</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B50A16"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Token acquired from Azure B2C based on the user credentials for further API calls.</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0D7B8"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6CA3"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String</w:t>
            </w:r>
          </w:p>
        </w:tc>
      </w:tr>
      <w:tr w:rsidR="009647D9" w:rsidRPr="009647D9" w14:paraId="62FCEA77"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A0F5BE"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Content-Type</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0080D2"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 xml:space="preserve">Length of content.  </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5AC970"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EE9CAA"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String</w:t>
            </w:r>
          </w:p>
        </w:tc>
      </w:tr>
      <w:tr w:rsidR="009647D9" w:rsidRPr="009647D9" w14:paraId="1FA13E09" w14:textId="77777777" w:rsidTr="00B86A4B">
        <w:trPr>
          <w:trHeight w:val="59"/>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BC6BA"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Ocp-Apim-Subscription-Key</w:t>
            </w:r>
          </w:p>
        </w:tc>
        <w:tc>
          <w:tcPr>
            <w:tcW w:w="283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38BD7"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Subscription-key of the application</w:t>
            </w:r>
          </w:p>
        </w:tc>
        <w:tc>
          <w:tcPr>
            <w:tcW w:w="4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D86869"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M</w:t>
            </w:r>
          </w:p>
        </w:tc>
        <w:tc>
          <w:tcPr>
            <w:tcW w:w="5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A4B8E" w14:textId="77777777" w:rsidR="009647D9" w:rsidRPr="009647D9" w:rsidRDefault="009647D9" w:rsidP="004E34C3">
            <w:pPr>
              <w:tabs>
                <w:tab w:val="left" w:pos="2472"/>
              </w:tabs>
              <w:spacing w:after="160" w:line="259" w:lineRule="auto"/>
              <w:jc w:val="left"/>
              <w:rPr>
                <w:rFonts w:eastAsia="Calibri" w:cs="Arial"/>
                <w:szCs w:val="20"/>
              </w:rPr>
            </w:pPr>
            <w:r w:rsidRPr="009647D9">
              <w:rPr>
                <w:rFonts w:eastAsia="Calibri" w:cs="Arial"/>
                <w:szCs w:val="20"/>
              </w:rPr>
              <w:t>String</w:t>
            </w:r>
          </w:p>
        </w:tc>
      </w:tr>
    </w:tbl>
    <w:p w14:paraId="6D8E3300" w14:textId="77777777" w:rsidR="002910B3" w:rsidRPr="002910B3" w:rsidRDefault="002910B3" w:rsidP="002910B3">
      <w:pPr>
        <w:spacing w:line="254" w:lineRule="auto"/>
        <w:outlineLvl w:val="2"/>
        <w:rPr>
          <w:rFonts w:eastAsia="Aptos" w:cs="Times New Roman"/>
          <w:b/>
          <w:bCs/>
          <w:sz w:val="22"/>
          <w:szCs w:val="24"/>
        </w:rPr>
      </w:pPr>
      <w:r w:rsidRPr="002910B3">
        <w:rPr>
          <w:rFonts w:eastAsia="Aptos" w:cs="Times New Roman"/>
          <w:b/>
          <w:bCs/>
          <w:sz w:val="22"/>
          <w:szCs w:val="24"/>
        </w:rPr>
        <w:t>Output Header</w:t>
      </w:r>
    </w:p>
    <w:tbl>
      <w:tblPr>
        <w:tblStyle w:val="TableGridLight"/>
        <w:tblW w:w="9360" w:type="dxa"/>
        <w:tblLayout w:type="fixed"/>
        <w:tblCellMar>
          <w:left w:w="86" w:type="dxa"/>
          <w:right w:w="0" w:type="dxa"/>
        </w:tblCellMar>
        <w:tblLook w:val="04A0" w:firstRow="1" w:lastRow="0" w:firstColumn="1" w:lastColumn="0" w:noHBand="0" w:noVBand="1"/>
      </w:tblPr>
      <w:tblGrid>
        <w:gridCol w:w="2023"/>
        <w:gridCol w:w="5929"/>
        <w:gridCol w:w="1408"/>
      </w:tblGrid>
      <w:tr w:rsidR="00AF4595" w:rsidRPr="00AF4595" w14:paraId="6CEBEDAE" w14:textId="77777777" w:rsidTr="00B86A4B">
        <w:trPr>
          <w:trHeight w:val="196"/>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010817B" w14:textId="77777777" w:rsidR="00AF4595" w:rsidRPr="00AF4595" w:rsidRDefault="00AF4595" w:rsidP="004E34C3">
            <w:pPr>
              <w:tabs>
                <w:tab w:val="left" w:pos="2472"/>
              </w:tabs>
              <w:spacing w:after="160" w:line="259" w:lineRule="auto"/>
              <w:jc w:val="left"/>
              <w:rPr>
                <w:rFonts w:eastAsia="Calibri" w:cs="Arial"/>
                <w:b/>
                <w:bCs/>
                <w:szCs w:val="20"/>
              </w:rPr>
            </w:pPr>
            <w:r w:rsidRPr="00AF4595">
              <w:rPr>
                <w:rFonts w:eastAsia="Calibri" w:cs="Arial"/>
                <w:b/>
                <w:bCs/>
                <w:szCs w:val="20"/>
              </w:rPr>
              <w:t>Parameter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4440B12" w14:textId="77777777" w:rsidR="00AF4595" w:rsidRPr="00AF4595" w:rsidRDefault="00AF4595" w:rsidP="004E34C3">
            <w:pPr>
              <w:tabs>
                <w:tab w:val="left" w:pos="2472"/>
              </w:tabs>
              <w:spacing w:after="160" w:line="259" w:lineRule="auto"/>
              <w:jc w:val="left"/>
              <w:rPr>
                <w:rFonts w:eastAsia="Calibri" w:cs="Arial"/>
                <w:b/>
                <w:bCs/>
                <w:szCs w:val="20"/>
              </w:rPr>
            </w:pPr>
            <w:r w:rsidRPr="00AF4595">
              <w:rPr>
                <w:rFonts w:eastAsia="Calibri" w:cs="Arial"/>
                <w:b/>
                <w:bCs/>
                <w:szCs w:val="20"/>
              </w:rPr>
              <w:t>Description</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169A501" w14:textId="77777777" w:rsidR="00AF4595" w:rsidRPr="00AF4595" w:rsidRDefault="00AF4595" w:rsidP="004E34C3">
            <w:pPr>
              <w:tabs>
                <w:tab w:val="left" w:pos="2472"/>
              </w:tabs>
              <w:spacing w:after="160" w:line="259" w:lineRule="auto"/>
              <w:jc w:val="left"/>
              <w:rPr>
                <w:rFonts w:eastAsia="Calibri" w:cs="Arial"/>
                <w:b/>
                <w:bCs/>
                <w:szCs w:val="20"/>
              </w:rPr>
            </w:pPr>
            <w:r w:rsidRPr="00AF4595">
              <w:rPr>
                <w:rFonts w:eastAsia="Calibri" w:cs="Arial"/>
                <w:b/>
                <w:bCs/>
                <w:szCs w:val="20"/>
              </w:rPr>
              <w:t>Type</w:t>
            </w:r>
          </w:p>
        </w:tc>
      </w:tr>
      <w:tr w:rsidR="00AF4595" w:rsidRPr="00AF4595" w14:paraId="523F05B3"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A0FA4"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Server</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06E1EA"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Contains information about how the server handles requests [e.g., Werkzeug/2.1.2 Python/3.9.7]</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5B7F4"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String</w:t>
            </w:r>
          </w:p>
        </w:tc>
      </w:tr>
      <w:tr w:rsidR="00AF4595" w:rsidRPr="00AF4595" w14:paraId="2E5835F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A79D2"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Content-Type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0464E"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Length of the content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85F014"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String</w:t>
            </w:r>
          </w:p>
        </w:tc>
      </w:tr>
      <w:tr w:rsidR="00AF4595" w:rsidRPr="00AF4595" w14:paraId="23AE292D" w14:textId="77777777" w:rsidTr="00B86A4B">
        <w:trPr>
          <w:trHeight w:val="54"/>
        </w:trPr>
        <w:tc>
          <w:tcPr>
            <w:tcW w:w="10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BF52B"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Date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992653"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Date of operation execution e.g. - [Tue, 17 May 2022 06:30:16 GMT]</w:t>
            </w:r>
          </w:p>
        </w:tc>
        <w:tc>
          <w:tcPr>
            <w:tcW w:w="7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FFE5D"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Datetime</w:t>
            </w:r>
          </w:p>
        </w:tc>
      </w:tr>
    </w:tbl>
    <w:p w14:paraId="612CCBDF" w14:textId="77777777" w:rsidR="009F042A" w:rsidRPr="009F042A" w:rsidRDefault="009F042A" w:rsidP="009F042A">
      <w:pPr>
        <w:spacing w:line="252" w:lineRule="auto"/>
        <w:outlineLvl w:val="2"/>
        <w:rPr>
          <w:rFonts w:eastAsia="Aptos" w:cs="Times New Roman"/>
          <w:b/>
          <w:bCs/>
          <w:sz w:val="22"/>
          <w:szCs w:val="24"/>
        </w:rPr>
      </w:pPr>
      <w:r w:rsidRPr="009F042A">
        <w:rPr>
          <w:rFonts w:eastAsia="Aptos" w:cs="Times New Roman"/>
          <w:b/>
          <w:bCs/>
          <w:sz w:val="22"/>
          <w:szCs w:val="24"/>
        </w:rPr>
        <w:t>Result</w:t>
      </w:r>
    </w:p>
    <w:tbl>
      <w:tblPr>
        <w:tblStyle w:val="TableGridLight"/>
        <w:tblW w:w="9360" w:type="dxa"/>
        <w:tblLayout w:type="fixed"/>
        <w:tblCellMar>
          <w:left w:w="86" w:type="dxa"/>
          <w:right w:w="0" w:type="dxa"/>
        </w:tblCellMar>
        <w:tblLook w:val="04A0" w:firstRow="1" w:lastRow="0" w:firstColumn="1" w:lastColumn="0" w:noHBand="0" w:noVBand="1"/>
      </w:tblPr>
      <w:tblGrid>
        <w:gridCol w:w="1601"/>
        <w:gridCol w:w="7759"/>
      </w:tblGrid>
      <w:tr w:rsidR="00AF4595" w:rsidRPr="00AF4595" w14:paraId="726AD7D1" w14:textId="77777777" w:rsidTr="00B86A4B">
        <w:trPr>
          <w:trHeight w:val="178"/>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0930EA" w14:textId="77777777" w:rsidR="00AF4595" w:rsidRPr="009F042A" w:rsidRDefault="00AF4595" w:rsidP="004E34C3">
            <w:pPr>
              <w:tabs>
                <w:tab w:val="left" w:pos="2472"/>
              </w:tabs>
              <w:spacing w:after="160" w:line="259" w:lineRule="auto"/>
              <w:jc w:val="left"/>
              <w:rPr>
                <w:rFonts w:eastAsia="Calibri" w:cs="Arial"/>
                <w:color w:val="000000" w:themeColor="text1"/>
                <w:szCs w:val="20"/>
              </w:rPr>
            </w:pPr>
            <w:r w:rsidRPr="009F042A">
              <w:rPr>
                <w:rFonts w:eastAsia="Calibri" w:cs="Arial"/>
                <w:color w:val="000000" w:themeColor="text1"/>
                <w:szCs w:val="20"/>
              </w:rPr>
              <w:t>HTTP Code</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A66484" w14:textId="77777777" w:rsidR="00AF4595" w:rsidRPr="009F042A" w:rsidRDefault="00AF4595" w:rsidP="004E34C3">
            <w:pPr>
              <w:tabs>
                <w:tab w:val="left" w:pos="2472"/>
              </w:tabs>
              <w:spacing w:after="160" w:line="259" w:lineRule="auto"/>
              <w:jc w:val="left"/>
              <w:rPr>
                <w:rFonts w:eastAsia="Calibri" w:cs="Arial"/>
                <w:color w:val="000000" w:themeColor="text1"/>
                <w:szCs w:val="20"/>
              </w:rPr>
            </w:pPr>
            <w:r w:rsidRPr="009F042A">
              <w:rPr>
                <w:rFonts w:eastAsia="Calibri" w:cs="Arial"/>
                <w:color w:val="000000" w:themeColor="text1"/>
                <w:szCs w:val="20"/>
              </w:rPr>
              <w:t>Result Description</w:t>
            </w:r>
          </w:p>
        </w:tc>
      </w:tr>
      <w:tr w:rsidR="00AF4595" w:rsidRPr="00AF4595" w14:paraId="15640F34" w14:textId="77777777" w:rsidTr="00B86A4B">
        <w:trPr>
          <w:trHeight w:val="277"/>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67227"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200</w:t>
            </w:r>
          </w:p>
        </w:tc>
        <w:tc>
          <w:tcPr>
            <w:tcW w:w="41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B5F426" w14:textId="0E010FBE"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successful</w:t>
            </w:r>
            <w:r w:rsidR="00AA6702">
              <w:rPr>
                <w:rFonts w:eastAsia="Calibri" w:cs="Arial"/>
                <w:szCs w:val="20"/>
              </w:rPr>
              <w:t xml:space="preserve"> </w:t>
            </w:r>
            <w:r w:rsidRPr="00AF4595">
              <w:rPr>
                <w:rFonts w:eastAsia="Calibri" w:cs="Arial"/>
                <w:szCs w:val="20"/>
              </w:rPr>
              <w:t>operation</w:t>
            </w:r>
          </w:p>
        </w:tc>
      </w:tr>
    </w:tbl>
    <w:p w14:paraId="458B1F26" w14:textId="77777777" w:rsidR="009F042A" w:rsidRPr="009F042A" w:rsidRDefault="009F042A" w:rsidP="009F042A">
      <w:pPr>
        <w:spacing w:line="252" w:lineRule="auto"/>
        <w:outlineLvl w:val="2"/>
        <w:rPr>
          <w:rFonts w:eastAsia="Aptos" w:cs="Times New Roman"/>
          <w:b/>
          <w:bCs/>
          <w:sz w:val="22"/>
          <w:szCs w:val="24"/>
        </w:rPr>
      </w:pPr>
      <w:r w:rsidRPr="009F042A">
        <w:rPr>
          <w:rFonts w:eastAsia="Aptos" w:cs="Times New Roman"/>
          <w:b/>
          <w:bCs/>
          <w:sz w:val="22"/>
          <w:szCs w:val="24"/>
        </w:rPr>
        <w:t>Error Management</w:t>
      </w:r>
    </w:p>
    <w:p w14:paraId="0EE003F9" w14:textId="77777777" w:rsidR="009F042A" w:rsidRDefault="009F042A" w:rsidP="00AF4595">
      <w:pPr>
        <w:tabs>
          <w:tab w:val="left" w:pos="2472"/>
        </w:tabs>
        <w:rPr>
          <w:rFonts w:eastAsia="Calibri" w:cs="Arial"/>
          <w:b/>
          <w:bCs/>
          <w:szCs w:val="20"/>
        </w:rPr>
        <w:sectPr w:rsidR="009F042A" w:rsidSect="002910B3">
          <w:pgSz w:w="12240" w:h="20160" w:code="5"/>
          <w:pgMar w:top="1440" w:right="1440" w:bottom="1440" w:left="1440" w:header="720" w:footer="720" w:gutter="0"/>
          <w:cols w:space="720"/>
          <w:docGrid w:linePitch="360"/>
        </w:sectPr>
      </w:pPr>
    </w:p>
    <w:tbl>
      <w:tblPr>
        <w:tblStyle w:val="TableGridLight"/>
        <w:tblW w:w="9360" w:type="dxa"/>
        <w:tblLayout w:type="fixed"/>
        <w:tblCellMar>
          <w:left w:w="86" w:type="dxa"/>
          <w:right w:w="0" w:type="dxa"/>
        </w:tblCellMar>
        <w:tblLook w:val="04A0" w:firstRow="1" w:lastRow="0" w:firstColumn="1" w:lastColumn="0" w:noHBand="0" w:noVBand="1"/>
      </w:tblPr>
      <w:tblGrid>
        <w:gridCol w:w="1600"/>
        <w:gridCol w:w="1670"/>
        <w:gridCol w:w="6090"/>
      </w:tblGrid>
      <w:tr w:rsidR="00AF4595" w:rsidRPr="00AF4595" w14:paraId="37F77C4C"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3466A06" w14:textId="77777777" w:rsidR="00AF4595" w:rsidRPr="00AF4595" w:rsidRDefault="00AF4595" w:rsidP="004E34C3">
            <w:pPr>
              <w:tabs>
                <w:tab w:val="left" w:pos="2472"/>
              </w:tabs>
              <w:spacing w:after="160" w:line="259" w:lineRule="auto"/>
              <w:jc w:val="left"/>
              <w:rPr>
                <w:rFonts w:eastAsia="Calibri" w:cs="Arial"/>
                <w:b/>
                <w:bCs/>
                <w:szCs w:val="20"/>
              </w:rPr>
            </w:pPr>
            <w:r w:rsidRPr="00AF4595">
              <w:rPr>
                <w:rFonts w:eastAsia="Calibri" w:cs="Arial"/>
                <w:b/>
                <w:bCs/>
                <w:szCs w:val="20"/>
              </w:rPr>
              <w:t>HTTP Code</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F5E50A1" w14:textId="77777777" w:rsidR="00AF4595" w:rsidRPr="00AF4595" w:rsidRDefault="00AF4595" w:rsidP="004E34C3">
            <w:pPr>
              <w:tabs>
                <w:tab w:val="left" w:pos="2472"/>
              </w:tabs>
              <w:spacing w:after="160" w:line="259" w:lineRule="auto"/>
              <w:jc w:val="left"/>
              <w:rPr>
                <w:rFonts w:eastAsia="Calibri" w:cs="Arial"/>
                <w:b/>
                <w:bCs/>
                <w:szCs w:val="20"/>
              </w:rPr>
            </w:pPr>
            <w:r w:rsidRPr="00AF4595">
              <w:rPr>
                <w:rFonts w:eastAsia="Calibri" w:cs="Arial"/>
                <w:b/>
                <w:bCs/>
                <w:szCs w:val="20"/>
              </w:rPr>
              <w:t>Error Code</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048126C" w14:textId="77777777" w:rsidR="00AF4595" w:rsidRPr="00AF4595" w:rsidRDefault="00AF4595" w:rsidP="004E34C3">
            <w:pPr>
              <w:tabs>
                <w:tab w:val="left" w:pos="2472"/>
              </w:tabs>
              <w:spacing w:after="160" w:line="259" w:lineRule="auto"/>
              <w:jc w:val="left"/>
              <w:rPr>
                <w:rFonts w:eastAsia="Calibri" w:cs="Arial"/>
                <w:b/>
                <w:bCs/>
                <w:szCs w:val="20"/>
              </w:rPr>
            </w:pPr>
            <w:r w:rsidRPr="00AF4595">
              <w:rPr>
                <w:rFonts w:eastAsia="Calibri" w:cs="Arial"/>
                <w:b/>
                <w:bCs/>
                <w:szCs w:val="20"/>
              </w:rPr>
              <w:t>Error Description</w:t>
            </w:r>
          </w:p>
        </w:tc>
      </w:tr>
      <w:tr w:rsidR="00AF4595" w:rsidRPr="00AF4595" w14:paraId="42804609"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6838E4"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500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5B4F08"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500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3B555"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Internal Server Error</w:t>
            </w:r>
          </w:p>
        </w:tc>
      </w:tr>
      <w:tr w:rsidR="00AF4595" w:rsidRPr="00AF4595" w14:paraId="47629C6E"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B9E09"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BAA626"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401</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2068D6" w14:textId="33AD569F"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Unauthorized User</w:t>
            </w:r>
            <w:r w:rsidR="009F042A">
              <w:rPr>
                <w:rFonts w:eastAsia="Calibri" w:cs="Arial"/>
                <w:szCs w:val="20"/>
              </w:rPr>
              <w:t xml:space="preserve"> or </w:t>
            </w:r>
            <w:r w:rsidR="00C658A5">
              <w:rPr>
                <w:rFonts w:eastAsia="Calibri" w:cs="Arial"/>
                <w:szCs w:val="20"/>
              </w:rPr>
              <w:t>Header Token could be missing</w:t>
            </w:r>
          </w:p>
        </w:tc>
      </w:tr>
      <w:tr w:rsidR="00AF4595" w:rsidRPr="00AF4595" w14:paraId="5325E952" w14:textId="77777777" w:rsidTr="00B86A4B">
        <w:trPr>
          <w:trHeight w:val="300"/>
        </w:trPr>
        <w:tc>
          <w:tcPr>
            <w:tcW w:w="8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7F4C4"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400</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15BDA7"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400</w:t>
            </w:r>
          </w:p>
        </w:tc>
        <w:tc>
          <w:tcPr>
            <w:tcW w:w="32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1956DB" w14:textId="77777777" w:rsidR="00AF4595" w:rsidRPr="00AF4595" w:rsidRDefault="00AF4595" w:rsidP="004E34C3">
            <w:pPr>
              <w:tabs>
                <w:tab w:val="left" w:pos="2472"/>
              </w:tabs>
              <w:spacing w:after="160" w:line="259" w:lineRule="auto"/>
              <w:jc w:val="left"/>
              <w:rPr>
                <w:rFonts w:eastAsia="Calibri" w:cs="Arial"/>
                <w:szCs w:val="20"/>
              </w:rPr>
            </w:pPr>
            <w:r w:rsidRPr="00AF4595">
              <w:rPr>
                <w:rFonts w:eastAsia="Calibri" w:cs="Arial"/>
                <w:szCs w:val="20"/>
              </w:rPr>
              <w:t>Bad request</w:t>
            </w:r>
          </w:p>
        </w:tc>
      </w:tr>
    </w:tbl>
    <w:p w14:paraId="1712ED74" w14:textId="0D7672AA" w:rsidR="00AF4595" w:rsidRDefault="00AF4595" w:rsidP="009F042A">
      <w:pPr>
        <w:pStyle w:val="Heading3"/>
      </w:pPr>
      <w:r w:rsidRPr="00AF4595">
        <w:t>Sample response</w:t>
      </w:r>
    </w:p>
    <w:p w14:paraId="209C0C59" w14:textId="6BC46EA6" w:rsidR="00782B05" w:rsidRPr="00002148" w:rsidRDefault="00BB3183" w:rsidP="00002148">
      <w:pPr>
        <w:pStyle w:val="codesample"/>
      </w:pPr>
      <w:r w:rsidRPr="00002148">
        <w:t>[</w:t>
      </w:r>
      <w:r w:rsidRPr="00002148">
        <w:br/>
      </w:r>
      <w:r w:rsidR="00AA6702" w:rsidRPr="00002148">
        <w:t xml:space="preserve">   </w:t>
      </w:r>
      <w:r w:rsidRPr="00002148">
        <w:t xml:space="preserve"> </w:t>
      </w:r>
      <w:r w:rsidR="00B86A4B" w:rsidRPr="00B86A4B">
        <w:t>{</w:t>
      </w:r>
      <w:r w:rsidRPr="00002148">
        <w:br/>
      </w:r>
      <w:r w:rsidR="00AA6702" w:rsidRPr="00002148">
        <w:t xml:space="preserve">       </w:t>
      </w:r>
      <w:r w:rsidRPr="00002148">
        <w:t xml:space="preserve"> "</w:t>
      </w:r>
      <w:proofErr w:type="spellStart"/>
      <w:r w:rsidRPr="00002148">
        <w:t>combinationId</w:t>
      </w:r>
      <w:proofErr w:type="spellEnd"/>
      <w:r w:rsidRPr="00002148">
        <w:t>": 1,</w:t>
      </w:r>
      <w:r w:rsidRPr="00002148">
        <w:br/>
      </w:r>
      <w:r w:rsidR="00AA6702" w:rsidRPr="00002148">
        <w:t xml:space="preserve">       </w:t>
      </w:r>
      <w:r w:rsidRPr="00002148">
        <w:t xml:space="preserve"> "</w:t>
      </w:r>
      <w:proofErr w:type="spellStart"/>
      <w:r w:rsidRPr="00002148">
        <w:t>fromSystem</w:t>
      </w:r>
      <w:proofErr w:type="spellEnd"/>
      <w:r w:rsidRPr="00002148">
        <w:t>": "Teamcenter",</w:t>
      </w:r>
      <w:r w:rsidRPr="00002148">
        <w:br/>
      </w:r>
      <w:r w:rsidR="00AA6702" w:rsidRPr="00002148">
        <w:t xml:space="preserve">       </w:t>
      </w:r>
      <w:r w:rsidRPr="00002148">
        <w:t xml:space="preserve"> "</w:t>
      </w:r>
      <w:proofErr w:type="spellStart"/>
      <w:r w:rsidRPr="00002148">
        <w:t>toSystem</w:t>
      </w:r>
      <w:proofErr w:type="spellEnd"/>
      <w:r w:rsidRPr="00002148">
        <w:t>": "SAP S/4HANA",</w:t>
      </w:r>
      <w:r w:rsidRPr="00002148">
        <w:br/>
      </w:r>
      <w:r w:rsidR="00AA6702" w:rsidRPr="00002148">
        <w:t xml:space="preserve">       </w:t>
      </w:r>
      <w:r w:rsidRPr="00002148">
        <w:t xml:space="preserve"> "</w:t>
      </w:r>
      <w:proofErr w:type="spellStart"/>
      <w:r w:rsidRPr="00002148">
        <w:t>integrationStatus</w:t>
      </w:r>
      <w:proofErr w:type="spellEnd"/>
      <w:r w:rsidRPr="00002148">
        <w:t>": "integrated"</w:t>
      </w:r>
      <w:r w:rsidRPr="00002148">
        <w:br/>
      </w:r>
      <w:r w:rsidR="00AA6702" w:rsidRPr="00002148">
        <w:t xml:space="preserve">   </w:t>
      </w:r>
      <w:r w:rsidRPr="00002148">
        <w:t xml:space="preserve"> </w:t>
      </w:r>
      <w:r w:rsidR="00B86A4B" w:rsidRPr="00B86A4B">
        <w:t>}</w:t>
      </w:r>
      <w:r w:rsidRPr="00002148">
        <w:br/>
        <w:t>]</w:t>
      </w:r>
    </w:p>
    <w:sectPr w:rsidR="00782B05" w:rsidRPr="00002148" w:rsidSect="009F042A">
      <w:type w:val="continuous"/>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C849" w14:textId="77777777" w:rsidR="00A747F6" w:rsidRDefault="00A747F6" w:rsidP="003B22BB">
      <w:pPr>
        <w:spacing w:after="0" w:line="240" w:lineRule="auto"/>
      </w:pPr>
      <w:r>
        <w:separator/>
      </w:r>
    </w:p>
  </w:endnote>
  <w:endnote w:type="continuationSeparator" w:id="0">
    <w:p w14:paraId="0E36A7D0" w14:textId="77777777" w:rsidR="00A747F6" w:rsidRDefault="00A747F6" w:rsidP="003B22BB">
      <w:pPr>
        <w:spacing w:after="0" w:line="240" w:lineRule="auto"/>
      </w:pPr>
      <w:r>
        <w:continuationSeparator/>
      </w:r>
    </w:p>
  </w:endnote>
  <w:endnote w:type="continuationNotice" w:id="1">
    <w:p w14:paraId="19B3C324" w14:textId="77777777" w:rsidR="00A747F6" w:rsidRDefault="00A747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AA5A" w14:textId="77777777" w:rsidR="00A11984" w:rsidRDefault="00A119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C3CD" w14:textId="65ECFDB2" w:rsidR="000A38CE" w:rsidRDefault="00A6178F">
    <w:pPr>
      <w:pStyle w:val="Footer"/>
    </w:pPr>
    <w:r>
      <w:t>© 2026 Accenture.</w:t>
    </w:r>
    <w:r w:rsidR="006268E9">
      <w:t xml:space="preserve"> </w:t>
    </w:r>
    <w:r>
      <w:t>All rights reserved.</w:t>
    </w:r>
    <w:r w:rsidR="008C0720">
      <w:ptab w:relativeTo="margin" w:alignment="center" w:leader="none"/>
    </w:r>
    <w:r w:rsidR="006268E9">
      <w:t xml:space="preserve"> </w:t>
    </w:r>
    <w:r>
      <w:t xml:space="preserve">Document Version: </w:t>
    </w:r>
    <w:sdt>
      <w:sdtPr>
        <w:alias w:val="Label"/>
        <w:tag w:val="DLCPolicyLabelValue"/>
        <w:id w:val="1358781576"/>
        <w:lock w:val="contentLocked"/>
        <w:placeholder>
          <w:docPart w:val="8A5483BFC37A4F27970849F0C29EAC7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93A37BB7-ED3F-4963-9920-1437D8DC9EDF}"/>
        <w:text w:multiLine="1"/>
      </w:sdtPr>
      <w:sdtContent>
        <w:r w:rsidR="00B02C3A">
          <w:t>75.0</w:t>
        </w:r>
      </w:sdtContent>
    </w:sdt>
    <w:r w:rsidR="008C0720">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B0B5" w14:textId="77777777" w:rsidR="00A11984" w:rsidRDefault="00A119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296B" w14:textId="77777777" w:rsidR="00A747F6" w:rsidRDefault="00A747F6" w:rsidP="003B22BB">
      <w:pPr>
        <w:spacing w:after="0" w:line="240" w:lineRule="auto"/>
      </w:pPr>
      <w:r>
        <w:separator/>
      </w:r>
    </w:p>
  </w:footnote>
  <w:footnote w:type="continuationSeparator" w:id="0">
    <w:p w14:paraId="3CFBCBB8" w14:textId="77777777" w:rsidR="00A747F6" w:rsidRDefault="00A747F6" w:rsidP="003B22BB">
      <w:pPr>
        <w:spacing w:after="0" w:line="240" w:lineRule="auto"/>
      </w:pPr>
      <w:r>
        <w:continuationSeparator/>
      </w:r>
    </w:p>
  </w:footnote>
  <w:footnote w:type="continuationNotice" w:id="1">
    <w:p w14:paraId="3175EC85" w14:textId="77777777" w:rsidR="00A747F6" w:rsidRDefault="00A747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9E4F" w14:textId="77777777" w:rsidR="00A11984" w:rsidRDefault="00A119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DECC" w14:textId="129C97F5" w:rsidR="00BE737F" w:rsidRDefault="00D15E8F">
    <w:pPr>
      <w:pStyle w:val="Header"/>
    </w:pPr>
    <w:r>
      <w:rPr>
        <w:noProof/>
      </w:rPr>
      <w:drawing>
        <wp:inline distT="0" distB="0" distL="0" distR="0" wp14:anchorId="5B3E1A33" wp14:editId="4F1D884D">
          <wp:extent cx="1499822" cy="144000"/>
          <wp:effectExtent l="0" t="0" r="0" b="8890"/>
          <wp:docPr id="159059471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04877"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822" cy="144000"/>
                  </a:xfrm>
                  <a:prstGeom prst="rect">
                    <a:avLst/>
                  </a:prstGeom>
                </pic:spPr>
              </pic:pic>
            </a:graphicData>
          </a:graphic>
        </wp:inline>
      </w:drawing>
    </w:r>
    <w:r w:rsidR="00BE737F">
      <w:ptab w:relativeTo="margin" w:alignment="center" w:leader="none"/>
    </w:r>
    <w:r w:rsidR="00BE737F">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18A1" w14:textId="77777777" w:rsidR="00A11984" w:rsidRDefault="00A119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cs="Times New Roman"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cs="Times New Roman"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cs="Times New Roman" w:hint="default"/>
      </w:rPr>
    </w:lvl>
    <w:lvl w:ilvl="8" w:tplc="323A407A">
      <w:start w:val="1"/>
      <w:numFmt w:val="bullet"/>
      <w:lvlText w:val=""/>
      <w:lvlJc w:val="left"/>
      <w:pPr>
        <w:ind w:left="6480" w:hanging="360"/>
      </w:pPr>
      <w:rPr>
        <w:rFonts w:ascii="Wingdings" w:hAnsi="Wingdings" w:hint="default"/>
      </w:rPr>
    </w:lvl>
  </w:abstractNum>
  <w:abstractNum w:abstractNumId="2"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3"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C6979C9"/>
    <w:multiLevelType w:val="hybridMultilevel"/>
    <w:tmpl w:val="E26CD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8E41115"/>
    <w:multiLevelType w:val="hybridMultilevel"/>
    <w:tmpl w:val="2D1AC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A5475F"/>
    <w:multiLevelType w:val="hybridMultilevel"/>
    <w:tmpl w:val="AB92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3403C4"/>
    <w:multiLevelType w:val="hybridMultilevel"/>
    <w:tmpl w:val="44CC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80367"/>
    <w:multiLevelType w:val="hybridMultilevel"/>
    <w:tmpl w:val="47089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124E63"/>
    <w:multiLevelType w:val="hybridMultilevel"/>
    <w:tmpl w:val="D924EA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366877359">
    <w:abstractNumId w:val="2"/>
  </w:num>
  <w:num w:numId="2" w16cid:durableId="786195671">
    <w:abstractNumId w:val="1"/>
  </w:num>
  <w:num w:numId="3" w16cid:durableId="1228565507">
    <w:abstractNumId w:val="3"/>
  </w:num>
  <w:num w:numId="4" w16cid:durableId="2122143729">
    <w:abstractNumId w:val="0"/>
  </w:num>
  <w:num w:numId="5" w16cid:durableId="49808471">
    <w:abstractNumId w:val="5"/>
  </w:num>
  <w:num w:numId="6" w16cid:durableId="1410078749">
    <w:abstractNumId w:val="2"/>
  </w:num>
  <w:num w:numId="7" w16cid:durableId="1459379152">
    <w:abstractNumId w:val="0"/>
  </w:num>
  <w:num w:numId="8" w16cid:durableId="954100525">
    <w:abstractNumId w:val="2"/>
  </w:num>
  <w:num w:numId="9" w16cid:durableId="1777166612">
    <w:abstractNumId w:val="10"/>
  </w:num>
  <w:num w:numId="10" w16cid:durableId="1535387605">
    <w:abstractNumId w:val="2"/>
  </w:num>
  <w:num w:numId="11" w16cid:durableId="424226039">
    <w:abstractNumId w:val="2"/>
  </w:num>
  <w:num w:numId="12" w16cid:durableId="1259438036">
    <w:abstractNumId w:val="7"/>
  </w:num>
  <w:num w:numId="13" w16cid:durableId="1831562248">
    <w:abstractNumId w:val="8"/>
  </w:num>
  <w:num w:numId="14" w16cid:durableId="1795709201">
    <w:abstractNumId w:val="4"/>
  </w:num>
  <w:num w:numId="15" w16cid:durableId="1100368168">
    <w:abstractNumId w:val="9"/>
  </w:num>
  <w:num w:numId="16" w16cid:durableId="758646401">
    <w:abstractNumId w:val="0"/>
  </w:num>
  <w:num w:numId="17" w16cid:durableId="1002975326">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UJHaNUfmBs+ndBy0+OfvL7x1Of/oXyj9mLXWTVM6CMopSXrSLpeQ2ISmePHw0tG7/UKwjwtItfXVOX6IeYPOmQ==" w:salt="1H769gGpw978KJaa1SrOJ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0NTOyMLc0szA0MTNQ0lEKTi0uzszPAykwNK8FALxnEeMtAAAA"/>
  </w:docVars>
  <w:rsids>
    <w:rsidRoot w:val="00834F18"/>
    <w:rsid w:val="000010EE"/>
    <w:rsid w:val="000011B9"/>
    <w:rsid w:val="00002148"/>
    <w:rsid w:val="00003BBA"/>
    <w:rsid w:val="00005766"/>
    <w:rsid w:val="00005DF9"/>
    <w:rsid w:val="00014225"/>
    <w:rsid w:val="00014440"/>
    <w:rsid w:val="000153A9"/>
    <w:rsid w:val="00015A57"/>
    <w:rsid w:val="000177A3"/>
    <w:rsid w:val="00017A9B"/>
    <w:rsid w:val="0002181B"/>
    <w:rsid w:val="000232E6"/>
    <w:rsid w:val="0002338F"/>
    <w:rsid w:val="0002360B"/>
    <w:rsid w:val="00023C50"/>
    <w:rsid w:val="0002579A"/>
    <w:rsid w:val="00025870"/>
    <w:rsid w:val="000261DF"/>
    <w:rsid w:val="00027B15"/>
    <w:rsid w:val="000323F0"/>
    <w:rsid w:val="0003450A"/>
    <w:rsid w:val="00041E79"/>
    <w:rsid w:val="0004277E"/>
    <w:rsid w:val="00042E25"/>
    <w:rsid w:val="00043F75"/>
    <w:rsid w:val="0004419E"/>
    <w:rsid w:val="00045EDB"/>
    <w:rsid w:val="000477E3"/>
    <w:rsid w:val="000477F7"/>
    <w:rsid w:val="0005152B"/>
    <w:rsid w:val="00053B86"/>
    <w:rsid w:val="000545EC"/>
    <w:rsid w:val="00061737"/>
    <w:rsid w:val="00061F9D"/>
    <w:rsid w:val="00066B83"/>
    <w:rsid w:val="000671FF"/>
    <w:rsid w:val="00071A12"/>
    <w:rsid w:val="00071EEF"/>
    <w:rsid w:val="0007218B"/>
    <w:rsid w:val="000726DC"/>
    <w:rsid w:val="00072A5B"/>
    <w:rsid w:val="00072B57"/>
    <w:rsid w:val="00073995"/>
    <w:rsid w:val="00075B76"/>
    <w:rsid w:val="00080179"/>
    <w:rsid w:val="00080B83"/>
    <w:rsid w:val="00083CF5"/>
    <w:rsid w:val="00084214"/>
    <w:rsid w:val="000849CF"/>
    <w:rsid w:val="000871B3"/>
    <w:rsid w:val="00087736"/>
    <w:rsid w:val="00087964"/>
    <w:rsid w:val="00087A2A"/>
    <w:rsid w:val="00090066"/>
    <w:rsid w:val="000905F5"/>
    <w:rsid w:val="00090D01"/>
    <w:rsid w:val="00090F08"/>
    <w:rsid w:val="00092D8D"/>
    <w:rsid w:val="000970ED"/>
    <w:rsid w:val="00097610"/>
    <w:rsid w:val="000A0D59"/>
    <w:rsid w:val="000A1E54"/>
    <w:rsid w:val="000A264A"/>
    <w:rsid w:val="000A32DB"/>
    <w:rsid w:val="000A331E"/>
    <w:rsid w:val="000A38CE"/>
    <w:rsid w:val="000A6BFD"/>
    <w:rsid w:val="000A7F9E"/>
    <w:rsid w:val="000B0CD7"/>
    <w:rsid w:val="000B1B5F"/>
    <w:rsid w:val="000B35C1"/>
    <w:rsid w:val="000B4EC6"/>
    <w:rsid w:val="000B60DC"/>
    <w:rsid w:val="000C01F9"/>
    <w:rsid w:val="000C25D6"/>
    <w:rsid w:val="000C2889"/>
    <w:rsid w:val="000C2966"/>
    <w:rsid w:val="000C2BE6"/>
    <w:rsid w:val="000C2F28"/>
    <w:rsid w:val="000C5CAE"/>
    <w:rsid w:val="000D3F9E"/>
    <w:rsid w:val="000D4462"/>
    <w:rsid w:val="000D593A"/>
    <w:rsid w:val="000D5A77"/>
    <w:rsid w:val="000D71A6"/>
    <w:rsid w:val="000E0C7E"/>
    <w:rsid w:val="000E1890"/>
    <w:rsid w:val="000E1C15"/>
    <w:rsid w:val="000E1E16"/>
    <w:rsid w:val="000E378C"/>
    <w:rsid w:val="000E505F"/>
    <w:rsid w:val="000E564A"/>
    <w:rsid w:val="000E6660"/>
    <w:rsid w:val="000E6D67"/>
    <w:rsid w:val="000F08ED"/>
    <w:rsid w:val="000F1EFF"/>
    <w:rsid w:val="000F40F0"/>
    <w:rsid w:val="000F4980"/>
    <w:rsid w:val="000F4AF0"/>
    <w:rsid w:val="000F64A4"/>
    <w:rsid w:val="000F6A0F"/>
    <w:rsid w:val="000F726A"/>
    <w:rsid w:val="00100993"/>
    <w:rsid w:val="001026A9"/>
    <w:rsid w:val="00102C6A"/>
    <w:rsid w:val="00105074"/>
    <w:rsid w:val="00113678"/>
    <w:rsid w:val="00113CB8"/>
    <w:rsid w:val="00114E7B"/>
    <w:rsid w:val="00115D8F"/>
    <w:rsid w:val="00116303"/>
    <w:rsid w:val="0011661C"/>
    <w:rsid w:val="0011745A"/>
    <w:rsid w:val="001174AB"/>
    <w:rsid w:val="00121986"/>
    <w:rsid w:val="001234DE"/>
    <w:rsid w:val="00123E2C"/>
    <w:rsid w:val="001249ED"/>
    <w:rsid w:val="00125713"/>
    <w:rsid w:val="001268DD"/>
    <w:rsid w:val="001273FD"/>
    <w:rsid w:val="00130529"/>
    <w:rsid w:val="00131CDF"/>
    <w:rsid w:val="00133224"/>
    <w:rsid w:val="00135181"/>
    <w:rsid w:val="00136F69"/>
    <w:rsid w:val="00141495"/>
    <w:rsid w:val="001458FE"/>
    <w:rsid w:val="00145980"/>
    <w:rsid w:val="00146AF0"/>
    <w:rsid w:val="00146BB8"/>
    <w:rsid w:val="00150E67"/>
    <w:rsid w:val="00151104"/>
    <w:rsid w:val="00151D14"/>
    <w:rsid w:val="00152593"/>
    <w:rsid w:val="0015411D"/>
    <w:rsid w:val="001558FF"/>
    <w:rsid w:val="001573C9"/>
    <w:rsid w:val="001600CC"/>
    <w:rsid w:val="00160175"/>
    <w:rsid w:val="00160515"/>
    <w:rsid w:val="00164200"/>
    <w:rsid w:val="00164E3E"/>
    <w:rsid w:val="0016550F"/>
    <w:rsid w:val="00165882"/>
    <w:rsid w:val="00165D1B"/>
    <w:rsid w:val="00166184"/>
    <w:rsid w:val="00166CE3"/>
    <w:rsid w:val="001676F6"/>
    <w:rsid w:val="00170004"/>
    <w:rsid w:val="00170AD8"/>
    <w:rsid w:val="00172B64"/>
    <w:rsid w:val="00173F3C"/>
    <w:rsid w:val="001750F7"/>
    <w:rsid w:val="00182CE0"/>
    <w:rsid w:val="00183107"/>
    <w:rsid w:val="00183B4B"/>
    <w:rsid w:val="001877DF"/>
    <w:rsid w:val="00187E7B"/>
    <w:rsid w:val="0019118F"/>
    <w:rsid w:val="00191AE9"/>
    <w:rsid w:val="00194935"/>
    <w:rsid w:val="00194BDA"/>
    <w:rsid w:val="001A1508"/>
    <w:rsid w:val="001A164A"/>
    <w:rsid w:val="001A3ACE"/>
    <w:rsid w:val="001A3C5D"/>
    <w:rsid w:val="001A5252"/>
    <w:rsid w:val="001A5AEA"/>
    <w:rsid w:val="001A69C9"/>
    <w:rsid w:val="001B0AB4"/>
    <w:rsid w:val="001B266C"/>
    <w:rsid w:val="001B28FD"/>
    <w:rsid w:val="001B295E"/>
    <w:rsid w:val="001B38D9"/>
    <w:rsid w:val="001B4BF3"/>
    <w:rsid w:val="001B52E0"/>
    <w:rsid w:val="001B6C53"/>
    <w:rsid w:val="001B700C"/>
    <w:rsid w:val="001C0470"/>
    <w:rsid w:val="001C0FC1"/>
    <w:rsid w:val="001C19E4"/>
    <w:rsid w:val="001C2A1C"/>
    <w:rsid w:val="001C2FEA"/>
    <w:rsid w:val="001C48B0"/>
    <w:rsid w:val="001C4BEC"/>
    <w:rsid w:val="001C61F0"/>
    <w:rsid w:val="001C6BFF"/>
    <w:rsid w:val="001D00BF"/>
    <w:rsid w:val="001D17F2"/>
    <w:rsid w:val="001D180A"/>
    <w:rsid w:val="001D2FD4"/>
    <w:rsid w:val="001D5D79"/>
    <w:rsid w:val="001D6234"/>
    <w:rsid w:val="001D7524"/>
    <w:rsid w:val="001E0ECC"/>
    <w:rsid w:val="001E0FEF"/>
    <w:rsid w:val="001E1475"/>
    <w:rsid w:val="001E282F"/>
    <w:rsid w:val="001E42A6"/>
    <w:rsid w:val="001E5991"/>
    <w:rsid w:val="001F33A5"/>
    <w:rsid w:val="001F36A6"/>
    <w:rsid w:val="001F5360"/>
    <w:rsid w:val="001F6530"/>
    <w:rsid w:val="001F6701"/>
    <w:rsid w:val="0020004B"/>
    <w:rsid w:val="00200239"/>
    <w:rsid w:val="00200EEE"/>
    <w:rsid w:val="00202A90"/>
    <w:rsid w:val="0020371D"/>
    <w:rsid w:val="00203EC9"/>
    <w:rsid w:val="00204402"/>
    <w:rsid w:val="00206307"/>
    <w:rsid w:val="00206B14"/>
    <w:rsid w:val="00210591"/>
    <w:rsid w:val="00210BC3"/>
    <w:rsid w:val="00211644"/>
    <w:rsid w:val="002138B7"/>
    <w:rsid w:val="002139BC"/>
    <w:rsid w:val="00214539"/>
    <w:rsid w:val="00220BE2"/>
    <w:rsid w:val="0022175D"/>
    <w:rsid w:val="00222A97"/>
    <w:rsid w:val="00223571"/>
    <w:rsid w:val="00223855"/>
    <w:rsid w:val="0022646A"/>
    <w:rsid w:val="002318AF"/>
    <w:rsid w:val="00231AB7"/>
    <w:rsid w:val="00234366"/>
    <w:rsid w:val="00234BCB"/>
    <w:rsid w:val="002361DC"/>
    <w:rsid w:val="0023704E"/>
    <w:rsid w:val="0024113D"/>
    <w:rsid w:val="002439A5"/>
    <w:rsid w:val="00244564"/>
    <w:rsid w:val="00246603"/>
    <w:rsid w:val="0024697E"/>
    <w:rsid w:val="002470C9"/>
    <w:rsid w:val="00247A48"/>
    <w:rsid w:val="00250D3E"/>
    <w:rsid w:val="00250F96"/>
    <w:rsid w:val="002541B9"/>
    <w:rsid w:val="00254204"/>
    <w:rsid w:val="002548A0"/>
    <w:rsid w:val="00255D86"/>
    <w:rsid w:val="00255E78"/>
    <w:rsid w:val="002567F6"/>
    <w:rsid w:val="002612DE"/>
    <w:rsid w:val="00262D80"/>
    <w:rsid w:val="002652BB"/>
    <w:rsid w:val="0026602D"/>
    <w:rsid w:val="00266617"/>
    <w:rsid w:val="00272AA8"/>
    <w:rsid w:val="0027370F"/>
    <w:rsid w:val="00273E6B"/>
    <w:rsid w:val="00275693"/>
    <w:rsid w:val="00276DF6"/>
    <w:rsid w:val="0028618F"/>
    <w:rsid w:val="0029088D"/>
    <w:rsid w:val="002910B3"/>
    <w:rsid w:val="00291D7B"/>
    <w:rsid w:val="002923E7"/>
    <w:rsid w:val="00292718"/>
    <w:rsid w:val="0029641E"/>
    <w:rsid w:val="002967B3"/>
    <w:rsid w:val="002A117F"/>
    <w:rsid w:val="002A1308"/>
    <w:rsid w:val="002A3B98"/>
    <w:rsid w:val="002A4224"/>
    <w:rsid w:val="002A487A"/>
    <w:rsid w:val="002B0189"/>
    <w:rsid w:val="002B0ECB"/>
    <w:rsid w:val="002B1133"/>
    <w:rsid w:val="002B12B5"/>
    <w:rsid w:val="002B28DE"/>
    <w:rsid w:val="002B4FC6"/>
    <w:rsid w:val="002C1AC1"/>
    <w:rsid w:val="002C2EE7"/>
    <w:rsid w:val="002C5B5F"/>
    <w:rsid w:val="002C6DE7"/>
    <w:rsid w:val="002C6F41"/>
    <w:rsid w:val="002D03E0"/>
    <w:rsid w:val="002D345F"/>
    <w:rsid w:val="002D3B30"/>
    <w:rsid w:val="002D5099"/>
    <w:rsid w:val="002D6C88"/>
    <w:rsid w:val="002D6C96"/>
    <w:rsid w:val="002E1194"/>
    <w:rsid w:val="002E2866"/>
    <w:rsid w:val="002E2DEA"/>
    <w:rsid w:val="002E54FB"/>
    <w:rsid w:val="002F01C7"/>
    <w:rsid w:val="002F18A8"/>
    <w:rsid w:val="002F18E2"/>
    <w:rsid w:val="002F32DC"/>
    <w:rsid w:val="002F4B76"/>
    <w:rsid w:val="002F566A"/>
    <w:rsid w:val="002F5985"/>
    <w:rsid w:val="00300107"/>
    <w:rsid w:val="00300441"/>
    <w:rsid w:val="00300902"/>
    <w:rsid w:val="00301BD5"/>
    <w:rsid w:val="00302F75"/>
    <w:rsid w:val="003031F5"/>
    <w:rsid w:val="0030735D"/>
    <w:rsid w:val="0030763A"/>
    <w:rsid w:val="00313DD5"/>
    <w:rsid w:val="003160BB"/>
    <w:rsid w:val="00316742"/>
    <w:rsid w:val="00316901"/>
    <w:rsid w:val="00321793"/>
    <w:rsid w:val="00323B5B"/>
    <w:rsid w:val="003254A6"/>
    <w:rsid w:val="00325C87"/>
    <w:rsid w:val="003302A2"/>
    <w:rsid w:val="00330E0F"/>
    <w:rsid w:val="003329AD"/>
    <w:rsid w:val="00334D69"/>
    <w:rsid w:val="00334F7C"/>
    <w:rsid w:val="0033554A"/>
    <w:rsid w:val="00337729"/>
    <w:rsid w:val="00337C0C"/>
    <w:rsid w:val="00340412"/>
    <w:rsid w:val="0034235E"/>
    <w:rsid w:val="003425AC"/>
    <w:rsid w:val="0034322F"/>
    <w:rsid w:val="00343739"/>
    <w:rsid w:val="00343B26"/>
    <w:rsid w:val="00345625"/>
    <w:rsid w:val="0034585B"/>
    <w:rsid w:val="00347F48"/>
    <w:rsid w:val="00350519"/>
    <w:rsid w:val="003509CF"/>
    <w:rsid w:val="00353957"/>
    <w:rsid w:val="0035399E"/>
    <w:rsid w:val="003545E3"/>
    <w:rsid w:val="00356E8E"/>
    <w:rsid w:val="00361FB5"/>
    <w:rsid w:val="003621AC"/>
    <w:rsid w:val="0036403C"/>
    <w:rsid w:val="003644A5"/>
    <w:rsid w:val="0036498B"/>
    <w:rsid w:val="00364D98"/>
    <w:rsid w:val="00366693"/>
    <w:rsid w:val="0036727D"/>
    <w:rsid w:val="00371142"/>
    <w:rsid w:val="00372CD6"/>
    <w:rsid w:val="00372CDB"/>
    <w:rsid w:val="003736C3"/>
    <w:rsid w:val="003745BC"/>
    <w:rsid w:val="003776E0"/>
    <w:rsid w:val="00380A5F"/>
    <w:rsid w:val="00381B3C"/>
    <w:rsid w:val="003829D3"/>
    <w:rsid w:val="00382D9B"/>
    <w:rsid w:val="0038333B"/>
    <w:rsid w:val="0038577C"/>
    <w:rsid w:val="0039204A"/>
    <w:rsid w:val="003936F6"/>
    <w:rsid w:val="003937C9"/>
    <w:rsid w:val="003946AA"/>
    <w:rsid w:val="003A016D"/>
    <w:rsid w:val="003A2A4B"/>
    <w:rsid w:val="003A5B7C"/>
    <w:rsid w:val="003A6FC6"/>
    <w:rsid w:val="003B08DD"/>
    <w:rsid w:val="003B10FE"/>
    <w:rsid w:val="003B22BB"/>
    <w:rsid w:val="003B29BD"/>
    <w:rsid w:val="003B3E69"/>
    <w:rsid w:val="003B4233"/>
    <w:rsid w:val="003B5649"/>
    <w:rsid w:val="003B6507"/>
    <w:rsid w:val="003B6B59"/>
    <w:rsid w:val="003B6D22"/>
    <w:rsid w:val="003C18B9"/>
    <w:rsid w:val="003C2310"/>
    <w:rsid w:val="003C3F2B"/>
    <w:rsid w:val="003C57BC"/>
    <w:rsid w:val="003C6EB6"/>
    <w:rsid w:val="003D32F9"/>
    <w:rsid w:val="003D571E"/>
    <w:rsid w:val="003D73E2"/>
    <w:rsid w:val="003E0164"/>
    <w:rsid w:val="003E0CB7"/>
    <w:rsid w:val="003E14BC"/>
    <w:rsid w:val="003E1C9E"/>
    <w:rsid w:val="003E2E59"/>
    <w:rsid w:val="003E3997"/>
    <w:rsid w:val="003E3BC9"/>
    <w:rsid w:val="003F0CA8"/>
    <w:rsid w:val="003F1741"/>
    <w:rsid w:val="003F2AA1"/>
    <w:rsid w:val="003F492C"/>
    <w:rsid w:val="003F628A"/>
    <w:rsid w:val="0040081D"/>
    <w:rsid w:val="0040137D"/>
    <w:rsid w:val="004029CD"/>
    <w:rsid w:val="00402D02"/>
    <w:rsid w:val="004101E3"/>
    <w:rsid w:val="004109BE"/>
    <w:rsid w:val="00412625"/>
    <w:rsid w:val="00413BB5"/>
    <w:rsid w:val="00415B38"/>
    <w:rsid w:val="0041733D"/>
    <w:rsid w:val="004215D5"/>
    <w:rsid w:val="00421806"/>
    <w:rsid w:val="00423E10"/>
    <w:rsid w:val="004250BE"/>
    <w:rsid w:val="00426C7B"/>
    <w:rsid w:val="0043220D"/>
    <w:rsid w:val="00433283"/>
    <w:rsid w:val="00437DDF"/>
    <w:rsid w:val="00440038"/>
    <w:rsid w:val="00440A49"/>
    <w:rsid w:val="004416EF"/>
    <w:rsid w:val="00441821"/>
    <w:rsid w:val="00442423"/>
    <w:rsid w:val="00442598"/>
    <w:rsid w:val="00443902"/>
    <w:rsid w:val="0044492C"/>
    <w:rsid w:val="004461DB"/>
    <w:rsid w:val="00446214"/>
    <w:rsid w:val="0044794B"/>
    <w:rsid w:val="004504C4"/>
    <w:rsid w:val="00455243"/>
    <w:rsid w:val="004552D3"/>
    <w:rsid w:val="004554BC"/>
    <w:rsid w:val="0045571F"/>
    <w:rsid w:val="004559B5"/>
    <w:rsid w:val="00455BA9"/>
    <w:rsid w:val="004561DE"/>
    <w:rsid w:val="00456AB7"/>
    <w:rsid w:val="00456D92"/>
    <w:rsid w:val="00457199"/>
    <w:rsid w:val="004604D3"/>
    <w:rsid w:val="004618EC"/>
    <w:rsid w:val="0046216D"/>
    <w:rsid w:val="00464884"/>
    <w:rsid w:val="00465BE9"/>
    <w:rsid w:val="00467117"/>
    <w:rsid w:val="00470027"/>
    <w:rsid w:val="00473765"/>
    <w:rsid w:val="00474C01"/>
    <w:rsid w:val="00475126"/>
    <w:rsid w:val="004805E1"/>
    <w:rsid w:val="004814A7"/>
    <w:rsid w:val="00483061"/>
    <w:rsid w:val="0048489B"/>
    <w:rsid w:val="00484D9E"/>
    <w:rsid w:val="004902E3"/>
    <w:rsid w:val="004905B9"/>
    <w:rsid w:val="00491AE1"/>
    <w:rsid w:val="00491E77"/>
    <w:rsid w:val="0049405A"/>
    <w:rsid w:val="00497AD9"/>
    <w:rsid w:val="004A0369"/>
    <w:rsid w:val="004A066F"/>
    <w:rsid w:val="004A262F"/>
    <w:rsid w:val="004A340D"/>
    <w:rsid w:val="004A51A0"/>
    <w:rsid w:val="004B2E63"/>
    <w:rsid w:val="004B34C8"/>
    <w:rsid w:val="004B502B"/>
    <w:rsid w:val="004B77C6"/>
    <w:rsid w:val="004C08DE"/>
    <w:rsid w:val="004C0BAB"/>
    <w:rsid w:val="004C139C"/>
    <w:rsid w:val="004C1E88"/>
    <w:rsid w:val="004C206A"/>
    <w:rsid w:val="004C2B8C"/>
    <w:rsid w:val="004C42A2"/>
    <w:rsid w:val="004C48AC"/>
    <w:rsid w:val="004C549E"/>
    <w:rsid w:val="004C6851"/>
    <w:rsid w:val="004C690B"/>
    <w:rsid w:val="004C71E2"/>
    <w:rsid w:val="004C7263"/>
    <w:rsid w:val="004C7D22"/>
    <w:rsid w:val="004D0D42"/>
    <w:rsid w:val="004D1FD3"/>
    <w:rsid w:val="004D24C8"/>
    <w:rsid w:val="004D28F0"/>
    <w:rsid w:val="004D2E55"/>
    <w:rsid w:val="004D35B3"/>
    <w:rsid w:val="004D4797"/>
    <w:rsid w:val="004D5C33"/>
    <w:rsid w:val="004D7DD7"/>
    <w:rsid w:val="004E0DA4"/>
    <w:rsid w:val="004E1503"/>
    <w:rsid w:val="004E152A"/>
    <w:rsid w:val="004E1FEC"/>
    <w:rsid w:val="004E33A4"/>
    <w:rsid w:val="004E34C3"/>
    <w:rsid w:val="004E3972"/>
    <w:rsid w:val="004E6E9F"/>
    <w:rsid w:val="004E6F79"/>
    <w:rsid w:val="004E7A01"/>
    <w:rsid w:val="004F1690"/>
    <w:rsid w:val="004F41C3"/>
    <w:rsid w:val="004F4CCA"/>
    <w:rsid w:val="004F6CC5"/>
    <w:rsid w:val="004F6F39"/>
    <w:rsid w:val="004F7667"/>
    <w:rsid w:val="004F7DB1"/>
    <w:rsid w:val="005009DF"/>
    <w:rsid w:val="005016AD"/>
    <w:rsid w:val="00503099"/>
    <w:rsid w:val="00504650"/>
    <w:rsid w:val="00506514"/>
    <w:rsid w:val="00506AE3"/>
    <w:rsid w:val="0050704F"/>
    <w:rsid w:val="005124D3"/>
    <w:rsid w:val="005134E3"/>
    <w:rsid w:val="00514148"/>
    <w:rsid w:val="00516643"/>
    <w:rsid w:val="00516747"/>
    <w:rsid w:val="0052030E"/>
    <w:rsid w:val="00520737"/>
    <w:rsid w:val="0052128F"/>
    <w:rsid w:val="005239A7"/>
    <w:rsid w:val="00525AA0"/>
    <w:rsid w:val="00526250"/>
    <w:rsid w:val="0052643C"/>
    <w:rsid w:val="005271EC"/>
    <w:rsid w:val="0052787D"/>
    <w:rsid w:val="0053101D"/>
    <w:rsid w:val="00531874"/>
    <w:rsid w:val="005327C4"/>
    <w:rsid w:val="00535DBF"/>
    <w:rsid w:val="00540833"/>
    <w:rsid w:val="00545768"/>
    <w:rsid w:val="00550DC2"/>
    <w:rsid w:val="005524F9"/>
    <w:rsid w:val="0055319B"/>
    <w:rsid w:val="00553401"/>
    <w:rsid w:val="005553F1"/>
    <w:rsid w:val="00561E75"/>
    <w:rsid w:val="005633AF"/>
    <w:rsid w:val="0056357F"/>
    <w:rsid w:val="00563CD3"/>
    <w:rsid w:val="005643FF"/>
    <w:rsid w:val="00564AF5"/>
    <w:rsid w:val="00564FBA"/>
    <w:rsid w:val="005652F9"/>
    <w:rsid w:val="00570FDA"/>
    <w:rsid w:val="005722E9"/>
    <w:rsid w:val="005723AA"/>
    <w:rsid w:val="0057758E"/>
    <w:rsid w:val="0058056E"/>
    <w:rsid w:val="00580F6C"/>
    <w:rsid w:val="00581FA0"/>
    <w:rsid w:val="00582772"/>
    <w:rsid w:val="005837BF"/>
    <w:rsid w:val="0058498F"/>
    <w:rsid w:val="00584E14"/>
    <w:rsid w:val="00585203"/>
    <w:rsid w:val="00585472"/>
    <w:rsid w:val="005866D3"/>
    <w:rsid w:val="00590C86"/>
    <w:rsid w:val="005918EE"/>
    <w:rsid w:val="00593EA4"/>
    <w:rsid w:val="00593F81"/>
    <w:rsid w:val="00595DBE"/>
    <w:rsid w:val="005978F2"/>
    <w:rsid w:val="005A20B9"/>
    <w:rsid w:val="005A2104"/>
    <w:rsid w:val="005A3A81"/>
    <w:rsid w:val="005A48E7"/>
    <w:rsid w:val="005A7D90"/>
    <w:rsid w:val="005B0075"/>
    <w:rsid w:val="005B2811"/>
    <w:rsid w:val="005B3CA7"/>
    <w:rsid w:val="005B6155"/>
    <w:rsid w:val="005B6822"/>
    <w:rsid w:val="005B7AED"/>
    <w:rsid w:val="005C1B0E"/>
    <w:rsid w:val="005C3F83"/>
    <w:rsid w:val="005C46D8"/>
    <w:rsid w:val="005C5142"/>
    <w:rsid w:val="005D0935"/>
    <w:rsid w:val="005D193D"/>
    <w:rsid w:val="005D5DEE"/>
    <w:rsid w:val="005D6534"/>
    <w:rsid w:val="005D7F49"/>
    <w:rsid w:val="005E07D7"/>
    <w:rsid w:val="005E4566"/>
    <w:rsid w:val="005E6851"/>
    <w:rsid w:val="005F428D"/>
    <w:rsid w:val="005F4675"/>
    <w:rsid w:val="005F47C5"/>
    <w:rsid w:val="005F47DB"/>
    <w:rsid w:val="005F485A"/>
    <w:rsid w:val="005F61BC"/>
    <w:rsid w:val="005F6D9F"/>
    <w:rsid w:val="00600480"/>
    <w:rsid w:val="00601855"/>
    <w:rsid w:val="00602B77"/>
    <w:rsid w:val="00603801"/>
    <w:rsid w:val="0060444B"/>
    <w:rsid w:val="00606928"/>
    <w:rsid w:val="00607A57"/>
    <w:rsid w:val="00607F45"/>
    <w:rsid w:val="00614F7D"/>
    <w:rsid w:val="00616EA9"/>
    <w:rsid w:val="00617108"/>
    <w:rsid w:val="00617A74"/>
    <w:rsid w:val="00617D1F"/>
    <w:rsid w:val="00620E9D"/>
    <w:rsid w:val="00622063"/>
    <w:rsid w:val="006268E9"/>
    <w:rsid w:val="00626DE9"/>
    <w:rsid w:val="00631214"/>
    <w:rsid w:val="006312F7"/>
    <w:rsid w:val="00632D9F"/>
    <w:rsid w:val="00637FFD"/>
    <w:rsid w:val="00640660"/>
    <w:rsid w:val="006414F7"/>
    <w:rsid w:val="00641BC8"/>
    <w:rsid w:val="006421DC"/>
    <w:rsid w:val="00642A1B"/>
    <w:rsid w:val="00643718"/>
    <w:rsid w:val="00643FCC"/>
    <w:rsid w:val="0064534D"/>
    <w:rsid w:val="0064734A"/>
    <w:rsid w:val="006477C7"/>
    <w:rsid w:val="00650B84"/>
    <w:rsid w:val="00650CE3"/>
    <w:rsid w:val="00651644"/>
    <w:rsid w:val="00652B34"/>
    <w:rsid w:val="006533BB"/>
    <w:rsid w:val="00655B6B"/>
    <w:rsid w:val="006564C4"/>
    <w:rsid w:val="00657557"/>
    <w:rsid w:val="006606D8"/>
    <w:rsid w:val="00660FD9"/>
    <w:rsid w:val="006613C0"/>
    <w:rsid w:val="00661542"/>
    <w:rsid w:val="00662337"/>
    <w:rsid w:val="0066300D"/>
    <w:rsid w:val="00671A49"/>
    <w:rsid w:val="00672278"/>
    <w:rsid w:val="006726AE"/>
    <w:rsid w:val="00673188"/>
    <w:rsid w:val="00673986"/>
    <w:rsid w:val="00674C23"/>
    <w:rsid w:val="00674D91"/>
    <w:rsid w:val="00674E49"/>
    <w:rsid w:val="00676145"/>
    <w:rsid w:val="006810A4"/>
    <w:rsid w:val="00682AE8"/>
    <w:rsid w:val="00682D98"/>
    <w:rsid w:val="006834C2"/>
    <w:rsid w:val="00686B91"/>
    <w:rsid w:val="00687995"/>
    <w:rsid w:val="00687EEF"/>
    <w:rsid w:val="00690639"/>
    <w:rsid w:val="00691AB4"/>
    <w:rsid w:val="0069357B"/>
    <w:rsid w:val="00694808"/>
    <w:rsid w:val="006A2939"/>
    <w:rsid w:val="006A310D"/>
    <w:rsid w:val="006A3E05"/>
    <w:rsid w:val="006A40F7"/>
    <w:rsid w:val="006A62C3"/>
    <w:rsid w:val="006A71CF"/>
    <w:rsid w:val="006B12E6"/>
    <w:rsid w:val="006B4CF7"/>
    <w:rsid w:val="006B597C"/>
    <w:rsid w:val="006B6984"/>
    <w:rsid w:val="006B795C"/>
    <w:rsid w:val="006C112F"/>
    <w:rsid w:val="006C1CA2"/>
    <w:rsid w:val="006C274E"/>
    <w:rsid w:val="006C35F3"/>
    <w:rsid w:val="006C59A9"/>
    <w:rsid w:val="006D1FC5"/>
    <w:rsid w:val="006D480A"/>
    <w:rsid w:val="006D5263"/>
    <w:rsid w:val="006D558F"/>
    <w:rsid w:val="006D5CA3"/>
    <w:rsid w:val="006D63D9"/>
    <w:rsid w:val="006D70D1"/>
    <w:rsid w:val="006D7CDA"/>
    <w:rsid w:val="006E0010"/>
    <w:rsid w:val="006E2389"/>
    <w:rsid w:val="006E25BA"/>
    <w:rsid w:val="006E6372"/>
    <w:rsid w:val="006E6455"/>
    <w:rsid w:val="006E7090"/>
    <w:rsid w:val="006F1726"/>
    <w:rsid w:val="006F1E3D"/>
    <w:rsid w:val="006F31E4"/>
    <w:rsid w:val="006F3579"/>
    <w:rsid w:val="006F3D4D"/>
    <w:rsid w:val="006F478A"/>
    <w:rsid w:val="006F5597"/>
    <w:rsid w:val="00703DA8"/>
    <w:rsid w:val="007050BB"/>
    <w:rsid w:val="00705428"/>
    <w:rsid w:val="007074B7"/>
    <w:rsid w:val="00707510"/>
    <w:rsid w:val="00712466"/>
    <w:rsid w:val="0071417A"/>
    <w:rsid w:val="00716320"/>
    <w:rsid w:val="007163DA"/>
    <w:rsid w:val="007169CE"/>
    <w:rsid w:val="00717E18"/>
    <w:rsid w:val="00717E2D"/>
    <w:rsid w:val="007213D1"/>
    <w:rsid w:val="00721ADE"/>
    <w:rsid w:val="00721CE3"/>
    <w:rsid w:val="007239DC"/>
    <w:rsid w:val="00723C24"/>
    <w:rsid w:val="00726A6A"/>
    <w:rsid w:val="00726A99"/>
    <w:rsid w:val="0073085F"/>
    <w:rsid w:val="007327A9"/>
    <w:rsid w:val="00734196"/>
    <w:rsid w:val="0073431A"/>
    <w:rsid w:val="00735C27"/>
    <w:rsid w:val="00736353"/>
    <w:rsid w:val="00737EB2"/>
    <w:rsid w:val="00746A42"/>
    <w:rsid w:val="00747665"/>
    <w:rsid w:val="00747CE6"/>
    <w:rsid w:val="007501EE"/>
    <w:rsid w:val="00750A80"/>
    <w:rsid w:val="00750B79"/>
    <w:rsid w:val="0075191B"/>
    <w:rsid w:val="00751A62"/>
    <w:rsid w:val="00752256"/>
    <w:rsid w:val="007530FE"/>
    <w:rsid w:val="00753E18"/>
    <w:rsid w:val="00753ED7"/>
    <w:rsid w:val="00754B05"/>
    <w:rsid w:val="00755006"/>
    <w:rsid w:val="00755A4B"/>
    <w:rsid w:val="007602B0"/>
    <w:rsid w:val="00760A32"/>
    <w:rsid w:val="00764271"/>
    <w:rsid w:val="007652A3"/>
    <w:rsid w:val="0077073C"/>
    <w:rsid w:val="00770878"/>
    <w:rsid w:val="00770B59"/>
    <w:rsid w:val="00771158"/>
    <w:rsid w:val="007721E8"/>
    <w:rsid w:val="00774CFB"/>
    <w:rsid w:val="00775974"/>
    <w:rsid w:val="00775BFC"/>
    <w:rsid w:val="0077693E"/>
    <w:rsid w:val="00777854"/>
    <w:rsid w:val="00777DFD"/>
    <w:rsid w:val="0078108E"/>
    <w:rsid w:val="00782B05"/>
    <w:rsid w:val="00784B4D"/>
    <w:rsid w:val="00784FAC"/>
    <w:rsid w:val="00790618"/>
    <w:rsid w:val="0079126E"/>
    <w:rsid w:val="00794161"/>
    <w:rsid w:val="007948C8"/>
    <w:rsid w:val="0079624C"/>
    <w:rsid w:val="00796CD3"/>
    <w:rsid w:val="007A0727"/>
    <w:rsid w:val="007A3037"/>
    <w:rsid w:val="007A7D58"/>
    <w:rsid w:val="007B067F"/>
    <w:rsid w:val="007B1029"/>
    <w:rsid w:val="007B13EA"/>
    <w:rsid w:val="007B1ADF"/>
    <w:rsid w:val="007B2B0B"/>
    <w:rsid w:val="007B315E"/>
    <w:rsid w:val="007B32C0"/>
    <w:rsid w:val="007B3926"/>
    <w:rsid w:val="007B6BE0"/>
    <w:rsid w:val="007B732E"/>
    <w:rsid w:val="007C1D0E"/>
    <w:rsid w:val="007C270F"/>
    <w:rsid w:val="007C3FA8"/>
    <w:rsid w:val="007C6313"/>
    <w:rsid w:val="007C6326"/>
    <w:rsid w:val="007D0674"/>
    <w:rsid w:val="007D0A93"/>
    <w:rsid w:val="007D21B0"/>
    <w:rsid w:val="007D27BE"/>
    <w:rsid w:val="007D2A21"/>
    <w:rsid w:val="007D4566"/>
    <w:rsid w:val="007D5E7F"/>
    <w:rsid w:val="007D5FD7"/>
    <w:rsid w:val="007E34B4"/>
    <w:rsid w:val="007E3F24"/>
    <w:rsid w:val="007E4235"/>
    <w:rsid w:val="007E5FBF"/>
    <w:rsid w:val="007E77EB"/>
    <w:rsid w:val="007F1068"/>
    <w:rsid w:val="007F412F"/>
    <w:rsid w:val="007F5326"/>
    <w:rsid w:val="007F5724"/>
    <w:rsid w:val="00800BFD"/>
    <w:rsid w:val="00803068"/>
    <w:rsid w:val="00803F50"/>
    <w:rsid w:val="008056FA"/>
    <w:rsid w:val="00807788"/>
    <w:rsid w:val="008078B9"/>
    <w:rsid w:val="00807E06"/>
    <w:rsid w:val="00810D61"/>
    <w:rsid w:val="00812C48"/>
    <w:rsid w:val="00815D0E"/>
    <w:rsid w:val="00816390"/>
    <w:rsid w:val="0082276F"/>
    <w:rsid w:val="00823848"/>
    <w:rsid w:val="008245FF"/>
    <w:rsid w:val="00830313"/>
    <w:rsid w:val="00832811"/>
    <w:rsid w:val="0083288A"/>
    <w:rsid w:val="008337D0"/>
    <w:rsid w:val="008343AF"/>
    <w:rsid w:val="00834F18"/>
    <w:rsid w:val="0083542E"/>
    <w:rsid w:val="008361AC"/>
    <w:rsid w:val="0083776F"/>
    <w:rsid w:val="00837F91"/>
    <w:rsid w:val="00840103"/>
    <w:rsid w:val="008411AE"/>
    <w:rsid w:val="00842239"/>
    <w:rsid w:val="008466C1"/>
    <w:rsid w:val="008538C7"/>
    <w:rsid w:val="00853A27"/>
    <w:rsid w:val="00854708"/>
    <w:rsid w:val="00854B0B"/>
    <w:rsid w:val="00854C90"/>
    <w:rsid w:val="0085590D"/>
    <w:rsid w:val="00855D14"/>
    <w:rsid w:val="00856AF1"/>
    <w:rsid w:val="00856F09"/>
    <w:rsid w:val="00861BED"/>
    <w:rsid w:val="00865A3A"/>
    <w:rsid w:val="00866BA2"/>
    <w:rsid w:val="0087055B"/>
    <w:rsid w:val="008738E2"/>
    <w:rsid w:val="00873CC8"/>
    <w:rsid w:val="008758E7"/>
    <w:rsid w:val="00875E6D"/>
    <w:rsid w:val="00876090"/>
    <w:rsid w:val="00876393"/>
    <w:rsid w:val="00880B8E"/>
    <w:rsid w:val="00880E34"/>
    <w:rsid w:val="008811DC"/>
    <w:rsid w:val="00881A61"/>
    <w:rsid w:val="00883431"/>
    <w:rsid w:val="00884555"/>
    <w:rsid w:val="00884EF4"/>
    <w:rsid w:val="008875E5"/>
    <w:rsid w:val="00887F7A"/>
    <w:rsid w:val="00891149"/>
    <w:rsid w:val="0089213A"/>
    <w:rsid w:val="00894B9F"/>
    <w:rsid w:val="00894F41"/>
    <w:rsid w:val="008956E0"/>
    <w:rsid w:val="008977D1"/>
    <w:rsid w:val="008A0298"/>
    <w:rsid w:val="008A3E27"/>
    <w:rsid w:val="008A4969"/>
    <w:rsid w:val="008A7994"/>
    <w:rsid w:val="008B2409"/>
    <w:rsid w:val="008B4132"/>
    <w:rsid w:val="008B519A"/>
    <w:rsid w:val="008B599F"/>
    <w:rsid w:val="008B6638"/>
    <w:rsid w:val="008B744D"/>
    <w:rsid w:val="008C0720"/>
    <w:rsid w:val="008C0CDE"/>
    <w:rsid w:val="008C1ACD"/>
    <w:rsid w:val="008C3EF3"/>
    <w:rsid w:val="008C7C91"/>
    <w:rsid w:val="008D078C"/>
    <w:rsid w:val="008D3996"/>
    <w:rsid w:val="008D5A04"/>
    <w:rsid w:val="008D6ED9"/>
    <w:rsid w:val="008D74A9"/>
    <w:rsid w:val="008D76A4"/>
    <w:rsid w:val="008D76E1"/>
    <w:rsid w:val="008D78E8"/>
    <w:rsid w:val="008D7E88"/>
    <w:rsid w:val="008E04CD"/>
    <w:rsid w:val="008E0B67"/>
    <w:rsid w:val="008F0E3D"/>
    <w:rsid w:val="008F55B1"/>
    <w:rsid w:val="008F6917"/>
    <w:rsid w:val="00901F61"/>
    <w:rsid w:val="00902D3F"/>
    <w:rsid w:val="0090358E"/>
    <w:rsid w:val="00903A44"/>
    <w:rsid w:val="009040E0"/>
    <w:rsid w:val="0090524C"/>
    <w:rsid w:val="009066BE"/>
    <w:rsid w:val="009071E6"/>
    <w:rsid w:val="009110AC"/>
    <w:rsid w:val="00911687"/>
    <w:rsid w:val="00911A9C"/>
    <w:rsid w:val="00917965"/>
    <w:rsid w:val="00917E88"/>
    <w:rsid w:val="009203E8"/>
    <w:rsid w:val="00922D77"/>
    <w:rsid w:val="00923596"/>
    <w:rsid w:val="00924A74"/>
    <w:rsid w:val="00927A87"/>
    <w:rsid w:val="00930B44"/>
    <w:rsid w:val="00932581"/>
    <w:rsid w:val="00932BC3"/>
    <w:rsid w:val="00933F36"/>
    <w:rsid w:val="0093416C"/>
    <w:rsid w:val="00936AA9"/>
    <w:rsid w:val="00936CBE"/>
    <w:rsid w:val="00937DCD"/>
    <w:rsid w:val="00944E78"/>
    <w:rsid w:val="00946106"/>
    <w:rsid w:val="00946ACF"/>
    <w:rsid w:val="009516BB"/>
    <w:rsid w:val="00952EFA"/>
    <w:rsid w:val="00953CDA"/>
    <w:rsid w:val="009541E1"/>
    <w:rsid w:val="0095449F"/>
    <w:rsid w:val="009602CF"/>
    <w:rsid w:val="0096084F"/>
    <w:rsid w:val="009647D9"/>
    <w:rsid w:val="00965BBE"/>
    <w:rsid w:val="0096730C"/>
    <w:rsid w:val="0096773E"/>
    <w:rsid w:val="00967FF9"/>
    <w:rsid w:val="0097131F"/>
    <w:rsid w:val="0097234A"/>
    <w:rsid w:val="00972851"/>
    <w:rsid w:val="0097458E"/>
    <w:rsid w:val="00975094"/>
    <w:rsid w:val="00976991"/>
    <w:rsid w:val="00981A82"/>
    <w:rsid w:val="0098504C"/>
    <w:rsid w:val="009854B4"/>
    <w:rsid w:val="00986374"/>
    <w:rsid w:val="009879C3"/>
    <w:rsid w:val="00990E75"/>
    <w:rsid w:val="00990FF7"/>
    <w:rsid w:val="00991C1B"/>
    <w:rsid w:val="00991CF6"/>
    <w:rsid w:val="00991F14"/>
    <w:rsid w:val="00992ADD"/>
    <w:rsid w:val="00993790"/>
    <w:rsid w:val="00994454"/>
    <w:rsid w:val="0099686A"/>
    <w:rsid w:val="00996B23"/>
    <w:rsid w:val="00996CCF"/>
    <w:rsid w:val="0099793C"/>
    <w:rsid w:val="009A6081"/>
    <w:rsid w:val="009A723B"/>
    <w:rsid w:val="009B0280"/>
    <w:rsid w:val="009B18A4"/>
    <w:rsid w:val="009B2494"/>
    <w:rsid w:val="009B2F1D"/>
    <w:rsid w:val="009B3959"/>
    <w:rsid w:val="009B4431"/>
    <w:rsid w:val="009B534E"/>
    <w:rsid w:val="009B62E1"/>
    <w:rsid w:val="009B6E44"/>
    <w:rsid w:val="009B6F38"/>
    <w:rsid w:val="009C13E2"/>
    <w:rsid w:val="009C1D0B"/>
    <w:rsid w:val="009C4F8D"/>
    <w:rsid w:val="009C6BF3"/>
    <w:rsid w:val="009D59E9"/>
    <w:rsid w:val="009E11A0"/>
    <w:rsid w:val="009E3599"/>
    <w:rsid w:val="009E5A0C"/>
    <w:rsid w:val="009F042A"/>
    <w:rsid w:val="009F04C9"/>
    <w:rsid w:val="009F1741"/>
    <w:rsid w:val="009F1E00"/>
    <w:rsid w:val="009F2CC0"/>
    <w:rsid w:val="009F2D1B"/>
    <w:rsid w:val="009F4105"/>
    <w:rsid w:val="009F6612"/>
    <w:rsid w:val="009F6F4E"/>
    <w:rsid w:val="009F73DD"/>
    <w:rsid w:val="00A01515"/>
    <w:rsid w:val="00A029B3"/>
    <w:rsid w:val="00A06653"/>
    <w:rsid w:val="00A06771"/>
    <w:rsid w:val="00A10A5A"/>
    <w:rsid w:val="00A11984"/>
    <w:rsid w:val="00A11C91"/>
    <w:rsid w:val="00A14AC0"/>
    <w:rsid w:val="00A158DF"/>
    <w:rsid w:val="00A16343"/>
    <w:rsid w:val="00A212A8"/>
    <w:rsid w:val="00A21A93"/>
    <w:rsid w:val="00A22D93"/>
    <w:rsid w:val="00A23AF6"/>
    <w:rsid w:val="00A24D65"/>
    <w:rsid w:val="00A2666B"/>
    <w:rsid w:val="00A31EEA"/>
    <w:rsid w:val="00A3333A"/>
    <w:rsid w:val="00A33CB3"/>
    <w:rsid w:val="00A3400B"/>
    <w:rsid w:val="00A34585"/>
    <w:rsid w:val="00A37202"/>
    <w:rsid w:val="00A41665"/>
    <w:rsid w:val="00A44B41"/>
    <w:rsid w:val="00A46084"/>
    <w:rsid w:val="00A50BA9"/>
    <w:rsid w:val="00A50FBE"/>
    <w:rsid w:val="00A51659"/>
    <w:rsid w:val="00A51978"/>
    <w:rsid w:val="00A51B82"/>
    <w:rsid w:val="00A53705"/>
    <w:rsid w:val="00A54AFD"/>
    <w:rsid w:val="00A60446"/>
    <w:rsid w:val="00A6086A"/>
    <w:rsid w:val="00A616C3"/>
    <w:rsid w:val="00A6178F"/>
    <w:rsid w:val="00A62C4B"/>
    <w:rsid w:val="00A63D6F"/>
    <w:rsid w:val="00A64DDF"/>
    <w:rsid w:val="00A66684"/>
    <w:rsid w:val="00A710D7"/>
    <w:rsid w:val="00A74658"/>
    <w:rsid w:val="00A747F6"/>
    <w:rsid w:val="00A76DD7"/>
    <w:rsid w:val="00A774A3"/>
    <w:rsid w:val="00A77695"/>
    <w:rsid w:val="00A808E4"/>
    <w:rsid w:val="00A82357"/>
    <w:rsid w:val="00A832D3"/>
    <w:rsid w:val="00A845BD"/>
    <w:rsid w:val="00A866A9"/>
    <w:rsid w:val="00A86C30"/>
    <w:rsid w:val="00A8740B"/>
    <w:rsid w:val="00A908A1"/>
    <w:rsid w:val="00A925A5"/>
    <w:rsid w:val="00A95E45"/>
    <w:rsid w:val="00A96A1E"/>
    <w:rsid w:val="00AA32C1"/>
    <w:rsid w:val="00AA40C2"/>
    <w:rsid w:val="00AA45BC"/>
    <w:rsid w:val="00AA4CAE"/>
    <w:rsid w:val="00AA4FBC"/>
    <w:rsid w:val="00AA6462"/>
    <w:rsid w:val="00AA6702"/>
    <w:rsid w:val="00AB0188"/>
    <w:rsid w:val="00AB08CC"/>
    <w:rsid w:val="00AB0C5C"/>
    <w:rsid w:val="00AB0DE3"/>
    <w:rsid w:val="00AB107C"/>
    <w:rsid w:val="00AB1D45"/>
    <w:rsid w:val="00AB63F8"/>
    <w:rsid w:val="00AB7296"/>
    <w:rsid w:val="00AC2B35"/>
    <w:rsid w:val="00AC33E7"/>
    <w:rsid w:val="00AC3EBC"/>
    <w:rsid w:val="00AC51F6"/>
    <w:rsid w:val="00AC57EE"/>
    <w:rsid w:val="00AC77EC"/>
    <w:rsid w:val="00AD0E09"/>
    <w:rsid w:val="00AD11DE"/>
    <w:rsid w:val="00AD4941"/>
    <w:rsid w:val="00AD5779"/>
    <w:rsid w:val="00AD677D"/>
    <w:rsid w:val="00AD7E4F"/>
    <w:rsid w:val="00AE0A84"/>
    <w:rsid w:val="00AE1EDA"/>
    <w:rsid w:val="00AE378D"/>
    <w:rsid w:val="00AE41BA"/>
    <w:rsid w:val="00AE5A7A"/>
    <w:rsid w:val="00AE708A"/>
    <w:rsid w:val="00AE7503"/>
    <w:rsid w:val="00AE7710"/>
    <w:rsid w:val="00AF0197"/>
    <w:rsid w:val="00AF2960"/>
    <w:rsid w:val="00AF415D"/>
    <w:rsid w:val="00AF43DE"/>
    <w:rsid w:val="00AF4595"/>
    <w:rsid w:val="00AF4B2B"/>
    <w:rsid w:val="00AF6131"/>
    <w:rsid w:val="00AF737B"/>
    <w:rsid w:val="00AF7A68"/>
    <w:rsid w:val="00B00B10"/>
    <w:rsid w:val="00B010C3"/>
    <w:rsid w:val="00B02C3A"/>
    <w:rsid w:val="00B02DAD"/>
    <w:rsid w:val="00B02FE4"/>
    <w:rsid w:val="00B052D9"/>
    <w:rsid w:val="00B053A0"/>
    <w:rsid w:val="00B1282F"/>
    <w:rsid w:val="00B12DE9"/>
    <w:rsid w:val="00B1318D"/>
    <w:rsid w:val="00B14B98"/>
    <w:rsid w:val="00B16AB2"/>
    <w:rsid w:val="00B219F9"/>
    <w:rsid w:val="00B22866"/>
    <w:rsid w:val="00B22BC8"/>
    <w:rsid w:val="00B236FF"/>
    <w:rsid w:val="00B251D9"/>
    <w:rsid w:val="00B256D9"/>
    <w:rsid w:val="00B30600"/>
    <w:rsid w:val="00B30E55"/>
    <w:rsid w:val="00B34ED6"/>
    <w:rsid w:val="00B36856"/>
    <w:rsid w:val="00B36C6A"/>
    <w:rsid w:val="00B3734F"/>
    <w:rsid w:val="00B37E98"/>
    <w:rsid w:val="00B40F42"/>
    <w:rsid w:val="00B46D05"/>
    <w:rsid w:val="00B51B50"/>
    <w:rsid w:val="00B52894"/>
    <w:rsid w:val="00B53A57"/>
    <w:rsid w:val="00B561E9"/>
    <w:rsid w:val="00B56228"/>
    <w:rsid w:val="00B60521"/>
    <w:rsid w:val="00B61B52"/>
    <w:rsid w:val="00B701AA"/>
    <w:rsid w:val="00B70323"/>
    <w:rsid w:val="00B7140B"/>
    <w:rsid w:val="00B801C4"/>
    <w:rsid w:val="00B821BD"/>
    <w:rsid w:val="00B822CC"/>
    <w:rsid w:val="00B82907"/>
    <w:rsid w:val="00B83503"/>
    <w:rsid w:val="00B847F2"/>
    <w:rsid w:val="00B84922"/>
    <w:rsid w:val="00B84B91"/>
    <w:rsid w:val="00B85015"/>
    <w:rsid w:val="00B85BD2"/>
    <w:rsid w:val="00B8616D"/>
    <w:rsid w:val="00B86A4B"/>
    <w:rsid w:val="00B86C55"/>
    <w:rsid w:val="00B8769D"/>
    <w:rsid w:val="00B91991"/>
    <w:rsid w:val="00B91EFD"/>
    <w:rsid w:val="00B928C9"/>
    <w:rsid w:val="00B93DFB"/>
    <w:rsid w:val="00B9413A"/>
    <w:rsid w:val="00B949D0"/>
    <w:rsid w:val="00B95262"/>
    <w:rsid w:val="00B9695E"/>
    <w:rsid w:val="00BA055C"/>
    <w:rsid w:val="00BA18FF"/>
    <w:rsid w:val="00BA3F1B"/>
    <w:rsid w:val="00BA798D"/>
    <w:rsid w:val="00BB02FD"/>
    <w:rsid w:val="00BB2B0B"/>
    <w:rsid w:val="00BB3183"/>
    <w:rsid w:val="00BB41B6"/>
    <w:rsid w:val="00BB568A"/>
    <w:rsid w:val="00BB6BC4"/>
    <w:rsid w:val="00BB77E2"/>
    <w:rsid w:val="00BB7B11"/>
    <w:rsid w:val="00BC1646"/>
    <w:rsid w:val="00BC2055"/>
    <w:rsid w:val="00BC2218"/>
    <w:rsid w:val="00BC23A6"/>
    <w:rsid w:val="00BC3D9A"/>
    <w:rsid w:val="00BC4F8C"/>
    <w:rsid w:val="00BC5380"/>
    <w:rsid w:val="00BC572D"/>
    <w:rsid w:val="00BC7167"/>
    <w:rsid w:val="00BC7661"/>
    <w:rsid w:val="00BD0AF4"/>
    <w:rsid w:val="00BD0E64"/>
    <w:rsid w:val="00BD3CCB"/>
    <w:rsid w:val="00BD4618"/>
    <w:rsid w:val="00BD4FCC"/>
    <w:rsid w:val="00BD57B8"/>
    <w:rsid w:val="00BD5ACD"/>
    <w:rsid w:val="00BD6336"/>
    <w:rsid w:val="00BD6FF2"/>
    <w:rsid w:val="00BE0C96"/>
    <w:rsid w:val="00BE154D"/>
    <w:rsid w:val="00BE3CE0"/>
    <w:rsid w:val="00BE531B"/>
    <w:rsid w:val="00BE737F"/>
    <w:rsid w:val="00BF0604"/>
    <w:rsid w:val="00BF0B2A"/>
    <w:rsid w:val="00BF2B01"/>
    <w:rsid w:val="00BF2D2C"/>
    <w:rsid w:val="00BF4528"/>
    <w:rsid w:val="00BF4E9D"/>
    <w:rsid w:val="00BF4F8B"/>
    <w:rsid w:val="00BF660D"/>
    <w:rsid w:val="00C01B3D"/>
    <w:rsid w:val="00C02408"/>
    <w:rsid w:val="00C02EEF"/>
    <w:rsid w:val="00C03408"/>
    <w:rsid w:val="00C06562"/>
    <w:rsid w:val="00C07DA0"/>
    <w:rsid w:val="00C1045C"/>
    <w:rsid w:val="00C15B7F"/>
    <w:rsid w:val="00C16C45"/>
    <w:rsid w:val="00C21261"/>
    <w:rsid w:val="00C22193"/>
    <w:rsid w:val="00C2368B"/>
    <w:rsid w:val="00C2528A"/>
    <w:rsid w:val="00C26581"/>
    <w:rsid w:val="00C275EF"/>
    <w:rsid w:val="00C30E8A"/>
    <w:rsid w:val="00C35092"/>
    <w:rsid w:val="00C45200"/>
    <w:rsid w:val="00C45446"/>
    <w:rsid w:val="00C46ACF"/>
    <w:rsid w:val="00C46D47"/>
    <w:rsid w:val="00C52F7E"/>
    <w:rsid w:val="00C534C6"/>
    <w:rsid w:val="00C538DF"/>
    <w:rsid w:val="00C576DA"/>
    <w:rsid w:val="00C57811"/>
    <w:rsid w:val="00C57CEA"/>
    <w:rsid w:val="00C60308"/>
    <w:rsid w:val="00C61F67"/>
    <w:rsid w:val="00C64636"/>
    <w:rsid w:val="00C64E13"/>
    <w:rsid w:val="00C658A5"/>
    <w:rsid w:val="00C65E8B"/>
    <w:rsid w:val="00C702F4"/>
    <w:rsid w:val="00C764F6"/>
    <w:rsid w:val="00C765DB"/>
    <w:rsid w:val="00C77A1F"/>
    <w:rsid w:val="00C77A96"/>
    <w:rsid w:val="00C82A3B"/>
    <w:rsid w:val="00C9073F"/>
    <w:rsid w:val="00C9487D"/>
    <w:rsid w:val="00CA0829"/>
    <w:rsid w:val="00CA266C"/>
    <w:rsid w:val="00CA3B40"/>
    <w:rsid w:val="00CA4E5C"/>
    <w:rsid w:val="00CA5B5D"/>
    <w:rsid w:val="00CA7BF2"/>
    <w:rsid w:val="00CB3B67"/>
    <w:rsid w:val="00CB6522"/>
    <w:rsid w:val="00CB7A36"/>
    <w:rsid w:val="00CB7FB1"/>
    <w:rsid w:val="00CC076D"/>
    <w:rsid w:val="00CC11C1"/>
    <w:rsid w:val="00CC2512"/>
    <w:rsid w:val="00CC28E6"/>
    <w:rsid w:val="00CC2CEA"/>
    <w:rsid w:val="00CC370E"/>
    <w:rsid w:val="00CC372A"/>
    <w:rsid w:val="00CC37BE"/>
    <w:rsid w:val="00CC44B4"/>
    <w:rsid w:val="00CC671F"/>
    <w:rsid w:val="00CC6A69"/>
    <w:rsid w:val="00CC6AB4"/>
    <w:rsid w:val="00CC7118"/>
    <w:rsid w:val="00CC7504"/>
    <w:rsid w:val="00CC7ED3"/>
    <w:rsid w:val="00CD5698"/>
    <w:rsid w:val="00CD6B4E"/>
    <w:rsid w:val="00CD7CC3"/>
    <w:rsid w:val="00CE2A99"/>
    <w:rsid w:val="00CE2BBB"/>
    <w:rsid w:val="00CE43E6"/>
    <w:rsid w:val="00CE44B1"/>
    <w:rsid w:val="00CE5A3A"/>
    <w:rsid w:val="00CF0C34"/>
    <w:rsid w:val="00CF0EEE"/>
    <w:rsid w:val="00CF5CBA"/>
    <w:rsid w:val="00CF602E"/>
    <w:rsid w:val="00CF674C"/>
    <w:rsid w:val="00D0314C"/>
    <w:rsid w:val="00D0537D"/>
    <w:rsid w:val="00D07440"/>
    <w:rsid w:val="00D1199E"/>
    <w:rsid w:val="00D13506"/>
    <w:rsid w:val="00D13D5A"/>
    <w:rsid w:val="00D1511B"/>
    <w:rsid w:val="00D15A3A"/>
    <w:rsid w:val="00D15E8F"/>
    <w:rsid w:val="00D22073"/>
    <w:rsid w:val="00D2292D"/>
    <w:rsid w:val="00D23107"/>
    <w:rsid w:val="00D255E2"/>
    <w:rsid w:val="00D2562C"/>
    <w:rsid w:val="00D25ECE"/>
    <w:rsid w:val="00D26AC7"/>
    <w:rsid w:val="00D26ED5"/>
    <w:rsid w:val="00D27A71"/>
    <w:rsid w:val="00D32090"/>
    <w:rsid w:val="00D32DAE"/>
    <w:rsid w:val="00D336C0"/>
    <w:rsid w:val="00D34997"/>
    <w:rsid w:val="00D349E5"/>
    <w:rsid w:val="00D354AB"/>
    <w:rsid w:val="00D35EE8"/>
    <w:rsid w:val="00D366BF"/>
    <w:rsid w:val="00D4204D"/>
    <w:rsid w:val="00D427A1"/>
    <w:rsid w:val="00D43C9F"/>
    <w:rsid w:val="00D4692F"/>
    <w:rsid w:val="00D47F1E"/>
    <w:rsid w:val="00D55946"/>
    <w:rsid w:val="00D559AA"/>
    <w:rsid w:val="00D56963"/>
    <w:rsid w:val="00D57608"/>
    <w:rsid w:val="00D60326"/>
    <w:rsid w:val="00D63F8A"/>
    <w:rsid w:val="00D654F0"/>
    <w:rsid w:val="00D66C7D"/>
    <w:rsid w:val="00D67634"/>
    <w:rsid w:val="00D67D1C"/>
    <w:rsid w:val="00D71A8F"/>
    <w:rsid w:val="00D73994"/>
    <w:rsid w:val="00D7644D"/>
    <w:rsid w:val="00D7771C"/>
    <w:rsid w:val="00D80053"/>
    <w:rsid w:val="00D8087F"/>
    <w:rsid w:val="00D81E26"/>
    <w:rsid w:val="00D82A9F"/>
    <w:rsid w:val="00D8397D"/>
    <w:rsid w:val="00D840DE"/>
    <w:rsid w:val="00D84E61"/>
    <w:rsid w:val="00D91068"/>
    <w:rsid w:val="00D91340"/>
    <w:rsid w:val="00D91AF8"/>
    <w:rsid w:val="00D91BB1"/>
    <w:rsid w:val="00D92C0A"/>
    <w:rsid w:val="00D947DC"/>
    <w:rsid w:val="00D958C7"/>
    <w:rsid w:val="00D96554"/>
    <w:rsid w:val="00D9660A"/>
    <w:rsid w:val="00DA091F"/>
    <w:rsid w:val="00DA09DF"/>
    <w:rsid w:val="00DA1651"/>
    <w:rsid w:val="00DA1E63"/>
    <w:rsid w:val="00DA2297"/>
    <w:rsid w:val="00DA43A1"/>
    <w:rsid w:val="00DA4585"/>
    <w:rsid w:val="00DA45B0"/>
    <w:rsid w:val="00DA49AD"/>
    <w:rsid w:val="00DA53A9"/>
    <w:rsid w:val="00DB0466"/>
    <w:rsid w:val="00DB170F"/>
    <w:rsid w:val="00DB2AF8"/>
    <w:rsid w:val="00DB4E12"/>
    <w:rsid w:val="00DB580C"/>
    <w:rsid w:val="00DB6622"/>
    <w:rsid w:val="00DC747A"/>
    <w:rsid w:val="00DC7AA9"/>
    <w:rsid w:val="00DD055F"/>
    <w:rsid w:val="00DD1493"/>
    <w:rsid w:val="00DD22C6"/>
    <w:rsid w:val="00DD4033"/>
    <w:rsid w:val="00DD40AB"/>
    <w:rsid w:val="00DD4DAF"/>
    <w:rsid w:val="00DD6E89"/>
    <w:rsid w:val="00DE3668"/>
    <w:rsid w:val="00DE532D"/>
    <w:rsid w:val="00DE617C"/>
    <w:rsid w:val="00DE6471"/>
    <w:rsid w:val="00DE64C3"/>
    <w:rsid w:val="00DE77F6"/>
    <w:rsid w:val="00DF138D"/>
    <w:rsid w:val="00DF17CF"/>
    <w:rsid w:val="00DF3B55"/>
    <w:rsid w:val="00DF49EC"/>
    <w:rsid w:val="00DF6BFE"/>
    <w:rsid w:val="00E016EF"/>
    <w:rsid w:val="00E0183A"/>
    <w:rsid w:val="00E01F9F"/>
    <w:rsid w:val="00E06815"/>
    <w:rsid w:val="00E10184"/>
    <w:rsid w:val="00E11469"/>
    <w:rsid w:val="00E11905"/>
    <w:rsid w:val="00E11927"/>
    <w:rsid w:val="00E12F4E"/>
    <w:rsid w:val="00E130C6"/>
    <w:rsid w:val="00E13315"/>
    <w:rsid w:val="00E1373D"/>
    <w:rsid w:val="00E1404E"/>
    <w:rsid w:val="00E15ED0"/>
    <w:rsid w:val="00E20192"/>
    <w:rsid w:val="00E260AE"/>
    <w:rsid w:val="00E2736B"/>
    <w:rsid w:val="00E303F6"/>
    <w:rsid w:val="00E305E6"/>
    <w:rsid w:val="00E3145F"/>
    <w:rsid w:val="00E31E5C"/>
    <w:rsid w:val="00E34BE4"/>
    <w:rsid w:val="00E350C7"/>
    <w:rsid w:val="00E3548B"/>
    <w:rsid w:val="00E358D7"/>
    <w:rsid w:val="00E36979"/>
    <w:rsid w:val="00E369CE"/>
    <w:rsid w:val="00E41405"/>
    <w:rsid w:val="00E417EF"/>
    <w:rsid w:val="00E41DCB"/>
    <w:rsid w:val="00E43A87"/>
    <w:rsid w:val="00E45CA5"/>
    <w:rsid w:val="00E51607"/>
    <w:rsid w:val="00E5344B"/>
    <w:rsid w:val="00E54E3A"/>
    <w:rsid w:val="00E56F04"/>
    <w:rsid w:val="00E57C66"/>
    <w:rsid w:val="00E57DB5"/>
    <w:rsid w:val="00E611EE"/>
    <w:rsid w:val="00E620FB"/>
    <w:rsid w:val="00E62255"/>
    <w:rsid w:val="00E64620"/>
    <w:rsid w:val="00E64B81"/>
    <w:rsid w:val="00E65021"/>
    <w:rsid w:val="00E6612A"/>
    <w:rsid w:val="00E71E00"/>
    <w:rsid w:val="00E72D6D"/>
    <w:rsid w:val="00E73163"/>
    <w:rsid w:val="00E732BE"/>
    <w:rsid w:val="00E73A62"/>
    <w:rsid w:val="00E77B15"/>
    <w:rsid w:val="00E77C1A"/>
    <w:rsid w:val="00E805F5"/>
    <w:rsid w:val="00E80BAB"/>
    <w:rsid w:val="00E80DEC"/>
    <w:rsid w:val="00E81B83"/>
    <w:rsid w:val="00E824D1"/>
    <w:rsid w:val="00E84920"/>
    <w:rsid w:val="00E84D4D"/>
    <w:rsid w:val="00E861B8"/>
    <w:rsid w:val="00E862BF"/>
    <w:rsid w:val="00E874B5"/>
    <w:rsid w:val="00E91531"/>
    <w:rsid w:val="00E935D4"/>
    <w:rsid w:val="00E9519C"/>
    <w:rsid w:val="00EA1721"/>
    <w:rsid w:val="00EA1A34"/>
    <w:rsid w:val="00EA26DF"/>
    <w:rsid w:val="00EA335D"/>
    <w:rsid w:val="00EA381B"/>
    <w:rsid w:val="00EA3A65"/>
    <w:rsid w:val="00EA3FBE"/>
    <w:rsid w:val="00EA586B"/>
    <w:rsid w:val="00EA7FBD"/>
    <w:rsid w:val="00EB0F15"/>
    <w:rsid w:val="00EB20FB"/>
    <w:rsid w:val="00EB27AA"/>
    <w:rsid w:val="00EB42A4"/>
    <w:rsid w:val="00EB5FAE"/>
    <w:rsid w:val="00EB6EEE"/>
    <w:rsid w:val="00EB6F45"/>
    <w:rsid w:val="00EC05A8"/>
    <w:rsid w:val="00EC35F2"/>
    <w:rsid w:val="00EC7B93"/>
    <w:rsid w:val="00EC7FFC"/>
    <w:rsid w:val="00ED0383"/>
    <w:rsid w:val="00ED0CAB"/>
    <w:rsid w:val="00ED2EEE"/>
    <w:rsid w:val="00ED5277"/>
    <w:rsid w:val="00ED72AE"/>
    <w:rsid w:val="00EE15A5"/>
    <w:rsid w:val="00EE19E5"/>
    <w:rsid w:val="00EE5036"/>
    <w:rsid w:val="00EF0909"/>
    <w:rsid w:val="00EF260C"/>
    <w:rsid w:val="00EF2644"/>
    <w:rsid w:val="00EF2F1C"/>
    <w:rsid w:val="00EF3591"/>
    <w:rsid w:val="00EF5047"/>
    <w:rsid w:val="00EF627A"/>
    <w:rsid w:val="00EF6797"/>
    <w:rsid w:val="00EF72F3"/>
    <w:rsid w:val="00F0081C"/>
    <w:rsid w:val="00F02AB1"/>
    <w:rsid w:val="00F0390B"/>
    <w:rsid w:val="00F06C1D"/>
    <w:rsid w:val="00F07CC9"/>
    <w:rsid w:val="00F1012B"/>
    <w:rsid w:val="00F109A2"/>
    <w:rsid w:val="00F11601"/>
    <w:rsid w:val="00F11E61"/>
    <w:rsid w:val="00F14133"/>
    <w:rsid w:val="00F14FF0"/>
    <w:rsid w:val="00F152FB"/>
    <w:rsid w:val="00F17D77"/>
    <w:rsid w:val="00F21003"/>
    <w:rsid w:val="00F223EB"/>
    <w:rsid w:val="00F241CC"/>
    <w:rsid w:val="00F2474D"/>
    <w:rsid w:val="00F24AC1"/>
    <w:rsid w:val="00F25297"/>
    <w:rsid w:val="00F270CD"/>
    <w:rsid w:val="00F2712D"/>
    <w:rsid w:val="00F2775A"/>
    <w:rsid w:val="00F27F4D"/>
    <w:rsid w:val="00F30D01"/>
    <w:rsid w:val="00F32F74"/>
    <w:rsid w:val="00F3499E"/>
    <w:rsid w:val="00F349DA"/>
    <w:rsid w:val="00F41D4D"/>
    <w:rsid w:val="00F425C8"/>
    <w:rsid w:val="00F42758"/>
    <w:rsid w:val="00F42D4E"/>
    <w:rsid w:val="00F432D8"/>
    <w:rsid w:val="00F461AA"/>
    <w:rsid w:val="00F47249"/>
    <w:rsid w:val="00F501C9"/>
    <w:rsid w:val="00F56E68"/>
    <w:rsid w:val="00F60BAF"/>
    <w:rsid w:val="00F61164"/>
    <w:rsid w:val="00F617F5"/>
    <w:rsid w:val="00F65730"/>
    <w:rsid w:val="00F66DE4"/>
    <w:rsid w:val="00F6700D"/>
    <w:rsid w:val="00F678C1"/>
    <w:rsid w:val="00F71767"/>
    <w:rsid w:val="00F75650"/>
    <w:rsid w:val="00F759F7"/>
    <w:rsid w:val="00F8070D"/>
    <w:rsid w:val="00F80F66"/>
    <w:rsid w:val="00F811B2"/>
    <w:rsid w:val="00F82507"/>
    <w:rsid w:val="00F8393E"/>
    <w:rsid w:val="00F84AC2"/>
    <w:rsid w:val="00F84D56"/>
    <w:rsid w:val="00F90378"/>
    <w:rsid w:val="00F93929"/>
    <w:rsid w:val="00F95BE3"/>
    <w:rsid w:val="00F95CA0"/>
    <w:rsid w:val="00F96ECF"/>
    <w:rsid w:val="00F97A39"/>
    <w:rsid w:val="00FA04B0"/>
    <w:rsid w:val="00FA136D"/>
    <w:rsid w:val="00FA2B4D"/>
    <w:rsid w:val="00FA73C3"/>
    <w:rsid w:val="00FA7EB7"/>
    <w:rsid w:val="00FB08D0"/>
    <w:rsid w:val="00FB508E"/>
    <w:rsid w:val="00FB5C83"/>
    <w:rsid w:val="00FB6016"/>
    <w:rsid w:val="00FB6D9B"/>
    <w:rsid w:val="00FC1763"/>
    <w:rsid w:val="00FC28BC"/>
    <w:rsid w:val="00FC359E"/>
    <w:rsid w:val="00FC69FA"/>
    <w:rsid w:val="00FC748F"/>
    <w:rsid w:val="00FD0798"/>
    <w:rsid w:val="00FD2554"/>
    <w:rsid w:val="00FD3B19"/>
    <w:rsid w:val="00FD4A84"/>
    <w:rsid w:val="00FD556C"/>
    <w:rsid w:val="00FD5616"/>
    <w:rsid w:val="00FD7138"/>
    <w:rsid w:val="00FE2F6E"/>
    <w:rsid w:val="00FF0F04"/>
    <w:rsid w:val="00FF1B0B"/>
    <w:rsid w:val="00FF262C"/>
    <w:rsid w:val="00FF385D"/>
    <w:rsid w:val="00FF7099"/>
    <w:rsid w:val="01BA60D2"/>
    <w:rsid w:val="056AFEEB"/>
    <w:rsid w:val="0C6FC609"/>
    <w:rsid w:val="0C946388"/>
    <w:rsid w:val="0EF9C5B0"/>
    <w:rsid w:val="0F805180"/>
    <w:rsid w:val="119D9546"/>
    <w:rsid w:val="1371B4AB"/>
    <w:rsid w:val="138C352B"/>
    <w:rsid w:val="13B440F7"/>
    <w:rsid w:val="15AD7D4B"/>
    <w:rsid w:val="15D6C143"/>
    <w:rsid w:val="18083406"/>
    <w:rsid w:val="19ED4EDD"/>
    <w:rsid w:val="1B5802E3"/>
    <w:rsid w:val="1E661233"/>
    <w:rsid w:val="227CDB15"/>
    <w:rsid w:val="22FD9130"/>
    <w:rsid w:val="268BA503"/>
    <w:rsid w:val="2963DB27"/>
    <w:rsid w:val="2CD689D9"/>
    <w:rsid w:val="32119CD9"/>
    <w:rsid w:val="3491CB12"/>
    <w:rsid w:val="34E1C84A"/>
    <w:rsid w:val="38A9997E"/>
    <w:rsid w:val="3AE329AB"/>
    <w:rsid w:val="3BCE555B"/>
    <w:rsid w:val="3DE488BE"/>
    <w:rsid w:val="3E5A4DB3"/>
    <w:rsid w:val="3F6F7873"/>
    <w:rsid w:val="40C97E20"/>
    <w:rsid w:val="41DFCE13"/>
    <w:rsid w:val="437AE40B"/>
    <w:rsid w:val="44A255DE"/>
    <w:rsid w:val="45B3597F"/>
    <w:rsid w:val="4815B7E5"/>
    <w:rsid w:val="484C43B6"/>
    <w:rsid w:val="4BB6856D"/>
    <w:rsid w:val="4CABE054"/>
    <w:rsid w:val="4DEE05BC"/>
    <w:rsid w:val="4F8C4FC1"/>
    <w:rsid w:val="514DAB4E"/>
    <w:rsid w:val="527BCE9F"/>
    <w:rsid w:val="5845695C"/>
    <w:rsid w:val="58DF3958"/>
    <w:rsid w:val="5916CA5E"/>
    <w:rsid w:val="5D5C0C41"/>
    <w:rsid w:val="5F11BC25"/>
    <w:rsid w:val="6025EBE9"/>
    <w:rsid w:val="6209A05D"/>
    <w:rsid w:val="63A52A61"/>
    <w:rsid w:val="65AA2D0F"/>
    <w:rsid w:val="6607A7AF"/>
    <w:rsid w:val="66160039"/>
    <w:rsid w:val="66676E64"/>
    <w:rsid w:val="68A06672"/>
    <w:rsid w:val="6ACE261D"/>
    <w:rsid w:val="6DFA460B"/>
    <w:rsid w:val="6DFCC26E"/>
    <w:rsid w:val="7088EF75"/>
    <w:rsid w:val="717E4984"/>
    <w:rsid w:val="719CC88C"/>
    <w:rsid w:val="739FF6DB"/>
    <w:rsid w:val="74082AC4"/>
    <w:rsid w:val="76CEFB74"/>
    <w:rsid w:val="76F709C8"/>
    <w:rsid w:val="78094BA6"/>
    <w:rsid w:val="7C6AAE7D"/>
    <w:rsid w:val="7D0FA3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802CA"/>
  <w15:chartTrackingRefBased/>
  <w15:docId w15:val="{6F352737-8958-48B6-AD38-762C88BD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8B0"/>
    <w:pPr>
      <w:jc w:val="both"/>
    </w:pPr>
    <w:rPr>
      <w:rFonts w:ascii="Graphik" w:hAnsi="Graphik"/>
      <w:sz w:val="20"/>
    </w:rPr>
  </w:style>
  <w:style w:type="paragraph" w:styleId="Heading1">
    <w:name w:val="heading 1"/>
    <w:basedOn w:val="Normal"/>
    <w:next w:val="Normal"/>
    <w:link w:val="Heading1Char"/>
    <w:autoRedefine/>
    <w:qFormat/>
    <w:rsid w:val="001C48B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C48B0"/>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C48B0"/>
    <w:pPr>
      <w:outlineLvl w:val="2"/>
    </w:pPr>
    <w:rPr>
      <w:b/>
      <w:bCs/>
      <w:sz w:val="22"/>
      <w:szCs w:val="24"/>
    </w:rPr>
  </w:style>
  <w:style w:type="paragraph" w:styleId="Heading4">
    <w:name w:val="heading 4"/>
    <w:basedOn w:val="Heading2"/>
    <w:next w:val="Normal"/>
    <w:link w:val="Heading4Char"/>
    <w:uiPriority w:val="9"/>
    <w:unhideWhenUsed/>
    <w:qFormat/>
    <w:rsid w:val="001C48B0"/>
    <w:pPr>
      <w:outlineLvl w:val="3"/>
    </w:pPr>
    <w:rPr>
      <w:bCs w:val="0"/>
      <w:iCs/>
      <w:sz w:val="22"/>
      <w:szCs w:val="22"/>
    </w:rPr>
  </w:style>
  <w:style w:type="paragraph" w:styleId="Heading5">
    <w:name w:val="heading 5"/>
    <w:basedOn w:val="Normal"/>
    <w:next w:val="Normal"/>
    <w:link w:val="Heading5Char"/>
    <w:uiPriority w:val="9"/>
    <w:semiHidden/>
    <w:unhideWhenUsed/>
    <w:qFormat/>
    <w:rsid w:val="00834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7A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8B0"/>
  </w:style>
  <w:style w:type="character" w:customStyle="1" w:styleId="Heading1Char">
    <w:name w:val="Heading 1 Char"/>
    <w:basedOn w:val="DefaultParagraphFont"/>
    <w:link w:val="Heading1"/>
    <w:rsid w:val="001C48B0"/>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1C48B0"/>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1C48B0"/>
    <w:rPr>
      <w:rFonts w:ascii="Graphik" w:hAnsi="Graphik"/>
      <w:b/>
      <w:bCs/>
      <w:szCs w:val="24"/>
    </w:rPr>
  </w:style>
  <w:style w:type="character" w:customStyle="1" w:styleId="Heading4Char">
    <w:name w:val="Heading 4 Char"/>
    <w:basedOn w:val="DefaultParagraphFont"/>
    <w:link w:val="Heading4"/>
    <w:uiPriority w:val="9"/>
    <w:rsid w:val="001C48B0"/>
    <w:rPr>
      <w:rFonts w:ascii="Graphik" w:eastAsiaTheme="majorEastAsia" w:hAnsi="Graphik" w:cstheme="majorBidi"/>
      <w:b/>
      <w:iCs/>
      <w:color w:val="7030A0"/>
    </w:rPr>
  </w:style>
  <w:style w:type="character" w:customStyle="1" w:styleId="Heading5Char">
    <w:name w:val="Heading 5 Char"/>
    <w:basedOn w:val="DefaultParagraphFont"/>
    <w:link w:val="Heading5"/>
    <w:uiPriority w:val="9"/>
    <w:semiHidden/>
    <w:rsid w:val="00834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18"/>
    <w:rPr>
      <w:rFonts w:eastAsiaTheme="majorEastAsia" w:cstheme="majorBidi"/>
      <w:color w:val="272727" w:themeColor="text1" w:themeTint="D8"/>
    </w:rPr>
  </w:style>
  <w:style w:type="paragraph" w:styleId="Title">
    <w:name w:val="Title"/>
    <w:basedOn w:val="Normal"/>
    <w:next w:val="Normal"/>
    <w:link w:val="TitleChar"/>
    <w:uiPriority w:val="10"/>
    <w:qFormat/>
    <w:rsid w:val="0083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F18"/>
    <w:pPr>
      <w:spacing w:before="160"/>
      <w:jc w:val="center"/>
    </w:pPr>
    <w:rPr>
      <w:i/>
      <w:iCs/>
      <w:color w:val="404040" w:themeColor="text1" w:themeTint="BF"/>
    </w:rPr>
  </w:style>
  <w:style w:type="character" w:customStyle="1" w:styleId="QuoteChar">
    <w:name w:val="Quote Char"/>
    <w:basedOn w:val="DefaultParagraphFont"/>
    <w:link w:val="Quote"/>
    <w:uiPriority w:val="29"/>
    <w:rsid w:val="00834F18"/>
    <w:rPr>
      <w:i/>
      <w:iCs/>
      <w:color w:val="404040" w:themeColor="text1" w:themeTint="BF"/>
    </w:rPr>
  </w:style>
  <w:style w:type="paragraph" w:styleId="ListParagraph">
    <w:name w:val="List Paragraph"/>
    <w:basedOn w:val="Normal"/>
    <w:link w:val="ListParagraphChar"/>
    <w:uiPriority w:val="34"/>
    <w:qFormat/>
    <w:rsid w:val="001C48B0"/>
    <w:pPr>
      <w:numPr>
        <w:numId w:val="4"/>
      </w:numPr>
      <w:spacing w:before="120" w:after="120" w:line="240" w:lineRule="auto"/>
      <w:ind w:right="720"/>
    </w:pPr>
  </w:style>
  <w:style w:type="character" w:styleId="IntenseEmphasis">
    <w:name w:val="Intense Emphasis"/>
    <w:basedOn w:val="DefaultParagraphFont"/>
    <w:uiPriority w:val="21"/>
    <w:qFormat/>
    <w:rsid w:val="00834F18"/>
    <w:rPr>
      <w:i/>
      <w:iCs/>
      <w:color w:val="0F4761" w:themeColor="accent1" w:themeShade="BF"/>
    </w:rPr>
  </w:style>
  <w:style w:type="paragraph" w:styleId="IntenseQuote">
    <w:name w:val="Intense Quote"/>
    <w:basedOn w:val="Normal"/>
    <w:next w:val="Normal"/>
    <w:link w:val="IntenseQuoteChar"/>
    <w:uiPriority w:val="30"/>
    <w:qFormat/>
    <w:rsid w:val="00834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F18"/>
    <w:rPr>
      <w:i/>
      <w:iCs/>
      <w:color w:val="0F4761" w:themeColor="accent1" w:themeShade="BF"/>
    </w:rPr>
  </w:style>
  <w:style w:type="character" w:styleId="IntenseReference">
    <w:name w:val="Intense Reference"/>
    <w:basedOn w:val="DefaultParagraphFont"/>
    <w:uiPriority w:val="32"/>
    <w:qFormat/>
    <w:rsid w:val="00834F18"/>
    <w:rPr>
      <w:b/>
      <w:bCs/>
      <w:smallCaps/>
      <w:color w:val="0F4761" w:themeColor="accent1" w:themeShade="BF"/>
      <w:spacing w:val="5"/>
    </w:rPr>
  </w:style>
  <w:style w:type="table" w:customStyle="1" w:styleId="TableGridLight1">
    <w:name w:val="Table Grid Light1"/>
    <w:basedOn w:val="TableNormal"/>
    <w:next w:val="TableGridLight"/>
    <w:uiPriority w:val="40"/>
    <w:rsid w:val="00834F18"/>
    <w:pPr>
      <w:spacing w:after="0" w:line="240" w:lineRule="auto"/>
    </w:pPr>
    <w:rPr>
      <w:rFonts w:ascii="Calibri" w:eastAsia="Calibri" w:hAnsi="Calibri" w:cs="Arial"/>
      <w:kern w:val="0"/>
      <w:sz w:val="24"/>
      <w:szCs w:val="24"/>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834F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1C48B0"/>
    <w:rPr>
      <w:color w:val="467886" w:themeColor="hyperlink"/>
      <w:u w:val="single"/>
    </w:rPr>
  </w:style>
  <w:style w:type="character" w:styleId="UnresolvedMention">
    <w:name w:val="Unresolved Mention"/>
    <w:basedOn w:val="DefaultParagraphFont"/>
    <w:uiPriority w:val="99"/>
    <w:semiHidden/>
    <w:unhideWhenUsed/>
    <w:rsid w:val="0002338F"/>
    <w:rPr>
      <w:color w:val="605E5C"/>
      <w:shd w:val="clear" w:color="auto" w:fill="E1DFDD"/>
    </w:rPr>
  </w:style>
  <w:style w:type="character" w:styleId="FollowedHyperlink">
    <w:name w:val="FollowedHyperlink"/>
    <w:basedOn w:val="DefaultParagraphFont"/>
    <w:uiPriority w:val="99"/>
    <w:semiHidden/>
    <w:unhideWhenUsed/>
    <w:rsid w:val="000E1C15"/>
    <w:rPr>
      <w:color w:val="96607D" w:themeColor="followedHyperlink"/>
      <w:u w:val="single"/>
    </w:rPr>
  </w:style>
  <w:style w:type="table" w:customStyle="1" w:styleId="TableGridLight2">
    <w:name w:val="Table Grid Light2"/>
    <w:basedOn w:val="TableNormal"/>
    <w:next w:val="TableGridLight"/>
    <w:uiPriority w:val="40"/>
    <w:rsid w:val="00FF385D"/>
    <w:pPr>
      <w:spacing w:after="0" w:line="240" w:lineRule="auto"/>
    </w:pPr>
    <w:rPr>
      <w:rFonts w:ascii="Aptos" w:eastAsia="Aptos" w:hAnsi="Aptos" w:cs="Times New Roman"/>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C4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8B0"/>
    <w:rPr>
      <w:rFonts w:ascii="Graphik" w:hAnsi="Graphik"/>
      <w:sz w:val="20"/>
    </w:rPr>
  </w:style>
  <w:style w:type="paragraph" w:styleId="Footer">
    <w:name w:val="footer"/>
    <w:basedOn w:val="Normal"/>
    <w:link w:val="FooterChar"/>
    <w:uiPriority w:val="99"/>
    <w:unhideWhenUsed/>
    <w:rsid w:val="001C4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8B0"/>
    <w:rPr>
      <w:rFonts w:ascii="Graphik" w:hAnsi="Graphik"/>
      <w:sz w:val="20"/>
    </w:rPr>
  </w:style>
  <w:style w:type="character" w:styleId="CommentReference">
    <w:name w:val="annotation reference"/>
    <w:basedOn w:val="DefaultParagraphFont"/>
    <w:uiPriority w:val="99"/>
    <w:semiHidden/>
    <w:unhideWhenUsed/>
    <w:rsid w:val="00F14133"/>
    <w:rPr>
      <w:sz w:val="16"/>
      <w:szCs w:val="16"/>
    </w:rPr>
  </w:style>
  <w:style w:type="paragraph" w:styleId="CommentText">
    <w:name w:val="annotation text"/>
    <w:basedOn w:val="Normal"/>
    <w:link w:val="CommentTextChar"/>
    <w:uiPriority w:val="99"/>
    <w:unhideWhenUsed/>
    <w:rsid w:val="00F14133"/>
    <w:pPr>
      <w:spacing w:line="240" w:lineRule="auto"/>
    </w:pPr>
    <w:rPr>
      <w:szCs w:val="20"/>
    </w:rPr>
  </w:style>
  <w:style w:type="character" w:customStyle="1" w:styleId="CommentTextChar">
    <w:name w:val="Comment Text Char"/>
    <w:basedOn w:val="DefaultParagraphFont"/>
    <w:link w:val="CommentText"/>
    <w:uiPriority w:val="99"/>
    <w:rsid w:val="00F14133"/>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F14133"/>
    <w:rPr>
      <w:b/>
      <w:bCs/>
    </w:rPr>
  </w:style>
  <w:style w:type="character" w:customStyle="1" w:styleId="CommentSubjectChar">
    <w:name w:val="Comment Subject Char"/>
    <w:basedOn w:val="CommentTextChar"/>
    <w:link w:val="CommentSubject"/>
    <w:uiPriority w:val="99"/>
    <w:semiHidden/>
    <w:rsid w:val="00F14133"/>
    <w:rPr>
      <w:rFonts w:ascii="Graphik" w:hAnsi="Graphik"/>
      <w:b/>
      <w:bCs/>
      <w:sz w:val="20"/>
      <w:szCs w:val="20"/>
    </w:rPr>
  </w:style>
  <w:style w:type="character" w:styleId="Mention">
    <w:name w:val="Mention"/>
    <w:basedOn w:val="DefaultParagraphFont"/>
    <w:uiPriority w:val="99"/>
    <w:unhideWhenUsed/>
    <w:rsid w:val="00F14133"/>
    <w:rPr>
      <w:color w:val="2B579A"/>
      <w:shd w:val="clear" w:color="auto" w:fill="E1DFDD"/>
    </w:rPr>
  </w:style>
  <w:style w:type="paragraph" w:styleId="Revision">
    <w:name w:val="Revision"/>
    <w:hidden/>
    <w:uiPriority w:val="99"/>
    <w:semiHidden/>
    <w:rsid w:val="002138B7"/>
    <w:pPr>
      <w:spacing w:after="0" w:line="240" w:lineRule="auto"/>
    </w:pPr>
  </w:style>
  <w:style w:type="character" w:styleId="PlaceholderText">
    <w:name w:val="Placeholder Text"/>
    <w:basedOn w:val="DefaultParagraphFont"/>
    <w:uiPriority w:val="99"/>
    <w:semiHidden/>
    <w:rsid w:val="004814A7"/>
  </w:style>
  <w:style w:type="paragraph" w:customStyle="1" w:styleId="Tight">
    <w:name w:val="Tight"/>
    <w:basedOn w:val="Normal"/>
    <w:link w:val="TightChar"/>
    <w:qFormat/>
    <w:rsid w:val="001C48B0"/>
    <w:pPr>
      <w:spacing w:after="0"/>
    </w:pPr>
  </w:style>
  <w:style w:type="character" w:customStyle="1" w:styleId="TightChar">
    <w:name w:val="Tight Char"/>
    <w:basedOn w:val="DefaultParagraphFont"/>
    <w:link w:val="Tight"/>
    <w:rsid w:val="001C48B0"/>
    <w:rPr>
      <w:rFonts w:ascii="Graphik" w:hAnsi="Graphik"/>
      <w:sz w:val="20"/>
    </w:rPr>
  </w:style>
  <w:style w:type="paragraph" w:customStyle="1" w:styleId="ProductName">
    <w:name w:val="Product_Name"/>
    <w:basedOn w:val="Normal"/>
    <w:link w:val="ProductNameChar"/>
    <w:qFormat/>
    <w:rsid w:val="001C48B0"/>
    <w:pPr>
      <w:jc w:val="center"/>
    </w:pPr>
    <w:rPr>
      <w:b/>
      <w:bCs/>
      <w:sz w:val="56"/>
      <w:szCs w:val="72"/>
    </w:rPr>
  </w:style>
  <w:style w:type="character" w:customStyle="1" w:styleId="ProductNameChar">
    <w:name w:val="Product_Name Char"/>
    <w:basedOn w:val="DefaultParagraphFont"/>
    <w:link w:val="ProductName"/>
    <w:rsid w:val="001C48B0"/>
    <w:rPr>
      <w:rFonts w:ascii="Graphik" w:hAnsi="Graphik"/>
      <w:b/>
      <w:bCs/>
      <w:sz w:val="56"/>
      <w:szCs w:val="72"/>
    </w:rPr>
  </w:style>
  <w:style w:type="paragraph" w:customStyle="1" w:styleId="DocumentType">
    <w:name w:val="Document_Type"/>
    <w:basedOn w:val="ProductName"/>
    <w:link w:val="DocumentTypeChar"/>
    <w:qFormat/>
    <w:rsid w:val="001C48B0"/>
    <w:rPr>
      <w:sz w:val="36"/>
      <w:szCs w:val="40"/>
    </w:rPr>
  </w:style>
  <w:style w:type="character" w:customStyle="1" w:styleId="DocumentTypeChar">
    <w:name w:val="Document_Type Char"/>
    <w:basedOn w:val="ProductNameChar"/>
    <w:link w:val="DocumentType"/>
    <w:rsid w:val="001C48B0"/>
    <w:rPr>
      <w:rFonts w:ascii="Graphik" w:hAnsi="Graphik"/>
      <w:b/>
      <w:bCs/>
      <w:sz w:val="36"/>
      <w:szCs w:val="40"/>
    </w:rPr>
  </w:style>
  <w:style w:type="paragraph" w:customStyle="1" w:styleId="TightLIst">
    <w:name w:val="Tight_LIst"/>
    <w:basedOn w:val="ListParagraph"/>
    <w:link w:val="TightLIstChar"/>
    <w:qFormat/>
    <w:rsid w:val="001C48B0"/>
    <w:pPr>
      <w:numPr>
        <w:numId w:val="5"/>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1C48B0"/>
    <w:rPr>
      <w:rFonts w:ascii="Graphik" w:hAnsi="Graphik"/>
      <w:sz w:val="20"/>
    </w:rPr>
  </w:style>
  <w:style w:type="character" w:customStyle="1" w:styleId="TightLIstChar">
    <w:name w:val="Tight_LIst Char"/>
    <w:basedOn w:val="ListParagraphChar"/>
    <w:link w:val="TightLIst"/>
    <w:rsid w:val="001C48B0"/>
    <w:rPr>
      <w:rFonts w:ascii="Graphik" w:eastAsia="Cambria" w:hAnsi="Graphik" w:cs="Times New Roman"/>
      <w:sz w:val="20"/>
    </w:rPr>
  </w:style>
  <w:style w:type="paragraph" w:customStyle="1" w:styleId="TightLeftAligned">
    <w:name w:val="Tight_Left_Aligned"/>
    <w:basedOn w:val="Normal"/>
    <w:link w:val="TightLeftAlignedChar"/>
    <w:qFormat/>
    <w:rsid w:val="001C48B0"/>
    <w:pPr>
      <w:spacing w:before="100" w:beforeAutospacing="1" w:after="0"/>
      <w:jc w:val="left"/>
    </w:pPr>
  </w:style>
  <w:style w:type="character" w:customStyle="1" w:styleId="TightLeftAlignedChar">
    <w:name w:val="Tight_Left_Aligned Char"/>
    <w:basedOn w:val="DefaultParagraphFont"/>
    <w:link w:val="TightLeftAligned"/>
    <w:rsid w:val="001C48B0"/>
    <w:rPr>
      <w:rFonts w:ascii="Graphik" w:hAnsi="Graphik"/>
      <w:sz w:val="20"/>
    </w:rPr>
  </w:style>
  <w:style w:type="paragraph" w:customStyle="1" w:styleId="TableHeader">
    <w:name w:val="Table_Header"/>
    <w:basedOn w:val="Normal"/>
    <w:link w:val="TableHeaderChar"/>
    <w:qFormat/>
    <w:rsid w:val="001C48B0"/>
    <w:pPr>
      <w:spacing w:before="100" w:beforeAutospacing="1" w:after="0"/>
    </w:pPr>
    <w:rPr>
      <w:b/>
      <w:bCs/>
    </w:rPr>
  </w:style>
  <w:style w:type="character" w:customStyle="1" w:styleId="TableHeaderChar">
    <w:name w:val="Table_Header Char"/>
    <w:basedOn w:val="DefaultParagraphFont"/>
    <w:link w:val="TableHeader"/>
    <w:rsid w:val="001C48B0"/>
    <w:rPr>
      <w:rFonts w:ascii="Graphik" w:hAnsi="Graphik"/>
      <w:b/>
      <w:bCs/>
      <w:sz w:val="20"/>
    </w:rPr>
  </w:style>
  <w:style w:type="paragraph" w:styleId="TOCHeading">
    <w:name w:val="TOC Heading"/>
    <w:basedOn w:val="Heading1"/>
    <w:next w:val="Normal"/>
    <w:uiPriority w:val="39"/>
    <w:unhideWhenUsed/>
    <w:qFormat/>
    <w:rsid w:val="001C48B0"/>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1C48B0"/>
    <w:pPr>
      <w:spacing w:after="100"/>
    </w:pPr>
  </w:style>
  <w:style w:type="paragraph" w:styleId="TOC2">
    <w:name w:val="toc 2"/>
    <w:basedOn w:val="Normal"/>
    <w:next w:val="Normal"/>
    <w:autoRedefine/>
    <w:uiPriority w:val="39"/>
    <w:unhideWhenUsed/>
    <w:rsid w:val="001C48B0"/>
    <w:pPr>
      <w:spacing w:after="100"/>
      <w:ind w:left="200"/>
    </w:pPr>
  </w:style>
  <w:style w:type="paragraph" w:styleId="TOC3">
    <w:name w:val="toc 3"/>
    <w:basedOn w:val="Normal"/>
    <w:next w:val="Normal"/>
    <w:autoRedefine/>
    <w:uiPriority w:val="39"/>
    <w:unhideWhenUsed/>
    <w:rsid w:val="001C48B0"/>
    <w:pPr>
      <w:spacing w:after="100"/>
      <w:ind w:left="400"/>
    </w:pPr>
  </w:style>
  <w:style w:type="paragraph" w:styleId="NoSpacing">
    <w:name w:val="No Spacing"/>
    <w:uiPriority w:val="1"/>
    <w:qFormat/>
    <w:rsid w:val="00BA18FF"/>
    <w:pPr>
      <w:spacing w:after="0" w:line="240" w:lineRule="auto"/>
      <w:jc w:val="both"/>
    </w:pPr>
    <w:rPr>
      <w:rFonts w:ascii="Graphik" w:hAnsi="Graphik"/>
      <w:sz w:val="20"/>
    </w:rPr>
  </w:style>
  <w:style w:type="table" w:styleId="TableGrid">
    <w:name w:val="Table Grid"/>
    <w:basedOn w:val="TableNormal"/>
    <w:uiPriority w:val="59"/>
    <w:rsid w:val="00164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36F6"/>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43718"/>
    <w:rPr>
      <w:b/>
      <w:bCs/>
    </w:rPr>
  </w:style>
  <w:style w:type="table" w:styleId="PlainTable1">
    <w:name w:val="Plain Table 1"/>
    <w:basedOn w:val="TableNormal"/>
    <w:uiPriority w:val="41"/>
    <w:rsid w:val="00D256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911687"/>
    <w:rPr>
      <w:i/>
      <w:iCs/>
      <w:color w:val="404040" w:themeColor="text1" w:themeTint="BF"/>
    </w:rPr>
  </w:style>
  <w:style w:type="paragraph" w:customStyle="1" w:styleId="codesample">
    <w:name w:val="code sample"/>
    <w:basedOn w:val="Normal"/>
    <w:link w:val="codesampleChar"/>
    <w:qFormat/>
    <w:rsid w:val="00002148"/>
    <w:pPr>
      <w:spacing w:after="0"/>
      <w:ind w:left="288"/>
      <w:jc w:val="left"/>
    </w:pPr>
    <w:rPr>
      <w:rFonts w:ascii="Consolas" w:eastAsia="Calibri" w:hAnsi="Consolas" w:cs="Arial"/>
      <w:sz w:val="18"/>
      <w:szCs w:val="18"/>
    </w:rPr>
  </w:style>
  <w:style w:type="character" w:customStyle="1" w:styleId="codesampleChar">
    <w:name w:val="code sample Char"/>
    <w:basedOn w:val="DefaultParagraphFont"/>
    <w:link w:val="codesample"/>
    <w:rsid w:val="00002148"/>
    <w:rPr>
      <w:rFonts w:ascii="Consolas" w:eastAsia="Calibri" w:hAnsi="Consolas"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5459">
      <w:bodyDiv w:val="1"/>
      <w:marLeft w:val="0"/>
      <w:marRight w:val="0"/>
      <w:marTop w:val="0"/>
      <w:marBottom w:val="0"/>
      <w:divBdr>
        <w:top w:val="none" w:sz="0" w:space="0" w:color="auto"/>
        <w:left w:val="none" w:sz="0" w:space="0" w:color="auto"/>
        <w:bottom w:val="none" w:sz="0" w:space="0" w:color="auto"/>
        <w:right w:val="none" w:sz="0" w:space="0" w:color="auto"/>
      </w:divBdr>
    </w:div>
    <w:div w:id="11686880">
      <w:bodyDiv w:val="1"/>
      <w:marLeft w:val="0"/>
      <w:marRight w:val="0"/>
      <w:marTop w:val="0"/>
      <w:marBottom w:val="0"/>
      <w:divBdr>
        <w:top w:val="none" w:sz="0" w:space="0" w:color="auto"/>
        <w:left w:val="none" w:sz="0" w:space="0" w:color="auto"/>
        <w:bottom w:val="none" w:sz="0" w:space="0" w:color="auto"/>
        <w:right w:val="none" w:sz="0" w:space="0" w:color="auto"/>
      </w:divBdr>
    </w:div>
    <w:div w:id="23798532">
      <w:bodyDiv w:val="1"/>
      <w:marLeft w:val="0"/>
      <w:marRight w:val="0"/>
      <w:marTop w:val="0"/>
      <w:marBottom w:val="0"/>
      <w:divBdr>
        <w:top w:val="none" w:sz="0" w:space="0" w:color="auto"/>
        <w:left w:val="none" w:sz="0" w:space="0" w:color="auto"/>
        <w:bottom w:val="none" w:sz="0" w:space="0" w:color="auto"/>
        <w:right w:val="none" w:sz="0" w:space="0" w:color="auto"/>
      </w:divBdr>
    </w:div>
    <w:div w:id="25957374">
      <w:bodyDiv w:val="1"/>
      <w:marLeft w:val="0"/>
      <w:marRight w:val="0"/>
      <w:marTop w:val="0"/>
      <w:marBottom w:val="0"/>
      <w:divBdr>
        <w:top w:val="none" w:sz="0" w:space="0" w:color="auto"/>
        <w:left w:val="none" w:sz="0" w:space="0" w:color="auto"/>
        <w:bottom w:val="none" w:sz="0" w:space="0" w:color="auto"/>
        <w:right w:val="none" w:sz="0" w:space="0" w:color="auto"/>
      </w:divBdr>
    </w:div>
    <w:div w:id="31925107">
      <w:bodyDiv w:val="1"/>
      <w:marLeft w:val="0"/>
      <w:marRight w:val="0"/>
      <w:marTop w:val="0"/>
      <w:marBottom w:val="0"/>
      <w:divBdr>
        <w:top w:val="none" w:sz="0" w:space="0" w:color="auto"/>
        <w:left w:val="none" w:sz="0" w:space="0" w:color="auto"/>
        <w:bottom w:val="none" w:sz="0" w:space="0" w:color="auto"/>
        <w:right w:val="none" w:sz="0" w:space="0" w:color="auto"/>
      </w:divBdr>
    </w:div>
    <w:div w:id="36978554">
      <w:bodyDiv w:val="1"/>
      <w:marLeft w:val="0"/>
      <w:marRight w:val="0"/>
      <w:marTop w:val="0"/>
      <w:marBottom w:val="0"/>
      <w:divBdr>
        <w:top w:val="none" w:sz="0" w:space="0" w:color="auto"/>
        <w:left w:val="none" w:sz="0" w:space="0" w:color="auto"/>
        <w:bottom w:val="none" w:sz="0" w:space="0" w:color="auto"/>
        <w:right w:val="none" w:sz="0" w:space="0" w:color="auto"/>
      </w:divBdr>
    </w:div>
    <w:div w:id="45835691">
      <w:bodyDiv w:val="1"/>
      <w:marLeft w:val="0"/>
      <w:marRight w:val="0"/>
      <w:marTop w:val="0"/>
      <w:marBottom w:val="0"/>
      <w:divBdr>
        <w:top w:val="none" w:sz="0" w:space="0" w:color="auto"/>
        <w:left w:val="none" w:sz="0" w:space="0" w:color="auto"/>
        <w:bottom w:val="none" w:sz="0" w:space="0" w:color="auto"/>
        <w:right w:val="none" w:sz="0" w:space="0" w:color="auto"/>
      </w:divBdr>
    </w:div>
    <w:div w:id="61875509">
      <w:bodyDiv w:val="1"/>
      <w:marLeft w:val="0"/>
      <w:marRight w:val="0"/>
      <w:marTop w:val="0"/>
      <w:marBottom w:val="0"/>
      <w:divBdr>
        <w:top w:val="none" w:sz="0" w:space="0" w:color="auto"/>
        <w:left w:val="none" w:sz="0" w:space="0" w:color="auto"/>
        <w:bottom w:val="none" w:sz="0" w:space="0" w:color="auto"/>
        <w:right w:val="none" w:sz="0" w:space="0" w:color="auto"/>
      </w:divBdr>
    </w:div>
    <w:div w:id="63459846">
      <w:bodyDiv w:val="1"/>
      <w:marLeft w:val="0"/>
      <w:marRight w:val="0"/>
      <w:marTop w:val="0"/>
      <w:marBottom w:val="0"/>
      <w:divBdr>
        <w:top w:val="none" w:sz="0" w:space="0" w:color="auto"/>
        <w:left w:val="none" w:sz="0" w:space="0" w:color="auto"/>
        <w:bottom w:val="none" w:sz="0" w:space="0" w:color="auto"/>
        <w:right w:val="none" w:sz="0" w:space="0" w:color="auto"/>
      </w:divBdr>
      <w:divsChild>
        <w:div w:id="27414042">
          <w:marLeft w:val="0"/>
          <w:marRight w:val="0"/>
          <w:marTop w:val="0"/>
          <w:marBottom w:val="0"/>
          <w:divBdr>
            <w:top w:val="none" w:sz="0" w:space="0" w:color="auto"/>
            <w:left w:val="none" w:sz="0" w:space="0" w:color="auto"/>
            <w:bottom w:val="none" w:sz="0" w:space="0" w:color="auto"/>
            <w:right w:val="none" w:sz="0" w:space="0" w:color="auto"/>
          </w:divBdr>
        </w:div>
        <w:div w:id="193932226">
          <w:marLeft w:val="0"/>
          <w:marRight w:val="0"/>
          <w:marTop w:val="0"/>
          <w:marBottom w:val="0"/>
          <w:divBdr>
            <w:top w:val="none" w:sz="0" w:space="0" w:color="auto"/>
            <w:left w:val="none" w:sz="0" w:space="0" w:color="auto"/>
            <w:bottom w:val="none" w:sz="0" w:space="0" w:color="auto"/>
            <w:right w:val="none" w:sz="0" w:space="0" w:color="auto"/>
          </w:divBdr>
        </w:div>
        <w:div w:id="404378907">
          <w:marLeft w:val="0"/>
          <w:marRight w:val="0"/>
          <w:marTop w:val="0"/>
          <w:marBottom w:val="0"/>
          <w:divBdr>
            <w:top w:val="none" w:sz="0" w:space="0" w:color="auto"/>
            <w:left w:val="none" w:sz="0" w:space="0" w:color="auto"/>
            <w:bottom w:val="none" w:sz="0" w:space="0" w:color="auto"/>
            <w:right w:val="none" w:sz="0" w:space="0" w:color="auto"/>
          </w:divBdr>
        </w:div>
        <w:div w:id="453257585">
          <w:marLeft w:val="0"/>
          <w:marRight w:val="0"/>
          <w:marTop w:val="0"/>
          <w:marBottom w:val="0"/>
          <w:divBdr>
            <w:top w:val="none" w:sz="0" w:space="0" w:color="auto"/>
            <w:left w:val="none" w:sz="0" w:space="0" w:color="auto"/>
            <w:bottom w:val="none" w:sz="0" w:space="0" w:color="auto"/>
            <w:right w:val="none" w:sz="0" w:space="0" w:color="auto"/>
          </w:divBdr>
        </w:div>
        <w:div w:id="475142671">
          <w:marLeft w:val="0"/>
          <w:marRight w:val="0"/>
          <w:marTop w:val="0"/>
          <w:marBottom w:val="0"/>
          <w:divBdr>
            <w:top w:val="none" w:sz="0" w:space="0" w:color="auto"/>
            <w:left w:val="none" w:sz="0" w:space="0" w:color="auto"/>
            <w:bottom w:val="none" w:sz="0" w:space="0" w:color="auto"/>
            <w:right w:val="none" w:sz="0" w:space="0" w:color="auto"/>
          </w:divBdr>
        </w:div>
        <w:div w:id="571895048">
          <w:marLeft w:val="0"/>
          <w:marRight w:val="0"/>
          <w:marTop w:val="0"/>
          <w:marBottom w:val="0"/>
          <w:divBdr>
            <w:top w:val="none" w:sz="0" w:space="0" w:color="auto"/>
            <w:left w:val="none" w:sz="0" w:space="0" w:color="auto"/>
            <w:bottom w:val="none" w:sz="0" w:space="0" w:color="auto"/>
            <w:right w:val="none" w:sz="0" w:space="0" w:color="auto"/>
          </w:divBdr>
        </w:div>
        <w:div w:id="633414242">
          <w:marLeft w:val="0"/>
          <w:marRight w:val="0"/>
          <w:marTop w:val="0"/>
          <w:marBottom w:val="0"/>
          <w:divBdr>
            <w:top w:val="none" w:sz="0" w:space="0" w:color="auto"/>
            <w:left w:val="none" w:sz="0" w:space="0" w:color="auto"/>
            <w:bottom w:val="none" w:sz="0" w:space="0" w:color="auto"/>
            <w:right w:val="none" w:sz="0" w:space="0" w:color="auto"/>
          </w:divBdr>
        </w:div>
        <w:div w:id="650445673">
          <w:marLeft w:val="0"/>
          <w:marRight w:val="0"/>
          <w:marTop w:val="0"/>
          <w:marBottom w:val="0"/>
          <w:divBdr>
            <w:top w:val="none" w:sz="0" w:space="0" w:color="auto"/>
            <w:left w:val="none" w:sz="0" w:space="0" w:color="auto"/>
            <w:bottom w:val="none" w:sz="0" w:space="0" w:color="auto"/>
            <w:right w:val="none" w:sz="0" w:space="0" w:color="auto"/>
          </w:divBdr>
        </w:div>
        <w:div w:id="722022429">
          <w:marLeft w:val="0"/>
          <w:marRight w:val="0"/>
          <w:marTop w:val="0"/>
          <w:marBottom w:val="0"/>
          <w:divBdr>
            <w:top w:val="none" w:sz="0" w:space="0" w:color="auto"/>
            <w:left w:val="none" w:sz="0" w:space="0" w:color="auto"/>
            <w:bottom w:val="none" w:sz="0" w:space="0" w:color="auto"/>
            <w:right w:val="none" w:sz="0" w:space="0" w:color="auto"/>
          </w:divBdr>
        </w:div>
        <w:div w:id="1306737924">
          <w:marLeft w:val="0"/>
          <w:marRight w:val="0"/>
          <w:marTop w:val="0"/>
          <w:marBottom w:val="0"/>
          <w:divBdr>
            <w:top w:val="none" w:sz="0" w:space="0" w:color="auto"/>
            <w:left w:val="none" w:sz="0" w:space="0" w:color="auto"/>
            <w:bottom w:val="none" w:sz="0" w:space="0" w:color="auto"/>
            <w:right w:val="none" w:sz="0" w:space="0" w:color="auto"/>
          </w:divBdr>
        </w:div>
        <w:div w:id="1322465501">
          <w:marLeft w:val="0"/>
          <w:marRight w:val="0"/>
          <w:marTop w:val="0"/>
          <w:marBottom w:val="0"/>
          <w:divBdr>
            <w:top w:val="none" w:sz="0" w:space="0" w:color="auto"/>
            <w:left w:val="none" w:sz="0" w:space="0" w:color="auto"/>
            <w:bottom w:val="none" w:sz="0" w:space="0" w:color="auto"/>
            <w:right w:val="none" w:sz="0" w:space="0" w:color="auto"/>
          </w:divBdr>
        </w:div>
        <w:div w:id="1434474496">
          <w:marLeft w:val="0"/>
          <w:marRight w:val="0"/>
          <w:marTop w:val="0"/>
          <w:marBottom w:val="0"/>
          <w:divBdr>
            <w:top w:val="none" w:sz="0" w:space="0" w:color="auto"/>
            <w:left w:val="none" w:sz="0" w:space="0" w:color="auto"/>
            <w:bottom w:val="none" w:sz="0" w:space="0" w:color="auto"/>
            <w:right w:val="none" w:sz="0" w:space="0" w:color="auto"/>
          </w:divBdr>
        </w:div>
        <w:div w:id="1450010979">
          <w:marLeft w:val="0"/>
          <w:marRight w:val="0"/>
          <w:marTop w:val="0"/>
          <w:marBottom w:val="0"/>
          <w:divBdr>
            <w:top w:val="none" w:sz="0" w:space="0" w:color="auto"/>
            <w:left w:val="none" w:sz="0" w:space="0" w:color="auto"/>
            <w:bottom w:val="none" w:sz="0" w:space="0" w:color="auto"/>
            <w:right w:val="none" w:sz="0" w:space="0" w:color="auto"/>
          </w:divBdr>
        </w:div>
        <w:div w:id="1486627618">
          <w:marLeft w:val="0"/>
          <w:marRight w:val="0"/>
          <w:marTop w:val="0"/>
          <w:marBottom w:val="0"/>
          <w:divBdr>
            <w:top w:val="none" w:sz="0" w:space="0" w:color="auto"/>
            <w:left w:val="none" w:sz="0" w:space="0" w:color="auto"/>
            <w:bottom w:val="none" w:sz="0" w:space="0" w:color="auto"/>
            <w:right w:val="none" w:sz="0" w:space="0" w:color="auto"/>
          </w:divBdr>
        </w:div>
        <w:div w:id="1501238197">
          <w:marLeft w:val="0"/>
          <w:marRight w:val="0"/>
          <w:marTop w:val="0"/>
          <w:marBottom w:val="0"/>
          <w:divBdr>
            <w:top w:val="none" w:sz="0" w:space="0" w:color="auto"/>
            <w:left w:val="none" w:sz="0" w:space="0" w:color="auto"/>
            <w:bottom w:val="none" w:sz="0" w:space="0" w:color="auto"/>
            <w:right w:val="none" w:sz="0" w:space="0" w:color="auto"/>
          </w:divBdr>
        </w:div>
        <w:div w:id="1514799850">
          <w:marLeft w:val="0"/>
          <w:marRight w:val="0"/>
          <w:marTop w:val="0"/>
          <w:marBottom w:val="0"/>
          <w:divBdr>
            <w:top w:val="none" w:sz="0" w:space="0" w:color="auto"/>
            <w:left w:val="none" w:sz="0" w:space="0" w:color="auto"/>
            <w:bottom w:val="none" w:sz="0" w:space="0" w:color="auto"/>
            <w:right w:val="none" w:sz="0" w:space="0" w:color="auto"/>
          </w:divBdr>
        </w:div>
        <w:div w:id="1634215081">
          <w:marLeft w:val="0"/>
          <w:marRight w:val="0"/>
          <w:marTop w:val="0"/>
          <w:marBottom w:val="0"/>
          <w:divBdr>
            <w:top w:val="none" w:sz="0" w:space="0" w:color="auto"/>
            <w:left w:val="none" w:sz="0" w:space="0" w:color="auto"/>
            <w:bottom w:val="none" w:sz="0" w:space="0" w:color="auto"/>
            <w:right w:val="none" w:sz="0" w:space="0" w:color="auto"/>
          </w:divBdr>
        </w:div>
        <w:div w:id="1679848070">
          <w:marLeft w:val="0"/>
          <w:marRight w:val="0"/>
          <w:marTop w:val="0"/>
          <w:marBottom w:val="0"/>
          <w:divBdr>
            <w:top w:val="none" w:sz="0" w:space="0" w:color="auto"/>
            <w:left w:val="none" w:sz="0" w:space="0" w:color="auto"/>
            <w:bottom w:val="none" w:sz="0" w:space="0" w:color="auto"/>
            <w:right w:val="none" w:sz="0" w:space="0" w:color="auto"/>
          </w:divBdr>
        </w:div>
        <w:div w:id="1809468895">
          <w:marLeft w:val="0"/>
          <w:marRight w:val="0"/>
          <w:marTop w:val="0"/>
          <w:marBottom w:val="0"/>
          <w:divBdr>
            <w:top w:val="none" w:sz="0" w:space="0" w:color="auto"/>
            <w:left w:val="none" w:sz="0" w:space="0" w:color="auto"/>
            <w:bottom w:val="none" w:sz="0" w:space="0" w:color="auto"/>
            <w:right w:val="none" w:sz="0" w:space="0" w:color="auto"/>
          </w:divBdr>
        </w:div>
        <w:div w:id="1903514293">
          <w:marLeft w:val="0"/>
          <w:marRight w:val="0"/>
          <w:marTop w:val="0"/>
          <w:marBottom w:val="0"/>
          <w:divBdr>
            <w:top w:val="none" w:sz="0" w:space="0" w:color="auto"/>
            <w:left w:val="none" w:sz="0" w:space="0" w:color="auto"/>
            <w:bottom w:val="none" w:sz="0" w:space="0" w:color="auto"/>
            <w:right w:val="none" w:sz="0" w:space="0" w:color="auto"/>
          </w:divBdr>
        </w:div>
        <w:div w:id="2135638187">
          <w:marLeft w:val="0"/>
          <w:marRight w:val="0"/>
          <w:marTop w:val="0"/>
          <w:marBottom w:val="0"/>
          <w:divBdr>
            <w:top w:val="none" w:sz="0" w:space="0" w:color="auto"/>
            <w:left w:val="none" w:sz="0" w:space="0" w:color="auto"/>
            <w:bottom w:val="none" w:sz="0" w:space="0" w:color="auto"/>
            <w:right w:val="none" w:sz="0" w:space="0" w:color="auto"/>
          </w:divBdr>
        </w:div>
      </w:divsChild>
    </w:div>
    <w:div w:id="73013588">
      <w:bodyDiv w:val="1"/>
      <w:marLeft w:val="0"/>
      <w:marRight w:val="0"/>
      <w:marTop w:val="0"/>
      <w:marBottom w:val="0"/>
      <w:divBdr>
        <w:top w:val="none" w:sz="0" w:space="0" w:color="auto"/>
        <w:left w:val="none" w:sz="0" w:space="0" w:color="auto"/>
        <w:bottom w:val="none" w:sz="0" w:space="0" w:color="auto"/>
        <w:right w:val="none" w:sz="0" w:space="0" w:color="auto"/>
      </w:divBdr>
    </w:div>
    <w:div w:id="76051478">
      <w:bodyDiv w:val="1"/>
      <w:marLeft w:val="0"/>
      <w:marRight w:val="0"/>
      <w:marTop w:val="0"/>
      <w:marBottom w:val="0"/>
      <w:divBdr>
        <w:top w:val="none" w:sz="0" w:space="0" w:color="auto"/>
        <w:left w:val="none" w:sz="0" w:space="0" w:color="auto"/>
        <w:bottom w:val="none" w:sz="0" w:space="0" w:color="auto"/>
        <w:right w:val="none" w:sz="0" w:space="0" w:color="auto"/>
      </w:divBdr>
    </w:div>
    <w:div w:id="79983064">
      <w:bodyDiv w:val="1"/>
      <w:marLeft w:val="0"/>
      <w:marRight w:val="0"/>
      <w:marTop w:val="0"/>
      <w:marBottom w:val="0"/>
      <w:divBdr>
        <w:top w:val="none" w:sz="0" w:space="0" w:color="auto"/>
        <w:left w:val="none" w:sz="0" w:space="0" w:color="auto"/>
        <w:bottom w:val="none" w:sz="0" w:space="0" w:color="auto"/>
        <w:right w:val="none" w:sz="0" w:space="0" w:color="auto"/>
      </w:divBdr>
    </w:div>
    <w:div w:id="102581608">
      <w:bodyDiv w:val="1"/>
      <w:marLeft w:val="0"/>
      <w:marRight w:val="0"/>
      <w:marTop w:val="0"/>
      <w:marBottom w:val="0"/>
      <w:divBdr>
        <w:top w:val="none" w:sz="0" w:space="0" w:color="auto"/>
        <w:left w:val="none" w:sz="0" w:space="0" w:color="auto"/>
        <w:bottom w:val="none" w:sz="0" w:space="0" w:color="auto"/>
        <w:right w:val="none" w:sz="0" w:space="0" w:color="auto"/>
      </w:divBdr>
    </w:div>
    <w:div w:id="103351823">
      <w:bodyDiv w:val="1"/>
      <w:marLeft w:val="0"/>
      <w:marRight w:val="0"/>
      <w:marTop w:val="0"/>
      <w:marBottom w:val="0"/>
      <w:divBdr>
        <w:top w:val="none" w:sz="0" w:space="0" w:color="auto"/>
        <w:left w:val="none" w:sz="0" w:space="0" w:color="auto"/>
        <w:bottom w:val="none" w:sz="0" w:space="0" w:color="auto"/>
        <w:right w:val="none" w:sz="0" w:space="0" w:color="auto"/>
      </w:divBdr>
    </w:div>
    <w:div w:id="116728414">
      <w:bodyDiv w:val="1"/>
      <w:marLeft w:val="0"/>
      <w:marRight w:val="0"/>
      <w:marTop w:val="0"/>
      <w:marBottom w:val="0"/>
      <w:divBdr>
        <w:top w:val="none" w:sz="0" w:space="0" w:color="auto"/>
        <w:left w:val="none" w:sz="0" w:space="0" w:color="auto"/>
        <w:bottom w:val="none" w:sz="0" w:space="0" w:color="auto"/>
        <w:right w:val="none" w:sz="0" w:space="0" w:color="auto"/>
      </w:divBdr>
    </w:div>
    <w:div w:id="135343163">
      <w:bodyDiv w:val="1"/>
      <w:marLeft w:val="0"/>
      <w:marRight w:val="0"/>
      <w:marTop w:val="0"/>
      <w:marBottom w:val="0"/>
      <w:divBdr>
        <w:top w:val="none" w:sz="0" w:space="0" w:color="auto"/>
        <w:left w:val="none" w:sz="0" w:space="0" w:color="auto"/>
        <w:bottom w:val="none" w:sz="0" w:space="0" w:color="auto"/>
        <w:right w:val="none" w:sz="0" w:space="0" w:color="auto"/>
      </w:divBdr>
    </w:div>
    <w:div w:id="135730386">
      <w:bodyDiv w:val="1"/>
      <w:marLeft w:val="0"/>
      <w:marRight w:val="0"/>
      <w:marTop w:val="0"/>
      <w:marBottom w:val="0"/>
      <w:divBdr>
        <w:top w:val="none" w:sz="0" w:space="0" w:color="auto"/>
        <w:left w:val="none" w:sz="0" w:space="0" w:color="auto"/>
        <w:bottom w:val="none" w:sz="0" w:space="0" w:color="auto"/>
        <w:right w:val="none" w:sz="0" w:space="0" w:color="auto"/>
      </w:divBdr>
    </w:div>
    <w:div w:id="158497742">
      <w:bodyDiv w:val="1"/>
      <w:marLeft w:val="0"/>
      <w:marRight w:val="0"/>
      <w:marTop w:val="0"/>
      <w:marBottom w:val="0"/>
      <w:divBdr>
        <w:top w:val="none" w:sz="0" w:space="0" w:color="auto"/>
        <w:left w:val="none" w:sz="0" w:space="0" w:color="auto"/>
        <w:bottom w:val="none" w:sz="0" w:space="0" w:color="auto"/>
        <w:right w:val="none" w:sz="0" w:space="0" w:color="auto"/>
      </w:divBdr>
    </w:div>
    <w:div w:id="159472355">
      <w:bodyDiv w:val="1"/>
      <w:marLeft w:val="0"/>
      <w:marRight w:val="0"/>
      <w:marTop w:val="0"/>
      <w:marBottom w:val="0"/>
      <w:divBdr>
        <w:top w:val="none" w:sz="0" w:space="0" w:color="auto"/>
        <w:left w:val="none" w:sz="0" w:space="0" w:color="auto"/>
        <w:bottom w:val="none" w:sz="0" w:space="0" w:color="auto"/>
        <w:right w:val="none" w:sz="0" w:space="0" w:color="auto"/>
      </w:divBdr>
    </w:div>
    <w:div w:id="164632067">
      <w:bodyDiv w:val="1"/>
      <w:marLeft w:val="0"/>
      <w:marRight w:val="0"/>
      <w:marTop w:val="0"/>
      <w:marBottom w:val="0"/>
      <w:divBdr>
        <w:top w:val="none" w:sz="0" w:space="0" w:color="auto"/>
        <w:left w:val="none" w:sz="0" w:space="0" w:color="auto"/>
        <w:bottom w:val="none" w:sz="0" w:space="0" w:color="auto"/>
        <w:right w:val="none" w:sz="0" w:space="0" w:color="auto"/>
      </w:divBdr>
    </w:div>
    <w:div w:id="165363148">
      <w:bodyDiv w:val="1"/>
      <w:marLeft w:val="0"/>
      <w:marRight w:val="0"/>
      <w:marTop w:val="0"/>
      <w:marBottom w:val="0"/>
      <w:divBdr>
        <w:top w:val="none" w:sz="0" w:space="0" w:color="auto"/>
        <w:left w:val="none" w:sz="0" w:space="0" w:color="auto"/>
        <w:bottom w:val="none" w:sz="0" w:space="0" w:color="auto"/>
        <w:right w:val="none" w:sz="0" w:space="0" w:color="auto"/>
      </w:divBdr>
    </w:div>
    <w:div w:id="167410430">
      <w:bodyDiv w:val="1"/>
      <w:marLeft w:val="0"/>
      <w:marRight w:val="0"/>
      <w:marTop w:val="0"/>
      <w:marBottom w:val="0"/>
      <w:divBdr>
        <w:top w:val="none" w:sz="0" w:space="0" w:color="auto"/>
        <w:left w:val="none" w:sz="0" w:space="0" w:color="auto"/>
        <w:bottom w:val="none" w:sz="0" w:space="0" w:color="auto"/>
        <w:right w:val="none" w:sz="0" w:space="0" w:color="auto"/>
      </w:divBdr>
    </w:div>
    <w:div w:id="177014298">
      <w:bodyDiv w:val="1"/>
      <w:marLeft w:val="0"/>
      <w:marRight w:val="0"/>
      <w:marTop w:val="0"/>
      <w:marBottom w:val="0"/>
      <w:divBdr>
        <w:top w:val="none" w:sz="0" w:space="0" w:color="auto"/>
        <w:left w:val="none" w:sz="0" w:space="0" w:color="auto"/>
        <w:bottom w:val="none" w:sz="0" w:space="0" w:color="auto"/>
        <w:right w:val="none" w:sz="0" w:space="0" w:color="auto"/>
      </w:divBdr>
    </w:div>
    <w:div w:id="199779577">
      <w:bodyDiv w:val="1"/>
      <w:marLeft w:val="0"/>
      <w:marRight w:val="0"/>
      <w:marTop w:val="0"/>
      <w:marBottom w:val="0"/>
      <w:divBdr>
        <w:top w:val="none" w:sz="0" w:space="0" w:color="auto"/>
        <w:left w:val="none" w:sz="0" w:space="0" w:color="auto"/>
        <w:bottom w:val="none" w:sz="0" w:space="0" w:color="auto"/>
        <w:right w:val="none" w:sz="0" w:space="0" w:color="auto"/>
      </w:divBdr>
    </w:div>
    <w:div w:id="204559105">
      <w:bodyDiv w:val="1"/>
      <w:marLeft w:val="0"/>
      <w:marRight w:val="0"/>
      <w:marTop w:val="0"/>
      <w:marBottom w:val="0"/>
      <w:divBdr>
        <w:top w:val="none" w:sz="0" w:space="0" w:color="auto"/>
        <w:left w:val="none" w:sz="0" w:space="0" w:color="auto"/>
        <w:bottom w:val="none" w:sz="0" w:space="0" w:color="auto"/>
        <w:right w:val="none" w:sz="0" w:space="0" w:color="auto"/>
      </w:divBdr>
    </w:div>
    <w:div w:id="209995602">
      <w:bodyDiv w:val="1"/>
      <w:marLeft w:val="0"/>
      <w:marRight w:val="0"/>
      <w:marTop w:val="0"/>
      <w:marBottom w:val="0"/>
      <w:divBdr>
        <w:top w:val="none" w:sz="0" w:space="0" w:color="auto"/>
        <w:left w:val="none" w:sz="0" w:space="0" w:color="auto"/>
        <w:bottom w:val="none" w:sz="0" w:space="0" w:color="auto"/>
        <w:right w:val="none" w:sz="0" w:space="0" w:color="auto"/>
      </w:divBdr>
    </w:div>
    <w:div w:id="214977519">
      <w:bodyDiv w:val="1"/>
      <w:marLeft w:val="0"/>
      <w:marRight w:val="0"/>
      <w:marTop w:val="0"/>
      <w:marBottom w:val="0"/>
      <w:divBdr>
        <w:top w:val="none" w:sz="0" w:space="0" w:color="auto"/>
        <w:left w:val="none" w:sz="0" w:space="0" w:color="auto"/>
        <w:bottom w:val="none" w:sz="0" w:space="0" w:color="auto"/>
        <w:right w:val="none" w:sz="0" w:space="0" w:color="auto"/>
      </w:divBdr>
    </w:div>
    <w:div w:id="218367391">
      <w:bodyDiv w:val="1"/>
      <w:marLeft w:val="0"/>
      <w:marRight w:val="0"/>
      <w:marTop w:val="0"/>
      <w:marBottom w:val="0"/>
      <w:divBdr>
        <w:top w:val="none" w:sz="0" w:space="0" w:color="auto"/>
        <w:left w:val="none" w:sz="0" w:space="0" w:color="auto"/>
        <w:bottom w:val="none" w:sz="0" w:space="0" w:color="auto"/>
        <w:right w:val="none" w:sz="0" w:space="0" w:color="auto"/>
      </w:divBdr>
    </w:div>
    <w:div w:id="222134175">
      <w:bodyDiv w:val="1"/>
      <w:marLeft w:val="0"/>
      <w:marRight w:val="0"/>
      <w:marTop w:val="0"/>
      <w:marBottom w:val="0"/>
      <w:divBdr>
        <w:top w:val="none" w:sz="0" w:space="0" w:color="auto"/>
        <w:left w:val="none" w:sz="0" w:space="0" w:color="auto"/>
        <w:bottom w:val="none" w:sz="0" w:space="0" w:color="auto"/>
        <w:right w:val="none" w:sz="0" w:space="0" w:color="auto"/>
      </w:divBdr>
    </w:div>
    <w:div w:id="225842896">
      <w:bodyDiv w:val="1"/>
      <w:marLeft w:val="0"/>
      <w:marRight w:val="0"/>
      <w:marTop w:val="0"/>
      <w:marBottom w:val="0"/>
      <w:divBdr>
        <w:top w:val="none" w:sz="0" w:space="0" w:color="auto"/>
        <w:left w:val="none" w:sz="0" w:space="0" w:color="auto"/>
        <w:bottom w:val="none" w:sz="0" w:space="0" w:color="auto"/>
        <w:right w:val="none" w:sz="0" w:space="0" w:color="auto"/>
      </w:divBdr>
    </w:div>
    <w:div w:id="227039895">
      <w:bodyDiv w:val="1"/>
      <w:marLeft w:val="0"/>
      <w:marRight w:val="0"/>
      <w:marTop w:val="0"/>
      <w:marBottom w:val="0"/>
      <w:divBdr>
        <w:top w:val="none" w:sz="0" w:space="0" w:color="auto"/>
        <w:left w:val="none" w:sz="0" w:space="0" w:color="auto"/>
        <w:bottom w:val="none" w:sz="0" w:space="0" w:color="auto"/>
        <w:right w:val="none" w:sz="0" w:space="0" w:color="auto"/>
      </w:divBdr>
    </w:div>
    <w:div w:id="235751454">
      <w:bodyDiv w:val="1"/>
      <w:marLeft w:val="0"/>
      <w:marRight w:val="0"/>
      <w:marTop w:val="0"/>
      <w:marBottom w:val="0"/>
      <w:divBdr>
        <w:top w:val="none" w:sz="0" w:space="0" w:color="auto"/>
        <w:left w:val="none" w:sz="0" w:space="0" w:color="auto"/>
        <w:bottom w:val="none" w:sz="0" w:space="0" w:color="auto"/>
        <w:right w:val="none" w:sz="0" w:space="0" w:color="auto"/>
      </w:divBdr>
    </w:div>
    <w:div w:id="236481952">
      <w:bodyDiv w:val="1"/>
      <w:marLeft w:val="0"/>
      <w:marRight w:val="0"/>
      <w:marTop w:val="0"/>
      <w:marBottom w:val="0"/>
      <w:divBdr>
        <w:top w:val="none" w:sz="0" w:space="0" w:color="auto"/>
        <w:left w:val="none" w:sz="0" w:space="0" w:color="auto"/>
        <w:bottom w:val="none" w:sz="0" w:space="0" w:color="auto"/>
        <w:right w:val="none" w:sz="0" w:space="0" w:color="auto"/>
      </w:divBdr>
    </w:div>
    <w:div w:id="238057153">
      <w:bodyDiv w:val="1"/>
      <w:marLeft w:val="0"/>
      <w:marRight w:val="0"/>
      <w:marTop w:val="0"/>
      <w:marBottom w:val="0"/>
      <w:divBdr>
        <w:top w:val="none" w:sz="0" w:space="0" w:color="auto"/>
        <w:left w:val="none" w:sz="0" w:space="0" w:color="auto"/>
        <w:bottom w:val="none" w:sz="0" w:space="0" w:color="auto"/>
        <w:right w:val="none" w:sz="0" w:space="0" w:color="auto"/>
      </w:divBdr>
    </w:div>
    <w:div w:id="260265885">
      <w:bodyDiv w:val="1"/>
      <w:marLeft w:val="0"/>
      <w:marRight w:val="0"/>
      <w:marTop w:val="0"/>
      <w:marBottom w:val="0"/>
      <w:divBdr>
        <w:top w:val="none" w:sz="0" w:space="0" w:color="auto"/>
        <w:left w:val="none" w:sz="0" w:space="0" w:color="auto"/>
        <w:bottom w:val="none" w:sz="0" w:space="0" w:color="auto"/>
        <w:right w:val="none" w:sz="0" w:space="0" w:color="auto"/>
      </w:divBdr>
    </w:div>
    <w:div w:id="265046726">
      <w:bodyDiv w:val="1"/>
      <w:marLeft w:val="0"/>
      <w:marRight w:val="0"/>
      <w:marTop w:val="0"/>
      <w:marBottom w:val="0"/>
      <w:divBdr>
        <w:top w:val="none" w:sz="0" w:space="0" w:color="auto"/>
        <w:left w:val="none" w:sz="0" w:space="0" w:color="auto"/>
        <w:bottom w:val="none" w:sz="0" w:space="0" w:color="auto"/>
        <w:right w:val="none" w:sz="0" w:space="0" w:color="auto"/>
      </w:divBdr>
    </w:div>
    <w:div w:id="266084799">
      <w:bodyDiv w:val="1"/>
      <w:marLeft w:val="0"/>
      <w:marRight w:val="0"/>
      <w:marTop w:val="0"/>
      <w:marBottom w:val="0"/>
      <w:divBdr>
        <w:top w:val="none" w:sz="0" w:space="0" w:color="auto"/>
        <w:left w:val="none" w:sz="0" w:space="0" w:color="auto"/>
        <w:bottom w:val="none" w:sz="0" w:space="0" w:color="auto"/>
        <w:right w:val="none" w:sz="0" w:space="0" w:color="auto"/>
      </w:divBdr>
    </w:div>
    <w:div w:id="268703487">
      <w:bodyDiv w:val="1"/>
      <w:marLeft w:val="0"/>
      <w:marRight w:val="0"/>
      <w:marTop w:val="0"/>
      <w:marBottom w:val="0"/>
      <w:divBdr>
        <w:top w:val="none" w:sz="0" w:space="0" w:color="auto"/>
        <w:left w:val="none" w:sz="0" w:space="0" w:color="auto"/>
        <w:bottom w:val="none" w:sz="0" w:space="0" w:color="auto"/>
        <w:right w:val="none" w:sz="0" w:space="0" w:color="auto"/>
      </w:divBdr>
    </w:div>
    <w:div w:id="277951053">
      <w:bodyDiv w:val="1"/>
      <w:marLeft w:val="0"/>
      <w:marRight w:val="0"/>
      <w:marTop w:val="0"/>
      <w:marBottom w:val="0"/>
      <w:divBdr>
        <w:top w:val="none" w:sz="0" w:space="0" w:color="auto"/>
        <w:left w:val="none" w:sz="0" w:space="0" w:color="auto"/>
        <w:bottom w:val="none" w:sz="0" w:space="0" w:color="auto"/>
        <w:right w:val="none" w:sz="0" w:space="0" w:color="auto"/>
      </w:divBdr>
    </w:div>
    <w:div w:id="297226367">
      <w:bodyDiv w:val="1"/>
      <w:marLeft w:val="0"/>
      <w:marRight w:val="0"/>
      <w:marTop w:val="0"/>
      <w:marBottom w:val="0"/>
      <w:divBdr>
        <w:top w:val="none" w:sz="0" w:space="0" w:color="auto"/>
        <w:left w:val="none" w:sz="0" w:space="0" w:color="auto"/>
        <w:bottom w:val="none" w:sz="0" w:space="0" w:color="auto"/>
        <w:right w:val="none" w:sz="0" w:space="0" w:color="auto"/>
      </w:divBdr>
    </w:div>
    <w:div w:id="299652420">
      <w:bodyDiv w:val="1"/>
      <w:marLeft w:val="0"/>
      <w:marRight w:val="0"/>
      <w:marTop w:val="0"/>
      <w:marBottom w:val="0"/>
      <w:divBdr>
        <w:top w:val="none" w:sz="0" w:space="0" w:color="auto"/>
        <w:left w:val="none" w:sz="0" w:space="0" w:color="auto"/>
        <w:bottom w:val="none" w:sz="0" w:space="0" w:color="auto"/>
        <w:right w:val="none" w:sz="0" w:space="0" w:color="auto"/>
      </w:divBdr>
    </w:div>
    <w:div w:id="310519692">
      <w:bodyDiv w:val="1"/>
      <w:marLeft w:val="0"/>
      <w:marRight w:val="0"/>
      <w:marTop w:val="0"/>
      <w:marBottom w:val="0"/>
      <w:divBdr>
        <w:top w:val="none" w:sz="0" w:space="0" w:color="auto"/>
        <w:left w:val="none" w:sz="0" w:space="0" w:color="auto"/>
        <w:bottom w:val="none" w:sz="0" w:space="0" w:color="auto"/>
        <w:right w:val="none" w:sz="0" w:space="0" w:color="auto"/>
      </w:divBdr>
    </w:div>
    <w:div w:id="329407614">
      <w:bodyDiv w:val="1"/>
      <w:marLeft w:val="0"/>
      <w:marRight w:val="0"/>
      <w:marTop w:val="0"/>
      <w:marBottom w:val="0"/>
      <w:divBdr>
        <w:top w:val="none" w:sz="0" w:space="0" w:color="auto"/>
        <w:left w:val="none" w:sz="0" w:space="0" w:color="auto"/>
        <w:bottom w:val="none" w:sz="0" w:space="0" w:color="auto"/>
        <w:right w:val="none" w:sz="0" w:space="0" w:color="auto"/>
      </w:divBdr>
    </w:div>
    <w:div w:id="336348428">
      <w:bodyDiv w:val="1"/>
      <w:marLeft w:val="0"/>
      <w:marRight w:val="0"/>
      <w:marTop w:val="0"/>
      <w:marBottom w:val="0"/>
      <w:divBdr>
        <w:top w:val="none" w:sz="0" w:space="0" w:color="auto"/>
        <w:left w:val="none" w:sz="0" w:space="0" w:color="auto"/>
        <w:bottom w:val="none" w:sz="0" w:space="0" w:color="auto"/>
        <w:right w:val="none" w:sz="0" w:space="0" w:color="auto"/>
      </w:divBdr>
    </w:div>
    <w:div w:id="343023341">
      <w:bodyDiv w:val="1"/>
      <w:marLeft w:val="0"/>
      <w:marRight w:val="0"/>
      <w:marTop w:val="0"/>
      <w:marBottom w:val="0"/>
      <w:divBdr>
        <w:top w:val="none" w:sz="0" w:space="0" w:color="auto"/>
        <w:left w:val="none" w:sz="0" w:space="0" w:color="auto"/>
        <w:bottom w:val="none" w:sz="0" w:space="0" w:color="auto"/>
        <w:right w:val="none" w:sz="0" w:space="0" w:color="auto"/>
      </w:divBdr>
    </w:div>
    <w:div w:id="351878833">
      <w:bodyDiv w:val="1"/>
      <w:marLeft w:val="0"/>
      <w:marRight w:val="0"/>
      <w:marTop w:val="0"/>
      <w:marBottom w:val="0"/>
      <w:divBdr>
        <w:top w:val="none" w:sz="0" w:space="0" w:color="auto"/>
        <w:left w:val="none" w:sz="0" w:space="0" w:color="auto"/>
        <w:bottom w:val="none" w:sz="0" w:space="0" w:color="auto"/>
        <w:right w:val="none" w:sz="0" w:space="0" w:color="auto"/>
      </w:divBdr>
    </w:div>
    <w:div w:id="368990990">
      <w:bodyDiv w:val="1"/>
      <w:marLeft w:val="0"/>
      <w:marRight w:val="0"/>
      <w:marTop w:val="0"/>
      <w:marBottom w:val="0"/>
      <w:divBdr>
        <w:top w:val="none" w:sz="0" w:space="0" w:color="auto"/>
        <w:left w:val="none" w:sz="0" w:space="0" w:color="auto"/>
        <w:bottom w:val="none" w:sz="0" w:space="0" w:color="auto"/>
        <w:right w:val="none" w:sz="0" w:space="0" w:color="auto"/>
      </w:divBdr>
    </w:div>
    <w:div w:id="371077836">
      <w:bodyDiv w:val="1"/>
      <w:marLeft w:val="0"/>
      <w:marRight w:val="0"/>
      <w:marTop w:val="0"/>
      <w:marBottom w:val="0"/>
      <w:divBdr>
        <w:top w:val="none" w:sz="0" w:space="0" w:color="auto"/>
        <w:left w:val="none" w:sz="0" w:space="0" w:color="auto"/>
        <w:bottom w:val="none" w:sz="0" w:space="0" w:color="auto"/>
        <w:right w:val="none" w:sz="0" w:space="0" w:color="auto"/>
      </w:divBdr>
    </w:div>
    <w:div w:id="378554925">
      <w:bodyDiv w:val="1"/>
      <w:marLeft w:val="0"/>
      <w:marRight w:val="0"/>
      <w:marTop w:val="0"/>
      <w:marBottom w:val="0"/>
      <w:divBdr>
        <w:top w:val="none" w:sz="0" w:space="0" w:color="auto"/>
        <w:left w:val="none" w:sz="0" w:space="0" w:color="auto"/>
        <w:bottom w:val="none" w:sz="0" w:space="0" w:color="auto"/>
        <w:right w:val="none" w:sz="0" w:space="0" w:color="auto"/>
      </w:divBdr>
    </w:div>
    <w:div w:id="402947241">
      <w:bodyDiv w:val="1"/>
      <w:marLeft w:val="0"/>
      <w:marRight w:val="0"/>
      <w:marTop w:val="0"/>
      <w:marBottom w:val="0"/>
      <w:divBdr>
        <w:top w:val="none" w:sz="0" w:space="0" w:color="auto"/>
        <w:left w:val="none" w:sz="0" w:space="0" w:color="auto"/>
        <w:bottom w:val="none" w:sz="0" w:space="0" w:color="auto"/>
        <w:right w:val="none" w:sz="0" w:space="0" w:color="auto"/>
      </w:divBdr>
    </w:div>
    <w:div w:id="443966538">
      <w:bodyDiv w:val="1"/>
      <w:marLeft w:val="0"/>
      <w:marRight w:val="0"/>
      <w:marTop w:val="0"/>
      <w:marBottom w:val="0"/>
      <w:divBdr>
        <w:top w:val="none" w:sz="0" w:space="0" w:color="auto"/>
        <w:left w:val="none" w:sz="0" w:space="0" w:color="auto"/>
        <w:bottom w:val="none" w:sz="0" w:space="0" w:color="auto"/>
        <w:right w:val="none" w:sz="0" w:space="0" w:color="auto"/>
      </w:divBdr>
    </w:div>
    <w:div w:id="449209798">
      <w:bodyDiv w:val="1"/>
      <w:marLeft w:val="0"/>
      <w:marRight w:val="0"/>
      <w:marTop w:val="0"/>
      <w:marBottom w:val="0"/>
      <w:divBdr>
        <w:top w:val="none" w:sz="0" w:space="0" w:color="auto"/>
        <w:left w:val="none" w:sz="0" w:space="0" w:color="auto"/>
        <w:bottom w:val="none" w:sz="0" w:space="0" w:color="auto"/>
        <w:right w:val="none" w:sz="0" w:space="0" w:color="auto"/>
      </w:divBdr>
    </w:div>
    <w:div w:id="467666677">
      <w:bodyDiv w:val="1"/>
      <w:marLeft w:val="0"/>
      <w:marRight w:val="0"/>
      <w:marTop w:val="0"/>
      <w:marBottom w:val="0"/>
      <w:divBdr>
        <w:top w:val="none" w:sz="0" w:space="0" w:color="auto"/>
        <w:left w:val="none" w:sz="0" w:space="0" w:color="auto"/>
        <w:bottom w:val="none" w:sz="0" w:space="0" w:color="auto"/>
        <w:right w:val="none" w:sz="0" w:space="0" w:color="auto"/>
      </w:divBdr>
    </w:div>
    <w:div w:id="490752434">
      <w:bodyDiv w:val="1"/>
      <w:marLeft w:val="0"/>
      <w:marRight w:val="0"/>
      <w:marTop w:val="0"/>
      <w:marBottom w:val="0"/>
      <w:divBdr>
        <w:top w:val="none" w:sz="0" w:space="0" w:color="auto"/>
        <w:left w:val="none" w:sz="0" w:space="0" w:color="auto"/>
        <w:bottom w:val="none" w:sz="0" w:space="0" w:color="auto"/>
        <w:right w:val="none" w:sz="0" w:space="0" w:color="auto"/>
      </w:divBdr>
    </w:div>
    <w:div w:id="504366510">
      <w:bodyDiv w:val="1"/>
      <w:marLeft w:val="0"/>
      <w:marRight w:val="0"/>
      <w:marTop w:val="0"/>
      <w:marBottom w:val="0"/>
      <w:divBdr>
        <w:top w:val="none" w:sz="0" w:space="0" w:color="auto"/>
        <w:left w:val="none" w:sz="0" w:space="0" w:color="auto"/>
        <w:bottom w:val="none" w:sz="0" w:space="0" w:color="auto"/>
        <w:right w:val="none" w:sz="0" w:space="0" w:color="auto"/>
      </w:divBdr>
    </w:div>
    <w:div w:id="509485402">
      <w:bodyDiv w:val="1"/>
      <w:marLeft w:val="0"/>
      <w:marRight w:val="0"/>
      <w:marTop w:val="0"/>
      <w:marBottom w:val="0"/>
      <w:divBdr>
        <w:top w:val="none" w:sz="0" w:space="0" w:color="auto"/>
        <w:left w:val="none" w:sz="0" w:space="0" w:color="auto"/>
        <w:bottom w:val="none" w:sz="0" w:space="0" w:color="auto"/>
        <w:right w:val="none" w:sz="0" w:space="0" w:color="auto"/>
      </w:divBdr>
    </w:div>
    <w:div w:id="526725173">
      <w:bodyDiv w:val="1"/>
      <w:marLeft w:val="0"/>
      <w:marRight w:val="0"/>
      <w:marTop w:val="0"/>
      <w:marBottom w:val="0"/>
      <w:divBdr>
        <w:top w:val="none" w:sz="0" w:space="0" w:color="auto"/>
        <w:left w:val="none" w:sz="0" w:space="0" w:color="auto"/>
        <w:bottom w:val="none" w:sz="0" w:space="0" w:color="auto"/>
        <w:right w:val="none" w:sz="0" w:space="0" w:color="auto"/>
      </w:divBdr>
    </w:div>
    <w:div w:id="526991951">
      <w:bodyDiv w:val="1"/>
      <w:marLeft w:val="0"/>
      <w:marRight w:val="0"/>
      <w:marTop w:val="0"/>
      <w:marBottom w:val="0"/>
      <w:divBdr>
        <w:top w:val="none" w:sz="0" w:space="0" w:color="auto"/>
        <w:left w:val="none" w:sz="0" w:space="0" w:color="auto"/>
        <w:bottom w:val="none" w:sz="0" w:space="0" w:color="auto"/>
        <w:right w:val="none" w:sz="0" w:space="0" w:color="auto"/>
      </w:divBdr>
    </w:div>
    <w:div w:id="538783079">
      <w:bodyDiv w:val="1"/>
      <w:marLeft w:val="0"/>
      <w:marRight w:val="0"/>
      <w:marTop w:val="0"/>
      <w:marBottom w:val="0"/>
      <w:divBdr>
        <w:top w:val="none" w:sz="0" w:space="0" w:color="auto"/>
        <w:left w:val="none" w:sz="0" w:space="0" w:color="auto"/>
        <w:bottom w:val="none" w:sz="0" w:space="0" w:color="auto"/>
        <w:right w:val="none" w:sz="0" w:space="0" w:color="auto"/>
      </w:divBdr>
    </w:div>
    <w:div w:id="543949633">
      <w:bodyDiv w:val="1"/>
      <w:marLeft w:val="0"/>
      <w:marRight w:val="0"/>
      <w:marTop w:val="0"/>
      <w:marBottom w:val="0"/>
      <w:divBdr>
        <w:top w:val="none" w:sz="0" w:space="0" w:color="auto"/>
        <w:left w:val="none" w:sz="0" w:space="0" w:color="auto"/>
        <w:bottom w:val="none" w:sz="0" w:space="0" w:color="auto"/>
        <w:right w:val="none" w:sz="0" w:space="0" w:color="auto"/>
      </w:divBdr>
    </w:div>
    <w:div w:id="547256864">
      <w:bodyDiv w:val="1"/>
      <w:marLeft w:val="0"/>
      <w:marRight w:val="0"/>
      <w:marTop w:val="0"/>
      <w:marBottom w:val="0"/>
      <w:divBdr>
        <w:top w:val="none" w:sz="0" w:space="0" w:color="auto"/>
        <w:left w:val="none" w:sz="0" w:space="0" w:color="auto"/>
        <w:bottom w:val="none" w:sz="0" w:space="0" w:color="auto"/>
        <w:right w:val="none" w:sz="0" w:space="0" w:color="auto"/>
      </w:divBdr>
    </w:div>
    <w:div w:id="560680804">
      <w:bodyDiv w:val="1"/>
      <w:marLeft w:val="0"/>
      <w:marRight w:val="0"/>
      <w:marTop w:val="0"/>
      <w:marBottom w:val="0"/>
      <w:divBdr>
        <w:top w:val="none" w:sz="0" w:space="0" w:color="auto"/>
        <w:left w:val="none" w:sz="0" w:space="0" w:color="auto"/>
        <w:bottom w:val="none" w:sz="0" w:space="0" w:color="auto"/>
        <w:right w:val="none" w:sz="0" w:space="0" w:color="auto"/>
      </w:divBdr>
    </w:div>
    <w:div w:id="568881151">
      <w:bodyDiv w:val="1"/>
      <w:marLeft w:val="0"/>
      <w:marRight w:val="0"/>
      <w:marTop w:val="0"/>
      <w:marBottom w:val="0"/>
      <w:divBdr>
        <w:top w:val="none" w:sz="0" w:space="0" w:color="auto"/>
        <w:left w:val="none" w:sz="0" w:space="0" w:color="auto"/>
        <w:bottom w:val="none" w:sz="0" w:space="0" w:color="auto"/>
        <w:right w:val="none" w:sz="0" w:space="0" w:color="auto"/>
      </w:divBdr>
    </w:div>
    <w:div w:id="575632760">
      <w:bodyDiv w:val="1"/>
      <w:marLeft w:val="0"/>
      <w:marRight w:val="0"/>
      <w:marTop w:val="0"/>
      <w:marBottom w:val="0"/>
      <w:divBdr>
        <w:top w:val="none" w:sz="0" w:space="0" w:color="auto"/>
        <w:left w:val="none" w:sz="0" w:space="0" w:color="auto"/>
        <w:bottom w:val="none" w:sz="0" w:space="0" w:color="auto"/>
        <w:right w:val="none" w:sz="0" w:space="0" w:color="auto"/>
      </w:divBdr>
    </w:div>
    <w:div w:id="587425239">
      <w:bodyDiv w:val="1"/>
      <w:marLeft w:val="0"/>
      <w:marRight w:val="0"/>
      <w:marTop w:val="0"/>
      <w:marBottom w:val="0"/>
      <w:divBdr>
        <w:top w:val="none" w:sz="0" w:space="0" w:color="auto"/>
        <w:left w:val="none" w:sz="0" w:space="0" w:color="auto"/>
        <w:bottom w:val="none" w:sz="0" w:space="0" w:color="auto"/>
        <w:right w:val="none" w:sz="0" w:space="0" w:color="auto"/>
      </w:divBdr>
    </w:div>
    <w:div w:id="591861971">
      <w:bodyDiv w:val="1"/>
      <w:marLeft w:val="0"/>
      <w:marRight w:val="0"/>
      <w:marTop w:val="0"/>
      <w:marBottom w:val="0"/>
      <w:divBdr>
        <w:top w:val="none" w:sz="0" w:space="0" w:color="auto"/>
        <w:left w:val="none" w:sz="0" w:space="0" w:color="auto"/>
        <w:bottom w:val="none" w:sz="0" w:space="0" w:color="auto"/>
        <w:right w:val="none" w:sz="0" w:space="0" w:color="auto"/>
      </w:divBdr>
    </w:div>
    <w:div w:id="596208302">
      <w:bodyDiv w:val="1"/>
      <w:marLeft w:val="0"/>
      <w:marRight w:val="0"/>
      <w:marTop w:val="0"/>
      <w:marBottom w:val="0"/>
      <w:divBdr>
        <w:top w:val="none" w:sz="0" w:space="0" w:color="auto"/>
        <w:left w:val="none" w:sz="0" w:space="0" w:color="auto"/>
        <w:bottom w:val="none" w:sz="0" w:space="0" w:color="auto"/>
        <w:right w:val="none" w:sz="0" w:space="0" w:color="auto"/>
      </w:divBdr>
      <w:divsChild>
        <w:div w:id="44304992">
          <w:marLeft w:val="0"/>
          <w:marRight w:val="0"/>
          <w:marTop w:val="0"/>
          <w:marBottom w:val="0"/>
          <w:divBdr>
            <w:top w:val="none" w:sz="0" w:space="0" w:color="auto"/>
            <w:left w:val="none" w:sz="0" w:space="0" w:color="auto"/>
            <w:bottom w:val="none" w:sz="0" w:space="0" w:color="auto"/>
            <w:right w:val="none" w:sz="0" w:space="0" w:color="auto"/>
          </w:divBdr>
        </w:div>
        <w:div w:id="70736402">
          <w:marLeft w:val="0"/>
          <w:marRight w:val="0"/>
          <w:marTop w:val="0"/>
          <w:marBottom w:val="0"/>
          <w:divBdr>
            <w:top w:val="none" w:sz="0" w:space="0" w:color="auto"/>
            <w:left w:val="none" w:sz="0" w:space="0" w:color="auto"/>
            <w:bottom w:val="none" w:sz="0" w:space="0" w:color="auto"/>
            <w:right w:val="none" w:sz="0" w:space="0" w:color="auto"/>
          </w:divBdr>
        </w:div>
        <w:div w:id="214508661">
          <w:marLeft w:val="0"/>
          <w:marRight w:val="0"/>
          <w:marTop w:val="0"/>
          <w:marBottom w:val="0"/>
          <w:divBdr>
            <w:top w:val="none" w:sz="0" w:space="0" w:color="auto"/>
            <w:left w:val="none" w:sz="0" w:space="0" w:color="auto"/>
            <w:bottom w:val="none" w:sz="0" w:space="0" w:color="auto"/>
            <w:right w:val="none" w:sz="0" w:space="0" w:color="auto"/>
          </w:divBdr>
        </w:div>
        <w:div w:id="316688774">
          <w:marLeft w:val="0"/>
          <w:marRight w:val="0"/>
          <w:marTop w:val="0"/>
          <w:marBottom w:val="0"/>
          <w:divBdr>
            <w:top w:val="none" w:sz="0" w:space="0" w:color="auto"/>
            <w:left w:val="none" w:sz="0" w:space="0" w:color="auto"/>
            <w:bottom w:val="none" w:sz="0" w:space="0" w:color="auto"/>
            <w:right w:val="none" w:sz="0" w:space="0" w:color="auto"/>
          </w:divBdr>
        </w:div>
        <w:div w:id="332537902">
          <w:marLeft w:val="0"/>
          <w:marRight w:val="0"/>
          <w:marTop w:val="0"/>
          <w:marBottom w:val="0"/>
          <w:divBdr>
            <w:top w:val="none" w:sz="0" w:space="0" w:color="auto"/>
            <w:left w:val="none" w:sz="0" w:space="0" w:color="auto"/>
            <w:bottom w:val="none" w:sz="0" w:space="0" w:color="auto"/>
            <w:right w:val="none" w:sz="0" w:space="0" w:color="auto"/>
          </w:divBdr>
        </w:div>
        <w:div w:id="512064752">
          <w:marLeft w:val="0"/>
          <w:marRight w:val="0"/>
          <w:marTop w:val="0"/>
          <w:marBottom w:val="0"/>
          <w:divBdr>
            <w:top w:val="none" w:sz="0" w:space="0" w:color="auto"/>
            <w:left w:val="none" w:sz="0" w:space="0" w:color="auto"/>
            <w:bottom w:val="none" w:sz="0" w:space="0" w:color="auto"/>
            <w:right w:val="none" w:sz="0" w:space="0" w:color="auto"/>
          </w:divBdr>
        </w:div>
        <w:div w:id="525144177">
          <w:marLeft w:val="0"/>
          <w:marRight w:val="0"/>
          <w:marTop w:val="0"/>
          <w:marBottom w:val="0"/>
          <w:divBdr>
            <w:top w:val="none" w:sz="0" w:space="0" w:color="auto"/>
            <w:left w:val="none" w:sz="0" w:space="0" w:color="auto"/>
            <w:bottom w:val="none" w:sz="0" w:space="0" w:color="auto"/>
            <w:right w:val="none" w:sz="0" w:space="0" w:color="auto"/>
          </w:divBdr>
        </w:div>
        <w:div w:id="544296745">
          <w:marLeft w:val="0"/>
          <w:marRight w:val="0"/>
          <w:marTop w:val="0"/>
          <w:marBottom w:val="0"/>
          <w:divBdr>
            <w:top w:val="none" w:sz="0" w:space="0" w:color="auto"/>
            <w:left w:val="none" w:sz="0" w:space="0" w:color="auto"/>
            <w:bottom w:val="none" w:sz="0" w:space="0" w:color="auto"/>
            <w:right w:val="none" w:sz="0" w:space="0" w:color="auto"/>
          </w:divBdr>
        </w:div>
        <w:div w:id="675155365">
          <w:marLeft w:val="0"/>
          <w:marRight w:val="0"/>
          <w:marTop w:val="0"/>
          <w:marBottom w:val="0"/>
          <w:divBdr>
            <w:top w:val="none" w:sz="0" w:space="0" w:color="auto"/>
            <w:left w:val="none" w:sz="0" w:space="0" w:color="auto"/>
            <w:bottom w:val="none" w:sz="0" w:space="0" w:color="auto"/>
            <w:right w:val="none" w:sz="0" w:space="0" w:color="auto"/>
          </w:divBdr>
        </w:div>
        <w:div w:id="733310230">
          <w:marLeft w:val="0"/>
          <w:marRight w:val="0"/>
          <w:marTop w:val="0"/>
          <w:marBottom w:val="0"/>
          <w:divBdr>
            <w:top w:val="none" w:sz="0" w:space="0" w:color="auto"/>
            <w:left w:val="none" w:sz="0" w:space="0" w:color="auto"/>
            <w:bottom w:val="none" w:sz="0" w:space="0" w:color="auto"/>
            <w:right w:val="none" w:sz="0" w:space="0" w:color="auto"/>
          </w:divBdr>
        </w:div>
        <w:div w:id="852958445">
          <w:marLeft w:val="0"/>
          <w:marRight w:val="0"/>
          <w:marTop w:val="0"/>
          <w:marBottom w:val="0"/>
          <w:divBdr>
            <w:top w:val="none" w:sz="0" w:space="0" w:color="auto"/>
            <w:left w:val="none" w:sz="0" w:space="0" w:color="auto"/>
            <w:bottom w:val="none" w:sz="0" w:space="0" w:color="auto"/>
            <w:right w:val="none" w:sz="0" w:space="0" w:color="auto"/>
          </w:divBdr>
        </w:div>
        <w:div w:id="977146209">
          <w:marLeft w:val="0"/>
          <w:marRight w:val="0"/>
          <w:marTop w:val="0"/>
          <w:marBottom w:val="0"/>
          <w:divBdr>
            <w:top w:val="none" w:sz="0" w:space="0" w:color="auto"/>
            <w:left w:val="none" w:sz="0" w:space="0" w:color="auto"/>
            <w:bottom w:val="none" w:sz="0" w:space="0" w:color="auto"/>
            <w:right w:val="none" w:sz="0" w:space="0" w:color="auto"/>
          </w:divBdr>
        </w:div>
        <w:div w:id="1114324384">
          <w:marLeft w:val="0"/>
          <w:marRight w:val="0"/>
          <w:marTop w:val="0"/>
          <w:marBottom w:val="0"/>
          <w:divBdr>
            <w:top w:val="none" w:sz="0" w:space="0" w:color="auto"/>
            <w:left w:val="none" w:sz="0" w:space="0" w:color="auto"/>
            <w:bottom w:val="none" w:sz="0" w:space="0" w:color="auto"/>
            <w:right w:val="none" w:sz="0" w:space="0" w:color="auto"/>
          </w:divBdr>
        </w:div>
        <w:div w:id="1176916213">
          <w:marLeft w:val="0"/>
          <w:marRight w:val="0"/>
          <w:marTop w:val="0"/>
          <w:marBottom w:val="0"/>
          <w:divBdr>
            <w:top w:val="none" w:sz="0" w:space="0" w:color="auto"/>
            <w:left w:val="none" w:sz="0" w:space="0" w:color="auto"/>
            <w:bottom w:val="none" w:sz="0" w:space="0" w:color="auto"/>
            <w:right w:val="none" w:sz="0" w:space="0" w:color="auto"/>
          </w:divBdr>
        </w:div>
        <w:div w:id="1231621572">
          <w:marLeft w:val="0"/>
          <w:marRight w:val="0"/>
          <w:marTop w:val="0"/>
          <w:marBottom w:val="0"/>
          <w:divBdr>
            <w:top w:val="none" w:sz="0" w:space="0" w:color="auto"/>
            <w:left w:val="none" w:sz="0" w:space="0" w:color="auto"/>
            <w:bottom w:val="none" w:sz="0" w:space="0" w:color="auto"/>
            <w:right w:val="none" w:sz="0" w:space="0" w:color="auto"/>
          </w:divBdr>
        </w:div>
        <w:div w:id="1284577689">
          <w:marLeft w:val="0"/>
          <w:marRight w:val="0"/>
          <w:marTop w:val="0"/>
          <w:marBottom w:val="0"/>
          <w:divBdr>
            <w:top w:val="none" w:sz="0" w:space="0" w:color="auto"/>
            <w:left w:val="none" w:sz="0" w:space="0" w:color="auto"/>
            <w:bottom w:val="none" w:sz="0" w:space="0" w:color="auto"/>
            <w:right w:val="none" w:sz="0" w:space="0" w:color="auto"/>
          </w:divBdr>
        </w:div>
        <w:div w:id="1363240205">
          <w:marLeft w:val="0"/>
          <w:marRight w:val="0"/>
          <w:marTop w:val="0"/>
          <w:marBottom w:val="0"/>
          <w:divBdr>
            <w:top w:val="none" w:sz="0" w:space="0" w:color="auto"/>
            <w:left w:val="none" w:sz="0" w:space="0" w:color="auto"/>
            <w:bottom w:val="none" w:sz="0" w:space="0" w:color="auto"/>
            <w:right w:val="none" w:sz="0" w:space="0" w:color="auto"/>
          </w:divBdr>
        </w:div>
        <w:div w:id="1636715984">
          <w:marLeft w:val="0"/>
          <w:marRight w:val="0"/>
          <w:marTop w:val="0"/>
          <w:marBottom w:val="0"/>
          <w:divBdr>
            <w:top w:val="none" w:sz="0" w:space="0" w:color="auto"/>
            <w:left w:val="none" w:sz="0" w:space="0" w:color="auto"/>
            <w:bottom w:val="none" w:sz="0" w:space="0" w:color="auto"/>
            <w:right w:val="none" w:sz="0" w:space="0" w:color="auto"/>
          </w:divBdr>
        </w:div>
        <w:div w:id="1979259773">
          <w:marLeft w:val="0"/>
          <w:marRight w:val="0"/>
          <w:marTop w:val="0"/>
          <w:marBottom w:val="0"/>
          <w:divBdr>
            <w:top w:val="none" w:sz="0" w:space="0" w:color="auto"/>
            <w:left w:val="none" w:sz="0" w:space="0" w:color="auto"/>
            <w:bottom w:val="none" w:sz="0" w:space="0" w:color="auto"/>
            <w:right w:val="none" w:sz="0" w:space="0" w:color="auto"/>
          </w:divBdr>
        </w:div>
        <w:div w:id="2054498127">
          <w:marLeft w:val="0"/>
          <w:marRight w:val="0"/>
          <w:marTop w:val="0"/>
          <w:marBottom w:val="0"/>
          <w:divBdr>
            <w:top w:val="none" w:sz="0" w:space="0" w:color="auto"/>
            <w:left w:val="none" w:sz="0" w:space="0" w:color="auto"/>
            <w:bottom w:val="none" w:sz="0" w:space="0" w:color="auto"/>
            <w:right w:val="none" w:sz="0" w:space="0" w:color="auto"/>
          </w:divBdr>
        </w:div>
        <w:div w:id="2106530431">
          <w:marLeft w:val="0"/>
          <w:marRight w:val="0"/>
          <w:marTop w:val="0"/>
          <w:marBottom w:val="0"/>
          <w:divBdr>
            <w:top w:val="none" w:sz="0" w:space="0" w:color="auto"/>
            <w:left w:val="none" w:sz="0" w:space="0" w:color="auto"/>
            <w:bottom w:val="none" w:sz="0" w:space="0" w:color="auto"/>
            <w:right w:val="none" w:sz="0" w:space="0" w:color="auto"/>
          </w:divBdr>
        </w:div>
      </w:divsChild>
    </w:div>
    <w:div w:id="599720964">
      <w:bodyDiv w:val="1"/>
      <w:marLeft w:val="0"/>
      <w:marRight w:val="0"/>
      <w:marTop w:val="0"/>
      <w:marBottom w:val="0"/>
      <w:divBdr>
        <w:top w:val="none" w:sz="0" w:space="0" w:color="auto"/>
        <w:left w:val="none" w:sz="0" w:space="0" w:color="auto"/>
        <w:bottom w:val="none" w:sz="0" w:space="0" w:color="auto"/>
        <w:right w:val="none" w:sz="0" w:space="0" w:color="auto"/>
      </w:divBdr>
    </w:div>
    <w:div w:id="610936773">
      <w:bodyDiv w:val="1"/>
      <w:marLeft w:val="0"/>
      <w:marRight w:val="0"/>
      <w:marTop w:val="0"/>
      <w:marBottom w:val="0"/>
      <w:divBdr>
        <w:top w:val="none" w:sz="0" w:space="0" w:color="auto"/>
        <w:left w:val="none" w:sz="0" w:space="0" w:color="auto"/>
        <w:bottom w:val="none" w:sz="0" w:space="0" w:color="auto"/>
        <w:right w:val="none" w:sz="0" w:space="0" w:color="auto"/>
      </w:divBdr>
    </w:div>
    <w:div w:id="626660551">
      <w:bodyDiv w:val="1"/>
      <w:marLeft w:val="0"/>
      <w:marRight w:val="0"/>
      <w:marTop w:val="0"/>
      <w:marBottom w:val="0"/>
      <w:divBdr>
        <w:top w:val="none" w:sz="0" w:space="0" w:color="auto"/>
        <w:left w:val="none" w:sz="0" w:space="0" w:color="auto"/>
        <w:bottom w:val="none" w:sz="0" w:space="0" w:color="auto"/>
        <w:right w:val="none" w:sz="0" w:space="0" w:color="auto"/>
      </w:divBdr>
    </w:div>
    <w:div w:id="628244049">
      <w:bodyDiv w:val="1"/>
      <w:marLeft w:val="0"/>
      <w:marRight w:val="0"/>
      <w:marTop w:val="0"/>
      <w:marBottom w:val="0"/>
      <w:divBdr>
        <w:top w:val="none" w:sz="0" w:space="0" w:color="auto"/>
        <w:left w:val="none" w:sz="0" w:space="0" w:color="auto"/>
        <w:bottom w:val="none" w:sz="0" w:space="0" w:color="auto"/>
        <w:right w:val="none" w:sz="0" w:space="0" w:color="auto"/>
      </w:divBdr>
    </w:div>
    <w:div w:id="628626471">
      <w:bodyDiv w:val="1"/>
      <w:marLeft w:val="0"/>
      <w:marRight w:val="0"/>
      <w:marTop w:val="0"/>
      <w:marBottom w:val="0"/>
      <w:divBdr>
        <w:top w:val="none" w:sz="0" w:space="0" w:color="auto"/>
        <w:left w:val="none" w:sz="0" w:space="0" w:color="auto"/>
        <w:bottom w:val="none" w:sz="0" w:space="0" w:color="auto"/>
        <w:right w:val="none" w:sz="0" w:space="0" w:color="auto"/>
      </w:divBdr>
    </w:div>
    <w:div w:id="634943800">
      <w:bodyDiv w:val="1"/>
      <w:marLeft w:val="0"/>
      <w:marRight w:val="0"/>
      <w:marTop w:val="0"/>
      <w:marBottom w:val="0"/>
      <w:divBdr>
        <w:top w:val="none" w:sz="0" w:space="0" w:color="auto"/>
        <w:left w:val="none" w:sz="0" w:space="0" w:color="auto"/>
        <w:bottom w:val="none" w:sz="0" w:space="0" w:color="auto"/>
        <w:right w:val="none" w:sz="0" w:space="0" w:color="auto"/>
      </w:divBdr>
    </w:div>
    <w:div w:id="642196187">
      <w:bodyDiv w:val="1"/>
      <w:marLeft w:val="0"/>
      <w:marRight w:val="0"/>
      <w:marTop w:val="0"/>
      <w:marBottom w:val="0"/>
      <w:divBdr>
        <w:top w:val="none" w:sz="0" w:space="0" w:color="auto"/>
        <w:left w:val="none" w:sz="0" w:space="0" w:color="auto"/>
        <w:bottom w:val="none" w:sz="0" w:space="0" w:color="auto"/>
        <w:right w:val="none" w:sz="0" w:space="0" w:color="auto"/>
      </w:divBdr>
    </w:div>
    <w:div w:id="646056021">
      <w:bodyDiv w:val="1"/>
      <w:marLeft w:val="0"/>
      <w:marRight w:val="0"/>
      <w:marTop w:val="0"/>
      <w:marBottom w:val="0"/>
      <w:divBdr>
        <w:top w:val="none" w:sz="0" w:space="0" w:color="auto"/>
        <w:left w:val="none" w:sz="0" w:space="0" w:color="auto"/>
        <w:bottom w:val="none" w:sz="0" w:space="0" w:color="auto"/>
        <w:right w:val="none" w:sz="0" w:space="0" w:color="auto"/>
      </w:divBdr>
    </w:div>
    <w:div w:id="646516071">
      <w:bodyDiv w:val="1"/>
      <w:marLeft w:val="0"/>
      <w:marRight w:val="0"/>
      <w:marTop w:val="0"/>
      <w:marBottom w:val="0"/>
      <w:divBdr>
        <w:top w:val="none" w:sz="0" w:space="0" w:color="auto"/>
        <w:left w:val="none" w:sz="0" w:space="0" w:color="auto"/>
        <w:bottom w:val="none" w:sz="0" w:space="0" w:color="auto"/>
        <w:right w:val="none" w:sz="0" w:space="0" w:color="auto"/>
      </w:divBdr>
    </w:div>
    <w:div w:id="649139490">
      <w:bodyDiv w:val="1"/>
      <w:marLeft w:val="0"/>
      <w:marRight w:val="0"/>
      <w:marTop w:val="0"/>
      <w:marBottom w:val="0"/>
      <w:divBdr>
        <w:top w:val="none" w:sz="0" w:space="0" w:color="auto"/>
        <w:left w:val="none" w:sz="0" w:space="0" w:color="auto"/>
        <w:bottom w:val="none" w:sz="0" w:space="0" w:color="auto"/>
        <w:right w:val="none" w:sz="0" w:space="0" w:color="auto"/>
      </w:divBdr>
    </w:div>
    <w:div w:id="650332289">
      <w:bodyDiv w:val="1"/>
      <w:marLeft w:val="0"/>
      <w:marRight w:val="0"/>
      <w:marTop w:val="0"/>
      <w:marBottom w:val="0"/>
      <w:divBdr>
        <w:top w:val="none" w:sz="0" w:space="0" w:color="auto"/>
        <w:left w:val="none" w:sz="0" w:space="0" w:color="auto"/>
        <w:bottom w:val="none" w:sz="0" w:space="0" w:color="auto"/>
        <w:right w:val="none" w:sz="0" w:space="0" w:color="auto"/>
      </w:divBdr>
    </w:div>
    <w:div w:id="655454182">
      <w:bodyDiv w:val="1"/>
      <w:marLeft w:val="0"/>
      <w:marRight w:val="0"/>
      <w:marTop w:val="0"/>
      <w:marBottom w:val="0"/>
      <w:divBdr>
        <w:top w:val="none" w:sz="0" w:space="0" w:color="auto"/>
        <w:left w:val="none" w:sz="0" w:space="0" w:color="auto"/>
        <w:bottom w:val="none" w:sz="0" w:space="0" w:color="auto"/>
        <w:right w:val="none" w:sz="0" w:space="0" w:color="auto"/>
      </w:divBdr>
    </w:div>
    <w:div w:id="656614605">
      <w:bodyDiv w:val="1"/>
      <w:marLeft w:val="0"/>
      <w:marRight w:val="0"/>
      <w:marTop w:val="0"/>
      <w:marBottom w:val="0"/>
      <w:divBdr>
        <w:top w:val="none" w:sz="0" w:space="0" w:color="auto"/>
        <w:left w:val="none" w:sz="0" w:space="0" w:color="auto"/>
        <w:bottom w:val="none" w:sz="0" w:space="0" w:color="auto"/>
        <w:right w:val="none" w:sz="0" w:space="0" w:color="auto"/>
      </w:divBdr>
    </w:div>
    <w:div w:id="663510897">
      <w:bodyDiv w:val="1"/>
      <w:marLeft w:val="0"/>
      <w:marRight w:val="0"/>
      <w:marTop w:val="0"/>
      <w:marBottom w:val="0"/>
      <w:divBdr>
        <w:top w:val="none" w:sz="0" w:space="0" w:color="auto"/>
        <w:left w:val="none" w:sz="0" w:space="0" w:color="auto"/>
        <w:bottom w:val="none" w:sz="0" w:space="0" w:color="auto"/>
        <w:right w:val="none" w:sz="0" w:space="0" w:color="auto"/>
      </w:divBdr>
    </w:div>
    <w:div w:id="666829310">
      <w:bodyDiv w:val="1"/>
      <w:marLeft w:val="0"/>
      <w:marRight w:val="0"/>
      <w:marTop w:val="0"/>
      <w:marBottom w:val="0"/>
      <w:divBdr>
        <w:top w:val="none" w:sz="0" w:space="0" w:color="auto"/>
        <w:left w:val="none" w:sz="0" w:space="0" w:color="auto"/>
        <w:bottom w:val="none" w:sz="0" w:space="0" w:color="auto"/>
        <w:right w:val="none" w:sz="0" w:space="0" w:color="auto"/>
      </w:divBdr>
    </w:div>
    <w:div w:id="673844234">
      <w:bodyDiv w:val="1"/>
      <w:marLeft w:val="0"/>
      <w:marRight w:val="0"/>
      <w:marTop w:val="0"/>
      <w:marBottom w:val="0"/>
      <w:divBdr>
        <w:top w:val="none" w:sz="0" w:space="0" w:color="auto"/>
        <w:left w:val="none" w:sz="0" w:space="0" w:color="auto"/>
        <w:bottom w:val="none" w:sz="0" w:space="0" w:color="auto"/>
        <w:right w:val="none" w:sz="0" w:space="0" w:color="auto"/>
      </w:divBdr>
    </w:div>
    <w:div w:id="694355663">
      <w:bodyDiv w:val="1"/>
      <w:marLeft w:val="0"/>
      <w:marRight w:val="0"/>
      <w:marTop w:val="0"/>
      <w:marBottom w:val="0"/>
      <w:divBdr>
        <w:top w:val="none" w:sz="0" w:space="0" w:color="auto"/>
        <w:left w:val="none" w:sz="0" w:space="0" w:color="auto"/>
        <w:bottom w:val="none" w:sz="0" w:space="0" w:color="auto"/>
        <w:right w:val="none" w:sz="0" w:space="0" w:color="auto"/>
      </w:divBdr>
    </w:div>
    <w:div w:id="709840659">
      <w:bodyDiv w:val="1"/>
      <w:marLeft w:val="0"/>
      <w:marRight w:val="0"/>
      <w:marTop w:val="0"/>
      <w:marBottom w:val="0"/>
      <w:divBdr>
        <w:top w:val="none" w:sz="0" w:space="0" w:color="auto"/>
        <w:left w:val="none" w:sz="0" w:space="0" w:color="auto"/>
        <w:bottom w:val="none" w:sz="0" w:space="0" w:color="auto"/>
        <w:right w:val="none" w:sz="0" w:space="0" w:color="auto"/>
      </w:divBdr>
    </w:div>
    <w:div w:id="712463950">
      <w:bodyDiv w:val="1"/>
      <w:marLeft w:val="0"/>
      <w:marRight w:val="0"/>
      <w:marTop w:val="0"/>
      <w:marBottom w:val="0"/>
      <w:divBdr>
        <w:top w:val="none" w:sz="0" w:space="0" w:color="auto"/>
        <w:left w:val="none" w:sz="0" w:space="0" w:color="auto"/>
        <w:bottom w:val="none" w:sz="0" w:space="0" w:color="auto"/>
        <w:right w:val="none" w:sz="0" w:space="0" w:color="auto"/>
      </w:divBdr>
    </w:div>
    <w:div w:id="729959836">
      <w:bodyDiv w:val="1"/>
      <w:marLeft w:val="0"/>
      <w:marRight w:val="0"/>
      <w:marTop w:val="0"/>
      <w:marBottom w:val="0"/>
      <w:divBdr>
        <w:top w:val="none" w:sz="0" w:space="0" w:color="auto"/>
        <w:left w:val="none" w:sz="0" w:space="0" w:color="auto"/>
        <w:bottom w:val="none" w:sz="0" w:space="0" w:color="auto"/>
        <w:right w:val="none" w:sz="0" w:space="0" w:color="auto"/>
      </w:divBdr>
    </w:div>
    <w:div w:id="731974919">
      <w:bodyDiv w:val="1"/>
      <w:marLeft w:val="0"/>
      <w:marRight w:val="0"/>
      <w:marTop w:val="0"/>
      <w:marBottom w:val="0"/>
      <w:divBdr>
        <w:top w:val="none" w:sz="0" w:space="0" w:color="auto"/>
        <w:left w:val="none" w:sz="0" w:space="0" w:color="auto"/>
        <w:bottom w:val="none" w:sz="0" w:space="0" w:color="auto"/>
        <w:right w:val="none" w:sz="0" w:space="0" w:color="auto"/>
      </w:divBdr>
    </w:div>
    <w:div w:id="761730266">
      <w:bodyDiv w:val="1"/>
      <w:marLeft w:val="0"/>
      <w:marRight w:val="0"/>
      <w:marTop w:val="0"/>
      <w:marBottom w:val="0"/>
      <w:divBdr>
        <w:top w:val="none" w:sz="0" w:space="0" w:color="auto"/>
        <w:left w:val="none" w:sz="0" w:space="0" w:color="auto"/>
        <w:bottom w:val="none" w:sz="0" w:space="0" w:color="auto"/>
        <w:right w:val="none" w:sz="0" w:space="0" w:color="auto"/>
      </w:divBdr>
    </w:div>
    <w:div w:id="764960587">
      <w:bodyDiv w:val="1"/>
      <w:marLeft w:val="0"/>
      <w:marRight w:val="0"/>
      <w:marTop w:val="0"/>
      <w:marBottom w:val="0"/>
      <w:divBdr>
        <w:top w:val="none" w:sz="0" w:space="0" w:color="auto"/>
        <w:left w:val="none" w:sz="0" w:space="0" w:color="auto"/>
        <w:bottom w:val="none" w:sz="0" w:space="0" w:color="auto"/>
        <w:right w:val="none" w:sz="0" w:space="0" w:color="auto"/>
      </w:divBdr>
    </w:div>
    <w:div w:id="774136146">
      <w:bodyDiv w:val="1"/>
      <w:marLeft w:val="0"/>
      <w:marRight w:val="0"/>
      <w:marTop w:val="0"/>
      <w:marBottom w:val="0"/>
      <w:divBdr>
        <w:top w:val="none" w:sz="0" w:space="0" w:color="auto"/>
        <w:left w:val="none" w:sz="0" w:space="0" w:color="auto"/>
        <w:bottom w:val="none" w:sz="0" w:space="0" w:color="auto"/>
        <w:right w:val="none" w:sz="0" w:space="0" w:color="auto"/>
      </w:divBdr>
    </w:div>
    <w:div w:id="776676900">
      <w:bodyDiv w:val="1"/>
      <w:marLeft w:val="0"/>
      <w:marRight w:val="0"/>
      <w:marTop w:val="0"/>
      <w:marBottom w:val="0"/>
      <w:divBdr>
        <w:top w:val="none" w:sz="0" w:space="0" w:color="auto"/>
        <w:left w:val="none" w:sz="0" w:space="0" w:color="auto"/>
        <w:bottom w:val="none" w:sz="0" w:space="0" w:color="auto"/>
        <w:right w:val="none" w:sz="0" w:space="0" w:color="auto"/>
      </w:divBdr>
    </w:div>
    <w:div w:id="782504777">
      <w:bodyDiv w:val="1"/>
      <w:marLeft w:val="0"/>
      <w:marRight w:val="0"/>
      <w:marTop w:val="0"/>
      <w:marBottom w:val="0"/>
      <w:divBdr>
        <w:top w:val="none" w:sz="0" w:space="0" w:color="auto"/>
        <w:left w:val="none" w:sz="0" w:space="0" w:color="auto"/>
        <w:bottom w:val="none" w:sz="0" w:space="0" w:color="auto"/>
        <w:right w:val="none" w:sz="0" w:space="0" w:color="auto"/>
      </w:divBdr>
    </w:div>
    <w:div w:id="787234587">
      <w:bodyDiv w:val="1"/>
      <w:marLeft w:val="0"/>
      <w:marRight w:val="0"/>
      <w:marTop w:val="0"/>
      <w:marBottom w:val="0"/>
      <w:divBdr>
        <w:top w:val="none" w:sz="0" w:space="0" w:color="auto"/>
        <w:left w:val="none" w:sz="0" w:space="0" w:color="auto"/>
        <w:bottom w:val="none" w:sz="0" w:space="0" w:color="auto"/>
        <w:right w:val="none" w:sz="0" w:space="0" w:color="auto"/>
      </w:divBdr>
    </w:div>
    <w:div w:id="798762521">
      <w:bodyDiv w:val="1"/>
      <w:marLeft w:val="0"/>
      <w:marRight w:val="0"/>
      <w:marTop w:val="0"/>
      <w:marBottom w:val="0"/>
      <w:divBdr>
        <w:top w:val="none" w:sz="0" w:space="0" w:color="auto"/>
        <w:left w:val="none" w:sz="0" w:space="0" w:color="auto"/>
        <w:bottom w:val="none" w:sz="0" w:space="0" w:color="auto"/>
        <w:right w:val="none" w:sz="0" w:space="0" w:color="auto"/>
      </w:divBdr>
    </w:div>
    <w:div w:id="804858692">
      <w:bodyDiv w:val="1"/>
      <w:marLeft w:val="0"/>
      <w:marRight w:val="0"/>
      <w:marTop w:val="0"/>
      <w:marBottom w:val="0"/>
      <w:divBdr>
        <w:top w:val="none" w:sz="0" w:space="0" w:color="auto"/>
        <w:left w:val="none" w:sz="0" w:space="0" w:color="auto"/>
        <w:bottom w:val="none" w:sz="0" w:space="0" w:color="auto"/>
        <w:right w:val="none" w:sz="0" w:space="0" w:color="auto"/>
      </w:divBdr>
    </w:div>
    <w:div w:id="808402211">
      <w:bodyDiv w:val="1"/>
      <w:marLeft w:val="0"/>
      <w:marRight w:val="0"/>
      <w:marTop w:val="0"/>
      <w:marBottom w:val="0"/>
      <w:divBdr>
        <w:top w:val="none" w:sz="0" w:space="0" w:color="auto"/>
        <w:left w:val="none" w:sz="0" w:space="0" w:color="auto"/>
        <w:bottom w:val="none" w:sz="0" w:space="0" w:color="auto"/>
        <w:right w:val="none" w:sz="0" w:space="0" w:color="auto"/>
      </w:divBdr>
    </w:div>
    <w:div w:id="811795777">
      <w:bodyDiv w:val="1"/>
      <w:marLeft w:val="0"/>
      <w:marRight w:val="0"/>
      <w:marTop w:val="0"/>
      <w:marBottom w:val="0"/>
      <w:divBdr>
        <w:top w:val="none" w:sz="0" w:space="0" w:color="auto"/>
        <w:left w:val="none" w:sz="0" w:space="0" w:color="auto"/>
        <w:bottom w:val="none" w:sz="0" w:space="0" w:color="auto"/>
        <w:right w:val="none" w:sz="0" w:space="0" w:color="auto"/>
      </w:divBdr>
    </w:div>
    <w:div w:id="818499337">
      <w:bodyDiv w:val="1"/>
      <w:marLeft w:val="0"/>
      <w:marRight w:val="0"/>
      <w:marTop w:val="0"/>
      <w:marBottom w:val="0"/>
      <w:divBdr>
        <w:top w:val="none" w:sz="0" w:space="0" w:color="auto"/>
        <w:left w:val="none" w:sz="0" w:space="0" w:color="auto"/>
        <w:bottom w:val="none" w:sz="0" w:space="0" w:color="auto"/>
        <w:right w:val="none" w:sz="0" w:space="0" w:color="auto"/>
      </w:divBdr>
    </w:div>
    <w:div w:id="820000802">
      <w:bodyDiv w:val="1"/>
      <w:marLeft w:val="0"/>
      <w:marRight w:val="0"/>
      <w:marTop w:val="0"/>
      <w:marBottom w:val="0"/>
      <w:divBdr>
        <w:top w:val="none" w:sz="0" w:space="0" w:color="auto"/>
        <w:left w:val="none" w:sz="0" w:space="0" w:color="auto"/>
        <w:bottom w:val="none" w:sz="0" w:space="0" w:color="auto"/>
        <w:right w:val="none" w:sz="0" w:space="0" w:color="auto"/>
      </w:divBdr>
    </w:div>
    <w:div w:id="826435983">
      <w:bodyDiv w:val="1"/>
      <w:marLeft w:val="0"/>
      <w:marRight w:val="0"/>
      <w:marTop w:val="0"/>
      <w:marBottom w:val="0"/>
      <w:divBdr>
        <w:top w:val="none" w:sz="0" w:space="0" w:color="auto"/>
        <w:left w:val="none" w:sz="0" w:space="0" w:color="auto"/>
        <w:bottom w:val="none" w:sz="0" w:space="0" w:color="auto"/>
        <w:right w:val="none" w:sz="0" w:space="0" w:color="auto"/>
      </w:divBdr>
    </w:div>
    <w:div w:id="828058912">
      <w:bodyDiv w:val="1"/>
      <w:marLeft w:val="0"/>
      <w:marRight w:val="0"/>
      <w:marTop w:val="0"/>
      <w:marBottom w:val="0"/>
      <w:divBdr>
        <w:top w:val="none" w:sz="0" w:space="0" w:color="auto"/>
        <w:left w:val="none" w:sz="0" w:space="0" w:color="auto"/>
        <w:bottom w:val="none" w:sz="0" w:space="0" w:color="auto"/>
        <w:right w:val="none" w:sz="0" w:space="0" w:color="auto"/>
      </w:divBdr>
    </w:div>
    <w:div w:id="832911542">
      <w:bodyDiv w:val="1"/>
      <w:marLeft w:val="0"/>
      <w:marRight w:val="0"/>
      <w:marTop w:val="0"/>
      <w:marBottom w:val="0"/>
      <w:divBdr>
        <w:top w:val="none" w:sz="0" w:space="0" w:color="auto"/>
        <w:left w:val="none" w:sz="0" w:space="0" w:color="auto"/>
        <w:bottom w:val="none" w:sz="0" w:space="0" w:color="auto"/>
        <w:right w:val="none" w:sz="0" w:space="0" w:color="auto"/>
      </w:divBdr>
    </w:div>
    <w:div w:id="838621650">
      <w:bodyDiv w:val="1"/>
      <w:marLeft w:val="0"/>
      <w:marRight w:val="0"/>
      <w:marTop w:val="0"/>
      <w:marBottom w:val="0"/>
      <w:divBdr>
        <w:top w:val="none" w:sz="0" w:space="0" w:color="auto"/>
        <w:left w:val="none" w:sz="0" w:space="0" w:color="auto"/>
        <w:bottom w:val="none" w:sz="0" w:space="0" w:color="auto"/>
        <w:right w:val="none" w:sz="0" w:space="0" w:color="auto"/>
      </w:divBdr>
    </w:div>
    <w:div w:id="843013426">
      <w:bodyDiv w:val="1"/>
      <w:marLeft w:val="0"/>
      <w:marRight w:val="0"/>
      <w:marTop w:val="0"/>
      <w:marBottom w:val="0"/>
      <w:divBdr>
        <w:top w:val="none" w:sz="0" w:space="0" w:color="auto"/>
        <w:left w:val="none" w:sz="0" w:space="0" w:color="auto"/>
        <w:bottom w:val="none" w:sz="0" w:space="0" w:color="auto"/>
        <w:right w:val="none" w:sz="0" w:space="0" w:color="auto"/>
      </w:divBdr>
    </w:div>
    <w:div w:id="846989886">
      <w:bodyDiv w:val="1"/>
      <w:marLeft w:val="0"/>
      <w:marRight w:val="0"/>
      <w:marTop w:val="0"/>
      <w:marBottom w:val="0"/>
      <w:divBdr>
        <w:top w:val="none" w:sz="0" w:space="0" w:color="auto"/>
        <w:left w:val="none" w:sz="0" w:space="0" w:color="auto"/>
        <w:bottom w:val="none" w:sz="0" w:space="0" w:color="auto"/>
        <w:right w:val="none" w:sz="0" w:space="0" w:color="auto"/>
      </w:divBdr>
    </w:div>
    <w:div w:id="858540398">
      <w:bodyDiv w:val="1"/>
      <w:marLeft w:val="0"/>
      <w:marRight w:val="0"/>
      <w:marTop w:val="0"/>
      <w:marBottom w:val="0"/>
      <w:divBdr>
        <w:top w:val="none" w:sz="0" w:space="0" w:color="auto"/>
        <w:left w:val="none" w:sz="0" w:space="0" w:color="auto"/>
        <w:bottom w:val="none" w:sz="0" w:space="0" w:color="auto"/>
        <w:right w:val="none" w:sz="0" w:space="0" w:color="auto"/>
      </w:divBdr>
    </w:div>
    <w:div w:id="859662160">
      <w:bodyDiv w:val="1"/>
      <w:marLeft w:val="0"/>
      <w:marRight w:val="0"/>
      <w:marTop w:val="0"/>
      <w:marBottom w:val="0"/>
      <w:divBdr>
        <w:top w:val="none" w:sz="0" w:space="0" w:color="auto"/>
        <w:left w:val="none" w:sz="0" w:space="0" w:color="auto"/>
        <w:bottom w:val="none" w:sz="0" w:space="0" w:color="auto"/>
        <w:right w:val="none" w:sz="0" w:space="0" w:color="auto"/>
      </w:divBdr>
    </w:div>
    <w:div w:id="886838433">
      <w:bodyDiv w:val="1"/>
      <w:marLeft w:val="0"/>
      <w:marRight w:val="0"/>
      <w:marTop w:val="0"/>
      <w:marBottom w:val="0"/>
      <w:divBdr>
        <w:top w:val="none" w:sz="0" w:space="0" w:color="auto"/>
        <w:left w:val="none" w:sz="0" w:space="0" w:color="auto"/>
        <w:bottom w:val="none" w:sz="0" w:space="0" w:color="auto"/>
        <w:right w:val="none" w:sz="0" w:space="0" w:color="auto"/>
      </w:divBdr>
    </w:div>
    <w:div w:id="891815245">
      <w:bodyDiv w:val="1"/>
      <w:marLeft w:val="0"/>
      <w:marRight w:val="0"/>
      <w:marTop w:val="0"/>
      <w:marBottom w:val="0"/>
      <w:divBdr>
        <w:top w:val="none" w:sz="0" w:space="0" w:color="auto"/>
        <w:left w:val="none" w:sz="0" w:space="0" w:color="auto"/>
        <w:bottom w:val="none" w:sz="0" w:space="0" w:color="auto"/>
        <w:right w:val="none" w:sz="0" w:space="0" w:color="auto"/>
      </w:divBdr>
    </w:div>
    <w:div w:id="897134807">
      <w:bodyDiv w:val="1"/>
      <w:marLeft w:val="0"/>
      <w:marRight w:val="0"/>
      <w:marTop w:val="0"/>
      <w:marBottom w:val="0"/>
      <w:divBdr>
        <w:top w:val="none" w:sz="0" w:space="0" w:color="auto"/>
        <w:left w:val="none" w:sz="0" w:space="0" w:color="auto"/>
        <w:bottom w:val="none" w:sz="0" w:space="0" w:color="auto"/>
        <w:right w:val="none" w:sz="0" w:space="0" w:color="auto"/>
      </w:divBdr>
    </w:div>
    <w:div w:id="898983004">
      <w:bodyDiv w:val="1"/>
      <w:marLeft w:val="0"/>
      <w:marRight w:val="0"/>
      <w:marTop w:val="0"/>
      <w:marBottom w:val="0"/>
      <w:divBdr>
        <w:top w:val="none" w:sz="0" w:space="0" w:color="auto"/>
        <w:left w:val="none" w:sz="0" w:space="0" w:color="auto"/>
        <w:bottom w:val="none" w:sz="0" w:space="0" w:color="auto"/>
        <w:right w:val="none" w:sz="0" w:space="0" w:color="auto"/>
      </w:divBdr>
    </w:div>
    <w:div w:id="902836970">
      <w:bodyDiv w:val="1"/>
      <w:marLeft w:val="0"/>
      <w:marRight w:val="0"/>
      <w:marTop w:val="0"/>
      <w:marBottom w:val="0"/>
      <w:divBdr>
        <w:top w:val="none" w:sz="0" w:space="0" w:color="auto"/>
        <w:left w:val="none" w:sz="0" w:space="0" w:color="auto"/>
        <w:bottom w:val="none" w:sz="0" w:space="0" w:color="auto"/>
        <w:right w:val="none" w:sz="0" w:space="0" w:color="auto"/>
      </w:divBdr>
    </w:div>
    <w:div w:id="918169871">
      <w:bodyDiv w:val="1"/>
      <w:marLeft w:val="0"/>
      <w:marRight w:val="0"/>
      <w:marTop w:val="0"/>
      <w:marBottom w:val="0"/>
      <w:divBdr>
        <w:top w:val="none" w:sz="0" w:space="0" w:color="auto"/>
        <w:left w:val="none" w:sz="0" w:space="0" w:color="auto"/>
        <w:bottom w:val="none" w:sz="0" w:space="0" w:color="auto"/>
        <w:right w:val="none" w:sz="0" w:space="0" w:color="auto"/>
      </w:divBdr>
    </w:div>
    <w:div w:id="929776073">
      <w:bodyDiv w:val="1"/>
      <w:marLeft w:val="0"/>
      <w:marRight w:val="0"/>
      <w:marTop w:val="0"/>
      <w:marBottom w:val="0"/>
      <w:divBdr>
        <w:top w:val="none" w:sz="0" w:space="0" w:color="auto"/>
        <w:left w:val="none" w:sz="0" w:space="0" w:color="auto"/>
        <w:bottom w:val="none" w:sz="0" w:space="0" w:color="auto"/>
        <w:right w:val="none" w:sz="0" w:space="0" w:color="auto"/>
      </w:divBdr>
    </w:div>
    <w:div w:id="933127887">
      <w:bodyDiv w:val="1"/>
      <w:marLeft w:val="0"/>
      <w:marRight w:val="0"/>
      <w:marTop w:val="0"/>
      <w:marBottom w:val="0"/>
      <w:divBdr>
        <w:top w:val="none" w:sz="0" w:space="0" w:color="auto"/>
        <w:left w:val="none" w:sz="0" w:space="0" w:color="auto"/>
        <w:bottom w:val="none" w:sz="0" w:space="0" w:color="auto"/>
        <w:right w:val="none" w:sz="0" w:space="0" w:color="auto"/>
      </w:divBdr>
    </w:div>
    <w:div w:id="936867043">
      <w:bodyDiv w:val="1"/>
      <w:marLeft w:val="0"/>
      <w:marRight w:val="0"/>
      <w:marTop w:val="0"/>
      <w:marBottom w:val="0"/>
      <w:divBdr>
        <w:top w:val="none" w:sz="0" w:space="0" w:color="auto"/>
        <w:left w:val="none" w:sz="0" w:space="0" w:color="auto"/>
        <w:bottom w:val="none" w:sz="0" w:space="0" w:color="auto"/>
        <w:right w:val="none" w:sz="0" w:space="0" w:color="auto"/>
      </w:divBdr>
    </w:div>
    <w:div w:id="941376526">
      <w:bodyDiv w:val="1"/>
      <w:marLeft w:val="0"/>
      <w:marRight w:val="0"/>
      <w:marTop w:val="0"/>
      <w:marBottom w:val="0"/>
      <w:divBdr>
        <w:top w:val="none" w:sz="0" w:space="0" w:color="auto"/>
        <w:left w:val="none" w:sz="0" w:space="0" w:color="auto"/>
        <w:bottom w:val="none" w:sz="0" w:space="0" w:color="auto"/>
        <w:right w:val="none" w:sz="0" w:space="0" w:color="auto"/>
      </w:divBdr>
    </w:div>
    <w:div w:id="968045683">
      <w:bodyDiv w:val="1"/>
      <w:marLeft w:val="0"/>
      <w:marRight w:val="0"/>
      <w:marTop w:val="0"/>
      <w:marBottom w:val="0"/>
      <w:divBdr>
        <w:top w:val="none" w:sz="0" w:space="0" w:color="auto"/>
        <w:left w:val="none" w:sz="0" w:space="0" w:color="auto"/>
        <w:bottom w:val="none" w:sz="0" w:space="0" w:color="auto"/>
        <w:right w:val="none" w:sz="0" w:space="0" w:color="auto"/>
      </w:divBdr>
    </w:div>
    <w:div w:id="970593040">
      <w:bodyDiv w:val="1"/>
      <w:marLeft w:val="0"/>
      <w:marRight w:val="0"/>
      <w:marTop w:val="0"/>
      <w:marBottom w:val="0"/>
      <w:divBdr>
        <w:top w:val="none" w:sz="0" w:space="0" w:color="auto"/>
        <w:left w:val="none" w:sz="0" w:space="0" w:color="auto"/>
        <w:bottom w:val="none" w:sz="0" w:space="0" w:color="auto"/>
        <w:right w:val="none" w:sz="0" w:space="0" w:color="auto"/>
      </w:divBdr>
    </w:div>
    <w:div w:id="971133304">
      <w:bodyDiv w:val="1"/>
      <w:marLeft w:val="0"/>
      <w:marRight w:val="0"/>
      <w:marTop w:val="0"/>
      <w:marBottom w:val="0"/>
      <w:divBdr>
        <w:top w:val="none" w:sz="0" w:space="0" w:color="auto"/>
        <w:left w:val="none" w:sz="0" w:space="0" w:color="auto"/>
        <w:bottom w:val="none" w:sz="0" w:space="0" w:color="auto"/>
        <w:right w:val="none" w:sz="0" w:space="0" w:color="auto"/>
      </w:divBdr>
      <w:divsChild>
        <w:div w:id="97679728">
          <w:marLeft w:val="0"/>
          <w:marRight w:val="0"/>
          <w:marTop w:val="0"/>
          <w:marBottom w:val="0"/>
          <w:divBdr>
            <w:top w:val="none" w:sz="0" w:space="0" w:color="auto"/>
            <w:left w:val="none" w:sz="0" w:space="0" w:color="auto"/>
            <w:bottom w:val="none" w:sz="0" w:space="0" w:color="auto"/>
            <w:right w:val="none" w:sz="0" w:space="0" w:color="auto"/>
          </w:divBdr>
        </w:div>
        <w:div w:id="283926106">
          <w:marLeft w:val="0"/>
          <w:marRight w:val="0"/>
          <w:marTop w:val="0"/>
          <w:marBottom w:val="0"/>
          <w:divBdr>
            <w:top w:val="none" w:sz="0" w:space="0" w:color="auto"/>
            <w:left w:val="none" w:sz="0" w:space="0" w:color="auto"/>
            <w:bottom w:val="none" w:sz="0" w:space="0" w:color="auto"/>
            <w:right w:val="none" w:sz="0" w:space="0" w:color="auto"/>
          </w:divBdr>
        </w:div>
        <w:div w:id="383214071">
          <w:marLeft w:val="0"/>
          <w:marRight w:val="0"/>
          <w:marTop w:val="0"/>
          <w:marBottom w:val="0"/>
          <w:divBdr>
            <w:top w:val="none" w:sz="0" w:space="0" w:color="auto"/>
            <w:left w:val="none" w:sz="0" w:space="0" w:color="auto"/>
            <w:bottom w:val="none" w:sz="0" w:space="0" w:color="auto"/>
            <w:right w:val="none" w:sz="0" w:space="0" w:color="auto"/>
          </w:divBdr>
        </w:div>
        <w:div w:id="838927199">
          <w:marLeft w:val="0"/>
          <w:marRight w:val="0"/>
          <w:marTop w:val="0"/>
          <w:marBottom w:val="0"/>
          <w:divBdr>
            <w:top w:val="none" w:sz="0" w:space="0" w:color="auto"/>
            <w:left w:val="none" w:sz="0" w:space="0" w:color="auto"/>
            <w:bottom w:val="none" w:sz="0" w:space="0" w:color="auto"/>
            <w:right w:val="none" w:sz="0" w:space="0" w:color="auto"/>
          </w:divBdr>
        </w:div>
        <w:div w:id="885603390">
          <w:marLeft w:val="0"/>
          <w:marRight w:val="0"/>
          <w:marTop w:val="0"/>
          <w:marBottom w:val="0"/>
          <w:divBdr>
            <w:top w:val="none" w:sz="0" w:space="0" w:color="auto"/>
            <w:left w:val="none" w:sz="0" w:space="0" w:color="auto"/>
            <w:bottom w:val="none" w:sz="0" w:space="0" w:color="auto"/>
            <w:right w:val="none" w:sz="0" w:space="0" w:color="auto"/>
          </w:divBdr>
        </w:div>
        <w:div w:id="984895318">
          <w:marLeft w:val="0"/>
          <w:marRight w:val="0"/>
          <w:marTop w:val="0"/>
          <w:marBottom w:val="0"/>
          <w:divBdr>
            <w:top w:val="none" w:sz="0" w:space="0" w:color="auto"/>
            <w:left w:val="none" w:sz="0" w:space="0" w:color="auto"/>
            <w:bottom w:val="none" w:sz="0" w:space="0" w:color="auto"/>
            <w:right w:val="none" w:sz="0" w:space="0" w:color="auto"/>
          </w:divBdr>
        </w:div>
        <w:div w:id="1095708184">
          <w:marLeft w:val="0"/>
          <w:marRight w:val="0"/>
          <w:marTop w:val="0"/>
          <w:marBottom w:val="0"/>
          <w:divBdr>
            <w:top w:val="none" w:sz="0" w:space="0" w:color="auto"/>
            <w:left w:val="none" w:sz="0" w:space="0" w:color="auto"/>
            <w:bottom w:val="none" w:sz="0" w:space="0" w:color="auto"/>
            <w:right w:val="none" w:sz="0" w:space="0" w:color="auto"/>
          </w:divBdr>
        </w:div>
        <w:div w:id="1183668414">
          <w:marLeft w:val="0"/>
          <w:marRight w:val="0"/>
          <w:marTop w:val="0"/>
          <w:marBottom w:val="0"/>
          <w:divBdr>
            <w:top w:val="none" w:sz="0" w:space="0" w:color="auto"/>
            <w:left w:val="none" w:sz="0" w:space="0" w:color="auto"/>
            <w:bottom w:val="none" w:sz="0" w:space="0" w:color="auto"/>
            <w:right w:val="none" w:sz="0" w:space="0" w:color="auto"/>
          </w:divBdr>
        </w:div>
        <w:div w:id="1256480407">
          <w:marLeft w:val="0"/>
          <w:marRight w:val="0"/>
          <w:marTop w:val="0"/>
          <w:marBottom w:val="0"/>
          <w:divBdr>
            <w:top w:val="none" w:sz="0" w:space="0" w:color="auto"/>
            <w:left w:val="none" w:sz="0" w:space="0" w:color="auto"/>
            <w:bottom w:val="none" w:sz="0" w:space="0" w:color="auto"/>
            <w:right w:val="none" w:sz="0" w:space="0" w:color="auto"/>
          </w:divBdr>
        </w:div>
        <w:div w:id="1369142590">
          <w:marLeft w:val="0"/>
          <w:marRight w:val="0"/>
          <w:marTop w:val="0"/>
          <w:marBottom w:val="0"/>
          <w:divBdr>
            <w:top w:val="none" w:sz="0" w:space="0" w:color="auto"/>
            <w:left w:val="none" w:sz="0" w:space="0" w:color="auto"/>
            <w:bottom w:val="none" w:sz="0" w:space="0" w:color="auto"/>
            <w:right w:val="none" w:sz="0" w:space="0" w:color="auto"/>
          </w:divBdr>
        </w:div>
        <w:div w:id="1448312077">
          <w:marLeft w:val="0"/>
          <w:marRight w:val="0"/>
          <w:marTop w:val="0"/>
          <w:marBottom w:val="0"/>
          <w:divBdr>
            <w:top w:val="none" w:sz="0" w:space="0" w:color="auto"/>
            <w:left w:val="none" w:sz="0" w:space="0" w:color="auto"/>
            <w:bottom w:val="none" w:sz="0" w:space="0" w:color="auto"/>
            <w:right w:val="none" w:sz="0" w:space="0" w:color="auto"/>
          </w:divBdr>
        </w:div>
        <w:div w:id="1515416081">
          <w:marLeft w:val="0"/>
          <w:marRight w:val="0"/>
          <w:marTop w:val="0"/>
          <w:marBottom w:val="0"/>
          <w:divBdr>
            <w:top w:val="none" w:sz="0" w:space="0" w:color="auto"/>
            <w:left w:val="none" w:sz="0" w:space="0" w:color="auto"/>
            <w:bottom w:val="none" w:sz="0" w:space="0" w:color="auto"/>
            <w:right w:val="none" w:sz="0" w:space="0" w:color="auto"/>
          </w:divBdr>
        </w:div>
        <w:div w:id="1595699149">
          <w:marLeft w:val="0"/>
          <w:marRight w:val="0"/>
          <w:marTop w:val="0"/>
          <w:marBottom w:val="0"/>
          <w:divBdr>
            <w:top w:val="none" w:sz="0" w:space="0" w:color="auto"/>
            <w:left w:val="none" w:sz="0" w:space="0" w:color="auto"/>
            <w:bottom w:val="none" w:sz="0" w:space="0" w:color="auto"/>
            <w:right w:val="none" w:sz="0" w:space="0" w:color="auto"/>
          </w:divBdr>
        </w:div>
        <w:div w:id="1599875584">
          <w:marLeft w:val="0"/>
          <w:marRight w:val="0"/>
          <w:marTop w:val="0"/>
          <w:marBottom w:val="0"/>
          <w:divBdr>
            <w:top w:val="none" w:sz="0" w:space="0" w:color="auto"/>
            <w:left w:val="none" w:sz="0" w:space="0" w:color="auto"/>
            <w:bottom w:val="none" w:sz="0" w:space="0" w:color="auto"/>
            <w:right w:val="none" w:sz="0" w:space="0" w:color="auto"/>
          </w:divBdr>
        </w:div>
        <w:div w:id="1618486260">
          <w:marLeft w:val="0"/>
          <w:marRight w:val="0"/>
          <w:marTop w:val="0"/>
          <w:marBottom w:val="0"/>
          <w:divBdr>
            <w:top w:val="none" w:sz="0" w:space="0" w:color="auto"/>
            <w:left w:val="none" w:sz="0" w:space="0" w:color="auto"/>
            <w:bottom w:val="none" w:sz="0" w:space="0" w:color="auto"/>
            <w:right w:val="none" w:sz="0" w:space="0" w:color="auto"/>
          </w:divBdr>
        </w:div>
        <w:div w:id="1786387657">
          <w:marLeft w:val="0"/>
          <w:marRight w:val="0"/>
          <w:marTop w:val="0"/>
          <w:marBottom w:val="0"/>
          <w:divBdr>
            <w:top w:val="none" w:sz="0" w:space="0" w:color="auto"/>
            <w:left w:val="none" w:sz="0" w:space="0" w:color="auto"/>
            <w:bottom w:val="none" w:sz="0" w:space="0" w:color="auto"/>
            <w:right w:val="none" w:sz="0" w:space="0" w:color="auto"/>
          </w:divBdr>
        </w:div>
        <w:div w:id="1789815094">
          <w:marLeft w:val="0"/>
          <w:marRight w:val="0"/>
          <w:marTop w:val="0"/>
          <w:marBottom w:val="0"/>
          <w:divBdr>
            <w:top w:val="none" w:sz="0" w:space="0" w:color="auto"/>
            <w:left w:val="none" w:sz="0" w:space="0" w:color="auto"/>
            <w:bottom w:val="none" w:sz="0" w:space="0" w:color="auto"/>
            <w:right w:val="none" w:sz="0" w:space="0" w:color="auto"/>
          </w:divBdr>
        </w:div>
        <w:div w:id="1797526373">
          <w:marLeft w:val="0"/>
          <w:marRight w:val="0"/>
          <w:marTop w:val="0"/>
          <w:marBottom w:val="0"/>
          <w:divBdr>
            <w:top w:val="none" w:sz="0" w:space="0" w:color="auto"/>
            <w:left w:val="none" w:sz="0" w:space="0" w:color="auto"/>
            <w:bottom w:val="none" w:sz="0" w:space="0" w:color="auto"/>
            <w:right w:val="none" w:sz="0" w:space="0" w:color="auto"/>
          </w:divBdr>
        </w:div>
        <w:div w:id="1813519245">
          <w:marLeft w:val="0"/>
          <w:marRight w:val="0"/>
          <w:marTop w:val="0"/>
          <w:marBottom w:val="0"/>
          <w:divBdr>
            <w:top w:val="none" w:sz="0" w:space="0" w:color="auto"/>
            <w:left w:val="none" w:sz="0" w:space="0" w:color="auto"/>
            <w:bottom w:val="none" w:sz="0" w:space="0" w:color="auto"/>
            <w:right w:val="none" w:sz="0" w:space="0" w:color="auto"/>
          </w:divBdr>
        </w:div>
        <w:div w:id="1875195672">
          <w:marLeft w:val="0"/>
          <w:marRight w:val="0"/>
          <w:marTop w:val="0"/>
          <w:marBottom w:val="0"/>
          <w:divBdr>
            <w:top w:val="none" w:sz="0" w:space="0" w:color="auto"/>
            <w:left w:val="none" w:sz="0" w:space="0" w:color="auto"/>
            <w:bottom w:val="none" w:sz="0" w:space="0" w:color="auto"/>
            <w:right w:val="none" w:sz="0" w:space="0" w:color="auto"/>
          </w:divBdr>
        </w:div>
        <w:div w:id="1990284900">
          <w:marLeft w:val="0"/>
          <w:marRight w:val="0"/>
          <w:marTop w:val="0"/>
          <w:marBottom w:val="0"/>
          <w:divBdr>
            <w:top w:val="none" w:sz="0" w:space="0" w:color="auto"/>
            <w:left w:val="none" w:sz="0" w:space="0" w:color="auto"/>
            <w:bottom w:val="none" w:sz="0" w:space="0" w:color="auto"/>
            <w:right w:val="none" w:sz="0" w:space="0" w:color="auto"/>
          </w:divBdr>
        </w:div>
      </w:divsChild>
    </w:div>
    <w:div w:id="972829011">
      <w:bodyDiv w:val="1"/>
      <w:marLeft w:val="0"/>
      <w:marRight w:val="0"/>
      <w:marTop w:val="0"/>
      <w:marBottom w:val="0"/>
      <w:divBdr>
        <w:top w:val="none" w:sz="0" w:space="0" w:color="auto"/>
        <w:left w:val="none" w:sz="0" w:space="0" w:color="auto"/>
        <w:bottom w:val="none" w:sz="0" w:space="0" w:color="auto"/>
        <w:right w:val="none" w:sz="0" w:space="0" w:color="auto"/>
      </w:divBdr>
    </w:div>
    <w:div w:id="976180863">
      <w:bodyDiv w:val="1"/>
      <w:marLeft w:val="0"/>
      <w:marRight w:val="0"/>
      <w:marTop w:val="0"/>
      <w:marBottom w:val="0"/>
      <w:divBdr>
        <w:top w:val="none" w:sz="0" w:space="0" w:color="auto"/>
        <w:left w:val="none" w:sz="0" w:space="0" w:color="auto"/>
        <w:bottom w:val="none" w:sz="0" w:space="0" w:color="auto"/>
        <w:right w:val="none" w:sz="0" w:space="0" w:color="auto"/>
      </w:divBdr>
    </w:div>
    <w:div w:id="998115957">
      <w:bodyDiv w:val="1"/>
      <w:marLeft w:val="0"/>
      <w:marRight w:val="0"/>
      <w:marTop w:val="0"/>
      <w:marBottom w:val="0"/>
      <w:divBdr>
        <w:top w:val="none" w:sz="0" w:space="0" w:color="auto"/>
        <w:left w:val="none" w:sz="0" w:space="0" w:color="auto"/>
        <w:bottom w:val="none" w:sz="0" w:space="0" w:color="auto"/>
        <w:right w:val="none" w:sz="0" w:space="0" w:color="auto"/>
      </w:divBdr>
    </w:div>
    <w:div w:id="998193507">
      <w:bodyDiv w:val="1"/>
      <w:marLeft w:val="0"/>
      <w:marRight w:val="0"/>
      <w:marTop w:val="0"/>
      <w:marBottom w:val="0"/>
      <w:divBdr>
        <w:top w:val="none" w:sz="0" w:space="0" w:color="auto"/>
        <w:left w:val="none" w:sz="0" w:space="0" w:color="auto"/>
        <w:bottom w:val="none" w:sz="0" w:space="0" w:color="auto"/>
        <w:right w:val="none" w:sz="0" w:space="0" w:color="auto"/>
      </w:divBdr>
    </w:div>
    <w:div w:id="1003584437">
      <w:bodyDiv w:val="1"/>
      <w:marLeft w:val="0"/>
      <w:marRight w:val="0"/>
      <w:marTop w:val="0"/>
      <w:marBottom w:val="0"/>
      <w:divBdr>
        <w:top w:val="none" w:sz="0" w:space="0" w:color="auto"/>
        <w:left w:val="none" w:sz="0" w:space="0" w:color="auto"/>
        <w:bottom w:val="none" w:sz="0" w:space="0" w:color="auto"/>
        <w:right w:val="none" w:sz="0" w:space="0" w:color="auto"/>
      </w:divBdr>
    </w:div>
    <w:div w:id="1010178328">
      <w:bodyDiv w:val="1"/>
      <w:marLeft w:val="0"/>
      <w:marRight w:val="0"/>
      <w:marTop w:val="0"/>
      <w:marBottom w:val="0"/>
      <w:divBdr>
        <w:top w:val="none" w:sz="0" w:space="0" w:color="auto"/>
        <w:left w:val="none" w:sz="0" w:space="0" w:color="auto"/>
        <w:bottom w:val="none" w:sz="0" w:space="0" w:color="auto"/>
        <w:right w:val="none" w:sz="0" w:space="0" w:color="auto"/>
      </w:divBdr>
    </w:div>
    <w:div w:id="1012689060">
      <w:bodyDiv w:val="1"/>
      <w:marLeft w:val="0"/>
      <w:marRight w:val="0"/>
      <w:marTop w:val="0"/>
      <w:marBottom w:val="0"/>
      <w:divBdr>
        <w:top w:val="none" w:sz="0" w:space="0" w:color="auto"/>
        <w:left w:val="none" w:sz="0" w:space="0" w:color="auto"/>
        <w:bottom w:val="none" w:sz="0" w:space="0" w:color="auto"/>
        <w:right w:val="none" w:sz="0" w:space="0" w:color="auto"/>
      </w:divBdr>
    </w:div>
    <w:div w:id="1013994663">
      <w:bodyDiv w:val="1"/>
      <w:marLeft w:val="0"/>
      <w:marRight w:val="0"/>
      <w:marTop w:val="0"/>
      <w:marBottom w:val="0"/>
      <w:divBdr>
        <w:top w:val="none" w:sz="0" w:space="0" w:color="auto"/>
        <w:left w:val="none" w:sz="0" w:space="0" w:color="auto"/>
        <w:bottom w:val="none" w:sz="0" w:space="0" w:color="auto"/>
        <w:right w:val="none" w:sz="0" w:space="0" w:color="auto"/>
      </w:divBdr>
    </w:div>
    <w:div w:id="1016156767">
      <w:bodyDiv w:val="1"/>
      <w:marLeft w:val="0"/>
      <w:marRight w:val="0"/>
      <w:marTop w:val="0"/>
      <w:marBottom w:val="0"/>
      <w:divBdr>
        <w:top w:val="none" w:sz="0" w:space="0" w:color="auto"/>
        <w:left w:val="none" w:sz="0" w:space="0" w:color="auto"/>
        <w:bottom w:val="none" w:sz="0" w:space="0" w:color="auto"/>
        <w:right w:val="none" w:sz="0" w:space="0" w:color="auto"/>
      </w:divBdr>
    </w:div>
    <w:div w:id="1032026985">
      <w:bodyDiv w:val="1"/>
      <w:marLeft w:val="0"/>
      <w:marRight w:val="0"/>
      <w:marTop w:val="0"/>
      <w:marBottom w:val="0"/>
      <w:divBdr>
        <w:top w:val="none" w:sz="0" w:space="0" w:color="auto"/>
        <w:left w:val="none" w:sz="0" w:space="0" w:color="auto"/>
        <w:bottom w:val="none" w:sz="0" w:space="0" w:color="auto"/>
        <w:right w:val="none" w:sz="0" w:space="0" w:color="auto"/>
      </w:divBdr>
    </w:div>
    <w:div w:id="1042558760">
      <w:bodyDiv w:val="1"/>
      <w:marLeft w:val="0"/>
      <w:marRight w:val="0"/>
      <w:marTop w:val="0"/>
      <w:marBottom w:val="0"/>
      <w:divBdr>
        <w:top w:val="none" w:sz="0" w:space="0" w:color="auto"/>
        <w:left w:val="none" w:sz="0" w:space="0" w:color="auto"/>
        <w:bottom w:val="none" w:sz="0" w:space="0" w:color="auto"/>
        <w:right w:val="none" w:sz="0" w:space="0" w:color="auto"/>
      </w:divBdr>
    </w:div>
    <w:div w:id="1050105367">
      <w:bodyDiv w:val="1"/>
      <w:marLeft w:val="0"/>
      <w:marRight w:val="0"/>
      <w:marTop w:val="0"/>
      <w:marBottom w:val="0"/>
      <w:divBdr>
        <w:top w:val="none" w:sz="0" w:space="0" w:color="auto"/>
        <w:left w:val="none" w:sz="0" w:space="0" w:color="auto"/>
        <w:bottom w:val="none" w:sz="0" w:space="0" w:color="auto"/>
        <w:right w:val="none" w:sz="0" w:space="0" w:color="auto"/>
      </w:divBdr>
    </w:div>
    <w:div w:id="1077243182">
      <w:bodyDiv w:val="1"/>
      <w:marLeft w:val="0"/>
      <w:marRight w:val="0"/>
      <w:marTop w:val="0"/>
      <w:marBottom w:val="0"/>
      <w:divBdr>
        <w:top w:val="none" w:sz="0" w:space="0" w:color="auto"/>
        <w:left w:val="none" w:sz="0" w:space="0" w:color="auto"/>
        <w:bottom w:val="none" w:sz="0" w:space="0" w:color="auto"/>
        <w:right w:val="none" w:sz="0" w:space="0" w:color="auto"/>
      </w:divBdr>
    </w:div>
    <w:div w:id="1078284303">
      <w:bodyDiv w:val="1"/>
      <w:marLeft w:val="0"/>
      <w:marRight w:val="0"/>
      <w:marTop w:val="0"/>
      <w:marBottom w:val="0"/>
      <w:divBdr>
        <w:top w:val="none" w:sz="0" w:space="0" w:color="auto"/>
        <w:left w:val="none" w:sz="0" w:space="0" w:color="auto"/>
        <w:bottom w:val="none" w:sz="0" w:space="0" w:color="auto"/>
        <w:right w:val="none" w:sz="0" w:space="0" w:color="auto"/>
      </w:divBdr>
    </w:div>
    <w:div w:id="1088650020">
      <w:bodyDiv w:val="1"/>
      <w:marLeft w:val="0"/>
      <w:marRight w:val="0"/>
      <w:marTop w:val="0"/>
      <w:marBottom w:val="0"/>
      <w:divBdr>
        <w:top w:val="none" w:sz="0" w:space="0" w:color="auto"/>
        <w:left w:val="none" w:sz="0" w:space="0" w:color="auto"/>
        <w:bottom w:val="none" w:sz="0" w:space="0" w:color="auto"/>
        <w:right w:val="none" w:sz="0" w:space="0" w:color="auto"/>
      </w:divBdr>
    </w:div>
    <w:div w:id="1102535129">
      <w:bodyDiv w:val="1"/>
      <w:marLeft w:val="0"/>
      <w:marRight w:val="0"/>
      <w:marTop w:val="0"/>
      <w:marBottom w:val="0"/>
      <w:divBdr>
        <w:top w:val="none" w:sz="0" w:space="0" w:color="auto"/>
        <w:left w:val="none" w:sz="0" w:space="0" w:color="auto"/>
        <w:bottom w:val="none" w:sz="0" w:space="0" w:color="auto"/>
        <w:right w:val="none" w:sz="0" w:space="0" w:color="auto"/>
      </w:divBdr>
    </w:div>
    <w:div w:id="1111704938">
      <w:bodyDiv w:val="1"/>
      <w:marLeft w:val="0"/>
      <w:marRight w:val="0"/>
      <w:marTop w:val="0"/>
      <w:marBottom w:val="0"/>
      <w:divBdr>
        <w:top w:val="none" w:sz="0" w:space="0" w:color="auto"/>
        <w:left w:val="none" w:sz="0" w:space="0" w:color="auto"/>
        <w:bottom w:val="none" w:sz="0" w:space="0" w:color="auto"/>
        <w:right w:val="none" w:sz="0" w:space="0" w:color="auto"/>
      </w:divBdr>
    </w:div>
    <w:div w:id="1117601089">
      <w:bodyDiv w:val="1"/>
      <w:marLeft w:val="0"/>
      <w:marRight w:val="0"/>
      <w:marTop w:val="0"/>
      <w:marBottom w:val="0"/>
      <w:divBdr>
        <w:top w:val="none" w:sz="0" w:space="0" w:color="auto"/>
        <w:left w:val="none" w:sz="0" w:space="0" w:color="auto"/>
        <w:bottom w:val="none" w:sz="0" w:space="0" w:color="auto"/>
        <w:right w:val="none" w:sz="0" w:space="0" w:color="auto"/>
      </w:divBdr>
    </w:div>
    <w:div w:id="1128206857">
      <w:bodyDiv w:val="1"/>
      <w:marLeft w:val="0"/>
      <w:marRight w:val="0"/>
      <w:marTop w:val="0"/>
      <w:marBottom w:val="0"/>
      <w:divBdr>
        <w:top w:val="none" w:sz="0" w:space="0" w:color="auto"/>
        <w:left w:val="none" w:sz="0" w:space="0" w:color="auto"/>
        <w:bottom w:val="none" w:sz="0" w:space="0" w:color="auto"/>
        <w:right w:val="none" w:sz="0" w:space="0" w:color="auto"/>
      </w:divBdr>
    </w:div>
    <w:div w:id="1152873674">
      <w:bodyDiv w:val="1"/>
      <w:marLeft w:val="0"/>
      <w:marRight w:val="0"/>
      <w:marTop w:val="0"/>
      <w:marBottom w:val="0"/>
      <w:divBdr>
        <w:top w:val="none" w:sz="0" w:space="0" w:color="auto"/>
        <w:left w:val="none" w:sz="0" w:space="0" w:color="auto"/>
        <w:bottom w:val="none" w:sz="0" w:space="0" w:color="auto"/>
        <w:right w:val="none" w:sz="0" w:space="0" w:color="auto"/>
      </w:divBdr>
    </w:div>
    <w:div w:id="1161848185">
      <w:bodyDiv w:val="1"/>
      <w:marLeft w:val="0"/>
      <w:marRight w:val="0"/>
      <w:marTop w:val="0"/>
      <w:marBottom w:val="0"/>
      <w:divBdr>
        <w:top w:val="none" w:sz="0" w:space="0" w:color="auto"/>
        <w:left w:val="none" w:sz="0" w:space="0" w:color="auto"/>
        <w:bottom w:val="none" w:sz="0" w:space="0" w:color="auto"/>
        <w:right w:val="none" w:sz="0" w:space="0" w:color="auto"/>
      </w:divBdr>
    </w:div>
    <w:div w:id="1164779654">
      <w:bodyDiv w:val="1"/>
      <w:marLeft w:val="0"/>
      <w:marRight w:val="0"/>
      <w:marTop w:val="0"/>
      <w:marBottom w:val="0"/>
      <w:divBdr>
        <w:top w:val="none" w:sz="0" w:space="0" w:color="auto"/>
        <w:left w:val="none" w:sz="0" w:space="0" w:color="auto"/>
        <w:bottom w:val="none" w:sz="0" w:space="0" w:color="auto"/>
        <w:right w:val="none" w:sz="0" w:space="0" w:color="auto"/>
      </w:divBdr>
    </w:div>
    <w:div w:id="1188569394">
      <w:bodyDiv w:val="1"/>
      <w:marLeft w:val="0"/>
      <w:marRight w:val="0"/>
      <w:marTop w:val="0"/>
      <w:marBottom w:val="0"/>
      <w:divBdr>
        <w:top w:val="none" w:sz="0" w:space="0" w:color="auto"/>
        <w:left w:val="none" w:sz="0" w:space="0" w:color="auto"/>
        <w:bottom w:val="none" w:sz="0" w:space="0" w:color="auto"/>
        <w:right w:val="none" w:sz="0" w:space="0" w:color="auto"/>
      </w:divBdr>
    </w:div>
    <w:div w:id="1200095425">
      <w:bodyDiv w:val="1"/>
      <w:marLeft w:val="0"/>
      <w:marRight w:val="0"/>
      <w:marTop w:val="0"/>
      <w:marBottom w:val="0"/>
      <w:divBdr>
        <w:top w:val="none" w:sz="0" w:space="0" w:color="auto"/>
        <w:left w:val="none" w:sz="0" w:space="0" w:color="auto"/>
        <w:bottom w:val="none" w:sz="0" w:space="0" w:color="auto"/>
        <w:right w:val="none" w:sz="0" w:space="0" w:color="auto"/>
      </w:divBdr>
    </w:div>
    <w:div w:id="1203598023">
      <w:bodyDiv w:val="1"/>
      <w:marLeft w:val="0"/>
      <w:marRight w:val="0"/>
      <w:marTop w:val="0"/>
      <w:marBottom w:val="0"/>
      <w:divBdr>
        <w:top w:val="none" w:sz="0" w:space="0" w:color="auto"/>
        <w:left w:val="none" w:sz="0" w:space="0" w:color="auto"/>
        <w:bottom w:val="none" w:sz="0" w:space="0" w:color="auto"/>
        <w:right w:val="none" w:sz="0" w:space="0" w:color="auto"/>
      </w:divBdr>
    </w:div>
    <w:div w:id="1207838070">
      <w:bodyDiv w:val="1"/>
      <w:marLeft w:val="0"/>
      <w:marRight w:val="0"/>
      <w:marTop w:val="0"/>
      <w:marBottom w:val="0"/>
      <w:divBdr>
        <w:top w:val="none" w:sz="0" w:space="0" w:color="auto"/>
        <w:left w:val="none" w:sz="0" w:space="0" w:color="auto"/>
        <w:bottom w:val="none" w:sz="0" w:space="0" w:color="auto"/>
        <w:right w:val="none" w:sz="0" w:space="0" w:color="auto"/>
      </w:divBdr>
    </w:div>
    <w:div w:id="1210073452">
      <w:bodyDiv w:val="1"/>
      <w:marLeft w:val="0"/>
      <w:marRight w:val="0"/>
      <w:marTop w:val="0"/>
      <w:marBottom w:val="0"/>
      <w:divBdr>
        <w:top w:val="none" w:sz="0" w:space="0" w:color="auto"/>
        <w:left w:val="none" w:sz="0" w:space="0" w:color="auto"/>
        <w:bottom w:val="none" w:sz="0" w:space="0" w:color="auto"/>
        <w:right w:val="none" w:sz="0" w:space="0" w:color="auto"/>
      </w:divBdr>
    </w:div>
    <w:div w:id="1227688092">
      <w:bodyDiv w:val="1"/>
      <w:marLeft w:val="0"/>
      <w:marRight w:val="0"/>
      <w:marTop w:val="0"/>
      <w:marBottom w:val="0"/>
      <w:divBdr>
        <w:top w:val="none" w:sz="0" w:space="0" w:color="auto"/>
        <w:left w:val="none" w:sz="0" w:space="0" w:color="auto"/>
        <w:bottom w:val="none" w:sz="0" w:space="0" w:color="auto"/>
        <w:right w:val="none" w:sz="0" w:space="0" w:color="auto"/>
      </w:divBdr>
    </w:div>
    <w:div w:id="1243224078">
      <w:bodyDiv w:val="1"/>
      <w:marLeft w:val="0"/>
      <w:marRight w:val="0"/>
      <w:marTop w:val="0"/>
      <w:marBottom w:val="0"/>
      <w:divBdr>
        <w:top w:val="none" w:sz="0" w:space="0" w:color="auto"/>
        <w:left w:val="none" w:sz="0" w:space="0" w:color="auto"/>
        <w:bottom w:val="none" w:sz="0" w:space="0" w:color="auto"/>
        <w:right w:val="none" w:sz="0" w:space="0" w:color="auto"/>
      </w:divBdr>
    </w:div>
    <w:div w:id="1250576119">
      <w:bodyDiv w:val="1"/>
      <w:marLeft w:val="0"/>
      <w:marRight w:val="0"/>
      <w:marTop w:val="0"/>
      <w:marBottom w:val="0"/>
      <w:divBdr>
        <w:top w:val="none" w:sz="0" w:space="0" w:color="auto"/>
        <w:left w:val="none" w:sz="0" w:space="0" w:color="auto"/>
        <w:bottom w:val="none" w:sz="0" w:space="0" w:color="auto"/>
        <w:right w:val="none" w:sz="0" w:space="0" w:color="auto"/>
      </w:divBdr>
    </w:div>
    <w:div w:id="1285430178">
      <w:bodyDiv w:val="1"/>
      <w:marLeft w:val="0"/>
      <w:marRight w:val="0"/>
      <w:marTop w:val="0"/>
      <w:marBottom w:val="0"/>
      <w:divBdr>
        <w:top w:val="none" w:sz="0" w:space="0" w:color="auto"/>
        <w:left w:val="none" w:sz="0" w:space="0" w:color="auto"/>
        <w:bottom w:val="none" w:sz="0" w:space="0" w:color="auto"/>
        <w:right w:val="none" w:sz="0" w:space="0" w:color="auto"/>
      </w:divBdr>
    </w:div>
    <w:div w:id="1291129215">
      <w:bodyDiv w:val="1"/>
      <w:marLeft w:val="0"/>
      <w:marRight w:val="0"/>
      <w:marTop w:val="0"/>
      <w:marBottom w:val="0"/>
      <w:divBdr>
        <w:top w:val="none" w:sz="0" w:space="0" w:color="auto"/>
        <w:left w:val="none" w:sz="0" w:space="0" w:color="auto"/>
        <w:bottom w:val="none" w:sz="0" w:space="0" w:color="auto"/>
        <w:right w:val="none" w:sz="0" w:space="0" w:color="auto"/>
      </w:divBdr>
    </w:div>
    <w:div w:id="1322275420">
      <w:bodyDiv w:val="1"/>
      <w:marLeft w:val="0"/>
      <w:marRight w:val="0"/>
      <w:marTop w:val="0"/>
      <w:marBottom w:val="0"/>
      <w:divBdr>
        <w:top w:val="none" w:sz="0" w:space="0" w:color="auto"/>
        <w:left w:val="none" w:sz="0" w:space="0" w:color="auto"/>
        <w:bottom w:val="none" w:sz="0" w:space="0" w:color="auto"/>
        <w:right w:val="none" w:sz="0" w:space="0" w:color="auto"/>
      </w:divBdr>
    </w:div>
    <w:div w:id="1335374304">
      <w:bodyDiv w:val="1"/>
      <w:marLeft w:val="0"/>
      <w:marRight w:val="0"/>
      <w:marTop w:val="0"/>
      <w:marBottom w:val="0"/>
      <w:divBdr>
        <w:top w:val="none" w:sz="0" w:space="0" w:color="auto"/>
        <w:left w:val="none" w:sz="0" w:space="0" w:color="auto"/>
        <w:bottom w:val="none" w:sz="0" w:space="0" w:color="auto"/>
        <w:right w:val="none" w:sz="0" w:space="0" w:color="auto"/>
      </w:divBdr>
    </w:div>
    <w:div w:id="1337611083">
      <w:bodyDiv w:val="1"/>
      <w:marLeft w:val="0"/>
      <w:marRight w:val="0"/>
      <w:marTop w:val="0"/>
      <w:marBottom w:val="0"/>
      <w:divBdr>
        <w:top w:val="none" w:sz="0" w:space="0" w:color="auto"/>
        <w:left w:val="none" w:sz="0" w:space="0" w:color="auto"/>
        <w:bottom w:val="none" w:sz="0" w:space="0" w:color="auto"/>
        <w:right w:val="none" w:sz="0" w:space="0" w:color="auto"/>
      </w:divBdr>
    </w:div>
    <w:div w:id="1345474756">
      <w:bodyDiv w:val="1"/>
      <w:marLeft w:val="0"/>
      <w:marRight w:val="0"/>
      <w:marTop w:val="0"/>
      <w:marBottom w:val="0"/>
      <w:divBdr>
        <w:top w:val="none" w:sz="0" w:space="0" w:color="auto"/>
        <w:left w:val="none" w:sz="0" w:space="0" w:color="auto"/>
        <w:bottom w:val="none" w:sz="0" w:space="0" w:color="auto"/>
        <w:right w:val="none" w:sz="0" w:space="0" w:color="auto"/>
      </w:divBdr>
    </w:div>
    <w:div w:id="1351299849">
      <w:bodyDiv w:val="1"/>
      <w:marLeft w:val="0"/>
      <w:marRight w:val="0"/>
      <w:marTop w:val="0"/>
      <w:marBottom w:val="0"/>
      <w:divBdr>
        <w:top w:val="none" w:sz="0" w:space="0" w:color="auto"/>
        <w:left w:val="none" w:sz="0" w:space="0" w:color="auto"/>
        <w:bottom w:val="none" w:sz="0" w:space="0" w:color="auto"/>
        <w:right w:val="none" w:sz="0" w:space="0" w:color="auto"/>
      </w:divBdr>
    </w:div>
    <w:div w:id="1356887979">
      <w:bodyDiv w:val="1"/>
      <w:marLeft w:val="0"/>
      <w:marRight w:val="0"/>
      <w:marTop w:val="0"/>
      <w:marBottom w:val="0"/>
      <w:divBdr>
        <w:top w:val="none" w:sz="0" w:space="0" w:color="auto"/>
        <w:left w:val="none" w:sz="0" w:space="0" w:color="auto"/>
        <w:bottom w:val="none" w:sz="0" w:space="0" w:color="auto"/>
        <w:right w:val="none" w:sz="0" w:space="0" w:color="auto"/>
      </w:divBdr>
    </w:div>
    <w:div w:id="1358702513">
      <w:bodyDiv w:val="1"/>
      <w:marLeft w:val="0"/>
      <w:marRight w:val="0"/>
      <w:marTop w:val="0"/>
      <w:marBottom w:val="0"/>
      <w:divBdr>
        <w:top w:val="none" w:sz="0" w:space="0" w:color="auto"/>
        <w:left w:val="none" w:sz="0" w:space="0" w:color="auto"/>
        <w:bottom w:val="none" w:sz="0" w:space="0" w:color="auto"/>
        <w:right w:val="none" w:sz="0" w:space="0" w:color="auto"/>
      </w:divBdr>
    </w:div>
    <w:div w:id="1365866728">
      <w:bodyDiv w:val="1"/>
      <w:marLeft w:val="0"/>
      <w:marRight w:val="0"/>
      <w:marTop w:val="0"/>
      <w:marBottom w:val="0"/>
      <w:divBdr>
        <w:top w:val="none" w:sz="0" w:space="0" w:color="auto"/>
        <w:left w:val="none" w:sz="0" w:space="0" w:color="auto"/>
        <w:bottom w:val="none" w:sz="0" w:space="0" w:color="auto"/>
        <w:right w:val="none" w:sz="0" w:space="0" w:color="auto"/>
      </w:divBdr>
    </w:div>
    <w:div w:id="1373772305">
      <w:bodyDiv w:val="1"/>
      <w:marLeft w:val="0"/>
      <w:marRight w:val="0"/>
      <w:marTop w:val="0"/>
      <w:marBottom w:val="0"/>
      <w:divBdr>
        <w:top w:val="none" w:sz="0" w:space="0" w:color="auto"/>
        <w:left w:val="none" w:sz="0" w:space="0" w:color="auto"/>
        <w:bottom w:val="none" w:sz="0" w:space="0" w:color="auto"/>
        <w:right w:val="none" w:sz="0" w:space="0" w:color="auto"/>
      </w:divBdr>
    </w:div>
    <w:div w:id="1373962956">
      <w:bodyDiv w:val="1"/>
      <w:marLeft w:val="0"/>
      <w:marRight w:val="0"/>
      <w:marTop w:val="0"/>
      <w:marBottom w:val="0"/>
      <w:divBdr>
        <w:top w:val="none" w:sz="0" w:space="0" w:color="auto"/>
        <w:left w:val="none" w:sz="0" w:space="0" w:color="auto"/>
        <w:bottom w:val="none" w:sz="0" w:space="0" w:color="auto"/>
        <w:right w:val="none" w:sz="0" w:space="0" w:color="auto"/>
      </w:divBdr>
    </w:div>
    <w:div w:id="1384137722">
      <w:bodyDiv w:val="1"/>
      <w:marLeft w:val="0"/>
      <w:marRight w:val="0"/>
      <w:marTop w:val="0"/>
      <w:marBottom w:val="0"/>
      <w:divBdr>
        <w:top w:val="none" w:sz="0" w:space="0" w:color="auto"/>
        <w:left w:val="none" w:sz="0" w:space="0" w:color="auto"/>
        <w:bottom w:val="none" w:sz="0" w:space="0" w:color="auto"/>
        <w:right w:val="none" w:sz="0" w:space="0" w:color="auto"/>
      </w:divBdr>
    </w:div>
    <w:div w:id="1386680860">
      <w:bodyDiv w:val="1"/>
      <w:marLeft w:val="0"/>
      <w:marRight w:val="0"/>
      <w:marTop w:val="0"/>
      <w:marBottom w:val="0"/>
      <w:divBdr>
        <w:top w:val="none" w:sz="0" w:space="0" w:color="auto"/>
        <w:left w:val="none" w:sz="0" w:space="0" w:color="auto"/>
        <w:bottom w:val="none" w:sz="0" w:space="0" w:color="auto"/>
        <w:right w:val="none" w:sz="0" w:space="0" w:color="auto"/>
      </w:divBdr>
    </w:div>
    <w:div w:id="1387342216">
      <w:bodyDiv w:val="1"/>
      <w:marLeft w:val="0"/>
      <w:marRight w:val="0"/>
      <w:marTop w:val="0"/>
      <w:marBottom w:val="0"/>
      <w:divBdr>
        <w:top w:val="none" w:sz="0" w:space="0" w:color="auto"/>
        <w:left w:val="none" w:sz="0" w:space="0" w:color="auto"/>
        <w:bottom w:val="none" w:sz="0" w:space="0" w:color="auto"/>
        <w:right w:val="none" w:sz="0" w:space="0" w:color="auto"/>
      </w:divBdr>
    </w:div>
    <w:div w:id="1389111568">
      <w:bodyDiv w:val="1"/>
      <w:marLeft w:val="0"/>
      <w:marRight w:val="0"/>
      <w:marTop w:val="0"/>
      <w:marBottom w:val="0"/>
      <w:divBdr>
        <w:top w:val="none" w:sz="0" w:space="0" w:color="auto"/>
        <w:left w:val="none" w:sz="0" w:space="0" w:color="auto"/>
        <w:bottom w:val="none" w:sz="0" w:space="0" w:color="auto"/>
        <w:right w:val="none" w:sz="0" w:space="0" w:color="auto"/>
      </w:divBdr>
    </w:div>
    <w:div w:id="1389719485">
      <w:bodyDiv w:val="1"/>
      <w:marLeft w:val="0"/>
      <w:marRight w:val="0"/>
      <w:marTop w:val="0"/>
      <w:marBottom w:val="0"/>
      <w:divBdr>
        <w:top w:val="none" w:sz="0" w:space="0" w:color="auto"/>
        <w:left w:val="none" w:sz="0" w:space="0" w:color="auto"/>
        <w:bottom w:val="none" w:sz="0" w:space="0" w:color="auto"/>
        <w:right w:val="none" w:sz="0" w:space="0" w:color="auto"/>
      </w:divBdr>
    </w:div>
    <w:div w:id="1394960746">
      <w:bodyDiv w:val="1"/>
      <w:marLeft w:val="0"/>
      <w:marRight w:val="0"/>
      <w:marTop w:val="0"/>
      <w:marBottom w:val="0"/>
      <w:divBdr>
        <w:top w:val="none" w:sz="0" w:space="0" w:color="auto"/>
        <w:left w:val="none" w:sz="0" w:space="0" w:color="auto"/>
        <w:bottom w:val="none" w:sz="0" w:space="0" w:color="auto"/>
        <w:right w:val="none" w:sz="0" w:space="0" w:color="auto"/>
      </w:divBdr>
    </w:div>
    <w:div w:id="1406994665">
      <w:bodyDiv w:val="1"/>
      <w:marLeft w:val="0"/>
      <w:marRight w:val="0"/>
      <w:marTop w:val="0"/>
      <w:marBottom w:val="0"/>
      <w:divBdr>
        <w:top w:val="none" w:sz="0" w:space="0" w:color="auto"/>
        <w:left w:val="none" w:sz="0" w:space="0" w:color="auto"/>
        <w:bottom w:val="none" w:sz="0" w:space="0" w:color="auto"/>
        <w:right w:val="none" w:sz="0" w:space="0" w:color="auto"/>
      </w:divBdr>
    </w:div>
    <w:div w:id="1423180662">
      <w:bodyDiv w:val="1"/>
      <w:marLeft w:val="0"/>
      <w:marRight w:val="0"/>
      <w:marTop w:val="0"/>
      <w:marBottom w:val="0"/>
      <w:divBdr>
        <w:top w:val="none" w:sz="0" w:space="0" w:color="auto"/>
        <w:left w:val="none" w:sz="0" w:space="0" w:color="auto"/>
        <w:bottom w:val="none" w:sz="0" w:space="0" w:color="auto"/>
        <w:right w:val="none" w:sz="0" w:space="0" w:color="auto"/>
      </w:divBdr>
    </w:div>
    <w:div w:id="1434857202">
      <w:bodyDiv w:val="1"/>
      <w:marLeft w:val="0"/>
      <w:marRight w:val="0"/>
      <w:marTop w:val="0"/>
      <w:marBottom w:val="0"/>
      <w:divBdr>
        <w:top w:val="none" w:sz="0" w:space="0" w:color="auto"/>
        <w:left w:val="none" w:sz="0" w:space="0" w:color="auto"/>
        <w:bottom w:val="none" w:sz="0" w:space="0" w:color="auto"/>
        <w:right w:val="none" w:sz="0" w:space="0" w:color="auto"/>
      </w:divBdr>
    </w:div>
    <w:div w:id="1440877268">
      <w:bodyDiv w:val="1"/>
      <w:marLeft w:val="0"/>
      <w:marRight w:val="0"/>
      <w:marTop w:val="0"/>
      <w:marBottom w:val="0"/>
      <w:divBdr>
        <w:top w:val="none" w:sz="0" w:space="0" w:color="auto"/>
        <w:left w:val="none" w:sz="0" w:space="0" w:color="auto"/>
        <w:bottom w:val="none" w:sz="0" w:space="0" w:color="auto"/>
        <w:right w:val="none" w:sz="0" w:space="0" w:color="auto"/>
      </w:divBdr>
    </w:div>
    <w:div w:id="1445953189">
      <w:bodyDiv w:val="1"/>
      <w:marLeft w:val="0"/>
      <w:marRight w:val="0"/>
      <w:marTop w:val="0"/>
      <w:marBottom w:val="0"/>
      <w:divBdr>
        <w:top w:val="none" w:sz="0" w:space="0" w:color="auto"/>
        <w:left w:val="none" w:sz="0" w:space="0" w:color="auto"/>
        <w:bottom w:val="none" w:sz="0" w:space="0" w:color="auto"/>
        <w:right w:val="none" w:sz="0" w:space="0" w:color="auto"/>
      </w:divBdr>
    </w:div>
    <w:div w:id="1464345397">
      <w:bodyDiv w:val="1"/>
      <w:marLeft w:val="0"/>
      <w:marRight w:val="0"/>
      <w:marTop w:val="0"/>
      <w:marBottom w:val="0"/>
      <w:divBdr>
        <w:top w:val="none" w:sz="0" w:space="0" w:color="auto"/>
        <w:left w:val="none" w:sz="0" w:space="0" w:color="auto"/>
        <w:bottom w:val="none" w:sz="0" w:space="0" w:color="auto"/>
        <w:right w:val="none" w:sz="0" w:space="0" w:color="auto"/>
      </w:divBdr>
    </w:div>
    <w:div w:id="1484157919">
      <w:bodyDiv w:val="1"/>
      <w:marLeft w:val="0"/>
      <w:marRight w:val="0"/>
      <w:marTop w:val="0"/>
      <w:marBottom w:val="0"/>
      <w:divBdr>
        <w:top w:val="none" w:sz="0" w:space="0" w:color="auto"/>
        <w:left w:val="none" w:sz="0" w:space="0" w:color="auto"/>
        <w:bottom w:val="none" w:sz="0" w:space="0" w:color="auto"/>
        <w:right w:val="none" w:sz="0" w:space="0" w:color="auto"/>
      </w:divBdr>
    </w:div>
    <w:div w:id="1484539120">
      <w:bodyDiv w:val="1"/>
      <w:marLeft w:val="0"/>
      <w:marRight w:val="0"/>
      <w:marTop w:val="0"/>
      <w:marBottom w:val="0"/>
      <w:divBdr>
        <w:top w:val="none" w:sz="0" w:space="0" w:color="auto"/>
        <w:left w:val="none" w:sz="0" w:space="0" w:color="auto"/>
        <w:bottom w:val="none" w:sz="0" w:space="0" w:color="auto"/>
        <w:right w:val="none" w:sz="0" w:space="0" w:color="auto"/>
      </w:divBdr>
    </w:div>
    <w:div w:id="1484859381">
      <w:bodyDiv w:val="1"/>
      <w:marLeft w:val="0"/>
      <w:marRight w:val="0"/>
      <w:marTop w:val="0"/>
      <w:marBottom w:val="0"/>
      <w:divBdr>
        <w:top w:val="none" w:sz="0" w:space="0" w:color="auto"/>
        <w:left w:val="none" w:sz="0" w:space="0" w:color="auto"/>
        <w:bottom w:val="none" w:sz="0" w:space="0" w:color="auto"/>
        <w:right w:val="none" w:sz="0" w:space="0" w:color="auto"/>
      </w:divBdr>
      <w:divsChild>
        <w:div w:id="108668868">
          <w:marLeft w:val="0"/>
          <w:marRight w:val="0"/>
          <w:marTop w:val="0"/>
          <w:marBottom w:val="0"/>
          <w:divBdr>
            <w:top w:val="none" w:sz="0" w:space="0" w:color="auto"/>
            <w:left w:val="none" w:sz="0" w:space="0" w:color="auto"/>
            <w:bottom w:val="none" w:sz="0" w:space="0" w:color="auto"/>
            <w:right w:val="none" w:sz="0" w:space="0" w:color="auto"/>
          </w:divBdr>
        </w:div>
        <w:div w:id="128481870">
          <w:marLeft w:val="0"/>
          <w:marRight w:val="0"/>
          <w:marTop w:val="0"/>
          <w:marBottom w:val="0"/>
          <w:divBdr>
            <w:top w:val="none" w:sz="0" w:space="0" w:color="auto"/>
            <w:left w:val="none" w:sz="0" w:space="0" w:color="auto"/>
            <w:bottom w:val="none" w:sz="0" w:space="0" w:color="auto"/>
            <w:right w:val="none" w:sz="0" w:space="0" w:color="auto"/>
          </w:divBdr>
        </w:div>
        <w:div w:id="163865522">
          <w:marLeft w:val="0"/>
          <w:marRight w:val="0"/>
          <w:marTop w:val="0"/>
          <w:marBottom w:val="0"/>
          <w:divBdr>
            <w:top w:val="none" w:sz="0" w:space="0" w:color="auto"/>
            <w:left w:val="none" w:sz="0" w:space="0" w:color="auto"/>
            <w:bottom w:val="none" w:sz="0" w:space="0" w:color="auto"/>
            <w:right w:val="none" w:sz="0" w:space="0" w:color="auto"/>
          </w:divBdr>
        </w:div>
        <w:div w:id="236791705">
          <w:marLeft w:val="0"/>
          <w:marRight w:val="0"/>
          <w:marTop w:val="0"/>
          <w:marBottom w:val="0"/>
          <w:divBdr>
            <w:top w:val="none" w:sz="0" w:space="0" w:color="auto"/>
            <w:left w:val="none" w:sz="0" w:space="0" w:color="auto"/>
            <w:bottom w:val="none" w:sz="0" w:space="0" w:color="auto"/>
            <w:right w:val="none" w:sz="0" w:space="0" w:color="auto"/>
          </w:divBdr>
        </w:div>
        <w:div w:id="252934489">
          <w:marLeft w:val="0"/>
          <w:marRight w:val="0"/>
          <w:marTop w:val="0"/>
          <w:marBottom w:val="0"/>
          <w:divBdr>
            <w:top w:val="none" w:sz="0" w:space="0" w:color="auto"/>
            <w:left w:val="none" w:sz="0" w:space="0" w:color="auto"/>
            <w:bottom w:val="none" w:sz="0" w:space="0" w:color="auto"/>
            <w:right w:val="none" w:sz="0" w:space="0" w:color="auto"/>
          </w:divBdr>
        </w:div>
        <w:div w:id="525218946">
          <w:marLeft w:val="0"/>
          <w:marRight w:val="0"/>
          <w:marTop w:val="0"/>
          <w:marBottom w:val="0"/>
          <w:divBdr>
            <w:top w:val="none" w:sz="0" w:space="0" w:color="auto"/>
            <w:left w:val="none" w:sz="0" w:space="0" w:color="auto"/>
            <w:bottom w:val="none" w:sz="0" w:space="0" w:color="auto"/>
            <w:right w:val="none" w:sz="0" w:space="0" w:color="auto"/>
          </w:divBdr>
        </w:div>
        <w:div w:id="572545118">
          <w:marLeft w:val="0"/>
          <w:marRight w:val="0"/>
          <w:marTop w:val="0"/>
          <w:marBottom w:val="0"/>
          <w:divBdr>
            <w:top w:val="none" w:sz="0" w:space="0" w:color="auto"/>
            <w:left w:val="none" w:sz="0" w:space="0" w:color="auto"/>
            <w:bottom w:val="none" w:sz="0" w:space="0" w:color="auto"/>
            <w:right w:val="none" w:sz="0" w:space="0" w:color="auto"/>
          </w:divBdr>
        </w:div>
        <w:div w:id="692727281">
          <w:marLeft w:val="0"/>
          <w:marRight w:val="0"/>
          <w:marTop w:val="0"/>
          <w:marBottom w:val="0"/>
          <w:divBdr>
            <w:top w:val="none" w:sz="0" w:space="0" w:color="auto"/>
            <w:left w:val="none" w:sz="0" w:space="0" w:color="auto"/>
            <w:bottom w:val="none" w:sz="0" w:space="0" w:color="auto"/>
            <w:right w:val="none" w:sz="0" w:space="0" w:color="auto"/>
          </w:divBdr>
        </w:div>
        <w:div w:id="754519179">
          <w:marLeft w:val="0"/>
          <w:marRight w:val="0"/>
          <w:marTop w:val="0"/>
          <w:marBottom w:val="0"/>
          <w:divBdr>
            <w:top w:val="none" w:sz="0" w:space="0" w:color="auto"/>
            <w:left w:val="none" w:sz="0" w:space="0" w:color="auto"/>
            <w:bottom w:val="none" w:sz="0" w:space="0" w:color="auto"/>
            <w:right w:val="none" w:sz="0" w:space="0" w:color="auto"/>
          </w:divBdr>
        </w:div>
        <w:div w:id="1082528340">
          <w:marLeft w:val="0"/>
          <w:marRight w:val="0"/>
          <w:marTop w:val="0"/>
          <w:marBottom w:val="0"/>
          <w:divBdr>
            <w:top w:val="none" w:sz="0" w:space="0" w:color="auto"/>
            <w:left w:val="none" w:sz="0" w:space="0" w:color="auto"/>
            <w:bottom w:val="none" w:sz="0" w:space="0" w:color="auto"/>
            <w:right w:val="none" w:sz="0" w:space="0" w:color="auto"/>
          </w:divBdr>
        </w:div>
        <w:div w:id="1097407345">
          <w:marLeft w:val="0"/>
          <w:marRight w:val="0"/>
          <w:marTop w:val="0"/>
          <w:marBottom w:val="0"/>
          <w:divBdr>
            <w:top w:val="none" w:sz="0" w:space="0" w:color="auto"/>
            <w:left w:val="none" w:sz="0" w:space="0" w:color="auto"/>
            <w:bottom w:val="none" w:sz="0" w:space="0" w:color="auto"/>
            <w:right w:val="none" w:sz="0" w:space="0" w:color="auto"/>
          </w:divBdr>
        </w:div>
        <w:div w:id="1118531015">
          <w:marLeft w:val="0"/>
          <w:marRight w:val="0"/>
          <w:marTop w:val="0"/>
          <w:marBottom w:val="0"/>
          <w:divBdr>
            <w:top w:val="none" w:sz="0" w:space="0" w:color="auto"/>
            <w:left w:val="none" w:sz="0" w:space="0" w:color="auto"/>
            <w:bottom w:val="none" w:sz="0" w:space="0" w:color="auto"/>
            <w:right w:val="none" w:sz="0" w:space="0" w:color="auto"/>
          </w:divBdr>
        </w:div>
        <w:div w:id="1209225457">
          <w:marLeft w:val="0"/>
          <w:marRight w:val="0"/>
          <w:marTop w:val="0"/>
          <w:marBottom w:val="0"/>
          <w:divBdr>
            <w:top w:val="none" w:sz="0" w:space="0" w:color="auto"/>
            <w:left w:val="none" w:sz="0" w:space="0" w:color="auto"/>
            <w:bottom w:val="none" w:sz="0" w:space="0" w:color="auto"/>
            <w:right w:val="none" w:sz="0" w:space="0" w:color="auto"/>
          </w:divBdr>
        </w:div>
        <w:div w:id="1264531272">
          <w:marLeft w:val="0"/>
          <w:marRight w:val="0"/>
          <w:marTop w:val="0"/>
          <w:marBottom w:val="0"/>
          <w:divBdr>
            <w:top w:val="none" w:sz="0" w:space="0" w:color="auto"/>
            <w:left w:val="none" w:sz="0" w:space="0" w:color="auto"/>
            <w:bottom w:val="none" w:sz="0" w:space="0" w:color="auto"/>
            <w:right w:val="none" w:sz="0" w:space="0" w:color="auto"/>
          </w:divBdr>
        </w:div>
        <w:div w:id="1455489670">
          <w:marLeft w:val="0"/>
          <w:marRight w:val="0"/>
          <w:marTop w:val="0"/>
          <w:marBottom w:val="0"/>
          <w:divBdr>
            <w:top w:val="none" w:sz="0" w:space="0" w:color="auto"/>
            <w:left w:val="none" w:sz="0" w:space="0" w:color="auto"/>
            <w:bottom w:val="none" w:sz="0" w:space="0" w:color="auto"/>
            <w:right w:val="none" w:sz="0" w:space="0" w:color="auto"/>
          </w:divBdr>
        </w:div>
        <w:div w:id="1554922470">
          <w:marLeft w:val="0"/>
          <w:marRight w:val="0"/>
          <w:marTop w:val="0"/>
          <w:marBottom w:val="0"/>
          <w:divBdr>
            <w:top w:val="none" w:sz="0" w:space="0" w:color="auto"/>
            <w:left w:val="none" w:sz="0" w:space="0" w:color="auto"/>
            <w:bottom w:val="none" w:sz="0" w:space="0" w:color="auto"/>
            <w:right w:val="none" w:sz="0" w:space="0" w:color="auto"/>
          </w:divBdr>
        </w:div>
        <w:div w:id="1592855665">
          <w:marLeft w:val="0"/>
          <w:marRight w:val="0"/>
          <w:marTop w:val="0"/>
          <w:marBottom w:val="0"/>
          <w:divBdr>
            <w:top w:val="none" w:sz="0" w:space="0" w:color="auto"/>
            <w:left w:val="none" w:sz="0" w:space="0" w:color="auto"/>
            <w:bottom w:val="none" w:sz="0" w:space="0" w:color="auto"/>
            <w:right w:val="none" w:sz="0" w:space="0" w:color="auto"/>
          </w:divBdr>
        </w:div>
        <w:div w:id="1603877324">
          <w:marLeft w:val="0"/>
          <w:marRight w:val="0"/>
          <w:marTop w:val="0"/>
          <w:marBottom w:val="0"/>
          <w:divBdr>
            <w:top w:val="none" w:sz="0" w:space="0" w:color="auto"/>
            <w:left w:val="none" w:sz="0" w:space="0" w:color="auto"/>
            <w:bottom w:val="none" w:sz="0" w:space="0" w:color="auto"/>
            <w:right w:val="none" w:sz="0" w:space="0" w:color="auto"/>
          </w:divBdr>
        </w:div>
        <w:div w:id="1739206804">
          <w:marLeft w:val="0"/>
          <w:marRight w:val="0"/>
          <w:marTop w:val="0"/>
          <w:marBottom w:val="0"/>
          <w:divBdr>
            <w:top w:val="none" w:sz="0" w:space="0" w:color="auto"/>
            <w:left w:val="none" w:sz="0" w:space="0" w:color="auto"/>
            <w:bottom w:val="none" w:sz="0" w:space="0" w:color="auto"/>
            <w:right w:val="none" w:sz="0" w:space="0" w:color="auto"/>
          </w:divBdr>
        </w:div>
        <w:div w:id="1907714760">
          <w:marLeft w:val="0"/>
          <w:marRight w:val="0"/>
          <w:marTop w:val="0"/>
          <w:marBottom w:val="0"/>
          <w:divBdr>
            <w:top w:val="none" w:sz="0" w:space="0" w:color="auto"/>
            <w:left w:val="none" w:sz="0" w:space="0" w:color="auto"/>
            <w:bottom w:val="none" w:sz="0" w:space="0" w:color="auto"/>
            <w:right w:val="none" w:sz="0" w:space="0" w:color="auto"/>
          </w:divBdr>
        </w:div>
        <w:div w:id="2111273307">
          <w:marLeft w:val="0"/>
          <w:marRight w:val="0"/>
          <w:marTop w:val="0"/>
          <w:marBottom w:val="0"/>
          <w:divBdr>
            <w:top w:val="none" w:sz="0" w:space="0" w:color="auto"/>
            <w:left w:val="none" w:sz="0" w:space="0" w:color="auto"/>
            <w:bottom w:val="none" w:sz="0" w:space="0" w:color="auto"/>
            <w:right w:val="none" w:sz="0" w:space="0" w:color="auto"/>
          </w:divBdr>
        </w:div>
      </w:divsChild>
    </w:div>
    <w:div w:id="1488086554">
      <w:bodyDiv w:val="1"/>
      <w:marLeft w:val="0"/>
      <w:marRight w:val="0"/>
      <w:marTop w:val="0"/>
      <w:marBottom w:val="0"/>
      <w:divBdr>
        <w:top w:val="none" w:sz="0" w:space="0" w:color="auto"/>
        <w:left w:val="none" w:sz="0" w:space="0" w:color="auto"/>
        <w:bottom w:val="none" w:sz="0" w:space="0" w:color="auto"/>
        <w:right w:val="none" w:sz="0" w:space="0" w:color="auto"/>
      </w:divBdr>
    </w:div>
    <w:div w:id="1489513767">
      <w:bodyDiv w:val="1"/>
      <w:marLeft w:val="0"/>
      <w:marRight w:val="0"/>
      <w:marTop w:val="0"/>
      <w:marBottom w:val="0"/>
      <w:divBdr>
        <w:top w:val="none" w:sz="0" w:space="0" w:color="auto"/>
        <w:left w:val="none" w:sz="0" w:space="0" w:color="auto"/>
        <w:bottom w:val="none" w:sz="0" w:space="0" w:color="auto"/>
        <w:right w:val="none" w:sz="0" w:space="0" w:color="auto"/>
      </w:divBdr>
    </w:div>
    <w:div w:id="1498226174">
      <w:bodyDiv w:val="1"/>
      <w:marLeft w:val="0"/>
      <w:marRight w:val="0"/>
      <w:marTop w:val="0"/>
      <w:marBottom w:val="0"/>
      <w:divBdr>
        <w:top w:val="none" w:sz="0" w:space="0" w:color="auto"/>
        <w:left w:val="none" w:sz="0" w:space="0" w:color="auto"/>
        <w:bottom w:val="none" w:sz="0" w:space="0" w:color="auto"/>
        <w:right w:val="none" w:sz="0" w:space="0" w:color="auto"/>
      </w:divBdr>
    </w:div>
    <w:div w:id="1498424232">
      <w:bodyDiv w:val="1"/>
      <w:marLeft w:val="0"/>
      <w:marRight w:val="0"/>
      <w:marTop w:val="0"/>
      <w:marBottom w:val="0"/>
      <w:divBdr>
        <w:top w:val="none" w:sz="0" w:space="0" w:color="auto"/>
        <w:left w:val="none" w:sz="0" w:space="0" w:color="auto"/>
        <w:bottom w:val="none" w:sz="0" w:space="0" w:color="auto"/>
        <w:right w:val="none" w:sz="0" w:space="0" w:color="auto"/>
      </w:divBdr>
    </w:div>
    <w:div w:id="1500536728">
      <w:bodyDiv w:val="1"/>
      <w:marLeft w:val="0"/>
      <w:marRight w:val="0"/>
      <w:marTop w:val="0"/>
      <w:marBottom w:val="0"/>
      <w:divBdr>
        <w:top w:val="none" w:sz="0" w:space="0" w:color="auto"/>
        <w:left w:val="none" w:sz="0" w:space="0" w:color="auto"/>
        <w:bottom w:val="none" w:sz="0" w:space="0" w:color="auto"/>
        <w:right w:val="none" w:sz="0" w:space="0" w:color="auto"/>
      </w:divBdr>
    </w:div>
    <w:div w:id="1507792956">
      <w:bodyDiv w:val="1"/>
      <w:marLeft w:val="0"/>
      <w:marRight w:val="0"/>
      <w:marTop w:val="0"/>
      <w:marBottom w:val="0"/>
      <w:divBdr>
        <w:top w:val="none" w:sz="0" w:space="0" w:color="auto"/>
        <w:left w:val="none" w:sz="0" w:space="0" w:color="auto"/>
        <w:bottom w:val="none" w:sz="0" w:space="0" w:color="auto"/>
        <w:right w:val="none" w:sz="0" w:space="0" w:color="auto"/>
      </w:divBdr>
    </w:div>
    <w:div w:id="1514033669">
      <w:bodyDiv w:val="1"/>
      <w:marLeft w:val="0"/>
      <w:marRight w:val="0"/>
      <w:marTop w:val="0"/>
      <w:marBottom w:val="0"/>
      <w:divBdr>
        <w:top w:val="none" w:sz="0" w:space="0" w:color="auto"/>
        <w:left w:val="none" w:sz="0" w:space="0" w:color="auto"/>
        <w:bottom w:val="none" w:sz="0" w:space="0" w:color="auto"/>
        <w:right w:val="none" w:sz="0" w:space="0" w:color="auto"/>
      </w:divBdr>
    </w:div>
    <w:div w:id="1517109896">
      <w:bodyDiv w:val="1"/>
      <w:marLeft w:val="0"/>
      <w:marRight w:val="0"/>
      <w:marTop w:val="0"/>
      <w:marBottom w:val="0"/>
      <w:divBdr>
        <w:top w:val="none" w:sz="0" w:space="0" w:color="auto"/>
        <w:left w:val="none" w:sz="0" w:space="0" w:color="auto"/>
        <w:bottom w:val="none" w:sz="0" w:space="0" w:color="auto"/>
        <w:right w:val="none" w:sz="0" w:space="0" w:color="auto"/>
      </w:divBdr>
    </w:div>
    <w:div w:id="1517772907">
      <w:bodyDiv w:val="1"/>
      <w:marLeft w:val="0"/>
      <w:marRight w:val="0"/>
      <w:marTop w:val="0"/>
      <w:marBottom w:val="0"/>
      <w:divBdr>
        <w:top w:val="none" w:sz="0" w:space="0" w:color="auto"/>
        <w:left w:val="none" w:sz="0" w:space="0" w:color="auto"/>
        <w:bottom w:val="none" w:sz="0" w:space="0" w:color="auto"/>
        <w:right w:val="none" w:sz="0" w:space="0" w:color="auto"/>
      </w:divBdr>
    </w:div>
    <w:div w:id="1522091685">
      <w:bodyDiv w:val="1"/>
      <w:marLeft w:val="0"/>
      <w:marRight w:val="0"/>
      <w:marTop w:val="0"/>
      <w:marBottom w:val="0"/>
      <w:divBdr>
        <w:top w:val="none" w:sz="0" w:space="0" w:color="auto"/>
        <w:left w:val="none" w:sz="0" w:space="0" w:color="auto"/>
        <w:bottom w:val="none" w:sz="0" w:space="0" w:color="auto"/>
        <w:right w:val="none" w:sz="0" w:space="0" w:color="auto"/>
      </w:divBdr>
    </w:div>
    <w:div w:id="1526557180">
      <w:bodyDiv w:val="1"/>
      <w:marLeft w:val="0"/>
      <w:marRight w:val="0"/>
      <w:marTop w:val="0"/>
      <w:marBottom w:val="0"/>
      <w:divBdr>
        <w:top w:val="none" w:sz="0" w:space="0" w:color="auto"/>
        <w:left w:val="none" w:sz="0" w:space="0" w:color="auto"/>
        <w:bottom w:val="none" w:sz="0" w:space="0" w:color="auto"/>
        <w:right w:val="none" w:sz="0" w:space="0" w:color="auto"/>
      </w:divBdr>
    </w:div>
    <w:div w:id="1538353717">
      <w:bodyDiv w:val="1"/>
      <w:marLeft w:val="0"/>
      <w:marRight w:val="0"/>
      <w:marTop w:val="0"/>
      <w:marBottom w:val="0"/>
      <w:divBdr>
        <w:top w:val="none" w:sz="0" w:space="0" w:color="auto"/>
        <w:left w:val="none" w:sz="0" w:space="0" w:color="auto"/>
        <w:bottom w:val="none" w:sz="0" w:space="0" w:color="auto"/>
        <w:right w:val="none" w:sz="0" w:space="0" w:color="auto"/>
      </w:divBdr>
    </w:div>
    <w:div w:id="1546941674">
      <w:bodyDiv w:val="1"/>
      <w:marLeft w:val="0"/>
      <w:marRight w:val="0"/>
      <w:marTop w:val="0"/>
      <w:marBottom w:val="0"/>
      <w:divBdr>
        <w:top w:val="none" w:sz="0" w:space="0" w:color="auto"/>
        <w:left w:val="none" w:sz="0" w:space="0" w:color="auto"/>
        <w:bottom w:val="none" w:sz="0" w:space="0" w:color="auto"/>
        <w:right w:val="none" w:sz="0" w:space="0" w:color="auto"/>
      </w:divBdr>
    </w:div>
    <w:div w:id="1547567450">
      <w:bodyDiv w:val="1"/>
      <w:marLeft w:val="0"/>
      <w:marRight w:val="0"/>
      <w:marTop w:val="0"/>
      <w:marBottom w:val="0"/>
      <w:divBdr>
        <w:top w:val="none" w:sz="0" w:space="0" w:color="auto"/>
        <w:left w:val="none" w:sz="0" w:space="0" w:color="auto"/>
        <w:bottom w:val="none" w:sz="0" w:space="0" w:color="auto"/>
        <w:right w:val="none" w:sz="0" w:space="0" w:color="auto"/>
      </w:divBdr>
    </w:div>
    <w:div w:id="1555120214">
      <w:bodyDiv w:val="1"/>
      <w:marLeft w:val="0"/>
      <w:marRight w:val="0"/>
      <w:marTop w:val="0"/>
      <w:marBottom w:val="0"/>
      <w:divBdr>
        <w:top w:val="none" w:sz="0" w:space="0" w:color="auto"/>
        <w:left w:val="none" w:sz="0" w:space="0" w:color="auto"/>
        <w:bottom w:val="none" w:sz="0" w:space="0" w:color="auto"/>
        <w:right w:val="none" w:sz="0" w:space="0" w:color="auto"/>
      </w:divBdr>
    </w:div>
    <w:div w:id="1560165345">
      <w:bodyDiv w:val="1"/>
      <w:marLeft w:val="0"/>
      <w:marRight w:val="0"/>
      <w:marTop w:val="0"/>
      <w:marBottom w:val="0"/>
      <w:divBdr>
        <w:top w:val="none" w:sz="0" w:space="0" w:color="auto"/>
        <w:left w:val="none" w:sz="0" w:space="0" w:color="auto"/>
        <w:bottom w:val="none" w:sz="0" w:space="0" w:color="auto"/>
        <w:right w:val="none" w:sz="0" w:space="0" w:color="auto"/>
      </w:divBdr>
    </w:div>
    <w:div w:id="1571963885">
      <w:bodyDiv w:val="1"/>
      <w:marLeft w:val="0"/>
      <w:marRight w:val="0"/>
      <w:marTop w:val="0"/>
      <w:marBottom w:val="0"/>
      <w:divBdr>
        <w:top w:val="none" w:sz="0" w:space="0" w:color="auto"/>
        <w:left w:val="none" w:sz="0" w:space="0" w:color="auto"/>
        <w:bottom w:val="none" w:sz="0" w:space="0" w:color="auto"/>
        <w:right w:val="none" w:sz="0" w:space="0" w:color="auto"/>
      </w:divBdr>
    </w:div>
    <w:div w:id="1577548983">
      <w:bodyDiv w:val="1"/>
      <w:marLeft w:val="0"/>
      <w:marRight w:val="0"/>
      <w:marTop w:val="0"/>
      <w:marBottom w:val="0"/>
      <w:divBdr>
        <w:top w:val="none" w:sz="0" w:space="0" w:color="auto"/>
        <w:left w:val="none" w:sz="0" w:space="0" w:color="auto"/>
        <w:bottom w:val="none" w:sz="0" w:space="0" w:color="auto"/>
        <w:right w:val="none" w:sz="0" w:space="0" w:color="auto"/>
      </w:divBdr>
    </w:div>
    <w:div w:id="1586648749">
      <w:bodyDiv w:val="1"/>
      <w:marLeft w:val="0"/>
      <w:marRight w:val="0"/>
      <w:marTop w:val="0"/>
      <w:marBottom w:val="0"/>
      <w:divBdr>
        <w:top w:val="none" w:sz="0" w:space="0" w:color="auto"/>
        <w:left w:val="none" w:sz="0" w:space="0" w:color="auto"/>
        <w:bottom w:val="none" w:sz="0" w:space="0" w:color="auto"/>
        <w:right w:val="none" w:sz="0" w:space="0" w:color="auto"/>
      </w:divBdr>
    </w:div>
    <w:div w:id="1588806758">
      <w:bodyDiv w:val="1"/>
      <w:marLeft w:val="0"/>
      <w:marRight w:val="0"/>
      <w:marTop w:val="0"/>
      <w:marBottom w:val="0"/>
      <w:divBdr>
        <w:top w:val="none" w:sz="0" w:space="0" w:color="auto"/>
        <w:left w:val="none" w:sz="0" w:space="0" w:color="auto"/>
        <w:bottom w:val="none" w:sz="0" w:space="0" w:color="auto"/>
        <w:right w:val="none" w:sz="0" w:space="0" w:color="auto"/>
      </w:divBdr>
    </w:div>
    <w:div w:id="1610893377">
      <w:bodyDiv w:val="1"/>
      <w:marLeft w:val="0"/>
      <w:marRight w:val="0"/>
      <w:marTop w:val="0"/>
      <w:marBottom w:val="0"/>
      <w:divBdr>
        <w:top w:val="none" w:sz="0" w:space="0" w:color="auto"/>
        <w:left w:val="none" w:sz="0" w:space="0" w:color="auto"/>
        <w:bottom w:val="none" w:sz="0" w:space="0" w:color="auto"/>
        <w:right w:val="none" w:sz="0" w:space="0" w:color="auto"/>
      </w:divBdr>
    </w:div>
    <w:div w:id="1631397316">
      <w:bodyDiv w:val="1"/>
      <w:marLeft w:val="0"/>
      <w:marRight w:val="0"/>
      <w:marTop w:val="0"/>
      <w:marBottom w:val="0"/>
      <w:divBdr>
        <w:top w:val="none" w:sz="0" w:space="0" w:color="auto"/>
        <w:left w:val="none" w:sz="0" w:space="0" w:color="auto"/>
        <w:bottom w:val="none" w:sz="0" w:space="0" w:color="auto"/>
        <w:right w:val="none" w:sz="0" w:space="0" w:color="auto"/>
      </w:divBdr>
    </w:div>
    <w:div w:id="1631788711">
      <w:bodyDiv w:val="1"/>
      <w:marLeft w:val="0"/>
      <w:marRight w:val="0"/>
      <w:marTop w:val="0"/>
      <w:marBottom w:val="0"/>
      <w:divBdr>
        <w:top w:val="none" w:sz="0" w:space="0" w:color="auto"/>
        <w:left w:val="none" w:sz="0" w:space="0" w:color="auto"/>
        <w:bottom w:val="none" w:sz="0" w:space="0" w:color="auto"/>
        <w:right w:val="none" w:sz="0" w:space="0" w:color="auto"/>
      </w:divBdr>
    </w:div>
    <w:div w:id="1636989436">
      <w:bodyDiv w:val="1"/>
      <w:marLeft w:val="0"/>
      <w:marRight w:val="0"/>
      <w:marTop w:val="0"/>
      <w:marBottom w:val="0"/>
      <w:divBdr>
        <w:top w:val="none" w:sz="0" w:space="0" w:color="auto"/>
        <w:left w:val="none" w:sz="0" w:space="0" w:color="auto"/>
        <w:bottom w:val="none" w:sz="0" w:space="0" w:color="auto"/>
        <w:right w:val="none" w:sz="0" w:space="0" w:color="auto"/>
      </w:divBdr>
    </w:div>
    <w:div w:id="1638366275">
      <w:bodyDiv w:val="1"/>
      <w:marLeft w:val="0"/>
      <w:marRight w:val="0"/>
      <w:marTop w:val="0"/>
      <w:marBottom w:val="0"/>
      <w:divBdr>
        <w:top w:val="none" w:sz="0" w:space="0" w:color="auto"/>
        <w:left w:val="none" w:sz="0" w:space="0" w:color="auto"/>
        <w:bottom w:val="none" w:sz="0" w:space="0" w:color="auto"/>
        <w:right w:val="none" w:sz="0" w:space="0" w:color="auto"/>
      </w:divBdr>
    </w:div>
    <w:div w:id="1662804765">
      <w:bodyDiv w:val="1"/>
      <w:marLeft w:val="0"/>
      <w:marRight w:val="0"/>
      <w:marTop w:val="0"/>
      <w:marBottom w:val="0"/>
      <w:divBdr>
        <w:top w:val="none" w:sz="0" w:space="0" w:color="auto"/>
        <w:left w:val="none" w:sz="0" w:space="0" w:color="auto"/>
        <w:bottom w:val="none" w:sz="0" w:space="0" w:color="auto"/>
        <w:right w:val="none" w:sz="0" w:space="0" w:color="auto"/>
      </w:divBdr>
    </w:div>
    <w:div w:id="1664428745">
      <w:bodyDiv w:val="1"/>
      <w:marLeft w:val="0"/>
      <w:marRight w:val="0"/>
      <w:marTop w:val="0"/>
      <w:marBottom w:val="0"/>
      <w:divBdr>
        <w:top w:val="none" w:sz="0" w:space="0" w:color="auto"/>
        <w:left w:val="none" w:sz="0" w:space="0" w:color="auto"/>
        <w:bottom w:val="none" w:sz="0" w:space="0" w:color="auto"/>
        <w:right w:val="none" w:sz="0" w:space="0" w:color="auto"/>
      </w:divBdr>
    </w:div>
    <w:div w:id="1677534839">
      <w:bodyDiv w:val="1"/>
      <w:marLeft w:val="0"/>
      <w:marRight w:val="0"/>
      <w:marTop w:val="0"/>
      <w:marBottom w:val="0"/>
      <w:divBdr>
        <w:top w:val="none" w:sz="0" w:space="0" w:color="auto"/>
        <w:left w:val="none" w:sz="0" w:space="0" w:color="auto"/>
        <w:bottom w:val="none" w:sz="0" w:space="0" w:color="auto"/>
        <w:right w:val="none" w:sz="0" w:space="0" w:color="auto"/>
      </w:divBdr>
    </w:div>
    <w:div w:id="1680231072">
      <w:bodyDiv w:val="1"/>
      <w:marLeft w:val="0"/>
      <w:marRight w:val="0"/>
      <w:marTop w:val="0"/>
      <w:marBottom w:val="0"/>
      <w:divBdr>
        <w:top w:val="none" w:sz="0" w:space="0" w:color="auto"/>
        <w:left w:val="none" w:sz="0" w:space="0" w:color="auto"/>
        <w:bottom w:val="none" w:sz="0" w:space="0" w:color="auto"/>
        <w:right w:val="none" w:sz="0" w:space="0" w:color="auto"/>
      </w:divBdr>
    </w:div>
    <w:div w:id="1682396277">
      <w:bodyDiv w:val="1"/>
      <w:marLeft w:val="0"/>
      <w:marRight w:val="0"/>
      <w:marTop w:val="0"/>
      <w:marBottom w:val="0"/>
      <w:divBdr>
        <w:top w:val="none" w:sz="0" w:space="0" w:color="auto"/>
        <w:left w:val="none" w:sz="0" w:space="0" w:color="auto"/>
        <w:bottom w:val="none" w:sz="0" w:space="0" w:color="auto"/>
        <w:right w:val="none" w:sz="0" w:space="0" w:color="auto"/>
      </w:divBdr>
    </w:div>
    <w:div w:id="1692535305">
      <w:bodyDiv w:val="1"/>
      <w:marLeft w:val="0"/>
      <w:marRight w:val="0"/>
      <w:marTop w:val="0"/>
      <w:marBottom w:val="0"/>
      <w:divBdr>
        <w:top w:val="none" w:sz="0" w:space="0" w:color="auto"/>
        <w:left w:val="none" w:sz="0" w:space="0" w:color="auto"/>
        <w:bottom w:val="none" w:sz="0" w:space="0" w:color="auto"/>
        <w:right w:val="none" w:sz="0" w:space="0" w:color="auto"/>
      </w:divBdr>
    </w:div>
    <w:div w:id="1703281656">
      <w:bodyDiv w:val="1"/>
      <w:marLeft w:val="0"/>
      <w:marRight w:val="0"/>
      <w:marTop w:val="0"/>
      <w:marBottom w:val="0"/>
      <w:divBdr>
        <w:top w:val="none" w:sz="0" w:space="0" w:color="auto"/>
        <w:left w:val="none" w:sz="0" w:space="0" w:color="auto"/>
        <w:bottom w:val="none" w:sz="0" w:space="0" w:color="auto"/>
        <w:right w:val="none" w:sz="0" w:space="0" w:color="auto"/>
      </w:divBdr>
    </w:div>
    <w:div w:id="1712805284">
      <w:bodyDiv w:val="1"/>
      <w:marLeft w:val="0"/>
      <w:marRight w:val="0"/>
      <w:marTop w:val="0"/>
      <w:marBottom w:val="0"/>
      <w:divBdr>
        <w:top w:val="none" w:sz="0" w:space="0" w:color="auto"/>
        <w:left w:val="none" w:sz="0" w:space="0" w:color="auto"/>
        <w:bottom w:val="none" w:sz="0" w:space="0" w:color="auto"/>
        <w:right w:val="none" w:sz="0" w:space="0" w:color="auto"/>
      </w:divBdr>
    </w:div>
    <w:div w:id="1713261172">
      <w:bodyDiv w:val="1"/>
      <w:marLeft w:val="0"/>
      <w:marRight w:val="0"/>
      <w:marTop w:val="0"/>
      <w:marBottom w:val="0"/>
      <w:divBdr>
        <w:top w:val="none" w:sz="0" w:space="0" w:color="auto"/>
        <w:left w:val="none" w:sz="0" w:space="0" w:color="auto"/>
        <w:bottom w:val="none" w:sz="0" w:space="0" w:color="auto"/>
        <w:right w:val="none" w:sz="0" w:space="0" w:color="auto"/>
      </w:divBdr>
    </w:div>
    <w:div w:id="1720517651">
      <w:bodyDiv w:val="1"/>
      <w:marLeft w:val="0"/>
      <w:marRight w:val="0"/>
      <w:marTop w:val="0"/>
      <w:marBottom w:val="0"/>
      <w:divBdr>
        <w:top w:val="none" w:sz="0" w:space="0" w:color="auto"/>
        <w:left w:val="none" w:sz="0" w:space="0" w:color="auto"/>
        <w:bottom w:val="none" w:sz="0" w:space="0" w:color="auto"/>
        <w:right w:val="none" w:sz="0" w:space="0" w:color="auto"/>
      </w:divBdr>
    </w:div>
    <w:div w:id="1720854775">
      <w:bodyDiv w:val="1"/>
      <w:marLeft w:val="0"/>
      <w:marRight w:val="0"/>
      <w:marTop w:val="0"/>
      <w:marBottom w:val="0"/>
      <w:divBdr>
        <w:top w:val="none" w:sz="0" w:space="0" w:color="auto"/>
        <w:left w:val="none" w:sz="0" w:space="0" w:color="auto"/>
        <w:bottom w:val="none" w:sz="0" w:space="0" w:color="auto"/>
        <w:right w:val="none" w:sz="0" w:space="0" w:color="auto"/>
      </w:divBdr>
    </w:div>
    <w:div w:id="1734112593">
      <w:bodyDiv w:val="1"/>
      <w:marLeft w:val="0"/>
      <w:marRight w:val="0"/>
      <w:marTop w:val="0"/>
      <w:marBottom w:val="0"/>
      <w:divBdr>
        <w:top w:val="none" w:sz="0" w:space="0" w:color="auto"/>
        <w:left w:val="none" w:sz="0" w:space="0" w:color="auto"/>
        <w:bottom w:val="none" w:sz="0" w:space="0" w:color="auto"/>
        <w:right w:val="none" w:sz="0" w:space="0" w:color="auto"/>
      </w:divBdr>
    </w:div>
    <w:div w:id="1740012479">
      <w:bodyDiv w:val="1"/>
      <w:marLeft w:val="0"/>
      <w:marRight w:val="0"/>
      <w:marTop w:val="0"/>
      <w:marBottom w:val="0"/>
      <w:divBdr>
        <w:top w:val="none" w:sz="0" w:space="0" w:color="auto"/>
        <w:left w:val="none" w:sz="0" w:space="0" w:color="auto"/>
        <w:bottom w:val="none" w:sz="0" w:space="0" w:color="auto"/>
        <w:right w:val="none" w:sz="0" w:space="0" w:color="auto"/>
      </w:divBdr>
    </w:div>
    <w:div w:id="1750731996">
      <w:bodyDiv w:val="1"/>
      <w:marLeft w:val="0"/>
      <w:marRight w:val="0"/>
      <w:marTop w:val="0"/>
      <w:marBottom w:val="0"/>
      <w:divBdr>
        <w:top w:val="none" w:sz="0" w:space="0" w:color="auto"/>
        <w:left w:val="none" w:sz="0" w:space="0" w:color="auto"/>
        <w:bottom w:val="none" w:sz="0" w:space="0" w:color="auto"/>
        <w:right w:val="none" w:sz="0" w:space="0" w:color="auto"/>
      </w:divBdr>
    </w:div>
    <w:div w:id="1795975231">
      <w:bodyDiv w:val="1"/>
      <w:marLeft w:val="0"/>
      <w:marRight w:val="0"/>
      <w:marTop w:val="0"/>
      <w:marBottom w:val="0"/>
      <w:divBdr>
        <w:top w:val="none" w:sz="0" w:space="0" w:color="auto"/>
        <w:left w:val="none" w:sz="0" w:space="0" w:color="auto"/>
        <w:bottom w:val="none" w:sz="0" w:space="0" w:color="auto"/>
        <w:right w:val="none" w:sz="0" w:space="0" w:color="auto"/>
      </w:divBdr>
    </w:div>
    <w:div w:id="1805465813">
      <w:bodyDiv w:val="1"/>
      <w:marLeft w:val="0"/>
      <w:marRight w:val="0"/>
      <w:marTop w:val="0"/>
      <w:marBottom w:val="0"/>
      <w:divBdr>
        <w:top w:val="none" w:sz="0" w:space="0" w:color="auto"/>
        <w:left w:val="none" w:sz="0" w:space="0" w:color="auto"/>
        <w:bottom w:val="none" w:sz="0" w:space="0" w:color="auto"/>
        <w:right w:val="none" w:sz="0" w:space="0" w:color="auto"/>
      </w:divBdr>
    </w:div>
    <w:div w:id="1807696697">
      <w:bodyDiv w:val="1"/>
      <w:marLeft w:val="0"/>
      <w:marRight w:val="0"/>
      <w:marTop w:val="0"/>
      <w:marBottom w:val="0"/>
      <w:divBdr>
        <w:top w:val="none" w:sz="0" w:space="0" w:color="auto"/>
        <w:left w:val="none" w:sz="0" w:space="0" w:color="auto"/>
        <w:bottom w:val="none" w:sz="0" w:space="0" w:color="auto"/>
        <w:right w:val="none" w:sz="0" w:space="0" w:color="auto"/>
      </w:divBdr>
    </w:div>
    <w:div w:id="1809468726">
      <w:bodyDiv w:val="1"/>
      <w:marLeft w:val="0"/>
      <w:marRight w:val="0"/>
      <w:marTop w:val="0"/>
      <w:marBottom w:val="0"/>
      <w:divBdr>
        <w:top w:val="none" w:sz="0" w:space="0" w:color="auto"/>
        <w:left w:val="none" w:sz="0" w:space="0" w:color="auto"/>
        <w:bottom w:val="none" w:sz="0" w:space="0" w:color="auto"/>
        <w:right w:val="none" w:sz="0" w:space="0" w:color="auto"/>
      </w:divBdr>
    </w:div>
    <w:div w:id="1817603156">
      <w:bodyDiv w:val="1"/>
      <w:marLeft w:val="0"/>
      <w:marRight w:val="0"/>
      <w:marTop w:val="0"/>
      <w:marBottom w:val="0"/>
      <w:divBdr>
        <w:top w:val="none" w:sz="0" w:space="0" w:color="auto"/>
        <w:left w:val="none" w:sz="0" w:space="0" w:color="auto"/>
        <w:bottom w:val="none" w:sz="0" w:space="0" w:color="auto"/>
        <w:right w:val="none" w:sz="0" w:space="0" w:color="auto"/>
      </w:divBdr>
    </w:div>
    <w:div w:id="1818303255">
      <w:bodyDiv w:val="1"/>
      <w:marLeft w:val="0"/>
      <w:marRight w:val="0"/>
      <w:marTop w:val="0"/>
      <w:marBottom w:val="0"/>
      <w:divBdr>
        <w:top w:val="none" w:sz="0" w:space="0" w:color="auto"/>
        <w:left w:val="none" w:sz="0" w:space="0" w:color="auto"/>
        <w:bottom w:val="none" w:sz="0" w:space="0" w:color="auto"/>
        <w:right w:val="none" w:sz="0" w:space="0" w:color="auto"/>
      </w:divBdr>
    </w:div>
    <w:div w:id="1818839500">
      <w:bodyDiv w:val="1"/>
      <w:marLeft w:val="0"/>
      <w:marRight w:val="0"/>
      <w:marTop w:val="0"/>
      <w:marBottom w:val="0"/>
      <w:divBdr>
        <w:top w:val="none" w:sz="0" w:space="0" w:color="auto"/>
        <w:left w:val="none" w:sz="0" w:space="0" w:color="auto"/>
        <w:bottom w:val="none" w:sz="0" w:space="0" w:color="auto"/>
        <w:right w:val="none" w:sz="0" w:space="0" w:color="auto"/>
      </w:divBdr>
    </w:div>
    <w:div w:id="1828862751">
      <w:bodyDiv w:val="1"/>
      <w:marLeft w:val="0"/>
      <w:marRight w:val="0"/>
      <w:marTop w:val="0"/>
      <w:marBottom w:val="0"/>
      <w:divBdr>
        <w:top w:val="none" w:sz="0" w:space="0" w:color="auto"/>
        <w:left w:val="none" w:sz="0" w:space="0" w:color="auto"/>
        <w:bottom w:val="none" w:sz="0" w:space="0" w:color="auto"/>
        <w:right w:val="none" w:sz="0" w:space="0" w:color="auto"/>
      </w:divBdr>
    </w:div>
    <w:div w:id="1829322298">
      <w:bodyDiv w:val="1"/>
      <w:marLeft w:val="0"/>
      <w:marRight w:val="0"/>
      <w:marTop w:val="0"/>
      <w:marBottom w:val="0"/>
      <w:divBdr>
        <w:top w:val="none" w:sz="0" w:space="0" w:color="auto"/>
        <w:left w:val="none" w:sz="0" w:space="0" w:color="auto"/>
        <w:bottom w:val="none" w:sz="0" w:space="0" w:color="auto"/>
        <w:right w:val="none" w:sz="0" w:space="0" w:color="auto"/>
      </w:divBdr>
    </w:div>
    <w:div w:id="1836531176">
      <w:bodyDiv w:val="1"/>
      <w:marLeft w:val="0"/>
      <w:marRight w:val="0"/>
      <w:marTop w:val="0"/>
      <w:marBottom w:val="0"/>
      <w:divBdr>
        <w:top w:val="none" w:sz="0" w:space="0" w:color="auto"/>
        <w:left w:val="none" w:sz="0" w:space="0" w:color="auto"/>
        <w:bottom w:val="none" w:sz="0" w:space="0" w:color="auto"/>
        <w:right w:val="none" w:sz="0" w:space="0" w:color="auto"/>
      </w:divBdr>
    </w:div>
    <w:div w:id="1838230437">
      <w:bodyDiv w:val="1"/>
      <w:marLeft w:val="0"/>
      <w:marRight w:val="0"/>
      <w:marTop w:val="0"/>
      <w:marBottom w:val="0"/>
      <w:divBdr>
        <w:top w:val="none" w:sz="0" w:space="0" w:color="auto"/>
        <w:left w:val="none" w:sz="0" w:space="0" w:color="auto"/>
        <w:bottom w:val="none" w:sz="0" w:space="0" w:color="auto"/>
        <w:right w:val="none" w:sz="0" w:space="0" w:color="auto"/>
      </w:divBdr>
    </w:div>
    <w:div w:id="1842698282">
      <w:bodyDiv w:val="1"/>
      <w:marLeft w:val="0"/>
      <w:marRight w:val="0"/>
      <w:marTop w:val="0"/>
      <w:marBottom w:val="0"/>
      <w:divBdr>
        <w:top w:val="none" w:sz="0" w:space="0" w:color="auto"/>
        <w:left w:val="none" w:sz="0" w:space="0" w:color="auto"/>
        <w:bottom w:val="none" w:sz="0" w:space="0" w:color="auto"/>
        <w:right w:val="none" w:sz="0" w:space="0" w:color="auto"/>
      </w:divBdr>
    </w:div>
    <w:div w:id="1843424354">
      <w:bodyDiv w:val="1"/>
      <w:marLeft w:val="0"/>
      <w:marRight w:val="0"/>
      <w:marTop w:val="0"/>
      <w:marBottom w:val="0"/>
      <w:divBdr>
        <w:top w:val="none" w:sz="0" w:space="0" w:color="auto"/>
        <w:left w:val="none" w:sz="0" w:space="0" w:color="auto"/>
        <w:bottom w:val="none" w:sz="0" w:space="0" w:color="auto"/>
        <w:right w:val="none" w:sz="0" w:space="0" w:color="auto"/>
      </w:divBdr>
    </w:div>
    <w:div w:id="1851720037">
      <w:bodyDiv w:val="1"/>
      <w:marLeft w:val="0"/>
      <w:marRight w:val="0"/>
      <w:marTop w:val="0"/>
      <w:marBottom w:val="0"/>
      <w:divBdr>
        <w:top w:val="none" w:sz="0" w:space="0" w:color="auto"/>
        <w:left w:val="none" w:sz="0" w:space="0" w:color="auto"/>
        <w:bottom w:val="none" w:sz="0" w:space="0" w:color="auto"/>
        <w:right w:val="none" w:sz="0" w:space="0" w:color="auto"/>
      </w:divBdr>
    </w:div>
    <w:div w:id="1861776485">
      <w:bodyDiv w:val="1"/>
      <w:marLeft w:val="0"/>
      <w:marRight w:val="0"/>
      <w:marTop w:val="0"/>
      <w:marBottom w:val="0"/>
      <w:divBdr>
        <w:top w:val="none" w:sz="0" w:space="0" w:color="auto"/>
        <w:left w:val="none" w:sz="0" w:space="0" w:color="auto"/>
        <w:bottom w:val="none" w:sz="0" w:space="0" w:color="auto"/>
        <w:right w:val="none" w:sz="0" w:space="0" w:color="auto"/>
      </w:divBdr>
    </w:div>
    <w:div w:id="1878394724">
      <w:bodyDiv w:val="1"/>
      <w:marLeft w:val="0"/>
      <w:marRight w:val="0"/>
      <w:marTop w:val="0"/>
      <w:marBottom w:val="0"/>
      <w:divBdr>
        <w:top w:val="none" w:sz="0" w:space="0" w:color="auto"/>
        <w:left w:val="none" w:sz="0" w:space="0" w:color="auto"/>
        <w:bottom w:val="none" w:sz="0" w:space="0" w:color="auto"/>
        <w:right w:val="none" w:sz="0" w:space="0" w:color="auto"/>
      </w:divBdr>
    </w:div>
    <w:div w:id="1879318294">
      <w:bodyDiv w:val="1"/>
      <w:marLeft w:val="0"/>
      <w:marRight w:val="0"/>
      <w:marTop w:val="0"/>
      <w:marBottom w:val="0"/>
      <w:divBdr>
        <w:top w:val="none" w:sz="0" w:space="0" w:color="auto"/>
        <w:left w:val="none" w:sz="0" w:space="0" w:color="auto"/>
        <w:bottom w:val="none" w:sz="0" w:space="0" w:color="auto"/>
        <w:right w:val="none" w:sz="0" w:space="0" w:color="auto"/>
      </w:divBdr>
    </w:div>
    <w:div w:id="1888759149">
      <w:bodyDiv w:val="1"/>
      <w:marLeft w:val="0"/>
      <w:marRight w:val="0"/>
      <w:marTop w:val="0"/>
      <w:marBottom w:val="0"/>
      <w:divBdr>
        <w:top w:val="none" w:sz="0" w:space="0" w:color="auto"/>
        <w:left w:val="none" w:sz="0" w:space="0" w:color="auto"/>
        <w:bottom w:val="none" w:sz="0" w:space="0" w:color="auto"/>
        <w:right w:val="none" w:sz="0" w:space="0" w:color="auto"/>
      </w:divBdr>
    </w:div>
    <w:div w:id="1891072336">
      <w:bodyDiv w:val="1"/>
      <w:marLeft w:val="0"/>
      <w:marRight w:val="0"/>
      <w:marTop w:val="0"/>
      <w:marBottom w:val="0"/>
      <w:divBdr>
        <w:top w:val="none" w:sz="0" w:space="0" w:color="auto"/>
        <w:left w:val="none" w:sz="0" w:space="0" w:color="auto"/>
        <w:bottom w:val="none" w:sz="0" w:space="0" w:color="auto"/>
        <w:right w:val="none" w:sz="0" w:space="0" w:color="auto"/>
      </w:divBdr>
    </w:div>
    <w:div w:id="1945569754">
      <w:bodyDiv w:val="1"/>
      <w:marLeft w:val="0"/>
      <w:marRight w:val="0"/>
      <w:marTop w:val="0"/>
      <w:marBottom w:val="0"/>
      <w:divBdr>
        <w:top w:val="none" w:sz="0" w:space="0" w:color="auto"/>
        <w:left w:val="none" w:sz="0" w:space="0" w:color="auto"/>
        <w:bottom w:val="none" w:sz="0" w:space="0" w:color="auto"/>
        <w:right w:val="none" w:sz="0" w:space="0" w:color="auto"/>
      </w:divBdr>
    </w:div>
    <w:div w:id="1954163512">
      <w:bodyDiv w:val="1"/>
      <w:marLeft w:val="0"/>
      <w:marRight w:val="0"/>
      <w:marTop w:val="0"/>
      <w:marBottom w:val="0"/>
      <w:divBdr>
        <w:top w:val="none" w:sz="0" w:space="0" w:color="auto"/>
        <w:left w:val="none" w:sz="0" w:space="0" w:color="auto"/>
        <w:bottom w:val="none" w:sz="0" w:space="0" w:color="auto"/>
        <w:right w:val="none" w:sz="0" w:space="0" w:color="auto"/>
      </w:divBdr>
    </w:div>
    <w:div w:id="1961841436">
      <w:bodyDiv w:val="1"/>
      <w:marLeft w:val="0"/>
      <w:marRight w:val="0"/>
      <w:marTop w:val="0"/>
      <w:marBottom w:val="0"/>
      <w:divBdr>
        <w:top w:val="none" w:sz="0" w:space="0" w:color="auto"/>
        <w:left w:val="none" w:sz="0" w:space="0" w:color="auto"/>
        <w:bottom w:val="none" w:sz="0" w:space="0" w:color="auto"/>
        <w:right w:val="none" w:sz="0" w:space="0" w:color="auto"/>
      </w:divBdr>
    </w:div>
    <w:div w:id="1963685952">
      <w:bodyDiv w:val="1"/>
      <w:marLeft w:val="0"/>
      <w:marRight w:val="0"/>
      <w:marTop w:val="0"/>
      <w:marBottom w:val="0"/>
      <w:divBdr>
        <w:top w:val="none" w:sz="0" w:space="0" w:color="auto"/>
        <w:left w:val="none" w:sz="0" w:space="0" w:color="auto"/>
        <w:bottom w:val="none" w:sz="0" w:space="0" w:color="auto"/>
        <w:right w:val="none" w:sz="0" w:space="0" w:color="auto"/>
      </w:divBdr>
    </w:div>
    <w:div w:id="1969361943">
      <w:bodyDiv w:val="1"/>
      <w:marLeft w:val="0"/>
      <w:marRight w:val="0"/>
      <w:marTop w:val="0"/>
      <w:marBottom w:val="0"/>
      <w:divBdr>
        <w:top w:val="none" w:sz="0" w:space="0" w:color="auto"/>
        <w:left w:val="none" w:sz="0" w:space="0" w:color="auto"/>
        <w:bottom w:val="none" w:sz="0" w:space="0" w:color="auto"/>
        <w:right w:val="none" w:sz="0" w:space="0" w:color="auto"/>
      </w:divBdr>
    </w:div>
    <w:div w:id="1973898133">
      <w:bodyDiv w:val="1"/>
      <w:marLeft w:val="0"/>
      <w:marRight w:val="0"/>
      <w:marTop w:val="0"/>
      <w:marBottom w:val="0"/>
      <w:divBdr>
        <w:top w:val="none" w:sz="0" w:space="0" w:color="auto"/>
        <w:left w:val="none" w:sz="0" w:space="0" w:color="auto"/>
        <w:bottom w:val="none" w:sz="0" w:space="0" w:color="auto"/>
        <w:right w:val="none" w:sz="0" w:space="0" w:color="auto"/>
      </w:divBdr>
    </w:div>
    <w:div w:id="1981492169">
      <w:bodyDiv w:val="1"/>
      <w:marLeft w:val="0"/>
      <w:marRight w:val="0"/>
      <w:marTop w:val="0"/>
      <w:marBottom w:val="0"/>
      <w:divBdr>
        <w:top w:val="none" w:sz="0" w:space="0" w:color="auto"/>
        <w:left w:val="none" w:sz="0" w:space="0" w:color="auto"/>
        <w:bottom w:val="none" w:sz="0" w:space="0" w:color="auto"/>
        <w:right w:val="none" w:sz="0" w:space="0" w:color="auto"/>
      </w:divBdr>
    </w:div>
    <w:div w:id="1995790209">
      <w:bodyDiv w:val="1"/>
      <w:marLeft w:val="0"/>
      <w:marRight w:val="0"/>
      <w:marTop w:val="0"/>
      <w:marBottom w:val="0"/>
      <w:divBdr>
        <w:top w:val="none" w:sz="0" w:space="0" w:color="auto"/>
        <w:left w:val="none" w:sz="0" w:space="0" w:color="auto"/>
        <w:bottom w:val="none" w:sz="0" w:space="0" w:color="auto"/>
        <w:right w:val="none" w:sz="0" w:space="0" w:color="auto"/>
      </w:divBdr>
    </w:div>
    <w:div w:id="2008942747">
      <w:bodyDiv w:val="1"/>
      <w:marLeft w:val="0"/>
      <w:marRight w:val="0"/>
      <w:marTop w:val="0"/>
      <w:marBottom w:val="0"/>
      <w:divBdr>
        <w:top w:val="none" w:sz="0" w:space="0" w:color="auto"/>
        <w:left w:val="none" w:sz="0" w:space="0" w:color="auto"/>
        <w:bottom w:val="none" w:sz="0" w:space="0" w:color="auto"/>
        <w:right w:val="none" w:sz="0" w:space="0" w:color="auto"/>
      </w:divBdr>
    </w:div>
    <w:div w:id="2020768063">
      <w:bodyDiv w:val="1"/>
      <w:marLeft w:val="0"/>
      <w:marRight w:val="0"/>
      <w:marTop w:val="0"/>
      <w:marBottom w:val="0"/>
      <w:divBdr>
        <w:top w:val="none" w:sz="0" w:space="0" w:color="auto"/>
        <w:left w:val="none" w:sz="0" w:space="0" w:color="auto"/>
        <w:bottom w:val="none" w:sz="0" w:space="0" w:color="auto"/>
        <w:right w:val="none" w:sz="0" w:space="0" w:color="auto"/>
      </w:divBdr>
    </w:div>
    <w:div w:id="2026517253">
      <w:bodyDiv w:val="1"/>
      <w:marLeft w:val="0"/>
      <w:marRight w:val="0"/>
      <w:marTop w:val="0"/>
      <w:marBottom w:val="0"/>
      <w:divBdr>
        <w:top w:val="none" w:sz="0" w:space="0" w:color="auto"/>
        <w:left w:val="none" w:sz="0" w:space="0" w:color="auto"/>
        <w:bottom w:val="none" w:sz="0" w:space="0" w:color="auto"/>
        <w:right w:val="none" w:sz="0" w:space="0" w:color="auto"/>
      </w:divBdr>
    </w:div>
    <w:div w:id="2052536698">
      <w:bodyDiv w:val="1"/>
      <w:marLeft w:val="0"/>
      <w:marRight w:val="0"/>
      <w:marTop w:val="0"/>
      <w:marBottom w:val="0"/>
      <w:divBdr>
        <w:top w:val="none" w:sz="0" w:space="0" w:color="auto"/>
        <w:left w:val="none" w:sz="0" w:space="0" w:color="auto"/>
        <w:bottom w:val="none" w:sz="0" w:space="0" w:color="auto"/>
        <w:right w:val="none" w:sz="0" w:space="0" w:color="auto"/>
      </w:divBdr>
    </w:div>
    <w:div w:id="2055538452">
      <w:bodyDiv w:val="1"/>
      <w:marLeft w:val="0"/>
      <w:marRight w:val="0"/>
      <w:marTop w:val="0"/>
      <w:marBottom w:val="0"/>
      <w:divBdr>
        <w:top w:val="none" w:sz="0" w:space="0" w:color="auto"/>
        <w:left w:val="none" w:sz="0" w:space="0" w:color="auto"/>
        <w:bottom w:val="none" w:sz="0" w:space="0" w:color="auto"/>
        <w:right w:val="none" w:sz="0" w:space="0" w:color="auto"/>
      </w:divBdr>
    </w:div>
    <w:div w:id="2086293570">
      <w:bodyDiv w:val="1"/>
      <w:marLeft w:val="0"/>
      <w:marRight w:val="0"/>
      <w:marTop w:val="0"/>
      <w:marBottom w:val="0"/>
      <w:divBdr>
        <w:top w:val="none" w:sz="0" w:space="0" w:color="auto"/>
        <w:left w:val="none" w:sz="0" w:space="0" w:color="auto"/>
        <w:bottom w:val="none" w:sz="0" w:space="0" w:color="auto"/>
        <w:right w:val="none" w:sz="0" w:space="0" w:color="auto"/>
      </w:divBdr>
    </w:div>
    <w:div w:id="2108691816">
      <w:bodyDiv w:val="1"/>
      <w:marLeft w:val="0"/>
      <w:marRight w:val="0"/>
      <w:marTop w:val="0"/>
      <w:marBottom w:val="0"/>
      <w:divBdr>
        <w:top w:val="none" w:sz="0" w:space="0" w:color="auto"/>
        <w:left w:val="none" w:sz="0" w:space="0" w:color="auto"/>
        <w:bottom w:val="none" w:sz="0" w:space="0" w:color="auto"/>
        <w:right w:val="none" w:sz="0" w:space="0" w:color="auto"/>
      </w:divBdr>
    </w:div>
    <w:div w:id="2119594269">
      <w:bodyDiv w:val="1"/>
      <w:marLeft w:val="0"/>
      <w:marRight w:val="0"/>
      <w:marTop w:val="0"/>
      <w:marBottom w:val="0"/>
      <w:divBdr>
        <w:top w:val="none" w:sz="0" w:space="0" w:color="auto"/>
        <w:left w:val="none" w:sz="0" w:space="0" w:color="auto"/>
        <w:bottom w:val="none" w:sz="0" w:space="0" w:color="auto"/>
        <w:right w:val="none" w:sz="0" w:space="0" w:color="auto"/>
      </w:divBdr>
    </w:div>
    <w:div w:id="2119789021">
      <w:bodyDiv w:val="1"/>
      <w:marLeft w:val="0"/>
      <w:marRight w:val="0"/>
      <w:marTop w:val="0"/>
      <w:marBottom w:val="0"/>
      <w:divBdr>
        <w:top w:val="none" w:sz="0" w:space="0" w:color="auto"/>
        <w:left w:val="none" w:sz="0" w:space="0" w:color="auto"/>
        <w:bottom w:val="none" w:sz="0" w:space="0" w:color="auto"/>
        <w:right w:val="none" w:sz="0" w:space="0" w:color="auto"/>
      </w:divBdr>
    </w:div>
    <w:div w:id="214442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xts-dev-apim.azure-api.net/bom/conversion/fetch" TargetMode="External"/><Relationship Id="rId21" Type="http://schemas.openxmlformats.org/officeDocument/2006/relationships/hyperlink" Target="mailto:aishah.yusra.np@accenture.com" TargetMode="External"/><Relationship Id="rId42" Type="http://schemas.openxmlformats.org/officeDocument/2006/relationships/hyperlink" Target="https://ixts-dev-apim.azure-api.net/bom-management-api/v1/bom/comparison/folders" TargetMode="External"/><Relationship Id="rId47" Type="http://schemas.openxmlformats.org/officeDocument/2006/relationships/hyperlink" Target="https://ixts-dev-apim.azure-api.net/bom-management-api/v1/bom/comparison/consolidated" TargetMode="External"/><Relationship Id="rId63" Type="http://schemas.openxmlformats.org/officeDocument/2006/relationships/hyperlink" Target="https://ixts-dev-apim.azure-api.net//bom-management-api/v1/template/update" TargetMode="External"/><Relationship Id="rId68" Type="http://schemas.openxmlformats.org/officeDocument/2006/relationships/hyperlink" Target="https://ts.accenture.com/:t:/r/sites/GlobalDocTemplates/Published%20Documents/IX%20Thread/Linked%20Files/BOM%20Management%20UI%20API%20Reference/GET_Fetch_Consolidated_Data_Quality_Batch_Process_Details_Sample_Response.txt" TargetMode="Externa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hyperlink" Target="https://ts.accenture.com/:t:/r/sites/GlobalDocTemplates/Published%20Documents/IX%20Thread/Linked%20Files/BOM%20Management%20UI%20API%20Reference/GET_MBOM_Template_Details_Response.txt" TargetMode="External"/><Relationship Id="rId37" Type="http://schemas.openxmlformats.org/officeDocument/2006/relationships/hyperlink" Target="https://ts.accenture.com/:t:/r/sites/GlobalDocTemplates/Published%20Documents/IX%20Thread/Linked%20Files/BOM%20Management%20UI%20API%20Reference/GET_Converted_MBOM_Review_Details_Response.txt" TargetMode="External"/><Relationship Id="rId53" Type="http://schemas.openxmlformats.org/officeDocument/2006/relationships/hyperlink" Target="https://ixts-dev-apim.azure-api.net/bom-management-api/v1/rule/json" TargetMode="External"/><Relationship Id="rId58" Type="http://schemas.openxmlformats.org/officeDocument/2006/relationships/hyperlink" Target="https://ixts-dev-apim.azure-api.net/bom-management-api/v1/template/json" TargetMode="External"/><Relationship Id="rId74" Type="http://schemas.openxmlformats.org/officeDocument/2006/relationships/hyperlink" Target="https://ixts-dev-apim.azure-api.net/bom-management-api/v1/dt/dashboard/project" TargetMode="External"/><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ts.accenture.com/:t:/r/sites/GlobalDocTemplates/Published%20Documents/IX%20Thread/Linked%20Files/BOM%20Management%20UI%20API%20Reference/ADD_Template_API_Payload.txt" TargetMode="External"/><Relationship Id="rId19" Type="http://schemas.openxmlformats.org/officeDocument/2006/relationships/hyperlink" Target="https://encoded-592c9deb-987b-4562-aa3c-9fa3d37d83e9.uri/mailto%3avamsi.konambhotla%40accenture.com%2520" TargetMode="External"/><Relationship Id="rId14" Type="http://schemas.openxmlformats.org/officeDocument/2006/relationships/footer" Target="footer1.xml"/><Relationship Id="rId22" Type="http://schemas.openxmlformats.org/officeDocument/2006/relationships/hyperlink" Target="mailto:dhana.chevveti@accenture.com" TargetMode="External"/><Relationship Id="rId27" Type="http://schemas.openxmlformats.org/officeDocument/2006/relationships/hyperlink" Target="https://ixts-dev-apim.azure-api.net/bom/search" TargetMode="External"/><Relationship Id="rId30" Type="http://schemas.openxmlformats.org/officeDocument/2006/relationships/hyperlink" Target="https://ts.accenture.com/:t:/r/sites/GlobalDocTemplates/Published%20Documents/IX%20Thread/Linked%20Files/BOM%20Management%20UI%20API%20Reference/GET_EBOM_Details_Response.txt" TargetMode="External"/><Relationship Id="rId35" Type="http://schemas.openxmlformats.org/officeDocument/2006/relationships/hyperlink" Target="https://ixts-dev-apim.azure-api.net/bom-management-api/v1/bom-conversion/request" TargetMode="External"/><Relationship Id="rId43" Type="http://schemas.openxmlformats.org/officeDocument/2006/relationships/hyperlink" Target="https://ixts-dev-apim.azure-api.net/bom-management-api/v1/bom/files/comparison/trigger" TargetMode="External"/><Relationship Id="rId48" Type="http://schemas.openxmlformats.org/officeDocument/2006/relationships/hyperlink" Target="https://ts.accenture.com/:x:/r/sites/GlobalDocTemplates/Published%20Documents/IX%20Thread/Linked%20Files/BOM%20Management%20UI%20API%20Reference/Comparison_Consolidated_Table_Details_API.csv?d=w1b2044fb5fdf41d9a1077055a92162a7&amp;csf=1&amp;web=1&amp;e=deQjwj" TargetMode="External"/><Relationship Id="rId56" Type="http://schemas.openxmlformats.org/officeDocument/2006/relationships/hyperlink" Target="https://ixts-dev-apim.azure-api.net//bom-management-api/v1/rules/update" TargetMode="External"/><Relationship Id="rId64" Type="http://schemas.openxmlformats.org/officeDocument/2006/relationships/hyperlink" Target="https://ts.accenture.com/:t:/r/sites/GlobalDocTemplates/Published%20Documents/IX%20Thread/Linked%20Files/BOM%20Management%20UI%20API%20Reference/Update_Template_API_Input_Payload.txt?csf=1&amp;web=1&amp;e=jRNnNS" TargetMode="External"/><Relationship Id="rId69" Type="http://schemas.openxmlformats.org/officeDocument/2006/relationships/hyperlink" Target="https://ixts-dev-apim.azure-api.net/bom-management-api/v1/bom/data/quality/batch-process/folders" TargetMode="External"/><Relationship Id="rId77" Type="http://schemas.openxmlformats.org/officeDocument/2006/relationships/hyperlink" Target="https://ixts-dev-apim.azure-api.net/sap-api/health" TargetMode="External"/><Relationship Id="rId8" Type="http://schemas.openxmlformats.org/officeDocument/2006/relationships/settings" Target="settings.xml"/><Relationship Id="rId51" Type="http://schemas.openxmlformats.org/officeDocument/2006/relationships/hyperlink" Target="https://ixts-dev-apim.azure-api.net/bom-management-api/v1/bom/%3cbom-id%3e/comparison" TargetMode="External"/><Relationship Id="rId72" Type="http://schemas.openxmlformats.org/officeDocument/2006/relationships/hyperlink" Target="https://ixts-dev-apim.azure-api.net/bom-management-api/v1/bom/comparison/folders" TargetMode="External"/><Relationship Id="rId80"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ev.azure.com/IXAssets/IXAssetsProject/_git/ixassets?path=/mbom/ix-mbom-ui" TargetMode="External"/><Relationship Id="rId33" Type="http://schemas.openxmlformats.org/officeDocument/2006/relationships/hyperlink" Target="https://ixts-dev-apim.azure-api.net/bom-management-api/v1/rules/search" TargetMode="External"/><Relationship Id="rId38" Type="http://schemas.openxmlformats.org/officeDocument/2006/relationships/hyperlink" Target="https://ixts-dev-apim.azure-api.net/bom-conversion/review-status" TargetMode="External"/><Relationship Id="rId46" Type="http://schemas.openxmlformats.org/officeDocument/2006/relationships/hyperlink" Target="https://ts.accenture.com/:x:/r/sites/GlobalDocTemplates/Published%20Documents/IX%20Thread/Linked%20Files/BOM%20Management%20UI%20API%20Reference/Comparison_Summary_Data_API.csv?d=w69033428064344e5a86eabb215251b48&amp;csf=1&amp;web=1&amp;e=na1aOE" TargetMode="External"/><Relationship Id="rId59" Type="http://schemas.openxmlformats.org/officeDocument/2006/relationships/hyperlink" Target="https://ts.accenture.com/sites/GlobalDocTemplates/_layouts/15/download.aspx?UniqueId=c7d7da867030410b9407a28e0531eb28&amp;e=9uH63h" TargetMode="External"/><Relationship Id="rId67" Type="http://schemas.openxmlformats.org/officeDocument/2006/relationships/hyperlink" Target="https://ixts-dev-apim.azure-api.net/bom-management-api/v1/bom/data/quality/batch-process/trigger" TargetMode="External"/><Relationship Id="rId20" Type="http://schemas.openxmlformats.org/officeDocument/2006/relationships/hyperlink" Target="mailto:riju.dhar@accenture.com" TargetMode="External"/><Relationship Id="rId41" Type="http://schemas.openxmlformats.org/officeDocument/2006/relationships/hyperlink" Target="https://ixts-dev-apim.azure-api.net/mbom/create" TargetMode="External"/><Relationship Id="rId54" Type="http://schemas.openxmlformats.org/officeDocument/2006/relationships/hyperlink" Target="https://ts.accenture.com/sites/GlobalDocTemplates/_layouts/15/download.aspx?UniqueId=bed7cab6eaaa42c382dc7d91c0554ce0&amp;e=AxRFVh" TargetMode="External"/><Relationship Id="rId62" Type="http://schemas.openxmlformats.org/officeDocument/2006/relationships/hyperlink" Target="https://ts.accenture.com/sites/GlobalDocTemplates/Published%20Documents/IX%20Thread/Linked%20Files/BOM%20Management%20UI%20API%20Reference/GET_MBOM_Template_Response.txt?CID=4377af3d-700e-42d9-ad16-bbb244dcc849" TargetMode="External"/><Relationship Id="rId70" Type="http://schemas.openxmlformats.org/officeDocument/2006/relationships/hyperlink" Target="https://ixts-dev-apim.azure-api.net/bom-management-api/v1/bom/data/quality/batch-process/file/upload" TargetMode="External"/><Relationship Id="rId75" Type="http://schemas.openxmlformats.org/officeDocument/2006/relationships/hyperlink" Target="https://ixts-dev-apim.azure-api.net/bom-management-api/v1/dt/dashboard/systems"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industryxdevhub.accenture.com/asset-home;search_text=IX%20Digital%20Thread" TargetMode="External"/><Relationship Id="rId28" Type="http://schemas.openxmlformats.org/officeDocument/2006/relationships/hyperlink" Target="https://ts.accenture.com/:t:/r/sites/GlobalDocTemplates/Published%20Documents/IX%20Thread/Linked%20Files/BOM%20Management%20UI%20API%20Reference/GET_EBOM_Search_Results_Response.txt" TargetMode="External"/><Relationship Id="rId36" Type="http://schemas.openxmlformats.org/officeDocument/2006/relationships/hyperlink" Target="https://ixts-dev-apim.azure-api.net/ebom-mbom/files" TargetMode="External"/><Relationship Id="rId49" Type="http://schemas.openxmlformats.org/officeDocument/2006/relationships/hyperlink" Target="https://ixts-dev-apim.azure-api.net/bom-management-api/v1/bom/%3cbom-id%3e/summary" TargetMode="External"/><Relationship Id="rId57" Type="http://schemas.openxmlformats.org/officeDocument/2006/relationships/hyperlink" Target="https://ixts-dev-apim.azure-api.net//bom-management-api/v1/rules/delete" TargetMode="External"/><Relationship Id="rId10" Type="http://schemas.openxmlformats.org/officeDocument/2006/relationships/footnotes" Target="footnotes.xml"/><Relationship Id="rId31" Type="http://schemas.openxmlformats.org/officeDocument/2006/relationships/hyperlink" Target="https://ts.accenture.com/:t:/r/sites/GlobalDocTemplates/Published%20Documents/IX%20Thread/Linked%20Files/BOM%20Management%20UI%20API%20Reference/GET_MBOM_Template_Response.txt" TargetMode="External"/><Relationship Id="rId44" Type="http://schemas.openxmlformats.org/officeDocument/2006/relationships/hyperlink" Target="https://ixts-dev-apim.azure-api.net/bom-management-api/v1/bom/files/comparison/status/%3cjobid" TargetMode="External"/><Relationship Id="rId52" Type="http://schemas.openxmlformats.org/officeDocument/2006/relationships/hyperlink" Target="https://ts.accenture.com/:x:/r/sites/GlobalDocTemplates/Published%20Documents/IX%20Thread/Linked%20Files/BOM%20Management%20UI%20API%20Reference/Item_Level_Comparison_Table_Details_API.csv?d=wa976da7eb26f4f7d975bc2040c4a5c6f&amp;csf=1&amp;web=1&amp;e=awKOEq" TargetMode="External"/><Relationship Id="rId60" Type="http://schemas.openxmlformats.org/officeDocument/2006/relationships/hyperlink" Target="https://ixts-dev-apim.azure-api.net/bom-management-api/v1/template/create" TargetMode="External"/><Relationship Id="rId65" Type="http://schemas.openxmlformats.org/officeDocument/2006/relationships/hyperlink" Target="https://ixts-dev-apim.azure-api.net//bom-management-api/v1/template/delete" TargetMode="External"/><Relationship Id="rId73" Type="http://schemas.openxmlformats.org/officeDocument/2006/relationships/hyperlink" Target="https://ixts-dev-apim.azure-api.net/bom-management-api/v1/dt/dashboard/projects" TargetMode="External"/><Relationship Id="rId78" Type="http://schemas.openxmlformats.org/officeDocument/2006/relationships/hyperlink" Target="https://ixts-dev-apim.azure-api.net/s4hana-api/health"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karthik.ramachandra@accenture.com" TargetMode="External"/><Relationship Id="rId39" Type="http://schemas.openxmlformats.org/officeDocument/2006/relationships/hyperlink" Target="https://ixts-dev-apim.azure-api.net/bom-conversion/review-status" TargetMode="External"/><Relationship Id="rId34" Type="http://schemas.openxmlformats.org/officeDocument/2006/relationships/hyperlink" Target="https://ts.accenture.com/:t:/r/sites/GlobalDocTemplates/Published%20Documents/IX%20Thread/Linked%20Files/BOM%20Management%20UI%20API%20Reference/GET_Transformation_Rules_Details_Response.txt" TargetMode="External"/><Relationship Id="rId50" Type="http://schemas.openxmlformats.org/officeDocument/2006/relationships/hyperlink" Target="https://ts.accenture.com/:x:/r/sites/GlobalDocTemplates/Published%20Documents/IX%20Thread/Linked%20Files/BOM%20Management%20UI%20API%20Reference/Item_Level_Comparison_Summary_Details_API.csv?d=w54b4af88d569441182f72d834f9b4969&amp;csf=1&amp;web=1&amp;e=3UBbpl" TargetMode="External"/><Relationship Id="rId55" Type="http://schemas.openxmlformats.org/officeDocument/2006/relationships/hyperlink" Target="https://ixts-dev-apim.azure-api.net/bom-management-api/v1/rules/search" TargetMode="External"/><Relationship Id="rId76" Type="http://schemas.openxmlformats.org/officeDocument/2006/relationships/hyperlink" Target="https://ixts-dev-apim.azure-api.net/teamcenter-api/health" TargetMode="External"/><Relationship Id="rId7" Type="http://schemas.openxmlformats.org/officeDocument/2006/relationships/styles" Target="styles.xml"/><Relationship Id="rId71" Type="http://schemas.openxmlformats.org/officeDocument/2006/relationships/hyperlink" Target="https://ixts-dev-apim.azure-api.net/bom-management-api/v1/bom/comparison/folders" TargetMode="External"/><Relationship Id="rId2" Type="http://schemas.openxmlformats.org/officeDocument/2006/relationships/customXml" Target="../customXml/item2.xml"/><Relationship Id="rId29" Type="http://schemas.openxmlformats.org/officeDocument/2006/relationships/hyperlink" Target="https://ixts-dev-apim.azure-api.net/bom-managementapi/v1/bom/fetch" TargetMode="External"/><Relationship Id="rId24" Type="http://schemas.openxmlformats.org/officeDocument/2006/relationships/hyperlink" Target="https://industryxdevhub.accenture.com/assetdetails/84" TargetMode="External"/><Relationship Id="rId40" Type="http://schemas.openxmlformats.org/officeDocument/2006/relationships/hyperlink" Target="https://ixts-dev-apim.azure-api.net/bom-conversion/review-status" TargetMode="External"/><Relationship Id="rId45" Type="http://schemas.openxmlformats.org/officeDocument/2006/relationships/hyperlink" Target="https://ixts-dev-apim.azure-api.net/bom-management-api/v1/bom/summary/consolidated" TargetMode="External"/><Relationship Id="rId66" Type="http://schemas.openxmlformats.org/officeDocument/2006/relationships/hyperlink" Target="https://ixts-dev-apim.azure-api.net/bom-management-api/v1/bom/data/quality/batch-process/folders"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5C30C80DBF448D9C8AF051866B0E0A"/>
        <w:category>
          <w:name w:val="General"/>
          <w:gallery w:val="placeholder"/>
        </w:category>
        <w:types>
          <w:type w:val="bbPlcHdr"/>
        </w:types>
        <w:behaviors>
          <w:behavior w:val="content"/>
        </w:behaviors>
        <w:guid w:val="{0D1948C7-EA58-4F43-AF00-BAEF5CC794BD}"/>
      </w:docPartPr>
      <w:docPartBody>
        <w:p w:rsidR="000E564A" w:rsidRDefault="000E564A" w:rsidP="000E564A">
          <w:pPr>
            <w:pStyle w:val="595C30C80DBF448D9C8AF051866B0E0A"/>
          </w:pPr>
          <w:r>
            <w:rPr>
              <w:rStyle w:val="PlaceholderText"/>
            </w:rPr>
            <w:t>[Release]</w:t>
          </w:r>
        </w:p>
      </w:docPartBody>
    </w:docPart>
    <w:docPart>
      <w:docPartPr>
        <w:name w:val="8A5483BFC37A4F27970849F0C29EAC73"/>
        <w:category>
          <w:name w:val="General"/>
          <w:gallery w:val="placeholder"/>
        </w:category>
        <w:types>
          <w:type w:val="bbPlcHdr"/>
        </w:types>
        <w:behaviors>
          <w:behavior w:val="content"/>
        </w:behaviors>
        <w:guid w:val="{7CD4FF2E-C1AB-4139-83AB-A79F0C989B87}"/>
      </w:docPartPr>
      <w:docPartBody>
        <w:p w:rsidR="00C45656" w:rsidRDefault="00C45656">
          <w:r w:rsidRPr="006302F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64A"/>
    <w:rsid w:val="000434B7"/>
    <w:rsid w:val="000477E3"/>
    <w:rsid w:val="00080179"/>
    <w:rsid w:val="000C25E5"/>
    <w:rsid w:val="000D593A"/>
    <w:rsid w:val="000E0C7E"/>
    <w:rsid w:val="000E564A"/>
    <w:rsid w:val="0012062A"/>
    <w:rsid w:val="00141D56"/>
    <w:rsid w:val="00155957"/>
    <w:rsid w:val="001667F4"/>
    <w:rsid w:val="00171F17"/>
    <w:rsid w:val="001B4976"/>
    <w:rsid w:val="00202D09"/>
    <w:rsid w:val="00205E36"/>
    <w:rsid w:val="00206B14"/>
    <w:rsid w:val="002965B8"/>
    <w:rsid w:val="00316901"/>
    <w:rsid w:val="003F628A"/>
    <w:rsid w:val="0040081D"/>
    <w:rsid w:val="00421806"/>
    <w:rsid w:val="0043126D"/>
    <w:rsid w:val="00432083"/>
    <w:rsid w:val="00457199"/>
    <w:rsid w:val="004C2B8C"/>
    <w:rsid w:val="00577E40"/>
    <w:rsid w:val="005E07D7"/>
    <w:rsid w:val="00653FB0"/>
    <w:rsid w:val="006A40F7"/>
    <w:rsid w:val="00762B0B"/>
    <w:rsid w:val="00770878"/>
    <w:rsid w:val="00790618"/>
    <w:rsid w:val="00796CD3"/>
    <w:rsid w:val="007A491F"/>
    <w:rsid w:val="00812C48"/>
    <w:rsid w:val="008571AB"/>
    <w:rsid w:val="00857AC4"/>
    <w:rsid w:val="00892FDD"/>
    <w:rsid w:val="00895A83"/>
    <w:rsid w:val="008D078C"/>
    <w:rsid w:val="008D7E88"/>
    <w:rsid w:val="0090370D"/>
    <w:rsid w:val="0093755E"/>
    <w:rsid w:val="00946ACF"/>
    <w:rsid w:val="0095784D"/>
    <w:rsid w:val="00971B31"/>
    <w:rsid w:val="00975094"/>
    <w:rsid w:val="00996CCF"/>
    <w:rsid w:val="009B0280"/>
    <w:rsid w:val="009C4F8D"/>
    <w:rsid w:val="009F2D1B"/>
    <w:rsid w:val="00A05E81"/>
    <w:rsid w:val="00A3400B"/>
    <w:rsid w:val="00A947E6"/>
    <w:rsid w:val="00AE2F13"/>
    <w:rsid w:val="00AE7503"/>
    <w:rsid w:val="00B02FE4"/>
    <w:rsid w:val="00C45656"/>
    <w:rsid w:val="00C9073B"/>
    <w:rsid w:val="00CC076D"/>
    <w:rsid w:val="00CC64B6"/>
    <w:rsid w:val="00CD779D"/>
    <w:rsid w:val="00D0537D"/>
    <w:rsid w:val="00D641AF"/>
    <w:rsid w:val="00DB0466"/>
    <w:rsid w:val="00E2736B"/>
    <w:rsid w:val="00F0390B"/>
    <w:rsid w:val="00F35DF9"/>
    <w:rsid w:val="00FF0F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656"/>
  </w:style>
  <w:style w:type="paragraph" w:customStyle="1" w:styleId="595C30C80DBF448D9C8AF051866B0E0A">
    <w:name w:val="595C30C80DBF448D9C8AF051866B0E0A"/>
    <w:rsid w:val="000E56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Chevveti, Dhana</DisplayName>
        <AccountId>4019</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Sanga, Sathish Kumar</DisplayName>
        <AccountId>1226</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NP, Yusra</DisplayName>
        <AccountId>2430</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SharedWithUsers xmlns="c4bbe816-f9b7-401b-8d8f-485022adc0f2">
      <UserInfo>
        <DisplayName/>
        <AccountId xsi:nil="true"/>
        <AccountType/>
      </UserInfo>
    </SharedWithUsers>
    <DLCPolicyLabelValue xmlns="4dd2697e-1121-4f39-a4a5-b3e938ee93d2">76.0</DLCPolicyLabelValue>
    <UseCase_x002f_Type xmlns="4dd2697e-1121-4f39-a4a5-b3e938ee93d2">BOM Management</UseCase_x002f_Type>
  </documentManagement>
</p:properties>
</file>

<file path=customXml/itemProps1.xml><?xml version="1.0" encoding="utf-8"?>
<ds:datastoreItem xmlns:ds="http://schemas.openxmlformats.org/officeDocument/2006/customXml" ds:itemID="{357E3B57-0089-4E88-8B2E-0A70C62B3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62A0DB-9A08-47F6-845B-C786533C73BF}">
  <ds:schemaRefs>
    <ds:schemaRef ds:uri="http://schemas.microsoft.com/sharepoint/v3/contenttype/forms"/>
  </ds:schemaRefs>
</ds:datastoreItem>
</file>

<file path=customXml/itemProps3.xml><?xml version="1.0" encoding="utf-8"?>
<ds:datastoreItem xmlns:ds="http://schemas.openxmlformats.org/officeDocument/2006/customXml" ds:itemID="{B1139E74-8E70-4007-82A2-2B49C7586EBA}">
  <ds:schemaRefs>
    <ds:schemaRef ds:uri="office.server.policy"/>
  </ds:schemaRefs>
</ds:datastoreItem>
</file>

<file path=customXml/itemProps4.xml><?xml version="1.0" encoding="utf-8"?>
<ds:datastoreItem xmlns:ds="http://schemas.openxmlformats.org/officeDocument/2006/customXml" ds:itemID="{50AE471A-40ED-4D59-AE89-10E464B5772E}">
  <ds:schemaRefs>
    <ds:schemaRef ds:uri="http://schemas.openxmlformats.org/officeDocument/2006/bibliography"/>
  </ds:schemaRefs>
</ds:datastoreItem>
</file>

<file path=customXml/itemProps5.xml><?xml version="1.0" encoding="utf-8"?>
<ds:datastoreItem xmlns:ds="http://schemas.openxmlformats.org/officeDocument/2006/customXml" ds:itemID="{93A37BB7-ED3F-4963-9920-1437D8DC9EDF}">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1821</TotalTime>
  <Pages>54</Pages>
  <Words>13472</Words>
  <Characters>80161</Characters>
  <Application>Microsoft Office Word</Application>
  <DocSecurity>0</DocSecurity>
  <Lines>1864</Lines>
  <Paragraphs>866</Paragraphs>
  <ScaleCrop>false</ScaleCrop>
  <HeadingPairs>
    <vt:vector size="2" baseType="variant">
      <vt:variant>
        <vt:lpstr>Title</vt:lpstr>
      </vt:variant>
      <vt:variant>
        <vt:i4>1</vt:i4>
      </vt:variant>
    </vt:vector>
  </HeadingPairs>
  <TitlesOfParts>
    <vt:vector size="1" baseType="lpstr">
      <vt:lpstr>BOM Management UI API Reference</vt:lpstr>
    </vt:vector>
  </TitlesOfParts>
  <Company/>
  <LinksUpToDate>false</LinksUpToDate>
  <CharactersWithSpaces>92767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Management UI API Reference</dc:title>
  <dc:subject/>
  <dc:creator>Chevveti, Dhana</dc:creator>
  <cp:keywords/>
  <dc:description/>
  <cp:lastModifiedBy>Olson, Ed</cp:lastModifiedBy>
  <cp:revision>577</cp:revision>
  <cp:lastPrinted>2026-01-30T18:40:00Z</cp:lastPrinted>
  <dcterms:created xsi:type="dcterms:W3CDTF">2025-11-04T10:24:00Z</dcterms:created>
  <dcterms:modified xsi:type="dcterms:W3CDTF">2026-01-30T19:06:00Z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Order">
    <vt:r8>16800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TriggerFlowInfo">
    <vt:lpwstr/>
  </property>
  <property fmtid="{D5CDD505-2E9C-101B-9397-08002B2CF9AE}" pid="9" name="docLang">
    <vt:lpwstr>en</vt:lpwstr>
  </property>
</Properties>
</file>