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16A2" w14:textId="09F60E0B" w:rsidR="00841C41" w:rsidRDefault="00841C41" w:rsidP="00841C41">
      <w:pPr>
        <w:pStyle w:val="DocumentType"/>
      </w:pPr>
      <w:r>
        <w:t xml:space="preserve">Digital Thread </w:t>
      </w:r>
      <w:r w:rsidR="00E14B78">
        <w:t>Foundations</w:t>
      </w:r>
    </w:p>
    <w:p w14:paraId="08590ECF" w14:textId="35EA945B" w:rsidR="00841C41" w:rsidRDefault="00841C41" w:rsidP="00841C41">
      <w:pPr>
        <w:pStyle w:val="ProductName"/>
        <w:rPr>
          <w:sz w:val="72"/>
          <w:szCs w:val="96"/>
        </w:rPr>
      </w:pPr>
      <w:r>
        <w:rPr>
          <w:sz w:val="72"/>
          <w:szCs w:val="96"/>
        </w:rPr>
        <w:t>SAP Connector</w:t>
      </w:r>
    </w:p>
    <w:p w14:paraId="29073BD3" w14:textId="77777777" w:rsidR="00841C41" w:rsidRDefault="00841C41" w:rsidP="00841C41">
      <w:pPr>
        <w:pStyle w:val="DocumentType"/>
        <w:spacing w:after="0"/>
      </w:pPr>
      <w:bookmarkStart w:id="0" w:name="OLE_LINK59"/>
      <w:r>
        <w:t>INTEGRATION GUIDE</w:t>
      </w:r>
      <w:bookmarkEnd w:id="0"/>
    </w:p>
    <w:p w14:paraId="296B28B8" w14:textId="77777777" w:rsidR="000036CF" w:rsidRDefault="00841C41" w:rsidP="00841C41">
      <w:pPr>
        <w:spacing w:before="360"/>
        <w:ind w:right="-90"/>
        <w:jc w:val="center"/>
        <w:sectPr w:rsidR="000036CF" w:rsidSect="000036CF">
          <w:headerReference w:type="default" r:id="rId12"/>
          <w:footerReference w:type="default" r:id="rId13"/>
          <w:type w:val="continuous"/>
          <w:pgSz w:w="12240" w:h="15840" w:code="1"/>
          <w:pgMar w:top="5760" w:right="1440" w:bottom="1440" w:left="1440" w:header="720" w:footer="576" w:gutter="0"/>
          <w:cols w:space="720"/>
          <w:docGrid w:linePitch="272"/>
        </w:sectPr>
      </w:pPr>
      <w:r>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9A7B3D">
            <w:t>1.2</w:t>
          </w:r>
        </w:sdtContent>
      </w:sdt>
    </w:p>
    <w:p w14:paraId="5BBF6939" w14:textId="2C36555B" w:rsidR="005B1FBA" w:rsidRPr="00121843" w:rsidRDefault="005B1FBA" w:rsidP="00121843">
      <w:pPr>
        <w:jc w:val="center"/>
        <w:rPr>
          <w:b/>
          <w:bCs/>
          <w:sz w:val="32"/>
          <w:szCs w:val="36"/>
        </w:rPr>
      </w:pPr>
      <w:r w:rsidRPr="00121843">
        <w:rPr>
          <w:b/>
          <w:bCs/>
          <w:sz w:val="32"/>
          <w:szCs w:val="36"/>
        </w:rPr>
        <w:lastRenderedPageBreak/>
        <w:t>Contents</w:t>
      </w:r>
    </w:p>
    <w:p w14:paraId="01D21DDD" w14:textId="2F66F8DD" w:rsidR="00926558" w:rsidRDefault="00926558">
      <w:pPr>
        <w:pStyle w:val="TOC1"/>
        <w:tabs>
          <w:tab w:val="right" w:leader="dot" w:pos="9350"/>
        </w:tabs>
        <w:rPr>
          <w:rFonts w:asciiTheme="minorHAnsi" w:eastAsiaTheme="minorEastAsia" w:hAnsiTheme="minorHAnsi"/>
          <w:noProof/>
          <w:sz w:val="24"/>
          <w:szCs w:val="24"/>
        </w:rPr>
      </w:pPr>
      <w:r>
        <w:rPr>
          <w:rFonts w:eastAsiaTheme="minorEastAsia"/>
          <w:szCs w:val="20"/>
        </w:rPr>
        <w:fldChar w:fldCharType="begin"/>
      </w:r>
      <w:r>
        <w:rPr>
          <w:rFonts w:eastAsiaTheme="minorEastAsia"/>
          <w:szCs w:val="20"/>
        </w:rPr>
        <w:instrText xml:space="preserve"> TOC \o "1-2" \h \z \u </w:instrText>
      </w:r>
      <w:r>
        <w:rPr>
          <w:rFonts w:eastAsiaTheme="minorEastAsia"/>
          <w:szCs w:val="20"/>
        </w:rPr>
        <w:fldChar w:fldCharType="separate"/>
      </w:r>
      <w:hyperlink w:anchor="_Toc220332193" w:history="1">
        <w:r w:rsidRPr="00887948">
          <w:rPr>
            <w:rStyle w:val="Hyperlink"/>
            <w:noProof/>
          </w:rPr>
          <w:t>Introduction</w:t>
        </w:r>
        <w:r>
          <w:rPr>
            <w:noProof/>
            <w:webHidden/>
          </w:rPr>
          <w:tab/>
        </w:r>
        <w:r>
          <w:rPr>
            <w:noProof/>
            <w:webHidden/>
          </w:rPr>
          <w:fldChar w:fldCharType="begin"/>
        </w:r>
        <w:r>
          <w:rPr>
            <w:noProof/>
            <w:webHidden/>
          </w:rPr>
          <w:instrText xml:space="preserve"> PAGEREF _Toc220332193 \h </w:instrText>
        </w:r>
        <w:r>
          <w:rPr>
            <w:noProof/>
            <w:webHidden/>
          </w:rPr>
        </w:r>
        <w:r>
          <w:rPr>
            <w:noProof/>
            <w:webHidden/>
          </w:rPr>
          <w:fldChar w:fldCharType="separate"/>
        </w:r>
        <w:r w:rsidR="004779DC">
          <w:rPr>
            <w:noProof/>
            <w:webHidden/>
          </w:rPr>
          <w:t>3</w:t>
        </w:r>
        <w:r>
          <w:rPr>
            <w:noProof/>
            <w:webHidden/>
          </w:rPr>
          <w:fldChar w:fldCharType="end"/>
        </w:r>
      </w:hyperlink>
    </w:p>
    <w:p w14:paraId="74D06852" w14:textId="588D44F4" w:rsidR="00926558" w:rsidRDefault="00926558">
      <w:pPr>
        <w:pStyle w:val="TOC2"/>
        <w:tabs>
          <w:tab w:val="right" w:leader="dot" w:pos="9350"/>
        </w:tabs>
        <w:rPr>
          <w:rFonts w:asciiTheme="minorHAnsi" w:eastAsiaTheme="minorEastAsia" w:hAnsiTheme="minorHAnsi"/>
          <w:noProof/>
          <w:sz w:val="24"/>
          <w:szCs w:val="24"/>
        </w:rPr>
      </w:pPr>
      <w:hyperlink w:anchor="_Toc220332194" w:history="1">
        <w:r w:rsidRPr="00887948">
          <w:rPr>
            <w:rStyle w:val="Hyperlink"/>
            <w:noProof/>
          </w:rPr>
          <w:t>Purpose</w:t>
        </w:r>
        <w:r>
          <w:rPr>
            <w:noProof/>
            <w:webHidden/>
          </w:rPr>
          <w:tab/>
        </w:r>
        <w:r>
          <w:rPr>
            <w:noProof/>
            <w:webHidden/>
          </w:rPr>
          <w:fldChar w:fldCharType="begin"/>
        </w:r>
        <w:r>
          <w:rPr>
            <w:noProof/>
            <w:webHidden/>
          </w:rPr>
          <w:instrText xml:space="preserve"> PAGEREF _Toc220332194 \h </w:instrText>
        </w:r>
        <w:r>
          <w:rPr>
            <w:noProof/>
            <w:webHidden/>
          </w:rPr>
        </w:r>
        <w:r>
          <w:rPr>
            <w:noProof/>
            <w:webHidden/>
          </w:rPr>
          <w:fldChar w:fldCharType="separate"/>
        </w:r>
        <w:r w:rsidR="004779DC">
          <w:rPr>
            <w:noProof/>
            <w:webHidden/>
          </w:rPr>
          <w:t>3</w:t>
        </w:r>
        <w:r>
          <w:rPr>
            <w:noProof/>
            <w:webHidden/>
          </w:rPr>
          <w:fldChar w:fldCharType="end"/>
        </w:r>
      </w:hyperlink>
    </w:p>
    <w:p w14:paraId="7A3F051A" w14:textId="60999E98" w:rsidR="00926558" w:rsidRDefault="00926558">
      <w:pPr>
        <w:pStyle w:val="TOC2"/>
        <w:tabs>
          <w:tab w:val="right" w:leader="dot" w:pos="9350"/>
        </w:tabs>
        <w:rPr>
          <w:rFonts w:asciiTheme="minorHAnsi" w:eastAsiaTheme="minorEastAsia" w:hAnsiTheme="minorHAnsi"/>
          <w:noProof/>
          <w:sz w:val="24"/>
          <w:szCs w:val="24"/>
        </w:rPr>
      </w:pPr>
      <w:hyperlink w:anchor="_Toc220332195" w:history="1">
        <w:r w:rsidRPr="00887948">
          <w:rPr>
            <w:rStyle w:val="Hyperlink"/>
            <w:noProof/>
          </w:rPr>
          <w:t>Target Audience</w:t>
        </w:r>
        <w:r>
          <w:rPr>
            <w:noProof/>
            <w:webHidden/>
          </w:rPr>
          <w:tab/>
        </w:r>
        <w:r>
          <w:rPr>
            <w:noProof/>
            <w:webHidden/>
          </w:rPr>
          <w:fldChar w:fldCharType="begin"/>
        </w:r>
        <w:r>
          <w:rPr>
            <w:noProof/>
            <w:webHidden/>
          </w:rPr>
          <w:instrText xml:space="preserve"> PAGEREF _Toc220332195 \h </w:instrText>
        </w:r>
        <w:r>
          <w:rPr>
            <w:noProof/>
            <w:webHidden/>
          </w:rPr>
        </w:r>
        <w:r>
          <w:rPr>
            <w:noProof/>
            <w:webHidden/>
          </w:rPr>
          <w:fldChar w:fldCharType="separate"/>
        </w:r>
        <w:r w:rsidR="004779DC">
          <w:rPr>
            <w:noProof/>
            <w:webHidden/>
          </w:rPr>
          <w:t>3</w:t>
        </w:r>
        <w:r>
          <w:rPr>
            <w:noProof/>
            <w:webHidden/>
          </w:rPr>
          <w:fldChar w:fldCharType="end"/>
        </w:r>
      </w:hyperlink>
    </w:p>
    <w:p w14:paraId="5EB3BC31" w14:textId="6848B82B" w:rsidR="00926558" w:rsidRDefault="00926558">
      <w:pPr>
        <w:pStyle w:val="TOC2"/>
        <w:tabs>
          <w:tab w:val="right" w:leader="dot" w:pos="9350"/>
        </w:tabs>
        <w:rPr>
          <w:rFonts w:asciiTheme="minorHAnsi" w:eastAsiaTheme="minorEastAsia" w:hAnsiTheme="minorHAnsi"/>
          <w:noProof/>
          <w:sz w:val="24"/>
          <w:szCs w:val="24"/>
        </w:rPr>
      </w:pPr>
      <w:hyperlink w:anchor="_Toc220332196" w:history="1">
        <w:r w:rsidRPr="00887948">
          <w:rPr>
            <w:rStyle w:val="Hyperlink"/>
            <w:noProof/>
          </w:rPr>
          <w:t>Prerequisites</w:t>
        </w:r>
        <w:r>
          <w:rPr>
            <w:noProof/>
            <w:webHidden/>
          </w:rPr>
          <w:tab/>
        </w:r>
        <w:r>
          <w:rPr>
            <w:noProof/>
            <w:webHidden/>
          </w:rPr>
          <w:fldChar w:fldCharType="begin"/>
        </w:r>
        <w:r>
          <w:rPr>
            <w:noProof/>
            <w:webHidden/>
          </w:rPr>
          <w:instrText xml:space="preserve"> PAGEREF _Toc220332196 \h </w:instrText>
        </w:r>
        <w:r>
          <w:rPr>
            <w:noProof/>
            <w:webHidden/>
          </w:rPr>
        </w:r>
        <w:r>
          <w:rPr>
            <w:noProof/>
            <w:webHidden/>
          </w:rPr>
          <w:fldChar w:fldCharType="separate"/>
        </w:r>
        <w:r w:rsidR="004779DC">
          <w:rPr>
            <w:noProof/>
            <w:webHidden/>
          </w:rPr>
          <w:t>3</w:t>
        </w:r>
        <w:r>
          <w:rPr>
            <w:noProof/>
            <w:webHidden/>
          </w:rPr>
          <w:fldChar w:fldCharType="end"/>
        </w:r>
      </w:hyperlink>
    </w:p>
    <w:p w14:paraId="3047867C" w14:textId="27EB3DA6" w:rsidR="00926558" w:rsidRDefault="00926558">
      <w:pPr>
        <w:pStyle w:val="TOC2"/>
        <w:tabs>
          <w:tab w:val="right" w:leader="dot" w:pos="9350"/>
        </w:tabs>
        <w:rPr>
          <w:rFonts w:asciiTheme="minorHAnsi" w:eastAsiaTheme="minorEastAsia" w:hAnsiTheme="minorHAnsi"/>
          <w:noProof/>
          <w:sz w:val="24"/>
          <w:szCs w:val="24"/>
        </w:rPr>
      </w:pPr>
      <w:hyperlink w:anchor="_Toc220332197" w:history="1">
        <w:r w:rsidRPr="00887948">
          <w:rPr>
            <w:rStyle w:val="Hyperlink"/>
            <w:noProof/>
          </w:rPr>
          <w:t>Business Contacts</w:t>
        </w:r>
        <w:r>
          <w:rPr>
            <w:noProof/>
            <w:webHidden/>
          </w:rPr>
          <w:tab/>
        </w:r>
        <w:r>
          <w:rPr>
            <w:noProof/>
            <w:webHidden/>
          </w:rPr>
          <w:fldChar w:fldCharType="begin"/>
        </w:r>
        <w:r>
          <w:rPr>
            <w:noProof/>
            <w:webHidden/>
          </w:rPr>
          <w:instrText xml:space="preserve"> PAGEREF _Toc220332197 \h </w:instrText>
        </w:r>
        <w:r>
          <w:rPr>
            <w:noProof/>
            <w:webHidden/>
          </w:rPr>
        </w:r>
        <w:r>
          <w:rPr>
            <w:noProof/>
            <w:webHidden/>
          </w:rPr>
          <w:fldChar w:fldCharType="separate"/>
        </w:r>
        <w:r w:rsidR="004779DC">
          <w:rPr>
            <w:noProof/>
            <w:webHidden/>
          </w:rPr>
          <w:t>3</w:t>
        </w:r>
        <w:r>
          <w:rPr>
            <w:noProof/>
            <w:webHidden/>
          </w:rPr>
          <w:fldChar w:fldCharType="end"/>
        </w:r>
      </w:hyperlink>
    </w:p>
    <w:p w14:paraId="42FEFEFD" w14:textId="180D94E4" w:rsidR="00926558" w:rsidRDefault="00926558">
      <w:pPr>
        <w:pStyle w:val="TOC2"/>
        <w:tabs>
          <w:tab w:val="right" w:leader="dot" w:pos="9350"/>
        </w:tabs>
        <w:rPr>
          <w:rFonts w:asciiTheme="minorHAnsi" w:eastAsiaTheme="minorEastAsia" w:hAnsiTheme="minorHAnsi"/>
          <w:noProof/>
          <w:sz w:val="24"/>
          <w:szCs w:val="24"/>
        </w:rPr>
      </w:pPr>
      <w:hyperlink w:anchor="_Toc220332198" w:history="1">
        <w:r w:rsidRPr="00887948">
          <w:rPr>
            <w:rStyle w:val="Hyperlink"/>
            <w:noProof/>
          </w:rPr>
          <w:t>Related Links</w:t>
        </w:r>
        <w:r>
          <w:rPr>
            <w:noProof/>
            <w:webHidden/>
          </w:rPr>
          <w:tab/>
        </w:r>
        <w:r>
          <w:rPr>
            <w:noProof/>
            <w:webHidden/>
          </w:rPr>
          <w:fldChar w:fldCharType="begin"/>
        </w:r>
        <w:r>
          <w:rPr>
            <w:noProof/>
            <w:webHidden/>
          </w:rPr>
          <w:instrText xml:space="preserve"> PAGEREF _Toc220332198 \h </w:instrText>
        </w:r>
        <w:r>
          <w:rPr>
            <w:noProof/>
            <w:webHidden/>
          </w:rPr>
        </w:r>
        <w:r>
          <w:rPr>
            <w:noProof/>
            <w:webHidden/>
          </w:rPr>
          <w:fldChar w:fldCharType="separate"/>
        </w:r>
        <w:r w:rsidR="004779DC">
          <w:rPr>
            <w:noProof/>
            <w:webHidden/>
          </w:rPr>
          <w:t>3</w:t>
        </w:r>
        <w:r>
          <w:rPr>
            <w:noProof/>
            <w:webHidden/>
          </w:rPr>
          <w:fldChar w:fldCharType="end"/>
        </w:r>
      </w:hyperlink>
    </w:p>
    <w:p w14:paraId="4B8915BD" w14:textId="48A3B21B" w:rsidR="00926558" w:rsidRDefault="00926558">
      <w:pPr>
        <w:pStyle w:val="TOC1"/>
        <w:tabs>
          <w:tab w:val="right" w:leader="dot" w:pos="9350"/>
        </w:tabs>
        <w:rPr>
          <w:rFonts w:asciiTheme="minorHAnsi" w:eastAsiaTheme="minorEastAsia" w:hAnsiTheme="minorHAnsi"/>
          <w:noProof/>
          <w:sz w:val="24"/>
          <w:szCs w:val="24"/>
        </w:rPr>
      </w:pPr>
      <w:hyperlink w:anchor="_Toc220332199" w:history="1">
        <w:r w:rsidRPr="00887948">
          <w:rPr>
            <w:rStyle w:val="Hyperlink"/>
            <w:noProof/>
          </w:rPr>
          <w:t>Access Management</w:t>
        </w:r>
        <w:r>
          <w:rPr>
            <w:noProof/>
            <w:webHidden/>
          </w:rPr>
          <w:tab/>
        </w:r>
        <w:r>
          <w:rPr>
            <w:noProof/>
            <w:webHidden/>
          </w:rPr>
          <w:fldChar w:fldCharType="begin"/>
        </w:r>
        <w:r>
          <w:rPr>
            <w:noProof/>
            <w:webHidden/>
          </w:rPr>
          <w:instrText xml:space="preserve"> PAGEREF _Toc220332199 \h </w:instrText>
        </w:r>
        <w:r>
          <w:rPr>
            <w:noProof/>
            <w:webHidden/>
          </w:rPr>
        </w:r>
        <w:r>
          <w:rPr>
            <w:noProof/>
            <w:webHidden/>
          </w:rPr>
          <w:fldChar w:fldCharType="separate"/>
        </w:r>
        <w:r w:rsidR="004779DC">
          <w:rPr>
            <w:noProof/>
            <w:webHidden/>
          </w:rPr>
          <w:t>4</w:t>
        </w:r>
        <w:r>
          <w:rPr>
            <w:noProof/>
            <w:webHidden/>
          </w:rPr>
          <w:fldChar w:fldCharType="end"/>
        </w:r>
      </w:hyperlink>
    </w:p>
    <w:p w14:paraId="6513C7BA" w14:textId="2445D8D2" w:rsidR="00926558" w:rsidRDefault="00926558">
      <w:pPr>
        <w:pStyle w:val="TOC2"/>
        <w:tabs>
          <w:tab w:val="right" w:leader="dot" w:pos="9350"/>
        </w:tabs>
        <w:rPr>
          <w:rFonts w:asciiTheme="minorHAnsi" w:eastAsiaTheme="minorEastAsia" w:hAnsiTheme="minorHAnsi"/>
          <w:noProof/>
          <w:sz w:val="24"/>
          <w:szCs w:val="24"/>
        </w:rPr>
      </w:pPr>
      <w:hyperlink w:anchor="_Toc220332200" w:history="1">
        <w:r w:rsidRPr="00887948">
          <w:rPr>
            <w:rStyle w:val="Hyperlink"/>
            <w:noProof/>
          </w:rPr>
          <w:t>CRUD API</w:t>
        </w:r>
        <w:r>
          <w:rPr>
            <w:noProof/>
            <w:webHidden/>
          </w:rPr>
          <w:tab/>
        </w:r>
        <w:r>
          <w:rPr>
            <w:noProof/>
            <w:webHidden/>
          </w:rPr>
          <w:fldChar w:fldCharType="begin"/>
        </w:r>
        <w:r>
          <w:rPr>
            <w:noProof/>
            <w:webHidden/>
          </w:rPr>
          <w:instrText xml:space="preserve"> PAGEREF _Toc220332200 \h </w:instrText>
        </w:r>
        <w:r>
          <w:rPr>
            <w:noProof/>
            <w:webHidden/>
          </w:rPr>
        </w:r>
        <w:r>
          <w:rPr>
            <w:noProof/>
            <w:webHidden/>
          </w:rPr>
          <w:fldChar w:fldCharType="separate"/>
        </w:r>
        <w:r w:rsidR="004779DC">
          <w:rPr>
            <w:noProof/>
            <w:webHidden/>
          </w:rPr>
          <w:t>4</w:t>
        </w:r>
        <w:r>
          <w:rPr>
            <w:noProof/>
            <w:webHidden/>
          </w:rPr>
          <w:fldChar w:fldCharType="end"/>
        </w:r>
      </w:hyperlink>
    </w:p>
    <w:p w14:paraId="42E22321" w14:textId="41052CE7" w:rsidR="00926558" w:rsidRDefault="00926558">
      <w:pPr>
        <w:pStyle w:val="TOC2"/>
        <w:tabs>
          <w:tab w:val="right" w:leader="dot" w:pos="9350"/>
        </w:tabs>
        <w:rPr>
          <w:rFonts w:asciiTheme="minorHAnsi" w:eastAsiaTheme="minorEastAsia" w:hAnsiTheme="minorHAnsi"/>
          <w:noProof/>
          <w:sz w:val="24"/>
          <w:szCs w:val="24"/>
        </w:rPr>
      </w:pPr>
      <w:hyperlink w:anchor="_Toc220332201" w:history="1">
        <w:r w:rsidRPr="00887948">
          <w:rPr>
            <w:rStyle w:val="Hyperlink"/>
            <w:noProof/>
          </w:rPr>
          <w:t>RBAC Implementation</w:t>
        </w:r>
        <w:r>
          <w:rPr>
            <w:noProof/>
            <w:webHidden/>
          </w:rPr>
          <w:tab/>
        </w:r>
        <w:r>
          <w:rPr>
            <w:noProof/>
            <w:webHidden/>
          </w:rPr>
          <w:fldChar w:fldCharType="begin"/>
        </w:r>
        <w:r>
          <w:rPr>
            <w:noProof/>
            <w:webHidden/>
          </w:rPr>
          <w:instrText xml:space="preserve"> PAGEREF _Toc220332201 \h </w:instrText>
        </w:r>
        <w:r>
          <w:rPr>
            <w:noProof/>
            <w:webHidden/>
          </w:rPr>
        </w:r>
        <w:r>
          <w:rPr>
            <w:noProof/>
            <w:webHidden/>
          </w:rPr>
          <w:fldChar w:fldCharType="separate"/>
        </w:r>
        <w:r w:rsidR="004779DC">
          <w:rPr>
            <w:noProof/>
            <w:webHidden/>
          </w:rPr>
          <w:t>4</w:t>
        </w:r>
        <w:r>
          <w:rPr>
            <w:noProof/>
            <w:webHidden/>
          </w:rPr>
          <w:fldChar w:fldCharType="end"/>
        </w:r>
      </w:hyperlink>
    </w:p>
    <w:p w14:paraId="786A8CCA" w14:textId="39A36AE4" w:rsidR="00926558" w:rsidRDefault="00926558">
      <w:pPr>
        <w:pStyle w:val="TOC1"/>
        <w:tabs>
          <w:tab w:val="right" w:leader="dot" w:pos="9350"/>
        </w:tabs>
        <w:rPr>
          <w:rFonts w:asciiTheme="minorHAnsi" w:eastAsiaTheme="minorEastAsia" w:hAnsiTheme="minorHAnsi"/>
          <w:noProof/>
          <w:sz w:val="24"/>
          <w:szCs w:val="24"/>
        </w:rPr>
      </w:pPr>
      <w:hyperlink w:anchor="_Toc220332202" w:history="1">
        <w:r w:rsidRPr="00887948">
          <w:rPr>
            <w:rStyle w:val="Hyperlink"/>
            <w:noProof/>
          </w:rPr>
          <w:t>SAP Connector Blueprint</w:t>
        </w:r>
        <w:r>
          <w:rPr>
            <w:noProof/>
            <w:webHidden/>
          </w:rPr>
          <w:tab/>
        </w:r>
        <w:r>
          <w:rPr>
            <w:noProof/>
            <w:webHidden/>
          </w:rPr>
          <w:fldChar w:fldCharType="begin"/>
        </w:r>
        <w:r>
          <w:rPr>
            <w:noProof/>
            <w:webHidden/>
          </w:rPr>
          <w:instrText xml:space="preserve"> PAGEREF _Toc220332202 \h </w:instrText>
        </w:r>
        <w:r>
          <w:rPr>
            <w:noProof/>
            <w:webHidden/>
          </w:rPr>
        </w:r>
        <w:r>
          <w:rPr>
            <w:noProof/>
            <w:webHidden/>
          </w:rPr>
          <w:fldChar w:fldCharType="separate"/>
        </w:r>
        <w:r w:rsidR="004779DC">
          <w:rPr>
            <w:noProof/>
            <w:webHidden/>
          </w:rPr>
          <w:t>5</w:t>
        </w:r>
        <w:r>
          <w:rPr>
            <w:noProof/>
            <w:webHidden/>
          </w:rPr>
          <w:fldChar w:fldCharType="end"/>
        </w:r>
      </w:hyperlink>
    </w:p>
    <w:p w14:paraId="2AA81F7D" w14:textId="7115AECB" w:rsidR="00926558" w:rsidRDefault="00926558">
      <w:pPr>
        <w:pStyle w:val="TOC2"/>
        <w:tabs>
          <w:tab w:val="right" w:leader="dot" w:pos="9350"/>
        </w:tabs>
        <w:rPr>
          <w:rFonts w:asciiTheme="minorHAnsi" w:eastAsiaTheme="minorEastAsia" w:hAnsiTheme="minorHAnsi"/>
          <w:noProof/>
          <w:sz w:val="24"/>
          <w:szCs w:val="24"/>
        </w:rPr>
      </w:pPr>
      <w:hyperlink w:anchor="_Toc220332203" w:history="1">
        <w:r w:rsidRPr="00887948">
          <w:rPr>
            <w:rStyle w:val="Hyperlink"/>
            <w:noProof/>
            <w:lang w:val="en-GB"/>
          </w:rPr>
          <w:t>Data Catalog</w:t>
        </w:r>
        <w:r>
          <w:rPr>
            <w:noProof/>
            <w:webHidden/>
          </w:rPr>
          <w:tab/>
        </w:r>
        <w:r>
          <w:rPr>
            <w:noProof/>
            <w:webHidden/>
          </w:rPr>
          <w:fldChar w:fldCharType="begin"/>
        </w:r>
        <w:r>
          <w:rPr>
            <w:noProof/>
            <w:webHidden/>
          </w:rPr>
          <w:instrText xml:space="preserve"> PAGEREF _Toc220332203 \h </w:instrText>
        </w:r>
        <w:r>
          <w:rPr>
            <w:noProof/>
            <w:webHidden/>
          </w:rPr>
        </w:r>
        <w:r>
          <w:rPr>
            <w:noProof/>
            <w:webHidden/>
          </w:rPr>
          <w:fldChar w:fldCharType="separate"/>
        </w:r>
        <w:r w:rsidR="004779DC">
          <w:rPr>
            <w:noProof/>
            <w:webHidden/>
          </w:rPr>
          <w:t>5</w:t>
        </w:r>
        <w:r>
          <w:rPr>
            <w:noProof/>
            <w:webHidden/>
          </w:rPr>
          <w:fldChar w:fldCharType="end"/>
        </w:r>
      </w:hyperlink>
    </w:p>
    <w:p w14:paraId="0ECCCCDD" w14:textId="062A1D7F" w:rsidR="00926558" w:rsidRDefault="00926558">
      <w:pPr>
        <w:pStyle w:val="TOC2"/>
        <w:tabs>
          <w:tab w:val="right" w:leader="dot" w:pos="9350"/>
        </w:tabs>
        <w:rPr>
          <w:rFonts w:asciiTheme="minorHAnsi" w:eastAsiaTheme="minorEastAsia" w:hAnsiTheme="minorHAnsi"/>
          <w:noProof/>
          <w:sz w:val="24"/>
          <w:szCs w:val="24"/>
        </w:rPr>
      </w:pPr>
      <w:hyperlink w:anchor="_Toc220332204" w:history="1">
        <w:r w:rsidRPr="00887948">
          <w:rPr>
            <w:rStyle w:val="Hyperlink"/>
            <w:noProof/>
          </w:rPr>
          <w:t>BOM Management</w:t>
        </w:r>
        <w:r>
          <w:rPr>
            <w:noProof/>
            <w:webHidden/>
          </w:rPr>
          <w:tab/>
        </w:r>
        <w:r>
          <w:rPr>
            <w:noProof/>
            <w:webHidden/>
          </w:rPr>
          <w:fldChar w:fldCharType="begin"/>
        </w:r>
        <w:r>
          <w:rPr>
            <w:noProof/>
            <w:webHidden/>
          </w:rPr>
          <w:instrText xml:space="preserve"> PAGEREF _Toc220332204 \h </w:instrText>
        </w:r>
        <w:r>
          <w:rPr>
            <w:noProof/>
            <w:webHidden/>
          </w:rPr>
        </w:r>
        <w:r>
          <w:rPr>
            <w:noProof/>
            <w:webHidden/>
          </w:rPr>
          <w:fldChar w:fldCharType="separate"/>
        </w:r>
        <w:r w:rsidR="004779DC">
          <w:rPr>
            <w:noProof/>
            <w:webHidden/>
          </w:rPr>
          <w:t>5</w:t>
        </w:r>
        <w:r>
          <w:rPr>
            <w:noProof/>
            <w:webHidden/>
          </w:rPr>
          <w:fldChar w:fldCharType="end"/>
        </w:r>
      </w:hyperlink>
    </w:p>
    <w:p w14:paraId="61DBF494" w14:textId="3F904E0F" w:rsidR="00926558" w:rsidRDefault="00926558">
      <w:pPr>
        <w:pStyle w:val="TOC1"/>
        <w:tabs>
          <w:tab w:val="right" w:leader="dot" w:pos="9350"/>
        </w:tabs>
        <w:rPr>
          <w:rFonts w:asciiTheme="minorHAnsi" w:eastAsiaTheme="minorEastAsia" w:hAnsiTheme="minorHAnsi"/>
          <w:noProof/>
          <w:sz w:val="24"/>
          <w:szCs w:val="24"/>
        </w:rPr>
      </w:pPr>
      <w:hyperlink w:anchor="_Toc220332205" w:history="1">
        <w:r w:rsidRPr="00887948">
          <w:rPr>
            <w:rStyle w:val="Hyperlink"/>
            <w:noProof/>
          </w:rPr>
          <w:t>SAP Olingo Library Details</w:t>
        </w:r>
        <w:r>
          <w:rPr>
            <w:noProof/>
            <w:webHidden/>
          </w:rPr>
          <w:tab/>
        </w:r>
        <w:r>
          <w:rPr>
            <w:noProof/>
            <w:webHidden/>
          </w:rPr>
          <w:fldChar w:fldCharType="begin"/>
        </w:r>
        <w:r>
          <w:rPr>
            <w:noProof/>
            <w:webHidden/>
          </w:rPr>
          <w:instrText xml:space="preserve"> PAGEREF _Toc220332205 \h </w:instrText>
        </w:r>
        <w:r>
          <w:rPr>
            <w:noProof/>
            <w:webHidden/>
          </w:rPr>
        </w:r>
        <w:r>
          <w:rPr>
            <w:noProof/>
            <w:webHidden/>
          </w:rPr>
          <w:fldChar w:fldCharType="separate"/>
        </w:r>
        <w:r w:rsidR="004779DC">
          <w:rPr>
            <w:noProof/>
            <w:webHidden/>
          </w:rPr>
          <w:t>6</w:t>
        </w:r>
        <w:r>
          <w:rPr>
            <w:noProof/>
            <w:webHidden/>
          </w:rPr>
          <w:fldChar w:fldCharType="end"/>
        </w:r>
      </w:hyperlink>
    </w:p>
    <w:p w14:paraId="4E42B7BE" w14:textId="4E787AB9" w:rsidR="00926558" w:rsidRDefault="00926558">
      <w:pPr>
        <w:pStyle w:val="TOC1"/>
        <w:tabs>
          <w:tab w:val="right" w:leader="dot" w:pos="9350"/>
        </w:tabs>
        <w:rPr>
          <w:rFonts w:asciiTheme="minorHAnsi" w:eastAsiaTheme="minorEastAsia" w:hAnsiTheme="minorHAnsi"/>
          <w:noProof/>
          <w:sz w:val="24"/>
          <w:szCs w:val="24"/>
        </w:rPr>
      </w:pPr>
      <w:hyperlink w:anchor="_Toc220332206" w:history="1">
        <w:r w:rsidRPr="00887948">
          <w:rPr>
            <w:rStyle w:val="Hyperlink"/>
            <w:noProof/>
          </w:rPr>
          <w:t>Capabilities</w:t>
        </w:r>
        <w:r>
          <w:rPr>
            <w:noProof/>
            <w:webHidden/>
          </w:rPr>
          <w:tab/>
        </w:r>
        <w:r>
          <w:rPr>
            <w:noProof/>
            <w:webHidden/>
          </w:rPr>
          <w:fldChar w:fldCharType="begin"/>
        </w:r>
        <w:r>
          <w:rPr>
            <w:noProof/>
            <w:webHidden/>
          </w:rPr>
          <w:instrText xml:space="preserve"> PAGEREF _Toc220332206 \h </w:instrText>
        </w:r>
        <w:r>
          <w:rPr>
            <w:noProof/>
            <w:webHidden/>
          </w:rPr>
        </w:r>
        <w:r>
          <w:rPr>
            <w:noProof/>
            <w:webHidden/>
          </w:rPr>
          <w:fldChar w:fldCharType="separate"/>
        </w:r>
        <w:r w:rsidR="004779DC">
          <w:rPr>
            <w:noProof/>
            <w:webHidden/>
          </w:rPr>
          <w:t>7</w:t>
        </w:r>
        <w:r>
          <w:rPr>
            <w:noProof/>
            <w:webHidden/>
          </w:rPr>
          <w:fldChar w:fldCharType="end"/>
        </w:r>
      </w:hyperlink>
    </w:p>
    <w:p w14:paraId="708FD607" w14:textId="1292B72F" w:rsidR="00926558" w:rsidRDefault="00926558">
      <w:pPr>
        <w:pStyle w:val="TOC2"/>
        <w:tabs>
          <w:tab w:val="right" w:leader="dot" w:pos="9350"/>
        </w:tabs>
        <w:rPr>
          <w:rFonts w:asciiTheme="minorHAnsi" w:eastAsiaTheme="minorEastAsia" w:hAnsiTheme="minorHAnsi"/>
          <w:noProof/>
          <w:sz w:val="24"/>
          <w:szCs w:val="24"/>
        </w:rPr>
      </w:pPr>
      <w:hyperlink w:anchor="_Toc220332207" w:history="1">
        <w:r w:rsidRPr="00887948">
          <w:rPr>
            <w:rStyle w:val="Hyperlink"/>
            <w:noProof/>
          </w:rPr>
          <w:t>Logging</w:t>
        </w:r>
        <w:r>
          <w:rPr>
            <w:noProof/>
            <w:webHidden/>
          </w:rPr>
          <w:tab/>
        </w:r>
        <w:r>
          <w:rPr>
            <w:noProof/>
            <w:webHidden/>
          </w:rPr>
          <w:fldChar w:fldCharType="begin"/>
        </w:r>
        <w:r>
          <w:rPr>
            <w:noProof/>
            <w:webHidden/>
          </w:rPr>
          <w:instrText xml:space="preserve"> PAGEREF _Toc220332207 \h </w:instrText>
        </w:r>
        <w:r>
          <w:rPr>
            <w:noProof/>
            <w:webHidden/>
          </w:rPr>
        </w:r>
        <w:r>
          <w:rPr>
            <w:noProof/>
            <w:webHidden/>
          </w:rPr>
          <w:fldChar w:fldCharType="separate"/>
        </w:r>
        <w:r w:rsidR="004779DC">
          <w:rPr>
            <w:noProof/>
            <w:webHidden/>
          </w:rPr>
          <w:t>7</w:t>
        </w:r>
        <w:r>
          <w:rPr>
            <w:noProof/>
            <w:webHidden/>
          </w:rPr>
          <w:fldChar w:fldCharType="end"/>
        </w:r>
      </w:hyperlink>
    </w:p>
    <w:p w14:paraId="5912BADC" w14:textId="4D6A37EE" w:rsidR="00926558" w:rsidRDefault="00926558">
      <w:pPr>
        <w:pStyle w:val="TOC2"/>
        <w:tabs>
          <w:tab w:val="right" w:leader="dot" w:pos="9350"/>
        </w:tabs>
        <w:rPr>
          <w:rFonts w:asciiTheme="minorHAnsi" w:eastAsiaTheme="minorEastAsia" w:hAnsiTheme="minorHAnsi"/>
          <w:noProof/>
          <w:sz w:val="24"/>
          <w:szCs w:val="24"/>
        </w:rPr>
      </w:pPr>
      <w:hyperlink w:anchor="_Toc220332208" w:history="1">
        <w:r w:rsidRPr="00887948">
          <w:rPr>
            <w:rStyle w:val="Hyperlink"/>
            <w:noProof/>
          </w:rPr>
          <w:t>Secure Secrets Management</w:t>
        </w:r>
        <w:r>
          <w:rPr>
            <w:noProof/>
            <w:webHidden/>
          </w:rPr>
          <w:tab/>
        </w:r>
        <w:r>
          <w:rPr>
            <w:noProof/>
            <w:webHidden/>
          </w:rPr>
          <w:fldChar w:fldCharType="begin"/>
        </w:r>
        <w:r>
          <w:rPr>
            <w:noProof/>
            <w:webHidden/>
          </w:rPr>
          <w:instrText xml:space="preserve"> PAGEREF _Toc220332208 \h </w:instrText>
        </w:r>
        <w:r>
          <w:rPr>
            <w:noProof/>
            <w:webHidden/>
          </w:rPr>
        </w:r>
        <w:r>
          <w:rPr>
            <w:noProof/>
            <w:webHidden/>
          </w:rPr>
          <w:fldChar w:fldCharType="separate"/>
        </w:r>
        <w:r w:rsidR="004779DC">
          <w:rPr>
            <w:noProof/>
            <w:webHidden/>
          </w:rPr>
          <w:t>8</w:t>
        </w:r>
        <w:r>
          <w:rPr>
            <w:noProof/>
            <w:webHidden/>
          </w:rPr>
          <w:fldChar w:fldCharType="end"/>
        </w:r>
      </w:hyperlink>
    </w:p>
    <w:p w14:paraId="3E976E8D" w14:textId="6D16AA35" w:rsidR="00926558" w:rsidRDefault="00926558">
      <w:pPr>
        <w:pStyle w:val="TOC2"/>
        <w:tabs>
          <w:tab w:val="right" w:leader="dot" w:pos="9350"/>
        </w:tabs>
        <w:rPr>
          <w:rFonts w:asciiTheme="minorHAnsi" w:eastAsiaTheme="minorEastAsia" w:hAnsiTheme="minorHAnsi"/>
          <w:noProof/>
          <w:sz w:val="24"/>
          <w:szCs w:val="24"/>
        </w:rPr>
      </w:pPr>
      <w:hyperlink w:anchor="_Toc220332209" w:history="1">
        <w:r w:rsidRPr="00887948">
          <w:rPr>
            <w:rStyle w:val="Hyperlink"/>
            <w:noProof/>
          </w:rPr>
          <w:t>Error Management</w:t>
        </w:r>
        <w:r>
          <w:rPr>
            <w:noProof/>
            <w:webHidden/>
          </w:rPr>
          <w:tab/>
        </w:r>
        <w:r>
          <w:rPr>
            <w:noProof/>
            <w:webHidden/>
          </w:rPr>
          <w:fldChar w:fldCharType="begin"/>
        </w:r>
        <w:r>
          <w:rPr>
            <w:noProof/>
            <w:webHidden/>
          </w:rPr>
          <w:instrText xml:space="preserve"> PAGEREF _Toc220332209 \h </w:instrText>
        </w:r>
        <w:r>
          <w:rPr>
            <w:noProof/>
            <w:webHidden/>
          </w:rPr>
        </w:r>
        <w:r>
          <w:rPr>
            <w:noProof/>
            <w:webHidden/>
          </w:rPr>
          <w:fldChar w:fldCharType="separate"/>
        </w:r>
        <w:r w:rsidR="004779DC">
          <w:rPr>
            <w:noProof/>
            <w:webHidden/>
          </w:rPr>
          <w:t>9</w:t>
        </w:r>
        <w:r>
          <w:rPr>
            <w:noProof/>
            <w:webHidden/>
          </w:rPr>
          <w:fldChar w:fldCharType="end"/>
        </w:r>
      </w:hyperlink>
    </w:p>
    <w:p w14:paraId="5278EEE3" w14:textId="45E46037" w:rsidR="00926558" w:rsidRDefault="00926558">
      <w:pPr>
        <w:pStyle w:val="TOC2"/>
        <w:tabs>
          <w:tab w:val="right" w:leader="dot" w:pos="9350"/>
        </w:tabs>
        <w:rPr>
          <w:rFonts w:asciiTheme="minorHAnsi" w:eastAsiaTheme="minorEastAsia" w:hAnsiTheme="minorHAnsi"/>
          <w:noProof/>
          <w:sz w:val="24"/>
          <w:szCs w:val="24"/>
        </w:rPr>
      </w:pPr>
      <w:hyperlink w:anchor="_Toc220332210" w:history="1">
        <w:r w:rsidRPr="00887948">
          <w:rPr>
            <w:rStyle w:val="Hyperlink"/>
            <w:noProof/>
          </w:rPr>
          <w:t>Role-based Access Control</w:t>
        </w:r>
        <w:r>
          <w:rPr>
            <w:noProof/>
            <w:webHidden/>
          </w:rPr>
          <w:tab/>
        </w:r>
        <w:r>
          <w:rPr>
            <w:noProof/>
            <w:webHidden/>
          </w:rPr>
          <w:fldChar w:fldCharType="begin"/>
        </w:r>
        <w:r>
          <w:rPr>
            <w:noProof/>
            <w:webHidden/>
          </w:rPr>
          <w:instrText xml:space="preserve"> PAGEREF _Toc220332210 \h </w:instrText>
        </w:r>
        <w:r>
          <w:rPr>
            <w:noProof/>
            <w:webHidden/>
          </w:rPr>
        </w:r>
        <w:r>
          <w:rPr>
            <w:noProof/>
            <w:webHidden/>
          </w:rPr>
          <w:fldChar w:fldCharType="separate"/>
        </w:r>
        <w:r w:rsidR="004779DC">
          <w:rPr>
            <w:noProof/>
            <w:webHidden/>
          </w:rPr>
          <w:t>9</w:t>
        </w:r>
        <w:r>
          <w:rPr>
            <w:noProof/>
            <w:webHidden/>
          </w:rPr>
          <w:fldChar w:fldCharType="end"/>
        </w:r>
      </w:hyperlink>
    </w:p>
    <w:p w14:paraId="0471683D" w14:textId="30381066" w:rsidR="00926558" w:rsidRDefault="00926558">
      <w:pPr>
        <w:pStyle w:val="TOC1"/>
        <w:tabs>
          <w:tab w:val="right" w:leader="dot" w:pos="9350"/>
        </w:tabs>
        <w:rPr>
          <w:rFonts w:asciiTheme="minorHAnsi" w:eastAsiaTheme="minorEastAsia" w:hAnsiTheme="minorHAnsi"/>
          <w:noProof/>
          <w:sz w:val="24"/>
          <w:szCs w:val="24"/>
        </w:rPr>
      </w:pPr>
      <w:hyperlink w:anchor="_Toc220332211" w:history="1">
        <w:r w:rsidRPr="00887948">
          <w:rPr>
            <w:rStyle w:val="Hyperlink"/>
            <w:noProof/>
          </w:rPr>
          <w:t>Connector Filter</w:t>
        </w:r>
        <w:r>
          <w:rPr>
            <w:noProof/>
            <w:webHidden/>
          </w:rPr>
          <w:tab/>
        </w:r>
        <w:r>
          <w:rPr>
            <w:noProof/>
            <w:webHidden/>
          </w:rPr>
          <w:fldChar w:fldCharType="begin"/>
        </w:r>
        <w:r>
          <w:rPr>
            <w:noProof/>
            <w:webHidden/>
          </w:rPr>
          <w:instrText xml:space="preserve"> PAGEREF _Toc220332211 \h </w:instrText>
        </w:r>
        <w:r>
          <w:rPr>
            <w:noProof/>
            <w:webHidden/>
          </w:rPr>
        </w:r>
        <w:r>
          <w:rPr>
            <w:noProof/>
            <w:webHidden/>
          </w:rPr>
          <w:fldChar w:fldCharType="separate"/>
        </w:r>
        <w:r w:rsidR="004779DC">
          <w:rPr>
            <w:noProof/>
            <w:webHidden/>
          </w:rPr>
          <w:t>10</w:t>
        </w:r>
        <w:r>
          <w:rPr>
            <w:noProof/>
            <w:webHidden/>
          </w:rPr>
          <w:fldChar w:fldCharType="end"/>
        </w:r>
      </w:hyperlink>
    </w:p>
    <w:p w14:paraId="0DB8A39C" w14:textId="50C0F2F1" w:rsidR="00926558" w:rsidRDefault="00926558">
      <w:pPr>
        <w:pStyle w:val="TOC1"/>
        <w:tabs>
          <w:tab w:val="right" w:leader="dot" w:pos="9350"/>
        </w:tabs>
        <w:rPr>
          <w:rFonts w:asciiTheme="minorHAnsi" w:eastAsiaTheme="minorEastAsia" w:hAnsiTheme="minorHAnsi"/>
          <w:noProof/>
          <w:sz w:val="24"/>
          <w:szCs w:val="24"/>
        </w:rPr>
      </w:pPr>
      <w:hyperlink w:anchor="_Toc220332212" w:history="1">
        <w:r w:rsidRPr="00887948">
          <w:rPr>
            <w:rStyle w:val="Hyperlink"/>
            <w:noProof/>
          </w:rPr>
          <w:t>Download and Usage</w:t>
        </w:r>
        <w:r>
          <w:rPr>
            <w:noProof/>
            <w:webHidden/>
          </w:rPr>
          <w:tab/>
        </w:r>
        <w:r>
          <w:rPr>
            <w:noProof/>
            <w:webHidden/>
          </w:rPr>
          <w:fldChar w:fldCharType="begin"/>
        </w:r>
        <w:r>
          <w:rPr>
            <w:noProof/>
            <w:webHidden/>
          </w:rPr>
          <w:instrText xml:space="preserve"> PAGEREF _Toc220332212 \h </w:instrText>
        </w:r>
        <w:r>
          <w:rPr>
            <w:noProof/>
            <w:webHidden/>
          </w:rPr>
        </w:r>
        <w:r>
          <w:rPr>
            <w:noProof/>
            <w:webHidden/>
          </w:rPr>
          <w:fldChar w:fldCharType="separate"/>
        </w:r>
        <w:r w:rsidR="004779DC">
          <w:rPr>
            <w:noProof/>
            <w:webHidden/>
          </w:rPr>
          <w:t>11</w:t>
        </w:r>
        <w:r>
          <w:rPr>
            <w:noProof/>
            <w:webHidden/>
          </w:rPr>
          <w:fldChar w:fldCharType="end"/>
        </w:r>
      </w:hyperlink>
    </w:p>
    <w:p w14:paraId="7F695B07" w14:textId="28F1086A" w:rsidR="00926558" w:rsidRDefault="00926558">
      <w:pPr>
        <w:pStyle w:val="TOC1"/>
        <w:tabs>
          <w:tab w:val="right" w:leader="dot" w:pos="9350"/>
        </w:tabs>
        <w:rPr>
          <w:rFonts w:asciiTheme="minorHAnsi" w:eastAsiaTheme="minorEastAsia" w:hAnsiTheme="minorHAnsi"/>
          <w:noProof/>
          <w:sz w:val="24"/>
          <w:szCs w:val="24"/>
        </w:rPr>
      </w:pPr>
      <w:hyperlink w:anchor="_Toc220332213" w:history="1">
        <w:r w:rsidRPr="00887948">
          <w:rPr>
            <w:rStyle w:val="Hyperlink"/>
            <w:noProof/>
          </w:rPr>
          <w:t>APIs</w:t>
        </w:r>
        <w:r>
          <w:rPr>
            <w:noProof/>
            <w:webHidden/>
          </w:rPr>
          <w:tab/>
        </w:r>
        <w:r>
          <w:rPr>
            <w:noProof/>
            <w:webHidden/>
          </w:rPr>
          <w:fldChar w:fldCharType="begin"/>
        </w:r>
        <w:r>
          <w:rPr>
            <w:noProof/>
            <w:webHidden/>
          </w:rPr>
          <w:instrText xml:space="preserve"> PAGEREF _Toc220332213 \h </w:instrText>
        </w:r>
        <w:r>
          <w:rPr>
            <w:noProof/>
            <w:webHidden/>
          </w:rPr>
        </w:r>
        <w:r>
          <w:rPr>
            <w:noProof/>
            <w:webHidden/>
          </w:rPr>
          <w:fldChar w:fldCharType="separate"/>
        </w:r>
        <w:r w:rsidR="004779DC">
          <w:rPr>
            <w:noProof/>
            <w:webHidden/>
          </w:rPr>
          <w:t>12</w:t>
        </w:r>
        <w:r>
          <w:rPr>
            <w:noProof/>
            <w:webHidden/>
          </w:rPr>
          <w:fldChar w:fldCharType="end"/>
        </w:r>
      </w:hyperlink>
    </w:p>
    <w:p w14:paraId="07D62710" w14:textId="47AE069C" w:rsidR="00926558" w:rsidRDefault="00926558">
      <w:pPr>
        <w:pStyle w:val="TOC2"/>
        <w:tabs>
          <w:tab w:val="right" w:leader="dot" w:pos="9350"/>
        </w:tabs>
        <w:rPr>
          <w:rFonts w:asciiTheme="minorHAnsi" w:eastAsiaTheme="minorEastAsia" w:hAnsiTheme="minorHAnsi"/>
          <w:noProof/>
          <w:sz w:val="24"/>
          <w:szCs w:val="24"/>
        </w:rPr>
      </w:pPr>
      <w:hyperlink w:anchor="_Toc220332214" w:history="1">
        <w:r w:rsidRPr="00887948">
          <w:rPr>
            <w:rStyle w:val="Hyperlink"/>
            <w:rFonts w:eastAsia="Times New Roman"/>
            <w:noProof/>
          </w:rPr>
          <w:t>Get Metadata</w:t>
        </w:r>
        <w:r>
          <w:rPr>
            <w:noProof/>
            <w:webHidden/>
          </w:rPr>
          <w:tab/>
        </w:r>
        <w:r>
          <w:rPr>
            <w:noProof/>
            <w:webHidden/>
          </w:rPr>
          <w:fldChar w:fldCharType="begin"/>
        </w:r>
        <w:r>
          <w:rPr>
            <w:noProof/>
            <w:webHidden/>
          </w:rPr>
          <w:instrText xml:space="preserve"> PAGEREF _Toc220332214 \h </w:instrText>
        </w:r>
        <w:r>
          <w:rPr>
            <w:noProof/>
            <w:webHidden/>
          </w:rPr>
        </w:r>
        <w:r>
          <w:rPr>
            <w:noProof/>
            <w:webHidden/>
          </w:rPr>
          <w:fldChar w:fldCharType="separate"/>
        </w:r>
        <w:r w:rsidR="004779DC">
          <w:rPr>
            <w:noProof/>
            <w:webHidden/>
          </w:rPr>
          <w:t>13</w:t>
        </w:r>
        <w:r>
          <w:rPr>
            <w:noProof/>
            <w:webHidden/>
          </w:rPr>
          <w:fldChar w:fldCharType="end"/>
        </w:r>
      </w:hyperlink>
    </w:p>
    <w:p w14:paraId="3DA54CAE" w14:textId="12CB48B7" w:rsidR="00926558" w:rsidRDefault="00926558">
      <w:pPr>
        <w:pStyle w:val="TOC2"/>
        <w:tabs>
          <w:tab w:val="right" w:leader="dot" w:pos="9350"/>
        </w:tabs>
        <w:rPr>
          <w:rFonts w:asciiTheme="minorHAnsi" w:eastAsiaTheme="minorEastAsia" w:hAnsiTheme="minorHAnsi"/>
          <w:noProof/>
          <w:sz w:val="24"/>
          <w:szCs w:val="24"/>
        </w:rPr>
      </w:pPr>
      <w:hyperlink w:anchor="_Toc220332215" w:history="1">
        <w:r w:rsidRPr="00887948">
          <w:rPr>
            <w:rStyle w:val="Hyperlink"/>
            <w:rFonts w:eastAsia="Times New Roman"/>
            <w:noProof/>
          </w:rPr>
          <w:t>Get Data</w:t>
        </w:r>
        <w:r>
          <w:rPr>
            <w:noProof/>
            <w:webHidden/>
          </w:rPr>
          <w:tab/>
        </w:r>
        <w:r>
          <w:rPr>
            <w:noProof/>
            <w:webHidden/>
          </w:rPr>
          <w:fldChar w:fldCharType="begin"/>
        </w:r>
        <w:r>
          <w:rPr>
            <w:noProof/>
            <w:webHidden/>
          </w:rPr>
          <w:instrText xml:space="preserve"> PAGEREF _Toc220332215 \h </w:instrText>
        </w:r>
        <w:r>
          <w:rPr>
            <w:noProof/>
            <w:webHidden/>
          </w:rPr>
        </w:r>
        <w:r>
          <w:rPr>
            <w:noProof/>
            <w:webHidden/>
          </w:rPr>
          <w:fldChar w:fldCharType="separate"/>
        </w:r>
        <w:r w:rsidR="004779DC">
          <w:rPr>
            <w:noProof/>
            <w:webHidden/>
          </w:rPr>
          <w:t>14</w:t>
        </w:r>
        <w:r>
          <w:rPr>
            <w:noProof/>
            <w:webHidden/>
          </w:rPr>
          <w:fldChar w:fldCharType="end"/>
        </w:r>
      </w:hyperlink>
    </w:p>
    <w:p w14:paraId="097B8E13" w14:textId="7C13C8CF" w:rsidR="00926558" w:rsidRDefault="00926558">
      <w:pPr>
        <w:pStyle w:val="TOC2"/>
        <w:tabs>
          <w:tab w:val="right" w:leader="dot" w:pos="9350"/>
        </w:tabs>
        <w:rPr>
          <w:rFonts w:asciiTheme="minorHAnsi" w:eastAsiaTheme="minorEastAsia" w:hAnsiTheme="minorHAnsi"/>
          <w:noProof/>
          <w:sz w:val="24"/>
          <w:szCs w:val="24"/>
        </w:rPr>
      </w:pPr>
      <w:hyperlink w:anchor="_Toc220332216" w:history="1">
        <w:r w:rsidRPr="00887948">
          <w:rPr>
            <w:rStyle w:val="Hyperlink"/>
            <w:rFonts w:eastAsia="Times New Roman"/>
            <w:noProof/>
          </w:rPr>
          <w:t>Get Lineage</w:t>
        </w:r>
        <w:r>
          <w:rPr>
            <w:noProof/>
            <w:webHidden/>
          </w:rPr>
          <w:tab/>
        </w:r>
        <w:r>
          <w:rPr>
            <w:noProof/>
            <w:webHidden/>
          </w:rPr>
          <w:fldChar w:fldCharType="begin"/>
        </w:r>
        <w:r>
          <w:rPr>
            <w:noProof/>
            <w:webHidden/>
          </w:rPr>
          <w:instrText xml:space="preserve"> PAGEREF _Toc220332216 \h </w:instrText>
        </w:r>
        <w:r>
          <w:rPr>
            <w:noProof/>
            <w:webHidden/>
          </w:rPr>
        </w:r>
        <w:r>
          <w:rPr>
            <w:noProof/>
            <w:webHidden/>
          </w:rPr>
          <w:fldChar w:fldCharType="separate"/>
        </w:r>
        <w:r w:rsidR="004779DC">
          <w:rPr>
            <w:noProof/>
            <w:webHidden/>
          </w:rPr>
          <w:t>15</w:t>
        </w:r>
        <w:r>
          <w:rPr>
            <w:noProof/>
            <w:webHidden/>
          </w:rPr>
          <w:fldChar w:fldCharType="end"/>
        </w:r>
      </w:hyperlink>
    </w:p>
    <w:p w14:paraId="640620BA" w14:textId="40D45C7E" w:rsidR="00926558" w:rsidRDefault="00926558">
      <w:pPr>
        <w:pStyle w:val="TOC2"/>
        <w:tabs>
          <w:tab w:val="right" w:leader="dot" w:pos="9350"/>
        </w:tabs>
        <w:rPr>
          <w:rFonts w:asciiTheme="minorHAnsi" w:eastAsiaTheme="minorEastAsia" w:hAnsiTheme="minorHAnsi"/>
          <w:noProof/>
          <w:sz w:val="24"/>
          <w:szCs w:val="24"/>
        </w:rPr>
      </w:pPr>
      <w:hyperlink w:anchor="_Toc220332217" w:history="1">
        <w:r w:rsidRPr="00887948">
          <w:rPr>
            <w:rStyle w:val="Hyperlink"/>
            <w:rFonts w:eastAsia="Times New Roman"/>
            <w:noProof/>
          </w:rPr>
          <w:t>Create Data</w:t>
        </w:r>
        <w:r>
          <w:rPr>
            <w:noProof/>
            <w:webHidden/>
          </w:rPr>
          <w:tab/>
        </w:r>
        <w:r>
          <w:rPr>
            <w:noProof/>
            <w:webHidden/>
          </w:rPr>
          <w:fldChar w:fldCharType="begin"/>
        </w:r>
        <w:r>
          <w:rPr>
            <w:noProof/>
            <w:webHidden/>
          </w:rPr>
          <w:instrText xml:space="preserve"> PAGEREF _Toc220332217 \h </w:instrText>
        </w:r>
        <w:r>
          <w:rPr>
            <w:noProof/>
            <w:webHidden/>
          </w:rPr>
        </w:r>
        <w:r>
          <w:rPr>
            <w:noProof/>
            <w:webHidden/>
          </w:rPr>
          <w:fldChar w:fldCharType="separate"/>
        </w:r>
        <w:r w:rsidR="004779DC">
          <w:rPr>
            <w:noProof/>
            <w:webHidden/>
          </w:rPr>
          <w:t>16</w:t>
        </w:r>
        <w:r>
          <w:rPr>
            <w:noProof/>
            <w:webHidden/>
          </w:rPr>
          <w:fldChar w:fldCharType="end"/>
        </w:r>
      </w:hyperlink>
    </w:p>
    <w:p w14:paraId="5A2277C1" w14:textId="7EADDCD9" w:rsidR="00926558" w:rsidRDefault="00926558">
      <w:pPr>
        <w:pStyle w:val="TOC2"/>
        <w:tabs>
          <w:tab w:val="right" w:leader="dot" w:pos="9350"/>
        </w:tabs>
        <w:rPr>
          <w:rFonts w:asciiTheme="minorHAnsi" w:eastAsiaTheme="minorEastAsia" w:hAnsiTheme="minorHAnsi"/>
          <w:noProof/>
          <w:sz w:val="24"/>
          <w:szCs w:val="24"/>
        </w:rPr>
      </w:pPr>
      <w:hyperlink w:anchor="_Toc220332218" w:history="1">
        <w:r w:rsidRPr="00887948">
          <w:rPr>
            <w:rStyle w:val="Hyperlink"/>
            <w:rFonts w:eastAsia="Times New Roman"/>
            <w:noProof/>
          </w:rPr>
          <w:t>Update Data</w:t>
        </w:r>
        <w:r>
          <w:rPr>
            <w:noProof/>
            <w:webHidden/>
          </w:rPr>
          <w:tab/>
        </w:r>
        <w:r>
          <w:rPr>
            <w:noProof/>
            <w:webHidden/>
          </w:rPr>
          <w:fldChar w:fldCharType="begin"/>
        </w:r>
        <w:r>
          <w:rPr>
            <w:noProof/>
            <w:webHidden/>
          </w:rPr>
          <w:instrText xml:space="preserve"> PAGEREF _Toc220332218 \h </w:instrText>
        </w:r>
        <w:r>
          <w:rPr>
            <w:noProof/>
            <w:webHidden/>
          </w:rPr>
        </w:r>
        <w:r>
          <w:rPr>
            <w:noProof/>
            <w:webHidden/>
          </w:rPr>
          <w:fldChar w:fldCharType="separate"/>
        </w:r>
        <w:r w:rsidR="004779DC">
          <w:rPr>
            <w:noProof/>
            <w:webHidden/>
          </w:rPr>
          <w:t>17</w:t>
        </w:r>
        <w:r>
          <w:rPr>
            <w:noProof/>
            <w:webHidden/>
          </w:rPr>
          <w:fldChar w:fldCharType="end"/>
        </w:r>
      </w:hyperlink>
    </w:p>
    <w:p w14:paraId="77590E70" w14:textId="33F54490" w:rsidR="00926558" w:rsidRDefault="00926558">
      <w:pPr>
        <w:pStyle w:val="TOC2"/>
        <w:tabs>
          <w:tab w:val="right" w:leader="dot" w:pos="9350"/>
        </w:tabs>
        <w:rPr>
          <w:rFonts w:asciiTheme="minorHAnsi" w:eastAsiaTheme="minorEastAsia" w:hAnsiTheme="minorHAnsi"/>
          <w:noProof/>
          <w:sz w:val="24"/>
          <w:szCs w:val="24"/>
        </w:rPr>
      </w:pPr>
      <w:hyperlink w:anchor="_Toc220332219" w:history="1">
        <w:r w:rsidRPr="00887948">
          <w:rPr>
            <w:rStyle w:val="Hyperlink"/>
            <w:rFonts w:eastAsia="Times New Roman"/>
            <w:noProof/>
          </w:rPr>
          <w:t>Delete Data</w:t>
        </w:r>
        <w:r>
          <w:rPr>
            <w:noProof/>
            <w:webHidden/>
          </w:rPr>
          <w:tab/>
        </w:r>
        <w:r>
          <w:rPr>
            <w:noProof/>
            <w:webHidden/>
          </w:rPr>
          <w:fldChar w:fldCharType="begin"/>
        </w:r>
        <w:r>
          <w:rPr>
            <w:noProof/>
            <w:webHidden/>
          </w:rPr>
          <w:instrText xml:space="preserve"> PAGEREF _Toc220332219 \h </w:instrText>
        </w:r>
        <w:r>
          <w:rPr>
            <w:noProof/>
            <w:webHidden/>
          </w:rPr>
        </w:r>
        <w:r>
          <w:rPr>
            <w:noProof/>
            <w:webHidden/>
          </w:rPr>
          <w:fldChar w:fldCharType="separate"/>
        </w:r>
        <w:r w:rsidR="004779DC">
          <w:rPr>
            <w:noProof/>
            <w:webHidden/>
          </w:rPr>
          <w:t>18</w:t>
        </w:r>
        <w:r>
          <w:rPr>
            <w:noProof/>
            <w:webHidden/>
          </w:rPr>
          <w:fldChar w:fldCharType="end"/>
        </w:r>
      </w:hyperlink>
    </w:p>
    <w:p w14:paraId="03EF25CE" w14:textId="2E727B0C" w:rsidR="00B00EAC" w:rsidRDefault="00926558" w:rsidP="00121843">
      <w:pPr>
        <w:pStyle w:val="TOC2"/>
        <w:tabs>
          <w:tab w:val="right" w:leader="dot" w:pos="9350"/>
        </w:tabs>
        <w:rPr>
          <w:rFonts w:eastAsiaTheme="minorEastAsia"/>
          <w:szCs w:val="20"/>
        </w:rPr>
      </w:pPr>
      <w:hyperlink w:anchor="_Toc220332220" w:history="1">
        <w:r w:rsidRPr="00887948">
          <w:rPr>
            <w:rStyle w:val="Hyperlink"/>
            <w:noProof/>
          </w:rPr>
          <w:t>BOM Fetch</w:t>
        </w:r>
        <w:r>
          <w:rPr>
            <w:noProof/>
            <w:webHidden/>
          </w:rPr>
          <w:tab/>
        </w:r>
        <w:r>
          <w:rPr>
            <w:noProof/>
            <w:webHidden/>
          </w:rPr>
          <w:fldChar w:fldCharType="begin"/>
        </w:r>
        <w:r>
          <w:rPr>
            <w:noProof/>
            <w:webHidden/>
          </w:rPr>
          <w:instrText xml:space="preserve"> PAGEREF _Toc220332220 \h </w:instrText>
        </w:r>
        <w:r>
          <w:rPr>
            <w:noProof/>
            <w:webHidden/>
          </w:rPr>
        </w:r>
        <w:r>
          <w:rPr>
            <w:noProof/>
            <w:webHidden/>
          </w:rPr>
          <w:fldChar w:fldCharType="separate"/>
        </w:r>
        <w:r w:rsidR="004779DC">
          <w:rPr>
            <w:noProof/>
            <w:webHidden/>
          </w:rPr>
          <w:t>19</w:t>
        </w:r>
        <w:r>
          <w:rPr>
            <w:noProof/>
            <w:webHidden/>
          </w:rPr>
          <w:fldChar w:fldCharType="end"/>
        </w:r>
      </w:hyperlink>
      <w:r>
        <w:rPr>
          <w:rFonts w:eastAsiaTheme="minorEastAsia"/>
          <w:szCs w:val="20"/>
        </w:rPr>
        <w:fldChar w:fldCharType="end"/>
      </w:r>
      <w:r w:rsidR="00531239" w:rsidRPr="00BD5F19">
        <w:rPr>
          <w:noProof/>
        </w:rPr>
        <w:drawing>
          <wp:anchor distT="0" distB="0" distL="114300" distR="114300" simplePos="0" relativeHeight="251658240" behindDoc="0" locked="0" layoutInCell="1" allowOverlap="0" wp14:anchorId="3FEC6EE2" wp14:editId="2A8C3E4B">
            <wp:simplePos x="0" y="0"/>
            <wp:positionH relativeFrom="margin">
              <wp:posOffset>15365114</wp:posOffset>
            </wp:positionH>
            <wp:positionV relativeFrom="margin">
              <wp:posOffset>10412863</wp:posOffset>
            </wp:positionV>
            <wp:extent cx="904240" cy="935990"/>
            <wp:effectExtent l="0" t="0" r="0" b="0"/>
            <wp:wrapTopAndBottom/>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p>
    <w:p w14:paraId="0BF4E11F" w14:textId="77777777" w:rsidR="00182009" w:rsidRDefault="00182009" w:rsidP="00231CF7">
      <w:pPr>
        <w:pStyle w:val="Heading1"/>
        <w:sectPr w:rsidR="00182009" w:rsidSect="006B3AB7">
          <w:pgSz w:w="12240" w:h="15840" w:code="1"/>
          <w:pgMar w:top="2880" w:right="4320" w:bottom="1440" w:left="4320" w:header="720" w:footer="576" w:gutter="0"/>
          <w:cols w:space="720"/>
          <w:docGrid w:linePitch="272"/>
        </w:sectPr>
      </w:pPr>
      <w:bookmarkStart w:id="4" w:name="_Toc115182691"/>
      <w:bookmarkStart w:id="5" w:name="_Toc135752946"/>
      <w:bookmarkStart w:id="6" w:name="_Hlk137477109"/>
    </w:p>
    <w:p w14:paraId="2C137B6F" w14:textId="77777777" w:rsidR="00182009" w:rsidRDefault="00531239" w:rsidP="00231CF7">
      <w:pPr>
        <w:pStyle w:val="Heading1"/>
      </w:pPr>
      <w:bookmarkStart w:id="7" w:name="_Toc220332193"/>
      <w:r w:rsidRPr="006E2058">
        <w:lastRenderedPageBreak/>
        <w:t>I</w:t>
      </w:r>
      <w:bookmarkStart w:id="8" w:name="OLE_LINK1"/>
      <w:r w:rsidRPr="006E2058">
        <w:t>ntroduction</w:t>
      </w:r>
      <w:bookmarkStart w:id="9" w:name="OLE_LINK62"/>
      <w:bookmarkEnd w:id="4"/>
      <w:bookmarkEnd w:id="5"/>
      <w:bookmarkEnd w:id="7"/>
    </w:p>
    <w:p w14:paraId="46E886D5" w14:textId="269B3A2C" w:rsidR="00395CC3" w:rsidRPr="00730151" w:rsidRDefault="00395CC3" w:rsidP="00A97EE3">
      <w:r w:rsidRPr="00730151">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the Enterprise Operating System (EOS). Digital Thread is a communication framework that helps integrate various enterprise systems involved in the engineering and manufacturing product life cycle.</w:t>
      </w:r>
      <w:bookmarkEnd w:id="9"/>
    </w:p>
    <w:p w14:paraId="25906C90" w14:textId="060B4B1E" w:rsidR="00531239" w:rsidRDefault="003550F0" w:rsidP="00730151">
      <w:bookmarkStart w:id="10" w:name="OLE_LINK63"/>
      <w:r w:rsidRPr="00730151">
        <w:t>Digital Thread</w:t>
      </w:r>
      <w:r w:rsidR="00525F2B" w:rsidRPr="00730151">
        <w:t xml:space="preserve"> </w:t>
      </w:r>
      <w:r w:rsidR="00E14B78" w:rsidRPr="00730151">
        <w:t>Foundations</w:t>
      </w:r>
      <w:r w:rsidRPr="00730151">
        <w:t xml:space="preserve"> </w:t>
      </w:r>
      <w:r w:rsidR="00A05647" w:rsidRPr="00730151">
        <w:t>has implemented dedicated</w:t>
      </w:r>
      <w:r w:rsidR="00D531F3" w:rsidRPr="00730151">
        <w:t xml:space="preserve"> connectors to connect to </w:t>
      </w:r>
      <w:r w:rsidR="00A05647" w:rsidRPr="00730151">
        <w:t xml:space="preserve">various </w:t>
      </w:r>
      <w:r w:rsidR="00D531F3" w:rsidRPr="00730151">
        <w:t xml:space="preserve">source systems. </w:t>
      </w:r>
      <w:r w:rsidR="001000E7" w:rsidRPr="00730151">
        <w:t>The SAP Connector</w:t>
      </w:r>
      <w:r w:rsidR="00A05647" w:rsidRPr="00730151">
        <w:t xml:space="preserve"> is one such connect</w:t>
      </w:r>
      <w:r w:rsidR="00B72FFD" w:rsidRPr="00730151">
        <w:t>ion</w:t>
      </w:r>
      <w:r w:rsidR="00A05647" w:rsidRPr="00730151">
        <w:t xml:space="preserve"> implemented. It</w:t>
      </w:r>
      <w:r w:rsidR="009C599C" w:rsidRPr="00730151">
        <w:t xml:space="preserve"> leverag</w:t>
      </w:r>
      <w:r w:rsidR="001A76C5" w:rsidRPr="00730151">
        <w:t>es</w:t>
      </w:r>
      <w:r w:rsidR="009C599C" w:rsidRPr="00730151">
        <w:t xml:space="preserve"> the </w:t>
      </w:r>
      <w:proofErr w:type="spellStart"/>
      <w:r w:rsidR="009C599C" w:rsidRPr="00730151">
        <w:t>Olingo</w:t>
      </w:r>
      <w:proofErr w:type="spellEnd"/>
      <w:r w:rsidR="009C599C" w:rsidRPr="00730151">
        <w:t xml:space="preserve"> library</w:t>
      </w:r>
      <w:r w:rsidR="001A76C5" w:rsidRPr="00730151">
        <w:t xml:space="preserve"> and</w:t>
      </w:r>
      <w:r w:rsidR="009C599C" w:rsidRPr="00730151">
        <w:t xml:space="preserve"> serves as middleware, bridging SAP systems and external applications through JAVA REST APIs. This REST API can perform Create, Read, Update</w:t>
      </w:r>
      <w:r w:rsidR="00B72FFD" w:rsidRPr="00730151">
        <w:t>,</w:t>
      </w:r>
      <w:r w:rsidR="009C599C" w:rsidRPr="00730151">
        <w:t xml:space="preserve"> and Delete (CRUD) operations using </w:t>
      </w:r>
      <w:r w:rsidR="00B72FFD" w:rsidRPr="00730151">
        <w:t xml:space="preserve">the </w:t>
      </w:r>
      <w:r w:rsidR="009C599C" w:rsidRPr="00730151">
        <w:t>HTTP gateway. Acting as a Java-based intermediary, it streamlines connectivity and data exchange. With Maven integration, developers can seamlessly access SAP resources. This document explores how this middleware simplifies SAP integration, empowering businesses to enhance connectivity and efficiency effortlessly.</w:t>
      </w:r>
      <w:bookmarkEnd w:id="10"/>
    </w:p>
    <w:p w14:paraId="339AB85D" w14:textId="77777777" w:rsidR="00B51B3D" w:rsidRPr="006E2058" w:rsidRDefault="00B51B3D" w:rsidP="00B51B3D">
      <w:pPr>
        <w:pStyle w:val="Heading2"/>
      </w:pPr>
      <w:bookmarkStart w:id="11" w:name="_Toc220332194"/>
      <w:r w:rsidRPr="006E2058">
        <w:t>Purpose</w:t>
      </w:r>
      <w:bookmarkEnd w:id="11"/>
    </w:p>
    <w:p w14:paraId="519F86B9" w14:textId="77777777" w:rsidR="00B51B3D" w:rsidRDefault="00B51B3D" w:rsidP="00B51B3D">
      <w:pPr>
        <w:spacing w:after="0"/>
        <w:jc w:val="left"/>
        <w:rPr>
          <w:b/>
        </w:rPr>
      </w:pPr>
      <w:r>
        <w:t>This document describes the SAP Connector integration and API details.</w:t>
      </w:r>
    </w:p>
    <w:p w14:paraId="30A18477" w14:textId="1ED2AB9F" w:rsidR="00531239" w:rsidRPr="006E2058" w:rsidRDefault="00531239" w:rsidP="00531239">
      <w:pPr>
        <w:pStyle w:val="Heading2"/>
      </w:pPr>
      <w:bookmarkStart w:id="12" w:name="_Toc93468771"/>
      <w:bookmarkStart w:id="13" w:name="_Toc135752947"/>
      <w:bookmarkStart w:id="14" w:name="_Toc220332195"/>
      <w:bookmarkStart w:id="15" w:name="_Hlk103705804"/>
      <w:bookmarkEnd w:id="8"/>
      <w:r w:rsidRPr="006E2058">
        <w:t>Target Audience</w:t>
      </w:r>
      <w:bookmarkEnd w:id="12"/>
      <w:bookmarkEnd w:id="13"/>
      <w:bookmarkEnd w:id="14"/>
    </w:p>
    <w:bookmarkEnd w:id="15"/>
    <w:p w14:paraId="3F638CE4" w14:textId="5CFF04D2" w:rsidR="00531239" w:rsidRPr="00531239" w:rsidRDefault="00395CC3" w:rsidP="00531239">
      <w:r>
        <w:rPr>
          <w:kern w:val="0"/>
          <w14:ligatures w14:val="none"/>
        </w:rPr>
        <w:t>Software architects, developers, and integrators with IT backgrounds.</w:t>
      </w:r>
    </w:p>
    <w:p w14:paraId="5A1EBEEE" w14:textId="77777777" w:rsidR="00531239" w:rsidRPr="006E2058" w:rsidRDefault="00531239" w:rsidP="00531239">
      <w:pPr>
        <w:pStyle w:val="Heading2"/>
      </w:pPr>
      <w:bookmarkStart w:id="16" w:name="_Toc135752949"/>
      <w:bookmarkStart w:id="17" w:name="_Toc220332196"/>
      <w:r w:rsidRPr="006E2058">
        <w:t>Prerequisites</w:t>
      </w:r>
      <w:bookmarkEnd w:id="16"/>
      <w:bookmarkEnd w:id="17"/>
    </w:p>
    <w:p w14:paraId="3A909A64" w14:textId="77777777" w:rsidR="009C599C" w:rsidRDefault="009C599C">
      <w:pPr>
        <w:pStyle w:val="ListParagraph"/>
        <w:numPr>
          <w:ilvl w:val="0"/>
          <w:numId w:val="5"/>
        </w:numPr>
        <w:spacing w:before="0" w:after="0"/>
      </w:pPr>
      <w:hyperlink r:id="rId15" w:history="1">
        <w:r>
          <w:rPr>
            <w:rStyle w:val="Hyperlink"/>
          </w:rPr>
          <w:t>Download</w:t>
        </w:r>
      </w:hyperlink>
      <w:r>
        <w:t xml:space="preserve"> and </w:t>
      </w:r>
      <w:hyperlink r:id="rId16" w:history="1">
        <w:r>
          <w:rPr>
            <w:rStyle w:val="Hyperlink"/>
          </w:rPr>
          <w:t>install</w:t>
        </w:r>
      </w:hyperlink>
      <w:r>
        <w:t xml:space="preserve"> Java (version 17)</w:t>
      </w:r>
    </w:p>
    <w:p w14:paraId="587FC7DE" w14:textId="77777777" w:rsidR="009C599C" w:rsidRDefault="009C599C">
      <w:pPr>
        <w:pStyle w:val="ListParagraph"/>
        <w:numPr>
          <w:ilvl w:val="0"/>
          <w:numId w:val="5"/>
        </w:numPr>
        <w:spacing w:before="0" w:after="0"/>
      </w:pPr>
      <w:hyperlink r:id="rId17" w:history="1">
        <w:r>
          <w:rPr>
            <w:rStyle w:val="Hyperlink"/>
          </w:rPr>
          <w:t>Download</w:t>
        </w:r>
      </w:hyperlink>
      <w:r>
        <w:t xml:space="preserve"> and </w:t>
      </w:r>
      <w:hyperlink r:id="rId18" w:history="1">
        <w:r>
          <w:rPr>
            <w:rStyle w:val="Hyperlink"/>
          </w:rPr>
          <w:t>install</w:t>
        </w:r>
      </w:hyperlink>
      <w:r>
        <w:t xml:space="preserve"> IntelliJ IDEA (version: 2023.1.1)</w:t>
      </w:r>
    </w:p>
    <w:p w14:paraId="0EF82B59" w14:textId="77777777" w:rsidR="009C599C" w:rsidRDefault="009C599C">
      <w:pPr>
        <w:pStyle w:val="ListParagraph"/>
        <w:numPr>
          <w:ilvl w:val="0"/>
          <w:numId w:val="5"/>
        </w:numPr>
        <w:spacing w:before="0" w:after="0"/>
      </w:pPr>
      <w:hyperlink r:id="rId19" w:history="1">
        <w:r>
          <w:rPr>
            <w:rStyle w:val="Hyperlink"/>
          </w:rPr>
          <w:t>Download</w:t>
        </w:r>
      </w:hyperlink>
      <w:r>
        <w:t xml:space="preserve"> and </w:t>
      </w:r>
      <w:hyperlink r:id="rId20" w:history="1">
        <w:r>
          <w:rPr>
            <w:rStyle w:val="Hyperlink"/>
          </w:rPr>
          <w:t>install</w:t>
        </w:r>
      </w:hyperlink>
      <w:r>
        <w:t xml:space="preserve"> Apache Maven (version: 3.9.1)</w:t>
      </w:r>
      <w:r w:rsidRPr="009C599C">
        <w:t xml:space="preserve"> </w:t>
      </w:r>
    </w:p>
    <w:p w14:paraId="5584400B" w14:textId="59F53493" w:rsidR="00F81108" w:rsidRDefault="00F81108">
      <w:pPr>
        <w:pStyle w:val="ListParagraph"/>
        <w:numPr>
          <w:ilvl w:val="0"/>
          <w:numId w:val="5"/>
        </w:numPr>
        <w:spacing w:before="0" w:after="0"/>
      </w:pPr>
      <w:r>
        <w:t xml:space="preserve">An API testing tool such as </w:t>
      </w:r>
      <w:hyperlink r:id="rId21" w:history="1">
        <w:r>
          <w:rPr>
            <w:rStyle w:val="Hyperlink"/>
          </w:rPr>
          <w:t>Postman</w:t>
        </w:r>
      </w:hyperlink>
      <w:r>
        <w:t>.</w:t>
      </w:r>
    </w:p>
    <w:p w14:paraId="6040B4EF" w14:textId="6C4F822D" w:rsidR="00414EDE" w:rsidRDefault="00414EDE">
      <w:pPr>
        <w:pStyle w:val="ListParagraph"/>
        <w:numPr>
          <w:ilvl w:val="0"/>
          <w:numId w:val="5"/>
        </w:numPr>
        <w:spacing w:before="0" w:after="0"/>
      </w:pPr>
      <w:r w:rsidRPr="00414EDE">
        <w:t xml:space="preserve">Access to the </w:t>
      </w:r>
      <w:r>
        <w:t xml:space="preserve">Azure </w:t>
      </w:r>
      <w:r w:rsidRPr="00414EDE">
        <w:t xml:space="preserve">repository </w:t>
      </w:r>
      <w:r>
        <w:t>provided</w:t>
      </w:r>
      <w:r w:rsidRPr="00414EDE">
        <w:t xml:space="preserve"> by the </w:t>
      </w:r>
      <w:hyperlink r:id="rId22" w:history="1">
        <w:r w:rsidR="00A07E6E">
          <w:rPr>
            <w:rStyle w:val="Hyperlink"/>
          </w:rPr>
          <w:t>DevOps team</w:t>
        </w:r>
      </w:hyperlink>
      <w:r w:rsidR="00A07E6E">
        <w:rPr>
          <w:rStyle w:val="Hyperlink"/>
        </w:rPr>
        <w:t>.</w:t>
      </w:r>
    </w:p>
    <w:p w14:paraId="3BD49357" w14:textId="77777777" w:rsidR="00E0655B" w:rsidRDefault="00E0655B" w:rsidP="00E0655B">
      <w:pPr>
        <w:pStyle w:val="Heading2"/>
      </w:pPr>
      <w:bookmarkStart w:id="18" w:name="_Toc157074527"/>
      <w:bookmarkStart w:id="19" w:name="_Toc160612332"/>
      <w:bookmarkStart w:id="20" w:name="_Toc160613139"/>
      <w:bookmarkStart w:id="21" w:name="_Toc164180631"/>
      <w:bookmarkStart w:id="22" w:name="_Toc170228402"/>
      <w:bookmarkStart w:id="23" w:name="_Toc220332197"/>
      <w:r>
        <w:t>Business Contacts</w:t>
      </w:r>
      <w:bookmarkEnd w:id="18"/>
      <w:bookmarkEnd w:id="19"/>
      <w:bookmarkEnd w:id="20"/>
      <w:bookmarkEnd w:id="21"/>
      <w:bookmarkEnd w:id="22"/>
      <w:bookmarkEnd w:id="23"/>
    </w:p>
    <w:bookmarkStart w:id="24" w:name="OLE_LINK79"/>
    <w:p w14:paraId="652536BD" w14:textId="77777777" w:rsidR="00E0655B" w:rsidRDefault="00E0655B">
      <w:pPr>
        <w:pStyle w:val="ListParagraph"/>
        <w:numPr>
          <w:ilvl w:val="0"/>
          <w:numId w:val="6"/>
        </w:numPr>
        <w:spacing w:before="0" w:after="0"/>
        <w:jc w:val="left"/>
      </w:pPr>
      <w:r>
        <w:fldChar w:fldCharType="begin"/>
      </w:r>
      <w:r>
        <w:instrText>HYPERLINK "mailto:florian.tournier@accenture.com"</w:instrText>
      </w:r>
      <w:r>
        <w:fldChar w:fldCharType="separate"/>
      </w:r>
      <w:r>
        <w:rPr>
          <w:rStyle w:val="Hyperlink"/>
        </w:rPr>
        <w:t>florian.tournier@accenture.com</w:t>
      </w:r>
      <w:r>
        <w:fldChar w:fldCharType="end"/>
      </w:r>
      <w:r>
        <w:t xml:space="preserve">  </w:t>
      </w:r>
    </w:p>
    <w:p w14:paraId="5FB1CB19" w14:textId="77777777" w:rsidR="00E0655B" w:rsidRDefault="00E0655B">
      <w:pPr>
        <w:pStyle w:val="ListParagraph"/>
        <w:numPr>
          <w:ilvl w:val="0"/>
          <w:numId w:val="6"/>
        </w:numPr>
        <w:spacing w:before="0" w:after="0"/>
        <w:jc w:val="left"/>
      </w:pPr>
      <w:hyperlink r:id="rId23" w:history="1">
        <w:r>
          <w:rPr>
            <w:rStyle w:val="Hyperlink"/>
          </w:rPr>
          <w:t>laura.mosconi@accenture.com</w:t>
        </w:r>
      </w:hyperlink>
    </w:p>
    <w:p w14:paraId="42C96123" w14:textId="77777777" w:rsidR="00E0655B" w:rsidRDefault="00E0655B">
      <w:pPr>
        <w:pStyle w:val="ListParagraph"/>
        <w:numPr>
          <w:ilvl w:val="0"/>
          <w:numId w:val="6"/>
        </w:numPr>
        <w:spacing w:before="0" w:after="0"/>
        <w:jc w:val="left"/>
      </w:pPr>
      <w:hyperlink r:id="rId24" w:history="1">
        <w:r>
          <w:rPr>
            <w:rStyle w:val="Hyperlink"/>
          </w:rPr>
          <w:t>karthik.ramachandra@accenture.com</w:t>
        </w:r>
      </w:hyperlink>
    </w:p>
    <w:bookmarkStart w:id="25" w:name="_Toc135752951"/>
    <w:bookmarkEnd w:id="24"/>
    <w:p w14:paraId="0DFADC27" w14:textId="77777777" w:rsidR="00E0655B" w:rsidRDefault="003F52F3">
      <w:pPr>
        <w:pStyle w:val="ListParagraph"/>
        <w:numPr>
          <w:ilvl w:val="0"/>
          <w:numId w:val="6"/>
        </w:numPr>
        <w:spacing w:before="0" w:after="0"/>
        <w:jc w:val="left"/>
        <w:rPr>
          <w:rStyle w:val="Hyperlink"/>
        </w:rPr>
      </w:pPr>
      <w:r>
        <w:fldChar w:fldCharType="begin"/>
      </w:r>
      <w:r>
        <w:instrText>HYPERLINK "mailto:stefano.giacco@accenture.com"</w:instrText>
      </w:r>
      <w:r>
        <w:fldChar w:fldCharType="separate"/>
      </w:r>
      <w:r w:rsidR="00E0655B">
        <w:rPr>
          <w:rStyle w:val="Hyperlink"/>
        </w:rPr>
        <w:t>stefano.giacco@accenture.com</w:t>
      </w:r>
      <w:r>
        <w:rPr>
          <w:rStyle w:val="Hyperlink"/>
        </w:rPr>
        <w:fldChar w:fldCharType="end"/>
      </w:r>
      <w:r w:rsidR="00E0655B">
        <w:rPr>
          <w:rStyle w:val="Hyperlink"/>
        </w:rPr>
        <w:t xml:space="preserve"> </w:t>
      </w:r>
    </w:p>
    <w:p w14:paraId="648CE39B" w14:textId="6B0C1A07" w:rsidR="000C3C80" w:rsidRDefault="00F6345A" w:rsidP="00F6345A">
      <w:pPr>
        <w:pStyle w:val="ListParagraph"/>
        <w:numPr>
          <w:ilvl w:val="0"/>
          <w:numId w:val="6"/>
        </w:numPr>
        <w:spacing w:before="0" w:after="0"/>
        <w:jc w:val="left"/>
        <w:rPr>
          <w:rStyle w:val="Hyperlink"/>
        </w:rPr>
      </w:pPr>
      <w:r w:rsidRPr="00F6345A">
        <w:rPr>
          <w:rStyle w:val="Hyperlink"/>
        </w:rPr>
        <w:t>srinath.k.murthy@accenture.com</w:t>
      </w:r>
    </w:p>
    <w:p w14:paraId="25B937D2" w14:textId="77777777" w:rsidR="00531239" w:rsidRPr="006E2058" w:rsidRDefault="00531239" w:rsidP="00531239">
      <w:pPr>
        <w:pStyle w:val="Heading2"/>
      </w:pPr>
      <w:bookmarkStart w:id="26" w:name="_Toc220332198"/>
      <w:r w:rsidRPr="006E2058">
        <w:t>Related Links</w:t>
      </w:r>
      <w:bookmarkEnd w:id="25"/>
      <w:bookmarkEnd w:id="26"/>
    </w:p>
    <w:bookmarkEnd w:id="6"/>
    <w:p w14:paraId="572F9FE0" w14:textId="7C1343A2" w:rsidR="00883136" w:rsidRDefault="00883136">
      <w:pPr>
        <w:pStyle w:val="ListParagraph"/>
        <w:numPr>
          <w:ilvl w:val="0"/>
          <w:numId w:val="7"/>
        </w:numPr>
        <w:spacing w:before="0" w:after="0"/>
      </w:pPr>
      <w:r>
        <w:fldChar w:fldCharType="begin"/>
      </w:r>
      <w:r w:rsidR="009A6A3F">
        <w:instrText>HYPERLINK "https://ts.accenture.com/:t:/r/sites/GlobalDocTemplates/Published%20Documents/IX%20Thread/Linked%20Files/DT_Role_Mapping_Config.txt"</w:instrText>
      </w:r>
      <w:r>
        <w:fldChar w:fldCharType="separate"/>
      </w:r>
      <w:r>
        <w:rPr>
          <w:rStyle w:val="Hyperlink"/>
        </w:rPr>
        <w:t>DT_Role_Mapping_Config.txt</w:t>
      </w:r>
      <w:r>
        <w:fldChar w:fldCharType="end"/>
      </w:r>
    </w:p>
    <w:p w14:paraId="61DE6EC9" w14:textId="77777777" w:rsidR="005E176C" w:rsidRPr="005E176C" w:rsidRDefault="00883136" w:rsidP="005E176C">
      <w:pPr>
        <w:pStyle w:val="ListParagraph"/>
        <w:numPr>
          <w:ilvl w:val="0"/>
          <w:numId w:val="7"/>
        </w:numPr>
        <w:spacing w:before="0" w:after="0"/>
        <w:rPr>
          <w:rStyle w:val="Hyperlink"/>
        </w:rPr>
      </w:pPr>
      <w:hyperlink r:id="rId25" w:history="1">
        <w:r>
          <w:rPr>
            <w:rStyle w:val="Hyperlink"/>
          </w:rPr>
          <w:t>Digital Thread documentation</w:t>
        </w:r>
      </w:hyperlink>
    </w:p>
    <w:p w14:paraId="23CB9BBE" w14:textId="77777777" w:rsidR="005E176C" w:rsidRDefault="005E176C" w:rsidP="00231CF7">
      <w:pPr>
        <w:pStyle w:val="Heading1"/>
        <w:sectPr w:rsidR="005E176C" w:rsidSect="005E176C">
          <w:pgSz w:w="12240" w:h="15840" w:code="1"/>
          <w:pgMar w:top="1440" w:right="1440" w:bottom="1440" w:left="1440" w:header="720" w:footer="576" w:gutter="0"/>
          <w:cols w:space="720"/>
          <w:docGrid w:linePitch="272"/>
        </w:sectPr>
      </w:pPr>
    </w:p>
    <w:p w14:paraId="4B1C93E2" w14:textId="43C118BA" w:rsidR="007D39C3" w:rsidRDefault="00775656" w:rsidP="00231CF7">
      <w:pPr>
        <w:pStyle w:val="Heading1"/>
      </w:pPr>
      <w:bookmarkStart w:id="27" w:name="_Toc220332199"/>
      <w:r>
        <w:lastRenderedPageBreak/>
        <w:t>Access Management</w:t>
      </w:r>
      <w:bookmarkEnd w:id="27"/>
      <w:r w:rsidR="007D39C3">
        <w:t xml:space="preserve">  </w:t>
      </w:r>
    </w:p>
    <w:p w14:paraId="447B8864" w14:textId="3A447778" w:rsidR="007D39C3" w:rsidRPr="007D39C3" w:rsidRDefault="007D39C3" w:rsidP="007D39C3">
      <w:pPr>
        <w:pStyle w:val="Heading2"/>
      </w:pPr>
      <w:bookmarkStart w:id="28" w:name="_Toc220332200"/>
      <w:r w:rsidRPr="007D39C3">
        <w:t>CRUD API</w:t>
      </w:r>
      <w:bookmarkEnd w:id="28"/>
    </w:p>
    <w:p w14:paraId="522C35C6" w14:textId="5E0D4DE3" w:rsidR="007D39C3" w:rsidRPr="00231CF7" w:rsidRDefault="007D39C3" w:rsidP="00231CF7">
      <w:r w:rsidRPr="00231CF7">
        <w:t>The Create/Read/Update</w:t>
      </w:r>
      <w:r w:rsidR="00CD285D" w:rsidRPr="00231CF7">
        <w:t>/Delete</w:t>
      </w:r>
      <w:r w:rsidRPr="00231CF7">
        <w:t xml:space="preserve"> (CRU</w:t>
      </w:r>
      <w:r w:rsidR="00CD285D" w:rsidRPr="00231CF7">
        <w:t>D</w:t>
      </w:r>
      <w:r w:rsidRPr="00231CF7">
        <w:t xml:space="preserve">) API enables interaction with </w:t>
      </w:r>
      <w:r w:rsidR="00CD285D" w:rsidRPr="00231CF7">
        <w:t>SAP</w:t>
      </w:r>
      <w:r w:rsidRPr="00231CF7">
        <w:t xml:space="preserve"> to perform essential operations such as fetching issue details, updating existing issues, and creating new ones. This provides the flexibility needed to manage issues directly from external systems or custom applications, enhancing integration possibilities.</w:t>
      </w:r>
    </w:p>
    <w:p w14:paraId="0326E339" w14:textId="77777777" w:rsidR="007D39C3" w:rsidRDefault="007D39C3" w:rsidP="00547516">
      <w:pPr>
        <w:pStyle w:val="Heading2"/>
      </w:pPr>
      <w:bookmarkStart w:id="29" w:name="_Toc164180637"/>
      <w:bookmarkStart w:id="30" w:name="_Toc170228408"/>
      <w:bookmarkStart w:id="31" w:name="_Toc220332201"/>
      <w:r>
        <w:t>RBAC Implementation</w:t>
      </w:r>
      <w:bookmarkEnd w:id="29"/>
      <w:bookmarkEnd w:id="30"/>
      <w:bookmarkEnd w:id="31"/>
    </w:p>
    <w:p w14:paraId="740DA15A" w14:textId="2F61F787" w:rsidR="001D136E" w:rsidRDefault="007D39C3" w:rsidP="00231CF7">
      <w:pPr>
        <w:spacing w:after="0"/>
        <w:ind w:right="57"/>
      </w:pPr>
      <w:r>
        <w:t xml:space="preserve">Role Based Access Control (RBAC) in the </w:t>
      </w:r>
      <w:r w:rsidR="00CD285D">
        <w:t>SAP</w:t>
      </w:r>
      <w:r>
        <w:t xml:space="preserve"> connector application is managed through Azure management services, following similar practices as other connector applications. RBAC policies are defined at the product level, dictating the access rights for various methods within the application. The below table shows the permissions granted to each role.</w:t>
      </w:r>
      <w:r w:rsidR="00231CF7">
        <w:t xml:space="preserve"> </w:t>
      </w:r>
      <w:bookmarkStart w:id="32" w:name="_Toc165022482"/>
      <w:bookmarkStart w:id="33" w:name="OLE_LINK91"/>
      <w:r w:rsidR="001D136E" w:rsidRPr="001D136E">
        <w:t>Permissions for each role in the SAP connector application are structured as follows:</w:t>
      </w:r>
    </w:p>
    <w:p w14:paraId="18CC3397" w14:textId="77777777" w:rsidR="001D136E" w:rsidRDefault="001D136E" w:rsidP="001D136E">
      <w:pPr>
        <w:pStyle w:val="ListParagraph"/>
        <w:numPr>
          <w:ilvl w:val="0"/>
          <w:numId w:val="47"/>
        </w:numPr>
      </w:pPr>
      <w:r w:rsidRPr="001D136E">
        <w:t>Admin: Granted full permissions, including POST, PUT, and GET operations.</w:t>
      </w:r>
    </w:p>
    <w:p w14:paraId="0F9126A3" w14:textId="77777777" w:rsidR="001D136E" w:rsidRDefault="001D136E" w:rsidP="001D136E">
      <w:pPr>
        <w:pStyle w:val="ListParagraph"/>
        <w:numPr>
          <w:ilvl w:val="0"/>
          <w:numId w:val="47"/>
        </w:numPr>
      </w:pPr>
      <w:r w:rsidRPr="001D136E">
        <w:t>Quality Engineer (QE): Granted full permissions, including POST, PUT, and GET operations.</w:t>
      </w:r>
    </w:p>
    <w:p w14:paraId="0AE8DFC3" w14:textId="77777777" w:rsidR="001D136E" w:rsidRDefault="001D136E" w:rsidP="001D136E">
      <w:pPr>
        <w:pStyle w:val="ListParagraph"/>
        <w:numPr>
          <w:ilvl w:val="0"/>
          <w:numId w:val="47"/>
        </w:numPr>
      </w:pPr>
      <w:r w:rsidRPr="001D136E">
        <w:t>Tester: Granted limited permissions, restricted to GET operations only.</w:t>
      </w:r>
    </w:p>
    <w:p w14:paraId="23454333" w14:textId="77777777" w:rsidR="001D136E" w:rsidRDefault="001D136E" w:rsidP="001D136E">
      <w:pPr>
        <w:pStyle w:val="ListParagraph"/>
        <w:numPr>
          <w:ilvl w:val="0"/>
          <w:numId w:val="47"/>
        </w:numPr>
      </w:pPr>
      <w:r w:rsidRPr="001D136E">
        <w:t>Developer (Dev): Granted limited permissions, restricted to GET operations only.</w:t>
      </w:r>
    </w:p>
    <w:p w14:paraId="50CAF8B7" w14:textId="6A037FA8" w:rsidR="001D136E" w:rsidRPr="001D136E" w:rsidRDefault="001D136E" w:rsidP="001D136E">
      <w:pPr>
        <w:pStyle w:val="ListParagraph"/>
        <w:numPr>
          <w:ilvl w:val="0"/>
          <w:numId w:val="47"/>
        </w:numPr>
      </w:pPr>
      <w:r w:rsidRPr="001D136E">
        <w:t>User: Granted limited permissions, restricted to GET operations only.</w:t>
      </w:r>
    </w:p>
    <w:p w14:paraId="3B953F77" w14:textId="77777777" w:rsidR="00231CF7" w:rsidRDefault="00231CF7" w:rsidP="00231CF7">
      <w:pPr>
        <w:pStyle w:val="Heading1"/>
        <w:sectPr w:rsidR="00231CF7" w:rsidSect="005E176C">
          <w:pgSz w:w="12240" w:h="15840" w:code="1"/>
          <w:pgMar w:top="1440" w:right="1440" w:bottom="1440" w:left="1440" w:header="720" w:footer="576" w:gutter="0"/>
          <w:cols w:space="720"/>
          <w:docGrid w:linePitch="272"/>
        </w:sectPr>
      </w:pPr>
    </w:p>
    <w:p w14:paraId="5EFFD760" w14:textId="648EAE8B" w:rsidR="009F4BFE" w:rsidRDefault="009F4BFE" w:rsidP="00231CF7">
      <w:pPr>
        <w:pStyle w:val="Heading1"/>
      </w:pPr>
      <w:bookmarkStart w:id="34" w:name="_Toc220332202"/>
      <w:r>
        <w:lastRenderedPageBreak/>
        <w:t>SAP Connector Blueprint</w:t>
      </w:r>
      <w:bookmarkEnd w:id="32"/>
      <w:bookmarkEnd w:id="33"/>
      <w:bookmarkEnd w:id="34"/>
    </w:p>
    <w:p w14:paraId="334E6840" w14:textId="07AB5AAF" w:rsidR="00A02991" w:rsidRPr="00243DD0" w:rsidRDefault="00A02991" w:rsidP="00243DD0">
      <w:pPr>
        <w:pStyle w:val="Heading2"/>
        <w:rPr>
          <w:lang w:val="en-GB"/>
        </w:rPr>
      </w:pPr>
      <w:bookmarkStart w:id="35" w:name="_Toc220332203"/>
      <w:r>
        <w:rPr>
          <w:lang w:val="en-GB"/>
        </w:rPr>
        <w:t>Data Catalog</w:t>
      </w:r>
      <w:bookmarkEnd w:id="35"/>
    </w:p>
    <w:p w14:paraId="4ADE51C9" w14:textId="77777777" w:rsidR="00231CF7" w:rsidRDefault="00231CF7" w:rsidP="00CE2E72">
      <w:pPr>
        <w:ind w:right="751"/>
        <w:rPr>
          <w:lang w:val="en-GB"/>
        </w:rPr>
        <w:sectPr w:rsidR="00231CF7" w:rsidSect="005E176C">
          <w:pgSz w:w="12240" w:h="15840" w:code="1"/>
          <w:pgMar w:top="1440" w:right="1440" w:bottom="1440" w:left="1440" w:header="720" w:footer="576" w:gutter="0"/>
          <w:cols w:space="720"/>
          <w:docGrid w:linePitch="272"/>
        </w:sectPr>
      </w:pPr>
    </w:p>
    <w:p w14:paraId="3F0BC274" w14:textId="4257D2EC" w:rsidR="00775656" w:rsidRPr="007312E6" w:rsidRDefault="00775656" w:rsidP="007312E6">
      <w:r w:rsidRPr="007312E6">
        <w:t>The following diagram depicts the high-level design flow for the SAP Connector</w:t>
      </w:r>
      <w:r w:rsidR="00F500B8" w:rsidRPr="007312E6">
        <w:t xml:space="preserve"> and how </w:t>
      </w:r>
      <w:r w:rsidR="00F679FD" w:rsidRPr="007312E6">
        <w:t>an SAP ERP system and a Data Catalog</w:t>
      </w:r>
      <w:r w:rsidR="0097281B" w:rsidRPr="007312E6">
        <w:t xml:space="preserve"> interact</w:t>
      </w:r>
      <w:r w:rsidR="00F679FD" w:rsidRPr="007312E6">
        <w:t xml:space="preserve"> via OData services handled by </w:t>
      </w:r>
      <w:proofErr w:type="spellStart"/>
      <w:r w:rsidR="00F679FD" w:rsidRPr="007312E6">
        <w:t>Olingo</w:t>
      </w:r>
      <w:proofErr w:type="spellEnd"/>
      <w:r w:rsidR="00F679FD" w:rsidRPr="007312E6">
        <w:t xml:space="preserve"> and Java-based RESTful APIs</w:t>
      </w:r>
      <w:r w:rsidR="0097281B" w:rsidRPr="007312E6">
        <w:t>.</w:t>
      </w:r>
    </w:p>
    <w:p w14:paraId="24D33133" w14:textId="65138F3C" w:rsidR="32557519" w:rsidRPr="00EA64BF" w:rsidRDefault="32557519" w:rsidP="00EA64BF">
      <w:pPr>
        <w:pStyle w:val="ListParagraph"/>
        <w:numPr>
          <w:ilvl w:val="0"/>
          <w:numId w:val="48"/>
        </w:numPr>
      </w:pPr>
      <w:r w:rsidRPr="00EA64BF">
        <w:t xml:space="preserve">The SAP ERP system provides data which is handled through the </w:t>
      </w:r>
      <w:proofErr w:type="spellStart"/>
      <w:r w:rsidRPr="00EA64BF">
        <w:t>Olingo</w:t>
      </w:r>
      <w:proofErr w:type="spellEnd"/>
      <w:r w:rsidRPr="00EA64BF">
        <w:t xml:space="preserve"> Library.</w:t>
      </w:r>
    </w:p>
    <w:p w14:paraId="3CBE0E60" w14:textId="3F4DA321" w:rsidR="32557519" w:rsidRPr="00EA64BF" w:rsidRDefault="32557519" w:rsidP="00EA64BF">
      <w:pPr>
        <w:pStyle w:val="ListParagraph"/>
        <w:numPr>
          <w:ilvl w:val="0"/>
          <w:numId w:val="48"/>
        </w:numPr>
      </w:pPr>
      <w:r w:rsidRPr="00EA64BF">
        <w:t xml:space="preserve">The Java REST APIs built on the </w:t>
      </w:r>
      <w:proofErr w:type="spellStart"/>
      <w:r w:rsidRPr="00EA64BF">
        <w:t>Olingo</w:t>
      </w:r>
      <w:proofErr w:type="spellEnd"/>
      <w:r w:rsidRPr="00EA64BF">
        <w:t xml:space="preserve"> Library </w:t>
      </w:r>
      <w:proofErr w:type="gramStart"/>
      <w:r w:rsidRPr="00EA64BF">
        <w:t>allow</w:t>
      </w:r>
      <w:proofErr w:type="gramEnd"/>
      <w:r w:rsidRPr="00EA64BF">
        <w:t xml:space="preserve"> data to be transferred from the SAP ERP system to the Data Catalog.</w:t>
      </w:r>
    </w:p>
    <w:p w14:paraId="7D2795BC" w14:textId="6928E768" w:rsidR="32557519" w:rsidRPr="00EA64BF" w:rsidRDefault="32557519" w:rsidP="00EA64BF">
      <w:pPr>
        <w:pStyle w:val="ListParagraph"/>
        <w:numPr>
          <w:ilvl w:val="0"/>
          <w:numId w:val="48"/>
        </w:numPr>
      </w:pPr>
      <w:r w:rsidRPr="00EA64BF">
        <w:t>The Data Catalog receives and stores the data for further use, analysis, or reporting.</w:t>
      </w:r>
    </w:p>
    <w:p w14:paraId="5821F387" w14:textId="6CB084AA" w:rsidR="009F4BFE" w:rsidRDefault="00052ABC" w:rsidP="00231CF7">
      <w:pPr>
        <w:ind w:right="751"/>
        <w:rPr>
          <w:rFonts w:asciiTheme="minorHAnsi" w:hAnsiTheme="minorHAnsi"/>
        </w:rPr>
      </w:pPr>
      <w:r w:rsidRPr="00052ABC">
        <w:rPr>
          <w:noProof/>
          <w:lang w:val="en-GB"/>
        </w:rPr>
        <w:drawing>
          <wp:inline distT="0" distB="0" distL="0" distR="0" wp14:anchorId="28BB91FF" wp14:editId="0E8F6AF9">
            <wp:extent cx="1763485" cy="2991106"/>
            <wp:effectExtent l="0" t="0" r="8255" b="0"/>
            <wp:docPr id="234129056" name="Picture 1" descr="SAP connecto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29056" name="Picture 1" descr="SAP connector flow diagra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89044" cy="3034458"/>
                    </a:xfrm>
                    <a:prstGeom prst="rect">
                      <a:avLst/>
                    </a:prstGeom>
                  </pic:spPr>
                </pic:pic>
              </a:graphicData>
            </a:graphic>
          </wp:inline>
        </w:drawing>
      </w:r>
    </w:p>
    <w:p w14:paraId="4DF478BD" w14:textId="77777777" w:rsidR="00231CF7" w:rsidRDefault="00231CF7" w:rsidP="00A02991">
      <w:pPr>
        <w:pStyle w:val="Heading2"/>
        <w:sectPr w:rsidR="00231CF7" w:rsidSect="00231CF7">
          <w:type w:val="continuous"/>
          <w:pgSz w:w="12240" w:h="15840" w:code="1"/>
          <w:pgMar w:top="1440" w:right="1440" w:bottom="1440" w:left="1440" w:header="720" w:footer="576" w:gutter="0"/>
          <w:cols w:num="2" w:space="720"/>
          <w:docGrid w:linePitch="272"/>
        </w:sectPr>
      </w:pPr>
    </w:p>
    <w:p w14:paraId="0334CFE6" w14:textId="77777777" w:rsidR="00052ABC" w:rsidRDefault="00A02991" w:rsidP="00A02991">
      <w:pPr>
        <w:pStyle w:val="Heading2"/>
      </w:pPr>
      <w:bookmarkStart w:id="36" w:name="_Toc220332204"/>
      <w:r>
        <w:t>BOM Management</w:t>
      </w:r>
      <w:bookmarkEnd w:id="36"/>
    </w:p>
    <w:p w14:paraId="770860A7" w14:textId="77777777" w:rsidR="00A91286" w:rsidRDefault="00A91286" w:rsidP="00A91286">
      <w:r>
        <w:t>The following diagram depicts a high-level flow for SAP connector is used for BOM Management application.</w:t>
      </w:r>
    </w:p>
    <w:p w14:paraId="349A55B9" w14:textId="202F043C" w:rsidR="00A91286" w:rsidRDefault="00A91286" w:rsidP="00A91286">
      <w:r>
        <w:t>The user provides a BOM ID as the input parameter to the API. The API communicates with the SAP ERP system and fetches all data related to the BOM ID. The data is stored within the internal storage of the SAP system as an Excel file. A scheduler script, developed by the SAP SME, is used to export the stored Excel file to Blob storage, ensuring secure and scalable access to the BOM data.</w:t>
      </w:r>
    </w:p>
    <w:p w14:paraId="1FD75E52" w14:textId="346C22F3" w:rsidR="00A91286" w:rsidRDefault="00A91286" w:rsidP="00A91286">
      <w:r>
        <w:rPr>
          <w:noProof/>
          <w14:ligatures w14:val="none"/>
        </w:rPr>
        <w:drawing>
          <wp:inline distT="0" distB="0" distL="0" distR="0" wp14:anchorId="63545052" wp14:editId="78E7490F">
            <wp:extent cx="4935855" cy="967740"/>
            <wp:effectExtent l="0" t="0" r="0" b="3810"/>
            <wp:docPr id="77920775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07757" name="Picture 1" descr="A diagram of a flowchar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5855" cy="967740"/>
                    </a:xfrm>
                    <a:prstGeom prst="rect">
                      <a:avLst/>
                    </a:prstGeom>
                    <a:noFill/>
                    <a:ln>
                      <a:noFill/>
                    </a:ln>
                  </pic:spPr>
                </pic:pic>
              </a:graphicData>
            </a:graphic>
          </wp:inline>
        </w:drawing>
      </w:r>
    </w:p>
    <w:p w14:paraId="7D2C97AA" w14:textId="77777777" w:rsidR="00231CF7" w:rsidRDefault="00231CF7" w:rsidP="00231CF7">
      <w:pPr>
        <w:pStyle w:val="Heading1"/>
        <w:sectPr w:rsidR="00231CF7" w:rsidSect="00231CF7">
          <w:type w:val="continuous"/>
          <w:pgSz w:w="12240" w:h="15840" w:code="1"/>
          <w:pgMar w:top="1440" w:right="1440" w:bottom="1440" w:left="1440" w:header="720" w:footer="576" w:gutter="0"/>
          <w:cols w:space="720"/>
          <w:docGrid w:linePitch="272"/>
        </w:sectPr>
      </w:pPr>
    </w:p>
    <w:p w14:paraId="082A6006" w14:textId="7D473298" w:rsidR="009B6E3B" w:rsidRPr="009B6E3B" w:rsidRDefault="005A622A" w:rsidP="00231CF7">
      <w:pPr>
        <w:pStyle w:val="Heading1"/>
      </w:pPr>
      <w:bookmarkStart w:id="37" w:name="_Toc220332205"/>
      <w:r>
        <w:lastRenderedPageBreak/>
        <w:t xml:space="preserve">SAP </w:t>
      </w:r>
      <w:proofErr w:type="spellStart"/>
      <w:r>
        <w:t>Olingo</w:t>
      </w:r>
      <w:proofErr w:type="spellEnd"/>
      <w:r>
        <w:t xml:space="preserve"> Library Details</w:t>
      </w:r>
      <w:bookmarkEnd w:id="37"/>
    </w:p>
    <w:p w14:paraId="04F876AF" w14:textId="0C463685" w:rsidR="005A622A" w:rsidRPr="007C7643" w:rsidRDefault="00DD38D9" w:rsidP="007C7643">
      <w:r w:rsidRPr="007C7643">
        <w:t>The</w:t>
      </w:r>
      <w:r w:rsidR="005A622A" w:rsidRPr="007C7643">
        <w:t xml:space="preserve"> dependency in </w:t>
      </w:r>
      <w:r w:rsidRPr="007C7643">
        <w:t>the</w:t>
      </w:r>
      <w:r w:rsidR="005A622A" w:rsidRPr="007C7643">
        <w:t xml:space="preserve"> </w:t>
      </w:r>
      <w:r w:rsidRPr="007C7643">
        <w:t>SAP</w:t>
      </w:r>
      <w:r w:rsidR="005A622A" w:rsidRPr="007C7643">
        <w:t xml:space="preserve"> connector</w:t>
      </w:r>
      <w:r w:rsidRPr="007C7643">
        <w:t xml:space="preserve"> is used</w:t>
      </w:r>
      <w:r w:rsidR="005A622A" w:rsidRPr="007C7643">
        <w:t xml:space="preserve"> to </w:t>
      </w:r>
      <w:r w:rsidRPr="007C7643">
        <w:t>develop</w:t>
      </w:r>
      <w:r w:rsidR="005A622A" w:rsidRPr="007C7643">
        <w:t xml:space="preserve"> the functionality of CRED operations and access information present in SAP ERP.</w:t>
      </w:r>
      <w:r w:rsidR="003A1136" w:rsidRPr="007C7643">
        <w:t xml:space="preserve"> The dependency is </w:t>
      </w:r>
      <w:r w:rsidR="00783D8A" w:rsidRPr="007C7643">
        <w:t xml:space="preserve">as </w:t>
      </w:r>
      <w:r w:rsidR="008F3976" w:rsidRPr="007C7643">
        <w:t xml:space="preserve">shown in the pom.xml file </w:t>
      </w:r>
      <w:r w:rsidR="00783D8A" w:rsidRPr="007C7643">
        <w:t>on the side</w:t>
      </w:r>
      <w:r w:rsidR="008F3976" w:rsidRPr="007C7643">
        <w:t>.</w:t>
      </w:r>
    </w:p>
    <w:p w14:paraId="6778F53B" w14:textId="77777777" w:rsidR="00783D8A" w:rsidRPr="007C7643" w:rsidRDefault="008F3976" w:rsidP="00C56FEA">
      <w:pPr>
        <w:spacing w:after="480"/>
      </w:pPr>
      <w:r w:rsidRPr="007C7643">
        <w:t>Ensure to</w:t>
      </w:r>
      <w:r w:rsidR="009B6E3B" w:rsidRPr="007C7643">
        <w:t xml:space="preserve"> replace </w:t>
      </w:r>
      <w:r w:rsidR="009B6E3B" w:rsidRPr="001317E1">
        <w:rPr>
          <w:rFonts w:ascii="Consolas" w:hAnsi="Consolas"/>
        </w:rPr>
        <w:t>`&lt;! -- Replace with the desired version --&gt;`&gt;</w:t>
      </w:r>
      <w:r w:rsidR="009B6E3B" w:rsidRPr="007C7643">
        <w:t xml:space="preserve"> with the actual version of the Apache </w:t>
      </w:r>
      <w:proofErr w:type="spellStart"/>
      <w:r w:rsidR="009B6E3B" w:rsidRPr="007C7643">
        <w:t>Olingo</w:t>
      </w:r>
      <w:proofErr w:type="spellEnd"/>
      <w:r w:rsidR="009B6E3B" w:rsidRPr="007C7643">
        <w:t xml:space="preserve"> library </w:t>
      </w:r>
      <w:r w:rsidRPr="007C7643">
        <w:t>that was</w:t>
      </w:r>
      <w:r w:rsidR="009B6E3B" w:rsidRPr="007C7643">
        <w:t xml:space="preserve"> downloaded</w:t>
      </w:r>
      <w:r w:rsidR="00BF4A1D" w:rsidRPr="007C7643">
        <w:t xml:space="preserve"> a</w:t>
      </w:r>
      <w:r w:rsidR="009B6E3B" w:rsidRPr="007C7643">
        <w:t xml:space="preserve">fter including the </w:t>
      </w:r>
      <w:proofErr w:type="spellStart"/>
      <w:r w:rsidR="009B6E3B" w:rsidRPr="007C7643">
        <w:t>Olingo</w:t>
      </w:r>
      <w:proofErr w:type="spellEnd"/>
      <w:r w:rsidR="009B6E3B" w:rsidRPr="007C7643">
        <w:t xml:space="preserve"> library as a dependency</w:t>
      </w:r>
      <w:r w:rsidR="00BF4A1D" w:rsidRPr="007C7643">
        <w:t>.</w:t>
      </w:r>
    </w:p>
    <w:p w14:paraId="1041BD99" w14:textId="46C23190"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FF"/>
          <w:kern w:val="0"/>
          <w:szCs w:val="20"/>
          <w14:ligatures w14:val="none"/>
        </w:rPr>
        <w:t xml:space="preserve">        &lt;</w:t>
      </w:r>
      <w:r w:rsidRPr="00C56FEA">
        <w:rPr>
          <w:rFonts w:ascii="Consolas" w:eastAsia="Times New Roman" w:hAnsi="Consolas" w:cs="Times New Roman"/>
          <w:color w:val="800000"/>
          <w:kern w:val="0"/>
          <w:szCs w:val="20"/>
          <w14:ligatures w14:val="none"/>
        </w:rPr>
        <w:t>dependency</w:t>
      </w:r>
      <w:r w:rsidRPr="00C56FEA">
        <w:rPr>
          <w:rFonts w:ascii="Consolas" w:eastAsia="Times New Roman" w:hAnsi="Consolas" w:cs="Times New Roman"/>
          <w:color w:val="0000FF"/>
          <w:kern w:val="0"/>
          <w:szCs w:val="20"/>
          <w14:ligatures w14:val="none"/>
        </w:rPr>
        <w:t>&gt;</w:t>
      </w:r>
    </w:p>
    <w:p w14:paraId="45133F31"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groupId</w:t>
      </w:r>
      <w:r w:rsidRPr="00C56FEA">
        <w:rPr>
          <w:rFonts w:ascii="Consolas" w:eastAsia="Times New Roman" w:hAnsi="Consolas" w:cs="Times New Roman"/>
          <w:color w:val="0000FF"/>
          <w:kern w:val="0"/>
          <w:szCs w:val="20"/>
          <w14:ligatures w14:val="none"/>
        </w:rPr>
        <w:t>&gt;</w:t>
      </w:r>
      <w:proofErr w:type="spellStart"/>
      <w:r w:rsidRPr="00C56FEA">
        <w:rPr>
          <w:rFonts w:ascii="Consolas" w:eastAsia="Times New Roman" w:hAnsi="Consolas" w:cs="Times New Roman"/>
          <w:color w:val="000000"/>
          <w:kern w:val="0"/>
          <w:szCs w:val="20"/>
          <w14:ligatures w14:val="none"/>
        </w:rPr>
        <w:t>org.apache.olingo</w:t>
      </w:r>
      <w:proofErr w:type="spellEnd"/>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groupId</w:t>
      </w:r>
      <w:r w:rsidRPr="00C56FEA">
        <w:rPr>
          <w:rFonts w:ascii="Consolas" w:eastAsia="Times New Roman" w:hAnsi="Consolas" w:cs="Times New Roman"/>
          <w:color w:val="0000FF"/>
          <w:kern w:val="0"/>
          <w:szCs w:val="20"/>
          <w14:ligatures w14:val="none"/>
        </w:rPr>
        <w:t>&gt;</w:t>
      </w:r>
    </w:p>
    <w:p w14:paraId="0E6C25E0"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artifactId</w:t>
      </w:r>
      <w:r w:rsidRPr="00C56FEA">
        <w:rPr>
          <w:rFonts w:ascii="Consolas" w:eastAsia="Times New Roman" w:hAnsi="Consolas" w:cs="Times New Roman"/>
          <w:color w:val="0000FF"/>
          <w:kern w:val="0"/>
          <w:szCs w:val="20"/>
          <w14:ligatures w14:val="none"/>
        </w:rPr>
        <w:t>&gt;</w:t>
      </w:r>
      <w:proofErr w:type="spellStart"/>
      <w:r w:rsidRPr="00C56FEA">
        <w:rPr>
          <w:rFonts w:ascii="Consolas" w:eastAsia="Times New Roman" w:hAnsi="Consolas" w:cs="Times New Roman"/>
          <w:color w:val="000000"/>
          <w:kern w:val="0"/>
          <w:szCs w:val="20"/>
          <w14:ligatures w14:val="none"/>
        </w:rPr>
        <w:t>odata</w:t>
      </w:r>
      <w:proofErr w:type="spellEnd"/>
      <w:r w:rsidRPr="00C56FEA">
        <w:rPr>
          <w:rFonts w:ascii="Consolas" w:eastAsia="Times New Roman" w:hAnsi="Consolas" w:cs="Times New Roman"/>
          <w:color w:val="000000"/>
          <w:kern w:val="0"/>
          <w:szCs w:val="20"/>
          <w14:ligatures w14:val="none"/>
        </w:rPr>
        <w:t>-client-core</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artifactId</w:t>
      </w:r>
      <w:r w:rsidRPr="00C56FEA">
        <w:rPr>
          <w:rFonts w:ascii="Consolas" w:eastAsia="Times New Roman" w:hAnsi="Consolas" w:cs="Times New Roman"/>
          <w:color w:val="0000FF"/>
          <w:kern w:val="0"/>
          <w:szCs w:val="20"/>
          <w14:ligatures w14:val="none"/>
        </w:rPr>
        <w:t>&gt;</w:t>
      </w:r>
    </w:p>
    <w:p w14:paraId="65F5CB81"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version</w:t>
      </w:r>
      <w:r w:rsidRPr="00C56FEA">
        <w:rPr>
          <w:rFonts w:ascii="Consolas" w:eastAsia="Times New Roman" w:hAnsi="Consolas" w:cs="Times New Roman"/>
          <w:color w:val="0000FF"/>
          <w:kern w:val="0"/>
          <w:szCs w:val="20"/>
          <w14:ligatures w14:val="none"/>
        </w:rPr>
        <w:t>&gt;</w:t>
      </w:r>
      <w:r w:rsidRPr="00C56FEA">
        <w:rPr>
          <w:rFonts w:ascii="Consolas" w:eastAsia="Times New Roman" w:hAnsi="Consolas" w:cstheme="minorHAnsi"/>
          <w:color w:val="4472C4" w:themeColor="accent1"/>
          <w:kern w:val="0"/>
          <w:szCs w:val="20"/>
          <w14:ligatures w14:val="none"/>
        </w:rPr>
        <w:t>&lt;! -- Replace with the desired version --&gt;</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version</w:t>
      </w:r>
      <w:r w:rsidRPr="00C56FEA">
        <w:rPr>
          <w:rFonts w:ascii="Consolas" w:eastAsia="Times New Roman" w:hAnsi="Consolas" w:cs="Times New Roman"/>
          <w:color w:val="0000FF"/>
          <w:kern w:val="0"/>
          <w:szCs w:val="20"/>
          <w14:ligatures w14:val="none"/>
        </w:rPr>
        <w:t>&gt;</w:t>
      </w:r>
    </w:p>
    <w:p w14:paraId="218CF87F"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dependency&gt;</w:t>
      </w:r>
    </w:p>
    <w:p w14:paraId="3825D171"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dependency</w:t>
      </w:r>
      <w:r w:rsidRPr="00C56FEA">
        <w:rPr>
          <w:rFonts w:ascii="Consolas" w:eastAsia="Times New Roman" w:hAnsi="Consolas" w:cs="Times New Roman"/>
          <w:color w:val="0000FF"/>
          <w:kern w:val="0"/>
          <w:szCs w:val="20"/>
          <w14:ligatures w14:val="none"/>
        </w:rPr>
        <w:t>&gt;</w:t>
      </w:r>
    </w:p>
    <w:p w14:paraId="1DE0A376"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groupId</w:t>
      </w:r>
      <w:r w:rsidRPr="00C56FEA">
        <w:rPr>
          <w:rFonts w:ascii="Consolas" w:eastAsia="Times New Roman" w:hAnsi="Consolas" w:cs="Times New Roman"/>
          <w:color w:val="0000FF"/>
          <w:kern w:val="0"/>
          <w:szCs w:val="20"/>
          <w14:ligatures w14:val="none"/>
        </w:rPr>
        <w:t>&gt;</w:t>
      </w:r>
      <w:proofErr w:type="spellStart"/>
      <w:r w:rsidRPr="00C56FEA">
        <w:rPr>
          <w:rFonts w:ascii="Consolas" w:eastAsia="Times New Roman" w:hAnsi="Consolas" w:cs="Times New Roman"/>
          <w:color w:val="000000"/>
          <w:kern w:val="0"/>
          <w:szCs w:val="20"/>
          <w14:ligatures w14:val="none"/>
        </w:rPr>
        <w:t>org.apache.olingo</w:t>
      </w:r>
      <w:proofErr w:type="spellEnd"/>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groupId</w:t>
      </w:r>
      <w:r w:rsidRPr="00C56FEA">
        <w:rPr>
          <w:rFonts w:ascii="Consolas" w:eastAsia="Times New Roman" w:hAnsi="Consolas" w:cs="Times New Roman"/>
          <w:color w:val="0000FF"/>
          <w:kern w:val="0"/>
          <w:szCs w:val="20"/>
          <w14:ligatures w14:val="none"/>
        </w:rPr>
        <w:t>&gt;</w:t>
      </w:r>
    </w:p>
    <w:p w14:paraId="4DEB9D50"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artifactId</w:t>
      </w:r>
      <w:r w:rsidRPr="00C56FEA">
        <w:rPr>
          <w:rFonts w:ascii="Consolas" w:eastAsia="Times New Roman" w:hAnsi="Consolas" w:cs="Times New Roman"/>
          <w:color w:val="0000FF"/>
          <w:kern w:val="0"/>
          <w:szCs w:val="20"/>
          <w14:ligatures w14:val="none"/>
        </w:rPr>
        <w:t>&gt;</w:t>
      </w:r>
      <w:r w:rsidRPr="00C56FEA">
        <w:rPr>
          <w:rFonts w:ascii="Consolas" w:eastAsia="Times New Roman" w:hAnsi="Consolas" w:cs="Times New Roman"/>
          <w:color w:val="000000"/>
          <w:kern w:val="0"/>
          <w:szCs w:val="20"/>
          <w14:ligatures w14:val="none"/>
        </w:rPr>
        <w:t>olingo-odata2-api</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artifactId</w:t>
      </w:r>
      <w:r w:rsidRPr="00C56FEA">
        <w:rPr>
          <w:rFonts w:ascii="Consolas" w:eastAsia="Times New Roman" w:hAnsi="Consolas" w:cs="Times New Roman"/>
          <w:color w:val="0000FF"/>
          <w:kern w:val="0"/>
          <w:szCs w:val="20"/>
          <w14:ligatures w14:val="none"/>
        </w:rPr>
        <w:t>&gt;</w:t>
      </w:r>
    </w:p>
    <w:p w14:paraId="62FEEFC9"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version</w:t>
      </w:r>
      <w:bookmarkStart w:id="38" w:name="OLE_LINK25"/>
      <w:r w:rsidRPr="00C56FEA">
        <w:rPr>
          <w:rFonts w:ascii="Consolas" w:eastAsia="Times New Roman" w:hAnsi="Consolas" w:cs="Times New Roman"/>
          <w:color w:val="0000FF"/>
          <w:kern w:val="0"/>
          <w:szCs w:val="20"/>
          <w14:ligatures w14:val="none"/>
        </w:rPr>
        <w:t>&gt;</w:t>
      </w:r>
      <w:r w:rsidRPr="00C56FEA">
        <w:rPr>
          <w:rFonts w:ascii="Consolas" w:eastAsia="Times New Roman" w:hAnsi="Consolas" w:cstheme="minorHAnsi"/>
          <w:color w:val="4472C4" w:themeColor="accent1"/>
          <w:szCs w:val="20"/>
        </w:rPr>
        <w:t>&lt;! -- Replace with the desired version --&gt;</w:t>
      </w:r>
      <w:r w:rsidRPr="00C56FEA">
        <w:rPr>
          <w:rFonts w:ascii="Consolas" w:eastAsia="Times New Roman" w:hAnsi="Consolas" w:cs="Times New Roman"/>
          <w:color w:val="0000FF"/>
          <w:kern w:val="0"/>
          <w:szCs w:val="20"/>
          <w14:ligatures w14:val="none"/>
        </w:rPr>
        <w:t>&lt;/</w:t>
      </w:r>
      <w:bookmarkEnd w:id="38"/>
      <w:r w:rsidRPr="00C56FEA">
        <w:rPr>
          <w:rFonts w:ascii="Consolas" w:eastAsia="Times New Roman" w:hAnsi="Consolas" w:cs="Times New Roman"/>
          <w:color w:val="800000"/>
          <w:kern w:val="0"/>
          <w:szCs w:val="20"/>
          <w14:ligatures w14:val="none"/>
        </w:rPr>
        <w:t>version</w:t>
      </w:r>
      <w:r w:rsidRPr="00C56FEA">
        <w:rPr>
          <w:rFonts w:ascii="Consolas" w:eastAsia="Times New Roman" w:hAnsi="Consolas" w:cs="Times New Roman"/>
          <w:color w:val="0000FF"/>
          <w:kern w:val="0"/>
          <w:szCs w:val="20"/>
          <w14:ligatures w14:val="none"/>
        </w:rPr>
        <w:t>&gt;</w:t>
      </w:r>
    </w:p>
    <w:p w14:paraId="6941D72C"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dependency</w:t>
      </w:r>
      <w:r w:rsidRPr="00C56FEA">
        <w:rPr>
          <w:rFonts w:ascii="Consolas" w:eastAsia="Times New Roman" w:hAnsi="Consolas" w:cs="Times New Roman"/>
          <w:color w:val="0000FF"/>
          <w:kern w:val="0"/>
          <w:szCs w:val="20"/>
          <w14:ligatures w14:val="none"/>
        </w:rPr>
        <w:t>&gt;</w:t>
      </w:r>
    </w:p>
    <w:p w14:paraId="1DE89511" w14:textId="77777777" w:rsidR="004C0F31" w:rsidRPr="00C56FEA" w:rsidRDefault="004C0F31" w:rsidP="00B42E5A">
      <w:pPr>
        <w:shd w:val="clear" w:color="auto" w:fill="FFFFFE"/>
        <w:spacing w:after="0" w:line="240" w:lineRule="atLeast"/>
        <w:ind w:left="1440" w:right="1192"/>
        <w:rPr>
          <w:rFonts w:ascii="Consolas" w:eastAsia="Times New Roman" w:hAnsi="Consolas" w:cs="Times New Roman"/>
          <w:color w:val="000000"/>
          <w:kern w:val="0"/>
          <w:szCs w:val="20"/>
          <w14:ligatures w14:val="none"/>
        </w:rPr>
      </w:pPr>
      <w:r w:rsidRPr="00C56FEA">
        <w:rPr>
          <w:rFonts w:ascii="Consolas" w:eastAsia="Times New Roman" w:hAnsi="Consolas" w:cs="Times New Roman"/>
          <w:color w:val="000000"/>
          <w:kern w:val="0"/>
          <w:szCs w:val="20"/>
          <w14:ligatures w14:val="none"/>
        </w:rPr>
        <w:t>        </w:t>
      </w:r>
      <w:r w:rsidRPr="00C56FEA">
        <w:rPr>
          <w:rFonts w:ascii="Consolas" w:eastAsia="Times New Roman" w:hAnsi="Consolas" w:cs="Times New Roman"/>
          <w:color w:val="0000FF"/>
          <w:kern w:val="0"/>
          <w:szCs w:val="20"/>
          <w14:ligatures w14:val="none"/>
        </w:rPr>
        <w:t>&lt;</w:t>
      </w:r>
      <w:r w:rsidRPr="00C56FEA">
        <w:rPr>
          <w:rFonts w:ascii="Consolas" w:eastAsia="Times New Roman" w:hAnsi="Consolas" w:cs="Times New Roman"/>
          <w:color w:val="800000"/>
          <w:kern w:val="0"/>
          <w:szCs w:val="20"/>
          <w14:ligatures w14:val="none"/>
        </w:rPr>
        <w:t>dependency</w:t>
      </w:r>
      <w:r w:rsidRPr="00C56FEA">
        <w:rPr>
          <w:rFonts w:ascii="Consolas" w:eastAsia="Times New Roman" w:hAnsi="Consolas" w:cs="Times New Roman"/>
          <w:color w:val="0000FF"/>
          <w:kern w:val="0"/>
          <w:szCs w:val="20"/>
          <w14:ligatures w14:val="none"/>
        </w:rPr>
        <w:t>&gt;</w:t>
      </w:r>
    </w:p>
    <w:p w14:paraId="374756F1" w14:textId="77777777" w:rsidR="007C7643" w:rsidRDefault="007C7643" w:rsidP="00231CF7">
      <w:pPr>
        <w:pStyle w:val="Heading1"/>
        <w:sectPr w:rsidR="007C7643" w:rsidSect="00231CF7">
          <w:pgSz w:w="12240" w:h="15840" w:code="1"/>
          <w:pgMar w:top="1440" w:right="1440" w:bottom="1440" w:left="1440" w:header="720" w:footer="576" w:gutter="0"/>
          <w:cols w:space="720"/>
          <w:docGrid w:linePitch="272"/>
        </w:sectPr>
      </w:pPr>
      <w:bookmarkStart w:id="39" w:name="_Toc165022484"/>
    </w:p>
    <w:p w14:paraId="1022729E" w14:textId="77777777" w:rsidR="00E54571" w:rsidRDefault="00E54571" w:rsidP="00231CF7">
      <w:pPr>
        <w:pStyle w:val="Heading1"/>
        <w:sectPr w:rsidR="00E54571" w:rsidSect="005E176C">
          <w:type w:val="continuous"/>
          <w:pgSz w:w="12240" w:h="15840" w:code="1"/>
          <w:pgMar w:top="1440" w:right="1440" w:bottom="1440" w:left="1440" w:header="720" w:footer="720" w:gutter="0"/>
          <w:cols w:space="720"/>
          <w:docGrid w:linePitch="360"/>
        </w:sectPr>
      </w:pPr>
    </w:p>
    <w:p w14:paraId="11F87D82" w14:textId="77777777" w:rsidR="009F4BFE" w:rsidRDefault="009F4BFE" w:rsidP="00231CF7">
      <w:pPr>
        <w:pStyle w:val="Heading1"/>
      </w:pPr>
      <w:bookmarkStart w:id="40" w:name="_Toc220332206"/>
      <w:r>
        <w:lastRenderedPageBreak/>
        <w:t>Capabilities</w:t>
      </w:r>
      <w:bookmarkEnd w:id="39"/>
      <w:bookmarkEnd w:id="40"/>
    </w:p>
    <w:p w14:paraId="07E0E900" w14:textId="3912BE68" w:rsidR="00B4372D" w:rsidRDefault="008F3976" w:rsidP="00B4372D">
      <w:pPr>
        <w:rPr>
          <w:lang w:val="en-GB"/>
        </w:rPr>
      </w:pPr>
      <w:r>
        <w:rPr>
          <w:lang w:val="en-GB"/>
        </w:rPr>
        <w:t>The SAP connector implemented has t</w:t>
      </w:r>
      <w:r w:rsidR="00B4372D">
        <w:rPr>
          <w:lang w:val="en-GB"/>
        </w:rPr>
        <w:t>he following capabilities</w:t>
      </w:r>
      <w:r>
        <w:rPr>
          <w:lang w:val="en-GB"/>
        </w:rPr>
        <w:t>.</w:t>
      </w:r>
    </w:p>
    <w:p w14:paraId="5A5768E2" w14:textId="77777777" w:rsidR="00B4372D" w:rsidRDefault="00B4372D">
      <w:pPr>
        <w:pStyle w:val="ListParagraph"/>
        <w:numPr>
          <w:ilvl w:val="0"/>
          <w:numId w:val="8"/>
        </w:numPr>
        <w:rPr>
          <w:lang w:val="en-GB"/>
        </w:rPr>
      </w:pPr>
      <w:r>
        <w:rPr>
          <w:lang w:val="en-GB"/>
        </w:rPr>
        <w:t>Logging</w:t>
      </w:r>
    </w:p>
    <w:p w14:paraId="665F95AB" w14:textId="77777777" w:rsidR="00B4372D" w:rsidRDefault="00B4372D">
      <w:pPr>
        <w:pStyle w:val="ListParagraph"/>
        <w:numPr>
          <w:ilvl w:val="0"/>
          <w:numId w:val="8"/>
        </w:numPr>
        <w:rPr>
          <w:lang w:val="en-GB"/>
        </w:rPr>
      </w:pPr>
      <w:r>
        <w:rPr>
          <w:lang w:val="en-GB"/>
        </w:rPr>
        <w:t>Secure Secrets Management</w:t>
      </w:r>
    </w:p>
    <w:p w14:paraId="7BFDACB7" w14:textId="77777777" w:rsidR="00B4372D" w:rsidRDefault="00B4372D">
      <w:pPr>
        <w:pStyle w:val="ListParagraph"/>
        <w:numPr>
          <w:ilvl w:val="0"/>
          <w:numId w:val="8"/>
        </w:numPr>
        <w:rPr>
          <w:lang w:val="en-GB"/>
        </w:rPr>
      </w:pPr>
      <w:r>
        <w:rPr>
          <w:lang w:val="en-GB"/>
        </w:rPr>
        <w:t>Error management</w:t>
      </w:r>
    </w:p>
    <w:p w14:paraId="4DD7E263" w14:textId="77777777" w:rsidR="00B4372D" w:rsidRDefault="00B4372D">
      <w:pPr>
        <w:pStyle w:val="ListParagraph"/>
        <w:numPr>
          <w:ilvl w:val="0"/>
          <w:numId w:val="8"/>
        </w:numPr>
        <w:rPr>
          <w:lang w:val="en-GB"/>
        </w:rPr>
      </w:pPr>
      <w:r>
        <w:rPr>
          <w:lang w:val="en-GB"/>
        </w:rPr>
        <w:t>Role-based Access Control</w:t>
      </w:r>
    </w:p>
    <w:p w14:paraId="319C9255" w14:textId="77777777" w:rsidR="00B4372D" w:rsidRPr="00FC2DA7" w:rsidRDefault="00B4372D" w:rsidP="00FC2DA7">
      <w:pPr>
        <w:pStyle w:val="Heading2"/>
      </w:pPr>
      <w:bookmarkStart w:id="41" w:name="_Toc165022485"/>
      <w:bookmarkStart w:id="42" w:name="_Toc220332207"/>
      <w:r w:rsidRPr="00FC2DA7">
        <w:t>Logging</w:t>
      </w:r>
      <w:bookmarkEnd w:id="41"/>
      <w:bookmarkEnd w:id="42"/>
    </w:p>
    <w:p w14:paraId="5EA69806" w14:textId="6DC33C27" w:rsidR="00B4372D" w:rsidRDefault="00B4372D" w:rsidP="00B4372D">
      <w:r>
        <w:t>S</w:t>
      </w:r>
      <w:r w:rsidR="00780CC0">
        <w:t>AP connector</w:t>
      </w:r>
      <w:r>
        <w:t xml:space="preserve"> is built to log with logback and slf4j. The required format for the application logging is as follows:</w:t>
      </w:r>
    </w:p>
    <w:p w14:paraId="4E93FD1B" w14:textId="77E40E2A" w:rsidR="00C6182C" w:rsidRPr="00C6182C" w:rsidRDefault="00C6182C" w:rsidP="00C6182C">
      <w:pPr>
        <w:ind w:left="720"/>
        <w:rPr>
          <w:rFonts w:ascii="Consolas" w:hAnsi="Consolas"/>
        </w:rPr>
      </w:pPr>
      <w:r w:rsidRPr="00C6182C">
        <w:rPr>
          <w:rFonts w:ascii="Consolas" w:hAnsi="Consolas"/>
        </w:rPr>
        <w:t xml:space="preserve">&lt;Timestamp ISO8601 with timezone&gt;|&lt;LOG LEVEL&gt;|&lt;THREAD IDENTIFIER&gt;|&lt;APPLICATION LABEL|&lt;TRANSACTION ID&gt;|&lt;PLATFORM TRANSACTION ID&gt;|&lt;CLASS&gt;|&lt;METHOD&gt;|&lt;MESSAGE&gt; </w:t>
      </w:r>
    </w:p>
    <w:p w14:paraId="025F8E48" w14:textId="1AF53B28" w:rsidR="00B4372D" w:rsidRDefault="00B4372D" w:rsidP="00B4372D">
      <w:pPr>
        <w:rPr>
          <w:color w:val="000000" w:themeColor="text1"/>
          <w:szCs w:val="20"/>
        </w:rPr>
      </w:pPr>
      <w:r>
        <w:rPr>
          <w:color w:val="000000" w:themeColor="text1"/>
          <w:szCs w:val="20"/>
        </w:rPr>
        <w:t>Refer logback-spring.xml Under directory “src/main/resources”</w:t>
      </w:r>
    </w:p>
    <w:p w14:paraId="34AEAB51" w14:textId="77777777" w:rsidR="00E54571" w:rsidRPr="00E54571" w:rsidRDefault="00E54571" w:rsidP="00E54571">
      <w:pPr>
        <w:pStyle w:val="Codeexamples"/>
        <w:ind w:left="720"/>
      </w:pPr>
      <w:r w:rsidRPr="00E54571">
        <w:t>&lt;?xml version="1.0" encoding="UTF-8"?&gt;</w:t>
      </w:r>
    </w:p>
    <w:p w14:paraId="2BEF2316" w14:textId="77777777" w:rsidR="00E54571" w:rsidRPr="00E54571" w:rsidRDefault="00E54571" w:rsidP="00E54571">
      <w:pPr>
        <w:pStyle w:val="Codeexamples"/>
        <w:ind w:left="720"/>
      </w:pPr>
      <w:r w:rsidRPr="00E54571">
        <w:t>&lt;configuration&gt;</w:t>
      </w:r>
    </w:p>
    <w:p w14:paraId="1021C29C" w14:textId="77777777" w:rsidR="00E54571" w:rsidRPr="00E54571" w:rsidRDefault="00E54571" w:rsidP="00E54571">
      <w:pPr>
        <w:pStyle w:val="Codeexamples"/>
        <w:ind w:left="720"/>
      </w:pPr>
      <w:r w:rsidRPr="00E54571">
        <w:t xml:space="preserve">    &lt;appender name="stdout" class="ch.qos.logback.core.ConsoleAppender"&gt;</w:t>
      </w:r>
    </w:p>
    <w:p w14:paraId="7A339650" w14:textId="77777777" w:rsidR="00E54571" w:rsidRPr="00E54571" w:rsidRDefault="00E54571" w:rsidP="00E54571">
      <w:pPr>
        <w:pStyle w:val="Codeexamples"/>
        <w:ind w:left="720"/>
      </w:pPr>
      <w:r w:rsidRPr="00E54571">
        <w:t xml:space="preserve">        &lt;encoder&gt;</w:t>
      </w:r>
    </w:p>
    <w:p w14:paraId="281A6B62" w14:textId="77777777" w:rsidR="00E54571" w:rsidRPr="00E54571" w:rsidRDefault="00E54571" w:rsidP="00E54571">
      <w:pPr>
        <w:pStyle w:val="Codeexamples"/>
        <w:ind w:left="720"/>
      </w:pPr>
      <w:r w:rsidRPr="00E54571">
        <w:t xml:space="preserve">            &lt;pattern&gt;</w:t>
      </w:r>
    </w:p>
    <w:p w14:paraId="18964CDF" w14:textId="77777777" w:rsidR="00E54571" w:rsidRPr="00E54571" w:rsidRDefault="00E54571" w:rsidP="00E54571">
      <w:pPr>
        <w:pStyle w:val="Codeexamples"/>
        <w:ind w:left="720"/>
      </w:pPr>
      <w:r w:rsidRPr="00E54571">
        <w:t xml:space="preserve">                %d{yyyy-MM-dd'T'HH:mm:ss.SSS'Z'}|%level|%thread|%X{APPLICATION-LABEL}|%X{TRANSACTION-ID}|%X{PLATFORM-TRANSACTION-ID}|%logger|%method|%msg%n</w:t>
      </w:r>
    </w:p>
    <w:p w14:paraId="590FB850" w14:textId="77777777" w:rsidR="00E54571" w:rsidRPr="00E54571" w:rsidRDefault="00E54571" w:rsidP="00E54571">
      <w:pPr>
        <w:pStyle w:val="Codeexamples"/>
        <w:ind w:left="720"/>
      </w:pPr>
      <w:r w:rsidRPr="00E54571">
        <w:t xml:space="preserve">            &lt;/pattern&gt;</w:t>
      </w:r>
    </w:p>
    <w:p w14:paraId="4B1EC2D5" w14:textId="77777777" w:rsidR="00E54571" w:rsidRPr="00E54571" w:rsidRDefault="00E54571" w:rsidP="00E54571">
      <w:pPr>
        <w:pStyle w:val="Codeexamples"/>
        <w:ind w:left="720"/>
      </w:pPr>
      <w:r w:rsidRPr="00E54571">
        <w:t xml:space="preserve">        &lt;/encoder&gt;</w:t>
      </w:r>
    </w:p>
    <w:p w14:paraId="76254330" w14:textId="77777777" w:rsidR="00E54571" w:rsidRPr="00E54571" w:rsidRDefault="00E54571" w:rsidP="00E54571">
      <w:pPr>
        <w:pStyle w:val="Codeexamples"/>
        <w:ind w:left="720"/>
      </w:pPr>
      <w:r w:rsidRPr="00E54571">
        <w:t xml:space="preserve">    &lt;/appender&gt;</w:t>
      </w:r>
    </w:p>
    <w:p w14:paraId="0E8F722A" w14:textId="77777777" w:rsidR="00E54571" w:rsidRPr="00E54571" w:rsidRDefault="00E54571" w:rsidP="00E54571">
      <w:pPr>
        <w:pStyle w:val="Codeexamples"/>
        <w:ind w:left="720"/>
      </w:pPr>
      <w:r w:rsidRPr="00E54571">
        <w:t xml:space="preserve">    &lt;logger name="${package}" level="debug" additivity="false"&gt;</w:t>
      </w:r>
    </w:p>
    <w:p w14:paraId="301B7420" w14:textId="77777777" w:rsidR="00E54571" w:rsidRPr="00E54571" w:rsidRDefault="00E54571" w:rsidP="00E54571">
      <w:pPr>
        <w:pStyle w:val="Codeexamples"/>
        <w:ind w:left="720"/>
      </w:pPr>
      <w:r w:rsidRPr="00E54571">
        <w:t xml:space="preserve">        &lt;appender-ref ref="stdout"/&gt;</w:t>
      </w:r>
    </w:p>
    <w:p w14:paraId="2842B250" w14:textId="77777777" w:rsidR="00E54571" w:rsidRPr="00E54571" w:rsidRDefault="00E54571" w:rsidP="00E54571">
      <w:pPr>
        <w:pStyle w:val="Codeexamples"/>
        <w:ind w:left="720"/>
      </w:pPr>
      <w:r w:rsidRPr="00E54571">
        <w:t xml:space="preserve">    &lt;/logger&gt;</w:t>
      </w:r>
    </w:p>
    <w:p w14:paraId="21BF73DE" w14:textId="77777777" w:rsidR="00E54571" w:rsidRPr="00E54571" w:rsidRDefault="00E54571" w:rsidP="00E54571">
      <w:pPr>
        <w:pStyle w:val="Codeexamples"/>
        <w:ind w:left="720"/>
      </w:pPr>
    </w:p>
    <w:p w14:paraId="48CCC618" w14:textId="77777777" w:rsidR="00E54571" w:rsidRPr="00E54571" w:rsidRDefault="00E54571" w:rsidP="00E54571">
      <w:pPr>
        <w:pStyle w:val="Codeexamples"/>
        <w:ind w:left="720"/>
      </w:pPr>
      <w:r w:rsidRPr="00E54571">
        <w:t xml:space="preserve">    &lt;root level="info"&gt;</w:t>
      </w:r>
    </w:p>
    <w:p w14:paraId="72D85444" w14:textId="77777777" w:rsidR="00E54571" w:rsidRPr="00E54571" w:rsidRDefault="00E54571" w:rsidP="00E54571">
      <w:pPr>
        <w:pStyle w:val="Codeexamples"/>
        <w:ind w:left="720"/>
      </w:pPr>
      <w:r w:rsidRPr="00E54571">
        <w:t xml:space="preserve">        &lt;appender-ref ref="stdout"/&gt;</w:t>
      </w:r>
    </w:p>
    <w:p w14:paraId="7025B4D4" w14:textId="77777777" w:rsidR="00E54571" w:rsidRPr="00E54571" w:rsidRDefault="00E54571" w:rsidP="00E54571">
      <w:pPr>
        <w:pStyle w:val="Codeexamples"/>
        <w:ind w:left="720"/>
      </w:pPr>
      <w:r w:rsidRPr="00E54571">
        <w:t xml:space="preserve">    &lt;/root&gt;</w:t>
      </w:r>
    </w:p>
    <w:p w14:paraId="3FA654F6" w14:textId="71971A3B" w:rsidR="00E54571" w:rsidRPr="00E54571" w:rsidRDefault="00E54571" w:rsidP="00E54571">
      <w:pPr>
        <w:pStyle w:val="Codeexamples"/>
        <w:ind w:left="720"/>
      </w:pPr>
      <w:r w:rsidRPr="00E54571">
        <w:t>&lt;/configuration&gt;</w:t>
      </w:r>
    </w:p>
    <w:p w14:paraId="6EE4E1AB" w14:textId="77777777" w:rsidR="00A42AF0" w:rsidRDefault="00A42AF0" w:rsidP="00FC2DA7">
      <w:pPr>
        <w:pStyle w:val="Heading2"/>
        <w:sectPr w:rsidR="00A42AF0" w:rsidSect="00E54571">
          <w:pgSz w:w="12240" w:h="15840" w:code="1"/>
          <w:pgMar w:top="1440" w:right="1440" w:bottom="1440" w:left="1440" w:header="720" w:footer="720" w:gutter="0"/>
          <w:cols w:space="720"/>
          <w:docGrid w:linePitch="360"/>
        </w:sectPr>
      </w:pPr>
      <w:bookmarkStart w:id="43" w:name="_Toc165022486"/>
    </w:p>
    <w:p w14:paraId="31B28570" w14:textId="77777777" w:rsidR="00B4372D" w:rsidRPr="00FC2DA7" w:rsidRDefault="00B4372D" w:rsidP="00FC2DA7">
      <w:pPr>
        <w:pStyle w:val="Heading2"/>
      </w:pPr>
      <w:bookmarkStart w:id="44" w:name="_Toc220332208"/>
      <w:r w:rsidRPr="00FC2DA7">
        <w:lastRenderedPageBreak/>
        <w:t>Secure Secrets Management</w:t>
      </w:r>
      <w:bookmarkEnd w:id="43"/>
      <w:bookmarkEnd w:id="44"/>
    </w:p>
    <w:p w14:paraId="28B5D8B4" w14:textId="1E3964CE" w:rsidR="00B4372D" w:rsidRPr="00A42AF0" w:rsidRDefault="00B4372D" w:rsidP="00A42AF0">
      <w:r w:rsidRPr="00A42AF0">
        <w:t>Secret management is a practice that allows developers to store sensitive data such as passwords, keys, and tokens, in a secure environment with strict access controls.</w:t>
      </w:r>
    </w:p>
    <w:p w14:paraId="63474203" w14:textId="77777777" w:rsidR="00B4372D" w:rsidRPr="00A42AF0" w:rsidRDefault="00B4372D" w:rsidP="00A42AF0">
      <w:r w:rsidRPr="00A42AF0">
        <w:t>Azure Key Vault enables users to securely store and manage sensitive data like keys, passwords, certificates, and other sensitive information. These are kept in centralized storage that is protected by industry-standard algorithms and hardware security modules.</w:t>
      </w:r>
    </w:p>
    <w:p w14:paraId="3FBC5803" w14:textId="4FD728D4" w:rsidR="00B4372D" w:rsidRPr="00A42AF0" w:rsidRDefault="00386179" w:rsidP="00A42AF0">
      <w:r w:rsidRPr="00A42AF0">
        <w:t>With this</w:t>
      </w:r>
      <w:r w:rsidR="00B4372D" w:rsidRPr="00A42AF0">
        <w:t xml:space="preserve"> feature</w:t>
      </w:r>
      <w:r w:rsidRPr="00A42AF0">
        <w:t>,</w:t>
      </w:r>
      <w:r w:rsidR="00B4372D" w:rsidRPr="00A42AF0">
        <w:t xml:space="preserve"> </w:t>
      </w:r>
      <w:r w:rsidRPr="00A42AF0">
        <w:t>the</w:t>
      </w:r>
      <w:r w:rsidR="00B4372D" w:rsidRPr="00A42AF0">
        <w:t xml:space="preserve"> </w:t>
      </w:r>
      <w:r w:rsidR="00AD6BF8" w:rsidRPr="00A42AF0">
        <w:t>SAP Connector</w:t>
      </w:r>
      <w:r w:rsidR="00B4372D" w:rsidRPr="00A42AF0">
        <w:t xml:space="preserve"> </w:t>
      </w:r>
      <w:r w:rsidRPr="00A42AF0">
        <w:t xml:space="preserve">enables </w:t>
      </w:r>
      <w:r w:rsidR="00B4372D" w:rsidRPr="00A42AF0">
        <w:t xml:space="preserve">the user to store access information in the key vaults. This information </w:t>
      </w:r>
      <w:r w:rsidRPr="00A42AF0">
        <w:t>is</w:t>
      </w:r>
      <w:r w:rsidR="00B4372D" w:rsidRPr="00A42AF0">
        <w:t xml:space="preserve"> picked up by various APIs and </w:t>
      </w:r>
      <w:r w:rsidR="0034637A" w:rsidRPr="00A42AF0">
        <w:t>based on</w:t>
      </w:r>
      <w:r w:rsidR="00B4372D" w:rsidRPr="00A42AF0">
        <w:t xml:space="preserve"> </w:t>
      </w:r>
      <w:r w:rsidR="003A64B5" w:rsidRPr="00A42AF0">
        <w:t xml:space="preserve">the </w:t>
      </w:r>
      <w:r w:rsidR="00B4372D" w:rsidRPr="00A42AF0">
        <w:t xml:space="preserve">access level provided </w:t>
      </w:r>
      <w:r w:rsidRPr="00A42AF0">
        <w:t>to</w:t>
      </w:r>
      <w:r w:rsidR="00B4372D" w:rsidRPr="00A42AF0">
        <w:t xml:space="preserve"> the credential</w:t>
      </w:r>
      <w:r w:rsidRPr="00A42AF0">
        <w:t xml:space="preserve"> (user),</w:t>
      </w:r>
      <w:r w:rsidR="00B4372D" w:rsidRPr="00A42AF0">
        <w:t xml:space="preserve"> the actions </w:t>
      </w:r>
      <w:r w:rsidRPr="00A42AF0">
        <w:t>are</w:t>
      </w:r>
      <w:r w:rsidR="00B4372D" w:rsidRPr="00A42AF0">
        <w:t xml:space="preserve"> performed.</w:t>
      </w:r>
    </w:p>
    <w:p w14:paraId="294E42D0" w14:textId="77777777" w:rsidR="00B4372D" w:rsidRPr="00386179" w:rsidRDefault="00B4372D" w:rsidP="00386179">
      <w:pPr>
        <w:rPr>
          <w:b/>
          <w:bCs/>
        </w:rPr>
      </w:pPr>
      <w:r w:rsidRPr="00386179">
        <w:rPr>
          <w:b/>
          <w:bCs/>
        </w:rPr>
        <w:t>Azure Key Vault Dependency</w:t>
      </w:r>
    </w:p>
    <w:p w14:paraId="7593C921"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&lt;dependency&gt;</w:t>
      </w:r>
    </w:p>
    <w:p w14:paraId="4197FE02"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&lt;groupId&gt;com.azure.spring&lt;/groupId&gt;</w:t>
      </w:r>
    </w:p>
    <w:p w14:paraId="7EF878DA"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&lt;artifactId&gt;spring-cloud-azure-starter-</w:t>
      </w:r>
      <w:r w:rsidRPr="00607C1C">
        <w:rPr>
          <w:rFonts w:ascii="Consolas" w:hAnsi="Consolas" w:cs="Segoe UI"/>
          <w:color w:val="000000" w:themeColor="text1"/>
          <w:sz w:val="20"/>
          <w:szCs w:val="20"/>
          <w:u w:val="single"/>
        </w:rPr>
        <w:t>keyvault</w:t>
      </w:r>
      <w:r w:rsidRPr="00607C1C">
        <w:rPr>
          <w:rFonts w:ascii="Consolas" w:hAnsi="Consolas" w:cs="Segoe UI"/>
          <w:color w:val="000000" w:themeColor="text1"/>
          <w:sz w:val="20"/>
          <w:szCs w:val="20"/>
        </w:rPr>
        <w:t>-secrets&lt;/artifactId&gt;</w:t>
      </w:r>
    </w:p>
    <w:p w14:paraId="1D413324"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&lt;/dependency&gt;</w:t>
      </w:r>
    </w:p>
    <w:p w14:paraId="6953ADF0"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p>
    <w:p w14:paraId="4A44C36D"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&lt;dependencyManagement&gt;</w:t>
      </w:r>
    </w:p>
    <w:p w14:paraId="4B0A145F"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&lt;dependencies&gt;</w:t>
      </w:r>
    </w:p>
    <w:p w14:paraId="5CBC704E"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&lt;dependency&gt;</w:t>
      </w:r>
    </w:p>
    <w:p w14:paraId="442D3A7A"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&lt;groupId&gt;com.azure.spring&lt;/groupId&gt;</w:t>
      </w:r>
    </w:p>
    <w:p w14:paraId="16292181"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&lt;artifactId&gt;spring-cloud-azure-dependencies&lt;/artifactId&gt;</w:t>
      </w:r>
    </w:p>
    <w:p w14:paraId="42F71AC5"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&lt;version&gt;5.3.0&lt;/version&gt;</w:t>
      </w:r>
    </w:p>
    <w:p w14:paraId="1CCAC74B"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&lt;type&gt;</w:t>
      </w:r>
      <w:r w:rsidRPr="00607C1C">
        <w:rPr>
          <w:rFonts w:ascii="Consolas" w:hAnsi="Consolas" w:cs="Segoe UI"/>
          <w:color w:val="000000" w:themeColor="text1"/>
          <w:sz w:val="20"/>
          <w:szCs w:val="20"/>
          <w:u w:val="single"/>
        </w:rPr>
        <w:t>pom</w:t>
      </w:r>
      <w:r w:rsidRPr="00607C1C">
        <w:rPr>
          <w:rFonts w:ascii="Consolas" w:hAnsi="Consolas" w:cs="Segoe UI"/>
          <w:color w:val="000000" w:themeColor="text1"/>
          <w:sz w:val="20"/>
          <w:szCs w:val="20"/>
        </w:rPr>
        <w:t>&lt;/type&gt;</w:t>
      </w:r>
    </w:p>
    <w:p w14:paraId="2A4C45EA"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&lt;scope&gt;import&lt;/scope&gt;</w:t>
      </w:r>
    </w:p>
    <w:p w14:paraId="4B22E84A"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&lt;/dependency&gt;</w:t>
      </w:r>
    </w:p>
    <w:p w14:paraId="15364743"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 xml:space="preserve">        &lt;/dependencies&gt;</w:t>
      </w:r>
    </w:p>
    <w:p w14:paraId="5E5889CA" w14:textId="77777777" w:rsidR="00B4372D" w:rsidRPr="00607C1C"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607C1C">
        <w:rPr>
          <w:rFonts w:ascii="Consolas" w:hAnsi="Consolas" w:cs="Segoe UI"/>
          <w:color w:val="000000" w:themeColor="text1"/>
          <w:sz w:val="20"/>
          <w:szCs w:val="20"/>
        </w:rPr>
        <w:t>&lt;/dependencyManagement&gt;</w:t>
      </w:r>
    </w:p>
    <w:p w14:paraId="36730820" w14:textId="02AC073A" w:rsidR="00B4372D" w:rsidRPr="00386179" w:rsidRDefault="00B4372D" w:rsidP="00A42AF0">
      <w:pPr>
        <w:spacing w:before="240"/>
        <w:rPr>
          <w:b/>
          <w:bCs/>
        </w:rPr>
      </w:pPr>
      <w:r w:rsidRPr="00386179">
        <w:rPr>
          <w:b/>
          <w:bCs/>
        </w:rPr>
        <w:t>Key Vault Configuration in springboot application.properties</w:t>
      </w:r>
    </w:p>
    <w:p w14:paraId="760B8046" w14:textId="77777777" w:rsidR="00B4372D" w:rsidRPr="00015412" w:rsidRDefault="00B4372D" w:rsidP="00370F0E">
      <w:pPr>
        <w:spacing w:after="0"/>
        <w:jc w:val="left"/>
        <w:rPr>
          <w:rFonts w:ascii="Consolas" w:hAnsi="Consolas" w:cs="Segoe UI"/>
          <w:sz w:val="16"/>
          <w:szCs w:val="16"/>
        </w:rPr>
      </w:pPr>
      <w:r w:rsidRPr="00015412">
        <w:rPr>
          <w:rFonts w:ascii="Consolas" w:hAnsi="Consolas" w:cs="Segoe UI"/>
          <w:sz w:val="16"/>
          <w:szCs w:val="16"/>
        </w:rPr>
        <w:t>spring.cloud.azure.keyvault.secret.property-source-enabled=true</w:t>
      </w:r>
    </w:p>
    <w:p w14:paraId="3244F6AA" w14:textId="77777777" w:rsidR="00B4372D" w:rsidRPr="00015412" w:rsidRDefault="00B4372D" w:rsidP="00370F0E">
      <w:pPr>
        <w:spacing w:after="0"/>
        <w:jc w:val="left"/>
        <w:rPr>
          <w:rFonts w:ascii="Consolas" w:hAnsi="Consolas" w:cs="Segoe UI"/>
          <w:sz w:val="16"/>
          <w:szCs w:val="16"/>
        </w:rPr>
      </w:pPr>
      <w:r w:rsidRPr="00015412">
        <w:rPr>
          <w:rFonts w:ascii="Consolas" w:hAnsi="Consolas" w:cs="Segoe UI"/>
          <w:sz w:val="16"/>
          <w:szCs w:val="16"/>
        </w:rPr>
        <w:t>spring.cloud.azure.keyvault.secret.property-sources[0].credential.client-secret=&lt;Client Secret Value&gt;</w:t>
      </w:r>
    </w:p>
    <w:p w14:paraId="1AB7ADB4" w14:textId="77777777" w:rsidR="00B4372D" w:rsidRPr="00015412" w:rsidRDefault="00B4372D" w:rsidP="00370F0E">
      <w:pPr>
        <w:spacing w:after="0"/>
        <w:jc w:val="left"/>
        <w:rPr>
          <w:rFonts w:ascii="Consolas" w:hAnsi="Consolas" w:cs="Segoe UI"/>
          <w:sz w:val="16"/>
          <w:szCs w:val="16"/>
        </w:rPr>
      </w:pPr>
      <w:r w:rsidRPr="00015412">
        <w:rPr>
          <w:rFonts w:ascii="Consolas" w:hAnsi="Consolas" w:cs="Segoe UI"/>
          <w:sz w:val="16"/>
          <w:szCs w:val="16"/>
        </w:rPr>
        <w:t>spring.cloud.azure.keyvault.secret.property-sources[0].credential.client-id=&lt;Client ID&gt;</w:t>
      </w:r>
    </w:p>
    <w:p w14:paraId="138F92FB" w14:textId="77777777" w:rsidR="00B4372D" w:rsidRPr="00015412" w:rsidRDefault="00B4372D" w:rsidP="00370F0E">
      <w:pPr>
        <w:spacing w:after="0"/>
        <w:jc w:val="left"/>
        <w:rPr>
          <w:rFonts w:ascii="Consolas" w:hAnsi="Consolas" w:cs="Segoe UI"/>
          <w:sz w:val="16"/>
          <w:szCs w:val="16"/>
        </w:rPr>
      </w:pPr>
      <w:r w:rsidRPr="00015412">
        <w:rPr>
          <w:rFonts w:ascii="Consolas" w:hAnsi="Consolas" w:cs="Segoe UI"/>
          <w:sz w:val="16"/>
          <w:szCs w:val="16"/>
        </w:rPr>
        <w:t>spring.cloud.azure.keyvault.secret.property-sources[0].profile.tenant-id=&lt;Tenant ID&gt;</w:t>
      </w:r>
    </w:p>
    <w:p w14:paraId="060670B1" w14:textId="77777777" w:rsidR="00B4372D" w:rsidRPr="00015412" w:rsidRDefault="00B4372D" w:rsidP="00370F0E">
      <w:pPr>
        <w:spacing w:after="0"/>
        <w:jc w:val="left"/>
        <w:rPr>
          <w:rFonts w:ascii="Consolas" w:hAnsi="Consolas" w:cs="Segoe UI"/>
          <w:sz w:val="16"/>
          <w:szCs w:val="16"/>
        </w:rPr>
      </w:pPr>
      <w:r w:rsidRPr="00015412">
        <w:rPr>
          <w:rFonts w:ascii="Consolas" w:hAnsi="Consolas" w:cs="Segoe UI"/>
          <w:sz w:val="16"/>
          <w:szCs w:val="16"/>
        </w:rPr>
        <w:t>spring.cloud.azure.keyvault.secret.property-sources[0].endpoint=&lt;Vault URI&gt;</w:t>
      </w:r>
    </w:p>
    <w:p w14:paraId="5DB23E3A" w14:textId="77777777" w:rsidR="00A42AF0" w:rsidRDefault="00A42AF0" w:rsidP="00B4372D">
      <w:pPr>
        <w:pStyle w:val="Heading2"/>
        <w:sectPr w:rsidR="00A42AF0" w:rsidSect="00E54571">
          <w:pgSz w:w="12240" w:h="15840" w:code="1"/>
          <w:pgMar w:top="1440" w:right="1440" w:bottom="1440" w:left="1440" w:header="720" w:footer="720" w:gutter="0"/>
          <w:cols w:space="720"/>
          <w:docGrid w:linePitch="360"/>
        </w:sectPr>
      </w:pPr>
      <w:bookmarkStart w:id="45" w:name="_Toc165022487"/>
    </w:p>
    <w:p w14:paraId="5A102483" w14:textId="77777777" w:rsidR="00B4372D" w:rsidRDefault="00B4372D" w:rsidP="00B4372D">
      <w:pPr>
        <w:pStyle w:val="Heading2"/>
      </w:pPr>
      <w:bookmarkStart w:id="46" w:name="_Toc220332209"/>
      <w:r>
        <w:lastRenderedPageBreak/>
        <w:t>Error Management</w:t>
      </w:r>
      <w:bookmarkEnd w:id="45"/>
      <w:bookmarkEnd w:id="46"/>
    </w:p>
    <w:p w14:paraId="3855A828" w14:textId="738C9B3E" w:rsidR="00B4372D" w:rsidRDefault="00B4372D" w:rsidP="00B4372D">
      <w:pPr>
        <w:rPr>
          <w:rFonts w:cs="Segoe UI"/>
          <w:color w:val="000000"/>
          <w:szCs w:val="20"/>
          <w:shd w:val="clear" w:color="auto" w:fill="FFFFFF"/>
        </w:rPr>
      </w:pPr>
      <w:r>
        <w:rPr>
          <w:rFonts w:cs="Segoe UI"/>
          <w:color w:val="000000"/>
          <w:szCs w:val="20"/>
          <w:shd w:val="clear" w:color="auto" w:fill="FFFFFF"/>
        </w:rPr>
        <w:t>Whenever a certain operation encounters an error, the same structure should be returned by all the DigitalThread components.</w:t>
      </w:r>
    </w:p>
    <w:p w14:paraId="6BDEDFAA" w14:textId="6EAED6ED" w:rsidR="00015412" w:rsidRDefault="00015412" w:rsidP="00015412">
      <w:pPr>
        <w:pStyle w:val="Heading3"/>
        <w:rPr>
          <w:shd w:val="clear" w:color="auto" w:fill="FFFFFF"/>
        </w:rPr>
      </w:pPr>
      <w:r>
        <w:rPr>
          <w:shd w:val="clear" w:color="auto" w:fill="FFFFFF"/>
        </w:rPr>
        <w:t>Output Body</w:t>
      </w: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43" w:type="dxa"/>
          <w:bottom w:w="14" w:type="dxa"/>
          <w:right w:w="43" w:type="dxa"/>
        </w:tblCellMar>
        <w:tblLook w:val="04A0" w:firstRow="1" w:lastRow="0" w:firstColumn="1" w:lastColumn="0" w:noHBand="0" w:noVBand="1"/>
      </w:tblPr>
      <w:tblGrid>
        <w:gridCol w:w="2560"/>
        <w:gridCol w:w="4286"/>
        <w:gridCol w:w="943"/>
        <w:gridCol w:w="1129"/>
      </w:tblGrid>
      <w:tr w:rsidR="00B4372D" w:rsidRPr="00F835EA" w14:paraId="776CCC0D" w14:textId="77777777" w:rsidTr="00F835EA">
        <w:trPr>
          <w:trHeight w:val="300"/>
        </w:trPr>
        <w:tc>
          <w:tcPr>
            <w:tcW w:w="2645" w:type="dxa"/>
            <w:shd w:val="clear" w:color="auto" w:fill="D9D9D9" w:themeFill="background1" w:themeFillShade="D9"/>
            <w:hideMark/>
          </w:tcPr>
          <w:p w14:paraId="67F05BA9" w14:textId="77777777" w:rsidR="00B4372D" w:rsidRPr="00F835EA" w:rsidRDefault="00B4372D" w:rsidP="00F835EA">
            <w:pPr>
              <w:spacing w:before="40" w:after="40"/>
            </w:pPr>
            <w:r w:rsidRPr="00F835EA">
              <w:t>Parameter </w:t>
            </w:r>
          </w:p>
        </w:tc>
        <w:tc>
          <w:tcPr>
            <w:tcW w:w="4637" w:type="dxa"/>
            <w:shd w:val="clear" w:color="auto" w:fill="D9D9D9" w:themeFill="background1" w:themeFillShade="D9"/>
            <w:hideMark/>
          </w:tcPr>
          <w:p w14:paraId="0AF94946" w14:textId="77777777" w:rsidR="00B4372D" w:rsidRPr="00F835EA" w:rsidRDefault="00B4372D" w:rsidP="00F835EA">
            <w:pPr>
              <w:spacing w:before="40" w:after="40"/>
            </w:pPr>
            <w:r w:rsidRPr="00F835EA">
              <w:t>Description </w:t>
            </w:r>
          </w:p>
        </w:tc>
        <w:tc>
          <w:tcPr>
            <w:tcW w:w="990" w:type="dxa"/>
            <w:shd w:val="clear" w:color="auto" w:fill="D9D9D9" w:themeFill="background1" w:themeFillShade="D9"/>
            <w:hideMark/>
          </w:tcPr>
          <w:p w14:paraId="187CC4F8" w14:textId="50FB112F" w:rsidR="00B4372D" w:rsidRPr="00F835EA" w:rsidRDefault="00386179" w:rsidP="00F835EA">
            <w:pPr>
              <w:spacing w:before="40" w:after="40"/>
            </w:pPr>
            <w:r w:rsidRPr="00F835EA">
              <w:t>M/O</w:t>
            </w:r>
            <w:r w:rsidR="00B4372D" w:rsidRPr="00F835EA">
              <w:t> </w:t>
            </w:r>
          </w:p>
        </w:tc>
        <w:tc>
          <w:tcPr>
            <w:tcW w:w="1170" w:type="dxa"/>
            <w:shd w:val="clear" w:color="auto" w:fill="D9D9D9" w:themeFill="background1" w:themeFillShade="D9"/>
            <w:hideMark/>
          </w:tcPr>
          <w:p w14:paraId="059D1CF6" w14:textId="77777777" w:rsidR="00B4372D" w:rsidRPr="00F835EA" w:rsidRDefault="00B4372D" w:rsidP="00F835EA">
            <w:pPr>
              <w:spacing w:before="40" w:after="40"/>
            </w:pPr>
            <w:r w:rsidRPr="00F835EA">
              <w:t>Type </w:t>
            </w:r>
          </w:p>
        </w:tc>
      </w:tr>
      <w:tr w:rsidR="00B4372D" w:rsidRPr="00F835EA" w14:paraId="66E8C72F" w14:textId="77777777" w:rsidTr="00F835EA">
        <w:trPr>
          <w:trHeight w:val="300"/>
        </w:trPr>
        <w:tc>
          <w:tcPr>
            <w:tcW w:w="2645" w:type="dxa"/>
            <w:hideMark/>
          </w:tcPr>
          <w:p w14:paraId="23DD01E4" w14:textId="77777777" w:rsidR="00B4372D" w:rsidRPr="00F835EA" w:rsidRDefault="00B4372D" w:rsidP="00F835EA">
            <w:pPr>
              <w:spacing w:before="40" w:after="40"/>
            </w:pPr>
            <w:r w:rsidRPr="00F835EA">
              <w:t>errorManagement </w:t>
            </w:r>
          </w:p>
        </w:tc>
        <w:tc>
          <w:tcPr>
            <w:tcW w:w="4637" w:type="dxa"/>
            <w:hideMark/>
          </w:tcPr>
          <w:p w14:paraId="709E4258" w14:textId="77777777" w:rsidR="00B4372D" w:rsidRPr="00F835EA" w:rsidRDefault="00B4372D" w:rsidP="00F835EA">
            <w:pPr>
              <w:spacing w:before="40" w:after="40"/>
            </w:pPr>
            <w:r w:rsidRPr="00F835EA">
              <w:t>Object identifying the error </w:t>
            </w:r>
          </w:p>
        </w:tc>
        <w:tc>
          <w:tcPr>
            <w:tcW w:w="990" w:type="dxa"/>
            <w:hideMark/>
          </w:tcPr>
          <w:p w14:paraId="026424DB" w14:textId="77777777" w:rsidR="00B4372D" w:rsidRPr="00F835EA" w:rsidRDefault="00B4372D" w:rsidP="00F835EA">
            <w:pPr>
              <w:spacing w:before="40" w:after="40"/>
            </w:pPr>
            <w:r w:rsidRPr="00F835EA">
              <w:t>O* </w:t>
            </w:r>
          </w:p>
        </w:tc>
        <w:tc>
          <w:tcPr>
            <w:tcW w:w="1170" w:type="dxa"/>
            <w:hideMark/>
          </w:tcPr>
          <w:p w14:paraId="56E694D6" w14:textId="77777777" w:rsidR="00B4372D" w:rsidRPr="00F835EA" w:rsidRDefault="00B4372D" w:rsidP="00F835EA">
            <w:pPr>
              <w:spacing w:before="40" w:after="40"/>
            </w:pPr>
            <w:r w:rsidRPr="00F835EA">
              <w:t>Object </w:t>
            </w:r>
          </w:p>
        </w:tc>
      </w:tr>
      <w:tr w:rsidR="00B4372D" w:rsidRPr="00F835EA" w14:paraId="38B487C2" w14:textId="77777777" w:rsidTr="00F835EA">
        <w:trPr>
          <w:trHeight w:val="300"/>
        </w:trPr>
        <w:tc>
          <w:tcPr>
            <w:tcW w:w="2645" w:type="dxa"/>
            <w:hideMark/>
          </w:tcPr>
          <w:p w14:paraId="0B2E4712" w14:textId="77777777" w:rsidR="00B4372D" w:rsidRPr="00F835EA" w:rsidRDefault="00B4372D" w:rsidP="00F835EA">
            <w:pPr>
              <w:spacing w:before="40" w:after="40"/>
            </w:pPr>
            <w:r w:rsidRPr="00F835EA">
              <w:t>errorCode </w:t>
            </w:r>
          </w:p>
        </w:tc>
        <w:tc>
          <w:tcPr>
            <w:tcW w:w="4637" w:type="dxa"/>
            <w:hideMark/>
          </w:tcPr>
          <w:p w14:paraId="09692DB9" w14:textId="77777777" w:rsidR="00B4372D" w:rsidRPr="00F835EA" w:rsidRDefault="00B4372D" w:rsidP="00F835EA">
            <w:pPr>
              <w:spacing w:before="40" w:after="40"/>
            </w:pPr>
            <w:r w:rsidRPr="00F835EA">
              <w:t>Code that</w:t>
            </w:r>
            <w:r w:rsidRPr="00F835EA">
              <w:rPr>
                <w:rFonts w:ascii="Arial" w:hAnsi="Arial" w:cs="Arial"/>
              </w:rPr>
              <w:t> </w:t>
            </w:r>
            <w:r w:rsidRPr="00F835EA">
              <w:t>identifies the error occurred </w:t>
            </w:r>
          </w:p>
        </w:tc>
        <w:tc>
          <w:tcPr>
            <w:tcW w:w="990" w:type="dxa"/>
            <w:hideMark/>
          </w:tcPr>
          <w:p w14:paraId="230BBDD1" w14:textId="77777777" w:rsidR="00B4372D" w:rsidRPr="00F835EA" w:rsidRDefault="00B4372D" w:rsidP="00F835EA">
            <w:pPr>
              <w:spacing w:before="40" w:after="40"/>
            </w:pPr>
            <w:r w:rsidRPr="00F835EA">
              <w:t>O* </w:t>
            </w:r>
          </w:p>
        </w:tc>
        <w:tc>
          <w:tcPr>
            <w:tcW w:w="1170" w:type="dxa"/>
            <w:hideMark/>
          </w:tcPr>
          <w:p w14:paraId="147DC9D4" w14:textId="77777777" w:rsidR="00B4372D" w:rsidRPr="00F835EA" w:rsidRDefault="00B4372D" w:rsidP="00F835EA">
            <w:pPr>
              <w:spacing w:before="40" w:after="40"/>
            </w:pPr>
            <w:r w:rsidRPr="00F835EA">
              <w:t>String </w:t>
            </w:r>
          </w:p>
        </w:tc>
      </w:tr>
      <w:tr w:rsidR="00B4372D" w:rsidRPr="00F835EA" w14:paraId="72B2450C" w14:textId="77777777" w:rsidTr="00F835EA">
        <w:trPr>
          <w:trHeight w:val="300"/>
        </w:trPr>
        <w:tc>
          <w:tcPr>
            <w:tcW w:w="2645" w:type="dxa"/>
            <w:hideMark/>
          </w:tcPr>
          <w:p w14:paraId="00C8EABB" w14:textId="77777777" w:rsidR="00B4372D" w:rsidRPr="00F835EA" w:rsidRDefault="00B4372D" w:rsidP="00F835EA">
            <w:pPr>
              <w:spacing w:before="40" w:after="40"/>
            </w:pPr>
            <w:r w:rsidRPr="00F835EA">
              <w:t>errorDescription </w:t>
            </w:r>
          </w:p>
        </w:tc>
        <w:tc>
          <w:tcPr>
            <w:tcW w:w="4637" w:type="dxa"/>
            <w:hideMark/>
          </w:tcPr>
          <w:p w14:paraId="36E1C5D3" w14:textId="77777777" w:rsidR="00B4372D" w:rsidRPr="00F835EA" w:rsidRDefault="00B4372D" w:rsidP="00F835EA">
            <w:pPr>
              <w:spacing w:before="40" w:after="40"/>
            </w:pPr>
            <w:r w:rsidRPr="00F835EA">
              <w:t>Error description </w:t>
            </w:r>
          </w:p>
        </w:tc>
        <w:tc>
          <w:tcPr>
            <w:tcW w:w="990" w:type="dxa"/>
            <w:hideMark/>
          </w:tcPr>
          <w:p w14:paraId="0E6F0AD8" w14:textId="77777777" w:rsidR="00B4372D" w:rsidRPr="00F835EA" w:rsidRDefault="00B4372D" w:rsidP="00F835EA">
            <w:pPr>
              <w:spacing w:before="40" w:after="40"/>
            </w:pPr>
            <w:r w:rsidRPr="00F835EA">
              <w:t>O* </w:t>
            </w:r>
          </w:p>
        </w:tc>
        <w:tc>
          <w:tcPr>
            <w:tcW w:w="1170" w:type="dxa"/>
            <w:hideMark/>
          </w:tcPr>
          <w:p w14:paraId="54FFC195" w14:textId="77777777" w:rsidR="00B4372D" w:rsidRPr="00F835EA" w:rsidRDefault="00B4372D" w:rsidP="00F835EA">
            <w:pPr>
              <w:spacing w:before="40" w:after="40"/>
            </w:pPr>
            <w:r w:rsidRPr="00F835EA">
              <w:t>String </w:t>
            </w:r>
          </w:p>
        </w:tc>
      </w:tr>
    </w:tbl>
    <w:p w14:paraId="3C0FC7FC" w14:textId="0D191C97" w:rsidR="00B4372D" w:rsidRDefault="00386179" w:rsidP="00F835EA">
      <w:pPr>
        <w:spacing w:before="240"/>
      </w:pPr>
      <w:r w:rsidRPr="00386179">
        <w:t>Example: error response message</w:t>
      </w:r>
    </w:p>
    <w:p w14:paraId="137BD9C3" w14:textId="46083ECE" w:rsidR="00B52475" w:rsidRPr="00B52475" w:rsidRDefault="00B52475" w:rsidP="00F835EA">
      <w:pPr>
        <w:spacing w:before="40" w:after="40"/>
        <w:ind w:left="432"/>
        <w:rPr>
          <w:rFonts w:ascii="Consolas" w:hAnsi="Consolas"/>
        </w:rPr>
      </w:pPr>
      <w:r w:rsidRPr="00B52475">
        <w:rPr>
          <w:rFonts w:ascii="Consolas" w:hAnsi="Consolas"/>
        </w:rPr>
        <w:t>{</w:t>
      </w:r>
    </w:p>
    <w:p w14:paraId="115DD506" w14:textId="6675A287" w:rsidR="00B52475" w:rsidRPr="00B52475" w:rsidRDefault="00B52475" w:rsidP="00F835EA">
      <w:pPr>
        <w:spacing w:before="40" w:after="40"/>
        <w:ind w:left="432"/>
        <w:rPr>
          <w:rFonts w:ascii="Consolas" w:hAnsi="Consolas"/>
        </w:rPr>
      </w:pPr>
      <w:r w:rsidRPr="00B52475">
        <w:rPr>
          <w:rFonts w:ascii="Consolas" w:hAnsi="Consolas"/>
        </w:rPr>
        <w:t>    "</w:t>
      </w:r>
      <w:proofErr w:type="gramStart"/>
      <w:r w:rsidRPr="00B52475">
        <w:rPr>
          <w:rFonts w:ascii="Consolas" w:hAnsi="Consolas"/>
        </w:rPr>
        <w:t>errorManagement</w:t>
      </w:r>
      <w:proofErr w:type="gramEnd"/>
      <w:r w:rsidRPr="00B52475">
        <w:rPr>
          <w:rFonts w:ascii="Consolas" w:hAnsi="Consolas"/>
        </w:rPr>
        <w:t>": {</w:t>
      </w:r>
    </w:p>
    <w:p w14:paraId="57C21015" w14:textId="03942C56" w:rsidR="00B52475" w:rsidRPr="00B52475" w:rsidRDefault="00B52475" w:rsidP="00F835EA">
      <w:pPr>
        <w:spacing w:before="40" w:after="40"/>
        <w:ind w:left="432"/>
        <w:rPr>
          <w:rFonts w:ascii="Consolas" w:hAnsi="Consolas"/>
        </w:rPr>
      </w:pPr>
      <w:r w:rsidRPr="00B52475">
        <w:rPr>
          <w:rFonts w:ascii="Consolas" w:hAnsi="Consolas"/>
        </w:rPr>
        <w:t>        "errorCode": "CMPNT_02.100004",</w:t>
      </w:r>
    </w:p>
    <w:p w14:paraId="4AEFEBB7" w14:textId="2AE3E350" w:rsidR="00B52475" w:rsidRPr="00B52475" w:rsidRDefault="00B52475" w:rsidP="00F835EA">
      <w:pPr>
        <w:spacing w:before="40" w:after="40"/>
        <w:ind w:left="432"/>
        <w:rPr>
          <w:rFonts w:ascii="Consolas" w:hAnsi="Consolas"/>
        </w:rPr>
      </w:pPr>
      <w:r w:rsidRPr="00B52475">
        <w:rPr>
          <w:rFonts w:ascii="Consolas" w:hAnsi="Consolas"/>
        </w:rPr>
        <w:t>        "errorDescription": "db connection error"</w:t>
      </w:r>
    </w:p>
    <w:p w14:paraId="7132AF82" w14:textId="49C87957" w:rsidR="00B52475" w:rsidRPr="00B52475" w:rsidRDefault="00B52475" w:rsidP="00F835EA">
      <w:pPr>
        <w:spacing w:before="40" w:after="40"/>
        <w:ind w:left="432"/>
        <w:rPr>
          <w:rFonts w:ascii="Consolas" w:hAnsi="Consolas"/>
        </w:rPr>
      </w:pPr>
      <w:r w:rsidRPr="00B52475">
        <w:rPr>
          <w:rFonts w:ascii="Consolas" w:hAnsi="Consolas"/>
        </w:rPr>
        <w:t>    }</w:t>
      </w:r>
    </w:p>
    <w:p w14:paraId="6C56E836" w14:textId="455E329D" w:rsidR="00B52475" w:rsidRPr="00F85652" w:rsidRDefault="00B52475" w:rsidP="00F835EA">
      <w:pPr>
        <w:spacing w:before="40" w:after="40"/>
        <w:ind w:left="432"/>
        <w:rPr>
          <w:rFonts w:ascii="Consolas" w:hAnsi="Consolas"/>
        </w:rPr>
      </w:pPr>
      <w:r w:rsidRPr="00F85652">
        <w:rPr>
          <w:rFonts w:ascii="Consolas" w:hAnsi="Consolas"/>
        </w:rPr>
        <w:t>}</w:t>
      </w:r>
    </w:p>
    <w:p w14:paraId="0231092A" w14:textId="73487351" w:rsidR="00B4372D" w:rsidRDefault="00B4372D" w:rsidP="00A429DC">
      <w:pPr>
        <w:pStyle w:val="Heading2"/>
      </w:pPr>
      <w:bookmarkStart w:id="47" w:name="_Toc220332210"/>
      <w:bookmarkStart w:id="48" w:name="OLE_LINK13"/>
      <w:r>
        <w:t>Role</w:t>
      </w:r>
      <w:r w:rsidR="00DA02B9">
        <w:t>-based Access Control</w:t>
      </w:r>
      <w:bookmarkEnd w:id="47"/>
      <w:r>
        <w:t xml:space="preserve"> </w:t>
      </w:r>
    </w:p>
    <w:bookmarkEnd w:id="48"/>
    <w:p w14:paraId="63B4EE51" w14:textId="74AA1493" w:rsidR="00B4372D" w:rsidRDefault="00B4372D" w:rsidP="00B4372D">
      <w:r>
        <w:t xml:space="preserve">This sequence diagram represents the flow of user-role validation against </w:t>
      </w:r>
      <w:r w:rsidR="00521044">
        <w:t xml:space="preserve">a </w:t>
      </w:r>
      <w:proofErr w:type="gramStart"/>
      <w:r>
        <w:t>role mapping</w:t>
      </w:r>
      <w:proofErr w:type="gramEnd"/>
      <w:r>
        <w:t xml:space="preserve"> file in an </w:t>
      </w:r>
      <w:r w:rsidR="00AD6BF8">
        <w:rPr>
          <w:rFonts w:cs="Segoe UI"/>
        </w:rPr>
        <w:t xml:space="preserve">SAP </w:t>
      </w:r>
      <w:r w:rsidR="009F0521">
        <w:rPr>
          <w:rFonts w:cs="Segoe UI"/>
        </w:rPr>
        <w:t>Connector.</w:t>
      </w:r>
      <w:r>
        <w:t xml:space="preserve"> </w:t>
      </w:r>
    </w:p>
    <w:p w14:paraId="2F278BEB" w14:textId="10EC41CC" w:rsidR="00B4372D" w:rsidRDefault="00521044" w:rsidP="00B4372D">
      <w:r>
        <w:t>The u</w:t>
      </w:r>
      <w:r w:rsidR="00B4372D">
        <w:t>ser</w:t>
      </w:r>
      <w:r w:rsidR="00CC348B">
        <w:t xml:space="preserve"> </w:t>
      </w:r>
      <w:r w:rsidR="00B4372D">
        <w:t xml:space="preserve">role is extracted at </w:t>
      </w:r>
      <w:r>
        <w:t xml:space="preserve">the </w:t>
      </w:r>
      <w:r w:rsidR="00B4372D">
        <w:t xml:space="preserve">APIM level from </w:t>
      </w:r>
      <w:r w:rsidR="00CC348B">
        <w:t xml:space="preserve">the </w:t>
      </w:r>
      <w:r w:rsidR="00B4372D">
        <w:t xml:space="preserve">JWT token and is passed to the connector as </w:t>
      </w:r>
      <w:r w:rsidR="00CC348B">
        <w:t xml:space="preserve">a </w:t>
      </w:r>
      <w:r w:rsidR="00B4372D">
        <w:t xml:space="preserve">header. </w:t>
      </w:r>
      <w:r w:rsidR="00CC348B">
        <w:t>The u</w:t>
      </w:r>
      <w:r w:rsidR="00B4372D">
        <w:t>ser</w:t>
      </w:r>
      <w:r w:rsidR="00CC348B">
        <w:t xml:space="preserve"> </w:t>
      </w:r>
      <w:r w:rsidR="00B4372D">
        <w:t xml:space="preserve">role is validated against </w:t>
      </w:r>
      <w:r w:rsidR="00CC348B">
        <w:t xml:space="preserve">the </w:t>
      </w:r>
      <w:hyperlink r:id="rId28" w:history="1">
        <w:r w:rsidR="00B4372D">
          <w:rPr>
            <w:rStyle w:val="Hyperlink"/>
          </w:rPr>
          <w:t>role mapping config file</w:t>
        </w:r>
      </w:hyperlink>
      <w:r w:rsidR="00B4372D">
        <w:t xml:space="preserve"> in </w:t>
      </w:r>
      <w:r w:rsidR="00CC348B">
        <w:t xml:space="preserve">the </w:t>
      </w:r>
      <w:r w:rsidR="00B4372D">
        <w:t xml:space="preserve">filter layer. </w:t>
      </w:r>
      <w:r w:rsidR="00CC348B">
        <w:t>The e</w:t>
      </w:r>
      <w:r w:rsidR="00B4372D">
        <w:t xml:space="preserve">xtract role service is part of the filter layer where </w:t>
      </w:r>
      <w:r w:rsidR="00CC348B">
        <w:t xml:space="preserve">the </w:t>
      </w:r>
      <w:r w:rsidR="00B4372D">
        <w:t xml:space="preserve">user role is extracted from the header and validated against </w:t>
      </w:r>
      <w:r w:rsidR="00CC348B">
        <w:t xml:space="preserve">the </w:t>
      </w:r>
      <w:r w:rsidR="00B4372D">
        <w:t>config file.</w:t>
      </w:r>
    </w:p>
    <w:p w14:paraId="1B2F7ED4" w14:textId="1CFB89CD" w:rsidR="00B4372D" w:rsidRDefault="00B4372D" w:rsidP="00261A83">
      <w:pPr>
        <w:keepNext/>
        <w:jc w:val="center"/>
      </w:pPr>
      <w:r>
        <w:rPr>
          <w:noProof/>
          <w14:ligatures w14:val="none"/>
        </w:rPr>
        <w:drawing>
          <wp:inline distT="0" distB="0" distL="0" distR="0" wp14:anchorId="64BE0F4D" wp14:editId="70E0AED0">
            <wp:extent cx="5008035" cy="2724150"/>
            <wp:effectExtent l="0" t="0" r="2540" b="0"/>
            <wp:docPr id="1999839797" name="Picture 38" descr="User-Role Validat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9797" name="Picture 38" descr="User-Role Validation Sequence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3134" cy="2732363"/>
                    </a:xfrm>
                    <a:prstGeom prst="rect">
                      <a:avLst/>
                    </a:prstGeom>
                    <a:noFill/>
                    <a:ln>
                      <a:noFill/>
                    </a:ln>
                  </pic:spPr>
                </pic:pic>
              </a:graphicData>
            </a:graphic>
          </wp:inline>
        </w:drawing>
      </w:r>
    </w:p>
    <w:p w14:paraId="7A07AE2E" w14:textId="77777777" w:rsidR="00543E5C" w:rsidRDefault="00543E5C" w:rsidP="00231CF7">
      <w:pPr>
        <w:pStyle w:val="Heading1"/>
        <w:sectPr w:rsidR="00543E5C" w:rsidSect="00E54571">
          <w:pgSz w:w="12240" w:h="15840" w:code="1"/>
          <w:pgMar w:top="1440" w:right="1440" w:bottom="1440" w:left="1440" w:header="720" w:footer="720" w:gutter="0"/>
          <w:cols w:space="720"/>
          <w:docGrid w:linePitch="360"/>
        </w:sectPr>
      </w:pPr>
    </w:p>
    <w:p w14:paraId="6E1E8D9C" w14:textId="77777777" w:rsidR="00B4372D" w:rsidRDefault="00B4372D" w:rsidP="00231CF7">
      <w:pPr>
        <w:pStyle w:val="Heading1"/>
      </w:pPr>
      <w:bookmarkStart w:id="49" w:name="_Toc220332211"/>
      <w:r>
        <w:lastRenderedPageBreak/>
        <w:t>Connector Filter</w:t>
      </w:r>
      <w:bookmarkEnd w:id="49"/>
    </w:p>
    <w:p w14:paraId="145393B5" w14:textId="77777777" w:rsidR="00B4372D" w:rsidRDefault="00B4372D" w:rsidP="00B4372D">
      <w:r>
        <w:t xml:space="preserve">The following image explains </w:t>
      </w:r>
      <w:bookmarkStart w:id="50" w:name="OLE_LINK14"/>
      <w:r>
        <w:t xml:space="preserve">the skeleton of the connector filter service </w:t>
      </w:r>
      <w:bookmarkEnd w:id="50"/>
      <w:r>
        <w:t>using three methods, each of which performs specific validation and filtering. These three methods are:</w:t>
      </w:r>
    </w:p>
    <w:p w14:paraId="655651FB" w14:textId="56F9D0FE" w:rsidR="00B4372D" w:rsidRDefault="00B4372D">
      <w:pPr>
        <w:pStyle w:val="ListParagraph"/>
        <w:numPr>
          <w:ilvl w:val="0"/>
          <w:numId w:val="9"/>
        </w:numPr>
        <w:rPr>
          <w:rFonts w:eastAsia="Graphik" w:cs="Graphik"/>
        </w:rPr>
      </w:pPr>
      <w:r>
        <w:t>doFliter: Uses a servlet filter to intercept</w:t>
      </w:r>
      <w:r>
        <w:rPr>
          <w:rFonts w:eastAsiaTheme="minorEastAsia"/>
          <w:szCs w:val="20"/>
        </w:rPr>
        <w:t xml:space="preserve"> request</w:t>
      </w:r>
      <w:r w:rsidR="00521044">
        <w:rPr>
          <w:rFonts w:eastAsiaTheme="minorEastAsia"/>
          <w:szCs w:val="20"/>
        </w:rPr>
        <w:t>s</w:t>
      </w:r>
      <w:r>
        <w:rPr>
          <w:rFonts w:eastAsiaTheme="minorEastAsia"/>
          <w:szCs w:val="20"/>
        </w:rPr>
        <w:t>.</w:t>
      </w:r>
    </w:p>
    <w:p w14:paraId="3B93F21C" w14:textId="102E2860" w:rsidR="00B4372D" w:rsidRDefault="00B4372D">
      <w:pPr>
        <w:pStyle w:val="ListParagraph"/>
        <w:numPr>
          <w:ilvl w:val="0"/>
          <w:numId w:val="9"/>
        </w:numPr>
      </w:pPr>
      <w:r>
        <w:t xml:space="preserve">extractUserRole:  Extracts the user </w:t>
      </w:r>
      <w:r w:rsidR="00AD6BF8">
        <w:t>from the</w:t>
      </w:r>
      <w:r>
        <w:t xml:space="preserve"> header.</w:t>
      </w:r>
    </w:p>
    <w:p w14:paraId="35BBF38A" w14:textId="77777777" w:rsidR="00B4372D" w:rsidRDefault="00B4372D">
      <w:pPr>
        <w:pStyle w:val="ListParagraph"/>
        <w:numPr>
          <w:ilvl w:val="0"/>
          <w:numId w:val="9"/>
        </w:numPr>
      </w:pPr>
      <w:r>
        <w:t>loadRoleConfig(): Loads the RBAC config file.</w:t>
      </w:r>
    </w:p>
    <w:p w14:paraId="067AC709" w14:textId="48D37E88" w:rsidR="00B4372D" w:rsidRDefault="00B4372D">
      <w:pPr>
        <w:pStyle w:val="ListParagraph"/>
        <w:numPr>
          <w:ilvl w:val="0"/>
          <w:numId w:val="9"/>
        </w:numPr>
      </w:pPr>
      <w:r>
        <w:t xml:space="preserve">IsValidRole(): Validates the role extracted from the header against </w:t>
      </w:r>
      <w:r w:rsidR="00521044">
        <w:t xml:space="preserve">the </w:t>
      </w:r>
      <w:r>
        <w:t>RBAC config file.</w:t>
      </w:r>
    </w:p>
    <w:p w14:paraId="4E232822" w14:textId="77777777" w:rsidR="00261A83" w:rsidRDefault="00B4372D" w:rsidP="00543E5C">
      <w:pPr>
        <w:jc w:val="center"/>
      </w:pPr>
      <w:r>
        <w:rPr>
          <w:noProof/>
          <w14:ligatures w14:val="none"/>
        </w:rPr>
        <w:drawing>
          <wp:inline distT="0" distB="0" distL="0" distR="0" wp14:anchorId="6A5DF5FB" wp14:editId="18CD733B">
            <wp:extent cx="3556000" cy="1714500"/>
            <wp:effectExtent l="0" t="0" r="6350" b="0"/>
            <wp:docPr id="1127593466" name="Picture 37" descr="the skeleton of the connector filter ser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3466" name="Picture 37" descr="the skeleton of the connector filter service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56000" cy="1714500"/>
                    </a:xfrm>
                    <a:prstGeom prst="rect">
                      <a:avLst/>
                    </a:prstGeom>
                    <a:noFill/>
                    <a:ln>
                      <a:noFill/>
                    </a:ln>
                  </pic:spPr>
                </pic:pic>
              </a:graphicData>
            </a:graphic>
          </wp:inline>
        </w:drawing>
      </w:r>
      <w:bookmarkStart w:id="51" w:name="OLE_LINK15"/>
    </w:p>
    <w:p w14:paraId="66F511E7" w14:textId="77777777" w:rsidR="00261A83" w:rsidRDefault="00261A83" w:rsidP="00231CF7">
      <w:pPr>
        <w:pStyle w:val="Heading1"/>
        <w:sectPr w:rsidR="00261A83" w:rsidSect="00E54571">
          <w:pgSz w:w="12240" w:h="15840" w:code="1"/>
          <w:pgMar w:top="1440" w:right="1440" w:bottom="1440" w:left="1440" w:header="720" w:footer="720" w:gutter="0"/>
          <w:cols w:space="720"/>
          <w:docGrid w:linePitch="360"/>
        </w:sectPr>
      </w:pPr>
    </w:p>
    <w:p w14:paraId="3125C24F" w14:textId="64F6B11A" w:rsidR="004251DC" w:rsidRDefault="00607C1C" w:rsidP="00231CF7">
      <w:pPr>
        <w:pStyle w:val="Heading1"/>
      </w:pPr>
      <w:bookmarkStart w:id="52" w:name="_Toc220332212"/>
      <w:r>
        <w:lastRenderedPageBreak/>
        <w:t>Download and Usage</w:t>
      </w:r>
      <w:bookmarkEnd w:id="52"/>
    </w:p>
    <w:bookmarkEnd w:id="51"/>
    <w:p w14:paraId="3CC9EE2B" w14:textId="5962D55A" w:rsidR="00B35C69" w:rsidRDefault="00B35C69" w:rsidP="00B35C69">
      <w:pPr>
        <w:jc w:val="left"/>
        <w:rPr>
          <w:rFonts w:asciiTheme="minorHAnsi" w:hAnsiTheme="minorHAnsi"/>
        </w:rPr>
      </w:pPr>
      <w:r>
        <w:t xml:space="preserve">The </w:t>
      </w:r>
      <w:r w:rsidR="00414EDE">
        <w:t>s</w:t>
      </w:r>
      <w:r>
        <w:t xml:space="preserve">teps mentioned below </w:t>
      </w:r>
      <w:r w:rsidR="00414EDE">
        <w:t>describe how to access the</w:t>
      </w:r>
      <w:r>
        <w:t xml:space="preserve"> SAP Connector code</w:t>
      </w:r>
      <w:r w:rsidR="00414EDE">
        <w:t>.</w:t>
      </w:r>
    </w:p>
    <w:p w14:paraId="2C7F6054" w14:textId="26DF5A49" w:rsidR="00B35C69" w:rsidRDefault="00F8748D" w:rsidP="00EA634F">
      <w:pPr>
        <w:pStyle w:val="ListParagraph"/>
        <w:numPr>
          <w:ilvl w:val="0"/>
          <w:numId w:val="43"/>
        </w:numPr>
        <w:spacing w:line="254" w:lineRule="auto"/>
        <w:ind w:left="714" w:hanging="357"/>
        <w:jc w:val="left"/>
      </w:pPr>
      <w:bookmarkStart w:id="53" w:name="OLE_LINK5"/>
      <w:r>
        <w:t>Access the Azure repository at</w:t>
      </w:r>
      <w:bookmarkStart w:id="54" w:name="OLE_LINK6"/>
      <w:bookmarkEnd w:id="53"/>
      <w:r w:rsidR="002639F6">
        <w:t>:</w:t>
      </w:r>
      <w:r>
        <w:t xml:space="preserve"> </w:t>
      </w:r>
      <w:hyperlink r:id="rId31" w:history="1">
        <w:r w:rsidRPr="00631A6B">
          <w:rPr>
            <w:rStyle w:val="Hyperlink"/>
          </w:rPr>
          <w:t>https://dev.azure.com/IXDigitalThread/IXThreadComponents/_git/ix-thread-components</w:t>
        </w:r>
      </w:hyperlink>
    </w:p>
    <w:bookmarkEnd w:id="54"/>
    <w:p w14:paraId="2D9F4BEF" w14:textId="187A8BCD" w:rsidR="00B35C69" w:rsidRDefault="00B35C69" w:rsidP="00EA634F">
      <w:pPr>
        <w:pStyle w:val="ListParagraph"/>
        <w:numPr>
          <w:ilvl w:val="0"/>
          <w:numId w:val="43"/>
        </w:numPr>
        <w:spacing w:line="254" w:lineRule="auto"/>
        <w:ind w:left="714" w:hanging="357"/>
        <w:jc w:val="left"/>
      </w:pPr>
      <w:r>
        <w:t>Clone the project with the help of Git into local.</w:t>
      </w:r>
    </w:p>
    <w:p w14:paraId="7603871B" w14:textId="42CA2997" w:rsidR="00F8748D" w:rsidRDefault="00B35C69" w:rsidP="00EA634F">
      <w:pPr>
        <w:pStyle w:val="ListParagraph"/>
        <w:numPr>
          <w:ilvl w:val="0"/>
          <w:numId w:val="43"/>
        </w:numPr>
        <w:spacing w:line="254" w:lineRule="auto"/>
        <w:ind w:left="714" w:hanging="357"/>
        <w:jc w:val="left"/>
      </w:pPr>
      <w:r>
        <w:t xml:space="preserve">Use </w:t>
      </w:r>
      <w:r w:rsidR="002639F6">
        <w:t>this</w:t>
      </w:r>
      <w:r>
        <w:t xml:space="preserve"> path to access SAP connector code in </w:t>
      </w:r>
      <w:r w:rsidRPr="002639F6">
        <w:rPr>
          <w:rFonts w:ascii="Segoe UI" w:hAnsi="Segoe UI" w:cs="Segoe UI"/>
        </w:rPr>
        <w:t>IntelliJ IDEA</w:t>
      </w:r>
      <w:r w:rsidR="002639F6" w:rsidRPr="002639F6">
        <w:rPr>
          <w:rFonts w:ascii="Segoe UI" w:hAnsi="Segoe UI" w:cs="Segoe UI"/>
        </w:rPr>
        <w:t xml:space="preserve">: </w:t>
      </w:r>
      <w:r>
        <w:t>IXDigitalThread\SAP-Dev\ix-thread-components\connector\ix-sap-api</w:t>
      </w:r>
      <w:bookmarkStart w:id="55" w:name="OLE_LINK2"/>
    </w:p>
    <w:p w14:paraId="01A7C98B" w14:textId="77777777" w:rsidR="002639F6" w:rsidRDefault="00B35C69" w:rsidP="00EA634F">
      <w:pPr>
        <w:pStyle w:val="ListParagraph"/>
        <w:numPr>
          <w:ilvl w:val="0"/>
          <w:numId w:val="43"/>
        </w:numPr>
        <w:spacing w:line="254" w:lineRule="auto"/>
        <w:ind w:left="714" w:hanging="357"/>
        <w:jc w:val="left"/>
      </w:pPr>
      <w:r w:rsidRPr="00F8748D">
        <w:t xml:space="preserve">Import the project into IntelliJ from the project directory. </w:t>
      </w:r>
    </w:p>
    <w:p w14:paraId="7D773C71" w14:textId="5C59C018" w:rsidR="002639F6" w:rsidRDefault="00B35C69" w:rsidP="00EA634F">
      <w:pPr>
        <w:pStyle w:val="ListParagraph"/>
        <w:numPr>
          <w:ilvl w:val="0"/>
          <w:numId w:val="43"/>
        </w:numPr>
        <w:spacing w:line="254" w:lineRule="auto"/>
        <w:ind w:left="714" w:hanging="357"/>
        <w:jc w:val="left"/>
      </w:pPr>
      <w:r w:rsidRPr="00F8748D">
        <w:t xml:space="preserve">After importing, the project structure should </w:t>
      </w:r>
      <w:r w:rsidR="00EA634F">
        <w:t>resemble t</w:t>
      </w:r>
      <w:r w:rsidR="00F43978" w:rsidRPr="00F8748D">
        <w:t>he example</w:t>
      </w:r>
      <w:r w:rsidR="00EA634F">
        <w:t xml:space="preserve"> depicted in the image on the side</w:t>
      </w:r>
      <w:r w:rsidR="00F43978" w:rsidRPr="00F8748D">
        <w:t>.</w:t>
      </w:r>
    </w:p>
    <w:p w14:paraId="7F324FB0" w14:textId="77777777" w:rsidR="002639F6" w:rsidRDefault="002639F6" w:rsidP="00EA634F">
      <w:pPr>
        <w:pStyle w:val="ListParagraph"/>
        <w:numPr>
          <w:ilvl w:val="0"/>
          <w:numId w:val="43"/>
        </w:numPr>
        <w:spacing w:line="254" w:lineRule="auto"/>
        <w:ind w:left="714" w:hanging="357"/>
        <w:jc w:val="left"/>
      </w:pPr>
      <w:r w:rsidRPr="002639F6">
        <w:t>After importing the project into local, Update the application.properties with server details.</w:t>
      </w:r>
    </w:p>
    <w:p w14:paraId="79A8A550" w14:textId="77777777" w:rsidR="002639F6" w:rsidRDefault="002639F6" w:rsidP="00EA634F">
      <w:pPr>
        <w:pStyle w:val="ListParagraph"/>
        <w:numPr>
          <w:ilvl w:val="0"/>
          <w:numId w:val="43"/>
        </w:numPr>
        <w:spacing w:line="254" w:lineRule="auto"/>
        <w:ind w:left="714" w:hanging="357"/>
        <w:jc w:val="left"/>
      </w:pPr>
      <w:r w:rsidRPr="002639F6">
        <w:t>Run the application.</w:t>
      </w:r>
    </w:p>
    <w:p w14:paraId="4C8C162A" w14:textId="30DA3501" w:rsidR="002639F6" w:rsidRPr="002639F6" w:rsidRDefault="002639F6" w:rsidP="00EA634F">
      <w:pPr>
        <w:pStyle w:val="ListParagraph"/>
        <w:numPr>
          <w:ilvl w:val="0"/>
          <w:numId w:val="43"/>
        </w:numPr>
        <w:spacing w:line="254" w:lineRule="auto"/>
        <w:ind w:left="714" w:hanging="357"/>
        <w:jc w:val="left"/>
      </w:pPr>
      <w:r w:rsidRPr="002639F6">
        <w:t xml:space="preserve">Use </w:t>
      </w:r>
      <w:r w:rsidR="001F4CAB">
        <w:t>P</w:t>
      </w:r>
      <w:r w:rsidR="001F4CAB" w:rsidRPr="002639F6">
        <w:t>ostman and</w:t>
      </w:r>
      <w:r w:rsidR="00EE1855">
        <w:t xml:space="preserve"> </w:t>
      </w:r>
      <w:r w:rsidRPr="002639F6">
        <w:t xml:space="preserve">add “user-role” in </w:t>
      </w:r>
      <w:r w:rsidR="00EE1855">
        <w:t xml:space="preserve">the </w:t>
      </w:r>
      <w:r w:rsidRPr="002639F6">
        <w:t xml:space="preserve">header Trigger </w:t>
      </w:r>
      <w:r w:rsidR="00EA634F">
        <w:t xml:space="preserve">of </w:t>
      </w:r>
      <w:r w:rsidRPr="002639F6">
        <w:t>the API</w:t>
      </w:r>
      <w:r w:rsidR="00C336EE">
        <w:t>s described in the subsequent section</w:t>
      </w:r>
      <w:r w:rsidRPr="002639F6">
        <w:t>.</w:t>
      </w:r>
    </w:p>
    <w:bookmarkEnd w:id="55"/>
    <w:p w14:paraId="161B1A42" w14:textId="2EA0A5CE" w:rsidR="00B35C69" w:rsidRDefault="00784329" w:rsidP="008F3226">
      <w:pPr>
        <w:pStyle w:val="NoSpacing"/>
        <w:spacing w:before="360"/>
      </w:pPr>
      <w:r w:rsidRPr="00784329">
        <w:rPr>
          <w:noProof/>
        </w:rPr>
        <w:drawing>
          <wp:inline distT="0" distB="0" distL="0" distR="0" wp14:anchorId="398CC5D3" wp14:editId="32B7F77B">
            <wp:extent cx="5867264" cy="4022556"/>
            <wp:effectExtent l="0" t="0" r="635" b="0"/>
            <wp:docPr id="1552582108" name="Picture 1" descr="SAP Connector Code Download and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2108" name="Picture 1" descr="SAP Connector Code Download and Usage"/>
                    <pic:cNvPicPr/>
                  </pic:nvPicPr>
                  <pic:blipFill rotWithShape="1">
                    <a:blip r:embed="rId32" cstate="print">
                      <a:extLst>
                        <a:ext uri="{28A0092B-C50C-407E-A947-70E740481C1C}">
                          <a14:useLocalDpi xmlns:a14="http://schemas.microsoft.com/office/drawing/2010/main" val="0"/>
                        </a:ext>
                      </a:extLst>
                    </a:blip>
                    <a:srcRect r="26308"/>
                    <a:stretch/>
                  </pic:blipFill>
                  <pic:spPr bwMode="auto">
                    <a:xfrm>
                      <a:off x="0" y="0"/>
                      <a:ext cx="5902852" cy="4046955"/>
                    </a:xfrm>
                    <a:prstGeom prst="rect">
                      <a:avLst/>
                    </a:prstGeom>
                    <a:ln>
                      <a:noFill/>
                    </a:ln>
                    <a:extLst>
                      <a:ext uri="{53640926-AAD7-44D8-BBD7-CCE9431645EC}">
                        <a14:shadowObscured xmlns:a14="http://schemas.microsoft.com/office/drawing/2010/main"/>
                      </a:ext>
                    </a:extLst>
                  </pic:spPr>
                </pic:pic>
              </a:graphicData>
            </a:graphic>
          </wp:inline>
        </w:drawing>
      </w:r>
    </w:p>
    <w:p w14:paraId="3D869186" w14:textId="4EECB365" w:rsidR="00D6732A" w:rsidRPr="00531239" w:rsidRDefault="00D6732A" w:rsidP="00231CF7">
      <w:pPr>
        <w:pStyle w:val="Heading1"/>
      </w:pPr>
      <w:bookmarkStart w:id="56" w:name="_Toc220332213"/>
      <w:r w:rsidRPr="00531239">
        <w:lastRenderedPageBreak/>
        <w:t>APIs</w:t>
      </w:r>
      <w:bookmarkEnd w:id="56"/>
    </w:p>
    <w:p w14:paraId="53B7D071" w14:textId="62EA7DB9" w:rsidR="00F43978" w:rsidRPr="00033BE3" w:rsidRDefault="00F43978" w:rsidP="00033BE3">
      <w:bookmarkStart w:id="57" w:name="OLE_LINK22"/>
      <w:r w:rsidRPr="00033BE3">
        <w:t>The SAP Connector offers a suite of APIs designed to streamline interactions with SAP, enabling a range of operations including creat</w:t>
      </w:r>
      <w:r w:rsidR="006E42F6" w:rsidRPr="00033BE3">
        <w:t>ing</w:t>
      </w:r>
      <w:r w:rsidRPr="00033BE3">
        <w:t>, updat</w:t>
      </w:r>
      <w:r w:rsidR="006E42F6" w:rsidRPr="00033BE3">
        <w:t>ing</w:t>
      </w:r>
      <w:r w:rsidRPr="00033BE3">
        <w:t>, read</w:t>
      </w:r>
      <w:r w:rsidR="006E42F6" w:rsidRPr="00033BE3">
        <w:t>ing,</w:t>
      </w:r>
      <w:r w:rsidRPr="00033BE3">
        <w:t xml:space="preserve"> and delet</w:t>
      </w:r>
      <w:r w:rsidR="006E42F6" w:rsidRPr="00033BE3">
        <w:t>ing</w:t>
      </w:r>
      <w:r w:rsidRPr="00033BE3">
        <w:t xml:space="preserve"> data. The primary APIs provided by the connector</w:t>
      </w:r>
      <w:bookmarkEnd w:id="57"/>
      <w:r w:rsidRPr="00033BE3">
        <w:t xml:space="preserve"> are listed in the </w:t>
      </w:r>
      <w:r w:rsidR="002541AE" w:rsidRPr="00033BE3">
        <w:t>table below</w:t>
      </w:r>
      <w:r w:rsidRPr="00033BE3">
        <w:t>.</w:t>
      </w:r>
    </w:p>
    <w:p w14:paraId="6E89929A" w14:textId="4B974DC4" w:rsidR="00D6732A" w:rsidRPr="00033BE3" w:rsidRDefault="00033BE3" w:rsidP="00033BE3">
      <w:r>
        <w:t>T</w:t>
      </w:r>
      <w:r w:rsidR="00D6732A" w:rsidRPr="00033BE3">
        <w:t xml:space="preserve">he table below includes a short description of every </w:t>
      </w:r>
      <w:r w:rsidR="00BF51A3" w:rsidRPr="00033BE3">
        <w:t>Product Name</w:t>
      </w:r>
      <w:r w:rsidR="00D6732A" w:rsidRPr="00033BE3">
        <w:t xml:space="preserve"> API.</w:t>
      </w:r>
    </w:p>
    <w:tbl>
      <w:tblPr>
        <w:tblStyle w:val="TableGrid2"/>
        <w:tblW w:w="9493" w:type="dxa"/>
        <w:tblLook w:val="04A0" w:firstRow="1" w:lastRow="0" w:firstColumn="1" w:lastColumn="0" w:noHBand="0" w:noVBand="1"/>
      </w:tblPr>
      <w:tblGrid>
        <w:gridCol w:w="2135"/>
        <w:gridCol w:w="7358"/>
      </w:tblGrid>
      <w:tr w:rsidR="00D6732A" w:rsidRPr="00BD5F19" w14:paraId="1630A063" w14:textId="77777777" w:rsidTr="00C336EE">
        <w:trPr>
          <w:trHeight w:val="317"/>
        </w:trPr>
        <w:tc>
          <w:tcPr>
            <w:tcW w:w="9493" w:type="dxa"/>
            <w:gridSpan w:val="2"/>
            <w:shd w:val="clear" w:color="auto" w:fill="7030A0"/>
          </w:tcPr>
          <w:p w14:paraId="2EC9FE61" w14:textId="77777777" w:rsidR="00D6732A" w:rsidRPr="00BD5F19" w:rsidRDefault="00BF51A3" w:rsidP="00531239">
            <w:r w:rsidRPr="00C335DD">
              <w:rPr>
                <w:color w:val="F2F2F2" w:themeColor="background1" w:themeShade="F2"/>
              </w:rPr>
              <w:t>Product Name</w:t>
            </w:r>
            <w:r w:rsidR="00D6732A" w:rsidRPr="00C335DD">
              <w:rPr>
                <w:color w:val="F2F2F2" w:themeColor="background1" w:themeShade="F2"/>
              </w:rPr>
              <w:t xml:space="preserve"> APIs</w:t>
            </w:r>
          </w:p>
        </w:tc>
      </w:tr>
      <w:tr w:rsidR="00D6732A" w:rsidRPr="00BD5F19" w14:paraId="161FD179" w14:textId="77777777" w:rsidTr="00C336EE">
        <w:trPr>
          <w:trHeight w:val="346"/>
        </w:trPr>
        <w:tc>
          <w:tcPr>
            <w:tcW w:w="2135" w:type="dxa"/>
            <w:shd w:val="clear" w:color="auto" w:fill="D9D9D9" w:themeFill="background1" w:themeFillShade="D9"/>
          </w:tcPr>
          <w:p w14:paraId="6285C4F0" w14:textId="77777777" w:rsidR="00D6732A" w:rsidRPr="00BD5F19" w:rsidRDefault="00D6732A" w:rsidP="00531239">
            <w:r w:rsidRPr="00BD5F19">
              <w:t>Name</w:t>
            </w:r>
          </w:p>
        </w:tc>
        <w:tc>
          <w:tcPr>
            <w:tcW w:w="7358" w:type="dxa"/>
            <w:shd w:val="clear" w:color="auto" w:fill="D9D9D9" w:themeFill="background1" w:themeFillShade="D9"/>
          </w:tcPr>
          <w:p w14:paraId="40E11643" w14:textId="77777777" w:rsidR="00D6732A" w:rsidRPr="00BD5F19" w:rsidRDefault="00D6732A" w:rsidP="00531239">
            <w:r w:rsidRPr="00BD5F19">
              <w:t>Description</w:t>
            </w:r>
          </w:p>
        </w:tc>
      </w:tr>
      <w:tr w:rsidR="00D6732A" w:rsidRPr="00BD5F19" w14:paraId="61F0B948" w14:textId="77777777" w:rsidTr="00C336EE">
        <w:trPr>
          <w:trHeight w:val="317"/>
        </w:trPr>
        <w:tc>
          <w:tcPr>
            <w:tcW w:w="2135" w:type="dxa"/>
          </w:tcPr>
          <w:p w14:paraId="5DB3CD39" w14:textId="12735884" w:rsidR="00D6732A" w:rsidRPr="00BD5F19" w:rsidRDefault="00F806AD" w:rsidP="00531239">
            <w:r>
              <w:t>GET Metadata</w:t>
            </w:r>
          </w:p>
        </w:tc>
        <w:tc>
          <w:tcPr>
            <w:tcW w:w="7358" w:type="dxa"/>
          </w:tcPr>
          <w:p w14:paraId="55D4DB5F" w14:textId="2CEC00D8" w:rsidR="00D6732A" w:rsidRPr="00BD5F19" w:rsidRDefault="00E87463" w:rsidP="00531239">
            <w:r>
              <w:rPr>
                <w:kern w:val="0"/>
                <w14:ligatures w14:val="none"/>
              </w:rPr>
              <w:t xml:space="preserve">This </w:t>
            </w:r>
            <w:r w:rsidR="00C336EE">
              <w:rPr>
                <w:kern w:val="0"/>
                <w14:ligatures w14:val="none"/>
              </w:rPr>
              <w:t xml:space="preserve">API serves as an </w:t>
            </w:r>
            <w:r>
              <w:rPr>
                <w:kern w:val="0"/>
                <w14:ligatures w14:val="none"/>
              </w:rPr>
              <w:t>endpoint</w:t>
            </w:r>
            <w:r w:rsidR="00C336EE">
              <w:rPr>
                <w:kern w:val="0"/>
                <w14:ligatures w14:val="none"/>
              </w:rPr>
              <w:t xml:space="preserve"> to</w:t>
            </w:r>
            <w:r>
              <w:rPr>
                <w:kern w:val="0"/>
                <w14:ligatures w14:val="none"/>
              </w:rPr>
              <w:t xml:space="preserve"> retrieve metadata.</w:t>
            </w:r>
          </w:p>
        </w:tc>
      </w:tr>
      <w:tr w:rsidR="00D6732A" w:rsidRPr="00BD5F19" w14:paraId="2F881C5F" w14:textId="77777777" w:rsidTr="00C336EE">
        <w:trPr>
          <w:trHeight w:val="317"/>
        </w:trPr>
        <w:tc>
          <w:tcPr>
            <w:tcW w:w="2135" w:type="dxa"/>
          </w:tcPr>
          <w:p w14:paraId="6B00DCF7" w14:textId="67A5A3EF" w:rsidR="00D6732A" w:rsidRPr="00BD5F19" w:rsidRDefault="00F806AD" w:rsidP="00531239">
            <w:r>
              <w:t>GET Data</w:t>
            </w:r>
          </w:p>
        </w:tc>
        <w:tc>
          <w:tcPr>
            <w:tcW w:w="7358" w:type="dxa"/>
          </w:tcPr>
          <w:p w14:paraId="1B29D975" w14:textId="694612C3" w:rsidR="00D6732A" w:rsidRPr="00BD5F19" w:rsidRDefault="00E87463" w:rsidP="00531239">
            <w:r>
              <w:t xml:space="preserve">This </w:t>
            </w:r>
            <w:r w:rsidR="00C336EE">
              <w:t xml:space="preserve">API serves as an </w:t>
            </w:r>
            <w:r>
              <w:t xml:space="preserve">endpoint </w:t>
            </w:r>
            <w:r w:rsidR="00C336EE">
              <w:t xml:space="preserve">to </w:t>
            </w:r>
            <w:proofErr w:type="gramStart"/>
            <w:r w:rsidR="00C336EE">
              <w:t>fetch</w:t>
            </w:r>
            <w:proofErr w:type="gramEnd"/>
            <w:r>
              <w:t xml:space="preserve"> the data.</w:t>
            </w:r>
          </w:p>
        </w:tc>
      </w:tr>
      <w:tr w:rsidR="00D6732A" w:rsidRPr="00BD5F19" w14:paraId="494A4753" w14:textId="77777777" w:rsidTr="00C336EE">
        <w:trPr>
          <w:trHeight w:val="346"/>
        </w:trPr>
        <w:tc>
          <w:tcPr>
            <w:tcW w:w="2135" w:type="dxa"/>
          </w:tcPr>
          <w:p w14:paraId="13B52B33" w14:textId="4E821255" w:rsidR="00D6732A" w:rsidRPr="00BD5F19" w:rsidRDefault="00F806AD" w:rsidP="00531239">
            <w:r>
              <w:t xml:space="preserve">GET Lineage </w:t>
            </w:r>
          </w:p>
        </w:tc>
        <w:tc>
          <w:tcPr>
            <w:tcW w:w="7358" w:type="dxa"/>
          </w:tcPr>
          <w:p w14:paraId="28471055" w14:textId="07E730E6" w:rsidR="00D6732A" w:rsidRPr="00BD5F19" w:rsidRDefault="00E87463" w:rsidP="00531239">
            <w:r>
              <w:t xml:space="preserve">This </w:t>
            </w:r>
            <w:r w:rsidR="00C336EE">
              <w:t xml:space="preserve">API serves as an </w:t>
            </w:r>
            <w:r>
              <w:t>endpoint</w:t>
            </w:r>
            <w:r w:rsidR="00C336EE">
              <w:t xml:space="preserve"> to</w:t>
            </w:r>
            <w:r>
              <w:t xml:space="preserve"> retriev</w:t>
            </w:r>
            <w:r w:rsidR="00C336EE">
              <w:t>e</w:t>
            </w:r>
            <w:r>
              <w:t xml:space="preserve"> Lineage data.</w:t>
            </w:r>
          </w:p>
        </w:tc>
      </w:tr>
      <w:tr w:rsidR="00D6732A" w:rsidRPr="00BD5F19" w14:paraId="48A1B83C" w14:textId="77777777" w:rsidTr="00C336EE">
        <w:trPr>
          <w:trHeight w:val="317"/>
        </w:trPr>
        <w:tc>
          <w:tcPr>
            <w:tcW w:w="2135" w:type="dxa"/>
          </w:tcPr>
          <w:p w14:paraId="419F08B4" w14:textId="7421A4A4" w:rsidR="00F806AD" w:rsidRPr="00BD5F19" w:rsidRDefault="00F806AD" w:rsidP="00531239">
            <w:r>
              <w:t>CREATE Data</w:t>
            </w:r>
          </w:p>
        </w:tc>
        <w:tc>
          <w:tcPr>
            <w:tcW w:w="7358" w:type="dxa"/>
          </w:tcPr>
          <w:p w14:paraId="0D1DBB28" w14:textId="14BE2BC1" w:rsidR="00D6732A" w:rsidRPr="00BD5F19" w:rsidRDefault="00E87463" w:rsidP="00E87463">
            <w:r>
              <w:t xml:space="preserve">This API is for creating data. </w:t>
            </w:r>
          </w:p>
        </w:tc>
      </w:tr>
      <w:tr w:rsidR="00D6732A" w:rsidRPr="00BD5F19" w14:paraId="522E0F92" w14:textId="77777777" w:rsidTr="00C336EE">
        <w:trPr>
          <w:trHeight w:val="346"/>
        </w:trPr>
        <w:tc>
          <w:tcPr>
            <w:tcW w:w="2135" w:type="dxa"/>
          </w:tcPr>
          <w:p w14:paraId="7F25B34E" w14:textId="75EBA3DB" w:rsidR="00D6732A" w:rsidRPr="00BD5F19" w:rsidRDefault="00F806AD" w:rsidP="00531239">
            <w:r>
              <w:t>UPDATE Data</w:t>
            </w:r>
          </w:p>
        </w:tc>
        <w:tc>
          <w:tcPr>
            <w:tcW w:w="7358" w:type="dxa"/>
          </w:tcPr>
          <w:p w14:paraId="645CAB8C" w14:textId="77A21916" w:rsidR="00D6732A" w:rsidRPr="00BD5F19" w:rsidRDefault="00E87463" w:rsidP="00531239">
            <w:r>
              <w:rPr>
                <w:kern w:val="0"/>
                <w14:ligatures w14:val="none"/>
              </w:rPr>
              <w:t>This API is used to update details.</w:t>
            </w:r>
          </w:p>
        </w:tc>
      </w:tr>
      <w:tr w:rsidR="00D6732A" w:rsidRPr="00BD5F19" w14:paraId="62E46186" w14:textId="77777777" w:rsidTr="00C336EE">
        <w:trPr>
          <w:trHeight w:val="317"/>
        </w:trPr>
        <w:tc>
          <w:tcPr>
            <w:tcW w:w="2135" w:type="dxa"/>
          </w:tcPr>
          <w:p w14:paraId="4C183B97" w14:textId="775B3CA9" w:rsidR="00D6732A" w:rsidRPr="00BD5F19" w:rsidRDefault="00F806AD" w:rsidP="00531239">
            <w:r>
              <w:t>DELETE Data</w:t>
            </w:r>
          </w:p>
        </w:tc>
        <w:tc>
          <w:tcPr>
            <w:tcW w:w="7358" w:type="dxa"/>
          </w:tcPr>
          <w:p w14:paraId="58B2EABE" w14:textId="5A739778" w:rsidR="00D6732A" w:rsidRPr="00BD5F19" w:rsidRDefault="00E87463" w:rsidP="00531239">
            <w:r>
              <w:t>This</w:t>
            </w:r>
            <w:r w:rsidR="00C336EE">
              <w:t xml:space="preserve"> API serves as an</w:t>
            </w:r>
            <w:r>
              <w:t xml:space="preserve"> endpoint</w:t>
            </w:r>
            <w:r w:rsidR="00C336EE">
              <w:t xml:space="preserve"> to</w:t>
            </w:r>
            <w:r>
              <w:t xml:space="preserve"> delete the data.</w:t>
            </w:r>
          </w:p>
        </w:tc>
      </w:tr>
      <w:tr w:rsidR="00902631" w:rsidRPr="00BD5F19" w14:paraId="1333B305" w14:textId="77777777" w:rsidTr="00C336EE">
        <w:trPr>
          <w:trHeight w:val="317"/>
        </w:trPr>
        <w:tc>
          <w:tcPr>
            <w:tcW w:w="2135" w:type="dxa"/>
          </w:tcPr>
          <w:p w14:paraId="66D761F9" w14:textId="00F47D2A" w:rsidR="00902631" w:rsidRDefault="00902631" w:rsidP="00531239">
            <w:r>
              <w:t>BOM Fetch</w:t>
            </w:r>
          </w:p>
        </w:tc>
        <w:tc>
          <w:tcPr>
            <w:tcW w:w="7358" w:type="dxa"/>
          </w:tcPr>
          <w:p w14:paraId="6FD68185" w14:textId="250F2D9F" w:rsidR="00902631" w:rsidRDefault="00902631" w:rsidP="00531239">
            <w:r>
              <w:t>This API is used to fetch BOM data from SAP ERP system.</w:t>
            </w:r>
          </w:p>
        </w:tc>
      </w:tr>
    </w:tbl>
    <w:p w14:paraId="4D7153CE" w14:textId="43550631" w:rsidR="001C1AA1" w:rsidRDefault="00F806AD" w:rsidP="00033BE3">
      <w:pPr>
        <w:spacing w:before="360"/>
        <w:rPr>
          <w:kern w:val="0"/>
          <w14:ligatures w14:val="none"/>
        </w:rPr>
      </w:pPr>
      <w:r w:rsidRPr="00033BE3">
        <w:t xml:space="preserve">According to the environment, users will have to acquire proper access to generate a JWT token to be used for authentication. Additionally, users will require a product subscription key of the product created in Azure application management services for the SAP connector application and will have to pass a transaction-id. All this information needs to be passed </w:t>
      </w:r>
      <w:proofErr w:type="gramStart"/>
      <w:r w:rsidRPr="00033BE3">
        <w:t>in</w:t>
      </w:r>
      <w:proofErr w:type="gramEnd"/>
      <w:r w:rsidRPr="00033BE3">
        <w:t xml:space="preserve"> the request headers for authentication. The user can append specific endpoints after the base URL and utilize the API accordingly</w:t>
      </w:r>
      <w:r w:rsidR="001C1AA1" w:rsidRPr="00033BE3">
        <w:t>.</w:t>
      </w:r>
    </w:p>
    <w:p w14:paraId="2FDB5766" w14:textId="77777777" w:rsidR="00033BE3" w:rsidRDefault="00033BE3" w:rsidP="00E47210">
      <w:pPr>
        <w:pStyle w:val="Heading2"/>
        <w:spacing w:before="0" w:after="0"/>
        <w:jc w:val="left"/>
        <w:rPr>
          <w:rFonts w:eastAsia="Times New Roman"/>
        </w:rPr>
        <w:sectPr w:rsidR="00033BE3" w:rsidSect="00E54571">
          <w:pgSz w:w="12240" w:h="15840" w:code="1"/>
          <w:pgMar w:top="1440" w:right="1440" w:bottom="1440" w:left="1440" w:header="720" w:footer="720" w:gutter="0"/>
          <w:cols w:space="720"/>
          <w:docGrid w:linePitch="360"/>
        </w:sectPr>
      </w:pPr>
      <w:bookmarkStart w:id="58" w:name="_Toc164180642"/>
      <w:bookmarkStart w:id="59" w:name="_Toc170228417"/>
      <w:bookmarkStart w:id="60" w:name="OLE_LINK96"/>
    </w:p>
    <w:p w14:paraId="365CEBB6" w14:textId="27A6B4C4" w:rsidR="001C1AA1" w:rsidRDefault="001C1AA1" w:rsidP="00E47210">
      <w:pPr>
        <w:pStyle w:val="Heading2"/>
        <w:spacing w:before="0" w:after="0"/>
        <w:jc w:val="left"/>
        <w:rPr>
          <w:rFonts w:eastAsia="Times New Roman"/>
        </w:rPr>
      </w:pPr>
      <w:bookmarkStart w:id="61" w:name="_Toc220332214"/>
      <w:r>
        <w:rPr>
          <w:rFonts w:eastAsia="Times New Roman"/>
        </w:rPr>
        <w:lastRenderedPageBreak/>
        <w:t xml:space="preserve">Get </w:t>
      </w:r>
      <w:bookmarkEnd w:id="58"/>
      <w:bookmarkEnd w:id="59"/>
      <w:r w:rsidR="00A516C7">
        <w:rPr>
          <w:rFonts w:eastAsia="Times New Roman"/>
        </w:rPr>
        <w:t>Metadata</w:t>
      </w:r>
      <w:bookmarkEnd w:id="61"/>
    </w:p>
    <w:p w14:paraId="0B118BD6" w14:textId="52746B1A" w:rsidR="001C1AA1" w:rsidRPr="00033BE3" w:rsidRDefault="001C1AA1" w:rsidP="00033BE3">
      <w:r w:rsidRPr="00033BE3">
        <w:t xml:space="preserve">This API retrieves details about </w:t>
      </w:r>
      <w:r w:rsidR="007636EA" w:rsidRPr="00033BE3">
        <w:t>metadata</w:t>
      </w:r>
      <w:r w:rsidRPr="00033BE3">
        <w:t xml:space="preserve"> using the /</w:t>
      </w:r>
      <w:proofErr w:type="spellStart"/>
      <w:r w:rsidR="007636EA" w:rsidRPr="00033BE3">
        <w:t>edm</w:t>
      </w:r>
      <w:proofErr w:type="spellEnd"/>
      <w:r w:rsidR="007636EA" w:rsidRPr="00033BE3">
        <w:t xml:space="preserve"> </w:t>
      </w:r>
      <w:r w:rsidRPr="00033BE3">
        <w:t xml:space="preserve">endpoint. </w:t>
      </w:r>
    </w:p>
    <w:tbl>
      <w:tblPr>
        <w:tblStyle w:val="TableGridLight"/>
        <w:tblW w:w="4803" w:type="pct"/>
        <w:tblInd w:w="0" w:type="dxa"/>
        <w:tblLayout w:type="fixed"/>
        <w:tblLook w:val="04A0" w:firstRow="1" w:lastRow="0" w:firstColumn="1" w:lastColumn="0" w:noHBand="0" w:noVBand="1"/>
      </w:tblPr>
      <w:tblGrid>
        <w:gridCol w:w="1988"/>
        <w:gridCol w:w="6994"/>
      </w:tblGrid>
      <w:tr w:rsidR="001C1AA1" w14:paraId="044C29D7" w14:textId="77777777" w:rsidTr="00033BE3">
        <w:trPr>
          <w:trHeight w:val="190"/>
        </w:trPr>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D402D8" w14:textId="77777777" w:rsidR="001C1AA1" w:rsidRDefault="001C1AA1">
            <w:pPr>
              <w:jc w:val="left"/>
              <w:rPr>
                <w:szCs w:val="20"/>
              </w:rPr>
            </w:pPr>
            <w:bookmarkStart w:id="62" w:name="_Hlk161077191"/>
            <w:r>
              <w:rPr>
                <w:szCs w:val="20"/>
              </w:rPr>
              <w:t>PROTOCOL</w:t>
            </w:r>
          </w:p>
        </w:tc>
        <w:tc>
          <w:tcPr>
            <w:tcW w:w="6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E09D6" w14:textId="77777777" w:rsidR="001C1AA1" w:rsidRDefault="001C1AA1">
            <w:pPr>
              <w:jc w:val="left"/>
              <w:rPr>
                <w:szCs w:val="20"/>
              </w:rPr>
            </w:pPr>
            <w:r>
              <w:rPr>
                <w:szCs w:val="20"/>
              </w:rPr>
              <w:t>HTTPS</w:t>
            </w:r>
          </w:p>
        </w:tc>
      </w:tr>
      <w:tr w:rsidR="001C1AA1" w14:paraId="4F996456" w14:textId="77777777" w:rsidTr="00033BE3">
        <w:trPr>
          <w:trHeight w:val="121"/>
        </w:trPr>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EDE170" w14:textId="77777777" w:rsidR="001C1AA1" w:rsidRDefault="001C1AA1">
            <w:pPr>
              <w:jc w:val="left"/>
              <w:rPr>
                <w:szCs w:val="20"/>
              </w:rPr>
            </w:pPr>
            <w:r>
              <w:rPr>
                <w:szCs w:val="20"/>
              </w:rPr>
              <w:t>DEV ENDPOINT</w:t>
            </w:r>
          </w:p>
        </w:tc>
        <w:tc>
          <w:tcPr>
            <w:tcW w:w="6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EE78B4" w14:textId="24F192B4" w:rsidR="001C1AA1" w:rsidRDefault="00A516C7">
            <w:pPr>
              <w:jc w:val="left"/>
              <w:rPr>
                <w:szCs w:val="20"/>
              </w:rPr>
            </w:pPr>
            <w:r w:rsidRPr="00A516C7">
              <w:rPr>
                <w:rStyle w:val="Hyperlink"/>
              </w:rPr>
              <w:t>https://ix-dev-apimgmt.azure-api.net/sap-api</w:t>
            </w:r>
            <w:bookmarkStart w:id="63" w:name="OLE_LINK93"/>
            <w:r w:rsidRPr="00A516C7">
              <w:rPr>
                <w:rStyle w:val="Hyperlink"/>
              </w:rPr>
              <w:t>/edm</w:t>
            </w:r>
            <w:bookmarkEnd w:id="63"/>
          </w:p>
        </w:tc>
      </w:tr>
      <w:tr w:rsidR="001C1AA1" w14:paraId="36269919" w14:textId="77777777" w:rsidTr="00033BE3">
        <w:trPr>
          <w:trHeight w:val="121"/>
        </w:trPr>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AB1401" w14:textId="77777777" w:rsidR="001C1AA1" w:rsidRDefault="001C1AA1">
            <w:pPr>
              <w:jc w:val="left"/>
              <w:rPr>
                <w:szCs w:val="20"/>
              </w:rPr>
            </w:pPr>
            <w:r>
              <w:rPr>
                <w:szCs w:val="20"/>
              </w:rPr>
              <w:t>QA ENDPOINT</w:t>
            </w:r>
          </w:p>
        </w:tc>
        <w:tc>
          <w:tcPr>
            <w:tcW w:w="6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B3F42" w14:textId="70CBD6D3" w:rsidR="001C1AA1" w:rsidRDefault="001174E9">
            <w:pPr>
              <w:jc w:val="left"/>
              <w:rPr>
                <w:szCs w:val="20"/>
              </w:rPr>
            </w:pPr>
            <w:hyperlink r:id="rId33" w:history="1">
              <w:r w:rsidRPr="00E837B7">
                <w:rPr>
                  <w:rStyle w:val="Hyperlink"/>
                </w:rPr>
                <w:t>https://ix-qa-apimgmt.azure-api.net/sap-api/edm</w:t>
              </w:r>
            </w:hyperlink>
          </w:p>
        </w:tc>
      </w:tr>
      <w:tr w:rsidR="001C1AA1" w14:paraId="172062CD" w14:textId="77777777" w:rsidTr="00033BE3">
        <w:trPr>
          <w:trHeight w:val="155"/>
        </w:trPr>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CC30EC" w14:textId="77777777" w:rsidR="001C1AA1" w:rsidRDefault="001C1AA1">
            <w:pPr>
              <w:jc w:val="left"/>
              <w:rPr>
                <w:szCs w:val="20"/>
              </w:rPr>
            </w:pPr>
            <w:r>
              <w:rPr>
                <w:szCs w:val="20"/>
              </w:rPr>
              <w:t>METHOD</w:t>
            </w:r>
          </w:p>
        </w:tc>
        <w:tc>
          <w:tcPr>
            <w:tcW w:w="6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D833D" w14:textId="77777777" w:rsidR="001C1AA1" w:rsidRDefault="001C1AA1">
            <w:pPr>
              <w:jc w:val="left"/>
              <w:rPr>
                <w:szCs w:val="20"/>
              </w:rPr>
            </w:pPr>
            <w:r>
              <w:rPr>
                <w:szCs w:val="20"/>
              </w:rPr>
              <w:t xml:space="preserve"> GET</w:t>
            </w:r>
          </w:p>
        </w:tc>
      </w:tr>
      <w:tr w:rsidR="001C1AA1" w14:paraId="29EF392F" w14:textId="77777777" w:rsidTr="00033BE3">
        <w:trPr>
          <w:trHeight w:val="276"/>
        </w:trPr>
        <w:tc>
          <w:tcPr>
            <w:tcW w:w="1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7B2053" w14:textId="77777777" w:rsidR="001C1AA1" w:rsidRDefault="001C1AA1">
            <w:pPr>
              <w:jc w:val="left"/>
              <w:rPr>
                <w:szCs w:val="20"/>
              </w:rPr>
            </w:pPr>
            <w:r>
              <w:rPr>
                <w:szCs w:val="20"/>
              </w:rPr>
              <w:t>CONTENT TYPE</w:t>
            </w:r>
          </w:p>
        </w:tc>
        <w:tc>
          <w:tcPr>
            <w:tcW w:w="6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93DF6E" w14:textId="77777777" w:rsidR="001C1AA1" w:rsidRDefault="001C1AA1">
            <w:pPr>
              <w:jc w:val="left"/>
              <w:rPr>
                <w:szCs w:val="20"/>
              </w:rPr>
            </w:pPr>
            <w:r>
              <w:rPr>
                <w:szCs w:val="20"/>
              </w:rPr>
              <w:t>application / json</w:t>
            </w:r>
          </w:p>
        </w:tc>
      </w:tr>
    </w:tbl>
    <w:bookmarkEnd w:id="62"/>
    <w:p w14:paraId="597178B8" w14:textId="78D64F20" w:rsidR="001C1AA1" w:rsidRDefault="00033BE3" w:rsidP="00033BE3">
      <w:pPr>
        <w:pStyle w:val="Heading3"/>
      </w:pPr>
      <w:r>
        <w:t>Pagination Parameters</w:t>
      </w:r>
    </w:p>
    <w:tbl>
      <w:tblPr>
        <w:tblStyle w:val="TableGridLight"/>
        <w:tblW w:w="7938" w:type="dxa"/>
        <w:tblInd w:w="0" w:type="dxa"/>
        <w:tblLook w:val="04A0" w:firstRow="1" w:lastRow="0" w:firstColumn="1" w:lastColumn="0" w:noHBand="0" w:noVBand="1"/>
      </w:tblPr>
      <w:tblGrid>
        <w:gridCol w:w="1514"/>
        <w:gridCol w:w="6424"/>
      </w:tblGrid>
      <w:tr w:rsidR="001C1AA1" w14:paraId="33326DF2" w14:textId="77777777" w:rsidTr="00033BE3">
        <w:trPr>
          <w:trHeight w:val="314"/>
        </w:trPr>
        <w:tc>
          <w:tcPr>
            <w:tcW w:w="15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473437E" w14:textId="77777777" w:rsidR="001C1AA1" w:rsidRDefault="001C1AA1">
            <w:pPr>
              <w:jc w:val="left"/>
              <w:rPr>
                <w:szCs w:val="20"/>
              </w:rPr>
            </w:pPr>
            <w:r>
              <w:rPr>
                <w:szCs w:val="20"/>
              </w:rPr>
              <w:t>Parameter</w:t>
            </w:r>
          </w:p>
        </w:tc>
        <w:tc>
          <w:tcPr>
            <w:tcW w:w="6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4F12C05" w14:textId="77777777" w:rsidR="001C1AA1" w:rsidRDefault="001C1AA1">
            <w:pPr>
              <w:jc w:val="left"/>
              <w:rPr>
                <w:szCs w:val="20"/>
              </w:rPr>
            </w:pPr>
            <w:r>
              <w:rPr>
                <w:szCs w:val="20"/>
              </w:rPr>
              <w:t>Description</w:t>
            </w:r>
          </w:p>
        </w:tc>
      </w:tr>
      <w:tr w:rsidR="001C1AA1" w14:paraId="408F5C6A" w14:textId="77777777" w:rsidTr="00033BE3">
        <w:trPr>
          <w:trHeight w:val="344"/>
        </w:trPr>
        <w:tc>
          <w:tcPr>
            <w:tcW w:w="15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0A43F" w14:textId="116C551A" w:rsidR="001C1AA1" w:rsidRDefault="001174E9">
            <w:pPr>
              <w:jc w:val="left"/>
              <w:rPr>
                <w:szCs w:val="20"/>
              </w:rPr>
            </w:pPr>
            <w:bookmarkStart w:id="64" w:name="OLE_LINK95"/>
            <w:r w:rsidRPr="001174E9">
              <w:rPr>
                <w:szCs w:val="20"/>
              </w:rPr>
              <w:t>type</w:t>
            </w:r>
            <w:bookmarkEnd w:id="64"/>
          </w:p>
        </w:tc>
        <w:tc>
          <w:tcPr>
            <w:tcW w:w="6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9DBBC" w14:textId="72F647CA" w:rsidR="001C1AA1" w:rsidRDefault="00457B85">
            <w:pPr>
              <w:jc w:val="left"/>
              <w:rPr>
                <w:szCs w:val="20"/>
              </w:rPr>
            </w:pPr>
            <w:bookmarkStart w:id="65" w:name="OLE_LINK78"/>
            <w:r>
              <w:rPr>
                <w:kern w:val="0"/>
                <w14:ligatures w14:val="none"/>
              </w:rPr>
              <w:t xml:space="preserve">Unique identifier and </w:t>
            </w:r>
            <w:r>
              <w:t>specifies the type of data to retrieve</w:t>
            </w:r>
            <w:bookmarkEnd w:id="65"/>
          </w:p>
        </w:tc>
      </w:tr>
      <w:tr w:rsidR="001C1AA1" w14:paraId="14AE53CB" w14:textId="77777777" w:rsidTr="00033BE3">
        <w:trPr>
          <w:trHeight w:val="344"/>
        </w:trPr>
        <w:tc>
          <w:tcPr>
            <w:tcW w:w="15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D93349" w14:textId="68AA2827" w:rsidR="001C1AA1" w:rsidRDefault="001174E9">
            <w:pPr>
              <w:jc w:val="left"/>
              <w:rPr>
                <w:szCs w:val="20"/>
              </w:rPr>
            </w:pPr>
            <w:r>
              <w:rPr>
                <w:szCs w:val="20"/>
              </w:rPr>
              <w:t>metadata</w:t>
            </w:r>
          </w:p>
        </w:tc>
        <w:tc>
          <w:tcPr>
            <w:tcW w:w="6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915D1F" w14:textId="4FDF4D6D" w:rsidR="001C1AA1" w:rsidRDefault="00457B85">
            <w:pPr>
              <w:jc w:val="left"/>
              <w:rPr>
                <w:szCs w:val="20"/>
              </w:rPr>
            </w:pPr>
            <w:r>
              <w:rPr>
                <w:kern w:val="0"/>
                <w14:ligatures w14:val="none"/>
              </w:rPr>
              <w:t>Unique identifier of the metadata</w:t>
            </w:r>
          </w:p>
        </w:tc>
      </w:tr>
    </w:tbl>
    <w:p w14:paraId="2BE5BF5C" w14:textId="77777777" w:rsidR="001C1AA1" w:rsidRDefault="001C1AA1" w:rsidP="000D5E4A">
      <w:pPr>
        <w:pStyle w:val="Heading3"/>
      </w:pPr>
      <w:r>
        <w:t>Sample Response</w:t>
      </w:r>
    </w:p>
    <w:p w14:paraId="600D1DF6" w14:textId="77777777" w:rsidR="00FE05E9" w:rsidRPr="00CA2D26" w:rsidRDefault="00FE05E9" w:rsidP="00FE05E9">
      <w:pPr>
        <w:spacing w:after="0"/>
        <w:jc w:val="left"/>
        <w:rPr>
          <w:rFonts w:ascii="Consolas" w:hAnsi="Consolas"/>
          <w:szCs w:val="20"/>
        </w:rPr>
      </w:pPr>
      <w:r w:rsidRPr="00CA2D26">
        <w:rPr>
          <w:rFonts w:ascii="Consolas" w:hAnsi="Consolas"/>
          <w:szCs w:val="20"/>
        </w:rPr>
        <w:t>"</w:t>
      </w:r>
      <w:proofErr w:type="spellStart"/>
      <w:r w:rsidRPr="00CA2D26">
        <w:rPr>
          <w:rFonts w:ascii="Consolas" w:hAnsi="Consolas"/>
          <w:szCs w:val="20"/>
        </w:rPr>
        <w:t>entityTypes</w:t>
      </w:r>
      <w:proofErr w:type="spellEnd"/>
      <w:r w:rsidRPr="00CA2D26">
        <w:rPr>
          <w:rFonts w:ascii="Consolas" w:hAnsi="Consolas"/>
          <w:szCs w:val="20"/>
        </w:rPr>
        <w:t>": [{</w:t>
      </w:r>
    </w:p>
    <w:p w14:paraId="724346F2" w14:textId="7BB9063E" w:rsidR="00FE05E9" w:rsidRPr="00CA2D26" w:rsidRDefault="00FE05E9" w:rsidP="00FE05E9">
      <w:pPr>
        <w:spacing w:after="0"/>
        <w:jc w:val="left"/>
        <w:rPr>
          <w:rFonts w:ascii="Consolas" w:hAnsi="Consolas"/>
          <w:szCs w:val="20"/>
        </w:rPr>
      </w:pPr>
      <w:r w:rsidRPr="00CA2D26">
        <w:rPr>
          <w:rFonts w:ascii="Consolas" w:hAnsi="Consolas"/>
          <w:szCs w:val="20"/>
        </w:rPr>
        <w:t xml:space="preserve">                 "name": "Customer",</w:t>
      </w:r>
    </w:p>
    <w:p w14:paraId="1A05B74A" w14:textId="1339F8BD" w:rsidR="00FE05E9" w:rsidRPr="00CA2D26" w:rsidRDefault="00FE05E9" w:rsidP="00FE05E9">
      <w:pPr>
        <w:spacing w:after="0"/>
        <w:jc w:val="left"/>
        <w:rPr>
          <w:rFonts w:ascii="Consolas" w:hAnsi="Consolas"/>
          <w:szCs w:val="20"/>
        </w:rPr>
      </w:pPr>
      <w:r w:rsidRPr="00CA2D26">
        <w:rPr>
          <w:rFonts w:ascii="Consolas" w:hAnsi="Consolas"/>
          <w:szCs w:val="20"/>
        </w:rPr>
        <w:t xml:space="preserve">                    "properties": [{</w:t>
      </w:r>
    </w:p>
    <w:p w14:paraId="685551A5" w14:textId="559DB66E" w:rsidR="00FE05E9" w:rsidRPr="00CA2D26" w:rsidRDefault="00FE05E9" w:rsidP="00FE05E9">
      <w:pPr>
        <w:spacing w:after="0"/>
        <w:jc w:val="left"/>
        <w:rPr>
          <w:rFonts w:ascii="Consolas" w:hAnsi="Consolas"/>
          <w:szCs w:val="20"/>
        </w:rPr>
      </w:pPr>
      <w:r w:rsidRPr="00CA2D26">
        <w:rPr>
          <w:rFonts w:ascii="Consolas" w:hAnsi="Consolas"/>
          <w:szCs w:val="20"/>
        </w:rPr>
        <w:t xml:space="preserve">                       "name": "</w:t>
      </w:r>
      <w:proofErr w:type="spellStart"/>
      <w:r w:rsidRPr="00CA2D26">
        <w:rPr>
          <w:rFonts w:ascii="Consolas" w:hAnsi="Consolas"/>
          <w:szCs w:val="20"/>
        </w:rPr>
        <w:t>Kunnr</w:t>
      </w:r>
      <w:proofErr w:type="spellEnd"/>
      <w:r w:rsidRPr="00CA2D26">
        <w:rPr>
          <w:rFonts w:ascii="Consolas" w:hAnsi="Consolas"/>
          <w:szCs w:val="20"/>
        </w:rPr>
        <w:t>",</w:t>
      </w:r>
    </w:p>
    <w:p w14:paraId="2C2A16E3" w14:textId="4E1771E8" w:rsidR="00FE05E9" w:rsidRPr="00CA2D26" w:rsidRDefault="00CA2D26" w:rsidP="00FE05E9">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"type": "String",</w:t>
      </w:r>
    </w:p>
    <w:p w14:paraId="65BCC42D" w14:textId="2194619D" w:rsidR="00FE05E9" w:rsidRPr="00CA2D26" w:rsidRDefault="00CA2D26" w:rsidP="00FE05E9">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w:t>
      </w:r>
      <w:proofErr w:type="spellStart"/>
      <w:r w:rsidR="00FE05E9" w:rsidRPr="00CA2D26">
        <w:rPr>
          <w:rFonts w:ascii="Consolas" w:hAnsi="Consolas"/>
          <w:szCs w:val="20"/>
        </w:rPr>
        <w:t>annotationAttributes</w:t>
      </w:r>
      <w:proofErr w:type="spellEnd"/>
      <w:r w:rsidR="00FE05E9" w:rsidRPr="00CA2D26">
        <w:rPr>
          <w:rFonts w:ascii="Consolas" w:hAnsi="Consolas"/>
          <w:szCs w:val="20"/>
        </w:rPr>
        <w:t>": {</w:t>
      </w:r>
    </w:p>
    <w:p w14:paraId="15BED7A7" w14:textId="26A3173D" w:rsidR="00FE05E9" w:rsidRPr="00CA2D26" w:rsidRDefault="00FE05E9" w:rsidP="00FE05E9">
      <w:pPr>
        <w:spacing w:after="0"/>
        <w:jc w:val="left"/>
        <w:rPr>
          <w:rFonts w:ascii="Consolas" w:hAnsi="Consolas"/>
          <w:szCs w:val="20"/>
        </w:rPr>
      </w:pPr>
      <w:r w:rsidRPr="00CA2D26">
        <w:rPr>
          <w:rFonts w:ascii="Consolas" w:hAnsi="Consolas"/>
          <w:szCs w:val="20"/>
        </w:rPr>
        <w:t xml:space="preserve">                       "filterable": "false",</w:t>
      </w:r>
    </w:p>
    <w:p w14:paraId="5563EB52" w14:textId="18C6D4B7" w:rsidR="00FE05E9" w:rsidRPr="00CA2D26" w:rsidRDefault="00FE05E9" w:rsidP="00FE05E9">
      <w:pPr>
        <w:spacing w:after="0"/>
        <w:jc w:val="left"/>
        <w:rPr>
          <w:rFonts w:ascii="Consolas" w:hAnsi="Consolas"/>
          <w:szCs w:val="20"/>
        </w:rPr>
      </w:pPr>
      <w:r w:rsidRPr="00CA2D26">
        <w:rPr>
          <w:rFonts w:ascii="Consolas" w:hAnsi="Consolas"/>
          <w:szCs w:val="20"/>
        </w:rPr>
        <w:t xml:space="preserve">                        "</w:t>
      </w:r>
      <w:proofErr w:type="spellStart"/>
      <w:r w:rsidRPr="00CA2D26">
        <w:rPr>
          <w:rFonts w:ascii="Consolas" w:hAnsi="Consolas"/>
          <w:szCs w:val="20"/>
        </w:rPr>
        <w:t>unicode</w:t>
      </w:r>
      <w:proofErr w:type="spellEnd"/>
      <w:r w:rsidRPr="00CA2D26">
        <w:rPr>
          <w:rFonts w:ascii="Consolas" w:hAnsi="Consolas"/>
          <w:szCs w:val="20"/>
        </w:rPr>
        <w:t>": "false",</w:t>
      </w:r>
    </w:p>
    <w:p w14:paraId="754797D4" w14:textId="4EC46C48" w:rsidR="00FE05E9" w:rsidRPr="00CA2D26" w:rsidRDefault="00CA2D26" w:rsidP="00FE05E9">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"updatable": "false",</w:t>
      </w:r>
    </w:p>
    <w:p w14:paraId="5698A78F" w14:textId="6DD4A8F9" w:rsidR="00FE05E9" w:rsidRPr="00CA2D26" w:rsidRDefault="00CA2D26" w:rsidP="00FE05E9">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"label": "Customer",</w:t>
      </w:r>
    </w:p>
    <w:p w14:paraId="3961096B" w14:textId="28C5D963" w:rsidR="00FE05E9" w:rsidRPr="00CA2D26" w:rsidRDefault="00FE05E9" w:rsidP="00FE05E9">
      <w:pPr>
        <w:spacing w:after="0"/>
        <w:jc w:val="left"/>
        <w:rPr>
          <w:rFonts w:ascii="Consolas" w:hAnsi="Consolas"/>
          <w:szCs w:val="20"/>
        </w:rPr>
      </w:pPr>
      <w:r w:rsidRPr="00CA2D26">
        <w:rPr>
          <w:rFonts w:ascii="Consolas" w:hAnsi="Consolas"/>
          <w:szCs w:val="20"/>
        </w:rPr>
        <w:t xml:space="preserve">                    </w:t>
      </w:r>
      <w:r w:rsidR="00CA2D26">
        <w:rPr>
          <w:rFonts w:ascii="Consolas" w:hAnsi="Consolas"/>
          <w:szCs w:val="20"/>
        </w:rPr>
        <w:t xml:space="preserve">   </w:t>
      </w:r>
      <w:r w:rsidRPr="00CA2D26">
        <w:rPr>
          <w:rFonts w:ascii="Consolas" w:hAnsi="Consolas"/>
          <w:szCs w:val="20"/>
        </w:rPr>
        <w:t xml:space="preserve">  "creatable": "false",</w:t>
      </w:r>
    </w:p>
    <w:p w14:paraId="5AB319FF" w14:textId="373E0CFB" w:rsidR="00FE05E9" w:rsidRPr="00CA2D26" w:rsidRDefault="00CA2D26" w:rsidP="00FE05E9">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"sortable": "false"</w:t>
      </w:r>
    </w:p>
    <w:p w14:paraId="23F93A75" w14:textId="1A0E1C78" w:rsidR="00FE05E9" w:rsidRPr="00CA2D26" w:rsidRDefault="00FE05E9" w:rsidP="00FE05E9">
      <w:pPr>
        <w:spacing w:after="0"/>
        <w:jc w:val="left"/>
        <w:rPr>
          <w:rFonts w:ascii="Consolas" w:hAnsi="Consolas"/>
          <w:szCs w:val="20"/>
        </w:rPr>
      </w:pPr>
      <w:r w:rsidRPr="00CA2D26">
        <w:rPr>
          <w:rFonts w:ascii="Consolas" w:hAnsi="Consolas"/>
          <w:szCs w:val="20"/>
        </w:rPr>
        <w:t xml:space="preserve">                  }</w:t>
      </w:r>
    </w:p>
    <w:p w14:paraId="52A45F65" w14:textId="49BDB870" w:rsidR="00C336EE" w:rsidRDefault="00CA2D26" w:rsidP="001C1AA1">
      <w:pPr>
        <w:spacing w:after="0"/>
        <w:jc w:val="left"/>
        <w:rPr>
          <w:rFonts w:ascii="Consolas" w:hAnsi="Consolas"/>
          <w:szCs w:val="20"/>
        </w:rPr>
      </w:pPr>
      <w:r>
        <w:rPr>
          <w:rFonts w:ascii="Consolas" w:hAnsi="Consolas"/>
          <w:szCs w:val="20"/>
        </w:rPr>
        <w:t xml:space="preserve">          </w:t>
      </w:r>
      <w:r w:rsidR="00FE05E9" w:rsidRPr="00CA2D26">
        <w:rPr>
          <w:rFonts w:ascii="Consolas" w:hAnsi="Consolas"/>
          <w:szCs w:val="20"/>
        </w:rPr>
        <w:t xml:space="preserve">         }</w:t>
      </w:r>
      <w:bookmarkStart w:id="66" w:name="OLE_LINK92"/>
    </w:p>
    <w:p w14:paraId="30BC3F65" w14:textId="1E5F2B3C" w:rsidR="000D5E4A" w:rsidRDefault="000D5E4A" w:rsidP="000D5E4A">
      <w:pPr>
        <w:pStyle w:val="Heading3"/>
        <w:sectPr w:rsidR="000D5E4A" w:rsidSect="00E54571">
          <w:pgSz w:w="12240" w:h="15840" w:code="1"/>
          <w:pgMar w:top="1440" w:right="1440" w:bottom="1440" w:left="1440" w:header="720" w:footer="720" w:gutter="0"/>
          <w:cols w:space="720"/>
          <w:docGrid w:linePitch="360"/>
        </w:sectPr>
      </w:pPr>
      <w:r>
        <w:t>Result</w:t>
      </w:r>
    </w:p>
    <w:tbl>
      <w:tblPr>
        <w:tblStyle w:val="TableGridLight"/>
        <w:tblW w:w="5000" w:type="pct"/>
        <w:tblInd w:w="0" w:type="dxa"/>
        <w:tblLayout w:type="fixed"/>
        <w:tblLook w:val="04A0" w:firstRow="1" w:lastRow="0" w:firstColumn="1" w:lastColumn="0" w:noHBand="0" w:noVBand="1"/>
      </w:tblPr>
      <w:tblGrid>
        <w:gridCol w:w="1744"/>
        <w:gridCol w:w="7606"/>
      </w:tblGrid>
      <w:tr w:rsidR="00DC560E" w14:paraId="00DE6F60" w14:textId="77777777" w:rsidTr="000D5E4A">
        <w:trPr>
          <w:trHeight w:val="258"/>
        </w:trPr>
        <w:tc>
          <w:tcPr>
            <w:tcW w:w="17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50903F5" w14:textId="77777777" w:rsidR="00DC560E" w:rsidRDefault="00DC560E" w:rsidP="00C336EE">
            <w:pPr>
              <w:jc w:val="left"/>
              <w:rPr>
                <w:szCs w:val="20"/>
              </w:rPr>
            </w:pPr>
            <w:bookmarkStart w:id="67" w:name="_Hlk161076890"/>
            <w:bookmarkStart w:id="68" w:name="OLE_LINK40"/>
            <w:r>
              <w:rPr>
                <w:szCs w:val="20"/>
              </w:rPr>
              <w:t>HTTP Code</w:t>
            </w:r>
          </w:p>
        </w:tc>
        <w:tc>
          <w:tcPr>
            <w:tcW w:w="7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5E9AEA9" w14:textId="77777777" w:rsidR="00DC560E" w:rsidRDefault="00DC560E" w:rsidP="00C336EE">
            <w:pPr>
              <w:jc w:val="left"/>
              <w:rPr>
                <w:szCs w:val="20"/>
              </w:rPr>
            </w:pPr>
            <w:r>
              <w:rPr>
                <w:szCs w:val="20"/>
              </w:rPr>
              <w:t>Result Description</w:t>
            </w:r>
          </w:p>
        </w:tc>
      </w:tr>
      <w:tr w:rsidR="00DC560E" w14:paraId="48CAD83C" w14:textId="77777777" w:rsidTr="000D5E4A">
        <w:trPr>
          <w:trHeight w:val="237"/>
        </w:trPr>
        <w:tc>
          <w:tcPr>
            <w:tcW w:w="17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637184" w14:textId="77777777" w:rsidR="00DC560E" w:rsidRDefault="00DC560E" w:rsidP="00C336EE">
            <w:pPr>
              <w:jc w:val="left"/>
              <w:rPr>
                <w:szCs w:val="20"/>
              </w:rPr>
            </w:pPr>
            <w:r>
              <w:rPr>
                <w:szCs w:val="20"/>
              </w:rPr>
              <w:t>200</w:t>
            </w:r>
          </w:p>
        </w:tc>
        <w:tc>
          <w:tcPr>
            <w:tcW w:w="7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06C546" w14:textId="5FB066D5" w:rsidR="00DC560E" w:rsidRDefault="00B35CEF" w:rsidP="00C336EE">
            <w:pPr>
              <w:jc w:val="left"/>
              <w:rPr>
                <w:szCs w:val="20"/>
              </w:rPr>
            </w:pPr>
            <w:r>
              <w:rPr>
                <w:szCs w:val="20"/>
              </w:rPr>
              <w:t>M</w:t>
            </w:r>
            <w:r w:rsidR="007636EA">
              <w:rPr>
                <w:szCs w:val="20"/>
              </w:rPr>
              <w:t>etadata</w:t>
            </w:r>
            <w:r w:rsidR="00DC560E">
              <w:rPr>
                <w:szCs w:val="20"/>
              </w:rPr>
              <w:t xml:space="preserve"> </w:t>
            </w:r>
            <w:bookmarkStart w:id="69" w:name="OLE_LINK81"/>
            <w:r w:rsidR="00DC560E">
              <w:rPr>
                <w:szCs w:val="20"/>
              </w:rPr>
              <w:t xml:space="preserve">details fetched successfully </w:t>
            </w:r>
            <w:bookmarkEnd w:id="69"/>
          </w:p>
        </w:tc>
      </w:tr>
    </w:tbl>
    <w:p w14:paraId="6AAC10FF" w14:textId="5E887DC5" w:rsidR="000D5E4A" w:rsidRDefault="00AA728A" w:rsidP="00AA728A">
      <w:pPr>
        <w:pStyle w:val="Heading3"/>
        <w:sectPr w:rsidR="000D5E4A" w:rsidSect="005E176C">
          <w:type w:val="continuous"/>
          <w:pgSz w:w="12240" w:h="15840" w:code="1"/>
          <w:pgMar w:top="1440" w:right="1440" w:bottom="1440" w:left="1440" w:header="720" w:footer="720" w:gutter="0"/>
          <w:cols w:space="1418"/>
          <w:docGrid w:linePitch="360"/>
        </w:sectPr>
      </w:pPr>
      <w:bookmarkStart w:id="70" w:name="_Hlk170401091"/>
      <w:bookmarkStart w:id="71" w:name="_Hlk170400980"/>
      <w:r>
        <w:t>Error Management</w:t>
      </w:r>
    </w:p>
    <w:tbl>
      <w:tblPr>
        <w:tblStyle w:val="TableGridLight"/>
        <w:tblW w:w="5000" w:type="pct"/>
        <w:tblInd w:w="0" w:type="dxa"/>
        <w:tblLayout w:type="fixed"/>
        <w:tblLook w:val="04A0" w:firstRow="1" w:lastRow="0" w:firstColumn="1" w:lastColumn="0" w:noHBand="0" w:noVBand="1"/>
      </w:tblPr>
      <w:tblGrid>
        <w:gridCol w:w="1795"/>
        <w:gridCol w:w="1890"/>
        <w:gridCol w:w="5665"/>
      </w:tblGrid>
      <w:tr w:rsidR="007A045A" w14:paraId="68DC25EE"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2ADA18F" w14:textId="77777777" w:rsidR="00DC560E" w:rsidRDefault="00DC560E" w:rsidP="00C336EE">
            <w:pPr>
              <w:jc w:val="left"/>
              <w:rPr>
                <w:szCs w:val="20"/>
              </w:rPr>
            </w:pPr>
            <w:r>
              <w:rPr>
                <w:szCs w:val="20"/>
              </w:rPr>
              <w:t>HTTP Code</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A1BA911" w14:textId="77777777" w:rsidR="00DC560E" w:rsidRDefault="00DC560E" w:rsidP="00C336EE">
            <w:pPr>
              <w:jc w:val="left"/>
              <w:rPr>
                <w:szCs w:val="20"/>
              </w:rPr>
            </w:pPr>
            <w:r>
              <w:rPr>
                <w:szCs w:val="20"/>
              </w:rPr>
              <w:t>Error Code</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31BAE8" w14:textId="77777777" w:rsidR="00DC560E" w:rsidRDefault="00DC560E" w:rsidP="00C336EE">
            <w:pPr>
              <w:jc w:val="left"/>
              <w:rPr>
                <w:szCs w:val="20"/>
              </w:rPr>
            </w:pPr>
            <w:r>
              <w:rPr>
                <w:szCs w:val="20"/>
              </w:rPr>
              <w:t>Error Description</w:t>
            </w:r>
          </w:p>
        </w:tc>
      </w:tr>
      <w:tr w:rsidR="00DC560E" w14:paraId="4961A6D3"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A7F885" w14:textId="77777777" w:rsidR="00DC560E" w:rsidRDefault="00DC560E" w:rsidP="00C336EE">
            <w:pPr>
              <w:jc w:val="left"/>
              <w:rPr>
                <w:szCs w:val="20"/>
              </w:rPr>
            </w:pPr>
            <w:bookmarkStart w:id="72" w:name="_Hlk170401070"/>
            <w:r>
              <w:rPr>
                <w:szCs w:val="20"/>
              </w:rPr>
              <w:t>500</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F5F716" w14:textId="77777777" w:rsidR="00DC560E" w:rsidRDefault="00DC560E" w:rsidP="00C336EE">
            <w:pPr>
              <w:jc w:val="left"/>
              <w:rPr>
                <w:szCs w:val="20"/>
              </w:rPr>
            </w:pPr>
            <w:r>
              <w:rPr>
                <w:szCs w:val="20"/>
              </w:rPr>
              <w:t>500</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14C8A1" w14:textId="77777777" w:rsidR="00DC560E" w:rsidRDefault="00DC560E" w:rsidP="00C336EE">
            <w:pPr>
              <w:jc w:val="left"/>
              <w:rPr>
                <w:szCs w:val="20"/>
              </w:rPr>
            </w:pPr>
            <w:r>
              <w:rPr>
                <w:szCs w:val="20"/>
              </w:rPr>
              <w:t>Project Specific error</w:t>
            </w:r>
          </w:p>
        </w:tc>
      </w:tr>
      <w:tr w:rsidR="00DC560E" w14:paraId="338C1B6B"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49BA6E" w14:textId="77777777" w:rsidR="00DC560E" w:rsidRDefault="00DC560E" w:rsidP="00C336EE">
            <w:pPr>
              <w:jc w:val="left"/>
              <w:rPr>
                <w:szCs w:val="20"/>
              </w:rPr>
            </w:pPr>
            <w:r>
              <w:rPr>
                <w:szCs w:val="20"/>
              </w:rPr>
              <w:t>404</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81D645" w14:textId="77777777" w:rsidR="00DC560E" w:rsidRDefault="00DC560E" w:rsidP="00C336EE">
            <w:pPr>
              <w:jc w:val="left"/>
              <w:rPr>
                <w:szCs w:val="20"/>
              </w:rPr>
            </w:pPr>
            <w:r>
              <w:rPr>
                <w:szCs w:val="20"/>
              </w:rPr>
              <w:t>404</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05D369" w14:textId="77777777" w:rsidR="00DC560E" w:rsidRDefault="00DC560E" w:rsidP="00C336EE">
            <w:pPr>
              <w:jc w:val="left"/>
              <w:rPr>
                <w:szCs w:val="20"/>
              </w:rPr>
            </w:pPr>
            <w:r>
              <w:rPr>
                <w:szCs w:val="20"/>
              </w:rPr>
              <w:t>Not Found</w:t>
            </w:r>
          </w:p>
        </w:tc>
        <w:bookmarkEnd w:id="67"/>
      </w:tr>
      <w:tr w:rsidR="00DC560E" w14:paraId="4662971F"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049B29" w14:textId="77777777" w:rsidR="00DC560E" w:rsidRDefault="00DC560E" w:rsidP="00C336EE">
            <w:pPr>
              <w:jc w:val="left"/>
              <w:rPr>
                <w:szCs w:val="20"/>
              </w:rPr>
            </w:pPr>
            <w:r>
              <w:rPr>
                <w:szCs w:val="20"/>
              </w:rPr>
              <w:t>403</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C12BB7" w14:textId="77777777" w:rsidR="00DC560E" w:rsidRDefault="00DC560E" w:rsidP="00C336EE">
            <w:pPr>
              <w:jc w:val="left"/>
              <w:rPr>
                <w:szCs w:val="20"/>
              </w:rPr>
            </w:pPr>
            <w:r>
              <w:rPr>
                <w:szCs w:val="20"/>
              </w:rPr>
              <w:t>403</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B6F1AF" w14:textId="77777777" w:rsidR="00DC560E" w:rsidRDefault="00DC560E" w:rsidP="00C336EE">
            <w:pPr>
              <w:jc w:val="left"/>
              <w:rPr>
                <w:szCs w:val="20"/>
              </w:rPr>
            </w:pPr>
            <w:r>
              <w:rPr>
                <w:szCs w:val="20"/>
              </w:rPr>
              <w:t>Forbidden</w:t>
            </w:r>
          </w:p>
        </w:tc>
      </w:tr>
      <w:tr w:rsidR="003E0B45" w14:paraId="567C086F"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018E1" w14:textId="570AD621" w:rsidR="003E0B45" w:rsidRDefault="003E0B45" w:rsidP="00C336EE">
            <w:pPr>
              <w:jc w:val="left"/>
              <w:rPr>
                <w:szCs w:val="20"/>
              </w:rPr>
            </w:pPr>
            <w:r>
              <w:rPr>
                <w:szCs w:val="20"/>
              </w:rPr>
              <w:t>401</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770FE" w14:textId="2E6076C8" w:rsidR="003E0B45" w:rsidRDefault="003E0B45" w:rsidP="00C336EE">
            <w:pPr>
              <w:jc w:val="left"/>
              <w:rPr>
                <w:szCs w:val="20"/>
              </w:rPr>
            </w:pPr>
            <w:r>
              <w:rPr>
                <w:szCs w:val="20"/>
              </w:rPr>
              <w:t>401</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06807D" w14:textId="65B5A2C4" w:rsidR="003E0B45" w:rsidRDefault="003E0B45" w:rsidP="00C336EE">
            <w:pPr>
              <w:jc w:val="left"/>
              <w:rPr>
                <w:szCs w:val="20"/>
              </w:rPr>
            </w:pPr>
            <w:r w:rsidRPr="003E0B45">
              <w:rPr>
                <w:szCs w:val="20"/>
              </w:rPr>
              <w:t>Invalid Subscription key / Invalid Token</w:t>
            </w:r>
          </w:p>
        </w:tc>
      </w:tr>
      <w:tr w:rsidR="003E0B45" w14:paraId="0675EF8D" w14:textId="77777777" w:rsidTr="00D409B4">
        <w:trPr>
          <w:trHeight w:val="30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C44B98" w14:textId="6BE7522E" w:rsidR="003E0B45" w:rsidRDefault="003E0B45" w:rsidP="00C336EE">
            <w:pPr>
              <w:jc w:val="left"/>
              <w:rPr>
                <w:szCs w:val="20"/>
              </w:rPr>
            </w:pPr>
            <w:r>
              <w:rPr>
                <w:szCs w:val="20"/>
              </w:rPr>
              <w:t>400</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94C409" w14:textId="38D7BB36" w:rsidR="003E0B45" w:rsidRDefault="003E0B45" w:rsidP="00C336EE">
            <w:pPr>
              <w:jc w:val="left"/>
              <w:rPr>
                <w:szCs w:val="20"/>
              </w:rPr>
            </w:pPr>
            <w:r>
              <w:rPr>
                <w:szCs w:val="20"/>
              </w:rPr>
              <w:t>400</w:t>
            </w:r>
          </w:p>
        </w:tc>
        <w:tc>
          <w:tcPr>
            <w:tcW w:w="5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1617E" w14:textId="2CACE3FF" w:rsidR="003E0B45" w:rsidRDefault="003E0B45" w:rsidP="00C336EE">
            <w:pPr>
              <w:jc w:val="left"/>
              <w:rPr>
                <w:szCs w:val="20"/>
              </w:rPr>
            </w:pPr>
            <w:r>
              <w:rPr>
                <w:szCs w:val="20"/>
              </w:rPr>
              <w:t>Bad request</w:t>
            </w:r>
          </w:p>
        </w:tc>
      </w:tr>
    </w:tbl>
    <w:p w14:paraId="6AA9631C" w14:textId="77777777" w:rsidR="00AA728A" w:rsidRDefault="00AA728A" w:rsidP="001C1AA1">
      <w:pPr>
        <w:pStyle w:val="Heading2"/>
        <w:spacing w:before="0" w:after="0"/>
        <w:jc w:val="left"/>
        <w:rPr>
          <w:rFonts w:eastAsia="Times New Roman"/>
        </w:rPr>
        <w:sectPr w:rsidR="00AA728A" w:rsidSect="005E176C">
          <w:type w:val="continuous"/>
          <w:pgSz w:w="12240" w:h="15840" w:code="1"/>
          <w:pgMar w:top="1440" w:right="1440" w:bottom="1440" w:left="1440" w:header="720" w:footer="720" w:gutter="0"/>
          <w:cols w:space="1418"/>
          <w:docGrid w:linePitch="360"/>
        </w:sectPr>
      </w:pPr>
      <w:bookmarkStart w:id="73" w:name="_Toc164180643"/>
      <w:bookmarkStart w:id="74" w:name="_Toc170228418"/>
      <w:bookmarkEnd w:id="66"/>
      <w:bookmarkEnd w:id="68"/>
      <w:bookmarkEnd w:id="70"/>
      <w:bookmarkEnd w:id="71"/>
      <w:bookmarkEnd w:id="72"/>
    </w:p>
    <w:p w14:paraId="41D6B1D4" w14:textId="25D0BA87" w:rsidR="001C1AA1" w:rsidRDefault="001C1AA1" w:rsidP="001C1AA1">
      <w:pPr>
        <w:pStyle w:val="Heading2"/>
        <w:spacing w:before="0" w:after="0"/>
        <w:jc w:val="left"/>
        <w:rPr>
          <w:rFonts w:eastAsia="Times New Roman"/>
        </w:rPr>
      </w:pPr>
      <w:bookmarkStart w:id="75" w:name="_Toc220332215"/>
      <w:r>
        <w:rPr>
          <w:rFonts w:eastAsia="Times New Roman"/>
        </w:rPr>
        <w:lastRenderedPageBreak/>
        <w:t xml:space="preserve">Get </w:t>
      </w:r>
      <w:bookmarkEnd w:id="73"/>
      <w:bookmarkEnd w:id="74"/>
      <w:r w:rsidR="00DC6779">
        <w:rPr>
          <w:rFonts w:eastAsia="Times New Roman"/>
        </w:rPr>
        <w:t>Data</w:t>
      </w:r>
      <w:bookmarkEnd w:id="75"/>
    </w:p>
    <w:p w14:paraId="6470F1C6" w14:textId="35A946CE" w:rsidR="001C1AA1" w:rsidRPr="00AA728A" w:rsidRDefault="001C1AA1" w:rsidP="00AA728A">
      <w:bookmarkStart w:id="76" w:name="OLE_LINK26"/>
      <w:r w:rsidRPr="00AA728A">
        <w:t xml:space="preserve">This API </w:t>
      </w:r>
      <w:r w:rsidR="00CA750F" w:rsidRPr="00AA728A">
        <w:t xml:space="preserve">is used </w:t>
      </w:r>
      <w:r w:rsidR="006E42F6" w:rsidRPr="00AA728A">
        <w:t>to</w:t>
      </w:r>
      <w:r w:rsidR="00CA750F" w:rsidRPr="00AA728A">
        <w:t xml:space="preserve"> fetch and retrieve the data present in SAP and can filter the response as per user request for </w:t>
      </w:r>
      <w:r w:rsidR="00BC0882" w:rsidRPr="00AA728A">
        <w:t>attributes,</w:t>
      </w:r>
      <w:r w:rsidR="00CA750F" w:rsidRPr="00AA728A">
        <w:t xml:space="preserve"> </w:t>
      </w:r>
      <w:r w:rsidR="00E87463" w:rsidRPr="00AA728A">
        <w:t xml:space="preserve">material, </w:t>
      </w:r>
      <w:r w:rsidR="006E42F6" w:rsidRPr="00AA728A">
        <w:t xml:space="preserve">and </w:t>
      </w:r>
      <w:r w:rsidR="00E87463" w:rsidRPr="00AA728A">
        <w:t>pagination</w:t>
      </w:r>
      <w:r w:rsidR="00CA750F" w:rsidRPr="00AA728A">
        <w:t>.</w:t>
      </w:r>
    </w:p>
    <w:tbl>
      <w:tblPr>
        <w:tblStyle w:val="TableGridLight"/>
        <w:tblW w:w="9540" w:type="dxa"/>
        <w:tblInd w:w="-5" w:type="dxa"/>
        <w:tblLayout w:type="fixed"/>
        <w:tblLook w:val="04A0" w:firstRow="1" w:lastRow="0" w:firstColumn="1" w:lastColumn="0" w:noHBand="0" w:noVBand="1"/>
      </w:tblPr>
      <w:tblGrid>
        <w:gridCol w:w="1985"/>
        <w:gridCol w:w="7555"/>
      </w:tblGrid>
      <w:tr w:rsidR="003F430E" w14:paraId="0BEC6FA5" w14:textId="77777777" w:rsidTr="00194B96">
        <w:trPr>
          <w:trHeight w:val="26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BE182F" w14:textId="77777777" w:rsidR="001C1AA1" w:rsidRDefault="001C1AA1">
            <w:pPr>
              <w:jc w:val="left"/>
            </w:pPr>
            <w:bookmarkStart w:id="77" w:name="_Hlk161077934"/>
            <w:bookmarkEnd w:id="76"/>
            <w:r>
              <w:t>PROTOCOL</w:t>
            </w:r>
          </w:p>
        </w:tc>
        <w:tc>
          <w:tcPr>
            <w:tcW w:w="7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2AEE6" w14:textId="77777777" w:rsidR="001C1AA1" w:rsidRDefault="001C1AA1">
            <w:pPr>
              <w:jc w:val="left"/>
            </w:pPr>
            <w:r>
              <w:t>HTTPS</w:t>
            </w:r>
          </w:p>
        </w:tc>
      </w:tr>
      <w:tr w:rsidR="003F430E" w14:paraId="1A52784C" w14:textId="77777777" w:rsidTr="00194B96">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83C85D" w14:textId="77777777" w:rsidR="001C1AA1" w:rsidRDefault="001C1AA1">
            <w:pPr>
              <w:jc w:val="left"/>
            </w:pPr>
            <w:bookmarkStart w:id="78" w:name="_Hlk161831440"/>
            <w:r>
              <w:t>DEV ENDPOINT</w:t>
            </w:r>
          </w:p>
        </w:tc>
        <w:tc>
          <w:tcPr>
            <w:tcW w:w="7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AA4CD6" w14:textId="4205BAC5" w:rsidR="001C1AA1" w:rsidRPr="00DC6779" w:rsidRDefault="00DC6779">
            <w:pPr>
              <w:jc w:val="left"/>
              <w:rPr>
                <w:rStyle w:val="Hyperlink"/>
              </w:rPr>
            </w:pPr>
            <w:r w:rsidRPr="00DC6779">
              <w:rPr>
                <w:rStyle w:val="Hyperlink"/>
              </w:rPr>
              <w:t>https://ix-dev-apimgmt.azure-api.net/</w:t>
            </w:r>
            <w:bookmarkStart w:id="79" w:name="OLE_LINK94"/>
            <w:r w:rsidRPr="00DC6779">
              <w:rPr>
                <w:rStyle w:val="Hyperlink"/>
              </w:rPr>
              <w:t>sap-api/feed</w:t>
            </w:r>
            <w:bookmarkEnd w:id="79"/>
          </w:p>
        </w:tc>
        <w:bookmarkEnd w:id="78"/>
      </w:tr>
      <w:tr w:rsidR="003F430E" w14:paraId="6EB56025" w14:textId="77777777" w:rsidTr="00194B96">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DDCB2E" w14:textId="77777777" w:rsidR="001C1AA1" w:rsidRDefault="001C1AA1">
            <w:pPr>
              <w:jc w:val="left"/>
            </w:pPr>
            <w:bookmarkStart w:id="80" w:name="_Hlk161831686"/>
            <w:r>
              <w:t>QA ENDPOINT</w:t>
            </w:r>
          </w:p>
        </w:tc>
        <w:tc>
          <w:tcPr>
            <w:tcW w:w="7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C8A02B" w14:textId="498E96E7" w:rsidR="001C1AA1" w:rsidRDefault="00DC6779">
            <w:pPr>
              <w:jc w:val="left"/>
            </w:pPr>
            <w:hyperlink r:id="rId34" w:history="1">
              <w:r w:rsidRPr="00E837B7">
                <w:rPr>
                  <w:rStyle w:val="Hyperlink"/>
                </w:rPr>
                <w:t xml:space="preserve">https://ix-qa-apimgmt.azure-api.net/sap-api/feed </w:t>
              </w:r>
            </w:hyperlink>
            <w:r w:rsidR="001C1AA1">
              <w:t xml:space="preserve"> </w:t>
            </w:r>
          </w:p>
        </w:tc>
        <w:bookmarkEnd w:id="80"/>
      </w:tr>
      <w:tr w:rsidR="003F430E" w14:paraId="63EE1628" w14:textId="77777777" w:rsidTr="00B01CC8">
        <w:trPr>
          <w:trHeight w:val="188"/>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365311" w14:textId="77777777" w:rsidR="001C1AA1" w:rsidRDefault="001C1AA1">
            <w:pPr>
              <w:jc w:val="left"/>
            </w:pPr>
            <w:r>
              <w:t>METHOD</w:t>
            </w:r>
          </w:p>
        </w:tc>
        <w:tc>
          <w:tcPr>
            <w:tcW w:w="7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D951C" w14:textId="271B7D43" w:rsidR="001C1AA1" w:rsidRDefault="001C1AA1">
            <w:pPr>
              <w:jc w:val="left"/>
            </w:pPr>
            <w:r>
              <w:t>GET</w:t>
            </w:r>
          </w:p>
        </w:tc>
      </w:tr>
      <w:tr w:rsidR="003F430E" w14:paraId="2C8BE6D1" w14:textId="77777777" w:rsidTr="00B01CC8">
        <w:trPr>
          <w:trHeight w:val="21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D4E535" w14:textId="77777777" w:rsidR="001C1AA1" w:rsidRDefault="001C1AA1">
            <w:pPr>
              <w:jc w:val="left"/>
            </w:pPr>
            <w:r>
              <w:t>CONTENT TYPE</w:t>
            </w:r>
          </w:p>
        </w:tc>
        <w:tc>
          <w:tcPr>
            <w:tcW w:w="7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69F293" w14:textId="77777777" w:rsidR="001C1AA1" w:rsidRDefault="001C1AA1">
            <w:pPr>
              <w:jc w:val="left"/>
            </w:pPr>
            <w:r>
              <w:t>application / json</w:t>
            </w:r>
          </w:p>
        </w:tc>
      </w:tr>
    </w:tbl>
    <w:bookmarkEnd w:id="77"/>
    <w:p w14:paraId="0E22AB9B" w14:textId="26E22BCF" w:rsidR="001C1AA1" w:rsidRDefault="00AA728A" w:rsidP="00AA728A">
      <w:pPr>
        <w:pStyle w:val="Heading3"/>
      </w:pPr>
      <w:r>
        <w:t>Path Parameters</w:t>
      </w:r>
    </w:p>
    <w:tbl>
      <w:tblPr>
        <w:tblStyle w:val="TableGridLight"/>
        <w:tblW w:w="9535" w:type="dxa"/>
        <w:tblInd w:w="0" w:type="dxa"/>
        <w:tblLook w:val="04A0" w:firstRow="1" w:lastRow="0" w:firstColumn="1" w:lastColumn="0" w:noHBand="0" w:noVBand="1"/>
      </w:tblPr>
      <w:tblGrid>
        <w:gridCol w:w="1730"/>
        <w:gridCol w:w="7805"/>
      </w:tblGrid>
      <w:tr w:rsidR="001C1AA1" w14:paraId="07A67A25" w14:textId="77777777" w:rsidTr="00194B96">
        <w:trPr>
          <w:trHeight w:val="261"/>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30C61C" w14:textId="77777777" w:rsidR="001C1AA1" w:rsidRDefault="001C1AA1">
            <w:pPr>
              <w:jc w:val="left"/>
            </w:pPr>
            <w:bookmarkStart w:id="81" w:name="OLE_LINK39"/>
            <w:r>
              <w:t>Parameter</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2CD2F9" w14:textId="77777777" w:rsidR="001C1AA1" w:rsidRDefault="001C1AA1">
            <w:pPr>
              <w:jc w:val="left"/>
            </w:pPr>
            <w:r>
              <w:t>Description</w:t>
            </w:r>
          </w:p>
        </w:tc>
      </w:tr>
      <w:tr w:rsidR="001C1AA1" w14:paraId="732D50E6" w14:textId="77777777" w:rsidTr="00194B96">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88F32" w14:textId="0E733905" w:rsidR="001C1AA1" w:rsidRDefault="00DC6779">
            <w:pPr>
              <w:jc w:val="left"/>
            </w:pPr>
            <w:r>
              <w:rPr>
                <w:szCs w:val="20"/>
              </w:rPr>
              <w:t>type</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A3C05" w14:textId="3F0A0AC2" w:rsidR="001C1AA1" w:rsidRDefault="00CA750F">
            <w:pPr>
              <w:jc w:val="left"/>
            </w:pPr>
            <w:r>
              <w:rPr>
                <w:kern w:val="0"/>
                <w14:ligatures w14:val="none"/>
              </w:rPr>
              <w:t xml:space="preserve">Unique identifier and </w:t>
            </w:r>
            <w:r>
              <w:t>specifies the type of data to retrieve</w:t>
            </w:r>
          </w:p>
        </w:tc>
      </w:tr>
      <w:tr w:rsidR="00DC6779" w14:paraId="77801C2B" w14:textId="77777777" w:rsidTr="00194B96">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AF6AAA" w14:textId="0DB4A352" w:rsidR="00DC6779" w:rsidRDefault="00DC6779">
            <w:pPr>
              <w:jc w:val="left"/>
              <w:rPr>
                <w:szCs w:val="20"/>
              </w:rPr>
            </w:pPr>
            <w:proofErr w:type="spellStart"/>
            <w:r w:rsidRPr="00DC6779">
              <w:rPr>
                <w:szCs w:val="20"/>
              </w:rPr>
              <w:t>entitySetName</w:t>
            </w:r>
            <w:proofErr w:type="spellEnd"/>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BEA81" w14:textId="5AFA9922" w:rsidR="00DC6779" w:rsidRDefault="00CA750F">
            <w:pPr>
              <w:jc w:val="left"/>
            </w:pPr>
            <w:r>
              <w:t>Specifies the name of the entity set to query</w:t>
            </w:r>
          </w:p>
        </w:tc>
      </w:tr>
    </w:tbl>
    <w:p w14:paraId="2E25848C" w14:textId="05FE821D" w:rsidR="00AA728A" w:rsidRDefault="00AA728A" w:rsidP="00AA728A">
      <w:pPr>
        <w:pStyle w:val="Heading3"/>
        <w:sectPr w:rsidR="00AA728A" w:rsidSect="00AA728A">
          <w:pgSz w:w="12240" w:h="15840" w:code="1"/>
          <w:pgMar w:top="1440" w:right="1440" w:bottom="1440" w:left="1440" w:header="720" w:footer="720" w:gutter="0"/>
          <w:cols w:space="1418"/>
          <w:docGrid w:linePitch="360"/>
        </w:sectPr>
      </w:pPr>
      <w:r>
        <w:t>Pagination Parameters</w:t>
      </w:r>
    </w:p>
    <w:tbl>
      <w:tblPr>
        <w:tblStyle w:val="TableGridLight"/>
        <w:tblW w:w="9535" w:type="dxa"/>
        <w:tblInd w:w="0" w:type="dxa"/>
        <w:tblLook w:val="04A0" w:firstRow="1" w:lastRow="0" w:firstColumn="1" w:lastColumn="0" w:noHBand="0" w:noVBand="1"/>
      </w:tblPr>
      <w:tblGrid>
        <w:gridCol w:w="1730"/>
        <w:gridCol w:w="7805"/>
      </w:tblGrid>
      <w:tr w:rsidR="001C1AA1" w14:paraId="41E05CA8" w14:textId="77777777" w:rsidTr="00194B96">
        <w:trPr>
          <w:trHeight w:val="261"/>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638F96" w14:textId="77777777" w:rsidR="001C1AA1" w:rsidRDefault="001C1AA1">
            <w:pPr>
              <w:jc w:val="left"/>
            </w:pPr>
            <w:r>
              <w:t>Parameter</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884588" w14:textId="77777777" w:rsidR="001C1AA1" w:rsidRDefault="001C1AA1">
            <w:pPr>
              <w:jc w:val="left"/>
            </w:pPr>
            <w:r>
              <w:t>Description</w:t>
            </w:r>
          </w:p>
        </w:tc>
      </w:tr>
      <w:tr w:rsidR="001C1AA1" w14:paraId="55E26104" w14:textId="77777777" w:rsidTr="00194B96">
        <w:trPr>
          <w:trHeight w:val="261"/>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F6263" w14:textId="77777777" w:rsidR="001C1AA1" w:rsidRDefault="001C1AA1">
            <w:pPr>
              <w:jc w:val="left"/>
            </w:pPr>
            <w:r>
              <w:t>offset</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E4323" w14:textId="7F5E7DB9" w:rsidR="001C1AA1" w:rsidRDefault="001C1AA1">
            <w:pPr>
              <w:jc w:val="left"/>
            </w:pPr>
            <w:r>
              <w:t>Page number of the dataset to retrieve (greater than 0</w:t>
            </w:r>
            <w:r w:rsidR="003F430E">
              <w:t>).</w:t>
            </w:r>
          </w:p>
        </w:tc>
      </w:tr>
      <w:tr w:rsidR="001C1AA1" w14:paraId="04F5920A" w14:textId="77777777" w:rsidTr="00194B96">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0C558" w14:textId="77777777" w:rsidR="001C1AA1" w:rsidRDefault="001C1AA1">
            <w:pPr>
              <w:jc w:val="left"/>
            </w:pPr>
            <w:r>
              <w:t>limits</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FBA93" w14:textId="77777777" w:rsidR="001C1AA1" w:rsidRDefault="001C1AA1">
            <w:pPr>
              <w:jc w:val="left"/>
            </w:pPr>
            <w:r>
              <w:t>Page size, the maximum value is 50 (greater than 0).</w:t>
            </w:r>
          </w:p>
        </w:tc>
      </w:tr>
      <w:tr w:rsidR="003F430E" w14:paraId="4070BADA" w14:textId="77777777" w:rsidTr="00194B96">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DF995D" w14:textId="6EE9E948" w:rsidR="003F430E" w:rsidRDefault="003F430E">
            <w:pPr>
              <w:jc w:val="left"/>
            </w:pPr>
            <w:bookmarkStart w:id="82" w:name="_Hlk171680975"/>
            <w:r>
              <w:t>filter</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0B5962" w14:textId="36FA96B7" w:rsidR="003F430E" w:rsidRDefault="00CA750F">
            <w:pPr>
              <w:jc w:val="left"/>
            </w:pPr>
            <w:proofErr w:type="gramStart"/>
            <w:r>
              <w:t>Is</w:t>
            </w:r>
            <w:proofErr w:type="gramEnd"/>
            <w:r>
              <w:t xml:space="preserve"> used to fetch materials based on given criteria or conditions</w:t>
            </w:r>
          </w:p>
        </w:tc>
      </w:tr>
      <w:bookmarkEnd w:id="82"/>
      <w:tr w:rsidR="003F430E" w14:paraId="3E56EC30" w14:textId="77777777" w:rsidTr="00194B96">
        <w:trPr>
          <w:trHeight w:val="60"/>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553D8D" w14:textId="1FD1A6E1" w:rsidR="003F430E" w:rsidRDefault="003F430E">
            <w:pPr>
              <w:jc w:val="left"/>
            </w:pPr>
            <w:r w:rsidRPr="003F430E">
              <w:t>attributes</w:t>
            </w:r>
          </w:p>
        </w:tc>
        <w:tc>
          <w:tcPr>
            <w:tcW w:w="78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273632" w14:textId="36DAEC48" w:rsidR="003F430E" w:rsidRDefault="00BC0882">
            <w:pPr>
              <w:jc w:val="left"/>
            </w:pPr>
            <w:proofErr w:type="gramStart"/>
            <w:r>
              <w:t>Is</w:t>
            </w:r>
            <w:proofErr w:type="gramEnd"/>
            <w:r>
              <w:t xml:space="preserve"> used to fetch particular attributes in the response</w:t>
            </w:r>
          </w:p>
        </w:tc>
      </w:tr>
    </w:tbl>
    <w:bookmarkEnd w:id="81"/>
    <w:p w14:paraId="5BF04E0A" w14:textId="6C52447B" w:rsidR="001C1AA1" w:rsidRDefault="00194B96" w:rsidP="00194B96">
      <w:pPr>
        <w:pStyle w:val="Heading3"/>
      </w:pPr>
      <w:r>
        <w:t>Result</w:t>
      </w:r>
    </w:p>
    <w:tbl>
      <w:tblPr>
        <w:tblStyle w:val="TableGridLight"/>
        <w:tblW w:w="9535" w:type="dxa"/>
        <w:tblInd w:w="0" w:type="dxa"/>
        <w:tblLayout w:type="fixed"/>
        <w:tblLook w:val="04A0" w:firstRow="1" w:lastRow="0" w:firstColumn="1" w:lastColumn="0" w:noHBand="0" w:noVBand="1"/>
      </w:tblPr>
      <w:tblGrid>
        <w:gridCol w:w="3763"/>
        <w:gridCol w:w="5772"/>
      </w:tblGrid>
      <w:tr w:rsidR="00B35CEF" w14:paraId="17E4E12E" w14:textId="77777777" w:rsidTr="00194B96">
        <w:trPr>
          <w:trHeight w:val="258"/>
        </w:trPr>
        <w:tc>
          <w:tcPr>
            <w:tcW w:w="37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F95733E" w14:textId="77777777" w:rsidR="00B35CEF" w:rsidRDefault="00B35CEF">
            <w:pPr>
              <w:jc w:val="left"/>
              <w:rPr>
                <w:szCs w:val="20"/>
              </w:rPr>
            </w:pPr>
            <w:bookmarkStart w:id="83" w:name="OLE_LINK4"/>
            <w:r>
              <w:rPr>
                <w:szCs w:val="20"/>
              </w:rPr>
              <w:t>HTTP Code</w:t>
            </w:r>
          </w:p>
        </w:tc>
        <w:tc>
          <w:tcPr>
            <w:tcW w:w="5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372D867" w14:textId="77777777" w:rsidR="00B35CEF" w:rsidRDefault="00B35CEF">
            <w:pPr>
              <w:jc w:val="left"/>
              <w:rPr>
                <w:szCs w:val="20"/>
              </w:rPr>
            </w:pPr>
            <w:r>
              <w:rPr>
                <w:szCs w:val="20"/>
              </w:rPr>
              <w:t>Result Description</w:t>
            </w:r>
          </w:p>
        </w:tc>
      </w:tr>
      <w:tr w:rsidR="00B35CEF" w14:paraId="514A7228" w14:textId="77777777" w:rsidTr="00194B96">
        <w:trPr>
          <w:trHeight w:val="237"/>
        </w:trPr>
        <w:tc>
          <w:tcPr>
            <w:tcW w:w="37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9F5BA1" w14:textId="77777777" w:rsidR="00B35CEF" w:rsidRDefault="00B35CEF">
            <w:pPr>
              <w:jc w:val="left"/>
              <w:rPr>
                <w:szCs w:val="20"/>
              </w:rPr>
            </w:pPr>
            <w:r>
              <w:rPr>
                <w:szCs w:val="20"/>
              </w:rPr>
              <w:t>200</w:t>
            </w:r>
          </w:p>
        </w:tc>
        <w:tc>
          <w:tcPr>
            <w:tcW w:w="5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8B18FC" w14:textId="34B63714" w:rsidR="00B35CEF" w:rsidRDefault="00B35CEF">
            <w:pPr>
              <w:jc w:val="left"/>
              <w:rPr>
                <w:szCs w:val="20"/>
              </w:rPr>
            </w:pPr>
            <w:r>
              <w:rPr>
                <w:szCs w:val="20"/>
              </w:rPr>
              <w:t xml:space="preserve">Data details fetched successfully </w:t>
            </w:r>
          </w:p>
        </w:tc>
      </w:tr>
    </w:tbl>
    <w:p w14:paraId="7CBD7896" w14:textId="109F51A3" w:rsidR="00194B96" w:rsidRDefault="00194B96" w:rsidP="00194B96">
      <w:pPr>
        <w:pStyle w:val="Heading3"/>
        <w:sectPr w:rsidR="00194B96" w:rsidSect="00AA728A">
          <w:type w:val="continuous"/>
          <w:pgSz w:w="12240" w:h="15840" w:code="1"/>
          <w:pgMar w:top="1440" w:right="1440" w:bottom="1440" w:left="1440" w:header="720" w:footer="720" w:gutter="0"/>
          <w:cols w:space="1418"/>
          <w:docGrid w:linePitch="360"/>
        </w:sectPr>
      </w:pPr>
      <w:r>
        <w:t>Error Management</w:t>
      </w:r>
    </w:p>
    <w:tbl>
      <w:tblPr>
        <w:tblStyle w:val="TableGridLight"/>
        <w:tblW w:w="9548" w:type="dxa"/>
        <w:tblInd w:w="0" w:type="dxa"/>
        <w:tblLayout w:type="fixed"/>
        <w:tblLook w:val="04A0" w:firstRow="1" w:lastRow="0" w:firstColumn="1" w:lastColumn="0" w:noHBand="0" w:noVBand="1"/>
      </w:tblPr>
      <w:tblGrid>
        <w:gridCol w:w="1881"/>
        <w:gridCol w:w="1886"/>
        <w:gridCol w:w="5781"/>
      </w:tblGrid>
      <w:tr w:rsidR="00B35CEF" w14:paraId="296B4D22"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4ADF649" w14:textId="6ADF5E65" w:rsidR="00B35CEF" w:rsidRDefault="00B35CEF">
            <w:pPr>
              <w:jc w:val="left"/>
              <w:rPr>
                <w:szCs w:val="20"/>
              </w:rPr>
            </w:pPr>
            <w:r>
              <w:rPr>
                <w:szCs w:val="20"/>
              </w:rPr>
              <w:t>HTTP Code</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0CE376C" w14:textId="77777777" w:rsidR="00B35CEF" w:rsidRDefault="00B35CEF">
            <w:pPr>
              <w:jc w:val="left"/>
              <w:rPr>
                <w:szCs w:val="20"/>
              </w:rPr>
            </w:pPr>
            <w:r>
              <w:rPr>
                <w:szCs w:val="20"/>
              </w:rPr>
              <w:t>Error Code</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230E91A" w14:textId="77777777" w:rsidR="00B35CEF" w:rsidRDefault="00B35CEF">
            <w:pPr>
              <w:jc w:val="left"/>
              <w:rPr>
                <w:szCs w:val="20"/>
              </w:rPr>
            </w:pPr>
            <w:r>
              <w:rPr>
                <w:szCs w:val="20"/>
              </w:rPr>
              <w:t>Error Description</w:t>
            </w:r>
          </w:p>
        </w:tc>
      </w:tr>
      <w:tr w:rsidR="00B35CEF" w14:paraId="27A7B2EE"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7AE9A8" w14:textId="77777777" w:rsidR="00B35CEF" w:rsidRDefault="00B35CEF">
            <w:pPr>
              <w:jc w:val="left"/>
              <w:rPr>
                <w:szCs w:val="20"/>
              </w:rPr>
            </w:pPr>
            <w:r>
              <w:rPr>
                <w:szCs w:val="20"/>
              </w:rPr>
              <w:t>500</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62841F" w14:textId="77777777" w:rsidR="00B35CEF" w:rsidRDefault="00B35CEF">
            <w:pPr>
              <w:jc w:val="left"/>
              <w:rPr>
                <w:szCs w:val="20"/>
              </w:rPr>
            </w:pPr>
            <w:r>
              <w:rPr>
                <w:szCs w:val="20"/>
              </w:rPr>
              <w:t>500</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73704B" w14:textId="77777777" w:rsidR="00B35CEF" w:rsidRDefault="00B35CEF">
            <w:pPr>
              <w:jc w:val="left"/>
              <w:rPr>
                <w:szCs w:val="20"/>
              </w:rPr>
            </w:pPr>
            <w:r>
              <w:rPr>
                <w:szCs w:val="20"/>
              </w:rPr>
              <w:t>Project Specific error</w:t>
            </w:r>
          </w:p>
        </w:tc>
      </w:tr>
      <w:tr w:rsidR="00B35CEF" w14:paraId="0825637A"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882B73" w14:textId="77777777" w:rsidR="00B35CEF" w:rsidRDefault="00B35CEF">
            <w:pPr>
              <w:jc w:val="left"/>
              <w:rPr>
                <w:szCs w:val="20"/>
              </w:rPr>
            </w:pPr>
            <w:r>
              <w:rPr>
                <w:szCs w:val="20"/>
              </w:rPr>
              <w:t>404</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F7D68E" w14:textId="77777777" w:rsidR="00B35CEF" w:rsidRDefault="00B35CEF">
            <w:pPr>
              <w:jc w:val="left"/>
              <w:rPr>
                <w:szCs w:val="20"/>
              </w:rPr>
            </w:pPr>
            <w:r>
              <w:rPr>
                <w:szCs w:val="20"/>
              </w:rPr>
              <w:t>404</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EF087C" w14:textId="77777777" w:rsidR="00B35CEF" w:rsidRDefault="00B35CEF">
            <w:pPr>
              <w:jc w:val="left"/>
              <w:rPr>
                <w:szCs w:val="20"/>
              </w:rPr>
            </w:pPr>
            <w:r>
              <w:rPr>
                <w:szCs w:val="20"/>
              </w:rPr>
              <w:t>Not Found</w:t>
            </w:r>
          </w:p>
        </w:tc>
      </w:tr>
      <w:tr w:rsidR="00B35CEF" w14:paraId="3C32E904"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65FE6A" w14:textId="77777777" w:rsidR="00B35CEF" w:rsidRDefault="00B35CEF">
            <w:pPr>
              <w:jc w:val="left"/>
              <w:rPr>
                <w:szCs w:val="20"/>
              </w:rPr>
            </w:pPr>
            <w:r>
              <w:rPr>
                <w:szCs w:val="20"/>
              </w:rPr>
              <w:t>403</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DDD9BC" w14:textId="77777777" w:rsidR="00B35CEF" w:rsidRDefault="00B35CEF">
            <w:pPr>
              <w:jc w:val="left"/>
              <w:rPr>
                <w:szCs w:val="20"/>
              </w:rPr>
            </w:pPr>
            <w:r>
              <w:rPr>
                <w:szCs w:val="20"/>
              </w:rPr>
              <w:t>403</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F6E81A" w14:textId="77777777" w:rsidR="00B35CEF" w:rsidRDefault="00B35CEF">
            <w:pPr>
              <w:jc w:val="left"/>
              <w:rPr>
                <w:szCs w:val="20"/>
              </w:rPr>
            </w:pPr>
            <w:r>
              <w:rPr>
                <w:szCs w:val="20"/>
              </w:rPr>
              <w:t>Forbidden</w:t>
            </w:r>
          </w:p>
        </w:tc>
      </w:tr>
      <w:tr w:rsidR="00B35CEF" w14:paraId="3DB7BF39"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220171" w14:textId="77777777" w:rsidR="00B35CEF" w:rsidRDefault="00B35CEF">
            <w:pPr>
              <w:jc w:val="left"/>
              <w:rPr>
                <w:szCs w:val="20"/>
              </w:rPr>
            </w:pPr>
            <w:r>
              <w:rPr>
                <w:szCs w:val="20"/>
              </w:rPr>
              <w:t>401</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9E0E5D" w14:textId="77777777" w:rsidR="00B35CEF" w:rsidRDefault="00B35CEF">
            <w:pPr>
              <w:jc w:val="left"/>
              <w:rPr>
                <w:szCs w:val="20"/>
              </w:rPr>
            </w:pPr>
            <w:r>
              <w:rPr>
                <w:szCs w:val="20"/>
              </w:rPr>
              <w:t>401</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99D61C" w14:textId="77777777" w:rsidR="00B35CEF" w:rsidRDefault="00B35CEF">
            <w:pPr>
              <w:jc w:val="left"/>
              <w:rPr>
                <w:szCs w:val="20"/>
              </w:rPr>
            </w:pPr>
            <w:r>
              <w:rPr>
                <w:szCs w:val="20"/>
              </w:rPr>
              <w:t>Invalid Subscription key / Invalid Token</w:t>
            </w:r>
          </w:p>
        </w:tc>
      </w:tr>
      <w:tr w:rsidR="00B35CEF" w14:paraId="450E4B03" w14:textId="77777777" w:rsidTr="00B01CC8">
        <w:trPr>
          <w:trHeight w:val="262"/>
        </w:trPr>
        <w:tc>
          <w:tcPr>
            <w:tcW w:w="1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2FB962" w14:textId="77777777" w:rsidR="00B35CEF" w:rsidRDefault="00B35CEF">
            <w:pPr>
              <w:jc w:val="left"/>
              <w:rPr>
                <w:szCs w:val="20"/>
              </w:rPr>
            </w:pPr>
            <w:r>
              <w:rPr>
                <w:szCs w:val="20"/>
              </w:rPr>
              <w:t>400</w:t>
            </w:r>
          </w:p>
        </w:tc>
        <w:tc>
          <w:tcPr>
            <w:tcW w:w="18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E7CFF9" w14:textId="77777777" w:rsidR="00B35CEF" w:rsidRDefault="00B35CEF">
            <w:pPr>
              <w:jc w:val="left"/>
              <w:rPr>
                <w:szCs w:val="20"/>
              </w:rPr>
            </w:pPr>
            <w:r>
              <w:rPr>
                <w:szCs w:val="20"/>
              </w:rPr>
              <w:t>400</w:t>
            </w:r>
          </w:p>
        </w:tc>
        <w:tc>
          <w:tcPr>
            <w:tcW w:w="5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226875" w14:textId="77777777" w:rsidR="00B35CEF" w:rsidRDefault="00B35CEF">
            <w:pPr>
              <w:jc w:val="left"/>
              <w:rPr>
                <w:szCs w:val="20"/>
              </w:rPr>
            </w:pPr>
            <w:r>
              <w:rPr>
                <w:szCs w:val="20"/>
              </w:rPr>
              <w:t>Bad request</w:t>
            </w:r>
          </w:p>
        </w:tc>
      </w:tr>
    </w:tbl>
    <w:bookmarkEnd w:id="83"/>
    <w:p w14:paraId="609FAF25" w14:textId="2FD4183A" w:rsidR="001C1AA1" w:rsidRPr="003F430E" w:rsidRDefault="001C1AA1" w:rsidP="001C1AA1">
      <w:pPr>
        <w:spacing w:after="0"/>
        <w:jc w:val="left"/>
        <w:rPr>
          <w:b/>
          <w:bCs/>
        </w:rPr>
      </w:pPr>
      <w:r>
        <w:rPr>
          <w:b/>
          <w:bCs/>
        </w:rPr>
        <w:t>Sample Response</w:t>
      </w:r>
    </w:p>
    <w:p w14:paraId="46E8434D"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w:t>
      </w:r>
    </w:p>
    <w:p w14:paraId="576AADEB"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dataInstances</w:t>
      </w:r>
      <w:proofErr w:type="spellEnd"/>
      <w:r w:rsidRPr="00BE59D2">
        <w:rPr>
          <w:rFonts w:ascii="Consolas" w:hAnsi="Consolas"/>
          <w:sz w:val="16"/>
          <w:szCs w:val="18"/>
        </w:rPr>
        <w:t>": [{</w:t>
      </w:r>
    </w:p>
    <w:p w14:paraId="329EF779"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"entityType": "Item",</w:t>
      </w:r>
    </w:p>
    <w:p w14:paraId="1788B467"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"instances": [{</w:t>
      </w:r>
    </w:p>
    <w:p w14:paraId="727D85EB"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"properties": {</w:t>
      </w:r>
    </w:p>
    <w:p w14:paraId="5487728B"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Maktg</w:t>
      </w:r>
      <w:proofErr w:type="spellEnd"/>
      <w:r w:rsidRPr="00BE59D2">
        <w:rPr>
          <w:rFonts w:ascii="Consolas" w:hAnsi="Consolas"/>
          <w:sz w:val="16"/>
          <w:szCs w:val="18"/>
        </w:rPr>
        <w:t>": "",</w:t>
      </w:r>
    </w:p>
    <w:p w14:paraId="6B42272B"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"Dispo": "",</w:t>
      </w:r>
    </w:p>
    <w:p w14:paraId="63E5934E"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"Gewei": "KT",</w:t>
      </w:r>
    </w:p>
    <w:p w14:paraId="79510CBF"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Mtvep</w:t>
      </w:r>
      <w:proofErr w:type="spellEnd"/>
      <w:r w:rsidRPr="00BE59D2">
        <w:rPr>
          <w:rFonts w:ascii="Consolas" w:hAnsi="Consolas"/>
          <w:sz w:val="16"/>
          <w:szCs w:val="18"/>
        </w:rPr>
        <w:t>": "",</w:t>
      </w:r>
    </w:p>
    <w:p w14:paraId="3562ED6E"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Vpreh</w:t>
      </w:r>
      <w:proofErr w:type="spellEnd"/>
      <w:r w:rsidRPr="00BE59D2">
        <w:rPr>
          <w:rFonts w:ascii="Consolas" w:hAnsi="Consolas"/>
          <w:sz w:val="16"/>
          <w:szCs w:val="18"/>
        </w:rPr>
        <w:t>": 0,</w:t>
      </w:r>
    </w:p>
    <w:p w14:paraId="2F3B5A1F"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Lifnr</w:t>
      </w:r>
      <w:proofErr w:type="spellEnd"/>
      <w:r w:rsidRPr="00BE59D2">
        <w:rPr>
          <w:rFonts w:ascii="Consolas" w:hAnsi="Consolas"/>
          <w:sz w:val="16"/>
          <w:szCs w:val="18"/>
        </w:rPr>
        <w:t>": "",</w:t>
      </w:r>
    </w:p>
    <w:p w14:paraId="12FD23D7"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Eislo</w:t>
      </w:r>
      <w:proofErr w:type="spellEnd"/>
      <w:r w:rsidRPr="00BE59D2">
        <w:rPr>
          <w:rFonts w:ascii="Consolas" w:hAnsi="Consolas"/>
          <w:sz w:val="16"/>
          <w:szCs w:val="18"/>
        </w:rPr>
        <w:t>": 0,</w:t>
      </w:r>
    </w:p>
    <w:p w14:paraId="1454BB03"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
    <w:p w14:paraId="119715A5"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"workflows": null,</w:t>
      </w:r>
    </w:p>
    <w:p w14:paraId="6C260D37"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secondaryDatasets</w:t>
      </w:r>
      <w:proofErr w:type="spellEnd"/>
      <w:r w:rsidRPr="00BE59D2">
        <w:rPr>
          <w:rFonts w:ascii="Consolas" w:hAnsi="Consolas"/>
          <w:sz w:val="16"/>
          <w:szCs w:val="18"/>
        </w:rPr>
        <w:t>": null</w:t>
      </w:r>
    </w:p>
    <w:p w14:paraId="0AD5F29E"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
    <w:p w14:paraId="4CC93FC9"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
    <w:p w14:paraId="5FA0D82F"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"offset": 0,</w:t>
      </w:r>
    </w:p>
    <w:p w14:paraId="38927EEE"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"limits": 0,</w:t>
      </w:r>
    </w:p>
    <w:p w14:paraId="671C53F7" w14:textId="77777777" w:rsidR="003F430E"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roofErr w:type="spellStart"/>
      <w:r w:rsidRPr="00BE59D2">
        <w:rPr>
          <w:rFonts w:ascii="Consolas" w:hAnsi="Consolas"/>
          <w:sz w:val="16"/>
          <w:szCs w:val="18"/>
        </w:rPr>
        <w:t>totalRecords</w:t>
      </w:r>
      <w:proofErr w:type="spellEnd"/>
      <w:r w:rsidRPr="00BE59D2">
        <w:rPr>
          <w:rFonts w:ascii="Consolas" w:hAnsi="Consolas"/>
          <w:sz w:val="16"/>
          <w:szCs w:val="18"/>
        </w:rPr>
        <w:t>": "356"</w:t>
      </w:r>
    </w:p>
    <w:bookmarkEnd w:id="60"/>
    <w:p w14:paraId="1903E521" w14:textId="77777777" w:rsidR="001C1AA1" w:rsidRPr="00BE59D2" w:rsidRDefault="003F430E" w:rsidP="00BE59D2">
      <w:pPr>
        <w:spacing w:after="0" w:line="240" w:lineRule="auto"/>
        <w:ind w:left="720"/>
        <w:jc w:val="left"/>
        <w:rPr>
          <w:rFonts w:ascii="Consolas" w:hAnsi="Consolas"/>
          <w:sz w:val="16"/>
          <w:szCs w:val="18"/>
        </w:rPr>
      </w:pPr>
      <w:r w:rsidRPr="00BE59D2">
        <w:rPr>
          <w:rFonts w:ascii="Consolas" w:hAnsi="Consolas"/>
          <w:sz w:val="16"/>
          <w:szCs w:val="18"/>
        </w:rPr>
        <w:t xml:space="preserve"> }</w:t>
      </w:r>
    </w:p>
    <w:p w14:paraId="0DCD51D9" w14:textId="70AF9430" w:rsidR="002036B3" w:rsidRPr="002036B3" w:rsidRDefault="002036B3" w:rsidP="002036B3">
      <w:pPr>
        <w:pStyle w:val="Heading2"/>
        <w:spacing w:before="0" w:after="0"/>
        <w:jc w:val="left"/>
        <w:rPr>
          <w:rFonts w:eastAsia="Times New Roman"/>
        </w:rPr>
      </w:pPr>
      <w:bookmarkStart w:id="84" w:name="_Toc220332216"/>
      <w:bookmarkStart w:id="85" w:name="OLE_LINK97"/>
      <w:r w:rsidRPr="002036B3">
        <w:rPr>
          <w:rFonts w:eastAsia="Times New Roman"/>
        </w:rPr>
        <w:lastRenderedPageBreak/>
        <w:t>Ge</w:t>
      </w:r>
      <w:r w:rsidRPr="001F2651">
        <w:rPr>
          <w:rFonts w:eastAsia="Times New Roman"/>
        </w:rPr>
        <w:t>t Lineage</w:t>
      </w:r>
      <w:bookmarkEnd w:id="84"/>
    </w:p>
    <w:p w14:paraId="18C9A96E" w14:textId="046157E9" w:rsidR="002036B3" w:rsidRDefault="002036B3" w:rsidP="002036B3">
      <w:pPr>
        <w:spacing w:after="0"/>
        <w:jc w:val="left"/>
        <w:rPr>
          <w:szCs w:val="20"/>
        </w:rPr>
      </w:pPr>
      <w:r>
        <w:rPr>
          <w:szCs w:val="20"/>
        </w:rPr>
        <w:t xml:space="preserve">This API retrieves details </w:t>
      </w:r>
      <w:r w:rsidR="001F2651">
        <w:rPr>
          <w:szCs w:val="20"/>
        </w:rPr>
        <w:t xml:space="preserve">of the </w:t>
      </w:r>
      <w:r w:rsidR="004E06FA">
        <w:rPr>
          <w:szCs w:val="20"/>
        </w:rPr>
        <w:t xml:space="preserve">Lineage </w:t>
      </w:r>
      <w:r w:rsidR="00E87463">
        <w:rPr>
          <w:szCs w:val="20"/>
        </w:rPr>
        <w:t>data/</w:t>
      </w:r>
      <w:r w:rsidR="004E06FA">
        <w:rPr>
          <w:szCs w:val="20"/>
        </w:rPr>
        <w:t>lineage</w:t>
      </w:r>
      <w:r>
        <w:rPr>
          <w:szCs w:val="20"/>
        </w:rPr>
        <w:t xml:space="preserve"> endpoint. </w:t>
      </w:r>
    </w:p>
    <w:tbl>
      <w:tblPr>
        <w:tblStyle w:val="TableGridLight"/>
        <w:tblW w:w="9299" w:type="dxa"/>
        <w:tblInd w:w="0" w:type="dxa"/>
        <w:tblLayout w:type="fixed"/>
        <w:tblLook w:val="04A0" w:firstRow="1" w:lastRow="0" w:firstColumn="1" w:lastColumn="0" w:noHBand="0" w:noVBand="1"/>
      </w:tblPr>
      <w:tblGrid>
        <w:gridCol w:w="2606"/>
        <w:gridCol w:w="6693"/>
      </w:tblGrid>
      <w:tr w:rsidR="002036B3" w14:paraId="2465527E" w14:textId="77777777" w:rsidTr="001E3981">
        <w:trPr>
          <w:trHeight w:val="201"/>
        </w:trPr>
        <w:tc>
          <w:tcPr>
            <w:tcW w:w="2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446AE3" w14:textId="77777777" w:rsidR="002036B3" w:rsidRDefault="002036B3">
            <w:pPr>
              <w:jc w:val="left"/>
              <w:rPr>
                <w:szCs w:val="20"/>
              </w:rPr>
            </w:pPr>
            <w:r>
              <w:rPr>
                <w:szCs w:val="20"/>
              </w:rPr>
              <w:t>PROTOCOL</w:t>
            </w:r>
          </w:p>
        </w:tc>
        <w:tc>
          <w:tcPr>
            <w:tcW w:w="6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5694D" w14:textId="77777777" w:rsidR="002036B3" w:rsidRDefault="002036B3">
            <w:pPr>
              <w:jc w:val="left"/>
              <w:rPr>
                <w:szCs w:val="20"/>
              </w:rPr>
            </w:pPr>
            <w:r>
              <w:rPr>
                <w:szCs w:val="20"/>
              </w:rPr>
              <w:t>HTTPS</w:t>
            </w:r>
          </w:p>
        </w:tc>
      </w:tr>
      <w:tr w:rsidR="002036B3" w14:paraId="0B5C44A9" w14:textId="77777777" w:rsidTr="001E3981">
        <w:trPr>
          <w:trHeight w:val="128"/>
        </w:trPr>
        <w:tc>
          <w:tcPr>
            <w:tcW w:w="2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1A62FE" w14:textId="77777777" w:rsidR="002036B3" w:rsidRDefault="002036B3">
            <w:pPr>
              <w:jc w:val="left"/>
              <w:rPr>
                <w:szCs w:val="20"/>
              </w:rPr>
            </w:pPr>
            <w:r>
              <w:rPr>
                <w:szCs w:val="20"/>
              </w:rPr>
              <w:t>DEV ENDPOINT</w:t>
            </w:r>
          </w:p>
        </w:tc>
        <w:tc>
          <w:tcPr>
            <w:tcW w:w="6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54A575" w14:textId="1D09B090" w:rsidR="002036B3" w:rsidRDefault="002036B3">
            <w:pPr>
              <w:jc w:val="left"/>
              <w:rPr>
                <w:szCs w:val="20"/>
              </w:rPr>
            </w:pPr>
            <w:r>
              <w:rPr>
                <w:rStyle w:val="Hyperlink"/>
              </w:rPr>
              <w:t>https://ix-dev-apimgmt.azure-api.net/sap-api</w:t>
            </w:r>
            <w:r w:rsidR="00661719" w:rsidRPr="00661719">
              <w:rPr>
                <w:rStyle w:val="Hyperlink"/>
              </w:rPr>
              <w:t>/lineage</w:t>
            </w:r>
          </w:p>
        </w:tc>
      </w:tr>
      <w:tr w:rsidR="002036B3" w14:paraId="7B3234A6" w14:textId="77777777" w:rsidTr="001E3981">
        <w:trPr>
          <w:trHeight w:val="128"/>
        </w:trPr>
        <w:tc>
          <w:tcPr>
            <w:tcW w:w="2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C2C1FC" w14:textId="77777777" w:rsidR="002036B3" w:rsidRDefault="002036B3">
            <w:pPr>
              <w:jc w:val="left"/>
              <w:rPr>
                <w:szCs w:val="20"/>
              </w:rPr>
            </w:pPr>
            <w:r>
              <w:rPr>
                <w:szCs w:val="20"/>
              </w:rPr>
              <w:t>QA ENDPOINT</w:t>
            </w:r>
          </w:p>
        </w:tc>
        <w:tc>
          <w:tcPr>
            <w:tcW w:w="6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8E265" w14:textId="640560A6" w:rsidR="002036B3" w:rsidRDefault="007636EA">
            <w:pPr>
              <w:jc w:val="left"/>
              <w:rPr>
                <w:szCs w:val="20"/>
              </w:rPr>
            </w:pPr>
            <w:hyperlink r:id="rId35" w:history="1">
              <w:r w:rsidRPr="004D1F75">
                <w:rPr>
                  <w:rStyle w:val="Hyperlink"/>
                </w:rPr>
                <w:t>https://ix-qa-apimgmt.azure-api.net/sap-api/lineage</w:t>
              </w:r>
            </w:hyperlink>
          </w:p>
        </w:tc>
      </w:tr>
      <w:tr w:rsidR="002036B3" w14:paraId="7FAFDDC4" w14:textId="77777777" w:rsidTr="001E3981">
        <w:trPr>
          <w:trHeight w:val="163"/>
        </w:trPr>
        <w:tc>
          <w:tcPr>
            <w:tcW w:w="2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1ABD17" w14:textId="77777777" w:rsidR="002036B3" w:rsidRDefault="002036B3">
            <w:pPr>
              <w:jc w:val="left"/>
              <w:rPr>
                <w:szCs w:val="20"/>
              </w:rPr>
            </w:pPr>
            <w:r>
              <w:rPr>
                <w:szCs w:val="20"/>
              </w:rPr>
              <w:t>METHOD</w:t>
            </w:r>
          </w:p>
        </w:tc>
        <w:tc>
          <w:tcPr>
            <w:tcW w:w="6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4EDB4" w14:textId="7F6EF9A0" w:rsidR="002036B3" w:rsidRDefault="002036B3">
            <w:pPr>
              <w:jc w:val="left"/>
              <w:rPr>
                <w:szCs w:val="20"/>
              </w:rPr>
            </w:pPr>
            <w:r>
              <w:rPr>
                <w:szCs w:val="20"/>
              </w:rPr>
              <w:t>GET</w:t>
            </w:r>
          </w:p>
        </w:tc>
      </w:tr>
      <w:tr w:rsidR="002036B3" w14:paraId="4146597D" w14:textId="77777777" w:rsidTr="001E3981">
        <w:trPr>
          <w:trHeight w:val="292"/>
        </w:trPr>
        <w:tc>
          <w:tcPr>
            <w:tcW w:w="2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DB9E11" w14:textId="77777777" w:rsidR="002036B3" w:rsidRDefault="002036B3">
            <w:pPr>
              <w:jc w:val="left"/>
              <w:rPr>
                <w:szCs w:val="20"/>
              </w:rPr>
            </w:pPr>
            <w:r>
              <w:rPr>
                <w:szCs w:val="20"/>
              </w:rPr>
              <w:t>CONTENT TYPE</w:t>
            </w:r>
          </w:p>
        </w:tc>
        <w:tc>
          <w:tcPr>
            <w:tcW w:w="6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BC160" w14:textId="77777777" w:rsidR="002036B3" w:rsidRDefault="002036B3">
            <w:pPr>
              <w:jc w:val="left"/>
              <w:rPr>
                <w:szCs w:val="20"/>
              </w:rPr>
            </w:pPr>
            <w:r>
              <w:rPr>
                <w:szCs w:val="20"/>
              </w:rPr>
              <w:t>application / json</w:t>
            </w:r>
          </w:p>
        </w:tc>
      </w:tr>
    </w:tbl>
    <w:p w14:paraId="2304B8F7" w14:textId="0A0CA8B1" w:rsidR="001F2651" w:rsidRDefault="00733378" w:rsidP="00733378">
      <w:pPr>
        <w:pStyle w:val="Heading3"/>
      </w:pPr>
      <w:r>
        <w:t>Pagination Parameters</w:t>
      </w:r>
    </w:p>
    <w:tbl>
      <w:tblPr>
        <w:tblStyle w:val="TableGridLight"/>
        <w:tblW w:w="9323" w:type="dxa"/>
        <w:tblInd w:w="0" w:type="dxa"/>
        <w:tblLook w:val="04A0" w:firstRow="1" w:lastRow="0" w:firstColumn="1" w:lastColumn="0" w:noHBand="0" w:noVBand="1"/>
      </w:tblPr>
      <w:tblGrid>
        <w:gridCol w:w="2016"/>
        <w:gridCol w:w="7307"/>
      </w:tblGrid>
      <w:tr w:rsidR="002036B3" w14:paraId="336B3AA8" w14:textId="77777777" w:rsidTr="001E3981">
        <w:trPr>
          <w:trHeight w:val="244"/>
        </w:trPr>
        <w:tc>
          <w:tcPr>
            <w:tcW w:w="2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F59A7FE" w14:textId="77777777" w:rsidR="002036B3" w:rsidRDefault="002036B3">
            <w:pPr>
              <w:jc w:val="left"/>
              <w:rPr>
                <w:szCs w:val="20"/>
              </w:rPr>
            </w:pPr>
            <w:r>
              <w:rPr>
                <w:szCs w:val="20"/>
              </w:rPr>
              <w:t>Parameter</w:t>
            </w:r>
          </w:p>
        </w:tc>
        <w:tc>
          <w:tcPr>
            <w:tcW w:w="73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D8E9EB5" w14:textId="77777777" w:rsidR="002036B3" w:rsidRDefault="002036B3">
            <w:pPr>
              <w:jc w:val="left"/>
              <w:rPr>
                <w:szCs w:val="20"/>
              </w:rPr>
            </w:pPr>
            <w:r>
              <w:rPr>
                <w:szCs w:val="20"/>
              </w:rPr>
              <w:t>Description</w:t>
            </w:r>
          </w:p>
        </w:tc>
      </w:tr>
      <w:tr w:rsidR="002036B3" w14:paraId="4A46659B" w14:textId="77777777" w:rsidTr="001E3981">
        <w:trPr>
          <w:trHeight w:val="268"/>
        </w:trPr>
        <w:tc>
          <w:tcPr>
            <w:tcW w:w="2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5FBA6" w14:textId="77777777" w:rsidR="002036B3" w:rsidRDefault="002036B3">
            <w:pPr>
              <w:jc w:val="left"/>
              <w:rPr>
                <w:szCs w:val="20"/>
              </w:rPr>
            </w:pPr>
            <w:r>
              <w:rPr>
                <w:szCs w:val="20"/>
              </w:rPr>
              <w:t>type</w:t>
            </w:r>
          </w:p>
        </w:tc>
        <w:tc>
          <w:tcPr>
            <w:tcW w:w="73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83E71E" w14:textId="5FE0D655" w:rsidR="002036B3" w:rsidRDefault="00CA750F">
            <w:pPr>
              <w:rPr>
                <w:szCs w:val="20"/>
              </w:rPr>
            </w:pPr>
            <w:r>
              <w:rPr>
                <w:kern w:val="0"/>
                <w14:ligatures w14:val="none"/>
              </w:rPr>
              <w:t xml:space="preserve">Unique identifier and </w:t>
            </w:r>
            <w:r>
              <w:t>specifies the type of data to retrieve</w:t>
            </w:r>
          </w:p>
        </w:tc>
      </w:tr>
      <w:tr w:rsidR="002036B3" w14:paraId="31FCD1F1" w14:textId="77777777" w:rsidTr="001E3981">
        <w:trPr>
          <w:trHeight w:val="268"/>
        </w:trPr>
        <w:tc>
          <w:tcPr>
            <w:tcW w:w="2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4C0E1" w14:textId="670BC147" w:rsidR="002036B3" w:rsidRDefault="00CA750F">
            <w:pPr>
              <w:jc w:val="left"/>
              <w:rPr>
                <w:szCs w:val="20"/>
              </w:rPr>
            </w:pPr>
            <w:proofErr w:type="spellStart"/>
            <w:r>
              <w:rPr>
                <w:szCs w:val="20"/>
              </w:rPr>
              <w:t>entitySetName</w:t>
            </w:r>
            <w:proofErr w:type="spellEnd"/>
          </w:p>
        </w:tc>
        <w:tc>
          <w:tcPr>
            <w:tcW w:w="73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583BD8" w14:textId="6317957A" w:rsidR="002036B3" w:rsidRDefault="00CA750F">
            <w:pPr>
              <w:jc w:val="left"/>
              <w:rPr>
                <w:szCs w:val="20"/>
              </w:rPr>
            </w:pPr>
            <w:r>
              <w:t>Specifies the name of the entity set to query</w:t>
            </w:r>
          </w:p>
        </w:tc>
      </w:tr>
      <w:tr w:rsidR="00CA750F" w14:paraId="34C0978B" w14:textId="77777777" w:rsidTr="001E3981">
        <w:trPr>
          <w:trHeight w:val="268"/>
        </w:trPr>
        <w:tc>
          <w:tcPr>
            <w:tcW w:w="2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1A5F67" w14:textId="5AAA6259" w:rsidR="00CA750F" w:rsidRDefault="00CA750F">
            <w:pPr>
              <w:jc w:val="left"/>
              <w:rPr>
                <w:szCs w:val="20"/>
              </w:rPr>
            </w:pPr>
            <w:r>
              <w:rPr>
                <w:szCs w:val="20"/>
              </w:rPr>
              <w:t>filter</w:t>
            </w:r>
          </w:p>
        </w:tc>
        <w:tc>
          <w:tcPr>
            <w:tcW w:w="73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CAB64E" w14:textId="59B1732F" w:rsidR="00CA750F" w:rsidRPr="004E06FA" w:rsidRDefault="004E06FA">
            <w:pPr>
              <w:jc w:val="left"/>
            </w:pPr>
            <w:proofErr w:type="gramStart"/>
            <w:r>
              <w:t>Is</w:t>
            </w:r>
            <w:proofErr w:type="gramEnd"/>
            <w:r>
              <w:t xml:space="preserve"> used to fetch materials based on given criteria or conditions</w:t>
            </w:r>
          </w:p>
        </w:tc>
      </w:tr>
    </w:tbl>
    <w:p w14:paraId="22D193C9" w14:textId="1A467A56" w:rsidR="001F2651" w:rsidRDefault="001E3981" w:rsidP="001E3981">
      <w:pPr>
        <w:pStyle w:val="Heading3"/>
      </w:pPr>
      <w:r>
        <w:t>Result</w:t>
      </w:r>
    </w:p>
    <w:tbl>
      <w:tblPr>
        <w:tblStyle w:val="TableGridLight"/>
        <w:tblW w:w="9344" w:type="dxa"/>
        <w:tblInd w:w="0" w:type="dxa"/>
        <w:tblLayout w:type="fixed"/>
        <w:tblLook w:val="04A0" w:firstRow="1" w:lastRow="0" w:firstColumn="1" w:lastColumn="0" w:noHBand="0" w:noVBand="1"/>
      </w:tblPr>
      <w:tblGrid>
        <w:gridCol w:w="3218"/>
        <w:gridCol w:w="6126"/>
      </w:tblGrid>
      <w:tr w:rsidR="001F2651" w14:paraId="6E95B900" w14:textId="77777777" w:rsidTr="001E3981">
        <w:trPr>
          <w:trHeight w:val="272"/>
        </w:trPr>
        <w:tc>
          <w:tcPr>
            <w:tcW w:w="32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FAB53F0" w14:textId="77777777" w:rsidR="001F2651" w:rsidRDefault="001F2651">
            <w:pPr>
              <w:jc w:val="left"/>
              <w:rPr>
                <w:szCs w:val="20"/>
              </w:rPr>
            </w:pPr>
            <w:bookmarkStart w:id="86" w:name="OLE_LINK7"/>
            <w:r>
              <w:rPr>
                <w:szCs w:val="20"/>
              </w:rPr>
              <w:t>HTTP Code</w:t>
            </w:r>
          </w:p>
        </w:tc>
        <w:tc>
          <w:tcPr>
            <w:tcW w:w="6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BFE3DF" w14:textId="77777777" w:rsidR="001F2651" w:rsidRDefault="001F2651">
            <w:pPr>
              <w:jc w:val="left"/>
              <w:rPr>
                <w:szCs w:val="20"/>
              </w:rPr>
            </w:pPr>
            <w:r>
              <w:rPr>
                <w:szCs w:val="20"/>
              </w:rPr>
              <w:t>Result Description</w:t>
            </w:r>
          </w:p>
        </w:tc>
      </w:tr>
      <w:tr w:rsidR="001F2651" w14:paraId="09364F28" w14:textId="77777777" w:rsidTr="001E3981">
        <w:trPr>
          <w:trHeight w:val="250"/>
        </w:trPr>
        <w:tc>
          <w:tcPr>
            <w:tcW w:w="32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E730C9" w14:textId="77777777" w:rsidR="001F2651" w:rsidRDefault="001F2651">
            <w:pPr>
              <w:jc w:val="left"/>
              <w:rPr>
                <w:szCs w:val="20"/>
              </w:rPr>
            </w:pPr>
            <w:r>
              <w:rPr>
                <w:szCs w:val="20"/>
              </w:rPr>
              <w:t>200</w:t>
            </w:r>
          </w:p>
        </w:tc>
        <w:tc>
          <w:tcPr>
            <w:tcW w:w="6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474531" w14:textId="77777777" w:rsidR="001F2651" w:rsidRDefault="001F2651">
            <w:pPr>
              <w:jc w:val="left"/>
              <w:rPr>
                <w:szCs w:val="20"/>
              </w:rPr>
            </w:pPr>
            <w:r>
              <w:rPr>
                <w:szCs w:val="20"/>
              </w:rPr>
              <w:t xml:space="preserve">Lineage data details fetched successfully </w:t>
            </w:r>
          </w:p>
        </w:tc>
      </w:tr>
    </w:tbl>
    <w:p w14:paraId="0E4DD7B9" w14:textId="316A8F0C" w:rsidR="001E3981" w:rsidRDefault="001E3981" w:rsidP="001E3981">
      <w:pPr>
        <w:pStyle w:val="Heading3"/>
        <w:sectPr w:rsidR="001E3981" w:rsidSect="00AA728A">
          <w:type w:val="continuous"/>
          <w:pgSz w:w="12240" w:h="15840" w:code="1"/>
          <w:pgMar w:top="1440" w:right="1440" w:bottom="1440" w:left="1440" w:header="720" w:footer="720" w:gutter="0"/>
          <w:cols w:space="1418"/>
          <w:docGrid w:linePitch="360"/>
        </w:sectPr>
      </w:pPr>
      <w:r>
        <w:t>Error Management</w:t>
      </w:r>
    </w:p>
    <w:tbl>
      <w:tblPr>
        <w:tblStyle w:val="TableGridLight"/>
        <w:tblW w:w="9373" w:type="dxa"/>
        <w:tblInd w:w="0" w:type="dxa"/>
        <w:tblLayout w:type="fixed"/>
        <w:tblLook w:val="04A0" w:firstRow="1" w:lastRow="0" w:firstColumn="1" w:lastColumn="0" w:noHBand="0" w:noVBand="1"/>
      </w:tblPr>
      <w:tblGrid>
        <w:gridCol w:w="1612"/>
        <w:gridCol w:w="1615"/>
        <w:gridCol w:w="6146"/>
      </w:tblGrid>
      <w:tr w:rsidR="001F2651" w14:paraId="072020BF"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5643F1" w14:textId="77777777" w:rsidR="001F2651" w:rsidRDefault="001F2651">
            <w:pPr>
              <w:jc w:val="left"/>
              <w:rPr>
                <w:szCs w:val="20"/>
              </w:rPr>
            </w:pPr>
            <w:r>
              <w:rPr>
                <w:szCs w:val="20"/>
              </w:rPr>
              <w:t>HTTP Code</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C79203C" w14:textId="77777777" w:rsidR="001F2651" w:rsidRDefault="001F2651">
            <w:pPr>
              <w:jc w:val="left"/>
              <w:rPr>
                <w:szCs w:val="20"/>
              </w:rPr>
            </w:pPr>
            <w:r>
              <w:rPr>
                <w:szCs w:val="20"/>
              </w:rPr>
              <w:t>Error Code</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DD673AA" w14:textId="77777777" w:rsidR="001F2651" w:rsidRDefault="001F2651">
            <w:pPr>
              <w:jc w:val="left"/>
              <w:rPr>
                <w:szCs w:val="20"/>
              </w:rPr>
            </w:pPr>
            <w:r>
              <w:rPr>
                <w:szCs w:val="20"/>
              </w:rPr>
              <w:t>Error Description</w:t>
            </w:r>
          </w:p>
        </w:tc>
      </w:tr>
      <w:tr w:rsidR="001F2651" w14:paraId="736570BC"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4E6A5" w14:textId="77777777" w:rsidR="001F2651" w:rsidRDefault="001F2651">
            <w:pPr>
              <w:jc w:val="left"/>
              <w:rPr>
                <w:szCs w:val="20"/>
              </w:rPr>
            </w:pPr>
            <w:r>
              <w:rPr>
                <w:szCs w:val="20"/>
              </w:rPr>
              <w:t>500</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614F09" w14:textId="77777777" w:rsidR="001F2651" w:rsidRDefault="001F2651">
            <w:pPr>
              <w:jc w:val="left"/>
              <w:rPr>
                <w:szCs w:val="20"/>
              </w:rPr>
            </w:pPr>
            <w:r>
              <w:rPr>
                <w:szCs w:val="20"/>
              </w:rPr>
              <w:t>500</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21F94B" w14:textId="77777777" w:rsidR="001F2651" w:rsidRDefault="001F2651">
            <w:pPr>
              <w:jc w:val="left"/>
              <w:rPr>
                <w:szCs w:val="20"/>
              </w:rPr>
            </w:pPr>
            <w:r>
              <w:rPr>
                <w:szCs w:val="20"/>
              </w:rPr>
              <w:t>Project Specific error</w:t>
            </w:r>
          </w:p>
        </w:tc>
      </w:tr>
      <w:tr w:rsidR="001F2651" w14:paraId="4A4BDEDE"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A2C8DF" w14:textId="77777777" w:rsidR="001F2651" w:rsidRDefault="001F2651">
            <w:pPr>
              <w:jc w:val="left"/>
              <w:rPr>
                <w:szCs w:val="20"/>
              </w:rPr>
            </w:pPr>
            <w:r>
              <w:rPr>
                <w:szCs w:val="20"/>
              </w:rPr>
              <w:t>404</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00CE22" w14:textId="77777777" w:rsidR="001F2651" w:rsidRDefault="001F2651">
            <w:pPr>
              <w:jc w:val="left"/>
              <w:rPr>
                <w:szCs w:val="20"/>
              </w:rPr>
            </w:pPr>
            <w:r>
              <w:rPr>
                <w:szCs w:val="20"/>
              </w:rPr>
              <w:t>404</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F0ADE4" w14:textId="77777777" w:rsidR="001F2651" w:rsidRDefault="001F2651">
            <w:pPr>
              <w:jc w:val="left"/>
              <w:rPr>
                <w:szCs w:val="20"/>
              </w:rPr>
            </w:pPr>
            <w:r>
              <w:rPr>
                <w:szCs w:val="20"/>
              </w:rPr>
              <w:t>Not Found</w:t>
            </w:r>
          </w:p>
        </w:tc>
      </w:tr>
      <w:tr w:rsidR="001F2651" w14:paraId="4B618A35"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B1B8B9" w14:textId="77777777" w:rsidR="001F2651" w:rsidRDefault="001F2651">
            <w:pPr>
              <w:jc w:val="left"/>
              <w:rPr>
                <w:szCs w:val="20"/>
              </w:rPr>
            </w:pPr>
            <w:r>
              <w:rPr>
                <w:szCs w:val="20"/>
              </w:rPr>
              <w:t>403</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87563" w14:textId="77777777" w:rsidR="001F2651" w:rsidRDefault="001F2651">
            <w:pPr>
              <w:jc w:val="left"/>
              <w:rPr>
                <w:szCs w:val="20"/>
              </w:rPr>
            </w:pPr>
            <w:r>
              <w:rPr>
                <w:szCs w:val="20"/>
              </w:rPr>
              <w:t>403</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8C2B2E" w14:textId="77777777" w:rsidR="001F2651" w:rsidRDefault="001F2651">
            <w:pPr>
              <w:jc w:val="left"/>
              <w:rPr>
                <w:szCs w:val="20"/>
              </w:rPr>
            </w:pPr>
            <w:r>
              <w:rPr>
                <w:szCs w:val="20"/>
              </w:rPr>
              <w:t>Forbidden</w:t>
            </w:r>
          </w:p>
        </w:tc>
      </w:tr>
      <w:tr w:rsidR="001F2651" w14:paraId="795CE1AC"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FFEEE3" w14:textId="77777777" w:rsidR="001F2651" w:rsidRDefault="001F2651">
            <w:pPr>
              <w:jc w:val="left"/>
              <w:rPr>
                <w:szCs w:val="20"/>
              </w:rPr>
            </w:pPr>
            <w:r>
              <w:rPr>
                <w:szCs w:val="20"/>
              </w:rPr>
              <w:t>401</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7C804A" w14:textId="77777777" w:rsidR="001F2651" w:rsidRDefault="001F2651">
            <w:pPr>
              <w:jc w:val="left"/>
              <w:rPr>
                <w:szCs w:val="20"/>
              </w:rPr>
            </w:pPr>
            <w:r>
              <w:rPr>
                <w:szCs w:val="20"/>
              </w:rPr>
              <w:t>401</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525A3F" w14:textId="77777777" w:rsidR="001F2651" w:rsidRDefault="001F2651">
            <w:pPr>
              <w:jc w:val="left"/>
              <w:rPr>
                <w:szCs w:val="20"/>
              </w:rPr>
            </w:pPr>
            <w:r>
              <w:rPr>
                <w:szCs w:val="20"/>
              </w:rPr>
              <w:t>Invalid Subscription key / Invalid Token</w:t>
            </w:r>
          </w:p>
        </w:tc>
      </w:tr>
      <w:tr w:rsidR="001F2651" w14:paraId="18A70E2E" w14:textId="77777777" w:rsidTr="001E3981">
        <w:trPr>
          <w:trHeight w:val="262"/>
        </w:trPr>
        <w:tc>
          <w:tcPr>
            <w:tcW w:w="1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4A8BED" w14:textId="77777777" w:rsidR="001F2651" w:rsidRDefault="001F2651">
            <w:pPr>
              <w:jc w:val="left"/>
              <w:rPr>
                <w:szCs w:val="20"/>
              </w:rPr>
            </w:pPr>
            <w:r>
              <w:rPr>
                <w:szCs w:val="20"/>
              </w:rPr>
              <w:t>400</w: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E6FA75" w14:textId="77777777" w:rsidR="001F2651" w:rsidRDefault="001F2651">
            <w:pPr>
              <w:jc w:val="left"/>
              <w:rPr>
                <w:szCs w:val="20"/>
              </w:rPr>
            </w:pPr>
            <w:r>
              <w:rPr>
                <w:szCs w:val="20"/>
              </w:rPr>
              <w:t>400</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2341FB" w14:textId="77777777" w:rsidR="001F2651" w:rsidRDefault="001F2651">
            <w:pPr>
              <w:jc w:val="left"/>
              <w:rPr>
                <w:szCs w:val="20"/>
              </w:rPr>
            </w:pPr>
            <w:r>
              <w:rPr>
                <w:szCs w:val="20"/>
              </w:rPr>
              <w:t>Bad request</w:t>
            </w:r>
          </w:p>
        </w:tc>
        <w:bookmarkEnd w:id="86"/>
      </w:tr>
    </w:tbl>
    <w:p w14:paraId="611D92E8" w14:textId="0DDA6D16" w:rsidR="002036B3" w:rsidRDefault="002036B3" w:rsidP="001E3981">
      <w:pPr>
        <w:pStyle w:val="Heading3"/>
      </w:pPr>
      <w:r>
        <w:t>Sample Response</w:t>
      </w:r>
    </w:p>
    <w:p w14:paraId="27443E28" w14:textId="047DE950" w:rsidR="0020106C" w:rsidRDefault="00CE366F" w:rsidP="002036B3">
      <w:pPr>
        <w:spacing w:after="0"/>
        <w:jc w:val="left"/>
        <w:rPr>
          <w:szCs w:val="20"/>
        </w:rPr>
      </w:pPr>
      <w:hyperlink r:id="rId36" w:history="1">
        <w:r w:rsidRPr="00CE366F">
          <w:rPr>
            <w:rStyle w:val="Hyperlink"/>
            <w:szCs w:val="20"/>
          </w:rPr>
          <w:t>LINK</w:t>
        </w:r>
      </w:hyperlink>
    </w:p>
    <w:p w14:paraId="29498F42" w14:textId="77777777" w:rsidR="00CE366F" w:rsidRDefault="00CE366F" w:rsidP="002036B3">
      <w:pPr>
        <w:pStyle w:val="Heading2"/>
        <w:spacing w:before="0" w:after="0"/>
        <w:jc w:val="left"/>
        <w:rPr>
          <w:rFonts w:eastAsia="Times New Roman"/>
        </w:rPr>
        <w:sectPr w:rsidR="00CE366F" w:rsidSect="00AA728A">
          <w:type w:val="continuous"/>
          <w:pgSz w:w="12240" w:h="15840" w:code="1"/>
          <w:pgMar w:top="1440" w:right="1440" w:bottom="1440" w:left="1440" w:header="720" w:footer="720" w:gutter="0"/>
          <w:cols w:space="1418"/>
          <w:docGrid w:linePitch="360"/>
        </w:sectPr>
      </w:pPr>
    </w:p>
    <w:p w14:paraId="4CB99E53" w14:textId="1079D3C7" w:rsidR="002036B3" w:rsidRPr="002036B3" w:rsidRDefault="002036B3" w:rsidP="002036B3">
      <w:pPr>
        <w:pStyle w:val="Heading2"/>
        <w:spacing w:before="0" w:after="0"/>
        <w:jc w:val="left"/>
        <w:rPr>
          <w:rFonts w:eastAsia="Times New Roman"/>
        </w:rPr>
      </w:pPr>
      <w:bookmarkStart w:id="87" w:name="_Toc220332217"/>
      <w:r w:rsidRPr="002036B3">
        <w:rPr>
          <w:rFonts w:eastAsia="Times New Roman"/>
        </w:rPr>
        <w:lastRenderedPageBreak/>
        <w:t>Create Data</w:t>
      </w:r>
      <w:bookmarkEnd w:id="87"/>
    </w:p>
    <w:p w14:paraId="07FBB0AB" w14:textId="58191D61" w:rsidR="002036B3" w:rsidRPr="007B243E" w:rsidRDefault="002036B3" w:rsidP="007B243E">
      <w:r w:rsidRPr="007B243E">
        <w:t>This API retrieves details about the sprints associated with a specific board. Sprints are typically time-bound iterations within an Agile project framework.</w:t>
      </w:r>
    </w:p>
    <w:tbl>
      <w:tblPr>
        <w:tblStyle w:val="TableGridLight"/>
        <w:tblW w:w="9479" w:type="dxa"/>
        <w:tblInd w:w="-5" w:type="dxa"/>
        <w:tblLayout w:type="fixed"/>
        <w:tblLook w:val="04A0" w:firstRow="1" w:lastRow="0" w:firstColumn="1" w:lastColumn="0" w:noHBand="0" w:noVBand="1"/>
      </w:tblPr>
      <w:tblGrid>
        <w:gridCol w:w="2212"/>
        <w:gridCol w:w="7267"/>
      </w:tblGrid>
      <w:tr w:rsidR="002036B3" w14:paraId="7305C162" w14:textId="77777777" w:rsidTr="007B243E">
        <w:trPr>
          <w:trHeight w:val="251"/>
        </w:trPr>
        <w:tc>
          <w:tcPr>
            <w:tcW w:w="2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5BFA53" w14:textId="77777777" w:rsidR="002036B3" w:rsidRDefault="002036B3">
            <w:pPr>
              <w:jc w:val="left"/>
            </w:pPr>
            <w:r>
              <w:t>PROTOCOL</w:t>
            </w:r>
          </w:p>
        </w:tc>
        <w:tc>
          <w:tcPr>
            <w:tcW w:w="7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EED63" w14:textId="77777777" w:rsidR="002036B3" w:rsidRDefault="002036B3">
            <w:pPr>
              <w:jc w:val="left"/>
            </w:pPr>
            <w:r>
              <w:t>HTTPS</w:t>
            </w:r>
          </w:p>
        </w:tc>
      </w:tr>
      <w:tr w:rsidR="002036B3" w14:paraId="7D74F36B" w14:textId="77777777" w:rsidTr="007B243E">
        <w:trPr>
          <w:trHeight w:val="159"/>
        </w:trPr>
        <w:tc>
          <w:tcPr>
            <w:tcW w:w="2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D8C550" w14:textId="77777777" w:rsidR="002036B3" w:rsidRDefault="002036B3">
            <w:pPr>
              <w:jc w:val="left"/>
            </w:pPr>
            <w:r>
              <w:t>DEV ENDPOINT</w:t>
            </w:r>
          </w:p>
        </w:tc>
        <w:tc>
          <w:tcPr>
            <w:tcW w:w="7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65985" w14:textId="648F9AF3" w:rsidR="002036B3" w:rsidRDefault="002036B3">
            <w:pPr>
              <w:jc w:val="left"/>
              <w:rPr>
                <w:rStyle w:val="Hyperlink"/>
              </w:rPr>
            </w:pPr>
            <w:r>
              <w:rPr>
                <w:rStyle w:val="Hyperlink"/>
              </w:rPr>
              <w:t>https://ix-dev-apimgmt.azure-api.net/sap-api</w:t>
            </w:r>
            <w:r w:rsidR="00DA4E0B" w:rsidRPr="00DA4E0B">
              <w:rPr>
                <w:rStyle w:val="Hyperlink"/>
              </w:rPr>
              <w:t>/create</w:t>
            </w:r>
          </w:p>
        </w:tc>
      </w:tr>
      <w:tr w:rsidR="002036B3" w14:paraId="032E6C51" w14:textId="77777777" w:rsidTr="007B243E">
        <w:trPr>
          <w:trHeight w:val="159"/>
        </w:trPr>
        <w:tc>
          <w:tcPr>
            <w:tcW w:w="2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AB413E" w14:textId="77777777" w:rsidR="002036B3" w:rsidRDefault="002036B3">
            <w:pPr>
              <w:jc w:val="left"/>
            </w:pPr>
            <w:r>
              <w:t>QA ENDPOINT</w:t>
            </w:r>
          </w:p>
        </w:tc>
        <w:tc>
          <w:tcPr>
            <w:tcW w:w="7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F29441" w14:textId="49143F15" w:rsidR="002036B3" w:rsidRDefault="00DA4E0B">
            <w:pPr>
              <w:jc w:val="left"/>
            </w:pPr>
            <w:hyperlink r:id="rId37" w:history="1">
              <w:r w:rsidRPr="004E01FA">
                <w:rPr>
                  <w:rStyle w:val="Hyperlink"/>
                </w:rPr>
                <w:t>https://ix-qa-apimgmt.azure-api.net/sap-api/create</w:t>
              </w:r>
            </w:hyperlink>
            <w:r w:rsidR="002036B3">
              <w:t xml:space="preserve"> </w:t>
            </w:r>
          </w:p>
        </w:tc>
      </w:tr>
      <w:tr w:rsidR="002036B3" w14:paraId="5436397E" w14:textId="77777777" w:rsidTr="007B243E">
        <w:trPr>
          <w:trHeight w:val="205"/>
        </w:trPr>
        <w:tc>
          <w:tcPr>
            <w:tcW w:w="2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FE05B7" w14:textId="77777777" w:rsidR="002036B3" w:rsidRDefault="002036B3">
            <w:pPr>
              <w:jc w:val="left"/>
            </w:pPr>
            <w:r>
              <w:t>METHOD</w:t>
            </w:r>
          </w:p>
        </w:tc>
        <w:tc>
          <w:tcPr>
            <w:tcW w:w="7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E105A" w14:textId="6F0F7F10" w:rsidR="002036B3" w:rsidRDefault="00DA4E0B">
            <w:pPr>
              <w:jc w:val="left"/>
            </w:pPr>
            <w:r>
              <w:t>POST</w:t>
            </w:r>
          </w:p>
        </w:tc>
      </w:tr>
      <w:tr w:rsidR="002036B3" w14:paraId="3AAD4794" w14:textId="77777777" w:rsidTr="007B243E">
        <w:trPr>
          <w:trHeight w:val="70"/>
        </w:trPr>
        <w:tc>
          <w:tcPr>
            <w:tcW w:w="22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4866B9" w14:textId="77777777" w:rsidR="002036B3" w:rsidRDefault="002036B3">
            <w:pPr>
              <w:jc w:val="left"/>
            </w:pPr>
            <w:r>
              <w:t>CONTENT TYPE</w:t>
            </w:r>
          </w:p>
        </w:tc>
        <w:tc>
          <w:tcPr>
            <w:tcW w:w="7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999C7" w14:textId="77777777" w:rsidR="002036B3" w:rsidRDefault="002036B3">
            <w:pPr>
              <w:jc w:val="left"/>
            </w:pPr>
            <w:r>
              <w:t>application / json</w:t>
            </w:r>
          </w:p>
        </w:tc>
      </w:tr>
    </w:tbl>
    <w:p w14:paraId="2C3EF7B7" w14:textId="4CCD3904" w:rsidR="0057788A" w:rsidRDefault="00996ED1" w:rsidP="00996ED1">
      <w:pPr>
        <w:pStyle w:val="Heading3"/>
      </w:pPr>
      <w:r>
        <w:t>Path Parameters</w:t>
      </w:r>
    </w:p>
    <w:tbl>
      <w:tblPr>
        <w:tblStyle w:val="TableGridLight"/>
        <w:tblW w:w="9503" w:type="dxa"/>
        <w:tblInd w:w="0" w:type="dxa"/>
        <w:tblLook w:val="04A0" w:firstRow="1" w:lastRow="0" w:firstColumn="1" w:lastColumn="0" w:noHBand="0" w:noVBand="1"/>
      </w:tblPr>
      <w:tblGrid>
        <w:gridCol w:w="1945"/>
        <w:gridCol w:w="7558"/>
      </w:tblGrid>
      <w:tr w:rsidR="002036B3" w14:paraId="734C91D9" w14:textId="77777777" w:rsidTr="00DB6F19">
        <w:trPr>
          <w:trHeight w:val="270"/>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438330" w14:textId="77777777" w:rsidR="002036B3" w:rsidRDefault="002036B3">
            <w:pPr>
              <w:jc w:val="left"/>
            </w:pPr>
            <w:r>
              <w:t>Parameter</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0CB370" w14:textId="77777777" w:rsidR="002036B3" w:rsidRDefault="002036B3">
            <w:pPr>
              <w:jc w:val="left"/>
            </w:pPr>
            <w:r>
              <w:t>Description</w:t>
            </w:r>
          </w:p>
        </w:tc>
      </w:tr>
      <w:tr w:rsidR="002036B3" w14:paraId="7735C2E7" w14:textId="77777777" w:rsidTr="00DB6F19">
        <w:trPr>
          <w:trHeight w:val="257"/>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41A95" w14:textId="77777777" w:rsidR="002036B3" w:rsidRDefault="002036B3">
            <w:pPr>
              <w:jc w:val="left"/>
            </w:pPr>
            <w:r>
              <w:rPr>
                <w:szCs w:val="20"/>
              </w:rPr>
              <w:t>type</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C9D91" w14:textId="43F80251" w:rsidR="002036B3" w:rsidRDefault="00CA750F">
            <w:r>
              <w:rPr>
                <w:kern w:val="0"/>
                <w14:ligatures w14:val="none"/>
              </w:rPr>
              <w:t xml:space="preserve">Unique identifier and </w:t>
            </w:r>
            <w:r>
              <w:t>specifies the type of data to retrieve</w:t>
            </w:r>
          </w:p>
        </w:tc>
      </w:tr>
      <w:tr w:rsidR="002036B3" w14:paraId="5B647802" w14:textId="77777777" w:rsidTr="00DB6F19">
        <w:trPr>
          <w:trHeight w:val="257"/>
        </w:trPr>
        <w:tc>
          <w:tcPr>
            <w:tcW w:w="1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3023D" w14:textId="77777777" w:rsidR="002036B3" w:rsidRDefault="002036B3">
            <w:pPr>
              <w:jc w:val="left"/>
            </w:pPr>
            <w:proofErr w:type="spellStart"/>
            <w:r>
              <w:rPr>
                <w:szCs w:val="20"/>
              </w:rPr>
              <w:t>entitySetName</w:t>
            </w:r>
            <w:proofErr w:type="spellEnd"/>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F9D4C6" w14:textId="704619BD" w:rsidR="002036B3" w:rsidRDefault="00CA750F">
            <w:pPr>
              <w:jc w:val="left"/>
            </w:pPr>
            <w:r>
              <w:t>Specifies the name of the entity set to query</w:t>
            </w:r>
          </w:p>
        </w:tc>
      </w:tr>
    </w:tbl>
    <w:p w14:paraId="49A07CE0" w14:textId="25025F30" w:rsidR="0057788A" w:rsidRDefault="007B243E" w:rsidP="007B243E">
      <w:pPr>
        <w:pStyle w:val="Heading3"/>
      </w:pPr>
      <w:r>
        <w:t>Result</w:t>
      </w:r>
    </w:p>
    <w:tbl>
      <w:tblPr>
        <w:tblStyle w:val="TableGridLight"/>
        <w:tblW w:w="9403" w:type="dxa"/>
        <w:tblInd w:w="0" w:type="dxa"/>
        <w:tblLayout w:type="fixed"/>
        <w:tblLook w:val="04A0" w:firstRow="1" w:lastRow="0" w:firstColumn="1" w:lastColumn="0" w:noHBand="0" w:noVBand="1"/>
      </w:tblPr>
      <w:tblGrid>
        <w:gridCol w:w="3238"/>
        <w:gridCol w:w="6165"/>
      </w:tblGrid>
      <w:tr w:rsidR="0057788A" w14:paraId="6E436276" w14:textId="77777777" w:rsidTr="00DB6F19">
        <w:trPr>
          <w:trHeight w:val="272"/>
        </w:trPr>
        <w:tc>
          <w:tcPr>
            <w:tcW w:w="32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E13CEEA" w14:textId="77777777" w:rsidR="0057788A" w:rsidRDefault="0057788A">
            <w:pPr>
              <w:jc w:val="left"/>
              <w:rPr>
                <w:szCs w:val="20"/>
              </w:rPr>
            </w:pPr>
            <w:bookmarkStart w:id="88" w:name="OLE_LINK8"/>
            <w:r>
              <w:rPr>
                <w:szCs w:val="20"/>
              </w:rPr>
              <w:t>HTTP Code</w:t>
            </w:r>
          </w:p>
        </w:tc>
        <w:tc>
          <w:tcPr>
            <w:tcW w:w="6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8F5F1A0" w14:textId="77777777" w:rsidR="0057788A" w:rsidRDefault="0057788A">
            <w:pPr>
              <w:jc w:val="left"/>
              <w:rPr>
                <w:szCs w:val="20"/>
              </w:rPr>
            </w:pPr>
            <w:r>
              <w:rPr>
                <w:szCs w:val="20"/>
              </w:rPr>
              <w:t>Result Description</w:t>
            </w:r>
          </w:p>
        </w:tc>
      </w:tr>
      <w:tr w:rsidR="0057788A" w14:paraId="62D01C38" w14:textId="77777777" w:rsidTr="00DB6F19">
        <w:trPr>
          <w:trHeight w:val="250"/>
        </w:trPr>
        <w:tc>
          <w:tcPr>
            <w:tcW w:w="32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2532D1" w14:textId="77777777" w:rsidR="0057788A" w:rsidRDefault="0057788A">
            <w:pPr>
              <w:jc w:val="left"/>
              <w:rPr>
                <w:szCs w:val="20"/>
              </w:rPr>
            </w:pPr>
            <w:r>
              <w:rPr>
                <w:szCs w:val="20"/>
              </w:rPr>
              <w:t>200</w:t>
            </w:r>
          </w:p>
        </w:tc>
        <w:tc>
          <w:tcPr>
            <w:tcW w:w="6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1B4FC5" w14:textId="77777777" w:rsidR="0057788A" w:rsidRDefault="0057788A">
            <w:pPr>
              <w:jc w:val="left"/>
              <w:rPr>
                <w:szCs w:val="20"/>
              </w:rPr>
            </w:pPr>
            <w:r>
              <w:rPr>
                <w:szCs w:val="20"/>
              </w:rPr>
              <w:t xml:space="preserve">Data created successfully </w:t>
            </w:r>
          </w:p>
        </w:tc>
      </w:tr>
    </w:tbl>
    <w:p w14:paraId="0DF366EF" w14:textId="49CB7BF9" w:rsidR="007B243E" w:rsidRDefault="00DB6F19" w:rsidP="00DB6F19">
      <w:pPr>
        <w:pStyle w:val="Heading3"/>
        <w:sectPr w:rsidR="007B243E" w:rsidSect="00CE366F">
          <w:pgSz w:w="12240" w:h="15840" w:code="1"/>
          <w:pgMar w:top="1440" w:right="1440" w:bottom="1440" w:left="1440" w:header="720" w:footer="720" w:gutter="0"/>
          <w:cols w:space="1418"/>
          <w:docGrid w:linePitch="360"/>
        </w:sectPr>
      </w:pPr>
      <w:r>
        <w:t>Error Management</w:t>
      </w:r>
    </w:p>
    <w:tbl>
      <w:tblPr>
        <w:tblStyle w:val="TableGridLight"/>
        <w:tblW w:w="9433" w:type="dxa"/>
        <w:tblInd w:w="0" w:type="dxa"/>
        <w:tblLayout w:type="fixed"/>
        <w:tblLook w:val="04A0" w:firstRow="1" w:lastRow="0" w:firstColumn="1" w:lastColumn="0" w:noHBand="0" w:noVBand="1"/>
      </w:tblPr>
      <w:tblGrid>
        <w:gridCol w:w="1622"/>
        <w:gridCol w:w="1626"/>
        <w:gridCol w:w="6185"/>
      </w:tblGrid>
      <w:tr w:rsidR="0057788A" w14:paraId="5D8C2E72"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AF0B5F9" w14:textId="77777777" w:rsidR="0057788A" w:rsidRDefault="0057788A">
            <w:pPr>
              <w:jc w:val="left"/>
              <w:rPr>
                <w:szCs w:val="20"/>
              </w:rPr>
            </w:pPr>
            <w:r>
              <w:rPr>
                <w:szCs w:val="20"/>
              </w:rPr>
              <w:t>HTTP Code</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F820359" w14:textId="77777777" w:rsidR="0057788A" w:rsidRDefault="0057788A">
            <w:pPr>
              <w:jc w:val="left"/>
              <w:rPr>
                <w:szCs w:val="20"/>
              </w:rPr>
            </w:pPr>
            <w:r>
              <w:rPr>
                <w:szCs w:val="20"/>
              </w:rPr>
              <w:t>Error Code</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9C74AC5" w14:textId="77777777" w:rsidR="0057788A" w:rsidRDefault="0057788A">
            <w:pPr>
              <w:jc w:val="left"/>
              <w:rPr>
                <w:szCs w:val="20"/>
              </w:rPr>
            </w:pPr>
            <w:r>
              <w:rPr>
                <w:szCs w:val="20"/>
              </w:rPr>
              <w:t>Error Description</w:t>
            </w:r>
          </w:p>
        </w:tc>
      </w:tr>
      <w:tr w:rsidR="0057788A" w14:paraId="0231B441"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DEC52C" w14:textId="77777777" w:rsidR="0057788A" w:rsidRDefault="0057788A">
            <w:pPr>
              <w:jc w:val="left"/>
              <w:rPr>
                <w:szCs w:val="20"/>
              </w:rPr>
            </w:pPr>
            <w:r>
              <w:rPr>
                <w:szCs w:val="20"/>
              </w:rPr>
              <w:t>500</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3F0932" w14:textId="77777777" w:rsidR="0057788A" w:rsidRDefault="0057788A">
            <w:pPr>
              <w:jc w:val="left"/>
              <w:rPr>
                <w:szCs w:val="20"/>
              </w:rPr>
            </w:pPr>
            <w:r>
              <w:rPr>
                <w:szCs w:val="20"/>
              </w:rPr>
              <w:t>500</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507F55" w14:textId="77777777" w:rsidR="0057788A" w:rsidRDefault="0057788A">
            <w:pPr>
              <w:jc w:val="left"/>
              <w:rPr>
                <w:szCs w:val="20"/>
              </w:rPr>
            </w:pPr>
            <w:r>
              <w:rPr>
                <w:szCs w:val="20"/>
              </w:rPr>
              <w:t>Project Specific error</w:t>
            </w:r>
          </w:p>
        </w:tc>
      </w:tr>
      <w:tr w:rsidR="0057788A" w14:paraId="5F3B046D"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DCC2F5" w14:textId="77777777" w:rsidR="0057788A" w:rsidRDefault="0057788A">
            <w:pPr>
              <w:jc w:val="left"/>
              <w:rPr>
                <w:szCs w:val="20"/>
              </w:rPr>
            </w:pPr>
            <w:r>
              <w:rPr>
                <w:szCs w:val="20"/>
              </w:rPr>
              <w:t>404</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300453" w14:textId="77777777" w:rsidR="0057788A" w:rsidRDefault="0057788A">
            <w:pPr>
              <w:jc w:val="left"/>
              <w:rPr>
                <w:szCs w:val="20"/>
              </w:rPr>
            </w:pPr>
            <w:r>
              <w:rPr>
                <w:szCs w:val="20"/>
              </w:rPr>
              <w:t>404</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22D464" w14:textId="77777777" w:rsidR="0057788A" w:rsidRDefault="0057788A">
            <w:pPr>
              <w:jc w:val="left"/>
              <w:rPr>
                <w:szCs w:val="20"/>
              </w:rPr>
            </w:pPr>
            <w:r>
              <w:rPr>
                <w:szCs w:val="20"/>
              </w:rPr>
              <w:t>Not Found</w:t>
            </w:r>
          </w:p>
        </w:tc>
      </w:tr>
      <w:tr w:rsidR="0057788A" w14:paraId="0DB444DD"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25AC6D" w14:textId="77777777" w:rsidR="0057788A" w:rsidRDefault="0057788A">
            <w:pPr>
              <w:jc w:val="left"/>
              <w:rPr>
                <w:szCs w:val="20"/>
              </w:rPr>
            </w:pPr>
            <w:r>
              <w:rPr>
                <w:szCs w:val="20"/>
              </w:rPr>
              <w:t>403</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54C1D8" w14:textId="77777777" w:rsidR="0057788A" w:rsidRDefault="0057788A">
            <w:pPr>
              <w:jc w:val="left"/>
              <w:rPr>
                <w:szCs w:val="20"/>
              </w:rPr>
            </w:pPr>
            <w:r>
              <w:rPr>
                <w:szCs w:val="20"/>
              </w:rPr>
              <w:t>403</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9D32D7" w14:textId="77777777" w:rsidR="0057788A" w:rsidRDefault="0057788A">
            <w:pPr>
              <w:jc w:val="left"/>
              <w:rPr>
                <w:szCs w:val="20"/>
              </w:rPr>
            </w:pPr>
            <w:r>
              <w:rPr>
                <w:szCs w:val="20"/>
              </w:rPr>
              <w:t>Forbidden</w:t>
            </w:r>
          </w:p>
        </w:tc>
      </w:tr>
      <w:tr w:rsidR="0057788A" w14:paraId="109BBA2F"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C29532" w14:textId="77777777" w:rsidR="0057788A" w:rsidRDefault="0057788A">
            <w:pPr>
              <w:jc w:val="left"/>
              <w:rPr>
                <w:szCs w:val="20"/>
              </w:rPr>
            </w:pPr>
            <w:r>
              <w:rPr>
                <w:szCs w:val="20"/>
              </w:rPr>
              <w:t>401</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280DE" w14:textId="77777777" w:rsidR="0057788A" w:rsidRDefault="0057788A">
            <w:pPr>
              <w:jc w:val="left"/>
              <w:rPr>
                <w:szCs w:val="20"/>
              </w:rPr>
            </w:pPr>
            <w:r>
              <w:rPr>
                <w:szCs w:val="20"/>
              </w:rPr>
              <w:t>401</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76BF75" w14:textId="77777777" w:rsidR="0057788A" w:rsidRDefault="0057788A">
            <w:pPr>
              <w:jc w:val="left"/>
              <w:rPr>
                <w:szCs w:val="20"/>
              </w:rPr>
            </w:pPr>
            <w:r>
              <w:rPr>
                <w:szCs w:val="20"/>
              </w:rPr>
              <w:t>Invalid Subscription key / Invalid Token</w:t>
            </w:r>
          </w:p>
        </w:tc>
      </w:tr>
      <w:tr w:rsidR="0057788A" w14:paraId="17497990" w14:textId="77777777" w:rsidTr="00DB6F19">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4245E9" w14:textId="77777777" w:rsidR="0057788A" w:rsidRDefault="0057788A">
            <w:pPr>
              <w:jc w:val="left"/>
              <w:rPr>
                <w:szCs w:val="20"/>
              </w:rPr>
            </w:pPr>
            <w:r>
              <w:rPr>
                <w:szCs w:val="20"/>
              </w:rPr>
              <w:t>400</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80D543" w14:textId="77777777" w:rsidR="0057788A" w:rsidRDefault="0057788A">
            <w:pPr>
              <w:jc w:val="left"/>
              <w:rPr>
                <w:szCs w:val="20"/>
              </w:rPr>
            </w:pPr>
            <w:r>
              <w:rPr>
                <w:szCs w:val="20"/>
              </w:rPr>
              <w:t>400</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2281C" w14:textId="77777777" w:rsidR="0057788A" w:rsidRDefault="0057788A">
            <w:pPr>
              <w:jc w:val="left"/>
              <w:rPr>
                <w:szCs w:val="20"/>
              </w:rPr>
            </w:pPr>
            <w:r>
              <w:rPr>
                <w:szCs w:val="20"/>
              </w:rPr>
              <w:t>Bad request</w:t>
            </w:r>
          </w:p>
        </w:tc>
        <w:bookmarkEnd w:id="88"/>
      </w:tr>
    </w:tbl>
    <w:p w14:paraId="28D76FCE" w14:textId="77777777" w:rsidR="00DB6F19" w:rsidRDefault="00DB6F19" w:rsidP="00DB6F19">
      <w:pPr>
        <w:pStyle w:val="Heading3"/>
        <w:sectPr w:rsidR="00DB6F19" w:rsidSect="007B243E">
          <w:type w:val="continuous"/>
          <w:pgSz w:w="12240" w:h="15840" w:code="1"/>
          <w:pgMar w:top="1440" w:right="1440" w:bottom="1440" w:left="1440" w:header="720" w:footer="720" w:gutter="0"/>
          <w:cols w:space="1418"/>
          <w:docGrid w:linePitch="360"/>
        </w:sectPr>
      </w:pPr>
    </w:p>
    <w:p w14:paraId="1C11494E" w14:textId="31323EBF" w:rsidR="00DA4E0B" w:rsidRPr="009C7C05" w:rsidRDefault="00DA4E0B" w:rsidP="00DB6F19">
      <w:pPr>
        <w:pStyle w:val="Heading3"/>
      </w:pPr>
      <w:r w:rsidRPr="009C7C05">
        <w:t>Sample Request Body</w:t>
      </w:r>
    </w:p>
    <w:p w14:paraId="4A49C252" w14:textId="77777777" w:rsidR="00DA4E0B" w:rsidRPr="001E7AAD" w:rsidRDefault="00DA4E0B" w:rsidP="0057788A">
      <w:pPr>
        <w:spacing w:after="0"/>
        <w:jc w:val="left"/>
        <w:rPr>
          <w:rFonts w:ascii="Consolas" w:hAnsi="Consolas"/>
        </w:rPr>
      </w:pPr>
      <w:r w:rsidRPr="001E7AAD">
        <w:rPr>
          <w:rFonts w:ascii="Consolas" w:hAnsi="Consolas"/>
        </w:rPr>
        <w:t>{</w:t>
      </w:r>
    </w:p>
    <w:p w14:paraId="68DE78C7" w14:textId="77777777" w:rsidR="00DC04BE" w:rsidRPr="00DC04BE" w:rsidRDefault="00DC04BE" w:rsidP="00DC04BE">
      <w:pPr>
        <w:spacing w:after="0"/>
        <w:jc w:val="left"/>
        <w:rPr>
          <w:rFonts w:ascii="Consolas" w:hAnsi="Consolas"/>
        </w:rPr>
      </w:pPr>
      <w:r>
        <w:rPr>
          <w:rFonts w:ascii="Consolas" w:hAnsi="Consolas"/>
        </w:rPr>
        <w:tab/>
      </w:r>
      <w:r w:rsidRPr="00DC04BE">
        <w:rPr>
          <w:rFonts w:ascii="Consolas" w:hAnsi="Consolas"/>
        </w:rPr>
        <w:t>"Item": "196",</w:t>
      </w:r>
    </w:p>
    <w:p w14:paraId="39CC61F4" w14:textId="77777777" w:rsidR="00DC04BE" w:rsidRPr="00DC04BE" w:rsidRDefault="00DC04BE" w:rsidP="00DC04BE">
      <w:pPr>
        <w:spacing w:after="0"/>
        <w:ind w:firstLine="720"/>
        <w:jc w:val="left"/>
        <w:rPr>
          <w:rFonts w:ascii="Consolas" w:hAnsi="Consolas"/>
        </w:rPr>
      </w:pPr>
      <w:r w:rsidRPr="00DC04BE">
        <w:rPr>
          <w:rFonts w:ascii="Consolas" w:hAnsi="Consolas"/>
        </w:rPr>
        <w:t>"ItemType": "ITEM",</w:t>
      </w:r>
    </w:p>
    <w:p w14:paraId="70D6AA8D" w14:textId="77777777" w:rsidR="00DC04BE" w:rsidRPr="00DC04BE" w:rsidRDefault="00DC04BE" w:rsidP="00DC04BE">
      <w:pPr>
        <w:spacing w:after="0"/>
        <w:ind w:firstLine="720"/>
        <w:jc w:val="left"/>
        <w:rPr>
          <w:rFonts w:ascii="Consolas" w:hAnsi="Consolas"/>
        </w:rPr>
      </w:pPr>
      <w:r w:rsidRPr="00DC04BE">
        <w:rPr>
          <w:rFonts w:ascii="Consolas" w:hAnsi="Consolas"/>
        </w:rPr>
        <w:t>"</w:t>
      </w:r>
      <w:proofErr w:type="spellStart"/>
      <w:r w:rsidRPr="00DC04BE">
        <w:rPr>
          <w:rFonts w:ascii="Consolas" w:hAnsi="Consolas"/>
        </w:rPr>
        <w:t>BomLevel</w:t>
      </w:r>
      <w:proofErr w:type="spellEnd"/>
      <w:r w:rsidRPr="00DC04BE">
        <w:rPr>
          <w:rFonts w:ascii="Consolas" w:hAnsi="Consolas"/>
        </w:rPr>
        <w:t>": "01",</w:t>
      </w:r>
    </w:p>
    <w:p w14:paraId="7659C60D" w14:textId="77777777" w:rsidR="00DC04BE" w:rsidRPr="00DC04BE" w:rsidRDefault="00DC04BE" w:rsidP="00DC04BE">
      <w:pPr>
        <w:spacing w:after="0"/>
        <w:ind w:firstLine="720"/>
        <w:jc w:val="left"/>
        <w:rPr>
          <w:rFonts w:ascii="Consolas" w:hAnsi="Consolas"/>
        </w:rPr>
      </w:pPr>
      <w:r w:rsidRPr="00DC04BE">
        <w:rPr>
          <w:rFonts w:ascii="Consolas" w:hAnsi="Consolas"/>
        </w:rPr>
        <w:t>"</w:t>
      </w:r>
      <w:proofErr w:type="spellStart"/>
      <w:r w:rsidRPr="00DC04BE">
        <w:rPr>
          <w:rFonts w:ascii="Consolas" w:hAnsi="Consolas"/>
        </w:rPr>
        <w:t>BomNumber</w:t>
      </w:r>
      <w:proofErr w:type="spellEnd"/>
      <w:r w:rsidRPr="00DC04BE">
        <w:rPr>
          <w:rFonts w:ascii="Consolas" w:hAnsi="Consolas"/>
        </w:rPr>
        <w:t>": "00000019",</w:t>
      </w:r>
    </w:p>
    <w:p w14:paraId="6D0FD10A" w14:textId="77777777" w:rsidR="00DC04BE" w:rsidRPr="00DC04BE" w:rsidRDefault="00DC04BE" w:rsidP="00DC04BE">
      <w:pPr>
        <w:spacing w:after="0"/>
        <w:ind w:firstLine="720"/>
        <w:jc w:val="left"/>
        <w:rPr>
          <w:rFonts w:ascii="Consolas" w:hAnsi="Consolas"/>
        </w:rPr>
      </w:pPr>
      <w:r w:rsidRPr="00DC04BE">
        <w:rPr>
          <w:rFonts w:ascii="Consolas" w:hAnsi="Consolas"/>
        </w:rPr>
        <w:t>"UnitOfMeasure": "EA",</w:t>
      </w:r>
    </w:p>
    <w:p w14:paraId="12D35144" w14:textId="77777777" w:rsidR="00DC04BE" w:rsidRPr="00DC04BE" w:rsidRDefault="00DC04BE" w:rsidP="00DC04BE">
      <w:pPr>
        <w:spacing w:after="0"/>
        <w:ind w:firstLine="720"/>
        <w:jc w:val="left"/>
        <w:rPr>
          <w:rFonts w:ascii="Consolas" w:hAnsi="Consolas"/>
        </w:rPr>
      </w:pPr>
      <w:r w:rsidRPr="00DC04BE">
        <w:rPr>
          <w:rFonts w:ascii="Consolas" w:hAnsi="Consolas"/>
        </w:rPr>
        <w:t>"</w:t>
      </w:r>
      <w:proofErr w:type="spellStart"/>
      <w:r w:rsidRPr="00DC04BE">
        <w:rPr>
          <w:rFonts w:ascii="Consolas" w:hAnsi="Consolas"/>
        </w:rPr>
        <w:t>BomType</w:t>
      </w:r>
      <w:proofErr w:type="spellEnd"/>
      <w:r w:rsidRPr="00DC04BE">
        <w:rPr>
          <w:rFonts w:ascii="Consolas" w:hAnsi="Consolas"/>
        </w:rPr>
        <w:t>": "MBOM",</w:t>
      </w:r>
    </w:p>
    <w:p w14:paraId="0AB09B02" w14:textId="4FE14F15" w:rsidR="00DD28A6" w:rsidRPr="001E7AAD" w:rsidRDefault="00DC04BE" w:rsidP="00DC04BE">
      <w:pPr>
        <w:spacing w:after="0"/>
        <w:ind w:firstLine="720"/>
        <w:jc w:val="left"/>
        <w:rPr>
          <w:rFonts w:ascii="Consolas" w:hAnsi="Consolas"/>
        </w:rPr>
      </w:pPr>
      <w:r w:rsidRPr="00DC04BE">
        <w:rPr>
          <w:rFonts w:ascii="Consolas" w:hAnsi="Consolas"/>
        </w:rPr>
        <w:t xml:space="preserve">"Status": </w:t>
      </w:r>
      <w:r w:rsidR="00DA4E0B" w:rsidRPr="001E7AAD">
        <w:rPr>
          <w:rFonts w:ascii="Consolas" w:hAnsi="Consolas"/>
        </w:rPr>
        <w:t xml:space="preserve">                            </w:t>
      </w:r>
    </w:p>
    <w:p w14:paraId="58966C39" w14:textId="72193D9C" w:rsidR="00DA4E0B" w:rsidRPr="001E7AAD" w:rsidRDefault="00DA4E0B" w:rsidP="0057788A">
      <w:pPr>
        <w:spacing w:after="0"/>
        <w:jc w:val="left"/>
        <w:rPr>
          <w:rFonts w:ascii="Consolas" w:hAnsi="Consolas"/>
        </w:rPr>
      </w:pPr>
      <w:r w:rsidRPr="001E7AAD">
        <w:rPr>
          <w:rFonts w:ascii="Consolas" w:hAnsi="Consolas"/>
        </w:rPr>
        <w:t>}</w:t>
      </w:r>
    </w:p>
    <w:p w14:paraId="63608BAA" w14:textId="6474F469" w:rsidR="002036B3" w:rsidRDefault="00DB6F19" w:rsidP="00DB6F19">
      <w:pPr>
        <w:pStyle w:val="Heading3"/>
      </w:pPr>
      <w:r>
        <w:br w:type="column"/>
      </w:r>
      <w:r w:rsidR="002036B3">
        <w:t>Sample Response</w:t>
      </w:r>
    </w:p>
    <w:p w14:paraId="09DADBF7"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w:t>
      </w:r>
    </w:p>
    <w:p w14:paraId="2C355917"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dataInstances</w:t>
      </w:r>
      <w:proofErr w:type="spellEnd"/>
      <w:r>
        <w:rPr>
          <w:rFonts w:ascii="Consolas" w:hAnsi="Consolas"/>
          <w:sz w:val="18"/>
          <w:szCs w:val="20"/>
        </w:rPr>
        <w:t>": [{</w:t>
      </w:r>
    </w:p>
    <w:p w14:paraId="15A79057"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"entityType": "Item",</w:t>
      </w:r>
    </w:p>
    <w:p w14:paraId="585909EF"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"instances": [{</w:t>
      </w:r>
    </w:p>
    <w:p w14:paraId="6ADEF5BB"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"properties": {</w:t>
      </w:r>
    </w:p>
    <w:p w14:paraId="0685F3F5"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Maktg</w:t>
      </w:r>
      <w:proofErr w:type="spellEnd"/>
      <w:r>
        <w:rPr>
          <w:rFonts w:ascii="Consolas" w:hAnsi="Consolas"/>
          <w:sz w:val="18"/>
          <w:szCs w:val="20"/>
        </w:rPr>
        <w:t>": "",</w:t>
      </w:r>
    </w:p>
    <w:p w14:paraId="5BECBC91"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"Dispo": "",</w:t>
      </w:r>
    </w:p>
    <w:p w14:paraId="240AFA38"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"Gewei": "KT",</w:t>
      </w:r>
    </w:p>
    <w:p w14:paraId="542DED44"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Mtvep</w:t>
      </w:r>
      <w:proofErr w:type="spellEnd"/>
      <w:r>
        <w:rPr>
          <w:rFonts w:ascii="Consolas" w:hAnsi="Consolas"/>
          <w:sz w:val="18"/>
          <w:szCs w:val="20"/>
        </w:rPr>
        <w:t>": "",</w:t>
      </w:r>
    </w:p>
    <w:p w14:paraId="00F42904"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Vpreh</w:t>
      </w:r>
      <w:proofErr w:type="spellEnd"/>
      <w:r>
        <w:rPr>
          <w:rFonts w:ascii="Consolas" w:hAnsi="Consolas"/>
          <w:sz w:val="18"/>
          <w:szCs w:val="20"/>
        </w:rPr>
        <w:t>": 0,</w:t>
      </w:r>
    </w:p>
    <w:p w14:paraId="31D633BA"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Lifnr</w:t>
      </w:r>
      <w:proofErr w:type="spellEnd"/>
      <w:r>
        <w:rPr>
          <w:rFonts w:ascii="Consolas" w:hAnsi="Consolas"/>
          <w:sz w:val="18"/>
          <w:szCs w:val="20"/>
        </w:rPr>
        <w:t>": "",</w:t>
      </w:r>
    </w:p>
    <w:p w14:paraId="018B4609"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Eislo</w:t>
      </w:r>
      <w:proofErr w:type="spellEnd"/>
      <w:r>
        <w:rPr>
          <w:rFonts w:ascii="Consolas" w:hAnsi="Consolas"/>
          <w:sz w:val="18"/>
          <w:szCs w:val="20"/>
        </w:rPr>
        <w:t>": 0,</w:t>
      </w:r>
    </w:p>
    <w:p w14:paraId="570A6F9E"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
    <w:p w14:paraId="4668E644"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"workflows": null,</w:t>
      </w:r>
    </w:p>
    <w:p w14:paraId="41568E94"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secondaryDatasets</w:t>
      </w:r>
      <w:proofErr w:type="spellEnd"/>
      <w:r>
        <w:rPr>
          <w:rFonts w:ascii="Consolas" w:hAnsi="Consolas"/>
          <w:sz w:val="18"/>
          <w:szCs w:val="20"/>
        </w:rPr>
        <w:t>": null</w:t>
      </w:r>
    </w:p>
    <w:p w14:paraId="30A88F5F"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
    <w:p w14:paraId="4D90ED8D"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
    <w:p w14:paraId="4BF62359"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"offset": 0,</w:t>
      </w:r>
    </w:p>
    <w:p w14:paraId="3CB6E11A"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"limits": 0,</w:t>
      </w:r>
    </w:p>
    <w:p w14:paraId="4EE67F22" w14:textId="77777777" w:rsidR="002036B3" w:rsidRDefault="002036B3" w:rsidP="002036B3">
      <w:pPr>
        <w:spacing w:after="0" w:line="240" w:lineRule="auto"/>
        <w:jc w:val="left"/>
        <w:rPr>
          <w:rFonts w:ascii="Consolas" w:hAnsi="Consolas"/>
          <w:sz w:val="18"/>
          <w:szCs w:val="20"/>
        </w:rPr>
      </w:pPr>
      <w:r>
        <w:rPr>
          <w:rFonts w:ascii="Consolas" w:hAnsi="Consolas"/>
          <w:sz w:val="18"/>
          <w:szCs w:val="20"/>
        </w:rPr>
        <w:t xml:space="preserve">                   "</w:t>
      </w:r>
      <w:proofErr w:type="spellStart"/>
      <w:r>
        <w:rPr>
          <w:rFonts w:ascii="Consolas" w:hAnsi="Consolas"/>
          <w:sz w:val="18"/>
          <w:szCs w:val="20"/>
        </w:rPr>
        <w:t>totalRecords</w:t>
      </w:r>
      <w:proofErr w:type="spellEnd"/>
      <w:r>
        <w:rPr>
          <w:rFonts w:ascii="Consolas" w:hAnsi="Consolas"/>
          <w:sz w:val="18"/>
          <w:szCs w:val="20"/>
        </w:rPr>
        <w:t>": "356"</w:t>
      </w:r>
    </w:p>
    <w:p w14:paraId="2A7991E4" w14:textId="11A25A81" w:rsidR="00DA4E0B" w:rsidRDefault="00DA4E0B" w:rsidP="002036B3">
      <w:pPr>
        <w:spacing w:after="0" w:line="240" w:lineRule="auto"/>
        <w:jc w:val="left"/>
        <w:rPr>
          <w:rFonts w:ascii="Consolas" w:hAnsi="Consolas"/>
          <w:sz w:val="18"/>
          <w:szCs w:val="20"/>
        </w:rPr>
      </w:pPr>
      <w:r>
        <w:rPr>
          <w:rFonts w:ascii="Consolas" w:hAnsi="Consolas"/>
          <w:sz w:val="18"/>
          <w:szCs w:val="20"/>
        </w:rPr>
        <w:t>}</w:t>
      </w:r>
    </w:p>
    <w:bookmarkEnd w:id="85"/>
    <w:p w14:paraId="6BE8FE69" w14:textId="77777777" w:rsidR="00DB6F19" w:rsidRDefault="00DB6F19" w:rsidP="00F67DA2">
      <w:pPr>
        <w:jc w:val="left"/>
        <w:rPr>
          <w:rFonts w:ascii="Consolas" w:hAnsi="Consolas"/>
          <w:sz w:val="18"/>
          <w:szCs w:val="20"/>
        </w:rPr>
        <w:sectPr w:rsidR="00DB6F19" w:rsidSect="00DB6F19">
          <w:type w:val="continuous"/>
          <w:pgSz w:w="12240" w:h="15840" w:code="1"/>
          <w:pgMar w:top="1440" w:right="1440" w:bottom="1440" w:left="1440" w:header="720" w:footer="720" w:gutter="0"/>
          <w:cols w:num="2" w:space="1418"/>
          <w:docGrid w:linePitch="360"/>
        </w:sectPr>
      </w:pPr>
    </w:p>
    <w:p w14:paraId="02796BF8" w14:textId="2919B0A6" w:rsidR="00F67DA2" w:rsidRPr="00337DA9" w:rsidRDefault="00337DA9" w:rsidP="00F67DA2">
      <w:pPr>
        <w:pStyle w:val="Heading2"/>
        <w:spacing w:before="0" w:after="0"/>
        <w:jc w:val="left"/>
        <w:rPr>
          <w:rFonts w:eastAsia="Times New Roman"/>
        </w:rPr>
      </w:pPr>
      <w:bookmarkStart w:id="89" w:name="_Toc220332218"/>
      <w:r w:rsidRPr="00337DA9">
        <w:rPr>
          <w:rFonts w:eastAsia="Times New Roman"/>
        </w:rPr>
        <w:lastRenderedPageBreak/>
        <w:t>Update Data</w:t>
      </w:r>
      <w:bookmarkEnd w:id="89"/>
    </w:p>
    <w:p w14:paraId="072FAD37" w14:textId="77777777" w:rsidR="00F67DA2" w:rsidRPr="004E1CC5" w:rsidRDefault="00F67DA2" w:rsidP="004E1CC5">
      <w:r w:rsidRPr="004E1CC5">
        <w:t xml:space="preserve">This API retrieves details about a board using the /board endpoint. </w:t>
      </w:r>
    </w:p>
    <w:tbl>
      <w:tblPr>
        <w:tblStyle w:val="TableGridLight"/>
        <w:tblW w:w="9419" w:type="dxa"/>
        <w:tblInd w:w="0" w:type="dxa"/>
        <w:tblLayout w:type="fixed"/>
        <w:tblLook w:val="04A0" w:firstRow="1" w:lastRow="0" w:firstColumn="1" w:lastColumn="0" w:noHBand="0" w:noVBand="1"/>
      </w:tblPr>
      <w:tblGrid>
        <w:gridCol w:w="2004"/>
        <w:gridCol w:w="7415"/>
      </w:tblGrid>
      <w:tr w:rsidR="00F67DA2" w14:paraId="2046A4A6" w14:textId="77777777" w:rsidTr="004E1CC5">
        <w:trPr>
          <w:trHeight w:val="201"/>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12B0E9" w14:textId="77777777" w:rsidR="00F67DA2" w:rsidRDefault="00F67DA2">
            <w:pPr>
              <w:jc w:val="left"/>
              <w:rPr>
                <w:szCs w:val="20"/>
              </w:rPr>
            </w:pPr>
            <w:r>
              <w:rPr>
                <w:szCs w:val="20"/>
              </w:rPr>
              <w:t>PROTOCOL</w:t>
            </w:r>
          </w:p>
        </w:tc>
        <w:tc>
          <w:tcPr>
            <w:tcW w:w="7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9DD2B" w14:textId="77777777" w:rsidR="00F67DA2" w:rsidRDefault="00F67DA2">
            <w:pPr>
              <w:jc w:val="left"/>
              <w:rPr>
                <w:szCs w:val="20"/>
              </w:rPr>
            </w:pPr>
            <w:r>
              <w:rPr>
                <w:szCs w:val="20"/>
              </w:rPr>
              <w:t>HTTPS</w:t>
            </w:r>
          </w:p>
        </w:tc>
      </w:tr>
      <w:tr w:rsidR="00F67DA2" w14:paraId="492FFDB4" w14:textId="77777777" w:rsidTr="004E1CC5">
        <w:trPr>
          <w:trHeight w:val="128"/>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27289B" w14:textId="77777777" w:rsidR="00F67DA2" w:rsidRDefault="00F67DA2">
            <w:pPr>
              <w:jc w:val="left"/>
              <w:rPr>
                <w:szCs w:val="20"/>
              </w:rPr>
            </w:pPr>
            <w:r>
              <w:rPr>
                <w:szCs w:val="20"/>
              </w:rPr>
              <w:t>DEV ENDPOINT</w:t>
            </w:r>
          </w:p>
        </w:tc>
        <w:tc>
          <w:tcPr>
            <w:tcW w:w="7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D93E7" w14:textId="3F9E3A9C" w:rsidR="00F67DA2" w:rsidRDefault="00F67DA2">
            <w:pPr>
              <w:jc w:val="left"/>
              <w:rPr>
                <w:szCs w:val="20"/>
              </w:rPr>
            </w:pPr>
            <w:r>
              <w:rPr>
                <w:rStyle w:val="Hyperlink"/>
              </w:rPr>
              <w:t>https://ix-dev-apimgmt.azure-api.net/sap-api</w:t>
            </w:r>
            <w:r w:rsidR="00A85C87" w:rsidRPr="00A85C87">
              <w:rPr>
                <w:rStyle w:val="Hyperlink"/>
              </w:rPr>
              <w:t>/odata</w:t>
            </w:r>
          </w:p>
        </w:tc>
      </w:tr>
      <w:tr w:rsidR="00F67DA2" w14:paraId="2E278922" w14:textId="77777777" w:rsidTr="004E1CC5">
        <w:trPr>
          <w:trHeight w:val="128"/>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24B4BC" w14:textId="77777777" w:rsidR="00F67DA2" w:rsidRDefault="00F67DA2">
            <w:pPr>
              <w:jc w:val="left"/>
              <w:rPr>
                <w:szCs w:val="20"/>
              </w:rPr>
            </w:pPr>
            <w:r>
              <w:rPr>
                <w:szCs w:val="20"/>
              </w:rPr>
              <w:t>QA ENDPOINT</w:t>
            </w:r>
          </w:p>
        </w:tc>
        <w:tc>
          <w:tcPr>
            <w:tcW w:w="7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6820B" w14:textId="5D8FC0D7" w:rsidR="00F67DA2" w:rsidRDefault="00A85C87">
            <w:pPr>
              <w:jc w:val="left"/>
              <w:rPr>
                <w:szCs w:val="20"/>
              </w:rPr>
            </w:pPr>
            <w:hyperlink r:id="rId38" w:history="1">
              <w:r w:rsidRPr="004E01FA">
                <w:rPr>
                  <w:rStyle w:val="Hyperlink"/>
                </w:rPr>
                <w:t>https://ix-qa-apimgmt.azure-api.net/sap-api/odata</w:t>
              </w:r>
            </w:hyperlink>
          </w:p>
        </w:tc>
      </w:tr>
      <w:tr w:rsidR="00F67DA2" w14:paraId="19C168FC" w14:textId="77777777" w:rsidTr="004E1CC5">
        <w:trPr>
          <w:trHeight w:val="163"/>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C4AC7A" w14:textId="77777777" w:rsidR="00F67DA2" w:rsidRDefault="00F67DA2">
            <w:pPr>
              <w:jc w:val="left"/>
              <w:rPr>
                <w:szCs w:val="20"/>
              </w:rPr>
            </w:pPr>
            <w:r>
              <w:rPr>
                <w:szCs w:val="20"/>
              </w:rPr>
              <w:t>METHOD</w:t>
            </w:r>
          </w:p>
        </w:tc>
        <w:tc>
          <w:tcPr>
            <w:tcW w:w="7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996F7" w14:textId="4D674651" w:rsidR="00F67DA2" w:rsidRDefault="00F67DA2">
            <w:pPr>
              <w:jc w:val="left"/>
              <w:rPr>
                <w:szCs w:val="20"/>
              </w:rPr>
            </w:pPr>
            <w:r>
              <w:rPr>
                <w:szCs w:val="20"/>
              </w:rPr>
              <w:t>GET</w:t>
            </w:r>
          </w:p>
        </w:tc>
      </w:tr>
      <w:tr w:rsidR="00F67DA2" w14:paraId="063029C0" w14:textId="77777777" w:rsidTr="004E1CC5">
        <w:trPr>
          <w:trHeight w:val="292"/>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E54A90" w14:textId="77777777" w:rsidR="00F67DA2" w:rsidRDefault="00F67DA2">
            <w:pPr>
              <w:jc w:val="left"/>
              <w:rPr>
                <w:szCs w:val="20"/>
              </w:rPr>
            </w:pPr>
            <w:r>
              <w:rPr>
                <w:szCs w:val="20"/>
              </w:rPr>
              <w:t>CONTENT TYPE</w:t>
            </w:r>
          </w:p>
        </w:tc>
        <w:tc>
          <w:tcPr>
            <w:tcW w:w="7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46F0" w14:textId="77777777" w:rsidR="00F67DA2" w:rsidRDefault="00F67DA2">
            <w:pPr>
              <w:jc w:val="left"/>
              <w:rPr>
                <w:szCs w:val="20"/>
              </w:rPr>
            </w:pPr>
            <w:r>
              <w:rPr>
                <w:szCs w:val="20"/>
              </w:rPr>
              <w:t>application / json</w:t>
            </w:r>
          </w:p>
        </w:tc>
      </w:tr>
    </w:tbl>
    <w:p w14:paraId="00BE65F3" w14:textId="0917F38C" w:rsidR="00F67DA2" w:rsidRDefault="004E1CC5" w:rsidP="004E1CC5">
      <w:pPr>
        <w:pStyle w:val="Heading3"/>
      </w:pPr>
      <w:r>
        <w:t>Pagination Parameters</w:t>
      </w:r>
    </w:p>
    <w:tbl>
      <w:tblPr>
        <w:tblStyle w:val="TableGridLight"/>
        <w:tblW w:w="9429" w:type="dxa"/>
        <w:tblInd w:w="0" w:type="dxa"/>
        <w:tblLook w:val="04A0" w:firstRow="1" w:lastRow="0" w:firstColumn="1" w:lastColumn="0" w:noHBand="0" w:noVBand="1"/>
      </w:tblPr>
      <w:tblGrid>
        <w:gridCol w:w="1817"/>
        <w:gridCol w:w="7612"/>
      </w:tblGrid>
      <w:tr w:rsidR="00F67DA2" w14:paraId="6096A237" w14:textId="77777777" w:rsidTr="004E1CC5">
        <w:trPr>
          <w:trHeight w:val="245"/>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904B31F" w14:textId="77777777" w:rsidR="00F67DA2" w:rsidRDefault="00F67DA2">
            <w:pPr>
              <w:jc w:val="left"/>
              <w:rPr>
                <w:szCs w:val="20"/>
              </w:rPr>
            </w:pPr>
            <w:r>
              <w:rPr>
                <w:szCs w:val="20"/>
              </w:rPr>
              <w:t>Parameter</w:t>
            </w:r>
          </w:p>
        </w:tc>
        <w:tc>
          <w:tcPr>
            <w:tcW w:w="7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458753E" w14:textId="77777777" w:rsidR="00F67DA2" w:rsidRDefault="00F67DA2">
            <w:pPr>
              <w:jc w:val="left"/>
              <w:rPr>
                <w:szCs w:val="20"/>
              </w:rPr>
            </w:pPr>
            <w:r>
              <w:rPr>
                <w:szCs w:val="20"/>
              </w:rPr>
              <w:t>Description</w:t>
            </w:r>
          </w:p>
        </w:tc>
      </w:tr>
      <w:tr w:rsidR="00F67DA2" w14:paraId="0770F5E7" w14:textId="77777777" w:rsidTr="004E1CC5">
        <w:trPr>
          <w:trHeight w:val="269"/>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9F7E4" w14:textId="77777777" w:rsidR="00F67DA2" w:rsidRDefault="00F67DA2">
            <w:pPr>
              <w:jc w:val="left"/>
              <w:rPr>
                <w:szCs w:val="20"/>
              </w:rPr>
            </w:pPr>
            <w:r>
              <w:rPr>
                <w:szCs w:val="20"/>
              </w:rPr>
              <w:t>type</w:t>
            </w:r>
          </w:p>
        </w:tc>
        <w:tc>
          <w:tcPr>
            <w:tcW w:w="7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7AC7B" w14:textId="2C7A95DE" w:rsidR="00F67DA2" w:rsidRDefault="00CA750F">
            <w:pPr>
              <w:rPr>
                <w:szCs w:val="20"/>
              </w:rPr>
            </w:pPr>
            <w:bookmarkStart w:id="90" w:name="OLE_LINK3"/>
            <w:r>
              <w:rPr>
                <w:kern w:val="0"/>
                <w14:ligatures w14:val="none"/>
              </w:rPr>
              <w:t xml:space="preserve">Unique identifier </w:t>
            </w:r>
            <w:bookmarkEnd w:id="90"/>
            <w:r>
              <w:rPr>
                <w:kern w:val="0"/>
                <w14:ligatures w14:val="none"/>
              </w:rPr>
              <w:t xml:space="preserve">and </w:t>
            </w:r>
            <w:r>
              <w:t>specifies the type of data to retrieve</w:t>
            </w:r>
          </w:p>
        </w:tc>
      </w:tr>
      <w:tr w:rsidR="00F67DA2" w14:paraId="315B0B9F" w14:textId="77777777" w:rsidTr="004E1CC5">
        <w:trPr>
          <w:trHeight w:val="269"/>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66547" w14:textId="70E640A7" w:rsidR="00F67DA2" w:rsidRDefault="00CA750F">
            <w:pPr>
              <w:jc w:val="left"/>
              <w:rPr>
                <w:szCs w:val="20"/>
              </w:rPr>
            </w:pPr>
            <w:proofErr w:type="spellStart"/>
            <w:r>
              <w:rPr>
                <w:szCs w:val="20"/>
              </w:rPr>
              <w:t>entitySetName</w:t>
            </w:r>
            <w:proofErr w:type="spellEnd"/>
          </w:p>
        </w:tc>
        <w:tc>
          <w:tcPr>
            <w:tcW w:w="7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B81DC7" w14:textId="3C82CEBE" w:rsidR="00F67DA2" w:rsidRDefault="00CA750F">
            <w:pPr>
              <w:jc w:val="left"/>
              <w:rPr>
                <w:szCs w:val="20"/>
              </w:rPr>
            </w:pPr>
            <w:r>
              <w:t>Specifies the name of the entity set to query</w:t>
            </w:r>
          </w:p>
        </w:tc>
      </w:tr>
      <w:tr w:rsidR="00A85C87" w14:paraId="3A912DCA" w14:textId="77777777" w:rsidTr="004E1CC5">
        <w:trPr>
          <w:trHeight w:val="269"/>
        </w:trPr>
        <w:tc>
          <w:tcPr>
            <w:tcW w:w="1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D2ABBD" w14:textId="1EC2868B" w:rsidR="00A85C87" w:rsidRDefault="00A85C87">
            <w:pPr>
              <w:jc w:val="left"/>
              <w:rPr>
                <w:szCs w:val="20"/>
              </w:rPr>
            </w:pPr>
            <w:r>
              <w:rPr>
                <w:szCs w:val="20"/>
              </w:rPr>
              <w:t>id</w:t>
            </w:r>
          </w:p>
        </w:tc>
        <w:tc>
          <w:tcPr>
            <w:tcW w:w="7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136833" w14:textId="2559EB85" w:rsidR="00A85C87" w:rsidRDefault="00A85C87">
            <w:pPr>
              <w:jc w:val="left"/>
            </w:pPr>
            <w:r>
              <w:t xml:space="preserve">Specifies the </w:t>
            </w:r>
            <w:r>
              <w:rPr>
                <w:kern w:val="0"/>
                <w14:ligatures w14:val="none"/>
              </w:rPr>
              <w:t>Unique identifier.</w:t>
            </w:r>
          </w:p>
        </w:tc>
      </w:tr>
    </w:tbl>
    <w:p w14:paraId="42823A9B" w14:textId="6F5085D8" w:rsidR="0060525A" w:rsidRDefault="004E1CC5" w:rsidP="00CA0ECB">
      <w:pPr>
        <w:pStyle w:val="Heading3"/>
      </w:pPr>
      <w:r>
        <w:t>Result</w:t>
      </w:r>
    </w:p>
    <w:tbl>
      <w:tblPr>
        <w:tblStyle w:val="TableGridLight"/>
        <w:tblW w:w="9434" w:type="dxa"/>
        <w:tblInd w:w="0" w:type="dxa"/>
        <w:tblLayout w:type="fixed"/>
        <w:tblLook w:val="04A0" w:firstRow="1" w:lastRow="0" w:firstColumn="1" w:lastColumn="0" w:noHBand="0" w:noVBand="1"/>
      </w:tblPr>
      <w:tblGrid>
        <w:gridCol w:w="3249"/>
        <w:gridCol w:w="6185"/>
      </w:tblGrid>
      <w:tr w:rsidR="0060525A" w14:paraId="5B493C89" w14:textId="77777777" w:rsidTr="00CA0ECB">
        <w:trPr>
          <w:trHeight w:val="272"/>
        </w:trPr>
        <w:tc>
          <w:tcPr>
            <w:tcW w:w="32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F7913B7" w14:textId="77777777" w:rsidR="0060525A" w:rsidRDefault="0060525A">
            <w:pPr>
              <w:jc w:val="left"/>
              <w:rPr>
                <w:szCs w:val="20"/>
              </w:rPr>
            </w:pPr>
            <w:bookmarkStart w:id="91" w:name="OLE_LINK9"/>
            <w:r>
              <w:rPr>
                <w:szCs w:val="20"/>
              </w:rPr>
              <w:t>HTTP Code</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F63B2F" w14:textId="77777777" w:rsidR="0060525A" w:rsidRDefault="0060525A">
            <w:pPr>
              <w:jc w:val="left"/>
              <w:rPr>
                <w:szCs w:val="20"/>
              </w:rPr>
            </w:pPr>
            <w:r>
              <w:rPr>
                <w:szCs w:val="20"/>
              </w:rPr>
              <w:t>Result Description</w:t>
            </w:r>
          </w:p>
        </w:tc>
      </w:tr>
      <w:tr w:rsidR="0060525A" w14:paraId="0506EFE9" w14:textId="77777777" w:rsidTr="00CA0ECB">
        <w:trPr>
          <w:trHeight w:val="250"/>
        </w:trPr>
        <w:tc>
          <w:tcPr>
            <w:tcW w:w="32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A43208" w14:textId="77777777" w:rsidR="0060525A" w:rsidRDefault="0060525A">
            <w:pPr>
              <w:jc w:val="left"/>
              <w:rPr>
                <w:szCs w:val="20"/>
              </w:rPr>
            </w:pPr>
            <w:r>
              <w:rPr>
                <w:szCs w:val="20"/>
              </w:rPr>
              <w:t>200</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2023B6" w14:textId="77777777" w:rsidR="0060525A" w:rsidRDefault="0060525A">
            <w:pPr>
              <w:jc w:val="left"/>
              <w:rPr>
                <w:szCs w:val="20"/>
              </w:rPr>
            </w:pPr>
            <w:r>
              <w:rPr>
                <w:szCs w:val="20"/>
              </w:rPr>
              <w:t>Data update successful</w:t>
            </w:r>
          </w:p>
        </w:tc>
      </w:tr>
    </w:tbl>
    <w:p w14:paraId="4FD4D4C0" w14:textId="6DE6A141" w:rsidR="00CA0ECB" w:rsidRDefault="00CA0ECB" w:rsidP="00CA0ECB">
      <w:pPr>
        <w:pStyle w:val="Heading3"/>
        <w:sectPr w:rsidR="00CA0ECB" w:rsidSect="007B243E">
          <w:type w:val="continuous"/>
          <w:pgSz w:w="12240" w:h="15840" w:code="1"/>
          <w:pgMar w:top="1440" w:right="1440" w:bottom="1440" w:left="1440" w:header="720" w:footer="720" w:gutter="0"/>
          <w:cols w:space="1418"/>
          <w:docGrid w:linePitch="360"/>
        </w:sectPr>
      </w:pPr>
      <w:r>
        <w:t>Error Management</w:t>
      </w:r>
    </w:p>
    <w:tbl>
      <w:tblPr>
        <w:tblStyle w:val="TableGridLight"/>
        <w:tblW w:w="9433" w:type="dxa"/>
        <w:tblInd w:w="0" w:type="dxa"/>
        <w:tblLayout w:type="fixed"/>
        <w:tblLook w:val="04A0" w:firstRow="1" w:lastRow="0" w:firstColumn="1" w:lastColumn="0" w:noHBand="0" w:noVBand="1"/>
      </w:tblPr>
      <w:tblGrid>
        <w:gridCol w:w="1622"/>
        <w:gridCol w:w="1626"/>
        <w:gridCol w:w="6185"/>
      </w:tblGrid>
      <w:tr w:rsidR="0060525A" w14:paraId="304B140E"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9722A0F" w14:textId="77777777" w:rsidR="0060525A" w:rsidRDefault="0060525A">
            <w:pPr>
              <w:jc w:val="left"/>
              <w:rPr>
                <w:szCs w:val="20"/>
              </w:rPr>
            </w:pPr>
            <w:r>
              <w:rPr>
                <w:szCs w:val="20"/>
              </w:rPr>
              <w:t>HTTP Code</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BC44568" w14:textId="77777777" w:rsidR="0060525A" w:rsidRDefault="0060525A">
            <w:pPr>
              <w:jc w:val="left"/>
              <w:rPr>
                <w:szCs w:val="20"/>
              </w:rPr>
            </w:pPr>
            <w:r>
              <w:rPr>
                <w:szCs w:val="20"/>
              </w:rPr>
              <w:t>Error Code</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3A79D51" w14:textId="77777777" w:rsidR="0060525A" w:rsidRDefault="0060525A">
            <w:pPr>
              <w:jc w:val="left"/>
              <w:rPr>
                <w:szCs w:val="20"/>
              </w:rPr>
            </w:pPr>
            <w:r>
              <w:rPr>
                <w:szCs w:val="20"/>
              </w:rPr>
              <w:t>Error Description</w:t>
            </w:r>
          </w:p>
        </w:tc>
      </w:tr>
      <w:tr w:rsidR="0060525A" w14:paraId="4B34941C"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4D1894" w14:textId="77777777" w:rsidR="0060525A" w:rsidRDefault="0060525A">
            <w:pPr>
              <w:jc w:val="left"/>
              <w:rPr>
                <w:szCs w:val="20"/>
              </w:rPr>
            </w:pPr>
            <w:r>
              <w:rPr>
                <w:szCs w:val="20"/>
              </w:rPr>
              <w:t>500</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B4C825" w14:textId="77777777" w:rsidR="0060525A" w:rsidRDefault="0060525A">
            <w:pPr>
              <w:jc w:val="left"/>
              <w:rPr>
                <w:szCs w:val="20"/>
              </w:rPr>
            </w:pPr>
            <w:r>
              <w:rPr>
                <w:szCs w:val="20"/>
              </w:rPr>
              <w:t>500</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6F203D" w14:textId="77777777" w:rsidR="0060525A" w:rsidRDefault="0060525A">
            <w:pPr>
              <w:jc w:val="left"/>
              <w:rPr>
                <w:szCs w:val="20"/>
              </w:rPr>
            </w:pPr>
            <w:r>
              <w:rPr>
                <w:szCs w:val="20"/>
              </w:rPr>
              <w:t>Project Specific error</w:t>
            </w:r>
          </w:p>
        </w:tc>
      </w:tr>
      <w:tr w:rsidR="0060525A" w14:paraId="06EC3FFF"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22C8BE" w14:textId="77777777" w:rsidR="0060525A" w:rsidRDefault="0060525A">
            <w:pPr>
              <w:jc w:val="left"/>
              <w:rPr>
                <w:szCs w:val="20"/>
              </w:rPr>
            </w:pPr>
            <w:r>
              <w:rPr>
                <w:szCs w:val="20"/>
              </w:rPr>
              <w:t>404</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7C014E" w14:textId="77777777" w:rsidR="0060525A" w:rsidRDefault="0060525A">
            <w:pPr>
              <w:jc w:val="left"/>
              <w:rPr>
                <w:szCs w:val="20"/>
              </w:rPr>
            </w:pPr>
            <w:r>
              <w:rPr>
                <w:szCs w:val="20"/>
              </w:rPr>
              <w:t>404</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4AF6D5" w14:textId="77777777" w:rsidR="0060525A" w:rsidRDefault="0060525A">
            <w:pPr>
              <w:jc w:val="left"/>
              <w:rPr>
                <w:szCs w:val="20"/>
              </w:rPr>
            </w:pPr>
            <w:r>
              <w:rPr>
                <w:szCs w:val="20"/>
              </w:rPr>
              <w:t>Not Found</w:t>
            </w:r>
          </w:p>
        </w:tc>
      </w:tr>
      <w:tr w:rsidR="0060525A" w14:paraId="00D7F551"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5FBB6E" w14:textId="77777777" w:rsidR="0060525A" w:rsidRDefault="0060525A">
            <w:pPr>
              <w:jc w:val="left"/>
              <w:rPr>
                <w:szCs w:val="20"/>
              </w:rPr>
            </w:pPr>
            <w:r>
              <w:rPr>
                <w:szCs w:val="20"/>
              </w:rPr>
              <w:t>403</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A641BA" w14:textId="77777777" w:rsidR="0060525A" w:rsidRDefault="0060525A">
            <w:pPr>
              <w:jc w:val="left"/>
              <w:rPr>
                <w:szCs w:val="20"/>
              </w:rPr>
            </w:pPr>
            <w:r>
              <w:rPr>
                <w:szCs w:val="20"/>
              </w:rPr>
              <w:t>403</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346372" w14:textId="77777777" w:rsidR="0060525A" w:rsidRDefault="0060525A">
            <w:pPr>
              <w:jc w:val="left"/>
              <w:rPr>
                <w:szCs w:val="20"/>
              </w:rPr>
            </w:pPr>
            <w:r>
              <w:rPr>
                <w:szCs w:val="20"/>
              </w:rPr>
              <w:t>Forbidden</w:t>
            </w:r>
          </w:p>
        </w:tc>
      </w:tr>
      <w:tr w:rsidR="0060525A" w14:paraId="64DF3604"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EAE34A" w14:textId="77777777" w:rsidR="0060525A" w:rsidRDefault="0060525A">
            <w:pPr>
              <w:jc w:val="left"/>
              <w:rPr>
                <w:szCs w:val="20"/>
              </w:rPr>
            </w:pPr>
            <w:r>
              <w:rPr>
                <w:szCs w:val="20"/>
              </w:rPr>
              <w:t>401</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E76F0" w14:textId="77777777" w:rsidR="0060525A" w:rsidRDefault="0060525A">
            <w:pPr>
              <w:jc w:val="left"/>
              <w:rPr>
                <w:szCs w:val="20"/>
              </w:rPr>
            </w:pPr>
            <w:r>
              <w:rPr>
                <w:szCs w:val="20"/>
              </w:rPr>
              <w:t>401</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C58729" w14:textId="77777777" w:rsidR="0060525A" w:rsidRDefault="0060525A">
            <w:pPr>
              <w:jc w:val="left"/>
              <w:rPr>
                <w:szCs w:val="20"/>
              </w:rPr>
            </w:pPr>
            <w:r>
              <w:rPr>
                <w:szCs w:val="20"/>
              </w:rPr>
              <w:t>Invalid Subscription key / Invalid Token</w:t>
            </w:r>
          </w:p>
        </w:tc>
      </w:tr>
      <w:tr w:rsidR="0060525A" w14:paraId="40BFB8AA" w14:textId="77777777" w:rsidTr="00CA0ECB">
        <w:trPr>
          <w:trHeight w:val="262"/>
        </w:trPr>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2816AF" w14:textId="77777777" w:rsidR="0060525A" w:rsidRDefault="0060525A">
            <w:pPr>
              <w:jc w:val="left"/>
              <w:rPr>
                <w:szCs w:val="20"/>
              </w:rPr>
            </w:pPr>
            <w:r>
              <w:rPr>
                <w:szCs w:val="20"/>
              </w:rPr>
              <w:t>400</w:t>
            </w:r>
          </w:p>
        </w:tc>
        <w:tc>
          <w:tcPr>
            <w:tcW w:w="16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FB329B" w14:textId="77777777" w:rsidR="0060525A" w:rsidRDefault="0060525A">
            <w:pPr>
              <w:jc w:val="left"/>
              <w:rPr>
                <w:szCs w:val="20"/>
              </w:rPr>
            </w:pPr>
            <w:r>
              <w:rPr>
                <w:szCs w:val="20"/>
              </w:rPr>
              <w:t>400</w:t>
            </w:r>
          </w:p>
        </w:tc>
        <w:tc>
          <w:tcPr>
            <w:tcW w:w="6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D147E3" w14:textId="77777777" w:rsidR="0060525A" w:rsidRDefault="0060525A">
            <w:pPr>
              <w:jc w:val="left"/>
              <w:rPr>
                <w:szCs w:val="20"/>
              </w:rPr>
            </w:pPr>
            <w:r>
              <w:rPr>
                <w:szCs w:val="20"/>
              </w:rPr>
              <w:t>Bad request</w:t>
            </w:r>
          </w:p>
        </w:tc>
        <w:bookmarkEnd w:id="91"/>
      </w:tr>
    </w:tbl>
    <w:p w14:paraId="341C9F35" w14:textId="77777777" w:rsidR="00E44405" w:rsidRDefault="002015FF" w:rsidP="002015FF">
      <w:pPr>
        <w:pStyle w:val="Heading3"/>
      </w:pPr>
      <w:r>
        <w:t>Request and Response</w:t>
      </w:r>
    </w:p>
    <w:p w14:paraId="338DCC8C" w14:textId="197140F3" w:rsidR="002015FF" w:rsidRDefault="002015FF" w:rsidP="002015FF">
      <w:hyperlink r:id="rId39" w:history="1">
        <w:r w:rsidRPr="002015FF">
          <w:rPr>
            <w:rStyle w:val="Hyperlink"/>
          </w:rPr>
          <w:t>LINK</w:t>
        </w:r>
      </w:hyperlink>
    </w:p>
    <w:p w14:paraId="25FC5795" w14:textId="27EE2DE3" w:rsidR="002015FF" w:rsidRPr="002015FF" w:rsidRDefault="002015FF" w:rsidP="002015FF">
      <w:pPr>
        <w:sectPr w:rsidR="002015FF" w:rsidRPr="002015FF" w:rsidSect="007B243E">
          <w:type w:val="continuous"/>
          <w:pgSz w:w="12240" w:h="15840" w:code="1"/>
          <w:pgMar w:top="1440" w:right="1440" w:bottom="1440" w:left="1440" w:header="720" w:footer="720" w:gutter="0"/>
          <w:cols w:space="1418"/>
          <w:docGrid w:linePitch="360"/>
        </w:sectPr>
      </w:pPr>
    </w:p>
    <w:p w14:paraId="74F2F28C" w14:textId="2A6E7902" w:rsidR="00F67DA2" w:rsidRPr="00337DA9" w:rsidRDefault="00337DA9" w:rsidP="00F67DA2">
      <w:pPr>
        <w:pStyle w:val="Heading2"/>
        <w:spacing w:before="0" w:after="0"/>
        <w:jc w:val="left"/>
        <w:rPr>
          <w:rFonts w:eastAsia="Times New Roman"/>
        </w:rPr>
      </w:pPr>
      <w:bookmarkStart w:id="92" w:name="_Toc220332219"/>
      <w:r w:rsidRPr="00337DA9">
        <w:rPr>
          <w:rFonts w:eastAsia="Times New Roman"/>
        </w:rPr>
        <w:lastRenderedPageBreak/>
        <w:t>Delete</w:t>
      </w:r>
      <w:r w:rsidR="00F67DA2" w:rsidRPr="00337DA9">
        <w:rPr>
          <w:rFonts w:eastAsia="Times New Roman"/>
        </w:rPr>
        <w:t xml:space="preserve"> Data</w:t>
      </w:r>
      <w:bookmarkEnd w:id="92"/>
    </w:p>
    <w:p w14:paraId="274FCB5D" w14:textId="5CF25027" w:rsidR="00F67DA2" w:rsidRPr="002015FF" w:rsidRDefault="00F67DA2" w:rsidP="002015FF">
      <w:r w:rsidRPr="002015FF">
        <w:t xml:space="preserve">This API </w:t>
      </w:r>
      <w:r w:rsidR="001815C4" w:rsidRPr="002015FF">
        <w:t xml:space="preserve">works for </w:t>
      </w:r>
      <w:r w:rsidR="00521044" w:rsidRPr="002015FF">
        <w:t xml:space="preserve">the </w:t>
      </w:r>
      <w:r w:rsidR="001815C4" w:rsidRPr="002015FF">
        <w:t xml:space="preserve">Deletion of </w:t>
      </w:r>
      <w:r w:rsidR="00E87463" w:rsidRPr="002015FF">
        <w:t>data, But</w:t>
      </w:r>
      <w:r w:rsidR="001815C4" w:rsidRPr="002015FF">
        <w:t xml:space="preserve"> in SAP</w:t>
      </w:r>
      <w:r w:rsidR="00DE4F1E" w:rsidRPr="002015FF">
        <w:t>,</w:t>
      </w:r>
      <w:r w:rsidR="001815C4" w:rsidRPr="002015FF">
        <w:t xml:space="preserve"> data will not be deleted for </w:t>
      </w:r>
      <w:r w:rsidR="00521044" w:rsidRPr="002015FF">
        <w:t xml:space="preserve">the </w:t>
      </w:r>
      <w:r w:rsidR="001815C4" w:rsidRPr="002015FF">
        <w:t>ERP system it will be marked as deleted.</w:t>
      </w:r>
    </w:p>
    <w:tbl>
      <w:tblPr>
        <w:tblStyle w:val="TableGridLight"/>
        <w:tblW w:w="9389" w:type="dxa"/>
        <w:tblInd w:w="-5" w:type="dxa"/>
        <w:tblLayout w:type="fixed"/>
        <w:tblLook w:val="04A0" w:firstRow="1" w:lastRow="0" w:firstColumn="1" w:lastColumn="0" w:noHBand="0" w:noVBand="1"/>
      </w:tblPr>
      <w:tblGrid>
        <w:gridCol w:w="2034"/>
        <w:gridCol w:w="7355"/>
      </w:tblGrid>
      <w:tr w:rsidR="00F67DA2" w14:paraId="26373132" w14:textId="77777777" w:rsidTr="002015FF">
        <w:trPr>
          <w:trHeight w:val="251"/>
        </w:trPr>
        <w:tc>
          <w:tcPr>
            <w:tcW w:w="2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4455F1" w14:textId="77777777" w:rsidR="00F67DA2" w:rsidRDefault="00F67DA2">
            <w:pPr>
              <w:jc w:val="left"/>
            </w:pPr>
            <w:r>
              <w:t>PROTOCOL</w:t>
            </w:r>
          </w:p>
        </w:tc>
        <w:tc>
          <w:tcPr>
            <w:tcW w:w="7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A1BF5E" w14:textId="77777777" w:rsidR="00F67DA2" w:rsidRDefault="00F67DA2">
            <w:pPr>
              <w:jc w:val="left"/>
            </w:pPr>
            <w:r>
              <w:t>HTTPS</w:t>
            </w:r>
          </w:p>
        </w:tc>
      </w:tr>
      <w:tr w:rsidR="00F67DA2" w14:paraId="412D3718" w14:textId="77777777" w:rsidTr="002015FF">
        <w:trPr>
          <w:trHeight w:val="159"/>
        </w:trPr>
        <w:tc>
          <w:tcPr>
            <w:tcW w:w="2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671FE9" w14:textId="77777777" w:rsidR="00F67DA2" w:rsidRDefault="00F67DA2">
            <w:pPr>
              <w:jc w:val="left"/>
            </w:pPr>
            <w:r>
              <w:t>DEV ENDPOINT</w:t>
            </w:r>
          </w:p>
        </w:tc>
        <w:tc>
          <w:tcPr>
            <w:tcW w:w="7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FF1D4" w14:textId="77777777" w:rsidR="00F67DA2" w:rsidRDefault="00F67DA2">
            <w:pPr>
              <w:jc w:val="left"/>
              <w:rPr>
                <w:rStyle w:val="Hyperlink"/>
              </w:rPr>
            </w:pPr>
            <w:r>
              <w:rPr>
                <w:rStyle w:val="Hyperlink"/>
              </w:rPr>
              <w:t>https://ix-dev-apimgmt.azure-api.net/sap-api/feed</w:t>
            </w:r>
          </w:p>
        </w:tc>
      </w:tr>
      <w:tr w:rsidR="00F67DA2" w14:paraId="3E8A2D5E" w14:textId="77777777" w:rsidTr="002015FF">
        <w:trPr>
          <w:trHeight w:val="159"/>
        </w:trPr>
        <w:tc>
          <w:tcPr>
            <w:tcW w:w="2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EA76ED4" w14:textId="77777777" w:rsidR="00F67DA2" w:rsidRDefault="00F67DA2">
            <w:pPr>
              <w:jc w:val="left"/>
            </w:pPr>
            <w:r>
              <w:t>QA ENDPOINT</w:t>
            </w:r>
          </w:p>
        </w:tc>
        <w:tc>
          <w:tcPr>
            <w:tcW w:w="7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53B66B" w14:textId="4E633364" w:rsidR="00F67DA2" w:rsidRDefault="00F67DA2">
            <w:pPr>
              <w:jc w:val="left"/>
            </w:pPr>
            <w:hyperlink r:id="rId40" w:history="1">
              <w:r>
                <w:rPr>
                  <w:rStyle w:val="Hyperlink"/>
                </w:rPr>
                <w:t xml:space="preserve">https://ix-qa-apimgmt.azure-api.net/sap-api/feed </w:t>
              </w:r>
            </w:hyperlink>
          </w:p>
        </w:tc>
      </w:tr>
      <w:tr w:rsidR="00F67DA2" w14:paraId="196091E6" w14:textId="77777777" w:rsidTr="002015FF">
        <w:trPr>
          <w:trHeight w:val="205"/>
        </w:trPr>
        <w:tc>
          <w:tcPr>
            <w:tcW w:w="2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FB4AC9" w14:textId="77777777" w:rsidR="00F67DA2" w:rsidRDefault="00F67DA2">
            <w:pPr>
              <w:jc w:val="left"/>
            </w:pPr>
            <w:r>
              <w:t>METHOD</w:t>
            </w:r>
          </w:p>
        </w:tc>
        <w:tc>
          <w:tcPr>
            <w:tcW w:w="7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E07B" w14:textId="0161E971" w:rsidR="00F67DA2" w:rsidRDefault="00F67DA2">
            <w:pPr>
              <w:jc w:val="left"/>
            </w:pPr>
            <w:r>
              <w:t>GET</w:t>
            </w:r>
          </w:p>
        </w:tc>
      </w:tr>
      <w:tr w:rsidR="00F67DA2" w14:paraId="232498FC" w14:textId="77777777" w:rsidTr="002015FF">
        <w:trPr>
          <w:trHeight w:val="70"/>
        </w:trPr>
        <w:tc>
          <w:tcPr>
            <w:tcW w:w="2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C9D569" w14:textId="77777777" w:rsidR="00F67DA2" w:rsidRDefault="00F67DA2">
            <w:pPr>
              <w:jc w:val="left"/>
            </w:pPr>
            <w:r>
              <w:t>CONTENT TYPE</w:t>
            </w:r>
          </w:p>
        </w:tc>
        <w:tc>
          <w:tcPr>
            <w:tcW w:w="7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CE11A" w14:textId="77777777" w:rsidR="00F67DA2" w:rsidRDefault="00F67DA2">
            <w:pPr>
              <w:jc w:val="left"/>
            </w:pPr>
            <w:r>
              <w:t>application / json</w:t>
            </w:r>
          </w:p>
        </w:tc>
      </w:tr>
    </w:tbl>
    <w:p w14:paraId="4E0DBCA9" w14:textId="2C9354BF" w:rsidR="00F67DA2" w:rsidRDefault="002015FF" w:rsidP="002015FF">
      <w:pPr>
        <w:pStyle w:val="Heading3"/>
      </w:pPr>
      <w:r>
        <w:t>Path Parameters</w:t>
      </w:r>
    </w:p>
    <w:tbl>
      <w:tblPr>
        <w:tblStyle w:val="TableGridLight"/>
        <w:tblW w:w="9399" w:type="dxa"/>
        <w:tblInd w:w="0" w:type="dxa"/>
        <w:tblLook w:val="04A0" w:firstRow="1" w:lastRow="0" w:firstColumn="1" w:lastColumn="0" w:noHBand="0" w:noVBand="1"/>
      </w:tblPr>
      <w:tblGrid>
        <w:gridCol w:w="1924"/>
        <w:gridCol w:w="7475"/>
      </w:tblGrid>
      <w:tr w:rsidR="00F67DA2" w14:paraId="23621F12" w14:textId="77777777" w:rsidTr="001D58BE">
        <w:trPr>
          <w:trHeight w:val="268"/>
        </w:trPr>
        <w:tc>
          <w:tcPr>
            <w:tcW w:w="19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615B9F" w14:textId="77777777" w:rsidR="00F67DA2" w:rsidRDefault="00F67DA2">
            <w:pPr>
              <w:jc w:val="left"/>
            </w:pPr>
            <w:r>
              <w:t>Parameter</w:t>
            </w:r>
          </w:p>
        </w:tc>
        <w:tc>
          <w:tcPr>
            <w:tcW w:w="7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04C765" w14:textId="77777777" w:rsidR="00F67DA2" w:rsidRDefault="00F67DA2">
            <w:pPr>
              <w:jc w:val="left"/>
            </w:pPr>
            <w:r>
              <w:t>Description</w:t>
            </w:r>
          </w:p>
        </w:tc>
      </w:tr>
      <w:tr w:rsidR="00F67DA2" w14:paraId="2F19B3C4" w14:textId="77777777" w:rsidTr="001D58BE">
        <w:trPr>
          <w:trHeight w:val="254"/>
        </w:trPr>
        <w:tc>
          <w:tcPr>
            <w:tcW w:w="19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EC3EB" w14:textId="77777777" w:rsidR="00F67DA2" w:rsidRDefault="00F67DA2">
            <w:pPr>
              <w:jc w:val="left"/>
            </w:pPr>
            <w:r>
              <w:rPr>
                <w:szCs w:val="20"/>
              </w:rPr>
              <w:t>type</w:t>
            </w:r>
          </w:p>
        </w:tc>
        <w:tc>
          <w:tcPr>
            <w:tcW w:w="7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EC1B3" w14:textId="50FF4821" w:rsidR="00F67DA2" w:rsidRDefault="00CA750F">
            <w:r>
              <w:rPr>
                <w:kern w:val="0"/>
                <w14:ligatures w14:val="none"/>
              </w:rPr>
              <w:t xml:space="preserve">Unique identifier and </w:t>
            </w:r>
            <w:r>
              <w:t>specifies the type of data to retrieve</w:t>
            </w:r>
          </w:p>
        </w:tc>
      </w:tr>
      <w:tr w:rsidR="00F67DA2" w14:paraId="646D311E" w14:textId="77777777" w:rsidTr="001D58BE">
        <w:trPr>
          <w:trHeight w:val="254"/>
        </w:trPr>
        <w:tc>
          <w:tcPr>
            <w:tcW w:w="19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2217A" w14:textId="77777777" w:rsidR="00F67DA2" w:rsidRDefault="00F67DA2">
            <w:pPr>
              <w:jc w:val="left"/>
            </w:pPr>
            <w:bookmarkStart w:id="93" w:name="OLE_LINK80"/>
            <w:proofErr w:type="spellStart"/>
            <w:r>
              <w:rPr>
                <w:szCs w:val="20"/>
              </w:rPr>
              <w:t>entitySetName</w:t>
            </w:r>
            <w:bookmarkEnd w:id="93"/>
            <w:proofErr w:type="spellEnd"/>
          </w:p>
        </w:tc>
        <w:tc>
          <w:tcPr>
            <w:tcW w:w="7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AEC6F" w14:textId="238EE1D9" w:rsidR="00F67DA2" w:rsidRDefault="00CA750F">
            <w:pPr>
              <w:jc w:val="left"/>
            </w:pPr>
            <w:r>
              <w:t>Specifies the name of the entity set to query</w:t>
            </w:r>
          </w:p>
        </w:tc>
      </w:tr>
      <w:tr w:rsidR="00F67DA2" w14:paraId="4CB73AAE" w14:textId="77777777" w:rsidTr="001D58BE">
        <w:trPr>
          <w:trHeight w:val="268"/>
        </w:trPr>
        <w:tc>
          <w:tcPr>
            <w:tcW w:w="19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C8B15D" w14:textId="47562200" w:rsidR="00F67DA2" w:rsidRDefault="001815C4">
            <w:pPr>
              <w:jc w:val="left"/>
            </w:pPr>
            <w:r>
              <w:t>Id</w:t>
            </w:r>
          </w:p>
        </w:tc>
        <w:tc>
          <w:tcPr>
            <w:tcW w:w="74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8FA4E" w14:textId="74347242" w:rsidR="00F67DA2" w:rsidRDefault="001815C4">
            <w:pPr>
              <w:jc w:val="left"/>
            </w:pPr>
            <w:r>
              <w:t>Specifies the material Unique Identification</w:t>
            </w:r>
          </w:p>
        </w:tc>
      </w:tr>
    </w:tbl>
    <w:p w14:paraId="2C5E401F" w14:textId="7D30F652" w:rsidR="00DE4F1E" w:rsidRDefault="001D58BE" w:rsidP="001D58BE">
      <w:pPr>
        <w:pStyle w:val="Heading3"/>
      </w:pPr>
      <w:r>
        <w:t>Result</w:t>
      </w:r>
    </w:p>
    <w:tbl>
      <w:tblPr>
        <w:tblStyle w:val="TableGridLight"/>
        <w:tblW w:w="9374" w:type="dxa"/>
        <w:tblInd w:w="0" w:type="dxa"/>
        <w:tblLayout w:type="fixed"/>
        <w:tblLook w:val="04A0" w:firstRow="1" w:lastRow="0" w:firstColumn="1" w:lastColumn="0" w:noHBand="0" w:noVBand="1"/>
      </w:tblPr>
      <w:tblGrid>
        <w:gridCol w:w="3228"/>
        <w:gridCol w:w="6146"/>
      </w:tblGrid>
      <w:tr w:rsidR="00DE4F1E" w14:paraId="11945F41" w14:textId="77777777" w:rsidTr="001D58BE">
        <w:trPr>
          <w:trHeight w:val="272"/>
        </w:trPr>
        <w:tc>
          <w:tcPr>
            <w:tcW w:w="3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51440A0" w14:textId="77777777" w:rsidR="00DE4F1E" w:rsidRDefault="00DE4F1E">
            <w:pPr>
              <w:jc w:val="left"/>
              <w:rPr>
                <w:szCs w:val="20"/>
              </w:rPr>
            </w:pPr>
            <w:r>
              <w:rPr>
                <w:szCs w:val="20"/>
              </w:rPr>
              <w:t>HTTP Code</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50024E6" w14:textId="77777777" w:rsidR="00DE4F1E" w:rsidRDefault="00DE4F1E">
            <w:pPr>
              <w:jc w:val="left"/>
              <w:rPr>
                <w:szCs w:val="20"/>
              </w:rPr>
            </w:pPr>
            <w:r>
              <w:rPr>
                <w:szCs w:val="20"/>
              </w:rPr>
              <w:t>Result Description</w:t>
            </w:r>
          </w:p>
        </w:tc>
      </w:tr>
      <w:tr w:rsidR="00DE4F1E" w14:paraId="5D176DF2" w14:textId="77777777" w:rsidTr="001D58BE">
        <w:trPr>
          <w:trHeight w:val="250"/>
        </w:trPr>
        <w:tc>
          <w:tcPr>
            <w:tcW w:w="3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16EFF9" w14:textId="77777777" w:rsidR="00DE4F1E" w:rsidRDefault="00DE4F1E">
            <w:pPr>
              <w:jc w:val="left"/>
              <w:rPr>
                <w:szCs w:val="20"/>
              </w:rPr>
            </w:pPr>
            <w:r>
              <w:rPr>
                <w:szCs w:val="20"/>
              </w:rPr>
              <w:t>200</w:t>
            </w:r>
          </w:p>
        </w:tc>
        <w:tc>
          <w:tcPr>
            <w:tcW w:w="61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00CF23" w14:textId="77777777" w:rsidR="00DE4F1E" w:rsidRDefault="00DE4F1E">
            <w:r>
              <w:t>Entry deleted successfully.</w:t>
            </w:r>
          </w:p>
        </w:tc>
      </w:tr>
    </w:tbl>
    <w:p w14:paraId="3C506A00" w14:textId="746FA74A" w:rsidR="001D58BE" w:rsidRDefault="001D58BE" w:rsidP="001D58BE">
      <w:pPr>
        <w:pStyle w:val="Heading3"/>
        <w:sectPr w:rsidR="001D58BE" w:rsidSect="00E44405">
          <w:pgSz w:w="12240" w:h="15840" w:code="1"/>
          <w:pgMar w:top="1440" w:right="1440" w:bottom="1440" w:left="1440" w:header="720" w:footer="720" w:gutter="0"/>
          <w:cols w:space="1418"/>
          <w:docGrid w:linePitch="360"/>
        </w:sectPr>
      </w:pPr>
      <w:r>
        <w:t>Error Management</w:t>
      </w:r>
    </w:p>
    <w:tbl>
      <w:tblPr>
        <w:tblStyle w:val="TableGridLight"/>
        <w:tblW w:w="9389" w:type="dxa"/>
        <w:tblInd w:w="0" w:type="dxa"/>
        <w:tblLayout w:type="fixed"/>
        <w:tblLook w:val="04A0" w:firstRow="1" w:lastRow="0" w:firstColumn="1" w:lastColumn="0" w:noHBand="0" w:noVBand="1"/>
      </w:tblPr>
      <w:tblGrid>
        <w:gridCol w:w="1615"/>
        <w:gridCol w:w="1618"/>
        <w:gridCol w:w="6156"/>
      </w:tblGrid>
      <w:tr w:rsidR="00DE4F1E" w14:paraId="468A3FB6"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F13463A" w14:textId="77777777" w:rsidR="00DE4F1E" w:rsidRDefault="00DE4F1E">
            <w:pPr>
              <w:jc w:val="left"/>
              <w:rPr>
                <w:szCs w:val="20"/>
              </w:rPr>
            </w:pPr>
            <w:r>
              <w:rPr>
                <w:szCs w:val="20"/>
              </w:rPr>
              <w:t>HTTP Code</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179E679" w14:textId="77777777" w:rsidR="00DE4F1E" w:rsidRDefault="00DE4F1E">
            <w:pPr>
              <w:jc w:val="left"/>
              <w:rPr>
                <w:szCs w:val="20"/>
              </w:rPr>
            </w:pPr>
            <w:r>
              <w:rPr>
                <w:szCs w:val="20"/>
              </w:rPr>
              <w:t>Error Code</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C8BB421" w14:textId="77777777" w:rsidR="00DE4F1E" w:rsidRDefault="00DE4F1E">
            <w:pPr>
              <w:jc w:val="left"/>
              <w:rPr>
                <w:szCs w:val="20"/>
              </w:rPr>
            </w:pPr>
            <w:r>
              <w:rPr>
                <w:szCs w:val="20"/>
              </w:rPr>
              <w:t>Error Description</w:t>
            </w:r>
          </w:p>
        </w:tc>
      </w:tr>
      <w:tr w:rsidR="00DE4F1E" w14:paraId="15625135"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BB0E58" w14:textId="77777777" w:rsidR="00DE4F1E" w:rsidRDefault="00DE4F1E">
            <w:pPr>
              <w:jc w:val="left"/>
              <w:rPr>
                <w:szCs w:val="20"/>
              </w:rPr>
            </w:pPr>
            <w:r>
              <w:rPr>
                <w:szCs w:val="20"/>
              </w:rPr>
              <w:t>500</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222F04" w14:textId="77777777" w:rsidR="00DE4F1E" w:rsidRDefault="00DE4F1E">
            <w:pPr>
              <w:jc w:val="left"/>
              <w:rPr>
                <w:szCs w:val="20"/>
              </w:rPr>
            </w:pPr>
            <w:r>
              <w:rPr>
                <w:szCs w:val="20"/>
              </w:rPr>
              <w:t>500</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729F9E" w14:textId="77777777" w:rsidR="00DE4F1E" w:rsidRDefault="00DE4F1E">
            <w:pPr>
              <w:jc w:val="left"/>
              <w:rPr>
                <w:szCs w:val="20"/>
              </w:rPr>
            </w:pPr>
            <w:r>
              <w:rPr>
                <w:szCs w:val="20"/>
              </w:rPr>
              <w:t>Project Specific error</w:t>
            </w:r>
          </w:p>
        </w:tc>
      </w:tr>
      <w:tr w:rsidR="00DE4F1E" w14:paraId="2805728F"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D22BCD" w14:textId="77777777" w:rsidR="00DE4F1E" w:rsidRDefault="00DE4F1E">
            <w:pPr>
              <w:jc w:val="left"/>
              <w:rPr>
                <w:szCs w:val="20"/>
              </w:rPr>
            </w:pPr>
            <w:r>
              <w:rPr>
                <w:szCs w:val="20"/>
              </w:rPr>
              <w:t>404</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E75799" w14:textId="77777777" w:rsidR="00DE4F1E" w:rsidRDefault="00DE4F1E">
            <w:pPr>
              <w:jc w:val="left"/>
              <w:rPr>
                <w:szCs w:val="20"/>
              </w:rPr>
            </w:pPr>
            <w:r>
              <w:rPr>
                <w:szCs w:val="20"/>
              </w:rPr>
              <w:t>404</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1879CC" w14:textId="77777777" w:rsidR="00DE4F1E" w:rsidRDefault="00DE4F1E">
            <w:pPr>
              <w:jc w:val="left"/>
              <w:rPr>
                <w:szCs w:val="20"/>
              </w:rPr>
            </w:pPr>
            <w:r>
              <w:rPr>
                <w:szCs w:val="20"/>
              </w:rPr>
              <w:t>Not Found</w:t>
            </w:r>
          </w:p>
        </w:tc>
      </w:tr>
      <w:tr w:rsidR="00DE4F1E" w14:paraId="6C3FEDCC"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089D8E" w14:textId="77777777" w:rsidR="00DE4F1E" w:rsidRDefault="00DE4F1E">
            <w:pPr>
              <w:jc w:val="left"/>
              <w:rPr>
                <w:szCs w:val="20"/>
              </w:rPr>
            </w:pPr>
            <w:r>
              <w:rPr>
                <w:szCs w:val="20"/>
              </w:rPr>
              <w:t>403</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9146FA" w14:textId="77777777" w:rsidR="00DE4F1E" w:rsidRDefault="00DE4F1E">
            <w:pPr>
              <w:jc w:val="left"/>
              <w:rPr>
                <w:szCs w:val="20"/>
              </w:rPr>
            </w:pPr>
            <w:r>
              <w:rPr>
                <w:szCs w:val="20"/>
              </w:rPr>
              <w:t>403</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5C9800" w14:textId="77777777" w:rsidR="00DE4F1E" w:rsidRDefault="00DE4F1E">
            <w:pPr>
              <w:jc w:val="left"/>
              <w:rPr>
                <w:szCs w:val="20"/>
              </w:rPr>
            </w:pPr>
            <w:r>
              <w:rPr>
                <w:szCs w:val="20"/>
              </w:rPr>
              <w:t>Forbidden</w:t>
            </w:r>
          </w:p>
        </w:tc>
      </w:tr>
      <w:tr w:rsidR="00DE4F1E" w14:paraId="10450194"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9294FB" w14:textId="77777777" w:rsidR="00DE4F1E" w:rsidRDefault="00DE4F1E">
            <w:pPr>
              <w:jc w:val="left"/>
              <w:rPr>
                <w:szCs w:val="20"/>
              </w:rPr>
            </w:pPr>
            <w:r>
              <w:rPr>
                <w:szCs w:val="20"/>
              </w:rPr>
              <w:t>401</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6A5458" w14:textId="77777777" w:rsidR="00DE4F1E" w:rsidRDefault="00DE4F1E">
            <w:pPr>
              <w:jc w:val="left"/>
              <w:rPr>
                <w:szCs w:val="20"/>
              </w:rPr>
            </w:pPr>
            <w:r>
              <w:rPr>
                <w:szCs w:val="20"/>
              </w:rPr>
              <w:t>401</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32BB38" w14:textId="77777777" w:rsidR="00DE4F1E" w:rsidRDefault="00DE4F1E">
            <w:pPr>
              <w:jc w:val="left"/>
              <w:rPr>
                <w:szCs w:val="20"/>
              </w:rPr>
            </w:pPr>
            <w:r>
              <w:rPr>
                <w:szCs w:val="20"/>
              </w:rPr>
              <w:t>Invalid Subscription key / Invalid Token</w:t>
            </w:r>
          </w:p>
        </w:tc>
      </w:tr>
      <w:tr w:rsidR="00DE4F1E" w14:paraId="51B27A50" w14:textId="77777777" w:rsidTr="001D58BE">
        <w:trPr>
          <w:trHeight w:val="262"/>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5A4104" w14:textId="77777777" w:rsidR="00DE4F1E" w:rsidRDefault="00DE4F1E">
            <w:pPr>
              <w:jc w:val="left"/>
              <w:rPr>
                <w:szCs w:val="20"/>
              </w:rPr>
            </w:pPr>
            <w:r>
              <w:rPr>
                <w:szCs w:val="20"/>
              </w:rPr>
              <w:t>400</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7CFD6A" w14:textId="77777777" w:rsidR="00DE4F1E" w:rsidRDefault="00DE4F1E">
            <w:pPr>
              <w:jc w:val="left"/>
              <w:rPr>
                <w:szCs w:val="20"/>
              </w:rPr>
            </w:pPr>
            <w:r>
              <w:rPr>
                <w:szCs w:val="20"/>
              </w:rPr>
              <w:t>400</w:t>
            </w:r>
          </w:p>
        </w:tc>
        <w:tc>
          <w:tcPr>
            <w:tcW w:w="61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127F83" w14:textId="77777777" w:rsidR="00DE4F1E" w:rsidRDefault="00DE4F1E">
            <w:pPr>
              <w:jc w:val="left"/>
              <w:rPr>
                <w:szCs w:val="20"/>
              </w:rPr>
            </w:pPr>
            <w:r>
              <w:rPr>
                <w:szCs w:val="20"/>
              </w:rPr>
              <w:t>Bad request</w:t>
            </w:r>
          </w:p>
        </w:tc>
      </w:tr>
    </w:tbl>
    <w:p w14:paraId="562A44AF" w14:textId="36CEA0AE" w:rsidR="00F67DA2" w:rsidRDefault="00F67DA2" w:rsidP="001D58BE">
      <w:pPr>
        <w:pStyle w:val="Heading3"/>
      </w:pPr>
      <w:r>
        <w:t>Sample Response</w:t>
      </w:r>
    </w:p>
    <w:p w14:paraId="26C89D26" w14:textId="77777777" w:rsidR="001815C4" w:rsidRPr="001815C4" w:rsidRDefault="001815C4" w:rsidP="003E135C">
      <w:pPr>
        <w:spacing w:after="0" w:line="240" w:lineRule="auto"/>
        <w:ind w:left="720"/>
        <w:jc w:val="left"/>
        <w:rPr>
          <w:rFonts w:ascii="Consolas" w:hAnsi="Consolas"/>
          <w:sz w:val="18"/>
          <w:szCs w:val="20"/>
        </w:rPr>
      </w:pPr>
      <w:r w:rsidRPr="001815C4">
        <w:rPr>
          <w:rFonts w:ascii="Consolas" w:hAnsi="Consolas"/>
          <w:sz w:val="18"/>
          <w:szCs w:val="20"/>
        </w:rPr>
        <w:t>{</w:t>
      </w:r>
    </w:p>
    <w:p w14:paraId="79416F7A" w14:textId="4CBF65FE" w:rsidR="001815C4" w:rsidRPr="001815C4" w:rsidRDefault="001815C4" w:rsidP="003E135C">
      <w:pPr>
        <w:spacing w:after="0" w:line="240" w:lineRule="auto"/>
        <w:ind w:left="720"/>
        <w:jc w:val="left"/>
        <w:rPr>
          <w:rFonts w:ascii="Consolas" w:hAnsi="Consolas"/>
          <w:sz w:val="18"/>
          <w:szCs w:val="20"/>
        </w:rPr>
      </w:pPr>
      <w:r w:rsidRPr="001815C4">
        <w:rPr>
          <w:rFonts w:ascii="Consolas" w:hAnsi="Consolas"/>
          <w:sz w:val="18"/>
          <w:szCs w:val="20"/>
        </w:rPr>
        <w:t xml:space="preserve">   "</w:t>
      </w:r>
      <w:proofErr w:type="spellStart"/>
      <w:r w:rsidRPr="001815C4">
        <w:rPr>
          <w:rFonts w:ascii="Consolas" w:hAnsi="Consolas"/>
          <w:sz w:val="18"/>
          <w:szCs w:val="20"/>
        </w:rPr>
        <w:t>statusCode</w:t>
      </w:r>
      <w:proofErr w:type="spellEnd"/>
      <w:r w:rsidRPr="001815C4">
        <w:rPr>
          <w:rFonts w:ascii="Consolas" w:hAnsi="Consolas"/>
          <w:sz w:val="18"/>
          <w:szCs w:val="20"/>
        </w:rPr>
        <w:t>": "204",</w:t>
      </w:r>
    </w:p>
    <w:p w14:paraId="5E5E8FC2" w14:textId="7353D244" w:rsidR="001815C4" w:rsidRPr="001815C4" w:rsidRDefault="001815C4" w:rsidP="003E135C">
      <w:pPr>
        <w:spacing w:after="0" w:line="240" w:lineRule="auto"/>
        <w:ind w:left="720"/>
        <w:jc w:val="left"/>
        <w:rPr>
          <w:rFonts w:ascii="Consolas" w:hAnsi="Consolas"/>
          <w:sz w:val="18"/>
          <w:szCs w:val="20"/>
        </w:rPr>
      </w:pPr>
      <w:r w:rsidRPr="001815C4">
        <w:rPr>
          <w:rFonts w:ascii="Consolas" w:hAnsi="Consolas"/>
          <w:sz w:val="18"/>
          <w:szCs w:val="20"/>
        </w:rPr>
        <w:t xml:space="preserve">  </w:t>
      </w:r>
      <w:r>
        <w:rPr>
          <w:rFonts w:ascii="Consolas" w:hAnsi="Consolas"/>
          <w:sz w:val="18"/>
          <w:szCs w:val="20"/>
        </w:rPr>
        <w:t xml:space="preserve"> </w:t>
      </w:r>
      <w:r w:rsidRPr="001815C4">
        <w:rPr>
          <w:rFonts w:ascii="Consolas" w:hAnsi="Consolas"/>
          <w:sz w:val="18"/>
          <w:szCs w:val="20"/>
        </w:rPr>
        <w:t>"</w:t>
      </w:r>
      <w:proofErr w:type="spellStart"/>
      <w:r w:rsidRPr="001815C4">
        <w:rPr>
          <w:rFonts w:ascii="Consolas" w:hAnsi="Consolas"/>
          <w:sz w:val="18"/>
          <w:szCs w:val="20"/>
        </w:rPr>
        <w:t>statusMessage</w:t>
      </w:r>
      <w:proofErr w:type="spellEnd"/>
      <w:r w:rsidRPr="001815C4">
        <w:rPr>
          <w:rFonts w:ascii="Consolas" w:hAnsi="Consolas"/>
          <w:sz w:val="18"/>
          <w:szCs w:val="20"/>
        </w:rPr>
        <w:t xml:space="preserve">": </w:t>
      </w:r>
      <w:bookmarkStart w:id="94" w:name="OLE_LINK98"/>
      <w:r w:rsidRPr="001815C4">
        <w:rPr>
          <w:rFonts w:ascii="Consolas" w:hAnsi="Consolas"/>
          <w:sz w:val="18"/>
          <w:szCs w:val="20"/>
        </w:rPr>
        <w:t>"Entry deleted successfully."</w:t>
      </w:r>
      <w:bookmarkEnd w:id="94"/>
    </w:p>
    <w:p w14:paraId="7AED137E" w14:textId="71B6665F" w:rsidR="00F67DA2" w:rsidRDefault="001815C4" w:rsidP="003E135C">
      <w:pPr>
        <w:spacing w:after="0" w:line="240" w:lineRule="auto"/>
        <w:ind w:left="720"/>
        <w:jc w:val="left"/>
        <w:rPr>
          <w:rFonts w:ascii="Consolas" w:hAnsi="Consolas"/>
          <w:sz w:val="18"/>
          <w:szCs w:val="20"/>
        </w:rPr>
      </w:pPr>
      <w:r w:rsidRPr="001815C4">
        <w:rPr>
          <w:rFonts w:ascii="Consolas" w:hAnsi="Consolas"/>
          <w:sz w:val="18"/>
          <w:szCs w:val="20"/>
        </w:rPr>
        <w:t>}</w:t>
      </w:r>
    </w:p>
    <w:p w14:paraId="55E6F5A3" w14:textId="77777777" w:rsidR="003E135C" w:rsidRDefault="003E135C" w:rsidP="00215960">
      <w:pPr>
        <w:pStyle w:val="Heading2"/>
        <w:sectPr w:rsidR="003E135C" w:rsidSect="001D58BE">
          <w:type w:val="continuous"/>
          <w:pgSz w:w="12240" w:h="15840" w:code="1"/>
          <w:pgMar w:top="1440" w:right="1440" w:bottom="1440" w:left="1440" w:header="720" w:footer="720" w:gutter="0"/>
          <w:cols w:space="1418"/>
          <w:docGrid w:linePitch="360"/>
        </w:sectPr>
      </w:pPr>
    </w:p>
    <w:p w14:paraId="2269310D" w14:textId="5AA55472" w:rsidR="001F2651" w:rsidRDefault="00215960" w:rsidP="00215960">
      <w:pPr>
        <w:pStyle w:val="Heading2"/>
      </w:pPr>
      <w:bookmarkStart w:id="95" w:name="_Toc220332220"/>
      <w:r>
        <w:lastRenderedPageBreak/>
        <w:t>BOM Fetch</w:t>
      </w:r>
      <w:bookmarkEnd w:id="95"/>
    </w:p>
    <w:p w14:paraId="75B34DBE" w14:textId="77777777" w:rsidR="008D24C4" w:rsidRDefault="008D24C4" w:rsidP="008D24C4">
      <w:r>
        <w:t>This API is used to fetch BOM data from the SAP ERP system.</w:t>
      </w:r>
    </w:p>
    <w:tbl>
      <w:tblPr>
        <w:tblStyle w:val="TableGridLight"/>
        <w:tblW w:w="9391" w:type="dxa"/>
        <w:tblInd w:w="-5" w:type="dxa"/>
        <w:tblLayout w:type="fixed"/>
        <w:tblLook w:val="04A0" w:firstRow="1" w:lastRow="0" w:firstColumn="1" w:lastColumn="0" w:noHBand="0" w:noVBand="1"/>
      </w:tblPr>
      <w:tblGrid>
        <w:gridCol w:w="2429"/>
        <w:gridCol w:w="6962"/>
      </w:tblGrid>
      <w:tr w:rsidR="00FD15E6" w14:paraId="6F47E064" w14:textId="77777777" w:rsidTr="00E90256">
        <w:trPr>
          <w:trHeight w:val="251"/>
        </w:trPr>
        <w:tc>
          <w:tcPr>
            <w:tcW w:w="24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57DDC4" w14:textId="77777777" w:rsidR="00FD15E6" w:rsidRDefault="00FD15E6">
            <w:pPr>
              <w:jc w:val="left"/>
            </w:pPr>
            <w:r>
              <w:t>PROTOCOL</w:t>
            </w:r>
          </w:p>
        </w:tc>
        <w:tc>
          <w:tcPr>
            <w:tcW w:w="69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39E98" w14:textId="77777777" w:rsidR="00FD15E6" w:rsidRDefault="00FD15E6">
            <w:pPr>
              <w:jc w:val="left"/>
            </w:pPr>
            <w:r>
              <w:t>HTTPS</w:t>
            </w:r>
          </w:p>
        </w:tc>
      </w:tr>
      <w:tr w:rsidR="00FD15E6" w14:paraId="7BE54692" w14:textId="77777777" w:rsidTr="00E90256">
        <w:trPr>
          <w:trHeight w:val="159"/>
        </w:trPr>
        <w:tc>
          <w:tcPr>
            <w:tcW w:w="24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785EDB" w14:textId="77777777" w:rsidR="00FD15E6" w:rsidRDefault="00FD15E6">
            <w:pPr>
              <w:jc w:val="left"/>
            </w:pPr>
            <w:r>
              <w:t>DEV ENDPOINT</w:t>
            </w:r>
          </w:p>
        </w:tc>
        <w:tc>
          <w:tcPr>
            <w:tcW w:w="69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3D453" w14:textId="0CEDB091" w:rsidR="00FD15E6" w:rsidRDefault="00FD15E6" w:rsidP="00FD15E6">
            <w:pPr>
              <w:jc w:val="left"/>
              <w:rPr>
                <w:rStyle w:val="Hyperlink"/>
              </w:rPr>
            </w:pPr>
            <w:hyperlink r:id="rId41" w:history="1">
              <w:r w:rsidRPr="00A43447">
                <w:rPr>
                  <w:rStyle w:val="Hyperlink"/>
                </w:rPr>
                <w:t>https://ixts-dev-apim.azure-api.net/sap-api/v1/bom</w:t>
              </w:r>
            </w:hyperlink>
            <w:r>
              <w:t xml:space="preserve"> </w:t>
            </w:r>
          </w:p>
        </w:tc>
      </w:tr>
      <w:tr w:rsidR="00FD15E6" w14:paraId="7A50219D" w14:textId="77777777" w:rsidTr="00E90256">
        <w:trPr>
          <w:trHeight w:val="159"/>
        </w:trPr>
        <w:tc>
          <w:tcPr>
            <w:tcW w:w="24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D147C0" w14:textId="77777777" w:rsidR="00FD15E6" w:rsidRDefault="00FD15E6">
            <w:pPr>
              <w:jc w:val="left"/>
            </w:pPr>
            <w:r>
              <w:t>QA ENDPOINT</w:t>
            </w:r>
          </w:p>
        </w:tc>
        <w:tc>
          <w:tcPr>
            <w:tcW w:w="69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D4D6C" w14:textId="3E51FBEF" w:rsidR="00FD15E6" w:rsidRPr="00FD15E6" w:rsidRDefault="00FD15E6">
            <w:pPr>
              <w:jc w:val="left"/>
              <w:rPr>
                <w:u w:val="single"/>
              </w:rPr>
            </w:pPr>
            <w:hyperlink r:id="rId42" w:history="1">
              <w:r w:rsidRPr="00A43447">
                <w:rPr>
                  <w:rStyle w:val="Hyperlink"/>
                </w:rPr>
                <w:t>https://ixts-qa-apim.azure-api.net/sap-api/v1/bom</w:t>
              </w:r>
            </w:hyperlink>
            <w:r>
              <w:t xml:space="preserve"> </w:t>
            </w:r>
          </w:p>
        </w:tc>
      </w:tr>
      <w:tr w:rsidR="00FD15E6" w14:paraId="4187E348" w14:textId="77777777" w:rsidTr="00E90256">
        <w:trPr>
          <w:trHeight w:val="205"/>
        </w:trPr>
        <w:tc>
          <w:tcPr>
            <w:tcW w:w="24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268E20" w14:textId="77777777" w:rsidR="00FD15E6" w:rsidRDefault="00FD15E6">
            <w:pPr>
              <w:jc w:val="left"/>
            </w:pPr>
            <w:r>
              <w:t>METHOD</w:t>
            </w:r>
          </w:p>
        </w:tc>
        <w:tc>
          <w:tcPr>
            <w:tcW w:w="69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758D6" w14:textId="4FACA800" w:rsidR="00FD15E6" w:rsidRDefault="00FD15E6">
            <w:pPr>
              <w:jc w:val="left"/>
            </w:pPr>
            <w:r>
              <w:t>GET</w:t>
            </w:r>
          </w:p>
        </w:tc>
      </w:tr>
      <w:tr w:rsidR="00FD15E6" w14:paraId="4A3ED4B3" w14:textId="77777777" w:rsidTr="00E90256">
        <w:trPr>
          <w:trHeight w:val="366"/>
        </w:trPr>
        <w:tc>
          <w:tcPr>
            <w:tcW w:w="24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271D52" w14:textId="77777777" w:rsidR="00FD15E6" w:rsidRDefault="00FD15E6">
            <w:pPr>
              <w:jc w:val="left"/>
            </w:pPr>
            <w:r>
              <w:t>CONTENT TYPE</w:t>
            </w:r>
          </w:p>
        </w:tc>
        <w:tc>
          <w:tcPr>
            <w:tcW w:w="69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C964D" w14:textId="77777777" w:rsidR="00FD15E6" w:rsidRDefault="00FD15E6">
            <w:pPr>
              <w:jc w:val="left"/>
            </w:pPr>
            <w:r>
              <w:t>application / json</w:t>
            </w:r>
          </w:p>
        </w:tc>
      </w:tr>
    </w:tbl>
    <w:p w14:paraId="00C339B9" w14:textId="6DCBC1E2" w:rsidR="00C040C0" w:rsidRDefault="00E90256" w:rsidP="00E90256">
      <w:pPr>
        <w:pStyle w:val="Heading3"/>
      </w:pPr>
      <w:r>
        <w:t>Path Parameters</w:t>
      </w:r>
    </w:p>
    <w:tbl>
      <w:tblPr>
        <w:tblStyle w:val="TableGridLight"/>
        <w:tblW w:w="9377" w:type="dxa"/>
        <w:tblInd w:w="0" w:type="dxa"/>
        <w:tblLook w:val="04A0" w:firstRow="1" w:lastRow="0" w:firstColumn="1" w:lastColumn="0" w:noHBand="0" w:noVBand="1"/>
      </w:tblPr>
      <w:tblGrid>
        <w:gridCol w:w="1973"/>
        <w:gridCol w:w="7404"/>
      </w:tblGrid>
      <w:tr w:rsidR="0020340A" w14:paraId="76A315E0" w14:textId="77777777" w:rsidTr="00E90256">
        <w:trPr>
          <w:trHeight w:val="270"/>
        </w:trPr>
        <w:tc>
          <w:tcPr>
            <w:tcW w:w="1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C93FEB2" w14:textId="77777777" w:rsidR="0020340A" w:rsidRDefault="0020340A">
            <w:pPr>
              <w:jc w:val="left"/>
            </w:pPr>
            <w:r>
              <w:t>Parameter</w:t>
            </w:r>
          </w:p>
        </w:tc>
        <w:tc>
          <w:tcPr>
            <w:tcW w:w="7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9EAEC2" w14:textId="77777777" w:rsidR="0020340A" w:rsidRDefault="0020340A">
            <w:pPr>
              <w:jc w:val="left"/>
            </w:pPr>
            <w:r>
              <w:t>Description</w:t>
            </w:r>
          </w:p>
        </w:tc>
      </w:tr>
      <w:tr w:rsidR="0020340A" w14:paraId="0B732D87" w14:textId="77777777" w:rsidTr="00E90256">
        <w:trPr>
          <w:trHeight w:val="257"/>
        </w:trPr>
        <w:tc>
          <w:tcPr>
            <w:tcW w:w="1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B2490" w14:textId="77777777" w:rsidR="0020340A" w:rsidRDefault="0020340A">
            <w:pPr>
              <w:jc w:val="left"/>
            </w:pPr>
            <w:r>
              <w:rPr>
                <w:szCs w:val="20"/>
              </w:rPr>
              <w:t>type</w:t>
            </w:r>
          </w:p>
        </w:tc>
        <w:tc>
          <w:tcPr>
            <w:tcW w:w="7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6A1A0" w14:textId="77777777" w:rsidR="0020340A" w:rsidRDefault="0020340A">
            <w:pPr>
              <w:jc w:val="left"/>
            </w:pPr>
            <w:r>
              <w:rPr>
                <w:kern w:val="0"/>
                <w14:ligatures w14:val="none"/>
              </w:rPr>
              <w:t xml:space="preserve">Unique identifier and </w:t>
            </w:r>
            <w:r>
              <w:t>specifies the type of data to retrieve</w:t>
            </w:r>
          </w:p>
        </w:tc>
      </w:tr>
      <w:tr w:rsidR="0020340A" w14:paraId="5E439884" w14:textId="77777777" w:rsidTr="00E90256">
        <w:trPr>
          <w:trHeight w:val="257"/>
        </w:trPr>
        <w:tc>
          <w:tcPr>
            <w:tcW w:w="1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A64292" w14:textId="77777777" w:rsidR="0020340A" w:rsidRDefault="0020340A">
            <w:pPr>
              <w:jc w:val="left"/>
              <w:rPr>
                <w:szCs w:val="20"/>
              </w:rPr>
            </w:pPr>
            <w:proofErr w:type="spellStart"/>
            <w:r>
              <w:rPr>
                <w:szCs w:val="20"/>
              </w:rPr>
              <w:t>entitySetName</w:t>
            </w:r>
            <w:proofErr w:type="spellEnd"/>
          </w:p>
        </w:tc>
        <w:tc>
          <w:tcPr>
            <w:tcW w:w="7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4D385" w14:textId="77777777" w:rsidR="0020340A" w:rsidRDefault="0020340A">
            <w:pPr>
              <w:jc w:val="left"/>
            </w:pPr>
            <w:r>
              <w:t>Specifies the name of the entity set to query</w:t>
            </w:r>
          </w:p>
        </w:tc>
      </w:tr>
    </w:tbl>
    <w:p w14:paraId="0A2C1832" w14:textId="7A872C0A" w:rsidR="00E90256" w:rsidRDefault="00E90256" w:rsidP="00E90256">
      <w:pPr>
        <w:pStyle w:val="Heading3"/>
        <w:sectPr w:rsidR="00E90256" w:rsidSect="003E135C">
          <w:pgSz w:w="12240" w:h="15840" w:code="1"/>
          <w:pgMar w:top="1440" w:right="1440" w:bottom="1440" w:left="1440" w:header="720" w:footer="720" w:gutter="0"/>
          <w:cols w:space="1418"/>
          <w:docGrid w:linePitch="360"/>
        </w:sectPr>
      </w:pPr>
      <w:r>
        <w:t>Pagination Parameters</w:t>
      </w:r>
    </w:p>
    <w:tbl>
      <w:tblPr>
        <w:tblStyle w:val="TableGridLight"/>
        <w:tblW w:w="9377" w:type="dxa"/>
        <w:tblInd w:w="0" w:type="dxa"/>
        <w:tblLook w:val="04A0" w:firstRow="1" w:lastRow="0" w:firstColumn="1" w:lastColumn="0" w:noHBand="0" w:noVBand="1"/>
      </w:tblPr>
      <w:tblGrid>
        <w:gridCol w:w="1973"/>
        <w:gridCol w:w="7404"/>
      </w:tblGrid>
      <w:tr w:rsidR="0020340A" w14:paraId="7FBC58C2" w14:textId="77777777" w:rsidTr="00E90256">
        <w:trPr>
          <w:trHeight w:val="267"/>
        </w:trPr>
        <w:tc>
          <w:tcPr>
            <w:tcW w:w="1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210132" w14:textId="77777777" w:rsidR="0020340A" w:rsidRDefault="0020340A">
            <w:pPr>
              <w:jc w:val="left"/>
            </w:pPr>
            <w:r>
              <w:t>Parameter</w:t>
            </w:r>
          </w:p>
        </w:tc>
        <w:tc>
          <w:tcPr>
            <w:tcW w:w="7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37DA3E" w14:textId="77777777" w:rsidR="0020340A" w:rsidRDefault="0020340A">
            <w:pPr>
              <w:jc w:val="left"/>
            </w:pPr>
            <w:r>
              <w:t>Description</w:t>
            </w:r>
          </w:p>
        </w:tc>
      </w:tr>
      <w:tr w:rsidR="0020340A" w14:paraId="6C8A59B8" w14:textId="77777777" w:rsidTr="00E90256">
        <w:trPr>
          <w:trHeight w:val="254"/>
        </w:trPr>
        <w:tc>
          <w:tcPr>
            <w:tcW w:w="1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A5FB51" w14:textId="77777777" w:rsidR="0020340A" w:rsidRDefault="0020340A">
            <w:pPr>
              <w:jc w:val="left"/>
            </w:pPr>
            <w:r>
              <w:t>filter</w:t>
            </w:r>
          </w:p>
        </w:tc>
        <w:tc>
          <w:tcPr>
            <w:tcW w:w="74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A7418C" w14:textId="77777777" w:rsidR="0020340A" w:rsidRDefault="0020340A">
            <w:pPr>
              <w:jc w:val="left"/>
            </w:pPr>
            <w:proofErr w:type="gramStart"/>
            <w:r>
              <w:t>Is</w:t>
            </w:r>
            <w:proofErr w:type="gramEnd"/>
            <w:r>
              <w:t xml:space="preserve"> used to fetch materials based on given criteria or conditions</w:t>
            </w:r>
          </w:p>
        </w:tc>
      </w:tr>
    </w:tbl>
    <w:p w14:paraId="4A586961" w14:textId="1A098385" w:rsidR="00243DD0" w:rsidRDefault="00E90256" w:rsidP="00E90256">
      <w:pPr>
        <w:pStyle w:val="Heading3"/>
      </w:pPr>
      <w:r>
        <w:t>Result</w:t>
      </w:r>
    </w:p>
    <w:tbl>
      <w:tblPr>
        <w:tblStyle w:val="TableGridLight"/>
        <w:tblW w:w="9374" w:type="dxa"/>
        <w:tblInd w:w="0" w:type="dxa"/>
        <w:tblLayout w:type="fixed"/>
        <w:tblLook w:val="04A0" w:firstRow="1" w:lastRow="0" w:firstColumn="1" w:lastColumn="0" w:noHBand="0" w:noVBand="1"/>
      </w:tblPr>
      <w:tblGrid>
        <w:gridCol w:w="3088"/>
        <w:gridCol w:w="6286"/>
      </w:tblGrid>
      <w:tr w:rsidR="0073263E" w14:paraId="1B435EBB" w14:textId="77777777" w:rsidTr="00E90256">
        <w:trPr>
          <w:trHeight w:val="234"/>
        </w:trPr>
        <w:tc>
          <w:tcPr>
            <w:tcW w:w="30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5320913" w14:textId="6699D966" w:rsidR="0073263E" w:rsidRDefault="0073263E">
            <w:pPr>
              <w:jc w:val="left"/>
              <w:rPr>
                <w:szCs w:val="20"/>
              </w:rPr>
            </w:pPr>
            <w:r>
              <w:rPr>
                <w:szCs w:val="20"/>
              </w:rPr>
              <w:t>HTTP Code</w:t>
            </w:r>
          </w:p>
        </w:tc>
        <w:tc>
          <w:tcPr>
            <w:tcW w:w="62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B92D6B4" w14:textId="77777777" w:rsidR="0073263E" w:rsidRDefault="0073263E">
            <w:pPr>
              <w:jc w:val="left"/>
              <w:rPr>
                <w:szCs w:val="20"/>
              </w:rPr>
            </w:pPr>
            <w:r>
              <w:rPr>
                <w:szCs w:val="20"/>
              </w:rPr>
              <w:t>Result Description</w:t>
            </w:r>
          </w:p>
        </w:tc>
      </w:tr>
      <w:tr w:rsidR="0073263E" w14:paraId="70AB0116" w14:textId="77777777" w:rsidTr="00E90256">
        <w:trPr>
          <w:trHeight w:val="58"/>
        </w:trPr>
        <w:tc>
          <w:tcPr>
            <w:tcW w:w="30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95ED46" w14:textId="77777777" w:rsidR="0073263E" w:rsidRDefault="0073263E">
            <w:pPr>
              <w:jc w:val="left"/>
              <w:rPr>
                <w:szCs w:val="20"/>
              </w:rPr>
            </w:pPr>
            <w:r>
              <w:rPr>
                <w:szCs w:val="20"/>
              </w:rPr>
              <w:t>200</w:t>
            </w:r>
          </w:p>
        </w:tc>
        <w:tc>
          <w:tcPr>
            <w:tcW w:w="62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BC58E4" w14:textId="77777777" w:rsidR="0073263E" w:rsidRDefault="0073263E">
            <w:pPr>
              <w:jc w:val="left"/>
              <w:rPr>
                <w:szCs w:val="20"/>
              </w:rPr>
            </w:pPr>
            <w:r>
              <w:rPr>
                <w:szCs w:val="20"/>
              </w:rPr>
              <w:t>Data details fetched successfully</w:t>
            </w:r>
          </w:p>
        </w:tc>
      </w:tr>
    </w:tbl>
    <w:p w14:paraId="5D44BA95" w14:textId="5F4FDE92" w:rsidR="00E90256" w:rsidRDefault="00E90256" w:rsidP="00E90256">
      <w:pPr>
        <w:pStyle w:val="Heading3"/>
        <w:sectPr w:rsidR="00E90256" w:rsidSect="00E90256">
          <w:type w:val="continuous"/>
          <w:pgSz w:w="12240" w:h="15840" w:code="1"/>
          <w:pgMar w:top="1440" w:right="1440" w:bottom="1440" w:left="1440" w:header="720" w:footer="720" w:gutter="0"/>
          <w:cols w:space="1418"/>
          <w:docGrid w:linePitch="360"/>
        </w:sectPr>
      </w:pPr>
      <w:r>
        <w:t>Error Management</w:t>
      </w:r>
    </w:p>
    <w:tbl>
      <w:tblPr>
        <w:tblStyle w:val="TableGridLight"/>
        <w:tblW w:w="9388" w:type="dxa"/>
        <w:tblInd w:w="0" w:type="dxa"/>
        <w:tblLayout w:type="fixed"/>
        <w:tblLook w:val="04A0" w:firstRow="1" w:lastRow="0" w:firstColumn="1" w:lastColumn="0" w:noHBand="0" w:noVBand="1"/>
      </w:tblPr>
      <w:tblGrid>
        <w:gridCol w:w="1499"/>
        <w:gridCol w:w="1593"/>
        <w:gridCol w:w="6296"/>
      </w:tblGrid>
      <w:tr w:rsidR="0073263E" w14:paraId="565E7A89"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4E23B69" w14:textId="77777777" w:rsidR="0073263E" w:rsidRDefault="0073263E">
            <w:pPr>
              <w:jc w:val="left"/>
              <w:rPr>
                <w:szCs w:val="20"/>
              </w:rPr>
            </w:pPr>
            <w:r>
              <w:rPr>
                <w:szCs w:val="20"/>
              </w:rPr>
              <w:t>HTTP Code</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60E1431" w14:textId="77777777" w:rsidR="0073263E" w:rsidRDefault="0073263E">
            <w:pPr>
              <w:jc w:val="left"/>
              <w:rPr>
                <w:szCs w:val="20"/>
              </w:rPr>
            </w:pPr>
            <w:r>
              <w:rPr>
                <w:szCs w:val="20"/>
              </w:rPr>
              <w:t>Error Code</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5298EF6" w14:textId="77777777" w:rsidR="0073263E" w:rsidRDefault="0073263E">
            <w:pPr>
              <w:jc w:val="left"/>
              <w:rPr>
                <w:szCs w:val="20"/>
              </w:rPr>
            </w:pPr>
            <w:r>
              <w:rPr>
                <w:szCs w:val="20"/>
              </w:rPr>
              <w:t>Error Description</w:t>
            </w:r>
          </w:p>
        </w:tc>
      </w:tr>
      <w:tr w:rsidR="0073263E" w14:paraId="779EAFB4"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FCDB0" w14:textId="77777777" w:rsidR="0073263E" w:rsidRDefault="0073263E">
            <w:pPr>
              <w:jc w:val="left"/>
              <w:rPr>
                <w:szCs w:val="20"/>
              </w:rPr>
            </w:pPr>
            <w:r>
              <w:rPr>
                <w:szCs w:val="20"/>
              </w:rPr>
              <w:t>500</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D28C58" w14:textId="77777777" w:rsidR="0073263E" w:rsidRDefault="0073263E">
            <w:pPr>
              <w:jc w:val="left"/>
              <w:rPr>
                <w:szCs w:val="20"/>
              </w:rPr>
            </w:pPr>
            <w:r>
              <w:rPr>
                <w:szCs w:val="20"/>
              </w:rPr>
              <w:t>500</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EB050" w14:textId="77777777" w:rsidR="0073263E" w:rsidRDefault="0073263E">
            <w:pPr>
              <w:jc w:val="left"/>
              <w:rPr>
                <w:szCs w:val="20"/>
              </w:rPr>
            </w:pPr>
            <w:r>
              <w:rPr>
                <w:szCs w:val="20"/>
              </w:rPr>
              <w:t>Project Specific error</w:t>
            </w:r>
          </w:p>
        </w:tc>
      </w:tr>
      <w:tr w:rsidR="0073263E" w14:paraId="5C4883EB"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C7879D" w14:textId="77777777" w:rsidR="0073263E" w:rsidRDefault="0073263E">
            <w:pPr>
              <w:jc w:val="left"/>
              <w:rPr>
                <w:szCs w:val="20"/>
              </w:rPr>
            </w:pPr>
            <w:r>
              <w:rPr>
                <w:szCs w:val="20"/>
              </w:rPr>
              <w:t>404</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AA4D9B" w14:textId="77777777" w:rsidR="0073263E" w:rsidRDefault="0073263E">
            <w:pPr>
              <w:jc w:val="left"/>
              <w:rPr>
                <w:szCs w:val="20"/>
              </w:rPr>
            </w:pPr>
            <w:r>
              <w:rPr>
                <w:szCs w:val="20"/>
              </w:rPr>
              <w:t>404</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6FF64B" w14:textId="77777777" w:rsidR="0073263E" w:rsidRDefault="0073263E">
            <w:pPr>
              <w:jc w:val="left"/>
              <w:rPr>
                <w:szCs w:val="20"/>
              </w:rPr>
            </w:pPr>
            <w:r>
              <w:rPr>
                <w:szCs w:val="20"/>
              </w:rPr>
              <w:t>Not Found</w:t>
            </w:r>
          </w:p>
        </w:tc>
      </w:tr>
      <w:tr w:rsidR="0073263E" w14:paraId="7CBE52B7"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F9C50E" w14:textId="77777777" w:rsidR="0073263E" w:rsidRDefault="0073263E">
            <w:pPr>
              <w:jc w:val="left"/>
              <w:rPr>
                <w:szCs w:val="20"/>
              </w:rPr>
            </w:pPr>
            <w:r>
              <w:rPr>
                <w:szCs w:val="20"/>
              </w:rPr>
              <w:t>403</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099F7F" w14:textId="77777777" w:rsidR="0073263E" w:rsidRDefault="0073263E">
            <w:pPr>
              <w:jc w:val="left"/>
              <w:rPr>
                <w:szCs w:val="20"/>
              </w:rPr>
            </w:pPr>
            <w:r>
              <w:rPr>
                <w:szCs w:val="20"/>
              </w:rPr>
              <w:t>403</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38BD2D" w14:textId="77777777" w:rsidR="0073263E" w:rsidRDefault="0073263E">
            <w:pPr>
              <w:jc w:val="left"/>
              <w:rPr>
                <w:szCs w:val="20"/>
              </w:rPr>
            </w:pPr>
            <w:r>
              <w:rPr>
                <w:szCs w:val="20"/>
              </w:rPr>
              <w:t>Forbidden</w:t>
            </w:r>
          </w:p>
        </w:tc>
      </w:tr>
      <w:tr w:rsidR="0073263E" w14:paraId="50E6B33B"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7841D9" w14:textId="77777777" w:rsidR="0073263E" w:rsidRDefault="0073263E">
            <w:pPr>
              <w:jc w:val="left"/>
              <w:rPr>
                <w:szCs w:val="20"/>
              </w:rPr>
            </w:pPr>
            <w:r>
              <w:rPr>
                <w:szCs w:val="20"/>
              </w:rPr>
              <w:t>401</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82F5FB" w14:textId="77777777" w:rsidR="0073263E" w:rsidRDefault="0073263E">
            <w:pPr>
              <w:jc w:val="left"/>
              <w:rPr>
                <w:szCs w:val="20"/>
              </w:rPr>
            </w:pPr>
            <w:r>
              <w:rPr>
                <w:szCs w:val="20"/>
              </w:rPr>
              <w:t>401</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2350FC" w14:textId="77777777" w:rsidR="0073263E" w:rsidRDefault="0073263E">
            <w:pPr>
              <w:jc w:val="left"/>
              <w:rPr>
                <w:szCs w:val="20"/>
              </w:rPr>
            </w:pPr>
            <w:r>
              <w:rPr>
                <w:szCs w:val="20"/>
              </w:rPr>
              <w:t>Invalid Subscription key / Invalid Token</w:t>
            </w:r>
          </w:p>
        </w:tc>
      </w:tr>
      <w:tr w:rsidR="0073263E" w14:paraId="274C504E" w14:textId="77777777" w:rsidTr="00E90256">
        <w:trPr>
          <w:trHeight w:val="260"/>
        </w:trPr>
        <w:tc>
          <w:tcPr>
            <w:tcW w:w="1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76B68D" w14:textId="77777777" w:rsidR="0073263E" w:rsidRDefault="0073263E">
            <w:pPr>
              <w:jc w:val="left"/>
              <w:rPr>
                <w:szCs w:val="20"/>
              </w:rPr>
            </w:pPr>
            <w:r>
              <w:rPr>
                <w:szCs w:val="20"/>
              </w:rPr>
              <w:t>400</w:t>
            </w:r>
          </w:p>
        </w:tc>
        <w:tc>
          <w:tcPr>
            <w:tcW w:w="15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460A14" w14:textId="77777777" w:rsidR="0073263E" w:rsidRDefault="0073263E">
            <w:pPr>
              <w:jc w:val="left"/>
              <w:rPr>
                <w:szCs w:val="20"/>
              </w:rPr>
            </w:pPr>
            <w:r>
              <w:rPr>
                <w:szCs w:val="20"/>
              </w:rPr>
              <w:t>400</w:t>
            </w:r>
          </w:p>
        </w:tc>
        <w:tc>
          <w:tcPr>
            <w:tcW w:w="6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FD665A" w14:textId="77777777" w:rsidR="0073263E" w:rsidRDefault="0073263E">
            <w:pPr>
              <w:jc w:val="left"/>
              <w:rPr>
                <w:szCs w:val="20"/>
              </w:rPr>
            </w:pPr>
            <w:r>
              <w:rPr>
                <w:szCs w:val="20"/>
              </w:rPr>
              <w:t>Bad request</w:t>
            </w:r>
          </w:p>
        </w:tc>
      </w:tr>
    </w:tbl>
    <w:p w14:paraId="35C68BC0" w14:textId="03D9FD2F" w:rsidR="007E7306" w:rsidRDefault="007E7306" w:rsidP="00E90256">
      <w:pPr>
        <w:pStyle w:val="Heading3"/>
      </w:pPr>
      <w:r>
        <w:t>Sample Response</w:t>
      </w:r>
    </w:p>
    <w:p w14:paraId="5011BB27" w14:textId="3C24CE93" w:rsidR="0073263E" w:rsidRPr="00E90256" w:rsidRDefault="007E7306" w:rsidP="00E90256">
      <w:pPr>
        <w:spacing w:after="0" w:line="240" w:lineRule="auto"/>
        <w:ind w:left="720"/>
        <w:jc w:val="left"/>
        <w:rPr>
          <w:rFonts w:ascii="Consolas" w:hAnsi="Consolas"/>
        </w:rPr>
      </w:pPr>
      <w:r w:rsidRPr="00E90256">
        <w:rPr>
          <w:rFonts w:ascii="Consolas" w:hAnsi="Consolas"/>
          <w:szCs w:val="20"/>
        </w:rPr>
        <w:t>200 Ok Success Response</w:t>
      </w:r>
    </w:p>
    <w:sectPr w:rsidR="0073263E" w:rsidRPr="00E90256" w:rsidSect="00E90256">
      <w:type w:val="continuous"/>
      <w:pgSz w:w="12240" w:h="15840" w:code="1"/>
      <w:pgMar w:top="1440" w:right="1440" w:bottom="1440" w:left="1440" w:header="720" w:footer="720" w:gutter="0"/>
      <w:cols w:space="14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3C14" w14:textId="77777777" w:rsidR="000E1384" w:rsidRDefault="000E1384" w:rsidP="00531239">
      <w:r>
        <w:separator/>
      </w:r>
    </w:p>
  </w:endnote>
  <w:endnote w:type="continuationSeparator" w:id="0">
    <w:p w14:paraId="119FE233" w14:textId="77777777" w:rsidR="000E1384" w:rsidRDefault="000E1384" w:rsidP="00531239">
      <w:r>
        <w:continuationSeparator/>
      </w:r>
    </w:p>
  </w:endnote>
  <w:endnote w:type="continuationNotice" w:id="1">
    <w:p w14:paraId="73A73042" w14:textId="77777777" w:rsidR="000E1384" w:rsidRDefault="000E1384"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BE4C" w14:textId="79BE218D" w:rsidR="00544652" w:rsidRPr="00841C41" w:rsidRDefault="00841C41" w:rsidP="00841C41">
    <w:pPr>
      <w:pStyle w:val="Footer"/>
    </w:pPr>
    <w:bookmarkStart w:id="1" w:name="OLE_LINK99"/>
    <w:bookmarkStart w:id="2" w:name="OLE_LINK100"/>
    <w:bookmarkStart w:id="3" w:name="_Hlk171555138"/>
    <w:r>
      <w:t>© 202</w:t>
    </w:r>
    <w:r w:rsidR="00945633">
      <w:t>6</w:t>
    </w:r>
    <w:r>
      <w:t xml:space="preserve"> Accenture. All rights reserved</w:t>
    </w:r>
    <w:r w:rsidR="00D3638D">
      <w:t>.</w:t>
    </w:r>
    <w:r>
      <w:ptab w:relativeTo="margin" w:alignment="center" w:leader="none"/>
    </w:r>
    <w:r>
      <w:t xml:space="preserve">Document Version: </w:t>
    </w:r>
    <w:sdt>
      <w:sdtPr>
        <w:alias w:val="Label"/>
        <w:tag w:val="DLCPolicyLabelValue"/>
        <w:id w:val="-781494818"/>
        <w:lock w:val="contentLocked"/>
        <w:placeholder>
          <w:docPart w:val="BCA7A58E427E4A0D93E79D07FA393F1A"/>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4779DC">
          <w:t>19.0</w:t>
        </w:r>
      </w:sdtContent>
    </w:sdt>
    <w:r>
      <w:ptab w:relativeTo="margin" w:alignment="right" w:leader="none"/>
    </w:r>
    <w:r>
      <w:fldChar w:fldCharType="begin"/>
    </w:r>
    <w:r>
      <w:instrText xml:space="preserve"> PAGE   \* MERGEFORMAT </w:instrText>
    </w:r>
    <w:r>
      <w:fldChar w:fldCharType="separate"/>
    </w:r>
    <w:r>
      <w:t>2</w:t>
    </w:r>
    <w:r>
      <w:rPr>
        <w:noProof/>
      </w:rPr>
      <w:fldChar w:fldCharType="end"/>
    </w:r>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80B0" w14:textId="77777777" w:rsidR="000E1384" w:rsidRDefault="000E1384" w:rsidP="00531239">
      <w:r>
        <w:separator/>
      </w:r>
    </w:p>
  </w:footnote>
  <w:footnote w:type="continuationSeparator" w:id="0">
    <w:p w14:paraId="5777F0F7" w14:textId="77777777" w:rsidR="000E1384" w:rsidRDefault="000E1384" w:rsidP="00531239">
      <w:r>
        <w:continuationSeparator/>
      </w:r>
    </w:p>
  </w:footnote>
  <w:footnote w:type="continuationNotice" w:id="1">
    <w:p w14:paraId="2FC4E50B" w14:textId="77777777" w:rsidR="000E1384" w:rsidRDefault="000E1384"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C40A" w14:textId="4ACAB9FA" w:rsidR="00D6038A" w:rsidRPr="00D6038A" w:rsidRDefault="00D6038A" w:rsidP="00D6038A">
    <w:pPr>
      <w:tabs>
        <w:tab w:val="center" w:pos="4680"/>
        <w:tab w:val="right" w:pos="9360"/>
      </w:tabs>
      <w:spacing w:after="0" w:line="240" w:lineRule="auto"/>
      <w:rPr>
        <w:rFonts w:eastAsia="Calibri" w:cs="Arial"/>
      </w:rPr>
    </w:pPr>
    <w:r w:rsidRPr="00D6038A">
      <w:rPr>
        <w:rFonts w:eastAsia="Calibri" w:cs="Arial"/>
        <w:noProof/>
        <w14:ligatures w14:val="none"/>
      </w:rPr>
      <w:drawing>
        <wp:inline distT="0" distB="0" distL="0" distR="0" wp14:anchorId="105BA71D" wp14:editId="2726C540">
          <wp:extent cx="1504950" cy="1428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D6038A">
      <w:rPr>
        <w:rFonts w:eastAsia="Calibri" w:cs="Arial"/>
      </w:rPr>
      <w:ptab w:relativeTo="margin" w:alignment="center" w:leader="none"/>
    </w:r>
    <w:r w:rsidRPr="00D6038A">
      <w:rPr>
        <w:rFonts w:eastAsia="Calibri" w:cs="Arial"/>
      </w:rPr>
      <w:ptab w:relativeTo="margin" w:alignment="right" w:leader="none"/>
    </w:r>
    <w:hyperlink r:id="rId2" w:history="1">
      <w:r w:rsidRPr="00D6038A">
        <w:rPr>
          <w:rFonts w:eastAsia="Calibri" w:cs="Arial"/>
          <w:color w:val="0563C1" w:themeColor="hyperlink"/>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0B20FB"/>
    <w:multiLevelType w:val="hybridMultilevel"/>
    <w:tmpl w:val="D33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A428C"/>
    <w:multiLevelType w:val="hybridMultilevel"/>
    <w:tmpl w:val="8FB6B65E"/>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9740EB"/>
    <w:multiLevelType w:val="hybridMultilevel"/>
    <w:tmpl w:val="0A188FBA"/>
    <w:lvl w:ilvl="0" w:tplc="3D404E00">
      <w:start w:val="1"/>
      <w:numFmt w:val="bullet"/>
      <w:lvlText w:val=""/>
      <w:lvlJc w:val="left"/>
      <w:pPr>
        <w:ind w:left="720" w:hanging="360"/>
      </w:pPr>
      <w:rPr>
        <w:rFonts w:ascii="Symbol" w:hAnsi="Symbol" w:hint="default"/>
      </w:rPr>
    </w:lvl>
    <w:lvl w:ilvl="1" w:tplc="DE00420E">
      <w:start w:val="1"/>
      <w:numFmt w:val="bullet"/>
      <w:lvlText w:val="o"/>
      <w:lvlJc w:val="left"/>
      <w:pPr>
        <w:ind w:left="1440" w:hanging="360"/>
      </w:pPr>
      <w:rPr>
        <w:rFonts w:ascii="Courier New" w:hAnsi="Courier New" w:hint="default"/>
      </w:rPr>
    </w:lvl>
    <w:lvl w:ilvl="2" w:tplc="8946D340">
      <w:start w:val="1"/>
      <w:numFmt w:val="bullet"/>
      <w:lvlText w:val=""/>
      <w:lvlJc w:val="left"/>
      <w:pPr>
        <w:ind w:left="2160" w:hanging="360"/>
      </w:pPr>
      <w:rPr>
        <w:rFonts w:ascii="Wingdings" w:hAnsi="Wingdings" w:hint="default"/>
      </w:rPr>
    </w:lvl>
    <w:lvl w:ilvl="3" w:tplc="BFB87B54">
      <w:start w:val="1"/>
      <w:numFmt w:val="bullet"/>
      <w:lvlText w:val=""/>
      <w:lvlJc w:val="left"/>
      <w:pPr>
        <w:ind w:left="2880" w:hanging="360"/>
      </w:pPr>
      <w:rPr>
        <w:rFonts w:ascii="Symbol" w:hAnsi="Symbol" w:hint="default"/>
      </w:rPr>
    </w:lvl>
    <w:lvl w:ilvl="4" w:tplc="AD80793A">
      <w:start w:val="1"/>
      <w:numFmt w:val="bullet"/>
      <w:lvlText w:val="o"/>
      <w:lvlJc w:val="left"/>
      <w:pPr>
        <w:ind w:left="3600" w:hanging="360"/>
      </w:pPr>
      <w:rPr>
        <w:rFonts w:ascii="Courier New" w:hAnsi="Courier New" w:hint="default"/>
      </w:rPr>
    </w:lvl>
    <w:lvl w:ilvl="5" w:tplc="2C10DC86">
      <w:start w:val="1"/>
      <w:numFmt w:val="bullet"/>
      <w:lvlText w:val=""/>
      <w:lvlJc w:val="left"/>
      <w:pPr>
        <w:ind w:left="4320" w:hanging="360"/>
      </w:pPr>
      <w:rPr>
        <w:rFonts w:ascii="Wingdings" w:hAnsi="Wingdings" w:hint="default"/>
      </w:rPr>
    </w:lvl>
    <w:lvl w:ilvl="6" w:tplc="86AA9764">
      <w:start w:val="1"/>
      <w:numFmt w:val="bullet"/>
      <w:lvlText w:val=""/>
      <w:lvlJc w:val="left"/>
      <w:pPr>
        <w:ind w:left="5040" w:hanging="360"/>
      </w:pPr>
      <w:rPr>
        <w:rFonts w:ascii="Symbol" w:hAnsi="Symbol" w:hint="default"/>
      </w:rPr>
    </w:lvl>
    <w:lvl w:ilvl="7" w:tplc="484259DA">
      <w:start w:val="1"/>
      <w:numFmt w:val="bullet"/>
      <w:lvlText w:val="o"/>
      <w:lvlJc w:val="left"/>
      <w:pPr>
        <w:ind w:left="5760" w:hanging="360"/>
      </w:pPr>
      <w:rPr>
        <w:rFonts w:ascii="Courier New" w:hAnsi="Courier New" w:hint="default"/>
      </w:rPr>
    </w:lvl>
    <w:lvl w:ilvl="8" w:tplc="92FC6938">
      <w:start w:val="1"/>
      <w:numFmt w:val="bullet"/>
      <w:lvlText w:val=""/>
      <w:lvlJc w:val="left"/>
      <w:pPr>
        <w:ind w:left="6480" w:hanging="360"/>
      </w:pPr>
      <w:rPr>
        <w:rFonts w:ascii="Wingdings" w:hAnsi="Wingdings" w:hint="default"/>
      </w:rPr>
    </w:lvl>
  </w:abstractNum>
  <w:abstractNum w:abstractNumId="10"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D3458"/>
    <w:multiLevelType w:val="hybridMultilevel"/>
    <w:tmpl w:val="62467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0C04931"/>
    <w:multiLevelType w:val="hybridMultilevel"/>
    <w:tmpl w:val="3BA0E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D3971"/>
    <w:multiLevelType w:val="hybridMultilevel"/>
    <w:tmpl w:val="D0389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9165FB5"/>
    <w:multiLevelType w:val="hybridMultilevel"/>
    <w:tmpl w:val="AF18BCCC"/>
    <w:lvl w:ilvl="0" w:tplc="6150B63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01733"/>
    <w:multiLevelType w:val="hybridMultilevel"/>
    <w:tmpl w:val="80ACE5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6455A"/>
    <w:multiLevelType w:val="hybridMultilevel"/>
    <w:tmpl w:val="946A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259867870">
    <w:abstractNumId w:val="9"/>
  </w:num>
  <w:num w:numId="2" w16cid:durableId="1929734398">
    <w:abstractNumId w:val="30"/>
  </w:num>
  <w:num w:numId="3" w16cid:durableId="2122143729">
    <w:abstractNumId w:val="4"/>
  </w:num>
  <w:num w:numId="4" w16cid:durableId="49808471">
    <w:abstractNumId w:val="13"/>
  </w:num>
  <w:num w:numId="5" w16cid:durableId="2143575839">
    <w:abstractNumId w:val="43"/>
  </w:num>
  <w:num w:numId="6" w16cid:durableId="1840462670">
    <w:abstractNumId w:val="39"/>
  </w:num>
  <w:num w:numId="7" w16cid:durableId="199780177">
    <w:abstractNumId w:val="31"/>
  </w:num>
  <w:num w:numId="8" w16cid:durableId="10779437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174878">
    <w:abstractNumId w:val="27"/>
  </w:num>
  <w:num w:numId="10" w16cid:durableId="787898665">
    <w:abstractNumId w:val="35"/>
  </w:num>
  <w:num w:numId="11" w16cid:durableId="1031954925">
    <w:abstractNumId w:val="6"/>
  </w:num>
  <w:num w:numId="12" w16cid:durableId="1133136183">
    <w:abstractNumId w:val="15"/>
  </w:num>
  <w:num w:numId="13" w16cid:durableId="424114086">
    <w:abstractNumId w:val="33"/>
  </w:num>
  <w:num w:numId="14" w16cid:durableId="1735011803">
    <w:abstractNumId w:val="5"/>
  </w:num>
  <w:num w:numId="15" w16cid:durableId="329021991">
    <w:abstractNumId w:val="40"/>
  </w:num>
  <w:num w:numId="16" w16cid:durableId="1152873047">
    <w:abstractNumId w:val="22"/>
  </w:num>
  <w:num w:numId="17" w16cid:durableId="1132140544">
    <w:abstractNumId w:val="37"/>
  </w:num>
  <w:num w:numId="18" w16cid:durableId="1950769534">
    <w:abstractNumId w:val="11"/>
  </w:num>
  <w:num w:numId="19" w16cid:durableId="2133161191">
    <w:abstractNumId w:val="16"/>
  </w:num>
  <w:num w:numId="20" w16cid:durableId="189034160">
    <w:abstractNumId w:val="32"/>
  </w:num>
  <w:num w:numId="21" w16cid:durableId="1324046898">
    <w:abstractNumId w:val="19"/>
  </w:num>
  <w:num w:numId="22" w16cid:durableId="1439982588">
    <w:abstractNumId w:val="21"/>
  </w:num>
  <w:num w:numId="23" w16cid:durableId="85394927">
    <w:abstractNumId w:val="17"/>
  </w:num>
  <w:num w:numId="24" w16cid:durableId="1058287344">
    <w:abstractNumId w:val="24"/>
  </w:num>
  <w:num w:numId="25" w16cid:durableId="1375497866">
    <w:abstractNumId w:val="34"/>
  </w:num>
  <w:num w:numId="26" w16cid:durableId="791364133">
    <w:abstractNumId w:val="7"/>
  </w:num>
  <w:num w:numId="27" w16cid:durableId="38865549">
    <w:abstractNumId w:val="25"/>
  </w:num>
  <w:num w:numId="28" w16cid:durableId="1610821167">
    <w:abstractNumId w:val="0"/>
  </w:num>
  <w:num w:numId="29" w16cid:durableId="1065953449">
    <w:abstractNumId w:val="38"/>
  </w:num>
  <w:num w:numId="30" w16cid:durableId="1680963313">
    <w:abstractNumId w:val="10"/>
  </w:num>
  <w:num w:numId="31" w16cid:durableId="337537558">
    <w:abstractNumId w:val="42"/>
  </w:num>
  <w:num w:numId="32" w16cid:durableId="686060486">
    <w:abstractNumId w:val="28"/>
  </w:num>
  <w:num w:numId="33" w16cid:durableId="987397078">
    <w:abstractNumId w:val="8"/>
  </w:num>
  <w:num w:numId="34" w16cid:durableId="972250105">
    <w:abstractNumId w:val="20"/>
  </w:num>
  <w:num w:numId="35" w16cid:durableId="1387871794">
    <w:abstractNumId w:val="14"/>
  </w:num>
  <w:num w:numId="36" w16cid:durableId="550074005">
    <w:abstractNumId w:val="3"/>
  </w:num>
  <w:num w:numId="37" w16cid:durableId="1379815274">
    <w:abstractNumId w:val="12"/>
  </w:num>
  <w:num w:numId="38" w16cid:durableId="116336672">
    <w:abstractNumId w:val="29"/>
  </w:num>
  <w:num w:numId="39" w16cid:durableId="1934582165">
    <w:abstractNumId w:val="26"/>
  </w:num>
  <w:num w:numId="40" w16cid:durableId="1524829505">
    <w:abstractNumId w:val="1"/>
  </w:num>
  <w:num w:numId="41" w16cid:durableId="424569315">
    <w:abstractNumId w:val="36"/>
  </w:num>
  <w:num w:numId="42" w16cid:durableId="1028139481">
    <w:abstractNumId w:val="18"/>
  </w:num>
  <w:num w:numId="43" w16cid:durableId="227764772">
    <w:abstractNumId w:val="23"/>
  </w:num>
  <w:num w:numId="44" w16cid:durableId="54862692">
    <w:abstractNumId w:val="4"/>
  </w:num>
  <w:num w:numId="45" w16cid:durableId="1401100351">
    <w:abstractNumId w:val="6"/>
  </w:num>
  <w:num w:numId="46" w16cid:durableId="67699165">
    <w:abstractNumId w:val="4"/>
  </w:num>
  <w:num w:numId="47" w16cid:durableId="274793555">
    <w:abstractNumId w:val="2"/>
  </w:num>
  <w:num w:numId="48" w16cid:durableId="738135039">
    <w:abstractNumId w:val="4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HzUNs4/6D8p5Jcp5tkjYARYdr1hKrDNuzfRkWDeOnlWaSFK/2gWrrP9VsLdiK3lCXjamosnyI3MIqu/jJWUfag==" w:salt="JCojbCigT79zzUgG7NkRS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NK4FAFJGlI8tAAAA"/>
  </w:docVars>
  <w:rsids>
    <w:rsidRoot w:val="006C5E97"/>
    <w:rsid w:val="00000F5C"/>
    <w:rsid w:val="000036CF"/>
    <w:rsid w:val="00015412"/>
    <w:rsid w:val="00015ADF"/>
    <w:rsid w:val="00016B30"/>
    <w:rsid w:val="000174DA"/>
    <w:rsid w:val="000225AC"/>
    <w:rsid w:val="00022EEE"/>
    <w:rsid w:val="00026894"/>
    <w:rsid w:val="000273E0"/>
    <w:rsid w:val="00033BE3"/>
    <w:rsid w:val="00041F88"/>
    <w:rsid w:val="00043E5F"/>
    <w:rsid w:val="000477E3"/>
    <w:rsid w:val="00052ABC"/>
    <w:rsid w:val="0005516A"/>
    <w:rsid w:val="00056863"/>
    <w:rsid w:val="00063B25"/>
    <w:rsid w:val="00064E37"/>
    <w:rsid w:val="00067E96"/>
    <w:rsid w:val="00070DF3"/>
    <w:rsid w:val="00081B3E"/>
    <w:rsid w:val="0008549A"/>
    <w:rsid w:val="0009241C"/>
    <w:rsid w:val="00096568"/>
    <w:rsid w:val="00096A57"/>
    <w:rsid w:val="000A5D43"/>
    <w:rsid w:val="000A6D6B"/>
    <w:rsid w:val="000A7E0F"/>
    <w:rsid w:val="000B082B"/>
    <w:rsid w:val="000B5DA5"/>
    <w:rsid w:val="000C3682"/>
    <w:rsid w:val="000C3C80"/>
    <w:rsid w:val="000C4D0A"/>
    <w:rsid w:val="000C4ED7"/>
    <w:rsid w:val="000C6362"/>
    <w:rsid w:val="000D117D"/>
    <w:rsid w:val="000D5E4A"/>
    <w:rsid w:val="000D6544"/>
    <w:rsid w:val="000E1384"/>
    <w:rsid w:val="000E1EEE"/>
    <w:rsid w:val="000E20D8"/>
    <w:rsid w:val="000E52A9"/>
    <w:rsid w:val="000E628F"/>
    <w:rsid w:val="001000E7"/>
    <w:rsid w:val="00102D8F"/>
    <w:rsid w:val="001046A3"/>
    <w:rsid w:val="00105A29"/>
    <w:rsid w:val="00111CBD"/>
    <w:rsid w:val="001172C3"/>
    <w:rsid w:val="001174E9"/>
    <w:rsid w:val="00117C2F"/>
    <w:rsid w:val="00117F3D"/>
    <w:rsid w:val="00121843"/>
    <w:rsid w:val="001276FC"/>
    <w:rsid w:val="001317E1"/>
    <w:rsid w:val="0014533C"/>
    <w:rsid w:val="00146FBA"/>
    <w:rsid w:val="0015150E"/>
    <w:rsid w:val="00152822"/>
    <w:rsid w:val="001577EC"/>
    <w:rsid w:val="0016736A"/>
    <w:rsid w:val="00167942"/>
    <w:rsid w:val="00171523"/>
    <w:rsid w:val="00172236"/>
    <w:rsid w:val="00176EAC"/>
    <w:rsid w:val="001808E9"/>
    <w:rsid w:val="001815C4"/>
    <w:rsid w:val="00182009"/>
    <w:rsid w:val="00182194"/>
    <w:rsid w:val="001824D7"/>
    <w:rsid w:val="00194B96"/>
    <w:rsid w:val="0019590E"/>
    <w:rsid w:val="00195CBB"/>
    <w:rsid w:val="001A0EBA"/>
    <w:rsid w:val="001A57D8"/>
    <w:rsid w:val="001A76C5"/>
    <w:rsid w:val="001B4FF9"/>
    <w:rsid w:val="001B541C"/>
    <w:rsid w:val="001B6045"/>
    <w:rsid w:val="001C0067"/>
    <w:rsid w:val="001C1AA1"/>
    <w:rsid w:val="001C4008"/>
    <w:rsid w:val="001D0047"/>
    <w:rsid w:val="001D01C7"/>
    <w:rsid w:val="001D136E"/>
    <w:rsid w:val="001D36D4"/>
    <w:rsid w:val="001D39E9"/>
    <w:rsid w:val="001D5617"/>
    <w:rsid w:val="001D58BE"/>
    <w:rsid w:val="001D63AF"/>
    <w:rsid w:val="001D6F78"/>
    <w:rsid w:val="001E0169"/>
    <w:rsid w:val="001E17D1"/>
    <w:rsid w:val="001E2443"/>
    <w:rsid w:val="001E3981"/>
    <w:rsid w:val="001E439E"/>
    <w:rsid w:val="001E7AAD"/>
    <w:rsid w:val="001F1485"/>
    <w:rsid w:val="001F2651"/>
    <w:rsid w:val="001F4CAB"/>
    <w:rsid w:val="001F61FF"/>
    <w:rsid w:val="0020106C"/>
    <w:rsid w:val="002015FF"/>
    <w:rsid w:val="0020340A"/>
    <w:rsid w:val="002036B3"/>
    <w:rsid w:val="00213E64"/>
    <w:rsid w:val="00214F67"/>
    <w:rsid w:val="00215960"/>
    <w:rsid w:val="00220E32"/>
    <w:rsid w:val="00221240"/>
    <w:rsid w:val="00224047"/>
    <w:rsid w:val="00231CF7"/>
    <w:rsid w:val="00231E96"/>
    <w:rsid w:val="0023507B"/>
    <w:rsid w:val="00243DD0"/>
    <w:rsid w:val="00246A98"/>
    <w:rsid w:val="002541AE"/>
    <w:rsid w:val="0025426B"/>
    <w:rsid w:val="00261A83"/>
    <w:rsid w:val="00262AB2"/>
    <w:rsid w:val="002639F6"/>
    <w:rsid w:val="002641E3"/>
    <w:rsid w:val="00264802"/>
    <w:rsid w:val="0027706D"/>
    <w:rsid w:val="00277872"/>
    <w:rsid w:val="00280EBF"/>
    <w:rsid w:val="002A1DD4"/>
    <w:rsid w:val="002A69E1"/>
    <w:rsid w:val="002B087C"/>
    <w:rsid w:val="002B099F"/>
    <w:rsid w:val="002C10A1"/>
    <w:rsid w:val="002C23F1"/>
    <w:rsid w:val="002C4B12"/>
    <w:rsid w:val="002C4D41"/>
    <w:rsid w:val="002C68C0"/>
    <w:rsid w:val="002D1565"/>
    <w:rsid w:val="002D7EAF"/>
    <w:rsid w:val="002E122E"/>
    <w:rsid w:val="002F0FCA"/>
    <w:rsid w:val="002F319D"/>
    <w:rsid w:val="002F4B97"/>
    <w:rsid w:val="0030447A"/>
    <w:rsid w:val="0030491E"/>
    <w:rsid w:val="00312B8E"/>
    <w:rsid w:val="00316A51"/>
    <w:rsid w:val="00337DA9"/>
    <w:rsid w:val="003431DF"/>
    <w:rsid w:val="00344D00"/>
    <w:rsid w:val="0034637A"/>
    <w:rsid w:val="003550F0"/>
    <w:rsid w:val="00355632"/>
    <w:rsid w:val="003607DA"/>
    <w:rsid w:val="00366E1D"/>
    <w:rsid w:val="00370F0E"/>
    <w:rsid w:val="003725CE"/>
    <w:rsid w:val="00372AF8"/>
    <w:rsid w:val="00373834"/>
    <w:rsid w:val="00374B8B"/>
    <w:rsid w:val="00375615"/>
    <w:rsid w:val="00382665"/>
    <w:rsid w:val="00386179"/>
    <w:rsid w:val="00390645"/>
    <w:rsid w:val="003921D0"/>
    <w:rsid w:val="00395AC4"/>
    <w:rsid w:val="00395CC3"/>
    <w:rsid w:val="003A1136"/>
    <w:rsid w:val="003A2105"/>
    <w:rsid w:val="003A5209"/>
    <w:rsid w:val="003A6167"/>
    <w:rsid w:val="003A64B5"/>
    <w:rsid w:val="003B02E0"/>
    <w:rsid w:val="003B1405"/>
    <w:rsid w:val="003C24E0"/>
    <w:rsid w:val="003C3713"/>
    <w:rsid w:val="003C6431"/>
    <w:rsid w:val="003D3BD6"/>
    <w:rsid w:val="003D3FC0"/>
    <w:rsid w:val="003E0B45"/>
    <w:rsid w:val="003E0C30"/>
    <w:rsid w:val="003E135C"/>
    <w:rsid w:val="003E19BC"/>
    <w:rsid w:val="003F430E"/>
    <w:rsid w:val="003F43BA"/>
    <w:rsid w:val="003F52F3"/>
    <w:rsid w:val="003F628A"/>
    <w:rsid w:val="003F7199"/>
    <w:rsid w:val="00400419"/>
    <w:rsid w:val="00405223"/>
    <w:rsid w:val="00411059"/>
    <w:rsid w:val="00414EDE"/>
    <w:rsid w:val="0041544D"/>
    <w:rsid w:val="004214B0"/>
    <w:rsid w:val="00422B62"/>
    <w:rsid w:val="00424AC5"/>
    <w:rsid w:val="004251DC"/>
    <w:rsid w:val="00427BD8"/>
    <w:rsid w:val="00430E4B"/>
    <w:rsid w:val="00431B86"/>
    <w:rsid w:val="00436398"/>
    <w:rsid w:val="00437502"/>
    <w:rsid w:val="004419B0"/>
    <w:rsid w:val="0044390B"/>
    <w:rsid w:val="004479CA"/>
    <w:rsid w:val="00451642"/>
    <w:rsid w:val="0045667E"/>
    <w:rsid w:val="00457B85"/>
    <w:rsid w:val="0046286A"/>
    <w:rsid w:val="0046626C"/>
    <w:rsid w:val="00475CD2"/>
    <w:rsid w:val="004779DC"/>
    <w:rsid w:val="00482447"/>
    <w:rsid w:val="00483DF6"/>
    <w:rsid w:val="004865C0"/>
    <w:rsid w:val="00487F3D"/>
    <w:rsid w:val="004962C1"/>
    <w:rsid w:val="0049732E"/>
    <w:rsid w:val="004A1379"/>
    <w:rsid w:val="004A2358"/>
    <w:rsid w:val="004A49F4"/>
    <w:rsid w:val="004A75FF"/>
    <w:rsid w:val="004C0F31"/>
    <w:rsid w:val="004C55BB"/>
    <w:rsid w:val="004D1CF1"/>
    <w:rsid w:val="004D5F33"/>
    <w:rsid w:val="004D6866"/>
    <w:rsid w:val="004E06FA"/>
    <w:rsid w:val="004E1A96"/>
    <w:rsid w:val="004E1CC5"/>
    <w:rsid w:val="004E2614"/>
    <w:rsid w:val="004E3B56"/>
    <w:rsid w:val="004E41D0"/>
    <w:rsid w:val="004F2EEA"/>
    <w:rsid w:val="0050001F"/>
    <w:rsid w:val="0050065D"/>
    <w:rsid w:val="005051AD"/>
    <w:rsid w:val="00511C6F"/>
    <w:rsid w:val="005208CB"/>
    <w:rsid w:val="00521044"/>
    <w:rsid w:val="00525F2B"/>
    <w:rsid w:val="00527F15"/>
    <w:rsid w:val="00531239"/>
    <w:rsid w:val="00531EDC"/>
    <w:rsid w:val="00534C7A"/>
    <w:rsid w:val="00535375"/>
    <w:rsid w:val="0053601F"/>
    <w:rsid w:val="00536164"/>
    <w:rsid w:val="00537E8A"/>
    <w:rsid w:val="00543E5C"/>
    <w:rsid w:val="00544652"/>
    <w:rsid w:val="00547516"/>
    <w:rsid w:val="00552362"/>
    <w:rsid w:val="00562335"/>
    <w:rsid w:val="00565233"/>
    <w:rsid w:val="00565CC8"/>
    <w:rsid w:val="00567018"/>
    <w:rsid w:val="005672D2"/>
    <w:rsid w:val="00576532"/>
    <w:rsid w:val="0057788A"/>
    <w:rsid w:val="00583164"/>
    <w:rsid w:val="005A18D9"/>
    <w:rsid w:val="005A622A"/>
    <w:rsid w:val="005B1A90"/>
    <w:rsid w:val="005B1FBA"/>
    <w:rsid w:val="005C2652"/>
    <w:rsid w:val="005C39AA"/>
    <w:rsid w:val="005C5C7B"/>
    <w:rsid w:val="005D2F6C"/>
    <w:rsid w:val="005E063B"/>
    <w:rsid w:val="005E087B"/>
    <w:rsid w:val="005E176C"/>
    <w:rsid w:val="005E558D"/>
    <w:rsid w:val="005E5830"/>
    <w:rsid w:val="005E5B60"/>
    <w:rsid w:val="005E5C14"/>
    <w:rsid w:val="005F6CA5"/>
    <w:rsid w:val="005F7742"/>
    <w:rsid w:val="006007AB"/>
    <w:rsid w:val="00604E6C"/>
    <w:rsid w:val="0060525A"/>
    <w:rsid w:val="00607C1C"/>
    <w:rsid w:val="0061078E"/>
    <w:rsid w:val="00617824"/>
    <w:rsid w:val="00620E09"/>
    <w:rsid w:val="006220BB"/>
    <w:rsid w:val="00631FCA"/>
    <w:rsid w:val="006333F0"/>
    <w:rsid w:val="00634F14"/>
    <w:rsid w:val="00636FBB"/>
    <w:rsid w:val="00644CA8"/>
    <w:rsid w:val="00652D44"/>
    <w:rsid w:val="00656923"/>
    <w:rsid w:val="00661719"/>
    <w:rsid w:val="006620EA"/>
    <w:rsid w:val="00664608"/>
    <w:rsid w:val="00666645"/>
    <w:rsid w:val="0067644C"/>
    <w:rsid w:val="00682604"/>
    <w:rsid w:val="006837BD"/>
    <w:rsid w:val="00687A12"/>
    <w:rsid w:val="00695AAC"/>
    <w:rsid w:val="006A0CB0"/>
    <w:rsid w:val="006A157B"/>
    <w:rsid w:val="006A2774"/>
    <w:rsid w:val="006A43BB"/>
    <w:rsid w:val="006A4E89"/>
    <w:rsid w:val="006B3AB7"/>
    <w:rsid w:val="006C250B"/>
    <w:rsid w:val="006C4E9B"/>
    <w:rsid w:val="006C5E97"/>
    <w:rsid w:val="006C758D"/>
    <w:rsid w:val="006E3DDC"/>
    <w:rsid w:val="006E42F6"/>
    <w:rsid w:val="006F144A"/>
    <w:rsid w:val="006F2730"/>
    <w:rsid w:val="006F4401"/>
    <w:rsid w:val="006F5492"/>
    <w:rsid w:val="006F670B"/>
    <w:rsid w:val="00705F87"/>
    <w:rsid w:val="00712821"/>
    <w:rsid w:val="00724BF0"/>
    <w:rsid w:val="00726536"/>
    <w:rsid w:val="00727ABF"/>
    <w:rsid w:val="00730151"/>
    <w:rsid w:val="007312E6"/>
    <w:rsid w:val="00731527"/>
    <w:rsid w:val="0073263E"/>
    <w:rsid w:val="00733378"/>
    <w:rsid w:val="00740A51"/>
    <w:rsid w:val="00742926"/>
    <w:rsid w:val="007434B0"/>
    <w:rsid w:val="007472B3"/>
    <w:rsid w:val="0075313A"/>
    <w:rsid w:val="007636EA"/>
    <w:rsid w:val="00767687"/>
    <w:rsid w:val="0077230C"/>
    <w:rsid w:val="00772D4E"/>
    <w:rsid w:val="00774ED6"/>
    <w:rsid w:val="00775656"/>
    <w:rsid w:val="007759D3"/>
    <w:rsid w:val="0077774D"/>
    <w:rsid w:val="00780CC0"/>
    <w:rsid w:val="00783462"/>
    <w:rsid w:val="00783D8A"/>
    <w:rsid w:val="00784329"/>
    <w:rsid w:val="007878A1"/>
    <w:rsid w:val="00792B51"/>
    <w:rsid w:val="007A045A"/>
    <w:rsid w:val="007A379E"/>
    <w:rsid w:val="007A7ADB"/>
    <w:rsid w:val="007B243E"/>
    <w:rsid w:val="007B4D02"/>
    <w:rsid w:val="007B6F3C"/>
    <w:rsid w:val="007C7643"/>
    <w:rsid w:val="007D39C3"/>
    <w:rsid w:val="007E2200"/>
    <w:rsid w:val="007E5095"/>
    <w:rsid w:val="007E7306"/>
    <w:rsid w:val="007F1896"/>
    <w:rsid w:val="007F5331"/>
    <w:rsid w:val="007F7CE5"/>
    <w:rsid w:val="008043BD"/>
    <w:rsid w:val="008158FF"/>
    <w:rsid w:val="008326D3"/>
    <w:rsid w:val="008355DF"/>
    <w:rsid w:val="00836349"/>
    <w:rsid w:val="00841C41"/>
    <w:rsid w:val="00842C26"/>
    <w:rsid w:val="00846DDC"/>
    <w:rsid w:val="00850EE3"/>
    <w:rsid w:val="008546C1"/>
    <w:rsid w:val="00860508"/>
    <w:rsid w:val="008728B8"/>
    <w:rsid w:val="00872CD5"/>
    <w:rsid w:val="008778CE"/>
    <w:rsid w:val="00881620"/>
    <w:rsid w:val="0088177C"/>
    <w:rsid w:val="00882D72"/>
    <w:rsid w:val="00883136"/>
    <w:rsid w:val="00890528"/>
    <w:rsid w:val="00891F70"/>
    <w:rsid w:val="0089550E"/>
    <w:rsid w:val="008A2151"/>
    <w:rsid w:val="008A2D9B"/>
    <w:rsid w:val="008A45B9"/>
    <w:rsid w:val="008A5832"/>
    <w:rsid w:val="008B00ED"/>
    <w:rsid w:val="008B332F"/>
    <w:rsid w:val="008B3F00"/>
    <w:rsid w:val="008B61C4"/>
    <w:rsid w:val="008C00E4"/>
    <w:rsid w:val="008C3F79"/>
    <w:rsid w:val="008D24C4"/>
    <w:rsid w:val="008D2C35"/>
    <w:rsid w:val="008E1F8C"/>
    <w:rsid w:val="008E2A4E"/>
    <w:rsid w:val="008E2E73"/>
    <w:rsid w:val="008E4D86"/>
    <w:rsid w:val="008E5519"/>
    <w:rsid w:val="008F1E1C"/>
    <w:rsid w:val="008F2557"/>
    <w:rsid w:val="008F3226"/>
    <w:rsid w:val="008F3976"/>
    <w:rsid w:val="0090195B"/>
    <w:rsid w:val="00902631"/>
    <w:rsid w:val="00906F94"/>
    <w:rsid w:val="0091016B"/>
    <w:rsid w:val="009113DB"/>
    <w:rsid w:val="00913CCB"/>
    <w:rsid w:val="00916B27"/>
    <w:rsid w:val="00917107"/>
    <w:rsid w:val="00917C20"/>
    <w:rsid w:val="00926558"/>
    <w:rsid w:val="0092710A"/>
    <w:rsid w:val="0094134F"/>
    <w:rsid w:val="009420CF"/>
    <w:rsid w:val="00945633"/>
    <w:rsid w:val="00963F5D"/>
    <w:rsid w:val="0097281B"/>
    <w:rsid w:val="00972E98"/>
    <w:rsid w:val="009809F7"/>
    <w:rsid w:val="00994DDD"/>
    <w:rsid w:val="00996ED1"/>
    <w:rsid w:val="009A6A3F"/>
    <w:rsid w:val="009A6B97"/>
    <w:rsid w:val="009A728A"/>
    <w:rsid w:val="009A7B3D"/>
    <w:rsid w:val="009B1FFF"/>
    <w:rsid w:val="009B621B"/>
    <w:rsid w:val="009B641F"/>
    <w:rsid w:val="009B6E3B"/>
    <w:rsid w:val="009C0615"/>
    <w:rsid w:val="009C250F"/>
    <w:rsid w:val="009C3AAC"/>
    <w:rsid w:val="009C4FA5"/>
    <w:rsid w:val="009C599C"/>
    <w:rsid w:val="009C7C05"/>
    <w:rsid w:val="009D336A"/>
    <w:rsid w:val="009D5454"/>
    <w:rsid w:val="009E0346"/>
    <w:rsid w:val="009E2056"/>
    <w:rsid w:val="009E3969"/>
    <w:rsid w:val="009E4101"/>
    <w:rsid w:val="009E6A38"/>
    <w:rsid w:val="009E71A0"/>
    <w:rsid w:val="009F0521"/>
    <w:rsid w:val="009F0928"/>
    <w:rsid w:val="009F0C73"/>
    <w:rsid w:val="009F1FB7"/>
    <w:rsid w:val="009F37A5"/>
    <w:rsid w:val="009F4BFE"/>
    <w:rsid w:val="009F661C"/>
    <w:rsid w:val="009F6962"/>
    <w:rsid w:val="00A00DAC"/>
    <w:rsid w:val="00A02285"/>
    <w:rsid w:val="00A02991"/>
    <w:rsid w:val="00A05647"/>
    <w:rsid w:val="00A059DE"/>
    <w:rsid w:val="00A076CD"/>
    <w:rsid w:val="00A07E6E"/>
    <w:rsid w:val="00A131BE"/>
    <w:rsid w:val="00A1472A"/>
    <w:rsid w:val="00A24E0B"/>
    <w:rsid w:val="00A2710E"/>
    <w:rsid w:val="00A32298"/>
    <w:rsid w:val="00A429DC"/>
    <w:rsid w:val="00A42AF0"/>
    <w:rsid w:val="00A50CFB"/>
    <w:rsid w:val="00A513DF"/>
    <w:rsid w:val="00A5146D"/>
    <w:rsid w:val="00A516C7"/>
    <w:rsid w:val="00A55422"/>
    <w:rsid w:val="00A7543A"/>
    <w:rsid w:val="00A76181"/>
    <w:rsid w:val="00A77D97"/>
    <w:rsid w:val="00A80DE6"/>
    <w:rsid w:val="00A8450B"/>
    <w:rsid w:val="00A85C87"/>
    <w:rsid w:val="00A90AF1"/>
    <w:rsid w:val="00A91211"/>
    <w:rsid w:val="00A91286"/>
    <w:rsid w:val="00A930F8"/>
    <w:rsid w:val="00A93570"/>
    <w:rsid w:val="00A97EE3"/>
    <w:rsid w:val="00AA2034"/>
    <w:rsid w:val="00AA2469"/>
    <w:rsid w:val="00AA3125"/>
    <w:rsid w:val="00AA728A"/>
    <w:rsid w:val="00AB2D6C"/>
    <w:rsid w:val="00AB39E2"/>
    <w:rsid w:val="00AB3D0A"/>
    <w:rsid w:val="00AC5B5B"/>
    <w:rsid w:val="00AC6DE8"/>
    <w:rsid w:val="00AD05F7"/>
    <w:rsid w:val="00AD34F9"/>
    <w:rsid w:val="00AD6BF8"/>
    <w:rsid w:val="00AD6D81"/>
    <w:rsid w:val="00AE3F8D"/>
    <w:rsid w:val="00B00BB6"/>
    <w:rsid w:val="00B00EAC"/>
    <w:rsid w:val="00B01CC8"/>
    <w:rsid w:val="00B025DD"/>
    <w:rsid w:val="00B03A26"/>
    <w:rsid w:val="00B0749A"/>
    <w:rsid w:val="00B07BAF"/>
    <w:rsid w:val="00B143DB"/>
    <w:rsid w:val="00B1778B"/>
    <w:rsid w:val="00B17BD4"/>
    <w:rsid w:val="00B17D87"/>
    <w:rsid w:val="00B22A58"/>
    <w:rsid w:val="00B22DE3"/>
    <w:rsid w:val="00B26F21"/>
    <w:rsid w:val="00B33E6A"/>
    <w:rsid w:val="00B35C69"/>
    <w:rsid w:val="00B35CEF"/>
    <w:rsid w:val="00B42E5A"/>
    <w:rsid w:val="00B4372D"/>
    <w:rsid w:val="00B4735D"/>
    <w:rsid w:val="00B51B3D"/>
    <w:rsid w:val="00B52475"/>
    <w:rsid w:val="00B55954"/>
    <w:rsid w:val="00B5613B"/>
    <w:rsid w:val="00B56266"/>
    <w:rsid w:val="00B72FFD"/>
    <w:rsid w:val="00B74EE1"/>
    <w:rsid w:val="00B84294"/>
    <w:rsid w:val="00B87AF5"/>
    <w:rsid w:val="00B921B9"/>
    <w:rsid w:val="00B946C7"/>
    <w:rsid w:val="00B96E36"/>
    <w:rsid w:val="00BB3C04"/>
    <w:rsid w:val="00BC0882"/>
    <w:rsid w:val="00BC22E1"/>
    <w:rsid w:val="00BD03A2"/>
    <w:rsid w:val="00BD1229"/>
    <w:rsid w:val="00BD334F"/>
    <w:rsid w:val="00BD4AFD"/>
    <w:rsid w:val="00BD5F19"/>
    <w:rsid w:val="00BD676E"/>
    <w:rsid w:val="00BD6B7F"/>
    <w:rsid w:val="00BE356B"/>
    <w:rsid w:val="00BE59D2"/>
    <w:rsid w:val="00BF24C6"/>
    <w:rsid w:val="00BF4A1D"/>
    <w:rsid w:val="00BF51A3"/>
    <w:rsid w:val="00BF57BF"/>
    <w:rsid w:val="00BF7B56"/>
    <w:rsid w:val="00C01F83"/>
    <w:rsid w:val="00C040C0"/>
    <w:rsid w:val="00C075EF"/>
    <w:rsid w:val="00C12D8E"/>
    <w:rsid w:val="00C138A9"/>
    <w:rsid w:val="00C13C17"/>
    <w:rsid w:val="00C22587"/>
    <w:rsid w:val="00C25432"/>
    <w:rsid w:val="00C26D02"/>
    <w:rsid w:val="00C300B6"/>
    <w:rsid w:val="00C335DD"/>
    <w:rsid w:val="00C336EE"/>
    <w:rsid w:val="00C37DC4"/>
    <w:rsid w:val="00C43CBD"/>
    <w:rsid w:val="00C4406C"/>
    <w:rsid w:val="00C56FEA"/>
    <w:rsid w:val="00C60D95"/>
    <w:rsid w:val="00C6182C"/>
    <w:rsid w:val="00C62BF8"/>
    <w:rsid w:val="00C70A94"/>
    <w:rsid w:val="00C76959"/>
    <w:rsid w:val="00C82587"/>
    <w:rsid w:val="00C918FA"/>
    <w:rsid w:val="00C9408D"/>
    <w:rsid w:val="00C96EB2"/>
    <w:rsid w:val="00CA0ECB"/>
    <w:rsid w:val="00CA2D26"/>
    <w:rsid w:val="00CA640C"/>
    <w:rsid w:val="00CA750F"/>
    <w:rsid w:val="00CB763F"/>
    <w:rsid w:val="00CC348B"/>
    <w:rsid w:val="00CC41EA"/>
    <w:rsid w:val="00CC7C1B"/>
    <w:rsid w:val="00CD285D"/>
    <w:rsid w:val="00CE1D40"/>
    <w:rsid w:val="00CE2E72"/>
    <w:rsid w:val="00CE366F"/>
    <w:rsid w:val="00CE49C6"/>
    <w:rsid w:val="00CE6D69"/>
    <w:rsid w:val="00CF4168"/>
    <w:rsid w:val="00CF54BC"/>
    <w:rsid w:val="00D04911"/>
    <w:rsid w:val="00D04B2A"/>
    <w:rsid w:val="00D04FBC"/>
    <w:rsid w:val="00D07FF8"/>
    <w:rsid w:val="00D21C49"/>
    <w:rsid w:val="00D27335"/>
    <w:rsid w:val="00D277B4"/>
    <w:rsid w:val="00D30542"/>
    <w:rsid w:val="00D330BB"/>
    <w:rsid w:val="00D3638D"/>
    <w:rsid w:val="00D409B4"/>
    <w:rsid w:val="00D40C94"/>
    <w:rsid w:val="00D46AE9"/>
    <w:rsid w:val="00D50CB8"/>
    <w:rsid w:val="00D531F3"/>
    <w:rsid w:val="00D57B20"/>
    <w:rsid w:val="00D6038A"/>
    <w:rsid w:val="00D651C2"/>
    <w:rsid w:val="00D6732A"/>
    <w:rsid w:val="00D7363B"/>
    <w:rsid w:val="00D73E19"/>
    <w:rsid w:val="00D770CC"/>
    <w:rsid w:val="00D77ABD"/>
    <w:rsid w:val="00D876DC"/>
    <w:rsid w:val="00D95694"/>
    <w:rsid w:val="00D957AC"/>
    <w:rsid w:val="00D96463"/>
    <w:rsid w:val="00D9696A"/>
    <w:rsid w:val="00D97CA2"/>
    <w:rsid w:val="00DA02B9"/>
    <w:rsid w:val="00DA3691"/>
    <w:rsid w:val="00DA4E0B"/>
    <w:rsid w:val="00DA600C"/>
    <w:rsid w:val="00DA61F7"/>
    <w:rsid w:val="00DB08FB"/>
    <w:rsid w:val="00DB562F"/>
    <w:rsid w:val="00DB6F19"/>
    <w:rsid w:val="00DC04BE"/>
    <w:rsid w:val="00DC560E"/>
    <w:rsid w:val="00DC6779"/>
    <w:rsid w:val="00DD28A6"/>
    <w:rsid w:val="00DD38D9"/>
    <w:rsid w:val="00DD5AAA"/>
    <w:rsid w:val="00DE29EB"/>
    <w:rsid w:val="00DE4F1E"/>
    <w:rsid w:val="00DE658D"/>
    <w:rsid w:val="00DF1E38"/>
    <w:rsid w:val="00DF5081"/>
    <w:rsid w:val="00DF5AF9"/>
    <w:rsid w:val="00E02910"/>
    <w:rsid w:val="00E02996"/>
    <w:rsid w:val="00E064F1"/>
    <w:rsid w:val="00E0655B"/>
    <w:rsid w:val="00E14B78"/>
    <w:rsid w:val="00E1725F"/>
    <w:rsid w:val="00E210D7"/>
    <w:rsid w:val="00E211E9"/>
    <w:rsid w:val="00E213B1"/>
    <w:rsid w:val="00E23D08"/>
    <w:rsid w:val="00E3173F"/>
    <w:rsid w:val="00E34A67"/>
    <w:rsid w:val="00E34A7A"/>
    <w:rsid w:val="00E37F99"/>
    <w:rsid w:val="00E44405"/>
    <w:rsid w:val="00E47210"/>
    <w:rsid w:val="00E54571"/>
    <w:rsid w:val="00E62487"/>
    <w:rsid w:val="00E6741F"/>
    <w:rsid w:val="00E719B9"/>
    <w:rsid w:val="00E755AE"/>
    <w:rsid w:val="00E767FD"/>
    <w:rsid w:val="00E76B74"/>
    <w:rsid w:val="00E80CC2"/>
    <w:rsid w:val="00E87463"/>
    <w:rsid w:val="00E87B57"/>
    <w:rsid w:val="00E90256"/>
    <w:rsid w:val="00E92C71"/>
    <w:rsid w:val="00E92DC1"/>
    <w:rsid w:val="00EA2F38"/>
    <w:rsid w:val="00EA56ED"/>
    <w:rsid w:val="00EA634F"/>
    <w:rsid w:val="00EA64BF"/>
    <w:rsid w:val="00EC4810"/>
    <w:rsid w:val="00EC689D"/>
    <w:rsid w:val="00EC720D"/>
    <w:rsid w:val="00ED0386"/>
    <w:rsid w:val="00ED2042"/>
    <w:rsid w:val="00EE1855"/>
    <w:rsid w:val="00EE2596"/>
    <w:rsid w:val="00EF13A2"/>
    <w:rsid w:val="00EF77AF"/>
    <w:rsid w:val="00F1014F"/>
    <w:rsid w:val="00F1641F"/>
    <w:rsid w:val="00F249AC"/>
    <w:rsid w:val="00F26BCB"/>
    <w:rsid w:val="00F31245"/>
    <w:rsid w:val="00F43978"/>
    <w:rsid w:val="00F44989"/>
    <w:rsid w:val="00F4749B"/>
    <w:rsid w:val="00F500B8"/>
    <w:rsid w:val="00F513CA"/>
    <w:rsid w:val="00F520FE"/>
    <w:rsid w:val="00F57134"/>
    <w:rsid w:val="00F5787A"/>
    <w:rsid w:val="00F61C02"/>
    <w:rsid w:val="00F6345A"/>
    <w:rsid w:val="00F679FD"/>
    <w:rsid w:val="00F67DA2"/>
    <w:rsid w:val="00F754A6"/>
    <w:rsid w:val="00F76B96"/>
    <w:rsid w:val="00F806AD"/>
    <w:rsid w:val="00F81108"/>
    <w:rsid w:val="00F81267"/>
    <w:rsid w:val="00F82477"/>
    <w:rsid w:val="00F835EA"/>
    <w:rsid w:val="00F85131"/>
    <w:rsid w:val="00F85652"/>
    <w:rsid w:val="00F86F77"/>
    <w:rsid w:val="00F8748D"/>
    <w:rsid w:val="00F90313"/>
    <w:rsid w:val="00F953C6"/>
    <w:rsid w:val="00F969A9"/>
    <w:rsid w:val="00F96D88"/>
    <w:rsid w:val="00F97858"/>
    <w:rsid w:val="00FA40FE"/>
    <w:rsid w:val="00FB574D"/>
    <w:rsid w:val="00FB6252"/>
    <w:rsid w:val="00FC2DA7"/>
    <w:rsid w:val="00FD15E6"/>
    <w:rsid w:val="00FD77C8"/>
    <w:rsid w:val="00FE05E9"/>
    <w:rsid w:val="00FE2A17"/>
    <w:rsid w:val="00FE50C7"/>
    <w:rsid w:val="00FE6582"/>
    <w:rsid w:val="00FE725C"/>
    <w:rsid w:val="00FF5781"/>
    <w:rsid w:val="00FF6197"/>
    <w:rsid w:val="00FF7FC5"/>
    <w:rsid w:val="102D15A7"/>
    <w:rsid w:val="129CF984"/>
    <w:rsid w:val="1517186D"/>
    <w:rsid w:val="176EAC27"/>
    <w:rsid w:val="194D9A85"/>
    <w:rsid w:val="1A6778DA"/>
    <w:rsid w:val="1AA18D51"/>
    <w:rsid w:val="32557519"/>
    <w:rsid w:val="35C413A4"/>
    <w:rsid w:val="52469F4A"/>
    <w:rsid w:val="5AEC6C34"/>
    <w:rsid w:val="74C927AD"/>
    <w:rsid w:val="7D91A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chartTrackingRefBased/>
  <w15:docId w15:val="{4FBD54E3-5D80-41BA-87FE-46651C3A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9DC"/>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4779DC"/>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4779DC"/>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4779DC"/>
    <w:pPr>
      <w:outlineLvl w:val="2"/>
    </w:pPr>
    <w:rPr>
      <w:b/>
      <w:bCs/>
      <w:sz w:val="22"/>
      <w:szCs w:val="24"/>
    </w:rPr>
  </w:style>
  <w:style w:type="paragraph" w:styleId="Heading4">
    <w:name w:val="heading 4"/>
    <w:basedOn w:val="Heading2"/>
    <w:next w:val="Normal"/>
    <w:link w:val="Heading4Char"/>
    <w:uiPriority w:val="9"/>
    <w:unhideWhenUsed/>
    <w:qFormat/>
    <w:rsid w:val="004779DC"/>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C6182C"/>
    <w:pPr>
      <w:keepNext/>
      <w:keepLines/>
      <w:numPr>
        <w:ilvl w:val="5"/>
        <w:numId w:val="2"/>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C6182C"/>
    <w:pPr>
      <w:keepNext/>
      <w:keepLines/>
      <w:numPr>
        <w:ilvl w:val="6"/>
        <w:numId w:val="2"/>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C6182C"/>
    <w:pPr>
      <w:keepNext/>
      <w:keepLines/>
      <w:numPr>
        <w:ilvl w:val="7"/>
        <w:numId w:val="2"/>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C6182C"/>
    <w:pPr>
      <w:keepNext/>
      <w:keepLines/>
      <w:numPr>
        <w:ilvl w:val="8"/>
        <w:numId w:val="2"/>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4779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79DC"/>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4779DC"/>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4779DC"/>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4779DC"/>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C6182C"/>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C6182C"/>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C6182C"/>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C6182C"/>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C6182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C6182C"/>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4779DC"/>
    <w:pPr>
      <w:numPr>
        <w:numId w:val="3"/>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779DC"/>
    <w:rPr>
      <w:rFonts w:ascii="Graphik" w:hAnsi="Graphik"/>
      <w:kern w:val="2"/>
      <w:sz w:val="20"/>
      <w14:ligatures w14:val="standardContextual"/>
    </w:rPr>
  </w:style>
  <w:style w:type="character" w:styleId="Hyperlink">
    <w:name w:val="Hyperlink"/>
    <w:basedOn w:val="DefaultParagraphFont"/>
    <w:uiPriority w:val="99"/>
    <w:unhideWhenUsed/>
    <w:rsid w:val="004779DC"/>
    <w:rPr>
      <w:color w:val="0563C1" w:themeColor="hyperlink"/>
      <w:u w:val="single"/>
    </w:rPr>
  </w:style>
  <w:style w:type="table" w:styleId="TableGrid">
    <w:name w:val="Table Grid"/>
    <w:basedOn w:val="TableNormal"/>
    <w:uiPriority w:val="39"/>
    <w:rsid w:val="00C6182C"/>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C6182C"/>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C6182C"/>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C618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82C"/>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C6182C"/>
    <w:rPr>
      <w:sz w:val="16"/>
      <w:szCs w:val="16"/>
    </w:rPr>
  </w:style>
  <w:style w:type="paragraph" w:styleId="CommentText">
    <w:name w:val="annotation text"/>
    <w:basedOn w:val="Normal"/>
    <w:link w:val="CommentTextChar"/>
    <w:uiPriority w:val="99"/>
    <w:unhideWhenUsed/>
    <w:rsid w:val="00C6182C"/>
    <w:pPr>
      <w:spacing w:line="240" w:lineRule="auto"/>
    </w:pPr>
  </w:style>
  <w:style w:type="character" w:customStyle="1" w:styleId="CommentTextChar">
    <w:name w:val="Comment Text Char"/>
    <w:basedOn w:val="DefaultParagraphFont"/>
    <w:link w:val="CommentText"/>
    <w:uiPriority w:val="99"/>
    <w:rsid w:val="00C6182C"/>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C6182C"/>
    <w:rPr>
      <w:b/>
      <w:bCs/>
    </w:rPr>
  </w:style>
  <w:style w:type="character" w:customStyle="1" w:styleId="CommentSubjectChar">
    <w:name w:val="Comment Subject Char"/>
    <w:basedOn w:val="CommentTextChar"/>
    <w:link w:val="CommentSubject"/>
    <w:uiPriority w:val="99"/>
    <w:semiHidden/>
    <w:rsid w:val="00C6182C"/>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C6182C"/>
    <w:rPr>
      <w:color w:val="954F72" w:themeColor="followedHyperlink"/>
      <w:u w:val="single"/>
    </w:rPr>
  </w:style>
  <w:style w:type="paragraph" w:styleId="NormalWeb">
    <w:name w:val="Normal (Web)"/>
    <w:basedOn w:val="Normal"/>
    <w:uiPriority w:val="99"/>
    <w:semiHidden/>
    <w:unhideWhenUsed/>
    <w:rsid w:val="00C6182C"/>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C6182C"/>
    <w:rPr>
      <w:color w:val="605E5C"/>
      <w:shd w:val="clear" w:color="auto" w:fill="E1DFDD"/>
    </w:rPr>
  </w:style>
  <w:style w:type="paragraph" w:styleId="Header">
    <w:name w:val="header"/>
    <w:basedOn w:val="Normal"/>
    <w:link w:val="HeaderChar"/>
    <w:uiPriority w:val="99"/>
    <w:unhideWhenUsed/>
    <w:rsid w:val="00477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9DC"/>
    <w:rPr>
      <w:rFonts w:ascii="Graphik" w:hAnsi="Graphik"/>
      <w:kern w:val="2"/>
      <w:sz w:val="20"/>
      <w14:ligatures w14:val="standardContextual"/>
    </w:rPr>
  </w:style>
  <w:style w:type="paragraph" w:styleId="Footer">
    <w:name w:val="footer"/>
    <w:basedOn w:val="Normal"/>
    <w:link w:val="FooterChar"/>
    <w:uiPriority w:val="99"/>
    <w:unhideWhenUsed/>
    <w:rsid w:val="00477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9DC"/>
    <w:rPr>
      <w:rFonts w:ascii="Graphik" w:hAnsi="Graphik"/>
      <w:kern w:val="2"/>
      <w:sz w:val="20"/>
      <w14:ligatures w14:val="standardContextual"/>
    </w:rPr>
  </w:style>
  <w:style w:type="table" w:customStyle="1" w:styleId="TableGrid1">
    <w:name w:val="Table Grid1"/>
    <w:basedOn w:val="TableNormal"/>
    <w:next w:val="TableGrid"/>
    <w:uiPriority w:val="39"/>
    <w:rsid w:val="00C6182C"/>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6182C"/>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C6182C"/>
    <w:rPr>
      <w:color w:val="2B579A"/>
      <w:shd w:val="clear" w:color="auto" w:fill="E1DFDD"/>
    </w:rPr>
  </w:style>
  <w:style w:type="character" w:styleId="PlaceholderText">
    <w:name w:val="Placeholder Text"/>
    <w:basedOn w:val="DefaultParagraphFont"/>
    <w:uiPriority w:val="99"/>
    <w:semiHidden/>
    <w:rsid w:val="00C6182C"/>
    <w:rPr>
      <w:color w:val="808080"/>
    </w:rPr>
  </w:style>
  <w:style w:type="paragraph" w:customStyle="1" w:styleId="Content">
    <w:name w:val="Content"/>
    <w:link w:val="ContentChar"/>
    <w:locked/>
    <w:rsid w:val="00C6182C"/>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C6182C"/>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C6182C"/>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C6182C"/>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4779DC"/>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4779DC"/>
    <w:pPr>
      <w:spacing w:after="100"/>
    </w:pPr>
  </w:style>
  <w:style w:type="paragraph" w:styleId="TOC2">
    <w:name w:val="toc 2"/>
    <w:basedOn w:val="Normal"/>
    <w:next w:val="Normal"/>
    <w:autoRedefine/>
    <w:uiPriority w:val="39"/>
    <w:unhideWhenUsed/>
    <w:rsid w:val="004779DC"/>
    <w:pPr>
      <w:spacing w:after="100"/>
      <w:ind w:left="200"/>
    </w:pPr>
  </w:style>
  <w:style w:type="paragraph" w:styleId="TOC3">
    <w:name w:val="toc 3"/>
    <w:basedOn w:val="Normal"/>
    <w:next w:val="Normal"/>
    <w:autoRedefine/>
    <w:uiPriority w:val="39"/>
    <w:unhideWhenUsed/>
    <w:rsid w:val="004779DC"/>
    <w:pPr>
      <w:spacing w:after="100"/>
      <w:ind w:left="400"/>
    </w:pPr>
  </w:style>
  <w:style w:type="character" w:customStyle="1" w:styleId="Heading4Char">
    <w:name w:val="Heading 4 Char"/>
    <w:basedOn w:val="DefaultParagraphFont"/>
    <w:link w:val="Heading4"/>
    <w:uiPriority w:val="9"/>
    <w:rsid w:val="004779DC"/>
    <w:rPr>
      <w:rFonts w:ascii="Graphik" w:eastAsiaTheme="majorEastAsia" w:hAnsi="Graphik" w:cstheme="majorBidi"/>
      <w:b/>
      <w:iCs/>
      <w:color w:val="7030A0"/>
      <w:kern w:val="2"/>
      <w14:ligatures w14:val="standardContextual"/>
    </w:rPr>
  </w:style>
  <w:style w:type="paragraph" w:customStyle="1" w:styleId="ProductName">
    <w:name w:val="Product_Name"/>
    <w:basedOn w:val="Normal"/>
    <w:link w:val="ProductNameChar"/>
    <w:qFormat/>
    <w:rsid w:val="004779DC"/>
    <w:pPr>
      <w:jc w:val="center"/>
    </w:pPr>
    <w:rPr>
      <w:b/>
      <w:bCs/>
      <w:sz w:val="56"/>
      <w:szCs w:val="72"/>
    </w:rPr>
  </w:style>
  <w:style w:type="character" w:customStyle="1" w:styleId="ProductNameChar">
    <w:name w:val="Product_Name Char"/>
    <w:basedOn w:val="DefaultParagraphFont"/>
    <w:link w:val="ProductName"/>
    <w:rsid w:val="004779D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779DC"/>
    <w:rPr>
      <w:sz w:val="36"/>
      <w:szCs w:val="40"/>
    </w:rPr>
  </w:style>
  <w:style w:type="character" w:customStyle="1" w:styleId="DocumentTypeChar">
    <w:name w:val="Document_Type Char"/>
    <w:basedOn w:val="ProductNameChar"/>
    <w:link w:val="DocumentType"/>
    <w:rsid w:val="004779D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779DC"/>
    <w:pPr>
      <w:numPr>
        <w:numId w:val="4"/>
      </w:numPr>
      <w:spacing w:before="60" w:after="60"/>
      <w:ind w:left="360"/>
    </w:pPr>
    <w:rPr>
      <w:rFonts w:eastAsia="Cambria" w:cs="Times New Roman"/>
    </w:rPr>
  </w:style>
  <w:style w:type="character" w:customStyle="1" w:styleId="TightLIstChar">
    <w:name w:val="Tight_LIst Char"/>
    <w:basedOn w:val="ListParagraphChar"/>
    <w:link w:val="TightLIst"/>
    <w:rsid w:val="004779DC"/>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4779DC"/>
    <w:pPr>
      <w:spacing w:before="100" w:beforeAutospacing="1" w:after="0"/>
      <w:jc w:val="left"/>
    </w:pPr>
  </w:style>
  <w:style w:type="character" w:customStyle="1" w:styleId="TightLeftAlignedChar">
    <w:name w:val="Tight_Left_Aligned Char"/>
    <w:basedOn w:val="DefaultParagraphFont"/>
    <w:link w:val="TightLeftAligned"/>
    <w:rsid w:val="004779DC"/>
    <w:rPr>
      <w:rFonts w:ascii="Graphik" w:hAnsi="Graphik"/>
      <w:kern w:val="2"/>
      <w:sz w:val="20"/>
      <w14:ligatures w14:val="standardContextual"/>
    </w:rPr>
  </w:style>
  <w:style w:type="paragraph" w:customStyle="1" w:styleId="TableHeader">
    <w:name w:val="Table_Header"/>
    <w:basedOn w:val="Normal"/>
    <w:link w:val="TableHeaderChar"/>
    <w:qFormat/>
    <w:rsid w:val="004779DC"/>
    <w:pPr>
      <w:spacing w:before="100" w:beforeAutospacing="1" w:after="0"/>
    </w:pPr>
    <w:rPr>
      <w:b/>
      <w:bCs/>
    </w:rPr>
  </w:style>
  <w:style w:type="character" w:customStyle="1" w:styleId="TableHeaderChar">
    <w:name w:val="Table_Header Char"/>
    <w:basedOn w:val="DefaultParagraphFont"/>
    <w:link w:val="TableHeader"/>
    <w:rsid w:val="004779DC"/>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14:ligatures w14:val="none"/>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paragraph" w:customStyle="1" w:styleId="trt0xe">
    <w:name w:val="trt0xe"/>
    <w:basedOn w:val="Normal"/>
    <w:rsid w:val="00C6182C"/>
    <w:pPr>
      <w:spacing w:before="100" w:beforeAutospacing="1" w:after="100" w:afterAutospacing="1" w:line="240" w:lineRule="auto"/>
    </w:pPr>
    <w:rPr>
      <w:rFonts w:ascii="Times New Roman" w:eastAsia="Times New Roman" w:hAnsi="Times New Roman"/>
      <w:sz w:val="24"/>
      <w:szCs w:val="24"/>
    </w:rPr>
  </w:style>
  <w:style w:type="paragraph" w:customStyle="1" w:styleId="Tight">
    <w:name w:val="Tight"/>
    <w:basedOn w:val="Normal"/>
    <w:link w:val="TightChar"/>
    <w:qFormat/>
    <w:rsid w:val="004779DC"/>
    <w:pPr>
      <w:spacing w:after="0"/>
    </w:pPr>
  </w:style>
  <w:style w:type="character" w:customStyle="1" w:styleId="TightChar">
    <w:name w:val="Tight Char"/>
    <w:basedOn w:val="DefaultParagraphFont"/>
    <w:link w:val="Tight"/>
    <w:rsid w:val="004779DC"/>
    <w:rPr>
      <w:rFonts w:ascii="Graphik" w:hAnsi="Graphik"/>
      <w:kern w:val="2"/>
      <w:sz w:val="20"/>
      <w14:ligatures w14:val="standardContextual"/>
    </w:rPr>
  </w:style>
  <w:style w:type="paragraph" w:styleId="Revision">
    <w:name w:val="Revision"/>
    <w:hidden/>
    <w:uiPriority w:val="99"/>
    <w:semiHidden/>
    <w:rsid w:val="008C3F79"/>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3092">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5559063">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8351861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6716043">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1704867836">
          <w:marLeft w:val="274"/>
          <w:marRight w:val="0"/>
          <w:marTop w:val="0"/>
          <w:marBottom w:val="0"/>
          <w:divBdr>
            <w:top w:val="none" w:sz="0" w:space="0" w:color="auto"/>
            <w:left w:val="none" w:sz="0" w:space="0" w:color="auto"/>
            <w:bottom w:val="none" w:sz="0" w:space="0" w:color="auto"/>
            <w:right w:val="none" w:sz="0" w:space="0" w:color="auto"/>
          </w:divBdr>
        </w:div>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54503285">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767163">
      <w:bodyDiv w:val="1"/>
      <w:marLeft w:val="0"/>
      <w:marRight w:val="0"/>
      <w:marTop w:val="0"/>
      <w:marBottom w:val="0"/>
      <w:divBdr>
        <w:top w:val="none" w:sz="0" w:space="0" w:color="auto"/>
        <w:left w:val="none" w:sz="0" w:space="0" w:color="auto"/>
        <w:bottom w:val="none" w:sz="0" w:space="0" w:color="auto"/>
        <w:right w:val="none" w:sz="0" w:space="0" w:color="auto"/>
      </w:divBdr>
    </w:div>
    <w:div w:id="629211782">
      <w:bodyDiv w:val="1"/>
      <w:marLeft w:val="0"/>
      <w:marRight w:val="0"/>
      <w:marTop w:val="0"/>
      <w:marBottom w:val="0"/>
      <w:divBdr>
        <w:top w:val="none" w:sz="0" w:space="0" w:color="auto"/>
        <w:left w:val="none" w:sz="0" w:space="0" w:color="auto"/>
        <w:bottom w:val="none" w:sz="0" w:space="0" w:color="auto"/>
        <w:right w:val="none" w:sz="0" w:space="0" w:color="auto"/>
      </w:divBdr>
    </w:div>
    <w:div w:id="685255768">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8201703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65646313">
      <w:bodyDiv w:val="1"/>
      <w:marLeft w:val="0"/>
      <w:marRight w:val="0"/>
      <w:marTop w:val="0"/>
      <w:marBottom w:val="0"/>
      <w:divBdr>
        <w:top w:val="none" w:sz="0" w:space="0" w:color="auto"/>
        <w:left w:val="none" w:sz="0" w:space="0" w:color="auto"/>
        <w:bottom w:val="none" w:sz="0" w:space="0" w:color="auto"/>
        <w:right w:val="none" w:sz="0" w:space="0" w:color="auto"/>
      </w:divBdr>
    </w:div>
    <w:div w:id="1344088666">
      <w:bodyDiv w:val="1"/>
      <w:marLeft w:val="0"/>
      <w:marRight w:val="0"/>
      <w:marTop w:val="0"/>
      <w:marBottom w:val="0"/>
      <w:divBdr>
        <w:top w:val="none" w:sz="0" w:space="0" w:color="auto"/>
        <w:left w:val="none" w:sz="0" w:space="0" w:color="auto"/>
        <w:bottom w:val="none" w:sz="0" w:space="0" w:color="auto"/>
        <w:right w:val="none" w:sz="0" w:space="0" w:color="auto"/>
      </w:divBdr>
    </w:div>
    <w:div w:id="137855139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69205107">
      <w:bodyDiv w:val="1"/>
      <w:marLeft w:val="0"/>
      <w:marRight w:val="0"/>
      <w:marTop w:val="0"/>
      <w:marBottom w:val="0"/>
      <w:divBdr>
        <w:top w:val="none" w:sz="0" w:space="0" w:color="auto"/>
        <w:left w:val="none" w:sz="0" w:space="0" w:color="auto"/>
        <w:bottom w:val="none" w:sz="0" w:space="0" w:color="auto"/>
        <w:right w:val="none" w:sz="0" w:space="0" w:color="auto"/>
      </w:divBdr>
    </w:div>
    <w:div w:id="1480610418">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1384987819">
          <w:marLeft w:val="274"/>
          <w:marRight w:val="0"/>
          <w:marTop w:val="0"/>
          <w:marBottom w:val="0"/>
          <w:divBdr>
            <w:top w:val="none" w:sz="0" w:space="0" w:color="auto"/>
            <w:left w:val="none" w:sz="0" w:space="0" w:color="auto"/>
            <w:bottom w:val="none" w:sz="0" w:space="0" w:color="auto"/>
            <w:right w:val="none" w:sz="0" w:space="0" w:color="auto"/>
          </w:divBdr>
        </w:div>
        <w:div w:id="367683851">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62678481">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865706915">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026000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201314609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40812490">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911217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jetbrains.com/idea/download/" TargetMode="External"/><Relationship Id="rId26" Type="http://schemas.openxmlformats.org/officeDocument/2006/relationships/image" Target="media/image3.png"/><Relationship Id="rId39" Type="http://schemas.openxmlformats.org/officeDocument/2006/relationships/hyperlink" Target="https://ts.accenture.com/:t:/r/sites/GlobalDocTemplates/Published%20Documents/IX%20Thread/Linked%20Files/DT_Delete_Data_Request_Response.txt" TargetMode="External"/><Relationship Id="rId21" Type="http://schemas.openxmlformats.org/officeDocument/2006/relationships/hyperlink" Target="https://app.getpostman.com/app/download/win64" TargetMode="External"/><Relationship Id="rId34" Type="http://schemas.openxmlformats.org/officeDocument/2006/relationships/hyperlink" Target="https://ix-qa-apimgmt.azure-api.net/sap-api/feed" TargetMode="External"/><Relationship Id="rId42" Type="http://schemas.openxmlformats.org/officeDocument/2006/relationships/hyperlink" Target="https://ixts-qa-apim.azure-api.net/sap-api/v1/b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ts.accenture.com/sites/GlobalDocTemplates/ixthread/Shared%20Documents/RC1/&#8226;%09https:/docs.oracle.com/en/java/javase/16/install/installation-jdk-microsoft-windows-platforms.html"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karthik.ramachandra@accenture.com" TargetMode="External"/><Relationship Id="rId32" Type="http://schemas.openxmlformats.org/officeDocument/2006/relationships/image" Target="media/image7.png"/><Relationship Id="rId37" Type="http://schemas.openxmlformats.org/officeDocument/2006/relationships/hyperlink" Target="https://ix-qa-apimgmt.azure-api.net/sap-api/create" TargetMode="External"/><Relationship Id="rId40" Type="http://schemas.openxmlformats.org/officeDocument/2006/relationships/hyperlink" Target="https://ix-qa-apimgmt.azure-api.net/sap-api/feed"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java.com/download" TargetMode="External"/><Relationship Id="rId23" Type="http://schemas.openxmlformats.org/officeDocument/2006/relationships/hyperlink" Target="mailto:laura.mosconi@accenture.com" TargetMode="External"/><Relationship Id="rId28" Type="http://schemas.openxmlformats.org/officeDocument/2006/relationships/hyperlink" Target="https://ts.accenture.com/sites/GlobalDocTemplates/Published%20Documents/IX%20Thread/Linked%20Files/DT_Role_Mapping_Config.txt" TargetMode="External"/><Relationship Id="rId36" Type="http://schemas.openxmlformats.org/officeDocument/2006/relationships/hyperlink" Target="https://ts.accenture.com/:t:/r/sites/GlobalDocTemplates/Published%20Documents/IX%20Thread/Linked%20Files/DT_Get_Lineage_Response.txt" TargetMode="External"/><Relationship Id="rId10" Type="http://schemas.openxmlformats.org/officeDocument/2006/relationships/footnotes" Target="footnotes.xml"/><Relationship Id="rId19" Type="http://schemas.openxmlformats.org/officeDocument/2006/relationships/hyperlink" Target="https://maven.apache.org/download.cgi" TargetMode="External"/><Relationship Id="rId31" Type="http://schemas.openxmlformats.org/officeDocument/2006/relationships/hyperlink" Target="https://dev.azure.com/IXDigitalThread/IXThreadComponents/_git/ix-thread-components"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IX_DT_DEVOPS_INFRA@accenture.com"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ix-qa-apimgmt.azure-api.net/sap-api/lineage"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jetbrains.com/idea/download/" TargetMode="External"/><Relationship Id="rId25" Type="http://schemas.openxmlformats.org/officeDocument/2006/relationships/hyperlink" Target="https://industryxdevhub.accenture.com/asset-home;search_text=ix%20digital%20thread" TargetMode="External"/><Relationship Id="rId33" Type="http://schemas.openxmlformats.org/officeDocument/2006/relationships/hyperlink" Target="https://ix-qa-apimgmt.azure-api.net/sap-api/edm" TargetMode="External"/><Relationship Id="rId38" Type="http://schemas.openxmlformats.org/officeDocument/2006/relationships/hyperlink" Target="https://ix-qa-apimgmt.azure-api.net/sap-api/odata" TargetMode="External"/><Relationship Id="rId46" Type="http://schemas.microsoft.com/office/2019/05/relationships/documenttasks" Target="documenttasks/documenttasks1.xml"/><Relationship Id="rId20" Type="http://schemas.openxmlformats.org/officeDocument/2006/relationships/hyperlink" Target="https://maven.apache.org/install.html" TargetMode="External"/><Relationship Id="rId41" Type="http://schemas.openxmlformats.org/officeDocument/2006/relationships/hyperlink" Target="https://ixts-dev-apim.azure-api.net/sap-api/v1/b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F04B4268-445B-4C30-AF1C-F1F5C1FDE738}">
    <t:Anchor>
      <t:Comment id="702851374"/>
    </t:Anchor>
    <t:History>
      <t:Event id="{1AFC8D47-5248-4DA2-9271-8B9597228CAF}" time="2024-09-06T13:25:33.687Z">
        <t:Attribution userId="S::zara.farheen@accenture.com::d93a4821-0eb1-40a8-ac04-cb902bf4210f" userProvider="AD" userName="Farheen, Zara"/>
        <t:Anchor>
          <t:Comment id="92763937"/>
        </t:Anchor>
        <t:Create/>
      </t:Event>
      <t:Event id="{2A4C6406-C2F5-4341-B4A2-0F82E86CA959}" time="2024-09-06T13:25:33.687Z">
        <t:Attribution userId="S::zara.farheen@accenture.com::d93a4821-0eb1-40a8-ac04-cb902bf4210f" userProvider="AD" userName="Farheen, Zara"/>
        <t:Anchor>
          <t:Comment id="92763937"/>
        </t:Anchor>
        <t:Assign userId="S::sai.a.chilukuru@accenture.com::ad0bf79d-bd45-4bae-9af2-a900c943c52a" userProvider="AD" userName="Chilukuru, Sai Anirudh"/>
      </t:Event>
      <t:Event id="{CC0582E8-1A5B-48E8-9CE6-2BBF3F743B3E}" time="2024-09-06T13:25:33.687Z">
        <t:Attribution userId="S::zara.farheen@accenture.com::d93a4821-0eb1-40a8-ac04-cb902bf4210f" userProvider="AD" userName="Farheen, Zara"/>
        <t:Anchor>
          <t:Comment id="92763937"/>
        </t:Anchor>
        <t:SetTitle title="@Chilukuru, Sai Anirudh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
      <w:docPartPr>
        <w:name w:val="BCA7A58E427E4A0D93E79D07FA393F1A"/>
        <w:category>
          <w:name w:val="General"/>
          <w:gallery w:val="placeholder"/>
        </w:category>
        <w:types>
          <w:type w:val="bbPlcHdr"/>
        </w:types>
        <w:behaviors>
          <w:behavior w:val="content"/>
        </w:behaviors>
        <w:guid w:val="{24FECFA0-7A6A-47E6-8166-E3BEB826AD7C}"/>
      </w:docPartPr>
      <w:docPartBody>
        <w:p w:rsidR="00A871D3" w:rsidRDefault="00043B3B">
          <w:pPr>
            <w:pStyle w:val="BCA7A58E427E4A0D93E79D07FA393F1A"/>
          </w:pPr>
          <w:r w:rsidRPr="00F33F1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17EB6"/>
    <w:rsid w:val="00043B3B"/>
    <w:rsid w:val="000477E3"/>
    <w:rsid w:val="000C7BEC"/>
    <w:rsid w:val="000D20A6"/>
    <w:rsid w:val="00104681"/>
    <w:rsid w:val="001231B5"/>
    <w:rsid w:val="001361E9"/>
    <w:rsid w:val="00153458"/>
    <w:rsid w:val="001917C2"/>
    <w:rsid w:val="002437DA"/>
    <w:rsid w:val="00246A98"/>
    <w:rsid w:val="00277872"/>
    <w:rsid w:val="0028448E"/>
    <w:rsid w:val="00325807"/>
    <w:rsid w:val="003D3FC0"/>
    <w:rsid w:val="003F628A"/>
    <w:rsid w:val="0046700E"/>
    <w:rsid w:val="004865C0"/>
    <w:rsid w:val="004E2614"/>
    <w:rsid w:val="005208CB"/>
    <w:rsid w:val="00562335"/>
    <w:rsid w:val="0066050F"/>
    <w:rsid w:val="00744328"/>
    <w:rsid w:val="007941D3"/>
    <w:rsid w:val="00887E94"/>
    <w:rsid w:val="008C00E4"/>
    <w:rsid w:val="00963F1E"/>
    <w:rsid w:val="00963F5D"/>
    <w:rsid w:val="00A55452"/>
    <w:rsid w:val="00A8001D"/>
    <w:rsid w:val="00A851C6"/>
    <w:rsid w:val="00A871D3"/>
    <w:rsid w:val="00A94048"/>
    <w:rsid w:val="00AB2D6C"/>
    <w:rsid w:val="00AC5B5B"/>
    <w:rsid w:val="00B03A26"/>
    <w:rsid w:val="00B22A58"/>
    <w:rsid w:val="00B71F00"/>
    <w:rsid w:val="00BB3C04"/>
    <w:rsid w:val="00BD676E"/>
    <w:rsid w:val="00C0105A"/>
    <w:rsid w:val="00C158A9"/>
    <w:rsid w:val="00C31460"/>
    <w:rsid w:val="00C9408D"/>
    <w:rsid w:val="00CB763F"/>
    <w:rsid w:val="00D21C49"/>
    <w:rsid w:val="00D97CA2"/>
    <w:rsid w:val="00DC3F37"/>
    <w:rsid w:val="00DD7C9B"/>
    <w:rsid w:val="00DF1E38"/>
    <w:rsid w:val="00E211E9"/>
    <w:rsid w:val="00E37F99"/>
    <w:rsid w:val="00E604BD"/>
    <w:rsid w:val="00EB690B"/>
    <w:rsid w:val="00ED4197"/>
    <w:rsid w:val="00F822CC"/>
    <w:rsid w:val="00F95025"/>
    <w:rsid w:val="00FB574D"/>
    <w:rsid w:val="00FB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3B3B"/>
    <w:rPr>
      <w:color w:val="808080"/>
    </w:rPr>
  </w:style>
  <w:style w:type="paragraph" w:customStyle="1" w:styleId="143207C53DE9413FA0ED0C0DCE784FAC">
    <w:name w:val="143207C53DE9413FA0ED0C0DCE784FAC"/>
    <w:rsid w:val="0066050F"/>
  </w:style>
  <w:style w:type="paragraph" w:customStyle="1" w:styleId="BCA7A58E427E4A0D93E79D07FA393F1A">
    <w:name w:val="BCA7A58E427E4A0D93E79D07FA393F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Chilukuru, Sai Anirudh</DisplayName>
        <AccountId>997</AccountId>
        <AccountType/>
      </UserInfo>
      <UserInfo>
        <DisplayName>Anaparthi, Rohan</DisplayName>
        <AccountId>1473</AccountId>
        <AccountType/>
      </UserInfo>
    </SME>
    <Approver xmlns="c4bbe816-f9b7-401b-8d8f-485022adc0f2">
      <UserInfo>
        <DisplayName>Ramachandra, Karthik</DisplayName>
        <AccountId>63</AccountId>
        <AccountType/>
      </UserInfo>
    </Approver>
    <Release xmlns="c4bbe816-f9b7-401b-8d8f-485022adc0f2">1.2</Release>
    <Completeness xmlns="c4bbe816-f9b7-401b-8d8f-485022adc0f2">100%</Completeness>
    <Author1 xmlns="c4bbe816-f9b7-401b-8d8f-485022adc0f2">
      <UserInfo>
        <DisplayName>Chilukuru, Sai Anirudh</DisplayName>
        <AccountId>997</AccountId>
        <AccountType/>
      </UserInfo>
    </Author1>
    <Pending_x0020_Content xmlns="c4bbe816-f9b7-401b-8d8f-485022adc0f2">-</Pending_x0020_Content>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_Flow_SignoffStatus xmlns="4dd2697e-1121-4f39-a4a5-b3e938ee93d2">Not requested</_Flow_SignoffStatus>
    <DLCPolicyLabelLock xmlns="4dd2697e-1121-4f39-a4a5-b3e938ee93d2" xsi:nil="true"/>
    <Pre-approval_x0020_QC xmlns="c4bbe816-f9b7-401b-8d8f-485022adc0f2">Done</Pre-approval_x0020_QC>
    <Priority_x0020_Level xmlns="c4bbe816-f9b7-401b-8d8f-485022adc0f2">Normal</Priority_x0020_Level>
    <DLCPolicyLabelValue xmlns="4dd2697e-1121-4f39-a4a5-b3e938ee93d2">20.0</DLCPolicyLabelValue>
    <UseCase_x002f_Type xmlns="4dd2697e-1121-4f39-a4a5-b3e938ee93d2">Connectors</UseCase_x002f_Type>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2.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3.xml><?xml version="1.0" encoding="utf-8"?>
<ds:datastoreItem xmlns:ds="http://schemas.openxmlformats.org/officeDocument/2006/customXml" ds:itemID="{C27A5181-84F4-4FD1-9B9E-22B2B602F4D5}">
  <ds:schemaRefs>
    <ds:schemaRef ds:uri="office.server.policy"/>
  </ds:schemaRefs>
</ds:datastoreItem>
</file>

<file path=customXml/itemProps4.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5.xml><?xml version="1.0" encoding="utf-8"?>
<ds:datastoreItem xmlns:ds="http://schemas.openxmlformats.org/officeDocument/2006/customXml" ds:itemID="{02F743E9-87C2-4B12-9FB5-E2C0EA4BD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413</TotalTime>
  <Pages>19</Pages>
  <Words>3237</Words>
  <Characters>20883</Characters>
  <Application>Microsoft Office Word</Application>
  <DocSecurity>0</DocSecurity>
  <Lines>949</Lines>
  <Paragraphs>893</Paragraphs>
  <ScaleCrop>false</ScaleCrop>
  <HeadingPairs>
    <vt:vector size="2" baseType="variant">
      <vt:variant>
        <vt:lpstr>Title</vt:lpstr>
      </vt:variant>
      <vt:variant>
        <vt:i4>1</vt:i4>
      </vt:variant>
    </vt:vector>
  </HeadingPairs>
  <TitlesOfParts>
    <vt:vector size="1" baseType="lpstr">
      <vt:lpstr>IXDT SAP Connector</vt:lpstr>
    </vt:vector>
  </TitlesOfParts>
  <Company/>
  <LinksUpToDate>false</LinksUpToDate>
  <CharactersWithSpaces>23227</CharactersWithSpaces>
  <SharedDoc>false</SharedDoc>
  <HLinks>
    <vt:vector size="282" baseType="variant">
      <vt:variant>
        <vt:i4>4718613</vt:i4>
      </vt:variant>
      <vt:variant>
        <vt:i4>216</vt:i4>
      </vt:variant>
      <vt:variant>
        <vt:i4>0</vt:i4>
      </vt:variant>
      <vt:variant>
        <vt:i4>5</vt:i4>
      </vt:variant>
      <vt:variant>
        <vt:lpwstr>https://ix-qa-apimgmt.azure-api.net/sap-api/feed</vt:lpwstr>
      </vt:variant>
      <vt:variant>
        <vt:lpwstr/>
      </vt:variant>
      <vt:variant>
        <vt:i4>5832728</vt:i4>
      </vt:variant>
      <vt:variant>
        <vt:i4>213</vt:i4>
      </vt:variant>
      <vt:variant>
        <vt:i4>0</vt:i4>
      </vt:variant>
      <vt:variant>
        <vt:i4>5</vt:i4>
      </vt:variant>
      <vt:variant>
        <vt:lpwstr>https://ix-qa-apimgmt.azure-api.net/sap-api/odata</vt:lpwstr>
      </vt:variant>
      <vt:variant>
        <vt:lpwstr/>
      </vt:variant>
      <vt:variant>
        <vt:i4>4128868</vt:i4>
      </vt:variant>
      <vt:variant>
        <vt:i4>210</vt:i4>
      </vt:variant>
      <vt:variant>
        <vt:i4>0</vt:i4>
      </vt:variant>
      <vt:variant>
        <vt:i4>5</vt:i4>
      </vt:variant>
      <vt:variant>
        <vt:lpwstr>https://ix-qa-apimgmt.azure-api.net/sap-api/create</vt:lpwstr>
      </vt:variant>
      <vt:variant>
        <vt:lpwstr/>
      </vt:variant>
      <vt:variant>
        <vt:i4>2228341</vt:i4>
      </vt:variant>
      <vt:variant>
        <vt:i4>207</vt:i4>
      </vt:variant>
      <vt:variant>
        <vt:i4>0</vt:i4>
      </vt:variant>
      <vt:variant>
        <vt:i4>5</vt:i4>
      </vt:variant>
      <vt:variant>
        <vt:lpwstr>https://ix-qa-apimgmt.azure-api.net/sap-api/lineage</vt:lpwstr>
      </vt:variant>
      <vt:variant>
        <vt:lpwstr/>
      </vt:variant>
      <vt:variant>
        <vt:i4>4718613</vt:i4>
      </vt:variant>
      <vt:variant>
        <vt:i4>204</vt:i4>
      </vt:variant>
      <vt:variant>
        <vt:i4>0</vt:i4>
      </vt:variant>
      <vt:variant>
        <vt:i4>5</vt:i4>
      </vt:variant>
      <vt:variant>
        <vt:lpwstr>https://ix-qa-apimgmt.azure-api.net/sap-api/feed</vt:lpwstr>
      </vt:variant>
      <vt:variant>
        <vt:lpwstr/>
      </vt:variant>
      <vt:variant>
        <vt:i4>2949235</vt:i4>
      </vt:variant>
      <vt:variant>
        <vt:i4>201</vt:i4>
      </vt:variant>
      <vt:variant>
        <vt:i4>0</vt:i4>
      </vt:variant>
      <vt:variant>
        <vt:i4>5</vt:i4>
      </vt:variant>
      <vt:variant>
        <vt:lpwstr>https://ix-qa-apimgmt.azure-api.net/sap-api/edm</vt:lpwstr>
      </vt:variant>
      <vt:variant>
        <vt:lpwstr/>
      </vt:variant>
      <vt:variant>
        <vt:i4>5701673</vt:i4>
      </vt:variant>
      <vt:variant>
        <vt:i4>198</vt:i4>
      </vt:variant>
      <vt:variant>
        <vt:i4>0</vt:i4>
      </vt:variant>
      <vt:variant>
        <vt:i4>5</vt:i4>
      </vt:variant>
      <vt:variant>
        <vt:lpwstr>https://dev.azure.com/IXDigitalThread/IXThreadComponents/_git/ix-thread-components</vt:lpwstr>
      </vt:variant>
      <vt:variant>
        <vt:lpwstr/>
      </vt:variant>
      <vt:variant>
        <vt:i4>99</vt:i4>
      </vt:variant>
      <vt:variant>
        <vt:i4>195</vt:i4>
      </vt:variant>
      <vt:variant>
        <vt:i4>0</vt:i4>
      </vt:variant>
      <vt:variant>
        <vt:i4>5</vt:i4>
      </vt:variant>
      <vt:variant>
        <vt:lpwstr>https://ts.accenture.com/sites/GlobalDocTemplates/Published Documents/IX Thread/Linked Files/DT_Role_Mapping_Config.txt</vt:lpwstr>
      </vt:variant>
      <vt:variant>
        <vt:lpwstr/>
      </vt:variant>
      <vt:variant>
        <vt:i4>1376379</vt:i4>
      </vt:variant>
      <vt:variant>
        <vt:i4>192</vt:i4>
      </vt:variant>
      <vt:variant>
        <vt:i4>0</vt:i4>
      </vt:variant>
      <vt:variant>
        <vt:i4>5</vt:i4>
      </vt:variant>
      <vt:variant>
        <vt:lpwstr>https://industryxdevhub.accenture.com/asset-home;search_text=digital thread foundations</vt:lpwstr>
      </vt:variant>
      <vt:variant>
        <vt:lpwstr/>
      </vt:variant>
      <vt:variant>
        <vt:i4>7471127</vt:i4>
      </vt:variant>
      <vt:variant>
        <vt:i4>189</vt:i4>
      </vt:variant>
      <vt:variant>
        <vt:i4>0</vt:i4>
      </vt:variant>
      <vt:variant>
        <vt:i4>5</vt:i4>
      </vt:variant>
      <vt:variant>
        <vt:lpwstr>https://ts.accenture.com/:t:/r/sites/GlobalDocTemplates/Published Documents/IX Thread/Linked Files/DT_Role_Mapping_Config.txt</vt:lpwstr>
      </vt:variant>
      <vt:variant>
        <vt:lpwstr/>
      </vt:variant>
      <vt:variant>
        <vt:i4>1966178</vt:i4>
      </vt:variant>
      <vt:variant>
        <vt:i4>186</vt:i4>
      </vt:variant>
      <vt:variant>
        <vt:i4>0</vt:i4>
      </vt:variant>
      <vt:variant>
        <vt:i4>5</vt:i4>
      </vt:variant>
      <vt:variant>
        <vt:lpwstr>mailto:stefano.giacco@accenture.com</vt:lpwstr>
      </vt:variant>
      <vt:variant>
        <vt:lpwstr/>
      </vt:variant>
      <vt:variant>
        <vt:i4>1179757</vt:i4>
      </vt:variant>
      <vt:variant>
        <vt:i4>183</vt:i4>
      </vt:variant>
      <vt:variant>
        <vt:i4>0</vt:i4>
      </vt:variant>
      <vt:variant>
        <vt:i4>5</vt:i4>
      </vt:variant>
      <vt:variant>
        <vt:lpwstr>mailto:karthik.ramachandra@accenture.com</vt:lpwstr>
      </vt:variant>
      <vt:variant>
        <vt:lpwstr/>
      </vt:variant>
      <vt:variant>
        <vt:i4>7340052</vt:i4>
      </vt:variant>
      <vt:variant>
        <vt:i4>180</vt:i4>
      </vt:variant>
      <vt:variant>
        <vt:i4>0</vt:i4>
      </vt:variant>
      <vt:variant>
        <vt:i4>5</vt:i4>
      </vt:variant>
      <vt:variant>
        <vt:lpwstr>mailto:laura.mosconi@accenture.com</vt:lpwstr>
      </vt:variant>
      <vt:variant>
        <vt:lpwstr/>
      </vt:variant>
      <vt:variant>
        <vt:i4>6750210</vt:i4>
      </vt:variant>
      <vt:variant>
        <vt:i4>177</vt:i4>
      </vt:variant>
      <vt:variant>
        <vt:i4>0</vt:i4>
      </vt:variant>
      <vt:variant>
        <vt:i4>5</vt:i4>
      </vt:variant>
      <vt:variant>
        <vt:lpwstr>mailto:florian.tournier@accenture.com</vt:lpwstr>
      </vt:variant>
      <vt:variant>
        <vt:lpwstr/>
      </vt:variant>
      <vt:variant>
        <vt:i4>1</vt:i4>
      </vt:variant>
      <vt:variant>
        <vt:i4>174</vt:i4>
      </vt:variant>
      <vt:variant>
        <vt:i4>0</vt:i4>
      </vt:variant>
      <vt:variant>
        <vt:i4>5</vt:i4>
      </vt:variant>
      <vt:variant>
        <vt:lpwstr>mailto:IX_DT_DEVOPS_INFRA@accenture.com</vt:lpwstr>
      </vt:variant>
      <vt:variant>
        <vt:lpwstr/>
      </vt:variant>
      <vt:variant>
        <vt:i4>5963802</vt:i4>
      </vt:variant>
      <vt:variant>
        <vt:i4>171</vt:i4>
      </vt:variant>
      <vt:variant>
        <vt:i4>0</vt:i4>
      </vt:variant>
      <vt:variant>
        <vt:i4>5</vt:i4>
      </vt:variant>
      <vt:variant>
        <vt:lpwstr>https://app.getpostman.com/app/download/win64</vt:lpwstr>
      </vt:variant>
      <vt:variant>
        <vt:lpwstr/>
      </vt:variant>
      <vt:variant>
        <vt:i4>5701634</vt:i4>
      </vt:variant>
      <vt:variant>
        <vt:i4>168</vt:i4>
      </vt:variant>
      <vt:variant>
        <vt:i4>0</vt:i4>
      </vt:variant>
      <vt:variant>
        <vt:i4>5</vt:i4>
      </vt:variant>
      <vt:variant>
        <vt:lpwstr>https://maven.apache.org/install.html</vt:lpwstr>
      </vt:variant>
      <vt:variant>
        <vt:lpwstr/>
      </vt:variant>
      <vt:variant>
        <vt:i4>1179719</vt:i4>
      </vt:variant>
      <vt:variant>
        <vt:i4>165</vt:i4>
      </vt:variant>
      <vt:variant>
        <vt:i4>0</vt:i4>
      </vt:variant>
      <vt:variant>
        <vt:i4>5</vt:i4>
      </vt:variant>
      <vt:variant>
        <vt:lpwstr>https://maven.apache.org/download.cgi</vt:lpwstr>
      </vt:variant>
      <vt:variant>
        <vt:lpwstr/>
      </vt:variant>
      <vt:variant>
        <vt:i4>1703953</vt:i4>
      </vt:variant>
      <vt:variant>
        <vt:i4>162</vt:i4>
      </vt:variant>
      <vt:variant>
        <vt:i4>0</vt:i4>
      </vt:variant>
      <vt:variant>
        <vt:i4>5</vt:i4>
      </vt:variant>
      <vt:variant>
        <vt:lpwstr>https://www.jetbrains.com/idea/download/</vt:lpwstr>
      </vt:variant>
      <vt:variant>
        <vt:lpwstr/>
      </vt:variant>
      <vt:variant>
        <vt:i4>1703953</vt:i4>
      </vt:variant>
      <vt:variant>
        <vt:i4>159</vt:i4>
      </vt:variant>
      <vt:variant>
        <vt:i4>0</vt:i4>
      </vt:variant>
      <vt:variant>
        <vt:i4>5</vt:i4>
      </vt:variant>
      <vt:variant>
        <vt:lpwstr>https://www.jetbrains.com/idea/download/</vt:lpwstr>
      </vt:variant>
      <vt:variant>
        <vt:lpwstr/>
      </vt:variant>
      <vt:variant>
        <vt:i4>7348323</vt:i4>
      </vt:variant>
      <vt:variant>
        <vt:i4>156</vt:i4>
      </vt:variant>
      <vt:variant>
        <vt:i4>0</vt:i4>
      </vt:variant>
      <vt:variant>
        <vt:i4>5</vt:i4>
      </vt:variant>
      <vt:variant>
        <vt:lpwstr>https://ts.accenture.com/sites/GlobalDocTemplates/ixthread/Shared Documents/RC1/•%09https:/docs.oracle.com/en/java/javase/16/install/installation-jdk-microsoft-windows-platforms.html</vt:lpwstr>
      </vt:variant>
      <vt:variant>
        <vt:lpwstr/>
      </vt:variant>
      <vt:variant>
        <vt:i4>5767260</vt:i4>
      </vt:variant>
      <vt:variant>
        <vt:i4>153</vt:i4>
      </vt:variant>
      <vt:variant>
        <vt:i4>0</vt:i4>
      </vt:variant>
      <vt:variant>
        <vt:i4>5</vt:i4>
      </vt:variant>
      <vt:variant>
        <vt:lpwstr>https://www.java.com/download</vt:lpwstr>
      </vt:variant>
      <vt:variant>
        <vt:lpwstr/>
      </vt:variant>
      <vt:variant>
        <vt:i4>1638452</vt:i4>
      </vt:variant>
      <vt:variant>
        <vt:i4>146</vt:i4>
      </vt:variant>
      <vt:variant>
        <vt:i4>0</vt:i4>
      </vt:variant>
      <vt:variant>
        <vt:i4>5</vt:i4>
      </vt:variant>
      <vt:variant>
        <vt:lpwstr/>
      </vt:variant>
      <vt:variant>
        <vt:lpwstr>_Toc176952622</vt:lpwstr>
      </vt:variant>
      <vt:variant>
        <vt:i4>1638452</vt:i4>
      </vt:variant>
      <vt:variant>
        <vt:i4>140</vt:i4>
      </vt:variant>
      <vt:variant>
        <vt:i4>0</vt:i4>
      </vt:variant>
      <vt:variant>
        <vt:i4>5</vt:i4>
      </vt:variant>
      <vt:variant>
        <vt:lpwstr/>
      </vt:variant>
      <vt:variant>
        <vt:lpwstr>_Toc176952621</vt:lpwstr>
      </vt:variant>
      <vt:variant>
        <vt:i4>1638452</vt:i4>
      </vt:variant>
      <vt:variant>
        <vt:i4>134</vt:i4>
      </vt:variant>
      <vt:variant>
        <vt:i4>0</vt:i4>
      </vt:variant>
      <vt:variant>
        <vt:i4>5</vt:i4>
      </vt:variant>
      <vt:variant>
        <vt:lpwstr/>
      </vt:variant>
      <vt:variant>
        <vt:lpwstr>_Toc176952620</vt:lpwstr>
      </vt:variant>
      <vt:variant>
        <vt:i4>1703988</vt:i4>
      </vt:variant>
      <vt:variant>
        <vt:i4>128</vt:i4>
      </vt:variant>
      <vt:variant>
        <vt:i4>0</vt:i4>
      </vt:variant>
      <vt:variant>
        <vt:i4>5</vt:i4>
      </vt:variant>
      <vt:variant>
        <vt:lpwstr/>
      </vt:variant>
      <vt:variant>
        <vt:lpwstr>_Toc176952619</vt:lpwstr>
      </vt:variant>
      <vt:variant>
        <vt:i4>1703988</vt:i4>
      </vt:variant>
      <vt:variant>
        <vt:i4>122</vt:i4>
      </vt:variant>
      <vt:variant>
        <vt:i4>0</vt:i4>
      </vt:variant>
      <vt:variant>
        <vt:i4>5</vt:i4>
      </vt:variant>
      <vt:variant>
        <vt:lpwstr/>
      </vt:variant>
      <vt:variant>
        <vt:lpwstr>_Toc176952618</vt:lpwstr>
      </vt:variant>
      <vt:variant>
        <vt:i4>1703988</vt:i4>
      </vt:variant>
      <vt:variant>
        <vt:i4>116</vt:i4>
      </vt:variant>
      <vt:variant>
        <vt:i4>0</vt:i4>
      </vt:variant>
      <vt:variant>
        <vt:i4>5</vt:i4>
      </vt:variant>
      <vt:variant>
        <vt:lpwstr/>
      </vt:variant>
      <vt:variant>
        <vt:lpwstr>_Toc176952617</vt:lpwstr>
      </vt:variant>
      <vt:variant>
        <vt:i4>1703988</vt:i4>
      </vt:variant>
      <vt:variant>
        <vt:i4>110</vt:i4>
      </vt:variant>
      <vt:variant>
        <vt:i4>0</vt:i4>
      </vt:variant>
      <vt:variant>
        <vt:i4>5</vt:i4>
      </vt:variant>
      <vt:variant>
        <vt:lpwstr/>
      </vt:variant>
      <vt:variant>
        <vt:lpwstr>_Toc176952616</vt:lpwstr>
      </vt:variant>
      <vt:variant>
        <vt:i4>1703988</vt:i4>
      </vt:variant>
      <vt:variant>
        <vt:i4>104</vt:i4>
      </vt:variant>
      <vt:variant>
        <vt:i4>0</vt:i4>
      </vt:variant>
      <vt:variant>
        <vt:i4>5</vt:i4>
      </vt:variant>
      <vt:variant>
        <vt:lpwstr/>
      </vt:variant>
      <vt:variant>
        <vt:lpwstr>_Toc176952615</vt:lpwstr>
      </vt:variant>
      <vt:variant>
        <vt:i4>1703988</vt:i4>
      </vt:variant>
      <vt:variant>
        <vt:i4>98</vt:i4>
      </vt:variant>
      <vt:variant>
        <vt:i4>0</vt:i4>
      </vt:variant>
      <vt:variant>
        <vt:i4>5</vt:i4>
      </vt:variant>
      <vt:variant>
        <vt:lpwstr/>
      </vt:variant>
      <vt:variant>
        <vt:lpwstr>_Toc176952614</vt:lpwstr>
      </vt:variant>
      <vt:variant>
        <vt:i4>1703988</vt:i4>
      </vt:variant>
      <vt:variant>
        <vt:i4>92</vt:i4>
      </vt:variant>
      <vt:variant>
        <vt:i4>0</vt:i4>
      </vt:variant>
      <vt:variant>
        <vt:i4>5</vt:i4>
      </vt:variant>
      <vt:variant>
        <vt:lpwstr/>
      </vt:variant>
      <vt:variant>
        <vt:lpwstr>_Toc176952613</vt:lpwstr>
      </vt:variant>
      <vt:variant>
        <vt:i4>1703988</vt:i4>
      </vt:variant>
      <vt:variant>
        <vt:i4>86</vt:i4>
      </vt:variant>
      <vt:variant>
        <vt:i4>0</vt:i4>
      </vt:variant>
      <vt:variant>
        <vt:i4>5</vt:i4>
      </vt:variant>
      <vt:variant>
        <vt:lpwstr/>
      </vt:variant>
      <vt:variant>
        <vt:lpwstr>_Toc176952612</vt:lpwstr>
      </vt:variant>
      <vt:variant>
        <vt:i4>1703988</vt:i4>
      </vt:variant>
      <vt:variant>
        <vt:i4>80</vt:i4>
      </vt:variant>
      <vt:variant>
        <vt:i4>0</vt:i4>
      </vt:variant>
      <vt:variant>
        <vt:i4>5</vt:i4>
      </vt:variant>
      <vt:variant>
        <vt:lpwstr/>
      </vt:variant>
      <vt:variant>
        <vt:lpwstr>_Toc176952611</vt:lpwstr>
      </vt:variant>
      <vt:variant>
        <vt:i4>1703988</vt:i4>
      </vt:variant>
      <vt:variant>
        <vt:i4>74</vt:i4>
      </vt:variant>
      <vt:variant>
        <vt:i4>0</vt:i4>
      </vt:variant>
      <vt:variant>
        <vt:i4>5</vt:i4>
      </vt:variant>
      <vt:variant>
        <vt:lpwstr/>
      </vt:variant>
      <vt:variant>
        <vt:lpwstr>_Toc176952610</vt:lpwstr>
      </vt:variant>
      <vt:variant>
        <vt:i4>1769524</vt:i4>
      </vt:variant>
      <vt:variant>
        <vt:i4>68</vt:i4>
      </vt:variant>
      <vt:variant>
        <vt:i4>0</vt:i4>
      </vt:variant>
      <vt:variant>
        <vt:i4>5</vt:i4>
      </vt:variant>
      <vt:variant>
        <vt:lpwstr/>
      </vt:variant>
      <vt:variant>
        <vt:lpwstr>_Toc176952609</vt:lpwstr>
      </vt:variant>
      <vt:variant>
        <vt:i4>1769524</vt:i4>
      </vt:variant>
      <vt:variant>
        <vt:i4>62</vt:i4>
      </vt:variant>
      <vt:variant>
        <vt:i4>0</vt:i4>
      </vt:variant>
      <vt:variant>
        <vt:i4>5</vt:i4>
      </vt:variant>
      <vt:variant>
        <vt:lpwstr/>
      </vt:variant>
      <vt:variant>
        <vt:lpwstr>_Toc176952608</vt:lpwstr>
      </vt:variant>
      <vt:variant>
        <vt:i4>1769524</vt:i4>
      </vt:variant>
      <vt:variant>
        <vt:i4>56</vt:i4>
      </vt:variant>
      <vt:variant>
        <vt:i4>0</vt:i4>
      </vt:variant>
      <vt:variant>
        <vt:i4>5</vt:i4>
      </vt:variant>
      <vt:variant>
        <vt:lpwstr/>
      </vt:variant>
      <vt:variant>
        <vt:lpwstr>_Toc176952607</vt:lpwstr>
      </vt:variant>
      <vt:variant>
        <vt:i4>1769524</vt:i4>
      </vt:variant>
      <vt:variant>
        <vt:i4>50</vt:i4>
      </vt:variant>
      <vt:variant>
        <vt:i4>0</vt:i4>
      </vt:variant>
      <vt:variant>
        <vt:i4>5</vt:i4>
      </vt:variant>
      <vt:variant>
        <vt:lpwstr/>
      </vt:variant>
      <vt:variant>
        <vt:lpwstr>_Toc176952606</vt:lpwstr>
      </vt:variant>
      <vt:variant>
        <vt:i4>1769524</vt:i4>
      </vt:variant>
      <vt:variant>
        <vt:i4>44</vt:i4>
      </vt:variant>
      <vt:variant>
        <vt:i4>0</vt:i4>
      </vt:variant>
      <vt:variant>
        <vt:i4>5</vt:i4>
      </vt:variant>
      <vt:variant>
        <vt:lpwstr/>
      </vt:variant>
      <vt:variant>
        <vt:lpwstr>_Toc176952605</vt:lpwstr>
      </vt:variant>
      <vt:variant>
        <vt:i4>1769524</vt:i4>
      </vt:variant>
      <vt:variant>
        <vt:i4>38</vt:i4>
      </vt:variant>
      <vt:variant>
        <vt:i4>0</vt:i4>
      </vt:variant>
      <vt:variant>
        <vt:i4>5</vt:i4>
      </vt:variant>
      <vt:variant>
        <vt:lpwstr/>
      </vt:variant>
      <vt:variant>
        <vt:lpwstr>_Toc176952604</vt:lpwstr>
      </vt:variant>
      <vt:variant>
        <vt:i4>1769524</vt:i4>
      </vt:variant>
      <vt:variant>
        <vt:i4>32</vt:i4>
      </vt:variant>
      <vt:variant>
        <vt:i4>0</vt:i4>
      </vt:variant>
      <vt:variant>
        <vt:i4>5</vt:i4>
      </vt:variant>
      <vt:variant>
        <vt:lpwstr/>
      </vt:variant>
      <vt:variant>
        <vt:lpwstr>_Toc176952603</vt:lpwstr>
      </vt:variant>
      <vt:variant>
        <vt:i4>1769524</vt:i4>
      </vt:variant>
      <vt:variant>
        <vt:i4>26</vt:i4>
      </vt:variant>
      <vt:variant>
        <vt:i4>0</vt:i4>
      </vt:variant>
      <vt:variant>
        <vt:i4>5</vt:i4>
      </vt:variant>
      <vt:variant>
        <vt:lpwstr/>
      </vt:variant>
      <vt:variant>
        <vt:lpwstr>_Toc176952602</vt:lpwstr>
      </vt:variant>
      <vt:variant>
        <vt:i4>1769524</vt:i4>
      </vt:variant>
      <vt:variant>
        <vt:i4>20</vt:i4>
      </vt:variant>
      <vt:variant>
        <vt:i4>0</vt:i4>
      </vt:variant>
      <vt:variant>
        <vt:i4>5</vt:i4>
      </vt:variant>
      <vt:variant>
        <vt:lpwstr/>
      </vt:variant>
      <vt:variant>
        <vt:lpwstr>_Toc176952601</vt:lpwstr>
      </vt:variant>
      <vt:variant>
        <vt:i4>1769524</vt:i4>
      </vt:variant>
      <vt:variant>
        <vt:i4>14</vt:i4>
      </vt:variant>
      <vt:variant>
        <vt:i4>0</vt:i4>
      </vt:variant>
      <vt:variant>
        <vt:i4>5</vt:i4>
      </vt:variant>
      <vt:variant>
        <vt:lpwstr/>
      </vt:variant>
      <vt:variant>
        <vt:lpwstr>_Toc176952600</vt:lpwstr>
      </vt:variant>
      <vt:variant>
        <vt:i4>1179703</vt:i4>
      </vt:variant>
      <vt:variant>
        <vt:i4>8</vt:i4>
      </vt:variant>
      <vt:variant>
        <vt:i4>0</vt:i4>
      </vt:variant>
      <vt:variant>
        <vt:i4>5</vt:i4>
      </vt:variant>
      <vt:variant>
        <vt:lpwstr/>
      </vt:variant>
      <vt:variant>
        <vt:lpwstr>_Toc176952599</vt:lpwstr>
      </vt:variant>
      <vt:variant>
        <vt:i4>1179703</vt:i4>
      </vt:variant>
      <vt:variant>
        <vt:i4>2</vt:i4>
      </vt:variant>
      <vt:variant>
        <vt:i4>0</vt:i4>
      </vt:variant>
      <vt:variant>
        <vt:i4>5</vt:i4>
      </vt:variant>
      <vt:variant>
        <vt:lpwstr/>
      </vt:variant>
      <vt:variant>
        <vt:lpwstr>_Toc176952598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IXDT SAP Connector</dc:title>
  <dc:subject/>
  <dc:creator>Chilukuru, Sai Anirudh</dc:creator>
  <cp:keywords/>
  <dc:description/>
  <cp:lastModifiedBy>Olson, Ed</cp:lastModifiedBy>
  <cp:revision>223</cp:revision>
  <cp:lastPrinted>2026-01-26T21:35:00Z</cp:lastPrinted>
  <dcterms:created xsi:type="dcterms:W3CDTF">2024-08-02T05:56:00Z</dcterms:created>
  <dcterms:modified xsi:type="dcterms:W3CDTF">2026-01-26T21:36:00Z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ies>
</file>