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15BD3939" w:rsidR="6DE90158" w:rsidRDefault="00EE0DE1" w:rsidP="009B13D9">
      <w:pPr>
        <w:jc w:val="center"/>
        <w:rPr>
          <w:b/>
          <w:bCs/>
          <w:sz w:val="36"/>
          <w:szCs w:val="36"/>
        </w:rPr>
      </w:pPr>
      <w:r>
        <w:rPr>
          <w:b/>
          <w:bCs/>
          <w:sz w:val="36"/>
          <w:szCs w:val="36"/>
        </w:rPr>
        <w:t>Industrial AI Foundation</w:t>
      </w:r>
    </w:p>
    <w:p w14:paraId="1BF3BB5D" w14:textId="72366B5D" w:rsidR="6DE90158" w:rsidRPr="002B3982" w:rsidRDefault="00115078" w:rsidP="002B3982">
      <w:pPr>
        <w:jc w:val="center"/>
        <w:rPr>
          <w:b/>
          <w:bCs/>
          <w:sz w:val="40"/>
        </w:rPr>
      </w:pPr>
      <w:r>
        <w:rPr>
          <w:rFonts w:eastAsia="Graphik" w:cs="Graphik"/>
          <w:b/>
          <w:bCs/>
          <w:sz w:val="72"/>
          <w:szCs w:val="72"/>
        </w:rPr>
        <w:t>Units of Measurement</w:t>
      </w:r>
    </w:p>
    <w:p w14:paraId="0E9CEBC2" w14:textId="21375CC8" w:rsidR="6DE90158" w:rsidRPr="005B6F68" w:rsidRDefault="00115078" w:rsidP="00177FD4">
      <w:pPr>
        <w:jc w:val="center"/>
        <w:rPr>
          <w:b/>
          <w:bCs/>
          <w:sz w:val="36"/>
          <w:szCs w:val="36"/>
        </w:rPr>
      </w:pPr>
      <w:r>
        <w:rPr>
          <w:b/>
          <w:bCs/>
          <w:sz w:val="36"/>
          <w:szCs w:val="36"/>
        </w:rPr>
        <w:t>TECHNICAL REFERENCE</w:t>
      </w:r>
    </w:p>
    <w:p w14:paraId="79DE71D2" w14:textId="68D666FE" w:rsidR="00E42836" w:rsidRPr="0033321A" w:rsidRDefault="00115078" w:rsidP="00177FD4">
      <w:pPr>
        <w:jc w:val="center"/>
      </w:pPr>
      <w:r>
        <w:t>Release Version: 2.5</w:t>
      </w:r>
    </w:p>
    <w:p w14:paraId="4DB00B7B" w14:textId="4206BEA5" w:rsidR="00991F3D" w:rsidRPr="00E44090" w:rsidRDefault="00115078" w:rsidP="0066566F">
      <w:pPr>
        <w:jc w:val="left"/>
        <w:rPr>
          <w:b/>
          <w:bCs/>
          <w:color w:val="FFFFFF" w:themeColor="background1"/>
        </w:rPr>
      </w:pPr>
      <w:r>
        <w:rPr>
          <w:b/>
          <w:bCs/>
          <w:color w:val="FFFFFF" w:themeColor="background1"/>
        </w:rPr>
        <w:t>Metadata Table</w:t>
      </w:r>
    </w:p>
    <w:tbl>
      <w:tblPr>
        <w:tblW w:w="0" w:type="auto"/>
        <w:tblCellSpacing w:w="15" w:type="dxa"/>
        <w:tblLook w:val="04A0" w:firstRow="1" w:lastRow="0" w:firstColumn="1" w:lastColumn="0" w:noHBand="0" w:noVBand="1"/>
      </w:tblPr>
      <w:tblGrid>
        <w:gridCol w:w="2937"/>
        <w:gridCol w:w="7501"/>
      </w:tblGrid>
      <w:tr w:rsidR="00124BCA" w:rsidRPr="00124BCA" w14:paraId="234DE1E0" w14:textId="77777777" w:rsidTr="00991F3D">
        <w:trPr>
          <w:tblHeader/>
          <w:tblCellSpacing w:w="15" w:type="dxa"/>
        </w:trPr>
        <w:tc>
          <w:tcPr>
            <w:tcW w:w="0" w:type="auto"/>
            <w:tcMar>
              <w:top w:w="15" w:type="dxa"/>
              <w:left w:w="15" w:type="dxa"/>
              <w:bottom w:w="15" w:type="dxa"/>
              <w:right w:w="15" w:type="dxa"/>
            </w:tcMar>
            <w:vAlign w:val="center"/>
            <w:hideMark/>
          </w:tcPr>
          <w:p w14:paraId="75B5560E" w14:textId="1C06E3EE" w:rsidR="00991F3D" w:rsidRPr="00124BCA" w:rsidRDefault="00115078" w:rsidP="0066566F">
            <w:pPr>
              <w:spacing w:after="0"/>
              <w:jc w:val="center"/>
              <w:rPr>
                <w:b/>
                <w:bCs/>
                <w:color w:val="FFFFFF" w:themeColor="background1"/>
                <w:lang w:val="de-DE"/>
              </w:rPr>
            </w:pPr>
            <w:r w:rsidRPr="00124BCA">
              <w:rPr>
                <w:b/>
                <w:bCs/>
                <w:color w:val="FFFFFF" w:themeColor="background1"/>
                <w:lang w:val="de-DE"/>
              </w:rPr>
              <w:t>Field</w:t>
            </w:r>
          </w:p>
        </w:tc>
        <w:tc>
          <w:tcPr>
            <w:tcW w:w="0" w:type="auto"/>
            <w:tcMar>
              <w:top w:w="15" w:type="dxa"/>
              <w:left w:w="15" w:type="dxa"/>
              <w:bottom w:w="15" w:type="dxa"/>
              <w:right w:w="15" w:type="dxa"/>
            </w:tcMar>
            <w:vAlign w:val="center"/>
            <w:hideMark/>
          </w:tcPr>
          <w:p w14:paraId="48B35843" w14:textId="1FCBD320" w:rsidR="00991F3D" w:rsidRPr="00124BCA" w:rsidRDefault="00115078" w:rsidP="0066566F">
            <w:pPr>
              <w:spacing w:after="0"/>
              <w:jc w:val="center"/>
              <w:rPr>
                <w:b/>
                <w:bCs/>
                <w:color w:val="FFFFFF" w:themeColor="background1"/>
                <w:lang w:val="de-DE"/>
              </w:rPr>
            </w:pPr>
            <w:r w:rsidRPr="00124BCA">
              <w:rPr>
                <w:b/>
                <w:bCs/>
                <w:color w:val="FFFFFF" w:themeColor="background1"/>
                <w:lang w:val="de-DE"/>
              </w:rPr>
              <w:t>Value</w:t>
            </w:r>
          </w:p>
        </w:tc>
      </w:tr>
      <w:tr w:rsidR="00124BCA" w:rsidRPr="00124BCA" w14:paraId="774847FB" w14:textId="77777777" w:rsidTr="00991F3D">
        <w:trPr>
          <w:tblCellSpacing w:w="15" w:type="dxa"/>
        </w:trPr>
        <w:tc>
          <w:tcPr>
            <w:tcW w:w="0" w:type="auto"/>
            <w:tcMar>
              <w:top w:w="15" w:type="dxa"/>
              <w:left w:w="15" w:type="dxa"/>
              <w:bottom w:w="15" w:type="dxa"/>
              <w:right w:w="15" w:type="dxa"/>
            </w:tcMar>
            <w:vAlign w:val="center"/>
            <w:hideMark/>
          </w:tcPr>
          <w:p w14:paraId="7DDF188D" w14:textId="6B993CA3" w:rsidR="00991F3D" w:rsidRPr="00124BCA" w:rsidRDefault="00115078" w:rsidP="0066566F">
            <w:pPr>
              <w:spacing w:after="0"/>
              <w:jc w:val="center"/>
              <w:rPr>
                <w:color w:val="FFFFFF" w:themeColor="background1"/>
                <w:lang w:val="de-DE"/>
              </w:rPr>
            </w:pPr>
            <w:r w:rsidRPr="00124BCA">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72BDD2AE" w14:textId="68BC74AB" w:rsidR="00991F3D" w:rsidRPr="00124BCA" w:rsidRDefault="00EE0DE1" w:rsidP="0066566F">
            <w:pPr>
              <w:spacing w:after="0"/>
              <w:jc w:val="center"/>
              <w:rPr>
                <w:color w:val="FFFFFF" w:themeColor="background1"/>
                <w:lang w:val="de-DE"/>
              </w:rPr>
            </w:pPr>
            <w:r>
              <w:rPr>
                <w:color w:val="FFFFFF" w:themeColor="background1"/>
                <w:lang w:val="de-DE"/>
              </w:rPr>
              <w:t>Industrial AI Foundation</w:t>
            </w:r>
            <w:r w:rsidR="00115078" w:rsidRPr="00124BCA">
              <w:rPr>
                <w:color w:val="FFFFFF" w:themeColor="background1"/>
                <w:lang w:val="de-DE"/>
              </w:rPr>
              <w:t xml:space="preserve"> / Units of Measurement</w:t>
            </w:r>
          </w:p>
        </w:tc>
      </w:tr>
      <w:tr w:rsidR="00124BCA" w:rsidRPr="00124BCA" w14:paraId="68F78E70" w14:textId="77777777" w:rsidTr="00991F3D">
        <w:trPr>
          <w:tblCellSpacing w:w="15" w:type="dxa"/>
        </w:trPr>
        <w:tc>
          <w:tcPr>
            <w:tcW w:w="0" w:type="auto"/>
            <w:tcMar>
              <w:top w:w="15" w:type="dxa"/>
              <w:left w:w="15" w:type="dxa"/>
              <w:bottom w:w="15" w:type="dxa"/>
              <w:right w:w="15" w:type="dxa"/>
            </w:tcMar>
            <w:vAlign w:val="center"/>
            <w:hideMark/>
          </w:tcPr>
          <w:p w14:paraId="2AFE623E" w14:textId="7A80D471" w:rsidR="00991F3D" w:rsidRPr="00124BCA" w:rsidRDefault="00115078" w:rsidP="0066566F">
            <w:pPr>
              <w:spacing w:after="0"/>
              <w:jc w:val="center"/>
              <w:rPr>
                <w:color w:val="FFFFFF" w:themeColor="background1"/>
                <w:lang w:val="de-DE"/>
              </w:rPr>
            </w:pPr>
            <w:r w:rsidRPr="00124BCA">
              <w:rPr>
                <w:b/>
                <w:bCs/>
                <w:color w:val="FFFFFF" w:themeColor="background1"/>
                <w:lang w:val="de-DE"/>
              </w:rPr>
              <w:t>Domain / Area</w:t>
            </w:r>
          </w:p>
        </w:tc>
        <w:tc>
          <w:tcPr>
            <w:tcW w:w="0" w:type="auto"/>
            <w:tcMar>
              <w:top w:w="15" w:type="dxa"/>
              <w:left w:w="15" w:type="dxa"/>
              <w:bottom w:w="15" w:type="dxa"/>
              <w:right w:w="15" w:type="dxa"/>
            </w:tcMar>
            <w:vAlign w:val="center"/>
            <w:hideMark/>
          </w:tcPr>
          <w:p w14:paraId="7C0BBA50" w14:textId="5A88BF7C" w:rsidR="00991F3D" w:rsidRPr="00124BCA" w:rsidRDefault="00115078" w:rsidP="0066566F">
            <w:pPr>
              <w:spacing w:after="0"/>
              <w:jc w:val="center"/>
              <w:rPr>
                <w:color w:val="FFFFFF" w:themeColor="background1"/>
                <w:lang w:val="de-DE"/>
              </w:rPr>
            </w:pPr>
            <w:r w:rsidRPr="00124BCA">
              <w:rPr>
                <w:color w:val="FFFFFF" w:themeColor="background1"/>
                <w:lang w:val="de-DE"/>
              </w:rPr>
              <w:t>Digital Twin / UoM</w:t>
            </w:r>
          </w:p>
        </w:tc>
      </w:tr>
      <w:tr w:rsidR="00124BCA" w:rsidRPr="00124BCA" w14:paraId="6BB4B5D8" w14:textId="77777777" w:rsidTr="00991F3D">
        <w:trPr>
          <w:tblCellSpacing w:w="15" w:type="dxa"/>
        </w:trPr>
        <w:tc>
          <w:tcPr>
            <w:tcW w:w="0" w:type="auto"/>
            <w:tcMar>
              <w:top w:w="15" w:type="dxa"/>
              <w:left w:w="15" w:type="dxa"/>
              <w:bottom w:w="15" w:type="dxa"/>
              <w:right w:w="15" w:type="dxa"/>
            </w:tcMar>
            <w:vAlign w:val="center"/>
            <w:hideMark/>
          </w:tcPr>
          <w:p w14:paraId="7C2056CB" w14:textId="2D348D48" w:rsidR="00991F3D" w:rsidRPr="00124BCA" w:rsidRDefault="00115078" w:rsidP="0066566F">
            <w:pPr>
              <w:spacing w:after="0"/>
              <w:jc w:val="center"/>
              <w:rPr>
                <w:color w:val="FFFFFF" w:themeColor="background1"/>
                <w:lang w:val="de-DE"/>
              </w:rPr>
            </w:pPr>
            <w:r w:rsidRPr="00124BCA">
              <w:rPr>
                <w:b/>
                <w:bCs/>
                <w:color w:val="FFFFFF" w:themeColor="background1"/>
                <w:lang w:val="de-DE"/>
              </w:rPr>
              <w:t>Owner (Team/Person)</w:t>
            </w:r>
          </w:p>
        </w:tc>
        <w:tc>
          <w:tcPr>
            <w:tcW w:w="0" w:type="auto"/>
            <w:tcMar>
              <w:top w:w="15" w:type="dxa"/>
              <w:left w:w="15" w:type="dxa"/>
              <w:bottom w:w="15" w:type="dxa"/>
              <w:right w:w="15" w:type="dxa"/>
            </w:tcMar>
            <w:vAlign w:val="center"/>
            <w:hideMark/>
          </w:tcPr>
          <w:p w14:paraId="7FAEB077" w14:textId="71629F4C" w:rsidR="00991F3D" w:rsidRPr="00124BCA" w:rsidRDefault="00115078" w:rsidP="0066566F">
            <w:pPr>
              <w:spacing w:after="0"/>
              <w:jc w:val="center"/>
              <w:rPr>
                <w:color w:val="FFFFFF" w:themeColor="background1"/>
                <w:lang w:val="de-DE"/>
              </w:rPr>
            </w:pPr>
            <w:r w:rsidRPr="00124BCA">
              <w:rPr>
                <w:color w:val="FFFFFF" w:themeColor="background1"/>
                <w:lang w:val="de-DE"/>
              </w:rPr>
              <w:t>Tournier, Florian</w:t>
            </w:r>
          </w:p>
        </w:tc>
      </w:tr>
      <w:tr w:rsidR="00124BCA" w:rsidRPr="00124BCA" w14:paraId="59B8EE5A" w14:textId="77777777" w:rsidTr="00991F3D">
        <w:trPr>
          <w:tblCellSpacing w:w="15" w:type="dxa"/>
        </w:trPr>
        <w:tc>
          <w:tcPr>
            <w:tcW w:w="0" w:type="auto"/>
            <w:tcMar>
              <w:top w:w="15" w:type="dxa"/>
              <w:left w:w="15" w:type="dxa"/>
              <w:bottom w:w="15" w:type="dxa"/>
              <w:right w:w="15" w:type="dxa"/>
            </w:tcMar>
            <w:vAlign w:val="center"/>
            <w:hideMark/>
          </w:tcPr>
          <w:p w14:paraId="0EB11FF9" w14:textId="093B2359" w:rsidR="00991F3D" w:rsidRPr="00124BCA" w:rsidRDefault="00115078" w:rsidP="0066566F">
            <w:pPr>
              <w:spacing w:after="0"/>
              <w:jc w:val="center"/>
              <w:rPr>
                <w:color w:val="FFFFFF" w:themeColor="background1"/>
                <w:lang w:val="de-DE"/>
              </w:rPr>
            </w:pPr>
            <w:r w:rsidRPr="00124BCA">
              <w:rPr>
                <w:b/>
                <w:bCs/>
                <w:color w:val="FFFFFF" w:themeColor="background1"/>
                <w:lang w:val="de-DE"/>
              </w:rPr>
              <w:t>Reviewers</w:t>
            </w:r>
          </w:p>
        </w:tc>
        <w:tc>
          <w:tcPr>
            <w:tcW w:w="0" w:type="auto"/>
            <w:tcMar>
              <w:top w:w="15" w:type="dxa"/>
              <w:left w:w="15" w:type="dxa"/>
              <w:bottom w:w="15" w:type="dxa"/>
              <w:right w:w="15" w:type="dxa"/>
            </w:tcMar>
            <w:vAlign w:val="center"/>
            <w:hideMark/>
          </w:tcPr>
          <w:p w14:paraId="3C245AB7" w14:textId="58C079E7" w:rsidR="00991F3D" w:rsidRPr="00124BCA" w:rsidRDefault="00115078" w:rsidP="0066566F">
            <w:pPr>
              <w:spacing w:after="0"/>
              <w:jc w:val="center"/>
              <w:rPr>
                <w:color w:val="FFFFFF" w:themeColor="background1"/>
                <w:lang w:val="de-DE"/>
              </w:rPr>
            </w:pPr>
            <w:r w:rsidRPr="00124BCA">
              <w:rPr>
                <w:color w:val="FFFFFF" w:themeColor="background1"/>
                <w:lang w:val="de-DE"/>
              </w:rPr>
              <w:t>Ranganathan, Balamurugan</w:t>
            </w:r>
          </w:p>
        </w:tc>
      </w:tr>
      <w:tr w:rsidR="00124BCA" w:rsidRPr="00124BCA" w14:paraId="65BA7A3B" w14:textId="77777777" w:rsidTr="00991F3D">
        <w:trPr>
          <w:tblCellSpacing w:w="15" w:type="dxa"/>
        </w:trPr>
        <w:tc>
          <w:tcPr>
            <w:tcW w:w="0" w:type="auto"/>
            <w:tcMar>
              <w:top w:w="15" w:type="dxa"/>
              <w:left w:w="15" w:type="dxa"/>
              <w:bottom w:w="15" w:type="dxa"/>
              <w:right w:w="15" w:type="dxa"/>
            </w:tcMar>
            <w:vAlign w:val="center"/>
            <w:hideMark/>
          </w:tcPr>
          <w:p w14:paraId="269CE4AA" w14:textId="1618E511" w:rsidR="00991F3D" w:rsidRPr="00124BCA" w:rsidRDefault="00115078" w:rsidP="0066566F">
            <w:pPr>
              <w:spacing w:after="0"/>
              <w:jc w:val="center"/>
              <w:rPr>
                <w:color w:val="FFFFFF" w:themeColor="background1"/>
                <w:lang w:val="de-DE"/>
              </w:rPr>
            </w:pPr>
            <w:r w:rsidRPr="00124BCA">
              <w:rPr>
                <w:b/>
                <w:bCs/>
                <w:color w:val="FFFFFF" w:themeColor="background1"/>
                <w:lang w:val="de-DE"/>
              </w:rPr>
              <w:t>Status</w:t>
            </w:r>
          </w:p>
        </w:tc>
        <w:tc>
          <w:tcPr>
            <w:tcW w:w="0" w:type="auto"/>
            <w:tcMar>
              <w:top w:w="15" w:type="dxa"/>
              <w:left w:w="15" w:type="dxa"/>
              <w:bottom w:w="15" w:type="dxa"/>
              <w:right w:w="15" w:type="dxa"/>
            </w:tcMar>
            <w:vAlign w:val="center"/>
            <w:hideMark/>
          </w:tcPr>
          <w:p w14:paraId="6BFD0BCC" w14:textId="490E03AF" w:rsidR="00991F3D" w:rsidRPr="00124BCA" w:rsidRDefault="00115078" w:rsidP="0066566F">
            <w:pPr>
              <w:spacing w:after="0"/>
              <w:jc w:val="center"/>
              <w:rPr>
                <w:color w:val="FFFFFF" w:themeColor="background1"/>
                <w:lang w:val="de-DE"/>
              </w:rPr>
            </w:pPr>
            <w:r w:rsidRPr="00124BCA">
              <w:rPr>
                <w:color w:val="FFFFFF" w:themeColor="background1"/>
                <w:lang w:val="de-DE"/>
              </w:rPr>
              <w:t>Complete / Published</w:t>
            </w:r>
          </w:p>
        </w:tc>
      </w:tr>
      <w:tr w:rsidR="00124BCA" w:rsidRPr="00124BCA" w14:paraId="0FBE7D9B" w14:textId="77777777" w:rsidTr="00991F3D">
        <w:trPr>
          <w:tblCellSpacing w:w="15" w:type="dxa"/>
        </w:trPr>
        <w:tc>
          <w:tcPr>
            <w:tcW w:w="0" w:type="auto"/>
            <w:tcMar>
              <w:top w:w="15" w:type="dxa"/>
              <w:left w:w="15" w:type="dxa"/>
              <w:bottom w:w="15" w:type="dxa"/>
              <w:right w:w="15" w:type="dxa"/>
            </w:tcMar>
            <w:vAlign w:val="center"/>
            <w:hideMark/>
          </w:tcPr>
          <w:p w14:paraId="3DF023A4" w14:textId="370A2E2A" w:rsidR="00991F3D" w:rsidRPr="00124BCA" w:rsidRDefault="00115078" w:rsidP="0066566F">
            <w:pPr>
              <w:spacing w:after="0"/>
              <w:jc w:val="center"/>
              <w:rPr>
                <w:color w:val="FFFFFF" w:themeColor="background1"/>
                <w:lang w:val="de-DE"/>
              </w:rPr>
            </w:pPr>
            <w:r w:rsidRPr="00124BCA">
              <w:rPr>
                <w:b/>
                <w:bCs/>
                <w:color w:val="FFFFFF" w:themeColor="background1"/>
                <w:lang w:val="de-DE"/>
              </w:rPr>
              <w:t>Confidentiality</w:t>
            </w:r>
          </w:p>
        </w:tc>
        <w:tc>
          <w:tcPr>
            <w:tcW w:w="0" w:type="auto"/>
            <w:tcMar>
              <w:top w:w="15" w:type="dxa"/>
              <w:left w:w="15" w:type="dxa"/>
              <w:bottom w:w="15" w:type="dxa"/>
              <w:right w:w="15" w:type="dxa"/>
            </w:tcMar>
            <w:vAlign w:val="center"/>
            <w:hideMark/>
          </w:tcPr>
          <w:p w14:paraId="40942E3C" w14:textId="519A4C3E" w:rsidR="00991F3D" w:rsidRPr="00124BCA" w:rsidRDefault="00115078" w:rsidP="0066566F">
            <w:pPr>
              <w:spacing w:after="0"/>
              <w:jc w:val="center"/>
              <w:rPr>
                <w:color w:val="FFFFFF" w:themeColor="background1"/>
                <w:lang w:val="de-DE"/>
              </w:rPr>
            </w:pPr>
            <w:r w:rsidRPr="00124BCA">
              <w:rPr>
                <w:color w:val="FFFFFF" w:themeColor="background1"/>
                <w:lang w:val="de-DE"/>
              </w:rPr>
              <w:t>Internal / Confidential</w:t>
            </w:r>
          </w:p>
        </w:tc>
      </w:tr>
      <w:tr w:rsidR="00124BCA" w:rsidRPr="00124BCA" w14:paraId="231B4C65" w14:textId="77777777" w:rsidTr="00991F3D">
        <w:trPr>
          <w:tblCellSpacing w:w="15" w:type="dxa"/>
        </w:trPr>
        <w:tc>
          <w:tcPr>
            <w:tcW w:w="0" w:type="auto"/>
            <w:tcMar>
              <w:top w:w="15" w:type="dxa"/>
              <w:left w:w="15" w:type="dxa"/>
              <w:bottom w:w="15" w:type="dxa"/>
              <w:right w:w="15" w:type="dxa"/>
            </w:tcMar>
            <w:vAlign w:val="center"/>
            <w:hideMark/>
          </w:tcPr>
          <w:p w14:paraId="19E55391" w14:textId="6B694556" w:rsidR="00991F3D" w:rsidRPr="00124BCA" w:rsidRDefault="00115078" w:rsidP="0066566F">
            <w:pPr>
              <w:spacing w:after="0"/>
              <w:jc w:val="center"/>
              <w:rPr>
                <w:color w:val="FFFFFF" w:themeColor="background1"/>
                <w:lang w:val="de-DE"/>
              </w:rPr>
            </w:pPr>
            <w:r w:rsidRPr="00124BCA">
              <w:rPr>
                <w:b/>
                <w:bCs/>
                <w:color w:val="FFFFFF" w:themeColor="background1"/>
                <w:lang w:val="de-DE"/>
              </w:rPr>
              <w:t>Source of Truth</w:t>
            </w:r>
          </w:p>
        </w:tc>
        <w:tc>
          <w:tcPr>
            <w:tcW w:w="0" w:type="auto"/>
            <w:tcMar>
              <w:top w:w="15" w:type="dxa"/>
              <w:left w:w="15" w:type="dxa"/>
              <w:bottom w:w="15" w:type="dxa"/>
              <w:right w:w="15" w:type="dxa"/>
            </w:tcMar>
            <w:vAlign w:val="center"/>
            <w:hideMark/>
          </w:tcPr>
          <w:p w14:paraId="0DC39441" w14:textId="4F463F68" w:rsidR="00991F3D" w:rsidRPr="00124BCA" w:rsidRDefault="00115078" w:rsidP="0066566F">
            <w:pPr>
              <w:spacing w:after="0"/>
              <w:jc w:val="center"/>
              <w:rPr>
                <w:color w:val="FFFFFF" w:themeColor="background1"/>
                <w:lang w:val="de-DE"/>
              </w:rPr>
            </w:pPr>
            <w:r w:rsidRPr="00124BCA">
              <w:rPr>
                <w:color w:val="FFFFFF" w:themeColor="background1"/>
              </w:rPr>
              <w:t>Summary - Overview</w:t>
            </w:r>
          </w:p>
        </w:tc>
      </w:tr>
      <w:tr w:rsidR="00124BCA" w:rsidRPr="00124BCA" w14:paraId="1ED9AC1D" w14:textId="77777777" w:rsidTr="00991F3D">
        <w:trPr>
          <w:tblCellSpacing w:w="15" w:type="dxa"/>
        </w:trPr>
        <w:tc>
          <w:tcPr>
            <w:tcW w:w="0" w:type="auto"/>
            <w:tcMar>
              <w:top w:w="15" w:type="dxa"/>
              <w:left w:w="15" w:type="dxa"/>
              <w:bottom w:w="15" w:type="dxa"/>
              <w:right w:w="15" w:type="dxa"/>
            </w:tcMar>
            <w:vAlign w:val="center"/>
            <w:hideMark/>
          </w:tcPr>
          <w:p w14:paraId="694E7CCE" w14:textId="4BE1E9CD" w:rsidR="00991F3D" w:rsidRPr="00124BCA" w:rsidRDefault="00115078" w:rsidP="0066566F">
            <w:pPr>
              <w:spacing w:after="0"/>
              <w:jc w:val="center"/>
              <w:rPr>
                <w:color w:val="FFFFFF" w:themeColor="background1"/>
                <w:lang w:val="de-DE"/>
              </w:rPr>
            </w:pPr>
            <w:r w:rsidRPr="00124BCA">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316DAEF" w14:textId="246E3BB6" w:rsidR="00991F3D" w:rsidRPr="00124BCA" w:rsidRDefault="00115078" w:rsidP="0066566F">
            <w:pPr>
              <w:spacing w:after="0"/>
              <w:jc w:val="center"/>
              <w:rPr>
                <w:color w:val="FFFFFF" w:themeColor="background1"/>
                <w:lang w:val="de-DE"/>
              </w:rPr>
            </w:pPr>
            <w:r w:rsidRPr="00124BCA">
              <w:rPr>
                <w:color w:val="FFFFFF" w:themeColor="background1"/>
                <w:lang w:val="de-DE"/>
              </w:rPr>
              <w:t>Operations Hierarchy Deployment Guide, Operations Hierarchy API Reference</w:t>
            </w:r>
          </w:p>
        </w:tc>
      </w:tr>
    </w:tbl>
    <w:p w14:paraId="2F17E9AC" w14:textId="77777777" w:rsidR="002E0ED7" w:rsidRDefault="002E0ED7">
      <w:pPr>
        <w:sectPr w:rsidR="002E0ED7" w:rsidSect="00E44090">
          <w:headerReference w:type="even" r:id="rId11"/>
          <w:headerReference w:type="default" r:id="rId12"/>
          <w:footerReference w:type="even" r:id="rId13"/>
          <w:footerReference w:type="default" r:id="rId14"/>
          <w:headerReference w:type="first" r:id="rId15"/>
          <w:footerReference w:type="first" r:id="rId16"/>
          <w:pgSz w:w="15840" w:h="24480" w:code="5"/>
          <w:pgMar w:top="10206" w:right="1440" w:bottom="1440" w:left="1440" w:header="720" w:footer="720" w:gutter="0"/>
          <w:cols w:space="1440"/>
        </w:sectPr>
      </w:pPr>
    </w:p>
    <w:p w14:paraId="483D94A6" w14:textId="73173AFA" w:rsidR="002E0ED7" w:rsidRDefault="00124BCA" w:rsidP="00E74887">
      <w:pPr>
        <w:pStyle w:val="Heading1"/>
      </w:pPr>
      <w:bookmarkStart w:id="0" w:name="_Toc219211984"/>
      <w:bookmarkStart w:id="1" w:name="_Toc117670564"/>
      <w:bookmarkStart w:id="2" w:name="_Toc125467897"/>
      <w:r>
        <w:lastRenderedPageBreak/>
        <w:t>Contents</w:t>
      </w:r>
      <w:bookmarkEnd w:id="0"/>
    </w:p>
    <w:p w14:paraId="1BD16D9D" w14:textId="091EE4DE" w:rsidR="00E74887" w:rsidRDefault="00E74887">
      <w:pPr>
        <w:pStyle w:val="TOC1"/>
        <w:tabs>
          <w:tab w:val="right" w:leader="dot" w:pos="1007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19211985" w:history="1">
        <w:r w:rsidRPr="00050AD4">
          <w:rPr>
            <w:rStyle w:val="Hyperlink"/>
            <w:noProof/>
          </w:rPr>
          <w:t>Introduction</w:t>
        </w:r>
        <w:r>
          <w:rPr>
            <w:noProof/>
            <w:webHidden/>
          </w:rPr>
          <w:tab/>
        </w:r>
        <w:r>
          <w:rPr>
            <w:noProof/>
            <w:webHidden/>
          </w:rPr>
          <w:fldChar w:fldCharType="begin"/>
        </w:r>
        <w:r>
          <w:rPr>
            <w:noProof/>
            <w:webHidden/>
          </w:rPr>
          <w:instrText xml:space="preserve"> PAGEREF _Toc219211985 \h </w:instrText>
        </w:r>
        <w:r>
          <w:rPr>
            <w:noProof/>
            <w:webHidden/>
          </w:rPr>
        </w:r>
        <w:r>
          <w:rPr>
            <w:noProof/>
            <w:webHidden/>
          </w:rPr>
          <w:fldChar w:fldCharType="separate"/>
        </w:r>
        <w:r w:rsidR="00867E55">
          <w:rPr>
            <w:noProof/>
            <w:webHidden/>
          </w:rPr>
          <w:t>3</w:t>
        </w:r>
        <w:r>
          <w:rPr>
            <w:noProof/>
            <w:webHidden/>
          </w:rPr>
          <w:fldChar w:fldCharType="end"/>
        </w:r>
      </w:hyperlink>
    </w:p>
    <w:p w14:paraId="4C66D48F" w14:textId="34CD5F2F" w:rsidR="00E74887" w:rsidRDefault="00E74887">
      <w:pPr>
        <w:pStyle w:val="TOC2"/>
        <w:tabs>
          <w:tab w:val="right" w:leader="dot" w:pos="10070"/>
        </w:tabs>
        <w:rPr>
          <w:rFonts w:asciiTheme="minorHAnsi" w:eastAsiaTheme="minorEastAsia" w:hAnsiTheme="minorHAnsi"/>
          <w:noProof/>
          <w:sz w:val="24"/>
          <w:szCs w:val="24"/>
        </w:rPr>
      </w:pPr>
      <w:hyperlink w:anchor="_Toc219211986" w:history="1">
        <w:r w:rsidRPr="00050AD4">
          <w:rPr>
            <w:rStyle w:val="Hyperlink"/>
            <w:noProof/>
          </w:rPr>
          <w:t>Purpose</w:t>
        </w:r>
        <w:r>
          <w:rPr>
            <w:noProof/>
            <w:webHidden/>
          </w:rPr>
          <w:tab/>
        </w:r>
        <w:r>
          <w:rPr>
            <w:noProof/>
            <w:webHidden/>
          </w:rPr>
          <w:fldChar w:fldCharType="begin"/>
        </w:r>
        <w:r>
          <w:rPr>
            <w:noProof/>
            <w:webHidden/>
          </w:rPr>
          <w:instrText xml:space="preserve"> PAGEREF _Toc219211986 \h </w:instrText>
        </w:r>
        <w:r>
          <w:rPr>
            <w:noProof/>
            <w:webHidden/>
          </w:rPr>
        </w:r>
        <w:r>
          <w:rPr>
            <w:noProof/>
            <w:webHidden/>
          </w:rPr>
          <w:fldChar w:fldCharType="separate"/>
        </w:r>
        <w:r w:rsidR="00867E55">
          <w:rPr>
            <w:noProof/>
            <w:webHidden/>
          </w:rPr>
          <w:t>3</w:t>
        </w:r>
        <w:r>
          <w:rPr>
            <w:noProof/>
            <w:webHidden/>
          </w:rPr>
          <w:fldChar w:fldCharType="end"/>
        </w:r>
      </w:hyperlink>
    </w:p>
    <w:p w14:paraId="1FF55874" w14:textId="5B4B1D2E" w:rsidR="00E74887" w:rsidRDefault="00E74887">
      <w:pPr>
        <w:pStyle w:val="TOC2"/>
        <w:tabs>
          <w:tab w:val="right" w:leader="dot" w:pos="10070"/>
        </w:tabs>
        <w:rPr>
          <w:rFonts w:asciiTheme="minorHAnsi" w:eastAsiaTheme="minorEastAsia" w:hAnsiTheme="minorHAnsi"/>
          <w:noProof/>
          <w:sz w:val="24"/>
          <w:szCs w:val="24"/>
        </w:rPr>
      </w:pPr>
      <w:hyperlink w:anchor="_Toc219211987" w:history="1">
        <w:r w:rsidRPr="00050AD4">
          <w:rPr>
            <w:rStyle w:val="Hyperlink"/>
            <w:noProof/>
          </w:rPr>
          <w:t>Target Audience</w:t>
        </w:r>
        <w:r>
          <w:rPr>
            <w:noProof/>
            <w:webHidden/>
          </w:rPr>
          <w:tab/>
        </w:r>
        <w:r>
          <w:rPr>
            <w:noProof/>
            <w:webHidden/>
          </w:rPr>
          <w:fldChar w:fldCharType="begin"/>
        </w:r>
        <w:r>
          <w:rPr>
            <w:noProof/>
            <w:webHidden/>
          </w:rPr>
          <w:instrText xml:space="preserve"> PAGEREF _Toc219211987 \h </w:instrText>
        </w:r>
        <w:r>
          <w:rPr>
            <w:noProof/>
            <w:webHidden/>
          </w:rPr>
        </w:r>
        <w:r>
          <w:rPr>
            <w:noProof/>
            <w:webHidden/>
          </w:rPr>
          <w:fldChar w:fldCharType="separate"/>
        </w:r>
        <w:r w:rsidR="00867E55">
          <w:rPr>
            <w:noProof/>
            <w:webHidden/>
          </w:rPr>
          <w:t>3</w:t>
        </w:r>
        <w:r>
          <w:rPr>
            <w:noProof/>
            <w:webHidden/>
          </w:rPr>
          <w:fldChar w:fldCharType="end"/>
        </w:r>
      </w:hyperlink>
    </w:p>
    <w:p w14:paraId="224F2033" w14:textId="27E43B5E" w:rsidR="00E74887" w:rsidRDefault="00E74887">
      <w:pPr>
        <w:pStyle w:val="TOC2"/>
        <w:tabs>
          <w:tab w:val="right" w:leader="dot" w:pos="10070"/>
        </w:tabs>
        <w:rPr>
          <w:rFonts w:asciiTheme="minorHAnsi" w:eastAsiaTheme="minorEastAsia" w:hAnsiTheme="minorHAnsi"/>
          <w:noProof/>
          <w:sz w:val="24"/>
          <w:szCs w:val="24"/>
        </w:rPr>
      </w:pPr>
      <w:hyperlink w:anchor="_Toc219211988" w:history="1">
        <w:r w:rsidRPr="00050AD4">
          <w:rPr>
            <w:rStyle w:val="Hyperlink"/>
            <w:noProof/>
          </w:rPr>
          <w:t>Prerequisites</w:t>
        </w:r>
        <w:r>
          <w:rPr>
            <w:noProof/>
            <w:webHidden/>
          </w:rPr>
          <w:tab/>
        </w:r>
        <w:r>
          <w:rPr>
            <w:noProof/>
            <w:webHidden/>
          </w:rPr>
          <w:fldChar w:fldCharType="begin"/>
        </w:r>
        <w:r>
          <w:rPr>
            <w:noProof/>
            <w:webHidden/>
          </w:rPr>
          <w:instrText xml:space="preserve"> PAGEREF _Toc219211988 \h </w:instrText>
        </w:r>
        <w:r>
          <w:rPr>
            <w:noProof/>
            <w:webHidden/>
          </w:rPr>
        </w:r>
        <w:r>
          <w:rPr>
            <w:noProof/>
            <w:webHidden/>
          </w:rPr>
          <w:fldChar w:fldCharType="separate"/>
        </w:r>
        <w:r w:rsidR="00867E55">
          <w:rPr>
            <w:noProof/>
            <w:webHidden/>
          </w:rPr>
          <w:t>3</w:t>
        </w:r>
        <w:r>
          <w:rPr>
            <w:noProof/>
            <w:webHidden/>
          </w:rPr>
          <w:fldChar w:fldCharType="end"/>
        </w:r>
      </w:hyperlink>
    </w:p>
    <w:p w14:paraId="509317FF" w14:textId="463D4F5D" w:rsidR="00E74887" w:rsidRDefault="00E74887">
      <w:pPr>
        <w:pStyle w:val="TOC2"/>
        <w:tabs>
          <w:tab w:val="right" w:leader="dot" w:pos="10070"/>
        </w:tabs>
        <w:rPr>
          <w:rFonts w:asciiTheme="minorHAnsi" w:eastAsiaTheme="minorEastAsia" w:hAnsiTheme="minorHAnsi"/>
          <w:noProof/>
          <w:sz w:val="24"/>
          <w:szCs w:val="24"/>
        </w:rPr>
      </w:pPr>
      <w:hyperlink w:anchor="_Toc219211989" w:history="1">
        <w:r w:rsidRPr="00050AD4">
          <w:rPr>
            <w:rStyle w:val="Hyperlink"/>
            <w:noProof/>
          </w:rPr>
          <w:t>Contacts</w:t>
        </w:r>
        <w:r>
          <w:rPr>
            <w:noProof/>
            <w:webHidden/>
          </w:rPr>
          <w:tab/>
        </w:r>
        <w:r>
          <w:rPr>
            <w:noProof/>
            <w:webHidden/>
          </w:rPr>
          <w:fldChar w:fldCharType="begin"/>
        </w:r>
        <w:r>
          <w:rPr>
            <w:noProof/>
            <w:webHidden/>
          </w:rPr>
          <w:instrText xml:space="preserve"> PAGEREF _Toc219211989 \h </w:instrText>
        </w:r>
        <w:r>
          <w:rPr>
            <w:noProof/>
            <w:webHidden/>
          </w:rPr>
        </w:r>
        <w:r>
          <w:rPr>
            <w:noProof/>
            <w:webHidden/>
          </w:rPr>
          <w:fldChar w:fldCharType="separate"/>
        </w:r>
        <w:r w:rsidR="00867E55">
          <w:rPr>
            <w:noProof/>
            <w:webHidden/>
          </w:rPr>
          <w:t>3</w:t>
        </w:r>
        <w:r>
          <w:rPr>
            <w:noProof/>
            <w:webHidden/>
          </w:rPr>
          <w:fldChar w:fldCharType="end"/>
        </w:r>
      </w:hyperlink>
    </w:p>
    <w:p w14:paraId="360C78D0" w14:textId="4842D6C3" w:rsidR="00E74887" w:rsidRDefault="00E74887">
      <w:pPr>
        <w:pStyle w:val="TOC2"/>
        <w:tabs>
          <w:tab w:val="right" w:leader="dot" w:pos="10070"/>
        </w:tabs>
        <w:rPr>
          <w:rFonts w:asciiTheme="minorHAnsi" w:eastAsiaTheme="minorEastAsia" w:hAnsiTheme="minorHAnsi"/>
          <w:noProof/>
          <w:sz w:val="24"/>
          <w:szCs w:val="24"/>
        </w:rPr>
      </w:pPr>
      <w:hyperlink w:anchor="_Toc219211990" w:history="1">
        <w:r w:rsidRPr="00050AD4">
          <w:rPr>
            <w:rStyle w:val="Hyperlink"/>
            <w:noProof/>
          </w:rPr>
          <w:t>Related Links</w:t>
        </w:r>
        <w:r>
          <w:rPr>
            <w:noProof/>
            <w:webHidden/>
          </w:rPr>
          <w:tab/>
        </w:r>
        <w:r>
          <w:rPr>
            <w:noProof/>
            <w:webHidden/>
          </w:rPr>
          <w:fldChar w:fldCharType="begin"/>
        </w:r>
        <w:r>
          <w:rPr>
            <w:noProof/>
            <w:webHidden/>
          </w:rPr>
          <w:instrText xml:space="preserve"> PAGEREF _Toc219211990 \h </w:instrText>
        </w:r>
        <w:r>
          <w:rPr>
            <w:noProof/>
            <w:webHidden/>
          </w:rPr>
        </w:r>
        <w:r>
          <w:rPr>
            <w:noProof/>
            <w:webHidden/>
          </w:rPr>
          <w:fldChar w:fldCharType="separate"/>
        </w:r>
        <w:r w:rsidR="00867E55">
          <w:rPr>
            <w:noProof/>
            <w:webHidden/>
          </w:rPr>
          <w:t>3</w:t>
        </w:r>
        <w:r>
          <w:rPr>
            <w:noProof/>
            <w:webHidden/>
          </w:rPr>
          <w:fldChar w:fldCharType="end"/>
        </w:r>
      </w:hyperlink>
    </w:p>
    <w:p w14:paraId="1783A1FA" w14:textId="77512C58" w:rsidR="00E74887" w:rsidRDefault="00E74887">
      <w:pPr>
        <w:pStyle w:val="TOC2"/>
        <w:tabs>
          <w:tab w:val="right" w:leader="dot" w:pos="10070"/>
        </w:tabs>
        <w:rPr>
          <w:rFonts w:asciiTheme="minorHAnsi" w:eastAsiaTheme="minorEastAsia" w:hAnsiTheme="minorHAnsi"/>
          <w:noProof/>
          <w:sz w:val="24"/>
          <w:szCs w:val="24"/>
        </w:rPr>
      </w:pPr>
      <w:hyperlink w:anchor="_Toc219211991" w:history="1">
        <w:r w:rsidRPr="00050AD4">
          <w:rPr>
            <w:rStyle w:val="Hyperlink"/>
            <w:noProof/>
          </w:rPr>
          <w:t>Glossary</w:t>
        </w:r>
        <w:r>
          <w:rPr>
            <w:noProof/>
            <w:webHidden/>
          </w:rPr>
          <w:tab/>
        </w:r>
        <w:r>
          <w:rPr>
            <w:noProof/>
            <w:webHidden/>
          </w:rPr>
          <w:fldChar w:fldCharType="begin"/>
        </w:r>
        <w:r>
          <w:rPr>
            <w:noProof/>
            <w:webHidden/>
          </w:rPr>
          <w:instrText xml:space="preserve"> PAGEREF _Toc219211991 \h </w:instrText>
        </w:r>
        <w:r>
          <w:rPr>
            <w:noProof/>
            <w:webHidden/>
          </w:rPr>
        </w:r>
        <w:r>
          <w:rPr>
            <w:noProof/>
            <w:webHidden/>
          </w:rPr>
          <w:fldChar w:fldCharType="separate"/>
        </w:r>
        <w:r w:rsidR="00867E55">
          <w:rPr>
            <w:noProof/>
            <w:webHidden/>
          </w:rPr>
          <w:t>3</w:t>
        </w:r>
        <w:r>
          <w:rPr>
            <w:noProof/>
            <w:webHidden/>
          </w:rPr>
          <w:fldChar w:fldCharType="end"/>
        </w:r>
      </w:hyperlink>
    </w:p>
    <w:p w14:paraId="2FE9A234" w14:textId="4658EC75" w:rsidR="00E74887" w:rsidRDefault="00E74887">
      <w:pPr>
        <w:pStyle w:val="TOC1"/>
        <w:tabs>
          <w:tab w:val="right" w:leader="dot" w:pos="10070"/>
        </w:tabs>
        <w:rPr>
          <w:rFonts w:asciiTheme="minorHAnsi" w:eastAsiaTheme="minorEastAsia" w:hAnsiTheme="minorHAnsi"/>
          <w:noProof/>
          <w:sz w:val="24"/>
          <w:szCs w:val="24"/>
        </w:rPr>
      </w:pPr>
      <w:hyperlink w:anchor="_Toc219211992" w:history="1">
        <w:r w:rsidRPr="00050AD4">
          <w:rPr>
            <w:rStyle w:val="Hyperlink"/>
            <w:noProof/>
          </w:rPr>
          <w:t>Background</w:t>
        </w:r>
        <w:r>
          <w:rPr>
            <w:noProof/>
            <w:webHidden/>
          </w:rPr>
          <w:tab/>
        </w:r>
        <w:r>
          <w:rPr>
            <w:noProof/>
            <w:webHidden/>
          </w:rPr>
          <w:fldChar w:fldCharType="begin"/>
        </w:r>
        <w:r>
          <w:rPr>
            <w:noProof/>
            <w:webHidden/>
          </w:rPr>
          <w:instrText xml:space="preserve"> PAGEREF _Toc219211992 \h </w:instrText>
        </w:r>
        <w:r>
          <w:rPr>
            <w:noProof/>
            <w:webHidden/>
          </w:rPr>
        </w:r>
        <w:r>
          <w:rPr>
            <w:noProof/>
            <w:webHidden/>
          </w:rPr>
          <w:fldChar w:fldCharType="separate"/>
        </w:r>
        <w:r w:rsidR="00867E55">
          <w:rPr>
            <w:noProof/>
            <w:webHidden/>
          </w:rPr>
          <w:t>3</w:t>
        </w:r>
        <w:r>
          <w:rPr>
            <w:noProof/>
            <w:webHidden/>
          </w:rPr>
          <w:fldChar w:fldCharType="end"/>
        </w:r>
      </w:hyperlink>
    </w:p>
    <w:p w14:paraId="31006914" w14:textId="6C55A631" w:rsidR="00E74887" w:rsidRDefault="00E74887">
      <w:pPr>
        <w:pStyle w:val="TOC1"/>
        <w:tabs>
          <w:tab w:val="right" w:leader="dot" w:pos="10070"/>
        </w:tabs>
        <w:rPr>
          <w:rFonts w:asciiTheme="minorHAnsi" w:eastAsiaTheme="minorEastAsia" w:hAnsiTheme="minorHAnsi"/>
          <w:noProof/>
          <w:sz w:val="24"/>
          <w:szCs w:val="24"/>
        </w:rPr>
      </w:pPr>
      <w:hyperlink w:anchor="_Toc219211993" w:history="1">
        <w:r w:rsidRPr="00050AD4">
          <w:rPr>
            <w:rStyle w:val="Hyperlink"/>
            <w:noProof/>
          </w:rPr>
          <w:t>UOM  Conversion</w:t>
        </w:r>
        <w:r>
          <w:rPr>
            <w:noProof/>
            <w:webHidden/>
          </w:rPr>
          <w:tab/>
        </w:r>
        <w:r>
          <w:rPr>
            <w:noProof/>
            <w:webHidden/>
          </w:rPr>
          <w:fldChar w:fldCharType="begin"/>
        </w:r>
        <w:r>
          <w:rPr>
            <w:noProof/>
            <w:webHidden/>
          </w:rPr>
          <w:instrText xml:space="preserve"> PAGEREF _Toc219211993 \h </w:instrText>
        </w:r>
        <w:r>
          <w:rPr>
            <w:noProof/>
            <w:webHidden/>
          </w:rPr>
        </w:r>
        <w:r>
          <w:rPr>
            <w:noProof/>
            <w:webHidden/>
          </w:rPr>
          <w:fldChar w:fldCharType="separate"/>
        </w:r>
        <w:r w:rsidR="00867E55">
          <w:rPr>
            <w:noProof/>
            <w:webHidden/>
          </w:rPr>
          <w:t>4</w:t>
        </w:r>
        <w:r>
          <w:rPr>
            <w:noProof/>
            <w:webHidden/>
          </w:rPr>
          <w:fldChar w:fldCharType="end"/>
        </w:r>
      </w:hyperlink>
    </w:p>
    <w:p w14:paraId="77CBE2FA" w14:textId="173AD4FC" w:rsidR="00E74887" w:rsidRDefault="00E74887">
      <w:pPr>
        <w:pStyle w:val="TOC1"/>
        <w:tabs>
          <w:tab w:val="right" w:leader="dot" w:pos="10070"/>
        </w:tabs>
        <w:rPr>
          <w:rFonts w:asciiTheme="minorHAnsi" w:eastAsiaTheme="minorEastAsia" w:hAnsiTheme="minorHAnsi"/>
          <w:noProof/>
          <w:sz w:val="24"/>
          <w:szCs w:val="24"/>
        </w:rPr>
      </w:pPr>
      <w:hyperlink w:anchor="_Toc219211994" w:history="1">
        <w:r w:rsidRPr="00050AD4">
          <w:rPr>
            <w:rStyle w:val="Hyperlink"/>
            <w:noProof/>
          </w:rPr>
          <w:t>Percentage Comparison</w:t>
        </w:r>
        <w:r>
          <w:rPr>
            <w:noProof/>
            <w:webHidden/>
          </w:rPr>
          <w:tab/>
        </w:r>
        <w:r>
          <w:rPr>
            <w:noProof/>
            <w:webHidden/>
          </w:rPr>
          <w:fldChar w:fldCharType="begin"/>
        </w:r>
        <w:r>
          <w:rPr>
            <w:noProof/>
            <w:webHidden/>
          </w:rPr>
          <w:instrText xml:space="preserve"> PAGEREF _Toc219211994 \h </w:instrText>
        </w:r>
        <w:r>
          <w:rPr>
            <w:noProof/>
            <w:webHidden/>
          </w:rPr>
        </w:r>
        <w:r>
          <w:rPr>
            <w:noProof/>
            <w:webHidden/>
          </w:rPr>
          <w:fldChar w:fldCharType="separate"/>
        </w:r>
        <w:r w:rsidR="00867E55">
          <w:rPr>
            <w:noProof/>
            <w:webHidden/>
          </w:rPr>
          <w:t>5</w:t>
        </w:r>
        <w:r>
          <w:rPr>
            <w:noProof/>
            <w:webHidden/>
          </w:rPr>
          <w:fldChar w:fldCharType="end"/>
        </w:r>
      </w:hyperlink>
    </w:p>
    <w:p w14:paraId="63CF924B" w14:textId="51A78804" w:rsidR="00E74887" w:rsidRDefault="00E74887">
      <w:pPr>
        <w:pStyle w:val="TOC1"/>
        <w:tabs>
          <w:tab w:val="right" w:leader="dot" w:pos="10070"/>
        </w:tabs>
        <w:rPr>
          <w:rFonts w:asciiTheme="minorHAnsi" w:eastAsiaTheme="minorEastAsia" w:hAnsiTheme="minorHAnsi"/>
          <w:noProof/>
          <w:sz w:val="24"/>
          <w:szCs w:val="24"/>
        </w:rPr>
      </w:pPr>
      <w:hyperlink w:anchor="_Toc219211995" w:history="1">
        <w:r w:rsidRPr="00050AD4">
          <w:rPr>
            <w:rStyle w:val="Hyperlink"/>
            <w:noProof/>
          </w:rPr>
          <w:t>Units of Measurement Configuration APIs</w:t>
        </w:r>
        <w:r>
          <w:rPr>
            <w:noProof/>
            <w:webHidden/>
          </w:rPr>
          <w:tab/>
        </w:r>
        <w:r>
          <w:rPr>
            <w:noProof/>
            <w:webHidden/>
          </w:rPr>
          <w:fldChar w:fldCharType="begin"/>
        </w:r>
        <w:r>
          <w:rPr>
            <w:noProof/>
            <w:webHidden/>
          </w:rPr>
          <w:instrText xml:space="preserve"> PAGEREF _Toc219211995 \h </w:instrText>
        </w:r>
        <w:r>
          <w:rPr>
            <w:noProof/>
            <w:webHidden/>
          </w:rPr>
        </w:r>
        <w:r>
          <w:rPr>
            <w:noProof/>
            <w:webHidden/>
          </w:rPr>
          <w:fldChar w:fldCharType="separate"/>
        </w:r>
        <w:r w:rsidR="00867E55">
          <w:rPr>
            <w:noProof/>
            <w:webHidden/>
          </w:rPr>
          <w:t>5</w:t>
        </w:r>
        <w:r>
          <w:rPr>
            <w:noProof/>
            <w:webHidden/>
          </w:rPr>
          <w:fldChar w:fldCharType="end"/>
        </w:r>
      </w:hyperlink>
    </w:p>
    <w:p w14:paraId="2D2C42A8" w14:textId="31BC80E5" w:rsidR="00E74887" w:rsidRDefault="00E74887">
      <w:pPr>
        <w:pStyle w:val="TOC2"/>
        <w:tabs>
          <w:tab w:val="right" w:leader="dot" w:pos="10070"/>
        </w:tabs>
        <w:rPr>
          <w:rFonts w:asciiTheme="minorHAnsi" w:eastAsiaTheme="minorEastAsia" w:hAnsiTheme="minorHAnsi"/>
          <w:noProof/>
          <w:sz w:val="24"/>
          <w:szCs w:val="24"/>
        </w:rPr>
      </w:pPr>
      <w:hyperlink w:anchor="_Toc219211996" w:history="1">
        <w:r w:rsidRPr="00050AD4">
          <w:rPr>
            <w:rStyle w:val="Hyperlink"/>
            <w:noProof/>
          </w:rPr>
          <w:t>GET- GetUoMByUnitSystemAndType</w:t>
        </w:r>
        <w:r>
          <w:rPr>
            <w:noProof/>
            <w:webHidden/>
          </w:rPr>
          <w:tab/>
        </w:r>
        <w:r>
          <w:rPr>
            <w:noProof/>
            <w:webHidden/>
          </w:rPr>
          <w:fldChar w:fldCharType="begin"/>
        </w:r>
        <w:r>
          <w:rPr>
            <w:noProof/>
            <w:webHidden/>
          </w:rPr>
          <w:instrText xml:space="preserve"> PAGEREF _Toc219211996 \h </w:instrText>
        </w:r>
        <w:r>
          <w:rPr>
            <w:noProof/>
            <w:webHidden/>
          </w:rPr>
        </w:r>
        <w:r>
          <w:rPr>
            <w:noProof/>
            <w:webHidden/>
          </w:rPr>
          <w:fldChar w:fldCharType="separate"/>
        </w:r>
        <w:r w:rsidR="00867E55">
          <w:rPr>
            <w:noProof/>
            <w:webHidden/>
          </w:rPr>
          <w:t>6</w:t>
        </w:r>
        <w:r>
          <w:rPr>
            <w:noProof/>
            <w:webHidden/>
          </w:rPr>
          <w:fldChar w:fldCharType="end"/>
        </w:r>
      </w:hyperlink>
    </w:p>
    <w:p w14:paraId="1605E0BB" w14:textId="2FF6E767" w:rsidR="00E74887" w:rsidRDefault="00E74887">
      <w:pPr>
        <w:pStyle w:val="TOC2"/>
        <w:tabs>
          <w:tab w:val="right" w:leader="dot" w:pos="10070"/>
        </w:tabs>
        <w:rPr>
          <w:rFonts w:asciiTheme="minorHAnsi" w:eastAsiaTheme="minorEastAsia" w:hAnsiTheme="minorHAnsi"/>
          <w:noProof/>
          <w:sz w:val="24"/>
          <w:szCs w:val="24"/>
        </w:rPr>
      </w:pPr>
      <w:hyperlink w:anchor="_Toc219211997" w:history="1">
        <w:r w:rsidRPr="00050AD4">
          <w:rPr>
            <w:rStyle w:val="Hyperlink"/>
            <w:noProof/>
          </w:rPr>
          <w:t>GET- GetUnitSystems</w:t>
        </w:r>
        <w:r>
          <w:rPr>
            <w:noProof/>
            <w:webHidden/>
          </w:rPr>
          <w:tab/>
        </w:r>
        <w:r>
          <w:rPr>
            <w:noProof/>
            <w:webHidden/>
          </w:rPr>
          <w:fldChar w:fldCharType="begin"/>
        </w:r>
        <w:r>
          <w:rPr>
            <w:noProof/>
            <w:webHidden/>
          </w:rPr>
          <w:instrText xml:space="preserve"> PAGEREF _Toc219211997 \h </w:instrText>
        </w:r>
        <w:r>
          <w:rPr>
            <w:noProof/>
            <w:webHidden/>
          </w:rPr>
        </w:r>
        <w:r>
          <w:rPr>
            <w:noProof/>
            <w:webHidden/>
          </w:rPr>
          <w:fldChar w:fldCharType="separate"/>
        </w:r>
        <w:r w:rsidR="00867E55">
          <w:rPr>
            <w:noProof/>
            <w:webHidden/>
          </w:rPr>
          <w:t>7</w:t>
        </w:r>
        <w:r>
          <w:rPr>
            <w:noProof/>
            <w:webHidden/>
          </w:rPr>
          <w:fldChar w:fldCharType="end"/>
        </w:r>
      </w:hyperlink>
    </w:p>
    <w:p w14:paraId="7A8B1429" w14:textId="70210A96" w:rsidR="00E74887" w:rsidRDefault="00E74887">
      <w:pPr>
        <w:pStyle w:val="TOC2"/>
        <w:tabs>
          <w:tab w:val="right" w:leader="dot" w:pos="10070"/>
        </w:tabs>
        <w:rPr>
          <w:rFonts w:asciiTheme="minorHAnsi" w:eastAsiaTheme="minorEastAsia" w:hAnsiTheme="minorHAnsi"/>
          <w:noProof/>
          <w:sz w:val="24"/>
          <w:szCs w:val="24"/>
        </w:rPr>
      </w:pPr>
      <w:hyperlink w:anchor="_Toc219211998" w:history="1">
        <w:r w:rsidRPr="00050AD4">
          <w:rPr>
            <w:rStyle w:val="Hyperlink"/>
            <w:noProof/>
          </w:rPr>
          <w:t>GET- GetUoMConversions</w:t>
        </w:r>
        <w:r>
          <w:rPr>
            <w:noProof/>
            <w:webHidden/>
          </w:rPr>
          <w:tab/>
        </w:r>
        <w:r>
          <w:rPr>
            <w:noProof/>
            <w:webHidden/>
          </w:rPr>
          <w:fldChar w:fldCharType="begin"/>
        </w:r>
        <w:r>
          <w:rPr>
            <w:noProof/>
            <w:webHidden/>
          </w:rPr>
          <w:instrText xml:space="preserve"> PAGEREF _Toc219211998 \h </w:instrText>
        </w:r>
        <w:r>
          <w:rPr>
            <w:noProof/>
            <w:webHidden/>
          </w:rPr>
        </w:r>
        <w:r>
          <w:rPr>
            <w:noProof/>
            <w:webHidden/>
          </w:rPr>
          <w:fldChar w:fldCharType="separate"/>
        </w:r>
        <w:r w:rsidR="00867E55">
          <w:rPr>
            <w:noProof/>
            <w:webHidden/>
          </w:rPr>
          <w:t>8</w:t>
        </w:r>
        <w:r>
          <w:rPr>
            <w:noProof/>
            <w:webHidden/>
          </w:rPr>
          <w:fldChar w:fldCharType="end"/>
        </w:r>
      </w:hyperlink>
    </w:p>
    <w:p w14:paraId="44916BDF" w14:textId="1FD2C67B" w:rsidR="00E74887" w:rsidRDefault="00E74887">
      <w:pPr>
        <w:pStyle w:val="TOC2"/>
        <w:tabs>
          <w:tab w:val="right" w:leader="dot" w:pos="10070"/>
        </w:tabs>
        <w:rPr>
          <w:rFonts w:asciiTheme="minorHAnsi" w:eastAsiaTheme="minorEastAsia" w:hAnsiTheme="minorHAnsi"/>
          <w:noProof/>
          <w:sz w:val="24"/>
          <w:szCs w:val="24"/>
        </w:rPr>
      </w:pPr>
      <w:hyperlink w:anchor="_Toc219211999" w:history="1">
        <w:r w:rsidRPr="00050AD4">
          <w:rPr>
            <w:rStyle w:val="Hyperlink"/>
            <w:noProof/>
          </w:rPr>
          <w:t>GET- GetUoM</w:t>
        </w:r>
        <w:r>
          <w:rPr>
            <w:noProof/>
            <w:webHidden/>
          </w:rPr>
          <w:tab/>
        </w:r>
        <w:r>
          <w:rPr>
            <w:noProof/>
            <w:webHidden/>
          </w:rPr>
          <w:fldChar w:fldCharType="begin"/>
        </w:r>
        <w:r>
          <w:rPr>
            <w:noProof/>
            <w:webHidden/>
          </w:rPr>
          <w:instrText xml:space="preserve"> PAGEREF _Toc219211999 \h </w:instrText>
        </w:r>
        <w:r>
          <w:rPr>
            <w:noProof/>
            <w:webHidden/>
          </w:rPr>
        </w:r>
        <w:r>
          <w:rPr>
            <w:noProof/>
            <w:webHidden/>
          </w:rPr>
          <w:fldChar w:fldCharType="separate"/>
        </w:r>
        <w:r w:rsidR="00867E55">
          <w:rPr>
            <w:noProof/>
            <w:webHidden/>
          </w:rPr>
          <w:t>9</w:t>
        </w:r>
        <w:r>
          <w:rPr>
            <w:noProof/>
            <w:webHidden/>
          </w:rPr>
          <w:fldChar w:fldCharType="end"/>
        </w:r>
      </w:hyperlink>
    </w:p>
    <w:p w14:paraId="19E410F9" w14:textId="67396524" w:rsidR="00E74887" w:rsidRDefault="00E74887">
      <w:pPr>
        <w:pStyle w:val="TOC2"/>
        <w:tabs>
          <w:tab w:val="right" w:leader="dot" w:pos="10070"/>
        </w:tabs>
        <w:rPr>
          <w:rFonts w:asciiTheme="minorHAnsi" w:eastAsiaTheme="minorEastAsia" w:hAnsiTheme="minorHAnsi"/>
          <w:noProof/>
          <w:sz w:val="24"/>
          <w:szCs w:val="24"/>
        </w:rPr>
      </w:pPr>
      <w:hyperlink w:anchor="_Toc219212000" w:history="1">
        <w:r w:rsidRPr="00050AD4">
          <w:rPr>
            <w:rStyle w:val="Hyperlink"/>
            <w:noProof/>
          </w:rPr>
          <w:t>GET- GetUoMByUnitSystemId</w:t>
        </w:r>
        <w:r>
          <w:rPr>
            <w:noProof/>
            <w:webHidden/>
          </w:rPr>
          <w:tab/>
        </w:r>
        <w:r>
          <w:rPr>
            <w:noProof/>
            <w:webHidden/>
          </w:rPr>
          <w:fldChar w:fldCharType="begin"/>
        </w:r>
        <w:r>
          <w:rPr>
            <w:noProof/>
            <w:webHidden/>
          </w:rPr>
          <w:instrText xml:space="preserve"> PAGEREF _Toc219212000 \h </w:instrText>
        </w:r>
        <w:r>
          <w:rPr>
            <w:noProof/>
            <w:webHidden/>
          </w:rPr>
        </w:r>
        <w:r>
          <w:rPr>
            <w:noProof/>
            <w:webHidden/>
          </w:rPr>
          <w:fldChar w:fldCharType="separate"/>
        </w:r>
        <w:r w:rsidR="00867E55">
          <w:rPr>
            <w:noProof/>
            <w:webHidden/>
          </w:rPr>
          <w:t>10</w:t>
        </w:r>
        <w:r>
          <w:rPr>
            <w:noProof/>
            <w:webHidden/>
          </w:rPr>
          <w:fldChar w:fldCharType="end"/>
        </w:r>
      </w:hyperlink>
    </w:p>
    <w:p w14:paraId="40D9B6FF" w14:textId="714BE680" w:rsidR="00124BCA" w:rsidRDefault="00E74887" w:rsidP="00E74887">
      <w:pPr>
        <w:pStyle w:val="TOC2"/>
        <w:tabs>
          <w:tab w:val="right" w:leader="dot" w:pos="10070"/>
        </w:tabs>
      </w:pPr>
      <w:hyperlink w:anchor="_Toc219212001" w:history="1">
        <w:r w:rsidRPr="00050AD4">
          <w:rPr>
            <w:rStyle w:val="Hyperlink"/>
            <w:noProof/>
          </w:rPr>
          <w:t>GET- GetUoMEquivalents</w:t>
        </w:r>
        <w:r>
          <w:rPr>
            <w:noProof/>
            <w:webHidden/>
          </w:rPr>
          <w:tab/>
        </w:r>
        <w:r>
          <w:rPr>
            <w:noProof/>
            <w:webHidden/>
          </w:rPr>
          <w:fldChar w:fldCharType="begin"/>
        </w:r>
        <w:r>
          <w:rPr>
            <w:noProof/>
            <w:webHidden/>
          </w:rPr>
          <w:instrText xml:space="preserve"> PAGEREF _Toc219212001 \h </w:instrText>
        </w:r>
        <w:r>
          <w:rPr>
            <w:noProof/>
            <w:webHidden/>
          </w:rPr>
        </w:r>
        <w:r>
          <w:rPr>
            <w:noProof/>
            <w:webHidden/>
          </w:rPr>
          <w:fldChar w:fldCharType="separate"/>
        </w:r>
        <w:r w:rsidR="00867E55">
          <w:rPr>
            <w:noProof/>
            <w:webHidden/>
          </w:rPr>
          <w:t>11</w:t>
        </w:r>
        <w:r>
          <w:rPr>
            <w:noProof/>
            <w:webHidden/>
          </w:rPr>
          <w:fldChar w:fldCharType="end"/>
        </w:r>
      </w:hyperlink>
      <w:r>
        <w:fldChar w:fldCharType="end"/>
      </w:r>
    </w:p>
    <w:p w14:paraId="436C2DCC" w14:textId="5DB26AE1" w:rsidR="00487C34" w:rsidRDefault="00487C34" w:rsidP="00641B56">
      <w:pPr>
        <w:sectPr w:rsidR="00487C34" w:rsidSect="005D7DEE">
          <w:pgSz w:w="15840" w:h="24480" w:code="5"/>
          <w:pgMar w:top="2880" w:right="4320" w:bottom="1440" w:left="4320" w:header="720" w:footer="720" w:gutter="0"/>
          <w:cols w:space="1440"/>
          <w:docGrid w:linePitch="272"/>
        </w:sectPr>
      </w:pPr>
    </w:p>
    <w:p w14:paraId="59B5DEC0" w14:textId="7A5E9612" w:rsidR="006B377E" w:rsidRPr="002A7343" w:rsidRDefault="00115078" w:rsidP="003B6B88">
      <w:pPr>
        <w:pStyle w:val="Heading1"/>
      </w:pPr>
      <w:bookmarkStart w:id="3" w:name="_Toc219211985"/>
      <w:bookmarkStart w:id="4" w:name="OLE_LINK1"/>
      <w:bookmarkEnd w:id="1"/>
      <w:bookmarkEnd w:id="2"/>
      <w:r>
        <w:lastRenderedPageBreak/>
        <w:t>Introduction</w:t>
      </w:r>
      <w:bookmarkEnd w:id="3"/>
    </w:p>
    <w:p w14:paraId="22D32CE6" w14:textId="77777777" w:rsidR="000F1C25" w:rsidRPr="00F403F5" w:rsidRDefault="000F1C25" w:rsidP="00563F58">
      <w:pPr>
        <w:rPr>
          <w:sz w:val="2"/>
          <w:szCs w:val="4"/>
        </w:rPr>
      </w:pPr>
      <w:bookmarkStart w:id="5" w:name="_Hlk115170763"/>
    </w:p>
    <w:p w14:paraId="3F001C88" w14:textId="77777777" w:rsidR="003245DF" w:rsidRDefault="003245DF" w:rsidP="00482DF0">
      <w:pPr>
        <w:sectPr w:rsidR="003245DF" w:rsidSect="006D19D3">
          <w:pgSz w:w="15840" w:h="24480" w:code="5"/>
          <w:pgMar w:top="1440" w:right="1440" w:bottom="1440" w:left="1440" w:header="720" w:footer="720" w:gutter="0"/>
          <w:cols w:space="1440"/>
        </w:sectPr>
      </w:pPr>
    </w:p>
    <w:p w14:paraId="6846456E" w14:textId="1EC18146" w:rsidR="002A7343" w:rsidRPr="00563F58" w:rsidRDefault="00EE0DE1" w:rsidP="00482DF0">
      <w:r>
        <w:t>Industrial AI Foundation</w:t>
      </w:r>
      <w:r w:rsidR="00115078">
        <w:t xml:space="preserve"> (</w:t>
      </w:r>
      <w:r>
        <w:t>IAI</w:t>
      </w:r>
      <w:r w:rsidR="00115078">
        <w:t xml:space="preserve">) is a collection of software accelerators and tools that can be assembled to deliver client solutions. </w:t>
      </w:r>
      <w:r>
        <w:t>IAI</w:t>
      </w:r>
      <w:r w:rsidR="00115078">
        <w:t xml:space="preserve"> accelerates the integration of product, process, and live data from disparate IT and OT systems, creating a comprehensive and contextualized view of operations to enable better decisions and optimized processes. </w:t>
      </w:r>
    </w:p>
    <w:p w14:paraId="1BAEA29B" w14:textId="65424E3A" w:rsidR="00BC5E22" w:rsidRDefault="00115078" w:rsidP="0066566F">
      <w:r>
        <w:t xml:space="preserve">The Units of Measurement Configuration module is an </w:t>
      </w:r>
      <w:r w:rsidR="00EE0DE1">
        <w:t>IAI</w:t>
      </w:r>
      <w:r>
        <w:t xml:space="preserve"> component that helps in providing foundational information on Units of Measurement such as Unit Systems, Units of Measurement, and Units of Measurement conversion formulae that are utilized by </w:t>
      </w:r>
      <w:r w:rsidR="00EE0DE1">
        <w:t>IAI</w:t>
      </w:r>
      <w:r>
        <w:t xml:space="preserve">'s Smart KPI and Intelligent Advisor components. This supports </w:t>
      </w:r>
      <w:r w:rsidR="00EE0DE1">
        <w:t>IAI</w:t>
      </w:r>
      <w:r>
        <w:t xml:space="preserve"> in handling various units of measurements as per requirement. </w:t>
      </w:r>
    </w:p>
    <w:p w14:paraId="6C167DEE" w14:textId="7DAC960F" w:rsidR="0066566F" w:rsidRPr="00442225" w:rsidRDefault="00115078" w:rsidP="00442225">
      <w:pPr>
        <w:pStyle w:val="Heading2"/>
      </w:pPr>
      <w:bookmarkStart w:id="6" w:name="_Toc219211986"/>
      <w:r>
        <w:t>Purpose</w:t>
      </w:r>
      <w:bookmarkEnd w:id="6"/>
    </w:p>
    <w:p w14:paraId="310382B6" w14:textId="4B497AA3" w:rsidR="00F30901" w:rsidRDefault="00115078" w:rsidP="00F30901">
      <w:bookmarkStart w:id="7" w:name="_Toc117670567"/>
      <w:bookmarkStart w:id="8" w:name="_Toc125467900"/>
      <w:bookmarkStart w:id="9" w:name="OLE_LINK23"/>
      <w:r>
        <w:t xml:space="preserve">This reference document includes information about the Middleware APIs that help in providing information on Units of Measurement like Unit Systems, Units of Measurement, and Units of Measurement Conversion Formulae that are utilized by other </w:t>
      </w:r>
      <w:r w:rsidR="00EE0DE1">
        <w:t>IAI</w:t>
      </w:r>
      <w:r>
        <w:t xml:space="preserve"> components. </w:t>
      </w:r>
    </w:p>
    <w:p w14:paraId="0E0052DB" w14:textId="457F0B82" w:rsidR="0016765A" w:rsidRPr="0066566F" w:rsidRDefault="00115078" w:rsidP="0016765A">
      <w:pPr>
        <w:pStyle w:val="Heading2"/>
      </w:pPr>
      <w:bookmarkStart w:id="10" w:name="_Toc219211987"/>
      <w:r>
        <w:t>Target Audience</w:t>
      </w:r>
      <w:bookmarkEnd w:id="10"/>
    </w:p>
    <w:p w14:paraId="3D77448B" w14:textId="5236EE43" w:rsidR="0016765A" w:rsidRPr="0066566F" w:rsidRDefault="00115078" w:rsidP="0016765A">
      <w:r>
        <w:t xml:space="preserve">This guide is designed for use by developers with the following skills: </w:t>
      </w:r>
    </w:p>
    <w:p w14:paraId="238D700D" w14:textId="06CE1478" w:rsidR="0016765A" w:rsidRPr="0066566F" w:rsidRDefault="00115078" w:rsidP="0016765A">
      <w:pPr>
        <w:pStyle w:val="ListParagraph"/>
        <w:numPr>
          <w:ilvl w:val="0"/>
          <w:numId w:val="33"/>
        </w:numPr>
        <w:spacing w:before="0" w:after="0"/>
      </w:pPr>
      <w:r>
        <w:t xml:space="preserve">SQL Server </w:t>
      </w:r>
    </w:p>
    <w:p w14:paraId="04105740" w14:textId="6E502DB9" w:rsidR="0016765A" w:rsidRPr="0066566F" w:rsidRDefault="00115078" w:rsidP="0016765A">
      <w:pPr>
        <w:pStyle w:val="ListParagraph"/>
        <w:numPr>
          <w:ilvl w:val="0"/>
          <w:numId w:val="33"/>
        </w:numPr>
        <w:spacing w:before="0" w:after="0"/>
      </w:pPr>
      <w:r>
        <w:t>API Management Service</w:t>
      </w:r>
    </w:p>
    <w:bookmarkEnd w:id="7"/>
    <w:bookmarkEnd w:id="8"/>
    <w:p w14:paraId="26918A68" w14:textId="62A47941" w:rsidR="00F30901" w:rsidRPr="0066566F" w:rsidRDefault="00115078" w:rsidP="00F30901">
      <w:pPr>
        <w:pStyle w:val="Heading2"/>
      </w:pPr>
      <w:r>
        <w:br w:type="column"/>
      </w:r>
      <w:bookmarkStart w:id="11" w:name="_Toc219211988"/>
      <w:r>
        <w:t>Prerequisites</w:t>
      </w:r>
      <w:bookmarkEnd w:id="11"/>
    </w:p>
    <w:p w14:paraId="41990F40" w14:textId="77777777" w:rsidR="0028585F" w:rsidRPr="0016765A" w:rsidRDefault="00F30901" w:rsidP="0016765A">
      <w:pPr>
        <w:pStyle w:val="ListParagraph"/>
        <w:numPr>
          <w:ilvl w:val="0"/>
          <w:numId w:val="39"/>
        </w:numPr>
      </w:pPr>
      <w:r w:rsidRPr="0016765A">
        <w:t xml:space="preserve">An API testing tool such as </w:t>
      </w:r>
      <w:hyperlink r:id="rId17" w:history="1">
        <w:r w:rsidRPr="0016765A">
          <w:rPr>
            <w:rStyle w:val="Hyperlink"/>
          </w:rPr>
          <w:t>Postman</w:t>
        </w:r>
      </w:hyperlink>
      <w:r w:rsidRPr="0016765A">
        <w:t xml:space="preserve"> can be used to test the APIs.</w:t>
      </w:r>
      <w:bookmarkEnd w:id="9"/>
    </w:p>
    <w:p w14:paraId="5F167D52" w14:textId="794B353A" w:rsidR="00E0248A" w:rsidRPr="00E0248A" w:rsidRDefault="00115078" w:rsidP="0016765A">
      <w:pPr>
        <w:pStyle w:val="ListParagraph"/>
        <w:numPr>
          <w:ilvl w:val="0"/>
          <w:numId w:val="39"/>
        </w:numPr>
      </w:pPr>
      <w:r>
        <w:t xml:space="preserve">To fetch the response from certain APIs, the following entities must already exist: </w:t>
      </w:r>
    </w:p>
    <w:p w14:paraId="7CD2A02E" w14:textId="738C85DE" w:rsidR="00E0248A" w:rsidRPr="00E0248A" w:rsidRDefault="00115078" w:rsidP="003A4518">
      <w:pPr>
        <w:pStyle w:val="ListParagraph"/>
        <w:numPr>
          <w:ilvl w:val="1"/>
          <w:numId w:val="39"/>
        </w:numPr>
        <w:spacing w:before="40" w:after="40"/>
      </w:pPr>
      <w:r>
        <w:t xml:space="preserve">Authorization token </w:t>
      </w:r>
    </w:p>
    <w:p w14:paraId="37580C68" w14:textId="083864F3" w:rsidR="00E0248A" w:rsidRPr="00E0248A" w:rsidRDefault="00115078" w:rsidP="003A4518">
      <w:pPr>
        <w:pStyle w:val="ListParagraph"/>
        <w:numPr>
          <w:ilvl w:val="1"/>
          <w:numId w:val="39"/>
        </w:numPr>
        <w:spacing w:before="40" w:after="40"/>
      </w:pPr>
      <w:r>
        <w:t>unitSystemId</w:t>
      </w:r>
    </w:p>
    <w:p w14:paraId="47E0C9D2" w14:textId="769DDF79" w:rsidR="00E0248A" w:rsidRDefault="00115078" w:rsidP="003A4518">
      <w:pPr>
        <w:pStyle w:val="ListParagraph"/>
        <w:numPr>
          <w:ilvl w:val="1"/>
          <w:numId w:val="39"/>
        </w:numPr>
        <w:spacing w:before="40" w:after="40"/>
      </w:pPr>
      <w:r>
        <w:t>unitType</w:t>
      </w:r>
    </w:p>
    <w:p w14:paraId="5F69778A" w14:textId="260DDBBF" w:rsidR="001375A5" w:rsidRDefault="00115078" w:rsidP="003A4518">
      <w:pPr>
        <w:pStyle w:val="ListParagraph"/>
        <w:numPr>
          <w:ilvl w:val="1"/>
          <w:numId w:val="39"/>
        </w:numPr>
        <w:spacing w:before="40" w:after="40"/>
      </w:pPr>
      <w:r>
        <w:t>Query String</w:t>
      </w:r>
    </w:p>
    <w:p w14:paraId="5F63FD4F" w14:textId="1D9339F3" w:rsidR="00F70B16" w:rsidRDefault="00115078" w:rsidP="00F70B16">
      <w:pPr>
        <w:pStyle w:val="ListParagraph"/>
        <w:numPr>
          <w:ilvl w:val="1"/>
          <w:numId w:val="39"/>
        </w:numPr>
        <w:spacing w:before="40" w:after="40"/>
      </w:pPr>
      <w:r>
        <w:t>source_uom_id</w:t>
      </w:r>
    </w:p>
    <w:p w14:paraId="19F9B87C" w14:textId="38213A98" w:rsidR="00F70B16" w:rsidRDefault="00115078" w:rsidP="00F70B16">
      <w:pPr>
        <w:pStyle w:val="ListParagraph"/>
        <w:numPr>
          <w:ilvl w:val="1"/>
          <w:numId w:val="39"/>
        </w:numPr>
        <w:spacing w:before="40" w:after="40"/>
      </w:pPr>
      <w:r>
        <w:t>destination_uom_id</w:t>
      </w:r>
    </w:p>
    <w:p w14:paraId="1C273F65" w14:textId="20FD160E" w:rsidR="00F70B16" w:rsidRDefault="00115078" w:rsidP="00F70B16">
      <w:pPr>
        <w:pStyle w:val="ListParagraph"/>
        <w:numPr>
          <w:ilvl w:val="1"/>
          <w:numId w:val="39"/>
        </w:numPr>
        <w:spacing w:before="40" w:after="40"/>
      </w:pPr>
      <w:r>
        <w:t>source_unitsystem_id</w:t>
      </w:r>
    </w:p>
    <w:p w14:paraId="2676036E" w14:textId="4D5135E1" w:rsidR="00F70B16" w:rsidRPr="00E0248A" w:rsidRDefault="00115078" w:rsidP="00F70B16">
      <w:pPr>
        <w:pStyle w:val="ListParagraph"/>
        <w:numPr>
          <w:ilvl w:val="1"/>
          <w:numId w:val="39"/>
        </w:numPr>
        <w:spacing w:before="40" w:after="40"/>
      </w:pPr>
      <w:r>
        <w:t>destination_unitsystem_id</w:t>
      </w:r>
    </w:p>
    <w:p w14:paraId="646065F1" w14:textId="182C8CCD" w:rsidR="00B57A76" w:rsidRPr="0066566F" w:rsidRDefault="00115078" w:rsidP="0066566F">
      <w:pPr>
        <w:pStyle w:val="Heading2"/>
      </w:pPr>
      <w:bookmarkStart w:id="12" w:name="_Toc219211989"/>
      <w:r>
        <w:t>Contacts</w:t>
      </w:r>
      <w:bookmarkEnd w:id="12"/>
    </w:p>
    <w:p w14:paraId="5ABBCB7A" w14:textId="64022522" w:rsidR="005000D0" w:rsidRDefault="005000D0" w:rsidP="0066566F">
      <w:pPr>
        <w:pStyle w:val="ListParagraph"/>
        <w:numPr>
          <w:ilvl w:val="0"/>
          <w:numId w:val="35"/>
        </w:numPr>
      </w:pPr>
      <w:hyperlink r:id="rId18" w:history="1">
        <w:r w:rsidRPr="008A1241">
          <w:rPr>
            <w:rStyle w:val="Hyperlink"/>
          </w:rPr>
          <w:t>hanuman.prasad.gali@accenture.com</w:t>
        </w:r>
      </w:hyperlink>
      <w:r>
        <w:t xml:space="preserve"> </w:t>
      </w:r>
    </w:p>
    <w:p w14:paraId="3B552C24" w14:textId="6673742C" w:rsidR="005E6629" w:rsidRDefault="005000D0" w:rsidP="0066566F">
      <w:pPr>
        <w:pStyle w:val="ListParagraph"/>
        <w:numPr>
          <w:ilvl w:val="0"/>
          <w:numId w:val="35"/>
        </w:numPr>
      </w:pPr>
      <w:hyperlink r:id="rId19" w:history="1">
        <w:r w:rsidRPr="008A1241">
          <w:rPr>
            <w:rStyle w:val="Hyperlink"/>
          </w:rPr>
          <w:t>b.h.ranganathan@accenture.com</w:t>
        </w:r>
      </w:hyperlink>
      <w:r w:rsidR="005E6629">
        <w:t xml:space="preserve"> </w:t>
      </w:r>
    </w:p>
    <w:p w14:paraId="15D8759D" w14:textId="01CA350C" w:rsidR="00B57A76" w:rsidRPr="0066566F" w:rsidRDefault="00487275" w:rsidP="0066566F">
      <w:pPr>
        <w:pStyle w:val="ListParagraph"/>
        <w:numPr>
          <w:ilvl w:val="0"/>
          <w:numId w:val="35"/>
        </w:numPr>
      </w:pPr>
      <w:hyperlink r:id="rId20" w:history="1">
        <w:r w:rsidRPr="008A1241">
          <w:rPr>
            <w:rStyle w:val="Hyperlink"/>
          </w:rPr>
          <w:t>rishabh.b.joshi@accenture.com</w:t>
        </w:r>
      </w:hyperlink>
      <w:r w:rsidR="003B6B88" w:rsidRPr="0066566F">
        <w:t xml:space="preserve"> </w:t>
      </w:r>
    </w:p>
    <w:p w14:paraId="02EDE717" w14:textId="42ACD338" w:rsidR="00B57A76" w:rsidRPr="0066566F" w:rsidRDefault="00115078" w:rsidP="0066566F">
      <w:pPr>
        <w:pStyle w:val="Heading2"/>
      </w:pPr>
      <w:bookmarkStart w:id="13" w:name="_Toc219211990"/>
      <w:r>
        <w:t>Related Links</w:t>
      </w:r>
      <w:bookmarkEnd w:id="13"/>
    </w:p>
    <w:p w14:paraId="7BC71B18" w14:textId="5445E0A0" w:rsidR="00B57A76" w:rsidRPr="0066566F" w:rsidRDefault="00B57A76" w:rsidP="0066566F">
      <w:pPr>
        <w:pStyle w:val="ListParagraph"/>
        <w:numPr>
          <w:ilvl w:val="0"/>
          <w:numId w:val="34"/>
        </w:numPr>
      </w:pPr>
      <w:hyperlink r:id="rId21" w:history="1">
        <w:r w:rsidR="00EE0DE1">
          <w:rPr>
            <w:rStyle w:val="Hyperlink"/>
          </w:rPr>
          <w:t>IAI</w:t>
        </w:r>
        <w:r w:rsidRPr="0066566F">
          <w:rPr>
            <w:rStyle w:val="Hyperlink"/>
          </w:rPr>
          <w:t xml:space="preserve"> Documentation</w:t>
        </w:r>
      </w:hyperlink>
    </w:p>
    <w:p w14:paraId="20675B56" w14:textId="511B7126" w:rsidR="00B57A76" w:rsidRPr="0066566F" w:rsidRDefault="00B57A76" w:rsidP="0066566F">
      <w:pPr>
        <w:pStyle w:val="ListParagraph"/>
        <w:numPr>
          <w:ilvl w:val="0"/>
          <w:numId w:val="34"/>
        </w:numPr>
      </w:pPr>
      <w:hyperlink r:id="rId22" w:history="1">
        <w:r w:rsidR="00EE0DE1">
          <w:rPr>
            <w:rStyle w:val="Hyperlink"/>
          </w:rPr>
          <w:t>IAI</w:t>
        </w:r>
        <w:r w:rsidRPr="0066566F">
          <w:rPr>
            <w:rStyle w:val="Hyperlink"/>
          </w:rPr>
          <w:t xml:space="preserve"> Release Notes</w:t>
        </w:r>
      </w:hyperlink>
    </w:p>
    <w:p w14:paraId="02535830" w14:textId="77777777" w:rsidR="003245DF" w:rsidRDefault="003245DF" w:rsidP="00016135">
      <w:pPr>
        <w:pStyle w:val="Heading2"/>
        <w:sectPr w:rsidR="003245DF" w:rsidSect="003245DF">
          <w:type w:val="continuous"/>
          <w:pgSz w:w="15840" w:h="24480" w:code="5"/>
          <w:pgMar w:top="1440" w:right="1440" w:bottom="1440" w:left="1440" w:header="720" w:footer="720" w:gutter="0"/>
          <w:cols w:num="2" w:space="1440"/>
        </w:sectPr>
      </w:pPr>
    </w:p>
    <w:p w14:paraId="4AA944D2" w14:textId="7794DAD6" w:rsidR="00B57A76" w:rsidRDefault="00115078" w:rsidP="00016135">
      <w:pPr>
        <w:pStyle w:val="Heading2"/>
      </w:pPr>
      <w:bookmarkStart w:id="14" w:name="_Toc219211991"/>
      <w:r>
        <w:t>Glossary</w:t>
      </w:r>
      <w:bookmarkEnd w:id="14"/>
    </w:p>
    <w:tbl>
      <w:tblPr>
        <w:tblStyle w:val="TableGridLight"/>
        <w:tblW w:w="0" w:type="auto"/>
        <w:tblLook w:val="0420" w:firstRow="1" w:lastRow="0" w:firstColumn="0" w:lastColumn="0" w:noHBand="0" w:noVBand="1"/>
      </w:tblPr>
      <w:tblGrid>
        <w:gridCol w:w="3685"/>
        <w:gridCol w:w="9265"/>
      </w:tblGrid>
      <w:tr w:rsidR="00016135" w:rsidRPr="00016135" w14:paraId="2740DFD8" w14:textId="77777777" w:rsidTr="006D19D3">
        <w:tc>
          <w:tcPr>
            <w:tcW w:w="3685" w:type="dxa"/>
            <w:shd w:val="clear" w:color="auto" w:fill="D9D9D9" w:themeFill="background1" w:themeFillShade="D9"/>
          </w:tcPr>
          <w:p w14:paraId="48C42B22" w14:textId="18B0FAA1" w:rsidR="00016135" w:rsidRPr="00C974A9" w:rsidRDefault="00115078" w:rsidP="00EA25CF">
            <w:pPr>
              <w:spacing w:before="60" w:after="60"/>
              <w:rPr>
                <w:b/>
                <w:bCs/>
              </w:rPr>
            </w:pPr>
            <w:r>
              <w:rPr>
                <w:b/>
                <w:bCs/>
              </w:rPr>
              <w:t>Term</w:t>
            </w:r>
          </w:p>
        </w:tc>
        <w:tc>
          <w:tcPr>
            <w:tcW w:w="9265" w:type="dxa"/>
            <w:shd w:val="clear" w:color="auto" w:fill="D9D9D9" w:themeFill="background1" w:themeFillShade="D9"/>
          </w:tcPr>
          <w:p w14:paraId="28B79E4E" w14:textId="04DA3353" w:rsidR="00016135" w:rsidRPr="00C974A9" w:rsidRDefault="00115078" w:rsidP="00EA25CF">
            <w:pPr>
              <w:spacing w:before="60" w:after="60"/>
              <w:rPr>
                <w:b/>
                <w:bCs/>
              </w:rPr>
            </w:pPr>
            <w:r>
              <w:rPr>
                <w:b/>
                <w:bCs/>
              </w:rPr>
              <w:t>Definition</w:t>
            </w:r>
          </w:p>
        </w:tc>
      </w:tr>
      <w:tr w:rsidR="00016135" w:rsidRPr="00016135" w14:paraId="48311DD0" w14:textId="77777777" w:rsidTr="006D19D3">
        <w:tc>
          <w:tcPr>
            <w:tcW w:w="3685" w:type="dxa"/>
          </w:tcPr>
          <w:p w14:paraId="25AF84BF" w14:textId="1FE53185" w:rsidR="00016135" w:rsidRDefault="00115078" w:rsidP="001059F5">
            <w:pPr>
              <w:spacing w:before="60" w:after="60"/>
              <w:jc w:val="left"/>
            </w:pPr>
            <w:r>
              <w:t>SQL Server</w:t>
            </w:r>
          </w:p>
        </w:tc>
        <w:tc>
          <w:tcPr>
            <w:tcW w:w="9265" w:type="dxa"/>
          </w:tcPr>
          <w:p w14:paraId="59846C07" w14:textId="1F313AB8" w:rsidR="00016135" w:rsidRDefault="00115078" w:rsidP="001059F5">
            <w:pPr>
              <w:spacing w:before="60" w:after="60"/>
              <w:jc w:val="left"/>
            </w:pPr>
            <w:r>
              <w:t>A relational database management system developed by Microsoft, used for storing and retrieving data as requested by other software applications.</w:t>
            </w:r>
          </w:p>
        </w:tc>
      </w:tr>
      <w:tr w:rsidR="00016135" w:rsidRPr="00016135" w14:paraId="530DFEDB" w14:textId="77777777" w:rsidTr="006D19D3">
        <w:tc>
          <w:tcPr>
            <w:tcW w:w="3685" w:type="dxa"/>
          </w:tcPr>
          <w:p w14:paraId="31383CCB" w14:textId="114BD44C" w:rsidR="00016135" w:rsidRDefault="00115078" w:rsidP="001059F5">
            <w:pPr>
              <w:spacing w:before="60" w:after="60"/>
              <w:jc w:val="left"/>
            </w:pPr>
            <w:r>
              <w:t>API Management Service</w:t>
            </w:r>
          </w:p>
        </w:tc>
        <w:tc>
          <w:tcPr>
            <w:tcW w:w="9265" w:type="dxa"/>
          </w:tcPr>
          <w:p w14:paraId="55810E4A" w14:textId="42DA8612" w:rsidR="00016135" w:rsidRDefault="00115078" w:rsidP="001059F5">
            <w:pPr>
              <w:spacing w:before="60" w:after="60"/>
              <w:jc w:val="left"/>
            </w:pPr>
            <w:r>
              <w:t>A platform that helps organizations publish, secure, and manage APIs for internal and external consumption.</w:t>
            </w:r>
          </w:p>
        </w:tc>
      </w:tr>
      <w:tr w:rsidR="00016135" w:rsidRPr="00016135" w14:paraId="27B1148B" w14:textId="77777777" w:rsidTr="006D19D3">
        <w:tc>
          <w:tcPr>
            <w:tcW w:w="3685" w:type="dxa"/>
          </w:tcPr>
          <w:p w14:paraId="3DF337B6" w14:textId="752E7910" w:rsidR="00016135" w:rsidRDefault="00EE0DE1" w:rsidP="001059F5">
            <w:pPr>
              <w:spacing w:before="60" w:after="60"/>
              <w:jc w:val="left"/>
            </w:pPr>
            <w:r>
              <w:t>IAI</w:t>
            </w:r>
            <w:r w:rsidR="00115078">
              <w:t xml:space="preserve"> (Analytics Operations Toolkit)</w:t>
            </w:r>
          </w:p>
        </w:tc>
        <w:tc>
          <w:tcPr>
            <w:tcW w:w="9265" w:type="dxa"/>
          </w:tcPr>
          <w:p w14:paraId="36AD0BF9" w14:textId="4798849A" w:rsidR="00016135" w:rsidRDefault="00115078" w:rsidP="001059F5">
            <w:pPr>
              <w:spacing w:before="60" w:after="60"/>
              <w:jc w:val="left"/>
            </w:pPr>
            <w:r>
              <w:t>A suite of applications and tools designed to support analytics operations, including handling units of measure and Smart KPIs.</w:t>
            </w:r>
          </w:p>
        </w:tc>
      </w:tr>
      <w:tr w:rsidR="00016135" w:rsidRPr="00016135" w14:paraId="70B2E7EF" w14:textId="77777777" w:rsidTr="006D19D3">
        <w:tc>
          <w:tcPr>
            <w:tcW w:w="3685" w:type="dxa"/>
          </w:tcPr>
          <w:p w14:paraId="2C1009F3" w14:textId="16B9A34B" w:rsidR="00016135" w:rsidRDefault="00115078" w:rsidP="001059F5">
            <w:pPr>
              <w:spacing w:before="60" w:after="60"/>
              <w:jc w:val="left"/>
            </w:pPr>
            <w:r>
              <w:t>Unit of Measure (UoM)</w:t>
            </w:r>
          </w:p>
        </w:tc>
        <w:tc>
          <w:tcPr>
            <w:tcW w:w="9265" w:type="dxa"/>
          </w:tcPr>
          <w:p w14:paraId="7E5A7E79" w14:textId="02285AAB" w:rsidR="00016135" w:rsidRDefault="00115078" w:rsidP="001059F5">
            <w:pPr>
              <w:spacing w:before="60" w:after="60"/>
              <w:jc w:val="left"/>
            </w:pPr>
            <w:r>
              <w:t>A standard quantity used to specify measurements, such as kilograms, liters, or pieces, which may vary between configurations.</w:t>
            </w:r>
          </w:p>
        </w:tc>
      </w:tr>
      <w:tr w:rsidR="00016135" w:rsidRPr="00016135" w14:paraId="3D91D45D" w14:textId="77777777" w:rsidTr="006D19D3">
        <w:tc>
          <w:tcPr>
            <w:tcW w:w="3685" w:type="dxa"/>
          </w:tcPr>
          <w:p w14:paraId="0590515C" w14:textId="4A4BF2B7" w:rsidR="00016135" w:rsidRDefault="00115078" w:rsidP="001059F5">
            <w:pPr>
              <w:spacing w:before="60" w:after="60"/>
              <w:jc w:val="left"/>
            </w:pPr>
            <w:r>
              <w:t>Smart KPIs</w:t>
            </w:r>
          </w:p>
        </w:tc>
        <w:tc>
          <w:tcPr>
            <w:tcW w:w="9265" w:type="dxa"/>
          </w:tcPr>
          <w:p w14:paraId="0C8DF8E3" w14:textId="4E9331AF" w:rsidR="00016135" w:rsidRDefault="00115078" w:rsidP="001059F5">
            <w:pPr>
              <w:spacing w:before="60" w:after="60"/>
              <w:jc w:val="left"/>
            </w:pPr>
            <w:r>
              <w:t xml:space="preserve">An application within </w:t>
            </w:r>
            <w:r w:rsidR="00EE0DE1">
              <w:t>IAI</w:t>
            </w:r>
            <w:r>
              <w:t xml:space="preserve"> designed to manage and display key performance indicators, including handling mismatches in units of measure.</w:t>
            </w:r>
          </w:p>
        </w:tc>
      </w:tr>
      <w:tr w:rsidR="00016135" w:rsidRPr="00016135" w14:paraId="36362639" w14:textId="77777777" w:rsidTr="006D19D3">
        <w:tc>
          <w:tcPr>
            <w:tcW w:w="3685" w:type="dxa"/>
          </w:tcPr>
          <w:p w14:paraId="62ECB4B8" w14:textId="2637B6AE" w:rsidR="00016135" w:rsidRDefault="00115078" w:rsidP="001059F5">
            <w:pPr>
              <w:spacing w:before="60" w:after="60"/>
              <w:jc w:val="left"/>
            </w:pPr>
            <w:r>
              <w:t>KPI Config Template</w:t>
            </w:r>
          </w:p>
        </w:tc>
        <w:tc>
          <w:tcPr>
            <w:tcW w:w="9265" w:type="dxa"/>
          </w:tcPr>
          <w:p w14:paraId="2DDDEF68" w14:textId="272A40B2" w:rsidR="00016135" w:rsidRDefault="00115078" w:rsidP="001059F5">
            <w:pPr>
              <w:spacing w:before="60" w:after="60"/>
              <w:jc w:val="left"/>
            </w:pPr>
            <w:r>
              <w:t>A configuration template in the Smart KPIs application used to set up parameters and their standard units of measure.</w:t>
            </w:r>
          </w:p>
        </w:tc>
      </w:tr>
      <w:tr w:rsidR="00016135" w:rsidRPr="00016135" w14:paraId="7FE73359" w14:textId="77777777" w:rsidTr="006D19D3">
        <w:tc>
          <w:tcPr>
            <w:tcW w:w="3685" w:type="dxa"/>
          </w:tcPr>
          <w:p w14:paraId="3B73D518" w14:textId="07421ABF" w:rsidR="00016135" w:rsidRDefault="00115078" w:rsidP="001059F5">
            <w:pPr>
              <w:spacing w:before="60" w:after="60"/>
              <w:jc w:val="left"/>
            </w:pPr>
            <w:r>
              <w:t>Equivalent Value</w:t>
            </w:r>
          </w:p>
        </w:tc>
        <w:tc>
          <w:tcPr>
            <w:tcW w:w="9265" w:type="dxa"/>
          </w:tcPr>
          <w:p w14:paraId="65C2DEB8" w14:textId="0249DA64" w:rsidR="00016135" w:rsidRDefault="00115078" w:rsidP="001059F5">
            <w:pPr>
              <w:spacing w:before="60" w:after="60"/>
              <w:jc w:val="left"/>
            </w:pPr>
            <w:r>
              <w:t>The converted value of a parameter or KPI, shown in the user's configured unit of measure to ensure consistency and usability.</w:t>
            </w:r>
          </w:p>
        </w:tc>
      </w:tr>
      <w:tr w:rsidR="00016135" w:rsidRPr="00016135" w14:paraId="5986B809" w14:textId="77777777" w:rsidTr="006D19D3">
        <w:tc>
          <w:tcPr>
            <w:tcW w:w="3685" w:type="dxa"/>
          </w:tcPr>
          <w:p w14:paraId="19EFA506" w14:textId="085BEAED" w:rsidR="00016135" w:rsidRDefault="00115078" w:rsidP="001059F5">
            <w:pPr>
              <w:spacing w:before="60" w:after="60"/>
              <w:jc w:val="left"/>
            </w:pPr>
            <w:r>
              <w:t>Unit System ID</w:t>
            </w:r>
          </w:p>
        </w:tc>
        <w:tc>
          <w:tcPr>
            <w:tcW w:w="9265" w:type="dxa"/>
          </w:tcPr>
          <w:p w14:paraId="199A8FAE" w14:textId="284450FA" w:rsidR="00016135" w:rsidRDefault="00115078" w:rsidP="001059F5">
            <w:pPr>
              <w:spacing w:before="60" w:after="60"/>
              <w:jc w:val="left"/>
            </w:pPr>
            <w:r>
              <w:t>An identifier for a specific system of units, used to distinguish between standard and user-default unit systems.</w:t>
            </w:r>
          </w:p>
        </w:tc>
      </w:tr>
    </w:tbl>
    <w:p w14:paraId="332C8F51" w14:textId="2FF4B118" w:rsidR="003B6B88" w:rsidRDefault="00115078" w:rsidP="003B6B88">
      <w:pPr>
        <w:pStyle w:val="Heading1"/>
      </w:pPr>
      <w:bookmarkStart w:id="15" w:name="_Toc219211992"/>
      <w:bookmarkStart w:id="16" w:name="_Toc163133227"/>
      <w:r>
        <w:t>Background</w:t>
      </w:r>
      <w:bookmarkEnd w:id="15"/>
    </w:p>
    <w:p w14:paraId="4C935AEE" w14:textId="77777777" w:rsidR="0016765A" w:rsidRDefault="0016765A" w:rsidP="0066566F">
      <w:pPr>
        <w:sectPr w:rsidR="0016765A" w:rsidSect="003245DF">
          <w:type w:val="continuous"/>
          <w:pgSz w:w="15840" w:h="24480" w:code="5"/>
          <w:pgMar w:top="1440" w:right="1440" w:bottom="1440" w:left="1440" w:header="720" w:footer="720" w:gutter="0"/>
          <w:cols w:space="1440"/>
        </w:sectPr>
      </w:pPr>
    </w:p>
    <w:p w14:paraId="4F82DEE1" w14:textId="2FB141C3" w:rsidR="003B6B88" w:rsidRDefault="00115078" w:rsidP="0066566F">
      <w:r>
        <w:t xml:space="preserve">As per requirement, different or multiple units of measure  (UoM) may be required to enhance usability of any application. Thus, </w:t>
      </w:r>
      <w:r w:rsidR="00EE0DE1">
        <w:t>IAI</w:t>
      </w:r>
      <w:r>
        <w:t xml:space="preserve"> is designed to support multiple units of measure to handle mismatches and conversions between standard and configured values.</w:t>
      </w:r>
    </w:p>
    <w:p w14:paraId="6AAD5060" w14:textId="02116841" w:rsidR="003B6B88" w:rsidRDefault="0016765A" w:rsidP="0066566F">
      <w:r>
        <w:br w:type="column"/>
      </w:r>
      <w:r w:rsidR="00771D2F">
        <w:t>For</w:t>
      </w:r>
      <w:r w:rsidR="003B6B88">
        <w:t xml:space="preserve"> </w:t>
      </w:r>
      <w:r w:rsidR="00A4051A">
        <w:t>instance</w:t>
      </w:r>
      <w:r w:rsidR="003B6B88">
        <w:t xml:space="preserve">, </w:t>
      </w:r>
      <w:r w:rsidR="00EE0DE1">
        <w:t>IAI</w:t>
      </w:r>
      <w:r w:rsidR="003D234F">
        <w:t>'</w:t>
      </w:r>
      <w:r w:rsidR="003B6B88">
        <w:t>s Smart KPIs application</w:t>
      </w:r>
      <w:r w:rsidR="00A4051A">
        <w:t xml:space="preserve"> is </w:t>
      </w:r>
      <w:r w:rsidR="003B6B88">
        <w:t xml:space="preserve">designed to handle mismatches of UoM in the KPI Config Template and the KPI/parameter data. The app accomplishes this by calculating and displaying the equivalent values. </w:t>
      </w:r>
      <w:r w:rsidR="00EF05CA">
        <w:t>In certain scenarios,</w:t>
      </w:r>
      <w:r w:rsidR="003B6B88">
        <w:t xml:space="preserve"> the Smart KPIs application will display the equivalent value instead of the configured or standard value. For more information on the configuration template, refer to the </w:t>
      </w:r>
      <w:hyperlink r:id="rId23" w:history="1">
        <w:r w:rsidR="003B6B88">
          <w:rPr>
            <w:rStyle w:val="Hyperlink"/>
          </w:rPr>
          <w:t>Smart KPIs Administration Guide</w:t>
        </w:r>
      </w:hyperlink>
      <w:r w:rsidR="003B6B88">
        <w:t xml:space="preserve">. </w:t>
      </w:r>
    </w:p>
    <w:p w14:paraId="5A839FC6" w14:textId="77777777" w:rsidR="006D19D3" w:rsidRDefault="006D19D3" w:rsidP="003B6B88">
      <w:pPr>
        <w:pStyle w:val="Heading1"/>
        <w:sectPr w:rsidR="006D19D3" w:rsidSect="0016765A">
          <w:type w:val="continuous"/>
          <w:pgSz w:w="15840" w:h="24480" w:code="5"/>
          <w:pgMar w:top="1440" w:right="1440" w:bottom="1440" w:left="1440" w:header="720" w:footer="720" w:gutter="0"/>
          <w:cols w:num="2" w:space="720"/>
        </w:sectPr>
      </w:pPr>
    </w:p>
    <w:p w14:paraId="0D42FD95" w14:textId="74D3FA62" w:rsidR="00B57A76" w:rsidRPr="00E258E2" w:rsidRDefault="00115078" w:rsidP="003B6B88">
      <w:pPr>
        <w:pStyle w:val="Heading1"/>
      </w:pPr>
      <w:bookmarkStart w:id="17" w:name="_Toc219211993"/>
      <w:bookmarkEnd w:id="16"/>
      <w:r>
        <w:t>UOM  Conversion</w:t>
      </w:r>
      <w:bookmarkEnd w:id="17"/>
    </w:p>
    <w:p w14:paraId="4B96D87D" w14:textId="41B576DB" w:rsidR="00B57A76" w:rsidRPr="00E258E2" w:rsidRDefault="00115078" w:rsidP="00B57A76">
      <w:r>
        <w:t>As the first step, the Smart KPIs application captures and saves all the details required for any conversion which might be needed from the standard UoM to the configured or equivalent UoM. The formula used for the conversion is - (a + b*x) /( c*x + d), where 'x' is the value to be converted. The details captured in this step are:</w:t>
      </w:r>
    </w:p>
    <w:p w14:paraId="74FC109E" w14:textId="09539BE9" w:rsidR="00B57A76" w:rsidRPr="00E258E2" w:rsidRDefault="00EE0DE1" w:rsidP="00B57A76">
      <w:pPr>
        <w:numPr>
          <w:ilvl w:val="0"/>
          <w:numId w:val="19"/>
        </w:numPr>
        <w:spacing w:before="40" w:after="40"/>
      </w:pPr>
      <w:r>
        <w:t>IAI</w:t>
      </w:r>
      <w:r w:rsidR="00115078">
        <w:t xml:space="preserve"> Standard Unit System ID</w:t>
      </w:r>
    </w:p>
    <w:p w14:paraId="05167C1B" w14:textId="3FEDD887" w:rsidR="00B57A76" w:rsidRPr="00E258E2" w:rsidRDefault="00115078" w:rsidP="00B57A76">
      <w:pPr>
        <w:numPr>
          <w:ilvl w:val="0"/>
          <w:numId w:val="19"/>
        </w:numPr>
        <w:spacing w:before="40" w:after="40"/>
      </w:pPr>
      <w:r>
        <w:t xml:space="preserve">Units of measure present in the </w:t>
      </w:r>
      <w:r w:rsidR="00EE0DE1">
        <w:t>IAI</w:t>
      </w:r>
      <w:r>
        <w:t xml:space="preserve"> Standard Unit System</w:t>
      </w:r>
    </w:p>
    <w:p w14:paraId="4AA3D147" w14:textId="16DADF16" w:rsidR="00B57A76" w:rsidRPr="00E258E2" w:rsidRDefault="00115078" w:rsidP="00B57A76">
      <w:pPr>
        <w:numPr>
          <w:ilvl w:val="0"/>
          <w:numId w:val="19"/>
        </w:numPr>
        <w:spacing w:before="40" w:after="40"/>
      </w:pPr>
      <w:r>
        <w:t>Unit System ID defaulted for the User</w:t>
      </w:r>
    </w:p>
    <w:p w14:paraId="09A076D9" w14:textId="3CEABD3C" w:rsidR="00B57A76" w:rsidRPr="00E258E2" w:rsidRDefault="00115078" w:rsidP="00B57A76">
      <w:pPr>
        <w:numPr>
          <w:ilvl w:val="0"/>
          <w:numId w:val="19"/>
        </w:numPr>
        <w:spacing w:before="40" w:after="40"/>
      </w:pPr>
      <w:r>
        <w:t>Units of measure present in the user-default Unit System</w:t>
      </w:r>
    </w:p>
    <w:p w14:paraId="6BFC2571" w14:textId="5545D9D8" w:rsidR="00B57A76" w:rsidRPr="00E258E2" w:rsidRDefault="00115078" w:rsidP="00B57A76">
      <w:pPr>
        <w:numPr>
          <w:ilvl w:val="0"/>
          <w:numId w:val="19"/>
        </w:numPr>
        <w:spacing w:before="40" w:after="40"/>
      </w:pPr>
      <w:r>
        <w:t>Equivalent UoM Mappings between various unit systems</w:t>
      </w:r>
    </w:p>
    <w:p w14:paraId="43354C3F" w14:textId="1BBA4EB2" w:rsidR="00B57A76" w:rsidRPr="00E258E2" w:rsidRDefault="00115078" w:rsidP="00B57A76">
      <w:pPr>
        <w:numPr>
          <w:ilvl w:val="0"/>
          <w:numId w:val="19"/>
        </w:numPr>
        <w:spacing w:before="40" w:after="40"/>
      </w:pPr>
      <w:r>
        <w:t>Conversion data - a,b,c,d values required for the conversion using the above formula.</w:t>
      </w:r>
    </w:p>
    <w:p w14:paraId="6EBAF1D0" w14:textId="19DCB815" w:rsidR="00B57A76" w:rsidRPr="00E258E2" w:rsidRDefault="00115078" w:rsidP="00B57A76">
      <w:pPr>
        <w:spacing w:before="240"/>
      </w:pPr>
      <w:r>
        <w:t xml:space="preserve">For each KPI Tile and Trendline, a Detail API call and a Trendline API call is made respectively which gives furthermore information that are needed for the conversion. Listed below are the parameters that are picked up from the Detail API response of each KPI - </w:t>
      </w:r>
    </w:p>
    <w:p w14:paraId="14DBAC1B" w14:textId="54020C6B" w:rsidR="00B57A76" w:rsidRPr="00E258E2" w:rsidRDefault="00115078" w:rsidP="00B57A76">
      <w:pPr>
        <w:numPr>
          <w:ilvl w:val="0"/>
          <w:numId w:val="19"/>
        </w:numPr>
        <w:spacing w:before="40" w:after="40"/>
      </w:pPr>
      <w:r>
        <w:t>StandardUoM: Standard unit of measure defined for the KPI</w:t>
      </w:r>
    </w:p>
    <w:p w14:paraId="4A663EE1" w14:textId="2E1C1616" w:rsidR="00B57A76" w:rsidRPr="00E258E2" w:rsidRDefault="00115078" w:rsidP="00B57A76">
      <w:pPr>
        <w:numPr>
          <w:ilvl w:val="0"/>
          <w:numId w:val="19"/>
        </w:numPr>
        <w:spacing w:before="40" w:after="40"/>
      </w:pPr>
      <w:r>
        <w:t>ConfiguredUoM: Unit of measure configured for the KPI in the template</w:t>
      </w:r>
    </w:p>
    <w:p w14:paraId="4F872AFC" w14:textId="2FE4B347" w:rsidR="00B57A76" w:rsidRPr="00E258E2" w:rsidRDefault="00115078" w:rsidP="00B57A76">
      <w:pPr>
        <w:numPr>
          <w:ilvl w:val="0"/>
          <w:numId w:val="19"/>
        </w:numPr>
        <w:spacing w:before="40" w:after="40"/>
      </w:pPr>
      <w:r>
        <w:t>UnitSystemID: Unit system ID of the KPI or the asset</w:t>
      </w:r>
    </w:p>
    <w:p w14:paraId="0F88D8F2" w14:textId="6B2D37F9" w:rsidR="00B57A76" w:rsidRPr="00E258E2" w:rsidRDefault="00115078" w:rsidP="00B57A76">
      <w:pPr>
        <w:spacing w:before="360"/>
      </w:pPr>
      <w:r>
        <w:t xml:space="preserve">For the KPI Tiles, the below procedure is followed for carrying out the conversion process for each of the attributes (Actual, Forecast, Target, Historical Benchmark and RAG) - </w:t>
      </w:r>
    </w:p>
    <w:p w14:paraId="0FF775C3" w14:textId="05E6DE74" w:rsidR="00B57A76" w:rsidRPr="00E258E2" w:rsidRDefault="00115078" w:rsidP="00B57A76">
      <w:pPr>
        <w:numPr>
          <w:ilvl w:val="0"/>
          <w:numId w:val="26"/>
        </w:numPr>
      </w:pPr>
      <w:r>
        <w:t>Check if the unit system for the user is same as the unit system of the KPI, which is picked up from the Detail API response.*</w:t>
      </w:r>
    </w:p>
    <w:p w14:paraId="236D7602" w14:textId="24E6F0B7" w:rsidR="00B57A76" w:rsidRPr="00E258E2" w:rsidRDefault="00115078" w:rsidP="00B57A76">
      <w:pPr>
        <w:numPr>
          <w:ilvl w:val="0"/>
          <w:numId w:val="26"/>
        </w:numPr>
      </w:pPr>
      <w:r>
        <w:t>If yes, check if the standard primary UoM (picked up from the Detail API response) is same as that of the configured UoM (picked up from the Detail API response).</w:t>
      </w:r>
    </w:p>
    <w:p w14:paraId="3954FF19" w14:textId="795973B6" w:rsidR="00B57A76" w:rsidRDefault="00115078" w:rsidP="00B57A76">
      <w:pPr>
        <w:numPr>
          <w:ilvl w:val="0"/>
          <w:numId w:val="26"/>
        </w:numPr>
      </w:pPr>
      <w:r>
        <w:t>If no, convert the standard primary UoM to the configured UoM and show KPI attributes (Actual, Forecast etc..) in configured UoM, by using the following function:</w:t>
      </w:r>
    </w:p>
    <w:p w14:paraId="690EFDB3" w14:textId="77777777" w:rsidR="00B57A76" w:rsidRPr="00C77D73" w:rsidRDefault="00B57A76" w:rsidP="00B57A76">
      <w:pPr>
        <w:spacing w:after="0"/>
        <w:ind w:left="1008"/>
        <w:jc w:val="left"/>
        <w:rPr>
          <w:rFonts w:ascii="Consolas" w:hAnsi="Consolas"/>
        </w:rPr>
      </w:pPr>
      <w:r w:rsidRPr="00C77D73">
        <w:rPr>
          <w:rFonts w:ascii="Consolas" w:hAnsi="Consolas"/>
        </w:rPr>
        <w:t>public static getConversionData (sourceUom, targetUoM, uomConversionData): any{</w:t>
      </w:r>
    </w:p>
    <w:p w14:paraId="7F27BBA0" w14:textId="77777777" w:rsidR="00B57A76" w:rsidRPr="00C77D73" w:rsidRDefault="00B57A76" w:rsidP="00B57A76">
      <w:pPr>
        <w:spacing w:after="0"/>
        <w:ind w:left="1008"/>
        <w:jc w:val="left"/>
        <w:rPr>
          <w:rFonts w:ascii="Consolas" w:hAnsi="Consolas"/>
        </w:rPr>
      </w:pPr>
      <w:r w:rsidRPr="00C77D73">
        <w:rPr>
          <w:rFonts w:ascii="Consolas" w:hAnsi="Consolas"/>
        </w:rPr>
        <w:t>return uomConversionData?. UoMs?.filter((cpata) =&gt; {</w:t>
      </w:r>
    </w:p>
    <w:p w14:paraId="3255F624" w14:textId="77777777" w:rsidR="00B57A76" w:rsidRPr="00C77D73" w:rsidRDefault="00B57A76" w:rsidP="00B57A76">
      <w:pPr>
        <w:spacing w:after="0"/>
        <w:ind w:left="1008"/>
        <w:jc w:val="left"/>
        <w:rPr>
          <w:rFonts w:ascii="Consolas" w:hAnsi="Consolas"/>
        </w:rPr>
      </w:pPr>
      <w:r w:rsidRPr="00C77D73">
        <w:rPr>
          <w:rFonts w:ascii="Consolas" w:hAnsi="Consolas"/>
        </w:rPr>
        <w:t>return cData.fromUnitId === sourceUom &amp;&amp; cData.toUnitId === targetUoM</w:t>
      </w:r>
    </w:p>
    <w:p w14:paraId="26D09739" w14:textId="77777777" w:rsidR="00B57A76" w:rsidRPr="00C77D73" w:rsidRDefault="00B57A76" w:rsidP="00B57A76">
      <w:pPr>
        <w:spacing w:after="0"/>
        <w:ind w:left="1008"/>
        <w:jc w:val="left"/>
        <w:rPr>
          <w:rFonts w:ascii="Consolas" w:hAnsi="Consolas"/>
        </w:rPr>
      </w:pPr>
      <w:r w:rsidRPr="00C77D73">
        <w:rPr>
          <w:rFonts w:ascii="Consolas" w:hAnsi="Consolas"/>
        </w:rPr>
        <w:t>})[0];</w:t>
      </w:r>
    </w:p>
    <w:p w14:paraId="2B463EE0" w14:textId="77777777" w:rsidR="00B57A76" w:rsidRPr="00E258E2" w:rsidRDefault="00B57A76" w:rsidP="00B57A76">
      <w:pPr>
        <w:spacing w:after="0"/>
        <w:ind w:left="1008"/>
        <w:jc w:val="left"/>
        <w:rPr>
          <w:rFonts w:ascii="Consolas" w:hAnsi="Consolas"/>
        </w:rPr>
      </w:pPr>
      <w:r w:rsidRPr="00C77D73">
        <w:rPr>
          <w:rFonts w:ascii="Consolas" w:hAnsi="Consolas"/>
        </w:rPr>
        <w:t>}</w:t>
      </w:r>
    </w:p>
    <w:p w14:paraId="40E6D0B2" w14:textId="77777777" w:rsidR="00B57A76" w:rsidRDefault="00B57A76" w:rsidP="00B57A76">
      <w:pPr>
        <w:ind w:left="1008"/>
      </w:pPr>
    </w:p>
    <w:p w14:paraId="71E114C7" w14:textId="4EC3C9E8" w:rsidR="00B57A76" w:rsidRDefault="00B57A76" w:rsidP="00B57A76">
      <w:r>
        <w:t xml:space="preserve">*See also: </w:t>
      </w:r>
      <w:hyperlink r:id="rId24" w:history="1">
        <w:r w:rsidR="00EE0DE1">
          <w:rPr>
            <w:rStyle w:val="Hyperlink"/>
          </w:rPr>
          <w:t>IAI</w:t>
        </w:r>
        <w:r w:rsidR="000B52EA" w:rsidRPr="000B52EA">
          <w:rPr>
            <w:rStyle w:val="Hyperlink"/>
          </w:rPr>
          <w:t xml:space="preserve"> People Management Integration with Smart KPIs</w:t>
        </w:r>
      </w:hyperlink>
    </w:p>
    <w:p w14:paraId="62E70782" w14:textId="10130231" w:rsidR="00B57A76" w:rsidRPr="008622D0" w:rsidRDefault="00115078" w:rsidP="00B57A76">
      <w:pPr>
        <w:rPr>
          <w:b/>
          <w:bCs/>
        </w:rPr>
      </w:pPr>
      <w:r>
        <w:rPr>
          <w:b/>
          <w:bCs/>
        </w:rPr>
        <w:t>Where:</w:t>
      </w:r>
    </w:p>
    <w:p w14:paraId="5417F1BF" w14:textId="140B5C91" w:rsidR="00B57A76" w:rsidRPr="00E258E2" w:rsidRDefault="00115078" w:rsidP="00B57A76">
      <w:pPr>
        <w:numPr>
          <w:ilvl w:val="0"/>
          <w:numId w:val="19"/>
        </w:numPr>
        <w:spacing w:before="40" w:after="40"/>
      </w:pPr>
      <w:r>
        <w:t>sourceUom is the standardUoM returned in the response</w:t>
      </w:r>
    </w:p>
    <w:p w14:paraId="35A21F54" w14:textId="57CE0FAF" w:rsidR="00B57A76" w:rsidRPr="00E258E2" w:rsidRDefault="00115078" w:rsidP="00B57A76">
      <w:pPr>
        <w:numPr>
          <w:ilvl w:val="0"/>
          <w:numId w:val="19"/>
        </w:numPr>
        <w:spacing w:before="40" w:after="40"/>
      </w:pPr>
      <w:r>
        <w:t>targetUoM is the configuredUoM returned in the response</w:t>
      </w:r>
    </w:p>
    <w:p w14:paraId="2798A56B" w14:textId="075C696D" w:rsidR="00B57A76" w:rsidRPr="00E258E2" w:rsidRDefault="00115078" w:rsidP="00B57A76">
      <w:pPr>
        <w:numPr>
          <w:ilvl w:val="0"/>
          <w:numId w:val="19"/>
        </w:numPr>
        <w:spacing w:before="40" w:after="40"/>
      </w:pPr>
      <w:r>
        <w:t>uomConversionData is the data fetched in the first step which contains list of all the a,b,c,d values for conversions between all possible source and target UoMs</w:t>
      </w:r>
    </w:p>
    <w:p w14:paraId="21DF9EA9" w14:textId="1C0B2051" w:rsidR="00B57A76" w:rsidRPr="00E258E2" w:rsidRDefault="00115078" w:rsidP="00B57A76">
      <w:r>
        <w:t>As shown below, the result of this method will be one object that will contain the a,b,c,d values for the provided inputs.</w:t>
      </w:r>
    </w:p>
    <w:p w14:paraId="1AD68EAA" w14:textId="77777777" w:rsidR="00B57A76" w:rsidRPr="00CC5EDD" w:rsidRDefault="00B57A76" w:rsidP="00B57A76">
      <w:pPr>
        <w:spacing w:after="0"/>
        <w:ind w:left="1008"/>
        <w:rPr>
          <w:rFonts w:ascii="Consolas" w:hAnsi="Consolas"/>
        </w:rPr>
      </w:pPr>
      <w:r w:rsidRPr="00CC5EDD">
        <w:rPr>
          <w:rFonts w:ascii="Consolas" w:hAnsi="Consolas"/>
        </w:rPr>
        <w:t>a: 0</w:t>
      </w:r>
    </w:p>
    <w:p w14:paraId="342BDE5C" w14:textId="77777777" w:rsidR="00B57A76" w:rsidRPr="00CC5EDD" w:rsidRDefault="00B57A76" w:rsidP="00B57A76">
      <w:pPr>
        <w:spacing w:after="0"/>
        <w:ind w:left="1008"/>
        <w:rPr>
          <w:rFonts w:ascii="Consolas" w:hAnsi="Consolas"/>
        </w:rPr>
      </w:pPr>
      <w:r w:rsidRPr="00CC5EDD">
        <w:rPr>
          <w:rFonts w:ascii="Consolas" w:hAnsi="Consolas"/>
        </w:rPr>
        <w:t>b: 2.20462</w:t>
      </w:r>
    </w:p>
    <w:p w14:paraId="11FE37A8" w14:textId="77777777" w:rsidR="00B57A76" w:rsidRPr="00CC5EDD" w:rsidRDefault="00B57A76" w:rsidP="00B57A76">
      <w:pPr>
        <w:spacing w:after="0"/>
        <w:ind w:left="1008"/>
        <w:rPr>
          <w:rFonts w:ascii="Consolas" w:hAnsi="Consolas"/>
        </w:rPr>
      </w:pPr>
      <w:r w:rsidRPr="00CC5EDD">
        <w:rPr>
          <w:rFonts w:ascii="Consolas" w:hAnsi="Consolas"/>
        </w:rPr>
        <w:t>c: 0</w:t>
      </w:r>
    </w:p>
    <w:p w14:paraId="60A9DF67" w14:textId="77777777" w:rsidR="00B57A76" w:rsidRPr="00CC5EDD" w:rsidRDefault="00B57A76" w:rsidP="00B57A76">
      <w:pPr>
        <w:spacing w:after="0"/>
        <w:ind w:left="1008"/>
        <w:rPr>
          <w:rFonts w:ascii="Consolas" w:hAnsi="Consolas"/>
        </w:rPr>
      </w:pPr>
      <w:r w:rsidRPr="00CC5EDD">
        <w:rPr>
          <w:rFonts w:ascii="Consolas" w:hAnsi="Consolas"/>
        </w:rPr>
        <w:t>d: 1</w:t>
      </w:r>
    </w:p>
    <w:p w14:paraId="6FEC552C" w14:textId="77777777" w:rsidR="00B57A76" w:rsidRPr="00CC5EDD" w:rsidRDefault="00B57A76" w:rsidP="00B57A76">
      <w:pPr>
        <w:spacing w:after="0"/>
        <w:ind w:left="1872"/>
        <w:rPr>
          <w:rFonts w:ascii="Consolas" w:hAnsi="Consolas"/>
        </w:rPr>
      </w:pPr>
    </w:p>
    <w:p w14:paraId="588C6242" w14:textId="77777777" w:rsidR="00B57A76" w:rsidRPr="00CC5EDD" w:rsidRDefault="00B57A76" w:rsidP="00B57A76">
      <w:pPr>
        <w:spacing w:after="0"/>
        <w:ind w:left="432"/>
        <w:rPr>
          <w:rFonts w:ascii="Consolas" w:hAnsi="Consolas"/>
        </w:rPr>
      </w:pPr>
      <w:r w:rsidRPr="00CC5EDD">
        <w:rPr>
          <w:rFonts w:ascii="Consolas" w:hAnsi="Consolas"/>
        </w:rPr>
        <w:t>fromUnitId: "0508B9F1-CA9F-407D-8489-28A7A3EF09A0"</w:t>
      </w:r>
    </w:p>
    <w:p w14:paraId="1CA25FC3" w14:textId="77777777" w:rsidR="00B57A76" w:rsidRPr="00CC5EDD" w:rsidRDefault="00B57A76" w:rsidP="00B57A76">
      <w:pPr>
        <w:spacing w:after="0"/>
        <w:ind w:left="432"/>
        <w:rPr>
          <w:rFonts w:ascii="Consolas" w:hAnsi="Consolas"/>
        </w:rPr>
      </w:pPr>
      <w:r w:rsidRPr="00CC5EDD">
        <w:rPr>
          <w:rFonts w:ascii="Consolas" w:hAnsi="Consolas"/>
        </w:rPr>
        <w:t>fromUnitName: "Kilogram"</w:t>
      </w:r>
    </w:p>
    <w:p w14:paraId="1C4070E4" w14:textId="77777777" w:rsidR="00B57A76" w:rsidRPr="00CC5EDD" w:rsidRDefault="00B57A76" w:rsidP="00B57A76">
      <w:pPr>
        <w:spacing w:after="0"/>
        <w:ind w:left="432"/>
        <w:rPr>
          <w:rFonts w:ascii="Consolas" w:hAnsi="Consolas"/>
        </w:rPr>
      </w:pPr>
      <w:r w:rsidRPr="00CC5EDD">
        <w:rPr>
          <w:rFonts w:ascii="Consolas" w:hAnsi="Consolas"/>
        </w:rPr>
        <w:t>toUnitId: "C1FCBC71-D966-4201-98D4-1A27FF809C37"</w:t>
      </w:r>
    </w:p>
    <w:p w14:paraId="6F37A561" w14:textId="77777777" w:rsidR="00B57A76" w:rsidRPr="00CC5EDD" w:rsidRDefault="00B57A76" w:rsidP="00B57A76">
      <w:pPr>
        <w:spacing w:after="0"/>
        <w:ind w:left="432"/>
        <w:rPr>
          <w:rFonts w:ascii="Consolas" w:hAnsi="Consolas"/>
        </w:rPr>
      </w:pPr>
      <w:r w:rsidRPr="00CC5EDD">
        <w:rPr>
          <w:rFonts w:ascii="Consolas" w:hAnsi="Consolas"/>
        </w:rPr>
        <w:t>toUnitName: "Pound"</w:t>
      </w:r>
    </w:p>
    <w:p w14:paraId="0B6C4498" w14:textId="42C79A60" w:rsidR="00B57A76" w:rsidRDefault="00115078" w:rsidP="00B57A76">
      <w:r>
        <w:t>In-the-next-step,-the-conversion-is-done-using-the-above-a.b.c.d-values-and-the-formula-</w:t>
      </w:r>
    </w:p>
    <w:p w14:paraId="5DC0CFCF" w14:textId="77777777" w:rsidR="00B57A76" w:rsidRPr="00516736" w:rsidRDefault="00B57A76" w:rsidP="00B57A76">
      <w:pPr>
        <w:ind w:left="432"/>
        <w:rPr>
          <w:rFonts w:ascii="Consolas" w:hAnsi="Consolas"/>
        </w:rPr>
      </w:pPr>
      <w:r w:rsidRPr="00516736">
        <w:rPr>
          <w:rFonts w:ascii="Consolas" w:hAnsi="Consolas"/>
        </w:rPr>
        <w:t>public static getConvertedValues (sourceValue, a,b,c,d) number { return (a + b* sourceValue) / (c sourceValue + d);</w:t>
      </w:r>
    </w:p>
    <w:p w14:paraId="48F11ACE" w14:textId="77777777" w:rsidR="00B57A76" w:rsidRPr="00516736" w:rsidRDefault="00B57A76" w:rsidP="00B57A76">
      <w:pPr>
        <w:ind w:left="432"/>
        <w:rPr>
          <w:rFonts w:ascii="Consolas" w:hAnsi="Consolas"/>
        </w:rPr>
      </w:pPr>
      <w:r w:rsidRPr="00516736">
        <w:rPr>
          <w:rFonts w:ascii="Consolas" w:hAnsi="Consolas"/>
        </w:rPr>
        <w:t>}</w:t>
      </w:r>
    </w:p>
    <w:p w14:paraId="23117DEF" w14:textId="32F9D626" w:rsidR="00B57A76" w:rsidRDefault="00115078" w:rsidP="000B52EA">
      <w:pPr>
        <w:jc w:val="left"/>
      </w:pPr>
      <w:r>
        <w:t>If-no, identify-equivalent-UoM-of-the-configured-UoM-using-the-equivalent-mapping-data-fetched-in-the-first-step.</w:t>
      </w:r>
    </w:p>
    <w:p w14:paraId="71190D84" w14:textId="55128BF5" w:rsidR="00B57A76" w:rsidRDefault="00115078" w:rsidP="00B57A76">
      <w:r>
        <w:t>For-identifying-the-equivalent-UoM, the-below-method-is-used-</w:t>
      </w:r>
    </w:p>
    <w:p w14:paraId="51519451" w14:textId="77777777" w:rsidR="00B57A76" w:rsidRPr="00516736" w:rsidRDefault="00B57A76" w:rsidP="00B57A76">
      <w:pPr>
        <w:spacing w:after="0"/>
        <w:ind w:left="432"/>
        <w:rPr>
          <w:rFonts w:ascii="Consolas" w:hAnsi="Consolas"/>
        </w:rPr>
      </w:pPr>
      <w:r w:rsidRPr="00516736">
        <w:rPr>
          <w:rFonts w:ascii="Consolas" w:hAnsi="Consolas"/>
        </w:rPr>
        <w:t>public static fetchEquivalentUom (sourceUoMID, sourceUoM, targetUomID, equivalentUoMsList): any{</w:t>
      </w:r>
    </w:p>
    <w:p w14:paraId="41B3BD4B" w14:textId="77777777" w:rsidR="00B57A76" w:rsidRPr="00516736" w:rsidRDefault="00B57A76" w:rsidP="00B57A76">
      <w:pPr>
        <w:spacing w:after="0"/>
        <w:ind w:left="432"/>
        <w:rPr>
          <w:rFonts w:ascii="Consolas" w:hAnsi="Consolas"/>
        </w:rPr>
      </w:pPr>
      <w:r w:rsidRPr="00516736">
        <w:rPr>
          <w:rFonts w:ascii="Consolas" w:hAnsi="Consolas"/>
        </w:rPr>
        <w:t>return equivalentUoMsList?.UoMEquivalents?.filter((item)=&gt;{</w:t>
      </w:r>
    </w:p>
    <w:p w14:paraId="2771C63B" w14:textId="77777777" w:rsidR="00B57A76" w:rsidRPr="00516736" w:rsidRDefault="00B57A76" w:rsidP="00B57A76">
      <w:pPr>
        <w:spacing w:after="0"/>
        <w:ind w:left="432"/>
        <w:rPr>
          <w:rFonts w:ascii="Consolas" w:hAnsi="Consolas"/>
        </w:rPr>
      </w:pPr>
      <w:r w:rsidRPr="00516736">
        <w:rPr>
          <w:rFonts w:ascii="Consolas" w:hAnsi="Consolas"/>
        </w:rPr>
        <w:t>return item.source_unit_system_id === sourceUOMID &amp;&amp;</w:t>
      </w:r>
    </w:p>
    <w:p w14:paraId="52CE930F" w14:textId="77777777" w:rsidR="00B57A76" w:rsidRPr="00516736" w:rsidRDefault="00B57A76" w:rsidP="00B57A76">
      <w:pPr>
        <w:spacing w:after="0"/>
        <w:ind w:left="432"/>
        <w:rPr>
          <w:rFonts w:ascii="Consolas" w:hAnsi="Consolas"/>
        </w:rPr>
      </w:pPr>
      <w:r w:rsidRPr="00516736">
        <w:rPr>
          <w:rFonts w:ascii="Consolas" w:hAnsi="Consolas"/>
        </w:rPr>
        <w:t>item.destination_unit_system_id === targetUomID &amp;&amp;</w:t>
      </w:r>
    </w:p>
    <w:p w14:paraId="59EC872E" w14:textId="77777777" w:rsidR="00B57A76" w:rsidRPr="00516736" w:rsidRDefault="00B57A76" w:rsidP="00B57A76">
      <w:pPr>
        <w:spacing w:after="0"/>
        <w:ind w:left="432"/>
        <w:rPr>
          <w:rFonts w:ascii="Consolas" w:hAnsi="Consolas"/>
        </w:rPr>
      </w:pPr>
      <w:r w:rsidRPr="00516736">
        <w:rPr>
          <w:rFonts w:ascii="Consolas" w:hAnsi="Consolas"/>
        </w:rPr>
        <w:t>item.source_uom === sourceUoM</w:t>
      </w:r>
    </w:p>
    <w:p w14:paraId="620ADCA8" w14:textId="77777777" w:rsidR="00B57A76" w:rsidRPr="00516736" w:rsidRDefault="00B57A76" w:rsidP="00B57A76">
      <w:pPr>
        <w:spacing w:after="0"/>
        <w:ind w:left="432"/>
        <w:rPr>
          <w:rFonts w:ascii="Consolas" w:hAnsi="Consolas"/>
        </w:rPr>
      </w:pPr>
      <w:r w:rsidRPr="00516736">
        <w:rPr>
          <w:rFonts w:ascii="Consolas" w:hAnsi="Consolas"/>
        </w:rPr>
        <w:t>})[0];</w:t>
      </w:r>
    </w:p>
    <w:p w14:paraId="55BFF6EA" w14:textId="77777777" w:rsidR="00B57A76" w:rsidRPr="00516736" w:rsidRDefault="00B57A76" w:rsidP="00B57A76">
      <w:pPr>
        <w:spacing w:after="0"/>
        <w:ind w:left="432"/>
        <w:rPr>
          <w:rFonts w:ascii="Consolas" w:hAnsi="Consolas"/>
        </w:rPr>
      </w:pPr>
      <w:r w:rsidRPr="00516736">
        <w:rPr>
          <w:rFonts w:ascii="Consolas" w:hAnsi="Consolas"/>
        </w:rPr>
        <w:t>}</w:t>
      </w:r>
    </w:p>
    <w:p w14:paraId="32143710" w14:textId="096EDB20" w:rsidR="00B57A76" w:rsidRDefault="00115078" w:rsidP="00B57A76">
      <w:r>
        <w:t>In the example above, sourceloMID-is-the-configured-UoM.</w:t>
      </w:r>
    </w:p>
    <w:p w14:paraId="2E8FAE67" w14:textId="2FE1B764" w:rsidR="00B57A76" w:rsidRPr="007228DB" w:rsidRDefault="00115078" w:rsidP="00B57A76">
      <w:pPr>
        <w:rPr>
          <w:b/>
          <w:bCs/>
        </w:rPr>
      </w:pPr>
      <w:r>
        <w:rPr>
          <w:b/>
          <w:bCs/>
        </w:rPr>
        <w:t>And:</w:t>
      </w:r>
    </w:p>
    <w:p w14:paraId="5922785D" w14:textId="5AF733EA" w:rsidR="00B57A76" w:rsidRPr="0098157A" w:rsidRDefault="00115078" w:rsidP="0098157A">
      <w:pPr>
        <w:pStyle w:val="ListParagraph"/>
        <w:numPr>
          <w:ilvl w:val="0"/>
          <w:numId w:val="38"/>
        </w:numPr>
        <w:jc w:val="left"/>
      </w:pPr>
      <w:r>
        <w:t>The-source-unit-system-would-be-unit-system-mapping-of-the-KPI identified-in-the-first-step.</w:t>
      </w:r>
    </w:p>
    <w:p w14:paraId="1A70648D" w14:textId="1209AF3B" w:rsidR="00B57A76" w:rsidRPr="0098157A" w:rsidRDefault="00115078" w:rsidP="0098157A">
      <w:pPr>
        <w:pStyle w:val="ListParagraph"/>
        <w:numPr>
          <w:ilvl w:val="0"/>
          <w:numId w:val="38"/>
        </w:numPr>
        <w:jc w:val="left"/>
      </w:pPr>
      <w:r>
        <w:t>Target-unit-system would be the unit-system-of-the-user-as-identified in the first-step.</w:t>
      </w:r>
    </w:p>
    <w:p w14:paraId="64CE23C0" w14:textId="0543A5B5" w:rsidR="00B57A76" w:rsidRPr="0098157A" w:rsidRDefault="00115078" w:rsidP="0098157A">
      <w:pPr>
        <w:pStyle w:val="ListParagraph"/>
        <w:numPr>
          <w:ilvl w:val="0"/>
          <w:numId w:val="38"/>
        </w:numPr>
        <w:jc w:val="left"/>
      </w:pPr>
      <w:r>
        <w:t>The result of the function would-be-the-equivalent UoM-object as below:</w:t>
      </w:r>
    </w:p>
    <w:p w14:paraId="1E245BA3" w14:textId="1195E88C" w:rsidR="00B57A76" w:rsidRDefault="00115078" w:rsidP="00B57A76">
      <w:pPr>
        <w:spacing w:after="0"/>
        <w:ind w:left="432"/>
        <w:jc w:val="left"/>
      </w:pPr>
      <w:r>
        <w:t>destination_unit system: "Imperial unit system"</w:t>
      </w:r>
    </w:p>
    <w:p w14:paraId="73DC31B6" w14:textId="089DF8FF" w:rsidR="00B57A76" w:rsidRDefault="00115078" w:rsidP="00B57A76">
      <w:pPr>
        <w:spacing w:after="0"/>
        <w:ind w:left="432"/>
        <w:jc w:val="left"/>
      </w:pPr>
      <w:r>
        <w:t>destination_unit system id: "36A86650-4653-432C-AA20-010490387015</w:t>
      </w:r>
    </w:p>
    <w:p w14:paraId="616C077B" w14:textId="77A281BF" w:rsidR="00B57A76" w:rsidRDefault="00115078" w:rsidP="00B57A76">
      <w:pPr>
        <w:spacing w:after="0"/>
        <w:ind w:left="432"/>
        <w:jc w:val="left"/>
      </w:pPr>
      <w:r>
        <w:t>destination_uon: "Ib"</w:t>
      </w:r>
    </w:p>
    <w:p w14:paraId="0867D6F9" w14:textId="4D62E205" w:rsidR="00B57A76" w:rsidRDefault="00115078" w:rsidP="00B57A76">
      <w:pPr>
        <w:spacing w:after="0"/>
        <w:ind w:left="432"/>
        <w:jc w:val="left"/>
      </w:pPr>
      <w:r>
        <w:t>destination_uom id: "CIFCBC71-0966-4201-9804-1A27FF80932</w:t>
      </w:r>
    </w:p>
    <w:p w14:paraId="12AEC768" w14:textId="54A62D13" w:rsidR="00B57A76" w:rsidRDefault="00115078" w:rsidP="00B57A76">
      <w:pPr>
        <w:spacing w:after="0"/>
        <w:ind w:left="432"/>
        <w:jc w:val="left"/>
      </w:pPr>
      <w:r>
        <w:t>source_unit_system: "netric unit system"</w:t>
      </w:r>
    </w:p>
    <w:p w14:paraId="5624960E" w14:textId="7D9F2252" w:rsidR="00B57A76" w:rsidRDefault="00115078" w:rsidP="00B57A76">
      <w:pPr>
        <w:spacing w:after="0"/>
        <w:ind w:left="432"/>
        <w:jc w:val="left"/>
      </w:pPr>
      <w:r>
        <w:t>source_unit_system id: "31201098-5320-4564-4486-80CDED04A36"</w:t>
      </w:r>
    </w:p>
    <w:p w14:paraId="549D768B" w14:textId="2F7DC205" w:rsidR="00B57A76" w:rsidRDefault="00115078" w:rsidP="00B57A76">
      <w:pPr>
        <w:spacing w:after="0"/>
        <w:ind w:left="432"/>
        <w:jc w:val="left"/>
      </w:pPr>
      <w:r>
        <w:t>source uom: "g" source_won_id: "0591-CAF-4070-8180-287430940"</w:t>
      </w:r>
    </w:p>
    <w:p w14:paraId="324535C2" w14:textId="5268155A" w:rsidR="00B57A76" w:rsidRDefault="00115078" w:rsidP="002E0ED7">
      <w:pPr>
        <w:spacing w:before="240"/>
      </w:pPr>
      <w:r>
        <w:t>Using the above-source-and-destination-os the conversion process is initiated by fetching the abud values and "getConversion Values" method-mentioned above.</w:t>
      </w:r>
    </w:p>
    <w:p w14:paraId="242C1770" w14:textId="129BF55A" w:rsidR="00B57A76" w:rsidRDefault="00115078" w:rsidP="00B57A76">
      <w:pPr>
        <w:jc w:val="left"/>
      </w:pPr>
      <w:r>
        <w:t>Once the abcd values are fetched, the given input (Actual / Target / Forecast / Historical-Benchmark/RAG) value-is-converted using the get ConvertedValues method mentioned above.</w:t>
      </w:r>
    </w:p>
    <w:p w14:paraId="4A8BF3DC" w14:textId="608FC7BA" w:rsidR="00B57A76" w:rsidRPr="00E258E2" w:rsidRDefault="00115078" w:rsidP="00B57A76">
      <w:r>
        <w:t>For-Parameters,-the-above-process-remains the same except, the "Configureduod" parameter in the responses is replaced by "SoutcelloM" since we-do-not-have-Configure-LIOMs for parameters and the source UoM-comes as-a-feed-from-the-Source-systems.</w:t>
      </w:r>
    </w:p>
    <w:p w14:paraId="49CB3D14" w14:textId="752336B1" w:rsidR="00B57A76" w:rsidRPr="00E258E2" w:rsidRDefault="00115078" w:rsidP="003B6B88">
      <w:pPr>
        <w:pStyle w:val="Heading1"/>
      </w:pPr>
      <w:bookmarkStart w:id="18" w:name="_Toc219211994"/>
      <w:r>
        <w:t>Percentage Comparison</w:t>
      </w:r>
      <w:bookmarkEnd w:id="18"/>
    </w:p>
    <w:p w14:paraId="14F31464" w14:textId="5B16B2EB" w:rsidR="00B57A76" w:rsidRPr="00ED58F2" w:rsidRDefault="00115078" w:rsidP="00ED58F2">
      <w:r>
        <w:t xml:space="preserve">Before a date has been selected in the Date picker,  the percentage comparison is shown in the KPI tile. The percentage comparison is calculated as </w:t>
      </w:r>
      <w:r w:rsidR="00B57A76" w:rsidRPr="00D711AE">
        <w:rPr>
          <w:rFonts w:ascii="Consolas" w:hAnsi="Consolas"/>
          <w:sz w:val="18"/>
          <w:szCs w:val="20"/>
        </w:rPr>
        <w:t xml:space="preserve">[(current value </w:t>
      </w:r>
      <w:r w:rsidR="00BC52C7">
        <w:rPr>
          <w:rFonts w:ascii="Consolas" w:hAnsi="Consolas"/>
          <w:sz w:val="18"/>
          <w:szCs w:val="20"/>
        </w:rPr>
        <w:t>-</w:t>
      </w:r>
      <w:r w:rsidR="00B57A76" w:rsidRPr="00D711AE">
        <w:rPr>
          <w:rFonts w:ascii="Consolas" w:hAnsi="Consolas"/>
          <w:sz w:val="18"/>
          <w:szCs w:val="20"/>
        </w:rPr>
        <w:t xml:space="preserve"> previous value)/previous value]*100.</w:t>
      </w:r>
    </w:p>
    <w:p w14:paraId="65711065" w14:textId="7BF20A0E" w:rsidR="00B57A76" w:rsidRPr="00E258E2" w:rsidRDefault="00115078" w:rsidP="00B57A76">
      <w:pPr>
        <w:numPr>
          <w:ilvl w:val="0"/>
          <w:numId w:val="24"/>
        </w:numPr>
      </w:pPr>
      <w:r>
        <w:t>If a date value other than Today is selected, the percentage comparison is not calculated and is hidden in the KPI tile.</w:t>
      </w:r>
    </w:p>
    <w:p w14:paraId="3D8ECF9A" w14:textId="2237DFC7" w:rsidR="00B57A76" w:rsidRPr="00E258E2" w:rsidRDefault="00115078" w:rsidP="00B57A76">
      <w:pPr>
        <w:numPr>
          <w:ilvl w:val="0"/>
          <w:numId w:val="24"/>
        </w:numPr>
      </w:pPr>
      <w:r>
        <w:t>If the percentage comparison value is positive, the arrow points upwards in the tile.</w:t>
      </w:r>
    </w:p>
    <w:p w14:paraId="2ABF29C7" w14:textId="4A2344FC" w:rsidR="00B57A76" w:rsidRPr="00E258E2" w:rsidRDefault="00115078" w:rsidP="00B57A76">
      <w:pPr>
        <w:numPr>
          <w:ilvl w:val="0"/>
          <w:numId w:val="24"/>
        </w:numPr>
      </w:pPr>
      <w:r>
        <w:t>If the percentage comparison value is negative, the arrow points downwards in the tile.</w:t>
      </w:r>
    </w:p>
    <w:p w14:paraId="02B2812D" w14:textId="7BBC689B" w:rsidR="00B57A76" w:rsidRPr="00E258E2" w:rsidRDefault="00115078" w:rsidP="00B57A76">
      <w:pPr>
        <w:numPr>
          <w:ilvl w:val="0"/>
          <w:numId w:val="24"/>
        </w:numPr>
      </w:pPr>
      <w:r>
        <w:t>The color of the arrow is dependent/based on the configuration provided in the KPI Config template or KPI config tool.</w:t>
      </w:r>
    </w:p>
    <w:p w14:paraId="1160C04F" w14:textId="2F984D8B" w:rsidR="00B57A76" w:rsidRDefault="00115078" w:rsidP="00663216">
      <w:pPr>
        <w:pStyle w:val="Heading1"/>
      </w:pPr>
      <w:bookmarkStart w:id="19" w:name="_Toc219211995"/>
      <w:r>
        <w:t>Units of Measurement Configuration APIs</w:t>
      </w:r>
      <w:bookmarkEnd w:id="19"/>
    </w:p>
    <w:p w14:paraId="47BE5A96" w14:textId="5016D9AF" w:rsidR="00B57A76" w:rsidRPr="00ED58F2" w:rsidRDefault="00115078" w:rsidP="00ED58F2">
      <w:r>
        <w:t>The Python-based Units of Measurement Configuration APIs listed below are built and hosted on a cloud-agnostic Kubernetes environment. End Users are provided access to these APIs via API Management (Azure Services), which also helps in User Authentication. See the related links section for more information on APIs.</w:t>
      </w:r>
    </w:p>
    <w:p w14:paraId="6CA5F5B2" w14:textId="02E3EBD0" w:rsidR="00B57A76" w:rsidRPr="00ED58F2" w:rsidRDefault="00115078" w:rsidP="00ED58F2">
      <w:r>
        <w:t>Units of Measurement Configuration APIs are developed using Flask, which is a microweb framework. It uses an Object Relational Mapper (ORM) approach to communicate with the database. SQL Alchemy is the SQL toolkit that has been used to achieve the ORM approach.</w:t>
      </w:r>
    </w:p>
    <w:p w14:paraId="35CF9943" w14:textId="77777777" w:rsidR="00B57A76" w:rsidRPr="00ED58F2" w:rsidRDefault="00B57A76" w:rsidP="00ED58F2">
      <w:r w:rsidRPr="00ED58F2">
        <w:t xml:space="preserve">The API described below should be used by providing the Authentication Token. All the time zones are in </w:t>
      </w:r>
      <w:hyperlink r:id="rId25">
        <w:r w:rsidRPr="00ED58F2">
          <w:rPr>
            <w:rStyle w:val="Hyperlink"/>
          </w:rPr>
          <w:t>Epoch time (UTC</w:t>
        </w:r>
      </w:hyperlink>
      <w:r w:rsidRPr="00ED58F2">
        <w:t xml:space="preserve">) </w:t>
      </w:r>
      <w:bookmarkStart w:id="20" w:name="_Int_gUeg1EcT"/>
      <w:r w:rsidRPr="00ED58F2">
        <w:t>format</w:t>
      </w:r>
      <w:bookmarkEnd w:id="20"/>
      <w:r w:rsidRPr="00ED58F2">
        <w:t xml:space="preserve">. </w:t>
      </w:r>
    </w:p>
    <w:p w14:paraId="783772E2" w14:textId="5C70CCF6" w:rsidR="00B57A76" w:rsidRPr="00ED58F2" w:rsidRDefault="00115078" w:rsidP="00ED58F2">
      <w:r>
        <w:t>The configuration APIs to provide the information on Units of Measurement are as follows:</w:t>
      </w:r>
    </w:p>
    <w:tbl>
      <w:tblPr>
        <w:tblW w:w="129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5"/>
        <w:gridCol w:w="9000"/>
      </w:tblGrid>
      <w:tr w:rsidR="00B57A76" w14:paraId="017CDBF0" w14:textId="77777777" w:rsidTr="00E84ADD">
        <w:trPr>
          <w:trHeight w:val="113"/>
        </w:trPr>
        <w:tc>
          <w:tcPr>
            <w:tcW w:w="3955" w:type="dxa"/>
            <w:shd w:val="clear" w:color="auto" w:fill="D9D9D9" w:themeFill="background1" w:themeFillShade="D9"/>
            <w:hideMark/>
          </w:tcPr>
          <w:p w14:paraId="53E5FF0A" w14:textId="6C74AA2F" w:rsidR="00B57A76" w:rsidRPr="00C974A9" w:rsidRDefault="00115078" w:rsidP="00ED58F2">
            <w:pPr>
              <w:spacing w:before="40" w:after="40"/>
              <w:ind w:left="144"/>
              <w:rPr>
                <w:b/>
                <w:bCs/>
              </w:rPr>
            </w:pPr>
            <w:r>
              <w:rPr>
                <w:b/>
                <w:bCs/>
              </w:rPr>
              <w:t>API Name</w:t>
            </w:r>
          </w:p>
        </w:tc>
        <w:tc>
          <w:tcPr>
            <w:tcW w:w="9000" w:type="dxa"/>
            <w:shd w:val="clear" w:color="auto" w:fill="D9D9D9" w:themeFill="background1" w:themeFillShade="D9"/>
            <w:hideMark/>
          </w:tcPr>
          <w:p w14:paraId="39761127" w14:textId="0588234F" w:rsidR="00B57A76" w:rsidRPr="00C974A9" w:rsidRDefault="00115078" w:rsidP="00ED58F2">
            <w:pPr>
              <w:spacing w:before="40" w:after="40"/>
              <w:ind w:left="144"/>
              <w:rPr>
                <w:b/>
                <w:bCs/>
              </w:rPr>
            </w:pPr>
            <w:r>
              <w:rPr>
                <w:b/>
                <w:bCs/>
              </w:rPr>
              <w:t>Description</w:t>
            </w:r>
          </w:p>
        </w:tc>
      </w:tr>
      <w:tr w:rsidR="00B57A76" w14:paraId="4B4459D4" w14:textId="77777777" w:rsidTr="00E84ADD">
        <w:trPr>
          <w:trHeight w:val="274"/>
        </w:trPr>
        <w:tc>
          <w:tcPr>
            <w:tcW w:w="3955" w:type="dxa"/>
            <w:hideMark/>
          </w:tcPr>
          <w:p w14:paraId="2E0E46B4" w14:textId="0E314D27" w:rsidR="00B57A76" w:rsidRDefault="00115078" w:rsidP="00ED58F2">
            <w:pPr>
              <w:spacing w:before="40" w:after="40"/>
              <w:ind w:left="144"/>
            </w:pPr>
            <w:r>
              <w:t>GET- GetUoMByUnitSystemAndType</w:t>
            </w:r>
          </w:p>
        </w:tc>
        <w:tc>
          <w:tcPr>
            <w:tcW w:w="9000" w:type="dxa"/>
            <w:hideMark/>
          </w:tcPr>
          <w:p w14:paraId="74BB29ED" w14:textId="2F9F5947" w:rsidR="00B57A76" w:rsidRDefault="00115078" w:rsidP="00ED58F2">
            <w:pPr>
              <w:spacing w:before="40" w:after="40"/>
            </w:pPr>
            <w:r>
              <w:t>API for fetching the list of units based on unit system and unit type.</w:t>
            </w:r>
          </w:p>
        </w:tc>
      </w:tr>
      <w:tr w:rsidR="00B57A76" w14:paraId="63995F11" w14:textId="77777777" w:rsidTr="00E84ADD">
        <w:trPr>
          <w:trHeight w:val="274"/>
        </w:trPr>
        <w:tc>
          <w:tcPr>
            <w:tcW w:w="3955" w:type="dxa"/>
            <w:hideMark/>
          </w:tcPr>
          <w:p w14:paraId="1836EB77" w14:textId="5D7814C2" w:rsidR="00B57A76" w:rsidRDefault="00115078" w:rsidP="00ED58F2">
            <w:pPr>
              <w:spacing w:before="40" w:after="40"/>
              <w:ind w:left="144"/>
            </w:pPr>
            <w:r>
              <w:t>GET- GetUnitSystems</w:t>
            </w:r>
          </w:p>
        </w:tc>
        <w:tc>
          <w:tcPr>
            <w:tcW w:w="9000" w:type="dxa"/>
            <w:hideMark/>
          </w:tcPr>
          <w:p w14:paraId="0DF3F8B8" w14:textId="67098CC4" w:rsidR="00B57A76" w:rsidRDefault="00115078" w:rsidP="00ED58F2">
            <w:pPr>
              <w:spacing w:before="40" w:after="40"/>
            </w:pPr>
            <w:r>
              <w:t xml:space="preserve">API for fetching the list of all the unit systems in </w:t>
            </w:r>
            <w:r w:rsidR="00EE0DE1">
              <w:t>IAI</w:t>
            </w:r>
            <w:r>
              <w:t>.</w:t>
            </w:r>
          </w:p>
        </w:tc>
      </w:tr>
      <w:tr w:rsidR="00B57A76" w14:paraId="506D453B" w14:textId="77777777" w:rsidTr="00E84ADD">
        <w:trPr>
          <w:trHeight w:val="158"/>
        </w:trPr>
        <w:tc>
          <w:tcPr>
            <w:tcW w:w="3955" w:type="dxa"/>
            <w:hideMark/>
          </w:tcPr>
          <w:p w14:paraId="0DE1002C" w14:textId="3407132D" w:rsidR="00B57A76" w:rsidRDefault="00115078" w:rsidP="00ED58F2">
            <w:pPr>
              <w:spacing w:before="40" w:after="40"/>
              <w:ind w:left="144"/>
            </w:pPr>
            <w:r>
              <w:t>GET- GetUoMConversions</w:t>
            </w:r>
          </w:p>
        </w:tc>
        <w:tc>
          <w:tcPr>
            <w:tcW w:w="9000" w:type="dxa"/>
            <w:hideMark/>
          </w:tcPr>
          <w:p w14:paraId="0BD0482B" w14:textId="154F348A" w:rsidR="00B57A76" w:rsidRDefault="00115078" w:rsidP="00ED58F2">
            <w:pPr>
              <w:spacing w:before="40" w:after="40"/>
            </w:pPr>
            <w:r>
              <w:t>API for fetching the list of all unit conversions.</w:t>
            </w:r>
          </w:p>
        </w:tc>
      </w:tr>
      <w:tr w:rsidR="00B57A76" w14:paraId="29D95FCD" w14:textId="77777777" w:rsidTr="00E84ADD">
        <w:trPr>
          <w:trHeight w:val="158"/>
        </w:trPr>
        <w:tc>
          <w:tcPr>
            <w:tcW w:w="3955" w:type="dxa"/>
            <w:hideMark/>
          </w:tcPr>
          <w:p w14:paraId="0B05B756" w14:textId="6E6BBEBE" w:rsidR="00B57A76" w:rsidRDefault="00115078" w:rsidP="00ED58F2">
            <w:pPr>
              <w:spacing w:before="40" w:after="40"/>
              <w:ind w:left="144"/>
            </w:pPr>
            <w:r>
              <w:t>GET- GetUoM</w:t>
            </w:r>
          </w:p>
        </w:tc>
        <w:tc>
          <w:tcPr>
            <w:tcW w:w="9000" w:type="dxa"/>
            <w:hideMark/>
          </w:tcPr>
          <w:p w14:paraId="75571BFB" w14:textId="1E9C2108" w:rsidR="00B57A76" w:rsidRDefault="00115078" w:rsidP="00ED58F2">
            <w:pPr>
              <w:spacing w:before="40" w:after="40"/>
            </w:pPr>
            <w:r>
              <w:t>API for fetching the unit of measurement details.</w:t>
            </w:r>
          </w:p>
        </w:tc>
      </w:tr>
      <w:tr w:rsidR="00B57A76" w14:paraId="41E4795C" w14:textId="77777777" w:rsidTr="00E84ADD">
        <w:trPr>
          <w:trHeight w:val="158"/>
        </w:trPr>
        <w:tc>
          <w:tcPr>
            <w:tcW w:w="3955" w:type="dxa"/>
            <w:hideMark/>
          </w:tcPr>
          <w:p w14:paraId="133CF971" w14:textId="6F01ECF2" w:rsidR="00B57A76" w:rsidRDefault="00115078" w:rsidP="00ED58F2">
            <w:pPr>
              <w:spacing w:before="40" w:after="40"/>
              <w:ind w:left="144"/>
            </w:pPr>
            <w:r>
              <w:t>GET- GetUoMByUnitSystemId</w:t>
            </w:r>
          </w:p>
        </w:tc>
        <w:tc>
          <w:tcPr>
            <w:tcW w:w="9000" w:type="dxa"/>
            <w:hideMark/>
          </w:tcPr>
          <w:p w14:paraId="253A1FD8" w14:textId="73D03070" w:rsidR="00B57A76" w:rsidRDefault="00115078" w:rsidP="00ED58F2">
            <w:pPr>
              <w:spacing w:before="40" w:after="40"/>
            </w:pPr>
            <w:r>
              <w:t>API for fetching the list of UoM by using unit system ID.</w:t>
            </w:r>
          </w:p>
        </w:tc>
      </w:tr>
      <w:tr w:rsidR="00B57A76" w14:paraId="205636F3" w14:textId="77777777" w:rsidTr="00E84ADD">
        <w:trPr>
          <w:trHeight w:val="158"/>
        </w:trPr>
        <w:tc>
          <w:tcPr>
            <w:tcW w:w="3955" w:type="dxa"/>
            <w:hideMark/>
          </w:tcPr>
          <w:p w14:paraId="75109ABB" w14:textId="51E6FC8A" w:rsidR="00B57A76" w:rsidRDefault="00115078" w:rsidP="00ED58F2">
            <w:pPr>
              <w:spacing w:before="40" w:after="40"/>
              <w:ind w:left="144"/>
            </w:pPr>
            <w:r>
              <w:t>GET- GetUoMEquivalents</w:t>
            </w:r>
          </w:p>
        </w:tc>
        <w:tc>
          <w:tcPr>
            <w:tcW w:w="9000" w:type="dxa"/>
            <w:hideMark/>
          </w:tcPr>
          <w:p w14:paraId="190CEFBF" w14:textId="4A452F77" w:rsidR="00B57A76" w:rsidRDefault="00115078" w:rsidP="00ED58F2">
            <w:pPr>
              <w:spacing w:before="40" w:after="40"/>
            </w:pPr>
            <w:r>
              <w:t>API for fetching a list of UoM Equivalents in other unit systems of a particular UoM by using source UoM ID, source Unit System ID, Destination UoM ID, and Destination Unit System ID.</w:t>
            </w:r>
          </w:p>
        </w:tc>
      </w:tr>
    </w:tbl>
    <w:p w14:paraId="220A92EC" w14:textId="79A6CD86" w:rsidR="00ED58F2" w:rsidRPr="00ED58F2" w:rsidRDefault="00115078" w:rsidP="0098157A">
      <w:pPr>
        <w:spacing w:before="240" w:after="0"/>
      </w:pPr>
      <w:r>
        <w:t>The  APIs listed in the table above are described on the pages that follow.</w:t>
      </w:r>
    </w:p>
    <w:p w14:paraId="6F5D11E7" w14:textId="77777777" w:rsidR="00ED58F2" w:rsidRDefault="00ED58F2" w:rsidP="00663216">
      <w:pPr>
        <w:pStyle w:val="Heading2"/>
        <w:sectPr w:rsidR="00ED58F2" w:rsidSect="006D19D3">
          <w:pgSz w:w="15840" w:h="24480" w:code="5"/>
          <w:pgMar w:top="1440" w:right="1440" w:bottom="1440" w:left="1440" w:header="720" w:footer="720" w:gutter="0"/>
          <w:cols w:space="1440"/>
        </w:sectPr>
      </w:pPr>
    </w:p>
    <w:p w14:paraId="394C6E32" w14:textId="7C3B8041" w:rsidR="00B57A76" w:rsidRDefault="00115078" w:rsidP="00663216">
      <w:pPr>
        <w:pStyle w:val="Heading2"/>
      </w:pPr>
      <w:bookmarkStart w:id="21" w:name="_Toc219211996"/>
      <w:r>
        <w:t>GET- GetUoMByUnitSystemAndType</w:t>
      </w:r>
      <w:bookmarkEnd w:id="21"/>
    </w:p>
    <w:p w14:paraId="442C3DBE" w14:textId="4B976288" w:rsidR="00B57A76" w:rsidRPr="00BC2878" w:rsidRDefault="00115078" w:rsidP="00B57A76">
      <w:r>
        <w:t>This API is used for fetching the list of units based on unit system and unit type.</w:t>
      </w:r>
    </w:p>
    <w:p w14:paraId="52A6B6E3" w14:textId="1F5A4C7C" w:rsidR="003A0B01" w:rsidRDefault="00115078" w:rsidP="00F501A6">
      <w:pPr>
        <w:pStyle w:val="Heading3"/>
      </w:pPr>
      <w:r>
        <w:t>Specifications</w:t>
      </w:r>
    </w:p>
    <w:tbl>
      <w:tblPr>
        <w:tblW w:w="5300" w:type="pct"/>
        <w:tblLayout w:type="fixed"/>
        <w:tblLook w:val="04A0" w:firstRow="1" w:lastRow="0" w:firstColumn="1" w:lastColumn="0" w:noHBand="0" w:noVBand="1"/>
      </w:tblPr>
      <w:tblGrid>
        <w:gridCol w:w="3202"/>
        <w:gridCol w:w="10514"/>
      </w:tblGrid>
      <w:tr w:rsidR="0072232C" w14:paraId="4854CABF" w14:textId="77777777">
        <w:trPr>
          <w:trHeight w:val="67"/>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3E8807" w14:textId="77777777" w:rsidR="0072232C" w:rsidRPr="0072232C" w:rsidRDefault="0072232C" w:rsidP="0072232C">
            <w:pPr>
              <w:jc w:val="left"/>
              <w:rPr>
                <w:rFonts w:ascii="Consolas" w:hAnsi="Consolas"/>
              </w:rPr>
            </w:pPr>
            <w:r w:rsidRPr="0072232C">
              <w:rPr>
                <w:rFonts w:ascii="Consolas" w:hAnsi="Consolas"/>
              </w:rPr>
              <w:t>Content-Type Protocol</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BF53090" w14:textId="77777777" w:rsidR="0072232C" w:rsidRPr="0072232C" w:rsidRDefault="0072232C" w:rsidP="0072232C">
            <w:pPr>
              <w:jc w:val="left"/>
              <w:rPr>
                <w:rFonts w:ascii="Consolas" w:hAnsi="Consolas"/>
              </w:rPr>
            </w:pPr>
            <w:r w:rsidRPr="0072232C">
              <w:rPr>
                <w:rFonts w:ascii="Consolas" w:hAnsi="Consolas"/>
              </w:rPr>
              <w:t>HTTPS</w:t>
            </w:r>
          </w:p>
        </w:tc>
      </w:tr>
      <w:tr w:rsidR="0072232C" w14:paraId="2553E5FF" w14:textId="7777777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7F2D155" w14:textId="2A957508" w:rsidR="0072232C" w:rsidRPr="0072232C" w:rsidRDefault="0072232C" w:rsidP="0072232C">
            <w:pPr>
              <w:jc w:val="left"/>
              <w:rPr>
                <w:rFonts w:ascii="Consolas" w:hAnsi="Consolas"/>
              </w:rPr>
            </w:pPr>
            <w:bookmarkStart w:id="22" w:name="_Hlk173425027"/>
            <w:r w:rsidRPr="0072232C">
              <w:rPr>
                <w:rFonts w:ascii="Consolas" w:hAnsi="Consolas"/>
              </w:rPr>
              <w:t xml:space="preserve">PATH </w:t>
            </w:r>
            <w:r w:rsidR="00EE0DE1">
              <w:rPr>
                <w:rFonts w:ascii="Consolas" w:hAnsi="Consolas"/>
              </w:rPr>
              <w:t>IAI</w:t>
            </w:r>
            <w:r w:rsidRPr="0072232C">
              <w:rPr>
                <w:rFonts w:ascii="Consolas" w:hAnsi="Consolas"/>
              </w:rPr>
              <w:t xml:space="preserve"> (Cognite) (Public Exposure)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955A2D0" w14:textId="77777777" w:rsidR="0072232C" w:rsidRPr="0072232C" w:rsidRDefault="0072232C" w:rsidP="0072232C">
            <w:pPr>
              <w:jc w:val="left"/>
              <w:rPr>
                <w:rFonts w:ascii="Consolas" w:hAnsi="Consolas"/>
              </w:rPr>
            </w:pPr>
            <w:hyperlink r:id="rId26" w:history="1">
              <w:r w:rsidRPr="0072232C">
                <w:rPr>
                  <w:rStyle w:val="Hyperlink"/>
                  <w:rFonts w:ascii="Consolas" w:hAnsi="Consolas"/>
                </w:rPr>
                <w:t>https://apim-mw-aot-dev.azure-api.net/api/unit-of-measurement/metadata/measurementUnit/byunitsystemandtype?unitSystemId={unitSystemId}&amp;unitType={unitType}</w:t>
              </w:r>
            </w:hyperlink>
          </w:p>
        </w:tc>
        <w:bookmarkEnd w:id="22"/>
      </w:tr>
      <w:tr w:rsidR="0072232C" w14:paraId="2F79A275" w14:textId="77777777">
        <w:trPr>
          <w:trHeight w:val="43"/>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EAB38B6" w14:textId="51739AE4" w:rsidR="0072232C" w:rsidRPr="0072232C" w:rsidRDefault="0072232C" w:rsidP="0072232C">
            <w:pPr>
              <w:jc w:val="left"/>
              <w:rPr>
                <w:rFonts w:ascii="Consolas" w:hAnsi="Consolas"/>
              </w:rPr>
            </w:pPr>
            <w:r w:rsidRPr="0072232C">
              <w:rPr>
                <w:rFonts w:ascii="Consolas" w:hAnsi="Consolas"/>
              </w:rPr>
              <w:t xml:space="preserve">PATH </w:t>
            </w:r>
            <w:r w:rsidR="00EE0DE1">
              <w:rPr>
                <w:rFonts w:ascii="Consolas" w:hAnsi="Consolas"/>
              </w:rPr>
              <w:t>IAI</w:t>
            </w:r>
            <w:r w:rsidRPr="0072232C">
              <w:rPr>
                <w:rFonts w:ascii="Consolas" w:hAnsi="Consolas"/>
              </w:rPr>
              <w:t xml:space="preserve"> (Azure) (Public Exposure)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29AB6620" w14:textId="77777777" w:rsidR="0072232C" w:rsidRPr="0072232C" w:rsidRDefault="0072232C" w:rsidP="0072232C">
            <w:pPr>
              <w:jc w:val="left"/>
              <w:rPr>
                <w:rFonts w:ascii="Consolas" w:hAnsi="Consolas"/>
              </w:rPr>
            </w:pPr>
            <w:r w:rsidRPr="0072232C">
              <w:rPr>
                <w:rFonts w:ascii="Consolas" w:hAnsi="Consolas"/>
              </w:rPr>
              <w:t>https://apim-aot-azure-dev.azure-api.net/api/unit-of-measurement/metadata/measurementUnit/byunitsystemandtype?unitSystemId={unitSystemId}&amp;unitType={unitType}</w:t>
            </w:r>
          </w:p>
        </w:tc>
      </w:tr>
      <w:tr w:rsidR="0072232C" w14:paraId="6A2C96E5" w14:textId="77777777">
        <w:trPr>
          <w:trHeight w:val="55"/>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85A2B42" w14:textId="77777777" w:rsidR="0072232C" w:rsidRPr="0072232C" w:rsidRDefault="0072232C" w:rsidP="0072232C">
            <w:pPr>
              <w:jc w:val="left"/>
              <w:rPr>
                <w:rFonts w:ascii="Consolas" w:hAnsi="Consolas"/>
              </w:rPr>
            </w:pPr>
            <w:r w:rsidRPr="0072232C">
              <w:rPr>
                <w:rFonts w:ascii="Consolas" w:hAnsi="Consolas"/>
              </w:rPr>
              <w:t>METHOD</w:t>
            </w:r>
          </w:p>
        </w:tc>
        <w:tc>
          <w:tcPr>
            <w:tcW w:w="7651" w:type="dxa"/>
            <w:tcBorders>
              <w:top w:val="single" w:sz="8" w:space="0" w:color="auto"/>
              <w:left w:val="single" w:sz="8" w:space="0" w:color="auto"/>
              <w:bottom w:val="single" w:sz="8" w:space="0" w:color="auto"/>
              <w:right w:val="single" w:sz="8" w:space="0" w:color="auto"/>
            </w:tcBorders>
            <w:vAlign w:val="center"/>
            <w:hideMark/>
          </w:tcPr>
          <w:p w14:paraId="663A6B20" w14:textId="77777777" w:rsidR="0072232C" w:rsidRPr="0072232C" w:rsidRDefault="0072232C" w:rsidP="0072232C">
            <w:pPr>
              <w:jc w:val="left"/>
              <w:rPr>
                <w:rFonts w:ascii="Consolas" w:hAnsi="Consolas"/>
              </w:rPr>
            </w:pPr>
            <w:r w:rsidRPr="0072232C">
              <w:rPr>
                <w:rFonts w:ascii="Consolas" w:hAnsi="Consolas"/>
              </w:rPr>
              <w:t>GET</w:t>
            </w:r>
          </w:p>
        </w:tc>
      </w:tr>
      <w:tr w:rsidR="0072232C" w14:paraId="1DF2DBCF" w14:textId="77777777">
        <w:trPr>
          <w:trHeight w:val="98"/>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BA5BB16" w14:textId="77777777" w:rsidR="0072232C" w:rsidRPr="0072232C" w:rsidRDefault="0072232C" w:rsidP="0072232C">
            <w:pPr>
              <w:jc w:val="left"/>
              <w:rPr>
                <w:rFonts w:ascii="Consolas" w:hAnsi="Consolas"/>
              </w:rPr>
            </w:pPr>
            <w:r w:rsidRPr="0072232C">
              <w:rPr>
                <w:rFonts w:ascii="Consolas" w:hAnsi="Consolas"/>
              </w:rPr>
              <w:t>CONTENT TYPE</w:t>
            </w:r>
          </w:p>
        </w:tc>
        <w:tc>
          <w:tcPr>
            <w:tcW w:w="7651" w:type="dxa"/>
            <w:tcBorders>
              <w:top w:val="single" w:sz="8" w:space="0" w:color="auto"/>
              <w:left w:val="single" w:sz="8" w:space="0" w:color="auto"/>
              <w:bottom w:val="single" w:sz="8" w:space="0" w:color="auto"/>
              <w:right w:val="single" w:sz="8" w:space="0" w:color="auto"/>
            </w:tcBorders>
            <w:vAlign w:val="center"/>
            <w:hideMark/>
          </w:tcPr>
          <w:p w14:paraId="30072A69" w14:textId="77777777" w:rsidR="0072232C" w:rsidRPr="0072232C" w:rsidRDefault="0072232C" w:rsidP="0072232C">
            <w:pPr>
              <w:jc w:val="left"/>
              <w:rPr>
                <w:rFonts w:ascii="Consolas" w:hAnsi="Consolas"/>
              </w:rPr>
            </w:pPr>
            <w:r w:rsidRPr="0072232C">
              <w:rPr>
                <w:rFonts w:ascii="Consolas" w:hAnsi="Consolas"/>
              </w:rPr>
              <w:t>application / json</w:t>
            </w:r>
          </w:p>
        </w:tc>
      </w:tr>
    </w:tbl>
    <w:p w14:paraId="3232B8AC" w14:textId="187CFFD8" w:rsidR="00F501A6" w:rsidRDefault="00115078" w:rsidP="00F501A6">
      <w:pPr>
        <w:pStyle w:val="Heading3"/>
      </w:pPr>
      <w:r>
        <w:t>Input Header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F501A6" w14:paraId="3A77244E" w14:textId="77777777" w:rsidTr="009306A7">
        <w:trPr>
          <w:trHeight w:val="206"/>
        </w:trPr>
        <w:tc>
          <w:tcPr>
            <w:tcW w:w="2335" w:type="dxa"/>
            <w:shd w:val="clear" w:color="auto" w:fill="D9D9D9" w:themeFill="background1" w:themeFillShade="D9"/>
          </w:tcPr>
          <w:p w14:paraId="5EE378B2" w14:textId="6E4C9BC8" w:rsidR="00F501A6" w:rsidRDefault="00115078" w:rsidP="00895499">
            <w:pPr>
              <w:spacing w:after="0"/>
            </w:pPr>
            <w:r>
              <w:t>Parameter</w:t>
            </w:r>
          </w:p>
        </w:tc>
        <w:tc>
          <w:tcPr>
            <w:tcW w:w="5024" w:type="dxa"/>
            <w:shd w:val="clear" w:color="auto" w:fill="D9D9D9" w:themeFill="background1" w:themeFillShade="D9"/>
          </w:tcPr>
          <w:p w14:paraId="579A392D" w14:textId="271D80E2" w:rsidR="00F501A6" w:rsidRDefault="00115078" w:rsidP="00895499">
            <w:pPr>
              <w:spacing w:after="0"/>
            </w:pPr>
            <w:r>
              <w:t>Description</w:t>
            </w:r>
          </w:p>
        </w:tc>
        <w:tc>
          <w:tcPr>
            <w:tcW w:w="1450" w:type="dxa"/>
            <w:shd w:val="clear" w:color="auto" w:fill="D9D9D9" w:themeFill="background1" w:themeFillShade="D9"/>
          </w:tcPr>
          <w:p w14:paraId="52905E7F" w14:textId="6359BFA2" w:rsidR="00F501A6" w:rsidRDefault="00115078" w:rsidP="00895499">
            <w:pPr>
              <w:spacing w:after="0"/>
            </w:pPr>
            <w:r>
              <w:t>M/O</w:t>
            </w:r>
          </w:p>
        </w:tc>
        <w:tc>
          <w:tcPr>
            <w:tcW w:w="1182" w:type="dxa"/>
            <w:shd w:val="clear" w:color="auto" w:fill="D9D9D9" w:themeFill="background1" w:themeFillShade="D9"/>
          </w:tcPr>
          <w:p w14:paraId="0785FE3D" w14:textId="40E63791" w:rsidR="00F501A6" w:rsidRDefault="00115078" w:rsidP="00895499">
            <w:pPr>
              <w:spacing w:after="0"/>
            </w:pPr>
            <w:r>
              <w:t>Type</w:t>
            </w:r>
          </w:p>
        </w:tc>
      </w:tr>
      <w:tr w:rsidR="00F501A6" w14:paraId="2ABD5B95" w14:textId="77777777" w:rsidTr="009306A7">
        <w:trPr>
          <w:trHeight w:val="250"/>
        </w:trPr>
        <w:tc>
          <w:tcPr>
            <w:tcW w:w="2335" w:type="dxa"/>
          </w:tcPr>
          <w:p w14:paraId="07B89C61" w14:textId="0A66CAC3" w:rsidR="00F501A6" w:rsidRDefault="00115078" w:rsidP="00895499">
            <w:pPr>
              <w:spacing w:after="0"/>
            </w:pPr>
            <w:r>
              <w:t>Authorization</w:t>
            </w:r>
          </w:p>
        </w:tc>
        <w:tc>
          <w:tcPr>
            <w:tcW w:w="5024" w:type="dxa"/>
          </w:tcPr>
          <w:p w14:paraId="5053F91F" w14:textId="764C29EE" w:rsidR="00F501A6" w:rsidRDefault="00115078" w:rsidP="00895499">
            <w:pPr>
              <w:spacing w:after="0"/>
            </w:pPr>
            <w:r>
              <w:t>Token acquired from Azure AD based on the user credentials for further API calls.</w:t>
            </w:r>
          </w:p>
        </w:tc>
        <w:tc>
          <w:tcPr>
            <w:tcW w:w="1450" w:type="dxa"/>
          </w:tcPr>
          <w:p w14:paraId="408909D5" w14:textId="6840DD28" w:rsidR="00F501A6" w:rsidRDefault="00115078" w:rsidP="00895499">
            <w:pPr>
              <w:spacing w:after="0"/>
            </w:pPr>
            <w:r>
              <w:t>M</w:t>
            </w:r>
          </w:p>
        </w:tc>
        <w:tc>
          <w:tcPr>
            <w:tcW w:w="1182" w:type="dxa"/>
          </w:tcPr>
          <w:p w14:paraId="644AF59C" w14:textId="5F141FEE" w:rsidR="00F501A6" w:rsidRDefault="00115078" w:rsidP="00895499">
            <w:pPr>
              <w:spacing w:after="0"/>
            </w:pPr>
            <w:r>
              <w:t>String</w:t>
            </w:r>
          </w:p>
        </w:tc>
      </w:tr>
      <w:tr w:rsidR="00F501A6" w14:paraId="27421D3E" w14:textId="77777777" w:rsidTr="009306A7">
        <w:trPr>
          <w:trHeight w:val="54"/>
        </w:trPr>
        <w:tc>
          <w:tcPr>
            <w:tcW w:w="2335" w:type="dxa"/>
          </w:tcPr>
          <w:p w14:paraId="3D6F2AE9" w14:textId="55B15C18" w:rsidR="00F501A6" w:rsidRDefault="00115078" w:rsidP="00895499">
            <w:pPr>
              <w:spacing w:after="0"/>
            </w:pPr>
            <w:r>
              <w:t>Content-Type</w:t>
            </w:r>
          </w:p>
        </w:tc>
        <w:tc>
          <w:tcPr>
            <w:tcW w:w="5024" w:type="dxa"/>
          </w:tcPr>
          <w:p w14:paraId="6CCE06EE" w14:textId="41EC5AD0" w:rsidR="00F501A6" w:rsidRDefault="00115078" w:rsidP="00895499">
            <w:pPr>
              <w:spacing w:after="0"/>
            </w:pPr>
            <w:r>
              <w:t>Type of content. E.g.- application/json</w:t>
            </w:r>
          </w:p>
        </w:tc>
        <w:tc>
          <w:tcPr>
            <w:tcW w:w="1450" w:type="dxa"/>
          </w:tcPr>
          <w:p w14:paraId="36ECD3F2" w14:textId="6C57FF82" w:rsidR="00F501A6" w:rsidRDefault="00115078" w:rsidP="00895499">
            <w:pPr>
              <w:spacing w:after="0"/>
            </w:pPr>
            <w:r>
              <w:t>M</w:t>
            </w:r>
          </w:p>
        </w:tc>
        <w:tc>
          <w:tcPr>
            <w:tcW w:w="1182" w:type="dxa"/>
          </w:tcPr>
          <w:p w14:paraId="368BAB94" w14:textId="0D338594" w:rsidR="00F501A6" w:rsidRDefault="00115078" w:rsidP="00895499">
            <w:pPr>
              <w:spacing w:after="0"/>
            </w:pPr>
            <w:r>
              <w:t>String</w:t>
            </w:r>
          </w:p>
        </w:tc>
      </w:tr>
    </w:tbl>
    <w:p w14:paraId="5776634D" w14:textId="441FF977" w:rsidR="007F4C9E" w:rsidRDefault="00115078" w:rsidP="00F501A6">
      <w:pPr>
        <w:pStyle w:val="Heading3"/>
      </w:pPr>
      <w:r>
        <w:t>Input Body Parameters</w:t>
      </w: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6958"/>
        <w:gridCol w:w="2008"/>
        <w:gridCol w:w="1637"/>
      </w:tblGrid>
      <w:tr w:rsidR="007F4C9E" w14:paraId="19D844F3" w14:textId="77777777" w:rsidTr="009306A7">
        <w:trPr>
          <w:trHeight w:val="278"/>
        </w:trPr>
        <w:tc>
          <w:tcPr>
            <w:tcW w:w="2335" w:type="dxa"/>
            <w:shd w:val="clear" w:color="auto" w:fill="D9D9D9" w:themeFill="background1" w:themeFillShade="D9"/>
          </w:tcPr>
          <w:p w14:paraId="73CC73AF" w14:textId="6215F899" w:rsidR="007F4C9E" w:rsidRDefault="00115078" w:rsidP="00D900B2">
            <w:pPr>
              <w:spacing w:after="0"/>
            </w:pPr>
            <w:r>
              <w:t>Parameter</w:t>
            </w:r>
          </w:p>
        </w:tc>
        <w:tc>
          <w:tcPr>
            <w:tcW w:w="5024" w:type="dxa"/>
            <w:shd w:val="clear" w:color="auto" w:fill="D9D9D9" w:themeFill="background1" w:themeFillShade="D9"/>
          </w:tcPr>
          <w:p w14:paraId="057F044D" w14:textId="0BC70F59" w:rsidR="007F4C9E" w:rsidRDefault="00115078" w:rsidP="00D900B2">
            <w:pPr>
              <w:spacing w:after="0"/>
            </w:pPr>
            <w:r>
              <w:t>Description</w:t>
            </w:r>
          </w:p>
        </w:tc>
        <w:tc>
          <w:tcPr>
            <w:tcW w:w="1450" w:type="dxa"/>
            <w:shd w:val="clear" w:color="auto" w:fill="D9D9D9" w:themeFill="background1" w:themeFillShade="D9"/>
          </w:tcPr>
          <w:p w14:paraId="74D4BE09" w14:textId="36D0A8D2" w:rsidR="007F4C9E" w:rsidRDefault="00115078" w:rsidP="00D900B2">
            <w:pPr>
              <w:spacing w:after="0"/>
            </w:pPr>
            <w:r>
              <w:t>M/O</w:t>
            </w:r>
          </w:p>
        </w:tc>
        <w:tc>
          <w:tcPr>
            <w:tcW w:w="1182" w:type="dxa"/>
            <w:shd w:val="clear" w:color="auto" w:fill="D9D9D9" w:themeFill="background1" w:themeFillShade="D9"/>
          </w:tcPr>
          <w:p w14:paraId="208B44BA" w14:textId="7BCBFA50" w:rsidR="007F4C9E" w:rsidRDefault="00115078" w:rsidP="00D900B2">
            <w:pPr>
              <w:spacing w:after="0"/>
            </w:pPr>
            <w:r>
              <w:t>Type</w:t>
            </w:r>
          </w:p>
        </w:tc>
      </w:tr>
      <w:tr w:rsidR="007F4C9E" w14:paraId="09BB39BD" w14:textId="77777777" w:rsidTr="009306A7">
        <w:trPr>
          <w:trHeight w:val="240"/>
        </w:trPr>
        <w:tc>
          <w:tcPr>
            <w:tcW w:w="2335" w:type="dxa"/>
          </w:tcPr>
          <w:p w14:paraId="18D9ECA8" w14:textId="78A33EC2" w:rsidR="007F4C9E" w:rsidRDefault="00115078" w:rsidP="00D900B2">
            <w:pPr>
              <w:spacing w:after="0"/>
            </w:pPr>
            <w:r>
              <w:t>unitSystemId</w:t>
            </w:r>
          </w:p>
        </w:tc>
        <w:tc>
          <w:tcPr>
            <w:tcW w:w="5024" w:type="dxa"/>
          </w:tcPr>
          <w:p w14:paraId="7B589C5B" w14:textId="3680435F" w:rsidR="007F4C9E" w:rsidRDefault="00115078" w:rsidP="00D900B2">
            <w:pPr>
              <w:spacing w:after="0"/>
            </w:pPr>
            <w:r>
              <w:t>Provide a unique identifier of the unit system</w:t>
            </w:r>
          </w:p>
        </w:tc>
        <w:tc>
          <w:tcPr>
            <w:tcW w:w="1450" w:type="dxa"/>
          </w:tcPr>
          <w:p w14:paraId="11733929" w14:textId="702AA0D7" w:rsidR="007F4C9E" w:rsidRDefault="00115078" w:rsidP="00D900B2">
            <w:pPr>
              <w:spacing w:after="0"/>
            </w:pPr>
            <w:r>
              <w:t>M</w:t>
            </w:r>
          </w:p>
        </w:tc>
        <w:tc>
          <w:tcPr>
            <w:tcW w:w="1182" w:type="dxa"/>
          </w:tcPr>
          <w:p w14:paraId="0C64952B" w14:textId="1B4DD65C" w:rsidR="007F4C9E" w:rsidRDefault="00115078" w:rsidP="00D900B2">
            <w:pPr>
              <w:spacing w:after="0"/>
            </w:pPr>
            <w:r>
              <w:t>String</w:t>
            </w:r>
          </w:p>
        </w:tc>
      </w:tr>
      <w:tr w:rsidR="007F4C9E" w:rsidRPr="0387F8AB" w14:paraId="3B4DF675" w14:textId="77777777" w:rsidTr="009306A7">
        <w:trPr>
          <w:trHeight w:val="240"/>
        </w:trPr>
        <w:tc>
          <w:tcPr>
            <w:tcW w:w="2335" w:type="dxa"/>
          </w:tcPr>
          <w:p w14:paraId="6EA2B417" w14:textId="77DD86D9" w:rsidR="007F4C9E" w:rsidRDefault="00115078" w:rsidP="00D900B2">
            <w:pPr>
              <w:spacing w:after="0"/>
            </w:pPr>
            <w:r>
              <w:t>unitType</w:t>
            </w:r>
          </w:p>
        </w:tc>
        <w:tc>
          <w:tcPr>
            <w:tcW w:w="5024" w:type="dxa"/>
          </w:tcPr>
          <w:p w14:paraId="72E3CB8A" w14:textId="5C37F45C" w:rsidR="007F4C9E" w:rsidRPr="0387F8AB" w:rsidRDefault="00115078" w:rsidP="00D900B2">
            <w:pPr>
              <w:spacing w:after="0"/>
            </w:pPr>
            <w:r>
              <w:t xml:space="preserve">Provide the type of unit of measurement </w:t>
            </w:r>
          </w:p>
        </w:tc>
        <w:tc>
          <w:tcPr>
            <w:tcW w:w="1450" w:type="dxa"/>
          </w:tcPr>
          <w:p w14:paraId="280470A2" w14:textId="2FBD10D3" w:rsidR="007F4C9E" w:rsidRPr="0387F8AB" w:rsidRDefault="00115078" w:rsidP="00D900B2">
            <w:pPr>
              <w:spacing w:after="0"/>
            </w:pPr>
            <w:r>
              <w:t>M</w:t>
            </w:r>
          </w:p>
        </w:tc>
        <w:tc>
          <w:tcPr>
            <w:tcW w:w="1182" w:type="dxa"/>
          </w:tcPr>
          <w:p w14:paraId="4D61C84C" w14:textId="14393CDF" w:rsidR="007F4C9E" w:rsidRPr="0387F8AB" w:rsidRDefault="00115078" w:rsidP="00D900B2">
            <w:pPr>
              <w:spacing w:after="0"/>
            </w:pPr>
            <w:r>
              <w:t>String</w:t>
            </w:r>
          </w:p>
        </w:tc>
      </w:tr>
    </w:tbl>
    <w:p w14:paraId="44D3C048" w14:textId="3A8ABAD6" w:rsidR="007F4C9E" w:rsidRDefault="00115078" w:rsidP="007F4C9E">
      <w:pPr>
        <w:pStyle w:val="Heading3"/>
      </w:pPr>
      <w:r>
        <w:t>Output Header Parameters</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14:paraId="7DC28249" w14:textId="77777777" w:rsidTr="009306A7">
        <w:trPr>
          <w:trHeight w:val="196"/>
        </w:trPr>
        <w:tc>
          <w:tcPr>
            <w:tcW w:w="2335" w:type="dxa"/>
            <w:shd w:val="clear" w:color="auto" w:fill="D9D9D9" w:themeFill="background1" w:themeFillShade="D9"/>
          </w:tcPr>
          <w:p w14:paraId="0A845C22" w14:textId="4A2AB61E" w:rsidR="007F4C9E" w:rsidRDefault="00115078" w:rsidP="00E37E27">
            <w:pPr>
              <w:spacing w:after="0"/>
            </w:pPr>
            <w:r>
              <w:t>Parameter</w:t>
            </w:r>
          </w:p>
        </w:tc>
        <w:tc>
          <w:tcPr>
            <w:tcW w:w="6461" w:type="dxa"/>
            <w:shd w:val="clear" w:color="auto" w:fill="D9D9D9" w:themeFill="background1" w:themeFillShade="D9"/>
          </w:tcPr>
          <w:p w14:paraId="12CF2CE4" w14:textId="0F67999D" w:rsidR="007F4C9E" w:rsidRDefault="00115078" w:rsidP="00E37E27">
            <w:pPr>
              <w:spacing w:after="0"/>
            </w:pPr>
            <w:r>
              <w:t>Description</w:t>
            </w:r>
          </w:p>
        </w:tc>
        <w:tc>
          <w:tcPr>
            <w:tcW w:w="1149" w:type="dxa"/>
            <w:shd w:val="clear" w:color="auto" w:fill="D9D9D9" w:themeFill="background1" w:themeFillShade="D9"/>
          </w:tcPr>
          <w:p w14:paraId="30F9E492" w14:textId="150ED0CC" w:rsidR="007F4C9E" w:rsidRDefault="00115078" w:rsidP="00E37E27">
            <w:pPr>
              <w:spacing w:after="0"/>
            </w:pPr>
            <w:r>
              <w:t>Type</w:t>
            </w:r>
          </w:p>
        </w:tc>
      </w:tr>
      <w:tr w:rsidR="007F4C9E" w14:paraId="7B46F92D" w14:textId="77777777" w:rsidTr="009306A7">
        <w:trPr>
          <w:trHeight w:val="54"/>
        </w:trPr>
        <w:tc>
          <w:tcPr>
            <w:tcW w:w="2335" w:type="dxa"/>
          </w:tcPr>
          <w:p w14:paraId="2A0D3523" w14:textId="77777777" w:rsidR="007F4C9E" w:rsidRPr="00D711AE" w:rsidRDefault="007F4C9E" w:rsidP="00E37E27">
            <w:pPr>
              <w:spacing w:after="0"/>
              <w:rPr>
                <w:rFonts w:ascii="Consolas" w:hAnsi="Consolas"/>
              </w:rPr>
            </w:pPr>
            <w:r w:rsidRPr="00D711AE">
              <w:rPr>
                <w:rFonts w:ascii="Consolas" w:hAnsi="Consolas"/>
              </w:rPr>
              <w:t>Server</w:t>
            </w:r>
          </w:p>
        </w:tc>
        <w:tc>
          <w:tcPr>
            <w:tcW w:w="6461" w:type="dxa"/>
          </w:tcPr>
          <w:p w14:paraId="57BC5B0D" w14:textId="77777777" w:rsidR="007F4C9E" w:rsidRPr="00D711AE" w:rsidRDefault="007F4C9E" w:rsidP="00E37E27">
            <w:pPr>
              <w:spacing w:after="0"/>
              <w:rPr>
                <w:rFonts w:ascii="Consolas" w:hAnsi="Consolas"/>
              </w:rPr>
            </w:pPr>
            <w:r w:rsidRPr="00D711AE">
              <w:rPr>
                <w:rFonts w:ascii="Consolas" w:hAnsi="Consolas"/>
              </w:rPr>
              <w:t>Contains information about how the server handles the request [e.g., Werkzeug/2.1.2 Python/3.9.7]</w:t>
            </w:r>
          </w:p>
        </w:tc>
        <w:tc>
          <w:tcPr>
            <w:tcW w:w="1149" w:type="dxa"/>
          </w:tcPr>
          <w:p w14:paraId="6FFDEBAB" w14:textId="77777777" w:rsidR="007F4C9E" w:rsidRPr="00D711AE" w:rsidRDefault="007F4C9E" w:rsidP="00E37E27">
            <w:pPr>
              <w:spacing w:after="0"/>
              <w:rPr>
                <w:rFonts w:ascii="Consolas" w:hAnsi="Consolas"/>
              </w:rPr>
            </w:pPr>
            <w:r w:rsidRPr="00D711AE">
              <w:rPr>
                <w:rFonts w:ascii="Consolas" w:hAnsi="Consolas"/>
              </w:rPr>
              <w:t>String</w:t>
            </w:r>
          </w:p>
        </w:tc>
      </w:tr>
      <w:tr w:rsidR="007F4C9E" w14:paraId="03F5C42C" w14:textId="77777777" w:rsidTr="009306A7">
        <w:trPr>
          <w:trHeight w:val="54"/>
        </w:trPr>
        <w:tc>
          <w:tcPr>
            <w:tcW w:w="2335" w:type="dxa"/>
          </w:tcPr>
          <w:p w14:paraId="6CD22F80" w14:textId="77777777" w:rsidR="007F4C9E" w:rsidRPr="00D711AE" w:rsidRDefault="007F4C9E" w:rsidP="00E37E27">
            <w:pPr>
              <w:spacing w:after="0"/>
              <w:rPr>
                <w:rFonts w:ascii="Consolas" w:hAnsi="Consolas"/>
              </w:rPr>
            </w:pPr>
            <w:r w:rsidRPr="00D711AE">
              <w:rPr>
                <w:rFonts w:ascii="Consolas" w:hAnsi="Consolas"/>
              </w:rPr>
              <w:t>Content-Type</w:t>
            </w:r>
          </w:p>
        </w:tc>
        <w:tc>
          <w:tcPr>
            <w:tcW w:w="6461" w:type="dxa"/>
          </w:tcPr>
          <w:p w14:paraId="567540F4" w14:textId="77777777" w:rsidR="007F4C9E" w:rsidRPr="00D711AE" w:rsidRDefault="007F4C9E" w:rsidP="00E37E27">
            <w:pPr>
              <w:spacing w:after="0"/>
              <w:rPr>
                <w:rFonts w:ascii="Consolas" w:hAnsi="Consolas"/>
              </w:rPr>
            </w:pPr>
            <w:r w:rsidRPr="00D711AE">
              <w:rPr>
                <w:rFonts w:ascii="Consolas" w:hAnsi="Consolas"/>
              </w:rPr>
              <w:t>Type of the content</w:t>
            </w:r>
          </w:p>
        </w:tc>
        <w:tc>
          <w:tcPr>
            <w:tcW w:w="1149" w:type="dxa"/>
          </w:tcPr>
          <w:p w14:paraId="6B49A96E" w14:textId="77777777" w:rsidR="007F4C9E" w:rsidRPr="00D711AE" w:rsidRDefault="007F4C9E" w:rsidP="00E37E27">
            <w:pPr>
              <w:spacing w:after="0"/>
              <w:rPr>
                <w:rFonts w:ascii="Consolas" w:hAnsi="Consolas"/>
              </w:rPr>
            </w:pPr>
            <w:r w:rsidRPr="00D711AE">
              <w:rPr>
                <w:rFonts w:ascii="Consolas" w:hAnsi="Consolas"/>
              </w:rPr>
              <w:t>String</w:t>
            </w:r>
          </w:p>
        </w:tc>
      </w:tr>
      <w:tr w:rsidR="007F4C9E" w14:paraId="6EC3742F" w14:textId="77777777" w:rsidTr="009306A7">
        <w:trPr>
          <w:trHeight w:val="54"/>
        </w:trPr>
        <w:tc>
          <w:tcPr>
            <w:tcW w:w="2335" w:type="dxa"/>
          </w:tcPr>
          <w:p w14:paraId="06736BFC" w14:textId="77777777" w:rsidR="007F4C9E" w:rsidRPr="00D711AE" w:rsidRDefault="007F4C9E" w:rsidP="00E37E27">
            <w:pPr>
              <w:spacing w:after="0"/>
              <w:rPr>
                <w:rFonts w:ascii="Consolas" w:hAnsi="Consolas"/>
              </w:rPr>
            </w:pPr>
            <w:r w:rsidRPr="00D711AE">
              <w:rPr>
                <w:rFonts w:ascii="Consolas" w:hAnsi="Consolas"/>
              </w:rPr>
              <w:t>Date</w:t>
            </w:r>
          </w:p>
        </w:tc>
        <w:tc>
          <w:tcPr>
            <w:tcW w:w="6461" w:type="dxa"/>
          </w:tcPr>
          <w:p w14:paraId="1502452B" w14:textId="77777777" w:rsidR="007F4C9E" w:rsidRPr="00D711AE" w:rsidRDefault="007F4C9E" w:rsidP="00E37E27">
            <w:pPr>
              <w:spacing w:after="0"/>
              <w:rPr>
                <w:rFonts w:ascii="Consolas" w:hAnsi="Consolas"/>
              </w:rPr>
            </w:pPr>
            <w:r w:rsidRPr="00D711AE">
              <w:rPr>
                <w:rFonts w:ascii="Consolas" w:hAnsi="Consolas"/>
              </w:rPr>
              <w:t>Date of operation execution e.g. - [Tue, 17 May 2022 06:30:16 GMT]</w:t>
            </w:r>
          </w:p>
        </w:tc>
        <w:tc>
          <w:tcPr>
            <w:tcW w:w="1149" w:type="dxa"/>
          </w:tcPr>
          <w:p w14:paraId="132432F4" w14:textId="77777777" w:rsidR="007F4C9E" w:rsidRPr="00D711AE" w:rsidRDefault="007F4C9E" w:rsidP="00E37E27">
            <w:pPr>
              <w:spacing w:after="0"/>
              <w:rPr>
                <w:rFonts w:ascii="Consolas" w:hAnsi="Consolas"/>
              </w:rPr>
            </w:pPr>
            <w:r w:rsidRPr="00D711AE">
              <w:rPr>
                <w:rFonts w:ascii="Consolas" w:hAnsi="Consolas"/>
              </w:rPr>
              <w:t>Datetime</w:t>
            </w:r>
          </w:p>
        </w:tc>
      </w:tr>
      <w:tr w:rsidR="007F4C9E" w14:paraId="5919D5F8" w14:textId="77777777" w:rsidTr="009306A7">
        <w:trPr>
          <w:trHeight w:val="54"/>
        </w:trPr>
        <w:tc>
          <w:tcPr>
            <w:tcW w:w="2335" w:type="dxa"/>
          </w:tcPr>
          <w:p w14:paraId="5B4D1C18" w14:textId="77777777" w:rsidR="007F4C9E" w:rsidRPr="00D711AE" w:rsidRDefault="007F4C9E" w:rsidP="00E37E27">
            <w:pPr>
              <w:spacing w:after="0"/>
              <w:rPr>
                <w:rFonts w:ascii="Consolas" w:hAnsi="Consolas"/>
              </w:rPr>
            </w:pPr>
            <w:r w:rsidRPr="00D711AE">
              <w:rPr>
                <w:rFonts w:ascii="Consolas" w:hAnsi="Consolas"/>
              </w:rPr>
              <w:t>Content-Length</w:t>
            </w:r>
          </w:p>
        </w:tc>
        <w:tc>
          <w:tcPr>
            <w:tcW w:w="6461" w:type="dxa"/>
          </w:tcPr>
          <w:p w14:paraId="383BA9A6" w14:textId="77777777" w:rsidR="007F4C9E" w:rsidRPr="00D711AE" w:rsidRDefault="007F4C9E" w:rsidP="00E37E27">
            <w:pPr>
              <w:spacing w:after="0"/>
              <w:rPr>
                <w:rFonts w:ascii="Consolas" w:hAnsi="Consolas"/>
              </w:rPr>
            </w:pPr>
            <w:r w:rsidRPr="00D711AE">
              <w:rPr>
                <w:rFonts w:ascii="Consolas" w:hAnsi="Consolas"/>
              </w:rPr>
              <w:t>Length of the content</w:t>
            </w:r>
          </w:p>
        </w:tc>
        <w:tc>
          <w:tcPr>
            <w:tcW w:w="1149" w:type="dxa"/>
          </w:tcPr>
          <w:p w14:paraId="63E8127B" w14:textId="77777777" w:rsidR="007F4C9E" w:rsidRPr="00D711AE" w:rsidRDefault="007F4C9E" w:rsidP="00E37E27">
            <w:pPr>
              <w:spacing w:after="0"/>
              <w:rPr>
                <w:rFonts w:ascii="Consolas" w:hAnsi="Consolas"/>
              </w:rPr>
            </w:pPr>
            <w:r w:rsidRPr="00D711AE">
              <w:rPr>
                <w:rFonts w:ascii="Consolas" w:hAnsi="Consolas"/>
              </w:rPr>
              <w:t>Bytes</w:t>
            </w:r>
          </w:p>
        </w:tc>
      </w:tr>
      <w:tr w:rsidR="007F4C9E" w14:paraId="16C3CB13" w14:textId="77777777" w:rsidTr="009306A7">
        <w:trPr>
          <w:trHeight w:val="160"/>
        </w:trPr>
        <w:tc>
          <w:tcPr>
            <w:tcW w:w="2335" w:type="dxa"/>
          </w:tcPr>
          <w:p w14:paraId="4F326A67" w14:textId="77777777" w:rsidR="007F4C9E" w:rsidRPr="00D711AE" w:rsidRDefault="007F4C9E" w:rsidP="00E37E27">
            <w:pPr>
              <w:spacing w:after="0"/>
              <w:rPr>
                <w:rFonts w:ascii="Consolas" w:hAnsi="Consolas"/>
              </w:rPr>
            </w:pPr>
            <w:r w:rsidRPr="00D711AE">
              <w:rPr>
                <w:rFonts w:ascii="Consolas" w:hAnsi="Consolas"/>
              </w:rPr>
              <w:t>Connection</w:t>
            </w:r>
          </w:p>
        </w:tc>
        <w:tc>
          <w:tcPr>
            <w:tcW w:w="6461" w:type="dxa"/>
          </w:tcPr>
          <w:p w14:paraId="5C28CD0E" w14:textId="77777777" w:rsidR="007F4C9E" w:rsidRPr="00D711AE" w:rsidRDefault="007F4C9E" w:rsidP="00E37E27">
            <w:pPr>
              <w:spacing w:after="0"/>
              <w:rPr>
                <w:rFonts w:ascii="Consolas" w:hAnsi="Consolas"/>
              </w:rPr>
            </w:pPr>
            <w:r w:rsidRPr="00D711AE">
              <w:rPr>
                <w:rFonts w:ascii="Consolas" w:hAnsi="Consolas"/>
              </w:rPr>
              <w:t>A general header specifying whether the current network connection stays open once the current transaction finishes</w:t>
            </w:r>
          </w:p>
        </w:tc>
        <w:tc>
          <w:tcPr>
            <w:tcW w:w="1149" w:type="dxa"/>
          </w:tcPr>
          <w:p w14:paraId="244F718C" w14:textId="24A76EE1" w:rsidR="007F4C9E" w:rsidRPr="00D711AE" w:rsidRDefault="007F4C9E" w:rsidP="00E37E27">
            <w:pPr>
              <w:spacing w:after="0"/>
              <w:rPr>
                <w:rFonts w:ascii="Consolas" w:hAnsi="Consolas"/>
              </w:rPr>
            </w:pPr>
            <w:r w:rsidRPr="00D711AE">
              <w:rPr>
                <w:rFonts w:ascii="Consolas" w:hAnsi="Consolas"/>
              </w:rPr>
              <w:t>String</w:t>
            </w:r>
          </w:p>
        </w:tc>
      </w:tr>
    </w:tbl>
    <w:p w14:paraId="1FEAE43D" w14:textId="0F30A2D2" w:rsidR="007F4C9E" w:rsidRDefault="00115078" w:rsidP="007F4C9E">
      <w:pPr>
        <w:pStyle w:val="Heading3"/>
      </w:pPr>
      <w:r>
        <w:t xml:space="preserve">Output Body Parameters </w:t>
      </w:r>
    </w:p>
    <w:tbl>
      <w:tblPr>
        <w:tblW w:w="5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8949"/>
        <w:gridCol w:w="1591"/>
      </w:tblGrid>
      <w:tr w:rsidR="007F4C9E" w:rsidRPr="002F6988" w14:paraId="2EF31A60" w14:textId="77777777" w:rsidTr="009306A7">
        <w:trPr>
          <w:trHeight w:val="315"/>
        </w:trPr>
        <w:tc>
          <w:tcPr>
            <w:tcW w:w="2335" w:type="dxa"/>
            <w:shd w:val="clear" w:color="auto" w:fill="E7E6E6" w:themeFill="background2"/>
          </w:tcPr>
          <w:p w14:paraId="1142B634" w14:textId="3DAB677E" w:rsidR="007F4C9E" w:rsidRPr="002F6988" w:rsidRDefault="00115078" w:rsidP="00133206">
            <w:pPr>
              <w:spacing w:after="0"/>
              <w:rPr>
                <w:b/>
                <w:bCs/>
              </w:rPr>
            </w:pPr>
            <w:r>
              <w:t>Parameter</w:t>
            </w:r>
          </w:p>
        </w:tc>
        <w:tc>
          <w:tcPr>
            <w:tcW w:w="6461" w:type="dxa"/>
            <w:shd w:val="clear" w:color="auto" w:fill="E7E6E6" w:themeFill="background2"/>
          </w:tcPr>
          <w:p w14:paraId="4754ABA7" w14:textId="7B7961CA" w:rsidR="007F4C9E" w:rsidRPr="002F6988" w:rsidRDefault="00115078" w:rsidP="00133206">
            <w:pPr>
              <w:spacing w:after="0"/>
            </w:pPr>
            <w:r>
              <w:t>Description</w:t>
            </w:r>
          </w:p>
        </w:tc>
        <w:tc>
          <w:tcPr>
            <w:tcW w:w="1149" w:type="dxa"/>
            <w:shd w:val="clear" w:color="auto" w:fill="E7E6E6" w:themeFill="background2"/>
          </w:tcPr>
          <w:p w14:paraId="1649F971" w14:textId="53798C72" w:rsidR="007F4C9E" w:rsidRPr="002F6988" w:rsidRDefault="00115078" w:rsidP="00133206">
            <w:pPr>
              <w:spacing w:after="0"/>
            </w:pPr>
            <w:r>
              <w:t>Type</w:t>
            </w:r>
          </w:p>
        </w:tc>
      </w:tr>
      <w:tr w:rsidR="007F4C9E" w:rsidRPr="002B7A7B" w14:paraId="1B81CCF0" w14:textId="77777777" w:rsidTr="009306A7">
        <w:trPr>
          <w:trHeight w:val="315"/>
        </w:trPr>
        <w:tc>
          <w:tcPr>
            <w:tcW w:w="2335" w:type="dxa"/>
          </w:tcPr>
          <w:p w14:paraId="3F47A2CD" w14:textId="231E388F" w:rsidR="007F4C9E" w:rsidRPr="002B7A7B" w:rsidRDefault="00115078" w:rsidP="00133206">
            <w:pPr>
              <w:spacing w:after="0"/>
              <w:rPr>
                <w:highlight w:val="lightGray"/>
              </w:rPr>
            </w:pPr>
            <w:r>
              <w:t>UoMId</w:t>
            </w:r>
          </w:p>
        </w:tc>
        <w:tc>
          <w:tcPr>
            <w:tcW w:w="6461" w:type="dxa"/>
          </w:tcPr>
          <w:p w14:paraId="3A3D68B7" w14:textId="36EA5DAD" w:rsidR="007F4C9E" w:rsidRPr="002B7A7B" w:rsidRDefault="00115078" w:rsidP="00133206">
            <w:pPr>
              <w:spacing w:after="0"/>
              <w:rPr>
                <w:highlight w:val="lightGray"/>
              </w:rPr>
            </w:pPr>
            <w:r>
              <w:t>Unique identifier of the unit of measurement</w:t>
            </w:r>
          </w:p>
        </w:tc>
        <w:tc>
          <w:tcPr>
            <w:tcW w:w="1149" w:type="dxa"/>
          </w:tcPr>
          <w:p w14:paraId="60E710F1" w14:textId="414764DE" w:rsidR="007F4C9E" w:rsidRPr="002B7A7B" w:rsidRDefault="00115078" w:rsidP="00133206">
            <w:pPr>
              <w:spacing w:after="0"/>
              <w:rPr>
                <w:highlight w:val="lightGray"/>
              </w:rPr>
            </w:pPr>
            <w:r>
              <w:t>String</w:t>
            </w:r>
          </w:p>
        </w:tc>
      </w:tr>
      <w:tr w:rsidR="007F4C9E" w:rsidRPr="0387F8AB" w14:paraId="357F94A5" w14:textId="77777777" w:rsidTr="009306A7">
        <w:trPr>
          <w:trHeight w:val="315"/>
        </w:trPr>
        <w:tc>
          <w:tcPr>
            <w:tcW w:w="2335" w:type="dxa"/>
          </w:tcPr>
          <w:p w14:paraId="5D9FCF6E" w14:textId="6660E9A1" w:rsidR="007F4C9E" w:rsidRDefault="00115078" w:rsidP="00133206">
            <w:pPr>
              <w:spacing w:after="0"/>
            </w:pPr>
            <w:r>
              <w:t>MeasurementType</w:t>
            </w:r>
          </w:p>
        </w:tc>
        <w:tc>
          <w:tcPr>
            <w:tcW w:w="6461" w:type="dxa"/>
          </w:tcPr>
          <w:p w14:paraId="56E58A4C" w14:textId="3E7774DF" w:rsidR="007F4C9E" w:rsidRDefault="00115078" w:rsidP="00133206">
            <w:pPr>
              <w:spacing w:after="0"/>
            </w:pPr>
            <w:r>
              <w:t>Type of the measurement corresponding to the unit of measurement</w:t>
            </w:r>
          </w:p>
        </w:tc>
        <w:tc>
          <w:tcPr>
            <w:tcW w:w="1149" w:type="dxa"/>
          </w:tcPr>
          <w:p w14:paraId="3EF76F8F" w14:textId="20C48D68" w:rsidR="007F4C9E" w:rsidRPr="0387F8AB" w:rsidRDefault="00115078" w:rsidP="00133206">
            <w:pPr>
              <w:spacing w:after="0"/>
            </w:pPr>
            <w:r>
              <w:t>String</w:t>
            </w:r>
          </w:p>
        </w:tc>
      </w:tr>
      <w:tr w:rsidR="007F4C9E" w:rsidRPr="0387F8AB" w14:paraId="3386D73A" w14:textId="77777777" w:rsidTr="009306A7">
        <w:trPr>
          <w:trHeight w:val="315"/>
        </w:trPr>
        <w:tc>
          <w:tcPr>
            <w:tcW w:w="2335" w:type="dxa"/>
          </w:tcPr>
          <w:p w14:paraId="7A7653A8" w14:textId="3111EA7A" w:rsidR="007F4C9E" w:rsidRDefault="00115078" w:rsidP="00133206">
            <w:pPr>
              <w:spacing w:after="0"/>
            </w:pPr>
            <w:r>
              <w:t>MeasurementUnit</w:t>
            </w:r>
          </w:p>
        </w:tc>
        <w:tc>
          <w:tcPr>
            <w:tcW w:w="6461" w:type="dxa"/>
          </w:tcPr>
          <w:p w14:paraId="28744C71" w14:textId="697ADEFF" w:rsidR="007F4C9E" w:rsidRDefault="00115078" w:rsidP="00133206">
            <w:pPr>
              <w:spacing w:after="0"/>
            </w:pPr>
            <w:r>
              <w:t>Unit of Measurement</w:t>
            </w:r>
          </w:p>
        </w:tc>
        <w:tc>
          <w:tcPr>
            <w:tcW w:w="1149" w:type="dxa"/>
          </w:tcPr>
          <w:p w14:paraId="10A560FF" w14:textId="3FF0785D" w:rsidR="007F4C9E" w:rsidRPr="0387F8AB" w:rsidRDefault="00115078" w:rsidP="00133206">
            <w:pPr>
              <w:spacing w:after="0"/>
            </w:pPr>
            <w:r>
              <w:t>String</w:t>
            </w:r>
          </w:p>
        </w:tc>
      </w:tr>
      <w:tr w:rsidR="007F4C9E" w:rsidRPr="0387F8AB" w14:paraId="7EC434F2" w14:textId="77777777" w:rsidTr="009306A7">
        <w:trPr>
          <w:trHeight w:val="315"/>
        </w:trPr>
        <w:tc>
          <w:tcPr>
            <w:tcW w:w="2335" w:type="dxa"/>
          </w:tcPr>
          <w:p w14:paraId="56FB9593" w14:textId="32E53FBF" w:rsidR="007F4C9E" w:rsidRDefault="00115078" w:rsidP="00133206">
            <w:pPr>
              <w:spacing w:after="0"/>
            </w:pPr>
            <w:r>
              <w:t>MeasurementSystem</w:t>
            </w:r>
          </w:p>
        </w:tc>
        <w:tc>
          <w:tcPr>
            <w:tcW w:w="6461" w:type="dxa"/>
          </w:tcPr>
          <w:p w14:paraId="0CA60983" w14:textId="549011EB" w:rsidR="007F4C9E" w:rsidRDefault="00115078" w:rsidP="00133206">
            <w:pPr>
              <w:spacing w:after="0"/>
            </w:pPr>
            <w:r>
              <w:t xml:space="preserve">Unit System corresponding to the unit of measurement </w:t>
            </w:r>
          </w:p>
        </w:tc>
        <w:tc>
          <w:tcPr>
            <w:tcW w:w="1149" w:type="dxa"/>
          </w:tcPr>
          <w:p w14:paraId="58C7A9A6" w14:textId="0FEC2195" w:rsidR="007F4C9E" w:rsidRPr="0387F8AB" w:rsidRDefault="00115078" w:rsidP="00133206">
            <w:pPr>
              <w:spacing w:after="0"/>
            </w:pPr>
            <w:r>
              <w:t>String</w:t>
            </w:r>
          </w:p>
        </w:tc>
      </w:tr>
      <w:tr w:rsidR="007F4C9E" w:rsidRPr="0387F8AB" w14:paraId="6D34D92C" w14:textId="77777777" w:rsidTr="009306A7">
        <w:trPr>
          <w:trHeight w:val="315"/>
        </w:trPr>
        <w:tc>
          <w:tcPr>
            <w:tcW w:w="2335" w:type="dxa"/>
          </w:tcPr>
          <w:p w14:paraId="48301A7B" w14:textId="211FD826" w:rsidR="007F4C9E" w:rsidRDefault="00115078" w:rsidP="00133206">
            <w:pPr>
              <w:spacing w:after="0"/>
            </w:pPr>
            <w:r>
              <w:t>DisplayName</w:t>
            </w:r>
          </w:p>
        </w:tc>
        <w:tc>
          <w:tcPr>
            <w:tcW w:w="6461" w:type="dxa"/>
          </w:tcPr>
          <w:p w14:paraId="7874B02E" w14:textId="5D72A8D2" w:rsidR="007F4C9E" w:rsidRDefault="00115078" w:rsidP="00133206">
            <w:pPr>
              <w:spacing w:after="0"/>
            </w:pPr>
            <w:r>
              <w:t>The name of the unit that will be displayed as the unit name</w:t>
            </w:r>
          </w:p>
        </w:tc>
        <w:tc>
          <w:tcPr>
            <w:tcW w:w="1149" w:type="dxa"/>
          </w:tcPr>
          <w:p w14:paraId="2F97CA33" w14:textId="6C3A2C16" w:rsidR="007F4C9E" w:rsidRPr="0387F8AB" w:rsidRDefault="00115078" w:rsidP="00133206">
            <w:pPr>
              <w:spacing w:after="0"/>
            </w:pPr>
            <w:r>
              <w:t>String</w:t>
            </w:r>
          </w:p>
        </w:tc>
      </w:tr>
      <w:tr w:rsidR="007F4C9E" w:rsidRPr="0387F8AB" w14:paraId="79C15DF2" w14:textId="77777777" w:rsidTr="009306A7">
        <w:trPr>
          <w:trHeight w:val="315"/>
        </w:trPr>
        <w:tc>
          <w:tcPr>
            <w:tcW w:w="2335" w:type="dxa"/>
          </w:tcPr>
          <w:p w14:paraId="1F7C543D" w14:textId="1BA9F554" w:rsidR="007F4C9E" w:rsidRDefault="00115078" w:rsidP="00133206">
            <w:pPr>
              <w:spacing w:after="0"/>
            </w:pPr>
            <w:r>
              <w:t>Symbol</w:t>
            </w:r>
          </w:p>
        </w:tc>
        <w:tc>
          <w:tcPr>
            <w:tcW w:w="6461" w:type="dxa"/>
          </w:tcPr>
          <w:p w14:paraId="7FB86752" w14:textId="31AA6286" w:rsidR="007F4C9E" w:rsidRDefault="00115078" w:rsidP="00133206">
            <w:pPr>
              <w:spacing w:after="0"/>
            </w:pPr>
            <w:r>
              <w:t>Symbol of the unit of measurement</w:t>
            </w:r>
          </w:p>
        </w:tc>
        <w:tc>
          <w:tcPr>
            <w:tcW w:w="1149" w:type="dxa"/>
          </w:tcPr>
          <w:p w14:paraId="6060B9B6" w14:textId="3F6F94CB" w:rsidR="007F4C9E" w:rsidRPr="0387F8AB" w:rsidRDefault="00115078" w:rsidP="00133206">
            <w:pPr>
              <w:spacing w:after="0"/>
            </w:pPr>
            <w:r>
              <w:t>String</w:t>
            </w:r>
          </w:p>
        </w:tc>
      </w:tr>
      <w:tr w:rsidR="007F4C9E" w:rsidRPr="0387F8AB" w14:paraId="596B05C7" w14:textId="77777777" w:rsidTr="009306A7">
        <w:trPr>
          <w:trHeight w:val="315"/>
        </w:trPr>
        <w:tc>
          <w:tcPr>
            <w:tcW w:w="2335" w:type="dxa"/>
          </w:tcPr>
          <w:p w14:paraId="0A3DFD29" w14:textId="7ED0A9FE" w:rsidR="007F4C9E" w:rsidRDefault="00115078" w:rsidP="00133206">
            <w:pPr>
              <w:spacing w:after="0"/>
            </w:pPr>
            <w:r>
              <w:t>IsPrimary</w:t>
            </w:r>
          </w:p>
        </w:tc>
        <w:tc>
          <w:tcPr>
            <w:tcW w:w="6461" w:type="dxa"/>
          </w:tcPr>
          <w:p w14:paraId="0725C545" w14:textId="446C74AC" w:rsidR="007F4C9E" w:rsidRDefault="00115078" w:rsidP="00133206">
            <w:pPr>
              <w:spacing w:after="0"/>
            </w:pPr>
            <w:r>
              <w:t>Returns true if the unit of measurement is the Primary unit of measurement</w:t>
            </w:r>
          </w:p>
        </w:tc>
        <w:tc>
          <w:tcPr>
            <w:tcW w:w="1149" w:type="dxa"/>
          </w:tcPr>
          <w:p w14:paraId="4F0DA475" w14:textId="0D3338BB" w:rsidR="007F4C9E" w:rsidRPr="0387F8AB" w:rsidRDefault="00115078" w:rsidP="00133206">
            <w:pPr>
              <w:spacing w:after="0"/>
            </w:pPr>
            <w:r>
              <w:t>String</w:t>
            </w:r>
          </w:p>
        </w:tc>
      </w:tr>
    </w:tbl>
    <w:p w14:paraId="4C030177" w14:textId="78E166D7" w:rsidR="007F4C9E" w:rsidRDefault="00115078" w:rsidP="007F4C9E">
      <w:pPr>
        <w:pStyle w:val="Heading3"/>
      </w:pPr>
      <w:r>
        <w:t>Result</w:t>
      </w:r>
    </w:p>
    <w:tbl>
      <w:tblPr>
        <w:tblW w:w="10070" w:type="dxa"/>
        <w:tblLayout w:type="fixed"/>
        <w:tblLook w:val="04A0" w:firstRow="1" w:lastRow="0" w:firstColumn="1" w:lastColumn="0" w:noHBand="0" w:noVBand="1"/>
      </w:tblPr>
      <w:tblGrid>
        <w:gridCol w:w="1880"/>
        <w:gridCol w:w="8190"/>
      </w:tblGrid>
      <w:tr w:rsidR="007F4C9E" w:rsidRPr="00663216" w14:paraId="3E8EC9F5"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A5C215A" w14:textId="1BFD8356" w:rsidR="007F4C9E" w:rsidRPr="00663216" w:rsidRDefault="00115078" w:rsidP="006928D0">
            <w:pPr>
              <w:spacing w:after="0"/>
              <w:rPr>
                <w:b/>
                <w:bCs/>
              </w:rPr>
            </w:pPr>
            <w:r>
              <w:rPr>
                <w:b/>
                <w:bCs/>
              </w:rPr>
              <w:t>HTTP Code</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B783B7C" w14:textId="214F73F3" w:rsidR="007F4C9E" w:rsidRPr="00663216" w:rsidRDefault="00115078" w:rsidP="006928D0">
            <w:pPr>
              <w:spacing w:after="0"/>
              <w:rPr>
                <w:b/>
                <w:bCs/>
              </w:rPr>
            </w:pPr>
            <w:r>
              <w:rPr>
                <w:b/>
                <w:bCs/>
              </w:rPr>
              <w:t>Result Description</w:t>
            </w:r>
          </w:p>
        </w:tc>
      </w:tr>
      <w:tr w:rsidR="007F4C9E" w14:paraId="451E9319" w14:textId="77777777" w:rsidTr="006928D0">
        <w:trPr>
          <w:cantSplit/>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6818B" w14:textId="62D10F32" w:rsidR="007F4C9E" w:rsidRDefault="00115078" w:rsidP="006928D0">
            <w:pPr>
              <w:spacing w:after="0"/>
            </w:pPr>
            <w:r>
              <w:t>200</w:t>
            </w:r>
          </w:p>
        </w:tc>
        <w:tc>
          <w:tcPr>
            <w:tcW w:w="8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45430" w14:textId="1A8CCDD0" w:rsidR="007F4C9E" w:rsidRDefault="00115078" w:rsidP="006928D0">
            <w:pPr>
              <w:spacing w:after="0"/>
            </w:pPr>
            <w:r>
              <w:t>The list of units based on unit system and unit type is fetched.</w:t>
            </w:r>
          </w:p>
        </w:tc>
      </w:tr>
    </w:tbl>
    <w:p w14:paraId="517594D3" w14:textId="3FDB1CD1" w:rsidR="00B57A76" w:rsidRDefault="00115078" w:rsidP="009306A7">
      <w:pPr>
        <w:pStyle w:val="Heading3"/>
      </w:pPr>
      <w:r>
        <w:t>Error Management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350"/>
        <w:gridCol w:w="6835"/>
      </w:tblGrid>
      <w:tr w:rsidR="00035ADB" w14:paraId="73A1D338" w14:textId="77777777" w:rsidTr="00035ADB">
        <w:trPr>
          <w:cantSplit/>
        </w:trPr>
        <w:tc>
          <w:tcPr>
            <w:tcW w:w="1885" w:type="dxa"/>
            <w:shd w:val="clear" w:color="auto" w:fill="D9D9D9" w:themeFill="background1" w:themeFillShade="D9"/>
            <w:vAlign w:val="center"/>
          </w:tcPr>
          <w:p w14:paraId="7B68527F" w14:textId="5380898C" w:rsidR="00035ADB" w:rsidRDefault="00115078" w:rsidP="00BE7F48">
            <w:pPr>
              <w:spacing w:after="0"/>
            </w:pPr>
            <w:r>
              <w:t>HTTP Code</w:t>
            </w:r>
          </w:p>
        </w:tc>
        <w:tc>
          <w:tcPr>
            <w:tcW w:w="1350" w:type="dxa"/>
            <w:shd w:val="clear" w:color="auto" w:fill="D9D9D9" w:themeFill="background1" w:themeFillShade="D9"/>
            <w:vAlign w:val="center"/>
          </w:tcPr>
          <w:p w14:paraId="6C31D32A" w14:textId="284AB614" w:rsidR="00035ADB" w:rsidRDefault="00115078" w:rsidP="00BE7F48">
            <w:pPr>
              <w:spacing w:after="0"/>
            </w:pPr>
            <w:r>
              <w:t>Error Code</w:t>
            </w:r>
          </w:p>
        </w:tc>
        <w:tc>
          <w:tcPr>
            <w:tcW w:w="6835" w:type="dxa"/>
            <w:shd w:val="clear" w:color="auto" w:fill="D9D9D9" w:themeFill="background1" w:themeFillShade="D9"/>
            <w:vAlign w:val="center"/>
          </w:tcPr>
          <w:p w14:paraId="4E7EDAEF" w14:textId="5EF2D9C6" w:rsidR="00035ADB" w:rsidRDefault="00115078" w:rsidP="00BE7F48">
            <w:pPr>
              <w:spacing w:after="0"/>
            </w:pPr>
            <w:r>
              <w:t>Error Description</w:t>
            </w:r>
          </w:p>
        </w:tc>
      </w:tr>
      <w:tr w:rsidR="00035ADB" w14:paraId="3E57DAFE" w14:textId="77777777" w:rsidTr="00035ADB">
        <w:trPr>
          <w:cantSplit/>
        </w:trPr>
        <w:tc>
          <w:tcPr>
            <w:tcW w:w="1885" w:type="dxa"/>
            <w:vAlign w:val="center"/>
          </w:tcPr>
          <w:p w14:paraId="223107BA" w14:textId="77777777" w:rsidR="00035ADB" w:rsidRPr="00BA60B3" w:rsidRDefault="00035ADB" w:rsidP="00BE7F48">
            <w:pPr>
              <w:spacing w:after="0"/>
              <w:rPr>
                <w:rFonts w:ascii="Consolas" w:hAnsi="Consolas"/>
              </w:rPr>
            </w:pPr>
            <w:r w:rsidRPr="00BA60B3">
              <w:rPr>
                <w:rFonts w:ascii="Consolas" w:hAnsi="Consolas"/>
              </w:rPr>
              <w:t>500</w:t>
            </w:r>
          </w:p>
        </w:tc>
        <w:tc>
          <w:tcPr>
            <w:tcW w:w="1350" w:type="dxa"/>
            <w:vAlign w:val="center"/>
          </w:tcPr>
          <w:p w14:paraId="4E023220" w14:textId="77777777" w:rsidR="00035ADB" w:rsidRPr="00BA60B3" w:rsidRDefault="00035ADB" w:rsidP="00BE7F48">
            <w:pPr>
              <w:spacing w:after="0"/>
              <w:rPr>
                <w:rFonts w:ascii="Consolas" w:hAnsi="Consolas"/>
              </w:rPr>
            </w:pPr>
            <w:r w:rsidRPr="00BA60B3">
              <w:rPr>
                <w:rFonts w:ascii="Consolas" w:hAnsi="Consolas"/>
              </w:rPr>
              <w:t>500</w:t>
            </w:r>
          </w:p>
        </w:tc>
        <w:tc>
          <w:tcPr>
            <w:tcW w:w="6835" w:type="dxa"/>
            <w:vAlign w:val="center"/>
          </w:tcPr>
          <w:p w14:paraId="4549E15F" w14:textId="77777777" w:rsidR="00035ADB" w:rsidRPr="00BA60B3" w:rsidRDefault="00035ADB" w:rsidP="00BE7F48">
            <w:pPr>
              <w:spacing w:after="0"/>
              <w:rPr>
                <w:rFonts w:ascii="Consolas" w:hAnsi="Consolas"/>
              </w:rPr>
            </w:pPr>
            <w:r w:rsidRPr="00BA60B3">
              <w:rPr>
                <w:rFonts w:ascii="Consolas" w:hAnsi="Consolas"/>
              </w:rPr>
              <w:t>Generic Error</w:t>
            </w:r>
          </w:p>
        </w:tc>
      </w:tr>
      <w:tr w:rsidR="00035ADB" w14:paraId="0866E0D1" w14:textId="77777777" w:rsidTr="00035ADB">
        <w:trPr>
          <w:cantSplit/>
        </w:trPr>
        <w:tc>
          <w:tcPr>
            <w:tcW w:w="1885" w:type="dxa"/>
            <w:vAlign w:val="center"/>
          </w:tcPr>
          <w:p w14:paraId="4B79282D" w14:textId="77777777" w:rsidR="00035ADB" w:rsidRPr="00BA60B3" w:rsidRDefault="00035ADB" w:rsidP="00BE7F48">
            <w:pPr>
              <w:spacing w:after="0"/>
              <w:rPr>
                <w:rFonts w:ascii="Consolas" w:hAnsi="Consolas"/>
              </w:rPr>
            </w:pPr>
            <w:r w:rsidRPr="00BA60B3">
              <w:rPr>
                <w:rFonts w:ascii="Consolas" w:hAnsi="Consolas"/>
              </w:rPr>
              <w:t>400</w:t>
            </w:r>
          </w:p>
        </w:tc>
        <w:tc>
          <w:tcPr>
            <w:tcW w:w="1350" w:type="dxa"/>
            <w:vAlign w:val="center"/>
          </w:tcPr>
          <w:p w14:paraId="02072164" w14:textId="77777777" w:rsidR="00035ADB" w:rsidRPr="00BA60B3" w:rsidRDefault="00035ADB" w:rsidP="00BE7F48">
            <w:pPr>
              <w:spacing w:after="0"/>
              <w:rPr>
                <w:rFonts w:ascii="Consolas" w:hAnsi="Consolas"/>
              </w:rPr>
            </w:pPr>
            <w:r w:rsidRPr="00BA60B3">
              <w:rPr>
                <w:rFonts w:ascii="Consolas" w:hAnsi="Consolas"/>
              </w:rPr>
              <w:t>401</w:t>
            </w:r>
          </w:p>
        </w:tc>
        <w:tc>
          <w:tcPr>
            <w:tcW w:w="6835" w:type="dxa"/>
            <w:vAlign w:val="center"/>
          </w:tcPr>
          <w:p w14:paraId="6698A10A" w14:textId="3B9C9FDD" w:rsidR="00035ADB" w:rsidRPr="00BA60B3" w:rsidRDefault="00035ADB" w:rsidP="00BA60B3">
            <w:pPr>
              <w:spacing w:after="0"/>
              <w:ind w:left="360"/>
              <w:rPr>
                <w:rFonts w:ascii="Consolas" w:hAnsi="Consolas"/>
              </w:rPr>
            </w:pPr>
            <w:r w:rsidRPr="00BA60B3">
              <w:rPr>
                <w:rFonts w:ascii="Consolas" w:hAnsi="Consolas"/>
              </w:rPr>
              <w:t xml:space="preserve">Unauthorized User </w:t>
            </w:r>
            <w:r w:rsidR="00BA60B3" w:rsidRPr="00BA60B3">
              <w:rPr>
                <w:rFonts w:ascii="Consolas" w:hAnsi="Consolas"/>
              </w:rPr>
              <w:t xml:space="preserve">/ </w:t>
            </w:r>
            <w:r w:rsidR="00AE2201">
              <w:rPr>
                <w:rFonts w:ascii="Consolas" w:hAnsi="Consolas"/>
              </w:rPr>
              <w:t>Header Token</w:t>
            </w:r>
            <w:r w:rsidRPr="00BA60B3">
              <w:rPr>
                <w:rFonts w:ascii="Consolas" w:hAnsi="Consolas"/>
              </w:rPr>
              <w:t xml:space="preserve"> could be missing</w:t>
            </w:r>
          </w:p>
        </w:tc>
      </w:tr>
      <w:tr w:rsidR="00035ADB" w14:paraId="47721D65" w14:textId="77777777" w:rsidTr="00035ADB">
        <w:trPr>
          <w:cantSplit/>
        </w:trPr>
        <w:tc>
          <w:tcPr>
            <w:tcW w:w="1885" w:type="dxa"/>
            <w:vAlign w:val="center"/>
          </w:tcPr>
          <w:p w14:paraId="6DCB76C8" w14:textId="77777777" w:rsidR="00035ADB" w:rsidRPr="00BA60B3" w:rsidRDefault="00035ADB" w:rsidP="00BE7F48">
            <w:pPr>
              <w:spacing w:after="0"/>
              <w:rPr>
                <w:rFonts w:ascii="Consolas" w:hAnsi="Consolas"/>
              </w:rPr>
            </w:pPr>
            <w:r w:rsidRPr="00BA60B3">
              <w:rPr>
                <w:rFonts w:ascii="Consolas" w:hAnsi="Consolas"/>
              </w:rPr>
              <w:t>400</w:t>
            </w:r>
          </w:p>
        </w:tc>
        <w:tc>
          <w:tcPr>
            <w:tcW w:w="1350" w:type="dxa"/>
            <w:vAlign w:val="center"/>
          </w:tcPr>
          <w:p w14:paraId="3198D416" w14:textId="77777777" w:rsidR="00035ADB" w:rsidRPr="00BA60B3" w:rsidRDefault="00035ADB" w:rsidP="00BE7F48">
            <w:pPr>
              <w:spacing w:after="0"/>
              <w:rPr>
                <w:rFonts w:ascii="Consolas" w:hAnsi="Consolas"/>
              </w:rPr>
            </w:pPr>
            <w:r w:rsidRPr="00BA60B3">
              <w:rPr>
                <w:rFonts w:ascii="Consolas" w:hAnsi="Consolas"/>
              </w:rPr>
              <w:t>400</w:t>
            </w:r>
          </w:p>
        </w:tc>
        <w:tc>
          <w:tcPr>
            <w:tcW w:w="6835" w:type="dxa"/>
            <w:vAlign w:val="center"/>
          </w:tcPr>
          <w:p w14:paraId="4F0D2C87" w14:textId="77777777" w:rsidR="00035ADB" w:rsidRPr="00BA60B3" w:rsidRDefault="00035ADB" w:rsidP="00BA60B3">
            <w:pPr>
              <w:spacing w:after="0"/>
              <w:ind w:left="360"/>
              <w:rPr>
                <w:rFonts w:ascii="Consolas" w:hAnsi="Consolas"/>
              </w:rPr>
            </w:pPr>
            <w:r w:rsidRPr="00BA60B3">
              <w:rPr>
                <w:rFonts w:ascii="Consolas" w:hAnsi="Consolas"/>
              </w:rPr>
              <w:t>Bad request</w:t>
            </w:r>
          </w:p>
        </w:tc>
      </w:tr>
    </w:tbl>
    <w:p w14:paraId="69AEBD22" w14:textId="0798051B" w:rsidR="00B57A76" w:rsidRDefault="00115078" w:rsidP="00CD31CF">
      <w:pPr>
        <w:pStyle w:val="Heading3"/>
      </w:pPr>
      <w:r>
        <w:t>Sample JSON Responses</w:t>
      </w:r>
    </w:p>
    <w:p w14:paraId="1FEAA52B" w14:textId="56FEEFEF" w:rsidR="00724F58" w:rsidRDefault="00115078" w:rsidP="0010274F">
      <w:pPr>
        <w:pStyle w:val="ListParagraph"/>
        <w:numPr>
          <w:ilvl w:val="0"/>
          <w:numId w:val="40"/>
        </w:numPr>
      </w:pPr>
      <w:r>
        <w:t>If the unit system is given as Null:</w:t>
      </w:r>
    </w:p>
    <w:p w14:paraId="667094AB" w14:textId="6F4066D3" w:rsidR="00C70AE4" w:rsidRPr="0010274F" w:rsidRDefault="00C70AE4" w:rsidP="0010274F">
      <w:pPr>
        <w:ind w:left="1008"/>
        <w:rPr>
          <w:rFonts w:ascii="Consolas" w:hAnsi="Consolas"/>
        </w:rPr>
      </w:pPr>
      <w:r w:rsidRPr="0010274F">
        <w:rPr>
          <w:rFonts w:ascii="Consolas" w:hAnsi="Consolas"/>
        </w:rPr>
        <w:t xml:space="preserve">{     "message": "Please enter valid unit system."  } </w:t>
      </w:r>
    </w:p>
    <w:p w14:paraId="2EA3ADDA" w14:textId="0EAC0665" w:rsidR="00724F58" w:rsidRDefault="00115078" w:rsidP="0010274F">
      <w:pPr>
        <w:pStyle w:val="ListParagraph"/>
        <w:numPr>
          <w:ilvl w:val="0"/>
          <w:numId w:val="40"/>
        </w:numPr>
      </w:pPr>
      <w:r>
        <w:t xml:space="preserve">If the unit type is given as Null: </w:t>
      </w:r>
    </w:p>
    <w:p w14:paraId="08044708" w14:textId="07CF16A0" w:rsidR="00C70AE4" w:rsidRPr="0010274F" w:rsidRDefault="00C70AE4" w:rsidP="0010274F">
      <w:pPr>
        <w:ind w:left="1008"/>
        <w:rPr>
          <w:rFonts w:ascii="Consolas" w:hAnsi="Consolas"/>
        </w:rPr>
      </w:pPr>
      <w:r w:rsidRPr="0010274F">
        <w:rPr>
          <w:rFonts w:ascii="Consolas" w:hAnsi="Consolas"/>
        </w:rPr>
        <w:t xml:space="preserve">{     "message": "Please enter valid unit type." } </w:t>
      </w:r>
    </w:p>
    <w:p w14:paraId="402D6382" w14:textId="13FD081C" w:rsidR="00724F58" w:rsidRDefault="00115078" w:rsidP="0010274F">
      <w:pPr>
        <w:pStyle w:val="ListParagraph"/>
        <w:numPr>
          <w:ilvl w:val="0"/>
          <w:numId w:val="40"/>
        </w:numPr>
      </w:pPr>
      <w:r>
        <w:t>If the unit system and unit type are given as Null:</w:t>
      </w:r>
    </w:p>
    <w:p w14:paraId="2725A864" w14:textId="585140BC" w:rsidR="00C70AE4" w:rsidRPr="0010274F" w:rsidRDefault="00C70AE4" w:rsidP="0010274F">
      <w:pPr>
        <w:ind w:left="1008"/>
        <w:rPr>
          <w:rFonts w:ascii="Consolas" w:hAnsi="Consolas"/>
        </w:rPr>
      </w:pPr>
      <w:r w:rsidRPr="0010274F">
        <w:rPr>
          <w:rFonts w:ascii="Consolas" w:hAnsi="Consolas"/>
        </w:rPr>
        <w:t xml:space="preserve">{     "message": "Please enter valid unit system and unit type." } </w:t>
      </w:r>
    </w:p>
    <w:p w14:paraId="05179A80" w14:textId="6A952E14" w:rsidR="00724F58" w:rsidRDefault="00115078" w:rsidP="0010274F">
      <w:pPr>
        <w:pStyle w:val="ListParagraph"/>
        <w:numPr>
          <w:ilvl w:val="0"/>
          <w:numId w:val="40"/>
        </w:numPr>
      </w:pPr>
      <w:r>
        <w:t>If the unit system is a non-null value but an invalid ID:</w:t>
      </w:r>
    </w:p>
    <w:p w14:paraId="6AB9DDCA" w14:textId="09B5C184" w:rsidR="00C70AE4" w:rsidRPr="0010274F" w:rsidRDefault="00C70AE4" w:rsidP="007A13C4">
      <w:pPr>
        <w:ind w:left="1008"/>
        <w:jc w:val="left"/>
        <w:rPr>
          <w:rFonts w:ascii="Consolas" w:hAnsi="Consolas"/>
        </w:rPr>
      </w:pPr>
      <w:r w:rsidRPr="0010274F">
        <w:rPr>
          <w:rFonts w:ascii="Consolas" w:hAnsi="Consolas"/>
        </w:rPr>
        <w:t>{     "message": "Error occurred while retrieving unit of measurements",     "error": "Given UnitSystem Id [&lt;</w:t>
      </w:r>
      <w:r w:rsidR="003D234F">
        <w:rPr>
          <w:rFonts w:ascii="Consolas" w:hAnsi="Consolas"/>
        </w:rPr>
        <w:t>'</w:t>
      </w:r>
      <w:r w:rsidRPr="0010274F">
        <w:rPr>
          <w:rFonts w:ascii="Consolas" w:hAnsi="Consolas"/>
        </w:rPr>
        <w:t>an invalid unit system id</w:t>
      </w:r>
      <w:r w:rsidR="003D234F">
        <w:rPr>
          <w:rFonts w:ascii="Consolas" w:hAnsi="Consolas"/>
        </w:rPr>
        <w:t>'</w:t>
      </w:r>
      <w:r w:rsidRPr="0010274F">
        <w:rPr>
          <w:rFonts w:ascii="Consolas" w:hAnsi="Consolas"/>
        </w:rPr>
        <w:t xml:space="preserve">&gt;] is not a valid UUID, Please provide a valid UnitSystemId to process." } </w:t>
      </w:r>
    </w:p>
    <w:p w14:paraId="00AC6EEC" w14:textId="71672AB7" w:rsidR="00724F58" w:rsidRDefault="00115078" w:rsidP="0010274F">
      <w:pPr>
        <w:pStyle w:val="ListParagraph"/>
        <w:numPr>
          <w:ilvl w:val="0"/>
          <w:numId w:val="40"/>
        </w:numPr>
      </w:pPr>
      <w:r>
        <w:t>If the unit system and unit type are valid:</w:t>
      </w:r>
    </w:p>
    <w:p w14:paraId="3732D941" w14:textId="758EC1C4" w:rsidR="00C70AE4" w:rsidRPr="0010274F" w:rsidRDefault="00C70AE4" w:rsidP="007A13C4">
      <w:pPr>
        <w:ind w:left="1008"/>
        <w:jc w:val="left"/>
        <w:rPr>
          <w:rFonts w:ascii="Consolas" w:hAnsi="Consolas"/>
        </w:rPr>
      </w:pPr>
      <w:r w:rsidRPr="0010274F">
        <w:rPr>
          <w:rFonts w:ascii="Consolas" w:hAnsi="Consolas"/>
        </w:rPr>
        <w:t xml:space="preserve">{      "UoMs": [          {             "UoMId": "",             "MeasurementType": "",             "MeasurementUnit": "",             "MeasurementSystem": "",             "DisplayName": "",             "Symbol": "",             "IsPrimary": ""          }      ] } </w:t>
      </w:r>
    </w:p>
    <w:p w14:paraId="775F41FA" w14:textId="77777777" w:rsidR="00CD31CF" w:rsidRDefault="00CD31CF" w:rsidP="00663216">
      <w:pPr>
        <w:pStyle w:val="Heading2"/>
        <w:sectPr w:rsidR="00CD31CF" w:rsidSect="006D19D3">
          <w:pgSz w:w="15840" w:h="24480" w:code="5"/>
          <w:pgMar w:top="1440" w:right="1440" w:bottom="1440" w:left="1440" w:header="720" w:footer="720" w:gutter="0"/>
          <w:cols w:space="1440"/>
        </w:sectPr>
      </w:pPr>
    </w:p>
    <w:p w14:paraId="735D85CE" w14:textId="00B85A28" w:rsidR="00B57A76" w:rsidRDefault="00115078" w:rsidP="00663216">
      <w:pPr>
        <w:pStyle w:val="Heading2"/>
      </w:pPr>
      <w:bookmarkStart w:id="23" w:name="_Toc219211997"/>
      <w:r>
        <w:t>GET- GetUnitSystems</w:t>
      </w:r>
      <w:bookmarkEnd w:id="23"/>
    </w:p>
    <w:p w14:paraId="65E327CB" w14:textId="2903A763" w:rsidR="00B57A76" w:rsidRDefault="00115078" w:rsidP="00B57A76">
      <w:r>
        <w:t xml:space="preserve">This API is used for fetching the list of all the unit systems in </w:t>
      </w:r>
      <w:r w:rsidR="00EE0DE1">
        <w:t>IAI</w:t>
      </w:r>
      <w:r>
        <w:t>.</w:t>
      </w:r>
    </w:p>
    <w:p w14:paraId="6A4A2F36" w14:textId="7264A68F" w:rsidR="006859D5" w:rsidRPr="00615440" w:rsidRDefault="00115078" w:rsidP="00615440">
      <w:pPr>
        <w:pStyle w:val="Heading3"/>
      </w:pPr>
      <w:bookmarkStart w:id="24" w:name="OLE_LINK4"/>
      <w:r>
        <w:t>Specifications</w:t>
      </w:r>
    </w:p>
    <w:tbl>
      <w:tblPr>
        <w:tblW w:w="5282" w:type="pct"/>
        <w:tblLayout w:type="fixed"/>
        <w:tblLook w:val="04A0" w:firstRow="1" w:lastRow="0" w:firstColumn="1" w:lastColumn="0" w:noHBand="0" w:noVBand="1"/>
      </w:tblPr>
      <w:tblGrid>
        <w:gridCol w:w="2960"/>
        <w:gridCol w:w="10710"/>
      </w:tblGrid>
      <w:tr w:rsidR="00836F63" w:rsidRPr="00836F63" w14:paraId="405102F4" w14:textId="77777777" w:rsidTr="00620FD1">
        <w:trPr>
          <w:trHeight w:val="16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CEF3FE6" w14:textId="77777777" w:rsidR="00836F63" w:rsidRPr="00B172B0" w:rsidRDefault="00836F63" w:rsidP="00EF731F">
            <w:pPr>
              <w:spacing w:after="0"/>
              <w:rPr>
                <w:rFonts w:ascii="Consolas" w:hAnsi="Consolas"/>
              </w:rPr>
            </w:pPr>
            <w:r w:rsidRPr="00B172B0">
              <w:rPr>
                <w:rFonts w:ascii="Consolas" w:hAnsi="Consolas"/>
              </w:rPr>
              <w:t>PROTOCOL</w:t>
            </w:r>
          </w:p>
        </w:tc>
        <w:tc>
          <w:tcPr>
            <w:tcW w:w="10710" w:type="dxa"/>
            <w:tcBorders>
              <w:top w:val="single" w:sz="8" w:space="0" w:color="auto"/>
              <w:left w:val="single" w:sz="8" w:space="0" w:color="auto"/>
              <w:bottom w:val="single" w:sz="8" w:space="0" w:color="auto"/>
              <w:right w:val="single" w:sz="8" w:space="0" w:color="auto"/>
            </w:tcBorders>
            <w:hideMark/>
          </w:tcPr>
          <w:p w14:paraId="01735358" w14:textId="77777777" w:rsidR="00836F63" w:rsidRPr="00B172B0" w:rsidRDefault="00836F63" w:rsidP="00EF731F">
            <w:pPr>
              <w:spacing w:after="0"/>
              <w:rPr>
                <w:rFonts w:ascii="Consolas" w:hAnsi="Consolas"/>
              </w:rPr>
            </w:pPr>
            <w:r w:rsidRPr="00B172B0">
              <w:rPr>
                <w:rFonts w:ascii="Consolas" w:hAnsi="Consolas"/>
              </w:rPr>
              <w:t>HTTPS</w:t>
            </w:r>
          </w:p>
        </w:tc>
      </w:tr>
      <w:tr w:rsidR="00836F63" w:rsidRPr="00836F63" w14:paraId="13C9F7E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EEB1604" w14:textId="0F660220" w:rsidR="00836F63" w:rsidRPr="00B172B0" w:rsidRDefault="00836F63" w:rsidP="00EF731F">
            <w:pPr>
              <w:spacing w:after="0"/>
              <w:rPr>
                <w:rFonts w:ascii="Consolas" w:hAnsi="Consolas"/>
              </w:rPr>
            </w:pPr>
            <w:bookmarkStart w:id="25" w:name="_Hlk173425731"/>
            <w:r w:rsidRPr="00B172B0">
              <w:rPr>
                <w:rFonts w:ascii="Consolas" w:hAnsi="Consolas"/>
              </w:rPr>
              <w:t xml:space="preserve">PATH </w:t>
            </w:r>
            <w:r w:rsidR="00EE0DE1">
              <w:rPr>
                <w:rFonts w:ascii="Consolas" w:hAnsi="Consolas"/>
              </w:rPr>
              <w:t>IAI</w:t>
            </w:r>
            <w:r w:rsidRPr="00B172B0">
              <w:rPr>
                <w:rFonts w:ascii="Consolas" w:hAnsi="Consolas"/>
              </w:rPr>
              <w:t xml:space="preserve"> (Cognite)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0710" w:type="dxa"/>
            <w:tcBorders>
              <w:top w:val="single" w:sz="8" w:space="0" w:color="auto"/>
              <w:left w:val="single" w:sz="8" w:space="0" w:color="auto"/>
              <w:bottom w:val="single" w:sz="8" w:space="0" w:color="auto"/>
              <w:right w:val="single" w:sz="8" w:space="0" w:color="auto"/>
            </w:tcBorders>
            <w:hideMark/>
          </w:tcPr>
          <w:p w14:paraId="1BB898C8" w14:textId="77777777" w:rsidR="00836F63" w:rsidRPr="00B172B0" w:rsidRDefault="00836F63" w:rsidP="00EF731F">
            <w:pPr>
              <w:spacing w:after="0"/>
              <w:rPr>
                <w:rFonts w:ascii="Consolas" w:hAnsi="Consolas"/>
                <w:u w:val="single"/>
              </w:rPr>
            </w:pPr>
            <w:hyperlink r:id="rId27" w:history="1">
              <w:r w:rsidRPr="00B172B0">
                <w:rPr>
                  <w:rStyle w:val="Hyperlink"/>
                  <w:rFonts w:ascii="Consolas" w:hAnsi="Consolas"/>
                </w:rPr>
                <w:t>https://apim-mw-aot-dev.azure-api.net/api/unit-of-measurement/metadata/measurementUnit/systems</w:t>
              </w:r>
            </w:hyperlink>
            <w:r w:rsidRPr="00B172B0">
              <w:rPr>
                <w:rFonts w:ascii="Consolas" w:hAnsi="Consolas"/>
                <w:u w:val="single"/>
              </w:rPr>
              <w:t xml:space="preserve"> </w:t>
            </w:r>
          </w:p>
        </w:tc>
        <w:bookmarkEnd w:id="25"/>
      </w:tr>
      <w:tr w:rsidR="00836F63" w:rsidRPr="00836F63" w14:paraId="7A11F5CB" w14:textId="77777777" w:rsidTr="00620FD1">
        <w:trPr>
          <w:trHeight w:val="10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6389BE2" w14:textId="6BEBE23B" w:rsidR="00836F63" w:rsidRPr="00B172B0" w:rsidRDefault="00836F63" w:rsidP="00EF731F">
            <w:pPr>
              <w:spacing w:after="0"/>
              <w:rPr>
                <w:rFonts w:ascii="Consolas" w:hAnsi="Consolas"/>
              </w:rPr>
            </w:pPr>
            <w:r w:rsidRPr="00B172B0">
              <w:rPr>
                <w:rFonts w:ascii="Consolas" w:hAnsi="Consolas"/>
              </w:rPr>
              <w:t xml:space="preserve">PATH </w:t>
            </w:r>
            <w:r w:rsidR="00EE0DE1">
              <w:rPr>
                <w:rFonts w:ascii="Consolas" w:hAnsi="Consolas"/>
              </w:rPr>
              <w:t>IAI</w:t>
            </w:r>
            <w:r w:rsidRPr="00B172B0">
              <w:rPr>
                <w:rFonts w:ascii="Consolas" w:hAnsi="Consolas"/>
              </w:rPr>
              <w:t xml:space="preserve"> (Azure)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0710" w:type="dxa"/>
            <w:tcBorders>
              <w:top w:val="single" w:sz="8" w:space="0" w:color="auto"/>
              <w:left w:val="single" w:sz="8" w:space="0" w:color="auto"/>
              <w:bottom w:val="single" w:sz="8" w:space="0" w:color="auto"/>
              <w:right w:val="single" w:sz="8" w:space="0" w:color="auto"/>
            </w:tcBorders>
            <w:hideMark/>
          </w:tcPr>
          <w:p w14:paraId="04C0F8B5" w14:textId="77777777" w:rsidR="00836F63" w:rsidRPr="00B172B0" w:rsidRDefault="00836F63" w:rsidP="00EF731F">
            <w:pPr>
              <w:spacing w:after="0"/>
              <w:rPr>
                <w:rFonts w:ascii="Consolas" w:hAnsi="Consolas"/>
              </w:rPr>
            </w:pPr>
            <w:hyperlink r:id="rId28" w:history="1">
              <w:r w:rsidRPr="00B172B0">
                <w:rPr>
                  <w:rStyle w:val="Hyperlink"/>
                  <w:rFonts w:ascii="Consolas" w:hAnsi="Consolas"/>
                </w:rPr>
                <w:t>https://apim-aot-azure-dev.azure-api.net/api/unit-of-measurement/metadata/measurementUnit/systems</w:t>
              </w:r>
            </w:hyperlink>
            <w:r w:rsidRPr="00B172B0">
              <w:rPr>
                <w:rFonts w:ascii="Consolas" w:hAnsi="Consolas"/>
              </w:rPr>
              <w:t xml:space="preserve"> </w:t>
            </w:r>
          </w:p>
        </w:tc>
      </w:tr>
      <w:tr w:rsidR="00836F63" w:rsidRPr="00836F63" w14:paraId="2EF8F837" w14:textId="77777777" w:rsidTr="00620FD1">
        <w:trPr>
          <w:trHeight w:val="135"/>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E0F55DF" w14:textId="77777777" w:rsidR="00836F63" w:rsidRPr="00B172B0" w:rsidRDefault="00836F63" w:rsidP="00EF731F">
            <w:pPr>
              <w:spacing w:after="0"/>
              <w:rPr>
                <w:rFonts w:ascii="Consolas" w:hAnsi="Consolas"/>
              </w:rPr>
            </w:pPr>
            <w:r w:rsidRPr="00B172B0">
              <w:rPr>
                <w:rFonts w:ascii="Consolas" w:hAnsi="Consolas"/>
              </w:rPr>
              <w:t>METHOD</w:t>
            </w:r>
          </w:p>
        </w:tc>
        <w:tc>
          <w:tcPr>
            <w:tcW w:w="10710" w:type="dxa"/>
            <w:tcBorders>
              <w:top w:val="single" w:sz="8" w:space="0" w:color="auto"/>
              <w:left w:val="single" w:sz="8" w:space="0" w:color="auto"/>
              <w:bottom w:val="single" w:sz="8" w:space="0" w:color="auto"/>
              <w:right w:val="single" w:sz="8" w:space="0" w:color="auto"/>
            </w:tcBorders>
            <w:hideMark/>
          </w:tcPr>
          <w:p w14:paraId="4D5E1FDB" w14:textId="77777777" w:rsidR="00836F63" w:rsidRPr="00B172B0" w:rsidRDefault="00836F63" w:rsidP="00EF731F">
            <w:pPr>
              <w:spacing w:after="0"/>
              <w:rPr>
                <w:rFonts w:ascii="Consolas" w:hAnsi="Consolas"/>
              </w:rPr>
            </w:pPr>
            <w:r w:rsidRPr="00B172B0">
              <w:rPr>
                <w:rFonts w:ascii="Consolas" w:hAnsi="Consolas"/>
              </w:rPr>
              <w:t>GET</w:t>
            </w:r>
          </w:p>
        </w:tc>
      </w:tr>
      <w:tr w:rsidR="00836F63" w:rsidRPr="00836F63" w14:paraId="31689E28" w14:textId="77777777" w:rsidTr="00620FD1">
        <w:trPr>
          <w:trHeight w:val="240"/>
        </w:trPr>
        <w:tc>
          <w:tcPr>
            <w:tcW w:w="296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571FC9" w14:textId="77777777" w:rsidR="00836F63" w:rsidRPr="00B172B0" w:rsidRDefault="00836F63" w:rsidP="00EF731F">
            <w:pPr>
              <w:spacing w:after="0"/>
              <w:rPr>
                <w:rFonts w:ascii="Consolas" w:hAnsi="Consolas"/>
              </w:rPr>
            </w:pPr>
            <w:r w:rsidRPr="00B172B0">
              <w:rPr>
                <w:rFonts w:ascii="Consolas" w:hAnsi="Consolas"/>
              </w:rPr>
              <w:t>CONTENT TYPE</w:t>
            </w:r>
          </w:p>
        </w:tc>
        <w:tc>
          <w:tcPr>
            <w:tcW w:w="10710" w:type="dxa"/>
            <w:tcBorders>
              <w:top w:val="single" w:sz="8" w:space="0" w:color="auto"/>
              <w:left w:val="single" w:sz="8" w:space="0" w:color="auto"/>
              <w:bottom w:val="single" w:sz="8" w:space="0" w:color="auto"/>
              <w:right w:val="single" w:sz="8" w:space="0" w:color="auto"/>
            </w:tcBorders>
            <w:hideMark/>
          </w:tcPr>
          <w:p w14:paraId="496B38A3" w14:textId="77777777" w:rsidR="00836F63" w:rsidRPr="00B172B0" w:rsidRDefault="00836F63" w:rsidP="00EF731F">
            <w:pPr>
              <w:spacing w:after="0"/>
              <w:rPr>
                <w:rFonts w:ascii="Consolas" w:hAnsi="Consolas"/>
              </w:rPr>
            </w:pPr>
            <w:r w:rsidRPr="00B172B0">
              <w:rPr>
                <w:rFonts w:ascii="Consolas" w:hAnsi="Consolas"/>
              </w:rPr>
              <w:t>application / json</w:t>
            </w:r>
          </w:p>
        </w:tc>
      </w:tr>
    </w:tbl>
    <w:p w14:paraId="3B253563" w14:textId="0B8B80C8" w:rsidR="00BE2DD6" w:rsidRPr="006859D5" w:rsidRDefault="00115078" w:rsidP="006859D5">
      <w:pPr>
        <w:pStyle w:val="Heading3"/>
      </w:pPr>
      <w:r>
        <w:t>Input Header Parameters</w:t>
      </w: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8280"/>
        <w:gridCol w:w="900"/>
        <w:gridCol w:w="1530"/>
      </w:tblGrid>
      <w:tr w:rsidR="00BE2DD6" w14:paraId="6B41EE03" w14:textId="77777777" w:rsidTr="00AA2891">
        <w:trPr>
          <w:trHeight w:val="260"/>
        </w:trPr>
        <w:tc>
          <w:tcPr>
            <w:tcW w:w="2965" w:type="dxa"/>
            <w:shd w:val="clear" w:color="auto" w:fill="D9D9D9" w:themeFill="background1" w:themeFillShade="D9"/>
          </w:tcPr>
          <w:p w14:paraId="1D7DFB99" w14:textId="5E3E7938" w:rsidR="00BE2DD6" w:rsidRDefault="00115078" w:rsidP="00050904">
            <w:pPr>
              <w:spacing w:after="0"/>
            </w:pPr>
            <w:r>
              <w:t>Parameter</w:t>
            </w:r>
          </w:p>
        </w:tc>
        <w:tc>
          <w:tcPr>
            <w:tcW w:w="8280" w:type="dxa"/>
            <w:shd w:val="clear" w:color="auto" w:fill="D9D9D9" w:themeFill="background1" w:themeFillShade="D9"/>
          </w:tcPr>
          <w:p w14:paraId="0529CDE4" w14:textId="0069C358" w:rsidR="00BE2DD6" w:rsidRDefault="00115078" w:rsidP="00050904">
            <w:pPr>
              <w:spacing w:after="0"/>
            </w:pPr>
            <w:r>
              <w:t>Description</w:t>
            </w:r>
          </w:p>
        </w:tc>
        <w:tc>
          <w:tcPr>
            <w:tcW w:w="900" w:type="dxa"/>
            <w:shd w:val="clear" w:color="auto" w:fill="D9D9D9" w:themeFill="background1" w:themeFillShade="D9"/>
          </w:tcPr>
          <w:p w14:paraId="2FCC44DF" w14:textId="31FEA4A8" w:rsidR="00BE2DD6" w:rsidRDefault="00115078" w:rsidP="00050904">
            <w:pPr>
              <w:spacing w:after="0"/>
            </w:pPr>
            <w:r>
              <w:t>M/O</w:t>
            </w:r>
          </w:p>
        </w:tc>
        <w:tc>
          <w:tcPr>
            <w:tcW w:w="1530" w:type="dxa"/>
            <w:shd w:val="clear" w:color="auto" w:fill="D9D9D9" w:themeFill="background1" w:themeFillShade="D9"/>
          </w:tcPr>
          <w:p w14:paraId="4A7AFCD2" w14:textId="35645709" w:rsidR="00BE2DD6" w:rsidRDefault="00115078" w:rsidP="00050904">
            <w:pPr>
              <w:spacing w:after="0"/>
            </w:pPr>
            <w:r>
              <w:t>Type</w:t>
            </w:r>
          </w:p>
        </w:tc>
      </w:tr>
      <w:tr w:rsidR="00BE2DD6" w14:paraId="5F2CDE20" w14:textId="77777777" w:rsidTr="00AA2891">
        <w:trPr>
          <w:trHeight w:val="168"/>
        </w:trPr>
        <w:tc>
          <w:tcPr>
            <w:tcW w:w="2965" w:type="dxa"/>
          </w:tcPr>
          <w:p w14:paraId="5B54CE3E" w14:textId="70F4BAB1" w:rsidR="00BE2DD6" w:rsidRDefault="00115078" w:rsidP="00050904">
            <w:pPr>
              <w:spacing w:after="0"/>
            </w:pPr>
            <w:r>
              <w:t>Authorization</w:t>
            </w:r>
          </w:p>
        </w:tc>
        <w:tc>
          <w:tcPr>
            <w:tcW w:w="8280" w:type="dxa"/>
          </w:tcPr>
          <w:p w14:paraId="5F7902C1" w14:textId="75AA8EB7" w:rsidR="00BE2DD6" w:rsidRDefault="00115078" w:rsidP="00050904">
            <w:pPr>
              <w:spacing w:after="0"/>
            </w:pPr>
            <w:r>
              <w:t>Token acquired from Azure AD based on the user credentials for further API calls.</w:t>
            </w:r>
          </w:p>
        </w:tc>
        <w:tc>
          <w:tcPr>
            <w:tcW w:w="900" w:type="dxa"/>
          </w:tcPr>
          <w:p w14:paraId="406B84F9" w14:textId="39613C87" w:rsidR="00BE2DD6" w:rsidRDefault="00115078" w:rsidP="00050904">
            <w:pPr>
              <w:spacing w:after="0"/>
            </w:pPr>
            <w:r>
              <w:t>M</w:t>
            </w:r>
          </w:p>
        </w:tc>
        <w:tc>
          <w:tcPr>
            <w:tcW w:w="1530" w:type="dxa"/>
          </w:tcPr>
          <w:p w14:paraId="77D91CA5" w14:textId="7908B8B2" w:rsidR="00BE2DD6" w:rsidRDefault="00115078" w:rsidP="00050904">
            <w:pPr>
              <w:spacing w:after="0"/>
            </w:pPr>
            <w:r>
              <w:t>String</w:t>
            </w:r>
          </w:p>
        </w:tc>
      </w:tr>
      <w:tr w:rsidR="00BE2DD6" w14:paraId="02583A46" w14:textId="77777777" w:rsidTr="00AA2891">
        <w:trPr>
          <w:trHeight w:val="78"/>
        </w:trPr>
        <w:tc>
          <w:tcPr>
            <w:tcW w:w="2965" w:type="dxa"/>
          </w:tcPr>
          <w:p w14:paraId="575258F3" w14:textId="185D9207" w:rsidR="00BE2DD6" w:rsidRDefault="00115078" w:rsidP="00050904">
            <w:pPr>
              <w:spacing w:after="0"/>
            </w:pPr>
            <w:r>
              <w:t>Content-Type</w:t>
            </w:r>
          </w:p>
        </w:tc>
        <w:tc>
          <w:tcPr>
            <w:tcW w:w="8280" w:type="dxa"/>
          </w:tcPr>
          <w:p w14:paraId="0D2B4EA1" w14:textId="1D9D15B0" w:rsidR="00BE2DD6" w:rsidRDefault="00115078" w:rsidP="00050904">
            <w:pPr>
              <w:spacing w:after="0"/>
            </w:pPr>
            <w:r>
              <w:t>Type of content. E.g.- application/json</w:t>
            </w:r>
          </w:p>
        </w:tc>
        <w:tc>
          <w:tcPr>
            <w:tcW w:w="900" w:type="dxa"/>
          </w:tcPr>
          <w:p w14:paraId="51741CA0" w14:textId="2DA5C241" w:rsidR="00BE2DD6" w:rsidRDefault="00115078" w:rsidP="00050904">
            <w:pPr>
              <w:spacing w:after="0"/>
            </w:pPr>
            <w:r>
              <w:t>M</w:t>
            </w:r>
          </w:p>
        </w:tc>
        <w:tc>
          <w:tcPr>
            <w:tcW w:w="1530" w:type="dxa"/>
          </w:tcPr>
          <w:p w14:paraId="6E7B116B" w14:textId="3D793639" w:rsidR="00BE2DD6" w:rsidRDefault="00115078" w:rsidP="00050904">
            <w:pPr>
              <w:spacing w:after="0"/>
            </w:pPr>
            <w:r>
              <w:t>String</w:t>
            </w:r>
          </w:p>
        </w:tc>
      </w:tr>
    </w:tbl>
    <w:p w14:paraId="454AC044" w14:textId="2BD0CF20" w:rsidR="006859D5" w:rsidRPr="00615440" w:rsidRDefault="00115078" w:rsidP="00615440">
      <w:pPr>
        <w:pStyle w:val="Heading3"/>
      </w:pPr>
      <w:r>
        <w:t>Output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14:paraId="1E6BA7AE" w14:textId="77777777" w:rsidTr="00AA2891">
        <w:trPr>
          <w:trHeight w:val="77"/>
        </w:trPr>
        <w:tc>
          <w:tcPr>
            <w:tcW w:w="2965" w:type="dxa"/>
            <w:shd w:val="clear" w:color="auto" w:fill="D9D9D9" w:themeFill="background1" w:themeFillShade="D9"/>
          </w:tcPr>
          <w:p w14:paraId="47C81307" w14:textId="0D303CE9" w:rsidR="00481DDD" w:rsidRDefault="00115078" w:rsidP="00BB1D80">
            <w:pPr>
              <w:spacing w:after="0"/>
            </w:pPr>
            <w:r>
              <w:t>Parameter</w:t>
            </w:r>
          </w:p>
        </w:tc>
        <w:tc>
          <w:tcPr>
            <w:tcW w:w="9186" w:type="dxa"/>
            <w:shd w:val="clear" w:color="auto" w:fill="D9D9D9" w:themeFill="background1" w:themeFillShade="D9"/>
          </w:tcPr>
          <w:p w14:paraId="618EC750" w14:textId="4778BEE2" w:rsidR="00481DDD" w:rsidRDefault="00115078" w:rsidP="00BB1D80">
            <w:pPr>
              <w:spacing w:after="0"/>
            </w:pPr>
            <w:r>
              <w:t>Description</w:t>
            </w:r>
          </w:p>
        </w:tc>
        <w:tc>
          <w:tcPr>
            <w:tcW w:w="1560" w:type="dxa"/>
            <w:shd w:val="clear" w:color="auto" w:fill="D9D9D9" w:themeFill="background1" w:themeFillShade="D9"/>
          </w:tcPr>
          <w:p w14:paraId="3D8124C0" w14:textId="6DFF1CE0" w:rsidR="00481DDD" w:rsidRDefault="00115078" w:rsidP="00BB1D80">
            <w:pPr>
              <w:spacing w:after="0"/>
            </w:pPr>
            <w:r>
              <w:t>Type</w:t>
            </w:r>
          </w:p>
        </w:tc>
      </w:tr>
      <w:tr w:rsidR="00481DDD" w14:paraId="13FDEA4F" w14:textId="77777777" w:rsidTr="00AA2891">
        <w:trPr>
          <w:trHeight w:val="315"/>
        </w:trPr>
        <w:tc>
          <w:tcPr>
            <w:tcW w:w="2965" w:type="dxa"/>
          </w:tcPr>
          <w:p w14:paraId="230C6E18" w14:textId="77777777" w:rsidR="00481DDD" w:rsidRPr="001447A9" w:rsidRDefault="00481DDD" w:rsidP="00BB1D80">
            <w:pPr>
              <w:spacing w:after="0"/>
              <w:rPr>
                <w:rFonts w:ascii="Consolas" w:hAnsi="Consolas"/>
              </w:rPr>
            </w:pPr>
            <w:r w:rsidRPr="001447A9">
              <w:rPr>
                <w:rFonts w:ascii="Consolas" w:hAnsi="Consolas"/>
              </w:rPr>
              <w:t>Server</w:t>
            </w:r>
          </w:p>
        </w:tc>
        <w:tc>
          <w:tcPr>
            <w:tcW w:w="9186" w:type="dxa"/>
          </w:tcPr>
          <w:p w14:paraId="2EE844D1" w14:textId="77777777" w:rsidR="00481DDD" w:rsidRPr="001447A9" w:rsidRDefault="00481DDD" w:rsidP="00BB1D80">
            <w:pPr>
              <w:spacing w:after="0"/>
              <w:rPr>
                <w:rFonts w:ascii="Consolas" w:hAnsi="Consolas"/>
              </w:rPr>
            </w:pPr>
            <w:r w:rsidRPr="001447A9">
              <w:rPr>
                <w:rFonts w:ascii="Consolas" w:hAnsi="Consolas"/>
              </w:rPr>
              <w:t xml:space="preserve">Contains information about how the server handles </w:t>
            </w:r>
            <w:bookmarkStart w:id="26" w:name="_Int_CUBkMQex"/>
            <w:r w:rsidRPr="001447A9">
              <w:rPr>
                <w:rFonts w:ascii="Consolas" w:hAnsi="Consolas"/>
              </w:rPr>
              <w:t>request</w:t>
            </w:r>
            <w:bookmarkEnd w:id="26"/>
            <w:r w:rsidRPr="001447A9">
              <w:rPr>
                <w:rFonts w:ascii="Consolas" w:hAnsi="Consolas"/>
              </w:rPr>
              <w:t>s [e.g., Werkzeug/2.1.2 Python/3.9.7]</w:t>
            </w:r>
          </w:p>
        </w:tc>
        <w:tc>
          <w:tcPr>
            <w:tcW w:w="1560" w:type="dxa"/>
          </w:tcPr>
          <w:p w14:paraId="1FA4E550" w14:textId="77777777" w:rsidR="00481DDD" w:rsidRPr="001447A9" w:rsidRDefault="00481DDD" w:rsidP="00BB1D80">
            <w:pPr>
              <w:spacing w:after="0"/>
              <w:rPr>
                <w:rFonts w:ascii="Consolas" w:hAnsi="Consolas"/>
              </w:rPr>
            </w:pPr>
            <w:r w:rsidRPr="001447A9">
              <w:rPr>
                <w:rFonts w:ascii="Consolas" w:hAnsi="Consolas"/>
              </w:rPr>
              <w:t>String</w:t>
            </w:r>
          </w:p>
        </w:tc>
      </w:tr>
      <w:tr w:rsidR="00481DDD" w14:paraId="061A648A" w14:textId="77777777" w:rsidTr="00AA2891">
        <w:trPr>
          <w:trHeight w:val="315"/>
        </w:trPr>
        <w:tc>
          <w:tcPr>
            <w:tcW w:w="2965" w:type="dxa"/>
          </w:tcPr>
          <w:p w14:paraId="0F128DAD" w14:textId="77777777" w:rsidR="00481DDD" w:rsidRPr="001447A9" w:rsidRDefault="00481DDD" w:rsidP="00BB1D80">
            <w:pPr>
              <w:spacing w:after="0"/>
              <w:rPr>
                <w:rFonts w:ascii="Consolas" w:hAnsi="Consolas"/>
              </w:rPr>
            </w:pPr>
            <w:r w:rsidRPr="001447A9">
              <w:rPr>
                <w:rFonts w:ascii="Consolas" w:hAnsi="Consolas"/>
              </w:rPr>
              <w:t>Content-Type</w:t>
            </w:r>
          </w:p>
        </w:tc>
        <w:tc>
          <w:tcPr>
            <w:tcW w:w="9186" w:type="dxa"/>
          </w:tcPr>
          <w:p w14:paraId="55D1E96F" w14:textId="77777777" w:rsidR="00481DDD" w:rsidRPr="001447A9" w:rsidRDefault="00481DDD" w:rsidP="00BB1D80">
            <w:pPr>
              <w:spacing w:after="0"/>
              <w:rPr>
                <w:rFonts w:ascii="Consolas" w:hAnsi="Consolas"/>
              </w:rPr>
            </w:pPr>
            <w:r w:rsidRPr="001447A9">
              <w:rPr>
                <w:rFonts w:ascii="Consolas" w:hAnsi="Consolas"/>
              </w:rPr>
              <w:t>Type of the content</w:t>
            </w:r>
          </w:p>
        </w:tc>
        <w:tc>
          <w:tcPr>
            <w:tcW w:w="1560" w:type="dxa"/>
          </w:tcPr>
          <w:p w14:paraId="70F51B04" w14:textId="77777777" w:rsidR="00481DDD" w:rsidRPr="001447A9" w:rsidRDefault="00481DDD" w:rsidP="00BB1D80">
            <w:pPr>
              <w:spacing w:after="0"/>
              <w:rPr>
                <w:rFonts w:ascii="Consolas" w:hAnsi="Consolas"/>
              </w:rPr>
            </w:pPr>
            <w:r w:rsidRPr="001447A9">
              <w:rPr>
                <w:rFonts w:ascii="Consolas" w:hAnsi="Consolas"/>
              </w:rPr>
              <w:t>String</w:t>
            </w:r>
          </w:p>
        </w:tc>
      </w:tr>
      <w:tr w:rsidR="00481DDD" w14:paraId="7871128E" w14:textId="77777777" w:rsidTr="00AA2891">
        <w:trPr>
          <w:trHeight w:val="315"/>
        </w:trPr>
        <w:tc>
          <w:tcPr>
            <w:tcW w:w="2965" w:type="dxa"/>
          </w:tcPr>
          <w:p w14:paraId="3D8FADD1" w14:textId="77777777" w:rsidR="00481DDD" w:rsidRPr="001447A9" w:rsidRDefault="00481DDD" w:rsidP="00BB1D80">
            <w:pPr>
              <w:spacing w:after="0"/>
              <w:rPr>
                <w:rFonts w:ascii="Consolas" w:hAnsi="Consolas"/>
              </w:rPr>
            </w:pPr>
            <w:r w:rsidRPr="001447A9">
              <w:rPr>
                <w:rFonts w:ascii="Consolas" w:hAnsi="Consolas"/>
              </w:rPr>
              <w:t>Date</w:t>
            </w:r>
          </w:p>
        </w:tc>
        <w:tc>
          <w:tcPr>
            <w:tcW w:w="9186" w:type="dxa"/>
          </w:tcPr>
          <w:p w14:paraId="4C0C00CB" w14:textId="77777777" w:rsidR="00481DDD" w:rsidRPr="001447A9" w:rsidRDefault="00481DDD" w:rsidP="00BB1D80">
            <w:pPr>
              <w:spacing w:after="0"/>
              <w:rPr>
                <w:rFonts w:ascii="Consolas" w:hAnsi="Consolas"/>
              </w:rPr>
            </w:pPr>
            <w:r w:rsidRPr="001447A9">
              <w:rPr>
                <w:rFonts w:ascii="Consolas" w:hAnsi="Consolas"/>
              </w:rPr>
              <w:t>Date of operation execution e.g. - [Tue, 17 May 2022 06:30:16 GMT]</w:t>
            </w:r>
          </w:p>
        </w:tc>
        <w:tc>
          <w:tcPr>
            <w:tcW w:w="1560" w:type="dxa"/>
          </w:tcPr>
          <w:p w14:paraId="03874BBC" w14:textId="77777777" w:rsidR="00481DDD" w:rsidRPr="001447A9" w:rsidRDefault="00481DDD" w:rsidP="00BB1D80">
            <w:pPr>
              <w:spacing w:after="0"/>
              <w:rPr>
                <w:rFonts w:ascii="Consolas" w:hAnsi="Consolas"/>
              </w:rPr>
            </w:pPr>
            <w:r w:rsidRPr="001447A9">
              <w:rPr>
                <w:rFonts w:ascii="Consolas" w:hAnsi="Consolas"/>
              </w:rPr>
              <w:t>Datetime</w:t>
            </w:r>
          </w:p>
        </w:tc>
      </w:tr>
      <w:tr w:rsidR="00481DDD" w14:paraId="79AD6116" w14:textId="77777777" w:rsidTr="00AA2891">
        <w:trPr>
          <w:trHeight w:val="315"/>
        </w:trPr>
        <w:tc>
          <w:tcPr>
            <w:tcW w:w="2965" w:type="dxa"/>
          </w:tcPr>
          <w:p w14:paraId="24E1D8AF" w14:textId="77777777" w:rsidR="00481DDD" w:rsidRPr="001447A9" w:rsidRDefault="00481DDD" w:rsidP="00BB1D80">
            <w:pPr>
              <w:spacing w:after="0"/>
              <w:rPr>
                <w:rFonts w:ascii="Consolas" w:hAnsi="Consolas"/>
              </w:rPr>
            </w:pPr>
            <w:r w:rsidRPr="001447A9">
              <w:rPr>
                <w:rFonts w:ascii="Consolas" w:hAnsi="Consolas"/>
              </w:rPr>
              <w:t>Content-Length</w:t>
            </w:r>
          </w:p>
        </w:tc>
        <w:tc>
          <w:tcPr>
            <w:tcW w:w="9186" w:type="dxa"/>
          </w:tcPr>
          <w:p w14:paraId="0742783C" w14:textId="77777777" w:rsidR="00481DDD" w:rsidRPr="001447A9" w:rsidRDefault="00481DDD" w:rsidP="00BB1D80">
            <w:pPr>
              <w:spacing w:after="0"/>
              <w:rPr>
                <w:rFonts w:ascii="Consolas" w:hAnsi="Consolas"/>
              </w:rPr>
            </w:pPr>
            <w:r w:rsidRPr="001447A9">
              <w:rPr>
                <w:rFonts w:ascii="Consolas" w:hAnsi="Consolas"/>
              </w:rPr>
              <w:t>Length of the content</w:t>
            </w:r>
          </w:p>
        </w:tc>
        <w:tc>
          <w:tcPr>
            <w:tcW w:w="1560" w:type="dxa"/>
          </w:tcPr>
          <w:p w14:paraId="1C0B544A" w14:textId="77777777" w:rsidR="00481DDD" w:rsidRPr="001447A9" w:rsidRDefault="00481DDD" w:rsidP="00BB1D80">
            <w:pPr>
              <w:spacing w:after="0"/>
              <w:rPr>
                <w:rFonts w:ascii="Consolas" w:hAnsi="Consolas"/>
              </w:rPr>
            </w:pPr>
            <w:r w:rsidRPr="001447A9">
              <w:rPr>
                <w:rFonts w:ascii="Consolas" w:hAnsi="Consolas"/>
              </w:rPr>
              <w:t>Bytes</w:t>
            </w:r>
          </w:p>
        </w:tc>
      </w:tr>
      <w:tr w:rsidR="00481DDD" w14:paraId="43EA9E0E" w14:textId="77777777" w:rsidTr="00AA2891">
        <w:trPr>
          <w:trHeight w:val="315"/>
        </w:trPr>
        <w:tc>
          <w:tcPr>
            <w:tcW w:w="2965" w:type="dxa"/>
          </w:tcPr>
          <w:p w14:paraId="0B7290C4" w14:textId="77777777" w:rsidR="00481DDD" w:rsidRPr="001447A9" w:rsidRDefault="00481DDD" w:rsidP="00BB1D80">
            <w:pPr>
              <w:spacing w:after="0"/>
              <w:rPr>
                <w:rFonts w:ascii="Consolas" w:hAnsi="Consolas"/>
              </w:rPr>
            </w:pPr>
            <w:r w:rsidRPr="001447A9">
              <w:rPr>
                <w:rFonts w:ascii="Consolas" w:hAnsi="Consolas"/>
              </w:rPr>
              <w:t>Connection</w:t>
            </w:r>
          </w:p>
        </w:tc>
        <w:tc>
          <w:tcPr>
            <w:tcW w:w="9186" w:type="dxa"/>
          </w:tcPr>
          <w:p w14:paraId="452867C6" w14:textId="77777777" w:rsidR="00481DDD" w:rsidRPr="001447A9" w:rsidRDefault="00481DDD" w:rsidP="00BB1D80">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560" w:type="dxa"/>
          </w:tcPr>
          <w:p w14:paraId="3A21F617" w14:textId="77777777" w:rsidR="00481DDD" w:rsidRPr="001447A9" w:rsidRDefault="00481DDD" w:rsidP="00BB1D80">
            <w:pPr>
              <w:spacing w:after="0"/>
              <w:rPr>
                <w:rFonts w:ascii="Consolas" w:hAnsi="Consolas"/>
              </w:rPr>
            </w:pPr>
            <w:r w:rsidRPr="001447A9">
              <w:rPr>
                <w:rFonts w:ascii="Consolas" w:hAnsi="Consolas"/>
              </w:rPr>
              <w:t xml:space="preserve"> String</w:t>
            </w:r>
          </w:p>
        </w:tc>
      </w:tr>
    </w:tbl>
    <w:p w14:paraId="1CEF55B7" w14:textId="7CBDB1D2" w:rsidR="00481DDD" w:rsidRPr="006859D5" w:rsidRDefault="00115078" w:rsidP="006859D5">
      <w:pPr>
        <w:pStyle w:val="Heading3"/>
      </w:pPr>
      <w:r>
        <w:t>Output Body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186"/>
        <w:gridCol w:w="1560"/>
      </w:tblGrid>
      <w:tr w:rsidR="00481DDD" w:rsidRPr="002F6988" w14:paraId="24F13967" w14:textId="77777777" w:rsidTr="00AA2891">
        <w:trPr>
          <w:trHeight w:val="315"/>
        </w:trPr>
        <w:tc>
          <w:tcPr>
            <w:tcW w:w="2965" w:type="dxa"/>
            <w:shd w:val="clear" w:color="auto" w:fill="E7E6E6" w:themeFill="background2"/>
          </w:tcPr>
          <w:p w14:paraId="24B80155" w14:textId="1F2A4ABB" w:rsidR="00481DDD" w:rsidRPr="002F6988" w:rsidRDefault="00115078" w:rsidP="00EF4F93">
            <w:pPr>
              <w:spacing w:after="0"/>
              <w:rPr>
                <w:b/>
                <w:bCs/>
              </w:rPr>
            </w:pPr>
            <w:r>
              <w:t>Parameter</w:t>
            </w:r>
          </w:p>
        </w:tc>
        <w:tc>
          <w:tcPr>
            <w:tcW w:w="9186" w:type="dxa"/>
            <w:shd w:val="clear" w:color="auto" w:fill="E7E6E6" w:themeFill="background2"/>
          </w:tcPr>
          <w:p w14:paraId="4217E808" w14:textId="6D13E737" w:rsidR="00481DDD" w:rsidRPr="002F6988" w:rsidRDefault="00115078" w:rsidP="00EF4F93">
            <w:pPr>
              <w:spacing w:after="0"/>
            </w:pPr>
            <w:r>
              <w:t>Description</w:t>
            </w:r>
          </w:p>
        </w:tc>
        <w:tc>
          <w:tcPr>
            <w:tcW w:w="1560" w:type="dxa"/>
            <w:shd w:val="clear" w:color="auto" w:fill="E7E6E6" w:themeFill="background2"/>
          </w:tcPr>
          <w:p w14:paraId="2A2D3FB1" w14:textId="48729E83" w:rsidR="00481DDD" w:rsidRPr="002F6988" w:rsidRDefault="00115078" w:rsidP="00EF4F93">
            <w:pPr>
              <w:spacing w:after="0"/>
            </w:pPr>
            <w:r>
              <w:t>Type</w:t>
            </w:r>
          </w:p>
        </w:tc>
      </w:tr>
      <w:tr w:rsidR="00481DDD" w:rsidRPr="002B7A7B" w14:paraId="54223D1E" w14:textId="77777777" w:rsidTr="00AA2891">
        <w:trPr>
          <w:trHeight w:val="315"/>
        </w:trPr>
        <w:tc>
          <w:tcPr>
            <w:tcW w:w="2965" w:type="dxa"/>
          </w:tcPr>
          <w:p w14:paraId="5533DE90" w14:textId="2C8D9697" w:rsidR="00481DDD" w:rsidRPr="002B7A7B" w:rsidRDefault="00115078" w:rsidP="00EF4F93">
            <w:pPr>
              <w:spacing w:after="0"/>
              <w:rPr>
                <w:highlight w:val="lightGray"/>
              </w:rPr>
            </w:pPr>
            <w:r>
              <w:t>Id</w:t>
            </w:r>
          </w:p>
        </w:tc>
        <w:tc>
          <w:tcPr>
            <w:tcW w:w="9186" w:type="dxa"/>
          </w:tcPr>
          <w:p w14:paraId="41EE125A" w14:textId="2444020D" w:rsidR="00481DDD" w:rsidRPr="002B7A7B" w:rsidRDefault="00115078" w:rsidP="00EF4F93">
            <w:pPr>
              <w:spacing w:after="0"/>
              <w:rPr>
                <w:highlight w:val="lightGray"/>
              </w:rPr>
            </w:pPr>
            <w:r>
              <w:t>Unique identifier of the unit system</w:t>
            </w:r>
          </w:p>
        </w:tc>
        <w:tc>
          <w:tcPr>
            <w:tcW w:w="1560" w:type="dxa"/>
          </w:tcPr>
          <w:p w14:paraId="6542F0F1" w14:textId="4A9F428B" w:rsidR="00481DDD" w:rsidRPr="002B7A7B" w:rsidRDefault="00115078" w:rsidP="00EF4F93">
            <w:pPr>
              <w:spacing w:after="0"/>
              <w:rPr>
                <w:highlight w:val="lightGray"/>
              </w:rPr>
            </w:pPr>
            <w:r>
              <w:t>String</w:t>
            </w:r>
          </w:p>
        </w:tc>
      </w:tr>
      <w:tr w:rsidR="00481DDD" w:rsidRPr="0387F8AB" w14:paraId="0EC3AC5A" w14:textId="77777777" w:rsidTr="00AA2891">
        <w:trPr>
          <w:trHeight w:val="315"/>
        </w:trPr>
        <w:tc>
          <w:tcPr>
            <w:tcW w:w="2965" w:type="dxa"/>
          </w:tcPr>
          <w:p w14:paraId="408F937F" w14:textId="5CFA936A" w:rsidR="00481DDD" w:rsidRDefault="00115078" w:rsidP="00EF4F93">
            <w:pPr>
              <w:spacing w:after="0"/>
            </w:pPr>
            <w:r>
              <w:t>UnitSystem</w:t>
            </w:r>
          </w:p>
        </w:tc>
        <w:tc>
          <w:tcPr>
            <w:tcW w:w="9186" w:type="dxa"/>
          </w:tcPr>
          <w:p w14:paraId="5F1A42AE" w14:textId="689F31FF" w:rsidR="00481DDD" w:rsidRDefault="00115078" w:rsidP="00EF4F93">
            <w:pPr>
              <w:spacing w:after="0"/>
            </w:pPr>
            <w:r>
              <w:t>Name of the unit system</w:t>
            </w:r>
          </w:p>
        </w:tc>
        <w:tc>
          <w:tcPr>
            <w:tcW w:w="1560" w:type="dxa"/>
          </w:tcPr>
          <w:p w14:paraId="0D7CFB5C" w14:textId="4FB17AE7" w:rsidR="00481DDD" w:rsidRPr="0387F8AB" w:rsidRDefault="00115078" w:rsidP="00EF4F93">
            <w:pPr>
              <w:spacing w:after="0"/>
            </w:pPr>
            <w:r>
              <w:t>String</w:t>
            </w:r>
          </w:p>
        </w:tc>
      </w:tr>
      <w:tr w:rsidR="00481DDD" w:rsidRPr="0387F8AB" w14:paraId="0FC23BB0" w14:textId="77777777" w:rsidTr="00AA2891">
        <w:trPr>
          <w:trHeight w:val="315"/>
        </w:trPr>
        <w:tc>
          <w:tcPr>
            <w:tcW w:w="2965" w:type="dxa"/>
          </w:tcPr>
          <w:p w14:paraId="03B7A774" w14:textId="24B0FDD8" w:rsidR="00481DDD" w:rsidRDefault="00115078" w:rsidP="00EF4F93">
            <w:pPr>
              <w:spacing w:after="0"/>
            </w:pPr>
            <w:r>
              <w:t>Description</w:t>
            </w:r>
          </w:p>
        </w:tc>
        <w:tc>
          <w:tcPr>
            <w:tcW w:w="9186" w:type="dxa"/>
          </w:tcPr>
          <w:p w14:paraId="379FCDCE" w14:textId="68D89BF2" w:rsidR="00481DDD" w:rsidRDefault="00115078" w:rsidP="00EF4F93">
            <w:pPr>
              <w:spacing w:after="0"/>
            </w:pPr>
            <w:r>
              <w:t>Description of the unit system</w:t>
            </w:r>
          </w:p>
        </w:tc>
        <w:tc>
          <w:tcPr>
            <w:tcW w:w="1560" w:type="dxa"/>
          </w:tcPr>
          <w:p w14:paraId="08A72850" w14:textId="29A76494" w:rsidR="00481DDD" w:rsidRPr="0387F8AB" w:rsidRDefault="00115078" w:rsidP="00EF4F93">
            <w:pPr>
              <w:spacing w:after="0"/>
            </w:pPr>
            <w:r>
              <w:t>String</w:t>
            </w:r>
          </w:p>
        </w:tc>
      </w:tr>
      <w:tr w:rsidR="00481DDD" w:rsidRPr="0387F8AB" w14:paraId="7F4752DB" w14:textId="77777777" w:rsidTr="00AA2891">
        <w:trPr>
          <w:trHeight w:val="315"/>
        </w:trPr>
        <w:tc>
          <w:tcPr>
            <w:tcW w:w="2965" w:type="dxa"/>
          </w:tcPr>
          <w:p w14:paraId="29789260" w14:textId="0B8B84A0" w:rsidR="00481DDD" w:rsidRDefault="00115078" w:rsidP="00EF4F93">
            <w:pPr>
              <w:spacing w:after="0"/>
            </w:pPr>
            <w:r>
              <w:t>IsStandardUnitSystem</w:t>
            </w:r>
          </w:p>
        </w:tc>
        <w:tc>
          <w:tcPr>
            <w:tcW w:w="9186" w:type="dxa"/>
          </w:tcPr>
          <w:p w14:paraId="119432A3" w14:textId="2C5B1696" w:rsidR="00481DDD" w:rsidRDefault="00115078" w:rsidP="00EF4F93">
            <w:pPr>
              <w:spacing w:after="0"/>
            </w:pPr>
            <w:r>
              <w:t xml:space="preserve">Returns true if the unit system is an </w:t>
            </w:r>
            <w:r w:rsidR="00EE0DE1">
              <w:t>IAI</w:t>
            </w:r>
            <w:r>
              <w:t xml:space="preserve"> Standard unit system</w:t>
            </w:r>
          </w:p>
        </w:tc>
        <w:tc>
          <w:tcPr>
            <w:tcW w:w="1560" w:type="dxa"/>
          </w:tcPr>
          <w:p w14:paraId="7D674ECF" w14:textId="32B286A2" w:rsidR="00481DDD" w:rsidRPr="0387F8AB" w:rsidRDefault="00115078" w:rsidP="00EF4F93">
            <w:pPr>
              <w:spacing w:after="0"/>
            </w:pPr>
            <w:r>
              <w:t>String</w:t>
            </w:r>
          </w:p>
        </w:tc>
      </w:tr>
      <w:tr w:rsidR="00481DDD" w:rsidRPr="0387F8AB" w14:paraId="05B210B1" w14:textId="77777777" w:rsidTr="00AA2891">
        <w:trPr>
          <w:trHeight w:val="315"/>
        </w:trPr>
        <w:tc>
          <w:tcPr>
            <w:tcW w:w="2965" w:type="dxa"/>
          </w:tcPr>
          <w:p w14:paraId="6E429EE8" w14:textId="0B080152" w:rsidR="00481DDD" w:rsidRDefault="00115078" w:rsidP="00EF4F93">
            <w:pPr>
              <w:spacing w:after="0"/>
            </w:pPr>
            <w:r>
              <w:t>CreatedOn</w:t>
            </w:r>
          </w:p>
        </w:tc>
        <w:tc>
          <w:tcPr>
            <w:tcW w:w="9186" w:type="dxa"/>
          </w:tcPr>
          <w:p w14:paraId="0CD71429" w14:textId="77A52C8E" w:rsidR="00481DDD" w:rsidRDefault="00115078" w:rsidP="00EF4F93">
            <w:pPr>
              <w:spacing w:after="0"/>
            </w:pPr>
            <w:r>
              <w:t>Date of creation of the unit system in the units of measurement database</w:t>
            </w:r>
          </w:p>
        </w:tc>
        <w:tc>
          <w:tcPr>
            <w:tcW w:w="1560" w:type="dxa"/>
          </w:tcPr>
          <w:p w14:paraId="322D0F55" w14:textId="43C48929" w:rsidR="00481DDD" w:rsidRPr="0387F8AB" w:rsidRDefault="00115078" w:rsidP="00EF4F93">
            <w:pPr>
              <w:spacing w:after="0"/>
            </w:pPr>
            <w:r>
              <w:t>String</w:t>
            </w:r>
          </w:p>
        </w:tc>
      </w:tr>
      <w:tr w:rsidR="00481DDD" w:rsidRPr="0387F8AB" w14:paraId="2405833C" w14:textId="77777777" w:rsidTr="00AA2891">
        <w:trPr>
          <w:trHeight w:val="315"/>
        </w:trPr>
        <w:tc>
          <w:tcPr>
            <w:tcW w:w="2965" w:type="dxa"/>
          </w:tcPr>
          <w:p w14:paraId="1B36FD7E" w14:textId="49266A3C" w:rsidR="00481DDD" w:rsidRDefault="00115078" w:rsidP="00EF4F93">
            <w:pPr>
              <w:spacing w:after="0"/>
            </w:pPr>
            <w:r>
              <w:t>CreatedById</w:t>
            </w:r>
          </w:p>
        </w:tc>
        <w:tc>
          <w:tcPr>
            <w:tcW w:w="9186" w:type="dxa"/>
          </w:tcPr>
          <w:p w14:paraId="27A77E2D" w14:textId="11D3EF1B" w:rsidR="00481DDD" w:rsidRDefault="00115078" w:rsidP="00EF4F93">
            <w:pPr>
              <w:spacing w:after="0"/>
            </w:pPr>
            <w:r>
              <w:t>User ID of the user who created the unit system in the units of measurement database</w:t>
            </w:r>
          </w:p>
        </w:tc>
        <w:tc>
          <w:tcPr>
            <w:tcW w:w="1560" w:type="dxa"/>
          </w:tcPr>
          <w:p w14:paraId="5FA04F0D" w14:textId="3474EB4A" w:rsidR="00481DDD" w:rsidRPr="0387F8AB" w:rsidRDefault="00115078" w:rsidP="00EF4F93">
            <w:pPr>
              <w:spacing w:after="0"/>
            </w:pPr>
            <w:r>
              <w:t>String</w:t>
            </w:r>
          </w:p>
        </w:tc>
      </w:tr>
      <w:tr w:rsidR="00481DDD" w:rsidRPr="0387F8AB" w14:paraId="3DEDB358" w14:textId="77777777" w:rsidTr="00AA2891">
        <w:trPr>
          <w:trHeight w:val="315"/>
        </w:trPr>
        <w:tc>
          <w:tcPr>
            <w:tcW w:w="2965" w:type="dxa"/>
          </w:tcPr>
          <w:p w14:paraId="028862A7" w14:textId="52625072" w:rsidR="00481DDD" w:rsidRDefault="00115078" w:rsidP="00EF4F93">
            <w:pPr>
              <w:spacing w:after="0"/>
            </w:pPr>
            <w:r>
              <w:t>CreatedByUserName</w:t>
            </w:r>
          </w:p>
        </w:tc>
        <w:tc>
          <w:tcPr>
            <w:tcW w:w="9186" w:type="dxa"/>
          </w:tcPr>
          <w:p w14:paraId="453D4994" w14:textId="5AA2D2EE" w:rsidR="00481DDD" w:rsidRDefault="00115078" w:rsidP="00EF4F93">
            <w:pPr>
              <w:spacing w:after="0"/>
            </w:pPr>
            <w:r>
              <w:t>The username of the user who created the unit system in the units of measurement database</w:t>
            </w:r>
          </w:p>
        </w:tc>
        <w:tc>
          <w:tcPr>
            <w:tcW w:w="1560" w:type="dxa"/>
          </w:tcPr>
          <w:p w14:paraId="5B3C9359" w14:textId="3F366EDB" w:rsidR="00481DDD" w:rsidRPr="0387F8AB" w:rsidRDefault="00115078" w:rsidP="00EF4F93">
            <w:pPr>
              <w:spacing w:after="0"/>
            </w:pPr>
            <w:r>
              <w:t>String</w:t>
            </w:r>
          </w:p>
        </w:tc>
      </w:tr>
      <w:tr w:rsidR="00481DDD" w:rsidRPr="0387F8AB" w14:paraId="1EDBC05D" w14:textId="77777777" w:rsidTr="00AA2891">
        <w:trPr>
          <w:trHeight w:val="315"/>
        </w:trPr>
        <w:tc>
          <w:tcPr>
            <w:tcW w:w="2965" w:type="dxa"/>
          </w:tcPr>
          <w:p w14:paraId="63061407" w14:textId="258EB1A6" w:rsidR="00481DDD" w:rsidRDefault="00115078" w:rsidP="00EF4F93">
            <w:pPr>
              <w:spacing w:after="0"/>
            </w:pPr>
            <w:r>
              <w:t>UpdatedOn</w:t>
            </w:r>
          </w:p>
        </w:tc>
        <w:tc>
          <w:tcPr>
            <w:tcW w:w="9186" w:type="dxa"/>
          </w:tcPr>
          <w:p w14:paraId="7B3B414F" w14:textId="75BFCC1F" w:rsidR="00481DDD" w:rsidRDefault="00115078" w:rsidP="00EF4F93">
            <w:pPr>
              <w:spacing w:after="0"/>
            </w:pPr>
            <w:r>
              <w:t>Date of last update of the unit system in the units of measurement database</w:t>
            </w:r>
          </w:p>
        </w:tc>
        <w:tc>
          <w:tcPr>
            <w:tcW w:w="1560" w:type="dxa"/>
          </w:tcPr>
          <w:p w14:paraId="2B455BB4" w14:textId="4C5070FB" w:rsidR="00481DDD" w:rsidRPr="0387F8AB" w:rsidRDefault="00115078" w:rsidP="00EF4F93">
            <w:pPr>
              <w:spacing w:after="0"/>
            </w:pPr>
            <w:r>
              <w:t>String</w:t>
            </w:r>
          </w:p>
        </w:tc>
      </w:tr>
      <w:tr w:rsidR="00481DDD" w:rsidRPr="0387F8AB" w14:paraId="02C45AF4" w14:textId="77777777" w:rsidTr="00AA2891">
        <w:trPr>
          <w:trHeight w:val="315"/>
        </w:trPr>
        <w:tc>
          <w:tcPr>
            <w:tcW w:w="2965" w:type="dxa"/>
          </w:tcPr>
          <w:p w14:paraId="6F6F7D8F" w14:textId="5B125E40" w:rsidR="00481DDD" w:rsidRDefault="00115078" w:rsidP="00EF4F93">
            <w:pPr>
              <w:spacing w:after="0"/>
            </w:pPr>
            <w:r>
              <w:t>UpdatedById</w:t>
            </w:r>
          </w:p>
        </w:tc>
        <w:tc>
          <w:tcPr>
            <w:tcW w:w="9186" w:type="dxa"/>
          </w:tcPr>
          <w:p w14:paraId="2330C59F" w14:textId="7D305819" w:rsidR="00481DDD" w:rsidRDefault="00115078" w:rsidP="00EF4F93">
            <w:pPr>
              <w:spacing w:after="0"/>
            </w:pPr>
            <w:r>
              <w:t>User ID of the user who last updated the unit system in the units of measurement database</w:t>
            </w:r>
          </w:p>
        </w:tc>
        <w:tc>
          <w:tcPr>
            <w:tcW w:w="1560" w:type="dxa"/>
          </w:tcPr>
          <w:p w14:paraId="211A232E" w14:textId="0E77743C" w:rsidR="00481DDD" w:rsidRPr="0387F8AB" w:rsidRDefault="00115078" w:rsidP="00EF4F93">
            <w:pPr>
              <w:spacing w:after="0"/>
            </w:pPr>
            <w:r>
              <w:t>String</w:t>
            </w:r>
          </w:p>
        </w:tc>
      </w:tr>
      <w:tr w:rsidR="00481DDD" w:rsidRPr="0387F8AB" w14:paraId="708BD21D" w14:textId="77777777" w:rsidTr="00AA2891">
        <w:trPr>
          <w:trHeight w:val="315"/>
        </w:trPr>
        <w:tc>
          <w:tcPr>
            <w:tcW w:w="2965" w:type="dxa"/>
          </w:tcPr>
          <w:p w14:paraId="41E201CE" w14:textId="44C637EB" w:rsidR="00481DDD" w:rsidRDefault="00115078" w:rsidP="00EF4F93">
            <w:pPr>
              <w:spacing w:after="0"/>
            </w:pPr>
            <w:r>
              <w:t>UpdatedByUserName</w:t>
            </w:r>
          </w:p>
        </w:tc>
        <w:tc>
          <w:tcPr>
            <w:tcW w:w="9186" w:type="dxa"/>
          </w:tcPr>
          <w:p w14:paraId="166C1A67" w14:textId="7CBAABE2" w:rsidR="00481DDD" w:rsidRDefault="00115078" w:rsidP="00EF4F93">
            <w:pPr>
              <w:spacing w:after="0"/>
            </w:pPr>
            <w:r>
              <w:t>The username of the user who last updated the unit system in the units of measurement database</w:t>
            </w:r>
          </w:p>
        </w:tc>
        <w:tc>
          <w:tcPr>
            <w:tcW w:w="1560" w:type="dxa"/>
          </w:tcPr>
          <w:p w14:paraId="4C3D8E60" w14:textId="40D1AE77" w:rsidR="00481DDD" w:rsidRPr="0387F8AB" w:rsidRDefault="00115078" w:rsidP="00EF4F93">
            <w:pPr>
              <w:spacing w:after="0"/>
            </w:pPr>
            <w:r>
              <w:t>String</w:t>
            </w:r>
          </w:p>
        </w:tc>
      </w:tr>
    </w:tbl>
    <w:p w14:paraId="36B4B96D" w14:textId="056C6A8E" w:rsidR="006859D5" w:rsidRPr="00615440" w:rsidRDefault="00115078" w:rsidP="00615440">
      <w:pPr>
        <w:pStyle w:val="Heading3"/>
      </w:pPr>
      <w:r>
        <w:t>Result</w:t>
      </w:r>
    </w:p>
    <w:tbl>
      <w:tblPr>
        <w:tblW w:w="5282" w:type="pct"/>
        <w:tblLayout w:type="fixed"/>
        <w:tblLook w:val="04A0" w:firstRow="1" w:lastRow="0" w:firstColumn="1" w:lastColumn="0" w:noHBand="0" w:noVBand="1"/>
      </w:tblPr>
      <w:tblGrid>
        <w:gridCol w:w="2960"/>
        <w:gridCol w:w="10710"/>
      </w:tblGrid>
      <w:tr w:rsidR="00432FE8" w:rsidRPr="0004217E" w14:paraId="701D3AE9" w14:textId="77777777" w:rsidTr="00D633E5">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54F21C4" w14:textId="6264137E" w:rsidR="00432FE8" w:rsidRPr="00432FE8" w:rsidRDefault="00115078" w:rsidP="008A079A">
            <w:pPr>
              <w:spacing w:after="0"/>
            </w:pPr>
            <w:r>
              <w:t>HTTP Code</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7CF2076" w14:textId="7F821F1A" w:rsidR="00432FE8" w:rsidRPr="00432FE8" w:rsidRDefault="00115078" w:rsidP="008A079A">
            <w:pPr>
              <w:spacing w:after="0"/>
            </w:pPr>
            <w:r>
              <w:t>Result Description</w:t>
            </w:r>
          </w:p>
        </w:tc>
      </w:tr>
      <w:tr w:rsidR="00432FE8" w14:paraId="792E7046" w14:textId="77777777" w:rsidTr="00D633E5">
        <w:trPr>
          <w:trHeight w:val="277"/>
        </w:trPr>
        <w:tc>
          <w:tcPr>
            <w:tcW w:w="2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69FA00" w14:textId="420F1192" w:rsidR="00432FE8" w:rsidRDefault="00115078" w:rsidP="008A079A">
            <w:pPr>
              <w:spacing w:after="0"/>
            </w:pPr>
            <w:r>
              <w:t>200</w:t>
            </w:r>
          </w:p>
        </w:tc>
        <w:tc>
          <w:tcPr>
            <w:tcW w:w="10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8A77D" w14:textId="30660CDB" w:rsidR="00432FE8" w:rsidRDefault="00115078" w:rsidP="008A079A">
            <w:pPr>
              <w:spacing w:after="0"/>
            </w:pPr>
            <w:r>
              <w:t xml:space="preserve">A list of all the unit systems in </w:t>
            </w:r>
            <w:r w:rsidR="00EE0DE1">
              <w:t>IAI</w:t>
            </w:r>
            <w:r>
              <w:t xml:space="preserve"> is fetched.</w:t>
            </w:r>
          </w:p>
        </w:tc>
      </w:tr>
    </w:tbl>
    <w:p w14:paraId="64DEEF61" w14:textId="3B567B9B" w:rsidR="00B57A76" w:rsidRPr="00615440" w:rsidRDefault="00115078" w:rsidP="00615440">
      <w:pPr>
        <w:pStyle w:val="Heading3"/>
      </w:pPr>
      <w:r>
        <w:t>Error Management</w:t>
      </w:r>
    </w:p>
    <w:tbl>
      <w:tblPr>
        <w:tblW w:w="52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2"/>
        <w:gridCol w:w="2612"/>
        <w:gridCol w:w="8106"/>
      </w:tblGrid>
      <w:tr w:rsidR="00432FE8" w14:paraId="5310483C" w14:textId="77777777" w:rsidTr="00D633E5">
        <w:tc>
          <w:tcPr>
            <w:tcW w:w="2960" w:type="dxa"/>
            <w:shd w:val="clear" w:color="auto" w:fill="D9D9D9" w:themeFill="background1" w:themeFillShade="D9"/>
          </w:tcPr>
          <w:bookmarkEnd w:id="24"/>
          <w:p w14:paraId="0A705D6D" w14:textId="032C84E6" w:rsidR="00432FE8" w:rsidRDefault="00115078" w:rsidP="00270050">
            <w:pPr>
              <w:spacing w:after="0"/>
            </w:pPr>
            <w:r>
              <w:t>HTTP Code</w:t>
            </w:r>
          </w:p>
        </w:tc>
        <w:tc>
          <w:tcPr>
            <w:tcW w:w="2610" w:type="dxa"/>
            <w:shd w:val="clear" w:color="auto" w:fill="D9D9D9" w:themeFill="background1" w:themeFillShade="D9"/>
          </w:tcPr>
          <w:p w14:paraId="13BCE02A" w14:textId="5447B894" w:rsidR="00432FE8" w:rsidRDefault="00115078" w:rsidP="00270050">
            <w:pPr>
              <w:spacing w:after="0"/>
            </w:pPr>
            <w:r>
              <w:t>Error Code</w:t>
            </w:r>
          </w:p>
        </w:tc>
        <w:tc>
          <w:tcPr>
            <w:tcW w:w="8100" w:type="dxa"/>
            <w:shd w:val="clear" w:color="auto" w:fill="D9D9D9" w:themeFill="background1" w:themeFillShade="D9"/>
          </w:tcPr>
          <w:p w14:paraId="4FF05C43" w14:textId="11C9E694" w:rsidR="00432FE8" w:rsidRDefault="00115078" w:rsidP="00270050">
            <w:pPr>
              <w:spacing w:after="0"/>
            </w:pPr>
            <w:r>
              <w:t>Error Description</w:t>
            </w:r>
          </w:p>
        </w:tc>
      </w:tr>
      <w:tr w:rsidR="00432FE8" w14:paraId="2F0F1924" w14:textId="77777777" w:rsidTr="00D633E5">
        <w:tc>
          <w:tcPr>
            <w:tcW w:w="2960" w:type="dxa"/>
          </w:tcPr>
          <w:p w14:paraId="32B01418" w14:textId="77777777" w:rsidR="00432FE8" w:rsidRPr="005375CC" w:rsidRDefault="00432FE8" w:rsidP="00270050">
            <w:pPr>
              <w:spacing w:after="0"/>
              <w:rPr>
                <w:rFonts w:ascii="Consolas" w:hAnsi="Consolas"/>
              </w:rPr>
            </w:pPr>
            <w:r w:rsidRPr="005375CC">
              <w:rPr>
                <w:rFonts w:ascii="Consolas" w:hAnsi="Consolas"/>
              </w:rPr>
              <w:t>500</w:t>
            </w:r>
          </w:p>
        </w:tc>
        <w:tc>
          <w:tcPr>
            <w:tcW w:w="2610" w:type="dxa"/>
          </w:tcPr>
          <w:p w14:paraId="27FF9E95" w14:textId="77777777" w:rsidR="00432FE8" w:rsidRPr="005375CC" w:rsidRDefault="00432FE8" w:rsidP="00270050">
            <w:pPr>
              <w:spacing w:after="0"/>
              <w:rPr>
                <w:rFonts w:ascii="Consolas" w:hAnsi="Consolas"/>
              </w:rPr>
            </w:pPr>
            <w:r w:rsidRPr="005375CC">
              <w:rPr>
                <w:rFonts w:ascii="Consolas" w:hAnsi="Consolas"/>
              </w:rPr>
              <w:t>500</w:t>
            </w:r>
          </w:p>
        </w:tc>
        <w:tc>
          <w:tcPr>
            <w:tcW w:w="8100" w:type="dxa"/>
          </w:tcPr>
          <w:p w14:paraId="14738702" w14:textId="3B597CB6" w:rsidR="00432FE8" w:rsidRPr="005375CC" w:rsidRDefault="00432FE8" w:rsidP="00270050">
            <w:pPr>
              <w:spacing w:after="0"/>
              <w:rPr>
                <w:rFonts w:ascii="Consolas" w:hAnsi="Consolas"/>
              </w:rPr>
            </w:pPr>
            <w:r w:rsidRPr="005375CC">
              <w:rPr>
                <w:rFonts w:ascii="Consolas" w:hAnsi="Consolas"/>
              </w:rPr>
              <w:t>Generic Error</w:t>
            </w:r>
          </w:p>
        </w:tc>
      </w:tr>
      <w:tr w:rsidR="00432FE8" w14:paraId="4A7DBAA8" w14:textId="77777777" w:rsidTr="00D633E5">
        <w:tc>
          <w:tcPr>
            <w:tcW w:w="2960" w:type="dxa"/>
          </w:tcPr>
          <w:p w14:paraId="71444381" w14:textId="77777777" w:rsidR="00432FE8" w:rsidRPr="005375CC" w:rsidRDefault="00432FE8" w:rsidP="00270050">
            <w:pPr>
              <w:spacing w:after="0"/>
              <w:rPr>
                <w:rFonts w:ascii="Consolas" w:hAnsi="Consolas"/>
              </w:rPr>
            </w:pPr>
            <w:r w:rsidRPr="005375CC">
              <w:rPr>
                <w:rFonts w:ascii="Consolas" w:hAnsi="Consolas"/>
              </w:rPr>
              <w:t>400</w:t>
            </w:r>
          </w:p>
        </w:tc>
        <w:tc>
          <w:tcPr>
            <w:tcW w:w="2610" w:type="dxa"/>
          </w:tcPr>
          <w:p w14:paraId="62DEAC5D" w14:textId="77777777" w:rsidR="00432FE8" w:rsidRPr="005375CC" w:rsidRDefault="00432FE8" w:rsidP="00270050">
            <w:pPr>
              <w:spacing w:after="0"/>
              <w:rPr>
                <w:rFonts w:ascii="Consolas" w:hAnsi="Consolas"/>
              </w:rPr>
            </w:pPr>
            <w:r w:rsidRPr="005375CC">
              <w:rPr>
                <w:rFonts w:ascii="Consolas" w:hAnsi="Consolas"/>
              </w:rPr>
              <w:t>401</w:t>
            </w:r>
          </w:p>
        </w:tc>
        <w:tc>
          <w:tcPr>
            <w:tcW w:w="8100" w:type="dxa"/>
          </w:tcPr>
          <w:p w14:paraId="13875969" w14:textId="153E7D0D" w:rsidR="00432FE8" w:rsidRPr="005375CC" w:rsidRDefault="00432FE8" w:rsidP="005375CC">
            <w:pPr>
              <w:spacing w:after="0"/>
              <w:ind w:left="360"/>
              <w:rPr>
                <w:rFonts w:ascii="Consolas" w:hAnsi="Consolas"/>
              </w:rPr>
            </w:pPr>
            <w:r w:rsidRPr="005375CC">
              <w:rPr>
                <w:rFonts w:ascii="Consolas" w:hAnsi="Consolas"/>
              </w:rPr>
              <w:t xml:space="preserve">Unauthorized User </w:t>
            </w:r>
            <w:r w:rsidR="005375CC">
              <w:rPr>
                <w:rFonts w:ascii="Consolas" w:hAnsi="Consolas"/>
              </w:rPr>
              <w:t xml:space="preserve">/ </w:t>
            </w:r>
            <w:r w:rsidR="00AE2201">
              <w:rPr>
                <w:rFonts w:ascii="Consolas" w:hAnsi="Consolas"/>
              </w:rPr>
              <w:t>Header Token</w:t>
            </w:r>
            <w:r w:rsidRPr="005375CC">
              <w:rPr>
                <w:rFonts w:ascii="Consolas" w:hAnsi="Consolas"/>
              </w:rPr>
              <w:t xml:space="preserve"> could be missing</w:t>
            </w:r>
          </w:p>
        </w:tc>
      </w:tr>
      <w:tr w:rsidR="00432FE8" w14:paraId="64EDE96E" w14:textId="77777777" w:rsidTr="00D633E5">
        <w:tc>
          <w:tcPr>
            <w:tcW w:w="2960" w:type="dxa"/>
          </w:tcPr>
          <w:p w14:paraId="546E8AA2" w14:textId="77777777" w:rsidR="00432FE8" w:rsidRPr="005375CC" w:rsidRDefault="00432FE8" w:rsidP="00270050">
            <w:pPr>
              <w:spacing w:after="0"/>
              <w:rPr>
                <w:rFonts w:ascii="Consolas" w:hAnsi="Consolas"/>
              </w:rPr>
            </w:pPr>
            <w:r w:rsidRPr="005375CC">
              <w:rPr>
                <w:rFonts w:ascii="Consolas" w:hAnsi="Consolas"/>
              </w:rPr>
              <w:t>400</w:t>
            </w:r>
          </w:p>
        </w:tc>
        <w:tc>
          <w:tcPr>
            <w:tcW w:w="2610" w:type="dxa"/>
          </w:tcPr>
          <w:p w14:paraId="2FC94D42" w14:textId="77777777" w:rsidR="00432FE8" w:rsidRPr="005375CC" w:rsidRDefault="00432FE8" w:rsidP="00270050">
            <w:pPr>
              <w:spacing w:after="0"/>
              <w:rPr>
                <w:rFonts w:ascii="Consolas" w:hAnsi="Consolas"/>
              </w:rPr>
            </w:pPr>
            <w:r w:rsidRPr="005375CC">
              <w:rPr>
                <w:rFonts w:ascii="Consolas" w:hAnsi="Consolas"/>
              </w:rPr>
              <w:t>400</w:t>
            </w:r>
          </w:p>
        </w:tc>
        <w:tc>
          <w:tcPr>
            <w:tcW w:w="8100" w:type="dxa"/>
          </w:tcPr>
          <w:p w14:paraId="58A59FBD" w14:textId="77777777" w:rsidR="00432FE8" w:rsidRPr="005375CC" w:rsidRDefault="00432FE8" w:rsidP="005375CC">
            <w:pPr>
              <w:spacing w:after="0"/>
              <w:ind w:left="360"/>
              <w:rPr>
                <w:rFonts w:ascii="Consolas" w:hAnsi="Consolas"/>
              </w:rPr>
            </w:pPr>
            <w:r w:rsidRPr="005375CC">
              <w:rPr>
                <w:rFonts w:ascii="Consolas" w:hAnsi="Consolas"/>
              </w:rPr>
              <w:t>Bad request</w:t>
            </w:r>
          </w:p>
        </w:tc>
      </w:tr>
    </w:tbl>
    <w:p w14:paraId="035DFCE9" w14:textId="44840ECF" w:rsidR="00B57A76" w:rsidRPr="00615440" w:rsidRDefault="00115078" w:rsidP="00615440">
      <w:pPr>
        <w:pStyle w:val="Heading3"/>
      </w:pPr>
      <w:r>
        <w:t>Sample JSON Response</w:t>
      </w:r>
    </w:p>
    <w:p w14:paraId="47BC1CC8" w14:textId="77777777" w:rsidR="00B57A76" w:rsidRPr="008C2AC1" w:rsidRDefault="00B57A76" w:rsidP="00B57A76">
      <w:pPr>
        <w:spacing w:after="0"/>
        <w:rPr>
          <w:rFonts w:ascii="Consolas" w:hAnsi="Consolas"/>
        </w:rPr>
      </w:pPr>
      <w:r w:rsidRPr="008C2AC1">
        <w:rPr>
          <w:rFonts w:ascii="Consolas" w:hAnsi="Consolas"/>
        </w:rPr>
        <w:t>{</w:t>
      </w:r>
    </w:p>
    <w:p w14:paraId="16A90FF5" w14:textId="77777777" w:rsidR="00B57A76" w:rsidRPr="008C2AC1" w:rsidRDefault="00B57A76" w:rsidP="00B57A76">
      <w:pPr>
        <w:spacing w:after="0"/>
        <w:rPr>
          <w:rFonts w:ascii="Consolas" w:hAnsi="Consolas"/>
        </w:rPr>
      </w:pPr>
      <w:r w:rsidRPr="008C2AC1">
        <w:rPr>
          <w:rFonts w:ascii="Consolas" w:hAnsi="Consolas"/>
        </w:rPr>
        <w:t xml:space="preserve">    "UoMSystems" : </w:t>
      </w:r>
    </w:p>
    <w:p w14:paraId="6ED5E1AC" w14:textId="77777777" w:rsidR="00B57A76" w:rsidRPr="008C2AC1" w:rsidRDefault="00B57A76" w:rsidP="00B57A76">
      <w:pPr>
        <w:spacing w:after="0"/>
        <w:rPr>
          <w:rFonts w:ascii="Consolas" w:hAnsi="Consolas"/>
        </w:rPr>
      </w:pPr>
      <w:r w:rsidRPr="008C2AC1">
        <w:rPr>
          <w:rFonts w:ascii="Consolas" w:hAnsi="Consolas"/>
        </w:rPr>
        <w:t xml:space="preserve">    [</w:t>
      </w:r>
    </w:p>
    <w:p w14:paraId="1E3F821E" w14:textId="77777777" w:rsidR="00B57A76" w:rsidRPr="008C2AC1" w:rsidRDefault="00B57A76" w:rsidP="00B57A76">
      <w:pPr>
        <w:spacing w:after="0"/>
        <w:rPr>
          <w:rFonts w:ascii="Consolas" w:hAnsi="Consolas"/>
        </w:rPr>
      </w:pPr>
      <w:r w:rsidRPr="008C2AC1">
        <w:rPr>
          <w:rFonts w:ascii="Consolas" w:hAnsi="Consolas"/>
        </w:rPr>
        <w:t xml:space="preserve">        {</w:t>
      </w:r>
    </w:p>
    <w:p w14:paraId="056F6B7B" w14:textId="77777777" w:rsidR="00B57A76" w:rsidRPr="008C2AC1" w:rsidRDefault="00B57A76" w:rsidP="00B57A76">
      <w:pPr>
        <w:spacing w:after="0"/>
        <w:rPr>
          <w:rFonts w:ascii="Consolas" w:hAnsi="Consolas"/>
        </w:rPr>
      </w:pPr>
      <w:r w:rsidRPr="008C2AC1">
        <w:rPr>
          <w:rFonts w:ascii="Consolas" w:hAnsi="Consolas"/>
        </w:rPr>
        <w:t xml:space="preserve">            "Id":"",</w:t>
      </w:r>
    </w:p>
    <w:p w14:paraId="1E7AF21A" w14:textId="77777777" w:rsidR="00B57A76" w:rsidRPr="008C2AC1" w:rsidRDefault="00B57A76" w:rsidP="00B57A76">
      <w:pPr>
        <w:spacing w:after="0"/>
        <w:rPr>
          <w:rFonts w:ascii="Consolas" w:hAnsi="Consolas"/>
        </w:rPr>
      </w:pPr>
      <w:r w:rsidRPr="008C2AC1">
        <w:rPr>
          <w:rFonts w:ascii="Consolas" w:hAnsi="Consolas"/>
        </w:rPr>
        <w:t xml:space="preserve">            "UnitSystem":"",</w:t>
      </w:r>
    </w:p>
    <w:p w14:paraId="6DA68D8F" w14:textId="77777777" w:rsidR="00B57A76" w:rsidRPr="008C2AC1" w:rsidRDefault="00B57A76" w:rsidP="00B57A76">
      <w:pPr>
        <w:spacing w:after="0"/>
        <w:rPr>
          <w:rFonts w:ascii="Consolas" w:hAnsi="Consolas"/>
        </w:rPr>
      </w:pPr>
      <w:r w:rsidRPr="008C2AC1">
        <w:rPr>
          <w:rFonts w:ascii="Consolas" w:hAnsi="Consolas"/>
        </w:rPr>
        <w:t xml:space="preserve">            "Description":"",</w:t>
      </w:r>
    </w:p>
    <w:p w14:paraId="2991970B" w14:textId="77777777" w:rsidR="00B57A76" w:rsidRPr="008C2AC1" w:rsidRDefault="00B57A76" w:rsidP="00B57A76">
      <w:pPr>
        <w:spacing w:after="0"/>
        <w:rPr>
          <w:rFonts w:ascii="Consolas" w:hAnsi="Consolas"/>
        </w:rPr>
      </w:pPr>
      <w:r w:rsidRPr="008C2AC1">
        <w:rPr>
          <w:rFonts w:ascii="Consolas" w:hAnsi="Consolas"/>
        </w:rPr>
        <w:t xml:space="preserve">            "IsStandardUnitSystem": "",</w:t>
      </w:r>
    </w:p>
    <w:p w14:paraId="515C50A5" w14:textId="77777777" w:rsidR="00B57A76" w:rsidRPr="008C2AC1" w:rsidRDefault="00B57A76" w:rsidP="00B57A76">
      <w:pPr>
        <w:spacing w:after="0"/>
        <w:rPr>
          <w:rFonts w:ascii="Consolas" w:hAnsi="Consolas"/>
        </w:rPr>
      </w:pPr>
      <w:r w:rsidRPr="008C2AC1">
        <w:rPr>
          <w:rFonts w:ascii="Consolas" w:hAnsi="Consolas"/>
        </w:rPr>
        <w:t xml:space="preserve">            "CreatedOn" :"",</w:t>
      </w:r>
    </w:p>
    <w:p w14:paraId="5D8EA700" w14:textId="77777777" w:rsidR="00B57A76" w:rsidRPr="008C2AC1" w:rsidRDefault="00B57A76" w:rsidP="00B57A76">
      <w:pPr>
        <w:spacing w:after="0"/>
        <w:rPr>
          <w:rFonts w:ascii="Consolas" w:hAnsi="Consolas"/>
        </w:rPr>
      </w:pPr>
      <w:r w:rsidRPr="008C2AC1">
        <w:rPr>
          <w:rFonts w:ascii="Consolas" w:hAnsi="Consolas"/>
        </w:rPr>
        <w:t xml:space="preserve">            "CreatedById" :"",</w:t>
      </w:r>
    </w:p>
    <w:p w14:paraId="44A99BC4" w14:textId="77777777" w:rsidR="00B57A76" w:rsidRPr="008C2AC1" w:rsidRDefault="00B57A76" w:rsidP="00B57A76">
      <w:pPr>
        <w:spacing w:after="0"/>
        <w:rPr>
          <w:rFonts w:ascii="Consolas" w:hAnsi="Consolas"/>
        </w:rPr>
      </w:pPr>
      <w:r w:rsidRPr="008C2AC1">
        <w:rPr>
          <w:rFonts w:ascii="Consolas" w:hAnsi="Consolas"/>
        </w:rPr>
        <w:t xml:space="preserve">            "CreatedByUserName" :"",</w:t>
      </w:r>
    </w:p>
    <w:p w14:paraId="39C99634" w14:textId="77777777" w:rsidR="00B57A76" w:rsidRPr="008C2AC1" w:rsidRDefault="00B57A76" w:rsidP="00B57A76">
      <w:pPr>
        <w:spacing w:after="0"/>
        <w:rPr>
          <w:rFonts w:ascii="Consolas" w:hAnsi="Consolas"/>
        </w:rPr>
      </w:pPr>
      <w:r w:rsidRPr="008C2AC1">
        <w:rPr>
          <w:rFonts w:ascii="Consolas" w:hAnsi="Consolas"/>
        </w:rPr>
        <w:t xml:space="preserve">            "UpdatedOn" :"",</w:t>
      </w:r>
    </w:p>
    <w:p w14:paraId="0594273B" w14:textId="77777777" w:rsidR="00B57A76" w:rsidRPr="008C2AC1" w:rsidRDefault="00B57A76" w:rsidP="00B57A76">
      <w:pPr>
        <w:spacing w:after="0"/>
        <w:rPr>
          <w:rFonts w:ascii="Consolas" w:hAnsi="Consolas"/>
        </w:rPr>
      </w:pPr>
      <w:r w:rsidRPr="008C2AC1">
        <w:rPr>
          <w:rFonts w:ascii="Consolas" w:hAnsi="Consolas"/>
        </w:rPr>
        <w:t xml:space="preserve">            "UpdatedById" :"",</w:t>
      </w:r>
    </w:p>
    <w:p w14:paraId="1FB1A9D9" w14:textId="77777777" w:rsidR="00B57A76" w:rsidRPr="008C2AC1" w:rsidRDefault="00B57A76" w:rsidP="00B57A76">
      <w:pPr>
        <w:spacing w:after="0"/>
        <w:rPr>
          <w:rFonts w:ascii="Consolas" w:hAnsi="Consolas"/>
        </w:rPr>
      </w:pPr>
      <w:r w:rsidRPr="008C2AC1">
        <w:rPr>
          <w:rFonts w:ascii="Consolas" w:hAnsi="Consolas"/>
        </w:rPr>
        <w:t xml:space="preserve">            "UpdatedByUserName" : ""</w:t>
      </w:r>
    </w:p>
    <w:p w14:paraId="7DCDB222" w14:textId="77777777" w:rsidR="00B57A76" w:rsidRPr="008C2AC1" w:rsidRDefault="00B57A76" w:rsidP="00B57A76">
      <w:pPr>
        <w:spacing w:after="0"/>
        <w:rPr>
          <w:rFonts w:ascii="Consolas" w:hAnsi="Consolas"/>
        </w:rPr>
      </w:pPr>
      <w:r w:rsidRPr="008C2AC1">
        <w:rPr>
          <w:rFonts w:ascii="Consolas" w:hAnsi="Consolas"/>
        </w:rPr>
        <w:t xml:space="preserve">        }</w:t>
      </w:r>
    </w:p>
    <w:p w14:paraId="5737CD6B" w14:textId="77777777" w:rsidR="00B57A76" w:rsidRPr="008C2AC1" w:rsidRDefault="00B57A76" w:rsidP="00B57A76">
      <w:pPr>
        <w:spacing w:after="0"/>
        <w:rPr>
          <w:rFonts w:ascii="Consolas" w:hAnsi="Consolas"/>
        </w:rPr>
      </w:pPr>
      <w:r w:rsidRPr="008C2AC1">
        <w:rPr>
          <w:rFonts w:ascii="Consolas" w:hAnsi="Consolas"/>
        </w:rPr>
        <w:t xml:space="preserve">    ]</w:t>
      </w:r>
    </w:p>
    <w:p w14:paraId="12D06082" w14:textId="77777777" w:rsidR="00B57A76" w:rsidRPr="008C2AC1" w:rsidRDefault="00B57A76" w:rsidP="00B57A76">
      <w:pPr>
        <w:spacing w:after="0"/>
        <w:rPr>
          <w:rFonts w:ascii="Consolas" w:hAnsi="Consolas"/>
        </w:rPr>
      </w:pPr>
      <w:r w:rsidRPr="008C2AC1">
        <w:rPr>
          <w:rFonts w:ascii="Consolas" w:hAnsi="Consolas"/>
        </w:rPr>
        <w:t>}</w:t>
      </w:r>
    </w:p>
    <w:p w14:paraId="67548B71" w14:textId="77777777" w:rsidR="00AA2891" w:rsidRDefault="00AA2891" w:rsidP="0004217E">
      <w:pPr>
        <w:pStyle w:val="Heading2"/>
        <w:sectPr w:rsidR="00AA2891" w:rsidSect="006D19D3">
          <w:pgSz w:w="15840" w:h="24480" w:code="5"/>
          <w:pgMar w:top="1440" w:right="1440" w:bottom="1440" w:left="1440" w:header="720" w:footer="720" w:gutter="0"/>
          <w:cols w:space="1440"/>
        </w:sectPr>
      </w:pPr>
    </w:p>
    <w:p w14:paraId="00536C10" w14:textId="3731C86C" w:rsidR="00B57A76" w:rsidRDefault="00115078" w:rsidP="0004217E">
      <w:pPr>
        <w:pStyle w:val="Heading2"/>
      </w:pPr>
      <w:bookmarkStart w:id="27" w:name="_Toc219211998"/>
      <w:r>
        <w:t>GET- GetUoMConversions</w:t>
      </w:r>
      <w:bookmarkEnd w:id="27"/>
    </w:p>
    <w:p w14:paraId="1B6560FB" w14:textId="0EFE4220" w:rsidR="00B57A76" w:rsidRDefault="00115078" w:rsidP="00B57A76">
      <w:r>
        <w:t>This API is used for fetching the list of all unit conversions.</w:t>
      </w:r>
    </w:p>
    <w:p w14:paraId="196359AB" w14:textId="45877643" w:rsidR="00390852" w:rsidRDefault="00115078" w:rsidP="00615440">
      <w:pPr>
        <w:pStyle w:val="Heading3"/>
      </w:pPr>
      <w:r>
        <w:t>Specifications</w:t>
      </w:r>
    </w:p>
    <w:tbl>
      <w:tblPr>
        <w:tblW w:w="5317" w:type="pct"/>
        <w:tblLayout w:type="fixed"/>
        <w:tblLook w:val="04A0" w:firstRow="1" w:lastRow="0" w:firstColumn="1" w:lastColumn="0" w:noHBand="0" w:noVBand="1"/>
      </w:tblPr>
      <w:tblGrid>
        <w:gridCol w:w="2510"/>
        <w:gridCol w:w="11250"/>
      </w:tblGrid>
      <w:tr w:rsidR="007129DA" w:rsidRPr="007129DA" w14:paraId="297ADB49" w14:textId="77777777" w:rsidTr="007129DA">
        <w:trPr>
          <w:trHeight w:val="16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2B90CE2" w14:textId="77777777" w:rsidR="007129DA" w:rsidRPr="00B172B0" w:rsidRDefault="007129DA" w:rsidP="007129DA">
            <w:pPr>
              <w:spacing w:after="0"/>
              <w:jc w:val="left"/>
              <w:rPr>
                <w:rFonts w:ascii="Consolas" w:hAnsi="Consolas"/>
              </w:rPr>
            </w:pPr>
            <w:r w:rsidRPr="00B172B0">
              <w:rPr>
                <w:rFonts w:ascii="Consolas" w:hAnsi="Consolas"/>
              </w:rPr>
              <w:t>PROTOCOL</w:t>
            </w:r>
          </w:p>
        </w:tc>
        <w:tc>
          <w:tcPr>
            <w:tcW w:w="11250" w:type="dxa"/>
            <w:tcBorders>
              <w:top w:val="single" w:sz="8" w:space="0" w:color="auto"/>
              <w:left w:val="single" w:sz="8" w:space="0" w:color="auto"/>
              <w:bottom w:val="single" w:sz="8" w:space="0" w:color="auto"/>
              <w:right w:val="single" w:sz="8" w:space="0" w:color="auto"/>
            </w:tcBorders>
            <w:hideMark/>
          </w:tcPr>
          <w:p w14:paraId="602FEBED" w14:textId="67C23D04" w:rsidR="007129DA" w:rsidRPr="00B172B0" w:rsidRDefault="007129DA" w:rsidP="007129DA">
            <w:pPr>
              <w:spacing w:after="0"/>
              <w:jc w:val="left"/>
              <w:rPr>
                <w:rFonts w:ascii="Consolas" w:hAnsi="Consolas"/>
              </w:rPr>
            </w:pPr>
            <w:r w:rsidRPr="00B172B0">
              <w:rPr>
                <w:rFonts w:ascii="Consolas" w:hAnsi="Consolas"/>
              </w:rPr>
              <w:t>HTTPS</w:t>
            </w:r>
          </w:p>
        </w:tc>
      </w:tr>
      <w:tr w:rsidR="007129DA" w:rsidRPr="007129DA" w14:paraId="3AB94E69"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93B407B" w14:textId="6E49998A" w:rsidR="007129DA" w:rsidRPr="00B172B0" w:rsidRDefault="007129DA" w:rsidP="007129DA">
            <w:pPr>
              <w:spacing w:after="0"/>
              <w:jc w:val="left"/>
              <w:rPr>
                <w:rFonts w:ascii="Consolas" w:hAnsi="Consolas"/>
              </w:rPr>
            </w:pPr>
            <w:r w:rsidRPr="00B172B0">
              <w:rPr>
                <w:rFonts w:ascii="Consolas" w:hAnsi="Consolas"/>
              </w:rPr>
              <w:t xml:space="preserve">PATH </w:t>
            </w:r>
            <w:r w:rsidR="00EE0DE1">
              <w:rPr>
                <w:rFonts w:ascii="Consolas" w:hAnsi="Consolas"/>
              </w:rPr>
              <w:t>IAI</w:t>
            </w:r>
            <w:r w:rsidRPr="00B172B0">
              <w:rPr>
                <w:rFonts w:ascii="Consolas" w:hAnsi="Consolas"/>
              </w:rPr>
              <w:t xml:space="preserve"> (Cognite)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1250" w:type="dxa"/>
            <w:tcBorders>
              <w:top w:val="single" w:sz="8" w:space="0" w:color="auto"/>
              <w:left w:val="single" w:sz="8" w:space="0" w:color="auto"/>
              <w:bottom w:val="single" w:sz="8" w:space="0" w:color="auto"/>
              <w:right w:val="single" w:sz="8" w:space="0" w:color="auto"/>
            </w:tcBorders>
            <w:hideMark/>
          </w:tcPr>
          <w:p w14:paraId="21259B08" w14:textId="20B6CF62" w:rsidR="007129DA" w:rsidRPr="00B172B0" w:rsidRDefault="00C81D42" w:rsidP="007129DA">
            <w:pPr>
              <w:spacing w:after="0"/>
              <w:jc w:val="left"/>
              <w:rPr>
                <w:rFonts w:ascii="Consolas" w:hAnsi="Consolas"/>
                <w:u w:val="single"/>
              </w:rPr>
            </w:pPr>
            <w:hyperlink r:id="rId29" w:history="1">
              <w:r w:rsidRPr="00B172B0">
                <w:rPr>
                  <w:rStyle w:val="Hyperlink"/>
                  <w:rFonts w:ascii="Consolas" w:hAnsi="Consolas"/>
                </w:rPr>
                <w:t>https://apim-mw-aot-dev.azure-api.net/api/unit-of-measurement/metadata/measurementUnit/conversions</w:t>
              </w:r>
            </w:hyperlink>
            <w:r w:rsidRPr="00B172B0">
              <w:rPr>
                <w:rFonts w:ascii="Consolas" w:hAnsi="Consolas"/>
                <w:u w:val="single"/>
              </w:rPr>
              <w:t xml:space="preserve"> </w:t>
            </w:r>
          </w:p>
        </w:tc>
      </w:tr>
      <w:tr w:rsidR="007129DA" w:rsidRPr="007129DA" w14:paraId="12D67A51" w14:textId="77777777" w:rsidTr="007129DA">
        <w:trPr>
          <w:trHeight w:val="10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201D713" w14:textId="06EB99D4" w:rsidR="007129DA" w:rsidRPr="00B172B0" w:rsidRDefault="007129DA" w:rsidP="007129DA">
            <w:pPr>
              <w:spacing w:after="0"/>
              <w:jc w:val="left"/>
              <w:rPr>
                <w:rFonts w:ascii="Consolas" w:hAnsi="Consolas"/>
              </w:rPr>
            </w:pPr>
            <w:r w:rsidRPr="00B172B0">
              <w:rPr>
                <w:rFonts w:ascii="Consolas" w:hAnsi="Consolas"/>
              </w:rPr>
              <w:t xml:space="preserve">PATH </w:t>
            </w:r>
            <w:r w:rsidR="00EE0DE1">
              <w:rPr>
                <w:rFonts w:ascii="Consolas" w:hAnsi="Consolas"/>
              </w:rPr>
              <w:t>IAI</w:t>
            </w:r>
            <w:r w:rsidRPr="00B172B0">
              <w:rPr>
                <w:rFonts w:ascii="Consolas" w:hAnsi="Consolas"/>
              </w:rPr>
              <w:t xml:space="preserve"> (Azure) </w:t>
            </w:r>
            <w:r w:rsidR="00861B31" w:rsidRPr="00B172B0">
              <w:rPr>
                <w:rFonts w:ascii="Consolas" w:hAnsi="Consolas"/>
              </w:rPr>
              <w:t>(</w:t>
            </w:r>
            <w:r w:rsidRPr="00B172B0">
              <w:rPr>
                <w:rFonts w:ascii="Consolas" w:hAnsi="Consolas"/>
              </w:rPr>
              <w:t>Public Exposure</w:t>
            </w:r>
            <w:r w:rsidR="00E61090" w:rsidRPr="00B172B0">
              <w:rPr>
                <w:rFonts w:ascii="Consolas" w:hAnsi="Consolas"/>
              </w:rPr>
              <w:t>)</w:t>
            </w:r>
          </w:p>
        </w:tc>
        <w:tc>
          <w:tcPr>
            <w:tcW w:w="11250" w:type="dxa"/>
            <w:tcBorders>
              <w:top w:val="single" w:sz="8" w:space="0" w:color="auto"/>
              <w:left w:val="single" w:sz="8" w:space="0" w:color="auto"/>
              <w:bottom w:val="single" w:sz="8" w:space="0" w:color="auto"/>
              <w:right w:val="single" w:sz="8" w:space="0" w:color="auto"/>
            </w:tcBorders>
            <w:hideMark/>
          </w:tcPr>
          <w:p w14:paraId="4BA4F84D" w14:textId="4B510FC8" w:rsidR="007129DA" w:rsidRPr="00B172B0" w:rsidRDefault="00C81D42" w:rsidP="007129DA">
            <w:pPr>
              <w:spacing w:after="0"/>
              <w:jc w:val="left"/>
              <w:rPr>
                <w:rFonts w:ascii="Consolas" w:hAnsi="Consolas"/>
                <w:u w:val="single"/>
              </w:rPr>
            </w:pPr>
            <w:hyperlink r:id="rId30" w:history="1">
              <w:r w:rsidRPr="00B172B0">
                <w:rPr>
                  <w:rStyle w:val="Hyperlink"/>
                  <w:rFonts w:ascii="Consolas" w:hAnsi="Consolas"/>
                </w:rPr>
                <w:t>https://apim-aot-azure-dev.azure-api.net/api/unit-of-measurement/metadata/measurementUnit/conversions</w:t>
              </w:r>
            </w:hyperlink>
            <w:r w:rsidRPr="00B172B0">
              <w:rPr>
                <w:rFonts w:ascii="Consolas" w:hAnsi="Consolas"/>
                <w:u w:val="single"/>
              </w:rPr>
              <w:t xml:space="preserve"> </w:t>
            </w:r>
          </w:p>
        </w:tc>
      </w:tr>
      <w:tr w:rsidR="007129DA" w:rsidRPr="007129DA" w14:paraId="4F91E29B" w14:textId="77777777" w:rsidTr="007129DA">
        <w:trPr>
          <w:trHeight w:val="135"/>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91F2ED2" w14:textId="77777777" w:rsidR="007129DA" w:rsidRPr="00B172B0" w:rsidRDefault="007129DA" w:rsidP="007129DA">
            <w:pPr>
              <w:spacing w:after="0"/>
              <w:jc w:val="left"/>
              <w:rPr>
                <w:rFonts w:ascii="Consolas" w:hAnsi="Consolas"/>
              </w:rPr>
            </w:pPr>
            <w:r w:rsidRPr="00B172B0">
              <w:rPr>
                <w:rFonts w:ascii="Consolas" w:hAnsi="Consolas"/>
              </w:rPr>
              <w:t>METHOD</w:t>
            </w:r>
          </w:p>
        </w:tc>
        <w:tc>
          <w:tcPr>
            <w:tcW w:w="11250" w:type="dxa"/>
            <w:tcBorders>
              <w:top w:val="single" w:sz="8" w:space="0" w:color="auto"/>
              <w:left w:val="single" w:sz="8" w:space="0" w:color="auto"/>
              <w:bottom w:val="single" w:sz="8" w:space="0" w:color="auto"/>
              <w:right w:val="single" w:sz="8" w:space="0" w:color="auto"/>
            </w:tcBorders>
            <w:hideMark/>
          </w:tcPr>
          <w:p w14:paraId="4C540D5F" w14:textId="77777777" w:rsidR="007129DA" w:rsidRPr="00B172B0" w:rsidRDefault="007129DA" w:rsidP="007129DA">
            <w:pPr>
              <w:spacing w:after="0"/>
              <w:jc w:val="left"/>
              <w:rPr>
                <w:rFonts w:ascii="Consolas" w:hAnsi="Consolas"/>
              </w:rPr>
            </w:pPr>
            <w:r w:rsidRPr="00B172B0">
              <w:rPr>
                <w:rFonts w:ascii="Consolas" w:hAnsi="Consolas"/>
              </w:rPr>
              <w:t>GET</w:t>
            </w:r>
          </w:p>
        </w:tc>
      </w:tr>
      <w:tr w:rsidR="007129DA" w:rsidRPr="007129DA" w14:paraId="3CCF1C78" w14:textId="77777777" w:rsidTr="007129DA">
        <w:trPr>
          <w:trHeight w:val="240"/>
        </w:trPr>
        <w:tc>
          <w:tcPr>
            <w:tcW w:w="25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AAF4022" w14:textId="77777777" w:rsidR="007129DA" w:rsidRPr="00B172B0" w:rsidRDefault="007129DA" w:rsidP="007129DA">
            <w:pPr>
              <w:spacing w:after="0"/>
              <w:jc w:val="left"/>
              <w:rPr>
                <w:rFonts w:ascii="Consolas" w:hAnsi="Consolas"/>
              </w:rPr>
            </w:pPr>
            <w:r w:rsidRPr="00B172B0">
              <w:rPr>
                <w:rFonts w:ascii="Consolas" w:hAnsi="Consolas"/>
              </w:rPr>
              <w:t>CONTENT TYPE</w:t>
            </w:r>
          </w:p>
        </w:tc>
        <w:tc>
          <w:tcPr>
            <w:tcW w:w="11250" w:type="dxa"/>
            <w:tcBorders>
              <w:top w:val="single" w:sz="8" w:space="0" w:color="auto"/>
              <w:left w:val="single" w:sz="8" w:space="0" w:color="auto"/>
              <w:bottom w:val="single" w:sz="8" w:space="0" w:color="auto"/>
              <w:right w:val="single" w:sz="8" w:space="0" w:color="auto"/>
            </w:tcBorders>
            <w:hideMark/>
          </w:tcPr>
          <w:p w14:paraId="203C1A71" w14:textId="77777777" w:rsidR="007129DA" w:rsidRPr="00B172B0" w:rsidRDefault="007129DA" w:rsidP="007129DA">
            <w:pPr>
              <w:spacing w:after="0"/>
              <w:jc w:val="left"/>
              <w:rPr>
                <w:rFonts w:ascii="Consolas" w:hAnsi="Consolas"/>
              </w:rPr>
            </w:pPr>
            <w:r w:rsidRPr="00B172B0">
              <w:rPr>
                <w:rFonts w:ascii="Consolas" w:hAnsi="Consolas"/>
              </w:rPr>
              <w:t>application / json</w:t>
            </w:r>
          </w:p>
        </w:tc>
      </w:tr>
    </w:tbl>
    <w:p w14:paraId="1373A8E6" w14:textId="7AC1DB5F" w:rsidR="00390852" w:rsidRDefault="00115078" w:rsidP="00615440">
      <w:pPr>
        <w:pStyle w:val="Heading3"/>
      </w:pPr>
      <w:r>
        <w:t>Input Header Parameters</w:t>
      </w:r>
    </w:p>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8730"/>
        <w:gridCol w:w="900"/>
        <w:gridCol w:w="1620"/>
      </w:tblGrid>
      <w:tr w:rsidR="00615440" w14:paraId="241D00F0" w14:textId="77777777" w:rsidTr="007129DA">
        <w:trPr>
          <w:trHeight w:val="77"/>
        </w:trPr>
        <w:tc>
          <w:tcPr>
            <w:tcW w:w="2515" w:type="dxa"/>
            <w:shd w:val="clear" w:color="auto" w:fill="D9D9D9" w:themeFill="background1" w:themeFillShade="D9"/>
          </w:tcPr>
          <w:p w14:paraId="6653E86F" w14:textId="658B3535" w:rsidR="00615440" w:rsidRDefault="00115078" w:rsidP="00F30BCB">
            <w:pPr>
              <w:spacing w:after="0"/>
            </w:pPr>
            <w:r>
              <w:t>Parameter</w:t>
            </w:r>
          </w:p>
        </w:tc>
        <w:tc>
          <w:tcPr>
            <w:tcW w:w="8730" w:type="dxa"/>
            <w:shd w:val="clear" w:color="auto" w:fill="D9D9D9" w:themeFill="background1" w:themeFillShade="D9"/>
          </w:tcPr>
          <w:p w14:paraId="3C08E7D4" w14:textId="161EE483" w:rsidR="00615440" w:rsidRDefault="00115078" w:rsidP="00F30BCB">
            <w:pPr>
              <w:spacing w:after="0"/>
            </w:pPr>
            <w:r>
              <w:t>Description</w:t>
            </w:r>
          </w:p>
        </w:tc>
        <w:tc>
          <w:tcPr>
            <w:tcW w:w="900" w:type="dxa"/>
            <w:shd w:val="clear" w:color="auto" w:fill="D9D9D9" w:themeFill="background1" w:themeFillShade="D9"/>
          </w:tcPr>
          <w:p w14:paraId="3CB2935F" w14:textId="0A1B4D33" w:rsidR="00615440" w:rsidRDefault="00115078" w:rsidP="00F30BCB">
            <w:pPr>
              <w:spacing w:after="0"/>
            </w:pPr>
            <w:r>
              <w:t>M/O</w:t>
            </w:r>
          </w:p>
        </w:tc>
        <w:tc>
          <w:tcPr>
            <w:tcW w:w="1620" w:type="dxa"/>
            <w:shd w:val="clear" w:color="auto" w:fill="D9D9D9" w:themeFill="background1" w:themeFillShade="D9"/>
          </w:tcPr>
          <w:p w14:paraId="29CC77CF" w14:textId="7E6240B5" w:rsidR="00615440" w:rsidRDefault="00115078" w:rsidP="00F30BCB">
            <w:pPr>
              <w:spacing w:after="0"/>
            </w:pPr>
            <w:r>
              <w:t>Type</w:t>
            </w:r>
          </w:p>
        </w:tc>
      </w:tr>
      <w:tr w:rsidR="00615440" w14:paraId="2A69BA7A" w14:textId="77777777" w:rsidTr="007129DA">
        <w:trPr>
          <w:trHeight w:val="168"/>
        </w:trPr>
        <w:tc>
          <w:tcPr>
            <w:tcW w:w="2515" w:type="dxa"/>
          </w:tcPr>
          <w:p w14:paraId="07B9CEA2" w14:textId="71A08D4D" w:rsidR="00615440" w:rsidRDefault="00115078" w:rsidP="00F30BCB">
            <w:pPr>
              <w:spacing w:after="0"/>
            </w:pPr>
            <w:r>
              <w:t>Authorization</w:t>
            </w:r>
          </w:p>
        </w:tc>
        <w:tc>
          <w:tcPr>
            <w:tcW w:w="8730" w:type="dxa"/>
          </w:tcPr>
          <w:p w14:paraId="7E38CF5A" w14:textId="06852AFF" w:rsidR="00615440" w:rsidRDefault="00115078" w:rsidP="00F30BCB">
            <w:pPr>
              <w:spacing w:after="0"/>
            </w:pPr>
            <w:r>
              <w:t>Token acquired from Azure AD based on the user credentials for further API calls.</w:t>
            </w:r>
          </w:p>
        </w:tc>
        <w:tc>
          <w:tcPr>
            <w:tcW w:w="900" w:type="dxa"/>
          </w:tcPr>
          <w:p w14:paraId="647799DE" w14:textId="507A3F18" w:rsidR="00615440" w:rsidRDefault="00115078" w:rsidP="00F30BCB">
            <w:pPr>
              <w:spacing w:after="0"/>
            </w:pPr>
            <w:r>
              <w:t>M</w:t>
            </w:r>
          </w:p>
        </w:tc>
        <w:tc>
          <w:tcPr>
            <w:tcW w:w="1620" w:type="dxa"/>
          </w:tcPr>
          <w:p w14:paraId="5B56C252" w14:textId="52FBFB51" w:rsidR="00615440" w:rsidRDefault="00115078" w:rsidP="00F30BCB">
            <w:pPr>
              <w:spacing w:after="0"/>
            </w:pPr>
            <w:r>
              <w:t>String</w:t>
            </w:r>
          </w:p>
        </w:tc>
      </w:tr>
      <w:tr w:rsidR="00615440" w14:paraId="171DBE0A" w14:textId="77777777" w:rsidTr="007129DA">
        <w:trPr>
          <w:trHeight w:val="78"/>
        </w:trPr>
        <w:tc>
          <w:tcPr>
            <w:tcW w:w="2515" w:type="dxa"/>
          </w:tcPr>
          <w:p w14:paraId="3523A95F" w14:textId="213E5794" w:rsidR="00615440" w:rsidRDefault="00115078" w:rsidP="00F30BCB">
            <w:pPr>
              <w:spacing w:after="0"/>
            </w:pPr>
            <w:r>
              <w:t>Content-Type</w:t>
            </w:r>
          </w:p>
        </w:tc>
        <w:tc>
          <w:tcPr>
            <w:tcW w:w="8730" w:type="dxa"/>
          </w:tcPr>
          <w:p w14:paraId="34256D31" w14:textId="31B635C2" w:rsidR="00615440" w:rsidRDefault="00115078" w:rsidP="00F30BCB">
            <w:pPr>
              <w:spacing w:after="0"/>
            </w:pPr>
            <w:r>
              <w:t>Type of content. E.g.- application/json</w:t>
            </w:r>
          </w:p>
        </w:tc>
        <w:tc>
          <w:tcPr>
            <w:tcW w:w="900" w:type="dxa"/>
          </w:tcPr>
          <w:p w14:paraId="1ADAB5D0" w14:textId="4B1647E4" w:rsidR="00615440" w:rsidRDefault="00115078" w:rsidP="00F30BCB">
            <w:pPr>
              <w:spacing w:after="0"/>
            </w:pPr>
            <w:r>
              <w:t>M</w:t>
            </w:r>
          </w:p>
        </w:tc>
        <w:tc>
          <w:tcPr>
            <w:tcW w:w="1620" w:type="dxa"/>
          </w:tcPr>
          <w:p w14:paraId="537DAB34" w14:textId="54C46FEA" w:rsidR="00615440" w:rsidRDefault="00115078" w:rsidP="00F30BCB">
            <w:pPr>
              <w:spacing w:after="0"/>
            </w:pPr>
            <w:r>
              <w:t>String</w:t>
            </w:r>
          </w:p>
        </w:tc>
      </w:tr>
    </w:tbl>
    <w:p w14:paraId="7F5D8990" w14:textId="7ECCF080" w:rsidR="00390852" w:rsidRDefault="00115078" w:rsidP="00615440">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14:paraId="168446B0" w14:textId="77777777" w:rsidTr="007129DA">
        <w:trPr>
          <w:trHeight w:val="134"/>
        </w:trPr>
        <w:tc>
          <w:tcPr>
            <w:tcW w:w="2515" w:type="dxa"/>
            <w:shd w:val="clear" w:color="auto" w:fill="D9D9D9" w:themeFill="background1" w:themeFillShade="D9"/>
          </w:tcPr>
          <w:p w14:paraId="48867673" w14:textId="260D5070" w:rsidR="00615440" w:rsidRDefault="00115078" w:rsidP="00D11667">
            <w:pPr>
              <w:spacing w:after="0"/>
            </w:pPr>
            <w:r>
              <w:t>Parameter</w:t>
            </w:r>
          </w:p>
        </w:tc>
        <w:tc>
          <w:tcPr>
            <w:tcW w:w="9637" w:type="dxa"/>
            <w:shd w:val="clear" w:color="auto" w:fill="D9D9D9" w:themeFill="background1" w:themeFillShade="D9"/>
          </w:tcPr>
          <w:p w14:paraId="697B00CD" w14:textId="3AA94DF0" w:rsidR="00615440" w:rsidRDefault="00115078" w:rsidP="00D11667">
            <w:pPr>
              <w:spacing w:after="0"/>
            </w:pPr>
            <w:r>
              <w:t>Description</w:t>
            </w:r>
          </w:p>
        </w:tc>
        <w:tc>
          <w:tcPr>
            <w:tcW w:w="1668" w:type="dxa"/>
            <w:shd w:val="clear" w:color="auto" w:fill="D9D9D9" w:themeFill="background1" w:themeFillShade="D9"/>
          </w:tcPr>
          <w:p w14:paraId="2EDAAF4F" w14:textId="39C469A8" w:rsidR="00615440" w:rsidRDefault="00115078" w:rsidP="00D11667">
            <w:pPr>
              <w:spacing w:after="0"/>
            </w:pPr>
            <w:r>
              <w:t>Type</w:t>
            </w:r>
          </w:p>
        </w:tc>
      </w:tr>
      <w:tr w:rsidR="00615440" w14:paraId="76222DBA" w14:textId="77777777" w:rsidTr="007129DA">
        <w:trPr>
          <w:trHeight w:val="315"/>
        </w:trPr>
        <w:tc>
          <w:tcPr>
            <w:tcW w:w="2515" w:type="dxa"/>
          </w:tcPr>
          <w:p w14:paraId="6B98915F" w14:textId="77777777" w:rsidR="00615440" w:rsidRPr="001447A9" w:rsidRDefault="00615440" w:rsidP="00D11667">
            <w:pPr>
              <w:spacing w:after="0"/>
              <w:rPr>
                <w:rFonts w:ascii="Consolas" w:hAnsi="Consolas"/>
              </w:rPr>
            </w:pPr>
            <w:r w:rsidRPr="001447A9">
              <w:rPr>
                <w:rFonts w:ascii="Consolas" w:hAnsi="Consolas"/>
              </w:rPr>
              <w:t>Server</w:t>
            </w:r>
          </w:p>
        </w:tc>
        <w:tc>
          <w:tcPr>
            <w:tcW w:w="9637" w:type="dxa"/>
          </w:tcPr>
          <w:p w14:paraId="570DD5A2" w14:textId="77777777" w:rsidR="00615440" w:rsidRPr="001447A9" w:rsidRDefault="00615440" w:rsidP="00D11667">
            <w:pPr>
              <w:spacing w:after="0"/>
              <w:rPr>
                <w:rFonts w:ascii="Consolas" w:hAnsi="Consolas"/>
              </w:rPr>
            </w:pPr>
            <w:r w:rsidRPr="001447A9">
              <w:rPr>
                <w:rFonts w:ascii="Consolas" w:hAnsi="Consolas"/>
              </w:rPr>
              <w:t>Contains information about how the server handles requests [e.g., Werkzeug/2.1.2 Python/3.9.7]</w:t>
            </w:r>
          </w:p>
        </w:tc>
        <w:tc>
          <w:tcPr>
            <w:tcW w:w="1668" w:type="dxa"/>
          </w:tcPr>
          <w:p w14:paraId="48C985E3" w14:textId="77777777" w:rsidR="00615440" w:rsidRPr="001447A9" w:rsidRDefault="00615440" w:rsidP="00D11667">
            <w:pPr>
              <w:spacing w:after="0"/>
              <w:rPr>
                <w:rFonts w:ascii="Consolas" w:hAnsi="Consolas"/>
              </w:rPr>
            </w:pPr>
            <w:r w:rsidRPr="001447A9">
              <w:rPr>
                <w:rFonts w:ascii="Consolas" w:hAnsi="Consolas"/>
              </w:rPr>
              <w:t>String</w:t>
            </w:r>
          </w:p>
        </w:tc>
      </w:tr>
      <w:tr w:rsidR="00615440" w14:paraId="171A0E86" w14:textId="77777777" w:rsidTr="007129DA">
        <w:trPr>
          <w:trHeight w:val="315"/>
        </w:trPr>
        <w:tc>
          <w:tcPr>
            <w:tcW w:w="2515" w:type="dxa"/>
          </w:tcPr>
          <w:p w14:paraId="184137BA" w14:textId="77777777" w:rsidR="00615440" w:rsidRPr="001447A9" w:rsidRDefault="00615440" w:rsidP="00D11667">
            <w:pPr>
              <w:spacing w:after="0"/>
              <w:rPr>
                <w:rFonts w:ascii="Consolas" w:hAnsi="Consolas"/>
              </w:rPr>
            </w:pPr>
            <w:r w:rsidRPr="001447A9">
              <w:rPr>
                <w:rFonts w:ascii="Consolas" w:hAnsi="Consolas"/>
              </w:rPr>
              <w:t>Content-Type</w:t>
            </w:r>
          </w:p>
        </w:tc>
        <w:tc>
          <w:tcPr>
            <w:tcW w:w="9637" w:type="dxa"/>
          </w:tcPr>
          <w:p w14:paraId="1903977D" w14:textId="77777777" w:rsidR="00615440" w:rsidRPr="001447A9" w:rsidRDefault="00615440" w:rsidP="00D11667">
            <w:pPr>
              <w:spacing w:after="0"/>
              <w:rPr>
                <w:rFonts w:ascii="Consolas" w:hAnsi="Consolas"/>
              </w:rPr>
            </w:pPr>
            <w:r w:rsidRPr="001447A9">
              <w:rPr>
                <w:rFonts w:ascii="Consolas" w:hAnsi="Consolas"/>
              </w:rPr>
              <w:t>Type of the content</w:t>
            </w:r>
          </w:p>
        </w:tc>
        <w:tc>
          <w:tcPr>
            <w:tcW w:w="1668" w:type="dxa"/>
          </w:tcPr>
          <w:p w14:paraId="39D763BD" w14:textId="77777777" w:rsidR="00615440" w:rsidRPr="001447A9" w:rsidRDefault="00615440" w:rsidP="00D11667">
            <w:pPr>
              <w:spacing w:after="0"/>
              <w:rPr>
                <w:rFonts w:ascii="Consolas" w:hAnsi="Consolas"/>
              </w:rPr>
            </w:pPr>
            <w:r w:rsidRPr="001447A9">
              <w:rPr>
                <w:rFonts w:ascii="Consolas" w:hAnsi="Consolas"/>
              </w:rPr>
              <w:t>String</w:t>
            </w:r>
          </w:p>
        </w:tc>
      </w:tr>
      <w:tr w:rsidR="00615440" w14:paraId="71083AE0" w14:textId="77777777" w:rsidTr="007129DA">
        <w:trPr>
          <w:trHeight w:val="315"/>
        </w:trPr>
        <w:tc>
          <w:tcPr>
            <w:tcW w:w="2515" w:type="dxa"/>
          </w:tcPr>
          <w:p w14:paraId="5DABDB62" w14:textId="77777777" w:rsidR="00615440" w:rsidRPr="001447A9" w:rsidRDefault="00615440" w:rsidP="00D11667">
            <w:pPr>
              <w:spacing w:after="0"/>
              <w:rPr>
                <w:rFonts w:ascii="Consolas" w:hAnsi="Consolas"/>
              </w:rPr>
            </w:pPr>
            <w:r w:rsidRPr="001447A9">
              <w:rPr>
                <w:rFonts w:ascii="Consolas" w:hAnsi="Consolas"/>
              </w:rPr>
              <w:t>Date</w:t>
            </w:r>
          </w:p>
        </w:tc>
        <w:tc>
          <w:tcPr>
            <w:tcW w:w="9637" w:type="dxa"/>
          </w:tcPr>
          <w:p w14:paraId="250C1AFD" w14:textId="77777777" w:rsidR="00615440" w:rsidRPr="001447A9" w:rsidRDefault="00615440" w:rsidP="00D11667">
            <w:pPr>
              <w:spacing w:after="0"/>
              <w:rPr>
                <w:rFonts w:ascii="Consolas" w:hAnsi="Consolas"/>
              </w:rPr>
            </w:pPr>
            <w:r w:rsidRPr="001447A9">
              <w:rPr>
                <w:rFonts w:ascii="Consolas" w:hAnsi="Consolas"/>
              </w:rPr>
              <w:t>Date of operation execution e.g. - [Tue, 17 May 2022 06:30:16 GMT]</w:t>
            </w:r>
          </w:p>
        </w:tc>
        <w:tc>
          <w:tcPr>
            <w:tcW w:w="1668" w:type="dxa"/>
          </w:tcPr>
          <w:p w14:paraId="5C743453" w14:textId="77777777" w:rsidR="00615440" w:rsidRPr="001447A9" w:rsidRDefault="00615440" w:rsidP="00D11667">
            <w:pPr>
              <w:spacing w:after="0"/>
              <w:rPr>
                <w:rFonts w:ascii="Consolas" w:hAnsi="Consolas"/>
              </w:rPr>
            </w:pPr>
            <w:r w:rsidRPr="001447A9">
              <w:rPr>
                <w:rFonts w:ascii="Consolas" w:hAnsi="Consolas"/>
              </w:rPr>
              <w:t>Datetime</w:t>
            </w:r>
          </w:p>
        </w:tc>
      </w:tr>
      <w:tr w:rsidR="00615440" w14:paraId="11E09477" w14:textId="77777777" w:rsidTr="007129DA">
        <w:trPr>
          <w:trHeight w:val="315"/>
        </w:trPr>
        <w:tc>
          <w:tcPr>
            <w:tcW w:w="2515" w:type="dxa"/>
          </w:tcPr>
          <w:p w14:paraId="63C7A4B3" w14:textId="77777777" w:rsidR="00615440" w:rsidRPr="001447A9" w:rsidRDefault="00615440" w:rsidP="00D11667">
            <w:pPr>
              <w:spacing w:after="0"/>
              <w:rPr>
                <w:rFonts w:ascii="Consolas" w:hAnsi="Consolas"/>
              </w:rPr>
            </w:pPr>
            <w:r w:rsidRPr="001447A9">
              <w:rPr>
                <w:rFonts w:ascii="Consolas" w:hAnsi="Consolas"/>
              </w:rPr>
              <w:t>Content-Length</w:t>
            </w:r>
          </w:p>
        </w:tc>
        <w:tc>
          <w:tcPr>
            <w:tcW w:w="9637" w:type="dxa"/>
          </w:tcPr>
          <w:p w14:paraId="7D0654A5" w14:textId="77777777" w:rsidR="00615440" w:rsidRPr="001447A9" w:rsidRDefault="00615440" w:rsidP="00D11667">
            <w:pPr>
              <w:spacing w:after="0"/>
              <w:rPr>
                <w:rFonts w:ascii="Consolas" w:hAnsi="Consolas"/>
              </w:rPr>
            </w:pPr>
            <w:r w:rsidRPr="001447A9">
              <w:rPr>
                <w:rFonts w:ascii="Consolas" w:hAnsi="Consolas"/>
              </w:rPr>
              <w:t>Length of the content</w:t>
            </w:r>
          </w:p>
        </w:tc>
        <w:tc>
          <w:tcPr>
            <w:tcW w:w="1668" w:type="dxa"/>
          </w:tcPr>
          <w:p w14:paraId="76EA342D" w14:textId="77777777" w:rsidR="00615440" w:rsidRPr="001447A9" w:rsidRDefault="00615440" w:rsidP="00D11667">
            <w:pPr>
              <w:spacing w:after="0"/>
              <w:rPr>
                <w:rFonts w:ascii="Consolas" w:hAnsi="Consolas"/>
              </w:rPr>
            </w:pPr>
            <w:r w:rsidRPr="001447A9">
              <w:rPr>
                <w:rFonts w:ascii="Consolas" w:hAnsi="Consolas"/>
              </w:rPr>
              <w:t>Bytes</w:t>
            </w:r>
          </w:p>
        </w:tc>
      </w:tr>
      <w:tr w:rsidR="00615440" w14:paraId="0F73A563" w14:textId="77777777" w:rsidTr="007129DA">
        <w:trPr>
          <w:trHeight w:val="315"/>
        </w:trPr>
        <w:tc>
          <w:tcPr>
            <w:tcW w:w="2515" w:type="dxa"/>
          </w:tcPr>
          <w:p w14:paraId="6FAC6548" w14:textId="77777777" w:rsidR="00615440" w:rsidRPr="001447A9" w:rsidRDefault="00615440" w:rsidP="00D11667">
            <w:pPr>
              <w:spacing w:after="0"/>
              <w:rPr>
                <w:rFonts w:ascii="Consolas" w:hAnsi="Consolas"/>
              </w:rPr>
            </w:pPr>
            <w:r w:rsidRPr="001447A9">
              <w:rPr>
                <w:rFonts w:ascii="Consolas" w:hAnsi="Consolas"/>
              </w:rPr>
              <w:t>Connection</w:t>
            </w:r>
          </w:p>
        </w:tc>
        <w:tc>
          <w:tcPr>
            <w:tcW w:w="9637" w:type="dxa"/>
          </w:tcPr>
          <w:p w14:paraId="43B66302" w14:textId="77777777" w:rsidR="00615440" w:rsidRPr="001447A9" w:rsidRDefault="00615440" w:rsidP="00D11667">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68" w:type="dxa"/>
          </w:tcPr>
          <w:p w14:paraId="47011446" w14:textId="77777777" w:rsidR="00615440" w:rsidRPr="001447A9" w:rsidRDefault="00615440" w:rsidP="00D11667">
            <w:pPr>
              <w:spacing w:after="0"/>
              <w:rPr>
                <w:rFonts w:ascii="Consolas" w:hAnsi="Consolas"/>
              </w:rPr>
            </w:pPr>
            <w:r w:rsidRPr="001447A9">
              <w:rPr>
                <w:rFonts w:ascii="Consolas" w:hAnsi="Consolas"/>
              </w:rPr>
              <w:t xml:space="preserve"> String</w:t>
            </w:r>
          </w:p>
        </w:tc>
      </w:tr>
    </w:tbl>
    <w:p w14:paraId="42734F66" w14:textId="4FA3C6EF" w:rsidR="00390852" w:rsidRDefault="00115078" w:rsidP="00615440">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9637"/>
        <w:gridCol w:w="1668"/>
      </w:tblGrid>
      <w:tr w:rsidR="00615440" w:rsidRPr="002F6988" w14:paraId="487C054C" w14:textId="77777777" w:rsidTr="007129DA">
        <w:trPr>
          <w:trHeight w:val="315"/>
        </w:trPr>
        <w:tc>
          <w:tcPr>
            <w:tcW w:w="2515" w:type="dxa"/>
            <w:shd w:val="clear" w:color="auto" w:fill="E7E6E6" w:themeFill="background2"/>
          </w:tcPr>
          <w:p w14:paraId="1E3068FE" w14:textId="61C00D50" w:rsidR="00615440" w:rsidRPr="002F6988" w:rsidRDefault="00115078" w:rsidP="002E2ABB">
            <w:pPr>
              <w:spacing w:after="0"/>
              <w:rPr>
                <w:b/>
                <w:bCs/>
              </w:rPr>
            </w:pPr>
            <w:r>
              <w:t>Parameter</w:t>
            </w:r>
          </w:p>
        </w:tc>
        <w:tc>
          <w:tcPr>
            <w:tcW w:w="9637" w:type="dxa"/>
            <w:shd w:val="clear" w:color="auto" w:fill="E7E6E6" w:themeFill="background2"/>
          </w:tcPr>
          <w:p w14:paraId="4238880B" w14:textId="62EB9997" w:rsidR="00615440" w:rsidRPr="002F6988" w:rsidRDefault="00115078" w:rsidP="002E2ABB">
            <w:pPr>
              <w:spacing w:after="0"/>
            </w:pPr>
            <w:r>
              <w:t>Description</w:t>
            </w:r>
          </w:p>
        </w:tc>
        <w:tc>
          <w:tcPr>
            <w:tcW w:w="1668" w:type="dxa"/>
            <w:shd w:val="clear" w:color="auto" w:fill="E7E6E6" w:themeFill="background2"/>
          </w:tcPr>
          <w:p w14:paraId="0DC7E3D4" w14:textId="0277D365" w:rsidR="00615440" w:rsidRPr="002F6988" w:rsidRDefault="00115078" w:rsidP="002E2ABB">
            <w:pPr>
              <w:spacing w:after="0"/>
            </w:pPr>
            <w:r>
              <w:t>Type</w:t>
            </w:r>
          </w:p>
        </w:tc>
      </w:tr>
      <w:tr w:rsidR="00615440" w:rsidRPr="002B7A7B" w14:paraId="327356F2" w14:textId="77777777" w:rsidTr="007129DA">
        <w:trPr>
          <w:trHeight w:val="315"/>
        </w:trPr>
        <w:tc>
          <w:tcPr>
            <w:tcW w:w="2515" w:type="dxa"/>
          </w:tcPr>
          <w:p w14:paraId="58E400CF" w14:textId="6720AB34" w:rsidR="00615440" w:rsidRPr="000652C5" w:rsidRDefault="00115078" w:rsidP="002E2ABB">
            <w:pPr>
              <w:spacing w:after="0"/>
            </w:pPr>
            <w:r>
              <w:t>fromUnitId</w:t>
            </w:r>
          </w:p>
        </w:tc>
        <w:tc>
          <w:tcPr>
            <w:tcW w:w="9637" w:type="dxa"/>
          </w:tcPr>
          <w:p w14:paraId="3DFFFAFD" w14:textId="2F66DD47" w:rsidR="00615440" w:rsidRPr="002B7A7B" w:rsidRDefault="00115078" w:rsidP="002E2ABB">
            <w:pPr>
              <w:spacing w:after="0"/>
              <w:rPr>
                <w:highlight w:val="lightGray"/>
              </w:rPr>
            </w:pPr>
            <w:r>
              <w:t>Unique identifier of the unit of measurement which needs to be converted</w:t>
            </w:r>
          </w:p>
        </w:tc>
        <w:tc>
          <w:tcPr>
            <w:tcW w:w="1668" w:type="dxa"/>
          </w:tcPr>
          <w:p w14:paraId="204C8412" w14:textId="78D2216C" w:rsidR="00615440" w:rsidRPr="002B7A7B" w:rsidRDefault="00115078" w:rsidP="002E2ABB">
            <w:pPr>
              <w:spacing w:after="0"/>
              <w:rPr>
                <w:highlight w:val="lightGray"/>
              </w:rPr>
            </w:pPr>
            <w:r>
              <w:t>String</w:t>
            </w:r>
          </w:p>
        </w:tc>
      </w:tr>
      <w:tr w:rsidR="00615440" w:rsidRPr="0387F8AB" w14:paraId="4C75E9D6" w14:textId="77777777" w:rsidTr="007129DA">
        <w:trPr>
          <w:trHeight w:val="315"/>
        </w:trPr>
        <w:tc>
          <w:tcPr>
            <w:tcW w:w="2515" w:type="dxa"/>
          </w:tcPr>
          <w:p w14:paraId="0DDB426E" w14:textId="643382A9" w:rsidR="00615440" w:rsidRPr="000652C5" w:rsidRDefault="00115078" w:rsidP="002E2ABB">
            <w:pPr>
              <w:spacing w:after="0"/>
            </w:pPr>
            <w:r>
              <w:t>fromUnitName</w:t>
            </w:r>
          </w:p>
        </w:tc>
        <w:tc>
          <w:tcPr>
            <w:tcW w:w="9637" w:type="dxa"/>
          </w:tcPr>
          <w:p w14:paraId="2F903880" w14:textId="5945DE55" w:rsidR="00615440" w:rsidRDefault="00115078" w:rsidP="002E2ABB">
            <w:pPr>
              <w:spacing w:after="0"/>
            </w:pPr>
            <w:r>
              <w:t>Name of the unit of measurement which needs to be converted</w:t>
            </w:r>
          </w:p>
        </w:tc>
        <w:tc>
          <w:tcPr>
            <w:tcW w:w="1668" w:type="dxa"/>
          </w:tcPr>
          <w:p w14:paraId="4AD4455D" w14:textId="0EAFCE10" w:rsidR="00615440" w:rsidRPr="0387F8AB" w:rsidRDefault="00115078" w:rsidP="002E2ABB">
            <w:pPr>
              <w:spacing w:after="0"/>
            </w:pPr>
            <w:r>
              <w:t>String</w:t>
            </w:r>
          </w:p>
        </w:tc>
      </w:tr>
      <w:tr w:rsidR="00615440" w:rsidRPr="0387F8AB" w14:paraId="5D0CF33A" w14:textId="77777777" w:rsidTr="007129DA">
        <w:trPr>
          <w:trHeight w:val="315"/>
        </w:trPr>
        <w:tc>
          <w:tcPr>
            <w:tcW w:w="2515" w:type="dxa"/>
          </w:tcPr>
          <w:p w14:paraId="6298838B" w14:textId="321B1F0C" w:rsidR="00615440" w:rsidRDefault="00115078" w:rsidP="002E2ABB">
            <w:pPr>
              <w:spacing w:after="0"/>
            </w:pPr>
            <w:r>
              <w:t>toUnitId</w:t>
            </w:r>
          </w:p>
        </w:tc>
        <w:tc>
          <w:tcPr>
            <w:tcW w:w="9637" w:type="dxa"/>
          </w:tcPr>
          <w:p w14:paraId="0FFB4C4F" w14:textId="19954293" w:rsidR="00615440" w:rsidRDefault="00115078" w:rsidP="002E2ABB">
            <w:pPr>
              <w:spacing w:after="0"/>
            </w:pPr>
            <w:r>
              <w:t>Unique identifier of the unit of measurement to which the unit needs to be converted</w:t>
            </w:r>
          </w:p>
        </w:tc>
        <w:tc>
          <w:tcPr>
            <w:tcW w:w="1668" w:type="dxa"/>
          </w:tcPr>
          <w:p w14:paraId="36AB19E3" w14:textId="24F6C60A" w:rsidR="00615440" w:rsidRPr="0387F8AB" w:rsidRDefault="00115078" w:rsidP="002E2ABB">
            <w:pPr>
              <w:spacing w:after="0"/>
            </w:pPr>
            <w:r>
              <w:t>String</w:t>
            </w:r>
          </w:p>
        </w:tc>
      </w:tr>
      <w:tr w:rsidR="00615440" w:rsidRPr="0387F8AB" w14:paraId="27EA7C03" w14:textId="77777777" w:rsidTr="007129DA">
        <w:trPr>
          <w:trHeight w:val="315"/>
        </w:trPr>
        <w:tc>
          <w:tcPr>
            <w:tcW w:w="2515" w:type="dxa"/>
          </w:tcPr>
          <w:p w14:paraId="54DBE923" w14:textId="7FB4678C" w:rsidR="00615440" w:rsidRDefault="00115078" w:rsidP="002E2ABB">
            <w:pPr>
              <w:spacing w:after="0"/>
            </w:pPr>
            <w:r>
              <w:t>toUnitName</w:t>
            </w:r>
          </w:p>
        </w:tc>
        <w:tc>
          <w:tcPr>
            <w:tcW w:w="9637" w:type="dxa"/>
          </w:tcPr>
          <w:p w14:paraId="138BC13A" w14:textId="51A68AF9" w:rsidR="00615440" w:rsidRDefault="00115078" w:rsidP="002E2ABB">
            <w:pPr>
              <w:spacing w:after="0"/>
            </w:pPr>
            <w:r>
              <w:t>Name of the unit of measurement to which the unit needs to be converted</w:t>
            </w:r>
          </w:p>
        </w:tc>
        <w:tc>
          <w:tcPr>
            <w:tcW w:w="1668" w:type="dxa"/>
          </w:tcPr>
          <w:p w14:paraId="73809BEB" w14:textId="7400F37A" w:rsidR="00615440" w:rsidRPr="0387F8AB" w:rsidRDefault="00115078" w:rsidP="002E2ABB">
            <w:pPr>
              <w:spacing w:after="0"/>
            </w:pPr>
            <w:r>
              <w:t>String</w:t>
            </w:r>
          </w:p>
        </w:tc>
      </w:tr>
      <w:tr w:rsidR="00615440" w:rsidRPr="0387F8AB" w14:paraId="56D35316" w14:textId="77777777" w:rsidTr="007129DA">
        <w:trPr>
          <w:trHeight w:val="315"/>
        </w:trPr>
        <w:tc>
          <w:tcPr>
            <w:tcW w:w="2515" w:type="dxa"/>
          </w:tcPr>
          <w:p w14:paraId="69A43975" w14:textId="2E45A596" w:rsidR="00615440" w:rsidRDefault="00115078" w:rsidP="002E2ABB">
            <w:pPr>
              <w:spacing w:after="0"/>
            </w:pPr>
            <w:r>
              <w:t>a</w:t>
            </w:r>
          </w:p>
        </w:tc>
        <w:tc>
          <w:tcPr>
            <w:tcW w:w="9637" w:type="dxa"/>
          </w:tcPr>
          <w:p w14:paraId="5C3D2A73" w14:textId="0BB0B00D" w:rsidR="00615440" w:rsidRDefault="00115078" w:rsidP="002E2ABB">
            <w:pPr>
              <w:spacing w:after="0"/>
            </w:pPr>
            <w:r>
              <w:t>Value of 'a' variable in standard conversion formula i.e. (a+bx)/(cx+d) where x is the value in source unit which needs to be converted</w:t>
            </w:r>
          </w:p>
        </w:tc>
        <w:tc>
          <w:tcPr>
            <w:tcW w:w="1668" w:type="dxa"/>
          </w:tcPr>
          <w:p w14:paraId="31925BAA" w14:textId="0D44823A" w:rsidR="00615440" w:rsidRPr="0387F8AB" w:rsidRDefault="00115078" w:rsidP="002E2ABB">
            <w:pPr>
              <w:spacing w:after="0"/>
            </w:pPr>
            <w:r>
              <w:t>Float</w:t>
            </w:r>
          </w:p>
        </w:tc>
      </w:tr>
      <w:tr w:rsidR="00615440" w:rsidRPr="0387F8AB" w14:paraId="2B25374D" w14:textId="77777777" w:rsidTr="007129DA">
        <w:trPr>
          <w:trHeight w:val="315"/>
        </w:trPr>
        <w:tc>
          <w:tcPr>
            <w:tcW w:w="2515" w:type="dxa"/>
          </w:tcPr>
          <w:p w14:paraId="04275407" w14:textId="1BD68EC9" w:rsidR="00615440" w:rsidRDefault="00115078" w:rsidP="002E2ABB">
            <w:pPr>
              <w:spacing w:after="0"/>
            </w:pPr>
            <w:r>
              <w:t>b</w:t>
            </w:r>
          </w:p>
        </w:tc>
        <w:tc>
          <w:tcPr>
            <w:tcW w:w="9637" w:type="dxa"/>
          </w:tcPr>
          <w:p w14:paraId="73CF4CA2" w14:textId="086ACA38" w:rsidR="00615440" w:rsidRDefault="00115078" w:rsidP="002E2ABB">
            <w:pPr>
              <w:spacing w:after="0"/>
            </w:pPr>
            <w:r>
              <w:t>Value of 'b' variable in standard conversion formula i.e. (a+bx)/(cx+d) where x is the value in source unit which needs to be converted</w:t>
            </w:r>
          </w:p>
        </w:tc>
        <w:tc>
          <w:tcPr>
            <w:tcW w:w="1668" w:type="dxa"/>
          </w:tcPr>
          <w:p w14:paraId="72BBD69D" w14:textId="3C0F20E7" w:rsidR="00615440" w:rsidRPr="0387F8AB" w:rsidRDefault="00115078" w:rsidP="002E2ABB">
            <w:pPr>
              <w:spacing w:after="0"/>
            </w:pPr>
            <w:r>
              <w:t>Float</w:t>
            </w:r>
          </w:p>
        </w:tc>
      </w:tr>
      <w:tr w:rsidR="00615440" w:rsidRPr="0387F8AB" w14:paraId="092D3626" w14:textId="77777777" w:rsidTr="007129DA">
        <w:trPr>
          <w:trHeight w:val="315"/>
        </w:trPr>
        <w:tc>
          <w:tcPr>
            <w:tcW w:w="2515" w:type="dxa"/>
          </w:tcPr>
          <w:p w14:paraId="4DC75EF6" w14:textId="3744F9A9" w:rsidR="00615440" w:rsidRDefault="00115078" w:rsidP="002E2ABB">
            <w:pPr>
              <w:spacing w:after="0"/>
            </w:pPr>
            <w:r>
              <w:t>c</w:t>
            </w:r>
          </w:p>
        </w:tc>
        <w:tc>
          <w:tcPr>
            <w:tcW w:w="9637" w:type="dxa"/>
          </w:tcPr>
          <w:p w14:paraId="7492E2F9" w14:textId="3AAD08D3" w:rsidR="00615440" w:rsidRDefault="00115078" w:rsidP="002E2ABB">
            <w:pPr>
              <w:spacing w:after="0"/>
            </w:pPr>
            <w:r>
              <w:t>Value of 'c' variable in standard conversion formula i.e. (a+bx)/(cx+d) where x is the value in source unit which needs to be converted</w:t>
            </w:r>
          </w:p>
        </w:tc>
        <w:tc>
          <w:tcPr>
            <w:tcW w:w="1668" w:type="dxa"/>
          </w:tcPr>
          <w:p w14:paraId="421A61F8" w14:textId="59B5B7A8" w:rsidR="00615440" w:rsidRPr="0387F8AB" w:rsidRDefault="00115078" w:rsidP="002E2ABB">
            <w:pPr>
              <w:spacing w:after="0"/>
            </w:pPr>
            <w:r>
              <w:t>Float</w:t>
            </w:r>
          </w:p>
        </w:tc>
      </w:tr>
      <w:tr w:rsidR="00615440" w:rsidRPr="0387F8AB" w14:paraId="164D55B0" w14:textId="77777777" w:rsidTr="007129DA">
        <w:trPr>
          <w:trHeight w:val="315"/>
        </w:trPr>
        <w:tc>
          <w:tcPr>
            <w:tcW w:w="2515" w:type="dxa"/>
          </w:tcPr>
          <w:p w14:paraId="2682F51F" w14:textId="3E0BD549" w:rsidR="00615440" w:rsidRDefault="00115078" w:rsidP="002E2ABB">
            <w:pPr>
              <w:spacing w:after="0"/>
            </w:pPr>
            <w:r>
              <w:t>d</w:t>
            </w:r>
          </w:p>
        </w:tc>
        <w:tc>
          <w:tcPr>
            <w:tcW w:w="9637" w:type="dxa"/>
          </w:tcPr>
          <w:p w14:paraId="09026B46" w14:textId="5B34A3D9" w:rsidR="00615440" w:rsidRDefault="00115078" w:rsidP="002E2ABB">
            <w:pPr>
              <w:spacing w:after="0"/>
            </w:pPr>
            <w:r>
              <w:t>Value of 'd' variable in standard conversion formula i.e. (a+bx)/(cx+d) where x is the value in source unit which needs to be converted</w:t>
            </w:r>
          </w:p>
        </w:tc>
        <w:tc>
          <w:tcPr>
            <w:tcW w:w="1668" w:type="dxa"/>
          </w:tcPr>
          <w:p w14:paraId="3CDA1B12" w14:textId="4F31D746" w:rsidR="00615440" w:rsidRPr="0387F8AB" w:rsidRDefault="00115078" w:rsidP="002E2ABB">
            <w:pPr>
              <w:spacing w:after="0"/>
            </w:pPr>
            <w:r>
              <w:t>Float</w:t>
            </w:r>
          </w:p>
        </w:tc>
      </w:tr>
    </w:tbl>
    <w:p w14:paraId="5CB9E015" w14:textId="4B729D15" w:rsidR="00390852" w:rsidRDefault="00115078" w:rsidP="00615440">
      <w:pPr>
        <w:pStyle w:val="Heading3"/>
      </w:pPr>
      <w:r>
        <w:t>Result</w:t>
      </w:r>
    </w:p>
    <w:tbl>
      <w:tblPr>
        <w:tblW w:w="5317" w:type="pct"/>
        <w:tblLayout w:type="fixed"/>
        <w:tblLook w:val="04A0" w:firstRow="1" w:lastRow="0" w:firstColumn="1" w:lastColumn="0" w:noHBand="0" w:noVBand="1"/>
      </w:tblPr>
      <w:tblGrid>
        <w:gridCol w:w="2510"/>
        <w:gridCol w:w="11250"/>
      </w:tblGrid>
      <w:tr w:rsidR="007129DA" w:rsidRPr="0004217E" w14:paraId="5CE20155"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030001C" w14:textId="51074EBA" w:rsidR="007129DA" w:rsidRPr="007129DA" w:rsidRDefault="00115078" w:rsidP="008A1C62">
            <w:pPr>
              <w:spacing w:after="0"/>
            </w:pPr>
            <w:r>
              <w:t>HTTP Code</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C810678" w14:textId="398D825E" w:rsidR="007129DA" w:rsidRPr="007129DA" w:rsidRDefault="00115078" w:rsidP="008A1C62">
            <w:pPr>
              <w:spacing w:after="0"/>
            </w:pPr>
            <w:r>
              <w:t>Result Description</w:t>
            </w:r>
          </w:p>
        </w:tc>
      </w:tr>
      <w:tr w:rsidR="007129DA" w14:paraId="656A3F17" w14:textId="77777777" w:rsidTr="007129DA">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A0E9D" w14:textId="1C22CE38" w:rsidR="007129DA" w:rsidRDefault="00115078" w:rsidP="008A1C62">
            <w:pPr>
              <w:spacing w:after="0"/>
            </w:pPr>
            <w:r>
              <w:t>200</w:t>
            </w:r>
          </w:p>
        </w:tc>
        <w:tc>
          <w:tcPr>
            <w:tcW w:w="11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EF9D16" w14:textId="12E23256" w:rsidR="007129DA" w:rsidRDefault="00115078" w:rsidP="008A1C62">
            <w:pPr>
              <w:spacing w:after="0"/>
            </w:pPr>
            <w:r>
              <w:t>A list of all the unit conversions is fetched.</w:t>
            </w:r>
          </w:p>
        </w:tc>
      </w:tr>
    </w:tbl>
    <w:p w14:paraId="6F7ABB4D" w14:textId="63B07CAE" w:rsidR="00B57A76" w:rsidRDefault="00115078" w:rsidP="00615440">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7129DA" w14:paraId="68513852" w14:textId="77777777" w:rsidTr="009A560D">
        <w:tc>
          <w:tcPr>
            <w:tcW w:w="3989" w:type="dxa"/>
            <w:shd w:val="clear" w:color="auto" w:fill="D9D9D9" w:themeFill="background1" w:themeFillShade="D9"/>
            <w:vAlign w:val="center"/>
          </w:tcPr>
          <w:p w14:paraId="472F41E9" w14:textId="59AE3DA5" w:rsidR="007129DA" w:rsidRDefault="00115078" w:rsidP="00054F69">
            <w:pPr>
              <w:spacing w:after="0"/>
            </w:pPr>
            <w:r>
              <w:t>HTTP Code</w:t>
            </w:r>
          </w:p>
        </w:tc>
        <w:tc>
          <w:tcPr>
            <w:tcW w:w="3989" w:type="dxa"/>
            <w:shd w:val="clear" w:color="auto" w:fill="D9D9D9" w:themeFill="background1" w:themeFillShade="D9"/>
            <w:vAlign w:val="center"/>
          </w:tcPr>
          <w:p w14:paraId="7B006394" w14:textId="1D8AFE89" w:rsidR="007129DA" w:rsidRDefault="00115078" w:rsidP="00054F69">
            <w:pPr>
              <w:spacing w:after="0"/>
            </w:pPr>
            <w:r>
              <w:t>Error Code</w:t>
            </w:r>
          </w:p>
        </w:tc>
        <w:tc>
          <w:tcPr>
            <w:tcW w:w="4972" w:type="dxa"/>
            <w:shd w:val="clear" w:color="auto" w:fill="D9D9D9" w:themeFill="background1" w:themeFillShade="D9"/>
            <w:vAlign w:val="center"/>
          </w:tcPr>
          <w:p w14:paraId="58F92019" w14:textId="37D9D0D1" w:rsidR="007129DA" w:rsidRDefault="00115078" w:rsidP="00054F69">
            <w:pPr>
              <w:spacing w:after="0"/>
            </w:pPr>
            <w:r>
              <w:t>Error Description</w:t>
            </w:r>
          </w:p>
        </w:tc>
      </w:tr>
      <w:tr w:rsidR="007129DA" w14:paraId="7704006A" w14:textId="77777777" w:rsidTr="009A560D">
        <w:tc>
          <w:tcPr>
            <w:tcW w:w="3989" w:type="dxa"/>
            <w:vAlign w:val="center"/>
          </w:tcPr>
          <w:p w14:paraId="0EEA8872" w14:textId="77777777" w:rsidR="007129DA" w:rsidRPr="005375CC" w:rsidRDefault="007129DA" w:rsidP="00054F69">
            <w:pPr>
              <w:spacing w:after="0"/>
              <w:rPr>
                <w:rFonts w:ascii="Consolas" w:hAnsi="Consolas"/>
              </w:rPr>
            </w:pPr>
            <w:r w:rsidRPr="005375CC">
              <w:rPr>
                <w:rFonts w:ascii="Consolas" w:hAnsi="Consolas"/>
              </w:rPr>
              <w:t>500</w:t>
            </w:r>
          </w:p>
        </w:tc>
        <w:tc>
          <w:tcPr>
            <w:tcW w:w="3989" w:type="dxa"/>
            <w:vAlign w:val="center"/>
          </w:tcPr>
          <w:p w14:paraId="56812B0B" w14:textId="77777777" w:rsidR="007129DA" w:rsidRPr="005375CC" w:rsidRDefault="007129DA" w:rsidP="00054F69">
            <w:pPr>
              <w:spacing w:after="0"/>
              <w:rPr>
                <w:rFonts w:ascii="Consolas" w:hAnsi="Consolas"/>
              </w:rPr>
            </w:pPr>
            <w:r w:rsidRPr="005375CC">
              <w:rPr>
                <w:rFonts w:ascii="Consolas" w:hAnsi="Consolas"/>
              </w:rPr>
              <w:t>500</w:t>
            </w:r>
          </w:p>
        </w:tc>
        <w:tc>
          <w:tcPr>
            <w:tcW w:w="4972" w:type="dxa"/>
            <w:vAlign w:val="center"/>
          </w:tcPr>
          <w:p w14:paraId="345D3697" w14:textId="4B211B2E" w:rsidR="007129DA" w:rsidRPr="005375CC" w:rsidRDefault="007129DA" w:rsidP="00054F69">
            <w:pPr>
              <w:spacing w:after="0"/>
              <w:rPr>
                <w:rFonts w:ascii="Consolas" w:hAnsi="Consolas"/>
              </w:rPr>
            </w:pPr>
            <w:r w:rsidRPr="005375CC">
              <w:rPr>
                <w:rFonts w:ascii="Consolas" w:hAnsi="Consolas"/>
              </w:rPr>
              <w:t>Generic Error</w:t>
            </w:r>
          </w:p>
        </w:tc>
      </w:tr>
      <w:tr w:rsidR="007129DA" w14:paraId="08DB361F" w14:textId="77777777" w:rsidTr="009A560D">
        <w:tc>
          <w:tcPr>
            <w:tcW w:w="3989" w:type="dxa"/>
            <w:vAlign w:val="center"/>
          </w:tcPr>
          <w:p w14:paraId="6F90E03C" w14:textId="77777777" w:rsidR="007129DA" w:rsidRPr="005375CC" w:rsidRDefault="007129DA" w:rsidP="00054F69">
            <w:pPr>
              <w:spacing w:after="0"/>
              <w:rPr>
                <w:rFonts w:ascii="Consolas" w:hAnsi="Consolas"/>
              </w:rPr>
            </w:pPr>
            <w:r w:rsidRPr="005375CC">
              <w:rPr>
                <w:rFonts w:ascii="Consolas" w:hAnsi="Consolas"/>
              </w:rPr>
              <w:t>400</w:t>
            </w:r>
          </w:p>
        </w:tc>
        <w:tc>
          <w:tcPr>
            <w:tcW w:w="3989" w:type="dxa"/>
            <w:vAlign w:val="center"/>
          </w:tcPr>
          <w:p w14:paraId="23F75635" w14:textId="77777777" w:rsidR="007129DA" w:rsidRPr="005375CC" w:rsidRDefault="007129DA" w:rsidP="00054F69">
            <w:pPr>
              <w:spacing w:after="0"/>
              <w:rPr>
                <w:rFonts w:ascii="Consolas" w:hAnsi="Consolas"/>
              </w:rPr>
            </w:pPr>
            <w:r w:rsidRPr="005375CC">
              <w:rPr>
                <w:rFonts w:ascii="Consolas" w:hAnsi="Consolas"/>
              </w:rPr>
              <w:t>401</w:t>
            </w:r>
          </w:p>
        </w:tc>
        <w:tc>
          <w:tcPr>
            <w:tcW w:w="4972" w:type="dxa"/>
            <w:vAlign w:val="center"/>
          </w:tcPr>
          <w:p w14:paraId="62B30532" w14:textId="338E5938" w:rsidR="007129DA" w:rsidRPr="005375CC" w:rsidRDefault="007129DA" w:rsidP="00791600">
            <w:pPr>
              <w:spacing w:after="0"/>
              <w:ind w:left="360"/>
              <w:rPr>
                <w:rFonts w:ascii="Consolas" w:hAnsi="Consolas"/>
              </w:rPr>
            </w:pPr>
            <w:r w:rsidRPr="005375CC">
              <w:rPr>
                <w:rFonts w:ascii="Consolas" w:hAnsi="Consolas"/>
              </w:rPr>
              <w:t>Unauthorized User</w:t>
            </w:r>
            <w:r w:rsidR="00791600" w:rsidRPr="005375CC">
              <w:rPr>
                <w:rFonts w:ascii="Consolas" w:hAnsi="Consolas"/>
              </w:rPr>
              <w:t xml:space="preserve"> /</w:t>
            </w:r>
            <w:r w:rsidRPr="005375CC">
              <w:rPr>
                <w:rFonts w:ascii="Consolas" w:hAnsi="Consolas"/>
              </w:rPr>
              <w:t xml:space="preserve"> </w:t>
            </w:r>
            <w:r w:rsidR="00AE2201">
              <w:rPr>
                <w:rFonts w:ascii="Consolas" w:hAnsi="Consolas"/>
              </w:rPr>
              <w:t>Header Token</w:t>
            </w:r>
            <w:r w:rsidRPr="005375CC">
              <w:rPr>
                <w:rFonts w:ascii="Consolas" w:hAnsi="Consolas"/>
              </w:rPr>
              <w:t xml:space="preserve"> could be missing</w:t>
            </w:r>
          </w:p>
        </w:tc>
      </w:tr>
      <w:tr w:rsidR="009A560D" w14:paraId="1258FD0B" w14:textId="77777777" w:rsidTr="009A560D">
        <w:tc>
          <w:tcPr>
            <w:tcW w:w="3989" w:type="dxa"/>
            <w:vAlign w:val="center"/>
          </w:tcPr>
          <w:p w14:paraId="71091FE0" w14:textId="29037BF3" w:rsidR="009A560D" w:rsidRPr="005375CC" w:rsidRDefault="009A560D" w:rsidP="009A560D">
            <w:pPr>
              <w:spacing w:after="0"/>
              <w:rPr>
                <w:rFonts w:ascii="Consolas" w:hAnsi="Consolas"/>
              </w:rPr>
            </w:pPr>
            <w:r w:rsidRPr="005375CC">
              <w:rPr>
                <w:rFonts w:ascii="Consolas" w:hAnsi="Consolas"/>
              </w:rPr>
              <w:t>400</w:t>
            </w:r>
          </w:p>
        </w:tc>
        <w:tc>
          <w:tcPr>
            <w:tcW w:w="3989" w:type="dxa"/>
            <w:vAlign w:val="center"/>
          </w:tcPr>
          <w:p w14:paraId="0618CF09" w14:textId="05B6D5D3" w:rsidR="009A560D" w:rsidRPr="005375CC" w:rsidRDefault="009A560D" w:rsidP="009A560D">
            <w:pPr>
              <w:spacing w:after="0"/>
              <w:rPr>
                <w:rFonts w:ascii="Consolas" w:hAnsi="Consolas"/>
              </w:rPr>
            </w:pPr>
            <w:r w:rsidRPr="005375CC">
              <w:rPr>
                <w:rFonts w:ascii="Consolas" w:hAnsi="Consolas"/>
              </w:rPr>
              <w:t>400</w:t>
            </w:r>
          </w:p>
        </w:tc>
        <w:tc>
          <w:tcPr>
            <w:tcW w:w="4972" w:type="dxa"/>
            <w:vAlign w:val="center"/>
          </w:tcPr>
          <w:p w14:paraId="00CB4D16" w14:textId="5235AA23" w:rsidR="009A560D" w:rsidRPr="005375CC" w:rsidRDefault="009A560D" w:rsidP="00791600">
            <w:pPr>
              <w:spacing w:after="0"/>
              <w:ind w:left="360"/>
              <w:rPr>
                <w:rFonts w:ascii="Consolas" w:hAnsi="Consolas"/>
              </w:rPr>
            </w:pPr>
            <w:r w:rsidRPr="005375CC">
              <w:rPr>
                <w:rFonts w:ascii="Consolas" w:hAnsi="Consolas"/>
              </w:rPr>
              <w:t>Bad request</w:t>
            </w:r>
          </w:p>
        </w:tc>
      </w:tr>
    </w:tbl>
    <w:p w14:paraId="495E75E2" w14:textId="5FB0B0F2" w:rsidR="00B57A76" w:rsidRDefault="00115078" w:rsidP="00B57A76">
      <w:pPr>
        <w:rPr>
          <w:b/>
          <w:bCs/>
          <w:sz w:val="24"/>
          <w:szCs w:val="28"/>
        </w:rPr>
      </w:pPr>
      <w:r>
        <w:rPr>
          <w:b/>
          <w:bCs/>
          <w:sz w:val="24"/>
          <w:szCs w:val="28"/>
        </w:rPr>
        <w:t>Sample JSON Response</w:t>
      </w:r>
    </w:p>
    <w:p w14:paraId="47DD40A8" w14:textId="77777777" w:rsidR="00B57A76" w:rsidRPr="008327BA" w:rsidRDefault="00B57A76" w:rsidP="00B57A76">
      <w:pPr>
        <w:spacing w:after="0"/>
        <w:rPr>
          <w:rFonts w:ascii="Consolas" w:hAnsi="Consolas"/>
        </w:rPr>
      </w:pPr>
      <w:r w:rsidRPr="008327BA">
        <w:rPr>
          <w:rFonts w:ascii="Consolas" w:hAnsi="Consolas"/>
        </w:rPr>
        <w:t>{</w:t>
      </w:r>
    </w:p>
    <w:p w14:paraId="0E0659E8" w14:textId="77777777" w:rsidR="00B57A76" w:rsidRPr="008327BA" w:rsidRDefault="00B57A76" w:rsidP="00B57A76">
      <w:pPr>
        <w:spacing w:after="0"/>
        <w:rPr>
          <w:rFonts w:ascii="Consolas" w:hAnsi="Consolas"/>
        </w:rPr>
      </w:pPr>
      <w:r w:rsidRPr="008327BA">
        <w:rPr>
          <w:rFonts w:ascii="Consolas" w:hAnsi="Consolas"/>
        </w:rPr>
        <w:t xml:space="preserve">    "UoMs": [</w:t>
      </w:r>
    </w:p>
    <w:p w14:paraId="24B3C9D6" w14:textId="77777777" w:rsidR="00B57A76" w:rsidRPr="008327BA" w:rsidRDefault="00B57A76" w:rsidP="00B57A76">
      <w:pPr>
        <w:spacing w:after="0"/>
        <w:rPr>
          <w:rFonts w:ascii="Consolas" w:hAnsi="Consolas"/>
        </w:rPr>
      </w:pPr>
      <w:r w:rsidRPr="008327BA">
        <w:rPr>
          <w:rFonts w:ascii="Consolas" w:hAnsi="Consolas"/>
        </w:rPr>
        <w:t xml:space="preserve">        {</w:t>
      </w:r>
    </w:p>
    <w:p w14:paraId="2052E532" w14:textId="77777777" w:rsidR="00B57A76" w:rsidRPr="008327BA" w:rsidRDefault="00B57A76" w:rsidP="00B57A76">
      <w:pPr>
        <w:spacing w:after="0"/>
        <w:rPr>
          <w:rFonts w:ascii="Consolas" w:hAnsi="Consolas"/>
        </w:rPr>
      </w:pPr>
      <w:r w:rsidRPr="008327BA">
        <w:rPr>
          <w:rFonts w:ascii="Consolas" w:hAnsi="Consolas"/>
        </w:rPr>
        <w:t xml:space="preserve">            "fromUnitId": "",</w:t>
      </w:r>
    </w:p>
    <w:p w14:paraId="272F6976" w14:textId="77777777" w:rsidR="00B57A76" w:rsidRPr="008327BA" w:rsidRDefault="00B57A76" w:rsidP="00B57A76">
      <w:pPr>
        <w:spacing w:after="0"/>
        <w:rPr>
          <w:rFonts w:ascii="Consolas" w:hAnsi="Consolas"/>
        </w:rPr>
      </w:pPr>
      <w:r w:rsidRPr="008327BA">
        <w:rPr>
          <w:rFonts w:ascii="Consolas" w:hAnsi="Consolas"/>
        </w:rPr>
        <w:t xml:space="preserve">            "fromUnitName":"",</w:t>
      </w:r>
    </w:p>
    <w:p w14:paraId="60ED937B" w14:textId="77777777" w:rsidR="00B57A76" w:rsidRPr="008327BA" w:rsidRDefault="00B57A76" w:rsidP="00B57A76">
      <w:pPr>
        <w:spacing w:after="0"/>
        <w:rPr>
          <w:rFonts w:ascii="Consolas" w:hAnsi="Consolas"/>
        </w:rPr>
      </w:pPr>
      <w:r w:rsidRPr="008327BA">
        <w:rPr>
          <w:rFonts w:ascii="Consolas" w:hAnsi="Consolas"/>
        </w:rPr>
        <w:t xml:space="preserve">            "toUnitId": "",</w:t>
      </w:r>
    </w:p>
    <w:p w14:paraId="153FB7B1" w14:textId="77777777" w:rsidR="00B57A76" w:rsidRPr="008327BA" w:rsidRDefault="00B57A76" w:rsidP="00B57A76">
      <w:pPr>
        <w:spacing w:after="0"/>
        <w:rPr>
          <w:rFonts w:ascii="Consolas" w:hAnsi="Consolas"/>
        </w:rPr>
      </w:pPr>
      <w:r w:rsidRPr="008327BA">
        <w:rPr>
          <w:rFonts w:ascii="Consolas" w:hAnsi="Consolas"/>
        </w:rPr>
        <w:t xml:space="preserve">            "toUnitName": "",</w:t>
      </w:r>
    </w:p>
    <w:p w14:paraId="4876CB41" w14:textId="77777777" w:rsidR="00B57A76" w:rsidRPr="008327BA" w:rsidRDefault="00B57A76" w:rsidP="00B57A76">
      <w:pPr>
        <w:spacing w:after="0"/>
        <w:rPr>
          <w:rFonts w:ascii="Consolas" w:hAnsi="Consolas"/>
        </w:rPr>
      </w:pPr>
      <w:r w:rsidRPr="008327BA">
        <w:rPr>
          <w:rFonts w:ascii="Consolas" w:hAnsi="Consolas"/>
        </w:rPr>
        <w:t xml:space="preserve">            "a": 0.0,</w:t>
      </w:r>
    </w:p>
    <w:p w14:paraId="1060612C" w14:textId="77777777" w:rsidR="00B57A76" w:rsidRPr="008327BA" w:rsidRDefault="00B57A76" w:rsidP="00B57A76">
      <w:pPr>
        <w:spacing w:after="0"/>
        <w:rPr>
          <w:rFonts w:ascii="Consolas" w:hAnsi="Consolas"/>
        </w:rPr>
      </w:pPr>
      <w:r w:rsidRPr="008327BA">
        <w:rPr>
          <w:rFonts w:ascii="Consolas" w:hAnsi="Consolas"/>
        </w:rPr>
        <w:t xml:space="preserve">            "b": 0.001,</w:t>
      </w:r>
    </w:p>
    <w:p w14:paraId="5C7C7F51" w14:textId="77777777" w:rsidR="00B57A76" w:rsidRPr="008327BA" w:rsidRDefault="00B57A76" w:rsidP="00B57A76">
      <w:pPr>
        <w:spacing w:after="0"/>
        <w:rPr>
          <w:rFonts w:ascii="Consolas" w:hAnsi="Consolas"/>
        </w:rPr>
      </w:pPr>
      <w:r w:rsidRPr="008327BA">
        <w:rPr>
          <w:rFonts w:ascii="Consolas" w:hAnsi="Consolas"/>
        </w:rPr>
        <w:t xml:space="preserve">            "c": 0.0,</w:t>
      </w:r>
    </w:p>
    <w:p w14:paraId="2F2D3851" w14:textId="77777777" w:rsidR="00B57A76" w:rsidRPr="008327BA" w:rsidRDefault="00B57A76" w:rsidP="00B57A76">
      <w:pPr>
        <w:spacing w:after="0"/>
        <w:rPr>
          <w:rFonts w:ascii="Consolas" w:hAnsi="Consolas"/>
        </w:rPr>
      </w:pPr>
      <w:r w:rsidRPr="008327BA">
        <w:rPr>
          <w:rFonts w:ascii="Consolas" w:hAnsi="Consolas"/>
        </w:rPr>
        <w:t xml:space="preserve">            "d": 1.0</w:t>
      </w:r>
    </w:p>
    <w:p w14:paraId="74D658DC" w14:textId="77777777" w:rsidR="00B57A76" w:rsidRPr="008327BA" w:rsidRDefault="00B57A76" w:rsidP="00B57A76">
      <w:pPr>
        <w:spacing w:after="0"/>
        <w:rPr>
          <w:rFonts w:ascii="Consolas" w:hAnsi="Consolas"/>
        </w:rPr>
      </w:pPr>
      <w:r w:rsidRPr="008327BA">
        <w:rPr>
          <w:rFonts w:ascii="Consolas" w:hAnsi="Consolas"/>
        </w:rPr>
        <w:t xml:space="preserve">        }</w:t>
      </w:r>
    </w:p>
    <w:p w14:paraId="5E1BDD2A" w14:textId="77777777" w:rsidR="00B57A76" w:rsidRPr="008327BA" w:rsidRDefault="00B57A76" w:rsidP="00B57A76">
      <w:pPr>
        <w:spacing w:after="0"/>
        <w:rPr>
          <w:rFonts w:ascii="Consolas" w:hAnsi="Consolas"/>
        </w:rPr>
      </w:pPr>
      <w:r w:rsidRPr="008327BA">
        <w:rPr>
          <w:rFonts w:ascii="Consolas" w:hAnsi="Consolas"/>
        </w:rPr>
        <w:t xml:space="preserve">    ]</w:t>
      </w:r>
    </w:p>
    <w:p w14:paraId="6E008E2A" w14:textId="77777777" w:rsidR="00B57A76" w:rsidRPr="008327BA" w:rsidRDefault="00B57A76" w:rsidP="00B57A76">
      <w:pPr>
        <w:spacing w:after="0"/>
        <w:rPr>
          <w:rFonts w:ascii="Consolas" w:hAnsi="Consolas"/>
        </w:rPr>
      </w:pPr>
      <w:r w:rsidRPr="008327BA">
        <w:rPr>
          <w:rFonts w:ascii="Consolas" w:hAnsi="Consolas"/>
        </w:rPr>
        <w:t>}</w:t>
      </w:r>
    </w:p>
    <w:p w14:paraId="2598CD01" w14:textId="77777777" w:rsidR="00073E6B" w:rsidRDefault="00073E6B" w:rsidP="0004217E">
      <w:pPr>
        <w:pStyle w:val="Heading2"/>
        <w:sectPr w:rsidR="00073E6B" w:rsidSect="006D19D3">
          <w:pgSz w:w="15840" w:h="24480" w:code="5"/>
          <w:pgMar w:top="1440" w:right="1440" w:bottom="1440" w:left="1440" w:header="720" w:footer="720" w:gutter="0"/>
          <w:cols w:space="1440"/>
        </w:sectPr>
      </w:pPr>
    </w:p>
    <w:p w14:paraId="115A1AA1" w14:textId="2AF0ABAA" w:rsidR="00B57A76" w:rsidRDefault="00115078" w:rsidP="0004217E">
      <w:pPr>
        <w:pStyle w:val="Heading2"/>
      </w:pPr>
      <w:bookmarkStart w:id="28" w:name="_Toc219211999"/>
      <w:r>
        <w:t>GET- GetUoM</w:t>
      </w:r>
      <w:bookmarkEnd w:id="28"/>
    </w:p>
    <w:p w14:paraId="48BC54E0" w14:textId="212739CF" w:rsidR="00B57A76" w:rsidRDefault="00115078" w:rsidP="00B57A76">
      <w:r>
        <w:t>This API is used for fetching the unit of measurement details.</w:t>
      </w:r>
    </w:p>
    <w:p w14:paraId="065E9A5D" w14:textId="7F7DA65F" w:rsidR="00D47AB3" w:rsidRDefault="00115078" w:rsidP="00D47AB3">
      <w:pPr>
        <w:pStyle w:val="Heading3"/>
      </w:pPr>
      <w:r>
        <w:t>Specifications</w:t>
      </w:r>
    </w:p>
    <w:tbl>
      <w:tblPr>
        <w:tblW w:w="5352" w:type="pct"/>
        <w:tblLayout w:type="fixed"/>
        <w:tblLook w:val="04A0" w:firstRow="1" w:lastRow="0" w:firstColumn="1" w:lastColumn="0" w:noHBand="0" w:noVBand="1"/>
      </w:tblPr>
      <w:tblGrid>
        <w:gridCol w:w="2240"/>
        <w:gridCol w:w="11611"/>
      </w:tblGrid>
      <w:tr w:rsidR="00D47AB3" w:rsidRPr="00D47AB3" w14:paraId="013DDD0C" w14:textId="77777777" w:rsidTr="00D47AB3">
        <w:trPr>
          <w:trHeight w:val="16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8E1BC67"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PROTOCOL</w:t>
            </w:r>
          </w:p>
        </w:tc>
        <w:tc>
          <w:tcPr>
            <w:tcW w:w="11611" w:type="dxa"/>
            <w:tcBorders>
              <w:top w:val="single" w:sz="8" w:space="0" w:color="auto"/>
              <w:left w:val="single" w:sz="8" w:space="0" w:color="auto"/>
              <w:bottom w:val="single" w:sz="8" w:space="0" w:color="auto"/>
              <w:right w:val="single" w:sz="8" w:space="0" w:color="auto"/>
            </w:tcBorders>
            <w:hideMark/>
          </w:tcPr>
          <w:p w14:paraId="0705B6AE" w14:textId="7E7829AF"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HTTPS</w:t>
            </w:r>
          </w:p>
        </w:tc>
      </w:tr>
      <w:tr w:rsidR="00D47AB3" w:rsidRPr="00D47AB3" w14:paraId="23B449D2"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55D2CD" w14:textId="1ABC844D" w:rsidR="00D47AB3" w:rsidRPr="008E663F" w:rsidRDefault="00D47AB3" w:rsidP="00D47AB3">
            <w:pPr>
              <w:spacing w:after="0" w:line="256" w:lineRule="auto"/>
              <w:rPr>
                <w:rFonts w:ascii="Consolas" w:eastAsia="Calibri" w:hAnsi="Consolas" w:cs="Arial"/>
              </w:rPr>
            </w:pPr>
            <w:bookmarkStart w:id="29" w:name="_Hlk173416896"/>
            <w:r w:rsidRPr="008E663F">
              <w:rPr>
                <w:rFonts w:ascii="Consolas" w:eastAsia="Calibri" w:hAnsi="Consolas" w:cs="Arial"/>
              </w:rPr>
              <w:t xml:space="preserve">PATH </w:t>
            </w:r>
            <w:r w:rsidR="00EE0DE1">
              <w:rPr>
                <w:rFonts w:ascii="Consolas" w:eastAsia="Calibri" w:hAnsi="Consolas" w:cs="Arial"/>
              </w:rPr>
              <w:t>IAI</w:t>
            </w:r>
            <w:r w:rsidRPr="008E663F">
              <w:rPr>
                <w:rFonts w:ascii="Consolas" w:eastAsia="Calibri" w:hAnsi="Consolas" w:cs="Arial"/>
              </w:rPr>
              <w:t xml:space="preserve"> (Cognite) </w:t>
            </w:r>
            <w:r w:rsidR="00861B31" w:rsidRPr="008E663F">
              <w:rPr>
                <w:rFonts w:ascii="Consolas" w:eastAsia="Calibri" w:hAnsi="Consolas" w:cs="Arial"/>
              </w:rPr>
              <w:t>(</w:t>
            </w:r>
            <w:r w:rsidRPr="008E663F">
              <w:rPr>
                <w:rFonts w:ascii="Consolas" w:eastAsia="Calibri" w:hAnsi="Consolas" w:cs="Arial"/>
              </w:rPr>
              <w:t>Public Exposure</w:t>
            </w:r>
            <w:r w:rsidR="00E61090" w:rsidRPr="008E663F">
              <w:rPr>
                <w:rFonts w:ascii="Consolas" w:eastAsia="Calibri" w:hAnsi="Consolas" w:cs="Arial"/>
              </w:rPr>
              <w:t>)</w:t>
            </w:r>
          </w:p>
        </w:tc>
        <w:tc>
          <w:tcPr>
            <w:tcW w:w="11611" w:type="dxa"/>
            <w:tcBorders>
              <w:top w:val="single" w:sz="8" w:space="0" w:color="auto"/>
              <w:left w:val="single" w:sz="8" w:space="0" w:color="auto"/>
              <w:bottom w:val="single" w:sz="8" w:space="0" w:color="auto"/>
              <w:right w:val="single" w:sz="8" w:space="0" w:color="auto"/>
            </w:tcBorders>
            <w:hideMark/>
          </w:tcPr>
          <w:p w14:paraId="2084DA38" w14:textId="0092E84D" w:rsidR="00D47AB3" w:rsidRPr="008E663F" w:rsidRDefault="00D47AB3" w:rsidP="00D47AB3">
            <w:pPr>
              <w:spacing w:after="0" w:line="256" w:lineRule="auto"/>
              <w:rPr>
                <w:rFonts w:ascii="Consolas" w:eastAsia="Calibri" w:hAnsi="Consolas" w:cs="Graphik"/>
                <w:color w:val="0000FF"/>
                <w:u w:val="single"/>
              </w:rPr>
            </w:pPr>
            <w:r w:rsidRPr="008E663F">
              <w:rPr>
                <w:rFonts w:ascii="Consolas" w:eastAsia="Calibri" w:hAnsi="Consolas" w:cs="Graphik"/>
                <w:color w:val="0563C1" w:themeColor="hyperlink"/>
                <w:u w:val="single"/>
              </w:rPr>
              <w:t>https://apim-mw-aot-dev.azure-api.net/api/unit-of-measurement/metadata/measurementUnit?QueryString={QueryString}</w:t>
            </w:r>
          </w:p>
        </w:tc>
      </w:tr>
      <w:tr w:rsidR="00D47AB3" w:rsidRPr="00D47AB3" w14:paraId="1274BCB4" w14:textId="77777777" w:rsidTr="00D47AB3">
        <w:trPr>
          <w:trHeight w:val="10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680CEF6" w14:textId="34B6ABD6"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 xml:space="preserve">PATH </w:t>
            </w:r>
            <w:r w:rsidR="00EE0DE1">
              <w:rPr>
                <w:rFonts w:ascii="Consolas" w:eastAsia="Calibri" w:hAnsi="Consolas" w:cs="Arial"/>
              </w:rPr>
              <w:t>IAI</w:t>
            </w:r>
            <w:r w:rsidRPr="008E663F">
              <w:rPr>
                <w:rFonts w:ascii="Consolas" w:eastAsia="Calibri" w:hAnsi="Consolas" w:cs="Arial"/>
              </w:rPr>
              <w:t xml:space="preserve"> (Azure) </w:t>
            </w:r>
            <w:r w:rsidR="00861B31" w:rsidRPr="008E663F">
              <w:rPr>
                <w:rFonts w:ascii="Consolas" w:eastAsia="Calibri" w:hAnsi="Consolas" w:cs="Arial"/>
              </w:rPr>
              <w:t>(</w:t>
            </w:r>
            <w:r w:rsidRPr="008E663F">
              <w:rPr>
                <w:rFonts w:ascii="Consolas" w:eastAsia="Calibri" w:hAnsi="Consolas" w:cs="Arial"/>
              </w:rPr>
              <w:t>Public Exposure</w:t>
            </w:r>
            <w:r w:rsidR="00E61090" w:rsidRPr="008E663F">
              <w:rPr>
                <w:rFonts w:ascii="Consolas" w:eastAsia="Calibri" w:hAnsi="Consolas" w:cs="Arial"/>
              </w:rPr>
              <w:t>)</w:t>
            </w:r>
          </w:p>
        </w:tc>
        <w:tc>
          <w:tcPr>
            <w:tcW w:w="11611" w:type="dxa"/>
            <w:tcBorders>
              <w:top w:val="single" w:sz="8" w:space="0" w:color="auto"/>
              <w:left w:val="single" w:sz="8" w:space="0" w:color="auto"/>
              <w:bottom w:val="single" w:sz="8" w:space="0" w:color="auto"/>
              <w:right w:val="single" w:sz="8" w:space="0" w:color="auto"/>
            </w:tcBorders>
            <w:hideMark/>
          </w:tcPr>
          <w:p w14:paraId="26908CC2" w14:textId="70A4CF3D"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color w:val="0563C1" w:themeColor="hyperlink"/>
                <w:u w:val="single"/>
              </w:rPr>
              <w:t>https://apim-aot-azure-dev.azure-api.net/api/unit-of-measurement/metadata/measurementUnit?QueryString={QueryString}</w:t>
            </w:r>
          </w:p>
        </w:tc>
        <w:bookmarkEnd w:id="29"/>
      </w:tr>
      <w:tr w:rsidR="00D47AB3" w:rsidRPr="00D47AB3" w14:paraId="5682DDC1" w14:textId="77777777" w:rsidTr="00D47AB3">
        <w:trPr>
          <w:trHeight w:val="135"/>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781125"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METHOD</w:t>
            </w:r>
          </w:p>
        </w:tc>
        <w:tc>
          <w:tcPr>
            <w:tcW w:w="11611" w:type="dxa"/>
            <w:tcBorders>
              <w:top w:val="single" w:sz="8" w:space="0" w:color="auto"/>
              <w:left w:val="single" w:sz="8" w:space="0" w:color="auto"/>
              <w:bottom w:val="single" w:sz="8" w:space="0" w:color="auto"/>
              <w:right w:val="single" w:sz="8" w:space="0" w:color="auto"/>
            </w:tcBorders>
            <w:hideMark/>
          </w:tcPr>
          <w:p w14:paraId="5036846B"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GET</w:t>
            </w:r>
          </w:p>
        </w:tc>
      </w:tr>
      <w:tr w:rsidR="00D47AB3" w:rsidRPr="00D47AB3" w14:paraId="74811049" w14:textId="77777777" w:rsidTr="00D47AB3">
        <w:trPr>
          <w:trHeight w:val="240"/>
        </w:trPr>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209A1"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CONTENT TYPE</w:t>
            </w:r>
          </w:p>
        </w:tc>
        <w:tc>
          <w:tcPr>
            <w:tcW w:w="11611" w:type="dxa"/>
            <w:tcBorders>
              <w:top w:val="single" w:sz="8" w:space="0" w:color="auto"/>
              <w:left w:val="single" w:sz="8" w:space="0" w:color="auto"/>
              <w:bottom w:val="single" w:sz="8" w:space="0" w:color="auto"/>
              <w:right w:val="single" w:sz="8" w:space="0" w:color="auto"/>
            </w:tcBorders>
            <w:hideMark/>
          </w:tcPr>
          <w:p w14:paraId="18B8617F" w14:textId="77777777" w:rsidR="00D47AB3" w:rsidRPr="008E663F" w:rsidRDefault="00D47AB3" w:rsidP="00D47AB3">
            <w:pPr>
              <w:spacing w:after="0" w:line="256" w:lineRule="auto"/>
              <w:rPr>
                <w:rFonts w:ascii="Consolas" w:eastAsia="Calibri" w:hAnsi="Consolas" w:cs="Arial"/>
              </w:rPr>
            </w:pPr>
            <w:r w:rsidRPr="008E663F">
              <w:rPr>
                <w:rFonts w:ascii="Consolas" w:eastAsia="Calibri" w:hAnsi="Consolas" w:cs="Arial"/>
              </w:rPr>
              <w:t>application / json</w:t>
            </w:r>
          </w:p>
        </w:tc>
      </w:tr>
    </w:tbl>
    <w:p w14:paraId="76548346" w14:textId="372754D9" w:rsidR="00D47AB3" w:rsidRPr="00D47AB3" w:rsidRDefault="00115078" w:rsidP="00D47AB3">
      <w:pPr>
        <w:pStyle w:val="Heading3"/>
      </w:pPr>
      <w:r>
        <w:t>Input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54916E6F" w14:textId="77777777" w:rsidTr="00D47AB3">
        <w:trPr>
          <w:trHeight w:val="360"/>
        </w:trPr>
        <w:tc>
          <w:tcPr>
            <w:tcW w:w="2245" w:type="dxa"/>
            <w:shd w:val="clear" w:color="auto" w:fill="D9D9D9" w:themeFill="background1" w:themeFillShade="D9"/>
          </w:tcPr>
          <w:p w14:paraId="19E59A94" w14:textId="37D9E4E9" w:rsidR="00D47AB3" w:rsidRDefault="00115078" w:rsidP="00F841CA">
            <w:pPr>
              <w:spacing w:after="0"/>
            </w:pPr>
            <w:r>
              <w:t>Parameter</w:t>
            </w:r>
          </w:p>
        </w:tc>
        <w:tc>
          <w:tcPr>
            <w:tcW w:w="8286" w:type="dxa"/>
            <w:shd w:val="clear" w:color="auto" w:fill="D9D9D9" w:themeFill="background1" w:themeFillShade="D9"/>
          </w:tcPr>
          <w:p w14:paraId="1867CEF9" w14:textId="637B7B6D" w:rsidR="00D47AB3" w:rsidRDefault="00115078" w:rsidP="00F841CA">
            <w:pPr>
              <w:spacing w:after="0"/>
            </w:pPr>
            <w:r>
              <w:t>Description</w:t>
            </w:r>
          </w:p>
        </w:tc>
        <w:tc>
          <w:tcPr>
            <w:tcW w:w="1621" w:type="dxa"/>
            <w:shd w:val="clear" w:color="auto" w:fill="D9D9D9" w:themeFill="background1" w:themeFillShade="D9"/>
          </w:tcPr>
          <w:p w14:paraId="617BF611" w14:textId="59428902" w:rsidR="00D47AB3" w:rsidRDefault="00115078" w:rsidP="00F841CA">
            <w:pPr>
              <w:spacing w:after="0"/>
            </w:pPr>
            <w:r>
              <w:t>M/O</w:t>
            </w:r>
          </w:p>
        </w:tc>
        <w:tc>
          <w:tcPr>
            <w:tcW w:w="1668" w:type="dxa"/>
            <w:shd w:val="clear" w:color="auto" w:fill="D9D9D9" w:themeFill="background1" w:themeFillShade="D9"/>
          </w:tcPr>
          <w:p w14:paraId="6B9BD6EF" w14:textId="4E012A92" w:rsidR="00D47AB3" w:rsidRDefault="00115078" w:rsidP="00F841CA">
            <w:pPr>
              <w:spacing w:after="0"/>
            </w:pPr>
            <w:r>
              <w:t>Type</w:t>
            </w:r>
          </w:p>
        </w:tc>
      </w:tr>
      <w:tr w:rsidR="00D47AB3" w14:paraId="0524D230" w14:textId="77777777" w:rsidTr="00D47AB3">
        <w:trPr>
          <w:trHeight w:val="250"/>
        </w:trPr>
        <w:tc>
          <w:tcPr>
            <w:tcW w:w="2245" w:type="dxa"/>
          </w:tcPr>
          <w:p w14:paraId="6A466978" w14:textId="114DFEA7" w:rsidR="00D47AB3" w:rsidRDefault="00115078" w:rsidP="00F841CA">
            <w:pPr>
              <w:spacing w:after="0"/>
            </w:pPr>
            <w:r>
              <w:t>Authorization</w:t>
            </w:r>
          </w:p>
        </w:tc>
        <w:tc>
          <w:tcPr>
            <w:tcW w:w="8286" w:type="dxa"/>
          </w:tcPr>
          <w:p w14:paraId="2A4915EF" w14:textId="3E9E17AF" w:rsidR="00D47AB3" w:rsidRDefault="00115078" w:rsidP="00F841CA">
            <w:pPr>
              <w:spacing w:after="0"/>
            </w:pPr>
            <w:r>
              <w:t>Token acquired from Azure AD based on the user credentials for further API calls.</w:t>
            </w:r>
          </w:p>
        </w:tc>
        <w:tc>
          <w:tcPr>
            <w:tcW w:w="1621" w:type="dxa"/>
          </w:tcPr>
          <w:p w14:paraId="50DB3688" w14:textId="4C394CD7" w:rsidR="00D47AB3" w:rsidRDefault="00115078" w:rsidP="00F841CA">
            <w:pPr>
              <w:spacing w:after="0"/>
            </w:pPr>
            <w:r>
              <w:t>M</w:t>
            </w:r>
          </w:p>
        </w:tc>
        <w:tc>
          <w:tcPr>
            <w:tcW w:w="1668" w:type="dxa"/>
          </w:tcPr>
          <w:p w14:paraId="04C7EEE7" w14:textId="03E73D55" w:rsidR="00D47AB3" w:rsidRDefault="00115078" w:rsidP="00F841CA">
            <w:pPr>
              <w:spacing w:after="0"/>
            </w:pPr>
            <w:r>
              <w:t>String</w:t>
            </w:r>
          </w:p>
        </w:tc>
      </w:tr>
      <w:tr w:rsidR="00D47AB3" w14:paraId="7648C5EC" w14:textId="77777777" w:rsidTr="00D47AB3">
        <w:trPr>
          <w:trHeight w:val="54"/>
        </w:trPr>
        <w:tc>
          <w:tcPr>
            <w:tcW w:w="2245" w:type="dxa"/>
          </w:tcPr>
          <w:p w14:paraId="70A02CBD" w14:textId="06E8FA37" w:rsidR="00D47AB3" w:rsidRDefault="00115078" w:rsidP="00F841CA">
            <w:pPr>
              <w:spacing w:after="0"/>
            </w:pPr>
            <w:r>
              <w:t>Content-Type</w:t>
            </w:r>
          </w:p>
        </w:tc>
        <w:tc>
          <w:tcPr>
            <w:tcW w:w="8286" w:type="dxa"/>
          </w:tcPr>
          <w:p w14:paraId="4BE13C6E" w14:textId="018DEAB7" w:rsidR="00D47AB3" w:rsidRDefault="00115078" w:rsidP="00F841CA">
            <w:pPr>
              <w:spacing w:after="0"/>
            </w:pPr>
            <w:r>
              <w:t>Type of content. E.g.- application/json</w:t>
            </w:r>
          </w:p>
        </w:tc>
        <w:tc>
          <w:tcPr>
            <w:tcW w:w="1621" w:type="dxa"/>
          </w:tcPr>
          <w:p w14:paraId="1AD825D9" w14:textId="7F5A1F05" w:rsidR="00D47AB3" w:rsidRDefault="00115078" w:rsidP="00F841CA">
            <w:pPr>
              <w:spacing w:after="0"/>
            </w:pPr>
            <w:r>
              <w:t>M</w:t>
            </w:r>
          </w:p>
        </w:tc>
        <w:tc>
          <w:tcPr>
            <w:tcW w:w="1668" w:type="dxa"/>
          </w:tcPr>
          <w:p w14:paraId="7130C029" w14:textId="2328B202" w:rsidR="00D47AB3" w:rsidRDefault="00115078" w:rsidP="00F841CA">
            <w:pPr>
              <w:spacing w:after="0"/>
            </w:pPr>
            <w:r>
              <w:t>String</w:t>
            </w:r>
          </w:p>
        </w:tc>
      </w:tr>
    </w:tbl>
    <w:p w14:paraId="233D1C0D" w14:textId="5458D9F6" w:rsidR="00D47AB3" w:rsidRPr="00D47AB3" w:rsidRDefault="00115078" w:rsidP="00D47AB3">
      <w:pPr>
        <w:pStyle w:val="Heading3"/>
      </w:pPr>
      <w:r>
        <w:t>Input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286"/>
        <w:gridCol w:w="1621"/>
        <w:gridCol w:w="1668"/>
      </w:tblGrid>
      <w:tr w:rsidR="00D47AB3" w14:paraId="6E7EE967" w14:textId="77777777" w:rsidTr="00D47AB3">
        <w:trPr>
          <w:trHeight w:val="360"/>
        </w:trPr>
        <w:tc>
          <w:tcPr>
            <w:tcW w:w="2245" w:type="dxa"/>
            <w:shd w:val="clear" w:color="auto" w:fill="D9D9D9" w:themeFill="background1" w:themeFillShade="D9"/>
          </w:tcPr>
          <w:p w14:paraId="7BE054CD" w14:textId="19A9B7DF" w:rsidR="00D47AB3" w:rsidRDefault="00115078" w:rsidP="00081774">
            <w:pPr>
              <w:spacing w:after="0"/>
            </w:pPr>
            <w:r>
              <w:t>Parameter</w:t>
            </w:r>
          </w:p>
        </w:tc>
        <w:tc>
          <w:tcPr>
            <w:tcW w:w="8286" w:type="dxa"/>
            <w:shd w:val="clear" w:color="auto" w:fill="D9D9D9" w:themeFill="background1" w:themeFillShade="D9"/>
          </w:tcPr>
          <w:p w14:paraId="6822357B" w14:textId="51D4FDDF" w:rsidR="00D47AB3" w:rsidRDefault="00115078" w:rsidP="00081774">
            <w:pPr>
              <w:spacing w:after="0"/>
            </w:pPr>
            <w:r>
              <w:t>Description</w:t>
            </w:r>
          </w:p>
        </w:tc>
        <w:tc>
          <w:tcPr>
            <w:tcW w:w="1621" w:type="dxa"/>
            <w:shd w:val="clear" w:color="auto" w:fill="D9D9D9" w:themeFill="background1" w:themeFillShade="D9"/>
          </w:tcPr>
          <w:p w14:paraId="036A9704" w14:textId="1A939BD2" w:rsidR="00D47AB3" w:rsidRDefault="00115078" w:rsidP="00081774">
            <w:pPr>
              <w:spacing w:after="0"/>
            </w:pPr>
            <w:r>
              <w:t>M/O</w:t>
            </w:r>
          </w:p>
        </w:tc>
        <w:tc>
          <w:tcPr>
            <w:tcW w:w="1668" w:type="dxa"/>
            <w:shd w:val="clear" w:color="auto" w:fill="D9D9D9" w:themeFill="background1" w:themeFillShade="D9"/>
          </w:tcPr>
          <w:p w14:paraId="2B301413" w14:textId="04840789" w:rsidR="00D47AB3" w:rsidRDefault="00115078" w:rsidP="00081774">
            <w:pPr>
              <w:spacing w:after="0"/>
            </w:pPr>
            <w:r>
              <w:t>Type</w:t>
            </w:r>
          </w:p>
        </w:tc>
      </w:tr>
      <w:tr w:rsidR="00D47AB3" w14:paraId="0229254D" w14:textId="77777777" w:rsidTr="00D47AB3">
        <w:trPr>
          <w:trHeight w:val="240"/>
        </w:trPr>
        <w:tc>
          <w:tcPr>
            <w:tcW w:w="2245" w:type="dxa"/>
          </w:tcPr>
          <w:p w14:paraId="15CCFFB8" w14:textId="21EA7A21" w:rsidR="00D47AB3" w:rsidRDefault="00115078" w:rsidP="00081774">
            <w:pPr>
              <w:spacing w:after="0"/>
            </w:pPr>
            <w:r>
              <w:t>QueryString</w:t>
            </w:r>
          </w:p>
        </w:tc>
        <w:tc>
          <w:tcPr>
            <w:tcW w:w="8286" w:type="dxa"/>
          </w:tcPr>
          <w:p w14:paraId="747AED83" w14:textId="579523D3" w:rsidR="00D47AB3" w:rsidRDefault="00115078" w:rsidP="00081774">
            <w:pPr>
              <w:spacing w:after="0"/>
            </w:pPr>
            <w:r>
              <w:t>Provide measurement unit, display name or symbol of the unit as a QueryString</w:t>
            </w:r>
          </w:p>
        </w:tc>
        <w:tc>
          <w:tcPr>
            <w:tcW w:w="1621" w:type="dxa"/>
          </w:tcPr>
          <w:p w14:paraId="2AF6B938" w14:textId="12796A41" w:rsidR="00D47AB3" w:rsidRDefault="00115078" w:rsidP="00081774">
            <w:pPr>
              <w:spacing w:after="0"/>
            </w:pPr>
            <w:r>
              <w:t>M</w:t>
            </w:r>
          </w:p>
        </w:tc>
        <w:tc>
          <w:tcPr>
            <w:tcW w:w="1668" w:type="dxa"/>
          </w:tcPr>
          <w:p w14:paraId="562C7248" w14:textId="04DAE545" w:rsidR="00D47AB3" w:rsidRDefault="00115078" w:rsidP="00081774">
            <w:pPr>
              <w:spacing w:after="0"/>
            </w:pPr>
            <w:r>
              <w:t>String</w:t>
            </w:r>
          </w:p>
        </w:tc>
      </w:tr>
    </w:tbl>
    <w:p w14:paraId="7A69EFDE" w14:textId="21BD6E42" w:rsidR="00D47AB3" w:rsidRPr="00D47AB3" w:rsidRDefault="00115078" w:rsidP="00D47AB3">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14:paraId="6A546D10" w14:textId="77777777" w:rsidTr="00D47AB3">
        <w:trPr>
          <w:trHeight w:val="450"/>
        </w:trPr>
        <w:tc>
          <w:tcPr>
            <w:tcW w:w="2245" w:type="dxa"/>
            <w:shd w:val="clear" w:color="auto" w:fill="D9D9D9" w:themeFill="background1" w:themeFillShade="D9"/>
          </w:tcPr>
          <w:p w14:paraId="7B3889C6" w14:textId="3B7135FB" w:rsidR="00D47AB3" w:rsidRDefault="00115078" w:rsidP="00244985">
            <w:pPr>
              <w:spacing w:after="0"/>
            </w:pPr>
            <w:r>
              <w:t>Parameter</w:t>
            </w:r>
          </w:p>
        </w:tc>
        <w:tc>
          <w:tcPr>
            <w:tcW w:w="9907" w:type="dxa"/>
            <w:shd w:val="clear" w:color="auto" w:fill="D9D9D9" w:themeFill="background1" w:themeFillShade="D9"/>
          </w:tcPr>
          <w:p w14:paraId="430A6F55" w14:textId="41E03495" w:rsidR="00D47AB3" w:rsidRDefault="00115078" w:rsidP="00244985">
            <w:pPr>
              <w:spacing w:after="0"/>
            </w:pPr>
            <w:r>
              <w:t>Description</w:t>
            </w:r>
          </w:p>
        </w:tc>
        <w:tc>
          <w:tcPr>
            <w:tcW w:w="1668" w:type="dxa"/>
            <w:shd w:val="clear" w:color="auto" w:fill="D9D9D9" w:themeFill="background1" w:themeFillShade="D9"/>
          </w:tcPr>
          <w:p w14:paraId="025DFA35" w14:textId="382E9599" w:rsidR="00D47AB3" w:rsidRDefault="00115078" w:rsidP="00244985">
            <w:pPr>
              <w:spacing w:after="0"/>
            </w:pPr>
            <w:r>
              <w:t>Type</w:t>
            </w:r>
          </w:p>
        </w:tc>
      </w:tr>
      <w:tr w:rsidR="00D47AB3" w14:paraId="0F52F034" w14:textId="77777777" w:rsidTr="00D47AB3">
        <w:trPr>
          <w:trHeight w:val="315"/>
        </w:trPr>
        <w:tc>
          <w:tcPr>
            <w:tcW w:w="2245" w:type="dxa"/>
          </w:tcPr>
          <w:p w14:paraId="43E8E64A" w14:textId="77777777" w:rsidR="00D47AB3" w:rsidRPr="001447A9" w:rsidRDefault="00D47AB3" w:rsidP="00244985">
            <w:pPr>
              <w:spacing w:after="0"/>
              <w:rPr>
                <w:rFonts w:ascii="Consolas" w:hAnsi="Consolas"/>
              </w:rPr>
            </w:pPr>
            <w:r w:rsidRPr="001447A9">
              <w:rPr>
                <w:rFonts w:ascii="Consolas" w:hAnsi="Consolas"/>
              </w:rPr>
              <w:t>Server</w:t>
            </w:r>
          </w:p>
        </w:tc>
        <w:tc>
          <w:tcPr>
            <w:tcW w:w="9907" w:type="dxa"/>
          </w:tcPr>
          <w:p w14:paraId="58D78FCE" w14:textId="77777777" w:rsidR="00D47AB3" w:rsidRPr="001447A9" w:rsidRDefault="00D47AB3" w:rsidP="00244985">
            <w:pPr>
              <w:spacing w:after="0"/>
              <w:rPr>
                <w:rFonts w:ascii="Consolas" w:hAnsi="Consolas"/>
              </w:rPr>
            </w:pPr>
            <w:r w:rsidRPr="001447A9">
              <w:rPr>
                <w:rFonts w:ascii="Consolas" w:hAnsi="Consolas"/>
              </w:rPr>
              <w:t>Contains information about how the server handles requests [e.g., Werkzeug/2.1.2 Python/3.9.7]</w:t>
            </w:r>
          </w:p>
        </w:tc>
        <w:tc>
          <w:tcPr>
            <w:tcW w:w="1668" w:type="dxa"/>
          </w:tcPr>
          <w:p w14:paraId="60B4B364" w14:textId="77777777" w:rsidR="00D47AB3" w:rsidRPr="001447A9" w:rsidRDefault="00D47AB3" w:rsidP="00244985">
            <w:pPr>
              <w:spacing w:after="0"/>
              <w:rPr>
                <w:rFonts w:ascii="Consolas" w:hAnsi="Consolas"/>
              </w:rPr>
            </w:pPr>
            <w:r w:rsidRPr="001447A9">
              <w:rPr>
                <w:rFonts w:ascii="Consolas" w:hAnsi="Consolas"/>
              </w:rPr>
              <w:t>String</w:t>
            </w:r>
          </w:p>
        </w:tc>
      </w:tr>
      <w:tr w:rsidR="00D47AB3" w14:paraId="506FBB66" w14:textId="77777777" w:rsidTr="00D47AB3">
        <w:trPr>
          <w:trHeight w:val="315"/>
        </w:trPr>
        <w:tc>
          <w:tcPr>
            <w:tcW w:w="2245" w:type="dxa"/>
          </w:tcPr>
          <w:p w14:paraId="7BD5AB71" w14:textId="77777777" w:rsidR="00D47AB3" w:rsidRPr="001447A9" w:rsidRDefault="00D47AB3" w:rsidP="00244985">
            <w:pPr>
              <w:spacing w:after="0"/>
              <w:rPr>
                <w:rFonts w:ascii="Consolas" w:hAnsi="Consolas"/>
              </w:rPr>
            </w:pPr>
            <w:r w:rsidRPr="001447A9">
              <w:rPr>
                <w:rFonts w:ascii="Consolas" w:hAnsi="Consolas"/>
              </w:rPr>
              <w:t>Content-Type</w:t>
            </w:r>
          </w:p>
        </w:tc>
        <w:tc>
          <w:tcPr>
            <w:tcW w:w="9907" w:type="dxa"/>
          </w:tcPr>
          <w:p w14:paraId="4F1F02DD" w14:textId="77777777" w:rsidR="00D47AB3" w:rsidRPr="001447A9" w:rsidRDefault="00D47AB3" w:rsidP="00244985">
            <w:pPr>
              <w:spacing w:after="0"/>
              <w:rPr>
                <w:rFonts w:ascii="Consolas" w:hAnsi="Consolas"/>
              </w:rPr>
            </w:pPr>
            <w:r w:rsidRPr="001447A9">
              <w:rPr>
                <w:rFonts w:ascii="Consolas" w:hAnsi="Consolas"/>
              </w:rPr>
              <w:t>Type of the content</w:t>
            </w:r>
          </w:p>
        </w:tc>
        <w:tc>
          <w:tcPr>
            <w:tcW w:w="1668" w:type="dxa"/>
          </w:tcPr>
          <w:p w14:paraId="73BDB904" w14:textId="77777777" w:rsidR="00D47AB3" w:rsidRPr="001447A9" w:rsidRDefault="00D47AB3" w:rsidP="00244985">
            <w:pPr>
              <w:spacing w:after="0"/>
              <w:rPr>
                <w:rFonts w:ascii="Consolas" w:hAnsi="Consolas"/>
              </w:rPr>
            </w:pPr>
            <w:r w:rsidRPr="001447A9">
              <w:rPr>
                <w:rFonts w:ascii="Consolas" w:hAnsi="Consolas"/>
              </w:rPr>
              <w:t>String</w:t>
            </w:r>
          </w:p>
        </w:tc>
      </w:tr>
      <w:tr w:rsidR="00D47AB3" w14:paraId="0FE2086E" w14:textId="77777777" w:rsidTr="00D47AB3">
        <w:trPr>
          <w:trHeight w:val="315"/>
        </w:trPr>
        <w:tc>
          <w:tcPr>
            <w:tcW w:w="2245" w:type="dxa"/>
          </w:tcPr>
          <w:p w14:paraId="69751616" w14:textId="77777777" w:rsidR="00D47AB3" w:rsidRPr="001447A9" w:rsidRDefault="00D47AB3" w:rsidP="00244985">
            <w:pPr>
              <w:spacing w:after="0"/>
              <w:rPr>
                <w:rFonts w:ascii="Consolas" w:hAnsi="Consolas"/>
              </w:rPr>
            </w:pPr>
            <w:r w:rsidRPr="001447A9">
              <w:rPr>
                <w:rFonts w:ascii="Consolas" w:hAnsi="Consolas"/>
              </w:rPr>
              <w:t>Date</w:t>
            </w:r>
          </w:p>
        </w:tc>
        <w:tc>
          <w:tcPr>
            <w:tcW w:w="9907" w:type="dxa"/>
          </w:tcPr>
          <w:p w14:paraId="4BDD489F" w14:textId="77777777" w:rsidR="00D47AB3" w:rsidRPr="001447A9" w:rsidRDefault="00D47AB3" w:rsidP="00244985">
            <w:pPr>
              <w:spacing w:after="0"/>
              <w:rPr>
                <w:rFonts w:ascii="Consolas" w:hAnsi="Consolas"/>
              </w:rPr>
            </w:pPr>
            <w:r w:rsidRPr="001447A9">
              <w:rPr>
                <w:rFonts w:ascii="Consolas" w:hAnsi="Consolas"/>
              </w:rPr>
              <w:t>Date of operation execution e.g. - [Tue, 17 May 2022 06:30:16 GMT]</w:t>
            </w:r>
          </w:p>
        </w:tc>
        <w:tc>
          <w:tcPr>
            <w:tcW w:w="1668" w:type="dxa"/>
          </w:tcPr>
          <w:p w14:paraId="0337D48E" w14:textId="77777777" w:rsidR="00D47AB3" w:rsidRPr="001447A9" w:rsidRDefault="00D47AB3" w:rsidP="00244985">
            <w:pPr>
              <w:spacing w:after="0"/>
              <w:rPr>
                <w:rFonts w:ascii="Consolas" w:hAnsi="Consolas"/>
              </w:rPr>
            </w:pPr>
            <w:r w:rsidRPr="001447A9">
              <w:rPr>
                <w:rFonts w:ascii="Consolas" w:hAnsi="Consolas"/>
              </w:rPr>
              <w:t>Datetime</w:t>
            </w:r>
          </w:p>
        </w:tc>
      </w:tr>
      <w:tr w:rsidR="00D47AB3" w14:paraId="6A720030" w14:textId="77777777" w:rsidTr="00D47AB3">
        <w:trPr>
          <w:trHeight w:val="315"/>
        </w:trPr>
        <w:tc>
          <w:tcPr>
            <w:tcW w:w="2245" w:type="dxa"/>
          </w:tcPr>
          <w:p w14:paraId="6D6A2A52" w14:textId="77777777" w:rsidR="00D47AB3" w:rsidRPr="001447A9" w:rsidRDefault="00D47AB3" w:rsidP="00244985">
            <w:pPr>
              <w:spacing w:after="0"/>
              <w:rPr>
                <w:rFonts w:ascii="Consolas" w:hAnsi="Consolas"/>
              </w:rPr>
            </w:pPr>
            <w:r w:rsidRPr="001447A9">
              <w:rPr>
                <w:rFonts w:ascii="Consolas" w:hAnsi="Consolas"/>
              </w:rPr>
              <w:t>Content-Length</w:t>
            </w:r>
          </w:p>
        </w:tc>
        <w:tc>
          <w:tcPr>
            <w:tcW w:w="9907" w:type="dxa"/>
          </w:tcPr>
          <w:p w14:paraId="1CE66BC6" w14:textId="77777777" w:rsidR="00D47AB3" w:rsidRPr="001447A9" w:rsidRDefault="00D47AB3" w:rsidP="00244985">
            <w:pPr>
              <w:spacing w:after="0"/>
              <w:rPr>
                <w:rFonts w:ascii="Consolas" w:hAnsi="Consolas"/>
              </w:rPr>
            </w:pPr>
            <w:r w:rsidRPr="001447A9">
              <w:rPr>
                <w:rFonts w:ascii="Consolas" w:hAnsi="Consolas"/>
              </w:rPr>
              <w:t>Length of the content</w:t>
            </w:r>
          </w:p>
        </w:tc>
        <w:tc>
          <w:tcPr>
            <w:tcW w:w="1668" w:type="dxa"/>
          </w:tcPr>
          <w:p w14:paraId="4EC158A1" w14:textId="77777777" w:rsidR="00D47AB3" w:rsidRPr="001447A9" w:rsidRDefault="00D47AB3" w:rsidP="00244985">
            <w:pPr>
              <w:spacing w:after="0"/>
              <w:rPr>
                <w:rFonts w:ascii="Consolas" w:hAnsi="Consolas"/>
              </w:rPr>
            </w:pPr>
            <w:r w:rsidRPr="001447A9">
              <w:rPr>
                <w:rFonts w:ascii="Consolas" w:hAnsi="Consolas"/>
              </w:rPr>
              <w:t>Bytes</w:t>
            </w:r>
          </w:p>
        </w:tc>
      </w:tr>
      <w:tr w:rsidR="00D47AB3" w14:paraId="7E969489" w14:textId="77777777" w:rsidTr="00D47AB3">
        <w:trPr>
          <w:trHeight w:val="315"/>
        </w:trPr>
        <w:tc>
          <w:tcPr>
            <w:tcW w:w="2245" w:type="dxa"/>
          </w:tcPr>
          <w:p w14:paraId="327E1A43" w14:textId="77777777" w:rsidR="00D47AB3" w:rsidRPr="001447A9" w:rsidRDefault="00D47AB3" w:rsidP="00244985">
            <w:pPr>
              <w:spacing w:after="0"/>
              <w:rPr>
                <w:rFonts w:ascii="Consolas" w:hAnsi="Consolas"/>
              </w:rPr>
            </w:pPr>
            <w:r w:rsidRPr="001447A9">
              <w:rPr>
                <w:rFonts w:ascii="Consolas" w:hAnsi="Consolas"/>
              </w:rPr>
              <w:t>Connection</w:t>
            </w:r>
          </w:p>
        </w:tc>
        <w:tc>
          <w:tcPr>
            <w:tcW w:w="9907" w:type="dxa"/>
          </w:tcPr>
          <w:p w14:paraId="2AC25A9A" w14:textId="77777777" w:rsidR="00D47AB3" w:rsidRPr="001447A9" w:rsidRDefault="00D47AB3" w:rsidP="00244985">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68" w:type="dxa"/>
          </w:tcPr>
          <w:p w14:paraId="7D1A8CC0" w14:textId="77777777" w:rsidR="00D47AB3" w:rsidRPr="001447A9" w:rsidRDefault="00D47AB3" w:rsidP="00244985">
            <w:pPr>
              <w:spacing w:after="0"/>
              <w:rPr>
                <w:rFonts w:ascii="Consolas" w:hAnsi="Consolas"/>
              </w:rPr>
            </w:pPr>
            <w:r w:rsidRPr="001447A9">
              <w:rPr>
                <w:rFonts w:ascii="Consolas" w:hAnsi="Consolas"/>
              </w:rPr>
              <w:t>String</w:t>
            </w:r>
          </w:p>
        </w:tc>
      </w:tr>
    </w:tbl>
    <w:p w14:paraId="4D240CFC" w14:textId="6F51CA66" w:rsidR="00D47AB3" w:rsidRPr="00D47AB3" w:rsidRDefault="00115078" w:rsidP="00D47AB3">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7"/>
        <w:gridCol w:w="1668"/>
      </w:tblGrid>
      <w:tr w:rsidR="00D47AB3" w:rsidRPr="002F6988" w14:paraId="3C2639B4" w14:textId="77777777" w:rsidTr="00D47AB3">
        <w:trPr>
          <w:trHeight w:val="315"/>
        </w:trPr>
        <w:tc>
          <w:tcPr>
            <w:tcW w:w="2245" w:type="dxa"/>
            <w:shd w:val="clear" w:color="auto" w:fill="E7E6E6" w:themeFill="background2"/>
          </w:tcPr>
          <w:p w14:paraId="31786993" w14:textId="2578E124" w:rsidR="00D47AB3" w:rsidRPr="002F6988" w:rsidRDefault="00115078" w:rsidP="002D4D71">
            <w:pPr>
              <w:spacing w:after="0"/>
              <w:rPr>
                <w:b/>
                <w:bCs/>
              </w:rPr>
            </w:pPr>
            <w:r>
              <w:t>Parameter</w:t>
            </w:r>
          </w:p>
        </w:tc>
        <w:tc>
          <w:tcPr>
            <w:tcW w:w="9907" w:type="dxa"/>
            <w:shd w:val="clear" w:color="auto" w:fill="E7E6E6" w:themeFill="background2"/>
          </w:tcPr>
          <w:p w14:paraId="7377063D" w14:textId="2C107A51" w:rsidR="00D47AB3" w:rsidRPr="002F6988" w:rsidRDefault="00115078" w:rsidP="002D4D71">
            <w:pPr>
              <w:spacing w:after="0"/>
            </w:pPr>
            <w:r>
              <w:t>Description</w:t>
            </w:r>
          </w:p>
        </w:tc>
        <w:tc>
          <w:tcPr>
            <w:tcW w:w="1668" w:type="dxa"/>
            <w:shd w:val="clear" w:color="auto" w:fill="E7E6E6" w:themeFill="background2"/>
          </w:tcPr>
          <w:p w14:paraId="38374A32" w14:textId="6E98B974" w:rsidR="00D47AB3" w:rsidRPr="002F6988" w:rsidRDefault="00115078" w:rsidP="002D4D71">
            <w:pPr>
              <w:spacing w:after="0"/>
            </w:pPr>
            <w:r>
              <w:t>Type</w:t>
            </w:r>
          </w:p>
        </w:tc>
      </w:tr>
      <w:tr w:rsidR="00D47AB3" w:rsidRPr="002B7A7B" w14:paraId="5AFCB309" w14:textId="77777777" w:rsidTr="00D47AB3">
        <w:trPr>
          <w:trHeight w:val="315"/>
        </w:trPr>
        <w:tc>
          <w:tcPr>
            <w:tcW w:w="2245" w:type="dxa"/>
          </w:tcPr>
          <w:p w14:paraId="21808A8E" w14:textId="14F17F82" w:rsidR="00D47AB3" w:rsidRPr="000652C5" w:rsidRDefault="00115078" w:rsidP="002D4D71">
            <w:pPr>
              <w:spacing w:after="0"/>
            </w:pPr>
            <w:r>
              <w:t>UoMId</w:t>
            </w:r>
          </w:p>
        </w:tc>
        <w:tc>
          <w:tcPr>
            <w:tcW w:w="9907" w:type="dxa"/>
          </w:tcPr>
          <w:p w14:paraId="5B502D18" w14:textId="3D8D0FB7" w:rsidR="00D47AB3" w:rsidRPr="002B7A7B" w:rsidRDefault="00115078" w:rsidP="002D4D71">
            <w:pPr>
              <w:spacing w:after="0"/>
              <w:rPr>
                <w:highlight w:val="lightGray"/>
              </w:rPr>
            </w:pPr>
            <w:r>
              <w:t>Unique identifier of the unit of measurement</w:t>
            </w:r>
          </w:p>
        </w:tc>
        <w:tc>
          <w:tcPr>
            <w:tcW w:w="1668" w:type="dxa"/>
          </w:tcPr>
          <w:p w14:paraId="2DDEE4CF" w14:textId="18EA3362" w:rsidR="00D47AB3" w:rsidRPr="002B7A7B" w:rsidRDefault="00115078" w:rsidP="002D4D71">
            <w:pPr>
              <w:spacing w:after="0"/>
              <w:rPr>
                <w:highlight w:val="lightGray"/>
              </w:rPr>
            </w:pPr>
            <w:r>
              <w:t>String</w:t>
            </w:r>
          </w:p>
        </w:tc>
      </w:tr>
      <w:tr w:rsidR="00D47AB3" w:rsidRPr="0387F8AB" w14:paraId="6AEB7FDC" w14:textId="77777777" w:rsidTr="00D47AB3">
        <w:trPr>
          <w:trHeight w:val="315"/>
        </w:trPr>
        <w:tc>
          <w:tcPr>
            <w:tcW w:w="2245" w:type="dxa"/>
          </w:tcPr>
          <w:p w14:paraId="2B6D584E" w14:textId="09325375" w:rsidR="00D47AB3" w:rsidRPr="000652C5" w:rsidRDefault="00115078" w:rsidP="002D4D71">
            <w:pPr>
              <w:spacing w:after="0"/>
            </w:pPr>
            <w:r>
              <w:t>MeasurementType</w:t>
            </w:r>
          </w:p>
        </w:tc>
        <w:tc>
          <w:tcPr>
            <w:tcW w:w="9907" w:type="dxa"/>
          </w:tcPr>
          <w:p w14:paraId="1CE181BA" w14:textId="4126ECEC" w:rsidR="00D47AB3" w:rsidRDefault="00115078" w:rsidP="002D4D71">
            <w:pPr>
              <w:spacing w:after="0"/>
            </w:pPr>
            <w:r>
              <w:t>Type of the measurement corresponding to the unit of measurement</w:t>
            </w:r>
          </w:p>
        </w:tc>
        <w:tc>
          <w:tcPr>
            <w:tcW w:w="1668" w:type="dxa"/>
          </w:tcPr>
          <w:p w14:paraId="123A8ACC" w14:textId="1A5FEE4D" w:rsidR="00D47AB3" w:rsidRPr="0387F8AB" w:rsidRDefault="00115078" w:rsidP="002D4D71">
            <w:pPr>
              <w:spacing w:after="0"/>
            </w:pPr>
            <w:r>
              <w:t>String</w:t>
            </w:r>
          </w:p>
        </w:tc>
      </w:tr>
      <w:tr w:rsidR="00D47AB3" w:rsidRPr="0387F8AB" w14:paraId="2F0EA17F" w14:textId="77777777" w:rsidTr="00D47AB3">
        <w:trPr>
          <w:trHeight w:val="315"/>
        </w:trPr>
        <w:tc>
          <w:tcPr>
            <w:tcW w:w="2245" w:type="dxa"/>
          </w:tcPr>
          <w:p w14:paraId="67950D43" w14:textId="2AA25F2B" w:rsidR="00D47AB3" w:rsidRDefault="00115078" w:rsidP="002D4D71">
            <w:pPr>
              <w:spacing w:after="0"/>
            </w:pPr>
            <w:r>
              <w:t>MeasurementUnit</w:t>
            </w:r>
          </w:p>
        </w:tc>
        <w:tc>
          <w:tcPr>
            <w:tcW w:w="9907" w:type="dxa"/>
          </w:tcPr>
          <w:p w14:paraId="5C2AA45F" w14:textId="075B6822" w:rsidR="00D47AB3" w:rsidRDefault="00115078" w:rsidP="002D4D71">
            <w:pPr>
              <w:spacing w:after="0"/>
            </w:pPr>
            <w:r>
              <w:t>Unit of Measurement</w:t>
            </w:r>
          </w:p>
        </w:tc>
        <w:tc>
          <w:tcPr>
            <w:tcW w:w="1668" w:type="dxa"/>
          </w:tcPr>
          <w:p w14:paraId="6AF0B2F7" w14:textId="6D01D853" w:rsidR="00D47AB3" w:rsidRPr="0387F8AB" w:rsidRDefault="00115078" w:rsidP="002D4D71">
            <w:pPr>
              <w:spacing w:after="0"/>
            </w:pPr>
            <w:r>
              <w:t>String</w:t>
            </w:r>
          </w:p>
        </w:tc>
      </w:tr>
      <w:tr w:rsidR="00D47AB3" w:rsidRPr="0387F8AB" w14:paraId="47AC20C5" w14:textId="77777777" w:rsidTr="00D47AB3">
        <w:trPr>
          <w:trHeight w:val="315"/>
        </w:trPr>
        <w:tc>
          <w:tcPr>
            <w:tcW w:w="2245" w:type="dxa"/>
          </w:tcPr>
          <w:p w14:paraId="5F56510A" w14:textId="558F350B" w:rsidR="00D47AB3" w:rsidRDefault="00115078" w:rsidP="002D4D71">
            <w:pPr>
              <w:spacing w:after="0"/>
            </w:pPr>
            <w:r>
              <w:t>DisplayName</w:t>
            </w:r>
          </w:p>
        </w:tc>
        <w:tc>
          <w:tcPr>
            <w:tcW w:w="9907" w:type="dxa"/>
          </w:tcPr>
          <w:p w14:paraId="0D6FC68D" w14:textId="0D09F34F" w:rsidR="00D47AB3" w:rsidRDefault="00115078" w:rsidP="002D4D71">
            <w:pPr>
              <w:spacing w:after="0"/>
            </w:pPr>
            <w:r>
              <w:t>The name of the unit that will be displayed as the unit name</w:t>
            </w:r>
          </w:p>
        </w:tc>
        <w:tc>
          <w:tcPr>
            <w:tcW w:w="1668" w:type="dxa"/>
          </w:tcPr>
          <w:p w14:paraId="1420C181" w14:textId="79DE7AF2" w:rsidR="00D47AB3" w:rsidRPr="0387F8AB" w:rsidRDefault="00115078" w:rsidP="002D4D71">
            <w:pPr>
              <w:spacing w:after="0"/>
            </w:pPr>
            <w:r>
              <w:t>String</w:t>
            </w:r>
          </w:p>
        </w:tc>
      </w:tr>
      <w:tr w:rsidR="00D47AB3" w:rsidRPr="0387F8AB" w14:paraId="50F17A4A" w14:textId="77777777" w:rsidTr="00D47AB3">
        <w:trPr>
          <w:trHeight w:val="315"/>
        </w:trPr>
        <w:tc>
          <w:tcPr>
            <w:tcW w:w="2245" w:type="dxa"/>
          </w:tcPr>
          <w:p w14:paraId="3171F42B" w14:textId="435B7CCC" w:rsidR="00D47AB3" w:rsidRDefault="00115078" w:rsidP="002D4D71">
            <w:pPr>
              <w:spacing w:after="0"/>
            </w:pPr>
            <w:r>
              <w:t>Symbol</w:t>
            </w:r>
          </w:p>
        </w:tc>
        <w:tc>
          <w:tcPr>
            <w:tcW w:w="9907" w:type="dxa"/>
          </w:tcPr>
          <w:p w14:paraId="7BB0DDD9" w14:textId="5F36400F" w:rsidR="00D47AB3" w:rsidRDefault="00115078" w:rsidP="002D4D71">
            <w:pPr>
              <w:spacing w:after="0"/>
            </w:pPr>
            <w:r>
              <w:t>Symbol of the unit of measurement</w:t>
            </w:r>
          </w:p>
        </w:tc>
        <w:tc>
          <w:tcPr>
            <w:tcW w:w="1668" w:type="dxa"/>
          </w:tcPr>
          <w:p w14:paraId="4B3BD1EE" w14:textId="3BFCDF3D" w:rsidR="00D47AB3" w:rsidRPr="0387F8AB" w:rsidRDefault="00115078" w:rsidP="002D4D71">
            <w:pPr>
              <w:spacing w:after="0"/>
            </w:pPr>
            <w:r>
              <w:t>String</w:t>
            </w:r>
          </w:p>
        </w:tc>
      </w:tr>
    </w:tbl>
    <w:p w14:paraId="7B130AC4" w14:textId="5D62B768" w:rsidR="00D47AB3" w:rsidRPr="00D47AB3" w:rsidRDefault="00115078" w:rsidP="00D47AB3">
      <w:pPr>
        <w:pStyle w:val="Heading3"/>
      </w:pPr>
      <w:r>
        <w:t>Result</w:t>
      </w:r>
    </w:p>
    <w:tbl>
      <w:tblPr>
        <w:tblW w:w="5005" w:type="pct"/>
        <w:tblLayout w:type="fixed"/>
        <w:tblLook w:val="04A0" w:firstRow="1" w:lastRow="0" w:firstColumn="1" w:lastColumn="0" w:noHBand="0" w:noVBand="1"/>
      </w:tblPr>
      <w:tblGrid>
        <w:gridCol w:w="3986"/>
        <w:gridCol w:w="8967"/>
      </w:tblGrid>
      <w:tr w:rsidR="00C41652" w:rsidRPr="00D47AB3" w14:paraId="30EB3852"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66CBC50" w14:textId="6E527099" w:rsidR="00C41652" w:rsidRPr="00D47AB3" w:rsidRDefault="00115078" w:rsidP="00AE569F">
            <w:pPr>
              <w:spacing w:after="0"/>
            </w:pPr>
            <w:r>
              <w:t>HTTP Code</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480EC05" w14:textId="5499DEC1" w:rsidR="00C41652" w:rsidRPr="00D47AB3" w:rsidRDefault="00115078" w:rsidP="00AE569F">
            <w:pPr>
              <w:spacing w:after="0"/>
            </w:pPr>
            <w:r>
              <w:t>Result Description</w:t>
            </w:r>
          </w:p>
        </w:tc>
      </w:tr>
      <w:tr w:rsidR="00C41652" w:rsidRPr="00D47AB3" w14:paraId="53F48076" w14:textId="77777777" w:rsidTr="00AE569F">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C8255" w14:textId="53B6084C" w:rsidR="00C41652" w:rsidRPr="00D47AB3" w:rsidRDefault="00115078" w:rsidP="00AE569F">
            <w:pPr>
              <w:spacing w:after="0"/>
            </w:pPr>
            <w:r>
              <w:t>200</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80E597" w14:textId="20980C6B" w:rsidR="00C41652" w:rsidRPr="00D47AB3" w:rsidRDefault="00115078" w:rsidP="00AE569F">
            <w:pPr>
              <w:spacing w:after="0"/>
            </w:pPr>
            <w:r>
              <w:t>The Unit of Measurement is fetched based on the provided QueryString.</w:t>
            </w:r>
          </w:p>
        </w:tc>
      </w:tr>
    </w:tbl>
    <w:p w14:paraId="036A210F" w14:textId="0813F8F4" w:rsidR="00B57A76" w:rsidRPr="00D47AB3" w:rsidRDefault="00115078" w:rsidP="00D47AB3">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9"/>
        <w:gridCol w:w="3989"/>
        <w:gridCol w:w="4972"/>
      </w:tblGrid>
      <w:tr w:rsidR="00C41652" w14:paraId="443FB1D5" w14:textId="77777777" w:rsidTr="008404F0">
        <w:tc>
          <w:tcPr>
            <w:tcW w:w="3102" w:type="dxa"/>
            <w:shd w:val="clear" w:color="auto" w:fill="D9D9D9" w:themeFill="background1" w:themeFillShade="D9"/>
            <w:vAlign w:val="center"/>
          </w:tcPr>
          <w:p w14:paraId="02E7B718" w14:textId="6739DA92" w:rsidR="00C41652" w:rsidRDefault="00115078" w:rsidP="008404F0">
            <w:pPr>
              <w:spacing w:after="0"/>
            </w:pPr>
            <w:r>
              <w:t>HTTP Code</w:t>
            </w:r>
          </w:p>
        </w:tc>
        <w:tc>
          <w:tcPr>
            <w:tcW w:w="3102" w:type="dxa"/>
            <w:shd w:val="clear" w:color="auto" w:fill="D9D9D9" w:themeFill="background1" w:themeFillShade="D9"/>
            <w:vAlign w:val="center"/>
          </w:tcPr>
          <w:p w14:paraId="0E67BF2E" w14:textId="0C01D49D" w:rsidR="00C41652" w:rsidRDefault="00115078" w:rsidP="008404F0">
            <w:pPr>
              <w:spacing w:after="0"/>
            </w:pPr>
            <w:r>
              <w:t>Error Code</w:t>
            </w:r>
          </w:p>
        </w:tc>
        <w:tc>
          <w:tcPr>
            <w:tcW w:w="3866" w:type="dxa"/>
            <w:shd w:val="clear" w:color="auto" w:fill="D9D9D9" w:themeFill="background1" w:themeFillShade="D9"/>
            <w:vAlign w:val="center"/>
          </w:tcPr>
          <w:p w14:paraId="3D1E08AD" w14:textId="493DEBC1" w:rsidR="00C41652" w:rsidRDefault="00115078" w:rsidP="008404F0">
            <w:pPr>
              <w:spacing w:after="0"/>
            </w:pPr>
            <w:r>
              <w:t>Error Description</w:t>
            </w:r>
          </w:p>
        </w:tc>
      </w:tr>
      <w:tr w:rsidR="00C41652" w14:paraId="3BFE11E2" w14:textId="77777777" w:rsidTr="008404F0">
        <w:tc>
          <w:tcPr>
            <w:tcW w:w="3102" w:type="dxa"/>
            <w:vAlign w:val="center"/>
          </w:tcPr>
          <w:p w14:paraId="5A96222D" w14:textId="77777777" w:rsidR="00C41652" w:rsidRPr="00791600" w:rsidRDefault="00C41652" w:rsidP="008404F0">
            <w:pPr>
              <w:spacing w:after="0"/>
              <w:rPr>
                <w:rFonts w:ascii="Consolas" w:hAnsi="Consolas"/>
              </w:rPr>
            </w:pPr>
            <w:r w:rsidRPr="00791600">
              <w:rPr>
                <w:rFonts w:ascii="Consolas" w:hAnsi="Consolas"/>
              </w:rPr>
              <w:t>500</w:t>
            </w:r>
          </w:p>
        </w:tc>
        <w:tc>
          <w:tcPr>
            <w:tcW w:w="3102" w:type="dxa"/>
            <w:vAlign w:val="center"/>
          </w:tcPr>
          <w:p w14:paraId="4CAA0478" w14:textId="77777777" w:rsidR="00C41652" w:rsidRPr="00791600" w:rsidRDefault="00C41652" w:rsidP="008404F0">
            <w:pPr>
              <w:spacing w:after="0"/>
              <w:rPr>
                <w:rFonts w:ascii="Consolas" w:hAnsi="Consolas"/>
              </w:rPr>
            </w:pPr>
            <w:r w:rsidRPr="00791600">
              <w:rPr>
                <w:rFonts w:ascii="Consolas" w:hAnsi="Consolas"/>
              </w:rPr>
              <w:t>500</w:t>
            </w:r>
          </w:p>
        </w:tc>
        <w:tc>
          <w:tcPr>
            <w:tcW w:w="3866" w:type="dxa"/>
            <w:vAlign w:val="center"/>
          </w:tcPr>
          <w:p w14:paraId="317A4D8E" w14:textId="21014D86" w:rsidR="00C41652" w:rsidRPr="00791600" w:rsidRDefault="00C41652" w:rsidP="008404F0">
            <w:pPr>
              <w:spacing w:after="0"/>
              <w:rPr>
                <w:rFonts w:ascii="Consolas" w:hAnsi="Consolas"/>
              </w:rPr>
            </w:pPr>
            <w:r w:rsidRPr="00791600">
              <w:rPr>
                <w:rFonts w:ascii="Consolas" w:hAnsi="Consolas"/>
              </w:rPr>
              <w:t>Generic Error</w:t>
            </w:r>
          </w:p>
        </w:tc>
      </w:tr>
      <w:tr w:rsidR="00C41652" w14:paraId="1FE9D49F" w14:textId="77777777" w:rsidTr="008404F0">
        <w:tc>
          <w:tcPr>
            <w:tcW w:w="3102" w:type="dxa"/>
            <w:vAlign w:val="center"/>
          </w:tcPr>
          <w:p w14:paraId="1D00E804" w14:textId="77777777" w:rsidR="00C41652" w:rsidRPr="00791600" w:rsidRDefault="00C41652" w:rsidP="008404F0">
            <w:pPr>
              <w:spacing w:after="0"/>
              <w:rPr>
                <w:rFonts w:ascii="Consolas" w:hAnsi="Consolas"/>
              </w:rPr>
            </w:pPr>
            <w:r w:rsidRPr="00791600">
              <w:rPr>
                <w:rFonts w:ascii="Consolas" w:hAnsi="Consolas"/>
              </w:rPr>
              <w:t>400</w:t>
            </w:r>
          </w:p>
        </w:tc>
        <w:tc>
          <w:tcPr>
            <w:tcW w:w="3102" w:type="dxa"/>
            <w:vAlign w:val="center"/>
          </w:tcPr>
          <w:p w14:paraId="46D19DEC" w14:textId="77777777" w:rsidR="00C41652" w:rsidRPr="00791600" w:rsidRDefault="00C41652" w:rsidP="008404F0">
            <w:pPr>
              <w:spacing w:after="0"/>
              <w:rPr>
                <w:rFonts w:ascii="Consolas" w:hAnsi="Consolas"/>
              </w:rPr>
            </w:pPr>
            <w:r w:rsidRPr="00791600">
              <w:rPr>
                <w:rFonts w:ascii="Consolas" w:hAnsi="Consolas"/>
              </w:rPr>
              <w:t>401</w:t>
            </w:r>
          </w:p>
        </w:tc>
        <w:tc>
          <w:tcPr>
            <w:tcW w:w="3866" w:type="dxa"/>
            <w:vAlign w:val="center"/>
          </w:tcPr>
          <w:p w14:paraId="72A4309C" w14:textId="133E9AD3" w:rsidR="00C41652" w:rsidRPr="00791600" w:rsidRDefault="00C41652" w:rsidP="00791600">
            <w:pPr>
              <w:spacing w:after="0"/>
              <w:ind w:left="360"/>
              <w:rPr>
                <w:rFonts w:ascii="Consolas" w:hAnsi="Consolas"/>
              </w:rPr>
            </w:pPr>
            <w:r w:rsidRPr="00791600">
              <w:rPr>
                <w:rFonts w:ascii="Consolas" w:hAnsi="Consolas"/>
              </w:rPr>
              <w:t xml:space="preserve">Unauthorized User </w:t>
            </w:r>
            <w:r w:rsidR="00AE2201">
              <w:rPr>
                <w:rFonts w:ascii="Consolas" w:hAnsi="Consolas"/>
              </w:rPr>
              <w:t>Header Token</w:t>
            </w:r>
            <w:r w:rsidRPr="00791600">
              <w:rPr>
                <w:rFonts w:ascii="Consolas" w:hAnsi="Consolas"/>
              </w:rPr>
              <w:t xml:space="preserve"> could be missing</w:t>
            </w:r>
          </w:p>
        </w:tc>
      </w:tr>
      <w:tr w:rsidR="00C41652" w14:paraId="1BF8563A" w14:textId="77777777" w:rsidTr="008404F0">
        <w:tc>
          <w:tcPr>
            <w:tcW w:w="3102" w:type="dxa"/>
            <w:vAlign w:val="center"/>
          </w:tcPr>
          <w:p w14:paraId="688EACA7" w14:textId="77777777" w:rsidR="00C41652" w:rsidRPr="00791600" w:rsidRDefault="00C41652" w:rsidP="008404F0">
            <w:pPr>
              <w:spacing w:after="0"/>
              <w:rPr>
                <w:rFonts w:ascii="Consolas" w:hAnsi="Consolas"/>
              </w:rPr>
            </w:pPr>
            <w:r w:rsidRPr="00791600">
              <w:rPr>
                <w:rFonts w:ascii="Consolas" w:hAnsi="Consolas"/>
              </w:rPr>
              <w:t>400</w:t>
            </w:r>
          </w:p>
        </w:tc>
        <w:tc>
          <w:tcPr>
            <w:tcW w:w="3102" w:type="dxa"/>
            <w:vAlign w:val="center"/>
          </w:tcPr>
          <w:p w14:paraId="44827B27" w14:textId="77777777" w:rsidR="00C41652" w:rsidRPr="00791600" w:rsidRDefault="00C41652" w:rsidP="008404F0">
            <w:pPr>
              <w:spacing w:after="0"/>
              <w:rPr>
                <w:rFonts w:ascii="Consolas" w:hAnsi="Consolas"/>
              </w:rPr>
            </w:pPr>
            <w:r w:rsidRPr="00791600">
              <w:rPr>
                <w:rFonts w:ascii="Consolas" w:hAnsi="Consolas"/>
              </w:rPr>
              <w:t>400</w:t>
            </w:r>
          </w:p>
        </w:tc>
        <w:tc>
          <w:tcPr>
            <w:tcW w:w="3866" w:type="dxa"/>
            <w:vAlign w:val="center"/>
          </w:tcPr>
          <w:p w14:paraId="5CBB6401" w14:textId="77777777" w:rsidR="00C41652" w:rsidRPr="00791600" w:rsidRDefault="00C41652" w:rsidP="00791600">
            <w:pPr>
              <w:spacing w:after="0"/>
              <w:ind w:left="360"/>
              <w:rPr>
                <w:rFonts w:ascii="Consolas" w:hAnsi="Consolas"/>
              </w:rPr>
            </w:pPr>
            <w:r w:rsidRPr="00791600">
              <w:rPr>
                <w:rFonts w:ascii="Consolas" w:hAnsi="Consolas"/>
              </w:rPr>
              <w:t>Bad request</w:t>
            </w:r>
          </w:p>
        </w:tc>
      </w:tr>
    </w:tbl>
    <w:p w14:paraId="2F489D5E" w14:textId="3BBAFF2A" w:rsidR="00B57A76" w:rsidRDefault="00115078" w:rsidP="00B57A76">
      <w:pPr>
        <w:rPr>
          <w:b/>
          <w:bCs/>
          <w:sz w:val="24"/>
          <w:szCs w:val="28"/>
        </w:rPr>
      </w:pPr>
      <w:r>
        <w:rPr>
          <w:b/>
          <w:bCs/>
          <w:sz w:val="24"/>
          <w:szCs w:val="28"/>
        </w:rPr>
        <w:t>Sample JSON Response</w:t>
      </w:r>
    </w:p>
    <w:p w14:paraId="0FC9E4D6" w14:textId="77777777" w:rsidR="00B57A76" w:rsidRPr="005A7FD9" w:rsidRDefault="00B57A76" w:rsidP="00B57A76">
      <w:pPr>
        <w:spacing w:after="0"/>
        <w:rPr>
          <w:rFonts w:ascii="Consolas" w:hAnsi="Consolas"/>
        </w:rPr>
      </w:pPr>
      <w:r w:rsidRPr="005A7FD9">
        <w:rPr>
          <w:rFonts w:ascii="Consolas" w:hAnsi="Consolas"/>
        </w:rPr>
        <w:t>{</w:t>
      </w:r>
    </w:p>
    <w:p w14:paraId="4F5C965F" w14:textId="77777777" w:rsidR="00B57A76" w:rsidRPr="005A7FD9" w:rsidRDefault="00B57A76" w:rsidP="00B57A76">
      <w:pPr>
        <w:spacing w:after="0"/>
        <w:rPr>
          <w:rFonts w:ascii="Consolas" w:hAnsi="Consolas"/>
        </w:rPr>
      </w:pPr>
      <w:r w:rsidRPr="005A7FD9">
        <w:rPr>
          <w:rFonts w:ascii="Consolas" w:hAnsi="Consolas"/>
        </w:rPr>
        <w:t xml:space="preserve">    "UoMId":"",</w:t>
      </w:r>
    </w:p>
    <w:p w14:paraId="2E018FEE" w14:textId="77777777" w:rsidR="00B57A76" w:rsidRPr="005A7FD9" w:rsidRDefault="00B57A76" w:rsidP="00B57A76">
      <w:pPr>
        <w:spacing w:after="0"/>
        <w:rPr>
          <w:rFonts w:ascii="Consolas" w:hAnsi="Consolas"/>
        </w:rPr>
      </w:pPr>
      <w:r w:rsidRPr="005A7FD9">
        <w:rPr>
          <w:rFonts w:ascii="Consolas" w:hAnsi="Consolas"/>
        </w:rPr>
        <w:t xml:space="preserve">    "MeasurementType":"",</w:t>
      </w:r>
    </w:p>
    <w:p w14:paraId="0CFB7A00" w14:textId="77777777" w:rsidR="00B57A76" w:rsidRPr="005A7FD9" w:rsidRDefault="00B57A76" w:rsidP="00B57A76">
      <w:pPr>
        <w:spacing w:after="0"/>
        <w:rPr>
          <w:rFonts w:ascii="Consolas" w:hAnsi="Consolas"/>
        </w:rPr>
      </w:pPr>
      <w:r w:rsidRPr="005A7FD9">
        <w:rPr>
          <w:rFonts w:ascii="Consolas" w:hAnsi="Consolas"/>
        </w:rPr>
        <w:t xml:space="preserve">    "MeasurementUnit":"",</w:t>
      </w:r>
    </w:p>
    <w:p w14:paraId="268411FE" w14:textId="77777777" w:rsidR="00B57A76" w:rsidRPr="005A7FD9" w:rsidRDefault="00B57A76" w:rsidP="00B57A76">
      <w:pPr>
        <w:spacing w:after="0"/>
        <w:rPr>
          <w:rFonts w:ascii="Consolas" w:hAnsi="Consolas"/>
        </w:rPr>
      </w:pPr>
      <w:r w:rsidRPr="005A7FD9">
        <w:rPr>
          <w:rFonts w:ascii="Consolas" w:hAnsi="Consolas"/>
        </w:rPr>
        <w:t xml:space="preserve">    "DisplayName":"",</w:t>
      </w:r>
    </w:p>
    <w:p w14:paraId="33B2F565" w14:textId="77777777" w:rsidR="00B57A76" w:rsidRPr="005A7FD9" w:rsidRDefault="00B57A76" w:rsidP="00B57A76">
      <w:pPr>
        <w:spacing w:after="0"/>
        <w:rPr>
          <w:rFonts w:ascii="Consolas" w:hAnsi="Consolas"/>
        </w:rPr>
      </w:pPr>
      <w:r w:rsidRPr="005A7FD9">
        <w:rPr>
          <w:rFonts w:ascii="Consolas" w:hAnsi="Consolas"/>
        </w:rPr>
        <w:t xml:space="preserve">    "Symbol":""</w:t>
      </w:r>
    </w:p>
    <w:p w14:paraId="737CFF67" w14:textId="77777777" w:rsidR="00B57A76" w:rsidRPr="005A7FD9" w:rsidRDefault="00B57A76" w:rsidP="00B57A76">
      <w:pPr>
        <w:spacing w:after="0"/>
        <w:rPr>
          <w:rFonts w:ascii="Consolas" w:eastAsia="Times New Roman" w:hAnsi="Consolas" w:cs="Courier New"/>
          <w:szCs w:val="20"/>
        </w:rPr>
      </w:pPr>
      <w:r w:rsidRPr="005A7FD9">
        <w:rPr>
          <w:rFonts w:ascii="Consolas" w:hAnsi="Consolas"/>
        </w:rPr>
        <w:t>}</w:t>
      </w:r>
    </w:p>
    <w:p w14:paraId="533AD62F" w14:textId="77777777" w:rsidR="00C41652" w:rsidRDefault="00C41652" w:rsidP="0004217E">
      <w:pPr>
        <w:pStyle w:val="Heading2"/>
        <w:sectPr w:rsidR="00C41652" w:rsidSect="006D19D3">
          <w:pgSz w:w="15840" w:h="24480" w:code="5"/>
          <w:pgMar w:top="1440" w:right="1440" w:bottom="1440" w:left="1440" w:header="720" w:footer="720" w:gutter="0"/>
          <w:cols w:space="1440"/>
        </w:sectPr>
      </w:pPr>
    </w:p>
    <w:p w14:paraId="2C9FE416" w14:textId="7C36A8A8" w:rsidR="00B57A76" w:rsidRDefault="00115078" w:rsidP="0004217E">
      <w:pPr>
        <w:pStyle w:val="Heading2"/>
      </w:pPr>
      <w:bookmarkStart w:id="30" w:name="_Toc219212000"/>
      <w:r>
        <w:t>GET- GetUoMByUnitSystemId</w:t>
      </w:r>
      <w:bookmarkEnd w:id="30"/>
    </w:p>
    <w:p w14:paraId="0CFDF81D" w14:textId="5CBC234C" w:rsidR="00B57A76" w:rsidRDefault="00115078" w:rsidP="00B57A76">
      <w:pPr>
        <w:spacing w:after="0"/>
      </w:pPr>
      <w:r>
        <w:t>This API is used for fetching the list of UoM by using unitSystemId.</w:t>
      </w:r>
    </w:p>
    <w:p w14:paraId="652069D0" w14:textId="602F3E70" w:rsidR="00F3634A" w:rsidRPr="001E3200" w:rsidRDefault="00115078" w:rsidP="001E3200">
      <w:pPr>
        <w:pStyle w:val="Heading3"/>
      </w:pPr>
      <w:r w:rsidRPr="001E3200">
        <w:t>Specifications</w:t>
      </w:r>
    </w:p>
    <w:tbl>
      <w:tblPr>
        <w:tblW w:w="5352" w:type="pct"/>
        <w:tblLayout w:type="fixed"/>
        <w:tblLook w:val="04A0" w:firstRow="1" w:lastRow="0" w:firstColumn="1" w:lastColumn="0" w:noHBand="0" w:noVBand="1"/>
      </w:tblPr>
      <w:tblGrid>
        <w:gridCol w:w="2780"/>
        <w:gridCol w:w="11071"/>
      </w:tblGrid>
      <w:tr w:rsidR="00F3634A" w:rsidRPr="00F3634A" w14:paraId="470BA2A0" w14:textId="77777777" w:rsidTr="00807080">
        <w:trPr>
          <w:trHeight w:val="16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7884F7E"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PROTOCOL</w:t>
            </w:r>
          </w:p>
        </w:tc>
        <w:tc>
          <w:tcPr>
            <w:tcW w:w="11071" w:type="dxa"/>
            <w:tcBorders>
              <w:top w:val="single" w:sz="8" w:space="0" w:color="auto"/>
              <w:left w:val="single" w:sz="8" w:space="0" w:color="auto"/>
              <w:bottom w:val="single" w:sz="8" w:space="0" w:color="auto"/>
              <w:right w:val="single" w:sz="8" w:space="0" w:color="auto"/>
            </w:tcBorders>
            <w:hideMark/>
          </w:tcPr>
          <w:p w14:paraId="335E6313" w14:textId="001690E0"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HTTPS</w:t>
            </w:r>
          </w:p>
        </w:tc>
      </w:tr>
      <w:tr w:rsidR="00F3634A" w:rsidRPr="00F3634A" w14:paraId="6C4C390C" w14:textId="77777777" w:rsidTr="00807080">
        <w:trPr>
          <w:trHeight w:val="10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46A9BFC" w14:textId="3F45038D"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 xml:space="preserve">PATH </w:t>
            </w:r>
            <w:r w:rsidR="00EE0DE1">
              <w:rPr>
                <w:rFonts w:ascii="Consolas" w:hAnsi="Consolas"/>
                <w:b w:val="0"/>
                <w:bCs w:val="0"/>
              </w:rPr>
              <w:t>IAI</w:t>
            </w:r>
            <w:r w:rsidRPr="00B172B0">
              <w:rPr>
                <w:rFonts w:ascii="Consolas" w:hAnsi="Consolas"/>
                <w:b w:val="0"/>
                <w:bCs w:val="0"/>
              </w:rPr>
              <w:t xml:space="preserve"> (Cognite) </w:t>
            </w:r>
            <w:r w:rsidR="00861B31"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071" w:type="dxa"/>
            <w:tcBorders>
              <w:top w:val="single" w:sz="8" w:space="0" w:color="auto"/>
              <w:left w:val="single" w:sz="8" w:space="0" w:color="auto"/>
              <w:bottom w:val="single" w:sz="8" w:space="0" w:color="auto"/>
              <w:right w:val="single" w:sz="8" w:space="0" w:color="auto"/>
            </w:tcBorders>
            <w:hideMark/>
          </w:tcPr>
          <w:p w14:paraId="28EECD71" w14:textId="78B450B0" w:rsidR="00F3634A" w:rsidRPr="00B172B0" w:rsidRDefault="00F3634A" w:rsidP="00807080">
            <w:pPr>
              <w:pStyle w:val="Heading3"/>
              <w:spacing w:after="0"/>
              <w:jc w:val="left"/>
              <w:rPr>
                <w:rFonts w:ascii="Consolas" w:hAnsi="Consolas"/>
                <w:b w:val="0"/>
                <w:bCs w:val="0"/>
                <w:u w:val="single"/>
              </w:rPr>
            </w:pPr>
            <w:r w:rsidRPr="00100BAF">
              <w:rPr>
                <w:rFonts w:ascii="Consolas" w:hAnsi="Consolas"/>
                <w:b w:val="0"/>
                <w:bCs w:val="0"/>
              </w:rPr>
              <w:t>https://apim-mw-aot-dev.azure-api.net/api/unit-of-measurement/measurementUnits/byUnitSystemId/{unitSystemId}</w:t>
            </w:r>
          </w:p>
        </w:tc>
      </w:tr>
      <w:tr w:rsidR="00F3634A" w:rsidRPr="00F3634A" w14:paraId="00E3AD22" w14:textId="77777777" w:rsidTr="00807080">
        <w:trPr>
          <w:trHeight w:val="10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33568C3" w14:textId="5D3576D2"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 xml:space="preserve">PATH </w:t>
            </w:r>
            <w:r w:rsidR="00EE0DE1">
              <w:rPr>
                <w:rFonts w:ascii="Consolas" w:hAnsi="Consolas"/>
                <w:b w:val="0"/>
                <w:bCs w:val="0"/>
              </w:rPr>
              <w:t>IAI</w:t>
            </w:r>
            <w:r w:rsidRPr="00B172B0">
              <w:rPr>
                <w:rFonts w:ascii="Consolas" w:hAnsi="Consolas"/>
                <w:b w:val="0"/>
                <w:bCs w:val="0"/>
              </w:rPr>
              <w:t xml:space="preserve"> (Azure)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071" w:type="dxa"/>
            <w:tcBorders>
              <w:top w:val="single" w:sz="8" w:space="0" w:color="auto"/>
              <w:left w:val="single" w:sz="8" w:space="0" w:color="auto"/>
              <w:bottom w:val="single" w:sz="8" w:space="0" w:color="auto"/>
              <w:right w:val="single" w:sz="8" w:space="0" w:color="auto"/>
            </w:tcBorders>
            <w:hideMark/>
          </w:tcPr>
          <w:p w14:paraId="7300CDCA" w14:textId="1F82D1B8" w:rsidR="00F3634A" w:rsidRPr="00B172B0" w:rsidRDefault="00F3634A" w:rsidP="00807080">
            <w:pPr>
              <w:pStyle w:val="Heading3"/>
              <w:spacing w:after="0"/>
              <w:jc w:val="left"/>
              <w:rPr>
                <w:rFonts w:ascii="Consolas" w:hAnsi="Consolas"/>
                <w:b w:val="0"/>
                <w:bCs w:val="0"/>
                <w:u w:val="single"/>
              </w:rPr>
            </w:pPr>
            <w:r w:rsidRPr="00100BAF">
              <w:rPr>
                <w:rFonts w:ascii="Consolas" w:hAnsi="Consolas"/>
                <w:b w:val="0"/>
                <w:bCs w:val="0"/>
              </w:rPr>
              <w:t>https://apim-aot-azure-dev.azure-api.net/api/unit-of-measurement/measurementUnits/byUnitSystemId/{unitSystemId}</w:t>
            </w:r>
          </w:p>
        </w:tc>
      </w:tr>
      <w:tr w:rsidR="00F3634A" w:rsidRPr="00F3634A" w14:paraId="413F0488" w14:textId="77777777" w:rsidTr="00807080">
        <w:trPr>
          <w:trHeight w:val="135"/>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9759073"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METHOD</w:t>
            </w:r>
          </w:p>
        </w:tc>
        <w:tc>
          <w:tcPr>
            <w:tcW w:w="11071" w:type="dxa"/>
            <w:tcBorders>
              <w:top w:val="single" w:sz="8" w:space="0" w:color="auto"/>
              <w:left w:val="single" w:sz="8" w:space="0" w:color="auto"/>
              <w:bottom w:val="single" w:sz="8" w:space="0" w:color="auto"/>
              <w:right w:val="single" w:sz="8" w:space="0" w:color="auto"/>
            </w:tcBorders>
            <w:hideMark/>
          </w:tcPr>
          <w:p w14:paraId="6E334DDD"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GET</w:t>
            </w:r>
          </w:p>
        </w:tc>
      </w:tr>
      <w:tr w:rsidR="00F3634A" w:rsidRPr="00F3634A" w14:paraId="38EAE986" w14:textId="77777777" w:rsidTr="00807080">
        <w:trPr>
          <w:trHeight w:val="240"/>
        </w:trPr>
        <w:tc>
          <w:tcPr>
            <w:tcW w:w="278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99DA8F4"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CONTENT TYPE</w:t>
            </w:r>
          </w:p>
        </w:tc>
        <w:tc>
          <w:tcPr>
            <w:tcW w:w="11071" w:type="dxa"/>
            <w:tcBorders>
              <w:top w:val="single" w:sz="8" w:space="0" w:color="auto"/>
              <w:left w:val="single" w:sz="8" w:space="0" w:color="auto"/>
              <w:bottom w:val="single" w:sz="8" w:space="0" w:color="auto"/>
              <w:right w:val="single" w:sz="8" w:space="0" w:color="auto"/>
            </w:tcBorders>
            <w:hideMark/>
          </w:tcPr>
          <w:p w14:paraId="2067606D" w14:textId="77777777" w:rsidR="00F3634A" w:rsidRPr="00B172B0" w:rsidRDefault="00F3634A" w:rsidP="00807080">
            <w:pPr>
              <w:pStyle w:val="Heading3"/>
              <w:spacing w:after="0"/>
              <w:jc w:val="left"/>
              <w:rPr>
                <w:rFonts w:ascii="Consolas" w:hAnsi="Consolas"/>
                <w:b w:val="0"/>
                <w:bCs w:val="0"/>
              </w:rPr>
            </w:pPr>
            <w:r w:rsidRPr="00B172B0">
              <w:rPr>
                <w:rFonts w:ascii="Consolas" w:hAnsi="Consolas"/>
                <w:b w:val="0"/>
                <w:bCs w:val="0"/>
              </w:rPr>
              <w:t>application / json</w:t>
            </w:r>
          </w:p>
        </w:tc>
      </w:tr>
    </w:tbl>
    <w:p w14:paraId="666B6073" w14:textId="03F0E7A8" w:rsidR="00982F13" w:rsidRPr="00B87FD7" w:rsidRDefault="00115078" w:rsidP="00B87FD7">
      <w:pPr>
        <w:pStyle w:val="Heading3"/>
      </w:pPr>
      <w:r w:rsidRPr="00B87FD7">
        <w:t>Input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026E32E9" w14:textId="77777777" w:rsidTr="00F3634A">
        <w:trPr>
          <w:trHeight w:val="360"/>
        </w:trPr>
        <w:tc>
          <w:tcPr>
            <w:tcW w:w="2335" w:type="dxa"/>
            <w:shd w:val="clear" w:color="auto" w:fill="D9D9D9" w:themeFill="background1" w:themeFillShade="D9"/>
          </w:tcPr>
          <w:p w14:paraId="40600820" w14:textId="639F22B7" w:rsidR="00982F13" w:rsidRDefault="00115078" w:rsidP="007B79F1">
            <w:pPr>
              <w:spacing w:after="0"/>
            </w:pPr>
            <w:r>
              <w:t>Parameter</w:t>
            </w:r>
          </w:p>
        </w:tc>
        <w:tc>
          <w:tcPr>
            <w:tcW w:w="7964" w:type="dxa"/>
            <w:shd w:val="clear" w:color="auto" w:fill="D9D9D9" w:themeFill="background1" w:themeFillShade="D9"/>
          </w:tcPr>
          <w:p w14:paraId="3F248021" w14:textId="073E038A" w:rsidR="00982F13" w:rsidRDefault="00115078" w:rsidP="007B79F1">
            <w:pPr>
              <w:spacing w:after="0"/>
            </w:pPr>
            <w:r>
              <w:t>Description</w:t>
            </w:r>
          </w:p>
        </w:tc>
        <w:tc>
          <w:tcPr>
            <w:tcW w:w="1853" w:type="dxa"/>
            <w:shd w:val="clear" w:color="auto" w:fill="D9D9D9" w:themeFill="background1" w:themeFillShade="D9"/>
          </w:tcPr>
          <w:p w14:paraId="765436EB" w14:textId="203E4296" w:rsidR="00982F13" w:rsidRDefault="00115078" w:rsidP="007B79F1">
            <w:pPr>
              <w:spacing w:after="0"/>
            </w:pPr>
            <w:r>
              <w:t>M/O</w:t>
            </w:r>
          </w:p>
        </w:tc>
        <w:tc>
          <w:tcPr>
            <w:tcW w:w="1668" w:type="dxa"/>
            <w:shd w:val="clear" w:color="auto" w:fill="D9D9D9" w:themeFill="background1" w:themeFillShade="D9"/>
          </w:tcPr>
          <w:p w14:paraId="17CBD9C6" w14:textId="3868028E" w:rsidR="00982F13" w:rsidRDefault="00115078" w:rsidP="007B79F1">
            <w:pPr>
              <w:spacing w:after="0"/>
            </w:pPr>
            <w:r>
              <w:t>Type</w:t>
            </w:r>
          </w:p>
        </w:tc>
      </w:tr>
      <w:tr w:rsidR="00982F13" w14:paraId="29029B98" w14:textId="77777777" w:rsidTr="00F3634A">
        <w:trPr>
          <w:trHeight w:val="250"/>
        </w:trPr>
        <w:tc>
          <w:tcPr>
            <w:tcW w:w="2335" w:type="dxa"/>
          </w:tcPr>
          <w:p w14:paraId="58A3CE0A" w14:textId="18087C39" w:rsidR="00982F13" w:rsidRDefault="00115078" w:rsidP="007B79F1">
            <w:pPr>
              <w:spacing w:after="0"/>
            </w:pPr>
            <w:r>
              <w:t>Authorization</w:t>
            </w:r>
          </w:p>
        </w:tc>
        <w:tc>
          <w:tcPr>
            <w:tcW w:w="7964" w:type="dxa"/>
          </w:tcPr>
          <w:p w14:paraId="1F2434B9" w14:textId="3ECD4367" w:rsidR="00982F13" w:rsidRDefault="00115078" w:rsidP="007B79F1">
            <w:pPr>
              <w:spacing w:after="0"/>
            </w:pPr>
            <w:r>
              <w:t>Token acquired from Azure AD based on the user credentials for further API calls.</w:t>
            </w:r>
          </w:p>
        </w:tc>
        <w:tc>
          <w:tcPr>
            <w:tcW w:w="1853" w:type="dxa"/>
          </w:tcPr>
          <w:p w14:paraId="4B075494" w14:textId="7CFF1F37" w:rsidR="00982F13" w:rsidRDefault="00115078" w:rsidP="007B79F1">
            <w:pPr>
              <w:spacing w:after="0"/>
            </w:pPr>
            <w:r>
              <w:t>M</w:t>
            </w:r>
          </w:p>
        </w:tc>
        <w:tc>
          <w:tcPr>
            <w:tcW w:w="1668" w:type="dxa"/>
          </w:tcPr>
          <w:p w14:paraId="73449485" w14:textId="37D5BDF6" w:rsidR="00982F13" w:rsidRDefault="00115078" w:rsidP="007B79F1">
            <w:pPr>
              <w:spacing w:after="0"/>
            </w:pPr>
            <w:r>
              <w:t>String</w:t>
            </w:r>
          </w:p>
        </w:tc>
      </w:tr>
      <w:tr w:rsidR="00982F13" w14:paraId="67BFCFA2" w14:textId="77777777" w:rsidTr="00F3634A">
        <w:trPr>
          <w:trHeight w:val="54"/>
        </w:trPr>
        <w:tc>
          <w:tcPr>
            <w:tcW w:w="2335" w:type="dxa"/>
          </w:tcPr>
          <w:p w14:paraId="6417D1A3" w14:textId="0166DCED" w:rsidR="00982F13" w:rsidRDefault="00115078" w:rsidP="007B79F1">
            <w:pPr>
              <w:spacing w:after="0"/>
            </w:pPr>
            <w:r>
              <w:t>Content-Type</w:t>
            </w:r>
          </w:p>
        </w:tc>
        <w:tc>
          <w:tcPr>
            <w:tcW w:w="7964" w:type="dxa"/>
          </w:tcPr>
          <w:p w14:paraId="00D235A2" w14:textId="4F958BE1" w:rsidR="00982F13" w:rsidRDefault="00115078" w:rsidP="007B79F1">
            <w:pPr>
              <w:spacing w:after="0"/>
            </w:pPr>
            <w:r>
              <w:t>Type of content. E.g.- application/json</w:t>
            </w:r>
          </w:p>
        </w:tc>
        <w:tc>
          <w:tcPr>
            <w:tcW w:w="1853" w:type="dxa"/>
          </w:tcPr>
          <w:p w14:paraId="1B602C0B" w14:textId="7FD03616" w:rsidR="00982F13" w:rsidRDefault="00115078" w:rsidP="007B79F1">
            <w:pPr>
              <w:spacing w:after="0"/>
            </w:pPr>
            <w:r>
              <w:t>M</w:t>
            </w:r>
          </w:p>
        </w:tc>
        <w:tc>
          <w:tcPr>
            <w:tcW w:w="1668" w:type="dxa"/>
          </w:tcPr>
          <w:p w14:paraId="53867192" w14:textId="373E964F" w:rsidR="00982F13" w:rsidRDefault="00115078" w:rsidP="007B79F1">
            <w:pPr>
              <w:spacing w:after="0"/>
            </w:pPr>
            <w:r>
              <w:t>string</w:t>
            </w:r>
          </w:p>
        </w:tc>
      </w:tr>
    </w:tbl>
    <w:p w14:paraId="643BE935" w14:textId="1B188172" w:rsidR="00982F13" w:rsidRPr="00982F13" w:rsidRDefault="00115078" w:rsidP="00982F13">
      <w:pPr>
        <w:pStyle w:val="Heading3"/>
      </w:pPr>
      <w:r>
        <w:t>Input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964"/>
        <w:gridCol w:w="1853"/>
        <w:gridCol w:w="1668"/>
      </w:tblGrid>
      <w:tr w:rsidR="00982F13" w14:paraId="43583B1C" w14:textId="77777777" w:rsidTr="00F3634A">
        <w:trPr>
          <w:trHeight w:val="360"/>
        </w:trPr>
        <w:tc>
          <w:tcPr>
            <w:tcW w:w="2335" w:type="dxa"/>
            <w:shd w:val="clear" w:color="auto" w:fill="D9D9D9" w:themeFill="background1" w:themeFillShade="D9"/>
          </w:tcPr>
          <w:p w14:paraId="696E757D" w14:textId="00F0C20D" w:rsidR="00982F13" w:rsidRDefault="00115078" w:rsidP="00D24EE4">
            <w:pPr>
              <w:spacing w:after="0"/>
            </w:pPr>
            <w:r>
              <w:t>Parameter</w:t>
            </w:r>
          </w:p>
        </w:tc>
        <w:tc>
          <w:tcPr>
            <w:tcW w:w="7964" w:type="dxa"/>
            <w:shd w:val="clear" w:color="auto" w:fill="D9D9D9" w:themeFill="background1" w:themeFillShade="D9"/>
          </w:tcPr>
          <w:p w14:paraId="4D9E2815" w14:textId="55B1DD2F" w:rsidR="00982F13" w:rsidRDefault="00115078" w:rsidP="00D24EE4">
            <w:pPr>
              <w:spacing w:after="0"/>
            </w:pPr>
            <w:r>
              <w:t>Description</w:t>
            </w:r>
          </w:p>
        </w:tc>
        <w:tc>
          <w:tcPr>
            <w:tcW w:w="1853" w:type="dxa"/>
            <w:shd w:val="clear" w:color="auto" w:fill="D9D9D9" w:themeFill="background1" w:themeFillShade="D9"/>
          </w:tcPr>
          <w:p w14:paraId="47748824" w14:textId="619405D5" w:rsidR="00982F13" w:rsidRDefault="00115078" w:rsidP="00D24EE4">
            <w:pPr>
              <w:spacing w:after="0"/>
            </w:pPr>
            <w:r>
              <w:t>M/O</w:t>
            </w:r>
          </w:p>
        </w:tc>
        <w:tc>
          <w:tcPr>
            <w:tcW w:w="1668" w:type="dxa"/>
            <w:shd w:val="clear" w:color="auto" w:fill="D9D9D9" w:themeFill="background1" w:themeFillShade="D9"/>
          </w:tcPr>
          <w:p w14:paraId="5C97B71A" w14:textId="40996758" w:rsidR="00982F13" w:rsidRDefault="00115078" w:rsidP="00D24EE4">
            <w:pPr>
              <w:spacing w:after="0"/>
            </w:pPr>
            <w:r>
              <w:t>Type</w:t>
            </w:r>
          </w:p>
        </w:tc>
      </w:tr>
      <w:tr w:rsidR="00982F13" w14:paraId="43DD466E" w14:textId="77777777" w:rsidTr="00F3634A">
        <w:trPr>
          <w:trHeight w:val="240"/>
        </w:trPr>
        <w:tc>
          <w:tcPr>
            <w:tcW w:w="2335" w:type="dxa"/>
          </w:tcPr>
          <w:p w14:paraId="2AE072C5" w14:textId="205A9E91" w:rsidR="00982F13" w:rsidRDefault="00115078" w:rsidP="00D24EE4">
            <w:pPr>
              <w:spacing w:after="0"/>
            </w:pPr>
            <w:r>
              <w:t>unitSystemId</w:t>
            </w:r>
          </w:p>
        </w:tc>
        <w:tc>
          <w:tcPr>
            <w:tcW w:w="7964" w:type="dxa"/>
          </w:tcPr>
          <w:p w14:paraId="7F9FC1FC" w14:textId="465DC3AE" w:rsidR="00982F13" w:rsidRDefault="00115078" w:rsidP="00D24EE4">
            <w:pPr>
              <w:spacing w:after="0"/>
            </w:pPr>
            <w:r>
              <w:t>Provide unique identifier of existing unit system.</w:t>
            </w:r>
          </w:p>
        </w:tc>
        <w:tc>
          <w:tcPr>
            <w:tcW w:w="1853" w:type="dxa"/>
          </w:tcPr>
          <w:p w14:paraId="2EE1D942" w14:textId="34C7FA77" w:rsidR="00982F13" w:rsidRDefault="00115078" w:rsidP="00D24EE4">
            <w:pPr>
              <w:spacing w:after="0"/>
            </w:pPr>
            <w:r>
              <w:t>M</w:t>
            </w:r>
          </w:p>
        </w:tc>
        <w:tc>
          <w:tcPr>
            <w:tcW w:w="1668" w:type="dxa"/>
          </w:tcPr>
          <w:p w14:paraId="2958846E" w14:textId="1C15349D" w:rsidR="00982F13" w:rsidRDefault="00115078" w:rsidP="00D24EE4">
            <w:pPr>
              <w:spacing w:after="0"/>
            </w:pPr>
            <w:r>
              <w:t>String</w:t>
            </w:r>
          </w:p>
        </w:tc>
      </w:tr>
    </w:tbl>
    <w:p w14:paraId="20A04B01" w14:textId="5884D289" w:rsidR="00516C88" w:rsidRPr="00982F13" w:rsidRDefault="00115078" w:rsidP="00982F13">
      <w:pPr>
        <w:pStyle w:val="Heading3"/>
      </w:pPr>
      <w:r>
        <w:t>Output Header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14:paraId="55CD1B9D" w14:textId="77777777" w:rsidTr="00F3634A">
        <w:trPr>
          <w:trHeight w:val="196"/>
        </w:trPr>
        <w:tc>
          <w:tcPr>
            <w:tcW w:w="2335" w:type="dxa"/>
            <w:shd w:val="clear" w:color="auto" w:fill="D9D9D9" w:themeFill="background1" w:themeFillShade="D9"/>
          </w:tcPr>
          <w:p w14:paraId="406A2EF1" w14:textId="2A533672" w:rsidR="00516C88" w:rsidRDefault="00115078" w:rsidP="00AC7875">
            <w:pPr>
              <w:spacing w:after="0"/>
            </w:pPr>
            <w:r>
              <w:t>Parameter</w:t>
            </w:r>
          </w:p>
        </w:tc>
        <w:tc>
          <w:tcPr>
            <w:tcW w:w="9811" w:type="dxa"/>
            <w:shd w:val="clear" w:color="auto" w:fill="D9D9D9" w:themeFill="background1" w:themeFillShade="D9"/>
          </w:tcPr>
          <w:p w14:paraId="4497BBA0" w14:textId="589E5F90" w:rsidR="00516C88" w:rsidRDefault="00115078" w:rsidP="00AC7875">
            <w:pPr>
              <w:spacing w:after="0"/>
            </w:pPr>
            <w:r>
              <w:t>Description</w:t>
            </w:r>
          </w:p>
        </w:tc>
        <w:tc>
          <w:tcPr>
            <w:tcW w:w="1674" w:type="dxa"/>
            <w:shd w:val="clear" w:color="auto" w:fill="D9D9D9" w:themeFill="background1" w:themeFillShade="D9"/>
          </w:tcPr>
          <w:p w14:paraId="0C05CE6E" w14:textId="7641615E" w:rsidR="00516C88" w:rsidRDefault="00115078" w:rsidP="00AC7875">
            <w:pPr>
              <w:spacing w:after="0"/>
            </w:pPr>
            <w:r>
              <w:t>Type</w:t>
            </w:r>
          </w:p>
        </w:tc>
      </w:tr>
      <w:tr w:rsidR="00516C88" w14:paraId="39DED45C" w14:textId="77777777" w:rsidTr="00F3634A">
        <w:trPr>
          <w:trHeight w:val="54"/>
        </w:trPr>
        <w:tc>
          <w:tcPr>
            <w:tcW w:w="2335" w:type="dxa"/>
          </w:tcPr>
          <w:p w14:paraId="38A94514" w14:textId="77777777" w:rsidR="00516C88" w:rsidRPr="001447A9" w:rsidRDefault="00516C88" w:rsidP="00AC7875">
            <w:pPr>
              <w:spacing w:after="0"/>
              <w:rPr>
                <w:rFonts w:ascii="Consolas" w:hAnsi="Consolas"/>
              </w:rPr>
            </w:pPr>
            <w:r w:rsidRPr="001447A9">
              <w:rPr>
                <w:rFonts w:ascii="Consolas" w:hAnsi="Consolas"/>
              </w:rPr>
              <w:t>Server</w:t>
            </w:r>
          </w:p>
        </w:tc>
        <w:tc>
          <w:tcPr>
            <w:tcW w:w="9811" w:type="dxa"/>
          </w:tcPr>
          <w:p w14:paraId="50CBF172" w14:textId="77777777" w:rsidR="00516C88" w:rsidRPr="001447A9" w:rsidRDefault="00516C88" w:rsidP="00AC7875">
            <w:pPr>
              <w:spacing w:after="0"/>
              <w:rPr>
                <w:rFonts w:ascii="Consolas" w:hAnsi="Consolas"/>
              </w:rPr>
            </w:pPr>
            <w:r w:rsidRPr="001447A9">
              <w:rPr>
                <w:rFonts w:ascii="Consolas" w:hAnsi="Consolas"/>
              </w:rPr>
              <w:t>Contains information about how the server handles the request [e.g., Werkzeug/2.1.2 Python/3.9.7]</w:t>
            </w:r>
          </w:p>
        </w:tc>
        <w:tc>
          <w:tcPr>
            <w:tcW w:w="1674" w:type="dxa"/>
          </w:tcPr>
          <w:p w14:paraId="3AFA92CF" w14:textId="77777777" w:rsidR="00516C88" w:rsidRPr="001447A9" w:rsidRDefault="00516C88" w:rsidP="00AC7875">
            <w:pPr>
              <w:spacing w:after="0"/>
              <w:rPr>
                <w:rFonts w:ascii="Consolas" w:hAnsi="Consolas"/>
              </w:rPr>
            </w:pPr>
            <w:r w:rsidRPr="001447A9">
              <w:rPr>
                <w:rFonts w:ascii="Consolas" w:hAnsi="Consolas"/>
              </w:rPr>
              <w:t>String</w:t>
            </w:r>
          </w:p>
        </w:tc>
      </w:tr>
      <w:tr w:rsidR="00516C88" w14:paraId="7FEB6404" w14:textId="77777777" w:rsidTr="00F3634A">
        <w:trPr>
          <w:trHeight w:val="54"/>
        </w:trPr>
        <w:tc>
          <w:tcPr>
            <w:tcW w:w="2335" w:type="dxa"/>
          </w:tcPr>
          <w:p w14:paraId="34859A00" w14:textId="77777777" w:rsidR="00516C88" w:rsidRPr="001447A9" w:rsidRDefault="00516C88" w:rsidP="00AC7875">
            <w:pPr>
              <w:spacing w:after="0"/>
              <w:rPr>
                <w:rFonts w:ascii="Consolas" w:hAnsi="Consolas"/>
              </w:rPr>
            </w:pPr>
            <w:r w:rsidRPr="001447A9">
              <w:rPr>
                <w:rFonts w:ascii="Consolas" w:hAnsi="Consolas"/>
              </w:rPr>
              <w:t>Content-Type</w:t>
            </w:r>
          </w:p>
        </w:tc>
        <w:tc>
          <w:tcPr>
            <w:tcW w:w="9811" w:type="dxa"/>
          </w:tcPr>
          <w:p w14:paraId="0471BDE8" w14:textId="77777777" w:rsidR="00516C88" w:rsidRPr="001447A9" w:rsidRDefault="00516C88" w:rsidP="00AC7875">
            <w:pPr>
              <w:spacing w:after="0"/>
              <w:rPr>
                <w:rFonts w:ascii="Consolas" w:hAnsi="Consolas"/>
              </w:rPr>
            </w:pPr>
            <w:r w:rsidRPr="001447A9">
              <w:rPr>
                <w:rFonts w:ascii="Consolas" w:hAnsi="Consolas"/>
              </w:rPr>
              <w:t>Type of the content</w:t>
            </w:r>
          </w:p>
        </w:tc>
        <w:tc>
          <w:tcPr>
            <w:tcW w:w="1674" w:type="dxa"/>
          </w:tcPr>
          <w:p w14:paraId="1A8F20D6" w14:textId="77777777" w:rsidR="00516C88" w:rsidRPr="001447A9" w:rsidRDefault="00516C88" w:rsidP="00AC7875">
            <w:pPr>
              <w:spacing w:after="0"/>
              <w:rPr>
                <w:rFonts w:ascii="Consolas" w:hAnsi="Consolas"/>
              </w:rPr>
            </w:pPr>
            <w:r w:rsidRPr="001447A9">
              <w:rPr>
                <w:rFonts w:ascii="Consolas" w:hAnsi="Consolas"/>
              </w:rPr>
              <w:t>String</w:t>
            </w:r>
          </w:p>
        </w:tc>
      </w:tr>
      <w:tr w:rsidR="00516C88" w14:paraId="3ABAD74B" w14:textId="77777777" w:rsidTr="00F3634A">
        <w:trPr>
          <w:trHeight w:val="54"/>
        </w:trPr>
        <w:tc>
          <w:tcPr>
            <w:tcW w:w="2335" w:type="dxa"/>
          </w:tcPr>
          <w:p w14:paraId="0468E917" w14:textId="77777777" w:rsidR="00516C88" w:rsidRPr="001447A9" w:rsidRDefault="00516C88" w:rsidP="00AC7875">
            <w:pPr>
              <w:spacing w:after="0"/>
              <w:rPr>
                <w:rFonts w:ascii="Consolas" w:hAnsi="Consolas"/>
              </w:rPr>
            </w:pPr>
            <w:r w:rsidRPr="001447A9">
              <w:rPr>
                <w:rFonts w:ascii="Consolas" w:hAnsi="Consolas"/>
              </w:rPr>
              <w:t>Date</w:t>
            </w:r>
          </w:p>
        </w:tc>
        <w:tc>
          <w:tcPr>
            <w:tcW w:w="9811" w:type="dxa"/>
          </w:tcPr>
          <w:p w14:paraId="47C2BFBE" w14:textId="77777777" w:rsidR="00516C88" w:rsidRPr="001447A9" w:rsidRDefault="00516C88" w:rsidP="00AC7875">
            <w:pPr>
              <w:spacing w:after="0"/>
              <w:rPr>
                <w:rFonts w:ascii="Consolas" w:hAnsi="Consolas"/>
              </w:rPr>
            </w:pPr>
            <w:r w:rsidRPr="001447A9">
              <w:rPr>
                <w:rFonts w:ascii="Consolas" w:hAnsi="Consolas"/>
              </w:rPr>
              <w:t>Date of operation execution e.g. - [Tue, 17 May 2022 06:30:16 GMT]</w:t>
            </w:r>
          </w:p>
        </w:tc>
        <w:tc>
          <w:tcPr>
            <w:tcW w:w="1674" w:type="dxa"/>
          </w:tcPr>
          <w:p w14:paraId="1542B232" w14:textId="77777777" w:rsidR="00516C88" w:rsidRPr="001447A9" w:rsidRDefault="00516C88" w:rsidP="00AC7875">
            <w:pPr>
              <w:spacing w:after="0"/>
              <w:rPr>
                <w:rFonts w:ascii="Consolas" w:hAnsi="Consolas"/>
              </w:rPr>
            </w:pPr>
            <w:r w:rsidRPr="001447A9">
              <w:rPr>
                <w:rFonts w:ascii="Consolas" w:hAnsi="Consolas"/>
              </w:rPr>
              <w:t>Datetime</w:t>
            </w:r>
          </w:p>
        </w:tc>
      </w:tr>
      <w:tr w:rsidR="00516C88" w14:paraId="674FD056" w14:textId="77777777" w:rsidTr="00F3634A">
        <w:trPr>
          <w:trHeight w:val="54"/>
        </w:trPr>
        <w:tc>
          <w:tcPr>
            <w:tcW w:w="2335" w:type="dxa"/>
          </w:tcPr>
          <w:p w14:paraId="2CE23BC1" w14:textId="77777777" w:rsidR="00516C88" w:rsidRPr="001447A9" w:rsidRDefault="00516C88" w:rsidP="00AC7875">
            <w:pPr>
              <w:spacing w:after="0"/>
              <w:rPr>
                <w:rFonts w:ascii="Consolas" w:hAnsi="Consolas"/>
              </w:rPr>
            </w:pPr>
            <w:r w:rsidRPr="001447A9">
              <w:rPr>
                <w:rFonts w:ascii="Consolas" w:hAnsi="Consolas"/>
              </w:rPr>
              <w:t>Content-Length</w:t>
            </w:r>
          </w:p>
        </w:tc>
        <w:tc>
          <w:tcPr>
            <w:tcW w:w="9811" w:type="dxa"/>
          </w:tcPr>
          <w:p w14:paraId="7E1B16FA" w14:textId="77777777" w:rsidR="00516C88" w:rsidRPr="001447A9" w:rsidRDefault="00516C88" w:rsidP="00AC7875">
            <w:pPr>
              <w:spacing w:after="0"/>
              <w:rPr>
                <w:rFonts w:ascii="Consolas" w:hAnsi="Consolas"/>
              </w:rPr>
            </w:pPr>
            <w:r w:rsidRPr="001447A9">
              <w:rPr>
                <w:rFonts w:ascii="Consolas" w:hAnsi="Consolas"/>
              </w:rPr>
              <w:t>Length of the content</w:t>
            </w:r>
          </w:p>
        </w:tc>
        <w:tc>
          <w:tcPr>
            <w:tcW w:w="1674" w:type="dxa"/>
          </w:tcPr>
          <w:p w14:paraId="704D7A0A" w14:textId="77777777" w:rsidR="00516C88" w:rsidRPr="001447A9" w:rsidRDefault="00516C88" w:rsidP="00AC7875">
            <w:pPr>
              <w:spacing w:after="0"/>
              <w:rPr>
                <w:rFonts w:ascii="Consolas" w:hAnsi="Consolas"/>
              </w:rPr>
            </w:pPr>
            <w:r w:rsidRPr="001447A9">
              <w:rPr>
                <w:rFonts w:ascii="Consolas" w:hAnsi="Consolas"/>
              </w:rPr>
              <w:t>Bytes</w:t>
            </w:r>
          </w:p>
        </w:tc>
      </w:tr>
      <w:tr w:rsidR="00516C88" w14:paraId="4A6CF4F9" w14:textId="77777777" w:rsidTr="00F3634A">
        <w:trPr>
          <w:trHeight w:val="160"/>
        </w:trPr>
        <w:tc>
          <w:tcPr>
            <w:tcW w:w="2335" w:type="dxa"/>
          </w:tcPr>
          <w:p w14:paraId="7BF85312" w14:textId="77777777" w:rsidR="00516C88" w:rsidRPr="001447A9" w:rsidRDefault="00516C88" w:rsidP="00AC7875">
            <w:pPr>
              <w:spacing w:after="0"/>
              <w:rPr>
                <w:rFonts w:ascii="Consolas" w:hAnsi="Consolas"/>
              </w:rPr>
            </w:pPr>
            <w:r w:rsidRPr="001447A9">
              <w:rPr>
                <w:rFonts w:ascii="Consolas" w:hAnsi="Consolas"/>
              </w:rPr>
              <w:t>Connection</w:t>
            </w:r>
          </w:p>
        </w:tc>
        <w:tc>
          <w:tcPr>
            <w:tcW w:w="9811" w:type="dxa"/>
          </w:tcPr>
          <w:p w14:paraId="0097E5F5" w14:textId="77777777" w:rsidR="00516C88" w:rsidRPr="001447A9" w:rsidRDefault="00516C88" w:rsidP="00AC7875">
            <w:pPr>
              <w:spacing w:after="0"/>
              <w:rPr>
                <w:rFonts w:ascii="Consolas" w:hAnsi="Consolas"/>
              </w:rPr>
            </w:pPr>
            <w:r w:rsidRPr="001447A9">
              <w:rPr>
                <w:rFonts w:ascii="Consolas" w:hAnsi="Consolas"/>
              </w:rPr>
              <w:t>A general header specifying whether the current network connection stays open once the current transaction finishes</w:t>
            </w:r>
          </w:p>
        </w:tc>
        <w:tc>
          <w:tcPr>
            <w:tcW w:w="1674" w:type="dxa"/>
          </w:tcPr>
          <w:p w14:paraId="5E5DAAC3" w14:textId="77777777" w:rsidR="00516C88" w:rsidRPr="001447A9" w:rsidRDefault="00516C88" w:rsidP="00AC7875">
            <w:pPr>
              <w:spacing w:after="0"/>
              <w:rPr>
                <w:rFonts w:ascii="Consolas" w:hAnsi="Consolas"/>
              </w:rPr>
            </w:pPr>
            <w:r w:rsidRPr="001447A9">
              <w:rPr>
                <w:rFonts w:ascii="Consolas" w:hAnsi="Consolas"/>
              </w:rPr>
              <w:t>String</w:t>
            </w:r>
          </w:p>
        </w:tc>
      </w:tr>
    </w:tbl>
    <w:p w14:paraId="5F46AD2D" w14:textId="770D6B18" w:rsidR="00516C88" w:rsidRPr="00982F13" w:rsidRDefault="00115078" w:rsidP="00982F13">
      <w:pPr>
        <w:pStyle w:val="Heading3"/>
      </w:pPr>
      <w:r>
        <w:t>Output Body Parameters</w:t>
      </w:r>
    </w:p>
    <w:tbl>
      <w:tblPr>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9811"/>
        <w:gridCol w:w="1674"/>
      </w:tblGrid>
      <w:tr w:rsidR="00516C88" w:rsidRPr="002F6988" w14:paraId="3D97AA3D" w14:textId="77777777" w:rsidTr="00F3634A">
        <w:trPr>
          <w:trHeight w:val="315"/>
        </w:trPr>
        <w:tc>
          <w:tcPr>
            <w:tcW w:w="2335" w:type="dxa"/>
            <w:shd w:val="clear" w:color="auto" w:fill="E7E6E6" w:themeFill="background2"/>
          </w:tcPr>
          <w:p w14:paraId="356E6E7D" w14:textId="1ADFA69F" w:rsidR="00516C88" w:rsidRPr="002F6988" w:rsidRDefault="00115078" w:rsidP="000908FB">
            <w:pPr>
              <w:spacing w:after="0"/>
              <w:rPr>
                <w:b/>
                <w:bCs/>
              </w:rPr>
            </w:pPr>
            <w:r>
              <w:t>Parameter</w:t>
            </w:r>
          </w:p>
        </w:tc>
        <w:tc>
          <w:tcPr>
            <w:tcW w:w="9811" w:type="dxa"/>
            <w:shd w:val="clear" w:color="auto" w:fill="E7E6E6" w:themeFill="background2"/>
          </w:tcPr>
          <w:p w14:paraId="689194C3" w14:textId="785ACAFD" w:rsidR="00516C88" w:rsidRPr="002F6988" w:rsidRDefault="00115078" w:rsidP="000908FB">
            <w:pPr>
              <w:spacing w:after="0"/>
            </w:pPr>
            <w:r>
              <w:t>Description</w:t>
            </w:r>
          </w:p>
        </w:tc>
        <w:tc>
          <w:tcPr>
            <w:tcW w:w="1674" w:type="dxa"/>
            <w:shd w:val="clear" w:color="auto" w:fill="E7E6E6" w:themeFill="background2"/>
          </w:tcPr>
          <w:p w14:paraId="3404F780" w14:textId="45414288" w:rsidR="00516C88" w:rsidRPr="002F6988" w:rsidRDefault="00115078" w:rsidP="000908FB">
            <w:pPr>
              <w:spacing w:after="0"/>
            </w:pPr>
            <w:r>
              <w:t>Type</w:t>
            </w:r>
          </w:p>
        </w:tc>
      </w:tr>
      <w:tr w:rsidR="00516C88" w:rsidRPr="002B7A7B" w14:paraId="0ABEB4DB" w14:textId="77777777" w:rsidTr="00F3634A">
        <w:trPr>
          <w:trHeight w:val="315"/>
        </w:trPr>
        <w:tc>
          <w:tcPr>
            <w:tcW w:w="2335" w:type="dxa"/>
          </w:tcPr>
          <w:p w14:paraId="7E6ABD99" w14:textId="2E15C3C3" w:rsidR="00516C88" w:rsidRPr="002B7A7B" w:rsidRDefault="00115078" w:rsidP="000908FB">
            <w:pPr>
              <w:spacing w:after="0"/>
              <w:rPr>
                <w:highlight w:val="lightGray"/>
              </w:rPr>
            </w:pPr>
            <w:r>
              <w:t>UoMId</w:t>
            </w:r>
          </w:p>
        </w:tc>
        <w:tc>
          <w:tcPr>
            <w:tcW w:w="9811" w:type="dxa"/>
          </w:tcPr>
          <w:p w14:paraId="5FF895CF" w14:textId="73A75B36" w:rsidR="00516C88" w:rsidRPr="002B7A7B" w:rsidRDefault="00115078" w:rsidP="000908FB">
            <w:pPr>
              <w:spacing w:after="0"/>
              <w:rPr>
                <w:highlight w:val="lightGray"/>
              </w:rPr>
            </w:pPr>
            <w:r>
              <w:t>Unique identifier of the unit of measurement</w:t>
            </w:r>
          </w:p>
        </w:tc>
        <w:tc>
          <w:tcPr>
            <w:tcW w:w="1674" w:type="dxa"/>
          </w:tcPr>
          <w:p w14:paraId="5E981085" w14:textId="5148C0E7" w:rsidR="00516C88" w:rsidRPr="002B7A7B" w:rsidRDefault="00115078" w:rsidP="000908FB">
            <w:pPr>
              <w:spacing w:after="0"/>
              <w:rPr>
                <w:highlight w:val="lightGray"/>
              </w:rPr>
            </w:pPr>
            <w:r>
              <w:t>String</w:t>
            </w:r>
          </w:p>
        </w:tc>
      </w:tr>
      <w:tr w:rsidR="00516C88" w:rsidRPr="0387F8AB" w14:paraId="58C8D5AE" w14:textId="77777777" w:rsidTr="00F3634A">
        <w:trPr>
          <w:trHeight w:val="315"/>
        </w:trPr>
        <w:tc>
          <w:tcPr>
            <w:tcW w:w="2335" w:type="dxa"/>
          </w:tcPr>
          <w:p w14:paraId="512CF6AC" w14:textId="4F9D5763" w:rsidR="00516C88" w:rsidRDefault="00115078" w:rsidP="000908FB">
            <w:pPr>
              <w:spacing w:after="0"/>
            </w:pPr>
            <w:r>
              <w:t>MeasurementType</w:t>
            </w:r>
          </w:p>
        </w:tc>
        <w:tc>
          <w:tcPr>
            <w:tcW w:w="9811" w:type="dxa"/>
          </w:tcPr>
          <w:p w14:paraId="44FFF867" w14:textId="281D6E4C" w:rsidR="00516C88" w:rsidRDefault="00115078" w:rsidP="000908FB">
            <w:pPr>
              <w:spacing w:after="0"/>
            </w:pPr>
            <w:r>
              <w:t>Type of the measurement corresponding to the unit of measurement</w:t>
            </w:r>
          </w:p>
        </w:tc>
        <w:tc>
          <w:tcPr>
            <w:tcW w:w="1674" w:type="dxa"/>
          </w:tcPr>
          <w:p w14:paraId="2AE9720B" w14:textId="56C75A66" w:rsidR="00516C88" w:rsidRPr="0387F8AB" w:rsidRDefault="00115078" w:rsidP="000908FB">
            <w:pPr>
              <w:spacing w:after="0"/>
            </w:pPr>
            <w:r>
              <w:t>String</w:t>
            </w:r>
          </w:p>
        </w:tc>
      </w:tr>
      <w:tr w:rsidR="00516C88" w:rsidRPr="0387F8AB" w14:paraId="312E0226" w14:textId="77777777" w:rsidTr="00F3634A">
        <w:trPr>
          <w:trHeight w:val="315"/>
        </w:trPr>
        <w:tc>
          <w:tcPr>
            <w:tcW w:w="2335" w:type="dxa"/>
          </w:tcPr>
          <w:p w14:paraId="2BBA4B34" w14:textId="1703AB86" w:rsidR="00516C88" w:rsidRDefault="00115078" w:rsidP="000908FB">
            <w:pPr>
              <w:spacing w:after="0"/>
            </w:pPr>
            <w:r>
              <w:t>MeasurementUnit</w:t>
            </w:r>
          </w:p>
        </w:tc>
        <w:tc>
          <w:tcPr>
            <w:tcW w:w="9811" w:type="dxa"/>
          </w:tcPr>
          <w:p w14:paraId="24E3DF50" w14:textId="2EF704C6" w:rsidR="00516C88" w:rsidRDefault="00115078" w:rsidP="000908FB">
            <w:pPr>
              <w:spacing w:after="0"/>
            </w:pPr>
            <w:r>
              <w:t>Unit of Measurement</w:t>
            </w:r>
          </w:p>
        </w:tc>
        <w:tc>
          <w:tcPr>
            <w:tcW w:w="1674" w:type="dxa"/>
          </w:tcPr>
          <w:p w14:paraId="54FAB63C" w14:textId="02E4E762" w:rsidR="00516C88" w:rsidRPr="0387F8AB" w:rsidRDefault="00115078" w:rsidP="000908FB">
            <w:pPr>
              <w:spacing w:after="0"/>
            </w:pPr>
            <w:r>
              <w:t>String</w:t>
            </w:r>
          </w:p>
        </w:tc>
      </w:tr>
      <w:tr w:rsidR="00516C88" w:rsidRPr="0387F8AB" w14:paraId="657AEC64" w14:textId="77777777" w:rsidTr="00F3634A">
        <w:trPr>
          <w:trHeight w:val="315"/>
        </w:trPr>
        <w:tc>
          <w:tcPr>
            <w:tcW w:w="2335" w:type="dxa"/>
          </w:tcPr>
          <w:p w14:paraId="4D154A4A" w14:textId="230FFA66" w:rsidR="00516C88" w:rsidRDefault="00115078" w:rsidP="000908FB">
            <w:pPr>
              <w:spacing w:after="0"/>
            </w:pPr>
            <w:r>
              <w:t>MeasurementSystem</w:t>
            </w:r>
          </w:p>
        </w:tc>
        <w:tc>
          <w:tcPr>
            <w:tcW w:w="9811" w:type="dxa"/>
          </w:tcPr>
          <w:p w14:paraId="44CFD498" w14:textId="75C83DF4" w:rsidR="00516C88" w:rsidRDefault="00115078" w:rsidP="000908FB">
            <w:pPr>
              <w:spacing w:after="0"/>
            </w:pPr>
            <w:r>
              <w:t xml:space="preserve">Unit System corresponding to the unit of measurement </w:t>
            </w:r>
          </w:p>
        </w:tc>
        <w:tc>
          <w:tcPr>
            <w:tcW w:w="1674" w:type="dxa"/>
          </w:tcPr>
          <w:p w14:paraId="741BB1A5" w14:textId="285F75C5" w:rsidR="00516C88" w:rsidRPr="0387F8AB" w:rsidRDefault="00115078" w:rsidP="000908FB">
            <w:pPr>
              <w:spacing w:after="0"/>
            </w:pPr>
            <w:r>
              <w:t>String</w:t>
            </w:r>
          </w:p>
        </w:tc>
      </w:tr>
      <w:tr w:rsidR="00516C88" w:rsidRPr="0387F8AB" w14:paraId="31115095" w14:textId="77777777" w:rsidTr="00F3634A">
        <w:trPr>
          <w:trHeight w:val="315"/>
        </w:trPr>
        <w:tc>
          <w:tcPr>
            <w:tcW w:w="2335" w:type="dxa"/>
          </w:tcPr>
          <w:p w14:paraId="37CBB66F" w14:textId="3A78ECC2" w:rsidR="00516C88" w:rsidRDefault="00115078" w:rsidP="000908FB">
            <w:pPr>
              <w:spacing w:after="0"/>
            </w:pPr>
            <w:r>
              <w:t>DisplayName</w:t>
            </w:r>
          </w:p>
        </w:tc>
        <w:tc>
          <w:tcPr>
            <w:tcW w:w="9811" w:type="dxa"/>
          </w:tcPr>
          <w:p w14:paraId="1D228EB4" w14:textId="720DE530" w:rsidR="00516C88" w:rsidRDefault="00115078" w:rsidP="000908FB">
            <w:pPr>
              <w:spacing w:after="0"/>
            </w:pPr>
            <w:r>
              <w:t>The name of the unit that will be displayed as the unit name</w:t>
            </w:r>
          </w:p>
        </w:tc>
        <w:tc>
          <w:tcPr>
            <w:tcW w:w="1674" w:type="dxa"/>
          </w:tcPr>
          <w:p w14:paraId="51C942B7" w14:textId="16A4AE67" w:rsidR="00516C88" w:rsidRPr="0387F8AB" w:rsidRDefault="00115078" w:rsidP="000908FB">
            <w:pPr>
              <w:spacing w:after="0"/>
            </w:pPr>
            <w:r>
              <w:t>String</w:t>
            </w:r>
          </w:p>
        </w:tc>
      </w:tr>
      <w:tr w:rsidR="00516C88" w:rsidRPr="0387F8AB" w14:paraId="21E16D1B" w14:textId="77777777" w:rsidTr="00F3634A">
        <w:trPr>
          <w:trHeight w:val="315"/>
        </w:trPr>
        <w:tc>
          <w:tcPr>
            <w:tcW w:w="2335" w:type="dxa"/>
          </w:tcPr>
          <w:p w14:paraId="004D1F67" w14:textId="50C5A8E3" w:rsidR="00516C88" w:rsidRDefault="00115078" w:rsidP="000908FB">
            <w:pPr>
              <w:spacing w:after="0"/>
            </w:pPr>
            <w:r>
              <w:t>Symbol</w:t>
            </w:r>
          </w:p>
        </w:tc>
        <w:tc>
          <w:tcPr>
            <w:tcW w:w="9811" w:type="dxa"/>
          </w:tcPr>
          <w:p w14:paraId="29BA5988" w14:textId="209F6C42" w:rsidR="00516C88" w:rsidRDefault="00115078" w:rsidP="000908FB">
            <w:pPr>
              <w:spacing w:after="0"/>
            </w:pPr>
            <w:r>
              <w:t>Symbol of the unit of measurement</w:t>
            </w:r>
          </w:p>
        </w:tc>
        <w:tc>
          <w:tcPr>
            <w:tcW w:w="1674" w:type="dxa"/>
          </w:tcPr>
          <w:p w14:paraId="6D098933" w14:textId="35A9C101" w:rsidR="00516C88" w:rsidRPr="0387F8AB" w:rsidRDefault="00115078" w:rsidP="000908FB">
            <w:pPr>
              <w:spacing w:after="0"/>
            </w:pPr>
            <w:r>
              <w:t>String</w:t>
            </w:r>
          </w:p>
        </w:tc>
      </w:tr>
      <w:tr w:rsidR="00516C88" w:rsidRPr="0387F8AB" w14:paraId="420BB8F9" w14:textId="77777777" w:rsidTr="00F3634A">
        <w:trPr>
          <w:trHeight w:val="315"/>
        </w:trPr>
        <w:tc>
          <w:tcPr>
            <w:tcW w:w="2335" w:type="dxa"/>
          </w:tcPr>
          <w:p w14:paraId="602356C9" w14:textId="51680780" w:rsidR="00516C88" w:rsidRDefault="00115078" w:rsidP="000908FB">
            <w:pPr>
              <w:spacing w:after="0"/>
            </w:pPr>
            <w:r>
              <w:t>IsPrimary</w:t>
            </w:r>
          </w:p>
        </w:tc>
        <w:tc>
          <w:tcPr>
            <w:tcW w:w="9811" w:type="dxa"/>
          </w:tcPr>
          <w:p w14:paraId="46C53CC7" w14:textId="2B37BA93" w:rsidR="00516C88" w:rsidRDefault="00115078" w:rsidP="000908FB">
            <w:pPr>
              <w:spacing w:after="0"/>
            </w:pPr>
            <w:r>
              <w:t>Returns true if the unit of measurement is the Primary unit of measurement</w:t>
            </w:r>
          </w:p>
        </w:tc>
        <w:tc>
          <w:tcPr>
            <w:tcW w:w="1674" w:type="dxa"/>
          </w:tcPr>
          <w:p w14:paraId="17B97D61" w14:textId="7D49428C" w:rsidR="00516C88" w:rsidRPr="0387F8AB" w:rsidRDefault="00115078" w:rsidP="000908FB">
            <w:pPr>
              <w:spacing w:after="0"/>
            </w:pPr>
            <w:r>
              <w:t>String</w:t>
            </w:r>
          </w:p>
        </w:tc>
      </w:tr>
    </w:tbl>
    <w:p w14:paraId="1ABF0178" w14:textId="30C07CFA" w:rsidR="00F3634A" w:rsidRPr="00982F13" w:rsidRDefault="00115078" w:rsidP="00982F13">
      <w:pPr>
        <w:pStyle w:val="Heading3"/>
      </w:pPr>
      <w:r>
        <w:t>Result</w:t>
      </w:r>
    </w:p>
    <w:tbl>
      <w:tblPr>
        <w:tblW w:w="5352" w:type="pct"/>
        <w:tblLayout w:type="fixed"/>
        <w:tblLook w:val="04A0" w:firstRow="1" w:lastRow="0" w:firstColumn="1" w:lastColumn="0" w:noHBand="0" w:noVBand="1"/>
      </w:tblPr>
      <w:tblGrid>
        <w:gridCol w:w="2330"/>
        <w:gridCol w:w="11521"/>
      </w:tblGrid>
      <w:tr w:rsidR="00F3634A" w:rsidRPr="00F3634A" w14:paraId="20DD73EA"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CA80CD2" w14:textId="58542F96" w:rsidR="00F3634A" w:rsidRPr="00F3634A" w:rsidRDefault="00115078" w:rsidP="00321BA0">
            <w:pPr>
              <w:spacing w:after="0"/>
            </w:pPr>
            <w:r>
              <w:t>HTTP Code</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6009EEB" w14:textId="4927230C" w:rsidR="00F3634A" w:rsidRPr="00F3634A" w:rsidRDefault="00115078" w:rsidP="00321BA0">
            <w:pPr>
              <w:spacing w:after="0"/>
            </w:pPr>
            <w:r>
              <w:t>Result Description</w:t>
            </w:r>
          </w:p>
        </w:tc>
      </w:tr>
      <w:tr w:rsidR="00F3634A" w:rsidRPr="00F3634A" w14:paraId="3806F6BC" w14:textId="77777777" w:rsidTr="00F3634A">
        <w:tc>
          <w:tcPr>
            <w:tcW w:w="23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B4A9FA" w14:textId="0F512B8C" w:rsidR="00F3634A" w:rsidRPr="00F3634A" w:rsidRDefault="00115078" w:rsidP="00321BA0">
            <w:pPr>
              <w:spacing w:after="0"/>
            </w:pPr>
            <w:r>
              <w:t>200</w:t>
            </w:r>
          </w:p>
        </w:tc>
        <w:tc>
          <w:tcPr>
            <w:tcW w:w="115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9D116" w14:textId="7CB54428" w:rsidR="00F3634A" w:rsidRPr="00F3634A" w:rsidRDefault="00115078" w:rsidP="00321BA0">
            <w:pPr>
              <w:spacing w:after="0"/>
            </w:pPr>
            <w:r>
              <w:t>A list of Units of Measurement is fetched based on the provided unitSystemId.</w:t>
            </w:r>
          </w:p>
        </w:tc>
      </w:tr>
    </w:tbl>
    <w:p w14:paraId="3EE1CD40" w14:textId="39360B7B" w:rsidR="00B57A76" w:rsidRDefault="00115078" w:rsidP="00F3634A">
      <w:pPr>
        <w:pStyle w:val="Heading3"/>
      </w:pPr>
      <w:r>
        <w:t>Error Management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430"/>
        <w:gridCol w:w="9089"/>
      </w:tblGrid>
      <w:tr w:rsidR="00F3634A" w14:paraId="4DDF5D85" w14:textId="77777777" w:rsidTr="00F3634A">
        <w:tc>
          <w:tcPr>
            <w:tcW w:w="2335" w:type="dxa"/>
            <w:shd w:val="clear" w:color="auto" w:fill="D9D9D9" w:themeFill="background1" w:themeFillShade="D9"/>
            <w:vAlign w:val="center"/>
          </w:tcPr>
          <w:p w14:paraId="51D5A031" w14:textId="1E742B9B" w:rsidR="00F3634A" w:rsidRDefault="00115078" w:rsidP="001F1643">
            <w:pPr>
              <w:spacing w:after="0"/>
            </w:pPr>
            <w:r>
              <w:t>HTTP Code</w:t>
            </w:r>
          </w:p>
        </w:tc>
        <w:tc>
          <w:tcPr>
            <w:tcW w:w="2430" w:type="dxa"/>
            <w:shd w:val="clear" w:color="auto" w:fill="D9D9D9" w:themeFill="background1" w:themeFillShade="D9"/>
            <w:vAlign w:val="center"/>
          </w:tcPr>
          <w:p w14:paraId="0B6F5AA2" w14:textId="12ECB80F" w:rsidR="00F3634A" w:rsidRDefault="00115078" w:rsidP="001F1643">
            <w:pPr>
              <w:spacing w:after="0"/>
            </w:pPr>
            <w:r>
              <w:t>Error Code</w:t>
            </w:r>
          </w:p>
        </w:tc>
        <w:tc>
          <w:tcPr>
            <w:tcW w:w="9089" w:type="dxa"/>
            <w:shd w:val="clear" w:color="auto" w:fill="D9D9D9" w:themeFill="background1" w:themeFillShade="D9"/>
            <w:vAlign w:val="center"/>
          </w:tcPr>
          <w:p w14:paraId="49F4C2BB" w14:textId="10C8860E" w:rsidR="00F3634A" w:rsidRDefault="00115078" w:rsidP="001F1643">
            <w:pPr>
              <w:spacing w:after="0"/>
            </w:pPr>
            <w:r>
              <w:t>Error Description</w:t>
            </w:r>
          </w:p>
        </w:tc>
      </w:tr>
      <w:tr w:rsidR="00F3634A" w14:paraId="07F553CD" w14:textId="77777777" w:rsidTr="00F3634A">
        <w:tc>
          <w:tcPr>
            <w:tcW w:w="2335" w:type="dxa"/>
            <w:vAlign w:val="center"/>
          </w:tcPr>
          <w:p w14:paraId="0D138C23" w14:textId="77777777" w:rsidR="00F3634A" w:rsidRPr="00687B2E" w:rsidRDefault="00F3634A" w:rsidP="001F1643">
            <w:pPr>
              <w:spacing w:after="0"/>
              <w:rPr>
                <w:rFonts w:ascii="Consolas" w:hAnsi="Consolas"/>
              </w:rPr>
            </w:pPr>
            <w:r w:rsidRPr="00687B2E">
              <w:rPr>
                <w:rFonts w:ascii="Consolas" w:hAnsi="Consolas"/>
              </w:rPr>
              <w:t>500</w:t>
            </w:r>
          </w:p>
        </w:tc>
        <w:tc>
          <w:tcPr>
            <w:tcW w:w="2430" w:type="dxa"/>
            <w:vAlign w:val="center"/>
          </w:tcPr>
          <w:p w14:paraId="41F3E5DE" w14:textId="77777777" w:rsidR="00F3634A" w:rsidRPr="00687B2E" w:rsidRDefault="00F3634A" w:rsidP="001F1643">
            <w:pPr>
              <w:spacing w:after="0"/>
              <w:rPr>
                <w:rFonts w:ascii="Consolas" w:hAnsi="Consolas"/>
              </w:rPr>
            </w:pPr>
            <w:r w:rsidRPr="00687B2E">
              <w:rPr>
                <w:rFonts w:ascii="Consolas" w:hAnsi="Consolas"/>
              </w:rPr>
              <w:t>500</w:t>
            </w:r>
          </w:p>
        </w:tc>
        <w:tc>
          <w:tcPr>
            <w:tcW w:w="9089" w:type="dxa"/>
            <w:vAlign w:val="center"/>
          </w:tcPr>
          <w:p w14:paraId="44C6569B" w14:textId="680F900A" w:rsidR="00F3634A" w:rsidRPr="00687B2E" w:rsidRDefault="00F3634A" w:rsidP="001F1643">
            <w:pPr>
              <w:spacing w:after="0"/>
              <w:rPr>
                <w:rFonts w:ascii="Consolas" w:hAnsi="Consolas"/>
              </w:rPr>
            </w:pPr>
            <w:r w:rsidRPr="00687B2E">
              <w:rPr>
                <w:rFonts w:ascii="Consolas" w:hAnsi="Consolas"/>
              </w:rPr>
              <w:t>Generic Error</w:t>
            </w:r>
          </w:p>
        </w:tc>
      </w:tr>
      <w:tr w:rsidR="00F3634A" w14:paraId="4D3C2BD7" w14:textId="77777777" w:rsidTr="00F3634A">
        <w:tc>
          <w:tcPr>
            <w:tcW w:w="2335" w:type="dxa"/>
            <w:vAlign w:val="center"/>
          </w:tcPr>
          <w:p w14:paraId="699C8AA1" w14:textId="77777777" w:rsidR="00F3634A" w:rsidRPr="00687B2E" w:rsidRDefault="00F3634A" w:rsidP="001F1643">
            <w:pPr>
              <w:spacing w:after="0"/>
              <w:rPr>
                <w:rFonts w:ascii="Consolas" w:hAnsi="Consolas"/>
              </w:rPr>
            </w:pPr>
            <w:r w:rsidRPr="00687B2E">
              <w:rPr>
                <w:rFonts w:ascii="Consolas" w:hAnsi="Consolas"/>
              </w:rPr>
              <w:t>400</w:t>
            </w:r>
          </w:p>
        </w:tc>
        <w:tc>
          <w:tcPr>
            <w:tcW w:w="2430" w:type="dxa"/>
            <w:vAlign w:val="center"/>
          </w:tcPr>
          <w:p w14:paraId="357F344E" w14:textId="77777777" w:rsidR="00F3634A" w:rsidRPr="00687B2E" w:rsidRDefault="00F3634A" w:rsidP="001F1643">
            <w:pPr>
              <w:spacing w:after="0"/>
              <w:rPr>
                <w:rFonts w:ascii="Consolas" w:hAnsi="Consolas"/>
              </w:rPr>
            </w:pPr>
            <w:r w:rsidRPr="00687B2E">
              <w:rPr>
                <w:rFonts w:ascii="Consolas" w:hAnsi="Consolas"/>
              </w:rPr>
              <w:t>401</w:t>
            </w:r>
          </w:p>
        </w:tc>
        <w:tc>
          <w:tcPr>
            <w:tcW w:w="9089" w:type="dxa"/>
            <w:vAlign w:val="center"/>
          </w:tcPr>
          <w:p w14:paraId="6C066ACD" w14:textId="4B835161" w:rsidR="00F3634A" w:rsidRPr="00687B2E" w:rsidRDefault="00F3634A" w:rsidP="00687B2E">
            <w:pPr>
              <w:spacing w:after="0"/>
              <w:ind w:left="360"/>
              <w:rPr>
                <w:rFonts w:ascii="Consolas" w:hAnsi="Consolas"/>
              </w:rPr>
            </w:pPr>
            <w:r w:rsidRPr="00687B2E">
              <w:rPr>
                <w:rFonts w:ascii="Consolas" w:hAnsi="Consolas"/>
              </w:rPr>
              <w:t xml:space="preserve">Unauthorized User </w:t>
            </w:r>
            <w:r w:rsidR="00791600">
              <w:rPr>
                <w:rFonts w:ascii="Consolas" w:hAnsi="Consolas"/>
              </w:rPr>
              <w:t xml:space="preserve">/ </w:t>
            </w:r>
            <w:r w:rsidR="00AE2201">
              <w:rPr>
                <w:rFonts w:ascii="Consolas" w:hAnsi="Consolas"/>
              </w:rPr>
              <w:t>Header Token</w:t>
            </w:r>
            <w:r w:rsidRPr="00687B2E">
              <w:rPr>
                <w:rFonts w:ascii="Consolas" w:hAnsi="Consolas"/>
              </w:rPr>
              <w:t xml:space="preserve"> could be missing</w:t>
            </w:r>
          </w:p>
        </w:tc>
      </w:tr>
      <w:tr w:rsidR="00F3634A" w14:paraId="31218E14" w14:textId="77777777" w:rsidTr="00F3634A">
        <w:tc>
          <w:tcPr>
            <w:tcW w:w="2335" w:type="dxa"/>
            <w:vAlign w:val="center"/>
          </w:tcPr>
          <w:p w14:paraId="186AAA34" w14:textId="77777777" w:rsidR="00F3634A" w:rsidRPr="00687B2E" w:rsidRDefault="00F3634A" w:rsidP="001F1643">
            <w:pPr>
              <w:spacing w:after="0"/>
              <w:rPr>
                <w:rFonts w:ascii="Consolas" w:hAnsi="Consolas"/>
              </w:rPr>
            </w:pPr>
            <w:r w:rsidRPr="00687B2E">
              <w:rPr>
                <w:rFonts w:ascii="Consolas" w:hAnsi="Consolas"/>
              </w:rPr>
              <w:t>400</w:t>
            </w:r>
          </w:p>
        </w:tc>
        <w:tc>
          <w:tcPr>
            <w:tcW w:w="2430" w:type="dxa"/>
            <w:vAlign w:val="center"/>
          </w:tcPr>
          <w:p w14:paraId="4F10513A" w14:textId="77777777" w:rsidR="00F3634A" w:rsidRPr="00687B2E" w:rsidRDefault="00F3634A" w:rsidP="001F1643">
            <w:pPr>
              <w:spacing w:after="0"/>
              <w:rPr>
                <w:rFonts w:ascii="Consolas" w:hAnsi="Consolas"/>
              </w:rPr>
            </w:pPr>
            <w:r w:rsidRPr="00687B2E">
              <w:rPr>
                <w:rFonts w:ascii="Consolas" w:hAnsi="Consolas"/>
              </w:rPr>
              <w:t>400</w:t>
            </w:r>
          </w:p>
        </w:tc>
        <w:tc>
          <w:tcPr>
            <w:tcW w:w="9089" w:type="dxa"/>
            <w:vAlign w:val="center"/>
          </w:tcPr>
          <w:p w14:paraId="4008EAB9" w14:textId="77777777" w:rsidR="00F3634A" w:rsidRPr="00687B2E" w:rsidRDefault="00F3634A" w:rsidP="00687B2E">
            <w:pPr>
              <w:spacing w:after="0"/>
              <w:ind w:left="360"/>
              <w:rPr>
                <w:rFonts w:ascii="Consolas" w:hAnsi="Consolas"/>
              </w:rPr>
            </w:pPr>
            <w:r w:rsidRPr="00687B2E">
              <w:rPr>
                <w:rFonts w:ascii="Consolas" w:hAnsi="Consolas"/>
              </w:rPr>
              <w:t>Bad request</w:t>
            </w:r>
          </w:p>
        </w:tc>
      </w:tr>
    </w:tbl>
    <w:p w14:paraId="6BB56D39" w14:textId="55B94602" w:rsidR="00B57A76" w:rsidRPr="006F6D74" w:rsidRDefault="00115078" w:rsidP="006F6D74">
      <w:pPr>
        <w:pStyle w:val="Heading3"/>
      </w:pPr>
      <w:r>
        <w:t>Sample JSON Response</w:t>
      </w:r>
    </w:p>
    <w:p w14:paraId="2A2C06C4" w14:textId="77777777" w:rsidR="00B57A76" w:rsidRPr="005A7FD9" w:rsidRDefault="00B57A76" w:rsidP="00B57A76">
      <w:pPr>
        <w:spacing w:after="0"/>
        <w:rPr>
          <w:rFonts w:ascii="Consolas" w:hAnsi="Consolas"/>
        </w:rPr>
      </w:pPr>
      <w:r w:rsidRPr="005A7FD9">
        <w:rPr>
          <w:rFonts w:ascii="Consolas" w:hAnsi="Consolas"/>
        </w:rPr>
        <w:t>{</w:t>
      </w:r>
    </w:p>
    <w:p w14:paraId="760C45C5" w14:textId="77777777" w:rsidR="00B57A76" w:rsidRPr="005A7FD9" w:rsidRDefault="00B57A76" w:rsidP="00B57A76">
      <w:pPr>
        <w:spacing w:after="0"/>
        <w:rPr>
          <w:rFonts w:ascii="Consolas" w:hAnsi="Consolas"/>
        </w:rPr>
      </w:pPr>
      <w:r w:rsidRPr="005A7FD9">
        <w:rPr>
          <w:rFonts w:ascii="Consolas" w:hAnsi="Consolas"/>
        </w:rPr>
        <w:t xml:space="preserve">    "UoMs": [</w:t>
      </w:r>
    </w:p>
    <w:p w14:paraId="4FDD9C17" w14:textId="77777777" w:rsidR="00B57A76" w:rsidRPr="005A7FD9" w:rsidRDefault="00B57A76" w:rsidP="00B57A76">
      <w:pPr>
        <w:spacing w:after="0"/>
        <w:rPr>
          <w:rFonts w:ascii="Consolas" w:hAnsi="Consolas"/>
        </w:rPr>
      </w:pPr>
      <w:r w:rsidRPr="005A7FD9">
        <w:rPr>
          <w:rFonts w:ascii="Consolas" w:hAnsi="Consolas"/>
        </w:rPr>
        <w:t xml:space="preserve">        {</w:t>
      </w:r>
    </w:p>
    <w:p w14:paraId="03B9EC36" w14:textId="77777777" w:rsidR="00B57A76" w:rsidRPr="005A7FD9" w:rsidRDefault="00B57A76" w:rsidP="00B57A76">
      <w:pPr>
        <w:spacing w:after="0"/>
        <w:rPr>
          <w:rFonts w:ascii="Consolas" w:hAnsi="Consolas"/>
        </w:rPr>
      </w:pPr>
      <w:r w:rsidRPr="005A7FD9">
        <w:rPr>
          <w:rFonts w:ascii="Consolas" w:hAnsi="Consolas"/>
        </w:rPr>
        <w:t xml:space="preserve">            "UoMId":"",</w:t>
      </w:r>
    </w:p>
    <w:p w14:paraId="0EA77C88" w14:textId="77777777" w:rsidR="00B57A76" w:rsidRPr="005A7FD9" w:rsidRDefault="00B57A76" w:rsidP="00B57A76">
      <w:pPr>
        <w:spacing w:after="0"/>
        <w:rPr>
          <w:rFonts w:ascii="Consolas" w:hAnsi="Consolas"/>
        </w:rPr>
      </w:pPr>
      <w:r w:rsidRPr="005A7FD9">
        <w:rPr>
          <w:rFonts w:ascii="Consolas" w:hAnsi="Consolas"/>
        </w:rPr>
        <w:t xml:space="preserve">            "MeasurementType":"",</w:t>
      </w:r>
    </w:p>
    <w:p w14:paraId="4A6127A0" w14:textId="77777777" w:rsidR="00B57A76" w:rsidRPr="005A7FD9" w:rsidRDefault="00B57A76" w:rsidP="00B57A76">
      <w:pPr>
        <w:spacing w:after="0"/>
        <w:rPr>
          <w:rFonts w:ascii="Consolas" w:hAnsi="Consolas"/>
        </w:rPr>
      </w:pPr>
      <w:r w:rsidRPr="005A7FD9">
        <w:rPr>
          <w:rFonts w:ascii="Consolas" w:hAnsi="Consolas"/>
        </w:rPr>
        <w:t xml:space="preserve">            "MeasurementUnit":"",</w:t>
      </w:r>
    </w:p>
    <w:p w14:paraId="0C3A0423" w14:textId="77777777" w:rsidR="00B57A76" w:rsidRPr="005A7FD9" w:rsidRDefault="00B57A76" w:rsidP="00B57A76">
      <w:pPr>
        <w:spacing w:after="0"/>
        <w:rPr>
          <w:rFonts w:ascii="Consolas" w:hAnsi="Consolas"/>
        </w:rPr>
      </w:pPr>
      <w:r w:rsidRPr="005A7FD9">
        <w:rPr>
          <w:rFonts w:ascii="Consolas" w:hAnsi="Consolas"/>
        </w:rPr>
        <w:t xml:space="preserve">            "MeasurementSystem":"",</w:t>
      </w:r>
    </w:p>
    <w:p w14:paraId="28BD727B" w14:textId="77777777" w:rsidR="00B57A76" w:rsidRPr="005A7FD9" w:rsidRDefault="00B57A76" w:rsidP="00B57A76">
      <w:pPr>
        <w:spacing w:after="0"/>
        <w:rPr>
          <w:rFonts w:ascii="Consolas" w:hAnsi="Consolas"/>
        </w:rPr>
      </w:pPr>
      <w:r w:rsidRPr="005A7FD9">
        <w:rPr>
          <w:rFonts w:ascii="Consolas" w:hAnsi="Consolas"/>
        </w:rPr>
        <w:t xml:space="preserve">            "DisplayName":"",</w:t>
      </w:r>
    </w:p>
    <w:p w14:paraId="06DDA244" w14:textId="77777777" w:rsidR="00B57A76" w:rsidRPr="005A7FD9" w:rsidRDefault="00B57A76" w:rsidP="00B57A76">
      <w:pPr>
        <w:spacing w:after="0"/>
        <w:rPr>
          <w:rFonts w:ascii="Consolas" w:hAnsi="Consolas"/>
        </w:rPr>
      </w:pPr>
      <w:r w:rsidRPr="005A7FD9">
        <w:rPr>
          <w:rFonts w:ascii="Consolas" w:hAnsi="Consolas"/>
        </w:rPr>
        <w:t xml:space="preserve">            "Symbol":"",</w:t>
      </w:r>
    </w:p>
    <w:p w14:paraId="7FA6CC69" w14:textId="77777777" w:rsidR="00B57A76" w:rsidRPr="005A7FD9" w:rsidRDefault="00B57A76" w:rsidP="00B57A76">
      <w:pPr>
        <w:spacing w:after="0"/>
        <w:rPr>
          <w:rFonts w:ascii="Consolas" w:hAnsi="Consolas"/>
        </w:rPr>
      </w:pPr>
      <w:r w:rsidRPr="005A7FD9">
        <w:rPr>
          <w:rFonts w:ascii="Consolas" w:hAnsi="Consolas"/>
        </w:rPr>
        <w:t xml:space="preserve">            "IsPrimary": ""</w:t>
      </w:r>
    </w:p>
    <w:p w14:paraId="3CFCE3D0" w14:textId="77777777" w:rsidR="00B57A76" w:rsidRPr="005A7FD9" w:rsidRDefault="00B57A76" w:rsidP="00B57A76">
      <w:pPr>
        <w:spacing w:after="0"/>
        <w:rPr>
          <w:rFonts w:ascii="Consolas" w:hAnsi="Consolas"/>
        </w:rPr>
      </w:pPr>
      <w:r w:rsidRPr="005A7FD9">
        <w:rPr>
          <w:rFonts w:ascii="Consolas" w:hAnsi="Consolas"/>
        </w:rPr>
        <w:t xml:space="preserve">        }</w:t>
      </w:r>
    </w:p>
    <w:p w14:paraId="4CBC6C37" w14:textId="77777777" w:rsidR="00B57A76" w:rsidRPr="005A7FD9" w:rsidRDefault="00B57A76" w:rsidP="00B57A76">
      <w:pPr>
        <w:spacing w:after="0"/>
        <w:rPr>
          <w:rFonts w:ascii="Consolas" w:hAnsi="Consolas"/>
        </w:rPr>
      </w:pPr>
      <w:r w:rsidRPr="005A7FD9">
        <w:rPr>
          <w:rFonts w:ascii="Consolas" w:hAnsi="Consolas"/>
        </w:rPr>
        <w:t xml:space="preserve">    ]</w:t>
      </w:r>
    </w:p>
    <w:p w14:paraId="73906905" w14:textId="77777777" w:rsidR="00B57A76" w:rsidRPr="005A7FD9" w:rsidRDefault="00B57A76" w:rsidP="00B57A76">
      <w:pPr>
        <w:spacing w:after="0"/>
        <w:rPr>
          <w:rFonts w:ascii="Consolas" w:hAnsi="Consolas"/>
        </w:rPr>
      </w:pPr>
      <w:r w:rsidRPr="005A7FD9">
        <w:rPr>
          <w:rFonts w:ascii="Consolas" w:hAnsi="Consolas"/>
        </w:rPr>
        <w:t>}</w:t>
      </w:r>
    </w:p>
    <w:p w14:paraId="7407E62A" w14:textId="77777777" w:rsidR="006F6D74" w:rsidRDefault="006F6D74" w:rsidP="0004217E">
      <w:pPr>
        <w:pStyle w:val="Heading2"/>
        <w:sectPr w:rsidR="006F6D74" w:rsidSect="006D19D3">
          <w:pgSz w:w="15840" w:h="24480" w:code="5"/>
          <w:pgMar w:top="1440" w:right="1440" w:bottom="1440" w:left="1440" w:header="720" w:footer="720" w:gutter="0"/>
          <w:cols w:space="1440"/>
        </w:sectPr>
      </w:pPr>
    </w:p>
    <w:p w14:paraId="42411C47" w14:textId="34098C78" w:rsidR="00B57A76" w:rsidRDefault="00115078" w:rsidP="0004217E">
      <w:pPr>
        <w:pStyle w:val="Heading2"/>
      </w:pPr>
      <w:bookmarkStart w:id="31" w:name="_Toc219212001"/>
      <w:r>
        <w:t>GET- GetUoMEquivalents</w:t>
      </w:r>
      <w:bookmarkEnd w:id="31"/>
    </w:p>
    <w:p w14:paraId="56E697F3" w14:textId="6370D083" w:rsidR="00B57A76" w:rsidRDefault="00115078" w:rsidP="00B57A76">
      <w:pPr>
        <w:spacing w:after="0"/>
      </w:pPr>
      <w:r>
        <w:t>This API fetches the list of UoM Equivalents in other unit systems of a particular UoM by using the source UoM ID, source Unit System ID, Destination UoM ID, and Destination Unit System ID.</w:t>
      </w:r>
    </w:p>
    <w:p w14:paraId="1E531CCD" w14:textId="5A62922D" w:rsidR="007C51C2" w:rsidRPr="007C51C2" w:rsidRDefault="00115078" w:rsidP="007C51C2">
      <w:pPr>
        <w:pStyle w:val="Heading3"/>
      </w:pPr>
      <w:r>
        <w:t>Specifications</w:t>
      </w:r>
    </w:p>
    <w:tbl>
      <w:tblPr>
        <w:tblW w:w="5317" w:type="pct"/>
        <w:tblLayout w:type="fixed"/>
        <w:tblLook w:val="04A0" w:firstRow="1" w:lastRow="0" w:firstColumn="1" w:lastColumn="0" w:noHBand="0" w:noVBand="1"/>
      </w:tblPr>
      <w:tblGrid>
        <w:gridCol w:w="2600"/>
        <w:gridCol w:w="11160"/>
      </w:tblGrid>
      <w:tr w:rsidR="007C51C2" w:rsidRPr="007C51C2" w14:paraId="7EEAFC00" w14:textId="77777777" w:rsidTr="007C51C2">
        <w:trPr>
          <w:trHeight w:val="16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5849672"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PROTOCOL</w:t>
            </w:r>
          </w:p>
        </w:tc>
        <w:tc>
          <w:tcPr>
            <w:tcW w:w="11160" w:type="dxa"/>
            <w:tcBorders>
              <w:top w:val="single" w:sz="8" w:space="0" w:color="auto"/>
              <w:left w:val="single" w:sz="8" w:space="0" w:color="auto"/>
              <w:bottom w:val="single" w:sz="8" w:space="0" w:color="auto"/>
              <w:right w:val="single" w:sz="8" w:space="0" w:color="auto"/>
            </w:tcBorders>
            <w:hideMark/>
          </w:tcPr>
          <w:p w14:paraId="7A8C9988" w14:textId="62A53CD9" w:rsidR="007C51C2" w:rsidRPr="00B172B0" w:rsidRDefault="007C51C2" w:rsidP="007C51C2">
            <w:pPr>
              <w:pStyle w:val="Heading3"/>
              <w:spacing w:after="0"/>
              <w:rPr>
                <w:rFonts w:ascii="Consolas" w:hAnsi="Consolas"/>
                <w:b w:val="0"/>
                <w:bCs w:val="0"/>
              </w:rPr>
            </w:pPr>
            <w:r w:rsidRPr="00B172B0">
              <w:rPr>
                <w:rFonts w:ascii="Consolas" w:hAnsi="Consolas"/>
                <w:b w:val="0"/>
                <w:bCs w:val="0"/>
              </w:rPr>
              <w:t>HTTPS</w:t>
            </w:r>
          </w:p>
        </w:tc>
      </w:tr>
      <w:tr w:rsidR="007C51C2" w:rsidRPr="007C51C2" w14:paraId="4FC1C502"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7D2871C" w14:textId="43886475" w:rsidR="007C51C2" w:rsidRPr="00B172B0" w:rsidRDefault="007C51C2" w:rsidP="007C51C2">
            <w:pPr>
              <w:pStyle w:val="Heading3"/>
              <w:spacing w:after="0"/>
              <w:rPr>
                <w:rFonts w:ascii="Consolas" w:hAnsi="Consolas"/>
                <w:b w:val="0"/>
                <w:bCs w:val="0"/>
              </w:rPr>
            </w:pPr>
            <w:r w:rsidRPr="00B172B0">
              <w:rPr>
                <w:rFonts w:ascii="Consolas" w:hAnsi="Consolas"/>
                <w:b w:val="0"/>
                <w:bCs w:val="0"/>
              </w:rPr>
              <w:t xml:space="preserve">PATH </w:t>
            </w:r>
            <w:r w:rsidR="00EE0DE1">
              <w:rPr>
                <w:rFonts w:ascii="Consolas" w:hAnsi="Consolas"/>
                <w:b w:val="0"/>
                <w:bCs w:val="0"/>
              </w:rPr>
              <w:t>IAI</w:t>
            </w:r>
            <w:r w:rsidRPr="00B172B0">
              <w:rPr>
                <w:rFonts w:ascii="Consolas" w:hAnsi="Consolas"/>
                <w:b w:val="0"/>
                <w:bCs w:val="0"/>
              </w:rPr>
              <w:t xml:space="preserve"> (Cognite)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160" w:type="dxa"/>
            <w:tcBorders>
              <w:top w:val="single" w:sz="8" w:space="0" w:color="auto"/>
              <w:left w:val="single" w:sz="8" w:space="0" w:color="auto"/>
              <w:bottom w:val="single" w:sz="8" w:space="0" w:color="auto"/>
              <w:right w:val="single" w:sz="8" w:space="0" w:color="auto"/>
            </w:tcBorders>
            <w:hideMark/>
          </w:tcPr>
          <w:p w14:paraId="02960170" w14:textId="77777777" w:rsidR="007C51C2" w:rsidRPr="00B172B0" w:rsidRDefault="007C51C2" w:rsidP="007C51C2">
            <w:pPr>
              <w:pStyle w:val="Heading3"/>
              <w:spacing w:after="0"/>
              <w:rPr>
                <w:rFonts w:ascii="Consolas" w:hAnsi="Consolas"/>
                <w:b w:val="0"/>
                <w:bCs w:val="0"/>
                <w:u w:val="single"/>
              </w:rPr>
            </w:pPr>
            <w:hyperlink r:id="rId31" w:history="1">
              <w:r w:rsidRPr="00B172B0">
                <w:rPr>
                  <w:rStyle w:val="Hyperlink"/>
                  <w:rFonts w:ascii="Consolas" w:hAnsi="Consolas"/>
                  <w:b w:val="0"/>
                  <w:bCs w:val="0"/>
                </w:rPr>
                <w:t>https://apim-mw-aot-dev.azure-api.net/api/unit-of-measurement/UoMEquivalents</w:t>
              </w:r>
            </w:hyperlink>
            <w:r w:rsidRPr="00B172B0">
              <w:rPr>
                <w:rFonts w:ascii="Consolas" w:hAnsi="Consolas"/>
                <w:b w:val="0"/>
                <w:bCs w:val="0"/>
                <w:u w:val="single"/>
              </w:rPr>
              <w:t xml:space="preserve"> </w:t>
            </w:r>
          </w:p>
        </w:tc>
      </w:tr>
      <w:tr w:rsidR="007C51C2" w:rsidRPr="007C51C2" w14:paraId="587F7B2C" w14:textId="77777777" w:rsidTr="007C51C2">
        <w:trPr>
          <w:trHeight w:val="10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7AFB4B8" w14:textId="4A554E41" w:rsidR="007C51C2" w:rsidRPr="00B172B0" w:rsidRDefault="007C51C2" w:rsidP="007C51C2">
            <w:pPr>
              <w:pStyle w:val="Heading3"/>
              <w:spacing w:after="0"/>
              <w:rPr>
                <w:rFonts w:ascii="Consolas" w:hAnsi="Consolas"/>
                <w:b w:val="0"/>
                <w:bCs w:val="0"/>
              </w:rPr>
            </w:pPr>
            <w:r w:rsidRPr="00B172B0">
              <w:rPr>
                <w:rFonts w:ascii="Consolas" w:hAnsi="Consolas"/>
                <w:b w:val="0"/>
                <w:bCs w:val="0"/>
              </w:rPr>
              <w:t xml:space="preserve">PATH </w:t>
            </w:r>
            <w:r w:rsidR="00EE0DE1">
              <w:rPr>
                <w:rFonts w:ascii="Consolas" w:hAnsi="Consolas"/>
                <w:b w:val="0"/>
                <w:bCs w:val="0"/>
              </w:rPr>
              <w:t>IAI</w:t>
            </w:r>
            <w:r w:rsidRPr="00B172B0">
              <w:rPr>
                <w:rFonts w:ascii="Consolas" w:hAnsi="Consolas"/>
                <w:b w:val="0"/>
                <w:bCs w:val="0"/>
              </w:rPr>
              <w:t xml:space="preserve"> (Azure) </w:t>
            </w:r>
            <w:r w:rsidR="00E61090" w:rsidRPr="00B172B0">
              <w:rPr>
                <w:rFonts w:ascii="Consolas" w:hAnsi="Consolas"/>
                <w:b w:val="0"/>
                <w:bCs w:val="0"/>
              </w:rPr>
              <w:t>(</w:t>
            </w:r>
            <w:r w:rsidRPr="00B172B0">
              <w:rPr>
                <w:rFonts w:ascii="Consolas" w:hAnsi="Consolas"/>
                <w:b w:val="0"/>
                <w:bCs w:val="0"/>
              </w:rPr>
              <w:t>Public Exposure</w:t>
            </w:r>
            <w:r w:rsidR="00E61090" w:rsidRPr="00B172B0">
              <w:rPr>
                <w:rFonts w:ascii="Consolas" w:hAnsi="Consolas"/>
                <w:b w:val="0"/>
                <w:bCs w:val="0"/>
              </w:rPr>
              <w:t>)</w:t>
            </w:r>
          </w:p>
        </w:tc>
        <w:tc>
          <w:tcPr>
            <w:tcW w:w="11160" w:type="dxa"/>
            <w:tcBorders>
              <w:top w:val="single" w:sz="8" w:space="0" w:color="auto"/>
              <w:left w:val="single" w:sz="8" w:space="0" w:color="auto"/>
              <w:bottom w:val="single" w:sz="8" w:space="0" w:color="auto"/>
              <w:right w:val="single" w:sz="8" w:space="0" w:color="auto"/>
            </w:tcBorders>
            <w:hideMark/>
          </w:tcPr>
          <w:p w14:paraId="0AB4E345" w14:textId="77777777" w:rsidR="007C51C2" w:rsidRPr="00B172B0" w:rsidRDefault="007C51C2" w:rsidP="007C51C2">
            <w:pPr>
              <w:pStyle w:val="Heading3"/>
              <w:spacing w:after="0"/>
              <w:rPr>
                <w:rFonts w:ascii="Consolas" w:hAnsi="Consolas"/>
                <w:b w:val="0"/>
                <w:bCs w:val="0"/>
                <w:u w:val="single"/>
              </w:rPr>
            </w:pPr>
            <w:hyperlink r:id="rId32" w:history="1">
              <w:r w:rsidRPr="00B172B0">
                <w:rPr>
                  <w:rStyle w:val="Hyperlink"/>
                  <w:rFonts w:ascii="Consolas" w:hAnsi="Consolas"/>
                  <w:b w:val="0"/>
                  <w:bCs w:val="0"/>
                </w:rPr>
                <w:t>https://apim-aot-azure-dev.azure-api.net/api/unit-of-measurement/UoMEquivalents</w:t>
              </w:r>
            </w:hyperlink>
            <w:r w:rsidRPr="00B172B0">
              <w:rPr>
                <w:rFonts w:ascii="Consolas" w:hAnsi="Consolas"/>
                <w:b w:val="0"/>
                <w:bCs w:val="0"/>
                <w:u w:val="single"/>
              </w:rPr>
              <w:t xml:space="preserve"> </w:t>
            </w:r>
          </w:p>
        </w:tc>
      </w:tr>
      <w:tr w:rsidR="007C51C2" w:rsidRPr="007C51C2" w14:paraId="5F19BA14" w14:textId="77777777" w:rsidTr="007C51C2">
        <w:trPr>
          <w:trHeight w:val="135"/>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DA52E29"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METHOD</w:t>
            </w:r>
          </w:p>
        </w:tc>
        <w:tc>
          <w:tcPr>
            <w:tcW w:w="11160" w:type="dxa"/>
            <w:tcBorders>
              <w:top w:val="single" w:sz="8" w:space="0" w:color="auto"/>
              <w:left w:val="single" w:sz="8" w:space="0" w:color="auto"/>
              <w:bottom w:val="single" w:sz="8" w:space="0" w:color="auto"/>
              <w:right w:val="single" w:sz="8" w:space="0" w:color="auto"/>
            </w:tcBorders>
            <w:hideMark/>
          </w:tcPr>
          <w:p w14:paraId="34E8B94E"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GET</w:t>
            </w:r>
          </w:p>
        </w:tc>
      </w:tr>
      <w:tr w:rsidR="007C51C2" w:rsidRPr="007C51C2" w14:paraId="1CDAD1C5" w14:textId="77777777" w:rsidTr="007C51C2">
        <w:trPr>
          <w:trHeight w:val="240"/>
        </w:trPr>
        <w:tc>
          <w:tcPr>
            <w:tcW w:w="260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9047BCF"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CONTENT TYPE</w:t>
            </w:r>
          </w:p>
        </w:tc>
        <w:tc>
          <w:tcPr>
            <w:tcW w:w="11160" w:type="dxa"/>
            <w:tcBorders>
              <w:top w:val="single" w:sz="8" w:space="0" w:color="auto"/>
              <w:left w:val="single" w:sz="8" w:space="0" w:color="auto"/>
              <w:bottom w:val="single" w:sz="8" w:space="0" w:color="auto"/>
              <w:right w:val="single" w:sz="8" w:space="0" w:color="auto"/>
            </w:tcBorders>
            <w:hideMark/>
          </w:tcPr>
          <w:p w14:paraId="3C0EBFA4" w14:textId="77777777" w:rsidR="007C51C2" w:rsidRPr="00B172B0" w:rsidRDefault="007C51C2" w:rsidP="007C51C2">
            <w:pPr>
              <w:pStyle w:val="Heading3"/>
              <w:spacing w:after="0"/>
              <w:rPr>
                <w:rFonts w:ascii="Consolas" w:hAnsi="Consolas"/>
                <w:b w:val="0"/>
                <w:bCs w:val="0"/>
              </w:rPr>
            </w:pPr>
            <w:r w:rsidRPr="00B172B0">
              <w:rPr>
                <w:rFonts w:ascii="Consolas" w:hAnsi="Consolas"/>
                <w:b w:val="0"/>
                <w:bCs w:val="0"/>
              </w:rPr>
              <w:t>application / json</w:t>
            </w:r>
          </w:p>
        </w:tc>
      </w:tr>
    </w:tbl>
    <w:p w14:paraId="13F1FFFD" w14:textId="0774C025" w:rsidR="007C51C2" w:rsidRPr="007C51C2" w:rsidRDefault="00115078" w:rsidP="007C51C2">
      <w:pPr>
        <w:pStyle w:val="Heading3"/>
      </w:pPr>
      <w:r>
        <w:t>Input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746D3F9A" w14:textId="77777777" w:rsidTr="006A37F0">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F65212" w14:textId="720213F4" w:rsidR="007C51C2" w:rsidRPr="007D235D" w:rsidRDefault="00115078" w:rsidP="006A37F0">
            <w:pPr>
              <w:spacing w:after="0"/>
              <w:rPr>
                <w:sz w:val="18"/>
                <w:szCs w:val="20"/>
              </w:rPr>
            </w:pPr>
            <w:r>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7491E" w14:textId="109DE690" w:rsidR="007C51C2" w:rsidRPr="007D235D" w:rsidRDefault="00115078" w:rsidP="006A37F0">
            <w:pPr>
              <w:spacing w:after="0"/>
              <w:rPr>
                <w:sz w:val="18"/>
                <w:szCs w:val="20"/>
              </w:rPr>
            </w:pPr>
            <w:r>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7CCFCD" w14:textId="47AE0402" w:rsidR="007C51C2" w:rsidRPr="007D235D" w:rsidRDefault="00115078" w:rsidP="006A37F0">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3CC563" w14:textId="2113C7FA" w:rsidR="007C51C2" w:rsidRPr="007D235D" w:rsidRDefault="00115078" w:rsidP="006A37F0">
            <w:pPr>
              <w:spacing w:after="0"/>
              <w:rPr>
                <w:sz w:val="18"/>
                <w:szCs w:val="20"/>
              </w:rPr>
            </w:pPr>
            <w:r>
              <w:rPr>
                <w:sz w:val="18"/>
                <w:szCs w:val="20"/>
              </w:rPr>
              <w:t>Type</w:t>
            </w:r>
          </w:p>
        </w:tc>
      </w:tr>
      <w:tr w:rsidR="007C51C2" w:rsidRPr="007D235D" w14:paraId="3C50AD9E" w14:textId="77777777" w:rsidTr="006A37F0">
        <w:trPr>
          <w:trHeight w:val="250"/>
        </w:trPr>
        <w:tc>
          <w:tcPr>
            <w:tcW w:w="3174" w:type="dxa"/>
            <w:tcBorders>
              <w:top w:val="single" w:sz="4" w:space="0" w:color="auto"/>
              <w:left w:val="single" w:sz="4" w:space="0" w:color="auto"/>
              <w:bottom w:val="single" w:sz="4" w:space="0" w:color="auto"/>
              <w:right w:val="single" w:sz="4" w:space="0" w:color="auto"/>
            </w:tcBorders>
            <w:hideMark/>
          </w:tcPr>
          <w:p w14:paraId="1E2DF294" w14:textId="7C559B61" w:rsidR="007C51C2" w:rsidRPr="007D235D" w:rsidRDefault="00115078" w:rsidP="006A37F0">
            <w:pPr>
              <w:spacing w:after="0"/>
              <w:rPr>
                <w:sz w:val="18"/>
                <w:szCs w:val="20"/>
              </w:rPr>
            </w:pPr>
            <w:r>
              <w:rPr>
                <w:sz w:val="18"/>
                <w:szCs w:val="20"/>
              </w:rPr>
              <w:t>Authorization</w:t>
            </w:r>
          </w:p>
        </w:tc>
        <w:tc>
          <w:tcPr>
            <w:tcW w:w="5387" w:type="dxa"/>
            <w:tcBorders>
              <w:top w:val="single" w:sz="4" w:space="0" w:color="auto"/>
              <w:left w:val="single" w:sz="4" w:space="0" w:color="auto"/>
              <w:bottom w:val="single" w:sz="4" w:space="0" w:color="auto"/>
              <w:right w:val="single" w:sz="4" w:space="0" w:color="auto"/>
            </w:tcBorders>
            <w:hideMark/>
          </w:tcPr>
          <w:p w14:paraId="63BFE683" w14:textId="000F1057" w:rsidR="007C51C2" w:rsidRPr="007D235D" w:rsidRDefault="00115078" w:rsidP="006A37F0">
            <w:pPr>
              <w:spacing w:after="0"/>
              <w:rPr>
                <w:sz w:val="18"/>
                <w:szCs w:val="20"/>
              </w:rPr>
            </w:pPr>
            <w:r>
              <w:rPr>
                <w:sz w:val="18"/>
                <w:szCs w:val="20"/>
              </w:rPr>
              <w:t>Token acquired from Azure AD based on the user credentials for further API calls.</w:t>
            </w:r>
          </w:p>
        </w:tc>
        <w:tc>
          <w:tcPr>
            <w:tcW w:w="1540" w:type="dxa"/>
            <w:tcBorders>
              <w:top w:val="single" w:sz="4" w:space="0" w:color="auto"/>
              <w:left w:val="single" w:sz="4" w:space="0" w:color="auto"/>
              <w:bottom w:val="single" w:sz="4" w:space="0" w:color="auto"/>
              <w:right w:val="single" w:sz="4" w:space="0" w:color="auto"/>
            </w:tcBorders>
            <w:hideMark/>
          </w:tcPr>
          <w:p w14:paraId="53FB2C1F" w14:textId="5E8302AA" w:rsidR="007C51C2" w:rsidRPr="007D235D" w:rsidRDefault="00115078" w:rsidP="006A37F0">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65D876C1" w14:textId="172810AF" w:rsidR="007C51C2" w:rsidRPr="007D235D" w:rsidRDefault="00115078" w:rsidP="006A37F0">
            <w:pPr>
              <w:spacing w:after="0"/>
              <w:rPr>
                <w:sz w:val="18"/>
                <w:szCs w:val="20"/>
              </w:rPr>
            </w:pPr>
            <w:r>
              <w:rPr>
                <w:sz w:val="18"/>
                <w:szCs w:val="20"/>
              </w:rPr>
              <w:t>String</w:t>
            </w:r>
          </w:p>
        </w:tc>
      </w:tr>
      <w:tr w:rsidR="007C51C2" w:rsidRPr="007D235D" w14:paraId="2857789C" w14:textId="77777777" w:rsidTr="006A37F0">
        <w:trPr>
          <w:trHeight w:val="54"/>
        </w:trPr>
        <w:tc>
          <w:tcPr>
            <w:tcW w:w="3174" w:type="dxa"/>
            <w:tcBorders>
              <w:top w:val="single" w:sz="4" w:space="0" w:color="auto"/>
              <w:left w:val="single" w:sz="4" w:space="0" w:color="auto"/>
              <w:bottom w:val="single" w:sz="4" w:space="0" w:color="auto"/>
              <w:right w:val="single" w:sz="4" w:space="0" w:color="auto"/>
            </w:tcBorders>
            <w:hideMark/>
          </w:tcPr>
          <w:p w14:paraId="7E2168A0" w14:textId="7251E5A2" w:rsidR="007C51C2" w:rsidRPr="007D235D" w:rsidRDefault="00115078" w:rsidP="006A37F0">
            <w:pPr>
              <w:spacing w:after="0"/>
              <w:rPr>
                <w:sz w:val="18"/>
                <w:szCs w:val="20"/>
              </w:rPr>
            </w:pPr>
            <w:r>
              <w:rPr>
                <w:sz w:val="18"/>
                <w:szCs w:val="20"/>
              </w:rPr>
              <w:t>Content-Type</w:t>
            </w:r>
          </w:p>
        </w:tc>
        <w:tc>
          <w:tcPr>
            <w:tcW w:w="5387" w:type="dxa"/>
            <w:tcBorders>
              <w:top w:val="single" w:sz="4" w:space="0" w:color="auto"/>
              <w:left w:val="single" w:sz="4" w:space="0" w:color="auto"/>
              <w:bottom w:val="single" w:sz="4" w:space="0" w:color="auto"/>
              <w:right w:val="single" w:sz="4" w:space="0" w:color="auto"/>
            </w:tcBorders>
            <w:hideMark/>
          </w:tcPr>
          <w:p w14:paraId="62B7C759" w14:textId="10E6A0D7" w:rsidR="007C51C2" w:rsidRPr="007D235D" w:rsidRDefault="00115078" w:rsidP="006A37F0">
            <w:pPr>
              <w:spacing w:after="0"/>
              <w:rPr>
                <w:sz w:val="18"/>
                <w:szCs w:val="20"/>
              </w:rPr>
            </w:pPr>
            <w:r>
              <w:rPr>
                <w:sz w:val="18"/>
                <w:szCs w:val="20"/>
              </w:rPr>
              <w:t>Type of content. E.g.- application/json</w:t>
            </w:r>
          </w:p>
        </w:tc>
        <w:tc>
          <w:tcPr>
            <w:tcW w:w="1540" w:type="dxa"/>
            <w:tcBorders>
              <w:top w:val="single" w:sz="4" w:space="0" w:color="auto"/>
              <w:left w:val="single" w:sz="4" w:space="0" w:color="auto"/>
              <w:bottom w:val="single" w:sz="4" w:space="0" w:color="auto"/>
              <w:right w:val="single" w:sz="4" w:space="0" w:color="auto"/>
            </w:tcBorders>
            <w:hideMark/>
          </w:tcPr>
          <w:p w14:paraId="3F6779AC" w14:textId="0F113EBA" w:rsidR="007C51C2" w:rsidRPr="007D235D" w:rsidRDefault="00115078" w:rsidP="006A37F0">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7FB39B3D" w14:textId="4F9776E9" w:rsidR="007C51C2" w:rsidRPr="007D235D" w:rsidRDefault="00115078" w:rsidP="006A37F0">
            <w:pPr>
              <w:spacing w:after="0"/>
              <w:rPr>
                <w:sz w:val="18"/>
                <w:szCs w:val="20"/>
              </w:rPr>
            </w:pPr>
            <w:r>
              <w:rPr>
                <w:sz w:val="18"/>
                <w:szCs w:val="20"/>
              </w:rPr>
              <w:t>String</w:t>
            </w:r>
          </w:p>
        </w:tc>
      </w:tr>
    </w:tbl>
    <w:p w14:paraId="722F28FA" w14:textId="6DD1B2C0" w:rsidR="007C51C2" w:rsidRPr="007C51C2" w:rsidRDefault="00115078" w:rsidP="007C51C2">
      <w:pPr>
        <w:pStyle w:val="Heading3"/>
      </w:pPr>
      <w:r>
        <w:t>Input Query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9"/>
        <w:gridCol w:w="6465"/>
        <w:gridCol w:w="1848"/>
        <w:gridCol w:w="1589"/>
      </w:tblGrid>
      <w:tr w:rsidR="007C51C2" w:rsidRPr="007D235D" w14:paraId="6676E310" w14:textId="77777777" w:rsidTr="002959DA">
        <w:trPr>
          <w:trHeight w:val="360"/>
        </w:trPr>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43F895" w14:textId="0124298A" w:rsidR="007C51C2" w:rsidRPr="007D235D" w:rsidRDefault="00115078" w:rsidP="002959DA">
            <w:pPr>
              <w:spacing w:after="0"/>
              <w:rPr>
                <w:sz w:val="18"/>
                <w:szCs w:val="20"/>
              </w:rPr>
            </w:pPr>
            <w:r>
              <w:rPr>
                <w:sz w:val="18"/>
                <w:szCs w:val="20"/>
              </w:rPr>
              <w:t>Parameter</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A4260C" w14:textId="1898C8C1" w:rsidR="007C51C2" w:rsidRPr="007D235D" w:rsidRDefault="00115078" w:rsidP="002959DA">
            <w:pPr>
              <w:spacing w:after="0"/>
              <w:rPr>
                <w:sz w:val="18"/>
                <w:szCs w:val="20"/>
              </w:rPr>
            </w:pPr>
            <w:r>
              <w:rPr>
                <w:sz w:val="18"/>
                <w:szCs w:val="20"/>
              </w:rPr>
              <w:t>Description</w:t>
            </w:r>
          </w:p>
        </w:tc>
        <w:tc>
          <w:tcPr>
            <w:tcW w:w="1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5483DB" w14:textId="7C05EBAD" w:rsidR="007C51C2" w:rsidRPr="007D235D" w:rsidRDefault="00115078" w:rsidP="002959DA">
            <w:pPr>
              <w:spacing w:after="0"/>
              <w:rPr>
                <w:sz w:val="18"/>
                <w:szCs w:val="20"/>
              </w:rPr>
            </w:pPr>
            <w:r>
              <w:rPr>
                <w:sz w:val="18"/>
                <w:szCs w:val="20"/>
              </w:rPr>
              <w:t>M/O</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535F2C" w14:textId="5476D59B" w:rsidR="007C51C2" w:rsidRPr="007D235D" w:rsidRDefault="00115078" w:rsidP="002959DA">
            <w:pPr>
              <w:spacing w:after="0"/>
              <w:rPr>
                <w:sz w:val="18"/>
                <w:szCs w:val="20"/>
              </w:rPr>
            </w:pPr>
            <w:r>
              <w:rPr>
                <w:sz w:val="18"/>
                <w:szCs w:val="20"/>
              </w:rPr>
              <w:t>Type</w:t>
            </w:r>
          </w:p>
        </w:tc>
      </w:tr>
      <w:tr w:rsidR="007C51C2" w:rsidRPr="007D235D" w14:paraId="09059F86"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hideMark/>
          </w:tcPr>
          <w:p w14:paraId="79F1D2F9" w14:textId="4A8B9AC7" w:rsidR="007C51C2" w:rsidRPr="007D235D" w:rsidRDefault="00115078" w:rsidP="002959DA">
            <w:pPr>
              <w:spacing w:after="0"/>
              <w:rPr>
                <w:sz w:val="18"/>
                <w:szCs w:val="20"/>
              </w:rPr>
            </w:pPr>
            <w:r>
              <w:rPr>
                <w:sz w:val="18"/>
                <w:szCs w:val="20"/>
              </w:rPr>
              <w:t>source_uom_id</w:t>
            </w:r>
          </w:p>
        </w:tc>
        <w:tc>
          <w:tcPr>
            <w:tcW w:w="5387" w:type="dxa"/>
            <w:tcBorders>
              <w:top w:val="single" w:sz="4" w:space="0" w:color="auto"/>
              <w:left w:val="single" w:sz="4" w:space="0" w:color="auto"/>
              <w:bottom w:val="single" w:sz="4" w:space="0" w:color="auto"/>
              <w:right w:val="single" w:sz="4" w:space="0" w:color="auto"/>
            </w:tcBorders>
            <w:hideMark/>
          </w:tcPr>
          <w:p w14:paraId="4D378574" w14:textId="4D06946C" w:rsidR="007C51C2" w:rsidRPr="007D235D" w:rsidRDefault="00115078" w:rsidP="002959DA">
            <w:pPr>
              <w:spacing w:after="0"/>
              <w:rPr>
                <w:sz w:val="18"/>
                <w:szCs w:val="20"/>
              </w:rPr>
            </w:pPr>
            <w:r>
              <w:rPr>
                <w:sz w:val="18"/>
                <w:szCs w:val="20"/>
              </w:rPr>
              <w:t>Provide uom_id of the source uom</w:t>
            </w:r>
          </w:p>
        </w:tc>
        <w:tc>
          <w:tcPr>
            <w:tcW w:w="1540" w:type="dxa"/>
            <w:tcBorders>
              <w:top w:val="single" w:sz="4" w:space="0" w:color="auto"/>
              <w:left w:val="single" w:sz="4" w:space="0" w:color="auto"/>
              <w:bottom w:val="single" w:sz="4" w:space="0" w:color="auto"/>
              <w:right w:val="single" w:sz="4" w:space="0" w:color="auto"/>
            </w:tcBorders>
            <w:hideMark/>
          </w:tcPr>
          <w:p w14:paraId="66079BAA" w14:textId="034F3B60"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hideMark/>
          </w:tcPr>
          <w:p w14:paraId="4CEBB182" w14:textId="148F6FAB" w:rsidR="007C51C2" w:rsidRPr="007D235D" w:rsidRDefault="00115078" w:rsidP="002959DA">
            <w:pPr>
              <w:spacing w:after="0"/>
              <w:rPr>
                <w:sz w:val="18"/>
                <w:szCs w:val="20"/>
              </w:rPr>
            </w:pPr>
            <w:r>
              <w:rPr>
                <w:sz w:val="18"/>
                <w:szCs w:val="20"/>
              </w:rPr>
              <w:t>String</w:t>
            </w:r>
          </w:p>
        </w:tc>
      </w:tr>
      <w:tr w:rsidR="007C51C2" w:rsidRPr="007D235D" w14:paraId="359097ED"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37C57C3F" w14:textId="03A8251C" w:rsidR="007C51C2" w:rsidRPr="007D235D" w:rsidRDefault="00115078" w:rsidP="002959DA">
            <w:pPr>
              <w:spacing w:after="0"/>
              <w:rPr>
                <w:sz w:val="18"/>
                <w:szCs w:val="20"/>
              </w:rPr>
            </w:pPr>
            <w:r>
              <w:rPr>
                <w:sz w:val="18"/>
                <w:szCs w:val="20"/>
              </w:rPr>
              <w:t>destination_uom_id</w:t>
            </w:r>
          </w:p>
        </w:tc>
        <w:tc>
          <w:tcPr>
            <w:tcW w:w="5387" w:type="dxa"/>
            <w:tcBorders>
              <w:top w:val="single" w:sz="4" w:space="0" w:color="auto"/>
              <w:left w:val="single" w:sz="4" w:space="0" w:color="auto"/>
              <w:bottom w:val="single" w:sz="4" w:space="0" w:color="auto"/>
              <w:right w:val="single" w:sz="4" w:space="0" w:color="auto"/>
            </w:tcBorders>
          </w:tcPr>
          <w:p w14:paraId="2E3C48F1" w14:textId="10E1C15E" w:rsidR="007C51C2" w:rsidRPr="007D235D" w:rsidRDefault="00115078" w:rsidP="002959DA">
            <w:pPr>
              <w:spacing w:after="0"/>
              <w:rPr>
                <w:sz w:val="18"/>
                <w:szCs w:val="20"/>
              </w:rPr>
            </w:pPr>
            <w:r>
              <w:rPr>
                <w:sz w:val="18"/>
                <w:szCs w:val="20"/>
              </w:rPr>
              <w:t>Provide uom_id of the destination uom</w:t>
            </w:r>
          </w:p>
        </w:tc>
        <w:tc>
          <w:tcPr>
            <w:tcW w:w="1540" w:type="dxa"/>
            <w:tcBorders>
              <w:top w:val="single" w:sz="4" w:space="0" w:color="auto"/>
              <w:left w:val="single" w:sz="4" w:space="0" w:color="auto"/>
              <w:bottom w:val="single" w:sz="4" w:space="0" w:color="auto"/>
              <w:right w:val="single" w:sz="4" w:space="0" w:color="auto"/>
            </w:tcBorders>
          </w:tcPr>
          <w:p w14:paraId="59C70709" w14:textId="589603C1"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4365DB08" w14:textId="39199D1D" w:rsidR="007C51C2" w:rsidRPr="007D235D" w:rsidRDefault="00115078" w:rsidP="002959DA">
            <w:pPr>
              <w:spacing w:after="0"/>
              <w:rPr>
                <w:sz w:val="18"/>
                <w:szCs w:val="20"/>
              </w:rPr>
            </w:pPr>
            <w:r>
              <w:rPr>
                <w:sz w:val="18"/>
                <w:szCs w:val="20"/>
              </w:rPr>
              <w:t>String</w:t>
            </w:r>
          </w:p>
        </w:tc>
      </w:tr>
      <w:tr w:rsidR="007C51C2" w:rsidRPr="007D235D" w14:paraId="150F149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072126A8" w14:textId="5D13D755" w:rsidR="007C51C2" w:rsidRPr="007D235D" w:rsidRDefault="00115078" w:rsidP="002959DA">
            <w:pPr>
              <w:spacing w:after="0"/>
              <w:rPr>
                <w:sz w:val="18"/>
                <w:szCs w:val="20"/>
              </w:rPr>
            </w:pPr>
            <w:r>
              <w:rPr>
                <w:sz w:val="18"/>
                <w:szCs w:val="20"/>
              </w:rPr>
              <w:t>source_unitsystem_id</w:t>
            </w:r>
          </w:p>
        </w:tc>
        <w:tc>
          <w:tcPr>
            <w:tcW w:w="5387" w:type="dxa"/>
            <w:tcBorders>
              <w:top w:val="single" w:sz="4" w:space="0" w:color="auto"/>
              <w:left w:val="single" w:sz="4" w:space="0" w:color="auto"/>
              <w:bottom w:val="single" w:sz="4" w:space="0" w:color="auto"/>
              <w:right w:val="single" w:sz="4" w:space="0" w:color="auto"/>
            </w:tcBorders>
          </w:tcPr>
          <w:p w14:paraId="1DD4C06B" w14:textId="65767573" w:rsidR="007C51C2" w:rsidRPr="007D235D" w:rsidRDefault="00115078" w:rsidP="002959DA">
            <w:pPr>
              <w:spacing w:after="0"/>
              <w:rPr>
                <w:sz w:val="18"/>
                <w:szCs w:val="20"/>
              </w:rPr>
            </w:pPr>
            <w:r>
              <w:rPr>
                <w:sz w:val="18"/>
                <w:szCs w:val="20"/>
              </w:rPr>
              <w:t>Provide unitsystem_id of the source unit system</w:t>
            </w:r>
          </w:p>
        </w:tc>
        <w:tc>
          <w:tcPr>
            <w:tcW w:w="1540" w:type="dxa"/>
            <w:tcBorders>
              <w:top w:val="single" w:sz="4" w:space="0" w:color="auto"/>
              <w:left w:val="single" w:sz="4" w:space="0" w:color="auto"/>
              <w:bottom w:val="single" w:sz="4" w:space="0" w:color="auto"/>
              <w:right w:val="single" w:sz="4" w:space="0" w:color="auto"/>
            </w:tcBorders>
          </w:tcPr>
          <w:p w14:paraId="05E683FE" w14:textId="59787031"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776266CF" w14:textId="2F1A530C" w:rsidR="007C51C2" w:rsidRPr="007D235D" w:rsidRDefault="00115078" w:rsidP="002959DA">
            <w:pPr>
              <w:spacing w:after="0"/>
              <w:rPr>
                <w:sz w:val="18"/>
                <w:szCs w:val="20"/>
              </w:rPr>
            </w:pPr>
            <w:r>
              <w:rPr>
                <w:sz w:val="18"/>
                <w:szCs w:val="20"/>
              </w:rPr>
              <w:t>String</w:t>
            </w:r>
          </w:p>
        </w:tc>
      </w:tr>
      <w:tr w:rsidR="007C51C2" w:rsidRPr="007D235D" w14:paraId="2F24692A" w14:textId="77777777" w:rsidTr="002959DA">
        <w:trPr>
          <w:trHeight w:val="240"/>
        </w:trPr>
        <w:tc>
          <w:tcPr>
            <w:tcW w:w="3174" w:type="dxa"/>
            <w:tcBorders>
              <w:top w:val="single" w:sz="4" w:space="0" w:color="auto"/>
              <w:left w:val="single" w:sz="4" w:space="0" w:color="auto"/>
              <w:bottom w:val="single" w:sz="4" w:space="0" w:color="auto"/>
              <w:right w:val="single" w:sz="4" w:space="0" w:color="auto"/>
            </w:tcBorders>
          </w:tcPr>
          <w:p w14:paraId="7E962618" w14:textId="72BAFDAE" w:rsidR="007C51C2" w:rsidRPr="007D235D" w:rsidRDefault="00115078" w:rsidP="002959DA">
            <w:pPr>
              <w:spacing w:after="0"/>
              <w:rPr>
                <w:sz w:val="18"/>
                <w:szCs w:val="20"/>
              </w:rPr>
            </w:pPr>
            <w:r>
              <w:rPr>
                <w:sz w:val="18"/>
                <w:szCs w:val="20"/>
              </w:rPr>
              <w:t>destination_unitsystem_id</w:t>
            </w:r>
          </w:p>
        </w:tc>
        <w:tc>
          <w:tcPr>
            <w:tcW w:w="5387" w:type="dxa"/>
            <w:tcBorders>
              <w:top w:val="single" w:sz="4" w:space="0" w:color="auto"/>
              <w:left w:val="single" w:sz="4" w:space="0" w:color="auto"/>
              <w:bottom w:val="single" w:sz="4" w:space="0" w:color="auto"/>
              <w:right w:val="single" w:sz="4" w:space="0" w:color="auto"/>
            </w:tcBorders>
          </w:tcPr>
          <w:p w14:paraId="614051DD" w14:textId="29D6FEF7" w:rsidR="007C51C2" w:rsidRPr="007D235D" w:rsidRDefault="00115078" w:rsidP="002959DA">
            <w:pPr>
              <w:spacing w:after="0"/>
              <w:rPr>
                <w:sz w:val="18"/>
                <w:szCs w:val="20"/>
              </w:rPr>
            </w:pPr>
            <w:r>
              <w:rPr>
                <w:sz w:val="18"/>
                <w:szCs w:val="20"/>
              </w:rPr>
              <w:t>Provide unitsystem_id of the destination unit system</w:t>
            </w:r>
          </w:p>
        </w:tc>
        <w:tc>
          <w:tcPr>
            <w:tcW w:w="1540" w:type="dxa"/>
            <w:tcBorders>
              <w:top w:val="single" w:sz="4" w:space="0" w:color="auto"/>
              <w:left w:val="single" w:sz="4" w:space="0" w:color="auto"/>
              <w:bottom w:val="single" w:sz="4" w:space="0" w:color="auto"/>
              <w:right w:val="single" w:sz="4" w:space="0" w:color="auto"/>
            </w:tcBorders>
          </w:tcPr>
          <w:p w14:paraId="7B9181E5" w14:textId="732E8596" w:rsidR="007C51C2" w:rsidRPr="007D235D" w:rsidRDefault="00115078" w:rsidP="002959DA">
            <w:pPr>
              <w:spacing w:after="0"/>
              <w:rPr>
                <w:sz w:val="18"/>
                <w:szCs w:val="20"/>
              </w:rPr>
            </w:pPr>
            <w:r>
              <w:rPr>
                <w:sz w:val="18"/>
                <w:szCs w:val="20"/>
              </w:rPr>
              <w:t>M</w:t>
            </w:r>
          </w:p>
        </w:tc>
        <w:tc>
          <w:tcPr>
            <w:tcW w:w="1324" w:type="dxa"/>
            <w:tcBorders>
              <w:top w:val="single" w:sz="4" w:space="0" w:color="auto"/>
              <w:left w:val="single" w:sz="4" w:space="0" w:color="auto"/>
              <w:bottom w:val="single" w:sz="4" w:space="0" w:color="auto"/>
              <w:right w:val="single" w:sz="4" w:space="0" w:color="auto"/>
            </w:tcBorders>
          </w:tcPr>
          <w:p w14:paraId="18311CA3" w14:textId="3C48EFB9" w:rsidR="007C51C2" w:rsidRPr="007D235D" w:rsidRDefault="00115078" w:rsidP="002959DA">
            <w:pPr>
              <w:spacing w:after="0"/>
              <w:rPr>
                <w:sz w:val="18"/>
                <w:szCs w:val="20"/>
              </w:rPr>
            </w:pPr>
            <w:r>
              <w:rPr>
                <w:sz w:val="18"/>
                <w:szCs w:val="20"/>
              </w:rPr>
              <w:t>String</w:t>
            </w:r>
          </w:p>
        </w:tc>
      </w:tr>
    </w:tbl>
    <w:p w14:paraId="58FD638E" w14:textId="7A71ED44" w:rsidR="007C51C2" w:rsidRPr="007C51C2" w:rsidRDefault="00115078" w:rsidP="007C51C2">
      <w:pPr>
        <w:pStyle w:val="Heading3"/>
      </w:pPr>
      <w:r>
        <w:t>Output Header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13123AFC" w14:textId="77777777" w:rsidTr="00D30E7B">
        <w:trPr>
          <w:trHeight w:val="196"/>
        </w:trPr>
        <w:tc>
          <w:tcPr>
            <w:tcW w:w="33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E134FA" w14:textId="73D515B9" w:rsidR="007C51C2" w:rsidRPr="007D235D" w:rsidRDefault="00115078" w:rsidP="00D30E7B">
            <w:pPr>
              <w:spacing w:after="0"/>
              <w:rPr>
                <w:sz w:val="18"/>
                <w:szCs w:val="18"/>
              </w:rPr>
            </w:pPr>
            <w:r>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BA0DFF" w14:textId="6DB9F31A" w:rsidR="007C51C2" w:rsidRPr="007D235D" w:rsidRDefault="00115078" w:rsidP="00D30E7B">
            <w:pPr>
              <w:spacing w:after="0"/>
              <w:rPr>
                <w:sz w:val="18"/>
                <w:szCs w:val="18"/>
              </w:rPr>
            </w:pPr>
            <w:r>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7CBCC" w14:textId="2D016166" w:rsidR="007C51C2" w:rsidRPr="007D235D" w:rsidRDefault="00115078" w:rsidP="00D30E7B">
            <w:pPr>
              <w:spacing w:after="0"/>
              <w:rPr>
                <w:sz w:val="18"/>
                <w:szCs w:val="18"/>
              </w:rPr>
            </w:pPr>
            <w:r>
              <w:rPr>
                <w:sz w:val="18"/>
                <w:szCs w:val="18"/>
              </w:rPr>
              <w:t>Type</w:t>
            </w:r>
          </w:p>
        </w:tc>
      </w:tr>
      <w:tr w:rsidR="007C51C2" w:rsidRPr="007D235D" w14:paraId="2BC52D0D"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3D6DA24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Server</w:t>
            </w:r>
          </w:p>
        </w:tc>
        <w:tc>
          <w:tcPr>
            <w:tcW w:w="6780" w:type="dxa"/>
            <w:tcBorders>
              <w:top w:val="single" w:sz="4" w:space="0" w:color="auto"/>
              <w:left w:val="single" w:sz="4" w:space="0" w:color="auto"/>
              <w:bottom w:val="single" w:sz="4" w:space="0" w:color="auto"/>
              <w:right w:val="single" w:sz="4" w:space="0" w:color="auto"/>
            </w:tcBorders>
            <w:hideMark/>
          </w:tcPr>
          <w:p w14:paraId="31F73145"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Contains information about how the server handles the request [e.g., Werkzeug/2.1.2 Python/3.9.7]</w:t>
            </w:r>
          </w:p>
        </w:tc>
        <w:tc>
          <w:tcPr>
            <w:tcW w:w="1324" w:type="dxa"/>
            <w:tcBorders>
              <w:top w:val="single" w:sz="4" w:space="0" w:color="auto"/>
              <w:left w:val="single" w:sz="4" w:space="0" w:color="auto"/>
              <w:bottom w:val="single" w:sz="4" w:space="0" w:color="auto"/>
              <w:right w:val="single" w:sz="4" w:space="0" w:color="auto"/>
            </w:tcBorders>
            <w:hideMark/>
          </w:tcPr>
          <w:p w14:paraId="7329F5BC"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String</w:t>
            </w:r>
          </w:p>
        </w:tc>
      </w:tr>
      <w:tr w:rsidR="007C51C2" w:rsidRPr="007D235D" w14:paraId="7D24382F"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465E1A0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Content-Type</w:t>
            </w:r>
          </w:p>
        </w:tc>
        <w:tc>
          <w:tcPr>
            <w:tcW w:w="6780" w:type="dxa"/>
            <w:tcBorders>
              <w:top w:val="single" w:sz="4" w:space="0" w:color="auto"/>
              <w:left w:val="single" w:sz="4" w:space="0" w:color="auto"/>
              <w:bottom w:val="single" w:sz="4" w:space="0" w:color="auto"/>
              <w:right w:val="single" w:sz="4" w:space="0" w:color="auto"/>
            </w:tcBorders>
            <w:hideMark/>
          </w:tcPr>
          <w:p w14:paraId="23192AE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Type of the content</w:t>
            </w:r>
          </w:p>
        </w:tc>
        <w:tc>
          <w:tcPr>
            <w:tcW w:w="1324" w:type="dxa"/>
            <w:tcBorders>
              <w:top w:val="single" w:sz="4" w:space="0" w:color="auto"/>
              <w:left w:val="single" w:sz="4" w:space="0" w:color="auto"/>
              <w:bottom w:val="single" w:sz="4" w:space="0" w:color="auto"/>
              <w:right w:val="single" w:sz="4" w:space="0" w:color="auto"/>
            </w:tcBorders>
            <w:hideMark/>
          </w:tcPr>
          <w:p w14:paraId="178FA7C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String</w:t>
            </w:r>
          </w:p>
        </w:tc>
      </w:tr>
      <w:tr w:rsidR="007C51C2" w:rsidRPr="007D235D" w14:paraId="4C1BF5D2"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718C5A6F"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w:t>
            </w:r>
          </w:p>
        </w:tc>
        <w:tc>
          <w:tcPr>
            <w:tcW w:w="6780" w:type="dxa"/>
            <w:tcBorders>
              <w:top w:val="single" w:sz="4" w:space="0" w:color="auto"/>
              <w:left w:val="single" w:sz="4" w:space="0" w:color="auto"/>
              <w:bottom w:val="single" w:sz="4" w:space="0" w:color="auto"/>
              <w:right w:val="single" w:sz="4" w:space="0" w:color="auto"/>
            </w:tcBorders>
            <w:hideMark/>
          </w:tcPr>
          <w:p w14:paraId="30763BCD"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 of operation execution e.g. - [Tue, 17 May 2022 06:30:16 GMT]</w:t>
            </w:r>
          </w:p>
        </w:tc>
        <w:tc>
          <w:tcPr>
            <w:tcW w:w="1324" w:type="dxa"/>
            <w:tcBorders>
              <w:top w:val="single" w:sz="4" w:space="0" w:color="auto"/>
              <w:left w:val="single" w:sz="4" w:space="0" w:color="auto"/>
              <w:bottom w:val="single" w:sz="4" w:space="0" w:color="auto"/>
              <w:right w:val="single" w:sz="4" w:space="0" w:color="auto"/>
            </w:tcBorders>
            <w:hideMark/>
          </w:tcPr>
          <w:p w14:paraId="42E0FB78"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Datetime</w:t>
            </w:r>
          </w:p>
        </w:tc>
      </w:tr>
      <w:tr w:rsidR="007C51C2" w:rsidRPr="007D235D" w14:paraId="29D8895E" w14:textId="77777777" w:rsidTr="00D30E7B">
        <w:trPr>
          <w:trHeight w:val="54"/>
        </w:trPr>
        <w:tc>
          <w:tcPr>
            <w:tcW w:w="3321" w:type="dxa"/>
            <w:tcBorders>
              <w:top w:val="single" w:sz="4" w:space="0" w:color="auto"/>
              <w:left w:val="single" w:sz="4" w:space="0" w:color="auto"/>
              <w:bottom w:val="single" w:sz="4" w:space="0" w:color="auto"/>
              <w:right w:val="single" w:sz="4" w:space="0" w:color="auto"/>
            </w:tcBorders>
            <w:hideMark/>
          </w:tcPr>
          <w:p w14:paraId="67B26136"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Content-Length</w:t>
            </w:r>
          </w:p>
        </w:tc>
        <w:tc>
          <w:tcPr>
            <w:tcW w:w="6780" w:type="dxa"/>
            <w:tcBorders>
              <w:top w:val="single" w:sz="4" w:space="0" w:color="auto"/>
              <w:left w:val="single" w:sz="4" w:space="0" w:color="auto"/>
              <w:bottom w:val="single" w:sz="4" w:space="0" w:color="auto"/>
              <w:right w:val="single" w:sz="4" w:space="0" w:color="auto"/>
            </w:tcBorders>
            <w:hideMark/>
          </w:tcPr>
          <w:p w14:paraId="41485259"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Length of the content</w:t>
            </w:r>
          </w:p>
        </w:tc>
        <w:tc>
          <w:tcPr>
            <w:tcW w:w="1324" w:type="dxa"/>
            <w:tcBorders>
              <w:top w:val="single" w:sz="4" w:space="0" w:color="auto"/>
              <w:left w:val="single" w:sz="4" w:space="0" w:color="auto"/>
              <w:bottom w:val="single" w:sz="4" w:space="0" w:color="auto"/>
              <w:right w:val="single" w:sz="4" w:space="0" w:color="auto"/>
            </w:tcBorders>
            <w:hideMark/>
          </w:tcPr>
          <w:p w14:paraId="0E8BF23B"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Bytes</w:t>
            </w:r>
          </w:p>
        </w:tc>
      </w:tr>
      <w:tr w:rsidR="007C51C2" w:rsidRPr="007D235D" w14:paraId="5C40EB65" w14:textId="77777777" w:rsidTr="00D30E7B">
        <w:trPr>
          <w:trHeight w:val="160"/>
        </w:trPr>
        <w:tc>
          <w:tcPr>
            <w:tcW w:w="3321" w:type="dxa"/>
            <w:tcBorders>
              <w:top w:val="single" w:sz="4" w:space="0" w:color="auto"/>
              <w:left w:val="single" w:sz="4" w:space="0" w:color="auto"/>
              <w:bottom w:val="single" w:sz="4" w:space="0" w:color="auto"/>
              <w:right w:val="single" w:sz="4" w:space="0" w:color="auto"/>
            </w:tcBorders>
            <w:hideMark/>
          </w:tcPr>
          <w:p w14:paraId="731A9D02"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Connection</w:t>
            </w:r>
          </w:p>
        </w:tc>
        <w:tc>
          <w:tcPr>
            <w:tcW w:w="6780" w:type="dxa"/>
            <w:tcBorders>
              <w:top w:val="single" w:sz="4" w:space="0" w:color="auto"/>
              <w:left w:val="single" w:sz="4" w:space="0" w:color="auto"/>
              <w:bottom w:val="single" w:sz="4" w:space="0" w:color="auto"/>
              <w:right w:val="single" w:sz="4" w:space="0" w:color="auto"/>
            </w:tcBorders>
            <w:hideMark/>
          </w:tcPr>
          <w:p w14:paraId="5F0648F7"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 xml:space="preserve">A general </w:t>
            </w:r>
            <w:bookmarkStart w:id="32" w:name="OLE_LINK13"/>
            <w:r w:rsidRPr="001447A9">
              <w:rPr>
                <w:rFonts w:ascii="Consolas" w:hAnsi="Consolas"/>
                <w:sz w:val="18"/>
                <w:szCs w:val="18"/>
              </w:rPr>
              <w:t xml:space="preserve">header </w:t>
            </w:r>
            <w:bookmarkEnd w:id="32"/>
            <w:r w:rsidRPr="001447A9">
              <w:rPr>
                <w:rFonts w:ascii="Consolas" w:hAnsi="Consolas"/>
                <w:sz w:val="18"/>
                <w:szCs w:val="18"/>
              </w:rPr>
              <w:t>specifying whether the current network connection stays open once the current transaction finishes</w:t>
            </w:r>
          </w:p>
        </w:tc>
        <w:tc>
          <w:tcPr>
            <w:tcW w:w="1324" w:type="dxa"/>
            <w:tcBorders>
              <w:top w:val="single" w:sz="4" w:space="0" w:color="auto"/>
              <w:left w:val="single" w:sz="4" w:space="0" w:color="auto"/>
              <w:bottom w:val="single" w:sz="4" w:space="0" w:color="auto"/>
              <w:right w:val="single" w:sz="4" w:space="0" w:color="auto"/>
            </w:tcBorders>
            <w:hideMark/>
          </w:tcPr>
          <w:p w14:paraId="0F2A13A9" w14:textId="77777777" w:rsidR="007C51C2" w:rsidRPr="001447A9" w:rsidRDefault="007C51C2" w:rsidP="00D30E7B">
            <w:pPr>
              <w:spacing w:after="0"/>
              <w:rPr>
                <w:rFonts w:ascii="Consolas" w:hAnsi="Consolas"/>
                <w:sz w:val="18"/>
                <w:szCs w:val="18"/>
              </w:rPr>
            </w:pPr>
            <w:r w:rsidRPr="001447A9">
              <w:rPr>
                <w:rFonts w:ascii="Consolas" w:hAnsi="Consolas"/>
                <w:sz w:val="18"/>
                <w:szCs w:val="18"/>
              </w:rPr>
              <w:t xml:space="preserve"> String</w:t>
            </w:r>
          </w:p>
        </w:tc>
      </w:tr>
    </w:tbl>
    <w:p w14:paraId="4435103B" w14:textId="5773F069" w:rsidR="007C51C2" w:rsidRPr="007C51C2" w:rsidRDefault="00115078" w:rsidP="007C51C2">
      <w:pPr>
        <w:pStyle w:val="Heading3"/>
      </w:pPr>
      <w:r>
        <w:t>Output Body Parameters</w:t>
      </w:r>
    </w:p>
    <w:tbl>
      <w:tblPr>
        <w:tblW w:w="5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8137"/>
        <w:gridCol w:w="1589"/>
      </w:tblGrid>
      <w:tr w:rsidR="007C51C2" w:rsidRPr="007D235D" w14:paraId="7A2A856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2BC8877" w14:textId="06CFF05E" w:rsidR="007C51C2" w:rsidRPr="007D235D" w:rsidRDefault="00115078" w:rsidP="00D11EC5">
            <w:pPr>
              <w:spacing w:after="0"/>
              <w:rPr>
                <w:b/>
                <w:bCs/>
                <w:sz w:val="18"/>
                <w:szCs w:val="18"/>
              </w:rPr>
            </w:pPr>
            <w:r>
              <w:rPr>
                <w:sz w:val="18"/>
                <w:szCs w:val="18"/>
              </w:rPr>
              <w:t>Parameter</w:t>
            </w:r>
          </w:p>
        </w:tc>
        <w:tc>
          <w:tcPr>
            <w:tcW w:w="678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5CC1FAF" w14:textId="5A34EBCA" w:rsidR="007C51C2" w:rsidRPr="007D235D" w:rsidRDefault="00115078" w:rsidP="00D11EC5">
            <w:pPr>
              <w:spacing w:after="0"/>
              <w:rPr>
                <w:sz w:val="18"/>
                <w:szCs w:val="18"/>
              </w:rPr>
            </w:pPr>
            <w:r>
              <w:rPr>
                <w:sz w:val="18"/>
                <w:szCs w:val="18"/>
              </w:rPr>
              <w:t>Description</w:t>
            </w:r>
          </w:p>
        </w:tc>
        <w:tc>
          <w:tcPr>
            <w:tcW w:w="132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2E87057" w14:textId="1B175A5D" w:rsidR="007C51C2" w:rsidRPr="007D235D" w:rsidRDefault="00115078" w:rsidP="00D11EC5">
            <w:pPr>
              <w:spacing w:after="0"/>
              <w:rPr>
                <w:sz w:val="18"/>
                <w:szCs w:val="18"/>
              </w:rPr>
            </w:pPr>
            <w:r>
              <w:rPr>
                <w:sz w:val="18"/>
                <w:szCs w:val="18"/>
              </w:rPr>
              <w:t>Type</w:t>
            </w:r>
          </w:p>
        </w:tc>
      </w:tr>
      <w:tr w:rsidR="007C51C2" w:rsidRPr="007D235D" w14:paraId="6C72A4A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4C4DC645" w14:textId="12A0A74A"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source_unit_system_id</w:t>
            </w:r>
          </w:p>
        </w:tc>
        <w:tc>
          <w:tcPr>
            <w:tcW w:w="6780" w:type="dxa"/>
            <w:tcBorders>
              <w:top w:val="single" w:sz="4" w:space="0" w:color="auto"/>
              <w:left w:val="single" w:sz="4" w:space="0" w:color="auto"/>
              <w:bottom w:val="single" w:sz="4" w:space="0" w:color="auto"/>
              <w:right w:val="single" w:sz="4" w:space="0" w:color="auto"/>
            </w:tcBorders>
            <w:hideMark/>
          </w:tcPr>
          <w:p w14:paraId="5EBC21E7" w14:textId="4ED2DFF9" w:rsidR="007C51C2" w:rsidRPr="007D235D" w:rsidRDefault="00115078" w:rsidP="00D11EC5">
            <w:pPr>
              <w:spacing w:after="0"/>
              <w:rPr>
                <w:sz w:val="18"/>
                <w:szCs w:val="18"/>
                <w:highlight w:val="lightGray"/>
              </w:rPr>
            </w:pPr>
            <w:r>
              <w:rPr>
                <w:sz w:val="18"/>
                <w:szCs w:val="18"/>
              </w:rPr>
              <w:t>Unit System ID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726D76C7" w14:textId="62F80050" w:rsidR="007C51C2" w:rsidRPr="007D235D" w:rsidRDefault="00115078" w:rsidP="00D11EC5">
            <w:pPr>
              <w:spacing w:after="0"/>
              <w:rPr>
                <w:sz w:val="18"/>
                <w:szCs w:val="18"/>
                <w:highlight w:val="lightGray"/>
              </w:rPr>
            </w:pPr>
            <w:r>
              <w:rPr>
                <w:sz w:val="18"/>
                <w:szCs w:val="18"/>
              </w:rPr>
              <w:t>String</w:t>
            </w:r>
          </w:p>
        </w:tc>
      </w:tr>
      <w:tr w:rsidR="007C51C2" w:rsidRPr="007D235D" w14:paraId="60A74D2C"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5239E52" w14:textId="71EA53FB"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source_uom_id</w:t>
            </w:r>
          </w:p>
        </w:tc>
        <w:tc>
          <w:tcPr>
            <w:tcW w:w="6780" w:type="dxa"/>
            <w:tcBorders>
              <w:top w:val="single" w:sz="4" w:space="0" w:color="auto"/>
              <w:left w:val="single" w:sz="4" w:space="0" w:color="auto"/>
              <w:bottom w:val="single" w:sz="4" w:space="0" w:color="auto"/>
              <w:right w:val="single" w:sz="4" w:space="0" w:color="auto"/>
            </w:tcBorders>
            <w:hideMark/>
          </w:tcPr>
          <w:p w14:paraId="427D68CF" w14:textId="5B70EE55" w:rsidR="007C51C2" w:rsidRPr="007D235D" w:rsidRDefault="00115078" w:rsidP="00D11EC5">
            <w:pPr>
              <w:spacing w:after="0"/>
              <w:rPr>
                <w:sz w:val="18"/>
                <w:szCs w:val="18"/>
              </w:rPr>
            </w:pPr>
            <w:r>
              <w:rPr>
                <w:sz w:val="18"/>
                <w:szCs w:val="18"/>
              </w:rPr>
              <w:t>UoM ID of the source UoM</w:t>
            </w:r>
          </w:p>
        </w:tc>
        <w:tc>
          <w:tcPr>
            <w:tcW w:w="1324" w:type="dxa"/>
            <w:tcBorders>
              <w:top w:val="single" w:sz="4" w:space="0" w:color="auto"/>
              <w:left w:val="single" w:sz="4" w:space="0" w:color="auto"/>
              <w:bottom w:val="single" w:sz="4" w:space="0" w:color="auto"/>
              <w:right w:val="single" w:sz="4" w:space="0" w:color="auto"/>
            </w:tcBorders>
            <w:hideMark/>
          </w:tcPr>
          <w:p w14:paraId="602AAFCE" w14:textId="00C4B63B" w:rsidR="007C51C2" w:rsidRPr="007D235D" w:rsidRDefault="00115078" w:rsidP="00D11EC5">
            <w:pPr>
              <w:spacing w:after="0"/>
              <w:rPr>
                <w:sz w:val="18"/>
                <w:szCs w:val="18"/>
              </w:rPr>
            </w:pPr>
            <w:r>
              <w:rPr>
                <w:sz w:val="18"/>
                <w:szCs w:val="18"/>
              </w:rPr>
              <w:t>String</w:t>
            </w:r>
          </w:p>
        </w:tc>
      </w:tr>
      <w:tr w:rsidR="007C51C2" w:rsidRPr="007D235D" w14:paraId="610C855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D487AF0" w14:textId="4283AD80"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destination_unit_system_id</w:t>
            </w:r>
          </w:p>
        </w:tc>
        <w:tc>
          <w:tcPr>
            <w:tcW w:w="6780" w:type="dxa"/>
            <w:tcBorders>
              <w:top w:val="single" w:sz="4" w:space="0" w:color="auto"/>
              <w:left w:val="single" w:sz="4" w:space="0" w:color="auto"/>
              <w:bottom w:val="single" w:sz="4" w:space="0" w:color="auto"/>
              <w:right w:val="single" w:sz="4" w:space="0" w:color="auto"/>
            </w:tcBorders>
            <w:hideMark/>
          </w:tcPr>
          <w:p w14:paraId="30A0F685" w14:textId="398B8DDE" w:rsidR="007C51C2" w:rsidRPr="007D235D" w:rsidRDefault="00115078" w:rsidP="00D11EC5">
            <w:pPr>
              <w:spacing w:after="0"/>
              <w:rPr>
                <w:sz w:val="18"/>
                <w:szCs w:val="18"/>
              </w:rPr>
            </w:pPr>
            <w:r>
              <w:rPr>
                <w:sz w:val="18"/>
                <w:szCs w:val="18"/>
              </w:rPr>
              <w:t>Unit System ID of the destination unit system</w:t>
            </w:r>
          </w:p>
        </w:tc>
        <w:tc>
          <w:tcPr>
            <w:tcW w:w="1324" w:type="dxa"/>
            <w:tcBorders>
              <w:top w:val="single" w:sz="4" w:space="0" w:color="auto"/>
              <w:left w:val="single" w:sz="4" w:space="0" w:color="auto"/>
              <w:bottom w:val="single" w:sz="4" w:space="0" w:color="auto"/>
              <w:right w:val="single" w:sz="4" w:space="0" w:color="auto"/>
            </w:tcBorders>
            <w:hideMark/>
          </w:tcPr>
          <w:p w14:paraId="2A1E2209" w14:textId="3986C489" w:rsidR="007C51C2" w:rsidRPr="007D235D" w:rsidRDefault="00115078" w:rsidP="00D11EC5">
            <w:pPr>
              <w:spacing w:after="0"/>
              <w:rPr>
                <w:sz w:val="18"/>
                <w:szCs w:val="18"/>
              </w:rPr>
            </w:pPr>
            <w:r>
              <w:rPr>
                <w:sz w:val="18"/>
                <w:szCs w:val="18"/>
              </w:rPr>
              <w:t>String</w:t>
            </w:r>
          </w:p>
        </w:tc>
      </w:tr>
      <w:tr w:rsidR="007C51C2" w:rsidRPr="007D235D" w14:paraId="0882482F"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38634A4B" w14:textId="4E00AC6F"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destination_uom_id</w:t>
            </w:r>
          </w:p>
        </w:tc>
        <w:tc>
          <w:tcPr>
            <w:tcW w:w="6780" w:type="dxa"/>
            <w:tcBorders>
              <w:top w:val="single" w:sz="4" w:space="0" w:color="auto"/>
              <w:left w:val="single" w:sz="4" w:space="0" w:color="auto"/>
              <w:bottom w:val="single" w:sz="4" w:space="0" w:color="auto"/>
              <w:right w:val="single" w:sz="4" w:space="0" w:color="auto"/>
            </w:tcBorders>
            <w:hideMark/>
          </w:tcPr>
          <w:p w14:paraId="5425FF3A" w14:textId="65B75750" w:rsidR="007C51C2" w:rsidRPr="007D235D" w:rsidRDefault="00115078" w:rsidP="00D11EC5">
            <w:pPr>
              <w:spacing w:after="0"/>
              <w:rPr>
                <w:sz w:val="18"/>
                <w:szCs w:val="18"/>
              </w:rPr>
            </w:pPr>
            <w:r>
              <w:rPr>
                <w:sz w:val="18"/>
                <w:szCs w:val="18"/>
              </w:rPr>
              <w:t>UoM ID of the destination</w:t>
            </w:r>
          </w:p>
        </w:tc>
        <w:tc>
          <w:tcPr>
            <w:tcW w:w="1324" w:type="dxa"/>
            <w:tcBorders>
              <w:top w:val="single" w:sz="4" w:space="0" w:color="auto"/>
              <w:left w:val="single" w:sz="4" w:space="0" w:color="auto"/>
              <w:bottom w:val="single" w:sz="4" w:space="0" w:color="auto"/>
              <w:right w:val="single" w:sz="4" w:space="0" w:color="auto"/>
            </w:tcBorders>
            <w:hideMark/>
          </w:tcPr>
          <w:p w14:paraId="50BD480F" w14:textId="45554F03" w:rsidR="007C51C2" w:rsidRPr="007D235D" w:rsidRDefault="00115078" w:rsidP="00D11EC5">
            <w:pPr>
              <w:spacing w:after="0"/>
              <w:rPr>
                <w:sz w:val="18"/>
                <w:szCs w:val="18"/>
              </w:rPr>
            </w:pPr>
            <w:r>
              <w:rPr>
                <w:sz w:val="18"/>
                <w:szCs w:val="18"/>
              </w:rPr>
              <w:t>String</w:t>
            </w:r>
          </w:p>
        </w:tc>
      </w:tr>
      <w:tr w:rsidR="007C51C2" w:rsidRPr="007D235D" w14:paraId="1AFDC810"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0917F9A9" w14:textId="42EED267"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source_unit_system</w:t>
            </w:r>
          </w:p>
        </w:tc>
        <w:tc>
          <w:tcPr>
            <w:tcW w:w="6780" w:type="dxa"/>
            <w:tcBorders>
              <w:top w:val="single" w:sz="4" w:space="0" w:color="auto"/>
              <w:left w:val="single" w:sz="4" w:space="0" w:color="auto"/>
              <w:bottom w:val="single" w:sz="4" w:space="0" w:color="auto"/>
              <w:right w:val="single" w:sz="4" w:space="0" w:color="auto"/>
            </w:tcBorders>
            <w:hideMark/>
          </w:tcPr>
          <w:p w14:paraId="77D17FEA" w14:textId="33BA5CE8" w:rsidR="007C51C2" w:rsidRPr="007D235D" w:rsidRDefault="00115078" w:rsidP="00D11EC5">
            <w:pPr>
              <w:spacing w:after="0"/>
              <w:rPr>
                <w:sz w:val="18"/>
                <w:szCs w:val="18"/>
              </w:rPr>
            </w:pPr>
            <w:r>
              <w:rPr>
                <w:sz w:val="18"/>
                <w:szCs w:val="18"/>
              </w:rPr>
              <w:t>Unit System ID of the source unit system</w:t>
            </w:r>
          </w:p>
        </w:tc>
        <w:tc>
          <w:tcPr>
            <w:tcW w:w="1324" w:type="dxa"/>
            <w:tcBorders>
              <w:top w:val="single" w:sz="4" w:space="0" w:color="auto"/>
              <w:left w:val="single" w:sz="4" w:space="0" w:color="auto"/>
              <w:bottom w:val="single" w:sz="4" w:space="0" w:color="auto"/>
              <w:right w:val="single" w:sz="4" w:space="0" w:color="auto"/>
            </w:tcBorders>
            <w:hideMark/>
          </w:tcPr>
          <w:p w14:paraId="3B2524B3" w14:textId="653B0B7B" w:rsidR="007C51C2" w:rsidRPr="007D235D" w:rsidRDefault="00115078" w:rsidP="00D11EC5">
            <w:pPr>
              <w:spacing w:after="0"/>
              <w:rPr>
                <w:sz w:val="18"/>
                <w:szCs w:val="18"/>
              </w:rPr>
            </w:pPr>
            <w:r>
              <w:rPr>
                <w:sz w:val="18"/>
                <w:szCs w:val="18"/>
              </w:rPr>
              <w:t>String</w:t>
            </w:r>
          </w:p>
        </w:tc>
      </w:tr>
      <w:tr w:rsidR="007C51C2" w:rsidRPr="007D235D" w14:paraId="1928D95E"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14F0C9E8" w14:textId="665A3B4B"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source_uom</w:t>
            </w:r>
          </w:p>
        </w:tc>
        <w:tc>
          <w:tcPr>
            <w:tcW w:w="6780" w:type="dxa"/>
            <w:tcBorders>
              <w:top w:val="single" w:sz="4" w:space="0" w:color="auto"/>
              <w:left w:val="single" w:sz="4" w:space="0" w:color="auto"/>
              <w:bottom w:val="single" w:sz="4" w:space="0" w:color="auto"/>
              <w:right w:val="single" w:sz="4" w:space="0" w:color="auto"/>
            </w:tcBorders>
          </w:tcPr>
          <w:p w14:paraId="747E96AE" w14:textId="062045FA" w:rsidR="007C51C2" w:rsidRPr="007D235D" w:rsidRDefault="00115078" w:rsidP="00D11EC5">
            <w:pPr>
              <w:spacing w:after="0"/>
              <w:rPr>
                <w:sz w:val="18"/>
                <w:szCs w:val="18"/>
              </w:rPr>
            </w:pPr>
            <w:r>
              <w:rPr>
                <w:sz w:val="18"/>
                <w:szCs w:val="18"/>
              </w:rPr>
              <w:t>UoM name of the source_uom</w:t>
            </w:r>
          </w:p>
        </w:tc>
        <w:tc>
          <w:tcPr>
            <w:tcW w:w="1324" w:type="dxa"/>
            <w:tcBorders>
              <w:top w:val="single" w:sz="4" w:space="0" w:color="auto"/>
              <w:left w:val="single" w:sz="4" w:space="0" w:color="auto"/>
              <w:bottom w:val="single" w:sz="4" w:space="0" w:color="auto"/>
              <w:right w:val="single" w:sz="4" w:space="0" w:color="auto"/>
            </w:tcBorders>
          </w:tcPr>
          <w:p w14:paraId="37678367" w14:textId="0D55D2F4" w:rsidR="007C51C2" w:rsidRPr="007D235D" w:rsidRDefault="00115078" w:rsidP="00D11EC5">
            <w:pPr>
              <w:spacing w:after="0"/>
              <w:rPr>
                <w:sz w:val="18"/>
                <w:szCs w:val="18"/>
              </w:rPr>
            </w:pPr>
            <w:r>
              <w:rPr>
                <w:sz w:val="18"/>
                <w:szCs w:val="18"/>
              </w:rPr>
              <w:t>String</w:t>
            </w:r>
          </w:p>
        </w:tc>
      </w:tr>
      <w:tr w:rsidR="007C51C2" w:rsidRPr="007D235D" w14:paraId="14608CA3"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tcPr>
          <w:p w14:paraId="4F27A18C" w14:textId="51E4BF41"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destination_unit_system</w:t>
            </w:r>
          </w:p>
        </w:tc>
        <w:tc>
          <w:tcPr>
            <w:tcW w:w="6780" w:type="dxa"/>
            <w:tcBorders>
              <w:top w:val="single" w:sz="4" w:space="0" w:color="auto"/>
              <w:left w:val="single" w:sz="4" w:space="0" w:color="auto"/>
              <w:bottom w:val="single" w:sz="4" w:space="0" w:color="auto"/>
              <w:right w:val="single" w:sz="4" w:space="0" w:color="auto"/>
            </w:tcBorders>
          </w:tcPr>
          <w:p w14:paraId="3E6D4CC1" w14:textId="7D42AFD3" w:rsidR="007C51C2" w:rsidRPr="007D235D" w:rsidRDefault="00115078" w:rsidP="00D11EC5">
            <w:pPr>
              <w:spacing w:after="0"/>
              <w:rPr>
                <w:sz w:val="18"/>
                <w:szCs w:val="18"/>
              </w:rPr>
            </w:pPr>
            <w:r>
              <w:rPr>
                <w:sz w:val="18"/>
                <w:szCs w:val="18"/>
              </w:rPr>
              <w:t>Unit system name of the destination unit system</w:t>
            </w:r>
          </w:p>
        </w:tc>
        <w:tc>
          <w:tcPr>
            <w:tcW w:w="1324" w:type="dxa"/>
            <w:tcBorders>
              <w:top w:val="single" w:sz="4" w:space="0" w:color="auto"/>
              <w:left w:val="single" w:sz="4" w:space="0" w:color="auto"/>
              <w:bottom w:val="single" w:sz="4" w:space="0" w:color="auto"/>
              <w:right w:val="single" w:sz="4" w:space="0" w:color="auto"/>
            </w:tcBorders>
          </w:tcPr>
          <w:p w14:paraId="02265A3D" w14:textId="3DD30269" w:rsidR="007C51C2" w:rsidRPr="007D235D" w:rsidRDefault="00115078" w:rsidP="00D11EC5">
            <w:pPr>
              <w:spacing w:after="0"/>
              <w:rPr>
                <w:sz w:val="18"/>
                <w:szCs w:val="18"/>
              </w:rPr>
            </w:pPr>
            <w:r>
              <w:rPr>
                <w:sz w:val="18"/>
                <w:szCs w:val="18"/>
              </w:rPr>
              <w:t>String</w:t>
            </w:r>
          </w:p>
        </w:tc>
      </w:tr>
      <w:tr w:rsidR="007C51C2" w:rsidRPr="007D235D" w14:paraId="2FF7E4F7" w14:textId="77777777" w:rsidTr="00D11EC5">
        <w:trPr>
          <w:trHeight w:val="315"/>
        </w:trPr>
        <w:tc>
          <w:tcPr>
            <w:tcW w:w="3321" w:type="dxa"/>
            <w:tcBorders>
              <w:top w:val="single" w:sz="4" w:space="0" w:color="auto"/>
              <w:left w:val="single" w:sz="4" w:space="0" w:color="auto"/>
              <w:bottom w:val="single" w:sz="4" w:space="0" w:color="auto"/>
              <w:right w:val="single" w:sz="4" w:space="0" w:color="auto"/>
            </w:tcBorders>
            <w:hideMark/>
          </w:tcPr>
          <w:p w14:paraId="56FFFEB7" w14:textId="050CF163" w:rsidR="007C51C2" w:rsidRPr="007D235D" w:rsidRDefault="00115078" w:rsidP="00D11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18"/>
                <w:szCs w:val="18"/>
                <w14:ligatures w14:val="none"/>
              </w:rPr>
            </w:pPr>
            <w:r>
              <w:rPr>
                <w:rFonts w:eastAsia="Times New Roman" w:cstheme="minorHAnsi"/>
                <w:kern w:val="0"/>
                <w:sz w:val="18"/>
                <w:szCs w:val="18"/>
                <w14:ligatures w14:val="none"/>
              </w:rPr>
              <w:t>destination_uom</w:t>
            </w:r>
          </w:p>
        </w:tc>
        <w:tc>
          <w:tcPr>
            <w:tcW w:w="6780" w:type="dxa"/>
            <w:tcBorders>
              <w:top w:val="single" w:sz="4" w:space="0" w:color="auto"/>
              <w:left w:val="single" w:sz="4" w:space="0" w:color="auto"/>
              <w:bottom w:val="single" w:sz="4" w:space="0" w:color="auto"/>
              <w:right w:val="single" w:sz="4" w:space="0" w:color="auto"/>
            </w:tcBorders>
            <w:hideMark/>
          </w:tcPr>
          <w:p w14:paraId="35DB977C" w14:textId="60062DA6" w:rsidR="007C51C2" w:rsidRPr="007D235D" w:rsidRDefault="00115078" w:rsidP="00D11EC5">
            <w:pPr>
              <w:spacing w:after="0"/>
              <w:rPr>
                <w:sz w:val="18"/>
                <w:szCs w:val="18"/>
              </w:rPr>
            </w:pPr>
            <w:r>
              <w:rPr>
                <w:sz w:val="18"/>
                <w:szCs w:val="18"/>
              </w:rPr>
              <w:t>UoM name of the destination UoM</w:t>
            </w:r>
          </w:p>
        </w:tc>
        <w:tc>
          <w:tcPr>
            <w:tcW w:w="1324" w:type="dxa"/>
            <w:tcBorders>
              <w:top w:val="single" w:sz="4" w:space="0" w:color="auto"/>
              <w:left w:val="single" w:sz="4" w:space="0" w:color="auto"/>
              <w:bottom w:val="single" w:sz="4" w:space="0" w:color="auto"/>
              <w:right w:val="single" w:sz="4" w:space="0" w:color="auto"/>
            </w:tcBorders>
            <w:hideMark/>
          </w:tcPr>
          <w:p w14:paraId="444F4431" w14:textId="1D1B4E93" w:rsidR="007C51C2" w:rsidRPr="007D235D" w:rsidRDefault="00115078" w:rsidP="00D11EC5">
            <w:pPr>
              <w:spacing w:after="0"/>
              <w:rPr>
                <w:sz w:val="18"/>
                <w:szCs w:val="18"/>
              </w:rPr>
            </w:pPr>
            <w:r>
              <w:rPr>
                <w:sz w:val="18"/>
                <w:szCs w:val="18"/>
              </w:rPr>
              <w:t>String</w:t>
            </w:r>
          </w:p>
        </w:tc>
      </w:tr>
    </w:tbl>
    <w:p w14:paraId="4C5C7D47" w14:textId="56653744" w:rsidR="00F779AF" w:rsidRPr="007C51C2" w:rsidRDefault="00115078" w:rsidP="007C51C2">
      <w:pPr>
        <w:pStyle w:val="Heading3"/>
      </w:pPr>
      <w:r>
        <w:t>Result</w:t>
      </w:r>
    </w:p>
    <w:tbl>
      <w:tblPr>
        <w:tblW w:w="5005" w:type="pct"/>
        <w:tblInd w:w="-5" w:type="dxa"/>
        <w:tblLayout w:type="fixed"/>
        <w:tblLook w:val="04A0" w:firstRow="1" w:lastRow="0" w:firstColumn="1" w:lastColumn="0" w:noHBand="0" w:noVBand="1"/>
      </w:tblPr>
      <w:tblGrid>
        <w:gridCol w:w="3990"/>
        <w:gridCol w:w="8963"/>
      </w:tblGrid>
      <w:tr w:rsidR="00F779AF" w:rsidRPr="00F779AF" w14:paraId="36AA6144"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3EF386" w14:textId="79AD0D86" w:rsidR="00F779AF" w:rsidRPr="00F779AF" w:rsidRDefault="00115078" w:rsidP="00D33BE1">
            <w:pPr>
              <w:spacing w:after="0"/>
              <w:rPr>
                <w:sz w:val="18"/>
                <w:szCs w:val="20"/>
              </w:rPr>
            </w:pPr>
            <w:r>
              <w:rPr>
                <w:sz w:val="18"/>
                <w:szCs w:val="20"/>
              </w:rPr>
              <w:t>HTTP Code</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1111047" w14:textId="5A2DD0AE" w:rsidR="00F779AF" w:rsidRPr="00F779AF" w:rsidRDefault="00115078" w:rsidP="00D33BE1">
            <w:pPr>
              <w:spacing w:after="0"/>
              <w:rPr>
                <w:sz w:val="18"/>
                <w:szCs w:val="20"/>
              </w:rPr>
            </w:pPr>
            <w:r>
              <w:rPr>
                <w:sz w:val="18"/>
                <w:szCs w:val="20"/>
              </w:rPr>
              <w:t>Result Description</w:t>
            </w:r>
          </w:p>
        </w:tc>
      </w:tr>
      <w:tr w:rsidR="00F779AF" w:rsidRPr="00F779AF" w14:paraId="570DCEC7" w14:textId="77777777" w:rsidTr="00D33BE1">
        <w:tc>
          <w:tcPr>
            <w:tcW w:w="3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622FB7" w14:textId="11649C54" w:rsidR="00F779AF" w:rsidRPr="00F779AF" w:rsidRDefault="00115078" w:rsidP="00D33BE1">
            <w:pPr>
              <w:spacing w:after="0"/>
              <w:rPr>
                <w:sz w:val="18"/>
                <w:szCs w:val="20"/>
              </w:rPr>
            </w:pPr>
            <w:r>
              <w:rPr>
                <w:sz w:val="18"/>
                <w:szCs w:val="20"/>
              </w:rPr>
              <w:t>200</w:t>
            </w:r>
          </w:p>
        </w:tc>
        <w:tc>
          <w:tcPr>
            <w:tcW w:w="696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CD5A4B" w14:textId="06492FA0" w:rsidR="00F779AF" w:rsidRPr="00F779AF" w:rsidRDefault="00115078" w:rsidP="00D33BE1">
            <w:pPr>
              <w:spacing w:after="0"/>
              <w:rPr>
                <w:sz w:val="18"/>
                <w:szCs w:val="20"/>
              </w:rPr>
            </w:pPr>
            <w:r>
              <w:rPr>
                <w:sz w:val="18"/>
                <w:szCs w:val="20"/>
              </w:rPr>
              <w:t>A list of Units of Measurement is fetched based on the provided unitSystemId.</w:t>
            </w:r>
          </w:p>
        </w:tc>
      </w:tr>
    </w:tbl>
    <w:p w14:paraId="5B962A34" w14:textId="6E84C5B0" w:rsidR="00F779AF" w:rsidRPr="007C51C2" w:rsidRDefault="00115078" w:rsidP="007C51C2">
      <w:pPr>
        <w:pStyle w:val="Heading3"/>
      </w:pPr>
      <w:r>
        <w:t>Error Management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3"/>
        <w:gridCol w:w="3993"/>
        <w:gridCol w:w="4977"/>
      </w:tblGrid>
      <w:tr w:rsidR="00F779AF" w:rsidRPr="007D235D" w14:paraId="4A8E39C0" w14:textId="77777777" w:rsidTr="00836757">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DF438" w14:textId="152D9C66" w:rsidR="00F779AF" w:rsidRPr="007D235D" w:rsidRDefault="00115078" w:rsidP="00836757">
            <w:pPr>
              <w:spacing w:after="0"/>
              <w:rPr>
                <w:sz w:val="18"/>
                <w:szCs w:val="20"/>
              </w:rPr>
            </w:pPr>
            <w:r>
              <w:rPr>
                <w:sz w:val="18"/>
                <w:szCs w:val="20"/>
              </w:rPr>
              <w:t>HTTP Code</w:t>
            </w:r>
          </w:p>
        </w:tc>
        <w:tc>
          <w:tcPr>
            <w:tcW w:w="3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EECE54" w14:textId="5007D48A" w:rsidR="00F779AF" w:rsidRPr="007D235D" w:rsidRDefault="00115078" w:rsidP="00836757">
            <w:pPr>
              <w:spacing w:after="0"/>
              <w:rPr>
                <w:sz w:val="18"/>
                <w:szCs w:val="20"/>
              </w:rPr>
            </w:pPr>
            <w:r>
              <w:rPr>
                <w:sz w:val="18"/>
                <w:szCs w:val="20"/>
              </w:rPr>
              <w:t>Error Code</w:t>
            </w:r>
          </w:p>
        </w:tc>
        <w:tc>
          <w:tcPr>
            <w:tcW w:w="38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6E3905" w14:textId="39F122AE" w:rsidR="00F779AF" w:rsidRPr="007D235D" w:rsidRDefault="00115078" w:rsidP="00836757">
            <w:pPr>
              <w:spacing w:after="0"/>
              <w:rPr>
                <w:sz w:val="18"/>
                <w:szCs w:val="20"/>
              </w:rPr>
            </w:pPr>
            <w:r>
              <w:rPr>
                <w:sz w:val="18"/>
                <w:szCs w:val="20"/>
              </w:rPr>
              <w:t>Error Description</w:t>
            </w:r>
          </w:p>
        </w:tc>
      </w:tr>
      <w:tr w:rsidR="00F779AF" w:rsidRPr="007D235D" w14:paraId="6FDD65E7"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D4A58C9"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500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383CEF49"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500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14B49C50" w14:textId="0B43CEFD" w:rsidR="00F779AF" w:rsidRPr="00687B2E" w:rsidRDefault="00F779AF" w:rsidP="00836757">
            <w:pPr>
              <w:spacing w:after="0"/>
              <w:rPr>
                <w:rFonts w:ascii="Consolas" w:hAnsi="Consolas"/>
                <w:sz w:val="18"/>
                <w:szCs w:val="20"/>
              </w:rPr>
            </w:pPr>
            <w:r w:rsidRPr="00687B2E">
              <w:rPr>
                <w:rFonts w:ascii="Consolas" w:hAnsi="Consolas"/>
                <w:sz w:val="18"/>
                <w:szCs w:val="20"/>
              </w:rPr>
              <w:t>Generic Error</w:t>
            </w:r>
          </w:p>
        </w:tc>
      </w:tr>
      <w:tr w:rsidR="00F779AF" w:rsidRPr="007D235D" w14:paraId="7557F460"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1B9B3BA4"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2D4BCBA2"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401</w:t>
            </w:r>
          </w:p>
        </w:tc>
        <w:tc>
          <w:tcPr>
            <w:tcW w:w="3866" w:type="dxa"/>
            <w:tcBorders>
              <w:top w:val="single" w:sz="4" w:space="0" w:color="auto"/>
              <w:left w:val="single" w:sz="4" w:space="0" w:color="auto"/>
              <w:bottom w:val="single" w:sz="4" w:space="0" w:color="auto"/>
              <w:right w:val="single" w:sz="4" w:space="0" w:color="auto"/>
            </w:tcBorders>
            <w:vAlign w:val="center"/>
            <w:hideMark/>
          </w:tcPr>
          <w:p w14:paraId="4FCFE383" w14:textId="31B61444" w:rsidR="00F779AF" w:rsidRPr="00687B2E" w:rsidRDefault="00F779AF" w:rsidP="003D234F">
            <w:pPr>
              <w:spacing w:after="0" w:line="256" w:lineRule="auto"/>
              <w:ind w:left="360"/>
              <w:rPr>
                <w:rFonts w:ascii="Consolas" w:hAnsi="Consolas"/>
                <w:sz w:val="18"/>
                <w:szCs w:val="20"/>
              </w:rPr>
            </w:pPr>
            <w:r w:rsidRPr="00687B2E">
              <w:rPr>
                <w:rFonts w:ascii="Consolas" w:hAnsi="Consolas"/>
                <w:sz w:val="18"/>
                <w:szCs w:val="20"/>
              </w:rPr>
              <w:t>Unauthorized User</w:t>
            </w:r>
            <w:r w:rsidR="003D234F">
              <w:rPr>
                <w:rFonts w:ascii="Consolas" w:hAnsi="Consolas"/>
                <w:sz w:val="18"/>
                <w:szCs w:val="20"/>
              </w:rPr>
              <w:t xml:space="preserve"> /</w:t>
            </w:r>
            <w:r w:rsidRPr="00687B2E">
              <w:rPr>
                <w:rFonts w:ascii="Consolas" w:hAnsi="Consolas"/>
                <w:sz w:val="18"/>
                <w:szCs w:val="20"/>
              </w:rPr>
              <w:t xml:space="preserve"> </w:t>
            </w:r>
            <w:r w:rsidR="00AE2201">
              <w:rPr>
                <w:rFonts w:ascii="Consolas" w:hAnsi="Consolas"/>
                <w:sz w:val="18"/>
                <w:szCs w:val="20"/>
              </w:rPr>
              <w:t>Header Token</w:t>
            </w:r>
            <w:r w:rsidRPr="00687B2E">
              <w:rPr>
                <w:rFonts w:ascii="Consolas" w:hAnsi="Consolas"/>
                <w:sz w:val="18"/>
                <w:szCs w:val="20"/>
              </w:rPr>
              <w:t xml:space="preserve"> could be missing</w:t>
            </w:r>
          </w:p>
        </w:tc>
      </w:tr>
      <w:tr w:rsidR="00F779AF" w:rsidRPr="007D235D" w14:paraId="50C15C18" w14:textId="77777777" w:rsidTr="00836757">
        <w:tc>
          <w:tcPr>
            <w:tcW w:w="3102" w:type="dxa"/>
            <w:tcBorders>
              <w:top w:val="single" w:sz="4" w:space="0" w:color="auto"/>
              <w:left w:val="single" w:sz="4" w:space="0" w:color="auto"/>
              <w:bottom w:val="single" w:sz="4" w:space="0" w:color="auto"/>
              <w:right w:val="single" w:sz="4" w:space="0" w:color="auto"/>
            </w:tcBorders>
            <w:vAlign w:val="center"/>
            <w:hideMark/>
          </w:tcPr>
          <w:p w14:paraId="4A46F445"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102" w:type="dxa"/>
            <w:tcBorders>
              <w:top w:val="single" w:sz="4" w:space="0" w:color="auto"/>
              <w:left w:val="single" w:sz="4" w:space="0" w:color="auto"/>
              <w:bottom w:val="single" w:sz="4" w:space="0" w:color="auto"/>
              <w:right w:val="single" w:sz="4" w:space="0" w:color="auto"/>
            </w:tcBorders>
            <w:vAlign w:val="center"/>
            <w:hideMark/>
          </w:tcPr>
          <w:p w14:paraId="1F15DC67" w14:textId="77777777" w:rsidR="00F779AF" w:rsidRPr="00687B2E" w:rsidRDefault="00F779AF" w:rsidP="00836757">
            <w:pPr>
              <w:spacing w:after="0"/>
              <w:rPr>
                <w:rFonts w:ascii="Consolas" w:hAnsi="Consolas"/>
                <w:sz w:val="18"/>
                <w:szCs w:val="20"/>
              </w:rPr>
            </w:pPr>
            <w:r w:rsidRPr="00687B2E">
              <w:rPr>
                <w:rFonts w:ascii="Consolas" w:hAnsi="Consolas"/>
                <w:sz w:val="18"/>
                <w:szCs w:val="20"/>
              </w:rPr>
              <w:t>400</w:t>
            </w:r>
          </w:p>
        </w:tc>
        <w:tc>
          <w:tcPr>
            <w:tcW w:w="3866" w:type="dxa"/>
            <w:tcBorders>
              <w:top w:val="single" w:sz="4" w:space="0" w:color="auto"/>
              <w:left w:val="single" w:sz="4" w:space="0" w:color="auto"/>
              <w:bottom w:val="single" w:sz="4" w:space="0" w:color="auto"/>
              <w:right w:val="single" w:sz="4" w:space="0" w:color="auto"/>
            </w:tcBorders>
            <w:vAlign w:val="center"/>
            <w:hideMark/>
          </w:tcPr>
          <w:p w14:paraId="24B50D06" w14:textId="77777777" w:rsidR="00F779AF" w:rsidRPr="00687B2E" w:rsidRDefault="00F779AF" w:rsidP="003D234F">
            <w:pPr>
              <w:spacing w:after="0" w:line="256" w:lineRule="auto"/>
              <w:ind w:left="360"/>
              <w:rPr>
                <w:rFonts w:ascii="Consolas" w:hAnsi="Consolas"/>
                <w:sz w:val="18"/>
                <w:szCs w:val="20"/>
              </w:rPr>
            </w:pPr>
            <w:r w:rsidRPr="00687B2E">
              <w:rPr>
                <w:rFonts w:ascii="Consolas" w:hAnsi="Consolas"/>
                <w:sz w:val="18"/>
                <w:szCs w:val="20"/>
              </w:rPr>
              <w:t>Bad request</w:t>
            </w:r>
          </w:p>
        </w:tc>
      </w:tr>
    </w:tbl>
    <w:p w14:paraId="38D3BC6D" w14:textId="2366BD08" w:rsidR="00B57A76" w:rsidRDefault="00115078" w:rsidP="00B57A76">
      <w:pPr>
        <w:rPr>
          <w:b/>
          <w:bCs/>
          <w:sz w:val="24"/>
          <w:szCs w:val="28"/>
        </w:rPr>
      </w:pPr>
      <w:r>
        <w:rPr>
          <w:b/>
          <w:bCs/>
          <w:sz w:val="24"/>
          <w:szCs w:val="28"/>
        </w:rPr>
        <w:t>Sample JSON Response</w:t>
      </w:r>
    </w:p>
    <w:p w14:paraId="2DF06842"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p>
    <w:p w14:paraId="7ADC6A7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"UoMEquivalents":</w:t>
      </w:r>
    </w:p>
    <w:p w14:paraId="74ED4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4D4EF0F4"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687EA69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bookmarkStart w:id="33" w:name="OLE_LINK12"/>
      <w:r w:rsidRPr="00E54BEA">
        <w:rPr>
          <w:rFonts w:ascii="Consolas" w:eastAsia="Times New Roman" w:hAnsi="Consolas" w:cs="Courier New"/>
          <w:kern w:val="0"/>
          <w:szCs w:val="20"/>
          <w14:ligatures w14:val="none"/>
        </w:rPr>
        <w:t>source_unit_system_id</w:t>
      </w:r>
      <w:bookmarkEnd w:id="33"/>
      <w:r w:rsidRPr="00E54BEA">
        <w:rPr>
          <w:rFonts w:ascii="Consolas" w:eastAsia="Times New Roman" w:hAnsi="Consolas" w:cs="Courier New"/>
          <w:kern w:val="0"/>
          <w:szCs w:val="20"/>
          <w14:ligatures w14:val="none"/>
        </w:rPr>
        <w:t>": "",</w:t>
      </w:r>
    </w:p>
    <w:p w14:paraId="5DCADD67"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"source_uom_id": "",</w:t>
      </w:r>
    </w:p>
    <w:p w14:paraId="4A9CA8B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"destination_unit_system_id": "",</w:t>
      </w:r>
    </w:p>
    <w:p w14:paraId="770218D9"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"destination_uom_id": "",</w:t>
      </w:r>
    </w:p>
    <w:p w14:paraId="268033E5"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"source_unit_system": "",</w:t>
      </w:r>
    </w:p>
    <w:p w14:paraId="1F53A3CC"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"source_uom": "",</w:t>
      </w:r>
    </w:p>
    <w:p w14:paraId="66BF8726"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"destination_unit_system": "",</w:t>
      </w:r>
    </w:p>
    <w:p w14:paraId="5CB0A5ED"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"destination_uom": ""</w:t>
      </w:r>
    </w:p>
    <w:p w14:paraId="7FDA6F3A"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79EA071E" w14:textId="77777777" w:rsidR="00B57A76" w:rsidRPr="00E54BEA"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 xml:space="preserve">     ]</w:t>
      </w:r>
    </w:p>
    <w:p w14:paraId="221FFE44" w14:textId="77777777" w:rsidR="00B57A76" w:rsidRDefault="00B57A76" w:rsidP="00B57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Cs w:val="20"/>
          <w14:ligatures w14:val="none"/>
        </w:rPr>
      </w:pPr>
      <w:r w:rsidRPr="00E54BEA">
        <w:rPr>
          <w:rFonts w:ascii="Consolas" w:eastAsia="Times New Roman" w:hAnsi="Consolas" w:cs="Courier New"/>
          <w:kern w:val="0"/>
          <w:szCs w:val="20"/>
          <w14:ligatures w14:val="none"/>
        </w:rPr>
        <w:t>}</w:t>
      </w:r>
      <w:bookmarkEnd w:id="4"/>
      <w:bookmarkEnd w:id="5"/>
    </w:p>
    <w:sectPr w:rsidR="00B57A76" w:rsidSect="006D19D3">
      <w:pgSz w:w="15840" w:h="24480" w:code="5"/>
      <w:pgMar w:top="1440" w:right="1440" w:bottom="1440" w:left="1440" w:header="720" w:footer="720" w:gutter="0"/>
      <w:cols w:space="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158C" w14:textId="77777777" w:rsidR="00DC40E3" w:rsidRDefault="00DC40E3" w:rsidP="008A33C5">
      <w:r>
        <w:separator/>
      </w:r>
    </w:p>
  </w:endnote>
  <w:endnote w:type="continuationSeparator" w:id="0">
    <w:p w14:paraId="1AD878A4" w14:textId="77777777" w:rsidR="00DC40E3" w:rsidRDefault="00DC40E3" w:rsidP="008A33C5">
      <w:r>
        <w:continuationSeparator/>
      </w:r>
    </w:p>
  </w:endnote>
  <w:endnote w:type="continuationNotice" w:id="1">
    <w:p w14:paraId="6D7E0493" w14:textId="77777777" w:rsidR="00DC40E3" w:rsidRDefault="00DC40E3"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E5B5" w14:textId="77777777" w:rsidR="00A147C4" w:rsidRDefault="00A147C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05027150" w:rsidR="00E42836" w:rsidRDefault="00BD27AB" w:rsidP="008A33C5">
    <w:r>
      <w:t>© 2025. Accenture</w:t>
    </w:r>
    <w:r w:rsidR="00CC2FAE">
      <w:t>. All rights reserved.</w:t>
    </w:r>
    <w:r w:rsidR="009A37A4">
      <w:t xml:space="preserve"> </w:t>
    </w:r>
    <w:r>
      <w:t xml:space="preserve">Document Version: </w:t>
    </w:r>
    <w:sdt>
      <w:sdtPr>
        <w:alias w:val="Label"/>
        <w:tag w:val="DLCPolicyLabelValue"/>
        <w:id w:val="975409507"/>
        <w:lock w:val="contentLocked"/>
        <w:placeholder>
          <w:docPart w:val="394A1B25AF314446B873D8079FB833A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EndPr/>
      <w:sdtContent>
        <w:r w:rsidR="00DA6DE3">
          <w:t>33.0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67C" w14:textId="77777777" w:rsidR="00A147C4" w:rsidRDefault="00A147C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8046B" w14:textId="77777777" w:rsidR="00DC40E3" w:rsidRDefault="00DC40E3" w:rsidP="008A33C5">
      <w:r>
        <w:separator/>
      </w:r>
    </w:p>
  </w:footnote>
  <w:footnote w:type="continuationSeparator" w:id="0">
    <w:p w14:paraId="375A92E3" w14:textId="77777777" w:rsidR="00DC40E3" w:rsidRDefault="00DC40E3" w:rsidP="008A33C5">
      <w:r>
        <w:continuationSeparator/>
      </w:r>
    </w:p>
  </w:footnote>
  <w:footnote w:type="continuationNotice" w:id="1">
    <w:p w14:paraId="32E29F89" w14:textId="77777777" w:rsidR="00DC40E3" w:rsidRDefault="00DC40E3"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0170" w14:textId="77777777" w:rsidR="00A147C4" w:rsidRDefault="00A147C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54A2" w14:textId="14046F77" w:rsidR="00A147C4" w:rsidRDefault="00733716">
    <w:pPr>
      <w:spacing w:after="0" w:line="240" w:lineRule="auto"/>
    </w:pPr>
    <w:r>
      <w:rPr>
        <w:noProof/>
        <w14:ligatures w14:val="none"/>
      </w:rPr>
      <w:drawing>
        <wp:inline distT="0" distB="0" distL="0" distR="0" wp14:anchorId="5ABDC311" wp14:editId="71607F00">
          <wp:extent cx="1124411" cy="108000"/>
          <wp:effectExtent l="0" t="0" r="0" b="6350"/>
          <wp:docPr id="12958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5404" name="Picture 1295865404"/>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t xml:space="preserve"> </w:t>
    </w:r>
    <w:r>
      <w:ptab w:relativeTo="margin" w:alignment="right" w:leader="none"/>
    </w:r>
    <w:hyperlink r:id="rId2" w:history="1">
      <w:r w:rsidR="00101809">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62B5" w14:textId="77777777" w:rsidR="00A147C4" w:rsidRDefault="00A147C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27A7673"/>
    <w:multiLevelType w:val="hybridMultilevel"/>
    <w:tmpl w:val="41C2049E"/>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13555BEC"/>
    <w:multiLevelType w:val="hybridMultilevel"/>
    <w:tmpl w:val="4A78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E004A"/>
    <w:multiLevelType w:val="hybridMultilevel"/>
    <w:tmpl w:val="682CCA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62B1312"/>
    <w:multiLevelType w:val="hybridMultilevel"/>
    <w:tmpl w:val="FEB87410"/>
    <w:lvl w:ilvl="0" w:tplc="40090001">
      <w:start w:val="1"/>
      <w:numFmt w:val="bullet"/>
      <w:lvlText w:val=""/>
      <w:lvlJc w:val="left"/>
      <w:pPr>
        <w:ind w:left="1806" w:hanging="360"/>
      </w:pPr>
      <w:rPr>
        <w:rFonts w:ascii="Symbol" w:hAnsi="Symbol" w:hint="default"/>
      </w:rPr>
    </w:lvl>
    <w:lvl w:ilvl="1" w:tplc="40090003">
      <w:start w:val="1"/>
      <w:numFmt w:val="bullet"/>
      <w:lvlText w:val="o"/>
      <w:lvlJc w:val="left"/>
      <w:pPr>
        <w:ind w:left="2526" w:hanging="360"/>
      </w:pPr>
      <w:rPr>
        <w:rFonts w:ascii="Courier New" w:hAnsi="Courier New" w:cs="Courier New" w:hint="default"/>
      </w:rPr>
    </w:lvl>
    <w:lvl w:ilvl="2" w:tplc="40090005">
      <w:start w:val="1"/>
      <w:numFmt w:val="bullet"/>
      <w:lvlText w:val=""/>
      <w:lvlJc w:val="left"/>
      <w:pPr>
        <w:ind w:left="3246" w:hanging="360"/>
      </w:pPr>
      <w:rPr>
        <w:rFonts w:ascii="Wingdings" w:hAnsi="Wingdings" w:hint="default"/>
      </w:rPr>
    </w:lvl>
    <w:lvl w:ilvl="3" w:tplc="40090001">
      <w:start w:val="1"/>
      <w:numFmt w:val="bullet"/>
      <w:lvlText w:val=""/>
      <w:lvlJc w:val="left"/>
      <w:pPr>
        <w:ind w:left="3966" w:hanging="360"/>
      </w:pPr>
      <w:rPr>
        <w:rFonts w:ascii="Symbol" w:hAnsi="Symbol" w:hint="default"/>
      </w:rPr>
    </w:lvl>
    <w:lvl w:ilvl="4" w:tplc="40090003">
      <w:start w:val="1"/>
      <w:numFmt w:val="bullet"/>
      <w:lvlText w:val="o"/>
      <w:lvlJc w:val="left"/>
      <w:pPr>
        <w:ind w:left="4686" w:hanging="360"/>
      </w:pPr>
      <w:rPr>
        <w:rFonts w:ascii="Courier New" w:hAnsi="Courier New" w:cs="Courier New" w:hint="default"/>
      </w:rPr>
    </w:lvl>
    <w:lvl w:ilvl="5" w:tplc="40090005">
      <w:start w:val="1"/>
      <w:numFmt w:val="bullet"/>
      <w:lvlText w:val=""/>
      <w:lvlJc w:val="left"/>
      <w:pPr>
        <w:ind w:left="5406" w:hanging="360"/>
      </w:pPr>
      <w:rPr>
        <w:rFonts w:ascii="Wingdings" w:hAnsi="Wingdings" w:hint="default"/>
      </w:rPr>
    </w:lvl>
    <w:lvl w:ilvl="6" w:tplc="40090001">
      <w:start w:val="1"/>
      <w:numFmt w:val="bullet"/>
      <w:lvlText w:val=""/>
      <w:lvlJc w:val="left"/>
      <w:pPr>
        <w:ind w:left="6126" w:hanging="360"/>
      </w:pPr>
      <w:rPr>
        <w:rFonts w:ascii="Symbol" w:hAnsi="Symbol" w:hint="default"/>
      </w:rPr>
    </w:lvl>
    <w:lvl w:ilvl="7" w:tplc="40090003">
      <w:start w:val="1"/>
      <w:numFmt w:val="bullet"/>
      <w:lvlText w:val="o"/>
      <w:lvlJc w:val="left"/>
      <w:pPr>
        <w:ind w:left="6846" w:hanging="360"/>
      </w:pPr>
      <w:rPr>
        <w:rFonts w:ascii="Courier New" w:hAnsi="Courier New" w:cs="Courier New" w:hint="default"/>
      </w:rPr>
    </w:lvl>
    <w:lvl w:ilvl="8" w:tplc="40090005">
      <w:start w:val="1"/>
      <w:numFmt w:val="bullet"/>
      <w:lvlText w:val=""/>
      <w:lvlJc w:val="left"/>
      <w:pPr>
        <w:ind w:left="7566" w:hanging="360"/>
      </w:pPr>
      <w:rPr>
        <w:rFonts w:ascii="Wingdings" w:hAnsi="Wingdings" w:hint="default"/>
      </w:rPr>
    </w:lvl>
  </w:abstractNum>
  <w:abstractNum w:abstractNumId="12" w15:restartNumberingAfterBreak="0">
    <w:nsid w:val="18495CE3"/>
    <w:multiLevelType w:val="hybridMultilevel"/>
    <w:tmpl w:val="5044A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76A88"/>
    <w:multiLevelType w:val="hybridMultilevel"/>
    <w:tmpl w:val="6AC69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5" w15:restartNumberingAfterBreak="0">
    <w:nsid w:val="1CF81156"/>
    <w:multiLevelType w:val="hybridMultilevel"/>
    <w:tmpl w:val="E18C387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0C27576"/>
    <w:multiLevelType w:val="hybridMultilevel"/>
    <w:tmpl w:val="F1C6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16710"/>
    <w:multiLevelType w:val="hybridMultilevel"/>
    <w:tmpl w:val="37005C4A"/>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18" w15:restartNumberingAfterBreak="0">
    <w:nsid w:val="2870139B"/>
    <w:multiLevelType w:val="hybridMultilevel"/>
    <w:tmpl w:val="991A23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2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0863C8"/>
    <w:multiLevelType w:val="hybridMultilevel"/>
    <w:tmpl w:val="93C0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F6C29"/>
    <w:multiLevelType w:val="hybridMultilevel"/>
    <w:tmpl w:val="4668521A"/>
    <w:lvl w:ilvl="0" w:tplc="309C17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84272"/>
    <w:multiLevelType w:val="hybridMultilevel"/>
    <w:tmpl w:val="C150BD0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2CA7447"/>
    <w:multiLevelType w:val="hybridMultilevel"/>
    <w:tmpl w:val="3A52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51D68"/>
    <w:multiLevelType w:val="hybridMultilevel"/>
    <w:tmpl w:val="A86C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E00E99"/>
    <w:multiLevelType w:val="hybridMultilevel"/>
    <w:tmpl w:val="76AE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86CE8"/>
    <w:multiLevelType w:val="hybridMultilevel"/>
    <w:tmpl w:val="99F869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9" w15:restartNumberingAfterBreak="0">
    <w:nsid w:val="5AE84EFD"/>
    <w:multiLevelType w:val="multilevel"/>
    <w:tmpl w:val="547EF946"/>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EC2E63"/>
    <w:multiLevelType w:val="hybridMultilevel"/>
    <w:tmpl w:val="57862BF4"/>
    <w:lvl w:ilvl="0" w:tplc="F21A8474">
      <w:start w:val="1"/>
      <w:numFmt w:val="bullet"/>
      <w:suff w:val="space"/>
      <w:lvlText w:val="·"/>
      <w:lvlJc w:val="left"/>
      <w:pPr>
        <w:ind w:left="360" w:hanging="216"/>
      </w:pPr>
      <w:rPr>
        <w:rFonts w:ascii="Symbol" w:hAnsi="Symbol" w:hint="default"/>
      </w:rPr>
    </w:lvl>
    <w:lvl w:ilvl="1" w:tplc="D9E24AC6">
      <w:start w:val="1"/>
      <w:numFmt w:val="bullet"/>
      <w:suff w:val="space"/>
      <w:lvlText w:val="o"/>
      <w:lvlJc w:val="left"/>
      <w:pPr>
        <w:ind w:left="720" w:hanging="216"/>
      </w:pPr>
      <w:rPr>
        <w:rFonts w:ascii="Courier New" w:hAnsi="Courier New" w:hint="default"/>
      </w:rPr>
    </w:lvl>
    <w:lvl w:ilvl="2" w:tplc="5C52398E">
      <w:start w:val="1"/>
      <w:numFmt w:val="bullet"/>
      <w:suff w:val="space"/>
      <w:lvlText w:val=""/>
      <w:lvlJc w:val="left"/>
      <w:pPr>
        <w:ind w:left="936" w:hanging="216"/>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3A15FB"/>
    <w:multiLevelType w:val="hybridMultilevel"/>
    <w:tmpl w:val="D998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062F0"/>
    <w:multiLevelType w:val="hybridMultilevel"/>
    <w:tmpl w:val="D520C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AC1DE5"/>
    <w:multiLevelType w:val="hybridMultilevel"/>
    <w:tmpl w:val="466C3126"/>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34"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19"/>
  </w:num>
  <w:num w:numId="2" w16cid:durableId="648754354">
    <w:abstractNumId w:val="14"/>
  </w:num>
  <w:num w:numId="3" w16cid:durableId="968978134">
    <w:abstractNumId w:val="6"/>
  </w:num>
  <w:num w:numId="4" w16cid:durableId="1516385220">
    <w:abstractNumId w:val="34"/>
  </w:num>
  <w:num w:numId="5" w16cid:durableId="1586962585">
    <w:abstractNumId w:val="4"/>
  </w:num>
  <w:num w:numId="6" w16cid:durableId="1021710415">
    <w:abstractNumId w:val="29"/>
  </w:num>
  <w:num w:numId="7" w16cid:durableId="1902862263">
    <w:abstractNumId w:val="2"/>
  </w:num>
  <w:num w:numId="8" w16cid:durableId="1433936213">
    <w:abstractNumId w:val="1"/>
  </w:num>
  <w:num w:numId="9" w16cid:durableId="1261135586">
    <w:abstractNumId w:val="0"/>
  </w:num>
  <w:num w:numId="10" w16cid:durableId="1957708768">
    <w:abstractNumId w:val="5"/>
  </w:num>
  <w:num w:numId="11" w16cid:durableId="800002776">
    <w:abstractNumId w:val="3"/>
  </w:num>
  <w:num w:numId="12" w16cid:durableId="1706514963">
    <w:abstractNumId w:val="30"/>
  </w:num>
  <w:num w:numId="13" w16cid:durableId="186717690">
    <w:abstractNumId w:val="23"/>
  </w:num>
  <w:num w:numId="14" w16cid:durableId="2122143729">
    <w:abstractNumId w:val="7"/>
  </w:num>
  <w:num w:numId="15" w16cid:durableId="49808471">
    <w:abstractNumId w:val="20"/>
  </w:num>
  <w:num w:numId="16" w16cid:durableId="1238899166">
    <w:abstractNumId w:val="10"/>
  </w:num>
  <w:num w:numId="17" w16cid:durableId="1223950577">
    <w:abstractNumId w:val="15"/>
  </w:num>
  <w:num w:numId="18" w16cid:durableId="1058937736">
    <w:abstractNumId w:val="8"/>
  </w:num>
  <w:num w:numId="19" w16cid:durableId="783575580">
    <w:abstractNumId w:val="24"/>
  </w:num>
  <w:num w:numId="20" w16cid:durableId="1850218795">
    <w:abstractNumId w:val="28"/>
  </w:num>
  <w:num w:numId="21" w16cid:durableId="308174694">
    <w:abstractNumId w:val="33"/>
  </w:num>
  <w:num w:numId="22" w16cid:durableId="438110957">
    <w:abstractNumId w:val="17"/>
  </w:num>
  <w:num w:numId="23" w16cid:durableId="1478187232">
    <w:abstractNumId w:val="11"/>
  </w:num>
  <w:num w:numId="24" w16cid:durableId="2053262304">
    <w:abstractNumId w:val="18"/>
  </w:num>
  <w:num w:numId="25" w16cid:durableId="1998605919">
    <w:abstractNumId w:val="15"/>
  </w:num>
  <w:num w:numId="26" w16cid:durableId="1573933210">
    <w:abstractNumId w:val="31"/>
  </w:num>
  <w:num w:numId="27" w16cid:durableId="803503483">
    <w:abstractNumId w:val="7"/>
  </w:num>
  <w:num w:numId="28" w16cid:durableId="1754886695">
    <w:abstractNumId w:val="7"/>
  </w:num>
  <w:num w:numId="29" w16cid:durableId="346912122">
    <w:abstractNumId w:val="9"/>
  </w:num>
  <w:num w:numId="30" w16cid:durableId="1153181996">
    <w:abstractNumId w:val="22"/>
  </w:num>
  <w:num w:numId="31" w16cid:durableId="1537962250">
    <w:abstractNumId w:val="7"/>
  </w:num>
  <w:num w:numId="32" w16cid:durableId="1279874231">
    <w:abstractNumId w:val="25"/>
  </w:num>
  <w:num w:numId="33" w16cid:durableId="148401417">
    <w:abstractNumId w:val="26"/>
  </w:num>
  <w:num w:numId="34" w16cid:durableId="1728070050">
    <w:abstractNumId w:val="13"/>
  </w:num>
  <w:num w:numId="35" w16cid:durableId="195628702">
    <w:abstractNumId w:val="32"/>
  </w:num>
  <w:num w:numId="36" w16cid:durableId="1250846738">
    <w:abstractNumId w:val="27"/>
  </w:num>
  <w:num w:numId="37" w16cid:durableId="1109550238">
    <w:abstractNumId w:val="27"/>
  </w:num>
  <w:num w:numId="38" w16cid:durableId="691300633">
    <w:abstractNumId w:val="16"/>
  </w:num>
  <w:num w:numId="39" w16cid:durableId="1318387868">
    <w:abstractNumId w:val="12"/>
  </w:num>
  <w:num w:numId="40" w16cid:durableId="636108611">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CzbwJg1nY/Icp9l1lroUe3lbON85nLLXacpsDJRz+dV5xmDCOpSryoMExQa9BYsSboRXC6nfIeaot1CP4ibeTg==" w:salt="bmtSAaDMx2Mek3jP3/y4P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qsFAFECqQktAAAA"/>
  </w:docVars>
  <w:rsids>
    <w:rsidRoot w:val="006D4100"/>
    <w:rsid w:val="00000001"/>
    <w:rsid w:val="0000098B"/>
    <w:rsid w:val="0000106D"/>
    <w:rsid w:val="00001937"/>
    <w:rsid w:val="000029FD"/>
    <w:rsid w:val="00003D91"/>
    <w:rsid w:val="00005059"/>
    <w:rsid w:val="00005309"/>
    <w:rsid w:val="0001073A"/>
    <w:rsid w:val="00016135"/>
    <w:rsid w:val="00023797"/>
    <w:rsid w:val="00024BC8"/>
    <w:rsid w:val="00030918"/>
    <w:rsid w:val="000309DE"/>
    <w:rsid w:val="00031A83"/>
    <w:rsid w:val="00032377"/>
    <w:rsid w:val="00035576"/>
    <w:rsid w:val="00035945"/>
    <w:rsid w:val="00035ADB"/>
    <w:rsid w:val="00041E73"/>
    <w:rsid w:val="0004217E"/>
    <w:rsid w:val="00043D7D"/>
    <w:rsid w:val="0004533D"/>
    <w:rsid w:val="000474A0"/>
    <w:rsid w:val="00050DBF"/>
    <w:rsid w:val="00051677"/>
    <w:rsid w:val="000518B3"/>
    <w:rsid w:val="0005283E"/>
    <w:rsid w:val="0005382D"/>
    <w:rsid w:val="000554E7"/>
    <w:rsid w:val="0006119D"/>
    <w:rsid w:val="00061E2D"/>
    <w:rsid w:val="0006284A"/>
    <w:rsid w:val="00062B83"/>
    <w:rsid w:val="000652C5"/>
    <w:rsid w:val="00067DF4"/>
    <w:rsid w:val="00070686"/>
    <w:rsid w:val="00073E6B"/>
    <w:rsid w:val="00074A94"/>
    <w:rsid w:val="00075DB9"/>
    <w:rsid w:val="00076384"/>
    <w:rsid w:val="000764DD"/>
    <w:rsid w:val="00076B87"/>
    <w:rsid w:val="00076BD5"/>
    <w:rsid w:val="00077F2F"/>
    <w:rsid w:val="00085296"/>
    <w:rsid w:val="00086CAE"/>
    <w:rsid w:val="00087838"/>
    <w:rsid w:val="00094090"/>
    <w:rsid w:val="000945C2"/>
    <w:rsid w:val="000965C0"/>
    <w:rsid w:val="0009701C"/>
    <w:rsid w:val="000A0497"/>
    <w:rsid w:val="000A30D5"/>
    <w:rsid w:val="000A4323"/>
    <w:rsid w:val="000A59A4"/>
    <w:rsid w:val="000A5AB7"/>
    <w:rsid w:val="000A62F7"/>
    <w:rsid w:val="000A648C"/>
    <w:rsid w:val="000B113A"/>
    <w:rsid w:val="000B231C"/>
    <w:rsid w:val="000B3800"/>
    <w:rsid w:val="000B52EA"/>
    <w:rsid w:val="000B6F99"/>
    <w:rsid w:val="000B7AB2"/>
    <w:rsid w:val="000B7EC7"/>
    <w:rsid w:val="000C0955"/>
    <w:rsid w:val="000C0ADD"/>
    <w:rsid w:val="000C2D43"/>
    <w:rsid w:val="000C3BF6"/>
    <w:rsid w:val="000C3DF8"/>
    <w:rsid w:val="000C5C52"/>
    <w:rsid w:val="000C69BE"/>
    <w:rsid w:val="000C6AA6"/>
    <w:rsid w:val="000D24A9"/>
    <w:rsid w:val="000D5EC8"/>
    <w:rsid w:val="000E029E"/>
    <w:rsid w:val="000E2DED"/>
    <w:rsid w:val="000E6269"/>
    <w:rsid w:val="000E64BA"/>
    <w:rsid w:val="000E739E"/>
    <w:rsid w:val="000F1C25"/>
    <w:rsid w:val="000F2B93"/>
    <w:rsid w:val="000F2C4B"/>
    <w:rsid w:val="000F4927"/>
    <w:rsid w:val="000F5B00"/>
    <w:rsid w:val="000F5B52"/>
    <w:rsid w:val="000F6062"/>
    <w:rsid w:val="000F7161"/>
    <w:rsid w:val="00100BAF"/>
    <w:rsid w:val="00101809"/>
    <w:rsid w:val="00101A31"/>
    <w:rsid w:val="00101D2F"/>
    <w:rsid w:val="00101D76"/>
    <w:rsid w:val="0010274F"/>
    <w:rsid w:val="00103B26"/>
    <w:rsid w:val="00103F25"/>
    <w:rsid w:val="00104162"/>
    <w:rsid w:val="001059F5"/>
    <w:rsid w:val="00106209"/>
    <w:rsid w:val="00106ED2"/>
    <w:rsid w:val="001079DA"/>
    <w:rsid w:val="00107DF3"/>
    <w:rsid w:val="00110A01"/>
    <w:rsid w:val="0011102F"/>
    <w:rsid w:val="001116D1"/>
    <w:rsid w:val="00111F9A"/>
    <w:rsid w:val="00112D09"/>
    <w:rsid w:val="00115078"/>
    <w:rsid w:val="001165FF"/>
    <w:rsid w:val="001206F7"/>
    <w:rsid w:val="001215DF"/>
    <w:rsid w:val="00124BCA"/>
    <w:rsid w:val="00124D32"/>
    <w:rsid w:val="0013025A"/>
    <w:rsid w:val="00130570"/>
    <w:rsid w:val="00130BBE"/>
    <w:rsid w:val="00130CCC"/>
    <w:rsid w:val="0013135B"/>
    <w:rsid w:val="00131BB7"/>
    <w:rsid w:val="00133512"/>
    <w:rsid w:val="00133A25"/>
    <w:rsid w:val="0013434C"/>
    <w:rsid w:val="001354B8"/>
    <w:rsid w:val="00135B1C"/>
    <w:rsid w:val="00135D6A"/>
    <w:rsid w:val="001361C8"/>
    <w:rsid w:val="001375A5"/>
    <w:rsid w:val="00140986"/>
    <w:rsid w:val="001413F6"/>
    <w:rsid w:val="00143044"/>
    <w:rsid w:val="00144032"/>
    <w:rsid w:val="001447A9"/>
    <w:rsid w:val="00147BD9"/>
    <w:rsid w:val="001511AB"/>
    <w:rsid w:val="0015165A"/>
    <w:rsid w:val="00152C73"/>
    <w:rsid w:val="00154013"/>
    <w:rsid w:val="00155BB6"/>
    <w:rsid w:val="00157565"/>
    <w:rsid w:val="00157613"/>
    <w:rsid w:val="00160B46"/>
    <w:rsid w:val="0016138F"/>
    <w:rsid w:val="00161959"/>
    <w:rsid w:val="0016266B"/>
    <w:rsid w:val="00163304"/>
    <w:rsid w:val="00164EA8"/>
    <w:rsid w:val="00165DF8"/>
    <w:rsid w:val="0016765A"/>
    <w:rsid w:val="00171301"/>
    <w:rsid w:val="00175D59"/>
    <w:rsid w:val="00177FD4"/>
    <w:rsid w:val="00180D1D"/>
    <w:rsid w:val="00180F3A"/>
    <w:rsid w:val="00180FB0"/>
    <w:rsid w:val="0018357C"/>
    <w:rsid w:val="0018565B"/>
    <w:rsid w:val="001859A7"/>
    <w:rsid w:val="001860DC"/>
    <w:rsid w:val="0018793E"/>
    <w:rsid w:val="001914DF"/>
    <w:rsid w:val="00191779"/>
    <w:rsid w:val="001917A8"/>
    <w:rsid w:val="00191D95"/>
    <w:rsid w:val="00192870"/>
    <w:rsid w:val="001932F5"/>
    <w:rsid w:val="0019501A"/>
    <w:rsid w:val="00195079"/>
    <w:rsid w:val="001A4885"/>
    <w:rsid w:val="001A529E"/>
    <w:rsid w:val="001B26F9"/>
    <w:rsid w:val="001B2CC3"/>
    <w:rsid w:val="001B3BA4"/>
    <w:rsid w:val="001B542B"/>
    <w:rsid w:val="001C00A9"/>
    <w:rsid w:val="001C09BA"/>
    <w:rsid w:val="001C152B"/>
    <w:rsid w:val="001C2701"/>
    <w:rsid w:val="001C2919"/>
    <w:rsid w:val="001C3444"/>
    <w:rsid w:val="001C46A7"/>
    <w:rsid w:val="001C6E2B"/>
    <w:rsid w:val="001D1BDA"/>
    <w:rsid w:val="001D1FEB"/>
    <w:rsid w:val="001D2C34"/>
    <w:rsid w:val="001D4230"/>
    <w:rsid w:val="001E0385"/>
    <w:rsid w:val="001E2DD4"/>
    <w:rsid w:val="001E3200"/>
    <w:rsid w:val="001E33CB"/>
    <w:rsid w:val="001E71A6"/>
    <w:rsid w:val="001E7B0E"/>
    <w:rsid w:val="001E7D0D"/>
    <w:rsid w:val="001E7E32"/>
    <w:rsid w:val="001F0760"/>
    <w:rsid w:val="001F1F45"/>
    <w:rsid w:val="001F3AB9"/>
    <w:rsid w:val="001F4E8C"/>
    <w:rsid w:val="001F5E55"/>
    <w:rsid w:val="002017BB"/>
    <w:rsid w:val="0020202B"/>
    <w:rsid w:val="00202091"/>
    <w:rsid w:val="00203749"/>
    <w:rsid w:val="00206E7C"/>
    <w:rsid w:val="002102C4"/>
    <w:rsid w:val="00211401"/>
    <w:rsid w:val="00211F1C"/>
    <w:rsid w:val="0021289F"/>
    <w:rsid w:val="002154B5"/>
    <w:rsid w:val="00215AB5"/>
    <w:rsid w:val="00217C90"/>
    <w:rsid w:val="0022004C"/>
    <w:rsid w:val="00221D2F"/>
    <w:rsid w:val="00221D9E"/>
    <w:rsid w:val="00222AF7"/>
    <w:rsid w:val="002274A0"/>
    <w:rsid w:val="00227BBC"/>
    <w:rsid w:val="0023023D"/>
    <w:rsid w:val="00230A7A"/>
    <w:rsid w:val="00231880"/>
    <w:rsid w:val="00232485"/>
    <w:rsid w:val="00235D32"/>
    <w:rsid w:val="00240A7B"/>
    <w:rsid w:val="0024212E"/>
    <w:rsid w:val="002447D9"/>
    <w:rsid w:val="0024693D"/>
    <w:rsid w:val="00246C31"/>
    <w:rsid w:val="0024798C"/>
    <w:rsid w:val="00251813"/>
    <w:rsid w:val="00252AC1"/>
    <w:rsid w:val="002575D5"/>
    <w:rsid w:val="002600E2"/>
    <w:rsid w:val="00260D34"/>
    <w:rsid w:val="00262908"/>
    <w:rsid w:val="00264444"/>
    <w:rsid w:val="0026574F"/>
    <w:rsid w:val="00266170"/>
    <w:rsid w:val="0027083D"/>
    <w:rsid w:val="00270E03"/>
    <w:rsid w:val="00273ED3"/>
    <w:rsid w:val="00275F52"/>
    <w:rsid w:val="00277B50"/>
    <w:rsid w:val="00280B72"/>
    <w:rsid w:val="002818A9"/>
    <w:rsid w:val="00281B12"/>
    <w:rsid w:val="00281B55"/>
    <w:rsid w:val="00282F38"/>
    <w:rsid w:val="0028528A"/>
    <w:rsid w:val="0028585F"/>
    <w:rsid w:val="0028669A"/>
    <w:rsid w:val="00286CBF"/>
    <w:rsid w:val="00290CC4"/>
    <w:rsid w:val="00291EFB"/>
    <w:rsid w:val="00297001"/>
    <w:rsid w:val="002A4720"/>
    <w:rsid w:val="002A4D2B"/>
    <w:rsid w:val="002A7343"/>
    <w:rsid w:val="002B0A99"/>
    <w:rsid w:val="002B1351"/>
    <w:rsid w:val="002B1D32"/>
    <w:rsid w:val="002B333E"/>
    <w:rsid w:val="002B3982"/>
    <w:rsid w:val="002B7A7B"/>
    <w:rsid w:val="002C0909"/>
    <w:rsid w:val="002C0F09"/>
    <w:rsid w:val="002C23C9"/>
    <w:rsid w:val="002C5650"/>
    <w:rsid w:val="002C72A0"/>
    <w:rsid w:val="002C7D28"/>
    <w:rsid w:val="002D6551"/>
    <w:rsid w:val="002D6859"/>
    <w:rsid w:val="002D6D5B"/>
    <w:rsid w:val="002E0AE0"/>
    <w:rsid w:val="002E0ED7"/>
    <w:rsid w:val="002E3E55"/>
    <w:rsid w:val="002E45E6"/>
    <w:rsid w:val="002E60BB"/>
    <w:rsid w:val="002F2EB2"/>
    <w:rsid w:val="002F35B0"/>
    <w:rsid w:val="002F41DE"/>
    <w:rsid w:val="002F6988"/>
    <w:rsid w:val="002F6BAC"/>
    <w:rsid w:val="00300259"/>
    <w:rsid w:val="003015C6"/>
    <w:rsid w:val="00301959"/>
    <w:rsid w:val="00307DA8"/>
    <w:rsid w:val="00307F97"/>
    <w:rsid w:val="00310957"/>
    <w:rsid w:val="00310DC7"/>
    <w:rsid w:val="00311B7D"/>
    <w:rsid w:val="00313EAB"/>
    <w:rsid w:val="00315730"/>
    <w:rsid w:val="00316677"/>
    <w:rsid w:val="003179C2"/>
    <w:rsid w:val="00317A70"/>
    <w:rsid w:val="00320AB9"/>
    <w:rsid w:val="003210BF"/>
    <w:rsid w:val="00322F53"/>
    <w:rsid w:val="00323FE7"/>
    <w:rsid w:val="003245DF"/>
    <w:rsid w:val="003246AA"/>
    <w:rsid w:val="0032521C"/>
    <w:rsid w:val="003301C9"/>
    <w:rsid w:val="003304C1"/>
    <w:rsid w:val="0033321A"/>
    <w:rsid w:val="0033427D"/>
    <w:rsid w:val="00335B87"/>
    <w:rsid w:val="003376F0"/>
    <w:rsid w:val="003416B0"/>
    <w:rsid w:val="00342B48"/>
    <w:rsid w:val="0034362E"/>
    <w:rsid w:val="00344D9D"/>
    <w:rsid w:val="00345A39"/>
    <w:rsid w:val="00347FB4"/>
    <w:rsid w:val="0034D2A7"/>
    <w:rsid w:val="003507D3"/>
    <w:rsid w:val="00351CD9"/>
    <w:rsid w:val="00352F36"/>
    <w:rsid w:val="00353F56"/>
    <w:rsid w:val="00362D5A"/>
    <w:rsid w:val="003637F6"/>
    <w:rsid w:val="00364103"/>
    <w:rsid w:val="003654C1"/>
    <w:rsid w:val="0036759B"/>
    <w:rsid w:val="00370732"/>
    <w:rsid w:val="003712A6"/>
    <w:rsid w:val="0037176C"/>
    <w:rsid w:val="00373915"/>
    <w:rsid w:val="003745A1"/>
    <w:rsid w:val="0037518C"/>
    <w:rsid w:val="003759C9"/>
    <w:rsid w:val="00375ACE"/>
    <w:rsid w:val="00376713"/>
    <w:rsid w:val="00383C02"/>
    <w:rsid w:val="00385411"/>
    <w:rsid w:val="0038578E"/>
    <w:rsid w:val="00385886"/>
    <w:rsid w:val="003859BE"/>
    <w:rsid w:val="00386126"/>
    <w:rsid w:val="00387C30"/>
    <w:rsid w:val="003900EC"/>
    <w:rsid w:val="0039068B"/>
    <w:rsid w:val="00390852"/>
    <w:rsid w:val="00391E94"/>
    <w:rsid w:val="00394C52"/>
    <w:rsid w:val="0039613C"/>
    <w:rsid w:val="00396890"/>
    <w:rsid w:val="0039793E"/>
    <w:rsid w:val="003A00AA"/>
    <w:rsid w:val="003A0B01"/>
    <w:rsid w:val="003A2251"/>
    <w:rsid w:val="003A4518"/>
    <w:rsid w:val="003A59C2"/>
    <w:rsid w:val="003A5F89"/>
    <w:rsid w:val="003A60B3"/>
    <w:rsid w:val="003A7501"/>
    <w:rsid w:val="003A7C44"/>
    <w:rsid w:val="003B170B"/>
    <w:rsid w:val="003B259C"/>
    <w:rsid w:val="003B40AF"/>
    <w:rsid w:val="003B65FA"/>
    <w:rsid w:val="003B6919"/>
    <w:rsid w:val="003B6B88"/>
    <w:rsid w:val="003C1132"/>
    <w:rsid w:val="003C15C6"/>
    <w:rsid w:val="003C258A"/>
    <w:rsid w:val="003C4FA3"/>
    <w:rsid w:val="003C5769"/>
    <w:rsid w:val="003C58BE"/>
    <w:rsid w:val="003D0BC5"/>
    <w:rsid w:val="003D0BC8"/>
    <w:rsid w:val="003D234F"/>
    <w:rsid w:val="003D2F99"/>
    <w:rsid w:val="003D633E"/>
    <w:rsid w:val="003D7AEC"/>
    <w:rsid w:val="003E0A07"/>
    <w:rsid w:val="003E3875"/>
    <w:rsid w:val="003E4A0F"/>
    <w:rsid w:val="003E4DA4"/>
    <w:rsid w:val="003E607B"/>
    <w:rsid w:val="003E6341"/>
    <w:rsid w:val="003E71EA"/>
    <w:rsid w:val="003E7824"/>
    <w:rsid w:val="003F25C4"/>
    <w:rsid w:val="003F272F"/>
    <w:rsid w:val="003F436A"/>
    <w:rsid w:val="003F4FD3"/>
    <w:rsid w:val="003F5C49"/>
    <w:rsid w:val="003F79CE"/>
    <w:rsid w:val="003F7B98"/>
    <w:rsid w:val="00401105"/>
    <w:rsid w:val="00401D99"/>
    <w:rsid w:val="0040345E"/>
    <w:rsid w:val="0040556C"/>
    <w:rsid w:val="00406DD4"/>
    <w:rsid w:val="00407AFE"/>
    <w:rsid w:val="004103C8"/>
    <w:rsid w:val="00410606"/>
    <w:rsid w:val="004109DD"/>
    <w:rsid w:val="0041274D"/>
    <w:rsid w:val="004132EC"/>
    <w:rsid w:val="00416117"/>
    <w:rsid w:val="00421A13"/>
    <w:rsid w:val="00422B75"/>
    <w:rsid w:val="00423830"/>
    <w:rsid w:val="00423D32"/>
    <w:rsid w:val="00431396"/>
    <w:rsid w:val="00432FE8"/>
    <w:rsid w:val="004339ED"/>
    <w:rsid w:val="0043419E"/>
    <w:rsid w:val="00436158"/>
    <w:rsid w:val="00436D8F"/>
    <w:rsid w:val="0043771E"/>
    <w:rsid w:val="00440C28"/>
    <w:rsid w:val="0044133A"/>
    <w:rsid w:val="00442225"/>
    <w:rsid w:val="00442471"/>
    <w:rsid w:val="004433EF"/>
    <w:rsid w:val="0044470D"/>
    <w:rsid w:val="00453F91"/>
    <w:rsid w:val="00456591"/>
    <w:rsid w:val="00457CDF"/>
    <w:rsid w:val="004610B4"/>
    <w:rsid w:val="0046138B"/>
    <w:rsid w:val="0046650C"/>
    <w:rsid w:val="00475A23"/>
    <w:rsid w:val="00480153"/>
    <w:rsid w:val="00480776"/>
    <w:rsid w:val="00480C93"/>
    <w:rsid w:val="00481DDD"/>
    <w:rsid w:val="00482DF0"/>
    <w:rsid w:val="00483196"/>
    <w:rsid w:val="00484649"/>
    <w:rsid w:val="00487149"/>
    <w:rsid w:val="00487275"/>
    <w:rsid w:val="00487C34"/>
    <w:rsid w:val="00491358"/>
    <w:rsid w:val="00493FF1"/>
    <w:rsid w:val="00494C7E"/>
    <w:rsid w:val="004A2513"/>
    <w:rsid w:val="004A5003"/>
    <w:rsid w:val="004A6C42"/>
    <w:rsid w:val="004B016C"/>
    <w:rsid w:val="004B1EF2"/>
    <w:rsid w:val="004B3A75"/>
    <w:rsid w:val="004B4AEA"/>
    <w:rsid w:val="004B504C"/>
    <w:rsid w:val="004B70A2"/>
    <w:rsid w:val="004C1783"/>
    <w:rsid w:val="004C3647"/>
    <w:rsid w:val="004C4656"/>
    <w:rsid w:val="004C5A97"/>
    <w:rsid w:val="004C6685"/>
    <w:rsid w:val="004C7D8F"/>
    <w:rsid w:val="004D1411"/>
    <w:rsid w:val="004D1640"/>
    <w:rsid w:val="004D6413"/>
    <w:rsid w:val="004D6942"/>
    <w:rsid w:val="004D71BB"/>
    <w:rsid w:val="004E0552"/>
    <w:rsid w:val="004E1368"/>
    <w:rsid w:val="004E24F3"/>
    <w:rsid w:val="004E347E"/>
    <w:rsid w:val="004E3EB5"/>
    <w:rsid w:val="004E41D2"/>
    <w:rsid w:val="004E4CC6"/>
    <w:rsid w:val="004E564D"/>
    <w:rsid w:val="004E7888"/>
    <w:rsid w:val="004F1C46"/>
    <w:rsid w:val="004F36B1"/>
    <w:rsid w:val="004F3D50"/>
    <w:rsid w:val="004F4401"/>
    <w:rsid w:val="004F6A05"/>
    <w:rsid w:val="004F6C1A"/>
    <w:rsid w:val="004F6F7C"/>
    <w:rsid w:val="005000D0"/>
    <w:rsid w:val="00501104"/>
    <w:rsid w:val="00501135"/>
    <w:rsid w:val="00506314"/>
    <w:rsid w:val="00506778"/>
    <w:rsid w:val="00506CED"/>
    <w:rsid w:val="005125ED"/>
    <w:rsid w:val="00514AEE"/>
    <w:rsid w:val="00515EBA"/>
    <w:rsid w:val="005161CD"/>
    <w:rsid w:val="005163B4"/>
    <w:rsid w:val="00516736"/>
    <w:rsid w:val="00516C88"/>
    <w:rsid w:val="00516CC3"/>
    <w:rsid w:val="00516F0F"/>
    <w:rsid w:val="0052021B"/>
    <w:rsid w:val="00521CD6"/>
    <w:rsid w:val="005229F8"/>
    <w:rsid w:val="00523221"/>
    <w:rsid w:val="00523BBF"/>
    <w:rsid w:val="00524CD9"/>
    <w:rsid w:val="0052582E"/>
    <w:rsid w:val="00527D0B"/>
    <w:rsid w:val="00527DA8"/>
    <w:rsid w:val="0053097D"/>
    <w:rsid w:val="00532192"/>
    <w:rsid w:val="00532804"/>
    <w:rsid w:val="00534AFD"/>
    <w:rsid w:val="005357FC"/>
    <w:rsid w:val="00536559"/>
    <w:rsid w:val="00536BCB"/>
    <w:rsid w:val="00537048"/>
    <w:rsid w:val="00537584"/>
    <w:rsid w:val="005375CC"/>
    <w:rsid w:val="005406B6"/>
    <w:rsid w:val="00541617"/>
    <w:rsid w:val="00541740"/>
    <w:rsid w:val="00546CA5"/>
    <w:rsid w:val="00547049"/>
    <w:rsid w:val="005475D8"/>
    <w:rsid w:val="00550399"/>
    <w:rsid w:val="005510F9"/>
    <w:rsid w:val="0055167E"/>
    <w:rsid w:val="00552767"/>
    <w:rsid w:val="00556453"/>
    <w:rsid w:val="0056068D"/>
    <w:rsid w:val="0056147D"/>
    <w:rsid w:val="005617F3"/>
    <w:rsid w:val="00561F06"/>
    <w:rsid w:val="00562465"/>
    <w:rsid w:val="00563F58"/>
    <w:rsid w:val="00570DBF"/>
    <w:rsid w:val="0057174D"/>
    <w:rsid w:val="005723C1"/>
    <w:rsid w:val="005739DD"/>
    <w:rsid w:val="00573EDB"/>
    <w:rsid w:val="00574D29"/>
    <w:rsid w:val="00577BD7"/>
    <w:rsid w:val="00582637"/>
    <w:rsid w:val="005836F2"/>
    <w:rsid w:val="00583CF0"/>
    <w:rsid w:val="005849D1"/>
    <w:rsid w:val="00586A49"/>
    <w:rsid w:val="0058761A"/>
    <w:rsid w:val="00590D4F"/>
    <w:rsid w:val="00592D95"/>
    <w:rsid w:val="00595DFE"/>
    <w:rsid w:val="00596F8B"/>
    <w:rsid w:val="005978A2"/>
    <w:rsid w:val="00597B10"/>
    <w:rsid w:val="005A24CC"/>
    <w:rsid w:val="005A34D6"/>
    <w:rsid w:val="005A3F60"/>
    <w:rsid w:val="005A4E9D"/>
    <w:rsid w:val="005A58D0"/>
    <w:rsid w:val="005A629F"/>
    <w:rsid w:val="005A64A9"/>
    <w:rsid w:val="005A69A3"/>
    <w:rsid w:val="005A7FD9"/>
    <w:rsid w:val="005B06B5"/>
    <w:rsid w:val="005B41D5"/>
    <w:rsid w:val="005B4EA0"/>
    <w:rsid w:val="005B692D"/>
    <w:rsid w:val="005B6F68"/>
    <w:rsid w:val="005B76A2"/>
    <w:rsid w:val="005C2CE4"/>
    <w:rsid w:val="005C4531"/>
    <w:rsid w:val="005C7AF8"/>
    <w:rsid w:val="005D032C"/>
    <w:rsid w:val="005D061C"/>
    <w:rsid w:val="005D07FB"/>
    <w:rsid w:val="005D1C71"/>
    <w:rsid w:val="005D7DEE"/>
    <w:rsid w:val="005D7E06"/>
    <w:rsid w:val="005E02D0"/>
    <w:rsid w:val="005E1B32"/>
    <w:rsid w:val="005E2B45"/>
    <w:rsid w:val="005E6629"/>
    <w:rsid w:val="005E71AA"/>
    <w:rsid w:val="005E7299"/>
    <w:rsid w:val="005F0AC5"/>
    <w:rsid w:val="005F0C2D"/>
    <w:rsid w:val="005F2844"/>
    <w:rsid w:val="005F44BE"/>
    <w:rsid w:val="005F4CC4"/>
    <w:rsid w:val="005F4F46"/>
    <w:rsid w:val="005F58CF"/>
    <w:rsid w:val="005F5D13"/>
    <w:rsid w:val="005F6224"/>
    <w:rsid w:val="005F7132"/>
    <w:rsid w:val="005F7890"/>
    <w:rsid w:val="005F7B80"/>
    <w:rsid w:val="00602F7D"/>
    <w:rsid w:val="006047AB"/>
    <w:rsid w:val="0060659B"/>
    <w:rsid w:val="00607599"/>
    <w:rsid w:val="00607B76"/>
    <w:rsid w:val="00611550"/>
    <w:rsid w:val="00614051"/>
    <w:rsid w:val="006141D9"/>
    <w:rsid w:val="00615440"/>
    <w:rsid w:val="00617612"/>
    <w:rsid w:val="00620A1D"/>
    <w:rsid w:val="00620FD1"/>
    <w:rsid w:val="006222DD"/>
    <w:rsid w:val="006226D6"/>
    <w:rsid w:val="006235FD"/>
    <w:rsid w:val="0062500F"/>
    <w:rsid w:val="006265A8"/>
    <w:rsid w:val="00627A33"/>
    <w:rsid w:val="00634B8B"/>
    <w:rsid w:val="0063678B"/>
    <w:rsid w:val="0063790E"/>
    <w:rsid w:val="00641B56"/>
    <w:rsid w:val="00642228"/>
    <w:rsid w:val="00643E83"/>
    <w:rsid w:val="0064494A"/>
    <w:rsid w:val="00644BF2"/>
    <w:rsid w:val="0064651D"/>
    <w:rsid w:val="006507D9"/>
    <w:rsid w:val="00650B8C"/>
    <w:rsid w:val="00653FC8"/>
    <w:rsid w:val="006542AC"/>
    <w:rsid w:val="00654E3F"/>
    <w:rsid w:val="00657474"/>
    <w:rsid w:val="006574D4"/>
    <w:rsid w:val="00657636"/>
    <w:rsid w:val="00657C4A"/>
    <w:rsid w:val="00660C88"/>
    <w:rsid w:val="00661001"/>
    <w:rsid w:val="00663216"/>
    <w:rsid w:val="00664081"/>
    <w:rsid w:val="0066566F"/>
    <w:rsid w:val="00666C68"/>
    <w:rsid w:val="006675F2"/>
    <w:rsid w:val="006709A7"/>
    <w:rsid w:val="006709CD"/>
    <w:rsid w:val="00671993"/>
    <w:rsid w:val="00672446"/>
    <w:rsid w:val="006735D3"/>
    <w:rsid w:val="00673A28"/>
    <w:rsid w:val="00676A79"/>
    <w:rsid w:val="0068347D"/>
    <w:rsid w:val="00683D87"/>
    <w:rsid w:val="006859D5"/>
    <w:rsid w:val="00685E22"/>
    <w:rsid w:val="00686819"/>
    <w:rsid w:val="006876FB"/>
    <w:rsid w:val="006878E0"/>
    <w:rsid w:val="00687B2E"/>
    <w:rsid w:val="0069036F"/>
    <w:rsid w:val="00692BA7"/>
    <w:rsid w:val="00692D8E"/>
    <w:rsid w:val="00693D55"/>
    <w:rsid w:val="00695573"/>
    <w:rsid w:val="006A1437"/>
    <w:rsid w:val="006A1BBC"/>
    <w:rsid w:val="006A5D46"/>
    <w:rsid w:val="006B0913"/>
    <w:rsid w:val="006B377E"/>
    <w:rsid w:val="006B3953"/>
    <w:rsid w:val="006B4852"/>
    <w:rsid w:val="006B48F1"/>
    <w:rsid w:val="006B4900"/>
    <w:rsid w:val="006B4C06"/>
    <w:rsid w:val="006B7D52"/>
    <w:rsid w:val="006C1AFC"/>
    <w:rsid w:val="006C224C"/>
    <w:rsid w:val="006C48F6"/>
    <w:rsid w:val="006C4F0E"/>
    <w:rsid w:val="006C4F96"/>
    <w:rsid w:val="006C5EFE"/>
    <w:rsid w:val="006C79B4"/>
    <w:rsid w:val="006D19D3"/>
    <w:rsid w:val="006D4100"/>
    <w:rsid w:val="006D5A54"/>
    <w:rsid w:val="006D5B3C"/>
    <w:rsid w:val="006D692A"/>
    <w:rsid w:val="006D7514"/>
    <w:rsid w:val="006E049C"/>
    <w:rsid w:val="006E116D"/>
    <w:rsid w:val="006E19D2"/>
    <w:rsid w:val="006E1E2D"/>
    <w:rsid w:val="006E2CD0"/>
    <w:rsid w:val="006E3230"/>
    <w:rsid w:val="006E4ABB"/>
    <w:rsid w:val="006E52BE"/>
    <w:rsid w:val="006E6FA2"/>
    <w:rsid w:val="006E778F"/>
    <w:rsid w:val="006F154E"/>
    <w:rsid w:val="006F3961"/>
    <w:rsid w:val="006F469A"/>
    <w:rsid w:val="006F4FAE"/>
    <w:rsid w:val="006F5268"/>
    <w:rsid w:val="006F58CE"/>
    <w:rsid w:val="006F6D74"/>
    <w:rsid w:val="006F7A48"/>
    <w:rsid w:val="006F7E84"/>
    <w:rsid w:val="00701349"/>
    <w:rsid w:val="00702A8E"/>
    <w:rsid w:val="00702F3A"/>
    <w:rsid w:val="00703BC4"/>
    <w:rsid w:val="00703C60"/>
    <w:rsid w:val="007071C7"/>
    <w:rsid w:val="00710152"/>
    <w:rsid w:val="00710E8E"/>
    <w:rsid w:val="0071105E"/>
    <w:rsid w:val="007129DA"/>
    <w:rsid w:val="00712F12"/>
    <w:rsid w:val="007159DB"/>
    <w:rsid w:val="00717270"/>
    <w:rsid w:val="007222F7"/>
    <w:rsid w:val="0072232C"/>
    <w:rsid w:val="007228DB"/>
    <w:rsid w:val="00722F7D"/>
    <w:rsid w:val="00723834"/>
    <w:rsid w:val="00724912"/>
    <w:rsid w:val="00724F58"/>
    <w:rsid w:val="00725F46"/>
    <w:rsid w:val="00726CEB"/>
    <w:rsid w:val="00727490"/>
    <w:rsid w:val="0073042B"/>
    <w:rsid w:val="0073064D"/>
    <w:rsid w:val="0073085E"/>
    <w:rsid w:val="00732BE3"/>
    <w:rsid w:val="00733716"/>
    <w:rsid w:val="00734951"/>
    <w:rsid w:val="00736F39"/>
    <w:rsid w:val="007417D8"/>
    <w:rsid w:val="0074339D"/>
    <w:rsid w:val="0074383B"/>
    <w:rsid w:val="00744428"/>
    <w:rsid w:val="00745832"/>
    <w:rsid w:val="00746947"/>
    <w:rsid w:val="00746DD8"/>
    <w:rsid w:val="00750423"/>
    <w:rsid w:val="007534E4"/>
    <w:rsid w:val="00754D58"/>
    <w:rsid w:val="007555B9"/>
    <w:rsid w:val="00756EB9"/>
    <w:rsid w:val="007576BE"/>
    <w:rsid w:val="00760B97"/>
    <w:rsid w:val="00760CE5"/>
    <w:rsid w:val="00760DB6"/>
    <w:rsid w:val="007623E8"/>
    <w:rsid w:val="007666DA"/>
    <w:rsid w:val="00767883"/>
    <w:rsid w:val="00771D2F"/>
    <w:rsid w:val="0077271F"/>
    <w:rsid w:val="00773534"/>
    <w:rsid w:val="00774DAC"/>
    <w:rsid w:val="00774E3B"/>
    <w:rsid w:val="007753A4"/>
    <w:rsid w:val="007756EA"/>
    <w:rsid w:val="007771F0"/>
    <w:rsid w:val="00780A1D"/>
    <w:rsid w:val="0078170A"/>
    <w:rsid w:val="007829CE"/>
    <w:rsid w:val="00782CB2"/>
    <w:rsid w:val="00783AE2"/>
    <w:rsid w:val="00783C17"/>
    <w:rsid w:val="00786D4F"/>
    <w:rsid w:val="00787BC5"/>
    <w:rsid w:val="00790E0F"/>
    <w:rsid w:val="00791600"/>
    <w:rsid w:val="007929B7"/>
    <w:rsid w:val="00793913"/>
    <w:rsid w:val="00795D5B"/>
    <w:rsid w:val="007970B4"/>
    <w:rsid w:val="007A02A3"/>
    <w:rsid w:val="007A0492"/>
    <w:rsid w:val="007A137D"/>
    <w:rsid w:val="007A13C4"/>
    <w:rsid w:val="007A39D7"/>
    <w:rsid w:val="007A3CDE"/>
    <w:rsid w:val="007B17F4"/>
    <w:rsid w:val="007B2093"/>
    <w:rsid w:val="007B2B65"/>
    <w:rsid w:val="007B5696"/>
    <w:rsid w:val="007B5F98"/>
    <w:rsid w:val="007B61B9"/>
    <w:rsid w:val="007B7246"/>
    <w:rsid w:val="007B7D3F"/>
    <w:rsid w:val="007C037F"/>
    <w:rsid w:val="007C13B8"/>
    <w:rsid w:val="007C15CC"/>
    <w:rsid w:val="007C1BF9"/>
    <w:rsid w:val="007C51C2"/>
    <w:rsid w:val="007C5873"/>
    <w:rsid w:val="007C6298"/>
    <w:rsid w:val="007C6931"/>
    <w:rsid w:val="007C6DA0"/>
    <w:rsid w:val="007C70A9"/>
    <w:rsid w:val="007D0857"/>
    <w:rsid w:val="007D235D"/>
    <w:rsid w:val="007D28AC"/>
    <w:rsid w:val="007D4BAF"/>
    <w:rsid w:val="007D4F18"/>
    <w:rsid w:val="007D59BB"/>
    <w:rsid w:val="007E1AC7"/>
    <w:rsid w:val="007E2EBC"/>
    <w:rsid w:val="007E365B"/>
    <w:rsid w:val="007E3C78"/>
    <w:rsid w:val="007E5E08"/>
    <w:rsid w:val="007E5FDA"/>
    <w:rsid w:val="007F0F41"/>
    <w:rsid w:val="007F10F7"/>
    <w:rsid w:val="007F1596"/>
    <w:rsid w:val="007F2CFE"/>
    <w:rsid w:val="007F4C9E"/>
    <w:rsid w:val="007F6BDA"/>
    <w:rsid w:val="007F74FE"/>
    <w:rsid w:val="00800A33"/>
    <w:rsid w:val="00801969"/>
    <w:rsid w:val="00801AE7"/>
    <w:rsid w:val="00803E73"/>
    <w:rsid w:val="0080587F"/>
    <w:rsid w:val="00806F8E"/>
    <w:rsid w:val="00807080"/>
    <w:rsid w:val="0080746D"/>
    <w:rsid w:val="00807F0B"/>
    <w:rsid w:val="00810A1B"/>
    <w:rsid w:val="00812FA9"/>
    <w:rsid w:val="00813B26"/>
    <w:rsid w:val="00813FB4"/>
    <w:rsid w:val="00816B74"/>
    <w:rsid w:val="008209A2"/>
    <w:rsid w:val="008226CF"/>
    <w:rsid w:val="008257DC"/>
    <w:rsid w:val="00827345"/>
    <w:rsid w:val="00830AB4"/>
    <w:rsid w:val="00831F39"/>
    <w:rsid w:val="008327BA"/>
    <w:rsid w:val="00834BCB"/>
    <w:rsid w:val="0083585C"/>
    <w:rsid w:val="00835C79"/>
    <w:rsid w:val="0083678C"/>
    <w:rsid w:val="00836F63"/>
    <w:rsid w:val="00841173"/>
    <w:rsid w:val="00842BC0"/>
    <w:rsid w:val="00844161"/>
    <w:rsid w:val="008444B8"/>
    <w:rsid w:val="00845277"/>
    <w:rsid w:val="008468F4"/>
    <w:rsid w:val="00847742"/>
    <w:rsid w:val="008502C4"/>
    <w:rsid w:val="00850662"/>
    <w:rsid w:val="00850B3E"/>
    <w:rsid w:val="00851862"/>
    <w:rsid w:val="00851E60"/>
    <w:rsid w:val="008522A8"/>
    <w:rsid w:val="00855FB3"/>
    <w:rsid w:val="008567E3"/>
    <w:rsid w:val="00861B31"/>
    <w:rsid w:val="00861D1E"/>
    <w:rsid w:val="008622D0"/>
    <w:rsid w:val="0086587F"/>
    <w:rsid w:val="00867E55"/>
    <w:rsid w:val="00870515"/>
    <w:rsid w:val="008705AC"/>
    <w:rsid w:val="00870A3A"/>
    <w:rsid w:val="008712C5"/>
    <w:rsid w:val="008715DC"/>
    <w:rsid w:val="00872FB9"/>
    <w:rsid w:val="00875DD7"/>
    <w:rsid w:val="008760AF"/>
    <w:rsid w:val="008763DE"/>
    <w:rsid w:val="00877DFD"/>
    <w:rsid w:val="008800CE"/>
    <w:rsid w:val="00883C7E"/>
    <w:rsid w:val="00883CDF"/>
    <w:rsid w:val="00885863"/>
    <w:rsid w:val="0088635F"/>
    <w:rsid w:val="00887059"/>
    <w:rsid w:val="008872D0"/>
    <w:rsid w:val="0089321C"/>
    <w:rsid w:val="0089549A"/>
    <w:rsid w:val="00897302"/>
    <w:rsid w:val="008A0DDC"/>
    <w:rsid w:val="008A0E7E"/>
    <w:rsid w:val="008A28BA"/>
    <w:rsid w:val="008A2BD4"/>
    <w:rsid w:val="008A33C5"/>
    <w:rsid w:val="008A34F5"/>
    <w:rsid w:val="008A3650"/>
    <w:rsid w:val="008A5E54"/>
    <w:rsid w:val="008A7BA5"/>
    <w:rsid w:val="008B1751"/>
    <w:rsid w:val="008B3438"/>
    <w:rsid w:val="008B4095"/>
    <w:rsid w:val="008B47E8"/>
    <w:rsid w:val="008B4926"/>
    <w:rsid w:val="008B4F53"/>
    <w:rsid w:val="008B5098"/>
    <w:rsid w:val="008B5C0E"/>
    <w:rsid w:val="008B5D5F"/>
    <w:rsid w:val="008B68BC"/>
    <w:rsid w:val="008B72C8"/>
    <w:rsid w:val="008B7EEF"/>
    <w:rsid w:val="008C1882"/>
    <w:rsid w:val="008C230B"/>
    <w:rsid w:val="008C2AC1"/>
    <w:rsid w:val="008C41E8"/>
    <w:rsid w:val="008C6009"/>
    <w:rsid w:val="008C7457"/>
    <w:rsid w:val="008D00EE"/>
    <w:rsid w:val="008D1FA8"/>
    <w:rsid w:val="008D2B86"/>
    <w:rsid w:val="008D333E"/>
    <w:rsid w:val="008D4400"/>
    <w:rsid w:val="008D502B"/>
    <w:rsid w:val="008D6E39"/>
    <w:rsid w:val="008E663F"/>
    <w:rsid w:val="008F0747"/>
    <w:rsid w:val="008F0E56"/>
    <w:rsid w:val="008F1671"/>
    <w:rsid w:val="008F32F0"/>
    <w:rsid w:val="008F3D61"/>
    <w:rsid w:val="008F3F28"/>
    <w:rsid w:val="008F487F"/>
    <w:rsid w:val="008F60C2"/>
    <w:rsid w:val="008F60DF"/>
    <w:rsid w:val="00900719"/>
    <w:rsid w:val="0090301B"/>
    <w:rsid w:val="00903EFC"/>
    <w:rsid w:val="009052DE"/>
    <w:rsid w:val="00906546"/>
    <w:rsid w:val="00907263"/>
    <w:rsid w:val="00910FEC"/>
    <w:rsid w:val="009125C4"/>
    <w:rsid w:val="00915938"/>
    <w:rsid w:val="00917F68"/>
    <w:rsid w:val="009214AE"/>
    <w:rsid w:val="009229DA"/>
    <w:rsid w:val="00922C95"/>
    <w:rsid w:val="00926218"/>
    <w:rsid w:val="009306A7"/>
    <w:rsid w:val="009311BE"/>
    <w:rsid w:val="009325B8"/>
    <w:rsid w:val="0093512D"/>
    <w:rsid w:val="009362B7"/>
    <w:rsid w:val="0093642B"/>
    <w:rsid w:val="00936C2D"/>
    <w:rsid w:val="009408B3"/>
    <w:rsid w:val="00941655"/>
    <w:rsid w:val="0094243A"/>
    <w:rsid w:val="00943BDF"/>
    <w:rsid w:val="00943EDF"/>
    <w:rsid w:val="009444BA"/>
    <w:rsid w:val="00944FDA"/>
    <w:rsid w:val="00945B2D"/>
    <w:rsid w:val="00947E24"/>
    <w:rsid w:val="00950CB5"/>
    <w:rsid w:val="00952F88"/>
    <w:rsid w:val="00954586"/>
    <w:rsid w:val="009555A7"/>
    <w:rsid w:val="009600E3"/>
    <w:rsid w:val="00960D66"/>
    <w:rsid w:val="0096199C"/>
    <w:rsid w:val="009619DB"/>
    <w:rsid w:val="00962F03"/>
    <w:rsid w:val="00964383"/>
    <w:rsid w:val="009643F7"/>
    <w:rsid w:val="00966910"/>
    <w:rsid w:val="009679CD"/>
    <w:rsid w:val="00967A2B"/>
    <w:rsid w:val="00971D38"/>
    <w:rsid w:val="0097598D"/>
    <w:rsid w:val="009760FC"/>
    <w:rsid w:val="0098157A"/>
    <w:rsid w:val="00982F13"/>
    <w:rsid w:val="00984A20"/>
    <w:rsid w:val="00985112"/>
    <w:rsid w:val="00985729"/>
    <w:rsid w:val="009862C8"/>
    <w:rsid w:val="0099002E"/>
    <w:rsid w:val="009903DB"/>
    <w:rsid w:val="0099155E"/>
    <w:rsid w:val="00991F3D"/>
    <w:rsid w:val="00991F64"/>
    <w:rsid w:val="0099331F"/>
    <w:rsid w:val="0099506B"/>
    <w:rsid w:val="009A03DD"/>
    <w:rsid w:val="009A1A3C"/>
    <w:rsid w:val="009A2CDE"/>
    <w:rsid w:val="009A37A4"/>
    <w:rsid w:val="009A3997"/>
    <w:rsid w:val="009A49C6"/>
    <w:rsid w:val="009A560D"/>
    <w:rsid w:val="009B0417"/>
    <w:rsid w:val="009B13D9"/>
    <w:rsid w:val="009B2C63"/>
    <w:rsid w:val="009B30E2"/>
    <w:rsid w:val="009B352C"/>
    <w:rsid w:val="009B4D53"/>
    <w:rsid w:val="009B5797"/>
    <w:rsid w:val="009B6BFC"/>
    <w:rsid w:val="009B6E96"/>
    <w:rsid w:val="009B71E9"/>
    <w:rsid w:val="009C0612"/>
    <w:rsid w:val="009C2E04"/>
    <w:rsid w:val="009C40ED"/>
    <w:rsid w:val="009C52A8"/>
    <w:rsid w:val="009C6ED7"/>
    <w:rsid w:val="009C7086"/>
    <w:rsid w:val="009C7C26"/>
    <w:rsid w:val="009D0223"/>
    <w:rsid w:val="009D15FE"/>
    <w:rsid w:val="009D28E2"/>
    <w:rsid w:val="009D2D97"/>
    <w:rsid w:val="009D4986"/>
    <w:rsid w:val="009D4FFB"/>
    <w:rsid w:val="009D638A"/>
    <w:rsid w:val="009E217F"/>
    <w:rsid w:val="009E5521"/>
    <w:rsid w:val="009E60C3"/>
    <w:rsid w:val="009E69F2"/>
    <w:rsid w:val="009E6A77"/>
    <w:rsid w:val="009E731A"/>
    <w:rsid w:val="009E748D"/>
    <w:rsid w:val="009F1734"/>
    <w:rsid w:val="009F1B49"/>
    <w:rsid w:val="009F6B7E"/>
    <w:rsid w:val="009F7F85"/>
    <w:rsid w:val="00A005B7"/>
    <w:rsid w:val="00A02541"/>
    <w:rsid w:val="00A05A25"/>
    <w:rsid w:val="00A10555"/>
    <w:rsid w:val="00A11EF3"/>
    <w:rsid w:val="00A12376"/>
    <w:rsid w:val="00A13A76"/>
    <w:rsid w:val="00A147C4"/>
    <w:rsid w:val="00A15150"/>
    <w:rsid w:val="00A152F2"/>
    <w:rsid w:val="00A16309"/>
    <w:rsid w:val="00A1690B"/>
    <w:rsid w:val="00A16AFB"/>
    <w:rsid w:val="00A16BE3"/>
    <w:rsid w:val="00A17153"/>
    <w:rsid w:val="00A21EE1"/>
    <w:rsid w:val="00A225EE"/>
    <w:rsid w:val="00A2269B"/>
    <w:rsid w:val="00A22BEC"/>
    <w:rsid w:val="00A258F1"/>
    <w:rsid w:val="00A2606E"/>
    <w:rsid w:val="00A30331"/>
    <w:rsid w:val="00A32BB3"/>
    <w:rsid w:val="00A32EE4"/>
    <w:rsid w:val="00A33875"/>
    <w:rsid w:val="00A33EA1"/>
    <w:rsid w:val="00A3711D"/>
    <w:rsid w:val="00A4051A"/>
    <w:rsid w:val="00A41006"/>
    <w:rsid w:val="00A42884"/>
    <w:rsid w:val="00A43954"/>
    <w:rsid w:val="00A43B54"/>
    <w:rsid w:val="00A44CD6"/>
    <w:rsid w:val="00A45856"/>
    <w:rsid w:val="00A50226"/>
    <w:rsid w:val="00A5200A"/>
    <w:rsid w:val="00A53F99"/>
    <w:rsid w:val="00A5530C"/>
    <w:rsid w:val="00A55E5F"/>
    <w:rsid w:val="00A56110"/>
    <w:rsid w:val="00A5694B"/>
    <w:rsid w:val="00A6068D"/>
    <w:rsid w:val="00A61109"/>
    <w:rsid w:val="00A63515"/>
    <w:rsid w:val="00A677B3"/>
    <w:rsid w:val="00A70182"/>
    <w:rsid w:val="00A7118B"/>
    <w:rsid w:val="00A7285B"/>
    <w:rsid w:val="00A74883"/>
    <w:rsid w:val="00A74E0C"/>
    <w:rsid w:val="00A7612D"/>
    <w:rsid w:val="00A77556"/>
    <w:rsid w:val="00A820F4"/>
    <w:rsid w:val="00A8564C"/>
    <w:rsid w:val="00A861E0"/>
    <w:rsid w:val="00A86B0D"/>
    <w:rsid w:val="00A87DE9"/>
    <w:rsid w:val="00A904D0"/>
    <w:rsid w:val="00A919E6"/>
    <w:rsid w:val="00A955A8"/>
    <w:rsid w:val="00AA2891"/>
    <w:rsid w:val="00AA2CB0"/>
    <w:rsid w:val="00AA30DA"/>
    <w:rsid w:val="00AA3478"/>
    <w:rsid w:val="00AA4060"/>
    <w:rsid w:val="00AA4882"/>
    <w:rsid w:val="00AB0783"/>
    <w:rsid w:val="00AB0CBB"/>
    <w:rsid w:val="00AB1865"/>
    <w:rsid w:val="00AB19CC"/>
    <w:rsid w:val="00AB2699"/>
    <w:rsid w:val="00AB3433"/>
    <w:rsid w:val="00AB3FB0"/>
    <w:rsid w:val="00AB6A0B"/>
    <w:rsid w:val="00AB709D"/>
    <w:rsid w:val="00AC0AF4"/>
    <w:rsid w:val="00AC156B"/>
    <w:rsid w:val="00AC28ED"/>
    <w:rsid w:val="00AC5DED"/>
    <w:rsid w:val="00AC636B"/>
    <w:rsid w:val="00AC710F"/>
    <w:rsid w:val="00AC7137"/>
    <w:rsid w:val="00AD152C"/>
    <w:rsid w:val="00AD488D"/>
    <w:rsid w:val="00AD5A0C"/>
    <w:rsid w:val="00AD67EB"/>
    <w:rsid w:val="00AE026F"/>
    <w:rsid w:val="00AE206D"/>
    <w:rsid w:val="00AE2201"/>
    <w:rsid w:val="00AE2BA3"/>
    <w:rsid w:val="00AE2BFB"/>
    <w:rsid w:val="00AE7C45"/>
    <w:rsid w:val="00AF088D"/>
    <w:rsid w:val="00AF1A4D"/>
    <w:rsid w:val="00AF2908"/>
    <w:rsid w:val="00AF2E73"/>
    <w:rsid w:val="00AF35E6"/>
    <w:rsid w:val="00AF4FB5"/>
    <w:rsid w:val="00AF5AE1"/>
    <w:rsid w:val="00AF6E44"/>
    <w:rsid w:val="00AF7FB8"/>
    <w:rsid w:val="00AF7FE8"/>
    <w:rsid w:val="00B012FE"/>
    <w:rsid w:val="00B01DC7"/>
    <w:rsid w:val="00B01ECF"/>
    <w:rsid w:val="00B0265E"/>
    <w:rsid w:val="00B059AE"/>
    <w:rsid w:val="00B06D6E"/>
    <w:rsid w:val="00B06ED3"/>
    <w:rsid w:val="00B101EA"/>
    <w:rsid w:val="00B107F3"/>
    <w:rsid w:val="00B11A6B"/>
    <w:rsid w:val="00B121B1"/>
    <w:rsid w:val="00B12F43"/>
    <w:rsid w:val="00B14577"/>
    <w:rsid w:val="00B172B0"/>
    <w:rsid w:val="00B176AA"/>
    <w:rsid w:val="00B17B63"/>
    <w:rsid w:val="00B17F7B"/>
    <w:rsid w:val="00B211F4"/>
    <w:rsid w:val="00B22128"/>
    <w:rsid w:val="00B23778"/>
    <w:rsid w:val="00B24236"/>
    <w:rsid w:val="00B25A28"/>
    <w:rsid w:val="00B265AF"/>
    <w:rsid w:val="00B26714"/>
    <w:rsid w:val="00B26792"/>
    <w:rsid w:val="00B309AC"/>
    <w:rsid w:val="00B30A0D"/>
    <w:rsid w:val="00B326A1"/>
    <w:rsid w:val="00B332D3"/>
    <w:rsid w:val="00B35F3A"/>
    <w:rsid w:val="00B35FAA"/>
    <w:rsid w:val="00B3616A"/>
    <w:rsid w:val="00B36E7E"/>
    <w:rsid w:val="00B39B01"/>
    <w:rsid w:val="00B411D9"/>
    <w:rsid w:val="00B41364"/>
    <w:rsid w:val="00B41707"/>
    <w:rsid w:val="00B43866"/>
    <w:rsid w:val="00B44DF2"/>
    <w:rsid w:val="00B45E2F"/>
    <w:rsid w:val="00B53243"/>
    <w:rsid w:val="00B560CF"/>
    <w:rsid w:val="00B56389"/>
    <w:rsid w:val="00B5720A"/>
    <w:rsid w:val="00B57A76"/>
    <w:rsid w:val="00B619F7"/>
    <w:rsid w:val="00B61A59"/>
    <w:rsid w:val="00B62A52"/>
    <w:rsid w:val="00B640DE"/>
    <w:rsid w:val="00B6526D"/>
    <w:rsid w:val="00B66754"/>
    <w:rsid w:val="00B669C0"/>
    <w:rsid w:val="00B70C5C"/>
    <w:rsid w:val="00B71AAE"/>
    <w:rsid w:val="00B72176"/>
    <w:rsid w:val="00B75BD6"/>
    <w:rsid w:val="00B76C91"/>
    <w:rsid w:val="00B76CC8"/>
    <w:rsid w:val="00B774F2"/>
    <w:rsid w:val="00B80932"/>
    <w:rsid w:val="00B80BAE"/>
    <w:rsid w:val="00B80F97"/>
    <w:rsid w:val="00B81E4F"/>
    <w:rsid w:val="00B84920"/>
    <w:rsid w:val="00B868E8"/>
    <w:rsid w:val="00B8706B"/>
    <w:rsid w:val="00B87FD7"/>
    <w:rsid w:val="00B91507"/>
    <w:rsid w:val="00B9305A"/>
    <w:rsid w:val="00B948B1"/>
    <w:rsid w:val="00B9699D"/>
    <w:rsid w:val="00B96DE7"/>
    <w:rsid w:val="00B96EA6"/>
    <w:rsid w:val="00BA0BAA"/>
    <w:rsid w:val="00BA10CB"/>
    <w:rsid w:val="00BA2DB6"/>
    <w:rsid w:val="00BA2E0B"/>
    <w:rsid w:val="00BA364A"/>
    <w:rsid w:val="00BA60B3"/>
    <w:rsid w:val="00BB10DD"/>
    <w:rsid w:val="00BB126B"/>
    <w:rsid w:val="00BB143D"/>
    <w:rsid w:val="00BB3149"/>
    <w:rsid w:val="00BB41A7"/>
    <w:rsid w:val="00BB4CB1"/>
    <w:rsid w:val="00BB5233"/>
    <w:rsid w:val="00BC26F2"/>
    <w:rsid w:val="00BC2878"/>
    <w:rsid w:val="00BC3363"/>
    <w:rsid w:val="00BC34C6"/>
    <w:rsid w:val="00BC3CD2"/>
    <w:rsid w:val="00BC52C7"/>
    <w:rsid w:val="00BC5E22"/>
    <w:rsid w:val="00BC71CF"/>
    <w:rsid w:val="00BC7380"/>
    <w:rsid w:val="00BC7655"/>
    <w:rsid w:val="00BC7D0A"/>
    <w:rsid w:val="00BD0E21"/>
    <w:rsid w:val="00BD0F33"/>
    <w:rsid w:val="00BD1B44"/>
    <w:rsid w:val="00BD1DA9"/>
    <w:rsid w:val="00BD27AB"/>
    <w:rsid w:val="00BD369A"/>
    <w:rsid w:val="00BD4D27"/>
    <w:rsid w:val="00BD6504"/>
    <w:rsid w:val="00BD6B3F"/>
    <w:rsid w:val="00BE24D1"/>
    <w:rsid w:val="00BE25E0"/>
    <w:rsid w:val="00BE2DD6"/>
    <w:rsid w:val="00BE5C50"/>
    <w:rsid w:val="00BE5CC1"/>
    <w:rsid w:val="00BE6AF0"/>
    <w:rsid w:val="00BE7E6C"/>
    <w:rsid w:val="00BF0C8E"/>
    <w:rsid w:val="00BF0E78"/>
    <w:rsid w:val="00BF0F9D"/>
    <w:rsid w:val="00BF10C4"/>
    <w:rsid w:val="00BF2231"/>
    <w:rsid w:val="00C022E9"/>
    <w:rsid w:val="00C066C4"/>
    <w:rsid w:val="00C11D91"/>
    <w:rsid w:val="00C12AB5"/>
    <w:rsid w:val="00C13DA3"/>
    <w:rsid w:val="00C1687E"/>
    <w:rsid w:val="00C171F5"/>
    <w:rsid w:val="00C17573"/>
    <w:rsid w:val="00C2032B"/>
    <w:rsid w:val="00C21677"/>
    <w:rsid w:val="00C2189B"/>
    <w:rsid w:val="00C21E88"/>
    <w:rsid w:val="00C266DE"/>
    <w:rsid w:val="00C26BFC"/>
    <w:rsid w:val="00C3220B"/>
    <w:rsid w:val="00C3514D"/>
    <w:rsid w:val="00C37F58"/>
    <w:rsid w:val="00C41652"/>
    <w:rsid w:val="00C41BE3"/>
    <w:rsid w:val="00C43DD4"/>
    <w:rsid w:val="00C45386"/>
    <w:rsid w:val="00C459EC"/>
    <w:rsid w:val="00C5043A"/>
    <w:rsid w:val="00C52BE2"/>
    <w:rsid w:val="00C54193"/>
    <w:rsid w:val="00C54BDE"/>
    <w:rsid w:val="00C55E25"/>
    <w:rsid w:val="00C566C0"/>
    <w:rsid w:val="00C56BD2"/>
    <w:rsid w:val="00C61F8A"/>
    <w:rsid w:val="00C6740B"/>
    <w:rsid w:val="00C7096F"/>
    <w:rsid w:val="00C70AE4"/>
    <w:rsid w:val="00C71B54"/>
    <w:rsid w:val="00C72124"/>
    <w:rsid w:val="00C73D43"/>
    <w:rsid w:val="00C755D4"/>
    <w:rsid w:val="00C75E62"/>
    <w:rsid w:val="00C772AB"/>
    <w:rsid w:val="00C77D73"/>
    <w:rsid w:val="00C817F6"/>
    <w:rsid w:val="00C81AFE"/>
    <w:rsid w:val="00C81D42"/>
    <w:rsid w:val="00C83969"/>
    <w:rsid w:val="00C84E69"/>
    <w:rsid w:val="00C87589"/>
    <w:rsid w:val="00C9110F"/>
    <w:rsid w:val="00C915D2"/>
    <w:rsid w:val="00C915F9"/>
    <w:rsid w:val="00C9252D"/>
    <w:rsid w:val="00C92B33"/>
    <w:rsid w:val="00C94B5D"/>
    <w:rsid w:val="00C95AD7"/>
    <w:rsid w:val="00C970DA"/>
    <w:rsid w:val="00C974A9"/>
    <w:rsid w:val="00C97B42"/>
    <w:rsid w:val="00CA2297"/>
    <w:rsid w:val="00CA34F1"/>
    <w:rsid w:val="00CA352E"/>
    <w:rsid w:val="00CA63A3"/>
    <w:rsid w:val="00CB0420"/>
    <w:rsid w:val="00CB43DA"/>
    <w:rsid w:val="00CB4D20"/>
    <w:rsid w:val="00CB6689"/>
    <w:rsid w:val="00CB6A6E"/>
    <w:rsid w:val="00CB732B"/>
    <w:rsid w:val="00CB7DAB"/>
    <w:rsid w:val="00CC0077"/>
    <w:rsid w:val="00CC0624"/>
    <w:rsid w:val="00CC08FC"/>
    <w:rsid w:val="00CC0CA2"/>
    <w:rsid w:val="00CC2160"/>
    <w:rsid w:val="00CC2FAE"/>
    <w:rsid w:val="00CC3102"/>
    <w:rsid w:val="00CC42F6"/>
    <w:rsid w:val="00CC5EDD"/>
    <w:rsid w:val="00CC75C3"/>
    <w:rsid w:val="00CD1AEA"/>
    <w:rsid w:val="00CD31CF"/>
    <w:rsid w:val="00CD344C"/>
    <w:rsid w:val="00CD43A2"/>
    <w:rsid w:val="00CD4461"/>
    <w:rsid w:val="00CD4675"/>
    <w:rsid w:val="00CD4694"/>
    <w:rsid w:val="00CD6D7E"/>
    <w:rsid w:val="00CE0ADB"/>
    <w:rsid w:val="00CE13EA"/>
    <w:rsid w:val="00CE18AA"/>
    <w:rsid w:val="00CE2D75"/>
    <w:rsid w:val="00CE383F"/>
    <w:rsid w:val="00CE3A74"/>
    <w:rsid w:val="00CE467D"/>
    <w:rsid w:val="00CE598A"/>
    <w:rsid w:val="00CE5C6B"/>
    <w:rsid w:val="00CE6E9E"/>
    <w:rsid w:val="00CE6FD3"/>
    <w:rsid w:val="00CE7251"/>
    <w:rsid w:val="00CE7403"/>
    <w:rsid w:val="00CE74F4"/>
    <w:rsid w:val="00CF02A9"/>
    <w:rsid w:val="00CF24D9"/>
    <w:rsid w:val="00CF3048"/>
    <w:rsid w:val="00CF4594"/>
    <w:rsid w:val="00CF48B1"/>
    <w:rsid w:val="00CF4ADA"/>
    <w:rsid w:val="00D00DC7"/>
    <w:rsid w:val="00D00FB6"/>
    <w:rsid w:val="00D01CBD"/>
    <w:rsid w:val="00D042A4"/>
    <w:rsid w:val="00D06C74"/>
    <w:rsid w:val="00D06F76"/>
    <w:rsid w:val="00D0702E"/>
    <w:rsid w:val="00D10A3E"/>
    <w:rsid w:val="00D10E5F"/>
    <w:rsid w:val="00D1139E"/>
    <w:rsid w:val="00D13803"/>
    <w:rsid w:val="00D146DB"/>
    <w:rsid w:val="00D16774"/>
    <w:rsid w:val="00D169AE"/>
    <w:rsid w:val="00D21075"/>
    <w:rsid w:val="00D2145C"/>
    <w:rsid w:val="00D21619"/>
    <w:rsid w:val="00D22F12"/>
    <w:rsid w:val="00D238E7"/>
    <w:rsid w:val="00D27C08"/>
    <w:rsid w:val="00D30E05"/>
    <w:rsid w:val="00D31169"/>
    <w:rsid w:val="00D34068"/>
    <w:rsid w:val="00D36072"/>
    <w:rsid w:val="00D3676A"/>
    <w:rsid w:val="00D40CD4"/>
    <w:rsid w:val="00D41395"/>
    <w:rsid w:val="00D427E3"/>
    <w:rsid w:val="00D43A84"/>
    <w:rsid w:val="00D44F46"/>
    <w:rsid w:val="00D47769"/>
    <w:rsid w:val="00D47AB3"/>
    <w:rsid w:val="00D519CB"/>
    <w:rsid w:val="00D52157"/>
    <w:rsid w:val="00D5256E"/>
    <w:rsid w:val="00D56558"/>
    <w:rsid w:val="00D5655D"/>
    <w:rsid w:val="00D573AF"/>
    <w:rsid w:val="00D6068D"/>
    <w:rsid w:val="00D6177C"/>
    <w:rsid w:val="00D633E5"/>
    <w:rsid w:val="00D639B3"/>
    <w:rsid w:val="00D64D51"/>
    <w:rsid w:val="00D711AE"/>
    <w:rsid w:val="00D73AA8"/>
    <w:rsid w:val="00D74210"/>
    <w:rsid w:val="00D7700A"/>
    <w:rsid w:val="00D77928"/>
    <w:rsid w:val="00D77C02"/>
    <w:rsid w:val="00D8061C"/>
    <w:rsid w:val="00D82570"/>
    <w:rsid w:val="00D83095"/>
    <w:rsid w:val="00D831A7"/>
    <w:rsid w:val="00D84A45"/>
    <w:rsid w:val="00D868A5"/>
    <w:rsid w:val="00D90E66"/>
    <w:rsid w:val="00D91F99"/>
    <w:rsid w:val="00D923BC"/>
    <w:rsid w:val="00D93F67"/>
    <w:rsid w:val="00D943C6"/>
    <w:rsid w:val="00D94AB8"/>
    <w:rsid w:val="00D95A7B"/>
    <w:rsid w:val="00D9603C"/>
    <w:rsid w:val="00D96263"/>
    <w:rsid w:val="00D96EF2"/>
    <w:rsid w:val="00D976C8"/>
    <w:rsid w:val="00DA01C8"/>
    <w:rsid w:val="00DA259D"/>
    <w:rsid w:val="00DA266F"/>
    <w:rsid w:val="00DA4B69"/>
    <w:rsid w:val="00DA546F"/>
    <w:rsid w:val="00DA6112"/>
    <w:rsid w:val="00DA61E5"/>
    <w:rsid w:val="00DA6287"/>
    <w:rsid w:val="00DA6DE3"/>
    <w:rsid w:val="00DA7778"/>
    <w:rsid w:val="00DB2070"/>
    <w:rsid w:val="00DC27F8"/>
    <w:rsid w:val="00DC2AD6"/>
    <w:rsid w:val="00DC40E3"/>
    <w:rsid w:val="00DC49E3"/>
    <w:rsid w:val="00DC56D6"/>
    <w:rsid w:val="00DC5B3C"/>
    <w:rsid w:val="00DD2455"/>
    <w:rsid w:val="00DD5CAE"/>
    <w:rsid w:val="00DE13CC"/>
    <w:rsid w:val="00DE162C"/>
    <w:rsid w:val="00DE2257"/>
    <w:rsid w:val="00DE3598"/>
    <w:rsid w:val="00DE5567"/>
    <w:rsid w:val="00DE5C3B"/>
    <w:rsid w:val="00DE6D22"/>
    <w:rsid w:val="00DE70B7"/>
    <w:rsid w:val="00DE79C9"/>
    <w:rsid w:val="00DE79CA"/>
    <w:rsid w:val="00DF2244"/>
    <w:rsid w:val="00DF5246"/>
    <w:rsid w:val="00DF6DE0"/>
    <w:rsid w:val="00DF6ED0"/>
    <w:rsid w:val="00E00B27"/>
    <w:rsid w:val="00E00B90"/>
    <w:rsid w:val="00E01086"/>
    <w:rsid w:val="00E0171D"/>
    <w:rsid w:val="00E0248A"/>
    <w:rsid w:val="00E0290E"/>
    <w:rsid w:val="00E03244"/>
    <w:rsid w:val="00E03923"/>
    <w:rsid w:val="00E03F68"/>
    <w:rsid w:val="00E049AE"/>
    <w:rsid w:val="00E05EC6"/>
    <w:rsid w:val="00E067F3"/>
    <w:rsid w:val="00E13EEE"/>
    <w:rsid w:val="00E14E7A"/>
    <w:rsid w:val="00E150DA"/>
    <w:rsid w:val="00E170A2"/>
    <w:rsid w:val="00E213B5"/>
    <w:rsid w:val="00E21DD4"/>
    <w:rsid w:val="00E2387D"/>
    <w:rsid w:val="00E243E4"/>
    <w:rsid w:val="00E25119"/>
    <w:rsid w:val="00E2516C"/>
    <w:rsid w:val="00E258E2"/>
    <w:rsid w:val="00E26D49"/>
    <w:rsid w:val="00E31126"/>
    <w:rsid w:val="00E312A3"/>
    <w:rsid w:val="00E33AAC"/>
    <w:rsid w:val="00E3488C"/>
    <w:rsid w:val="00E35178"/>
    <w:rsid w:val="00E41B86"/>
    <w:rsid w:val="00E42836"/>
    <w:rsid w:val="00E4352D"/>
    <w:rsid w:val="00E44090"/>
    <w:rsid w:val="00E44A75"/>
    <w:rsid w:val="00E455E0"/>
    <w:rsid w:val="00E45A18"/>
    <w:rsid w:val="00E46868"/>
    <w:rsid w:val="00E46A20"/>
    <w:rsid w:val="00E47A4F"/>
    <w:rsid w:val="00E50600"/>
    <w:rsid w:val="00E5141D"/>
    <w:rsid w:val="00E52792"/>
    <w:rsid w:val="00E536A2"/>
    <w:rsid w:val="00E53C7F"/>
    <w:rsid w:val="00E556D8"/>
    <w:rsid w:val="00E55AEA"/>
    <w:rsid w:val="00E603ED"/>
    <w:rsid w:val="00E61090"/>
    <w:rsid w:val="00E61733"/>
    <w:rsid w:val="00E63DE0"/>
    <w:rsid w:val="00E6535A"/>
    <w:rsid w:val="00E653A0"/>
    <w:rsid w:val="00E6766A"/>
    <w:rsid w:val="00E67DEB"/>
    <w:rsid w:val="00E71CBF"/>
    <w:rsid w:val="00E74887"/>
    <w:rsid w:val="00E74BD9"/>
    <w:rsid w:val="00E80725"/>
    <w:rsid w:val="00E81295"/>
    <w:rsid w:val="00E81E66"/>
    <w:rsid w:val="00E81E71"/>
    <w:rsid w:val="00E82353"/>
    <w:rsid w:val="00E82BC4"/>
    <w:rsid w:val="00E84ADD"/>
    <w:rsid w:val="00E86F69"/>
    <w:rsid w:val="00E871A6"/>
    <w:rsid w:val="00E91AA2"/>
    <w:rsid w:val="00E91E37"/>
    <w:rsid w:val="00EA1943"/>
    <w:rsid w:val="00EA1F60"/>
    <w:rsid w:val="00EA25CF"/>
    <w:rsid w:val="00EA2CA3"/>
    <w:rsid w:val="00EA2FBB"/>
    <w:rsid w:val="00EA5026"/>
    <w:rsid w:val="00EB00D9"/>
    <w:rsid w:val="00EB0159"/>
    <w:rsid w:val="00EB2777"/>
    <w:rsid w:val="00EB4B9F"/>
    <w:rsid w:val="00EC0215"/>
    <w:rsid w:val="00EC28D3"/>
    <w:rsid w:val="00EC2FCE"/>
    <w:rsid w:val="00EC3230"/>
    <w:rsid w:val="00EC39D8"/>
    <w:rsid w:val="00EC4E22"/>
    <w:rsid w:val="00EC5257"/>
    <w:rsid w:val="00EC57DA"/>
    <w:rsid w:val="00EC6766"/>
    <w:rsid w:val="00ED1008"/>
    <w:rsid w:val="00ED118D"/>
    <w:rsid w:val="00ED1B51"/>
    <w:rsid w:val="00ED1E75"/>
    <w:rsid w:val="00ED1FF9"/>
    <w:rsid w:val="00ED257A"/>
    <w:rsid w:val="00ED26E3"/>
    <w:rsid w:val="00ED2C1F"/>
    <w:rsid w:val="00ED3165"/>
    <w:rsid w:val="00ED411F"/>
    <w:rsid w:val="00ED4785"/>
    <w:rsid w:val="00ED58F2"/>
    <w:rsid w:val="00ED7513"/>
    <w:rsid w:val="00EE0DE1"/>
    <w:rsid w:val="00EE0E7A"/>
    <w:rsid w:val="00EE3834"/>
    <w:rsid w:val="00EE5376"/>
    <w:rsid w:val="00EE58ED"/>
    <w:rsid w:val="00EE5BDC"/>
    <w:rsid w:val="00EE5E32"/>
    <w:rsid w:val="00EE6B90"/>
    <w:rsid w:val="00EF0368"/>
    <w:rsid w:val="00EF05CA"/>
    <w:rsid w:val="00EF2028"/>
    <w:rsid w:val="00EF2407"/>
    <w:rsid w:val="00EF3A7C"/>
    <w:rsid w:val="00EF4B8C"/>
    <w:rsid w:val="00EF625B"/>
    <w:rsid w:val="00EF731F"/>
    <w:rsid w:val="00EF7E93"/>
    <w:rsid w:val="00F0200A"/>
    <w:rsid w:val="00F02B61"/>
    <w:rsid w:val="00F0320E"/>
    <w:rsid w:val="00F0375C"/>
    <w:rsid w:val="00F03A75"/>
    <w:rsid w:val="00F056EF"/>
    <w:rsid w:val="00F05DF9"/>
    <w:rsid w:val="00F07F6E"/>
    <w:rsid w:val="00F12DE8"/>
    <w:rsid w:val="00F16CDE"/>
    <w:rsid w:val="00F172B3"/>
    <w:rsid w:val="00F21312"/>
    <w:rsid w:val="00F2184A"/>
    <w:rsid w:val="00F21974"/>
    <w:rsid w:val="00F22486"/>
    <w:rsid w:val="00F229FE"/>
    <w:rsid w:val="00F23B4D"/>
    <w:rsid w:val="00F27B93"/>
    <w:rsid w:val="00F30781"/>
    <w:rsid w:val="00F30901"/>
    <w:rsid w:val="00F310C4"/>
    <w:rsid w:val="00F31C9A"/>
    <w:rsid w:val="00F32864"/>
    <w:rsid w:val="00F342E0"/>
    <w:rsid w:val="00F34D71"/>
    <w:rsid w:val="00F35C9B"/>
    <w:rsid w:val="00F35CBC"/>
    <w:rsid w:val="00F3634A"/>
    <w:rsid w:val="00F37CEF"/>
    <w:rsid w:val="00F37FA6"/>
    <w:rsid w:val="00F40116"/>
    <w:rsid w:val="00F403F5"/>
    <w:rsid w:val="00F41455"/>
    <w:rsid w:val="00F4463B"/>
    <w:rsid w:val="00F44D4C"/>
    <w:rsid w:val="00F501A6"/>
    <w:rsid w:val="00F51534"/>
    <w:rsid w:val="00F51C39"/>
    <w:rsid w:val="00F523F2"/>
    <w:rsid w:val="00F5271B"/>
    <w:rsid w:val="00F5432A"/>
    <w:rsid w:val="00F5520D"/>
    <w:rsid w:val="00F55968"/>
    <w:rsid w:val="00F56B8B"/>
    <w:rsid w:val="00F56BEA"/>
    <w:rsid w:val="00F606DA"/>
    <w:rsid w:val="00F61441"/>
    <w:rsid w:val="00F62314"/>
    <w:rsid w:val="00F66553"/>
    <w:rsid w:val="00F6731D"/>
    <w:rsid w:val="00F67FB8"/>
    <w:rsid w:val="00F704EF"/>
    <w:rsid w:val="00F70B16"/>
    <w:rsid w:val="00F712E1"/>
    <w:rsid w:val="00F74AFA"/>
    <w:rsid w:val="00F76F6C"/>
    <w:rsid w:val="00F779AF"/>
    <w:rsid w:val="00F81200"/>
    <w:rsid w:val="00F83FC5"/>
    <w:rsid w:val="00F856AD"/>
    <w:rsid w:val="00F86285"/>
    <w:rsid w:val="00F90887"/>
    <w:rsid w:val="00F93503"/>
    <w:rsid w:val="00F9465D"/>
    <w:rsid w:val="00F979F4"/>
    <w:rsid w:val="00FA01FE"/>
    <w:rsid w:val="00FA20AF"/>
    <w:rsid w:val="00FA286B"/>
    <w:rsid w:val="00FA34CC"/>
    <w:rsid w:val="00FA3845"/>
    <w:rsid w:val="00FA3B07"/>
    <w:rsid w:val="00FA4CF3"/>
    <w:rsid w:val="00FA55C3"/>
    <w:rsid w:val="00FA62C7"/>
    <w:rsid w:val="00FB1325"/>
    <w:rsid w:val="00FB1A1C"/>
    <w:rsid w:val="00FB54A3"/>
    <w:rsid w:val="00FB5C32"/>
    <w:rsid w:val="00FC0026"/>
    <w:rsid w:val="00FC2CB0"/>
    <w:rsid w:val="00FC31A6"/>
    <w:rsid w:val="00FC36C1"/>
    <w:rsid w:val="00FC4163"/>
    <w:rsid w:val="00FC4FD7"/>
    <w:rsid w:val="00FC59F8"/>
    <w:rsid w:val="00FC5B08"/>
    <w:rsid w:val="00FC67E5"/>
    <w:rsid w:val="00FC6A4C"/>
    <w:rsid w:val="00FD087D"/>
    <w:rsid w:val="00FD0F54"/>
    <w:rsid w:val="00FD1814"/>
    <w:rsid w:val="00FD329C"/>
    <w:rsid w:val="00FD6087"/>
    <w:rsid w:val="00FD749A"/>
    <w:rsid w:val="00FE029B"/>
    <w:rsid w:val="00FE0CE7"/>
    <w:rsid w:val="00FE2F55"/>
    <w:rsid w:val="00FE460C"/>
    <w:rsid w:val="00FE4B4C"/>
    <w:rsid w:val="00FE63EA"/>
    <w:rsid w:val="00FE6750"/>
    <w:rsid w:val="00FE79E5"/>
    <w:rsid w:val="00FF27F5"/>
    <w:rsid w:val="00FF2982"/>
    <w:rsid w:val="00FF32F4"/>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87F8AB"/>
    <w:rsid w:val="042D2AD8"/>
    <w:rsid w:val="0443CEA4"/>
    <w:rsid w:val="04534E8D"/>
    <w:rsid w:val="047C70B2"/>
    <w:rsid w:val="05EDB390"/>
    <w:rsid w:val="05EF9EE1"/>
    <w:rsid w:val="06148D78"/>
    <w:rsid w:val="06A13A59"/>
    <w:rsid w:val="06A4B988"/>
    <w:rsid w:val="075299BC"/>
    <w:rsid w:val="07C40A97"/>
    <w:rsid w:val="0804AA08"/>
    <w:rsid w:val="08723230"/>
    <w:rsid w:val="08AC6454"/>
    <w:rsid w:val="08AD720F"/>
    <w:rsid w:val="08C34F22"/>
    <w:rsid w:val="08FFA069"/>
    <w:rsid w:val="0959CE3E"/>
    <w:rsid w:val="095B07C6"/>
    <w:rsid w:val="09655231"/>
    <w:rsid w:val="0A0EC640"/>
    <w:rsid w:val="0A0F8F1A"/>
    <w:rsid w:val="0A304CE4"/>
    <w:rsid w:val="0AC71F7B"/>
    <w:rsid w:val="0AD432A5"/>
    <w:rsid w:val="0B012292"/>
    <w:rsid w:val="0B1F0248"/>
    <w:rsid w:val="0C33E087"/>
    <w:rsid w:val="0C90BDDF"/>
    <w:rsid w:val="0CAED0BC"/>
    <w:rsid w:val="0CC90E2E"/>
    <w:rsid w:val="0D76B7FC"/>
    <w:rsid w:val="0DFEC03D"/>
    <w:rsid w:val="0EE50604"/>
    <w:rsid w:val="0FE1FEBA"/>
    <w:rsid w:val="0FE2D099"/>
    <w:rsid w:val="100C1CFE"/>
    <w:rsid w:val="1021B15D"/>
    <w:rsid w:val="11958087"/>
    <w:rsid w:val="11ADFE52"/>
    <w:rsid w:val="122B63C6"/>
    <w:rsid w:val="12A3C028"/>
    <w:rsid w:val="1359521F"/>
    <w:rsid w:val="1396C858"/>
    <w:rsid w:val="144A4096"/>
    <w:rsid w:val="145E09DC"/>
    <w:rsid w:val="14B585C6"/>
    <w:rsid w:val="14C7EBB2"/>
    <w:rsid w:val="14C96543"/>
    <w:rsid w:val="14D37C58"/>
    <w:rsid w:val="14F38B86"/>
    <w:rsid w:val="15174457"/>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BA74288"/>
    <w:rsid w:val="1C62D617"/>
    <w:rsid w:val="1C9A9152"/>
    <w:rsid w:val="1CD5D131"/>
    <w:rsid w:val="1CD60402"/>
    <w:rsid w:val="1D27FF8B"/>
    <w:rsid w:val="1D5BC71D"/>
    <w:rsid w:val="1DA20CC7"/>
    <w:rsid w:val="1DB96421"/>
    <w:rsid w:val="1DE53045"/>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9AF24F"/>
    <w:rsid w:val="23A86C68"/>
    <w:rsid w:val="23A95824"/>
    <w:rsid w:val="23B92AD8"/>
    <w:rsid w:val="2427E0DB"/>
    <w:rsid w:val="24855AB3"/>
    <w:rsid w:val="249A32E8"/>
    <w:rsid w:val="249C7B9D"/>
    <w:rsid w:val="255F8C85"/>
    <w:rsid w:val="25929575"/>
    <w:rsid w:val="25C43AB8"/>
    <w:rsid w:val="25F48300"/>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8FB5D8C"/>
    <w:rsid w:val="2905B7A2"/>
    <w:rsid w:val="29147406"/>
    <w:rsid w:val="29BDF92A"/>
    <w:rsid w:val="29E25412"/>
    <w:rsid w:val="2A069E22"/>
    <w:rsid w:val="2A3D98AA"/>
    <w:rsid w:val="2A55D44A"/>
    <w:rsid w:val="2A644F2D"/>
    <w:rsid w:val="2AA3BDA4"/>
    <w:rsid w:val="2AB81A40"/>
    <w:rsid w:val="2B330761"/>
    <w:rsid w:val="2B7E2473"/>
    <w:rsid w:val="2B9B1F86"/>
    <w:rsid w:val="2BA9F1E5"/>
    <w:rsid w:val="2BE93C4A"/>
    <w:rsid w:val="2BED6A6D"/>
    <w:rsid w:val="2C86733E"/>
    <w:rsid w:val="2CB117AC"/>
    <w:rsid w:val="2D048974"/>
    <w:rsid w:val="2D5DE2F1"/>
    <w:rsid w:val="2D872BA3"/>
    <w:rsid w:val="2D8E20DB"/>
    <w:rsid w:val="2E22C5F5"/>
    <w:rsid w:val="2E354ADF"/>
    <w:rsid w:val="2E376362"/>
    <w:rsid w:val="2E6AA823"/>
    <w:rsid w:val="2EC57299"/>
    <w:rsid w:val="2EDE8098"/>
    <w:rsid w:val="2F2F59A0"/>
    <w:rsid w:val="2F5F8C58"/>
    <w:rsid w:val="2F81FB8B"/>
    <w:rsid w:val="2FBD9162"/>
    <w:rsid w:val="2FF73C66"/>
    <w:rsid w:val="300A6D60"/>
    <w:rsid w:val="300EA83C"/>
    <w:rsid w:val="3012CAEE"/>
    <w:rsid w:val="30514EC7"/>
    <w:rsid w:val="305188FC"/>
    <w:rsid w:val="30B225D7"/>
    <w:rsid w:val="30DA7B00"/>
    <w:rsid w:val="3106ED5F"/>
    <w:rsid w:val="31592696"/>
    <w:rsid w:val="329A3385"/>
    <w:rsid w:val="32B99C4D"/>
    <w:rsid w:val="32C688DF"/>
    <w:rsid w:val="32DFF320"/>
    <w:rsid w:val="3324F0E9"/>
    <w:rsid w:val="3352B8B4"/>
    <w:rsid w:val="33CFF194"/>
    <w:rsid w:val="34686A55"/>
    <w:rsid w:val="34C45F35"/>
    <w:rsid w:val="34DDDE83"/>
    <w:rsid w:val="35AF89F4"/>
    <w:rsid w:val="35E0D01E"/>
    <w:rsid w:val="36131C5B"/>
    <w:rsid w:val="364F0F42"/>
    <w:rsid w:val="3672C242"/>
    <w:rsid w:val="36768547"/>
    <w:rsid w:val="3677600A"/>
    <w:rsid w:val="36D3CAEA"/>
    <w:rsid w:val="372B9E12"/>
    <w:rsid w:val="3732D84A"/>
    <w:rsid w:val="3756AB77"/>
    <w:rsid w:val="37AF449F"/>
    <w:rsid w:val="37BC3F8D"/>
    <w:rsid w:val="37D9D934"/>
    <w:rsid w:val="37DC2D25"/>
    <w:rsid w:val="3804773F"/>
    <w:rsid w:val="382BD326"/>
    <w:rsid w:val="38841767"/>
    <w:rsid w:val="3907E7AA"/>
    <w:rsid w:val="3977FD5F"/>
    <w:rsid w:val="3A1DA980"/>
    <w:rsid w:val="3A6D4009"/>
    <w:rsid w:val="3B486931"/>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116DC2E"/>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5E8B5BD"/>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84F0CD"/>
    <w:rsid w:val="4ABB3663"/>
    <w:rsid w:val="4AC264A3"/>
    <w:rsid w:val="4B11F19F"/>
    <w:rsid w:val="4B20B775"/>
    <w:rsid w:val="4B217203"/>
    <w:rsid w:val="4B28041D"/>
    <w:rsid w:val="4BCB5F9B"/>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788E8"/>
    <w:rsid w:val="4F0CA9F3"/>
    <w:rsid w:val="4F34D754"/>
    <w:rsid w:val="4F701452"/>
    <w:rsid w:val="4F92F647"/>
    <w:rsid w:val="4FDC2D85"/>
    <w:rsid w:val="50353B62"/>
    <w:rsid w:val="5044AE22"/>
    <w:rsid w:val="512E9CC6"/>
    <w:rsid w:val="515C4A76"/>
    <w:rsid w:val="517DEBCC"/>
    <w:rsid w:val="51DE107B"/>
    <w:rsid w:val="5273CDCB"/>
    <w:rsid w:val="52AE08C6"/>
    <w:rsid w:val="53622EE0"/>
    <w:rsid w:val="53A9E495"/>
    <w:rsid w:val="53E80B14"/>
    <w:rsid w:val="53F7F06D"/>
    <w:rsid w:val="53FC78AC"/>
    <w:rsid w:val="540DF969"/>
    <w:rsid w:val="54A5E0A8"/>
    <w:rsid w:val="54D1C971"/>
    <w:rsid w:val="54E35C66"/>
    <w:rsid w:val="55791CFA"/>
    <w:rsid w:val="55D8EE38"/>
    <w:rsid w:val="55E1093A"/>
    <w:rsid w:val="5633AA13"/>
    <w:rsid w:val="5654A446"/>
    <w:rsid w:val="56773ABE"/>
    <w:rsid w:val="5683B39B"/>
    <w:rsid w:val="568E5D85"/>
    <w:rsid w:val="56920480"/>
    <w:rsid w:val="569DC927"/>
    <w:rsid w:val="56E2D323"/>
    <w:rsid w:val="5788B165"/>
    <w:rsid w:val="57ADB7EB"/>
    <w:rsid w:val="57B3A48E"/>
    <w:rsid w:val="5818CB9E"/>
    <w:rsid w:val="584AF30E"/>
    <w:rsid w:val="58B1C6F9"/>
    <w:rsid w:val="58E16A8C"/>
    <w:rsid w:val="58E90F16"/>
    <w:rsid w:val="59023773"/>
    <w:rsid w:val="59224D63"/>
    <w:rsid w:val="5A02C279"/>
    <w:rsid w:val="5A37B590"/>
    <w:rsid w:val="5A5E926D"/>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35F83"/>
    <w:rsid w:val="5DF22C05"/>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0EC6040"/>
    <w:rsid w:val="612F60DA"/>
    <w:rsid w:val="61B2CF19"/>
    <w:rsid w:val="61BC3AFD"/>
    <w:rsid w:val="61C1F68F"/>
    <w:rsid w:val="61D9CB40"/>
    <w:rsid w:val="61E740FC"/>
    <w:rsid w:val="62213E69"/>
    <w:rsid w:val="6242BF66"/>
    <w:rsid w:val="62D30AB5"/>
    <w:rsid w:val="62ECE10B"/>
    <w:rsid w:val="634736E4"/>
    <w:rsid w:val="6376063D"/>
    <w:rsid w:val="637ECF99"/>
    <w:rsid w:val="637F3ADC"/>
    <w:rsid w:val="63FE6C47"/>
    <w:rsid w:val="646A7F6F"/>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CF26D9"/>
    <w:rsid w:val="67F86FA9"/>
    <w:rsid w:val="68195D53"/>
    <w:rsid w:val="68801251"/>
    <w:rsid w:val="68C75807"/>
    <w:rsid w:val="69185B3D"/>
    <w:rsid w:val="691D5586"/>
    <w:rsid w:val="69217C5B"/>
    <w:rsid w:val="69403BC4"/>
    <w:rsid w:val="69856DAB"/>
    <w:rsid w:val="698C699E"/>
    <w:rsid w:val="69948E9F"/>
    <w:rsid w:val="69D14556"/>
    <w:rsid w:val="6A25F335"/>
    <w:rsid w:val="6A57FC3E"/>
    <w:rsid w:val="6A67E7A1"/>
    <w:rsid w:val="6A9B4C3D"/>
    <w:rsid w:val="6AB4EA6D"/>
    <w:rsid w:val="6AC420F4"/>
    <w:rsid w:val="6B18B091"/>
    <w:rsid w:val="6B6D15B7"/>
    <w:rsid w:val="6C0E8FAA"/>
    <w:rsid w:val="6C28D165"/>
    <w:rsid w:val="6C50BACE"/>
    <w:rsid w:val="6C5823D6"/>
    <w:rsid w:val="6CA70520"/>
    <w:rsid w:val="6D218760"/>
    <w:rsid w:val="6D34A07B"/>
    <w:rsid w:val="6D64396A"/>
    <w:rsid w:val="6DD0E656"/>
    <w:rsid w:val="6DE90158"/>
    <w:rsid w:val="6E6DDD5C"/>
    <w:rsid w:val="6EC22D97"/>
    <w:rsid w:val="6ECDB18A"/>
    <w:rsid w:val="6ED4F181"/>
    <w:rsid w:val="6EF5A665"/>
    <w:rsid w:val="6F2E33A2"/>
    <w:rsid w:val="6F3A210D"/>
    <w:rsid w:val="6F7DE0C3"/>
    <w:rsid w:val="6F98AC3D"/>
    <w:rsid w:val="6FB736AC"/>
    <w:rsid w:val="6FF55939"/>
    <w:rsid w:val="7028C676"/>
    <w:rsid w:val="7070D7E0"/>
    <w:rsid w:val="70B7F8FC"/>
    <w:rsid w:val="70E77D0E"/>
    <w:rsid w:val="713678F9"/>
    <w:rsid w:val="719FA084"/>
    <w:rsid w:val="71AC2A86"/>
    <w:rsid w:val="720CA841"/>
    <w:rsid w:val="7242EC88"/>
    <w:rsid w:val="72689B61"/>
    <w:rsid w:val="72B5D291"/>
    <w:rsid w:val="72DD421B"/>
    <w:rsid w:val="72F7A8E6"/>
    <w:rsid w:val="7309F5EE"/>
    <w:rsid w:val="731704BD"/>
    <w:rsid w:val="73224888"/>
    <w:rsid w:val="73A122AD"/>
    <w:rsid w:val="73ACFE5F"/>
    <w:rsid w:val="743898F3"/>
    <w:rsid w:val="7440EA54"/>
    <w:rsid w:val="7449D30D"/>
    <w:rsid w:val="74B5F2E8"/>
    <w:rsid w:val="753CF30E"/>
    <w:rsid w:val="7562D417"/>
    <w:rsid w:val="757A8D4A"/>
    <w:rsid w:val="75B355CA"/>
    <w:rsid w:val="75BCCCD0"/>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A7DC0B"/>
    <w:rsid w:val="7AE542F7"/>
    <w:rsid w:val="7BCD6C5B"/>
    <w:rsid w:val="7C477520"/>
    <w:rsid w:val="7C823BA1"/>
    <w:rsid w:val="7C9C71AD"/>
    <w:rsid w:val="7D097583"/>
    <w:rsid w:val="7D297FC1"/>
    <w:rsid w:val="7D472BDA"/>
    <w:rsid w:val="7D62D1E1"/>
    <w:rsid w:val="7D802FC1"/>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34CF80CA-894F-4888-8B1B-4A89FBA3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EE0DE1"/>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CE5C6B"/>
    <w:pPr>
      <w:keepNext/>
      <w:keepLines/>
      <w:tabs>
        <w:tab w:val="left" w:pos="1134"/>
      </w:tabs>
      <w:spacing w:before="240" w:after="120"/>
      <w:outlineLvl w:val="0"/>
    </w:pPr>
    <w:rPr>
      <w:rFonts w:eastAsia="Times New Roman"/>
      <w:b/>
      <w:kern w:val="0"/>
      <w:sz w:val="28"/>
      <w:szCs w:val="20"/>
      <w:lang w:val="en-GB"/>
      <w14:ligatures w14:val="none"/>
    </w:rPr>
  </w:style>
  <w:style w:type="paragraph" w:styleId="Heading2">
    <w:name w:val="heading 2"/>
    <w:basedOn w:val="Normal"/>
    <w:next w:val="Normal"/>
    <w:link w:val="Heading2Char"/>
    <w:autoRedefine/>
    <w:uiPriority w:val="9"/>
    <w:unhideWhenUsed/>
    <w:qFormat/>
    <w:locked/>
    <w:rsid w:val="00CE5C6B"/>
    <w:pPr>
      <w:keepNext/>
      <w:keepLines/>
      <w:spacing w:before="240" w:after="120"/>
      <w:outlineLvl w:val="1"/>
    </w:pPr>
    <w:rPr>
      <w:rFonts w:eastAsiaTheme="majorEastAsia" w:cstheme="majorBidi"/>
      <w:b/>
      <w:bCs/>
      <w:color w:val="7030A0"/>
      <w:kern w:val="0"/>
      <w:sz w:val="26"/>
      <w:szCs w:val="24"/>
      <w14:ligatures w14:val="none"/>
    </w:rPr>
  </w:style>
  <w:style w:type="paragraph" w:styleId="Heading3">
    <w:name w:val="heading 3"/>
    <w:basedOn w:val="Normal"/>
    <w:next w:val="Normal"/>
    <w:link w:val="Heading3Char"/>
    <w:uiPriority w:val="9"/>
    <w:unhideWhenUsed/>
    <w:qFormat/>
    <w:locked/>
    <w:rsid w:val="00CE5C6B"/>
    <w:pPr>
      <w:outlineLvl w:val="2"/>
    </w:pPr>
    <w:rPr>
      <w:b/>
      <w:bCs/>
      <w:kern w:val="0"/>
      <w:sz w:val="22"/>
      <w:szCs w:val="24"/>
      <w14:ligatures w14:val="none"/>
    </w:rPr>
  </w:style>
  <w:style w:type="paragraph" w:styleId="Heading4">
    <w:name w:val="heading 4"/>
    <w:basedOn w:val="Normal"/>
    <w:next w:val="Normal"/>
    <w:link w:val="Heading4Char"/>
    <w:uiPriority w:val="9"/>
    <w:unhideWhenUsed/>
    <w:qFormat/>
    <w:locked/>
    <w:rsid w:val="00CE5C6B"/>
    <w:pPr>
      <w:outlineLvl w:val="3"/>
    </w:pPr>
    <w:rPr>
      <w:b/>
      <w:bCs/>
      <w:i/>
      <w:iCs/>
      <w:kern w:val="0"/>
      <w14:ligatures w14:val="none"/>
    </w:rPr>
  </w:style>
  <w:style w:type="paragraph" w:styleId="Heading5">
    <w:name w:val="heading 5"/>
    <w:basedOn w:val="Normal"/>
    <w:next w:val="NormalIndent"/>
    <w:link w:val="Heading5Char"/>
    <w:autoRedefine/>
    <w:qFormat/>
    <w:locked/>
    <w:rsid w:val="00673A2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673A2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673A2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673A2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673A2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E0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DE1"/>
  </w:style>
  <w:style w:type="paragraph" w:styleId="ListParagraph">
    <w:name w:val="List Paragraph"/>
    <w:aliases w:val="TOC style,lp1,Bullet List,FooterText,List Paragraph_Number"/>
    <w:basedOn w:val="Normal"/>
    <w:link w:val="ListParagraphChar"/>
    <w:uiPriority w:val="34"/>
    <w:qFormat/>
    <w:locked/>
    <w:rsid w:val="00CE5C6B"/>
    <w:pPr>
      <w:numPr>
        <w:numId w:val="14"/>
      </w:numPr>
      <w:spacing w:before="120" w:after="120" w:line="240" w:lineRule="auto"/>
      <w:ind w:right="720"/>
    </w:pPr>
    <w:rPr>
      <w:kern w:val="0"/>
      <w14:ligatures w14:val="none"/>
    </w:rPr>
  </w:style>
  <w:style w:type="character" w:customStyle="1" w:styleId="Heading2Char">
    <w:name w:val="Heading 2 Char"/>
    <w:basedOn w:val="DefaultParagraphFont"/>
    <w:link w:val="Heading2"/>
    <w:uiPriority w:val="9"/>
    <w:rsid w:val="00EE0DE1"/>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EE0DE1"/>
    <w:rPr>
      <w:rFonts w:ascii="Graphik" w:hAnsi="Graphik"/>
      <w:b/>
      <w:bCs/>
      <w:szCs w:val="24"/>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EE0DE1"/>
    <w:rPr>
      <w:rFonts w:ascii="Graphik" w:hAnsi="Graphik"/>
      <w:sz w:val="20"/>
    </w:rPr>
  </w:style>
  <w:style w:type="character" w:styleId="CommentReference">
    <w:name w:val="annotation reference"/>
    <w:basedOn w:val="DefaultParagraphFont"/>
    <w:uiPriority w:val="99"/>
    <w:semiHidden/>
    <w:unhideWhenUsed/>
    <w:locked/>
    <w:rsid w:val="00673A28"/>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673A28"/>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EE0DE1"/>
    <w:rPr>
      <w:rFonts w:ascii="Graphik" w:hAnsi="Graphik"/>
      <w:b/>
      <w:bCs/>
      <w:i/>
      <w:iCs/>
      <w:sz w:val="20"/>
    </w:rPr>
  </w:style>
  <w:style w:type="character" w:customStyle="1" w:styleId="Heading1Char">
    <w:name w:val="Heading 1 Char"/>
    <w:basedOn w:val="DefaultParagraphFont"/>
    <w:link w:val="Heading1"/>
    <w:rsid w:val="00EE0DE1"/>
    <w:rPr>
      <w:rFonts w:ascii="Graphik" w:eastAsia="Times New Roman" w:hAnsi="Graphik"/>
      <w:b/>
      <w:sz w:val="28"/>
      <w:szCs w:val="20"/>
      <w:lang w:val="en-GB"/>
    </w:rPr>
  </w:style>
  <w:style w:type="character" w:customStyle="1" w:styleId="Heading5Char">
    <w:name w:val="Heading 5 Char"/>
    <w:basedOn w:val="DefaultParagraphFont"/>
    <w:link w:val="Heading5"/>
    <w:rsid w:val="00673A2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73A2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73A2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73A2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73A28"/>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CE5C6B"/>
    <w:pPr>
      <w:tabs>
        <w:tab w:val="clear" w:pos="1134"/>
      </w:tabs>
      <w:spacing w:after="0"/>
      <w:jc w:val="center"/>
      <w:outlineLvl w:val="9"/>
    </w:pPr>
    <w:rPr>
      <w:rFonts w:eastAsiaTheme="majorEastAsia" w:cstheme="majorBidi"/>
      <w:bCs/>
      <w:sz w:val="32"/>
      <w:szCs w:val="32"/>
      <w:lang w:val="en-US"/>
    </w:rPr>
  </w:style>
  <w:style w:type="paragraph" w:styleId="TOC2">
    <w:name w:val="toc 2"/>
    <w:basedOn w:val="Normal"/>
    <w:next w:val="Normal"/>
    <w:autoRedefine/>
    <w:uiPriority w:val="39"/>
    <w:unhideWhenUsed/>
    <w:locked/>
    <w:rsid w:val="00CE5C6B"/>
    <w:pPr>
      <w:spacing w:after="100"/>
      <w:ind w:left="200"/>
    </w:pPr>
  </w:style>
  <w:style w:type="paragraph" w:styleId="TOC3">
    <w:name w:val="toc 3"/>
    <w:basedOn w:val="Normal"/>
    <w:next w:val="Normal"/>
    <w:autoRedefine/>
    <w:uiPriority w:val="39"/>
    <w:unhideWhenUsed/>
    <w:locked/>
    <w:rsid w:val="00CE5C6B"/>
    <w:pPr>
      <w:spacing w:after="100"/>
      <w:ind w:left="400"/>
    </w:pPr>
  </w:style>
  <w:style w:type="character" w:styleId="Hyperlink">
    <w:name w:val="Hyperlink"/>
    <w:basedOn w:val="DefaultParagraphFont"/>
    <w:uiPriority w:val="99"/>
    <w:unhideWhenUsed/>
    <w:locked/>
    <w:rsid w:val="00CE5C6B"/>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CE5C6B"/>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autoRedefine/>
    <w:locked/>
    <w:rsid w:val="006F58CE"/>
    <w:pPr>
      <w:spacing w:before="200"/>
    </w:pPr>
    <w:rPr>
      <w:rFonts w:cs="Arial"/>
    </w:rPr>
  </w:style>
  <w:style w:type="paragraph" w:styleId="BalloonText">
    <w:name w:val="Balloon Text"/>
    <w:basedOn w:val="Normal"/>
    <w:link w:val="BalloonTextChar"/>
    <w:uiPriority w:val="99"/>
    <w:semiHidden/>
    <w:unhideWhenUsed/>
    <w:locked/>
    <w:rsid w:val="00673A28"/>
    <w:rPr>
      <w:rFonts w:ascii="Tahoma" w:hAnsi="Tahoma" w:cs="Tahoma"/>
      <w:sz w:val="16"/>
      <w:szCs w:val="16"/>
    </w:rPr>
  </w:style>
  <w:style w:type="character" w:customStyle="1" w:styleId="BalloonTextChar">
    <w:name w:val="Balloon Text Char"/>
    <w:basedOn w:val="DefaultParagraphFont"/>
    <w:link w:val="BalloonText"/>
    <w:uiPriority w:val="99"/>
    <w:semiHidden/>
    <w:rsid w:val="00673A28"/>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673A28"/>
    <w:rPr>
      <w:b/>
      <w:bCs/>
    </w:rPr>
  </w:style>
  <w:style w:type="character" w:customStyle="1" w:styleId="CommentSubjectChar">
    <w:name w:val="Comment Subject Char"/>
    <w:basedOn w:val="CommentTextChar"/>
    <w:link w:val="CommentSubject"/>
    <w:uiPriority w:val="99"/>
    <w:semiHidden/>
    <w:rsid w:val="00673A28"/>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673A28"/>
    <w:rPr>
      <w:rFonts w:ascii="Lucida Grande" w:hAnsi="Lucida Grande"/>
    </w:rPr>
  </w:style>
  <w:style w:type="character" w:customStyle="1" w:styleId="DocumentMapChar">
    <w:name w:val="Document Map Char"/>
    <w:basedOn w:val="DefaultParagraphFont"/>
    <w:link w:val="DocumentMap"/>
    <w:uiPriority w:val="99"/>
    <w:semiHidden/>
    <w:rsid w:val="00673A28"/>
    <w:rPr>
      <w:rFonts w:ascii="Lucida Grande" w:hAnsi="Lucida Grande"/>
      <w:kern w:val="2"/>
      <w:sz w:val="20"/>
      <w14:ligatures w14:val="standardContextual"/>
    </w:rPr>
  </w:style>
  <w:style w:type="paragraph" w:styleId="Footer">
    <w:name w:val="footer"/>
    <w:basedOn w:val="Normal"/>
    <w:link w:val="FooterChar"/>
    <w:uiPriority w:val="99"/>
    <w:unhideWhenUsed/>
    <w:locked/>
    <w:rsid w:val="00CE5C6B"/>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EE0DE1"/>
    <w:rPr>
      <w:rFonts w:ascii="Graphik" w:hAnsi="Graphik"/>
      <w:sz w:val="20"/>
    </w:rPr>
  </w:style>
  <w:style w:type="paragraph" w:styleId="Header">
    <w:name w:val="header"/>
    <w:basedOn w:val="Normal"/>
    <w:link w:val="HeaderChar"/>
    <w:uiPriority w:val="99"/>
    <w:unhideWhenUsed/>
    <w:locked/>
    <w:rsid w:val="00CE5C6B"/>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EE0DE1"/>
    <w:rPr>
      <w:rFonts w:ascii="Graphik" w:hAnsi="Graphik"/>
      <w:sz w:val="20"/>
    </w:rPr>
  </w:style>
  <w:style w:type="paragraph" w:styleId="NormalIndent">
    <w:name w:val="Normal Indent"/>
    <w:basedOn w:val="Normal"/>
    <w:uiPriority w:val="99"/>
    <w:semiHidden/>
    <w:unhideWhenUsed/>
    <w:locked/>
    <w:rsid w:val="00673A28"/>
  </w:style>
  <w:style w:type="paragraph" w:styleId="ListBullet">
    <w:name w:val="List Bullet"/>
    <w:basedOn w:val="Normal"/>
    <w:uiPriority w:val="3"/>
    <w:qFormat/>
    <w:locked/>
    <w:rsid w:val="00673A28"/>
    <w:pPr>
      <w:numPr>
        <w:numId w:val="7"/>
      </w:numPr>
      <w:spacing w:after="60"/>
    </w:pPr>
    <w:rPr>
      <w:rFonts w:eastAsia="Times New Roman" w:cs="Arial"/>
      <w:lang w:val="de-DE"/>
    </w:rPr>
  </w:style>
  <w:style w:type="paragraph" w:styleId="ListBullet2">
    <w:name w:val="List Bullet 2"/>
    <w:basedOn w:val="Normal"/>
    <w:uiPriority w:val="99"/>
    <w:semiHidden/>
    <w:unhideWhenUsed/>
    <w:locked/>
    <w:rsid w:val="00673A28"/>
    <w:pPr>
      <w:numPr>
        <w:numId w:val="8"/>
      </w:numPr>
      <w:contextualSpacing/>
    </w:pPr>
  </w:style>
  <w:style w:type="paragraph" w:styleId="ListBullet3">
    <w:name w:val="List Bullet 3"/>
    <w:basedOn w:val="Normal"/>
    <w:uiPriority w:val="99"/>
    <w:semiHidden/>
    <w:unhideWhenUsed/>
    <w:locked/>
    <w:rsid w:val="00673A28"/>
    <w:pPr>
      <w:numPr>
        <w:numId w:val="9"/>
      </w:numPr>
      <w:contextualSpacing/>
    </w:pPr>
  </w:style>
  <w:style w:type="paragraph" w:customStyle="1" w:styleId="Numberedlist">
    <w:name w:val="Numbered list"/>
    <w:basedOn w:val="ListBullet"/>
    <w:qFormat/>
    <w:locked/>
    <w:rsid w:val="00673A28"/>
    <w:pPr>
      <w:numPr>
        <w:numId w:val="10"/>
      </w:numPr>
    </w:pPr>
  </w:style>
  <w:style w:type="character" w:styleId="PageNumber">
    <w:name w:val="page number"/>
    <w:basedOn w:val="DefaultParagraphFont"/>
    <w:uiPriority w:val="99"/>
    <w:semiHidden/>
    <w:unhideWhenUsed/>
    <w:locked/>
    <w:rsid w:val="00673A28"/>
  </w:style>
  <w:style w:type="paragraph" w:styleId="Subtitle">
    <w:name w:val="Subtitle"/>
    <w:basedOn w:val="Accenture"/>
    <w:next w:val="Normal"/>
    <w:link w:val="SubtitleChar"/>
    <w:uiPriority w:val="11"/>
    <w:locked/>
    <w:rsid w:val="00673A28"/>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73A28"/>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673A2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73A28"/>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673A28"/>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673A28"/>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673A28"/>
    <w:rPr>
      <w:szCs w:val="20"/>
    </w:rPr>
  </w:style>
  <w:style w:type="character" w:customStyle="1" w:styleId="CommentTextChar">
    <w:name w:val="Comment Text Char"/>
    <w:basedOn w:val="DefaultParagraphFont"/>
    <w:link w:val="CommentText"/>
    <w:uiPriority w:val="99"/>
    <w:rsid w:val="00673A28"/>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73A28"/>
    <w:pPr>
      <w:ind w:left="360"/>
    </w:pPr>
    <w:rPr>
      <w:rFonts w:ascii="Consolas" w:hAnsi="Consolas"/>
      <w:lang w:val="fr-FR"/>
    </w:rPr>
  </w:style>
  <w:style w:type="character" w:customStyle="1" w:styleId="CodeSampleChar">
    <w:name w:val="Code Sample Char"/>
    <w:basedOn w:val="DefaultParagraphFont"/>
    <w:link w:val="CodeSample"/>
    <w:rsid w:val="00673A28"/>
    <w:rPr>
      <w:rFonts w:ascii="Consolas" w:hAnsi="Consolas"/>
      <w:kern w:val="2"/>
      <w:sz w:val="20"/>
      <w:lang w:val="fr-FR"/>
      <w14:ligatures w14:val="standardContextual"/>
    </w:rPr>
  </w:style>
  <w:style w:type="paragraph" w:customStyle="1" w:styleId="Content">
    <w:name w:val="Content"/>
    <w:link w:val="ContentChar"/>
    <w:rsid w:val="00673A28"/>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673A28"/>
    <w:rPr>
      <w:rFonts w:ascii="Graphik" w:hAnsi="Graphik" w:cs="Times New Roman"/>
      <w:b/>
      <w:kern w:val="2"/>
      <w:sz w:val="32"/>
      <w:szCs w:val="20"/>
      <w14:ligatures w14:val="standardContextual"/>
    </w:rPr>
  </w:style>
  <w:style w:type="character" w:styleId="Emphasis">
    <w:name w:val="Emphasis"/>
    <w:basedOn w:val="DefaultParagraphFont"/>
    <w:uiPriority w:val="20"/>
    <w:rsid w:val="00673A28"/>
    <w:rPr>
      <w:i/>
      <w:iCs/>
    </w:rPr>
  </w:style>
  <w:style w:type="character" w:styleId="Mention">
    <w:name w:val="Mention"/>
    <w:basedOn w:val="DefaultParagraphFont"/>
    <w:uiPriority w:val="99"/>
    <w:unhideWhenUsed/>
    <w:rsid w:val="00673A28"/>
    <w:rPr>
      <w:color w:val="2B579A"/>
      <w:shd w:val="clear" w:color="auto" w:fill="E1DFDD"/>
    </w:rPr>
  </w:style>
  <w:style w:type="paragraph" w:customStyle="1" w:styleId="Picture">
    <w:name w:val="Picture"/>
    <w:basedOn w:val="Accenture"/>
    <w:next w:val="Subtitle"/>
    <w:link w:val="PictureChar"/>
    <w:rsid w:val="00673A28"/>
    <w:pPr>
      <w:jc w:val="center"/>
    </w:pPr>
    <w:rPr>
      <w:noProof/>
    </w:rPr>
  </w:style>
  <w:style w:type="character" w:customStyle="1" w:styleId="PictureChar">
    <w:name w:val="Picture Char"/>
    <w:basedOn w:val="DefaultParagraphFont"/>
    <w:link w:val="Picture"/>
    <w:rsid w:val="00673A28"/>
    <w:rPr>
      <w:rFonts w:ascii="Graphik" w:hAnsi="Graphik" w:cs="Arial"/>
      <w:noProof/>
      <w:kern w:val="2"/>
      <w:sz w:val="20"/>
      <w14:ligatures w14:val="standardContextual"/>
    </w:rPr>
  </w:style>
  <w:style w:type="paragraph" w:customStyle="1" w:styleId="Platzhalter">
    <w:name w:val="Platzhalter"/>
    <w:basedOn w:val="Normal"/>
    <w:rsid w:val="00673A28"/>
    <w:pPr>
      <w:jc w:val="center"/>
    </w:pPr>
    <w:rPr>
      <w:rFonts w:eastAsia="Times New Roman" w:cs="Arial"/>
      <w:szCs w:val="20"/>
    </w:rPr>
  </w:style>
  <w:style w:type="paragraph" w:styleId="NormalWeb">
    <w:name w:val="Normal (Web)"/>
    <w:basedOn w:val="Normal"/>
    <w:uiPriority w:val="99"/>
    <w:semiHidden/>
    <w:unhideWhenUsed/>
    <w:rsid w:val="00673A28"/>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673A28"/>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112D09"/>
  </w:style>
  <w:style w:type="paragraph" w:customStyle="1" w:styleId="Tight">
    <w:name w:val="Tight"/>
    <w:basedOn w:val="Normal"/>
    <w:link w:val="TightChar"/>
    <w:qFormat/>
    <w:rsid w:val="00EE0DE1"/>
    <w:pPr>
      <w:spacing w:after="0"/>
    </w:pPr>
  </w:style>
  <w:style w:type="character" w:customStyle="1" w:styleId="TightChar">
    <w:name w:val="Tight Char"/>
    <w:basedOn w:val="DefaultParagraphFont"/>
    <w:link w:val="Tight"/>
    <w:rsid w:val="00EE0DE1"/>
    <w:rPr>
      <w:rFonts w:ascii="Graphik" w:hAnsi="Graphik"/>
      <w:kern w:val="2"/>
      <w:sz w:val="20"/>
      <w14:ligatures w14:val="standardContextual"/>
    </w:rPr>
  </w:style>
  <w:style w:type="paragraph" w:customStyle="1" w:styleId="ProductName">
    <w:name w:val="Product_Name"/>
    <w:basedOn w:val="Normal"/>
    <w:link w:val="ProductNameChar"/>
    <w:qFormat/>
    <w:rsid w:val="00EE0DE1"/>
    <w:pPr>
      <w:jc w:val="center"/>
    </w:pPr>
    <w:rPr>
      <w:b/>
      <w:bCs/>
      <w:sz w:val="56"/>
      <w:szCs w:val="72"/>
    </w:rPr>
  </w:style>
  <w:style w:type="character" w:customStyle="1" w:styleId="ProductNameChar">
    <w:name w:val="Product_Name Char"/>
    <w:basedOn w:val="DefaultParagraphFont"/>
    <w:link w:val="ProductName"/>
    <w:rsid w:val="00EE0DE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E0DE1"/>
    <w:rPr>
      <w:sz w:val="36"/>
      <w:szCs w:val="40"/>
    </w:rPr>
  </w:style>
  <w:style w:type="character" w:customStyle="1" w:styleId="DocumentTypeChar">
    <w:name w:val="Document_Type Char"/>
    <w:basedOn w:val="ProductNameChar"/>
    <w:link w:val="DocumentType"/>
    <w:rsid w:val="00EE0DE1"/>
    <w:rPr>
      <w:rFonts w:ascii="Graphik" w:hAnsi="Graphik"/>
      <w:b/>
      <w:bCs/>
      <w:kern w:val="2"/>
      <w:sz w:val="36"/>
      <w:szCs w:val="40"/>
      <w14:ligatures w14:val="standardContextual"/>
    </w:rPr>
  </w:style>
  <w:style w:type="paragraph" w:customStyle="1" w:styleId="TightLeftAligned">
    <w:name w:val="Tight_Left_Aligned"/>
    <w:basedOn w:val="Normal"/>
    <w:link w:val="TightLeftAlignedChar"/>
    <w:qFormat/>
    <w:rsid w:val="00EE0DE1"/>
    <w:pPr>
      <w:spacing w:before="100" w:beforeAutospacing="1" w:after="0"/>
      <w:jc w:val="left"/>
    </w:pPr>
  </w:style>
  <w:style w:type="character" w:customStyle="1" w:styleId="TightLeftAlignedChar">
    <w:name w:val="Tight_Left_Aligned Char"/>
    <w:basedOn w:val="DefaultParagraphFont"/>
    <w:link w:val="TightLeftAligned"/>
    <w:rsid w:val="00EE0DE1"/>
    <w:rPr>
      <w:rFonts w:ascii="Graphik" w:hAnsi="Graphik"/>
      <w:kern w:val="2"/>
      <w:sz w:val="20"/>
      <w14:ligatures w14:val="standardContextual"/>
    </w:rPr>
  </w:style>
  <w:style w:type="paragraph" w:customStyle="1" w:styleId="TableHeader">
    <w:name w:val="Table_Header"/>
    <w:basedOn w:val="Normal"/>
    <w:link w:val="TableHeaderChar"/>
    <w:qFormat/>
    <w:rsid w:val="00EE0DE1"/>
    <w:pPr>
      <w:spacing w:before="100" w:beforeAutospacing="1" w:after="0"/>
    </w:pPr>
    <w:rPr>
      <w:b/>
      <w:bCs/>
    </w:rPr>
  </w:style>
  <w:style w:type="character" w:customStyle="1" w:styleId="TableHeaderChar">
    <w:name w:val="Table_Header Char"/>
    <w:basedOn w:val="DefaultParagraphFont"/>
    <w:link w:val="TableHeader"/>
    <w:rsid w:val="00EE0DE1"/>
    <w:rPr>
      <w:rFonts w:ascii="Graphik" w:hAnsi="Graphik"/>
      <w:b/>
      <w:bCs/>
      <w:kern w:val="2"/>
      <w:sz w:val="20"/>
      <w14:ligatures w14:val="standardContextual"/>
    </w:rPr>
  </w:style>
  <w:style w:type="paragraph" w:customStyle="1" w:styleId="TightLIst">
    <w:name w:val="Tight_LIst"/>
    <w:basedOn w:val="ListParagraph"/>
    <w:link w:val="TightLIstChar"/>
    <w:qFormat/>
    <w:rsid w:val="00EE0DE1"/>
    <w:pPr>
      <w:numPr>
        <w:numId w:val="15"/>
      </w:numPr>
      <w:spacing w:before="60" w:after="60"/>
      <w:ind w:left="360"/>
    </w:pPr>
    <w:rPr>
      <w:rFonts w:eastAsia="Cambria" w:cs="Times New Roman"/>
      <w:kern w:val="2"/>
      <w14:ligatures w14:val="standardContextual"/>
    </w:rPr>
  </w:style>
  <w:style w:type="character" w:customStyle="1" w:styleId="TightLIstChar">
    <w:name w:val="Tight_LIst Char"/>
    <w:basedOn w:val="ListParagraphChar"/>
    <w:link w:val="TightLIst"/>
    <w:rsid w:val="00EE0DE1"/>
    <w:rPr>
      <w:rFonts w:ascii="Graphik" w:eastAsia="Cambria" w:hAnsi="Graphik" w:cs="Times New Roman"/>
      <w:kern w:val="2"/>
      <w:sz w:val="20"/>
      <w14:ligatures w14:val="standardContextual"/>
    </w:rPr>
  </w:style>
  <w:style w:type="table" w:styleId="PlainTable1">
    <w:name w:val="Plain Table 1"/>
    <w:basedOn w:val="TableNormal"/>
    <w:uiPriority w:val="41"/>
    <w:locked/>
    <w:rsid w:val="000161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9814">
      <w:bodyDiv w:val="1"/>
      <w:marLeft w:val="0"/>
      <w:marRight w:val="0"/>
      <w:marTop w:val="0"/>
      <w:marBottom w:val="0"/>
      <w:divBdr>
        <w:top w:val="none" w:sz="0" w:space="0" w:color="auto"/>
        <w:left w:val="none" w:sz="0" w:space="0" w:color="auto"/>
        <w:bottom w:val="none" w:sz="0" w:space="0" w:color="auto"/>
        <w:right w:val="none" w:sz="0" w:space="0" w:color="auto"/>
      </w:divBdr>
    </w:div>
    <w:div w:id="2853072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1903634">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1971840">
      <w:bodyDiv w:val="1"/>
      <w:marLeft w:val="0"/>
      <w:marRight w:val="0"/>
      <w:marTop w:val="0"/>
      <w:marBottom w:val="0"/>
      <w:divBdr>
        <w:top w:val="none" w:sz="0" w:space="0" w:color="auto"/>
        <w:left w:val="none" w:sz="0" w:space="0" w:color="auto"/>
        <w:bottom w:val="none" w:sz="0" w:space="0" w:color="auto"/>
        <w:right w:val="none" w:sz="0" w:space="0" w:color="auto"/>
      </w:divBdr>
      <w:divsChild>
        <w:div w:id="210850595">
          <w:marLeft w:val="0"/>
          <w:marRight w:val="0"/>
          <w:marTop w:val="0"/>
          <w:marBottom w:val="0"/>
          <w:divBdr>
            <w:top w:val="none" w:sz="0" w:space="0" w:color="auto"/>
            <w:left w:val="none" w:sz="0" w:space="0" w:color="auto"/>
            <w:bottom w:val="none" w:sz="0" w:space="0" w:color="auto"/>
            <w:right w:val="none" w:sz="0" w:space="0" w:color="auto"/>
          </w:divBdr>
          <w:divsChild>
            <w:div w:id="9396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2816981">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38427149">
      <w:bodyDiv w:val="1"/>
      <w:marLeft w:val="0"/>
      <w:marRight w:val="0"/>
      <w:marTop w:val="0"/>
      <w:marBottom w:val="0"/>
      <w:divBdr>
        <w:top w:val="none" w:sz="0" w:space="0" w:color="auto"/>
        <w:left w:val="none" w:sz="0" w:space="0" w:color="auto"/>
        <w:bottom w:val="none" w:sz="0" w:space="0" w:color="auto"/>
        <w:right w:val="none" w:sz="0" w:space="0" w:color="auto"/>
      </w:divBdr>
      <w:divsChild>
        <w:div w:id="1654873842">
          <w:marLeft w:val="0"/>
          <w:marRight w:val="0"/>
          <w:marTop w:val="0"/>
          <w:marBottom w:val="0"/>
          <w:divBdr>
            <w:top w:val="none" w:sz="0" w:space="0" w:color="auto"/>
            <w:left w:val="none" w:sz="0" w:space="0" w:color="auto"/>
            <w:bottom w:val="none" w:sz="0" w:space="0" w:color="auto"/>
            <w:right w:val="none" w:sz="0" w:space="0" w:color="auto"/>
          </w:divBdr>
          <w:divsChild>
            <w:div w:id="800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1698578">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4714">
      <w:bodyDiv w:val="1"/>
      <w:marLeft w:val="0"/>
      <w:marRight w:val="0"/>
      <w:marTop w:val="0"/>
      <w:marBottom w:val="0"/>
      <w:divBdr>
        <w:top w:val="none" w:sz="0" w:space="0" w:color="auto"/>
        <w:left w:val="none" w:sz="0" w:space="0" w:color="auto"/>
        <w:bottom w:val="none" w:sz="0" w:space="0" w:color="auto"/>
        <w:right w:val="none" w:sz="0" w:space="0" w:color="auto"/>
      </w:divBdr>
    </w:div>
    <w:div w:id="271941220">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5446">
      <w:bodyDiv w:val="1"/>
      <w:marLeft w:val="0"/>
      <w:marRight w:val="0"/>
      <w:marTop w:val="0"/>
      <w:marBottom w:val="0"/>
      <w:divBdr>
        <w:top w:val="none" w:sz="0" w:space="0" w:color="auto"/>
        <w:left w:val="none" w:sz="0" w:space="0" w:color="auto"/>
        <w:bottom w:val="none" w:sz="0" w:space="0" w:color="auto"/>
        <w:right w:val="none" w:sz="0" w:space="0" w:color="auto"/>
      </w:divBdr>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4786998">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92965802">
      <w:bodyDiv w:val="1"/>
      <w:marLeft w:val="0"/>
      <w:marRight w:val="0"/>
      <w:marTop w:val="0"/>
      <w:marBottom w:val="0"/>
      <w:divBdr>
        <w:top w:val="none" w:sz="0" w:space="0" w:color="auto"/>
        <w:left w:val="none" w:sz="0" w:space="0" w:color="auto"/>
        <w:bottom w:val="none" w:sz="0" w:space="0" w:color="auto"/>
        <w:right w:val="none" w:sz="0" w:space="0" w:color="auto"/>
      </w:divBdr>
    </w:div>
    <w:div w:id="403603248">
      <w:bodyDiv w:val="1"/>
      <w:marLeft w:val="0"/>
      <w:marRight w:val="0"/>
      <w:marTop w:val="0"/>
      <w:marBottom w:val="0"/>
      <w:divBdr>
        <w:top w:val="none" w:sz="0" w:space="0" w:color="auto"/>
        <w:left w:val="none" w:sz="0" w:space="0" w:color="auto"/>
        <w:bottom w:val="none" w:sz="0" w:space="0" w:color="auto"/>
        <w:right w:val="none" w:sz="0" w:space="0" w:color="auto"/>
      </w:divBdr>
    </w:div>
    <w:div w:id="417872701">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58959803">
      <w:bodyDiv w:val="1"/>
      <w:marLeft w:val="0"/>
      <w:marRight w:val="0"/>
      <w:marTop w:val="0"/>
      <w:marBottom w:val="0"/>
      <w:divBdr>
        <w:top w:val="none" w:sz="0" w:space="0" w:color="auto"/>
        <w:left w:val="none" w:sz="0" w:space="0" w:color="auto"/>
        <w:bottom w:val="none" w:sz="0" w:space="0" w:color="auto"/>
        <w:right w:val="none" w:sz="0" w:space="0" w:color="auto"/>
      </w:divBdr>
    </w:div>
    <w:div w:id="465658932">
      <w:bodyDiv w:val="1"/>
      <w:marLeft w:val="0"/>
      <w:marRight w:val="0"/>
      <w:marTop w:val="0"/>
      <w:marBottom w:val="0"/>
      <w:divBdr>
        <w:top w:val="none" w:sz="0" w:space="0" w:color="auto"/>
        <w:left w:val="none" w:sz="0" w:space="0" w:color="auto"/>
        <w:bottom w:val="none" w:sz="0" w:space="0" w:color="auto"/>
        <w:right w:val="none" w:sz="0" w:space="0" w:color="auto"/>
      </w:divBdr>
    </w:div>
    <w:div w:id="466704687">
      <w:bodyDiv w:val="1"/>
      <w:marLeft w:val="0"/>
      <w:marRight w:val="0"/>
      <w:marTop w:val="0"/>
      <w:marBottom w:val="0"/>
      <w:divBdr>
        <w:top w:val="none" w:sz="0" w:space="0" w:color="auto"/>
        <w:left w:val="none" w:sz="0" w:space="0" w:color="auto"/>
        <w:bottom w:val="none" w:sz="0" w:space="0" w:color="auto"/>
        <w:right w:val="none" w:sz="0" w:space="0" w:color="auto"/>
      </w:divBdr>
      <w:divsChild>
        <w:div w:id="878661491">
          <w:marLeft w:val="0"/>
          <w:marRight w:val="0"/>
          <w:marTop w:val="0"/>
          <w:marBottom w:val="0"/>
          <w:divBdr>
            <w:top w:val="none" w:sz="0" w:space="0" w:color="auto"/>
            <w:left w:val="none" w:sz="0" w:space="0" w:color="auto"/>
            <w:bottom w:val="none" w:sz="0" w:space="0" w:color="auto"/>
            <w:right w:val="none" w:sz="0" w:space="0" w:color="auto"/>
          </w:divBdr>
          <w:divsChild>
            <w:div w:id="1572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3368880">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8849">
      <w:bodyDiv w:val="1"/>
      <w:marLeft w:val="0"/>
      <w:marRight w:val="0"/>
      <w:marTop w:val="0"/>
      <w:marBottom w:val="0"/>
      <w:divBdr>
        <w:top w:val="none" w:sz="0" w:space="0" w:color="auto"/>
        <w:left w:val="none" w:sz="0" w:space="0" w:color="auto"/>
        <w:bottom w:val="none" w:sz="0" w:space="0" w:color="auto"/>
        <w:right w:val="none" w:sz="0" w:space="0" w:color="auto"/>
      </w:divBdr>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6711153">
      <w:bodyDiv w:val="1"/>
      <w:marLeft w:val="0"/>
      <w:marRight w:val="0"/>
      <w:marTop w:val="0"/>
      <w:marBottom w:val="0"/>
      <w:divBdr>
        <w:top w:val="none" w:sz="0" w:space="0" w:color="auto"/>
        <w:left w:val="none" w:sz="0" w:space="0" w:color="auto"/>
        <w:bottom w:val="none" w:sz="0" w:space="0" w:color="auto"/>
        <w:right w:val="none" w:sz="0" w:space="0" w:color="auto"/>
      </w:divBdr>
      <w:divsChild>
        <w:div w:id="1824738280">
          <w:marLeft w:val="0"/>
          <w:marRight w:val="0"/>
          <w:marTop w:val="0"/>
          <w:marBottom w:val="0"/>
          <w:divBdr>
            <w:top w:val="none" w:sz="0" w:space="0" w:color="auto"/>
            <w:left w:val="none" w:sz="0" w:space="0" w:color="auto"/>
            <w:bottom w:val="none" w:sz="0" w:space="0" w:color="auto"/>
            <w:right w:val="none" w:sz="0" w:space="0" w:color="auto"/>
          </w:divBdr>
          <w:divsChild>
            <w:div w:id="15465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6680">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52236192">
      <w:bodyDiv w:val="1"/>
      <w:marLeft w:val="0"/>
      <w:marRight w:val="0"/>
      <w:marTop w:val="0"/>
      <w:marBottom w:val="0"/>
      <w:divBdr>
        <w:top w:val="none" w:sz="0" w:space="0" w:color="auto"/>
        <w:left w:val="none" w:sz="0" w:space="0" w:color="auto"/>
        <w:bottom w:val="none" w:sz="0" w:space="0" w:color="auto"/>
        <w:right w:val="none" w:sz="0" w:space="0" w:color="auto"/>
      </w:divBdr>
    </w:div>
    <w:div w:id="762069947">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096">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79439330">
      <w:bodyDiv w:val="1"/>
      <w:marLeft w:val="0"/>
      <w:marRight w:val="0"/>
      <w:marTop w:val="0"/>
      <w:marBottom w:val="0"/>
      <w:divBdr>
        <w:top w:val="none" w:sz="0" w:space="0" w:color="auto"/>
        <w:left w:val="none" w:sz="0" w:space="0" w:color="auto"/>
        <w:bottom w:val="none" w:sz="0" w:space="0" w:color="auto"/>
        <w:right w:val="none" w:sz="0" w:space="0" w:color="auto"/>
      </w:divBdr>
    </w:div>
    <w:div w:id="881290987">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3536">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5582">
      <w:bodyDiv w:val="1"/>
      <w:marLeft w:val="0"/>
      <w:marRight w:val="0"/>
      <w:marTop w:val="0"/>
      <w:marBottom w:val="0"/>
      <w:divBdr>
        <w:top w:val="none" w:sz="0" w:space="0" w:color="auto"/>
        <w:left w:val="none" w:sz="0" w:space="0" w:color="auto"/>
        <w:bottom w:val="none" w:sz="0" w:space="0" w:color="auto"/>
        <w:right w:val="none" w:sz="0" w:space="0" w:color="auto"/>
      </w:divBdr>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25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6756921">
      <w:bodyDiv w:val="1"/>
      <w:marLeft w:val="0"/>
      <w:marRight w:val="0"/>
      <w:marTop w:val="0"/>
      <w:marBottom w:val="0"/>
      <w:divBdr>
        <w:top w:val="none" w:sz="0" w:space="0" w:color="auto"/>
        <w:left w:val="none" w:sz="0" w:space="0" w:color="auto"/>
        <w:bottom w:val="none" w:sz="0" w:space="0" w:color="auto"/>
        <w:right w:val="none" w:sz="0" w:space="0" w:color="auto"/>
      </w:divBdr>
    </w:div>
    <w:div w:id="1070075575">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42045283">
      <w:bodyDiv w:val="1"/>
      <w:marLeft w:val="0"/>
      <w:marRight w:val="0"/>
      <w:marTop w:val="0"/>
      <w:marBottom w:val="0"/>
      <w:divBdr>
        <w:top w:val="none" w:sz="0" w:space="0" w:color="auto"/>
        <w:left w:val="none" w:sz="0" w:space="0" w:color="auto"/>
        <w:bottom w:val="none" w:sz="0" w:space="0" w:color="auto"/>
        <w:right w:val="none" w:sz="0" w:space="0" w:color="auto"/>
      </w:divBdr>
      <w:divsChild>
        <w:div w:id="147988437">
          <w:marLeft w:val="0"/>
          <w:marRight w:val="0"/>
          <w:marTop w:val="0"/>
          <w:marBottom w:val="0"/>
          <w:divBdr>
            <w:top w:val="none" w:sz="0" w:space="0" w:color="auto"/>
            <w:left w:val="none" w:sz="0" w:space="0" w:color="auto"/>
            <w:bottom w:val="none" w:sz="0" w:space="0" w:color="auto"/>
            <w:right w:val="none" w:sz="0" w:space="0" w:color="auto"/>
          </w:divBdr>
          <w:divsChild>
            <w:div w:id="16920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0473">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231508">
      <w:bodyDiv w:val="1"/>
      <w:marLeft w:val="0"/>
      <w:marRight w:val="0"/>
      <w:marTop w:val="0"/>
      <w:marBottom w:val="0"/>
      <w:divBdr>
        <w:top w:val="none" w:sz="0" w:space="0" w:color="auto"/>
        <w:left w:val="none" w:sz="0" w:space="0" w:color="auto"/>
        <w:bottom w:val="none" w:sz="0" w:space="0" w:color="auto"/>
        <w:right w:val="none" w:sz="0" w:space="0" w:color="auto"/>
      </w:divBdr>
      <w:divsChild>
        <w:div w:id="1063143798">
          <w:marLeft w:val="0"/>
          <w:marRight w:val="0"/>
          <w:marTop w:val="0"/>
          <w:marBottom w:val="0"/>
          <w:divBdr>
            <w:top w:val="none" w:sz="0" w:space="0" w:color="auto"/>
            <w:left w:val="none" w:sz="0" w:space="0" w:color="auto"/>
            <w:bottom w:val="none" w:sz="0" w:space="0" w:color="auto"/>
            <w:right w:val="none" w:sz="0" w:space="0" w:color="auto"/>
          </w:divBdr>
          <w:divsChild>
            <w:div w:id="18849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5520">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29482859">
      <w:bodyDiv w:val="1"/>
      <w:marLeft w:val="0"/>
      <w:marRight w:val="0"/>
      <w:marTop w:val="0"/>
      <w:marBottom w:val="0"/>
      <w:divBdr>
        <w:top w:val="none" w:sz="0" w:space="0" w:color="auto"/>
        <w:left w:val="none" w:sz="0" w:space="0" w:color="auto"/>
        <w:bottom w:val="none" w:sz="0" w:space="0" w:color="auto"/>
        <w:right w:val="none" w:sz="0" w:space="0" w:color="auto"/>
      </w:divBdr>
    </w:div>
    <w:div w:id="1330211950">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79968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0737314">
      <w:bodyDiv w:val="1"/>
      <w:marLeft w:val="0"/>
      <w:marRight w:val="0"/>
      <w:marTop w:val="0"/>
      <w:marBottom w:val="0"/>
      <w:divBdr>
        <w:top w:val="none" w:sz="0" w:space="0" w:color="auto"/>
        <w:left w:val="none" w:sz="0" w:space="0" w:color="auto"/>
        <w:bottom w:val="none" w:sz="0" w:space="0" w:color="auto"/>
        <w:right w:val="none" w:sz="0" w:space="0" w:color="auto"/>
      </w:divBdr>
      <w:divsChild>
        <w:div w:id="1200626508">
          <w:marLeft w:val="0"/>
          <w:marRight w:val="0"/>
          <w:marTop w:val="0"/>
          <w:marBottom w:val="0"/>
          <w:divBdr>
            <w:top w:val="none" w:sz="0" w:space="0" w:color="auto"/>
            <w:left w:val="none" w:sz="0" w:space="0" w:color="auto"/>
            <w:bottom w:val="none" w:sz="0" w:space="0" w:color="auto"/>
            <w:right w:val="none" w:sz="0" w:space="0" w:color="auto"/>
          </w:divBdr>
          <w:divsChild>
            <w:div w:id="12085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83290487">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4115">
      <w:bodyDiv w:val="1"/>
      <w:marLeft w:val="0"/>
      <w:marRight w:val="0"/>
      <w:marTop w:val="0"/>
      <w:marBottom w:val="0"/>
      <w:divBdr>
        <w:top w:val="none" w:sz="0" w:space="0" w:color="auto"/>
        <w:left w:val="none" w:sz="0" w:space="0" w:color="auto"/>
        <w:bottom w:val="none" w:sz="0" w:space="0" w:color="auto"/>
        <w:right w:val="none" w:sz="0" w:space="0" w:color="auto"/>
      </w:divBdr>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72">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061487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7841">
      <w:bodyDiv w:val="1"/>
      <w:marLeft w:val="0"/>
      <w:marRight w:val="0"/>
      <w:marTop w:val="0"/>
      <w:marBottom w:val="0"/>
      <w:divBdr>
        <w:top w:val="none" w:sz="0" w:space="0" w:color="auto"/>
        <w:left w:val="none" w:sz="0" w:space="0" w:color="auto"/>
        <w:bottom w:val="none" w:sz="0" w:space="0" w:color="auto"/>
        <w:right w:val="none" w:sz="0" w:space="0" w:color="auto"/>
      </w:divBdr>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585531639">
      <w:bodyDiv w:val="1"/>
      <w:marLeft w:val="0"/>
      <w:marRight w:val="0"/>
      <w:marTop w:val="0"/>
      <w:marBottom w:val="0"/>
      <w:divBdr>
        <w:top w:val="none" w:sz="0" w:space="0" w:color="auto"/>
        <w:left w:val="none" w:sz="0" w:space="0" w:color="auto"/>
        <w:bottom w:val="none" w:sz="0" w:space="0" w:color="auto"/>
        <w:right w:val="none" w:sz="0" w:space="0" w:color="auto"/>
      </w:divBdr>
    </w:div>
    <w:div w:id="1585650858">
      <w:bodyDiv w:val="1"/>
      <w:marLeft w:val="0"/>
      <w:marRight w:val="0"/>
      <w:marTop w:val="0"/>
      <w:marBottom w:val="0"/>
      <w:divBdr>
        <w:top w:val="none" w:sz="0" w:space="0" w:color="auto"/>
        <w:left w:val="none" w:sz="0" w:space="0" w:color="auto"/>
        <w:bottom w:val="none" w:sz="0" w:space="0" w:color="auto"/>
        <w:right w:val="none" w:sz="0" w:space="0" w:color="auto"/>
      </w:divBdr>
      <w:divsChild>
        <w:div w:id="63115438">
          <w:marLeft w:val="0"/>
          <w:marRight w:val="0"/>
          <w:marTop w:val="0"/>
          <w:marBottom w:val="0"/>
          <w:divBdr>
            <w:top w:val="none" w:sz="0" w:space="0" w:color="auto"/>
            <w:left w:val="none" w:sz="0" w:space="0" w:color="auto"/>
            <w:bottom w:val="none" w:sz="0" w:space="0" w:color="auto"/>
            <w:right w:val="none" w:sz="0" w:space="0" w:color="auto"/>
          </w:divBdr>
          <w:divsChild>
            <w:div w:id="1122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22922">
      <w:bodyDiv w:val="1"/>
      <w:marLeft w:val="0"/>
      <w:marRight w:val="0"/>
      <w:marTop w:val="0"/>
      <w:marBottom w:val="0"/>
      <w:divBdr>
        <w:top w:val="none" w:sz="0" w:space="0" w:color="auto"/>
        <w:left w:val="none" w:sz="0" w:space="0" w:color="auto"/>
        <w:bottom w:val="none" w:sz="0" w:space="0" w:color="auto"/>
        <w:right w:val="none" w:sz="0" w:space="0" w:color="auto"/>
      </w:divBdr>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103">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59728625">
      <w:bodyDiv w:val="1"/>
      <w:marLeft w:val="0"/>
      <w:marRight w:val="0"/>
      <w:marTop w:val="0"/>
      <w:marBottom w:val="0"/>
      <w:divBdr>
        <w:top w:val="none" w:sz="0" w:space="0" w:color="auto"/>
        <w:left w:val="none" w:sz="0" w:space="0" w:color="auto"/>
        <w:bottom w:val="none" w:sz="0" w:space="0" w:color="auto"/>
        <w:right w:val="none" w:sz="0" w:space="0" w:color="auto"/>
      </w:divBdr>
    </w:div>
    <w:div w:id="1685356387">
      <w:bodyDiv w:val="1"/>
      <w:marLeft w:val="0"/>
      <w:marRight w:val="0"/>
      <w:marTop w:val="0"/>
      <w:marBottom w:val="0"/>
      <w:divBdr>
        <w:top w:val="none" w:sz="0" w:space="0" w:color="auto"/>
        <w:left w:val="none" w:sz="0" w:space="0" w:color="auto"/>
        <w:bottom w:val="none" w:sz="0" w:space="0" w:color="auto"/>
        <w:right w:val="none" w:sz="0" w:space="0" w:color="auto"/>
      </w:divBdr>
      <w:divsChild>
        <w:div w:id="2057580827">
          <w:marLeft w:val="0"/>
          <w:marRight w:val="0"/>
          <w:marTop w:val="0"/>
          <w:marBottom w:val="0"/>
          <w:divBdr>
            <w:top w:val="none" w:sz="0" w:space="0" w:color="auto"/>
            <w:left w:val="none" w:sz="0" w:space="0" w:color="auto"/>
            <w:bottom w:val="none" w:sz="0" w:space="0" w:color="auto"/>
            <w:right w:val="none" w:sz="0" w:space="0" w:color="auto"/>
          </w:divBdr>
          <w:divsChild>
            <w:div w:id="4586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0082">
      <w:bodyDiv w:val="1"/>
      <w:marLeft w:val="0"/>
      <w:marRight w:val="0"/>
      <w:marTop w:val="0"/>
      <w:marBottom w:val="0"/>
      <w:divBdr>
        <w:top w:val="none" w:sz="0" w:space="0" w:color="auto"/>
        <w:left w:val="none" w:sz="0" w:space="0" w:color="auto"/>
        <w:bottom w:val="none" w:sz="0" w:space="0" w:color="auto"/>
        <w:right w:val="none" w:sz="0" w:space="0" w:color="auto"/>
      </w:divBdr>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21671307">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30489">
      <w:bodyDiv w:val="1"/>
      <w:marLeft w:val="0"/>
      <w:marRight w:val="0"/>
      <w:marTop w:val="0"/>
      <w:marBottom w:val="0"/>
      <w:divBdr>
        <w:top w:val="none" w:sz="0" w:space="0" w:color="auto"/>
        <w:left w:val="none" w:sz="0" w:space="0" w:color="auto"/>
        <w:bottom w:val="none" w:sz="0" w:space="0" w:color="auto"/>
        <w:right w:val="none" w:sz="0" w:space="0" w:color="auto"/>
      </w:divBdr>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1986">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46101352">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5078">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0088">
      <w:bodyDiv w:val="1"/>
      <w:marLeft w:val="0"/>
      <w:marRight w:val="0"/>
      <w:marTop w:val="0"/>
      <w:marBottom w:val="0"/>
      <w:divBdr>
        <w:top w:val="none" w:sz="0" w:space="0" w:color="auto"/>
        <w:left w:val="none" w:sz="0" w:space="0" w:color="auto"/>
        <w:bottom w:val="none" w:sz="0" w:space="0" w:color="auto"/>
        <w:right w:val="none" w:sz="0" w:space="0" w:color="auto"/>
      </w:divBdr>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hanuman.prasad.gali@accenture.com" TargetMode="External"/><Relationship Id="rId26" Type="http://schemas.openxmlformats.org/officeDocument/2006/relationships/hyperlink" Target="https://apim-mw-aot-dev.azure-api.net/api/unit-of-measurement/metadata/measurementUnit/byunitsystemandtype?unitSystemId=%7bunitSystemId%7d&amp;unitType=%7bunitType%7d" TargetMode="External"/><Relationship Id="rId3" Type="http://schemas.openxmlformats.org/officeDocument/2006/relationships/customXml" Target="../customXml/item3.xml"/><Relationship Id="rId21" Type="http://schemas.openxmlformats.org/officeDocument/2006/relationships/hyperlink" Target="https://industryxdevhub.accenture.com/asset-home;search_text=aot"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app.getpostman.com/app/download/win64" TargetMode="External"/><Relationship Id="rId25" Type="http://schemas.openxmlformats.org/officeDocument/2006/relationships/hyperlink" Target="https://www.epochconverter.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rishabh.b.joshi@accenture.com" TargetMode="External"/><Relationship Id="rId29" Type="http://schemas.openxmlformats.org/officeDocument/2006/relationships/hyperlink" Target="https://apim-mw-aot-dev.azure-api.net/api/unit-of-measurement/metadata/measurementUnit/convers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industryxdevhub.accenture.com/assetdetails/42" TargetMode="External"/><Relationship Id="rId32" Type="http://schemas.openxmlformats.org/officeDocument/2006/relationships/hyperlink" Target="https://apim-aot-azure-dev.azure-api.net/api/unit-of-measurement/UoMEquivalents"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dustryxdevhub.accenture.com/assetdetails/42" TargetMode="External"/><Relationship Id="rId28" Type="http://schemas.openxmlformats.org/officeDocument/2006/relationships/hyperlink" Target="https://apim-aot-azure-dev.azure-api.net/api/unit-of-measurement/metadata/measurementUnit/systems"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mailto:b.h.ranganathan@accenture.com" TargetMode="External"/><Relationship Id="rId31" Type="http://schemas.openxmlformats.org/officeDocument/2006/relationships/hyperlink" Target="https://apim-mw-aot-dev.azure-api.net/api/unit-of-measurement/UoMEquival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industryxdevhub.accenture.com/assetdetails/45" TargetMode="External"/><Relationship Id="rId27" Type="http://schemas.openxmlformats.org/officeDocument/2006/relationships/hyperlink" Target="https://apim-mw-aot-dev.azure-api.net/api/unit-of-measurement/metadata/measurementUnit/systems" TargetMode="External"/><Relationship Id="rId30" Type="http://schemas.openxmlformats.org/officeDocument/2006/relationships/hyperlink" Target="https://apim-aot-azure-dev.azure-api.net/api/unit-of-measurement/metadata/measurementUnit/conversion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4A1B25AF314446B873D8079FB833AD"/>
        <w:category>
          <w:name w:val="General"/>
          <w:gallery w:val="placeholder"/>
        </w:category>
        <w:types>
          <w:type w:val="bbPlcHdr"/>
        </w:types>
        <w:behaviors>
          <w:behavior w:val="content"/>
        </w:behaviors>
        <w:guid w:val="{BDBDC83B-9703-48FB-9273-5C6C5A31B63A}"/>
      </w:docPartPr>
      <w:docPartBody>
        <w:p w:rsidR="0042495B" w:rsidRDefault="00FE70D1">
          <w:r w:rsidRPr="008A124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4060A"/>
    <w:rsid w:val="000A1663"/>
    <w:rsid w:val="000C7832"/>
    <w:rsid w:val="000F0201"/>
    <w:rsid w:val="0014395D"/>
    <w:rsid w:val="001466B0"/>
    <w:rsid w:val="001575F6"/>
    <w:rsid w:val="0018357C"/>
    <w:rsid w:val="001932F5"/>
    <w:rsid w:val="001A5525"/>
    <w:rsid w:val="00215B7A"/>
    <w:rsid w:val="00222D87"/>
    <w:rsid w:val="00235BEF"/>
    <w:rsid w:val="00252360"/>
    <w:rsid w:val="0027166C"/>
    <w:rsid w:val="00280BC2"/>
    <w:rsid w:val="00296D32"/>
    <w:rsid w:val="002D6514"/>
    <w:rsid w:val="002E07A3"/>
    <w:rsid w:val="00301959"/>
    <w:rsid w:val="00343930"/>
    <w:rsid w:val="00385555"/>
    <w:rsid w:val="003F272F"/>
    <w:rsid w:val="003F5B90"/>
    <w:rsid w:val="00401578"/>
    <w:rsid w:val="0042495B"/>
    <w:rsid w:val="00443834"/>
    <w:rsid w:val="00451B9A"/>
    <w:rsid w:val="00456350"/>
    <w:rsid w:val="0046650C"/>
    <w:rsid w:val="00470B50"/>
    <w:rsid w:val="004C1F16"/>
    <w:rsid w:val="004C2AB7"/>
    <w:rsid w:val="004E7888"/>
    <w:rsid w:val="004F5AA0"/>
    <w:rsid w:val="0052021B"/>
    <w:rsid w:val="0055609A"/>
    <w:rsid w:val="00560933"/>
    <w:rsid w:val="00577ECA"/>
    <w:rsid w:val="005A629F"/>
    <w:rsid w:val="005E2B45"/>
    <w:rsid w:val="005F0AC5"/>
    <w:rsid w:val="006056A8"/>
    <w:rsid w:val="00617EFA"/>
    <w:rsid w:val="006316D3"/>
    <w:rsid w:val="00637ACC"/>
    <w:rsid w:val="0065007A"/>
    <w:rsid w:val="0065143B"/>
    <w:rsid w:val="00654CFC"/>
    <w:rsid w:val="0067510D"/>
    <w:rsid w:val="006A378F"/>
    <w:rsid w:val="006B44B8"/>
    <w:rsid w:val="006C3FB6"/>
    <w:rsid w:val="006C5560"/>
    <w:rsid w:val="006D5254"/>
    <w:rsid w:val="00781367"/>
    <w:rsid w:val="00796BE9"/>
    <w:rsid w:val="007C1BF9"/>
    <w:rsid w:val="007C7569"/>
    <w:rsid w:val="00806059"/>
    <w:rsid w:val="00844725"/>
    <w:rsid w:val="008530E4"/>
    <w:rsid w:val="00874CA1"/>
    <w:rsid w:val="008A16AD"/>
    <w:rsid w:val="008C6995"/>
    <w:rsid w:val="0091549D"/>
    <w:rsid w:val="009C2E9A"/>
    <w:rsid w:val="009D2D97"/>
    <w:rsid w:val="009E0C34"/>
    <w:rsid w:val="009E60C3"/>
    <w:rsid w:val="009F61F3"/>
    <w:rsid w:val="009F6B7E"/>
    <w:rsid w:val="00A24540"/>
    <w:rsid w:val="00A4368C"/>
    <w:rsid w:val="00A515DA"/>
    <w:rsid w:val="00A772DB"/>
    <w:rsid w:val="00A932EE"/>
    <w:rsid w:val="00AA3718"/>
    <w:rsid w:val="00AB2699"/>
    <w:rsid w:val="00AB5823"/>
    <w:rsid w:val="00AD6DDD"/>
    <w:rsid w:val="00AD7432"/>
    <w:rsid w:val="00B07C7E"/>
    <w:rsid w:val="00B1414F"/>
    <w:rsid w:val="00B21854"/>
    <w:rsid w:val="00B55029"/>
    <w:rsid w:val="00B90D06"/>
    <w:rsid w:val="00BA58F7"/>
    <w:rsid w:val="00BC4747"/>
    <w:rsid w:val="00C03643"/>
    <w:rsid w:val="00C94B5D"/>
    <w:rsid w:val="00CC03A1"/>
    <w:rsid w:val="00CC049E"/>
    <w:rsid w:val="00CC2160"/>
    <w:rsid w:val="00CE6867"/>
    <w:rsid w:val="00CF55BD"/>
    <w:rsid w:val="00D66F48"/>
    <w:rsid w:val="00D95A62"/>
    <w:rsid w:val="00D96A88"/>
    <w:rsid w:val="00DC7790"/>
    <w:rsid w:val="00DE2257"/>
    <w:rsid w:val="00E1426E"/>
    <w:rsid w:val="00E22B56"/>
    <w:rsid w:val="00E23F5C"/>
    <w:rsid w:val="00E3502B"/>
    <w:rsid w:val="00E52792"/>
    <w:rsid w:val="00E82353"/>
    <w:rsid w:val="00E955E9"/>
    <w:rsid w:val="00EB30A7"/>
    <w:rsid w:val="00EE1D07"/>
    <w:rsid w:val="00EE7F2C"/>
    <w:rsid w:val="00F04638"/>
    <w:rsid w:val="00FE3670"/>
    <w:rsid w:val="00FE493B"/>
    <w:rsid w:val="00FE4B4C"/>
    <w:rsid w:val="00FE70D1"/>
    <w:rsid w:val="00FF41B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0D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documentManagement>
</p:properties>
</file>

<file path=customXml/itemProps1.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2.xml><?xml version="1.0" encoding="utf-8"?>
<ds:datastoreItem xmlns:ds="http://schemas.openxmlformats.org/officeDocument/2006/customXml" ds:itemID="{47B993F5-41D9-4A75-A19A-51D998389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4.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6546</TotalTime>
  <Pages>3</Pages>
  <Words>4381</Words>
  <Characters>24975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AOT Units of Measurement Technical Reference</vt:lpstr>
    </vt:vector>
  </TitlesOfParts>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Units of Measurement Technical Reference</dc:title>
  <dc:subject/>
  <dc:creator>Prathamesh Pingale, Snehanka</dc:creator>
  <cp:keywords>API</cp:keywords>
  <dc:description/>
  <cp:lastModifiedBy>Olson, Ed</cp:lastModifiedBy>
  <cp:revision>365</cp:revision>
  <cp:lastPrinted>2026-01-14T17:31:00Z</cp:lastPrinted>
  <dcterms:created xsi:type="dcterms:W3CDTF">2024-04-30T09:05:00Z</dcterms:created>
  <dcterms:modified xsi:type="dcterms:W3CDTF">2026-02-12T19:39:00Z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